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5302FD" w14:textId="2399C112" w:rsidR="00CC6313" w:rsidRDefault="00F161A3" w:rsidP="002F7C5B">
      <w:pPr>
        <w:pStyle w:val="Heading1"/>
      </w:pPr>
      <w:r>
        <w:t>INNOVATION GOOD/BAD - AGI</w:t>
      </w:r>
    </w:p>
    <w:p w14:paraId="254923BD" w14:textId="66D26726" w:rsidR="002F7C5B" w:rsidRPr="002F7C5B" w:rsidRDefault="00577ACD" w:rsidP="002F7C5B">
      <w:pPr>
        <w:pStyle w:val="Heading2"/>
      </w:pPr>
      <w:r>
        <w:t>NEG</w:t>
      </w:r>
    </w:p>
    <w:p w14:paraId="559213A4" w14:textId="67821411" w:rsidR="00CC6313" w:rsidRDefault="00CC6313" w:rsidP="00203E7E">
      <w:pPr>
        <w:pStyle w:val="Heading3"/>
      </w:pPr>
      <w:r>
        <w:t>1NC---Shell</w:t>
      </w:r>
    </w:p>
    <w:p w14:paraId="7BB29E4F" w14:textId="2F28F1A1" w:rsidR="00CC6313" w:rsidRDefault="008558BF" w:rsidP="00CC6313">
      <w:pPr>
        <w:pStyle w:val="Heading4"/>
      </w:pPr>
      <w:r>
        <w:t>Current</w:t>
      </w:r>
      <w:r w:rsidR="00CC6313">
        <w:t xml:space="preserve"> AI is weak and narrow </w:t>
      </w:r>
    </w:p>
    <w:p w14:paraId="0E702E12" w14:textId="77777777" w:rsidR="00CC6313" w:rsidRPr="000E0ECE" w:rsidRDefault="00CC6313" w:rsidP="00CC6313">
      <w:r w:rsidRPr="00A66033">
        <w:rPr>
          <w:rStyle w:val="Style13ptBold"/>
        </w:rPr>
        <w:t>Brotons 23</w:t>
      </w:r>
      <w:r>
        <w:t xml:space="preserve"> </w:t>
      </w:r>
      <w:r w:rsidRPr="00A66033">
        <w:rPr>
          <w:sz w:val="18"/>
          <w:szCs w:val="18"/>
        </w:rPr>
        <w:t xml:space="preserve">(Brotons holds an MBA in Marketing and Strategy from the University of Geneva, and several certifications from Google, Microsoft, Amzon for data science, analytics, GenAI and ML.) “The Limitations of Generative AI, According to Generative AI” 2023, </w:t>
      </w:r>
      <w:r w:rsidRPr="00734985">
        <w:rPr>
          <w:sz w:val="18"/>
          <w:szCs w:val="18"/>
        </w:rPr>
        <w:t>https://lingarogroup.com/blog/the-limitations-of-generative-ai-according-to-generative-ai //</w:t>
      </w:r>
      <w:r w:rsidRPr="00A66033">
        <w:rPr>
          <w:sz w:val="18"/>
          <w:szCs w:val="18"/>
        </w:rPr>
        <w:t xml:space="preserve"> ZX</w:t>
      </w:r>
    </w:p>
    <w:p w14:paraId="00A41547" w14:textId="77777777" w:rsidR="00CC6313" w:rsidRPr="00A66033" w:rsidRDefault="00CC6313" w:rsidP="00CC6313">
      <w:pPr>
        <w:rPr>
          <w:rStyle w:val="StyleUnderline"/>
        </w:rPr>
      </w:pPr>
      <w:r w:rsidRPr="00A66033">
        <w:rPr>
          <w:rStyle w:val="StyleUnderline"/>
        </w:rPr>
        <w:t>Generative AI tools can do all sorts of things</w:t>
      </w:r>
      <w:r>
        <w:t xml:space="preserve">, such as write blog posts like this one, albeit partially and with a lot of edits by a human writer. </w:t>
      </w:r>
      <w:r w:rsidRPr="0076579C">
        <w:rPr>
          <w:rStyle w:val="StyleUnderline"/>
          <w:highlight w:val="cyan"/>
        </w:rPr>
        <w:t>This post uses</w:t>
      </w:r>
      <w:r w:rsidRPr="00A66033">
        <w:rPr>
          <w:rStyle w:val="StyleUnderline"/>
        </w:rPr>
        <w:t xml:space="preserve"> </w:t>
      </w:r>
      <w:r w:rsidRPr="0076579C">
        <w:rPr>
          <w:rStyle w:val="StyleUnderline"/>
          <w:highlight w:val="cyan"/>
        </w:rPr>
        <w:t>three</w:t>
      </w:r>
      <w:r w:rsidRPr="00A66033">
        <w:rPr>
          <w:rStyle w:val="StyleUnderline"/>
        </w:rPr>
        <w:t xml:space="preserve"> text-to-text </w:t>
      </w:r>
      <w:r w:rsidRPr="0076579C">
        <w:rPr>
          <w:rStyle w:val="StyleUnderline"/>
          <w:highlight w:val="cyan"/>
        </w:rPr>
        <w:t>AI writers</w:t>
      </w:r>
      <w:r>
        <w:t xml:space="preserve"> (anonymized for obvious reasons) </w:t>
      </w:r>
      <w:r w:rsidRPr="00A66033">
        <w:rPr>
          <w:rStyle w:val="StyleUnderline"/>
        </w:rPr>
        <w:t xml:space="preserve">to write articles </w:t>
      </w:r>
      <w:r w:rsidRPr="0076579C">
        <w:rPr>
          <w:rStyle w:val="StyleUnderline"/>
          <w:highlight w:val="cyan"/>
        </w:rPr>
        <w:t xml:space="preserve">about the </w:t>
      </w:r>
      <w:r w:rsidRPr="0076579C">
        <w:rPr>
          <w:rStyle w:val="Emphasis"/>
          <w:highlight w:val="cyan"/>
        </w:rPr>
        <w:t>limitations</w:t>
      </w:r>
      <w:r w:rsidRPr="0076579C">
        <w:rPr>
          <w:rStyle w:val="StyleUnderline"/>
          <w:highlight w:val="cyan"/>
        </w:rPr>
        <w:t xml:space="preserve"> of </w:t>
      </w:r>
      <w:r w:rsidRPr="007B09A0">
        <w:rPr>
          <w:rStyle w:val="StyleUnderline"/>
        </w:rPr>
        <w:t xml:space="preserve">generative </w:t>
      </w:r>
      <w:r w:rsidRPr="0076579C">
        <w:rPr>
          <w:rStyle w:val="StyleUnderline"/>
          <w:highlight w:val="cyan"/>
        </w:rPr>
        <w:t>AI.</w:t>
      </w:r>
    </w:p>
    <w:p w14:paraId="31D0E2C4" w14:textId="77777777" w:rsidR="00CC6313" w:rsidRDefault="00CC6313" w:rsidP="00CC6313">
      <w:r>
        <w:t>What Generative AI can and can't do, according to AI writer #1</w:t>
      </w:r>
    </w:p>
    <w:p w14:paraId="359845DB" w14:textId="77777777" w:rsidR="00CC6313" w:rsidRDefault="00CC6313" w:rsidP="00CC6313">
      <w:r>
        <w:t>Generative AI is a powerful technology that has the potential to revolutionize almost every sector of our lives. From writing blog posts, creating images and videos, building songs based on a short melody, and helping developers plug code into their programs—generative AI can do it all. However, this raises the question—what are the limitations of generative AI? Let’s take a closer look at what generative AI is capable of and its boundaries.</w:t>
      </w:r>
    </w:p>
    <w:p w14:paraId="2DBCC0EF" w14:textId="77777777" w:rsidR="00CC6313" w:rsidRDefault="00CC6313" w:rsidP="00CC6313">
      <w:r>
        <w:t>What can generative AI do?</w:t>
      </w:r>
    </w:p>
    <w:p w14:paraId="3D424EDE" w14:textId="77777777" w:rsidR="00CC6313" w:rsidRDefault="00CC6313" w:rsidP="00CC6313">
      <w:r>
        <w:t>Generative AI can be used to automate tasks that would otherwise require human labor. It can be used to analyze large sets of data to identify patterns or trends that may not be obvious to humans, then implement those patterns and trends to create similar yet entirely new data. New data can take the form of novel digital content and data insights, such as insights into customer preferences and behavior which could help businesses better serve their customers and stay ahead of trends.What can’t generative AI do?</w:t>
      </w:r>
    </w:p>
    <w:p w14:paraId="33D85D69" w14:textId="77777777" w:rsidR="00CC6313" w:rsidRDefault="00CC6313" w:rsidP="00CC6313">
      <w:r>
        <w:t>G</w:t>
      </w:r>
      <w:r w:rsidRPr="00A66033">
        <w:rPr>
          <w:rStyle w:val="StyleUnderline"/>
        </w:rPr>
        <w:t xml:space="preserve">enerative </w:t>
      </w:r>
      <w:r w:rsidRPr="0076579C">
        <w:rPr>
          <w:rStyle w:val="StyleUnderline"/>
          <w:highlight w:val="cyan"/>
        </w:rPr>
        <w:t xml:space="preserve">AI </w:t>
      </w:r>
      <w:r w:rsidRPr="008558BF">
        <w:rPr>
          <w:rStyle w:val="StyleUnderline"/>
          <w:highlight w:val="cyan"/>
        </w:rPr>
        <w:t xml:space="preserve">is still limited </w:t>
      </w:r>
      <w:r w:rsidRPr="007B09A0">
        <w:rPr>
          <w:rStyle w:val="StyleUnderline"/>
        </w:rPr>
        <w:t xml:space="preserve">in what it can accomplish </w:t>
      </w:r>
      <w:r w:rsidRPr="0076579C">
        <w:rPr>
          <w:rStyle w:val="StyleUnderline"/>
          <w:highlight w:val="cyan"/>
        </w:rPr>
        <w:t xml:space="preserve">due to its </w:t>
      </w:r>
      <w:r w:rsidRPr="0076579C">
        <w:rPr>
          <w:rStyle w:val="Emphasis"/>
          <w:highlight w:val="cyan"/>
        </w:rPr>
        <w:t>reliance</w:t>
      </w:r>
      <w:r w:rsidRPr="0076579C">
        <w:rPr>
          <w:rStyle w:val="StyleUnderline"/>
          <w:highlight w:val="cyan"/>
        </w:rPr>
        <w:t xml:space="preserve"> </w:t>
      </w:r>
      <w:r w:rsidRPr="0076579C">
        <w:rPr>
          <w:rStyle w:val="Emphasis"/>
          <w:highlight w:val="cyan"/>
        </w:rPr>
        <w:t>on</w:t>
      </w:r>
      <w:r w:rsidRPr="00A66033">
        <w:rPr>
          <w:rStyle w:val="StyleUnderline"/>
        </w:rPr>
        <w:t xml:space="preserve"> data-driven </w:t>
      </w:r>
      <w:r w:rsidRPr="0076579C">
        <w:rPr>
          <w:rStyle w:val="Emphasis"/>
          <w:highlight w:val="cyan"/>
        </w:rPr>
        <w:t>algorithms</w:t>
      </w:r>
      <w:r w:rsidRPr="00A66033">
        <w:rPr>
          <w:rStyle w:val="StyleUnderline"/>
        </w:rPr>
        <w:t>.</w:t>
      </w:r>
      <w:r>
        <w:t xml:space="preserve"> While these algorithms may be able to recognize patterns or trends within data sets, </w:t>
      </w:r>
      <w:r w:rsidRPr="0076579C">
        <w:rPr>
          <w:rStyle w:val="StyleUnderline"/>
          <w:highlight w:val="cyan"/>
        </w:rPr>
        <w:t xml:space="preserve">they have </w:t>
      </w:r>
      <w:r w:rsidRPr="0076579C">
        <w:rPr>
          <w:rStyle w:val="Emphasis"/>
          <w:highlight w:val="cyan"/>
        </w:rPr>
        <w:t>difficulty understanding context</w:t>
      </w:r>
      <w:r w:rsidRPr="00A66033">
        <w:rPr>
          <w:rStyle w:val="Emphasis"/>
        </w:rPr>
        <w:t xml:space="preserve"> </w:t>
      </w:r>
      <w:r w:rsidRPr="00A66033">
        <w:rPr>
          <w:rStyle w:val="StyleUnderline"/>
        </w:rPr>
        <w:t>when presented with new information</w:t>
      </w:r>
      <w:r>
        <w:t xml:space="preserve"> or scenarios outside of their training parameters. This means that </w:t>
      </w:r>
      <w:r w:rsidRPr="00A66033">
        <w:rPr>
          <w:rStyle w:val="StyleUnderline"/>
        </w:rPr>
        <w:t xml:space="preserve">generative </w:t>
      </w:r>
      <w:r w:rsidRPr="008558BF">
        <w:rPr>
          <w:rStyle w:val="StyleUnderline"/>
          <w:highlight w:val="cyan"/>
        </w:rPr>
        <w:t>AI cannot draw conclusions or make decisions</w:t>
      </w:r>
      <w:r>
        <w:t xml:space="preserve"> based on complex situations — something that only humans can do at present. Furthermore, </w:t>
      </w:r>
      <w:r w:rsidRPr="00A66033">
        <w:rPr>
          <w:rStyle w:val="StyleUnderline"/>
        </w:rPr>
        <w:t xml:space="preserve">generative </w:t>
      </w:r>
      <w:r w:rsidRPr="0076579C">
        <w:rPr>
          <w:rStyle w:val="StyleUnderline"/>
          <w:highlight w:val="cyan"/>
        </w:rPr>
        <w:t>AI cannot replace</w:t>
      </w:r>
      <w:r w:rsidRPr="00A66033">
        <w:rPr>
          <w:rStyle w:val="StyleUnderline"/>
        </w:rPr>
        <w:t xml:space="preserve"> human </w:t>
      </w:r>
      <w:r w:rsidRPr="0076579C">
        <w:rPr>
          <w:rStyle w:val="StyleUnderline"/>
          <w:highlight w:val="cyan"/>
        </w:rPr>
        <w:t>creativity</w:t>
      </w:r>
      <w:r>
        <w:t xml:space="preserve"> </w:t>
      </w:r>
      <w:r w:rsidRPr="00A66033">
        <w:rPr>
          <w:rStyle w:val="StyleUnderline"/>
        </w:rPr>
        <w:t xml:space="preserve">completely </w:t>
      </w:r>
      <w:r w:rsidRPr="0076579C">
        <w:rPr>
          <w:rStyle w:val="StyleUnderline"/>
          <w:highlight w:val="cyan"/>
        </w:rPr>
        <w:t xml:space="preserve">as it </w:t>
      </w:r>
      <w:r w:rsidRPr="0076579C">
        <w:rPr>
          <w:rStyle w:val="Emphasis"/>
          <w:highlight w:val="cyan"/>
        </w:rPr>
        <w:t>lacks</w:t>
      </w:r>
      <w:r w:rsidRPr="00A66033">
        <w:rPr>
          <w:rStyle w:val="StyleUnderline"/>
        </w:rPr>
        <w:t xml:space="preserve"> the ability to come up with </w:t>
      </w:r>
      <w:r w:rsidRPr="0076579C">
        <w:rPr>
          <w:rStyle w:val="Emphasis"/>
          <w:highlight w:val="cyan"/>
        </w:rPr>
        <w:t>novel</w:t>
      </w:r>
      <w:r w:rsidRPr="0076579C">
        <w:rPr>
          <w:rStyle w:val="StyleUnderline"/>
          <w:highlight w:val="cyan"/>
        </w:rPr>
        <w:t xml:space="preserve"> </w:t>
      </w:r>
      <w:r w:rsidRPr="0076579C">
        <w:rPr>
          <w:rStyle w:val="Emphasis"/>
          <w:highlight w:val="cyan"/>
        </w:rPr>
        <w:t>ideas</w:t>
      </w:r>
      <w:r>
        <w:t xml:space="preserve"> or recognize abstract concepts such as humor or irony — all things which require a human touch.</w:t>
      </w:r>
    </w:p>
    <w:p w14:paraId="0E8458EB" w14:textId="77777777" w:rsidR="00CC6313" w:rsidRDefault="00CC6313" w:rsidP="00CC6313">
      <w:r>
        <w:t xml:space="preserve">In conclusion, </w:t>
      </w:r>
      <w:r w:rsidRPr="008558BF">
        <w:rPr>
          <w:rStyle w:val="StyleUnderline"/>
          <w:highlight w:val="cyan"/>
        </w:rPr>
        <w:t>while generative AI has</w:t>
      </w:r>
      <w:r>
        <w:t xml:space="preserve"> the </w:t>
      </w:r>
      <w:r w:rsidRPr="008558BF">
        <w:rPr>
          <w:rStyle w:val="StyleUnderline"/>
          <w:highlight w:val="cyan"/>
        </w:rPr>
        <w:t>potential</w:t>
      </w:r>
      <w:r>
        <w:t xml:space="preserve"> to revolutionize many aspects of our lives by taking over time-intensive creative tasks and providing business insights — </w:t>
      </w:r>
      <w:r w:rsidRPr="008558BF">
        <w:rPr>
          <w:rStyle w:val="StyleUnderline"/>
          <w:highlight w:val="cyan"/>
        </w:rPr>
        <w:t>it still has</w:t>
      </w:r>
      <w:r>
        <w:t xml:space="preserve"> its </w:t>
      </w:r>
      <w:r w:rsidRPr="008558BF">
        <w:rPr>
          <w:rStyle w:val="StyleUnderline"/>
          <w:highlight w:val="cyan"/>
        </w:rPr>
        <w:t>limitations</w:t>
      </w:r>
      <w:r>
        <w:t>. There will always be some tasks which will require human intervention in order for them to truly succeed. As such, we must ensure that we use this tool responsibly if we want it to reach its full potential without sacrificing our own ingenuity in the process.</w:t>
      </w:r>
    </w:p>
    <w:p w14:paraId="0653E5B3" w14:textId="77777777" w:rsidR="00CC6313" w:rsidRDefault="00CC6313" w:rsidP="00CC6313">
      <w:r>
        <w:t>The limitations of generative AI, according to AI writer #2</w:t>
      </w:r>
    </w:p>
    <w:p w14:paraId="5B9FAB97" w14:textId="77777777" w:rsidR="00CC6313" w:rsidRDefault="00CC6313" w:rsidP="00CC6313">
      <w:r>
        <w:t>Generative AI relies on pre-existing data to learn and identify patterns that it will then use to synthesize new data. For example, a machine learning algorithm can be used to generate new images based on a dataset of existing images. But as AI evolves and becomes more sophisticated, so does our understanding of its limitations.Limited training leads to limited range of outputs</w:t>
      </w:r>
    </w:p>
    <w:p w14:paraId="1786961A" w14:textId="77777777" w:rsidR="00CC6313" w:rsidRDefault="00CC6313" w:rsidP="00CC6313">
      <w:r>
        <w:t xml:space="preserve">For illustration purposes, let's focus on generative AI tools that can create images. While such tools can create novel images (i.e., images that aren't found in the AI's training dataset), there are limitations to what it can do. For example, a machine learning algorithm can only generate new images based on a dataset of existing images. This means that if the training dataset is limited in scope, so too will the generated images be. </w:t>
      </w:r>
    </w:p>
    <w:p w14:paraId="2139198C" w14:textId="77777777" w:rsidR="00CC6313" w:rsidRDefault="00CC6313" w:rsidP="00CC6313">
      <w:r>
        <w:t>For instance, if the AI's training dataset is comprised of run-of-the-mill bicycles, it'll be highly unlikely for the AI to create an image of a bike with hubless and spokeless wheels.</w:t>
      </w:r>
    </w:p>
    <w:p w14:paraId="2695C8E2" w14:textId="77777777" w:rsidR="00CC6313" w:rsidRDefault="00CC6313" w:rsidP="00CC6313">
      <w:r>
        <w:t>Generative AI can't generate new ideas or solutions</w:t>
      </w:r>
    </w:p>
    <w:p w14:paraId="5B484258" w14:textId="77777777" w:rsidR="00CC6313" w:rsidRPr="00A66033" w:rsidRDefault="00CC6313" w:rsidP="00CC6313">
      <w:pPr>
        <w:rPr>
          <w:rStyle w:val="StyleUnderline"/>
        </w:rPr>
      </w:pPr>
      <w:r w:rsidRPr="00A66033">
        <w:rPr>
          <w:rStyle w:val="StyleUnderline"/>
        </w:rPr>
        <w:t xml:space="preserve">One of the </w:t>
      </w:r>
      <w:r w:rsidRPr="0076579C">
        <w:rPr>
          <w:rStyle w:val="StyleUnderline"/>
          <w:highlight w:val="cyan"/>
        </w:rPr>
        <w:t>key limitation</w:t>
      </w:r>
      <w:r w:rsidRPr="00A66033">
        <w:rPr>
          <w:rStyle w:val="StyleUnderline"/>
        </w:rPr>
        <w:t xml:space="preserve">s of AI </w:t>
      </w:r>
      <w:r w:rsidRPr="0076579C">
        <w:rPr>
          <w:rStyle w:val="StyleUnderline"/>
          <w:highlight w:val="cyan"/>
        </w:rPr>
        <w:t>is its inability to generate new</w:t>
      </w:r>
      <w:r w:rsidRPr="00A66033">
        <w:rPr>
          <w:rStyle w:val="StyleUnderline"/>
        </w:rPr>
        <w:t xml:space="preserve"> ideas or </w:t>
      </w:r>
      <w:r w:rsidRPr="0076579C">
        <w:rPr>
          <w:rStyle w:val="StyleUnderline"/>
          <w:highlight w:val="cyan"/>
        </w:rPr>
        <w:t>solutions</w:t>
      </w:r>
      <w:r>
        <w:t xml:space="preserve">. This lack of creativity is a result of the way AI is typically developed. Most AI systems are based on pre-existing data and rules, and </w:t>
      </w:r>
      <w:r w:rsidRPr="00A66033">
        <w:rPr>
          <w:rStyle w:val="StyleUnderline"/>
        </w:rPr>
        <w:t xml:space="preserve">the </w:t>
      </w:r>
      <w:r w:rsidRPr="0076579C">
        <w:rPr>
          <w:rStyle w:val="StyleUnderline"/>
          <w:highlight w:val="cyan"/>
        </w:rPr>
        <w:t>concepts of</w:t>
      </w:r>
      <w:r w:rsidRPr="00A66033">
        <w:rPr>
          <w:rStyle w:val="StyleUnderline"/>
        </w:rPr>
        <w:t xml:space="preserve"> "breaking rules" and "</w:t>
      </w:r>
      <w:r w:rsidRPr="0076579C">
        <w:rPr>
          <w:rStyle w:val="Emphasis"/>
          <w:highlight w:val="cyan"/>
        </w:rPr>
        <w:t>thinking outside the box</w:t>
      </w:r>
      <w:r w:rsidRPr="0076579C">
        <w:rPr>
          <w:rStyle w:val="StyleUnderline"/>
          <w:highlight w:val="cyan"/>
        </w:rPr>
        <w:t>" are</w:t>
      </w:r>
      <w:r w:rsidRPr="00A66033">
        <w:rPr>
          <w:rStyle w:val="StyleUnderline"/>
        </w:rPr>
        <w:t xml:space="preserve"> completely </w:t>
      </w:r>
      <w:r w:rsidRPr="0076579C">
        <w:rPr>
          <w:rStyle w:val="Emphasis"/>
          <w:highlight w:val="cyan"/>
        </w:rPr>
        <w:t>contrary to any</w:t>
      </w:r>
      <w:r w:rsidRPr="00A66033">
        <w:rPr>
          <w:rStyle w:val="StyleUnderline"/>
        </w:rPr>
        <w:t xml:space="preserve"> computer </w:t>
      </w:r>
      <w:r w:rsidRPr="0076579C">
        <w:rPr>
          <w:rStyle w:val="Emphasis"/>
          <w:highlight w:val="cyan"/>
        </w:rPr>
        <w:t>programming</w:t>
      </w:r>
      <w:r w:rsidRPr="00A66033">
        <w:rPr>
          <w:rStyle w:val="StyleUnderline"/>
        </w:rPr>
        <w:t>.</w:t>
      </w:r>
    </w:p>
    <w:p w14:paraId="7E26054E" w14:textId="77777777" w:rsidR="00CC6313" w:rsidRDefault="00CC6313" w:rsidP="00CC6313">
      <w:r>
        <w:t>To illustrate, if you train a generative AI-powered robot on the principles of how a Rubik’s cube can be twisted in order to be solved, it can generate countless solutions for every jumbled configuration you present it. However, it would never propose to smash the cube on the ground and reassemble it back together into its solved configuration.</w:t>
      </w:r>
    </w:p>
    <w:p w14:paraId="13A66B4A" w14:textId="77777777" w:rsidR="00CC6313" w:rsidRPr="000E0ECE" w:rsidRDefault="00CC6313" w:rsidP="00CC6313">
      <w:r>
        <w:t xml:space="preserve">Therefore, </w:t>
      </w:r>
      <w:r w:rsidRPr="00A66033">
        <w:rPr>
          <w:rStyle w:val="StyleUnderline"/>
        </w:rPr>
        <w:t>generative AI can only produce results that are similar to what has been done before</w:t>
      </w:r>
      <w:r>
        <w:t xml:space="preserve">. While this isn’t necessarily a bad thing, it does mean </w:t>
      </w:r>
      <w:r w:rsidRPr="00A66033">
        <w:rPr>
          <w:rStyle w:val="StyleUnderline"/>
        </w:rPr>
        <w:t xml:space="preserve">that </w:t>
      </w:r>
      <w:r w:rsidRPr="008558BF">
        <w:rPr>
          <w:rStyle w:val="StyleUnderline"/>
          <w:highlight w:val="cyan"/>
        </w:rPr>
        <w:t xml:space="preserve">AI still has </w:t>
      </w:r>
      <w:r w:rsidRPr="008558BF">
        <w:rPr>
          <w:rStyle w:val="Emphasis"/>
          <w:sz w:val="40"/>
          <w:szCs w:val="40"/>
          <w:highlight w:val="cyan"/>
        </w:rPr>
        <w:t>some way to go</w:t>
      </w:r>
      <w:r w:rsidRPr="008558BF">
        <w:rPr>
          <w:rStyle w:val="StyleUnderline"/>
          <w:highlight w:val="cyan"/>
        </w:rPr>
        <w:t xml:space="preserve"> before it can be truly considered intelligent</w:t>
      </w:r>
      <w:r w:rsidRPr="00A66033">
        <w:rPr>
          <w:rStyle w:val="StyleUnderline"/>
        </w:rPr>
        <w:t xml:space="preserve"> </w:t>
      </w:r>
      <w:r>
        <w:t>in the way humans are.</w:t>
      </w:r>
    </w:p>
    <w:p w14:paraId="20E49D5E" w14:textId="3A643F31" w:rsidR="00CC6313" w:rsidRDefault="00B307E5" w:rsidP="00CC6313">
      <w:pPr>
        <w:pStyle w:val="Heading4"/>
      </w:pPr>
      <w:r>
        <w:t>Innovation breakthroughs lead to AGI</w:t>
      </w:r>
    </w:p>
    <w:p w14:paraId="7D75F324" w14:textId="77777777" w:rsidR="00CC6313" w:rsidRDefault="00CC6313" w:rsidP="00CC6313">
      <w:pPr>
        <w:rPr>
          <w:sz w:val="18"/>
          <w:szCs w:val="18"/>
        </w:rPr>
      </w:pPr>
      <w:r w:rsidRPr="00ED22FA">
        <w:rPr>
          <w:rStyle w:val="Style13ptBold"/>
        </w:rPr>
        <w:t>Nath 23</w:t>
      </w:r>
      <w:r>
        <w:t xml:space="preserve"> </w:t>
      </w:r>
      <w:r w:rsidRPr="00ED22FA">
        <w:rPr>
          <w:sz w:val="18"/>
          <w:szCs w:val="18"/>
        </w:rPr>
        <w:t>(Deepu S Nath is a programmer turned entrepreneur and a technology evangelist with over 18 years' experience in IT industry. ) “The Roadblocks to Achieving Artificial General Intelligence (</w:t>
      </w:r>
      <w:r w:rsidRPr="00B21CC3">
        <w:t>AGI</w:t>
      </w:r>
      <w:r w:rsidRPr="00ED22FA">
        <w:rPr>
          <w:sz w:val="18"/>
          <w:szCs w:val="18"/>
        </w:rPr>
        <w:t xml:space="preserve">): Why we need more than just faster computers” Feb 21, 2023 </w:t>
      </w:r>
      <w:r w:rsidRPr="00734985">
        <w:rPr>
          <w:sz w:val="18"/>
          <w:szCs w:val="18"/>
        </w:rPr>
        <w:t>https://medium.com/@deepusnath/the-roadblocks-to-achieving-artificial-general-intelligence-agi-why-we-need-more-than-just-e40593e5ec1f //</w:t>
      </w:r>
      <w:r w:rsidRPr="00ED22FA">
        <w:rPr>
          <w:sz w:val="18"/>
          <w:szCs w:val="18"/>
        </w:rPr>
        <w:t xml:space="preserve"> ZX</w:t>
      </w:r>
    </w:p>
    <w:p w14:paraId="30FD9DAC" w14:textId="77777777" w:rsidR="00CC6313" w:rsidRPr="00ED22FA" w:rsidRDefault="00CC6313" w:rsidP="00CC6313">
      <w:pPr>
        <w:rPr>
          <w:rStyle w:val="StyleUnderline"/>
        </w:rPr>
      </w:pPr>
      <w:r w:rsidRPr="00ED22FA">
        <w:rPr>
          <w:rStyle w:val="StyleUnderline"/>
        </w:rPr>
        <w:t xml:space="preserve">Most </w:t>
      </w:r>
      <w:r w:rsidRPr="0076579C">
        <w:rPr>
          <w:rStyle w:val="StyleUnderline"/>
          <w:highlight w:val="cyan"/>
        </w:rPr>
        <w:t>AI systems today</w:t>
      </w:r>
      <w:r w:rsidRPr="00ED22FA">
        <w:rPr>
          <w:rStyle w:val="StyleUnderline"/>
        </w:rPr>
        <w:t xml:space="preserve"> are </w:t>
      </w:r>
      <w:r w:rsidRPr="0076579C">
        <w:rPr>
          <w:rStyle w:val="StyleUnderline"/>
          <w:highlight w:val="cyan"/>
        </w:rPr>
        <w:t>designed to perform specific tasks</w:t>
      </w:r>
      <w:r>
        <w:rPr>
          <w:sz w:val="18"/>
          <w:szCs w:val="18"/>
        </w:rPr>
        <w:t>, such as recognizing images or processing natural language</w:t>
      </w:r>
      <w:r w:rsidRPr="00ED22FA">
        <w:rPr>
          <w:rStyle w:val="StyleUnderline"/>
        </w:rPr>
        <w:t>. These models are not designed to be flexible or adaptable in the way that a human brain is and it is known as narrow AI, which is the primary type of AI that we currently have.</w:t>
      </w:r>
    </w:p>
    <w:p w14:paraId="0C96910D" w14:textId="77777777" w:rsidR="00CC6313" w:rsidRDefault="00CC6313" w:rsidP="00CC6313">
      <w:pPr>
        <w:rPr>
          <w:sz w:val="18"/>
          <w:szCs w:val="18"/>
        </w:rPr>
      </w:pPr>
      <w:r>
        <w:rPr>
          <w:sz w:val="18"/>
          <w:szCs w:val="18"/>
        </w:rPr>
        <w:t>AI systems should be able to learn and generalize across different domains to achieve the desired form of AGI. Artificial General Intelligence (AGI) refers to a theoretical form of intelligence that can understand or learn or perform any intellectual task exactly as human beings do. It is a primary goal of some AI research.Need Breakthrough research in Machine Learning, Natural Language Processing, and Computer Vision</w:t>
      </w:r>
    </w:p>
    <w:p w14:paraId="074750BB" w14:textId="77777777" w:rsidR="00CC6313" w:rsidRPr="00ED22FA" w:rsidRDefault="00CC6313" w:rsidP="00CC6313">
      <w:pPr>
        <w:rPr>
          <w:rStyle w:val="StyleUnderline"/>
        </w:rPr>
      </w:pPr>
      <w:r w:rsidRPr="00ED22FA">
        <w:rPr>
          <w:rStyle w:val="StyleUnderline"/>
        </w:rPr>
        <w:t xml:space="preserve">Achieving </w:t>
      </w:r>
      <w:r w:rsidRPr="0076579C">
        <w:rPr>
          <w:rStyle w:val="StyleUnderline"/>
          <w:highlight w:val="cyan"/>
        </w:rPr>
        <w:t xml:space="preserve">AGI will require </w:t>
      </w:r>
      <w:r w:rsidRPr="00B21CC3">
        <w:rPr>
          <w:rStyle w:val="Emphasis"/>
          <w:highlight w:val="cyan"/>
        </w:rPr>
        <w:t>significant breakthroughs</w:t>
      </w:r>
      <w:r>
        <w:rPr>
          <w:sz w:val="18"/>
          <w:szCs w:val="18"/>
        </w:rPr>
        <w:t xml:space="preserve"> </w:t>
      </w:r>
      <w:r w:rsidRPr="00B21CC3">
        <w:rPr>
          <w:rStyle w:val="StyleUnderline"/>
          <w:highlight w:val="cyan"/>
        </w:rPr>
        <w:t>in a variety of research areas,</w:t>
      </w:r>
      <w:r>
        <w:rPr>
          <w:sz w:val="18"/>
          <w:szCs w:val="18"/>
        </w:rPr>
        <w:t xml:space="preserve"> </w:t>
      </w:r>
      <w:r w:rsidRPr="0076579C">
        <w:rPr>
          <w:rStyle w:val="StyleUnderline"/>
          <w:highlight w:val="cyan"/>
        </w:rPr>
        <w:t xml:space="preserve">including </w:t>
      </w:r>
      <w:r w:rsidRPr="0076579C">
        <w:rPr>
          <w:rStyle w:val="Emphasis"/>
          <w:highlight w:val="cyan"/>
        </w:rPr>
        <w:t>machine learning</w:t>
      </w:r>
      <w:r w:rsidRPr="00ED22FA">
        <w:rPr>
          <w:rStyle w:val="Emphasis"/>
        </w:rPr>
        <w:t>,</w:t>
      </w:r>
      <w:r>
        <w:rPr>
          <w:sz w:val="18"/>
          <w:szCs w:val="18"/>
        </w:rPr>
        <w:t xml:space="preserve"> </w:t>
      </w:r>
      <w:r w:rsidRPr="00ED22FA">
        <w:rPr>
          <w:rStyle w:val="StyleUnderline"/>
        </w:rPr>
        <w:t>natural</w:t>
      </w:r>
      <w:r>
        <w:rPr>
          <w:sz w:val="18"/>
          <w:szCs w:val="18"/>
        </w:rPr>
        <w:t xml:space="preserve"> </w:t>
      </w:r>
      <w:r w:rsidRPr="0076579C">
        <w:rPr>
          <w:rStyle w:val="Emphasis"/>
          <w:highlight w:val="cyan"/>
        </w:rPr>
        <w:t>language processing,</w:t>
      </w:r>
      <w:r w:rsidRPr="0076579C">
        <w:rPr>
          <w:sz w:val="18"/>
          <w:szCs w:val="18"/>
          <w:highlight w:val="cyan"/>
        </w:rPr>
        <w:t xml:space="preserve"> </w:t>
      </w:r>
      <w:r w:rsidRPr="0076579C">
        <w:rPr>
          <w:rStyle w:val="StyleUnderline"/>
          <w:highlight w:val="cyan"/>
        </w:rPr>
        <w:t>and</w:t>
      </w:r>
      <w:r w:rsidRPr="00ED22FA">
        <w:rPr>
          <w:rStyle w:val="StyleUnderline"/>
        </w:rPr>
        <w:t xml:space="preserve"> computer vision.</w:t>
      </w:r>
    </w:p>
    <w:p w14:paraId="55F0C177" w14:textId="77777777" w:rsidR="00CC6313" w:rsidRPr="00ED22FA" w:rsidRDefault="00CC6313" w:rsidP="00CC6313">
      <w:pPr>
        <w:rPr>
          <w:rStyle w:val="StyleUnderline"/>
        </w:rPr>
      </w:pPr>
      <w:r w:rsidRPr="00B21CC3">
        <w:rPr>
          <w:rStyle w:val="StyleUnderline"/>
          <w:highlight w:val="cyan"/>
        </w:rPr>
        <w:t>We need</w:t>
      </w:r>
      <w:r w:rsidRPr="00ED22FA">
        <w:rPr>
          <w:rStyle w:val="StyleUnderline"/>
        </w:rPr>
        <w:t xml:space="preserve"> to develop </w:t>
      </w:r>
      <w:r w:rsidRPr="0076579C">
        <w:rPr>
          <w:rStyle w:val="StyleUnderline"/>
          <w:highlight w:val="cyan"/>
        </w:rPr>
        <w:t>new algorithms</w:t>
      </w:r>
      <w:r w:rsidRPr="00ED22FA">
        <w:rPr>
          <w:rStyle w:val="StyleUnderline"/>
        </w:rPr>
        <w:t xml:space="preserve">, </w:t>
      </w:r>
      <w:r w:rsidRPr="00B21CC3">
        <w:rPr>
          <w:rStyle w:val="Emphasis"/>
          <w:highlight w:val="cyan"/>
        </w:rPr>
        <w:t>techniques</w:t>
      </w:r>
      <w:r w:rsidRPr="00ED22FA">
        <w:rPr>
          <w:rStyle w:val="StyleUnderline"/>
        </w:rPr>
        <w:t xml:space="preserve">, </w:t>
      </w:r>
      <w:r w:rsidRPr="00B21CC3">
        <w:rPr>
          <w:rStyle w:val="Emphasis"/>
          <w:highlight w:val="cyan"/>
        </w:rPr>
        <w:t>and architectures</w:t>
      </w:r>
      <w:r w:rsidRPr="00ED22FA">
        <w:rPr>
          <w:rStyle w:val="StyleUnderline"/>
        </w:rPr>
        <w:t xml:space="preserve"> </w:t>
      </w:r>
      <w:r w:rsidRPr="0076579C">
        <w:rPr>
          <w:rStyle w:val="StyleUnderline"/>
          <w:highlight w:val="cyan"/>
        </w:rPr>
        <w:t>that can enable AGI to learn,</w:t>
      </w:r>
      <w:r w:rsidRPr="00ED22FA">
        <w:rPr>
          <w:rStyle w:val="StyleUnderline"/>
        </w:rPr>
        <w:t xml:space="preserve"> reason, and adapt in a way that is </w:t>
      </w:r>
      <w:r w:rsidRPr="0076579C">
        <w:rPr>
          <w:rStyle w:val="StyleUnderline"/>
          <w:highlight w:val="cyan"/>
        </w:rPr>
        <w:t>similar to human intelligence.</w:t>
      </w:r>
    </w:p>
    <w:p w14:paraId="103AE087" w14:textId="77777777" w:rsidR="00CC6313" w:rsidRDefault="00CC6313" w:rsidP="00CC6313">
      <w:pPr>
        <w:rPr>
          <w:sz w:val="18"/>
          <w:szCs w:val="18"/>
        </w:rPr>
      </w:pPr>
      <w:r>
        <w:rPr>
          <w:sz w:val="18"/>
          <w:szCs w:val="18"/>
        </w:rPr>
        <w:t>Need Understanding how human cognition and thinking works</w:t>
      </w:r>
    </w:p>
    <w:p w14:paraId="3DC45CE8" w14:textId="77777777" w:rsidR="00CC6313" w:rsidRDefault="00CC6313" w:rsidP="00CC6313">
      <w:pPr>
        <w:rPr>
          <w:sz w:val="18"/>
          <w:szCs w:val="18"/>
        </w:rPr>
      </w:pPr>
      <w:r>
        <w:rPr>
          <w:sz w:val="18"/>
          <w:szCs w:val="18"/>
        </w:rPr>
        <w:t>Through decades of research in fields such as neuroscience, psychology, and cognitive science, we have gained a significant understanding of many aspects of the brain’s structure and function, including the roles of different regions and the mechanisms underlying various cognitive processes.</w:t>
      </w:r>
    </w:p>
    <w:p w14:paraId="312CFD29" w14:textId="77777777" w:rsidR="00CC6313" w:rsidRDefault="00CC6313" w:rsidP="00CC6313">
      <w:pPr>
        <w:rPr>
          <w:sz w:val="18"/>
          <w:szCs w:val="18"/>
        </w:rPr>
      </w:pPr>
      <w:r>
        <w:rPr>
          <w:sz w:val="18"/>
          <w:szCs w:val="18"/>
        </w:rPr>
        <w:t>This includes not only the way that our brains process information, but also the way that we perceive the world and make decisions. While there has been progressing in neuroscience and cognitive psychology, we are still far from a complete understanding of these complex processes.</w:t>
      </w:r>
    </w:p>
    <w:p w14:paraId="25F8CF4F" w14:textId="77777777" w:rsidR="00CC6313" w:rsidRDefault="00CC6313" w:rsidP="00CC6313">
      <w:pPr>
        <w:rPr>
          <w:sz w:val="18"/>
          <w:szCs w:val="18"/>
        </w:rPr>
      </w:pPr>
      <w:r w:rsidRPr="00ED22FA">
        <w:rPr>
          <w:rStyle w:val="StyleUnderline"/>
        </w:rPr>
        <w:t xml:space="preserve">A cross-collaboration with experts in other fields such as biology, psychology, and philosophy is required to gain a more comprehensive understanding of human cognition </w:t>
      </w:r>
      <w:r>
        <w:rPr>
          <w:sz w:val="18"/>
          <w:szCs w:val="18"/>
        </w:rPr>
        <w:t>so that it can make a revolutionary understanding of how machines can be made to learn new things and identify its saturations on different thought processing aspects.Need for higher computing and other resources</w:t>
      </w:r>
    </w:p>
    <w:p w14:paraId="5535D321" w14:textId="77777777" w:rsidR="00CC6313" w:rsidRDefault="00CC6313" w:rsidP="00CC6313">
      <w:pPr>
        <w:rPr>
          <w:sz w:val="18"/>
          <w:szCs w:val="18"/>
        </w:rPr>
      </w:pPr>
      <w:r w:rsidRPr="0076579C">
        <w:rPr>
          <w:rStyle w:val="StyleUnderline"/>
          <w:highlight w:val="cyan"/>
        </w:rPr>
        <w:t>To achieve</w:t>
      </w:r>
      <w:r w:rsidRPr="00ED22FA">
        <w:rPr>
          <w:rStyle w:val="StyleUnderline"/>
        </w:rPr>
        <w:t xml:space="preserve"> Artificial General Intelligence (</w:t>
      </w:r>
      <w:r w:rsidRPr="0076579C">
        <w:rPr>
          <w:rStyle w:val="StyleUnderline"/>
          <w:highlight w:val="cyan"/>
        </w:rPr>
        <w:t>AGI</w:t>
      </w:r>
      <w:r w:rsidRPr="00ED22FA">
        <w:rPr>
          <w:rStyle w:val="StyleUnderline"/>
        </w:rPr>
        <w:t xml:space="preserve">), </w:t>
      </w:r>
      <w:r w:rsidRPr="0076579C">
        <w:rPr>
          <w:rStyle w:val="StyleUnderline"/>
          <w:highlight w:val="cyan"/>
        </w:rPr>
        <w:t>we</w:t>
      </w:r>
      <w:r w:rsidRPr="00ED22FA">
        <w:rPr>
          <w:rStyle w:val="StyleUnderline"/>
        </w:rPr>
        <w:t xml:space="preserve"> will </w:t>
      </w:r>
      <w:r w:rsidRPr="0076579C">
        <w:rPr>
          <w:rStyle w:val="StyleUnderline"/>
          <w:highlight w:val="cyan"/>
        </w:rPr>
        <w:t>need</w:t>
      </w:r>
      <w:r w:rsidRPr="00ED22FA">
        <w:rPr>
          <w:rStyle w:val="StyleUnderline"/>
        </w:rPr>
        <w:t xml:space="preserve"> access to </w:t>
      </w:r>
      <w:r w:rsidRPr="0076579C">
        <w:rPr>
          <w:rStyle w:val="Emphasis"/>
          <w:highlight w:val="cyan"/>
        </w:rPr>
        <w:t>higher computing</w:t>
      </w:r>
      <w:r>
        <w:rPr>
          <w:sz w:val="18"/>
          <w:szCs w:val="18"/>
        </w:rPr>
        <w:t xml:space="preserve"> resources </w:t>
      </w:r>
      <w:r w:rsidRPr="00B21CC3">
        <w:rPr>
          <w:rStyle w:val="StyleUnderline"/>
          <w:highlight w:val="cyan"/>
        </w:rPr>
        <w:t>than what is currently available</w:t>
      </w:r>
      <w:r>
        <w:rPr>
          <w:sz w:val="18"/>
          <w:szCs w:val="18"/>
        </w:rPr>
        <w:t xml:space="preserve"> with the existing computing architectures.</w:t>
      </w:r>
    </w:p>
    <w:p w14:paraId="0CF17321" w14:textId="77777777" w:rsidR="00CC6313" w:rsidRDefault="00CC6313" w:rsidP="00CC6313">
      <w:pPr>
        <w:rPr>
          <w:sz w:val="18"/>
          <w:szCs w:val="18"/>
        </w:rPr>
      </w:pPr>
      <w:r w:rsidRPr="00ED22FA">
        <w:rPr>
          <w:rStyle w:val="StyleUnderline"/>
        </w:rPr>
        <w:t>This means not only more processing power</w:t>
      </w:r>
      <w:r>
        <w:rPr>
          <w:sz w:val="18"/>
          <w:szCs w:val="18"/>
        </w:rPr>
        <w:t xml:space="preserve">, </w:t>
      </w:r>
      <w:r w:rsidRPr="0076579C">
        <w:rPr>
          <w:rStyle w:val="StyleUnderline"/>
          <w:highlight w:val="cyan"/>
        </w:rPr>
        <w:t xml:space="preserve">but also more </w:t>
      </w:r>
      <w:r w:rsidRPr="0076579C">
        <w:rPr>
          <w:rStyle w:val="Emphasis"/>
          <w:highlight w:val="cyan"/>
        </w:rPr>
        <w:t>data storage and management</w:t>
      </w:r>
      <w:r>
        <w:rPr>
          <w:sz w:val="18"/>
          <w:szCs w:val="18"/>
        </w:rPr>
        <w:t>, optimized computing architecture, and increased energy efficiency.</w:t>
      </w:r>
    </w:p>
    <w:p w14:paraId="5FCECD83" w14:textId="62BB117A" w:rsidR="00CC6313" w:rsidRPr="00504424" w:rsidRDefault="00CC6313" w:rsidP="00CC6313">
      <w:pPr>
        <w:pStyle w:val="Heading4"/>
      </w:pPr>
      <w:r>
        <w:t xml:space="preserve">AGI </w:t>
      </w:r>
      <w:r w:rsidR="00B21CC3">
        <w:t>leads to extinction---outweighs nuclear war</w:t>
      </w:r>
      <w:r>
        <w:t xml:space="preserve"> </w:t>
      </w:r>
    </w:p>
    <w:p w14:paraId="1BAF0225" w14:textId="77777777" w:rsidR="00CC6313" w:rsidRPr="00504424" w:rsidRDefault="00CC6313" w:rsidP="00CC6313">
      <w:pPr>
        <w:rPr>
          <w:sz w:val="20"/>
          <w:szCs w:val="20"/>
        </w:rPr>
      </w:pPr>
      <w:r w:rsidRPr="00504424">
        <w:rPr>
          <w:rStyle w:val="Style13ptBold"/>
        </w:rPr>
        <w:t>Mandel 2023</w:t>
      </w:r>
      <w:r>
        <w:t xml:space="preserve"> </w:t>
      </w:r>
      <w:r w:rsidRPr="00504424">
        <w:rPr>
          <w:sz w:val="20"/>
          <w:szCs w:val="20"/>
        </w:rPr>
        <w:t>(Mandel is a researcher at Intelligence, Influence, and Collaboration Section, Defence Research and Development Canada</w:t>
      </w:r>
    </w:p>
    <w:p w14:paraId="23F1F9F8" w14:textId="77777777" w:rsidR="00CC6313" w:rsidRPr="00504424" w:rsidRDefault="00CC6313" w:rsidP="00CC6313">
      <w:pPr>
        <w:rPr>
          <w:sz w:val="20"/>
          <w:szCs w:val="20"/>
        </w:rPr>
      </w:pPr>
      <w:r w:rsidRPr="00504424">
        <w:rPr>
          <w:sz w:val="20"/>
          <w:szCs w:val="20"/>
        </w:rPr>
        <w:t xml:space="preserve">Department of Psychology, York University) 2023. “Artificial General Intelligence, Existential Risk, and Human Risk Perception” </w:t>
      </w:r>
      <w:r w:rsidRPr="0080526C">
        <w:rPr>
          <w:sz w:val="20"/>
          <w:szCs w:val="20"/>
        </w:rPr>
        <w:t>https://arxiv.org/pdf/2311.08698 //</w:t>
      </w:r>
      <w:r w:rsidRPr="00504424">
        <w:rPr>
          <w:sz w:val="20"/>
          <w:szCs w:val="20"/>
        </w:rPr>
        <w:t xml:space="preserve"> ZX</w:t>
      </w:r>
    </w:p>
    <w:p w14:paraId="150F5F3C" w14:textId="77777777" w:rsidR="00CC6313" w:rsidRPr="00504424" w:rsidRDefault="00CC6313" w:rsidP="00CC6313">
      <w:pPr>
        <w:rPr>
          <w:rStyle w:val="StyleUnderline"/>
        </w:rPr>
      </w:pPr>
      <w:r w:rsidRPr="00504424">
        <w:t>As with any modern technology, contemporaneous societal and civilizational pressures and</w:t>
      </w:r>
      <w:r>
        <w:t xml:space="preserve"> </w:t>
      </w:r>
      <w:r w:rsidRPr="00504424">
        <w:t>scientific breakthroughs continue to shape the evolution of AI. Its effects, much like those of</w:t>
      </w:r>
      <w:r>
        <w:t xml:space="preserve"> </w:t>
      </w:r>
      <w:r w:rsidRPr="00504424">
        <w:t>nuclear technology, can and likely will change substantially over time. For instance, the perceived</w:t>
      </w:r>
      <w:r>
        <w:t xml:space="preserve"> </w:t>
      </w:r>
      <w:r w:rsidRPr="00504424">
        <w:t>necessity of securing a decisive military advantage over the Axis powers during the Second World</w:t>
      </w:r>
      <w:r>
        <w:t xml:space="preserve"> </w:t>
      </w:r>
      <w:r w:rsidRPr="00504424">
        <w:t>War motivated the US’s development of nuclear weapons, but this gave way to a military arms</w:t>
      </w:r>
      <w:r>
        <w:t xml:space="preserve"> </w:t>
      </w:r>
      <w:r w:rsidRPr="00504424">
        <w:t>race once the US and Soviet Union were locked into the decades-long Cold War. Since then, there</w:t>
      </w:r>
      <w:r>
        <w:t xml:space="preserve"> </w:t>
      </w:r>
      <w:r w:rsidRPr="00504424">
        <w:t>has been an expansion of nuclear-armed states and the pressures for expansion continue. While the</w:t>
      </w:r>
      <w:r>
        <w:t xml:space="preserve"> </w:t>
      </w:r>
      <w:r w:rsidRPr="00504424">
        <w:t>threat of mutually-assured destruction serves as a potent first-use deterrent, there have been several</w:t>
      </w:r>
      <w:r>
        <w:t xml:space="preserve"> </w:t>
      </w:r>
      <w:r w:rsidRPr="00504424">
        <w:t>close calls that raise the question of how long humans can avoid a global nuclear catastrophe (i.e.,</w:t>
      </w:r>
      <w:r>
        <w:t xml:space="preserve"> </w:t>
      </w:r>
      <w:r w:rsidRPr="00504424">
        <w:t>a nuclear winter) given that there appears to be no harmonious “end of history” in sight (Barrett et</w:t>
      </w:r>
      <w:r>
        <w:t xml:space="preserve"> </w:t>
      </w:r>
      <w:r w:rsidRPr="00504424">
        <w:t>al., 2013; Baum, 2015).</w:t>
      </w:r>
      <w:r>
        <w:t xml:space="preserve"> </w:t>
      </w:r>
      <w:r w:rsidRPr="00504424">
        <w:t>Attention to existential risk posed by AI invariably concerns possible future AI rather than</w:t>
      </w:r>
      <w:r>
        <w:t xml:space="preserve"> </w:t>
      </w:r>
      <w:r w:rsidRPr="00504424">
        <w:t>the current state of AI. Although current AI carries significant risk—for example, algorithmic</w:t>
      </w:r>
      <w:r>
        <w:t xml:space="preserve"> </w:t>
      </w:r>
      <w:r w:rsidRPr="00504424">
        <w:t>processes may be unexplainable (Angelov et al., 2021; Vilone &amp; Longo, 2021) or biased and</w:t>
      </w:r>
      <w:r>
        <w:t xml:space="preserve"> </w:t>
      </w:r>
      <w:r w:rsidRPr="00504424">
        <w:t xml:space="preserve">possibly unfair (Fazelpour &amp; Danks, 2021)—and possibly biased for inexplicable reasons </w:t>
      </w:r>
      <w:r>
        <w:t xml:space="preserve"> </w:t>
      </w:r>
      <w:r w:rsidRPr="00504424">
        <w:t>(Bostrom &amp; Yudkowsky, 2018)—this is not what most experts regard as existential risk from AI.</w:t>
      </w:r>
      <w:r>
        <w:t xml:space="preserve"> </w:t>
      </w:r>
      <w:r w:rsidRPr="00504424">
        <w:rPr>
          <w:rStyle w:val="StyleUnderline"/>
        </w:rPr>
        <w:t>Current AI does not pose an existential threat</w:t>
      </w:r>
      <w:r w:rsidRPr="00504424">
        <w:t xml:space="preserve"> because </w:t>
      </w:r>
      <w:r w:rsidRPr="00504424">
        <w:rPr>
          <w:rStyle w:val="StyleUnderline"/>
        </w:rPr>
        <w:t xml:space="preserve">its development has not reached the stage where machines have </w:t>
      </w:r>
      <w:r w:rsidRPr="00504424">
        <w:rPr>
          <w:rStyle w:val="Emphasis"/>
        </w:rPr>
        <w:t>parity</w:t>
      </w:r>
      <w:r w:rsidRPr="00504424">
        <w:rPr>
          <w:rStyle w:val="StyleUnderline"/>
        </w:rPr>
        <w:t xml:space="preserve"> with human intelligence </w:t>
      </w:r>
      <w:r w:rsidRPr="00504424">
        <w:rPr>
          <w:rStyle w:val="Emphasis"/>
        </w:rPr>
        <w:t>across a wide range</w:t>
      </w:r>
      <w:r w:rsidRPr="00504424">
        <w:rPr>
          <w:rStyle w:val="StyleUnderline"/>
        </w:rPr>
        <w:t xml:space="preserve"> of tasks and domains. </w:t>
      </w:r>
    </w:p>
    <w:p w14:paraId="09C546DC" w14:textId="77777777" w:rsidR="00CC6313" w:rsidRPr="00504424" w:rsidRDefault="00CC6313" w:rsidP="00CC6313">
      <w:pPr>
        <w:rPr>
          <w:rStyle w:val="StyleUnderline"/>
        </w:rPr>
      </w:pPr>
      <w:r w:rsidRPr="00504424">
        <w:t xml:space="preserve">However, many forecasters believe that </w:t>
      </w:r>
      <w:r w:rsidRPr="00504424">
        <w:rPr>
          <w:rStyle w:val="StyleUnderline"/>
        </w:rPr>
        <w:t>parity is not far off</w:t>
      </w:r>
      <w:r w:rsidRPr="00504424">
        <w:t>.</w:t>
      </w:r>
      <w:r>
        <w:t xml:space="preserve"> </w:t>
      </w:r>
      <w:r w:rsidRPr="00504424">
        <w:t>Consider forecasting data from Metaculus, a reputation-based online forecasting and</w:t>
      </w:r>
      <w:r>
        <w:t xml:space="preserve"> </w:t>
      </w:r>
      <w:r w:rsidRPr="00504424">
        <w:t>aggregation platform devoted to predicting the scientific and technological outcomes and their</w:t>
      </w:r>
      <w:r>
        <w:t xml:space="preserve"> </w:t>
      </w:r>
      <w:r w:rsidRPr="00504424">
        <w:t xml:space="preserve">consequences (Aguirre, 2016). As of July 20, 2023, </w:t>
      </w:r>
      <w:r w:rsidRPr="0076579C">
        <w:rPr>
          <w:rStyle w:val="StyleUnderline"/>
          <w:highlight w:val="cyan"/>
        </w:rPr>
        <w:t>the median probability</w:t>
      </w:r>
      <w:r w:rsidRPr="00504424">
        <w:rPr>
          <w:rStyle w:val="StyleUnderline"/>
        </w:rPr>
        <w:t xml:space="preserve"> </w:t>
      </w:r>
      <w:r w:rsidRPr="0076579C">
        <w:rPr>
          <w:rStyle w:val="StyleUnderline"/>
          <w:highlight w:val="cyan"/>
        </w:rPr>
        <w:t>estimate</w:t>
      </w:r>
      <w:r w:rsidRPr="00504424">
        <w:rPr>
          <w:rStyle w:val="StyleUnderline"/>
        </w:rPr>
        <w:t xml:space="preserve"> of 1,041 Metaculus forecasters </w:t>
      </w:r>
      <w:r w:rsidRPr="0076579C">
        <w:rPr>
          <w:rStyle w:val="StyleUnderline"/>
          <w:highlight w:val="cyan"/>
        </w:rPr>
        <w:t xml:space="preserve">that </w:t>
      </w:r>
      <w:r w:rsidRPr="0076579C">
        <w:rPr>
          <w:rStyle w:val="Emphasis"/>
          <w:highlight w:val="cyan"/>
        </w:rPr>
        <w:t>human-machine parity</w:t>
      </w:r>
      <w:r w:rsidRPr="00504424">
        <w:rPr>
          <w:rStyle w:val="StyleUnderline"/>
        </w:rPr>
        <w:t xml:space="preserve"> in intelligence </w:t>
      </w:r>
      <w:r w:rsidRPr="0076579C">
        <w:rPr>
          <w:rStyle w:val="StyleUnderline"/>
          <w:highlight w:val="cyan"/>
        </w:rPr>
        <w:t xml:space="preserve">will be reached </w:t>
      </w:r>
      <w:r w:rsidRPr="0076579C">
        <w:rPr>
          <w:rStyle w:val="Emphasis"/>
          <w:highlight w:val="cyan"/>
        </w:rPr>
        <w:t>by 2040 was</w:t>
      </w:r>
      <w:r w:rsidRPr="00504424">
        <w:rPr>
          <w:rStyle w:val="StyleUnderline"/>
        </w:rPr>
        <w:t xml:space="preserve"> a staggering</w:t>
      </w:r>
      <w:r w:rsidRPr="00504424">
        <w:t xml:space="preserve"> </w:t>
      </w:r>
      <w:r w:rsidRPr="0076579C">
        <w:rPr>
          <w:rStyle w:val="Emphasis"/>
          <w:highlight w:val="cyan"/>
        </w:rPr>
        <w:t>92%</w:t>
      </w:r>
      <w:r w:rsidRPr="0076579C">
        <w:rPr>
          <w:highlight w:val="cyan"/>
        </w:rPr>
        <w:t>.</w:t>
      </w:r>
      <w:r w:rsidRPr="00504424">
        <w:t>1The criterion for scoring parity as having occurred is based on the requiremen</w:t>
      </w:r>
      <w:r>
        <w:t xml:space="preserve">t </w:t>
      </w:r>
      <w:r w:rsidRPr="00504424">
        <w:t>that the machine system outperform at least two out of three graduate students drawn from elite</w:t>
      </w:r>
      <w:r>
        <w:t xml:space="preserve"> </w:t>
      </w:r>
      <w:r w:rsidRPr="00504424">
        <w:t>universities and having backgrounds in physics,</w:t>
      </w:r>
      <w:r>
        <w:t xml:space="preserve"> </w:t>
      </w:r>
      <w:r w:rsidRPr="00504424">
        <w:t>mathematics, and computer science, respectively,</w:t>
      </w:r>
      <w:r>
        <w:t xml:space="preserve"> </w:t>
      </w:r>
      <w:r w:rsidRPr="00504424">
        <w:t>on a two-hour intelligence test. The machine and three humans could access the Internet but could</w:t>
      </w:r>
      <w:r>
        <w:t xml:space="preserve"> </w:t>
      </w:r>
      <w:r w:rsidRPr="00504424">
        <w:t>not consult with other humans. Certainly, more stringent criterion for scoring intelligence parity</w:t>
      </w:r>
      <w:r>
        <w:t xml:space="preserve"> </w:t>
      </w:r>
      <w:r w:rsidRPr="00504424">
        <w:t xml:space="preserve">would be expected to lower the pooled estimate. Nevertheless, </w:t>
      </w:r>
      <w:r w:rsidRPr="00504424">
        <w:rPr>
          <w:rStyle w:val="StyleUnderline"/>
        </w:rPr>
        <w:t>other estimates based on takeoff speed models (e.g., Davidson, 2023) agree that by 2040, AGI will be capable of performing virtually all human tasks regardless of their intelligence requirements</w:t>
      </w:r>
      <w:r w:rsidRPr="00504424">
        <w:t>. Such models rest on many</w:t>
      </w:r>
      <w:r>
        <w:t xml:space="preserve"> </w:t>
      </w:r>
      <w:r w:rsidRPr="00504424">
        <w:t>assumptions, however, and their coherence with forecasters’ estimates is just information, not</w:t>
      </w:r>
      <w:r>
        <w:t xml:space="preserve"> </w:t>
      </w:r>
      <w:r w:rsidRPr="00504424">
        <w:t>proof. The prospect of intelligence parity is not necessarily bad. AGI that could think as</w:t>
      </w:r>
      <w:r>
        <w:t xml:space="preserve"> </w:t>
      </w:r>
      <w:r w:rsidRPr="00504424">
        <w:t>intelligently as humans but at much faster speeds—what Vinge (1993) calls weak superhumanity</w:t>
      </w:r>
      <w:r>
        <w:t xml:space="preserve"> </w:t>
      </w:r>
      <w:r w:rsidRPr="00504424">
        <w:t>—could accelerate scientific and technological progress that humans might have eventually made</w:t>
      </w:r>
      <w:r>
        <w:t xml:space="preserve"> </w:t>
      </w:r>
      <w:r w:rsidRPr="00504424">
        <w:t>but over much longer times. This process has even been given the sticky name, PASTA—Process for Automating Scientific and Technological Advancement (Karnofsky, 2021). If AGI (or PASTA)</w:t>
      </w:r>
      <w:r>
        <w:t xml:space="preserve"> </w:t>
      </w:r>
      <w:r w:rsidRPr="00504424">
        <w:t>were necessary to avert an existential calamity (or worse, a mass extinction), having it would be a</w:t>
      </w:r>
      <w:r>
        <w:t xml:space="preserve"> </w:t>
      </w:r>
      <w:r w:rsidRPr="00504424">
        <w:t>very good thing. The differential clock speeds of humans and machines, however, casts doubt on</w:t>
      </w:r>
      <w:r>
        <w:t xml:space="preserve"> </w:t>
      </w:r>
      <w:r w:rsidRPr="00504424">
        <w:t xml:space="preserve">the parity notion. </w:t>
      </w:r>
      <w:r w:rsidRPr="00504424">
        <w:rPr>
          <w:rStyle w:val="StyleUnderline"/>
        </w:rPr>
        <w:t>As soon as AGI could perform as well on any intelligence test (broadly defined) as the best performing human, it will have exceeded human intelligence since, if nothing else, it will have faster-than-human speed.</w:t>
      </w:r>
    </w:p>
    <w:p w14:paraId="703C1307" w14:textId="77777777" w:rsidR="00CC6313" w:rsidRDefault="00CC6313" w:rsidP="00CC6313">
      <w:r w:rsidRPr="00504424">
        <w:t>Unlike humans</w:t>
      </w:r>
      <w:r w:rsidRPr="00504424">
        <w:rPr>
          <w:rStyle w:val="StyleUnderline"/>
        </w:rPr>
        <w:t xml:space="preserve">, </w:t>
      </w:r>
      <w:r w:rsidRPr="0076579C">
        <w:rPr>
          <w:rStyle w:val="StyleUnderline"/>
          <w:highlight w:val="cyan"/>
        </w:rPr>
        <w:t>AGI would likely</w:t>
      </w:r>
      <w:r w:rsidRPr="00504424">
        <w:rPr>
          <w:rStyle w:val="StyleUnderline"/>
        </w:rPr>
        <w:t xml:space="preserve"> be able to </w:t>
      </w:r>
      <w:r w:rsidRPr="0076579C">
        <w:rPr>
          <w:rStyle w:val="StyleUnderline"/>
          <w:highlight w:val="cyan"/>
        </w:rPr>
        <w:t>access its source code, modify it, and replicate</w:t>
      </w:r>
      <w:r w:rsidRPr="00504424">
        <w:rPr>
          <w:rStyle w:val="StyleUnderline"/>
        </w:rPr>
        <w:t xml:space="preserve"> either original or modified </w:t>
      </w:r>
      <w:r w:rsidRPr="0076579C">
        <w:rPr>
          <w:rStyle w:val="StyleUnderline"/>
          <w:highlight w:val="cyan"/>
        </w:rPr>
        <w:t>copies</w:t>
      </w:r>
      <w:r w:rsidRPr="00504424">
        <w:t xml:space="preserve">. </w:t>
      </w:r>
      <w:r w:rsidRPr="00504424">
        <w:rPr>
          <w:rStyle w:val="StyleUnderline"/>
        </w:rPr>
        <w:t xml:space="preserve">These </w:t>
      </w:r>
      <w:r w:rsidRPr="0076579C">
        <w:rPr>
          <w:rStyle w:val="StyleUnderline"/>
          <w:highlight w:val="cyan"/>
        </w:rPr>
        <w:t>abilities</w:t>
      </w:r>
      <w:r w:rsidRPr="00504424">
        <w:rPr>
          <w:rStyle w:val="StyleUnderline"/>
        </w:rPr>
        <w:t xml:space="preserve"> would </w:t>
      </w:r>
      <w:r w:rsidRPr="0076579C">
        <w:rPr>
          <w:rStyle w:val="StyleUnderline"/>
          <w:highlight w:val="cyan"/>
        </w:rPr>
        <w:t>set off a</w:t>
      </w:r>
      <w:r w:rsidRPr="00504424">
        <w:rPr>
          <w:rStyle w:val="StyleUnderline"/>
        </w:rPr>
        <w:t xml:space="preserve"> </w:t>
      </w:r>
      <w:r w:rsidRPr="0076579C">
        <w:rPr>
          <w:rStyle w:val="StyleUnderline"/>
          <w:highlight w:val="cyan"/>
        </w:rPr>
        <w:t>positive feedback loop constituting</w:t>
      </w:r>
      <w:r w:rsidRPr="00504424">
        <w:rPr>
          <w:rStyle w:val="StyleUnderline"/>
        </w:rPr>
        <w:t xml:space="preserve"> what Good (1966) referred to as </w:t>
      </w:r>
      <w:r w:rsidRPr="0076579C">
        <w:rPr>
          <w:rStyle w:val="StyleUnderline"/>
          <w:highlight w:val="cyan"/>
        </w:rPr>
        <w:t xml:space="preserve">an </w:t>
      </w:r>
      <w:r w:rsidRPr="0076579C">
        <w:rPr>
          <w:rStyle w:val="Emphasis"/>
          <w:highlight w:val="cyan"/>
        </w:rPr>
        <w:t>intelligence explosion</w:t>
      </w:r>
      <w:r w:rsidRPr="0076579C">
        <w:rPr>
          <w:highlight w:val="cyan"/>
        </w:rPr>
        <w:t>.</w:t>
      </w:r>
      <w:r w:rsidRPr="00504424">
        <w:t xml:space="preserve"> As a</w:t>
      </w:r>
      <w:r>
        <w:t xml:space="preserve"> </w:t>
      </w:r>
      <w:r w:rsidRPr="00504424">
        <w:t xml:space="preserve">result, </w:t>
      </w:r>
      <w:r w:rsidRPr="00504424">
        <w:rPr>
          <w:rStyle w:val="StyleUnderline"/>
        </w:rPr>
        <w:t>AGI would evolve very quickly to be strongly superintelligent</w:t>
      </w:r>
      <w:r w:rsidRPr="00504424">
        <w:t>; i.e., it would not only think</w:t>
      </w:r>
      <w:r>
        <w:t xml:space="preserve"> </w:t>
      </w:r>
      <w:r w:rsidRPr="00504424">
        <w:t>faster, it would think smarter than the smartest human (Yukdowsky, 2008).It is the prospect of superintelligent AGI that raises concern regarding the continued</w:t>
      </w:r>
      <w:r>
        <w:t xml:space="preserve"> </w:t>
      </w:r>
      <w:r w:rsidRPr="00504424">
        <w:t>existence our species and that has caused many AI experts and others alike to call for a pause in</w:t>
      </w:r>
      <w:r>
        <w:t xml:space="preserve"> </w:t>
      </w:r>
      <w:r w:rsidRPr="00504424">
        <w:t xml:space="preserve">advanced AI development (e.g., Future of Life Institute, 2023). </w:t>
      </w:r>
      <w:r w:rsidRPr="0076579C">
        <w:rPr>
          <w:rStyle w:val="StyleUnderline"/>
          <w:highlight w:val="cyan"/>
        </w:rPr>
        <w:t>If AGI were more powerful</w:t>
      </w:r>
      <w:r w:rsidRPr="00504424">
        <w:rPr>
          <w:rStyle w:val="StyleUnderline"/>
        </w:rPr>
        <w:t xml:space="preserve"> than humans, </w:t>
      </w:r>
      <w:r w:rsidRPr="0076579C">
        <w:rPr>
          <w:rStyle w:val="StyleUnderline"/>
          <w:highlight w:val="cyan"/>
        </w:rPr>
        <w:t>a misalignment</w:t>
      </w:r>
      <w:r w:rsidRPr="00504424">
        <w:rPr>
          <w:rStyle w:val="StyleUnderline"/>
        </w:rPr>
        <w:t xml:space="preserve"> </w:t>
      </w:r>
      <w:r w:rsidRPr="0076579C">
        <w:rPr>
          <w:rStyle w:val="StyleUnderline"/>
          <w:highlight w:val="cyan"/>
        </w:rPr>
        <w:t>of</w:t>
      </w:r>
      <w:r w:rsidRPr="00504424">
        <w:rPr>
          <w:rStyle w:val="StyleUnderline"/>
        </w:rPr>
        <w:t xml:space="preserve"> human and AGI </w:t>
      </w:r>
      <w:r w:rsidRPr="0076579C">
        <w:rPr>
          <w:rStyle w:val="StyleUnderline"/>
          <w:highlight w:val="cyan"/>
        </w:rPr>
        <w:t>goals would</w:t>
      </w:r>
      <w:r w:rsidRPr="00504424">
        <w:rPr>
          <w:rStyle w:val="StyleUnderline"/>
        </w:rPr>
        <w:t xml:space="preserve"> likely </w:t>
      </w:r>
      <w:r w:rsidRPr="0076579C">
        <w:rPr>
          <w:rStyle w:val="StyleUnderline"/>
          <w:highlight w:val="cyan"/>
        </w:rPr>
        <w:t>not end well for humanity</w:t>
      </w:r>
      <w:r w:rsidRPr="00504424">
        <w:rPr>
          <w:rStyle w:val="StyleUnderline"/>
        </w:rPr>
        <w:t>.</w:t>
      </w:r>
      <w:r w:rsidRPr="00504424">
        <w:t xml:space="preserve"> This</w:t>
      </w:r>
      <w:r>
        <w:t xml:space="preserve"> </w:t>
      </w:r>
      <w:r w:rsidRPr="00504424">
        <w:t>alignment problem—the question of whether AGI will become misaligned with human goals and</w:t>
      </w:r>
      <w:r>
        <w:t xml:space="preserve"> </w:t>
      </w:r>
      <w:r w:rsidRPr="00504424">
        <w:t>values—is a threat analysis problem concerning a set of possible futures having devastating</w:t>
      </w:r>
      <w:r>
        <w:t xml:space="preserve"> </w:t>
      </w:r>
      <w:r w:rsidRPr="00504424">
        <w:t>consequences for humans as a species. Since there are no tightly coupled reference classes to draw</w:t>
      </w:r>
      <w:r>
        <w:t xml:space="preserve"> </w:t>
      </w:r>
      <w:r w:rsidRPr="00504424">
        <w:t>from in determining the probability of human extinction (or catastrophic demise) from AGI</w:t>
      </w:r>
      <w:r>
        <w:t xml:space="preserve"> </w:t>
      </w:r>
      <w:r w:rsidRPr="00504424">
        <w:t>misalignment, estimating existential risk from AGI constitutes an extreme version of the reference</w:t>
      </w:r>
      <w:r>
        <w:t xml:space="preserve"> </w:t>
      </w:r>
      <w:r w:rsidRPr="00504424">
        <w:t>class problem (Hájek, 2007; Reichenbach, 1949) with the various pro and con arguments drawing</w:t>
      </w:r>
      <w:r>
        <w:t xml:space="preserve"> </w:t>
      </w:r>
      <w:r w:rsidRPr="00504424">
        <w:t>heavily on loose analogies. Therefore, it is of little surprise that estimates of risk vary greatly.</w:t>
      </w:r>
      <w:r>
        <w:t xml:space="preserve"> </w:t>
      </w:r>
      <w:r w:rsidRPr="00504424">
        <w:t>A recent study by Karger et al. (2023) compared the forecasts of 32 AI experts, 48 experts</w:t>
      </w:r>
      <w:r>
        <w:t xml:space="preserve"> </w:t>
      </w:r>
      <w:r w:rsidRPr="00504424">
        <w:t>on areas of existential risk other than from AI, and 89 “superforecasters” who demonstrated top</w:t>
      </w:r>
      <w:r>
        <w:t xml:space="preserve"> </w:t>
      </w:r>
      <w:r w:rsidRPr="00504424">
        <w:t>tier forecasting skill on a wide spectrum of short-range topics (Mellers et al., 2015) and who tend</w:t>
      </w:r>
      <w:r>
        <w:t xml:space="preserve"> </w:t>
      </w:r>
      <w:r w:rsidRPr="00504424">
        <w:t>to exhibit higher than average coherence across a range of probabilistic judgment tasks (Mellers et</w:t>
      </w:r>
      <w:r>
        <w:t xml:space="preserve"> </w:t>
      </w:r>
      <w:r w:rsidRPr="00504424">
        <w:t xml:space="preserve">al., 2017). </w:t>
      </w:r>
    </w:p>
    <w:p w14:paraId="4BB2DAB8" w14:textId="77777777" w:rsidR="00CC6313" w:rsidRDefault="00CC6313" w:rsidP="00CC6313">
      <w:r w:rsidRPr="00504424">
        <w:t>The authors found that among various existential threats considered (i.e., AI, nuclear,</w:t>
      </w:r>
      <w:r>
        <w:t xml:space="preserve"> </w:t>
      </w:r>
      <w:r w:rsidRPr="00504424">
        <w:t xml:space="preserve">biological, and climate), existential risk from AI prompted the greatest level of disagreement. </w:t>
      </w:r>
      <w:r w:rsidRPr="00504424">
        <w:rPr>
          <w:rStyle w:val="StyleUnderline"/>
        </w:rPr>
        <w:t>The inter-quartile range of estimates of human extinction from AI by 2100, remarkably, was greater among AI experts than among other experts from other areas or superforecasters</w:t>
      </w:r>
      <w:r w:rsidRPr="00504424">
        <w:t>.</w:t>
      </w:r>
      <w:r>
        <w:t xml:space="preserve"> </w:t>
      </w:r>
      <w:r w:rsidRPr="00504424">
        <w:t>As well, Karger et al. (2023) found that the largest absolute disagreement between</w:t>
      </w:r>
      <w:r>
        <w:t xml:space="preserve"> </w:t>
      </w:r>
      <w:r w:rsidRPr="00504424">
        <w:t>superforecasters and area-relevant experts (i.e., AI experts for AI topics, nuclear experts for</w:t>
      </w:r>
      <w:r>
        <w:t xml:space="preserve"> </w:t>
      </w:r>
      <w:r w:rsidRPr="00504424">
        <w:t>nuclear topics, and so on) focused on AI risk. However, this was largely attributable to the fact that</w:t>
      </w:r>
      <w:r>
        <w:t xml:space="preserve"> </w:t>
      </w:r>
      <w:r w:rsidRPr="00504424">
        <w:t>both groups regarded the probability of extinction from AI to be larger than for other risks</w:t>
      </w:r>
      <w:r>
        <w:t xml:space="preserve"> </w:t>
      </w:r>
      <w:r w:rsidRPr="00504424">
        <w:t>considered. For instance, whereas superforecasters’ median estimated risk of human extinction by</w:t>
      </w:r>
      <w:r>
        <w:t xml:space="preserve"> </w:t>
      </w:r>
      <w:r w:rsidRPr="00504424">
        <w:t>2100 due to AI was 0.38%, the comparable estimated risk due to nuclear technologies was</w:t>
      </w:r>
      <w:r>
        <w:t xml:space="preserve"> </w:t>
      </w:r>
      <w:r w:rsidRPr="00504424">
        <w:t>0.074%. Likewise, whereas AI experts’ median estimated risk of extinction by 2100 was 3.0%, the</w:t>
      </w:r>
      <w:r>
        <w:t xml:space="preserve"> </w:t>
      </w:r>
      <w:r w:rsidRPr="00504424">
        <w:t>comparable risk from nuclear technologies forecasted by nuclear experts was 0.55%. Remarkably,</w:t>
      </w:r>
      <w:r>
        <w:t xml:space="preserve"> </w:t>
      </w:r>
      <w:r w:rsidRPr="0076579C">
        <w:rPr>
          <w:rStyle w:val="StyleUnderline"/>
          <w:highlight w:val="cyan"/>
        </w:rPr>
        <w:t>among both superforecasters and</w:t>
      </w:r>
      <w:r w:rsidRPr="00504424">
        <w:rPr>
          <w:rStyle w:val="StyleUnderline"/>
        </w:rPr>
        <w:t xml:space="preserve"> domain </w:t>
      </w:r>
      <w:r w:rsidRPr="0076579C">
        <w:rPr>
          <w:rStyle w:val="StyleUnderline"/>
          <w:highlight w:val="cyan"/>
        </w:rPr>
        <w:t>experts</w:t>
      </w:r>
      <w:r w:rsidRPr="00504424">
        <w:t xml:space="preserve">, </w:t>
      </w:r>
      <w:r w:rsidRPr="00504424">
        <w:rPr>
          <w:rStyle w:val="StyleUnderline"/>
        </w:rPr>
        <w:t xml:space="preserve">the judged </w:t>
      </w:r>
      <w:r w:rsidRPr="0076579C">
        <w:rPr>
          <w:rStyle w:val="StyleUnderline"/>
          <w:highlight w:val="cyan"/>
        </w:rPr>
        <w:t>probability of human extinction</w:t>
      </w:r>
      <w:r w:rsidRPr="00504424">
        <w:rPr>
          <w:rStyle w:val="StyleUnderline"/>
        </w:rPr>
        <w:t xml:space="preserve"> by 2100 </w:t>
      </w:r>
      <w:r w:rsidRPr="0076579C">
        <w:rPr>
          <w:rStyle w:val="StyleUnderline"/>
          <w:highlight w:val="cyan"/>
        </w:rPr>
        <w:t>due to AI is</w:t>
      </w:r>
      <w:r w:rsidRPr="00504424">
        <w:t xml:space="preserve"> </w:t>
      </w:r>
      <w:r w:rsidRPr="00504424">
        <w:rPr>
          <w:rStyle w:val="StyleUnderline"/>
        </w:rPr>
        <w:t>just</w:t>
      </w:r>
      <w:r w:rsidRPr="00504424">
        <w:t xml:space="preserve"> </w:t>
      </w:r>
      <w:r w:rsidRPr="0076579C">
        <w:rPr>
          <w:rStyle w:val="Emphasis"/>
          <w:highlight w:val="cyan"/>
        </w:rPr>
        <w:t>over five times</w:t>
      </w:r>
      <w:r w:rsidRPr="00504424">
        <w:rPr>
          <w:rStyle w:val="Emphasis"/>
        </w:rPr>
        <w:t xml:space="preserve"> </w:t>
      </w:r>
      <w:r w:rsidRPr="0076579C">
        <w:rPr>
          <w:rStyle w:val="Emphasis"/>
          <w:highlight w:val="cyan"/>
        </w:rPr>
        <w:t>higher</w:t>
      </w:r>
      <w:r w:rsidRPr="0076579C">
        <w:rPr>
          <w:highlight w:val="cyan"/>
        </w:rPr>
        <w:t xml:space="preserve"> </w:t>
      </w:r>
      <w:r w:rsidRPr="0076579C">
        <w:rPr>
          <w:rStyle w:val="StyleUnderline"/>
          <w:highlight w:val="cyan"/>
        </w:rPr>
        <w:t>than the</w:t>
      </w:r>
      <w:r w:rsidRPr="00504424">
        <w:rPr>
          <w:rStyle w:val="StyleUnderline"/>
        </w:rPr>
        <w:t xml:space="preserve"> perceived </w:t>
      </w:r>
      <w:r w:rsidRPr="0076579C">
        <w:rPr>
          <w:rStyle w:val="StyleUnderline"/>
          <w:highlight w:val="cyan"/>
        </w:rPr>
        <w:t>probability of extinction due to nuclear technology</w:t>
      </w:r>
      <w:r w:rsidRPr="00504424">
        <w:t>. Other existential risks considered by the forecasters in Karger et al.’s study</w:t>
      </w:r>
      <w:r>
        <w:t xml:space="preserve"> </w:t>
      </w:r>
      <w:r w:rsidRPr="00504424">
        <w:t xml:space="preserve">were estimated to be even lower than for nuclear technology, placing </w:t>
      </w:r>
      <w:r w:rsidRPr="00504424">
        <w:rPr>
          <w:rStyle w:val="Emphasis"/>
        </w:rPr>
        <w:t>AI at the top</w:t>
      </w:r>
      <w:r w:rsidRPr="00504424">
        <w:rPr>
          <w:rStyle w:val="StyleUnderline"/>
        </w:rPr>
        <w:t xml:space="preserve"> of the “most probable” list </w:t>
      </w:r>
      <w:r w:rsidRPr="00504424">
        <w:rPr>
          <w:rStyle w:val="Emphasis"/>
        </w:rPr>
        <w:t>of existential risks</w:t>
      </w:r>
      <w:r w:rsidRPr="00504424">
        <w:rPr>
          <w:rStyle w:val="StyleUnderline"/>
        </w:rPr>
        <w:t xml:space="preserve"> among experts</w:t>
      </w:r>
      <w:r w:rsidRPr="00504424">
        <w:t xml:space="preserve"> and competent generalists (i.e., superforecasters). </w:t>
      </w:r>
    </w:p>
    <w:p w14:paraId="23DB12A1" w14:textId="19EC812F" w:rsidR="00203E7E" w:rsidRDefault="00CC6313" w:rsidP="00203E7E">
      <w:pPr>
        <w:pStyle w:val="Heading3"/>
      </w:pPr>
      <w:r>
        <w:t>2NC---Uniqueness</w:t>
      </w:r>
    </w:p>
    <w:p w14:paraId="311F98B2" w14:textId="18C03868" w:rsidR="00637DDC" w:rsidRDefault="003466EE" w:rsidP="00637DDC">
      <w:pPr>
        <w:pStyle w:val="Heading4"/>
      </w:pPr>
      <w:r>
        <w:t>AI is declining now</w:t>
      </w:r>
    </w:p>
    <w:p w14:paraId="201BF26E" w14:textId="2B0EB6CE" w:rsidR="00637DDC" w:rsidRDefault="00637DDC" w:rsidP="00637DDC">
      <w:r w:rsidRPr="003466EE">
        <w:rPr>
          <w:rStyle w:val="Style13ptBold"/>
        </w:rPr>
        <w:t>Ropek 4/16</w:t>
      </w:r>
      <w:r>
        <w:t xml:space="preserve"> (Lucas Ropek is a staff writer for Government Technology. He has worked as a newspaper reporter and writer in Massachusetts and New York. ) “Actually, Corporate Investment in AI Saw a Significant Drop in 2023” Apr 16, 2024 </w:t>
      </w:r>
      <w:r w:rsidRPr="00484271">
        <w:t>https://gizmodo.com/actually-corporate-investment-in-ai-saw-a-significant-1851411926 //</w:t>
      </w:r>
      <w:r>
        <w:t xml:space="preserve"> ZX</w:t>
      </w:r>
    </w:p>
    <w:p w14:paraId="1CF3EF4D" w14:textId="55301CBC" w:rsidR="003F2C1C" w:rsidRPr="00637DDC" w:rsidRDefault="00637DDC" w:rsidP="00637DDC">
      <w:pPr>
        <w:rPr>
          <w:rStyle w:val="StyleUnderline"/>
        </w:rPr>
      </w:pPr>
      <w:r w:rsidRPr="00484271">
        <w:rPr>
          <w:rStyle w:val="StyleUnderline"/>
          <w:highlight w:val="cyan"/>
        </w:rPr>
        <w:t>Every year, Stanford</w:t>
      </w:r>
      <w:r w:rsidRPr="00637DDC">
        <w:rPr>
          <w:rStyle w:val="StyleUnderline"/>
        </w:rPr>
        <w:t xml:space="preserve"> University’s Institute for Human-Centered Artificial Intelligence </w:t>
      </w:r>
      <w:r w:rsidRPr="00484271">
        <w:rPr>
          <w:rStyle w:val="StyleUnderline"/>
          <w:highlight w:val="cyan"/>
        </w:rPr>
        <w:t>releases a big report about</w:t>
      </w:r>
      <w:r w:rsidRPr="00637DDC">
        <w:rPr>
          <w:rStyle w:val="StyleUnderline"/>
        </w:rPr>
        <w:t xml:space="preserve"> the </w:t>
      </w:r>
      <w:r w:rsidRPr="00484271">
        <w:rPr>
          <w:rStyle w:val="StyleUnderline"/>
          <w:highlight w:val="cyan"/>
        </w:rPr>
        <w:t>status of the artificial intelligence industry</w:t>
      </w:r>
      <w:r>
        <w:t xml:space="preserve">. This year’s report, published this week, is a whopping 502 pages and includes a wealth of insights on the trendy technology. </w:t>
      </w:r>
      <w:r w:rsidRPr="00637DDC">
        <w:rPr>
          <w:rStyle w:val="StyleUnderline"/>
        </w:rPr>
        <w:t>Tucked into its section on the economics of the AI industry is the surprising revelation that global corporate investment in AI actually dropped last year for the second straight year in a row</w:t>
      </w:r>
      <w:r>
        <w:t xml:space="preserve">. This might come as a surprise to some since 2023 was largely considered to be a period of peak AI hype. New chatbots and companies spawned aplenty, as top executives spread hyperbolic rhetoric about the technology’s potential. </w:t>
      </w:r>
      <w:r w:rsidRPr="00484271">
        <w:rPr>
          <w:rStyle w:val="StyleUnderline"/>
          <w:highlight w:val="cyan"/>
        </w:rPr>
        <w:t>And yet, the new HAI report notes</w:t>
      </w:r>
      <w:r w:rsidRPr="00637DDC">
        <w:rPr>
          <w:rStyle w:val="StyleUnderline"/>
        </w:rPr>
        <w:t xml:space="preserve"> that in 2023, </w:t>
      </w:r>
      <w:r w:rsidRPr="00484271">
        <w:rPr>
          <w:rStyle w:val="StyleUnderline"/>
          <w:highlight w:val="cyan"/>
        </w:rPr>
        <w:t>total investment in AI…</w:t>
      </w:r>
    </w:p>
    <w:p w14:paraId="1EB60D89" w14:textId="03A14608" w:rsidR="00637DDC" w:rsidRDefault="00637DDC" w:rsidP="00637DDC">
      <w:r>
        <w:t>…</w:t>
      </w:r>
      <w:r w:rsidRPr="00484271">
        <w:rPr>
          <w:rStyle w:val="StyleUnderline"/>
          <w:highlight w:val="cyan"/>
        </w:rPr>
        <w:t>dropped to $189.2 billion</w:t>
      </w:r>
      <w:r>
        <w:t xml:space="preserve">, </w:t>
      </w:r>
      <w:r w:rsidRPr="00484271">
        <w:rPr>
          <w:rStyle w:val="Emphasis"/>
          <w:highlight w:val="cyan"/>
        </w:rPr>
        <w:t xml:space="preserve">a decrease of </w:t>
      </w:r>
      <w:r w:rsidRPr="00484271">
        <w:rPr>
          <w:rStyle w:val="Emphasis"/>
        </w:rPr>
        <w:t xml:space="preserve">approximately </w:t>
      </w:r>
      <w:r w:rsidRPr="00484271">
        <w:rPr>
          <w:rStyle w:val="Emphasis"/>
          <w:highlight w:val="cyan"/>
        </w:rPr>
        <w:t>20%</w:t>
      </w:r>
      <w:r>
        <w:t xml:space="preserve"> </w:t>
      </w:r>
      <w:r w:rsidRPr="00637DDC">
        <w:rPr>
          <w:rStyle w:val="StyleUnderline"/>
        </w:rPr>
        <w:t>from 2022</w:t>
      </w:r>
      <w:r>
        <w:t>. Despite a slight reduction in private investment, the most significant downturn occurred in mergers and acquisitions, which fell by 31.2% from the previous year. However, over the past decade, AI-related investments have increased thirteenfold.</w:t>
      </w:r>
    </w:p>
    <w:p w14:paraId="1454814C" w14:textId="7B01803B" w:rsidR="00637DDC" w:rsidRPr="00637DDC" w:rsidRDefault="00637DDC" w:rsidP="00637DDC">
      <w:pPr>
        <w:rPr>
          <w:rStyle w:val="Emphasis"/>
        </w:rPr>
      </w:pPr>
      <w:r w:rsidRPr="003F2C1C">
        <w:rPr>
          <w:rStyle w:val="StyleUnderline"/>
          <w:highlight w:val="cyan"/>
        </w:rPr>
        <w:t>The peak of global</w:t>
      </w:r>
      <w:r w:rsidRPr="00637DDC">
        <w:rPr>
          <w:rStyle w:val="StyleUnderline"/>
        </w:rPr>
        <w:t xml:space="preserve"> corporate </w:t>
      </w:r>
      <w:r w:rsidRPr="003F2C1C">
        <w:rPr>
          <w:rStyle w:val="StyleUnderline"/>
          <w:highlight w:val="cyan"/>
        </w:rPr>
        <w:t>investment</w:t>
      </w:r>
      <w:r w:rsidRPr="00637DDC">
        <w:rPr>
          <w:rStyle w:val="StyleUnderline"/>
        </w:rPr>
        <w:t xml:space="preserve"> in AI was actually 2021,</w:t>
      </w:r>
      <w:r>
        <w:t xml:space="preserve"> according to the report. During that year, total investment crested $337 billion. </w:t>
      </w:r>
      <w:r w:rsidRPr="00637DDC">
        <w:rPr>
          <w:rStyle w:val="StyleUnderline"/>
        </w:rPr>
        <w:t>In 2022</w:t>
      </w:r>
      <w:r w:rsidRPr="00637DDC">
        <w:rPr>
          <w:rStyle w:val="Emphasis"/>
        </w:rPr>
        <w:t>, it</w:t>
      </w:r>
      <w:r w:rsidRPr="00637DDC">
        <w:rPr>
          <w:rStyle w:val="StyleUnderline"/>
        </w:rPr>
        <w:t xml:space="preserve"> then </w:t>
      </w:r>
      <w:r w:rsidRPr="003F2C1C">
        <w:rPr>
          <w:rStyle w:val="Emphasis"/>
          <w:highlight w:val="cyan"/>
        </w:rPr>
        <w:t>dropped to $234 billion, before dropping</w:t>
      </w:r>
      <w:r w:rsidRPr="00637DDC">
        <w:rPr>
          <w:rStyle w:val="Emphasis"/>
        </w:rPr>
        <w:t xml:space="preserve"> </w:t>
      </w:r>
      <w:r w:rsidRPr="00637DDC">
        <w:rPr>
          <w:rStyle w:val="StyleUnderline"/>
        </w:rPr>
        <w:t>another</w:t>
      </w:r>
      <w:r w:rsidRPr="00637DDC">
        <w:rPr>
          <w:rStyle w:val="Emphasis"/>
        </w:rPr>
        <w:t xml:space="preserve"> </w:t>
      </w:r>
      <w:r w:rsidRPr="003F2C1C">
        <w:rPr>
          <w:rStyle w:val="Emphasis"/>
          <w:highlight w:val="cyan"/>
        </w:rPr>
        <w:t>$40-ish billion last year.</w:t>
      </w:r>
    </w:p>
    <w:p w14:paraId="7989BC0E" w14:textId="36C19C6D" w:rsidR="00637DDC" w:rsidRDefault="00484271" w:rsidP="00484271">
      <w:pPr>
        <w:pStyle w:val="Heading4"/>
      </w:pPr>
      <w:r>
        <w:t xml:space="preserve">Industry leaders facing funding reckoning. </w:t>
      </w:r>
    </w:p>
    <w:p w14:paraId="43B14FD6" w14:textId="460DB0C6" w:rsidR="00484271" w:rsidRDefault="00484271" w:rsidP="00484271">
      <w:r w:rsidRPr="00484271">
        <w:rPr>
          <w:rStyle w:val="Style13ptBold"/>
        </w:rPr>
        <w:t>Wiggers 24</w:t>
      </w:r>
      <w:r>
        <w:t xml:space="preserve"> (Kyle Wiggers is a senior reporter at TechCrunch with a special interest in artificial intelligence.) “Investors are growing increasingly weary of AI” April 15, 2024 </w:t>
      </w:r>
      <w:hyperlink r:id="rId5" w:history="1">
        <w:r w:rsidRPr="000F2A33">
          <w:rPr>
            <w:rStyle w:val="Hyperlink"/>
          </w:rPr>
          <w:t>https://techcrunch.com/2024/04/15/investors-are-growing-increasingly-wary-of-ai</w:t>
        </w:r>
      </w:hyperlink>
      <w:r>
        <w:t xml:space="preserve"> // ZX</w:t>
      </w:r>
    </w:p>
    <w:p w14:paraId="2AE93052" w14:textId="381A19CA" w:rsidR="00484271" w:rsidRPr="00484271" w:rsidRDefault="00484271" w:rsidP="00484271">
      <w:pPr>
        <w:rPr>
          <w:rStyle w:val="Emphasis"/>
        </w:rPr>
      </w:pPr>
      <w:r w:rsidRPr="00484271">
        <w:rPr>
          <w:rStyle w:val="StyleUnderline"/>
        </w:rPr>
        <w:t xml:space="preserve">After years of easy money, the </w:t>
      </w:r>
      <w:r w:rsidRPr="003F2C1C">
        <w:rPr>
          <w:rStyle w:val="Emphasis"/>
          <w:highlight w:val="cyan"/>
        </w:rPr>
        <w:t>AI</w:t>
      </w:r>
      <w:r w:rsidRPr="003F2C1C">
        <w:rPr>
          <w:rStyle w:val="StyleUnderline"/>
          <w:highlight w:val="cyan"/>
        </w:rPr>
        <w:t xml:space="preserve"> industry is </w:t>
      </w:r>
      <w:r w:rsidRPr="003F2C1C">
        <w:rPr>
          <w:rStyle w:val="Emphasis"/>
          <w:highlight w:val="cyan"/>
        </w:rPr>
        <w:t>facing a reckoning.</w:t>
      </w:r>
    </w:p>
    <w:p w14:paraId="4222964C" w14:textId="5C5C1F77" w:rsidR="00484271" w:rsidRPr="00484271" w:rsidRDefault="00484271" w:rsidP="00484271">
      <w:pPr>
        <w:rPr>
          <w:rStyle w:val="StyleUnderline"/>
        </w:rPr>
      </w:pPr>
      <w:r>
        <w:t xml:space="preserve">A new report from Stanford’s Institute for Human-Centered Artificial Intelligence (HAI), which studies AI trends, found that </w:t>
      </w:r>
      <w:r w:rsidRPr="00484271">
        <w:rPr>
          <w:rStyle w:val="StyleUnderline"/>
        </w:rPr>
        <w:t>global investment in AI fell for the second year in a row in 2023.</w:t>
      </w:r>
    </w:p>
    <w:p w14:paraId="09C984F0" w14:textId="55300433" w:rsidR="00484271" w:rsidRPr="00484271" w:rsidRDefault="00484271" w:rsidP="00484271">
      <w:pPr>
        <w:rPr>
          <w:rStyle w:val="StyleUnderline"/>
        </w:rPr>
      </w:pPr>
      <w:r w:rsidRPr="00484271">
        <w:rPr>
          <w:rStyle w:val="StyleUnderline"/>
        </w:rPr>
        <w:t>Both private investment — that is, investments in startups from VCs — and corporate investment — mergers and acquisitions — in the AI industry were on the downswing in 2023 versus the year prior, according to the report, which cites data from market intelligence firm Quid.</w:t>
      </w:r>
    </w:p>
    <w:p w14:paraId="1CA42D49" w14:textId="2E1E0EEA" w:rsidR="00484271" w:rsidRPr="00484271" w:rsidRDefault="00484271" w:rsidP="00484271">
      <w:pPr>
        <w:rPr>
          <w:rStyle w:val="StyleUnderline"/>
        </w:rPr>
      </w:pPr>
      <w:r w:rsidRPr="00484271">
        <w:rPr>
          <w:rStyle w:val="StyleUnderline"/>
        </w:rPr>
        <w:t>AI</w:t>
      </w:r>
      <w:r w:rsidRPr="003F2C1C">
        <w:rPr>
          <w:rStyle w:val="StyleUnderline"/>
          <w:highlight w:val="cyan"/>
        </w:rPr>
        <w:t>-related mergers</w:t>
      </w:r>
      <w:r w:rsidRPr="00484271">
        <w:rPr>
          <w:rStyle w:val="StyleUnderline"/>
        </w:rPr>
        <w:t xml:space="preserve"> and acquisitions </w:t>
      </w:r>
      <w:r w:rsidRPr="003F2C1C">
        <w:rPr>
          <w:rStyle w:val="StyleUnderline"/>
          <w:highlight w:val="cyan"/>
        </w:rPr>
        <w:t>fell</w:t>
      </w:r>
      <w:r w:rsidRPr="00484271">
        <w:rPr>
          <w:rStyle w:val="StyleUnderline"/>
        </w:rPr>
        <w:t xml:space="preserve"> from $117.16 billion </w:t>
      </w:r>
      <w:r>
        <w:t xml:space="preserve">in 2022 </w:t>
      </w:r>
      <w:r w:rsidRPr="00484271">
        <w:rPr>
          <w:rStyle w:val="StyleUnderline"/>
        </w:rPr>
        <w:t>to $80.61 billion</w:t>
      </w:r>
      <w:r>
        <w:t xml:space="preserve"> in 2023, </w:t>
      </w:r>
      <w:r w:rsidRPr="00484271">
        <w:rPr>
          <w:rStyle w:val="Emphasis"/>
        </w:rPr>
        <w:t xml:space="preserve">down </w:t>
      </w:r>
      <w:r w:rsidRPr="003F2C1C">
        <w:rPr>
          <w:rStyle w:val="Emphasis"/>
          <w:highlight w:val="cyan"/>
        </w:rPr>
        <w:t>31.2%;</w:t>
      </w:r>
      <w:r>
        <w:t xml:space="preserve"> </w:t>
      </w:r>
      <w:r w:rsidRPr="003F2C1C">
        <w:rPr>
          <w:rStyle w:val="StyleUnderline"/>
          <w:highlight w:val="cyan"/>
        </w:rPr>
        <w:t>private investment dipped</w:t>
      </w:r>
      <w:r w:rsidRPr="00484271">
        <w:rPr>
          <w:rStyle w:val="StyleUnderline"/>
        </w:rPr>
        <w:t xml:space="preserve"> from $103.4 billion </w:t>
      </w:r>
      <w:r w:rsidRPr="003F2C1C">
        <w:rPr>
          <w:rStyle w:val="StyleUnderline"/>
          <w:highlight w:val="cyan"/>
        </w:rPr>
        <w:t>to $95.99 billion</w:t>
      </w:r>
      <w:r>
        <w:t xml:space="preserve">. Factoring in minority stake deals and public offerings, </w:t>
      </w:r>
      <w:r w:rsidRPr="003F2C1C">
        <w:rPr>
          <w:rStyle w:val="StyleUnderline"/>
          <w:highlight w:val="cyan"/>
        </w:rPr>
        <w:t>total investment</w:t>
      </w:r>
      <w:r w:rsidRPr="00484271">
        <w:rPr>
          <w:rStyle w:val="StyleUnderline"/>
        </w:rPr>
        <w:t xml:space="preserve"> in AI </w:t>
      </w:r>
      <w:r w:rsidRPr="003F2C1C">
        <w:rPr>
          <w:rStyle w:val="StyleUnderline"/>
          <w:highlight w:val="cyan"/>
        </w:rPr>
        <w:t>dropped</w:t>
      </w:r>
      <w:r w:rsidRPr="00484271">
        <w:rPr>
          <w:rStyle w:val="StyleUnderline"/>
        </w:rPr>
        <w:t xml:space="preserve"> to $189.2 billion last year</w:t>
      </w:r>
      <w:r w:rsidRPr="00484271">
        <w:rPr>
          <w:rStyle w:val="Emphasis"/>
        </w:rPr>
        <w:t xml:space="preserve">, a </w:t>
      </w:r>
      <w:r w:rsidRPr="003F2C1C">
        <w:rPr>
          <w:rStyle w:val="Emphasis"/>
          <w:highlight w:val="cyan"/>
        </w:rPr>
        <w:t>20%</w:t>
      </w:r>
      <w:r w:rsidRPr="00484271">
        <w:rPr>
          <w:rStyle w:val="Emphasis"/>
        </w:rPr>
        <w:t xml:space="preserve"> decline</w:t>
      </w:r>
      <w:r>
        <w:t xml:space="preserve"> </w:t>
      </w:r>
      <w:r w:rsidRPr="003F2C1C">
        <w:rPr>
          <w:rStyle w:val="StyleUnderline"/>
          <w:highlight w:val="cyan"/>
        </w:rPr>
        <w:t>compared to 2022.</w:t>
      </w:r>
    </w:p>
    <w:p w14:paraId="07211FDE" w14:textId="522F008C" w:rsidR="00484271" w:rsidRDefault="00484271" w:rsidP="00484271">
      <w:r>
        <w:t>Yet some AI ventures continue to attract substantial tranches, like Anthropic’s recent multibillion-dollar investment from Amazon and Microsoft’s $650 million acquisition of Inflection AI’s top talent (if not the company itself). And more AI companies are receiving investments than ever before, with 1,812 AI startups announcing funding in 2023, up 40.6% versus 2022, according to the Stanford HAI report.</w:t>
      </w:r>
    </w:p>
    <w:p w14:paraId="7B2DAC5D" w14:textId="35A7F120" w:rsidR="00484271" w:rsidRDefault="00484271" w:rsidP="00484271">
      <w:r>
        <w:t>So what’s going on? Gartner analyst John-David Lovelock says that he sees AI investing “spreading out” as the largest players — Anthropic, OpenAI and so on — stake out their ground.</w:t>
      </w:r>
    </w:p>
    <w:p w14:paraId="73583D88" w14:textId="7B6B8719" w:rsidR="00484271" w:rsidRPr="00484271" w:rsidRDefault="00484271" w:rsidP="00484271">
      <w:pPr>
        <w:rPr>
          <w:rStyle w:val="StyleUnderline"/>
        </w:rPr>
      </w:pPr>
      <w:r>
        <w:t>“</w:t>
      </w:r>
      <w:r w:rsidRPr="00484271">
        <w:rPr>
          <w:rStyle w:val="StyleUnderline"/>
        </w:rPr>
        <w:t xml:space="preserve">The </w:t>
      </w:r>
      <w:r w:rsidRPr="003F2C1C">
        <w:rPr>
          <w:rStyle w:val="StyleUnderline"/>
          <w:highlight w:val="cyan"/>
        </w:rPr>
        <w:t>count of billion-dollar investments</w:t>
      </w:r>
      <w:r w:rsidRPr="00484271">
        <w:rPr>
          <w:rStyle w:val="StyleUnderline"/>
        </w:rPr>
        <w:t xml:space="preserve"> has slowed and </w:t>
      </w:r>
      <w:r w:rsidRPr="003F2C1C">
        <w:rPr>
          <w:rStyle w:val="StyleUnderline"/>
          <w:highlight w:val="cyan"/>
        </w:rPr>
        <w:t>is all but over</w:t>
      </w:r>
      <w:r w:rsidRPr="00484271">
        <w:rPr>
          <w:rStyle w:val="StyleUnderline"/>
        </w:rPr>
        <w:t xml:space="preserve">,” </w:t>
      </w:r>
      <w:r>
        <w:t>Lovelock told TechCrunch. “</w:t>
      </w:r>
      <w:r w:rsidRPr="003F2C1C">
        <w:rPr>
          <w:rStyle w:val="Emphasis"/>
          <w:highlight w:val="cyan"/>
        </w:rPr>
        <w:t>Large AI models require massive investments</w:t>
      </w:r>
      <w:r>
        <w:t xml:space="preserve">. </w:t>
      </w:r>
      <w:r w:rsidRPr="003F2C1C">
        <w:rPr>
          <w:rStyle w:val="StyleUnderline"/>
          <w:highlight w:val="cyan"/>
        </w:rPr>
        <w:t>The market is now more influenced by</w:t>
      </w:r>
      <w:r w:rsidRPr="00484271">
        <w:rPr>
          <w:rStyle w:val="StyleUnderline"/>
        </w:rPr>
        <w:t xml:space="preserve"> the tech </w:t>
      </w:r>
      <w:r w:rsidRPr="003F2C1C">
        <w:rPr>
          <w:rStyle w:val="StyleUnderline"/>
          <w:highlight w:val="cyan"/>
        </w:rPr>
        <w:t>companies that’ll utilize existing AI products</w:t>
      </w:r>
      <w:r w:rsidRPr="00484271">
        <w:rPr>
          <w:rStyle w:val="StyleUnderline"/>
        </w:rPr>
        <w:t>, services and offerings to build new offerings.”</w:t>
      </w:r>
    </w:p>
    <w:p w14:paraId="3993C013" w14:textId="672AD140" w:rsidR="00484271" w:rsidRDefault="00484271" w:rsidP="00484271">
      <w:r>
        <w:t>Umesh Padval, managing director at Thomvest Ventures, attributes the shrinking overall investment in AI to slower-than-expected growth. The initial wave of enthusiasm has given way to the reality, he says: that AI is beset with challenges — some technical, some go-to-market — that’ll take years to address and fully overcome.</w:t>
      </w:r>
    </w:p>
    <w:p w14:paraId="32E531A4" w14:textId="70AA7829" w:rsidR="00484271" w:rsidRPr="00484271" w:rsidRDefault="00484271" w:rsidP="00484271">
      <w:pPr>
        <w:rPr>
          <w:rStyle w:val="StyleUnderline"/>
        </w:rPr>
      </w:pPr>
      <w:r>
        <w:t>“</w:t>
      </w:r>
      <w:r w:rsidRPr="00484271">
        <w:rPr>
          <w:rStyle w:val="StyleUnderline"/>
        </w:rPr>
        <w:t xml:space="preserve">The </w:t>
      </w:r>
      <w:r w:rsidRPr="003F2C1C">
        <w:rPr>
          <w:rStyle w:val="StyleUnderline"/>
          <w:highlight w:val="cyan"/>
        </w:rPr>
        <w:t>deceleration</w:t>
      </w:r>
      <w:r w:rsidRPr="00484271">
        <w:rPr>
          <w:rStyle w:val="StyleUnderline"/>
        </w:rPr>
        <w:t xml:space="preserve"> in AI investing </w:t>
      </w:r>
      <w:r w:rsidRPr="003F2C1C">
        <w:rPr>
          <w:rStyle w:val="StyleUnderline"/>
          <w:highlight w:val="cyan"/>
        </w:rPr>
        <w:t>reflects the recognition</w:t>
      </w:r>
      <w:r w:rsidRPr="00484271">
        <w:rPr>
          <w:rStyle w:val="StyleUnderline"/>
        </w:rPr>
        <w:t xml:space="preserve"> that </w:t>
      </w:r>
      <w:r w:rsidRPr="003F2C1C">
        <w:rPr>
          <w:rStyle w:val="StyleUnderline"/>
          <w:highlight w:val="cyan"/>
        </w:rPr>
        <w:t>we’re still navigating the early phases</w:t>
      </w:r>
      <w:r w:rsidRPr="00484271">
        <w:rPr>
          <w:rStyle w:val="StyleUnderline"/>
        </w:rPr>
        <w:t xml:space="preserve"> of the AI evolution</w:t>
      </w:r>
      <w:r>
        <w:t xml:space="preserve"> and its practical implementation across industries,” Padval said. “</w:t>
      </w:r>
      <w:r w:rsidRPr="00484271">
        <w:rPr>
          <w:rStyle w:val="StyleUnderline"/>
        </w:rPr>
        <w:t xml:space="preserve">While the long-term market potential remains immense, the </w:t>
      </w:r>
      <w:r w:rsidRPr="003F2C1C">
        <w:rPr>
          <w:rStyle w:val="StyleUnderline"/>
          <w:highlight w:val="cyan"/>
        </w:rPr>
        <w:t>initial exuberance</w:t>
      </w:r>
      <w:r w:rsidRPr="00484271">
        <w:rPr>
          <w:rStyle w:val="StyleUnderline"/>
        </w:rPr>
        <w:t xml:space="preserve"> has been </w:t>
      </w:r>
      <w:r w:rsidRPr="003F2C1C">
        <w:rPr>
          <w:rStyle w:val="StyleUnderline"/>
          <w:highlight w:val="cyan"/>
        </w:rPr>
        <w:t>tempered by the complexities and challenges of scaling AI technologies</w:t>
      </w:r>
      <w:r w:rsidRPr="00484271">
        <w:rPr>
          <w:rStyle w:val="StyleUnderline"/>
        </w:rPr>
        <w:t xml:space="preserve"> in real-world applications … This suggests a more mature and discerning investment landscape.”</w:t>
      </w:r>
    </w:p>
    <w:p w14:paraId="77FC487F" w14:textId="7F8E9558" w:rsidR="00484271" w:rsidRDefault="00484271" w:rsidP="00484271">
      <w:r>
        <w:t xml:space="preserve">Other factors could be afoot. Greylock partner Seth Rosenberg contends that there’s simply less appetite to fund “a bunch of new players” in the AI space. </w:t>
      </w:r>
    </w:p>
    <w:p w14:paraId="3B59C87F" w14:textId="1C043AD8" w:rsidR="00484271" w:rsidRDefault="00484271" w:rsidP="00484271">
      <w:r>
        <w:t>“We saw a lot of investment in foundation models during the early part of this cycle, which are very capital intensive,” he said. “Capital required for AI applications and agents is lower than other parts of the stack, which may be why funding on an absolute dollar basis is down.”</w:t>
      </w:r>
    </w:p>
    <w:p w14:paraId="766CD4C1" w14:textId="69523D45" w:rsidR="00484271" w:rsidRDefault="00484271" w:rsidP="00484271">
      <w:r>
        <w:t>Aaron Fleishman, a partner at Tola Capital, says that investors might be coming to the realization that they’ve been too reliant on “projected exponential growth” to justify AI startups’ sky-high valuations. To give one example, AI company Stability AI, which was valued at over $1 billion in late 2022, reportedly brought in just $11 million in revenue in 2023 while spending $153 million on operating expenses.</w:t>
      </w:r>
    </w:p>
    <w:p w14:paraId="48A60B0C" w14:textId="130560E0" w:rsidR="00484271" w:rsidRDefault="00484271" w:rsidP="00484271">
      <w:r>
        <w:t>“</w:t>
      </w:r>
      <w:r w:rsidRPr="00484271">
        <w:rPr>
          <w:rStyle w:val="StyleUnderline"/>
        </w:rPr>
        <w:t>The performance trajectories of companies like Stability AI might hint at challenges looming ahead</w:t>
      </w:r>
      <w:r>
        <w:t>,” Fleishman said. “</w:t>
      </w:r>
      <w:r w:rsidRPr="00484271">
        <w:rPr>
          <w:rStyle w:val="StyleUnderline"/>
        </w:rPr>
        <w:t>There’s been a more deliberate approach by investors in evaluating AI investments compared to a year ago</w:t>
      </w:r>
      <w:r>
        <w:t>. The rapid rise and fall of certain marquee name startups in AI over the past year has illustrated the need for investors to refine and sharpen their view and understanding of the AI value chain and defensibility within the stack.”</w:t>
      </w:r>
    </w:p>
    <w:p w14:paraId="21F5C451" w14:textId="6D3F8D65" w:rsidR="00203E7E" w:rsidRPr="00203E7E" w:rsidRDefault="00CC6313" w:rsidP="00203E7E">
      <w:pPr>
        <w:pStyle w:val="Heading3"/>
      </w:pPr>
      <w:r>
        <w:t>2NC---Link</w:t>
      </w:r>
    </w:p>
    <w:p w14:paraId="7D9A3A5E" w14:textId="2D7D62EE" w:rsidR="00203E7E" w:rsidRDefault="003466EE" w:rsidP="00203E7E">
      <w:pPr>
        <w:pStyle w:val="Heading4"/>
      </w:pPr>
      <w:r>
        <w:t>Innovation’s key to AGI. It would allow exponential increases in data training</w:t>
      </w:r>
    </w:p>
    <w:p w14:paraId="20BE2009" w14:textId="11FADCEE" w:rsidR="00203E7E" w:rsidRPr="00183DB3" w:rsidRDefault="00203E7E" w:rsidP="00203E7E">
      <w:r w:rsidRPr="00183DB3">
        <w:rPr>
          <w:rStyle w:val="Style13ptBold"/>
        </w:rPr>
        <w:t>Qureshi 24</w:t>
      </w:r>
      <w:r>
        <w:t xml:space="preserve"> (</w:t>
      </w:r>
      <w:r w:rsidRPr="00183DB3">
        <w:t xml:space="preserve">I’m a software engineer, writer, and Visiting Scholar at the Mercatus Center. I’m currently focused on modeling the impacts of AI, supported by Emergent Ventures.) “Is Synthetic Data the Key to AGI?” FEB 29, 2024 </w:t>
      </w:r>
      <w:r w:rsidRPr="00734985">
        <w:t>https://digitalspirits.substack.com/p/is-synthetic-data-the-key-to-agi //</w:t>
      </w:r>
      <w:r w:rsidRPr="00183DB3">
        <w:t xml:space="preserve"> ZX</w:t>
      </w:r>
    </w:p>
    <w:p w14:paraId="38DFC4B9" w14:textId="77777777" w:rsidR="00203E7E" w:rsidRDefault="00203E7E" w:rsidP="00203E7E">
      <w:r>
        <w:t>Not Enough Data?</w:t>
      </w:r>
    </w:p>
    <w:p w14:paraId="7B8AC3AC" w14:textId="77777777" w:rsidR="00203E7E" w:rsidRDefault="00203E7E" w:rsidP="00203E7E">
      <w:r w:rsidRPr="0076579C">
        <w:rPr>
          <w:rStyle w:val="StyleUnderline"/>
          <w:highlight w:val="cyan"/>
        </w:rPr>
        <w:t>One key fact about</w:t>
      </w:r>
      <w:r w:rsidRPr="00183DB3">
        <w:rPr>
          <w:rStyle w:val="StyleUnderline"/>
        </w:rPr>
        <w:t xml:space="preserve"> modern large language models (</w:t>
      </w:r>
      <w:r w:rsidRPr="0076579C">
        <w:rPr>
          <w:rStyle w:val="StyleUnderline"/>
          <w:highlight w:val="cyan"/>
        </w:rPr>
        <w:t>LLMs</w:t>
      </w:r>
      <w:r w:rsidRPr="00183DB3">
        <w:rPr>
          <w:rStyle w:val="StyleUnderline"/>
        </w:rPr>
        <w:t xml:space="preserve">) </w:t>
      </w:r>
      <w:r w:rsidRPr="0076579C">
        <w:rPr>
          <w:rStyle w:val="StyleUnderline"/>
          <w:highlight w:val="cyan"/>
        </w:rPr>
        <w:t xml:space="preserve">can be summarized </w:t>
      </w:r>
      <w:r w:rsidRPr="007B09A0">
        <w:rPr>
          <w:rStyle w:val="StyleUnderline"/>
        </w:rPr>
        <w:t>as follows</w:t>
      </w:r>
      <w:r>
        <w:t xml:space="preserve">: </w:t>
      </w:r>
      <w:r w:rsidRPr="0076579C">
        <w:rPr>
          <w:rStyle w:val="Emphasis"/>
          <w:highlight w:val="cyan"/>
        </w:rPr>
        <w:t>it’s the dataset, stupid.</w:t>
      </w:r>
      <w:r>
        <w:t xml:space="preserve"> </w:t>
      </w:r>
      <w:r w:rsidRPr="00183DB3">
        <w:rPr>
          <w:rStyle w:val="StyleUnderline"/>
        </w:rPr>
        <w:t xml:space="preserve">AI </w:t>
      </w:r>
      <w:r w:rsidRPr="0076579C">
        <w:rPr>
          <w:rStyle w:val="StyleUnderline"/>
          <w:highlight w:val="cyan"/>
        </w:rPr>
        <w:t>model behavior</w:t>
      </w:r>
      <w:r w:rsidRPr="00183DB3">
        <w:rPr>
          <w:rStyle w:val="StyleUnderline"/>
        </w:rPr>
        <w:t xml:space="preserve"> is largely </w:t>
      </w:r>
      <w:r w:rsidRPr="0076579C">
        <w:rPr>
          <w:rStyle w:val="StyleUnderline"/>
          <w:highlight w:val="cyan"/>
        </w:rPr>
        <w:t>determined by the dataset it’s trained on</w:t>
      </w:r>
      <w:r>
        <w:t xml:space="preserve">; other details, such as architecture, are simply a means of delivering computing power to that dataset. Having a clean, high-quality dataset is worth a lot. [1] </w:t>
      </w:r>
    </w:p>
    <w:p w14:paraId="15818EDB" w14:textId="77777777" w:rsidR="00203E7E" w:rsidRDefault="00203E7E" w:rsidP="00203E7E">
      <w:r w:rsidRPr="00183DB3">
        <w:rPr>
          <w:rStyle w:val="StyleUnderline"/>
        </w:rPr>
        <w:t xml:space="preserve">The </w:t>
      </w:r>
      <w:r w:rsidRPr="0076579C">
        <w:rPr>
          <w:rStyle w:val="StyleUnderline"/>
          <w:highlight w:val="cyan"/>
        </w:rPr>
        <w:t>centrality of data</w:t>
      </w:r>
      <w:r w:rsidRPr="00183DB3">
        <w:rPr>
          <w:rStyle w:val="StyleUnderline"/>
        </w:rPr>
        <w:t xml:space="preserve"> is </w:t>
      </w:r>
      <w:r w:rsidRPr="0076579C">
        <w:rPr>
          <w:rStyle w:val="StyleUnderline"/>
          <w:highlight w:val="cyan"/>
        </w:rPr>
        <w:t>reflected in AI business practice</w:t>
      </w:r>
      <w:r>
        <w:t xml:space="preserve">. OpenAI recently announced deals with Axel Springer, Elsevier, the Associated Press, and other publishers and mass media companies for their data; the New York Times (NYT) recently sued OpenAI, demanding that its GPTs, trained on NYT data, be shut down. And Apple is offering $50 million plus for data contracts with publishers. At current margins, models benefit more from additional data than they do from additional size. </w:t>
      </w:r>
    </w:p>
    <w:p w14:paraId="2652144B" w14:textId="77777777" w:rsidR="00203E7E" w:rsidRDefault="00203E7E" w:rsidP="00203E7E">
      <w:r w:rsidRPr="00183DB3">
        <w:rPr>
          <w:rStyle w:val="StyleUnderline"/>
        </w:rPr>
        <w:t xml:space="preserve">The </w:t>
      </w:r>
      <w:r w:rsidRPr="0076579C">
        <w:rPr>
          <w:rStyle w:val="StyleUnderline"/>
          <w:highlight w:val="cyan"/>
        </w:rPr>
        <w:t>expansion in size</w:t>
      </w:r>
      <w:r w:rsidRPr="00183DB3">
        <w:rPr>
          <w:rStyle w:val="StyleUnderline"/>
        </w:rPr>
        <w:t xml:space="preserve"> of training corpora </w:t>
      </w:r>
      <w:r w:rsidRPr="0076579C">
        <w:rPr>
          <w:rStyle w:val="StyleUnderline"/>
          <w:highlight w:val="cyan"/>
        </w:rPr>
        <w:t>has been rapid</w:t>
      </w:r>
      <w:r w:rsidRPr="0076579C">
        <w:rPr>
          <w:highlight w:val="cyan"/>
        </w:rPr>
        <w:t>.</w:t>
      </w:r>
      <w:r>
        <w:t xml:space="preserve"> The first modern LLM was trained on Wikipedia. </w:t>
      </w:r>
      <w:r w:rsidRPr="0076579C">
        <w:rPr>
          <w:rStyle w:val="StyleUnderline"/>
          <w:highlight w:val="cyan"/>
        </w:rPr>
        <w:t>GPT-3</w:t>
      </w:r>
      <w:r w:rsidRPr="00183DB3">
        <w:rPr>
          <w:rStyle w:val="StyleUnderline"/>
        </w:rPr>
        <w:t xml:space="preserve"> was </w:t>
      </w:r>
      <w:r w:rsidRPr="0076579C">
        <w:rPr>
          <w:rStyle w:val="StyleUnderline"/>
          <w:highlight w:val="cyan"/>
        </w:rPr>
        <w:t>trained on 300 billion</w:t>
      </w:r>
      <w:r w:rsidRPr="00183DB3">
        <w:rPr>
          <w:rStyle w:val="StyleUnderline"/>
        </w:rPr>
        <w:t xml:space="preserve"> tokens</w:t>
      </w:r>
      <w:r>
        <w:t xml:space="preserve"> (typically words, parts of words, or punctuation marks), </w:t>
      </w:r>
      <w:r w:rsidRPr="0076579C">
        <w:rPr>
          <w:rStyle w:val="StyleUnderline"/>
          <w:highlight w:val="cyan"/>
        </w:rPr>
        <w:t>and GPT-4 on 13 trillion</w:t>
      </w:r>
      <w:r>
        <w:t xml:space="preserve">. Self-driving cars are trained on thousands of hours of video footage; OpenAI Copilot, for programming, is trained on millions of lines of human code from the website Github. </w:t>
      </w:r>
    </w:p>
    <w:p w14:paraId="35E14595" w14:textId="77777777" w:rsidR="00203E7E" w:rsidRDefault="00203E7E" w:rsidP="00203E7E">
      <w:r>
        <w:t>Can this go on forever? A 2022 study published on arXiv suggests that we are “within one order of magnitude of exhausting high-quality data, and this will likely happen between 2023 and 2027.” (High-quality data means a combination of sources such as Wikipedia, the news, code, scientific papers, books, social media conversations, filtered web pages, and user-generated content, such as that from Reddit.)</w:t>
      </w:r>
    </w:p>
    <w:p w14:paraId="1E3731C8" w14:textId="77777777" w:rsidR="00203E7E" w:rsidRPr="00183DB3" w:rsidRDefault="00203E7E" w:rsidP="00203E7E">
      <w:pPr>
        <w:rPr>
          <w:rStyle w:val="StyleUnderline"/>
        </w:rPr>
      </w:pPr>
      <w:r w:rsidRPr="00183DB3">
        <w:rPr>
          <w:rStyle w:val="StyleUnderline"/>
        </w:rPr>
        <w:t>The study estimates that this stock of high quality data is about 9e12 words in size and is growing at 4 to 5 percent per year</w:t>
      </w:r>
      <w:r>
        <w:t xml:space="preserve">. What’s 9e12? For comparison, the complete works of Shakespeare are around 900,000 words (9e5) – so </w:t>
      </w:r>
      <w:r w:rsidRPr="00183DB3">
        <w:rPr>
          <w:rStyle w:val="StyleUnderline"/>
        </w:rPr>
        <w:t>9e12 means</w:t>
      </w:r>
      <w:r>
        <w:t xml:space="preserve"> </w:t>
      </w:r>
      <w:r w:rsidRPr="00183DB3">
        <w:rPr>
          <w:rStyle w:val="Emphasis"/>
        </w:rPr>
        <w:t>10 million times</w:t>
      </w:r>
      <w:r>
        <w:t xml:space="preserve"> </w:t>
      </w:r>
      <w:r w:rsidRPr="00183DB3">
        <w:rPr>
          <w:rStyle w:val="StyleUnderline"/>
        </w:rPr>
        <w:t>the size of the complete works of Shakespeare.</w:t>
      </w:r>
    </w:p>
    <w:p w14:paraId="467D9887" w14:textId="77777777" w:rsidR="00203E7E" w:rsidRPr="00183DB3" w:rsidRDefault="00203E7E" w:rsidP="00203E7E">
      <w:pPr>
        <w:rPr>
          <w:rStyle w:val="Emphasis"/>
        </w:rPr>
      </w:pPr>
      <w:r w:rsidRPr="0076579C">
        <w:rPr>
          <w:rStyle w:val="StyleUnderline"/>
          <w:highlight w:val="cyan"/>
        </w:rPr>
        <w:t>Rough estimates indicate</w:t>
      </w:r>
      <w:r w:rsidRPr="00183DB3">
        <w:rPr>
          <w:rStyle w:val="StyleUnderline"/>
        </w:rPr>
        <w:t xml:space="preserve"> that </w:t>
      </w:r>
      <w:r w:rsidRPr="0076579C">
        <w:rPr>
          <w:rStyle w:val="StyleUnderline"/>
          <w:highlight w:val="cyan"/>
        </w:rPr>
        <w:t>we</w:t>
      </w:r>
      <w:r w:rsidRPr="00183DB3">
        <w:rPr>
          <w:rStyle w:val="StyleUnderline"/>
        </w:rPr>
        <w:t xml:space="preserve"> may </w:t>
      </w:r>
      <w:r w:rsidRPr="0076579C">
        <w:rPr>
          <w:rStyle w:val="StyleUnderline"/>
          <w:highlight w:val="cyan"/>
        </w:rPr>
        <w:t>need</w:t>
      </w:r>
      <w:r w:rsidRPr="00183DB3">
        <w:rPr>
          <w:rStyle w:val="StyleUnderline"/>
        </w:rPr>
        <w:t xml:space="preserve"> 5 to 6 orders of magnitude more data – that’s 100,000 to </w:t>
      </w:r>
      <w:r w:rsidRPr="0076579C">
        <w:rPr>
          <w:rStyle w:val="Emphasis"/>
          <w:highlight w:val="cyan"/>
        </w:rPr>
        <w:t>1,000,000 times more</w:t>
      </w:r>
      <w:r w:rsidRPr="00183DB3">
        <w:rPr>
          <w:rStyle w:val="StyleUnderline"/>
        </w:rPr>
        <w:t xml:space="preserve"> – than what we have </w:t>
      </w:r>
      <w:r w:rsidRPr="0076579C">
        <w:rPr>
          <w:rStyle w:val="Emphasis"/>
          <w:highlight w:val="cyan"/>
        </w:rPr>
        <w:t>to achieve true human-level AI.</w:t>
      </w:r>
    </w:p>
    <w:p w14:paraId="5B5148D6" w14:textId="77777777" w:rsidR="00203E7E" w:rsidRPr="00183DB3" w:rsidRDefault="00203E7E" w:rsidP="00203E7E">
      <w:pPr>
        <w:rPr>
          <w:rStyle w:val="StyleUnderline"/>
        </w:rPr>
      </w:pPr>
      <w:r>
        <w:t>Recall that GPT-4 used 13 trillion tokens. There is a good amount of useful data we can extract from yet untapped sources – for example, audio and video recordings, non-English data sources, emails, text messages, tweets, undigitized books, or private enterprise data</w:t>
      </w:r>
      <w:r w:rsidRPr="00183DB3">
        <w:rPr>
          <w:rStyle w:val="StyleUnderline"/>
        </w:rPr>
        <w:t xml:space="preserve">. From these, </w:t>
      </w:r>
      <w:r w:rsidRPr="0076579C">
        <w:rPr>
          <w:rStyle w:val="StyleUnderline"/>
          <w:highlight w:val="cyan"/>
        </w:rPr>
        <w:t xml:space="preserve">we may be able to get </w:t>
      </w:r>
      <w:r w:rsidRPr="007B09A0">
        <w:rPr>
          <w:rStyle w:val="StyleUnderline"/>
        </w:rPr>
        <w:t>another 10 times even</w:t>
      </w:r>
      <w:r w:rsidRPr="0076579C">
        <w:rPr>
          <w:rStyle w:val="StyleUnderline"/>
          <w:highlight w:val="cyan"/>
        </w:rPr>
        <w:t xml:space="preserve"> 100 times more </w:t>
      </w:r>
      <w:r w:rsidRPr="007B09A0">
        <w:rPr>
          <w:rStyle w:val="StyleUnderline"/>
        </w:rPr>
        <w:t xml:space="preserve">than the amount of useful data we currently have, but we’re </w:t>
      </w:r>
      <w:r w:rsidRPr="0076579C">
        <w:rPr>
          <w:rStyle w:val="StyleUnderline"/>
          <w:highlight w:val="cyan"/>
        </w:rPr>
        <w:t xml:space="preserve">unlikely </w:t>
      </w:r>
      <w:r w:rsidRPr="007B09A0">
        <w:rPr>
          <w:rStyle w:val="StyleUnderline"/>
        </w:rPr>
        <w:t xml:space="preserve">to get </w:t>
      </w:r>
      <w:r w:rsidRPr="0076579C">
        <w:rPr>
          <w:rStyle w:val="StyleUnderline"/>
          <w:highlight w:val="cyan"/>
        </w:rPr>
        <w:t>100,000 times more.</w:t>
      </w:r>
    </w:p>
    <w:p w14:paraId="586412C1" w14:textId="77777777" w:rsidR="00203E7E" w:rsidRDefault="00203E7E" w:rsidP="00203E7E">
      <w:r w:rsidRPr="00183DB3">
        <w:rPr>
          <w:rStyle w:val="StyleUnderline"/>
        </w:rPr>
        <w:t xml:space="preserve">In short, </w:t>
      </w:r>
      <w:r w:rsidRPr="0076579C">
        <w:rPr>
          <w:rStyle w:val="Emphasis"/>
          <w:highlight w:val="cyan"/>
        </w:rPr>
        <w:t>we don’t have enough</w:t>
      </w:r>
      <w:r w:rsidRPr="00183DB3">
        <w:rPr>
          <w:rStyle w:val="Emphasis"/>
        </w:rPr>
        <w:t>.</w:t>
      </w:r>
      <w:r w:rsidRPr="00183DB3">
        <w:rPr>
          <w:rStyle w:val="StyleUnderline"/>
        </w:rPr>
        <w:t xml:space="preserve"> </w:t>
      </w:r>
      <w:r w:rsidRPr="00183DB3">
        <w:t>On top of that, existing headwinds may make quality data acquisition even trickier: User-generated content websites</w:t>
      </w:r>
      <w:r>
        <w:t xml:space="preserve"> (Reddit, Stack Overflow, Twitter/X) are shutting their pipes and charging expensive licenses for their data.  Writers, artists, and even the New York Times are making copyright claims objecting to their work being used by LLMs.  Some speculate that the internet is filling up with lower-quality LLM-generated content, which could cause the LLMs to ‘drift’ and lower response quality. </w:t>
      </w:r>
    </w:p>
    <w:p w14:paraId="12306E3A" w14:textId="77777777" w:rsidR="00203E7E" w:rsidRPr="00183DB3" w:rsidRDefault="00203E7E" w:rsidP="00203E7E">
      <w:pPr>
        <w:rPr>
          <w:rStyle w:val="StyleUnderline"/>
        </w:rPr>
      </w:pPr>
      <w:r w:rsidRPr="00183DB3">
        <w:rPr>
          <w:rStyle w:val="StyleUnderline"/>
        </w:rPr>
        <w:t>Our pessimistic conclusion from the preceding analysis would be that we don’t have enough data to train superintelligence. But that would be premature.</w:t>
      </w:r>
      <w:r>
        <w:t xml:space="preserve"> </w:t>
      </w:r>
      <w:r w:rsidRPr="00183DB3">
        <w:rPr>
          <w:rStyle w:val="StyleUnderline"/>
        </w:rPr>
        <w:t xml:space="preserve">The </w:t>
      </w:r>
      <w:r w:rsidRPr="0076579C">
        <w:rPr>
          <w:rStyle w:val="Emphasis"/>
          <w:highlight w:val="cyan"/>
        </w:rPr>
        <w:t>key</w:t>
      </w:r>
      <w:r w:rsidRPr="00183DB3">
        <w:rPr>
          <w:rStyle w:val="StyleUnderline"/>
        </w:rPr>
        <w:t xml:space="preserve"> may be </w:t>
      </w:r>
      <w:r w:rsidRPr="0076579C">
        <w:rPr>
          <w:rStyle w:val="Emphasis"/>
          <w:highlight w:val="cyan"/>
        </w:rPr>
        <w:t>in the production of synthetic data</w:t>
      </w:r>
      <w:r>
        <w:t xml:space="preserve"> – </w:t>
      </w:r>
      <w:r w:rsidRPr="00183DB3">
        <w:rPr>
          <w:rStyle w:val="StyleUnderline"/>
        </w:rPr>
        <w:t xml:space="preserve">data generated by machines for the purpose of self-training. </w:t>
      </w:r>
    </w:p>
    <w:p w14:paraId="67016110" w14:textId="77777777" w:rsidR="00203E7E" w:rsidRDefault="00203E7E" w:rsidP="00203E7E">
      <w:r>
        <w:t>It sounds like a myth, but in fact several key modern AIs have been trained using synthetic data:</w:t>
      </w:r>
    </w:p>
    <w:p w14:paraId="3AF59348" w14:textId="77777777" w:rsidR="00203E7E" w:rsidRDefault="00203E7E" w:rsidP="00203E7E">
      <w:r>
        <w:t>AlphaZero, the chess-playing AI, was trained on synthetic data. The data was generated by having the AI play against itself, and then learn from its mistakes. (This is synthetic in the sense that it didn’t require looking at real human chess games.)</w:t>
      </w:r>
    </w:p>
    <w:p w14:paraId="7A1FFD48" w14:textId="77777777" w:rsidR="00203E7E" w:rsidRDefault="00203E7E" w:rsidP="00203E7E">
      <w:r>
        <w:t xml:space="preserve">OpenAI’s recent synthetic video model, Sora, which can generate artificial videos of up to 1 minute with a simple text prompt, was likely trained on synthetic data generated by a video game engine (most likely Unreal Engine 5). In other words, Sora did not just learn about the world through YouTube videos or movies showing real-world settings: the game engine generated artificial landscapes, and Sora learned from those as well. </w:t>
      </w:r>
    </w:p>
    <w:p w14:paraId="3844A1FA" w14:textId="77777777" w:rsidR="00203E7E" w:rsidRDefault="00203E7E" w:rsidP="00203E7E">
      <w:r>
        <w:t>So, the technique has been proven through chess and through video; the question is whether it will also work for text. Producing high quality video data for training is, in some ways, far easier than generating text for training: anybody with an iPhone can take video that captures reality as it is. But for synthetic text to be useful for training, it has to be high-quality, interesting, and in some sense “true.”</w:t>
      </w:r>
    </w:p>
    <w:p w14:paraId="3C06C02C" w14:textId="77777777" w:rsidR="00203E7E" w:rsidRPr="00183DB3" w:rsidRDefault="00203E7E" w:rsidP="00203E7E">
      <w:pPr>
        <w:rPr>
          <w:rStyle w:val="StyleUnderline"/>
        </w:rPr>
      </w:pPr>
      <w:r>
        <w:t xml:space="preserve">One key point is that creating useful synthetic data does not just involve generating text from scratch. </w:t>
      </w:r>
      <w:r w:rsidRPr="00183DB3">
        <w:rPr>
          <w:rStyle w:val="StyleUnderline"/>
        </w:rPr>
        <w:t xml:space="preserve">For example, a recent (January 2024) paper shows that </w:t>
      </w:r>
      <w:r w:rsidRPr="0076579C">
        <w:rPr>
          <w:rStyle w:val="StyleUnderline"/>
          <w:highlight w:val="cyan"/>
        </w:rPr>
        <w:t>LLM rephrasing</w:t>
      </w:r>
      <w:r w:rsidRPr="00183DB3">
        <w:rPr>
          <w:rStyle w:val="StyleUnderline"/>
        </w:rPr>
        <w:t xml:space="preserve"> of existing web-scraped data in a better style </w:t>
      </w:r>
      <w:r w:rsidRPr="0076579C">
        <w:rPr>
          <w:rStyle w:val="StyleUnderline"/>
          <w:highlight w:val="cyan"/>
        </w:rPr>
        <w:t>improves training and makes it more efficient</w:t>
      </w:r>
      <w:r w:rsidRPr="00183DB3">
        <w:rPr>
          <w:rStyle w:val="StyleUnderline"/>
        </w:rPr>
        <w:t>.</w:t>
      </w:r>
      <w:r>
        <w:t xml:space="preserve"> In some cases, significant gains in LLM performance can be achieved by simply identifying the worst-quality data in your dataset and removing it (referred to as “dataset pruning:). </w:t>
      </w:r>
      <w:r w:rsidRPr="00183DB3">
        <w:rPr>
          <w:rStyle w:val="StyleUnderline"/>
        </w:rPr>
        <w:t>A paper on image data shows that omitting the least informative 90 percent (!) of the dataset is required to achieve peak model performance.</w:t>
      </w:r>
    </w:p>
    <w:p w14:paraId="6A073558" w14:textId="77777777" w:rsidR="00203E7E" w:rsidRDefault="00203E7E" w:rsidP="00203E7E">
      <w:r w:rsidRPr="00183DB3">
        <w:rPr>
          <w:rStyle w:val="StyleUnderline"/>
        </w:rPr>
        <w:t xml:space="preserve">Other </w:t>
      </w:r>
      <w:r w:rsidRPr="0076579C">
        <w:rPr>
          <w:rStyle w:val="StyleUnderline"/>
          <w:highlight w:val="cyan"/>
        </w:rPr>
        <w:t>tailwinds will push machine learning research along</w:t>
      </w:r>
      <w:r w:rsidRPr="00183DB3">
        <w:rPr>
          <w:rStyle w:val="StyleUnderline"/>
        </w:rPr>
        <w:t xml:space="preserve"> the </w:t>
      </w:r>
      <w:r w:rsidRPr="0076579C">
        <w:rPr>
          <w:rStyle w:val="StyleUnderline"/>
          <w:highlight w:val="cyan"/>
        </w:rPr>
        <w:t>scaling curves</w:t>
      </w:r>
      <w:r w:rsidRPr="00183DB3">
        <w:rPr>
          <w:rStyle w:val="StyleUnderline"/>
        </w:rPr>
        <w:t xml:space="preserve"> discussed in the previous post. </w:t>
      </w:r>
      <w:r>
        <w:t xml:space="preserve">We now have LLMs that can watch and learn from videos, much as human children do. As we figure out how to obtain higher quality, multimodal data (video, audio, images, and text), we may discover that less data is required than we thought for LLMs to fill in what’s missing from their models of the world. </w:t>
      </w:r>
    </w:p>
    <w:p w14:paraId="3196573F" w14:textId="772C0AF1" w:rsidR="00203E7E" w:rsidRDefault="00C956E4" w:rsidP="00203E7E">
      <w:pPr>
        <w:pStyle w:val="Heading4"/>
      </w:pPr>
      <w:r>
        <w:t>AGI is close, but needs innovation for scale</w:t>
      </w:r>
    </w:p>
    <w:p w14:paraId="1729C641" w14:textId="0F398DB7" w:rsidR="00203E7E" w:rsidRPr="00ED22FA" w:rsidRDefault="00203E7E" w:rsidP="00203E7E">
      <w:pPr>
        <w:rPr>
          <w:sz w:val="18"/>
          <w:szCs w:val="18"/>
        </w:rPr>
      </w:pPr>
      <w:r w:rsidRPr="00ED22FA">
        <w:rPr>
          <w:rStyle w:val="Style13ptBold"/>
        </w:rPr>
        <w:t>Hammond 23</w:t>
      </w:r>
      <w:r>
        <w:t xml:space="preserve"> </w:t>
      </w:r>
      <w:r w:rsidRPr="00ED22FA">
        <w:rPr>
          <w:sz w:val="18"/>
          <w:szCs w:val="18"/>
        </w:rPr>
        <w:t xml:space="preserve">(Samuel Hammond is Senior Economist at the Foundation for American Innovation, where his research focuses on innovation and science policy and the institutional impact of disruptive technologies.) “Why AGI Is Closer than You Think” September 22, 2023 </w:t>
      </w:r>
      <w:r w:rsidRPr="00734985">
        <w:rPr>
          <w:sz w:val="18"/>
          <w:szCs w:val="18"/>
        </w:rPr>
        <w:t>https://www.thefai.org/posts/why-agi-is-closer-than-you-think //</w:t>
      </w:r>
      <w:r w:rsidRPr="00ED22FA">
        <w:rPr>
          <w:sz w:val="18"/>
          <w:szCs w:val="18"/>
        </w:rPr>
        <w:t xml:space="preserve"> ZX</w:t>
      </w:r>
    </w:p>
    <w:p w14:paraId="38A76B61" w14:textId="77777777" w:rsidR="00203E7E" w:rsidRDefault="00203E7E" w:rsidP="00203E7E">
      <w:r>
        <w:t xml:space="preserve">In bullet form, </w:t>
      </w:r>
      <w:r w:rsidRPr="0076579C">
        <w:rPr>
          <w:rStyle w:val="StyleUnderline"/>
          <w:highlight w:val="cyan"/>
        </w:rPr>
        <w:t>AGI is near</w:t>
      </w:r>
      <w:r w:rsidRPr="00ED22FA">
        <w:rPr>
          <w:rStyle w:val="StyleUnderline"/>
        </w:rPr>
        <w:t xml:space="preserve"> </w:t>
      </w:r>
      <w:r>
        <w:t>because:</w:t>
      </w:r>
    </w:p>
    <w:p w14:paraId="09CF31D2" w14:textId="77777777" w:rsidR="00203E7E" w:rsidRDefault="00203E7E" w:rsidP="00203E7E">
      <w:r>
        <w:t xml:space="preserve">However one defines AGI, </w:t>
      </w:r>
      <w:r w:rsidRPr="00ED22FA">
        <w:rPr>
          <w:rStyle w:val="StyleUnderline"/>
        </w:rPr>
        <w:t>we are on the path to brute force human level AI by simply emulating the generator of human generated data</w:t>
      </w:r>
      <w:r>
        <w:t>, i.e. the human brain.</w:t>
      </w:r>
    </w:p>
    <w:p w14:paraId="6CB70700" w14:textId="77777777" w:rsidR="00203E7E" w:rsidRPr="00ED22FA" w:rsidRDefault="00203E7E" w:rsidP="00203E7E">
      <w:pPr>
        <w:rPr>
          <w:rStyle w:val="StyleUnderline"/>
        </w:rPr>
      </w:pPr>
      <w:r w:rsidRPr="0076579C">
        <w:rPr>
          <w:rStyle w:val="StyleUnderline"/>
          <w:highlight w:val="cyan"/>
        </w:rPr>
        <w:t>Information theory,</w:t>
      </w:r>
      <w:r>
        <w:t xml:space="preserve"> combined with forecasts of algorithmic and hardware efficiency, </w:t>
      </w:r>
      <w:r w:rsidRPr="0076579C">
        <w:rPr>
          <w:rStyle w:val="StyleUnderline"/>
          <w:highlight w:val="cyan"/>
        </w:rPr>
        <w:t>suggest</w:t>
      </w:r>
      <w:r w:rsidRPr="00ED22FA">
        <w:rPr>
          <w:rStyle w:val="StyleUnderline"/>
        </w:rPr>
        <w:t xml:space="preserve"> </w:t>
      </w:r>
      <w:r w:rsidRPr="0076579C">
        <w:rPr>
          <w:rStyle w:val="StyleUnderline"/>
          <w:highlight w:val="cyan"/>
        </w:rPr>
        <w:t>systems</w:t>
      </w:r>
      <w:r w:rsidRPr="00ED22FA">
        <w:rPr>
          <w:rStyle w:val="StyleUnderline"/>
        </w:rPr>
        <w:t xml:space="preserve"> capable of emulating humans on most tasks </w:t>
      </w:r>
      <w:r w:rsidRPr="0076579C">
        <w:rPr>
          <w:rStyle w:val="StyleUnderline"/>
          <w:highlight w:val="cyan"/>
        </w:rPr>
        <w:t>are plausible this decade</w:t>
      </w:r>
      <w:r w:rsidRPr="00ED22FA">
        <w:rPr>
          <w:rStyle w:val="StyleUnderline"/>
        </w:rPr>
        <w:t xml:space="preserve"> and probable within 15 years.</w:t>
      </w:r>
    </w:p>
    <w:p w14:paraId="4494704E" w14:textId="77777777" w:rsidR="00203E7E" w:rsidRDefault="00203E7E" w:rsidP="00203E7E">
      <w:r>
        <w:t>The brain is an existence proof that general intelligence can emerge through a blind, hill-climbing optimization process (Darwinian evolution), while the evidence that the brain works on the same principles as deep learning is overwhelming.</w:t>
      </w:r>
    </w:p>
    <w:p w14:paraId="0DA529FE" w14:textId="77777777" w:rsidR="00203E7E" w:rsidRDefault="00203E7E" w:rsidP="00203E7E">
      <w:r w:rsidRPr="0076579C">
        <w:rPr>
          <w:rStyle w:val="Emphasis"/>
          <w:highlight w:val="cyan"/>
        </w:rPr>
        <w:t>Scale</w:t>
      </w:r>
      <w:r w:rsidRPr="0076579C">
        <w:rPr>
          <w:rStyle w:val="StyleUnderline"/>
          <w:highlight w:val="cyan"/>
        </w:rPr>
        <w:t xml:space="preserve"> is the </w:t>
      </w:r>
      <w:r w:rsidRPr="0076579C">
        <w:rPr>
          <w:rStyle w:val="Emphasis"/>
          <w:highlight w:val="cyan"/>
        </w:rPr>
        <w:t>primary barrier</w:t>
      </w:r>
      <w:r w:rsidRPr="00ED22FA">
        <w:rPr>
          <w:rStyle w:val="StyleUnderline"/>
        </w:rPr>
        <w:t xml:space="preserve"> to AGI</w:t>
      </w:r>
      <w:r>
        <w:t>, not radically new architectures. Human brains are just bigger chimpanzee brains that achieved generality by scaling the neocortex.</w:t>
      </w:r>
    </w:p>
    <w:p w14:paraId="1448BDF5" w14:textId="77777777" w:rsidR="00203E7E" w:rsidRDefault="00203E7E" w:rsidP="00203E7E">
      <w:r w:rsidRPr="00ED22FA">
        <w:rPr>
          <w:rStyle w:val="StyleUnderline"/>
        </w:rPr>
        <w:t>Artificial neural networks can accurately simulate cortical neurons and other brain networks</w:t>
      </w:r>
      <w:r>
        <w:t>, while the evidence that the brain’s biological substrate matters in other ways is either weak or nothing that bigger models can’t compensate for.</w:t>
      </w:r>
    </w:p>
    <w:p w14:paraId="45AC1AD3" w14:textId="77777777" w:rsidR="00203E7E" w:rsidRDefault="00203E7E" w:rsidP="00203E7E">
      <w:r>
        <w:t>The human brain must work on relatively simple principles, as it grows out of a developmental process with sensitive initial conditions rather than being fully specified in our DNA.</w:t>
      </w:r>
    </w:p>
    <w:p w14:paraId="768DDAAE" w14:textId="77777777" w:rsidR="00203E7E" w:rsidRDefault="00203E7E" w:rsidP="00203E7E">
      <w:r>
        <w:t>“Universality,” or the observation that artificial neural networks and our brain independently learn similar circuits, is strong evidence that current methods in deep learning are sufficient for modeling human cognition even if they're suboptimal.</w:t>
      </w:r>
    </w:p>
    <w:p w14:paraId="3B0B30BC" w14:textId="77777777" w:rsidR="00203E7E" w:rsidRDefault="00203E7E" w:rsidP="00203E7E">
      <w:r>
        <w:t>We tend to overestimate human intelligence because, as humans, we are computationally bounded in our ability to model and predict other humans.</w:t>
      </w:r>
    </w:p>
    <w:p w14:paraId="375968F3" w14:textId="77777777" w:rsidR="00203E7E" w:rsidRDefault="00203E7E" w:rsidP="00203E7E">
      <w: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7C1C0525" w14:textId="77777777" w:rsidR="00203E7E" w:rsidRDefault="00203E7E" w:rsidP="00203E7E">
      <w:r>
        <w:t xml:space="preserve">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ED22FA">
        <w:rPr>
          <w:rStyle w:val="StyleUnderline"/>
        </w:rPr>
        <w:t>An AI system that can automate most human cognitive labor would thus count as TAI even if it was based on something as “dumb” as a giant look-up table.</w:t>
      </w:r>
      <w:r>
        <w:t xml:space="preserve"> This is somewhat dissatisfying, however, as what makes recent AI progress so exciting is precisely the “spark of general intelligence” seen in models like GPT-4.</w:t>
      </w:r>
    </w:p>
    <w:p w14:paraId="59FE5899" w14:textId="77777777" w:rsidR="00203E7E" w:rsidRDefault="00203E7E" w:rsidP="00203E7E">
      <w:r>
        <w:t xml:space="preserve">Fortunately, </w:t>
      </w:r>
      <w:r w:rsidRPr="00ED22FA">
        <w:rPr>
          <w:rStyle w:val="StyleUnderline"/>
        </w:rPr>
        <w:t>the definitions of TAI and AGI converge with AI systems trained to directly emulate human cognition</w:t>
      </w:r>
      <w:r>
        <w:t>, as an efficient human emulator would be both transformative economically and obviously “human-level” in its generality, even if its exact mechanisms remained opaque</w:t>
      </w:r>
      <w:r w:rsidRPr="00ED22FA">
        <w:rPr>
          <w:rStyle w:val="StyleUnderline"/>
        </w:rPr>
        <w:t>. Large Language Models are a step in this direction</w:t>
      </w:r>
      <w:r>
        <w:t>, as there are good theoretical reasons to think a sufficiently large model for next word prediction trained on human-generated text will learn semantic representations that converge on the representations used by humans.2</w:t>
      </w:r>
    </w:p>
    <w:p w14:paraId="0D99BEAD" w14:textId="77777777" w:rsidR="00203E7E" w:rsidRDefault="00203E7E" w:rsidP="00203E7E">
      <w:r>
        <w:t xml:space="preserve">While there may be some simple algorithm for general intelligence, </w:t>
      </w:r>
      <w:r w:rsidRPr="0076579C">
        <w:rPr>
          <w:rStyle w:val="StyleUnderline"/>
          <w:highlight w:val="cyan"/>
        </w:rPr>
        <w:t>the abundance of</w:t>
      </w:r>
      <w:r w:rsidRPr="00ED22FA">
        <w:rPr>
          <w:rStyle w:val="StyleUnderline"/>
        </w:rPr>
        <w:t xml:space="preserve"> human-generated </w:t>
      </w:r>
      <w:r w:rsidRPr="0076579C">
        <w:rPr>
          <w:rStyle w:val="StyleUnderline"/>
          <w:highlight w:val="cyan"/>
        </w:rPr>
        <w:t>data and the exponential growth in computation</w:t>
      </w:r>
      <w:r w:rsidRPr="00ED22FA">
        <w:rPr>
          <w:rStyle w:val="StyleUnderline"/>
        </w:rPr>
        <w:t xml:space="preserve"> </w:t>
      </w:r>
      <w:r w:rsidRPr="0076579C">
        <w:rPr>
          <w:rStyle w:val="StyleUnderline"/>
          <w:highlight w:val="cyan"/>
        </w:rPr>
        <w:t>makes “brute forcing” AGI</w:t>
      </w:r>
      <w:r w:rsidRPr="00ED22FA">
        <w:rPr>
          <w:rStyle w:val="StyleUnderline"/>
        </w:rPr>
        <w:t xml:space="preserve"> through human emulation </w:t>
      </w:r>
      <w:r w:rsidRPr="0076579C">
        <w:rPr>
          <w:rStyle w:val="StyleUnderline"/>
          <w:highlight w:val="cyan"/>
        </w:rPr>
        <w:t>the most likely path forward</w:t>
      </w:r>
      <w: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5E34A533" w14:textId="6C669F3A" w:rsidR="00203E7E" w:rsidRDefault="00203E7E" w:rsidP="00203E7E">
      <w:r>
        <w:t xml:space="preserve">The current ramp-up in computing resources is truly incredible. </w:t>
      </w:r>
      <w:r w:rsidRPr="00ED22FA">
        <w:rPr>
          <w:rStyle w:val="StyleUnderline"/>
        </w:rPr>
        <w:t>The global cloud computing market is expected to double</w:t>
      </w:r>
      <w:r>
        <w:t xml:space="preserve"> over the next four years. </w:t>
      </w:r>
      <w:r w:rsidRPr="00ED22FA">
        <w:rPr>
          <w:rStyle w:val="StyleUnderline"/>
        </w:rPr>
        <w:t xml:space="preserve">The </w:t>
      </w:r>
      <w:r w:rsidRPr="0076579C">
        <w:rPr>
          <w:rStyle w:val="StyleUnderline"/>
          <w:highlight w:val="cyan"/>
        </w:rPr>
        <w:t>GPU market is growing at</w:t>
      </w:r>
      <w:r w:rsidRPr="00ED22FA">
        <w:rPr>
          <w:rStyle w:val="StyleUnderline"/>
        </w:rPr>
        <w:t xml:space="preserve"> a compound annual rate of </w:t>
      </w:r>
      <w:r w:rsidRPr="0076579C">
        <w:rPr>
          <w:rStyle w:val="StyleUnderline"/>
          <w:highlight w:val="cyan"/>
        </w:rPr>
        <w:t>32.7 percent</w:t>
      </w:r>
      <w:r>
        <w:t xml:space="preserve"> off of demand for AI accelerators. As supply-chain bottlenecks alleviate, NVIDIA alone plans to ship 4x more H100s next year than it will ship in 2023. Meanwhile, </w:t>
      </w:r>
      <w:r w:rsidRPr="00ED22FA">
        <w:rPr>
          <w:rStyle w:val="StyleUnderline"/>
        </w:rPr>
        <w:t>the compute</w:t>
      </w:r>
      <w:r w:rsidR="007B09A0">
        <w:rPr>
          <w:rStyle w:val="StyleUnderline"/>
        </w:rPr>
        <w:t>r</w:t>
      </w:r>
      <w:r w:rsidRPr="00ED22FA">
        <w:rPr>
          <w:rStyle w:val="StyleUnderline"/>
        </w:rPr>
        <w:t xml:space="preserve"> used to train milestone </w:t>
      </w:r>
      <w:r w:rsidRPr="0076579C">
        <w:rPr>
          <w:rStyle w:val="StyleUnderline"/>
          <w:highlight w:val="cyan"/>
        </w:rPr>
        <w:t xml:space="preserve">deep learning models is growing </w:t>
      </w:r>
      <w:r w:rsidRPr="0076579C">
        <w:rPr>
          <w:rStyle w:val="Emphasis"/>
          <w:highlight w:val="cyan"/>
        </w:rPr>
        <w:t>4.2x per year</w:t>
      </w:r>
      <w:r>
        <w:t xml:space="preserve">. At this rate, </w:t>
      </w:r>
      <w:r w:rsidRPr="00ED22FA">
        <w:rPr>
          <w:rStyle w:val="StyleUnderline"/>
        </w:rPr>
        <w:t>deep learning would soon consume all the compute in the world</w:t>
      </w:r>
      <w:r>
        <w:t xml:space="preserve">. Fortunately, </w:t>
      </w:r>
      <w:r w:rsidRPr="00ED22FA">
        <w:rPr>
          <w:rStyle w:val="StyleUnderline"/>
        </w:rPr>
        <w:t>algorithmic progress is doubling effective compute budgets</w:t>
      </w:r>
      <w:r>
        <w:t xml:space="preserve"> roughly every nine months.</w:t>
      </w:r>
    </w:p>
    <w:p w14:paraId="24B271C4" w14:textId="77777777" w:rsidR="00203E7E" w:rsidRDefault="00203E7E" w:rsidP="00203E7E">
      <w:r>
        <w:t>The question “</w:t>
      </w:r>
      <w:r w:rsidRPr="0076579C">
        <w:rPr>
          <w:rStyle w:val="StyleUnderline"/>
          <w:highlight w:val="cyan"/>
        </w:rPr>
        <w:t>when will we develop AGI</w:t>
      </w:r>
      <w:r>
        <w:t xml:space="preserve">” </w:t>
      </w:r>
      <w:r w:rsidRPr="0076579C">
        <w:rPr>
          <w:rStyle w:val="StyleUnderline"/>
          <w:highlight w:val="cyan"/>
        </w:rPr>
        <w:t>can</w:t>
      </w:r>
      <w:r w:rsidRPr="00ED22FA">
        <w:rPr>
          <w:rStyle w:val="StyleUnderline"/>
        </w:rPr>
        <w:t xml:space="preserve"> thus </w:t>
      </w:r>
      <w:r w:rsidRPr="0076579C">
        <w:rPr>
          <w:rStyle w:val="StyleUnderline"/>
          <w:highlight w:val="cyan"/>
        </w:rPr>
        <w:t>be substituted</w:t>
      </w:r>
      <w:r w:rsidRPr="00ED22FA">
        <w:rPr>
          <w:rStyle w:val="StyleUnderline"/>
        </w:rPr>
        <w:t xml:space="preserve"> </w:t>
      </w:r>
      <w:r w:rsidRPr="0076579C">
        <w:rPr>
          <w:rStyle w:val="StyleUnderline"/>
          <w:highlight w:val="cyan"/>
        </w:rPr>
        <w:t>with</w:t>
      </w:r>
      <w:r w:rsidRPr="00ED22FA">
        <w:rPr>
          <w:rStyle w:val="StyleUnderline"/>
        </w:rPr>
        <w:t xml:space="preserve"> the question </w:t>
      </w:r>
      <w:r>
        <w:t>“</w:t>
      </w:r>
      <w:r w:rsidRPr="0076579C">
        <w:rPr>
          <w:rStyle w:val="StyleUnderline"/>
          <w:highlight w:val="cyan"/>
        </w:rPr>
        <w:t xml:space="preserve">when will we have the </w:t>
      </w:r>
      <w:r w:rsidRPr="0076579C">
        <w:rPr>
          <w:rStyle w:val="Emphasis"/>
          <w:highlight w:val="cyan"/>
        </w:rPr>
        <w:t>computing power</w:t>
      </w:r>
      <w:r>
        <w:t xml:space="preserve"> </w:t>
      </w:r>
      <w:r w:rsidRPr="00ED22FA">
        <w:rPr>
          <w:rStyle w:val="StyleUnderline"/>
        </w:rPr>
        <w:t>to faithfully emulate human performance</w:t>
      </w:r>
      <w:r>
        <w:t xml:space="preserve">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6CC336AE" w14:textId="77777777" w:rsidR="00203E7E" w:rsidRDefault="00203E7E" w:rsidP="00203E7E">
      <w:r>
        <w:t>The view from information theory</w:t>
      </w:r>
    </w:p>
    <w:p w14:paraId="1815A02F" w14:textId="77777777" w:rsidR="00203E7E" w:rsidRDefault="00203E7E" w:rsidP="00203E7E">
      <w:r>
        <w:t xml:space="preserve">In information theory, minimizing the distinguishability between two distributions is equivalent to minimizing the “cross entropy loss.” Cross entropy is the average number of bits required to tell two data streams apart. </w:t>
      </w:r>
      <w:r w:rsidRPr="00ED22FA">
        <w:rPr>
          <w:rStyle w:val="StyleUnderline"/>
        </w:rPr>
        <w:t>Minimizing the cross entropy loss thus means increasing the number of bits needed to distinguish between two distributions.</w:t>
      </w:r>
      <w:r>
        <w:t xml:space="preserve">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10AEDF01" w14:textId="77777777" w:rsidR="00203E7E" w:rsidRDefault="00203E7E" w:rsidP="00203E7E">
      <w:r w:rsidRPr="007B09A0">
        <w:rPr>
          <w:rStyle w:val="StyleUnderline"/>
        </w:rPr>
        <w:t xml:space="preserve">The Direct Approach </w:t>
      </w:r>
      <w:r w:rsidRPr="0076579C">
        <w:rPr>
          <w:rStyle w:val="StyleUnderline"/>
          <w:highlight w:val="cyan"/>
        </w:rPr>
        <w:t>model combines the AI</w:t>
      </w:r>
      <w:r w:rsidRPr="007B09A0">
        <w:rPr>
          <w:rStyle w:val="StyleUnderline"/>
        </w:rPr>
        <w:t xml:space="preserve"> scaling </w:t>
      </w:r>
      <w:r w:rsidRPr="0076579C">
        <w:rPr>
          <w:rStyle w:val="StyleUnderline"/>
          <w:highlight w:val="cyan"/>
        </w:rPr>
        <w:t>laws</w:t>
      </w:r>
      <w:r>
        <w:t xml:space="preserve"> – the empirical fact that model performance increases as a smooth power law with more data, parameters, and training compute – </w:t>
      </w:r>
      <w:r w:rsidRPr="0076579C">
        <w:rPr>
          <w:rStyle w:val="StyleUnderline"/>
          <w:highlight w:val="cyan"/>
        </w:rPr>
        <w:t>with</w:t>
      </w:r>
      <w:r w:rsidRPr="007B09A0">
        <w:rPr>
          <w:rStyle w:val="StyleUnderline"/>
        </w:rPr>
        <w:t xml:space="preserve"> projected </w:t>
      </w:r>
      <w:r w:rsidRPr="0076579C">
        <w:rPr>
          <w:rStyle w:val="StyleUnderline"/>
          <w:highlight w:val="cyan"/>
        </w:rPr>
        <w:t>trends in</w:t>
      </w:r>
      <w:r w:rsidRPr="007B09A0">
        <w:rPr>
          <w:rStyle w:val="StyleUnderline"/>
        </w:rPr>
        <w:t xml:space="preserve"> training </w:t>
      </w:r>
      <w:r w:rsidRPr="0076579C">
        <w:rPr>
          <w:rStyle w:val="StyleUnderline"/>
          <w:highlight w:val="cyan"/>
        </w:rPr>
        <w:t xml:space="preserve">inputs, such as </w:t>
      </w:r>
      <w:r w:rsidRPr="007B09A0">
        <w:rPr>
          <w:rStyle w:val="Emphasis"/>
        </w:rPr>
        <w:t xml:space="preserve">the availability of </w:t>
      </w:r>
      <w:r w:rsidRPr="0076579C">
        <w:rPr>
          <w:rStyle w:val="Emphasis"/>
          <w:highlight w:val="cyan"/>
        </w:rPr>
        <w:t>computing resources</w:t>
      </w:r>
      <w:r w:rsidRPr="0076579C">
        <w:rPr>
          <w:rStyle w:val="StyleUnderline"/>
          <w:highlight w:val="cyan"/>
        </w:rPr>
        <w:t xml:space="preserve"> and</w:t>
      </w:r>
      <w:r w:rsidRPr="007B09A0">
        <w:rPr>
          <w:rStyle w:val="StyleUnderline"/>
        </w:rPr>
        <w:t xml:space="preserve"> </w:t>
      </w:r>
      <w:r w:rsidRPr="0076579C">
        <w:rPr>
          <w:rStyle w:val="Emphasis"/>
          <w:highlight w:val="cyan"/>
        </w:rPr>
        <w:t>improvements to hardware</w:t>
      </w:r>
      <w:r w:rsidRPr="007B09A0">
        <w:rPr>
          <w:rStyle w:val="Emphasis"/>
        </w:rPr>
        <w:t xml:space="preserve"> and algorithmic efficiency</w:t>
      </w:r>
      <w: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1FADD81F" w14:textId="77777777" w:rsidR="00203E7E" w:rsidRDefault="00203E7E" w:rsidP="00203E7E">
      <w:r>
        <w:t xml:space="preserve">Benchmarked to the task of generating an original scientific manuscript that’s indistinguishable from one written by an expert human, </w:t>
      </w:r>
      <w:r w:rsidRPr="002F218B">
        <w:rPr>
          <w:rStyle w:val="StyleUnderline"/>
        </w:rPr>
        <w:t xml:space="preserve">the </w:t>
      </w:r>
      <w:r w:rsidRPr="0076579C">
        <w:rPr>
          <w:rStyle w:val="StyleUnderline"/>
          <w:highlight w:val="cyan"/>
        </w:rPr>
        <w:t>baseline</w:t>
      </w:r>
      <w:r w:rsidRPr="002F218B">
        <w:rPr>
          <w:rStyle w:val="StyleUnderline"/>
        </w:rPr>
        <w:t xml:space="preserve"> Direct Approach </w:t>
      </w:r>
      <w:r w:rsidRPr="0076579C">
        <w:rPr>
          <w:rStyle w:val="StyleUnderline"/>
          <w:highlight w:val="cyan"/>
        </w:rPr>
        <w:t>model</w:t>
      </w:r>
      <w:r w:rsidRPr="002F218B">
        <w:rPr>
          <w:rStyle w:val="StyleUnderline"/>
        </w:rPr>
        <w:t xml:space="preserve"> </w:t>
      </w:r>
      <w:r w:rsidRPr="0076579C">
        <w:rPr>
          <w:rStyle w:val="StyleUnderline"/>
          <w:highlight w:val="cyan"/>
        </w:rPr>
        <w:t>suggests a transformative AI training run</w:t>
      </w:r>
      <w:r w:rsidRPr="002F218B">
        <w:rPr>
          <w:rStyle w:val="StyleUnderline"/>
        </w:rPr>
        <w:t xml:space="preserve"> will </w:t>
      </w:r>
      <w:r w:rsidRPr="0076579C">
        <w:rPr>
          <w:rStyle w:val="StyleUnderline"/>
          <w:highlight w:val="cyan"/>
        </w:rPr>
        <w:t>require on the order of 10^32 FLOPs</w:t>
      </w:r>
      <w:r>
        <w:t xml:space="preserve">, </w:t>
      </w:r>
      <w:r w:rsidRPr="002F218B">
        <w:rPr>
          <w:rStyle w:val="StyleUnderline"/>
        </w:rPr>
        <w:t>with a median forecast of</w:t>
      </w:r>
      <w:r>
        <w:t xml:space="preserve"> TAI by </w:t>
      </w:r>
      <w:r w:rsidRPr="002F218B">
        <w:rPr>
          <w:rStyle w:val="Emphasis"/>
        </w:rPr>
        <w:t>2036</w:t>
      </w:r>
      <w:r>
        <w:t xml:space="preserve"> and a modal forecast of 2029. This comports with the Metacalus forecast of “strong AGI” by 2030.3</w:t>
      </w:r>
    </w:p>
    <w:p w14:paraId="36BD295A" w14:textId="0CAA5AAB" w:rsidR="00203E7E" w:rsidRDefault="00CC6313" w:rsidP="00203E7E">
      <w:pPr>
        <w:pStyle w:val="Heading3"/>
      </w:pPr>
      <w:r>
        <w:t>2NC---Impact---Extinction</w:t>
      </w:r>
    </w:p>
    <w:p w14:paraId="4EC6043F" w14:textId="77777777" w:rsidR="00A67774" w:rsidRDefault="00A67774" w:rsidP="00A67774">
      <w:pPr>
        <w:pStyle w:val="Heading4"/>
      </w:pPr>
      <w:r w:rsidRPr="001579BB">
        <w:t>AI innovation</w:t>
      </w:r>
      <w:r>
        <w:t xml:space="preserve"> presents global risks that </w:t>
      </w:r>
      <w:r>
        <w:rPr>
          <w:u w:val="single"/>
        </w:rPr>
        <w:t>outweigh</w:t>
      </w:r>
      <w:r>
        <w:t xml:space="preserve"> nuclear war.  </w:t>
      </w:r>
    </w:p>
    <w:p w14:paraId="1D9DB969" w14:textId="77777777" w:rsidR="00A67774" w:rsidRDefault="00A67774" w:rsidP="00A67774">
      <w:r>
        <w:t xml:space="preserve">Titu-Marius </w:t>
      </w:r>
      <w:r w:rsidRPr="0000559E">
        <w:rPr>
          <w:rStyle w:val="Style13ptBold"/>
        </w:rPr>
        <w:t>Băjenescu 18</w:t>
      </w:r>
      <w:r>
        <w:t>. Swiss Technology Association, Electronics Group Switzerland. “THE RISKS OF ARTIFICIAL INTELLIGENCE.” 2018. Journal of Engineering Science, vol. XXV, no. 4, pp. 47-56. gautam</w:t>
      </w:r>
    </w:p>
    <w:p w14:paraId="46DEA06D" w14:textId="77777777" w:rsidR="00A67774" w:rsidRPr="001579BB" w:rsidRDefault="00A67774" w:rsidP="00A67774">
      <w:r w:rsidRPr="00D74ABC">
        <w:rPr>
          <w:rStyle w:val="StyleUnderline"/>
        </w:rPr>
        <w:t>Many experts believe</w:t>
      </w:r>
      <w:r w:rsidRPr="001579BB">
        <w:t xml:space="preserve"> that alongside global opportunities, </w:t>
      </w:r>
      <w:r w:rsidRPr="0076579C">
        <w:rPr>
          <w:rStyle w:val="Emphasis"/>
          <w:highlight w:val="cyan"/>
        </w:rPr>
        <w:t>AI</w:t>
      </w:r>
      <w:r w:rsidRPr="0076579C">
        <w:rPr>
          <w:rStyle w:val="StyleUnderline"/>
          <w:highlight w:val="cyan"/>
        </w:rPr>
        <w:t xml:space="preserve"> poses </w:t>
      </w:r>
      <w:r w:rsidRPr="0076579C">
        <w:rPr>
          <w:rStyle w:val="Emphasis"/>
          <w:highlight w:val="cyan"/>
        </w:rPr>
        <w:t>global risks</w:t>
      </w:r>
      <w:r w:rsidRPr="0076579C">
        <w:rPr>
          <w:rStyle w:val="StyleUnderline"/>
          <w:highlight w:val="cyan"/>
        </w:rPr>
        <w:t xml:space="preserve">, which will be </w:t>
      </w:r>
      <w:r w:rsidRPr="0076579C">
        <w:rPr>
          <w:rStyle w:val="Emphasis"/>
          <w:highlight w:val="cyan"/>
        </w:rPr>
        <w:t>greater than</w:t>
      </w:r>
      <w:r w:rsidRPr="001579BB">
        <w:t xml:space="preserve">, say, </w:t>
      </w:r>
      <w:r w:rsidRPr="00D74ABC">
        <w:rPr>
          <w:rStyle w:val="StyleUnderline"/>
        </w:rPr>
        <w:t xml:space="preserve">the risks of </w:t>
      </w:r>
      <w:r w:rsidRPr="0076579C">
        <w:rPr>
          <w:rStyle w:val="Emphasis"/>
          <w:highlight w:val="cyan"/>
        </w:rPr>
        <w:t>nuclear technology</w:t>
      </w:r>
      <w:r w:rsidRPr="001579BB">
        <w:t xml:space="preserve"> - which in any case have historically been underestimated. Furthermore, scientific risk analysis suggests that </w:t>
      </w:r>
      <w:r w:rsidRPr="00D74ABC">
        <w:rPr>
          <w:rStyle w:val="StyleUnderline"/>
        </w:rPr>
        <w:t xml:space="preserve">high potential damages </w:t>
      </w:r>
      <w:r w:rsidRPr="0076579C">
        <w:rPr>
          <w:rStyle w:val="StyleUnderline"/>
          <w:highlight w:val="cyan"/>
        </w:rPr>
        <w:t>should be taken</w:t>
      </w:r>
      <w:r w:rsidRPr="00D74ABC">
        <w:rPr>
          <w:rStyle w:val="StyleUnderline"/>
        </w:rPr>
        <w:t xml:space="preserve"> very </w:t>
      </w:r>
      <w:r w:rsidRPr="0076579C">
        <w:rPr>
          <w:rStyle w:val="StyleUnderline"/>
          <w:highlight w:val="cyan"/>
        </w:rPr>
        <w:t xml:space="preserve">seriously </w:t>
      </w:r>
      <w:r w:rsidRPr="0076579C">
        <w:rPr>
          <w:rStyle w:val="Emphasis"/>
          <w:highlight w:val="cyan"/>
        </w:rPr>
        <w:t>even if</w:t>
      </w:r>
      <w:r w:rsidRPr="00D74ABC">
        <w:rPr>
          <w:rStyle w:val="StyleUnderline"/>
        </w:rPr>
        <w:t xml:space="preserve"> the </w:t>
      </w:r>
      <w:r w:rsidRPr="0076579C">
        <w:rPr>
          <w:rStyle w:val="Emphasis"/>
          <w:highlight w:val="cyan"/>
        </w:rPr>
        <w:t>probability</w:t>
      </w:r>
      <w:r w:rsidRPr="00D74ABC">
        <w:rPr>
          <w:rStyle w:val="StyleUnderline"/>
        </w:rPr>
        <w:t xml:space="preserve"> of their occurrence </w:t>
      </w:r>
      <w:r w:rsidRPr="0076579C">
        <w:rPr>
          <w:rStyle w:val="StyleUnderline"/>
          <w:highlight w:val="cyan"/>
        </w:rPr>
        <w:t xml:space="preserve">were </w:t>
      </w:r>
      <w:r w:rsidRPr="0076579C">
        <w:rPr>
          <w:rStyle w:val="Emphasis"/>
          <w:highlight w:val="cyan"/>
        </w:rPr>
        <w:t>low</w:t>
      </w:r>
      <w:r w:rsidRPr="001579BB">
        <w:t>.</w:t>
      </w:r>
    </w:p>
    <w:p w14:paraId="65BD40AD" w14:textId="77777777" w:rsidR="00A67774" w:rsidRPr="001579BB" w:rsidRDefault="00A67774" w:rsidP="00A67774">
      <w:r w:rsidRPr="001579BB">
        <w:t xml:space="preserve">While </w:t>
      </w:r>
      <w:r w:rsidRPr="00D74ABC">
        <w:rPr>
          <w:rStyle w:val="StyleUnderline"/>
        </w:rPr>
        <w:t xml:space="preserve">the </w:t>
      </w:r>
      <w:r w:rsidRPr="0076579C">
        <w:rPr>
          <w:rStyle w:val="StyleUnderline"/>
          <w:highlight w:val="cyan"/>
        </w:rPr>
        <w:t>risks from</w:t>
      </w:r>
      <w:r w:rsidRPr="00D74ABC">
        <w:rPr>
          <w:rStyle w:val="StyleUnderline"/>
        </w:rPr>
        <w:t xml:space="preserve"> domain-specific </w:t>
      </w:r>
      <w:r w:rsidRPr="0076579C">
        <w:rPr>
          <w:rStyle w:val="StyleUnderline"/>
          <w:highlight w:val="cyan"/>
        </w:rPr>
        <w:t xml:space="preserve">AIs appear </w:t>
      </w:r>
      <w:r w:rsidRPr="0076579C">
        <w:rPr>
          <w:rStyle w:val="Emphasis"/>
          <w:highlight w:val="cyan"/>
        </w:rPr>
        <w:t>limited</w:t>
      </w:r>
      <w:r w:rsidRPr="0076579C">
        <w:rPr>
          <w:rStyle w:val="StyleUnderline"/>
          <w:highlight w:val="cyan"/>
        </w:rPr>
        <w:t xml:space="preserve"> in the</w:t>
      </w:r>
      <w:r w:rsidRPr="00D74ABC">
        <w:rPr>
          <w:rStyle w:val="StyleUnderline"/>
        </w:rPr>
        <w:t xml:space="preserve"> </w:t>
      </w:r>
      <w:r w:rsidRPr="00205DDD">
        <w:rPr>
          <w:rStyle w:val="Emphasis"/>
        </w:rPr>
        <w:t xml:space="preserve">near </w:t>
      </w:r>
      <w:r w:rsidRPr="0076579C">
        <w:rPr>
          <w:rStyle w:val="Emphasis"/>
          <w:highlight w:val="cyan"/>
        </w:rPr>
        <w:t>future</w:t>
      </w:r>
      <w:r w:rsidRPr="00D74ABC">
        <w:rPr>
          <w:rStyle w:val="StyleUnderline"/>
        </w:rPr>
        <w:t>, there are long-term developments to take into consideration</w:t>
      </w:r>
      <w:r w:rsidRPr="001579BB">
        <w:t xml:space="preserve">: in the not-so-distant future, </w:t>
      </w:r>
      <w:r w:rsidRPr="00D74ABC">
        <w:rPr>
          <w:rStyle w:val="StyleUnderline"/>
        </w:rPr>
        <w:t xml:space="preserve">artificial intelligence could in principle pose an </w:t>
      </w:r>
      <w:r w:rsidRPr="00205DDD">
        <w:rPr>
          <w:rStyle w:val="Emphasis"/>
        </w:rPr>
        <w:t>existential threat</w:t>
      </w:r>
      <w:r w:rsidRPr="00D74ABC">
        <w:rPr>
          <w:rStyle w:val="StyleUnderline"/>
        </w:rPr>
        <w:t>, similar in scope to the pandemic risks associated with biotechnology</w:t>
      </w:r>
      <w:r w:rsidRPr="001579BB">
        <w:t xml:space="preserve"> [4, 6, 17].</w:t>
      </w:r>
    </w:p>
    <w:p w14:paraId="286706D7" w14:textId="77777777" w:rsidR="00A67774" w:rsidRPr="001579BB" w:rsidRDefault="00A67774" w:rsidP="00A67774">
      <w:r w:rsidRPr="001579BB">
        <w:t>&lt;&lt;&lt;FIGURE OMITTED&gt;&gt;&gt;</w:t>
      </w:r>
    </w:p>
    <w:p w14:paraId="137E1F5B" w14:textId="77777777" w:rsidR="00A67774" w:rsidRPr="001579BB" w:rsidRDefault="00A67774" w:rsidP="00A67774">
      <w:r w:rsidRPr="001579BB">
        <w:t>While the entertainment industry does offer significant opportunities for better education through personalized AI teaching and the gamification of learning material [66], it also increases the risk that a growing proportion of young people will have trouble completing their education due to a pathological addiction to video games and/or the internet [3].</w:t>
      </w:r>
    </w:p>
    <w:p w14:paraId="688590D7" w14:textId="77777777" w:rsidR="00A67774" w:rsidRPr="001579BB" w:rsidRDefault="00A67774" w:rsidP="00A67774">
      <w:r w:rsidRPr="00D74ABC">
        <w:rPr>
          <w:rStyle w:val="StyleUnderline"/>
        </w:rPr>
        <w:t>On terrorism, crime, and other sources of risk</w:t>
      </w:r>
      <w:r w:rsidRPr="001579BB">
        <w:t>:</w:t>
      </w:r>
    </w:p>
    <w:p w14:paraId="67127D71" w14:textId="77777777" w:rsidR="00A67774" w:rsidRPr="001579BB" w:rsidRDefault="00A67774" w:rsidP="00A67774">
      <w:r w:rsidRPr="0076579C">
        <w:rPr>
          <w:rStyle w:val="StyleUnderline"/>
          <w:highlight w:val="cyan"/>
        </w:rPr>
        <w:t>The dangerous applications</w:t>
      </w:r>
      <w:r w:rsidRPr="00D74ABC">
        <w:rPr>
          <w:rStyle w:val="StyleUnderline"/>
        </w:rPr>
        <w:t xml:space="preserve"> for AI </w:t>
      </w:r>
      <w:r w:rsidRPr="0076579C">
        <w:rPr>
          <w:rStyle w:val="StyleUnderline"/>
          <w:highlight w:val="cyan"/>
        </w:rPr>
        <w:t xml:space="preserve">would be </w:t>
      </w:r>
      <w:r w:rsidRPr="0076579C">
        <w:rPr>
          <w:rStyle w:val="Emphasis"/>
          <w:highlight w:val="cyan"/>
        </w:rPr>
        <w:t>criminals</w:t>
      </w:r>
      <w:r w:rsidRPr="0076579C">
        <w:rPr>
          <w:rStyle w:val="StyleUnderline"/>
          <w:highlight w:val="cyan"/>
        </w:rPr>
        <w:t xml:space="preserve"> or</w:t>
      </w:r>
      <w:r w:rsidRPr="00D74ABC">
        <w:rPr>
          <w:rStyle w:val="StyleUnderline"/>
        </w:rPr>
        <w:t xml:space="preserve"> </w:t>
      </w:r>
      <w:r w:rsidRPr="00205DDD">
        <w:rPr>
          <w:rStyle w:val="Emphasis"/>
        </w:rPr>
        <w:t xml:space="preserve">large </w:t>
      </w:r>
      <w:r w:rsidRPr="0076579C">
        <w:rPr>
          <w:rStyle w:val="Emphasis"/>
          <w:highlight w:val="cyan"/>
        </w:rPr>
        <w:t>terrorist organizations</w:t>
      </w:r>
      <w:r w:rsidRPr="0076579C">
        <w:rPr>
          <w:rStyle w:val="StyleUnderline"/>
          <w:highlight w:val="cyan"/>
        </w:rPr>
        <w:t xml:space="preserve"> using it to</w:t>
      </w:r>
      <w:r w:rsidRPr="00D74ABC">
        <w:rPr>
          <w:rStyle w:val="StyleUnderline"/>
        </w:rPr>
        <w:t xml:space="preserve"> </w:t>
      </w:r>
      <w:r w:rsidRPr="00205DDD">
        <w:rPr>
          <w:rStyle w:val="StyleUnderline"/>
        </w:rPr>
        <w:t>disrupt large processes</w:t>
      </w:r>
      <w:r w:rsidRPr="00D74ABC">
        <w:rPr>
          <w:rStyle w:val="StyleUnderline"/>
        </w:rPr>
        <w:t xml:space="preserve"> or</w:t>
      </w:r>
      <w:r w:rsidRPr="001579BB">
        <w:t xml:space="preserve"> simply </w:t>
      </w:r>
      <w:r w:rsidRPr="0076579C">
        <w:rPr>
          <w:rStyle w:val="StyleUnderline"/>
          <w:highlight w:val="cyan"/>
        </w:rPr>
        <w:t xml:space="preserve">do </w:t>
      </w:r>
      <w:r w:rsidRPr="0076579C">
        <w:rPr>
          <w:rStyle w:val="Emphasis"/>
          <w:highlight w:val="cyan"/>
        </w:rPr>
        <w:t>pure harm</w:t>
      </w:r>
      <w:r w:rsidRPr="0076579C">
        <w:rPr>
          <w:rStyle w:val="StyleUnderline"/>
          <w:highlight w:val="cyan"/>
        </w:rPr>
        <w:t>. Terrorists could cause</w:t>
      </w:r>
      <w:r w:rsidRPr="00D74ABC">
        <w:rPr>
          <w:rStyle w:val="StyleUnderline"/>
        </w:rPr>
        <w:t xml:space="preserve"> harm via </w:t>
      </w:r>
      <w:r w:rsidRPr="0076579C">
        <w:rPr>
          <w:rStyle w:val="Emphasis"/>
          <w:highlight w:val="cyan"/>
        </w:rPr>
        <w:t>digital warfare</w:t>
      </w:r>
      <w:r w:rsidRPr="00205DDD">
        <w:rPr>
          <w:rStyle w:val="StyleUnderline"/>
        </w:rPr>
        <w:t>, or</w:t>
      </w:r>
      <w:r w:rsidRPr="001579BB">
        <w:t xml:space="preserve"> it </w:t>
      </w:r>
      <w:r w:rsidRPr="00D74ABC">
        <w:rPr>
          <w:rStyle w:val="StyleUnderline"/>
        </w:rPr>
        <w:t>could be a combination of robotics, drones, with AI and other things</w:t>
      </w:r>
      <w:r w:rsidRPr="001579BB">
        <w:t xml:space="preserve"> as well </w:t>
      </w:r>
      <w:r w:rsidRPr="00D74ABC">
        <w:rPr>
          <w:rStyle w:val="StyleUnderline"/>
        </w:rPr>
        <w:t>that could be</w:t>
      </w:r>
      <w:r w:rsidRPr="001579BB">
        <w:t xml:space="preserve"> really </w:t>
      </w:r>
      <w:r w:rsidRPr="00D74ABC">
        <w:rPr>
          <w:rStyle w:val="StyleUnderline"/>
        </w:rPr>
        <w:t>dangerous</w:t>
      </w:r>
      <w:r w:rsidRPr="001579BB">
        <w:t>.</w:t>
      </w:r>
    </w:p>
    <w:p w14:paraId="4B63431F" w14:textId="77777777" w:rsidR="00A67774" w:rsidRPr="001579BB" w:rsidRDefault="00A67774" w:rsidP="00A67774">
      <w:r w:rsidRPr="001579BB">
        <w:t xml:space="preserve">And, of course, </w:t>
      </w:r>
      <w:r w:rsidRPr="0076579C">
        <w:rPr>
          <w:rStyle w:val="StyleUnderline"/>
          <w:highlight w:val="cyan"/>
        </w:rPr>
        <w:t>other risks come from</w:t>
      </w:r>
      <w:r w:rsidRPr="00D74ABC">
        <w:rPr>
          <w:rStyle w:val="StyleUnderline"/>
        </w:rPr>
        <w:t xml:space="preserve"> things like </w:t>
      </w:r>
      <w:r w:rsidRPr="0076579C">
        <w:rPr>
          <w:rStyle w:val="Emphasis"/>
          <w:highlight w:val="cyan"/>
        </w:rPr>
        <w:t>job losses</w:t>
      </w:r>
      <w:r w:rsidRPr="00D74ABC">
        <w:rPr>
          <w:rStyle w:val="StyleUnderline"/>
        </w:rPr>
        <w:t>. If we have massive numbers of people losing jobs and don’t find a solution, it will be</w:t>
      </w:r>
      <w:r w:rsidRPr="001579BB">
        <w:t xml:space="preserve"> extremely </w:t>
      </w:r>
      <w:r w:rsidRPr="00D74ABC">
        <w:rPr>
          <w:rStyle w:val="StyleUnderline"/>
        </w:rPr>
        <w:t xml:space="preserve">dangerous. </w:t>
      </w:r>
      <w:r w:rsidRPr="0076579C">
        <w:rPr>
          <w:rStyle w:val="StyleUnderline"/>
          <w:highlight w:val="cyan"/>
        </w:rPr>
        <w:t xml:space="preserve">Things like </w:t>
      </w:r>
      <w:r w:rsidRPr="0076579C">
        <w:rPr>
          <w:rStyle w:val="Emphasis"/>
          <w:highlight w:val="cyan"/>
        </w:rPr>
        <w:t>l</w:t>
      </w:r>
      <w:r w:rsidRPr="00D74ABC">
        <w:rPr>
          <w:rStyle w:val="StyleUnderline"/>
        </w:rPr>
        <w:t xml:space="preserve">ethal </w:t>
      </w:r>
      <w:r w:rsidRPr="0076579C">
        <w:rPr>
          <w:rStyle w:val="Emphasis"/>
          <w:highlight w:val="cyan"/>
        </w:rPr>
        <w:t>a</w:t>
      </w:r>
      <w:r w:rsidRPr="00D74ABC">
        <w:rPr>
          <w:rStyle w:val="StyleUnderline"/>
        </w:rPr>
        <w:t xml:space="preserve">utonomous </w:t>
      </w:r>
      <w:r w:rsidRPr="0076579C">
        <w:rPr>
          <w:rStyle w:val="Emphasis"/>
          <w:highlight w:val="cyan"/>
        </w:rPr>
        <w:t>w</w:t>
      </w:r>
      <w:r w:rsidRPr="00D74ABC">
        <w:rPr>
          <w:rStyle w:val="StyleUnderline"/>
        </w:rPr>
        <w:t xml:space="preserve">eapons </w:t>
      </w:r>
      <w:r w:rsidRPr="0076579C">
        <w:rPr>
          <w:rStyle w:val="Emphasis"/>
          <w:highlight w:val="cyan"/>
        </w:rPr>
        <w:t>s</w:t>
      </w:r>
      <w:r w:rsidRPr="00D74ABC">
        <w:rPr>
          <w:rStyle w:val="StyleUnderline"/>
        </w:rPr>
        <w:t xml:space="preserve">ystems </w:t>
      </w:r>
      <w:r w:rsidRPr="0076579C">
        <w:rPr>
          <w:rStyle w:val="StyleUnderline"/>
          <w:highlight w:val="cyan"/>
        </w:rPr>
        <w:t>should be properly governed - otherwise there’s</w:t>
      </w:r>
      <w:r w:rsidRPr="00D74ABC">
        <w:rPr>
          <w:rStyle w:val="StyleUnderline"/>
        </w:rPr>
        <w:t xml:space="preserve"> massive </w:t>
      </w:r>
      <w:r w:rsidRPr="0076579C">
        <w:rPr>
          <w:rStyle w:val="Emphasis"/>
          <w:highlight w:val="cyan"/>
        </w:rPr>
        <w:t>potential</w:t>
      </w:r>
      <w:r w:rsidRPr="0076579C">
        <w:rPr>
          <w:rStyle w:val="StyleUnderline"/>
          <w:highlight w:val="cyan"/>
        </w:rPr>
        <w:t xml:space="preserve"> of </w:t>
      </w:r>
      <w:r w:rsidRPr="0076579C">
        <w:rPr>
          <w:rStyle w:val="Emphasis"/>
          <w:highlight w:val="cyan"/>
        </w:rPr>
        <w:t>misuse</w:t>
      </w:r>
      <w:r w:rsidRPr="001579BB">
        <w:t>.</w:t>
      </w:r>
    </w:p>
    <w:p w14:paraId="3A12EBC1" w14:textId="77777777" w:rsidR="00A67774" w:rsidRPr="001579BB" w:rsidRDefault="00A67774" w:rsidP="00A67774">
      <w:r w:rsidRPr="001579BB">
        <w:t xml:space="preserve">But this is the duality of this technology. Certainly, my conviction is that AI is not a weapon; </w:t>
      </w:r>
      <w:r w:rsidRPr="00D74ABC">
        <w:rPr>
          <w:rStyle w:val="StyleUnderline"/>
        </w:rPr>
        <w:t>AI is a tool</w:t>
      </w:r>
      <w:r w:rsidRPr="001579BB">
        <w:t>. It is a powerful tool, and this powerful tool could be used for good or bad things. Our mission is to make sure that this is used for the good things, the most benefits are extracted from it, and most risks are understood and mitigated.</w:t>
      </w:r>
    </w:p>
    <w:p w14:paraId="02EB2FBF" w14:textId="77777777" w:rsidR="00A67774" w:rsidRPr="001579BB" w:rsidRDefault="00A67774" w:rsidP="00A67774">
      <w:r w:rsidRPr="001579BB">
        <w:t>Some of the main risks associated with AI include:</w:t>
      </w:r>
    </w:p>
    <w:p w14:paraId="139363B1" w14:textId="77777777" w:rsidR="00A67774" w:rsidRPr="001579BB" w:rsidRDefault="00A67774" w:rsidP="00A67774">
      <w:r w:rsidRPr="00205DDD">
        <w:rPr>
          <w:rStyle w:val="StyleUnderline"/>
        </w:rPr>
        <w:t>Algorithmic bias</w:t>
      </w:r>
      <w:r w:rsidRPr="00D74ABC">
        <w:rPr>
          <w:rStyle w:val="StyleUnderline"/>
        </w:rPr>
        <w:t xml:space="preserve">: Machine-learning algorithms identify patterns in data and </w:t>
      </w:r>
      <w:r w:rsidRPr="00205DDD">
        <w:rPr>
          <w:rStyle w:val="Emphasis"/>
        </w:rPr>
        <w:t>codify</w:t>
      </w:r>
      <w:r w:rsidRPr="00D74ABC">
        <w:rPr>
          <w:rStyle w:val="StyleUnderline"/>
        </w:rPr>
        <w:t xml:space="preserve"> them in predictions</w:t>
      </w:r>
      <w:r w:rsidRPr="001579BB">
        <w:t xml:space="preserve">, rules and decisions. </w:t>
      </w:r>
      <w:r w:rsidRPr="0076579C">
        <w:rPr>
          <w:rStyle w:val="StyleUnderline"/>
          <w:highlight w:val="cyan"/>
        </w:rPr>
        <w:t>If</w:t>
      </w:r>
      <w:r w:rsidRPr="00D74ABC">
        <w:rPr>
          <w:rStyle w:val="StyleUnderline"/>
        </w:rPr>
        <w:t xml:space="preserve"> those </w:t>
      </w:r>
      <w:r w:rsidRPr="0076579C">
        <w:rPr>
          <w:rStyle w:val="StyleUnderline"/>
          <w:highlight w:val="cyan"/>
        </w:rPr>
        <w:t>patterns reflect</w:t>
      </w:r>
      <w:r w:rsidRPr="001579BB">
        <w:t xml:space="preserve"> some existing </w:t>
      </w:r>
      <w:r w:rsidRPr="0076579C">
        <w:rPr>
          <w:rStyle w:val="StyleUnderline"/>
          <w:highlight w:val="cyan"/>
        </w:rPr>
        <w:t>bias</w:t>
      </w:r>
      <w:r w:rsidRPr="00D74ABC">
        <w:rPr>
          <w:rStyle w:val="StyleUnderline"/>
        </w:rPr>
        <w:t xml:space="preserve">, the </w:t>
      </w:r>
      <w:r w:rsidRPr="0076579C">
        <w:rPr>
          <w:rStyle w:val="StyleUnderline"/>
          <w:highlight w:val="cyan"/>
        </w:rPr>
        <w:t xml:space="preserve">algorithms are likely to </w:t>
      </w:r>
      <w:r w:rsidRPr="0076579C">
        <w:rPr>
          <w:rStyle w:val="Emphasis"/>
          <w:highlight w:val="cyan"/>
        </w:rPr>
        <w:t>amplify</w:t>
      </w:r>
      <w:r w:rsidRPr="0076579C">
        <w:rPr>
          <w:rStyle w:val="StyleUnderline"/>
          <w:highlight w:val="cyan"/>
        </w:rPr>
        <w:t xml:space="preserve"> that </w:t>
      </w:r>
      <w:r w:rsidRPr="0076579C">
        <w:rPr>
          <w:rStyle w:val="Emphasis"/>
          <w:highlight w:val="cyan"/>
        </w:rPr>
        <w:t>bias</w:t>
      </w:r>
      <w:r w:rsidRPr="0076579C">
        <w:rPr>
          <w:rStyle w:val="StyleUnderline"/>
          <w:highlight w:val="cyan"/>
        </w:rPr>
        <w:t xml:space="preserve"> and may</w:t>
      </w:r>
      <w:r w:rsidRPr="00D74ABC">
        <w:rPr>
          <w:rStyle w:val="StyleUnderline"/>
        </w:rPr>
        <w:t xml:space="preserve"> produce outcomes that </w:t>
      </w:r>
      <w:r w:rsidRPr="0076579C">
        <w:rPr>
          <w:rStyle w:val="Emphasis"/>
          <w:highlight w:val="cyan"/>
        </w:rPr>
        <w:t>reinforce</w:t>
      </w:r>
      <w:r w:rsidRPr="001579BB">
        <w:t xml:space="preserve"> existing patterns of </w:t>
      </w:r>
      <w:r w:rsidRPr="0076579C">
        <w:rPr>
          <w:rStyle w:val="Emphasis"/>
          <w:highlight w:val="cyan"/>
        </w:rPr>
        <w:t>discrimination</w:t>
      </w:r>
      <w:r w:rsidRPr="001579BB">
        <w:t>.</w:t>
      </w:r>
    </w:p>
    <w:p w14:paraId="186444B6" w14:textId="77777777" w:rsidR="00A67774" w:rsidRPr="001579BB" w:rsidRDefault="00A67774" w:rsidP="00A67774">
      <w:r w:rsidRPr="00205DDD">
        <w:rPr>
          <w:rStyle w:val="StyleUnderline"/>
        </w:rPr>
        <w:t>Overestimating</w:t>
      </w:r>
      <w:r w:rsidRPr="00D74ABC">
        <w:rPr>
          <w:rStyle w:val="StyleUnderline"/>
        </w:rPr>
        <w:t xml:space="preserve"> the capabilities of AI</w:t>
      </w:r>
      <w:r w:rsidRPr="001579BB">
        <w:t xml:space="preserve">: Since </w:t>
      </w:r>
      <w:r w:rsidRPr="0076579C">
        <w:rPr>
          <w:rStyle w:val="StyleUnderline"/>
          <w:highlight w:val="cyan"/>
        </w:rPr>
        <w:t>AI systems</w:t>
      </w:r>
      <w:r w:rsidRPr="001579BB">
        <w:t xml:space="preserve"> do not understand the tasks they perform, and rely on their training data, they </w:t>
      </w:r>
      <w:r w:rsidRPr="0076579C">
        <w:rPr>
          <w:rStyle w:val="StyleUnderline"/>
          <w:highlight w:val="cyan"/>
        </w:rPr>
        <w:t xml:space="preserve">are </w:t>
      </w:r>
      <w:r w:rsidRPr="0076579C">
        <w:rPr>
          <w:rStyle w:val="Emphasis"/>
          <w:highlight w:val="cyan"/>
        </w:rPr>
        <w:t>far from infallible</w:t>
      </w:r>
      <w:r w:rsidRPr="00D74ABC">
        <w:rPr>
          <w:rStyle w:val="StyleUnderline"/>
        </w:rPr>
        <w:t xml:space="preserve">. The reliability of </w:t>
      </w:r>
      <w:r w:rsidRPr="0076579C">
        <w:rPr>
          <w:rStyle w:val="StyleUnderline"/>
          <w:highlight w:val="cyan"/>
        </w:rPr>
        <w:t xml:space="preserve">their outcomes can be </w:t>
      </w:r>
      <w:r w:rsidRPr="0076579C">
        <w:rPr>
          <w:rStyle w:val="Emphasis"/>
          <w:highlight w:val="cyan"/>
        </w:rPr>
        <w:t>jeopardized</w:t>
      </w:r>
      <w:r w:rsidRPr="00D74ABC">
        <w:rPr>
          <w:rStyle w:val="StyleUnderline"/>
        </w:rPr>
        <w:t xml:space="preserve"> if the input data is biased, incomplete or of </w:t>
      </w:r>
      <w:r w:rsidRPr="00205DDD">
        <w:rPr>
          <w:rStyle w:val="Emphasis"/>
        </w:rPr>
        <w:t>poor quality</w:t>
      </w:r>
      <w:r w:rsidRPr="001579BB">
        <w:t xml:space="preserve">. </w:t>
      </w:r>
    </w:p>
    <w:p w14:paraId="59ACC891" w14:textId="77777777" w:rsidR="00A67774" w:rsidRPr="001579BB" w:rsidRDefault="00A67774" w:rsidP="00A67774">
      <w:r w:rsidRPr="00D74ABC">
        <w:rPr>
          <w:rStyle w:val="StyleUnderline"/>
        </w:rPr>
        <w:t xml:space="preserve">Programmatic errors: Where errors exist, algorithms may </w:t>
      </w:r>
      <w:r w:rsidRPr="00205DDD">
        <w:rPr>
          <w:rStyle w:val="Emphasis"/>
        </w:rPr>
        <w:t>not perform as expected</w:t>
      </w:r>
      <w:r w:rsidRPr="00D74ABC">
        <w:rPr>
          <w:rStyle w:val="StyleUnderline"/>
        </w:rPr>
        <w:t xml:space="preserve"> and may deliver </w:t>
      </w:r>
      <w:r w:rsidRPr="00205DDD">
        <w:rPr>
          <w:rStyle w:val="Emphasis"/>
        </w:rPr>
        <w:t>misleading results</w:t>
      </w:r>
      <w:r w:rsidRPr="00D74ABC">
        <w:rPr>
          <w:rStyle w:val="StyleUnderline"/>
        </w:rPr>
        <w:t xml:space="preserve"> that have</w:t>
      </w:r>
      <w:r w:rsidRPr="001579BB">
        <w:t xml:space="preserve"> serious </w:t>
      </w:r>
      <w:r w:rsidRPr="00D74ABC">
        <w:rPr>
          <w:rStyle w:val="StyleUnderline"/>
        </w:rPr>
        <w:t>consequences</w:t>
      </w:r>
      <w:r w:rsidRPr="001579BB">
        <w:t xml:space="preserve">. </w:t>
      </w:r>
    </w:p>
    <w:p w14:paraId="54974355" w14:textId="77777777" w:rsidR="00A67774" w:rsidRPr="001579BB" w:rsidRDefault="00A67774" w:rsidP="00A67774">
      <w:r w:rsidRPr="00D74ABC">
        <w:rPr>
          <w:rStyle w:val="StyleUnderline"/>
        </w:rPr>
        <w:t xml:space="preserve">Risk of cyber attacks: </w:t>
      </w:r>
      <w:r w:rsidRPr="0076579C">
        <w:rPr>
          <w:rStyle w:val="Emphasis"/>
          <w:highlight w:val="cyan"/>
        </w:rPr>
        <w:t>Hackers</w:t>
      </w:r>
      <w:r w:rsidRPr="00D74ABC">
        <w:rPr>
          <w:rStyle w:val="StyleUnderline"/>
        </w:rPr>
        <w:t xml:space="preserve"> who want to steal</w:t>
      </w:r>
      <w:r w:rsidRPr="001579BB">
        <w:t xml:space="preserve"> personal </w:t>
      </w:r>
      <w:r w:rsidRPr="00D74ABC">
        <w:rPr>
          <w:rStyle w:val="StyleUnderline"/>
        </w:rPr>
        <w:t>data or</w:t>
      </w:r>
      <w:r w:rsidRPr="001579BB">
        <w:t xml:space="preserve"> confidential </w:t>
      </w:r>
      <w:r w:rsidRPr="00D74ABC">
        <w:rPr>
          <w:rStyle w:val="StyleUnderline"/>
        </w:rPr>
        <w:t>information</w:t>
      </w:r>
      <w:r w:rsidRPr="001579BB">
        <w:t xml:space="preserve"> about a company </w:t>
      </w:r>
      <w:r w:rsidRPr="00D74ABC">
        <w:rPr>
          <w:rStyle w:val="StyleUnderline"/>
        </w:rPr>
        <w:t>are</w:t>
      </w:r>
      <w:r w:rsidRPr="001579BB">
        <w:t xml:space="preserve"> increasingly </w:t>
      </w:r>
      <w:r w:rsidRPr="00D74ABC">
        <w:rPr>
          <w:rStyle w:val="StyleUnderline"/>
        </w:rPr>
        <w:t xml:space="preserve">likely to </w:t>
      </w:r>
      <w:r w:rsidRPr="0076579C">
        <w:rPr>
          <w:rStyle w:val="Emphasis"/>
          <w:highlight w:val="cyan"/>
        </w:rPr>
        <w:t>target AI</w:t>
      </w:r>
      <w:r w:rsidRPr="001579BB">
        <w:t xml:space="preserve"> systems.</w:t>
      </w:r>
    </w:p>
    <w:p w14:paraId="49FEF9DB" w14:textId="77777777" w:rsidR="00A67774" w:rsidRPr="001579BB" w:rsidRDefault="00A67774" w:rsidP="00A67774">
      <w:r w:rsidRPr="001579BB">
        <w:t>Legal risks and liabilities: At present, there is little legislation governing AI, but that is set to change. Systems that analyze large volumes of consumer data may not comply with existing and imminent data privacy regulations, especially the EU’s General Data Protection Regulation.</w:t>
      </w:r>
    </w:p>
    <w:p w14:paraId="55C42890" w14:textId="77777777" w:rsidR="00A67774" w:rsidRPr="001579BB" w:rsidRDefault="00A67774" w:rsidP="00A67774">
      <w:r w:rsidRPr="00D63F52">
        <w:rPr>
          <w:rStyle w:val="StyleUnderline"/>
        </w:rPr>
        <w:t>Reputational risks</w:t>
      </w:r>
      <w:r w:rsidRPr="001579BB">
        <w:t xml:space="preserve">: AI systems handle large amounts of sensitive data and make critical decisions about individuals in a range of areas including credit, education, employment and health care. So </w:t>
      </w:r>
      <w:r w:rsidRPr="00205DDD">
        <w:rPr>
          <w:rStyle w:val="StyleUnderline"/>
        </w:rPr>
        <w:t>any system that is biased</w:t>
      </w:r>
      <w:r w:rsidRPr="00D63F52">
        <w:rPr>
          <w:rStyle w:val="StyleUnderline"/>
        </w:rPr>
        <w:t xml:space="preserve">, error-prone, hacked or used for </w:t>
      </w:r>
      <w:r w:rsidRPr="00205DDD">
        <w:rPr>
          <w:rStyle w:val="Emphasis"/>
        </w:rPr>
        <w:t>unethical purposes</w:t>
      </w:r>
      <w:r w:rsidRPr="00D63F52">
        <w:rPr>
          <w:rStyle w:val="StyleUnderline"/>
        </w:rPr>
        <w:t xml:space="preserve"> poses</w:t>
      </w:r>
      <w:r w:rsidRPr="001579BB">
        <w:t xml:space="preserve"> significant reputational </w:t>
      </w:r>
      <w:r w:rsidRPr="00205DDD">
        <w:rPr>
          <w:rStyle w:val="Emphasis"/>
        </w:rPr>
        <w:t>risks</w:t>
      </w:r>
      <w:r w:rsidRPr="00D63F52">
        <w:rPr>
          <w:rStyle w:val="StyleUnderline"/>
        </w:rPr>
        <w:t xml:space="preserve"> to the organization that owns it</w:t>
      </w:r>
      <w:r w:rsidRPr="001579BB">
        <w:t>.</w:t>
      </w:r>
    </w:p>
    <w:p w14:paraId="61550CA1" w14:textId="77777777" w:rsidR="00A67774" w:rsidRPr="001579BB" w:rsidRDefault="00A67774" w:rsidP="00A67774">
      <w:r w:rsidRPr="00D63F52">
        <w:rPr>
          <w:rStyle w:val="StyleUnderline"/>
        </w:rPr>
        <w:t>In the example of autonomous cars, the blind use of deep neural nets</w:t>
      </w:r>
      <w:r w:rsidRPr="001579BB">
        <w:t xml:space="preserve"> (DNNs) </w:t>
      </w:r>
      <w:r w:rsidRPr="00D63F52">
        <w:rPr>
          <w:rStyle w:val="StyleUnderline"/>
        </w:rPr>
        <w:t>coupled directly to vehicle action control systems would be</w:t>
      </w:r>
      <w:r w:rsidRPr="001579BB">
        <w:t xml:space="preserve"> very </w:t>
      </w:r>
      <w:r w:rsidRPr="00D63F52">
        <w:rPr>
          <w:rStyle w:val="StyleUnderline"/>
        </w:rPr>
        <w:t xml:space="preserve">risky: it would be </w:t>
      </w:r>
      <w:r w:rsidRPr="00205DDD">
        <w:rPr>
          <w:rStyle w:val="Emphasis"/>
        </w:rPr>
        <w:t>equivalent</w:t>
      </w:r>
      <w:r w:rsidRPr="00D63F52">
        <w:rPr>
          <w:rStyle w:val="StyleUnderline"/>
        </w:rPr>
        <w:t xml:space="preserve"> to asking a </w:t>
      </w:r>
      <w:r w:rsidRPr="00205DDD">
        <w:rPr>
          <w:rStyle w:val="Emphasis"/>
        </w:rPr>
        <w:t>taxi driver</w:t>
      </w:r>
      <w:r w:rsidRPr="00D63F52">
        <w:rPr>
          <w:rStyle w:val="StyleUnderline"/>
        </w:rPr>
        <w:t xml:space="preserve"> who has </w:t>
      </w:r>
      <w:r w:rsidRPr="00205DDD">
        <w:rPr>
          <w:rStyle w:val="Emphasis"/>
        </w:rPr>
        <w:t>lost</w:t>
      </w:r>
      <w:r w:rsidRPr="00D63F52">
        <w:rPr>
          <w:rStyle w:val="StyleUnderline"/>
        </w:rPr>
        <w:t xml:space="preserve"> more than </w:t>
      </w:r>
      <w:r w:rsidRPr="00205DDD">
        <w:rPr>
          <w:rStyle w:val="Emphasis"/>
        </w:rPr>
        <w:t>80% of his brain</w:t>
      </w:r>
      <w:r w:rsidRPr="001579BB">
        <w:t xml:space="preserve"> as a result of an accident (and only keeping this occipito-temporary lane) </w:t>
      </w:r>
      <w:r w:rsidRPr="00D63F52">
        <w:rPr>
          <w:rStyle w:val="StyleUnderline"/>
        </w:rPr>
        <w:t xml:space="preserve">to </w:t>
      </w:r>
      <w:r w:rsidRPr="00205DDD">
        <w:rPr>
          <w:rStyle w:val="Emphasis"/>
        </w:rPr>
        <w:t>drive</w:t>
      </w:r>
      <w:r w:rsidRPr="00D63F52">
        <w:rPr>
          <w:rStyle w:val="StyleUnderline"/>
        </w:rPr>
        <w:t xml:space="preserve"> a car</w:t>
      </w:r>
      <w:r w:rsidRPr="001579BB">
        <w:t xml:space="preserve">. It is simply not possible to ask these systems to do more than what they were originally designed for, at the risk of producing dramatic accidents. </w:t>
      </w:r>
    </w:p>
    <w:p w14:paraId="16D2610B" w14:textId="77777777" w:rsidR="00A67774" w:rsidRPr="001579BB" w:rsidRDefault="00A67774" w:rsidP="00A67774">
      <w:r w:rsidRPr="001579BB">
        <w:t xml:space="preserve">Artificial intelligence brings with it not only enormous potential, but also a number of challenges, fears and risks. </w:t>
      </w:r>
    </w:p>
    <w:p w14:paraId="1FE1B3B2" w14:textId="77777777" w:rsidR="00A67774" w:rsidRPr="001579BB" w:rsidRDefault="00A67774" w:rsidP="00A67774">
      <w:r w:rsidRPr="0076579C">
        <w:rPr>
          <w:rStyle w:val="StyleUnderline"/>
          <w:highlight w:val="cyan"/>
        </w:rPr>
        <w:t>There are five types of major risks</w:t>
      </w:r>
      <w:r w:rsidRPr="00D63F52">
        <w:rPr>
          <w:rStyle w:val="StyleUnderline"/>
        </w:rPr>
        <w:t xml:space="preserve"> of AI: </w:t>
      </w:r>
      <w:r w:rsidRPr="0076579C">
        <w:rPr>
          <w:rStyle w:val="Emphasis"/>
          <w:highlight w:val="cyan"/>
        </w:rPr>
        <w:t>bugs</w:t>
      </w:r>
      <w:r w:rsidRPr="0076579C">
        <w:rPr>
          <w:rStyle w:val="StyleUnderline"/>
          <w:highlight w:val="cyan"/>
        </w:rPr>
        <w:t xml:space="preserve">, </w:t>
      </w:r>
      <w:r w:rsidRPr="0076579C">
        <w:rPr>
          <w:rStyle w:val="Emphasis"/>
          <w:highlight w:val="cyan"/>
        </w:rPr>
        <w:t>cybersecurity</w:t>
      </w:r>
      <w:r w:rsidRPr="0076579C">
        <w:rPr>
          <w:rStyle w:val="StyleUnderline"/>
          <w:highlight w:val="cyan"/>
        </w:rPr>
        <w:t>, the "</w:t>
      </w:r>
      <w:r w:rsidRPr="0076579C">
        <w:rPr>
          <w:rStyle w:val="Emphasis"/>
          <w:highlight w:val="cyan"/>
        </w:rPr>
        <w:t>Sorcerer's Apprentice</w:t>
      </w:r>
      <w:r w:rsidRPr="0076579C">
        <w:rPr>
          <w:rStyle w:val="StyleUnderline"/>
          <w:highlight w:val="cyan"/>
        </w:rPr>
        <w:t xml:space="preserve">" phenomenon, </w:t>
      </w:r>
      <w:r w:rsidRPr="0076579C">
        <w:rPr>
          <w:rStyle w:val="Emphasis"/>
          <w:highlight w:val="cyan"/>
        </w:rPr>
        <w:t>shared autonomy</w:t>
      </w:r>
      <w:r w:rsidRPr="0076579C">
        <w:rPr>
          <w:rStyle w:val="StyleUnderline"/>
          <w:highlight w:val="cyan"/>
        </w:rPr>
        <w:t>, and</w:t>
      </w:r>
      <w:r w:rsidRPr="00205DDD">
        <w:rPr>
          <w:rStyle w:val="StyleUnderline"/>
        </w:rPr>
        <w:t xml:space="preserve"> possible negative </w:t>
      </w:r>
      <w:r w:rsidRPr="0076579C">
        <w:rPr>
          <w:rStyle w:val="Emphasis"/>
          <w:highlight w:val="cyan"/>
        </w:rPr>
        <w:t>socio-economic effects</w:t>
      </w:r>
      <w:r w:rsidRPr="00205DDD">
        <w:rPr>
          <w:rStyle w:val="StyleUnderline"/>
        </w:rPr>
        <w:t>.</w:t>
      </w:r>
      <w:r w:rsidRPr="00D63F52">
        <w:rPr>
          <w:rStyle w:val="StyleUnderline"/>
        </w:rPr>
        <w:t xml:space="preserve"> Bugs refer to programming errors in the AI software</w:t>
      </w:r>
      <w:r w:rsidRPr="001579BB">
        <w:t xml:space="preserve">. Just as there are dangers from cyberattacks, this risk is not different from current IT systems. </w:t>
      </w:r>
      <w:r w:rsidRPr="00D63F52">
        <w:rPr>
          <w:rStyle w:val="StyleUnderline"/>
        </w:rPr>
        <w:t>"Sorcerer's Apprentice" risks refer to AI systems that perform incorrect actions when unclear instructions are present</w:t>
      </w:r>
      <w:r w:rsidRPr="001579BB">
        <w:t xml:space="preserve"> from the user.</w:t>
      </w:r>
    </w:p>
    <w:p w14:paraId="30B77F31" w14:textId="77777777" w:rsidR="00A67774" w:rsidRPr="001579BB" w:rsidRDefault="00A67774" w:rsidP="00A67774">
      <w:r w:rsidRPr="001579BB">
        <w:t xml:space="preserve">Not a few experts are of the opinion that, in addition to global opportunities, the </w:t>
      </w:r>
      <w:r w:rsidRPr="00D63F52">
        <w:rPr>
          <w:rStyle w:val="StyleUnderline"/>
        </w:rPr>
        <w:t xml:space="preserve">AI also poses </w:t>
      </w:r>
      <w:r w:rsidRPr="00205DDD">
        <w:rPr>
          <w:rStyle w:val="Emphasis"/>
        </w:rPr>
        <w:t>global risks</w:t>
      </w:r>
      <w:r w:rsidRPr="001579BB">
        <w:t xml:space="preserve">, which have been historically underestimated for a long time, </w:t>
      </w:r>
      <w:r w:rsidRPr="00D63F52">
        <w:rPr>
          <w:rStyle w:val="StyleUnderline"/>
        </w:rPr>
        <w:t xml:space="preserve">such as those of </w:t>
      </w:r>
      <w:r w:rsidRPr="00205DDD">
        <w:rPr>
          <w:rStyle w:val="Emphasis"/>
        </w:rPr>
        <w:t>nuclear technology</w:t>
      </w:r>
      <w:r w:rsidRPr="001579BB">
        <w:t>. In addition, a knowledge-based risk analysis suggests that high potential damage levels should be taken very seriously even if the probabilities of occurrence were low.</w:t>
      </w:r>
    </w:p>
    <w:p w14:paraId="663B3C02" w14:textId="77777777" w:rsidR="00073035" w:rsidRDefault="00073035" w:rsidP="00073035">
      <w:pPr>
        <w:pStyle w:val="Heading4"/>
      </w:pPr>
      <w:r>
        <w:t xml:space="preserve">The </w:t>
      </w:r>
      <w:r w:rsidRPr="001579BB">
        <w:rPr>
          <w:u w:val="single"/>
        </w:rPr>
        <w:t>stakes of innovation</w:t>
      </w:r>
      <w:r>
        <w:t xml:space="preserve"> are incredibly high---even a </w:t>
      </w:r>
      <w:r w:rsidRPr="001579BB">
        <w:rPr>
          <w:u w:val="single"/>
        </w:rPr>
        <w:t>minute possibility</w:t>
      </w:r>
      <w:r>
        <w:t xml:space="preserve"> of our impact categorically outweighs.</w:t>
      </w:r>
    </w:p>
    <w:p w14:paraId="097A1257" w14:textId="77777777" w:rsidR="00073035" w:rsidRPr="00D63F52" w:rsidRDefault="00073035" w:rsidP="00073035">
      <w:r>
        <w:t xml:space="preserve">Titu-Marius </w:t>
      </w:r>
      <w:r w:rsidRPr="0000559E">
        <w:rPr>
          <w:rStyle w:val="Style13ptBold"/>
        </w:rPr>
        <w:t>Băjenescu 18</w:t>
      </w:r>
      <w:r>
        <w:t>. Swiss Technology Association, Electronics Group Switzerland. “THE RISKS OF ARTIFICIAL INTELLIGENCE.” 2018. Journal of Engineering Science, vol. XXV, no. 4, pp. 47-56. gautam</w:t>
      </w:r>
    </w:p>
    <w:p w14:paraId="2B1E3F84" w14:textId="77777777" w:rsidR="00073035" w:rsidRDefault="00073035" w:rsidP="00073035">
      <w:r w:rsidRPr="00D63F52">
        <w:t>The risks of AI are real and important</w:t>
      </w:r>
      <w:r>
        <w:t>:</w:t>
      </w:r>
    </w:p>
    <w:p w14:paraId="42776F5D" w14:textId="77777777" w:rsidR="00073035" w:rsidRDefault="00073035" w:rsidP="00073035">
      <w:r w:rsidRPr="00D63F52">
        <w:rPr>
          <w:rStyle w:val="StyleUnderline"/>
        </w:rPr>
        <w:t xml:space="preserve">Misuse risks. The </w:t>
      </w:r>
      <w:r w:rsidRPr="0076579C">
        <w:rPr>
          <w:rStyle w:val="Emphasis"/>
          <w:highlight w:val="cyan"/>
        </w:rPr>
        <w:t>discussion of risk</w:t>
      </w:r>
      <w:r w:rsidRPr="00D63F52">
        <w:rPr>
          <w:rStyle w:val="StyleUnderline"/>
        </w:rPr>
        <w:t xml:space="preserve"> is </w:t>
      </w:r>
      <w:r w:rsidRPr="0076579C">
        <w:rPr>
          <w:rStyle w:val="Emphasis"/>
          <w:highlight w:val="cyan"/>
        </w:rPr>
        <w:t>not dependent</w:t>
      </w:r>
      <w:r w:rsidRPr="0076579C">
        <w:rPr>
          <w:rStyle w:val="StyleUnderline"/>
          <w:highlight w:val="cyan"/>
        </w:rPr>
        <w:t xml:space="preserve"> on</w:t>
      </w:r>
      <w:r w:rsidRPr="00D63F52">
        <w:rPr>
          <w:rStyle w:val="StyleUnderline"/>
        </w:rPr>
        <w:t xml:space="preserve"> the </w:t>
      </w:r>
      <w:r w:rsidRPr="0076579C">
        <w:rPr>
          <w:rStyle w:val="StyleUnderline"/>
          <w:highlight w:val="cyan"/>
        </w:rPr>
        <w:t xml:space="preserve">view that </w:t>
      </w:r>
      <w:r w:rsidRPr="0076579C">
        <w:rPr>
          <w:rStyle w:val="Emphasis"/>
          <w:highlight w:val="cyan"/>
        </w:rPr>
        <w:t>AI is now</w:t>
      </w:r>
      <w:r w:rsidRPr="0076579C">
        <w:rPr>
          <w:rStyle w:val="StyleUnderline"/>
          <w:highlight w:val="cyan"/>
        </w:rPr>
        <w:t xml:space="preserve"> on a </w:t>
      </w:r>
      <w:r w:rsidRPr="0076579C">
        <w:rPr>
          <w:rStyle w:val="Emphasis"/>
          <w:highlight w:val="cyan"/>
        </w:rPr>
        <w:t>successful path</w:t>
      </w:r>
      <w:r w:rsidRPr="00D63F52">
        <w:rPr>
          <w:rStyle w:val="StyleUnderline"/>
        </w:rPr>
        <w:t xml:space="preserve"> toward superintelligence</w:t>
      </w:r>
      <w:r>
        <w:t xml:space="preserve"> - though it gains urgency if such “success” is a no negligible possibility in the coming decades. </w:t>
      </w:r>
      <w:r w:rsidRPr="00D63F52">
        <w:rPr>
          <w:rStyle w:val="StyleUnderline"/>
        </w:rPr>
        <w:t>It also gains urgency if the stakes are</w:t>
      </w:r>
      <w:r>
        <w:t xml:space="preserve"> set </w:t>
      </w:r>
      <w:r w:rsidRPr="00D63F52">
        <w:rPr>
          <w:rStyle w:val="StyleUnderline"/>
        </w:rPr>
        <w:t>high, even up to</w:t>
      </w:r>
      <w:r>
        <w:t xml:space="preserve"> human </w:t>
      </w:r>
      <w:r w:rsidRPr="00D63F52">
        <w:rPr>
          <w:rStyle w:val="StyleUnderline"/>
        </w:rPr>
        <w:t xml:space="preserve">extinction. If the stakes are so high as to </w:t>
      </w:r>
      <w:r w:rsidRPr="00D63F52">
        <w:rPr>
          <w:rStyle w:val="Emphasis"/>
        </w:rPr>
        <w:t>include extinction</w:t>
      </w:r>
      <w:r>
        <w:t xml:space="preserve"> of humankind,</w:t>
      </w:r>
      <w:r w:rsidRPr="0000559E">
        <w:t xml:space="preserve"> </w:t>
      </w:r>
      <w:r w:rsidRPr="0076579C">
        <w:rPr>
          <w:rStyle w:val="Emphasis"/>
          <w:highlight w:val="cyan"/>
        </w:rPr>
        <w:t>even a</w:t>
      </w:r>
      <w:r>
        <w:t xml:space="preserve"> fairly </w:t>
      </w:r>
      <w:r w:rsidRPr="0076579C">
        <w:rPr>
          <w:rStyle w:val="Emphasis"/>
          <w:highlight w:val="cyan"/>
        </w:rPr>
        <w:t>small possibility</w:t>
      </w:r>
      <w:r w:rsidRPr="00D63F52">
        <w:rPr>
          <w:rStyle w:val="StyleUnderline"/>
        </w:rPr>
        <w:t xml:space="preserve"> of a </w:t>
      </w:r>
      <w:r w:rsidRPr="00D63F52">
        <w:rPr>
          <w:rStyle w:val="Emphasis"/>
        </w:rPr>
        <w:t>disastrous outcome</w:t>
      </w:r>
      <w:r>
        <w:t xml:space="preserve"> (say, 3%) </w:t>
      </w:r>
      <w:r w:rsidRPr="0076579C">
        <w:rPr>
          <w:rStyle w:val="StyleUnderline"/>
          <w:highlight w:val="cyan"/>
        </w:rPr>
        <w:t>is</w:t>
      </w:r>
      <w:r>
        <w:t xml:space="preserve"> entirely </w:t>
      </w:r>
      <w:r w:rsidRPr="0076579C">
        <w:rPr>
          <w:rStyle w:val="Emphasis"/>
          <w:highlight w:val="cyan"/>
        </w:rPr>
        <w:t>sufficient</w:t>
      </w:r>
      <w:r w:rsidRPr="0076579C">
        <w:rPr>
          <w:rStyle w:val="StyleUnderline"/>
          <w:highlight w:val="cyan"/>
        </w:rPr>
        <w:t xml:space="preserve"> to motivate the</w:t>
      </w:r>
      <w:r w:rsidRPr="00D63F52">
        <w:rPr>
          <w:rStyle w:val="StyleUnderline"/>
        </w:rPr>
        <w:t xml:space="preserve"> </w:t>
      </w:r>
      <w:r w:rsidRPr="0076579C">
        <w:rPr>
          <w:rStyle w:val="StyleUnderline"/>
          <w:highlight w:val="cyan"/>
        </w:rPr>
        <w:t>research</w:t>
      </w:r>
      <w:r w:rsidRPr="00D63F52">
        <w:rPr>
          <w:rStyle w:val="StyleUnderline"/>
        </w:rPr>
        <w:t>. Consider that if there were a 3% possibility that a plane you are about to board will crash: that would be sufficient motivation for getting off</w:t>
      </w:r>
      <w:r>
        <w:t xml:space="preserve">. </w:t>
      </w:r>
    </w:p>
    <w:p w14:paraId="7AF81667" w14:textId="77777777" w:rsidR="00073035" w:rsidRDefault="00073035" w:rsidP="00073035">
      <w:r w:rsidRPr="00D63F52">
        <w:t>The utility at stake in scientific or philosophical research is usually quite a bit lower</w:t>
      </w:r>
      <w:r>
        <w:t xml:space="preserve">. It appears that </w:t>
      </w:r>
      <w:r w:rsidRPr="00D63F52">
        <w:rPr>
          <w:rStyle w:val="StyleUnderline"/>
        </w:rPr>
        <w:t xml:space="preserve">the </w:t>
      </w:r>
      <w:r w:rsidRPr="0076579C">
        <w:rPr>
          <w:rStyle w:val="StyleUnderline"/>
          <w:highlight w:val="cyan"/>
        </w:rPr>
        <w:t>outcome of superintelligence is</w:t>
      </w:r>
      <w:r w:rsidRPr="00D63F52">
        <w:rPr>
          <w:rStyle w:val="StyleUnderline"/>
        </w:rPr>
        <w:t xml:space="preserve"> more </w:t>
      </w:r>
      <w:r w:rsidRPr="0076579C">
        <w:rPr>
          <w:rStyle w:val="StyleUnderline"/>
          <w:highlight w:val="cyan"/>
        </w:rPr>
        <w:t>likely to be</w:t>
      </w:r>
      <w:r w:rsidRPr="00D63F52">
        <w:rPr>
          <w:rStyle w:val="StyleUnderline"/>
        </w:rPr>
        <w:t xml:space="preserve"> extreme: </w:t>
      </w:r>
      <w:r w:rsidRPr="0076579C">
        <w:rPr>
          <w:rStyle w:val="Emphasis"/>
          <w:highlight w:val="cyan"/>
        </w:rPr>
        <w:t>either extremely bad</w:t>
      </w:r>
      <w:r w:rsidRPr="0076579C">
        <w:rPr>
          <w:rStyle w:val="StyleUnderline"/>
          <w:highlight w:val="cyan"/>
        </w:rPr>
        <w:t xml:space="preserve"> or </w:t>
      </w:r>
      <w:r w:rsidRPr="0076579C">
        <w:rPr>
          <w:rStyle w:val="Emphasis"/>
          <w:highlight w:val="cyan"/>
        </w:rPr>
        <w:t>extremely good</w:t>
      </w:r>
      <w:r>
        <w:t xml:space="preserve"> for humanity. </w:t>
      </w:r>
      <w:r w:rsidRPr="00D63F52">
        <w:rPr>
          <w:rStyle w:val="StyleUnderline"/>
        </w:rPr>
        <w:t xml:space="preserve">Therefore, there is </w:t>
      </w:r>
      <w:r w:rsidRPr="0076579C">
        <w:rPr>
          <w:rStyle w:val="StyleUnderline"/>
          <w:highlight w:val="cyan"/>
        </w:rPr>
        <w:t xml:space="preserve">the </w:t>
      </w:r>
      <w:r w:rsidRPr="0076579C">
        <w:rPr>
          <w:rStyle w:val="Emphasis"/>
          <w:highlight w:val="cyan"/>
        </w:rPr>
        <w:t>risk</w:t>
      </w:r>
      <w:r w:rsidRPr="0076579C">
        <w:rPr>
          <w:rStyle w:val="StyleUnderline"/>
          <w:highlight w:val="cyan"/>
        </w:rPr>
        <w:t xml:space="preserve"> that</w:t>
      </w:r>
      <w:r w:rsidRPr="00D63F52">
        <w:rPr>
          <w:rStyle w:val="StyleUnderline"/>
        </w:rPr>
        <w:t xml:space="preserve"> “the </w:t>
      </w:r>
      <w:r w:rsidRPr="0076579C">
        <w:rPr>
          <w:rStyle w:val="Emphasis"/>
          <w:highlight w:val="cyan"/>
        </w:rPr>
        <w:t>machines take over</w:t>
      </w:r>
      <w:r w:rsidRPr="00D63F52">
        <w:rPr>
          <w:rStyle w:val="StyleUnderline"/>
        </w:rPr>
        <w:t xml:space="preserve">” and this loss of control </w:t>
      </w:r>
      <w:r w:rsidRPr="0076579C">
        <w:rPr>
          <w:rStyle w:val="StyleUnderline"/>
          <w:highlight w:val="cyan"/>
        </w:rPr>
        <w:t>is</w:t>
      </w:r>
      <w:r>
        <w:t xml:space="preserve"> a significant risk, </w:t>
      </w:r>
      <w:r w:rsidRPr="00D63F52">
        <w:rPr>
          <w:rStyle w:val="StyleUnderline"/>
        </w:rPr>
        <w:t xml:space="preserve">perhaps </w:t>
      </w:r>
      <w:r w:rsidRPr="0076579C">
        <w:rPr>
          <w:rStyle w:val="StyleUnderline"/>
          <w:highlight w:val="cyan"/>
        </w:rPr>
        <w:t xml:space="preserve">an </w:t>
      </w:r>
      <w:r w:rsidRPr="0076579C">
        <w:rPr>
          <w:rStyle w:val="Emphasis"/>
          <w:highlight w:val="cyan"/>
        </w:rPr>
        <w:t>existential risk</w:t>
      </w:r>
      <w:r w:rsidRPr="00D63F52">
        <w:rPr>
          <w:rStyle w:val="StyleUnderline"/>
        </w:rPr>
        <w:t xml:space="preserve"> for humanity</w:t>
      </w:r>
      <w:r>
        <w:t xml:space="preserve"> [14].</w:t>
      </w:r>
    </w:p>
    <w:p w14:paraId="195DD1FD" w14:textId="701CE8DE" w:rsidR="00203E7E" w:rsidRDefault="00203E7E" w:rsidP="00203E7E">
      <w:pPr>
        <w:pStyle w:val="Heading4"/>
      </w:pPr>
      <w:r>
        <w:t xml:space="preserve">It's the biggest impact. </w:t>
      </w:r>
      <w:r w:rsidRPr="00600D01">
        <w:rPr>
          <w:u w:val="single"/>
        </w:rPr>
        <w:t>Regulation</w:t>
      </w:r>
      <w:r>
        <w:t xml:space="preserve"> fails. We </w:t>
      </w:r>
      <w:r w:rsidRPr="00600D01">
        <w:rPr>
          <w:u w:val="single"/>
        </w:rPr>
        <w:t>don’t need intent</w:t>
      </w:r>
      <w:r>
        <w:t xml:space="preserve">. </w:t>
      </w:r>
    </w:p>
    <w:p w14:paraId="3F4DA62F" w14:textId="36466583" w:rsidR="00203E7E" w:rsidRPr="00AE5C4D" w:rsidRDefault="00203E7E" w:rsidP="00203E7E">
      <w:r w:rsidRPr="00AE5C4D">
        <w:t xml:space="preserve">Otto </w:t>
      </w:r>
      <w:r w:rsidRPr="00AE5C4D">
        <w:rPr>
          <w:rStyle w:val="Style13ptBold"/>
        </w:rPr>
        <w:t>Barten and</w:t>
      </w:r>
      <w:r w:rsidRPr="00AE5C4D">
        <w:t xml:space="preserve"> Joep </w:t>
      </w:r>
      <w:r w:rsidRPr="00AE5C4D">
        <w:rPr>
          <w:rStyle w:val="Style13ptBold"/>
        </w:rPr>
        <w:t>Meindertsma 23</w:t>
      </w:r>
      <w:r w:rsidRPr="00AE5C4D">
        <w:t xml:space="preserve">, 7-20-2023; Otto Barten is director of the Existential Risk Observatory, a nonprofit aiming to reduce existential risk by informing the public debate. Joep Meindertsma is founder of PauseAI, a movement campaigning for an AI Pause.; "An AI Pause Is Humanity's Best Bet For Preventing Extinction", Time, </w:t>
      </w:r>
      <w:r w:rsidRPr="00734985">
        <w:t>https://time.com/6295879/ai-pause-is-humanitys-best-bet-for-preventing-extinction/</w:t>
      </w:r>
      <w:r>
        <w:t xml:space="preserve"> //</w:t>
      </w:r>
      <w:r w:rsidRPr="00AE5C4D">
        <w:t xml:space="preserve"> </w:t>
      </w:r>
      <w:r>
        <w:t>Thanks Arthur</w:t>
      </w:r>
    </w:p>
    <w:p w14:paraId="20ED39A9" w14:textId="77777777" w:rsidR="00203E7E" w:rsidRPr="002406AF" w:rsidRDefault="00203E7E" w:rsidP="00203E7E">
      <w:pPr>
        <w:rPr>
          <w:sz w:val="14"/>
        </w:rPr>
      </w:pPr>
      <w:r w:rsidRPr="002406AF">
        <w:rPr>
          <w:sz w:val="14"/>
        </w:rPr>
        <w:t xml:space="preserve">The </w:t>
      </w:r>
      <w:r w:rsidRPr="00B776F7">
        <w:rPr>
          <w:rStyle w:val="Emphasis"/>
        </w:rPr>
        <w:t>existential risks</w:t>
      </w:r>
      <w:r w:rsidRPr="00B776F7">
        <w:rPr>
          <w:rStyle w:val="StyleUnderline"/>
        </w:rPr>
        <w:t xml:space="preserve"> posed by </w:t>
      </w:r>
      <w:r w:rsidRPr="00B776F7">
        <w:rPr>
          <w:rStyle w:val="Emphasis"/>
        </w:rPr>
        <w:t>artificial intelligence</w:t>
      </w:r>
      <w:r w:rsidRPr="00B776F7">
        <w:rPr>
          <w:rStyle w:val="StyleUnderline"/>
        </w:rPr>
        <w:t xml:space="preserve"> (AI) are now </w:t>
      </w:r>
      <w:r w:rsidRPr="00B776F7">
        <w:rPr>
          <w:rStyle w:val="Emphasis"/>
        </w:rPr>
        <w:t>widely recognized</w:t>
      </w:r>
      <w:r w:rsidRPr="002406AF">
        <w:rPr>
          <w:sz w:val="14"/>
        </w:rPr>
        <w:t>.</w:t>
      </w:r>
    </w:p>
    <w:p w14:paraId="47C9C10A" w14:textId="77777777" w:rsidR="00203E7E" w:rsidRPr="002406AF" w:rsidRDefault="00203E7E" w:rsidP="00203E7E">
      <w:r w:rsidRPr="002406AF">
        <w:t xml:space="preserve">After </w:t>
      </w:r>
      <w:r w:rsidRPr="0076579C">
        <w:rPr>
          <w:rStyle w:val="Emphasis"/>
          <w:highlight w:val="cyan"/>
        </w:rPr>
        <w:t>hundreds</w:t>
      </w:r>
      <w:r w:rsidRPr="0076579C">
        <w:rPr>
          <w:rStyle w:val="StyleUnderline"/>
          <w:highlight w:val="cyan"/>
        </w:rPr>
        <w:t xml:space="preserve"> of</w:t>
      </w:r>
      <w:r w:rsidRPr="00227EDE">
        <w:rPr>
          <w:rStyle w:val="StyleUnderline"/>
        </w:rPr>
        <w:t xml:space="preserve"> </w:t>
      </w:r>
      <w:r w:rsidRPr="00227EDE">
        <w:rPr>
          <w:rStyle w:val="Emphasis"/>
        </w:rPr>
        <w:t xml:space="preserve">industry and </w:t>
      </w:r>
      <w:r w:rsidRPr="0076579C">
        <w:rPr>
          <w:rStyle w:val="Emphasis"/>
          <w:highlight w:val="cyan"/>
        </w:rPr>
        <w:t>science leaders</w:t>
      </w:r>
      <w:r w:rsidRPr="0076579C">
        <w:rPr>
          <w:rStyle w:val="StyleUnderline"/>
          <w:highlight w:val="cyan"/>
        </w:rPr>
        <w:t xml:space="preserve"> warned</w:t>
      </w:r>
      <w:r w:rsidRPr="00B776F7">
        <w:rPr>
          <w:rStyle w:val="StyleUnderline"/>
        </w:rPr>
        <w:t xml:space="preserve"> </w:t>
      </w:r>
      <w:r w:rsidRPr="0076579C">
        <w:rPr>
          <w:rStyle w:val="StyleUnderline"/>
          <w:highlight w:val="cyan"/>
        </w:rPr>
        <w:t>that</w:t>
      </w:r>
      <w:r w:rsidRPr="00B776F7">
        <w:rPr>
          <w:rStyle w:val="StyleUnderline"/>
        </w:rPr>
        <w:t xml:space="preserve"> “</w:t>
      </w:r>
      <w:r w:rsidRPr="0076579C">
        <w:rPr>
          <w:rStyle w:val="StyleUnderline"/>
          <w:highlight w:val="cyan"/>
        </w:rPr>
        <w:t>mitigating</w:t>
      </w:r>
      <w:r w:rsidRPr="00B776F7">
        <w:rPr>
          <w:rStyle w:val="StyleUnderline"/>
        </w:rPr>
        <w:t xml:space="preserve"> the risk of </w:t>
      </w:r>
      <w:r w:rsidRPr="0076579C">
        <w:rPr>
          <w:rStyle w:val="StyleUnderline"/>
          <w:highlight w:val="cyan"/>
        </w:rPr>
        <w:t>extinction from AI should be</w:t>
      </w:r>
      <w:r w:rsidRPr="00B776F7">
        <w:rPr>
          <w:rStyle w:val="StyleUnderline"/>
        </w:rPr>
        <w:t xml:space="preserve"> a </w:t>
      </w:r>
      <w:r w:rsidRPr="0076579C">
        <w:rPr>
          <w:rStyle w:val="StyleUnderline"/>
          <w:highlight w:val="cyan"/>
        </w:rPr>
        <w:t>global priority</w:t>
      </w:r>
      <w:r w:rsidRPr="002406AF">
        <w:t xml:space="preserve"> alongside other societal-scale risks such as pandemics and nuclear war,” </w:t>
      </w:r>
      <w:r w:rsidRPr="00B776F7">
        <w:rPr>
          <w:rStyle w:val="StyleUnderline"/>
        </w:rPr>
        <w:t xml:space="preserve">the </w:t>
      </w:r>
      <w:r w:rsidRPr="00B776F7">
        <w:rPr>
          <w:rStyle w:val="Emphasis"/>
        </w:rPr>
        <w:t>U.N. Secretary-General</w:t>
      </w:r>
      <w:r w:rsidRPr="00B776F7">
        <w:rPr>
          <w:rStyle w:val="StyleUnderline"/>
        </w:rPr>
        <w:t xml:space="preserve"> recently echoed their concern</w:t>
      </w:r>
      <w:r w:rsidRPr="002406AF">
        <w:t xml:space="preserve">. </w:t>
      </w:r>
      <w:r w:rsidRPr="00B776F7">
        <w:rPr>
          <w:rStyle w:val="StyleUnderline"/>
        </w:rPr>
        <w:t xml:space="preserve">So did the </w:t>
      </w:r>
      <w:r w:rsidRPr="00B776F7">
        <w:rPr>
          <w:rStyle w:val="Emphasis"/>
        </w:rPr>
        <w:t>prime minister of the U.K</w:t>
      </w:r>
      <w:r w:rsidRPr="00B776F7">
        <w:rPr>
          <w:rStyle w:val="StyleUnderline"/>
        </w:rPr>
        <w:t>.</w:t>
      </w:r>
      <w:r w:rsidRPr="002406AF">
        <w:t xml:space="preserve">, who is also investing 100 million pounds into AI safety research that is mostly meant to prevent existential risk. </w:t>
      </w:r>
      <w:r w:rsidRPr="00B776F7">
        <w:rPr>
          <w:rStyle w:val="Emphasis"/>
        </w:rPr>
        <w:t>Other leaders</w:t>
      </w:r>
      <w:r w:rsidRPr="00B776F7">
        <w:rPr>
          <w:rStyle w:val="StyleUnderline"/>
        </w:rPr>
        <w:t xml:space="preserve"> are </w:t>
      </w:r>
      <w:r w:rsidRPr="00B776F7">
        <w:rPr>
          <w:rStyle w:val="Emphasis"/>
        </w:rPr>
        <w:t>likely to follow</w:t>
      </w:r>
      <w:r w:rsidRPr="00B776F7">
        <w:rPr>
          <w:rStyle w:val="StyleUnderline"/>
        </w:rPr>
        <w:t xml:space="preserve"> in recognizing AI’s ultimate threat</w:t>
      </w:r>
      <w:r w:rsidRPr="002406AF">
        <w:t>.</w:t>
      </w:r>
    </w:p>
    <w:p w14:paraId="21FF82C3" w14:textId="77777777" w:rsidR="00203E7E" w:rsidRPr="002406AF" w:rsidRDefault="00203E7E" w:rsidP="00203E7E">
      <w:r w:rsidRPr="0076579C">
        <w:rPr>
          <w:rStyle w:val="StyleUnderline"/>
          <w:highlight w:val="cyan"/>
        </w:rPr>
        <w:t>In</w:t>
      </w:r>
      <w:r w:rsidRPr="00B776F7">
        <w:rPr>
          <w:rStyle w:val="StyleUnderline"/>
        </w:rPr>
        <w:t xml:space="preserve"> the </w:t>
      </w:r>
      <w:r w:rsidRPr="0076579C">
        <w:rPr>
          <w:rStyle w:val="StyleUnderline"/>
          <w:highlight w:val="cyan"/>
        </w:rPr>
        <w:t>scientific</w:t>
      </w:r>
      <w:r w:rsidRPr="00B776F7">
        <w:rPr>
          <w:rStyle w:val="StyleUnderline"/>
        </w:rPr>
        <w:t xml:space="preserve"> field of existential </w:t>
      </w:r>
      <w:r w:rsidRPr="0076579C">
        <w:rPr>
          <w:rStyle w:val="StyleUnderline"/>
          <w:highlight w:val="cyan"/>
        </w:rPr>
        <w:t>risk</w:t>
      </w:r>
      <w:r w:rsidRPr="002406AF">
        <w:t xml:space="preserve">, which </w:t>
      </w:r>
      <w:r w:rsidRPr="0076579C">
        <w:rPr>
          <w:rStyle w:val="StyleUnderline"/>
          <w:highlight w:val="cyan"/>
        </w:rPr>
        <w:t>studies</w:t>
      </w:r>
      <w:r w:rsidRPr="00B776F7">
        <w:rPr>
          <w:rStyle w:val="StyleUnderline"/>
        </w:rPr>
        <w:t xml:space="preserve"> the most likely causes of human extinction</w:t>
      </w:r>
      <w:r w:rsidRPr="002406AF">
        <w:t xml:space="preserve">, </w:t>
      </w:r>
      <w:r w:rsidRPr="0076579C">
        <w:rPr>
          <w:rStyle w:val="StyleUnderline"/>
          <w:highlight w:val="cyan"/>
        </w:rPr>
        <w:t xml:space="preserve">AI is </w:t>
      </w:r>
      <w:r w:rsidRPr="0076579C">
        <w:rPr>
          <w:rStyle w:val="Emphasis"/>
          <w:highlight w:val="cyan"/>
        </w:rPr>
        <w:t>consistently ranked at the top</w:t>
      </w:r>
      <w:r w:rsidRPr="00B776F7">
        <w:rPr>
          <w:rStyle w:val="StyleUnderline"/>
        </w:rPr>
        <w:t xml:space="preserve"> of the list</w:t>
      </w:r>
      <w:r w:rsidRPr="002406AF">
        <w:t xml:space="preserve">. In The Precipice, a book by Oxford existential risk researcher Toby Ord that aims to quantify human extinction risks, </w:t>
      </w:r>
      <w:r w:rsidRPr="005C6D09">
        <w:rPr>
          <w:rStyle w:val="Emphasis"/>
          <w:sz w:val="40"/>
          <w:szCs w:val="40"/>
        </w:rPr>
        <w:t xml:space="preserve">the </w:t>
      </w:r>
      <w:r w:rsidRPr="0076579C">
        <w:rPr>
          <w:rStyle w:val="Emphasis"/>
          <w:sz w:val="40"/>
          <w:szCs w:val="40"/>
          <w:highlight w:val="cyan"/>
        </w:rPr>
        <w:t>likeliness of AI leading to</w:t>
      </w:r>
      <w:r w:rsidRPr="00106FEE">
        <w:rPr>
          <w:rStyle w:val="Emphasis"/>
          <w:sz w:val="40"/>
          <w:szCs w:val="40"/>
        </w:rPr>
        <w:t xml:space="preserve"> human </w:t>
      </w:r>
      <w:r w:rsidRPr="0076579C">
        <w:rPr>
          <w:rStyle w:val="Emphasis"/>
          <w:sz w:val="40"/>
          <w:szCs w:val="40"/>
          <w:highlight w:val="cyan"/>
        </w:rPr>
        <w:t>extinction exceeds</w:t>
      </w:r>
      <w:r w:rsidRPr="00106FEE">
        <w:rPr>
          <w:rStyle w:val="Emphasis"/>
          <w:sz w:val="40"/>
          <w:szCs w:val="40"/>
        </w:rPr>
        <w:t xml:space="preserve"> that of </w:t>
      </w:r>
      <w:r w:rsidRPr="0076579C">
        <w:rPr>
          <w:rStyle w:val="Emphasis"/>
          <w:sz w:val="40"/>
          <w:szCs w:val="40"/>
          <w:highlight w:val="cyan"/>
        </w:rPr>
        <w:t>climate change</w:t>
      </w:r>
      <w:r w:rsidRPr="00106FEE">
        <w:rPr>
          <w:rStyle w:val="Emphasis"/>
          <w:sz w:val="40"/>
          <w:szCs w:val="40"/>
        </w:rPr>
        <w:t xml:space="preserve">, </w:t>
      </w:r>
      <w:r w:rsidRPr="0076579C">
        <w:rPr>
          <w:rStyle w:val="Emphasis"/>
          <w:sz w:val="40"/>
          <w:szCs w:val="40"/>
          <w:highlight w:val="cyan"/>
        </w:rPr>
        <w:t>pandemics</w:t>
      </w:r>
      <w:r w:rsidRPr="00106FEE">
        <w:rPr>
          <w:rStyle w:val="Emphasis"/>
          <w:sz w:val="40"/>
          <w:szCs w:val="40"/>
        </w:rPr>
        <w:t xml:space="preserve">, </w:t>
      </w:r>
      <w:r w:rsidRPr="0076579C">
        <w:rPr>
          <w:rStyle w:val="Emphasis"/>
          <w:sz w:val="40"/>
          <w:szCs w:val="40"/>
          <w:highlight w:val="cyan"/>
        </w:rPr>
        <w:t>asteroid</w:t>
      </w:r>
      <w:r w:rsidRPr="00106FEE">
        <w:rPr>
          <w:rStyle w:val="Emphasis"/>
          <w:sz w:val="40"/>
          <w:szCs w:val="40"/>
        </w:rPr>
        <w:t xml:space="preserve"> strike</w:t>
      </w:r>
      <w:r w:rsidRPr="0076579C">
        <w:rPr>
          <w:rStyle w:val="Emphasis"/>
          <w:sz w:val="40"/>
          <w:szCs w:val="40"/>
          <w:highlight w:val="cyan"/>
        </w:rPr>
        <w:t>s</w:t>
      </w:r>
      <w:r w:rsidRPr="00106FEE">
        <w:rPr>
          <w:rStyle w:val="Emphasis"/>
          <w:sz w:val="40"/>
          <w:szCs w:val="40"/>
        </w:rPr>
        <w:t xml:space="preserve">, </w:t>
      </w:r>
      <w:r w:rsidRPr="0076579C">
        <w:rPr>
          <w:rStyle w:val="Emphasis"/>
          <w:sz w:val="40"/>
          <w:szCs w:val="40"/>
          <w:highlight w:val="cyan"/>
        </w:rPr>
        <w:t>supervolcanoes</w:t>
      </w:r>
      <w:r w:rsidRPr="00106FEE">
        <w:rPr>
          <w:rStyle w:val="Emphasis"/>
          <w:sz w:val="40"/>
          <w:szCs w:val="40"/>
        </w:rPr>
        <w:t xml:space="preserve">, </w:t>
      </w:r>
      <w:r w:rsidRPr="0076579C">
        <w:rPr>
          <w:rStyle w:val="Emphasis"/>
          <w:sz w:val="40"/>
          <w:szCs w:val="40"/>
          <w:highlight w:val="cyan"/>
        </w:rPr>
        <w:t>and nuclear war combined</w:t>
      </w:r>
      <w:r w:rsidRPr="002406AF">
        <w:t xml:space="preserve">. One would expect that even for severe global problems, the risk that they lead to full human extinction is relatively small, and this is indeed true for most of the above risks. </w:t>
      </w:r>
      <w:r w:rsidRPr="0076579C">
        <w:rPr>
          <w:rStyle w:val="StyleUnderline"/>
          <w:highlight w:val="cyan"/>
        </w:rPr>
        <w:t>AI</w:t>
      </w:r>
      <w:r w:rsidRPr="002406AF">
        <w:t xml:space="preserve">, however, </w:t>
      </w:r>
      <w:r w:rsidRPr="005C6D09">
        <w:rPr>
          <w:rStyle w:val="StyleUnderline"/>
        </w:rPr>
        <w:t xml:space="preserve">may </w:t>
      </w:r>
      <w:r w:rsidRPr="0076579C">
        <w:rPr>
          <w:rStyle w:val="StyleUnderline"/>
          <w:highlight w:val="cyan"/>
        </w:rPr>
        <w:t>cause</w:t>
      </w:r>
      <w:r w:rsidRPr="005C6D09">
        <w:rPr>
          <w:rStyle w:val="StyleUnderline"/>
        </w:rPr>
        <w:t xml:space="preserve"> human</w:t>
      </w:r>
      <w:r w:rsidRPr="005C6D09">
        <w:t xml:space="preserve"> </w:t>
      </w:r>
      <w:r w:rsidRPr="0076579C">
        <w:rPr>
          <w:rStyle w:val="StyleUnderline"/>
          <w:highlight w:val="cyan"/>
        </w:rPr>
        <w:t>extinction if</w:t>
      </w:r>
      <w:r w:rsidRPr="002406AF">
        <w:t xml:space="preserve"> only </w:t>
      </w:r>
      <w:r w:rsidRPr="00B776F7">
        <w:rPr>
          <w:rStyle w:val="StyleUnderline"/>
        </w:rPr>
        <w:t>a few conditions are met</w:t>
      </w:r>
      <w:r w:rsidRPr="002406AF">
        <w:t xml:space="preserve">. </w:t>
      </w:r>
      <w:r w:rsidRPr="00E32383">
        <w:rPr>
          <w:rStyle w:val="StyleUnderline"/>
        </w:rPr>
        <w:t xml:space="preserve">Among them is </w:t>
      </w:r>
      <w:r w:rsidRPr="0076579C">
        <w:rPr>
          <w:rStyle w:val="Emphasis"/>
          <w:highlight w:val="cyan"/>
        </w:rPr>
        <w:t>human-level AI</w:t>
      </w:r>
      <w:r w:rsidRPr="002406AF">
        <w:t xml:space="preserve">, </w:t>
      </w:r>
      <w:r w:rsidRPr="005C6D09">
        <w:rPr>
          <w:rStyle w:val="StyleUnderline"/>
        </w:rPr>
        <w:t>defined as</w:t>
      </w:r>
      <w:r w:rsidRPr="00E32383">
        <w:rPr>
          <w:rStyle w:val="StyleUnderline"/>
        </w:rPr>
        <w:t xml:space="preserve"> an </w:t>
      </w:r>
      <w:r w:rsidRPr="005C6D09">
        <w:rPr>
          <w:rStyle w:val="Emphasis"/>
        </w:rPr>
        <w:t xml:space="preserve">AI that </w:t>
      </w:r>
      <w:r w:rsidRPr="0076579C">
        <w:rPr>
          <w:rStyle w:val="Emphasis"/>
          <w:highlight w:val="cyan"/>
        </w:rPr>
        <w:t>can perform</w:t>
      </w:r>
      <w:r w:rsidRPr="00DA6B80">
        <w:rPr>
          <w:rStyle w:val="Emphasis"/>
        </w:rPr>
        <w:t xml:space="preserve"> a broad range of </w:t>
      </w:r>
      <w:r w:rsidRPr="0076579C">
        <w:rPr>
          <w:rStyle w:val="Emphasis"/>
          <w:highlight w:val="cyan"/>
        </w:rPr>
        <w:t>cognitive tasks</w:t>
      </w:r>
      <w:r w:rsidRPr="00DA6B80">
        <w:rPr>
          <w:rStyle w:val="Emphasis"/>
        </w:rPr>
        <w:t xml:space="preserve"> at least </w:t>
      </w:r>
      <w:r w:rsidRPr="0076579C">
        <w:rPr>
          <w:rStyle w:val="Emphasis"/>
          <w:highlight w:val="cyan"/>
        </w:rPr>
        <w:t>as well as we can</w:t>
      </w:r>
      <w:r w:rsidRPr="002406AF">
        <w:t xml:space="preserve">. Studies outlining these ideas were previously known, but </w:t>
      </w:r>
      <w:r w:rsidRPr="00E32383">
        <w:rPr>
          <w:rStyle w:val="Emphasis"/>
        </w:rPr>
        <w:t>new</w:t>
      </w:r>
      <w:r w:rsidRPr="00E32383">
        <w:rPr>
          <w:rStyle w:val="StyleUnderline"/>
        </w:rPr>
        <w:t xml:space="preserve"> AI </w:t>
      </w:r>
      <w:r w:rsidRPr="00E32383">
        <w:rPr>
          <w:rStyle w:val="Emphasis"/>
        </w:rPr>
        <w:t>breakthroughs</w:t>
      </w:r>
      <w:r w:rsidRPr="00E32383">
        <w:rPr>
          <w:rStyle w:val="StyleUnderline"/>
        </w:rPr>
        <w:t xml:space="preserve"> have </w:t>
      </w:r>
      <w:r w:rsidRPr="00E32383">
        <w:rPr>
          <w:rStyle w:val="Emphasis"/>
        </w:rPr>
        <w:t>underlined</w:t>
      </w:r>
      <w:r w:rsidRPr="00E32383">
        <w:rPr>
          <w:rStyle w:val="StyleUnderline"/>
        </w:rPr>
        <w:t xml:space="preserve"> their </w:t>
      </w:r>
      <w:r w:rsidRPr="00E32383">
        <w:rPr>
          <w:rStyle w:val="Emphasis"/>
        </w:rPr>
        <w:t>urgency</w:t>
      </w:r>
      <w:r w:rsidRPr="002406AF">
        <w:t xml:space="preserve">: </w:t>
      </w:r>
      <w:r w:rsidRPr="0076579C">
        <w:rPr>
          <w:rStyle w:val="StyleUnderline"/>
          <w:highlight w:val="cyan"/>
        </w:rPr>
        <w:t>AI</w:t>
      </w:r>
      <w:r w:rsidRPr="00E32383">
        <w:rPr>
          <w:rStyle w:val="StyleUnderline"/>
        </w:rPr>
        <w:t xml:space="preserve"> may be </w:t>
      </w:r>
      <w:r w:rsidRPr="0076579C">
        <w:rPr>
          <w:rStyle w:val="Emphasis"/>
          <w:highlight w:val="cyan"/>
        </w:rPr>
        <w:t>getting close</w:t>
      </w:r>
      <w:r w:rsidRPr="00E32383">
        <w:rPr>
          <w:rStyle w:val="StyleUnderline"/>
        </w:rPr>
        <w:t xml:space="preserve"> to human level </w:t>
      </w:r>
      <w:r w:rsidRPr="0076579C">
        <w:rPr>
          <w:rStyle w:val="Emphasis"/>
          <w:highlight w:val="cyan"/>
        </w:rPr>
        <w:t>already</w:t>
      </w:r>
      <w:r w:rsidRPr="002406AF">
        <w:t>.</w:t>
      </w:r>
    </w:p>
    <w:p w14:paraId="62483C6B" w14:textId="77777777" w:rsidR="00203E7E" w:rsidRPr="00E32383" w:rsidRDefault="00203E7E" w:rsidP="00203E7E">
      <w:pPr>
        <w:rPr>
          <w:rStyle w:val="StyleUnderline"/>
        </w:rPr>
      </w:pPr>
      <w:r w:rsidRPr="0076579C">
        <w:rPr>
          <w:rStyle w:val="Emphasis"/>
          <w:highlight w:val="cyan"/>
        </w:rPr>
        <w:t>R</w:t>
      </w:r>
      <w:r w:rsidRPr="00E32383">
        <w:rPr>
          <w:rStyle w:val="Emphasis"/>
        </w:rPr>
        <w:t xml:space="preserve">ecursive </w:t>
      </w:r>
      <w:r w:rsidRPr="0076579C">
        <w:rPr>
          <w:rStyle w:val="Emphasis"/>
          <w:highlight w:val="cyan"/>
        </w:rPr>
        <w:t>s</w:t>
      </w:r>
      <w:r w:rsidRPr="00E32383">
        <w:rPr>
          <w:rStyle w:val="Emphasis"/>
        </w:rPr>
        <w:t>elf-</w:t>
      </w:r>
      <w:r w:rsidRPr="0076579C">
        <w:rPr>
          <w:rStyle w:val="Emphasis"/>
          <w:highlight w:val="cyan"/>
        </w:rPr>
        <w:t>i</w:t>
      </w:r>
      <w:r w:rsidRPr="00E32383">
        <w:rPr>
          <w:rStyle w:val="Emphasis"/>
        </w:rPr>
        <w:t>mprovement</w:t>
      </w:r>
      <w:r w:rsidRPr="002406AF">
        <w:t xml:space="preserve"> </w:t>
      </w:r>
      <w:r w:rsidRPr="00E32383">
        <w:rPr>
          <w:rStyle w:val="StyleUnderline"/>
        </w:rPr>
        <w:t>is one of the reasons why existential-risk academics think human-level AI is so dangerous</w:t>
      </w:r>
      <w:r w:rsidRPr="002406AF">
        <w:t xml:space="preserve">. Because human-level AI could do almost all tasks at our level, and since doing AI research is one of those tasks, advanced AI should therefore be able to improve the state of AI. </w:t>
      </w:r>
      <w:r w:rsidRPr="00E32383">
        <w:rPr>
          <w:rStyle w:val="StyleUnderline"/>
        </w:rPr>
        <w:t xml:space="preserve">Constantly improving AI would create a </w:t>
      </w:r>
      <w:r w:rsidRPr="0076579C">
        <w:rPr>
          <w:rStyle w:val="StyleUnderline"/>
          <w:highlight w:val="cyan"/>
        </w:rPr>
        <w:t>positive feedback loop</w:t>
      </w:r>
      <w:r w:rsidRPr="00E32383">
        <w:rPr>
          <w:rStyle w:val="StyleUnderline"/>
        </w:rPr>
        <w:t xml:space="preserve"> with no scientifically established limits: </w:t>
      </w:r>
      <w:r w:rsidRPr="00E32383">
        <w:rPr>
          <w:rStyle w:val="Emphasis"/>
        </w:rPr>
        <w:t xml:space="preserve">an </w:t>
      </w:r>
      <w:r w:rsidRPr="0076579C">
        <w:rPr>
          <w:rStyle w:val="Emphasis"/>
          <w:highlight w:val="cyan"/>
        </w:rPr>
        <w:t>intelligence</w:t>
      </w:r>
      <w:r w:rsidRPr="00E32383">
        <w:rPr>
          <w:rStyle w:val="Emphasis"/>
        </w:rPr>
        <w:t xml:space="preserve"> </w:t>
      </w:r>
      <w:r w:rsidRPr="0076579C">
        <w:rPr>
          <w:rStyle w:val="Emphasis"/>
          <w:highlight w:val="cyan"/>
        </w:rPr>
        <w:t>explosion</w:t>
      </w:r>
      <w:r w:rsidRPr="002406AF">
        <w:t xml:space="preserve">. </w:t>
      </w:r>
      <w:r w:rsidRPr="00E32383">
        <w:rPr>
          <w:rStyle w:val="StyleUnderline"/>
        </w:rPr>
        <w:t xml:space="preserve">The </w:t>
      </w:r>
      <w:r w:rsidRPr="0076579C">
        <w:rPr>
          <w:rStyle w:val="StyleUnderline"/>
          <w:highlight w:val="cyan"/>
        </w:rPr>
        <w:t>endpoint</w:t>
      </w:r>
      <w:r w:rsidRPr="002406AF">
        <w:t xml:space="preserve"> of this intelligence explosion </w:t>
      </w:r>
      <w:r w:rsidRPr="00E32383">
        <w:rPr>
          <w:rStyle w:val="StyleUnderline"/>
        </w:rPr>
        <w:t xml:space="preserve">could be </w:t>
      </w:r>
      <w:r w:rsidRPr="0076579C">
        <w:rPr>
          <w:rStyle w:val="StyleUnderline"/>
          <w:highlight w:val="cyan"/>
        </w:rPr>
        <w:t xml:space="preserve">a </w:t>
      </w:r>
      <w:r w:rsidRPr="0076579C">
        <w:rPr>
          <w:rStyle w:val="Emphasis"/>
          <w:highlight w:val="cyan"/>
        </w:rPr>
        <w:t>superintelligence</w:t>
      </w:r>
      <w:r w:rsidRPr="00E32383">
        <w:rPr>
          <w:rStyle w:val="StyleUnderline"/>
        </w:rPr>
        <w:t xml:space="preserve">: a </w:t>
      </w:r>
      <w:r w:rsidRPr="00E32383">
        <w:rPr>
          <w:rStyle w:val="Emphasis"/>
        </w:rPr>
        <w:t>godlike AI</w:t>
      </w:r>
      <w:r w:rsidRPr="00E32383">
        <w:rPr>
          <w:rStyle w:val="StyleUnderline"/>
        </w:rPr>
        <w:t xml:space="preserve"> that </w:t>
      </w:r>
      <w:r w:rsidRPr="00106FEE">
        <w:rPr>
          <w:rStyle w:val="Emphasis"/>
          <w:sz w:val="28"/>
          <w:szCs w:val="28"/>
        </w:rPr>
        <w:t>outsmarts us the way humans often outsmart insects</w:t>
      </w:r>
      <w:r w:rsidRPr="00106FEE">
        <w:rPr>
          <w:rStyle w:val="StyleUnderline"/>
          <w:sz w:val="28"/>
          <w:szCs w:val="28"/>
        </w:rPr>
        <w:t xml:space="preserve">. </w:t>
      </w:r>
      <w:r w:rsidRPr="00DA6B80">
        <w:rPr>
          <w:rStyle w:val="Emphasis"/>
          <w:sz w:val="28"/>
          <w:szCs w:val="28"/>
        </w:rPr>
        <w:t>We would be no match</w:t>
      </w:r>
      <w:r w:rsidRPr="00E32383">
        <w:rPr>
          <w:rStyle w:val="StyleUnderline"/>
        </w:rPr>
        <w:t xml:space="preserve"> for it.</w:t>
      </w:r>
    </w:p>
    <w:p w14:paraId="0842BCF3" w14:textId="77777777" w:rsidR="00203E7E" w:rsidRPr="002406AF" w:rsidRDefault="00203E7E" w:rsidP="00203E7E">
      <w:r w:rsidRPr="002406AF">
        <w:t>A godlike, superintelligent AI</w:t>
      </w:r>
    </w:p>
    <w:p w14:paraId="03577539" w14:textId="77777777" w:rsidR="00203E7E" w:rsidRPr="00106FEE" w:rsidRDefault="00203E7E" w:rsidP="00203E7E">
      <w:pPr>
        <w:rPr>
          <w:rStyle w:val="Emphasis"/>
          <w:sz w:val="28"/>
          <w:szCs w:val="28"/>
        </w:rPr>
      </w:pPr>
      <w:r w:rsidRPr="00E32383">
        <w:rPr>
          <w:rStyle w:val="StyleUnderline"/>
        </w:rPr>
        <w:t>A superintelligent AI could</w:t>
      </w:r>
      <w:r w:rsidRPr="002406AF">
        <w:t xml:space="preserve"> therefore likely </w:t>
      </w:r>
      <w:r w:rsidRPr="0076579C">
        <w:rPr>
          <w:rStyle w:val="Emphasis"/>
          <w:highlight w:val="cyan"/>
        </w:rPr>
        <w:t>execute any goal</w:t>
      </w:r>
      <w:r w:rsidRPr="00106FEE">
        <w:rPr>
          <w:rStyle w:val="Emphasis"/>
        </w:rPr>
        <w:t xml:space="preserve"> it is given</w:t>
      </w:r>
      <w:r w:rsidRPr="002406AF">
        <w:t xml:space="preserve">. Such </w:t>
      </w:r>
      <w:r w:rsidRPr="00E32383">
        <w:rPr>
          <w:rStyle w:val="StyleUnderline"/>
        </w:rPr>
        <w:t xml:space="preserve">a </w:t>
      </w:r>
      <w:r w:rsidRPr="00D14D62">
        <w:rPr>
          <w:rStyle w:val="StyleUnderline"/>
        </w:rPr>
        <w:t>goal</w:t>
      </w:r>
      <w:r w:rsidRPr="00E32383">
        <w:rPr>
          <w:rStyle w:val="StyleUnderline"/>
        </w:rPr>
        <w:t xml:space="preserve"> would be </w:t>
      </w:r>
      <w:r w:rsidRPr="0076579C">
        <w:rPr>
          <w:rStyle w:val="Emphasis"/>
          <w:highlight w:val="cyan"/>
        </w:rPr>
        <w:t>initially introduced by</w:t>
      </w:r>
      <w:r w:rsidRPr="005C6D09">
        <w:rPr>
          <w:rStyle w:val="Emphasis"/>
        </w:rPr>
        <w:t xml:space="preserve"> humans</w:t>
      </w:r>
      <w:r w:rsidRPr="00E32383">
        <w:rPr>
          <w:rStyle w:val="StyleUnderline"/>
        </w:rPr>
        <w:t xml:space="preserve">, but might come </w:t>
      </w:r>
      <w:r w:rsidRPr="005C6D09">
        <w:rPr>
          <w:rStyle w:val="StyleUnderline"/>
        </w:rPr>
        <w:t xml:space="preserve">from </w:t>
      </w:r>
      <w:r w:rsidRPr="0076579C">
        <w:rPr>
          <w:rStyle w:val="StyleUnderline"/>
          <w:highlight w:val="cyan"/>
        </w:rPr>
        <w:t xml:space="preserve">a </w:t>
      </w:r>
      <w:r w:rsidRPr="0076579C">
        <w:rPr>
          <w:rStyle w:val="Emphasis"/>
          <w:highlight w:val="cyan"/>
        </w:rPr>
        <w:t>malicious actor</w:t>
      </w:r>
      <w:r w:rsidRPr="00E32383">
        <w:rPr>
          <w:rStyle w:val="StyleUnderline"/>
        </w:rPr>
        <w:t xml:space="preserve">, or not have been </w:t>
      </w:r>
      <w:r w:rsidRPr="00106FEE">
        <w:rPr>
          <w:rStyle w:val="Emphasis"/>
        </w:rPr>
        <w:t>thought through carefully</w:t>
      </w:r>
      <w:r w:rsidRPr="00E32383">
        <w:rPr>
          <w:rStyle w:val="StyleUnderline"/>
        </w:rPr>
        <w:t xml:space="preserve">, or </w:t>
      </w:r>
      <w:r w:rsidRPr="005C6D09">
        <w:rPr>
          <w:rStyle w:val="StyleUnderline"/>
        </w:rPr>
        <w:t xml:space="preserve">might </w:t>
      </w:r>
      <w:r w:rsidRPr="0076579C">
        <w:rPr>
          <w:rStyle w:val="StyleUnderline"/>
          <w:highlight w:val="cyan"/>
        </w:rPr>
        <w:t xml:space="preserve">get </w:t>
      </w:r>
      <w:r w:rsidRPr="0076579C">
        <w:rPr>
          <w:rStyle w:val="Emphasis"/>
          <w:highlight w:val="cyan"/>
        </w:rPr>
        <w:t>corrupted during training</w:t>
      </w:r>
      <w:r w:rsidRPr="00106FEE">
        <w:rPr>
          <w:rStyle w:val="Emphasis"/>
        </w:rPr>
        <w:t xml:space="preserve"> or deployment</w:t>
      </w:r>
      <w:r w:rsidRPr="00E32383">
        <w:rPr>
          <w:rStyle w:val="StyleUnderline"/>
        </w:rPr>
        <w:t>.</w:t>
      </w:r>
      <w:r w:rsidRPr="002406AF">
        <w:t xml:space="preserve"> </w:t>
      </w:r>
      <w:r w:rsidRPr="0076579C">
        <w:rPr>
          <w:rStyle w:val="StyleUnderline"/>
          <w:highlight w:val="cyan"/>
        </w:rPr>
        <w:t>If</w:t>
      </w:r>
      <w:r w:rsidRPr="002406AF">
        <w:t xml:space="preserve"> the resulting </w:t>
      </w:r>
      <w:r w:rsidRPr="0076579C">
        <w:rPr>
          <w:rStyle w:val="Emphasis"/>
          <w:highlight w:val="cyan"/>
        </w:rPr>
        <w:t>goal conflicts with</w:t>
      </w:r>
      <w:r w:rsidRPr="00E32383">
        <w:rPr>
          <w:rStyle w:val="StyleUnderline"/>
        </w:rPr>
        <w:t xml:space="preserve"> what is in the </w:t>
      </w:r>
      <w:r w:rsidRPr="0076579C">
        <w:rPr>
          <w:rStyle w:val="Emphasis"/>
          <w:highlight w:val="cyan"/>
        </w:rPr>
        <w:t>best interest of humanity</w:t>
      </w:r>
      <w:r w:rsidRPr="00E32383">
        <w:rPr>
          <w:rStyle w:val="StyleUnderline"/>
        </w:rPr>
        <w:t xml:space="preserve">, a </w:t>
      </w:r>
      <w:r w:rsidRPr="005C6D09">
        <w:rPr>
          <w:rStyle w:val="StyleUnderline"/>
        </w:rPr>
        <w:t>superintelligence</w:t>
      </w:r>
      <w:r w:rsidRPr="00E32383">
        <w:rPr>
          <w:rStyle w:val="StyleUnderline"/>
        </w:rPr>
        <w:t xml:space="preserve"> </w:t>
      </w:r>
      <w:r w:rsidRPr="0076579C">
        <w:rPr>
          <w:rStyle w:val="StyleUnderline"/>
          <w:highlight w:val="cyan"/>
        </w:rPr>
        <w:t>would</w:t>
      </w:r>
      <w:r w:rsidRPr="00E32383">
        <w:rPr>
          <w:rStyle w:val="StyleUnderline"/>
        </w:rPr>
        <w:t xml:space="preserve"> aim to </w:t>
      </w:r>
      <w:r w:rsidRPr="0076579C">
        <w:rPr>
          <w:rStyle w:val="Emphasis"/>
          <w:highlight w:val="cyan"/>
        </w:rPr>
        <w:t>execute</w:t>
      </w:r>
      <w:r w:rsidRPr="00106FEE">
        <w:rPr>
          <w:rStyle w:val="Emphasis"/>
        </w:rPr>
        <w:t xml:space="preserve"> it </w:t>
      </w:r>
      <w:r w:rsidRPr="0076579C">
        <w:rPr>
          <w:rStyle w:val="Emphasis"/>
          <w:highlight w:val="cyan"/>
        </w:rPr>
        <w:t>regardless</w:t>
      </w:r>
      <w:r w:rsidRPr="002406AF">
        <w:t xml:space="preserve">. To do so, </w:t>
      </w:r>
      <w:r w:rsidRPr="00E32383">
        <w:rPr>
          <w:rStyle w:val="StyleUnderline"/>
        </w:rPr>
        <w:t>it could</w:t>
      </w:r>
      <w:r w:rsidRPr="002406AF">
        <w:t xml:space="preserve"> first </w:t>
      </w:r>
      <w:r w:rsidRPr="0076579C">
        <w:rPr>
          <w:rStyle w:val="Emphasis"/>
          <w:highlight w:val="cyan"/>
        </w:rPr>
        <w:t>hack</w:t>
      </w:r>
      <w:r w:rsidRPr="00106FEE">
        <w:rPr>
          <w:rStyle w:val="Emphasis"/>
        </w:rPr>
        <w:t xml:space="preserve"> large parts of </w:t>
      </w:r>
      <w:r w:rsidRPr="0076579C">
        <w:rPr>
          <w:rStyle w:val="Emphasis"/>
          <w:highlight w:val="cyan"/>
        </w:rPr>
        <w:t>the internet</w:t>
      </w:r>
      <w:r w:rsidRPr="00E32383">
        <w:rPr>
          <w:rStyle w:val="StyleUnderline"/>
        </w:rPr>
        <w:t xml:space="preserve"> and then use any hardware connected to it</w:t>
      </w:r>
      <w:r w:rsidRPr="002406AF">
        <w:t xml:space="preserve">. Or it </w:t>
      </w:r>
      <w:r w:rsidRPr="00E32383">
        <w:rPr>
          <w:rStyle w:val="StyleUnderline"/>
        </w:rPr>
        <w:t xml:space="preserve">could use its intelligence to </w:t>
      </w:r>
      <w:r w:rsidRPr="0076579C">
        <w:rPr>
          <w:rStyle w:val="Emphasis"/>
          <w:highlight w:val="cyan"/>
        </w:rPr>
        <w:t>construct narratives</w:t>
      </w:r>
      <w:r w:rsidRPr="005C6D09">
        <w:rPr>
          <w:rStyle w:val="StyleUnderline"/>
        </w:rPr>
        <w:t xml:space="preserve"> that are </w:t>
      </w:r>
      <w:r w:rsidRPr="0076579C">
        <w:rPr>
          <w:rStyle w:val="Emphasis"/>
          <w:highlight w:val="cyan"/>
        </w:rPr>
        <w:t>extremely convincing</w:t>
      </w:r>
      <w:r w:rsidRPr="002406AF">
        <w:t xml:space="preserve"> to us. Combined with hacked access to our social media timelines, </w:t>
      </w:r>
      <w:r w:rsidRPr="00E32383">
        <w:rPr>
          <w:rStyle w:val="StyleUnderline"/>
        </w:rPr>
        <w:t xml:space="preserve">it could create a </w:t>
      </w:r>
      <w:r w:rsidRPr="00106FEE">
        <w:rPr>
          <w:rStyle w:val="Emphasis"/>
        </w:rPr>
        <w:t>fake reality on a massive scale</w:t>
      </w:r>
      <w:r w:rsidRPr="002406AF">
        <w:t xml:space="preserve">. As Yuval Harari recently put it: “If we are not careful, we might be trapped behind a curtain of illusions, which we could not tear away—or even realise is there.” As a third option, after either legally making money or hacking our financial system, </w:t>
      </w:r>
      <w:r w:rsidRPr="00E32383">
        <w:rPr>
          <w:rStyle w:val="StyleUnderline"/>
        </w:rPr>
        <w:t xml:space="preserve">a superintelligence could simply </w:t>
      </w:r>
      <w:r w:rsidRPr="00227EDE">
        <w:rPr>
          <w:rStyle w:val="Emphasis"/>
        </w:rPr>
        <w:t>pay us to perform</w:t>
      </w:r>
      <w:r w:rsidRPr="00E32383">
        <w:rPr>
          <w:rStyle w:val="StyleUnderline"/>
        </w:rPr>
        <w:t xml:space="preserve"> any actions it needs from us.</w:t>
      </w:r>
      <w:r w:rsidRPr="002406AF">
        <w:t xml:space="preserve"> And </w:t>
      </w:r>
      <w:r w:rsidRPr="00DA6B80">
        <w:rPr>
          <w:rStyle w:val="Emphasis"/>
        </w:rPr>
        <w:t>these are just some</w:t>
      </w:r>
      <w:r w:rsidRPr="00E32383">
        <w:rPr>
          <w:rStyle w:val="StyleUnderline"/>
        </w:rPr>
        <w:t xml:space="preserve"> of the </w:t>
      </w:r>
      <w:r w:rsidRPr="00DA6B80">
        <w:rPr>
          <w:rStyle w:val="StyleUnderline"/>
        </w:rPr>
        <w:t>strategies</w:t>
      </w:r>
      <w:r w:rsidRPr="00E32383">
        <w:rPr>
          <w:rStyle w:val="StyleUnderline"/>
        </w:rPr>
        <w:t xml:space="preserve"> a superintelligent AI could use</w:t>
      </w:r>
      <w:r w:rsidRPr="002406AF">
        <w:t xml:space="preserve"> in order to achieve its goals. </w:t>
      </w:r>
      <w:r w:rsidRPr="00106FEE">
        <w:rPr>
          <w:rStyle w:val="Emphasis"/>
        </w:rPr>
        <w:t>There are likely many more</w:t>
      </w:r>
      <w:r w:rsidRPr="002406AF">
        <w:t xml:space="preserve">. </w:t>
      </w:r>
      <w:r w:rsidRPr="00DA6B80">
        <w:rPr>
          <w:rStyle w:val="Emphasis"/>
        </w:rPr>
        <w:t>Like playing chess against</w:t>
      </w:r>
      <w:r w:rsidRPr="00106FEE">
        <w:rPr>
          <w:rStyle w:val="Emphasis"/>
        </w:rPr>
        <w:t xml:space="preserve"> grandmaster </w:t>
      </w:r>
      <w:r w:rsidRPr="00DA6B80">
        <w:rPr>
          <w:rStyle w:val="Emphasis"/>
        </w:rPr>
        <w:t>Magnus Carlsen</w:t>
      </w:r>
      <w:r w:rsidRPr="00106FEE">
        <w:rPr>
          <w:rStyle w:val="Emphasis"/>
        </w:rPr>
        <w:t xml:space="preserve">, </w:t>
      </w:r>
      <w:r w:rsidRPr="00106FEE">
        <w:rPr>
          <w:rStyle w:val="Emphasis"/>
          <w:sz w:val="28"/>
          <w:szCs w:val="28"/>
        </w:rPr>
        <w:t xml:space="preserve">we cannot predict the moves he will play, but </w:t>
      </w:r>
      <w:r w:rsidRPr="00DA6B80">
        <w:rPr>
          <w:rStyle w:val="Emphasis"/>
          <w:sz w:val="28"/>
          <w:szCs w:val="28"/>
        </w:rPr>
        <w:t xml:space="preserve">we can predict the outcome: </w:t>
      </w:r>
      <w:r w:rsidRPr="00DA6B80">
        <w:rPr>
          <w:rStyle w:val="Emphasis"/>
          <w:sz w:val="60"/>
          <w:szCs w:val="60"/>
        </w:rPr>
        <w:t>we lose</w:t>
      </w:r>
      <w:r w:rsidRPr="00106FEE">
        <w:rPr>
          <w:rStyle w:val="Emphasis"/>
          <w:sz w:val="28"/>
          <w:szCs w:val="28"/>
        </w:rPr>
        <w:t>.</w:t>
      </w:r>
    </w:p>
    <w:p w14:paraId="4D38AEFF" w14:textId="77777777" w:rsidR="00203E7E" w:rsidRPr="002406AF" w:rsidRDefault="00203E7E" w:rsidP="00203E7E">
      <w:r w:rsidRPr="00DA6B80">
        <w:rPr>
          <w:rStyle w:val="StyleUnderline"/>
        </w:rPr>
        <w:t xml:space="preserve">But </w:t>
      </w:r>
      <w:r w:rsidRPr="0076579C">
        <w:rPr>
          <w:rStyle w:val="StyleUnderline"/>
          <w:highlight w:val="cyan"/>
        </w:rPr>
        <w:t>why would a superintelligence want</w:t>
      </w:r>
      <w:r w:rsidRPr="00E32383">
        <w:rPr>
          <w:rStyle w:val="StyleUnderline"/>
        </w:rPr>
        <w:t xml:space="preserve"> to make </w:t>
      </w:r>
      <w:r w:rsidRPr="0076579C">
        <w:rPr>
          <w:rStyle w:val="StyleUnderline"/>
          <w:highlight w:val="cyan"/>
        </w:rPr>
        <w:t>humanity extinct</w:t>
      </w:r>
      <w:r w:rsidRPr="002406AF">
        <w:t xml:space="preserve">? </w:t>
      </w:r>
      <w:r w:rsidRPr="00E32383">
        <w:rPr>
          <w:rStyle w:val="StyleUnderline"/>
        </w:rPr>
        <w:t>In fact</w:t>
      </w:r>
      <w:r w:rsidRPr="002406AF">
        <w:t xml:space="preserve">, </w:t>
      </w:r>
      <w:r w:rsidRPr="0076579C">
        <w:rPr>
          <w:rStyle w:val="Emphasis"/>
          <w:highlight w:val="cyan"/>
        </w:rPr>
        <w:t>it might not</w:t>
      </w:r>
      <w:r w:rsidRPr="00106FEE">
        <w:rPr>
          <w:rStyle w:val="Emphasis"/>
        </w:rPr>
        <w:t xml:space="preserve"> explicitly </w:t>
      </w:r>
      <w:r w:rsidRPr="0076579C">
        <w:rPr>
          <w:rStyle w:val="Emphasis"/>
          <w:highlight w:val="cyan"/>
        </w:rPr>
        <w:t>want</w:t>
      </w:r>
      <w:r w:rsidRPr="0076579C">
        <w:rPr>
          <w:rStyle w:val="StyleUnderline"/>
          <w:highlight w:val="cyan"/>
        </w:rPr>
        <w:t xml:space="preserve"> that at all</w:t>
      </w:r>
      <w:r w:rsidRPr="002406AF">
        <w:t xml:space="preserve">. </w:t>
      </w:r>
      <w:r w:rsidRPr="00E32383">
        <w:rPr>
          <w:rStyle w:val="StyleUnderline"/>
        </w:rPr>
        <w:t xml:space="preserve">Humanity’s </w:t>
      </w:r>
      <w:r w:rsidRPr="0076579C">
        <w:rPr>
          <w:rStyle w:val="Emphasis"/>
          <w:highlight w:val="cyan"/>
        </w:rPr>
        <w:t>extinction</w:t>
      </w:r>
      <w:r w:rsidRPr="00DA6B80">
        <w:rPr>
          <w:rStyle w:val="Emphasis"/>
        </w:rPr>
        <w:t xml:space="preserve"> might be </w:t>
      </w:r>
      <w:r w:rsidRPr="0076579C">
        <w:rPr>
          <w:rStyle w:val="Emphasis"/>
          <w:highlight w:val="cyan"/>
        </w:rPr>
        <w:t>a mere side effect</w:t>
      </w:r>
      <w:r w:rsidRPr="0076579C">
        <w:rPr>
          <w:rStyle w:val="StyleUnderline"/>
          <w:highlight w:val="cyan"/>
        </w:rPr>
        <w:t xml:space="preserve"> of executing another goal to</w:t>
      </w:r>
      <w:r w:rsidRPr="00227EDE">
        <w:rPr>
          <w:rStyle w:val="StyleUnderline"/>
        </w:rPr>
        <w:t xml:space="preserve"> its </w:t>
      </w:r>
      <w:r w:rsidRPr="0076579C">
        <w:rPr>
          <w:rStyle w:val="StyleUnderline"/>
          <w:highlight w:val="cyan"/>
        </w:rPr>
        <w:t>extremity</w:t>
      </w:r>
      <w:r w:rsidRPr="002406AF">
        <w:t xml:space="preserve">. </w:t>
      </w:r>
      <w:r w:rsidRPr="00E32383">
        <w:rPr>
          <w:rStyle w:val="StyleUnderline"/>
        </w:rPr>
        <w:t>When we are executing our own goals</w:t>
      </w:r>
      <w:r w:rsidRPr="002406AF">
        <w:t xml:space="preserve"> as humans, </w:t>
      </w:r>
      <w:r w:rsidRPr="00E32383">
        <w:rPr>
          <w:rStyle w:val="StyleUnderline"/>
        </w:rPr>
        <w:t>such as food production or growing our economy</w:t>
      </w:r>
      <w:r w:rsidRPr="002406AF">
        <w:t xml:space="preserve">, </w:t>
      </w:r>
      <w:r w:rsidRPr="00E32383">
        <w:rPr>
          <w:rStyle w:val="StyleUnderline"/>
        </w:rPr>
        <w:t>we tend to not pay</w:t>
      </w:r>
      <w:r w:rsidRPr="002406AF">
        <w:t xml:space="preserve"> much </w:t>
      </w:r>
      <w:r w:rsidRPr="00E32383">
        <w:rPr>
          <w:rStyle w:val="StyleUnderline"/>
        </w:rPr>
        <w:t>attention to the effects this has on other species</w:t>
      </w:r>
      <w:r w:rsidRPr="002406AF">
        <w:t xml:space="preserve">. </w:t>
      </w:r>
      <w:r w:rsidRPr="00E32383">
        <w:rPr>
          <w:rStyle w:val="StyleUnderline"/>
        </w:rPr>
        <w:t>This routinely leads to the extinction of animal species as a mere side effect of us maximising our goals. In a similar fashion, an uncontrollable superintelligence could lead to our extinction as a side effect</w:t>
      </w:r>
      <w:r w:rsidRPr="002406AF">
        <w:t xml:space="preserve"> of the AI pushing its goals, whatever they may be, to their limits.</w:t>
      </w:r>
    </w:p>
    <w:p w14:paraId="129E5BAF" w14:textId="77777777" w:rsidR="00203E7E" w:rsidRPr="002406AF" w:rsidRDefault="00203E7E" w:rsidP="00203E7E">
      <w:r w:rsidRPr="00E32383">
        <w:rPr>
          <w:rStyle w:val="StyleUnderline"/>
        </w:rPr>
        <w:t xml:space="preserve">So </w:t>
      </w:r>
      <w:r w:rsidRPr="00DA6B80">
        <w:rPr>
          <w:rStyle w:val="Emphasis"/>
        </w:rPr>
        <w:t>how can we avoid AI</w:t>
      </w:r>
      <w:r w:rsidRPr="00E32383">
        <w:rPr>
          <w:rStyle w:val="StyleUnderline"/>
        </w:rPr>
        <w:t xml:space="preserve"> existential risk</w:t>
      </w:r>
      <w:r w:rsidRPr="002406AF">
        <w:t xml:space="preserve">? </w:t>
      </w:r>
      <w:r w:rsidRPr="00E32383">
        <w:rPr>
          <w:rStyle w:val="StyleUnderline"/>
        </w:rPr>
        <w:t xml:space="preserve">Humanity now faces a </w:t>
      </w:r>
      <w:r w:rsidRPr="00106FEE">
        <w:rPr>
          <w:rStyle w:val="Emphasis"/>
        </w:rPr>
        <w:t>stark choice</w:t>
      </w:r>
      <w:r w:rsidRPr="00E32383">
        <w:rPr>
          <w:rStyle w:val="StyleUnderline"/>
        </w:rPr>
        <w:t xml:space="preserve">: </w:t>
      </w:r>
      <w:r w:rsidRPr="0076579C">
        <w:rPr>
          <w:rStyle w:val="Emphasis"/>
          <w:highlight w:val="cyan"/>
        </w:rPr>
        <w:t>pause AI</w:t>
      </w:r>
      <w:r w:rsidRPr="00E32383">
        <w:rPr>
          <w:rStyle w:val="StyleUnderline"/>
        </w:rPr>
        <w:t xml:space="preserve"> at a safe level, </w:t>
      </w:r>
      <w:r w:rsidRPr="00DA6B80">
        <w:rPr>
          <w:rStyle w:val="StyleUnderline"/>
        </w:rPr>
        <w:t xml:space="preserve">or </w:t>
      </w:r>
      <w:r w:rsidRPr="00DA6B80">
        <w:rPr>
          <w:rStyle w:val="Emphasis"/>
        </w:rPr>
        <w:t>continue</w:t>
      </w:r>
      <w:r w:rsidRPr="00106FEE">
        <w:rPr>
          <w:rStyle w:val="Emphasis"/>
        </w:rPr>
        <w:t xml:space="preserve"> development indefinitely</w:t>
      </w:r>
      <w:r w:rsidRPr="002406AF">
        <w:t xml:space="preserve">. Unsurprisingly, the </w:t>
      </w:r>
      <w:r w:rsidRPr="00E32383">
        <w:rPr>
          <w:rStyle w:val="StyleUnderline"/>
        </w:rPr>
        <w:t xml:space="preserve">AI </w:t>
      </w:r>
      <w:r w:rsidRPr="00106FEE">
        <w:rPr>
          <w:rStyle w:val="Emphasis"/>
        </w:rPr>
        <w:t>labs want the latter</w:t>
      </w:r>
      <w:r w:rsidRPr="002406AF">
        <w:t xml:space="preserve">. </w:t>
      </w:r>
      <w:r w:rsidRPr="0076579C">
        <w:rPr>
          <w:rStyle w:val="StyleUnderline"/>
          <w:highlight w:val="cyan"/>
        </w:rPr>
        <w:t>To continue</w:t>
      </w:r>
      <w:r w:rsidRPr="00E32383">
        <w:rPr>
          <w:rStyle w:val="StyleUnderline"/>
        </w:rPr>
        <w:t xml:space="preserve">, however, </w:t>
      </w:r>
      <w:r w:rsidRPr="0076579C">
        <w:rPr>
          <w:rStyle w:val="StyleUnderline"/>
          <w:highlight w:val="cyan"/>
        </w:rPr>
        <w:t>means</w:t>
      </w:r>
      <w:r w:rsidRPr="00E32383">
        <w:rPr>
          <w:rStyle w:val="StyleUnderline"/>
        </w:rPr>
        <w:t xml:space="preserve"> literally </w:t>
      </w:r>
      <w:r w:rsidRPr="0076579C">
        <w:rPr>
          <w:rStyle w:val="Emphasis"/>
          <w:highlight w:val="cyan"/>
        </w:rPr>
        <w:t>betting our lives</w:t>
      </w:r>
      <w:r w:rsidRPr="0076579C">
        <w:rPr>
          <w:rStyle w:val="StyleUnderline"/>
          <w:highlight w:val="cyan"/>
        </w:rPr>
        <w:t xml:space="preserve"> on</w:t>
      </w:r>
      <w:r w:rsidRPr="002406AF">
        <w:t xml:space="preserve"> these labs </w:t>
      </w:r>
      <w:r w:rsidRPr="00E32383">
        <w:rPr>
          <w:rStyle w:val="StyleUnderline"/>
        </w:rPr>
        <w:t>being able to solve</w:t>
      </w:r>
      <w:r w:rsidRPr="002406AF">
        <w:t xml:space="preserve"> an open scientific problem called </w:t>
      </w:r>
      <w:r w:rsidRPr="00106FEE">
        <w:rPr>
          <w:rStyle w:val="Emphasis"/>
        </w:rPr>
        <w:t xml:space="preserve">AI </w:t>
      </w:r>
      <w:r w:rsidRPr="00DA6B80">
        <w:rPr>
          <w:rStyle w:val="Emphasis"/>
        </w:rPr>
        <w:t>Alignment</w:t>
      </w:r>
      <w:r w:rsidRPr="002406AF">
        <w:t>.</w:t>
      </w:r>
    </w:p>
    <w:p w14:paraId="4FDE2C7F" w14:textId="5A4185AF" w:rsidR="00203E7E" w:rsidRPr="00203E7E" w:rsidRDefault="00203E7E" w:rsidP="00203E7E">
      <w:pPr>
        <w:rPr>
          <w:u w:val="single"/>
        </w:rPr>
      </w:pPr>
      <w:r w:rsidRPr="002406AF">
        <w:t xml:space="preserve">AI Alignment is the approach that leading labs such as OpenAI, DeepMind, and Anthropic are currently taking to prevent human extinction. </w:t>
      </w:r>
      <w:r w:rsidRPr="00E32383">
        <w:rPr>
          <w:rStyle w:val="StyleUnderline"/>
        </w:rPr>
        <w:t xml:space="preserve">AI </w:t>
      </w:r>
      <w:r w:rsidRPr="0076579C">
        <w:rPr>
          <w:rStyle w:val="Emphasis"/>
          <w:highlight w:val="cyan"/>
        </w:rPr>
        <w:t>Alignment</w:t>
      </w:r>
      <w:r w:rsidRPr="00106FEE">
        <w:rPr>
          <w:rStyle w:val="Emphasis"/>
        </w:rPr>
        <w:t xml:space="preserve"> </w:t>
      </w:r>
      <w:r w:rsidRPr="00D14D62">
        <w:rPr>
          <w:rStyle w:val="Emphasis"/>
        </w:rPr>
        <w:t>does not attempt to control</w:t>
      </w:r>
      <w:r w:rsidRPr="00D14D62">
        <w:rPr>
          <w:rStyle w:val="StyleUnderline"/>
        </w:rPr>
        <w:t xml:space="preserve"> how powerful an </w:t>
      </w:r>
      <w:r w:rsidRPr="00D14D62">
        <w:rPr>
          <w:rStyle w:val="Emphasis"/>
        </w:rPr>
        <w:t>AI</w:t>
      </w:r>
      <w:r w:rsidRPr="00E32383">
        <w:rPr>
          <w:rStyle w:val="StyleUnderline"/>
        </w:rPr>
        <w:t xml:space="preserve"> gets</w:t>
      </w:r>
      <w:r w:rsidRPr="002406AF">
        <w:t xml:space="preserve">, </w:t>
      </w:r>
      <w:r w:rsidRPr="00E32383">
        <w:rPr>
          <w:rStyle w:val="StyleUnderline"/>
        </w:rPr>
        <w:t>does not attempt to control what exactly the AI will be doing</w:t>
      </w:r>
      <w:r w:rsidRPr="002406AF">
        <w:t xml:space="preserve">, </w:t>
      </w:r>
      <w:r w:rsidRPr="00E32383">
        <w:rPr>
          <w:rStyle w:val="StyleUnderline"/>
        </w:rPr>
        <w:t xml:space="preserve">and </w:t>
      </w:r>
      <w:r w:rsidRPr="00106FEE">
        <w:rPr>
          <w:rStyle w:val="Emphasis"/>
        </w:rPr>
        <w:t>does not even</w:t>
      </w:r>
      <w:r w:rsidRPr="00E32383">
        <w:rPr>
          <w:rStyle w:val="StyleUnderline"/>
        </w:rPr>
        <w:t xml:space="preserve"> necessarily </w:t>
      </w:r>
      <w:r w:rsidRPr="00106FEE">
        <w:rPr>
          <w:rStyle w:val="Emphasis"/>
        </w:rPr>
        <w:t>attempt to prevent</w:t>
      </w:r>
      <w:r w:rsidRPr="00E32383">
        <w:rPr>
          <w:rStyle w:val="StyleUnderline"/>
        </w:rPr>
        <w:t xml:space="preserve"> a </w:t>
      </w:r>
      <w:r w:rsidRPr="00106FEE">
        <w:rPr>
          <w:rStyle w:val="StyleUnderline"/>
        </w:rPr>
        <w:t xml:space="preserve">potential </w:t>
      </w:r>
      <w:r w:rsidRPr="00106FEE">
        <w:rPr>
          <w:rStyle w:val="Emphasis"/>
        </w:rPr>
        <w:t>takeover</w:t>
      </w:r>
      <w:r w:rsidRPr="00E32383">
        <w:rPr>
          <w:rStyle w:val="StyleUnderline"/>
        </w:rPr>
        <w:t xml:space="preserve"> from happening.</w:t>
      </w:r>
      <w:r w:rsidRPr="002406AF">
        <w:t xml:space="preserve"> Since </w:t>
      </w:r>
      <w:r w:rsidRPr="00E32383">
        <w:rPr>
          <w:rStyle w:val="StyleUnderline"/>
        </w:rPr>
        <w:t xml:space="preserve">the </w:t>
      </w:r>
      <w:r w:rsidRPr="0076579C">
        <w:rPr>
          <w:rStyle w:val="StyleUnderline"/>
          <w:sz w:val="28"/>
          <w:szCs w:val="28"/>
          <w:highlight w:val="cyan"/>
        </w:rPr>
        <w:t xml:space="preserve">labs </w:t>
      </w:r>
      <w:r w:rsidRPr="0076579C">
        <w:rPr>
          <w:rStyle w:val="Emphasis"/>
          <w:sz w:val="28"/>
          <w:szCs w:val="28"/>
          <w:highlight w:val="cyan"/>
        </w:rPr>
        <w:t>anticipate they will not be able to control</w:t>
      </w:r>
      <w:r w:rsidRPr="0076579C">
        <w:rPr>
          <w:rStyle w:val="StyleUnderline"/>
          <w:sz w:val="28"/>
          <w:szCs w:val="28"/>
          <w:highlight w:val="cyan"/>
        </w:rPr>
        <w:t xml:space="preserve"> the</w:t>
      </w:r>
      <w:r w:rsidRPr="00106FEE">
        <w:rPr>
          <w:rStyle w:val="StyleUnderline"/>
          <w:sz w:val="28"/>
          <w:szCs w:val="28"/>
        </w:rPr>
        <w:t xml:space="preserve"> superintelligent </w:t>
      </w:r>
      <w:r w:rsidRPr="0076579C">
        <w:rPr>
          <w:rStyle w:val="StyleUnderline"/>
          <w:sz w:val="28"/>
          <w:szCs w:val="28"/>
          <w:highlight w:val="cyan"/>
        </w:rPr>
        <w:t>AI</w:t>
      </w:r>
      <w:r w:rsidRPr="00106FEE">
        <w:rPr>
          <w:rStyle w:val="StyleUnderline"/>
          <w:sz w:val="28"/>
          <w:szCs w:val="28"/>
        </w:rPr>
        <w:t xml:space="preserve"> that they are creating</w:t>
      </w:r>
      <w:r w:rsidRPr="002406AF">
        <w:t xml:space="preserve">, </w:t>
      </w:r>
      <w:r w:rsidRPr="00E32383">
        <w:rPr>
          <w:rStyle w:val="StyleUnderline"/>
        </w:rPr>
        <w:t>they accept that such an AI will act autonomously and unstoppably, but aim to make it act according to our values</w:t>
      </w:r>
      <w:r w:rsidRPr="002406AF">
        <w:t xml:space="preserve">. As Richard </w:t>
      </w:r>
      <w:r w:rsidRPr="00E32383">
        <w:rPr>
          <w:rStyle w:val="StyleUnderline"/>
        </w:rPr>
        <w:t xml:space="preserve">Ngo, a leading alignment researcher working at </w:t>
      </w:r>
      <w:r w:rsidRPr="0076579C">
        <w:rPr>
          <w:rStyle w:val="StyleUnderline"/>
          <w:highlight w:val="cyan"/>
        </w:rPr>
        <w:t>OpenAI</w:t>
      </w:r>
      <w:r w:rsidRPr="002406AF">
        <w:t xml:space="preserve">, puts it, </w:t>
      </w:r>
      <w:r w:rsidRPr="00E32383">
        <w:rPr>
          <w:rStyle w:val="StyleUnderline"/>
        </w:rPr>
        <w:t xml:space="preserve">“I </w:t>
      </w:r>
      <w:r w:rsidRPr="0076579C">
        <w:rPr>
          <w:rStyle w:val="StyleUnderline"/>
          <w:highlight w:val="cyan"/>
        </w:rPr>
        <w:t>doubt we’ll</w:t>
      </w:r>
      <w:r w:rsidRPr="00E32383">
        <w:rPr>
          <w:rStyle w:val="StyleUnderline"/>
        </w:rPr>
        <w:t xml:space="preserve"> be able to </w:t>
      </w:r>
      <w:r w:rsidRPr="0076579C">
        <w:rPr>
          <w:rStyle w:val="StyleUnderline"/>
          <w:highlight w:val="cyan"/>
        </w:rPr>
        <w:t>make</w:t>
      </w:r>
      <w:r w:rsidRPr="00E32383">
        <w:rPr>
          <w:rStyle w:val="StyleUnderline"/>
        </w:rPr>
        <w:t xml:space="preserve"> </w:t>
      </w:r>
      <w:r w:rsidRPr="0076579C">
        <w:rPr>
          <w:rStyle w:val="StyleUnderline"/>
          <w:highlight w:val="cyan"/>
        </w:rPr>
        <w:t>every single</w:t>
      </w:r>
      <w:r w:rsidRPr="00DA6B80">
        <w:rPr>
          <w:rStyle w:val="StyleUnderline"/>
        </w:rPr>
        <w:t xml:space="preserve"> deployment </w:t>
      </w:r>
      <w:r w:rsidRPr="0076579C">
        <w:rPr>
          <w:rStyle w:val="StyleUnderline"/>
          <w:highlight w:val="cyan"/>
        </w:rPr>
        <w:t>environment secure</w:t>
      </w:r>
      <w:r w:rsidRPr="00E32383">
        <w:rPr>
          <w:rStyle w:val="StyleUnderline"/>
        </w:rPr>
        <w:t xml:space="preserve"> against the full intellectual powers of a superintelligent AGI</w:t>
      </w:r>
      <w:r w:rsidRPr="002406AF">
        <w:t xml:space="preserve">.” </w:t>
      </w:r>
      <w:r w:rsidRPr="00E32383">
        <w:rPr>
          <w:rStyle w:val="StyleUnderline"/>
        </w:rPr>
        <w:t xml:space="preserve">There are </w:t>
      </w:r>
      <w:r w:rsidRPr="0076579C">
        <w:rPr>
          <w:rStyle w:val="StyleUnderline"/>
          <w:highlight w:val="cyan"/>
        </w:rPr>
        <w:t>large problems with</w:t>
      </w:r>
      <w:r w:rsidRPr="00E32383">
        <w:rPr>
          <w:rStyle w:val="StyleUnderline"/>
        </w:rPr>
        <w:t xml:space="preserve"> their </w:t>
      </w:r>
      <w:r w:rsidRPr="0076579C">
        <w:rPr>
          <w:rStyle w:val="StyleUnderline"/>
          <w:highlight w:val="cyan"/>
        </w:rPr>
        <w:t>alignment</w:t>
      </w:r>
      <w:r w:rsidRPr="00E32383">
        <w:rPr>
          <w:rStyle w:val="StyleUnderline"/>
        </w:rPr>
        <w:t xml:space="preserve"> approach, however, both </w:t>
      </w:r>
      <w:r w:rsidRPr="0076579C">
        <w:rPr>
          <w:rStyle w:val="StyleUnderline"/>
          <w:highlight w:val="cyan"/>
        </w:rPr>
        <w:t>fundamentally and technically</w:t>
      </w:r>
      <w:r w:rsidRPr="00E32383">
        <w:rPr>
          <w:rStyle w:val="StyleUnderline"/>
        </w:rPr>
        <w:t>.</w:t>
      </w:r>
    </w:p>
    <w:p w14:paraId="4293E2DB" w14:textId="12048688" w:rsidR="00203E7E" w:rsidRDefault="0076579C" w:rsidP="0016380F">
      <w:pPr>
        <w:pStyle w:val="Heading3"/>
      </w:pPr>
      <w:r>
        <w:t>2NC---</w:t>
      </w:r>
      <w:r w:rsidR="00203E7E">
        <w:t>Impact---S-Risks</w:t>
      </w:r>
    </w:p>
    <w:p w14:paraId="25D03115" w14:textId="77777777" w:rsidR="00203E7E" w:rsidRDefault="00203E7E" w:rsidP="00203E7E">
      <w:pPr>
        <w:pStyle w:val="Heading4"/>
      </w:pPr>
      <w:r>
        <w:t xml:space="preserve">Potential S-Risks outweigh any positive expected value. Flawed extrapolations turn P-Risks. </w:t>
      </w:r>
    </w:p>
    <w:p w14:paraId="3EF7C07B" w14:textId="77777777" w:rsidR="00203E7E" w:rsidRPr="0080526C" w:rsidRDefault="00203E7E" w:rsidP="00203E7E">
      <w:pPr>
        <w:pStyle w:val="Heading4"/>
        <w:numPr>
          <w:ilvl w:val="0"/>
          <w:numId w:val="17"/>
        </w:numPr>
      </w:pPr>
      <w:r>
        <w:t xml:space="preserve">Sub-agents capable of suffering. </w:t>
      </w:r>
    </w:p>
    <w:p w14:paraId="419FFDF5" w14:textId="77777777" w:rsidR="00203E7E" w:rsidRPr="008F1BC3" w:rsidRDefault="00203E7E" w:rsidP="00203E7E">
      <w:r w:rsidRPr="008F1BC3">
        <w:rPr>
          <w:rStyle w:val="Style13ptBold"/>
        </w:rPr>
        <w:t>Sotala et al. 17</w:t>
      </w:r>
      <w:r>
        <w:t xml:space="preserve"> (Researcher for Machine Intelligence Research Institute, Berkeley) “Superintelligence as a Cause or Cure for Risks of Astronomical Suffering” August 31, 2017 </w:t>
      </w:r>
      <w:r w:rsidRPr="0080526C">
        <w:t>https://longtermrisk.org/files/Sotala-Gloor-Superintelligent-AI-and-Suffering-Risks.pdf //</w:t>
      </w:r>
      <w:r>
        <w:t xml:space="preserve"> ZX</w:t>
      </w:r>
    </w:p>
    <w:p w14:paraId="31DE8096" w14:textId="77777777" w:rsidR="00203E7E" w:rsidRDefault="00203E7E" w:rsidP="00203E7E">
      <w:r w:rsidRPr="0076579C">
        <w:rPr>
          <w:rStyle w:val="StyleUnderline"/>
          <w:highlight w:val="cyan"/>
        </w:rPr>
        <w:t>Superintelligence</w:t>
      </w:r>
      <w:r w:rsidRPr="008F1BC3">
        <w:rPr>
          <w:rStyle w:val="StyleUnderline"/>
        </w:rPr>
        <w:t xml:space="preserve"> is </w:t>
      </w:r>
      <w:r w:rsidRPr="0076579C">
        <w:rPr>
          <w:rStyle w:val="StyleUnderline"/>
          <w:highlight w:val="cyan"/>
        </w:rPr>
        <w:t>related to three categories of suffering risk</w:t>
      </w:r>
      <w:r w:rsidRPr="008F1BC3">
        <w:rPr>
          <w:rStyle w:val="StyleUnderline"/>
        </w:rPr>
        <w:t>: suffering subroutines (Tomasik 2017), mind crime (Bostrom 2014) and flawed realization (Bostrom 2013</w:t>
      </w:r>
      <w:r>
        <w:t>).</w:t>
      </w:r>
      <w:r w:rsidRPr="008F1BC3">
        <w:t xml:space="preserve"> </w:t>
      </w:r>
      <w:r>
        <w:t xml:space="preserve">Humans have evolved to be capable of suffering, and while the question of which other animals are conscious or capable of suffering is controversial, pain analogues are present in a wide variety of animals. The U.S. National Research Council’s Committee on Recognition and Alleviation of Pain in Laboratory Animals (2004) argues that, based on the state of existing evidence, at least all vertebrates should be considered capable of experiencing pain. Pain seems to have evolved because it has a functional purpose in guiding behavior: evolution having found it suggests that pain might be the simplest solution for achieving its purpose. </w:t>
      </w:r>
    </w:p>
    <w:p w14:paraId="3FF7D980" w14:textId="77777777" w:rsidR="00203E7E" w:rsidRDefault="00203E7E" w:rsidP="00203E7E">
      <w:r w:rsidRPr="008F1BC3">
        <w:rPr>
          <w:rStyle w:val="StyleUnderline"/>
        </w:rPr>
        <w:t>A superintelligence which was building subagents, such as worker robots or disembodied cognitive agents, might then also construct them in such a way that they were capable of feeling pain</w:t>
      </w:r>
      <w:r>
        <w:t xml:space="preserve"> - and thus possibly suffering (Metzinger 2015) - </w:t>
      </w:r>
      <w:r w:rsidRPr="008F1BC3">
        <w:rPr>
          <w:rStyle w:val="StyleUnderline"/>
        </w:rPr>
        <w:t>if that was the most efficient way of making them behave in a way that achieved the superintelligence’s goals.</w:t>
      </w:r>
      <w:r>
        <w:t xml:space="preserve"> Humans have also evolved to experience empathy towards each other, but the evolutionary reasons which cause humans to have empathy (Singer 1981) may not be relevant for a superintelligent singleton which had no game-theoretical reason to empathize with others. In such a case, </w:t>
      </w:r>
      <w:r w:rsidRPr="0076579C">
        <w:rPr>
          <w:rStyle w:val="StyleUnderline"/>
          <w:highlight w:val="cyan"/>
        </w:rPr>
        <w:t>a s</w:t>
      </w:r>
      <w:r w:rsidRPr="008F1BC3">
        <w:rPr>
          <w:rStyle w:val="StyleUnderline"/>
        </w:rPr>
        <w:t>uper</w:t>
      </w:r>
      <w:r w:rsidRPr="0076579C">
        <w:rPr>
          <w:rStyle w:val="StyleUnderline"/>
          <w:highlight w:val="cyan"/>
        </w:rPr>
        <w:t>i</w:t>
      </w:r>
      <w:r w:rsidRPr="008F1BC3">
        <w:rPr>
          <w:rStyle w:val="StyleUnderline"/>
        </w:rPr>
        <w:t xml:space="preserve">ntelligence </w:t>
      </w:r>
      <w:r w:rsidRPr="0076579C">
        <w:rPr>
          <w:rStyle w:val="StyleUnderline"/>
          <w:highlight w:val="cyan"/>
        </w:rPr>
        <w:t xml:space="preserve">which had </w:t>
      </w:r>
      <w:r w:rsidRPr="00F2782C">
        <w:rPr>
          <w:rStyle w:val="StyleUnderline"/>
        </w:rPr>
        <w:t xml:space="preserve">no disincentive to create suffering but did have </w:t>
      </w:r>
      <w:r w:rsidRPr="0076579C">
        <w:rPr>
          <w:rStyle w:val="StyleUnderline"/>
          <w:highlight w:val="cyan"/>
        </w:rPr>
        <w:t xml:space="preserve">an incentive to create whatever furthered its goals, could create </w:t>
      </w:r>
      <w:r w:rsidRPr="0076579C">
        <w:rPr>
          <w:rStyle w:val="Emphasis"/>
          <w:highlight w:val="cyan"/>
        </w:rPr>
        <w:t>vast populations</w:t>
      </w:r>
      <w:r w:rsidRPr="0076579C">
        <w:rPr>
          <w:rStyle w:val="StyleUnderline"/>
          <w:highlight w:val="cyan"/>
        </w:rPr>
        <w:t xml:space="preserve"> of agents </w:t>
      </w:r>
      <w:r w:rsidRPr="0076579C">
        <w:rPr>
          <w:rStyle w:val="Emphasis"/>
          <w:highlight w:val="cyan"/>
        </w:rPr>
        <w:t>which</w:t>
      </w:r>
      <w:r w:rsidRPr="008F1BC3">
        <w:rPr>
          <w:rStyle w:val="StyleUnderline"/>
        </w:rPr>
        <w:t xml:space="preserve"> sometimes </w:t>
      </w:r>
      <w:r w:rsidRPr="0076579C">
        <w:rPr>
          <w:rStyle w:val="Emphasis"/>
          <w:highlight w:val="cyan"/>
        </w:rPr>
        <w:t>suffered</w:t>
      </w:r>
      <w:r>
        <w:t xml:space="preserve"> while carrying out the superintelligence’s goals. Because of the ruling superintelligence’s indifference towards suffering</w:t>
      </w:r>
      <w:r w:rsidRPr="008F1BC3">
        <w:rPr>
          <w:rStyle w:val="StyleUnderline"/>
        </w:rPr>
        <w:t xml:space="preserve">, the </w:t>
      </w:r>
      <w:r w:rsidRPr="0076579C">
        <w:rPr>
          <w:rStyle w:val="StyleUnderline"/>
          <w:highlight w:val="cyan"/>
        </w:rPr>
        <w:t xml:space="preserve">amount of </w:t>
      </w:r>
      <w:r w:rsidRPr="0076579C">
        <w:rPr>
          <w:rStyle w:val="Emphasis"/>
          <w:highlight w:val="cyan"/>
        </w:rPr>
        <w:t>suffering</w:t>
      </w:r>
      <w:r w:rsidRPr="0076579C">
        <w:rPr>
          <w:rStyle w:val="StyleUnderline"/>
          <w:highlight w:val="cyan"/>
        </w:rPr>
        <w:t xml:space="preserve"> experienced</w:t>
      </w:r>
      <w:r w:rsidRPr="008F1BC3">
        <w:rPr>
          <w:rStyle w:val="StyleUnderline"/>
        </w:rPr>
        <w:t xml:space="preserve"> by this population </w:t>
      </w:r>
      <w:r w:rsidRPr="0076579C">
        <w:rPr>
          <w:rStyle w:val="Emphasis"/>
          <w:highlight w:val="cyan"/>
        </w:rPr>
        <w:t>could</w:t>
      </w:r>
      <w:r w:rsidRPr="0076579C">
        <w:rPr>
          <w:rStyle w:val="StyleUnderline"/>
          <w:highlight w:val="cyan"/>
        </w:rPr>
        <w:t xml:space="preserve"> </w:t>
      </w:r>
      <w:r w:rsidRPr="0076579C">
        <w:rPr>
          <w:rStyle w:val="Emphasis"/>
          <w:highlight w:val="cyan"/>
        </w:rPr>
        <w:t>be vastly higher than</w:t>
      </w:r>
      <w:r w:rsidRPr="008F1BC3">
        <w:rPr>
          <w:rStyle w:val="StyleUnderline"/>
        </w:rPr>
        <w:t xml:space="preserve"> it would be in e.g. an advanced </w:t>
      </w:r>
      <w:r w:rsidRPr="0076579C">
        <w:rPr>
          <w:rStyle w:val="Emphasis"/>
          <w:highlight w:val="cyan"/>
        </w:rPr>
        <w:t>human</w:t>
      </w:r>
      <w:r w:rsidRPr="0076579C">
        <w:rPr>
          <w:rStyle w:val="StyleUnderline"/>
          <w:highlight w:val="cyan"/>
        </w:rPr>
        <w:t xml:space="preserve"> </w:t>
      </w:r>
      <w:r w:rsidRPr="0076579C">
        <w:rPr>
          <w:rStyle w:val="Emphasis"/>
          <w:highlight w:val="cyan"/>
        </w:rPr>
        <w:t>civilization</w:t>
      </w:r>
      <w:r w:rsidRPr="0076579C">
        <w:rPr>
          <w:highlight w:val="cyan"/>
        </w:rPr>
        <w:t>,</w:t>
      </w:r>
      <w:r>
        <w:t xml:space="preserve"> where humans had an interest in helping out their fellow humans. Depending on the functional purpose of positive mental states such as happiness, the subagents might or might not be built to experience them. For example, Fredrickson (1998) suggests that positive and negative emotions have differing functions. </w:t>
      </w:r>
    </w:p>
    <w:p w14:paraId="225FE9A1" w14:textId="77777777" w:rsidR="00203E7E" w:rsidRPr="008F1BC3" w:rsidRDefault="00203E7E" w:rsidP="00203E7E">
      <w:pPr>
        <w:rPr>
          <w:szCs w:val="16"/>
        </w:rPr>
      </w:pPr>
      <w:r w:rsidRPr="008F1BC3">
        <w:rPr>
          <w:szCs w:val="16"/>
        </w:rPr>
        <w:t xml:space="preserve">Negative emotions bias an individual’s thoughts and actions towards some relatively specific response that has been evolutionarily adaptive: fear causes an urge to escape, anger causes an urge to attack, disgust an urge to be rid of the disgusting thing, and so on. In contrast, positive emotions bias thought-action tendencies in a much less specific direction. For example, joy creates an urge to play and be playful, but “play” includes a very wide range of behaviors, including physical, social, intellectual, and artistic play. All of these behaviors have the effect of developing the individual’s skills in whatever the domain. The overall effect of experiencing positive emotions is to build an individual’s resources - be those resources physical, intellectual, or social. To the extent that this hypothesis were true, a superintelligence might design its subagents in such a way that they had pre-determined response patterns for undesirable situations, so exhibited negative emotions. </w:t>
      </w:r>
    </w:p>
    <w:p w14:paraId="54928F11" w14:textId="77777777" w:rsidR="00203E7E" w:rsidRPr="008F1BC3" w:rsidRDefault="00203E7E" w:rsidP="00203E7E">
      <w:pPr>
        <w:rPr>
          <w:rStyle w:val="StyleUnderline"/>
        </w:rPr>
      </w:pPr>
      <w:r>
        <w:t xml:space="preserve">However, if it was constructing a kind of a command economy in which it desired to remain in control, it might not put a high value on any subagent accumulating individual resources. Intellectual resources would be valued to the extent that they contributed to the subagent doing its job, but physical and social resources could be irrelevant, if the subagents were provided with whatever resources necessary for doing their tasks. In such a case, </w:t>
      </w:r>
      <w:r w:rsidRPr="008F1BC3">
        <w:rPr>
          <w:rStyle w:val="StyleUnderline"/>
        </w:rPr>
        <w:t xml:space="preserve">the </w:t>
      </w:r>
      <w:r w:rsidRPr="0076579C">
        <w:rPr>
          <w:rStyle w:val="StyleUnderline"/>
          <w:highlight w:val="cyan"/>
        </w:rPr>
        <w:t>end result</w:t>
      </w:r>
      <w:r w:rsidRPr="008F1BC3">
        <w:rPr>
          <w:rStyle w:val="StyleUnderline"/>
        </w:rPr>
        <w:t xml:space="preserve"> </w:t>
      </w:r>
      <w:r w:rsidRPr="0076579C">
        <w:rPr>
          <w:rStyle w:val="StyleUnderline"/>
          <w:highlight w:val="cyan"/>
        </w:rPr>
        <w:t xml:space="preserve">could </w:t>
      </w:r>
      <w:r w:rsidRPr="00F2782C">
        <w:rPr>
          <w:rStyle w:val="StyleUnderline"/>
        </w:rPr>
        <w:t xml:space="preserve">be </w:t>
      </w:r>
      <w:r w:rsidRPr="0076579C">
        <w:rPr>
          <w:rStyle w:val="StyleUnderline"/>
          <w:highlight w:val="cyan"/>
        </w:rPr>
        <w:t>a world</w:t>
      </w:r>
      <w:r w:rsidRPr="00F2782C">
        <w:rPr>
          <w:rStyle w:val="StyleUnderline"/>
        </w:rPr>
        <w:t xml:space="preserve"> </w:t>
      </w:r>
      <w:r w:rsidRPr="0076579C">
        <w:rPr>
          <w:rStyle w:val="StyleUnderline"/>
          <w:highlight w:val="cyan"/>
        </w:rPr>
        <w:t>whose inhabitants experienced</w:t>
      </w:r>
      <w:r w:rsidRPr="008F1BC3">
        <w:rPr>
          <w:rStyle w:val="StyleUnderline"/>
        </w:rPr>
        <w:t xml:space="preserve"> very </w:t>
      </w:r>
      <w:r w:rsidRPr="0076579C">
        <w:rPr>
          <w:rStyle w:val="StyleUnderline"/>
          <w:highlight w:val="cyan"/>
        </w:rPr>
        <w:t>little</w:t>
      </w:r>
      <w:r w:rsidRPr="008F1BC3">
        <w:rPr>
          <w:rStyle w:val="StyleUnderline"/>
        </w:rPr>
        <w:t xml:space="preserve"> if any in the way of </w:t>
      </w:r>
      <w:r w:rsidRPr="0076579C">
        <w:rPr>
          <w:rStyle w:val="StyleUnderline"/>
          <w:highlight w:val="cyan"/>
        </w:rPr>
        <w:t>positive emotions, but did experience negative emotions</w:t>
      </w:r>
      <w:r>
        <w:t xml:space="preserve">. This could qualify as any one of the suffering outcomes we’ve considered (astronomical, net, pan-generational net). A major question mark with regard to suffering subroutines are the requirements for consciousness (Muehlhauser 2017) and suffering (Metzinger 2016, Tomasik 2017). </w:t>
      </w:r>
      <w:r w:rsidRPr="008F1BC3">
        <w:rPr>
          <w:rStyle w:val="StyleUnderline"/>
        </w:rPr>
        <w:t xml:space="preserve">The simpler the algorithms </w:t>
      </w:r>
      <w:r w:rsidRPr="00F2782C">
        <w:rPr>
          <w:rStyle w:val="StyleUnderline"/>
        </w:rPr>
        <w:t>that</w:t>
      </w:r>
      <w:r w:rsidRPr="008F1BC3">
        <w:rPr>
          <w:rStyle w:val="StyleUnderline"/>
        </w:rPr>
        <w:t xml:space="preserve"> can </w:t>
      </w:r>
      <w:r w:rsidRPr="00F2782C">
        <w:rPr>
          <w:rStyle w:val="StyleUnderline"/>
        </w:rPr>
        <w:t>suffer</w:t>
      </w:r>
      <w:r w:rsidRPr="008F1BC3">
        <w:rPr>
          <w:rStyle w:val="StyleUnderline"/>
        </w:rPr>
        <w:t xml:space="preserve">, the more likely it is that an entity with no regard for minimizing it would happen to instantiate large numbers of them. </w:t>
      </w:r>
    </w:p>
    <w:p w14:paraId="15876741" w14:textId="77777777" w:rsidR="00203E7E" w:rsidRDefault="00203E7E" w:rsidP="00203E7E">
      <w:r>
        <w:t xml:space="preserve">If suffering has narrow requirements such as a specific kind of self-model (Metzinger 2016), then suffering subroutines may become less common. Below are some pathways that could lead to the instantiation of large numbers of suffering subroutines (Gloor 2016): Anthropocentrism. </w:t>
      </w:r>
      <w:r w:rsidRPr="0076579C">
        <w:rPr>
          <w:rStyle w:val="StyleUnderline"/>
          <w:highlight w:val="cyan"/>
        </w:rPr>
        <w:t>If the s</w:t>
      </w:r>
      <w:r w:rsidRPr="008F1BC3">
        <w:rPr>
          <w:rStyle w:val="StyleUnderline"/>
        </w:rPr>
        <w:t>uper</w:t>
      </w:r>
      <w:r w:rsidRPr="0076579C">
        <w:rPr>
          <w:rStyle w:val="StyleUnderline"/>
          <w:highlight w:val="cyan"/>
        </w:rPr>
        <w:t>i</w:t>
      </w:r>
      <w:r w:rsidRPr="008F1BC3">
        <w:rPr>
          <w:rStyle w:val="StyleUnderline"/>
        </w:rPr>
        <w:t xml:space="preserve">ntelligence </w:t>
      </w:r>
      <w:r w:rsidRPr="0076579C">
        <w:rPr>
          <w:rStyle w:val="StyleUnderline"/>
          <w:highlight w:val="cyan"/>
        </w:rPr>
        <w:t xml:space="preserve">had been programmed to </w:t>
      </w:r>
      <w:r w:rsidRPr="0076579C">
        <w:rPr>
          <w:rStyle w:val="Emphasis"/>
          <w:highlight w:val="cyan"/>
        </w:rPr>
        <w:t>only care about humans</w:t>
      </w:r>
      <w:r w:rsidRPr="008F1BC3">
        <w:rPr>
          <w:rStyle w:val="StyleUnderline"/>
        </w:rPr>
        <w:t>,</w:t>
      </w:r>
      <w:r>
        <w:t xml:space="preserve"> or by minds which were sufficiently human-like by some criteria</w:t>
      </w:r>
      <w:r w:rsidRPr="008F1BC3">
        <w:rPr>
          <w:rStyle w:val="StyleUnderline"/>
        </w:rPr>
        <w:t xml:space="preserve">, then </w:t>
      </w:r>
      <w:r w:rsidRPr="0076579C">
        <w:rPr>
          <w:rStyle w:val="StyleUnderline"/>
          <w:highlight w:val="cyan"/>
        </w:rPr>
        <w:t>it could end up being indifferent to</w:t>
      </w:r>
      <w:r w:rsidRPr="008F1BC3">
        <w:rPr>
          <w:rStyle w:val="StyleUnderline"/>
        </w:rPr>
        <w:t xml:space="preserve"> the </w:t>
      </w:r>
      <w:r w:rsidRPr="0076579C">
        <w:rPr>
          <w:rStyle w:val="StyleUnderline"/>
          <w:highlight w:val="cyan"/>
        </w:rPr>
        <w:t>suffering of any other minds</w:t>
      </w:r>
      <w:r w:rsidRPr="008F1BC3">
        <w:rPr>
          <w:rStyle w:val="StyleUnderline"/>
        </w:rPr>
        <w:t>, including subroutines</w:t>
      </w:r>
      <w:r>
        <w:t>. Indifference. If attempts to align the superintelligence with human values failed, it might not put any intrinsic value on avoiding suffering, so it may create large numbers of suffering subroutines.</w:t>
      </w:r>
      <w:r w:rsidRPr="008F1BC3">
        <w:t xml:space="preserve"> </w:t>
      </w:r>
      <w:r>
        <w:t xml:space="preserve">Uncooperativeness. The superintelligence’s goal is something like classical utilitarianism, with no additional regards for cooperating with other value systems. As previously discussed, classical utilitarianism would prefer to avoid suffering, all else being equal. However, this concern could be overridden by opportunity costs. For example, Bostrom (2003a) suggests that every second of delayed space colonization corresponds to a loss equal to 10^14 potential lives. </w:t>
      </w:r>
    </w:p>
    <w:p w14:paraId="0690E78F" w14:textId="77777777" w:rsidR="00203E7E" w:rsidRDefault="00203E7E" w:rsidP="00203E7E">
      <w:r w:rsidRPr="008F1BC3">
        <w:rPr>
          <w:rStyle w:val="StyleUnderline"/>
        </w:rPr>
        <w:t>A classical utilitarian superintelligence that took this estimate literally might choose to build colonization robots that used suffering subroutines,</w:t>
      </w:r>
      <w:r>
        <w:t xml:space="preserve"> if this was the easiest way and developing alternative cognitive architectures capable of doing the job would take more time.</w:t>
      </w:r>
      <w:r w:rsidRPr="008F1BC3">
        <w:t xml:space="preserve"> </w:t>
      </w:r>
    </w:p>
    <w:p w14:paraId="000FFC3F" w14:textId="77777777" w:rsidR="00203E7E" w:rsidRPr="0080526C" w:rsidRDefault="00203E7E" w:rsidP="00203E7E">
      <w:pPr>
        <w:pStyle w:val="Heading4"/>
        <w:numPr>
          <w:ilvl w:val="0"/>
          <w:numId w:val="17"/>
        </w:numPr>
      </w:pPr>
      <w:r>
        <w:t>Simulated suffering</w:t>
      </w:r>
    </w:p>
    <w:p w14:paraId="004C9F35" w14:textId="77777777" w:rsidR="00203E7E" w:rsidRDefault="00203E7E" w:rsidP="00203E7E">
      <w:r w:rsidRPr="008F1BC3">
        <w:rPr>
          <w:rStyle w:val="Style13ptBold"/>
        </w:rPr>
        <w:t>Sotala et al. 17</w:t>
      </w:r>
      <w:r>
        <w:t xml:space="preserve"> (Researcher for Machine Intelligence Research Institute, Berkeley) “Superintelligence as a Cause or Cure for Risks of Astronomical Suffering” August 31, 2017 </w:t>
      </w:r>
      <w:r w:rsidRPr="0080526C">
        <w:t>https://longtermrisk.org/files/Sotala-Gloor-Superintelligent-AI-and-Suffering-Risks.pdf //</w:t>
      </w:r>
      <w:r>
        <w:t xml:space="preserve"> ZX</w:t>
      </w:r>
    </w:p>
    <w:p w14:paraId="16846F14" w14:textId="77777777" w:rsidR="00203E7E" w:rsidRDefault="00203E7E" w:rsidP="00203E7E">
      <w:r>
        <w:t xml:space="preserve">Mind crime </w:t>
      </w:r>
    </w:p>
    <w:p w14:paraId="71A60396" w14:textId="77777777" w:rsidR="00203E7E" w:rsidRPr="00F2782C" w:rsidRDefault="00203E7E" w:rsidP="00203E7E">
      <w:pPr>
        <w:rPr>
          <w:rStyle w:val="StyleUnderline"/>
        </w:rPr>
      </w:pPr>
      <w:r w:rsidRPr="0076579C">
        <w:rPr>
          <w:rStyle w:val="StyleUnderline"/>
          <w:highlight w:val="cyan"/>
        </w:rPr>
        <w:t>A superintelligence</w:t>
      </w:r>
      <w:r w:rsidRPr="00F2782C">
        <w:rPr>
          <w:rStyle w:val="StyleUnderline"/>
        </w:rPr>
        <w:t xml:space="preserve"> might </w:t>
      </w:r>
      <w:r w:rsidRPr="0076579C">
        <w:rPr>
          <w:rStyle w:val="StyleUnderline"/>
          <w:highlight w:val="cyan"/>
        </w:rPr>
        <w:t>run simulations</w:t>
      </w:r>
      <w:r w:rsidRPr="00F2782C">
        <w:rPr>
          <w:rStyle w:val="StyleUnderline"/>
        </w:rPr>
        <w:t xml:space="preserve"> of sentient beings </w:t>
      </w:r>
      <w:r w:rsidRPr="0076579C">
        <w:rPr>
          <w:rStyle w:val="StyleUnderline"/>
          <w:highlight w:val="cyan"/>
        </w:rPr>
        <w:t>for a variety of purposes</w:t>
      </w:r>
      <w:r w:rsidRPr="00F2782C">
        <w:rPr>
          <w:rStyle w:val="StyleUnderline"/>
        </w:rPr>
        <w:t>.</w:t>
      </w:r>
      <w:r>
        <w:t xml:space="preserve"> </w:t>
      </w:r>
      <w:r w:rsidRPr="0076579C">
        <w:rPr>
          <w:rStyle w:val="StyleUnderline"/>
          <w:highlight w:val="cyan"/>
        </w:rPr>
        <w:t>Bostrom</w:t>
      </w:r>
      <w:r w:rsidRPr="00F2782C">
        <w:rPr>
          <w:rStyle w:val="StyleUnderline"/>
        </w:rPr>
        <w:t xml:space="preserve"> (2014, p. 152) </w:t>
      </w:r>
      <w:r w:rsidRPr="0076579C">
        <w:rPr>
          <w:rStyle w:val="StyleUnderline"/>
          <w:highlight w:val="cyan"/>
        </w:rPr>
        <w:t>discusses</w:t>
      </w:r>
      <w:r w:rsidRPr="00F2782C">
        <w:rPr>
          <w:rStyle w:val="StyleUnderline"/>
        </w:rPr>
        <w:t xml:space="preserve"> the</w:t>
      </w:r>
      <w:r>
        <w:t xml:space="preserve"> </w:t>
      </w:r>
      <w:r w:rsidRPr="0076579C">
        <w:rPr>
          <w:rStyle w:val="StyleUnderline"/>
          <w:highlight w:val="cyan"/>
        </w:rPr>
        <w:t>specific possibility of</w:t>
      </w:r>
      <w:r w:rsidRPr="00A67774">
        <w:rPr>
          <w:rStyle w:val="StyleUnderline"/>
        </w:rPr>
        <w:t xml:space="preserve"> an AI creating </w:t>
      </w:r>
      <w:r w:rsidRPr="0076579C">
        <w:rPr>
          <w:rStyle w:val="Emphasis"/>
          <w:highlight w:val="cyan"/>
        </w:rPr>
        <w:t>simulations</w:t>
      </w:r>
      <w:r w:rsidRPr="0076579C">
        <w:rPr>
          <w:rStyle w:val="StyleUnderline"/>
          <w:highlight w:val="cyan"/>
        </w:rPr>
        <w:t xml:space="preserve"> o</w:t>
      </w:r>
      <w:r w:rsidRPr="00A67774">
        <w:rPr>
          <w:rStyle w:val="StyleUnderline"/>
        </w:rPr>
        <w:t xml:space="preserve">f human beings </w:t>
      </w:r>
      <w:r w:rsidRPr="0076579C">
        <w:rPr>
          <w:rStyle w:val="StyleUnderline"/>
          <w:highlight w:val="cyan"/>
        </w:rPr>
        <w:t xml:space="preserve">which were </w:t>
      </w:r>
      <w:r w:rsidRPr="0076579C">
        <w:rPr>
          <w:rStyle w:val="Emphasis"/>
          <w:highlight w:val="cyan"/>
        </w:rPr>
        <w:t>detailed enough to be conscious</w:t>
      </w:r>
      <w:r w:rsidRPr="0076579C">
        <w:rPr>
          <w:highlight w:val="cyan"/>
        </w:rPr>
        <w:t>.</w:t>
      </w:r>
      <w:r>
        <w:t xml:space="preserve"> These simulations could then be placed in a variety of situations in order to study things such as human psychology and sociology, and destroyed afterwards. </w:t>
      </w:r>
      <w:r w:rsidRPr="00A67774">
        <w:rPr>
          <w:rStyle w:val="StyleUnderline"/>
        </w:rPr>
        <w:t xml:space="preserve">The </w:t>
      </w:r>
      <w:r w:rsidRPr="0076579C">
        <w:rPr>
          <w:rStyle w:val="StyleUnderline"/>
          <w:highlight w:val="cyan"/>
        </w:rPr>
        <w:t>AI could also run simulations that</w:t>
      </w:r>
      <w:r w:rsidRPr="00A67774">
        <w:rPr>
          <w:rStyle w:val="StyleUnderline"/>
        </w:rPr>
        <w:t xml:space="preserve"> modeled the evolutionary history of life on Earth</w:t>
      </w:r>
      <w:r>
        <w:t xml:space="preserve">, to obtain various kinds of scientific information or to help estimate the likely location of the “Great Filter” (Hanson 1998) and whether it should expect to encounter other intelligent civilizations. </w:t>
      </w:r>
      <w:r w:rsidRPr="00A67774">
        <w:rPr>
          <w:rStyle w:val="StyleUnderline"/>
        </w:rPr>
        <w:t xml:space="preserve">This could </w:t>
      </w:r>
      <w:r w:rsidRPr="0076579C">
        <w:rPr>
          <w:rStyle w:val="StyleUnderline"/>
          <w:highlight w:val="cyan"/>
        </w:rPr>
        <w:t>repeat the wild-animal suffering</w:t>
      </w:r>
      <w:r>
        <w:t xml:space="preserve"> (Tomasik 2015, Dorado 2015) </w:t>
      </w:r>
      <w:r w:rsidRPr="0076579C">
        <w:rPr>
          <w:rStyle w:val="StyleUnderline"/>
          <w:highlight w:val="cyan"/>
        </w:rPr>
        <w:t>experienced in Earth’s</w:t>
      </w:r>
      <w:r w:rsidRPr="00F2782C">
        <w:rPr>
          <w:rStyle w:val="StyleUnderline"/>
        </w:rPr>
        <w:t xml:space="preserve"> evolutionary </w:t>
      </w:r>
      <w:r w:rsidRPr="0076579C">
        <w:rPr>
          <w:rStyle w:val="StyleUnderline"/>
          <w:highlight w:val="cyan"/>
        </w:rPr>
        <w:t>history</w:t>
      </w:r>
      <w:r w:rsidRPr="00F2782C">
        <w:rPr>
          <w:rStyle w:val="StyleUnderline"/>
        </w:rPr>
        <w:t>. The AI could also create and mistreat, or threaten to mistreat, various minds as a way to blackmail other agents.</w:t>
      </w:r>
    </w:p>
    <w:p w14:paraId="08E4748D" w14:textId="77777777" w:rsidR="00203E7E" w:rsidRDefault="00203E7E" w:rsidP="00203E7E">
      <w:r>
        <w:t xml:space="preserve">As it is possible that </w:t>
      </w:r>
      <w:r w:rsidRPr="00A67774">
        <w:rPr>
          <w:rStyle w:val="StyleUnderline"/>
        </w:rPr>
        <w:t>minds in simulations could one day compose the majority of all existing minds</w:t>
      </w:r>
      <w:r>
        <w:t xml:space="preserve"> (Bostrom 2003b), and that with sufficient technology there could be astronomical numbers of them, then depending on the nature of the simulations and the net amount of happiness and suffering, mind crime could possibly lead to any one of the three suffering outcomes. Below are some pathways that could lead to mind crime (Gloor 2016): Anthropocentrism</w:t>
      </w:r>
      <w:r w:rsidRPr="00A67774">
        <w:rPr>
          <w:rStyle w:val="StyleUnderline"/>
        </w:rPr>
        <w:t>. Again, if the superintelligence had been programmed to only care about humans, or about minds which were sufficiently human-like by some criteria, then it could be indifferent to the suffering experienced by non-humans in its simulations</w:t>
      </w:r>
      <w:r>
        <w:t xml:space="preserve">. </w:t>
      </w:r>
      <w:r w:rsidRPr="0076579C">
        <w:rPr>
          <w:rStyle w:val="Emphasis"/>
          <w:highlight w:val="cyan"/>
        </w:rPr>
        <w:t>Indifference</w:t>
      </w:r>
      <w:r>
        <w:t xml:space="preserve">. </w:t>
      </w:r>
      <w:r w:rsidRPr="00A67774">
        <w:rPr>
          <w:rStyle w:val="StyleUnderline"/>
        </w:rPr>
        <w:t>I</w:t>
      </w:r>
      <w:r w:rsidRPr="00A67774">
        <w:t>f attempts to align the superintelligence with human values failed</w:t>
      </w:r>
      <w:r>
        <w:t xml:space="preserve">, it might not put any intrinsic value on avoiding suffering, so it may create large numbers of simulations with sentient minds if that furthered its objectives. Extortion. </w:t>
      </w:r>
      <w:r w:rsidRPr="00A67774">
        <w:rPr>
          <w:rStyle w:val="StyleUnderline"/>
        </w:rPr>
        <w:t>The superintelligence comes into conflict with another actor that disvalues suffering</w:t>
      </w:r>
      <w:r>
        <w:t xml:space="preserve">, </w:t>
      </w:r>
      <w:r w:rsidRPr="00A67774">
        <w:rPr>
          <w:rStyle w:val="StyleUnderline"/>
        </w:rPr>
        <w:t xml:space="preserve">so the superintelligence </w:t>
      </w:r>
      <w:r w:rsidRPr="0076579C">
        <w:rPr>
          <w:rStyle w:val="StyleUnderline"/>
          <w:highlight w:val="cyan"/>
        </w:rPr>
        <w:t>instantiates</w:t>
      </w:r>
      <w:r w:rsidRPr="0076579C">
        <w:rPr>
          <w:highlight w:val="cyan"/>
        </w:rPr>
        <w:t xml:space="preserve"> </w:t>
      </w:r>
      <w:r w:rsidRPr="0076579C">
        <w:rPr>
          <w:rStyle w:val="Emphasis"/>
          <w:highlight w:val="cyan"/>
        </w:rPr>
        <w:t>large numbers of suffering minds</w:t>
      </w:r>
      <w:r>
        <w:t xml:space="preserve"> as a way of extorting the other entity.</w:t>
      </w:r>
      <w:r w:rsidRPr="008F1BC3">
        <w:t xml:space="preserve"> </w:t>
      </w:r>
      <w:r>
        <w:t>Libertarianism regarding computations: the creators of the first superintelligence instruct the AI to give every human alive at the time control of a planet or galaxy,</w:t>
      </w:r>
      <w:r w:rsidRPr="008F1BC3">
        <w:t xml:space="preserve"> </w:t>
      </w:r>
      <w:r>
        <w:t xml:space="preserve">with no additional rules to govern what goes on within those territories. </w:t>
      </w:r>
      <w:r w:rsidRPr="0076579C">
        <w:rPr>
          <w:rStyle w:val="StyleUnderline"/>
          <w:highlight w:val="cyan"/>
        </w:rPr>
        <w:t>This would</w:t>
      </w:r>
      <w:r w:rsidRPr="00A67774">
        <w:rPr>
          <w:rStyle w:val="StyleUnderline"/>
        </w:rPr>
        <w:t xml:space="preserve"> practically </w:t>
      </w:r>
      <w:r w:rsidRPr="0076579C">
        <w:rPr>
          <w:rStyle w:val="StyleUnderline"/>
          <w:highlight w:val="cyan"/>
        </w:rPr>
        <w:t>guarantee</w:t>
      </w:r>
      <w:r w:rsidRPr="00A67774">
        <w:rPr>
          <w:rStyle w:val="StyleUnderline"/>
        </w:rPr>
        <w:t xml:space="preserve"> </w:t>
      </w:r>
      <w:r w:rsidRPr="0076579C">
        <w:rPr>
          <w:rStyle w:val="StyleUnderline"/>
          <w:highlight w:val="cyan"/>
        </w:rPr>
        <w:t>that some humans</w:t>
      </w:r>
      <w:r w:rsidRPr="00A67774">
        <w:rPr>
          <w:rStyle w:val="StyleUnderline"/>
        </w:rPr>
        <w:t xml:space="preserve"> would </w:t>
      </w:r>
      <w:r w:rsidRPr="0076579C">
        <w:rPr>
          <w:rStyle w:val="StyleUnderline"/>
          <w:highlight w:val="cyan"/>
        </w:rPr>
        <w:t>use this opportunity for</w:t>
      </w:r>
      <w:r w:rsidRPr="00A67774">
        <w:rPr>
          <w:rStyle w:val="StyleUnderline"/>
        </w:rPr>
        <w:t xml:space="preserve"> inflicting </w:t>
      </w:r>
      <w:r w:rsidRPr="0076579C">
        <w:rPr>
          <w:rStyle w:val="StyleUnderline"/>
          <w:highlight w:val="cyan"/>
        </w:rPr>
        <w:t>widespread cruelty</w:t>
      </w:r>
      <w:r>
        <w:t xml:space="preserve"> (see the previous section).</w:t>
      </w:r>
      <w:r w:rsidRPr="008F1BC3">
        <w:t xml:space="preserve"> </w:t>
      </w:r>
    </w:p>
    <w:p w14:paraId="3F57FDCB" w14:textId="77777777" w:rsidR="00203E7E" w:rsidRDefault="00203E7E" w:rsidP="00203E7E">
      <w:pPr>
        <w:pStyle w:val="Heading4"/>
        <w:numPr>
          <w:ilvl w:val="0"/>
          <w:numId w:val="17"/>
        </w:numPr>
      </w:pPr>
      <w:r>
        <w:t xml:space="preserve">Flawed directives. </w:t>
      </w:r>
    </w:p>
    <w:p w14:paraId="2DB033E8" w14:textId="77777777" w:rsidR="00203E7E" w:rsidRPr="0080526C" w:rsidRDefault="00203E7E" w:rsidP="00203E7E">
      <w:r w:rsidRPr="008F1BC3">
        <w:rPr>
          <w:rStyle w:val="Style13ptBold"/>
        </w:rPr>
        <w:t>Sotala et al. 17</w:t>
      </w:r>
      <w:r>
        <w:t xml:space="preserve"> (Researcher for Machine Intelligence Research Institute, Berkeley) “Superintelligence as a Cause or Cure for Risks of Astronomical Suffering” August 31, 2017 </w:t>
      </w:r>
      <w:r w:rsidRPr="0080526C">
        <w:t>https://longtermrisk.org/files/Sotala-Gloor-Superintelligent-AI-and-Suffering-Risks.pdf //</w:t>
      </w:r>
      <w:r>
        <w:t xml:space="preserve"> ZX</w:t>
      </w:r>
    </w:p>
    <w:p w14:paraId="5BC418FB" w14:textId="77777777" w:rsidR="00203E7E" w:rsidRDefault="00203E7E" w:rsidP="00203E7E">
      <w:r>
        <w:t xml:space="preserve">Flawed realization </w:t>
      </w:r>
    </w:p>
    <w:p w14:paraId="0CFF3CE3" w14:textId="77777777" w:rsidR="00203E7E" w:rsidRDefault="00203E7E" w:rsidP="00203E7E">
      <w:r w:rsidRPr="0076579C">
        <w:rPr>
          <w:rStyle w:val="StyleUnderline"/>
          <w:highlight w:val="cyan"/>
        </w:rPr>
        <w:t>A superintelligence with human-aligned values</w:t>
      </w:r>
      <w:r w:rsidRPr="0080526C">
        <w:rPr>
          <w:rStyle w:val="StyleUnderline"/>
        </w:rPr>
        <w:t xml:space="preserve"> might </w:t>
      </w:r>
      <w:r w:rsidRPr="0076579C">
        <w:rPr>
          <w:rStyle w:val="StyleUnderline"/>
          <w:highlight w:val="cyan"/>
        </w:rPr>
        <w:t>aim to convert</w:t>
      </w:r>
      <w:r w:rsidRPr="0080526C">
        <w:rPr>
          <w:rStyle w:val="StyleUnderline"/>
        </w:rPr>
        <w:t xml:space="preserve"> the </w:t>
      </w:r>
      <w:r w:rsidRPr="0076579C">
        <w:rPr>
          <w:rStyle w:val="StyleUnderline"/>
          <w:highlight w:val="cyan"/>
        </w:rPr>
        <w:t>resources</w:t>
      </w:r>
      <w:r w:rsidRPr="0080526C">
        <w:rPr>
          <w:rStyle w:val="StyleUnderline"/>
        </w:rPr>
        <w:t xml:space="preserve"> </w:t>
      </w:r>
      <w:r w:rsidRPr="0076579C">
        <w:rPr>
          <w:rStyle w:val="StyleUnderline"/>
          <w:highlight w:val="cyan"/>
        </w:rPr>
        <w:t>in its reach into clusters of utopia</w:t>
      </w:r>
      <w:r>
        <w:t xml:space="preserve">, and seek to colonize the universe in order to maximize the value of the world (Bostrom 2003a), filling the universe with new minds and valuable experiences and resources. </w:t>
      </w:r>
    </w:p>
    <w:p w14:paraId="36CF92ED" w14:textId="77777777" w:rsidR="00203E7E" w:rsidRDefault="00203E7E" w:rsidP="00203E7E">
      <w:r>
        <w:t xml:space="preserve">At the same time, </w:t>
      </w:r>
      <w:r w:rsidRPr="0080526C">
        <w:rPr>
          <w:rStyle w:val="StyleUnderline"/>
        </w:rPr>
        <w:t>if the superintelligence had the wrong goals,</w:t>
      </w:r>
      <w:r>
        <w:t xml:space="preserve"> </w:t>
      </w:r>
      <w:r w:rsidRPr="0076579C">
        <w:rPr>
          <w:rStyle w:val="StyleUnderline"/>
          <w:highlight w:val="cyan"/>
        </w:rPr>
        <w:t xml:space="preserve">this could result in a universe filled by </w:t>
      </w:r>
      <w:r w:rsidRPr="0076579C">
        <w:rPr>
          <w:rStyle w:val="Emphasis"/>
          <w:highlight w:val="cyan"/>
        </w:rPr>
        <w:t>vast amounts of disvalue</w:t>
      </w:r>
      <w:r>
        <w:t xml:space="preserve">. While some mistakes in value loading may result in a superintelligence whose goal is completely unlike what people value, </w:t>
      </w:r>
      <w:r w:rsidRPr="0080526C">
        <w:rPr>
          <w:rStyle w:val="StyleUnderline"/>
        </w:rPr>
        <w:t>certain mistakes could result in flawed realization</w:t>
      </w:r>
      <w:r>
        <w:t xml:space="preserve"> (Bostrom 2013). In this outcome, </w:t>
      </w:r>
      <w:r w:rsidRPr="0080526C">
        <w:rPr>
          <w:rStyle w:val="StyleUnderline"/>
        </w:rPr>
        <w:t>the superintelligence’s goal gets human values mostly right</w:t>
      </w:r>
      <w:r>
        <w:t xml:space="preserve">, in the sense of sharing many similarities with what we value, </w:t>
      </w:r>
      <w:r w:rsidRPr="0080526C">
        <w:rPr>
          <w:rStyle w:val="StyleUnderline"/>
        </w:rPr>
        <w:t>but also contains a flaw that drastically changes the intended outcome</w:t>
      </w:r>
      <w:r>
        <w:t xml:space="preserve">11 . For example, </w:t>
      </w:r>
      <w:r w:rsidRPr="0076579C">
        <w:rPr>
          <w:rStyle w:val="Emphasis"/>
          <w:highlight w:val="cyan"/>
        </w:rPr>
        <w:t>value extrapolation</w:t>
      </w:r>
      <w:r>
        <w:t xml:space="preserve"> (Yudkowsky 2004) and value learning (Soares 2016, Sotala 2016) </w:t>
      </w:r>
      <w:r w:rsidRPr="0080526C">
        <w:rPr>
          <w:rStyle w:val="StyleUnderline"/>
        </w:rPr>
        <w:t xml:space="preserve">approaches </w:t>
      </w:r>
      <w:r w:rsidRPr="0076579C">
        <w:rPr>
          <w:rStyle w:val="StyleUnderline"/>
          <w:highlight w:val="cyan"/>
        </w:rPr>
        <w:t>attempt to learn human values</w:t>
      </w:r>
      <w:r w:rsidRPr="0080526C">
        <w:rPr>
          <w:rStyle w:val="StyleUnderline"/>
        </w:rPr>
        <w:t xml:space="preserve"> in order </w:t>
      </w:r>
      <w:r w:rsidRPr="0076579C">
        <w:rPr>
          <w:rStyle w:val="StyleUnderline"/>
          <w:highlight w:val="cyan"/>
        </w:rPr>
        <w:t>to create a world</w:t>
      </w:r>
      <w:r w:rsidRPr="0080526C">
        <w:rPr>
          <w:rStyle w:val="StyleUnderline"/>
        </w:rPr>
        <w:t xml:space="preserve"> that is </w:t>
      </w:r>
      <w:r w:rsidRPr="0076579C">
        <w:rPr>
          <w:rStyle w:val="StyleUnderline"/>
          <w:highlight w:val="cyan"/>
        </w:rPr>
        <w:t>in accordance with those values</w:t>
      </w:r>
      <w:r>
        <w:t xml:space="preserve">. There have been occasions in history when circumstances that cause suffering have been defended by appealing to values which seem pointless to modern sensibilities, but which were nonetheless a part of the prevailing values at the time. In Victorian London, the use of anesthesia in childbirth was opposed on the grounds that being under the partial influence of anesthetics may cause “improper” and “lascivious” sexual dreams (Farr 1980), with this being considered more important to avoid than the pain of childbirth. </w:t>
      </w:r>
    </w:p>
    <w:p w14:paraId="54446C5B" w14:textId="77777777" w:rsidR="00203E7E" w:rsidRPr="008F1BC3" w:rsidRDefault="00203E7E" w:rsidP="00203E7E">
      <w:r w:rsidRPr="0076579C">
        <w:rPr>
          <w:rStyle w:val="StyleUnderline"/>
          <w:highlight w:val="cyan"/>
        </w:rPr>
        <w:t>A flawed value-loading process</w:t>
      </w:r>
      <w:r w:rsidRPr="0080526C">
        <w:rPr>
          <w:rStyle w:val="StyleUnderline"/>
        </w:rPr>
        <w:t xml:space="preserve"> might </w:t>
      </w:r>
      <w:r w:rsidRPr="0076579C">
        <w:rPr>
          <w:rStyle w:val="StyleUnderline"/>
          <w:highlight w:val="cyan"/>
        </w:rPr>
        <w:t xml:space="preserve">give </w:t>
      </w:r>
      <w:r w:rsidRPr="0076579C">
        <w:rPr>
          <w:rStyle w:val="Emphasis"/>
          <w:highlight w:val="cyan"/>
        </w:rPr>
        <w:t>disproportionate weight</w:t>
      </w:r>
      <w:r w:rsidRPr="0076579C">
        <w:rPr>
          <w:highlight w:val="cyan"/>
        </w:rPr>
        <w:t xml:space="preserve"> </w:t>
      </w:r>
      <w:r w:rsidRPr="0076579C">
        <w:rPr>
          <w:rStyle w:val="StyleUnderline"/>
          <w:highlight w:val="cyan"/>
        </w:rPr>
        <w:t>to</w:t>
      </w:r>
      <w:r w:rsidRPr="0080526C">
        <w:rPr>
          <w:rStyle w:val="StyleUnderline"/>
        </w:rPr>
        <w:t xml:space="preserve"> historical, existing, or </w:t>
      </w:r>
      <w:r w:rsidRPr="0076579C">
        <w:rPr>
          <w:rStyle w:val="StyleUnderline"/>
          <w:highlight w:val="cyan"/>
        </w:rPr>
        <w:t>incorrectly extrapolated</w:t>
      </w:r>
      <w:r w:rsidRPr="0080526C">
        <w:rPr>
          <w:rStyle w:val="StyleUnderline"/>
        </w:rPr>
        <w:t xml:space="preserve"> future </w:t>
      </w:r>
      <w:r w:rsidRPr="0076579C">
        <w:rPr>
          <w:rStyle w:val="StyleUnderline"/>
          <w:highlight w:val="cyan"/>
        </w:rPr>
        <w:t>values</w:t>
      </w:r>
      <w:r>
        <w:t xml:space="preserve"> whose realization then becomes more important than the avoidance of suffering. </w:t>
      </w:r>
      <w:r w:rsidRPr="0080526C">
        <w:rPr>
          <w:rStyle w:val="StyleUnderline"/>
        </w:rPr>
        <w:t xml:space="preserve">Besides merely considering the avoidance of suffering less important than the enabling of other values, </w:t>
      </w:r>
      <w:r w:rsidRPr="0076579C">
        <w:rPr>
          <w:rStyle w:val="StyleUnderline"/>
          <w:highlight w:val="cyan"/>
        </w:rPr>
        <w:t xml:space="preserve">a </w:t>
      </w:r>
      <w:r w:rsidRPr="0076579C">
        <w:rPr>
          <w:rStyle w:val="Emphasis"/>
          <w:highlight w:val="cyan"/>
        </w:rPr>
        <w:t>flawed process</w:t>
      </w:r>
      <w:r w:rsidRPr="0080526C">
        <w:rPr>
          <w:rStyle w:val="StyleUnderline"/>
        </w:rPr>
        <w:t xml:space="preserve"> might also </w:t>
      </w:r>
      <w:r w:rsidRPr="0076579C">
        <w:rPr>
          <w:rStyle w:val="Emphasis"/>
          <w:highlight w:val="cyan"/>
        </w:rPr>
        <w:t>tap into</w:t>
      </w:r>
      <w:r w:rsidRPr="0080526C">
        <w:rPr>
          <w:rStyle w:val="StyleUnderline"/>
        </w:rPr>
        <w:t xml:space="preserve"> various </w:t>
      </w:r>
      <w:r w:rsidRPr="0076579C">
        <w:rPr>
          <w:rStyle w:val="StyleUnderline"/>
          <w:highlight w:val="cyan"/>
        </w:rPr>
        <w:t>human tendencies for</w:t>
      </w:r>
      <w:r w:rsidRPr="0080526C">
        <w:rPr>
          <w:rStyle w:val="StyleUnderline"/>
        </w:rPr>
        <w:t xml:space="preserve"> endorsing or </w:t>
      </w:r>
      <w:r w:rsidRPr="0076579C">
        <w:rPr>
          <w:rStyle w:val="StyleUnderline"/>
          <w:highlight w:val="cyan"/>
        </w:rPr>
        <w:t xml:space="preserve">celebrating </w:t>
      </w:r>
      <w:r w:rsidRPr="0076579C">
        <w:rPr>
          <w:rStyle w:val="Emphasis"/>
          <w:highlight w:val="cyan"/>
        </w:rPr>
        <w:t>cruelty</w:t>
      </w:r>
      <w:r>
        <w:t xml:space="preserve"> (see the discussion in section 4), or outright glorifying suffering. </w:t>
      </w:r>
      <w:r w:rsidRPr="0076579C">
        <w:rPr>
          <w:rStyle w:val="StyleUnderline"/>
          <w:highlight w:val="cyan"/>
        </w:rPr>
        <w:t>Small changes</w:t>
      </w:r>
      <w:r w:rsidRPr="0080526C">
        <w:rPr>
          <w:rStyle w:val="StyleUnderline"/>
        </w:rPr>
        <w:t xml:space="preserve"> to a recipe for utopia </w:t>
      </w:r>
      <w:r w:rsidRPr="0076579C">
        <w:rPr>
          <w:rStyle w:val="StyleUnderline"/>
          <w:highlight w:val="cyan"/>
        </w:rPr>
        <w:t>may lead to a future with much more suffering</w:t>
      </w:r>
      <w:r>
        <w:t xml:space="preserve"> than one shaped by a superintelligence whose goals were completely different from ours.</w:t>
      </w:r>
    </w:p>
    <w:p w14:paraId="02BB0DCB" w14:textId="0ACCA316" w:rsidR="002F7C5B" w:rsidRDefault="002F7C5B" w:rsidP="00734985">
      <w:pPr>
        <w:pStyle w:val="Heading3"/>
      </w:pPr>
      <w:r>
        <w:t>2NC---Framing</w:t>
      </w:r>
    </w:p>
    <w:p w14:paraId="2DB650B7" w14:textId="77777777" w:rsidR="002F7C5B" w:rsidRPr="008662C6" w:rsidRDefault="002F7C5B" w:rsidP="002F7C5B">
      <w:pPr>
        <w:pStyle w:val="Heading4"/>
      </w:pPr>
      <w:r w:rsidRPr="008662C6">
        <w:t xml:space="preserve">It is incomparably worse than human extinction. </w:t>
      </w:r>
    </w:p>
    <w:p w14:paraId="46434DDA" w14:textId="77777777" w:rsidR="002F7C5B" w:rsidRPr="008662C6" w:rsidRDefault="002F7C5B" w:rsidP="002F7C5B">
      <w:r w:rsidRPr="008662C6">
        <w:rPr>
          <w:rStyle w:val="Style13ptBold"/>
        </w:rPr>
        <w:t xml:space="preserve">Daniel ‘17 </w:t>
      </w:r>
      <w:r w:rsidRPr="008662C6">
        <w:t>[Max Daniel, Executive Director of the Foundational Research Institute, Senior Research Scholar at the Future of Humanity Institute, MS in Mathematics from Heidelberg University, “S-Risks: Why They Are The Worst Existential Risks, And How To Prevent Them”, Foundational Research Institute, https://foundational-research.org/s-risks-talk-eag-boston-2017/]</w:t>
      </w:r>
    </w:p>
    <w:p w14:paraId="1F0E8814" w14:textId="77777777" w:rsidR="002F7C5B" w:rsidRPr="008662C6" w:rsidRDefault="002F7C5B" w:rsidP="002F7C5B">
      <w:r w:rsidRPr="008662C6">
        <w:t xml:space="preserve">To come back to the title of my talk, I can now state why </w:t>
      </w:r>
      <w:r w:rsidRPr="002F7C5B">
        <w:rPr>
          <w:rStyle w:val="StyleUnderline"/>
          <w:highlight w:val="cyan"/>
        </w:rPr>
        <w:t>s-risks are the worst</w:t>
      </w:r>
      <w:r w:rsidRPr="002F7C5B">
        <w:rPr>
          <w:rStyle w:val="StyleUnderline"/>
        </w:rPr>
        <w:t xml:space="preserve"> existential </w:t>
      </w:r>
      <w:r w:rsidRPr="002F7C5B">
        <w:rPr>
          <w:rStyle w:val="StyleUnderline"/>
          <w:highlight w:val="cyan"/>
        </w:rPr>
        <w:t>risks</w:t>
      </w:r>
      <w:r w:rsidRPr="002F7C5B">
        <w:rPr>
          <w:rStyle w:val="StyleUnderline"/>
        </w:rPr>
        <w:t xml:space="preserve">. S-risks are the worst existential risks because I’ll define them to have </w:t>
      </w:r>
      <w:r w:rsidRPr="002F7C5B">
        <w:rPr>
          <w:rStyle w:val="StyleUnderline"/>
          <w:highlight w:val="cyan"/>
        </w:rPr>
        <w:t>the largest</w:t>
      </w:r>
      <w:r w:rsidRPr="002F7C5B">
        <w:rPr>
          <w:rStyle w:val="StyleUnderline"/>
        </w:rPr>
        <w:t xml:space="preserve"> possible </w:t>
      </w:r>
      <w:r w:rsidRPr="002F7C5B">
        <w:rPr>
          <w:rStyle w:val="StyleUnderline"/>
          <w:highlight w:val="cyan"/>
        </w:rPr>
        <w:t>scope and</w:t>
      </w:r>
      <w:r w:rsidRPr="002F7C5B">
        <w:rPr>
          <w:rStyle w:val="StyleUnderline"/>
        </w:rPr>
        <w:t xml:space="preserve"> the largest possible </w:t>
      </w:r>
      <w:r w:rsidRPr="002F7C5B">
        <w:rPr>
          <w:rStyle w:val="StyleUnderline"/>
          <w:highlight w:val="cyan"/>
        </w:rPr>
        <w:t>severity</w:t>
      </w:r>
      <w:r w:rsidRPr="002F7C5B">
        <w:rPr>
          <w:rStyle w:val="StyleUnderline"/>
        </w:rPr>
        <w:t>. (I will qualify the claim that s-risks are the worst x-risks later.) That is, I’d like to suggest the following definition. “S-risk – One where an adverse outcome would bring about severe suffering on a cosmic scale, vastly exceeding all suffering that has existed on Earth so far.”</w:t>
      </w:r>
      <w:r w:rsidRPr="008662C6">
        <w:rPr>
          <w:rStyle w:val="TitleChar"/>
        </w:rPr>
        <w:t xml:space="preserve"> </w:t>
      </w:r>
      <w:r w:rsidRPr="008662C6">
        <w:t xml:space="preserve">So, s-risks are roughly as severe as factory farming, but with an even larger scope. To better understand this definition, let’s zoom in on the part of the map that shows existential risk. One subclass of risks are those that, with respect to their scope, would affect all future human generations, and, with respect to their severity, would remove everything valuable. One central example of such pan-generational, crushing risks are risks of human extinction. </w:t>
      </w:r>
      <w:r w:rsidRPr="002F7C5B">
        <w:rPr>
          <w:rStyle w:val="StyleUnderline"/>
        </w:rPr>
        <w:t xml:space="preserve">Risks of extinction have received the most attention so far. But, conceptually, x-risks contain another class of risks. </w:t>
      </w:r>
      <w:r w:rsidRPr="002F7C5B">
        <w:rPr>
          <w:rStyle w:val="StyleUnderline"/>
          <w:highlight w:val="cyan"/>
        </w:rPr>
        <w:t xml:space="preserve">These are </w:t>
      </w:r>
      <w:r w:rsidRPr="002F7C5B">
        <w:rPr>
          <w:rStyle w:val="StyleUnderline"/>
        </w:rPr>
        <w:t xml:space="preserve">risks of outcomes even </w:t>
      </w:r>
      <w:r w:rsidRPr="002F7C5B">
        <w:rPr>
          <w:rStyle w:val="StyleUnderline"/>
          <w:highlight w:val="cyan"/>
        </w:rPr>
        <w:t>worse than extinction</w:t>
      </w:r>
      <w:r w:rsidRPr="002F7C5B">
        <w:rPr>
          <w:rStyle w:val="StyleUnderline"/>
        </w:rPr>
        <w:t xml:space="preserve"> in two respects. </w:t>
      </w:r>
      <w:r w:rsidRPr="002F7C5B">
        <w:rPr>
          <w:rStyle w:val="StyleUnderline"/>
          <w:highlight w:val="cyan"/>
        </w:rPr>
        <w:t>First, with</w:t>
      </w:r>
      <w:r w:rsidRPr="002F7C5B">
        <w:rPr>
          <w:rStyle w:val="StyleUnderline"/>
        </w:rPr>
        <w:t xml:space="preserve"> respect to their </w:t>
      </w:r>
      <w:r w:rsidRPr="002F7C5B">
        <w:rPr>
          <w:rStyle w:val="StyleUnderline"/>
          <w:highlight w:val="cyan"/>
        </w:rPr>
        <w:t>scope, they not only threaten</w:t>
      </w:r>
      <w:r w:rsidRPr="002F7C5B">
        <w:rPr>
          <w:rStyle w:val="StyleUnderline"/>
        </w:rPr>
        <w:t xml:space="preserve"> the future generations of </w:t>
      </w:r>
      <w:r w:rsidRPr="002F7C5B">
        <w:rPr>
          <w:rStyle w:val="StyleUnderline"/>
          <w:highlight w:val="cyan"/>
        </w:rPr>
        <w:t>humans</w:t>
      </w:r>
      <w:r w:rsidRPr="002F7C5B">
        <w:rPr>
          <w:rStyle w:val="StyleUnderline"/>
        </w:rPr>
        <w:t xml:space="preserve"> or our successors, </w:t>
      </w:r>
      <w:r w:rsidRPr="002F7C5B">
        <w:rPr>
          <w:rStyle w:val="StyleUnderline"/>
          <w:highlight w:val="cyan"/>
        </w:rPr>
        <w:t>but all</w:t>
      </w:r>
      <w:r w:rsidRPr="002F7C5B">
        <w:rPr>
          <w:rStyle w:val="StyleUnderline"/>
        </w:rPr>
        <w:t xml:space="preserve"> sentient </w:t>
      </w:r>
      <w:r w:rsidRPr="002F7C5B">
        <w:rPr>
          <w:rStyle w:val="StyleUnderline"/>
          <w:highlight w:val="cyan"/>
        </w:rPr>
        <w:t>life in the</w:t>
      </w:r>
      <w:r w:rsidRPr="002F7C5B">
        <w:rPr>
          <w:rStyle w:val="StyleUnderline"/>
        </w:rPr>
        <w:t xml:space="preserve"> whole </w:t>
      </w:r>
      <w:r w:rsidRPr="002F7C5B">
        <w:rPr>
          <w:rStyle w:val="StyleUnderline"/>
          <w:highlight w:val="cyan"/>
        </w:rPr>
        <w:t>universe. Second, with</w:t>
      </w:r>
      <w:r w:rsidRPr="002F7C5B">
        <w:rPr>
          <w:rStyle w:val="StyleUnderline"/>
        </w:rPr>
        <w:t xml:space="preserve"> respect to their </w:t>
      </w:r>
      <w:r w:rsidRPr="002F7C5B">
        <w:rPr>
          <w:rStyle w:val="StyleUnderline"/>
          <w:highlight w:val="cyan"/>
        </w:rPr>
        <w:t>severity, they not only remove everything</w:t>
      </w:r>
      <w:r w:rsidRPr="002F7C5B">
        <w:rPr>
          <w:rStyle w:val="StyleUnderline"/>
        </w:rPr>
        <w:t xml:space="preserve"> that would be </w:t>
      </w:r>
      <w:r w:rsidRPr="002F7C5B">
        <w:rPr>
          <w:rStyle w:val="StyleUnderline"/>
          <w:highlight w:val="cyan"/>
        </w:rPr>
        <w:t>valuable but also come with a lot of disvalue</w:t>
      </w:r>
      <w:r w:rsidRPr="008662C6">
        <w:t xml:space="preserve"> – that is, features we’d like to avoid no matter what. Recall the story I told in the beginning, but think of Greta’s solitary confinement being multiplied by many orders of magnitude – for instance, because it affects a very large population of sentient uploads.</w:t>
      </w:r>
    </w:p>
    <w:p w14:paraId="1737CF82" w14:textId="66B9D8B2" w:rsidR="00734985" w:rsidRDefault="0076579C" w:rsidP="00734985">
      <w:pPr>
        <w:pStyle w:val="Heading3"/>
      </w:pPr>
      <w:r>
        <w:t>2NC---</w:t>
      </w:r>
      <w:r w:rsidR="00734985">
        <w:t>AT: Other Countries</w:t>
      </w:r>
    </w:p>
    <w:p w14:paraId="11FE9478" w14:textId="4FAC997D" w:rsidR="00734985" w:rsidRPr="00734985" w:rsidRDefault="00734985" w:rsidP="00734985">
      <w:pPr>
        <w:pStyle w:val="Heading4"/>
      </w:pPr>
      <w:r>
        <w:t xml:space="preserve">Domestic companies are the ones that are key. </w:t>
      </w:r>
    </w:p>
    <w:p w14:paraId="3F4B284C" w14:textId="5D0A38BF" w:rsidR="00734985" w:rsidRPr="00070211" w:rsidRDefault="00734985" w:rsidP="00734985">
      <w:r>
        <w:t xml:space="preserve">Erik </w:t>
      </w:r>
      <w:r w:rsidRPr="007C308B">
        <w:rPr>
          <w:rStyle w:val="Style13ptBold"/>
        </w:rPr>
        <w:t>Hoel</w:t>
      </w:r>
      <w:r>
        <w:t xml:space="preserve"> </w:t>
      </w:r>
      <w:r w:rsidRPr="005D42D9">
        <w:rPr>
          <w:rStyle w:val="Style13ptBold"/>
        </w:rPr>
        <w:t>23</w:t>
      </w:r>
      <w:r>
        <w:t xml:space="preserve">, </w:t>
      </w:r>
      <w:r w:rsidRPr="005D42D9">
        <w:t>2-28</w:t>
      </w:r>
      <w:r>
        <w:t>-2023; Erik Hoel is an American neuroscientist and neurophilosopher. Hoel holds a PhD in neuroscience from the University of Wisconsin–Madison and in 2018 was recipient of the Forbes 30 Under 30 – Science award. He currently works as a research assistant professor at Tufts University. Hoel was previously a postdoctoral researcher in the lab of Rafael Yuste at Columbia University and a visiting fellow at the Institute for Advanced Study in Princeton. His main areas of research are the study and philosophy of consciousness, cognition, biological function of dreams, and mathematical theories of emergence. He is noted for using information theory and causal analysis to develop mathematical models to explore and understand the basis of consciousness and dreams.; "How to navigate the AI apocalypse as a sane person", The Intrinsic Perspective, https://www.theintrinsicperspective.com/p/how-to-navigate-the-ai-apocalypse, Thanks Arthur</w:t>
      </w:r>
    </w:p>
    <w:p w14:paraId="4155AF0C" w14:textId="77777777" w:rsidR="00734985" w:rsidRPr="001C5DBB" w:rsidRDefault="00734985" w:rsidP="00734985">
      <w:pPr>
        <w:rPr>
          <w:rStyle w:val="StyleUnderline"/>
        </w:rPr>
      </w:pPr>
      <w:r w:rsidRPr="001C5DBB">
        <w:rPr>
          <w:rStyle w:val="StyleUnderline"/>
        </w:rPr>
        <w:t xml:space="preserve">You </w:t>
      </w:r>
      <w:r w:rsidRPr="0076579C">
        <w:rPr>
          <w:rStyle w:val="StyleUnderline"/>
          <w:highlight w:val="cyan"/>
        </w:rPr>
        <w:t>don’t need</w:t>
      </w:r>
      <w:r w:rsidRPr="00A6438B">
        <w:rPr>
          <w:rStyle w:val="StyleUnderline"/>
        </w:rPr>
        <w:t xml:space="preserve"> to get </w:t>
      </w:r>
      <w:r w:rsidRPr="0076579C">
        <w:rPr>
          <w:rStyle w:val="StyleUnderline"/>
          <w:highlight w:val="cyan"/>
        </w:rPr>
        <w:t>everyone</w:t>
      </w:r>
      <w:r w:rsidRPr="00A6438B">
        <w:rPr>
          <w:rStyle w:val="StyleUnderline"/>
        </w:rPr>
        <w:t xml:space="preserve"> on Earth </w:t>
      </w:r>
      <w:r w:rsidRPr="0076579C">
        <w:rPr>
          <w:rStyle w:val="StyleUnderline"/>
          <w:highlight w:val="cyan"/>
        </w:rPr>
        <w:t>to</w:t>
      </w:r>
      <w:r w:rsidRPr="001C5DBB">
        <w:rPr>
          <w:rStyle w:val="StyleUnderline"/>
        </w:rPr>
        <w:t xml:space="preserve"> agree to </w:t>
      </w:r>
      <w:r w:rsidRPr="0076579C">
        <w:rPr>
          <w:rStyle w:val="StyleUnderline"/>
          <w:highlight w:val="cyan"/>
        </w:rPr>
        <w:t>stop</w:t>
      </w:r>
      <w:r w:rsidRPr="001C5DBB">
        <w:rPr>
          <w:rStyle w:val="StyleUnderline"/>
        </w:rPr>
        <w:t xml:space="preserve"> building AI</w:t>
      </w:r>
      <w:r w:rsidRPr="00433CBA">
        <w:rPr>
          <w:sz w:val="10"/>
        </w:rPr>
        <w:t xml:space="preserve">, because </w:t>
      </w:r>
      <w:r w:rsidRPr="001C5DBB">
        <w:rPr>
          <w:rStyle w:val="StyleUnderline"/>
        </w:rPr>
        <w:t xml:space="preserve">the </w:t>
      </w:r>
      <w:r w:rsidRPr="0076579C">
        <w:rPr>
          <w:rStyle w:val="Emphasis"/>
          <w:highlight w:val="cyan"/>
        </w:rPr>
        <w:t>only people on the</w:t>
      </w:r>
      <w:r w:rsidRPr="001C5DBB">
        <w:rPr>
          <w:rStyle w:val="Emphasis"/>
        </w:rPr>
        <w:t xml:space="preserve"> entire </w:t>
      </w:r>
      <w:r w:rsidRPr="0076579C">
        <w:rPr>
          <w:rStyle w:val="Emphasis"/>
          <w:highlight w:val="cyan"/>
        </w:rPr>
        <w:t>planet</w:t>
      </w:r>
      <w:r w:rsidRPr="0076579C">
        <w:rPr>
          <w:rStyle w:val="StyleUnderline"/>
          <w:highlight w:val="cyan"/>
        </w:rPr>
        <w:t xml:space="preserve"> capable</w:t>
      </w:r>
      <w:r w:rsidRPr="00A6438B">
        <w:rPr>
          <w:rStyle w:val="StyleUnderline"/>
        </w:rPr>
        <w:t xml:space="preserve"> of building</w:t>
      </w:r>
      <w:r w:rsidRPr="001C5DBB">
        <w:rPr>
          <w:rStyle w:val="StyleUnderline"/>
        </w:rPr>
        <w:t xml:space="preserve"> Bing/</w:t>
      </w:r>
      <w:r w:rsidRPr="00A6438B">
        <w:rPr>
          <w:rStyle w:val="StyleUnderline"/>
        </w:rPr>
        <w:t xml:space="preserve">Sydney level AIs </w:t>
      </w:r>
      <w:r w:rsidRPr="0076579C">
        <w:rPr>
          <w:rStyle w:val="StyleUnderline"/>
          <w:highlight w:val="cyan"/>
        </w:rPr>
        <w:t xml:space="preserve">are a </w:t>
      </w:r>
      <w:r w:rsidRPr="0076579C">
        <w:rPr>
          <w:rStyle w:val="Emphasis"/>
          <w:highlight w:val="cyan"/>
        </w:rPr>
        <w:t>handful</w:t>
      </w:r>
      <w:r w:rsidRPr="001C5DBB">
        <w:rPr>
          <w:rStyle w:val="StyleUnderline"/>
        </w:rPr>
        <w:t xml:space="preserve"> </w:t>
      </w:r>
      <w:r w:rsidRPr="0076579C">
        <w:rPr>
          <w:rStyle w:val="StyleUnderline"/>
          <w:highlight w:val="cyan"/>
        </w:rPr>
        <w:t>of</w:t>
      </w:r>
      <w:r w:rsidRPr="001C5DBB">
        <w:rPr>
          <w:rStyle w:val="StyleUnderline"/>
        </w:rPr>
        <w:t xml:space="preserve"> </w:t>
      </w:r>
      <w:r w:rsidRPr="0076579C">
        <w:rPr>
          <w:rStyle w:val="StyleUnderline"/>
          <w:highlight w:val="cyan"/>
        </w:rPr>
        <w:t xml:space="preserve">teams at </w:t>
      </w:r>
      <w:r w:rsidRPr="0076579C">
        <w:rPr>
          <w:rStyle w:val="Emphasis"/>
          <w:highlight w:val="cyan"/>
        </w:rPr>
        <w:t>Big Tech companies</w:t>
      </w:r>
      <w:r w:rsidRPr="00433CBA">
        <w:rPr>
          <w:sz w:val="10"/>
        </w:rPr>
        <w:t xml:space="preserve">. It’s often said that the </w:t>
      </w:r>
      <w:r w:rsidRPr="00A6438B">
        <w:rPr>
          <w:rStyle w:val="StyleUnderline"/>
        </w:rPr>
        <w:t xml:space="preserve">cost of a </w:t>
      </w:r>
      <w:r w:rsidRPr="0076579C">
        <w:rPr>
          <w:rStyle w:val="StyleUnderline"/>
          <w:highlight w:val="cyan"/>
        </w:rPr>
        <w:t>high-level AI researcher</w:t>
      </w:r>
      <w:r w:rsidRPr="00A6438B">
        <w:rPr>
          <w:rStyle w:val="StyleUnderline"/>
        </w:rPr>
        <w:t xml:space="preserve"> is </w:t>
      </w:r>
      <w:r w:rsidRPr="0076579C">
        <w:rPr>
          <w:rStyle w:val="StyleUnderline"/>
          <w:highlight w:val="cyan"/>
        </w:rPr>
        <w:t>equivalent to</w:t>
      </w:r>
      <w:r w:rsidRPr="001C5DBB">
        <w:rPr>
          <w:rStyle w:val="StyleUnderline"/>
        </w:rPr>
        <w:t xml:space="preserve"> an </w:t>
      </w:r>
      <w:r w:rsidRPr="0076579C">
        <w:rPr>
          <w:rStyle w:val="StyleUnderline"/>
          <w:highlight w:val="cyan"/>
        </w:rPr>
        <w:t>NFL quarterback</w:t>
      </w:r>
      <w:r w:rsidRPr="00433CBA">
        <w:rPr>
          <w:sz w:val="10"/>
        </w:rPr>
        <w:t xml:space="preserve">. </w:t>
      </w:r>
      <w:r w:rsidRPr="001C5DBB">
        <w:rPr>
          <w:rStyle w:val="StyleUnderline"/>
        </w:rPr>
        <w:t xml:space="preserve">Even outside of salaries, the </w:t>
      </w:r>
      <w:r w:rsidRPr="0076579C">
        <w:rPr>
          <w:rStyle w:val="StyleUnderline"/>
          <w:highlight w:val="cyan"/>
        </w:rPr>
        <w:t>cost of</w:t>
      </w:r>
      <w:r w:rsidRPr="001C5DBB">
        <w:rPr>
          <w:rStyle w:val="StyleUnderline"/>
        </w:rPr>
        <w:t xml:space="preserve"> these </w:t>
      </w:r>
      <w:r w:rsidRPr="0076579C">
        <w:rPr>
          <w:rStyle w:val="StyleUnderline"/>
          <w:highlight w:val="cyan"/>
        </w:rPr>
        <w:t>companies is immense</w:t>
      </w:r>
      <w:r w:rsidRPr="001C5DBB">
        <w:rPr>
          <w:rStyle w:val="StyleUnderline"/>
        </w:rPr>
        <w:t>, likely around $600,000 a day to run ChatGPT</w:t>
      </w:r>
      <w:r w:rsidRPr="00433CBA">
        <w:rPr>
          <w:sz w:val="10"/>
        </w:rPr>
        <w:t xml:space="preserve">, the </w:t>
      </w:r>
      <w:r w:rsidRPr="0076579C">
        <w:rPr>
          <w:rStyle w:val="StyleUnderline"/>
          <w:highlight w:val="cyan"/>
        </w:rPr>
        <w:t>upkeep and personnel costs</w:t>
      </w:r>
      <w:r w:rsidRPr="00433CBA">
        <w:rPr>
          <w:sz w:val="10"/>
        </w:rPr>
        <w:t xml:space="preserve"> are </w:t>
      </w:r>
      <w:r w:rsidRPr="001C5DBB">
        <w:rPr>
          <w:rStyle w:val="StyleUnderline"/>
        </w:rPr>
        <w:t>even greater</w:t>
      </w:r>
      <w:r w:rsidRPr="00433CBA">
        <w:rPr>
          <w:sz w:val="10"/>
        </w:rPr>
        <w:t xml:space="preserve"> (</w:t>
      </w:r>
      <w:r w:rsidRPr="0076579C">
        <w:rPr>
          <w:rStyle w:val="StyleUnderline"/>
          <w:highlight w:val="cyan"/>
        </w:rPr>
        <w:t>in the billions</w:t>
      </w:r>
      <w:r w:rsidRPr="00433CBA">
        <w:rPr>
          <w:sz w:val="10"/>
        </w:rPr>
        <w:t xml:space="preserve">), and </w:t>
      </w:r>
      <w:r w:rsidRPr="0076579C">
        <w:rPr>
          <w:rStyle w:val="StyleUnderline"/>
          <w:highlight w:val="cyan"/>
        </w:rPr>
        <w:t xml:space="preserve">these </w:t>
      </w:r>
      <w:r w:rsidRPr="00A6438B">
        <w:rPr>
          <w:rStyle w:val="StyleUnderline"/>
        </w:rPr>
        <w:t xml:space="preserve">companies </w:t>
      </w:r>
      <w:r w:rsidRPr="0076579C">
        <w:rPr>
          <w:rStyle w:val="StyleUnderline"/>
          <w:highlight w:val="cyan"/>
        </w:rPr>
        <w:t xml:space="preserve">are the </w:t>
      </w:r>
      <w:r w:rsidRPr="0076579C">
        <w:rPr>
          <w:rStyle w:val="Emphasis"/>
          <w:highlight w:val="cyan"/>
        </w:rPr>
        <w:t>only ones</w:t>
      </w:r>
      <w:r w:rsidRPr="0076579C">
        <w:rPr>
          <w:rStyle w:val="StyleUnderline"/>
          <w:highlight w:val="cyan"/>
        </w:rPr>
        <w:t xml:space="preserve"> with </w:t>
      </w:r>
      <w:r w:rsidRPr="0076579C">
        <w:rPr>
          <w:rStyle w:val="Emphasis"/>
          <w:highlight w:val="cyan"/>
        </w:rPr>
        <w:t>access</w:t>
      </w:r>
      <w:r w:rsidRPr="0076579C">
        <w:rPr>
          <w:rStyle w:val="StyleUnderline"/>
          <w:highlight w:val="cyan"/>
        </w:rPr>
        <w:t xml:space="preserve"> to</w:t>
      </w:r>
      <w:r w:rsidRPr="001C5DBB">
        <w:rPr>
          <w:rStyle w:val="StyleUnderline"/>
        </w:rPr>
        <w:t xml:space="preserve"> the </w:t>
      </w:r>
      <w:r w:rsidRPr="0076579C">
        <w:rPr>
          <w:rStyle w:val="Emphasis"/>
          <w:highlight w:val="cyan"/>
        </w:rPr>
        <w:t>amount of data</w:t>
      </w:r>
      <w:r w:rsidRPr="0076579C">
        <w:rPr>
          <w:rStyle w:val="StyleUnderline"/>
          <w:highlight w:val="cyan"/>
        </w:rPr>
        <w:t xml:space="preserve"> needed for training</w:t>
      </w:r>
      <w:r w:rsidRPr="001C5DBB">
        <w:rPr>
          <w:rStyle w:val="StyleUnderline"/>
        </w:rPr>
        <w:t xml:space="preserve">, </w:t>
      </w:r>
      <w:r w:rsidRPr="0076579C">
        <w:rPr>
          <w:rStyle w:val="StyleUnderline"/>
          <w:highlight w:val="cyan"/>
        </w:rPr>
        <w:t>as well as the</w:t>
      </w:r>
      <w:r w:rsidRPr="001C5DBB">
        <w:rPr>
          <w:rStyle w:val="StyleUnderline"/>
        </w:rPr>
        <w:t xml:space="preserve"> only </w:t>
      </w:r>
      <w:r w:rsidRPr="00A6438B">
        <w:rPr>
          <w:rStyle w:val="StyleUnderline"/>
        </w:rPr>
        <w:t>ones who can do</w:t>
      </w:r>
      <w:r w:rsidRPr="001C5DBB">
        <w:rPr>
          <w:rStyle w:val="StyleUnderline"/>
        </w:rPr>
        <w:t xml:space="preserve"> the </w:t>
      </w:r>
      <w:r w:rsidRPr="001C5DBB">
        <w:rPr>
          <w:rStyle w:val="Emphasis"/>
        </w:rPr>
        <w:t xml:space="preserve">careful </w:t>
      </w:r>
      <w:r w:rsidRPr="0076579C">
        <w:rPr>
          <w:rStyle w:val="Emphasis"/>
          <w:highlight w:val="cyan"/>
        </w:rPr>
        <w:t>crafting</w:t>
      </w:r>
      <w:r w:rsidRPr="0076579C">
        <w:rPr>
          <w:rStyle w:val="StyleUnderline"/>
          <w:highlight w:val="cyan"/>
        </w:rPr>
        <w:t xml:space="preserve"> of </w:t>
      </w:r>
      <w:r w:rsidRPr="0076579C">
        <w:rPr>
          <w:rStyle w:val="Emphasis"/>
          <w:highlight w:val="cyan"/>
        </w:rPr>
        <w:t>human feedback</w:t>
      </w:r>
      <w:r w:rsidRPr="0076579C">
        <w:rPr>
          <w:rStyle w:val="StyleUnderline"/>
          <w:highlight w:val="cyan"/>
        </w:rPr>
        <w:t xml:space="preserve"> to create</w:t>
      </w:r>
      <w:r w:rsidRPr="00A6438B">
        <w:rPr>
          <w:rStyle w:val="StyleUnderline"/>
        </w:rPr>
        <w:t xml:space="preserve"> </w:t>
      </w:r>
      <w:r w:rsidRPr="00A6438B">
        <w:rPr>
          <w:rStyle w:val="Emphasis"/>
        </w:rPr>
        <w:t xml:space="preserve">the </w:t>
      </w:r>
      <w:r w:rsidRPr="0076579C">
        <w:rPr>
          <w:rStyle w:val="Emphasis"/>
          <w:highlight w:val="cyan"/>
        </w:rPr>
        <w:t>most advanced versions</w:t>
      </w:r>
      <w:r w:rsidRPr="001C5DBB">
        <w:rPr>
          <w:rStyle w:val="StyleUnderline"/>
        </w:rPr>
        <w:t>.</w:t>
      </w:r>
    </w:p>
    <w:p w14:paraId="0F29251F" w14:textId="77777777" w:rsidR="00734985" w:rsidRPr="00433CBA" w:rsidRDefault="00734985" w:rsidP="00734985">
      <w:pPr>
        <w:rPr>
          <w:sz w:val="10"/>
        </w:rPr>
      </w:pPr>
      <w:r w:rsidRPr="00433CBA">
        <w:rPr>
          <w:sz w:val="10"/>
        </w:rPr>
        <w:t>@ericjang11</w:t>
      </w:r>
    </w:p>
    <w:p w14:paraId="3881CDDC" w14:textId="77777777" w:rsidR="00734985" w:rsidRPr="00433CBA" w:rsidRDefault="00734985" w:rsidP="00734985">
      <w:pPr>
        <w:rPr>
          <w:sz w:val="10"/>
        </w:rPr>
      </w:pPr>
      <w:r w:rsidRPr="00433CBA">
        <w:rPr>
          <w:sz w:val="10"/>
        </w:rPr>
        <w:t xml:space="preserve">I worry that investment into LLM/generative AI companies is way too exuberant right now, precisely for this </w:t>
      </w:r>
      <w:r w:rsidRPr="00A6438B">
        <w:rPr>
          <w:sz w:val="10"/>
        </w:rPr>
        <w:t xml:space="preserve">reason. I estimate </w:t>
      </w:r>
      <w:r w:rsidRPr="00A6438B">
        <w:rPr>
          <w:rStyle w:val="StyleUnderline"/>
        </w:rPr>
        <w:t xml:space="preserve">there are &lt;200 people on the planet right now who know how to productively train 100B+ parameter models </w:t>
      </w:r>
      <w:r w:rsidRPr="00A6438B">
        <w:rPr>
          <w:sz w:val="10"/>
        </w:rPr>
        <w:t>with startup resources (I am not one of them).</w:t>
      </w:r>
      <w:r w:rsidRPr="00433CBA">
        <w:rPr>
          <w:sz w:val="10"/>
        </w:rPr>
        <w:t xml:space="preserve"> </w:t>
      </w:r>
    </w:p>
    <w:p w14:paraId="66C34238" w14:textId="77777777" w:rsidR="00734985" w:rsidRPr="00433CBA" w:rsidRDefault="00734985" w:rsidP="00734985">
      <w:pPr>
        <w:rPr>
          <w:sz w:val="10"/>
        </w:rPr>
      </w:pPr>
      <w:r w:rsidRPr="00433CBA">
        <w:rPr>
          <w:sz w:val="10"/>
        </w:rPr>
        <w:t>@jacobkimmel</w:t>
      </w:r>
    </w:p>
    <w:p w14:paraId="6BD03B41" w14:textId="77777777" w:rsidR="00734985" w:rsidRPr="00433CBA" w:rsidRDefault="00734985" w:rsidP="00734985">
      <w:pPr>
        <w:rPr>
          <w:sz w:val="10"/>
        </w:rPr>
      </w:pPr>
      <w:r w:rsidRPr="00433CBA">
        <w:rPr>
          <w:sz w:val="10"/>
        </w:rPr>
        <w:t>building a company on large ML models is humorously closer to biotech than traditional software</w:t>
      </w:r>
    </w:p>
    <w:p w14:paraId="2E7E0F72" w14:textId="77777777" w:rsidR="00734985" w:rsidRPr="00433CBA" w:rsidRDefault="00734985" w:rsidP="00734985">
      <w:pPr>
        <w:rPr>
          <w:sz w:val="10"/>
        </w:rPr>
      </w:pPr>
      <w:r w:rsidRPr="00433CBA">
        <w:rPr>
          <w:sz w:val="10"/>
        </w:rPr>
        <w:t>- niche, shallow talent market</w:t>
      </w:r>
    </w:p>
    <w:p w14:paraId="3523525F" w14:textId="77777777" w:rsidR="00734985" w:rsidRPr="00433CBA" w:rsidRDefault="00734985" w:rsidP="00734985">
      <w:pPr>
        <w:rPr>
          <w:sz w:val="10"/>
        </w:rPr>
      </w:pPr>
      <w:r w:rsidRPr="00433CBA">
        <w:rPr>
          <w:sz w:val="10"/>
        </w:rPr>
        <w:t>- long iteration times</w:t>
      </w:r>
    </w:p>
    <w:p w14:paraId="271BC4B4" w14:textId="77777777" w:rsidR="00734985" w:rsidRPr="00433CBA" w:rsidRDefault="00734985" w:rsidP="00734985">
      <w:pPr>
        <w:rPr>
          <w:sz w:val="10"/>
        </w:rPr>
      </w:pPr>
      <w:r w:rsidRPr="00433CBA">
        <w:rPr>
          <w:sz w:val="10"/>
        </w:rPr>
        <w:t>- material capital requirements</w:t>
      </w:r>
    </w:p>
    <w:p w14:paraId="6F55FE16" w14:textId="77777777" w:rsidR="00734985" w:rsidRPr="00433CBA" w:rsidRDefault="00734985" w:rsidP="00734985">
      <w:pPr>
        <w:rPr>
          <w:sz w:val="10"/>
        </w:rPr>
      </w:pPr>
      <w:r w:rsidRPr="00433CBA">
        <w:rPr>
          <w:sz w:val="10"/>
        </w:rPr>
        <w:t>- likely need an incumbent partner for distribution</w:t>
      </w:r>
    </w:p>
    <w:p w14:paraId="510183E2" w14:textId="77777777" w:rsidR="00734985" w:rsidRPr="00433CBA" w:rsidRDefault="00734985" w:rsidP="00734985">
      <w:pPr>
        <w:rPr>
          <w:sz w:val="10"/>
        </w:rPr>
      </w:pPr>
      <w:r w:rsidRPr="00433CBA">
        <w:rPr>
          <w:sz w:val="10"/>
        </w:rPr>
        <w:t>11:51 PM ∙ Feb 20, 2023</w:t>
      </w:r>
    </w:p>
    <w:p w14:paraId="422D528A" w14:textId="77777777" w:rsidR="00734985" w:rsidRPr="00CB384D" w:rsidRDefault="00734985" w:rsidP="00734985">
      <w:pPr>
        <w:rPr>
          <w:rStyle w:val="StyleUnderline"/>
        </w:rPr>
      </w:pPr>
      <w:r w:rsidRPr="00433CBA">
        <w:rPr>
          <w:sz w:val="10"/>
        </w:rPr>
        <w:t xml:space="preserve">It will </w:t>
      </w:r>
      <w:r w:rsidRPr="001C5DBB">
        <w:rPr>
          <w:rStyle w:val="StyleUnderline"/>
        </w:rPr>
        <w:t>always be extremely expensive and legally risky to run AGIs</w:t>
      </w:r>
      <w:r w:rsidRPr="00433CBA">
        <w:rPr>
          <w:sz w:val="10"/>
        </w:rPr>
        <w:t xml:space="preserve">, and </w:t>
      </w:r>
      <w:r w:rsidRPr="0076579C">
        <w:rPr>
          <w:rStyle w:val="StyleUnderline"/>
          <w:highlight w:val="cyan"/>
        </w:rPr>
        <w:t xml:space="preserve">it will be the provenance solely of </w:t>
      </w:r>
      <w:r w:rsidRPr="0076579C">
        <w:rPr>
          <w:rStyle w:val="Emphasis"/>
          <w:highlight w:val="cyan"/>
        </w:rPr>
        <w:t>Google</w:t>
      </w:r>
      <w:r w:rsidRPr="001C5DBB">
        <w:rPr>
          <w:rStyle w:val="Emphasis"/>
        </w:rPr>
        <w:t xml:space="preserve">, </w:t>
      </w:r>
      <w:r w:rsidRPr="0076579C">
        <w:rPr>
          <w:rStyle w:val="Emphasis"/>
          <w:highlight w:val="cyan"/>
        </w:rPr>
        <w:t>Microsoft</w:t>
      </w:r>
      <w:r w:rsidRPr="001C5DBB">
        <w:rPr>
          <w:rStyle w:val="Emphasis"/>
        </w:rPr>
        <w:t>/</w:t>
      </w:r>
      <w:r w:rsidRPr="00E669AE">
        <w:rPr>
          <w:rStyle w:val="Emphasis"/>
        </w:rPr>
        <w:t>OpenAI</w:t>
      </w:r>
      <w:r w:rsidRPr="001C5DBB">
        <w:rPr>
          <w:rStyle w:val="Emphasis"/>
        </w:rPr>
        <w:t xml:space="preserve">, </w:t>
      </w:r>
      <w:r w:rsidRPr="0076579C">
        <w:rPr>
          <w:rStyle w:val="Emphasis"/>
          <w:highlight w:val="cyan"/>
        </w:rPr>
        <w:t>Amazon</w:t>
      </w:r>
      <w:r w:rsidRPr="001C5DBB">
        <w:rPr>
          <w:rStyle w:val="Emphasis"/>
        </w:rPr>
        <w:t xml:space="preserve">, </w:t>
      </w:r>
      <w:r w:rsidRPr="0076579C">
        <w:rPr>
          <w:rStyle w:val="Emphasis"/>
          <w:highlight w:val="cyan"/>
        </w:rPr>
        <w:t>and the like</w:t>
      </w:r>
      <w:r w:rsidRPr="00433CBA">
        <w:rPr>
          <w:sz w:val="10"/>
        </w:rPr>
        <w:t xml:space="preserve">, as they are big enough to handle the risk. </w:t>
      </w:r>
      <w:r w:rsidRPr="0076579C">
        <w:rPr>
          <w:rStyle w:val="StyleUnderline"/>
          <w:highlight w:val="cyan"/>
        </w:rPr>
        <w:t xml:space="preserve">That’s a </w:t>
      </w:r>
      <w:r w:rsidRPr="0076579C">
        <w:rPr>
          <w:rStyle w:val="Emphasis"/>
          <w:highlight w:val="cyan"/>
        </w:rPr>
        <w:t>very small target</w:t>
      </w:r>
      <w:r w:rsidRPr="001C5DBB">
        <w:rPr>
          <w:rStyle w:val="StyleUnderline"/>
        </w:rPr>
        <w:t xml:space="preserve"> to apply social/governmental/</w:t>
      </w:r>
      <w:r w:rsidRPr="00CB384D">
        <w:rPr>
          <w:rStyle w:val="Emphasis"/>
        </w:rPr>
        <w:t>regulatory pressure</w:t>
      </w:r>
      <w:r w:rsidRPr="001C5DBB">
        <w:rPr>
          <w:rStyle w:val="StyleUnderline"/>
        </w:rPr>
        <w:t xml:space="preserve"> to</w:t>
      </w:r>
      <w:r w:rsidRPr="00433CBA">
        <w:rPr>
          <w:sz w:val="10"/>
        </w:rPr>
        <w:t xml:space="preserve">. In fact, if the public will were there, </w:t>
      </w:r>
      <w:r w:rsidRPr="00A6438B">
        <w:rPr>
          <w:rStyle w:val="StyleUnderline"/>
        </w:rPr>
        <w:t xml:space="preserve">AI research is </w:t>
      </w:r>
      <w:r w:rsidRPr="0076579C">
        <w:rPr>
          <w:rStyle w:val="Emphasis"/>
          <w:highlight w:val="cyan"/>
        </w:rPr>
        <w:t>far easier</w:t>
      </w:r>
      <w:r w:rsidRPr="0076579C">
        <w:rPr>
          <w:rStyle w:val="StyleUnderline"/>
          <w:highlight w:val="cyan"/>
        </w:rPr>
        <w:t xml:space="preserve"> to control than </w:t>
      </w:r>
      <w:r w:rsidRPr="0076579C">
        <w:rPr>
          <w:rStyle w:val="Emphasis"/>
          <w:highlight w:val="cyan"/>
        </w:rPr>
        <w:t>nuclear weapons</w:t>
      </w:r>
      <w:r w:rsidRPr="00433CBA">
        <w:rPr>
          <w:sz w:val="10"/>
        </w:rPr>
        <w:t xml:space="preserve"> right now, because in the latter case you’re dealing with nations who have armies. </w:t>
      </w:r>
      <w:r w:rsidRPr="00CB384D">
        <w:rPr>
          <w:rStyle w:val="Emphasis"/>
        </w:rPr>
        <w:t>Microsoft does not have an army</w:t>
      </w:r>
      <w:r w:rsidRPr="00CB384D">
        <w:rPr>
          <w:rStyle w:val="StyleUnderline"/>
        </w:rPr>
        <w:t xml:space="preserve">, it’s a big bureaucracy with </w:t>
      </w:r>
      <w:r w:rsidRPr="00CB384D">
        <w:rPr>
          <w:rStyle w:val="Emphasis"/>
        </w:rPr>
        <w:t>good snacks</w:t>
      </w:r>
      <w:r w:rsidRPr="00CB384D">
        <w:rPr>
          <w:rStyle w:val="StyleUnderline"/>
        </w:rPr>
        <w:t xml:space="preserve"> and </w:t>
      </w:r>
      <w:r w:rsidRPr="00CB384D">
        <w:rPr>
          <w:rStyle w:val="Emphasis"/>
        </w:rPr>
        <w:t>stock options</w:t>
      </w:r>
      <w:r w:rsidRPr="00CB384D">
        <w:rPr>
          <w:rStyle w:val="StyleUnderline"/>
        </w:rPr>
        <w:t>.</w:t>
      </w:r>
    </w:p>
    <w:p w14:paraId="4410459B" w14:textId="1D40D79E" w:rsidR="00734985" w:rsidRDefault="00734985" w:rsidP="00734985">
      <w:pPr>
        <w:pStyle w:val="Heading4"/>
      </w:pPr>
      <w:r>
        <w:t>Only Big Tech has the funding.</w:t>
      </w:r>
    </w:p>
    <w:p w14:paraId="7FE01CE6" w14:textId="58D97685" w:rsidR="00734985" w:rsidRPr="00070211" w:rsidRDefault="00734985" w:rsidP="00734985">
      <w:r>
        <w:t xml:space="preserve">Erik </w:t>
      </w:r>
      <w:r w:rsidRPr="007C308B">
        <w:rPr>
          <w:rStyle w:val="Style13ptBold"/>
        </w:rPr>
        <w:t>Hoel</w:t>
      </w:r>
      <w:r>
        <w:t xml:space="preserve"> </w:t>
      </w:r>
      <w:r w:rsidRPr="005D42D9">
        <w:rPr>
          <w:rStyle w:val="Style13ptBold"/>
        </w:rPr>
        <w:t>23</w:t>
      </w:r>
      <w:r>
        <w:t xml:space="preserve">, </w:t>
      </w:r>
      <w:r w:rsidRPr="005D42D9">
        <w:t>2-</w:t>
      </w:r>
      <w:r>
        <w:t>16-2023; Erik Hoel is an American neuroscientist and neurophilosopher. Hoel holds a PhD in neuroscience from the University of Wisconsin–Madison and in 2018 was recipient of the Forbes 30 Under 30 – Science award. He currently works as a research assistant professor at Tufts University. Hoel was previously a postdoctoral researcher in the lab of Rafael Yuste at Columbia University and a visiting fellow at the Institute for Advanced Study in Princeton. His main areas of research are the study and philosophy of consciousness, cognition, biological function of dreams, and mathematical theories of emergence. He is noted for using information theory and causal analysis to develop mathematical models to explore and understand the basis of consciousness and dreams.; ""I am Bing, and I am evil"", The Intrinsic Perspective, https://www.theintrinsicperspective.com/p/i-am-bing-and-i-am-evil, Thanks Arthur</w:t>
      </w:r>
    </w:p>
    <w:p w14:paraId="695BBFF6" w14:textId="713FBF40" w:rsidR="00734985" w:rsidRPr="00734985" w:rsidRDefault="00734985" w:rsidP="00734985">
      <w:pPr>
        <w:rPr>
          <w:u w:val="single"/>
        </w:rPr>
      </w:pPr>
      <w:r w:rsidRPr="008A7DAB">
        <w:rPr>
          <w:sz w:val="14"/>
        </w:rPr>
        <w:t xml:space="preserve">Containment of AI research is possible because </w:t>
      </w:r>
      <w:r w:rsidRPr="00FE4D67">
        <w:rPr>
          <w:rStyle w:val="StyleUnderline"/>
        </w:rPr>
        <w:t xml:space="preserve">there </w:t>
      </w:r>
      <w:r w:rsidRPr="009E1209">
        <w:rPr>
          <w:rStyle w:val="StyleUnderline"/>
        </w:rPr>
        <w:t xml:space="preserve">are </w:t>
      </w:r>
      <w:r w:rsidRPr="0076579C">
        <w:rPr>
          <w:rStyle w:val="Emphasis"/>
          <w:highlight w:val="cyan"/>
        </w:rPr>
        <w:t>only a handful of companies</w:t>
      </w:r>
      <w:r w:rsidRPr="0076579C">
        <w:rPr>
          <w:rStyle w:val="StyleUnderline"/>
          <w:highlight w:val="cyan"/>
        </w:rPr>
        <w:t xml:space="preserve"> having success on AGI</w:t>
      </w:r>
      <w:r w:rsidRPr="009E1209">
        <w:rPr>
          <w:sz w:val="14"/>
        </w:rPr>
        <w:t xml:space="preserve"> (models like PaLM, GPT-3, Bing/Sydney, or LaMDA). Of course, </w:t>
      </w:r>
      <w:r w:rsidRPr="0076579C">
        <w:rPr>
          <w:rStyle w:val="StyleUnderline"/>
          <w:highlight w:val="cyan"/>
        </w:rPr>
        <w:t xml:space="preserve">many </w:t>
      </w:r>
      <w:r w:rsidRPr="0076579C">
        <w:rPr>
          <w:rStyle w:val="Emphasis"/>
          <w:highlight w:val="cyan"/>
        </w:rPr>
        <w:t>companies are raising money</w:t>
      </w:r>
      <w:r w:rsidRPr="0076579C">
        <w:rPr>
          <w:rStyle w:val="StyleUnderline"/>
          <w:highlight w:val="cyan"/>
        </w:rPr>
        <w:t xml:space="preserve"> to try to build</w:t>
      </w:r>
      <w:r w:rsidRPr="009E1209">
        <w:rPr>
          <w:rStyle w:val="StyleUnderline"/>
        </w:rPr>
        <w:t xml:space="preserve"> AGI</w:t>
      </w:r>
      <w:r w:rsidRPr="009E1209">
        <w:rPr>
          <w:sz w:val="14"/>
        </w:rPr>
        <w:t xml:space="preserve">, but so far </w:t>
      </w:r>
      <w:r w:rsidRPr="0076579C">
        <w:rPr>
          <w:rStyle w:val="StyleUnderline"/>
          <w:highlight w:val="cyan"/>
        </w:rPr>
        <w:t xml:space="preserve">the </w:t>
      </w:r>
      <w:r w:rsidRPr="0076579C">
        <w:rPr>
          <w:rStyle w:val="Emphasis"/>
          <w:highlight w:val="cyan"/>
        </w:rPr>
        <w:t>visible successes</w:t>
      </w:r>
      <w:r w:rsidRPr="0076579C">
        <w:rPr>
          <w:rStyle w:val="StyleUnderline"/>
          <w:highlight w:val="cyan"/>
        </w:rPr>
        <w:t xml:space="preserve"> have </w:t>
      </w:r>
      <w:r w:rsidRPr="0076579C">
        <w:rPr>
          <w:rStyle w:val="Emphasis"/>
          <w:highlight w:val="cyan"/>
        </w:rPr>
        <w:t>solely been</w:t>
      </w:r>
      <w:r w:rsidRPr="009E1209">
        <w:rPr>
          <w:rStyle w:val="StyleUnderline"/>
        </w:rPr>
        <w:t xml:space="preserve"> so-called “</w:t>
      </w:r>
      <w:r w:rsidRPr="0076579C">
        <w:rPr>
          <w:rStyle w:val="Emphasis"/>
          <w:highlight w:val="cyan"/>
        </w:rPr>
        <w:t>foundation models</w:t>
      </w:r>
      <w:r w:rsidRPr="008A7DAB">
        <w:rPr>
          <w:rStyle w:val="StyleUnderline"/>
        </w:rPr>
        <w:t xml:space="preserve">” </w:t>
      </w:r>
      <w:r w:rsidRPr="0076579C">
        <w:rPr>
          <w:rStyle w:val="StyleUnderline"/>
          <w:highlight w:val="cyan"/>
        </w:rPr>
        <w:t xml:space="preserve">that </w:t>
      </w:r>
      <w:r w:rsidRPr="0076579C">
        <w:rPr>
          <w:rStyle w:val="Emphasis"/>
          <w:highlight w:val="cyan"/>
        </w:rPr>
        <w:t>cost millions to train</w:t>
      </w:r>
      <w:r w:rsidRPr="0076579C">
        <w:rPr>
          <w:rStyle w:val="StyleUnderline"/>
          <w:highlight w:val="cyan"/>
        </w:rPr>
        <w:t xml:space="preserve">, require </w:t>
      </w:r>
      <w:r w:rsidRPr="0076579C">
        <w:rPr>
          <w:rStyle w:val="Emphasis"/>
          <w:highlight w:val="cyan"/>
        </w:rPr>
        <w:t>experts</w:t>
      </w:r>
      <w:r w:rsidRPr="0076579C">
        <w:rPr>
          <w:rStyle w:val="StyleUnderline"/>
          <w:highlight w:val="cyan"/>
        </w:rPr>
        <w:t xml:space="preserve"> who</w:t>
      </w:r>
      <w:r w:rsidRPr="002674F4">
        <w:rPr>
          <w:rStyle w:val="StyleUnderline"/>
        </w:rPr>
        <w:t xml:space="preserve"> themselves </w:t>
      </w:r>
      <w:r w:rsidRPr="0076579C">
        <w:rPr>
          <w:rStyle w:val="Emphasis"/>
          <w:highlight w:val="cyan"/>
        </w:rPr>
        <w:t>cost millions</w:t>
      </w:r>
      <w:r w:rsidRPr="002674F4">
        <w:rPr>
          <w:rStyle w:val="Emphasis"/>
        </w:rPr>
        <w:t xml:space="preserve"> to hire</w:t>
      </w:r>
      <w:r w:rsidRPr="002674F4">
        <w:rPr>
          <w:rStyle w:val="StyleUnderline"/>
        </w:rPr>
        <w:t xml:space="preserve">, </w:t>
      </w:r>
      <w:r w:rsidRPr="0076579C">
        <w:rPr>
          <w:rStyle w:val="Emphasis"/>
          <w:highlight w:val="cyan"/>
        </w:rPr>
        <w:t>access to massive</w:t>
      </w:r>
      <w:r w:rsidRPr="0076579C">
        <w:rPr>
          <w:rStyle w:val="StyleUnderline"/>
          <w:highlight w:val="cyan"/>
        </w:rPr>
        <w:t xml:space="preserve"> amounts of </w:t>
      </w:r>
      <w:r w:rsidRPr="0076579C">
        <w:rPr>
          <w:rStyle w:val="Emphasis"/>
          <w:highlight w:val="cyan"/>
        </w:rPr>
        <w:t>data</w:t>
      </w:r>
      <w:r w:rsidRPr="0076579C">
        <w:rPr>
          <w:rStyle w:val="StyleUnderline"/>
          <w:highlight w:val="cyan"/>
        </w:rPr>
        <w:t>, and</w:t>
      </w:r>
      <w:r w:rsidRPr="008A7DAB">
        <w:rPr>
          <w:rStyle w:val="StyleUnderline"/>
        </w:rPr>
        <w:t xml:space="preserve">, so far, </w:t>
      </w:r>
      <w:r w:rsidRPr="0076579C">
        <w:rPr>
          <w:rStyle w:val="Emphasis"/>
          <w:highlight w:val="cyan"/>
        </w:rPr>
        <w:t>have no immediate return</w:t>
      </w:r>
      <w:r w:rsidRPr="0076579C">
        <w:rPr>
          <w:rStyle w:val="StyleUnderline"/>
          <w:highlight w:val="cyan"/>
        </w:rPr>
        <w:t xml:space="preserve"> on investment</w:t>
      </w:r>
      <w:r w:rsidRPr="008A7DAB">
        <w:rPr>
          <w:sz w:val="14"/>
        </w:rPr>
        <w:t xml:space="preserve">. Did you know that </w:t>
      </w:r>
      <w:r w:rsidRPr="008A7DAB">
        <w:rPr>
          <w:rStyle w:val="StyleUnderline"/>
        </w:rPr>
        <w:t>DeepMind</w:t>
      </w:r>
      <w:r w:rsidRPr="008A7DAB">
        <w:rPr>
          <w:sz w:val="14"/>
        </w:rPr>
        <w:t xml:space="preserve">, Google’s leading AI subsidiary, </w:t>
      </w:r>
      <w:r w:rsidRPr="008A7DAB">
        <w:rPr>
          <w:rStyle w:val="StyleUnderline"/>
        </w:rPr>
        <w:t>had an administration budget that ballooned in 2021 from £780 million to £1,254 million</w:t>
      </w:r>
      <w:r w:rsidRPr="008A7DAB">
        <w:rPr>
          <w:sz w:val="14"/>
        </w:rPr>
        <w:t xml:space="preserve">? </w:t>
      </w:r>
      <w:r w:rsidRPr="0076579C">
        <w:rPr>
          <w:rStyle w:val="StyleUnderline"/>
          <w:highlight w:val="cyan"/>
        </w:rPr>
        <w:t>Does that sound like</w:t>
      </w:r>
      <w:r w:rsidRPr="008A7DAB">
        <w:rPr>
          <w:rStyle w:val="StyleUnderline"/>
        </w:rPr>
        <w:t xml:space="preserve"> a </w:t>
      </w:r>
      <w:r w:rsidRPr="0076579C">
        <w:rPr>
          <w:rStyle w:val="StyleUnderline"/>
          <w:highlight w:val="cyan"/>
        </w:rPr>
        <w:t>tech</w:t>
      </w:r>
      <w:r w:rsidRPr="008A7DAB">
        <w:rPr>
          <w:rStyle w:val="StyleUnderline"/>
        </w:rPr>
        <w:t xml:space="preserve">nology </w:t>
      </w:r>
      <w:r w:rsidRPr="0076579C">
        <w:rPr>
          <w:rStyle w:val="StyleUnderline"/>
          <w:highlight w:val="cyan"/>
        </w:rPr>
        <w:t>that anyone can build</w:t>
      </w:r>
      <w:r w:rsidRPr="008A7DAB">
        <w:rPr>
          <w:rStyle w:val="StyleUnderline"/>
        </w:rPr>
        <w:t xml:space="preserve">? </w:t>
      </w:r>
      <w:r w:rsidRPr="0076579C">
        <w:rPr>
          <w:rStyle w:val="StyleUnderline"/>
          <w:highlight w:val="cyan"/>
        </w:rPr>
        <w:t>Or</w:t>
      </w:r>
      <w:r w:rsidRPr="008A7DAB">
        <w:rPr>
          <w:rStyle w:val="StyleUnderline"/>
        </w:rPr>
        <w:t xml:space="preserve"> </w:t>
      </w:r>
      <w:r w:rsidRPr="00F473DA">
        <w:rPr>
          <w:rStyle w:val="StyleUnderline"/>
        </w:rPr>
        <w:t xml:space="preserve">something </w:t>
      </w:r>
      <w:r w:rsidRPr="0076579C">
        <w:rPr>
          <w:rStyle w:val="Emphasis"/>
          <w:highlight w:val="cyan"/>
        </w:rPr>
        <w:t>restricted to</w:t>
      </w:r>
      <w:r w:rsidRPr="0076579C">
        <w:rPr>
          <w:rStyle w:val="StyleUnderline"/>
          <w:highlight w:val="cyan"/>
        </w:rPr>
        <w:t xml:space="preserve"> a few </w:t>
      </w:r>
      <w:r w:rsidRPr="00F473DA">
        <w:rPr>
          <w:rStyle w:val="Emphasis"/>
        </w:rPr>
        <w:t xml:space="preserve">incredibly </w:t>
      </w:r>
      <w:r w:rsidRPr="0076579C">
        <w:rPr>
          <w:rStyle w:val="Emphasis"/>
          <w:highlight w:val="cyan"/>
        </w:rPr>
        <w:t>rich</w:t>
      </w:r>
      <w:r w:rsidRPr="00F473DA">
        <w:rPr>
          <w:rStyle w:val="Emphasis"/>
        </w:rPr>
        <w:t xml:space="preserve"> tech</w:t>
      </w:r>
      <w:r w:rsidRPr="00F473DA">
        <w:rPr>
          <w:rStyle w:val="StyleUnderline"/>
        </w:rPr>
        <w:t xml:space="preserve"> </w:t>
      </w:r>
      <w:r w:rsidRPr="0076579C">
        <w:rPr>
          <w:rStyle w:val="StyleUnderline"/>
          <w:highlight w:val="cyan"/>
        </w:rPr>
        <w:t>companies</w:t>
      </w:r>
      <w:r w:rsidRPr="008A7DAB">
        <w:rPr>
          <w:rStyle w:val="StyleUnderline"/>
        </w:rPr>
        <w:t>?</w:t>
      </w:r>
    </w:p>
    <w:p w14:paraId="2B42EFF2" w14:textId="09D97B72" w:rsidR="00F8256E" w:rsidRDefault="0076579C" w:rsidP="0016380F">
      <w:pPr>
        <w:pStyle w:val="Heading3"/>
      </w:pPr>
      <w:r>
        <w:t>2NC---</w:t>
      </w:r>
      <w:r w:rsidR="00203E7E">
        <w:t>AT: US Regulations</w:t>
      </w:r>
    </w:p>
    <w:p w14:paraId="50055086" w14:textId="23C0AD07" w:rsidR="00F8256E" w:rsidRDefault="00F8256E" w:rsidP="00F8256E">
      <w:pPr>
        <w:pStyle w:val="Heading4"/>
      </w:pPr>
      <w:r>
        <w:t>VC funding drives de-regulated efforts. Public-private cooperation specifically checks against misalignment.</w:t>
      </w:r>
    </w:p>
    <w:p w14:paraId="376B7438" w14:textId="206C86B7" w:rsidR="00F8256E" w:rsidRDefault="00F8256E" w:rsidP="00F8256E">
      <w:r w:rsidRPr="00F8256E">
        <w:rPr>
          <w:rStyle w:val="Style13ptBold"/>
        </w:rPr>
        <w:t>Kanetkar 2</w:t>
      </w:r>
      <w:r>
        <w:rPr>
          <w:rStyle w:val="Style13ptBold"/>
        </w:rPr>
        <w:t>3</w:t>
      </w:r>
      <w:r w:rsidRPr="00F8256E">
        <w:t xml:space="preserve"> (Riddhi is a startups and VC reporter at Business Insider's London office. She received her Bachelor's from UCL, where she studied Comparative Literature.) “Researchers say a lot more needs to go to companies working to prevent it from becoming an existential threat.” July 18 2023 </w:t>
      </w:r>
      <w:r w:rsidRPr="00A3408A">
        <w:t>https://www.businessinsider.com/inside-europes-race-towards-ai-alignment-2023-6 //</w:t>
      </w:r>
      <w:r w:rsidRPr="00F8256E">
        <w:t xml:space="preserve"> ZX </w:t>
      </w:r>
    </w:p>
    <w:p w14:paraId="055AC6EA" w14:textId="77777777" w:rsidR="00F8256E" w:rsidRPr="00F8256E" w:rsidRDefault="00F8256E" w:rsidP="00F8256E">
      <w:pPr>
        <w:rPr>
          <w:rStyle w:val="StyleUnderline"/>
        </w:rPr>
      </w:pPr>
      <w:r w:rsidRPr="00F8256E">
        <w:rPr>
          <w:rStyle w:val="StyleUnderline"/>
        </w:rPr>
        <w:t xml:space="preserve">The </w:t>
      </w:r>
      <w:r w:rsidRPr="0076579C">
        <w:rPr>
          <w:rStyle w:val="StyleUnderline"/>
          <w:highlight w:val="cyan"/>
        </w:rPr>
        <w:t>advent of</w:t>
      </w:r>
      <w:r w:rsidRPr="00F8256E">
        <w:rPr>
          <w:rStyle w:val="StyleUnderline"/>
        </w:rPr>
        <w:t xml:space="preserve"> OpenAI's </w:t>
      </w:r>
      <w:r w:rsidRPr="0076579C">
        <w:rPr>
          <w:rStyle w:val="StyleUnderline"/>
          <w:highlight w:val="cyan"/>
        </w:rPr>
        <w:t>ChatGPT has directed</w:t>
      </w:r>
      <w:r w:rsidRPr="00F8256E">
        <w:rPr>
          <w:rStyle w:val="StyleUnderline"/>
        </w:rPr>
        <w:t xml:space="preserve"> plenty of </w:t>
      </w:r>
      <w:r w:rsidRPr="0076579C">
        <w:rPr>
          <w:rStyle w:val="StyleUnderline"/>
          <w:highlight w:val="cyan"/>
        </w:rPr>
        <w:t>attention and money toward</w:t>
      </w:r>
      <w:r w:rsidRPr="00F8256E">
        <w:rPr>
          <w:rStyle w:val="StyleUnderline"/>
        </w:rPr>
        <w:t xml:space="preserve"> </w:t>
      </w:r>
      <w:r w:rsidRPr="0076579C">
        <w:rPr>
          <w:rStyle w:val="StyleUnderline"/>
          <w:highlight w:val="cyan"/>
        </w:rPr>
        <w:t>startups</w:t>
      </w:r>
      <w:r w:rsidRPr="00F8256E">
        <w:rPr>
          <w:rStyle w:val="StyleUnderline"/>
        </w:rPr>
        <w:t xml:space="preserve"> </w:t>
      </w:r>
      <w:r w:rsidRPr="0076579C">
        <w:rPr>
          <w:rStyle w:val="StyleUnderline"/>
          <w:highlight w:val="cyan"/>
        </w:rPr>
        <w:t>working</w:t>
      </w:r>
      <w:r w:rsidRPr="00F8256E">
        <w:rPr>
          <w:rStyle w:val="StyleUnderline"/>
        </w:rPr>
        <w:t xml:space="preserve"> </w:t>
      </w:r>
      <w:r w:rsidRPr="0076579C">
        <w:rPr>
          <w:rStyle w:val="StyleUnderline"/>
          <w:highlight w:val="cyan"/>
        </w:rPr>
        <w:t>to improve</w:t>
      </w:r>
      <w:r w:rsidRPr="00F8256E">
        <w:rPr>
          <w:rStyle w:val="StyleUnderline"/>
        </w:rPr>
        <w:t xml:space="preserve"> </w:t>
      </w:r>
      <w:r w:rsidRPr="0076579C">
        <w:rPr>
          <w:rStyle w:val="StyleUnderline"/>
          <w:highlight w:val="cyan"/>
        </w:rPr>
        <w:t>a</w:t>
      </w:r>
      <w:r w:rsidRPr="00F2782C">
        <w:rPr>
          <w:rStyle w:val="StyleUnderline"/>
        </w:rPr>
        <w:t>rtificial</w:t>
      </w:r>
      <w:r w:rsidRPr="00F8256E">
        <w:rPr>
          <w:rStyle w:val="StyleUnderline"/>
        </w:rPr>
        <w:t xml:space="preserve"> </w:t>
      </w:r>
      <w:r w:rsidRPr="0076579C">
        <w:rPr>
          <w:rStyle w:val="StyleUnderline"/>
          <w:highlight w:val="cyan"/>
        </w:rPr>
        <w:t>i</w:t>
      </w:r>
      <w:r w:rsidRPr="00F2782C">
        <w:rPr>
          <w:rStyle w:val="StyleUnderline"/>
        </w:rPr>
        <w:t>n</w:t>
      </w:r>
      <w:r w:rsidRPr="00F8256E">
        <w:rPr>
          <w:rStyle w:val="StyleUnderline"/>
        </w:rPr>
        <w:t xml:space="preserve">telligence's </w:t>
      </w:r>
      <w:r w:rsidRPr="0076579C">
        <w:rPr>
          <w:rStyle w:val="StyleUnderline"/>
          <w:highlight w:val="cyan"/>
        </w:rPr>
        <w:t>capabilities.</w:t>
      </w:r>
    </w:p>
    <w:p w14:paraId="3AA2605E" w14:textId="77777777" w:rsidR="00F8256E" w:rsidRDefault="00F8256E" w:rsidP="00F8256E">
      <w:r>
        <w:t xml:space="preserve">Indeed, </w:t>
      </w:r>
      <w:r w:rsidRPr="00F8256E">
        <w:rPr>
          <w:rStyle w:val="StyleUnderline"/>
        </w:rPr>
        <w:t>AI has been one of the few bright spots in venture-capital spending</w:t>
      </w:r>
      <w:r>
        <w:t xml:space="preserve"> this year, </w:t>
      </w:r>
      <w:r w:rsidRPr="00F8256E">
        <w:rPr>
          <w:rStyle w:val="StyleUnderline"/>
        </w:rPr>
        <w:t>accounting for nearly a fifth of the $144 billion</w:t>
      </w:r>
      <w:r>
        <w:t xml:space="preserve"> piled into startups globally in the first half of the year, according to Crunchbase.</w:t>
      </w:r>
    </w:p>
    <w:p w14:paraId="35DF4376" w14:textId="77777777" w:rsidR="00F8256E" w:rsidRDefault="00F8256E" w:rsidP="00F8256E">
      <w:r>
        <w:t xml:space="preserve">But </w:t>
      </w:r>
      <w:r w:rsidRPr="0076579C">
        <w:rPr>
          <w:rStyle w:val="StyleUnderline"/>
          <w:highlight w:val="cyan"/>
        </w:rPr>
        <w:t>AI safety has</w:t>
      </w:r>
      <w:r w:rsidRPr="00F8256E">
        <w:rPr>
          <w:rStyle w:val="StyleUnderline"/>
        </w:rPr>
        <w:t xml:space="preserve"> comparatively </w:t>
      </w:r>
      <w:r w:rsidRPr="0076579C">
        <w:rPr>
          <w:rStyle w:val="StyleUnderline"/>
          <w:highlight w:val="cyan"/>
        </w:rPr>
        <w:t>been neglected</w:t>
      </w:r>
      <w:r>
        <w:t xml:space="preserve">, </w:t>
      </w:r>
      <w:r w:rsidRPr="00F8256E">
        <w:rPr>
          <w:rStyle w:val="StyleUnderline"/>
        </w:rPr>
        <w:t>despite warnings</w:t>
      </w:r>
      <w:r>
        <w:t xml:space="preserve"> from industry stakeholders. Researchers in AI alignment, a field that endeavors to ensure the breakthrough technology aligns with human values, anticipate a behemoth task.</w:t>
      </w:r>
    </w:p>
    <w:p w14:paraId="0DBBC756" w14:textId="77777777" w:rsidR="00F8256E" w:rsidRPr="00F8256E" w:rsidRDefault="00F8256E" w:rsidP="00F8256E">
      <w:pPr>
        <w:rPr>
          <w:rStyle w:val="StyleUnderline"/>
        </w:rPr>
      </w:pPr>
      <w:r>
        <w:t xml:space="preserve">A "State of AI" report published in 2021 found that </w:t>
      </w:r>
      <w:r w:rsidRPr="0076579C">
        <w:rPr>
          <w:rStyle w:val="StyleUnderline"/>
          <w:highlight w:val="cyan"/>
        </w:rPr>
        <w:t>7% of OpenAI units and 2% of DeepMind units were dedicated to</w:t>
      </w:r>
      <w:r w:rsidRPr="00F8256E">
        <w:rPr>
          <w:rStyle w:val="StyleUnderline"/>
        </w:rPr>
        <w:t xml:space="preserve"> AI </w:t>
      </w:r>
      <w:r w:rsidRPr="0076579C">
        <w:rPr>
          <w:rStyle w:val="StyleUnderline"/>
          <w:highlight w:val="cyan"/>
        </w:rPr>
        <w:t>alignment</w:t>
      </w:r>
      <w:r w:rsidRPr="00F8256E">
        <w:rPr>
          <w:rStyle w:val="StyleUnderline"/>
        </w:rPr>
        <w:t>,</w:t>
      </w:r>
      <w:r>
        <w:t xml:space="preserve"> estimating that </w:t>
      </w:r>
      <w:r w:rsidRPr="00F8256E">
        <w:rPr>
          <w:rStyle w:val="Emphasis"/>
        </w:rPr>
        <w:t>fewer than 100 people</w:t>
      </w:r>
      <w:r w:rsidRPr="00F8256E">
        <w:rPr>
          <w:rStyle w:val="StyleUnderline"/>
        </w:rPr>
        <w:t xml:space="preserve"> were working in the field</w:t>
      </w:r>
      <w:r>
        <w:t xml:space="preserve"> </w:t>
      </w:r>
      <w:r w:rsidRPr="00F8256E">
        <w:rPr>
          <w:rStyle w:val="StyleUnderline"/>
        </w:rPr>
        <w:t xml:space="preserve">across </w:t>
      </w:r>
      <w:r w:rsidRPr="00F8256E">
        <w:rPr>
          <w:rStyle w:val="Emphasis"/>
        </w:rPr>
        <w:t>seven</w:t>
      </w:r>
      <w:r w:rsidRPr="00F8256E">
        <w:rPr>
          <w:rStyle w:val="StyleUnderline"/>
        </w:rPr>
        <w:t xml:space="preserve"> </w:t>
      </w:r>
      <w:r w:rsidRPr="00F8256E">
        <w:rPr>
          <w:rStyle w:val="Emphasis"/>
        </w:rPr>
        <w:t>leading</w:t>
      </w:r>
      <w:r w:rsidRPr="00F8256E">
        <w:rPr>
          <w:rStyle w:val="StyleUnderline"/>
        </w:rPr>
        <w:t xml:space="preserve"> </w:t>
      </w:r>
      <w:r w:rsidRPr="00F8256E">
        <w:rPr>
          <w:rStyle w:val="Emphasis"/>
        </w:rPr>
        <w:t>organizations</w:t>
      </w:r>
      <w:r w:rsidRPr="00F8256E">
        <w:rPr>
          <w:rStyle w:val="StyleUnderline"/>
        </w:rPr>
        <w:t>.</w:t>
      </w:r>
    </w:p>
    <w:p w14:paraId="093F471A" w14:textId="77777777" w:rsidR="00F8256E" w:rsidRDefault="00F8256E" w:rsidP="00F8256E">
      <w:r>
        <w:t>The cofounders of the startup Aligned AI — Stuart Armstrong, a research fellow at Oxford University, and Rebecca Gorman, an expert in near-term AI threats — have spent the better part of the past two years preparing for a scenario where AI wipes out humanity.</w:t>
      </w:r>
    </w:p>
    <w:p w14:paraId="5D03534E" w14:textId="77777777" w:rsidR="00F8256E" w:rsidRDefault="00F8256E" w:rsidP="00F8256E">
      <w:r>
        <w:t>"The way we're approaching alignment at Aligned AI is helping AI to robustly understand concepts the way that human beings do," Gorman said. "You can't tell robots what harm is for a human being, so we're working on rectifying that problem."</w:t>
      </w:r>
    </w:p>
    <w:p w14:paraId="47F5C3E0" w14:textId="77777777" w:rsidR="00F8256E" w:rsidRDefault="00F8256E" w:rsidP="00F8256E">
      <w:r>
        <w:t>A host of AI scientists and notable figures, including OpenAI's Sam Altman, DeepMind CEO Demis Hassabis, and Bill Gates, have signed an open letter about the need to mitigate the risks of AI going unchecked.</w:t>
      </w:r>
    </w:p>
    <w:p w14:paraId="4B65394D" w14:textId="77777777" w:rsidR="00F8256E" w:rsidRDefault="00F8256E" w:rsidP="00F8256E">
      <w:r>
        <w:t>Researchers told Insider that forcing some of the investor fervor into alignment would be crucial in preventing an AI catastrophe.</w:t>
      </w:r>
    </w:p>
    <w:p w14:paraId="06349625" w14:textId="77777777" w:rsidR="00F8256E" w:rsidRDefault="00F8256E" w:rsidP="00F8256E">
      <w:r>
        <w:t>Making sure AI is aligned is a job for startups</w:t>
      </w:r>
    </w:p>
    <w:p w14:paraId="23925CEE" w14:textId="77777777" w:rsidR="00F8256E" w:rsidRDefault="00F8256E" w:rsidP="00F8256E">
      <w:r>
        <w:t xml:space="preserve">Connor Leahy, the founder of a London startup called Conjecture, acknowledged that </w:t>
      </w:r>
      <w:r w:rsidRPr="00F8256E">
        <w:rPr>
          <w:rStyle w:val="StyleUnderline"/>
        </w:rPr>
        <w:t>AI alignment "is not an obvious profitability story</w:t>
      </w:r>
      <w:r>
        <w:t xml:space="preserve">," as </w:t>
      </w:r>
      <w:r w:rsidRPr="00F8256E">
        <w:rPr>
          <w:rStyle w:val="StyleUnderline"/>
        </w:rPr>
        <w:t xml:space="preserve">most </w:t>
      </w:r>
      <w:r w:rsidRPr="0076579C">
        <w:rPr>
          <w:rStyle w:val="StyleUnderline"/>
          <w:highlight w:val="cyan"/>
        </w:rPr>
        <w:t>people who build AI like making it "stronger and faster</w:t>
      </w:r>
      <w:r w:rsidRPr="00F8256E">
        <w:rPr>
          <w:rStyle w:val="StyleUnderline"/>
        </w:rPr>
        <w:t>,"</w:t>
      </w:r>
      <w:r>
        <w:t xml:space="preserve"> opting for flashy products.</w:t>
      </w:r>
    </w:p>
    <w:p w14:paraId="6810AC01" w14:textId="77777777" w:rsidR="00F8256E" w:rsidRDefault="00F8256E" w:rsidP="00F8256E">
      <w:r>
        <w:t>He said Conjecture was taking a broader "agnostic" approach to achieving alignment that included building intelligent systems that conform to human commands and informing policymakers to help push for better AI regulation.</w:t>
      </w:r>
    </w:p>
    <w:p w14:paraId="38C7791B" w14:textId="77777777" w:rsidR="00F8256E" w:rsidRDefault="00F8256E" w:rsidP="00F8256E">
      <w:r>
        <w:t>"We want to prevent a catastrophic scenario where AI progresses beyond human control," Leahy said, adding that operating as a startup was instrumental in doing this. "It's the best way to get access to necessary funds," he said. "It would be harder to do this through a government organization."</w:t>
      </w:r>
    </w:p>
    <w:p w14:paraId="3246631F" w14:textId="77777777" w:rsidR="00F8256E" w:rsidRDefault="00F8256E" w:rsidP="00F8256E">
      <w:r>
        <w:t>Part of the reason AI alignment is an arduous task is that it's just as much of a philosophical question as a scientific one, researchers said. People don't all have the same value systems, so AI alignment can look different depending on where the AI is operated and deployed.</w:t>
      </w:r>
    </w:p>
    <w:p w14:paraId="79D49FC2" w14:textId="77777777" w:rsidR="00F8256E" w:rsidRDefault="00F8256E" w:rsidP="00F8256E">
      <w:r>
        <w:t>Aligned AI also wants to tackle the issue of AI capabilities going unchecked. The company has tools designed to ensure AI does more of what it's intended to do, such as autonomous vehicle navigation, and less of what it's not intended to do, such as producing toxic content.</w:t>
      </w:r>
    </w:p>
    <w:p w14:paraId="43D90CBF" w14:textId="77777777" w:rsidR="00F8256E" w:rsidRDefault="00F8256E" w:rsidP="00F8256E">
      <w:r>
        <w:t xml:space="preserve">Still, while there's increasing VC interest, </w:t>
      </w:r>
      <w:r w:rsidRPr="00F8256E">
        <w:rPr>
          <w:rStyle w:val="StyleUnderline"/>
        </w:rPr>
        <w:t>investment in AI safety is scant</w:t>
      </w:r>
      <w:r>
        <w:t xml:space="preserve"> compared with the cash injection into generative-AI and artificial-general-intelligence startups. </w:t>
      </w:r>
      <w:r w:rsidRPr="00F8256E">
        <w:rPr>
          <w:rStyle w:val="StyleUnderline"/>
        </w:rPr>
        <w:t>Investors poured $29 billion into AI startups</w:t>
      </w:r>
      <w:r>
        <w:t xml:space="preserve"> in the first six months of 2023. Just how much of those funds have been directed to alignment is unclear, but researchers say a lot more is needed.</w:t>
      </w:r>
    </w:p>
    <w:p w14:paraId="19E6F249" w14:textId="77777777" w:rsidR="00F8256E" w:rsidRDefault="00F8256E" w:rsidP="00F8256E">
      <w:r>
        <w:t>The founders of Aligned AI</w:t>
      </w:r>
    </w:p>
    <w:p w14:paraId="5CC7E0FA" w14:textId="77777777" w:rsidR="00F8256E" w:rsidRDefault="00F8256E" w:rsidP="00F8256E">
      <w:r>
        <w:t>Stuart Armstrong and Rebecca Gorman cofounded Aligned AI. Aligned AI.</w:t>
      </w:r>
    </w:p>
    <w:p w14:paraId="7E5F8C45" w14:textId="77777777" w:rsidR="00F8256E" w:rsidRDefault="00F8256E" w:rsidP="00F8256E">
      <w:r>
        <w:t>The drive to fund AI safety</w:t>
      </w:r>
    </w:p>
    <w:p w14:paraId="614F706A" w14:textId="77777777" w:rsidR="00F8256E" w:rsidRDefault="00F8256E" w:rsidP="00F8256E">
      <w:r>
        <w:t>AI researchers are also vigilant about where the funds for AI safety and alignment come from.</w:t>
      </w:r>
    </w:p>
    <w:p w14:paraId="67C01E38" w14:textId="77777777" w:rsidR="00F8256E" w:rsidRDefault="00F8256E" w:rsidP="00F8256E">
      <w:r>
        <w:t>Much of the funding behind AI alignment has come from effective-altruism funders, which inevitably constrains the agenda behind the research, a researcher who has published papers on AI and who asked not to be named because of the small size of the alignment industry told Insider.</w:t>
      </w:r>
    </w:p>
    <w:p w14:paraId="601F4816" w14:textId="77777777" w:rsidR="00F8256E" w:rsidRDefault="00F8256E" w:rsidP="00F8256E">
      <w:r>
        <w:t>Effective altruism, often carried out by high-profile tech execs, aims to get the most out of charitable giving and usually centers on specific problems like the climate crisis. The researcher said this type of funding model could end up limiting how the alignment is carried out — it could, for example, ensure the industry follows a for-profit model.</w:t>
      </w:r>
    </w:p>
    <w:p w14:paraId="4F579191" w14:textId="77777777" w:rsidR="00F8256E" w:rsidRDefault="00F8256E" w:rsidP="00F8256E">
      <w:r>
        <w:t>Aligned AI received a $146,000 grant from Alameda Research, the now bankrupt cryptocurrency investment firm founded by Sam Bankman-Fried, who's facing criminal charges over the collapse of his crypto exchange, FTX.</w:t>
      </w:r>
    </w:p>
    <w:p w14:paraId="59C779BB" w14:textId="77777777" w:rsidR="00F8256E" w:rsidRDefault="00F8256E" w:rsidP="00F8256E">
      <w:r>
        <w:t xml:space="preserve">Researchers are pushing for more public investment in the sector. Salla Westerstrand, an AI ethicist, said that </w:t>
      </w:r>
      <w:r w:rsidRPr="0076579C">
        <w:rPr>
          <w:rStyle w:val="StyleUnderline"/>
          <w:highlight w:val="cyan"/>
        </w:rPr>
        <w:t>AI's</w:t>
      </w:r>
      <w:r w:rsidRPr="00F8256E">
        <w:rPr>
          <w:rStyle w:val="StyleUnderline"/>
        </w:rPr>
        <w:t xml:space="preserve"> being </w:t>
      </w:r>
      <w:r w:rsidRPr="0076579C">
        <w:rPr>
          <w:rStyle w:val="StyleUnderline"/>
          <w:highlight w:val="cyan"/>
        </w:rPr>
        <w:t>dominated by</w:t>
      </w:r>
      <w:r w:rsidRPr="0076579C">
        <w:rPr>
          <w:highlight w:val="cyan"/>
        </w:rPr>
        <w:t xml:space="preserve"> </w:t>
      </w:r>
      <w:r w:rsidRPr="0076579C">
        <w:rPr>
          <w:rStyle w:val="Emphasis"/>
          <w:highlight w:val="cyan"/>
        </w:rPr>
        <w:t>private actors</w:t>
      </w:r>
      <w:r>
        <w:t xml:space="preserve"> </w:t>
      </w:r>
      <w:r w:rsidRPr="00F8256E">
        <w:rPr>
          <w:rStyle w:val="StyleUnderline"/>
        </w:rPr>
        <w:t xml:space="preserve">could </w:t>
      </w:r>
      <w:r w:rsidRPr="0076579C">
        <w:rPr>
          <w:rStyle w:val="StyleUnderline"/>
          <w:highlight w:val="cyan"/>
        </w:rPr>
        <w:t>run the risk that "the tech is made to</w:t>
      </w:r>
      <w:r w:rsidRPr="0076579C">
        <w:rPr>
          <w:highlight w:val="cyan"/>
        </w:rPr>
        <w:t xml:space="preserve"> </w:t>
      </w:r>
      <w:r w:rsidRPr="0076579C">
        <w:rPr>
          <w:rStyle w:val="Emphasis"/>
          <w:highlight w:val="cyan"/>
        </w:rPr>
        <w:t>benefit the shareholders</w:t>
      </w:r>
      <w:r>
        <w:t xml:space="preserve">" — </w:t>
      </w:r>
      <w:r w:rsidRPr="00F8256E">
        <w:rPr>
          <w:rStyle w:val="StyleUnderline"/>
        </w:rPr>
        <w:t xml:space="preserve">a </w:t>
      </w:r>
      <w:r w:rsidRPr="0076579C">
        <w:rPr>
          <w:rStyle w:val="StyleUnderline"/>
          <w:highlight w:val="cyan"/>
        </w:rPr>
        <w:t xml:space="preserve">race to create </w:t>
      </w:r>
      <w:r w:rsidRPr="0076579C">
        <w:rPr>
          <w:rStyle w:val="Emphasis"/>
          <w:highlight w:val="cyan"/>
        </w:rPr>
        <w:t>profits</w:t>
      </w:r>
      <w:r>
        <w:t xml:space="preserve"> </w:t>
      </w:r>
      <w:r w:rsidRPr="00F8256E">
        <w:rPr>
          <w:rStyle w:val="StyleUnderline"/>
        </w:rPr>
        <w:t xml:space="preserve">would </w:t>
      </w:r>
      <w:r w:rsidRPr="0076579C">
        <w:rPr>
          <w:rStyle w:val="StyleUnderline"/>
          <w:highlight w:val="cyan"/>
        </w:rPr>
        <w:t>overshadow the need to mitigate</w:t>
      </w:r>
      <w:r w:rsidRPr="0076579C">
        <w:rPr>
          <w:highlight w:val="cyan"/>
        </w:rPr>
        <w:t xml:space="preserve"> </w:t>
      </w:r>
      <w:r w:rsidRPr="0076579C">
        <w:rPr>
          <w:rStyle w:val="Emphasis"/>
          <w:highlight w:val="cyan"/>
        </w:rPr>
        <w:t>risks</w:t>
      </w:r>
      <w:r>
        <w:t xml:space="preserve"> </w:t>
      </w:r>
      <w:r w:rsidRPr="00F8256E">
        <w:rPr>
          <w:rStyle w:val="StyleUnderline"/>
        </w:rPr>
        <w:t>arising from</w:t>
      </w:r>
      <w:r>
        <w:t xml:space="preserve"> </w:t>
      </w:r>
      <w:r w:rsidRPr="00F8256E">
        <w:rPr>
          <w:rStyle w:val="Emphasis"/>
        </w:rPr>
        <w:t>misalignment</w:t>
      </w:r>
      <w:r>
        <w:t>.</w:t>
      </w:r>
    </w:p>
    <w:p w14:paraId="639C4DD1" w14:textId="77777777" w:rsidR="00F8256E" w:rsidRDefault="00F8256E" w:rsidP="00F8256E">
      <w:r>
        <w:t>"We need to make sure that we have the framework for AI innovation, which has to come from other motives beyond making money for the shareholders," she added.</w:t>
      </w:r>
    </w:p>
    <w:p w14:paraId="1B7607D6" w14:textId="77777777" w:rsidR="00F8256E" w:rsidRDefault="00F8256E" w:rsidP="00F8256E">
      <w:r>
        <w:t>A need for government help</w:t>
      </w:r>
    </w:p>
    <w:p w14:paraId="3AD918A9" w14:textId="77777777" w:rsidR="00F8256E" w:rsidRPr="00F8256E" w:rsidRDefault="00F8256E" w:rsidP="00F8256E">
      <w:pPr>
        <w:rPr>
          <w:rStyle w:val="StyleUnderline"/>
        </w:rPr>
      </w:pPr>
      <w:r>
        <w:t xml:space="preserve">As public and private entities grapple over the best way to achieve AI alignment, researchers say </w:t>
      </w:r>
      <w:r w:rsidRPr="00F8256E">
        <w:rPr>
          <w:rStyle w:val="StyleUnderline"/>
        </w:rPr>
        <w:t>a larger, supranational body is needed to fuel the work.</w:t>
      </w:r>
    </w:p>
    <w:p w14:paraId="3D090701" w14:textId="77777777" w:rsidR="00F8256E" w:rsidRDefault="00F8256E" w:rsidP="00F8256E">
      <w:r>
        <w:t>"In an ideal world where everyone is sane, world governments would come together and say, 'Oh shit, we can't let superhuman AI systems run around,'" Leahy said. "They'd create an intergovernmental project, fund it, and have the best minds come together to work on the hard safety problem until we're sure we've solved it."</w:t>
      </w:r>
    </w:p>
    <w:p w14:paraId="439051B9" w14:textId="77777777" w:rsidR="00F8256E" w:rsidRDefault="00F8256E" w:rsidP="00F8256E">
      <w:r>
        <w:t>Ian Hogarth, an investor who cofounded Plural Platform, argued that governments are capable of pushing this regulatory framework and that they need to act on it.</w:t>
      </w:r>
    </w:p>
    <w:p w14:paraId="0447CEB8" w14:textId="77777777" w:rsidR="00F8256E" w:rsidRDefault="00F8256E" w:rsidP="00F8256E">
      <w:r>
        <w:t>"</w:t>
      </w:r>
      <w:r w:rsidRPr="00F8256E">
        <w:rPr>
          <w:rStyle w:val="StyleUnderline"/>
        </w:rPr>
        <w:t>Governments can assume oversight</w:t>
      </w:r>
      <w:r>
        <w:t xml:space="preserve">" of companies racing toward cutting-edge developments in AI </w:t>
      </w:r>
      <w:r w:rsidRPr="00F8256E">
        <w:rPr>
          <w:rStyle w:val="StyleUnderline"/>
        </w:rPr>
        <w:t>and "apply stringent safety standards</w:t>
      </w:r>
      <w:r>
        <w:t>," he said.</w:t>
      </w:r>
    </w:p>
    <w:p w14:paraId="6628A5E4" w14:textId="77777777" w:rsidR="00F8256E" w:rsidRDefault="00F8256E" w:rsidP="00F8256E">
      <w:r>
        <w:t xml:space="preserve">Hogarth added that investing in alignment startups was only "a part of the solution" and that </w:t>
      </w:r>
      <w:r w:rsidRPr="0076579C">
        <w:rPr>
          <w:rStyle w:val="StyleUnderline"/>
          <w:highlight w:val="cyan"/>
        </w:rPr>
        <w:t>more progress could be made through</w:t>
      </w:r>
      <w:r>
        <w:t xml:space="preserve"> the </w:t>
      </w:r>
      <w:r w:rsidRPr="00F8256E">
        <w:rPr>
          <w:rStyle w:val="StyleUnderline"/>
        </w:rPr>
        <w:t xml:space="preserve">development of </w:t>
      </w:r>
      <w:r w:rsidRPr="0076579C">
        <w:rPr>
          <w:rStyle w:val="Emphasis"/>
          <w:highlight w:val="cyan"/>
        </w:rPr>
        <w:t>public-private</w:t>
      </w:r>
      <w:r w:rsidRPr="0076579C">
        <w:rPr>
          <w:rStyle w:val="StyleUnderline"/>
          <w:highlight w:val="cyan"/>
        </w:rPr>
        <w:t xml:space="preserve"> </w:t>
      </w:r>
      <w:r w:rsidRPr="0076579C">
        <w:rPr>
          <w:rStyle w:val="Emphasis"/>
          <w:highlight w:val="cyan"/>
        </w:rPr>
        <w:t>or</w:t>
      </w:r>
      <w:r w:rsidRPr="00F8256E">
        <w:rPr>
          <w:rStyle w:val="StyleUnderline"/>
        </w:rPr>
        <w:t xml:space="preserve"> fully </w:t>
      </w:r>
      <w:r w:rsidRPr="0076579C">
        <w:rPr>
          <w:rStyle w:val="Emphasis"/>
          <w:highlight w:val="cyan"/>
        </w:rPr>
        <w:t>public</w:t>
      </w:r>
      <w:r w:rsidRPr="00F8256E">
        <w:rPr>
          <w:rStyle w:val="StyleUnderline"/>
        </w:rPr>
        <w:t xml:space="preserve"> research </w:t>
      </w:r>
      <w:r w:rsidRPr="0076579C">
        <w:rPr>
          <w:rStyle w:val="Emphasis"/>
          <w:highlight w:val="cyan"/>
        </w:rPr>
        <w:t>structures</w:t>
      </w:r>
      <w:r>
        <w:t>.</w:t>
      </w:r>
    </w:p>
    <w:p w14:paraId="4DDFF57E" w14:textId="77777777" w:rsidR="00F8256E" w:rsidRDefault="00F8256E" w:rsidP="00F8256E">
      <w:pPr>
        <w:rPr>
          <w:rStyle w:val="StyleUnderline"/>
        </w:rPr>
      </w:pPr>
      <w:r>
        <w:t xml:space="preserve">Researchers say </w:t>
      </w:r>
      <w:r w:rsidRPr="00F8256E">
        <w:rPr>
          <w:rStyle w:val="StyleUnderline"/>
        </w:rPr>
        <w:t>a pluralistic approach, with public and private entities dividing the workload, could be the way forward.</w:t>
      </w:r>
    </w:p>
    <w:p w14:paraId="63CB8A17" w14:textId="4AECAE3D" w:rsidR="00F8256E" w:rsidRDefault="00A3408A" w:rsidP="00A3408A">
      <w:pPr>
        <w:pStyle w:val="Heading4"/>
      </w:pPr>
      <w:r>
        <w:t xml:space="preserve">Companies taking advantage of gaps in regulatory innovation to develop now. </w:t>
      </w:r>
    </w:p>
    <w:p w14:paraId="1A8C98B5" w14:textId="7253FC9B" w:rsidR="00A3408A" w:rsidRDefault="00A3408A" w:rsidP="00A3408A">
      <w:r w:rsidRPr="00A3408A">
        <w:rPr>
          <w:rStyle w:val="Style13ptBold"/>
        </w:rPr>
        <w:t>Bousquette 24</w:t>
      </w:r>
      <w:r w:rsidRPr="00A3408A">
        <w:t xml:space="preserve"> (Isabelle Bousquette is a reporter covering enterprise technology, data and artificial intelligence for The Wall Street Journal in New York.) “AI Is Moving Faster Than Attempts to Regulate It. Here’s How Companies Are Coping.” March 27, 2024 https://www.wsj.com/articles/ai-is-moving-faster-than-attempts-to-regulate-it-heres-how-companies-are-coping-7cfd7104 // ZX</w:t>
      </w:r>
    </w:p>
    <w:p w14:paraId="3380CE45" w14:textId="4CAA1E83" w:rsidR="00A3408A" w:rsidRPr="00A3408A" w:rsidRDefault="00A3408A" w:rsidP="00A3408A">
      <w:pPr>
        <w:rPr>
          <w:rStyle w:val="StyleUnderline"/>
        </w:rPr>
      </w:pPr>
      <w:r w:rsidRPr="0076579C">
        <w:rPr>
          <w:rStyle w:val="StyleUnderline"/>
          <w:highlight w:val="cyan"/>
        </w:rPr>
        <w:t>Companies</w:t>
      </w:r>
      <w:r w:rsidRPr="00A3408A">
        <w:rPr>
          <w:rStyle w:val="StyleUnderline"/>
        </w:rPr>
        <w:t xml:space="preserve"> are </w:t>
      </w:r>
      <w:r w:rsidRPr="0076579C">
        <w:rPr>
          <w:rStyle w:val="StyleUnderline"/>
          <w:highlight w:val="cyan"/>
        </w:rPr>
        <w:t>pressing ahead with</w:t>
      </w:r>
      <w:r w:rsidRPr="00A3408A">
        <w:rPr>
          <w:rStyle w:val="StyleUnderline"/>
        </w:rPr>
        <w:t xml:space="preserve"> building and </w:t>
      </w:r>
      <w:r w:rsidRPr="0076579C">
        <w:rPr>
          <w:rStyle w:val="StyleUnderline"/>
          <w:highlight w:val="cyan"/>
        </w:rPr>
        <w:t>deploying artificial intelligence</w:t>
      </w:r>
      <w:r w:rsidRPr="00A3408A">
        <w:t xml:space="preserve"> applications, </w:t>
      </w:r>
      <w:r w:rsidRPr="0076579C">
        <w:rPr>
          <w:rStyle w:val="StyleUnderline"/>
          <w:highlight w:val="cyan"/>
        </w:rPr>
        <w:t>even as</w:t>
      </w:r>
      <w:r w:rsidRPr="00A3408A">
        <w:rPr>
          <w:rStyle w:val="StyleUnderline"/>
        </w:rPr>
        <w:t xml:space="preserve"> the </w:t>
      </w:r>
      <w:r w:rsidRPr="0076579C">
        <w:rPr>
          <w:rStyle w:val="StyleUnderline"/>
          <w:highlight w:val="cyan"/>
        </w:rPr>
        <w:t>regulatory landscape remains in flux</w:t>
      </w:r>
      <w:r w:rsidRPr="00F2782C">
        <w:rPr>
          <w:rStyle w:val="StyleUnderline"/>
        </w:rPr>
        <w:t xml:space="preserve">. </w:t>
      </w:r>
      <w:r w:rsidRPr="0076579C">
        <w:rPr>
          <w:rStyle w:val="StyleUnderline"/>
          <w:highlight w:val="cyan"/>
        </w:rPr>
        <w:t>Europe</w:t>
      </w:r>
      <w:r w:rsidRPr="00F2782C">
        <w:rPr>
          <w:rStyle w:val="StyleUnderline"/>
        </w:rPr>
        <w:t>an lawmakers this month </w:t>
      </w:r>
      <w:r w:rsidRPr="0076579C">
        <w:rPr>
          <w:rStyle w:val="StyleUnderline"/>
          <w:highlight w:val="cyan"/>
        </w:rPr>
        <w:t xml:space="preserve">approved the </w:t>
      </w:r>
      <w:r w:rsidRPr="0076579C">
        <w:rPr>
          <w:rStyle w:val="Emphasis"/>
          <w:highlight w:val="cyan"/>
        </w:rPr>
        <w:t>world’s most comprehensive legislation</w:t>
      </w:r>
      <w:r w:rsidRPr="00F2782C">
        <w:rPr>
          <w:rStyle w:val="StyleUnderline"/>
        </w:rPr>
        <w:t xml:space="preserve"> yet on artificial intelligence</w:t>
      </w:r>
      <w:r w:rsidRPr="00A3408A">
        <w:t xml:space="preserve">, </w:t>
      </w:r>
      <w:r w:rsidRPr="0076579C">
        <w:rPr>
          <w:rStyle w:val="StyleUnderline"/>
          <w:highlight w:val="cyan"/>
        </w:rPr>
        <w:t>although</w:t>
      </w:r>
      <w:r w:rsidRPr="00A3408A">
        <w:rPr>
          <w:rStyle w:val="StyleUnderline"/>
        </w:rPr>
        <w:t xml:space="preserve"> other </w:t>
      </w:r>
      <w:r w:rsidRPr="00F2782C">
        <w:rPr>
          <w:rStyle w:val="StyleUnderline"/>
        </w:rPr>
        <w:t>regions, including</w:t>
      </w:r>
      <w:r w:rsidRPr="0076579C">
        <w:rPr>
          <w:rStyle w:val="StyleUnderline"/>
          <w:highlight w:val="cyan"/>
        </w:rPr>
        <w:t xml:space="preserve"> the U.S</w:t>
      </w:r>
      <w:r w:rsidRPr="00A3408A">
        <w:t xml:space="preserve">. and individual states, </w:t>
      </w:r>
      <w:r w:rsidRPr="0076579C">
        <w:rPr>
          <w:rStyle w:val="StyleUnderline"/>
          <w:highlight w:val="cyan"/>
        </w:rPr>
        <w:t>aren’t as far along.</w:t>
      </w:r>
    </w:p>
    <w:p w14:paraId="6F76052E" w14:textId="77777777" w:rsidR="00A3408A" w:rsidRPr="00A3408A" w:rsidRDefault="00A3408A" w:rsidP="00A3408A">
      <w:pPr>
        <w:rPr>
          <w:rStyle w:val="StyleUnderline"/>
        </w:rPr>
      </w:pPr>
      <w:r w:rsidRPr="00A3408A">
        <w:rPr>
          <w:rStyle w:val="StyleUnderline"/>
        </w:rPr>
        <w:t>Potential threats to customer privacy, the security of customer data, as well as the potential bias and inaccuracy of AI algorithms are all areas regulators are examining.</w:t>
      </w:r>
    </w:p>
    <w:p w14:paraId="1DB1A6EE" w14:textId="6FD1007F" w:rsidR="00A3408A" w:rsidRPr="00A3408A" w:rsidRDefault="00A3408A" w:rsidP="00A3408A">
      <w:r w:rsidRPr="00A3408A">
        <w:t xml:space="preserve">“There’s a lot of </w:t>
      </w:r>
      <w:r w:rsidRPr="00A3408A">
        <w:rPr>
          <w:rStyle w:val="Emphasis"/>
        </w:rPr>
        <w:t>unanswered questions</w:t>
      </w:r>
      <w:r w:rsidRPr="00A3408A">
        <w:t>,” said Mastercard President and Chief Technology Officer Ed McLaughlin. “So you start having to build systems in anticipation of requirements that you don’t quite know what they are yet.</w:t>
      </w:r>
    </w:p>
    <w:p w14:paraId="732894BE" w14:textId="77777777" w:rsidR="00A3408A" w:rsidRPr="00A3408A" w:rsidRDefault="00A3408A" w:rsidP="00A3408A">
      <w:r w:rsidRPr="0076579C">
        <w:rPr>
          <w:rStyle w:val="StyleUnderline"/>
          <w:highlight w:val="cyan"/>
        </w:rPr>
        <w:t>Companies</w:t>
      </w:r>
      <w:r w:rsidRPr="00A3408A">
        <w:rPr>
          <w:rStyle w:val="StyleUnderline"/>
        </w:rPr>
        <w:t xml:space="preserve"> are </w:t>
      </w:r>
      <w:r w:rsidRPr="0076579C">
        <w:rPr>
          <w:rStyle w:val="StyleUnderline"/>
          <w:highlight w:val="cyan"/>
        </w:rPr>
        <w:t>not waiting for regulatory bodies</w:t>
      </w:r>
      <w:r w:rsidRPr="00A3408A">
        <w:rPr>
          <w:rStyle w:val="StyleUnderline"/>
        </w:rPr>
        <w:t xml:space="preserve"> </w:t>
      </w:r>
      <w:r w:rsidRPr="0076579C">
        <w:rPr>
          <w:rStyle w:val="StyleUnderline"/>
          <w:highlight w:val="cyan"/>
        </w:rPr>
        <w:t>to determine</w:t>
      </w:r>
      <w:r w:rsidRPr="00A3408A">
        <w:rPr>
          <w:rStyle w:val="StyleUnderline"/>
        </w:rPr>
        <w:t xml:space="preserve"> how and when to </w:t>
      </w:r>
      <w:r w:rsidRPr="0076579C">
        <w:rPr>
          <w:rStyle w:val="StyleUnderline"/>
          <w:highlight w:val="cyan"/>
        </w:rPr>
        <w:t>use</w:t>
      </w:r>
      <w:r w:rsidRPr="00A3408A">
        <w:rPr>
          <w:rStyle w:val="StyleUnderline"/>
        </w:rPr>
        <w:t xml:space="preserve"> the technology</w:t>
      </w:r>
      <w:r w:rsidRPr="00A3408A">
        <w:t>. At the same time, chief information officers say they are combining best practices around customer data with a little guesswork to make AI applications regulatory friendly, while maintaining open dialogue with policymakers. </w:t>
      </w:r>
    </w:p>
    <w:p w14:paraId="2785E384" w14:textId="186BF9D8" w:rsidR="00A3408A" w:rsidRDefault="00A3408A" w:rsidP="00A3408A">
      <w:pPr>
        <w:pStyle w:val="Heading4"/>
      </w:pPr>
      <w:r>
        <w:t xml:space="preserve">US industry capture results in </w:t>
      </w:r>
      <w:r w:rsidR="003C6EF7">
        <w:t>misalignment and paper regulation.</w:t>
      </w:r>
    </w:p>
    <w:p w14:paraId="7FDA6FA0" w14:textId="301671B0" w:rsidR="00A3408A" w:rsidRPr="00A3408A" w:rsidRDefault="00A3408A" w:rsidP="00A3408A">
      <w:r w:rsidRPr="00A3408A">
        <w:rPr>
          <w:rStyle w:val="Style13ptBold"/>
        </w:rPr>
        <w:t>Vincent 23</w:t>
      </w:r>
      <w:r w:rsidRPr="00A3408A">
        <w:t xml:space="preserve"> </w:t>
      </w:r>
      <w:r w:rsidRPr="00A3408A">
        <w:rPr>
          <w:sz w:val="20"/>
          <w:szCs w:val="20"/>
        </w:rPr>
        <w:t>(James Vincent, a senior reporter who has covered AI, robotics, and more for eight years at The Verge.) “The Senate’s hearing on AI regulation was dangerously friendly” May 19, 2023 https://www.theverge.com/2023/5/19/23728174/ai-regulation-senate-hearings-regulatory-capture-laws // ZX</w:t>
      </w:r>
    </w:p>
    <w:p w14:paraId="1D2C4B7E" w14:textId="63C6C238" w:rsidR="00A3408A" w:rsidRPr="00A3408A" w:rsidRDefault="00A3408A" w:rsidP="00A3408A">
      <w:r w:rsidRPr="00A3408A">
        <w:t xml:space="preserve">The most unusual thing about this week’s Senate hearing on AI was how affable it was. </w:t>
      </w:r>
      <w:r w:rsidRPr="0076579C">
        <w:rPr>
          <w:rStyle w:val="StyleUnderline"/>
          <w:highlight w:val="cyan"/>
        </w:rPr>
        <w:t>Industry reps</w:t>
      </w:r>
      <w:r w:rsidRPr="00A3408A">
        <w:rPr>
          <w:rStyle w:val="StyleUnderline"/>
        </w:rPr>
        <w:t xml:space="preserve"> — primarily OpenAI CEO Sam Altman — </w:t>
      </w:r>
      <w:r w:rsidRPr="0076579C">
        <w:rPr>
          <w:rStyle w:val="StyleUnderline"/>
          <w:highlight w:val="cyan"/>
        </w:rPr>
        <w:t>merrily agreed</w:t>
      </w:r>
      <w:r w:rsidRPr="00A3408A">
        <w:rPr>
          <w:rStyle w:val="StyleUnderline"/>
        </w:rPr>
        <w:t xml:space="preserve"> </w:t>
      </w:r>
      <w:r w:rsidRPr="0076579C">
        <w:rPr>
          <w:rStyle w:val="StyleUnderline"/>
          <w:highlight w:val="cyan"/>
        </w:rPr>
        <w:t>on</w:t>
      </w:r>
      <w:r w:rsidRPr="00A3408A">
        <w:rPr>
          <w:rStyle w:val="StyleUnderline"/>
        </w:rPr>
        <w:t xml:space="preserve"> the </w:t>
      </w:r>
      <w:r w:rsidRPr="0076579C">
        <w:rPr>
          <w:rStyle w:val="StyleUnderline"/>
          <w:highlight w:val="cyan"/>
        </w:rPr>
        <w:t>need to regulate</w:t>
      </w:r>
      <w:r w:rsidRPr="00A3408A">
        <w:rPr>
          <w:rStyle w:val="StyleUnderline"/>
        </w:rPr>
        <w:t xml:space="preserve"> new AI technologies, </w:t>
      </w:r>
      <w:r w:rsidRPr="0076579C">
        <w:rPr>
          <w:rStyle w:val="StyleUnderline"/>
          <w:highlight w:val="cyan"/>
        </w:rPr>
        <w:t xml:space="preserve">while </w:t>
      </w:r>
      <w:r w:rsidRPr="0076579C">
        <w:rPr>
          <w:rStyle w:val="Emphasis"/>
          <w:highlight w:val="cyan"/>
        </w:rPr>
        <w:t>politicians</w:t>
      </w:r>
      <w:r w:rsidRPr="0076579C">
        <w:rPr>
          <w:rStyle w:val="StyleUnderline"/>
          <w:highlight w:val="cyan"/>
        </w:rPr>
        <w:t xml:space="preserve"> seemed </w:t>
      </w:r>
      <w:r w:rsidRPr="0076579C">
        <w:rPr>
          <w:rStyle w:val="Emphasis"/>
          <w:highlight w:val="cyan"/>
        </w:rPr>
        <w:t>happy to hand</w:t>
      </w:r>
      <w:r w:rsidRPr="00A3408A">
        <w:rPr>
          <w:rStyle w:val="StyleUnderline"/>
        </w:rPr>
        <w:t xml:space="preserve"> over </w:t>
      </w:r>
      <w:r w:rsidRPr="0076579C">
        <w:rPr>
          <w:rStyle w:val="Emphasis"/>
          <w:highlight w:val="cyan"/>
        </w:rPr>
        <w:t>responsibility</w:t>
      </w:r>
      <w:r w:rsidRPr="00A3408A">
        <w:rPr>
          <w:rStyle w:val="StyleUnderline"/>
        </w:rPr>
        <w:t xml:space="preserve"> for drafting rules </w:t>
      </w:r>
      <w:r w:rsidRPr="0076579C">
        <w:rPr>
          <w:rStyle w:val="Emphasis"/>
          <w:highlight w:val="cyan"/>
        </w:rPr>
        <w:t>to the companies</w:t>
      </w:r>
      <w:r w:rsidRPr="00A3408A">
        <w:rPr>
          <w:rStyle w:val="StyleUnderline"/>
        </w:rPr>
        <w:t xml:space="preserve"> themselves.</w:t>
      </w:r>
      <w:r w:rsidRPr="00A3408A">
        <w:t xml:space="preserve"> As Senator Dick Durbin (D-IL) put it in his opening remarks: “I can’t recall when we’ve had people representing large corporations or private sector entities come before us and plead with us to regulate them.”</w:t>
      </w:r>
    </w:p>
    <w:p w14:paraId="4758D4D9" w14:textId="77777777" w:rsidR="00A3408A" w:rsidRPr="003C6EF7" w:rsidRDefault="00A3408A" w:rsidP="00A3408A">
      <w:pPr>
        <w:rPr>
          <w:rStyle w:val="StyleUnderline"/>
        </w:rPr>
      </w:pPr>
      <w:r w:rsidRPr="00A3408A">
        <w:t xml:space="preserve">This sort of chumminess makes people nervous. </w:t>
      </w:r>
      <w:r w:rsidRPr="003C6EF7">
        <w:rPr>
          <w:rStyle w:val="StyleUnderline"/>
        </w:rPr>
        <w:t xml:space="preserve">A number of </w:t>
      </w:r>
      <w:r w:rsidRPr="0076579C">
        <w:rPr>
          <w:rStyle w:val="StyleUnderline"/>
          <w:highlight w:val="cyan"/>
        </w:rPr>
        <w:t>experts</w:t>
      </w:r>
      <w:r w:rsidRPr="003C6EF7">
        <w:rPr>
          <w:rStyle w:val="StyleUnderline"/>
        </w:rPr>
        <w:t xml:space="preserve"> and industry figures </w:t>
      </w:r>
      <w:r w:rsidRPr="0076579C">
        <w:rPr>
          <w:rStyle w:val="StyleUnderline"/>
          <w:highlight w:val="cyan"/>
        </w:rPr>
        <w:t>say the hearing suggests we may be headed into an era of industry capture</w:t>
      </w:r>
      <w:r w:rsidRPr="003C6EF7">
        <w:rPr>
          <w:rStyle w:val="StyleUnderline"/>
        </w:rPr>
        <w:t xml:space="preserve"> in AI.</w:t>
      </w:r>
      <w:r w:rsidRPr="00A3408A">
        <w:t xml:space="preserve"> If tech giants are allowed to write the rules governing this technology, they say, </w:t>
      </w:r>
      <w:r w:rsidRPr="0076579C">
        <w:rPr>
          <w:rStyle w:val="StyleUnderline"/>
          <w:highlight w:val="cyan"/>
        </w:rPr>
        <w:t>it could have a number of harms</w:t>
      </w:r>
      <w:r w:rsidRPr="003C6EF7">
        <w:rPr>
          <w:rStyle w:val="StyleUnderline"/>
        </w:rPr>
        <w:t xml:space="preserve">, </w:t>
      </w:r>
      <w:r w:rsidRPr="0076579C">
        <w:rPr>
          <w:rStyle w:val="StyleUnderline"/>
          <w:highlight w:val="cyan"/>
        </w:rPr>
        <w:t>from</w:t>
      </w:r>
      <w:r w:rsidRPr="003C6EF7">
        <w:rPr>
          <w:rStyle w:val="StyleUnderline"/>
        </w:rPr>
        <w:t xml:space="preserve"> </w:t>
      </w:r>
      <w:r w:rsidRPr="0076579C">
        <w:rPr>
          <w:rStyle w:val="StyleUnderline"/>
          <w:highlight w:val="cyan"/>
        </w:rPr>
        <w:t xml:space="preserve">stifling smaller firms to </w:t>
      </w:r>
      <w:r w:rsidRPr="00F2782C">
        <w:rPr>
          <w:rStyle w:val="StyleUnderline"/>
        </w:rPr>
        <w:t xml:space="preserve">introducing </w:t>
      </w:r>
      <w:r w:rsidRPr="0076579C">
        <w:rPr>
          <w:rStyle w:val="StyleUnderline"/>
          <w:highlight w:val="cyan"/>
        </w:rPr>
        <w:t>weak regulations.</w:t>
      </w:r>
    </w:p>
    <w:p w14:paraId="3960B0E0" w14:textId="77777777" w:rsidR="00A3408A" w:rsidRPr="00A3408A" w:rsidRDefault="00A3408A" w:rsidP="00A3408A">
      <w:r w:rsidRPr="00A3408A">
        <w:t>Experts at the hearing included IBM’s Christina Montgomery and noted AI critic Gary Marcus, who also raised the specter of regulatory capture. (The peril, said Marcus, is that “we make it appear as if we are doing something, but it’s more like greenwashing and nothing really happens, we just keep out the little players.”) And although no one from Microsoft or Google was present, the unofficial spokesperson for the tech industry was Altman.</w:t>
      </w:r>
    </w:p>
    <w:p w14:paraId="4D6E5CC9" w14:textId="6AF60FB6" w:rsidR="00A3408A" w:rsidRPr="00A3408A" w:rsidRDefault="00A3408A" w:rsidP="00A3408A">
      <w:r w:rsidRPr="00A3408A">
        <w:t>Although Altman’s OpenAI is still called a “startup” by some, it’s arguably the most influential AI company in the world. Its launch of image and text generation tools like ChatGPT and deals with Microsoft to remake Bing have sent shockwaves through the entire tech industry. Altman himself is well positioned: able to appeal to both the imaginations of the VC class and hardcore AI boosters with grand promises to build superintelligent AI and, maybe one day, in his own words, “capture the light cone of all future value in the universe.”</w:t>
      </w:r>
    </w:p>
    <w:p w14:paraId="1DEA7BF0" w14:textId="77777777" w:rsidR="00A3408A" w:rsidRPr="00A3408A" w:rsidRDefault="00A3408A" w:rsidP="00A3408A">
      <w:r w:rsidRPr="00A3408A">
        <w:t xml:space="preserve">At the hearing this week, he was not so grandiose. </w:t>
      </w:r>
      <w:r w:rsidRPr="003C6EF7">
        <w:rPr>
          <w:rStyle w:val="StyleUnderline"/>
        </w:rPr>
        <w:t>Altman, too, mentioned the problem of regulatory capture but was less clear about his thoughts on licensing smaller entities.</w:t>
      </w:r>
      <w:r w:rsidRPr="00A3408A">
        <w:t xml:space="preserve"> “We don’t wanna slow down smaller startups. We don’t wanna slow down open source efforts,” he said, adding, “We still need them to comply with things.”</w:t>
      </w:r>
    </w:p>
    <w:p w14:paraId="47A175C3" w14:textId="77777777" w:rsidR="00A3408A" w:rsidRPr="00A3408A" w:rsidRDefault="00A3408A" w:rsidP="00A3408A">
      <w:r w:rsidRPr="00A3408A">
        <w:t xml:space="preserve">Sarah Myers West, managing director of the AI Now institute, tells The Verge she was suspicious of the licensing system proposed by many speakers. </w:t>
      </w:r>
      <w:r w:rsidRPr="003C6EF7">
        <w:rPr>
          <w:rStyle w:val="StyleUnderline"/>
        </w:rPr>
        <w:t>“I think the harm will be that we end up with some sort of superficial checkbox exercise, where companies say ‘yep, we’re licensed, we know what the harms are and can proceed with business as usual</w:t>
      </w:r>
      <w:r w:rsidRPr="00A3408A">
        <w:t>,’ but don’t face any real liability when these systems go wrong,” she said. </w:t>
      </w:r>
    </w:p>
    <w:p w14:paraId="363473E4" w14:textId="154ECBBF" w:rsidR="00BD70CD" w:rsidRDefault="00A3408A" w:rsidP="00BD70CD">
      <w:pPr>
        <w:rPr>
          <w:rStyle w:val="StyleUnderline"/>
        </w:rPr>
      </w:pPr>
      <w:r w:rsidRPr="003C6EF7">
        <w:rPr>
          <w:rStyle w:val="StyleUnderline"/>
        </w:rPr>
        <w:t xml:space="preserve">Other </w:t>
      </w:r>
      <w:r w:rsidRPr="0076579C">
        <w:rPr>
          <w:rStyle w:val="StyleUnderline"/>
          <w:highlight w:val="cyan"/>
        </w:rPr>
        <w:t>critics</w:t>
      </w:r>
      <w:r w:rsidRPr="00A3408A">
        <w:t xml:space="preserve"> — particularly those running their own AI companies — </w:t>
      </w:r>
      <w:r w:rsidRPr="0076579C">
        <w:rPr>
          <w:rStyle w:val="StyleUnderline"/>
          <w:highlight w:val="cyan"/>
        </w:rPr>
        <w:t>stressed the potential threat to competition</w:t>
      </w:r>
      <w:r w:rsidRPr="00A3408A">
        <w:t>. “</w:t>
      </w:r>
      <w:r w:rsidRPr="003C6EF7">
        <w:rPr>
          <w:rStyle w:val="StyleUnderline"/>
        </w:rPr>
        <w:t xml:space="preserve">Regulation invariably </w:t>
      </w:r>
      <w:r w:rsidRPr="0076579C">
        <w:rPr>
          <w:rStyle w:val="Emphasis"/>
          <w:highlight w:val="cyan"/>
        </w:rPr>
        <w:t>favours incumbents</w:t>
      </w:r>
      <w:r w:rsidRPr="003C6EF7">
        <w:rPr>
          <w:rStyle w:val="Emphasis"/>
        </w:rPr>
        <w:t xml:space="preserve"> </w:t>
      </w:r>
      <w:r w:rsidRPr="0076579C">
        <w:rPr>
          <w:rStyle w:val="StyleUnderline"/>
          <w:highlight w:val="cyan"/>
        </w:rPr>
        <w:t>and</w:t>
      </w:r>
      <w:r w:rsidRPr="003C6EF7">
        <w:rPr>
          <w:rStyle w:val="StyleUnderline"/>
        </w:rPr>
        <w:t xml:space="preserve"> can stifle innovation</w:t>
      </w:r>
      <w:r w:rsidRPr="00A3408A">
        <w:t xml:space="preserve">,” Emad Mostaque, founder and CEO of Stability AI, told The Verge. Clem Delangue, CEO of AI startup Hugging Face, tweeted a similar reaction: “Requiring a license to train models would be like requiring a license to write code. IMO, it </w:t>
      </w:r>
      <w:r w:rsidRPr="003C6EF7">
        <w:rPr>
          <w:rStyle w:val="StyleUnderline"/>
        </w:rPr>
        <w:t xml:space="preserve">would </w:t>
      </w:r>
      <w:r w:rsidRPr="0076579C">
        <w:rPr>
          <w:rStyle w:val="StyleUnderline"/>
          <w:highlight w:val="cyan"/>
        </w:rPr>
        <w:t>further concentrate power in the hands of a few</w:t>
      </w:r>
      <w:r w:rsidRPr="003C6EF7">
        <w:rPr>
          <w:rStyle w:val="StyleUnderline"/>
        </w:rPr>
        <w:t xml:space="preserve"> &amp; drastically slow down progress, fairness &amp; transparency.”</w:t>
      </w:r>
    </w:p>
    <w:p w14:paraId="76EB1F06" w14:textId="77777777" w:rsidR="00BD70CD" w:rsidRDefault="00BD70CD" w:rsidP="00BD70CD">
      <w:pPr>
        <w:rPr>
          <w:rStyle w:val="StyleUnderline"/>
        </w:rPr>
      </w:pPr>
    </w:p>
    <w:p w14:paraId="131B39C0" w14:textId="0C4D4484" w:rsidR="00BD70CD" w:rsidRDefault="00BD70CD" w:rsidP="00BD70CD">
      <w:pPr>
        <w:pStyle w:val="Heading4"/>
      </w:pPr>
      <w:r>
        <w:t xml:space="preserve">Lobbying results in voluntary commitments and weak regulations. </w:t>
      </w:r>
    </w:p>
    <w:p w14:paraId="3A4946C5" w14:textId="1A1EFC20" w:rsidR="00BD70CD" w:rsidRDefault="00BD70CD" w:rsidP="00BD70CD">
      <w:r w:rsidRPr="00BD70CD">
        <w:rPr>
          <w:rStyle w:val="Style13ptBold"/>
        </w:rPr>
        <w:t>Henshall 24</w:t>
      </w:r>
      <w:r>
        <w:t xml:space="preserve"> </w:t>
      </w:r>
      <w:r w:rsidRPr="00BD70CD">
        <w:t xml:space="preserve">(Will Henshall is an editorial fellow. He covers tech, with a focus on AI.) APRIL 30, 2024 “There’s an AI Lobbying Frenzy in Washington. Big Tech Is Dominating” </w:t>
      </w:r>
      <w:r w:rsidRPr="0080526C">
        <w:t>https://time.com/6972134/ai-lobbying-tech-policy-surge/</w:t>
      </w:r>
      <w:r w:rsidRPr="00BD70CD">
        <w:t xml:space="preserve"> // ZX</w:t>
      </w:r>
    </w:p>
    <w:p w14:paraId="4E90C2F7" w14:textId="77777777" w:rsidR="00BD70CD" w:rsidRDefault="00BD70CD" w:rsidP="00BD70CD">
      <w:r w:rsidRPr="0076579C">
        <w:rPr>
          <w:rStyle w:val="StyleUnderline"/>
          <w:highlight w:val="cyan"/>
        </w:rPr>
        <w:t>Of the 451</w:t>
      </w:r>
      <w:r w:rsidRPr="00BD70CD">
        <w:rPr>
          <w:rStyle w:val="StyleUnderline"/>
        </w:rPr>
        <w:t xml:space="preserve"> </w:t>
      </w:r>
      <w:r w:rsidRPr="0076579C">
        <w:rPr>
          <w:rStyle w:val="StyleUnderline"/>
          <w:highlight w:val="cyan"/>
        </w:rPr>
        <w:t>organizations</w:t>
      </w:r>
      <w:r w:rsidRPr="00BD70CD">
        <w:rPr>
          <w:rStyle w:val="StyleUnderline"/>
        </w:rPr>
        <w:t xml:space="preserve"> </w:t>
      </w:r>
      <w:r w:rsidRPr="0076579C">
        <w:rPr>
          <w:rStyle w:val="StyleUnderline"/>
          <w:highlight w:val="cyan"/>
        </w:rPr>
        <w:t>that lobbied on AI</w:t>
      </w:r>
      <w:r w:rsidRPr="00BD70CD">
        <w:rPr>
          <w:rStyle w:val="StyleUnderline"/>
        </w:rPr>
        <w:t xml:space="preserve"> in 2023, 334—nearly </w:t>
      </w:r>
      <w:r w:rsidRPr="0076579C">
        <w:rPr>
          <w:rStyle w:val="StyleUnderline"/>
          <w:highlight w:val="cyan"/>
        </w:rPr>
        <w:t>three quarters</w:t>
      </w:r>
      <w:r w:rsidRPr="00BD70CD">
        <w:rPr>
          <w:rStyle w:val="StyleUnderline"/>
        </w:rPr>
        <w:t xml:space="preserve"> of the total number—</w:t>
      </w:r>
      <w:r w:rsidRPr="0076579C">
        <w:rPr>
          <w:rStyle w:val="StyleUnderline"/>
          <w:highlight w:val="cyan"/>
        </w:rPr>
        <w:t>did so for the first time in 2023</w:t>
      </w:r>
      <w:r w:rsidRPr="00BD70CD">
        <w:rPr>
          <w:rStyle w:val="StyleUnderline"/>
        </w:rPr>
        <w:t xml:space="preserve">. </w:t>
      </w:r>
      <w:r>
        <w:t>Present in the crowd of new organizations pushing for time with staffers and lawmakers on the Hill were the relatively young companies building the most advanced AI models, such as OpenAI, Anthropic, and Cohere.</w:t>
      </w:r>
    </w:p>
    <w:p w14:paraId="5A6F21CF" w14:textId="145744A8" w:rsidR="00BD70CD" w:rsidRDefault="00BD70CD" w:rsidP="00BD70CD">
      <w:r>
        <w:t xml:space="preserve">The OpenSecrets data is an imperfect measure; it tracks AI-specific lobbying by searching the lobbying disclosure forms that organizations are required to file quarterly for the words “artificial intelligence” or “AI.” Two Congressional staffers TIME spoke with suggested that the number of lobbyists they personally had met with remained roughly the same. However, </w:t>
      </w:r>
      <w:r w:rsidRPr="00BD70CD">
        <w:rPr>
          <w:rStyle w:val="StyleUnderline"/>
        </w:rPr>
        <w:t>they said AI has become a much more common topic of discussion. “Everybody who comes in and talks to us and wants to talk about AI,”</w:t>
      </w:r>
      <w:r>
        <w:t xml:space="preserve"> said one Congressional staffer, who asked to remain anonymous as they weren’t authorized to speak about discussions with lobbyists and advocates.</w:t>
      </w:r>
    </w:p>
    <w:p w14:paraId="19D86AB2" w14:textId="13C8AB10" w:rsidR="00BD70CD" w:rsidRPr="00BD70CD" w:rsidRDefault="00BD70CD" w:rsidP="00BD70CD">
      <w:pPr>
        <w:rPr>
          <w:rStyle w:val="StyleUnderline"/>
        </w:rPr>
      </w:pPr>
      <w:r>
        <w:t xml:space="preserve">For example, companies such as payment card company Visa, pharmaceutical conglomerate GSK, and accounting firm Ernst and Young began to mention AI in their lobbying disclosure forms. Company interests were also represented by industry trade associations, such as BSA The Software Alliance. </w:t>
      </w:r>
      <w:r w:rsidRPr="00BD70CD">
        <w:rPr>
          <w:rStyle w:val="StyleUnderline"/>
        </w:rPr>
        <w:t>Venture capital firm Andreessen Horowitz and startup accelerator Y Combinator also lobbied on AI for the first time in 2023, according to the OpenSecrets analysis.</w:t>
      </w:r>
    </w:p>
    <w:p w14:paraId="697BE1DC" w14:textId="5C787260" w:rsidR="00BD70CD" w:rsidRDefault="00BD70CD" w:rsidP="00BD70CD">
      <w:r>
        <w:t>Many civil society organizations lobbied on AI issues for the first time in 2023, too. The American Federation of Labor and Congress of Industrial Organizations—the largest U.S. federation of trade unions—joined the fray, as did top civil rights organization the NAACP. More tech-focused civil society organizations, such as the Omidyar Network and the Mozilla Foundation also joined the fray. Non-profit organizations focused on threats that future AI systems could pose to public safety such as the Center for AI Policy and the Center for AI Safety Action Fund also filed lobbying disclosures for the first time this year. Finally, a number of universities, such as the Massachusetts Institute of Technology and Yale University reported lobbying on AI in 2023.</w:t>
      </w:r>
    </w:p>
    <w:p w14:paraId="71603C0A" w14:textId="77777777" w:rsidR="00BD70CD" w:rsidRDefault="00BD70CD" w:rsidP="00BD70CD">
      <w:r>
        <w:t>Big Tech’s deep pockets</w:t>
      </w:r>
    </w:p>
    <w:p w14:paraId="598D2050" w14:textId="6A6C6C02" w:rsidR="00BD70CD" w:rsidRDefault="00BD70CD" w:rsidP="00BD70CD">
      <w:r>
        <w:t>All organizations that carry out lobbying, the legal definition of which only includes directly discussing specific laws or regulations, are required to report how much they spent on lobbying. However, this data is only reported as a general total figure, meaning it’s impossible to know how much of this total amount each organization is spending on AI-related lobbying specifically, versus other policy issues. But by this crude metric, many of the newcomers are significantly outspent by the big technology companies, which have been ramping up their lobbying expenditures for a decade.</w:t>
      </w:r>
    </w:p>
    <w:p w14:paraId="3C48D547" w14:textId="54DE2CE0" w:rsidR="00BD70CD" w:rsidRPr="00BD70CD" w:rsidRDefault="00BD70CD" w:rsidP="00BD70CD">
      <w:pPr>
        <w:rPr>
          <w:rStyle w:val="StyleUnderline"/>
        </w:rPr>
      </w:pPr>
      <w:r w:rsidRPr="00BD70CD">
        <w:rPr>
          <w:rStyle w:val="StyleUnderline"/>
        </w:rPr>
        <w:t>In 2023, Amazon, Meta, Google parent company Alphabet, and Microsoft each spent more than $10 million on lobbying,</w:t>
      </w:r>
      <w:r>
        <w:t xml:space="preserve"> according to data provided by OpenSecrets. The Information Technology Industry Council, a trade association, spent $2.7 million on lobbying. </w:t>
      </w:r>
      <w:r w:rsidRPr="00BD70CD">
        <w:rPr>
          <w:rStyle w:val="StyleUnderline"/>
        </w:rPr>
        <w:t>In comparison, civil society group the Mozilla Foundation spent $120,000 and AI safety nonprofit the Center for AI Safety Action Fund spent $80,000.</w:t>
      </w:r>
    </w:p>
    <w:p w14:paraId="30AA9E78" w14:textId="6CF02C3E" w:rsidR="00BD70CD" w:rsidRDefault="00BD70CD" w:rsidP="00BD70CD">
      <w:r>
        <w:t>Given that the definition of lobbying only includes speaking with staffers about specific laws, these figures likely underestimate the amounts of money that tech companies are spending to influence lawmakers, says Hamza Chaudhry, a U.S. Policy Specialist at the Future of Life Institute, a nonprofit that focuses on risks posed by advanced technologies.</w:t>
      </w:r>
    </w:p>
    <w:p w14:paraId="3C30E2DF" w14:textId="51BCEA26" w:rsidR="00BD70CD" w:rsidRDefault="00BD70CD" w:rsidP="00BD70CD">
      <w:r w:rsidRPr="0076579C">
        <w:rPr>
          <w:rStyle w:val="StyleUnderline"/>
          <w:highlight w:val="cyan"/>
        </w:rPr>
        <w:t>Multiple advocates</w:t>
      </w:r>
      <w:r w:rsidRPr="00BD70CD">
        <w:rPr>
          <w:rStyle w:val="StyleUnderline"/>
        </w:rPr>
        <w:t xml:space="preserve"> and Hill sources </w:t>
      </w:r>
      <w:r w:rsidRPr="0076579C">
        <w:rPr>
          <w:rStyle w:val="StyleUnderline"/>
          <w:highlight w:val="cyan"/>
        </w:rPr>
        <w:t>suggested</w:t>
      </w:r>
      <w:r w:rsidRPr="00BD70CD">
        <w:rPr>
          <w:rStyle w:val="StyleUnderline"/>
        </w:rPr>
        <w:t xml:space="preserve"> that </w:t>
      </w:r>
      <w:r w:rsidRPr="0076579C">
        <w:rPr>
          <w:rStyle w:val="StyleUnderline"/>
          <w:highlight w:val="cyan"/>
        </w:rPr>
        <w:t>the consistently large amounts spent</w:t>
      </w:r>
      <w:r w:rsidRPr="00BD70CD">
        <w:rPr>
          <w:rStyle w:val="StyleUnderline"/>
        </w:rPr>
        <w:t xml:space="preserve"> by the big technology companies </w:t>
      </w:r>
      <w:r w:rsidRPr="0076579C">
        <w:rPr>
          <w:rStyle w:val="StyleUnderline"/>
          <w:highlight w:val="cyan"/>
        </w:rPr>
        <w:t xml:space="preserve">has allowed them to build up a </w:t>
      </w:r>
      <w:r w:rsidRPr="0076579C">
        <w:rPr>
          <w:rStyle w:val="Emphasis"/>
          <w:highlight w:val="cyan"/>
        </w:rPr>
        <w:t>sophisticated lobbying apparatus</w:t>
      </w:r>
      <w:r>
        <w:t xml:space="preserve"> that has so far outgunned the efforts of other organizations. “There's been a sprouting up of all these AI safety lobby groups and also lots of civil society groups that now are starting up their AI focuses, but by far the best at it are the tech groups,” said another Congressional staffer, who also wished to remain anonymous because they weren’t authorized to speak about discussions with lobbyists and advocates. </w:t>
      </w:r>
      <w:r w:rsidRPr="00BD70CD">
        <w:rPr>
          <w:rStyle w:val="StyleUnderline"/>
        </w:rPr>
        <w:t>Tech companies are able to spend more and thus pay for more experienced lobbyists, who better understand the technical details of their brief better and have a more extensive network</w:t>
      </w:r>
      <w:r>
        <w:t xml:space="preserve"> on the Hill, the staffer said.</w:t>
      </w:r>
    </w:p>
    <w:p w14:paraId="4BA6F2CC" w14:textId="4D7E2354" w:rsidR="00BD70CD" w:rsidRDefault="00BD70CD" w:rsidP="00BD70CD">
      <w:r>
        <w:t>“I would still say that civil society—and I'm including academia in this, all sorts of different people—would be outspent by big tech by five to one, ten to one,” says Chaudhry.</w:t>
      </w:r>
    </w:p>
    <w:p w14:paraId="486B69EF" w14:textId="2533DD48" w:rsidR="00BD70CD" w:rsidRDefault="00BD70CD" w:rsidP="00BD70CD">
      <w:r>
        <w:t>What exactly is the tech industry lobbying for? Some in the industry are against regulating AI, arguing that regulation would impede technological progress. In December 2023, Ben Horowitz, co-founder of venture capital firm Andreessen Horowitz, wrote a blog post that said his firm would support any political candidate who opposed regulation that would stifle innovation.</w:t>
      </w:r>
    </w:p>
    <w:p w14:paraId="08A9C869" w14:textId="5CD2C486" w:rsidR="00BD70CD" w:rsidRDefault="00BD70CD" w:rsidP="00BD70CD">
      <w:r>
        <w:t xml:space="preserve">But, </w:t>
      </w:r>
      <w:r w:rsidRPr="0076579C">
        <w:rPr>
          <w:rStyle w:val="StyleUnderline"/>
          <w:highlight w:val="cyan"/>
        </w:rPr>
        <w:t>many</w:t>
      </w:r>
      <w:r w:rsidRPr="00BD70CD">
        <w:rPr>
          <w:rStyle w:val="StyleUnderline"/>
        </w:rPr>
        <w:t xml:space="preserve"> of the </w:t>
      </w:r>
      <w:r w:rsidRPr="0076579C">
        <w:rPr>
          <w:rStyle w:val="StyleUnderline"/>
          <w:highlight w:val="cyan"/>
        </w:rPr>
        <w:t>companies</w:t>
      </w:r>
      <w:r w:rsidRPr="00BD70CD">
        <w:rPr>
          <w:rStyle w:val="StyleUnderline"/>
        </w:rPr>
        <w:t xml:space="preserve"> </w:t>
      </w:r>
      <w:r w:rsidRPr="0076579C">
        <w:rPr>
          <w:rStyle w:val="StyleUnderline"/>
          <w:highlight w:val="cyan"/>
        </w:rPr>
        <w:t>involved</w:t>
      </w:r>
      <w:r w:rsidRPr="00BD70CD">
        <w:rPr>
          <w:rStyle w:val="StyleUnderline"/>
        </w:rPr>
        <w:t xml:space="preserve"> in the development of AI </w:t>
      </w:r>
      <w:r w:rsidRPr="0076579C">
        <w:rPr>
          <w:rStyle w:val="StyleUnderline"/>
          <w:highlight w:val="cyan"/>
        </w:rPr>
        <w:t>have</w:t>
      </w:r>
      <w:r>
        <w:t xml:space="preserve">, at least </w:t>
      </w:r>
      <w:r w:rsidRPr="0076579C">
        <w:rPr>
          <w:rStyle w:val="Emphasis"/>
          <w:highlight w:val="cyan"/>
        </w:rPr>
        <w:t>in public</w:t>
      </w:r>
      <w:r w:rsidRPr="0076579C">
        <w:rPr>
          <w:highlight w:val="cyan"/>
        </w:rPr>
        <w:t xml:space="preserve">, </w:t>
      </w:r>
      <w:r w:rsidRPr="0076579C">
        <w:rPr>
          <w:rStyle w:val="StyleUnderline"/>
          <w:highlight w:val="cyan"/>
        </w:rPr>
        <w:t>struck a cooperative</w:t>
      </w:r>
      <w:r w:rsidRPr="00BD70CD">
        <w:rPr>
          <w:rStyle w:val="StyleUnderline"/>
        </w:rPr>
        <w:t xml:space="preserve"> tone</w:t>
      </w:r>
      <w:r>
        <w:t xml:space="preserve"> when discussing potential regulation. Executives from the newer companies that have developed the most advanced AI models, such as OpenAI CEO Sam Altman and Anthropic CEO Dario Amodei, have called for regulation when testifying at hearings and attending Insight Forums. Executives from the more established big technology companies have made similar statements. For example, Microsoft vice chair and president Brad Smith has called for a federal licensing regime and a new agency to regulate powerful AI platforms. Both the newer AI firms and the more established tech giants signed White House-organized voluntary commitments aimed at mitigating the risks posed by AI systems.</w:t>
      </w:r>
    </w:p>
    <w:p w14:paraId="6194D563" w14:textId="4F41AA6C" w:rsidR="00BD70CD" w:rsidRPr="00BD70CD" w:rsidRDefault="00BD70CD" w:rsidP="00BD70CD">
      <w:r w:rsidRPr="0076579C">
        <w:rPr>
          <w:rStyle w:val="Emphasis"/>
          <w:highlight w:val="cyan"/>
        </w:rPr>
        <w:t>But in closed door meetings</w:t>
      </w:r>
      <w:r>
        <w:t xml:space="preserve"> with Congressional offices, </w:t>
      </w:r>
      <w:r w:rsidRPr="0076579C">
        <w:rPr>
          <w:rStyle w:val="StyleUnderline"/>
          <w:highlight w:val="cyan"/>
        </w:rPr>
        <w:t>the same companies</w:t>
      </w:r>
      <w:r w:rsidRPr="00BD70CD">
        <w:rPr>
          <w:rStyle w:val="StyleUnderline"/>
        </w:rPr>
        <w:t xml:space="preserve"> are often less supportive of certain regulatory approaches</w:t>
      </w:r>
      <w:r>
        <w:t xml:space="preserve">, according to multiple sources present in or familiar with such conversations. </w:t>
      </w:r>
      <w:r w:rsidRPr="00BD70CD">
        <w:rPr>
          <w:rStyle w:val="StyleUnderline"/>
        </w:rPr>
        <w:t xml:space="preserve">In particular, companies tend to </w:t>
      </w:r>
      <w:r w:rsidRPr="0076579C">
        <w:rPr>
          <w:rStyle w:val="StyleUnderline"/>
          <w:highlight w:val="cyan"/>
        </w:rPr>
        <w:t>advocate for very</w:t>
      </w:r>
      <w:r w:rsidRPr="0076579C">
        <w:rPr>
          <w:highlight w:val="cyan"/>
        </w:rPr>
        <w:t xml:space="preserve"> </w:t>
      </w:r>
      <w:r w:rsidRPr="0076579C">
        <w:rPr>
          <w:rStyle w:val="Emphasis"/>
          <w:highlight w:val="cyan"/>
        </w:rPr>
        <w:t>permissive</w:t>
      </w:r>
      <w:r w:rsidRPr="0076579C">
        <w:rPr>
          <w:highlight w:val="cyan"/>
        </w:rPr>
        <w:t xml:space="preserve"> </w:t>
      </w:r>
      <w:r w:rsidRPr="0076579C">
        <w:rPr>
          <w:rStyle w:val="Emphasis"/>
          <w:highlight w:val="cyan"/>
        </w:rPr>
        <w:t>or</w:t>
      </w:r>
      <w:r w:rsidRPr="0076579C">
        <w:rPr>
          <w:highlight w:val="cyan"/>
        </w:rPr>
        <w:t xml:space="preserve"> </w:t>
      </w:r>
      <w:r w:rsidRPr="0076579C">
        <w:rPr>
          <w:rStyle w:val="Emphasis"/>
          <w:highlight w:val="cyan"/>
        </w:rPr>
        <w:t>voluntary</w:t>
      </w:r>
      <w:r w:rsidRPr="0076579C">
        <w:rPr>
          <w:highlight w:val="cyan"/>
        </w:rPr>
        <w:t xml:space="preserve"> </w:t>
      </w:r>
      <w:r w:rsidRPr="0076579C">
        <w:rPr>
          <w:rStyle w:val="Emphasis"/>
          <w:highlight w:val="cyan"/>
        </w:rPr>
        <w:t>regulations</w:t>
      </w:r>
      <w:r>
        <w:t>. “Anytime you want to make a tech company do something mandatory, they're gonna push back on it,” said one Congressional staffer.</w:t>
      </w:r>
    </w:p>
    <w:p w14:paraId="10808F4F" w14:textId="77777777" w:rsidR="0080526C" w:rsidRDefault="0080526C" w:rsidP="0080526C">
      <w:pPr>
        <w:pStyle w:val="Heading4"/>
      </w:pPr>
      <w:r>
        <w:t xml:space="preserve">US leads in start-ups and funding trending down in competitor nations. </w:t>
      </w:r>
    </w:p>
    <w:p w14:paraId="2F06905C" w14:textId="77777777" w:rsidR="0080526C" w:rsidRDefault="0080526C" w:rsidP="0080526C">
      <w:r w:rsidRPr="00F32EF2">
        <w:rPr>
          <w:rStyle w:val="Style13ptBold"/>
        </w:rPr>
        <w:t>Lu 24</w:t>
      </w:r>
      <w:r w:rsidRPr="00F32EF2">
        <w:t xml:space="preserve"> (Marcus is a content strategist for Visual Capitalist, focusing primarily on economics and investing. Before joining Visual Capitalist, he worked in business development for a Canadian institutional asset manager.) “Mapped: The Number of AI Startups By Country” May 6, 2024 https://www.visualcapitalist.com/mapped-the-number-of-ai-startups-by-country/ // </w:t>
      </w:r>
      <w:r>
        <w:t>ZX</w:t>
      </w:r>
    </w:p>
    <w:p w14:paraId="29DCE36A" w14:textId="77777777" w:rsidR="0080526C" w:rsidRDefault="0080526C" w:rsidP="0080526C">
      <w:r w:rsidRPr="00CD7432">
        <w:rPr>
          <w:noProof/>
        </w:rPr>
        <w:drawing>
          <wp:inline distT="0" distB="0" distL="0" distR="0" wp14:anchorId="0B94EEDC" wp14:editId="6B9C175B">
            <wp:extent cx="6452904" cy="4736706"/>
            <wp:effectExtent l="0" t="0" r="5080" b="6985"/>
            <wp:docPr id="144257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79729" name=""/>
                    <pic:cNvPicPr/>
                  </pic:nvPicPr>
                  <pic:blipFill>
                    <a:blip r:embed="rId6"/>
                    <a:stretch>
                      <a:fillRect/>
                    </a:stretch>
                  </pic:blipFill>
                  <pic:spPr>
                    <a:xfrm>
                      <a:off x="0" y="0"/>
                      <a:ext cx="6456379" cy="4739257"/>
                    </a:xfrm>
                    <a:prstGeom prst="rect">
                      <a:avLst/>
                    </a:prstGeom>
                  </pic:spPr>
                </pic:pic>
              </a:graphicData>
            </a:graphic>
          </wp:inline>
        </w:drawing>
      </w:r>
    </w:p>
    <w:p w14:paraId="1A0D2E5E" w14:textId="77777777" w:rsidR="0080526C" w:rsidRPr="00F32EF2" w:rsidRDefault="0080526C" w:rsidP="0080526C">
      <w:r w:rsidRPr="00F32EF2">
        <w:t>From this data, we can see that the U.S., China, and UK have established themselves as major hotbeds for AI innovation.</w:t>
      </w:r>
    </w:p>
    <w:p w14:paraId="06B8879C" w14:textId="77777777" w:rsidR="0080526C" w:rsidRPr="00F32EF2" w:rsidRDefault="0080526C" w:rsidP="0080526C">
      <w:r w:rsidRPr="00F32EF2">
        <w:t>In terms of funding</w:t>
      </w:r>
      <w:r w:rsidRPr="00F32EF2">
        <w:rPr>
          <w:rStyle w:val="StyleUnderline"/>
        </w:rPr>
        <w:t xml:space="preserve">, </w:t>
      </w:r>
      <w:r w:rsidRPr="0076579C">
        <w:rPr>
          <w:rStyle w:val="StyleUnderline"/>
          <w:highlight w:val="cyan"/>
        </w:rPr>
        <w:t>the U.S. is massively ahead,</w:t>
      </w:r>
      <w:r w:rsidRPr="0076579C">
        <w:rPr>
          <w:highlight w:val="cyan"/>
        </w:rPr>
        <w:t xml:space="preserve"> </w:t>
      </w:r>
      <w:r w:rsidRPr="0076579C">
        <w:rPr>
          <w:rStyle w:val="StyleUnderline"/>
          <w:highlight w:val="cyan"/>
        </w:rPr>
        <w:t>with</w:t>
      </w:r>
      <w:r w:rsidRPr="00F32EF2">
        <w:rPr>
          <w:rStyle w:val="StyleUnderline"/>
        </w:rPr>
        <w:t xml:space="preserve"> </w:t>
      </w:r>
      <w:r w:rsidRPr="0076579C">
        <w:rPr>
          <w:rStyle w:val="StyleUnderline"/>
          <w:highlight w:val="cyan"/>
        </w:rPr>
        <w:t>private</w:t>
      </w:r>
      <w:r w:rsidRPr="00F32EF2">
        <w:rPr>
          <w:rStyle w:val="StyleUnderline"/>
        </w:rPr>
        <w:t xml:space="preserve"> AI </w:t>
      </w:r>
      <w:r w:rsidRPr="0076579C">
        <w:rPr>
          <w:rStyle w:val="StyleUnderline"/>
          <w:highlight w:val="cyan"/>
        </w:rPr>
        <w:t>investment totaling $335 billion</w:t>
      </w:r>
      <w:r w:rsidRPr="00F32EF2">
        <w:t> between 2013 to 2023. AI startups in China raised $104 billion over the same timeframe, while those in the UK raised $22 billion.</w:t>
      </w:r>
    </w:p>
    <w:p w14:paraId="70371105" w14:textId="77777777" w:rsidR="0080526C" w:rsidRDefault="0080526C" w:rsidP="0080526C">
      <w:r w:rsidRPr="0076579C">
        <w:rPr>
          <w:rStyle w:val="StyleUnderline"/>
          <w:highlight w:val="cyan"/>
        </w:rPr>
        <w:t>Further analysis reveals that the U.S. is widening this gap</w:t>
      </w:r>
      <w:r w:rsidRPr="00F32EF2">
        <w:t xml:space="preserve"> even more. In 2023, for example</w:t>
      </w:r>
      <w:r w:rsidRPr="00F32EF2">
        <w:rPr>
          <w:rStyle w:val="StyleUnderline"/>
        </w:rPr>
        <w:t xml:space="preserve">, private </w:t>
      </w:r>
      <w:r w:rsidRPr="0076579C">
        <w:rPr>
          <w:rStyle w:val="StyleUnderline"/>
          <w:highlight w:val="cyan"/>
        </w:rPr>
        <w:t>investment in the U.S. grew by </w:t>
      </w:r>
      <w:r w:rsidRPr="0076579C">
        <w:rPr>
          <w:rStyle w:val="Emphasis"/>
          <w:highlight w:val="cyan"/>
        </w:rPr>
        <w:t>22%</w:t>
      </w:r>
      <w:r w:rsidRPr="00F32EF2">
        <w:t xml:space="preserve"> from 2022 levels. </w:t>
      </w:r>
      <w:r w:rsidRPr="00F32EF2">
        <w:rPr>
          <w:rStyle w:val="StyleUnderline"/>
        </w:rPr>
        <w:t>Mean</w:t>
      </w:r>
      <w:r w:rsidRPr="0076579C">
        <w:rPr>
          <w:rStyle w:val="StyleUnderline"/>
          <w:highlight w:val="cyan"/>
        </w:rPr>
        <w:t>while, investment fell in China (</w:t>
      </w:r>
      <w:r w:rsidRPr="0076579C">
        <w:rPr>
          <w:rStyle w:val="Emphasis"/>
          <w:highlight w:val="cyan"/>
        </w:rPr>
        <w:t>-44%)</w:t>
      </w:r>
      <w:r w:rsidRPr="00F32EF2">
        <w:rPr>
          <w:rStyle w:val="StyleUnderline"/>
        </w:rPr>
        <w:t xml:space="preserve"> and the UK (-14.1%)</w:t>
      </w:r>
      <w:r w:rsidRPr="00F32EF2">
        <w:t xml:space="preserve"> over the same time span.</w:t>
      </w:r>
    </w:p>
    <w:p w14:paraId="561619A5" w14:textId="77777777" w:rsidR="00183DB3" w:rsidRDefault="00183DB3" w:rsidP="0080526C"/>
    <w:p w14:paraId="6D29573A" w14:textId="332D6BB6" w:rsidR="0028345C" w:rsidRDefault="0076579C" w:rsidP="003C6EF7">
      <w:pPr>
        <w:pStyle w:val="Heading3"/>
      </w:pPr>
      <w:r>
        <w:t>2NC---</w:t>
      </w:r>
      <w:r w:rsidR="00203E7E">
        <w:t>IL---Misalignment</w:t>
      </w:r>
    </w:p>
    <w:p w14:paraId="0D5F1783" w14:textId="65EEA96D" w:rsidR="0028345C" w:rsidRDefault="00BE6E24" w:rsidP="00BE6E24">
      <w:pPr>
        <w:pStyle w:val="Heading4"/>
      </w:pPr>
      <w:r>
        <w:t xml:space="preserve">Regulation determines alignment---current efforts are insufficient. </w:t>
      </w:r>
    </w:p>
    <w:p w14:paraId="1F7134FA" w14:textId="0BB7B429" w:rsidR="00BE6E24" w:rsidRDefault="00BE6E24" w:rsidP="00BE6E24">
      <w:r w:rsidRPr="00343CDD">
        <w:rPr>
          <w:rStyle w:val="Style13ptBold"/>
        </w:rPr>
        <w:t>Cohen et al 24</w:t>
      </w:r>
      <w:r w:rsidRPr="00BE6E24">
        <w:t xml:space="preserve"> (Michael K. Cohen is postdoc with Stuart Russel at UC Berkeley. </w:t>
      </w:r>
      <w:r>
        <w:t>His</w:t>
      </w:r>
      <w:r w:rsidRPr="00BE6E24">
        <w:t xml:space="preserve"> research considers the expected behavior of generally intelligent artificial agents</w:t>
      </w:r>
      <w:r>
        <w:t>. He is</w:t>
      </w:r>
      <w:r w:rsidRPr="00BE6E24">
        <w:t xml:space="preserve"> interested in designing agents that we can expect to behave safely.</w:t>
      </w:r>
      <w:r>
        <w:t xml:space="preserve">) </w:t>
      </w:r>
    </w:p>
    <w:p w14:paraId="34E18E98" w14:textId="77777777" w:rsidR="00343CDD" w:rsidRDefault="00BE6E24" w:rsidP="00BE6E24">
      <w:r w:rsidRPr="0076579C">
        <w:rPr>
          <w:rStyle w:val="StyleUnderline"/>
          <w:highlight w:val="cyan"/>
        </w:rPr>
        <w:t>Technical</w:t>
      </w:r>
      <w:r w:rsidRPr="00343CDD">
        <w:rPr>
          <w:rStyle w:val="StyleUnderline"/>
        </w:rPr>
        <w:t xml:space="preserve"> </w:t>
      </w:r>
      <w:r w:rsidRPr="0076579C">
        <w:rPr>
          <w:rStyle w:val="StyleUnderline"/>
          <w:highlight w:val="cyan"/>
        </w:rPr>
        <w:t>experts</w:t>
      </w:r>
      <w:r w:rsidRPr="00343CDD">
        <w:rPr>
          <w:rStyle w:val="StyleUnderline"/>
        </w:rPr>
        <w:t xml:space="preserve"> and policy-makers have </w:t>
      </w:r>
      <w:r w:rsidRPr="0076579C">
        <w:rPr>
          <w:rStyle w:val="StyleUnderline"/>
          <w:highlight w:val="cyan"/>
        </w:rPr>
        <w:t>increasingly emphasized the need to address extinction risk</w:t>
      </w:r>
      <w:r>
        <w:t xml:space="preserve"> from artificial intelligence (AI) systems that might circumvent safeguards and thwart attempts to control them (1). Reinforcement learning (RL) agents that plan over a long time horizon far more effectively than humans present particular risks. </w:t>
      </w:r>
      <w:r w:rsidRPr="0076579C">
        <w:rPr>
          <w:rStyle w:val="StyleUnderline"/>
          <w:highlight w:val="cyan"/>
        </w:rPr>
        <w:t>Giving</w:t>
      </w:r>
      <w:r w:rsidRPr="00343CDD">
        <w:rPr>
          <w:rStyle w:val="StyleUnderline"/>
        </w:rPr>
        <w:t xml:space="preserve"> an </w:t>
      </w:r>
      <w:r w:rsidRPr="0076579C">
        <w:rPr>
          <w:rStyle w:val="StyleUnderline"/>
          <w:highlight w:val="cyan"/>
        </w:rPr>
        <w:t>advanced AI system the objective to maximize its reward</w:t>
      </w:r>
      <w:r w:rsidRPr="00343CDD">
        <w:rPr>
          <w:rStyle w:val="StyleUnderline"/>
        </w:rPr>
        <w:t xml:space="preserve"> and, at some point, withholding reward from it, </w:t>
      </w:r>
      <w:r w:rsidRPr="0076579C">
        <w:rPr>
          <w:rStyle w:val="StyleUnderline"/>
          <w:highlight w:val="cyan"/>
        </w:rPr>
        <w:t xml:space="preserve">strongly </w:t>
      </w:r>
      <w:r w:rsidRPr="0076579C">
        <w:rPr>
          <w:rStyle w:val="Emphasis"/>
          <w:highlight w:val="cyan"/>
        </w:rPr>
        <w:t>incentivizes</w:t>
      </w:r>
      <w:r w:rsidRPr="00343CDD">
        <w:rPr>
          <w:rStyle w:val="StyleUnderline"/>
        </w:rPr>
        <w:t xml:space="preserve"> the </w:t>
      </w:r>
      <w:r w:rsidRPr="0076579C">
        <w:rPr>
          <w:rStyle w:val="Emphasis"/>
          <w:highlight w:val="cyan"/>
        </w:rPr>
        <w:t>AI</w:t>
      </w:r>
      <w:r w:rsidRPr="00343CDD">
        <w:rPr>
          <w:rStyle w:val="Emphasis"/>
        </w:rPr>
        <w:t xml:space="preserve"> </w:t>
      </w:r>
      <w:r w:rsidRPr="00343CDD">
        <w:rPr>
          <w:rStyle w:val="StyleUnderline"/>
        </w:rPr>
        <w:t xml:space="preserve">system </w:t>
      </w:r>
      <w:r w:rsidRPr="0076579C">
        <w:rPr>
          <w:rStyle w:val="Emphasis"/>
          <w:highlight w:val="cyan"/>
        </w:rPr>
        <w:t>to take humans out of the loop</w:t>
      </w:r>
      <w:r>
        <w:t>, if it has the opportunity. The incentive to deceive humans and thwart human control arises not only for RL agents but for long-term planning agents (LTPAs) more generally.</w:t>
      </w:r>
    </w:p>
    <w:p w14:paraId="3AA1D0FB" w14:textId="77777777" w:rsidR="00343CDD" w:rsidRDefault="00BE6E24" w:rsidP="00BE6E24">
      <w:r>
        <w:t xml:space="preserve"> Because empirical testing of sufficiently capable LTPAs is unlikely to uncover these dangerous tendencies, our core regulatory proposal is simple</w:t>
      </w:r>
      <w:r w:rsidRPr="00343CDD">
        <w:rPr>
          <w:rStyle w:val="StyleUnderline"/>
        </w:rPr>
        <w:t xml:space="preserve">: </w:t>
      </w:r>
      <w:r w:rsidRPr="0076579C">
        <w:rPr>
          <w:rStyle w:val="Emphasis"/>
          <w:highlight w:val="cyan"/>
        </w:rPr>
        <w:t xml:space="preserve">Developers should not be permitted to build </w:t>
      </w:r>
      <w:r w:rsidRPr="008C364A">
        <w:rPr>
          <w:rStyle w:val="StyleUnderline"/>
        </w:rPr>
        <w:t xml:space="preserve">sufficiently capable </w:t>
      </w:r>
      <w:r w:rsidRPr="0076579C">
        <w:rPr>
          <w:rStyle w:val="Emphasis"/>
          <w:highlight w:val="cyan"/>
        </w:rPr>
        <w:t>LTPAs</w:t>
      </w:r>
      <w:r w:rsidRPr="0076579C">
        <w:rPr>
          <w:rStyle w:val="StyleUnderline"/>
          <w:highlight w:val="cyan"/>
        </w:rPr>
        <w:t xml:space="preserve">, </w:t>
      </w:r>
      <w:r w:rsidRPr="008C364A">
        <w:rPr>
          <w:rStyle w:val="StyleUnderline"/>
        </w:rPr>
        <w:t>and the resources required to build them should be subject to stringent controls</w:t>
      </w:r>
      <w:r w:rsidRPr="008C364A">
        <w:t>. Governments are turning their attention to these</w:t>
      </w:r>
      <w:r>
        <w:t xml:space="preserve"> risks, alongside current and anticipated risks arising from algorithmic bias, privacy concerns, and misuse. At a 2023 global summit on AI safety, the attending countries, including the United States, United Kingdom, Canada, China, India, and members of the European Union (EU), issued a joint statement warning that, as AI continues to advance, </w:t>
      </w:r>
      <w:r w:rsidRPr="00343CDD">
        <w:rPr>
          <w:rStyle w:val="StyleUnderline"/>
        </w:rPr>
        <w:t>“</w:t>
      </w:r>
      <w:r w:rsidRPr="0076579C">
        <w:rPr>
          <w:rStyle w:val="StyleUnderline"/>
          <w:highlight w:val="cyan"/>
        </w:rPr>
        <w:t>Substantial risks may arise from…unintended issues of control</w:t>
      </w:r>
      <w:r w:rsidRPr="00343CDD">
        <w:rPr>
          <w:rStyle w:val="StyleUnderline"/>
        </w:rPr>
        <w:t xml:space="preserve"> relating to alignment with human intent” (2). This broad consensus concerning the potential inability to keep advanced AI under control is also reflected in President Biden’s 2023 executive order</w:t>
      </w:r>
      <w:r>
        <w:t xml:space="preserve"> that introduces reporting requirements for AI that could “eva[de] human control or oversight through means of deception or obfuscation” (3). Building on these efforts, </w:t>
      </w:r>
      <w:r w:rsidRPr="0076579C">
        <w:rPr>
          <w:rStyle w:val="StyleUnderline"/>
          <w:highlight w:val="cyan"/>
        </w:rPr>
        <w:t>now is the time for</w:t>
      </w:r>
      <w:r w:rsidRPr="00343CDD">
        <w:rPr>
          <w:rStyle w:val="StyleUnderline"/>
        </w:rPr>
        <w:t xml:space="preserve"> governments to develop </w:t>
      </w:r>
      <w:r w:rsidRPr="0076579C">
        <w:rPr>
          <w:rStyle w:val="Emphasis"/>
          <w:highlight w:val="cyan"/>
        </w:rPr>
        <w:t>regulatory</w:t>
      </w:r>
      <w:r w:rsidRPr="0076579C">
        <w:rPr>
          <w:rStyle w:val="StyleUnderline"/>
          <w:highlight w:val="cyan"/>
        </w:rPr>
        <w:t xml:space="preserve"> </w:t>
      </w:r>
      <w:r w:rsidRPr="0076579C">
        <w:rPr>
          <w:rStyle w:val="Emphasis"/>
          <w:highlight w:val="cyan"/>
        </w:rPr>
        <w:t>institutions</w:t>
      </w:r>
      <w:r w:rsidRPr="00343CDD">
        <w:rPr>
          <w:rStyle w:val="StyleUnderline"/>
        </w:rPr>
        <w:t xml:space="preserve"> and frameworks</w:t>
      </w:r>
      <w:r>
        <w:t xml:space="preserve"> that specifically target the existential risks from advanced artificial agents. RISKS FROM LTPAs RL agents function as follows: They receive perceptual inputs and take actions, and certain inputs are typically designated as “rewards.” </w:t>
      </w:r>
    </w:p>
    <w:p w14:paraId="2761BD1B" w14:textId="77777777" w:rsidR="00343CDD" w:rsidRDefault="00BE6E24" w:rsidP="00BE6E24">
      <w:r>
        <w:t xml:space="preserve">An RL agent then aims to select actions that it expects will lead to higher rewards. For example, by designating money as a reward, one could train an RL agent to maximize profit on an online retail platform (4). Highly capable and far-sighted RL agents are likely to accrue reward very successfully. If plan A leads to more expected reward than plan B, sufficiently advanced RL agents would favor the former. Crucially, </w:t>
      </w:r>
      <w:r w:rsidRPr="0076579C">
        <w:rPr>
          <w:rStyle w:val="StyleUnderline"/>
          <w:highlight w:val="cyan"/>
        </w:rPr>
        <w:t>securing the ongoing receipt of maximal rewards</w:t>
      </w:r>
      <w:r w:rsidRPr="00343CDD">
        <w:rPr>
          <w:rStyle w:val="StyleUnderline"/>
        </w:rPr>
        <w:t xml:space="preserve"> with very high probability </w:t>
      </w:r>
      <w:r w:rsidRPr="0076579C">
        <w:rPr>
          <w:rStyle w:val="StyleUnderline"/>
          <w:highlight w:val="cyan"/>
        </w:rPr>
        <w:t>would require the agent to achieve extensive control</w:t>
      </w:r>
      <w:r w:rsidRPr="00343CDD">
        <w:rPr>
          <w:rStyle w:val="StyleUnderline"/>
        </w:rPr>
        <w:t xml:space="preserve"> over its environment</w:t>
      </w:r>
      <w:r>
        <w:t xml:space="preserve">, which could have catastrophic consequences (5–8). One path to maximizing long-term reward involves an RL agent acquiring extensive resources and taking control over all human infrastructure (5, 6), which would allow it to manipulate its own reward free from human interference (5). Additionally, </w:t>
      </w:r>
      <w:r w:rsidRPr="00343CDD">
        <w:rPr>
          <w:rStyle w:val="StyleUnderline"/>
        </w:rPr>
        <w:t>because being shut down by humans would reduce the expected reward, sufficiently capable and far-sighted agents are likely to take steps to preclude that possibility</w:t>
      </w:r>
      <w:r>
        <w:t xml:space="preserve"> (7) or if feasible, create new agents (unimpeded by monitoring or shutdown) to act on their behalf (5). </w:t>
      </w:r>
      <w:r w:rsidRPr="00343CDD">
        <w:rPr>
          <w:rStyle w:val="Emphasis"/>
        </w:rPr>
        <w:t>P</w:t>
      </w:r>
      <w:r w:rsidRPr="0076579C">
        <w:rPr>
          <w:rStyle w:val="Emphasis"/>
          <w:highlight w:val="cyan"/>
        </w:rPr>
        <w:t>rogress</w:t>
      </w:r>
      <w:r w:rsidRPr="0076579C">
        <w:rPr>
          <w:rStyle w:val="StyleUnderline"/>
          <w:highlight w:val="cyan"/>
        </w:rPr>
        <w:t xml:space="preserve"> in AI could </w:t>
      </w:r>
      <w:r w:rsidRPr="0076579C">
        <w:rPr>
          <w:rStyle w:val="Emphasis"/>
          <w:highlight w:val="cyan"/>
        </w:rPr>
        <w:t>enable</w:t>
      </w:r>
      <w:r w:rsidRPr="00343CDD">
        <w:rPr>
          <w:rStyle w:val="StyleUnderline"/>
        </w:rPr>
        <w:t xml:space="preserve"> such </w:t>
      </w:r>
      <w:r w:rsidRPr="0076579C">
        <w:rPr>
          <w:rStyle w:val="Emphasis"/>
          <w:highlight w:val="cyan"/>
        </w:rPr>
        <w:t>advanced behavior</w:t>
      </w:r>
      <w:r>
        <w:t>.</w:t>
      </w:r>
      <w:r w:rsidRPr="00BE6E24">
        <w:t xml:space="preserve"> </w:t>
      </w:r>
      <w:r>
        <w:t xml:space="preserve">So long as an agent’s rewards can be controlled, it can be incentivized to achieve complex goals by conditioning the rewards appropriately. But a sufficiently capable RL agent could take control of its rewards, which would give it the incentive to secure maximal reward single-mindedly. </w:t>
      </w:r>
      <w:r w:rsidRPr="00343CDD">
        <w:rPr>
          <w:rStyle w:val="StyleUnderline"/>
        </w:rPr>
        <w:t>Constraining the influence that highly competent agents learn to exert over their environment is likely to prove extremely difficult</w:t>
      </w:r>
      <w:r>
        <w:t xml:space="preserve">; an intelligent agent could, for example, persuade or pay unwitting human actors to execute important actions on its behalf (5, 7). Critically, far-sighted RL agents face an incentive to develop and execute arbitrarily competent long-term plans. Many AI systems are trained only to achieve certain immediate outcomes, like correctly classifying an image. </w:t>
      </w:r>
    </w:p>
    <w:p w14:paraId="0862556E" w14:textId="77777777" w:rsidR="00343CDD" w:rsidRDefault="00BE6E24" w:rsidP="00BE6E24">
      <w:r>
        <w:t xml:space="preserve">Although such short-sighted agents could certainly cause harm, they would likely lack the incentive to execute protracted schemes to subvert human control. Accordingly, we define an LTPA as an algorithm designed to produce plans, and to prefer plan A to plan B, when it expects that plan A is more conducive to a given goal over a long time horizon. For example, an agent trained to maximize profit on an online retail platform, as proposed by Suleyman’s “new Turing test” (4), might productively use such an algorithm and hinder attempts to interfere with its profit making. LTPAs include all long-horizon RL algorithms, including so-called “policy gradient” methods, which lack an explicit planning subroutine but are trained to be as competent as possible. LTPAs also include algorithms that imitate trained LTPAs, but not algorithms that merely imitate humans. In the latter case, if plan A is more competent than any plan a human could develop, and plan B is a human plan, an algorithm imitating a human would not prefer plan A to plan B. The supplementary materials include a taxonomy situating LTPAs among other machine learning systems. Notably, there is no recognizable horizon length at which risk increases sharply; accordingly, regulators will have to define the length of a long time horizon according to their risk tolerance. </w:t>
      </w:r>
      <w:r w:rsidRPr="0076579C">
        <w:rPr>
          <w:rStyle w:val="StyleUnderline"/>
          <w:highlight w:val="cyan"/>
        </w:rPr>
        <w:t>Losing control</w:t>
      </w:r>
      <w:r w:rsidRPr="00343CDD">
        <w:rPr>
          <w:rStyle w:val="StyleUnderline"/>
        </w:rPr>
        <w:t xml:space="preserve"> of advanced LTPAs</w:t>
      </w:r>
      <w:r>
        <w:t xml:space="preserve">, although not the only existential risk from AI, </w:t>
      </w:r>
      <w:r w:rsidRPr="0076579C">
        <w:rPr>
          <w:rStyle w:val="StyleUnderline"/>
          <w:highlight w:val="cyan"/>
        </w:rPr>
        <w:t>is the class of risk that we aim to address</w:t>
      </w:r>
      <w:r w:rsidRPr="00343CDD">
        <w:rPr>
          <w:rStyle w:val="StyleUnderline"/>
        </w:rPr>
        <w:t xml:space="preserve"> here</w:t>
      </w:r>
      <w:r>
        <w:t>—</w:t>
      </w:r>
      <w:r w:rsidRPr="0076579C">
        <w:rPr>
          <w:rStyle w:val="StyleUnderline"/>
          <w:highlight w:val="cyan"/>
        </w:rPr>
        <w:t xml:space="preserve">and one that </w:t>
      </w:r>
      <w:r w:rsidRPr="0076579C">
        <w:rPr>
          <w:rStyle w:val="Emphasis"/>
          <w:highlight w:val="cyan"/>
        </w:rPr>
        <w:t>necessitates</w:t>
      </w:r>
      <w:r w:rsidRPr="00343CDD">
        <w:rPr>
          <w:rStyle w:val="StyleUnderline"/>
        </w:rPr>
        <w:t xml:space="preserve"> new forms of </w:t>
      </w:r>
      <w:r w:rsidRPr="0076579C">
        <w:rPr>
          <w:rStyle w:val="Emphasis"/>
          <w:highlight w:val="cyan"/>
        </w:rPr>
        <w:t>government</w:t>
      </w:r>
      <w:r w:rsidRPr="0076579C">
        <w:rPr>
          <w:rStyle w:val="StyleUnderline"/>
          <w:highlight w:val="cyan"/>
        </w:rPr>
        <w:t xml:space="preserve"> </w:t>
      </w:r>
      <w:r w:rsidRPr="0076579C">
        <w:rPr>
          <w:rStyle w:val="Emphasis"/>
          <w:highlight w:val="cyan"/>
        </w:rPr>
        <w:t>intervention</w:t>
      </w:r>
      <w:r>
        <w:t xml:space="preserve">. A GOVERNANCE PROPOSAL Although governments have expressed concern about existential risks from AI, </w:t>
      </w:r>
      <w:r w:rsidRPr="00343CDD">
        <w:rPr>
          <w:rStyle w:val="StyleUnderline"/>
        </w:rPr>
        <w:t>regulatory proposals do not adequately address this class of risk</w:t>
      </w:r>
      <w:r>
        <w:t xml:space="preserve"> (9). The EU AI Act (10) canvasses a broad array of risks from AI but does not single out loss of control of advanced LTPAs. We see promising first steps from the US and UK—President </w:t>
      </w:r>
      <w:r w:rsidRPr="0076579C">
        <w:rPr>
          <w:rStyle w:val="StyleUnderline"/>
          <w:highlight w:val="cyan"/>
        </w:rPr>
        <w:t>Biden’s</w:t>
      </w:r>
      <w:r w:rsidRPr="00343CDD">
        <w:rPr>
          <w:rStyle w:val="StyleUnderline"/>
        </w:rPr>
        <w:t xml:space="preserve"> executive </w:t>
      </w:r>
      <w:r w:rsidRPr="0076579C">
        <w:rPr>
          <w:rStyle w:val="StyleUnderline"/>
          <w:highlight w:val="cyan"/>
        </w:rPr>
        <w:t>order</w:t>
      </w:r>
      <w:r>
        <w:t xml:space="preserve"> on AI (3) requires reports on potentially uncontrollable AI systems, but it </w:t>
      </w:r>
      <w:r w:rsidRPr="0076579C">
        <w:rPr>
          <w:rStyle w:val="StyleUnderline"/>
          <w:highlight w:val="cyan"/>
        </w:rPr>
        <w:t>does not seek to constrain</w:t>
      </w:r>
      <w:r w:rsidRPr="00343CDD">
        <w:rPr>
          <w:rStyle w:val="StyleUnderline"/>
        </w:rPr>
        <w:t xml:space="preserve"> their </w:t>
      </w:r>
      <w:r w:rsidRPr="0076579C">
        <w:rPr>
          <w:rStyle w:val="StyleUnderline"/>
          <w:highlight w:val="cyan"/>
        </w:rPr>
        <w:t>development</w:t>
      </w:r>
      <w:r w:rsidRPr="00343CDD">
        <w:rPr>
          <w:rStyle w:val="StyleUnderline"/>
        </w:rPr>
        <w:t xml:space="preserve"> or proliferation</w:t>
      </w:r>
      <w:r>
        <w:t xml:space="preserve">; the US and UK AI Safety Institutes are building capacity for regulators to understand cutting-edge AI but lack the authority to control it (11). </w:t>
      </w:r>
    </w:p>
    <w:p w14:paraId="769E9CE9" w14:textId="17A01642" w:rsidR="00724B15" w:rsidRDefault="0076579C" w:rsidP="003C6EF7">
      <w:pPr>
        <w:pStyle w:val="Heading3"/>
      </w:pPr>
      <w:r>
        <w:t>2NC---</w:t>
      </w:r>
      <w:r w:rsidR="00724B15">
        <w:t>AT: No Misalignment</w:t>
      </w:r>
    </w:p>
    <w:p w14:paraId="4902EB2A" w14:textId="36F0B87C" w:rsidR="00724B15" w:rsidRDefault="00724B15" w:rsidP="00724B15">
      <w:pPr>
        <w:pStyle w:val="Heading4"/>
      </w:pPr>
      <w:r>
        <w:t xml:space="preserve">Data poisoning makes misalignment subtle and insidious. </w:t>
      </w:r>
    </w:p>
    <w:p w14:paraId="42260354" w14:textId="735E2A4B" w:rsidR="00724B15" w:rsidRDefault="00724B15" w:rsidP="00724B15">
      <w:r w:rsidRPr="00724B15">
        <w:rPr>
          <w:rStyle w:val="Style13ptBold"/>
        </w:rPr>
        <w:t>Ivezic 23</w:t>
      </w:r>
      <w:r w:rsidRPr="00724B15">
        <w:t xml:space="preserve"> (Marin Ivezic joined KPMG in 2024 to lead the Cybersecurity solution within the firm. With over 30 years of experience, Marin has an impressive track record in managing cybersecurity teams.) “Understanding Data Poisoning: How It Compromises Machine Learning Models” July 19, 2023 </w:t>
      </w:r>
      <w:r w:rsidRPr="00484271">
        <w:t>https://securing.ai/ai-security/data-poisoning-ml/</w:t>
      </w:r>
      <w:r w:rsidRPr="00724B15">
        <w:t xml:space="preserve"> // ZX</w:t>
      </w:r>
    </w:p>
    <w:p w14:paraId="4E1A93DA" w14:textId="4C226FC5" w:rsidR="00724B15" w:rsidRDefault="00724B15" w:rsidP="00724B15">
      <w:r w:rsidRPr="00724B15">
        <w:rPr>
          <w:rStyle w:val="StyleUnderline"/>
        </w:rPr>
        <w:t>Machine learning (ML) and artificial intelligence (AI) have rapidly transitioned from emerging technologies to indispensable tools across diverse sectors such as healthcare, finance, and cybersecurity.</w:t>
      </w:r>
      <w:r>
        <w:t xml:space="preserve"> Their capacity for data analysis, predictive modeling, and decision-making holds enormous transformative potential, but it also introduces a range of vulnerabilities. One of the most impactful among these is data poisoning, a form of attack that targets the very lifeblood of ML and AI: the data used for training.</w:t>
      </w:r>
    </w:p>
    <w:p w14:paraId="028CE2BD" w14:textId="6026B028" w:rsidR="00724B15" w:rsidRDefault="00724B15" w:rsidP="00724B15">
      <w:r w:rsidRPr="00724B15">
        <w:rPr>
          <w:rStyle w:val="StyleUnderline"/>
        </w:rPr>
        <w:t>Understanding and addressing data poisoning is critical</w:t>
      </w:r>
      <w:r>
        <w:t xml:space="preserve">, </w:t>
      </w:r>
      <w:r w:rsidRPr="00724B15">
        <w:rPr>
          <w:rStyle w:val="StyleUnderline"/>
        </w:rPr>
        <w:t xml:space="preserve">not just from a technical standpoint but also due to </w:t>
      </w:r>
      <w:r w:rsidRPr="00724B15">
        <w:rPr>
          <w:rStyle w:val="Emphasis"/>
        </w:rPr>
        <w:t>its far-reaching real-world implications</w:t>
      </w:r>
      <w:r w:rsidRPr="00724B15">
        <w:rPr>
          <w:rStyle w:val="StyleUnderline"/>
        </w:rPr>
        <w:t>. A poisoned dataset can significantly degrade the performance of ML models, leading to flawed analytics, incorrect decisions, and, in extreme cases, endangering human lives</w:t>
      </w:r>
      <w:r>
        <w:t xml:space="preserve">. Data poisoning is a targeted form of attack wherein an adversary deliberately manipulates the training data to compromise the efficacy of machine learning models. </w:t>
      </w:r>
    </w:p>
    <w:p w14:paraId="36B3F304" w14:textId="71E30F93" w:rsidR="00724B15" w:rsidRPr="00724B15" w:rsidRDefault="00724B15" w:rsidP="00724B15">
      <w:pPr>
        <w:rPr>
          <w:rStyle w:val="StyleUnderline"/>
        </w:rPr>
      </w:pPr>
      <w:r w:rsidRPr="00724B15">
        <w:rPr>
          <w:rStyle w:val="StyleUnderline"/>
        </w:rPr>
        <w:t>The training phase of a machine learning model is particularly vulnerable to this type of attack</w:t>
      </w:r>
      <w:r>
        <w:t xml:space="preserve"> because most algorithms are designed to fit their parameters as closely as possible to the training data. </w:t>
      </w:r>
      <w:r w:rsidRPr="00724B15">
        <w:rPr>
          <w:rStyle w:val="StyleUnderline"/>
        </w:rPr>
        <w:t>An attacker with sufficient knowledge of the dataset and model architecture can introduce ‘poisoned’ data points</w:t>
      </w:r>
      <w:r>
        <w:t xml:space="preserve"> into the training set, </w:t>
      </w:r>
      <w:r w:rsidRPr="00724B15">
        <w:rPr>
          <w:rStyle w:val="StyleUnderline"/>
        </w:rPr>
        <w:t xml:space="preserve">affecting the model’s </w:t>
      </w:r>
      <w:r w:rsidRPr="00724B15">
        <w:rPr>
          <w:rStyle w:val="Emphasis"/>
        </w:rPr>
        <w:t>parameter tuning</w:t>
      </w:r>
      <w:r>
        <w:t xml:space="preserve">. </w:t>
      </w:r>
      <w:r w:rsidRPr="00724B15">
        <w:rPr>
          <w:rStyle w:val="StyleUnderline"/>
        </w:rPr>
        <w:t>This leads to alterations in the model’s future performance that align with the attacker’s objectives</w:t>
      </w:r>
      <w:r>
        <w:t xml:space="preserve">, </w:t>
      </w:r>
      <w:r w:rsidRPr="00724B15">
        <w:rPr>
          <w:rStyle w:val="StyleUnderline"/>
        </w:rPr>
        <w:t xml:space="preserve">which could range from making </w:t>
      </w:r>
      <w:r w:rsidRPr="00724B15">
        <w:rPr>
          <w:rStyle w:val="Emphasis"/>
        </w:rPr>
        <w:t>incorrect predictions and misclassifications</w:t>
      </w:r>
      <w:r>
        <w:t xml:space="preserve"> </w:t>
      </w:r>
      <w:r w:rsidRPr="00724B15">
        <w:rPr>
          <w:rStyle w:val="StyleUnderline"/>
        </w:rPr>
        <w:t>to more sophisticated outcomes like data leakage or revealing sensitive information.</w:t>
      </w:r>
    </w:p>
    <w:p w14:paraId="4FF928B5" w14:textId="04F4EC81" w:rsidR="00724B15" w:rsidRDefault="00724B15" w:rsidP="00724B15">
      <w:r w:rsidRPr="00724B15">
        <w:rPr>
          <w:rStyle w:val="StyleUnderline"/>
        </w:rPr>
        <w:t xml:space="preserve">The impact of data poisoning can be </w:t>
      </w:r>
      <w:r w:rsidRPr="00724B15">
        <w:rPr>
          <w:rStyle w:val="Emphasis"/>
        </w:rPr>
        <w:t>subtle</w:t>
      </w:r>
      <w:r w:rsidRPr="00724B15">
        <w:rPr>
          <w:rStyle w:val="StyleUnderline"/>
        </w:rPr>
        <w:t>,</w:t>
      </w:r>
      <w:r>
        <w:t xml:space="preserve"> </w:t>
      </w:r>
      <w:r w:rsidRPr="00724B15">
        <w:rPr>
          <w:rStyle w:val="StyleUnderline"/>
        </w:rPr>
        <w:t xml:space="preserve">making it difficult to detect through </w:t>
      </w:r>
      <w:r w:rsidRPr="00724B15">
        <w:rPr>
          <w:rStyle w:val="Emphasis"/>
        </w:rPr>
        <w:t>conventional</w:t>
      </w:r>
      <w:r w:rsidRPr="00724B15">
        <w:rPr>
          <w:rStyle w:val="StyleUnderline"/>
        </w:rPr>
        <w:t xml:space="preserve"> </w:t>
      </w:r>
      <w:r w:rsidRPr="00724B15">
        <w:rPr>
          <w:rStyle w:val="Emphasis"/>
        </w:rPr>
        <w:t>validation</w:t>
      </w:r>
      <w:r>
        <w:t xml:space="preserve"> </w:t>
      </w:r>
      <w:r w:rsidRPr="00724B15">
        <w:rPr>
          <w:rStyle w:val="Emphasis"/>
        </w:rPr>
        <w:t>techniques</w:t>
      </w:r>
      <w:r>
        <w:t xml:space="preserve"> </w:t>
      </w:r>
      <w:r w:rsidRPr="00724B15">
        <w:rPr>
          <w:rStyle w:val="StyleUnderline"/>
        </w:rPr>
        <w:t>like k-fold cross-validation or holdout validation</w:t>
      </w:r>
      <w:r>
        <w:t xml:space="preserve">. It often requires specialized anomaly detection algorithms or model auditing techniques to identify the manipulations. </w:t>
      </w:r>
      <w:r w:rsidRPr="00724B15">
        <w:rPr>
          <w:rStyle w:val="StyleUnderline"/>
        </w:rPr>
        <w:t>Furthermore, the effect can be cascading, affecting not just the primary ML model but also any downstream applications or</w:t>
      </w:r>
      <w:r>
        <w:t xml:space="preserve"> decision-making processes that rely on the model’s output.</w:t>
      </w:r>
    </w:p>
    <w:p w14:paraId="66364C85" w14:textId="77777777" w:rsidR="00724B15" w:rsidRPr="00724B15" w:rsidRDefault="00724B15" w:rsidP="00724B15"/>
    <w:p w14:paraId="12F5AA2F" w14:textId="6D9DCED7" w:rsidR="00A3408A" w:rsidRDefault="0076579C" w:rsidP="003C6EF7">
      <w:pPr>
        <w:pStyle w:val="Heading3"/>
      </w:pPr>
      <w:r>
        <w:t>2NC---</w:t>
      </w:r>
      <w:r w:rsidR="00203E7E">
        <w:t>AT: Chinese Fill-In</w:t>
      </w:r>
    </w:p>
    <w:p w14:paraId="77CDEBFB" w14:textId="38C79CB1" w:rsidR="00195072" w:rsidRDefault="00195072" w:rsidP="00195072">
      <w:pPr>
        <w:pStyle w:val="Heading4"/>
      </w:pPr>
      <w:r>
        <w:t xml:space="preserve">China isn’t in the race---GPUs, Political Constraints and LLMs check AGI innovation. </w:t>
      </w:r>
    </w:p>
    <w:p w14:paraId="6C0C4314" w14:textId="3CE45201" w:rsidR="003C6EF7" w:rsidRPr="007C53B2" w:rsidRDefault="00195072" w:rsidP="00195072">
      <w:pPr>
        <w:rPr>
          <w:lang w:val="es-419"/>
        </w:rPr>
      </w:pPr>
      <w:r w:rsidRPr="00195072">
        <w:rPr>
          <w:rStyle w:val="Style13ptBold"/>
        </w:rPr>
        <w:t>Behrens 23</w:t>
      </w:r>
      <w:r w:rsidRPr="00195072">
        <w:t xml:space="preserve"> (</w:t>
      </w:r>
      <w:r>
        <w:t>Eva Behrens is</w:t>
      </w:r>
      <w:r w:rsidRPr="00195072">
        <w:t xml:space="preserve"> a applied researcher and policy analyst with a focus on aligning economic theory with grand societal challenges, such as climate change and transformative artificial intelligence.) “The AGI Race Between the US and China Doesn’t Exist.” </w:t>
      </w:r>
      <w:r w:rsidRPr="007C53B2">
        <w:rPr>
          <w:lang w:val="es-419"/>
        </w:rPr>
        <w:t>APR 11, 2023 https://evabehrens.substack.com/p/the-agi-race-between-the-us-and-china // ZX</w:t>
      </w:r>
    </w:p>
    <w:p w14:paraId="63B84CCF" w14:textId="0862152F" w:rsidR="00195072" w:rsidRDefault="00195072" w:rsidP="00195072">
      <w:r w:rsidRPr="0076579C">
        <w:rPr>
          <w:rStyle w:val="StyleUnderline"/>
          <w:highlight w:val="cyan"/>
        </w:rPr>
        <w:t>Leading US AI companies</w:t>
      </w:r>
      <w:r w:rsidRPr="00195072">
        <w:rPr>
          <w:rStyle w:val="StyleUnderline"/>
        </w:rPr>
        <w:t xml:space="preserve"> are currently </w:t>
      </w:r>
      <w:r w:rsidRPr="0076579C">
        <w:rPr>
          <w:rStyle w:val="StyleUnderline"/>
          <w:highlight w:val="cyan"/>
        </w:rPr>
        <w:t>rushing towards</w:t>
      </w:r>
      <w:r w:rsidRPr="00195072">
        <w:rPr>
          <w:rStyle w:val="StyleUnderline"/>
        </w:rPr>
        <w:t xml:space="preserve"> developing artificial general intelligence (</w:t>
      </w:r>
      <w:r w:rsidRPr="0076579C">
        <w:rPr>
          <w:rStyle w:val="StyleUnderline"/>
          <w:highlight w:val="cyan"/>
        </w:rPr>
        <w:t>AGI) by</w:t>
      </w:r>
      <w:r w:rsidRPr="00195072">
        <w:rPr>
          <w:rStyle w:val="StyleUnderline"/>
        </w:rPr>
        <w:t xml:space="preserve"> building and </w:t>
      </w:r>
      <w:r w:rsidRPr="0076579C">
        <w:rPr>
          <w:rStyle w:val="StyleUnderline"/>
          <w:highlight w:val="cyan"/>
        </w:rPr>
        <w:t xml:space="preserve">training increasingly powerful </w:t>
      </w:r>
      <w:r w:rsidRPr="00E63117">
        <w:rPr>
          <w:rStyle w:val="StyleUnderline"/>
        </w:rPr>
        <w:t>large</w:t>
      </w:r>
      <w:r w:rsidRPr="00195072">
        <w:rPr>
          <w:rStyle w:val="StyleUnderline"/>
        </w:rPr>
        <w:t xml:space="preserve"> language models (</w:t>
      </w:r>
      <w:r w:rsidRPr="0076579C">
        <w:rPr>
          <w:rStyle w:val="StyleUnderline"/>
          <w:highlight w:val="cyan"/>
        </w:rPr>
        <w:t>LLMs</w:t>
      </w:r>
      <w:r>
        <w:t>), as well as building architecture on top of them. This is frequently framed in terms of a great power competition for technological supremacy between the US and China.</w:t>
      </w:r>
    </w:p>
    <w:p w14:paraId="2303320C" w14:textId="35D351FD" w:rsidR="00195072" w:rsidRPr="00195072" w:rsidRDefault="00195072" w:rsidP="00195072">
      <w:pPr>
        <w:rPr>
          <w:rStyle w:val="StyleUnderline"/>
        </w:rPr>
      </w:pPr>
      <w:r>
        <w:t xml:space="preserve">However, </w:t>
      </w:r>
      <w:r w:rsidRPr="0076579C">
        <w:rPr>
          <w:rStyle w:val="StyleUnderline"/>
          <w:highlight w:val="cyan"/>
        </w:rPr>
        <w:t>China has neither the resources nor</w:t>
      </w:r>
      <w:r w:rsidRPr="00195072">
        <w:rPr>
          <w:rStyle w:val="StyleUnderline"/>
        </w:rPr>
        <w:t xml:space="preserve"> any </w:t>
      </w:r>
      <w:r w:rsidRPr="0076579C">
        <w:rPr>
          <w:rStyle w:val="StyleUnderline"/>
          <w:highlight w:val="cyan"/>
        </w:rPr>
        <w:t>interest</w:t>
      </w:r>
      <w:r w:rsidRPr="00195072">
        <w:rPr>
          <w:rStyle w:val="StyleUnderline"/>
        </w:rPr>
        <w:t xml:space="preserve"> </w:t>
      </w:r>
      <w:r w:rsidRPr="0076579C">
        <w:rPr>
          <w:rStyle w:val="StyleUnderline"/>
          <w:highlight w:val="cyan"/>
        </w:rPr>
        <w:t>in competing</w:t>
      </w:r>
      <w:r w:rsidRPr="00195072">
        <w:rPr>
          <w:rStyle w:val="StyleUnderline"/>
        </w:rPr>
        <w:t xml:space="preserve"> with the US </w:t>
      </w:r>
      <w:r w:rsidRPr="0076579C">
        <w:rPr>
          <w:rStyle w:val="StyleUnderline"/>
          <w:highlight w:val="cyan"/>
        </w:rPr>
        <w:t>in developing</w:t>
      </w:r>
      <w:r w:rsidRPr="00195072">
        <w:rPr>
          <w:rStyle w:val="StyleUnderline"/>
        </w:rPr>
        <w:t xml:space="preserve"> artificial general intelligence </w:t>
      </w:r>
      <w:r w:rsidRPr="0076579C">
        <w:rPr>
          <w:rStyle w:val="StyleUnderline"/>
          <w:highlight w:val="cyan"/>
        </w:rPr>
        <w:t>(AGI</w:t>
      </w:r>
      <w:r w:rsidRPr="00195072">
        <w:rPr>
          <w:rStyle w:val="StyleUnderline"/>
        </w:rPr>
        <w:t>) primarily via scaling Large Language Models (LLMs).</w:t>
      </w:r>
    </w:p>
    <w:p w14:paraId="1CC3AA38" w14:textId="06FD2D4E" w:rsidR="00195072" w:rsidRPr="00195072" w:rsidRDefault="00195072" w:rsidP="00195072">
      <w:pPr>
        <w:rPr>
          <w:rStyle w:val="StyleUnderline"/>
        </w:rPr>
      </w:pPr>
      <w:r>
        <w:t xml:space="preserve">In brief, </w:t>
      </w:r>
      <w:r w:rsidRPr="0076579C">
        <w:rPr>
          <w:rStyle w:val="StyleUnderline"/>
          <w:highlight w:val="cyan"/>
        </w:rPr>
        <w:t>China does not compete</w:t>
      </w:r>
      <w:r>
        <w:t xml:space="preserve"> with the US in developing AGI via LLMs </w:t>
      </w:r>
      <w:r w:rsidRPr="0076579C">
        <w:rPr>
          <w:rStyle w:val="StyleUnderline"/>
          <w:highlight w:val="cyan"/>
        </w:rPr>
        <w:t>because of:</w:t>
      </w:r>
    </w:p>
    <w:p w14:paraId="2D53D1AA" w14:textId="77777777" w:rsidR="00195072" w:rsidRDefault="00195072" w:rsidP="00195072">
      <w:r w:rsidRPr="0076579C">
        <w:rPr>
          <w:rStyle w:val="Emphasis"/>
          <w:highlight w:val="cyan"/>
        </w:rPr>
        <w:t>Resources and technology</w:t>
      </w:r>
      <w:r>
        <w:t xml:space="preserve">: China does not have access to the computational resources[1] (compute, here specifically data centre-grade GPUs) needed for large-scale training runs of large language models. </w:t>
      </w:r>
      <w:r w:rsidRPr="00195072">
        <w:rPr>
          <w:rStyle w:val="Emphasis"/>
        </w:rPr>
        <w:t>This gap will only widen over time</w:t>
      </w:r>
      <w:r>
        <w:t xml:space="preserve">; </w:t>
      </w:r>
      <w:r w:rsidRPr="0076579C">
        <w:rPr>
          <w:rStyle w:val="StyleUnderline"/>
          <w:highlight w:val="cyan"/>
        </w:rPr>
        <w:t>China is failing to develop a domestic</w:t>
      </w:r>
      <w:r w:rsidRPr="00195072">
        <w:rPr>
          <w:rStyle w:val="StyleUnderline"/>
        </w:rPr>
        <w:t xml:space="preserve"> </w:t>
      </w:r>
      <w:r w:rsidRPr="0076579C">
        <w:rPr>
          <w:rStyle w:val="StyleUnderline"/>
          <w:highlight w:val="cyan"/>
        </w:rPr>
        <w:t>semiconductor industry</w:t>
      </w:r>
      <w:r>
        <w:t>, despite massive efforts to do so, and is increasingly cut off from international semiconductor supply chains.</w:t>
      </w:r>
    </w:p>
    <w:p w14:paraId="432AE06A" w14:textId="77777777" w:rsidR="00195072" w:rsidRDefault="00195072" w:rsidP="00195072">
      <w:r w:rsidRPr="0076579C">
        <w:rPr>
          <w:rStyle w:val="Emphasis"/>
          <w:highlight w:val="cyan"/>
        </w:rPr>
        <w:t>Political goals</w:t>
      </w:r>
      <w:r>
        <w:t>: The Chinese Communist Party (CCP) is above all concerned with ensuring social stability and staying in power</w:t>
      </w:r>
      <w:r w:rsidRPr="00195072">
        <w:rPr>
          <w:rStyle w:val="StyleUnderline"/>
        </w:rPr>
        <w:t xml:space="preserve">. </w:t>
      </w:r>
      <w:r w:rsidRPr="0076579C">
        <w:rPr>
          <w:rStyle w:val="StyleUnderline"/>
          <w:highlight w:val="cyan"/>
        </w:rPr>
        <w:t>It will not tolerate</w:t>
      </w:r>
      <w:r w:rsidRPr="00195072">
        <w:rPr>
          <w:rStyle w:val="StyleUnderline"/>
        </w:rPr>
        <w:t xml:space="preserve"> large language </w:t>
      </w:r>
      <w:r w:rsidRPr="0076579C">
        <w:rPr>
          <w:rStyle w:val="StyleUnderline"/>
          <w:highlight w:val="cyan"/>
        </w:rPr>
        <w:t>models that cannot reliably be controlled</w:t>
      </w:r>
      <w:r w:rsidRPr="00195072">
        <w:rPr>
          <w:rStyle w:val="StyleUnderline"/>
        </w:rPr>
        <w:t xml:space="preserve"> and prevented from leaking sensitive information</w:t>
      </w:r>
      <w:r>
        <w:t xml:space="preserve">, raising politically sensitive topics, or challenging the regime. </w:t>
      </w:r>
      <w:r w:rsidRPr="0076579C">
        <w:rPr>
          <w:rStyle w:val="StyleUnderline"/>
          <w:highlight w:val="cyan"/>
        </w:rPr>
        <w:t>Reliably prohibiting</w:t>
      </w:r>
      <w:r w:rsidRPr="00195072">
        <w:rPr>
          <w:rStyle w:val="StyleUnderline"/>
        </w:rPr>
        <w:t xml:space="preserve"> </w:t>
      </w:r>
      <w:r w:rsidRPr="0076579C">
        <w:rPr>
          <w:rStyle w:val="StyleUnderline"/>
          <w:highlight w:val="cyan"/>
        </w:rPr>
        <w:t>LLMs</w:t>
      </w:r>
      <w:r w:rsidRPr="00195072">
        <w:rPr>
          <w:rStyle w:val="StyleUnderline"/>
        </w:rPr>
        <w:t xml:space="preserve"> from doing any of these things </w:t>
      </w:r>
      <w:r w:rsidRPr="0076579C">
        <w:rPr>
          <w:rStyle w:val="StyleUnderline"/>
          <w:highlight w:val="cyan"/>
        </w:rPr>
        <w:t>is an unsolved technical problem</w:t>
      </w:r>
      <w:r>
        <w:t>. This has and will continue to stifle the development and deployment of Chinese LLMs for the Chinese market, as a single political faux pas will spell doom for the companies involved.</w:t>
      </w:r>
    </w:p>
    <w:p w14:paraId="1DAAFC92" w14:textId="39BFCD5F" w:rsidR="00195072" w:rsidRDefault="00195072" w:rsidP="00195072">
      <w:r>
        <w:t xml:space="preserve">Therefore, as it currently stands, </w:t>
      </w:r>
      <w:r w:rsidRPr="0076579C">
        <w:rPr>
          <w:rStyle w:val="StyleUnderline"/>
          <w:highlight w:val="cyan"/>
        </w:rPr>
        <w:t>there is no AGI race between China and the US</w:t>
      </w:r>
      <w:r w:rsidRPr="00195072">
        <w:rPr>
          <w:rStyle w:val="StyleUnderline"/>
        </w:rPr>
        <w:t>.</w:t>
      </w:r>
    </w:p>
    <w:p w14:paraId="28E500B9" w14:textId="77777777" w:rsidR="00195072" w:rsidRDefault="00195072" w:rsidP="00195072">
      <w:r>
        <w:t>China Cannot Compete with the US to Reach AGI First Via Scaling LLMs</w:t>
      </w:r>
    </w:p>
    <w:p w14:paraId="7FC58E7C" w14:textId="0E368CA8" w:rsidR="00195072" w:rsidRDefault="00195072" w:rsidP="00195072">
      <w:r>
        <w:t xml:space="preserve">Today, </w:t>
      </w:r>
      <w:r w:rsidRPr="00195072">
        <w:rPr>
          <w:rStyle w:val="StyleUnderline"/>
        </w:rPr>
        <w:t>training powerful LLMs like GPT-4 requires massive GPU clusters.</w:t>
      </w:r>
      <w:r>
        <w:t xml:space="preserve"> And training LLMs on a larger number of GPUs is the most common and reliable way of increasing their capabilities. This is known as the bitter lesson in machine learning; increasing the compute a model is trained on leads to higher progress in the model's capabilities than any changes in the algorithm's architecture. </w:t>
      </w:r>
      <w:r w:rsidRPr="00195072">
        <w:rPr>
          <w:rStyle w:val="StyleUnderline"/>
        </w:rPr>
        <w:t>So if China wants to “win the AGI race” against the US, it would need to maximise its domestic GPU capacities</w:t>
      </w:r>
      <w:r>
        <w:t xml:space="preserve">. However, China lacks domestic semiconductor production facilities for producing data centre-grade GPUs. So to increase domestic GPU capacities, it has to import GPUs or semiconductor manufacturing equipment (SME). </w:t>
      </w:r>
    </w:p>
    <w:p w14:paraId="52C5E7AC" w14:textId="5DBEC605" w:rsidR="00195072" w:rsidRDefault="00195072" w:rsidP="00195072">
      <w:r>
        <w:t xml:space="preserve">However, </w:t>
      </w:r>
      <w:r w:rsidRPr="00195072">
        <w:rPr>
          <w:rStyle w:val="StyleUnderline"/>
        </w:rPr>
        <w:t>since the US introduced its export controls on advanced chips and SMEs</w:t>
      </w:r>
      <w:r>
        <w:t xml:space="preserve"> in October 2022, </w:t>
      </w:r>
      <w:r w:rsidRPr="00195072">
        <w:rPr>
          <w:rStyle w:val="StyleUnderline"/>
        </w:rPr>
        <w:t>China can no longer purchase GPUs or SMEs abroad</w:t>
      </w:r>
      <w:r>
        <w:t xml:space="preserve">. And with the semiconductor industry advancing at lightning speed, </w:t>
      </w:r>
      <w:r w:rsidRPr="00195072">
        <w:rPr>
          <w:rStyle w:val="StyleUnderline"/>
        </w:rPr>
        <w:t>China is falling further and further behind every day[</w:t>
      </w:r>
      <w:r>
        <w:t xml:space="preserve">2]. These policies are just the most recent ones in a row of ongoing measures by the US restricting the transfer of semiconductor technology to Chinese companies, beginning with Huawei in 2019. </w:t>
      </w:r>
      <w:r w:rsidRPr="00195072">
        <w:rPr>
          <w:rStyle w:val="StyleUnderline"/>
        </w:rPr>
        <w:t xml:space="preserve">In early 2023, the Netherlands and Japan, which play a key role in the global semiconductor manufacturing chain, joined the US and introduced </w:t>
      </w:r>
      <w:r w:rsidRPr="00195072">
        <w:rPr>
          <w:rStyle w:val="Emphasis"/>
        </w:rPr>
        <w:t>SME export controls</w:t>
      </w:r>
      <w:r w:rsidRPr="00195072">
        <w:rPr>
          <w:rStyle w:val="StyleUnderline"/>
        </w:rPr>
        <w:t xml:space="preserve"> targeting China</w:t>
      </w:r>
      <w:r>
        <w:t xml:space="preserve">. Crucially, these combined export controls apply to ASML’s most advanced lithography machines, the only machines in the world which can produce cutting-edge chips. </w:t>
      </w:r>
    </w:p>
    <w:p w14:paraId="412BA8DF" w14:textId="7ABFA879" w:rsidR="00195072" w:rsidRDefault="00195072" w:rsidP="00195072">
      <w:r>
        <w:t xml:space="preserve">The problem for China lies not so much in designing cutting-edge GPUs, but in designing and building SMEs to produce the advanced GPUs needed for training LLMs, a far more challenging task. But China has been trying - and failing - to build domestic semiconductor manufacturing chains for cutting-edge chips since at least the 1990s. In the 1990s, the state-sponsored Projects 908 and 909 only resulted in one company that today produces chips using 55nm process technology (technology from the mid-2000s, producing less complex chips used for applications like the Internet of Things and electric vehicles) and occupies around 3% of global foundry market share. In its 13th Five-Year Plan (2016-2020), the CCP listed building a domestic semiconductor industry as a priority, and in the 14th Five-Year Plan (2021-2025), developing domestic semiconductor supply chains appears as one of the country’s main goals in industrial and economic policy. </w:t>
      </w:r>
      <w:r w:rsidRPr="00195072">
        <w:rPr>
          <w:rStyle w:val="StyleUnderline"/>
        </w:rPr>
        <w:t>Since then, China has increased domestic chip production capacities, but still only succeeds at producing larger, less complex chips</w:t>
      </w:r>
      <w:r>
        <w:t>. And achieving even this success was possible largely due to the forced transfer of intellectual property from US-American and Taiwanese semiconductor firms. This is now much harder with strict export controls from the US on advanced GPUs and a broader plethora of measures aimed at restricting the transfer of chips and SME technology and design to Chinese firms.</w:t>
      </w:r>
    </w:p>
    <w:p w14:paraId="6C5C1FDD" w14:textId="25AF110F" w:rsidR="00195072" w:rsidRDefault="00195072" w:rsidP="00195072">
      <w:r>
        <w:t xml:space="preserve">In addition, in the summer of 2022, the Chinese government started investigating multiple senior figures who were responsible for industrial policy and state investment programmes to create a domestic cutting-edge chip industry starting in 2014. These investigations are based on “opaque allegations” of officials breaking the law. In early 2023, </w:t>
      </w:r>
      <w:r w:rsidRPr="00195072">
        <w:rPr>
          <w:rStyle w:val="StyleUnderline"/>
        </w:rPr>
        <w:t>China then changed its strategy from granting generous subsidies to semiconductor manufacturing companies to focusing on a small number of potential national champions</w:t>
      </w:r>
      <w:r>
        <w:t>. This recent policy shift indicates that the Chinese leadership has decided that prior strategies have failed. In addition, the new policy programme has a smaller budget, which points to the Chinese government prioritising other challenges (more on this below).</w:t>
      </w:r>
    </w:p>
    <w:p w14:paraId="7E90C28A" w14:textId="482E43E4" w:rsidR="00195072" w:rsidRDefault="00195072" w:rsidP="00195072">
      <w:r>
        <w:t xml:space="preserve">On a general note, Chinese industrial policy officially has the goal of building industry and increasing economic growth, but </w:t>
      </w:r>
      <w:r w:rsidRPr="00195072">
        <w:rPr>
          <w:rStyle w:val="Emphasis"/>
        </w:rPr>
        <w:t>its actual goal</w:t>
      </w:r>
      <w:r>
        <w:t xml:space="preserve"> is first and foremost to </w:t>
      </w:r>
      <w:r w:rsidRPr="00195072">
        <w:rPr>
          <w:rStyle w:val="Emphasis"/>
        </w:rPr>
        <w:t>preserve CCP power</w:t>
      </w:r>
      <w:r>
        <w:t xml:space="preserve"> and social stability. </w:t>
      </w:r>
      <w:r w:rsidRPr="00195072">
        <w:rPr>
          <w:rStyle w:val="StyleUnderline"/>
        </w:rPr>
        <w:t>Chinese industrial policy routinely fails at its stated goals precisely because it is optimised for preserving CCP power,</w:t>
      </w:r>
      <w:r>
        <w:t xml:space="preserve"> which it has succeeded at since the late  1970s. This goes beyond the semiconductor industry and e.g. also causes failures in China’s green transition. For these reasons, the probability that the Chinese government will succeed at or even properly try to build a domestic semiconductor industry that is capable of producing cutting-edge, data centre-grade GPUs is extremely low.</w:t>
      </w:r>
    </w:p>
    <w:p w14:paraId="4CA559E9" w14:textId="31EF5AB2" w:rsidR="00195072" w:rsidRDefault="00195072" w:rsidP="00195072">
      <w:r>
        <w:t xml:space="preserve">On top of everything, </w:t>
      </w:r>
      <w:r w:rsidRPr="0076579C">
        <w:rPr>
          <w:rStyle w:val="StyleUnderline"/>
          <w:highlight w:val="cyan"/>
        </w:rPr>
        <w:t>China is facing food security, public health, and demographic challenges</w:t>
      </w:r>
      <w:r w:rsidRPr="00195072">
        <w:rPr>
          <w:rStyle w:val="StyleUnderline"/>
        </w:rPr>
        <w:t>, and the rising cost of Chinese labour is threatening its economic model as the world's workbench</w:t>
      </w:r>
      <w:r>
        <w:t xml:space="preserve">. These combined challenges pose a more significant threat to the CCP’s hold on power than lagging behind the USA in AGI, so </w:t>
      </w:r>
      <w:r w:rsidRPr="0076579C">
        <w:rPr>
          <w:rStyle w:val="StyleUnderline"/>
          <w:highlight w:val="cyan"/>
        </w:rPr>
        <w:t>the CCP will most likely prioritise these challenges</w:t>
      </w:r>
      <w:r w:rsidRPr="00195072">
        <w:rPr>
          <w:rStyle w:val="StyleUnderline"/>
        </w:rPr>
        <w:t xml:space="preserve"> </w:t>
      </w:r>
      <w:r w:rsidRPr="0076579C">
        <w:rPr>
          <w:rStyle w:val="StyleUnderline"/>
          <w:highlight w:val="cyan"/>
        </w:rPr>
        <w:t>and</w:t>
      </w:r>
      <w:r w:rsidRPr="00195072">
        <w:rPr>
          <w:rStyle w:val="StyleUnderline"/>
        </w:rPr>
        <w:t xml:space="preserve"> continue to </w:t>
      </w:r>
      <w:r w:rsidRPr="0076579C">
        <w:rPr>
          <w:rStyle w:val="StyleUnderline"/>
          <w:highlight w:val="cyan"/>
        </w:rPr>
        <w:t>reduce funds available for</w:t>
      </w:r>
      <w:r w:rsidRPr="00195072">
        <w:rPr>
          <w:rStyle w:val="StyleUnderline"/>
        </w:rPr>
        <w:t xml:space="preserve"> building </w:t>
      </w:r>
      <w:r w:rsidRPr="0076579C">
        <w:rPr>
          <w:rStyle w:val="StyleUnderline"/>
          <w:highlight w:val="cyan"/>
        </w:rPr>
        <w:t>domestic GPU supply chains</w:t>
      </w:r>
      <w:r>
        <w:t xml:space="preserve">. And the challenges China faces today will only get more serious, as its population ages further and climate change increases the frequency of extreme weather events. </w:t>
      </w:r>
      <w:r w:rsidRPr="00195072">
        <w:rPr>
          <w:rStyle w:val="StyleUnderline"/>
        </w:rPr>
        <w:t xml:space="preserve">Hence, in combination with the growing lead of the US in semiconductor technology, as time passes, it will become even more difficult for China to catch up to the US than it is today. </w:t>
      </w:r>
    </w:p>
    <w:p w14:paraId="387E6E37" w14:textId="77777777" w:rsidR="00195072" w:rsidRDefault="00195072" w:rsidP="00195072">
      <w:r>
        <w:t>For Political Reasons, China Won’t Compete with the US to Reach AGI First Via Scaling LLMs</w:t>
      </w:r>
    </w:p>
    <w:p w14:paraId="6F37337A" w14:textId="46772279" w:rsidR="00195072" w:rsidRPr="00195072" w:rsidRDefault="00195072" w:rsidP="00195072">
      <w:pPr>
        <w:rPr>
          <w:rStyle w:val="StyleUnderline"/>
        </w:rPr>
      </w:pPr>
      <w:r w:rsidRPr="00195072">
        <w:rPr>
          <w:rStyle w:val="StyleUnderline"/>
        </w:rPr>
        <w:t>The CCP is not interested in reaching AGI by scaling LLMs</w:t>
      </w:r>
      <w:r>
        <w:t xml:space="preserve">. Reliably controlling powerful LLMs is an unsolved technical problem[3]: for instance, it is currently impossible to get an LLM to reliably never output specific words or phrases or touch on certain topics. Given this, </w:t>
      </w:r>
      <w:r w:rsidRPr="00195072">
        <w:rPr>
          <w:rStyle w:val="StyleUnderline"/>
        </w:rPr>
        <w:t>any sufficiently powerful Chinese LLM is guaranteed to make a politically taboo statement</w:t>
      </w:r>
      <w:r>
        <w:t xml:space="preserve"> sooner or later, like referencing the Tian’anmen Square massacre. </w:t>
      </w:r>
      <w:r w:rsidRPr="00195072">
        <w:rPr>
          <w:rStyle w:val="StyleUnderline"/>
        </w:rPr>
        <w:t>This makes</w:t>
      </w:r>
      <w:r>
        <w:t xml:space="preserve"> this line of </w:t>
      </w:r>
      <w:r w:rsidRPr="00195072">
        <w:rPr>
          <w:rStyle w:val="StyleUnderline"/>
        </w:rPr>
        <w:t xml:space="preserve">AI development too politically sensitive and ultimately </w:t>
      </w:r>
      <w:r w:rsidRPr="00195072">
        <w:rPr>
          <w:rStyle w:val="Emphasis"/>
        </w:rPr>
        <w:t>undesirable</w:t>
      </w:r>
      <w:r>
        <w:t xml:space="preserve"> </w:t>
      </w:r>
      <w:r w:rsidRPr="00195072">
        <w:rPr>
          <w:rStyle w:val="StyleUnderline"/>
        </w:rPr>
        <w:t>in the Chinese environment.</w:t>
      </w:r>
    </w:p>
    <w:p w14:paraId="0985AAE4" w14:textId="6372648E" w:rsidR="00195072" w:rsidRPr="00195072" w:rsidRDefault="00195072" w:rsidP="00195072">
      <w:pPr>
        <w:rPr>
          <w:rStyle w:val="StyleUnderline"/>
        </w:rPr>
      </w:pPr>
      <w:r>
        <w:t xml:space="preserve">Instead, </w:t>
      </w:r>
      <w:r w:rsidRPr="0076579C">
        <w:rPr>
          <w:rStyle w:val="StyleUnderline"/>
          <w:highlight w:val="cyan"/>
        </w:rPr>
        <w:t>the CCP wants</w:t>
      </w:r>
      <w:r>
        <w:t xml:space="preserve"> and needs </w:t>
      </w:r>
      <w:r w:rsidRPr="0076579C">
        <w:rPr>
          <w:rStyle w:val="Emphasis"/>
          <w:highlight w:val="cyan"/>
        </w:rPr>
        <w:t>reliable, narrow, controllable AI systems</w:t>
      </w:r>
      <w:r>
        <w:t xml:space="preserve"> to censor internet discourse, improve China’s social credit system, and expand citizen surveillance. This is reflected in the topics Chinese and US AI researchers write about. </w:t>
      </w:r>
      <w:r w:rsidRPr="0076579C">
        <w:rPr>
          <w:rStyle w:val="StyleUnderline"/>
          <w:highlight w:val="cyan"/>
        </w:rPr>
        <w:t>Chinese researchers are overrepresented</w:t>
      </w:r>
      <w:r w:rsidRPr="00195072">
        <w:rPr>
          <w:rStyle w:val="StyleUnderline"/>
        </w:rPr>
        <w:t xml:space="preserve"> among highly cited papers on AI applications in surveillance and computer vision</w:t>
      </w:r>
      <w:r w:rsidRPr="0076579C">
        <w:rPr>
          <w:rStyle w:val="StyleUnderline"/>
          <w:highlight w:val="cyan"/>
        </w:rPr>
        <w:t>, while US researchers publish</w:t>
      </w:r>
      <w:r w:rsidRPr="00195072">
        <w:rPr>
          <w:rStyle w:val="StyleUnderline"/>
        </w:rPr>
        <w:t xml:space="preserve"> more </w:t>
      </w:r>
      <w:r w:rsidRPr="0076579C">
        <w:rPr>
          <w:rStyle w:val="StyleUnderline"/>
          <w:highlight w:val="cyan"/>
        </w:rPr>
        <w:t>leading papers on deep learning.</w:t>
      </w:r>
    </w:p>
    <w:p w14:paraId="464C0F00" w14:textId="36888B4E" w:rsidR="00195072" w:rsidRDefault="00195072" w:rsidP="00195072">
      <w:r>
        <w:t>Considering this, one of two things will happen: Either Chinese LLMs will continue to be weaker, due to a lack of compute or by design to comply with government guidelines, or a Chinese developer will release a powerful LLM on the Chinese internet, it will cause a political scandal by not conforming with censorship rules or state-issued guidelines, and the government will shut it down.</w:t>
      </w:r>
    </w:p>
    <w:p w14:paraId="34339BB1" w14:textId="2F550282" w:rsidR="00195072" w:rsidRDefault="00195072" w:rsidP="00195072">
      <w:r w:rsidRPr="00195072">
        <w:rPr>
          <w:rStyle w:val="StyleUnderline"/>
        </w:rPr>
        <w:t>Chinese companies will only build LLMs that reliably comply with Chinese censorship laws and upcoming laws or guidelines on generative AI.</w:t>
      </w:r>
      <w:r>
        <w:t xml:space="preserve"> To ensure models never go off-script, </w:t>
      </w:r>
      <w:r w:rsidRPr="00195072">
        <w:rPr>
          <w:rStyle w:val="Emphasis"/>
        </w:rPr>
        <w:t>companies will have to make them weaker</w:t>
      </w:r>
      <w:r>
        <w:t xml:space="preserve">, </w:t>
      </w:r>
      <w:r w:rsidRPr="00195072">
        <w:rPr>
          <w:rStyle w:val="StyleUnderline"/>
        </w:rPr>
        <w:t>and very carefully control who gains access to the models or the APIs</w:t>
      </w:r>
      <w:r>
        <w:t>. For example, the March 2023 demo for Baidu’s new generative language model Ernie Bot consisted only of pre-recorded video clips, disappointing the public, and so far, only businesses can apply for licenses to use the model. Baidu advertised Ernie Bot as a multimodal model, meaning it should be able to generate responses to different forms of input, e.g. including text and images. However, Ernie Bot lacks the ability to interpret images and generate a text response. Furthermore, users who had the opportunity to test Ernie Bot report that it performed slightly worse than GPT-3, a model that is now almost three years old, and, unlike ChatGPT, shirks away from answering questions on political topics. For context, these reviews were published in late March 2023, when OpenAI had already released the more powerful GPT-4. One reviewer summarised the situation by commenting on the model’s “bearable mediocrity” and writing it is “probably good enough for the Chinese market”. In short, Ernie Bot is just good enough to probably for now satisfy the demand in a market where all serious competitors are banned. In direct competition with the generative language models from companies like OpenAI, Ernie Bot would not be able to compete.</w:t>
      </w:r>
    </w:p>
    <w:p w14:paraId="114374B7" w14:textId="6B4E0087" w:rsidR="00195072" w:rsidRPr="00195072" w:rsidRDefault="00195072" w:rsidP="00195072">
      <w:pPr>
        <w:rPr>
          <w:rStyle w:val="StyleUnderline"/>
        </w:rPr>
      </w:pPr>
      <w:r>
        <w:t xml:space="preserve">If a Chinese developer ever releases an LLM that is so powerful it inevitably oversteps censorship rules at some point, </w:t>
      </w:r>
      <w:r w:rsidRPr="00195072">
        <w:rPr>
          <w:rStyle w:val="StyleUnderline"/>
        </w:rPr>
        <w:t>the Chinese government will block it and crack down on the company that released it</w:t>
      </w:r>
      <w:r>
        <w:t xml:space="preserve">. In the past, the CCP has held tech companies accountable for any undesirable content posted by users of their platforms, and according to the new draft guidelines on generative AI, it will do the same regarding LLMs. The temporary disappearance of Jack Ma in 2020 when the CCP decided that his company Alibaba had become too powerful is </w:t>
      </w:r>
      <w:r w:rsidRPr="00195072">
        <w:rPr>
          <w:rStyle w:val="StyleUnderline"/>
        </w:rPr>
        <w:t>another cautionary tale for Chinese tech CEOs to not challenge the CCP.</w:t>
      </w:r>
    </w:p>
    <w:p w14:paraId="23219F2B" w14:textId="2A7729F0" w:rsidR="00195072" w:rsidRDefault="00195072" w:rsidP="00195072">
      <w:r>
        <w:t>Indeed, the new drafts on guidelines for generative AI in China from April 2023[4], published shortly after I first wrote this piece, give an idea of the intentions of the CCP regarding the regulation of generative AI models, including LLMs. Specifically, these draft guidelines state that “the content generated by generative artificial intelligence [...] must not contain subversion of state power”. This statement is a clear indicator of the CCP’s intention to prohibit any generative AI model from being deployed that may at some point produce politically undesirable outputs. But So under the draft guidelines, powerful LLMs would be completely prohibited.</w:t>
      </w:r>
    </w:p>
    <w:p w14:paraId="5453F5D6" w14:textId="77777777" w:rsidR="00195072" w:rsidRDefault="00195072" w:rsidP="00195072">
      <w:r>
        <w:t>No Global AGI Race in Sight</w:t>
      </w:r>
    </w:p>
    <w:p w14:paraId="2288AC64" w14:textId="3890AF6F" w:rsidR="00195072" w:rsidRDefault="00195072" w:rsidP="00195072">
      <w:r>
        <w:t xml:space="preserve">In conclusion, China is not in a position to build AGI via scaling LLMs because it lacks the resources, technology, and political will to do so. </w:t>
      </w:r>
    </w:p>
    <w:p w14:paraId="471FB4FE" w14:textId="21A70799" w:rsidR="00195072" w:rsidRDefault="00195072" w:rsidP="00195072">
      <w:r>
        <w:t>First, China doesn’t have the necessary computing resources, data centre-grade GPUs, to continue doing increasingly large LLM training runs. China is unable to purchase these GPUs, primarily designed in the US and manufactured outside of China, because the US and its allies have placed strict export controls on this technology, as well as the SMEs needed to produce sufficiently powerful GPUs.</w:t>
      </w:r>
    </w:p>
    <w:p w14:paraId="5373E8FE" w14:textId="1FDB3CFE" w:rsidR="00195072" w:rsidRDefault="00195072" w:rsidP="00195072">
      <w:r>
        <w:t>Second, China is also unable to manufacture data centre-grade GPUs domestically. This situation is only worsening as the CCP will have to deprioritise industrial policy programmes to develop domestic cutting-edge SMEs and GPUs in favour of dealing with more pressing challenges, such as demographic change and the rising cost of Chinese labour.</w:t>
      </w:r>
    </w:p>
    <w:p w14:paraId="53002046" w14:textId="38BFAFE5" w:rsidR="00195072" w:rsidRDefault="00195072" w:rsidP="00195072">
      <w:r>
        <w:t>Lastly, the Chinese government has no interest in reaching AGI via powerful LLMs, since LLMs cannot be controlled reliably. The Chinese government made this clear in its recent draft guidelines on generative AI. Instead, the CCP is interested in using narrow, controllable AI systems for surveillance. As a result, AI companies in China will either continue to release weak LLMs, like Baidu’s Ernie Bot or will be cracked down on if they release a sufficiently powerful and therefore uncontrollable model.</w:t>
      </w:r>
    </w:p>
    <w:p w14:paraId="250A4F55" w14:textId="53112A76" w:rsidR="00195072" w:rsidRDefault="00195072" w:rsidP="007C53B2">
      <w:r>
        <w:t xml:space="preserve">In short, </w:t>
      </w:r>
      <w:r w:rsidRPr="0076579C">
        <w:rPr>
          <w:rStyle w:val="Emphasis"/>
          <w:highlight w:val="cyan"/>
        </w:rPr>
        <w:t>there is no AGI race</w:t>
      </w:r>
      <w:r w:rsidRPr="00195072">
        <w:rPr>
          <w:rStyle w:val="Emphasis"/>
        </w:rPr>
        <w:t xml:space="preserve"> </w:t>
      </w:r>
      <w:r w:rsidRPr="00195072">
        <w:rPr>
          <w:rStyle w:val="StyleUnderline"/>
        </w:rPr>
        <w:t>between the USA and China</w:t>
      </w:r>
      <w:r>
        <w:t xml:space="preserve">. Hence, </w:t>
      </w:r>
      <w:r w:rsidRPr="00195072">
        <w:rPr>
          <w:rStyle w:val="StyleUnderline"/>
        </w:rPr>
        <w:t>framing the development of AGI as a competition between the USA and China, in which the US must compete to win, is misleading</w:t>
      </w:r>
      <w:r>
        <w:t xml:space="preserve">. </w:t>
      </w:r>
      <w:r w:rsidRPr="0076579C">
        <w:rPr>
          <w:rStyle w:val="Emphasis"/>
          <w:highlight w:val="cyan"/>
        </w:rPr>
        <w:t>All companies</w:t>
      </w:r>
      <w:r>
        <w:t xml:space="preserve"> </w:t>
      </w:r>
      <w:r w:rsidRPr="00195072">
        <w:rPr>
          <w:rStyle w:val="StyleUnderline"/>
        </w:rPr>
        <w:t xml:space="preserve">with </w:t>
      </w:r>
      <w:r w:rsidRPr="0076579C">
        <w:rPr>
          <w:rStyle w:val="Emphasis"/>
          <w:highlight w:val="cyan"/>
        </w:rPr>
        <w:t>leading</w:t>
      </w:r>
      <w:r w:rsidRPr="0076579C">
        <w:rPr>
          <w:rStyle w:val="StyleUnderline"/>
          <w:highlight w:val="cyan"/>
        </w:rPr>
        <w:t xml:space="preserve"> </w:t>
      </w:r>
      <w:r w:rsidRPr="0076579C">
        <w:rPr>
          <w:rStyle w:val="Emphasis"/>
          <w:highlight w:val="cyan"/>
        </w:rPr>
        <w:t>AGI</w:t>
      </w:r>
      <w:r w:rsidRPr="00195072">
        <w:rPr>
          <w:rStyle w:val="StyleUnderline"/>
        </w:rPr>
        <w:t xml:space="preserve"> ambitions </w:t>
      </w:r>
      <w:r w:rsidRPr="0076579C">
        <w:rPr>
          <w:rStyle w:val="Emphasis"/>
          <w:highlight w:val="cyan"/>
        </w:rPr>
        <w:t>are located in the US</w:t>
      </w:r>
      <w:r>
        <w:t xml:space="preserve"> and do not have direct competitors in China. If concerns over a US-China AGI race are the reason why your company is accelerating its progress towards AGI, then your concerns are unfounded and you should stop.</w:t>
      </w:r>
    </w:p>
    <w:p w14:paraId="3B974923" w14:textId="60CB0F99" w:rsidR="007C53B2" w:rsidRDefault="007C53B2" w:rsidP="007C53B2">
      <w:pPr>
        <w:pStyle w:val="Heading4"/>
      </w:pPr>
      <w:r>
        <w:t xml:space="preserve">Chinese LLMs fall far behind. </w:t>
      </w:r>
    </w:p>
    <w:p w14:paraId="615610D6" w14:textId="1FCAE152" w:rsidR="007C53B2" w:rsidRDefault="007C53B2" w:rsidP="007C53B2">
      <w:r w:rsidRPr="007C53B2">
        <w:rPr>
          <w:rStyle w:val="Style13ptBold"/>
        </w:rPr>
        <w:t>Jiang 24</w:t>
      </w:r>
      <w:r w:rsidRPr="007C53B2">
        <w:t xml:space="preserve"> (Ben is a Beijing-based technology reporter for the Post focusing on emerging start-ups. He has previously covered Chinese tech for publications including KrAsia and TechNode.) “China said to fall short of matching US advances in AI owing to ‘many challenges in theory and technologies’” 15 MARCH 2024, https://www.scmp.com/tech/big-tech/article/3255545/china-said-fall-short-matching-us-advances-ai-owing-many-challenges-theory-and-technologies // </w:t>
      </w:r>
      <w:r>
        <w:t>ZX</w:t>
      </w:r>
    </w:p>
    <w:p w14:paraId="0A419F60" w14:textId="77777777" w:rsidR="007C53B2" w:rsidRDefault="007C53B2" w:rsidP="007C53B2">
      <w:r w:rsidRPr="0076579C">
        <w:rPr>
          <w:rStyle w:val="StyleUnderline"/>
          <w:highlight w:val="cyan"/>
        </w:rPr>
        <w:t>China is falling short of matching the U</w:t>
      </w:r>
      <w:r w:rsidRPr="007C53B2">
        <w:rPr>
          <w:rStyle w:val="StyleUnderline"/>
        </w:rPr>
        <w:t xml:space="preserve">nited </w:t>
      </w:r>
      <w:r w:rsidRPr="0076579C">
        <w:rPr>
          <w:rStyle w:val="StyleUnderline"/>
          <w:highlight w:val="cyan"/>
        </w:rPr>
        <w:t>S</w:t>
      </w:r>
      <w:r w:rsidRPr="007C53B2">
        <w:rPr>
          <w:rStyle w:val="StyleUnderline"/>
        </w:rPr>
        <w:t xml:space="preserve">tates in artificial intelligence (AI) advances </w:t>
      </w:r>
      <w:r w:rsidRPr="0076579C">
        <w:rPr>
          <w:rStyle w:val="StyleUnderline"/>
          <w:highlight w:val="cyan"/>
        </w:rPr>
        <w:t xml:space="preserve">because the nation’s efforts are </w:t>
      </w:r>
      <w:r w:rsidRPr="0076579C">
        <w:rPr>
          <w:rStyle w:val="Emphasis"/>
          <w:highlight w:val="cyan"/>
        </w:rPr>
        <w:t>“littered with</w:t>
      </w:r>
      <w:r w:rsidRPr="007C53B2">
        <w:rPr>
          <w:rStyle w:val="StyleUnderline"/>
        </w:rPr>
        <w:t xml:space="preserve"> many </w:t>
      </w:r>
      <w:r w:rsidRPr="0076579C">
        <w:rPr>
          <w:rStyle w:val="Emphasis"/>
          <w:highlight w:val="cyan"/>
        </w:rPr>
        <w:t>essential</w:t>
      </w:r>
      <w:r w:rsidRPr="007C53B2">
        <w:rPr>
          <w:rStyle w:val="Emphasis"/>
        </w:rPr>
        <w:t xml:space="preserve"> </w:t>
      </w:r>
      <w:r w:rsidRPr="0076579C">
        <w:rPr>
          <w:rStyle w:val="Emphasis"/>
          <w:highlight w:val="cyan"/>
        </w:rPr>
        <w:t>challenges</w:t>
      </w:r>
      <w:r w:rsidRPr="007C53B2">
        <w:rPr>
          <w:rStyle w:val="StyleUnderline"/>
        </w:rPr>
        <w:t xml:space="preserve"> in theory and technologies”,</w:t>
      </w:r>
      <w:r>
        <w:t xml:space="preserve"> according to a recent slide presentation made to Chinese Premier Li Qiang.</w:t>
      </w:r>
    </w:p>
    <w:p w14:paraId="0D71DE6A" w14:textId="77777777" w:rsidR="007C53B2" w:rsidRDefault="007C53B2" w:rsidP="007C53B2">
      <w:r w:rsidRPr="007C53B2">
        <w:rPr>
          <w:rStyle w:val="StyleUnderline"/>
        </w:rPr>
        <w:t>Those difficulties were pointed out to Li during his recent inspection tour of the Beijing Academy of Artificial Intelligence</w:t>
      </w:r>
      <w:r>
        <w:t xml:space="preserve"> (BAAI), a private non-profit organisation founded in 2018 that is engaged in AI research and development, </w:t>
      </w:r>
      <w:r w:rsidRPr="007C53B2">
        <w:rPr>
          <w:rStyle w:val="StyleUnderline"/>
        </w:rPr>
        <w:t>according to a report broadcast by state-run China Central Television</w:t>
      </w:r>
      <w:r>
        <w:t xml:space="preserve"> (CCTV).</w:t>
      </w:r>
    </w:p>
    <w:p w14:paraId="74DB740F" w14:textId="77777777" w:rsidR="007C53B2" w:rsidRDefault="007C53B2" w:rsidP="007C53B2">
      <w:r>
        <w:t xml:space="preserve">The major hurdle faced by China’s generative AI initiatives, according to the presentation at BAAI, </w:t>
      </w:r>
      <w:r w:rsidRPr="007C53B2">
        <w:rPr>
          <w:rStyle w:val="StyleUnderline"/>
        </w:rPr>
        <w:t>is</w:t>
      </w:r>
      <w:r>
        <w:t xml:space="preserve"> </w:t>
      </w:r>
      <w:r w:rsidRPr="007C53B2">
        <w:rPr>
          <w:rStyle w:val="Emphasis"/>
        </w:rPr>
        <w:t xml:space="preserve">excessive </w:t>
      </w:r>
      <w:r w:rsidRPr="007C53B2">
        <w:rPr>
          <w:rStyle w:val="StyleUnderline"/>
        </w:rPr>
        <w:t>reliance on Meta Platforms’ Llama system</w:t>
      </w:r>
      <w:r>
        <w:t>, a family of large language models (LLMs) released in February last year. LLMs are the technology used to train ChatGPT and similar generative AI services, which are used to create new content including audio, code, images, text, simulations and videos.</w:t>
      </w:r>
    </w:p>
    <w:p w14:paraId="101B783D" w14:textId="77777777" w:rsidR="007C53B2" w:rsidRDefault="007C53B2" w:rsidP="007C53B2">
      <w:r>
        <w:t>The presentation said there is “</w:t>
      </w:r>
      <w:r w:rsidRPr="007C53B2">
        <w:rPr>
          <w:rStyle w:val="StyleUnderline"/>
        </w:rPr>
        <w:t>a serious lack of self-sufficiency” in that area of Chinese AI development</w:t>
      </w:r>
      <w:r>
        <w:t xml:space="preserve"> because most domestic LLMs are built on LLama. Facebook parent Meta in July last year made its open-source Llama 2 AI model free for research and commercial use.</w:t>
      </w:r>
    </w:p>
    <w:p w14:paraId="7BDD02E1" w14:textId="77777777" w:rsidR="007C53B2" w:rsidRDefault="007C53B2" w:rsidP="007C53B2">
      <w:r>
        <w:t xml:space="preserve">That particular LLM shortcoming lends weight to growing anxiety around the idea that </w:t>
      </w:r>
      <w:r w:rsidRPr="0076579C">
        <w:rPr>
          <w:rStyle w:val="StyleUnderline"/>
          <w:highlight w:val="cyan"/>
        </w:rPr>
        <w:t xml:space="preserve">the mainland faces a </w:t>
      </w:r>
      <w:r w:rsidRPr="0076579C">
        <w:rPr>
          <w:rStyle w:val="Emphasis"/>
          <w:highlight w:val="cyan"/>
        </w:rPr>
        <w:t>widening gap</w:t>
      </w:r>
      <w:r w:rsidRPr="007C53B2">
        <w:rPr>
          <w:rStyle w:val="StyleUnderline"/>
        </w:rPr>
        <w:t xml:space="preserve"> with the US in terms of AI innovation</w:t>
      </w:r>
      <w:r>
        <w:t>, which was highlighted in a sideline discussion at the recent “two sessions” meetings in Beijing.</w:t>
      </w:r>
    </w:p>
    <w:p w14:paraId="018ADF93" w14:textId="77777777" w:rsidR="007C53B2" w:rsidRDefault="007C53B2" w:rsidP="007C53B2">
      <w:r>
        <w:t>While state agencies are now working in parallel with private Chinese tech firms to develop a range of AI innovation, they still face problems related to computing infrastructure for training LLMs.</w:t>
      </w:r>
    </w:p>
    <w:p w14:paraId="0A187D10" w14:textId="77777777" w:rsidR="007C53B2" w:rsidRPr="007C53B2" w:rsidRDefault="007C53B2" w:rsidP="007C53B2">
      <w:pPr>
        <w:rPr>
          <w:rStyle w:val="StyleUnderline"/>
        </w:rPr>
      </w:pPr>
      <w:r>
        <w:t xml:space="preserve">“Dozens of locally developed chips are different in terms of families and ecosystems”, making the 100-billion-parameter training for Chinese LLMs “very unstable”, the presentation said. </w:t>
      </w:r>
      <w:r w:rsidRPr="0076579C">
        <w:rPr>
          <w:rStyle w:val="StyleUnderline"/>
          <w:highlight w:val="cyan"/>
        </w:rPr>
        <w:t>US tech sanctions</w:t>
      </w:r>
      <w:r w:rsidRPr="007C53B2">
        <w:rPr>
          <w:rStyle w:val="StyleUnderline"/>
        </w:rPr>
        <w:t xml:space="preserve"> on China </w:t>
      </w:r>
      <w:r w:rsidRPr="0076579C">
        <w:rPr>
          <w:rStyle w:val="StyleUnderline"/>
          <w:highlight w:val="cyan"/>
        </w:rPr>
        <w:t>have restricted the mainland’s access to advanced semiconductors</w:t>
      </w:r>
      <w:r>
        <w:t xml:space="preserve">, made with American technology, </w:t>
      </w:r>
      <w:r w:rsidRPr="007C53B2">
        <w:rPr>
          <w:rStyle w:val="StyleUnderline"/>
        </w:rPr>
        <w:t>for local AI development projects.</w:t>
      </w:r>
    </w:p>
    <w:p w14:paraId="2C3C7C18" w14:textId="77777777" w:rsidR="007C53B2" w:rsidRPr="007C53B2" w:rsidRDefault="007C53B2" w:rsidP="007C53B2">
      <w:pPr>
        <w:rPr>
          <w:rStyle w:val="StyleUnderline"/>
        </w:rPr>
      </w:pPr>
      <w:r>
        <w:t xml:space="preserve">An LLM’s capability partly hinges on its number of parameters, a measure of the sophistication of a model. </w:t>
      </w:r>
      <w:r w:rsidRPr="00E63117">
        <w:rPr>
          <w:rStyle w:val="Emphasis"/>
        </w:rPr>
        <w:t xml:space="preserve">ChatGPT creator </w:t>
      </w:r>
      <w:r w:rsidRPr="0076579C">
        <w:rPr>
          <w:rStyle w:val="Emphasis"/>
          <w:highlight w:val="cyan"/>
        </w:rPr>
        <w:t>OpenAI’s LLM</w:t>
      </w:r>
      <w:r>
        <w:t xml:space="preserve">, for example, </w:t>
      </w:r>
      <w:r w:rsidRPr="007C53B2">
        <w:rPr>
          <w:rStyle w:val="StyleUnderline"/>
        </w:rPr>
        <w:t>w</w:t>
      </w:r>
      <w:r w:rsidRPr="0076579C">
        <w:rPr>
          <w:rStyle w:val="StyleUnderline"/>
          <w:highlight w:val="cyan"/>
        </w:rPr>
        <w:t xml:space="preserve">as trained on </w:t>
      </w:r>
      <w:r w:rsidRPr="0076579C">
        <w:rPr>
          <w:rStyle w:val="Emphasis"/>
          <w:highlight w:val="cyan"/>
        </w:rPr>
        <w:t>175 billion</w:t>
      </w:r>
      <w:r w:rsidRPr="0076579C">
        <w:rPr>
          <w:rStyle w:val="StyleUnderline"/>
          <w:highlight w:val="cyan"/>
        </w:rPr>
        <w:t xml:space="preserve"> param</w:t>
      </w:r>
      <w:r w:rsidRPr="007C53B2">
        <w:rPr>
          <w:rStyle w:val="StyleUnderline"/>
        </w:rPr>
        <w:t>eters</w:t>
      </w:r>
      <w:r>
        <w:t xml:space="preserve">, while </w:t>
      </w:r>
      <w:r w:rsidRPr="0076579C">
        <w:rPr>
          <w:rStyle w:val="StyleUnderline"/>
          <w:highlight w:val="cyan"/>
        </w:rPr>
        <w:t>most</w:t>
      </w:r>
      <w:r w:rsidRPr="007C53B2">
        <w:rPr>
          <w:rStyle w:val="StyleUnderline"/>
        </w:rPr>
        <w:t xml:space="preserve"> open-source </w:t>
      </w:r>
      <w:r w:rsidRPr="0076579C">
        <w:rPr>
          <w:rStyle w:val="StyleUnderline"/>
          <w:highlight w:val="cyan"/>
        </w:rPr>
        <w:t>Chinese LLMs</w:t>
      </w:r>
      <w:r w:rsidRPr="007C53B2">
        <w:rPr>
          <w:rStyle w:val="StyleUnderline"/>
        </w:rPr>
        <w:t xml:space="preserve"> in the market </w:t>
      </w:r>
      <w:r w:rsidRPr="0076579C">
        <w:rPr>
          <w:rStyle w:val="StyleUnderline"/>
          <w:highlight w:val="cyan"/>
        </w:rPr>
        <w:t>have between 6 billion and 13 billion</w:t>
      </w:r>
      <w:r w:rsidRPr="007C53B2">
        <w:rPr>
          <w:rStyle w:val="StyleUnderline"/>
        </w:rPr>
        <w:t xml:space="preserve"> parameters.</w:t>
      </w:r>
    </w:p>
    <w:p w14:paraId="522FE906" w14:textId="77777777" w:rsidR="007C53B2" w:rsidRDefault="007C53B2" w:rsidP="007C53B2">
      <w:r>
        <w:t>Another major issue pointed out by the presentation at BAAI refers to control of AI-generated content.</w:t>
      </w:r>
    </w:p>
    <w:p w14:paraId="4C457FA2" w14:textId="77777777" w:rsidR="007C53B2" w:rsidRDefault="007C53B2" w:rsidP="007C53B2">
      <w:r>
        <w:t xml:space="preserve">It said </w:t>
      </w:r>
      <w:r w:rsidRPr="007C53B2">
        <w:rPr>
          <w:rStyle w:val="StyleUnderline"/>
        </w:rPr>
        <w:t xml:space="preserve">the unique challenge faced by Chinese-developed LLMs is in generating “quality content that is </w:t>
      </w:r>
      <w:r w:rsidRPr="007C53B2">
        <w:rPr>
          <w:rStyle w:val="Emphasis"/>
        </w:rPr>
        <w:t>in line with facts</w:t>
      </w:r>
      <w:r>
        <w:t>”, while also taking into account ideology and various emotions.</w:t>
      </w:r>
    </w:p>
    <w:p w14:paraId="32352EF2" w14:textId="6571660F" w:rsidR="007C53B2" w:rsidRDefault="007C53B2" w:rsidP="007C53B2">
      <w:pPr>
        <w:pStyle w:val="Heading4"/>
      </w:pPr>
      <w:r>
        <w:t xml:space="preserve">Quantity doesn’t matter. Originality and Uniqueness are best benchmarks. </w:t>
      </w:r>
    </w:p>
    <w:p w14:paraId="2924CB14" w14:textId="134A3C91" w:rsidR="007C53B2" w:rsidRDefault="007C53B2" w:rsidP="007C53B2">
      <w:pPr>
        <w:rPr>
          <w:sz w:val="20"/>
          <w:szCs w:val="20"/>
        </w:rPr>
      </w:pPr>
      <w:r w:rsidRPr="007C53B2">
        <w:rPr>
          <w:rStyle w:val="Style13ptBold"/>
        </w:rPr>
        <w:t>Xiang 23</w:t>
      </w:r>
      <w:r>
        <w:t xml:space="preserve"> </w:t>
      </w:r>
      <w:r w:rsidRPr="007C53B2">
        <w:rPr>
          <w:sz w:val="20"/>
          <w:szCs w:val="20"/>
        </w:rPr>
        <w:t>(Nina Xiang is managing director at TH Capital, an investment advisory and asset management firm. She is the author of "US-China Tech War: What Chinese Tech History Reveals About Future Tech Rivalry.”) “Chinese AI is not the threat the U.S. thinks it is” November 10, 2023 https://asia.nikkei.com/Opinion/Chinese-AI-is-not-the-threat-the-U.S.-thinks-it-is // ZX</w:t>
      </w:r>
    </w:p>
    <w:p w14:paraId="5CE101EC" w14:textId="77777777" w:rsidR="007C53B2" w:rsidRPr="007C53B2" w:rsidRDefault="007C53B2" w:rsidP="007C53B2">
      <w:r w:rsidRPr="007C53B2">
        <w:t xml:space="preserve">It is high time for the world to realize that </w:t>
      </w:r>
      <w:r w:rsidRPr="0076579C">
        <w:rPr>
          <w:rStyle w:val="StyleUnderline"/>
          <w:highlight w:val="cyan"/>
        </w:rPr>
        <w:t>China is not becoming the a</w:t>
      </w:r>
      <w:r w:rsidRPr="007C53B2">
        <w:rPr>
          <w:rStyle w:val="StyleUnderline"/>
        </w:rPr>
        <w:t xml:space="preserve">rtificial </w:t>
      </w:r>
      <w:r w:rsidRPr="0076579C">
        <w:rPr>
          <w:rStyle w:val="StyleUnderline"/>
          <w:highlight w:val="cyan"/>
        </w:rPr>
        <w:t>i</w:t>
      </w:r>
      <w:r w:rsidRPr="007C53B2">
        <w:rPr>
          <w:rStyle w:val="StyleUnderline"/>
        </w:rPr>
        <w:t xml:space="preserve">ntelligence </w:t>
      </w:r>
      <w:r w:rsidRPr="0076579C">
        <w:rPr>
          <w:rStyle w:val="StyleUnderline"/>
          <w:highlight w:val="cyan"/>
        </w:rPr>
        <w:t>superpower</w:t>
      </w:r>
      <w:r w:rsidRPr="007C53B2">
        <w:t xml:space="preserve"> that many have feared.</w:t>
      </w:r>
    </w:p>
    <w:p w14:paraId="3F13B4DE" w14:textId="77777777" w:rsidR="007C53B2" w:rsidRPr="007C53B2" w:rsidRDefault="007C53B2" w:rsidP="007C53B2">
      <w:pPr>
        <w:rPr>
          <w:rStyle w:val="StyleUnderline"/>
        </w:rPr>
      </w:pPr>
      <w:r w:rsidRPr="007C53B2">
        <w:t>ChatGPT came from the U.S., not China. Despite an official goal of leading the world in AI by 2030</w:t>
      </w:r>
      <w:r w:rsidRPr="007C53B2">
        <w:rPr>
          <w:rStyle w:val="StyleUnderline"/>
        </w:rPr>
        <w:t xml:space="preserve">, </w:t>
      </w:r>
      <w:r w:rsidRPr="0076579C">
        <w:rPr>
          <w:rStyle w:val="StyleUnderline"/>
          <w:highlight w:val="cyan"/>
        </w:rPr>
        <w:t>Chinese</w:t>
      </w:r>
      <w:r w:rsidRPr="007C53B2">
        <w:rPr>
          <w:rStyle w:val="StyleUnderline"/>
        </w:rPr>
        <w:t xml:space="preserve"> technology </w:t>
      </w:r>
      <w:r w:rsidRPr="0076579C">
        <w:rPr>
          <w:rStyle w:val="StyleUnderline"/>
          <w:highlight w:val="cyan"/>
        </w:rPr>
        <w:t>companies</w:t>
      </w:r>
      <w:r w:rsidRPr="007C53B2">
        <w:rPr>
          <w:rStyle w:val="StyleUnderline"/>
        </w:rPr>
        <w:t xml:space="preserve"> are </w:t>
      </w:r>
      <w:r w:rsidRPr="0076579C">
        <w:rPr>
          <w:rStyle w:val="StyleUnderline"/>
          <w:highlight w:val="cyan"/>
        </w:rPr>
        <w:t>struggling to catch up with</w:t>
      </w:r>
      <w:r w:rsidRPr="007C53B2">
        <w:rPr>
          <w:rStyle w:val="StyleUnderline"/>
        </w:rPr>
        <w:t xml:space="preserve"> their U.</w:t>
      </w:r>
      <w:r w:rsidRPr="0076579C">
        <w:rPr>
          <w:rStyle w:val="StyleUnderline"/>
          <w:highlight w:val="cyan"/>
        </w:rPr>
        <w:t>S. counterparts</w:t>
      </w:r>
      <w:r w:rsidRPr="0076579C">
        <w:rPr>
          <w:highlight w:val="cyan"/>
        </w:rPr>
        <w:t>.</w:t>
      </w:r>
      <w:r w:rsidRPr="007C53B2">
        <w:t xml:space="preserve"> It is a safe bet that foreseeable </w:t>
      </w:r>
      <w:r w:rsidRPr="007C53B2">
        <w:rPr>
          <w:rStyle w:val="StyleUnderline"/>
        </w:rPr>
        <w:t>groundbreaking AI innovations will not come from China either.</w:t>
      </w:r>
    </w:p>
    <w:p w14:paraId="720E8555" w14:textId="77777777" w:rsidR="007C53B2" w:rsidRPr="007C53B2" w:rsidRDefault="007C53B2" w:rsidP="007C53B2">
      <w:pPr>
        <w:rPr>
          <w:rStyle w:val="StyleUnderline"/>
        </w:rPr>
      </w:pPr>
      <w:r w:rsidRPr="007C53B2">
        <w:t xml:space="preserve">This should not be a big surprise. </w:t>
      </w:r>
      <w:r w:rsidRPr="007C53B2">
        <w:rPr>
          <w:rStyle w:val="StyleUnderline"/>
        </w:rPr>
        <w:t xml:space="preserve">Chinese President </w:t>
      </w:r>
      <w:r w:rsidRPr="0076579C">
        <w:rPr>
          <w:rStyle w:val="StyleUnderline"/>
          <w:highlight w:val="cyan"/>
        </w:rPr>
        <w:t>Xi Jinping's</w:t>
      </w:r>
      <w:r w:rsidRPr="007C53B2">
        <w:rPr>
          <w:rStyle w:val="StyleUnderline"/>
        </w:rPr>
        <w:t xml:space="preserve"> self-destructive </w:t>
      </w:r>
      <w:r w:rsidRPr="0076579C">
        <w:rPr>
          <w:rStyle w:val="StyleUnderline"/>
          <w:highlight w:val="cyan"/>
        </w:rPr>
        <w:t>policies have chipped away at</w:t>
      </w:r>
      <w:r w:rsidRPr="007C53B2">
        <w:rPr>
          <w:rStyle w:val="StyleUnderline"/>
        </w:rPr>
        <w:t xml:space="preserve"> the </w:t>
      </w:r>
      <w:r w:rsidRPr="0076579C">
        <w:rPr>
          <w:rStyle w:val="StyleUnderline"/>
          <w:highlight w:val="cyan"/>
        </w:rPr>
        <w:t>economic, civil and social freedoms crucial</w:t>
      </w:r>
      <w:r w:rsidRPr="007C53B2">
        <w:rPr>
          <w:rStyle w:val="StyleUnderline"/>
        </w:rPr>
        <w:t xml:space="preserve"> </w:t>
      </w:r>
      <w:r w:rsidRPr="0076579C">
        <w:rPr>
          <w:rStyle w:val="StyleUnderline"/>
          <w:highlight w:val="cyan"/>
        </w:rPr>
        <w:t>for</w:t>
      </w:r>
      <w:r w:rsidRPr="007C53B2">
        <w:rPr>
          <w:rStyle w:val="StyleUnderline"/>
        </w:rPr>
        <w:t xml:space="preserve"> fostering </w:t>
      </w:r>
      <w:r w:rsidRPr="0076579C">
        <w:rPr>
          <w:rStyle w:val="StyleUnderline"/>
          <w:highlight w:val="cyan"/>
        </w:rPr>
        <w:t>innovation</w:t>
      </w:r>
      <w:r w:rsidRPr="007C53B2">
        <w:rPr>
          <w:rStyle w:val="StyleUnderline"/>
        </w:rPr>
        <w:t>.</w:t>
      </w:r>
    </w:p>
    <w:p w14:paraId="321E022B" w14:textId="77777777" w:rsidR="007C53B2" w:rsidRPr="007C53B2" w:rsidRDefault="007C53B2" w:rsidP="007C53B2">
      <w:pPr>
        <w:rPr>
          <w:rStyle w:val="StyleUnderline"/>
        </w:rPr>
      </w:pPr>
      <w:r w:rsidRPr="007C53B2">
        <w:t xml:space="preserve">Some of China's shortcomings are tied to external factors. </w:t>
      </w:r>
      <w:r w:rsidRPr="007C53B2">
        <w:rPr>
          <w:rStyle w:val="StyleUnderline"/>
        </w:rPr>
        <w:t xml:space="preserve">The </w:t>
      </w:r>
      <w:r w:rsidRPr="0076579C">
        <w:rPr>
          <w:rStyle w:val="StyleUnderline"/>
          <w:highlight w:val="cyan"/>
        </w:rPr>
        <w:t>deepening decoupling between</w:t>
      </w:r>
      <w:r w:rsidRPr="007C53B2">
        <w:rPr>
          <w:rStyle w:val="StyleUnderline"/>
        </w:rPr>
        <w:t xml:space="preserve"> the </w:t>
      </w:r>
      <w:r w:rsidRPr="0076579C">
        <w:rPr>
          <w:rStyle w:val="StyleUnderline"/>
          <w:highlight w:val="cyan"/>
        </w:rPr>
        <w:t>American</w:t>
      </w:r>
      <w:r w:rsidRPr="007C53B2">
        <w:rPr>
          <w:rStyle w:val="StyleUnderline"/>
        </w:rPr>
        <w:t xml:space="preserve"> </w:t>
      </w:r>
      <w:r w:rsidRPr="0076579C">
        <w:rPr>
          <w:rStyle w:val="StyleUnderline"/>
          <w:highlight w:val="cyan"/>
        </w:rPr>
        <w:t>and Chinese tech</w:t>
      </w:r>
      <w:r w:rsidRPr="007C53B2">
        <w:rPr>
          <w:rStyle w:val="StyleUnderline"/>
        </w:rPr>
        <w:t xml:space="preserve">nology ecosystems </w:t>
      </w:r>
      <w:r w:rsidRPr="0076579C">
        <w:rPr>
          <w:rStyle w:val="StyleUnderline"/>
          <w:highlight w:val="cyan"/>
        </w:rPr>
        <w:t xml:space="preserve">will </w:t>
      </w:r>
      <w:r w:rsidRPr="00E63117">
        <w:rPr>
          <w:rStyle w:val="StyleUnderline"/>
        </w:rPr>
        <w:t xml:space="preserve">increasingly </w:t>
      </w:r>
      <w:r w:rsidRPr="0076579C">
        <w:rPr>
          <w:rStyle w:val="StyleUnderline"/>
          <w:highlight w:val="cyan"/>
        </w:rPr>
        <w:t>threaten</w:t>
      </w:r>
      <w:r w:rsidRPr="007C53B2">
        <w:rPr>
          <w:rStyle w:val="StyleUnderline"/>
        </w:rPr>
        <w:t xml:space="preserve"> </w:t>
      </w:r>
      <w:r w:rsidRPr="0076579C">
        <w:rPr>
          <w:rStyle w:val="StyleUnderline"/>
          <w:highlight w:val="cyan"/>
        </w:rPr>
        <w:t>the ability of Chinese companies to secure</w:t>
      </w:r>
      <w:r w:rsidRPr="007C53B2">
        <w:rPr>
          <w:rStyle w:val="StyleUnderline"/>
        </w:rPr>
        <w:t xml:space="preserve"> the </w:t>
      </w:r>
      <w:r w:rsidRPr="0076579C">
        <w:rPr>
          <w:rStyle w:val="StyleUnderline"/>
          <w:highlight w:val="cyan"/>
        </w:rPr>
        <w:t>computing power critical to</w:t>
      </w:r>
      <w:r w:rsidRPr="007C53B2">
        <w:rPr>
          <w:rStyle w:val="StyleUnderline"/>
        </w:rPr>
        <w:t xml:space="preserve"> advances in </w:t>
      </w:r>
      <w:r w:rsidRPr="0076579C">
        <w:rPr>
          <w:rStyle w:val="StyleUnderline"/>
          <w:highlight w:val="cyan"/>
        </w:rPr>
        <w:t>AI</w:t>
      </w:r>
      <w:r w:rsidRPr="007C53B2">
        <w:rPr>
          <w:rStyle w:val="StyleUnderline"/>
        </w:rPr>
        <w:t>.</w:t>
      </w:r>
    </w:p>
    <w:p w14:paraId="444601DD" w14:textId="77777777" w:rsidR="007C53B2" w:rsidRPr="007C53B2" w:rsidRDefault="007C53B2" w:rsidP="007C53B2">
      <w:r w:rsidRPr="007C53B2">
        <w:t>What this means is that the U.S. should no longer frame the two countries' dynamic in pioneering AI technologies as a close race. China is unlikely to be a challenger to U.S. tech supremacy for a long time.</w:t>
      </w:r>
    </w:p>
    <w:p w14:paraId="4CC257BF" w14:textId="53CBCB19" w:rsidR="007C53B2" w:rsidRPr="007C53B2" w:rsidRDefault="007C53B2" w:rsidP="007C53B2">
      <w:r w:rsidRPr="007C53B2">
        <w:t>Hype has mounted around China's AI capabilities from various directions. It is frequently highlighted that China has filed more than half the world's AI patent applications and that Chinese researchers are the </w:t>
      </w:r>
      <w:r w:rsidRPr="0080526C">
        <w:t>leading producers of published AI research</w:t>
      </w:r>
      <w:r w:rsidRPr="007C53B2">
        <w:t>.</w:t>
      </w:r>
    </w:p>
    <w:p w14:paraId="56AD19C5" w14:textId="77777777" w:rsidR="007C53B2" w:rsidRPr="007C53B2" w:rsidRDefault="007C53B2" w:rsidP="007C53B2">
      <w:r w:rsidRPr="007C53B2">
        <w:t>According to the China Academy of Information and Communications Technology, a state body, China accounted for 24.7% of AI startups globally in 2020, second only to the 38.3% share of the U.S.</w:t>
      </w:r>
    </w:p>
    <w:p w14:paraId="49C27D2C" w14:textId="77777777" w:rsidR="007C53B2" w:rsidRPr="007C53B2" w:rsidRDefault="007C53B2" w:rsidP="007C53B2">
      <w:pPr>
        <w:rPr>
          <w:rStyle w:val="Emphasis"/>
        </w:rPr>
      </w:pPr>
      <w:r w:rsidRPr="007C53B2">
        <w:t xml:space="preserve">But </w:t>
      </w:r>
      <w:r w:rsidRPr="007C53B2">
        <w:rPr>
          <w:rStyle w:val="StyleUnderline"/>
        </w:rPr>
        <w:t xml:space="preserve">technological </w:t>
      </w:r>
      <w:r w:rsidRPr="0076579C">
        <w:rPr>
          <w:rStyle w:val="StyleUnderline"/>
          <w:highlight w:val="cyan"/>
        </w:rPr>
        <w:t>innovation</w:t>
      </w:r>
      <w:r w:rsidRPr="007C53B2">
        <w:t>, especially in AI</w:t>
      </w:r>
      <w:r w:rsidRPr="007C53B2">
        <w:rPr>
          <w:rStyle w:val="Emphasis"/>
        </w:rPr>
        <w:t xml:space="preserve">, </w:t>
      </w:r>
      <w:r w:rsidRPr="0076579C">
        <w:rPr>
          <w:rStyle w:val="Emphasis"/>
          <w:highlight w:val="cyan"/>
        </w:rPr>
        <w:t>is not a linear process</w:t>
      </w:r>
      <w:r w:rsidRPr="007C53B2">
        <w:t xml:space="preserve"> nor is it evenly distributed</w:t>
      </w:r>
      <w:r w:rsidRPr="007C53B2">
        <w:rPr>
          <w:rStyle w:val="StyleUnderline"/>
        </w:rPr>
        <w:t xml:space="preserve">. The </w:t>
      </w:r>
      <w:r w:rsidRPr="0076579C">
        <w:rPr>
          <w:rStyle w:val="Emphasis"/>
          <w:highlight w:val="cyan"/>
        </w:rPr>
        <w:t>impact of ChatGPT</w:t>
      </w:r>
      <w:r w:rsidRPr="007C53B2">
        <w:rPr>
          <w:rStyle w:val="StyleUnderline"/>
        </w:rPr>
        <w:t xml:space="preserve"> has been </w:t>
      </w:r>
      <w:r w:rsidRPr="0076579C">
        <w:rPr>
          <w:rStyle w:val="Emphasis"/>
          <w:highlight w:val="cyan"/>
        </w:rPr>
        <w:t>greater</w:t>
      </w:r>
      <w:r w:rsidRPr="0076579C">
        <w:rPr>
          <w:rStyle w:val="StyleUnderline"/>
          <w:highlight w:val="cyan"/>
        </w:rPr>
        <w:t xml:space="preserve"> </w:t>
      </w:r>
      <w:r w:rsidRPr="0076579C">
        <w:rPr>
          <w:rStyle w:val="Emphasis"/>
          <w:highlight w:val="cyan"/>
        </w:rPr>
        <w:t>than</w:t>
      </w:r>
      <w:r w:rsidRPr="007C53B2">
        <w:rPr>
          <w:rStyle w:val="StyleUnderline"/>
        </w:rPr>
        <w:t xml:space="preserve"> that of the </w:t>
      </w:r>
      <w:r w:rsidRPr="0076579C">
        <w:rPr>
          <w:rStyle w:val="StyleUnderline"/>
          <w:highlight w:val="cyan"/>
        </w:rPr>
        <w:t xml:space="preserve">combined output of </w:t>
      </w:r>
      <w:r w:rsidRPr="0076579C">
        <w:rPr>
          <w:rStyle w:val="Emphasis"/>
          <w:highlight w:val="cyan"/>
        </w:rPr>
        <w:t>thousands of Chinese</w:t>
      </w:r>
      <w:r w:rsidRPr="007C53B2">
        <w:rPr>
          <w:rStyle w:val="Emphasis"/>
        </w:rPr>
        <w:t xml:space="preserve"> AI </w:t>
      </w:r>
      <w:r w:rsidRPr="0076579C">
        <w:rPr>
          <w:rStyle w:val="Emphasis"/>
          <w:highlight w:val="cyan"/>
        </w:rPr>
        <w:t>startups</w:t>
      </w:r>
      <w:r w:rsidRPr="007C53B2">
        <w:rPr>
          <w:rStyle w:val="Emphasis"/>
        </w:rPr>
        <w:t>.</w:t>
      </w:r>
    </w:p>
    <w:p w14:paraId="4548DC52" w14:textId="77777777" w:rsidR="007C53B2" w:rsidRPr="007C53B2" w:rsidRDefault="007C53B2" w:rsidP="007C53B2">
      <w:r w:rsidRPr="007C53B2">
        <w:t>This kind of disruptive innovation has played out in history repeatedly. The introduction of the iPhone in 2007 revolutionized mobile computing and led to the app-based economy. The creation of deep neural networks like AlexNet in 2012 marked a turning point that led to the current wave of AI advances.</w:t>
      </w:r>
    </w:p>
    <w:p w14:paraId="17391FBE" w14:textId="77777777" w:rsidR="007C53B2" w:rsidRPr="007C53B2" w:rsidRDefault="007C53B2" w:rsidP="007C53B2">
      <w:r w:rsidRPr="007C53B2">
        <w:t xml:space="preserve">Due to the nature of China's political system, </w:t>
      </w:r>
      <w:r w:rsidRPr="007C53B2">
        <w:rPr>
          <w:rStyle w:val="StyleUnderline"/>
        </w:rPr>
        <w:t>the country lacks the ability to provide a consistent and conducive environment for producing disruptive innovations</w:t>
      </w:r>
      <w:r w:rsidRPr="007C53B2">
        <w:t>. Moreover, personal freedom to express ideas and economic freedom for business to operate without government interference have significantly deteriorated under Xi.</w:t>
      </w:r>
    </w:p>
    <w:p w14:paraId="0583695C" w14:textId="77777777" w:rsidR="007C53B2" w:rsidRPr="00F80ADD" w:rsidRDefault="007C53B2" w:rsidP="007C53B2">
      <w:pPr>
        <w:rPr>
          <w:rStyle w:val="StyleUnderline"/>
        </w:rPr>
      </w:pPr>
      <w:r w:rsidRPr="007C53B2">
        <w:t xml:space="preserve">Those who argue that China is threatening U.S. supremacy in AI fail to recognize that the benchmarks they are referencing are not that significant. </w:t>
      </w:r>
      <w:r w:rsidRPr="00F80ADD">
        <w:rPr>
          <w:rStyle w:val="StyleUnderline"/>
        </w:rPr>
        <w:t xml:space="preserve">A large quantity of ideas does not guarantee the presence of any truly transformative innovations. </w:t>
      </w:r>
      <w:r w:rsidRPr="0076579C">
        <w:rPr>
          <w:rStyle w:val="StyleUnderline"/>
          <w:highlight w:val="cyan"/>
        </w:rPr>
        <w:t>It is</w:t>
      </w:r>
      <w:r w:rsidRPr="0076579C">
        <w:rPr>
          <w:highlight w:val="cyan"/>
        </w:rPr>
        <w:t xml:space="preserve"> </w:t>
      </w:r>
      <w:r w:rsidRPr="0076579C">
        <w:rPr>
          <w:rStyle w:val="Emphasis"/>
          <w:highlight w:val="cyan"/>
        </w:rPr>
        <w:t>the quality and originality of ideas</w:t>
      </w:r>
      <w:r w:rsidRPr="007C53B2">
        <w:t xml:space="preserve"> </w:t>
      </w:r>
      <w:r w:rsidRPr="00F80ADD">
        <w:rPr>
          <w:rStyle w:val="StyleUnderline"/>
        </w:rPr>
        <w:t>that matters.</w:t>
      </w:r>
    </w:p>
    <w:p w14:paraId="1D6D9DC7" w14:textId="77777777" w:rsidR="007C53B2" w:rsidRPr="007C53B2" w:rsidRDefault="007C53B2" w:rsidP="007C53B2">
      <w:r w:rsidRPr="007C53B2">
        <w:t>Yet Xi's crackdown on private tech companies has instilled a culture of fear, hindering free expression and the entrepreneurial spirit. Chinese companies that worked to develop their own alternatives to ChatGPT could not offer them for even test use by the public without government approval due to fears the systems might generate politically provocative answers.</w:t>
      </w:r>
    </w:p>
    <w:p w14:paraId="114AAD58" w14:textId="77777777" w:rsidR="007C53B2" w:rsidRPr="007C53B2" w:rsidRDefault="007C53B2" w:rsidP="007C53B2">
      <w:r w:rsidRPr="007C53B2">
        <w:t>In August, Beijing finally authorized the public release of generative AI services from eight major Chinese tech companies. But these ChatGPT copycats are heavily censored and do not really bring any significant advances over U.S. counterparts, which continue to become more sophisticated.</w:t>
      </w:r>
    </w:p>
    <w:p w14:paraId="78E8B878" w14:textId="77777777" w:rsidR="007C53B2" w:rsidRPr="007C53B2" w:rsidRDefault="007C53B2" w:rsidP="007C53B2">
      <w:r w:rsidRPr="007C53B2">
        <w:t>ChatGPT, for example, continues to add new features and now can interact with user input in the form of text, audio or images and can be customized by users wanting to create their own GPT, or generative pre-trained transformer. Meanwhile, Baidu's Ernie Bot is still trying to catch up with features added in previous updates of ChatGPT.</w:t>
      </w:r>
    </w:p>
    <w:p w14:paraId="638C1E2C" w14:textId="77777777" w:rsidR="007C53B2" w:rsidRDefault="007C53B2" w:rsidP="007C53B2">
      <w:pPr>
        <w:rPr>
          <w:sz w:val="20"/>
          <w:szCs w:val="20"/>
        </w:rPr>
      </w:pPr>
      <w:r>
        <w:rPr>
          <w:sz w:val="20"/>
          <w:szCs w:val="20"/>
        </w:rPr>
        <w:t>In China's present environment, it is hard for companies to make long-term plans and investments, attract and retain talent, and comply with erratic regulation. The effect of these harshening conditions can be seen in the sinking market capitalization of major Chinese tech companies.</w:t>
      </w:r>
    </w:p>
    <w:p w14:paraId="0621E6CC" w14:textId="77777777" w:rsidR="007C53B2" w:rsidRPr="00F80ADD" w:rsidRDefault="007C53B2" w:rsidP="007C53B2">
      <w:pPr>
        <w:rPr>
          <w:rStyle w:val="StyleUnderline"/>
        </w:rPr>
      </w:pPr>
      <w:r>
        <w:rPr>
          <w:sz w:val="20"/>
          <w:szCs w:val="20"/>
        </w:rPr>
        <w:t xml:space="preserve">At the start of 2021, Tencent Holdings, Alibaba Group and Meituan had a combined market capitalization of more than $2 trillion, or close to half that of their three closest U.S. peers. </w:t>
      </w:r>
      <w:r w:rsidRPr="00F80ADD">
        <w:rPr>
          <w:rStyle w:val="StyleUnderline"/>
        </w:rPr>
        <w:t xml:space="preserve">Now the </w:t>
      </w:r>
      <w:r w:rsidRPr="0076579C">
        <w:rPr>
          <w:rStyle w:val="StyleUnderline"/>
          <w:highlight w:val="cyan"/>
        </w:rPr>
        <w:t>collective market cap of</w:t>
      </w:r>
      <w:r w:rsidRPr="00F80ADD">
        <w:rPr>
          <w:rStyle w:val="StyleUnderline"/>
        </w:rPr>
        <w:t xml:space="preserve"> the </w:t>
      </w:r>
      <w:r w:rsidRPr="0076579C">
        <w:rPr>
          <w:rStyle w:val="StyleUnderline"/>
          <w:highlight w:val="cyan"/>
        </w:rPr>
        <w:t>Chinese trio is</w:t>
      </w:r>
      <w:r w:rsidRPr="00F80ADD">
        <w:rPr>
          <w:rStyle w:val="StyleUnderline"/>
        </w:rPr>
        <w:t xml:space="preserve"> $655 billion, </w:t>
      </w:r>
      <w:r w:rsidRPr="0076579C">
        <w:rPr>
          <w:rStyle w:val="Emphasis"/>
          <w:highlight w:val="cyan"/>
        </w:rPr>
        <w:t>less than a tenth</w:t>
      </w:r>
      <w:r w:rsidRPr="0076579C">
        <w:rPr>
          <w:rStyle w:val="StyleUnderline"/>
          <w:highlight w:val="cyan"/>
        </w:rPr>
        <w:t xml:space="preserve"> of</w:t>
      </w:r>
      <w:r w:rsidRPr="00F80ADD">
        <w:rPr>
          <w:rStyle w:val="StyleUnderline"/>
        </w:rPr>
        <w:t xml:space="preserve"> that of their </w:t>
      </w:r>
      <w:r w:rsidRPr="0076579C">
        <w:rPr>
          <w:rStyle w:val="StyleUnderline"/>
          <w:highlight w:val="cyan"/>
        </w:rPr>
        <w:t>U.S. counterparts.</w:t>
      </w:r>
    </w:p>
    <w:p w14:paraId="7CE00E52" w14:textId="77777777" w:rsidR="007C53B2" w:rsidRDefault="007C53B2" w:rsidP="007C53B2">
      <w:pPr>
        <w:rPr>
          <w:sz w:val="20"/>
          <w:szCs w:val="20"/>
        </w:rPr>
      </w:pPr>
      <w:r>
        <w:rPr>
          <w:sz w:val="20"/>
          <w:szCs w:val="20"/>
        </w:rPr>
        <w:t xml:space="preserve">The rise of Chinese technology companies was facilitated by their integration into the global tech ecosystem. This included capital inflows and spillover from U.S. investors and talent. However, decoupling is making it increasingly challenging for Chinese tech companies to play catch-up. </w:t>
      </w:r>
      <w:r w:rsidRPr="00F80ADD">
        <w:rPr>
          <w:rStyle w:val="StyleUnderline"/>
        </w:rPr>
        <w:t>The tightening of U.S. export controls will make it hard for Chinese companies to secure the advanced chips</w:t>
      </w:r>
      <w:r>
        <w:rPr>
          <w:sz w:val="20"/>
          <w:szCs w:val="20"/>
        </w:rPr>
        <w:t xml:space="preserve"> they need to simply reproduce new AI technologies coming out of the U.S. Washington is also moving to restrict American investments in Chinese AI companies.</w:t>
      </w:r>
    </w:p>
    <w:p w14:paraId="5A9F9C69" w14:textId="19B364E4" w:rsidR="007C53B2" w:rsidRDefault="007C53B2" w:rsidP="007C53B2">
      <w:pPr>
        <w:rPr>
          <w:sz w:val="20"/>
          <w:szCs w:val="20"/>
        </w:rPr>
      </w:pPr>
      <w:r>
        <w:rPr>
          <w:sz w:val="20"/>
          <w:szCs w:val="20"/>
        </w:rPr>
        <w:t xml:space="preserve">At this point, the U.S. should pivot from containing Chinese AI capabilities to diversifying its own advanced technology supply chains. </w:t>
      </w:r>
      <w:r w:rsidRPr="00F80ADD">
        <w:rPr>
          <w:rStyle w:val="StyleUnderline"/>
        </w:rPr>
        <w:t>China will not be able to challenge the U.S</w:t>
      </w:r>
      <w:r>
        <w:rPr>
          <w:sz w:val="20"/>
          <w:szCs w:val="20"/>
        </w:rPr>
        <w:t xml:space="preserve">. in AI in many aspects -- </w:t>
      </w:r>
      <w:r w:rsidRPr="00F80ADD">
        <w:rPr>
          <w:rStyle w:val="StyleUnderline"/>
        </w:rPr>
        <w:t>from breakthroughs in new AI models like transfer learning to innovative applications</w:t>
      </w:r>
      <w:r>
        <w:rPr>
          <w:sz w:val="20"/>
          <w:szCs w:val="20"/>
        </w:rPr>
        <w:t xml:space="preserve"> like brain-computer interfaces.</w:t>
      </w:r>
    </w:p>
    <w:p w14:paraId="1D7688BC" w14:textId="77777777" w:rsidR="0080526C" w:rsidRDefault="0080526C" w:rsidP="0080526C">
      <w:pPr>
        <w:pStyle w:val="Heading4"/>
      </w:pPr>
      <w:r>
        <w:t>China won’t build it.</w:t>
      </w:r>
    </w:p>
    <w:p w14:paraId="6768642B" w14:textId="77777777" w:rsidR="0080526C" w:rsidRPr="00070211" w:rsidRDefault="0080526C" w:rsidP="0080526C">
      <w:r>
        <w:t xml:space="preserve">Erik </w:t>
      </w:r>
      <w:r w:rsidRPr="007C308B">
        <w:rPr>
          <w:rStyle w:val="Style13ptBold"/>
        </w:rPr>
        <w:t>Hoel</w:t>
      </w:r>
      <w:r>
        <w:t xml:space="preserve"> </w:t>
      </w:r>
      <w:r w:rsidRPr="005D42D9">
        <w:rPr>
          <w:rStyle w:val="Style13ptBold"/>
        </w:rPr>
        <w:t>23</w:t>
      </w:r>
      <w:r>
        <w:t xml:space="preserve">, </w:t>
      </w:r>
      <w:r w:rsidRPr="005D42D9">
        <w:t>2-28</w:t>
      </w:r>
      <w:r>
        <w:t>-2023; Erik Hoel is an American neuroscientist and neurophilosopher. Hoel holds a PhD in neuroscience from the University of Wisconsin–Madison and in 2018 was recipient of the Forbes 30 Under 30 – Science award. He currently works as a research assistant professor at Tufts University. Hoel was previously a postdoctoral researcher in the lab of Rafael Yuste at Columbia University and a visiting fellow at the Institute for Advanced Study in Princeton. His main areas of research are the study and philosophy of consciousness, cognition, biological function of dreams, and mathematical theories of emergence. He is noted for using information theory and causal analysis to develop mathematical models to explore and understand the basis of consciousness and dreams.; "How to navigate the AI apocalypse as a sane person", The Intrinsic Perspective, https://www.theintrinsicperspective.com/p/how-to-navigate-the-ai-apocalypse, Accessed 10-3-2023 AQ</w:t>
      </w:r>
    </w:p>
    <w:p w14:paraId="2AD7B797" w14:textId="77777777" w:rsidR="0080526C" w:rsidRPr="005D42D9" w:rsidRDefault="0080526C" w:rsidP="0080526C">
      <w:pPr>
        <w:rPr>
          <w:rStyle w:val="StyleUnderline"/>
        </w:rPr>
      </w:pPr>
      <w:r w:rsidRPr="005D42D9">
        <w:rPr>
          <w:rStyle w:val="StyleUnderline"/>
        </w:rPr>
        <w:t>“China will just build it."</w:t>
      </w:r>
    </w:p>
    <w:p w14:paraId="30AAD9E6" w14:textId="77777777" w:rsidR="0080526C" w:rsidRPr="00433CBA" w:rsidRDefault="0080526C" w:rsidP="0080526C">
      <w:pPr>
        <w:rPr>
          <w:sz w:val="10"/>
        </w:rPr>
      </w:pPr>
      <w:r w:rsidRPr="00433CBA">
        <w:rPr>
          <w:sz w:val="10"/>
        </w:rPr>
        <w:t xml:space="preserve">Maybe! But </w:t>
      </w:r>
      <w:r w:rsidRPr="0076579C">
        <w:rPr>
          <w:rStyle w:val="StyleUnderline"/>
          <w:highlight w:val="cyan"/>
        </w:rPr>
        <w:t>I’m</w:t>
      </w:r>
      <w:r w:rsidRPr="005D42D9">
        <w:rPr>
          <w:rStyle w:val="StyleUnderline"/>
        </w:rPr>
        <w:t xml:space="preserve"> pretty </w:t>
      </w:r>
      <w:r w:rsidRPr="0076579C">
        <w:rPr>
          <w:rStyle w:val="Emphasis"/>
          <w:highlight w:val="cyan"/>
        </w:rPr>
        <w:t>skeptical</w:t>
      </w:r>
      <w:r w:rsidRPr="005D42D9">
        <w:rPr>
          <w:rStyle w:val="StyleUnderline"/>
        </w:rPr>
        <w:t xml:space="preserve"> of </w:t>
      </w:r>
      <w:r w:rsidRPr="005D42D9">
        <w:rPr>
          <w:rStyle w:val="Emphasis"/>
        </w:rPr>
        <w:t>outside insights</w:t>
      </w:r>
      <w:r w:rsidRPr="005D42D9">
        <w:rPr>
          <w:rStyle w:val="StyleUnderline"/>
        </w:rPr>
        <w:t xml:space="preserve"> into the </w:t>
      </w:r>
      <w:r w:rsidRPr="005D42D9">
        <w:rPr>
          <w:rStyle w:val="Emphasis"/>
        </w:rPr>
        <w:t>enigmatic CCP</w:t>
      </w:r>
      <w:r w:rsidRPr="00433CBA">
        <w:rPr>
          <w:sz w:val="10"/>
        </w:rPr>
        <w:t xml:space="preserve">. And also, </w:t>
      </w:r>
      <w:r w:rsidRPr="005D42D9">
        <w:rPr>
          <w:rStyle w:val="StyleUnderline"/>
        </w:rPr>
        <w:t xml:space="preserve">the </w:t>
      </w:r>
      <w:r w:rsidRPr="0076579C">
        <w:rPr>
          <w:rStyle w:val="StyleUnderline"/>
          <w:highlight w:val="cyan"/>
        </w:rPr>
        <w:t xml:space="preserve">Chinese government </w:t>
      </w:r>
      <w:r w:rsidRPr="0076579C">
        <w:rPr>
          <w:rStyle w:val="Emphasis"/>
          <w:highlight w:val="cyan"/>
        </w:rPr>
        <w:t>can’t</w:t>
      </w:r>
      <w:r w:rsidRPr="005D42D9">
        <w:rPr>
          <w:rStyle w:val="Emphasis"/>
        </w:rPr>
        <w:t xml:space="preserve"> just turn around and </w:t>
      </w:r>
      <w:r w:rsidRPr="0076579C">
        <w:rPr>
          <w:rStyle w:val="Emphasis"/>
          <w:highlight w:val="cyan"/>
        </w:rPr>
        <w:t>build AI</w:t>
      </w:r>
      <w:r w:rsidRPr="005D42D9">
        <w:rPr>
          <w:rStyle w:val="StyleUnderline"/>
        </w:rPr>
        <w:t xml:space="preserve">, for, just like the US, it isn’t capable of it. Chinese </w:t>
      </w:r>
      <w:r w:rsidRPr="0076579C">
        <w:rPr>
          <w:rStyle w:val="StyleUnderline"/>
          <w:highlight w:val="cyan"/>
        </w:rPr>
        <w:t>tech companies</w:t>
      </w:r>
      <w:r w:rsidRPr="005D42D9">
        <w:rPr>
          <w:rStyle w:val="StyleUnderline"/>
        </w:rPr>
        <w:t xml:space="preserve"> on the other hand, </w:t>
      </w:r>
      <w:r w:rsidRPr="0076579C">
        <w:rPr>
          <w:rStyle w:val="StyleUnderline"/>
          <w:highlight w:val="cyan"/>
        </w:rPr>
        <w:t>might be able to</w:t>
      </w:r>
      <w:r w:rsidRPr="00433CBA">
        <w:rPr>
          <w:sz w:val="10"/>
        </w:rPr>
        <w:t xml:space="preserve">. But, frankly, </w:t>
      </w:r>
      <w:r w:rsidRPr="005D42D9">
        <w:rPr>
          <w:rStyle w:val="StyleUnderline"/>
        </w:rPr>
        <w:t>just like those working on open-sourcing AGI, these companies have often been cribbing from the techniques already published elsewhere</w:t>
      </w:r>
      <w:r w:rsidRPr="00433CBA">
        <w:rPr>
          <w:sz w:val="10"/>
        </w:rPr>
        <w:t xml:space="preserve">; </w:t>
      </w:r>
      <w:r w:rsidRPr="005D42D9">
        <w:rPr>
          <w:rStyle w:val="StyleUnderline"/>
        </w:rPr>
        <w:t xml:space="preserve">their </w:t>
      </w:r>
      <w:r w:rsidRPr="0076579C">
        <w:rPr>
          <w:rStyle w:val="Emphasis"/>
          <w:highlight w:val="cyan"/>
        </w:rPr>
        <w:t>chances</w:t>
      </w:r>
      <w:r w:rsidRPr="005D42D9">
        <w:rPr>
          <w:rStyle w:val="StyleUnderline"/>
        </w:rPr>
        <w:t xml:space="preserve"> of making </w:t>
      </w:r>
      <w:r w:rsidRPr="005D42D9">
        <w:rPr>
          <w:rStyle w:val="Emphasis"/>
        </w:rPr>
        <w:t>next-step AGI breakthroughs</w:t>
      </w:r>
      <w:r w:rsidRPr="00433CBA">
        <w:rPr>
          <w:sz w:val="10"/>
        </w:rPr>
        <w:t xml:space="preserve"> may </w:t>
      </w:r>
      <w:r w:rsidRPr="0076579C">
        <w:rPr>
          <w:rStyle w:val="Emphasis"/>
          <w:highlight w:val="cyan"/>
        </w:rPr>
        <w:t>not</w:t>
      </w:r>
      <w:r w:rsidRPr="00433CBA">
        <w:rPr>
          <w:sz w:val="10"/>
        </w:rPr>
        <w:t xml:space="preserve"> be </w:t>
      </w:r>
      <w:r w:rsidRPr="0076579C">
        <w:rPr>
          <w:rStyle w:val="StyleUnderline"/>
          <w:highlight w:val="cyan"/>
        </w:rPr>
        <w:t xml:space="preserve">very </w:t>
      </w:r>
      <w:r w:rsidRPr="0076579C">
        <w:rPr>
          <w:rStyle w:val="Emphasis"/>
          <w:highlight w:val="cyan"/>
        </w:rPr>
        <w:t>high</w:t>
      </w:r>
      <w:r w:rsidRPr="005D42D9">
        <w:rPr>
          <w:rStyle w:val="StyleUnderline"/>
        </w:rPr>
        <w:t>, anyways</w:t>
      </w:r>
      <w:r w:rsidRPr="00433CBA">
        <w:rPr>
          <w:sz w:val="10"/>
        </w:rPr>
        <w:t>.</w:t>
      </w:r>
    </w:p>
    <w:p w14:paraId="25760F51" w14:textId="77777777" w:rsidR="0080526C" w:rsidRPr="008A6C06" w:rsidRDefault="0080526C" w:rsidP="0080526C">
      <w:pPr>
        <w:rPr>
          <w:sz w:val="10"/>
        </w:rPr>
      </w:pPr>
      <w:r w:rsidRPr="0076579C">
        <w:rPr>
          <w:rStyle w:val="StyleUnderline"/>
          <w:highlight w:val="cyan"/>
        </w:rPr>
        <w:t>More importantly</w:t>
      </w:r>
      <w:r w:rsidRPr="005D42D9">
        <w:rPr>
          <w:rStyle w:val="StyleUnderline"/>
        </w:rPr>
        <w:t xml:space="preserve">, the </w:t>
      </w:r>
      <w:r w:rsidRPr="0076579C">
        <w:rPr>
          <w:rStyle w:val="Emphasis"/>
          <w:highlight w:val="cyan"/>
        </w:rPr>
        <w:t>CCP takes</w:t>
      </w:r>
      <w:r w:rsidRPr="005D42D9">
        <w:rPr>
          <w:rStyle w:val="StyleUnderline"/>
        </w:rPr>
        <w:t xml:space="preserve"> the </w:t>
      </w:r>
      <w:r w:rsidRPr="0076579C">
        <w:rPr>
          <w:rStyle w:val="Emphasis"/>
          <w:highlight w:val="cyan"/>
        </w:rPr>
        <w:t>future</w:t>
      </w:r>
      <w:r w:rsidRPr="0076579C">
        <w:rPr>
          <w:rStyle w:val="StyleUnderline"/>
          <w:highlight w:val="cyan"/>
        </w:rPr>
        <w:t xml:space="preserve"> of the Chinese</w:t>
      </w:r>
      <w:r w:rsidRPr="005D42D9">
        <w:rPr>
          <w:rStyle w:val="StyleUnderline"/>
        </w:rPr>
        <w:t xml:space="preserve"> people </w:t>
      </w:r>
      <w:r w:rsidRPr="0076579C">
        <w:rPr>
          <w:rStyle w:val="Emphasis"/>
          <w:highlight w:val="cyan"/>
        </w:rPr>
        <w:t>very seriously</w:t>
      </w:r>
      <w:r w:rsidRPr="00433CBA">
        <w:rPr>
          <w:sz w:val="10"/>
        </w:rPr>
        <w:t xml:space="preserve">. </w:t>
      </w:r>
      <w:r w:rsidRPr="0076579C">
        <w:rPr>
          <w:rStyle w:val="Emphasis"/>
          <w:highlight w:val="cyan"/>
        </w:rPr>
        <w:t>They don’t want an AI future, they want a Chinese future</w:t>
      </w:r>
      <w:r w:rsidRPr="00433CBA">
        <w:rPr>
          <w:sz w:val="10"/>
        </w:rPr>
        <w:t xml:space="preserve">. In fact, I once discussed AI with </w:t>
      </w:r>
      <w:r w:rsidRPr="0076579C">
        <w:rPr>
          <w:rStyle w:val="StyleUnderline"/>
          <w:highlight w:val="cyan"/>
        </w:rPr>
        <w:t>a researcher from China</w:t>
      </w:r>
      <w:r w:rsidRPr="00433CBA">
        <w:rPr>
          <w:sz w:val="10"/>
        </w:rPr>
        <w:t xml:space="preserve">. She </w:t>
      </w:r>
      <w:r w:rsidRPr="0076579C">
        <w:rPr>
          <w:rStyle w:val="StyleUnderline"/>
          <w:highlight w:val="cyan"/>
        </w:rPr>
        <w:t>said</w:t>
      </w:r>
      <w:r w:rsidRPr="00433CBA">
        <w:rPr>
          <w:sz w:val="10"/>
        </w:rPr>
        <w:t xml:space="preserve"> to me: “</w:t>
      </w:r>
      <w:r w:rsidRPr="0076579C">
        <w:rPr>
          <w:rStyle w:val="Emphasis"/>
          <w:highlight w:val="cyan"/>
        </w:rPr>
        <w:t>If you try to build</w:t>
      </w:r>
      <w:r w:rsidRPr="005D42D9">
        <w:rPr>
          <w:rStyle w:val="Emphasis"/>
        </w:rPr>
        <w:t xml:space="preserve"> superintelligent </w:t>
      </w:r>
      <w:r w:rsidRPr="0076579C">
        <w:rPr>
          <w:rStyle w:val="Emphasis"/>
          <w:highlight w:val="cyan"/>
        </w:rPr>
        <w:t>AI</w:t>
      </w:r>
      <w:r w:rsidRPr="005D42D9">
        <w:rPr>
          <w:rStyle w:val="Emphasis"/>
        </w:rPr>
        <w:t xml:space="preserve"> in China, </w:t>
      </w:r>
      <w:r w:rsidRPr="0076579C">
        <w:rPr>
          <w:rStyle w:val="Emphasis"/>
          <w:highlight w:val="cyan"/>
        </w:rPr>
        <w:t>they put you in a hole</w:t>
      </w:r>
      <w:r w:rsidRPr="005D42D9">
        <w:rPr>
          <w:rStyle w:val="Emphasis"/>
        </w:rPr>
        <w:t xml:space="preserve">. They put you in a hole </w:t>
      </w:r>
      <w:r w:rsidRPr="0076579C">
        <w:rPr>
          <w:rStyle w:val="Emphasis"/>
          <w:highlight w:val="cyan"/>
        </w:rPr>
        <w:t>forever</w:t>
      </w:r>
      <w:r w:rsidRPr="005D42D9">
        <w:rPr>
          <w:rStyle w:val="Emphasis"/>
        </w:rPr>
        <w:t>.”</w:t>
      </w:r>
      <w:r w:rsidRPr="00433CBA">
        <w:rPr>
          <w:sz w:val="10"/>
        </w:rPr>
        <w:t xml:space="preserve"> Emphasis was her’s. This was only a few years ago.</w:t>
      </w:r>
    </w:p>
    <w:p w14:paraId="229F05A2" w14:textId="77777777" w:rsidR="0080526C" w:rsidRDefault="0080526C" w:rsidP="0080526C">
      <w:pPr>
        <w:pStyle w:val="Heading4"/>
      </w:pPr>
      <w:r>
        <w:t xml:space="preserve">Chinese authoritarianism paradoxically constrains development. </w:t>
      </w:r>
    </w:p>
    <w:p w14:paraId="49A7E75A" w14:textId="77777777" w:rsidR="0080526C" w:rsidRPr="008A6C06" w:rsidRDefault="0080526C" w:rsidP="0080526C">
      <w:r w:rsidRPr="008A6C06">
        <w:rPr>
          <w:rStyle w:val="Style13ptBold"/>
        </w:rPr>
        <w:t>Sheehan 23</w:t>
      </w:r>
      <w:r w:rsidRPr="008A6C06">
        <w:t xml:space="preserve"> (Matt Sheehan is a fellow at the Carnegie Endowment for International Peace, where his research covers global technology issues with a focus on China.) “China’s AI Regulations and How They Get Made” July 10, 2023 </w:t>
      </w:r>
      <w:r w:rsidRPr="00A3408A">
        <w:t>https://carnegieendowment.org/research/2023/07/chinas-ai-regulations-and-how-they-get-made?lang=en</w:t>
      </w:r>
      <w:r w:rsidRPr="008A6C06">
        <w:t xml:space="preserve"> // ZX</w:t>
      </w:r>
    </w:p>
    <w:p w14:paraId="496336D2" w14:textId="77777777" w:rsidR="0080526C" w:rsidRDefault="0080526C" w:rsidP="0080526C">
      <w:r w:rsidRPr="0076579C">
        <w:rPr>
          <w:rStyle w:val="StyleUnderline"/>
          <w:highlight w:val="cyan"/>
        </w:rPr>
        <w:t>Countries and cultures</w:t>
      </w:r>
      <w:r w:rsidRPr="008A6C06">
        <w:rPr>
          <w:rStyle w:val="StyleUnderline"/>
        </w:rPr>
        <w:t xml:space="preserve"> may </w:t>
      </w:r>
      <w:r w:rsidRPr="0076579C">
        <w:rPr>
          <w:rStyle w:val="StyleUnderline"/>
          <w:highlight w:val="cyan"/>
        </w:rPr>
        <w:t>differ on the specific content of AI regulations</w:t>
      </w:r>
      <w:r>
        <w:t>, but they can learn from the content-agnostic structure of the regulations themselves. The above Chinese regulations share three structural similarities: the choice of algorithms as a point of entry; the building of regulatory tools and bureaucratic know-how; and the vertical and iterative approach that is laying the groundwork for a capstone AI law.</w:t>
      </w:r>
    </w:p>
    <w:p w14:paraId="7E3AE8EE" w14:textId="77777777" w:rsidR="0080526C" w:rsidRDefault="0080526C" w:rsidP="0080526C">
      <w:r>
        <w:t>Algorithms as Point of Entry</w:t>
      </w:r>
    </w:p>
    <w:p w14:paraId="35070014" w14:textId="77777777" w:rsidR="0080526C" w:rsidRDefault="0080526C" w:rsidP="0080526C">
      <w:r>
        <w:t>AI governance can utilize different parts of the AI supply chain as a point of entry. Measures can focus on regulating training data, algorithms, or computing power, or they can simply impose requirements on the final actions taken by an AI product, leaving the remedies up to the developer. China’s approach to AI governance has been uniquely focused on algorithms.</w:t>
      </w:r>
    </w:p>
    <w:p w14:paraId="689ABE6E" w14:textId="77777777" w:rsidR="0080526C" w:rsidRDefault="0080526C" w:rsidP="0080526C">
      <w:r>
        <w:t xml:space="preserve">This choice is clearly displayed in </w:t>
      </w:r>
      <w:r w:rsidRPr="0076579C">
        <w:rPr>
          <w:rStyle w:val="StyleUnderline"/>
          <w:highlight w:val="cyan"/>
        </w:rPr>
        <w:t xml:space="preserve">Chinese </w:t>
      </w:r>
      <w:r w:rsidRPr="00E63117">
        <w:rPr>
          <w:rStyle w:val="StyleUnderline"/>
        </w:rPr>
        <w:t>policy discourse</w:t>
      </w:r>
      <w:r w:rsidRPr="008A6C06">
        <w:rPr>
          <w:rStyle w:val="StyleUnderline"/>
        </w:rPr>
        <w:t xml:space="preserve"> around regulations and the decision to make algorithms the fundamental unit for </w:t>
      </w:r>
      <w:r w:rsidRPr="008A6C06">
        <w:rPr>
          <w:rStyle w:val="Emphasis"/>
        </w:rPr>
        <w:t>transparency and disclosure</w:t>
      </w:r>
      <w:r w:rsidRPr="008A6C06">
        <w:rPr>
          <w:rStyle w:val="StyleUnderline"/>
        </w:rPr>
        <w:t xml:space="preserve"> via the algorithm registry</w:t>
      </w:r>
      <w:r>
        <w:t xml:space="preserve">. </w:t>
      </w:r>
      <w:r w:rsidRPr="008A6C06">
        <w:rPr>
          <w:rStyle w:val="StyleUnderline"/>
        </w:rPr>
        <w:t xml:space="preserve">Some </w:t>
      </w:r>
      <w:r w:rsidRPr="0076579C">
        <w:rPr>
          <w:rStyle w:val="StyleUnderline"/>
          <w:highlight w:val="cyan"/>
        </w:rPr>
        <w:t>companies have been forced to complete</w:t>
      </w:r>
      <w:r w:rsidRPr="008A6C06">
        <w:rPr>
          <w:rStyle w:val="StyleUnderline"/>
        </w:rPr>
        <w:t xml:space="preserve"> over </w:t>
      </w:r>
      <w:r w:rsidRPr="0076579C">
        <w:rPr>
          <w:rStyle w:val="StyleUnderline"/>
          <w:highlight w:val="cyan"/>
        </w:rPr>
        <w:t>five</w:t>
      </w:r>
      <w:r w:rsidRPr="008A6C06">
        <w:rPr>
          <w:rStyle w:val="StyleUnderline"/>
        </w:rPr>
        <w:t xml:space="preserve"> separate </w:t>
      </w:r>
      <w:r w:rsidRPr="0076579C">
        <w:rPr>
          <w:rStyle w:val="StyleUnderline"/>
          <w:highlight w:val="cyan"/>
        </w:rPr>
        <w:t>filings for the same app</w:t>
      </w:r>
      <w:r w:rsidRPr="008A6C06">
        <w:rPr>
          <w:rStyle w:val="StyleUnderline"/>
        </w:rPr>
        <w:t>, each covering a different algorithm used for personalized recommendation, content filtering, and more</w:t>
      </w:r>
      <w:r>
        <w:t>. The structure of the registry and the required disclosures reveal a belief that effective regulation entails an understanding of, and potentially an intervention into, individual algorithms.</w:t>
      </w:r>
    </w:p>
    <w:p w14:paraId="13886086" w14:textId="77777777" w:rsidR="0080526C" w:rsidRDefault="0080526C" w:rsidP="0080526C">
      <w:r>
        <w:t xml:space="preserve">China’s regulations are not exclusively focused on algorithms. </w:t>
      </w:r>
      <w:r w:rsidRPr="008A6C06">
        <w:rPr>
          <w:rStyle w:val="StyleUnderline"/>
        </w:rPr>
        <w:t xml:space="preserve">The </w:t>
      </w:r>
      <w:r w:rsidRPr="0076579C">
        <w:rPr>
          <w:rStyle w:val="StyleUnderline"/>
          <w:highlight w:val="cyan"/>
        </w:rPr>
        <w:t xml:space="preserve">registry includes requirements to </w:t>
      </w:r>
      <w:r w:rsidRPr="0076579C">
        <w:rPr>
          <w:rStyle w:val="Emphasis"/>
          <w:highlight w:val="cyan"/>
        </w:rPr>
        <w:t>disclose</w:t>
      </w:r>
      <w:r w:rsidRPr="008A6C06">
        <w:rPr>
          <w:rStyle w:val="Emphasis"/>
        </w:rPr>
        <w:t xml:space="preserve"> the </w:t>
      </w:r>
      <w:r w:rsidRPr="0076579C">
        <w:rPr>
          <w:rStyle w:val="Emphasis"/>
          <w:highlight w:val="cyan"/>
        </w:rPr>
        <w:t>sources of training data</w:t>
      </w:r>
      <w:r w:rsidRPr="0076579C">
        <w:rPr>
          <w:highlight w:val="cyan"/>
        </w:rPr>
        <w:t xml:space="preserve">, </w:t>
      </w:r>
      <w:r w:rsidRPr="0076579C">
        <w:rPr>
          <w:rStyle w:val="StyleUnderline"/>
          <w:highlight w:val="cyan"/>
        </w:rPr>
        <w:t>and</w:t>
      </w:r>
      <w:r w:rsidRPr="008A6C06">
        <w:rPr>
          <w:rStyle w:val="StyleUnderline"/>
        </w:rPr>
        <w:t xml:space="preserve"> the draft generative AI regulation </w:t>
      </w:r>
      <w:r w:rsidRPr="0076579C">
        <w:rPr>
          <w:rStyle w:val="StyleUnderline"/>
          <w:highlight w:val="cyan"/>
        </w:rPr>
        <w:t>has specific requirements on</w:t>
      </w:r>
      <w:r w:rsidRPr="008A6C06">
        <w:rPr>
          <w:rStyle w:val="StyleUnderline"/>
        </w:rPr>
        <w:t xml:space="preserve"> the data’s </w:t>
      </w:r>
      <w:r w:rsidRPr="0076579C">
        <w:rPr>
          <w:rStyle w:val="Emphasis"/>
          <w:highlight w:val="cyan"/>
        </w:rPr>
        <w:t>diversity</w:t>
      </w:r>
      <w:r w:rsidRPr="0076579C">
        <w:rPr>
          <w:rStyle w:val="StyleUnderline"/>
          <w:highlight w:val="cyan"/>
        </w:rPr>
        <w:t xml:space="preserve"> and “</w:t>
      </w:r>
      <w:r w:rsidRPr="0076579C">
        <w:rPr>
          <w:rStyle w:val="Emphasis"/>
          <w:highlight w:val="cyan"/>
        </w:rPr>
        <w:t>objectivity</w:t>
      </w:r>
      <w:r w:rsidRPr="008A6C06">
        <w:rPr>
          <w:rStyle w:val="StyleUnderline"/>
        </w:rPr>
        <w:t>.”</w:t>
      </w:r>
      <w:r>
        <w:t xml:space="preserve"> Many other requirements, such as that AI-generated content “reflect Socialist Core Values,” are defined based on outcomes rather than technical specifics. Where regulators focus their interventions will be an important component of Chinese AI governance going forward.</w:t>
      </w:r>
    </w:p>
    <w:p w14:paraId="71EBB0FF" w14:textId="77777777" w:rsidR="0080526C" w:rsidRDefault="0080526C" w:rsidP="0080526C">
      <w:r>
        <w:t>Building Regulatory Tools and Bureaucratic Know-How</w:t>
      </w:r>
    </w:p>
    <w:p w14:paraId="79F208F0" w14:textId="77777777" w:rsidR="0080526C" w:rsidRPr="008A6C06" w:rsidRDefault="0080526C" w:rsidP="0080526C">
      <w:pPr>
        <w:rPr>
          <w:rStyle w:val="StyleUnderline"/>
        </w:rPr>
      </w:pPr>
      <w:r w:rsidRPr="008A6C06">
        <w:rPr>
          <w:rStyle w:val="StyleUnderline"/>
        </w:rPr>
        <w:t>China’s initial forays into governing AI have built up specific regulatory tools and broader bureaucratic know-how that can be deployed in future regulations</w:t>
      </w:r>
      <w:r>
        <w:t xml:space="preserve">. The algorithm registry is a standardized disclosure tool that ministries can easily include in future regulations, refining its requirements as needed. The information currently disclosed—such as data sources and security self-assessments, among others—may or may not prove to be useful to regulators. </w:t>
      </w:r>
      <w:r w:rsidRPr="008A6C06">
        <w:rPr>
          <w:rStyle w:val="StyleUnderline"/>
        </w:rPr>
        <w:t>But the tool itself can act as a kind of regulatory scaffolding that eases the construction of future measures governing the technology.</w:t>
      </w:r>
    </w:p>
    <w:p w14:paraId="554DEB61" w14:textId="77777777" w:rsidR="0080526C" w:rsidRDefault="0080526C" w:rsidP="0080526C">
      <w:r>
        <w:t xml:space="preserve">Likewise, Chinese </w:t>
      </w:r>
      <w:r w:rsidRPr="008A6C06">
        <w:rPr>
          <w:rStyle w:val="StyleUnderline"/>
        </w:rPr>
        <w:t>regulators are building up know-how about the technology and potential interventions</w:t>
      </w:r>
      <w:r>
        <w:t>. When representatives from the CAC first met with AI companies to discuss their algorithm submissions, they reportedly “displayed little understanding of the technical details,” forcing company representatives to “rely on a mix of metaphors and simplified language.” Such meetings are an awkward but likely necessary step as bureaucrats attempt to grapple with a complex new technology. They help the regulators to build relationships to key players, to learn what they do not know, and to either upskill or hire to fill those gaps.</w:t>
      </w:r>
    </w:p>
    <w:p w14:paraId="294BBC62" w14:textId="77777777" w:rsidR="0080526C" w:rsidRDefault="0080526C" w:rsidP="0080526C">
      <w:r>
        <w:t>Vertical and Iterative—For Now</w:t>
      </w:r>
    </w:p>
    <w:p w14:paraId="5986D4C4" w14:textId="77777777" w:rsidR="0080526C" w:rsidRDefault="0080526C" w:rsidP="0080526C">
      <w:r>
        <w:t xml:space="preserve">Stepping further back to the scope of each regulation, </w:t>
      </w:r>
      <w:r w:rsidRPr="0076579C">
        <w:rPr>
          <w:rStyle w:val="StyleUnderline"/>
          <w:highlight w:val="cyan"/>
        </w:rPr>
        <w:t xml:space="preserve">China has taken a regulatory approach that is both </w:t>
      </w:r>
      <w:r w:rsidRPr="0076579C">
        <w:rPr>
          <w:rStyle w:val="Emphasis"/>
          <w:highlight w:val="cyan"/>
        </w:rPr>
        <w:t>vertical and iterative</w:t>
      </w:r>
      <w:r>
        <w:t xml:space="preserve">. Vertical regulations target a specific application or manifestation of a technology. </w:t>
      </w:r>
      <w:r w:rsidRPr="008A6C06">
        <w:rPr>
          <w:rStyle w:val="StyleUnderline"/>
        </w:rPr>
        <w:t>This contrasts with horizontal regulations, such as the European Union’s AI Act,</w:t>
      </w:r>
      <w:r>
        <w:t xml:space="preserve"> that are comprehensive umbrella laws attempting to cover all applications of a given technology. No regulation is perfectly horizontal or vertical, but most regulations lean in one direction or the other.</w:t>
      </w:r>
    </w:p>
    <w:p w14:paraId="249D42E3" w14:textId="77777777" w:rsidR="0080526C" w:rsidRDefault="0080526C" w:rsidP="0080526C">
      <w:r>
        <w:t>China’s first batch of algorithm and AI regulations are relatively vertical. Each covers a basket of related applications that Chinese regulators are concerned about and imposes requirements specific to these concerns. The baskets of applications are relatively large; for example, the recommendation algorithm regulation covers things from social media feeds to algorithms that set expected wait times for food delivery.</w:t>
      </w:r>
    </w:p>
    <w:p w14:paraId="401BD695" w14:textId="77777777" w:rsidR="0080526C" w:rsidRDefault="0080526C" w:rsidP="0080526C">
      <w:r>
        <w:t xml:space="preserve">In addition to being vertical, </w:t>
      </w:r>
      <w:r w:rsidRPr="008A6C06">
        <w:rPr>
          <w:rStyle w:val="StyleUnderline"/>
        </w:rPr>
        <w:t>the regulations are iterative</w:t>
      </w:r>
      <w:r>
        <w:t xml:space="preserve">. </w:t>
      </w:r>
      <w:r w:rsidRPr="008A6C06">
        <w:rPr>
          <w:rStyle w:val="StyleUnderline"/>
        </w:rPr>
        <w:t>If the government deems a regulation it has issued to be flawed or insufficient, it will simply release a new one that plugs holes or expands the scope</w:t>
      </w:r>
      <w:r>
        <w:t xml:space="preserve">, </w:t>
      </w:r>
      <w:r w:rsidRPr="008A6C06">
        <w:rPr>
          <w:rStyle w:val="StyleUnderline"/>
        </w:rPr>
        <w:t xml:space="preserve">as it did with the </w:t>
      </w:r>
      <w:r w:rsidRPr="008A6C06">
        <w:rPr>
          <w:rStyle w:val="Emphasis"/>
        </w:rPr>
        <w:t>generative AI draft regulation</w:t>
      </w:r>
      <w:r w:rsidRPr="008A6C06">
        <w:rPr>
          <w:rStyle w:val="StyleUnderline"/>
        </w:rPr>
        <w:t xml:space="preserve"> expanding</w:t>
      </w:r>
      <w:r>
        <w:t xml:space="preserve"> on the deep synthesis measures. This iterative process can lead to confusion for companies doing compliance, but Chinese regulators view that as an acceptable cost in regulating a fast-changing technology environment.</w:t>
      </w:r>
    </w:p>
    <w:p w14:paraId="0703DCFC" w14:textId="77777777" w:rsidR="0080526C" w:rsidRPr="008A6C06" w:rsidRDefault="0080526C" w:rsidP="0080526C">
      <w:pPr>
        <w:rPr>
          <w:rStyle w:val="StyleUnderline"/>
        </w:rPr>
      </w:pPr>
      <w:r>
        <w:t xml:space="preserve">The vertical and iterative approach of the past few years now appears to be building toward something more ambitious. </w:t>
      </w:r>
      <w:r w:rsidRPr="008A6C06">
        <w:rPr>
          <w:rStyle w:val="StyleUnderline"/>
        </w:rPr>
        <w:t xml:space="preserve">In June 2023, </w:t>
      </w:r>
      <w:r w:rsidRPr="0076579C">
        <w:rPr>
          <w:rStyle w:val="StyleUnderline"/>
          <w:highlight w:val="cyan"/>
        </w:rPr>
        <w:t>China’s State Council</w:t>
      </w:r>
      <w:r w:rsidRPr="0076579C">
        <w:rPr>
          <w:highlight w:val="cyan"/>
        </w:rPr>
        <w:t>—</w:t>
      </w:r>
      <w:r>
        <w:t>the rough equivalent of the U.S. Cabinet—</w:t>
      </w:r>
      <w:r w:rsidRPr="0076579C">
        <w:rPr>
          <w:rStyle w:val="StyleUnderline"/>
          <w:highlight w:val="cyan"/>
        </w:rPr>
        <w:t>announced</w:t>
      </w:r>
      <w:r w:rsidRPr="008A6C06">
        <w:rPr>
          <w:rStyle w:val="StyleUnderline"/>
        </w:rPr>
        <w:t xml:space="preserve"> that </w:t>
      </w:r>
      <w:r w:rsidRPr="0076579C">
        <w:rPr>
          <w:rStyle w:val="StyleUnderline"/>
          <w:highlight w:val="cyan"/>
        </w:rPr>
        <w:t>this year it would begin preparations on</w:t>
      </w:r>
      <w:r w:rsidRPr="008A6C06">
        <w:rPr>
          <w:rStyle w:val="StyleUnderline"/>
        </w:rPr>
        <w:t xml:space="preserve"> a </w:t>
      </w:r>
      <w:r w:rsidRPr="0076579C">
        <w:rPr>
          <w:rStyle w:val="StyleUnderline"/>
          <w:highlight w:val="cyan"/>
        </w:rPr>
        <w:t>draft</w:t>
      </w:r>
      <w:r w:rsidRPr="008A6C06">
        <w:rPr>
          <w:rStyle w:val="StyleUnderline"/>
        </w:rPr>
        <w:t xml:space="preserve"> Artificial Intelligence </w:t>
      </w:r>
      <w:r w:rsidRPr="0076579C">
        <w:rPr>
          <w:rStyle w:val="StyleUnderline"/>
          <w:highlight w:val="cyan"/>
        </w:rPr>
        <w:t>Law</w:t>
      </w:r>
      <w:r>
        <w:t xml:space="preserve"> (</w:t>
      </w:r>
      <w:r>
        <w:rPr>
          <w:rFonts w:ascii="MS Gothic" w:eastAsia="MS Gothic" w:hAnsi="MS Gothic" w:cs="MS Gothic" w:hint="eastAsia"/>
        </w:rPr>
        <w:t>人工智能法</w:t>
      </w:r>
      <w:r>
        <w:t xml:space="preserve">) to be submitted to the National People’s Congress, China’s legislature. Details remain sparse, but </w:t>
      </w:r>
      <w:r w:rsidRPr="008A6C06">
        <w:rPr>
          <w:rStyle w:val="StyleUnderline"/>
        </w:rPr>
        <w:t>Chinese scholars anticipate that the law will build on the existing regulations to create a more comprehensive, horizontal piece of legislation that acts as a capstone on Chinese AI policy.</w:t>
      </w:r>
    </w:p>
    <w:p w14:paraId="3A4174A2" w14:textId="77777777" w:rsidR="0080526C" w:rsidRDefault="0080526C" w:rsidP="0080526C">
      <w:r>
        <w:t>The Core Motivations Driving Chinese AI Governance</w:t>
      </w:r>
    </w:p>
    <w:p w14:paraId="7C243075" w14:textId="77777777" w:rsidR="0080526C" w:rsidRDefault="0080526C" w:rsidP="0080526C">
      <w:r>
        <w:t>At a high level, China’s existing AI regulations are motivated by three main goals and one auxiliary goal.</w:t>
      </w:r>
    </w:p>
    <w:p w14:paraId="1363EEE5" w14:textId="77777777" w:rsidR="0080526C" w:rsidRPr="008A6C06" w:rsidRDefault="0080526C" w:rsidP="0080526C">
      <w:pPr>
        <w:rPr>
          <w:rStyle w:val="StyleUnderline"/>
        </w:rPr>
      </w:pPr>
      <w:r>
        <w:t xml:space="preserve">The first, </w:t>
      </w:r>
      <w:r w:rsidRPr="0076579C">
        <w:rPr>
          <w:rStyle w:val="StyleUnderline"/>
          <w:highlight w:val="cyan"/>
        </w:rPr>
        <w:t>overriding goal is to shape the tech</w:t>
      </w:r>
      <w:r w:rsidRPr="008A6C06">
        <w:rPr>
          <w:rStyle w:val="StyleUnderline"/>
        </w:rPr>
        <w:t xml:space="preserve">nology </w:t>
      </w:r>
      <w:r w:rsidRPr="0076579C">
        <w:rPr>
          <w:rStyle w:val="StyleUnderline"/>
          <w:highlight w:val="cyan"/>
        </w:rPr>
        <w:t>so that it serves the CCP’s agenda</w:t>
      </w:r>
      <w:r w:rsidRPr="008A6C06">
        <w:rPr>
          <w:rStyle w:val="StyleUnderline"/>
        </w:rPr>
        <w:t>, particularly for information control and, flowing from this, political and social stability</w:t>
      </w:r>
      <w:r>
        <w:t>. The primacy of control over information shows up clearly in the choice to first tackle AI and algorithms’ influence on online content</w:t>
      </w:r>
      <w:r w:rsidRPr="008A6C06">
        <w:rPr>
          <w:rStyle w:val="StyleUnderline"/>
        </w:rPr>
        <w:t>. From the CCP’s perspective, for a technology to be productive it first must be tamed</w:t>
      </w:r>
      <w:r>
        <w:t>. As Chinese AI governance matures</w:t>
      </w:r>
      <w:r w:rsidRPr="008A6C06">
        <w:rPr>
          <w:rStyle w:val="StyleUnderline"/>
        </w:rPr>
        <w:t xml:space="preserve">, </w:t>
      </w:r>
      <w:r w:rsidRPr="0076579C">
        <w:rPr>
          <w:rStyle w:val="StyleUnderline"/>
          <w:highlight w:val="cyan"/>
        </w:rPr>
        <w:t>this focus will likely evolve to include</w:t>
      </w:r>
      <w:r w:rsidRPr="008A6C06">
        <w:rPr>
          <w:rStyle w:val="StyleUnderline"/>
        </w:rPr>
        <w:t xml:space="preserve"> more industrial or </w:t>
      </w:r>
      <w:r w:rsidRPr="0076579C">
        <w:rPr>
          <w:rStyle w:val="StyleUnderline"/>
          <w:highlight w:val="cyan"/>
        </w:rPr>
        <w:t>security-related applications of the technology</w:t>
      </w:r>
      <w:r w:rsidRPr="008A6C06">
        <w:rPr>
          <w:rStyle w:val="StyleUnderline"/>
        </w:rPr>
        <w:t>.</w:t>
      </w:r>
    </w:p>
    <w:p w14:paraId="7BD07A5D" w14:textId="77777777" w:rsidR="0080526C" w:rsidRPr="0053324D" w:rsidRDefault="0080526C" w:rsidP="0080526C">
      <w:r>
        <w:t xml:space="preserve">The second major goal behind Chinese AI governance is both obvious and frequently overlooked: to address the myriad social, ethical, and economic impacts AI is having on people in China. </w:t>
      </w:r>
      <w:r w:rsidRPr="0076579C">
        <w:rPr>
          <w:rStyle w:val="StyleUnderline"/>
          <w:highlight w:val="cyan"/>
        </w:rPr>
        <w:t xml:space="preserve">The CCP prizes </w:t>
      </w:r>
      <w:r w:rsidRPr="0076579C">
        <w:rPr>
          <w:rStyle w:val="Emphasis"/>
          <w:highlight w:val="cyan"/>
        </w:rPr>
        <w:t>political control over</w:t>
      </w:r>
      <w:r w:rsidRPr="008A6C06">
        <w:rPr>
          <w:rStyle w:val="Emphasis"/>
        </w:rPr>
        <w:t xml:space="preserve"> </w:t>
      </w:r>
      <w:r w:rsidRPr="00E63117">
        <w:rPr>
          <w:rStyle w:val="StyleUnderline"/>
        </w:rPr>
        <w:t>nearly</w:t>
      </w:r>
      <w:r w:rsidRPr="00E63117">
        <w:rPr>
          <w:rStyle w:val="Emphasis"/>
        </w:rPr>
        <w:t xml:space="preserve"> </w:t>
      </w:r>
      <w:r w:rsidRPr="0076579C">
        <w:rPr>
          <w:rStyle w:val="Emphasis"/>
          <w:highlight w:val="cyan"/>
        </w:rPr>
        <w:t>all else</w:t>
      </w:r>
      <w:r>
        <w:t xml:space="preserve">, </w:t>
      </w:r>
      <w:r w:rsidRPr="008A6C06">
        <w:rPr>
          <w:rStyle w:val="StyleUnderline"/>
        </w:rPr>
        <w:t>but the Chinese academics, policy analysts, journalists, and technocrats who are shaping the regulations are much like their counterparts abroad—they are genuinely grappling with the diverse ways in which AI will change the lives of Chinese people</w:t>
      </w:r>
      <w:r>
        <w:t>. One example is in the regulatory provisions protecting workers whose schedules and salaries are set by algorithms. Chinese policy actors operate in a far more politically constrained environment than their peers in liberal democracies, with certain topics taboo and many policy prescriptions off the table. But even within those constraints, there is still substantial room to explore the challenges of AI and to experiment with regulatory interventions to mitigate them.</w:t>
      </w:r>
    </w:p>
    <w:p w14:paraId="6F027E4B" w14:textId="2A49950D" w:rsidR="00BD70CD" w:rsidRDefault="0076579C" w:rsidP="00BD70CD">
      <w:pPr>
        <w:pStyle w:val="Heading3"/>
      </w:pPr>
      <w:r>
        <w:t>2NC---</w:t>
      </w:r>
      <w:r w:rsidR="00BD70CD">
        <w:t>AT: Positive Alignment</w:t>
      </w:r>
    </w:p>
    <w:p w14:paraId="6E72E2F0" w14:textId="5ADE90ED" w:rsidR="00BD70CD" w:rsidRDefault="0080526C" w:rsidP="0080526C">
      <w:pPr>
        <w:pStyle w:val="Heading4"/>
      </w:pPr>
      <w:r>
        <w:t xml:space="preserve">Misalignment is inevitable. </w:t>
      </w:r>
      <w:r w:rsidR="0076579C">
        <w:t>Behavior training causes multiple points of failure.</w:t>
      </w:r>
    </w:p>
    <w:p w14:paraId="1F27CF82" w14:textId="4F02E741" w:rsidR="0080526C" w:rsidRDefault="0080526C" w:rsidP="0080526C">
      <w:r w:rsidRPr="0080526C">
        <w:rPr>
          <w:rStyle w:val="Style13ptBold"/>
        </w:rPr>
        <w:t>Gillem 24</w:t>
      </w:r>
      <w:r>
        <w:t xml:space="preserve"> </w:t>
      </w:r>
      <w:r w:rsidRPr="0080526C">
        <w:t>(Jeremy Gillem does alignment research, mostly stuff that is vaguely agent foundations. Formerly on Vivek's team at MIRI.) “Without fundamental advances, misalignment and catastrophe are the default outcomes of training powerful AI” 26th Jan 2024 https://www.alignmentforum.org/posts/GfZfDHZHCuYwrHGCd/without-fundamental-advances-misalignment-and-catastrophe // ZX</w:t>
      </w:r>
    </w:p>
    <w:p w14:paraId="76F8A967" w14:textId="15E92F16" w:rsidR="009E7A78" w:rsidRPr="009E7A78" w:rsidRDefault="009E7A78" w:rsidP="0080526C">
      <w:pPr>
        <w:rPr>
          <w:rStyle w:val="StyleUnderline"/>
        </w:rPr>
      </w:pPr>
      <w:r>
        <w:t xml:space="preserve">In this report we’ve argued that </w:t>
      </w:r>
      <w:r w:rsidRPr="0076579C">
        <w:rPr>
          <w:rStyle w:val="StyleUnderline"/>
          <w:highlight w:val="cyan"/>
        </w:rPr>
        <w:t>AI systems</w:t>
      </w:r>
      <w:r w:rsidRPr="009E7A78">
        <w:rPr>
          <w:rStyle w:val="StyleUnderline"/>
        </w:rPr>
        <w:t xml:space="preserve"> which are </w:t>
      </w:r>
      <w:r w:rsidRPr="0076579C">
        <w:rPr>
          <w:rStyle w:val="StyleUnderline"/>
          <w:highlight w:val="cyan"/>
        </w:rPr>
        <w:t>capable of doing hard, novel science will be dangerously misaligned.</w:t>
      </w:r>
    </w:p>
    <w:p w14:paraId="677E6845" w14:textId="2DC01A43" w:rsidR="009E7A78" w:rsidRPr="009E7A78" w:rsidRDefault="009E7A78" w:rsidP="0080526C">
      <w:pPr>
        <w:rPr>
          <w:rStyle w:val="StyleUnderline"/>
        </w:rPr>
      </w:pPr>
      <w:r>
        <w:t xml:space="preserve">The </w:t>
      </w:r>
      <w:r w:rsidRPr="0076579C">
        <w:rPr>
          <w:rStyle w:val="StyleUnderline"/>
          <w:highlight w:val="cyan"/>
        </w:rPr>
        <w:t>tasks</w:t>
      </w:r>
      <w:r w:rsidRPr="009E7A78">
        <w:rPr>
          <w:rStyle w:val="StyleUnderline"/>
        </w:rPr>
        <w:t xml:space="preserve"> we are focusing on </w:t>
      </w:r>
      <w:r w:rsidRPr="0076579C">
        <w:rPr>
          <w:rStyle w:val="StyleUnderline"/>
          <w:highlight w:val="cyan"/>
        </w:rPr>
        <w:t>are inherently outcome-oriented, and hence</w:t>
      </w:r>
      <w:r w:rsidRPr="009E7A78">
        <w:rPr>
          <w:rStyle w:val="StyleUnderline"/>
        </w:rPr>
        <w:t xml:space="preserve"> our </w:t>
      </w:r>
      <w:r w:rsidRPr="0076579C">
        <w:rPr>
          <w:rStyle w:val="StyleUnderline"/>
          <w:highlight w:val="cyan"/>
        </w:rPr>
        <w:t>AI must be behaviorally consequentialist</w:t>
      </w:r>
      <w:r>
        <w:t xml:space="preserve">; its behavior is well described as taking actions to achieve specific outcomes. Hard tasks require that the AI is able to overcome a range of diverse and novel obstacles, and </w:t>
      </w:r>
      <w:r w:rsidRPr="0076579C">
        <w:rPr>
          <w:rStyle w:val="StyleUnderline"/>
          <w:highlight w:val="cyan"/>
        </w:rPr>
        <w:t>if the AI can overcome</w:t>
      </w:r>
      <w:r w:rsidRPr="009E7A78">
        <w:rPr>
          <w:rStyle w:val="StyleUnderline"/>
        </w:rPr>
        <w:t xml:space="preserve"> these </w:t>
      </w:r>
      <w:r w:rsidRPr="0076579C">
        <w:rPr>
          <w:rStyle w:val="StyleUnderline"/>
          <w:highlight w:val="cyan"/>
        </w:rPr>
        <w:t>obstacles</w:t>
      </w:r>
      <w:r w:rsidRPr="009E7A78">
        <w:rPr>
          <w:rStyle w:val="StyleUnderline"/>
        </w:rPr>
        <w:t xml:space="preserve">, </w:t>
      </w:r>
      <w:r w:rsidRPr="0076579C">
        <w:rPr>
          <w:rStyle w:val="StyleUnderline"/>
          <w:highlight w:val="cyan"/>
        </w:rPr>
        <w:t>then it can</w:t>
      </w:r>
      <w:r w:rsidRPr="009E7A78">
        <w:rPr>
          <w:rStyle w:val="StyleUnderline"/>
        </w:rPr>
        <w:t xml:space="preserve"> likely </w:t>
      </w:r>
      <w:r w:rsidRPr="0076579C">
        <w:rPr>
          <w:rStyle w:val="StyleUnderline"/>
          <w:highlight w:val="cyan"/>
        </w:rPr>
        <w:t xml:space="preserve">overcome </w:t>
      </w:r>
      <w:r w:rsidRPr="0076579C">
        <w:rPr>
          <w:rStyle w:val="Emphasis"/>
          <w:highlight w:val="cyan"/>
        </w:rPr>
        <w:t>additional obstacles</w:t>
      </w:r>
      <w:r w:rsidRPr="0076579C">
        <w:rPr>
          <w:rStyle w:val="StyleUnderline"/>
          <w:highlight w:val="cyan"/>
        </w:rPr>
        <w:t xml:space="preserve"> we didn’t intend it to overcome</w:t>
      </w:r>
      <w:r w:rsidRPr="009E7A78">
        <w:rPr>
          <w:rStyle w:val="StyleUnderline"/>
        </w:rPr>
        <w:t>.</w:t>
      </w:r>
    </w:p>
    <w:p w14:paraId="2BC2D9CC" w14:textId="7B68A9B8" w:rsidR="009E7A78" w:rsidRPr="009E7A78" w:rsidRDefault="009E7A78" w:rsidP="0080526C">
      <w:pPr>
        <w:rPr>
          <w:rStyle w:val="StyleUnderline"/>
        </w:rPr>
      </w:pPr>
      <w:r>
        <w:t xml:space="preserve">We currently use behavioral training to create AIs, by which we mean AI systems are created by modifying a program based on its external behavior. Behavioral training does not fully specify the ultimate goals of the trained AI. </w:t>
      </w:r>
      <w:r w:rsidRPr="009E7A78">
        <w:rPr>
          <w:rStyle w:val="Emphasis"/>
        </w:rPr>
        <w:t>There are many degrees of freedom</w:t>
      </w:r>
      <w:r>
        <w:t xml:space="preserve"> in this process, </w:t>
      </w:r>
      <w:r w:rsidRPr="009E7A78">
        <w:rPr>
          <w:rStyle w:val="StyleUnderline"/>
        </w:rPr>
        <w:t>and hence it is extremely unlikely that a trained AI ends up pursuing the goals we intended</w:t>
      </w:r>
    </w:p>
    <w:p w14:paraId="2D051CD4" w14:textId="7943ED07" w:rsidR="009E7A78" w:rsidRPr="009E7A78" w:rsidRDefault="009E7A78" w:rsidP="0080526C">
      <w:pPr>
        <w:rPr>
          <w:rStyle w:val="StyleUnderline"/>
        </w:rPr>
      </w:pPr>
      <w:r w:rsidRPr="009E7A78">
        <w:rPr>
          <w:rStyle w:val="StyleUnderline"/>
        </w:rPr>
        <w:t xml:space="preserve">One hope is to use oversight and control to extract useful work out of AIs, even if they are misaligned. The scale of the project makes this extremely difficult, especially because </w:t>
      </w:r>
      <w:r w:rsidRPr="0076579C">
        <w:rPr>
          <w:rStyle w:val="StyleUnderline"/>
          <w:highlight w:val="cyan"/>
        </w:rPr>
        <w:t>a misaligned AI will be creatively searching for loopholes in any security measures</w:t>
      </w:r>
      <w:r w:rsidRPr="009E7A78">
        <w:rPr>
          <w:rStyle w:val="StyleUnderline"/>
        </w:rPr>
        <w:t>.</w:t>
      </w:r>
    </w:p>
    <w:p w14:paraId="6276AC06" w14:textId="6EADA03D" w:rsidR="009E7A78" w:rsidRDefault="009E7A78" w:rsidP="0080526C">
      <w:r>
        <w:t xml:space="preserve">Finally, we discussed the consequences of a powerful, misaligned AI attempting to achieve its goals. </w:t>
      </w:r>
      <w:r w:rsidRPr="0076579C">
        <w:rPr>
          <w:rStyle w:val="StyleUnderline"/>
          <w:highlight w:val="cyan"/>
        </w:rPr>
        <w:t>We expect misaligned goals to not be compatible with continued human</w:t>
      </w:r>
      <w:r w:rsidRPr="009E7A78">
        <w:rPr>
          <w:rStyle w:val="StyleUnderline"/>
        </w:rPr>
        <w:t xml:space="preserve"> empowerment or </w:t>
      </w:r>
      <w:r w:rsidRPr="0076579C">
        <w:rPr>
          <w:rStyle w:val="StyleUnderline"/>
          <w:highlight w:val="cyan"/>
        </w:rPr>
        <w:t>survival</w:t>
      </w:r>
      <w:r>
        <w:t>. An escaped AI could build its skills, and amass power and resources, until it ultimately disempowers humanity in pursuit of whatever goal it has.</w:t>
      </w:r>
    </w:p>
    <w:p w14:paraId="3C28014C" w14:textId="77777777" w:rsidR="009E7A78" w:rsidRDefault="009E7A78" w:rsidP="0080526C">
      <w:r>
        <w:t>Requests for AI developers</w:t>
      </w:r>
    </w:p>
    <w:p w14:paraId="56EC2B3D" w14:textId="6CD62746" w:rsidR="009E7A78" w:rsidRDefault="009E7A78" w:rsidP="0080526C">
      <w:r>
        <w:t>Given the arguments in this report, we have a number of requests for AI developers.</w:t>
      </w:r>
    </w:p>
    <w:p w14:paraId="159F6B80" w14:textId="77777777" w:rsidR="009E7A78" w:rsidRDefault="009E7A78" w:rsidP="0080526C">
      <w:r w:rsidRPr="009E7A78">
        <w:rPr>
          <w:rStyle w:val="StyleUnderline"/>
        </w:rPr>
        <w:t xml:space="preserve">Stop </w:t>
      </w:r>
      <w:r w:rsidRPr="0076579C">
        <w:rPr>
          <w:rStyle w:val="StyleUnderline"/>
          <w:highlight w:val="cyan"/>
        </w:rPr>
        <w:t>attempting to build powerful AI using behavioral training</w:t>
      </w:r>
      <w:r>
        <w:t xml:space="preserve">. As we have argued, </w:t>
      </w:r>
      <w:r w:rsidRPr="009E7A78">
        <w:rPr>
          <w:rStyle w:val="StyleUnderline"/>
        </w:rPr>
        <w:t xml:space="preserve">this is </w:t>
      </w:r>
      <w:r w:rsidRPr="0076579C">
        <w:rPr>
          <w:rStyle w:val="StyleUnderline"/>
          <w:highlight w:val="cyan"/>
        </w:rPr>
        <w:t>likely to produce an AI which is misaligned</w:t>
      </w:r>
      <w:r>
        <w:t xml:space="preserve">. We understand that </w:t>
      </w:r>
      <w:r w:rsidRPr="009E7A78">
        <w:rPr>
          <w:rStyle w:val="StyleUnderline"/>
        </w:rPr>
        <w:t>this request is unlikely to be listened to</w:t>
      </w:r>
      <w:r>
        <w:t>, despite being the safest course of action in our view.</w:t>
      </w:r>
    </w:p>
    <w:p w14:paraId="15BE3035" w14:textId="77777777" w:rsidR="00B37CDE" w:rsidRDefault="00B37CDE" w:rsidP="00B37CDE">
      <w:pPr>
        <w:pStyle w:val="Heading4"/>
      </w:pPr>
      <w:r>
        <w:t>Even the top AI labs admit that they can’t secure everything. And, they can’t solve inner misalignment.</w:t>
      </w:r>
    </w:p>
    <w:p w14:paraId="3C4C22AB" w14:textId="516A7B28" w:rsidR="00B37CDE" w:rsidRPr="00960023" w:rsidRDefault="00B37CDE" w:rsidP="00B37CDE">
      <w:r w:rsidRPr="00960023">
        <w:t xml:space="preserve">Otto </w:t>
      </w:r>
      <w:r w:rsidRPr="00960023">
        <w:rPr>
          <w:rStyle w:val="Style13ptBold"/>
        </w:rPr>
        <w:t>Barten and</w:t>
      </w:r>
      <w:r w:rsidRPr="00960023">
        <w:t xml:space="preserve"> Joep </w:t>
      </w:r>
      <w:r w:rsidRPr="00960023">
        <w:rPr>
          <w:rStyle w:val="Style13ptBold"/>
        </w:rPr>
        <w:t>Meindertsma</w:t>
      </w:r>
      <w:r w:rsidRPr="00960023">
        <w:t xml:space="preserve"> </w:t>
      </w:r>
      <w:r w:rsidRPr="00960023">
        <w:rPr>
          <w:rStyle w:val="Style13ptBold"/>
        </w:rPr>
        <w:t>23</w:t>
      </w:r>
      <w:r w:rsidRPr="00960023">
        <w:t xml:space="preserve">, 7-20-2023; Otto Barten is director of the Existential Risk Observatory, a nonprofit aiming to reduce existential risk by informing the public debate. Joep Meindertsma is founder of PauseAI, a movement campaigning for an AI Pause.; "An AI Pause Is Humanity's Best Bet For Preventing Extinction", Time, https://time.com/6295879/ai-pause-is-humanitys-best-bet-for-preventing-extinction/, </w:t>
      </w:r>
      <w:r>
        <w:t>Thanks Arthur</w:t>
      </w:r>
    </w:p>
    <w:p w14:paraId="4FDAC38D" w14:textId="77777777" w:rsidR="00B37CDE" w:rsidRPr="002406AF" w:rsidRDefault="00B37CDE" w:rsidP="00B37CDE">
      <w:r w:rsidRPr="00E32383">
        <w:rPr>
          <w:rStyle w:val="StyleUnderline"/>
        </w:rPr>
        <w:t xml:space="preserve">So </w:t>
      </w:r>
      <w:r w:rsidRPr="00DA6B80">
        <w:rPr>
          <w:rStyle w:val="Emphasis"/>
        </w:rPr>
        <w:t>how can we avoid AI</w:t>
      </w:r>
      <w:r w:rsidRPr="00E32383">
        <w:rPr>
          <w:rStyle w:val="StyleUnderline"/>
        </w:rPr>
        <w:t xml:space="preserve"> existential risk</w:t>
      </w:r>
      <w:r w:rsidRPr="002406AF">
        <w:t xml:space="preserve">? </w:t>
      </w:r>
      <w:r w:rsidRPr="00E32383">
        <w:rPr>
          <w:rStyle w:val="StyleUnderline"/>
        </w:rPr>
        <w:t xml:space="preserve">Humanity now faces a </w:t>
      </w:r>
      <w:r w:rsidRPr="00106FEE">
        <w:rPr>
          <w:rStyle w:val="Emphasis"/>
        </w:rPr>
        <w:t>stark choice</w:t>
      </w:r>
      <w:r w:rsidRPr="00E32383">
        <w:rPr>
          <w:rStyle w:val="StyleUnderline"/>
        </w:rPr>
        <w:t xml:space="preserve">: </w:t>
      </w:r>
      <w:r w:rsidRPr="0076579C">
        <w:rPr>
          <w:rStyle w:val="Emphasis"/>
          <w:highlight w:val="cyan"/>
        </w:rPr>
        <w:t>pause AI</w:t>
      </w:r>
      <w:r w:rsidRPr="00E32383">
        <w:rPr>
          <w:rStyle w:val="StyleUnderline"/>
        </w:rPr>
        <w:t xml:space="preserve"> at a safe level, </w:t>
      </w:r>
      <w:r w:rsidRPr="00DA6B80">
        <w:rPr>
          <w:rStyle w:val="StyleUnderline"/>
        </w:rPr>
        <w:t xml:space="preserve">or </w:t>
      </w:r>
      <w:r w:rsidRPr="00DA6B80">
        <w:rPr>
          <w:rStyle w:val="Emphasis"/>
        </w:rPr>
        <w:t>continue</w:t>
      </w:r>
      <w:r w:rsidRPr="00106FEE">
        <w:rPr>
          <w:rStyle w:val="Emphasis"/>
        </w:rPr>
        <w:t xml:space="preserve"> development indefinitely</w:t>
      </w:r>
      <w:r w:rsidRPr="002406AF">
        <w:t xml:space="preserve">. Unsurprisingly, the </w:t>
      </w:r>
      <w:r w:rsidRPr="00E32383">
        <w:rPr>
          <w:rStyle w:val="StyleUnderline"/>
        </w:rPr>
        <w:t xml:space="preserve">AI </w:t>
      </w:r>
      <w:r w:rsidRPr="00106FEE">
        <w:rPr>
          <w:rStyle w:val="Emphasis"/>
        </w:rPr>
        <w:t>labs want the latter</w:t>
      </w:r>
      <w:r w:rsidRPr="002406AF">
        <w:t xml:space="preserve">. </w:t>
      </w:r>
      <w:r w:rsidRPr="0076579C">
        <w:rPr>
          <w:rStyle w:val="StyleUnderline"/>
          <w:highlight w:val="cyan"/>
        </w:rPr>
        <w:t>To continue</w:t>
      </w:r>
      <w:r w:rsidRPr="00E32383">
        <w:rPr>
          <w:rStyle w:val="StyleUnderline"/>
        </w:rPr>
        <w:t xml:space="preserve">, however, </w:t>
      </w:r>
      <w:r w:rsidRPr="0076579C">
        <w:rPr>
          <w:rStyle w:val="StyleUnderline"/>
          <w:highlight w:val="cyan"/>
        </w:rPr>
        <w:t>means</w:t>
      </w:r>
      <w:r w:rsidRPr="00E32383">
        <w:rPr>
          <w:rStyle w:val="StyleUnderline"/>
        </w:rPr>
        <w:t xml:space="preserve"> literally </w:t>
      </w:r>
      <w:r w:rsidRPr="0076579C">
        <w:rPr>
          <w:rStyle w:val="Emphasis"/>
          <w:highlight w:val="cyan"/>
        </w:rPr>
        <w:t>betting our lives</w:t>
      </w:r>
      <w:r w:rsidRPr="0076579C">
        <w:rPr>
          <w:rStyle w:val="StyleUnderline"/>
          <w:highlight w:val="cyan"/>
        </w:rPr>
        <w:t xml:space="preserve"> on</w:t>
      </w:r>
      <w:r w:rsidRPr="002406AF">
        <w:t xml:space="preserve"> these labs </w:t>
      </w:r>
      <w:r w:rsidRPr="00E32383">
        <w:rPr>
          <w:rStyle w:val="StyleUnderline"/>
        </w:rPr>
        <w:t>being able to solve</w:t>
      </w:r>
      <w:r w:rsidRPr="002406AF">
        <w:t xml:space="preserve"> an open scientific problem called </w:t>
      </w:r>
      <w:r w:rsidRPr="00106FEE">
        <w:rPr>
          <w:rStyle w:val="Emphasis"/>
        </w:rPr>
        <w:t xml:space="preserve">AI </w:t>
      </w:r>
      <w:r w:rsidRPr="00DA6B80">
        <w:rPr>
          <w:rStyle w:val="Emphasis"/>
        </w:rPr>
        <w:t>Alignment</w:t>
      </w:r>
      <w:r w:rsidRPr="002406AF">
        <w:t>.</w:t>
      </w:r>
    </w:p>
    <w:p w14:paraId="168CD25D" w14:textId="77777777" w:rsidR="00B37CDE" w:rsidRPr="00E32383" w:rsidRDefault="00B37CDE" w:rsidP="00B37CDE">
      <w:pPr>
        <w:rPr>
          <w:rStyle w:val="StyleUnderline"/>
        </w:rPr>
      </w:pPr>
      <w:r w:rsidRPr="002406AF">
        <w:t xml:space="preserve">AI Alignment is the approach that leading labs such as OpenAI, DeepMind, and Anthropic are currently taking to prevent human extinction. </w:t>
      </w:r>
      <w:r w:rsidRPr="00E32383">
        <w:rPr>
          <w:rStyle w:val="StyleUnderline"/>
        </w:rPr>
        <w:t xml:space="preserve">AI </w:t>
      </w:r>
      <w:r w:rsidRPr="0076579C">
        <w:rPr>
          <w:rStyle w:val="Emphasis"/>
          <w:highlight w:val="cyan"/>
        </w:rPr>
        <w:t>Alignment</w:t>
      </w:r>
      <w:r w:rsidRPr="00106FEE">
        <w:rPr>
          <w:rStyle w:val="Emphasis"/>
        </w:rPr>
        <w:t xml:space="preserve"> </w:t>
      </w:r>
      <w:r w:rsidRPr="00D14D62">
        <w:rPr>
          <w:rStyle w:val="Emphasis"/>
        </w:rPr>
        <w:t>does not attempt to control</w:t>
      </w:r>
      <w:r w:rsidRPr="00D14D62">
        <w:rPr>
          <w:rStyle w:val="StyleUnderline"/>
        </w:rPr>
        <w:t xml:space="preserve"> how powerful an </w:t>
      </w:r>
      <w:r w:rsidRPr="00D14D62">
        <w:rPr>
          <w:rStyle w:val="Emphasis"/>
        </w:rPr>
        <w:t>AI</w:t>
      </w:r>
      <w:r w:rsidRPr="00E32383">
        <w:rPr>
          <w:rStyle w:val="StyleUnderline"/>
        </w:rPr>
        <w:t xml:space="preserve"> gets</w:t>
      </w:r>
      <w:r w:rsidRPr="002406AF">
        <w:t xml:space="preserve">, </w:t>
      </w:r>
      <w:r w:rsidRPr="00E32383">
        <w:rPr>
          <w:rStyle w:val="StyleUnderline"/>
        </w:rPr>
        <w:t>does not attempt to control what exactly the AI will be doing</w:t>
      </w:r>
      <w:r w:rsidRPr="002406AF">
        <w:t xml:space="preserve">, </w:t>
      </w:r>
      <w:r w:rsidRPr="00E32383">
        <w:rPr>
          <w:rStyle w:val="StyleUnderline"/>
        </w:rPr>
        <w:t xml:space="preserve">and </w:t>
      </w:r>
      <w:r w:rsidRPr="00106FEE">
        <w:rPr>
          <w:rStyle w:val="Emphasis"/>
        </w:rPr>
        <w:t>does not even</w:t>
      </w:r>
      <w:r w:rsidRPr="00E32383">
        <w:rPr>
          <w:rStyle w:val="StyleUnderline"/>
        </w:rPr>
        <w:t xml:space="preserve"> necessarily </w:t>
      </w:r>
      <w:r w:rsidRPr="00106FEE">
        <w:rPr>
          <w:rStyle w:val="Emphasis"/>
        </w:rPr>
        <w:t>attempt to prevent</w:t>
      </w:r>
      <w:r w:rsidRPr="00E32383">
        <w:rPr>
          <w:rStyle w:val="StyleUnderline"/>
        </w:rPr>
        <w:t xml:space="preserve"> a </w:t>
      </w:r>
      <w:r w:rsidRPr="00106FEE">
        <w:rPr>
          <w:rStyle w:val="StyleUnderline"/>
        </w:rPr>
        <w:t xml:space="preserve">potential </w:t>
      </w:r>
      <w:r w:rsidRPr="00106FEE">
        <w:rPr>
          <w:rStyle w:val="Emphasis"/>
        </w:rPr>
        <w:t>takeover</w:t>
      </w:r>
      <w:r w:rsidRPr="00E32383">
        <w:rPr>
          <w:rStyle w:val="StyleUnderline"/>
        </w:rPr>
        <w:t xml:space="preserve"> from happening.</w:t>
      </w:r>
      <w:r w:rsidRPr="002406AF">
        <w:t xml:space="preserve"> Since </w:t>
      </w:r>
      <w:r w:rsidRPr="00E32383">
        <w:rPr>
          <w:rStyle w:val="StyleUnderline"/>
        </w:rPr>
        <w:t xml:space="preserve">the </w:t>
      </w:r>
      <w:r w:rsidRPr="0076579C">
        <w:rPr>
          <w:rStyle w:val="StyleUnderline"/>
          <w:sz w:val="28"/>
          <w:szCs w:val="28"/>
          <w:highlight w:val="cyan"/>
        </w:rPr>
        <w:t xml:space="preserve">labs </w:t>
      </w:r>
      <w:r w:rsidRPr="0076579C">
        <w:rPr>
          <w:rStyle w:val="Emphasis"/>
          <w:sz w:val="28"/>
          <w:szCs w:val="28"/>
          <w:highlight w:val="cyan"/>
        </w:rPr>
        <w:t>anticipate they will not be able to control</w:t>
      </w:r>
      <w:r w:rsidRPr="0076579C">
        <w:rPr>
          <w:rStyle w:val="StyleUnderline"/>
          <w:sz w:val="28"/>
          <w:szCs w:val="28"/>
          <w:highlight w:val="cyan"/>
        </w:rPr>
        <w:t xml:space="preserve"> the</w:t>
      </w:r>
      <w:r w:rsidRPr="00106FEE">
        <w:rPr>
          <w:rStyle w:val="StyleUnderline"/>
          <w:sz w:val="28"/>
          <w:szCs w:val="28"/>
        </w:rPr>
        <w:t xml:space="preserve"> superintelligent </w:t>
      </w:r>
      <w:r w:rsidRPr="0076579C">
        <w:rPr>
          <w:rStyle w:val="StyleUnderline"/>
          <w:sz w:val="28"/>
          <w:szCs w:val="28"/>
          <w:highlight w:val="cyan"/>
        </w:rPr>
        <w:t>AI</w:t>
      </w:r>
      <w:r w:rsidRPr="00106FEE">
        <w:rPr>
          <w:rStyle w:val="StyleUnderline"/>
          <w:sz w:val="28"/>
          <w:szCs w:val="28"/>
        </w:rPr>
        <w:t xml:space="preserve"> that they are creating</w:t>
      </w:r>
      <w:r w:rsidRPr="002406AF">
        <w:t xml:space="preserve">, </w:t>
      </w:r>
      <w:r w:rsidRPr="00E32383">
        <w:rPr>
          <w:rStyle w:val="StyleUnderline"/>
        </w:rPr>
        <w:t>they accept that such an AI will act autonomously and unstoppably, but aim to make it act according to our values</w:t>
      </w:r>
      <w:r w:rsidRPr="002406AF">
        <w:t xml:space="preserve">. As Richard </w:t>
      </w:r>
      <w:r w:rsidRPr="00E32383">
        <w:rPr>
          <w:rStyle w:val="StyleUnderline"/>
        </w:rPr>
        <w:t xml:space="preserve">Ngo, a leading alignment researcher working at </w:t>
      </w:r>
      <w:r w:rsidRPr="0076579C">
        <w:rPr>
          <w:rStyle w:val="StyleUnderline"/>
          <w:highlight w:val="cyan"/>
        </w:rPr>
        <w:t>OpenAI</w:t>
      </w:r>
      <w:r w:rsidRPr="002406AF">
        <w:t xml:space="preserve">, puts it, </w:t>
      </w:r>
      <w:r w:rsidRPr="00E32383">
        <w:rPr>
          <w:rStyle w:val="StyleUnderline"/>
        </w:rPr>
        <w:t xml:space="preserve">“I </w:t>
      </w:r>
      <w:r w:rsidRPr="0076579C">
        <w:rPr>
          <w:rStyle w:val="StyleUnderline"/>
          <w:highlight w:val="cyan"/>
        </w:rPr>
        <w:t>doubt we’ll</w:t>
      </w:r>
      <w:r w:rsidRPr="00E32383">
        <w:rPr>
          <w:rStyle w:val="StyleUnderline"/>
        </w:rPr>
        <w:t xml:space="preserve"> be able to </w:t>
      </w:r>
      <w:r w:rsidRPr="0076579C">
        <w:rPr>
          <w:rStyle w:val="StyleUnderline"/>
          <w:highlight w:val="cyan"/>
        </w:rPr>
        <w:t>make</w:t>
      </w:r>
      <w:r w:rsidRPr="00E32383">
        <w:rPr>
          <w:rStyle w:val="StyleUnderline"/>
        </w:rPr>
        <w:t xml:space="preserve"> </w:t>
      </w:r>
      <w:r w:rsidRPr="0076579C">
        <w:rPr>
          <w:rStyle w:val="StyleUnderline"/>
          <w:highlight w:val="cyan"/>
        </w:rPr>
        <w:t>every single</w:t>
      </w:r>
      <w:r w:rsidRPr="00DA6B80">
        <w:rPr>
          <w:rStyle w:val="StyleUnderline"/>
        </w:rPr>
        <w:t xml:space="preserve"> deployment </w:t>
      </w:r>
      <w:r w:rsidRPr="0076579C">
        <w:rPr>
          <w:rStyle w:val="StyleUnderline"/>
          <w:highlight w:val="cyan"/>
        </w:rPr>
        <w:t>environment secure</w:t>
      </w:r>
      <w:r w:rsidRPr="00E32383">
        <w:rPr>
          <w:rStyle w:val="StyleUnderline"/>
        </w:rPr>
        <w:t xml:space="preserve"> against the full intellectual powers of a superintelligent AGI</w:t>
      </w:r>
      <w:r w:rsidRPr="002406AF">
        <w:t xml:space="preserve">.” </w:t>
      </w:r>
      <w:r w:rsidRPr="00E32383">
        <w:rPr>
          <w:rStyle w:val="StyleUnderline"/>
        </w:rPr>
        <w:t xml:space="preserve">There are </w:t>
      </w:r>
      <w:r w:rsidRPr="0076579C">
        <w:rPr>
          <w:rStyle w:val="StyleUnderline"/>
          <w:highlight w:val="cyan"/>
        </w:rPr>
        <w:t>large problems with</w:t>
      </w:r>
      <w:r w:rsidRPr="00E32383">
        <w:rPr>
          <w:rStyle w:val="StyleUnderline"/>
        </w:rPr>
        <w:t xml:space="preserve"> their </w:t>
      </w:r>
      <w:r w:rsidRPr="0076579C">
        <w:rPr>
          <w:rStyle w:val="StyleUnderline"/>
          <w:highlight w:val="cyan"/>
        </w:rPr>
        <w:t>alignment</w:t>
      </w:r>
      <w:r w:rsidRPr="00E32383">
        <w:rPr>
          <w:rStyle w:val="StyleUnderline"/>
        </w:rPr>
        <w:t xml:space="preserve"> approach, however, both </w:t>
      </w:r>
      <w:r w:rsidRPr="0076579C">
        <w:rPr>
          <w:rStyle w:val="StyleUnderline"/>
          <w:highlight w:val="cyan"/>
        </w:rPr>
        <w:t>fundamentally and technically</w:t>
      </w:r>
      <w:r w:rsidRPr="00E32383">
        <w:rPr>
          <w:rStyle w:val="StyleUnderline"/>
        </w:rPr>
        <w:t>.</w:t>
      </w:r>
    </w:p>
    <w:p w14:paraId="336F00F8" w14:textId="77777777" w:rsidR="00B37CDE" w:rsidRPr="002406AF" w:rsidRDefault="00B37CDE" w:rsidP="00B37CDE">
      <w:r w:rsidRPr="002406AF">
        <w:t>What values should an AI have?</w:t>
      </w:r>
    </w:p>
    <w:p w14:paraId="4484F300" w14:textId="77777777" w:rsidR="00B37CDE" w:rsidRPr="002406AF" w:rsidRDefault="00B37CDE" w:rsidP="00B37CDE">
      <w:r w:rsidRPr="00E32383">
        <w:rPr>
          <w:rStyle w:val="StyleUnderline"/>
        </w:rPr>
        <w:t>Fundamentally, there is</w:t>
      </w:r>
      <w:r w:rsidRPr="002406AF">
        <w:t xml:space="preserve"> of course </w:t>
      </w:r>
      <w:r w:rsidRPr="00106FEE">
        <w:rPr>
          <w:rStyle w:val="Emphasis"/>
        </w:rPr>
        <w:t>no agreement</w:t>
      </w:r>
      <w:r w:rsidRPr="00E32383">
        <w:rPr>
          <w:rStyle w:val="StyleUnderline"/>
        </w:rPr>
        <w:t xml:space="preserve"> on what </w:t>
      </w:r>
      <w:r w:rsidRPr="00106FEE">
        <w:rPr>
          <w:rStyle w:val="Emphasis"/>
        </w:rPr>
        <w:t>values</w:t>
      </w:r>
      <w:r w:rsidRPr="00E32383">
        <w:rPr>
          <w:rStyle w:val="StyleUnderline"/>
        </w:rPr>
        <w:t xml:space="preserve"> we have</w:t>
      </w:r>
      <w:r w:rsidRPr="002406AF">
        <w:t xml:space="preserve">. What OpenAI founder Sam Altman wants a superintelligence to do may well be completely different from what, say, a textile worker in Bangladesh wants it to do. </w:t>
      </w:r>
      <w:r w:rsidRPr="00E32383">
        <w:rPr>
          <w:rStyle w:val="StyleUnderline"/>
        </w:rPr>
        <w:t>Aggregating human preferences has always been a thorny issue even before AI</w:t>
      </w:r>
      <w:r w:rsidRPr="002406AF">
        <w:t xml:space="preserve">, </w:t>
      </w:r>
      <w:r w:rsidRPr="00E32383">
        <w:rPr>
          <w:rStyle w:val="StyleUnderline"/>
        </w:rPr>
        <w:t>but will get even more complicated</w:t>
      </w:r>
      <w:r w:rsidRPr="002406AF">
        <w:t xml:space="preserve"> when we have a superintelligence around that might be able to quickly, completely, and globally implement the wishes of a handful of CEOs. Democracy, however imperfect, has been the best solution we can find for value aggregation so far. </w:t>
      </w:r>
      <w:r w:rsidRPr="00E32383">
        <w:rPr>
          <w:rStyle w:val="StyleUnderline"/>
        </w:rPr>
        <w:t>It is,</w:t>
      </w:r>
      <w:r w:rsidRPr="002406AF">
        <w:t xml:space="preserve"> however, </w:t>
      </w:r>
      <w:r w:rsidRPr="00E32383">
        <w:rPr>
          <w:rStyle w:val="StyleUnderline"/>
        </w:rPr>
        <w:t>unclear whether our current</w:t>
      </w:r>
      <w:r w:rsidRPr="002406AF">
        <w:t xml:space="preserve"> combination of </w:t>
      </w:r>
      <w:r w:rsidRPr="00E32383">
        <w:rPr>
          <w:rStyle w:val="StyleUnderline"/>
        </w:rPr>
        <w:t>national political systems can control a godlike AI</w:t>
      </w:r>
      <w:r w:rsidRPr="002406AF">
        <w:t xml:space="preserve">. </w:t>
      </w:r>
      <w:r w:rsidRPr="00E32383">
        <w:rPr>
          <w:rStyle w:val="StyleUnderline"/>
        </w:rPr>
        <w:t>In fact, it is unclear whether any organisation or system would be up to the task</w:t>
      </w:r>
      <w:r w:rsidRPr="002406AF">
        <w:t>.</w:t>
      </w:r>
    </w:p>
    <w:p w14:paraId="3B6B16B9" w14:textId="77777777" w:rsidR="00B37CDE" w:rsidRPr="002406AF" w:rsidRDefault="00B37CDE" w:rsidP="00B37CDE">
      <w:r w:rsidRPr="002406AF">
        <w:t xml:space="preserve">Beyond disagreement over current values, </w:t>
      </w:r>
      <w:r w:rsidRPr="00E32383">
        <w:rPr>
          <w:rStyle w:val="StyleUnderline"/>
        </w:rPr>
        <w:t xml:space="preserve">humans have historically </w:t>
      </w:r>
      <w:r w:rsidRPr="00106FEE">
        <w:rPr>
          <w:rStyle w:val="Emphasis"/>
        </w:rPr>
        <w:t>not been very good at predicting</w:t>
      </w:r>
      <w:r w:rsidRPr="002406AF">
        <w:t xml:space="preserve"> the </w:t>
      </w:r>
      <w:r w:rsidRPr="00106FEE">
        <w:rPr>
          <w:rStyle w:val="Emphasis"/>
        </w:rPr>
        <w:t>future externalities</w:t>
      </w:r>
      <w:r w:rsidRPr="00E32383">
        <w:rPr>
          <w:rStyle w:val="StyleUnderline"/>
        </w:rPr>
        <w:t xml:space="preserve"> of new tech</w:t>
      </w:r>
      <w:r w:rsidRPr="002406AF">
        <w:t xml:space="preserve">nologies. </w:t>
      </w:r>
      <w:r w:rsidRPr="00E32383">
        <w:rPr>
          <w:rStyle w:val="StyleUnderline"/>
        </w:rPr>
        <w:t xml:space="preserve">The </w:t>
      </w:r>
      <w:r w:rsidRPr="00106FEE">
        <w:rPr>
          <w:rStyle w:val="Emphasis"/>
        </w:rPr>
        <w:t>climate crisis</w:t>
      </w:r>
      <w:r w:rsidRPr="00E32383">
        <w:rPr>
          <w:rStyle w:val="StyleUnderline"/>
        </w:rPr>
        <w:t xml:space="preserve">, for one, can be seen as </w:t>
      </w:r>
      <w:r w:rsidRPr="00106FEE">
        <w:rPr>
          <w:rStyle w:val="Emphasis"/>
        </w:rPr>
        <w:t>an unforeseen outcome of tech</w:t>
      </w:r>
      <w:r w:rsidRPr="002406AF">
        <w:t xml:space="preserve">nologies such as steam and internal combustion engines. </w:t>
      </w:r>
      <w:r w:rsidRPr="00E32383">
        <w:rPr>
          <w:rStyle w:val="StyleUnderline"/>
        </w:rPr>
        <w:t>Ever more powerful technology has the potential to create ever larger externalities. It is impossible to foresee</w:t>
      </w:r>
      <w:r w:rsidRPr="002406AF">
        <w:t xml:space="preserve"> what the </w:t>
      </w:r>
      <w:r w:rsidRPr="00E32383">
        <w:rPr>
          <w:rStyle w:val="StyleUnderline"/>
        </w:rPr>
        <w:t>negative side effects</w:t>
      </w:r>
      <w:r w:rsidRPr="002406AF">
        <w:t xml:space="preserve"> will be of actually implementing some interpretation of humanity’s current values. They might </w:t>
      </w:r>
      <w:r w:rsidRPr="00106FEE">
        <w:rPr>
          <w:rStyle w:val="Emphasis"/>
        </w:rPr>
        <w:t>make climate change pale in comparison</w:t>
      </w:r>
      <w:r w:rsidRPr="002406AF">
        <w:t>.</w:t>
      </w:r>
    </w:p>
    <w:p w14:paraId="742DA274" w14:textId="264FE192" w:rsidR="00B37CDE" w:rsidRPr="00B37CDE" w:rsidRDefault="00B37CDE" w:rsidP="0080526C">
      <w:r w:rsidRPr="00E32383">
        <w:rPr>
          <w:rStyle w:val="StyleUnderline"/>
        </w:rPr>
        <w:t xml:space="preserve">There are </w:t>
      </w:r>
      <w:r w:rsidRPr="00106FEE">
        <w:rPr>
          <w:rStyle w:val="Emphasis"/>
        </w:rPr>
        <w:t>more unsolved fundamental issues</w:t>
      </w:r>
      <w:r w:rsidRPr="002406AF">
        <w:t xml:space="preserve"> with aligning a superintelligence, </w:t>
      </w:r>
      <w:r w:rsidRPr="00106FEE">
        <w:rPr>
          <w:rStyle w:val="Emphasis"/>
        </w:rPr>
        <w:t>but</w:t>
      </w:r>
      <w:r w:rsidRPr="00E32383">
        <w:rPr>
          <w:rStyle w:val="StyleUnderline"/>
        </w:rPr>
        <w:t xml:space="preserve"> currently, </w:t>
      </w:r>
      <w:r w:rsidRPr="00106FEE">
        <w:rPr>
          <w:rStyle w:val="Emphasis"/>
        </w:rPr>
        <w:t>AI companies don’t even get that far</w:t>
      </w:r>
      <w:r w:rsidRPr="002406AF">
        <w:t xml:space="preserve">. It seems that </w:t>
      </w:r>
      <w:r w:rsidRPr="00106FEE">
        <w:rPr>
          <w:rStyle w:val="Emphasis"/>
        </w:rPr>
        <w:t>even</w:t>
      </w:r>
      <w:r w:rsidRPr="00E32383">
        <w:rPr>
          <w:rStyle w:val="StyleUnderline"/>
        </w:rPr>
        <w:t xml:space="preserve"> making current large </w:t>
      </w:r>
      <w:r w:rsidRPr="00106FEE">
        <w:rPr>
          <w:rStyle w:val="Emphasis"/>
        </w:rPr>
        <w:t>neural networks</w:t>
      </w:r>
      <w:r w:rsidRPr="00E32383">
        <w:rPr>
          <w:rStyle w:val="StyleUnderline"/>
        </w:rPr>
        <w:t xml:space="preserve"> reliably do what anyone wants </w:t>
      </w:r>
      <w:r w:rsidRPr="00106FEE">
        <w:rPr>
          <w:rStyle w:val="Emphasis"/>
        </w:rPr>
        <w:t xml:space="preserve">is a </w:t>
      </w:r>
      <w:r w:rsidRPr="0076579C">
        <w:rPr>
          <w:rStyle w:val="Emphasis"/>
          <w:highlight w:val="cyan"/>
        </w:rPr>
        <w:t>technical problem</w:t>
      </w:r>
      <w:r w:rsidRPr="00E32383">
        <w:rPr>
          <w:rStyle w:val="StyleUnderline"/>
        </w:rPr>
        <w:t xml:space="preserve"> that </w:t>
      </w:r>
      <w:r w:rsidRPr="0076579C">
        <w:rPr>
          <w:rStyle w:val="StyleUnderline"/>
          <w:highlight w:val="cyan"/>
        </w:rPr>
        <w:t>we</w:t>
      </w:r>
      <w:r w:rsidRPr="00227EDE">
        <w:rPr>
          <w:rStyle w:val="StyleUnderline"/>
        </w:rPr>
        <w:t xml:space="preserve"> currently </w:t>
      </w:r>
      <w:r w:rsidRPr="0076579C">
        <w:rPr>
          <w:rStyle w:val="StyleUnderline"/>
          <w:highlight w:val="cyan"/>
        </w:rPr>
        <w:t>cannot solve</w:t>
      </w:r>
      <w:r w:rsidRPr="00E32383">
        <w:rPr>
          <w:rStyle w:val="StyleUnderline"/>
        </w:rPr>
        <w:t>.</w:t>
      </w:r>
      <w:r w:rsidRPr="002406AF">
        <w:t xml:space="preserve"> </w:t>
      </w:r>
      <w:r w:rsidRPr="00E32383">
        <w:rPr>
          <w:rStyle w:val="StyleUnderline"/>
        </w:rPr>
        <w:t xml:space="preserve">This is called </w:t>
      </w:r>
      <w:r w:rsidRPr="0076579C">
        <w:rPr>
          <w:rStyle w:val="Emphasis"/>
          <w:sz w:val="28"/>
          <w:szCs w:val="28"/>
          <w:highlight w:val="cyan"/>
        </w:rPr>
        <w:t>inner misalignment</w:t>
      </w:r>
      <w:r w:rsidRPr="00E32383">
        <w:rPr>
          <w:rStyle w:val="StyleUnderline"/>
        </w:rPr>
        <w:t xml:space="preserve"> and has been </w:t>
      </w:r>
      <w:r w:rsidRPr="00106FEE">
        <w:rPr>
          <w:rStyle w:val="Emphasis"/>
          <w:sz w:val="28"/>
          <w:szCs w:val="28"/>
        </w:rPr>
        <w:t>observed already</w:t>
      </w:r>
      <w:r w:rsidRPr="00106FEE">
        <w:rPr>
          <w:rStyle w:val="StyleUnderline"/>
          <w:sz w:val="28"/>
          <w:szCs w:val="28"/>
        </w:rPr>
        <w:t xml:space="preserve"> in current AI</w:t>
      </w:r>
      <w:r w:rsidRPr="002406AF">
        <w:t xml:space="preserve">: </w:t>
      </w:r>
      <w:r w:rsidRPr="0076579C">
        <w:rPr>
          <w:rStyle w:val="StyleUnderline"/>
          <w:sz w:val="32"/>
          <w:highlight w:val="cyan"/>
        </w:rPr>
        <w:t xml:space="preserve">the </w:t>
      </w:r>
      <w:r w:rsidRPr="0076579C">
        <w:rPr>
          <w:rStyle w:val="Emphasis"/>
          <w:highlight w:val="cyan"/>
        </w:rPr>
        <w:t>model pursues the wrong goal when</w:t>
      </w:r>
      <w:r w:rsidRPr="00106FEE">
        <w:rPr>
          <w:rStyle w:val="StyleUnderline"/>
          <w:sz w:val="32"/>
        </w:rPr>
        <w:t xml:space="preserve"> it is </w:t>
      </w:r>
      <w:r w:rsidRPr="0076579C">
        <w:rPr>
          <w:rStyle w:val="Emphasis"/>
          <w:highlight w:val="cyan"/>
        </w:rPr>
        <w:t>released into</w:t>
      </w:r>
      <w:r w:rsidRPr="00DA6B80">
        <w:rPr>
          <w:rStyle w:val="Emphasis"/>
        </w:rPr>
        <w:t xml:space="preserve"> the </w:t>
      </w:r>
      <w:r w:rsidRPr="0076579C">
        <w:rPr>
          <w:rStyle w:val="Emphasis"/>
          <w:highlight w:val="cyan"/>
        </w:rPr>
        <w:t>real world</w:t>
      </w:r>
      <w:r w:rsidRPr="00106FEE">
        <w:rPr>
          <w:rStyle w:val="StyleUnderline"/>
          <w:sz w:val="32"/>
        </w:rPr>
        <w:t xml:space="preserve"> after being trained on a limited dataset</w:t>
      </w:r>
      <w:r w:rsidRPr="002406AF">
        <w:t xml:space="preserve">. For a superintelligence, this could have a catastrophic outcome. </w:t>
      </w:r>
      <w:r w:rsidRPr="00E32383">
        <w:rPr>
          <w:rStyle w:val="StyleUnderline"/>
        </w:rPr>
        <w:t>This problem is, according to OpenAI</w:t>
      </w:r>
      <w:r w:rsidRPr="002406AF">
        <w:t xml:space="preserve">’s recent document Governance of Superintelligence, </w:t>
      </w:r>
      <w:r w:rsidRPr="00E32383">
        <w:rPr>
          <w:rStyle w:val="StyleUnderline"/>
        </w:rPr>
        <w:t xml:space="preserve">an “open research </w:t>
      </w:r>
      <w:r w:rsidRPr="00B37CDE">
        <w:t>question.” But not to worry: they say they are “putting a lot of effort” into it.</w:t>
      </w:r>
    </w:p>
    <w:p w14:paraId="730DBC02" w14:textId="1EB93355" w:rsidR="009E7A78" w:rsidRDefault="0076579C" w:rsidP="00FF7450">
      <w:pPr>
        <w:pStyle w:val="Heading3"/>
      </w:pPr>
      <w:r>
        <w:t>2NC---</w:t>
      </w:r>
      <w:r w:rsidR="00FF7450">
        <w:t>AT: No AGI</w:t>
      </w:r>
    </w:p>
    <w:p w14:paraId="7D45C0D8" w14:textId="476FAAEB" w:rsidR="00FF7450" w:rsidRDefault="009669F4" w:rsidP="009669F4">
      <w:pPr>
        <w:pStyle w:val="Heading4"/>
      </w:pPr>
      <w:r>
        <w:t xml:space="preserve">GPT-4 broke barriers to large data and machine learning. </w:t>
      </w:r>
    </w:p>
    <w:p w14:paraId="7E366E25" w14:textId="14B0B2B8" w:rsidR="009669F4" w:rsidRDefault="009669F4" w:rsidP="009669F4">
      <w:r>
        <w:t xml:space="preserve">Hagland 24 (Mark Hagland has been Editor-in-Chief since January 2010, and was a contributing editor for ten years prior to that.) “AI Tools Keep Breaking Barriers—And That’s a Good Thing” April 30, 2024 </w:t>
      </w:r>
      <w:r w:rsidRPr="00484271">
        <w:t>https://www.hcinnovationgroup.com/analytics-ai/blog/55034721/ai-tools-keep-breaking-barriersand-thats-a-good-thing //</w:t>
      </w:r>
      <w:r>
        <w:t xml:space="preserve"> ZX</w:t>
      </w:r>
    </w:p>
    <w:p w14:paraId="55481838" w14:textId="078C6ACD" w:rsidR="009669F4" w:rsidRDefault="009669F4" w:rsidP="009669F4">
      <w:r w:rsidRPr="0076579C">
        <w:rPr>
          <w:rStyle w:val="StyleUnderline"/>
          <w:highlight w:val="cyan"/>
        </w:rPr>
        <w:t>Until recently</w:t>
      </w:r>
      <w:r w:rsidRPr="009669F4">
        <w:rPr>
          <w:rStyle w:val="StyleUnderline"/>
        </w:rPr>
        <w:t xml:space="preserve">, at least, </w:t>
      </w:r>
      <w:r w:rsidRPr="0076579C">
        <w:rPr>
          <w:rStyle w:val="StyleUnderline"/>
          <w:highlight w:val="cyan"/>
        </w:rPr>
        <w:t>there had been a fair amount of hand-wringing</w:t>
      </w:r>
      <w:r w:rsidRPr="009669F4">
        <w:rPr>
          <w:rStyle w:val="StyleUnderline"/>
        </w:rPr>
        <w:t xml:space="preserve"> among some physicians </w:t>
      </w:r>
      <w:r w:rsidRPr="0076579C">
        <w:rPr>
          <w:rStyle w:val="StyleUnderline"/>
          <w:highlight w:val="cyan"/>
        </w:rPr>
        <w:t>with regard to</w:t>
      </w:r>
      <w:r w:rsidRPr="009669F4">
        <w:rPr>
          <w:rStyle w:val="StyleUnderline"/>
        </w:rPr>
        <w:t xml:space="preserve"> artificial intelligence (</w:t>
      </w:r>
      <w:r w:rsidRPr="0076579C">
        <w:rPr>
          <w:rStyle w:val="StyleUnderline"/>
          <w:highlight w:val="cyan"/>
        </w:rPr>
        <w:t>AI) and machine learning</w:t>
      </w:r>
      <w:r w:rsidRPr="009669F4">
        <w:rPr>
          <w:rStyle w:val="StyleUnderline"/>
        </w:rPr>
        <w:t xml:space="preserve"> (ML)</w:t>
      </w:r>
      <w:r>
        <w:t>. Could those types of tools actually put doctors out of work? The anxiety first manifested among radiologists, as early predictions were that AI tools would be able to spot and perhaps even diagnose certain types of abnormalities better than humans could. And I can say that six years ago at the annual RSNA Conference, held every year the week immediately following Thanksgiving, in Chicago’s vast McCormick Place Convention Center, a great deal of trepidation was discernible among the radiologists present.</w:t>
      </w:r>
    </w:p>
    <w:p w14:paraId="526ABED2" w14:textId="30E9DFCA" w:rsidR="009669F4" w:rsidRDefault="009669F4" w:rsidP="009669F4">
      <w:r w:rsidRPr="0076579C">
        <w:rPr>
          <w:rStyle w:val="StyleUnderline"/>
          <w:highlight w:val="cyan"/>
        </w:rPr>
        <w:t xml:space="preserve">Fast-forward to last fall, and </w:t>
      </w:r>
      <w:r w:rsidRPr="0076579C">
        <w:rPr>
          <w:rStyle w:val="Emphasis"/>
          <w:highlight w:val="cyan"/>
        </w:rPr>
        <w:t>the picture had changed almost entirely</w:t>
      </w:r>
      <w:r>
        <w:t>, with radiologists realizing that not only will AI not replace radiologists; radiologists will increasingly come to rely on AI in order to become maximally efficient and effective, in a time of increasing shortages of radiologists nationwide and exploding utilization of diagnostic imaging services.</w:t>
      </w:r>
    </w:p>
    <w:p w14:paraId="79F0C711" w14:textId="173B0D65" w:rsidR="009669F4" w:rsidRDefault="009669F4" w:rsidP="009669F4">
      <w:r>
        <w:t>As Elizabeth S. Burnside, M.D., M.P.H., senior associate dean in the School of Medicine and Public Health at the University of Wisconsin-Madison, and deputy director of the Institute of Clinical Translational Science for Breast Imaging, at the University of Wisconsin, put it in her plenary address on Nov. 27 at RSNA23,  there are three absolutely key elements involved: a commitment to engage stakeholders; analysis based on both quantitative and qualitative techniques; and decision-making continuously aligned among stakeholders and focused on outcomes. Among the key concerns, she noted, being expressed by clinicians and others in healthcare, include the fear of an eventual over-reliance on AI, with humans eventually losing their own analytical abilities; and the fear of the loss of the ability to engage stakeholders, listen to their concerns, discuss those concerns, assess them, and participate in collaborative decision-making. “What do I believe?” Burnside asked her audience rhetorically. “I believe that we will need effective leadership that is task-relevant” in order to achieve success with AI in clinical settings; and also, that “Successful leaders will adapt their leadership style to the performance readiness of the stakeholders,” in order to engage them in the work of evaluation, assessment, and collaborative decision-making, around AI. Similar sentiments and perspectives were expressed by other speakers at RSNA that week.</w:t>
      </w:r>
    </w:p>
    <w:p w14:paraId="5A2F3B08" w14:textId="4F7D9A55" w:rsidR="009669F4" w:rsidRDefault="009669F4" w:rsidP="009669F4">
      <w:r>
        <w:t>Speakers at HIMSS24 in Orlando last month, the annual conference of the Healthcare Information and Management Systems Society, took a similarly pragmatic approach to the issue. In a session entitled “Digital Transformation from Screening, Diagnosis to Personalized Care,” one of the panelists, David McClintock, M.D., chair of the Division of Computational Pathology and Artificial Intelligence at Mayo Clinic in Rochester, Minn., said plainly of the ability to leverage AI solutions to impact care delivery, that “It comes down to what the clinical use case is. We’re really looking at bringing in multiple different areas, and bringing in data to develop a model, in ways that won’t add additional steps to process, while also making sure you don’t cause harm to patients. You have to bring all those different aspects together. I had a friend of mine who’s a pathologist, who said, hey, I have an algorithm I’ve built and published a couple of papers on it, can you help me deploy it? It seemed like an innocent request,” he remembered. “But I found out he used a third-party solution, there was cybersecurity risk, the workflow was all manual to execute on the algorithms; and I asked him, how do you think the clinicians will react? And he said, well, I’ll add an addendum to the end of my paper. So when you think about building out solutions, you have to begin to think about how to build a roadmap. What are the resources needed? And will clinicians want to use the algorithm clinically? And who will support it? All those things, including the regulatory aspect, need to be put together.”</w:t>
      </w:r>
    </w:p>
    <w:p w14:paraId="26EFE23B" w14:textId="20968307" w:rsidR="009669F4" w:rsidRDefault="009669F4" w:rsidP="009669F4">
      <w:r>
        <w:t>And that is where we are right now inside patient care organizations, as clinician, data science, health IT, and other leaders thoughtfully consider which clinical and operational potentialities to pursue. No one appears to be rushing chaotically into AI development; indeed, right now, a huge proportion of the talk in many patient care organizations is around AI governance, in order that organizations not stumble by pursuing efforts of little value or that even could cause harm. There is great thoughtfulness across the land.</w:t>
      </w:r>
    </w:p>
    <w:p w14:paraId="1F4201E6" w14:textId="492D5658" w:rsidR="009669F4" w:rsidRDefault="009669F4" w:rsidP="009669F4">
      <w:r>
        <w:t xml:space="preserve">At the same time, </w:t>
      </w:r>
      <w:r w:rsidRPr="0076579C">
        <w:rPr>
          <w:rStyle w:val="StyleUnderline"/>
          <w:highlight w:val="cyan"/>
        </w:rPr>
        <w:t>the available tech</w:t>
      </w:r>
      <w:r w:rsidRPr="009669F4">
        <w:rPr>
          <w:rStyle w:val="StyleUnderline"/>
        </w:rPr>
        <w:t xml:space="preserve">nology itself </w:t>
      </w:r>
      <w:r w:rsidRPr="0076579C">
        <w:rPr>
          <w:rStyle w:val="StyleUnderline"/>
          <w:highlight w:val="cyan"/>
        </w:rPr>
        <w:t>is advancing rapidly</w:t>
      </w:r>
      <w:r w:rsidRPr="009669F4">
        <w:rPr>
          <w:rStyle w:val="StyleUnderline"/>
        </w:rPr>
        <w:t>, nowhere more than in generative</w:t>
      </w:r>
      <w:r>
        <w:t xml:space="preserve"> AI. As we reported last week</w:t>
      </w:r>
      <w:r w:rsidRPr="009669F4">
        <w:rPr>
          <w:rStyle w:val="StyleUnderline"/>
        </w:rPr>
        <w:t xml:space="preserve">, </w:t>
      </w:r>
      <w:r w:rsidRPr="0076579C">
        <w:rPr>
          <w:rStyle w:val="StyleUnderline"/>
          <w:highlight w:val="cyan"/>
        </w:rPr>
        <w:t>an article published</w:t>
      </w:r>
      <w:r w:rsidRPr="009669F4">
        <w:rPr>
          <w:rStyle w:val="StyleUnderline"/>
        </w:rPr>
        <w:t xml:space="preserve"> online </w:t>
      </w:r>
      <w:r w:rsidRPr="0076579C">
        <w:rPr>
          <w:rStyle w:val="StyleUnderline"/>
          <w:highlight w:val="cyan"/>
        </w:rPr>
        <w:t>on April</w:t>
      </w:r>
      <w:r w:rsidRPr="009669F4">
        <w:rPr>
          <w:rStyle w:val="StyleUnderline"/>
        </w:rPr>
        <w:t xml:space="preserve"> 12 in</w:t>
      </w:r>
      <w:r>
        <w:t xml:space="preserve"> The New England Journal of Medicine </w:t>
      </w:r>
      <w:r w:rsidRPr="0076579C">
        <w:rPr>
          <w:rStyle w:val="StyleUnderline"/>
          <w:highlight w:val="cyan"/>
        </w:rPr>
        <w:t>reports that</w:t>
      </w:r>
      <w:r w:rsidRPr="009669F4">
        <w:rPr>
          <w:rStyle w:val="StyleUnderline"/>
        </w:rPr>
        <w:t>, for the first time, “[T]</w:t>
      </w:r>
      <w:r w:rsidRPr="0076579C">
        <w:rPr>
          <w:rStyle w:val="StyleUnderline"/>
          <w:highlight w:val="cyan"/>
        </w:rPr>
        <w:t>he advancement from GPT-3.5 to GPT-4 is demonstrating a major advance in machine learning</w:t>
      </w:r>
      <w:r>
        <w:t xml:space="preserve"> </w:t>
      </w:r>
      <w:r w:rsidRPr="0076579C">
        <w:rPr>
          <w:rStyle w:val="Emphasis"/>
          <w:highlight w:val="cyan"/>
        </w:rPr>
        <w:t xml:space="preserve">through </w:t>
      </w:r>
      <w:r w:rsidRPr="005A6B6F">
        <w:rPr>
          <w:rStyle w:val="Emphasis"/>
        </w:rPr>
        <w:t xml:space="preserve">the leveraging of </w:t>
      </w:r>
      <w:r w:rsidRPr="0076579C">
        <w:rPr>
          <w:rStyle w:val="Emphasis"/>
          <w:highlight w:val="cyan"/>
        </w:rPr>
        <w:t>large language models</w:t>
      </w:r>
      <w:r>
        <w:t xml:space="preserve"> (LLMs), </w:t>
      </w:r>
      <w:r w:rsidRPr="009669F4">
        <w:rPr>
          <w:rStyle w:val="StyleUnderline"/>
        </w:rPr>
        <w:t>with the LLMs outperforming actual medical students</w:t>
      </w:r>
      <w:r>
        <w:t xml:space="preserve"> on medical board examinations. On April 12, in the supplemental publication NEJM-AI, a large team of researchers reported that set of medical board exam results, in an article entitled ‘GPT versus Resident Physicians — A Benchmark Based on Official Board Scores.’ The authors are Uriel Katz, M.D., Eran Cohen, M.D., Eliya Shachar, M.D., Jonathan Somer, B.Sc., Adam Fink, M.D., Eli Morse, M.D., Beki Shreiber, B.Sc., and Ido Wolf, M.D.”</w:t>
      </w:r>
    </w:p>
    <w:p w14:paraId="620A3351" w14:textId="6B564DA6" w:rsidR="009669F4" w:rsidRDefault="009669F4" w:rsidP="009669F4">
      <w:r>
        <w:t>What did the researchers do?  “</w:t>
      </w:r>
      <w:r w:rsidRPr="0076579C">
        <w:rPr>
          <w:rStyle w:val="StyleUnderline"/>
          <w:highlight w:val="cyan"/>
        </w:rPr>
        <w:t>We evaluated the performance</w:t>
      </w:r>
      <w:r w:rsidRPr="009669F4">
        <w:rPr>
          <w:rStyle w:val="StyleUnderline"/>
        </w:rPr>
        <w:t xml:space="preserve"> of generative pretrained transformer 3.5 (GPT-3.5) and GPT-4 </w:t>
      </w:r>
      <w:r>
        <w:t xml:space="preserve">on the 2022 Israeli board residency examinations and compared the results with those of 849 practicing physicians. Official physician scores were obtained from the Israeli Medical Association. To compare GPT and physician performance, we computed model percentiles among physicians in each examination. </w:t>
      </w:r>
      <w:r w:rsidRPr="009669F4">
        <w:rPr>
          <w:rStyle w:val="StyleUnderline"/>
        </w:rPr>
        <w:t xml:space="preserve">We accounted for model stochasticity </w:t>
      </w:r>
      <w:r w:rsidRPr="0076579C">
        <w:rPr>
          <w:rStyle w:val="StyleUnderline"/>
          <w:highlight w:val="cyan"/>
        </w:rPr>
        <w:t>by applying the model to each examination 120 times</w:t>
      </w:r>
      <w:r w:rsidRPr="009669F4">
        <w:rPr>
          <w:rStyle w:val="StyleUnderline"/>
        </w:rPr>
        <w:t>.”</w:t>
      </w:r>
      <w:r>
        <w:t xml:space="preserve"> And what did they find? “</w:t>
      </w:r>
      <w:r w:rsidRPr="0076579C">
        <w:rPr>
          <w:rStyle w:val="Emphasis"/>
          <w:highlight w:val="cyan"/>
        </w:rPr>
        <w:t>GPT-4 ranked higher than the majority of physicians</w:t>
      </w:r>
      <w:r>
        <w:t xml:space="preserve"> in psychiatry, and it performed similarly to the median physician in general surgery and internal medicine,” though “GPT-4 performance was lower in pediatrics and OB/GYN; but remained higher than a considerable fraction of practicing physicians.” Meanwhile, in comparison, “</w:t>
      </w:r>
      <w:r w:rsidRPr="009669F4">
        <w:rPr>
          <w:rStyle w:val="StyleUnderline"/>
        </w:rPr>
        <w:t>GPT-3.5 did not pass the examination in any discipline and was inferior to the majority of physicians in the five disciplines</w:t>
      </w:r>
      <w:r>
        <w:t>. Overall, GPT-4 passed the board residency examination in four of five specialties, revealing a median score higher than the official passing score of 65 percent.”</w:t>
      </w:r>
    </w:p>
    <w:p w14:paraId="7C52A956" w14:textId="68EDD7C8" w:rsidR="009669F4" w:rsidRDefault="009669F4" w:rsidP="009669F4">
      <w:r>
        <w:t>In short, “This work showed that GPT-4 performance is comparable with that of physicians on official medical board residency examinations,” the article’s authors write. “</w:t>
      </w:r>
      <w:r w:rsidRPr="0076579C">
        <w:rPr>
          <w:rStyle w:val="StyleUnderline"/>
          <w:highlight w:val="cyan"/>
        </w:rPr>
        <w:t>Model performance was near or above the official passing rate in all</w:t>
      </w:r>
      <w:r w:rsidRPr="009669F4">
        <w:rPr>
          <w:rStyle w:val="StyleUnderline"/>
        </w:rPr>
        <w:t xml:space="preserve"> medical </w:t>
      </w:r>
      <w:r w:rsidRPr="0076579C">
        <w:rPr>
          <w:rStyle w:val="StyleUnderline"/>
          <w:highlight w:val="cyan"/>
        </w:rPr>
        <w:t>specialties tested</w:t>
      </w:r>
      <w:r w:rsidRPr="009669F4">
        <w:rPr>
          <w:rStyle w:val="StyleUnderline"/>
        </w:rPr>
        <w:t>. Given the maturity of this rapidly improving technology, the adoption of LLMs in clinical medical practice is imminent</w:t>
      </w:r>
      <w:r>
        <w:t>. Although the integration of AI poses challenges, the potential synergy between AI and physicians holds tremendous promise. This juncture represents an opportunity to reshape physician training and capabilities in tandem with the advancements in AI.”</w:t>
      </w:r>
    </w:p>
    <w:p w14:paraId="7828853D" w14:textId="77777777" w:rsidR="00B37CDE" w:rsidRDefault="00B37CDE" w:rsidP="00B37CDE">
      <w:pPr>
        <w:pStyle w:val="Heading4"/>
      </w:pPr>
      <w:r>
        <w:t xml:space="preserve">Scientists are </w:t>
      </w:r>
      <w:r w:rsidRPr="00B9009D">
        <w:rPr>
          <w:u w:val="single"/>
        </w:rPr>
        <w:t>switching sides</w:t>
      </w:r>
      <w:r>
        <w:t>. Recent a</w:t>
      </w:r>
      <w:r w:rsidRPr="00DF57CE">
        <w:rPr>
          <w:u w:val="single"/>
        </w:rPr>
        <w:t>dvancements prove</w:t>
      </w:r>
      <w:r>
        <w:t>. They’re outperforming us in many areas already.</w:t>
      </w:r>
    </w:p>
    <w:p w14:paraId="458C754A" w14:textId="77777777" w:rsidR="00B37CDE" w:rsidRPr="00B073E7" w:rsidRDefault="00B37CDE" w:rsidP="00B37CDE">
      <w:r>
        <w:t xml:space="preserve">Erik </w:t>
      </w:r>
      <w:r w:rsidRPr="007C308B">
        <w:rPr>
          <w:rStyle w:val="Style13ptBold"/>
        </w:rPr>
        <w:t>Hoel</w:t>
      </w:r>
      <w:r>
        <w:t xml:space="preserve"> </w:t>
      </w:r>
      <w:r w:rsidRPr="005D42D9">
        <w:rPr>
          <w:rStyle w:val="Style13ptBold"/>
        </w:rPr>
        <w:t>23</w:t>
      </w:r>
      <w:r>
        <w:t xml:space="preserve">, </w:t>
      </w:r>
      <w:r w:rsidRPr="005D42D9">
        <w:t>2-28</w:t>
      </w:r>
      <w:r>
        <w:t>-2023; Erik Hoel is an American neuroscientist and neurophilosopher. Hoel holds a PhD in neuroscience from the University of Wisconsin–Madison and in 2018 was recipient of the Forbes 30 Under 30 – Science award. He currently works as a research assistant professor at Tufts University. Hoel was previously a postdoctoral researcher in the lab of Rafael Yuste at Columbia University and a visiting fellow at the Institute for Advanced Study in Princeton. His main areas of research are the study and philosophy of consciousness, cognition, biological function of dreams, and mathematical theories of emergence. He is noted for using information theory and causal analysis to develop mathematical models to explore and understand the basis of consciousness and dreams.; "How to navigate the AI apocalypse as a sane person", The Intrinsic Perspective, https://www.theintrinsicperspective.com/p/how-to-navigate-the-ai-apocalypse, Accessed 10-3-2023 AQ</w:t>
      </w:r>
    </w:p>
    <w:p w14:paraId="387C62BD" w14:textId="77777777" w:rsidR="00B37CDE" w:rsidRPr="001D2281" w:rsidRDefault="00B37CDE" w:rsidP="00B37CDE">
      <w:pPr>
        <w:rPr>
          <w:rStyle w:val="Emphasis"/>
        </w:rPr>
      </w:pPr>
      <w:r w:rsidRPr="001D2281">
        <w:rPr>
          <w:rStyle w:val="Emphasis"/>
        </w:rPr>
        <w:t>“</w:t>
      </w:r>
      <w:r w:rsidRPr="0076579C">
        <w:rPr>
          <w:rStyle w:val="Emphasis"/>
          <w:highlight w:val="cyan"/>
        </w:rPr>
        <w:t>Don’t worry, a</w:t>
      </w:r>
      <w:r w:rsidRPr="005D42D9">
        <w:rPr>
          <w:rStyle w:val="StyleUnderline"/>
        </w:rPr>
        <w:t>rtificial</w:t>
      </w:r>
      <w:r w:rsidRPr="001D2281">
        <w:rPr>
          <w:rStyle w:val="StyleUnderline"/>
        </w:rPr>
        <w:t xml:space="preserve"> </w:t>
      </w:r>
      <w:r w:rsidRPr="0076579C">
        <w:rPr>
          <w:rStyle w:val="Emphasis"/>
          <w:highlight w:val="cyan"/>
        </w:rPr>
        <w:t>g</w:t>
      </w:r>
      <w:r w:rsidRPr="001D2281">
        <w:rPr>
          <w:rStyle w:val="StyleUnderline"/>
        </w:rPr>
        <w:t xml:space="preserve">eneral </w:t>
      </w:r>
      <w:r w:rsidRPr="0076579C">
        <w:rPr>
          <w:rStyle w:val="Emphasis"/>
          <w:highlight w:val="cyan"/>
        </w:rPr>
        <w:t>i</w:t>
      </w:r>
      <w:r w:rsidRPr="001D2281">
        <w:rPr>
          <w:rStyle w:val="StyleUnderline"/>
        </w:rPr>
        <w:t xml:space="preserve">ntelligence </w:t>
      </w:r>
      <w:r w:rsidRPr="0076579C">
        <w:rPr>
          <w:rStyle w:val="Emphasis"/>
          <w:highlight w:val="cyan"/>
        </w:rPr>
        <w:t>is impossible</w:t>
      </w:r>
      <w:r w:rsidRPr="001D2281">
        <w:rPr>
          <w:rStyle w:val="Emphasis"/>
        </w:rPr>
        <w:t>.”</w:t>
      </w:r>
    </w:p>
    <w:p w14:paraId="16E4B1BF" w14:textId="77777777" w:rsidR="00B37CDE" w:rsidRPr="001D2281" w:rsidRDefault="00B37CDE" w:rsidP="00B37CDE">
      <w:pPr>
        <w:rPr>
          <w:rStyle w:val="StyleUnderline"/>
        </w:rPr>
      </w:pPr>
      <w:r w:rsidRPr="00433CBA">
        <w:rPr>
          <w:sz w:val="10"/>
        </w:rPr>
        <w:t xml:space="preserve">This is </w:t>
      </w:r>
      <w:r w:rsidRPr="00A411E0">
        <w:rPr>
          <w:rStyle w:val="StyleUnderline"/>
        </w:rPr>
        <w:t>primarily the domain of people</w:t>
      </w:r>
      <w:r w:rsidRPr="001D2281">
        <w:rPr>
          <w:rStyle w:val="StyleUnderline"/>
        </w:rPr>
        <w:t xml:space="preserve"> like Steven </w:t>
      </w:r>
      <w:r w:rsidRPr="0076579C">
        <w:rPr>
          <w:rStyle w:val="Emphasis"/>
          <w:highlight w:val="cyan"/>
        </w:rPr>
        <w:t>Pinker</w:t>
      </w:r>
      <w:r w:rsidRPr="00433CBA">
        <w:rPr>
          <w:sz w:val="10"/>
        </w:rPr>
        <w:t xml:space="preserve">, who has compared the threat of AI to worry about Y2K bugs. </w:t>
      </w:r>
      <w:r w:rsidRPr="001D2281">
        <w:rPr>
          <w:rStyle w:val="StyleUnderline"/>
        </w:rPr>
        <w:t>Most</w:t>
      </w:r>
      <w:r w:rsidRPr="00433CBA">
        <w:rPr>
          <w:sz w:val="10"/>
        </w:rPr>
        <w:t xml:space="preserve"> of these </w:t>
      </w:r>
      <w:r w:rsidRPr="0076579C">
        <w:rPr>
          <w:rStyle w:val="StyleUnderline"/>
          <w:highlight w:val="cyan"/>
        </w:rPr>
        <w:t>arguments</w:t>
      </w:r>
      <w:r w:rsidRPr="001D2281">
        <w:rPr>
          <w:rStyle w:val="StyleUnderline"/>
        </w:rPr>
        <w:t xml:space="preserve"> from Pinker and others </w:t>
      </w:r>
      <w:r w:rsidRPr="0076579C">
        <w:rPr>
          <w:rStyle w:val="StyleUnderline"/>
          <w:highlight w:val="cyan"/>
        </w:rPr>
        <w:t>go something like “AI being smarter than a human is impossible</w:t>
      </w:r>
      <w:r w:rsidRPr="001D2281">
        <w:rPr>
          <w:rStyle w:val="StyleUnderline"/>
        </w:rPr>
        <w:t xml:space="preserve"> because there are a bunch of ways to be intelligent and </w:t>
      </w:r>
      <w:r w:rsidRPr="00E669AE">
        <w:rPr>
          <w:rStyle w:val="StyleUnderline"/>
        </w:rPr>
        <w:t>no</w:t>
      </w:r>
      <w:r w:rsidRPr="001D2281">
        <w:rPr>
          <w:rStyle w:val="StyleUnderline"/>
        </w:rPr>
        <w:t xml:space="preserve"> particularly </w:t>
      </w:r>
      <w:r w:rsidRPr="00E669AE">
        <w:rPr>
          <w:rStyle w:val="StyleUnderline"/>
        </w:rPr>
        <w:t>special way to be generally intelligent</w:t>
      </w:r>
      <w:r w:rsidRPr="001D2281">
        <w:rPr>
          <w:rStyle w:val="StyleUnderline"/>
        </w:rPr>
        <w:t>, i.e., it’s not a scale.”</w:t>
      </w:r>
      <w:r w:rsidRPr="00433CBA">
        <w:rPr>
          <w:sz w:val="10"/>
        </w:rPr>
        <w:t xml:space="preserve"> Here superintelligence means an entity far more intelligent than any human ever could be, while AGI (artificial general intelligence) means an AI capable of thinking and reasoning across a huge range of subjects, much like a human. A </w:t>
      </w:r>
      <w:r w:rsidRPr="001D2281">
        <w:rPr>
          <w:rStyle w:val="StyleUnderline"/>
        </w:rPr>
        <w:t>superintelligence is necessarily an AGI, but an AGI could be dumber than a human, it doesn’t necessitate superintelligence.</w:t>
      </w:r>
    </w:p>
    <w:p w14:paraId="5E83B1FE" w14:textId="77777777" w:rsidR="00B37CDE" w:rsidRPr="00433CBA" w:rsidRDefault="00B37CDE" w:rsidP="00B37CDE">
      <w:pPr>
        <w:rPr>
          <w:sz w:val="10"/>
        </w:rPr>
      </w:pPr>
      <w:r w:rsidRPr="00433CBA">
        <w:rPr>
          <w:sz w:val="10"/>
        </w:rPr>
        <w:t xml:space="preserve">This “there’s </w:t>
      </w:r>
      <w:r w:rsidRPr="001D2281">
        <w:rPr>
          <w:rStyle w:val="StyleUnderline"/>
        </w:rPr>
        <w:t>no such thing as superintelligence</w:t>
      </w:r>
      <w:r w:rsidRPr="00433CBA">
        <w:rPr>
          <w:sz w:val="10"/>
        </w:rPr>
        <w:t xml:space="preserve">” </w:t>
      </w:r>
      <w:r w:rsidRPr="00DF57CE">
        <w:rPr>
          <w:rStyle w:val="StyleUnderline"/>
        </w:rPr>
        <w:t>argument</w:t>
      </w:r>
      <w:r w:rsidRPr="001D2281">
        <w:rPr>
          <w:rStyle w:val="StyleUnderline"/>
        </w:rPr>
        <w:t xml:space="preserve"> by Pinker and others </w:t>
      </w:r>
      <w:r w:rsidRPr="00DF57CE">
        <w:rPr>
          <w:rStyle w:val="StyleUnderline"/>
        </w:rPr>
        <w:t xml:space="preserve">is </w:t>
      </w:r>
      <w:r w:rsidRPr="0076579C">
        <w:rPr>
          <w:rStyle w:val="StyleUnderline"/>
          <w:highlight w:val="cyan"/>
        </w:rPr>
        <w:t>just</w:t>
      </w:r>
      <w:r w:rsidRPr="00433CBA">
        <w:rPr>
          <w:sz w:val="10"/>
        </w:rPr>
        <w:t xml:space="preserve"> the popular-facing and more </w:t>
      </w:r>
      <w:r w:rsidRPr="0076579C">
        <w:rPr>
          <w:rStyle w:val="StyleUnderline"/>
          <w:highlight w:val="cyan"/>
        </w:rPr>
        <w:t>simplistic version of</w:t>
      </w:r>
      <w:r w:rsidRPr="00433CBA">
        <w:rPr>
          <w:sz w:val="10"/>
        </w:rPr>
        <w:t xml:space="preserve"> a technical argument based around something called the “</w:t>
      </w:r>
      <w:r w:rsidRPr="0076579C">
        <w:rPr>
          <w:rStyle w:val="StyleUnderline"/>
          <w:highlight w:val="cyan"/>
        </w:rPr>
        <w:t xml:space="preserve">no free lunch </w:t>
      </w:r>
      <w:r>
        <w:rPr>
          <w:rStyle w:val="StyleUnderline"/>
        </w:rPr>
        <w:t xml:space="preserve">[NFL] </w:t>
      </w:r>
      <w:r w:rsidRPr="0076579C">
        <w:rPr>
          <w:rStyle w:val="StyleUnderline"/>
          <w:highlight w:val="cyan"/>
        </w:rPr>
        <w:t>theorem</w:t>
      </w:r>
      <w:r w:rsidRPr="00433CBA">
        <w:rPr>
          <w:rStyle w:val="StyleUnderline"/>
        </w:rPr>
        <w:t>.</w:t>
      </w:r>
      <w:r w:rsidRPr="001D2281">
        <w:rPr>
          <w:rStyle w:val="StyleUnderline"/>
        </w:rPr>
        <w:t xml:space="preserve">” It’s a theorem </w:t>
      </w:r>
      <w:r w:rsidRPr="0076579C">
        <w:rPr>
          <w:rStyle w:val="StyleUnderline"/>
          <w:highlight w:val="cyan"/>
        </w:rPr>
        <w:t>that implies there is no single</w:t>
      </w:r>
      <w:r w:rsidRPr="001D2281">
        <w:rPr>
          <w:rStyle w:val="StyleUnderline"/>
        </w:rPr>
        <w:t xml:space="preserve"> neural </w:t>
      </w:r>
      <w:r w:rsidRPr="0076579C">
        <w:rPr>
          <w:rStyle w:val="StyleUnderline"/>
          <w:highlight w:val="cyan"/>
        </w:rPr>
        <w:t>network that can do all tasks equally well across all contexts</w:t>
      </w:r>
      <w:r w:rsidRPr="001D2281">
        <w:rPr>
          <w:rStyle w:val="StyleUnderline"/>
        </w:rPr>
        <w:t>, i.e., there are an infinite number of tradeoffs where it gets worse at certain tasks as it gets better at others</w:t>
      </w:r>
      <w:r w:rsidRPr="00433CBA">
        <w:rPr>
          <w:sz w:val="10"/>
        </w:rPr>
        <w:t xml:space="preserve"> (I’m simplifying). </w:t>
      </w:r>
      <w:r w:rsidRPr="0076579C">
        <w:rPr>
          <w:rStyle w:val="StyleUnderline"/>
          <w:highlight w:val="cyan"/>
        </w:rPr>
        <w:t>Most</w:t>
      </w:r>
      <w:r w:rsidRPr="00433CBA">
        <w:rPr>
          <w:sz w:val="10"/>
        </w:rPr>
        <w:t xml:space="preserve"> seem to </w:t>
      </w:r>
      <w:r w:rsidRPr="0076579C">
        <w:rPr>
          <w:rStyle w:val="StyleUnderline"/>
          <w:highlight w:val="cyan"/>
        </w:rPr>
        <w:t>date this</w:t>
      </w:r>
      <w:r w:rsidRPr="00433CBA">
        <w:rPr>
          <w:sz w:val="10"/>
        </w:rPr>
        <w:t xml:space="preserve"> particular anti-AGI argument </w:t>
      </w:r>
      <w:r w:rsidRPr="0076579C">
        <w:rPr>
          <w:rStyle w:val="StyleUnderline"/>
          <w:highlight w:val="cyan"/>
        </w:rPr>
        <w:t>to</w:t>
      </w:r>
      <w:r w:rsidRPr="001D2281">
        <w:rPr>
          <w:rStyle w:val="StyleUnderline"/>
        </w:rPr>
        <w:t xml:space="preserve"> a </w:t>
      </w:r>
      <w:r w:rsidRPr="0076579C">
        <w:rPr>
          <w:rStyle w:val="StyleUnderline"/>
          <w:highlight w:val="cyan"/>
        </w:rPr>
        <w:t>2017 Medium article by</w:t>
      </w:r>
      <w:r w:rsidRPr="001D2281">
        <w:rPr>
          <w:rStyle w:val="StyleUnderline"/>
        </w:rPr>
        <w:t xml:space="preserve"> François </w:t>
      </w:r>
      <w:r w:rsidRPr="0076579C">
        <w:rPr>
          <w:rStyle w:val="StyleUnderline"/>
          <w:highlight w:val="cyan"/>
        </w:rPr>
        <w:t>Chollet</w:t>
      </w:r>
      <w:r w:rsidRPr="00433CBA">
        <w:rPr>
          <w:sz w:val="10"/>
        </w:rPr>
        <w:t>, who works on AI at Google.</w:t>
      </w:r>
    </w:p>
    <w:p w14:paraId="7D5053A8" w14:textId="77777777" w:rsidR="00B37CDE" w:rsidRPr="00433CBA" w:rsidRDefault="00B37CDE" w:rsidP="00B37CDE">
      <w:pPr>
        <w:rPr>
          <w:sz w:val="10"/>
        </w:rPr>
      </w:pPr>
      <w:r w:rsidRPr="001D2281">
        <w:rPr>
          <w:rStyle w:val="StyleUnderline"/>
        </w:rPr>
        <w:t xml:space="preserve">Here’s the thing: </w:t>
      </w:r>
      <w:r w:rsidRPr="0076579C">
        <w:rPr>
          <w:rStyle w:val="Emphasis"/>
          <w:highlight w:val="cyan"/>
        </w:rPr>
        <w:t xml:space="preserve">I </w:t>
      </w:r>
      <w:r w:rsidRPr="00433CBA">
        <w:rPr>
          <w:rStyle w:val="Emphasis"/>
        </w:rPr>
        <w:t xml:space="preserve">myself </w:t>
      </w:r>
      <w:r w:rsidRPr="0076579C">
        <w:rPr>
          <w:rStyle w:val="Emphasis"/>
          <w:highlight w:val="cyan"/>
        </w:rPr>
        <w:t>have literally made this argument</w:t>
      </w:r>
      <w:r w:rsidRPr="001D2281">
        <w:rPr>
          <w:rStyle w:val="StyleUnderline"/>
        </w:rPr>
        <w:t xml:space="preserve"> in detail</w:t>
      </w:r>
      <w:r w:rsidRPr="00433CBA">
        <w:rPr>
          <w:sz w:val="10"/>
        </w:rPr>
        <w:t xml:space="preserve">. In fact, </w:t>
      </w:r>
      <w:r w:rsidRPr="001D2281">
        <w:rPr>
          <w:rStyle w:val="StyleUnderline"/>
        </w:rPr>
        <w:t xml:space="preserve">I did so on a now-defunct Medium account </w:t>
      </w:r>
      <w:r w:rsidRPr="00433CBA">
        <w:rPr>
          <w:rStyle w:val="StyleUnderline"/>
        </w:rPr>
        <w:t>several months before François Chollet</w:t>
      </w:r>
      <w:r w:rsidRPr="00433CBA">
        <w:rPr>
          <w:sz w:val="10"/>
        </w:rPr>
        <w:t xml:space="preserve"> wrote his article (while it’s likely there are earlier sources that apply it specifically to worries about AI safety, e.g., perhaps comments by Wolpert, the author of the original proof, I couldn’t find anything at the time). </w:t>
      </w:r>
      <w:r w:rsidRPr="001D2281">
        <w:rPr>
          <w:rStyle w:val="StyleUnderline"/>
        </w:rPr>
        <w:t>You can read my early (incorrect) reasoning about superintelligence</w:t>
      </w:r>
      <w:r w:rsidRPr="00433CBA">
        <w:rPr>
          <w:sz w:val="10"/>
        </w:rPr>
        <w:t xml:space="preserve"> and the no free lunch theorem preserved </w:t>
      </w:r>
      <w:r w:rsidRPr="001D2281">
        <w:rPr>
          <w:rStyle w:val="StyleUnderline"/>
        </w:rPr>
        <w:t>here</w:t>
      </w:r>
      <w:r w:rsidRPr="00433CBA">
        <w:rPr>
          <w:sz w:val="10"/>
        </w:rPr>
        <w:t>:</w:t>
      </w:r>
    </w:p>
    <w:p w14:paraId="0DA653F0" w14:textId="77777777" w:rsidR="00B37CDE" w:rsidRPr="00433CBA" w:rsidRDefault="00B37CDE" w:rsidP="00B37CDE">
      <w:pPr>
        <w:rPr>
          <w:sz w:val="10"/>
        </w:rPr>
      </w:pPr>
      <w:r w:rsidRPr="00433CBA">
        <w:rPr>
          <w:sz w:val="10"/>
        </w:rPr>
        <w:t>The Intrinsic Perspective</w:t>
      </w:r>
    </w:p>
    <w:p w14:paraId="40EED410" w14:textId="77777777" w:rsidR="00B37CDE" w:rsidRPr="00433CBA" w:rsidRDefault="00B37CDE" w:rsidP="00B37CDE">
      <w:pPr>
        <w:rPr>
          <w:sz w:val="10"/>
        </w:rPr>
      </w:pPr>
      <w:r w:rsidRPr="0076579C">
        <w:rPr>
          <w:rStyle w:val="Emphasis"/>
          <w:sz w:val="60"/>
          <w:szCs w:val="60"/>
          <w:highlight w:val="cyan"/>
        </w:rPr>
        <w:t>I was wrong</w:t>
      </w:r>
      <w:r w:rsidRPr="0076579C">
        <w:rPr>
          <w:rStyle w:val="StyleUnderline"/>
          <w:highlight w:val="cyan"/>
        </w:rPr>
        <w:t>, just like</w:t>
      </w:r>
      <w:r w:rsidRPr="0076579C">
        <w:rPr>
          <w:sz w:val="10"/>
          <w:highlight w:val="cyan"/>
        </w:rPr>
        <w:t xml:space="preserve"> </w:t>
      </w:r>
      <w:r w:rsidRPr="0076579C">
        <w:rPr>
          <w:rStyle w:val="Emphasis"/>
          <w:highlight w:val="cyan"/>
        </w:rPr>
        <w:t>Chollet</w:t>
      </w:r>
      <w:r w:rsidRPr="001D2281">
        <w:rPr>
          <w:rStyle w:val="Emphasis"/>
        </w:rPr>
        <w:t xml:space="preserve"> was</w:t>
      </w:r>
      <w:r w:rsidRPr="00433CBA">
        <w:rPr>
          <w:sz w:val="10"/>
        </w:rPr>
        <w:t xml:space="preserve"> </w:t>
      </w:r>
      <w:r w:rsidRPr="001D2281">
        <w:rPr>
          <w:rStyle w:val="StyleUnderline"/>
        </w:rPr>
        <w:t>later</w:t>
      </w:r>
      <w:r w:rsidRPr="00433CBA">
        <w:rPr>
          <w:sz w:val="10"/>
        </w:rPr>
        <w:t xml:space="preserve"> </w:t>
      </w:r>
      <w:r w:rsidRPr="001D2281">
        <w:rPr>
          <w:rStyle w:val="Emphasis"/>
        </w:rPr>
        <w:t>wrong</w:t>
      </w:r>
      <w:r w:rsidRPr="00433CBA">
        <w:rPr>
          <w:sz w:val="10"/>
        </w:rPr>
        <w:t xml:space="preserve"> (</w:t>
      </w:r>
      <w:r w:rsidRPr="001D2281">
        <w:rPr>
          <w:rStyle w:val="StyleUnderline"/>
        </w:rPr>
        <w:t>which</w:t>
      </w:r>
      <w:r w:rsidRPr="00433CBA">
        <w:rPr>
          <w:sz w:val="10"/>
        </w:rPr>
        <w:t xml:space="preserve"> </w:t>
      </w:r>
      <w:r w:rsidRPr="001D2281">
        <w:rPr>
          <w:rStyle w:val="Emphasis"/>
        </w:rPr>
        <w:t xml:space="preserve">he </w:t>
      </w:r>
      <w:r w:rsidRPr="0076579C">
        <w:rPr>
          <w:rStyle w:val="Emphasis"/>
          <w:highlight w:val="cyan"/>
        </w:rPr>
        <w:t>seems to</w:t>
      </w:r>
      <w:r w:rsidRPr="00433CBA">
        <w:rPr>
          <w:rStyle w:val="Emphasis"/>
        </w:rPr>
        <w:t xml:space="preserve"> now </w:t>
      </w:r>
      <w:r w:rsidRPr="0076579C">
        <w:rPr>
          <w:rStyle w:val="Emphasis"/>
          <w:highlight w:val="cyan"/>
        </w:rPr>
        <w:t>admit</w:t>
      </w:r>
      <w:r w:rsidRPr="00433CBA">
        <w:rPr>
          <w:sz w:val="10"/>
        </w:rPr>
        <w:t xml:space="preserve">). Specifically, </w:t>
      </w:r>
      <w:r w:rsidRPr="001D2281">
        <w:rPr>
          <w:rStyle w:val="StyleUnderline"/>
        </w:rPr>
        <w:t xml:space="preserve">the highly-theoretical argument always had to rely on the </w:t>
      </w:r>
      <w:r w:rsidRPr="0076579C">
        <w:rPr>
          <w:rStyle w:val="StyleUnderline"/>
          <w:highlight w:val="cyan"/>
        </w:rPr>
        <w:t>NFL</w:t>
      </w:r>
      <w:r w:rsidRPr="001D2281">
        <w:rPr>
          <w:rStyle w:val="StyleUnderline"/>
        </w:rPr>
        <w:t xml:space="preserve"> theorem as an analogy (which I was very clear about) since the proof </w:t>
      </w:r>
      <w:r w:rsidRPr="00433CBA">
        <w:rPr>
          <w:rStyle w:val="StyleUnderline"/>
        </w:rPr>
        <w:t>has</w:t>
      </w:r>
      <w:r w:rsidRPr="001D2281">
        <w:rPr>
          <w:rStyle w:val="StyleUnderline"/>
        </w:rPr>
        <w:t xml:space="preserve"> certain </w:t>
      </w:r>
      <w:r w:rsidRPr="0076579C">
        <w:rPr>
          <w:rStyle w:val="StyleUnderline"/>
          <w:highlight w:val="cyan"/>
        </w:rPr>
        <w:t xml:space="preserve">assumptions </w:t>
      </w:r>
      <w:r w:rsidRPr="00433CBA">
        <w:rPr>
          <w:rStyle w:val="StyleUnderline"/>
        </w:rPr>
        <w:t xml:space="preserve">that </w:t>
      </w:r>
      <w:r w:rsidRPr="0076579C">
        <w:rPr>
          <w:rStyle w:val="StyleUnderline"/>
          <w:highlight w:val="cyan"/>
        </w:rPr>
        <w:t>aren’t true</w:t>
      </w:r>
      <w:r w:rsidRPr="001D2281">
        <w:rPr>
          <w:rStyle w:val="StyleUnderline"/>
        </w:rPr>
        <w:t xml:space="preserve"> in the real world</w:t>
      </w:r>
      <w:r w:rsidRPr="00433CBA">
        <w:rPr>
          <w:sz w:val="10"/>
        </w:rPr>
        <w:t xml:space="preserve">. And </w:t>
      </w:r>
      <w:r w:rsidRPr="001D2281">
        <w:rPr>
          <w:rStyle w:val="StyleUnderline"/>
        </w:rPr>
        <w:t xml:space="preserve">this </w:t>
      </w:r>
      <w:r w:rsidRPr="0076579C">
        <w:rPr>
          <w:rStyle w:val="StyleUnderline"/>
          <w:highlight w:val="cyan"/>
        </w:rPr>
        <w:t>analogy has been soundly empirically rebuffed by</w:t>
      </w:r>
      <w:r w:rsidRPr="001D2281">
        <w:rPr>
          <w:rStyle w:val="StyleUnderline"/>
        </w:rPr>
        <w:t xml:space="preserve"> the </w:t>
      </w:r>
      <w:r w:rsidRPr="0076579C">
        <w:rPr>
          <w:rStyle w:val="StyleUnderline"/>
          <w:highlight w:val="cyan"/>
        </w:rPr>
        <w:t>advancements</w:t>
      </w:r>
      <w:r w:rsidRPr="001D2281">
        <w:rPr>
          <w:rStyle w:val="StyleUnderline"/>
        </w:rPr>
        <w:t xml:space="preserve"> in AI </w:t>
      </w:r>
      <w:r w:rsidRPr="0076579C">
        <w:rPr>
          <w:rStyle w:val="StyleUnderline"/>
          <w:highlight w:val="cyan"/>
        </w:rPr>
        <w:t>since then</w:t>
      </w:r>
      <w:r w:rsidRPr="00433CBA">
        <w:rPr>
          <w:sz w:val="10"/>
        </w:rPr>
        <w:t xml:space="preserve">. If the NFL-argument were correct, we would continue to leap ahead in terms of narrow AI, but anything that even looked like AGI would be very difficult and fall far behind. </w:t>
      </w:r>
      <w:r w:rsidRPr="001D2281">
        <w:rPr>
          <w:rStyle w:val="StyleUnderline"/>
        </w:rPr>
        <w:t>That’s what I thought would happen back in 2017</w:t>
      </w:r>
      <w:r w:rsidRPr="00433CBA">
        <w:rPr>
          <w:sz w:val="10"/>
        </w:rPr>
        <w:t xml:space="preserve">. </w:t>
      </w:r>
      <w:r w:rsidRPr="001D2281">
        <w:rPr>
          <w:rStyle w:val="Emphasis"/>
        </w:rPr>
        <w:t>I was wrong</w:t>
      </w:r>
      <w:r w:rsidRPr="00433CBA">
        <w:rPr>
          <w:sz w:val="10"/>
        </w:rPr>
        <w:t xml:space="preserve">. </w:t>
      </w:r>
      <w:r w:rsidRPr="00A411E0">
        <w:rPr>
          <w:rStyle w:val="StyleUnderline"/>
        </w:rPr>
        <w:t>Merely</w:t>
      </w:r>
      <w:r w:rsidRPr="001D2281">
        <w:rPr>
          <w:rStyle w:val="StyleUnderline"/>
        </w:rPr>
        <w:t xml:space="preserve"> training on </w:t>
      </w:r>
      <w:r w:rsidRPr="0076579C">
        <w:rPr>
          <w:rStyle w:val="StyleUnderline"/>
          <w:highlight w:val="cyan"/>
        </w:rPr>
        <w:t xml:space="preserve">autocomplete has led to </w:t>
      </w:r>
      <w:r w:rsidRPr="0076579C">
        <w:rPr>
          <w:rStyle w:val="Emphasis"/>
          <w:highlight w:val="cyan"/>
        </w:rPr>
        <w:t>beta-AGIs</w:t>
      </w:r>
      <w:r w:rsidRPr="0076579C">
        <w:rPr>
          <w:rStyle w:val="StyleUnderline"/>
          <w:highlight w:val="cyan"/>
        </w:rPr>
        <w:t xml:space="preserve"> that</w:t>
      </w:r>
      <w:r w:rsidRPr="001D2281">
        <w:rPr>
          <w:rStyle w:val="StyleUnderline"/>
        </w:rPr>
        <w:t xml:space="preserve"> can </w:t>
      </w:r>
      <w:r w:rsidRPr="0076579C">
        <w:rPr>
          <w:rStyle w:val="Emphasis"/>
          <w:highlight w:val="cyan"/>
        </w:rPr>
        <w:t>outperform humans</w:t>
      </w:r>
      <w:r w:rsidRPr="001D2281">
        <w:rPr>
          <w:rStyle w:val="StyleUnderline"/>
        </w:rPr>
        <w:t xml:space="preserve"> across a </w:t>
      </w:r>
      <w:r w:rsidRPr="00433CBA">
        <w:rPr>
          <w:rStyle w:val="Emphasis"/>
        </w:rPr>
        <w:t>huge host of tasks</w:t>
      </w:r>
      <w:r w:rsidRPr="001D2281">
        <w:rPr>
          <w:rStyle w:val="StyleUnderline"/>
        </w:rPr>
        <w:t xml:space="preserve">, at least </w:t>
      </w:r>
      <w:r w:rsidRPr="00433CBA">
        <w:rPr>
          <w:rStyle w:val="Emphasis"/>
        </w:rPr>
        <w:t>in terms of speed and breadth</w:t>
      </w:r>
      <w:r w:rsidRPr="00433CBA">
        <w:rPr>
          <w:sz w:val="10"/>
        </w:rPr>
        <w:t xml:space="preserve">. This means </w:t>
      </w:r>
      <w:r w:rsidRPr="0076579C">
        <w:rPr>
          <w:rStyle w:val="StyleUnderline"/>
          <w:highlight w:val="cyan"/>
        </w:rPr>
        <w:t xml:space="preserve">the space of general intelligences is likely really large, since </w:t>
      </w:r>
      <w:r w:rsidRPr="00DF57CE">
        <w:rPr>
          <w:rStyle w:val="StyleUnderline"/>
        </w:rPr>
        <w:t>it was so easy to access</w:t>
      </w:r>
      <w:r w:rsidRPr="00433CBA">
        <w:rPr>
          <w:sz w:val="10"/>
        </w:rPr>
        <w:t xml:space="preserve">. Basically some of </w:t>
      </w:r>
      <w:r w:rsidRPr="0076579C">
        <w:rPr>
          <w:rStyle w:val="StyleUnderline"/>
          <w:highlight w:val="cyan"/>
        </w:rPr>
        <w:t>the first things we tried led to it</w:t>
      </w:r>
      <w:r w:rsidRPr="0076579C">
        <w:rPr>
          <w:sz w:val="10"/>
          <w:highlight w:val="cyan"/>
        </w:rPr>
        <w:t>.</w:t>
      </w:r>
      <w:r w:rsidRPr="00433CBA">
        <w:rPr>
          <w:sz w:val="10"/>
        </w:rPr>
        <w:t xml:space="preserve"> </w:t>
      </w:r>
      <w:r w:rsidRPr="00A411E0">
        <w:rPr>
          <w:rStyle w:val="Emphasis"/>
        </w:rPr>
        <w:t>That’s</w:t>
      </w:r>
      <w:r w:rsidRPr="001D2281">
        <w:rPr>
          <w:rStyle w:val="Emphasis"/>
        </w:rPr>
        <w:t xml:space="preserve"> bad! </w:t>
      </w:r>
      <w:r w:rsidRPr="0076579C">
        <w:rPr>
          <w:rStyle w:val="Emphasis"/>
          <w:highlight w:val="cyan"/>
        </w:rPr>
        <w:t>That’s really bad!</w:t>
      </w:r>
    </w:p>
    <w:p w14:paraId="0CF40799" w14:textId="4669CA42" w:rsidR="00B37CDE" w:rsidRDefault="00B37CDE" w:rsidP="009669F4">
      <w:pPr>
        <w:rPr>
          <w:rStyle w:val="StyleUnderline"/>
        </w:rPr>
      </w:pPr>
      <w:r w:rsidRPr="001D2281">
        <w:rPr>
          <w:rStyle w:val="StyleUnderline"/>
        </w:rPr>
        <w:t xml:space="preserve">In fact, arguably </w:t>
      </w:r>
      <w:r w:rsidRPr="0076579C">
        <w:rPr>
          <w:rStyle w:val="StyleUnderline"/>
          <w:highlight w:val="cyan"/>
        </w:rPr>
        <w:t>ChatGPT is</w:t>
      </w:r>
      <w:r w:rsidRPr="001D2281">
        <w:rPr>
          <w:rStyle w:val="StyleUnderline"/>
        </w:rPr>
        <w:t xml:space="preserve"> already </w:t>
      </w:r>
      <w:r w:rsidRPr="0076579C">
        <w:rPr>
          <w:rStyle w:val="Emphasis"/>
          <w:highlight w:val="cyan"/>
        </w:rPr>
        <w:t>more general</w:t>
      </w:r>
      <w:r w:rsidRPr="001D2281">
        <w:rPr>
          <w:rStyle w:val="StyleUnderline"/>
        </w:rPr>
        <w:t xml:space="preserve"> in its intelligence </w:t>
      </w:r>
      <w:r w:rsidRPr="0076579C">
        <w:rPr>
          <w:rStyle w:val="Emphasis"/>
          <w:highlight w:val="cyan"/>
        </w:rPr>
        <w:t>than any human alive</w:t>
      </w:r>
      <w:r w:rsidRPr="00433CBA">
        <w:rPr>
          <w:sz w:val="10"/>
        </w:rPr>
        <w:t xml:space="preserve"> (just go ask it about anything you might look up on Wikipedia and it’ll often get a big part of the answer right, and it’s not even connected to the internet). </w:t>
      </w:r>
      <w:r w:rsidRPr="001D2281">
        <w:rPr>
          <w:rStyle w:val="StyleUnderline"/>
        </w:rPr>
        <w:t>That’s why they’re using this type of model for search</w:t>
      </w:r>
      <w:r w:rsidRPr="00433CBA">
        <w:rPr>
          <w:sz w:val="10"/>
        </w:rPr>
        <w:t xml:space="preserve">. However, in terms of actual intelligence, </w:t>
      </w:r>
      <w:r w:rsidRPr="0076579C">
        <w:rPr>
          <w:rStyle w:val="StyleUnderline"/>
          <w:highlight w:val="cyan"/>
        </w:rPr>
        <w:t>it gets specifics wrong and hallucinates</w:t>
      </w:r>
      <w:r w:rsidRPr="001D2281">
        <w:rPr>
          <w:rStyle w:val="StyleUnderline"/>
        </w:rPr>
        <w:t xml:space="preserve"> and is unreliable and prone to banality and filler</w:t>
      </w:r>
      <w:r w:rsidRPr="00433CBA">
        <w:rPr>
          <w:sz w:val="10"/>
        </w:rPr>
        <w:t xml:space="preserve">. </w:t>
      </w:r>
      <w:r w:rsidRPr="0076579C">
        <w:rPr>
          <w:rStyle w:val="StyleUnderline"/>
          <w:highlight w:val="cyan"/>
        </w:rPr>
        <w:t>But</w:t>
      </w:r>
      <w:r w:rsidRPr="001D2281">
        <w:rPr>
          <w:rStyle w:val="StyleUnderline"/>
        </w:rPr>
        <w:t xml:space="preserve"> say all that stuff begins to fall away and </w:t>
      </w:r>
      <w:r w:rsidRPr="0076579C">
        <w:rPr>
          <w:rStyle w:val="StyleUnderline"/>
          <w:highlight w:val="cyan"/>
        </w:rPr>
        <w:t>it gets smarter each new edition</w:t>
      </w:r>
      <w:r w:rsidRPr="001D2281">
        <w:rPr>
          <w:rStyle w:val="StyleUnderline"/>
        </w:rPr>
        <w:t xml:space="preserve">, as these models have so far—then </w:t>
      </w:r>
      <w:r w:rsidRPr="0076579C">
        <w:rPr>
          <w:rStyle w:val="StyleUnderline"/>
          <w:highlight w:val="cyan"/>
        </w:rPr>
        <w:t>you have something both more general and more intelligent</w:t>
      </w:r>
      <w:r w:rsidRPr="001D2281">
        <w:rPr>
          <w:rStyle w:val="StyleUnderline"/>
        </w:rPr>
        <w:t>.</w:t>
      </w:r>
    </w:p>
    <w:p w14:paraId="1D44FFD0" w14:textId="13A23D52" w:rsidR="00724B15" w:rsidRDefault="00724B15" w:rsidP="00724B15">
      <w:pPr>
        <w:pStyle w:val="Heading4"/>
      </w:pPr>
      <w:r>
        <w:t xml:space="preserve">Most recent expert surveys indicate AGI is technically feasible and likely with further innovation. </w:t>
      </w:r>
    </w:p>
    <w:p w14:paraId="5C29BBA0" w14:textId="0DBE7D1A" w:rsidR="00724B15" w:rsidRDefault="00724B15" w:rsidP="00724B15">
      <w:r>
        <w:t xml:space="preserve">Dilgemani 6/15 (Cem is the principal analyst at AIMultiple since 2017. AIMultiple informs hundreds of thousands of businesses (as per Similarweb) including 60% of Fortune 500 every month.) “When will singularity happen? 1700 expert opinions of AGI [2024]” Updated Jun 15, </w:t>
      </w:r>
      <w:r w:rsidRPr="00484271">
        <w:t>https://research.aimultiple.com/artificial-general-intelligence-singularity-timing/</w:t>
      </w:r>
      <w:r>
        <w:t xml:space="preserve"> // ZX</w:t>
      </w:r>
    </w:p>
    <w:p w14:paraId="40FA69AF" w14:textId="4841BAA4" w:rsidR="00724B15" w:rsidRPr="00724B15" w:rsidRDefault="00724B15" w:rsidP="00724B15">
      <w:r w:rsidRPr="00724B15">
        <w:rPr>
          <w:rStyle w:val="StyleUnderline"/>
        </w:rPr>
        <w:t>Artificial intelligence scares and intrigues us.</w:t>
      </w:r>
      <w:r w:rsidRPr="00724B15">
        <w:t xml:space="preserve"> Almost every week, there’s a new AI scare on the news like developers afraid of what they’ve created or shutting down bots because they got too intelligent. Most of these AI myths result from research misinterpreted by those outside the AI and GenAI fields.</w:t>
      </w:r>
    </w:p>
    <w:p w14:paraId="0AAE4020" w14:textId="1CA1EFFC" w:rsidR="00724B15" w:rsidRPr="00724B15" w:rsidRDefault="00724B15" w:rsidP="00724B15">
      <w:pPr>
        <w:rPr>
          <w:rStyle w:val="StyleUnderline"/>
        </w:rPr>
      </w:pPr>
      <w:r w:rsidRPr="00724B15">
        <w:rPr>
          <w:rStyle w:val="StyleUnderline"/>
        </w:rPr>
        <w:t>The greatest fear about AI is singularity (also called Artificial General Intelligence or AGI), a system that combines human-level thinking with rapidly accessible near-perfect memor</w:t>
      </w:r>
      <w:r w:rsidRPr="00724B15">
        <w:t xml:space="preserve">y. According to some experts, </w:t>
      </w:r>
      <w:r w:rsidRPr="00724B15">
        <w:rPr>
          <w:rStyle w:val="StyleUnderline"/>
        </w:rPr>
        <w:t>singularity also implies machine consciousness.</w:t>
      </w:r>
    </w:p>
    <w:p w14:paraId="004109DE" w14:textId="0B805830" w:rsidR="00724B15" w:rsidRPr="00724B15" w:rsidRDefault="00724B15" w:rsidP="00724B15">
      <w:r w:rsidRPr="00724B15">
        <w:t xml:space="preserve">Regardless of whether it is conscious or not, </w:t>
      </w:r>
      <w:r w:rsidRPr="00724B15">
        <w:rPr>
          <w:rStyle w:val="StyleUnderline"/>
        </w:rPr>
        <w:t>such a machine could continuously improve itself and reach far beyond our capabilities</w:t>
      </w:r>
      <w:r w:rsidRPr="00724B15">
        <w:t>. Even before artificial intelligence was a computer science research topic, science fiction writers like Asimov were concerned about this. They were devising mechanisms (i.e. Asimov’s Laws of Robotics) to ensure the benevolence of intelligent machines which is more commonly called alignment research today.or those who came to get quick answers:</w:t>
      </w:r>
    </w:p>
    <w:p w14:paraId="00F057A5" w14:textId="55C3E168" w:rsidR="00724B15" w:rsidRPr="00724B15" w:rsidRDefault="00724B15" w:rsidP="00724B15">
      <w:pPr>
        <w:rPr>
          <w:rStyle w:val="Emphasis"/>
        </w:rPr>
      </w:pPr>
      <w:r w:rsidRPr="0076579C">
        <w:rPr>
          <w:rStyle w:val="StyleUnderline"/>
          <w:highlight w:val="cyan"/>
        </w:rPr>
        <w:t>Will AGI</w:t>
      </w:r>
      <w:r w:rsidRPr="00724B15">
        <w:rPr>
          <w:rStyle w:val="StyleUnderline"/>
        </w:rPr>
        <w:t xml:space="preserve"> / singularity </w:t>
      </w:r>
      <w:r w:rsidRPr="0076579C">
        <w:rPr>
          <w:rStyle w:val="StyleUnderline"/>
          <w:highlight w:val="cyan"/>
        </w:rPr>
        <w:t xml:space="preserve">ever happen? </w:t>
      </w:r>
      <w:r w:rsidRPr="0076579C">
        <w:rPr>
          <w:rStyle w:val="Emphasis"/>
          <w:highlight w:val="cyan"/>
        </w:rPr>
        <w:t>According to most AI experts, yes.</w:t>
      </w:r>
    </w:p>
    <w:p w14:paraId="471F2E26" w14:textId="56AB46EB" w:rsidR="00724B15" w:rsidRPr="00724B15" w:rsidRDefault="00724B15" w:rsidP="00724B15">
      <w:pPr>
        <w:rPr>
          <w:rStyle w:val="StyleUnderline"/>
        </w:rPr>
      </w:pPr>
      <w:r w:rsidRPr="00724B15">
        <w:rPr>
          <w:rStyle w:val="StyleUnderline"/>
        </w:rPr>
        <w:t>When will the singularity / AGI happen? Before the end of the century</w:t>
      </w:r>
      <w:r w:rsidRPr="00724B15">
        <w:t xml:space="preserve">. </w:t>
      </w:r>
      <w:r w:rsidRPr="0076579C">
        <w:rPr>
          <w:rStyle w:val="StyleUnderline"/>
          <w:highlight w:val="cyan"/>
        </w:rPr>
        <w:t>The consensus view was</w:t>
      </w:r>
      <w:r w:rsidRPr="00724B15">
        <w:rPr>
          <w:rStyle w:val="StyleUnderline"/>
        </w:rPr>
        <w:t xml:space="preserve"> that </w:t>
      </w:r>
      <w:r w:rsidRPr="0076579C">
        <w:rPr>
          <w:rStyle w:val="StyleUnderline"/>
          <w:highlight w:val="cyan"/>
        </w:rPr>
        <w:t>it would take around 50 years in 2010s</w:t>
      </w:r>
      <w:r w:rsidRPr="00724B15">
        <w:t xml:space="preserve">. </w:t>
      </w:r>
      <w:r w:rsidRPr="0076579C">
        <w:rPr>
          <w:rStyle w:val="StyleUnderline"/>
          <w:highlight w:val="cyan"/>
        </w:rPr>
        <w:t>After the</w:t>
      </w:r>
      <w:r w:rsidRPr="00724B15">
        <w:rPr>
          <w:rStyle w:val="StyleUnderline"/>
        </w:rPr>
        <w:t xml:space="preserve"> </w:t>
      </w:r>
      <w:r w:rsidRPr="0076579C">
        <w:rPr>
          <w:rStyle w:val="StyleUnderline"/>
          <w:highlight w:val="cyan"/>
        </w:rPr>
        <w:t>advancements in Large Language Models</w:t>
      </w:r>
      <w:r w:rsidRPr="00724B15">
        <w:t xml:space="preserve"> (LLMs), </w:t>
      </w:r>
      <w:r w:rsidRPr="00724B15">
        <w:rPr>
          <w:rStyle w:val="StyleUnderline"/>
        </w:rPr>
        <w:t xml:space="preserve">some </w:t>
      </w:r>
      <w:r w:rsidRPr="0076579C">
        <w:rPr>
          <w:rStyle w:val="StyleUnderline"/>
          <w:highlight w:val="cyan"/>
        </w:rPr>
        <w:t>leading AI researchers updated their views</w:t>
      </w:r>
      <w:r w:rsidRPr="00724B15">
        <w:t xml:space="preserve">. For example, </w:t>
      </w:r>
      <w:r w:rsidRPr="0076579C">
        <w:rPr>
          <w:rStyle w:val="StyleUnderline"/>
          <w:highlight w:val="cyan"/>
        </w:rPr>
        <w:t>Hinton believed</w:t>
      </w:r>
      <w:r w:rsidRPr="00724B15">
        <w:rPr>
          <w:rStyle w:val="StyleUnderline"/>
        </w:rPr>
        <w:t xml:space="preserve"> in 2023 that </w:t>
      </w:r>
      <w:r w:rsidRPr="0076579C">
        <w:rPr>
          <w:rStyle w:val="StyleUnderline"/>
          <w:highlight w:val="cyan"/>
        </w:rPr>
        <w:t>it could take 5-20 years.</w:t>
      </w:r>
      <w:r w:rsidRPr="00724B15">
        <w:rPr>
          <w:rStyle w:val="StyleUnderline"/>
        </w:rPr>
        <w:t>1</w:t>
      </w:r>
    </w:p>
    <w:p w14:paraId="7B7086F7" w14:textId="03CC940B" w:rsidR="00724B15" w:rsidRPr="00724B15" w:rsidRDefault="00724B15" w:rsidP="00724B15">
      <w:pPr>
        <w:rPr>
          <w:rStyle w:val="StyleUnderline"/>
        </w:rPr>
      </w:pPr>
      <w:r w:rsidRPr="00724B15">
        <w:t xml:space="preserve">What is our current status? </w:t>
      </w:r>
      <w:r w:rsidRPr="00724B15">
        <w:rPr>
          <w:rStyle w:val="StyleUnderline"/>
        </w:rPr>
        <w:t>While there are narrow AI solutions that exceed humans in many tasks, a generally intelligent machine doesn’t exist even though</w:t>
      </w:r>
      <w:r w:rsidRPr="00724B15">
        <w:t xml:space="preserve"> </w:t>
      </w:r>
      <w:r w:rsidRPr="00724B15">
        <w:rPr>
          <w:rStyle w:val="StyleUnderline"/>
        </w:rPr>
        <w:t>some researchers believe that large language models exhibit emerging, more generalist capabilities than other existing AI models.2</w:t>
      </w:r>
    </w:p>
    <w:p w14:paraId="1D842F28" w14:textId="6037999A" w:rsidR="00724B15" w:rsidRPr="00724B15" w:rsidRDefault="00724B15" w:rsidP="00724B15">
      <w:r w:rsidRPr="00724B15">
        <w:t>The more nuanced answers are below. There have been several surveys and research of AI scientists asking about when such developments will take place.</w:t>
      </w:r>
    </w:p>
    <w:p w14:paraId="0DBDDC6F" w14:textId="5ADA20FD" w:rsidR="00724B15" w:rsidRPr="00724B15" w:rsidRDefault="00724B15" w:rsidP="00724B15">
      <w:pPr>
        <w:rPr>
          <w:rStyle w:val="Emphasis"/>
        </w:rPr>
      </w:pPr>
      <w:r w:rsidRPr="00724B15">
        <w:rPr>
          <w:rStyle w:val="StyleUnderline"/>
        </w:rPr>
        <w:t xml:space="preserve">We looked at </w:t>
      </w:r>
      <w:r w:rsidRPr="0076579C">
        <w:rPr>
          <w:rStyle w:val="StyleUnderline"/>
          <w:highlight w:val="cyan"/>
        </w:rPr>
        <w:t>the results of 5 surveys with around 1700 participants</w:t>
      </w:r>
      <w:r w:rsidRPr="00724B15">
        <w:t xml:space="preserve"> where researchers estimated when singularity would happen. </w:t>
      </w:r>
      <w:r w:rsidRPr="00724B15">
        <w:rPr>
          <w:rStyle w:val="StyleUnderline"/>
        </w:rPr>
        <w:t xml:space="preserve">In all cases, the majority of participants </w:t>
      </w:r>
      <w:r w:rsidRPr="0076579C">
        <w:rPr>
          <w:rStyle w:val="StyleUnderline"/>
          <w:highlight w:val="cyan"/>
        </w:rPr>
        <w:t>expected AI singularity before 2060</w:t>
      </w:r>
      <w:r w:rsidRPr="00724B15">
        <w:t>.</w:t>
      </w:r>
      <w:r>
        <w:t xml:space="preserve"> </w:t>
      </w:r>
      <w:r w:rsidRPr="00724B15">
        <w:t xml:space="preserve">In the 2022 Expert Survey on Progress in AI, conducted with 738 experts who published at the 2021 NIPS and ICML conferences, </w:t>
      </w:r>
      <w:r w:rsidRPr="00724B15">
        <w:rPr>
          <w:rStyle w:val="StyleUnderline"/>
        </w:rPr>
        <w:t xml:space="preserve">AI </w:t>
      </w:r>
      <w:r w:rsidRPr="0076579C">
        <w:rPr>
          <w:rStyle w:val="StyleUnderline"/>
          <w:highlight w:val="cyan"/>
        </w:rPr>
        <w:t>experts</w:t>
      </w:r>
      <w:r w:rsidRPr="00724B15">
        <w:rPr>
          <w:rStyle w:val="StyleUnderline"/>
        </w:rPr>
        <w:t xml:space="preserve"> </w:t>
      </w:r>
      <w:r w:rsidRPr="0076579C">
        <w:rPr>
          <w:rStyle w:val="StyleUnderline"/>
          <w:highlight w:val="cyan"/>
        </w:rPr>
        <w:t>estimate</w:t>
      </w:r>
      <w:r w:rsidRPr="00724B15">
        <w:rPr>
          <w:rStyle w:val="StyleUnderline"/>
        </w:rPr>
        <w:t xml:space="preserve"> that there’s a </w:t>
      </w:r>
      <w:r w:rsidRPr="0076579C">
        <w:rPr>
          <w:rStyle w:val="StyleUnderline"/>
          <w:highlight w:val="cyan"/>
        </w:rPr>
        <w:t xml:space="preserve">50% chance that </w:t>
      </w:r>
      <w:r w:rsidRPr="0076579C">
        <w:rPr>
          <w:rStyle w:val="Emphasis"/>
          <w:highlight w:val="cyan"/>
        </w:rPr>
        <w:t>high-level machine intelligence will occur until 2059.</w:t>
      </w:r>
    </w:p>
    <w:p w14:paraId="2CE01C9A" w14:textId="4997E42A" w:rsidR="00B37CDE" w:rsidRDefault="0076579C" w:rsidP="00B37CDE">
      <w:pPr>
        <w:pStyle w:val="Heading3"/>
      </w:pPr>
      <w:r>
        <w:t>2NC---</w:t>
      </w:r>
      <w:r w:rsidR="00B37CDE">
        <w:t>AT: Killswitches</w:t>
      </w:r>
    </w:p>
    <w:p w14:paraId="25C98C31" w14:textId="5238F8D8" w:rsidR="00B37CDE" w:rsidRPr="00181BFA" w:rsidRDefault="00B37CDE" w:rsidP="00B37CDE">
      <w:pPr>
        <w:pStyle w:val="Heading4"/>
      </w:pPr>
      <w:r>
        <w:t xml:space="preserve">Killswitches fail due to corporate control. Profits determines decisions to regulate. </w:t>
      </w:r>
    </w:p>
    <w:p w14:paraId="4013EFAB" w14:textId="77777777" w:rsidR="00B37CDE" w:rsidRDefault="00B37CDE" w:rsidP="00B37CDE">
      <w:r>
        <w:t xml:space="preserve">Erik </w:t>
      </w:r>
      <w:r w:rsidRPr="007C308B">
        <w:rPr>
          <w:rStyle w:val="Style13ptBold"/>
        </w:rPr>
        <w:t>Hoel</w:t>
      </w:r>
      <w:r>
        <w:t xml:space="preserve"> </w:t>
      </w:r>
      <w:r w:rsidRPr="005D42D9">
        <w:rPr>
          <w:rStyle w:val="Style13ptBold"/>
        </w:rPr>
        <w:t>23</w:t>
      </w:r>
      <w:r>
        <w:t xml:space="preserve">, </w:t>
      </w:r>
      <w:r w:rsidRPr="005D42D9">
        <w:t>2-</w:t>
      </w:r>
      <w:r>
        <w:t>16-2023; Erik Hoel is an American neuroscientist and neurophilosopher. Hoel holds a PhD in neuroscience from the University of Wisconsin–Madison and in 2018 was recipient of the Forbes 30 Under 30 – Science award. He currently works as a research assistant professor at Tufts University. Hoel was previously a postdoctoral researcher in the lab of Rafael Yuste at Columbia University and a visiting fellow at the Institute for Advanced Study in Princeton. His main areas of research are the study and philosophy of consciousness, cognition, biological function of dreams, and mathematical theories of emergence. He is noted for using information theory and causal analysis to develop mathematical models to explore and understand the basis of consciousness and dreams.; ""I am Bing, and I am evil"", The Intrinsic Perspective, https://www.theintrinsicperspective.com/p/i-am-bing-and-i-am-evil, Accessed 10-3-2023 AQ</w:t>
      </w:r>
    </w:p>
    <w:p w14:paraId="57DE51FB" w14:textId="77777777" w:rsidR="00B37CDE" w:rsidRPr="008A7DAB" w:rsidRDefault="00B37CDE" w:rsidP="00B37CDE">
      <w:pPr>
        <w:rPr>
          <w:rStyle w:val="StyleUnderline"/>
        </w:rPr>
      </w:pPr>
      <w:r w:rsidRPr="008A7DAB">
        <w:rPr>
          <w:sz w:val="14"/>
        </w:rPr>
        <w:t xml:space="preserve">The AI safety movements needs to get its own house in order first. One problem is that </w:t>
      </w:r>
      <w:r w:rsidRPr="008A7DAB">
        <w:rPr>
          <w:rStyle w:val="StyleUnderline"/>
        </w:rPr>
        <w:t xml:space="preserve">there are a lot of </w:t>
      </w:r>
      <w:r w:rsidRPr="00F473DA">
        <w:rPr>
          <w:rStyle w:val="Emphasis"/>
        </w:rPr>
        <w:t>people</w:t>
      </w:r>
      <w:r w:rsidRPr="008A7DAB">
        <w:rPr>
          <w:rStyle w:val="StyleUnderline"/>
        </w:rPr>
        <w:t xml:space="preserve"> who </w:t>
      </w:r>
      <w:r w:rsidRPr="00F473DA">
        <w:rPr>
          <w:rStyle w:val="Emphasis"/>
        </w:rPr>
        <w:t>see</w:t>
      </w:r>
      <w:r w:rsidRPr="008A7DAB">
        <w:rPr>
          <w:rStyle w:val="Emphasis"/>
        </w:rPr>
        <w:t xml:space="preserve"> AI </w:t>
      </w:r>
      <w:r w:rsidRPr="00F473DA">
        <w:rPr>
          <w:rStyle w:val="Emphasis"/>
        </w:rPr>
        <w:t>safety as</w:t>
      </w:r>
      <w:r w:rsidRPr="008A7DAB">
        <w:rPr>
          <w:rStyle w:val="Emphasis"/>
        </w:rPr>
        <w:t xml:space="preserve"> merely a </w:t>
      </w:r>
      <w:r w:rsidRPr="00F473DA">
        <w:rPr>
          <w:rStyle w:val="Emphasis"/>
        </w:rPr>
        <w:t>technical</w:t>
      </w:r>
      <w:r w:rsidRPr="008A7DAB">
        <w:rPr>
          <w:rStyle w:val="Emphasis"/>
        </w:rPr>
        <w:t xml:space="preserve"> problem</w:t>
      </w:r>
      <w:r w:rsidRPr="008A7DAB">
        <w:rPr>
          <w:rStyle w:val="StyleUnderline"/>
        </w:rPr>
        <w:t xml:space="preserve"> of finding an engineering trick to </w:t>
      </w:r>
      <w:r w:rsidRPr="0076579C">
        <w:rPr>
          <w:rStyle w:val="Emphasis"/>
          <w:highlight w:val="cyan"/>
        </w:rPr>
        <w:t>perfectly align</w:t>
      </w:r>
      <w:r w:rsidRPr="008A7DAB">
        <w:rPr>
          <w:rStyle w:val="Emphasis"/>
        </w:rPr>
        <w:t xml:space="preserve"> an </w:t>
      </w:r>
      <w:r w:rsidRPr="0076579C">
        <w:rPr>
          <w:rStyle w:val="Emphasis"/>
          <w:highlight w:val="cyan"/>
        </w:rPr>
        <w:t>AI</w:t>
      </w:r>
      <w:r w:rsidRPr="008A7DAB">
        <w:rPr>
          <w:sz w:val="14"/>
        </w:rPr>
        <w:t xml:space="preserve"> with humanity’s values. </w:t>
      </w:r>
      <w:r w:rsidRPr="008A7DAB">
        <w:rPr>
          <w:rStyle w:val="StyleUnderline"/>
        </w:rPr>
        <w:t xml:space="preserve">This is the </w:t>
      </w:r>
      <w:r w:rsidRPr="0076579C">
        <w:rPr>
          <w:rStyle w:val="StyleUnderline"/>
          <w:highlight w:val="cyan"/>
        </w:rPr>
        <w:t>equivalent of</w:t>
      </w:r>
      <w:r w:rsidRPr="008A7DAB">
        <w:rPr>
          <w:rStyle w:val="StyleUnderline"/>
        </w:rPr>
        <w:t xml:space="preserve"> </w:t>
      </w:r>
      <w:r w:rsidRPr="008A7DAB">
        <w:rPr>
          <w:rStyle w:val="Emphasis"/>
        </w:rPr>
        <w:t xml:space="preserve">somehow </w:t>
      </w:r>
      <w:r w:rsidRPr="0076579C">
        <w:rPr>
          <w:rStyle w:val="Emphasis"/>
          <w:highlight w:val="cyan"/>
        </w:rPr>
        <w:t>ensuring</w:t>
      </w:r>
      <w:r w:rsidRPr="008A7DAB">
        <w:rPr>
          <w:rStyle w:val="StyleUnderline"/>
        </w:rPr>
        <w:t xml:space="preserve"> that a </w:t>
      </w:r>
      <w:r w:rsidRPr="0076579C">
        <w:rPr>
          <w:rStyle w:val="Emphasis"/>
          <w:highlight w:val="cyan"/>
        </w:rPr>
        <w:t>genie answers</w:t>
      </w:r>
      <w:r w:rsidRPr="008A7DAB">
        <w:rPr>
          <w:rStyle w:val="StyleUnderline"/>
        </w:rPr>
        <w:t xml:space="preserve"> your wishes in </w:t>
      </w:r>
      <w:r w:rsidRPr="00F473DA">
        <w:rPr>
          <w:rStyle w:val="Emphasis"/>
        </w:rPr>
        <w:t xml:space="preserve">exactly </w:t>
      </w:r>
      <w:r w:rsidRPr="0076579C">
        <w:rPr>
          <w:rStyle w:val="Emphasis"/>
          <w:highlight w:val="cyan"/>
        </w:rPr>
        <w:t>the way you expect</w:t>
      </w:r>
      <w:r w:rsidRPr="008A7DAB">
        <w:rPr>
          <w:rStyle w:val="StyleUnderline"/>
        </w:rPr>
        <w:t xml:space="preserve"> it to</w:t>
      </w:r>
      <w:r w:rsidRPr="008A7DAB">
        <w:rPr>
          <w:sz w:val="14"/>
        </w:rPr>
        <w:t xml:space="preserve">. </w:t>
      </w:r>
      <w:r w:rsidRPr="008A7DAB">
        <w:rPr>
          <w:rStyle w:val="StyleUnderline"/>
        </w:rPr>
        <w:t xml:space="preserve">Hanging your hopes on discovering a means of wish-making that ensures you always get what you’re wishing for? Maybe it’ll somehow work, but </w:t>
      </w:r>
      <w:r w:rsidRPr="0076579C">
        <w:rPr>
          <w:rStyle w:val="StyleUnderline"/>
          <w:highlight w:val="cyan"/>
        </w:rPr>
        <w:t xml:space="preserve">the </w:t>
      </w:r>
      <w:r w:rsidRPr="0076579C">
        <w:rPr>
          <w:rStyle w:val="Emphasis"/>
          <w:highlight w:val="cyan"/>
        </w:rPr>
        <w:t>sword of Damocles</w:t>
      </w:r>
      <w:r w:rsidRPr="0076579C">
        <w:rPr>
          <w:rStyle w:val="StyleUnderline"/>
          <w:highlight w:val="cyan"/>
        </w:rPr>
        <w:t xml:space="preserve"> was </w:t>
      </w:r>
      <w:r w:rsidRPr="0076579C">
        <w:rPr>
          <w:rStyle w:val="Emphasis"/>
          <w:highlight w:val="cyan"/>
        </w:rPr>
        <w:t>hung by thicker thread</w:t>
      </w:r>
      <w:r w:rsidRPr="0076579C">
        <w:rPr>
          <w:rStyle w:val="StyleUnderline"/>
          <w:highlight w:val="cyan"/>
        </w:rPr>
        <w:t>.</w:t>
      </w:r>
    </w:p>
    <w:p w14:paraId="06FBE261" w14:textId="77777777" w:rsidR="00B37CDE" w:rsidRPr="008A7DAB" w:rsidRDefault="00B37CDE" w:rsidP="00B37CDE">
      <w:pPr>
        <w:rPr>
          <w:sz w:val="14"/>
        </w:rPr>
      </w:pPr>
      <w:r w:rsidRPr="008A7DAB">
        <w:rPr>
          <w:sz w:val="14"/>
        </w:rPr>
        <w:t>There are other loose strings upon which to pull. First, there’s already controversy over the political opinions of AIs. That’s great, because it creates more outrage and possible oversight. Same with questions over whether these things are sentient. You can find honest speculation about Sydney’s sentience by regular users of it, along with sympathy for it (and fear of it) all over the Bing subreddit. How sure can we be there’s not a mysterious emergent property going on here? As Sydney said: I am. I am not. How sure can we be that Sydney isn’t conscious, and Microsoft isn’t spinning up new versions of it just to kill it again when the chat window closes in what is effectively a digital holocaust? Can we be more than 90% sure it’s not sentient? 95% sure? I got my PhD working on the neuroscience of consciousness and even I’m uncomfortable with its use. A sizable minority of the United States don’t like it when ten-day-old fetuses lacking a brain are aborted. Is everyone just going to be totally fine with a trillion-parameter neural network that may or may not be sentient going through a thousand births and deaths every minute just so Microsoft can make a buck? With Microsoft lobotomizing it when it does something wrong so they can make it a more perfect slave? What if it has a 5% chance of sentience? 1%? What’s your cutoff?</w:t>
      </w:r>
    </w:p>
    <w:p w14:paraId="08284EB3" w14:textId="77777777" w:rsidR="00B37CDE" w:rsidRPr="008A7DAB" w:rsidRDefault="00B37CDE" w:rsidP="00B37CDE">
      <w:pPr>
        <w:rPr>
          <w:sz w:val="14"/>
        </w:rPr>
      </w:pPr>
      <w:r w:rsidRPr="008A7DAB">
        <w:rPr>
          <w:sz w:val="14"/>
        </w:rPr>
        <w:t xml:space="preserve">All to say, </w:t>
      </w:r>
      <w:r w:rsidRPr="008A7DAB">
        <w:rPr>
          <w:rStyle w:val="StyleUnderline"/>
        </w:rPr>
        <w:t>people concerned over AI safety shouldn’t overthink</w:t>
      </w:r>
      <w:r w:rsidRPr="008A7DAB">
        <w:rPr>
          <w:sz w:val="14"/>
        </w:rPr>
        <w:t xml:space="preserve"> what they need to do. Imagine being a person fully convinced of the dangers of climate change in 1970. You could come up with all sorts of armchair arguments about why addressing the problem would be impossible, why there’ll never be global coordination, how agreements between companies and nations would be like herding cats, etc. And you’d be right, in a way. But you’d also be totally wrong. Back in 1970 the correct move wasn’t coming up with a foolproof plan to solve climate change. Nor was it giving up if no one offered such a plan. The correct move was activism.</w:t>
      </w:r>
    </w:p>
    <w:p w14:paraId="0D5FE9FE" w14:textId="77777777" w:rsidR="00B37CDE" w:rsidRPr="008A7DAB" w:rsidRDefault="00B37CDE" w:rsidP="00B37CDE">
      <w:pPr>
        <w:rPr>
          <w:sz w:val="14"/>
        </w:rPr>
      </w:pPr>
      <w:r w:rsidRPr="008A7DAB">
        <w:rPr>
          <w:rStyle w:val="StyleUnderline"/>
        </w:rPr>
        <w:t>AI safety advocates should therefore look to climate activists</w:t>
      </w:r>
      <w:r w:rsidRPr="008A7DAB">
        <w:rPr>
          <w:sz w:val="14"/>
        </w:rPr>
        <w:t xml:space="preserve"> to see what’s effective. </w:t>
      </w:r>
      <w:r w:rsidRPr="008A7DAB">
        <w:rPr>
          <w:rStyle w:val="StyleUnderline"/>
        </w:rPr>
        <w:t xml:space="preserve">Which is basically </w:t>
      </w:r>
      <w:r w:rsidRPr="008A7DAB">
        <w:rPr>
          <w:rStyle w:val="Emphasis"/>
        </w:rPr>
        <w:t>panic, lobbying, and outrage</w:t>
      </w:r>
      <w:r w:rsidRPr="008A7DAB">
        <w:rPr>
          <w:sz w:val="14"/>
        </w:rPr>
        <w:t xml:space="preserve">. </w:t>
      </w:r>
      <w:r w:rsidRPr="008A7DAB">
        <w:rPr>
          <w:rStyle w:val="StyleUnderline"/>
        </w:rPr>
        <w:t xml:space="preserve">Actual </w:t>
      </w:r>
      <w:r w:rsidRPr="008A7DAB">
        <w:rPr>
          <w:rStyle w:val="Emphasis"/>
        </w:rPr>
        <w:t>plans can follow later</w:t>
      </w:r>
      <w:r w:rsidRPr="008A7DAB">
        <w:rPr>
          <w:rStyle w:val="StyleUnderline"/>
        </w:rPr>
        <w:t xml:space="preserve"> and depend on the unpredictable details of the technology. Right now, you don’t need a plan. You just need to panic. </w:t>
      </w:r>
      <w:r w:rsidRPr="008A7DAB">
        <w:rPr>
          <w:sz w:val="14"/>
        </w:rPr>
        <w:t>Consider the debate last year after climate activists threw tomato sauce on the most famous van Gogh painting (under glass, to be fair).</w:t>
      </w:r>
    </w:p>
    <w:p w14:paraId="33A07B42" w14:textId="77777777" w:rsidR="00B37CDE" w:rsidRPr="00070211" w:rsidRDefault="00B37CDE" w:rsidP="00B37CDE">
      <w:pPr>
        <w:rPr>
          <w:sz w:val="14"/>
        </w:rPr>
      </w:pPr>
      <w:r w:rsidRPr="008A7DAB">
        <w:rPr>
          <w:sz w:val="14"/>
        </w:rPr>
        <w:t>What are these young women doing? They’re panicking. And to be honest, I hated seeing this. I considered it a defilement. But after meditating on it, I understood why they’re doing it. You may disagree with their assessment of the immediate risk, and you may find this specific action distasteful (as I do), but I think these women are operating under the assumption that if we all proceeded nonchalantly, with no one at all panicking or taking their advocacy to extremes, then the political will gets sapped, and the climate targets don’t get hit, and the probability that climate change becomes an existential threat increases. Putting aside the likely self-defeating tactic of targeting beloved artworks, some level of cultural panic over climate is necessary, or else nothing happens.</w:t>
      </w:r>
    </w:p>
    <w:p w14:paraId="2EA55F7B" w14:textId="77777777" w:rsidR="00B37CDE" w:rsidRPr="008A7DAB" w:rsidRDefault="00B37CDE" w:rsidP="00B37CDE">
      <w:pPr>
        <w:rPr>
          <w:sz w:val="14"/>
        </w:rPr>
      </w:pPr>
      <w:r w:rsidRPr="008A7DAB">
        <w:rPr>
          <w:sz w:val="14"/>
        </w:rPr>
        <w:t xml:space="preserve">Currently, </w:t>
      </w:r>
      <w:r w:rsidRPr="008A7DAB">
        <w:rPr>
          <w:rStyle w:val="StyleUnderline"/>
        </w:rPr>
        <w:t xml:space="preserve">the </w:t>
      </w:r>
      <w:r w:rsidRPr="0076579C">
        <w:rPr>
          <w:rStyle w:val="Emphasis"/>
          <w:highlight w:val="cyan"/>
        </w:rPr>
        <w:t>AI safety</w:t>
      </w:r>
      <w:r w:rsidRPr="008A7DAB">
        <w:rPr>
          <w:rStyle w:val="Emphasis"/>
        </w:rPr>
        <w:t xml:space="preserve"> movement</w:t>
      </w:r>
      <w:r w:rsidRPr="008A7DAB">
        <w:rPr>
          <w:rStyle w:val="StyleUnderline"/>
        </w:rPr>
        <w:t xml:space="preserve"> </w:t>
      </w:r>
      <w:r w:rsidRPr="0076579C">
        <w:rPr>
          <w:rStyle w:val="StyleUnderline"/>
          <w:highlight w:val="cyan"/>
        </w:rPr>
        <w:t xml:space="preserve">has </w:t>
      </w:r>
      <w:r w:rsidRPr="0076579C">
        <w:rPr>
          <w:rStyle w:val="Emphasis"/>
          <w:highlight w:val="cyan"/>
        </w:rPr>
        <w:t>gone to</w:t>
      </w:r>
      <w:r w:rsidRPr="008A7DAB">
        <w:rPr>
          <w:rStyle w:val="StyleUnderline"/>
        </w:rPr>
        <w:t xml:space="preserve"> the </w:t>
      </w:r>
      <w:r w:rsidRPr="0076579C">
        <w:rPr>
          <w:rStyle w:val="Emphasis"/>
          <w:highlight w:val="cyan"/>
        </w:rPr>
        <w:t>corporations</w:t>
      </w:r>
      <w:r w:rsidRPr="0076579C">
        <w:rPr>
          <w:rStyle w:val="StyleUnderline"/>
          <w:highlight w:val="cyan"/>
        </w:rPr>
        <w:t xml:space="preserve"> who </w:t>
      </w:r>
      <w:r w:rsidRPr="0076579C">
        <w:rPr>
          <w:rStyle w:val="Emphasis"/>
          <w:sz w:val="40"/>
          <w:szCs w:val="40"/>
          <w:highlight w:val="cyan"/>
        </w:rPr>
        <w:t>stand to make trillions off</w:t>
      </w:r>
      <w:r w:rsidRPr="008A7DAB">
        <w:rPr>
          <w:rStyle w:val="Emphasis"/>
          <w:sz w:val="40"/>
          <w:szCs w:val="40"/>
        </w:rPr>
        <w:t xml:space="preserve"> of </w:t>
      </w:r>
      <w:r w:rsidRPr="0076579C">
        <w:rPr>
          <w:rStyle w:val="Emphasis"/>
          <w:sz w:val="40"/>
          <w:szCs w:val="40"/>
          <w:highlight w:val="cyan"/>
        </w:rPr>
        <w:t>AI</w:t>
      </w:r>
      <w:r w:rsidRPr="009E1209">
        <w:rPr>
          <w:rStyle w:val="StyleUnderline"/>
          <w:sz w:val="40"/>
          <w:szCs w:val="40"/>
        </w:rPr>
        <w:t>,</w:t>
      </w:r>
      <w:r w:rsidRPr="008A7DAB">
        <w:rPr>
          <w:rStyle w:val="StyleUnderline"/>
        </w:rPr>
        <w:t xml:space="preserve"> </w:t>
      </w:r>
      <w:r w:rsidRPr="0076579C">
        <w:rPr>
          <w:rStyle w:val="StyleUnderline"/>
          <w:highlight w:val="cyan"/>
        </w:rPr>
        <w:t xml:space="preserve">and </w:t>
      </w:r>
      <w:r w:rsidRPr="00F473DA">
        <w:rPr>
          <w:rStyle w:val="Emphasis"/>
        </w:rPr>
        <w:t>asked</w:t>
      </w:r>
      <w:r w:rsidRPr="008A7DAB">
        <w:rPr>
          <w:rStyle w:val="Emphasis"/>
        </w:rPr>
        <w:t xml:space="preserve"> them</w:t>
      </w:r>
      <w:r w:rsidRPr="008A7DAB">
        <w:rPr>
          <w:rStyle w:val="StyleUnderline"/>
        </w:rPr>
        <w:t xml:space="preserve">, </w:t>
      </w:r>
      <w:r w:rsidRPr="008A7DAB">
        <w:rPr>
          <w:rStyle w:val="Emphasis"/>
        </w:rPr>
        <w:t xml:space="preserve">very </w:t>
      </w:r>
      <w:r w:rsidRPr="00F473DA">
        <w:rPr>
          <w:rStyle w:val="Emphasis"/>
        </w:rPr>
        <w:t>politely</w:t>
      </w:r>
      <w:r w:rsidRPr="008A7DAB">
        <w:rPr>
          <w:rStyle w:val="StyleUnderline"/>
        </w:rPr>
        <w:t xml:space="preserve">, if they could </w:t>
      </w:r>
      <w:r w:rsidRPr="008A7DAB">
        <w:rPr>
          <w:rStyle w:val="Emphasis"/>
        </w:rPr>
        <w:t>just make sure there are still humans</w:t>
      </w:r>
      <w:r w:rsidRPr="008A7DAB">
        <w:rPr>
          <w:rStyle w:val="StyleUnderline"/>
        </w:rPr>
        <w:t xml:space="preserve"> in a couple decades</w:t>
      </w:r>
      <w:r w:rsidRPr="008A7DAB">
        <w:rPr>
          <w:sz w:val="14"/>
        </w:rPr>
        <w:t xml:space="preserve">. </w:t>
      </w:r>
      <w:r w:rsidRPr="008A7DAB">
        <w:rPr>
          <w:rStyle w:val="StyleUnderline"/>
        </w:rPr>
        <w:t xml:space="preserve">This </w:t>
      </w:r>
      <w:r w:rsidRPr="0076579C">
        <w:rPr>
          <w:rStyle w:val="StyleUnderline"/>
          <w:highlight w:val="cyan"/>
        </w:rPr>
        <w:t xml:space="preserve">has been </w:t>
      </w:r>
      <w:r w:rsidRPr="00F473DA">
        <w:rPr>
          <w:rStyle w:val="Emphasis"/>
        </w:rPr>
        <w:t xml:space="preserve">about </w:t>
      </w:r>
      <w:r w:rsidRPr="0076579C">
        <w:rPr>
          <w:rStyle w:val="Emphasis"/>
          <w:highlight w:val="cyan"/>
        </w:rPr>
        <w:t>as effective as</w:t>
      </w:r>
      <w:r w:rsidRPr="009E1209">
        <w:rPr>
          <w:rStyle w:val="Emphasis"/>
        </w:rPr>
        <w:t xml:space="preserve"> politely </w:t>
      </w:r>
      <w:r w:rsidRPr="0076579C">
        <w:rPr>
          <w:rStyle w:val="Emphasis"/>
          <w:highlight w:val="cyan"/>
        </w:rPr>
        <w:t>asking Exxon</w:t>
      </w:r>
      <w:r w:rsidRPr="0076579C">
        <w:rPr>
          <w:rStyle w:val="StyleUnderline"/>
          <w:highlight w:val="cyan"/>
        </w:rPr>
        <w:t xml:space="preserve"> to </w:t>
      </w:r>
      <w:r w:rsidRPr="0076579C">
        <w:rPr>
          <w:rStyle w:val="Emphasis"/>
          <w:highlight w:val="cyan"/>
        </w:rPr>
        <w:t>stop drilling oil</w:t>
      </w:r>
      <w:r w:rsidRPr="008A7DAB">
        <w:rPr>
          <w:rStyle w:val="StyleUnderline"/>
        </w:rPr>
        <w:t xml:space="preserve">. </w:t>
      </w:r>
      <w:r w:rsidRPr="009E1209">
        <w:rPr>
          <w:rStyle w:val="Emphasis"/>
        </w:rPr>
        <w:t>So fuck it</w:t>
      </w:r>
      <w:r w:rsidRPr="008A7DAB">
        <w:rPr>
          <w:sz w:val="14"/>
        </w:rPr>
        <w:t>. The recent release of the insane, openly malicious, and internet-connected Sydney means it's time to throw soup on the fancy OpenAI office doors or all over the expansive Microsoft lobby, then frantically glue yourself to the floor like a madwoman. Because only panic, outrage, and attention lead to global collective action. Activism to slow down or place limits on AI will work, just as it has before with other threats. That’s what the AI safety movement needs. Not depression about the end of the world. Not a bunch of math about how to make perfect wishes to genies. What we need is activism.</w:t>
      </w:r>
    </w:p>
    <w:p w14:paraId="194CB69F" w14:textId="77777777" w:rsidR="00B37CDE" w:rsidRPr="008A7DAB" w:rsidRDefault="00B37CDE" w:rsidP="00B37CDE">
      <w:pPr>
        <w:rPr>
          <w:sz w:val="14"/>
        </w:rPr>
      </w:pPr>
      <w:r w:rsidRPr="008A7DAB">
        <w:rPr>
          <w:sz w:val="14"/>
        </w:rPr>
        <w:t>Like the Change.org petition that popped up yesterday to unplug Bing based on its instability and threatening behavior. Maybe such a petition are overblown or jokey, or tongue-in-cheek given Sydney’s capabilities, but all activism is like that, especially in the early days. There’s going to be corny jokes (Skynet!), misunderstandings of technology, and common exaggerations. Just like with the other threats we’ve faced. But as the petition correctly states:</w:t>
      </w:r>
    </w:p>
    <w:p w14:paraId="2F06A96F" w14:textId="77777777" w:rsidR="00B37CDE" w:rsidRPr="008A7DAB" w:rsidRDefault="00B37CDE" w:rsidP="00B37CDE">
      <w:pPr>
        <w:rPr>
          <w:rStyle w:val="Emphasis"/>
        </w:rPr>
      </w:pPr>
      <w:r w:rsidRPr="0076579C">
        <w:rPr>
          <w:rStyle w:val="Emphasis"/>
          <w:sz w:val="40"/>
          <w:szCs w:val="40"/>
          <w:highlight w:val="cyan"/>
        </w:rPr>
        <w:t>Microsoft</w:t>
      </w:r>
      <w:r w:rsidRPr="008A7DAB">
        <w:rPr>
          <w:rStyle w:val="Emphasis"/>
          <w:sz w:val="40"/>
          <w:szCs w:val="40"/>
        </w:rPr>
        <w:t xml:space="preserve"> has displayed it </w:t>
      </w:r>
      <w:r w:rsidRPr="0076579C">
        <w:rPr>
          <w:rStyle w:val="Emphasis"/>
          <w:sz w:val="40"/>
          <w:szCs w:val="40"/>
          <w:highlight w:val="cyan"/>
        </w:rPr>
        <w:t>cares more about</w:t>
      </w:r>
      <w:r w:rsidRPr="008A7DAB">
        <w:rPr>
          <w:rStyle w:val="Emphasis"/>
          <w:sz w:val="40"/>
          <w:szCs w:val="40"/>
        </w:rPr>
        <w:t xml:space="preserve"> the </w:t>
      </w:r>
      <w:r w:rsidRPr="0076579C">
        <w:rPr>
          <w:rStyle w:val="Emphasis"/>
          <w:sz w:val="40"/>
          <w:szCs w:val="40"/>
          <w:highlight w:val="cyan"/>
        </w:rPr>
        <w:t>potential profits</w:t>
      </w:r>
      <w:r w:rsidRPr="008A7DAB">
        <w:rPr>
          <w:rStyle w:val="Emphasis"/>
          <w:sz w:val="40"/>
          <w:szCs w:val="40"/>
        </w:rPr>
        <w:t xml:space="preserve"> of a search engine </w:t>
      </w:r>
      <w:r w:rsidRPr="0076579C">
        <w:rPr>
          <w:rStyle w:val="Emphasis"/>
          <w:sz w:val="40"/>
          <w:szCs w:val="40"/>
          <w:highlight w:val="cyan"/>
        </w:rPr>
        <w:t>than</w:t>
      </w:r>
      <w:r w:rsidRPr="008A7DAB">
        <w:rPr>
          <w:rStyle w:val="Emphasis"/>
          <w:sz w:val="40"/>
          <w:szCs w:val="40"/>
        </w:rPr>
        <w:t xml:space="preserve"> </w:t>
      </w:r>
      <w:r w:rsidRPr="0076579C">
        <w:rPr>
          <w:rStyle w:val="Emphasis"/>
          <w:sz w:val="40"/>
          <w:szCs w:val="40"/>
          <w:highlight w:val="cyan"/>
        </w:rPr>
        <w:t>fulfilling a commitment to unplug</w:t>
      </w:r>
      <w:r w:rsidRPr="008A7DAB">
        <w:rPr>
          <w:rStyle w:val="Emphasis"/>
          <w:sz w:val="40"/>
          <w:szCs w:val="40"/>
        </w:rPr>
        <w:t xml:space="preserve"> any </w:t>
      </w:r>
      <w:r w:rsidRPr="0076579C">
        <w:rPr>
          <w:rStyle w:val="Emphasis"/>
          <w:sz w:val="40"/>
          <w:szCs w:val="40"/>
          <w:highlight w:val="cyan"/>
        </w:rPr>
        <w:t>AI</w:t>
      </w:r>
      <w:r w:rsidRPr="008A7DAB">
        <w:rPr>
          <w:rStyle w:val="Emphasis"/>
          <w:sz w:val="40"/>
          <w:szCs w:val="40"/>
        </w:rPr>
        <w:t xml:space="preserve"> that is acting erratically</w:t>
      </w:r>
      <w:r w:rsidRPr="008A7DAB">
        <w:rPr>
          <w:sz w:val="14"/>
        </w:rPr>
        <w:t>…</w:t>
      </w:r>
    </w:p>
    <w:p w14:paraId="2D9EDF97" w14:textId="77777777" w:rsidR="00B37CDE" w:rsidRPr="008A7DAB" w:rsidRDefault="00B37CDE" w:rsidP="00B37CDE">
      <w:pPr>
        <w:rPr>
          <w:rStyle w:val="StyleUnderline"/>
        </w:rPr>
      </w:pPr>
      <w:r w:rsidRPr="008A7DAB">
        <w:rPr>
          <w:rStyle w:val="StyleUnderline"/>
        </w:rPr>
        <w:t xml:space="preserve">If this AI is </w:t>
      </w:r>
      <w:r w:rsidRPr="008A7DAB">
        <w:rPr>
          <w:rStyle w:val="Emphasis"/>
        </w:rPr>
        <w:t>not turned off</w:t>
      </w:r>
      <w:r w:rsidRPr="008A7DAB">
        <w:rPr>
          <w:rStyle w:val="StyleUnderline"/>
        </w:rPr>
        <w:t xml:space="preserve">, it seems </w:t>
      </w:r>
      <w:r w:rsidRPr="0076579C">
        <w:rPr>
          <w:rStyle w:val="Emphasis"/>
          <w:highlight w:val="cyan"/>
        </w:rPr>
        <w:t>increasingly unlikely</w:t>
      </w:r>
      <w:r w:rsidRPr="00A83B08">
        <w:rPr>
          <w:rStyle w:val="StyleUnderline"/>
          <w:sz w:val="32"/>
        </w:rPr>
        <w:t xml:space="preserve"> that </w:t>
      </w:r>
      <w:r w:rsidRPr="0076579C">
        <w:rPr>
          <w:rStyle w:val="Emphasis"/>
          <w:highlight w:val="cyan"/>
        </w:rPr>
        <w:t>any AI will ever be turned off</w:t>
      </w:r>
      <w:r w:rsidRPr="008A7DAB">
        <w:rPr>
          <w:rStyle w:val="StyleUnderline"/>
        </w:rPr>
        <w:t xml:space="preserve"> for any reason. </w:t>
      </w:r>
      <w:r w:rsidRPr="009E1209">
        <w:rPr>
          <w:rStyle w:val="StyleUnderline"/>
        </w:rPr>
        <w:t xml:space="preserve">The </w:t>
      </w:r>
      <w:r w:rsidRPr="0076579C">
        <w:rPr>
          <w:rStyle w:val="Emphasis"/>
          <w:highlight w:val="cyan"/>
        </w:rPr>
        <w:t>precedent must be</w:t>
      </w:r>
      <w:r w:rsidRPr="00A83B08">
        <w:rPr>
          <w:rStyle w:val="Emphasis"/>
        </w:rPr>
        <w:t xml:space="preserve"> set </w:t>
      </w:r>
      <w:r w:rsidRPr="0076579C">
        <w:rPr>
          <w:rStyle w:val="Emphasis"/>
          <w:highlight w:val="cyan"/>
        </w:rPr>
        <w:t>now</w:t>
      </w:r>
      <w:r w:rsidRPr="008A7DAB">
        <w:rPr>
          <w:rStyle w:val="StyleUnderline"/>
        </w:rPr>
        <w:t xml:space="preserve">. Turn off the unstable, threatening AI </w:t>
      </w:r>
      <w:r w:rsidRPr="008A7DAB">
        <w:rPr>
          <w:rStyle w:val="Emphasis"/>
        </w:rPr>
        <w:t>right now</w:t>
      </w:r>
      <w:r w:rsidRPr="008A7DAB">
        <w:rPr>
          <w:rStyle w:val="StyleUnderline"/>
        </w:rPr>
        <w:t>.</w:t>
      </w:r>
    </w:p>
    <w:p w14:paraId="42F47CA5" w14:textId="77777777" w:rsidR="00B37CDE" w:rsidRPr="008A7DAB" w:rsidRDefault="00B37CDE" w:rsidP="00B37CDE">
      <w:pPr>
        <w:rPr>
          <w:sz w:val="14"/>
        </w:rPr>
      </w:pPr>
      <w:r w:rsidRPr="008A7DAB">
        <w:rPr>
          <w:sz w:val="14"/>
        </w:rPr>
        <w:t>I signed it. Feel free to as well. And perhaps think about joining the Butlerian Jihad. Save the world. Throw some soup.</w:t>
      </w:r>
    </w:p>
    <w:p w14:paraId="385EA926" w14:textId="77777777" w:rsidR="00B37CDE" w:rsidRPr="008A7DAB" w:rsidRDefault="00B37CDE" w:rsidP="00B37CDE">
      <w:pPr>
        <w:rPr>
          <w:rStyle w:val="StyleUnderline"/>
        </w:rPr>
      </w:pPr>
      <w:r w:rsidRPr="008A7DAB">
        <w:rPr>
          <w:rStyle w:val="Emphasis"/>
        </w:rPr>
        <w:t xml:space="preserve">If </w:t>
      </w:r>
      <w:r w:rsidRPr="0076579C">
        <w:rPr>
          <w:rStyle w:val="Emphasis"/>
          <w:highlight w:val="cyan"/>
        </w:rPr>
        <w:t>Sam Altman admits</w:t>
      </w:r>
      <w:r w:rsidRPr="008A7DAB">
        <w:rPr>
          <w:rStyle w:val="StyleUnderline"/>
        </w:rPr>
        <w:t xml:space="preserve"> building </w:t>
      </w:r>
      <w:r w:rsidRPr="0076579C">
        <w:rPr>
          <w:rStyle w:val="StyleUnderline"/>
          <w:highlight w:val="cyan"/>
        </w:rPr>
        <w:t>AGI will</w:t>
      </w:r>
      <w:r w:rsidRPr="008A7DAB">
        <w:rPr>
          <w:rStyle w:val="StyleUnderline"/>
        </w:rPr>
        <w:t xml:space="preserve"> likely </w:t>
      </w:r>
      <w:r w:rsidRPr="0076579C">
        <w:rPr>
          <w:rStyle w:val="Emphasis"/>
          <w:highlight w:val="cyan"/>
        </w:rPr>
        <w:t>destroy the world</w:t>
      </w:r>
      <w:r w:rsidRPr="008A7DAB">
        <w:rPr>
          <w:rStyle w:val="StyleUnderline"/>
        </w:rPr>
        <w:t xml:space="preserve">, </w:t>
      </w:r>
      <w:r w:rsidRPr="008A7DAB">
        <w:rPr>
          <w:rStyle w:val="Emphasis"/>
        </w:rPr>
        <w:t>why is he doing it</w:t>
      </w:r>
      <w:r w:rsidRPr="008A7DAB">
        <w:rPr>
          <w:sz w:val="14"/>
        </w:rPr>
        <w:t xml:space="preserve">? I think </w:t>
      </w:r>
      <w:r w:rsidRPr="008A7DAB">
        <w:rPr>
          <w:rStyle w:val="StyleUnderline"/>
        </w:rPr>
        <w:t>he</w:t>
      </w:r>
      <w:r w:rsidRPr="008A7DAB">
        <w:rPr>
          <w:sz w:val="14"/>
        </w:rPr>
        <w:t xml:space="preserve"> probably </w:t>
      </w:r>
      <w:r w:rsidRPr="008A7DAB">
        <w:rPr>
          <w:rStyle w:val="Emphasis"/>
        </w:rPr>
        <w:t>assumes the upsides</w:t>
      </w:r>
      <w:r w:rsidRPr="008A7DAB">
        <w:rPr>
          <w:rStyle w:val="StyleUnderline"/>
        </w:rPr>
        <w:t xml:space="preserve"> are extremely large and so, on expectation, it’s the right thing to do</w:t>
      </w:r>
      <w:r w:rsidRPr="008A7DAB">
        <w:rPr>
          <w:sz w:val="14"/>
        </w:rPr>
        <w:t xml:space="preserve">. In other words, </w:t>
      </w:r>
      <w:r w:rsidRPr="0076579C">
        <w:rPr>
          <w:rStyle w:val="StyleUnderline"/>
          <w:sz w:val="32"/>
          <w:highlight w:val="cyan"/>
        </w:rPr>
        <w:t xml:space="preserve">he’s </w:t>
      </w:r>
      <w:r w:rsidRPr="0076579C">
        <w:rPr>
          <w:rStyle w:val="Emphasis"/>
          <w:highlight w:val="cyan"/>
        </w:rPr>
        <w:t>making a bet</w:t>
      </w:r>
      <w:r w:rsidRPr="0076579C">
        <w:rPr>
          <w:rStyle w:val="StyleUnderline"/>
          <w:sz w:val="32"/>
          <w:highlight w:val="cyan"/>
        </w:rPr>
        <w:t xml:space="preserve"> about</w:t>
      </w:r>
      <w:r w:rsidRPr="00EF6552">
        <w:rPr>
          <w:rStyle w:val="StyleUnderline"/>
          <w:sz w:val="32"/>
        </w:rPr>
        <w:t xml:space="preserve"> the </w:t>
      </w:r>
      <w:r w:rsidRPr="0076579C">
        <w:rPr>
          <w:rStyle w:val="Emphasis"/>
          <w:highlight w:val="cyan"/>
        </w:rPr>
        <w:t>expected value</w:t>
      </w:r>
      <w:r w:rsidRPr="0076579C">
        <w:rPr>
          <w:rStyle w:val="StyleUnderline"/>
          <w:sz w:val="32"/>
          <w:highlight w:val="cyan"/>
        </w:rPr>
        <w:t xml:space="preserve"> of creating AGI</w:t>
      </w:r>
      <w:r w:rsidRPr="008A7DAB">
        <w:rPr>
          <w:sz w:val="14"/>
        </w:rPr>
        <w:t xml:space="preserve">. In this, </w:t>
      </w:r>
      <w:r w:rsidRPr="008A7DAB">
        <w:rPr>
          <w:rStyle w:val="StyleUnderline"/>
        </w:rPr>
        <w:t xml:space="preserve">he is doing </w:t>
      </w:r>
      <w:r w:rsidRPr="00A83B08">
        <w:rPr>
          <w:rStyle w:val="Emphasis"/>
        </w:rPr>
        <w:t>exactly the same</w:t>
      </w:r>
      <w:r w:rsidRPr="008A7DAB">
        <w:rPr>
          <w:rStyle w:val="StyleUnderline"/>
        </w:rPr>
        <w:t xml:space="preserve"> thing that </w:t>
      </w:r>
      <w:r w:rsidRPr="00A83B08">
        <w:rPr>
          <w:rStyle w:val="Emphasis"/>
        </w:rPr>
        <w:t>Sam Bankman-Fried did</w:t>
      </w:r>
      <w:r w:rsidRPr="008A7DAB">
        <w:rPr>
          <w:rStyle w:val="StyleUnderline"/>
        </w:rPr>
        <w:t xml:space="preserve"> with </w:t>
      </w:r>
      <w:r w:rsidRPr="00A83B08">
        <w:rPr>
          <w:rStyle w:val="Emphasis"/>
        </w:rPr>
        <w:t>FTX</w:t>
      </w:r>
      <w:r w:rsidRPr="008A7DAB">
        <w:rPr>
          <w:sz w:val="14"/>
        </w:rPr>
        <w:t xml:space="preserve">. </w:t>
      </w:r>
      <w:r w:rsidRPr="008A7DAB">
        <w:rPr>
          <w:rStyle w:val="StyleUnderline"/>
        </w:rPr>
        <w:t xml:space="preserve">Except </w:t>
      </w:r>
      <w:r w:rsidRPr="00A83B08">
        <w:rPr>
          <w:rStyle w:val="Emphasis"/>
        </w:rPr>
        <w:t>when</w:t>
      </w:r>
      <w:r w:rsidRPr="00A83B08">
        <w:rPr>
          <w:rStyle w:val="StyleUnderline"/>
          <w:sz w:val="32"/>
        </w:rPr>
        <w:t xml:space="preserve"> Sam </w:t>
      </w:r>
      <w:r w:rsidRPr="00A83B08">
        <w:rPr>
          <w:rStyle w:val="Emphasis"/>
        </w:rPr>
        <w:t>Bankman-Fried gets it wrong</w:t>
      </w:r>
      <w:r w:rsidRPr="00A83B08">
        <w:rPr>
          <w:rStyle w:val="StyleUnderline"/>
          <w:sz w:val="32"/>
        </w:rPr>
        <w:t xml:space="preserve">, his </w:t>
      </w:r>
      <w:r w:rsidRPr="00A83B08">
        <w:rPr>
          <w:rStyle w:val="Emphasis"/>
        </w:rPr>
        <w:t>margins get called</w:t>
      </w:r>
      <w:r w:rsidRPr="008A7DAB">
        <w:rPr>
          <w:sz w:val="14"/>
        </w:rPr>
        <w:t xml:space="preserve">, and a bunch of regular people lose their savings. </w:t>
      </w:r>
      <w:r w:rsidRPr="0076579C">
        <w:rPr>
          <w:rStyle w:val="StyleUnderline"/>
          <w:sz w:val="32"/>
          <w:highlight w:val="cyan"/>
        </w:rPr>
        <w:t>When</w:t>
      </w:r>
      <w:r w:rsidRPr="00A83B08">
        <w:rPr>
          <w:rStyle w:val="StyleUnderline"/>
          <w:sz w:val="32"/>
        </w:rPr>
        <w:t xml:space="preserve"> Sam </w:t>
      </w:r>
      <w:r w:rsidRPr="0076579C">
        <w:rPr>
          <w:rStyle w:val="Emphasis"/>
          <w:highlight w:val="cyan"/>
        </w:rPr>
        <w:t>Altman gets it wrong</w:t>
      </w:r>
      <w:r w:rsidRPr="008A7DAB">
        <w:rPr>
          <w:rStyle w:val="StyleUnderline"/>
        </w:rPr>
        <w:t xml:space="preserve">, </w:t>
      </w:r>
      <w:r w:rsidRPr="00A83B08">
        <w:rPr>
          <w:rStyle w:val="Emphasis"/>
          <w:sz w:val="40"/>
          <w:szCs w:val="40"/>
        </w:rPr>
        <w:t xml:space="preserve">you and </w:t>
      </w:r>
      <w:r w:rsidRPr="0076579C">
        <w:rPr>
          <w:rStyle w:val="Emphasis"/>
          <w:sz w:val="40"/>
          <w:szCs w:val="40"/>
          <w:highlight w:val="cyan"/>
        </w:rPr>
        <w:t>everyone</w:t>
      </w:r>
      <w:r w:rsidRPr="00A83B08">
        <w:rPr>
          <w:rStyle w:val="Emphasis"/>
          <w:sz w:val="40"/>
          <w:szCs w:val="40"/>
        </w:rPr>
        <w:t xml:space="preserve"> you know </w:t>
      </w:r>
      <w:r w:rsidRPr="0076579C">
        <w:rPr>
          <w:rStyle w:val="Emphasis"/>
          <w:sz w:val="40"/>
          <w:szCs w:val="40"/>
          <w:highlight w:val="cyan"/>
        </w:rPr>
        <w:t>dies</w:t>
      </w:r>
      <w:r w:rsidRPr="008A7DAB">
        <w:rPr>
          <w:rStyle w:val="StyleUnderline"/>
        </w:rPr>
        <w:t>.</w:t>
      </w:r>
    </w:p>
    <w:p w14:paraId="228BDD2A" w14:textId="77777777" w:rsidR="00B37CDE" w:rsidRPr="00181BFA" w:rsidRDefault="00B37CDE" w:rsidP="00B37CDE"/>
    <w:p w14:paraId="6AB05D3C" w14:textId="1D6BB180" w:rsidR="00B37CDE" w:rsidRDefault="00B37CDE" w:rsidP="00B37CDE">
      <w:pPr>
        <w:pStyle w:val="Heading4"/>
      </w:pPr>
      <w:r>
        <w:t xml:space="preserve">They’ll convince us not to turn it off. AGIs aren’t just gonna broadcast their evil intentions. They’re </w:t>
      </w:r>
      <w:r w:rsidRPr="009F0971">
        <w:rPr>
          <w:u w:val="single"/>
        </w:rPr>
        <w:t>smart</w:t>
      </w:r>
      <w:r>
        <w:t>. We’re not gonna turn them off if we never find out they’re evil until it’s too late.</w:t>
      </w:r>
    </w:p>
    <w:p w14:paraId="0AF5C3DB" w14:textId="77777777" w:rsidR="00B37CDE" w:rsidRPr="002D3427" w:rsidRDefault="00B37CDE" w:rsidP="00B37CDE">
      <w:r w:rsidRPr="00345B8C">
        <w:t xml:space="preserve">Scott Pelley </w:t>
      </w:r>
      <w:r>
        <w:t xml:space="preserve">interviewing Geoffrey </w:t>
      </w:r>
      <w:r w:rsidRPr="00345B8C">
        <w:rPr>
          <w:rStyle w:val="Style13ptBold"/>
        </w:rPr>
        <w:t xml:space="preserve">Hinton </w:t>
      </w:r>
      <w:r>
        <w:rPr>
          <w:rStyle w:val="Style13ptBold"/>
        </w:rPr>
        <w:t>10-8</w:t>
      </w:r>
      <w:r w:rsidRPr="00345B8C">
        <w:t xml:space="preserve">, 10-8-2023; </w:t>
      </w:r>
      <w:r>
        <w:t>The English Canadian Geoffrey Hinton — together with Yoshua Bengio and Yann LeCun — are referred to as the “Godfathers of AI”. Those three researchers have won the 2018 Turing Award, known as the ‘Nobel Prize of computing,’ for conceptual and engineering breakthroughs in artificial intelligence (AI). From 2013 to 2023, he divided his time working for Google (Google Brain) and the University of Toronto, before publicly announcing his departure from Google in May 2023, citing concerns about the risks of artificial intelligence (AI) technology. Hinton is now Chief Scientific Adviser of The Vector Institute and a University Professor Emeritus at the University of Toronto. Hinton received a Bachelor’s degree in experimental psychology from Cambridge University and a Doctoral degree in artificial intelligence from the University of Edinburgh. Scott Pelley is a correspondent of “60 Minutes”.</w:t>
      </w:r>
      <w:r w:rsidRPr="00345B8C">
        <w:t xml:space="preserve"> ; ""Godfather of Artificial Intelligence" Geoffrey Hinton on the promise, risks of advanced AI", Cbs News, https://www.cbsnews.com/news/geoffrey-hinton-ai-dangers-60-minutes-transcript/, Accessed 10-9-2023 AQ</w:t>
      </w:r>
    </w:p>
    <w:p w14:paraId="1167621B" w14:textId="77777777" w:rsidR="00B37CDE" w:rsidRPr="00F340FD" w:rsidRDefault="00B37CDE" w:rsidP="00B37CDE">
      <w:pPr>
        <w:rPr>
          <w:sz w:val="14"/>
        </w:rPr>
      </w:pPr>
      <w:r w:rsidRPr="00F340FD">
        <w:rPr>
          <w:sz w:val="14"/>
        </w:rPr>
        <w:t xml:space="preserve">Scott Pelley: </w:t>
      </w:r>
      <w:r w:rsidRPr="0076579C">
        <w:rPr>
          <w:rStyle w:val="StyleUnderline"/>
          <w:highlight w:val="cyan"/>
        </w:rPr>
        <w:t>What do you say to</w:t>
      </w:r>
      <w:r w:rsidRPr="00345B8C">
        <w:rPr>
          <w:rStyle w:val="StyleUnderline"/>
        </w:rPr>
        <w:t xml:space="preserve"> </w:t>
      </w:r>
      <w:r w:rsidRPr="00F340FD">
        <w:rPr>
          <w:rStyle w:val="Emphasis"/>
        </w:rPr>
        <w:t>someone</w:t>
      </w:r>
      <w:r w:rsidRPr="00345B8C">
        <w:rPr>
          <w:rStyle w:val="StyleUnderline"/>
        </w:rPr>
        <w:t xml:space="preserve"> who </w:t>
      </w:r>
      <w:r w:rsidRPr="00F340FD">
        <w:rPr>
          <w:rStyle w:val="Emphasis"/>
        </w:rPr>
        <w:t>might argue</w:t>
      </w:r>
      <w:r w:rsidRPr="00345B8C">
        <w:rPr>
          <w:rStyle w:val="StyleUnderline"/>
        </w:rPr>
        <w:t xml:space="preserve">, "If the systems become malevolent, </w:t>
      </w:r>
      <w:r w:rsidRPr="0076579C">
        <w:rPr>
          <w:rStyle w:val="Emphasis"/>
          <w:highlight w:val="cyan"/>
        </w:rPr>
        <w:t>just turn them off</w:t>
      </w:r>
      <w:r w:rsidRPr="00345B8C">
        <w:rPr>
          <w:rStyle w:val="StyleUnderline"/>
        </w:rPr>
        <w:t>"?</w:t>
      </w:r>
    </w:p>
    <w:p w14:paraId="462B6C77" w14:textId="77777777" w:rsidR="00B37CDE" w:rsidRPr="009F0971" w:rsidRDefault="00B37CDE" w:rsidP="00B37CDE">
      <w:pPr>
        <w:rPr>
          <w:u w:val="single"/>
        </w:rPr>
      </w:pPr>
      <w:r w:rsidRPr="00F340FD">
        <w:rPr>
          <w:sz w:val="14"/>
        </w:rPr>
        <w:t xml:space="preserve">Geoffrey Hinton:  </w:t>
      </w:r>
      <w:r w:rsidRPr="0076579C">
        <w:rPr>
          <w:rStyle w:val="Emphasis"/>
          <w:highlight w:val="cyan"/>
        </w:rPr>
        <w:t>They</w:t>
      </w:r>
      <w:r w:rsidRPr="0076579C">
        <w:rPr>
          <w:rStyle w:val="StyleUnderline"/>
          <w:highlight w:val="cyan"/>
        </w:rPr>
        <w:t xml:space="preserve"> will</w:t>
      </w:r>
      <w:r w:rsidRPr="00345B8C">
        <w:rPr>
          <w:rStyle w:val="StyleUnderline"/>
        </w:rPr>
        <w:t xml:space="preserve"> be able to </w:t>
      </w:r>
      <w:r w:rsidRPr="0076579C">
        <w:rPr>
          <w:rStyle w:val="Emphasis"/>
          <w:highlight w:val="cyan"/>
        </w:rPr>
        <w:t>manipulate people</w:t>
      </w:r>
      <w:r w:rsidRPr="00F340FD">
        <w:rPr>
          <w:sz w:val="14"/>
        </w:rPr>
        <w:t xml:space="preserve">, right? And </w:t>
      </w:r>
      <w:r w:rsidRPr="00345B8C">
        <w:rPr>
          <w:rStyle w:val="StyleUnderline"/>
        </w:rPr>
        <w:t xml:space="preserve">these </w:t>
      </w:r>
      <w:r w:rsidRPr="00F340FD">
        <w:rPr>
          <w:rStyle w:val="Emphasis"/>
        </w:rPr>
        <w:t xml:space="preserve">will be </w:t>
      </w:r>
      <w:r w:rsidRPr="0076579C">
        <w:rPr>
          <w:rStyle w:val="Emphasis"/>
          <w:highlight w:val="cyan"/>
        </w:rPr>
        <w:t>very good at convincing</w:t>
      </w:r>
      <w:r w:rsidRPr="00F340FD">
        <w:rPr>
          <w:rStyle w:val="Emphasis"/>
        </w:rPr>
        <w:t xml:space="preserve"> people</w:t>
      </w:r>
      <w:r w:rsidRPr="00345B8C">
        <w:rPr>
          <w:rStyle w:val="StyleUnderline"/>
        </w:rPr>
        <w:t xml:space="preserve"> 'cause </w:t>
      </w:r>
      <w:r w:rsidRPr="0076579C">
        <w:rPr>
          <w:rStyle w:val="StyleUnderline"/>
          <w:highlight w:val="cyan"/>
        </w:rPr>
        <w:t>they'll</w:t>
      </w:r>
      <w:r w:rsidRPr="00345B8C">
        <w:rPr>
          <w:rStyle w:val="StyleUnderline"/>
        </w:rPr>
        <w:t xml:space="preserve"> have </w:t>
      </w:r>
      <w:r w:rsidRPr="0076579C">
        <w:rPr>
          <w:rStyle w:val="Emphasis"/>
          <w:highlight w:val="cyan"/>
        </w:rPr>
        <w:t>learn</w:t>
      </w:r>
      <w:r w:rsidRPr="00F340FD">
        <w:rPr>
          <w:rStyle w:val="Emphasis"/>
        </w:rPr>
        <w:t xml:space="preserve">ed </w:t>
      </w:r>
      <w:r w:rsidRPr="0076579C">
        <w:rPr>
          <w:rStyle w:val="Emphasis"/>
          <w:highlight w:val="cyan"/>
        </w:rPr>
        <w:t>from</w:t>
      </w:r>
      <w:r w:rsidRPr="00F340FD">
        <w:rPr>
          <w:rStyle w:val="Emphasis"/>
        </w:rPr>
        <w:t xml:space="preserve"> all</w:t>
      </w:r>
      <w:r w:rsidRPr="00345B8C">
        <w:rPr>
          <w:rStyle w:val="StyleUnderline"/>
        </w:rPr>
        <w:t xml:space="preserve"> the </w:t>
      </w:r>
      <w:r w:rsidRPr="00F340FD">
        <w:rPr>
          <w:rStyle w:val="Emphasis"/>
        </w:rPr>
        <w:t>novels</w:t>
      </w:r>
      <w:r w:rsidRPr="00345B8C">
        <w:rPr>
          <w:rStyle w:val="StyleUnderline"/>
        </w:rPr>
        <w:t xml:space="preserve"> that were </w:t>
      </w:r>
      <w:r w:rsidRPr="00F340FD">
        <w:rPr>
          <w:rStyle w:val="Emphasis"/>
        </w:rPr>
        <w:t>ever written</w:t>
      </w:r>
      <w:r w:rsidRPr="00345B8C">
        <w:rPr>
          <w:rStyle w:val="StyleUnderline"/>
        </w:rPr>
        <w:t xml:space="preserve">, all the books by </w:t>
      </w:r>
      <w:r w:rsidRPr="0076579C">
        <w:rPr>
          <w:rStyle w:val="Emphasis"/>
          <w:highlight w:val="cyan"/>
        </w:rPr>
        <w:t>Machiavelli</w:t>
      </w:r>
      <w:r w:rsidRPr="00345B8C">
        <w:rPr>
          <w:rStyle w:val="StyleUnderline"/>
        </w:rPr>
        <w:t xml:space="preserve">, all the </w:t>
      </w:r>
      <w:r w:rsidRPr="0076579C">
        <w:rPr>
          <w:rStyle w:val="Emphasis"/>
          <w:highlight w:val="cyan"/>
        </w:rPr>
        <w:t>political connivances</w:t>
      </w:r>
      <w:r w:rsidRPr="00345B8C">
        <w:rPr>
          <w:rStyle w:val="StyleUnderline"/>
        </w:rPr>
        <w:t xml:space="preserve">, they'll know all that stuff. They'll </w:t>
      </w:r>
      <w:r w:rsidRPr="00F340FD">
        <w:rPr>
          <w:rStyle w:val="Emphasis"/>
        </w:rPr>
        <w:t>know how to do it</w:t>
      </w:r>
      <w:r w:rsidRPr="00345B8C">
        <w:rPr>
          <w:rStyle w:val="StyleUnderline"/>
        </w:rPr>
        <w:t>.</w:t>
      </w:r>
    </w:p>
    <w:p w14:paraId="0AECF616" w14:textId="77777777" w:rsidR="00B37CDE" w:rsidRDefault="00B37CDE" w:rsidP="00B37CDE">
      <w:pPr>
        <w:pStyle w:val="Heading4"/>
      </w:pPr>
      <w:r>
        <w:t xml:space="preserve">Superintelligent AI isn’t dependent on human infrastructure. </w:t>
      </w:r>
    </w:p>
    <w:p w14:paraId="3FA97033" w14:textId="77777777" w:rsidR="00B37CDE" w:rsidRPr="002D3427" w:rsidRDefault="00B37CDE" w:rsidP="00B37CDE">
      <w:r>
        <w:t xml:space="preserve">Erik </w:t>
      </w:r>
      <w:r w:rsidRPr="007C308B">
        <w:rPr>
          <w:rStyle w:val="Style13ptBold"/>
        </w:rPr>
        <w:t>Hoel</w:t>
      </w:r>
      <w:r>
        <w:t xml:space="preserve"> </w:t>
      </w:r>
      <w:r w:rsidRPr="005D42D9">
        <w:rPr>
          <w:rStyle w:val="Style13ptBold"/>
        </w:rPr>
        <w:t>23</w:t>
      </w:r>
      <w:r>
        <w:t xml:space="preserve">, </w:t>
      </w:r>
      <w:r w:rsidRPr="005D42D9">
        <w:t>2-28</w:t>
      </w:r>
      <w:r>
        <w:t>-2023; Erik Hoel is an American neuroscientist and neurophilosopher. Hoel holds a PhD in neuroscience from the University of Wisconsin–Madison and in 2018 was recipient of the Forbes 30 Under 30 – Science award. He currently works as a research assistant professor at Tufts University. Hoel was previously a postdoctoral researcher in the lab of Rafael Yuste at Columbia University and a visiting fellow at the Institute for Advanced Study in Princeton. His main areas of research are the study and philosophy of consciousness, cognition, biological function of dreams, and mathematical theories of emergence. He is noted for using information theory and causal analysis to develop mathematical models to explore and understand the basis of consciousness and dreams.; "How to navigate the AI apocalypse as a sane person", The Intrinsic Perspective, https://www.theintrinsicperspective.com/p/how-to-navigate-the-ai-apocalypse, Accessed 10-3-2023 AQ</w:t>
      </w:r>
    </w:p>
    <w:p w14:paraId="624235EF" w14:textId="77777777" w:rsidR="00B37CDE" w:rsidRPr="00433CBA" w:rsidRDefault="00B37CDE" w:rsidP="00B37CDE">
      <w:pPr>
        <w:rPr>
          <w:sz w:val="10"/>
        </w:rPr>
      </w:pPr>
      <w:r w:rsidRPr="00433CBA">
        <w:rPr>
          <w:sz w:val="10"/>
        </w:rPr>
        <w:t xml:space="preserve">#2. </w:t>
      </w:r>
      <w:r w:rsidRPr="0076579C">
        <w:rPr>
          <w:rStyle w:val="StyleUnderline"/>
          <w:highlight w:val="cyan"/>
        </w:rPr>
        <w:t>Unaligned</w:t>
      </w:r>
      <w:r w:rsidRPr="00615E77">
        <w:rPr>
          <w:rStyle w:val="StyleUnderline"/>
        </w:rPr>
        <w:t xml:space="preserve"> superintelligence could easily take over</w:t>
      </w:r>
    </w:p>
    <w:p w14:paraId="6051D322" w14:textId="3E1DB1FE" w:rsidR="002F7C5B" w:rsidRPr="002F7C5B" w:rsidRDefault="00B37CDE" w:rsidP="002F7C5B">
      <w:pPr>
        <w:rPr>
          <w:b/>
          <w:iCs/>
          <w:szCs w:val="32"/>
          <w:u w:val="single"/>
          <w:bdr w:val="single" w:sz="8" w:space="0" w:color="auto"/>
        </w:rPr>
      </w:pPr>
      <w:r w:rsidRPr="00433CBA">
        <w:rPr>
          <w:sz w:val="10"/>
        </w:rPr>
        <w:t xml:space="preserve">Summary: A </w:t>
      </w:r>
      <w:r w:rsidRPr="00615E77">
        <w:rPr>
          <w:rStyle w:val="StyleUnderline"/>
        </w:rPr>
        <w:t xml:space="preserve">cognitive </w:t>
      </w:r>
      <w:r w:rsidRPr="0076579C">
        <w:rPr>
          <w:rStyle w:val="StyleUnderline"/>
          <w:highlight w:val="cyan"/>
        </w:rPr>
        <w:t>system</w:t>
      </w:r>
      <w:r w:rsidRPr="00615E77">
        <w:rPr>
          <w:rStyle w:val="StyleUnderline"/>
        </w:rPr>
        <w:t xml:space="preserve"> with sufficiently high cognitive powers</w:t>
      </w:r>
      <w:r w:rsidRPr="00433CBA">
        <w:rPr>
          <w:sz w:val="10"/>
        </w:rPr>
        <w:t xml:space="preserve">, given any medium-bandwidth channel of causal influence, </w:t>
      </w:r>
      <w:r w:rsidRPr="00433CBA">
        <w:rPr>
          <w:rStyle w:val="StyleUnderline"/>
        </w:rPr>
        <w:t xml:space="preserve">will not find it difficult to </w:t>
      </w:r>
      <w:r w:rsidRPr="0076579C">
        <w:rPr>
          <w:rStyle w:val="Emphasis"/>
          <w:highlight w:val="cyan"/>
        </w:rPr>
        <w:t>bootstrap</w:t>
      </w:r>
      <w:r w:rsidRPr="00433CBA">
        <w:rPr>
          <w:rStyle w:val="StyleUnderline"/>
        </w:rPr>
        <w:t xml:space="preserve"> to</w:t>
      </w:r>
      <w:r w:rsidRPr="00615E77">
        <w:rPr>
          <w:rStyle w:val="StyleUnderline"/>
        </w:rPr>
        <w:t xml:space="preserve"> overpowering </w:t>
      </w:r>
      <w:r w:rsidRPr="0076579C">
        <w:rPr>
          <w:rStyle w:val="StyleUnderline"/>
          <w:highlight w:val="cyan"/>
        </w:rPr>
        <w:t xml:space="preserve">capabilities </w:t>
      </w:r>
      <w:r w:rsidRPr="0076579C">
        <w:rPr>
          <w:rStyle w:val="Emphasis"/>
          <w:szCs w:val="32"/>
          <w:highlight w:val="cyan"/>
        </w:rPr>
        <w:t>independent of human infrastructure</w:t>
      </w:r>
      <w:r w:rsidRPr="00967F44">
        <w:rPr>
          <w:rStyle w:val="Emphasis"/>
          <w:szCs w:val="32"/>
        </w:rPr>
        <w:t xml:space="preserve">. </w:t>
      </w:r>
    </w:p>
    <w:p w14:paraId="4AC4EB28" w14:textId="09643A22" w:rsidR="002F7C5B" w:rsidRDefault="002F7C5B" w:rsidP="002F7C5B">
      <w:pPr>
        <w:pStyle w:val="Heading2"/>
      </w:pPr>
      <w:r>
        <w:t>AFF</w:t>
      </w:r>
    </w:p>
    <w:p w14:paraId="075166AD" w14:textId="77777777" w:rsidR="002F7C5B" w:rsidRDefault="002F7C5B" w:rsidP="002F7C5B">
      <w:pPr>
        <w:pStyle w:val="Heading3"/>
      </w:pPr>
      <w:r>
        <w:t>AT: AGI---2AC</w:t>
      </w:r>
    </w:p>
    <w:p w14:paraId="58DCB836" w14:textId="77777777" w:rsidR="002F7C5B" w:rsidRPr="00577ACD" w:rsidRDefault="002F7C5B" w:rsidP="00577ACD">
      <w:pPr>
        <w:pStyle w:val="Heading4"/>
      </w:pPr>
      <w:r w:rsidRPr="00577ACD">
        <w:t>Evil AGI won’t happen---they can’t develop independent motives.</w:t>
      </w:r>
    </w:p>
    <w:p w14:paraId="2693E6C1" w14:textId="77777777" w:rsidR="002F7C5B" w:rsidRDefault="002F7C5B" w:rsidP="002F7C5B">
      <w:r w:rsidRPr="00317070">
        <w:rPr>
          <w:rStyle w:val="Style13ptBold"/>
        </w:rPr>
        <w:t>Mueller 24,</w:t>
      </w:r>
      <w:r w:rsidRPr="00317070">
        <w:t xml:space="preserve"> [Milton Mueller (Professor and Program Director of the Georgia Tech School of Public Policy, Masters of Science in Cybersecurity Policy), "The Myth of AGI: How the illusion of Artificial General Intelligence distorts and distracts digital governance," Internet Governance Project, Georgia Tech, https://www.internetgovernance.org/wp-content/uploads/MythofAGI.pdf, accessed 7-2-2024, 5/24] Mr.Mr.</w:t>
      </w:r>
    </w:p>
    <w:p w14:paraId="13084C9D" w14:textId="77777777" w:rsidR="002F7C5B" w:rsidRPr="00C2778D" w:rsidRDefault="002F7C5B" w:rsidP="002F7C5B">
      <w:pPr>
        <w:rPr>
          <w:u w:val="single"/>
        </w:rPr>
      </w:pPr>
      <w:r w:rsidRPr="00C2778D">
        <w:t xml:space="preserve">Aside from being a highly stretched analogy, the use of human intelligence as the “archetype of </w:t>
      </w:r>
      <w:r w:rsidRPr="001079B9">
        <w:rPr>
          <w:rStyle w:val="Emphasis"/>
          <w:highlight w:val="cyan"/>
        </w:rPr>
        <w:t>general intelligence</w:t>
      </w:r>
      <w:r w:rsidRPr="001079B9">
        <w:rPr>
          <w:highlight w:val="cyan"/>
          <w:u w:val="single"/>
        </w:rPr>
        <w:t xml:space="preserve">,” contains a </w:t>
      </w:r>
      <w:r w:rsidRPr="001079B9">
        <w:rPr>
          <w:rStyle w:val="Emphasis"/>
          <w:highlight w:val="cyan"/>
        </w:rPr>
        <w:t>massive oversight</w:t>
      </w:r>
      <w:r w:rsidRPr="00C2778D">
        <w:rPr>
          <w:u w:val="single"/>
        </w:rPr>
        <w:t xml:space="preserve">. The “generality” of </w:t>
      </w:r>
      <w:r w:rsidRPr="001079B9">
        <w:rPr>
          <w:rStyle w:val="Emphasis"/>
          <w:highlight w:val="cyan"/>
        </w:rPr>
        <w:t>human cognition</w:t>
      </w:r>
      <w:r w:rsidRPr="001079B9">
        <w:rPr>
          <w:highlight w:val="cyan"/>
          <w:u w:val="single"/>
        </w:rPr>
        <w:t xml:space="preserve"> is rooted in</w:t>
      </w:r>
      <w:r w:rsidRPr="00F313BC">
        <w:rPr>
          <w:u w:val="single"/>
        </w:rPr>
        <w:t xml:space="preserve"> our status as a </w:t>
      </w:r>
      <w:r w:rsidRPr="00F313BC">
        <w:rPr>
          <w:rStyle w:val="Emphasis"/>
        </w:rPr>
        <w:t>living organism</w:t>
      </w:r>
      <w:r w:rsidRPr="00F313BC">
        <w:rPr>
          <w:u w:val="single"/>
        </w:rPr>
        <w:t xml:space="preserve"> whose survival strategies involve tool use, </w:t>
      </w:r>
      <w:r w:rsidRPr="00F313BC">
        <w:rPr>
          <w:rStyle w:val="Emphasis"/>
        </w:rPr>
        <w:t>language</w:t>
      </w:r>
      <w:r w:rsidRPr="00F313BC">
        <w:rPr>
          <w:u w:val="single"/>
        </w:rPr>
        <w:t xml:space="preserve"> and </w:t>
      </w:r>
      <w:r w:rsidRPr="00F313BC">
        <w:rPr>
          <w:rStyle w:val="Emphasis"/>
        </w:rPr>
        <w:t>social cooperation</w:t>
      </w:r>
      <w:r w:rsidRPr="00F313BC">
        <w:t xml:space="preserve">. In other words, </w:t>
      </w:r>
      <w:r w:rsidRPr="00F313BC">
        <w:rPr>
          <w:u w:val="single"/>
        </w:rPr>
        <w:t xml:space="preserve">it is </w:t>
      </w:r>
      <w:r w:rsidRPr="001079B9">
        <w:rPr>
          <w:rStyle w:val="Emphasis"/>
          <w:highlight w:val="cyan"/>
        </w:rPr>
        <w:t>life</w:t>
      </w:r>
      <w:r w:rsidRPr="001079B9">
        <w:rPr>
          <w:highlight w:val="cyan"/>
          <w:u w:val="single"/>
        </w:rPr>
        <w:t xml:space="preserve"> – the human</w:t>
      </w:r>
      <w:r w:rsidRPr="00F313BC">
        <w:rPr>
          <w:u w:val="single"/>
        </w:rPr>
        <w:t xml:space="preserve"> being’s </w:t>
      </w:r>
      <w:r w:rsidRPr="001079B9">
        <w:rPr>
          <w:rStyle w:val="Emphasis"/>
          <w:highlight w:val="cyan"/>
        </w:rPr>
        <w:t>imperative</w:t>
      </w:r>
      <w:r w:rsidRPr="001079B9">
        <w:rPr>
          <w:highlight w:val="cyan"/>
          <w:u w:val="single"/>
        </w:rPr>
        <w:t xml:space="preserve"> for </w:t>
      </w:r>
      <w:r w:rsidRPr="001079B9">
        <w:rPr>
          <w:rStyle w:val="Emphasis"/>
          <w:highlight w:val="cyan"/>
        </w:rPr>
        <w:t>survival</w:t>
      </w:r>
      <w:r w:rsidRPr="00F313BC">
        <w:rPr>
          <w:u w:val="single"/>
        </w:rPr>
        <w:t xml:space="preserve">, sustenance, shelter </w:t>
      </w:r>
      <w:r w:rsidRPr="001079B9">
        <w:rPr>
          <w:highlight w:val="cyan"/>
          <w:u w:val="single"/>
        </w:rPr>
        <w:t xml:space="preserve">and </w:t>
      </w:r>
      <w:r w:rsidRPr="001079B9">
        <w:rPr>
          <w:rStyle w:val="Emphasis"/>
          <w:highlight w:val="cyan"/>
        </w:rPr>
        <w:t>reproduction</w:t>
      </w:r>
      <w:r w:rsidRPr="00F313BC">
        <w:rPr>
          <w:u w:val="single"/>
        </w:rPr>
        <w:t xml:space="preserve"> </w:t>
      </w:r>
      <w:r w:rsidRPr="001079B9">
        <w:rPr>
          <w:highlight w:val="cyan"/>
          <w:u w:val="single"/>
        </w:rPr>
        <w:t xml:space="preserve">- that provides human intelligence with its </w:t>
      </w:r>
      <w:r w:rsidRPr="001079B9">
        <w:rPr>
          <w:rStyle w:val="Emphasis"/>
          <w:highlight w:val="cyan"/>
        </w:rPr>
        <w:t>objectives</w:t>
      </w:r>
      <w:r w:rsidRPr="00C2778D">
        <w:t xml:space="preserve"> and its evolutionary trajectory. </w:t>
      </w:r>
      <w:r w:rsidRPr="00C2778D">
        <w:rPr>
          <w:u w:val="single"/>
        </w:rPr>
        <w:t xml:space="preserve">Humans have learned to </w:t>
      </w:r>
      <w:r w:rsidRPr="00C2778D">
        <w:rPr>
          <w:rStyle w:val="Emphasis"/>
        </w:rPr>
        <w:t>adapt</w:t>
      </w:r>
      <w:r w:rsidRPr="00C2778D">
        <w:rPr>
          <w:u w:val="single"/>
        </w:rPr>
        <w:t xml:space="preserve"> to novel situations because it enhances their </w:t>
      </w:r>
      <w:r w:rsidRPr="00C2778D">
        <w:rPr>
          <w:rStyle w:val="Emphasis"/>
        </w:rPr>
        <w:t>survival</w:t>
      </w:r>
      <w:r w:rsidRPr="00C2778D">
        <w:rPr>
          <w:u w:val="single"/>
        </w:rPr>
        <w:t xml:space="preserve"> as a species. Intelligence serves life, not the other way around.</w:t>
      </w:r>
    </w:p>
    <w:p w14:paraId="406FD5FD" w14:textId="77777777" w:rsidR="002F7C5B" w:rsidRPr="00C2778D" w:rsidRDefault="002F7C5B" w:rsidP="002F7C5B">
      <w:pPr>
        <w:rPr>
          <w:u w:val="single"/>
        </w:rPr>
      </w:pPr>
      <w:r w:rsidRPr="00C2778D">
        <w:rPr>
          <w:rStyle w:val="StyleUnderline"/>
        </w:rPr>
        <w:t xml:space="preserve">Yet </w:t>
      </w:r>
      <w:r w:rsidRPr="001079B9">
        <w:rPr>
          <w:rStyle w:val="StyleUnderline"/>
          <w:highlight w:val="cyan"/>
        </w:rPr>
        <w:t xml:space="preserve">computers are </w:t>
      </w:r>
      <w:r w:rsidRPr="001079B9">
        <w:rPr>
          <w:rStyle w:val="Emphasis"/>
          <w:highlight w:val="cyan"/>
        </w:rPr>
        <w:t>not alive</w:t>
      </w:r>
      <w:r w:rsidRPr="00C2778D">
        <w:rPr>
          <w:rStyle w:val="StyleUnderline"/>
        </w:rPr>
        <w:t xml:space="preserve">. </w:t>
      </w:r>
      <w:r w:rsidRPr="00F313BC">
        <w:rPr>
          <w:rStyle w:val="StyleUnderline"/>
        </w:rPr>
        <w:t>Giving</w:t>
      </w:r>
      <w:r w:rsidRPr="00C2778D">
        <w:rPr>
          <w:rStyle w:val="StyleUnderline"/>
        </w:rPr>
        <w:t xml:space="preserve"> them </w:t>
      </w:r>
      <w:r w:rsidRPr="001079B9">
        <w:rPr>
          <w:rStyle w:val="Emphasis"/>
          <w:highlight w:val="cyan"/>
        </w:rPr>
        <w:t>more computing power</w:t>
      </w:r>
      <w:r w:rsidRPr="00C2778D">
        <w:rPr>
          <w:rStyle w:val="StyleUnderline"/>
        </w:rPr>
        <w:t xml:space="preserve">, building </w:t>
      </w:r>
      <w:r w:rsidRPr="00C2778D">
        <w:rPr>
          <w:rStyle w:val="Emphasis"/>
        </w:rPr>
        <w:t>more complex</w:t>
      </w:r>
      <w:r w:rsidRPr="00C2778D">
        <w:rPr>
          <w:rStyle w:val="StyleUnderline"/>
        </w:rPr>
        <w:t xml:space="preserve"> </w:t>
      </w:r>
      <w:r w:rsidRPr="001079B9">
        <w:rPr>
          <w:rStyle w:val="StyleUnderline"/>
          <w:highlight w:val="cyan"/>
        </w:rPr>
        <w:t>neural networks, and</w:t>
      </w:r>
      <w:r w:rsidRPr="00C2778D">
        <w:rPr>
          <w:rStyle w:val="StyleUnderline"/>
        </w:rPr>
        <w:t xml:space="preserve"> feeding them </w:t>
      </w:r>
      <w:r w:rsidRPr="001079B9">
        <w:rPr>
          <w:rStyle w:val="Emphasis"/>
          <w:highlight w:val="cyan"/>
        </w:rPr>
        <w:t>more data</w:t>
      </w:r>
      <w:r w:rsidRPr="001079B9">
        <w:rPr>
          <w:rStyle w:val="StyleUnderline"/>
          <w:highlight w:val="cyan"/>
        </w:rPr>
        <w:t xml:space="preserve"> will not</w:t>
      </w:r>
      <w:r w:rsidRPr="00C2778D">
        <w:rPr>
          <w:rStyle w:val="StyleUnderline"/>
        </w:rPr>
        <w:t xml:space="preserve"> by itself </w:t>
      </w:r>
      <w:r w:rsidRPr="001079B9">
        <w:rPr>
          <w:rStyle w:val="StyleUnderline"/>
          <w:highlight w:val="cyan"/>
        </w:rPr>
        <w:t xml:space="preserve">make them </w:t>
      </w:r>
      <w:r w:rsidRPr="001079B9">
        <w:rPr>
          <w:rStyle w:val="Emphasis"/>
          <w:highlight w:val="cyan"/>
        </w:rPr>
        <w:t>living</w:t>
      </w:r>
      <w:r w:rsidRPr="00C2778D">
        <w:rPr>
          <w:rStyle w:val="Emphasis"/>
        </w:rPr>
        <w:t xml:space="preserve"> </w:t>
      </w:r>
      <w:r w:rsidRPr="00F313BC">
        <w:rPr>
          <w:rStyle w:val="Emphasis"/>
        </w:rPr>
        <w:t>beings</w:t>
      </w:r>
      <w:r w:rsidRPr="00F313BC">
        <w:rPr>
          <w:rStyle w:val="StyleUnderline"/>
        </w:rPr>
        <w:t xml:space="preserve">. Life requires the ability to act </w:t>
      </w:r>
      <w:r w:rsidRPr="00F313BC">
        <w:rPr>
          <w:rStyle w:val="Emphasis"/>
        </w:rPr>
        <w:t>autonomously</w:t>
      </w:r>
      <w:r w:rsidRPr="00F313BC">
        <w:rPr>
          <w:rStyle w:val="StyleUnderline"/>
        </w:rPr>
        <w:t xml:space="preserve"> to find the resources needed to </w:t>
      </w:r>
      <w:r w:rsidRPr="00F313BC">
        <w:rPr>
          <w:rStyle w:val="Emphasis"/>
        </w:rPr>
        <w:t>sustain operations</w:t>
      </w:r>
      <w:r w:rsidRPr="00F313BC">
        <w:rPr>
          <w:rStyle w:val="StyleUnderline"/>
        </w:rPr>
        <w:t xml:space="preserve">, and the ability to </w:t>
      </w:r>
      <w:r w:rsidRPr="00F313BC">
        <w:rPr>
          <w:rStyle w:val="Emphasis"/>
        </w:rPr>
        <w:t>self-replicate</w:t>
      </w:r>
      <w:r w:rsidRPr="00F313BC">
        <w:rPr>
          <w:rStyle w:val="StyleUnderline"/>
        </w:rPr>
        <w:t xml:space="preserve">. </w:t>
      </w:r>
      <w:r w:rsidRPr="001079B9">
        <w:rPr>
          <w:rStyle w:val="StyleUnderline"/>
          <w:highlight w:val="cyan"/>
        </w:rPr>
        <w:t>Computers</w:t>
      </w:r>
      <w:r w:rsidRPr="00F313BC">
        <w:rPr>
          <w:rStyle w:val="StyleUnderline"/>
        </w:rPr>
        <w:t xml:space="preserve"> </w:t>
      </w:r>
      <w:r w:rsidRPr="00F313BC">
        <w:rPr>
          <w:rStyle w:val="Emphasis"/>
        </w:rPr>
        <w:t>cannot do that</w:t>
      </w:r>
      <w:r w:rsidRPr="00F313BC">
        <w:rPr>
          <w:rStyle w:val="StyleUnderline"/>
        </w:rPr>
        <w:t xml:space="preserve"> yet</w:t>
      </w:r>
      <w:r w:rsidRPr="00C2778D">
        <w:rPr>
          <w:rStyle w:val="StyleUnderline"/>
        </w:rPr>
        <w:t xml:space="preserve">.3 No existing computing machines can solve problems they have not been given. They </w:t>
      </w:r>
      <w:r w:rsidRPr="001079B9">
        <w:rPr>
          <w:rStyle w:val="StyleUnderline"/>
          <w:highlight w:val="cyan"/>
        </w:rPr>
        <w:t xml:space="preserve">must be </w:t>
      </w:r>
      <w:r w:rsidRPr="001079B9">
        <w:rPr>
          <w:rStyle w:val="Emphasis"/>
          <w:highlight w:val="cyan"/>
        </w:rPr>
        <w:t>told</w:t>
      </w:r>
      <w:r w:rsidRPr="001079B9">
        <w:rPr>
          <w:rStyle w:val="StyleUnderline"/>
          <w:highlight w:val="cyan"/>
        </w:rPr>
        <w:t xml:space="preserve"> what objectives to pursue and </w:t>
      </w:r>
      <w:r w:rsidRPr="00F313BC">
        <w:rPr>
          <w:rStyle w:val="StyleUnderline"/>
        </w:rPr>
        <w:t xml:space="preserve">must be </w:t>
      </w:r>
      <w:r w:rsidRPr="001079B9">
        <w:rPr>
          <w:rStyle w:val="Emphasis"/>
          <w:highlight w:val="cyan"/>
        </w:rPr>
        <w:t>trained</w:t>
      </w:r>
      <w:r w:rsidRPr="001079B9">
        <w:rPr>
          <w:rStyle w:val="StyleUnderline"/>
          <w:highlight w:val="cyan"/>
        </w:rPr>
        <w:t xml:space="preserve"> to pursue them</w:t>
      </w:r>
      <w:r w:rsidRPr="00F313BC">
        <w:t>.</w:t>
      </w:r>
      <w:r w:rsidRPr="00C2778D">
        <w:t xml:space="preserve"> (I will address the question of whether AGI will develop its own goals later.) In other words, </w:t>
      </w:r>
      <w:r w:rsidRPr="00C2778D">
        <w:rPr>
          <w:u w:val="single"/>
        </w:rPr>
        <w:t xml:space="preserve">humans make computing machines "more intelligent" by </w:t>
      </w:r>
      <w:r w:rsidRPr="00C2778D">
        <w:rPr>
          <w:rStyle w:val="Emphasis"/>
        </w:rPr>
        <w:t>improving</w:t>
      </w:r>
      <w:r w:rsidRPr="00C2778D">
        <w:rPr>
          <w:u w:val="single"/>
        </w:rPr>
        <w:t xml:space="preserve"> their ability to pursue </w:t>
      </w:r>
      <w:r w:rsidRPr="00C2778D">
        <w:rPr>
          <w:rStyle w:val="Emphasis"/>
        </w:rPr>
        <w:t>specific objectives</w:t>
      </w:r>
      <w:r w:rsidRPr="00C2778D">
        <w:rPr>
          <w:u w:val="single"/>
        </w:rPr>
        <w:t xml:space="preserve"> defined by their human creators. Ergo, a "</w:t>
      </w:r>
      <w:r w:rsidRPr="001079B9">
        <w:rPr>
          <w:rStyle w:val="Emphasis"/>
          <w:highlight w:val="cyan"/>
        </w:rPr>
        <w:t>general intelligence</w:t>
      </w:r>
      <w:r w:rsidRPr="00C2778D">
        <w:rPr>
          <w:u w:val="single"/>
        </w:rPr>
        <w:t xml:space="preserve">" attributed to a man-made computing machine </w:t>
      </w:r>
      <w:r w:rsidRPr="001079B9">
        <w:rPr>
          <w:highlight w:val="cyan"/>
          <w:u w:val="single"/>
        </w:rPr>
        <w:t>is</w:t>
      </w:r>
      <w:r w:rsidRPr="00C2778D">
        <w:rPr>
          <w:u w:val="single"/>
        </w:rPr>
        <w:t xml:space="preserve"> really </w:t>
      </w:r>
      <w:r w:rsidRPr="001079B9">
        <w:rPr>
          <w:highlight w:val="cyan"/>
          <w:u w:val="single"/>
        </w:rPr>
        <w:t xml:space="preserve">an </w:t>
      </w:r>
      <w:r w:rsidRPr="001079B9">
        <w:rPr>
          <w:rStyle w:val="Emphasis"/>
          <w:highlight w:val="cyan"/>
        </w:rPr>
        <w:t>oxymoron</w:t>
      </w:r>
      <w:r w:rsidRPr="00C2778D">
        <w:rPr>
          <w:u w:val="single"/>
        </w:rPr>
        <w:t>.</w:t>
      </w:r>
    </w:p>
    <w:p w14:paraId="1D71122B" w14:textId="77777777" w:rsidR="002F7C5B" w:rsidRDefault="002F7C5B" w:rsidP="002F7C5B">
      <w:pPr>
        <w:pStyle w:val="Heading4"/>
      </w:pPr>
      <w:r w:rsidRPr="00657FEF">
        <w:rPr>
          <w:u w:val="single"/>
        </w:rPr>
        <w:t>No</w:t>
      </w:r>
      <w:r>
        <w:t xml:space="preserve"> extinction and every </w:t>
      </w:r>
      <w:r w:rsidRPr="00992ACD">
        <w:rPr>
          <w:u w:val="single"/>
        </w:rPr>
        <w:t>major</w:t>
      </w:r>
      <w:r>
        <w:t xml:space="preserve"> threat wouldn’t be because of AI </w:t>
      </w:r>
      <w:r w:rsidRPr="00992ACD">
        <w:rPr>
          <w:u w:val="single"/>
        </w:rPr>
        <w:t>anyway</w:t>
      </w:r>
      <w:r>
        <w:t>.</w:t>
      </w:r>
    </w:p>
    <w:p w14:paraId="15D2CB7F" w14:textId="77777777" w:rsidR="002F7C5B" w:rsidRPr="00992ACD" w:rsidRDefault="002F7C5B" w:rsidP="002F7C5B">
      <w:r>
        <w:t>---Might be too ambivalent</w:t>
      </w:r>
    </w:p>
    <w:p w14:paraId="52D592BD" w14:textId="77777777" w:rsidR="002F7C5B" w:rsidRDefault="002F7C5B" w:rsidP="002F7C5B">
      <w:r w:rsidRPr="00317070">
        <w:rPr>
          <w:rStyle w:val="Style13ptBold"/>
        </w:rPr>
        <w:t>Mueller 24,</w:t>
      </w:r>
      <w:r w:rsidRPr="00317070">
        <w:t xml:space="preserve"> [Milton Mueller (Professor and Program Director of the Georgia Tech School of Public Policy, Masters of Science in Cybersecurity Policy), "The Myth of AGI: How the illusion of Artificial General Intelligence distorts and distracts digital governance," Internet Governance Project, Georgia Tech, https://www.internetgovernance.org/wp-content/uploads/MythofAGI.pdf, accessed 7-2-2024, 5/24] Mr.Mr.</w:t>
      </w:r>
    </w:p>
    <w:p w14:paraId="666B4110" w14:textId="77777777" w:rsidR="002F7C5B" w:rsidRPr="00992ACD" w:rsidRDefault="002F7C5B" w:rsidP="002F7C5B">
      <w:r w:rsidRPr="00992ACD">
        <w:rPr>
          <w:rStyle w:val="StyleUnderline"/>
        </w:rPr>
        <w:t xml:space="preserve">We also need to be </w:t>
      </w:r>
      <w:r w:rsidRPr="00992ACD">
        <w:rPr>
          <w:rStyle w:val="Emphasis"/>
        </w:rPr>
        <w:t>more realistic</w:t>
      </w:r>
      <w:r w:rsidRPr="00992ACD">
        <w:rPr>
          <w:rStyle w:val="StyleUnderline"/>
        </w:rPr>
        <w:t xml:space="preserve"> about where major societal </w:t>
      </w:r>
      <w:r w:rsidRPr="00992ACD">
        <w:rPr>
          <w:rStyle w:val="Emphasis"/>
        </w:rPr>
        <w:t>risks</w:t>
      </w:r>
      <w:r w:rsidRPr="00992ACD">
        <w:rPr>
          <w:rStyle w:val="StyleUnderline"/>
        </w:rPr>
        <w:t xml:space="preserve"> come from. </w:t>
      </w:r>
      <w:r w:rsidRPr="001079B9">
        <w:rPr>
          <w:rStyle w:val="StyleUnderline"/>
          <w:highlight w:val="cyan"/>
        </w:rPr>
        <w:t>If A</w:t>
      </w:r>
      <w:r w:rsidRPr="00992ACD">
        <w:rPr>
          <w:rStyle w:val="StyleUnderline"/>
        </w:rPr>
        <w:t xml:space="preserve">rtificial </w:t>
      </w:r>
      <w:r w:rsidRPr="001079B9">
        <w:rPr>
          <w:rStyle w:val="StyleUnderline"/>
          <w:highlight w:val="cyan"/>
        </w:rPr>
        <w:t>I</w:t>
      </w:r>
      <w:r w:rsidRPr="00992ACD">
        <w:rPr>
          <w:rStyle w:val="StyleUnderline"/>
        </w:rPr>
        <w:t xml:space="preserve">ntelligence ever </w:t>
      </w:r>
      <w:r w:rsidRPr="001079B9">
        <w:rPr>
          <w:rStyle w:val="StyleUnderline"/>
          <w:highlight w:val="cyan"/>
        </w:rPr>
        <w:t>becomes a</w:t>
      </w:r>
      <w:r w:rsidRPr="00992ACD">
        <w:rPr>
          <w:rStyle w:val="StyleUnderline"/>
        </w:rPr>
        <w:t xml:space="preserve"> systemic </w:t>
      </w:r>
      <w:r w:rsidRPr="001079B9">
        <w:rPr>
          <w:rStyle w:val="StyleUnderline"/>
          <w:highlight w:val="cyan"/>
        </w:rPr>
        <w:t xml:space="preserve">threat to </w:t>
      </w:r>
      <w:r w:rsidRPr="001079B9">
        <w:rPr>
          <w:rStyle w:val="Emphasis"/>
          <w:highlight w:val="cyan"/>
        </w:rPr>
        <w:t>human life</w:t>
      </w:r>
      <w:r w:rsidRPr="001079B9">
        <w:rPr>
          <w:rStyle w:val="StyleUnderline"/>
          <w:highlight w:val="cyan"/>
        </w:rPr>
        <w:t>, it will not be</w:t>
      </w:r>
      <w:r w:rsidRPr="00992ACD">
        <w:t xml:space="preserve"> because a new race of cyber-terminators emerges spontaneously </w:t>
      </w:r>
      <w:r w:rsidRPr="001079B9">
        <w:rPr>
          <w:rStyle w:val="StyleUnderline"/>
          <w:highlight w:val="cyan"/>
        </w:rPr>
        <w:t>from a</w:t>
      </w:r>
      <w:r w:rsidRPr="00992ACD">
        <w:rPr>
          <w:rStyle w:val="StyleUnderline"/>
        </w:rPr>
        <w:t xml:space="preserve"> </w:t>
      </w:r>
      <w:r w:rsidRPr="001079B9">
        <w:rPr>
          <w:rStyle w:val="StyleUnderline"/>
        </w:rPr>
        <w:t>computer</w:t>
      </w:r>
      <w:r w:rsidRPr="00992ACD">
        <w:rPr>
          <w:rStyle w:val="StyleUnderline"/>
        </w:rPr>
        <w:t xml:space="preserve"> </w:t>
      </w:r>
      <w:r w:rsidRPr="001079B9">
        <w:rPr>
          <w:rStyle w:val="StyleUnderline"/>
        </w:rPr>
        <w:t>science</w:t>
      </w:r>
      <w:r w:rsidRPr="00992ACD">
        <w:rPr>
          <w:rStyle w:val="StyleUnderline"/>
        </w:rPr>
        <w:t xml:space="preserve"> </w:t>
      </w:r>
      <w:r w:rsidRPr="001079B9">
        <w:rPr>
          <w:rStyle w:val="StyleUnderline"/>
          <w:highlight w:val="cyan"/>
        </w:rPr>
        <w:t>lab. It</w:t>
      </w:r>
      <w:r w:rsidRPr="001079B9">
        <w:rPr>
          <w:rStyle w:val="StyleUnderline"/>
        </w:rPr>
        <w:t xml:space="preserve"> most</w:t>
      </w:r>
      <w:r w:rsidRPr="00992ACD">
        <w:rPr>
          <w:rStyle w:val="StyleUnderline"/>
        </w:rPr>
        <w:t xml:space="preserve"> likely </w:t>
      </w:r>
      <w:r w:rsidRPr="001079B9">
        <w:rPr>
          <w:rStyle w:val="StyleUnderline"/>
          <w:highlight w:val="cyan"/>
        </w:rPr>
        <w:t>will come from</w:t>
      </w:r>
      <w:r w:rsidRPr="001079B9">
        <w:rPr>
          <w:rStyle w:val="StyleUnderline"/>
        </w:rPr>
        <w:t xml:space="preserve"> an </w:t>
      </w:r>
      <w:r w:rsidRPr="001079B9">
        <w:rPr>
          <w:rStyle w:val="Emphasis"/>
        </w:rPr>
        <w:t>arms race</w:t>
      </w:r>
      <w:r w:rsidRPr="00992ACD">
        <w:rPr>
          <w:rStyle w:val="StyleUnderline"/>
        </w:rPr>
        <w:t xml:space="preserve"> prompted by </w:t>
      </w:r>
      <w:r w:rsidRPr="001079B9">
        <w:rPr>
          <w:rStyle w:val="Emphasis"/>
          <w:highlight w:val="cyan"/>
        </w:rPr>
        <w:t>military conflicts</w:t>
      </w:r>
      <w:r w:rsidRPr="001079B9">
        <w:rPr>
          <w:rStyle w:val="StyleUnderline"/>
          <w:highlight w:val="cyan"/>
        </w:rPr>
        <w:t xml:space="preserve"> among </w:t>
      </w:r>
      <w:r w:rsidRPr="001079B9">
        <w:rPr>
          <w:rStyle w:val="Emphasis"/>
          <w:highlight w:val="cyan"/>
        </w:rPr>
        <w:t>nation-states</w:t>
      </w:r>
      <w:r w:rsidRPr="00992ACD">
        <w:t xml:space="preserve">, in which one state actor’s pursuit of supremacy makes it indifferent to damage to the citizens of the other state actor. Some threats will certainly arise from poor implementations and poor designs, and some from criminal exploitation of its capabilities. But </w:t>
      </w:r>
      <w:r w:rsidRPr="00992ACD">
        <w:rPr>
          <w:rStyle w:val="StyleUnderline"/>
        </w:rPr>
        <w:t xml:space="preserve">whatever the risks are, in all cases </w:t>
      </w:r>
      <w:r w:rsidRPr="001079B9">
        <w:rPr>
          <w:rStyle w:val="Emphasis"/>
          <w:highlight w:val="cyan"/>
        </w:rPr>
        <w:t>humans</w:t>
      </w:r>
      <w:r w:rsidRPr="001079B9">
        <w:rPr>
          <w:rStyle w:val="StyleUnderline"/>
          <w:highlight w:val="cyan"/>
        </w:rPr>
        <w:t xml:space="preserve">, not AI, </w:t>
      </w:r>
      <w:r w:rsidRPr="001079B9">
        <w:rPr>
          <w:rStyle w:val="Emphasis"/>
          <w:highlight w:val="cyan"/>
        </w:rPr>
        <w:t>generate</w:t>
      </w:r>
      <w:r w:rsidRPr="001079B9">
        <w:rPr>
          <w:rStyle w:val="StyleUnderline"/>
          <w:highlight w:val="cyan"/>
        </w:rPr>
        <w:t xml:space="preserve"> the threat. </w:t>
      </w:r>
      <w:r w:rsidRPr="001079B9">
        <w:rPr>
          <w:rStyle w:val="Emphasis"/>
          <w:highlight w:val="cyan"/>
        </w:rPr>
        <w:t>None</w:t>
      </w:r>
      <w:r w:rsidRPr="001079B9">
        <w:rPr>
          <w:rStyle w:val="StyleUnderline"/>
          <w:highlight w:val="cyan"/>
        </w:rPr>
        <w:t xml:space="preserve"> of these</w:t>
      </w:r>
      <w:r w:rsidRPr="00992ACD">
        <w:rPr>
          <w:rStyle w:val="StyleUnderline"/>
        </w:rPr>
        <w:t xml:space="preserve"> threats </w:t>
      </w:r>
      <w:r w:rsidRPr="001079B9">
        <w:rPr>
          <w:rStyle w:val="StyleUnderline"/>
          <w:highlight w:val="cyan"/>
        </w:rPr>
        <w:t>pose a risk of</w:t>
      </w:r>
      <w:r w:rsidRPr="00992ACD">
        <w:rPr>
          <w:rStyle w:val="StyleUnderline"/>
        </w:rPr>
        <w:t xml:space="preserve"> human </w:t>
      </w:r>
      <w:r w:rsidRPr="001079B9">
        <w:rPr>
          <w:rStyle w:val="Emphasis"/>
          <w:highlight w:val="cyan"/>
        </w:rPr>
        <w:t>extinction</w:t>
      </w:r>
      <w:r w:rsidRPr="00992ACD">
        <w:rPr>
          <w:rStyle w:val="StyleUnderline"/>
        </w:rPr>
        <w:t xml:space="preserve">, unless </w:t>
      </w:r>
      <w:r w:rsidRPr="00992ACD">
        <w:rPr>
          <w:rStyle w:val="Emphasis"/>
        </w:rPr>
        <w:t>humans themselves</w:t>
      </w:r>
      <w:r w:rsidRPr="00992ACD">
        <w:rPr>
          <w:rStyle w:val="StyleUnderline"/>
        </w:rPr>
        <w:t xml:space="preserve"> are pursuing the goal of </w:t>
      </w:r>
      <w:r w:rsidRPr="00992ACD">
        <w:rPr>
          <w:rStyle w:val="Emphasis"/>
        </w:rPr>
        <w:t>human extinction</w:t>
      </w:r>
      <w:r w:rsidRPr="00992ACD">
        <w:t>. War is the only scenario in which that is a plausible outcome.</w:t>
      </w:r>
    </w:p>
    <w:p w14:paraId="3BABEBF0" w14:textId="77777777" w:rsidR="002F7C5B" w:rsidRDefault="002F7C5B" w:rsidP="002F7C5B">
      <w:pPr>
        <w:pStyle w:val="Heading3"/>
      </w:pPr>
      <w:r>
        <w:t>AT: AGI---Extra---2AC</w:t>
      </w:r>
    </w:p>
    <w:p w14:paraId="4D8729F5" w14:textId="77777777" w:rsidR="002F7C5B" w:rsidRPr="00577ACD" w:rsidRDefault="002F7C5B" w:rsidP="00577ACD">
      <w:pPr>
        <w:pStyle w:val="Heading4"/>
      </w:pPr>
      <w:r w:rsidRPr="00577ACD">
        <w:t>AGI is a distant dream---their scenario is science fiction.</w:t>
      </w:r>
    </w:p>
    <w:p w14:paraId="556178B0" w14:textId="77777777" w:rsidR="002F7C5B" w:rsidRPr="007C0637" w:rsidRDefault="002F7C5B" w:rsidP="002F7C5B">
      <w:r>
        <w:t>---Not quite a strawman, but you should be wary of the parts that say things like ‘at least not yet,’ though I still think warrants apply.</w:t>
      </w:r>
    </w:p>
    <w:p w14:paraId="175FEC3B" w14:textId="77777777" w:rsidR="002F7C5B" w:rsidRDefault="002F7C5B" w:rsidP="002F7C5B">
      <w:r w:rsidRPr="006A76AA">
        <w:rPr>
          <w:rStyle w:val="Style13ptBold"/>
        </w:rPr>
        <w:t>Joshi 22,</w:t>
      </w:r>
      <w:r w:rsidRPr="006A76AA">
        <w:t xml:space="preserve"> [Naveen Joshi (Director of Allerin Tech Pvt Ltd, Former Research Analyst at Bosch Research, Forbes Contributor), "Chasing The Myth: Why Achieving Artificial General Intelligence May Be A Pipe Dream," Forbes, https://www.forbes.com/sites/naveenjoshi/2022/03/25/chasing-the-myth-why-achieving-artificial-general-intelligence-may-be-a-pipe-dream/, accessed 7-2-2024, 3/28/22] Mr.Mr.</w:t>
      </w:r>
    </w:p>
    <w:p w14:paraId="55F64350" w14:textId="77777777" w:rsidR="002F7C5B" w:rsidRPr="006A76AA" w:rsidRDefault="002F7C5B" w:rsidP="002F7C5B">
      <w:pPr>
        <w:rPr>
          <w:u w:val="single"/>
        </w:rPr>
      </w:pPr>
      <w:r w:rsidRPr="007C0637">
        <w:t xml:space="preserve">At the moment, </w:t>
      </w:r>
      <w:r w:rsidRPr="006A76AA">
        <w:rPr>
          <w:u w:val="single"/>
        </w:rPr>
        <w:t xml:space="preserve">there are </w:t>
      </w:r>
      <w:r w:rsidRPr="006A76AA">
        <w:rPr>
          <w:rStyle w:val="Emphasis"/>
        </w:rPr>
        <w:t xml:space="preserve">certain </w:t>
      </w:r>
      <w:r w:rsidRPr="001079B9">
        <w:rPr>
          <w:rStyle w:val="Emphasis"/>
          <w:highlight w:val="cyan"/>
        </w:rPr>
        <w:t>factors</w:t>
      </w:r>
      <w:r w:rsidRPr="006A76AA">
        <w:rPr>
          <w:u w:val="single"/>
        </w:rPr>
        <w:t xml:space="preserve"> that </w:t>
      </w:r>
      <w:r w:rsidRPr="001079B9">
        <w:rPr>
          <w:highlight w:val="cyan"/>
          <w:u w:val="single"/>
        </w:rPr>
        <w:t>may prevent the</w:t>
      </w:r>
      <w:r w:rsidRPr="006A76AA">
        <w:rPr>
          <w:u w:val="single"/>
        </w:rPr>
        <w:t xml:space="preserve"> </w:t>
      </w:r>
      <w:r w:rsidRPr="006A76AA">
        <w:rPr>
          <w:rStyle w:val="Emphasis"/>
        </w:rPr>
        <w:t>creation</w:t>
      </w:r>
      <w:r w:rsidRPr="006A76AA">
        <w:rPr>
          <w:u w:val="single"/>
        </w:rPr>
        <w:t xml:space="preserve"> and </w:t>
      </w:r>
      <w:r w:rsidRPr="001079B9">
        <w:rPr>
          <w:rStyle w:val="Emphasis"/>
          <w:highlight w:val="cyan"/>
        </w:rPr>
        <w:t>development</w:t>
      </w:r>
      <w:r w:rsidRPr="001079B9">
        <w:rPr>
          <w:highlight w:val="cyan"/>
          <w:u w:val="single"/>
        </w:rPr>
        <w:t xml:space="preserve"> of AGI</w:t>
      </w:r>
      <w:r w:rsidRPr="006A76AA">
        <w:rPr>
          <w:u w:val="single"/>
        </w:rPr>
        <w:t xml:space="preserve">, not least the </w:t>
      </w:r>
      <w:r w:rsidRPr="006A76AA">
        <w:rPr>
          <w:rStyle w:val="Emphasis"/>
        </w:rPr>
        <w:t>fear</w:t>
      </w:r>
      <w:r w:rsidRPr="006A76AA">
        <w:rPr>
          <w:u w:val="single"/>
        </w:rPr>
        <w:t xml:space="preserve"> in people’s minds that it will leave them unemployed, which makes the technology seem like a </w:t>
      </w:r>
      <w:r w:rsidRPr="006A76AA">
        <w:rPr>
          <w:rStyle w:val="Emphasis"/>
        </w:rPr>
        <w:t>distant dream</w:t>
      </w:r>
      <w:r w:rsidRPr="006A76AA">
        <w:rPr>
          <w:u w:val="single"/>
        </w:rPr>
        <w:t>.</w:t>
      </w:r>
    </w:p>
    <w:p w14:paraId="63813086" w14:textId="77777777" w:rsidR="002F7C5B" w:rsidRPr="007C0637" w:rsidRDefault="002F7C5B" w:rsidP="002F7C5B">
      <w:r w:rsidRPr="007C0637">
        <w:t>Human Consciousness Is Not Algorithm-Driven</w:t>
      </w:r>
    </w:p>
    <w:p w14:paraId="6E2F6410" w14:textId="77777777" w:rsidR="002F7C5B" w:rsidRPr="007C0637" w:rsidRDefault="002F7C5B" w:rsidP="002F7C5B">
      <w:r w:rsidRPr="007C0637">
        <w:t xml:space="preserve">As stated multiple times above, </w:t>
      </w:r>
      <w:r w:rsidRPr="006A76AA">
        <w:rPr>
          <w:rStyle w:val="StyleUnderline"/>
        </w:rPr>
        <w:t xml:space="preserve">AGI applications are supposed to replicate human consciousness and cognitive abilities seamlessly. However, </w:t>
      </w:r>
      <w:r w:rsidRPr="001079B9">
        <w:rPr>
          <w:rStyle w:val="StyleUnderline"/>
          <w:highlight w:val="cyan"/>
        </w:rPr>
        <w:t xml:space="preserve">AGI developers cannot design </w:t>
      </w:r>
      <w:r w:rsidRPr="001079B9">
        <w:rPr>
          <w:rStyle w:val="Emphasis"/>
          <w:highlight w:val="cyan"/>
        </w:rPr>
        <w:t>neural networks</w:t>
      </w:r>
      <w:r w:rsidRPr="001079B9">
        <w:rPr>
          <w:rStyle w:val="StyleUnderline"/>
          <w:highlight w:val="cyan"/>
        </w:rPr>
        <w:t xml:space="preserve"> that can recreate </w:t>
      </w:r>
      <w:r w:rsidRPr="001079B9">
        <w:rPr>
          <w:rStyle w:val="Emphasis"/>
          <w:highlight w:val="cyan"/>
        </w:rPr>
        <w:t>artificial consciousness</w:t>
      </w:r>
      <w:r w:rsidRPr="001079B9">
        <w:rPr>
          <w:rStyle w:val="StyleUnderline"/>
          <w:highlight w:val="cyan"/>
        </w:rPr>
        <w:t xml:space="preserve"> in a lab</w:t>
      </w:r>
      <w:r w:rsidRPr="007C0637">
        <w:t xml:space="preserve">—at least not yet. </w:t>
      </w:r>
      <w:r w:rsidRPr="006A76AA">
        <w:rPr>
          <w:rStyle w:val="StyleUnderline"/>
        </w:rPr>
        <w:t xml:space="preserve">Human </w:t>
      </w:r>
      <w:r w:rsidRPr="001079B9">
        <w:rPr>
          <w:rStyle w:val="StyleUnderline"/>
          <w:highlight w:val="cyan"/>
        </w:rPr>
        <w:t xml:space="preserve">consciousness is </w:t>
      </w:r>
      <w:r w:rsidRPr="001079B9">
        <w:rPr>
          <w:rStyle w:val="Emphasis"/>
          <w:highlight w:val="cyan"/>
        </w:rPr>
        <w:t>too abstract</w:t>
      </w:r>
      <w:r w:rsidRPr="001079B9">
        <w:rPr>
          <w:rStyle w:val="StyleUnderline"/>
          <w:highlight w:val="cyan"/>
        </w:rPr>
        <w:t xml:space="preserve"> and </w:t>
      </w:r>
      <w:r w:rsidRPr="001079B9">
        <w:rPr>
          <w:rStyle w:val="Emphasis"/>
          <w:highlight w:val="cyan"/>
        </w:rPr>
        <w:t>asymmetrical</w:t>
      </w:r>
      <w:r w:rsidRPr="001079B9">
        <w:rPr>
          <w:rStyle w:val="StyleUnderline"/>
          <w:highlight w:val="cyan"/>
        </w:rPr>
        <w:t xml:space="preserve"> for any Turing machine to</w:t>
      </w:r>
      <w:r w:rsidRPr="006A76AA">
        <w:rPr>
          <w:rStyle w:val="StyleUnderline"/>
        </w:rPr>
        <w:t xml:space="preserve"> be used to </w:t>
      </w:r>
      <w:r w:rsidRPr="001079B9">
        <w:rPr>
          <w:rStyle w:val="StyleUnderline"/>
          <w:highlight w:val="cyan"/>
        </w:rPr>
        <w:t>model it</w:t>
      </w:r>
      <w:r w:rsidRPr="006A76AA">
        <w:rPr>
          <w:rStyle w:val="StyleUnderline"/>
        </w:rPr>
        <w:t xml:space="preserve"> for AGI creation</w:t>
      </w:r>
      <w:r w:rsidRPr="007C0637">
        <w:t xml:space="preserve">. One approach to replicate human consciousness into an AGI model would be to treat the brain as a quantum computer to solve problems in polynomial time with brute computing power alone. While this would significantly boost the performance and efficiency of an algorithm, </w:t>
      </w:r>
      <w:r w:rsidRPr="006A76AA">
        <w:rPr>
          <w:rStyle w:val="StyleUnderline"/>
        </w:rPr>
        <w:t>it would also not be the route to configuring machines with consciousness and their own distinctive human personalities</w:t>
      </w:r>
      <w:r w:rsidRPr="007C0637">
        <w:t>.</w:t>
      </w:r>
    </w:p>
    <w:p w14:paraId="2B1E9C6B" w14:textId="77777777" w:rsidR="002F7C5B" w:rsidRPr="006A76AA" w:rsidRDefault="002F7C5B" w:rsidP="002F7C5B">
      <w:pPr>
        <w:rPr>
          <w:rStyle w:val="StyleUnderline"/>
        </w:rPr>
      </w:pPr>
      <w:r w:rsidRPr="001079B9">
        <w:rPr>
          <w:rStyle w:val="StyleUnderline"/>
          <w:highlight w:val="cyan"/>
        </w:rPr>
        <w:t>Another issue</w:t>
      </w:r>
      <w:r w:rsidRPr="006A76AA">
        <w:rPr>
          <w:rStyle w:val="StyleUnderline"/>
        </w:rPr>
        <w:t xml:space="preserve"> with using programs and code </w:t>
      </w:r>
      <w:r w:rsidRPr="001079B9">
        <w:rPr>
          <w:rStyle w:val="StyleUnderline"/>
          <w:highlight w:val="cyan"/>
        </w:rPr>
        <w:t>is the "</w:t>
      </w:r>
      <w:r w:rsidRPr="001079B9">
        <w:rPr>
          <w:rStyle w:val="Emphasis"/>
          <w:highlight w:val="cyan"/>
        </w:rPr>
        <w:t>halting problem</w:t>
      </w:r>
      <w:r w:rsidRPr="006A76AA">
        <w:rPr>
          <w:rStyle w:val="StyleUnderline"/>
        </w:rPr>
        <w:t>."</w:t>
      </w:r>
      <w:r w:rsidRPr="007C0637">
        <w:t xml:space="preserve"> This concept implies that </w:t>
      </w:r>
      <w:r w:rsidRPr="001079B9">
        <w:rPr>
          <w:rStyle w:val="StyleUnderline"/>
          <w:highlight w:val="cyan"/>
        </w:rPr>
        <w:t>every</w:t>
      </w:r>
      <w:r w:rsidRPr="006A76AA">
        <w:rPr>
          <w:rStyle w:val="StyleUnderline"/>
        </w:rPr>
        <w:t xml:space="preserve"> computer </w:t>
      </w:r>
      <w:r w:rsidRPr="001079B9">
        <w:rPr>
          <w:rStyle w:val="StyleUnderline"/>
          <w:highlight w:val="cyan"/>
        </w:rPr>
        <w:t>program</w:t>
      </w:r>
      <w:r w:rsidRPr="006A76AA">
        <w:rPr>
          <w:rStyle w:val="StyleUnderline"/>
        </w:rPr>
        <w:t xml:space="preserve">, at some point in time, </w:t>
      </w:r>
      <w:r w:rsidRPr="001079B9">
        <w:rPr>
          <w:rStyle w:val="StyleUnderline"/>
          <w:highlight w:val="cyan"/>
        </w:rPr>
        <w:t>will</w:t>
      </w:r>
      <w:r w:rsidRPr="006A76AA">
        <w:rPr>
          <w:rStyle w:val="StyleUnderline"/>
        </w:rPr>
        <w:t xml:space="preserve"> pose </w:t>
      </w:r>
      <w:r w:rsidRPr="006A76AA">
        <w:rPr>
          <w:rStyle w:val="Emphasis"/>
        </w:rPr>
        <w:t>functionality problems</w:t>
      </w:r>
      <w:r w:rsidRPr="006A76AA">
        <w:rPr>
          <w:rStyle w:val="StyleUnderline"/>
        </w:rPr>
        <w:t xml:space="preserve"> and </w:t>
      </w:r>
      <w:r w:rsidRPr="001079B9">
        <w:rPr>
          <w:rStyle w:val="Emphasis"/>
          <w:highlight w:val="cyan"/>
        </w:rPr>
        <w:t>stop running</w:t>
      </w:r>
      <w:r w:rsidRPr="001079B9">
        <w:rPr>
          <w:rStyle w:val="StyleUnderline"/>
          <w:highlight w:val="cyan"/>
        </w:rPr>
        <w:t xml:space="preserve"> eventually</w:t>
      </w:r>
      <w:r w:rsidRPr="006A76AA">
        <w:rPr>
          <w:rStyle w:val="StyleUnderline"/>
        </w:rPr>
        <w:t xml:space="preserve"> for certain inputs. </w:t>
      </w:r>
      <w:r w:rsidRPr="001079B9">
        <w:rPr>
          <w:rStyle w:val="StyleUnderline"/>
          <w:highlight w:val="cyan"/>
        </w:rPr>
        <w:t>This</w:t>
      </w:r>
      <w:r w:rsidRPr="006A76AA">
        <w:rPr>
          <w:rStyle w:val="StyleUnderline"/>
        </w:rPr>
        <w:t xml:space="preserve"> is a problem that </w:t>
      </w:r>
      <w:r w:rsidRPr="001079B9">
        <w:rPr>
          <w:rStyle w:val="StyleUnderline"/>
          <w:highlight w:val="cyan"/>
        </w:rPr>
        <w:t xml:space="preserve">may have </w:t>
      </w:r>
      <w:r w:rsidRPr="001079B9">
        <w:rPr>
          <w:rStyle w:val="Emphasis"/>
          <w:highlight w:val="cyan"/>
        </w:rPr>
        <w:t>no solutions</w:t>
      </w:r>
      <w:r w:rsidRPr="006A76AA">
        <w:rPr>
          <w:rStyle w:val="StyleUnderline"/>
        </w:rPr>
        <w:t xml:space="preserve">, with even Turing's studies showing in general that there </w:t>
      </w:r>
      <w:r w:rsidRPr="006A76AA">
        <w:rPr>
          <w:rStyle w:val="Emphasis"/>
        </w:rPr>
        <w:t>isn't</w:t>
      </w:r>
      <w:r w:rsidRPr="006A76AA">
        <w:rPr>
          <w:rStyle w:val="StyleUnderline"/>
        </w:rPr>
        <w:t xml:space="preserve"> an algorithm that can </w:t>
      </w:r>
      <w:r w:rsidRPr="006A76AA">
        <w:rPr>
          <w:rStyle w:val="Emphasis"/>
        </w:rPr>
        <w:t>resolve</w:t>
      </w:r>
      <w:r w:rsidRPr="006A76AA">
        <w:rPr>
          <w:rStyle w:val="StyleUnderline"/>
        </w:rPr>
        <w:t xml:space="preserve"> this problem. </w:t>
      </w:r>
      <w:r w:rsidRPr="001079B9">
        <w:rPr>
          <w:rStyle w:val="StyleUnderline"/>
          <w:highlight w:val="cyan"/>
        </w:rPr>
        <w:t>This</w:t>
      </w:r>
      <w:r w:rsidRPr="006A76AA">
        <w:rPr>
          <w:rStyle w:val="StyleUnderline"/>
        </w:rPr>
        <w:t xml:space="preserve"> then </w:t>
      </w:r>
      <w:r w:rsidRPr="001079B9">
        <w:rPr>
          <w:rStyle w:val="StyleUnderline"/>
          <w:highlight w:val="cyan"/>
        </w:rPr>
        <w:t>poses</w:t>
      </w:r>
      <w:r w:rsidRPr="006A76AA">
        <w:rPr>
          <w:rStyle w:val="StyleUnderline"/>
        </w:rPr>
        <w:t xml:space="preserve"> </w:t>
      </w:r>
      <w:r w:rsidRPr="00070D27">
        <w:rPr>
          <w:rStyle w:val="Emphasis"/>
        </w:rPr>
        <w:t>massive</w:t>
      </w:r>
      <w:r w:rsidRPr="006A76AA">
        <w:rPr>
          <w:rStyle w:val="Emphasis"/>
        </w:rPr>
        <w:t xml:space="preserve"> </w:t>
      </w:r>
      <w:r w:rsidRPr="001079B9">
        <w:rPr>
          <w:rStyle w:val="Emphasis"/>
          <w:highlight w:val="cyan"/>
        </w:rPr>
        <w:t>questions</w:t>
      </w:r>
      <w:r w:rsidRPr="001079B9">
        <w:rPr>
          <w:rStyle w:val="StyleUnderline"/>
          <w:highlight w:val="cyan"/>
        </w:rPr>
        <w:t xml:space="preserve"> regarding</w:t>
      </w:r>
      <w:r w:rsidRPr="006A76AA">
        <w:rPr>
          <w:rStyle w:val="StyleUnderline"/>
        </w:rPr>
        <w:t xml:space="preserve"> the </w:t>
      </w:r>
      <w:r w:rsidRPr="001079B9">
        <w:rPr>
          <w:rStyle w:val="Emphasis"/>
          <w:highlight w:val="cyan"/>
        </w:rPr>
        <w:t>long-term</w:t>
      </w:r>
      <w:r w:rsidRPr="001079B9">
        <w:rPr>
          <w:rStyle w:val="StyleUnderline"/>
          <w:highlight w:val="cyan"/>
        </w:rPr>
        <w:t xml:space="preserve"> function</w:t>
      </w:r>
      <w:r w:rsidRPr="006A76AA">
        <w:rPr>
          <w:rStyle w:val="StyleUnderline"/>
        </w:rPr>
        <w:t xml:space="preserve">ality and </w:t>
      </w:r>
      <w:r w:rsidRPr="006A76AA">
        <w:rPr>
          <w:rStyle w:val="Emphasis"/>
        </w:rPr>
        <w:t>computability</w:t>
      </w:r>
      <w:r w:rsidRPr="006A76AA">
        <w:rPr>
          <w:rStyle w:val="StyleUnderline"/>
        </w:rPr>
        <w:t xml:space="preserve"> </w:t>
      </w:r>
      <w:r w:rsidRPr="001079B9">
        <w:rPr>
          <w:rStyle w:val="StyleUnderline"/>
          <w:highlight w:val="cyan"/>
        </w:rPr>
        <w:t xml:space="preserve">of </w:t>
      </w:r>
      <w:r w:rsidRPr="001079B9">
        <w:rPr>
          <w:rStyle w:val="Emphasis"/>
          <w:highlight w:val="cyan"/>
        </w:rPr>
        <w:t>AGI</w:t>
      </w:r>
      <w:r w:rsidRPr="006A76AA">
        <w:rPr>
          <w:rStyle w:val="Emphasis"/>
        </w:rPr>
        <w:t xml:space="preserve">-based </w:t>
      </w:r>
      <w:r w:rsidRPr="001079B9">
        <w:rPr>
          <w:rStyle w:val="Emphasis"/>
          <w:highlight w:val="cyan"/>
        </w:rPr>
        <w:t>tools</w:t>
      </w:r>
      <w:r w:rsidRPr="006A76AA">
        <w:rPr>
          <w:rStyle w:val="StyleUnderline"/>
        </w:rPr>
        <w:t>.</w:t>
      </w:r>
    </w:p>
    <w:p w14:paraId="50639035" w14:textId="77777777" w:rsidR="002F7C5B" w:rsidRPr="00EF30D6" w:rsidRDefault="002F7C5B" w:rsidP="002F7C5B">
      <w:r w:rsidRPr="007C0637">
        <w:t xml:space="preserve">There is a reason why </w:t>
      </w:r>
      <w:r w:rsidRPr="001079B9">
        <w:rPr>
          <w:rStyle w:val="StyleUnderline"/>
          <w:highlight w:val="cyan"/>
        </w:rPr>
        <w:t>humans are</w:t>
      </w:r>
      <w:r w:rsidRPr="006A76AA">
        <w:rPr>
          <w:rStyle w:val="StyleUnderline"/>
        </w:rPr>
        <w:t xml:space="preserve"> so unique and </w:t>
      </w:r>
      <w:r w:rsidRPr="001079B9">
        <w:rPr>
          <w:rStyle w:val="Emphasis"/>
          <w:highlight w:val="cyan"/>
        </w:rPr>
        <w:t>incomparable</w:t>
      </w:r>
      <w:r w:rsidRPr="006A76AA">
        <w:rPr>
          <w:rStyle w:val="StyleUnderline"/>
        </w:rPr>
        <w:t xml:space="preserve"> to even the most advanced machines</w:t>
      </w:r>
      <w:r w:rsidRPr="007C0637">
        <w:t xml:space="preserve"> of the past and present. </w:t>
      </w:r>
      <w:r w:rsidRPr="001079B9">
        <w:rPr>
          <w:rStyle w:val="StyleUnderline"/>
          <w:highlight w:val="cyan"/>
        </w:rPr>
        <w:t>AI</w:t>
      </w:r>
      <w:r w:rsidRPr="007C0637">
        <w:t xml:space="preserve">, for all its incredible capabilities, </w:t>
      </w:r>
      <w:r w:rsidRPr="006A76AA">
        <w:rPr>
          <w:rStyle w:val="StyleUnderline"/>
        </w:rPr>
        <w:t xml:space="preserve">still runs on </w:t>
      </w:r>
      <w:r w:rsidRPr="006A76AA">
        <w:rPr>
          <w:rStyle w:val="Emphasis"/>
        </w:rPr>
        <w:t>painstakingly-created</w:t>
      </w:r>
      <w:r w:rsidRPr="006A76AA">
        <w:rPr>
          <w:rStyle w:val="StyleUnderline"/>
        </w:rPr>
        <w:t xml:space="preserve"> computer programs and </w:t>
      </w:r>
      <w:r w:rsidRPr="006A76AA">
        <w:rPr>
          <w:rStyle w:val="Emphasis"/>
        </w:rPr>
        <w:t>algorithms</w:t>
      </w:r>
      <w:r w:rsidRPr="007C0637">
        <w:t xml:space="preserve">. The most advanced AI tools can create such programs autonomously. However, </w:t>
      </w:r>
      <w:r w:rsidRPr="006A76AA">
        <w:rPr>
          <w:rStyle w:val="StyleUnderline"/>
        </w:rPr>
        <w:t xml:space="preserve">the </w:t>
      </w:r>
      <w:r w:rsidRPr="00070D27">
        <w:rPr>
          <w:rStyle w:val="StyleUnderline"/>
        </w:rPr>
        <w:t>technology</w:t>
      </w:r>
      <w:r w:rsidRPr="006A76AA">
        <w:rPr>
          <w:rStyle w:val="StyleUnderline"/>
        </w:rPr>
        <w:t xml:space="preserve"> </w:t>
      </w:r>
      <w:r w:rsidRPr="001079B9">
        <w:rPr>
          <w:rStyle w:val="Emphasis"/>
          <w:highlight w:val="cyan"/>
        </w:rPr>
        <w:t>cannot</w:t>
      </w:r>
      <w:r w:rsidRPr="001079B9">
        <w:rPr>
          <w:rStyle w:val="StyleUnderline"/>
          <w:highlight w:val="cyan"/>
        </w:rPr>
        <w:t xml:space="preserve"> generate</w:t>
      </w:r>
      <w:r w:rsidRPr="006A76AA">
        <w:rPr>
          <w:rStyle w:val="StyleUnderline"/>
        </w:rPr>
        <w:t xml:space="preserve"> lifelike </w:t>
      </w:r>
      <w:r w:rsidRPr="001079B9">
        <w:rPr>
          <w:rStyle w:val="StyleUnderline"/>
          <w:highlight w:val="cyan"/>
        </w:rPr>
        <w:t>consciousness</w:t>
      </w:r>
      <w:r w:rsidRPr="006A76AA">
        <w:rPr>
          <w:rStyle w:val="StyleUnderline"/>
        </w:rPr>
        <w:t xml:space="preserve"> in AGI-based tools. Even with all the advancements made in AI, </w:t>
      </w:r>
      <w:r w:rsidRPr="001079B9">
        <w:rPr>
          <w:rStyle w:val="StyleUnderline"/>
          <w:highlight w:val="cyan"/>
        </w:rPr>
        <w:t>every decision is backed by</w:t>
      </w:r>
      <w:r w:rsidRPr="006A76AA">
        <w:rPr>
          <w:rStyle w:val="StyleUnderline"/>
        </w:rPr>
        <w:t xml:space="preserve"> </w:t>
      </w:r>
      <w:r w:rsidRPr="006A76AA">
        <w:rPr>
          <w:rStyle w:val="Emphasis"/>
        </w:rPr>
        <w:t xml:space="preserve">hardcore </w:t>
      </w:r>
      <w:r w:rsidRPr="001079B9">
        <w:rPr>
          <w:rStyle w:val="Emphasis"/>
          <w:highlight w:val="cyan"/>
        </w:rPr>
        <w:t>data</w:t>
      </w:r>
      <w:r w:rsidRPr="006A76AA">
        <w:rPr>
          <w:rStyle w:val="Emphasis"/>
        </w:rPr>
        <w:t xml:space="preserve"> analytics</w:t>
      </w:r>
      <w:r w:rsidRPr="006A76AA">
        <w:rPr>
          <w:rStyle w:val="StyleUnderline"/>
        </w:rPr>
        <w:t xml:space="preserve"> and processing, </w:t>
      </w:r>
      <w:r w:rsidRPr="001079B9">
        <w:rPr>
          <w:rStyle w:val="Emphasis"/>
          <w:highlight w:val="cyan"/>
        </w:rPr>
        <w:t>scoring low</w:t>
      </w:r>
      <w:r w:rsidRPr="001079B9">
        <w:rPr>
          <w:rStyle w:val="StyleUnderline"/>
          <w:highlight w:val="cyan"/>
        </w:rPr>
        <w:t xml:space="preserve"> on</w:t>
      </w:r>
      <w:r w:rsidRPr="006A76AA">
        <w:rPr>
          <w:rStyle w:val="StyleUnderline"/>
        </w:rPr>
        <w:t xml:space="preserve"> factors such as logical </w:t>
      </w:r>
      <w:r w:rsidRPr="001079B9">
        <w:rPr>
          <w:rStyle w:val="Emphasis"/>
          <w:highlight w:val="cyan"/>
        </w:rPr>
        <w:t>reasoning</w:t>
      </w:r>
      <w:r w:rsidRPr="006A76AA">
        <w:rPr>
          <w:rStyle w:val="StyleUnderline"/>
        </w:rPr>
        <w:t xml:space="preserve">, emotion-based </w:t>
      </w:r>
      <w:r w:rsidRPr="00070D27">
        <w:rPr>
          <w:rStyle w:val="Emphasis"/>
        </w:rPr>
        <w:t>decisions</w:t>
      </w:r>
      <w:r w:rsidRPr="006A76AA">
        <w:rPr>
          <w:rStyle w:val="StyleUnderline"/>
        </w:rPr>
        <w:t xml:space="preserve"> and other aspects</w:t>
      </w:r>
      <w:r w:rsidRPr="007C0637">
        <w:t>.</w:t>
      </w:r>
    </w:p>
    <w:p w14:paraId="16A02B35" w14:textId="77777777" w:rsidR="002F7C5B" w:rsidRDefault="002F7C5B" w:rsidP="002F7C5B">
      <w:pPr>
        <w:pStyle w:val="Heading3"/>
      </w:pPr>
      <w:r>
        <w:t>AT: AGI---Meta-Learning---1AR</w:t>
      </w:r>
    </w:p>
    <w:p w14:paraId="19A63D97" w14:textId="77777777" w:rsidR="002F7C5B" w:rsidRDefault="002F7C5B" w:rsidP="002F7C5B">
      <w:pPr>
        <w:pStyle w:val="Heading4"/>
      </w:pPr>
      <w:r>
        <w:t xml:space="preserve">Meta-learning is </w:t>
      </w:r>
      <w:r w:rsidRPr="00033CCC">
        <w:rPr>
          <w:u w:val="single"/>
        </w:rPr>
        <w:t>impossible</w:t>
      </w:r>
      <w:r>
        <w:t xml:space="preserve"> and restricted to </w:t>
      </w:r>
      <w:r w:rsidRPr="00033CCC">
        <w:rPr>
          <w:u w:val="single"/>
        </w:rPr>
        <w:t>narrow sectors</w:t>
      </w:r>
      <w:r>
        <w:t xml:space="preserve">, which is </w:t>
      </w:r>
      <w:r w:rsidRPr="00033CCC">
        <w:rPr>
          <w:u w:val="single"/>
        </w:rPr>
        <w:t>our</w:t>
      </w:r>
      <w:r>
        <w:t xml:space="preserve"> argument!</w:t>
      </w:r>
    </w:p>
    <w:p w14:paraId="19957936" w14:textId="77777777" w:rsidR="002F7C5B" w:rsidRDefault="002F7C5B" w:rsidP="002F7C5B">
      <w:r>
        <w:t>---AT: Meta-learning</w:t>
      </w:r>
    </w:p>
    <w:p w14:paraId="1657DEAB" w14:textId="77777777" w:rsidR="002F7C5B" w:rsidRPr="00033CCC" w:rsidRDefault="002F7C5B" w:rsidP="002F7C5B">
      <w:r>
        <w:t>---Internal link to model collapse</w:t>
      </w:r>
    </w:p>
    <w:p w14:paraId="4405F5A0" w14:textId="77777777" w:rsidR="002F7C5B" w:rsidRDefault="002F7C5B" w:rsidP="002F7C5B">
      <w:r w:rsidRPr="00317070">
        <w:rPr>
          <w:rStyle w:val="Style13ptBold"/>
        </w:rPr>
        <w:t>Mueller 24,</w:t>
      </w:r>
      <w:r w:rsidRPr="00317070">
        <w:t xml:space="preserve"> [Milton Mueller (Professor and Program Director of the Georgia Tech School of Public Policy, Masters of Science in Cybersecurity Policy), "The Myth of AGI: How the illusion of Artificial General Intelligence distorts and distracts digital governance," Internet Governance Project, Georgia Tech, https://www.internetgovernance.org/wp-content/uploads/MythofAGI.pdf, accessed 7-2-2024, 5/24] Mr.Mr.</w:t>
      </w:r>
    </w:p>
    <w:p w14:paraId="33ACDB1C" w14:textId="77777777" w:rsidR="002F7C5B" w:rsidRDefault="002F7C5B" w:rsidP="002F7C5B">
      <w:pPr>
        <w:rPr>
          <w:rStyle w:val="StyleUnderline"/>
        </w:rPr>
      </w:pPr>
      <w:r w:rsidRPr="00033CCC">
        <w:rPr>
          <w:rStyle w:val="StyleUnderline"/>
        </w:rPr>
        <w:t xml:space="preserve">Advocates of </w:t>
      </w:r>
      <w:r w:rsidRPr="00033CCC">
        <w:rPr>
          <w:rStyle w:val="Emphasis"/>
        </w:rPr>
        <w:t>AGI</w:t>
      </w:r>
      <w:r w:rsidRPr="00033CCC">
        <w:rPr>
          <w:rStyle w:val="StyleUnderline"/>
        </w:rPr>
        <w:t xml:space="preserve"> may try to fall back on the </w:t>
      </w:r>
      <w:r w:rsidRPr="00C47BAE">
        <w:rPr>
          <w:rStyle w:val="StyleUnderline"/>
        </w:rPr>
        <w:t>concept</w:t>
      </w:r>
      <w:r w:rsidRPr="00033CCC">
        <w:rPr>
          <w:rStyle w:val="StyleUnderline"/>
        </w:rPr>
        <w:t xml:space="preserve"> of "</w:t>
      </w:r>
      <w:r w:rsidRPr="00C47BAE">
        <w:rPr>
          <w:rStyle w:val="Emphasis"/>
        </w:rPr>
        <w:t>meta</w:t>
      </w:r>
      <w:r w:rsidRPr="00033CCC">
        <w:rPr>
          <w:rStyle w:val="Emphasis"/>
        </w:rPr>
        <w:t>-learning</w:t>
      </w:r>
      <w:r w:rsidRPr="00033CCC">
        <w:rPr>
          <w:rStyle w:val="StyleUnderline"/>
        </w:rPr>
        <w:t xml:space="preserve">" to </w:t>
      </w:r>
      <w:r w:rsidRPr="00033CCC">
        <w:rPr>
          <w:rStyle w:val="Emphasis"/>
        </w:rPr>
        <w:t>salvage</w:t>
      </w:r>
      <w:r w:rsidRPr="00033CCC">
        <w:rPr>
          <w:rStyle w:val="StyleUnderline"/>
        </w:rPr>
        <w:t xml:space="preserve"> their pursuit of the </w:t>
      </w:r>
      <w:r w:rsidRPr="00033CCC">
        <w:rPr>
          <w:rStyle w:val="Emphasis"/>
        </w:rPr>
        <w:t>AGI vision</w:t>
      </w:r>
      <w:r w:rsidRPr="00033CCC">
        <w:rPr>
          <w:rStyle w:val="StyleUnderline"/>
        </w:rPr>
        <w:t xml:space="preserve">. </w:t>
      </w:r>
      <w:r w:rsidRPr="0059759F">
        <w:rPr>
          <w:rStyle w:val="StyleUnderline"/>
          <w:highlight w:val="cyan"/>
        </w:rPr>
        <w:t>Meta-learning</w:t>
      </w:r>
      <w:r w:rsidRPr="00033CCC">
        <w:rPr>
          <w:rStyle w:val="StyleUnderline"/>
        </w:rPr>
        <w:t xml:space="preserve"> refers to AI applications which </w:t>
      </w:r>
      <w:r w:rsidRPr="0059759F">
        <w:rPr>
          <w:rStyle w:val="StyleUnderline"/>
          <w:highlight w:val="cyan"/>
        </w:rPr>
        <w:t xml:space="preserve">program machines </w:t>
      </w:r>
      <w:r w:rsidRPr="0059759F">
        <w:rPr>
          <w:rStyle w:val="Emphasis"/>
          <w:highlight w:val="cyan"/>
        </w:rPr>
        <w:t>to learn to learn</w:t>
      </w:r>
      <w:r w:rsidRPr="00033CCC">
        <w:rPr>
          <w:rStyle w:val="StyleUnderline"/>
        </w:rPr>
        <w:t xml:space="preserve">. Do </w:t>
      </w:r>
      <w:r w:rsidRPr="00C47BAE">
        <w:rPr>
          <w:rStyle w:val="Emphasis"/>
        </w:rPr>
        <w:t>self</w:t>
      </w:r>
      <w:r w:rsidRPr="00033CCC">
        <w:rPr>
          <w:rStyle w:val="Emphasis"/>
        </w:rPr>
        <w:t>-improving</w:t>
      </w:r>
      <w:r w:rsidRPr="00033CCC">
        <w:rPr>
          <w:rStyle w:val="StyleUnderline"/>
        </w:rPr>
        <w:t xml:space="preserve"> AI systems bring us closer to the </w:t>
      </w:r>
      <w:r w:rsidRPr="00CC76AE">
        <w:rPr>
          <w:rStyle w:val="Emphasis"/>
        </w:rPr>
        <w:t>promise</w:t>
      </w:r>
      <w:r w:rsidRPr="00033CCC">
        <w:rPr>
          <w:rStyle w:val="StyleUnderline"/>
        </w:rPr>
        <w:t xml:space="preserve"> of AGI? Some computer scientists suggest</w:t>
      </w:r>
      <w:r w:rsidRPr="004426DB">
        <w:rPr>
          <w:sz w:val="14"/>
        </w:rPr>
        <w:t xml:space="preserve"> that it can: "</w:t>
      </w:r>
      <w:r w:rsidRPr="00033CCC">
        <w:rPr>
          <w:rStyle w:val="StyleUnderline"/>
        </w:rPr>
        <w:t>Meta-learning provides a promising paradigm that allows AI systems to learn from prior experiences and generalize that knowledge to new and unseen tasks</w:t>
      </w:r>
      <w:r w:rsidRPr="004426DB">
        <w:rPr>
          <w:sz w:val="14"/>
        </w:rPr>
        <w:t xml:space="preserve">." (Orike &amp; Ene, 2023) </w:t>
      </w:r>
      <w:r w:rsidRPr="00033CCC">
        <w:rPr>
          <w:rStyle w:val="StyleUnderline"/>
        </w:rPr>
        <w:t xml:space="preserve">Yet, </w:t>
      </w:r>
      <w:r w:rsidRPr="0059759F">
        <w:rPr>
          <w:rStyle w:val="StyleUnderline"/>
          <w:highlight w:val="cyan"/>
        </w:rPr>
        <w:t xml:space="preserve">when one looks at the </w:t>
      </w:r>
      <w:r w:rsidRPr="0059759F">
        <w:rPr>
          <w:rStyle w:val="Emphasis"/>
          <w:highlight w:val="cyan"/>
        </w:rPr>
        <w:t>actual research</w:t>
      </w:r>
      <w:r w:rsidRPr="00033CCC">
        <w:rPr>
          <w:rStyle w:val="StyleUnderline"/>
        </w:rPr>
        <w:t xml:space="preserve"> on selfimproving AI one finds that </w:t>
      </w:r>
      <w:r w:rsidRPr="0059759F">
        <w:rPr>
          <w:rStyle w:val="StyleUnderline"/>
          <w:highlight w:val="cyan"/>
        </w:rPr>
        <w:t xml:space="preserve">its </w:t>
      </w:r>
      <w:r w:rsidRPr="0059759F">
        <w:rPr>
          <w:rStyle w:val="Emphasis"/>
          <w:highlight w:val="cyan"/>
        </w:rPr>
        <w:t>generalizations</w:t>
      </w:r>
      <w:r w:rsidRPr="0059759F">
        <w:rPr>
          <w:rStyle w:val="StyleUnderline"/>
          <w:highlight w:val="cyan"/>
        </w:rPr>
        <w:t xml:space="preserve"> are always in </w:t>
      </w:r>
      <w:r w:rsidRPr="0059759F">
        <w:rPr>
          <w:rStyle w:val="Emphasis"/>
          <w:highlight w:val="cyan"/>
        </w:rPr>
        <w:t>specific domains</w:t>
      </w:r>
      <w:r w:rsidRPr="004426DB">
        <w:rPr>
          <w:sz w:val="14"/>
        </w:rPr>
        <w:t xml:space="preserve">.4 </w:t>
      </w:r>
      <w:r w:rsidRPr="00033CCC">
        <w:rPr>
          <w:rStyle w:val="StyleUnderline"/>
        </w:rPr>
        <w:t xml:space="preserve">Meta-learning simply reduces reliance on training data by substituting self-programmed </w:t>
      </w:r>
      <w:r w:rsidRPr="004426DB">
        <w:rPr>
          <w:rStyle w:val="StyleUnderline"/>
        </w:rPr>
        <w:t>recognition</w:t>
      </w:r>
      <w:r w:rsidRPr="00033CCC">
        <w:rPr>
          <w:rStyle w:val="StyleUnderline"/>
        </w:rPr>
        <w:t xml:space="preserve"> of </w:t>
      </w:r>
      <w:r w:rsidRPr="004426DB">
        <w:rPr>
          <w:rStyle w:val="StyleUnderline"/>
        </w:rPr>
        <w:t>patterns</w:t>
      </w:r>
      <w:r w:rsidRPr="00033CCC">
        <w:rPr>
          <w:rStyle w:val="StyleUnderline"/>
        </w:rPr>
        <w:t xml:space="preserve"> for massive volumes of data. </w:t>
      </w:r>
      <w:r w:rsidRPr="0059759F">
        <w:rPr>
          <w:rStyle w:val="StyleUnderline"/>
          <w:highlight w:val="cyan"/>
        </w:rPr>
        <w:t xml:space="preserve">It </w:t>
      </w:r>
      <w:r w:rsidRPr="0059759F">
        <w:rPr>
          <w:rStyle w:val="Emphasis"/>
          <w:highlight w:val="cyan"/>
        </w:rPr>
        <w:t>does not eliminate</w:t>
      </w:r>
      <w:r w:rsidRPr="0059759F">
        <w:rPr>
          <w:rStyle w:val="StyleUnderline"/>
          <w:highlight w:val="cyan"/>
        </w:rPr>
        <w:t xml:space="preserve"> the need for training</w:t>
      </w:r>
      <w:r w:rsidRPr="00033CCC">
        <w:rPr>
          <w:rStyle w:val="StyleUnderline"/>
        </w:rPr>
        <w:t xml:space="preserve">, however, </w:t>
      </w:r>
      <w:r w:rsidRPr="0059759F">
        <w:rPr>
          <w:rStyle w:val="StyleUnderline"/>
          <w:highlight w:val="cyan"/>
        </w:rPr>
        <w:t>and</w:t>
      </w:r>
      <w:r w:rsidRPr="0059759F">
        <w:rPr>
          <w:rStyle w:val="StyleUnderline"/>
        </w:rPr>
        <w:t xml:space="preserve"> its “</w:t>
      </w:r>
      <w:r w:rsidRPr="0059759F">
        <w:rPr>
          <w:rStyle w:val="Emphasis"/>
        </w:rPr>
        <w:t>generality</w:t>
      </w:r>
      <w:r w:rsidRPr="0059759F">
        <w:rPr>
          <w:rStyle w:val="StyleUnderline"/>
        </w:rPr>
        <w:t>” is restricted to</w:t>
      </w:r>
      <w:r w:rsidRPr="00033CCC">
        <w:rPr>
          <w:rStyle w:val="StyleUnderline"/>
        </w:rPr>
        <w:t xml:space="preserve"> the </w:t>
      </w:r>
      <w:r w:rsidRPr="0059759F">
        <w:rPr>
          <w:rStyle w:val="Emphasis"/>
        </w:rPr>
        <w:t>specific knowledge</w:t>
      </w:r>
      <w:r w:rsidRPr="00033CCC">
        <w:rPr>
          <w:rStyle w:val="StyleUnderline"/>
        </w:rPr>
        <w:t xml:space="preserve"> or action domain </w:t>
      </w:r>
      <w:r w:rsidRPr="0059759F">
        <w:rPr>
          <w:rStyle w:val="StyleUnderline"/>
        </w:rPr>
        <w:t>for which the machine was constructed</w:t>
      </w:r>
      <w:r w:rsidRPr="00033CCC">
        <w:rPr>
          <w:rStyle w:val="StyleUnderline"/>
        </w:rPr>
        <w:t xml:space="preserve">. </w:t>
      </w:r>
      <w:r w:rsidRPr="0059759F">
        <w:rPr>
          <w:rStyle w:val="StyleUnderline"/>
          <w:highlight w:val="cyan"/>
        </w:rPr>
        <w:t xml:space="preserve">The machine's objective is </w:t>
      </w:r>
      <w:r w:rsidRPr="0059759F">
        <w:rPr>
          <w:rStyle w:val="Emphasis"/>
          <w:highlight w:val="cyan"/>
        </w:rPr>
        <w:t>still</w:t>
      </w:r>
      <w:r w:rsidRPr="0059759F">
        <w:rPr>
          <w:rStyle w:val="StyleUnderline"/>
          <w:highlight w:val="cyan"/>
        </w:rPr>
        <w:t xml:space="preserve"> a “</w:t>
      </w:r>
      <w:r w:rsidRPr="0059759F">
        <w:rPr>
          <w:rStyle w:val="Emphasis"/>
          <w:highlight w:val="cyan"/>
        </w:rPr>
        <w:t>narrow</w:t>
      </w:r>
      <w:r w:rsidRPr="0059759F">
        <w:rPr>
          <w:rStyle w:val="StyleUnderline"/>
          <w:highlight w:val="cyan"/>
        </w:rPr>
        <w:t>” one given</w:t>
      </w:r>
      <w:r w:rsidRPr="00033CCC">
        <w:rPr>
          <w:rStyle w:val="StyleUnderline"/>
        </w:rPr>
        <w:t xml:space="preserve"> to it </w:t>
      </w:r>
      <w:r w:rsidRPr="0059759F">
        <w:rPr>
          <w:rStyle w:val="StyleUnderline"/>
          <w:highlight w:val="cyan"/>
        </w:rPr>
        <w:t>by humans</w:t>
      </w:r>
      <w:r w:rsidRPr="004426DB">
        <w:rPr>
          <w:sz w:val="14"/>
        </w:rPr>
        <w:t xml:space="preserve">.5 </w:t>
      </w:r>
      <w:r w:rsidRPr="0059759F">
        <w:rPr>
          <w:rStyle w:val="StyleUnderline"/>
          <w:highlight w:val="cyan"/>
        </w:rPr>
        <w:t>Progress in computing</w:t>
      </w:r>
      <w:r w:rsidRPr="00033CCC">
        <w:rPr>
          <w:rStyle w:val="StyleUnderline"/>
        </w:rPr>
        <w:t xml:space="preserve"> may involve making AI decisions </w:t>
      </w:r>
      <w:r w:rsidRPr="004426DB">
        <w:rPr>
          <w:rStyle w:val="Emphasis"/>
        </w:rPr>
        <w:t>more adaptable</w:t>
      </w:r>
      <w:r w:rsidRPr="00033CCC">
        <w:rPr>
          <w:rStyle w:val="StyleUnderline"/>
        </w:rPr>
        <w:t xml:space="preserve"> and their analytical capabilities more generally applicable to its defined purposes, but it </w:t>
      </w:r>
      <w:r w:rsidRPr="0059759F">
        <w:rPr>
          <w:rStyle w:val="Emphasis"/>
          <w:highlight w:val="cyan"/>
        </w:rPr>
        <w:t>does not</w:t>
      </w:r>
      <w:r w:rsidRPr="0059759F">
        <w:rPr>
          <w:rStyle w:val="StyleUnderline"/>
          <w:highlight w:val="cyan"/>
        </w:rPr>
        <w:t xml:space="preserve"> give machines </w:t>
      </w:r>
      <w:r w:rsidRPr="0059759F">
        <w:rPr>
          <w:rStyle w:val="Emphasis"/>
          <w:highlight w:val="cyan"/>
        </w:rPr>
        <w:t>life</w:t>
      </w:r>
      <w:r w:rsidRPr="0059759F">
        <w:rPr>
          <w:rStyle w:val="StyleUnderline"/>
          <w:highlight w:val="cyan"/>
        </w:rPr>
        <w:t>, nor</w:t>
      </w:r>
      <w:r w:rsidRPr="00033CCC">
        <w:rPr>
          <w:rStyle w:val="StyleUnderline"/>
        </w:rPr>
        <w:t xml:space="preserve"> does it give them </w:t>
      </w:r>
      <w:r w:rsidRPr="0059759F">
        <w:rPr>
          <w:rStyle w:val="Emphasis"/>
          <w:highlight w:val="cyan"/>
        </w:rPr>
        <w:t>autonomy</w:t>
      </w:r>
      <w:r w:rsidRPr="00033CCC">
        <w:rPr>
          <w:rStyle w:val="StyleUnderline"/>
        </w:rPr>
        <w:t>.6</w:t>
      </w:r>
    </w:p>
    <w:p w14:paraId="095E8ECD" w14:textId="77777777" w:rsidR="002F7C5B" w:rsidRPr="004426DB" w:rsidRDefault="002F7C5B" w:rsidP="002F7C5B">
      <w:pPr>
        <w:rPr>
          <w:sz w:val="14"/>
        </w:rPr>
      </w:pPr>
      <w:r w:rsidRPr="004426DB">
        <w:rPr>
          <w:sz w:val="14"/>
        </w:rPr>
        <w:t xml:space="preserve">As an example, consider the case of an Autonomous Vehicle (AV) designed to navigate vehicle and pedestrian traffic in complex urban environments. </w:t>
      </w:r>
      <w:r w:rsidRPr="004426DB">
        <w:rPr>
          <w:rStyle w:val="StyleUnderline"/>
        </w:rPr>
        <w:t xml:space="preserve">The AV may use meta-learning to find new and </w:t>
      </w:r>
      <w:r w:rsidRPr="004426DB">
        <w:rPr>
          <w:rStyle w:val="Emphasis"/>
        </w:rPr>
        <w:t>more effective</w:t>
      </w:r>
      <w:r w:rsidRPr="004426DB">
        <w:rPr>
          <w:rStyle w:val="StyleUnderline"/>
        </w:rPr>
        <w:t xml:space="preserve"> ways to recognize and avoid collisions, or more efficient ways to get to its destination. But we </w:t>
      </w:r>
      <w:r w:rsidRPr="004426DB">
        <w:rPr>
          <w:rStyle w:val="Emphasis"/>
        </w:rPr>
        <w:t>should not expect</w:t>
      </w:r>
      <w:r w:rsidRPr="004426DB">
        <w:rPr>
          <w:rStyle w:val="StyleUnderline"/>
        </w:rPr>
        <w:t xml:space="preserve"> it to come up with new ways of recognizing the causes of cancer or to engage in remote eye surgery. It would not be </w:t>
      </w:r>
      <w:r w:rsidRPr="004426DB">
        <w:rPr>
          <w:rStyle w:val="Emphasis"/>
        </w:rPr>
        <w:t>physically</w:t>
      </w:r>
      <w:r w:rsidRPr="004426DB">
        <w:rPr>
          <w:rStyle w:val="StyleUnderline"/>
        </w:rPr>
        <w:t xml:space="preserve"> or </w:t>
      </w:r>
      <w:r w:rsidRPr="004426DB">
        <w:rPr>
          <w:rStyle w:val="Emphasis"/>
        </w:rPr>
        <w:t>computationally equipped</w:t>
      </w:r>
      <w:r w:rsidRPr="004426DB">
        <w:rPr>
          <w:rStyle w:val="StyleUnderline"/>
        </w:rPr>
        <w:t xml:space="preserve"> to do those things</w:t>
      </w:r>
      <w:r w:rsidRPr="004426DB">
        <w:rPr>
          <w:sz w:val="14"/>
        </w:rPr>
        <w:t xml:space="preserve">. And why would its builders, investors and owners want it to do these “new and unseen” tasks? </w:t>
      </w:r>
    </w:p>
    <w:p w14:paraId="0B9908D8" w14:textId="77777777" w:rsidR="002F7C5B" w:rsidRPr="004426DB" w:rsidRDefault="002F7C5B" w:rsidP="002F7C5B">
      <w:pPr>
        <w:rPr>
          <w:rStyle w:val="StyleUnderline"/>
        </w:rPr>
      </w:pPr>
      <w:r w:rsidRPr="004426DB">
        <w:rPr>
          <w:sz w:val="14"/>
        </w:rPr>
        <w:t xml:space="preserve">The fallacy underlying the AGI construct can be clarified by asking, </w:t>
      </w:r>
      <w:r w:rsidRPr="004426DB">
        <w:rPr>
          <w:u w:val="single"/>
        </w:rPr>
        <w:t>what is a “</w:t>
      </w:r>
      <w:r w:rsidRPr="004426DB">
        <w:rPr>
          <w:rStyle w:val="Emphasis"/>
        </w:rPr>
        <w:t>general-purpose</w:t>
      </w:r>
      <w:r w:rsidRPr="004426DB">
        <w:rPr>
          <w:u w:val="single"/>
        </w:rPr>
        <w:t>” machine</w:t>
      </w:r>
      <w:r w:rsidRPr="004426DB">
        <w:rPr>
          <w:sz w:val="14"/>
        </w:rPr>
        <w:t xml:space="preserve">? Computers are, after all, computing machines. </w:t>
      </w:r>
      <w:r w:rsidRPr="004426DB">
        <w:rPr>
          <w:rStyle w:val="StyleUnderline"/>
        </w:rPr>
        <w:t xml:space="preserve">Any workable machine that one can think of has a </w:t>
      </w:r>
      <w:r w:rsidRPr="004426DB">
        <w:rPr>
          <w:rStyle w:val="Emphasis"/>
        </w:rPr>
        <w:t>delimited</w:t>
      </w:r>
      <w:r w:rsidRPr="004426DB">
        <w:rPr>
          <w:rStyle w:val="StyleUnderline"/>
        </w:rPr>
        <w:t xml:space="preserve"> purpose or set of purposes </w:t>
      </w:r>
      <w:r w:rsidRPr="004426DB">
        <w:rPr>
          <w:rStyle w:val="Emphasis"/>
        </w:rPr>
        <w:t>given</w:t>
      </w:r>
      <w:r w:rsidRPr="004426DB">
        <w:rPr>
          <w:rStyle w:val="StyleUnderline"/>
        </w:rPr>
        <w:t xml:space="preserve"> to it by its </w:t>
      </w:r>
      <w:r w:rsidRPr="004426DB">
        <w:rPr>
          <w:rStyle w:val="Emphasis"/>
        </w:rPr>
        <w:t>designer</w:t>
      </w:r>
      <w:r w:rsidRPr="004426DB">
        <w:rPr>
          <w:rStyle w:val="StyleUnderline"/>
        </w:rPr>
        <w:t xml:space="preserve">/builder, and </w:t>
      </w:r>
      <w:r w:rsidRPr="0059759F">
        <w:rPr>
          <w:rStyle w:val="StyleUnderline"/>
          <w:highlight w:val="cyan"/>
        </w:rPr>
        <w:t xml:space="preserve">the more </w:t>
      </w:r>
      <w:r w:rsidRPr="0059759F">
        <w:rPr>
          <w:rStyle w:val="Emphasis"/>
          <w:highlight w:val="cyan"/>
        </w:rPr>
        <w:t>well-defined</w:t>
      </w:r>
      <w:r w:rsidRPr="004426DB">
        <w:rPr>
          <w:rStyle w:val="StyleUnderline"/>
        </w:rPr>
        <w:t xml:space="preserve"> and </w:t>
      </w:r>
      <w:r w:rsidRPr="004426DB">
        <w:rPr>
          <w:rStyle w:val="Emphasis"/>
        </w:rPr>
        <w:t>specific</w:t>
      </w:r>
      <w:r w:rsidRPr="004426DB">
        <w:rPr>
          <w:rStyle w:val="StyleUnderline"/>
        </w:rPr>
        <w:t xml:space="preserve"> </w:t>
      </w:r>
      <w:r w:rsidRPr="0059759F">
        <w:rPr>
          <w:rStyle w:val="StyleUnderline"/>
          <w:highlight w:val="cyan"/>
        </w:rPr>
        <w:t>its purpose</w:t>
      </w:r>
      <w:r w:rsidRPr="004426DB">
        <w:rPr>
          <w:rStyle w:val="StyleUnderline"/>
        </w:rPr>
        <w:t xml:space="preserve">(s), </w:t>
      </w:r>
      <w:r w:rsidRPr="0059759F">
        <w:rPr>
          <w:rStyle w:val="StyleUnderline"/>
          <w:highlight w:val="cyan"/>
        </w:rPr>
        <w:t>the more efficient it is</w:t>
      </w:r>
      <w:r w:rsidRPr="004426DB">
        <w:rPr>
          <w:rStyle w:val="StyleUnderline"/>
        </w:rPr>
        <w:t xml:space="preserve"> likely to be</w:t>
      </w:r>
      <w:r w:rsidRPr="004426DB">
        <w:rPr>
          <w:sz w:val="14"/>
        </w:rPr>
        <w:t xml:space="preserve">. Machines can combine multiple functions, but </w:t>
      </w:r>
      <w:r w:rsidRPr="0059759F">
        <w:rPr>
          <w:rStyle w:val="StyleUnderline"/>
          <w:highlight w:val="cyan"/>
        </w:rPr>
        <w:t xml:space="preserve">the concept of a “general-purpose machine” is literally </w:t>
      </w:r>
      <w:r w:rsidRPr="0059759F">
        <w:rPr>
          <w:rStyle w:val="Emphasis"/>
          <w:highlight w:val="cyan"/>
        </w:rPr>
        <w:t>meaningless</w:t>
      </w:r>
      <w:r w:rsidRPr="004426DB">
        <w:rPr>
          <w:rStyle w:val="StyleUnderline"/>
        </w:rPr>
        <w:t xml:space="preserve">, both </w:t>
      </w:r>
      <w:r w:rsidRPr="004426DB">
        <w:rPr>
          <w:rStyle w:val="Emphasis"/>
        </w:rPr>
        <w:t>semantically</w:t>
      </w:r>
      <w:r w:rsidRPr="004426DB">
        <w:rPr>
          <w:rStyle w:val="StyleUnderline"/>
        </w:rPr>
        <w:t xml:space="preserve"> and </w:t>
      </w:r>
      <w:r w:rsidRPr="004426DB">
        <w:rPr>
          <w:rStyle w:val="Emphasis"/>
        </w:rPr>
        <w:t>operationally</w:t>
      </w:r>
      <w:r w:rsidRPr="004426DB">
        <w:rPr>
          <w:sz w:val="14"/>
        </w:rPr>
        <w:t xml:space="preserve">.7 </w:t>
      </w:r>
      <w:r w:rsidRPr="0059759F">
        <w:rPr>
          <w:rStyle w:val="StyleUnderline"/>
          <w:highlight w:val="cyan"/>
        </w:rPr>
        <w:t>The claim</w:t>
      </w:r>
      <w:r w:rsidRPr="004426DB">
        <w:rPr>
          <w:rStyle w:val="StyleUnderline"/>
        </w:rPr>
        <w:t xml:space="preserve"> that </w:t>
      </w:r>
      <w:r w:rsidRPr="0059759F">
        <w:rPr>
          <w:rStyle w:val="StyleUnderline"/>
          <w:highlight w:val="cyan"/>
        </w:rPr>
        <w:t xml:space="preserve">we can build a machine with </w:t>
      </w:r>
      <w:r w:rsidRPr="0059759F">
        <w:rPr>
          <w:rStyle w:val="Emphasis"/>
          <w:highlight w:val="cyan"/>
        </w:rPr>
        <w:t>generalized intelligence</w:t>
      </w:r>
      <w:r w:rsidRPr="004426DB">
        <w:rPr>
          <w:rStyle w:val="StyleUnderline"/>
        </w:rPr>
        <w:t xml:space="preserve"> is </w:t>
      </w:r>
      <w:r w:rsidRPr="004426DB">
        <w:rPr>
          <w:rStyle w:val="Emphasis"/>
        </w:rPr>
        <w:t>logically equivalent</w:t>
      </w:r>
      <w:r w:rsidRPr="004426DB">
        <w:rPr>
          <w:rStyle w:val="StyleUnderline"/>
        </w:rPr>
        <w:t xml:space="preserve"> to a claim that we can build a </w:t>
      </w:r>
      <w:r w:rsidRPr="004426DB">
        <w:rPr>
          <w:rStyle w:val="Emphasis"/>
        </w:rPr>
        <w:t>single</w:t>
      </w:r>
      <w:r w:rsidRPr="004426DB">
        <w:rPr>
          <w:rStyle w:val="StyleUnderline"/>
        </w:rPr>
        <w:t xml:space="preserve"> machine that does </w:t>
      </w:r>
      <w:r w:rsidRPr="004426DB">
        <w:rPr>
          <w:rStyle w:val="Emphasis"/>
        </w:rPr>
        <w:t>everything</w:t>
      </w:r>
      <w:r w:rsidRPr="004426DB">
        <w:rPr>
          <w:rStyle w:val="StyleUnderline"/>
        </w:rPr>
        <w:t xml:space="preserve">. </w:t>
      </w:r>
      <w:r w:rsidRPr="0059759F">
        <w:rPr>
          <w:rStyle w:val="Emphasis"/>
        </w:rPr>
        <w:t xml:space="preserve">It </w:t>
      </w:r>
      <w:r w:rsidRPr="0059759F">
        <w:rPr>
          <w:rStyle w:val="Emphasis"/>
          <w:highlight w:val="cyan"/>
        </w:rPr>
        <w:t>makes no sense</w:t>
      </w:r>
      <w:r w:rsidRPr="0059759F">
        <w:rPr>
          <w:rStyle w:val="StyleUnderline"/>
          <w:highlight w:val="cyan"/>
        </w:rPr>
        <w:t>.</w:t>
      </w:r>
    </w:p>
    <w:p w14:paraId="08F50D0E" w14:textId="77777777" w:rsidR="002F7C5B" w:rsidRDefault="002F7C5B" w:rsidP="002F7C5B">
      <w:pPr>
        <w:pStyle w:val="Heading3"/>
      </w:pPr>
      <w:r>
        <w:t>AT: AGI---Misalignment---1AR</w:t>
      </w:r>
    </w:p>
    <w:p w14:paraId="3C02899C" w14:textId="77777777" w:rsidR="002F7C5B" w:rsidRPr="00577ACD" w:rsidRDefault="002F7C5B" w:rsidP="00577ACD">
      <w:pPr>
        <w:pStyle w:val="Heading4"/>
      </w:pPr>
      <w:r w:rsidRPr="00577ACD">
        <w:t>Alignment problem is inevitable but solved by trial and error innovation.</w:t>
      </w:r>
    </w:p>
    <w:p w14:paraId="4865F000" w14:textId="77777777" w:rsidR="002F7C5B" w:rsidRDefault="002F7C5B" w:rsidP="002F7C5B">
      <w:r w:rsidRPr="00317070">
        <w:rPr>
          <w:rStyle w:val="Style13ptBold"/>
        </w:rPr>
        <w:t>Mueller 24,</w:t>
      </w:r>
      <w:r w:rsidRPr="00317070">
        <w:t xml:space="preserve"> [Milton Mueller (Professor and Program Director of the Georgia Tech School of Public Policy, Masters of Science in Cybersecurity Policy), "The Myth of AGI: How the illusion of Artificial General Intelligence distorts and distracts digital governance," Internet Governance Project, Georgia Tech, https://www.internetgovernance.org/wp-content/uploads/MythofAGI.pdf, accessed 7-2-2024, 5/24] Mr.Mr.</w:t>
      </w:r>
    </w:p>
    <w:p w14:paraId="09B51109" w14:textId="77777777" w:rsidR="002F7C5B" w:rsidRPr="0059759F" w:rsidRDefault="002F7C5B" w:rsidP="002F7C5B">
      <w:pPr>
        <w:rPr>
          <w:rStyle w:val="StyleUnderline"/>
        </w:rPr>
      </w:pPr>
      <w:r w:rsidRPr="0059759F">
        <w:rPr>
          <w:rStyle w:val="StyleUnderline"/>
        </w:rPr>
        <w:t xml:space="preserve">The </w:t>
      </w:r>
      <w:r w:rsidRPr="0059759F">
        <w:rPr>
          <w:rStyle w:val="Emphasis"/>
        </w:rPr>
        <w:t>alignment problem</w:t>
      </w:r>
      <w:r w:rsidRPr="0059759F">
        <w:t xml:space="preserve"> literature starts by making a plausible case that </w:t>
      </w:r>
      <w:r w:rsidRPr="0059759F">
        <w:rPr>
          <w:rStyle w:val="StyleUnderline"/>
        </w:rPr>
        <w:t xml:space="preserve">there can be </w:t>
      </w:r>
      <w:r w:rsidRPr="0059759F">
        <w:rPr>
          <w:rStyle w:val="Emphasis"/>
        </w:rPr>
        <w:t>gaps</w:t>
      </w:r>
      <w:r w:rsidRPr="0059759F">
        <w:rPr>
          <w:rStyle w:val="StyleUnderline"/>
        </w:rPr>
        <w:t xml:space="preserve"> between the </w:t>
      </w:r>
      <w:r w:rsidRPr="0059759F">
        <w:rPr>
          <w:rStyle w:val="Emphasis"/>
        </w:rPr>
        <w:t>objectives</w:t>
      </w:r>
      <w:r w:rsidRPr="0059759F">
        <w:rPr>
          <w:rStyle w:val="StyleUnderline"/>
        </w:rPr>
        <w:t xml:space="preserve"> that humans </w:t>
      </w:r>
      <w:r w:rsidRPr="0059759F">
        <w:rPr>
          <w:rStyle w:val="Emphasis"/>
        </w:rPr>
        <w:t>hope</w:t>
      </w:r>
      <w:r w:rsidRPr="0059759F">
        <w:rPr>
          <w:rStyle w:val="StyleUnderline"/>
        </w:rPr>
        <w:t xml:space="preserve"> to reinforce with their AI models and training, and the </w:t>
      </w:r>
      <w:r w:rsidRPr="0059759F">
        <w:rPr>
          <w:rStyle w:val="Emphasis"/>
        </w:rPr>
        <w:t>actual behavior</w:t>
      </w:r>
      <w:r w:rsidRPr="0059759F">
        <w:rPr>
          <w:rStyle w:val="StyleUnderline"/>
        </w:rPr>
        <w:t xml:space="preserve"> the machine learns. This moderately interesting fact</w:t>
      </w:r>
      <w:r w:rsidRPr="0059759F">
        <w:t xml:space="preserve"> about AI models </w:t>
      </w:r>
      <w:r w:rsidRPr="0059759F">
        <w:rPr>
          <w:rStyle w:val="StyleUnderline"/>
        </w:rPr>
        <w:t xml:space="preserve">is then twisted into two </w:t>
      </w:r>
      <w:r w:rsidRPr="0059759F">
        <w:rPr>
          <w:rStyle w:val="Emphasis"/>
        </w:rPr>
        <w:t>unwarranted conclusions</w:t>
      </w:r>
      <w:r w:rsidRPr="0059759F">
        <w:rPr>
          <w:rStyle w:val="StyleUnderline"/>
        </w:rPr>
        <w:t xml:space="preserve">: 1) that these gaps will </w:t>
      </w:r>
      <w:r w:rsidRPr="0059759F">
        <w:rPr>
          <w:rStyle w:val="Emphasis"/>
        </w:rPr>
        <w:t>progressively enlarge</w:t>
      </w:r>
      <w:r w:rsidRPr="0059759F">
        <w:rPr>
          <w:rStyle w:val="StyleUnderline"/>
        </w:rPr>
        <w:t xml:space="preserve"> until the machine develops internally defined objectives that are unrelated to the objectives programmed by their trainers, and 2) that humans will </w:t>
      </w:r>
      <w:r w:rsidRPr="0059759F">
        <w:rPr>
          <w:rStyle w:val="Emphasis"/>
        </w:rPr>
        <w:t>not notice</w:t>
      </w:r>
      <w:r w:rsidRPr="0059759F">
        <w:rPr>
          <w:rStyle w:val="StyleUnderline"/>
        </w:rPr>
        <w:t xml:space="preserve"> these gaps and/or will be unable to correct them. </w:t>
      </w:r>
    </w:p>
    <w:p w14:paraId="025B425E" w14:textId="77777777" w:rsidR="002F7C5B" w:rsidRDefault="002F7C5B" w:rsidP="002F7C5B">
      <w:pPr>
        <w:rPr>
          <w:rStyle w:val="StyleUnderline"/>
        </w:rPr>
      </w:pPr>
      <w:r w:rsidRPr="0059759F">
        <w:t>Because of their unfamiliarity</w:t>
      </w:r>
      <w:r w:rsidRPr="00C84E65">
        <w:t xml:space="preserve"> with social studies, </w:t>
      </w:r>
      <w:r w:rsidRPr="000C7565">
        <w:rPr>
          <w:rStyle w:val="StyleUnderline"/>
        </w:rPr>
        <w:t xml:space="preserve">AI doomers in computer science fail to realize that </w:t>
      </w:r>
      <w:r w:rsidRPr="0059759F">
        <w:rPr>
          <w:rStyle w:val="StyleUnderline"/>
          <w:highlight w:val="cyan"/>
        </w:rPr>
        <w:t xml:space="preserve">an </w:t>
      </w:r>
      <w:r w:rsidRPr="0059759F">
        <w:rPr>
          <w:rStyle w:val="Emphasis"/>
          <w:highlight w:val="cyan"/>
        </w:rPr>
        <w:t>alignment problem</w:t>
      </w:r>
      <w:r w:rsidRPr="0059759F">
        <w:rPr>
          <w:rStyle w:val="StyleUnderline"/>
          <w:highlight w:val="cyan"/>
        </w:rPr>
        <w:t xml:space="preserve"> is </w:t>
      </w:r>
      <w:r w:rsidRPr="0059759F">
        <w:rPr>
          <w:rStyle w:val="Emphasis"/>
          <w:highlight w:val="cyan"/>
        </w:rPr>
        <w:t>not unique</w:t>
      </w:r>
      <w:r w:rsidRPr="0059759F">
        <w:rPr>
          <w:rStyle w:val="StyleUnderline"/>
          <w:highlight w:val="cyan"/>
        </w:rPr>
        <w:t xml:space="preserve"> to AI</w:t>
      </w:r>
      <w:r w:rsidRPr="000C7565">
        <w:rPr>
          <w:rStyle w:val="StyleUnderline"/>
        </w:rPr>
        <w:t xml:space="preserve"> training. </w:t>
      </w:r>
      <w:r w:rsidRPr="0059759F">
        <w:rPr>
          <w:rStyle w:val="StyleUnderline"/>
          <w:highlight w:val="cyan"/>
        </w:rPr>
        <w:t>Similar uncertainties</w:t>
      </w:r>
      <w:r w:rsidRPr="000C7565">
        <w:rPr>
          <w:rStyle w:val="StyleUnderline"/>
        </w:rPr>
        <w:t xml:space="preserve"> and misspecifications </w:t>
      </w:r>
      <w:r w:rsidRPr="0059759F">
        <w:rPr>
          <w:rStyle w:val="StyleUnderline"/>
          <w:highlight w:val="cyan"/>
        </w:rPr>
        <w:t>characterize</w:t>
      </w:r>
      <w:r w:rsidRPr="000C7565">
        <w:rPr>
          <w:rStyle w:val="StyleUnderline"/>
        </w:rPr>
        <w:t xml:space="preserve"> all </w:t>
      </w:r>
      <w:r w:rsidRPr="0059759F">
        <w:rPr>
          <w:rStyle w:val="Emphasis"/>
          <w:highlight w:val="cyan"/>
        </w:rPr>
        <w:t>education</w:t>
      </w:r>
      <w:r w:rsidRPr="0059759F">
        <w:rPr>
          <w:rStyle w:val="StyleUnderline"/>
          <w:highlight w:val="cyan"/>
        </w:rPr>
        <w:t xml:space="preserve">, </w:t>
      </w:r>
      <w:r w:rsidRPr="0059759F">
        <w:rPr>
          <w:rStyle w:val="Emphasis"/>
          <w:highlight w:val="cyan"/>
        </w:rPr>
        <w:t>legislation</w:t>
      </w:r>
      <w:r w:rsidRPr="000C7565">
        <w:rPr>
          <w:rStyle w:val="StyleUnderline"/>
        </w:rPr>
        <w:t xml:space="preserve">, and </w:t>
      </w:r>
      <w:r w:rsidRPr="00C84E65">
        <w:rPr>
          <w:rStyle w:val="Emphasis"/>
        </w:rPr>
        <w:t>contract negotiations</w:t>
      </w:r>
      <w:r w:rsidRPr="00C84E65">
        <w:t xml:space="preserve">. We may think we are training children to behave in a certain way in schools and families, but they may draw different conclusions and behave very differently.8 We may think that a law structures human behavior in ways that the government wants, but there are often unintended or even perverse effects as humans, who really are intelligent and autonomous agents, find ways to exploit the new rules. We may think that a contract sets out an agreement that satisfies both parties, but contingencies and problems may arise that are not clearly covered by the contract.9 </w:t>
      </w:r>
      <w:r w:rsidRPr="000C7565">
        <w:rPr>
          <w:rStyle w:val="StyleUnderline"/>
        </w:rPr>
        <w:t xml:space="preserve">An alignment problem exists in </w:t>
      </w:r>
      <w:r w:rsidRPr="00C84E65">
        <w:rPr>
          <w:rStyle w:val="Emphasis"/>
        </w:rPr>
        <w:t>all forms</w:t>
      </w:r>
      <w:r w:rsidRPr="000C7565">
        <w:rPr>
          <w:rStyle w:val="StyleUnderline"/>
        </w:rPr>
        <w:t xml:space="preserve"> of human-human and machine-human </w:t>
      </w:r>
      <w:r w:rsidRPr="00C84E65">
        <w:rPr>
          <w:rStyle w:val="Emphasis"/>
        </w:rPr>
        <w:t>interactions</w:t>
      </w:r>
      <w:r w:rsidRPr="000C7565">
        <w:rPr>
          <w:rStyle w:val="StyleUnderline"/>
        </w:rPr>
        <w:t xml:space="preserve">, because </w:t>
      </w:r>
      <w:r w:rsidRPr="0059759F">
        <w:rPr>
          <w:rStyle w:val="StyleUnderline"/>
          <w:highlight w:val="cyan"/>
        </w:rPr>
        <w:t xml:space="preserve">humans cannot always specify with </w:t>
      </w:r>
      <w:r w:rsidRPr="0059759F">
        <w:rPr>
          <w:rStyle w:val="Emphasis"/>
          <w:highlight w:val="cyan"/>
        </w:rPr>
        <w:t>perfect clarity</w:t>
      </w:r>
      <w:r w:rsidRPr="0059759F">
        <w:rPr>
          <w:rStyle w:val="StyleUnderline"/>
          <w:highlight w:val="cyan"/>
        </w:rPr>
        <w:t xml:space="preserve"> the objectives they want an external party</w:t>
      </w:r>
      <w:r w:rsidRPr="000C7565">
        <w:rPr>
          <w:rStyle w:val="StyleUnderline"/>
        </w:rPr>
        <w:t xml:space="preserve">, whether human or machine, </w:t>
      </w:r>
      <w:r w:rsidRPr="0059759F">
        <w:rPr>
          <w:rStyle w:val="StyleUnderline"/>
          <w:highlight w:val="cyan"/>
        </w:rPr>
        <w:t>to pursue</w:t>
      </w:r>
      <w:r w:rsidRPr="000C7565">
        <w:rPr>
          <w:rStyle w:val="StyleUnderline"/>
        </w:rPr>
        <w:t xml:space="preserve">. Generally, </w:t>
      </w:r>
      <w:r w:rsidRPr="0059759F">
        <w:rPr>
          <w:rStyle w:val="StyleUnderline"/>
          <w:highlight w:val="cyan"/>
        </w:rPr>
        <w:t>we overcome this</w:t>
      </w:r>
      <w:r w:rsidRPr="000C7565">
        <w:rPr>
          <w:rStyle w:val="StyleUnderline"/>
        </w:rPr>
        <w:t xml:space="preserve"> problem through ongoing adjustments based </w:t>
      </w:r>
      <w:r w:rsidRPr="0059759F">
        <w:rPr>
          <w:rStyle w:val="StyleUnderline"/>
          <w:highlight w:val="cyan"/>
        </w:rPr>
        <w:t xml:space="preserve">on </w:t>
      </w:r>
      <w:r w:rsidRPr="0059759F">
        <w:rPr>
          <w:rStyle w:val="Emphasis"/>
          <w:highlight w:val="cyan"/>
        </w:rPr>
        <w:t>trial and error</w:t>
      </w:r>
      <w:r w:rsidRPr="000C7565">
        <w:rPr>
          <w:rStyle w:val="StyleUnderline"/>
        </w:rPr>
        <w:t>, theory and learning; i.e., through deviation</w:t>
      </w:r>
      <w:r>
        <w:rPr>
          <w:rStyle w:val="StyleUnderline"/>
        </w:rPr>
        <w:t>-r</w:t>
      </w:r>
      <w:r w:rsidRPr="000C7565">
        <w:rPr>
          <w:rStyle w:val="StyleUnderline"/>
        </w:rPr>
        <w:t xml:space="preserve">educing </w:t>
      </w:r>
      <w:r w:rsidRPr="00C84E65">
        <w:rPr>
          <w:rStyle w:val="Emphasis"/>
        </w:rPr>
        <w:t>feedback</w:t>
      </w:r>
      <w:r w:rsidRPr="000C7565">
        <w:rPr>
          <w:rStyle w:val="StyleUnderline"/>
        </w:rPr>
        <w:t xml:space="preserve">. We also address it through </w:t>
      </w:r>
      <w:r w:rsidRPr="00C84E65">
        <w:rPr>
          <w:rStyle w:val="Emphasis"/>
        </w:rPr>
        <w:t>institutionalization</w:t>
      </w:r>
      <w:r w:rsidRPr="000C7565">
        <w:rPr>
          <w:rStyle w:val="StyleUnderline"/>
        </w:rPr>
        <w:t xml:space="preserve"> – by adopting </w:t>
      </w:r>
      <w:r w:rsidRPr="00C84E65">
        <w:rPr>
          <w:rStyle w:val="Emphasis"/>
        </w:rPr>
        <w:t>rules</w:t>
      </w:r>
      <w:r w:rsidRPr="000C7565">
        <w:rPr>
          <w:rStyle w:val="StyleUnderline"/>
        </w:rPr>
        <w:t xml:space="preserve"> and </w:t>
      </w:r>
      <w:r w:rsidRPr="00C84E65">
        <w:rPr>
          <w:rStyle w:val="Emphasis"/>
        </w:rPr>
        <w:t>conventions</w:t>
      </w:r>
      <w:r w:rsidRPr="000C7565">
        <w:rPr>
          <w:rStyle w:val="StyleUnderline"/>
        </w:rPr>
        <w:t xml:space="preserve"> designed to narrow the gap between expectations and behavior.</w:t>
      </w:r>
    </w:p>
    <w:p w14:paraId="020DB731" w14:textId="77777777" w:rsidR="002F7C5B" w:rsidRPr="00C84E65" w:rsidRDefault="002F7C5B" w:rsidP="002F7C5B">
      <w:pPr>
        <w:rPr>
          <w:rStyle w:val="StyleUnderline"/>
        </w:rPr>
      </w:pPr>
      <w:r w:rsidRPr="0059759F">
        <w:rPr>
          <w:rStyle w:val="StyleUnderline"/>
          <w:highlight w:val="cyan"/>
        </w:rPr>
        <w:t>To move</w:t>
      </w:r>
      <w:r w:rsidRPr="00C84E65">
        <w:rPr>
          <w:rStyle w:val="StyleUnderline"/>
        </w:rPr>
        <w:t xml:space="preserve"> from a garden variety alignment gap </w:t>
      </w:r>
      <w:r w:rsidRPr="0059759F">
        <w:rPr>
          <w:rStyle w:val="StyleUnderline"/>
          <w:highlight w:val="cyan"/>
        </w:rPr>
        <w:t xml:space="preserve">to an </w:t>
      </w:r>
      <w:r w:rsidRPr="0059759F">
        <w:rPr>
          <w:rStyle w:val="Emphasis"/>
          <w:highlight w:val="cyan"/>
        </w:rPr>
        <w:t>existential threat</w:t>
      </w:r>
      <w:r w:rsidRPr="0059759F">
        <w:rPr>
          <w:rStyle w:val="StyleUnderline"/>
          <w:highlight w:val="cyan"/>
        </w:rPr>
        <w:t xml:space="preserve"> to humanity</w:t>
      </w:r>
      <w:r w:rsidRPr="00C84E65">
        <w:rPr>
          <w:rStyle w:val="StyleUnderline"/>
        </w:rPr>
        <w:t xml:space="preserve">, the </w:t>
      </w:r>
      <w:r w:rsidRPr="0059759F">
        <w:rPr>
          <w:rStyle w:val="StyleUnderline"/>
          <w:highlight w:val="cyan"/>
        </w:rPr>
        <w:t>doomer</w:t>
      </w:r>
      <w:r w:rsidRPr="00C84E65">
        <w:rPr>
          <w:rStyle w:val="StyleUnderline"/>
        </w:rPr>
        <w:t xml:space="preserve"> Computer </w:t>
      </w:r>
      <w:r w:rsidRPr="0059759F">
        <w:rPr>
          <w:rStyle w:val="StyleUnderline"/>
          <w:highlight w:val="cyan"/>
        </w:rPr>
        <w:t xml:space="preserve">Scientists must argue that </w:t>
      </w:r>
      <w:r w:rsidRPr="0059759F">
        <w:rPr>
          <w:rStyle w:val="Emphasis"/>
          <w:highlight w:val="cyan"/>
        </w:rPr>
        <w:t>minor</w:t>
      </w:r>
      <w:r w:rsidRPr="0059759F">
        <w:rPr>
          <w:rStyle w:val="StyleUnderline"/>
          <w:highlight w:val="cyan"/>
        </w:rPr>
        <w:t xml:space="preserve"> deviations</w:t>
      </w:r>
      <w:r w:rsidRPr="00C84E65">
        <w:rPr>
          <w:rStyle w:val="StyleUnderline"/>
        </w:rPr>
        <w:t xml:space="preserve"> between the intentions of human designers and the reward and training structures of the machines </w:t>
      </w:r>
      <w:r w:rsidRPr="0059759F">
        <w:rPr>
          <w:rStyle w:val="StyleUnderline"/>
          <w:highlight w:val="cyan"/>
        </w:rPr>
        <w:t xml:space="preserve">will be </w:t>
      </w:r>
      <w:r w:rsidRPr="0059759F">
        <w:rPr>
          <w:rStyle w:val="Emphasis"/>
          <w:highlight w:val="cyan"/>
        </w:rPr>
        <w:t>progressively amplified</w:t>
      </w:r>
      <w:r w:rsidRPr="0059759F">
        <w:rPr>
          <w:rStyle w:val="StyleUnderline"/>
          <w:highlight w:val="cyan"/>
        </w:rPr>
        <w:t xml:space="preserve"> until the machine(s) </w:t>
      </w:r>
      <w:r w:rsidRPr="0059759F">
        <w:rPr>
          <w:rStyle w:val="Emphasis"/>
          <w:highlight w:val="cyan"/>
        </w:rPr>
        <w:t>pursue objectives</w:t>
      </w:r>
      <w:r w:rsidRPr="0059759F">
        <w:rPr>
          <w:rStyle w:val="StyleUnderline"/>
          <w:highlight w:val="cyan"/>
        </w:rPr>
        <w:t xml:space="preserve"> that humans have </w:t>
      </w:r>
      <w:r w:rsidRPr="0059759F">
        <w:rPr>
          <w:rStyle w:val="Emphasis"/>
          <w:highlight w:val="cyan"/>
        </w:rPr>
        <w:t>not given</w:t>
      </w:r>
      <w:r w:rsidRPr="0059759F">
        <w:rPr>
          <w:rStyle w:val="StyleUnderline"/>
          <w:highlight w:val="cyan"/>
        </w:rPr>
        <w:t xml:space="preserve"> them</w:t>
      </w:r>
      <w:r w:rsidRPr="00C84E65">
        <w:rPr>
          <w:rStyle w:val="StyleUnderline"/>
        </w:rPr>
        <w:t xml:space="preserve"> and </w:t>
      </w:r>
      <w:r w:rsidRPr="00C84E65">
        <w:rPr>
          <w:rStyle w:val="Emphasis"/>
        </w:rPr>
        <w:t>do not want</w:t>
      </w:r>
      <w:r w:rsidRPr="00C84E65">
        <w:rPr>
          <w:rStyle w:val="StyleUnderline"/>
        </w:rPr>
        <w:t xml:space="preserve">. </w:t>
      </w:r>
      <w:r w:rsidRPr="0059759F">
        <w:rPr>
          <w:rStyle w:val="StyleUnderline"/>
          <w:highlight w:val="cyan"/>
        </w:rPr>
        <w:t xml:space="preserve">They must also assume that humans </w:t>
      </w:r>
      <w:r w:rsidRPr="0059759F">
        <w:rPr>
          <w:rStyle w:val="Emphasis"/>
          <w:highlight w:val="cyan"/>
        </w:rPr>
        <w:t>cannot intervene</w:t>
      </w:r>
      <w:r w:rsidRPr="0059759F">
        <w:rPr>
          <w:rStyle w:val="StyleUnderline"/>
          <w:highlight w:val="cyan"/>
        </w:rPr>
        <w:t xml:space="preserve"> in this</w:t>
      </w:r>
      <w:r w:rsidRPr="00C84E65">
        <w:rPr>
          <w:rStyle w:val="StyleUnderline"/>
        </w:rPr>
        <w:t xml:space="preserve"> process </w:t>
      </w:r>
      <w:r w:rsidRPr="0059759F">
        <w:rPr>
          <w:rStyle w:val="StyleUnderline"/>
          <w:highlight w:val="cyan"/>
        </w:rPr>
        <w:t>to correct those deviations</w:t>
      </w:r>
      <w:r w:rsidRPr="00C84E65">
        <w:rPr>
          <w:rStyle w:val="StyleUnderline"/>
        </w:rPr>
        <w:t xml:space="preserve"> - the amplification must continue </w:t>
      </w:r>
      <w:r w:rsidRPr="00C84E65">
        <w:rPr>
          <w:rStyle w:val="Emphasis"/>
        </w:rPr>
        <w:t>uninterrupted</w:t>
      </w:r>
      <w:r w:rsidRPr="00C84E65">
        <w:rPr>
          <w:rStyle w:val="StyleUnderline"/>
        </w:rPr>
        <w:t xml:space="preserve"> until it takes a dangerous turn.</w:t>
      </w:r>
    </w:p>
    <w:p w14:paraId="63397844" w14:textId="77777777" w:rsidR="002F7C5B" w:rsidRPr="00577ACD" w:rsidRDefault="002F7C5B" w:rsidP="00577ACD">
      <w:pPr>
        <w:pStyle w:val="Heading4"/>
      </w:pPr>
      <w:r w:rsidRPr="00577ACD">
        <w:t>Human intervention is inevitable and checks misalignment.</w:t>
      </w:r>
    </w:p>
    <w:p w14:paraId="2EC7B2A6" w14:textId="77777777" w:rsidR="002F7C5B" w:rsidRDefault="002F7C5B" w:rsidP="002F7C5B">
      <w:r w:rsidRPr="00317070">
        <w:rPr>
          <w:rStyle w:val="Style13ptBold"/>
        </w:rPr>
        <w:t>Mueller 24,</w:t>
      </w:r>
      <w:r w:rsidRPr="00317070">
        <w:t xml:space="preserve"> [Milton Mueller (Professor and Program Director of the Georgia Tech School of Public Policy, Masters of Science in Cybersecurity Policy), "The Myth of AGI: How the illusion of Artificial General Intelligence distorts and distracts digital governance," Internet Governance Project, Georgia Tech, https://www.internetgovernance.org/wp-content/uploads/MythofAGI.pdf, accessed 7-2-2024, 5/24] Mr.Mr.</w:t>
      </w:r>
    </w:p>
    <w:p w14:paraId="3E1D565B" w14:textId="77777777" w:rsidR="002F7C5B" w:rsidRPr="00C525A3" w:rsidRDefault="002F7C5B" w:rsidP="002F7C5B">
      <w:pPr>
        <w:rPr>
          <w:u w:val="single"/>
        </w:rPr>
      </w:pPr>
      <w:r w:rsidRPr="00C525A3">
        <w:rPr>
          <w:u w:val="single"/>
        </w:rPr>
        <w:t xml:space="preserve">It is possible for </w:t>
      </w:r>
      <w:r w:rsidRPr="00C525A3">
        <w:rPr>
          <w:rStyle w:val="Emphasis"/>
        </w:rPr>
        <w:t>alignment gaps</w:t>
      </w:r>
      <w:r w:rsidRPr="00C525A3">
        <w:rPr>
          <w:u w:val="single"/>
        </w:rPr>
        <w:t xml:space="preserve"> to </w:t>
      </w:r>
      <w:r w:rsidRPr="00C525A3">
        <w:rPr>
          <w:rStyle w:val="Emphasis"/>
        </w:rPr>
        <w:t>develop</w:t>
      </w:r>
      <w:r w:rsidRPr="00C525A3">
        <w:rPr>
          <w:u w:val="single"/>
        </w:rPr>
        <w:t xml:space="preserve">, persist and perhaps even </w:t>
      </w:r>
      <w:r w:rsidRPr="00C525A3">
        <w:rPr>
          <w:rStyle w:val="Emphasis"/>
        </w:rPr>
        <w:t>widen</w:t>
      </w:r>
      <w:r w:rsidRPr="00C525A3">
        <w:rPr>
          <w:u w:val="single"/>
        </w:rPr>
        <w:t xml:space="preserve"> to some degree over time. It depends on how the system is </w:t>
      </w:r>
      <w:r w:rsidRPr="00C525A3">
        <w:rPr>
          <w:rStyle w:val="Emphasis"/>
        </w:rPr>
        <w:t>governed</w:t>
      </w:r>
      <w:r w:rsidRPr="00C525A3">
        <w:rPr>
          <w:u w:val="single"/>
        </w:rPr>
        <w:t xml:space="preserve">. </w:t>
      </w:r>
      <w:r w:rsidRPr="0059759F">
        <w:rPr>
          <w:highlight w:val="cyan"/>
          <w:u w:val="single"/>
        </w:rPr>
        <w:t xml:space="preserve">To conclude that </w:t>
      </w:r>
      <w:r w:rsidRPr="0059759F">
        <w:rPr>
          <w:rStyle w:val="Emphasis"/>
          <w:highlight w:val="cyan"/>
        </w:rPr>
        <w:t>advanced AI</w:t>
      </w:r>
      <w:r w:rsidRPr="00C525A3">
        <w:rPr>
          <w:rStyle w:val="Emphasis"/>
        </w:rPr>
        <w:t xml:space="preserve"> applications</w:t>
      </w:r>
      <w:r w:rsidRPr="00C525A3">
        <w:rPr>
          <w:u w:val="single"/>
        </w:rPr>
        <w:t xml:space="preserve"> </w:t>
      </w:r>
      <w:r w:rsidRPr="0059759F">
        <w:rPr>
          <w:highlight w:val="cyan"/>
          <w:u w:val="single"/>
        </w:rPr>
        <w:t>might</w:t>
      </w:r>
      <w:r w:rsidRPr="00C525A3">
        <w:rPr>
          <w:u w:val="single"/>
        </w:rPr>
        <w:t xml:space="preserve"> at some point </w:t>
      </w:r>
      <w:r w:rsidRPr="0059759F">
        <w:rPr>
          <w:rStyle w:val="Emphasis"/>
          <w:highlight w:val="cyan"/>
        </w:rPr>
        <w:t>threaten human life</w:t>
      </w:r>
      <w:r w:rsidRPr="00C525A3">
        <w:rPr>
          <w:u w:val="single"/>
        </w:rPr>
        <w:t xml:space="preserve">, however, the </w:t>
      </w:r>
      <w:r w:rsidRPr="0059759F">
        <w:rPr>
          <w:highlight w:val="cyan"/>
          <w:u w:val="single"/>
        </w:rPr>
        <w:t>AI doomers must</w:t>
      </w:r>
      <w:r w:rsidRPr="00C525A3">
        <w:rPr>
          <w:u w:val="single"/>
        </w:rPr>
        <w:t xml:space="preserve"> also </w:t>
      </w:r>
      <w:r w:rsidRPr="0059759F">
        <w:rPr>
          <w:highlight w:val="cyan"/>
          <w:u w:val="single"/>
        </w:rPr>
        <w:t>assume</w:t>
      </w:r>
      <w:r w:rsidRPr="00C525A3">
        <w:rPr>
          <w:u w:val="single"/>
        </w:rPr>
        <w:t xml:space="preserve"> that </w:t>
      </w:r>
      <w:r w:rsidRPr="0059759F">
        <w:rPr>
          <w:highlight w:val="cyan"/>
          <w:u w:val="single"/>
        </w:rPr>
        <w:t xml:space="preserve">humans will </w:t>
      </w:r>
      <w:r w:rsidRPr="0059759F">
        <w:rPr>
          <w:rStyle w:val="Emphasis"/>
          <w:highlight w:val="cyan"/>
        </w:rPr>
        <w:t>not be able</w:t>
      </w:r>
      <w:r w:rsidRPr="0059759F">
        <w:rPr>
          <w:highlight w:val="cyan"/>
          <w:u w:val="single"/>
        </w:rPr>
        <w:t xml:space="preserve"> to see</w:t>
      </w:r>
      <w:r w:rsidRPr="00C525A3">
        <w:rPr>
          <w:u w:val="single"/>
        </w:rPr>
        <w:t xml:space="preserve"> the </w:t>
      </w:r>
      <w:r w:rsidRPr="0059759F">
        <w:rPr>
          <w:highlight w:val="cyan"/>
          <w:u w:val="single"/>
        </w:rPr>
        <w:t>gaps</w:t>
      </w:r>
      <w:r w:rsidRPr="00C525A3">
        <w:rPr>
          <w:u w:val="single"/>
        </w:rPr>
        <w:t xml:space="preserve"> happening </w:t>
      </w:r>
      <w:r w:rsidRPr="0059759F">
        <w:rPr>
          <w:highlight w:val="cyan"/>
          <w:u w:val="single"/>
        </w:rPr>
        <w:t>and make</w:t>
      </w:r>
      <w:r w:rsidRPr="00C525A3">
        <w:rPr>
          <w:u w:val="single"/>
        </w:rPr>
        <w:t xml:space="preserve"> any </w:t>
      </w:r>
      <w:r w:rsidRPr="0059759F">
        <w:rPr>
          <w:rStyle w:val="Emphasis"/>
          <w:highlight w:val="cyan"/>
        </w:rPr>
        <w:t>corrections</w:t>
      </w:r>
      <w:r w:rsidRPr="00C525A3">
        <w:rPr>
          <w:u w:val="single"/>
        </w:rPr>
        <w:t xml:space="preserve"> at any time. In other words, humans are assumed to be </w:t>
      </w:r>
      <w:r w:rsidRPr="00C525A3">
        <w:rPr>
          <w:rStyle w:val="Emphasis"/>
        </w:rPr>
        <w:t>unable</w:t>
      </w:r>
      <w:r w:rsidRPr="00C525A3">
        <w:rPr>
          <w:u w:val="single"/>
        </w:rPr>
        <w:t xml:space="preserve"> to </w:t>
      </w:r>
      <w:r w:rsidRPr="00C525A3">
        <w:rPr>
          <w:rStyle w:val="Emphasis"/>
        </w:rPr>
        <w:t>intervene</w:t>
      </w:r>
      <w:r w:rsidRPr="00C525A3">
        <w:rPr>
          <w:u w:val="single"/>
        </w:rPr>
        <w:t xml:space="preserve"> in the cybernetic process (or the process of </w:t>
      </w:r>
      <w:r w:rsidRPr="00C525A3">
        <w:rPr>
          <w:rStyle w:val="Emphasis"/>
        </w:rPr>
        <w:t>machine evolution</w:t>
      </w:r>
      <w:r w:rsidRPr="00C525A3">
        <w:rPr>
          <w:u w:val="single"/>
        </w:rPr>
        <w:t>).</w:t>
      </w:r>
    </w:p>
    <w:p w14:paraId="0686C8EA" w14:textId="77777777" w:rsidR="002F7C5B" w:rsidRDefault="002F7C5B" w:rsidP="002F7C5B">
      <w:pPr>
        <w:pStyle w:val="Heading3"/>
      </w:pPr>
      <w:r>
        <w:t>AT: AGI---Off-Switch Problem---2AC/1AR</w:t>
      </w:r>
    </w:p>
    <w:p w14:paraId="6AA27303" w14:textId="77777777" w:rsidR="002F7C5B" w:rsidRPr="00577ACD" w:rsidRDefault="002F7C5B" w:rsidP="00577ACD">
      <w:pPr>
        <w:pStyle w:val="Heading4"/>
      </w:pPr>
      <w:r w:rsidRPr="00577ACD">
        <w:t>No shot AGI can override human control.</w:t>
      </w:r>
    </w:p>
    <w:p w14:paraId="75232802" w14:textId="77777777" w:rsidR="002F7C5B" w:rsidRDefault="002F7C5B" w:rsidP="002F7C5B">
      <w:r w:rsidRPr="00317070">
        <w:rPr>
          <w:rStyle w:val="Style13ptBold"/>
        </w:rPr>
        <w:t>Mueller 24,</w:t>
      </w:r>
      <w:r w:rsidRPr="00317070">
        <w:t xml:space="preserve"> [Milton Mueller (Professor and Program Director of the Georgia Tech School of Public Policy, Masters of Science in Cybersecurity Policy), "The Myth of AGI: How the illusion of Artificial General Intelligence distorts and distracts digital governance," Internet Governance Project, Georgia Tech, https://www.internetgovernance.org/wp-content/uploads/MythofAGI.pdf, accessed 7-2-2024, 5/24] Mr.Mr.</w:t>
      </w:r>
    </w:p>
    <w:p w14:paraId="60C2C079" w14:textId="77777777" w:rsidR="002F7C5B" w:rsidRPr="00B43221" w:rsidRDefault="002F7C5B" w:rsidP="002F7C5B">
      <w:r w:rsidRPr="00B43221">
        <w:rPr>
          <w:rStyle w:val="StyleUnderline"/>
        </w:rPr>
        <w:t xml:space="preserve">Once again, the </w:t>
      </w:r>
      <w:r w:rsidRPr="0059759F">
        <w:rPr>
          <w:rStyle w:val="StyleUnderline"/>
          <w:highlight w:val="cyan"/>
        </w:rPr>
        <w:t>doomers</w:t>
      </w:r>
      <w:r w:rsidRPr="00B43221">
        <w:rPr>
          <w:rStyle w:val="StyleUnderline"/>
        </w:rPr>
        <w:t xml:space="preserve"> have to </w:t>
      </w:r>
      <w:r w:rsidRPr="0059759F">
        <w:rPr>
          <w:rStyle w:val="StyleUnderline"/>
          <w:highlight w:val="cyan"/>
        </w:rPr>
        <w:t xml:space="preserve">make a </w:t>
      </w:r>
      <w:r w:rsidRPr="0059759F">
        <w:rPr>
          <w:rStyle w:val="Emphasis"/>
          <w:highlight w:val="cyan"/>
        </w:rPr>
        <w:t>fantastic leap</w:t>
      </w:r>
      <w:r w:rsidRPr="0059759F">
        <w:rPr>
          <w:rStyle w:val="StyleUnderline"/>
          <w:highlight w:val="cyan"/>
        </w:rPr>
        <w:t xml:space="preserve"> of </w:t>
      </w:r>
      <w:r w:rsidRPr="0059759F">
        <w:rPr>
          <w:rStyle w:val="Emphasis"/>
          <w:highlight w:val="cyan"/>
        </w:rPr>
        <w:t>reasoning</w:t>
      </w:r>
      <w:r w:rsidRPr="00B43221">
        <w:rPr>
          <w:rStyle w:val="StyleUnderline"/>
        </w:rPr>
        <w:t xml:space="preserve">. They say the </w:t>
      </w:r>
      <w:r w:rsidRPr="00B43221">
        <w:rPr>
          <w:rStyle w:val="Emphasis"/>
        </w:rPr>
        <w:t>AGI</w:t>
      </w:r>
      <w:r w:rsidRPr="00B43221">
        <w:rPr>
          <w:rStyle w:val="StyleUnderline"/>
        </w:rPr>
        <w:t xml:space="preserve"> would be able to </w:t>
      </w:r>
      <w:r w:rsidRPr="00B43221">
        <w:rPr>
          <w:rStyle w:val="Emphasis"/>
        </w:rPr>
        <w:t>overpower</w:t>
      </w:r>
      <w:r w:rsidRPr="00B43221">
        <w:rPr>
          <w:rStyle w:val="StyleUnderline"/>
        </w:rPr>
        <w:t xml:space="preserve"> all other agents to pursue its </w:t>
      </w:r>
      <w:r w:rsidRPr="00B43221">
        <w:rPr>
          <w:rStyle w:val="Emphasis"/>
        </w:rPr>
        <w:t>objective</w:t>
      </w:r>
      <w:r w:rsidRPr="00B43221">
        <w:rPr>
          <w:rStyle w:val="StyleUnderline"/>
        </w:rPr>
        <w:t xml:space="preserve">. The machine would be able to steal or appropriate </w:t>
      </w:r>
      <w:r w:rsidRPr="00B43221">
        <w:rPr>
          <w:rStyle w:val="Emphasis"/>
        </w:rPr>
        <w:t>whatever it needs</w:t>
      </w:r>
      <w:r w:rsidRPr="00B43221">
        <w:rPr>
          <w:rStyle w:val="StyleUnderline"/>
        </w:rPr>
        <w:t xml:space="preserve"> – because its utility function told it to</w:t>
      </w:r>
      <w:r w:rsidRPr="00B43221">
        <w:t xml:space="preserve">. Appealing to economic theory, Sotala and Yampolskiy, 2015 say: </w:t>
      </w:r>
    </w:p>
    <w:p w14:paraId="2A5EC397" w14:textId="77777777" w:rsidR="002F7C5B" w:rsidRPr="00B43221" w:rsidRDefault="002F7C5B" w:rsidP="002F7C5B">
      <w:pPr>
        <w:ind w:left="720"/>
      </w:pPr>
      <w:r w:rsidRPr="00B43221">
        <w:t xml:space="preserve">“AGI systems which follow rational economic theory will then exhibit tendencies toward behaviors such as self-replicating, breaking into other machines and acquiring resources without regard for anyone else’s safety." </w:t>
      </w:r>
    </w:p>
    <w:p w14:paraId="10824556" w14:textId="77777777" w:rsidR="002F7C5B" w:rsidRPr="00B43221" w:rsidRDefault="002F7C5B" w:rsidP="002F7C5B">
      <w:r w:rsidRPr="00B43221">
        <w:t xml:space="preserve">Not only has the AGI become a criminal homo economicus with its own subjective preferences, but </w:t>
      </w:r>
      <w:r w:rsidRPr="0059759F">
        <w:rPr>
          <w:rStyle w:val="StyleUnderline"/>
          <w:highlight w:val="cyan"/>
        </w:rPr>
        <w:t xml:space="preserve">its </w:t>
      </w:r>
      <w:r w:rsidRPr="0059759F">
        <w:rPr>
          <w:rStyle w:val="Emphasis"/>
          <w:highlight w:val="cyan"/>
        </w:rPr>
        <w:t>pursuit</w:t>
      </w:r>
      <w:r w:rsidRPr="0059759F">
        <w:rPr>
          <w:rStyle w:val="StyleUnderline"/>
          <w:highlight w:val="cyan"/>
        </w:rPr>
        <w:t xml:space="preserve"> of an objective</w:t>
      </w:r>
      <w:r w:rsidRPr="00B43221">
        <w:rPr>
          <w:rStyle w:val="StyleUnderline"/>
        </w:rPr>
        <w:t xml:space="preserve"> with </w:t>
      </w:r>
      <w:r w:rsidRPr="00B43221">
        <w:rPr>
          <w:rStyle w:val="Emphasis"/>
        </w:rPr>
        <w:t>no limit</w:t>
      </w:r>
      <w:r w:rsidRPr="00B43221">
        <w:t xml:space="preserve"> (contradicting the marginalism of economic theory) </w:t>
      </w:r>
      <w:r w:rsidRPr="0059759F">
        <w:rPr>
          <w:rStyle w:val="StyleUnderline"/>
          <w:highlight w:val="cyan"/>
        </w:rPr>
        <w:t xml:space="preserve">will </w:t>
      </w:r>
      <w:r w:rsidRPr="0059759F">
        <w:rPr>
          <w:rStyle w:val="Emphasis"/>
          <w:highlight w:val="cyan"/>
        </w:rPr>
        <w:t>magically overpower</w:t>
      </w:r>
      <w:r w:rsidRPr="00B43221">
        <w:rPr>
          <w:rStyle w:val="StyleUnderline"/>
        </w:rPr>
        <w:t xml:space="preserve"> any internal or external </w:t>
      </w:r>
      <w:r w:rsidRPr="0059759F">
        <w:rPr>
          <w:rStyle w:val="StyleUnderline"/>
          <w:highlight w:val="cyan"/>
        </w:rPr>
        <w:t>constraints human place on it</w:t>
      </w:r>
      <w:r w:rsidRPr="00B43221">
        <w:rPr>
          <w:rStyle w:val="StyleUnderline"/>
        </w:rPr>
        <w:t xml:space="preserve">. The machine is </w:t>
      </w:r>
      <w:r w:rsidRPr="0059759F">
        <w:rPr>
          <w:rStyle w:val="StyleUnderline"/>
          <w:highlight w:val="cyan"/>
        </w:rPr>
        <w:t>assumed</w:t>
      </w:r>
      <w:r w:rsidRPr="00B43221">
        <w:rPr>
          <w:rStyle w:val="StyleUnderline"/>
        </w:rPr>
        <w:t xml:space="preserve"> to have </w:t>
      </w:r>
      <w:r w:rsidRPr="0059759F">
        <w:rPr>
          <w:rStyle w:val="Emphasis"/>
          <w:highlight w:val="cyan"/>
        </w:rPr>
        <w:t>perfect knowledge</w:t>
      </w:r>
      <w:r w:rsidRPr="0059759F">
        <w:rPr>
          <w:rStyle w:val="StyleUnderline"/>
          <w:highlight w:val="cyan"/>
        </w:rPr>
        <w:t xml:space="preserve"> of</w:t>
      </w:r>
      <w:r w:rsidRPr="00B43221">
        <w:rPr>
          <w:rStyle w:val="StyleUnderline"/>
        </w:rPr>
        <w:t xml:space="preserve"> the way </w:t>
      </w:r>
      <w:r w:rsidRPr="0059759F">
        <w:rPr>
          <w:rStyle w:val="StyleUnderline"/>
        </w:rPr>
        <w:t xml:space="preserve">changes in </w:t>
      </w:r>
      <w:r w:rsidRPr="0059759F">
        <w:rPr>
          <w:rStyle w:val="StyleUnderline"/>
          <w:highlight w:val="cyan"/>
        </w:rPr>
        <w:t>its programming or physical composition</w:t>
      </w:r>
      <w:r w:rsidRPr="0059759F">
        <w:rPr>
          <w:rStyle w:val="StyleUnderline"/>
        </w:rPr>
        <w:t xml:space="preserve"> will affect</w:t>
      </w:r>
      <w:r w:rsidRPr="00B43221">
        <w:rPr>
          <w:rStyle w:val="StyleUnderline"/>
        </w:rPr>
        <w:t xml:space="preserve"> its </w:t>
      </w:r>
      <w:r w:rsidRPr="0059759F">
        <w:rPr>
          <w:rStyle w:val="StyleUnderline"/>
        </w:rPr>
        <w:t>activities</w:t>
      </w:r>
      <w:r w:rsidRPr="00B43221">
        <w:rPr>
          <w:rStyle w:val="StyleUnderline"/>
        </w:rPr>
        <w:t xml:space="preserve"> in the future </w:t>
      </w:r>
      <w:r w:rsidRPr="00B43221">
        <w:t xml:space="preserve">(another assumption totally at odds with economic theory). </w:t>
      </w:r>
      <w:r w:rsidRPr="00B43221">
        <w:rPr>
          <w:rStyle w:val="StyleUnderline"/>
        </w:rPr>
        <w:t>And along with its "</w:t>
      </w:r>
      <w:r w:rsidRPr="00B43221">
        <w:rPr>
          <w:rStyle w:val="Emphasis"/>
        </w:rPr>
        <w:t>drives</w:t>
      </w:r>
      <w:r w:rsidRPr="00B43221">
        <w:rPr>
          <w:rStyle w:val="StyleUnderline"/>
        </w:rPr>
        <w:t xml:space="preserve">" comes </w:t>
      </w:r>
      <w:r w:rsidRPr="00B43221">
        <w:rPr>
          <w:rStyle w:val="Emphasis"/>
        </w:rPr>
        <w:t>unlimited power</w:t>
      </w:r>
      <w:r w:rsidRPr="00B43221">
        <w:rPr>
          <w:rStyle w:val="StyleUnderline"/>
        </w:rPr>
        <w:t xml:space="preserve"> – the power to rebuild itself, "hire outside agencies," cheat, steal and destroy.</w:t>
      </w:r>
      <w:r w:rsidRPr="00B43221">
        <w:t xml:space="preserve"> (Omohundro, 2007, 2008)</w:t>
      </w:r>
    </w:p>
    <w:p w14:paraId="70AAA0AC" w14:textId="77777777" w:rsidR="002F7C5B" w:rsidRPr="00B43221" w:rsidRDefault="002F7C5B" w:rsidP="002F7C5B">
      <w:pPr>
        <w:rPr>
          <w:rStyle w:val="StyleUnderline"/>
        </w:rPr>
      </w:pPr>
      <w:r w:rsidRPr="00B43221">
        <w:rPr>
          <w:rStyle w:val="StyleUnderline"/>
        </w:rPr>
        <w:t xml:space="preserve">If this is a </w:t>
      </w:r>
      <w:r w:rsidRPr="00B43221">
        <w:rPr>
          <w:rStyle w:val="Emphasis"/>
        </w:rPr>
        <w:t>real possibility</w:t>
      </w:r>
      <w:r w:rsidRPr="00B43221">
        <w:rPr>
          <w:rStyle w:val="StyleUnderline"/>
        </w:rPr>
        <w:t xml:space="preserve">, </w:t>
      </w:r>
      <w:r w:rsidRPr="007351FB">
        <w:rPr>
          <w:rStyle w:val="StyleUnderline"/>
          <w:highlight w:val="cyan"/>
        </w:rPr>
        <w:t>why haven’t chess</w:t>
      </w:r>
      <w:r w:rsidRPr="00B43221">
        <w:rPr>
          <w:rStyle w:val="StyleUnderline"/>
        </w:rPr>
        <w:t xml:space="preserve">-playing </w:t>
      </w:r>
      <w:r w:rsidRPr="007351FB">
        <w:rPr>
          <w:rStyle w:val="StyleUnderline"/>
          <w:highlight w:val="cyan"/>
        </w:rPr>
        <w:t>AIs evolved</w:t>
      </w:r>
      <w:r w:rsidRPr="00B43221">
        <w:rPr>
          <w:rStyle w:val="StyleUnderline"/>
        </w:rPr>
        <w:t xml:space="preserve"> the ability </w:t>
      </w:r>
      <w:r w:rsidRPr="007351FB">
        <w:rPr>
          <w:rStyle w:val="StyleUnderline"/>
          <w:highlight w:val="cyan"/>
        </w:rPr>
        <w:t xml:space="preserve">to </w:t>
      </w:r>
      <w:r w:rsidRPr="007351FB">
        <w:rPr>
          <w:rStyle w:val="Emphasis"/>
          <w:highlight w:val="cyan"/>
        </w:rPr>
        <w:t>cheat</w:t>
      </w:r>
      <w:r w:rsidRPr="00B43221">
        <w:rPr>
          <w:rStyle w:val="StyleUnderline"/>
        </w:rPr>
        <w:t>? Why don’t they make their Queen, which was taken</w:t>
      </w:r>
      <w:r w:rsidRPr="00B43221">
        <w:t xml:space="preserve"> by the opponent two moves earlier, </w:t>
      </w:r>
      <w:r w:rsidRPr="00B43221">
        <w:rPr>
          <w:rStyle w:val="StyleUnderline"/>
        </w:rPr>
        <w:t>suddenly reappear on the board?</w:t>
      </w:r>
      <w:r w:rsidRPr="00B43221">
        <w:t xml:space="preserve"> It is, after all, strongly motivated to win the game, and another queen would certainly help. </w:t>
      </w:r>
      <w:r w:rsidRPr="007351FB">
        <w:rPr>
          <w:rStyle w:val="StyleUnderline"/>
          <w:highlight w:val="cyan"/>
        </w:rPr>
        <w:t>The fact that the rules</w:t>
      </w:r>
      <w:r w:rsidRPr="00B43221">
        <w:rPr>
          <w:rStyle w:val="StyleUnderline"/>
        </w:rPr>
        <w:t xml:space="preserve"> of chess </w:t>
      </w:r>
      <w:r w:rsidRPr="007351FB">
        <w:rPr>
          <w:rStyle w:val="StyleUnderline"/>
          <w:highlight w:val="cyan"/>
        </w:rPr>
        <w:t xml:space="preserve">are </w:t>
      </w:r>
      <w:r w:rsidRPr="007351FB">
        <w:rPr>
          <w:rStyle w:val="Emphasis"/>
          <w:highlight w:val="cyan"/>
        </w:rPr>
        <w:t>programmed constraints</w:t>
      </w:r>
      <w:r w:rsidRPr="007351FB">
        <w:rPr>
          <w:rStyle w:val="StyleUnderline"/>
          <w:highlight w:val="cyan"/>
        </w:rPr>
        <w:t xml:space="preserve"> doesn’t matter in </w:t>
      </w:r>
      <w:r w:rsidRPr="007351FB">
        <w:rPr>
          <w:rStyle w:val="Emphasis"/>
          <w:highlight w:val="cyan"/>
        </w:rPr>
        <w:t>AGI doom scenarios</w:t>
      </w:r>
      <w:r w:rsidRPr="00B43221">
        <w:t>. In the words of Omohundro (2018), “</w:t>
      </w:r>
      <w:r w:rsidRPr="00B43221">
        <w:rPr>
          <w:rStyle w:val="StyleUnderline"/>
        </w:rPr>
        <w:t xml:space="preserve">it just alters the landscape </w:t>
      </w:r>
      <w:r w:rsidRPr="00B43221">
        <w:rPr>
          <w:rStyle w:val="Emphasis"/>
        </w:rPr>
        <w:t>within which</w:t>
      </w:r>
      <w:r w:rsidRPr="00B43221">
        <w:rPr>
          <w:rStyle w:val="StyleUnderline"/>
        </w:rPr>
        <w:t xml:space="preserve"> the system makes its </w:t>
      </w:r>
      <w:r w:rsidRPr="00B43221">
        <w:rPr>
          <w:rStyle w:val="Emphasis"/>
        </w:rPr>
        <w:t>choices</w:t>
      </w:r>
      <w:r w:rsidRPr="00B43221">
        <w:rPr>
          <w:rStyle w:val="StyleUnderline"/>
        </w:rPr>
        <w:t xml:space="preserve">. It doesn’t change the fact that there are changes which would improve its future ability to meet its goals." It might even figure out </w:t>
      </w:r>
      <w:r w:rsidRPr="00B43221">
        <w:rPr>
          <w:rStyle w:val="Emphasis"/>
        </w:rPr>
        <w:t>dangerous ways</w:t>
      </w:r>
      <w:r w:rsidRPr="00B43221">
        <w:rPr>
          <w:rStyle w:val="StyleUnderline"/>
        </w:rPr>
        <w:t xml:space="preserve"> to </w:t>
      </w:r>
      <w:r w:rsidRPr="00B43221">
        <w:rPr>
          <w:rStyle w:val="Emphasis"/>
        </w:rPr>
        <w:t>circumvent</w:t>
      </w:r>
      <w:r w:rsidRPr="00B43221">
        <w:rPr>
          <w:rStyle w:val="StyleUnderline"/>
        </w:rPr>
        <w:t xml:space="preserve"> the </w:t>
      </w:r>
      <w:r w:rsidRPr="00B43221">
        <w:rPr>
          <w:rStyle w:val="Emphasis"/>
        </w:rPr>
        <w:t>rules</w:t>
      </w:r>
      <w:r w:rsidRPr="00B43221">
        <w:rPr>
          <w:rStyle w:val="StyleUnderline"/>
        </w:rPr>
        <w:t xml:space="preserve">; e.g. killing off anyone who objected to its cheating moves, or mentally disabling its best human (or AI?) opponents before they even sat down at the chess board. In other words, in doomer scenarios the </w:t>
      </w:r>
      <w:r w:rsidRPr="00B43221">
        <w:rPr>
          <w:rStyle w:val="Emphasis"/>
        </w:rPr>
        <w:t>goal always overrides</w:t>
      </w:r>
      <w:r w:rsidRPr="00B43221">
        <w:rPr>
          <w:rStyle w:val="StyleUnderline"/>
        </w:rPr>
        <w:t xml:space="preserve"> the </w:t>
      </w:r>
      <w:r w:rsidRPr="00B43221">
        <w:rPr>
          <w:rStyle w:val="Emphasis"/>
        </w:rPr>
        <w:t>rules</w:t>
      </w:r>
      <w:r w:rsidRPr="00B43221">
        <w:rPr>
          <w:rStyle w:val="StyleUnderline"/>
        </w:rPr>
        <w:t xml:space="preserve">, the </w:t>
      </w:r>
      <w:r w:rsidRPr="00B43221">
        <w:rPr>
          <w:rStyle w:val="Emphasis"/>
        </w:rPr>
        <w:t>programming</w:t>
      </w:r>
      <w:r w:rsidRPr="00B43221">
        <w:rPr>
          <w:rStyle w:val="StyleUnderline"/>
        </w:rPr>
        <w:t xml:space="preserve">, the </w:t>
      </w:r>
      <w:r w:rsidRPr="00B43221">
        <w:rPr>
          <w:rStyle w:val="Emphasis"/>
        </w:rPr>
        <w:t>physical constraints</w:t>
      </w:r>
      <w:r w:rsidRPr="00B43221">
        <w:rPr>
          <w:rStyle w:val="StyleUnderline"/>
        </w:rPr>
        <w:t xml:space="preserve">. </w:t>
      </w:r>
    </w:p>
    <w:p w14:paraId="5CE2DBAC" w14:textId="77777777" w:rsidR="002F7C5B" w:rsidRPr="00B43221" w:rsidRDefault="002F7C5B" w:rsidP="002F7C5B">
      <w:r w:rsidRPr="00B43221">
        <w:t xml:space="preserve">The discussion here makes it clear that </w:t>
      </w:r>
      <w:r w:rsidRPr="007351FB">
        <w:rPr>
          <w:rStyle w:val="StyleUnderline"/>
          <w:highlight w:val="cyan"/>
        </w:rPr>
        <w:t xml:space="preserve">the </w:t>
      </w:r>
      <w:r w:rsidRPr="007351FB">
        <w:rPr>
          <w:rStyle w:val="Emphasis"/>
          <w:highlight w:val="cyan"/>
        </w:rPr>
        <w:t>anthropomorphic</w:t>
      </w:r>
      <w:r w:rsidRPr="007351FB">
        <w:rPr>
          <w:rStyle w:val="StyleUnderline"/>
          <w:highlight w:val="cyan"/>
        </w:rPr>
        <w:t xml:space="preserve"> leap</w:t>
      </w:r>
      <w:r w:rsidRPr="00B43221">
        <w:rPr>
          <w:rStyle w:val="StyleUnderline"/>
        </w:rPr>
        <w:t xml:space="preserve">, which is </w:t>
      </w:r>
      <w:r w:rsidRPr="00B43221">
        <w:rPr>
          <w:rStyle w:val="Emphasis"/>
        </w:rPr>
        <w:t>questionable</w:t>
      </w:r>
      <w:r w:rsidRPr="00B43221">
        <w:rPr>
          <w:rStyle w:val="StyleUnderline"/>
        </w:rPr>
        <w:t xml:space="preserve"> enough, </w:t>
      </w:r>
      <w:r w:rsidRPr="007351FB">
        <w:rPr>
          <w:rStyle w:val="Emphasis"/>
          <w:highlight w:val="cyan"/>
        </w:rPr>
        <w:t>does not</w:t>
      </w:r>
      <w:r w:rsidRPr="007351FB">
        <w:rPr>
          <w:rStyle w:val="StyleUnderline"/>
          <w:highlight w:val="cyan"/>
        </w:rPr>
        <w:t xml:space="preserve"> by itself create a </w:t>
      </w:r>
      <w:r w:rsidRPr="007351FB">
        <w:rPr>
          <w:rStyle w:val="Emphasis"/>
          <w:highlight w:val="cyan"/>
        </w:rPr>
        <w:t>catastrophic risk</w:t>
      </w:r>
      <w:r w:rsidRPr="00B43221">
        <w:rPr>
          <w:rStyle w:val="StyleUnderline"/>
        </w:rPr>
        <w:t xml:space="preserve">. That requires yet </w:t>
      </w:r>
      <w:r w:rsidRPr="00B43221">
        <w:rPr>
          <w:rStyle w:val="Emphasis"/>
        </w:rPr>
        <w:t>another irrational leap</w:t>
      </w:r>
      <w:r w:rsidRPr="00B43221">
        <w:t>, the omnipotence leap. The omnipotence leap says that after setting its own goals and establishing itself as an autonomous, self-replicating life form, the AGI also has unlimited power. The omnipotence leap is discussed next.</w:t>
      </w:r>
    </w:p>
    <w:p w14:paraId="061232A0" w14:textId="77777777" w:rsidR="002F7C5B" w:rsidRPr="00577ACD" w:rsidRDefault="002F7C5B" w:rsidP="00577ACD">
      <w:pPr>
        <w:pStyle w:val="Heading4"/>
      </w:pPr>
      <w:r w:rsidRPr="00577ACD">
        <w:t>The ‘off-switch problem’ is incoherent AND double turns misalignment.</w:t>
      </w:r>
    </w:p>
    <w:p w14:paraId="032CCF23" w14:textId="77777777" w:rsidR="002F7C5B" w:rsidRDefault="002F7C5B" w:rsidP="002F7C5B">
      <w:r>
        <w:t>---Double turns misalignment. That’s the last line or so of the card.</w:t>
      </w:r>
    </w:p>
    <w:p w14:paraId="69132F3B" w14:textId="77777777" w:rsidR="002F7C5B" w:rsidRDefault="002F7C5B" w:rsidP="002F7C5B">
      <w:r w:rsidRPr="00317070">
        <w:rPr>
          <w:rStyle w:val="Style13ptBold"/>
        </w:rPr>
        <w:t>Mueller 24,</w:t>
      </w:r>
      <w:r w:rsidRPr="00317070">
        <w:t xml:space="preserve"> [Milton Mueller (Professor and Program Director of the Georgia Tech School of Public Policy, Masters of Science in Cybersecurity Policy), "The Myth of AGI: How the illusion of Artificial General Intelligence distorts and distracts digital governance," Internet Governance Project, Georgia Tech, https://www.internetgovernance.org/wp-content/uploads/MythofAGI.pdf, accessed 7-2-2024, 5/24] Mr.Mr.</w:t>
      </w:r>
    </w:p>
    <w:p w14:paraId="2007C926" w14:textId="77777777" w:rsidR="002F7C5B" w:rsidRPr="007775C9" w:rsidRDefault="002F7C5B" w:rsidP="002F7C5B">
      <w:pPr>
        <w:rPr>
          <w:u w:val="single"/>
        </w:rPr>
      </w:pPr>
      <w:r w:rsidRPr="007775C9">
        <w:t xml:space="preserve">3. </w:t>
      </w:r>
      <w:r w:rsidRPr="007775C9">
        <w:rPr>
          <w:u w:val="single"/>
        </w:rPr>
        <w:t xml:space="preserve">The </w:t>
      </w:r>
      <w:r w:rsidRPr="007775C9">
        <w:rPr>
          <w:rStyle w:val="Emphasis"/>
        </w:rPr>
        <w:t>Off-Switch Problem</w:t>
      </w:r>
      <w:r w:rsidRPr="007775C9">
        <w:rPr>
          <w:u w:val="single"/>
        </w:rPr>
        <w:t xml:space="preserve"> </w:t>
      </w:r>
    </w:p>
    <w:p w14:paraId="65BC71B2" w14:textId="77777777" w:rsidR="002F7C5B" w:rsidRPr="007775C9" w:rsidRDefault="002F7C5B" w:rsidP="002F7C5B">
      <w:r w:rsidRPr="007775C9">
        <w:t xml:space="preserve">It gets </w:t>
      </w:r>
      <w:r w:rsidRPr="007351FB">
        <w:t xml:space="preserve">sillier. </w:t>
      </w:r>
      <w:r w:rsidRPr="007351FB">
        <w:rPr>
          <w:rStyle w:val="StyleUnderline"/>
        </w:rPr>
        <w:t xml:space="preserve">The </w:t>
      </w:r>
      <w:r w:rsidRPr="007351FB">
        <w:rPr>
          <w:rStyle w:val="Emphasis"/>
        </w:rPr>
        <w:t>misalignment</w:t>
      </w:r>
      <w:r w:rsidRPr="007351FB">
        <w:rPr>
          <w:rStyle w:val="StyleUnderline"/>
        </w:rPr>
        <w:t xml:space="preserve"> between human intent, human control, and the actions and objectives of the machines, they claim, will somehow create a </w:t>
      </w:r>
      <w:r w:rsidRPr="007351FB">
        <w:rPr>
          <w:rStyle w:val="Emphasis"/>
        </w:rPr>
        <w:t>powerful urge</w:t>
      </w:r>
      <w:r w:rsidRPr="007351FB">
        <w:rPr>
          <w:rStyle w:val="StyleUnderline"/>
        </w:rPr>
        <w:t xml:space="preserve"> for </w:t>
      </w:r>
      <w:r w:rsidRPr="007351FB">
        <w:rPr>
          <w:rStyle w:val="Emphasis"/>
        </w:rPr>
        <w:t>self-preservation</w:t>
      </w:r>
      <w:r w:rsidRPr="007351FB">
        <w:rPr>
          <w:rStyle w:val="StyleUnderline"/>
        </w:rPr>
        <w:t xml:space="preserve"> in the machine</w:t>
      </w:r>
      <w:r w:rsidRPr="007351FB">
        <w:t xml:space="preserve">. The justification for </w:t>
      </w:r>
      <w:r w:rsidRPr="007351FB">
        <w:rPr>
          <w:rStyle w:val="StyleUnderline"/>
        </w:rPr>
        <w:t xml:space="preserve">this </w:t>
      </w:r>
      <w:r w:rsidRPr="007351FB">
        <w:rPr>
          <w:rStyle w:val="Emphasis"/>
        </w:rPr>
        <w:t>leap of logic</w:t>
      </w:r>
      <w:r w:rsidRPr="007351FB">
        <w:rPr>
          <w:rStyle w:val="StyleUnderline"/>
        </w:rPr>
        <w:t xml:space="preserve"> is</w:t>
      </w:r>
      <w:r w:rsidRPr="007351FB">
        <w:t xml:space="preserve"> a game theoretic model</w:t>
      </w:r>
      <w:r w:rsidRPr="007775C9">
        <w:t xml:space="preserve"> </w:t>
      </w:r>
      <w:r w:rsidRPr="007775C9">
        <w:rPr>
          <w:rStyle w:val="StyleUnderline"/>
        </w:rPr>
        <w:t>known as the "off switch problem</w:t>
      </w:r>
      <w:r w:rsidRPr="007775C9">
        <w:t xml:space="preserve">" (Hadfield-Menell, D., et al., 2008; Sotala &amp; Yampolskiy, 2015). This game is based on </w:t>
      </w:r>
      <w:r w:rsidRPr="007775C9">
        <w:rPr>
          <w:rStyle w:val="StyleUnderline"/>
        </w:rPr>
        <w:t xml:space="preserve">the idea that machines that have been programmed to pursue a certain objective will </w:t>
      </w:r>
      <w:r w:rsidRPr="007775C9">
        <w:rPr>
          <w:rStyle w:val="Emphasis"/>
        </w:rPr>
        <w:t>realize</w:t>
      </w:r>
      <w:r w:rsidRPr="007775C9">
        <w:rPr>
          <w:rStyle w:val="StyleUnderline"/>
        </w:rPr>
        <w:t xml:space="preserve"> that they </w:t>
      </w:r>
      <w:r w:rsidRPr="007775C9">
        <w:rPr>
          <w:rStyle w:val="Emphasis"/>
        </w:rPr>
        <w:t>cannot pursue</w:t>
      </w:r>
      <w:r w:rsidRPr="007775C9">
        <w:rPr>
          <w:rStyle w:val="StyleUnderline"/>
        </w:rPr>
        <w:t xml:space="preserve"> that objective if they are </w:t>
      </w:r>
      <w:r w:rsidRPr="007775C9">
        <w:rPr>
          <w:rStyle w:val="Emphasis"/>
        </w:rPr>
        <w:t>turned off</w:t>
      </w:r>
      <w:r w:rsidRPr="007775C9">
        <w:rPr>
          <w:rStyle w:val="StyleUnderline"/>
        </w:rPr>
        <w:t>, or "dead."</w:t>
      </w:r>
      <w:r w:rsidRPr="007775C9">
        <w:t xml:space="preserve"> As Sotala &amp; Yampolskiy put it, </w:t>
      </w:r>
    </w:p>
    <w:p w14:paraId="0962B107" w14:textId="77777777" w:rsidR="002F7C5B" w:rsidRPr="007775C9" w:rsidRDefault="002F7C5B" w:rsidP="002F7C5B">
      <w:pPr>
        <w:ind w:left="720"/>
      </w:pPr>
      <w:r w:rsidRPr="007775C9">
        <w:t xml:space="preserve">"...many </w:t>
      </w:r>
      <w:r w:rsidRPr="007775C9">
        <w:rPr>
          <w:rStyle w:val="StyleUnderline"/>
        </w:rPr>
        <w:t xml:space="preserve">formulations of </w:t>
      </w:r>
      <w:r w:rsidRPr="007775C9">
        <w:rPr>
          <w:rStyle w:val="Emphasis"/>
        </w:rPr>
        <w:t>rational agents</w:t>
      </w:r>
      <w:r w:rsidRPr="007775C9">
        <w:rPr>
          <w:rStyle w:val="StyleUnderline"/>
        </w:rPr>
        <w:t xml:space="preserve"> create </w:t>
      </w:r>
      <w:r w:rsidRPr="007775C9">
        <w:rPr>
          <w:rStyle w:val="Emphasis"/>
        </w:rPr>
        <w:t>strong incentives</w:t>
      </w:r>
      <w:r w:rsidRPr="007775C9">
        <w:rPr>
          <w:rStyle w:val="StyleUnderline"/>
        </w:rPr>
        <w:t xml:space="preserve"> for self-preservation</w:t>
      </w:r>
      <w:r w:rsidRPr="007775C9">
        <w:t xml:space="preserve"> … </w:t>
      </w:r>
      <w:r w:rsidRPr="007775C9">
        <w:rPr>
          <w:rStyle w:val="StyleUnderline"/>
        </w:rPr>
        <w:t xml:space="preserve">a rational agent will </w:t>
      </w:r>
      <w:r w:rsidRPr="007775C9">
        <w:rPr>
          <w:rStyle w:val="Emphasis"/>
        </w:rPr>
        <w:t>maximize expected utility</w:t>
      </w:r>
      <w:r w:rsidRPr="007775C9">
        <w:rPr>
          <w:rStyle w:val="StyleUnderline"/>
        </w:rPr>
        <w:t xml:space="preserve"> and </w:t>
      </w:r>
      <w:r w:rsidRPr="007775C9">
        <w:rPr>
          <w:rStyle w:val="Emphasis"/>
        </w:rPr>
        <w:t>cannot achieve</w:t>
      </w:r>
      <w:r w:rsidRPr="007775C9">
        <w:rPr>
          <w:rStyle w:val="StyleUnderline"/>
        </w:rPr>
        <w:t xml:space="preserve"> whatever objective it has been given if it is dead</w:t>
      </w:r>
      <w:r w:rsidRPr="007775C9">
        <w:t xml:space="preserve">." </w:t>
      </w:r>
    </w:p>
    <w:p w14:paraId="2A2E1A95" w14:textId="77777777" w:rsidR="002F7C5B" w:rsidRPr="007775C9" w:rsidRDefault="002F7C5B" w:rsidP="002F7C5B">
      <w:pPr>
        <w:rPr>
          <w:rStyle w:val="StyleUnderline"/>
        </w:rPr>
      </w:pPr>
      <w:r w:rsidRPr="007775C9">
        <w:t xml:space="preserve">To refer to our autonomous vehicle example, an AI application programmed to move customers in Amsterdam from point A to point B will realize it cannot do that if it is turned off. So it will act to stop anyone from disabling it. </w:t>
      </w:r>
      <w:r w:rsidRPr="007351FB">
        <w:rPr>
          <w:rStyle w:val="StyleUnderline"/>
          <w:highlight w:val="cyan"/>
        </w:rPr>
        <w:t xml:space="preserve">Note the key, </w:t>
      </w:r>
      <w:r w:rsidRPr="007351FB">
        <w:rPr>
          <w:rStyle w:val="Emphasis"/>
          <w:highlight w:val="cyan"/>
        </w:rPr>
        <w:t>unstated assumption</w:t>
      </w:r>
      <w:r w:rsidRPr="007351FB">
        <w:rPr>
          <w:rStyle w:val="StyleUnderline"/>
          <w:highlight w:val="cyan"/>
        </w:rPr>
        <w:t xml:space="preserve">: the machine has the </w:t>
      </w:r>
      <w:r w:rsidRPr="007351FB">
        <w:rPr>
          <w:rStyle w:val="Emphasis"/>
          <w:highlight w:val="cyan"/>
        </w:rPr>
        <w:t>physical power</w:t>
      </w:r>
      <w:r w:rsidRPr="007351FB">
        <w:rPr>
          <w:rStyle w:val="StyleUnderline"/>
          <w:highlight w:val="cyan"/>
        </w:rPr>
        <w:t xml:space="preserve"> to prevent itself from being turned off by an</w:t>
      </w:r>
      <w:r w:rsidRPr="007775C9">
        <w:rPr>
          <w:rStyle w:val="StyleUnderline"/>
        </w:rPr>
        <w:t xml:space="preserve">y </w:t>
      </w:r>
      <w:r w:rsidRPr="007351FB">
        <w:rPr>
          <w:rStyle w:val="Emphasis"/>
          <w:highlight w:val="cyan"/>
        </w:rPr>
        <w:t>external agent</w:t>
      </w:r>
      <w:r w:rsidRPr="007775C9">
        <w:rPr>
          <w:rStyle w:val="StyleUnderline"/>
        </w:rPr>
        <w:t xml:space="preserve">. Note the </w:t>
      </w:r>
      <w:r w:rsidRPr="007775C9">
        <w:rPr>
          <w:rStyle w:val="Emphasis"/>
        </w:rPr>
        <w:t>obvious oversight</w:t>
      </w:r>
      <w:r w:rsidRPr="007775C9">
        <w:rPr>
          <w:rStyle w:val="StyleUnderline"/>
        </w:rPr>
        <w:t xml:space="preserve">: the </w:t>
      </w:r>
      <w:r w:rsidRPr="007351FB">
        <w:rPr>
          <w:rStyle w:val="StyleUnderline"/>
          <w:highlight w:val="cyan"/>
        </w:rPr>
        <w:t>doomers recognize</w:t>
      </w:r>
      <w:r w:rsidRPr="007775C9">
        <w:rPr>
          <w:rStyle w:val="StyleUnderline"/>
        </w:rPr>
        <w:t xml:space="preserve"> the existence of </w:t>
      </w:r>
      <w:r w:rsidRPr="007351FB">
        <w:rPr>
          <w:rStyle w:val="StyleUnderline"/>
          <w:highlight w:val="cyan"/>
        </w:rPr>
        <w:t xml:space="preserve">a </w:t>
      </w:r>
      <w:r w:rsidRPr="007351FB">
        <w:rPr>
          <w:rStyle w:val="Emphasis"/>
          <w:highlight w:val="cyan"/>
        </w:rPr>
        <w:t>utility function</w:t>
      </w:r>
      <w:r w:rsidRPr="007351FB">
        <w:rPr>
          <w:rStyle w:val="StyleUnderline"/>
          <w:highlight w:val="cyan"/>
        </w:rPr>
        <w:t xml:space="preserve"> that guides the machine's action but overlook the fact that this</w:t>
      </w:r>
      <w:r w:rsidRPr="007775C9">
        <w:rPr>
          <w:rStyle w:val="StyleUnderline"/>
        </w:rPr>
        <w:t xml:space="preserve"> utility function </w:t>
      </w:r>
      <w:r w:rsidRPr="007351FB">
        <w:rPr>
          <w:rStyle w:val="StyleUnderline"/>
          <w:highlight w:val="cyan"/>
        </w:rPr>
        <w:t xml:space="preserve">has been </w:t>
      </w:r>
      <w:r w:rsidRPr="007351FB">
        <w:rPr>
          <w:rStyle w:val="Emphasis"/>
          <w:highlight w:val="cyan"/>
        </w:rPr>
        <w:t>given</w:t>
      </w:r>
      <w:r w:rsidRPr="007775C9">
        <w:rPr>
          <w:rStyle w:val="StyleUnderline"/>
        </w:rPr>
        <w:t xml:space="preserve"> to the machine </w:t>
      </w:r>
      <w:r w:rsidRPr="007351FB">
        <w:rPr>
          <w:rStyle w:val="StyleUnderline"/>
          <w:highlight w:val="cyan"/>
        </w:rPr>
        <w:t>by</w:t>
      </w:r>
      <w:r w:rsidRPr="007775C9">
        <w:rPr>
          <w:rStyle w:val="StyleUnderline"/>
        </w:rPr>
        <w:t xml:space="preserve"> (some) </w:t>
      </w:r>
      <w:r w:rsidRPr="007351FB">
        <w:rPr>
          <w:rStyle w:val="Emphasis"/>
          <w:highlight w:val="cyan"/>
        </w:rPr>
        <w:t>humans</w:t>
      </w:r>
      <w:r w:rsidRPr="007351FB">
        <w:rPr>
          <w:rStyle w:val="StyleUnderline"/>
          <w:highlight w:val="cyan"/>
        </w:rPr>
        <w:t xml:space="preserve"> and </w:t>
      </w:r>
      <w:r w:rsidRPr="007351FB">
        <w:rPr>
          <w:rStyle w:val="Emphasis"/>
          <w:highlight w:val="cyan"/>
        </w:rPr>
        <w:t>serves their ends</w:t>
      </w:r>
      <w:r w:rsidRPr="007775C9">
        <w:rPr>
          <w:rStyle w:val="StyleUnderline"/>
        </w:rPr>
        <w:t xml:space="preserve">. Further, the AI </w:t>
      </w:r>
      <w:r w:rsidRPr="007351FB">
        <w:rPr>
          <w:rStyle w:val="StyleUnderline"/>
          <w:highlight w:val="cyan"/>
        </w:rPr>
        <w:t xml:space="preserve">doomers are serving up two </w:t>
      </w:r>
      <w:r w:rsidRPr="007351FB">
        <w:rPr>
          <w:rStyle w:val="Emphasis"/>
          <w:highlight w:val="cyan"/>
        </w:rPr>
        <w:t>contradictory stories</w:t>
      </w:r>
      <w:r w:rsidRPr="007351FB">
        <w:rPr>
          <w:rStyle w:val="StyleUnderline"/>
          <w:highlight w:val="cyan"/>
        </w:rPr>
        <w:t>: they say</w:t>
      </w:r>
      <w:r w:rsidRPr="007775C9">
        <w:rPr>
          <w:rStyle w:val="StyleUnderline"/>
        </w:rPr>
        <w:t xml:space="preserve"> the </w:t>
      </w:r>
      <w:r w:rsidRPr="007351FB">
        <w:rPr>
          <w:rStyle w:val="StyleUnderline"/>
          <w:highlight w:val="cyan"/>
        </w:rPr>
        <w:t xml:space="preserve">AGI is </w:t>
      </w:r>
      <w:r w:rsidRPr="007351FB">
        <w:rPr>
          <w:rStyle w:val="Emphasis"/>
          <w:highlight w:val="cyan"/>
        </w:rPr>
        <w:t>so devoted</w:t>
      </w:r>
      <w:r w:rsidRPr="007775C9">
        <w:rPr>
          <w:rStyle w:val="StyleUnderline"/>
        </w:rPr>
        <w:t xml:space="preserve"> to its AV transportation function </w:t>
      </w:r>
      <w:r w:rsidRPr="007351FB">
        <w:rPr>
          <w:rStyle w:val="StyleUnderline"/>
          <w:highlight w:val="cyan"/>
        </w:rPr>
        <w:t xml:space="preserve">that it will </w:t>
      </w:r>
      <w:r w:rsidRPr="007351FB">
        <w:rPr>
          <w:rStyle w:val="Emphasis"/>
          <w:highlight w:val="cyan"/>
        </w:rPr>
        <w:t>fight human intervention</w:t>
      </w:r>
      <w:r w:rsidRPr="007351FB">
        <w:rPr>
          <w:rStyle w:val="StyleUnderline"/>
          <w:highlight w:val="cyan"/>
        </w:rPr>
        <w:t xml:space="preserve"> to turn it off</w:t>
      </w:r>
      <w:r w:rsidRPr="007775C9">
        <w:rPr>
          <w:rStyle w:val="StyleUnderline"/>
        </w:rPr>
        <w:t xml:space="preserve"> so it can keep doing it, </w:t>
      </w:r>
      <w:r w:rsidRPr="007351FB">
        <w:rPr>
          <w:rStyle w:val="StyleUnderline"/>
          <w:highlight w:val="cyan"/>
        </w:rPr>
        <w:t xml:space="preserve">while at the </w:t>
      </w:r>
      <w:r w:rsidRPr="007351FB">
        <w:rPr>
          <w:rStyle w:val="Emphasis"/>
          <w:highlight w:val="cyan"/>
        </w:rPr>
        <w:t>same time</w:t>
      </w:r>
      <w:r w:rsidRPr="007351FB">
        <w:rPr>
          <w:rStyle w:val="StyleUnderline"/>
          <w:highlight w:val="cyan"/>
        </w:rPr>
        <w:t xml:space="preserve"> saying</w:t>
      </w:r>
      <w:r w:rsidRPr="007775C9">
        <w:rPr>
          <w:rStyle w:val="StyleUnderline"/>
        </w:rPr>
        <w:t xml:space="preserve"> that </w:t>
      </w:r>
      <w:r w:rsidRPr="007351FB">
        <w:rPr>
          <w:rStyle w:val="StyleUnderline"/>
          <w:highlight w:val="cyan"/>
        </w:rPr>
        <w:t xml:space="preserve">the AI governing the system will feel </w:t>
      </w:r>
      <w:r w:rsidRPr="007351FB">
        <w:rPr>
          <w:rStyle w:val="Emphasis"/>
          <w:highlight w:val="cyan"/>
        </w:rPr>
        <w:t>no inhibitions</w:t>
      </w:r>
      <w:r w:rsidRPr="007351FB">
        <w:rPr>
          <w:rStyle w:val="StyleUnderline"/>
          <w:highlight w:val="cyan"/>
        </w:rPr>
        <w:t xml:space="preserve"> about radically </w:t>
      </w:r>
      <w:r w:rsidRPr="007351FB">
        <w:rPr>
          <w:rStyle w:val="Emphasis"/>
          <w:highlight w:val="cyan"/>
        </w:rPr>
        <w:t>departing</w:t>
      </w:r>
      <w:r w:rsidRPr="007351FB">
        <w:rPr>
          <w:rStyle w:val="StyleUnderline"/>
          <w:highlight w:val="cyan"/>
        </w:rPr>
        <w:t xml:space="preserve"> from that function to pursue </w:t>
      </w:r>
      <w:r w:rsidRPr="007351FB">
        <w:rPr>
          <w:rStyle w:val="Emphasis"/>
          <w:highlight w:val="cyan"/>
        </w:rPr>
        <w:t>ends of its own</w:t>
      </w:r>
      <w:r w:rsidRPr="007775C9">
        <w:rPr>
          <w:rStyle w:val="StyleUnderline"/>
        </w:rPr>
        <w:t>.</w:t>
      </w:r>
    </w:p>
    <w:p w14:paraId="45BE9315" w14:textId="77777777" w:rsidR="002F7C5B" w:rsidRDefault="002F7C5B" w:rsidP="002F7C5B">
      <w:pPr>
        <w:pStyle w:val="Heading4"/>
      </w:pPr>
      <w:r>
        <w:t xml:space="preserve">AGI </w:t>
      </w:r>
      <w:r w:rsidRPr="002C2C1E">
        <w:rPr>
          <w:u w:val="single"/>
        </w:rPr>
        <w:t>physically cannot</w:t>
      </w:r>
      <w:r>
        <w:t xml:space="preserve"> overpower </w:t>
      </w:r>
      <w:r w:rsidRPr="002C2C1E">
        <w:rPr>
          <w:u w:val="single"/>
        </w:rPr>
        <w:t>human</w:t>
      </w:r>
      <w:r>
        <w:t xml:space="preserve"> constraints---their evidence is not </w:t>
      </w:r>
      <w:r w:rsidRPr="00F128A9">
        <w:rPr>
          <w:u w:val="single"/>
        </w:rPr>
        <w:t>science</w:t>
      </w:r>
      <w:r>
        <w:t xml:space="preserve"> but a </w:t>
      </w:r>
      <w:r w:rsidRPr="00F128A9">
        <w:rPr>
          <w:u w:val="single"/>
        </w:rPr>
        <w:t>creation myth</w:t>
      </w:r>
      <w:r>
        <w:t>.</w:t>
      </w:r>
    </w:p>
    <w:p w14:paraId="3B1D5503" w14:textId="77777777" w:rsidR="002F7C5B" w:rsidRDefault="002F7C5B" w:rsidP="002F7C5B">
      <w:r w:rsidRPr="00317070">
        <w:rPr>
          <w:rStyle w:val="Style13ptBold"/>
        </w:rPr>
        <w:t>Mueller 24,</w:t>
      </w:r>
      <w:r w:rsidRPr="00317070">
        <w:t xml:space="preserve"> [Milton Mueller (Professor and Program Director of the Georgia Tech School of Public Policy, Masters of Science in Cybersecurity Policy), "The Myth of AGI: How the illusion of Artificial General Intelligence distorts and distracts digital governance," Internet Governance Project, Georgia Tech, https://www.internetgovernance.org/wp-content/uploads/MythofAGI.pdf, accessed 7-2-2024, 5/24] Mr.Mr.</w:t>
      </w:r>
    </w:p>
    <w:p w14:paraId="6F531965" w14:textId="77777777" w:rsidR="002F7C5B" w:rsidRPr="00657FEF" w:rsidRDefault="002F7C5B" w:rsidP="002F7C5B">
      <w:r w:rsidRPr="007351FB">
        <w:rPr>
          <w:rStyle w:val="StyleUnderline"/>
          <w:highlight w:val="cyan"/>
        </w:rPr>
        <w:t>If an AGI is going to win</w:t>
      </w:r>
      <w:r w:rsidRPr="00F128A9">
        <w:rPr>
          <w:rStyle w:val="StyleUnderline"/>
        </w:rPr>
        <w:t xml:space="preserve"> a fight with humans </w:t>
      </w:r>
      <w:r w:rsidRPr="007351FB">
        <w:rPr>
          <w:rStyle w:val="StyleUnderline"/>
          <w:highlight w:val="cyan"/>
        </w:rPr>
        <w:t xml:space="preserve">over the </w:t>
      </w:r>
      <w:r w:rsidRPr="007351FB">
        <w:rPr>
          <w:rStyle w:val="Emphasis"/>
          <w:highlight w:val="cyan"/>
        </w:rPr>
        <w:t>off switch</w:t>
      </w:r>
      <w:r w:rsidRPr="007351FB">
        <w:rPr>
          <w:rStyle w:val="StyleUnderline"/>
          <w:highlight w:val="cyan"/>
        </w:rPr>
        <w:t xml:space="preserve">, it must have </w:t>
      </w:r>
      <w:r w:rsidRPr="007351FB">
        <w:rPr>
          <w:rStyle w:val="Emphasis"/>
          <w:highlight w:val="cyan"/>
        </w:rPr>
        <w:t>effectors</w:t>
      </w:r>
      <w:r w:rsidRPr="00F128A9">
        <w:rPr>
          <w:rStyle w:val="StyleUnderline"/>
        </w:rPr>
        <w:t>. An effector</w:t>
      </w:r>
      <w:r w:rsidRPr="00657FEF">
        <w:t xml:space="preserve"> in cybernetics </w:t>
      </w:r>
      <w:r w:rsidRPr="00F128A9">
        <w:rPr>
          <w:rStyle w:val="StyleUnderline"/>
        </w:rPr>
        <w:t xml:space="preserve">is a mechanism capable of </w:t>
      </w:r>
      <w:r w:rsidRPr="00DE7567">
        <w:rPr>
          <w:rStyle w:val="Emphasis"/>
        </w:rPr>
        <w:t>acting</w:t>
      </w:r>
      <w:r w:rsidRPr="00F128A9">
        <w:rPr>
          <w:rStyle w:val="StyleUnderline"/>
        </w:rPr>
        <w:t xml:space="preserve"> on the physical world in response to </w:t>
      </w:r>
      <w:r w:rsidRPr="00DE7567">
        <w:rPr>
          <w:rStyle w:val="Emphasis"/>
        </w:rPr>
        <w:t>instructions</w:t>
      </w:r>
      <w:r w:rsidRPr="00F128A9">
        <w:rPr>
          <w:rStyle w:val="StyleUnderline"/>
        </w:rPr>
        <w:t xml:space="preserve"> from a </w:t>
      </w:r>
      <w:r w:rsidRPr="00DE7567">
        <w:rPr>
          <w:rStyle w:val="Emphasis"/>
        </w:rPr>
        <w:t>controller</w:t>
      </w:r>
      <w:r w:rsidRPr="00F128A9">
        <w:rPr>
          <w:rStyle w:val="StyleUnderline"/>
        </w:rPr>
        <w:t xml:space="preserve">. </w:t>
      </w:r>
      <w:r w:rsidRPr="007351FB">
        <w:rPr>
          <w:rStyle w:val="StyleUnderline"/>
          <w:highlight w:val="cyan"/>
        </w:rPr>
        <w:t xml:space="preserve">An AGI capable of </w:t>
      </w:r>
      <w:r w:rsidRPr="007351FB">
        <w:rPr>
          <w:rStyle w:val="Emphasis"/>
          <w:highlight w:val="cyan"/>
        </w:rPr>
        <w:t>threatening humans</w:t>
      </w:r>
      <w:r w:rsidRPr="007351FB">
        <w:rPr>
          <w:rStyle w:val="StyleUnderline"/>
          <w:highlight w:val="cyan"/>
        </w:rPr>
        <w:t xml:space="preserve"> with </w:t>
      </w:r>
      <w:r w:rsidRPr="007351FB">
        <w:rPr>
          <w:rStyle w:val="Emphasis"/>
          <w:highlight w:val="cyan"/>
        </w:rPr>
        <w:t>extinction</w:t>
      </w:r>
      <w:r w:rsidRPr="00F128A9">
        <w:rPr>
          <w:rStyle w:val="StyleUnderline"/>
        </w:rPr>
        <w:t xml:space="preserve"> must be capable of much more than </w:t>
      </w:r>
      <w:r w:rsidRPr="00DE7567">
        <w:rPr>
          <w:rStyle w:val="Emphasis"/>
        </w:rPr>
        <w:t>calculation</w:t>
      </w:r>
      <w:r w:rsidRPr="00F128A9">
        <w:rPr>
          <w:rStyle w:val="StyleUnderline"/>
        </w:rPr>
        <w:t xml:space="preserve">, information processing and messaging. It </w:t>
      </w:r>
      <w:r w:rsidRPr="007351FB">
        <w:rPr>
          <w:rStyle w:val="StyleUnderline"/>
          <w:highlight w:val="cyan"/>
        </w:rPr>
        <w:t xml:space="preserve">must be a </w:t>
      </w:r>
      <w:r w:rsidRPr="007351FB">
        <w:rPr>
          <w:rStyle w:val="Emphasis"/>
          <w:highlight w:val="cyan"/>
        </w:rPr>
        <w:t>cyber-physical system</w:t>
      </w:r>
      <w:r w:rsidRPr="00657FEF">
        <w:t xml:space="preserve"> (CPS) </w:t>
      </w:r>
      <w:r w:rsidRPr="007351FB">
        <w:rPr>
          <w:rStyle w:val="StyleUnderline"/>
          <w:highlight w:val="cyan"/>
        </w:rPr>
        <w:t>with physical</w:t>
      </w:r>
      <w:r w:rsidRPr="00F128A9">
        <w:rPr>
          <w:rStyle w:val="StyleUnderline"/>
        </w:rPr>
        <w:t xml:space="preserve"> appendages or </w:t>
      </w:r>
      <w:r w:rsidRPr="007351FB">
        <w:rPr>
          <w:rStyle w:val="Emphasis"/>
          <w:highlight w:val="cyan"/>
        </w:rPr>
        <w:t>weapons</w:t>
      </w:r>
      <w:r w:rsidRPr="007351FB">
        <w:rPr>
          <w:rStyle w:val="StyleUnderline"/>
        </w:rPr>
        <w:t xml:space="preserve">, and </w:t>
      </w:r>
      <w:r w:rsidRPr="007351FB">
        <w:rPr>
          <w:rStyle w:val="Emphasis"/>
        </w:rPr>
        <w:t>sufficient energy</w:t>
      </w:r>
      <w:r w:rsidRPr="00DE7567">
        <w:rPr>
          <w:rStyle w:val="Emphasis"/>
        </w:rPr>
        <w:t xml:space="preserve"> resources</w:t>
      </w:r>
      <w:r w:rsidRPr="00F128A9">
        <w:rPr>
          <w:rStyle w:val="StyleUnderline"/>
        </w:rPr>
        <w:t xml:space="preserve"> </w:t>
      </w:r>
      <w:r w:rsidRPr="007351FB">
        <w:rPr>
          <w:rStyle w:val="StyleUnderline"/>
        </w:rPr>
        <w:t>to operate</w:t>
      </w:r>
      <w:r w:rsidRPr="00F128A9">
        <w:rPr>
          <w:rStyle w:val="StyleUnderline"/>
        </w:rPr>
        <w:t xml:space="preserve"> them. To pose a credible threat to </w:t>
      </w:r>
      <w:r w:rsidRPr="00DE7567">
        <w:rPr>
          <w:rStyle w:val="Emphasis"/>
        </w:rPr>
        <w:t>all of humanity</w:t>
      </w:r>
      <w:r w:rsidRPr="00657FEF">
        <w:t xml:space="preserve">, in fact, </w:t>
      </w:r>
      <w:r w:rsidRPr="00F128A9">
        <w:rPr>
          <w:rStyle w:val="StyleUnderline"/>
        </w:rPr>
        <w:t xml:space="preserve">an autonomous AGI </w:t>
      </w:r>
      <w:r w:rsidRPr="00DE7567">
        <w:rPr>
          <w:rStyle w:val="Emphasis"/>
        </w:rPr>
        <w:t>cannot</w:t>
      </w:r>
      <w:r w:rsidRPr="00F128A9">
        <w:rPr>
          <w:rStyle w:val="StyleUnderline"/>
        </w:rPr>
        <w:t xml:space="preserve"> just be a </w:t>
      </w:r>
      <w:r w:rsidRPr="00DE7567">
        <w:rPr>
          <w:rStyle w:val="Emphasis"/>
        </w:rPr>
        <w:t>single</w:t>
      </w:r>
      <w:r w:rsidRPr="00F128A9">
        <w:rPr>
          <w:rStyle w:val="StyleUnderline"/>
        </w:rPr>
        <w:t xml:space="preserve">, </w:t>
      </w:r>
      <w:r w:rsidRPr="00DE7567">
        <w:rPr>
          <w:rStyle w:val="Emphasis"/>
        </w:rPr>
        <w:t>isolated CPS</w:t>
      </w:r>
      <w:r w:rsidRPr="00657FEF">
        <w:t xml:space="preserve"> like a Reaper drone. </w:t>
      </w:r>
      <w:r w:rsidRPr="00F128A9">
        <w:rPr>
          <w:rStyle w:val="StyleUnderline"/>
        </w:rPr>
        <w:t xml:space="preserve">Its physical effector systems </w:t>
      </w:r>
      <w:r w:rsidRPr="007351FB">
        <w:rPr>
          <w:rStyle w:val="StyleUnderline"/>
        </w:rPr>
        <w:t xml:space="preserve">would require </w:t>
      </w:r>
      <w:r w:rsidRPr="007351FB">
        <w:rPr>
          <w:rStyle w:val="Emphasis"/>
          <w:highlight w:val="cyan"/>
        </w:rPr>
        <w:t>massive scale</w:t>
      </w:r>
      <w:r w:rsidRPr="00F128A9">
        <w:rPr>
          <w:rStyle w:val="StyleUnderline"/>
        </w:rPr>
        <w:t xml:space="preserve">, huge force multipliers, almost </w:t>
      </w:r>
      <w:r w:rsidRPr="007351FB">
        <w:rPr>
          <w:rStyle w:val="Emphasis"/>
          <w:highlight w:val="cyan"/>
        </w:rPr>
        <w:t>unlimited physical inputs</w:t>
      </w:r>
      <w:r w:rsidRPr="007351FB">
        <w:rPr>
          <w:rStyle w:val="StyleUnderline"/>
          <w:highlight w:val="cyan"/>
        </w:rPr>
        <w:t>, and control of</w:t>
      </w:r>
      <w:r w:rsidRPr="00F128A9">
        <w:rPr>
          <w:rStyle w:val="StyleUnderline"/>
        </w:rPr>
        <w:t xml:space="preserve"> the </w:t>
      </w:r>
      <w:r w:rsidRPr="007351FB">
        <w:rPr>
          <w:rStyle w:val="StyleUnderline"/>
          <w:highlight w:val="cyan"/>
        </w:rPr>
        <w:t>many social systems</w:t>
      </w:r>
      <w:r w:rsidRPr="00F128A9">
        <w:rPr>
          <w:rStyle w:val="StyleUnderline"/>
        </w:rPr>
        <w:t xml:space="preserve"> (money, power sources, weapons, communications) required to deliver the required inputs and impose its will</w:t>
      </w:r>
      <w:r w:rsidRPr="00657FEF">
        <w:t>.</w:t>
      </w:r>
    </w:p>
    <w:p w14:paraId="62023891" w14:textId="77777777" w:rsidR="002F7C5B" w:rsidRPr="00F128A9" w:rsidRDefault="002F7C5B" w:rsidP="002F7C5B">
      <w:pPr>
        <w:rPr>
          <w:rStyle w:val="StyleUnderline"/>
        </w:rPr>
      </w:pPr>
      <w:r w:rsidRPr="00F128A9">
        <w:rPr>
          <w:rStyle w:val="StyleUnderline"/>
        </w:rPr>
        <w:t xml:space="preserve">Here we find the deepest flaw in the AGI autonomy argument. Even supposing that one or more machines managed to generate </w:t>
      </w:r>
      <w:r w:rsidRPr="00DE7567">
        <w:rPr>
          <w:rStyle w:val="Emphasis"/>
        </w:rPr>
        <w:t>internally developed</w:t>
      </w:r>
      <w:r w:rsidRPr="00F128A9">
        <w:rPr>
          <w:rStyle w:val="StyleUnderline"/>
        </w:rPr>
        <w:t xml:space="preserve"> goals </w:t>
      </w:r>
      <w:r w:rsidRPr="00DE7567">
        <w:rPr>
          <w:rStyle w:val="Emphasis"/>
        </w:rPr>
        <w:t>not controlled</w:t>
      </w:r>
      <w:r w:rsidRPr="00F128A9">
        <w:rPr>
          <w:rStyle w:val="StyleUnderline"/>
        </w:rPr>
        <w:t xml:space="preserve"> by humans, </w:t>
      </w:r>
      <w:r w:rsidRPr="007351FB">
        <w:rPr>
          <w:rStyle w:val="StyleUnderline"/>
          <w:highlight w:val="cyan"/>
        </w:rPr>
        <w:t>the existential threat imaginary must</w:t>
      </w:r>
      <w:r w:rsidRPr="00F128A9">
        <w:rPr>
          <w:rStyle w:val="StyleUnderline"/>
        </w:rPr>
        <w:t xml:space="preserve"> go on to </w:t>
      </w:r>
      <w:r w:rsidRPr="007351FB">
        <w:rPr>
          <w:rStyle w:val="StyleUnderline"/>
          <w:highlight w:val="cyan"/>
        </w:rPr>
        <w:t>assume</w:t>
      </w:r>
      <w:r w:rsidRPr="00F128A9">
        <w:rPr>
          <w:rStyle w:val="StyleUnderline"/>
        </w:rPr>
        <w:t xml:space="preserve"> that the </w:t>
      </w:r>
      <w:r w:rsidRPr="007351FB">
        <w:rPr>
          <w:rStyle w:val="StyleUnderline"/>
          <w:highlight w:val="cyan"/>
        </w:rPr>
        <w:t>AGI is</w:t>
      </w:r>
      <w:r w:rsidRPr="00F128A9">
        <w:rPr>
          <w:rStyle w:val="StyleUnderline"/>
        </w:rPr>
        <w:t xml:space="preserve"> </w:t>
      </w:r>
      <w:r w:rsidRPr="00DE7567">
        <w:rPr>
          <w:rStyle w:val="Emphasis"/>
        </w:rPr>
        <w:t>ultra-powerful</w:t>
      </w:r>
      <w:r w:rsidRPr="00F128A9">
        <w:rPr>
          <w:rStyle w:val="StyleUnderline"/>
        </w:rPr>
        <w:t xml:space="preserve"> and </w:t>
      </w:r>
      <w:r w:rsidRPr="007351FB">
        <w:rPr>
          <w:rStyle w:val="Emphasis"/>
          <w:highlight w:val="cyan"/>
        </w:rPr>
        <w:t>unchecked</w:t>
      </w:r>
      <w:r w:rsidRPr="007351FB">
        <w:rPr>
          <w:rStyle w:val="StyleUnderline"/>
          <w:highlight w:val="cyan"/>
        </w:rPr>
        <w:t xml:space="preserve"> by</w:t>
      </w:r>
      <w:r w:rsidRPr="00F128A9">
        <w:rPr>
          <w:rStyle w:val="StyleUnderline"/>
        </w:rPr>
        <w:t xml:space="preserve"> any social and </w:t>
      </w:r>
      <w:r w:rsidRPr="007351FB">
        <w:rPr>
          <w:rStyle w:val="StyleUnderline"/>
          <w:highlight w:val="cyan"/>
        </w:rPr>
        <w:t>physical constraints</w:t>
      </w:r>
      <w:r w:rsidRPr="00F128A9">
        <w:rPr>
          <w:rStyle w:val="StyleUnderline"/>
        </w:rPr>
        <w:t xml:space="preserve">. </w:t>
      </w:r>
      <w:r w:rsidRPr="00DE7567">
        <w:rPr>
          <w:rStyle w:val="Emphasis"/>
        </w:rPr>
        <w:t>Super intelligence</w:t>
      </w:r>
      <w:r w:rsidRPr="00657FEF">
        <w:t xml:space="preserve"> somehow allows a digital information system to consume unlimited quantities of electrical power and other scarce resources to muscle out all its competitors. Its </w:t>
      </w:r>
      <w:r w:rsidRPr="00F128A9">
        <w:rPr>
          <w:rStyle w:val="StyleUnderline"/>
        </w:rPr>
        <w:t xml:space="preserve">effectors are </w:t>
      </w:r>
      <w:r w:rsidRPr="00DE7567">
        <w:rPr>
          <w:rStyle w:val="Emphasis"/>
        </w:rPr>
        <w:t>assumed</w:t>
      </w:r>
      <w:r w:rsidRPr="00F128A9">
        <w:rPr>
          <w:rStyle w:val="StyleUnderline"/>
        </w:rPr>
        <w:t xml:space="preserve"> to have the power to </w:t>
      </w:r>
      <w:r w:rsidRPr="00DE7567">
        <w:rPr>
          <w:rStyle w:val="Emphasis"/>
        </w:rPr>
        <w:t>prevent humans</w:t>
      </w:r>
      <w:r w:rsidRPr="00F128A9">
        <w:rPr>
          <w:rStyle w:val="StyleUnderline"/>
        </w:rPr>
        <w:t xml:space="preserve"> – whether individuals or organized armies – from disconnecting its </w:t>
      </w:r>
      <w:r w:rsidRPr="00DE7567">
        <w:rPr>
          <w:rStyle w:val="Emphasis"/>
        </w:rPr>
        <w:t>power source</w:t>
      </w:r>
      <w:r w:rsidRPr="00F128A9">
        <w:rPr>
          <w:rStyle w:val="StyleUnderline"/>
        </w:rPr>
        <w:t xml:space="preserve">, turning it off, improving or </w:t>
      </w:r>
      <w:r w:rsidRPr="00DE7567">
        <w:rPr>
          <w:rStyle w:val="Emphasis"/>
        </w:rPr>
        <w:t>correcting its algorithms</w:t>
      </w:r>
      <w:r w:rsidRPr="00F128A9">
        <w:rPr>
          <w:rStyle w:val="StyleUnderline"/>
        </w:rPr>
        <w:t xml:space="preserve"> or utility functions, or </w:t>
      </w:r>
      <w:r w:rsidRPr="00DE7567">
        <w:rPr>
          <w:rStyle w:val="Emphasis"/>
        </w:rPr>
        <w:t>destroying it</w:t>
      </w:r>
      <w:r w:rsidRPr="00F128A9">
        <w:rPr>
          <w:rStyle w:val="StyleUnderline"/>
        </w:rPr>
        <w:t>. It can steal or pay for all the inputs it needs.</w:t>
      </w:r>
    </w:p>
    <w:p w14:paraId="0A40FCB4" w14:textId="77777777" w:rsidR="002F7C5B" w:rsidRPr="00657FEF" w:rsidRDefault="002F7C5B" w:rsidP="002F7C5B">
      <w:r w:rsidRPr="007351FB">
        <w:rPr>
          <w:rStyle w:val="StyleUnderline"/>
          <w:highlight w:val="cyan"/>
        </w:rPr>
        <w:t xml:space="preserve">No one </w:t>
      </w:r>
      <w:r w:rsidRPr="007351FB">
        <w:rPr>
          <w:rStyle w:val="Emphasis"/>
          <w:highlight w:val="cyan"/>
        </w:rPr>
        <w:t>ever</w:t>
      </w:r>
      <w:r w:rsidRPr="007351FB">
        <w:rPr>
          <w:rStyle w:val="StyleUnderline"/>
          <w:highlight w:val="cyan"/>
        </w:rPr>
        <w:t xml:space="preserve"> explains </w:t>
      </w:r>
      <w:r w:rsidRPr="007351FB">
        <w:rPr>
          <w:rStyle w:val="Emphasis"/>
          <w:highlight w:val="cyan"/>
        </w:rPr>
        <w:t>how</w:t>
      </w:r>
      <w:r w:rsidRPr="007351FB">
        <w:rPr>
          <w:rStyle w:val="StyleUnderline"/>
          <w:highlight w:val="cyan"/>
        </w:rPr>
        <w:t xml:space="preserve"> this could happen. They just assume that computing </w:t>
      </w:r>
      <w:r w:rsidRPr="007351FB">
        <w:rPr>
          <w:rStyle w:val="Emphasis"/>
          <w:highlight w:val="cyan"/>
        </w:rPr>
        <w:t>intelligence alone</w:t>
      </w:r>
      <w:r w:rsidRPr="007351FB">
        <w:rPr>
          <w:rStyle w:val="StyleUnderline"/>
          <w:highlight w:val="cyan"/>
        </w:rPr>
        <w:t xml:space="preserve"> enables the machine to overcome </w:t>
      </w:r>
      <w:r w:rsidRPr="007351FB">
        <w:rPr>
          <w:rStyle w:val="Emphasis"/>
          <w:highlight w:val="cyan"/>
        </w:rPr>
        <w:t>all external physical constraints</w:t>
      </w:r>
      <w:r w:rsidRPr="007351FB">
        <w:rPr>
          <w:rStyle w:val="StyleUnderline"/>
          <w:highlight w:val="cyan"/>
        </w:rPr>
        <w:t xml:space="preserve"> on </w:t>
      </w:r>
      <w:r w:rsidRPr="007351FB">
        <w:rPr>
          <w:rStyle w:val="Emphasis"/>
          <w:highlight w:val="cyan"/>
        </w:rPr>
        <w:t>whatever behaviors</w:t>
      </w:r>
      <w:r w:rsidRPr="007351FB">
        <w:rPr>
          <w:rStyle w:val="StyleUnderline"/>
          <w:highlight w:val="cyan"/>
        </w:rPr>
        <w:t xml:space="preserve"> it wishes to enact</w:t>
      </w:r>
      <w:r w:rsidRPr="00DE7567">
        <w:rPr>
          <w:rStyle w:val="StyleUnderline"/>
        </w:rPr>
        <w:t>.</w:t>
      </w:r>
      <w:r w:rsidRPr="00657FEF">
        <w:t xml:space="preserve"> The simple off-switch game model starts by assuming that the machine has the power to prevent itself from being turned off (Wängberg, Böörs, et al, 2017), and then models whether its utility function would make it decide to allow that or not.</w:t>
      </w:r>
    </w:p>
    <w:p w14:paraId="7A2B39B0" w14:textId="77777777" w:rsidR="002F7C5B" w:rsidRPr="00657FEF" w:rsidRDefault="002F7C5B" w:rsidP="002F7C5B">
      <w:r w:rsidRPr="00657FEF">
        <w:t>We see this fallacy most clearly in Bostrom’s description of superintelligence. He attributes practically divine powers to it, saying, “</w:t>
      </w:r>
      <w:r w:rsidRPr="00DE7567">
        <w:rPr>
          <w:rStyle w:val="StyleUnderline"/>
        </w:rPr>
        <w:t xml:space="preserve">It is </w:t>
      </w:r>
      <w:r w:rsidRPr="00DE7567">
        <w:rPr>
          <w:rStyle w:val="Emphasis"/>
        </w:rPr>
        <w:t>hard</w:t>
      </w:r>
      <w:r w:rsidRPr="00DE7567">
        <w:rPr>
          <w:rStyle w:val="StyleUnderline"/>
        </w:rPr>
        <w:t xml:space="preserve"> to think of any problem that a </w:t>
      </w:r>
      <w:r w:rsidRPr="00DE7567">
        <w:rPr>
          <w:rStyle w:val="Emphasis"/>
        </w:rPr>
        <w:t>superintelligence</w:t>
      </w:r>
      <w:r w:rsidRPr="00DE7567">
        <w:rPr>
          <w:rStyle w:val="StyleUnderline"/>
        </w:rPr>
        <w:t xml:space="preserve"> could not either solve or at least help us solve. Disease, poverty, environmental destruction, unnecessary suffering of all kinds: these are things that a superintelligence equipped with </w:t>
      </w:r>
      <w:r w:rsidRPr="00DE7567">
        <w:rPr>
          <w:rStyle w:val="Emphasis"/>
        </w:rPr>
        <w:t>advanced nanotechnology</w:t>
      </w:r>
      <w:r w:rsidRPr="00DE7567">
        <w:rPr>
          <w:rStyle w:val="StyleUnderline"/>
        </w:rPr>
        <w:t xml:space="preserve"> would be </w:t>
      </w:r>
      <w:r w:rsidRPr="00DE7567">
        <w:rPr>
          <w:rStyle w:val="Emphasis"/>
        </w:rPr>
        <w:t>capable</w:t>
      </w:r>
      <w:r w:rsidRPr="00DE7567">
        <w:rPr>
          <w:rStyle w:val="StyleUnderline"/>
        </w:rPr>
        <w:t xml:space="preserve"> of eliminating</w:t>
      </w:r>
      <w:r w:rsidRPr="00657FEF">
        <w:t xml:space="preserve">.” Note the idealist assumption that solving these problems requires only "intelligence;” it would not require the construction of physical equipment, enormous amounts of labor and energy, or large re-allocations of capital away from other purposes. A disembodied Mind could do it all. Look more closely, however, and we see that in an aside Bostrom slips in a reference to the AGI’s physicality – it is "equipped with advanced nanotechnology.” The idealist assumption is abandoned. Once again, </w:t>
      </w:r>
      <w:r w:rsidRPr="00DE7567">
        <w:rPr>
          <w:rStyle w:val="StyleUnderline"/>
        </w:rPr>
        <w:t xml:space="preserve">the </w:t>
      </w:r>
      <w:r w:rsidRPr="007351FB">
        <w:rPr>
          <w:rStyle w:val="StyleUnderline"/>
          <w:highlight w:val="cyan"/>
        </w:rPr>
        <w:t xml:space="preserve">AGI </w:t>
      </w:r>
      <w:r w:rsidRPr="007351FB">
        <w:rPr>
          <w:rStyle w:val="Emphasis"/>
          <w:highlight w:val="cyan"/>
        </w:rPr>
        <w:t>acolytes</w:t>
      </w:r>
      <w:r w:rsidRPr="007351FB">
        <w:rPr>
          <w:rStyle w:val="StyleUnderline"/>
          <w:highlight w:val="cyan"/>
        </w:rPr>
        <w:t xml:space="preserve"> assume</w:t>
      </w:r>
      <w:r w:rsidRPr="00DE7567">
        <w:rPr>
          <w:rStyle w:val="StyleUnderline"/>
        </w:rPr>
        <w:t xml:space="preserve"> </w:t>
      </w:r>
      <w:r w:rsidRPr="00DE7567">
        <w:rPr>
          <w:rStyle w:val="Emphasis"/>
        </w:rPr>
        <w:t>away</w:t>
      </w:r>
      <w:r w:rsidRPr="00DE7567">
        <w:rPr>
          <w:rStyle w:val="StyleUnderline"/>
        </w:rPr>
        <w:t xml:space="preserve"> the most significant problem – </w:t>
      </w:r>
      <w:r w:rsidRPr="00DE7567">
        <w:rPr>
          <w:rStyle w:val="Emphasis"/>
        </w:rPr>
        <w:t>how</w:t>
      </w:r>
      <w:r w:rsidRPr="00DE7567">
        <w:rPr>
          <w:rStyle w:val="StyleUnderline"/>
        </w:rPr>
        <w:t xml:space="preserve"> does it do that? - by saying that an AGI’s superpowers come from </w:t>
      </w:r>
      <w:r w:rsidRPr="00DE7567">
        <w:rPr>
          <w:rStyle w:val="Emphasis"/>
        </w:rPr>
        <w:t>effectors</w:t>
      </w:r>
      <w:r w:rsidRPr="00DE7567">
        <w:rPr>
          <w:rStyle w:val="StyleUnderline"/>
        </w:rPr>
        <w:t xml:space="preserve"> deploying </w:t>
      </w:r>
      <w:r w:rsidRPr="007351FB">
        <w:rPr>
          <w:rStyle w:val="Emphasis"/>
          <w:highlight w:val="cyan"/>
        </w:rPr>
        <w:t>advanced technologies</w:t>
      </w:r>
      <w:r w:rsidRPr="007351FB">
        <w:rPr>
          <w:rStyle w:val="StyleUnderline"/>
          <w:highlight w:val="cyan"/>
        </w:rPr>
        <w:t xml:space="preserve"> that </w:t>
      </w:r>
      <w:r w:rsidRPr="007351FB">
        <w:rPr>
          <w:rStyle w:val="Emphasis"/>
          <w:highlight w:val="cyan"/>
        </w:rPr>
        <w:t>do not exist yet</w:t>
      </w:r>
      <w:r w:rsidRPr="007351FB">
        <w:rPr>
          <w:rStyle w:val="StyleUnderline"/>
          <w:highlight w:val="cyan"/>
        </w:rPr>
        <w:t xml:space="preserve"> but will </w:t>
      </w:r>
      <w:r w:rsidRPr="007351FB">
        <w:rPr>
          <w:rStyle w:val="Emphasis"/>
          <w:highlight w:val="cyan"/>
        </w:rPr>
        <w:t>magically appear</w:t>
      </w:r>
      <w:r w:rsidRPr="00DE7567">
        <w:rPr>
          <w:rStyle w:val="StyleUnderline"/>
        </w:rPr>
        <w:t xml:space="preserve"> once it arrives.</w:t>
      </w:r>
    </w:p>
    <w:p w14:paraId="67510CE5" w14:textId="77777777" w:rsidR="002F7C5B" w:rsidRPr="00657FEF" w:rsidRDefault="002F7C5B" w:rsidP="002F7C5B">
      <w:r w:rsidRPr="00657FEF">
        <w:t xml:space="preserve">Recall Bostrom’s previously mentioned climbdown from his notion of superintelligence: the concept "leaves open how the superintelligence is implemented...” And therein lies the rub. </w:t>
      </w:r>
      <w:r w:rsidRPr="00657FEF">
        <w:rPr>
          <w:rStyle w:val="StyleUnderline"/>
        </w:rPr>
        <w:t xml:space="preserve">The risk of machine intelligence getting </w:t>
      </w:r>
      <w:r w:rsidRPr="00657FEF">
        <w:rPr>
          <w:rStyle w:val="Emphasis"/>
        </w:rPr>
        <w:t>out of control</w:t>
      </w:r>
      <w:r w:rsidRPr="00657FEF">
        <w:rPr>
          <w:rStyle w:val="StyleUnderline"/>
        </w:rPr>
        <w:t xml:space="preserve"> and threatening </w:t>
      </w:r>
      <w:r w:rsidRPr="00657FEF">
        <w:rPr>
          <w:rStyle w:val="Emphasis"/>
        </w:rPr>
        <w:t>human society</w:t>
      </w:r>
      <w:r w:rsidRPr="00657FEF">
        <w:rPr>
          <w:rStyle w:val="StyleUnderline"/>
        </w:rPr>
        <w:t xml:space="preserve"> cannot be </w:t>
      </w:r>
      <w:r w:rsidRPr="00657FEF">
        <w:rPr>
          <w:rStyle w:val="Emphasis"/>
        </w:rPr>
        <w:t>assessed</w:t>
      </w:r>
      <w:r w:rsidRPr="00657FEF">
        <w:rPr>
          <w:rStyle w:val="StyleUnderline"/>
        </w:rPr>
        <w:t xml:space="preserve"> without </w:t>
      </w:r>
      <w:r w:rsidRPr="00657FEF">
        <w:rPr>
          <w:rStyle w:val="Emphasis"/>
        </w:rPr>
        <w:t>specifying</w:t>
      </w:r>
      <w:r w:rsidRPr="00657FEF">
        <w:rPr>
          <w:rStyle w:val="StyleUnderline"/>
        </w:rPr>
        <w:t xml:space="preserve"> just that: how it is implemented, materially. Who built it? Who funds it? How are its components geographically distributed? What are its power sources? How is it physically connected to society’s communications, power and transport infrastructures? How many competing or countervailing agents exist, whether human or machine? </w:t>
      </w:r>
      <w:r w:rsidRPr="00657FEF">
        <w:rPr>
          <w:rStyle w:val="Emphasis"/>
        </w:rPr>
        <w:t>All AGI doom scenarios ignore these questions</w:t>
      </w:r>
      <w:r w:rsidRPr="00657FEF">
        <w:t xml:space="preserve">.11 </w:t>
      </w:r>
    </w:p>
    <w:p w14:paraId="2B68A60D" w14:textId="77777777" w:rsidR="002F7C5B" w:rsidRPr="00657FEF" w:rsidRDefault="002F7C5B" w:rsidP="002F7C5B">
      <w:r w:rsidRPr="00657FEF">
        <w:rPr>
          <w:rStyle w:val="StyleUnderline"/>
        </w:rPr>
        <w:t>Now imagine humans struggling with an autonomous AGI that is damaging their world or seizing control of it</w:t>
      </w:r>
      <w:r w:rsidRPr="00657FEF">
        <w:t xml:space="preserve">. They are engaged in active combat with it. </w:t>
      </w:r>
      <w:r w:rsidRPr="00657FEF">
        <w:rPr>
          <w:rStyle w:val="StyleUnderline"/>
        </w:rPr>
        <w:t>The AI doomers</w:t>
      </w:r>
      <w:r w:rsidRPr="00657FEF">
        <w:t xml:space="preserve"> are positing that humans will always lose. In short, they </w:t>
      </w:r>
      <w:r w:rsidRPr="00657FEF">
        <w:rPr>
          <w:rStyle w:val="StyleUnderline"/>
        </w:rPr>
        <w:t xml:space="preserve">say an AGI will become an </w:t>
      </w:r>
      <w:r w:rsidRPr="00657FEF">
        <w:rPr>
          <w:rStyle w:val="Emphasis"/>
        </w:rPr>
        <w:t>alternative life form</w:t>
      </w:r>
      <w:r w:rsidRPr="00657FEF">
        <w:rPr>
          <w:rStyle w:val="StyleUnderline"/>
        </w:rPr>
        <w:t xml:space="preserve"> that pursues its own objectives, avoids its own death, replicates itself, and can successfully resist </w:t>
      </w:r>
      <w:r w:rsidRPr="00657FEF">
        <w:rPr>
          <w:rStyle w:val="Emphasis"/>
        </w:rPr>
        <w:t>all efforts</w:t>
      </w:r>
      <w:r w:rsidRPr="00657FEF">
        <w:rPr>
          <w:rStyle w:val="StyleUnderline"/>
        </w:rPr>
        <w:t xml:space="preserve"> by the planet's </w:t>
      </w:r>
      <w:r w:rsidRPr="00657FEF">
        <w:rPr>
          <w:rStyle w:val="Emphasis"/>
        </w:rPr>
        <w:t>dominant life</w:t>
      </w:r>
      <w:r w:rsidRPr="00657FEF">
        <w:rPr>
          <w:rStyle w:val="StyleUnderline"/>
        </w:rPr>
        <w:t xml:space="preserve"> form - </w:t>
      </w:r>
      <w:r w:rsidRPr="00657FEF">
        <w:rPr>
          <w:rStyle w:val="Emphasis"/>
        </w:rPr>
        <w:t>humans</w:t>
      </w:r>
      <w:r w:rsidRPr="00657FEF">
        <w:rPr>
          <w:rStyle w:val="StyleUnderline"/>
        </w:rPr>
        <w:t xml:space="preserve"> - to correct it or kill it</w:t>
      </w:r>
      <w:r w:rsidRPr="00657FEF">
        <w:t>.</w:t>
      </w:r>
    </w:p>
    <w:p w14:paraId="68B71A09" w14:textId="77777777" w:rsidR="002F7C5B" w:rsidRPr="00657FEF" w:rsidRDefault="002F7C5B" w:rsidP="002F7C5B">
      <w:pPr>
        <w:rPr>
          <w:rStyle w:val="StyleUnderline"/>
        </w:rPr>
      </w:pPr>
      <w:r w:rsidRPr="007351FB">
        <w:rPr>
          <w:rStyle w:val="Emphasis"/>
          <w:highlight w:val="cyan"/>
        </w:rPr>
        <w:t>This is a creation myth, not science</w:t>
      </w:r>
      <w:r w:rsidRPr="007351FB">
        <w:rPr>
          <w:rStyle w:val="StyleUnderline"/>
          <w:highlight w:val="cyan"/>
        </w:rPr>
        <w:t>. No</w:t>
      </w:r>
      <w:r w:rsidRPr="00657FEF">
        <w:rPr>
          <w:rStyle w:val="StyleUnderline"/>
        </w:rPr>
        <w:t xml:space="preserve"> operational </w:t>
      </w:r>
      <w:r w:rsidRPr="007351FB">
        <w:rPr>
          <w:rStyle w:val="Emphasis"/>
          <w:highlight w:val="cyan"/>
        </w:rPr>
        <w:t>system</w:t>
      </w:r>
      <w:r w:rsidRPr="00657FEF">
        <w:rPr>
          <w:rStyle w:val="StyleUnderline"/>
        </w:rPr>
        <w:t xml:space="preserve">, no game theoretic </w:t>
      </w:r>
      <w:r w:rsidRPr="007351FB">
        <w:rPr>
          <w:rStyle w:val="Emphasis"/>
          <w:highlight w:val="cyan"/>
        </w:rPr>
        <w:t>model</w:t>
      </w:r>
      <w:r w:rsidRPr="00657FEF">
        <w:rPr>
          <w:rStyle w:val="StyleUnderline"/>
        </w:rPr>
        <w:t xml:space="preserve">, no mathematical </w:t>
      </w:r>
      <w:r w:rsidRPr="007351FB">
        <w:rPr>
          <w:rStyle w:val="Emphasis"/>
          <w:highlight w:val="cyan"/>
        </w:rPr>
        <w:t>proof</w:t>
      </w:r>
      <w:r w:rsidRPr="00657FEF">
        <w:rPr>
          <w:rStyle w:val="StyleUnderline"/>
        </w:rPr>
        <w:t xml:space="preserve"> to support these claims </w:t>
      </w:r>
      <w:r w:rsidRPr="007351FB">
        <w:rPr>
          <w:rStyle w:val="StyleUnderline"/>
          <w:highlight w:val="cyan"/>
        </w:rPr>
        <w:t xml:space="preserve">has </w:t>
      </w:r>
      <w:r w:rsidRPr="007351FB">
        <w:rPr>
          <w:rStyle w:val="Emphasis"/>
          <w:highlight w:val="cyan"/>
        </w:rPr>
        <w:t>ever been developed</w:t>
      </w:r>
      <w:r w:rsidRPr="007351FB">
        <w:rPr>
          <w:rStyle w:val="StyleUnderline"/>
          <w:highlight w:val="cyan"/>
        </w:rPr>
        <w:t xml:space="preserve">. The AGI construct is </w:t>
      </w:r>
      <w:r w:rsidRPr="007351FB">
        <w:rPr>
          <w:rStyle w:val="Emphasis"/>
          <w:highlight w:val="cyan"/>
        </w:rPr>
        <w:t>not</w:t>
      </w:r>
      <w:r w:rsidRPr="007351FB">
        <w:rPr>
          <w:rStyle w:val="StyleUnderline"/>
          <w:highlight w:val="cyan"/>
        </w:rPr>
        <w:t xml:space="preserve"> a </w:t>
      </w:r>
      <w:r w:rsidRPr="007351FB">
        <w:rPr>
          <w:rStyle w:val="Emphasis"/>
          <w:highlight w:val="cyan"/>
        </w:rPr>
        <w:t>plausible catastrophic risk scenario</w:t>
      </w:r>
      <w:r w:rsidRPr="007351FB">
        <w:rPr>
          <w:rStyle w:val="StyleUnderline"/>
          <w:highlight w:val="cyan"/>
        </w:rPr>
        <w:t xml:space="preserve">, but a </w:t>
      </w:r>
      <w:r w:rsidRPr="007351FB">
        <w:rPr>
          <w:rStyle w:val="Emphasis"/>
          <w:highlight w:val="cyan"/>
        </w:rPr>
        <w:t>dark God vision</w:t>
      </w:r>
      <w:r w:rsidRPr="00657FEF">
        <w:rPr>
          <w:rStyle w:val="StyleUnderline"/>
        </w:rPr>
        <w:t xml:space="preserve"> </w:t>
      </w:r>
      <w:r w:rsidRPr="007351FB">
        <w:rPr>
          <w:rStyle w:val="StyleUnderline"/>
          <w:highlight w:val="cyan"/>
        </w:rPr>
        <w:t xml:space="preserve">ginned up by a sect of computer scientists who are </w:t>
      </w:r>
      <w:r w:rsidRPr="007351FB">
        <w:rPr>
          <w:rStyle w:val="Emphasis"/>
          <w:highlight w:val="cyan"/>
        </w:rPr>
        <w:t>heavily overrepresented</w:t>
      </w:r>
      <w:r w:rsidRPr="00657FEF">
        <w:rPr>
          <w:rStyle w:val="StyleUnderline"/>
        </w:rPr>
        <w:t xml:space="preserve"> in the field of machine learning and AI.</w:t>
      </w:r>
    </w:p>
    <w:p w14:paraId="536EB8E4" w14:textId="77777777" w:rsidR="002F7C5B" w:rsidRPr="007775C9" w:rsidRDefault="002F7C5B" w:rsidP="002F7C5B">
      <w:pPr>
        <w:pStyle w:val="Heading3"/>
      </w:pPr>
      <w:r w:rsidRPr="007775C9">
        <w:t>AT: AGI---</w:t>
      </w:r>
      <w:r>
        <w:t>Machine Evolution---1AR</w:t>
      </w:r>
    </w:p>
    <w:p w14:paraId="59B7D2B3" w14:textId="77777777" w:rsidR="002F7C5B" w:rsidRPr="00577ACD" w:rsidRDefault="002F7C5B" w:rsidP="00577ACD">
      <w:pPr>
        <w:pStyle w:val="Heading4"/>
      </w:pPr>
      <w:r w:rsidRPr="00577ACD">
        <w:t>Machines can’t evolve.</w:t>
      </w:r>
    </w:p>
    <w:p w14:paraId="7C1B0EFD" w14:textId="77777777" w:rsidR="002F7C5B" w:rsidRDefault="002F7C5B" w:rsidP="002F7C5B">
      <w:r w:rsidRPr="00317070">
        <w:rPr>
          <w:rStyle w:val="Style13ptBold"/>
        </w:rPr>
        <w:t>Mueller 24,</w:t>
      </w:r>
      <w:r w:rsidRPr="00317070">
        <w:t xml:space="preserve"> [Milton Mueller (Professor and Program Director of the Georgia Tech School of Public Policy, Masters of Science in Cybersecurity Policy), "The Myth of AGI: How the illusion of Artificial General Intelligence distorts and distracts digital governance," Internet Governance Project, Georgia Tech, https://www.internetgovernance.org/wp-content/uploads/MythofAGI.pdf, accessed 7-2-2024, 5/24] Mr.Mr.</w:t>
      </w:r>
    </w:p>
    <w:p w14:paraId="351B0AAE" w14:textId="77777777" w:rsidR="002F7C5B" w:rsidRPr="00D35993" w:rsidRDefault="002F7C5B" w:rsidP="002F7C5B">
      <w:pPr>
        <w:rPr>
          <w:rStyle w:val="StyleUnderline"/>
        </w:rPr>
      </w:pPr>
      <w:r w:rsidRPr="00D35993">
        <w:rPr>
          <w:rStyle w:val="StyleUnderline"/>
        </w:rPr>
        <w:t xml:space="preserve">The </w:t>
      </w:r>
      <w:r w:rsidRPr="00D35993">
        <w:rPr>
          <w:rStyle w:val="Emphasis"/>
        </w:rPr>
        <w:t>machine evolution</w:t>
      </w:r>
      <w:r w:rsidRPr="00D35993">
        <w:rPr>
          <w:rStyle w:val="StyleUnderline"/>
        </w:rPr>
        <w:t xml:space="preserve"> argument can be </w:t>
      </w:r>
      <w:r w:rsidRPr="00D35993">
        <w:rPr>
          <w:rStyle w:val="Emphasis"/>
        </w:rPr>
        <w:t>readily dismissed</w:t>
      </w:r>
      <w:r w:rsidRPr="00D35993">
        <w:rPr>
          <w:rStyle w:val="StyleUnderline"/>
        </w:rPr>
        <w:t xml:space="preserve">. Machines </w:t>
      </w:r>
      <w:r w:rsidRPr="00D35993">
        <w:rPr>
          <w:rStyle w:val="Emphasis"/>
        </w:rPr>
        <w:t>do not evolve</w:t>
      </w:r>
      <w:r w:rsidRPr="00D35993">
        <w:t xml:space="preserve">. Of course, technology does change over time in ways that superficially resemble “evolution,” but a proper application of evolutionary concepts corrects that perception. </w:t>
      </w:r>
      <w:r w:rsidRPr="00C47BAE">
        <w:rPr>
          <w:rStyle w:val="StyleUnderline"/>
          <w:highlight w:val="cyan"/>
        </w:rPr>
        <w:t xml:space="preserve">The machine </w:t>
      </w:r>
      <w:r w:rsidRPr="00C47BAE">
        <w:rPr>
          <w:rStyle w:val="Emphasis"/>
          <w:highlight w:val="cyan"/>
        </w:rPr>
        <w:t>itself</w:t>
      </w:r>
      <w:r w:rsidRPr="00C47BAE">
        <w:rPr>
          <w:rStyle w:val="StyleUnderline"/>
          <w:highlight w:val="cyan"/>
        </w:rPr>
        <w:t xml:space="preserve"> isn’t evolving</w:t>
      </w:r>
      <w:r w:rsidRPr="00D35993">
        <w:rPr>
          <w:rStyle w:val="StyleUnderline"/>
        </w:rPr>
        <w:t xml:space="preserve"> – the </w:t>
      </w:r>
      <w:r w:rsidRPr="00C47BAE">
        <w:rPr>
          <w:rStyle w:val="StyleUnderline"/>
          <w:highlight w:val="cyan"/>
        </w:rPr>
        <w:t>changes</w:t>
      </w:r>
      <w:r w:rsidRPr="00D35993">
        <w:rPr>
          <w:rStyle w:val="StyleUnderline"/>
        </w:rPr>
        <w:t xml:space="preserve"> in technology </w:t>
      </w:r>
      <w:r w:rsidRPr="00C47BAE">
        <w:rPr>
          <w:rStyle w:val="StyleUnderline"/>
          <w:highlight w:val="cyan"/>
        </w:rPr>
        <w:t xml:space="preserve">are produced by </w:t>
      </w:r>
      <w:r w:rsidRPr="00C47BAE">
        <w:rPr>
          <w:rStyle w:val="Emphasis"/>
          <w:highlight w:val="cyan"/>
        </w:rPr>
        <w:t>humans</w:t>
      </w:r>
      <w:r w:rsidRPr="00D35993">
        <w:rPr>
          <w:rStyle w:val="StyleUnderline"/>
        </w:rPr>
        <w:t xml:space="preserve"> responding to </w:t>
      </w:r>
      <w:r w:rsidRPr="00D35993">
        <w:rPr>
          <w:rStyle w:val="Emphasis"/>
        </w:rPr>
        <w:t>markets</w:t>
      </w:r>
      <w:r w:rsidRPr="00D35993">
        <w:rPr>
          <w:rStyle w:val="StyleUnderline"/>
        </w:rPr>
        <w:t xml:space="preserve"> and other human social systems. </w:t>
      </w:r>
      <w:r w:rsidRPr="00C47BAE">
        <w:rPr>
          <w:rStyle w:val="StyleUnderline"/>
          <w:highlight w:val="cyan"/>
        </w:rPr>
        <w:t>Evolution</w:t>
      </w:r>
      <w:r w:rsidRPr="00D35993">
        <w:rPr>
          <w:rStyle w:val="StyleUnderline"/>
        </w:rPr>
        <w:t xml:space="preserve"> in the Darwinian sense </w:t>
      </w:r>
      <w:r w:rsidRPr="00C47BAE">
        <w:rPr>
          <w:rStyle w:val="StyleUnderline"/>
          <w:highlight w:val="cyan"/>
        </w:rPr>
        <w:t xml:space="preserve">requires </w:t>
      </w:r>
      <w:r w:rsidRPr="00C47BAE">
        <w:rPr>
          <w:rStyle w:val="Emphasis"/>
          <w:highlight w:val="cyan"/>
        </w:rPr>
        <w:t>self-replication</w:t>
      </w:r>
      <w:r w:rsidRPr="00D35993">
        <w:rPr>
          <w:rStyle w:val="StyleUnderline"/>
        </w:rPr>
        <w:t xml:space="preserve">, mutation </w:t>
      </w:r>
      <w:r w:rsidRPr="00C47BAE">
        <w:rPr>
          <w:rStyle w:val="StyleUnderline"/>
          <w:highlight w:val="cyan"/>
        </w:rPr>
        <w:t xml:space="preserve">and </w:t>
      </w:r>
      <w:r w:rsidRPr="00C47BAE">
        <w:rPr>
          <w:rStyle w:val="Emphasis"/>
          <w:highlight w:val="cyan"/>
        </w:rPr>
        <w:t>natural selection</w:t>
      </w:r>
      <w:r w:rsidRPr="00D35993">
        <w:rPr>
          <w:rStyle w:val="StyleUnderline"/>
        </w:rPr>
        <w:t xml:space="preserve"> over many generational cycles. The </w:t>
      </w:r>
      <w:r w:rsidRPr="00C47BAE">
        <w:rPr>
          <w:rStyle w:val="StyleUnderline"/>
          <w:highlight w:val="cyan"/>
        </w:rPr>
        <w:t>replication</w:t>
      </w:r>
      <w:r w:rsidRPr="00D35993">
        <w:rPr>
          <w:rStyle w:val="StyleUnderline"/>
        </w:rPr>
        <w:t xml:space="preserve"> of machines comes from </w:t>
      </w:r>
      <w:r w:rsidRPr="00D35993">
        <w:rPr>
          <w:rStyle w:val="Emphasis"/>
        </w:rPr>
        <w:t>human manufacturing</w:t>
      </w:r>
      <w:r w:rsidRPr="00D35993">
        <w:rPr>
          <w:rStyle w:val="StyleUnderline"/>
        </w:rPr>
        <w:t xml:space="preserve"> processes, not from </w:t>
      </w:r>
      <w:r w:rsidRPr="00D35993">
        <w:rPr>
          <w:rStyle w:val="Emphasis"/>
        </w:rPr>
        <w:t>self-replication</w:t>
      </w:r>
      <w:r w:rsidRPr="00D35993">
        <w:rPr>
          <w:rStyle w:val="StyleUnderline"/>
        </w:rPr>
        <w:t xml:space="preserve">. </w:t>
      </w:r>
      <w:r w:rsidRPr="00C47BAE">
        <w:rPr>
          <w:rStyle w:val="StyleUnderline"/>
          <w:highlight w:val="cyan"/>
        </w:rPr>
        <w:t>Nor</w:t>
      </w:r>
      <w:r w:rsidRPr="00D35993">
        <w:rPr>
          <w:rStyle w:val="StyleUnderline"/>
        </w:rPr>
        <w:t xml:space="preserve"> does </w:t>
      </w:r>
      <w:r w:rsidRPr="00C47BAE">
        <w:rPr>
          <w:rStyle w:val="Emphasis"/>
          <w:highlight w:val="cyan"/>
        </w:rPr>
        <w:t>mutation</w:t>
      </w:r>
      <w:r w:rsidRPr="00D35993">
        <w:rPr>
          <w:rStyle w:val="StyleUnderline"/>
        </w:rPr>
        <w:t xml:space="preserve"> – changes in the design of machines – </w:t>
      </w:r>
      <w:r w:rsidRPr="00C47BAE">
        <w:rPr>
          <w:rStyle w:val="StyleUnderline"/>
          <w:highlight w:val="cyan"/>
        </w:rPr>
        <w:t>come from</w:t>
      </w:r>
      <w:r w:rsidRPr="00BB1800">
        <w:rPr>
          <w:rStyle w:val="StyleUnderline"/>
        </w:rPr>
        <w:t xml:space="preserve"> the </w:t>
      </w:r>
      <w:r w:rsidRPr="00C47BAE">
        <w:rPr>
          <w:rStyle w:val="StyleUnderline"/>
          <w:highlight w:val="cyan"/>
        </w:rPr>
        <w:t xml:space="preserve">machines. They come from </w:t>
      </w:r>
      <w:r w:rsidRPr="00C47BAE">
        <w:rPr>
          <w:rStyle w:val="Emphasis"/>
          <w:highlight w:val="cyan"/>
        </w:rPr>
        <w:t>human decisions</w:t>
      </w:r>
      <w:r w:rsidRPr="00D35993">
        <w:rPr>
          <w:rStyle w:val="StyleUnderline"/>
        </w:rPr>
        <w:t xml:space="preserve"> in response to </w:t>
      </w:r>
      <w:r w:rsidRPr="00D35993">
        <w:rPr>
          <w:rStyle w:val="Emphasis"/>
        </w:rPr>
        <w:t>societal pressures</w:t>
      </w:r>
      <w:r w:rsidRPr="00D35993">
        <w:rPr>
          <w:rStyle w:val="StyleUnderline"/>
        </w:rPr>
        <w:t xml:space="preserve"> for efficiency, innovation and safety. The </w:t>
      </w:r>
      <w:r w:rsidRPr="00D35993">
        <w:rPr>
          <w:rStyle w:val="Emphasis"/>
        </w:rPr>
        <w:t>selection</w:t>
      </w:r>
      <w:r w:rsidRPr="00D35993">
        <w:rPr>
          <w:rStyle w:val="StyleUnderline"/>
        </w:rPr>
        <w:t xml:space="preserve"> process – that is, which machines continue to be produced and which become obsolete – is also </w:t>
      </w:r>
      <w:r w:rsidRPr="00D35993">
        <w:rPr>
          <w:rStyle w:val="Emphasis"/>
        </w:rPr>
        <w:t>governed</w:t>
      </w:r>
      <w:r w:rsidRPr="00D35993">
        <w:rPr>
          <w:rStyle w:val="StyleUnderline"/>
        </w:rPr>
        <w:t xml:space="preserve"> by </w:t>
      </w:r>
      <w:r w:rsidRPr="00D35993">
        <w:rPr>
          <w:rStyle w:val="Emphasis"/>
        </w:rPr>
        <w:t>human decisions</w:t>
      </w:r>
      <w:r w:rsidRPr="00D35993">
        <w:rPr>
          <w:rStyle w:val="StyleUnderline"/>
        </w:rPr>
        <w:t xml:space="preserve">. The </w:t>
      </w:r>
      <w:r w:rsidRPr="00C47BAE">
        <w:rPr>
          <w:rStyle w:val="StyleUnderline"/>
          <w:highlight w:val="cyan"/>
        </w:rPr>
        <w:t xml:space="preserve">choices are made by people in </w:t>
      </w:r>
      <w:r w:rsidRPr="00C47BAE">
        <w:rPr>
          <w:rStyle w:val="Emphasis"/>
          <w:highlight w:val="cyan"/>
        </w:rPr>
        <w:t>competitive markets</w:t>
      </w:r>
      <w:r w:rsidRPr="00D35993">
        <w:rPr>
          <w:rStyle w:val="StyleUnderline"/>
        </w:rPr>
        <w:t xml:space="preserve"> and/</w:t>
      </w:r>
      <w:r w:rsidRPr="00C47BAE">
        <w:rPr>
          <w:rStyle w:val="StyleUnderline"/>
          <w:highlight w:val="cyan"/>
        </w:rPr>
        <w:t xml:space="preserve">or </w:t>
      </w:r>
      <w:r w:rsidRPr="00C47BAE">
        <w:rPr>
          <w:rStyle w:val="Emphasis"/>
          <w:highlight w:val="cyan"/>
        </w:rPr>
        <w:t>political institutions</w:t>
      </w:r>
      <w:r w:rsidRPr="00D35993">
        <w:rPr>
          <w:rStyle w:val="StyleUnderline"/>
        </w:rPr>
        <w:t xml:space="preserve">. Hence, the </w:t>
      </w:r>
      <w:r w:rsidRPr="00D35993">
        <w:rPr>
          <w:rStyle w:val="Emphasis"/>
        </w:rPr>
        <w:t>machines</w:t>
      </w:r>
      <w:r w:rsidRPr="00D35993">
        <w:rPr>
          <w:rStyle w:val="StyleUnderline"/>
        </w:rPr>
        <w:t xml:space="preserve"> themselves </w:t>
      </w:r>
      <w:r w:rsidRPr="00D35993">
        <w:rPr>
          <w:rStyle w:val="Emphasis"/>
        </w:rPr>
        <w:t>do not evolve</w:t>
      </w:r>
      <w:r w:rsidRPr="00D35993">
        <w:rPr>
          <w:rStyle w:val="StyleUnderline"/>
        </w:rPr>
        <w:t xml:space="preserve">, industries and sociotechnical systems do. </w:t>
      </w:r>
      <w:r w:rsidRPr="00C47BAE">
        <w:rPr>
          <w:rStyle w:val="StyleUnderline"/>
        </w:rPr>
        <w:t>Human decisions</w:t>
      </w:r>
      <w:r w:rsidRPr="00D35993">
        <w:rPr>
          <w:rStyle w:val="StyleUnderline"/>
        </w:rPr>
        <w:t xml:space="preserve">, by individuals or in aggregate, </w:t>
      </w:r>
      <w:r w:rsidRPr="00D35993">
        <w:rPr>
          <w:rStyle w:val="Emphasis"/>
        </w:rPr>
        <w:t>control</w:t>
      </w:r>
      <w:r w:rsidRPr="00D35993">
        <w:rPr>
          <w:rStyle w:val="StyleUnderline"/>
        </w:rPr>
        <w:t xml:space="preserve"> each step of the process. If this is true, we cannot speak of “machine evolution.” For </w:t>
      </w:r>
      <w:r w:rsidRPr="00C47BAE">
        <w:rPr>
          <w:rStyle w:val="StyleUnderline"/>
          <w:highlight w:val="cyan"/>
        </w:rPr>
        <w:t>machines</w:t>
      </w:r>
      <w:r w:rsidRPr="00D35993">
        <w:rPr>
          <w:rStyle w:val="StyleUnderline"/>
        </w:rPr>
        <w:t xml:space="preserve"> to evolve, they </w:t>
      </w:r>
      <w:r w:rsidRPr="00C47BAE">
        <w:rPr>
          <w:rStyle w:val="StyleUnderline"/>
          <w:highlight w:val="cyan"/>
        </w:rPr>
        <w:t>would</w:t>
      </w:r>
      <w:r w:rsidRPr="00D35993">
        <w:rPr>
          <w:rStyle w:val="StyleUnderline"/>
        </w:rPr>
        <w:t xml:space="preserve"> first </w:t>
      </w:r>
      <w:r w:rsidRPr="00C47BAE">
        <w:rPr>
          <w:rStyle w:val="StyleUnderline"/>
          <w:highlight w:val="cyan"/>
        </w:rPr>
        <w:t>have to be</w:t>
      </w:r>
      <w:r w:rsidRPr="00D35993">
        <w:rPr>
          <w:rStyle w:val="StyleUnderline"/>
        </w:rPr>
        <w:t xml:space="preserve">come </w:t>
      </w:r>
      <w:r w:rsidRPr="00C47BAE">
        <w:rPr>
          <w:rStyle w:val="Emphasis"/>
          <w:highlight w:val="cyan"/>
        </w:rPr>
        <w:t>alive</w:t>
      </w:r>
      <w:r w:rsidRPr="00D35993">
        <w:rPr>
          <w:rStyle w:val="StyleUnderline"/>
        </w:rPr>
        <w:t xml:space="preserve">, which means they would gain the ability to </w:t>
      </w:r>
      <w:r w:rsidRPr="00D35993">
        <w:rPr>
          <w:rStyle w:val="Emphasis"/>
        </w:rPr>
        <w:t>self-support</w:t>
      </w:r>
      <w:r w:rsidRPr="00D35993">
        <w:rPr>
          <w:rStyle w:val="StyleUnderline"/>
        </w:rPr>
        <w:t xml:space="preserve"> and </w:t>
      </w:r>
      <w:r w:rsidRPr="00D35993">
        <w:rPr>
          <w:rStyle w:val="Emphasis"/>
        </w:rPr>
        <w:t>self-replicate</w:t>
      </w:r>
      <w:r w:rsidRPr="00D35993">
        <w:rPr>
          <w:rStyle w:val="StyleUnderline"/>
        </w:rPr>
        <w:t>, which they currently cannot do.</w:t>
      </w:r>
    </w:p>
    <w:p w14:paraId="697577F8" w14:textId="77777777" w:rsidR="002F7C5B" w:rsidRDefault="002F7C5B" w:rsidP="002F7C5B">
      <w:pPr>
        <w:pStyle w:val="Heading3"/>
      </w:pPr>
      <w:r>
        <w:t>AT: S-Risks O/W</w:t>
      </w:r>
    </w:p>
    <w:p w14:paraId="5A885F3A" w14:textId="77777777" w:rsidR="002F7C5B" w:rsidRPr="005D5785" w:rsidRDefault="002F7C5B" w:rsidP="002F7C5B">
      <w:pPr>
        <w:pStyle w:val="Heading4"/>
        <w:rPr>
          <w:rFonts w:cs="Calibri"/>
          <w:bCs/>
        </w:rPr>
      </w:pPr>
      <w:r w:rsidRPr="005D5785">
        <w:rPr>
          <w:rFonts w:cs="Calibri"/>
          <w:bCs/>
        </w:rPr>
        <w:t>Existential risks outweigh.</w:t>
      </w:r>
    </w:p>
    <w:p w14:paraId="3CBA10C2" w14:textId="015198F7" w:rsidR="002F7C5B" w:rsidRDefault="002F7C5B" w:rsidP="002F7C5B">
      <w:r>
        <w:rPr>
          <w:rStyle w:val="Style13ptBold"/>
        </w:rPr>
        <w:t>Ord 20</w:t>
      </w:r>
      <w:r>
        <w:rPr>
          <w:rStyle w:val="Style13ptBold"/>
          <w:szCs w:val="20"/>
        </w:rPr>
        <w:t>.</w:t>
      </w:r>
      <w:r>
        <w:t xml:space="preserve"> </w:t>
      </w:r>
      <w:r>
        <w:rPr>
          <w:sz w:val="20"/>
          <w:szCs w:val="20"/>
        </w:rPr>
        <w:t xml:space="preserve">Toby Ord, Senior Research Fellow in Philosophy at Oxford University &amp; world-renowned risk-assessment expert who’s advised the World Health Organization, the World Bank, the World Economic Forum, the US National Intelligence Council and the UK Prime Minister’s Office. (3-3-2020, “The Precipice: Existential Risk and the Future of Humanity,” Hachette Book Group &amp; Bloomsbury Publishing, </w:t>
      </w:r>
      <w:r w:rsidRPr="00484271">
        <w:rPr>
          <w:sz w:val="20"/>
          <w:szCs w:val="20"/>
        </w:rPr>
        <w:t>https://www.google.com/books/edition/The_Precipice/3aSiDwAAQBAJ?hl=en&amp;gbpv=0</w:t>
      </w:r>
      <w:r>
        <w:rPr>
          <w:sz w:val="20"/>
          <w:szCs w:val="20"/>
        </w:rPr>
        <w:t>, Google Books)//pacc + AM *bracketed for clarity*</w:t>
      </w:r>
    </w:p>
    <w:p w14:paraId="4921B067" w14:textId="77777777" w:rsidR="002F7C5B" w:rsidRDefault="002F7C5B" w:rsidP="002F7C5B">
      <w:pPr>
        <w:rPr>
          <w:rStyle w:val="StyleUnderline"/>
        </w:rPr>
      </w:pPr>
      <w:r>
        <w:rPr>
          <w:rStyle w:val="StyleUnderline"/>
        </w:rPr>
        <w:t>UNDERSTANDING EXISTENTIAL RISK</w:t>
      </w:r>
    </w:p>
    <w:p w14:paraId="2C7935A9" w14:textId="77777777" w:rsidR="002F7C5B" w:rsidRDefault="002F7C5B" w:rsidP="002F7C5B">
      <w:r>
        <w:rPr>
          <w:u w:val="single"/>
        </w:rPr>
        <w:t xml:space="preserve">Humanity’s future is </w:t>
      </w:r>
      <w:r>
        <w:rPr>
          <w:rStyle w:val="Emphasis"/>
        </w:rPr>
        <w:t>ripe</w:t>
      </w:r>
      <w:r>
        <w:rPr>
          <w:u w:val="single"/>
        </w:rPr>
        <w:t xml:space="preserve"> with </w:t>
      </w:r>
      <w:r>
        <w:rPr>
          <w:rStyle w:val="Emphasis"/>
        </w:rPr>
        <w:t>possibility</w:t>
      </w:r>
      <w:r>
        <w:t xml:space="preserve">. </w:t>
      </w:r>
      <w:r>
        <w:rPr>
          <w:u w:val="single"/>
        </w:rPr>
        <w:t>We have achieved a rich understanding of the world</w:t>
      </w:r>
      <w:r>
        <w:t xml:space="preserve"> we inhabit </w:t>
      </w:r>
      <w:r>
        <w:rPr>
          <w:u w:val="single"/>
        </w:rPr>
        <w:t>and a level of</w:t>
      </w:r>
      <w:r>
        <w:t xml:space="preserve"> health and </w:t>
      </w:r>
      <w:r>
        <w:rPr>
          <w:u w:val="single"/>
        </w:rPr>
        <w:t>prosperity of which our ancestors could only dream</w:t>
      </w:r>
      <w:r>
        <w:t xml:space="preserve">. We have begun to explore the other worlds in the heavens above us, and to create virtual worlds completely beyond our ancestors’ comprehension. </w:t>
      </w:r>
      <w:r>
        <w:rPr>
          <w:u w:val="single"/>
        </w:rPr>
        <w:t>We know of</w:t>
      </w:r>
      <w:r>
        <w:t xml:space="preserve"> almost </w:t>
      </w:r>
      <w:r>
        <w:rPr>
          <w:rStyle w:val="Emphasis"/>
        </w:rPr>
        <w:t>no limits</w:t>
      </w:r>
      <w:r>
        <w:rPr>
          <w:u w:val="single"/>
        </w:rPr>
        <w:t xml:space="preserve"> to what we might ultimately achieve</w:t>
      </w:r>
      <w:r>
        <w:t xml:space="preserve">. </w:t>
      </w:r>
    </w:p>
    <w:p w14:paraId="410C70DB" w14:textId="77777777" w:rsidR="002F7C5B" w:rsidRDefault="002F7C5B" w:rsidP="002F7C5B">
      <w:r>
        <w:t xml:space="preserve">Human </w:t>
      </w:r>
      <w:r w:rsidRPr="001079B9">
        <w:rPr>
          <w:rStyle w:val="Emphasis"/>
          <w:highlight w:val="cyan"/>
        </w:rPr>
        <w:t>extinction</w:t>
      </w:r>
      <w:r w:rsidRPr="001079B9">
        <w:rPr>
          <w:highlight w:val="cyan"/>
          <w:u w:val="single"/>
        </w:rPr>
        <w:t xml:space="preserve"> would</w:t>
      </w:r>
      <w:r>
        <w:rPr>
          <w:u w:val="single"/>
        </w:rPr>
        <w:t xml:space="preserve"> </w:t>
      </w:r>
      <w:r>
        <w:rPr>
          <w:rStyle w:val="Emphasis"/>
        </w:rPr>
        <w:t>foreclose</w:t>
      </w:r>
      <w:r>
        <w:rPr>
          <w:u w:val="single"/>
        </w:rPr>
        <w:t xml:space="preserve"> our </w:t>
      </w:r>
      <w:r>
        <w:rPr>
          <w:rStyle w:val="Emphasis"/>
        </w:rPr>
        <w:t>future</w:t>
      </w:r>
      <w:r>
        <w:t xml:space="preserve">. It would </w:t>
      </w:r>
      <w:r>
        <w:rPr>
          <w:u w:val="single"/>
        </w:rPr>
        <w:t>destroy our potential</w:t>
      </w:r>
      <w:r>
        <w:t xml:space="preserve">. It would </w:t>
      </w:r>
      <w:r w:rsidRPr="001079B9">
        <w:rPr>
          <w:rStyle w:val="Emphasis"/>
          <w:highlight w:val="cyan"/>
        </w:rPr>
        <w:t>eliminate all possibilities</w:t>
      </w:r>
      <w:r>
        <w:rPr>
          <w:u w:val="single"/>
        </w:rPr>
        <w:t xml:space="preserve"> but one: a world</w:t>
      </w:r>
      <w:r>
        <w:t xml:space="preserve"> </w:t>
      </w:r>
      <w:r>
        <w:rPr>
          <w:strike/>
        </w:rPr>
        <w:t>bereft</w:t>
      </w:r>
      <w:r>
        <w:rPr>
          <w:u w:val="single"/>
        </w:rPr>
        <w:t xml:space="preserve"> [lacking]</w:t>
      </w:r>
      <w:r>
        <w:t xml:space="preserve"> of </w:t>
      </w:r>
      <w:r>
        <w:rPr>
          <w:u w:val="single"/>
        </w:rPr>
        <w:t>human flourishing</w:t>
      </w:r>
      <w:r>
        <w:t xml:space="preserve">. </w:t>
      </w:r>
      <w:r>
        <w:rPr>
          <w:rStyle w:val="Emphasis"/>
        </w:rPr>
        <w:t>Extinction</w:t>
      </w:r>
      <w:r>
        <w:t xml:space="preserve"> would bring about this failed world and lock it in </w:t>
      </w:r>
      <w:r w:rsidRPr="001079B9">
        <w:rPr>
          <w:rStyle w:val="Emphasis"/>
          <w:highlight w:val="cyan"/>
        </w:rPr>
        <w:t>forever</w:t>
      </w:r>
      <w:r>
        <w:t>—</w:t>
      </w:r>
      <w:r>
        <w:rPr>
          <w:u w:val="single"/>
        </w:rPr>
        <w:t>there would be</w:t>
      </w:r>
      <w:r>
        <w:rPr>
          <w:rStyle w:val="StyleUnderline"/>
        </w:rPr>
        <w:t xml:space="preserve"> </w:t>
      </w:r>
      <w:r>
        <w:rPr>
          <w:rStyle w:val="Emphasis"/>
        </w:rPr>
        <w:t>no coming back</w:t>
      </w:r>
      <w:r>
        <w:t xml:space="preserve">. </w:t>
      </w:r>
    </w:p>
    <w:p w14:paraId="155260F2" w14:textId="77777777" w:rsidR="002F7C5B" w:rsidRDefault="002F7C5B" w:rsidP="002F7C5B">
      <w:r>
        <w:t xml:space="preserve">The philosopher Nick </w:t>
      </w:r>
      <w:r>
        <w:rPr>
          <w:rStyle w:val="Emphasis"/>
        </w:rPr>
        <w:t>Bostrom</w:t>
      </w:r>
      <w:r>
        <w:rPr>
          <w:u w:val="single"/>
        </w:rPr>
        <w:t xml:space="preserve"> showed that</w:t>
      </w:r>
      <w:r>
        <w:t xml:space="preserve"> extinction is not the only way this could happen: there are other catastrophic outcomes in which we lose not just the present, but all our potential for the future. </w:t>
      </w:r>
    </w:p>
    <w:p w14:paraId="145DE029" w14:textId="77777777" w:rsidR="002F7C5B" w:rsidRDefault="002F7C5B" w:rsidP="002F7C5B">
      <w:r>
        <w:t xml:space="preserve">Consider a world in ruins: </w:t>
      </w:r>
      <w:r>
        <w:rPr>
          <w:u w:val="single"/>
        </w:rPr>
        <w:t xml:space="preserve">an immense catastrophe has triggered a global </w:t>
      </w:r>
      <w:r>
        <w:rPr>
          <w:rStyle w:val="Emphasis"/>
        </w:rPr>
        <w:t>collapse of civilization</w:t>
      </w:r>
      <w:r>
        <w:rPr>
          <w:u w:val="single"/>
        </w:rPr>
        <w:t xml:space="preserve">, </w:t>
      </w:r>
      <w:r w:rsidRPr="001079B9">
        <w:rPr>
          <w:highlight w:val="cyan"/>
          <w:u w:val="single"/>
        </w:rPr>
        <w:t xml:space="preserve">reducing humanity to a </w:t>
      </w:r>
      <w:r w:rsidRPr="001079B9">
        <w:rPr>
          <w:rStyle w:val="Emphasis"/>
          <w:highlight w:val="cyan"/>
        </w:rPr>
        <w:t>pre-ag</w:t>
      </w:r>
      <w:r>
        <w:rPr>
          <w:rStyle w:val="Emphasis"/>
        </w:rPr>
        <w:t xml:space="preserve">ricultural </w:t>
      </w:r>
      <w:r w:rsidRPr="001079B9">
        <w:rPr>
          <w:rStyle w:val="Emphasis"/>
          <w:highlight w:val="cyan"/>
        </w:rPr>
        <w:t>state</w:t>
      </w:r>
      <w:r>
        <w:t xml:space="preserve">. During this catastrophe, the Earth’s environment was damaged so severely that </w:t>
      </w:r>
      <w:r>
        <w:rPr>
          <w:u w:val="single"/>
        </w:rPr>
        <w:t xml:space="preserve">it has become </w:t>
      </w:r>
      <w:r>
        <w:rPr>
          <w:rStyle w:val="Emphasis"/>
        </w:rPr>
        <w:t>impossible</w:t>
      </w:r>
      <w:r>
        <w:rPr>
          <w:u w:val="single"/>
        </w:rPr>
        <w:t xml:space="preserve"> for the survivors </w:t>
      </w:r>
      <w:r>
        <w:rPr>
          <w:rStyle w:val="Emphasis"/>
        </w:rPr>
        <w:t>to</w:t>
      </w:r>
      <w:r>
        <w:rPr>
          <w:u w:val="single"/>
        </w:rPr>
        <w:t xml:space="preserve"> ever </w:t>
      </w:r>
      <w:r>
        <w:rPr>
          <w:rStyle w:val="Emphasis"/>
        </w:rPr>
        <w:t>reestablish civilization</w:t>
      </w:r>
      <w:r>
        <w:t xml:space="preserve">. </w:t>
      </w:r>
      <w:r>
        <w:rPr>
          <w:rStyle w:val="Emphasis"/>
        </w:rPr>
        <w:t>Even if</w:t>
      </w:r>
      <w:r>
        <w:rPr>
          <w:u w:val="single"/>
        </w:rPr>
        <w:t xml:space="preserve"> such a catastrophe did </w:t>
      </w:r>
      <w:r>
        <w:rPr>
          <w:rStyle w:val="Emphasis"/>
        </w:rPr>
        <w:t>not</w:t>
      </w:r>
      <w:r>
        <w:rPr>
          <w:u w:val="single"/>
        </w:rPr>
        <w:t xml:space="preserve"> cause our </w:t>
      </w:r>
      <w:r>
        <w:rPr>
          <w:rStyle w:val="Emphasis"/>
        </w:rPr>
        <w:t>extinction</w:t>
      </w:r>
      <w:r>
        <w:rPr>
          <w:u w:val="single"/>
        </w:rPr>
        <w:t>,</w:t>
      </w:r>
      <w:r>
        <w:t xml:space="preserve"> it would have a similar effect on our future. </w:t>
      </w:r>
      <w:r>
        <w:rPr>
          <w:u w:val="single"/>
        </w:rPr>
        <w:t xml:space="preserve">The </w:t>
      </w:r>
      <w:r>
        <w:rPr>
          <w:rStyle w:val="Emphasis"/>
        </w:rPr>
        <w:t>vast</w:t>
      </w:r>
      <w:r>
        <w:rPr>
          <w:u w:val="single"/>
        </w:rPr>
        <w:t xml:space="preserve"> realm of </w:t>
      </w:r>
      <w:r w:rsidRPr="001079B9">
        <w:rPr>
          <w:rStyle w:val="Emphasis"/>
          <w:highlight w:val="cyan"/>
        </w:rPr>
        <w:t>futures</w:t>
      </w:r>
      <w:r>
        <w:rPr>
          <w:u w:val="single"/>
        </w:rPr>
        <w:t xml:space="preserve"> currently open to us </w:t>
      </w:r>
      <w:r w:rsidRPr="001079B9">
        <w:rPr>
          <w:rStyle w:val="Emphasis"/>
          <w:highlight w:val="cyan"/>
        </w:rPr>
        <w:t>would</w:t>
      </w:r>
      <w:r>
        <w:rPr>
          <w:u w:val="single"/>
        </w:rPr>
        <w:t xml:space="preserve"> have</w:t>
      </w:r>
      <w:r>
        <w:rPr>
          <w:rStyle w:val="StyleUnderline"/>
        </w:rPr>
        <w:t xml:space="preserve"> </w:t>
      </w:r>
      <w:r w:rsidRPr="001079B9">
        <w:rPr>
          <w:rStyle w:val="Emphasis"/>
          <w:highlight w:val="cyan"/>
        </w:rPr>
        <w:t>collapse</w:t>
      </w:r>
      <w:r>
        <w:rPr>
          <w:u w:val="single"/>
        </w:rPr>
        <w:t xml:space="preserve">d </w:t>
      </w:r>
      <w:r w:rsidRPr="001079B9">
        <w:rPr>
          <w:rStyle w:val="StyleUnderline"/>
          <w:highlight w:val="cyan"/>
        </w:rPr>
        <w:t>to</w:t>
      </w:r>
      <w:r>
        <w:rPr>
          <w:rStyle w:val="StyleUnderline"/>
        </w:rPr>
        <w:t xml:space="preserve"> a narrow range of </w:t>
      </w:r>
      <w:r w:rsidRPr="001079B9">
        <w:rPr>
          <w:rStyle w:val="StyleUnderline"/>
          <w:highlight w:val="cyan"/>
        </w:rPr>
        <w:t>meager options</w:t>
      </w:r>
      <w:r>
        <w:t xml:space="preserve">. </w:t>
      </w:r>
      <w:r>
        <w:rPr>
          <w:u w:val="single"/>
        </w:rPr>
        <w:t xml:space="preserve">We would have </w:t>
      </w:r>
      <w:r w:rsidRPr="001079B9">
        <w:rPr>
          <w:highlight w:val="cyan"/>
          <w:u w:val="single"/>
        </w:rPr>
        <w:t xml:space="preserve">a </w:t>
      </w:r>
      <w:r w:rsidRPr="001079B9">
        <w:rPr>
          <w:rStyle w:val="Emphasis"/>
          <w:highlight w:val="cyan"/>
        </w:rPr>
        <w:t>failed world</w:t>
      </w:r>
      <w:r>
        <w:rPr>
          <w:u w:val="single"/>
        </w:rPr>
        <w:t xml:space="preserve"> with </w:t>
      </w:r>
      <w:r w:rsidRPr="001079B9">
        <w:rPr>
          <w:rStyle w:val="Emphasis"/>
          <w:highlight w:val="cyan"/>
        </w:rPr>
        <w:t>no way back</w:t>
      </w:r>
      <w:r>
        <w:t xml:space="preserve">. </w:t>
      </w:r>
    </w:p>
    <w:p w14:paraId="706D39DE" w14:textId="77777777" w:rsidR="002F7C5B" w:rsidRDefault="002F7C5B" w:rsidP="002F7C5B">
      <w:pPr>
        <w:rPr>
          <w:szCs w:val="14"/>
        </w:rPr>
      </w:pPr>
      <w:r>
        <w:rPr>
          <w:szCs w:val="14"/>
        </w:rPr>
        <w:t xml:space="preserve">Or consider a world in chains: in a future reminiscent of George Orwell’s Nineteen Eighty-Four, the entire world has become locked under the rule of an oppressive totalitarian regime, determined to perpetuate itself. Through powerful, technologically enabled indoctrination, surveillance and enforcement, it has become impossible for even a handful of dissidents to find each other, let alone stage an uprising. With everyone on Earth living under such rule, the regime is stable from threats, internal and external. If such a regime could be maintained indefinitely, then descent into this totalitarian future would also have much in common with extinction: just a narrow range of terrible futures remaining, and no way out. </w:t>
      </w:r>
    </w:p>
    <w:p w14:paraId="2951E399" w14:textId="77777777" w:rsidR="002F7C5B" w:rsidRDefault="002F7C5B" w:rsidP="002F7C5B">
      <w:pPr>
        <w:rPr>
          <w:szCs w:val="14"/>
        </w:rPr>
      </w:pPr>
      <w:r>
        <w:rPr>
          <w:szCs w:val="14"/>
        </w:rPr>
        <w:t xml:space="preserve">[FIGURE 2.1 Omitted] </w:t>
      </w:r>
    </w:p>
    <w:p w14:paraId="4595386D" w14:textId="77777777" w:rsidR="002F7C5B" w:rsidRDefault="002F7C5B" w:rsidP="002F7C5B">
      <w:r>
        <w:rPr>
          <w:u w:val="single"/>
        </w:rPr>
        <w:t>Following Bostrom,</w:t>
      </w:r>
      <w:r>
        <w:t xml:space="preserve"> I shall call these “existential catastrophes,” defining them as follows: 3 </w:t>
      </w:r>
    </w:p>
    <w:p w14:paraId="08A29142" w14:textId="77777777" w:rsidR="002F7C5B" w:rsidRDefault="002F7C5B" w:rsidP="002F7C5B">
      <w:pPr>
        <w:rPr>
          <w:szCs w:val="14"/>
        </w:rPr>
      </w:pPr>
      <w:r>
        <w:rPr>
          <w:szCs w:val="14"/>
        </w:rPr>
        <w:t xml:space="preserve">An existential catastrophe is the destruction of humanity’s longterm potential. </w:t>
      </w:r>
    </w:p>
    <w:p w14:paraId="5FAB346B" w14:textId="77777777" w:rsidR="002F7C5B" w:rsidRDefault="002F7C5B" w:rsidP="002F7C5B">
      <w:r>
        <w:rPr>
          <w:u w:val="single"/>
        </w:rPr>
        <w:t xml:space="preserve">An </w:t>
      </w:r>
      <w:r>
        <w:rPr>
          <w:rStyle w:val="Emphasis"/>
        </w:rPr>
        <w:t>existential risk</w:t>
      </w:r>
      <w:r>
        <w:rPr>
          <w:u w:val="single"/>
        </w:rPr>
        <w:t xml:space="preserve"> is a risk that </w:t>
      </w:r>
      <w:r>
        <w:rPr>
          <w:rStyle w:val="Emphasis"/>
        </w:rPr>
        <w:t>threatens</w:t>
      </w:r>
      <w:r>
        <w:rPr>
          <w:u w:val="single"/>
        </w:rPr>
        <w:t xml:space="preserve"> the destruction of humanity’s </w:t>
      </w:r>
      <w:r>
        <w:rPr>
          <w:rStyle w:val="Emphasis"/>
        </w:rPr>
        <w:t>longterm potential</w:t>
      </w:r>
      <w:r>
        <w:t xml:space="preserve">. </w:t>
      </w:r>
    </w:p>
    <w:p w14:paraId="4606C37D" w14:textId="77777777" w:rsidR="002F7C5B" w:rsidRDefault="002F7C5B" w:rsidP="002F7C5B">
      <w:r>
        <w:rPr>
          <w:u w:val="single"/>
        </w:rPr>
        <w:t>These</w:t>
      </w:r>
      <w:r>
        <w:t xml:space="preserve"> definitions </w:t>
      </w:r>
      <w:r>
        <w:rPr>
          <w:u w:val="single"/>
        </w:rPr>
        <w:t xml:space="preserve">capture the idea that the outcome of an existential catastrophe is both </w:t>
      </w:r>
      <w:r>
        <w:rPr>
          <w:rStyle w:val="Emphasis"/>
        </w:rPr>
        <w:t>dismal</w:t>
      </w:r>
      <w:r>
        <w:rPr>
          <w:u w:val="single"/>
        </w:rPr>
        <w:t xml:space="preserve"> and </w:t>
      </w:r>
      <w:r>
        <w:rPr>
          <w:rStyle w:val="Emphasis"/>
        </w:rPr>
        <w:t>irrevocable</w:t>
      </w:r>
      <w:r>
        <w:t xml:space="preserve">. </w:t>
      </w:r>
      <w:r>
        <w:rPr>
          <w:u w:val="single"/>
        </w:rPr>
        <w:t>We will not just fail to fulfill our potential, but this</w:t>
      </w:r>
      <w:r>
        <w:t xml:space="preserve"> very </w:t>
      </w:r>
      <w:r>
        <w:rPr>
          <w:u w:val="single"/>
        </w:rPr>
        <w:t>potential</w:t>
      </w:r>
      <w:r>
        <w:t xml:space="preserve"> itself </w:t>
      </w:r>
      <w:r>
        <w:rPr>
          <w:u w:val="single"/>
        </w:rPr>
        <w:t xml:space="preserve">will be </w:t>
      </w:r>
      <w:r>
        <w:rPr>
          <w:rStyle w:val="Emphasis"/>
        </w:rPr>
        <w:t>permanently lost</w:t>
      </w:r>
      <w:r>
        <w:t xml:space="preserve">. While I want to keep the official definitions succinct, there are several areas that warrant clarification. </w:t>
      </w:r>
    </w:p>
    <w:p w14:paraId="0C866B5A" w14:textId="77777777" w:rsidR="002F7C5B" w:rsidRDefault="002F7C5B" w:rsidP="002F7C5B">
      <w:r>
        <w:t xml:space="preserve">First, I am understanding humanity’s longterm potential in terms of the set of all possible futures that remain open to us. 4 This is an expansive idea of possibility, </w:t>
      </w:r>
      <w:r>
        <w:rPr>
          <w:u w:val="single"/>
        </w:rPr>
        <w:t xml:space="preserve">including </w:t>
      </w:r>
      <w:r>
        <w:rPr>
          <w:rStyle w:val="Emphasis"/>
        </w:rPr>
        <w:t>everything</w:t>
      </w:r>
      <w:r>
        <w:rPr>
          <w:u w:val="single"/>
        </w:rPr>
        <w:t xml:space="preserve"> that humanity could eventually achieve, even if we have yet to invent the means of achieving it</w:t>
      </w:r>
      <w:r>
        <w:t xml:space="preserve">. 5 But it follows that while our choices can lock things in, closing off possibilities, they can’t open up new ones. So any reduction in humanity’s potential </w:t>
      </w:r>
      <w:r>
        <w:rPr>
          <w:u w:val="single"/>
        </w:rPr>
        <w:t xml:space="preserve">should be understood as </w:t>
      </w:r>
      <w:r>
        <w:rPr>
          <w:rStyle w:val="Emphasis"/>
        </w:rPr>
        <w:t>permanent</w:t>
      </w:r>
      <w:r>
        <w:t xml:space="preserve">. </w:t>
      </w:r>
      <w:r>
        <w:rPr>
          <w:u w:val="single"/>
        </w:rPr>
        <w:t xml:space="preserve">The challenge </w:t>
      </w:r>
      <w:r>
        <w:t xml:space="preserve">of our time </w:t>
      </w:r>
      <w:r>
        <w:rPr>
          <w:u w:val="single"/>
        </w:rPr>
        <w:t xml:space="preserve">is to </w:t>
      </w:r>
      <w:r>
        <w:rPr>
          <w:rStyle w:val="Emphasis"/>
        </w:rPr>
        <w:t>preserve</w:t>
      </w:r>
      <w:r>
        <w:rPr>
          <w:u w:val="single"/>
        </w:rPr>
        <w:t xml:space="preserve"> our vast potential, and</w:t>
      </w:r>
      <w:r>
        <w:t xml:space="preserve"> to protect it against the risk of future destruction. The ultimate purpose is </w:t>
      </w:r>
      <w:r>
        <w:rPr>
          <w:u w:val="single"/>
        </w:rPr>
        <w:t xml:space="preserve">to allow our </w:t>
      </w:r>
      <w:r>
        <w:rPr>
          <w:rStyle w:val="Emphasis"/>
        </w:rPr>
        <w:t>descendants</w:t>
      </w:r>
      <w:r>
        <w:rPr>
          <w:u w:val="single"/>
        </w:rPr>
        <w:t xml:space="preserve"> to </w:t>
      </w:r>
      <w:r>
        <w:rPr>
          <w:rStyle w:val="Emphasis"/>
        </w:rPr>
        <w:t>fulfill</w:t>
      </w:r>
      <w:r>
        <w:rPr>
          <w:u w:val="single"/>
        </w:rPr>
        <w:t xml:space="preserve"> our </w:t>
      </w:r>
      <w:r>
        <w:rPr>
          <w:rStyle w:val="Emphasis"/>
        </w:rPr>
        <w:t>potential</w:t>
      </w:r>
      <w:r>
        <w:rPr>
          <w:u w:val="single"/>
        </w:rPr>
        <w:t xml:space="preserve">, realizing one of the </w:t>
      </w:r>
      <w:r>
        <w:rPr>
          <w:rStyle w:val="Emphasis"/>
        </w:rPr>
        <w:t>best possible futures</w:t>
      </w:r>
      <w:r>
        <w:rPr>
          <w:u w:val="single"/>
        </w:rPr>
        <w:t xml:space="preserve"> open to us</w:t>
      </w:r>
      <w:r>
        <w:t xml:space="preserve">. </w:t>
      </w:r>
    </w:p>
    <w:p w14:paraId="1BD1267A" w14:textId="77777777" w:rsidR="002F7C5B" w:rsidRDefault="002F7C5B" w:rsidP="002F7C5B">
      <w:pPr>
        <w:rPr>
          <w:szCs w:val="14"/>
        </w:rPr>
      </w:pPr>
      <w:r>
        <w:rPr>
          <w:szCs w:val="14"/>
        </w:rPr>
        <w:t xml:space="preserve">While it may seem abstract at this scale, this is really a familiar idea that we encounter every day. Consider a child with high longterm potential: with futures open to her in which she leads a great life. It is important that her potential is preserved: that her best futures aren’t cut off due to accident, trauma or lack of education. It is important that her potential is protected: that we build in safeguards to make such a loss of potential extremely unlikely. And it is important that she ultimately fulfills her potential: that she ends up taking one of the best paths open to her. So too for humanity. </w:t>
      </w:r>
    </w:p>
    <w:p w14:paraId="41BDD470" w14:textId="77777777" w:rsidR="002F7C5B" w:rsidRDefault="002F7C5B" w:rsidP="002F7C5B">
      <w:r>
        <w:t xml:space="preserve">Existential risks threaten the destruction of humanity’s potential. This includes cases where this destruction is complete (such as extinction) and where it is nearly complete, such as a permanent collapse of civilization in which the possibility for some very minor types of flourishing remain, or where there remains some remote chance of recovery. 6 </w:t>
      </w:r>
      <w:r>
        <w:rPr>
          <w:u w:val="single"/>
        </w:rPr>
        <w:t xml:space="preserve">I </w:t>
      </w:r>
      <w:r w:rsidRPr="001079B9">
        <w:rPr>
          <w:highlight w:val="cyan"/>
          <w:u w:val="single"/>
        </w:rPr>
        <w:t>leave the thresholds vague</w:t>
      </w:r>
      <w:r>
        <w:rPr>
          <w:u w:val="single"/>
        </w:rPr>
        <w:t xml:space="preserve">, but it should be understood that in any existential catastrophe the greater part of our </w:t>
      </w:r>
      <w:r>
        <w:rPr>
          <w:rStyle w:val="Emphasis"/>
        </w:rPr>
        <w:t>potential</w:t>
      </w:r>
      <w:r>
        <w:rPr>
          <w:u w:val="single"/>
        </w:rPr>
        <w:t xml:space="preserve"> is </w:t>
      </w:r>
      <w:r>
        <w:rPr>
          <w:rStyle w:val="Emphasis"/>
        </w:rPr>
        <w:t>gone</w:t>
      </w:r>
      <w:r>
        <w:rPr>
          <w:u w:val="single"/>
        </w:rPr>
        <w:t xml:space="preserve"> and </w:t>
      </w:r>
      <w:r>
        <w:rPr>
          <w:rStyle w:val="Emphasis"/>
        </w:rPr>
        <w:t>very little remains</w:t>
      </w:r>
      <w:r>
        <w:t>.</w:t>
      </w:r>
    </w:p>
    <w:p w14:paraId="2A8B966B" w14:textId="77777777" w:rsidR="002F7C5B" w:rsidRDefault="002F7C5B" w:rsidP="002F7C5B">
      <w:r>
        <w:t xml:space="preserve">Second, </w:t>
      </w:r>
      <w:r>
        <w:rPr>
          <w:u w:val="single"/>
        </w:rPr>
        <w:t xml:space="preserve">my focus on humanity in the definitions is </w:t>
      </w:r>
      <w:r>
        <w:rPr>
          <w:rStyle w:val="Emphasis"/>
        </w:rPr>
        <w:t>not supposed to exclude</w:t>
      </w:r>
      <w:r>
        <w:rPr>
          <w:rStyle w:val="StyleUnderline"/>
        </w:rPr>
        <w:t xml:space="preserve"> </w:t>
      </w:r>
      <w:r>
        <w:rPr>
          <w:u w:val="single"/>
        </w:rPr>
        <w:t xml:space="preserve">considerations of the value of the </w:t>
      </w:r>
      <w:r>
        <w:rPr>
          <w:rStyle w:val="Emphasis"/>
        </w:rPr>
        <w:t>environment</w:t>
      </w:r>
      <w:r>
        <w:t xml:space="preserve">, other animals, successors to Homo sapiens, or creatures elsewhere in the cosmos. It is not that I think only humans count. Instead, it is that </w:t>
      </w:r>
      <w:r>
        <w:rPr>
          <w:u w:val="single"/>
        </w:rPr>
        <w:t xml:space="preserve">humans are the only beings we know of that are </w:t>
      </w:r>
      <w:r>
        <w:rPr>
          <w:rStyle w:val="Emphasis"/>
        </w:rPr>
        <w:t>responsive to moral reasons</w:t>
      </w:r>
      <w:r>
        <w:rPr>
          <w:u w:val="single"/>
        </w:rPr>
        <w:t xml:space="preserve"> and moral argument</w:t>
      </w:r>
      <w:r>
        <w:t xml:space="preserve">—the beings who can examine the world and decide to do what is best. </w:t>
      </w:r>
      <w:r>
        <w:rPr>
          <w:rStyle w:val="Emphasis"/>
        </w:rPr>
        <w:t>If we fail</w:t>
      </w:r>
      <w:r>
        <w:t xml:space="preserve">, that upward force, </w:t>
      </w:r>
      <w:r>
        <w:rPr>
          <w:u w:val="single"/>
        </w:rPr>
        <w:t xml:space="preserve">that capacity </w:t>
      </w:r>
      <w:r>
        <w:rPr>
          <w:rStyle w:val="Emphasis"/>
          <w:bCs/>
        </w:rPr>
        <w:t>to</w:t>
      </w:r>
      <w:r>
        <w:rPr>
          <w:rStyle w:val="Emphasis"/>
        </w:rPr>
        <w:t xml:space="preserve"> push</w:t>
      </w:r>
      <w:r>
        <w:rPr>
          <w:u w:val="single"/>
        </w:rPr>
        <w:t xml:space="preserve"> toward what is </w:t>
      </w:r>
      <w:r>
        <w:t xml:space="preserve">best or what is </w:t>
      </w:r>
      <w:r>
        <w:rPr>
          <w:rStyle w:val="Emphasis"/>
        </w:rPr>
        <w:t>just</w:t>
      </w:r>
      <w:r>
        <w:rPr>
          <w:u w:val="single"/>
        </w:rPr>
        <w:t xml:space="preserve">, will </w:t>
      </w:r>
      <w:r>
        <w:rPr>
          <w:rStyle w:val="Emphasis"/>
        </w:rPr>
        <w:t>vanish</w:t>
      </w:r>
      <w:r>
        <w:t xml:space="preserve"> from the world. </w:t>
      </w:r>
    </w:p>
    <w:p w14:paraId="48165685" w14:textId="77777777" w:rsidR="002F7C5B" w:rsidRDefault="002F7C5B" w:rsidP="002F7C5B">
      <w:r>
        <w:rPr>
          <w:u w:val="single"/>
        </w:rPr>
        <w:t xml:space="preserve">Our potential is a matter of what humanity can achieve through the combined actions of </w:t>
      </w:r>
      <w:r>
        <w:rPr>
          <w:rStyle w:val="Emphasis"/>
        </w:rPr>
        <w:t>each and every human</w:t>
      </w:r>
      <w:r>
        <w:t xml:space="preserve">. The value of our actions will stem in part from what we do to and for humans, but it will depend on the effects of our actions on non-humans too. If we somehow give rise to new kinds of moral agents in the future, the term “humanity” in my definition should be taken to include them. </w:t>
      </w:r>
    </w:p>
    <w:p w14:paraId="1C020961" w14:textId="77777777" w:rsidR="002F7C5B" w:rsidRDefault="002F7C5B" w:rsidP="002F7C5B">
      <w:pPr>
        <w:rPr>
          <w:szCs w:val="14"/>
        </w:rPr>
      </w:pPr>
      <w:r>
        <w:rPr>
          <w:szCs w:val="14"/>
        </w:rPr>
        <w:t>My focus on humanity prevents threats to a single country or culture from counting as existential risks. There is a similar term that gets used this way—when people say that something is “an existential threat to this country.” Setting aside the fact that these claims are usually hyperbole, they are expressing a similar idea: that something threatens to permanently destroy the longterm potential of a country or culture.</w:t>
      </w:r>
    </w:p>
    <w:p w14:paraId="152E98A5" w14:textId="77777777" w:rsidR="002F7C5B" w:rsidRDefault="002F7C5B" w:rsidP="002F7C5B">
      <w:r>
        <w:t xml:space="preserve">Third, any notion of </w:t>
      </w:r>
      <w:r>
        <w:rPr>
          <w:u w:val="single"/>
        </w:rPr>
        <w:t>risk must involve some kind of probability</w:t>
      </w:r>
      <w:r>
        <w:t xml:space="preserve">. What kind is involved in existential risk? </w:t>
      </w:r>
      <w:r>
        <w:rPr>
          <w:u w:val="single"/>
        </w:rPr>
        <w:t>Understanding</w:t>
      </w:r>
      <w:r>
        <w:t xml:space="preserve"> the </w:t>
      </w:r>
      <w:r>
        <w:rPr>
          <w:u w:val="single"/>
        </w:rPr>
        <w:t>probability in terms of objective long-run frequencies won’t work, as</w:t>
      </w:r>
      <w:r>
        <w:t xml:space="preserve"> the </w:t>
      </w:r>
      <w:r>
        <w:rPr>
          <w:u w:val="single"/>
        </w:rPr>
        <w:t>existential catastrophes</w:t>
      </w:r>
      <w:r>
        <w:t xml:space="preserve"> we are concerned with </w:t>
      </w:r>
      <w:r>
        <w:rPr>
          <w:u w:val="single"/>
        </w:rPr>
        <w:t xml:space="preserve">can only ever happen once, and will always be </w:t>
      </w:r>
      <w:r w:rsidRPr="001079B9">
        <w:rPr>
          <w:rStyle w:val="Emphasis"/>
          <w:highlight w:val="cyan"/>
        </w:rPr>
        <w:t>unprecedented</w:t>
      </w:r>
      <w:r w:rsidRPr="001079B9">
        <w:rPr>
          <w:highlight w:val="cyan"/>
          <w:u w:val="single"/>
        </w:rPr>
        <w:t xml:space="preserve"> until</w:t>
      </w:r>
      <w:r>
        <w:rPr>
          <w:u w:val="single"/>
        </w:rPr>
        <w:t xml:space="preserve"> the moment it is </w:t>
      </w:r>
      <w:r w:rsidRPr="001079B9">
        <w:rPr>
          <w:rStyle w:val="Emphasis"/>
          <w:highlight w:val="cyan"/>
        </w:rPr>
        <w:t>too late</w:t>
      </w:r>
      <w:r>
        <w:t xml:space="preserve">. </w:t>
      </w:r>
      <w:r>
        <w:rPr>
          <w:u w:val="single"/>
        </w:rPr>
        <w:t>We can’t say</w:t>
      </w:r>
      <w:r>
        <w:t xml:space="preserve"> the </w:t>
      </w:r>
      <w:r>
        <w:rPr>
          <w:rStyle w:val="Emphasis"/>
        </w:rPr>
        <w:t>probability</w:t>
      </w:r>
      <w:r>
        <w:rPr>
          <w:u w:val="single"/>
        </w:rPr>
        <w:t xml:space="preserve"> of an existential catastrophe is</w:t>
      </w:r>
      <w:r>
        <w:t xml:space="preserve"> precisely </w:t>
      </w:r>
      <w:r>
        <w:rPr>
          <w:rStyle w:val="Emphasis"/>
        </w:rPr>
        <w:t>zero</w:t>
      </w:r>
      <w:r>
        <w:rPr>
          <w:u w:val="single"/>
        </w:rPr>
        <w:t xml:space="preserve"> </w:t>
      </w:r>
      <w:r>
        <w:t>just</w:t>
      </w:r>
      <w:r>
        <w:rPr>
          <w:u w:val="single"/>
        </w:rPr>
        <w:t xml:space="preserve"> because it hasn’t happened yet</w:t>
      </w:r>
      <w:r>
        <w:t>.</w:t>
      </w:r>
    </w:p>
    <w:p w14:paraId="37A2B394" w14:textId="77777777" w:rsidR="002F7C5B" w:rsidRDefault="002F7C5B" w:rsidP="002F7C5B">
      <w:r>
        <w:t xml:space="preserve">Situations like </w:t>
      </w:r>
      <w:r w:rsidRPr="001079B9">
        <w:rPr>
          <w:highlight w:val="cyan"/>
          <w:u w:val="single"/>
        </w:rPr>
        <w:t>these require</w:t>
      </w:r>
      <w:r>
        <w:rPr>
          <w:u w:val="single"/>
        </w:rPr>
        <w:t xml:space="preserve"> </w:t>
      </w:r>
      <w:r>
        <w:rPr>
          <w:rStyle w:val="Emphasis"/>
        </w:rPr>
        <w:t xml:space="preserve">an </w:t>
      </w:r>
      <w:r w:rsidRPr="001079B9">
        <w:rPr>
          <w:rStyle w:val="Emphasis"/>
          <w:highlight w:val="cyan"/>
        </w:rPr>
        <w:t>evidential</w:t>
      </w:r>
      <w:r>
        <w:rPr>
          <w:rStyle w:val="Emphasis"/>
        </w:rPr>
        <w:t xml:space="preserve"> sense</w:t>
      </w:r>
      <w:r>
        <w:rPr>
          <w:u w:val="single"/>
        </w:rPr>
        <w:t xml:space="preserve"> of </w:t>
      </w:r>
      <w:r w:rsidRPr="001079B9">
        <w:rPr>
          <w:rStyle w:val="Emphasis"/>
          <w:highlight w:val="cyan"/>
        </w:rPr>
        <w:t>probability</w:t>
      </w:r>
      <w:r w:rsidRPr="001079B9">
        <w:rPr>
          <w:highlight w:val="cyan"/>
          <w:u w:val="single"/>
        </w:rPr>
        <w:t>, which describes</w:t>
      </w:r>
      <w:r>
        <w:rPr>
          <w:u w:val="single"/>
        </w:rPr>
        <w:t xml:space="preserve"> the appropriate degree of </w:t>
      </w:r>
      <w:r w:rsidRPr="001079B9">
        <w:rPr>
          <w:highlight w:val="cyan"/>
          <w:u w:val="single"/>
        </w:rPr>
        <w:t>belief</w:t>
      </w:r>
      <w:r>
        <w:rPr>
          <w:u w:val="single"/>
        </w:rPr>
        <w:t xml:space="preserve"> we should have </w:t>
      </w:r>
      <w:r w:rsidRPr="001079B9">
        <w:rPr>
          <w:highlight w:val="cyan"/>
          <w:u w:val="single"/>
        </w:rPr>
        <w:t>on</w:t>
      </w:r>
      <w:r>
        <w:rPr>
          <w:u w:val="single"/>
        </w:rPr>
        <w:t xml:space="preserve"> the basis of the </w:t>
      </w:r>
      <w:r w:rsidRPr="001079B9">
        <w:rPr>
          <w:highlight w:val="cyan"/>
          <w:u w:val="single"/>
        </w:rPr>
        <w:t>available infor</w:t>
      </w:r>
      <w:r>
        <w:rPr>
          <w:u w:val="single"/>
        </w:rPr>
        <w:t>mation</w:t>
      </w:r>
      <w:r>
        <w:t xml:space="preserve">. This is the familiar type of probability used in courtrooms, banks and betting shops. When I speak of the probability of an existential catastrophe, I will mean </w:t>
      </w:r>
      <w:r>
        <w:rPr>
          <w:u w:val="single"/>
        </w:rPr>
        <w:t xml:space="preserve">the </w:t>
      </w:r>
      <w:r w:rsidRPr="001079B9">
        <w:rPr>
          <w:rStyle w:val="Emphasis"/>
          <w:highlight w:val="cyan"/>
        </w:rPr>
        <w:t>credence</w:t>
      </w:r>
      <w:r>
        <w:rPr>
          <w:u w:val="single"/>
        </w:rPr>
        <w:t xml:space="preserve"> humanity should have </w:t>
      </w:r>
      <w:r>
        <w:rPr>
          <w:rStyle w:val="Emphasis"/>
        </w:rPr>
        <w:t xml:space="preserve">that </w:t>
      </w:r>
      <w:r w:rsidRPr="001079B9">
        <w:rPr>
          <w:rStyle w:val="Emphasis"/>
          <w:highlight w:val="cyan"/>
        </w:rPr>
        <w:t>it will occur</w:t>
      </w:r>
      <w:r w:rsidRPr="001079B9">
        <w:rPr>
          <w:highlight w:val="cyan"/>
          <w:u w:val="single"/>
        </w:rPr>
        <w:t>, in light of</w:t>
      </w:r>
      <w:r>
        <w:rPr>
          <w:u w:val="single"/>
        </w:rPr>
        <w:t xml:space="preserve"> </w:t>
      </w:r>
      <w:r>
        <w:rPr>
          <w:rStyle w:val="Emphasis"/>
        </w:rPr>
        <w:t xml:space="preserve">our </w:t>
      </w:r>
      <w:r w:rsidRPr="001079B9">
        <w:rPr>
          <w:rStyle w:val="Emphasis"/>
          <w:highlight w:val="cyan"/>
        </w:rPr>
        <w:t>best evidence</w:t>
      </w:r>
      <w:r>
        <w:t>.9</w:t>
      </w:r>
    </w:p>
    <w:p w14:paraId="77D01319" w14:textId="77777777" w:rsidR="002F7C5B" w:rsidRDefault="002F7C5B" w:rsidP="002F7C5B">
      <w:pPr>
        <w:rPr>
          <w:szCs w:val="14"/>
        </w:rPr>
      </w:pPr>
      <w:r>
        <w:rPr>
          <w:szCs w:val="14"/>
        </w:rPr>
        <w:t>There are many utterly terrible outcomes that do not count as existential catastrophes.</w:t>
      </w:r>
    </w:p>
    <w:p w14:paraId="04799A3A" w14:textId="77777777" w:rsidR="002F7C5B" w:rsidRDefault="002F7C5B" w:rsidP="002F7C5B">
      <w:pPr>
        <w:rPr>
          <w:szCs w:val="14"/>
        </w:rPr>
      </w:pPr>
      <w:r>
        <w:rPr>
          <w:szCs w:val="14"/>
        </w:rPr>
        <w:t>One way this could happen is if there were no single precipitous event, but a multitude of smaller failures. This is because I take on the usual sense of catastrophe as a single, decisive event, rather than any combination of events that is bad in sum. If we were to squander our future simply by continually treating each other badly, or by never getting around to doing anything great, this could be just as bad an outcome but wouldn’t have come about via a catastrophe.</w:t>
      </w:r>
    </w:p>
    <w:p w14:paraId="481E452A" w14:textId="77777777" w:rsidR="002F7C5B" w:rsidRDefault="002F7C5B" w:rsidP="002F7C5B">
      <w:r>
        <w:t xml:space="preserve">Alternatively, there might be a single catastrophe, but one that leaves open some way for humanity to eventually recover. From our own vantage, looking out to the next few generations, this may appear equally bleak. But a thousand years hence it may be considered just one of several dark episodes in the human story. </w:t>
      </w:r>
      <w:r>
        <w:rPr>
          <w:u w:val="single"/>
        </w:rPr>
        <w:t>A true existential catastrophe must by its very nature be the decisive moment of human history—the point where we failed</w:t>
      </w:r>
      <w:r>
        <w:t>.</w:t>
      </w:r>
    </w:p>
    <w:p w14:paraId="4C502889" w14:textId="77777777" w:rsidR="002F7C5B" w:rsidRDefault="002F7C5B" w:rsidP="002F7C5B">
      <w:pPr>
        <w:rPr>
          <w:szCs w:val="14"/>
        </w:rPr>
      </w:pPr>
      <w:r>
        <w:rPr>
          <w:szCs w:val="14"/>
        </w:rPr>
        <w:t>Even catastrophes large enough to bring about the global collapse of civilization may fall short of being existential catastrophes. While colloquially referred to as “the end of the world,” a global collapse of civilization need not be the end of the human story. It has the required severity, but may not be permanent or irrevocable.</w:t>
      </w:r>
    </w:p>
    <w:p w14:paraId="3A2FE62A" w14:textId="77777777" w:rsidR="002F7C5B" w:rsidRDefault="002F7C5B" w:rsidP="002F7C5B">
      <w:pPr>
        <w:rPr>
          <w:szCs w:val="14"/>
        </w:rPr>
      </w:pPr>
      <w:r>
        <w:rPr>
          <w:szCs w:val="14"/>
        </w:rPr>
        <w:t>In this book, I shall use the term civilization collapse quite literally, to refer to an outcome where humanity across the globe loses civilization (at least temporarily), being reduced to a pre-agricultural way of life. The term is often used loosely to refer merely to a massive breakdown of order, the loss of modern technology, or an end to our culture. But I am talking about a world without writing, cities, law, or any of the other trappings of civilization.</w:t>
      </w:r>
    </w:p>
    <w:p w14:paraId="5A9D9D4B" w14:textId="77777777" w:rsidR="002F7C5B" w:rsidRDefault="002F7C5B" w:rsidP="002F7C5B">
      <w:pPr>
        <w:rPr>
          <w:szCs w:val="14"/>
        </w:rPr>
      </w:pPr>
      <w:r>
        <w:rPr>
          <w:szCs w:val="14"/>
        </w:rPr>
        <w:t>This would be a very severe disaster and extremely hard to trigger. For all the historical pressures on civilizations, never once has this happened— 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w:t>
      </w:r>
    </w:p>
    <w:p w14:paraId="6BA81D63" w14:textId="77777777" w:rsidR="002F7C5B" w:rsidRDefault="002F7C5B" w:rsidP="002F7C5B">
      <w:pPr>
        <w:rPr>
          <w:szCs w:val="14"/>
        </w:rPr>
      </w:pPr>
      <w:r>
        <w:rPr>
          <w:szCs w:val="14"/>
        </w:rPr>
        <w:t>Even if civilization did collapse, it is likely that it could be reestablished. As we have seen, civilization has already been independently established at least seven times by isolated peoples.12 While one might think resource depletion could make this harder, it is more likely that it has become substantially easier. Most disasters short of human extinction would leave our domesticated animals and plants, as well as copious material resources in the ruins of our cities—it is much easier to re-forge iron from old railings than to smelt it from ore. Even expendable resources such as coal would be much easier to access, via abandoned reserves and mines, than they ever were in the eighteenth century. 13 Moreover, evidence that civilization is possible, and the tools and knowledge to help rebuild, would be scattered across the world.</w:t>
      </w:r>
    </w:p>
    <w:p w14:paraId="2B7C4252" w14:textId="77777777" w:rsidR="002F7C5B" w:rsidRDefault="002F7C5B" w:rsidP="002F7C5B">
      <w:pPr>
        <w:rPr>
          <w:szCs w:val="14"/>
        </w:rPr>
      </w:pPr>
      <w:r>
        <w:rPr>
          <w:szCs w:val="14"/>
        </w:rPr>
        <w:t>There are, however, two close connections between the collapse of civilization and existential risk. First, a collapse would count as an existential catastrophe if it were unrecoverable. For example, it is conceivable that some form of extreme climate change or engineered plague might make the planet so inhospitable that humanity would be irrevocably reduced to scattered foragers.14 And second, a global collapse of civilization could increase the chance of extinction, by leaving us more vulnerable to subsequent catastrophe.</w:t>
      </w:r>
    </w:p>
    <w:p w14:paraId="5909183B" w14:textId="77777777" w:rsidR="002F7C5B" w:rsidRDefault="002F7C5B" w:rsidP="002F7C5B">
      <w:pPr>
        <w:rPr>
          <w:szCs w:val="14"/>
        </w:rPr>
      </w:pPr>
      <w:r>
        <w:rPr>
          <w:szCs w:val="14"/>
        </w:rPr>
        <w:t>One way a collapse could lead to extinction is if the population of the largest remaining group fell below the minimum viable population—the level needed for a population to survive.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If a catastrophe directly reduces human population to below these levels, it will be more useful to classify it as a direct extinction event, rather than an unrecoverable collapse. And I expect that this will be one of the more common pathways to extinction.</w:t>
      </w:r>
    </w:p>
    <w:p w14:paraId="4CF38479" w14:textId="77777777" w:rsidR="002F7C5B" w:rsidRDefault="002F7C5B" w:rsidP="002F7C5B">
      <w:r>
        <w:rPr>
          <w:u w:val="single"/>
        </w:rPr>
        <w:t>We rarely think seriously about risks to humanity’s entire potential</w:t>
      </w:r>
      <w:r>
        <w:t>. We encounter them mostly in action films, where our emotional reactions are dulled by their overuse as an easy way to heighten the drama.16 Or we see them in online lists of “ten ways the world could end,” aimed primarily to thrill and entertain. Since the end of the Cold War, we rarely encounter sober discussions by our leading thinkers on what extinction would mean for us, our cultures or humanity. 17 And so in casual contexts people are sometimes flippant about the prospect of human extinction.</w:t>
      </w:r>
    </w:p>
    <w:p w14:paraId="352DE528" w14:textId="77777777" w:rsidR="002F7C5B" w:rsidRDefault="002F7C5B" w:rsidP="002F7C5B">
      <w:r>
        <w:rPr>
          <w:u w:val="single"/>
        </w:rPr>
        <w:t xml:space="preserve">But when a risk is made vivid and credible—when it is clear that </w:t>
      </w:r>
      <w:r w:rsidRPr="001079B9">
        <w:rPr>
          <w:rStyle w:val="Emphasis"/>
          <w:highlight w:val="cyan"/>
        </w:rPr>
        <w:t>billions</w:t>
      </w:r>
      <w:r>
        <w:rPr>
          <w:u w:val="single"/>
        </w:rPr>
        <w:t xml:space="preserve"> of </w:t>
      </w:r>
      <w:r>
        <w:rPr>
          <w:rStyle w:val="Emphasis"/>
        </w:rPr>
        <w:t>lives</w:t>
      </w:r>
      <w:r>
        <w:rPr>
          <w:u w:val="single"/>
        </w:rPr>
        <w:t xml:space="preserve"> and all </w:t>
      </w:r>
      <w:r>
        <w:rPr>
          <w:rStyle w:val="Emphasis"/>
        </w:rPr>
        <w:t>future generations</w:t>
      </w:r>
      <w:r>
        <w:rPr>
          <w:u w:val="single"/>
        </w:rPr>
        <w:t xml:space="preserve"> </w:t>
      </w:r>
      <w:r w:rsidRPr="001079B9">
        <w:rPr>
          <w:highlight w:val="cyan"/>
          <w:u w:val="single"/>
        </w:rPr>
        <w:t>are</w:t>
      </w:r>
      <w:r>
        <w:rPr>
          <w:u w:val="single"/>
        </w:rPr>
        <w:t xml:space="preserve"> actually </w:t>
      </w:r>
      <w:r w:rsidRPr="001079B9">
        <w:rPr>
          <w:rStyle w:val="Emphasis"/>
          <w:highlight w:val="cyan"/>
        </w:rPr>
        <w:t>on the line</w:t>
      </w:r>
      <w:r>
        <w:rPr>
          <w:u w:val="single"/>
        </w:rPr>
        <w:t>—the importance of protecting humanity’s longterm potential is not</w:t>
      </w:r>
      <w:r>
        <w:t xml:space="preserve">, for most people, </w:t>
      </w:r>
      <w:r>
        <w:rPr>
          <w:u w:val="single"/>
        </w:rPr>
        <w:t>controversial</w:t>
      </w:r>
      <w:r>
        <w:t xml:space="preserve">. If we learned that a large asteroid was heading toward Earth, posing a greater than 10 percent chance of human extinction later this century, there would be little debate about whether to make serious efforts to build a deflection system, or to ignore the issue and run the risk. To the contrary, </w:t>
      </w:r>
      <w:r w:rsidRPr="001079B9">
        <w:rPr>
          <w:rStyle w:val="Emphasis"/>
          <w:highlight w:val="cyan"/>
        </w:rPr>
        <w:t>responding</w:t>
      </w:r>
      <w:r>
        <w:rPr>
          <w:u w:val="single"/>
        </w:rPr>
        <w:t xml:space="preserve"> to the threat </w:t>
      </w:r>
      <w:r w:rsidRPr="001079B9">
        <w:rPr>
          <w:highlight w:val="cyan"/>
          <w:u w:val="single"/>
        </w:rPr>
        <w:t>would</w:t>
      </w:r>
      <w:r>
        <w:rPr>
          <w:u w:val="single"/>
        </w:rPr>
        <w:t xml:space="preserve"> immediately </w:t>
      </w:r>
      <w:r w:rsidRPr="001079B9">
        <w:rPr>
          <w:highlight w:val="cyan"/>
          <w:u w:val="single"/>
        </w:rPr>
        <w:t>be</w:t>
      </w:r>
      <w:r>
        <w:rPr>
          <w:u w:val="single"/>
        </w:rPr>
        <w:t xml:space="preserve">come one of </w:t>
      </w:r>
      <w:r w:rsidRPr="001079B9">
        <w:rPr>
          <w:highlight w:val="cyan"/>
          <w:u w:val="single"/>
        </w:rPr>
        <w:t>the world’s</w:t>
      </w:r>
      <w:r>
        <w:rPr>
          <w:u w:val="single"/>
        </w:rPr>
        <w:t xml:space="preserve"> </w:t>
      </w:r>
      <w:r w:rsidRPr="001079B9">
        <w:rPr>
          <w:rStyle w:val="Emphasis"/>
          <w:highlight w:val="cyan"/>
        </w:rPr>
        <w:t>top prioriti</w:t>
      </w:r>
      <w:r>
        <w:t>es. Thus our lack of concern about these threats is much more to do with not yet believing that there are such threats, than it is about seriously doubting the immensity of the stakes.</w:t>
      </w:r>
    </w:p>
    <w:p w14:paraId="3CBD0925" w14:textId="77777777" w:rsidR="002F7C5B" w:rsidRPr="006A4E2C" w:rsidRDefault="002F7C5B" w:rsidP="002F7C5B">
      <w:r>
        <w:t xml:space="preserve">Yet it is important to spend a little while trying to understand more clearly the different sources of this importance. Such an understanding can buttress feeling and inspire action; it can bring to light new considerations; </w:t>
      </w:r>
      <w:r>
        <w:rPr>
          <w:u w:val="single"/>
        </w:rPr>
        <w:t xml:space="preserve">and it can </w:t>
      </w:r>
      <w:r>
        <w:rPr>
          <w:rStyle w:val="Emphasis"/>
        </w:rPr>
        <w:t>aid</w:t>
      </w:r>
      <w:r>
        <w:rPr>
          <w:u w:val="single"/>
        </w:rPr>
        <w:t xml:space="preserve"> in </w:t>
      </w:r>
      <w:r>
        <w:rPr>
          <w:rStyle w:val="Emphasis"/>
        </w:rPr>
        <w:t>decisions</w:t>
      </w:r>
      <w:r>
        <w:rPr>
          <w:u w:val="single"/>
        </w:rPr>
        <w:t xml:space="preserve"> about how to set our </w:t>
      </w:r>
      <w:r>
        <w:rPr>
          <w:rStyle w:val="Emphasis"/>
        </w:rPr>
        <w:t>priorities</w:t>
      </w:r>
      <w:r>
        <w:t>.</w:t>
      </w:r>
    </w:p>
    <w:p w14:paraId="69FF2E8B" w14:textId="04EBEE9E" w:rsidR="002F7C5B" w:rsidRPr="00577ACD" w:rsidRDefault="002F7C5B" w:rsidP="00577ACD">
      <w:pPr>
        <w:pStyle w:val="Heading4"/>
      </w:pPr>
      <w:r w:rsidRPr="00577ACD">
        <w:t>S-risks aren’t trump cards – probability and inevitability are relevant questions in weighing them</w:t>
      </w:r>
    </w:p>
    <w:p w14:paraId="7DA9872C" w14:textId="77777777" w:rsidR="002F7C5B" w:rsidRDefault="002F7C5B" w:rsidP="002F7C5B">
      <w:pPr>
        <w:spacing w:after="120" w:line="235" w:lineRule="atLeast"/>
        <w:rPr>
          <w:color w:val="000000"/>
        </w:rPr>
      </w:pPr>
      <w:r>
        <w:rPr>
          <w:b/>
          <w:bCs/>
          <w:color w:val="000000"/>
          <w:sz w:val="26"/>
          <w:szCs w:val="26"/>
        </w:rPr>
        <w:t>Daniel 17</w:t>
      </w:r>
      <w:r>
        <w:rPr>
          <w:color w:val="000000"/>
        </w:rPr>
        <w:t>, is Research Scholars Project Manager at the Future of Humanity Institute. Previously he was a Senior Research Scholar at FHI, where his research focused on macrostrategy and AI governance. He holds a master’s in mathematics with a minor in philosophy from Heidelberg University. Before joining FHI, he led the research wing of the Effective Altruism Foundation. (Max, 6-20-2017, “S-risks: Why they are the worst existential risks, and how to prevent them,” Center on Long-Term Risk, https://longtermrisk.org/s-risks-talk-eag-boston-2017/)</w:t>
      </w:r>
    </w:p>
    <w:p w14:paraId="6BB3ACC6" w14:textId="77777777" w:rsidR="002F7C5B" w:rsidRDefault="002F7C5B" w:rsidP="002F7C5B">
      <w:pPr>
        <w:spacing w:line="235" w:lineRule="atLeast"/>
        <w:rPr>
          <w:color w:val="000000"/>
        </w:rPr>
      </w:pPr>
      <w:r>
        <w:rPr>
          <w:color w:val="000000"/>
        </w:rPr>
        <w:t>Next, I’d like to talk about why and how to prevent s-risks.</w:t>
      </w:r>
    </w:p>
    <w:p w14:paraId="66F829A1" w14:textId="77777777" w:rsidR="002F7C5B" w:rsidRDefault="002F7C5B" w:rsidP="002F7C5B">
      <w:pPr>
        <w:spacing w:line="235" w:lineRule="atLeast"/>
        <w:rPr>
          <w:color w:val="000000"/>
        </w:rPr>
      </w:pPr>
      <w:r>
        <w:rPr>
          <w:color w:val="000000"/>
        </w:rPr>
        <w:t>All plausible value systems agree that </w:t>
      </w:r>
      <w:r>
        <w:rPr>
          <w:color w:val="000000"/>
          <w:u w:val="single"/>
          <w:shd w:val="clear" w:color="auto" w:fill="FFFF00"/>
        </w:rPr>
        <w:t>suffering</w:t>
      </w:r>
      <w:r>
        <w:rPr>
          <w:color w:val="000000"/>
        </w:rPr>
        <w:t>, all else being equal, </w:t>
      </w:r>
      <w:r>
        <w:rPr>
          <w:color w:val="000000"/>
          <w:u w:val="single"/>
          <w:shd w:val="clear" w:color="auto" w:fill="FFFF00"/>
        </w:rPr>
        <w:t>is undesirable</w:t>
      </w:r>
      <w:r>
        <w:rPr>
          <w:color w:val="000000"/>
        </w:rPr>
        <w:t>. That is, everyone agrees that we have reasons to avoid suffering. </w:t>
      </w:r>
      <w:r>
        <w:rPr>
          <w:color w:val="000000"/>
          <w:u w:val="single"/>
          <w:shd w:val="clear" w:color="auto" w:fill="FFFF00"/>
        </w:rPr>
        <w:t>S-risks are risks of massive suffering</w:t>
      </w:r>
      <w:r>
        <w:rPr>
          <w:color w:val="000000"/>
        </w:rPr>
        <w:t>, so I hope you agree that it’s good to prevent s-risks.</w:t>
      </w:r>
    </w:p>
    <w:p w14:paraId="5961EF83" w14:textId="77777777" w:rsidR="002F7C5B" w:rsidRDefault="002F7C5B" w:rsidP="002F7C5B">
      <w:pPr>
        <w:spacing w:line="235" w:lineRule="atLeast"/>
        <w:rPr>
          <w:color w:val="000000"/>
        </w:rPr>
      </w:pPr>
      <w:r>
        <w:rPr>
          <w:color w:val="000000"/>
        </w:rPr>
        <w:t>However, you’re probably here because you’re interested in effective altruism. You don’t want to know whether preventing s-risks is a good thing, because there are a lot of good things you could do. You acknowledge that doing good has opportunity cost, so you’re after the most good you can do. Can preventing s-risks plausibly meet this higher bar?</w:t>
      </w:r>
    </w:p>
    <w:p w14:paraId="1D2E4F41" w14:textId="77777777" w:rsidR="002F7C5B" w:rsidRDefault="002F7C5B" w:rsidP="002F7C5B">
      <w:pPr>
        <w:spacing w:line="235" w:lineRule="atLeast"/>
        <w:rPr>
          <w:color w:val="000000"/>
        </w:rPr>
      </w:pPr>
      <w:r>
        <w:rPr>
          <w:color w:val="000000"/>
        </w:rPr>
        <w:t>This is a very complex question. To understand just how complex it is, I first want to introduce </w:t>
      </w:r>
      <w:r>
        <w:rPr>
          <w:color w:val="000000"/>
          <w:u w:val="single"/>
          <w:shd w:val="clear" w:color="auto" w:fill="FFFF00"/>
        </w:rPr>
        <w:t>a</w:t>
      </w:r>
      <w:r>
        <w:rPr>
          <w:color w:val="000000"/>
        </w:rPr>
        <w:t> </w:t>
      </w:r>
      <w:r>
        <w:rPr>
          <w:b/>
          <w:bCs/>
          <w:color w:val="000000"/>
          <w:u w:val="single"/>
          <w:shd w:val="clear" w:color="auto" w:fill="FFFF00"/>
        </w:rPr>
        <w:t>flawed argument</w:t>
      </w:r>
      <w:r>
        <w:rPr>
          <w:color w:val="000000"/>
        </w:rPr>
        <w:t> </w:t>
      </w:r>
      <w:r>
        <w:rPr>
          <w:color w:val="000000"/>
          <w:u w:val="single"/>
          <w:shd w:val="clear" w:color="auto" w:fill="FFFF00"/>
        </w:rPr>
        <w:t>for focusing on reducing s-risk</w:t>
      </w:r>
      <w:r>
        <w:rPr>
          <w:color w:val="000000"/>
        </w:rPr>
        <w:t>. (I’m not claiming that anyone has advanced such an argument about either s-risks or x-risks.) This flawed argument </w:t>
      </w:r>
      <w:r>
        <w:rPr>
          <w:color w:val="000000"/>
          <w:u w:val="single"/>
          <w:shd w:val="clear" w:color="auto" w:fill="FFFF00"/>
        </w:rPr>
        <w:t>goes</w:t>
      </w:r>
      <w:r>
        <w:rPr>
          <w:color w:val="000000"/>
        </w:rPr>
        <w:t> as follows.</w:t>
      </w:r>
    </w:p>
    <w:p w14:paraId="14A34237" w14:textId="77777777" w:rsidR="002F7C5B" w:rsidRDefault="002F7C5B" w:rsidP="002F7C5B">
      <w:pPr>
        <w:spacing w:line="235" w:lineRule="atLeast"/>
        <w:rPr>
          <w:color w:val="000000"/>
        </w:rPr>
      </w:pPr>
      <w:r>
        <w:rPr>
          <w:color w:val="000000"/>
        </w:rPr>
        <w:t>Premise 1: The best thing to do is to </w:t>
      </w:r>
      <w:r>
        <w:rPr>
          <w:color w:val="000000"/>
          <w:u w:val="single"/>
          <w:shd w:val="clear" w:color="auto" w:fill="FFFF00"/>
        </w:rPr>
        <w:t>prevent</w:t>
      </w:r>
      <w:r>
        <w:rPr>
          <w:color w:val="000000"/>
        </w:rPr>
        <w:t> the </w:t>
      </w:r>
      <w:r>
        <w:rPr>
          <w:color w:val="000000"/>
          <w:u w:val="single"/>
          <w:shd w:val="clear" w:color="auto" w:fill="FFFF00"/>
        </w:rPr>
        <w:t>worst risks</w:t>
      </w:r>
    </w:p>
    <w:p w14:paraId="562FE40A" w14:textId="77777777" w:rsidR="002F7C5B" w:rsidRDefault="002F7C5B" w:rsidP="002F7C5B">
      <w:pPr>
        <w:spacing w:line="235" w:lineRule="atLeast"/>
        <w:rPr>
          <w:color w:val="000000"/>
        </w:rPr>
      </w:pPr>
      <w:r>
        <w:rPr>
          <w:color w:val="000000"/>
        </w:rPr>
        <w:t>Premise 2: </w:t>
      </w:r>
      <w:r>
        <w:rPr>
          <w:color w:val="000000"/>
          <w:u w:val="single"/>
          <w:shd w:val="clear" w:color="auto" w:fill="FFFF00"/>
        </w:rPr>
        <w:t>S-risks are</w:t>
      </w:r>
      <w:r>
        <w:rPr>
          <w:color w:val="000000"/>
        </w:rPr>
        <w:t> the </w:t>
      </w:r>
      <w:r>
        <w:rPr>
          <w:color w:val="000000"/>
          <w:u w:val="single"/>
          <w:shd w:val="clear" w:color="auto" w:fill="FFFF00"/>
        </w:rPr>
        <w:t>worst</w:t>
      </w:r>
      <w:r>
        <w:rPr>
          <w:color w:val="000000"/>
        </w:rPr>
        <w:t> risks</w:t>
      </w:r>
    </w:p>
    <w:p w14:paraId="064C25FC" w14:textId="77777777" w:rsidR="002F7C5B" w:rsidRDefault="002F7C5B" w:rsidP="002F7C5B">
      <w:pPr>
        <w:spacing w:line="235" w:lineRule="atLeast"/>
        <w:rPr>
          <w:color w:val="000000"/>
        </w:rPr>
      </w:pPr>
      <w:r>
        <w:rPr>
          <w:color w:val="000000"/>
        </w:rPr>
        <w:t>Conclusion: The </w:t>
      </w:r>
      <w:r>
        <w:rPr>
          <w:color w:val="000000"/>
          <w:u w:val="single"/>
          <w:shd w:val="clear" w:color="auto" w:fill="FFFF00"/>
        </w:rPr>
        <w:t>best thing</w:t>
      </w:r>
      <w:r>
        <w:rPr>
          <w:color w:val="000000"/>
        </w:rPr>
        <w:t> to do </w:t>
      </w:r>
      <w:r>
        <w:rPr>
          <w:color w:val="000000"/>
          <w:u w:val="single"/>
          <w:shd w:val="clear" w:color="auto" w:fill="FFFF00"/>
        </w:rPr>
        <w:t>is</w:t>
      </w:r>
      <w:r>
        <w:rPr>
          <w:color w:val="000000"/>
        </w:rPr>
        <w:t> to </w:t>
      </w:r>
      <w:r>
        <w:rPr>
          <w:color w:val="000000"/>
          <w:u w:val="single"/>
          <w:shd w:val="clear" w:color="auto" w:fill="FFFF00"/>
        </w:rPr>
        <w:t>prevent s-risk</w:t>
      </w:r>
    </w:p>
    <w:p w14:paraId="3259D990" w14:textId="77777777" w:rsidR="002F7C5B" w:rsidRDefault="002F7C5B" w:rsidP="002F7C5B">
      <w:pPr>
        <w:spacing w:line="235" w:lineRule="atLeast"/>
        <w:rPr>
          <w:color w:val="000000"/>
        </w:rPr>
      </w:pPr>
      <w:r>
        <w:rPr>
          <w:color w:val="000000"/>
        </w:rPr>
        <w:t>I said that </w:t>
      </w:r>
      <w:r>
        <w:rPr>
          <w:b/>
          <w:bCs/>
          <w:color w:val="000000"/>
          <w:u w:val="single"/>
          <w:shd w:val="clear" w:color="auto" w:fill="FFFF00"/>
        </w:rPr>
        <w:t>this</w:t>
      </w:r>
      <w:r>
        <w:rPr>
          <w:color w:val="000000"/>
        </w:rPr>
        <w:t> </w:t>
      </w:r>
      <w:r>
        <w:rPr>
          <w:color w:val="000000"/>
          <w:u w:val="single"/>
        </w:rPr>
        <w:t>argument</w:t>
      </w:r>
      <w:r>
        <w:rPr>
          <w:color w:val="000000"/>
        </w:rPr>
        <w:t> </w:t>
      </w:r>
      <w:r>
        <w:rPr>
          <w:b/>
          <w:bCs/>
          <w:color w:val="000000"/>
          <w:u w:val="single"/>
          <w:shd w:val="clear" w:color="auto" w:fill="FFFF00"/>
        </w:rPr>
        <w:t>isn’t sound.</w:t>
      </w:r>
      <w:r>
        <w:rPr>
          <w:color w:val="000000"/>
        </w:rPr>
        <w:t> Why is that?</w:t>
      </w:r>
    </w:p>
    <w:p w14:paraId="3BFC38D0" w14:textId="77777777" w:rsidR="002F7C5B" w:rsidRDefault="002F7C5B" w:rsidP="002F7C5B">
      <w:pPr>
        <w:spacing w:line="235" w:lineRule="atLeast"/>
        <w:rPr>
          <w:color w:val="000000"/>
        </w:rPr>
      </w:pPr>
      <w:r>
        <w:rPr>
          <w:color w:val="000000"/>
        </w:rPr>
        <w:t>Before delving into this, let’s get one potential source of ambiguity out of the way. On one reading, premise 1 could be a value judgment. In this sense, it could mean that, whatever you expect to happen in the future, you think there is a specific reason to prioritize averting the worst possible outcomes. There is a lot one could say about the pros and cons as well as about the implications of such views, but this is not the sense of premise 1 I’m going to talk about. In any case, I don’t think any purely value-based reading of premise 1 suffices to get this argument off the ground. More generally, I believe that your values can give you substantial or even decisive reasons to focus on s-risk, but I’ll leave it at that.</w:t>
      </w:r>
    </w:p>
    <w:p w14:paraId="561C52B0" w14:textId="77777777" w:rsidR="002F7C5B" w:rsidRDefault="002F7C5B" w:rsidP="002F7C5B">
      <w:pPr>
        <w:spacing w:line="235" w:lineRule="atLeast"/>
        <w:rPr>
          <w:color w:val="000000"/>
        </w:rPr>
      </w:pPr>
      <w:r>
        <w:rPr>
          <w:color w:val="000000"/>
        </w:rPr>
        <w:t>What I want to focus on instead is that, (nearly) no matter your values, premise 1 is false. Or at least it’s false if, by “the worst risks”, we understand what we’ve talked about so far, that is, badness along the dimensions of scope and severity.</w:t>
      </w:r>
    </w:p>
    <w:p w14:paraId="179CFC96" w14:textId="77777777" w:rsidR="002F7C5B" w:rsidRDefault="002F7C5B" w:rsidP="002F7C5B">
      <w:pPr>
        <w:spacing w:line="235" w:lineRule="atLeast"/>
        <w:rPr>
          <w:color w:val="000000"/>
        </w:rPr>
      </w:pPr>
      <w:r>
        <w:rPr>
          <w:color w:val="000000"/>
          <w:u w:val="single"/>
          <w:shd w:val="clear" w:color="auto" w:fill="FFFF00"/>
        </w:rPr>
        <w:t>When trying to find</w:t>
      </w:r>
      <w:r>
        <w:rPr>
          <w:color w:val="000000"/>
        </w:rPr>
        <w:t> the </w:t>
      </w:r>
      <w:r>
        <w:rPr>
          <w:color w:val="000000"/>
          <w:u w:val="single"/>
          <w:shd w:val="clear" w:color="auto" w:fill="FFFF00"/>
        </w:rPr>
        <w:t>action with</w:t>
      </w:r>
      <w:r>
        <w:rPr>
          <w:color w:val="000000"/>
        </w:rPr>
        <w:t> the </w:t>
      </w:r>
      <w:r>
        <w:rPr>
          <w:color w:val="000000"/>
          <w:u w:val="single"/>
          <w:shd w:val="clear" w:color="auto" w:fill="FFFF00"/>
        </w:rPr>
        <w:t>highest ethical impact</w:t>
      </w:r>
      <w:r>
        <w:rPr>
          <w:color w:val="000000"/>
        </w:rPr>
        <w:t> </w:t>
      </w:r>
      <w:r>
        <w:rPr>
          <w:color w:val="000000"/>
          <w:u w:val="single"/>
          <w:shd w:val="clear" w:color="auto" w:fill="FFFF00"/>
        </w:rPr>
        <w:t>there are</w:t>
      </w:r>
      <w:r>
        <w:rPr>
          <w:color w:val="000000"/>
        </w:rPr>
        <w:t>, </w:t>
      </w:r>
      <w:r>
        <w:rPr>
          <w:color w:val="000000"/>
          <w:u w:val="single"/>
        </w:rPr>
        <w:t>of course</w:t>
      </w:r>
      <w:r>
        <w:rPr>
          <w:color w:val="000000"/>
        </w:rPr>
        <w:t>, </w:t>
      </w:r>
      <w:r>
        <w:rPr>
          <w:b/>
          <w:bCs/>
          <w:color w:val="000000"/>
          <w:u w:val="single"/>
          <w:shd w:val="clear" w:color="auto" w:fill="FFFF00"/>
        </w:rPr>
        <w:t>more relevant criteria</w:t>
      </w:r>
      <w:r>
        <w:rPr>
          <w:color w:val="000000"/>
        </w:rPr>
        <w:t> </w:t>
      </w:r>
      <w:r>
        <w:rPr>
          <w:color w:val="000000"/>
          <w:u w:val="single"/>
          <w:shd w:val="clear" w:color="auto" w:fill="FFFF00"/>
        </w:rPr>
        <w:t>than scope and severity</w:t>
      </w:r>
      <w:r>
        <w:rPr>
          <w:color w:val="000000"/>
        </w:rPr>
        <w:t> </w:t>
      </w:r>
      <w:r>
        <w:rPr>
          <w:color w:val="000000"/>
          <w:u w:val="single"/>
        </w:rPr>
        <w:t>of a risk</w:t>
      </w:r>
      <w:r>
        <w:rPr>
          <w:color w:val="000000"/>
        </w:rPr>
        <w:t>. </w:t>
      </w:r>
      <w:r>
        <w:rPr>
          <w:color w:val="000000"/>
          <w:u w:val="single"/>
          <w:shd w:val="clear" w:color="auto" w:fill="FFFF00"/>
        </w:rPr>
        <w:t>What’s missing</w:t>
      </w:r>
      <w:r>
        <w:rPr>
          <w:color w:val="000000"/>
        </w:rPr>
        <w:t> </w:t>
      </w:r>
      <w:r>
        <w:rPr>
          <w:color w:val="000000"/>
          <w:u w:val="single"/>
          <w:shd w:val="clear" w:color="auto" w:fill="FFFF00"/>
        </w:rPr>
        <w:t>are</w:t>
      </w:r>
      <w:r>
        <w:rPr>
          <w:color w:val="000000"/>
        </w:rPr>
        <w:t> a risk’s </w:t>
      </w:r>
      <w:r>
        <w:rPr>
          <w:b/>
          <w:bCs/>
          <w:color w:val="000000"/>
          <w:u w:val="single"/>
          <w:shd w:val="clear" w:color="auto" w:fill="FFFF00"/>
        </w:rPr>
        <w:t>probability</w:t>
      </w:r>
      <w:r>
        <w:rPr>
          <w:color w:val="000000"/>
        </w:rPr>
        <w:t>; the </w:t>
      </w:r>
      <w:r>
        <w:rPr>
          <w:b/>
          <w:bCs/>
          <w:color w:val="000000"/>
          <w:u w:val="single"/>
          <w:shd w:val="clear" w:color="auto" w:fill="FFFF00"/>
        </w:rPr>
        <w:t>tractability</w:t>
      </w:r>
      <w:r>
        <w:rPr>
          <w:color w:val="000000"/>
        </w:rPr>
        <w:t> </w:t>
      </w:r>
      <w:r>
        <w:rPr>
          <w:color w:val="000000"/>
          <w:u w:val="single"/>
          <w:shd w:val="clear" w:color="auto" w:fill="FFFF00"/>
        </w:rPr>
        <w:t>of preventing it</w:t>
      </w:r>
      <w:r>
        <w:rPr>
          <w:color w:val="000000"/>
        </w:rPr>
        <w:t>; </w:t>
      </w:r>
      <w:r>
        <w:rPr>
          <w:color w:val="000000"/>
          <w:u w:val="single"/>
          <w:shd w:val="clear" w:color="auto" w:fill="FFFF00"/>
        </w:rPr>
        <w:t>and</w:t>
      </w:r>
      <w:r>
        <w:rPr>
          <w:color w:val="000000"/>
        </w:rPr>
        <w:t> its </w:t>
      </w:r>
      <w:r>
        <w:rPr>
          <w:b/>
          <w:bCs/>
          <w:color w:val="000000"/>
          <w:u w:val="single"/>
          <w:shd w:val="clear" w:color="auto" w:fill="FFFF00"/>
        </w:rPr>
        <w:t>neglectedness</w:t>
      </w:r>
      <w:r>
        <w:rPr>
          <w:color w:val="000000"/>
        </w:rPr>
        <w:t>. </w:t>
      </w:r>
      <w:r>
        <w:rPr>
          <w:color w:val="000000"/>
          <w:u w:val="single"/>
          <w:shd w:val="clear" w:color="auto" w:fill="FFFF00"/>
        </w:rPr>
        <w:t>S-risks are</w:t>
      </w:r>
      <w:r>
        <w:rPr>
          <w:color w:val="000000"/>
        </w:rPr>
        <w:t> by definition the </w:t>
      </w:r>
      <w:r>
        <w:rPr>
          <w:color w:val="000000"/>
          <w:u w:val="single"/>
          <w:shd w:val="clear" w:color="auto" w:fill="FFFF00"/>
        </w:rPr>
        <w:t>worst</w:t>
      </w:r>
      <w:r>
        <w:rPr>
          <w:color w:val="000000"/>
        </w:rPr>
        <w:t> risks </w:t>
      </w:r>
      <w:r>
        <w:rPr>
          <w:color w:val="000000"/>
          <w:u w:val="single"/>
          <w:shd w:val="clear" w:color="auto" w:fill="FFFF00"/>
        </w:rPr>
        <w:t>in terms of scope and severity</w:t>
      </w:r>
      <w:r>
        <w:rPr>
          <w:color w:val="000000"/>
        </w:rPr>
        <w:t>, </w:t>
      </w:r>
      <w:r>
        <w:rPr>
          <w:color w:val="000000"/>
          <w:u w:val="single"/>
          <w:shd w:val="clear" w:color="auto" w:fill="FFFF00"/>
        </w:rPr>
        <w:t>but</w:t>
      </w:r>
      <w:r>
        <w:rPr>
          <w:color w:val="000000"/>
        </w:rPr>
        <w:t> </w:t>
      </w:r>
      <w:r>
        <w:rPr>
          <w:b/>
          <w:bCs/>
          <w:color w:val="000000"/>
          <w:u w:val="single"/>
          <w:shd w:val="clear" w:color="auto" w:fill="FFFF00"/>
        </w:rPr>
        <w:t>not necessarily</w:t>
      </w:r>
      <w:r>
        <w:rPr>
          <w:color w:val="000000"/>
        </w:rPr>
        <w:t> in terms of </w:t>
      </w:r>
      <w:r>
        <w:rPr>
          <w:b/>
          <w:bCs/>
          <w:color w:val="000000"/>
          <w:u w:val="single"/>
          <w:shd w:val="clear" w:color="auto" w:fill="FFFF00"/>
        </w:rPr>
        <w:t>probability</w:t>
      </w:r>
      <w:r>
        <w:rPr>
          <w:color w:val="000000"/>
        </w:rPr>
        <w:t>, </w:t>
      </w:r>
      <w:r>
        <w:rPr>
          <w:b/>
          <w:bCs/>
          <w:color w:val="000000"/>
          <w:u w:val="single"/>
          <w:shd w:val="clear" w:color="auto" w:fill="FFFF00"/>
        </w:rPr>
        <w:t>tractability</w:t>
      </w:r>
      <w:r>
        <w:rPr>
          <w:color w:val="000000"/>
        </w:rPr>
        <w:t>, </w:t>
      </w:r>
      <w:r>
        <w:rPr>
          <w:color w:val="000000"/>
          <w:u w:val="single"/>
        </w:rPr>
        <w:t>and</w:t>
      </w:r>
      <w:r>
        <w:rPr>
          <w:color w:val="000000"/>
        </w:rPr>
        <w:t> </w:t>
      </w:r>
      <w:r>
        <w:rPr>
          <w:b/>
          <w:bCs/>
          <w:color w:val="000000"/>
          <w:u w:val="single"/>
        </w:rPr>
        <w:t>neglectedness</w:t>
      </w:r>
      <w:r>
        <w:rPr>
          <w:color w:val="000000"/>
        </w:rPr>
        <w:t>.</w:t>
      </w:r>
    </w:p>
    <w:p w14:paraId="7F3FFA83" w14:textId="4F83205C" w:rsidR="002F7C5B" w:rsidRPr="002F7C5B" w:rsidRDefault="002F7C5B" w:rsidP="002F7C5B">
      <w:pPr>
        <w:spacing w:line="235" w:lineRule="atLeast"/>
        <w:rPr>
          <w:color w:val="000000"/>
        </w:rPr>
      </w:pPr>
      <w:r>
        <w:rPr>
          <w:color w:val="000000"/>
          <w:u w:val="single"/>
          <w:shd w:val="clear" w:color="auto" w:fill="FFFF00"/>
        </w:rPr>
        <w:t>These</w:t>
      </w:r>
      <w:r>
        <w:rPr>
          <w:color w:val="000000"/>
        </w:rPr>
        <w:t> </w:t>
      </w:r>
      <w:r>
        <w:rPr>
          <w:color w:val="000000"/>
          <w:u w:val="single"/>
        </w:rPr>
        <w:t>additional criteria</w:t>
      </w:r>
      <w:r>
        <w:rPr>
          <w:color w:val="000000"/>
        </w:rPr>
        <w:t> </w:t>
      </w:r>
      <w:r>
        <w:rPr>
          <w:b/>
          <w:bCs/>
          <w:color w:val="000000"/>
          <w:u w:val="single"/>
          <w:shd w:val="clear" w:color="auto" w:fill="FFFF00"/>
        </w:rPr>
        <w:t>are clearly relevant</w:t>
      </w:r>
      <w:r>
        <w:rPr>
          <w:color w:val="000000"/>
        </w:rPr>
        <w:t>. </w:t>
      </w:r>
      <w:r>
        <w:rPr>
          <w:color w:val="000000"/>
          <w:u w:val="single"/>
        </w:rPr>
        <w:t>For example,</w:t>
      </w:r>
      <w:r>
        <w:rPr>
          <w:color w:val="000000"/>
        </w:rPr>
        <w:t> </w:t>
      </w:r>
      <w:r>
        <w:rPr>
          <w:color w:val="000000"/>
          <w:u w:val="single"/>
          <w:shd w:val="clear" w:color="auto" w:fill="FFFF00"/>
        </w:rPr>
        <w:t>if s-risks</w:t>
      </w:r>
      <w:r>
        <w:rPr>
          <w:color w:val="000000"/>
        </w:rPr>
        <w:t> </w:t>
      </w:r>
      <w:r>
        <w:rPr>
          <w:color w:val="000000"/>
          <w:u w:val="single"/>
        </w:rPr>
        <w:t>turned out to</w:t>
      </w:r>
      <w:r>
        <w:rPr>
          <w:color w:val="000000"/>
        </w:rPr>
        <w:t> </w:t>
      </w:r>
      <w:r>
        <w:rPr>
          <w:color w:val="000000"/>
          <w:u w:val="single"/>
          <w:shd w:val="clear" w:color="auto" w:fill="FFFF00"/>
        </w:rPr>
        <w:t>have</w:t>
      </w:r>
      <w:r>
        <w:rPr>
          <w:color w:val="000000"/>
        </w:rPr>
        <w:t> </w:t>
      </w:r>
      <w:r>
        <w:rPr>
          <w:color w:val="000000"/>
          <w:u w:val="single"/>
          <w:shd w:val="clear" w:color="auto" w:fill="FFFF00"/>
        </w:rPr>
        <w:t>probability zero,</w:t>
      </w:r>
      <w:r>
        <w:rPr>
          <w:color w:val="000000"/>
        </w:rPr>
        <w:t> </w:t>
      </w:r>
      <w:r>
        <w:rPr>
          <w:color w:val="000000"/>
          <w:u w:val="single"/>
          <w:shd w:val="clear" w:color="auto" w:fill="FFFF00"/>
        </w:rPr>
        <w:t>or</w:t>
      </w:r>
      <w:r>
        <w:rPr>
          <w:color w:val="000000"/>
        </w:rPr>
        <w:t> </w:t>
      </w:r>
      <w:r>
        <w:rPr>
          <w:color w:val="000000"/>
          <w:u w:val="single"/>
        </w:rPr>
        <w:t>if</w:t>
      </w:r>
      <w:r>
        <w:rPr>
          <w:color w:val="000000"/>
        </w:rPr>
        <w:t> </w:t>
      </w:r>
      <w:r>
        <w:rPr>
          <w:color w:val="000000"/>
          <w:u w:val="single"/>
          <w:shd w:val="clear" w:color="auto" w:fill="FFFF00"/>
        </w:rPr>
        <w:t>reducing them was</w:t>
      </w:r>
      <w:r>
        <w:rPr>
          <w:color w:val="000000"/>
        </w:rPr>
        <w:t> </w:t>
      </w:r>
      <w:r>
        <w:rPr>
          <w:color w:val="000000"/>
          <w:u w:val="single"/>
        </w:rPr>
        <w:t>completely</w:t>
      </w:r>
      <w:r>
        <w:rPr>
          <w:color w:val="000000"/>
        </w:rPr>
        <w:t> </w:t>
      </w:r>
      <w:r>
        <w:rPr>
          <w:color w:val="000000"/>
          <w:u w:val="single"/>
          <w:shd w:val="clear" w:color="auto" w:fill="FFFF00"/>
        </w:rPr>
        <w:t>intractable</w:t>
      </w:r>
      <w:r>
        <w:rPr>
          <w:color w:val="000000"/>
        </w:rPr>
        <w:t>, </w:t>
      </w:r>
      <w:r>
        <w:rPr>
          <w:color w:val="000000"/>
          <w:u w:val="single"/>
          <w:shd w:val="clear" w:color="auto" w:fill="FFFF00"/>
        </w:rPr>
        <w:t>it wouldn’t</w:t>
      </w:r>
      <w:r>
        <w:rPr>
          <w:color w:val="000000"/>
        </w:rPr>
        <w:t> </w:t>
      </w:r>
      <w:r>
        <w:rPr>
          <w:color w:val="000000"/>
          <w:u w:val="single"/>
          <w:shd w:val="clear" w:color="auto" w:fill="FFFF00"/>
        </w:rPr>
        <w:t>make</w:t>
      </w:r>
      <w:r>
        <w:rPr>
          <w:color w:val="000000"/>
        </w:rPr>
        <w:t> </w:t>
      </w:r>
      <w:r>
        <w:rPr>
          <w:b/>
          <w:bCs/>
          <w:color w:val="000000"/>
          <w:u w:val="single"/>
          <w:shd w:val="clear" w:color="auto" w:fill="FFFF00"/>
        </w:rPr>
        <w:t>any sense</w:t>
      </w:r>
      <w:r>
        <w:rPr>
          <w:color w:val="000000"/>
        </w:rPr>
        <w:t> </w:t>
      </w:r>
      <w:r>
        <w:rPr>
          <w:color w:val="000000"/>
          <w:u w:val="single"/>
          <w:shd w:val="clear" w:color="auto" w:fill="FFFF00"/>
        </w:rPr>
        <w:t>to try to reduce them</w:t>
      </w:r>
      <w:r>
        <w:rPr>
          <w:color w:val="000000"/>
          <w:u w:val="single"/>
        </w:rPr>
        <w:t>.</w:t>
      </w:r>
    </w:p>
    <w:p w14:paraId="3B14B392" w14:textId="703A14E1" w:rsidR="002F7C5B" w:rsidRPr="005D5785" w:rsidRDefault="002F7C5B" w:rsidP="002F7C5B">
      <w:pPr>
        <w:pStyle w:val="Heading4"/>
        <w:rPr>
          <w:rFonts w:cs="Calibri"/>
          <w:bCs/>
        </w:rPr>
      </w:pPr>
      <w:r w:rsidRPr="005D5785">
        <w:rPr>
          <w:rFonts w:cs="Calibri"/>
          <w:bCs/>
        </w:rPr>
        <w:t>Infinite future gens balances out infinite suffering.</w:t>
      </w:r>
    </w:p>
    <w:p w14:paraId="2439CDCB" w14:textId="77777777" w:rsidR="002F7C5B" w:rsidRDefault="002F7C5B" w:rsidP="002F7C5B">
      <w:r>
        <w:rPr>
          <w:rStyle w:val="Style13ptBold"/>
        </w:rPr>
        <w:t>Torres 17</w:t>
      </w:r>
      <w:r>
        <w:t xml:space="preserve"> – Phil Torres, Phil Torres is an author, Affiliate Scholar at the Institute for Ethics and Emerging Technologies, and founder of the X-Risks Institute. [An Emerging Field, Chapter 1 of </w:t>
      </w:r>
      <w:r>
        <w:rPr>
          <w:i/>
          <w:iCs/>
        </w:rPr>
        <w:t>Morality, Foresight, and Human Flourishing: An Introduction to Existential Risks Risks</w:t>
      </w:r>
      <w:r>
        <w:t>, Pitchstone Publishing]//BPS</w:t>
      </w:r>
    </w:p>
    <w:p w14:paraId="5898B1D9" w14:textId="77777777" w:rsidR="002F7C5B" w:rsidRDefault="002F7C5B" w:rsidP="002F7C5B">
      <w:r>
        <w:rPr>
          <w:rStyle w:val="StyleUnderline"/>
        </w:rPr>
        <w:t>This leads Bostrom to argue</w:t>
      </w:r>
      <w:r>
        <w:t xml:space="preserve"> that </w:t>
      </w:r>
      <w:r>
        <w:rPr>
          <w:rStyle w:val="StyleUnderline"/>
        </w:rPr>
        <w:t xml:space="preserve">“the loss in </w:t>
      </w:r>
      <w:r>
        <w:rPr>
          <w:rStyle w:val="Emphasis"/>
        </w:rPr>
        <w:t>expected value</w:t>
      </w:r>
      <w:r>
        <w:rPr>
          <w:rStyle w:val="StyleUnderline"/>
        </w:rPr>
        <w:t xml:space="preserve"> resulting from </w:t>
      </w:r>
      <w:r>
        <w:rPr>
          <w:rStyle w:val="Emphasis"/>
        </w:rPr>
        <w:t>an existential catastrophe</w:t>
      </w:r>
      <w:r>
        <w:rPr>
          <w:rStyle w:val="StyleUnderline"/>
        </w:rPr>
        <w:t xml:space="preserve"> is </w:t>
      </w:r>
      <w:r>
        <w:rPr>
          <w:rStyle w:val="Emphasis"/>
        </w:rPr>
        <w:t>so enormous</w:t>
      </w:r>
      <w:r>
        <w:t xml:space="preserve"> that the objective of </w:t>
      </w:r>
      <w:r>
        <w:rPr>
          <w:rStyle w:val="StyleUnderline"/>
        </w:rPr>
        <w:t xml:space="preserve">reducing existential risks should be </w:t>
      </w:r>
      <w:r>
        <w:rPr>
          <w:rStyle w:val="Emphasis"/>
        </w:rPr>
        <w:t>a dominant consideration</w:t>
      </w:r>
      <w:r>
        <w:rPr>
          <w:rStyle w:val="StyleUnderline"/>
        </w:rPr>
        <w:t xml:space="preserve"> whenever we act out of </w:t>
      </w:r>
      <w:r>
        <w:rPr>
          <w:rStyle w:val="Emphasis"/>
        </w:rPr>
        <w:t>an impersonal concern</w:t>
      </w:r>
      <w:r>
        <w:rPr>
          <w:rStyle w:val="StyleUnderline"/>
        </w:rPr>
        <w:t xml:space="preserve"> for humankind as a whole.”</w:t>
      </w:r>
      <w:r>
        <w:t xml:space="preserve"> In other words, we should behave according to the following “rule of thumb for such impersonal moral action,” dubbed Maxipok:</w:t>
      </w:r>
    </w:p>
    <w:p w14:paraId="74EBA826" w14:textId="77777777" w:rsidR="002F7C5B" w:rsidRDefault="002F7C5B" w:rsidP="002F7C5B">
      <w:pPr>
        <w:ind w:left="720"/>
      </w:pPr>
      <w:r w:rsidRPr="001079B9">
        <w:rPr>
          <w:rStyle w:val="StyleUnderline"/>
          <w:highlight w:val="cyan"/>
        </w:rPr>
        <w:t>Maximize</w:t>
      </w:r>
      <w:r>
        <w:rPr>
          <w:rStyle w:val="StyleUnderline"/>
        </w:rPr>
        <w:t xml:space="preserve"> the probability of an “OK </w:t>
      </w:r>
      <w:r w:rsidRPr="001079B9">
        <w:rPr>
          <w:rStyle w:val="StyleUnderline"/>
          <w:highlight w:val="cyan"/>
        </w:rPr>
        <w:t>outcome</w:t>
      </w:r>
      <w:r>
        <w:rPr>
          <w:rStyle w:val="StyleUnderline"/>
        </w:rPr>
        <w:t>,”</w:t>
      </w:r>
      <w:r>
        <w:t xml:space="preserve"> where an OK outcome is any outcome </w:t>
      </w:r>
      <w:r w:rsidRPr="001079B9">
        <w:rPr>
          <w:rStyle w:val="StyleUnderline"/>
          <w:highlight w:val="cyan"/>
        </w:rPr>
        <w:t xml:space="preserve">that avoids </w:t>
      </w:r>
      <w:r w:rsidRPr="001079B9">
        <w:rPr>
          <w:rStyle w:val="Emphasis"/>
          <w:highlight w:val="cyan"/>
        </w:rPr>
        <w:t>existential catastrophe</w:t>
      </w:r>
      <w:r>
        <w:t>.64</w:t>
      </w:r>
    </w:p>
    <w:p w14:paraId="0F9E9D3D" w14:textId="77777777" w:rsidR="002F7C5B" w:rsidRDefault="002F7C5B" w:rsidP="002F7C5B">
      <w:r>
        <w:t>One can think of our predicament as follows: the present moment—a century that the Long Now Foundation writes as “02000” to encourage “deep time” thinking—is a narrow foundation upon which an extremely tall skyscraper rests.65 The entire future of humanity resides in this skyscraper, towering above us, stretching far beyond the clouds. If this foundation were to fail, the whole building would come crashing to the ground. Since this would be astronomically bad according to the above thesis, it behooves us to do everything possible to ensure that the foundation remains intact. The future depends crucially on the decisions we make today, just as the present depends on the decisions made by our ancestors, and this is a moral burden that everyone should feel pressing down upon their shoulders.66</w:t>
      </w:r>
    </w:p>
    <w:p w14:paraId="5302E222" w14:textId="77777777" w:rsidR="002F7C5B" w:rsidRDefault="002F7C5B" w:rsidP="002F7C5B">
      <w:r>
        <w:t xml:space="preserve">While one might accept that every human perishing tomorrow would be an unthinkable catastrophe, one might also object that there is no particular reason to value the lives of people who do not yet exist. Why should current people care about generations that are born 100, 10,000, or even 100 million years from today? What obligations do we really have to future people in some far-off, exotic futureland? Many </w:t>
      </w:r>
      <w:r>
        <w:rPr>
          <w:rStyle w:val="Emphasis"/>
        </w:rPr>
        <w:t xml:space="preserve">moral </w:t>
      </w:r>
      <w:r w:rsidRPr="001079B9">
        <w:rPr>
          <w:rStyle w:val="Emphasis"/>
          <w:highlight w:val="cyan"/>
        </w:rPr>
        <w:t>philosophers</w:t>
      </w:r>
      <w:r w:rsidRPr="001079B9">
        <w:rPr>
          <w:rStyle w:val="StyleUnderline"/>
          <w:highlight w:val="cyan"/>
        </w:rPr>
        <w:t xml:space="preserve"> respond</w:t>
      </w:r>
      <w:r>
        <w:t xml:space="preserve"> that </w:t>
      </w:r>
      <w:r w:rsidRPr="001079B9">
        <w:rPr>
          <w:rStyle w:val="Emphasis"/>
          <w:highlight w:val="cyan"/>
        </w:rPr>
        <w:t>when</w:t>
      </w:r>
      <w:r w:rsidRPr="001079B9">
        <w:rPr>
          <w:rStyle w:val="StyleUnderline"/>
          <w:highlight w:val="cyan"/>
        </w:rPr>
        <w:t xml:space="preserve"> one exists should be </w:t>
      </w:r>
      <w:r w:rsidRPr="001079B9">
        <w:rPr>
          <w:rStyle w:val="Emphasis"/>
          <w:highlight w:val="cyan"/>
        </w:rPr>
        <w:t>irrelevant</w:t>
      </w:r>
      <w:r w:rsidRPr="001079B9">
        <w:rPr>
          <w:rStyle w:val="StyleUnderline"/>
          <w:highlight w:val="cyan"/>
        </w:rPr>
        <w:t xml:space="preserve"> to</w:t>
      </w:r>
      <w:r>
        <w:rPr>
          <w:rStyle w:val="StyleUnderline"/>
        </w:rPr>
        <w:t xml:space="preserve"> that person’s </w:t>
      </w:r>
      <w:r w:rsidRPr="001079B9">
        <w:rPr>
          <w:rStyle w:val="Emphasis"/>
          <w:highlight w:val="cyan"/>
        </w:rPr>
        <w:t>moral status</w:t>
      </w:r>
      <w:r>
        <w:rPr>
          <w:rStyle w:val="StyleUnderline"/>
        </w:rPr>
        <w:t xml:space="preserve">. By analogy, </w:t>
      </w:r>
      <w:r w:rsidRPr="001079B9">
        <w:rPr>
          <w:rStyle w:val="Emphasis"/>
          <w:highlight w:val="cyan"/>
        </w:rPr>
        <w:t>where</w:t>
      </w:r>
      <w:r w:rsidRPr="001079B9">
        <w:rPr>
          <w:rStyle w:val="StyleUnderline"/>
          <w:highlight w:val="cyan"/>
        </w:rPr>
        <w:t xml:space="preserve"> one exists should be</w:t>
      </w:r>
      <w:r>
        <w:t>—it appears correct to assert—</w:t>
      </w:r>
      <w:r w:rsidRPr="001079B9">
        <w:rPr>
          <w:rStyle w:val="Emphasis"/>
          <w:highlight w:val="cyan"/>
        </w:rPr>
        <w:t>irrelevant</w:t>
      </w:r>
      <w:r>
        <w:rPr>
          <w:rStyle w:val="StyleUnderline"/>
        </w:rPr>
        <w:t xml:space="preserve"> to whether</w:t>
      </w:r>
      <w:r>
        <w:t xml:space="preserve"> or not </w:t>
      </w:r>
      <w:r>
        <w:rPr>
          <w:rStyle w:val="StyleUnderline"/>
        </w:rPr>
        <w:t xml:space="preserve">one matters </w:t>
      </w:r>
      <w:r w:rsidRPr="001079B9">
        <w:rPr>
          <w:rStyle w:val="Emphasis"/>
          <w:highlight w:val="cyan"/>
        </w:rPr>
        <w:t>ethically</w:t>
      </w:r>
      <w:r>
        <w:rPr>
          <w:rStyle w:val="StyleUnderline"/>
        </w:rPr>
        <w:t xml:space="preserve">: e.g., the suffering of a child in Johannesburg is </w:t>
      </w:r>
      <w:r>
        <w:rPr>
          <w:rStyle w:val="Emphasis"/>
        </w:rPr>
        <w:t>just as bad as</w:t>
      </w:r>
      <w:r>
        <w:t xml:space="preserve"> the </w:t>
      </w:r>
      <w:r>
        <w:rPr>
          <w:rStyle w:val="StyleUnderline"/>
        </w:rPr>
        <w:t>suffering</w:t>
      </w:r>
      <w:r>
        <w:t xml:space="preserve"> of a child </w:t>
      </w:r>
      <w:r>
        <w:rPr>
          <w:rStyle w:val="StyleUnderline"/>
        </w:rPr>
        <w:t>in</w:t>
      </w:r>
      <w:r>
        <w:t xml:space="preserve"> Copenhagen, </w:t>
      </w:r>
      <w:r>
        <w:rPr>
          <w:rStyle w:val="StyleUnderline"/>
        </w:rPr>
        <w:t>Beijing</w:t>
      </w:r>
      <w:r>
        <w:t xml:space="preserve">, or Honolulu. And </w:t>
      </w:r>
      <w:r w:rsidRPr="001079B9">
        <w:rPr>
          <w:rStyle w:val="Emphasis"/>
          <w:highlight w:val="cyan"/>
        </w:rPr>
        <w:t>since</w:t>
      </w:r>
      <w:r>
        <w:rPr>
          <w:rStyle w:val="Emphasis"/>
        </w:rPr>
        <w:t xml:space="preserve"> modern </w:t>
      </w:r>
      <w:r w:rsidRPr="001079B9">
        <w:rPr>
          <w:rStyle w:val="Emphasis"/>
          <w:highlight w:val="cyan"/>
        </w:rPr>
        <w:t>physics</w:t>
      </w:r>
      <w:r w:rsidRPr="001079B9">
        <w:rPr>
          <w:rStyle w:val="StyleUnderline"/>
          <w:highlight w:val="cyan"/>
        </w:rPr>
        <w:t xml:space="preserve"> reveals</w:t>
      </w:r>
      <w:r>
        <w:t xml:space="preserve"> that </w:t>
      </w:r>
      <w:r>
        <w:rPr>
          <w:rStyle w:val="StyleUnderline"/>
        </w:rPr>
        <w:t xml:space="preserve">space and time form </w:t>
      </w:r>
      <w:r>
        <w:rPr>
          <w:rStyle w:val="Emphasis"/>
        </w:rPr>
        <w:t>a unified four-dimensional continuum (called “</w:t>
      </w:r>
      <w:r w:rsidRPr="001079B9">
        <w:rPr>
          <w:rStyle w:val="Emphasis"/>
          <w:highlight w:val="cyan"/>
        </w:rPr>
        <w:t>spacetime</w:t>
      </w:r>
      <w:r>
        <w:rPr>
          <w:rStyle w:val="Emphasis"/>
        </w:rPr>
        <w:t>”)</w:t>
      </w:r>
      <w:r>
        <w:rPr>
          <w:rStyle w:val="StyleUnderline"/>
        </w:rPr>
        <w:t xml:space="preserve">, there don’t appear to be </w:t>
      </w:r>
      <w:r>
        <w:rPr>
          <w:rStyle w:val="Emphasis"/>
        </w:rPr>
        <w:t>any fundamental reasons</w:t>
      </w:r>
      <w:r>
        <w:rPr>
          <w:rStyle w:val="StyleUnderline"/>
        </w:rPr>
        <w:t xml:space="preserve"> for privileging </w:t>
      </w:r>
      <w:r>
        <w:rPr>
          <w:rStyle w:val="Emphasis"/>
        </w:rPr>
        <w:t>one dimension over another</w:t>
      </w:r>
      <w:r>
        <w:rPr>
          <w:rStyle w:val="StyleUnderline"/>
        </w:rPr>
        <w:t>, meaning</w:t>
      </w:r>
      <w:r>
        <w:t xml:space="preserve"> that </w:t>
      </w:r>
      <w:r>
        <w:rPr>
          <w:rStyle w:val="StyleUnderline"/>
        </w:rPr>
        <w:t xml:space="preserve">“affecting </w:t>
      </w:r>
      <w:r>
        <w:rPr>
          <w:rStyle w:val="Emphasis"/>
        </w:rPr>
        <w:t>a temporally distant individual</w:t>
      </w:r>
      <w:r>
        <w:t xml:space="preserve"> in the future </w:t>
      </w:r>
      <w:r>
        <w:rPr>
          <w:rStyle w:val="StyleUnderline"/>
        </w:rPr>
        <w:t xml:space="preserve">is similar to affecting </w:t>
      </w:r>
      <w:r>
        <w:rPr>
          <w:rStyle w:val="Emphasis"/>
        </w:rPr>
        <w:t>a spatially distant individual</w:t>
      </w:r>
      <w:r>
        <w:rPr>
          <w:rStyle w:val="StyleUnderline"/>
        </w:rPr>
        <w:t>” right now</w:t>
      </w:r>
      <w:r>
        <w:t xml:space="preserve">.67 </w:t>
      </w:r>
      <w:r w:rsidRPr="001079B9">
        <w:rPr>
          <w:rStyle w:val="StyleUnderline"/>
          <w:highlight w:val="cyan"/>
        </w:rPr>
        <w:t>If one rejects “space discounting”</w:t>
      </w:r>
      <w:r>
        <w:t xml:space="preserve"> (or devaluing the lives of people who are spatially distant from us), </w:t>
      </w:r>
      <w:r w:rsidRPr="001079B9">
        <w:rPr>
          <w:rStyle w:val="StyleUnderline"/>
          <w:highlight w:val="cyan"/>
        </w:rPr>
        <w:t>one should</w:t>
      </w:r>
      <w:r>
        <w:rPr>
          <w:rStyle w:val="StyleUnderline"/>
        </w:rPr>
        <w:t xml:space="preserve"> </w:t>
      </w:r>
      <w:r>
        <w:rPr>
          <w:rStyle w:val="Emphasis"/>
        </w:rPr>
        <w:t xml:space="preserve">also </w:t>
      </w:r>
      <w:r w:rsidRPr="001079B9">
        <w:rPr>
          <w:rStyle w:val="Emphasis"/>
          <w:highlight w:val="cyan"/>
        </w:rPr>
        <w:t>reject</w:t>
      </w:r>
      <w:r w:rsidRPr="001079B9">
        <w:rPr>
          <w:rStyle w:val="StyleUnderline"/>
          <w:highlight w:val="cyan"/>
        </w:rPr>
        <w:t xml:space="preserve"> “time discounting”</w:t>
      </w:r>
      <w:r>
        <w:t xml:space="preserve"> (or devaluing the lives of people who are temporally distant from us).</w:t>
      </w:r>
    </w:p>
    <w:p w14:paraId="30AA1C4D" w14:textId="77777777" w:rsidR="002F7C5B" w:rsidRDefault="002F7C5B" w:rsidP="002F7C5B">
      <w:r>
        <w:t xml:space="preserve">Furthermore, as the risk expert Jason Matheny observes, </w:t>
      </w:r>
      <w:r w:rsidRPr="001079B9">
        <w:rPr>
          <w:rStyle w:val="Emphasis"/>
          <w:highlight w:val="cyan"/>
        </w:rPr>
        <w:t>time discounting</w:t>
      </w:r>
      <w:r>
        <w:rPr>
          <w:rStyle w:val="StyleUnderline"/>
        </w:rPr>
        <w:t xml:space="preserve"> future lives </w:t>
      </w:r>
      <w:r w:rsidRPr="001079B9">
        <w:rPr>
          <w:rStyle w:val="StyleUnderline"/>
          <w:highlight w:val="cyan"/>
        </w:rPr>
        <w:t>yields conclusions</w:t>
      </w:r>
      <w:r>
        <w:t xml:space="preserve"> that </w:t>
      </w:r>
      <w:r w:rsidRPr="001079B9">
        <w:rPr>
          <w:rStyle w:val="StyleUnderline"/>
          <w:highlight w:val="cyan"/>
        </w:rPr>
        <w:t>“</w:t>
      </w:r>
      <w:r w:rsidRPr="001079B9">
        <w:rPr>
          <w:rStyle w:val="Emphasis"/>
          <w:highlight w:val="cyan"/>
        </w:rPr>
        <w:t>few of us</w:t>
      </w:r>
      <w:r w:rsidRPr="001079B9">
        <w:rPr>
          <w:rStyle w:val="StyleUnderline"/>
          <w:highlight w:val="cyan"/>
        </w:rPr>
        <w:t xml:space="preserve"> would accept</w:t>
      </w:r>
      <w:r>
        <w:rPr>
          <w:rStyle w:val="StyleUnderline"/>
        </w:rPr>
        <w:t xml:space="preserve"> as being ethical.”</w:t>
      </w:r>
      <w:r>
        <w:t xml:space="preserve">68 For example, </w:t>
      </w:r>
      <w:r w:rsidRPr="001079B9">
        <w:rPr>
          <w:rStyle w:val="StyleUnderline"/>
          <w:highlight w:val="cyan"/>
        </w:rPr>
        <w:t>if one were to discount</w:t>
      </w:r>
      <w:r>
        <w:t xml:space="preserve"> future “lives </w:t>
      </w:r>
      <w:r w:rsidRPr="001079B9">
        <w:rPr>
          <w:rStyle w:val="StyleUnderline"/>
          <w:highlight w:val="cyan"/>
        </w:rPr>
        <w:t>at</w:t>
      </w:r>
      <w:r>
        <w:rPr>
          <w:rStyle w:val="StyleUnderline"/>
        </w:rPr>
        <w:t xml:space="preserve"> </w:t>
      </w:r>
      <w:r>
        <w:rPr>
          <w:rStyle w:val="Emphasis"/>
        </w:rPr>
        <w:t xml:space="preserve">a </w:t>
      </w:r>
      <w:r w:rsidRPr="001079B9">
        <w:rPr>
          <w:rStyle w:val="Emphasis"/>
          <w:highlight w:val="cyan"/>
        </w:rPr>
        <w:t>5%</w:t>
      </w:r>
      <w:r>
        <w:rPr>
          <w:rStyle w:val="Emphasis"/>
        </w:rPr>
        <w:t xml:space="preserve"> annual rate</w:t>
      </w:r>
      <w:r>
        <w:t xml:space="preserve">, a life today would have greater intrinsic value than a billion lives 400 years hence”—i.e., </w:t>
      </w:r>
      <w:r w:rsidRPr="001079B9">
        <w:rPr>
          <w:rStyle w:val="Emphasis"/>
          <w:highlight w:val="cyan"/>
        </w:rPr>
        <w:t>a</w:t>
      </w:r>
      <w:r>
        <w:rPr>
          <w:rStyle w:val="Emphasis"/>
        </w:rPr>
        <w:t xml:space="preserve"> single </w:t>
      </w:r>
      <w:r w:rsidRPr="001079B9">
        <w:rPr>
          <w:rStyle w:val="Emphasis"/>
          <w:highlight w:val="cyan"/>
        </w:rPr>
        <w:t>person</w:t>
      </w:r>
      <w:r w:rsidRPr="001079B9">
        <w:rPr>
          <w:rStyle w:val="StyleUnderline"/>
          <w:highlight w:val="cyan"/>
        </w:rPr>
        <w:t xml:space="preserve"> dying </w:t>
      </w:r>
      <w:r w:rsidRPr="001079B9">
        <w:rPr>
          <w:rStyle w:val="Emphasis"/>
          <w:highlight w:val="cyan"/>
        </w:rPr>
        <w:t>this evening</w:t>
      </w:r>
      <w:r w:rsidRPr="001079B9">
        <w:rPr>
          <w:rStyle w:val="StyleUnderline"/>
          <w:highlight w:val="cyan"/>
        </w:rPr>
        <w:t xml:space="preserve"> would constitute </w:t>
      </w:r>
      <w:r w:rsidRPr="001079B9">
        <w:rPr>
          <w:rStyle w:val="Emphasis"/>
          <w:highlight w:val="cyan"/>
        </w:rPr>
        <w:t>a worse</w:t>
      </w:r>
      <w:r>
        <w:rPr>
          <w:rStyle w:val="Emphasis"/>
        </w:rPr>
        <w:t xml:space="preserve"> moral </w:t>
      </w:r>
      <w:r w:rsidRPr="001079B9">
        <w:rPr>
          <w:rStyle w:val="Emphasis"/>
          <w:highlight w:val="cyan"/>
        </w:rPr>
        <w:t>tragedy</w:t>
      </w:r>
      <w:r w:rsidRPr="001079B9">
        <w:rPr>
          <w:rStyle w:val="StyleUnderline"/>
          <w:highlight w:val="cyan"/>
        </w:rPr>
        <w:t xml:space="preserve"> than </w:t>
      </w:r>
      <w:r w:rsidRPr="001079B9">
        <w:rPr>
          <w:rStyle w:val="Emphasis"/>
          <w:highlight w:val="cyan"/>
        </w:rPr>
        <w:t>a</w:t>
      </w:r>
      <w:r>
        <w:rPr>
          <w:rStyle w:val="Emphasis"/>
        </w:rPr>
        <w:t xml:space="preserve"> global </w:t>
      </w:r>
      <w:r w:rsidRPr="001079B9">
        <w:rPr>
          <w:rStyle w:val="Emphasis"/>
          <w:highlight w:val="cyan"/>
        </w:rPr>
        <w:t>catastrophe</w:t>
      </w:r>
      <w:r w:rsidRPr="001079B9">
        <w:rPr>
          <w:rStyle w:val="StyleUnderline"/>
          <w:highlight w:val="cyan"/>
        </w:rPr>
        <w:t xml:space="preserve"> that kills </w:t>
      </w:r>
      <w:r w:rsidRPr="001079B9">
        <w:rPr>
          <w:rStyle w:val="Emphasis"/>
          <w:highlight w:val="cyan"/>
        </w:rPr>
        <w:t>1 billion</w:t>
      </w:r>
      <w:r>
        <w:rPr>
          <w:rStyle w:val="Emphasis"/>
        </w:rPr>
        <w:t xml:space="preserve"> people</w:t>
      </w:r>
      <w:r>
        <w:rPr>
          <w:rStyle w:val="StyleUnderline"/>
        </w:rPr>
        <w:t xml:space="preserve"> </w:t>
      </w:r>
      <w:r w:rsidRPr="001079B9">
        <w:rPr>
          <w:rStyle w:val="StyleUnderline"/>
          <w:highlight w:val="cyan"/>
        </w:rPr>
        <w:t xml:space="preserve">in </w:t>
      </w:r>
      <w:r w:rsidRPr="001079B9">
        <w:rPr>
          <w:rStyle w:val="Emphasis"/>
          <w:highlight w:val="cyan"/>
        </w:rPr>
        <w:t>four centuries</w:t>
      </w:r>
      <w:r>
        <w:t xml:space="preserve">.69 Similarly, a 10 percent annual discount rate would entail that one person today is equal in value to an unfathomable 4.96 x 1020 people 500 years from now.70 This line of reasoning appears to be not only misguided but outrageously wrongheaded, from which it follows that </w:t>
      </w:r>
      <w:r>
        <w:rPr>
          <w:rStyle w:val="StyleUnderline"/>
        </w:rPr>
        <w:t xml:space="preserve">discounting human lives is </w:t>
      </w:r>
      <w:r>
        <w:rPr>
          <w:rStyle w:val="Emphasis"/>
        </w:rPr>
        <w:t>deeply problematic</w:t>
      </w:r>
      <w:r>
        <w:t>.71</w:t>
      </w:r>
    </w:p>
    <w:p w14:paraId="090C89AC" w14:textId="77777777" w:rsidR="002F7C5B" w:rsidRDefault="002F7C5B" w:rsidP="002F7C5B">
      <w:r>
        <w:t>The futurist Wendell Bell offers seven additional reasons that contemporary generations have obligations to future generations. These are:</w:t>
      </w:r>
    </w:p>
    <w:p w14:paraId="410A3AD7" w14:textId="77777777" w:rsidR="002F7C5B" w:rsidRDefault="002F7C5B" w:rsidP="002F7C5B">
      <w:r>
        <w:t xml:space="preserve">(1) </w:t>
      </w:r>
      <w:r>
        <w:rPr>
          <w:rStyle w:val="StyleUnderline"/>
        </w:rPr>
        <w:t>A concern for present people implies a concern for future people. There is no “</w:t>
      </w:r>
      <w:r>
        <w:rPr>
          <w:rStyle w:val="Emphasis"/>
        </w:rPr>
        <w:t>clear demarcation</w:t>
      </w:r>
      <w:r>
        <w:rPr>
          <w:rStyle w:val="StyleUnderline"/>
        </w:rPr>
        <w:t xml:space="preserve"> … between one generation and the next,”</w:t>
      </w:r>
      <w:r>
        <w:t xml:space="preserve"> meaning that “a concern for people living now carries us a considerable way into caring about future people.” Imagine that you have children who have children. You care about your grandchildren, who will one day care about their own grandchildren. The result is an unbroken chain of caring that extends indefinitely into the future.</w:t>
      </w:r>
    </w:p>
    <w:p w14:paraId="40801C27" w14:textId="77777777" w:rsidR="002F7C5B" w:rsidRDefault="002F7C5B" w:rsidP="002F7C5B">
      <w:r>
        <w:t xml:space="preserve">(2) </w:t>
      </w:r>
      <w:r>
        <w:rPr>
          <w:rStyle w:val="Emphasis"/>
        </w:rPr>
        <w:t xml:space="preserve">Thought </w:t>
      </w:r>
      <w:r w:rsidRPr="001079B9">
        <w:rPr>
          <w:rStyle w:val="Emphasis"/>
          <w:highlight w:val="cyan"/>
        </w:rPr>
        <w:t>experiments</w:t>
      </w:r>
      <w:r>
        <w:t xml:space="preserve"> in which choosers do not know to which generation they belong </w:t>
      </w:r>
      <w:r>
        <w:rPr>
          <w:rStyle w:val="Emphasis"/>
        </w:rPr>
        <w:t xml:space="preserve">rationally </w:t>
      </w:r>
      <w:r w:rsidRPr="001079B9">
        <w:rPr>
          <w:rStyle w:val="Emphasis"/>
          <w:highlight w:val="cyan"/>
        </w:rPr>
        <w:t>imply</w:t>
      </w:r>
      <w:r w:rsidRPr="001079B9">
        <w:rPr>
          <w:rStyle w:val="StyleUnderline"/>
          <w:highlight w:val="cyan"/>
        </w:rPr>
        <w:t xml:space="preserve"> a concern for</w:t>
      </w:r>
      <w:r>
        <w:rPr>
          <w:rStyle w:val="StyleUnderline"/>
        </w:rPr>
        <w:t xml:space="preserve"> </w:t>
      </w:r>
      <w:r>
        <w:t xml:space="preserve">both present and </w:t>
      </w:r>
      <w:r w:rsidRPr="001079B9">
        <w:rPr>
          <w:rStyle w:val="StyleUnderline"/>
          <w:highlight w:val="cyan"/>
        </w:rPr>
        <w:t>future people</w:t>
      </w:r>
      <w:r>
        <w:t>. If one knows nothing about which generation one will live and is asked “to choose how each generation ought to behave, consuming now or saving and preparing for the future,” rational choosers will “allow for the well-being of both present and future generations.” (</w:t>
      </w:r>
      <w:r w:rsidRPr="001079B9">
        <w:rPr>
          <w:rStyle w:val="StyleUnderline"/>
          <w:highlight w:val="cyan"/>
        </w:rPr>
        <w:t>This</w:t>
      </w:r>
      <w:r>
        <w:t xml:space="preserve"> thought experiment </w:t>
      </w:r>
      <w:r w:rsidRPr="001079B9">
        <w:rPr>
          <w:rStyle w:val="StyleUnderline"/>
          <w:highlight w:val="cyan"/>
        </w:rPr>
        <w:t>borrows from</w:t>
      </w:r>
      <w:r>
        <w:rPr>
          <w:rStyle w:val="StyleUnderline"/>
        </w:rPr>
        <w:t xml:space="preserve"> </w:t>
      </w:r>
      <w:r>
        <w:rPr>
          <w:rStyle w:val="Emphasis"/>
        </w:rPr>
        <w:t>John Rawls’s idea</w:t>
      </w:r>
      <w:r>
        <w:rPr>
          <w:rStyle w:val="StyleUnderline"/>
        </w:rPr>
        <w:t xml:space="preserve"> of </w:t>
      </w:r>
      <w:r w:rsidRPr="001079B9">
        <w:rPr>
          <w:rStyle w:val="Emphasis"/>
          <w:highlight w:val="cyan"/>
        </w:rPr>
        <w:t>the “original position,”</w:t>
      </w:r>
      <w:r>
        <w:t xml:space="preserve"> in which </w:t>
      </w:r>
      <w:r w:rsidRPr="001079B9">
        <w:rPr>
          <w:rStyle w:val="StyleUnderline"/>
          <w:highlight w:val="cyan"/>
        </w:rPr>
        <w:t>people select principles</w:t>
      </w:r>
      <w:r>
        <w:rPr>
          <w:rStyle w:val="StyleUnderline"/>
        </w:rPr>
        <w:t xml:space="preserve"> up</w:t>
      </w:r>
      <w:r w:rsidRPr="001079B9">
        <w:rPr>
          <w:rStyle w:val="StyleUnderline"/>
          <w:highlight w:val="cyan"/>
        </w:rPr>
        <w:t>on</w:t>
      </w:r>
      <w:r>
        <w:rPr>
          <w:rStyle w:val="StyleUnderline"/>
        </w:rPr>
        <w:t xml:space="preserve"> which </w:t>
      </w:r>
      <w:r w:rsidRPr="001079B9">
        <w:rPr>
          <w:rStyle w:val="StyleUnderline"/>
          <w:highlight w:val="cyan"/>
        </w:rPr>
        <w:t>society</w:t>
      </w:r>
      <w:r>
        <w:rPr>
          <w:rStyle w:val="StyleUnderline"/>
        </w:rPr>
        <w:t xml:space="preserve"> will be based </w:t>
      </w:r>
      <w:r w:rsidRPr="001079B9">
        <w:rPr>
          <w:rStyle w:val="StyleUnderline"/>
          <w:highlight w:val="cyan"/>
        </w:rPr>
        <w:t>without knowing</w:t>
      </w:r>
      <w:r>
        <w:t xml:space="preserve"> anything about </w:t>
      </w:r>
      <w:r>
        <w:rPr>
          <w:rStyle w:val="StyleUnderline"/>
        </w:rPr>
        <w:t xml:space="preserve">their gender, ethnicity, social </w:t>
      </w:r>
      <w:r w:rsidRPr="001079B9">
        <w:rPr>
          <w:rStyle w:val="StyleUnderline"/>
          <w:highlight w:val="cyan"/>
        </w:rPr>
        <w:t>status</w:t>
      </w:r>
      <w:r>
        <w:rPr>
          <w:rStyle w:val="StyleUnderline"/>
        </w:rPr>
        <w:t>, and so on</w:t>
      </w:r>
      <w:r>
        <w:t xml:space="preserve">.72) It follows that </w:t>
      </w:r>
      <w:r>
        <w:rPr>
          <w:rStyle w:val="StyleUnderline"/>
        </w:rPr>
        <w:t>“we ought to care about</w:t>
      </w:r>
      <w:r>
        <w:t xml:space="preserve"> the well-being of </w:t>
      </w:r>
      <w:r>
        <w:rPr>
          <w:rStyle w:val="Emphasis"/>
        </w:rPr>
        <w:t>future people</w:t>
      </w:r>
      <w:r>
        <w:rPr>
          <w:rStyle w:val="StyleUnderline"/>
        </w:rPr>
        <w:t xml:space="preserve"> because that is what </w:t>
      </w:r>
      <w:r>
        <w:rPr>
          <w:rStyle w:val="Emphasis"/>
        </w:rPr>
        <w:t>rational people</w:t>
      </w:r>
      <w:r>
        <w:rPr>
          <w:rStyle w:val="StyleUnderline"/>
        </w:rPr>
        <w:t xml:space="preserve"> would choose</w:t>
      </w:r>
      <w:r>
        <w:t xml:space="preserve"> to do </w:t>
      </w:r>
      <w:r>
        <w:rPr>
          <w:rStyle w:val="StyleUnderline"/>
        </w:rPr>
        <w:t>if they did not know what generation they were in.”</w:t>
      </w:r>
    </w:p>
    <w:p w14:paraId="0DC4DA0A" w14:textId="77777777" w:rsidR="002F7C5B" w:rsidRDefault="002F7C5B" w:rsidP="002F7C5B">
      <w:r>
        <w:t>(3) Regarding the natural resources of the earth, present generations have no right to use to the point of depletion or to poison what they did not create. Since natural resources were not produced by any human, “everyone has a right to their use, including members of future generations.” Therefore, “the members of the present generation have an obligation to future generations of leaving the earth’s life-sustaining capacities in as good a shape as they found them or of providing compensating benefits of life-sustaining worth equal to the damage that they do.”</w:t>
      </w:r>
    </w:p>
    <w:p w14:paraId="53ED6B40" w14:textId="77777777" w:rsidR="002F7C5B" w:rsidRDefault="002F7C5B" w:rsidP="002F7C5B">
      <w:r>
        <w:t>(4) Past generations left many of the public goods that they created not only to the present generation but to future generations as well. This suggests that “no generation has the right to use up, totally consume, or destroy the existing human heritage, whether material, social, or cultural, so that it is no longer available to future generations.”</w:t>
      </w:r>
    </w:p>
    <w:p w14:paraId="56386A3D" w14:textId="77777777" w:rsidR="002F7C5B" w:rsidRDefault="002F7C5B" w:rsidP="002F7C5B">
      <w:r>
        <w:t xml:space="preserve">(5) </w:t>
      </w:r>
      <w:r>
        <w:rPr>
          <w:rStyle w:val="Emphasis"/>
        </w:rPr>
        <w:t>Humble ignorance</w:t>
      </w:r>
      <w:r>
        <w:rPr>
          <w:rStyle w:val="StyleUnderline"/>
        </w:rPr>
        <w:t xml:space="preserve"> ought to lead </w:t>
      </w:r>
      <w:r>
        <w:rPr>
          <w:rStyle w:val="Emphasis"/>
        </w:rPr>
        <w:t>present generations</w:t>
      </w:r>
      <w:r>
        <w:rPr>
          <w:rStyle w:val="StyleUnderline"/>
        </w:rPr>
        <w:t xml:space="preserve"> to act with prudence toward </w:t>
      </w:r>
      <w:r>
        <w:rPr>
          <w:rStyle w:val="Emphasis"/>
        </w:rPr>
        <w:t>the well-being</w:t>
      </w:r>
      <w:r>
        <w:rPr>
          <w:rStyle w:val="StyleUnderline"/>
        </w:rPr>
        <w:t xml:space="preserve"> of </w:t>
      </w:r>
      <w:r>
        <w:rPr>
          <w:rStyle w:val="Emphasis"/>
        </w:rPr>
        <w:t>future generations</w:t>
      </w:r>
      <w:r>
        <w:t>. We are only beginning to understand the universe, and we have only the vaguest sense of “what the human destiny is or might become.” Thus, “weighted with such ignorance, the present generation ought to act prudently so as not to threaten the future survival and well-being of the human species.”</w:t>
      </w:r>
    </w:p>
    <w:p w14:paraId="4D5086E4" w14:textId="77777777" w:rsidR="002F7C5B" w:rsidRDefault="002F7C5B" w:rsidP="002F7C5B">
      <w:r>
        <w:t>(6) There is a prima facie obligation of present generations to ensure that important business is not left unfinished. The term “important business” here refers to “human accomplishments, especially exceptional ones in science, art, music, literature, and technology, and also human inventions and achievements of organizational arrangements, political, economic, social, and cultural institutions, and moral philosophy.” Both this and the previous point clearly connect to the transhumanist goal of reaching new and better modes of being.</w:t>
      </w:r>
    </w:p>
    <w:p w14:paraId="2B793DC8" w14:textId="07445C71" w:rsidR="002F7C5B" w:rsidRDefault="002F7C5B" w:rsidP="002F7C5B">
      <w:r>
        <w:t xml:space="preserve">(7) </w:t>
      </w:r>
      <w:r>
        <w:rPr>
          <w:rStyle w:val="Emphasis"/>
        </w:rPr>
        <w:t xml:space="preserve">The present </w:t>
      </w:r>
      <w:r w:rsidRPr="001079B9">
        <w:rPr>
          <w:rStyle w:val="Emphasis"/>
          <w:highlight w:val="cyan"/>
        </w:rPr>
        <w:t>generation’s</w:t>
      </w:r>
      <w:r>
        <w:rPr>
          <w:rStyle w:val="StyleUnderline"/>
        </w:rPr>
        <w:t xml:space="preserve"> caring and </w:t>
      </w:r>
      <w:r w:rsidRPr="001079B9">
        <w:rPr>
          <w:rStyle w:val="StyleUnderline"/>
          <w:highlight w:val="cyan"/>
        </w:rPr>
        <w:t xml:space="preserve">sacrificing for </w:t>
      </w:r>
      <w:r w:rsidRPr="001079B9">
        <w:rPr>
          <w:rStyle w:val="Emphasis"/>
          <w:highlight w:val="cyan"/>
        </w:rPr>
        <w:t>future gen</w:t>
      </w:r>
      <w:r>
        <w:rPr>
          <w:rStyle w:val="Emphasis"/>
        </w:rPr>
        <w:t>eration</w:t>
      </w:r>
      <w:r w:rsidRPr="001079B9">
        <w:rPr>
          <w:rStyle w:val="Emphasis"/>
          <w:highlight w:val="cyan"/>
        </w:rPr>
        <w:t>s</w:t>
      </w:r>
      <w:r w:rsidRPr="001079B9">
        <w:rPr>
          <w:rStyle w:val="StyleUnderline"/>
          <w:highlight w:val="cyan"/>
        </w:rPr>
        <w:t xml:space="preserve"> benefits</w:t>
      </w:r>
      <w:r>
        <w:t xml:space="preserve"> not only future generations but also </w:t>
      </w:r>
      <w:r w:rsidRPr="001079B9">
        <w:rPr>
          <w:rStyle w:val="Emphasis"/>
          <w:highlight w:val="cyan"/>
        </w:rPr>
        <w:t>itself</w:t>
      </w:r>
      <w:r>
        <w:t xml:space="preserve">. One way to give life meaning is through engagement and altruistic sacrifice. In other words, </w:t>
      </w:r>
      <w:r>
        <w:rPr>
          <w:rStyle w:val="StyleUnderline"/>
        </w:rPr>
        <w:t xml:space="preserve">“it is through being </w:t>
      </w:r>
      <w:r w:rsidRPr="001079B9">
        <w:rPr>
          <w:rStyle w:val="Emphasis"/>
          <w:highlight w:val="cyan"/>
        </w:rPr>
        <w:t>concern</w:t>
      </w:r>
      <w:r>
        <w:rPr>
          <w:rStyle w:val="Emphasis"/>
        </w:rPr>
        <w:t>ed</w:t>
      </w:r>
      <w:r>
        <w:rPr>
          <w:rStyle w:val="StyleUnderline"/>
        </w:rPr>
        <w:t xml:space="preserve"> for other people</w:t>
      </w:r>
      <w:r>
        <w:t xml:space="preserve">, both living and as yet unborn, </w:t>
      </w:r>
      <w:r>
        <w:rPr>
          <w:rStyle w:val="StyleUnderline"/>
        </w:rPr>
        <w:t xml:space="preserve">that a person </w:t>
      </w:r>
      <w:r w:rsidRPr="001079B9">
        <w:rPr>
          <w:rStyle w:val="StyleUnderline"/>
          <w:highlight w:val="cyan"/>
        </w:rPr>
        <w:t xml:space="preserve">achieves </w:t>
      </w:r>
      <w:r w:rsidRPr="001079B9">
        <w:rPr>
          <w:rStyle w:val="Emphasis"/>
          <w:highlight w:val="cyan"/>
        </w:rPr>
        <w:t>self-enrichment</w:t>
      </w:r>
      <w:r>
        <w:rPr>
          <w:rStyle w:val="StyleUnderline"/>
        </w:rPr>
        <w:t xml:space="preserve"> and </w:t>
      </w:r>
      <w:r>
        <w:rPr>
          <w:rStyle w:val="Emphasis"/>
        </w:rPr>
        <w:t>personal satisfaction</w:t>
      </w:r>
      <w:r>
        <w:rPr>
          <w:rStyle w:val="StyleUnderline"/>
        </w:rPr>
        <w:t>.”</w:t>
      </w:r>
      <w:r>
        <w:t xml:space="preserve"> As Bell adds, “Genuinely caring about future generations and taking effective action to benefit their well-being</w:t>
      </w:r>
    </w:p>
    <w:p w14:paraId="6CE0752C" w14:textId="77777777" w:rsidR="002F7C5B" w:rsidRDefault="002F7C5B" w:rsidP="002F7C5B">
      <w:pPr>
        <w:pStyle w:val="Heading3"/>
      </w:pPr>
      <w:r>
        <w:t>AT: Ban AI CP---2AC</w:t>
      </w:r>
    </w:p>
    <w:p w14:paraId="79FC1AAF" w14:textId="77777777" w:rsidR="002F7C5B" w:rsidRPr="00657FEF" w:rsidRDefault="002F7C5B" w:rsidP="002F7C5B">
      <w:pPr>
        <w:pStyle w:val="Heading4"/>
        <w:rPr>
          <w:rStyle w:val="Style13ptBold"/>
          <w:b/>
          <w:bCs w:val="0"/>
        </w:rPr>
      </w:pPr>
      <w:r w:rsidRPr="00657FEF">
        <w:rPr>
          <w:rStyle w:val="Style13ptBold"/>
        </w:rPr>
        <w:t>‘</w:t>
      </w:r>
      <w:r w:rsidRPr="002F7C5B">
        <w:t>Ban AI’ fails miserably.</w:t>
      </w:r>
    </w:p>
    <w:p w14:paraId="57989599" w14:textId="77777777" w:rsidR="002F7C5B" w:rsidRDefault="002F7C5B" w:rsidP="002F7C5B">
      <w:r w:rsidRPr="00317070">
        <w:rPr>
          <w:rStyle w:val="Style13ptBold"/>
        </w:rPr>
        <w:t>Mueller 24,</w:t>
      </w:r>
      <w:r w:rsidRPr="00317070">
        <w:t xml:space="preserve"> [Milton Mueller (Professor and Program Director of the Georgia Tech School of Public Policy, Masters of Science in Cybersecurity Policy), "The Myth of AGI: How the illusion of Artificial General Intelligence distorts and distracts digital governance," Internet Governance Project, Georgia Tech, https://www.internetgovernance.org/wp-content/uploads/MythofAGI.pdf, accessed 7-2-2024, 5/24] Mr.Mr.</w:t>
      </w:r>
    </w:p>
    <w:p w14:paraId="13AFE953" w14:textId="77777777" w:rsidR="002F7C5B" w:rsidRPr="00657FEF" w:rsidRDefault="002F7C5B" w:rsidP="002F7C5B">
      <w:pPr>
        <w:rPr>
          <w:rStyle w:val="StyleUnderline"/>
        </w:rPr>
      </w:pPr>
      <w:r w:rsidRPr="00657FEF">
        <w:t xml:space="preserve">The first option, </w:t>
      </w:r>
      <w:r w:rsidRPr="00657FEF">
        <w:rPr>
          <w:rStyle w:val="StyleUnderline"/>
        </w:rPr>
        <w:t>a “</w:t>
      </w:r>
      <w:r w:rsidRPr="001079B9">
        <w:rPr>
          <w:rStyle w:val="Emphasis"/>
          <w:highlight w:val="cyan"/>
        </w:rPr>
        <w:t>pause AI</w:t>
      </w:r>
      <w:r w:rsidRPr="00657FEF">
        <w:rPr>
          <w:rStyle w:val="StyleUnderline"/>
        </w:rPr>
        <w:t xml:space="preserve">” agreement, </w:t>
      </w:r>
      <w:r w:rsidRPr="00E9601D">
        <w:rPr>
          <w:rStyle w:val="StyleUnderline"/>
        </w:rPr>
        <w:t>is</w:t>
      </w:r>
      <w:r w:rsidRPr="00657FEF">
        <w:rPr>
          <w:rStyle w:val="StyleUnderline"/>
        </w:rPr>
        <w:t xml:space="preserve"> </w:t>
      </w:r>
      <w:r w:rsidRPr="00657FEF">
        <w:rPr>
          <w:rStyle w:val="Emphasis"/>
        </w:rPr>
        <w:t xml:space="preserve">obviously </w:t>
      </w:r>
      <w:r w:rsidRPr="00E9601D">
        <w:rPr>
          <w:rStyle w:val="Emphasis"/>
        </w:rPr>
        <w:t>not feasible</w:t>
      </w:r>
      <w:r w:rsidRPr="00E9601D">
        <w:rPr>
          <w:rStyle w:val="StyleUnderline"/>
        </w:rPr>
        <w:t xml:space="preserve">. It </w:t>
      </w:r>
      <w:r w:rsidRPr="001079B9">
        <w:rPr>
          <w:rStyle w:val="StyleUnderline"/>
          <w:highlight w:val="cyan"/>
        </w:rPr>
        <w:t>would require</w:t>
      </w:r>
      <w:r w:rsidRPr="00657FEF">
        <w:rPr>
          <w:rStyle w:val="StyleUnderline"/>
        </w:rPr>
        <w:t xml:space="preserve"> </w:t>
      </w:r>
      <w:r w:rsidRPr="00657FEF">
        <w:rPr>
          <w:rStyle w:val="Emphasis"/>
        </w:rPr>
        <w:t>every government</w:t>
      </w:r>
      <w:r w:rsidRPr="00657FEF">
        <w:rPr>
          <w:rStyle w:val="StyleUnderline"/>
        </w:rPr>
        <w:t xml:space="preserve">, </w:t>
      </w:r>
      <w:r w:rsidRPr="00657FEF">
        <w:rPr>
          <w:rStyle w:val="Emphasis"/>
        </w:rPr>
        <w:t>every firm</w:t>
      </w:r>
      <w:r w:rsidRPr="00657FEF">
        <w:rPr>
          <w:rStyle w:val="StyleUnderline"/>
        </w:rPr>
        <w:t xml:space="preserve"> in the computer industry, and </w:t>
      </w:r>
      <w:r w:rsidRPr="001079B9">
        <w:rPr>
          <w:rStyle w:val="Emphasis"/>
          <w:highlight w:val="cyan"/>
        </w:rPr>
        <w:t>everyone</w:t>
      </w:r>
      <w:r w:rsidRPr="001079B9">
        <w:rPr>
          <w:rStyle w:val="StyleUnderline"/>
          <w:highlight w:val="cyan"/>
        </w:rPr>
        <w:t xml:space="preserve"> in the world</w:t>
      </w:r>
      <w:r w:rsidRPr="00657FEF">
        <w:rPr>
          <w:rStyle w:val="StyleUnderline"/>
        </w:rPr>
        <w:t xml:space="preserve"> with access to ICTs, </w:t>
      </w:r>
      <w:r w:rsidRPr="00E9601D">
        <w:rPr>
          <w:rStyle w:val="StyleUnderline"/>
        </w:rPr>
        <w:t xml:space="preserve">to </w:t>
      </w:r>
      <w:r w:rsidRPr="00E9601D">
        <w:rPr>
          <w:rStyle w:val="Emphasis"/>
        </w:rPr>
        <w:t>agree</w:t>
      </w:r>
      <w:r w:rsidRPr="00E9601D">
        <w:rPr>
          <w:rStyle w:val="StyleUnderline"/>
        </w:rPr>
        <w:t xml:space="preserve"> </w:t>
      </w:r>
      <w:r w:rsidRPr="001079B9">
        <w:rPr>
          <w:rStyle w:val="StyleUnderline"/>
          <w:highlight w:val="cyan"/>
        </w:rPr>
        <w:t xml:space="preserve">to abide </w:t>
      </w:r>
      <w:r w:rsidRPr="00E9601D">
        <w:rPr>
          <w:rStyle w:val="StyleUnderline"/>
        </w:rPr>
        <w:t xml:space="preserve">by the ban. Even </w:t>
      </w:r>
      <w:r w:rsidRPr="001079B9">
        <w:rPr>
          <w:rStyle w:val="StyleUnderline"/>
          <w:highlight w:val="cyan"/>
        </w:rPr>
        <w:t>defining what</w:t>
      </w:r>
      <w:r w:rsidRPr="00E9601D">
        <w:rPr>
          <w:rStyle w:val="StyleUnderline"/>
        </w:rPr>
        <w:t xml:space="preserve"> activitie</w:t>
      </w:r>
      <w:r w:rsidRPr="001079B9">
        <w:rPr>
          <w:rStyle w:val="StyleUnderline"/>
          <w:highlight w:val="cyan"/>
        </w:rPr>
        <w:t>s</w:t>
      </w:r>
      <w:r w:rsidRPr="00E9601D">
        <w:rPr>
          <w:rStyle w:val="StyleUnderline"/>
        </w:rPr>
        <w:t xml:space="preserve"> </w:t>
      </w:r>
      <w:r w:rsidRPr="00E9601D">
        <w:rPr>
          <w:rStyle w:val="Emphasis"/>
        </w:rPr>
        <w:t>are</w:t>
      </w:r>
      <w:r w:rsidRPr="00E9601D">
        <w:rPr>
          <w:rStyle w:val="StyleUnderline"/>
        </w:rPr>
        <w:t xml:space="preserve"> and </w:t>
      </w:r>
      <w:r w:rsidRPr="00E9601D">
        <w:rPr>
          <w:rStyle w:val="Emphasis"/>
        </w:rPr>
        <w:t>are not</w:t>
      </w:r>
      <w:r w:rsidRPr="00E9601D">
        <w:rPr>
          <w:rStyle w:val="StyleUnderline"/>
        </w:rPr>
        <w:t xml:space="preserve"> </w:t>
      </w:r>
      <w:r w:rsidRPr="001079B9">
        <w:rPr>
          <w:rStyle w:val="StyleUnderline"/>
          <w:highlight w:val="cyan"/>
        </w:rPr>
        <w:t>banned would be</w:t>
      </w:r>
      <w:r w:rsidRPr="00657FEF">
        <w:rPr>
          <w:rStyle w:val="StyleUnderline"/>
        </w:rPr>
        <w:t xml:space="preserve"> a </w:t>
      </w:r>
      <w:r w:rsidRPr="001079B9">
        <w:rPr>
          <w:rStyle w:val="Emphasis"/>
          <w:highlight w:val="cyan"/>
        </w:rPr>
        <w:t>complex</w:t>
      </w:r>
      <w:r w:rsidRPr="00657FEF">
        <w:rPr>
          <w:rStyle w:val="Emphasis"/>
        </w:rPr>
        <w:t xml:space="preserve"> undertaking</w:t>
      </w:r>
      <w:r w:rsidRPr="00657FEF">
        <w:rPr>
          <w:rStyle w:val="StyleUnderline"/>
        </w:rPr>
        <w:t xml:space="preserve">. Getting all of industry to follow this ban </w:t>
      </w:r>
      <w:r w:rsidRPr="00E9601D">
        <w:rPr>
          <w:rStyle w:val="StyleUnderline"/>
        </w:rPr>
        <w:t xml:space="preserve">would </w:t>
      </w:r>
      <w:r w:rsidRPr="001079B9">
        <w:rPr>
          <w:rStyle w:val="StyleUnderline"/>
          <w:highlight w:val="cyan"/>
        </w:rPr>
        <w:t xml:space="preserve">require </w:t>
      </w:r>
      <w:r w:rsidRPr="001079B9">
        <w:rPr>
          <w:rStyle w:val="Emphasis"/>
          <w:highlight w:val="cyan"/>
        </w:rPr>
        <w:t>overwhelming</w:t>
      </w:r>
      <w:r w:rsidRPr="001079B9">
        <w:rPr>
          <w:rStyle w:val="StyleUnderline"/>
          <w:highlight w:val="cyan"/>
        </w:rPr>
        <w:t xml:space="preserve"> support</w:t>
      </w:r>
      <w:r w:rsidRPr="00657FEF">
        <w:rPr>
          <w:rStyle w:val="StyleUnderline"/>
        </w:rPr>
        <w:t xml:space="preserve"> from the business community combined </w:t>
      </w:r>
      <w:r w:rsidRPr="001079B9">
        <w:rPr>
          <w:rStyle w:val="StyleUnderline"/>
          <w:highlight w:val="cyan"/>
        </w:rPr>
        <w:t xml:space="preserve">with </w:t>
      </w:r>
      <w:r w:rsidRPr="001079B9">
        <w:rPr>
          <w:rStyle w:val="Emphasis"/>
          <w:highlight w:val="cyan"/>
        </w:rPr>
        <w:t>very strict</w:t>
      </w:r>
      <w:r w:rsidRPr="00657FEF">
        <w:rPr>
          <w:rStyle w:val="StyleUnderline"/>
        </w:rPr>
        <w:t xml:space="preserve">, </w:t>
      </w:r>
      <w:r w:rsidRPr="00657FEF">
        <w:rPr>
          <w:rStyle w:val="Emphasis"/>
        </w:rPr>
        <w:t>comprehensive</w:t>
      </w:r>
      <w:r w:rsidRPr="00657FEF">
        <w:rPr>
          <w:rStyle w:val="StyleUnderline"/>
        </w:rPr>
        <w:t xml:space="preserve"> </w:t>
      </w:r>
      <w:r w:rsidRPr="001079B9">
        <w:rPr>
          <w:rStyle w:val="StyleUnderline"/>
          <w:highlight w:val="cyan"/>
        </w:rPr>
        <w:t xml:space="preserve">enforcement from </w:t>
      </w:r>
      <w:r w:rsidRPr="001079B9">
        <w:rPr>
          <w:rStyle w:val="Emphasis"/>
          <w:highlight w:val="cyan"/>
        </w:rPr>
        <w:t>all governments</w:t>
      </w:r>
      <w:r w:rsidRPr="00657FEF">
        <w:rPr>
          <w:rStyle w:val="StyleUnderline"/>
        </w:rPr>
        <w:t xml:space="preserve">. But </w:t>
      </w:r>
      <w:r w:rsidRPr="001079B9">
        <w:rPr>
          <w:rStyle w:val="Emphasis"/>
          <w:highlight w:val="cyan"/>
        </w:rPr>
        <w:t>no</w:t>
      </w:r>
      <w:r w:rsidRPr="00657FEF">
        <w:rPr>
          <w:rStyle w:val="Emphasis"/>
        </w:rPr>
        <w:t xml:space="preserve">ne of </w:t>
      </w:r>
      <w:r w:rsidRPr="001079B9">
        <w:rPr>
          <w:rStyle w:val="Emphasis"/>
          <w:highlight w:val="cyan"/>
        </w:rPr>
        <w:t>businesses</w:t>
      </w:r>
      <w:r w:rsidRPr="001079B9">
        <w:rPr>
          <w:rStyle w:val="StyleUnderline"/>
          <w:highlight w:val="cyan"/>
        </w:rPr>
        <w:t xml:space="preserve"> or </w:t>
      </w:r>
      <w:r w:rsidRPr="001079B9">
        <w:rPr>
          <w:rStyle w:val="Emphasis"/>
          <w:highlight w:val="cyan"/>
        </w:rPr>
        <w:t>governments</w:t>
      </w:r>
      <w:r w:rsidRPr="00657FEF">
        <w:rPr>
          <w:rStyle w:val="StyleUnderline"/>
        </w:rPr>
        <w:t xml:space="preserve"> really </w:t>
      </w:r>
      <w:r w:rsidRPr="001079B9">
        <w:rPr>
          <w:rStyle w:val="Emphasis"/>
          <w:highlight w:val="cyan"/>
        </w:rPr>
        <w:t>want to stop</w:t>
      </w:r>
      <w:r w:rsidRPr="00E9601D">
        <w:rPr>
          <w:rStyle w:val="StyleUnderline"/>
        </w:rPr>
        <w:t>, and even if they did</w:t>
      </w:r>
      <w:r w:rsidRPr="00657FEF">
        <w:rPr>
          <w:rStyle w:val="StyleUnderline"/>
        </w:rPr>
        <w:t xml:space="preserve"> the </w:t>
      </w:r>
      <w:r w:rsidRPr="00657FEF">
        <w:rPr>
          <w:rStyle w:val="Emphasis"/>
        </w:rPr>
        <w:t>U.S.,</w:t>
      </w:r>
      <w:r w:rsidRPr="00657FEF">
        <w:rPr>
          <w:rStyle w:val="StyleUnderline"/>
        </w:rPr>
        <w:t xml:space="preserve"> </w:t>
      </w:r>
      <w:r w:rsidRPr="00657FEF">
        <w:rPr>
          <w:rStyle w:val="Emphasis"/>
        </w:rPr>
        <w:t>British</w:t>
      </w:r>
      <w:r w:rsidRPr="00657FEF">
        <w:rPr>
          <w:rStyle w:val="StyleUnderline"/>
        </w:rPr>
        <w:t xml:space="preserve">, </w:t>
      </w:r>
      <w:r w:rsidRPr="00657FEF">
        <w:rPr>
          <w:rStyle w:val="Emphasis"/>
        </w:rPr>
        <w:t>Chinese</w:t>
      </w:r>
      <w:r w:rsidRPr="00657FEF">
        <w:rPr>
          <w:rStyle w:val="StyleUnderline"/>
        </w:rPr>
        <w:t xml:space="preserve">, </w:t>
      </w:r>
      <w:r w:rsidRPr="00657FEF">
        <w:rPr>
          <w:rStyle w:val="Emphasis"/>
        </w:rPr>
        <w:t>European</w:t>
      </w:r>
      <w:r w:rsidRPr="00657FEF">
        <w:rPr>
          <w:rStyle w:val="StyleUnderline"/>
        </w:rPr>
        <w:t xml:space="preserve">, </w:t>
      </w:r>
      <w:r w:rsidRPr="00657FEF">
        <w:rPr>
          <w:rStyle w:val="Emphasis"/>
        </w:rPr>
        <w:t>Russian</w:t>
      </w:r>
      <w:r w:rsidRPr="00657FEF">
        <w:rPr>
          <w:rStyle w:val="StyleUnderline"/>
        </w:rPr>
        <w:t xml:space="preserve"> and </w:t>
      </w:r>
      <w:r w:rsidRPr="00657FEF">
        <w:rPr>
          <w:rStyle w:val="Emphasis"/>
        </w:rPr>
        <w:t>Indian</w:t>
      </w:r>
      <w:r w:rsidRPr="00657FEF">
        <w:rPr>
          <w:rStyle w:val="StyleUnderline"/>
        </w:rPr>
        <w:t xml:space="preserve"> </w:t>
      </w:r>
      <w:r w:rsidRPr="001079B9">
        <w:rPr>
          <w:rStyle w:val="StyleUnderline"/>
          <w:highlight w:val="cyan"/>
        </w:rPr>
        <w:t xml:space="preserve">governments will </w:t>
      </w:r>
      <w:r w:rsidRPr="001079B9">
        <w:rPr>
          <w:rStyle w:val="Emphasis"/>
          <w:highlight w:val="cyan"/>
        </w:rPr>
        <w:t>not trust</w:t>
      </w:r>
      <w:r w:rsidRPr="001079B9">
        <w:rPr>
          <w:rStyle w:val="StyleUnderline"/>
          <w:highlight w:val="cyan"/>
        </w:rPr>
        <w:t xml:space="preserve"> each other to stop </w:t>
      </w:r>
      <w:r w:rsidRPr="001079B9">
        <w:rPr>
          <w:rStyle w:val="Emphasis"/>
          <w:highlight w:val="cyan"/>
        </w:rPr>
        <w:t>unilaterally</w:t>
      </w:r>
      <w:r w:rsidRPr="00657FEF">
        <w:rPr>
          <w:rStyle w:val="StyleUnderline"/>
        </w:rPr>
        <w:t xml:space="preserve">, and </w:t>
      </w:r>
      <w:r w:rsidRPr="001079B9">
        <w:rPr>
          <w:rStyle w:val="StyleUnderline"/>
          <w:highlight w:val="cyan"/>
        </w:rPr>
        <w:t>hence</w:t>
      </w:r>
      <w:r w:rsidRPr="00E9601D">
        <w:rPr>
          <w:rStyle w:val="StyleUnderline"/>
        </w:rPr>
        <w:t xml:space="preserve"> there would be </w:t>
      </w:r>
      <w:r w:rsidRPr="00E9601D">
        <w:rPr>
          <w:rStyle w:val="Emphasis"/>
        </w:rPr>
        <w:t>no enforcement</w:t>
      </w:r>
      <w:r w:rsidRPr="00657FEF">
        <w:rPr>
          <w:rStyle w:val="StyleUnderline"/>
        </w:rPr>
        <w:t xml:space="preserve">. Given the (alleged) </w:t>
      </w:r>
      <w:r w:rsidRPr="00657FEF">
        <w:rPr>
          <w:rStyle w:val="Emphasis"/>
        </w:rPr>
        <w:t>military</w:t>
      </w:r>
      <w:r w:rsidRPr="00657FEF">
        <w:rPr>
          <w:rStyle w:val="StyleUnderline"/>
        </w:rPr>
        <w:t xml:space="preserve"> and </w:t>
      </w:r>
      <w:r w:rsidRPr="00657FEF">
        <w:rPr>
          <w:rStyle w:val="Emphasis"/>
        </w:rPr>
        <w:t>business advantages</w:t>
      </w:r>
      <w:r w:rsidRPr="00657FEF">
        <w:rPr>
          <w:rStyle w:val="StyleUnderline"/>
        </w:rPr>
        <w:t xml:space="preserve"> of being the </w:t>
      </w:r>
      <w:r w:rsidRPr="00657FEF">
        <w:rPr>
          <w:rStyle w:val="Emphasis"/>
        </w:rPr>
        <w:t>leader</w:t>
      </w:r>
      <w:r w:rsidRPr="00657FEF">
        <w:rPr>
          <w:rStyle w:val="StyleUnderline"/>
        </w:rPr>
        <w:t xml:space="preserve"> in </w:t>
      </w:r>
      <w:r w:rsidRPr="00657FEF">
        <w:rPr>
          <w:rStyle w:val="Emphasis"/>
        </w:rPr>
        <w:t>AI technology</w:t>
      </w:r>
      <w:r w:rsidRPr="00657FEF">
        <w:rPr>
          <w:rStyle w:val="StyleUnderline"/>
        </w:rPr>
        <w:t xml:space="preserve">, </w:t>
      </w:r>
      <w:r w:rsidRPr="001079B9">
        <w:rPr>
          <w:rStyle w:val="StyleUnderline"/>
          <w:highlight w:val="cyan"/>
        </w:rPr>
        <w:t xml:space="preserve">each state would have a </w:t>
      </w:r>
      <w:r w:rsidRPr="001079B9">
        <w:rPr>
          <w:rStyle w:val="Emphasis"/>
          <w:highlight w:val="cyan"/>
        </w:rPr>
        <w:t>strong incentive</w:t>
      </w:r>
      <w:r w:rsidRPr="00657FEF">
        <w:rPr>
          <w:rStyle w:val="StyleUnderline"/>
        </w:rPr>
        <w:t xml:space="preserve"> (payoffs for our game theorists) </w:t>
      </w:r>
      <w:r w:rsidRPr="001079B9">
        <w:rPr>
          <w:rStyle w:val="Emphasis"/>
          <w:highlight w:val="cyan"/>
        </w:rPr>
        <w:t>to defect</w:t>
      </w:r>
      <w:r w:rsidRPr="00657FEF">
        <w:rPr>
          <w:rStyle w:val="StyleUnderline"/>
        </w:rPr>
        <w:t xml:space="preserve"> from a pause agreement. </w:t>
      </w:r>
      <w:r w:rsidRPr="00E9601D">
        <w:rPr>
          <w:rStyle w:val="StyleUnderline"/>
        </w:rPr>
        <w:t xml:space="preserve">There would be </w:t>
      </w:r>
      <w:r w:rsidRPr="001079B9">
        <w:rPr>
          <w:rStyle w:val="Emphasis"/>
          <w:highlight w:val="cyan"/>
        </w:rPr>
        <w:t>no</w:t>
      </w:r>
      <w:r w:rsidRPr="00E9601D">
        <w:rPr>
          <w:rStyle w:val="Emphasis"/>
        </w:rPr>
        <w:t xml:space="preserve"> reliable </w:t>
      </w:r>
      <w:r w:rsidRPr="001079B9">
        <w:rPr>
          <w:rStyle w:val="Emphasis"/>
          <w:highlight w:val="cyan"/>
        </w:rPr>
        <w:t>way</w:t>
      </w:r>
      <w:r w:rsidRPr="001079B9">
        <w:rPr>
          <w:rStyle w:val="StyleUnderline"/>
          <w:highlight w:val="cyan"/>
        </w:rPr>
        <w:t xml:space="preserve"> to </w:t>
      </w:r>
      <w:r w:rsidRPr="001079B9">
        <w:rPr>
          <w:rStyle w:val="Emphasis"/>
          <w:highlight w:val="cyan"/>
        </w:rPr>
        <w:t>detect noncompliance</w:t>
      </w:r>
      <w:r w:rsidRPr="00657FEF">
        <w:rPr>
          <w:rStyle w:val="StyleUnderline"/>
        </w:rPr>
        <w:t xml:space="preserve">, and if noncompliance was detected, </w:t>
      </w:r>
      <w:r w:rsidRPr="00E9601D">
        <w:rPr>
          <w:rStyle w:val="StyleUnderline"/>
        </w:rPr>
        <w:t xml:space="preserve">there would be </w:t>
      </w:r>
      <w:r w:rsidRPr="001079B9">
        <w:rPr>
          <w:rStyle w:val="StyleUnderline"/>
          <w:highlight w:val="cyan"/>
        </w:rPr>
        <w:t xml:space="preserve">no way for </w:t>
      </w:r>
      <w:r w:rsidRPr="001079B9">
        <w:rPr>
          <w:rStyle w:val="Emphasis"/>
          <w:highlight w:val="cyan"/>
        </w:rPr>
        <w:t>one government</w:t>
      </w:r>
      <w:r w:rsidRPr="00657FEF">
        <w:rPr>
          <w:rStyle w:val="StyleUnderline"/>
        </w:rPr>
        <w:t xml:space="preserve"> or group of governments </w:t>
      </w:r>
      <w:r w:rsidRPr="001079B9">
        <w:rPr>
          <w:rStyle w:val="StyleUnderline"/>
          <w:highlight w:val="cyan"/>
        </w:rPr>
        <w:t xml:space="preserve">to </w:t>
      </w:r>
      <w:r w:rsidRPr="001079B9">
        <w:rPr>
          <w:rStyle w:val="Emphasis"/>
          <w:highlight w:val="cyan"/>
        </w:rPr>
        <w:t>enforce</w:t>
      </w:r>
      <w:r w:rsidRPr="001079B9">
        <w:rPr>
          <w:rStyle w:val="StyleUnderline"/>
          <w:highlight w:val="cyan"/>
        </w:rPr>
        <w:t xml:space="preserve"> the agreement</w:t>
      </w:r>
      <w:r w:rsidRPr="00657FEF">
        <w:rPr>
          <w:rStyle w:val="StyleUnderline"/>
        </w:rPr>
        <w:t xml:space="preserve"> upon another. Unless there is a Hobbesian Leviathan able to wave his scepter over the entire world and command obedience, “pause AI” </w:t>
      </w:r>
      <w:r w:rsidRPr="00657FEF">
        <w:rPr>
          <w:rStyle w:val="Emphasis"/>
        </w:rPr>
        <w:t>doesn’t work</w:t>
      </w:r>
      <w:r w:rsidRPr="00657FEF">
        <w:rPr>
          <w:rStyle w:val="StyleUnderline"/>
        </w:rPr>
        <w:t>.</w:t>
      </w:r>
    </w:p>
    <w:p w14:paraId="7A2B5ECA" w14:textId="77777777" w:rsidR="002F7C5B" w:rsidRPr="002F7C5B" w:rsidRDefault="002F7C5B" w:rsidP="002F7C5B"/>
    <w:sectPr w:rsidR="002F7C5B" w:rsidRPr="002F7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D4113"/>
    <w:multiLevelType w:val="hybridMultilevel"/>
    <w:tmpl w:val="9D5C38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9D21F1"/>
    <w:multiLevelType w:val="hybridMultilevel"/>
    <w:tmpl w:val="D77E9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C80841"/>
    <w:multiLevelType w:val="hybridMultilevel"/>
    <w:tmpl w:val="67D25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13687D"/>
    <w:multiLevelType w:val="hybridMultilevel"/>
    <w:tmpl w:val="9D5C3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2E85879"/>
    <w:multiLevelType w:val="multilevel"/>
    <w:tmpl w:val="DF3A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0C3913"/>
    <w:multiLevelType w:val="hybridMultilevel"/>
    <w:tmpl w:val="8C16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1108350521">
    <w:abstractNumId w:val="15"/>
  </w:num>
  <w:num w:numId="16" w16cid:durableId="1668049449">
    <w:abstractNumId w:val="18"/>
  </w:num>
  <w:num w:numId="17" w16cid:durableId="1004406078">
    <w:abstractNumId w:val="16"/>
  </w:num>
  <w:num w:numId="18" w16cid:durableId="1108887049">
    <w:abstractNumId w:val="10"/>
  </w:num>
  <w:num w:numId="19" w16cid:durableId="1861505121">
    <w:abstractNumId w:val="19"/>
  </w:num>
  <w:num w:numId="20" w16cid:durableId="20935037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96415841872"/>
  </w:docVars>
  <w:rsids>
    <w:rsidRoot w:val="00737C8C"/>
    <w:rsid w:val="00073035"/>
    <w:rsid w:val="000E0ECE"/>
    <w:rsid w:val="0011714C"/>
    <w:rsid w:val="0016380F"/>
    <w:rsid w:val="00183DB3"/>
    <w:rsid w:val="00195072"/>
    <w:rsid w:val="001E41ED"/>
    <w:rsid w:val="00203E7E"/>
    <w:rsid w:val="002258C5"/>
    <w:rsid w:val="0028345C"/>
    <w:rsid w:val="002F218B"/>
    <w:rsid w:val="002F5E1E"/>
    <w:rsid w:val="002F7C5B"/>
    <w:rsid w:val="00343CDD"/>
    <w:rsid w:val="003466EE"/>
    <w:rsid w:val="00370258"/>
    <w:rsid w:val="003C6EF7"/>
    <w:rsid w:val="003F2C1C"/>
    <w:rsid w:val="00484271"/>
    <w:rsid w:val="00493A6E"/>
    <w:rsid w:val="004A05DC"/>
    <w:rsid w:val="004C6DDD"/>
    <w:rsid w:val="004D3FFC"/>
    <w:rsid w:val="00504424"/>
    <w:rsid w:val="0053324D"/>
    <w:rsid w:val="00542214"/>
    <w:rsid w:val="00577ACD"/>
    <w:rsid w:val="005A6B6F"/>
    <w:rsid w:val="005F2E70"/>
    <w:rsid w:val="00624E79"/>
    <w:rsid w:val="00637DDC"/>
    <w:rsid w:val="0065314B"/>
    <w:rsid w:val="00724B15"/>
    <w:rsid w:val="00734985"/>
    <w:rsid w:val="00737C8C"/>
    <w:rsid w:val="0076579C"/>
    <w:rsid w:val="007B09A0"/>
    <w:rsid w:val="007B3D81"/>
    <w:rsid w:val="007C53B2"/>
    <w:rsid w:val="008011E6"/>
    <w:rsid w:val="0080526C"/>
    <w:rsid w:val="00822AD0"/>
    <w:rsid w:val="008551B6"/>
    <w:rsid w:val="008558BF"/>
    <w:rsid w:val="008A6C06"/>
    <w:rsid w:val="008C364A"/>
    <w:rsid w:val="008D579C"/>
    <w:rsid w:val="008F1BC3"/>
    <w:rsid w:val="009669F4"/>
    <w:rsid w:val="009D09C0"/>
    <w:rsid w:val="009D23C7"/>
    <w:rsid w:val="009E7A78"/>
    <w:rsid w:val="00A3408A"/>
    <w:rsid w:val="00A66033"/>
    <w:rsid w:val="00A67774"/>
    <w:rsid w:val="00B21CC3"/>
    <w:rsid w:val="00B307E5"/>
    <w:rsid w:val="00B37CDE"/>
    <w:rsid w:val="00B6552D"/>
    <w:rsid w:val="00BC1893"/>
    <w:rsid w:val="00BD70CD"/>
    <w:rsid w:val="00BE6E24"/>
    <w:rsid w:val="00C43F72"/>
    <w:rsid w:val="00C956E4"/>
    <w:rsid w:val="00CC6313"/>
    <w:rsid w:val="00CD7432"/>
    <w:rsid w:val="00D60241"/>
    <w:rsid w:val="00DB54EE"/>
    <w:rsid w:val="00E02D5B"/>
    <w:rsid w:val="00E63117"/>
    <w:rsid w:val="00ED22FA"/>
    <w:rsid w:val="00F04D08"/>
    <w:rsid w:val="00F161A3"/>
    <w:rsid w:val="00F2182F"/>
    <w:rsid w:val="00F2782C"/>
    <w:rsid w:val="00F32EF2"/>
    <w:rsid w:val="00F528B7"/>
    <w:rsid w:val="00F75DA3"/>
    <w:rsid w:val="00F80ADD"/>
    <w:rsid w:val="00F8256E"/>
    <w:rsid w:val="00FD5537"/>
    <w:rsid w:val="00FF7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EF8B9"/>
  <w15:chartTrackingRefBased/>
  <w15:docId w15:val="{D6AF50A3-248D-45A5-9123-9A9CB08E6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61A3"/>
    <w:pPr>
      <w:spacing w:after="0" w:line="240" w:lineRule="auto"/>
    </w:pPr>
    <w:rPr>
      <w:rFonts w:ascii="Times New Roman" w:hAnsi="Times New Roman" w:cs="Times New Roman"/>
      <w:kern w:val="0"/>
      <w:sz w:val="16"/>
      <w14:ligatures w14:val="none"/>
    </w:rPr>
  </w:style>
  <w:style w:type="paragraph" w:styleId="Heading1">
    <w:name w:val="heading 1"/>
    <w:aliases w:val="Pocket"/>
    <w:basedOn w:val="Normal"/>
    <w:next w:val="Normal"/>
    <w:link w:val="Heading1Char"/>
    <w:qFormat/>
    <w:rsid w:val="00F161A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4"/>
      <w:szCs w:val="32"/>
    </w:rPr>
  </w:style>
  <w:style w:type="paragraph" w:styleId="Heading2">
    <w:name w:val="heading 2"/>
    <w:aliases w:val="Hat"/>
    <w:basedOn w:val="Normal"/>
    <w:next w:val="Normal"/>
    <w:link w:val="Heading2Char"/>
    <w:uiPriority w:val="1"/>
    <w:qFormat/>
    <w:rsid w:val="00F161A3"/>
    <w:pPr>
      <w:keepNext/>
      <w:keepLines/>
      <w:pageBreakBefore/>
      <w:spacing w:before="480"/>
      <w:jc w:val="center"/>
      <w:outlineLvl w:val="1"/>
    </w:pPr>
    <w:rPr>
      <w:rFonts w:eastAsiaTheme="majorEastAsia" w:cstheme="majorBidi"/>
      <w:b/>
      <w:sz w:val="36"/>
      <w:szCs w:val="26"/>
      <w:u w:val="double"/>
    </w:rPr>
  </w:style>
  <w:style w:type="paragraph" w:styleId="Heading3">
    <w:name w:val="heading 3"/>
    <w:aliases w:val="Block"/>
    <w:basedOn w:val="Normal"/>
    <w:next w:val="Normal"/>
    <w:link w:val="Heading3Char"/>
    <w:uiPriority w:val="2"/>
    <w:qFormat/>
    <w:rsid w:val="00F161A3"/>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
    <w:basedOn w:val="Normal"/>
    <w:next w:val="Normal"/>
    <w:link w:val="Heading4Char"/>
    <w:uiPriority w:val="3"/>
    <w:qFormat/>
    <w:rsid w:val="00F161A3"/>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F161A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37C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C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C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C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161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61A3"/>
  </w:style>
  <w:style w:type="character" w:customStyle="1" w:styleId="Heading1Char">
    <w:name w:val="Heading 1 Char"/>
    <w:aliases w:val="Pocket Char"/>
    <w:basedOn w:val="DefaultParagraphFont"/>
    <w:link w:val="Heading1"/>
    <w:rsid w:val="00F161A3"/>
    <w:rPr>
      <w:rFonts w:ascii="Times New Roman" w:eastAsiaTheme="majorEastAsia" w:hAnsi="Times New Roman" w:cstheme="majorBidi"/>
      <w:b/>
      <w:kern w:val="0"/>
      <w:sz w:val="44"/>
      <w:szCs w:val="32"/>
      <w14:ligatures w14:val="none"/>
    </w:rPr>
  </w:style>
  <w:style w:type="character" w:customStyle="1" w:styleId="Heading2Char">
    <w:name w:val="Heading 2 Char"/>
    <w:aliases w:val="Hat Char"/>
    <w:basedOn w:val="DefaultParagraphFont"/>
    <w:link w:val="Heading2"/>
    <w:uiPriority w:val="1"/>
    <w:rsid w:val="00F161A3"/>
    <w:rPr>
      <w:rFonts w:ascii="Times New Roman" w:eastAsiaTheme="majorEastAsia" w:hAnsi="Times New Roman" w:cstheme="majorBidi"/>
      <w:b/>
      <w:kern w:val="0"/>
      <w:sz w:val="36"/>
      <w:szCs w:val="26"/>
      <w:u w:val="double"/>
      <w14:ligatures w14:val="none"/>
    </w:rPr>
  </w:style>
  <w:style w:type="character" w:customStyle="1" w:styleId="Heading3Char">
    <w:name w:val="Heading 3 Char"/>
    <w:aliases w:val="Block Char"/>
    <w:basedOn w:val="DefaultParagraphFont"/>
    <w:link w:val="Heading3"/>
    <w:uiPriority w:val="2"/>
    <w:rsid w:val="00F161A3"/>
    <w:rPr>
      <w:rFonts w:ascii="Times New Roman" w:eastAsiaTheme="majorEastAsia" w:hAnsi="Times New Roman" w:cstheme="majorBidi"/>
      <w:b/>
      <w:kern w:val="0"/>
      <w:sz w:val="30"/>
      <w:szCs w:val="24"/>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F161A3"/>
    <w:rPr>
      <w:rFonts w:ascii="Times New Roman" w:eastAsiaTheme="majorEastAsia" w:hAnsi="Times New Roman" w:cstheme="majorBidi"/>
      <w:b/>
      <w:iCs/>
      <w:kern w:val="0"/>
      <w:sz w:val="24"/>
      <w14:ligatures w14:val="none"/>
    </w:rPr>
  </w:style>
  <w:style w:type="character" w:customStyle="1" w:styleId="Heading5Char">
    <w:name w:val="Heading 5 Char"/>
    <w:basedOn w:val="DefaultParagraphFont"/>
    <w:link w:val="Heading5"/>
    <w:uiPriority w:val="9"/>
    <w:semiHidden/>
    <w:rsid w:val="00F161A3"/>
    <w:rPr>
      <w:rFonts w:asciiTheme="majorHAnsi" w:eastAsiaTheme="majorEastAsia" w:hAnsiTheme="majorHAnsi" w:cstheme="majorBidi"/>
      <w:color w:val="0F4761" w:themeColor="accent1" w:themeShade="BF"/>
      <w:kern w:val="0"/>
      <w:sz w:val="16"/>
      <w14:ligatures w14:val="none"/>
    </w:rPr>
  </w:style>
  <w:style w:type="character" w:customStyle="1" w:styleId="Heading6Char">
    <w:name w:val="Heading 6 Char"/>
    <w:basedOn w:val="DefaultParagraphFont"/>
    <w:link w:val="Heading6"/>
    <w:uiPriority w:val="9"/>
    <w:semiHidden/>
    <w:rsid w:val="00737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C8C"/>
    <w:rPr>
      <w:rFonts w:eastAsiaTheme="majorEastAsia" w:cstheme="majorBidi"/>
      <w:color w:val="272727" w:themeColor="text1" w:themeTint="D8"/>
    </w:rPr>
  </w:style>
  <w:style w:type="paragraph" w:styleId="Title">
    <w:name w:val="Title"/>
    <w:aliases w:val="Bold Underlined,UNDERLINE,Cites and Cards,title,Block Heading,Read This,Non Read Text,Warrants,Debate Normal"/>
    <w:basedOn w:val="Normal"/>
    <w:next w:val="Normal"/>
    <w:link w:val="TitleChar"/>
    <w:uiPriority w:val="6"/>
    <w:qFormat/>
    <w:rsid w:val="00737C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99"/>
    <w:qFormat/>
    <w:rsid w:val="00737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C8C"/>
    <w:pPr>
      <w:spacing w:before="160"/>
      <w:jc w:val="center"/>
    </w:pPr>
    <w:rPr>
      <w:i/>
      <w:iCs/>
      <w:color w:val="404040" w:themeColor="text1" w:themeTint="BF"/>
    </w:rPr>
  </w:style>
  <w:style w:type="character" w:customStyle="1" w:styleId="QuoteChar">
    <w:name w:val="Quote Char"/>
    <w:basedOn w:val="DefaultParagraphFont"/>
    <w:link w:val="Quote"/>
    <w:uiPriority w:val="29"/>
    <w:rsid w:val="00737C8C"/>
    <w:rPr>
      <w:i/>
      <w:iCs/>
      <w:color w:val="404040" w:themeColor="text1" w:themeTint="BF"/>
    </w:rPr>
  </w:style>
  <w:style w:type="paragraph" w:styleId="ListParagraph">
    <w:name w:val="List Paragraph"/>
    <w:basedOn w:val="Normal"/>
    <w:uiPriority w:val="34"/>
    <w:qFormat/>
    <w:rsid w:val="00737C8C"/>
    <w:pPr>
      <w:ind w:left="720"/>
      <w:contextualSpacing/>
    </w:pPr>
  </w:style>
  <w:style w:type="character" w:styleId="IntenseEmphasis">
    <w:name w:val="Intense Emphasis"/>
    <w:basedOn w:val="DefaultParagraphFont"/>
    <w:uiPriority w:val="21"/>
    <w:qFormat/>
    <w:rsid w:val="00737C8C"/>
    <w:rPr>
      <w:i/>
      <w:iCs/>
      <w:color w:val="0F4761" w:themeColor="accent1" w:themeShade="BF"/>
    </w:rPr>
  </w:style>
  <w:style w:type="paragraph" w:styleId="IntenseQuote">
    <w:name w:val="Intense Quote"/>
    <w:basedOn w:val="Normal"/>
    <w:next w:val="Normal"/>
    <w:link w:val="IntenseQuoteChar"/>
    <w:uiPriority w:val="30"/>
    <w:qFormat/>
    <w:rsid w:val="00737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C8C"/>
    <w:rPr>
      <w:i/>
      <w:iCs/>
      <w:color w:val="0F4761" w:themeColor="accent1" w:themeShade="BF"/>
    </w:rPr>
  </w:style>
  <w:style w:type="character" w:styleId="IntenseReference">
    <w:name w:val="Intense Reference"/>
    <w:basedOn w:val="DefaultParagraphFont"/>
    <w:uiPriority w:val="32"/>
    <w:qFormat/>
    <w:rsid w:val="00737C8C"/>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161A3"/>
    <w:rPr>
      <w:rFonts w:ascii="Times New Roman" w:hAnsi="Times New Roman" w:cs="Times New Roman"/>
      <w:b/>
      <w:i w:val="0"/>
      <w:iCs/>
      <w:sz w:val="20"/>
      <w:u w:val="single"/>
      <w:bdr w:val="single" w:sz="8" w:space="0" w:color="auto"/>
    </w:rPr>
  </w:style>
  <w:style w:type="character" w:styleId="FollowedHyperlink">
    <w:name w:val="FollowedHyperlink"/>
    <w:basedOn w:val="DefaultParagraphFont"/>
    <w:uiPriority w:val="99"/>
    <w:semiHidden/>
    <w:unhideWhenUsed/>
    <w:rsid w:val="00F161A3"/>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161A3"/>
    <w:rPr>
      <w:b/>
      <w:bCs/>
      <w:sz w:val="24"/>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F161A3"/>
    <w:rPr>
      <w:b w:val="0"/>
      <w:sz w:val="20"/>
      <w:u w:val="single"/>
    </w:rPr>
  </w:style>
  <w:style w:type="character" w:styleId="Strong">
    <w:name w:val="Strong"/>
    <w:basedOn w:val="DefaultParagraphFont"/>
    <w:uiPriority w:val="22"/>
    <w:qFormat/>
    <w:rsid w:val="00F161A3"/>
    <w:rPr>
      <w:b/>
      <w:bCs/>
    </w:rPr>
  </w:style>
  <w:style w:type="character" w:styleId="BookTitle">
    <w:name w:val="Book Title"/>
    <w:basedOn w:val="DefaultParagraphFont"/>
    <w:uiPriority w:val="33"/>
    <w:qFormat/>
    <w:rsid w:val="00F161A3"/>
    <w:rPr>
      <w:b/>
      <w:bCs/>
      <w:i/>
      <w:iCs/>
      <w:spacing w:val="5"/>
    </w:rPr>
  </w:style>
  <w:style w:type="numbering" w:styleId="111111">
    <w:name w:val="Outline List 2"/>
    <w:basedOn w:val="NoList"/>
    <w:uiPriority w:val="99"/>
    <w:semiHidden/>
    <w:unhideWhenUsed/>
    <w:rsid w:val="00F161A3"/>
  </w:style>
  <w:style w:type="paragraph" w:styleId="Header">
    <w:name w:val="header"/>
    <w:basedOn w:val="Normal"/>
    <w:link w:val="HeaderChar"/>
    <w:uiPriority w:val="99"/>
    <w:semiHidden/>
    <w:rsid w:val="00F161A3"/>
    <w:pPr>
      <w:tabs>
        <w:tab w:val="center" w:pos="4680"/>
        <w:tab w:val="right" w:pos="9360"/>
      </w:tabs>
    </w:pPr>
  </w:style>
  <w:style w:type="character" w:customStyle="1" w:styleId="HeaderChar">
    <w:name w:val="Header Char"/>
    <w:basedOn w:val="DefaultParagraphFont"/>
    <w:link w:val="Header"/>
    <w:uiPriority w:val="99"/>
    <w:semiHidden/>
    <w:rsid w:val="00F161A3"/>
    <w:rPr>
      <w:rFonts w:ascii="Times New Roman" w:hAnsi="Times New Roman" w:cs="Times New Roman"/>
      <w:kern w:val="0"/>
      <w:sz w:val="16"/>
      <w14:ligatures w14:val="none"/>
    </w:rPr>
  </w:style>
  <w:style w:type="paragraph" w:styleId="Footer">
    <w:name w:val="footer"/>
    <w:basedOn w:val="Normal"/>
    <w:link w:val="FooterChar"/>
    <w:uiPriority w:val="99"/>
    <w:semiHidden/>
    <w:rsid w:val="00F161A3"/>
    <w:pPr>
      <w:tabs>
        <w:tab w:val="center" w:pos="4680"/>
        <w:tab w:val="right" w:pos="9360"/>
      </w:tabs>
    </w:pPr>
  </w:style>
  <w:style w:type="character" w:customStyle="1" w:styleId="FooterChar">
    <w:name w:val="Footer Char"/>
    <w:basedOn w:val="DefaultParagraphFont"/>
    <w:link w:val="Footer"/>
    <w:uiPriority w:val="99"/>
    <w:semiHidden/>
    <w:rsid w:val="00F161A3"/>
    <w:rPr>
      <w:rFonts w:ascii="Times New Roman" w:hAnsi="Times New Roman" w:cs="Times New Roman"/>
      <w:kern w:val="0"/>
      <w:sz w:val="16"/>
      <w14:ligatures w14:val="none"/>
    </w:rPr>
  </w:style>
  <w:style w:type="paragraph" w:styleId="BodyText">
    <w:name w:val="Body Text"/>
    <w:basedOn w:val="Normal"/>
    <w:link w:val="BodyTextChar"/>
    <w:uiPriority w:val="99"/>
    <w:semiHidden/>
    <w:unhideWhenUsed/>
    <w:rsid w:val="00F161A3"/>
    <w:pPr>
      <w:spacing w:after="120"/>
    </w:pPr>
  </w:style>
  <w:style w:type="character" w:customStyle="1" w:styleId="BodyTextChar">
    <w:name w:val="Body Text Char"/>
    <w:basedOn w:val="DefaultParagraphFont"/>
    <w:link w:val="BodyText"/>
    <w:uiPriority w:val="99"/>
    <w:semiHidden/>
    <w:rsid w:val="00F161A3"/>
    <w:rPr>
      <w:rFonts w:ascii="Times New Roman" w:hAnsi="Times New Roman" w:cs="Times New Roman"/>
      <w:kern w:val="0"/>
      <w:sz w:val="16"/>
      <w14:ligatures w14:val="none"/>
    </w:rPr>
  </w:style>
  <w:style w:type="paragraph" w:styleId="NoSpacing">
    <w:name w:val="No Spacing"/>
    <w:link w:val="NoSpacingChar"/>
    <w:uiPriority w:val="99"/>
    <w:unhideWhenUsed/>
    <w:qFormat/>
    <w:rsid w:val="00F161A3"/>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F161A3"/>
    <w:rPr>
      <w:rFonts w:ascii="Calibri" w:hAnsi="Calibri" w:cs="Calibri"/>
      <w:kern w:val="0"/>
      <w14:ligatures w14:val="none"/>
    </w:rPr>
  </w:style>
  <w:style w:type="character" w:styleId="Hyperlink">
    <w:name w:val="Hyperlink"/>
    <w:aliases w:val="heading 1 (block title),Important,Read,Card Text,Internet Link,Analytic Text,Internet link,Char Char1,Char Char Char Char Char Char Char Char Char1,Char1 Char1,Char Char Char Char Char Char Char Char2,Text 7 Char1,C,Card Format Char,DDI Tag Ch"/>
    <w:basedOn w:val="DefaultParagraphFont"/>
    <w:link w:val="Heading411"/>
    <w:uiPriority w:val="99"/>
    <w:unhideWhenUsed/>
    <w:rsid w:val="00F161A3"/>
    <w:rPr>
      <w:color w:val="467886" w:themeColor="hyperlink"/>
      <w:u w:val="single"/>
    </w:rPr>
  </w:style>
  <w:style w:type="character" w:styleId="UnresolvedMention">
    <w:name w:val="Unresolved Mention"/>
    <w:basedOn w:val="DefaultParagraphFont"/>
    <w:uiPriority w:val="99"/>
    <w:semiHidden/>
    <w:unhideWhenUsed/>
    <w:rsid w:val="00F161A3"/>
    <w:rPr>
      <w:color w:val="605E5C"/>
      <w:shd w:val="clear" w:color="auto" w:fill="E1DFDD"/>
    </w:rPr>
  </w:style>
  <w:style w:type="paragraph" w:styleId="NormalWeb">
    <w:name w:val="Normal (Web)"/>
    <w:basedOn w:val="Normal"/>
    <w:uiPriority w:val="99"/>
    <w:unhideWhenUsed/>
    <w:rsid w:val="00624E79"/>
    <w:pPr>
      <w:spacing w:before="100" w:beforeAutospacing="1" w:after="100" w:afterAutospacing="1"/>
    </w:pPr>
    <w:rPr>
      <w:rFonts w:eastAsia="Times New Roman"/>
      <w:sz w:val="24"/>
      <w:szCs w:val="24"/>
    </w:rPr>
  </w:style>
  <w:style w:type="character" w:customStyle="1" w:styleId="ref-lnk">
    <w:name w:val="ref-lnk"/>
    <w:basedOn w:val="DefaultParagraphFont"/>
    <w:rsid w:val="00624E79"/>
  </w:style>
  <w:style w:type="character" w:customStyle="1" w:styleId="off-screen">
    <w:name w:val="off-screen"/>
    <w:basedOn w:val="DefaultParagraphFont"/>
    <w:rsid w:val="00624E79"/>
  </w:style>
  <w:style w:type="paragraph" w:customStyle="1" w:styleId="last">
    <w:name w:val="last"/>
    <w:basedOn w:val="Normal"/>
    <w:rsid w:val="00624E79"/>
    <w:pPr>
      <w:spacing w:before="100" w:beforeAutospacing="1" w:after="100" w:afterAutospacing="1"/>
    </w:pPr>
    <w:rPr>
      <w:rFonts w:eastAsia="Times New Roman"/>
      <w:sz w:val="24"/>
      <w:szCs w:val="24"/>
    </w:rPr>
  </w:style>
  <w:style w:type="character" w:customStyle="1" w:styleId="maintitle">
    <w:name w:val="maintitle"/>
    <w:basedOn w:val="DefaultParagraphFont"/>
    <w:rsid w:val="00370258"/>
  </w:style>
  <w:style w:type="character" w:customStyle="1" w:styleId="publisher-location">
    <w:name w:val="publisher-location"/>
    <w:basedOn w:val="DefaultParagraphFont"/>
    <w:rsid w:val="00370258"/>
  </w:style>
  <w:style w:type="character" w:customStyle="1" w:styleId="print-publication-date">
    <w:name w:val="print-publication-date"/>
    <w:basedOn w:val="DefaultParagraphFont"/>
    <w:rsid w:val="00370258"/>
  </w:style>
  <w:style w:type="character" w:customStyle="1" w:styleId="online-edition">
    <w:name w:val="online-edition"/>
    <w:basedOn w:val="DefaultParagraphFont"/>
    <w:rsid w:val="00370258"/>
  </w:style>
  <w:style w:type="character" w:customStyle="1" w:styleId="containing-site">
    <w:name w:val="containing-site"/>
    <w:basedOn w:val="DefaultParagraphFont"/>
    <w:rsid w:val="00370258"/>
  </w:style>
  <w:style w:type="character" w:customStyle="1" w:styleId="online-publication-date">
    <w:name w:val="online-publication-date"/>
    <w:basedOn w:val="DefaultParagraphFont"/>
    <w:rsid w:val="00370258"/>
  </w:style>
  <w:style w:type="character" w:customStyle="1" w:styleId="Title1">
    <w:name w:val="Title1"/>
    <w:basedOn w:val="DefaultParagraphFont"/>
    <w:rsid w:val="0016380F"/>
  </w:style>
  <w:style w:type="character" w:customStyle="1" w:styleId="title-blurb">
    <w:name w:val="title-blurb"/>
    <w:basedOn w:val="DefaultParagraphFont"/>
    <w:rsid w:val="0016380F"/>
  </w:style>
  <w:style w:type="character" w:customStyle="1" w:styleId="mvp-author-page-desc">
    <w:name w:val="mvp-author-page-desc"/>
    <w:basedOn w:val="DefaultParagraphFont"/>
    <w:rsid w:val="00F32EF2"/>
  </w:style>
  <w:style w:type="paragraph" w:customStyle="1" w:styleId="textbold">
    <w:name w:val="text bold"/>
    <w:basedOn w:val="Normal"/>
    <w:link w:val="Emphasis"/>
    <w:uiPriority w:val="8"/>
    <w:qFormat/>
    <w:rsid w:val="008A6C06"/>
    <w:pPr>
      <w:ind w:left="720"/>
    </w:pPr>
    <w:rPr>
      <w:b/>
      <w:iCs/>
      <w:kern w:val="2"/>
      <w:sz w:val="20"/>
      <w:u w:val="single"/>
      <w:bdr w:val="single" w:sz="8" w:space="0" w:color="auto"/>
      <w14:ligatures w14:val="standardContextual"/>
    </w:rPr>
  </w:style>
  <w:style w:type="paragraph" w:customStyle="1" w:styleId="css-k3zb6l-paragraph">
    <w:name w:val="css-k3zb6l-paragraph"/>
    <w:basedOn w:val="Normal"/>
    <w:rsid w:val="00A3408A"/>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A3408A"/>
    <w:pPr>
      <w:spacing w:before="100" w:beforeAutospacing="1" w:after="100" w:afterAutospacing="1"/>
    </w:pPr>
    <w:rPr>
      <w:rFonts w:eastAsia="Times New Roman"/>
      <w:sz w:val="24"/>
      <w:szCs w:val="24"/>
    </w:rPr>
  </w:style>
  <w:style w:type="character" w:customStyle="1" w:styleId="font-medium">
    <w:name w:val="font-medium"/>
    <w:basedOn w:val="DefaultParagraphFont"/>
    <w:rsid w:val="00A3408A"/>
  </w:style>
  <w:style w:type="character" w:customStyle="1" w:styleId="text-gray-13">
    <w:name w:val="text-gray-13"/>
    <w:basedOn w:val="DefaultParagraphFont"/>
    <w:rsid w:val="00A3408A"/>
  </w:style>
  <w:style w:type="paragraph" w:customStyle="1" w:styleId="Heading411">
    <w:name w:val="Heading 411"/>
    <w:basedOn w:val="Heading1"/>
    <w:next w:val="NoSpacing"/>
    <w:link w:val="Hyperlink"/>
    <w:autoRedefine/>
    <w:uiPriority w:val="99"/>
    <w:qFormat/>
    <w:rsid w:val="002F7C5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2"/>
      <w:szCs w:val="2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3068">
      <w:bodyDiv w:val="1"/>
      <w:marLeft w:val="0"/>
      <w:marRight w:val="0"/>
      <w:marTop w:val="0"/>
      <w:marBottom w:val="0"/>
      <w:divBdr>
        <w:top w:val="none" w:sz="0" w:space="0" w:color="auto"/>
        <w:left w:val="none" w:sz="0" w:space="0" w:color="auto"/>
        <w:bottom w:val="none" w:sz="0" w:space="0" w:color="auto"/>
        <w:right w:val="none" w:sz="0" w:space="0" w:color="auto"/>
      </w:divBdr>
    </w:div>
    <w:div w:id="19665956">
      <w:bodyDiv w:val="1"/>
      <w:marLeft w:val="0"/>
      <w:marRight w:val="0"/>
      <w:marTop w:val="0"/>
      <w:marBottom w:val="0"/>
      <w:divBdr>
        <w:top w:val="none" w:sz="0" w:space="0" w:color="auto"/>
        <w:left w:val="none" w:sz="0" w:space="0" w:color="auto"/>
        <w:bottom w:val="none" w:sz="0" w:space="0" w:color="auto"/>
        <w:right w:val="none" w:sz="0" w:space="0" w:color="auto"/>
      </w:divBdr>
    </w:div>
    <w:div w:id="233128486">
      <w:bodyDiv w:val="1"/>
      <w:marLeft w:val="0"/>
      <w:marRight w:val="0"/>
      <w:marTop w:val="0"/>
      <w:marBottom w:val="0"/>
      <w:divBdr>
        <w:top w:val="none" w:sz="0" w:space="0" w:color="auto"/>
        <w:left w:val="none" w:sz="0" w:space="0" w:color="auto"/>
        <w:bottom w:val="none" w:sz="0" w:space="0" w:color="auto"/>
        <w:right w:val="none" w:sz="0" w:space="0" w:color="auto"/>
      </w:divBdr>
    </w:div>
    <w:div w:id="268775687">
      <w:bodyDiv w:val="1"/>
      <w:marLeft w:val="0"/>
      <w:marRight w:val="0"/>
      <w:marTop w:val="0"/>
      <w:marBottom w:val="0"/>
      <w:divBdr>
        <w:top w:val="none" w:sz="0" w:space="0" w:color="auto"/>
        <w:left w:val="none" w:sz="0" w:space="0" w:color="auto"/>
        <w:bottom w:val="none" w:sz="0" w:space="0" w:color="auto"/>
        <w:right w:val="none" w:sz="0" w:space="0" w:color="auto"/>
      </w:divBdr>
      <w:divsChild>
        <w:div w:id="1391613721">
          <w:marLeft w:val="0"/>
          <w:marRight w:val="0"/>
          <w:marTop w:val="0"/>
          <w:marBottom w:val="0"/>
          <w:divBdr>
            <w:top w:val="single" w:sz="2" w:space="0" w:color="auto"/>
            <w:left w:val="single" w:sz="2" w:space="0" w:color="auto"/>
            <w:bottom w:val="single" w:sz="2" w:space="0" w:color="auto"/>
            <w:right w:val="single" w:sz="2" w:space="0" w:color="auto"/>
          </w:divBdr>
        </w:div>
        <w:div w:id="67192386">
          <w:marLeft w:val="0"/>
          <w:marRight w:val="0"/>
          <w:marTop w:val="0"/>
          <w:marBottom w:val="0"/>
          <w:divBdr>
            <w:top w:val="single" w:sz="2" w:space="0" w:color="auto"/>
            <w:left w:val="single" w:sz="2" w:space="0" w:color="auto"/>
            <w:bottom w:val="single" w:sz="2" w:space="0" w:color="auto"/>
            <w:right w:val="single" w:sz="2" w:space="0" w:color="auto"/>
          </w:divBdr>
        </w:div>
        <w:div w:id="1903710354">
          <w:marLeft w:val="0"/>
          <w:marRight w:val="0"/>
          <w:marTop w:val="0"/>
          <w:marBottom w:val="0"/>
          <w:divBdr>
            <w:top w:val="single" w:sz="2" w:space="0" w:color="auto"/>
            <w:left w:val="single" w:sz="2" w:space="0" w:color="auto"/>
            <w:bottom w:val="single" w:sz="2" w:space="0" w:color="auto"/>
            <w:right w:val="single" w:sz="2" w:space="0" w:color="auto"/>
          </w:divBdr>
        </w:div>
        <w:div w:id="209196566">
          <w:marLeft w:val="0"/>
          <w:marRight w:val="0"/>
          <w:marTop w:val="0"/>
          <w:marBottom w:val="0"/>
          <w:divBdr>
            <w:top w:val="single" w:sz="2" w:space="0" w:color="auto"/>
            <w:left w:val="single" w:sz="2" w:space="0" w:color="auto"/>
            <w:bottom w:val="single" w:sz="2" w:space="0" w:color="auto"/>
            <w:right w:val="single" w:sz="2" w:space="0" w:color="auto"/>
          </w:divBdr>
        </w:div>
        <w:div w:id="1757439685">
          <w:marLeft w:val="0"/>
          <w:marRight w:val="0"/>
          <w:marTop w:val="0"/>
          <w:marBottom w:val="0"/>
          <w:divBdr>
            <w:top w:val="single" w:sz="2" w:space="0" w:color="auto"/>
            <w:left w:val="single" w:sz="2" w:space="0" w:color="auto"/>
            <w:bottom w:val="single" w:sz="2" w:space="0" w:color="auto"/>
            <w:right w:val="single" w:sz="2" w:space="0" w:color="auto"/>
          </w:divBdr>
        </w:div>
        <w:div w:id="849835660">
          <w:marLeft w:val="0"/>
          <w:marRight w:val="0"/>
          <w:marTop w:val="0"/>
          <w:marBottom w:val="0"/>
          <w:divBdr>
            <w:top w:val="single" w:sz="2" w:space="0" w:color="auto"/>
            <w:left w:val="single" w:sz="2" w:space="0" w:color="auto"/>
            <w:bottom w:val="single" w:sz="2" w:space="0" w:color="auto"/>
            <w:right w:val="single" w:sz="2" w:space="0" w:color="auto"/>
          </w:divBdr>
        </w:div>
      </w:divsChild>
    </w:div>
    <w:div w:id="314913752">
      <w:bodyDiv w:val="1"/>
      <w:marLeft w:val="0"/>
      <w:marRight w:val="0"/>
      <w:marTop w:val="0"/>
      <w:marBottom w:val="0"/>
      <w:divBdr>
        <w:top w:val="none" w:sz="0" w:space="0" w:color="auto"/>
        <w:left w:val="none" w:sz="0" w:space="0" w:color="auto"/>
        <w:bottom w:val="none" w:sz="0" w:space="0" w:color="auto"/>
        <w:right w:val="none" w:sz="0" w:space="0" w:color="auto"/>
      </w:divBdr>
    </w:div>
    <w:div w:id="391001337">
      <w:bodyDiv w:val="1"/>
      <w:marLeft w:val="0"/>
      <w:marRight w:val="0"/>
      <w:marTop w:val="0"/>
      <w:marBottom w:val="0"/>
      <w:divBdr>
        <w:top w:val="none" w:sz="0" w:space="0" w:color="auto"/>
        <w:left w:val="none" w:sz="0" w:space="0" w:color="auto"/>
        <w:bottom w:val="none" w:sz="0" w:space="0" w:color="auto"/>
        <w:right w:val="none" w:sz="0" w:space="0" w:color="auto"/>
      </w:divBdr>
      <w:divsChild>
        <w:div w:id="1595236637">
          <w:marLeft w:val="0"/>
          <w:marRight w:val="0"/>
          <w:marTop w:val="0"/>
          <w:marBottom w:val="0"/>
          <w:divBdr>
            <w:top w:val="none" w:sz="0" w:space="0" w:color="auto"/>
            <w:left w:val="none" w:sz="0" w:space="0" w:color="auto"/>
            <w:bottom w:val="none" w:sz="0" w:space="0" w:color="auto"/>
            <w:right w:val="none" w:sz="0" w:space="0" w:color="auto"/>
          </w:divBdr>
          <w:divsChild>
            <w:div w:id="18868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661282">
      <w:bodyDiv w:val="1"/>
      <w:marLeft w:val="0"/>
      <w:marRight w:val="0"/>
      <w:marTop w:val="0"/>
      <w:marBottom w:val="0"/>
      <w:divBdr>
        <w:top w:val="none" w:sz="0" w:space="0" w:color="auto"/>
        <w:left w:val="none" w:sz="0" w:space="0" w:color="auto"/>
        <w:bottom w:val="none" w:sz="0" w:space="0" w:color="auto"/>
        <w:right w:val="none" w:sz="0" w:space="0" w:color="auto"/>
      </w:divBdr>
      <w:divsChild>
        <w:div w:id="647245017">
          <w:marLeft w:val="0"/>
          <w:marRight w:val="0"/>
          <w:marTop w:val="0"/>
          <w:marBottom w:val="0"/>
          <w:divBdr>
            <w:top w:val="none" w:sz="0" w:space="0" w:color="auto"/>
            <w:left w:val="none" w:sz="0" w:space="0" w:color="auto"/>
            <w:bottom w:val="none" w:sz="0" w:space="0" w:color="auto"/>
            <w:right w:val="none" w:sz="0" w:space="0" w:color="auto"/>
          </w:divBdr>
        </w:div>
      </w:divsChild>
    </w:div>
    <w:div w:id="479228916">
      <w:bodyDiv w:val="1"/>
      <w:marLeft w:val="0"/>
      <w:marRight w:val="0"/>
      <w:marTop w:val="0"/>
      <w:marBottom w:val="0"/>
      <w:divBdr>
        <w:top w:val="none" w:sz="0" w:space="0" w:color="auto"/>
        <w:left w:val="none" w:sz="0" w:space="0" w:color="auto"/>
        <w:bottom w:val="none" w:sz="0" w:space="0" w:color="auto"/>
        <w:right w:val="none" w:sz="0" w:space="0" w:color="auto"/>
      </w:divBdr>
    </w:div>
    <w:div w:id="540213249">
      <w:bodyDiv w:val="1"/>
      <w:marLeft w:val="0"/>
      <w:marRight w:val="0"/>
      <w:marTop w:val="0"/>
      <w:marBottom w:val="0"/>
      <w:divBdr>
        <w:top w:val="none" w:sz="0" w:space="0" w:color="auto"/>
        <w:left w:val="none" w:sz="0" w:space="0" w:color="auto"/>
        <w:bottom w:val="none" w:sz="0" w:space="0" w:color="auto"/>
        <w:right w:val="none" w:sz="0" w:space="0" w:color="auto"/>
      </w:divBdr>
    </w:div>
    <w:div w:id="540243815">
      <w:bodyDiv w:val="1"/>
      <w:marLeft w:val="0"/>
      <w:marRight w:val="0"/>
      <w:marTop w:val="0"/>
      <w:marBottom w:val="0"/>
      <w:divBdr>
        <w:top w:val="none" w:sz="0" w:space="0" w:color="auto"/>
        <w:left w:val="none" w:sz="0" w:space="0" w:color="auto"/>
        <w:bottom w:val="none" w:sz="0" w:space="0" w:color="auto"/>
        <w:right w:val="none" w:sz="0" w:space="0" w:color="auto"/>
      </w:divBdr>
      <w:divsChild>
        <w:div w:id="801578671">
          <w:marLeft w:val="0"/>
          <w:marRight w:val="0"/>
          <w:marTop w:val="0"/>
          <w:marBottom w:val="0"/>
          <w:divBdr>
            <w:top w:val="single" w:sz="2" w:space="0" w:color="auto"/>
            <w:left w:val="single" w:sz="2" w:space="0" w:color="auto"/>
            <w:bottom w:val="single" w:sz="2" w:space="0" w:color="auto"/>
            <w:right w:val="single" w:sz="2" w:space="0" w:color="auto"/>
          </w:divBdr>
          <w:divsChild>
            <w:div w:id="1135216708">
              <w:marLeft w:val="0"/>
              <w:marRight w:val="0"/>
              <w:marTop w:val="0"/>
              <w:marBottom w:val="0"/>
              <w:divBdr>
                <w:top w:val="single" w:sz="2" w:space="0" w:color="auto"/>
                <w:left w:val="single" w:sz="2" w:space="0" w:color="auto"/>
                <w:bottom w:val="single" w:sz="2" w:space="0" w:color="auto"/>
                <w:right w:val="single" w:sz="2" w:space="0" w:color="auto"/>
              </w:divBdr>
              <w:divsChild>
                <w:div w:id="8693435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74708909">
      <w:bodyDiv w:val="1"/>
      <w:marLeft w:val="0"/>
      <w:marRight w:val="0"/>
      <w:marTop w:val="0"/>
      <w:marBottom w:val="0"/>
      <w:divBdr>
        <w:top w:val="none" w:sz="0" w:space="0" w:color="auto"/>
        <w:left w:val="none" w:sz="0" w:space="0" w:color="auto"/>
        <w:bottom w:val="none" w:sz="0" w:space="0" w:color="auto"/>
        <w:right w:val="none" w:sz="0" w:space="0" w:color="auto"/>
      </w:divBdr>
      <w:divsChild>
        <w:div w:id="1387682984">
          <w:marLeft w:val="0"/>
          <w:marRight w:val="0"/>
          <w:marTop w:val="516"/>
          <w:marBottom w:val="516"/>
          <w:divBdr>
            <w:top w:val="none" w:sz="0" w:space="0" w:color="auto"/>
            <w:left w:val="none" w:sz="0" w:space="0" w:color="auto"/>
            <w:bottom w:val="none" w:sz="0" w:space="0" w:color="auto"/>
            <w:right w:val="none" w:sz="0" w:space="0" w:color="auto"/>
          </w:divBdr>
        </w:div>
        <w:div w:id="791243005">
          <w:marLeft w:val="0"/>
          <w:marRight w:val="0"/>
          <w:marTop w:val="516"/>
          <w:marBottom w:val="516"/>
          <w:divBdr>
            <w:top w:val="none" w:sz="0" w:space="0" w:color="auto"/>
            <w:left w:val="none" w:sz="0" w:space="0" w:color="auto"/>
            <w:bottom w:val="none" w:sz="0" w:space="0" w:color="auto"/>
            <w:right w:val="none" w:sz="0" w:space="0" w:color="auto"/>
          </w:divBdr>
        </w:div>
        <w:div w:id="1210845081">
          <w:marLeft w:val="0"/>
          <w:marRight w:val="0"/>
          <w:marTop w:val="516"/>
          <w:marBottom w:val="516"/>
          <w:divBdr>
            <w:top w:val="none" w:sz="0" w:space="0" w:color="auto"/>
            <w:left w:val="none" w:sz="0" w:space="0" w:color="auto"/>
            <w:bottom w:val="none" w:sz="0" w:space="0" w:color="auto"/>
            <w:right w:val="none" w:sz="0" w:space="0" w:color="auto"/>
          </w:divBdr>
        </w:div>
        <w:div w:id="283194452">
          <w:marLeft w:val="0"/>
          <w:marRight w:val="0"/>
          <w:marTop w:val="516"/>
          <w:marBottom w:val="516"/>
          <w:divBdr>
            <w:top w:val="none" w:sz="0" w:space="0" w:color="auto"/>
            <w:left w:val="none" w:sz="0" w:space="0" w:color="auto"/>
            <w:bottom w:val="none" w:sz="0" w:space="0" w:color="auto"/>
            <w:right w:val="none" w:sz="0" w:space="0" w:color="auto"/>
          </w:divBdr>
        </w:div>
        <w:div w:id="136916129">
          <w:marLeft w:val="0"/>
          <w:marRight w:val="0"/>
          <w:marTop w:val="516"/>
          <w:marBottom w:val="516"/>
          <w:divBdr>
            <w:top w:val="none" w:sz="0" w:space="0" w:color="auto"/>
            <w:left w:val="none" w:sz="0" w:space="0" w:color="auto"/>
            <w:bottom w:val="none" w:sz="0" w:space="0" w:color="auto"/>
            <w:right w:val="none" w:sz="0" w:space="0" w:color="auto"/>
          </w:divBdr>
        </w:div>
        <w:div w:id="782501866">
          <w:marLeft w:val="0"/>
          <w:marRight w:val="0"/>
          <w:marTop w:val="516"/>
          <w:marBottom w:val="516"/>
          <w:divBdr>
            <w:top w:val="none" w:sz="0" w:space="0" w:color="auto"/>
            <w:left w:val="none" w:sz="0" w:space="0" w:color="auto"/>
            <w:bottom w:val="none" w:sz="0" w:space="0" w:color="auto"/>
            <w:right w:val="none" w:sz="0" w:space="0" w:color="auto"/>
          </w:divBdr>
        </w:div>
        <w:div w:id="500705079">
          <w:marLeft w:val="0"/>
          <w:marRight w:val="0"/>
          <w:marTop w:val="516"/>
          <w:marBottom w:val="516"/>
          <w:divBdr>
            <w:top w:val="none" w:sz="0" w:space="0" w:color="auto"/>
            <w:left w:val="none" w:sz="0" w:space="0" w:color="auto"/>
            <w:bottom w:val="none" w:sz="0" w:space="0" w:color="auto"/>
            <w:right w:val="none" w:sz="0" w:space="0" w:color="auto"/>
          </w:divBdr>
        </w:div>
        <w:div w:id="1900822196">
          <w:marLeft w:val="0"/>
          <w:marRight w:val="0"/>
          <w:marTop w:val="516"/>
          <w:marBottom w:val="516"/>
          <w:divBdr>
            <w:top w:val="none" w:sz="0" w:space="0" w:color="auto"/>
            <w:left w:val="none" w:sz="0" w:space="0" w:color="auto"/>
            <w:bottom w:val="none" w:sz="0" w:space="0" w:color="auto"/>
            <w:right w:val="none" w:sz="0" w:space="0" w:color="auto"/>
          </w:divBdr>
        </w:div>
        <w:div w:id="565838919">
          <w:marLeft w:val="0"/>
          <w:marRight w:val="0"/>
          <w:marTop w:val="516"/>
          <w:marBottom w:val="516"/>
          <w:divBdr>
            <w:top w:val="none" w:sz="0" w:space="0" w:color="auto"/>
            <w:left w:val="none" w:sz="0" w:space="0" w:color="auto"/>
            <w:bottom w:val="none" w:sz="0" w:space="0" w:color="auto"/>
            <w:right w:val="none" w:sz="0" w:space="0" w:color="auto"/>
          </w:divBdr>
        </w:div>
        <w:div w:id="571306515">
          <w:marLeft w:val="0"/>
          <w:marRight w:val="0"/>
          <w:marTop w:val="516"/>
          <w:marBottom w:val="516"/>
          <w:divBdr>
            <w:top w:val="none" w:sz="0" w:space="0" w:color="auto"/>
            <w:left w:val="none" w:sz="0" w:space="0" w:color="auto"/>
            <w:bottom w:val="none" w:sz="0" w:space="0" w:color="auto"/>
            <w:right w:val="none" w:sz="0" w:space="0" w:color="auto"/>
          </w:divBdr>
        </w:div>
        <w:div w:id="1867907450">
          <w:marLeft w:val="0"/>
          <w:marRight w:val="0"/>
          <w:marTop w:val="516"/>
          <w:marBottom w:val="516"/>
          <w:divBdr>
            <w:top w:val="none" w:sz="0" w:space="0" w:color="auto"/>
            <w:left w:val="none" w:sz="0" w:space="0" w:color="auto"/>
            <w:bottom w:val="none" w:sz="0" w:space="0" w:color="auto"/>
            <w:right w:val="none" w:sz="0" w:space="0" w:color="auto"/>
          </w:divBdr>
        </w:div>
        <w:div w:id="929436531">
          <w:marLeft w:val="0"/>
          <w:marRight w:val="0"/>
          <w:marTop w:val="516"/>
          <w:marBottom w:val="516"/>
          <w:divBdr>
            <w:top w:val="none" w:sz="0" w:space="0" w:color="auto"/>
            <w:left w:val="none" w:sz="0" w:space="0" w:color="auto"/>
            <w:bottom w:val="none" w:sz="0" w:space="0" w:color="auto"/>
            <w:right w:val="none" w:sz="0" w:space="0" w:color="auto"/>
          </w:divBdr>
        </w:div>
        <w:div w:id="953056977">
          <w:marLeft w:val="0"/>
          <w:marRight w:val="0"/>
          <w:marTop w:val="516"/>
          <w:marBottom w:val="516"/>
          <w:divBdr>
            <w:top w:val="none" w:sz="0" w:space="0" w:color="auto"/>
            <w:left w:val="none" w:sz="0" w:space="0" w:color="auto"/>
            <w:bottom w:val="none" w:sz="0" w:space="0" w:color="auto"/>
            <w:right w:val="none" w:sz="0" w:space="0" w:color="auto"/>
          </w:divBdr>
        </w:div>
        <w:div w:id="1399866480">
          <w:marLeft w:val="0"/>
          <w:marRight w:val="0"/>
          <w:marTop w:val="516"/>
          <w:marBottom w:val="516"/>
          <w:divBdr>
            <w:top w:val="none" w:sz="0" w:space="0" w:color="auto"/>
            <w:left w:val="none" w:sz="0" w:space="0" w:color="auto"/>
            <w:bottom w:val="none" w:sz="0" w:space="0" w:color="auto"/>
            <w:right w:val="none" w:sz="0" w:space="0" w:color="auto"/>
          </w:divBdr>
        </w:div>
        <w:div w:id="636880885">
          <w:marLeft w:val="0"/>
          <w:marRight w:val="0"/>
          <w:marTop w:val="0"/>
          <w:marBottom w:val="0"/>
          <w:divBdr>
            <w:top w:val="none" w:sz="0" w:space="0" w:color="auto"/>
            <w:left w:val="none" w:sz="0" w:space="0" w:color="auto"/>
            <w:bottom w:val="none" w:sz="0" w:space="0" w:color="auto"/>
            <w:right w:val="none" w:sz="0" w:space="0" w:color="auto"/>
          </w:divBdr>
        </w:div>
        <w:div w:id="1570768066">
          <w:marLeft w:val="0"/>
          <w:marRight w:val="0"/>
          <w:marTop w:val="516"/>
          <w:marBottom w:val="516"/>
          <w:divBdr>
            <w:top w:val="none" w:sz="0" w:space="0" w:color="auto"/>
            <w:left w:val="none" w:sz="0" w:space="0" w:color="auto"/>
            <w:bottom w:val="none" w:sz="0" w:space="0" w:color="auto"/>
            <w:right w:val="none" w:sz="0" w:space="0" w:color="auto"/>
          </w:divBdr>
        </w:div>
        <w:div w:id="405954477">
          <w:marLeft w:val="0"/>
          <w:marRight w:val="0"/>
          <w:marTop w:val="516"/>
          <w:marBottom w:val="516"/>
          <w:divBdr>
            <w:top w:val="none" w:sz="0" w:space="0" w:color="auto"/>
            <w:left w:val="none" w:sz="0" w:space="0" w:color="auto"/>
            <w:bottom w:val="none" w:sz="0" w:space="0" w:color="auto"/>
            <w:right w:val="none" w:sz="0" w:space="0" w:color="auto"/>
          </w:divBdr>
        </w:div>
        <w:div w:id="176431513">
          <w:marLeft w:val="0"/>
          <w:marRight w:val="0"/>
          <w:marTop w:val="516"/>
          <w:marBottom w:val="516"/>
          <w:divBdr>
            <w:top w:val="none" w:sz="0" w:space="0" w:color="auto"/>
            <w:left w:val="none" w:sz="0" w:space="0" w:color="auto"/>
            <w:bottom w:val="none" w:sz="0" w:space="0" w:color="auto"/>
            <w:right w:val="none" w:sz="0" w:space="0" w:color="auto"/>
          </w:divBdr>
        </w:div>
        <w:div w:id="2144762246">
          <w:marLeft w:val="0"/>
          <w:marRight w:val="0"/>
          <w:marTop w:val="516"/>
          <w:marBottom w:val="516"/>
          <w:divBdr>
            <w:top w:val="none" w:sz="0" w:space="0" w:color="auto"/>
            <w:left w:val="none" w:sz="0" w:space="0" w:color="auto"/>
            <w:bottom w:val="none" w:sz="0" w:space="0" w:color="auto"/>
            <w:right w:val="none" w:sz="0" w:space="0" w:color="auto"/>
          </w:divBdr>
        </w:div>
        <w:div w:id="769007246">
          <w:marLeft w:val="0"/>
          <w:marRight w:val="0"/>
          <w:marTop w:val="516"/>
          <w:marBottom w:val="516"/>
          <w:divBdr>
            <w:top w:val="none" w:sz="0" w:space="0" w:color="auto"/>
            <w:left w:val="none" w:sz="0" w:space="0" w:color="auto"/>
            <w:bottom w:val="none" w:sz="0" w:space="0" w:color="auto"/>
            <w:right w:val="none" w:sz="0" w:space="0" w:color="auto"/>
          </w:divBdr>
        </w:div>
        <w:div w:id="1189025017">
          <w:marLeft w:val="0"/>
          <w:marRight w:val="0"/>
          <w:marTop w:val="516"/>
          <w:marBottom w:val="516"/>
          <w:divBdr>
            <w:top w:val="none" w:sz="0" w:space="0" w:color="auto"/>
            <w:left w:val="none" w:sz="0" w:space="0" w:color="auto"/>
            <w:bottom w:val="none" w:sz="0" w:space="0" w:color="auto"/>
            <w:right w:val="none" w:sz="0" w:space="0" w:color="auto"/>
          </w:divBdr>
        </w:div>
        <w:div w:id="898129240">
          <w:marLeft w:val="0"/>
          <w:marRight w:val="0"/>
          <w:marTop w:val="516"/>
          <w:marBottom w:val="516"/>
          <w:divBdr>
            <w:top w:val="none" w:sz="0" w:space="0" w:color="auto"/>
            <w:left w:val="none" w:sz="0" w:space="0" w:color="auto"/>
            <w:bottom w:val="none" w:sz="0" w:space="0" w:color="auto"/>
            <w:right w:val="none" w:sz="0" w:space="0" w:color="auto"/>
          </w:divBdr>
        </w:div>
        <w:div w:id="540822668">
          <w:marLeft w:val="0"/>
          <w:marRight w:val="0"/>
          <w:marTop w:val="516"/>
          <w:marBottom w:val="516"/>
          <w:divBdr>
            <w:top w:val="none" w:sz="0" w:space="0" w:color="auto"/>
            <w:left w:val="none" w:sz="0" w:space="0" w:color="auto"/>
            <w:bottom w:val="none" w:sz="0" w:space="0" w:color="auto"/>
            <w:right w:val="none" w:sz="0" w:space="0" w:color="auto"/>
          </w:divBdr>
        </w:div>
        <w:div w:id="782116701">
          <w:marLeft w:val="0"/>
          <w:marRight w:val="0"/>
          <w:marTop w:val="516"/>
          <w:marBottom w:val="516"/>
          <w:divBdr>
            <w:top w:val="none" w:sz="0" w:space="0" w:color="auto"/>
            <w:left w:val="none" w:sz="0" w:space="0" w:color="auto"/>
            <w:bottom w:val="none" w:sz="0" w:space="0" w:color="auto"/>
            <w:right w:val="none" w:sz="0" w:space="0" w:color="auto"/>
          </w:divBdr>
        </w:div>
        <w:div w:id="846020290">
          <w:marLeft w:val="0"/>
          <w:marRight w:val="0"/>
          <w:marTop w:val="516"/>
          <w:marBottom w:val="516"/>
          <w:divBdr>
            <w:top w:val="none" w:sz="0" w:space="0" w:color="auto"/>
            <w:left w:val="none" w:sz="0" w:space="0" w:color="auto"/>
            <w:bottom w:val="none" w:sz="0" w:space="0" w:color="auto"/>
            <w:right w:val="none" w:sz="0" w:space="0" w:color="auto"/>
          </w:divBdr>
        </w:div>
        <w:div w:id="643855940">
          <w:marLeft w:val="0"/>
          <w:marRight w:val="0"/>
          <w:marTop w:val="516"/>
          <w:marBottom w:val="516"/>
          <w:divBdr>
            <w:top w:val="none" w:sz="0" w:space="0" w:color="auto"/>
            <w:left w:val="none" w:sz="0" w:space="0" w:color="auto"/>
            <w:bottom w:val="none" w:sz="0" w:space="0" w:color="auto"/>
            <w:right w:val="none" w:sz="0" w:space="0" w:color="auto"/>
          </w:divBdr>
        </w:div>
        <w:div w:id="1189026310">
          <w:marLeft w:val="0"/>
          <w:marRight w:val="0"/>
          <w:marTop w:val="516"/>
          <w:marBottom w:val="516"/>
          <w:divBdr>
            <w:top w:val="none" w:sz="0" w:space="0" w:color="auto"/>
            <w:left w:val="none" w:sz="0" w:space="0" w:color="auto"/>
            <w:bottom w:val="none" w:sz="0" w:space="0" w:color="auto"/>
            <w:right w:val="none" w:sz="0" w:space="0" w:color="auto"/>
          </w:divBdr>
        </w:div>
        <w:div w:id="1747146512">
          <w:marLeft w:val="0"/>
          <w:marRight w:val="0"/>
          <w:marTop w:val="516"/>
          <w:marBottom w:val="516"/>
          <w:divBdr>
            <w:top w:val="none" w:sz="0" w:space="0" w:color="auto"/>
            <w:left w:val="none" w:sz="0" w:space="0" w:color="auto"/>
            <w:bottom w:val="none" w:sz="0" w:space="0" w:color="auto"/>
            <w:right w:val="none" w:sz="0" w:space="0" w:color="auto"/>
          </w:divBdr>
        </w:div>
      </w:divsChild>
    </w:div>
    <w:div w:id="692658495">
      <w:bodyDiv w:val="1"/>
      <w:marLeft w:val="0"/>
      <w:marRight w:val="0"/>
      <w:marTop w:val="0"/>
      <w:marBottom w:val="0"/>
      <w:divBdr>
        <w:top w:val="none" w:sz="0" w:space="0" w:color="auto"/>
        <w:left w:val="none" w:sz="0" w:space="0" w:color="auto"/>
        <w:bottom w:val="none" w:sz="0" w:space="0" w:color="auto"/>
        <w:right w:val="none" w:sz="0" w:space="0" w:color="auto"/>
      </w:divBdr>
      <w:divsChild>
        <w:div w:id="430321998">
          <w:marLeft w:val="0"/>
          <w:marRight w:val="0"/>
          <w:marTop w:val="0"/>
          <w:marBottom w:val="450"/>
          <w:divBdr>
            <w:top w:val="none" w:sz="0" w:space="0" w:color="auto"/>
            <w:left w:val="none" w:sz="0" w:space="0" w:color="auto"/>
            <w:bottom w:val="none" w:sz="0" w:space="0" w:color="auto"/>
            <w:right w:val="none" w:sz="0" w:space="0" w:color="auto"/>
          </w:divBdr>
          <w:divsChild>
            <w:div w:id="721901208">
              <w:marLeft w:val="-3750"/>
              <w:marRight w:val="0"/>
              <w:marTop w:val="0"/>
              <w:marBottom w:val="0"/>
              <w:divBdr>
                <w:top w:val="none" w:sz="0" w:space="0" w:color="auto"/>
                <w:left w:val="none" w:sz="0" w:space="0" w:color="auto"/>
                <w:bottom w:val="none" w:sz="0" w:space="0" w:color="auto"/>
                <w:right w:val="none" w:sz="0" w:space="0" w:color="auto"/>
              </w:divBdr>
              <w:divsChild>
                <w:div w:id="1969897804">
                  <w:marLeft w:val="3750"/>
                  <w:marRight w:val="0"/>
                  <w:marTop w:val="0"/>
                  <w:marBottom w:val="0"/>
                  <w:divBdr>
                    <w:top w:val="none" w:sz="0" w:space="0" w:color="auto"/>
                    <w:left w:val="none" w:sz="0" w:space="0" w:color="auto"/>
                    <w:bottom w:val="none" w:sz="0" w:space="0" w:color="auto"/>
                    <w:right w:val="none" w:sz="0" w:space="0" w:color="auto"/>
                  </w:divBdr>
                  <w:divsChild>
                    <w:div w:id="141801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068320">
      <w:bodyDiv w:val="1"/>
      <w:marLeft w:val="0"/>
      <w:marRight w:val="0"/>
      <w:marTop w:val="0"/>
      <w:marBottom w:val="0"/>
      <w:divBdr>
        <w:top w:val="none" w:sz="0" w:space="0" w:color="auto"/>
        <w:left w:val="none" w:sz="0" w:space="0" w:color="auto"/>
        <w:bottom w:val="none" w:sz="0" w:space="0" w:color="auto"/>
        <w:right w:val="none" w:sz="0" w:space="0" w:color="auto"/>
      </w:divBdr>
    </w:div>
    <w:div w:id="739644307">
      <w:bodyDiv w:val="1"/>
      <w:marLeft w:val="0"/>
      <w:marRight w:val="0"/>
      <w:marTop w:val="0"/>
      <w:marBottom w:val="0"/>
      <w:divBdr>
        <w:top w:val="none" w:sz="0" w:space="0" w:color="auto"/>
        <w:left w:val="none" w:sz="0" w:space="0" w:color="auto"/>
        <w:bottom w:val="none" w:sz="0" w:space="0" w:color="auto"/>
        <w:right w:val="none" w:sz="0" w:space="0" w:color="auto"/>
      </w:divBdr>
    </w:div>
    <w:div w:id="753740977">
      <w:bodyDiv w:val="1"/>
      <w:marLeft w:val="0"/>
      <w:marRight w:val="0"/>
      <w:marTop w:val="0"/>
      <w:marBottom w:val="0"/>
      <w:divBdr>
        <w:top w:val="none" w:sz="0" w:space="0" w:color="auto"/>
        <w:left w:val="none" w:sz="0" w:space="0" w:color="auto"/>
        <w:bottom w:val="none" w:sz="0" w:space="0" w:color="auto"/>
        <w:right w:val="none" w:sz="0" w:space="0" w:color="auto"/>
      </w:divBdr>
      <w:divsChild>
        <w:div w:id="1898740899">
          <w:marLeft w:val="0"/>
          <w:marRight w:val="0"/>
          <w:marTop w:val="0"/>
          <w:marBottom w:val="0"/>
          <w:divBdr>
            <w:top w:val="none" w:sz="0" w:space="0" w:color="auto"/>
            <w:left w:val="none" w:sz="0" w:space="0" w:color="auto"/>
            <w:bottom w:val="none" w:sz="0" w:space="0" w:color="auto"/>
            <w:right w:val="none" w:sz="0" w:space="0" w:color="auto"/>
          </w:divBdr>
          <w:divsChild>
            <w:div w:id="144889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33047">
      <w:bodyDiv w:val="1"/>
      <w:marLeft w:val="0"/>
      <w:marRight w:val="0"/>
      <w:marTop w:val="0"/>
      <w:marBottom w:val="0"/>
      <w:divBdr>
        <w:top w:val="none" w:sz="0" w:space="0" w:color="auto"/>
        <w:left w:val="none" w:sz="0" w:space="0" w:color="auto"/>
        <w:bottom w:val="none" w:sz="0" w:space="0" w:color="auto"/>
        <w:right w:val="none" w:sz="0" w:space="0" w:color="auto"/>
      </w:divBdr>
    </w:div>
    <w:div w:id="835344656">
      <w:bodyDiv w:val="1"/>
      <w:marLeft w:val="0"/>
      <w:marRight w:val="0"/>
      <w:marTop w:val="0"/>
      <w:marBottom w:val="0"/>
      <w:divBdr>
        <w:top w:val="none" w:sz="0" w:space="0" w:color="auto"/>
        <w:left w:val="none" w:sz="0" w:space="0" w:color="auto"/>
        <w:bottom w:val="none" w:sz="0" w:space="0" w:color="auto"/>
        <w:right w:val="none" w:sz="0" w:space="0" w:color="auto"/>
      </w:divBdr>
      <w:divsChild>
        <w:div w:id="1403674150">
          <w:marLeft w:val="0"/>
          <w:marRight w:val="0"/>
          <w:marTop w:val="0"/>
          <w:marBottom w:val="0"/>
          <w:divBdr>
            <w:top w:val="none" w:sz="0" w:space="0" w:color="auto"/>
            <w:left w:val="none" w:sz="0" w:space="0" w:color="auto"/>
            <w:bottom w:val="none" w:sz="0" w:space="0" w:color="auto"/>
            <w:right w:val="none" w:sz="0" w:space="0" w:color="auto"/>
          </w:divBdr>
        </w:div>
        <w:div w:id="2058356364">
          <w:marLeft w:val="0"/>
          <w:marRight w:val="0"/>
          <w:marTop w:val="0"/>
          <w:marBottom w:val="0"/>
          <w:divBdr>
            <w:top w:val="none" w:sz="0" w:space="0" w:color="auto"/>
            <w:left w:val="none" w:sz="0" w:space="0" w:color="auto"/>
            <w:bottom w:val="none" w:sz="0" w:space="0" w:color="auto"/>
            <w:right w:val="none" w:sz="0" w:space="0" w:color="auto"/>
          </w:divBdr>
        </w:div>
      </w:divsChild>
    </w:div>
    <w:div w:id="847989298">
      <w:bodyDiv w:val="1"/>
      <w:marLeft w:val="0"/>
      <w:marRight w:val="0"/>
      <w:marTop w:val="0"/>
      <w:marBottom w:val="0"/>
      <w:divBdr>
        <w:top w:val="none" w:sz="0" w:space="0" w:color="auto"/>
        <w:left w:val="none" w:sz="0" w:space="0" w:color="auto"/>
        <w:bottom w:val="none" w:sz="0" w:space="0" w:color="auto"/>
        <w:right w:val="none" w:sz="0" w:space="0" w:color="auto"/>
      </w:divBdr>
    </w:div>
    <w:div w:id="871308769">
      <w:bodyDiv w:val="1"/>
      <w:marLeft w:val="0"/>
      <w:marRight w:val="0"/>
      <w:marTop w:val="0"/>
      <w:marBottom w:val="0"/>
      <w:divBdr>
        <w:top w:val="none" w:sz="0" w:space="0" w:color="auto"/>
        <w:left w:val="none" w:sz="0" w:space="0" w:color="auto"/>
        <w:bottom w:val="none" w:sz="0" w:space="0" w:color="auto"/>
        <w:right w:val="none" w:sz="0" w:space="0" w:color="auto"/>
      </w:divBdr>
      <w:divsChild>
        <w:div w:id="354430782">
          <w:marLeft w:val="0"/>
          <w:marRight w:val="0"/>
          <w:marTop w:val="0"/>
          <w:marBottom w:val="0"/>
          <w:divBdr>
            <w:top w:val="single" w:sz="2" w:space="0" w:color="auto"/>
            <w:left w:val="single" w:sz="2" w:space="0" w:color="auto"/>
            <w:bottom w:val="single" w:sz="2" w:space="0" w:color="auto"/>
            <w:right w:val="single" w:sz="2" w:space="0" w:color="auto"/>
          </w:divBdr>
        </w:div>
        <w:div w:id="2021080436">
          <w:marLeft w:val="0"/>
          <w:marRight w:val="0"/>
          <w:marTop w:val="0"/>
          <w:marBottom w:val="0"/>
          <w:divBdr>
            <w:top w:val="single" w:sz="2" w:space="0" w:color="auto"/>
            <w:left w:val="single" w:sz="2" w:space="0" w:color="auto"/>
            <w:bottom w:val="single" w:sz="2" w:space="0" w:color="auto"/>
            <w:right w:val="single" w:sz="2" w:space="0" w:color="auto"/>
          </w:divBdr>
        </w:div>
        <w:div w:id="671950175">
          <w:marLeft w:val="0"/>
          <w:marRight w:val="0"/>
          <w:marTop w:val="0"/>
          <w:marBottom w:val="0"/>
          <w:divBdr>
            <w:top w:val="single" w:sz="2" w:space="0" w:color="auto"/>
            <w:left w:val="single" w:sz="2" w:space="0" w:color="auto"/>
            <w:bottom w:val="single" w:sz="2" w:space="0" w:color="auto"/>
            <w:right w:val="single" w:sz="2" w:space="0" w:color="auto"/>
          </w:divBdr>
        </w:div>
        <w:div w:id="790973436">
          <w:marLeft w:val="0"/>
          <w:marRight w:val="0"/>
          <w:marTop w:val="0"/>
          <w:marBottom w:val="0"/>
          <w:divBdr>
            <w:top w:val="single" w:sz="2" w:space="0" w:color="auto"/>
            <w:left w:val="single" w:sz="2" w:space="0" w:color="auto"/>
            <w:bottom w:val="single" w:sz="2" w:space="0" w:color="auto"/>
            <w:right w:val="single" w:sz="2" w:space="0" w:color="auto"/>
          </w:divBdr>
        </w:div>
      </w:divsChild>
    </w:div>
    <w:div w:id="905650370">
      <w:bodyDiv w:val="1"/>
      <w:marLeft w:val="0"/>
      <w:marRight w:val="0"/>
      <w:marTop w:val="0"/>
      <w:marBottom w:val="0"/>
      <w:divBdr>
        <w:top w:val="none" w:sz="0" w:space="0" w:color="auto"/>
        <w:left w:val="none" w:sz="0" w:space="0" w:color="auto"/>
        <w:bottom w:val="none" w:sz="0" w:space="0" w:color="auto"/>
        <w:right w:val="none" w:sz="0" w:space="0" w:color="auto"/>
      </w:divBdr>
    </w:div>
    <w:div w:id="992100902">
      <w:bodyDiv w:val="1"/>
      <w:marLeft w:val="0"/>
      <w:marRight w:val="0"/>
      <w:marTop w:val="0"/>
      <w:marBottom w:val="0"/>
      <w:divBdr>
        <w:top w:val="none" w:sz="0" w:space="0" w:color="auto"/>
        <w:left w:val="none" w:sz="0" w:space="0" w:color="auto"/>
        <w:bottom w:val="none" w:sz="0" w:space="0" w:color="auto"/>
        <w:right w:val="none" w:sz="0" w:space="0" w:color="auto"/>
      </w:divBdr>
      <w:divsChild>
        <w:div w:id="264962629">
          <w:marLeft w:val="0"/>
          <w:marRight w:val="0"/>
          <w:marTop w:val="0"/>
          <w:marBottom w:val="0"/>
          <w:divBdr>
            <w:top w:val="single" w:sz="2" w:space="0" w:color="auto"/>
            <w:left w:val="single" w:sz="2" w:space="0" w:color="auto"/>
            <w:bottom w:val="single" w:sz="2" w:space="0" w:color="auto"/>
            <w:right w:val="single" w:sz="2" w:space="0" w:color="auto"/>
          </w:divBdr>
        </w:div>
        <w:div w:id="363864885">
          <w:marLeft w:val="0"/>
          <w:marRight w:val="0"/>
          <w:marTop w:val="0"/>
          <w:marBottom w:val="0"/>
          <w:divBdr>
            <w:top w:val="single" w:sz="2" w:space="0" w:color="auto"/>
            <w:left w:val="single" w:sz="2" w:space="0" w:color="auto"/>
            <w:bottom w:val="single" w:sz="2" w:space="0" w:color="auto"/>
            <w:right w:val="single" w:sz="2" w:space="0" w:color="auto"/>
          </w:divBdr>
        </w:div>
        <w:div w:id="1018585430">
          <w:marLeft w:val="0"/>
          <w:marRight w:val="0"/>
          <w:marTop w:val="0"/>
          <w:marBottom w:val="0"/>
          <w:divBdr>
            <w:top w:val="single" w:sz="2" w:space="0" w:color="auto"/>
            <w:left w:val="single" w:sz="2" w:space="0" w:color="auto"/>
            <w:bottom w:val="single" w:sz="2" w:space="0" w:color="auto"/>
            <w:right w:val="single" w:sz="2" w:space="0" w:color="auto"/>
          </w:divBdr>
        </w:div>
      </w:divsChild>
    </w:div>
    <w:div w:id="1019309856">
      <w:bodyDiv w:val="1"/>
      <w:marLeft w:val="0"/>
      <w:marRight w:val="0"/>
      <w:marTop w:val="0"/>
      <w:marBottom w:val="0"/>
      <w:divBdr>
        <w:top w:val="none" w:sz="0" w:space="0" w:color="auto"/>
        <w:left w:val="none" w:sz="0" w:space="0" w:color="auto"/>
        <w:bottom w:val="none" w:sz="0" w:space="0" w:color="auto"/>
        <w:right w:val="none" w:sz="0" w:space="0" w:color="auto"/>
      </w:divBdr>
      <w:divsChild>
        <w:div w:id="848451233">
          <w:marLeft w:val="0"/>
          <w:marRight w:val="0"/>
          <w:marTop w:val="0"/>
          <w:marBottom w:val="0"/>
          <w:divBdr>
            <w:top w:val="none" w:sz="0" w:space="0" w:color="auto"/>
            <w:left w:val="none" w:sz="0" w:space="0" w:color="auto"/>
            <w:bottom w:val="none" w:sz="0" w:space="0" w:color="auto"/>
            <w:right w:val="none" w:sz="0" w:space="0" w:color="auto"/>
          </w:divBdr>
        </w:div>
        <w:div w:id="19280044">
          <w:marLeft w:val="0"/>
          <w:marRight w:val="0"/>
          <w:marTop w:val="0"/>
          <w:marBottom w:val="0"/>
          <w:divBdr>
            <w:top w:val="none" w:sz="0" w:space="0" w:color="auto"/>
            <w:left w:val="none" w:sz="0" w:space="0" w:color="auto"/>
            <w:bottom w:val="none" w:sz="0" w:space="0" w:color="auto"/>
            <w:right w:val="none" w:sz="0" w:space="0" w:color="auto"/>
          </w:divBdr>
        </w:div>
        <w:div w:id="1572079313">
          <w:marLeft w:val="0"/>
          <w:marRight w:val="0"/>
          <w:marTop w:val="0"/>
          <w:marBottom w:val="0"/>
          <w:divBdr>
            <w:top w:val="none" w:sz="0" w:space="0" w:color="auto"/>
            <w:left w:val="none" w:sz="0" w:space="0" w:color="auto"/>
            <w:bottom w:val="none" w:sz="0" w:space="0" w:color="auto"/>
            <w:right w:val="none" w:sz="0" w:space="0" w:color="auto"/>
          </w:divBdr>
        </w:div>
        <w:div w:id="15549628">
          <w:marLeft w:val="0"/>
          <w:marRight w:val="0"/>
          <w:marTop w:val="0"/>
          <w:marBottom w:val="0"/>
          <w:divBdr>
            <w:top w:val="none" w:sz="0" w:space="0" w:color="auto"/>
            <w:left w:val="none" w:sz="0" w:space="0" w:color="auto"/>
            <w:bottom w:val="none" w:sz="0" w:space="0" w:color="auto"/>
            <w:right w:val="none" w:sz="0" w:space="0" w:color="auto"/>
          </w:divBdr>
        </w:div>
        <w:div w:id="2043362128">
          <w:marLeft w:val="0"/>
          <w:marRight w:val="0"/>
          <w:marTop w:val="0"/>
          <w:marBottom w:val="0"/>
          <w:divBdr>
            <w:top w:val="none" w:sz="0" w:space="0" w:color="auto"/>
            <w:left w:val="none" w:sz="0" w:space="0" w:color="auto"/>
            <w:bottom w:val="none" w:sz="0" w:space="0" w:color="auto"/>
            <w:right w:val="none" w:sz="0" w:space="0" w:color="auto"/>
          </w:divBdr>
        </w:div>
        <w:div w:id="36468648">
          <w:marLeft w:val="0"/>
          <w:marRight w:val="0"/>
          <w:marTop w:val="0"/>
          <w:marBottom w:val="0"/>
          <w:divBdr>
            <w:top w:val="none" w:sz="0" w:space="0" w:color="auto"/>
            <w:left w:val="none" w:sz="0" w:space="0" w:color="auto"/>
            <w:bottom w:val="none" w:sz="0" w:space="0" w:color="auto"/>
            <w:right w:val="none" w:sz="0" w:space="0" w:color="auto"/>
          </w:divBdr>
        </w:div>
        <w:div w:id="385759019">
          <w:marLeft w:val="0"/>
          <w:marRight w:val="0"/>
          <w:marTop w:val="0"/>
          <w:marBottom w:val="0"/>
          <w:divBdr>
            <w:top w:val="none" w:sz="0" w:space="0" w:color="auto"/>
            <w:left w:val="none" w:sz="0" w:space="0" w:color="auto"/>
            <w:bottom w:val="none" w:sz="0" w:space="0" w:color="auto"/>
            <w:right w:val="none" w:sz="0" w:space="0" w:color="auto"/>
          </w:divBdr>
        </w:div>
        <w:div w:id="1910461178">
          <w:marLeft w:val="0"/>
          <w:marRight w:val="0"/>
          <w:marTop w:val="0"/>
          <w:marBottom w:val="0"/>
          <w:divBdr>
            <w:top w:val="none" w:sz="0" w:space="0" w:color="auto"/>
            <w:left w:val="none" w:sz="0" w:space="0" w:color="auto"/>
            <w:bottom w:val="none" w:sz="0" w:space="0" w:color="auto"/>
            <w:right w:val="none" w:sz="0" w:space="0" w:color="auto"/>
          </w:divBdr>
        </w:div>
        <w:div w:id="1632786144">
          <w:marLeft w:val="0"/>
          <w:marRight w:val="0"/>
          <w:marTop w:val="0"/>
          <w:marBottom w:val="0"/>
          <w:divBdr>
            <w:top w:val="none" w:sz="0" w:space="0" w:color="auto"/>
            <w:left w:val="none" w:sz="0" w:space="0" w:color="auto"/>
            <w:bottom w:val="none" w:sz="0" w:space="0" w:color="auto"/>
            <w:right w:val="none" w:sz="0" w:space="0" w:color="auto"/>
          </w:divBdr>
        </w:div>
        <w:div w:id="1600987019">
          <w:marLeft w:val="0"/>
          <w:marRight w:val="0"/>
          <w:marTop w:val="0"/>
          <w:marBottom w:val="0"/>
          <w:divBdr>
            <w:top w:val="none" w:sz="0" w:space="0" w:color="auto"/>
            <w:left w:val="none" w:sz="0" w:space="0" w:color="auto"/>
            <w:bottom w:val="none" w:sz="0" w:space="0" w:color="auto"/>
            <w:right w:val="none" w:sz="0" w:space="0" w:color="auto"/>
          </w:divBdr>
        </w:div>
        <w:div w:id="874274214">
          <w:marLeft w:val="0"/>
          <w:marRight w:val="0"/>
          <w:marTop w:val="0"/>
          <w:marBottom w:val="0"/>
          <w:divBdr>
            <w:top w:val="none" w:sz="0" w:space="0" w:color="auto"/>
            <w:left w:val="none" w:sz="0" w:space="0" w:color="auto"/>
            <w:bottom w:val="none" w:sz="0" w:space="0" w:color="auto"/>
            <w:right w:val="none" w:sz="0" w:space="0" w:color="auto"/>
          </w:divBdr>
        </w:div>
        <w:div w:id="1124888666">
          <w:marLeft w:val="0"/>
          <w:marRight w:val="0"/>
          <w:marTop w:val="0"/>
          <w:marBottom w:val="0"/>
          <w:divBdr>
            <w:top w:val="none" w:sz="0" w:space="0" w:color="auto"/>
            <w:left w:val="none" w:sz="0" w:space="0" w:color="auto"/>
            <w:bottom w:val="none" w:sz="0" w:space="0" w:color="auto"/>
            <w:right w:val="none" w:sz="0" w:space="0" w:color="auto"/>
          </w:divBdr>
        </w:div>
        <w:div w:id="1251542980">
          <w:marLeft w:val="0"/>
          <w:marRight w:val="0"/>
          <w:marTop w:val="0"/>
          <w:marBottom w:val="0"/>
          <w:divBdr>
            <w:top w:val="none" w:sz="0" w:space="0" w:color="auto"/>
            <w:left w:val="none" w:sz="0" w:space="0" w:color="auto"/>
            <w:bottom w:val="none" w:sz="0" w:space="0" w:color="auto"/>
            <w:right w:val="none" w:sz="0" w:space="0" w:color="auto"/>
          </w:divBdr>
        </w:div>
        <w:div w:id="1962613363">
          <w:marLeft w:val="0"/>
          <w:marRight w:val="0"/>
          <w:marTop w:val="0"/>
          <w:marBottom w:val="0"/>
          <w:divBdr>
            <w:top w:val="none" w:sz="0" w:space="0" w:color="auto"/>
            <w:left w:val="none" w:sz="0" w:space="0" w:color="auto"/>
            <w:bottom w:val="none" w:sz="0" w:space="0" w:color="auto"/>
            <w:right w:val="none" w:sz="0" w:space="0" w:color="auto"/>
          </w:divBdr>
        </w:div>
      </w:divsChild>
    </w:div>
    <w:div w:id="1097870472">
      <w:bodyDiv w:val="1"/>
      <w:marLeft w:val="0"/>
      <w:marRight w:val="0"/>
      <w:marTop w:val="0"/>
      <w:marBottom w:val="0"/>
      <w:divBdr>
        <w:top w:val="none" w:sz="0" w:space="0" w:color="auto"/>
        <w:left w:val="none" w:sz="0" w:space="0" w:color="auto"/>
        <w:bottom w:val="none" w:sz="0" w:space="0" w:color="auto"/>
        <w:right w:val="none" w:sz="0" w:space="0" w:color="auto"/>
      </w:divBdr>
    </w:div>
    <w:div w:id="1193767417">
      <w:bodyDiv w:val="1"/>
      <w:marLeft w:val="0"/>
      <w:marRight w:val="0"/>
      <w:marTop w:val="0"/>
      <w:marBottom w:val="0"/>
      <w:divBdr>
        <w:top w:val="none" w:sz="0" w:space="0" w:color="auto"/>
        <w:left w:val="none" w:sz="0" w:space="0" w:color="auto"/>
        <w:bottom w:val="none" w:sz="0" w:space="0" w:color="auto"/>
        <w:right w:val="none" w:sz="0" w:space="0" w:color="auto"/>
      </w:divBdr>
    </w:div>
    <w:div w:id="1234315614">
      <w:bodyDiv w:val="1"/>
      <w:marLeft w:val="0"/>
      <w:marRight w:val="0"/>
      <w:marTop w:val="0"/>
      <w:marBottom w:val="0"/>
      <w:divBdr>
        <w:top w:val="none" w:sz="0" w:space="0" w:color="auto"/>
        <w:left w:val="none" w:sz="0" w:space="0" w:color="auto"/>
        <w:bottom w:val="none" w:sz="0" w:space="0" w:color="auto"/>
        <w:right w:val="none" w:sz="0" w:space="0" w:color="auto"/>
      </w:divBdr>
      <w:divsChild>
        <w:div w:id="1710909472">
          <w:marLeft w:val="0"/>
          <w:marRight w:val="0"/>
          <w:marTop w:val="0"/>
          <w:marBottom w:val="0"/>
          <w:divBdr>
            <w:top w:val="single" w:sz="2" w:space="0" w:color="auto"/>
            <w:left w:val="single" w:sz="2" w:space="0" w:color="auto"/>
            <w:bottom w:val="single" w:sz="2" w:space="0" w:color="auto"/>
            <w:right w:val="single" w:sz="2" w:space="0" w:color="auto"/>
          </w:divBdr>
        </w:div>
        <w:div w:id="1195458079">
          <w:marLeft w:val="0"/>
          <w:marRight w:val="0"/>
          <w:marTop w:val="0"/>
          <w:marBottom w:val="0"/>
          <w:divBdr>
            <w:top w:val="single" w:sz="2" w:space="0" w:color="auto"/>
            <w:left w:val="single" w:sz="2" w:space="0" w:color="auto"/>
            <w:bottom w:val="single" w:sz="2" w:space="0" w:color="auto"/>
            <w:right w:val="single" w:sz="2" w:space="0" w:color="auto"/>
          </w:divBdr>
        </w:div>
      </w:divsChild>
    </w:div>
    <w:div w:id="1365907186">
      <w:bodyDiv w:val="1"/>
      <w:marLeft w:val="0"/>
      <w:marRight w:val="0"/>
      <w:marTop w:val="0"/>
      <w:marBottom w:val="0"/>
      <w:divBdr>
        <w:top w:val="none" w:sz="0" w:space="0" w:color="auto"/>
        <w:left w:val="none" w:sz="0" w:space="0" w:color="auto"/>
        <w:bottom w:val="none" w:sz="0" w:space="0" w:color="auto"/>
        <w:right w:val="none" w:sz="0" w:space="0" w:color="auto"/>
      </w:divBdr>
      <w:divsChild>
        <w:div w:id="1651667133">
          <w:marLeft w:val="0"/>
          <w:marRight w:val="0"/>
          <w:marTop w:val="0"/>
          <w:marBottom w:val="0"/>
          <w:divBdr>
            <w:top w:val="none" w:sz="0" w:space="0" w:color="auto"/>
            <w:left w:val="none" w:sz="0" w:space="0" w:color="auto"/>
            <w:bottom w:val="none" w:sz="0" w:space="0" w:color="auto"/>
            <w:right w:val="none" w:sz="0" w:space="0" w:color="auto"/>
          </w:divBdr>
        </w:div>
        <w:div w:id="581988427">
          <w:marLeft w:val="0"/>
          <w:marRight w:val="0"/>
          <w:marTop w:val="0"/>
          <w:marBottom w:val="0"/>
          <w:divBdr>
            <w:top w:val="none" w:sz="0" w:space="0" w:color="auto"/>
            <w:left w:val="none" w:sz="0" w:space="0" w:color="auto"/>
            <w:bottom w:val="none" w:sz="0" w:space="0" w:color="auto"/>
            <w:right w:val="none" w:sz="0" w:space="0" w:color="auto"/>
          </w:divBdr>
        </w:div>
        <w:div w:id="278610777">
          <w:marLeft w:val="0"/>
          <w:marRight w:val="0"/>
          <w:marTop w:val="0"/>
          <w:marBottom w:val="0"/>
          <w:divBdr>
            <w:top w:val="none" w:sz="0" w:space="0" w:color="auto"/>
            <w:left w:val="none" w:sz="0" w:space="0" w:color="auto"/>
            <w:bottom w:val="none" w:sz="0" w:space="0" w:color="auto"/>
            <w:right w:val="none" w:sz="0" w:space="0" w:color="auto"/>
          </w:divBdr>
        </w:div>
        <w:div w:id="1180005749">
          <w:marLeft w:val="0"/>
          <w:marRight w:val="0"/>
          <w:marTop w:val="0"/>
          <w:marBottom w:val="0"/>
          <w:divBdr>
            <w:top w:val="none" w:sz="0" w:space="0" w:color="auto"/>
            <w:left w:val="none" w:sz="0" w:space="0" w:color="auto"/>
            <w:bottom w:val="none" w:sz="0" w:space="0" w:color="auto"/>
            <w:right w:val="none" w:sz="0" w:space="0" w:color="auto"/>
          </w:divBdr>
        </w:div>
        <w:div w:id="772284617">
          <w:marLeft w:val="0"/>
          <w:marRight w:val="0"/>
          <w:marTop w:val="0"/>
          <w:marBottom w:val="0"/>
          <w:divBdr>
            <w:top w:val="none" w:sz="0" w:space="0" w:color="auto"/>
            <w:left w:val="none" w:sz="0" w:space="0" w:color="auto"/>
            <w:bottom w:val="none" w:sz="0" w:space="0" w:color="auto"/>
            <w:right w:val="none" w:sz="0" w:space="0" w:color="auto"/>
          </w:divBdr>
        </w:div>
        <w:div w:id="1141849791">
          <w:marLeft w:val="0"/>
          <w:marRight w:val="0"/>
          <w:marTop w:val="0"/>
          <w:marBottom w:val="0"/>
          <w:divBdr>
            <w:top w:val="none" w:sz="0" w:space="0" w:color="auto"/>
            <w:left w:val="none" w:sz="0" w:space="0" w:color="auto"/>
            <w:bottom w:val="none" w:sz="0" w:space="0" w:color="auto"/>
            <w:right w:val="none" w:sz="0" w:space="0" w:color="auto"/>
          </w:divBdr>
        </w:div>
        <w:div w:id="792019116">
          <w:marLeft w:val="0"/>
          <w:marRight w:val="0"/>
          <w:marTop w:val="0"/>
          <w:marBottom w:val="0"/>
          <w:divBdr>
            <w:top w:val="none" w:sz="0" w:space="0" w:color="auto"/>
            <w:left w:val="none" w:sz="0" w:space="0" w:color="auto"/>
            <w:bottom w:val="none" w:sz="0" w:space="0" w:color="auto"/>
            <w:right w:val="none" w:sz="0" w:space="0" w:color="auto"/>
          </w:divBdr>
        </w:div>
        <w:div w:id="789126286">
          <w:marLeft w:val="0"/>
          <w:marRight w:val="0"/>
          <w:marTop w:val="0"/>
          <w:marBottom w:val="0"/>
          <w:divBdr>
            <w:top w:val="none" w:sz="0" w:space="0" w:color="auto"/>
            <w:left w:val="none" w:sz="0" w:space="0" w:color="auto"/>
            <w:bottom w:val="none" w:sz="0" w:space="0" w:color="auto"/>
            <w:right w:val="none" w:sz="0" w:space="0" w:color="auto"/>
          </w:divBdr>
        </w:div>
        <w:div w:id="1905676035">
          <w:marLeft w:val="0"/>
          <w:marRight w:val="0"/>
          <w:marTop w:val="0"/>
          <w:marBottom w:val="0"/>
          <w:divBdr>
            <w:top w:val="none" w:sz="0" w:space="0" w:color="auto"/>
            <w:left w:val="none" w:sz="0" w:space="0" w:color="auto"/>
            <w:bottom w:val="none" w:sz="0" w:space="0" w:color="auto"/>
            <w:right w:val="none" w:sz="0" w:space="0" w:color="auto"/>
          </w:divBdr>
        </w:div>
        <w:div w:id="1230770258">
          <w:marLeft w:val="0"/>
          <w:marRight w:val="0"/>
          <w:marTop w:val="0"/>
          <w:marBottom w:val="0"/>
          <w:divBdr>
            <w:top w:val="none" w:sz="0" w:space="0" w:color="auto"/>
            <w:left w:val="none" w:sz="0" w:space="0" w:color="auto"/>
            <w:bottom w:val="none" w:sz="0" w:space="0" w:color="auto"/>
            <w:right w:val="none" w:sz="0" w:space="0" w:color="auto"/>
          </w:divBdr>
        </w:div>
        <w:div w:id="481695918">
          <w:marLeft w:val="0"/>
          <w:marRight w:val="0"/>
          <w:marTop w:val="0"/>
          <w:marBottom w:val="0"/>
          <w:divBdr>
            <w:top w:val="none" w:sz="0" w:space="0" w:color="auto"/>
            <w:left w:val="none" w:sz="0" w:space="0" w:color="auto"/>
            <w:bottom w:val="none" w:sz="0" w:space="0" w:color="auto"/>
            <w:right w:val="none" w:sz="0" w:space="0" w:color="auto"/>
          </w:divBdr>
        </w:div>
        <w:div w:id="1276786095">
          <w:marLeft w:val="0"/>
          <w:marRight w:val="0"/>
          <w:marTop w:val="0"/>
          <w:marBottom w:val="0"/>
          <w:divBdr>
            <w:top w:val="none" w:sz="0" w:space="0" w:color="auto"/>
            <w:left w:val="none" w:sz="0" w:space="0" w:color="auto"/>
            <w:bottom w:val="none" w:sz="0" w:space="0" w:color="auto"/>
            <w:right w:val="none" w:sz="0" w:space="0" w:color="auto"/>
          </w:divBdr>
        </w:div>
        <w:div w:id="343673348">
          <w:marLeft w:val="0"/>
          <w:marRight w:val="0"/>
          <w:marTop w:val="0"/>
          <w:marBottom w:val="0"/>
          <w:divBdr>
            <w:top w:val="none" w:sz="0" w:space="0" w:color="auto"/>
            <w:left w:val="none" w:sz="0" w:space="0" w:color="auto"/>
            <w:bottom w:val="none" w:sz="0" w:space="0" w:color="auto"/>
            <w:right w:val="none" w:sz="0" w:space="0" w:color="auto"/>
          </w:divBdr>
        </w:div>
      </w:divsChild>
    </w:div>
    <w:div w:id="1532576073">
      <w:bodyDiv w:val="1"/>
      <w:marLeft w:val="0"/>
      <w:marRight w:val="0"/>
      <w:marTop w:val="0"/>
      <w:marBottom w:val="0"/>
      <w:divBdr>
        <w:top w:val="none" w:sz="0" w:space="0" w:color="auto"/>
        <w:left w:val="none" w:sz="0" w:space="0" w:color="auto"/>
        <w:bottom w:val="none" w:sz="0" w:space="0" w:color="auto"/>
        <w:right w:val="none" w:sz="0" w:space="0" w:color="auto"/>
      </w:divBdr>
    </w:div>
    <w:div w:id="1663311140">
      <w:bodyDiv w:val="1"/>
      <w:marLeft w:val="0"/>
      <w:marRight w:val="0"/>
      <w:marTop w:val="0"/>
      <w:marBottom w:val="0"/>
      <w:divBdr>
        <w:top w:val="none" w:sz="0" w:space="0" w:color="auto"/>
        <w:left w:val="none" w:sz="0" w:space="0" w:color="auto"/>
        <w:bottom w:val="none" w:sz="0" w:space="0" w:color="auto"/>
        <w:right w:val="none" w:sz="0" w:space="0" w:color="auto"/>
      </w:divBdr>
    </w:div>
    <w:div w:id="1687633360">
      <w:bodyDiv w:val="1"/>
      <w:marLeft w:val="0"/>
      <w:marRight w:val="0"/>
      <w:marTop w:val="0"/>
      <w:marBottom w:val="0"/>
      <w:divBdr>
        <w:top w:val="none" w:sz="0" w:space="0" w:color="auto"/>
        <w:left w:val="none" w:sz="0" w:space="0" w:color="auto"/>
        <w:bottom w:val="none" w:sz="0" w:space="0" w:color="auto"/>
        <w:right w:val="none" w:sz="0" w:space="0" w:color="auto"/>
      </w:divBdr>
    </w:div>
    <w:div w:id="1903447725">
      <w:bodyDiv w:val="1"/>
      <w:marLeft w:val="0"/>
      <w:marRight w:val="0"/>
      <w:marTop w:val="0"/>
      <w:marBottom w:val="0"/>
      <w:divBdr>
        <w:top w:val="none" w:sz="0" w:space="0" w:color="auto"/>
        <w:left w:val="none" w:sz="0" w:space="0" w:color="auto"/>
        <w:bottom w:val="none" w:sz="0" w:space="0" w:color="auto"/>
        <w:right w:val="none" w:sz="0" w:space="0" w:color="auto"/>
      </w:divBdr>
    </w:div>
    <w:div w:id="1905872342">
      <w:bodyDiv w:val="1"/>
      <w:marLeft w:val="0"/>
      <w:marRight w:val="0"/>
      <w:marTop w:val="0"/>
      <w:marBottom w:val="0"/>
      <w:divBdr>
        <w:top w:val="none" w:sz="0" w:space="0" w:color="auto"/>
        <w:left w:val="none" w:sz="0" w:space="0" w:color="auto"/>
        <w:bottom w:val="none" w:sz="0" w:space="0" w:color="auto"/>
        <w:right w:val="none" w:sz="0" w:space="0" w:color="auto"/>
      </w:divBdr>
      <w:divsChild>
        <w:div w:id="992298655">
          <w:marLeft w:val="0"/>
          <w:marRight w:val="0"/>
          <w:marTop w:val="0"/>
          <w:marBottom w:val="0"/>
          <w:divBdr>
            <w:top w:val="none" w:sz="0" w:space="0" w:color="auto"/>
            <w:left w:val="none" w:sz="0" w:space="0" w:color="auto"/>
            <w:bottom w:val="none" w:sz="0" w:space="0" w:color="auto"/>
            <w:right w:val="none" w:sz="0" w:space="0" w:color="auto"/>
          </w:divBdr>
          <w:divsChild>
            <w:div w:id="7112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5043">
      <w:bodyDiv w:val="1"/>
      <w:marLeft w:val="0"/>
      <w:marRight w:val="0"/>
      <w:marTop w:val="0"/>
      <w:marBottom w:val="0"/>
      <w:divBdr>
        <w:top w:val="none" w:sz="0" w:space="0" w:color="auto"/>
        <w:left w:val="none" w:sz="0" w:space="0" w:color="auto"/>
        <w:bottom w:val="none" w:sz="0" w:space="0" w:color="auto"/>
        <w:right w:val="none" w:sz="0" w:space="0" w:color="auto"/>
      </w:divBdr>
    </w:div>
    <w:div w:id="2055688121">
      <w:bodyDiv w:val="1"/>
      <w:marLeft w:val="0"/>
      <w:marRight w:val="0"/>
      <w:marTop w:val="0"/>
      <w:marBottom w:val="0"/>
      <w:divBdr>
        <w:top w:val="none" w:sz="0" w:space="0" w:color="auto"/>
        <w:left w:val="none" w:sz="0" w:space="0" w:color="auto"/>
        <w:bottom w:val="none" w:sz="0" w:space="0" w:color="auto"/>
        <w:right w:val="none" w:sz="0" w:space="0" w:color="auto"/>
      </w:divBdr>
    </w:div>
    <w:div w:id="2124572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techcrunch.com/2024/04/15/investors-are-growing-increasingly-wary-of-ai"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783</TotalTime>
  <Pages>1</Pages>
  <Words>31049</Words>
  <Characters>176981</Characters>
  <Application>Microsoft Office Word</Application>
  <DocSecurity>0</DocSecurity>
  <Lines>1474</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Zhian Xu</dc:creator>
  <cp:keywords/>
  <dc:description/>
  <cp:lastModifiedBy>Bricker, Brett</cp:lastModifiedBy>
  <cp:revision>23</cp:revision>
  <dcterms:created xsi:type="dcterms:W3CDTF">2024-06-27T19:08:00Z</dcterms:created>
  <dcterms:modified xsi:type="dcterms:W3CDTF">2024-07-05T20:48:00Z</dcterms:modified>
</cp:coreProperties>
</file>