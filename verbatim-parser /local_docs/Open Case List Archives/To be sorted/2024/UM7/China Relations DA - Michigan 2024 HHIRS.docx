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CE3BE7" w14:textId="29598238" w:rsidR="00E5398B" w:rsidRDefault="00E5398B" w:rsidP="00E5398B">
      <w:pPr>
        <w:pStyle w:val="Heading1"/>
      </w:pPr>
      <w:r>
        <w:t>Disadvantage---China Relations</w:t>
      </w:r>
    </w:p>
    <w:p w14:paraId="2B4F1581" w14:textId="157BE8FA" w:rsidR="002800AB" w:rsidRDefault="002800AB" w:rsidP="00E5398B">
      <w:pPr>
        <w:pStyle w:val="Heading2"/>
      </w:pPr>
      <w:r>
        <w:t>Notes</w:t>
      </w:r>
    </w:p>
    <w:p w14:paraId="60BC8CA8" w14:textId="367503A2" w:rsidR="002800AB" w:rsidRDefault="002800AB" w:rsidP="002800AB">
      <w:r>
        <w:t xml:space="preserve">The DA is </w:t>
      </w:r>
      <w:proofErr w:type="gramStart"/>
      <w:r>
        <w:t>pretty simple</w:t>
      </w:r>
      <w:proofErr w:type="gramEnd"/>
      <w:r>
        <w:t>---Chinese relations high and good---</w:t>
      </w:r>
      <w:r w:rsidR="000611E5">
        <w:t>but plan disrupts that and leads to hence impact</w:t>
      </w:r>
    </w:p>
    <w:p w14:paraId="597DB55F" w14:textId="6DCF4EB0" w:rsidR="000611E5" w:rsidRDefault="000611E5" w:rsidP="002800AB">
      <w:r>
        <w:t>The impacts on the first</w:t>
      </w:r>
      <w:r w:rsidR="005F4AF0">
        <w:t xml:space="preserve"> shell are the relations scenario, but you also can read links on decoupling and trade war as well</w:t>
      </w:r>
      <w:r w:rsidR="003572D7">
        <w:t xml:space="preserve"> to access those impact </w:t>
      </w:r>
    </w:p>
    <w:p w14:paraId="6602D4A4" w14:textId="77777777" w:rsidR="005F4AF0" w:rsidRDefault="005F4AF0" w:rsidP="002800AB"/>
    <w:p w14:paraId="0EC49700" w14:textId="2B949CCE" w:rsidR="005F4AF0" w:rsidRDefault="005F4AF0" w:rsidP="005F4AF0">
      <w:r>
        <w:t>The second shell is IP Theft good---it says that IP theft is vital to Chinese economy and without it creates Chinese economic collapse which leads to hence impact</w:t>
      </w:r>
    </w:p>
    <w:p w14:paraId="10CB7274" w14:textId="1E8DBF07" w:rsidR="005F4AF0" w:rsidRDefault="005F4AF0" w:rsidP="005F4AF0"/>
    <w:p w14:paraId="21891E12" w14:textId="347F974D" w:rsidR="005F4AF0" w:rsidRDefault="005F4AF0" w:rsidP="005F4AF0">
      <w:r>
        <w:t xml:space="preserve">The first shell is more straightforward with more </w:t>
      </w:r>
      <w:proofErr w:type="spellStart"/>
      <w:r>
        <w:t>ev</w:t>
      </w:r>
      <w:proofErr w:type="spellEnd"/>
      <w:r>
        <w:t xml:space="preserve"> to substantiate it, but you can read the second shell as a case turn as well </w:t>
      </w:r>
    </w:p>
    <w:p w14:paraId="60DA11E9" w14:textId="77777777" w:rsidR="005F4AF0" w:rsidRDefault="005F4AF0" w:rsidP="005F4AF0"/>
    <w:p w14:paraId="4E21B384" w14:textId="17FA6D6A" w:rsidR="005F4AF0" w:rsidRDefault="005F4AF0" w:rsidP="005F4AF0">
      <w:r>
        <w:t xml:space="preserve">Regards, </w:t>
      </w:r>
    </w:p>
    <w:p w14:paraId="3B41516D" w14:textId="10A7356F" w:rsidR="005F4AF0" w:rsidRDefault="005052A5" w:rsidP="005F4AF0">
      <w:r>
        <w:t xml:space="preserve">Genevieve’s </w:t>
      </w:r>
      <w:r w:rsidR="005F4AF0">
        <w:t xml:space="preserve">strongest soldiers </w:t>
      </w:r>
    </w:p>
    <w:p w14:paraId="1FFBFA62" w14:textId="77777777" w:rsidR="00114D27" w:rsidRDefault="00114D27" w:rsidP="005F4AF0"/>
    <w:p w14:paraId="308B2184" w14:textId="3DC918B4" w:rsidR="00114D27" w:rsidRPr="002800AB" w:rsidRDefault="00114D27" w:rsidP="005F4AF0">
      <w:r>
        <w:t xml:space="preserve">*Thanks to Harris (who wrote the above message), Ethan, June, Sid, Joshua, Neil, Beatrix, and Andreas who all at various points contributed something to the DA. </w:t>
      </w:r>
    </w:p>
    <w:p w14:paraId="4E6A1999" w14:textId="4FD4A1C6" w:rsidR="00E5398B" w:rsidRDefault="00E5398B" w:rsidP="00E5398B">
      <w:pPr>
        <w:pStyle w:val="Heading2"/>
      </w:pPr>
      <w:r>
        <w:t>1NC Shell</w:t>
      </w:r>
    </w:p>
    <w:p w14:paraId="73A7D0D9" w14:textId="34B587A0" w:rsidR="00E5398B" w:rsidRDefault="00E5398B" w:rsidP="00E5398B">
      <w:pPr>
        <w:pStyle w:val="Heading3"/>
      </w:pPr>
      <w:r w:rsidRPr="00433246">
        <w:t>1</w:t>
      </w:r>
      <w:r>
        <w:t>N</w:t>
      </w:r>
      <w:r w:rsidR="00FE2DFD">
        <w:t>C</w:t>
      </w:r>
      <w:r>
        <w:t>---Relations</w:t>
      </w:r>
    </w:p>
    <w:p w14:paraId="552FE86A" w14:textId="4FF6C3FC" w:rsidR="00E5398B" w:rsidRPr="009B051C" w:rsidRDefault="00E5398B" w:rsidP="00E5398B">
      <w:pPr>
        <w:pStyle w:val="Heading4"/>
        <w:spacing w:before="0" w:after="160"/>
        <w:rPr>
          <w:b w:val="0"/>
          <w:bCs/>
        </w:rPr>
      </w:pPr>
      <w:r>
        <w:t>U.S. and Chinese diplomatic relations increasing now</w:t>
      </w:r>
      <w:r>
        <w:rPr>
          <w:b w:val="0"/>
          <w:bCs/>
        </w:rPr>
        <w:t xml:space="preserve">---China realizes stabilizing relations is key to Xi agenda </w:t>
      </w:r>
      <w:r>
        <w:rPr>
          <w:b w:val="0"/>
          <w:bCs/>
        </w:rPr>
        <w:br/>
      </w:r>
      <w:proofErr w:type="spellStart"/>
      <w:r>
        <w:t>Brunnstrom</w:t>
      </w:r>
      <w:proofErr w:type="spellEnd"/>
      <w:r>
        <w:t xml:space="preserve"> and </w:t>
      </w:r>
      <w:r w:rsidRPr="00227B06">
        <w:rPr>
          <w:szCs w:val="24"/>
        </w:rPr>
        <w:t xml:space="preserve">Martina </w:t>
      </w:r>
      <w:r w:rsidRPr="00227B06">
        <w:t>6/12</w:t>
      </w:r>
      <w:r>
        <w:t xml:space="preserve"> </w:t>
      </w:r>
      <w:r>
        <w:rPr>
          <w:b w:val="0"/>
          <w:bCs/>
          <w:sz w:val="22"/>
        </w:rPr>
        <w:t xml:space="preserve">– </w:t>
      </w:r>
      <w:r w:rsidRPr="00CE2F9A">
        <w:rPr>
          <w:b w:val="0"/>
          <w:bCs/>
          <w:sz w:val="22"/>
        </w:rPr>
        <w:t xml:space="preserve">David </w:t>
      </w:r>
      <w:proofErr w:type="spellStart"/>
      <w:r w:rsidRPr="00CE2F9A">
        <w:rPr>
          <w:b w:val="0"/>
          <w:bCs/>
          <w:sz w:val="22"/>
        </w:rPr>
        <w:t>Brunnstrom</w:t>
      </w:r>
      <w:proofErr w:type="spellEnd"/>
      <w:r w:rsidRPr="00CE2F9A">
        <w:rPr>
          <w:b w:val="0"/>
          <w:bCs/>
          <w:sz w:val="22"/>
        </w:rPr>
        <w:t xml:space="preserve"> reporter at Reuters when it comes Internation law, long running writer. Michael Martina foreign policy correspondent at Reuters. </w:t>
      </w:r>
      <w:r w:rsidRPr="00CE2F9A">
        <w:rPr>
          <w:b w:val="0"/>
          <w:bCs/>
          <w:i/>
          <w:iCs w:val="0"/>
          <w:sz w:val="22"/>
        </w:rPr>
        <w:t xml:space="preserve">Senior US diplomat believes China determined to </w:t>
      </w:r>
      <w:r w:rsidR="005F4AF0">
        <w:rPr>
          <w:b w:val="0"/>
          <w:bCs/>
          <w:i/>
          <w:iCs w:val="0"/>
          <w:sz w:val="22"/>
        </w:rPr>
        <w:t xml:space="preserve">l with </w:t>
      </w:r>
      <w:r w:rsidRPr="00CE2F9A">
        <w:rPr>
          <w:b w:val="0"/>
          <w:bCs/>
          <w:i/>
          <w:iCs w:val="0"/>
          <w:sz w:val="22"/>
        </w:rPr>
        <w:t>stabilize relations</w:t>
      </w:r>
      <w:r w:rsidRPr="00CE2F9A">
        <w:rPr>
          <w:b w:val="0"/>
          <w:bCs/>
          <w:sz w:val="22"/>
        </w:rPr>
        <w:t>. https://www.reuters.com/world/senior-us-diplomat-believes-china-determined-stabilize-relations-2024-06-12/</w:t>
      </w:r>
      <w:r>
        <w:rPr>
          <w:b w:val="0"/>
          <w:bCs/>
          <w:sz w:val="22"/>
        </w:rPr>
        <w:t>/HarrisC</w:t>
      </w:r>
    </w:p>
    <w:p w14:paraId="29F3FDC1" w14:textId="77777777" w:rsidR="00E5398B" w:rsidRPr="00C76FBC" w:rsidRDefault="00E5398B" w:rsidP="00E5398B">
      <w:pPr>
        <w:rPr>
          <w:sz w:val="16"/>
        </w:rPr>
      </w:pPr>
      <w:r w:rsidRPr="00C76FBC">
        <w:rPr>
          <w:sz w:val="16"/>
        </w:rPr>
        <w:t xml:space="preserve">WASHINGTON, June 12 (Reuters) - </w:t>
      </w:r>
      <w:r w:rsidRPr="00C76FBC">
        <w:rPr>
          <w:u w:val="single"/>
        </w:rPr>
        <w:t xml:space="preserve">The </w:t>
      </w:r>
      <w:r w:rsidRPr="000112CE">
        <w:rPr>
          <w:u w:val="single"/>
        </w:rPr>
        <w:t>U</w:t>
      </w:r>
      <w:r w:rsidRPr="00C76FBC">
        <w:rPr>
          <w:u w:val="single"/>
        </w:rPr>
        <w:t xml:space="preserve">nited States believes </w:t>
      </w:r>
      <w:r w:rsidRPr="00327F57">
        <w:rPr>
          <w:highlight w:val="cyan"/>
          <w:u w:val="single"/>
        </w:rPr>
        <w:t>China's</w:t>
      </w:r>
      <w:r w:rsidRPr="00C76FBC">
        <w:rPr>
          <w:u w:val="single"/>
        </w:rPr>
        <w:t xml:space="preserve"> primary </w:t>
      </w:r>
      <w:r w:rsidRPr="00327F57">
        <w:rPr>
          <w:highlight w:val="cyan"/>
          <w:u w:val="single"/>
        </w:rPr>
        <w:t xml:space="preserve">focus currently is its </w:t>
      </w:r>
      <w:r w:rsidRPr="00327F57">
        <w:rPr>
          <w:rStyle w:val="Emphasis"/>
          <w:highlight w:val="cyan"/>
        </w:rPr>
        <w:t>economy</w:t>
      </w:r>
      <w:r w:rsidRPr="00327F57">
        <w:rPr>
          <w:highlight w:val="cyan"/>
          <w:u w:val="single"/>
        </w:rPr>
        <w:t xml:space="preserve"> and</w:t>
      </w:r>
      <w:r w:rsidRPr="00C76FBC">
        <w:rPr>
          <w:u w:val="single"/>
        </w:rPr>
        <w:t xml:space="preserve"> that it is </w:t>
      </w:r>
      <w:r w:rsidRPr="00327F57">
        <w:rPr>
          <w:highlight w:val="cyan"/>
          <w:u w:val="single"/>
        </w:rPr>
        <w:t>determined t</w:t>
      </w:r>
      <w:r w:rsidRPr="00C76FBC">
        <w:rPr>
          <w:u w:val="single"/>
        </w:rPr>
        <w:t xml:space="preserve">o work to </w:t>
      </w:r>
      <w:r w:rsidRPr="00327F57">
        <w:rPr>
          <w:rStyle w:val="Emphasis"/>
          <w:highlight w:val="cyan"/>
        </w:rPr>
        <w:t>stabilize bilateral relations</w:t>
      </w:r>
      <w:r w:rsidRPr="00327F57">
        <w:rPr>
          <w:highlight w:val="cyan"/>
          <w:u w:val="single"/>
        </w:rPr>
        <w:t xml:space="preserve"> with</w:t>
      </w:r>
      <w:r w:rsidRPr="00C76FBC">
        <w:rPr>
          <w:u w:val="single"/>
        </w:rPr>
        <w:t xml:space="preserve"> the </w:t>
      </w:r>
      <w:r w:rsidRPr="00327F57">
        <w:rPr>
          <w:highlight w:val="cyan"/>
          <w:u w:val="single"/>
        </w:rPr>
        <w:t>U</w:t>
      </w:r>
      <w:r w:rsidRPr="00C76FBC">
        <w:rPr>
          <w:u w:val="single"/>
        </w:rPr>
        <w:t xml:space="preserve">nited </w:t>
      </w:r>
      <w:r w:rsidRPr="00327F57">
        <w:rPr>
          <w:highlight w:val="cyan"/>
          <w:u w:val="single"/>
        </w:rPr>
        <w:t>S</w:t>
      </w:r>
      <w:r w:rsidRPr="00C76FBC">
        <w:rPr>
          <w:u w:val="single"/>
        </w:rPr>
        <w:t>tates,</w:t>
      </w:r>
      <w:r w:rsidRPr="00C76FBC">
        <w:rPr>
          <w:sz w:val="16"/>
        </w:rPr>
        <w:t xml:space="preserve"> U.S. Deputy Secretary of State Kurt Campbell said on Wednesday.</w:t>
      </w:r>
    </w:p>
    <w:p w14:paraId="105AA763" w14:textId="77777777" w:rsidR="00E5398B" w:rsidRPr="00C76FBC" w:rsidRDefault="00E5398B" w:rsidP="00E5398B">
      <w:pPr>
        <w:rPr>
          <w:u w:val="single"/>
        </w:rPr>
      </w:pPr>
      <w:r w:rsidRPr="00C76FBC">
        <w:rPr>
          <w:sz w:val="16"/>
        </w:rPr>
        <w:t xml:space="preserve">Campbell told Washington's Stimson Center think tank </w:t>
      </w:r>
      <w:r w:rsidRPr="00327F57">
        <w:rPr>
          <w:highlight w:val="cyan"/>
          <w:u w:val="single"/>
        </w:rPr>
        <w:t xml:space="preserve">China needed to </w:t>
      </w:r>
      <w:r w:rsidRPr="00327F57">
        <w:rPr>
          <w:rStyle w:val="Emphasis"/>
          <w:highlight w:val="cyan"/>
        </w:rPr>
        <w:t>reassure</w:t>
      </w:r>
      <w:r w:rsidRPr="00327F57">
        <w:rPr>
          <w:highlight w:val="cyan"/>
          <w:u w:val="single"/>
        </w:rPr>
        <w:t xml:space="preserve"> investors</w:t>
      </w:r>
      <w:r w:rsidRPr="00C76FBC">
        <w:rPr>
          <w:u w:val="single"/>
        </w:rPr>
        <w:t xml:space="preserve"> and others that it has a plan for its economy </w:t>
      </w:r>
      <w:r w:rsidRPr="00327F57">
        <w:rPr>
          <w:highlight w:val="cyan"/>
          <w:u w:val="single"/>
        </w:rPr>
        <w:t>and</w:t>
      </w:r>
      <w:r w:rsidRPr="00C76FBC">
        <w:rPr>
          <w:u w:val="single"/>
        </w:rPr>
        <w:t xml:space="preserve"> would </w:t>
      </w:r>
      <w:r w:rsidRPr="00327F57">
        <w:rPr>
          <w:rStyle w:val="Emphasis"/>
          <w:highlight w:val="cyan"/>
        </w:rPr>
        <w:t>not</w:t>
      </w:r>
      <w:r w:rsidRPr="00C76FBC">
        <w:rPr>
          <w:u w:val="single"/>
        </w:rPr>
        <w:t xml:space="preserve"> be </w:t>
      </w:r>
      <w:r w:rsidRPr="00327F57">
        <w:rPr>
          <w:rStyle w:val="Emphasis"/>
          <w:highlight w:val="cyan"/>
        </w:rPr>
        <w:t>look</w:t>
      </w:r>
      <w:r w:rsidRPr="00316B98">
        <w:rPr>
          <w:rStyle w:val="Emphasis"/>
        </w:rPr>
        <w:t>ing t</w:t>
      </w:r>
      <w:r w:rsidRPr="00327F57">
        <w:rPr>
          <w:rStyle w:val="Emphasis"/>
          <w:highlight w:val="cyan"/>
        </w:rPr>
        <w:t>o create frictions</w:t>
      </w:r>
      <w:r w:rsidRPr="00327F57">
        <w:rPr>
          <w:highlight w:val="cyan"/>
          <w:u w:val="single"/>
        </w:rPr>
        <w:t xml:space="preserve"> that</w:t>
      </w:r>
      <w:r w:rsidRPr="00C76FBC">
        <w:rPr>
          <w:u w:val="single"/>
        </w:rPr>
        <w:t xml:space="preserve"> could </w:t>
      </w:r>
      <w:r w:rsidRPr="00327F57">
        <w:rPr>
          <w:highlight w:val="cyan"/>
          <w:u w:val="single"/>
        </w:rPr>
        <w:t xml:space="preserve">escalate in </w:t>
      </w:r>
      <w:r w:rsidRPr="00327F57">
        <w:rPr>
          <w:rStyle w:val="Emphasis"/>
          <w:highlight w:val="cyan"/>
        </w:rPr>
        <w:t>unpredictable</w:t>
      </w:r>
      <w:r w:rsidRPr="00C76FBC">
        <w:rPr>
          <w:u w:val="single"/>
        </w:rPr>
        <w:t xml:space="preserve"> and dangerous </w:t>
      </w:r>
      <w:r w:rsidRPr="00327F57">
        <w:rPr>
          <w:highlight w:val="cyan"/>
          <w:u w:val="single"/>
        </w:rPr>
        <w:t>ways</w:t>
      </w:r>
      <w:r w:rsidRPr="000112CE">
        <w:rPr>
          <w:u w:val="single"/>
        </w:rPr>
        <w:t>.</w:t>
      </w:r>
    </w:p>
    <w:p w14:paraId="00D44561" w14:textId="77777777" w:rsidR="00E5398B" w:rsidRPr="00C76FBC" w:rsidRDefault="00E5398B" w:rsidP="00E5398B">
      <w:pPr>
        <w:rPr>
          <w:sz w:val="14"/>
        </w:rPr>
      </w:pPr>
      <w:r w:rsidRPr="00C76FBC">
        <w:rPr>
          <w:sz w:val="14"/>
        </w:rPr>
        <w:t xml:space="preserve">"It's very hard for China to take certain steps without harming its own economy," Campbell said. "And I think we now understand that </w:t>
      </w:r>
      <w:r w:rsidRPr="00C76FBC">
        <w:rPr>
          <w:u w:val="single"/>
        </w:rPr>
        <w:t xml:space="preserve">economic performance </w:t>
      </w:r>
      <w:r w:rsidRPr="00C76FBC">
        <w:rPr>
          <w:sz w:val="14"/>
        </w:rPr>
        <w:t>is central right now to what is</w:t>
      </w:r>
      <w:r w:rsidRPr="00C76FBC">
        <w:rPr>
          <w:u w:val="single"/>
        </w:rPr>
        <w:t xml:space="preserve"> </w:t>
      </w:r>
      <w:r w:rsidRPr="00316B98">
        <w:rPr>
          <w:u w:val="single"/>
        </w:rPr>
        <w:t>important to President Xi</w:t>
      </w:r>
      <w:r w:rsidRPr="00C76FBC">
        <w:rPr>
          <w:sz w:val="14"/>
        </w:rPr>
        <w:t>."</w:t>
      </w:r>
    </w:p>
    <w:p w14:paraId="6A76477E" w14:textId="77777777" w:rsidR="00E5398B" w:rsidRPr="00C76FBC" w:rsidRDefault="00E5398B" w:rsidP="00E5398B">
      <w:pPr>
        <w:rPr>
          <w:sz w:val="16"/>
        </w:rPr>
      </w:pPr>
      <w:r w:rsidRPr="00C76FBC">
        <w:rPr>
          <w:sz w:val="16"/>
        </w:rPr>
        <w:t xml:space="preserve">Campbell was addressing questions about stepped up pressure </w:t>
      </w:r>
      <w:r w:rsidRPr="00327F57">
        <w:rPr>
          <w:highlight w:val="cyan"/>
          <w:u w:val="single"/>
        </w:rPr>
        <w:t>China</w:t>
      </w:r>
      <w:r w:rsidRPr="00C76FBC">
        <w:rPr>
          <w:u w:val="single"/>
        </w:rPr>
        <w:t xml:space="preserve"> has </w:t>
      </w:r>
      <w:r w:rsidRPr="00327F57">
        <w:rPr>
          <w:rStyle w:val="Emphasis"/>
          <w:highlight w:val="cyan"/>
        </w:rPr>
        <w:t>put</w:t>
      </w:r>
      <w:r w:rsidRPr="00316B98">
        <w:rPr>
          <w:rStyle w:val="Emphasis"/>
        </w:rPr>
        <w:t xml:space="preserve"> on </w:t>
      </w:r>
      <w:r w:rsidRPr="00327F57">
        <w:rPr>
          <w:rStyle w:val="Emphasis"/>
          <w:highlight w:val="cyan"/>
        </w:rPr>
        <w:t>U.S. allies</w:t>
      </w:r>
      <w:r w:rsidRPr="00C76FBC">
        <w:rPr>
          <w:u w:val="single"/>
        </w:rPr>
        <w:t xml:space="preserve"> and partners </w:t>
      </w:r>
      <w:r w:rsidRPr="00327F57">
        <w:rPr>
          <w:highlight w:val="cyan"/>
          <w:u w:val="single"/>
        </w:rPr>
        <w:t>in</w:t>
      </w:r>
      <w:r w:rsidRPr="00C76FBC">
        <w:rPr>
          <w:u w:val="single"/>
        </w:rPr>
        <w:t xml:space="preserve"> the </w:t>
      </w:r>
      <w:r w:rsidRPr="00327F57">
        <w:rPr>
          <w:rStyle w:val="Emphasis"/>
          <w:highlight w:val="cyan"/>
        </w:rPr>
        <w:t>Indo-Pacific</w:t>
      </w:r>
      <w:r w:rsidRPr="00327F57">
        <w:rPr>
          <w:highlight w:val="cyan"/>
          <w:u w:val="single"/>
        </w:rPr>
        <w:t xml:space="preserve"> region</w:t>
      </w:r>
      <w:r w:rsidRPr="00C76FBC">
        <w:rPr>
          <w:u w:val="single"/>
        </w:rPr>
        <w:t>,</w:t>
      </w:r>
      <w:r w:rsidRPr="00C76FBC">
        <w:rPr>
          <w:sz w:val="16"/>
        </w:rPr>
        <w:t xml:space="preserve"> which has included run-ins with the Philippines over rival maritime claims in the South China Sea and increased military activity around Taiwan.</w:t>
      </w:r>
    </w:p>
    <w:p w14:paraId="56A1A1E3" w14:textId="77777777" w:rsidR="00E5398B" w:rsidRPr="00C76FBC" w:rsidRDefault="00E5398B" w:rsidP="00E5398B">
      <w:pPr>
        <w:rPr>
          <w:sz w:val="14"/>
        </w:rPr>
      </w:pPr>
      <w:r w:rsidRPr="00C76FBC">
        <w:rPr>
          <w:u w:val="single"/>
        </w:rPr>
        <w:t xml:space="preserve">The </w:t>
      </w:r>
      <w:r w:rsidRPr="00327F57">
        <w:rPr>
          <w:highlight w:val="cyan"/>
          <w:u w:val="single"/>
        </w:rPr>
        <w:t>U.S. and China</w:t>
      </w:r>
      <w:r w:rsidRPr="00C76FBC">
        <w:rPr>
          <w:u w:val="single"/>
        </w:rPr>
        <w:t xml:space="preserve"> have </w:t>
      </w:r>
      <w:r w:rsidRPr="00327F57">
        <w:rPr>
          <w:rStyle w:val="Emphasis"/>
          <w:highlight w:val="cyan"/>
        </w:rPr>
        <w:t>taken steps</w:t>
      </w:r>
      <w:r w:rsidRPr="00327F57">
        <w:rPr>
          <w:highlight w:val="cyan"/>
          <w:u w:val="single"/>
        </w:rPr>
        <w:t xml:space="preserve"> to reengage at </w:t>
      </w:r>
      <w:r w:rsidRPr="00327F57">
        <w:rPr>
          <w:rStyle w:val="Emphasis"/>
          <w:highlight w:val="cyan"/>
        </w:rPr>
        <w:t>high levels diplomatically</w:t>
      </w:r>
      <w:r w:rsidRPr="00C76FBC">
        <w:rPr>
          <w:u w:val="single"/>
        </w:rPr>
        <w:t xml:space="preserve"> after relations sank to their lowest point in decades</w:t>
      </w:r>
      <w:r w:rsidRPr="00C76FBC">
        <w:rPr>
          <w:sz w:val="14"/>
        </w:rPr>
        <w:t>, but serious frictions remain, including China's support for Russia in its war in Ukraine, and worries that Beijing might act against Taiwan as Moscow did against Kiev.</w:t>
      </w:r>
    </w:p>
    <w:p w14:paraId="11CC6319" w14:textId="77777777" w:rsidR="00E5398B" w:rsidRPr="00C76FBC" w:rsidRDefault="00E5398B" w:rsidP="00E5398B">
      <w:pPr>
        <w:rPr>
          <w:sz w:val="16"/>
        </w:rPr>
      </w:pPr>
      <w:r w:rsidRPr="00C76FBC">
        <w:rPr>
          <w:sz w:val="16"/>
        </w:rPr>
        <w:t>"</w:t>
      </w:r>
      <w:r w:rsidRPr="00C76FBC">
        <w:rPr>
          <w:u w:val="single"/>
        </w:rPr>
        <w:t xml:space="preserve">The </w:t>
      </w:r>
      <w:r w:rsidRPr="00327F57">
        <w:rPr>
          <w:highlight w:val="cyan"/>
          <w:u w:val="single"/>
        </w:rPr>
        <w:t>hope</w:t>
      </w:r>
      <w:r w:rsidRPr="00C76FBC">
        <w:rPr>
          <w:u w:val="single"/>
        </w:rPr>
        <w:t xml:space="preserve"> will be that we'll be able </w:t>
      </w:r>
      <w:r w:rsidRPr="00327F57">
        <w:rPr>
          <w:highlight w:val="cyan"/>
          <w:u w:val="single"/>
        </w:rPr>
        <w:t xml:space="preserve">to </w:t>
      </w:r>
      <w:r w:rsidRPr="00327F57">
        <w:rPr>
          <w:rStyle w:val="Emphasis"/>
          <w:highlight w:val="cyan"/>
        </w:rPr>
        <w:t>settle</w:t>
      </w:r>
      <w:r w:rsidRPr="00327F57">
        <w:rPr>
          <w:highlight w:val="cyan"/>
          <w:u w:val="single"/>
        </w:rPr>
        <w:t xml:space="preserve"> on</w:t>
      </w:r>
      <w:r w:rsidRPr="00C76FBC">
        <w:rPr>
          <w:u w:val="single"/>
        </w:rPr>
        <w:t xml:space="preserve"> certain </w:t>
      </w:r>
      <w:r w:rsidRPr="00327F57">
        <w:rPr>
          <w:highlight w:val="cyan"/>
          <w:u w:val="single"/>
        </w:rPr>
        <w:t>things</w:t>
      </w:r>
      <w:r w:rsidRPr="00C76FBC">
        <w:rPr>
          <w:u w:val="single"/>
        </w:rPr>
        <w:t xml:space="preserve"> that are necessary </w:t>
      </w:r>
      <w:r w:rsidRPr="00327F57">
        <w:rPr>
          <w:highlight w:val="cyan"/>
          <w:u w:val="single"/>
        </w:rPr>
        <w:t>for</w:t>
      </w:r>
      <w:r w:rsidRPr="00C76FBC">
        <w:rPr>
          <w:u w:val="single"/>
        </w:rPr>
        <w:t xml:space="preserve"> the </w:t>
      </w:r>
      <w:r w:rsidRPr="00327F57">
        <w:rPr>
          <w:rStyle w:val="Emphasis"/>
          <w:highlight w:val="cyan"/>
        </w:rPr>
        <w:t>sustainment</w:t>
      </w:r>
      <w:r w:rsidRPr="00C76FBC">
        <w:rPr>
          <w:u w:val="single"/>
        </w:rPr>
        <w:t xml:space="preserve"> of the global economy</w:t>
      </w:r>
      <w:r w:rsidRPr="00C76FBC">
        <w:rPr>
          <w:sz w:val="16"/>
        </w:rPr>
        <w:t>, that are unexceptional with respect to national security," Campbell said of the efforts in dialogue with China.</w:t>
      </w:r>
    </w:p>
    <w:p w14:paraId="6902838E" w14:textId="77777777" w:rsidR="00E5398B" w:rsidRDefault="00E5398B" w:rsidP="00E5398B">
      <w:pPr>
        <w:rPr>
          <w:sz w:val="16"/>
        </w:rPr>
      </w:pPr>
      <w:r w:rsidRPr="00C76FBC">
        <w:rPr>
          <w:sz w:val="16"/>
        </w:rPr>
        <w:t>"</w:t>
      </w:r>
      <w:r w:rsidRPr="00C76FBC">
        <w:rPr>
          <w:u w:val="single"/>
        </w:rPr>
        <w:t>Ultimately,</w:t>
      </w:r>
      <w:r w:rsidRPr="00C76FBC">
        <w:rPr>
          <w:sz w:val="16"/>
        </w:rPr>
        <w:t xml:space="preserve"> that </w:t>
      </w:r>
      <w:r w:rsidRPr="00C76FBC">
        <w:rPr>
          <w:u w:val="single"/>
        </w:rPr>
        <w:t xml:space="preserve">requires both </w:t>
      </w:r>
      <w:r w:rsidRPr="00316B98">
        <w:rPr>
          <w:rStyle w:val="Emphasis"/>
        </w:rPr>
        <w:t>strengthening</w:t>
      </w:r>
      <w:r w:rsidRPr="00C76FBC">
        <w:rPr>
          <w:u w:val="single"/>
        </w:rPr>
        <w:t>, extending and also careful coexistence</w:t>
      </w:r>
      <w:r w:rsidRPr="00C76FBC">
        <w:rPr>
          <w:sz w:val="16"/>
        </w:rPr>
        <w:t>, and that's really the nature of the diplomatic challenge that we have in front of us. It is one of the most difficult challenges in the history of American foreign policy."</w:t>
      </w:r>
    </w:p>
    <w:p w14:paraId="3CC02C28" w14:textId="77777777" w:rsidR="00E5398B" w:rsidRDefault="00E5398B" w:rsidP="00E5398B">
      <w:pPr>
        <w:rPr>
          <w:sz w:val="16"/>
        </w:rPr>
      </w:pPr>
    </w:p>
    <w:p w14:paraId="22750518" w14:textId="0655E91A" w:rsidR="00E5398B" w:rsidRPr="00D902CA" w:rsidRDefault="00E5398B" w:rsidP="00E5398B">
      <w:pPr>
        <w:pStyle w:val="Heading4"/>
        <w:spacing w:before="0" w:after="160"/>
        <w:rPr>
          <w:b w:val="0"/>
          <w:bCs/>
          <w:iCs w:val="0"/>
          <w:sz w:val="22"/>
        </w:rPr>
      </w:pPr>
      <w:r>
        <w:t>The protection of IP will be seen as getting a ‘strategic advantage’---undermines relations with China</w:t>
      </w:r>
      <w:r>
        <w:br/>
        <w:t xml:space="preserve">Harjani and Sworn </w:t>
      </w:r>
      <w:r w:rsidRPr="00BF0E53">
        <w:t>22</w:t>
      </w:r>
      <w:r>
        <w:t xml:space="preserve"> </w:t>
      </w:r>
      <w:r w:rsidRPr="00BF0E53">
        <w:rPr>
          <w:b w:val="0"/>
          <w:bCs/>
          <w:sz w:val="22"/>
        </w:rPr>
        <w:t>–</w:t>
      </w:r>
      <w:r w:rsidRPr="00BF0E53">
        <w:rPr>
          <w:sz w:val="22"/>
        </w:rPr>
        <w:t xml:space="preserve"> </w:t>
      </w:r>
      <w:r w:rsidRPr="00BF0E53">
        <w:rPr>
          <w:b w:val="0"/>
          <w:bCs/>
          <w:iCs w:val="0"/>
          <w:sz w:val="22"/>
        </w:rPr>
        <w:t>Manoj Harjani is a Research Fellow with the Future Issues &amp; Technology research cluster at the S. Rajaratnam School of International Studies, Nanyang Technological University, Singapore. Hannah Elyse Sworn is a Senior Analyst at the S. Rajaratnam School of International Studies, Nanyang Technological University, Singapore</w:t>
      </w:r>
      <w:r w:rsidRPr="00BF0E53">
        <w:rPr>
          <w:b w:val="0"/>
          <w:bCs/>
          <w:i/>
          <w:sz w:val="22"/>
        </w:rPr>
        <w:t>.</w:t>
      </w:r>
      <w:r>
        <w:rPr>
          <w:b w:val="0"/>
          <w:bCs/>
          <w:i/>
          <w:sz w:val="22"/>
        </w:rPr>
        <w:t xml:space="preserve"> </w:t>
      </w:r>
      <w:r w:rsidRPr="00D902CA">
        <w:rPr>
          <w:b w:val="0"/>
          <w:bCs/>
          <w:i/>
          <w:sz w:val="22"/>
        </w:rPr>
        <w:t>US–China economic competition rests on intellectual property</w:t>
      </w:r>
      <w:r>
        <w:rPr>
          <w:b w:val="0"/>
          <w:bCs/>
          <w:iCs w:val="0"/>
          <w:sz w:val="22"/>
        </w:rPr>
        <w:t xml:space="preserve">. </w:t>
      </w:r>
      <w:r w:rsidRPr="00D902CA">
        <w:rPr>
          <w:b w:val="0"/>
          <w:bCs/>
          <w:iCs w:val="0"/>
          <w:sz w:val="22"/>
        </w:rPr>
        <w:t>https://eastasiaforum.org/2022/06/29/us-china-economic-competition-rests-on-intellectual-property/</w:t>
      </w:r>
      <w:r>
        <w:rPr>
          <w:b w:val="0"/>
          <w:bCs/>
          <w:iCs w:val="0"/>
          <w:sz w:val="22"/>
        </w:rPr>
        <w:t>/HarrisC</w:t>
      </w:r>
    </w:p>
    <w:p w14:paraId="7E513638" w14:textId="77777777" w:rsidR="00E5398B" w:rsidRPr="00887A57" w:rsidRDefault="00E5398B" w:rsidP="00E5398B">
      <w:pPr>
        <w:rPr>
          <w:u w:val="single"/>
        </w:rPr>
      </w:pPr>
      <w:r w:rsidRPr="00887A57">
        <w:rPr>
          <w:sz w:val="16"/>
        </w:rPr>
        <w:t xml:space="preserve">Intellectual property </w:t>
      </w:r>
      <w:r w:rsidRPr="0067318E">
        <w:rPr>
          <w:u w:val="single"/>
        </w:rPr>
        <w:t>(</w:t>
      </w:r>
      <w:r w:rsidRPr="00327F57">
        <w:rPr>
          <w:rStyle w:val="Emphasis"/>
          <w:highlight w:val="cyan"/>
        </w:rPr>
        <w:t>IP</w:t>
      </w:r>
      <w:r w:rsidRPr="00887A57">
        <w:rPr>
          <w:u w:val="single"/>
        </w:rPr>
        <w:t xml:space="preserve">) </w:t>
      </w:r>
      <w:r w:rsidRPr="00327F57">
        <w:rPr>
          <w:highlight w:val="cyan"/>
          <w:u w:val="single"/>
        </w:rPr>
        <w:t>has</w:t>
      </w:r>
      <w:r w:rsidRPr="00887A57">
        <w:rPr>
          <w:u w:val="single"/>
        </w:rPr>
        <w:t xml:space="preserve"> long </w:t>
      </w:r>
      <w:r w:rsidRPr="00327F57">
        <w:rPr>
          <w:highlight w:val="cyan"/>
          <w:u w:val="single"/>
        </w:rPr>
        <w:t xml:space="preserve">been a </w:t>
      </w:r>
      <w:r w:rsidRPr="00327F57">
        <w:rPr>
          <w:rStyle w:val="Emphasis"/>
          <w:highlight w:val="cyan"/>
        </w:rPr>
        <w:t>sore point</w:t>
      </w:r>
      <w:r w:rsidRPr="00327F57">
        <w:rPr>
          <w:highlight w:val="cyan"/>
          <w:u w:val="single"/>
        </w:rPr>
        <w:t xml:space="preserve"> in relations</w:t>
      </w:r>
      <w:r w:rsidRPr="00887A57">
        <w:rPr>
          <w:u w:val="single"/>
        </w:rPr>
        <w:t xml:space="preserve"> between Washington and Beijing. US officials</w:t>
      </w:r>
      <w:r w:rsidRPr="00887A57">
        <w:rPr>
          <w:sz w:val="16"/>
        </w:rPr>
        <w:t xml:space="preserve"> have repeatedly </w:t>
      </w:r>
      <w:r w:rsidRPr="00887A57">
        <w:rPr>
          <w:u w:val="single"/>
        </w:rPr>
        <w:t>targeted China for</w:t>
      </w:r>
      <w:r w:rsidRPr="00887A57">
        <w:rPr>
          <w:sz w:val="16"/>
        </w:rPr>
        <w:t xml:space="preserve"> widespread </w:t>
      </w:r>
      <w:r w:rsidRPr="00887A57">
        <w:rPr>
          <w:u w:val="single"/>
        </w:rPr>
        <w:t>counterfeiting since its economic ‘</w:t>
      </w:r>
      <w:r w:rsidRPr="0067318E">
        <w:rPr>
          <w:rStyle w:val="Emphasis"/>
        </w:rPr>
        <w:t>opening up’</w:t>
      </w:r>
      <w:r w:rsidRPr="00887A57">
        <w:rPr>
          <w:sz w:val="16"/>
        </w:rPr>
        <w:t xml:space="preserve"> in the late 1970s. But after enduring a punishing series of legal reforms to join the World Trade Organization in 2001, the </w:t>
      </w:r>
      <w:r w:rsidRPr="00887A57">
        <w:rPr>
          <w:u w:val="single"/>
        </w:rPr>
        <w:t>Chinese government is still under fire for weak enforcement</w:t>
      </w:r>
      <w:r w:rsidRPr="00887A57">
        <w:rPr>
          <w:sz w:val="16"/>
        </w:rPr>
        <w:t xml:space="preserve">, forced technology transfers and state-sponsored IP theft. </w:t>
      </w:r>
      <w:r w:rsidRPr="00327F57">
        <w:rPr>
          <w:highlight w:val="cyan"/>
          <w:u w:val="single"/>
        </w:rPr>
        <w:t>Now China’s</w:t>
      </w:r>
      <w:r w:rsidRPr="00887A57">
        <w:rPr>
          <w:sz w:val="16"/>
        </w:rPr>
        <w:t xml:space="preserve"> growing </w:t>
      </w:r>
      <w:r w:rsidRPr="00327F57">
        <w:rPr>
          <w:highlight w:val="cyan"/>
          <w:u w:val="single"/>
        </w:rPr>
        <w:t>ability to produce IP</w:t>
      </w:r>
      <w:r w:rsidRPr="00887A57">
        <w:rPr>
          <w:sz w:val="16"/>
        </w:rPr>
        <w:t xml:space="preserve"> indigenously is </w:t>
      </w:r>
      <w:r w:rsidRPr="00327F57">
        <w:rPr>
          <w:highlight w:val="cyan"/>
          <w:u w:val="single"/>
        </w:rPr>
        <w:t>driving</w:t>
      </w:r>
      <w:r w:rsidRPr="00887A57">
        <w:rPr>
          <w:sz w:val="16"/>
        </w:rPr>
        <w:t xml:space="preserve"> the </w:t>
      </w:r>
      <w:r w:rsidRPr="00327F57">
        <w:rPr>
          <w:highlight w:val="cyan"/>
          <w:u w:val="single"/>
        </w:rPr>
        <w:t>evolution of</w:t>
      </w:r>
      <w:r w:rsidRPr="0067318E">
        <w:rPr>
          <w:u w:val="single"/>
        </w:rPr>
        <w:t xml:space="preserve"> US</w:t>
      </w:r>
      <w:r w:rsidRPr="00887A57">
        <w:rPr>
          <w:u w:val="single"/>
        </w:rPr>
        <w:t xml:space="preserve">–China economic </w:t>
      </w:r>
      <w:r w:rsidRPr="00327F57">
        <w:rPr>
          <w:rStyle w:val="Emphasis"/>
          <w:highlight w:val="cyan"/>
        </w:rPr>
        <w:t>relations</w:t>
      </w:r>
      <w:r w:rsidRPr="00887A57">
        <w:rPr>
          <w:u w:val="single"/>
        </w:rPr>
        <w:t>.</w:t>
      </w:r>
    </w:p>
    <w:p w14:paraId="0C99EDA5" w14:textId="77777777" w:rsidR="00E5398B" w:rsidRPr="0067318E" w:rsidRDefault="00E5398B" w:rsidP="00E5398B">
      <w:pPr>
        <w:rPr>
          <w:sz w:val="16"/>
        </w:rPr>
      </w:pPr>
      <w:r w:rsidRPr="0067318E">
        <w:rPr>
          <w:sz w:val="16"/>
        </w:rPr>
        <w:t>In 2021, China was the world’s top patent filer for the </w:t>
      </w:r>
      <w:r w:rsidRPr="00D902CA">
        <w:rPr>
          <w:sz w:val="16"/>
        </w:rPr>
        <w:t>third year</w:t>
      </w:r>
      <w:r w:rsidRPr="0067318E">
        <w:rPr>
          <w:sz w:val="16"/>
        </w:rPr>
        <w:t xml:space="preserve"> in a row. </w:t>
      </w:r>
      <w:r w:rsidRPr="006461DE">
        <w:rPr>
          <w:u w:val="single"/>
        </w:rPr>
        <w:t>Chinese firms have filed approximately </w:t>
      </w:r>
      <w:r w:rsidRPr="0067318E">
        <w:rPr>
          <w:rStyle w:val="Emphasis"/>
        </w:rPr>
        <w:t>75</w:t>
      </w:r>
      <w:r w:rsidRPr="00D902CA">
        <w:t xml:space="preserve"> per cent</w:t>
      </w:r>
      <w:r w:rsidRPr="006461DE">
        <w:rPr>
          <w:u w:val="single"/>
        </w:rPr>
        <w:t> of global a</w:t>
      </w:r>
      <w:r w:rsidRPr="0067318E">
        <w:rPr>
          <w:sz w:val="16"/>
        </w:rPr>
        <w:t xml:space="preserve">rtificial </w:t>
      </w:r>
      <w:r w:rsidRPr="006461DE">
        <w:rPr>
          <w:u w:val="single"/>
        </w:rPr>
        <w:t>i</w:t>
      </w:r>
      <w:r w:rsidRPr="0067318E">
        <w:rPr>
          <w:sz w:val="16"/>
        </w:rPr>
        <w:t xml:space="preserve">ntelligence </w:t>
      </w:r>
      <w:r w:rsidRPr="006461DE">
        <w:rPr>
          <w:u w:val="single"/>
        </w:rPr>
        <w:t>patents in the past decade</w:t>
      </w:r>
      <w:r w:rsidRPr="0067318E">
        <w:rPr>
          <w:sz w:val="16"/>
        </w:rPr>
        <w:t xml:space="preserve"> and </w:t>
      </w:r>
      <w:r w:rsidRPr="00D902CA">
        <w:rPr>
          <w:sz w:val="16"/>
        </w:rPr>
        <w:t>40 per cent</w:t>
      </w:r>
      <w:r w:rsidRPr="0067318E">
        <w:rPr>
          <w:sz w:val="16"/>
        </w:rPr>
        <w:t xml:space="preserve"> of all 6G patents, while the United States accounted for only 35 per cent of the latter. </w:t>
      </w:r>
      <w:r w:rsidRPr="006461DE">
        <w:rPr>
          <w:u w:val="single"/>
        </w:rPr>
        <w:t>The country’s ability to produce IP</w:t>
      </w:r>
      <w:r w:rsidRPr="0067318E">
        <w:rPr>
          <w:sz w:val="16"/>
        </w:rPr>
        <w:t xml:space="preserve"> across </w:t>
      </w:r>
      <w:proofErr w:type="gramStart"/>
      <w:r w:rsidRPr="0067318E">
        <w:rPr>
          <w:sz w:val="16"/>
        </w:rPr>
        <w:t>a number of</w:t>
      </w:r>
      <w:proofErr w:type="gramEnd"/>
      <w:r w:rsidRPr="0067318E">
        <w:rPr>
          <w:sz w:val="16"/>
        </w:rPr>
        <w:t xml:space="preserve"> critical and emerging technologies has been </w:t>
      </w:r>
      <w:r w:rsidRPr="006461DE">
        <w:rPr>
          <w:u w:val="single"/>
        </w:rPr>
        <w:t xml:space="preserve">framed as evidence that China is </w:t>
      </w:r>
      <w:r w:rsidRPr="0067318E">
        <w:rPr>
          <w:rStyle w:val="Emphasis"/>
        </w:rPr>
        <w:t>surpassing</w:t>
      </w:r>
      <w:r w:rsidRPr="006461DE">
        <w:rPr>
          <w:u w:val="single"/>
        </w:rPr>
        <w:t xml:space="preserve"> the U</w:t>
      </w:r>
      <w:r w:rsidRPr="0067318E">
        <w:rPr>
          <w:sz w:val="16"/>
        </w:rPr>
        <w:t xml:space="preserve">nited </w:t>
      </w:r>
      <w:r w:rsidRPr="006461DE">
        <w:rPr>
          <w:u w:val="single"/>
        </w:rPr>
        <w:t>S</w:t>
      </w:r>
      <w:r w:rsidRPr="0067318E">
        <w:rPr>
          <w:sz w:val="16"/>
        </w:rPr>
        <w:t>tates in knowledge production.</w:t>
      </w:r>
    </w:p>
    <w:p w14:paraId="083E8A9E" w14:textId="77777777" w:rsidR="00E5398B" w:rsidRPr="0067318E" w:rsidRDefault="00E5398B" w:rsidP="00E5398B">
      <w:pPr>
        <w:rPr>
          <w:sz w:val="16"/>
        </w:rPr>
      </w:pPr>
      <w:r w:rsidRPr="0067318E">
        <w:rPr>
          <w:sz w:val="16"/>
        </w:rPr>
        <w:t xml:space="preserve">While the significant growth in China’s patent filings point to genuine improvement in its ability to innovate, </w:t>
      </w:r>
      <w:proofErr w:type="spellStart"/>
      <w:r w:rsidRPr="0067318E">
        <w:rPr>
          <w:sz w:val="16"/>
        </w:rPr>
        <w:t>focussing</w:t>
      </w:r>
      <w:proofErr w:type="spellEnd"/>
      <w:r w:rsidRPr="0067318E">
        <w:rPr>
          <w:sz w:val="16"/>
        </w:rPr>
        <w:t xml:space="preserve"> on the number of filings is misleading. </w:t>
      </w:r>
      <w:r w:rsidRPr="00327F57">
        <w:rPr>
          <w:highlight w:val="cyan"/>
          <w:u w:val="single"/>
        </w:rPr>
        <w:t>China’s production of</w:t>
      </w:r>
      <w:r w:rsidRPr="00FB23FE">
        <w:rPr>
          <w:u w:val="single"/>
        </w:rPr>
        <w:t xml:space="preserve"> more </w:t>
      </w:r>
      <w:r w:rsidRPr="00327F57">
        <w:rPr>
          <w:highlight w:val="cyan"/>
          <w:u w:val="single"/>
        </w:rPr>
        <w:t>IP</w:t>
      </w:r>
      <w:r w:rsidRPr="00FB23FE">
        <w:rPr>
          <w:u w:val="single"/>
        </w:rPr>
        <w:t xml:space="preserve"> does </w:t>
      </w:r>
      <w:r w:rsidRPr="00327F57">
        <w:rPr>
          <w:highlight w:val="cyan"/>
          <w:u w:val="single"/>
        </w:rPr>
        <w:t>not</w:t>
      </w:r>
      <w:r w:rsidRPr="00FB23FE">
        <w:rPr>
          <w:u w:val="single"/>
        </w:rPr>
        <w:t xml:space="preserve"> automatically </w:t>
      </w:r>
      <w:r w:rsidRPr="00327F57">
        <w:rPr>
          <w:highlight w:val="cyan"/>
          <w:u w:val="single"/>
        </w:rPr>
        <w:t>translate</w:t>
      </w:r>
      <w:r w:rsidRPr="00397E37">
        <w:rPr>
          <w:u w:val="single"/>
        </w:rPr>
        <w:t xml:space="preserve"> in</w:t>
      </w:r>
      <w:r w:rsidRPr="00327F57">
        <w:rPr>
          <w:highlight w:val="cyan"/>
          <w:u w:val="single"/>
        </w:rPr>
        <w:t>to</w:t>
      </w:r>
      <w:r w:rsidRPr="00FB23FE">
        <w:rPr>
          <w:u w:val="single"/>
        </w:rPr>
        <w:t xml:space="preserve"> a </w:t>
      </w:r>
      <w:r w:rsidRPr="00327F57">
        <w:rPr>
          <w:rStyle w:val="Emphasis"/>
          <w:highlight w:val="cyan"/>
        </w:rPr>
        <w:t>strategic advantage</w:t>
      </w:r>
      <w:r w:rsidRPr="0067318E">
        <w:rPr>
          <w:sz w:val="16"/>
        </w:rPr>
        <w:t xml:space="preserve"> in economic competition with the United States. Rather, it is high-quality IP that has </w:t>
      </w:r>
      <w:r w:rsidRPr="00FB23FE">
        <w:rPr>
          <w:u w:val="single"/>
        </w:rPr>
        <w:t xml:space="preserve">assumed a critical role amidst </w:t>
      </w:r>
      <w:proofErr w:type="spellStart"/>
      <w:r w:rsidRPr="0067318E">
        <w:rPr>
          <w:rStyle w:val="Emphasis"/>
        </w:rPr>
        <w:t>globalisation</w:t>
      </w:r>
      <w:proofErr w:type="spellEnd"/>
      <w:r w:rsidRPr="00FB23FE">
        <w:rPr>
          <w:u w:val="single"/>
        </w:rPr>
        <w:t xml:space="preserve"> and the emergence of global </w:t>
      </w:r>
      <w:r w:rsidRPr="00BF0E53">
        <w:rPr>
          <w:rStyle w:val="Emphasis"/>
        </w:rPr>
        <w:t>value chains</w:t>
      </w:r>
      <w:r w:rsidRPr="0067318E">
        <w:rPr>
          <w:sz w:val="16"/>
        </w:rPr>
        <w:t>, providing exclusive rights to license processes, brands and technologies essential for manufacturing.</w:t>
      </w:r>
    </w:p>
    <w:p w14:paraId="6258814D" w14:textId="77777777" w:rsidR="00E5398B" w:rsidRPr="0067318E" w:rsidRDefault="00E5398B" w:rsidP="00E5398B">
      <w:pPr>
        <w:rPr>
          <w:u w:val="single"/>
        </w:rPr>
      </w:pPr>
      <w:r w:rsidRPr="0067318E">
        <w:rPr>
          <w:u w:val="single"/>
        </w:rPr>
        <w:t>Value chains</w:t>
      </w:r>
      <w:r w:rsidRPr="0067318E">
        <w:rPr>
          <w:sz w:val="16"/>
        </w:rPr>
        <w:t xml:space="preserve"> are </w:t>
      </w:r>
      <w:r w:rsidRPr="0067318E">
        <w:rPr>
          <w:u w:val="single"/>
        </w:rPr>
        <w:t>hierarchical</w:t>
      </w:r>
      <w:r w:rsidRPr="0067318E">
        <w:rPr>
          <w:sz w:val="16"/>
        </w:rPr>
        <w:t>. At the apex, owners of high-quality IP dictate the terms of — and reap a greater proportion of profits from — economic activity taking place lower down in the value chain where the IP is paid for and used in assembly. ‘</w:t>
      </w:r>
      <w:r w:rsidRPr="00327F57">
        <w:rPr>
          <w:highlight w:val="cyan"/>
          <w:u w:val="single"/>
        </w:rPr>
        <w:t>Moving</w:t>
      </w:r>
      <w:r w:rsidRPr="0067318E">
        <w:rPr>
          <w:u w:val="single"/>
        </w:rPr>
        <w:t xml:space="preserve"> up’ the </w:t>
      </w:r>
      <w:r w:rsidRPr="00397E37">
        <w:rPr>
          <w:u w:val="single"/>
        </w:rPr>
        <w:t>value chain</w:t>
      </w:r>
      <w:r w:rsidRPr="0067318E">
        <w:rPr>
          <w:u w:val="single"/>
        </w:rPr>
        <w:t xml:space="preserve"> </w:t>
      </w:r>
      <w:r w:rsidRPr="00397E37">
        <w:rPr>
          <w:u w:val="single"/>
        </w:rPr>
        <w:t>enables firms to capture</w:t>
      </w:r>
      <w:r w:rsidRPr="0067318E">
        <w:rPr>
          <w:u w:val="single"/>
        </w:rPr>
        <w:t xml:space="preserve"> a higher share of value added, giving </w:t>
      </w:r>
      <w:r w:rsidRPr="00BF0E53">
        <w:rPr>
          <w:u w:val="single"/>
        </w:rPr>
        <w:t xml:space="preserve">countries a </w:t>
      </w:r>
      <w:r w:rsidRPr="00BF0E53">
        <w:rPr>
          <w:rStyle w:val="Emphasis"/>
        </w:rPr>
        <w:t>strategic advantage</w:t>
      </w:r>
      <w:r w:rsidRPr="0067318E">
        <w:rPr>
          <w:u w:val="single"/>
        </w:rPr>
        <w:t xml:space="preserve"> in dictating the terms of international </w:t>
      </w:r>
      <w:r w:rsidRPr="00BF0E53">
        <w:rPr>
          <w:rStyle w:val="Emphasis"/>
        </w:rPr>
        <w:t>trade</w:t>
      </w:r>
      <w:r w:rsidRPr="0067318E">
        <w:rPr>
          <w:u w:val="single"/>
        </w:rPr>
        <w:t>.</w:t>
      </w:r>
    </w:p>
    <w:p w14:paraId="78653FC2" w14:textId="77777777" w:rsidR="00E5398B" w:rsidRPr="0067318E" w:rsidRDefault="00E5398B" w:rsidP="00E5398B">
      <w:pPr>
        <w:rPr>
          <w:u w:val="single"/>
        </w:rPr>
      </w:pPr>
      <w:r w:rsidRPr="00327F57">
        <w:rPr>
          <w:highlight w:val="cyan"/>
          <w:u w:val="single"/>
        </w:rPr>
        <w:t>IP</w:t>
      </w:r>
      <w:r w:rsidRPr="0067318E">
        <w:rPr>
          <w:u w:val="single"/>
        </w:rPr>
        <w:t xml:space="preserve"> has become </w:t>
      </w:r>
      <w:r w:rsidRPr="00327F57">
        <w:rPr>
          <w:rStyle w:val="Emphasis"/>
          <w:highlight w:val="cyan"/>
        </w:rPr>
        <w:t>integral</w:t>
      </w:r>
      <w:r w:rsidRPr="00327F57">
        <w:rPr>
          <w:highlight w:val="cyan"/>
          <w:u w:val="single"/>
        </w:rPr>
        <w:t xml:space="preserve"> to economic power</w:t>
      </w:r>
      <w:r w:rsidRPr="0067318E">
        <w:rPr>
          <w:u w:val="single"/>
        </w:rPr>
        <w:t>. The United States’ near-monopoly over high-quality IP ownership has allowed its firms to capture a disproportionate share of value</w:t>
      </w:r>
      <w:r w:rsidRPr="0067318E">
        <w:rPr>
          <w:sz w:val="16"/>
        </w:rPr>
        <w:t xml:space="preserve"> added globally. </w:t>
      </w:r>
      <w:r w:rsidRPr="00327F57">
        <w:rPr>
          <w:highlight w:val="cyan"/>
          <w:u w:val="single"/>
        </w:rPr>
        <w:t>US</w:t>
      </w:r>
      <w:r w:rsidRPr="0067318E">
        <w:rPr>
          <w:u w:val="single"/>
        </w:rPr>
        <w:t xml:space="preserve"> efforts </w:t>
      </w:r>
      <w:r w:rsidRPr="00327F57">
        <w:rPr>
          <w:highlight w:val="cyan"/>
          <w:u w:val="single"/>
        </w:rPr>
        <w:t>to</w:t>
      </w:r>
      <w:r w:rsidRPr="0067318E">
        <w:rPr>
          <w:u w:val="single"/>
        </w:rPr>
        <w:t xml:space="preserve"> produce, </w:t>
      </w:r>
      <w:r w:rsidRPr="00327F57">
        <w:rPr>
          <w:highlight w:val="cyan"/>
          <w:u w:val="single"/>
        </w:rPr>
        <w:t>regulate and protect IP</w:t>
      </w:r>
      <w:r w:rsidRPr="0067318E">
        <w:rPr>
          <w:u w:val="single"/>
        </w:rPr>
        <w:t xml:space="preserve"> can be </w:t>
      </w:r>
      <w:r w:rsidRPr="00327F57">
        <w:rPr>
          <w:highlight w:val="cyan"/>
          <w:u w:val="single"/>
        </w:rPr>
        <w:t xml:space="preserve">framed as </w:t>
      </w:r>
      <w:r w:rsidRPr="00327F57">
        <w:rPr>
          <w:rStyle w:val="Emphasis"/>
          <w:highlight w:val="cyan"/>
        </w:rPr>
        <w:t>seeking to protect its power</w:t>
      </w:r>
      <w:r w:rsidRPr="0067318E">
        <w:rPr>
          <w:u w:val="single"/>
        </w:rPr>
        <w:t xml:space="preserve"> to shape the </w:t>
      </w:r>
      <w:r w:rsidRPr="00BF0E53">
        <w:rPr>
          <w:rStyle w:val="Emphasis"/>
        </w:rPr>
        <w:t>global economy.</w:t>
      </w:r>
    </w:p>
    <w:p w14:paraId="5F4BFF0B" w14:textId="77777777" w:rsidR="00E5398B" w:rsidRPr="00BF0E53" w:rsidRDefault="00E5398B" w:rsidP="00E5398B">
      <w:pPr>
        <w:rPr>
          <w:sz w:val="16"/>
          <w:szCs w:val="16"/>
          <w:u w:val="single"/>
        </w:rPr>
      </w:pPr>
      <w:r w:rsidRPr="00BF0E53">
        <w:rPr>
          <w:u w:val="single"/>
        </w:rPr>
        <w:t xml:space="preserve">China’s </w:t>
      </w:r>
      <w:r w:rsidRPr="00BF0E53">
        <w:rPr>
          <w:sz w:val="16"/>
        </w:rPr>
        <w:t>leadership has</w:t>
      </w:r>
      <w:r w:rsidRPr="00BF0E53">
        <w:rPr>
          <w:u w:val="single"/>
        </w:rPr>
        <w:t xml:space="preserve"> </w:t>
      </w:r>
      <w:r w:rsidRPr="00BF0E53">
        <w:rPr>
          <w:sz w:val="16"/>
        </w:rPr>
        <w:t>doggedly</w:t>
      </w:r>
      <w:r w:rsidRPr="00BF0E53">
        <w:rPr>
          <w:u w:val="single"/>
        </w:rPr>
        <w:t xml:space="preserve"> </w:t>
      </w:r>
      <w:r w:rsidRPr="00BF0E53">
        <w:rPr>
          <w:sz w:val="16"/>
        </w:rPr>
        <w:t>pursued its own</w:t>
      </w:r>
      <w:r w:rsidRPr="00BF0E53">
        <w:rPr>
          <w:u w:val="single"/>
        </w:rPr>
        <w:t xml:space="preserve"> </w:t>
      </w:r>
      <w:r w:rsidRPr="00BF0E53">
        <w:rPr>
          <w:rStyle w:val="Emphasis"/>
        </w:rPr>
        <w:t>innovation</w:t>
      </w:r>
      <w:r w:rsidRPr="00BF0E53">
        <w:rPr>
          <w:u w:val="single"/>
        </w:rPr>
        <w:t xml:space="preserve"> pathway</w:t>
      </w:r>
      <w:r w:rsidRPr="00BF0E53">
        <w:rPr>
          <w:sz w:val="16"/>
        </w:rPr>
        <w:t xml:space="preserve"> to maintain economic growth and avoid the middle-income trap by moving up the value chain. But regardless of Beijing’s intentions, this threatens US economic power </w:t>
      </w:r>
      <w:r w:rsidRPr="00BF0E53">
        <w:rPr>
          <w:u w:val="single"/>
        </w:rPr>
        <w:t xml:space="preserve">conferred to it through </w:t>
      </w:r>
      <w:r w:rsidRPr="00BF0E53">
        <w:rPr>
          <w:rStyle w:val="Emphasis"/>
        </w:rPr>
        <w:t>greater IP ownership</w:t>
      </w:r>
      <w:r w:rsidRPr="00BF0E53">
        <w:rPr>
          <w:u w:val="single"/>
        </w:rPr>
        <w:t>.</w:t>
      </w:r>
    </w:p>
    <w:p w14:paraId="018435B9" w14:textId="77777777" w:rsidR="00E5398B" w:rsidRDefault="00E5398B" w:rsidP="00E5398B">
      <w:pPr>
        <w:rPr>
          <w:sz w:val="16"/>
        </w:rPr>
      </w:pPr>
      <w:r w:rsidRPr="0067318E">
        <w:rPr>
          <w:sz w:val="16"/>
        </w:rPr>
        <w:t xml:space="preserve">Although </w:t>
      </w:r>
      <w:r w:rsidRPr="0067318E">
        <w:rPr>
          <w:u w:val="single"/>
        </w:rPr>
        <w:t xml:space="preserve">China’s leadership is </w:t>
      </w:r>
      <w:proofErr w:type="gramStart"/>
      <w:r w:rsidRPr="0067318E">
        <w:rPr>
          <w:u w:val="single"/>
        </w:rPr>
        <w:t>well aware</w:t>
      </w:r>
      <w:proofErr w:type="gramEnd"/>
      <w:r w:rsidRPr="0067318E">
        <w:rPr>
          <w:u w:val="single"/>
        </w:rPr>
        <w:t xml:space="preserve"> of the </w:t>
      </w:r>
      <w:r w:rsidRPr="00327F57">
        <w:rPr>
          <w:highlight w:val="cyan"/>
          <w:u w:val="single"/>
        </w:rPr>
        <w:t>importance of IP quality</w:t>
      </w:r>
      <w:r w:rsidRPr="0067318E">
        <w:rPr>
          <w:u w:val="single"/>
        </w:rPr>
        <w:t xml:space="preserve"> over quantity, success in capturing value added </w:t>
      </w:r>
      <w:r w:rsidRPr="00327F57">
        <w:rPr>
          <w:highlight w:val="cyan"/>
          <w:u w:val="single"/>
        </w:rPr>
        <w:t xml:space="preserve">has evaded </w:t>
      </w:r>
      <w:r w:rsidRPr="00327F57">
        <w:rPr>
          <w:rStyle w:val="Emphasis"/>
          <w:highlight w:val="cyan"/>
        </w:rPr>
        <w:t>China’s grasp</w:t>
      </w:r>
      <w:r w:rsidRPr="0067318E">
        <w:rPr>
          <w:u w:val="single"/>
        </w:rPr>
        <w:t>. China’s IP receipts of US</w:t>
      </w:r>
      <w:r w:rsidRPr="00BF0E53">
        <w:rPr>
          <w:rStyle w:val="Emphasis"/>
        </w:rPr>
        <w:t>$8.6 billion</w:t>
      </w:r>
      <w:r w:rsidRPr="0067318E">
        <w:rPr>
          <w:u w:val="single"/>
        </w:rPr>
        <w:t xml:space="preserve"> in 2020 do not come close to the United States’ enormous US</w:t>
      </w:r>
      <w:r w:rsidRPr="00BF0E53">
        <w:rPr>
          <w:rStyle w:val="Emphasis"/>
        </w:rPr>
        <w:t>$113.8 billion</w:t>
      </w:r>
      <w:r w:rsidRPr="0067318E">
        <w:rPr>
          <w:sz w:val="16"/>
        </w:rPr>
        <w:t>. This is likely due to China’s IP tending more toward adaptive innovation — over half its domestic filings are utility patents. These have lower eligibility requirements, protection periods and retention rates, indicating lower IP quality.</w:t>
      </w:r>
    </w:p>
    <w:p w14:paraId="46978EF7" w14:textId="77777777" w:rsidR="00E5398B" w:rsidRDefault="00E5398B" w:rsidP="00E5398B">
      <w:pPr>
        <w:rPr>
          <w:sz w:val="16"/>
        </w:rPr>
      </w:pPr>
    </w:p>
    <w:p w14:paraId="684725E7" w14:textId="074DC136" w:rsidR="00E5398B" w:rsidRDefault="00E5398B" w:rsidP="00E5398B">
      <w:pPr>
        <w:pStyle w:val="Heading4"/>
      </w:pPr>
      <w:r w:rsidRPr="000C0836">
        <w:t>US-China cooperation solves hotspot escalation</w:t>
      </w:r>
      <w:r>
        <w:t xml:space="preserve"> and warming</w:t>
      </w:r>
      <w:r w:rsidRPr="000C0836">
        <w:t>, but</w:t>
      </w:r>
      <w:r>
        <w:t xml:space="preserve"> relations are key.</w:t>
      </w:r>
    </w:p>
    <w:p w14:paraId="0C860B14" w14:textId="2A0A0C3F" w:rsidR="00E5398B" w:rsidRPr="000C0836" w:rsidRDefault="00E5398B" w:rsidP="00E5398B">
      <w:r w:rsidRPr="000C0836">
        <w:rPr>
          <w:rStyle w:val="Style13ptBold"/>
        </w:rPr>
        <w:t xml:space="preserve">Flannery </w:t>
      </w:r>
      <w:r w:rsidRPr="00CE2F9A">
        <w:rPr>
          <w:rFonts w:eastAsiaTheme="majorEastAsia" w:cstheme="majorBidi"/>
          <w:b/>
          <w:iCs/>
          <w:sz w:val="26"/>
        </w:rPr>
        <w:t>22</w:t>
      </w:r>
      <w:r>
        <w:t xml:space="preserve"> – Russel Flannery says, “I'm a senior editor and the Shanghai bureau chief of Forbes magazine. Now in my 22nd year at Forbes, I compile the Forbes China Rich List. I was previously a correspondent for Bloomberg News in Taipei and Shanghai and for the Asian Wall Street Journal in Taipei. I'm a Massachusetts native, fluent Mandarin speaker, and hold degrees from the University of Vermont and the University of Wisconsin at Madison.” (“Two Areas Where the U.S. And China Can Still Work Together,” Forbes, 10/08/2022, </w:t>
      </w:r>
      <w:r w:rsidRPr="004C10F2">
        <w:t>https://www.forbes.com/sites/russellflannery/2022/10/08/two-areas-where-the-us-and-china-can-still-work-together/?sh=373ac4ba6783</w:t>
      </w:r>
      <w:r>
        <w:t xml:space="preserve">) </w:t>
      </w:r>
    </w:p>
    <w:p w14:paraId="0D63B0EC" w14:textId="77777777" w:rsidR="00E5398B" w:rsidRPr="00E5398B" w:rsidRDefault="00E5398B" w:rsidP="00E5398B">
      <w:pPr>
        <w:rPr>
          <w:sz w:val="16"/>
        </w:rPr>
      </w:pPr>
      <w:r w:rsidRPr="00327F57">
        <w:rPr>
          <w:rStyle w:val="StyleUnderline"/>
          <w:highlight w:val="cyan"/>
        </w:rPr>
        <w:t>U.S.-China relations are at their worst</w:t>
      </w:r>
      <w:r w:rsidRPr="00CD5C71">
        <w:rPr>
          <w:rStyle w:val="StyleUnderline"/>
        </w:rPr>
        <w:t xml:space="preserve"> in decades</w:t>
      </w:r>
      <w:r w:rsidRPr="00E5398B">
        <w:rPr>
          <w:sz w:val="16"/>
        </w:rPr>
        <w:t xml:space="preserve">, </w:t>
      </w:r>
      <w:r w:rsidRPr="00CD5C71">
        <w:rPr>
          <w:rStyle w:val="StyleUnderline"/>
        </w:rPr>
        <w:t>experts routinely declare</w:t>
      </w:r>
      <w:r w:rsidRPr="00E5398B">
        <w:rPr>
          <w:sz w:val="16"/>
        </w:rPr>
        <w:t xml:space="preserve">. </w:t>
      </w:r>
      <w:r w:rsidRPr="00CD5C71">
        <w:rPr>
          <w:rStyle w:val="StyleUnderline"/>
        </w:rPr>
        <w:t xml:space="preserve">A long list of </w:t>
      </w:r>
      <w:r w:rsidRPr="00327F57">
        <w:rPr>
          <w:rStyle w:val="StyleUnderline"/>
          <w:highlight w:val="cyan"/>
        </w:rPr>
        <w:t xml:space="preserve">disagreements includes </w:t>
      </w:r>
      <w:r w:rsidRPr="00327F57">
        <w:rPr>
          <w:rStyle w:val="Emphasis"/>
          <w:highlight w:val="cyan"/>
        </w:rPr>
        <w:t>Taiwan</w:t>
      </w:r>
      <w:r w:rsidRPr="00327F57">
        <w:rPr>
          <w:rStyle w:val="StyleUnderline"/>
          <w:highlight w:val="cyan"/>
        </w:rPr>
        <w:t xml:space="preserve">, </w:t>
      </w:r>
      <w:r w:rsidRPr="00327F57">
        <w:rPr>
          <w:rStyle w:val="Emphasis"/>
          <w:highlight w:val="cyan"/>
        </w:rPr>
        <w:t>Russia</w:t>
      </w:r>
      <w:r w:rsidRPr="00327F57">
        <w:rPr>
          <w:rStyle w:val="StyleUnderline"/>
          <w:highlight w:val="cyan"/>
        </w:rPr>
        <w:t xml:space="preserve"> and the </w:t>
      </w:r>
      <w:r w:rsidRPr="00327F57">
        <w:rPr>
          <w:rStyle w:val="Emphasis"/>
          <w:highlight w:val="cyan"/>
        </w:rPr>
        <w:t>semiconductor trade</w:t>
      </w:r>
      <w:r w:rsidRPr="00E5398B">
        <w:rPr>
          <w:sz w:val="16"/>
        </w:rPr>
        <w:t xml:space="preserve">. Is there still any </w:t>
      </w:r>
      <w:r w:rsidRPr="00CD5C71">
        <w:rPr>
          <w:rStyle w:val="Emphasis"/>
        </w:rPr>
        <w:t>hope for collaboration</w:t>
      </w:r>
      <w:r w:rsidRPr="00E5398B">
        <w:rPr>
          <w:sz w:val="16"/>
        </w:rPr>
        <w:t xml:space="preserve"> between the two powerful countries?</w:t>
      </w:r>
    </w:p>
    <w:p w14:paraId="4486F91E" w14:textId="77777777" w:rsidR="00E5398B" w:rsidRPr="00E5398B" w:rsidRDefault="00E5398B" w:rsidP="00E5398B">
      <w:pPr>
        <w:rPr>
          <w:sz w:val="16"/>
        </w:rPr>
      </w:pPr>
      <w:r w:rsidRPr="00E5398B">
        <w:rPr>
          <w:sz w:val="16"/>
        </w:rPr>
        <w:t xml:space="preserve">A forum organized by the Asia Society's new Center for China Analysis on “China’s Future: What It Means for Asia and the World” in New York on Monday highlighted </w:t>
      </w:r>
      <w:r w:rsidRPr="00CD5C71">
        <w:rPr>
          <w:rStyle w:val="StyleUnderline"/>
        </w:rPr>
        <w:t>at least two areas that are still of promise: the fight against cancer and the push to a carbon neutral future.</w:t>
      </w:r>
    </w:p>
    <w:p w14:paraId="090FD443" w14:textId="77777777" w:rsidR="00E5398B" w:rsidRPr="00E5398B" w:rsidRDefault="00E5398B" w:rsidP="00E5398B">
      <w:pPr>
        <w:rPr>
          <w:sz w:val="16"/>
        </w:rPr>
      </w:pPr>
      <w:r w:rsidRPr="00CD5C71">
        <w:rPr>
          <w:rStyle w:val="StyleUnderline"/>
        </w:rPr>
        <w:t>Cancer</w:t>
      </w:r>
      <w:r w:rsidRPr="00E5398B">
        <w:rPr>
          <w:sz w:val="16"/>
        </w:rPr>
        <w:t xml:space="preserve"> kills nearly 10 million people globally each year, with China and the U.S. suffering the most loss of life. “This </w:t>
      </w:r>
      <w:r w:rsidRPr="00CD5C71">
        <w:rPr>
          <w:rStyle w:val="StyleUnderline"/>
        </w:rPr>
        <w:t>is a common enemy of humanity</w:t>
      </w:r>
      <w:r w:rsidRPr="00E5398B">
        <w:rPr>
          <w:sz w:val="16"/>
        </w:rPr>
        <w:t>,” said Dr. Bob Li, Physician Ambassador to China and Asia-Pacific from the Memorial Sloan Kettering Cancer Center, or MSK, in New York.</w:t>
      </w:r>
    </w:p>
    <w:p w14:paraId="3F4EB215" w14:textId="77777777" w:rsidR="00E5398B" w:rsidRPr="00E5398B" w:rsidRDefault="00E5398B" w:rsidP="00E5398B">
      <w:pPr>
        <w:rPr>
          <w:sz w:val="16"/>
        </w:rPr>
      </w:pPr>
      <w:r w:rsidRPr="00E5398B">
        <w:rPr>
          <w:sz w:val="16"/>
        </w:rPr>
        <w:t xml:space="preserve">His suggestion to quicken progress in the fight against it: </w:t>
      </w:r>
      <w:r w:rsidRPr="00CD5C71">
        <w:rPr>
          <w:rStyle w:val="StyleUnderline"/>
        </w:rPr>
        <w:t>More collaboration between the U.S. and China in clinical trials that would help bring new treatments to patients faster</w:t>
      </w:r>
      <w:r w:rsidRPr="00E5398B">
        <w:rPr>
          <w:sz w:val="16"/>
        </w:rPr>
        <w:t xml:space="preserve">. “Clinical trials have evolved over the last few decades, particularly in the last decade where international clinical trials have become a reality. And this is where China has </w:t>
      </w:r>
      <w:proofErr w:type="gramStart"/>
      <w:r w:rsidRPr="00E5398B">
        <w:rPr>
          <w:sz w:val="16"/>
        </w:rPr>
        <w:t>actually really</w:t>
      </w:r>
      <w:proofErr w:type="gramEnd"/>
      <w:r w:rsidRPr="00E5398B">
        <w:rPr>
          <w:sz w:val="16"/>
        </w:rPr>
        <w:t xml:space="preserve"> demonstrated its contribution,” said Li, who is also a Senior Fellow on Global Public Health at the Center for China Analysis.</w:t>
      </w:r>
    </w:p>
    <w:p w14:paraId="49129BC1" w14:textId="77777777" w:rsidR="00E5398B" w:rsidRPr="00E5398B" w:rsidRDefault="00E5398B" w:rsidP="00E5398B">
      <w:pPr>
        <w:rPr>
          <w:sz w:val="16"/>
          <w:szCs w:val="16"/>
        </w:rPr>
      </w:pPr>
      <w:r w:rsidRPr="00E5398B">
        <w:rPr>
          <w:sz w:val="16"/>
          <w:szCs w:val="16"/>
        </w:rPr>
        <w:t>Trials involving China with a lung cancer EGFR inhibitor pill, for instance, accelerated their use in treatments in the U.S. and helped to save lives, said Li, who highlighted a “cure4cancer” program being launched by the Asia Society this year that seeks to widely promote that goal.</w:t>
      </w:r>
    </w:p>
    <w:p w14:paraId="69EE29EE" w14:textId="77777777" w:rsidR="00E5398B" w:rsidRPr="00E5398B" w:rsidRDefault="00E5398B" w:rsidP="00E5398B">
      <w:pPr>
        <w:rPr>
          <w:sz w:val="16"/>
          <w:szCs w:val="16"/>
        </w:rPr>
      </w:pPr>
      <w:r w:rsidRPr="00E5398B">
        <w:rPr>
          <w:sz w:val="16"/>
          <w:szCs w:val="16"/>
        </w:rPr>
        <w:t>Widening participation in trials not just with China but globally is “critical” to the cancer fight, noted Dr. Selwyn Vickers, a pancreatic cancer surgeon and researcher who took up a new post as president and CEO at MSK in September. “It'd be shortsighted not to understand that international engagement is going to be critical in order for us to accomplish the goal of curing cancer,” Vickers said. “The fundamental part of the mission in MSK is to be able to lead the world in this space. And probably the most practical way to do it is in clinical trials.” Diversity among participants is important for trials to be effective because of “the broad diversity that represents the scope of cancer disease in the world,” Vickers said. “And then there obviously needs to be efficacy.”</w:t>
      </w:r>
    </w:p>
    <w:p w14:paraId="70CB8219" w14:textId="77777777" w:rsidR="00E5398B" w:rsidRPr="00CD5C71" w:rsidRDefault="00E5398B" w:rsidP="00E5398B">
      <w:pPr>
        <w:rPr>
          <w:rStyle w:val="StyleUnderline"/>
        </w:rPr>
      </w:pPr>
      <w:r w:rsidRPr="00CD5C71">
        <w:rPr>
          <w:rStyle w:val="StyleUnderline"/>
        </w:rPr>
        <w:t>Kate Logan</w:t>
      </w:r>
      <w:r w:rsidRPr="00E5398B">
        <w:rPr>
          <w:sz w:val="16"/>
        </w:rPr>
        <w:t xml:space="preserve">, a fellow at the Center for China Analysis, </w:t>
      </w:r>
      <w:r w:rsidRPr="00CD5C71">
        <w:rPr>
          <w:rStyle w:val="StyleUnderline"/>
        </w:rPr>
        <w:t xml:space="preserve">highlighted the potential benefits of U.S.-China collaboration toward </w:t>
      </w:r>
      <w:r w:rsidRPr="00CD5C71">
        <w:rPr>
          <w:rStyle w:val="Emphasis"/>
        </w:rPr>
        <w:t>environmental goals</w:t>
      </w:r>
      <w:r w:rsidRPr="00E5398B">
        <w:rPr>
          <w:sz w:val="16"/>
        </w:rPr>
        <w:t xml:space="preserve">. President </w:t>
      </w:r>
      <w:r w:rsidRPr="00CD5C71">
        <w:rPr>
          <w:rStyle w:val="StyleUnderline"/>
        </w:rPr>
        <w:t xml:space="preserve">Xi Jinping said in 2020 that </w:t>
      </w:r>
      <w:r w:rsidRPr="00327F57">
        <w:rPr>
          <w:rStyle w:val="StyleUnderline"/>
          <w:highlight w:val="cyan"/>
        </w:rPr>
        <w:t>China will strive to peak carbon dioxide emissions before 2030</w:t>
      </w:r>
      <w:r w:rsidRPr="00CD5C71">
        <w:rPr>
          <w:rStyle w:val="StyleUnderline"/>
        </w:rPr>
        <w:t xml:space="preserve"> and achieve carbon neutrality before 2060.</w:t>
      </w:r>
    </w:p>
    <w:p w14:paraId="4A4AF5D6" w14:textId="77777777" w:rsidR="00E5398B" w:rsidRPr="00CD5C71" w:rsidRDefault="00E5398B" w:rsidP="00E5398B">
      <w:pPr>
        <w:rPr>
          <w:u w:val="single"/>
        </w:rPr>
      </w:pPr>
      <w:r w:rsidRPr="00327F57">
        <w:rPr>
          <w:rStyle w:val="StyleUnderline"/>
          <w:highlight w:val="cyan"/>
        </w:rPr>
        <w:t>China has the resources</w:t>
      </w:r>
      <w:r w:rsidRPr="00CD5C71">
        <w:rPr>
          <w:rStyle w:val="StyleUnderline"/>
        </w:rPr>
        <w:t xml:space="preserve"> and commitment </w:t>
      </w:r>
      <w:r w:rsidRPr="00327F57">
        <w:rPr>
          <w:rStyle w:val="StyleUnderline"/>
          <w:highlight w:val="cyan"/>
        </w:rPr>
        <w:t>to achieve its goals</w:t>
      </w:r>
      <w:r w:rsidRPr="00E5398B">
        <w:rPr>
          <w:sz w:val="16"/>
        </w:rPr>
        <w:t>, she said</w:t>
      </w:r>
      <w:r w:rsidRPr="00CD5C71">
        <w:rPr>
          <w:rStyle w:val="StyleUnderline"/>
        </w:rPr>
        <w:t xml:space="preserve">. “China has the most massive renewable buildout in the entire </w:t>
      </w:r>
      <w:proofErr w:type="gramStart"/>
      <w:r w:rsidRPr="00CD5C71">
        <w:rPr>
          <w:rStyle w:val="StyleUnderline"/>
        </w:rPr>
        <w:t>world, and</w:t>
      </w:r>
      <w:proofErr w:type="gramEnd"/>
      <w:r w:rsidRPr="00CD5C71">
        <w:rPr>
          <w:rStyle w:val="StyleUnderline"/>
        </w:rPr>
        <w:t xml:space="preserve"> is investing incredibly in all these different technologies that we need to decarbonize</w:t>
      </w:r>
      <w:r w:rsidRPr="00E5398B">
        <w:rPr>
          <w:sz w:val="16"/>
        </w:rPr>
        <w:t>,” said Logan, a graduate of the Yale School of the Environment and Middlebury College. “</w:t>
      </w:r>
      <w:r w:rsidRPr="00CD5C71">
        <w:rPr>
          <w:rStyle w:val="StyleUnderline"/>
        </w:rPr>
        <w:t xml:space="preserve">It's not really an issue of money or technology. </w:t>
      </w:r>
      <w:r w:rsidRPr="00327F57">
        <w:rPr>
          <w:rStyle w:val="StyleUnderline"/>
          <w:highlight w:val="cyan"/>
        </w:rPr>
        <w:t>It</w:t>
      </w:r>
      <w:r w:rsidRPr="00CD5C71">
        <w:rPr>
          <w:rStyle w:val="StyleUnderline"/>
        </w:rPr>
        <w:t xml:space="preserve"> really </w:t>
      </w:r>
      <w:r w:rsidRPr="00327F57">
        <w:rPr>
          <w:rStyle w:val="StyleUnderline"/>
          <w:highlight w:val="cyan"/>
        </w:rPr>
        <w:t xml:space="preserve">is </w:t>
      </w:r>
      <w:r w:rsidRPr="00327F57">
        <w:rPr>
          <w:rStyle w:val="Emphasis"/>
          <w:highlight w:val="cyan"/>
        </w:rPr>
        <w:t>an issue of motivation</w:t>
      </w:r>
      <w:r w:rsidRPr="00CD5C71">
        <w:rPr>
          <w:rStyle w:val="StyleUnderline"/>
        </w:rPr>
        <w:t xml:space="preserve"> and where the </w:t>
      </w:r>
      <w:r w:rsidRPr="00CD5C71">
        <w:rPr>
          <w:rStyle w:val="Emphasis"/>
        </w:rPr>
        <w:t>policy plays out in practice</w:t>
      </w:r>
      <w:r w:rsidRPr="00CD5C71">
        <w:rPr>
          <w:rStyle w:val="StyleUnderline"/>
        </w:rPr>
        <w:t>.”</w:t>
      </w:r>
    </w:p>
    <w:p w14:paraId="38C5FD37" w14:textId="77777777" w:rsidR="00E5398B" w:rsidRPr="00E5398B" w:rsidRDefault="00E5398B" w:rsidP="00E5398B">
      <w:pPr>
        <w:rPr>
          <w:sz w:val="16"/>
          <w:szCs w:val="16"/>
        </w:rPr>
      </w:pPr>
      <w:r w:rsidRPr="00E5398B">
        <w:rPr>
          <w:sz w:val="16"/>
          <w:szCs w:val="16"/>
        </w:rPr>
        <w:t>Private actors have room to advance their efforts in China through organizations such as the Institute of Public &amp; Environmental Affairs, a Beijing non-profit founded by Chinese environmentalist Ma Jun where Logan directed international outreach and green supply chain initiatives. Logan is also co-founder and former producer of Environment China, a podcast on solutions to China's environmental challenges.</w:t>
      </w:r>
    </w:p>
    <w:p w14:paraId="1E900518" w14:textId="77777777" w:rsidR="00E5398B" w:rsidRPr="00E5398B" w:rsidRDefault="00E5398B" w:rsidP="00E5398B">
      <w:pPr>
        <w:rPr>
          <w:sz w:val="16"/>
        </w:rPr>
      </w:pPr>
      <w:r w:rsidRPr="00E5398B">
        <w:rPr>
          <w:sz w:val="16"/>
        </w:rPr>
        <w:t xml:space="preserve">To be sure, </w:t>
      </w:r>
      <w:r w:rsidRPr="00327F57">
        <w:rPr>
          <w:rStyle w:val="Emphasis"/>
          <w:highlight w:val="cyan"/>
        </w:rPr>
        <w:t>collaboration</w:t>
      </w:r>
      <w:r w:rsidRPr="00CD5C71">
        <w:rPr>
          <w:rStyle w:val="StyleUnderline"/>
        </w:rPr>
        <w:t xml:space="preserve"> between the </w:t>
      </w:r>
      <w:r w:rsidRPr="00CD5C71">
        <w:rPr>
          <w:rStyle w:val="Emphasis"/>
        </w:rPr>
        <w:t>U.S. and China</w:t>
      </w:r>
      <w:r w:rsidRPr="00CD5C71">
        <w:rPr>
          <w:rStyle w:val="StyleUnderline"/>
        </w:rPr>
        <w:t xml:space="preserve"> </w:t>
      </w:r>
      <w:r w:rsidRPr="00327F57">
        <w:rPr>
          <w:rStyle w:val="StyleUnderline"/>
          <w:highlight w:val="cyan"/>
        </w:rPr>
        <w:t xml:space="preserve">can only be </w:t>
      </w:r>
      <w:r w:rsidRPr="00327F57">
        <w:rPr>
          <w:rStyle w:val="Emphasis"/>
          <w:highlight w:val="cyan"/>
        </w:rPr>
        <w:t>substantial</w:t>
      </w:r>
      <w:r w:rsidRPr="00327F57">
        <w:rPr>
          <w:rStyle w:val="StyleUnderline"/>
          <w:highlight w:val="cyan"/>
        </w:rPr>
        <w:t xml:space="preserve"> with </w:t>
      </w:r>
      <w:r w:rsidRPr="00327F57">
        <w:rPr>
          <w:rStyle w:val="Emphasis"/>
          <w:highlight w:val="cyan"/>
        </w:rPr>
        <w:t>mutual decisions</w:t>
      </w:r>
      <w:r w:rsidRPr="00327F57">
        <w:rPr>
          <w:rStyle w:val="StyleUnderline"/>
          <w:highlight w:val="cyan"/>
        </w:rPr>
        <w:t xml:space="preserve"> </w:t>
      </w:r>
      <w:r w:rsidRPr="00327F57">
        <w:rPr>
          <w:rStyle w:val="Emphasis"/>
          <w:highlight w:val="cyan"/>
        </w:rPr>
        <w:t>by governments</w:t>
      </w:r>
      <w:r w:rsidRPr="00CD5C71">
        <w:rPr>
          <w:rStyle w:val="StyleUnderline"/>
        </w:rPr>
        <w:t xml:space="preserve"> to give it space to develop</w:t>
      </w:r>
      <w:r w:rsidRPr="00E5398B">
        <w:rPr>
          <w:sz w:val="16"/>
        </w:rPr>
        <w:t>, said Asia Society CEO and founding chair of the Center for China Analysis Kevin Rudd. The former Australian prime minister and Mandarin-speaking China expert explored the topic in his 2021 book, “The Avoidable War: The Dangers of a Catastrophic Conflict between the U.S. and Xi Jinping’s China.”</w:t>
      </w:r>
    </w:p>
    <w:p w14:paraId="16202298" w14:textId="77777777" w:rsidR="00E5398B" w:rsidRPr="00E5398B" w:rsidRDefault="00E5398B" w:rsidP="00E5398B">
      <w:pPr>
        <w:rPr>
          <w:sz w:val="16"/>
        </w:rPr>
      </w:pPr>
      <w:r w:rsidRPr="00CD5C71">
        <w:rPr>
          <w:rStyle w:val="StyleUnderline"/>
        </w:rPr>
        <w:t>The two countries as a first precondition to that end need to identify red lines around critical issues that could escalate into crisis</w:t>
      </w:r>
      <w:r w:rsidRPr="00E5398B">
        <w:rPr>
          <w:sz w:val="16"/>
        </w:rPr>
        <w:t xml:space="preserve">, </w:t>
      </w:r>
      <w:r w:rsidRPr="00CD5C71">
        <w:rPr>
          <w:rStyle w:val="StyleUnderline"/>
        </w:rPr>
        <w:t>with guard rails around them to reduce the risk of war by accident</w:t>
      </w:r>
      <w:r w:rsidRPr="00E5398B">
        <w:rPr>
          <w:sz w:val="16"/>
        </w:rPr>
        <w:t xml:space="preserve">, Rudd explained. </w:t>
      </w:r>
      <w:r w:rsidRPr="00CD5C71">
        <w:rPr>
          <w:rStyle w:val="StyleUnderline"/>
        </w:rPr>
        <w:t xml:space="preserve">That would cover </w:t>
      </w:r>
      <w:r w:rsidRPr="00CD5C71">
        <w:rPr>
          <w:rStyle w:val="Emphasis"/>
        </w:rPr>
        <w:t xml:space="preserve">geopolitical </w:t>
      </w:r>
      <w:r w:rsidRPr="00327F57">
        <w:rPr>
          <w:rStyle w:val="Emphasis"/>
          <w:highlight w:val="cyan"/>
        </w:rPr>
        <w:t>hotspots</w:t>
      </w:r>
      <w:r w:rsidRPr="00327F57">
        <w:rPr>
          <w:rStyle w:val="StyleUnderline"/>
          <w:highlight w:val="cyan"/>
        </w:rPr>
        <w:t xml:space="preserve"> such as </w:t>
      </w:r>
      <w:r w:rsidRPr="00327F57">
        <w:rPr>
          <w:rStyle w:val="Emphasis"/>
          <w:highlight w:val="cyan"/>
        </w:rPr>
        <w:t>Taiwan</w:t>
      </w:r>
      <w:r w:rsidRPr="00327F57">
        <w:rPr>
          <w:rStyle w:val="StyleUnderline"/>
          <w:highlight w:val="cyan"/>
        </w:rPr>
        <w:t xml:space="preserve">, the </w:t>
      </w:r>
      <w:r w:rsidRPr="00327F57">
        <w:rPr>
          <w:rStyle w:val="Emphasis"/>
          <w:highlight w:val="cyan"/>
        </w:rPr>
        <w:t>S</w:t>
      </w:r>
      <w:r w:rsidRPr="00CD5C71">
        <w:rPr>
          <w:rStyle w:val="Emphasis"/>
        </w:rPr>
        <w:t xml:space="preserve">outh </w:t>
      </w:r>
      <w:r w:rsidRPr="00327F57">
        <w:rPr>
          <w:rStyle w:val="Emphasis"/>
          <w:highlight w:val="cyan"/>
        </w:rPr>
        <w:t>C</w:t>
      </w:r>
      <w:r w:rsidRPr="00CD5C71">
        <w:rPr>
          <w:rStyle w:val="Emphasis"/>
        </w:rPr>
        <w:t xml:space="preserve">hina </w:t>
      </w:r>
      <w:r w:rsidRPr="00327F57">
        <w:rPr>
          <w:rStyle w:val="Emphasis"/>
          <w:highlight w:val="cyan"/>
        </w:rPr>
        <w:t>S</w:t>
      </w:r>
      <w:r w:rsidRPr="00CD5C71">
        <w:rPr>
          <w:rStyle w:val="Emphasis"/>
        </w:rPr>
        <w:t>ea</w:t>
      </w:r>
      <w:r w:rsidRPr="00CD5C71">
        <w:rPr>
          <w:rStyle w:val="StyleUnderline"/>
        </w:rPr>
        <w:t xml:space="preserve">, the </w:t>
      </w:r>
      <w:r w:rsidRPr="00327F57">
        <w:rPr>
          <w:rStyle w:val="Emphasis"/>
          <w:highlight w:val="cyan"/>
        </w:rPr>
        <w:t>Korea</w:t>
      </w:r>
      <w:r w:rsidRPr="00CD5C71">
        <w:rPr>
          <w:rStyle w:val="Emphasis"/>
        </w:rPr>
        <w:t>n peninsula</w:t>
      </w:r>
      <w:r w:rsidRPr="00CD5C71">
        <w:rPr>
          <w:rStyle w:val="StyleUnderline"/>
        </w:rPr>
        <w:t xml:space="preserve"> as well as </w:t>
      </w:r>
      <w:r w:rsidRPr="00327F57">
        <w:rPr>
          <w:rStyle w:val="Emphasis"/>
          <w:highlight w:val="cyan"/>
        </w:rPr>
        <w:t>cybe</w:t>
      </w:r>
      <w:r w:rsidRPr="00CD5C71">
        <w:rPr>
          <w:rStyle w:val="Emphasis"/>
        </w:rPr>
        <w:t>rspace</w:t>
      </w:r>
      <w:r w:rsidRPr="00CD5C71">
        <w:rPr>
          <w:rStyle w:val="StyleUnderline"/>
        </w:rPr>
        <w:t xml:space="preserve">, each of which </w:t>
      </w:r>
      <w:r w:rsidRPr="00327F57">
        <w:rPr>
          <w:rStyle w:val="StyleUnderline"/>
          <w:highlight w:val="cyan"/>
        </w:rPr>
        <w:t>bring</w:t>
      </w:r>
      <w:r w:rsidRPr="00CD5C71">
        <w:rPr>
          <w:rStyle w:val="StyleUnderline"/>
        </w:rPr>
        <w:t>s</w:t>
      </w:r>
      <w:r w:rsidRPr="00327F57">
        <w:rPr>
          <w:rStyle w:val="StyleUnderline"/>
          <w:highlight w:val="cyan"/>
        </w:rPr>
        <w:t xml:space="preserve"> “</w:t>
      </w:r>
      <w:r w:rsidRPr="00327F57">
        <w:rPr>
          <w:rStyle w:val="Emphasis"/>
          <w:highlight w:val="cyan"/>
        </w:rPr>
        <w:t>risks on a daily basis</w:t>
      </w:r>
      <w:r w:rsidRPr="00E5398B">
        <w:rPr>
          <w:sz w:val="16"/>
        </w:rPr>
        <w:t>,” Rudd said.</w:t>
      </w:r>
    </w:p>
    <w:p w14:paraId="69DBCF86" w14:textId="77777777" w:rsidR="00E5398B" w:rsidRPr="00E5398B" w:rsidRDefault="00E5398B" w:rsidP="00E5398B">
      <w:pPr>
        <w:rPr>
          <w:sz w:val="16"/>
        </w:rPr>
      </w:pPr>
      <w:r w:rsidRPr="00E5398B">
        <w:rPr>
          <w:sz w:val="16"/>
        </w:rPr>
        <w:t xml:space="preserve">“Second, </w:t>
      </w:r>
      <w:r w:rsidRPr="00CD5C71">
        <w:rPr>
          <w:rStyle w:val="StyleUnderline"/>
        </w:rPr>
        <w:t>if you do that</w:t>
      </w:r>
      <w:r w:rsidRPr="00E5398B">
        <w:rPr>
          <w:sz w:val="16"/>
        </w:rPr>
        <w:t xml:space="preserve">, then </w:t>
      </w:r>
      <w:r w:rsidRPr="00327F57">
        <w:rPr>
          <w:rStyle w:val="StyleUnderline"/>
          <w:highlight w:val="cyan"/>
        </w:rPr>
        <w:t>you can have</w:t>
      </w:r>
      <w:r w:rsidRPr="00E5398B">
        <w:rPr>
          <w:sz w:val="16"/>
        </w:rPr>
        <w:t xml:space="preserve"> what I describe as </w:t>
      </w:r>
      <w:r w:rsidRPr="00327F57">
        <w:rPr>
          <w:rStyle w:val="Emphasis"/>
          <w:highlight w:val="cyan"/>
        </w:rPr>
        <w:t>non-lethal strategic competition</w:t>
      </w:r>
      <w:r w:rsidRPr="00E5398B">
        <w:rPr>
          <w:sz w:val="16"/>
        </w:rPr>
        <w:t xml:space="preserve">” </w:t>
      </w:r>
      <w:r w:rsidRPr="00327F57">
        <w:rPr>
          <w:rStyle w:val="StyleUnderline"/>
          <w:highlight w:val="cyan"/>
        </w:rPr>
        <w:t xml:space="preserve">that would cover </w:t>
      </w:r>
      <w:r w:rsidRPr="00327F57">
        <w:rPr>
          <w:rStyle w:val="Emphasis"/>
          <w:highlight w:val="cyan"/>
        </w:rPr>
        <w:t>foreign policy</w:t>
      </w:r>
      <w:r w:rsidRPr="00327F57">
        <w:rPr>
          <w:rStyle w:val="StyleUnderline"/>
          <w:highlight w:val="cyan"/>
        </w:rPr>
        <w:t xml:space="preserve">, </w:t>
      </w:r>
      <w:r w:rsidRPr="00327F57">
        <w:rPr>
          <w:rStyle w:val="Emphasis"/>
          <w:highlight w:val="cyan"/>
        </w:rPr>
        <w:t>econ</w:t>
      </w:r>
      <w:r w:rsidRPr="00CD5C71">
        <w:rPr>
          <w:rStyle w:val="Emphasis"/>
        </w:rPr>
        <w:t>omics</w:t>
      </w:r>
      <w:r w:rsidRPr="00CD5C71">
        <w:rPr>
          <w:rStyle w:val="StyleUnderline"/>
        </w:rPr>
        <w:t xml:space="preserve">, </w:t>
      </w:r>
      <w:r w:rsidRPr="00327F57">
        <w:rPr>
          <w:rStyle w:val="Emphasis"/>
          <w:highlight w:val="cyan"/>
        </w:rPr>
        <w:t>technology</w:t>
      </w:r>
      <w:r w:rsidRPr="00CD5C71">
        <w:rPr>
          <w:rStyle w:val="StyleUnderline"/>
        </w:rPr>
        <w:t xml:space="preserve"> and ideology areas</w:t>
      </w:r>
      <w:r w:rsidRPr="00E5398B">
        <w:rPr>
          <w:sz w:val="16"/>
        </w:rPr>
        <w:t>, Rudd said.</w:t>
      </w:r>
    </w:p>
    <w:p w14:paraId="30B52B43" w14:textId="77777777" w:rsidR="00E5398B" w:rsidRPr="00E5398B" w:rsidRDefault="00E5398B" w:rsidP="00E5398B">
      <w:pPr>
        <w:rPr>
          <w:sz w:val="16"/>
          <w:szCs w:val="16"/>
        </w:rPr>
      </w:pPr>
      <w:r w:rsidRPr="00E5398B">
        <w:rPr>
          <w:sz w:val="16"/>
          <w:szCs w:val="16"/>
        </w:rPr>
        <w:t xml:space="preserve">Other event speakers and panelists at the Asia Society event included former U.S. Secretary of State Henry Kissinger, as well as Wu </w:t>
      </w:r>
      <w:proofErr w:type="spellStart"/>
      <w:r w:rsidRPr="00E5398B">
        <w:rPr>
          <w:sz w:val="16"/>
          <w:szCs w:val="16"/>
        </w:rPr>
        <w:t>Guoguang</w:t>
      </w:r>
      <w:proofErr w:type="spellEnd"/>
      <w:r w:rsidRPr="00E5398B">
        <w:rPr>
          <w:sz w:val="16"/>
          <w:szCs w:val="16"/>
        </w:rPr>
        <w:t>, senior research scholar at the Stanford Center on China’s Economy and Institutions; Chris Johnson, president of political risk consultancy China Strategies Group; Evan Medeiros, former top Asia advisor to President Barack Obama and current Asia studies scholar at Georgetown University; and Rorry Daniels, managing director of the Asia Society Policy Institute. Guest attendees included business leaders Joe Tsai and Ray Dalio.</w:t>
      </w:r>
    </w:p>
    <w:p w14:paraId="31496C2D" w14:textId="77777777" w:rsidR="00E5398B" w:rsidRPr="00E5398B" w:rsidRDefault="00E5398B" w:rsidP="00E5398B">
      <w:pPr>
        <w:rPr>
          <w:sz w:val="16"/>
        </w:rPr>
      </w:pPr>
      <w:r w:rsidRPr="00327F57">
        <w:rPr>
          <w:rStyle w:val="StyleUnderline"/>
          <w:highlight w:val="cyan"/>
        </w:rPr>
        <w:t>Leaders</w:t>
      </w:r>
      <w:r w:rsidRPr="00CD5C71">
        <w:rPr>
          <w:rStyle w:val="StyleUnderline"/>
        </w:rPr>
        <w:t xml:space="preserve"> in both countries</w:t>
      </w:r>
      <w:r w:rsidRPr="00E5398B">
        <w:rPr>
          <w:sz w:val="16"/>
        </w:rPr>
        <w:t xml:space="preserve"> can then </w:t>
      </w:r>
      <w:r w:rsidRPr="00327F57">
        <w:rPr>
          <w:rStyle w:val="StyleUnderline"/>
          <w:highlight w:val="cyan"/>
        </w:rPr>
        <w:t>provide</w:t>
      </w:r>
      <w:r w:rsidRPr="00CD5C71">
        <w:rPr>
          <w:rStyle w:val="StyleUnderline"/>
        </w:rPr>
        <w:t xml:space="preserve"> “political and </w:t>
      </w:r>
      <w:r w:rsidRPr="00327F57">
        <w:rPr>
          <w:rStyle w:val="Emphasis"/>
          <w:highlight w:val="cyan"/>
        </w:rPr>
        <w:t>diplomatic capital</w:t>
      </w:r>
      <w:r w:rsidRPr="00CD5C71">
        <w:rPr>
          <w:rStyle w:val="StyleUnderline"/>
        </w:rPr>
        <w:t xml:space="preserve"> in the relationship </w:t>
      </w:r>
      <w:r w:rsidRPr="00327F57">
        <w:rPr>
          <w:rStyle w:val="StyleUnderline"/>
          <w:highlight w:val="cyan"/>
        </w:rPr>
        <w:t xml:space="preserve">to </w:t>
      </w:r>
      <w:r w:rsidRPr="00327F57">
        <w:rPr>
          <w:rStyle w:val="Emphasis"/>
          <w:highlight w:val="cyan"/>
        </w:rPr>
        <w:t>encourage collaboration</w:t>
      </w:r>
      <w:r w:rsidRPr="00CD5C71">
        <w:rPr>
          <w:rStyle w:val="StyleUnderline"/>
        </w:rPr>
        <w:t xml:space="preserve"> between China and the United States </w:t>
      </w:r>
      <w:r w:rsidRPr="00327F57">
        <w:rPr>
          <w:rStyle w:val="StyleUnderline"/>
          <w:highlight w:val="cyan"/>
        </w:rPr>
        <w:t xml:space="preserve">in </w:t>
      </w:r>
      <w:r w:rsidRPr="00327F57">
        <w:rPr>
          <w:rStyle w:val="Emphasis"/>
          <w:highlight w:val="cyan"/>
        </w:rPr>
        <w:t>areas of common strategic interest</w:t>
      </w:r>
      <w:r w:rsidRPr="00E5398B">
        <w:rPr>
          <w:sz w:val="16"/>
        </w:rPr>
        <w:t xml:space="preserve">, by which I mean, </w:t>
      </w:r>
      <w:r w:rsidRPr="00CD5C71">
        <w:rPr>
          <w:rStyle w:val="StyleUnderline"/>
        </w:rPr>
        <w:t xml:space="preserve">global </w:t>
      </w:r>
      <w:r w:rsidRPr="00327F57">
        <w:rPr>
          <w:rStyle w:val="StyleUnderline"/>
          <w:highlight w:val="cyan"/>
        </w:rPr>
        <w:t>public</w:t>
      </w:r>
      <w:r w:rsidRPr="00CD5C71">
        <w:rPr>
          <w:rStyle w:val="StyleUnderline"/>
        </w:rPr>
        <w:t xml:space="preserve"> </w:t>
      </w:r>
      <w:r w:rsidRPr="00327F57">
        <w:rPr>
          <w:rStyle w:val="StyleUnderline"/>
          <w:highlight w:val="cyan"/>
        </w:rPr>
        <w:t>health</w:t>
      </w:r>
      <w:r w:rsidRPr="00E5398B">
        <w:rPr>
          <w:sz w:val="16"/>
        </w:rPr>
        <w:t xml:space="preserve">, by which I mean global action (on) </w:t>
      </w:r>
      <w:r w:rsidRPr="00327F57">
        <w:rPr>
          <w:rStyle w:val="StyleUnderline"/>
          <w:highlight w:val="cyan"/>
        </w:rPr>
        <w:t>climate</w:t>
      </w:r>
      <w:r w:rsidRPr="00CD5C71">
        <w:rPr>
          <w:rStyle w:val="StyleUnderline"/>
        </w:rPr>
        <w:t xml:space="preserve"> change</w:t>
      </w:r>
      <w:r w:rsidRPr="00E5398B">
        <w:rPr>
          <w:sz w:val="16"/>
        </w:rPr>
        <w:t xml:space="preserve"> (</w:t>
      </w:r>
      <w:r w:rsidRPr="00327F57">
        <w:rPr>
          <w:rStyle w:val="StyleUnderline"/>
          <w:highlight w:val="cyan"/>
        </w:rPr>
        <w:t>and</w:t>
      </w:r>
      <w:r w:rsidRPr="00E5398B">
        <w:rPr>
          <w:sz w:val="16"/>
        </w:rPr>
        <w:t xml:space="preserve">) </w:t>
      </w:r>
      <w:r w:rsidRPr="00CD5C71">
        <w:rPr>
          <w:rStyle w:val="StyleUnderline"/>
        </w:rPr>
        <w:t xml:space="preserve">by which I mean continued global </w:t>
      </w:r>
      <w:r w:rsidRPr="00327F57">
        <w:rPr>
          <w:rStyle w:val="StyleUnderline"/>
          <w:highlight w:val="cyan"/>
        </w:rPr>
        <w:t>financial stability</w:t>
      </w:r>
      <w:r w:rsidRPr="00E5398B">
        <w:rPr>
          <w:sz w:val="16"/>
        </w:rPr>
        <w:t>,” Rudd said.</w:t>
      </w:r>
    </w:p>
    <w:p w14:paraId="68C7D515" w14:textId="77777777" w:rsidR="00E5398B" w:rsidRPr="00E5398B" w:rsidRDefault="00E5398B" w:rsidP="00E5398B">
      <w:pPr>
        <w:rPr>
          <w:sz w:val="16"/>
        </w:rPr>
      </w:pPr>
      <w:r w:rsidRPr="00E5398B">
        <w:rPr>
          <w:sz w:val="16"/>
        </w:rPr>
        <w:t>“</w:t>
      </w:r>
      <w:r w:rsidRPr="00327F57">
        <w:rPr>
          <w:rStyle w:val="Emphasis"/>
          <w:highlight w:val="cyan"/>
        </w:rPr>
        <w:t>Rational grounds for hope</w:t>
      </w:r>
      <w:r w:rsidRPr="00327F57">
        <w:rPr>
          <w:rStyle w:val="StyleUnderline"/>
          <w:highlight w:val="cyan"/>
        </w:rPr>
        <w:t xml:space="preserve"> exist</w:t>
      </w:r>
      <w:r w:rsidRPr="00CD5C71">
        <w:rPr>
          <w:rStyle w:val="StyleUnderline"/>
        </w:rPr>
        <w:t xml:space="preserve"> </w:t>
      </w:r>
      <w:r w:rsidRPr="00327F57">
        <w:rPr>
          <w:rStyle w:val="StyleUnderline"/>
          <w:highlight w:val="cyan"/>
        </w:rPr>
        <w:t>because</w:t>
      </w:r>
      <w:r w:rsidRPr="00CD5C71">
        <w:rPr>
          <w:rStyle w:val="StyleUnderline"/>
        </w:rPr>
        <w:t xml:space="preserve"> these two </w:t>
      </w:r>
      <w:r w:rsidRPr="00327F57">
        <w:rPr>
          <w:rStyle w:val="StyleUnderline"/>
          <w:highlight w:val="cyan"/>
        </w:rPr>
        <w:t>countries</w:t>
      </w:r>
      <w:r w:rsidRPr="00E5398B">
        <w:rPr>
          <w:sz w:val="16"/>
        </w:rPr>
        <w:t xml:space="preserve">, these two cultures, these two civilizations </w:t>
      </w:r>
      <w:r w:rsidRPr="00327F57">
        <w:rPr>
          <w:rStyle w:val="StyleUnderline"/>
          <w:highlight w:val="cyan"/>
        </w:rPr>
        <w:t xml:space="preserve">have </w:t>
      </w:r>
      <w:r w:rsidRPr="00327F57">
        <w:rPr>
          <w:rStyle w:val="Emphasis"/>
          <w:highlight w:val="cyan"/>
        </w:rPr>
        <w:t>things in common</w:t>
      </w:r>
      <w:r w:rsidRPr="00E5398B">
        <w:rPr>
          <w:sz w:val="16"/>
        </w:rPr>
        <w:t xml:space="preserve">,” Rudd said. </w:t>
      </w:r>
      <w:r w:rsidRPr="00CD5C71">
        <w:rPr>
          <w:rStyle w:val="StyleUnderline"/>
        </w:rPr>
        <w:t xml:space="preserve">The two sides need to apply a “magnifying glass to what they have in the common interest and the common interests they wish to pursue. </w:t>
      </w:r>
      <w:r w:rsidRPr="00E5398B">
        <w:rPr>
          <w:sz w:val="16"/>
        </w:rPr>
        <w:t>And, unfashionable as I sound, some of the common values that they share.”</w:t>
      </w:r>
    </w:p>
    <w:p w14:paraId="4D7B8ABC" w14:textId="4A651F1A" w:rsidR="00E5398B" w:rsidRDefault="00E5398B" w:rsidP="00F955F3">
      <w:pPr>
        <w:rPr>
          <w:rStyle w:val="Emphasis"/>
        </w:rPr>
      </w:pPr>
      <w:r w:rsidRPr="00220782">
        <w:rPr>
          <w:rStyle w:val="Emphasis"/>
        </w:rPr>
        <w:t xml:space="preserve">nonnuclear </w:t>
      </w:r>
      <w:r w:rsidRPr="00327F57">
        <w:rPr>
          <w:rStyle w:val="Emphasis"/>
          <w:highlight w:val="cyan"/>
        </w:rPr>
        <w:t>attack submarines</w:t>
      </w:r>
      <w:r w:rsidRPr="00220782">
        <w:rPr>
          <w:rStyle w:val="Emphasis"/>
        </w:rPr>
        <w:t>.76</w:t>
      </w:r>
    </w:p>
    <w:p w14:paraId="210002FA" w14:textId="77777777" w:rsidR="00F955F3" w:rsidRDefault="00F955F3" w:rsidP="00F955F3">
      <w:pPr>
        <w:rPr>
          <w:rStyle w:val="Emphasis"/>
        </w:rPr>
      </w:pPr>
    </w:p>
    <w:p w14:paraId="75535844" w14:textId="40F90587" w:rsidR="00E5398B" w:rsidRDefault="00E5398B" w:rsidP="00E5398B">
      <w:pPr>
        <w:pStyle w:val="Heading3"/>
      </w:pPr>
      <w:r w:rsidRPr="00433246">
        <w:t>1</w:t>
      </w:r>
      <w:r>
        <w:t xml:space="preserve">NC---IP Theft </w:t>
      </w:r>
    </w:p>
    <w:p w14:paraId="623FF412" w14:textId="77777777" w:rsidR="00FE2DFD" w:rsidRDefault="00FE2DFD" w:rsidP="00FE2DFD">
      <w:pPr>
        <w:pStyle w:val="Heading4"/>
      </w:pPr>
      <w:r>
        <w:t xml:space="preserve">Intellectual property </w:t>
      </w:r>
      <w:r w:rsidRPr="00FC57CA">
        <w:rPr>
          <w:u w:val="single"/>
        </w:rPr>
        <w:t>theft</w:t>
      </w:r>
      <w:r>
        <w:t xml:space="preserve"> is </w:t>
      </w:r>
      <w:r w:rsidRPr="00FC57CA">
        <w:rPr>
          <w:u w:val="single"/>
        </w:rPr>
        <w:t>key</w:t>
      </w:r>
      <w:r>
        <w:t xml:space="preserve"> to the Chinese </w:t>
      </w:r>
      <w:r w:rsidRPr="00FC57CA">
        <w:rPr>
          <w:u w:val="single"/>
        </w:rPr>
        <w:t>innovation</w:t>
      </w:r>
      <w:r>
        <w:t xml:space="preserve"> machine.</w:t>
      </w:r>
    </w:p>
    <w:p w14:paraId="4A8331BA" w14:textId="77777777" w:rsidR="00FE2DFD" w:rsidRPr="00FC57CA" w:rsidRDefault="00FE2DFD" w:rsidP="00FE2DFD">
      <w:r w:rsidRPr="00FC57CA">
        <w:rPr>
          <w:b/>
          <w:bCs/>
          <w:sz w:val="26"/>
          <w:szCs w:val="26"/>
        </w:rPr>
        <w:t>Huang 19</w:t>
      </w:r>
      <w:r>
        <w:t xml:space="preserve"> [Yukon; senior fellow at the Carnegie Endowment for International Peace, “China’s Record on Intellectual Property Rights Is Getting Better and Better”, The Economist, https://foreignpolicy.com/2019/10/16/china-intellectual-property-theft-progress] Charalambous</w:t>
      </w:r>
    </w:p>
    <w:p w14:paraId="26178896" w14:textId="77777777" w:rsidR="00FE2DFD" w:rsidRDefault="00FE2DFD" w:rsidP="00FE2DFD">
      <w:r w:rsidRPr="00FC57CA">
        <w:rPr>
          <w:sz w:val="16"/>
          <w:szCs w:val="16"/>
        </w:rPr>
        <w:t xml:space="preserve">Speculation about the on-and-off U.S.-Chinese trade talks centers on whether the two sides will eventually settle for a truce or push for a “complete deal,” which U.S. President Donald Trump remains adamant he will obtain. Any grand bargain will require progress on a key structural issue: intellectual property (IP) rights. According to some reports, </w:t>
      </w:r>
      <w:r w:rsidRPr="00FC57CA">
        <w:rPr>
          <w:u w:val="single"/>
        </w:rPr>
        <w:t xml:space="preserve">Chinese </w:t>
      </w:r>
      <w:r w:rsidRPr="00FC57CA">
        <w:rPr>
          <w:rStyle w:val="Emphasis"/>
        </w:rPr>
        <w:t>IP theft</w:t>
      </w:r>
      <w:r w:rsidRPr="00FC57CA">
        <w:rPr>
          <w:u w:val="single"/>
        </w:rPr>
        <w:t xml:space="preserve"> has cost the United States $225 billion to </w:t>
      </w:r>
      <w:r w:rsidRPr="00FC57CA">
        <w:rPr>
          <w:rStyle w:val="Emphasis"/>
        </w:rPr>
        <w:t>$600 billion</w:t>
      </w:r>
      <w:r w:rsidRPr="00FC57CA">
        <w:rPr>
          <w:u w:val="single"/>
        </w:rPr>
        <w:t xml:space="preserve"> a year</w:t>
      </w:r>
      <w:r>
        <w:t xml:space="preserve">. </w:t>
      </w:r>
      <w:r w:rsidRPr="00FC57CA">
        <w:rPr>
          <w:sz w:val="16"/>
          <w:szCs w:val="16"/>
        </w:rPr>
        <w:t>No wonder, then, that getting China to better protect IP is a point of rare consensus among both the White House and the Democratic leadership.</w:t>
      </w:r>
    </w:p>
    <w:p w14:paraId="6FDF9810" w14:textId="77777777" w:rsidR="00FE2DFD" w:rsidRDefault="00FE2DFD" w:rsidP="00FE2DFD">
      <w:r w:rsidRPr="00FC57CA">
        <w:rPr>
          <w:sz w:val="16"/>
          <w:szCs w:val="16"/>
        </w:rPr>
        <w:t>But history tells us to be cautious; Washington’s demands are unrealistic.</w:t>
      </w:r>
      <w:r w:rsidRPr="00FC57CA">
        <w:rPr>
          <w:sz w:val="16"/>
          <w:szCs w:val="16"/>
          <w:u w:val="single"/>
        </w:rPr>
        <w:t xml:space="preserve"> </w:t>
      </w:r>
      <w:r w:rsidRPr="00FC57CA">
        <w:rPr>
          <w:u w:val="single"/>
        </w:rPr>
        <w:t xml:space="preserve">Countries </w:t>
      </w:r>
      <w:r w:rsidRPr="00FC57CA">
        <w:rPr>
          <w:rStyle w:val="Emphasis"/>
        </w:rPr>
        <w:t>do not</w:t>
      </w:r>
      <w:r w:rsidRPr="00FC57CA">
        <w:rPr>
          <w:u w:val="single"/>
        </w:rPr>
        <w:t xml:space="preserve"> enact </w:t>
      </w:r>
      <w:r w:rsidRPr="00FC57CA">
        <w:rPr>
          <w:rStyle w:val="Emphasis"/>
        </w:rPr>
        <w:t>strong IP rights</w:t>
      </w:r>
      <w:r w:rsidRPr="00FC57CA">
        <w:rPr>
          <w:u w:val="single"/>
        </w:rPr>
        <w:t xml:space="preserve"> systems until their ability to </w:t>
      </w:r>
      <w:r w:rsidRPr="00FC57CA">
        <w:rPr>
          <w:rStyle w:val="Emphasis"/>
        </w:rPr>
        <w:t>innovate</w:t>
      </w:r>
      <w:r w:rsidRPr="00FC57CA">
        <w:rPr>
          <w:u w:val="single"/>
        </w:rPr>
        <w:t xml:space="preserve"> at home displaces </w:t>
      </w:r>
      <w:r w:rsidRPr="00FC57CA">
        <w:rPr>
          <w:rStyle w:val="Emphasis"/>
        </w:rPr>
        <w:t>reliance</w:t>
      </w:r>
      <w:r w:rsidRPr="00FC57CA">
        <w:rPr>
          <w:u w:val="single"/>
        </w:rPr>
        <w:t xml:space="preserve"> on </w:t>
      </w:r>
      <w:r w:rsidRPr="00FC57CA">
        <w:rPr>
          <w:rStyle w:val="Emphasis"/>
        </w:rPr>
        <w:t>outside knowledge</w:t>
      </w:r>
      <w:r>
        <w:t xml:space="preserve">. </w:t>
      </w:r>
      <w:r w:rsidRPr="00FC57CA">
        <w:rPr>
          <w:sz w:val="16"/>
          <w:szCs w:val="16"/>
        </w:rPr>
        <w:t xml:space="preserve">The United States’ own </w:t>
      </w:r>
      <w:proofErr w:type="spellStart"/>
      <w:r w:rsidRPr="00FC57CA">
        <w:rPr>
          <w:sz w:val="16"/>
          <w:szCs w:val="16"/>
        </w:rPr>
        <w:t>centurylong</w:t>
      </w:r>
      <w:proofErr w:type="spellEnd"/>
      <w:r w:rsidRPr="00FC57CA">
        <w:rPr>
          <w:sz w:val="16"/>
          <w:szCs w:val="16"/>
        </w:rPr>
        <w:t xml:space="preserve"> drift toward strong protections is a case in point.</w:t>
      </w:r>
    </w:p>
    <w:p w14:paraId="6FD99924" w14:textId="77777777" w:rsidR="00FE2DFD" w:rsidRDefault="00FE2DFD" w:rsidP="00FE2DFD">
      <w:r w:rsidRPr="00FC57CA">
        <w:rPr>
          <w:u w:val="single"/>
        </w:rPr>
        <w:t xml:space="preserve">Economists see the </w:t>
      </w:r>
      <w:r w:rsidRPr="00FC57CA">
        <w:rPr>
          <w:rStyle w:val="Emphasis"/>
        </w:rPr>
        <w:t>accumulation</w:t>
      </w:r>
      <w:r w:rsidRPr="00FC57CA">
        <w:rPr>
          <w:u w:val="single"/>
        </w:rPr>
        <w:t xml:space="preserve"> and </w:t>
      </w:r>
      <w:r w:rsidRPr="00FC57CA">
        <w:rPr>
          <w:rStyle w:val="Emphasis"/>
        </w:rPr>
        <w:t>dissemination</w:t>
      </w:r>
      <w:r w:rsidRPr="00FC57CA">
        <w:rPr>
          <w:u w:val="single"/>
        </w:rPr>
        <w:t xml:space="preserve"> of </w:t>
      </w:r>
      <w:r w:rsidRPr="00FC57CA">
        <w:rPr>
          <w:rStyle w:val="Emphasis"/>
        </w:rPr>
        <w:t>knowledge</w:t>
      </w:r>
      <w:r w:rsidRPr="00FC57CA">
        <w:rPr>
          <w:u w:val="single"/>
        </w:rPr>
        <w:t xml:space="preserve"> as </w:t>
      </w:r>
      <w:r w:rsidRPr="00FC57CA">
        <w:rPr>
          <w:rStyle w:val="Emphasis"/>
        </w:rPr>
        <w:t>key</w:t>
      </w:r>
      <w:r w:rsidRPr="00FC57CA">
        <w:rPr>
          <w:u w:val="single"/>
        </w:rPr>
        <w:t xml:space="preserve"> to sustainable economic </w:t>
      </w:r>
      <w:r w:rsidRPr="00FC57CA">
        <w:rPr>
          <w:rStyle w:val="Emphasis"/>
        </w:rPr>
        <w:t>growth</w:t>
      </w:r>
      <w:r>
        <w:t xml:space="preserve">. </w:t>
      </w:r>
      <w:r w:rsidRPr="00FC57CA">
        <w:rPr>
          <w:sz w:val="16"/>
          <w:szCs w:val="16"/>
        </w:rPr>
        <w:t>That is true for both developing and developed economies, although they differ greatly in their abilities to generate innovation. It is only</w:t>
      </w:r>
      <w:r>
        <w:t xml:space="preserve"> </w:t>
      </w:r>
      <w:r w:rsidRPr="00FC57CA">
        <w:rPr>
          <w:rStyle w:val="Emphasis"/>
        </w:rPr>
        <w:t>natural</w:t>
      </w:r>
      <w:r w:rsidRPr="00FC57CA">
        <w:rPr>
          <w:u w:val="single"/>
        </w:rPr>
        <w:t xml:space="preserve">, then, that developing </w:t>
      </w:r>
      <w:r w:rsidRPr="00FC57CA">
        <w:rPr>
          <w:rStyle w:val="Emphasis"/>
        </w:rPr>
        <w:t>countries</w:t>
      </w:r>
      <w:r w:rsidRPr="00FC57CA">
        <w:rPr>
          <w:u w:val="single"/>
        </w:rPr>
        <w:t xml:space="preserve"> would primarily seek to </w:t>
      </w:r>
      <w:r w:rsidRPr="00FC57CA">
        <w:rPr>
          <w:rStyle w:val="Emphasis"/>
        </w:rPr>
        <w:t>upgrade</w:t>
      </w:r>
      <w:r w:rsidRPr="00FC57CA">
        <w:rPr>
          <w:u w:val="single"/>
        </w:rPr>
        <w:t xml:space="preserve"> their stocks of knowledge and </w:t>
      </w:r>
      <w:r w:rsidRPr="00FC57CA">
        <w:rPr>
          <w:rStyle w:val="Emphasis"/>
        </w:rPr>
        <w:t>tech</w:t>
      </w:r>
      <w:r w:rsidRPr="00FC57CA">
        <w:rPr>
          <w:u w:val="single"/>
        </w:rPr>
        <w:t xml:space="preserve">nology through </w:t>
      </w:r>
      <w:r w:rsidRPr="00FC57CA">
        <w:rPr>
          <w:rStyle w:val="Emphasis"/>
        </w:rPr>
        <w:t>acquisition</w:t>
      </w:r>
      <w:r w:rsidRPr="00FC57CA">
        <w:rPr>
          <w:u w:val="single"/>
        </w:rPr>
        <w:t xml:space="preserve"> rather than invention</w:t>
      </w:r>
      <w:r>
        <w:t xml:space="preserve">. </w:t>
      </w:r>
      <w:r w:rsidRPr="00FC57CA">
        <w:rPr>
          <w:rStyle w:val="Emphasis"/>
        </w:rPr>
        <w:t>China</w:t>
      </w:r>
      <w:r w:rsidRPr="00FC57CA">
        <w:rPr>
          <w:u w:val="single"/>
        </w:rPr>
        <w:t xml:space="preserve"> and others see </w:t>
      </w:r>
      <w:r w:rsidRPr="00FC57CA">
        <w:rPr>
          <w:rStyle w:val="Emphasis"/>
        </w:rPr>
        <w:t>such efforts</w:t>
      </w:r>
      <w:r w:rsidRPr="00FC57CA">
        <w:rPr>
          <w:u w:val="single"/>
        </w:rPr>
        <w:t xml:space="preserve"> as </w:t>
      </w:r>
      <w:r w:rsidRPr="00FC57CA">
        <w:rPr>
          <w:rStyle w:val="Emphasis"/>
        </w:rPr>
        <w:t>vital</w:t>
      </w:r>
      <w:r w:rsidRPr="00FC57CA">
        <w:rPr>
          <w:u w:val="single"/>
        </w:rPr>
        <w:t xml:space="preserve"> to evading the middle-income trap</w:t>
      </w:r>
      <w:r>
        <w:t>.</w:t>
      </w:r>
    </w:p>
    <w:p w14:paraId="551FA493" w14:textId="77777777" w:rsidR="00FE2DFD" w:rsidRDefault="00FE2DFD" w:rsidP="00FE2DFD"/>
    <w:p w14:paraId="09D4F9AF" w14:textId="77777777" w:rsidR="00FE2DFD" w:rsidRDefault="00FE2DFD" w:rsidP="00FE2DFD">
      <w:pPr>
        <w:pStyle w:val="Heading4"/>
      </w:pPr>
      <w:r>
        <w:t xml:space="preserve">Reduced </w:t>
      </w:r>
      <w:r w:rsidRPr="00081DD7">
        <w:rPr>
          <w:u w:val="single"/>
        </w:rPr>
        <w:t>innovation</w:t>
      </w:r>
      <w:r>
        <w:t xml:space="preserve"> deals </w:t>
      </w:r>
      <w:r w:rsidRPr="00081DD7">
        <w:rPr>
          <w:u w:val="single"/>
        </w:rPr>
        <w:t>final blow</w:t>
      </w:r>
      <w:r>
        <w:t xml:space="preserve"> to the Chinese </w:t>
      </w:r>
      <w:r w:rsidRPr="00081DD7">
        <w:rPr>
          <w:u w:val="single"/>
        </w:rPr>
        <w:t>economy</w:t>
      </w:r>
      <w:r>
        <w:t>.</w:t>
      </w:r>
    </w:p>
    <w:p w14:paraId="4A7B6EF0" w14:textId="77777777" w:rsidR="00FE2DFD" w:rsidRPr="00081DD7" w:rsidRDefault="00FE2DFD" w:rsidP="00FE2DFD">
      <w:r w:rsidRPr="00081DD7">
        <w:rPr>
          <w:b/>
          <w:bCs/>
          <w:sz w:val="26"/>
          <w:szCs w:val="26"/>
        </w:rPr>
        <w:t>Garcia-Herrero 23</w:t>
      </w:r>
      <w:r>
        <w:t xml:space="preserve"> [Alicia; Senior fellow at Bruegel, PhD in Economics from George Washington University and Chief Economist for Asia Pacific at French investment bank Natixis, Adjunct Professor at the Hong Kong University of Science and Technology, “CHINA’S QUEST FOR INNOVATION: PROGRESS AND BOTTLENECKS”, issue 8, p.g.2] Charalambous</w:t>
      </w:r>
    </w:p>
    <w:p w14:paraId="7C5BC826" w14:textId="77777777" w:rsidR="00FE2DFD" w:rsidRPr="00B41C44" w:rsidRDefault="00FE2DFD" w:rsidP="00FE2DFD">
      <w:pPr>
        <w:rPr>
          <w:sz w:val="16"/>
          <w:szCs w:val="16"/>
        </w:rPr>
      </w:pPr>
      <w:r w:rsidRPr="00B41C44">
        <w:rPr>
          <w:sz w:val="16"/>
          <w:szCs w:val="16"/>
        </w:rPr>
        <w:t>1 Introduction</w:t>
      </w:r>
    </w:p>
    <w:p w14:paraId="681A4746" w14:textId="77777777" w:rsidR="00FE2DFD" w:rsidRDefault="00FE2DFD" w:rsidP="00FE2DFD">
      <w:pPr>
        <w:rPr>
          <w:sz w:val="16"/>
          <w:szCs w:val="16"/>
        </w:rPr>
      </w:pPr>
      <w:r>
        <w:t xml:space="preserve">The </w:t>
      </w:r>
      <w:r w:rsidRPr="00081DD7">
        <w:rPr>
          <w:rStyle w:val="Emphasis"/>
        </w:rPr>
        <w:t>Chinese economy</w:t>
      </w:r>
      <w:r w:rsidRPr="00B41C44">
        <w:rPr>
          <w:u w:val="single"/>
        </w:rPr>
        <w:t xml:space="preserve"> is at a </w:t>
      </w:r>
      <w:r w:rsidRPr="00081DD7">
        <w:rPr>
          <w:rStyle w:val="Emphasis"/>
        </w:rPr>
        <w:t>crossroads</w:t>
      </w:r>
      <w:r>
        <w:t xml:space="preserve">. The </w:t>
      </w:r>
      <w:r w:rsidRPr="00081DD7">
        <w:rPr>
          <w:rStyle w:val="Emphasis"/>
        </w:rPr>
        <w:t>investment-driven</w:t>
      </w:r>
      <w:r w:rsidRPr="00B41C44">
        <w:rPr>
          <w:u w:val="single"/>
        </w:rPr>
        <w:t xml:space="preserve"> growth model</w:t>
      </w:r>
      <w:r>
        <w:t xml:space="preserve"> </w:t>
      </w:r>
      <w:r w:rsidRPr="00081DD7">
        <w:rPr>
          <w:sz w:val="16"/>
          <w:szCs w:val="16"/>
        </w:rPr>
        <w:t>which the government relied upon for the last four decades is</w:t>
      </w:r>
      <w:r>
        <w:t xml:space="preserve"> </w:t>
      </w:r>
      <w:r w:rsidRPr="00081DD7">
        <w:rPr>
          <w:rStyle w:val="Emphasis"/>
        </w:rPr>
        <w:t>running out of steam</w:t>
      </w:r>
      <w:r>
        <w:t xml:space="preserve">, </w:t>
      </w:r>
      <w:r w:rsidRPr="00081DD7">
        <w:rPr>
          <w:sz w:val="16"/>
          <w:szCs w:val="16"/>
        </w:rPr>
        <w:t xml:space="preserve">fiscal deficits are </w:t>
      </w:r>
      <w:proofErr w:type="gramStart"/>
      <w:r w:rsidRPr="00081DD7">
        <w:rPr>
          <w:sz w:val="16"/>
          <w:szCs w:val="16"/>
        </w:rPr>
        <w:t>widening</w:t>
      </w:r>
      <w:proofErr w:type="gramEnd"/>
      <w:r w:rsidRPr="00081DD7">
        <w:rPr>
          <w:sz w:val="16"/>
          <w:szCs w:val="16"/>
        </w:rPr>
        <w:t xml:space="preserve"> and public debt is rising. Furthermore, population aging is becoming more </w:t>
      </w:r>
      <w:proofErr w:type="gramStart"/>
      <w:r w:rsidRPr="00081DD7">
        <w:rPr>
          <w:sz w:val="16"/>
          <w:szCs w:val="16"/>
        </w:rPr>
        <w:t>visible</w:t>
      </w:r>
      <w:proofErr w:type="gramEnd"/>
      <w:r w:rsidRPr="00081DD7">
        <w:rPr>
          <w:sz w:val="16"/>
          <w:szCs w:val="16"/>
        </w:rPr>
        <w:t xml:space="preserve"> and the pandemic had some </w:t>
      </w:r>
      <w:proofErr w:type="gramStart"/>
      <w:r w:rsidRPr="00081DD7">
        <w:rPr>
          <w:sz w:val="16"/>
          <w:szCs w:val="16"/>
        </w:rPr>
        <w:t>scarring</w:t>
      </w:r>
      <w:proofErr w:type="gramEnd"/>
      <w:r w:rsidRPr="00081DD7">
        <w:rPr>
          <w:sz w:val="16"/>
          <w:szCs w:val="16"/>
        </w:rPr>
        <w:t xml:space="preserve"> effects which have taken a toll on both consumer and business confidence. The very rapid rise in wages since the global financial crisis is pushing China to move up the ladder in its production capabilities so it can be productive enough to continue to raise wages and avoid the middle-income trap. Pressure on the economy is further intensified by the recent increase in geopolitical tensions and fears of decoupling between the US and China. </w:t>
      </w:r>
    </w:p>
    <w:p w14:paraId="532D30CE" w14:textId="77777777" w:rsidR="00FE2DFD" w:rsidRDefault="00FE2DFD" w:rsidP="00FE2DFD">
      <w:r w:rsidRPr="00081DD7">
        <w:rPr>
          <w:sz w:val="16"/>
          <w:szCs w:val="16"/>
        </w:rPr>
        <w:t>Against such a challenging backdrop, the</w:t>
      </w:r>
      <w:r>
        <w:t xml:space="preserve"> </w:t>
      </w:r>
      <w:r w:rsidRPr="00081DD7">
        <w:rPr>
          <w:rStyle w:val="Emphasis"/>
        </w:rPr>
        <w:t>central leadership</w:t>
      </w:r>
      <w:r w:rsidRPr="00B41C44">
        <w:rPr>
          <w:u w:val="single"/>
        </w:rPr>
        <w:t xml:space="preserve"> is </w:t>
      </w:r>
      <w:r w:rsidRPr="00081DD7">
        <w:rPr>
          <w:rStyle w:val="Emphasis"/>
        </w:rPr>
        <w:t>doubling down</w:t>
      </w:r>
      <w:r w:rsidRPr="00B41C44">
        <w:rPr>
          <w:u w:val="single"/>
        </w:rPr>
        <w:t xml:space="preserve"> on its push towards a </w:t>
      </w:r>
      <w:r w:rsidRPr="00081DD7">
        <w:rPr>
          <w:rStyle w:val="Emphasis"/>
        </w:rPr>
        <w:t>new type</w:t>
      </w:r>
      <w:r w:rsidRPr="00B41C44">
        <w:rPr>
          <w:u w:val="single"/>
        </w:rPr>
        <w:t xml:space="preserve"> of </w:t>
      </w:r>
      <w:r w:rsidRPr="00081DD7">
        <w:rPr>
          <w:rStyle w:val="Emphasis"/>
        </w:rPr>
        <w:t>development</w:t>
      </w:r>
      <w:r w:rsidRPr="00B41C44">
        <w:rPr>
          <w:u w:val="single"/>
        </w:rPr>
        <w:t xml:space="preserve"> philosophy</w:t>
      </w:r>
      <w:r>
        <w:t xml:space="preserve">, </w:t>
      </w:r>
      <w:r w:rsidRPr="00B41C44">
        <w:rPr>
          <w:u w:val="single"/>
        </w:rPr>
        <w:t xml:space="preserve">one in which consumer demand and </w:t>
      </w:r>
      <w:r w:rsidRPr="00081DD7">
        <w:rPr>
          <w:rStyle w:val="Emphasis"/>
        </w:rPr>
        <w:t>indigenous innovation</w:t>
      </w:r>
      <w:r w:rsidRPr="00B41C44">
        <w:rPr>
          <w:u w:val="single"/>
        </w:rPr>
        <w:t xml:space="preserve"> serve as the two pillars for </w:t>
      </w:r>
      <w:r w:rsidRPr="00081DD7">
        <w:rPr>
          <w:rStyle w:val="Emphasis"/>
        </w:rPr>
        <w:t>further economic progress</w:t>
      </w:r>
      <w:r>
        <w:t xml:space="preserve">. </w:t>
      </w:r>
      <w:r w:rsidRPr="00081DD7">
        <w:rPr>
          <w:u w:val="single"/>
        </w:rPr>
        <w:t xml:space="preserve">China’s leadership is aware that </w:t>
      </w:r>
      <w:r w:rsidRPr="00081DD7">
        <w:rPr>
          <w:rStyle w:val="Emphasis"/>
        </w:rPr>
        <w:t>only</w:t>
      </w:r>
      <w:r w:rsidRPr="00081DD7">
        <w:rPr>
          <w:u w:val="single"/>
        </w:rPr>
        <w:t xml:space="preserve"> an </w:t>
      </w:r>
      <w:r w:rsidRPr="00081DD7">
        <w:rPr>
          <w:rStyle w:val="Emphasis"/>
        </w:rPr>
        <w:t>innovation-</w:t>
      </w:r>
      <w:proofErr w:type="spellStart"/>
      <w:r w:rsidRPr="00081DD7">
        <w:rPr>
          <w:rStyle w:val="Emphasis"/>
        </w:rPr>
        <w:t>centred</w:t>
      </w:r>
      <w:proofErr w:type="spellEnd"/>
      <w:r w:rsidRPr="00081DD7">
        <w:rPr>
          <w:rStyle w:val="Emphasis"/>
        </w:rPr>
        <w:t xml:space="preserve"> economy</w:t>
      </w:r>
      <w:r w:rsidRPr="00081DD7">
        <w:rPr>
          <w:u w:val="single"/>
        </w:rPr>
        <w:t xml:space="preserve"> can </w:t>
      </w:r>
      <w:r w:rsidRPr="00081DD7">
        <w:rPr>
          <w:rStyle w:val="Emphasis"/>
        </w:rPr>
        <w:t>mitigate</w:t>
      </w:r>
      <w:r w:rsidRPr="00081DD7">
        <w:rPr>
          <w:u w:val="single"/>
        </w:rPr>
        <w:t xml:space="preserve"> its structural </w:t>
      </w:r>
      <w:r w:rsidRPr="00081DD7">
        <w:rPr>
          <w:rStyle w:val="Emphasis"/>
        </w:rPr>
        <w:t>deceleration</w:t>
      </w:r>
      <w:r>
        <w:t xml:space="preserve">, </w:t>
      </w:r>
      <w:proofErr w:type="gramStart"/>
      <w:r w:rsidRPr="00081DD7">
        <w:rPr>
          <w:sz w:val="16"/>
          <w:szCs w:val="16"/>
        </w:rPr>
        <w:t>or,</w:t>
      </w:r>
      <w:proofErr w:type="gramEnd"/>
      <w:r w:rsidRPr="00081DD7">
        <w:rPr>
          <w:sz w:val="16"/>
          <w:szCs w:val="16"/>
        </w:rPr>
        <w:t xml:space="preserve"> using the terms of our previous article on China’s long-term growth prospects defy gravity (García-Herrero, 2023). </w:t>
      </w:r>
    </w:p>
    <w:p w14:paraId="7268A4D6" w14:textId="7C096A90" w:rsidR="00FE2DFD" w:rsidRDefault="00FE2DFD" w:rsidP="00FE2DFD">
      <w:pPr>
        <w:rPr>
          <w:sz w:val="16"/>
          <w:szCs w:val="16"/>
        </w:rPr>
      </w:pPr>
      <w:r w:rsidRPr="00081DD7">
        <w:rPr>
          <w:u w:val="single"/>
        </w:rPr>
        <w:t xml:space="preserve">The </w:t>
      </w:r>
      <w:r w:rsidRPr="00081DD7">
        <w:rPr>
          <w:rStyle w:val="Emphasis"/>
        </w:rPr>
        <w:t>vision</w:t>
      </w:r>
      <w:r w:rsidRPr="00081DD7">
        <w:rPr>
          <w:u w:val="single"/>
        </w:rPr>
        <w:t xml:space="preserve"> of the central government was best </w:t>
      </w:r>
      <w:proofErr w:type="spellStart"/>
      <w:r w:rsidRPr="00081DD7">
        <w:rPr>
          <w:u w:val="single"/>
        </w:rPr>
        <w:t>summarised</w:t>
      </w:r>
      <w:proofErr w:type="spellEnd"/>
      <w:r w:rsidRPr="00081DD7">
        <w:rPr>
          <w:sz w:val="16"/>
          <w:szCs w:val="16"/>
        </w:rPr>
        <w:t xml:space="preserve"> in an article by Chen Jin et al (2018) from Tsinghua University, in which the authors proposed </w:t>
      </w:r>
      <w:proofErr w:type="gramStart"/>
      <w:r w:rsidRPr="00081DD7">
        <w:rPr>
          <w:sz w:val="16"/>
          <w:szCs w:val="16"/>
        </w:rPr>
        <w:t>a new innovation</w:t>
      </w:r>
      <w:proofErr w:type="gramEnd"/>
      <w:r w:rsidRPr="00081DD7">
        <w:rPr>
          <w:sz w:val="16"/>
          <w:szCs w:val="16"/>
        </w:rPr>
        <w:t xml:space="preserve"> paradigm for China,</w:t>
      </w:r>
      <w:r>
        <w:t xml:space="preserve"> </w:t>
      </w:r>
      <w:r w:rsidRPr="00081DD7">
        <w:rPr>
          <w:u w:val="single"/>
        </w:rPr>
        <w:t>dubbed as “</w:t>
      </w:r>
      <w:r w:rsidRPr="00081DD7">
        <w:rPr>
          <w:rStyle w:val="Emphasis"/>
        </w:rPr>
        <w:t>Holistic innovation</w:t>
      </w:r>
      <w:r w:rsidRPr="00081DD7">
        <w:rPr>
          <w:u w:val="single"/>
        </w:rPr>
        <w:t>”</w:t>
      </w:r>
      <w:r>
        <w:t xml:space="preserve">. </w:t>
      </w:r>
      <w:r w:rsidRPr="00081DD7">
        <w:rPr>
          <w:sz w:val="16"/>
          <w:szCs w:val="16"/>
        </w:rPr>
        <w:t>Holistic innovation combines previous approaches to innovation, often embedded in a specific cultural context and implemented by isolated actors within the entirety of the ecosystem. In this new paradigm, under the umbrella of a strategic vision set by the Chinese state,</w:t>
      </w:r>
      <w:r>
        <w:t xml:space="preserve"> </w:t>
      </w:r>
      <w:r w:rsidRPr="00081DD7">
        <w:rPr>
          <w:u w:val="single"/>
        </w:rPr>
        <w:t xml:space="preserve">actors engaging in innovation (research institutions, firms, government agencies) should seek synergies between internal and </w:t>
      </w:r>
      <w:r w:rsidRPr="00335313">
        <w:rPr>
          <w:rStyle w:val="Emphasis"/>
        </w:rPr>
        <w:t>external resources</w:t>
      </w:r>
      <w:r w:rsidRPr="00081DD7">
        <w:rPr>
          <w:u w:val="single"/>
        </w:rPr>
        <w:t xml:space="preserve"> for </w:t>
      </w:r>
      <w:r w:rsidRPr="00335313">
        <w:rPr>
          <w:rStyle w:val="Emphasis"/>
        </w:rPr>
        <w:t>innovation</w:t>
      </w:r>
      <w:r>
        <w:t xml:space="preserve">, </w:t>
      </w:r>
      <w:r w:rsidRPr="00081DD7">
        <w:rPr>
          <w:sz w:val="16"/>
          <w:szCs w:val="16"/>
        </w:rPr>
        <w:t xml:space="preserve">align every department of their </w:t>
      </w:r>
      <w:proofErr w:type="spellStart"/>
      <w:r w:rsidRPr="00081DD7">
        <w:rPr>
          <w:sz w:val="16"/>
          <w:szCs w:val="16"/>
        </w:rPr>
        <w:t>organisation</w:t>
      </w:r>
      <w:proofErr w:type="spellEnd"/>
      <w:r w:rsidRPr="00081DD7">
        <w:rPr>
          <w:sz w:val="16"/>
          <w:szCs w:val="16"/>
        </w:rPr>
        <w:t xml:space="preserve"> with the overall strategic goal of innovation and collaborate with all relevant institutions in the ecosystem.</w:t>
      </w:r>
    </w:p>
    <w:p w14:paraId="053798BD" w14:textId="77777777" w:rsidR="00FE2DFD" w:rsidRPr="00FE2DFD" w:rsidRDefault="00FE2DFD" w:rsidP="00FE2DFD">
      <w:pPr>
        <w:rPr>
          <w:sz w:val="16"/>
          <w:szCs w:val="16"/>
        </w:rPr>
      </w:pPr>
    </w:p>
    <w:p w14:paraId="70A7236D" w14:textId="77777777" w:rsidR="00F955F3" w:rsidRDefault="00F955F3" w:rsidP="00F955F3">
      <w:pPr>
        <w:pStyle w:val="Heading4"/>
      </w:pPr>
      <w:r>
        <w:t xml:space="preserve">Chinese economic </w:t>
      </w:r>
      <w:r w:rsidRPr="00824F31">
        <w:rPr>
          <w:u w:val="single"/>
        </w:rPr>
        <w:t>collapse</w:t>
      </w:r>
      <w:r>
        <w:t xml:space="preserve"> causes a global </w:t>
      </w:r>
      <w:r w:rsidRPr="00824F31">
        <w:rPr>
          <w:u w:val="single"/>
        </w:rPr>
        <w:t>recession</w:t>
      </w:r>
      <w:r>
        <w:t xml:space="preserve"> and </w:t>
      </w:r>
      <w:r w:rsidRPr="00824F31">
        <w:rPr>
          <w:u w:val="single"/>
        </w:rPr>
        <w:t>nuclear</w:t>
      </w:r>
      <w:r>
        <w:t xml:space="preserve"> instability---</w:t>
      </w:r>
      <w:r w:rsidRPr="00824F31">
        <w:rPr>
          <w:u w:val="single"/>
        </w:rPr>
        <w:t>extinction</w:t>
      </w:r>
      <w:r>
        <w:t>.</w:t>
      </w:r>
    </w:p>
    <w:p w14:paraId="5706F44C" w14:textId="77777777" w:rsidR="00F955F3" w:rsidRPr="00824F31" w:rsidRDefault="00F955F3" w:rsidP="00F955F3">
      <w:r w:rsidRPr="00B314DA">
        <w:rPr>
          <w:b/>
          <w:bCs/>
          <w:sz w:val="26"/>
          <w:szCs w:val="26"/>
        </w:rPr>
        <w:t>Weichert 23</w:t>
      </w:r>
      <w:r>
        <w:t xml:space="preserve"> [Brandon; M.A. in Statecraft and National Security Affairs from the Institute of World Politics in Washington DC, former Congressional staffer and geopolitical analyst at The Washington Times, “What Happens If China Collapses?”, Indian Strategic Studies, https://www.strategicstudyindia.com/2023/10/what-happens-if-china-collapses.html] Charalambous</w:t>
      </w:r>
    </w:p>
    <w:p w14:paraId="40D6F06F" w14:textId="77777777" w:rsidR="00F955F3" w:rsidRPr="00B314DA" w:rsidRDefault="00F955F3" w:rsidP="00F955F3">
      <w:pPr>
        <w:rPr>
          <w:sz w:val="16"/>
          <w:szCs w:val="16"/>
        </w:rPr>
      </w:pPr>
      <w:r w:rsidRPr="00B314DA">
        <w:rPr>
          <w:sz w:val="16"/>
          <w:szCs w:val="16"/>
        </w:rPr>
        <w:t>China’s property market, which accounts for about 30 percent of China’s gross domestic product (GDP), has been in freefall since the collapse of Evergrande Bank in the Fall of 2021. The fallout from that, as well as the disastrous “Zero COVID” policies of President Xi Jinping, has prompted the largest correction of China’s economy in recent history.</w:t>
      </w:r>
    </w:p>
    <w:p w14:paraId="10D2B096" w14:textId="77777777" w:rsidR="00F955F3" w:rsidRPr="00B314DA" w:rsidRDefault="00F955F3" w:rsidP="00F955F3">
      <w:pPr>
        <w:rPr>
          <w:sz w:val="16"/>
          <w:szCs w:val="16"/>
        </w:rPr>
      </w:pPr>
      <w:r w:rsidRPr="00B314DA">
        <w:rPr>
          <w:sz w:val="16"/>
          <w:szCs w:val="16"/>
        </w:rPr>
        <w:t>There are now serious discussions among China experts that China is collapsing.</w:t>
      </w:r>
    </w:p>
    <w:p w14:paraId="7DCD314C" w14:textId="77777777" w:rsidR="00F955F3" w:rsidRDefault="00F955F3" w:rsidP="00F955F3">
      <w:r w:rsidRPr="00B314DA">
        <w:rPr>
          <w:sz w:val="16"/>
          <w:szCs w:val="16"/>
        </w:rPr>
        <w:t xml:space="preserve">Whether the </w:t>
      </w:r>
      <w:r w:rsidRPr="00824F31">
        <w:rPr>
          <w:u w:val="single"/>
        </w:rPr>
        <w:t xml:space="preserve">total </w:t>
      </w:r>
      <w:r w:rsidRPr="00E56EFD">
        <w:rPr>
          <w:rStyle w:val="Emphasis"/>
        </w:rPr>
        <w:t>collapse</w:t>
      </w:r>
      <w:r w:rsidRPr="00824F31">
        <w:rPr>
          <w:u w:val="single"/>
        </w:rPr>
        <w:t xml:space="preserve"> of China—a truly </w:t>
      </w:r>
      <w:r w:rsidRPr="00E56EFD">
        <w:rPr>
          <w:rStyle w:val="Emphasis"/>
        </w:rPr>
        <w:t>nightmare scenario</w:t>
      </w:r>
      <w:r w:rsidRPr="00B314DA">
        <w:rPr>
          <w:sz w:val="16"/>
          <w:szCs w:val="16"/>
        </w:rPr>
        <w:t xml:space="preserve">—or something less destabilizing occurs, it’s important to understand how a collapsing China could </w:t>
      </w:r>
      <w:r w:rsidRPr="00B314DA">
        <w:rPr>
          <w:u w:val="single"/>
        </w:rPr>
        <w:t>n</w:t>
      </w:r>
      <w:r w:rsidRPr="00824F31">
        <w:rPr>
          <w:u w:val="single"/>
        </w:rPr>
        <w:t>egatively impact the world</w:t>
      </w:r>
      <w:r>
        <w:t>.</w:t>
      </w:r>
    </w:p>
    <w:p w14:paraId="43E92366" w14:textId="77777777" w:rsidR="00F955F3" w:rsidRPr="00B314DA" w:rsidRDefault="00F955F3" w:rsidP="00F955F3">
      <w:pPr>
        <w:rPr>
          <w:sz w:val="16"/>
          <w:szCs w:val="16"/>
        </w:rPr>
      </w:pPr>
      <w:r w:rsidRPr="00B314DA">
        <w:rPr>
          <w:sz w:val="16"/>
          <w:szCs w:val="16"/>
        </w:rPr>
        <w:t xml:space="preserve">The first thing to remember is that China is a 4,000-year-old country. It has endured countless regime changes before. China has been invaded, colonized, and reconstituted over that </w:t>
      </w:r>
      <w:proofErr w:type="gramStart"/>
      <w:r w:rsidRPr="00B314DA">
        <w:rPr>
          <w:sz w:val="16"/>
          <w:szCs w:val="16"/>
        </w:rPr>
        <w:t>period of time</w:t>
      </w:r>
      <w:proofErr w:type="gramEnd"/>
      <w:r w:rsidRPr="00B314DA">
        <w:rPr>
          <w:sz w:val="16"/>
          <w:szCs w:val="16"/>
        </w:rPr>
        <w:t>. In fact, China was enmeshed in a lawless warlord era for the first few decades of the twentieth century, following the collapse of the Qing Dynasty. Ultimately, Mao Zedong’s Communist Party took power and effectively created a new dynasty.</w:t>
      </w:r>
    </w:p>
    <w:p w14:paraId="61FFE462" w14:textId="77777777" w:rsidR="00F955F3" w:rsidRPr="00B314DA" w:rsidRDefault="00F955F3" w:rsidP="00F955F3">
      <w:pPr>
        <w:rPr>
          <w:sz w:val="16"/>
          <w:szCs w:val="16"/>
        </w:rPr>
      </w:pPr>
      <w:r w:rsidRPr="00B314DA">
        <w:rPr>
          <w:sz w:val="16"/>
          <w:szCs w:val="16"/>
        </w:rPr>
        <w:t>When Mao died and was succeeded by Deng Xiaoping, the ideological underpinnings of the Chinese Communist Party (CCP) were weakened. Deng prioritized the embrace of the capitalist West and the remaking of the Chinese economy from a purely Marxist structure to a state capitalist model.</w:t>
      </w:r>
    </w:p>
    <w:p w14:paraId="30E965C2" w14:textId="77777777" w:rsidR="00F955F3" w:rsidRPr="00B314DA" w:rsidRDefault="00F955F3" w:rsidP="00F955F3">
      <w:pPr>
        <w:rPr>
          <w:sz w:val="16"/>
          <w:szCs w:val="16"/>
        </w:rPr>
      </w:pPr>
      <w:r w:rsidRPr="00B314DA">
        <w:rPr>
          <w:sz w:val="16"/>
          <w:szCs w:val="16"/>
        </w:rPr>
        <w:t>This model has been the engine of China’s historic growth over the last 40 years.</w:t>
      </w:r>
    </w:p>
    <w:p w14:paraId="04F19B5F" w14:textId="77777777" w:rsidR="00F955F3" w:rsidRPr="00B314DA" w:rsidRDefault="00F955F3" w:rsidP="00F955F3">
      <w:pPr>
        <w:rPr>
          <w:sz w:val="16"/>
          <w:szCs w:val="16"/>
        </w:rPr>
      </w:pPr>
      <w:r w:rsidRPr="00B314DA">
        <w:rPr>
          <w:sz w:val="16"/>
          <w:szCs w:val="16"/>
        </w:rPr>
        <w:t>China’s State Capitalist Model: Part Strength, Part Weakness</w:t>
      </w:r>
    </w:p>
    <w:p w14:paraId="43E24176" w14:textId="77777777" w:rsidR="00F955F3" w:rsidRPr="00B314DA" w:rsidRDefault="00F955F3" w:rsidP="00F955F3">
      <w:pPr>
        <w:rPr>
          <w:sz w:val="16"/>
          <w:szCs w:val="16"/>
        </w:rPr>
      </w:pPr>
      <w:r w:rsidRPr="00B314DA">
        <w:rPr>
          <w:sz w:val="16"/>
          <w:szCs w:val="16"/>
        </w:rPr>
        <w:t>Yet, that highly centralized model is susceptible to collapse. Whereas the American economy – until very recently – was highly decentralized, and risk was spread out, China’s economy, while being more decentralized than it was under Mao, is still far more centralized today than Western economies.</w:t>
      </w:r>
    </w:p>
    <w:p w14:paraId="59F61D50" w14:textId="77777777" w:rsidR="00F955F3" w:rsidRPr="00B314DA" w:rsidRDefault="00F955F3" w:rsidP="00F955F3">
      <w:pPr>
        <w:rPr>
          <w:sz w:val="16"/>
          <w:szCs w:val="16"/>
        </w:rPr>
      </w:pPr>
      <w:r w:rsidRPr="00B314DA">
        <w:rPr>
          <w:sz w:val="16"/>
          <w:szCs w:val="16"/>
        </w:rPr>
        <w:t>That means when there are economic headwinds afflicting the nation, as there always are in any country, political stability is threatened.</w:t>
      </w:r>
    </w:p>
    <w:p w14:paraId="51CF70E9" w14:textId="77777777" w:rsidR="00F955F3" w:rsidRDefault="00F955F3" w:rsidP="00F955F3">
      <w:r w:rsidRPr="00B314DA">
        <w:rPr>
          <w:sz w:val="16"/>
          <w:szCs w:val="16"/>
        </w:rPr>
        <w:t>In the case of China, a</w:t>
      </w:r>
      <w:r>
        <w:t xml:space="preserve"> </w:t>
      </w:r>
      <w:r w:rsidRPr="00824F31">
        <w:rPr>
          <w:u w:val="single"/>
        </w:rPr>
        <w:t xml:space="preserve">country with a large, and growing, </w:t>
      </w:r>
      <w:r w:rsidRPr="00E56EFD">
        <w:rPr>
          <w:rStyle w:val="Emphasis"/>
        </w:rPr>
        <w:t>nuclear weapons</w:t>
      </w:r>
      <w:r w:rsidRPr="00824F31">
        <w:rPr>
          <w:u w:val="single"/>
        </w:rPr>
        <w:t xml:space="preserve"> capability – as well as other forms of weapons of mass destruction – </w:t>
      </w:r>
      <w:r w:rsidRPr="00E56EFD">
        <w:rPr>
          <w:rStyle w:val="Emphasis"/>
        </w:rPr>
        <w:t>instability</w:t>
      </w:r>
      <w:r w:rsidRPr="00824F31">
        <w:rPr>
          <w:u w:val="single"/>
        </w:rPr>
        <w:t xml:space="preserve"> is very bad</w:t>
      </w:r>
      <w:r>
        <w:t>.</w:t>
      </w:r>
    </w:p>
    <w:p w14:paraId="1E2B753C" w14:textId="77777777" w:rsidR="00F955F3" w:rsidRPr="00B314DA" w:rsidRDefault="00F955F3" w:rsidP="00F955F3">
      <w:pPr>
        <w:rPr>
          <w:sz w:val="16"/>
          <w:szCs w:val="16"/>
        </w:rPr>
      </w:pPr>
      <w:r w:rsidRPr="00B314DA">
        <w:rPr>
          <w:sz w:val="16"/>
          <w:szCs w:val="16"/>
        </w:rPr>
        <w:t>China’s current ruler, the autocratic President Xi Jinping, has taken more power for himself than any Chinese leader since Mao. Under these conditions, he gets all the credit when things go well.</w:t>
      </w:r>
    </w:p>
    <w:p w14:paraId="043D496E" w14:textId="77777777" w:rsidR="00F955F3" w:rsidRPr="00B314DA" w:rsidRDefault="00F955F3" w:rsidP="00F955F3">
      <w:pPr>
        <w:rPr>
          <w:sz w:val="16"/>
          <w:szCs w:val="16"/>
        </w:rPr>
      </w:pPr>
      <w:r w:rsidRPr="00B314DA">
        <w:rPr>
          <w:sz w:val="16"/>
          <w:szCs w:val="16"/>
        </w:rPr>
        <w:t xml:space="preserve">When they go badly, as they have in China since 2019, Xi gets the blame. In turn, Xi </w:t>
      </w:r>
      <w:proofErr w:type="gramStart"/>
      <w:r w:rsidRPr="00B314DA">
        <w:rPr>
          <w:sz w:val="16"/>
          <w:szCs w:val="16"/>
        </w:rPr>
        <w:t>has had</w:t>
      </w:r>
      <w:proofErr w:type="gramEnd"/>
      <w:r w:rsidRPr="00B314DA">
        <w:rPr>
          <w:sz w:val="16"/>
          <w:szCs w:val="16"/>
        </w:rPr>
        <w:t xml:space="preserve"> to increase his political power even more to prevent himself from being overthrown.</w:t>
      </w:r>
    </w:p>
    <w:p w14:paraId="3E36B124" w14:textId="77777777" w:rsidR="00F955F3" w:rsidRPr="00B314DA" w:rsidRDefault="00F955F3" w:rsidP="00F955F3">
      <w:pPr>
        <w:rPr>
          <w:sz w:val="16"/>
          <w:szCs w:val="16"/>
        </w:rPr>
      </w:pPr>
      <w:r w:rsidRPr="00B314DA">
        <w:rPr>
          <w:sz w:val="16"/>
          <w:szCs w:val="16"/>
        </w:rPr>
        <w:t xml:space="preserve">To distract his people from his own </w:t>
      </w:r>
      <w:proofErr w:type="gramStart"/>
      <w:r w:rsidRPr="00B314DA">
        <w:rPr>
          <w:sz w:val="16"/>
          <w:szCs w:val="16"/>
        </w:rPr>
        <w:t>failures, then</w:t>
      </w:r>
      <w:proofErr w:type="gramEnd"/>
      <w:r w:rsidRPr="00B314DA">
        <w:rPr>
          <w:sz w:val="16"/>
          <w:szCs w:val="16"/>
        </w:rPr>
        <w:t>, Xi is increasingly belligerent with his neighbors—especially Taiwan. It is logical to assume that the more the Chinese economy collapses, the more likely it is that China will risk war with its neighbors.</w:t>
      </w:r>
    </w:p>
    <w:p w14:paraId="5336840D" w14:textId="77777777" w:rsidR="00F955F3" w:rsidRPr="00824F31" w:rsidRDefault="00F955F3" w:rsidP="00F955F3">
      <w:pPr>
        <w:rPr>
          <w:u w:val="single"/>
        </w:rPr>
      </w:pPr>
      <w:r w:rsidRPr="00824F31">
        <w:rPr>
          <w:u w:val="single"/>
        </w:rPr>
        <w:t xml:space="preserve">Beyond that, though, if things get </w:t>
      </w:r>
      <w:proofErr w:type="gramStart"/>
      <w:r w:rsidRPr="00824F31">
        <w:rPr>
          <w:u w:val="single"/>
        </w:rPr>
        <w:t>really bad</w:t>
      </w:r>
      <w:proofErr w:type="gramEnd"/>
      <w:r w:rsidRPr="00824F31">
        <w:rPr>
          <w:u w:val="single"/>
        </w:rPr>
        <w:t xml:space="preserve"> in China for Xi Jinping, he could be ousted by a rival cadre of </w:t>
      </w:r>
      <w:r w:rsidRPr="00E56EFD">
        <w:rPr>
          <w:rStyle w:val="Emphasis"/>
        </w:rPr>
        <w:t>CCP leaders</w:t>
      </w:r>
      <w:r w:rsidRPr="00824F31">
        <w:rPr>
          <w:u w:val="single"/>
        </w:rPr>
        <w:t>.</w:t>
      </w:r>
    </w:p>
    <w:p w14:paraId="6D74B59F" w14:textId="77777777" w:rsidR="00F955F3" w:rsidRPr="00824F31" w:rsidRDefault="00F955F3" w:rsidP="00F955F3">
      <w:pPr>
        <w:rPr>
          <w:u w:val="single"/>
        </w:rPr>
      </w:pPr>
      <w:r w:rsidRPr="00824F31">
        <w:rPr>
          <w:u w:val="single"/>
        </w:rPr>
        <w:t>This could mean a far more competent Chinese Communist leader takes charge.</w:t>
      </w:r>
    </w:p>
    <w:p w14:paraId="316878DE" w14:textId="77777777" w:rsidR="00F955F3" w:rsidRDefault="00F955F3" w:rsidP="00F955F3">
      <w:r w:rsidRPr="00824F31">
        <w:rPr>
          <w:u w:val="single"/>
        </w:rPr>
        <w:t xml:space="preserve">Or, as happened at the end of the Qing Dynasty, various factions could arise following Xi’s ouster, basically creating a multi-sided civil war. Now, imagine China’s disastrous </w:t>
      </w:r>
      <w:r w:rsidRPr="00E56EFD">
        <w:rPr>
          <w:rStyle w:val="Emphasis"/>
        </w:rPr>
        <w:t>Warlord Period</w:t>
      </w:r>
      <w:r w:rsidRPr="00824F31">
        <w:rPr>
          <w:u w:val="single"/>
        </w:rPr>
        <w:t xml:space="preserve">, but with nukes and a whole arsenal of </w:t>
      </w:r>
      <w:r w:rsidRPr="00E56EFD">
        <w:rPr>
          <w:rStyle w:val="Emphasis"/>
        </w:rPr>
        <w:t>WMDs</w:t>
      </w:r>
      <w:r w:rsidRPr="00824F31">
        <w:rPr>
          <w:u w:val="single"/>
        </w:rPr>
        <w:t xml:space="preserve"> on the loose</w:t>
      </w:r>
      <w:r>
        <w:t>.</w:t>
      </w:r>
    </w:p>
    <w:p w14:paraId="0FF1A9E7" w14:textId="77777777" w:rsidR="00F955F3" w:rsidRPr="00B314DA" w:rsidRDefault="00F955F3" w:rsidP="00F955F3">
      <w:pPr>
        <w:rPr>
          <w:sz w:val="16"/>
          <w:szCs w:val="16"/>
        </w:rPr>
      </w:pPr>
      <w:r w:rsidRPr="00B314DA">
        <w:rPr>
          <w:sz w:val="16"/>
          <w:szCs w:val="16"/>
        </w:rPr>
        <w:t>That could be more dangerous for the United States than whatever it faces from the current regime in China.</w:t>
      </w:r>
    </w:p>
    <w:p w14:paraId="450FC0CF" w14:textId="77777777" w:rsidR="00F955F3" w:rsidRPr="00B314DA" w:rsidRDefault="00F955F3" w:rsidP="00F955F3">
      <w:pPr>
        <w:rPr>
          <w:sz w:val="16"/>
          <w:szCs w:val="16"/>
        </w:rPr>
      </w:pPr>
      <w:r w:rsidRPr="00B314DA">
        <w:rPr>
          <w:sz w:val="16"/>
          <w:szCs w:val="16"/>
        </w:rPr>
        <w:t>China’s New Warlord Era</w:t>
      </w:r>
    </w:p>
    <w:p w14:paraId="0864A064" w14:textId="77777777" w:rsidR="00F955F3" w:rsidRPr="00B314DA" w:rsidRDefault="00F955F3" w:rsidP="00F955F3">
      <w:pPr>
        <w:rPr>
          <w:sz w:val="16"/>
          <w:szCs w:val="16"/>
        </w:rPr>
      </w:pPr>
      <w:r w:rsidRPr="00824F31">
        <w:rPr>
          <w:u w:val="single"/>
        </w:rPr>
        <w:t xml:space="preserve">A total collapse of China in the near term, even with many Western firms reducing their exposure to China’s economy, would also </w:t>
      </w:r>
      <w:r w:rsidRPr="00E56EFD">
        <w:rPr>
          <w:rStyle w:val="Emphasis"/>
        </w:rPr>
        <w:t>collapse the global economy</w:t>
      </w:r>
      <w:r>
        <w:t xml:space="preserve">. </w:t>
      </w:r>
      <w:r w:rsidRPr="00B314DA">
        <w:rPr>
          <w:sz w:val="16"/>
          <w:szCs w:val="16"/>
        </w:rPr>
        <w:t xml:space="preserve">It would </w:t>
      </w:r>
      <w:r w:rsidRPr="00824F31">
        <w:rPr>
          <w:u w:val="single"/>
        </w:rPr>
        <w:t xml:space="preserve">precipitate the largest </w:t>
      </w:r>
      <w:r w:rsidRPr="00E56EFD">
        <w:rPr>
          <w:rStyle w:val="Emphasis"/>
        </w:rPr>
        <w:t>global recessi</w:t>
      </w:r>
      <w:r w:rsidRPr="00824F31">
        <w:rPr>
          <w:u w:val="single"/>
        </w:rPr>
        <w:t>on</w:t>
      </w:r>
      <w:r w:rsidRPr="00B314DA">
        <w:rPr>
          <w:sz w:val="16"/>
          <w:szCs w:val="16"/>
        </w:rPr>
        <w:t>—possibly even a depression—in decades.</w:t>
      </w:r>
    </w:p>
    <w:p w14:paraId="1769D1FB" w14:textId="77777777" w:rsidR="00F955F3" w:rsidRPr="00B314DA" w:rsidRDefault="00F955F3" w:rsidP="00F955F3">
      <w:pPr>
        <w:rPr>
          <w:sz w:val="16"/>
          <w:szCs w:val="16"/>
        </w:rPr>
      </w:pPr>
      <w:r w:rsidRPr="00B314DA">
        <w:rPr>
          <w:sz w:val="16"/>
          <w:szCs w:val="16"/>
        </w:rPr>
        <w:t>Everything would be affected, too, since so many essential products come from Chinese factories, which would shut down during any possible Chinese regime collapse. After all, it has been estimated that $560 billion worth of products come from China annually.</w:t>
      </w:r>
    </w:p>
    <w:p w14:paraId="51A93FC2" w14:textId="77777777" w:rsidR="00F955F3" w:rsidRPr="00B314DA" w:rsidRDefault="00F955F3" w:rsidP="00F955F3">
      <w:pPr>
        <w:rPr>
          <w:sz w:val="16"/>
          <w:szCs w:val="16"/>
        </w:rPr>
      </w:pPr>
      <w:r w:rsidRPr="00B314DA">
        <w:rPr>
          <w:sz w:val="16"/>
          <w:szCs w:val="16"/>
        </w:rPr>
        <w:t>And that’s just the tip of the trade spear.</w:t>
      </w:r>
    </w:p>
    <w:p w14:paraId="64FFCA71" w14:textId="77777777" w:rsidR="00F955F3" w:rsidRPr="00B314DA" w:rsidRDefault="00F955F3" w:rsidP="00F955F3">
      <w:pPr>
        <w:rPr>
          <w:sz w:val="16"/>
          <w:szCs w:val="16"/>
        </w:rPr>
      </w:pPr>
      <w:r w:rsidRPr="00B314DA">
        <w:rPr>
          <w:sz w:val="16"/>
          <w:szCs w:val="16"/>
        </w:rPr>
        <w:t>The Trump Administration rightly attempted to reduce America’s reliance on China for trade goods, precisely because of the instability inherent in the Chinese Communist system. Yet, America’s self-described elite refused to countenance any changes to the U.S.-China trade relationship.</w:t>
      </w:r>
    </w:p>
    <w:p w14:paraId="44065081" w14:textId="77777777" w:rsidR="00F955F3" w:rsidRPr="00B314DA" w:rsidRDefault="00F955F3" w:rsidP="00F955F3">
      <w:pPr>
        <w:rPr>
          <w:sz w:val="16"/>
          <w:szCs w:val="16"/>
        </w:rPr>
      </w:pPr>
      <w:r w:rsidRPr="00B314DA">
        <w:rPr>
          <w:sz w:val="16"/>
          <w:szCs w:val="16"/>
        </w:rPr>
        <w:t>Because of that intransigence, should China’s house of cards economy truly collapse, the American people will be severely harmed.</w:t>
      </w:r>
    </w:p>
    <w:p w14:paraId="414B3D94" w14:textId="77777777" w:rsidR="00F955F3" w:rsidRPr="00B314DA" w:rsidRDefault="00F955F3" w:rsidP="00F955F3">
      <w:pPr>
        <w:rPr>
          <w:sz w:val="16"/>
          <w:szCs w:val="16"/>
        </w:rPr>
      </w:pPr>
      <w:r w:rsidRPr="00B314DA">
        <w:rPr>
          <w:sz w:val="16"/>
          <w:szCs w:val="16"/>
        </w:rPr>
        <w:t>No One is Prepared in Washington</w:t>
      </w:r>
    </w:p>
    <w:p w14:paraId="7E863300" w14:textId="77777777" w:rsidR="00F955F3" w:rsidRPr="00B314DA" w:rsidRDefault="00F955F3" w:rsidP="00F955F3">
      <w:pPr>
        <w:rPr>
          <w:sz w:val="16"/>
          <w:szCs w:val="16"/>
        </w:rPr>
      </w:pPr>
      <w:r w:rsidRPr="00B314DA">
        <w:rPr>
          <w:sz w:val="16"/>
          <w:szCs w:val="16"/>
        </w:rPr>
        <w:t xml:space="preserve">Regardless, U.S. strategists need to be prepared for the real possibility that China’s economic collapse will yield an even bigger political implosion. That, in turn, could lead to the balkanization of China—at least for </w:t>
      </w:r>
      <w:proofErr w:type="gramStart"/>
      <w:r w:rsidRPr="00B314DA">
        <w:rPr>
          <w:sz w:val="16"/>
          <w:szCs w:val="16"/>
        </w:rPr>
        <w:t>a period of time</w:t>
      </w:r>
      <w:proofErr w:type="gramEnd"/>
      <w:r w:rsidRPr="00B314DA">
        <w:rPr>
          <w:sz w:val="16"/>
          <w:szCs w:val="16"/>
        </w:rPr>
        <w:t>, as what happened during the Warlord Era in the early twentieth century.</w:t>
      </w:r>
    </w:p>
    <w:p w14:paraId="7D5F77D7" w14:textId="77777777" w:rsidR="00F955F3" w:rsidRPr="00824F31" w:rsidRDefault="00F955F3" w:rsidP="00F955F3">
      <w:r w:rsidRPr="00B314DA">
        <w:rPr>
          <w:sz w:val="16"/>
          <w:szCs w:val="16"/>
        </w:rPr>
        <w:t>And this time,</w:t>
      </w:r>
      <w:r>
        <w:t xml:space="preserve"> </w:t>
      </w:r>
      <w:r w:rsidRPr="00824F31">
        <w:rPr>
          <w:u w:val="single"/>
        </w:rPr>
        <w:t xml:space="preserve">with so many </w:t>
      </w:r>
      <w:r w:rsidRPr="00E56EFD">
        <w:rPr>
          <w:rStyle w:val="Emphasis"/>
        </w:rPr>
        <w:t>advanced weapons systems</w:t>
      </w:r>
      <w:r w:rsidRPr="00824F31">
        <w:rPr>
          <w:u w:val="single"/>
        </w:rPr>
        <w:t xml:space="preserve"> lying around for China’s new would-be warlords to lay claim to, the United States might find itself in the crosshairs of any of these well-armed, uninhibited post-CCP warlords</w:t>
      </w:r>
      <w:r>
        <w:t>.</w:t>
      </w:r>
    </w:p>
    <w:p w14:paraId="5CD09859" w14:textId="3E2F7096" w:rsidR="00E5398B" w:rsidRDefault="00E5398B" w:rsidP="00E5398B">
      <w:pPr>
        <w:pStyle w:val="Heading1"/>
      </w:pPr>
      <w:r>
        <w:t>Uniqueness</w:t>
      </w:r>
    </w:p>
    <w:p w14:paraId="11322C68" w14:textId="7365FDA3" w:rsidR="00F955F3" w:rsidRPr="00F955F3" w:rsidRDefault="00F955F3" w:rsidP="00F955F3">
      <w:pPr>
        <w:pStyle w:val="Heading2"/>
      </w:pPr>
      <w:r>
        <w:t>Relations</w:t>
      </w:r>
    </w:p>
    <w:p w14:paraId="3C3CDC0C" w14:textId="1535316B" w:rsidR="00FE2DFD" w:rsidRDefault="00FE2DFD" w:rsidP="00FE2DFD">
      <w:pPr>
        <w:pStyle w:val="Heading3"/>
      </w:pPr>
      <w:r>
        <w:t>1NC---UQ---CP</w:t>
      </w:r>
    </w:p>
    <w:p w14:paraId="05D28F0E" w14:textId="77777777" w:rsidR="00FE2DFD" w:rsidRDefault="00FE2DFD" w:rsidP="00FE2DFD">
      <w:pPr>
        <w:pStyle w:val="Heading4"/>
      </w:pPr>
      <w:r>
        <w:t xml:space="preserve">The United States federal government should: </w:t>
      </w:r>
    </w:p>
    <w:p w14:paraId="79C6C5A1" w14:textId="77777777" w:rsidR="00FE2DFD" w:rsidRPr="00244547" w:rsidRDefault="00FE2DFD" w:rsidP="00FE2DFD">
      <w:pPr>
        <w:pStyle w:val="Heading4"/>
      </w:pPr>
      <w:r>
        <w:t xml:space="preserve">---lift the Trump-Biden tariffs on imports from China and tariffs on industrial inputs, raw materials, and capital </w:t>
      </w:r>
      <w:proofErr w:type="gramStart"/>
      <w:r>
        <w:t>goods;</w:t>
      </w:r>
      <w:proofErr w:type="gramEnd"/>
    </w:p>
    <w:p w14:paraId="59989E82" w14:textId="77777777" w:rsidR="00FE2DFD" w:rsidRPr="00EB69BA" w:rsidRDefault="00FE2DFD" w:rsidP="00FE2DFD">
      <w:pPr>
        <w:pStyle w:val="Heading4"/>
      </w:pPr>
      <w:r w:rsidRPr="00EB69BA">
        <w:t xml:space="preserve">---reauthorize the Generalized System of Preferences </w:t>
      </w:r>
      <w:proofErr w:type="gramStart"/>
      <w:r w:rsidRPr="00EB69BA">
        <w:t>program</w:t>
      </w:r>
      <w:r>
        <w:t>;</w:t>
      </w:r>
      <w:proofErr w:type="gramEnd"/>
    </w:p>
    <w:p w14:paraId="4F05C628" w14:textId="77777777" w:rsidR="00FE2DFD" w:rsidRDefault="00FE2DFD" w:rsidP="00FE2DFD">
      <w:pPr>
        <w:pStyle w:val="Heading4"/>
      </w:pPr>
      <w:r w:rsidRPr="00EB69BA">
        <w:t xml:space="preserve">---join the Comprehensive and Progressive Trans-Pacific </w:t>
      </w:r>
      <w:proofErr w:type="gramStart"/>
      <w:r w:rsidRPr="00EB69BA">
        <w:t>Partnership</w:t>
      </w:r>
      <w:r>
        <w:t>;</w:t>
      </w:r>
      <w:proofErr w:type="gramEnd"/>
    </w:p>
    <w:p w14:paraId="2B8FB9B5" w14:textId="77777777" w:rsidR="00FE2DFD" w:rsidRPr="00EB69BA" w:rsidRDefault="00FE2DFD" w:rsidP="00FE2DFD">
      <w:pPr>
        <w:pStyle w:val="Heading4"/>
      </w:pPr>
      <w:r>
        <w:t>---pursue trade agreements with the European Union and Kenya.</w:t>
      </w:r>
    </w:p>
    <w:p w14:paraId="43D4320A" w14:textId="77777777" w:rsidR="00FE2DFD" w:rsidRDefault="00FE2DFD" w:rsidP="00FE2DFD"/>
    <w:p w14:paraId="3E9088F1" w14:textId="77777777" w:rsidR="00FE2DFD" w:rsidRDefault="00FE2DFD" w:rsidP="00FE2DFD">
      <w:pPr>
        <w:pStyle w:val="Heading4"/>
      </w:pPr>
      <w:r>
        <w:t>Solves the trade war without killing primacy.</w:t>
      </w:r>
    </w:p>
    <w:p w14:paraId="49E26130" w14:textId="103F0073" w:rsidR="00FE2DFD" w:rsidRPr="00244547" w:rsidRDefault="00FE2DFD" w:rsidP="00FE2DFD">
      <w:r w:rsidRPr="00244547">
        <w:rPr>
          <w:rStyle w:val="Style13ptBold"/>
        </w:rPr>
        <w:t>Packard and Lincicome ’23</w:t>
      </w:r>
      <w:r>
        <w:t xml:space="preserve"> [</w:t>
      </w:r>
      <w:r w:rsidRPr="00244547">
        <w:t>Clark, research fellow in the Herbert A. Stiefel Center for Trade Policy Studies; vice president of general economics and </w:t>
      </w:r>
      <w:r w:rsidRPr="004C10F2">
        <w:t>Cato’s Herbert A. Stiefel Center for Trade Policy Studies</w:t>
      </w:r>
      <w:r w:rsidRPr="00244547">
        <w:t>; 9-20-2023; "</w:t>
      </w:r>
      <w:r w:rsidRPr="00244547">
        <w:rPr>
          <w:u w:val="single"/>
        </w:rPr>
        <w:t xml:space="preserve">It's Time </w:t>
      </w:r>
      <w:r w:rsidRPr="00FE2DFD">
        <w:rPr>
          <w:u w:val="single"/>
        </w:rPr>
        <w:t>to End the Trump-Biden Trade War with China</w:t>
      </w:r>
      <w:r w:rsidRPr="00244547">
        <w:t>"; Cato Institute; https://www.cato.org/commentary/its-time-end-trump-biden-trade-war-china; accessed 7-8-2024; Lowell-EL]</w:t>
      </w:r>
    </w:p>
    <w:p w14:paraId="0CB74DE6" w14:textId="77777777" w:rsidR="00FE2DFD" w:rsidRPr="00FE2DFD" w:rsidRDefault="00FE2DFD" w:rsidP="00FE2DFD">
      <w:pPr>
        <w:rPr>
          <w:sz w:val="16"/>
        </w:rPr>
      </w:pPr>
      <w:r w:rsidRPr="00FE2DFD">
        <w:rPr>
          <w:sz w:val="16"/>
        </w:rPr>
        <w:t xml:space="preserve">FORTUNATELY, </w:t>
      </w:r>
      <w:r w:rsidRPr="00244547">
        <w:rPr>
          <w:u w:val="single"/>
        </w:rPr>
        <w:t>THERE IS a sound alternative to the current knee-jerk China hawkishness</w:t>
      </w:r>
      <w:r w:rsidRPr="00FE2DFD">
        <w:rPr>
          <w:sz w:val="16"/>
        </w:rPr>
        <w:t>—one that recognizes the real challenges that China poses yet relies less on self-flagellation and beggar-thy-neighbor bellicosity and more on America’s traditional, proven strengths.</w:t>
      </w:r>
    </w:p>
    <w:p w14:paraId="6F3433C3" w14:textId="77777777" w:rsidR="00FE2DFD" w:rsidRPr="00244547" w:rsidRDefault="00FE2DFD" w:rsidP="00FE2DFD">
      <w:pPr>
        <w:rPr>
          <w:u w:val="single"/>
        </w:rPr>
      </w:pPr>
      <w:r w:rsidRPr="00FE2DFD">
        <w:rPr>
          <w:sz w:val="16"/>
        </w:rPr>
        <w:t xml:space="preserve">First, </w:t>
      </w:r>
      <w:r w:rsidRPr="00327F57">
        <w:rPr>
          <w:highlight w:val="cyan"/>
          <w:u w:val="single"/>
        </w:rPr>
        <w:t>the U</w:t>
      </w:r>
      <w:r w:rsidRPr="00244547">
        <w:rPr>
          <w:u w:val="single"/>
        </w:rPr>
        <w:t xml:space="preserve">nited </w:t>
      </w:r>
      <w:r w:rsidRPr="00327F57">
        <w:rPr>
          <w:highlight w:val="cyan"/>
          <w:u w:val="single"/>
        </w:rPr>
        <w:t>S</w:t>
      </w:r>
      <w:r w:rsidRPr="00244547">
        <w:rPr>
          <w:u w:val="single"/>
        </w:rPr>
        <w:t xml:space="preserve">tates </w:t>
      </w:r>
      <w:r w:rsidRPr="00742729">
        <w:rPr>
          <w:u w:val="single"/>
        </w:rPr>
        <w:t>should embrace</w:t>
      </w:r>
      <w:r w:rsidRPr="00244547">
        <w:rPr>
          <w:u w:val="single"/>
        </w:rPr>
        <w:t xml:space="preserve"> unilateral tariff reform</w:t>
      </w:r>
      <w:r w:rsidRPr="00FE2DFD">
        <w:rPr>
          <w:sz w:val="16"/>
        </w:rPr>
        <w:t xml:space="preserve">. Most obviously, </w:t>
      </w:r>
      <w:r w:rsidRPr="00244547">
        <w:rPr>
          <w:u w:val="single"/>
        </w:rPr>
        <w:t xml:space="preserve">the administration </w:t>
      </w:r>
      <w:r w:rsidRPr="00327F57">
        <w:rPr>
          <w:highlight w:val="cyan"/>
          <w:u w:val="single"/>
        </w:rPr>
        <w:t xml:space="preserve">should immediately lift the </w:t>
      </w:r>
      <w:r w:rsidRPr="00327F57">
        <w:rPr>
          <w:rStyle w:val="Emphasis"/>
          <w:highlight w:val="cyan"/>
        </w:rPr>
        <w:t>Trump-Biden tariffs</w:t>
      </w:r>
      <w:r w:rsidRPr="00244547">
        <w:rPr>
          <w:u w:val="single"/>
        </w:rPr>
        <w:t xml:space="preserve"> on imports from China, which cover goods wholly unrelated to national security, harm the U.S. economy, and fail to discipline China’s mercantilism</w:t>
      </w:r>
      <w:r w:rsidRPr="00FE2DFD">
        <w:rPr>
          <w:sz w:val="16"/>
        </w:rPr>
        <w:t xml:space="preserve">, all while emboldening CCP hardliners. </w:t>
      </w:r>
      <w:r w:rsidRPr="00327F57">
        <w:rPr>
          <w:highlight w:val="cyan"/>
          <w:u w:val="single"/>
        </w:rPr>
        <w:t>Other tariffs on industrial inputs, raw materials, and capital</w:t>
      </w:r>
      <w:r w:rsidRPr="00244547">
        <w:rPr>
          <w:u w:val="single"/>
        </w:rPr>
        <w:t xml:space="preserve"> goods</w:t>
      </w:r>
      <w:r w:rsidRPr="00FE2DFD">
        <w:rPr>
          <w:sz w:val="16"/>
        </w:rPr>
        <w:t>—which undermine both American manufacturers’ global competitiveness and relations with key allies—</w:t>
      </w:r>
      <w:r w:rsidRPr="00327F57">
        <w:rPr>
          <w:highlight w:val="cyan"/>
          <w:u w:val="single"/>
        </w:rPr>
        <w:t xml:space="preserve">should also be </w:t>
      </w:r>
      <w:r w:rsidRPr="00327F57">
        <w:rPr>
          <w:rStyle w:val="Emphasis"/>
          <w:highlight w:val="cyan"/>
        </w:rPr>
        <w:t>lifted</w:t>
      </w:r>
      <w:r w:rsidRPr="00327F57">
        <w:rPr>
          <w:highlight w:val="cyan"/>
          <w:u w:val="single"/>
        </w:rPr>
        <w:t>.</w:t>
      </w:r>
    </w:p>
    <w:p w14:paraId="40B2BD6C" w14:textId="68045208" w:rsidR="00FE2DFD" w:rsidRPr="005751A9" w:rsidRDefault="00FE2DFD" w:rsidP="00FE2DFD">
      <w:pPr>
        <w:rPr>
          <w:u w:val="single"/>
        </w:rPr>
      </w:pPr>
      <w:r w:rsidRPr="005751A9">
        <w:rPr>
          <w:u w:val="single"/>
        </w:rPr>
        <w:t xml:space="preserve">Policymakers should also </w:t>
      </w:r>
      <w:r w:rsidRPr="00327F57">
        <w:rPr>
          <w:highlight w:val="cyan"/>
          <w:u w:val="single"/>
        </w:rPr>
        <w:t xml:space="preserve">reauthorize the </w:t>
      </w:r>
      <w:r w:rsidRPr="00327F57">
        <w:rPr>
          <w:rStyle w:val="Emphasis"/>
          <w:highlight w:val="cyan"/>
        </w:rPr>
        <w:t>Generalized System</w:t>
      </w:r>
      <w:r w:rsidRPr="00327F57">
        <w:rPr>
          <w:highlight w:val="cyan"/>
          <w:u w:val="single"/>
        </w:rPr>
        <w:t xml:space="preserve"> of Preferences</w:t>
      </w:r>
      <w:r w:rsidRPr="005751A9">
        <w:rPr>
          <w:u w:val="single"/>
        </w:rPr>
        <w:t xml:space="preserve"> (GSP</w:t>
      </w:r>
      <w:r w:rsidRPr="00FE2DFD">
        <w:rPr>
          <w:sz w:val="16"/>
        </w:rPr>
        <w:t xml:space="preserve">), which cuts tariffs on products from more than 100 developing (non-China) </w:t>
      </w:r>
      <w:proofErr w:type="gramStart"/>
      <w:r w:rsidRPr="00FE2DFD">
        <w:rPr>
          <w:sz w:val="16"/>
        </w:rPr>
        <w:t>countries, yet</w:t>
      </w:r>
      <w:proofErr w:type="gramEnd"/>
      <w:r w:rsidRPr="00FE2DFD">
        <w:rPr>
          <w:sz w:val="16"/>
        </w:rPr>
        <w:t xml:space="preserve"> expired in 2020. Now that GSP’s tariff savings are gone, companies that relocated China-based manufacturing to GSP beneficiary </w:t>
      </w:r>
      <w:r w:rsidRPr="005751A9">
        <w:rPr>
          <w:u w:val="single"/>
        </w:rPr>
        <w:t xml:space="preserve">countries like </w:t>
      </w:r>
      <w:r w:rsidRPr="00327F57">
        <w:rPr>
          <w:highlight w:val="cyan"/>
          <w:u w:val="single"/>
        </w:rPr>
        <w:t>Indonesia, Thailand, and Cambodia </w:t>
      </w:r>
      <w:r w:rsidRPr="004C10F2">
        <w:rPr>
          <w:sz w:val="16"/>
          <w:highlight w:val="cyan"/>
        </w:rPr>
        <w:t>are moving</w:t>
      </w:r>
      <w:r w:rsidRPr="00327F57">
        <w:rPr>
          <w:highlight w:val="cyan"/>
          <w:u w:val="single"/>
        </w:rPr>
        <w:t> </w:t>
      </w:r>
      <w:r w:rsidRPr="00327F57">
        <w:rPr>
          <w:rStyle w:val="Emphasis"/>
          <w:highlight w:val="cyan"/>
        </w:rPr>
        <w:t>production</w:t>
      </w:r>
      <w:r w:rsidRPr="005751A9">
        <w:rPr>
          <w:u w:val="single"/>
        </w:rPr>
        <w:t> back </w:t>
      </w:r>
      <w:r w:rsidRPr="00327F57">
        <w:rPr>
          <w:highlight w:val="cyan"/>
          <w:u w:val="single"/>
        </w:rPr>
        <w:t>into China</w:t>
      </w:r>
      <w:r w:rsidRPr="005751A9">
        <w:rPr>
          <w:u w:val="single"/>
        </w:rPr>
        <w:t>.</w:t>
      </w:r>
      <w:r w:rsidRPr="00FE2DFD">
        <w:rPr>
          <w:sz w:val="16"/>
        </w:rPr>
        <w:t xml:space="preserve"> </w:t>
      </w:r>
      <w:r w:rsidRPr="00327F57">
        <w:rPr>
          <w:highlight w:val="cyan"/>
          <w:u w:val="single"/>
        </w:rPr>
        <w:t>Reauthorizing</w:t>
      </w:r>
      <w:r w:rsidRPr="005751A9">
        <w:rPr>
          <w:u w:val="single"/>
        </w:rPr>
        <w:t xml:space="preserve"> this program</w:t>
      </w:r>
      <w:r w:rsidRPr="00FE2DFD">
        <w:rPr>
          <w:sz w:val="16"/>
        </w:rPr>
        <w:t xml:space="preserve">, which enjoys broad bipartisan support, </w:t>
      </w:r>
      <w:r w:rsidRPr="005751A9">
        <w:rPr>
          <w:u w:val="single"/>
        </w:rPr>
        <w:t xml:space="preserve">would </w:t>
      </w:r>
      <w:r w:rsidRPr="00327F57">
        <w:rPr>
          <w:highlight w:val="cyan"/>
          <w:u w:val="single"/>
        </w:rPr>
        <w:t>halt this</w:t>
      </w:r>
      <w:r w:rsidRPr="005751A9">
        <w:rPr>
          <w:u w:val="single"/>
        </w:rPr>
        <w:t xml:space="preserve"> troubling </w:t>
      </w:r>
      <w:r w:rsidRPr="00327F57">
        <w:rPr>
          <w:highlight w:val="cyan"/>
          <w:u w:val="single"/>
        </w:rPr>
        <w:t>trend</w:t>
      </w:r>
      <w:r w:rsidRPr="005751A9">
        <w:rPr>
          <w:u w:val="single"/>
        </w:rPr>
        <w:t xml:space="preserve"> while boosting GSP countries’ economies and their relations with the United States.</w:t>
      </w:r>
    </w:p>
    <w:p w14:paraId="24199C32" w14:textId="489D27AF" w:rsidR="00FE2DFD" w:rsidRPr="00FE2DFD" w:rsidRDefault="00FE2DFD" w:rsidP="00FE2DFD">
      <w:pPr>
        <w:rPr>
          <w:sz w:val="16"/>
        </w:rPr>
      </w:pPr>
      <w:r w:rsidRPr="00FE2DFD">
        <w:rPr>
          <w:sz w:val="16"/>
        </w:rPr>
        <w:t xml:space="preserve">Second, </w:t>
      </w:r>
      <w:r w:rsidRPr="005751A9">
        <w:rPr>
          <w:u w:val="single"/>
        </w:rPr>
        <w:t>U.S. policymakers should rediscover trade agreements</w:t>
      </w:r>
      <w:r w:rsidRPr="00FE2DFD">
        <w:rPr>
          <w:sz w:val="16"/>
        </w:rPr>
        <w:t xml:space="preserve">, </w:t>
      </w:r>
      <w:r w:rsidRPr="00A14443">
        <w:rPr>
          <w:u w:val="single"/>
        </w:rPr>
        <w:t>which can boost economic growth and extend U.S. soft power.</w:t>
      </w:r>
      <w:r w:rsidRPr="00FE2DFD">
        <w:rPr>
          <w:sz w:val="16"/>
        </w:rPr>
        <w:t xml:space="preserve"> As James C. Capretta and Stan </w:t>
      </w:r>
      <w:proofErr w:type="spellStart"/>
      <w:r w:rsidRPr="00FE2DFD">
        <w:rPr>
          <w:sz w:val="16"/>
        </w:rPr>
        <w:t>Veuger</w:t>
      </w:r>
      <w:proofErr w:type="spellEnd"/>
      <w:r w:rsidRPr="00FE2DFD">
        <w:rPr>
          <w:sz w:val="16"/>
        </w:rPr>
        <w:t xml:space="preserve"> recently </w:t>
      </w:r>
      <w:r w:rsidRPr="004C10F2">
        <w:rPr>
          <w:sz w:val="16"/>
        </w:rPr>
        <w:t>noted</w:t>
      </w:r>
      <w:r w:rsidRPr="00FE2DFD">
        <w:rPr>
          <w:sz w:val="16"/>
        </w:rPr>
        <w:t xml:space="preserve"> in Foreign Policy, Washington’s newfound hostility to trade is deeply misguided. Given China’s ascendency in recent years, the strategic case for trade liberalization and strengthening alliances is stronger today that at any time in recent memory. </w:t>
      </w:r>
      <w:r w:rsidRPr="00A14443">
        <w:rPr>
          <w:u w:val="single"/>
        </w:rPr>
        <w:t xml:space="preserve">In particular, the United States should </w:t>
      </w:r>
      <w:r w:rsidRPr="00327F57">
        <w:rPr>
          <w:highlight w:val="cyan"/>
          <w:u w:val="single"/>
        </w:rPr>
        <w:t>join</w:t>
      </w:r>
      <w:r w:rsidRPr="00FE2DFD">
        <w:rPr>
          <w:sz w:val="16"/>
        </w:rPr>
        <w:t xml:space="preserve"> </w:t>
      </w:r>
      <w:r w:rsidRPr="00A14443">
        <w:rPr>
          <w:u w:val="single"/>
        </w:rPr>
        <w:t xml:space="preserve">(or in a sense, rejoin) </w:t>
      </w:r>
      <w:r w:rsidRPr="00327F57">
        <w:rPr>
          <w:highlight w:val="cyan"/>
          <w:u w:val="single"/>
        </w:rPr>
        <w:t>the</w:t>
      </w:r>
      <w:r w:rsidRPr="00A14443">
        <w:rPr>
          <w:u w:val="single"/>
        </w:rPr>
        <w:t xml:space="preserve"> </w:t>
      </w:r>
      <w:r w:rsidRPr="00327F57">
        <w:rPr>
          <w:highlight w:val="cyan"/>
          <w:u w:val="single"/>
        </w:rPr>
        <w:t xml:space="preserve">Comprehensive and Progressive </w:t>
      </w:r>
      <w:r w:rsidRPr="00327F57">
        <w:rPr>
          <w:rStyle w:val="Emphasis"/>
          <w:highlight w:val="cyan"/>
        </w:rPr>
        <w:t>Trans-Pacific Partnership</w:t>
      </w:r>
      <w:r w:rsidRPr="00A14443">
        <w:rPr>
          <w:u w:val="single"/>
        </w:rPr>
        <w:t xml:space="preserve"> (CPTPP</w:t>
      </w:r>
      <w:r w:rsidRPr="00FE2DFD">
        <w:rPr>
          <w:sz w:val="16"/>
        </w:rPr>
        <w:t>), the agreement that arose after President Trump withdrew the United States from the Trans-Pacific Partnership. The CPTPP includes eleven Pacific Rim countries and will soon welcome the United Kingdom.</w:t>
      </w:r>
    </w:p>
    <w:p w14:paraId="0589FA57" w14:textId="77777777" w:rsidR="00FE2DFD" w:rsidRPr="00FE2DFD" w:rsidRDefault="00FE2DFD" w:rsidP="00FE2DFD">
      <w:pPr>
        <w:rPr>
          <w:sz w:val="16"/>
        </w:rPr>
      </w:pPr>
      <w:r w:rsidRPr="00A14443">
        <w:rPr>
          <w:u w:val="single"/>
        </w:rPr>
        <w:t xml:space="preserve">By eliminating trade barriers with key </w:t>
      </w:r>
      <w:proofErr w:type="spellStart"/>
      <w:r w:rsidRPr="00A14443">
        <w:rPr>
          <w:u w:val="single"/>
        </w:rPr>
        <w:t>AsiaPac</w:t>
      </w:r>
      <w:proofErr w:type="spellEnd"/>
      <w:r w:rsidRPr="00A14443">
        <w:rPr>
          <w:u w:val="single"/>
        </w:rPr>
        <w:t xml:space="preserve"> nations like Vietnam and Malaysia</w:t>
      </w:r>
      <w:r w:rsidRPr="00FE2DFD">
        <w:rPr>
          <w:sz w:val="16"/>
        </w:rPr>
        <w:t xml:space="preserve"> and by promulgating U.S.-backed disciplines on core issues (digital trade, industrial subsidies, state-owned enterprises, etc.), </w:t>
      </w:r>
      <w:r w:rsidRPr="00A14443">
        <w:rPr>
          <w:u w:val="single"/>
        </w:rPr>
        <w:t xml:space="preserve">participation in the agreement would </w:t>
      </w:r>
      <w:r w:rsidRPr="00327F57">
        <w:rPr>
          <w:rStyle w:val="Emphasis"/>
          <w:highlight w:val="cyan"/>
        </w:rPr>
        <w:t>strengthen</w:t>
      </w:r>
      <w:r w:rsidRPr="00A14443">
        <w:rPr>
          <w:u w:val="single"/>
        </w:rPr>
        <w:t xml:space="preserve"> the United States’ economic and geopolitical </w:t>
      </w:r>
      <w:r w:rsidRPr="00327F57">
        <w:rPr>
          <w:highlight w:val="cyan"/>
          <w:u w:val="single"/>
        </w:rPr>
        <w:t>positioning in a</w:t>
      </w:r>
      <w:r w:rsidRPr="00A14443">
        <w:rPr>
          <w:u w:val="single"/>
        </w:rPr>
        <w:t xml:space="preserve"> critical </w:t>
      </w:r>
      <w:r w:rsidRPr="00327F57">
        <w:rPr>
          <w:highlight w:val="cyan"/>
          <w:u w:val="single"/>
        </w:rPr>
        <w:t>region heavily influenced by China’s gravitational pull</w:t>
      </w:r>
      <w:r w:rsidRPr="00A14443">
        <w:rPr>
          <w:u w:val="single"/>
        </w:rPr>
        <w:t>.</w:t>
      </w:r>
      <w:r w:rsidRPr="00FE2DFD">
        <w:rPr>
          <w:sz w:val="16"/>
        </w:rPr>
        <w:t xml:space="preserve"> It also would serve as a platform for engaging with other countries that have expressed an interest in joining the CPTPP, with or without the United States.</w:t>
      </w:r>
    </w:p>
    <w:p w14:paraId="19559CB9" w14:textId="16547687" w:rsidR="00FE2DFD" w:rsidRPr="00A14443" w:rsidRDefault="00FE2DFD" w:rsidP="00FE2DFD">
      <w:pPr>
        <w:rPr>
          <w:u w:val="single"/>
        </w:rPr>
      </w:pPr>
      <w:r w:rsidRPr="00A14443">
        <w:rPr>
          <w:u w:val="single"/>
        </w:rPr>
        <w:t xml:space="preserve">Washington should also </w:t>
      </w:r>
      <w:r w:rsidRPr="00327F57">
        <w:rPr>
          <w:highlight w:val="cyan"/>
          <w:u w:val="single"/>
        </w:rPr>
        <w:t xml:space="preserve">pursue other </w:t>
      </w:r>
      <w:r w:rsidRPr="00327F57">
        <w:rPr>
          <w:rStyle w:val="Emphasis"/>
          <w:highlight w:val="cyan"/>
        </w:rPr>
        <w:t>trade agreements</w:t>
      </w:r>
      <w:r w:rsidRPr="00327F57">
        <w:rPr>
          <w:highlight w:val="cyan"/>
          <w:u w:val="single"/>
        </w:rPr>
        <w:t>, including</w:t>
      </w:r>
      <w:r w:rsidRPr="00A14443">
        <w:rPr>
          <w:u w:val="single"/>
        </w:rPr>
        <w:t xml:space="preserve"> by restarting talks with </w:t>
      </w:r>
      <w:r w:rsidRPr="00327F57">
        <w:rPr>
          <w:highlight w:val="cyan"/>
          <w:u w:val="single"/>
        </w:rPr>
        <w:t>the</w:t>
      </w:r>
      <w:r w:rsidRPr="00A14443">
        <w:rPr>
          <w:u w:val="single"/>
        </w:rPr>
        <w:t xml:space="preserve"> </w:t>
      </w:r>
      <w:r w:rsidRPr="00327F57">
        <w:rPr>
          <w:highlight w:val="cyan"/>
          <w:u w:val="single"/>
        </w:rPr>
        <w:t>E</w:t>
      </w:r>
      <w:r w:rsidRPr="00A14443">
        <w:rPr>
          <w:u w:val="single"/>
        </w:rPr>
        <w:t xml:space="preserve">uropean </w:t>
      </w:r>
      <w:r w:rsidRPr="00327F57">
        <w:rPr>
          <w:highlight w:val="cyan"/>
          <w:u w:val="single"/>
        </w:rPr>
        <w:t>U</w:t>
      </w:r>
      <w:r w:rsidRPr="00A14443">
        <w:rPr>
          <w:u w:val="single"/>
        </w:rPr>
        <w:t xml:space="preserve">nion </w:t>
      </w:r>
      <w:r w:rsidRPr="00327F57">
        <w:rPr>
          <w:highlight w:val="cyan"/>
          <w:u w:val="single"/>
        </w:rPr>
        <w:t>and Kenya</w:t>
      </w:r>
      <w:r w:rsidRPr="00A14443">
        <w:rPr>
          <w:u w:val="single"/>
        </w:rPr>
        <w:t>.</w:t>
      </w:r>
      <w:r w:rsidRPr="00FE2DFD">
        <w:rPr>
          <w:sz w:val="16"/>
        </w:rPr>
        <w:t xml:space="preserve"> It has been </w:t>
      </w:r>
      <w:r w:rsidRPr="004C10F2">
        <w:rPr>
          <w:sz w:val="16"/>
        </w:rPr>
        <w:t>more than a decade</w:t>
      </w:r>
      <w:r w:rsidRPr="00FE2DFD">
        <w:rPr>
          <w:sz w:val="16"/>
        </w:rPr>
        <w:t xml:space="preserve"> since the United States last inked a free trade deal—a record that stands in stark contrast to continued efforts by China and other nations to liberalize trade and investment on a preferential basis. </w:t>
      </w:r>
      <w:r w:rsidRPr="00327F57">
        <w:rPr>
          <w:highlight w:val="cyan"/>
          <w:u w:val="single"/>
        </w:rPr>
        <w:t>Our absence</w:t>
      </w:r>
      <w:r w:rsidRPr="00A14443">
        <w:rPr>
          <w:u w:val="single"/>
        </w:rPr>
        <w:t xml:space="preserve"> from the arena has </w:t>
      </w:r>
      <w:r w:rsidRPr="00327F57">
        <w:rPr>
          <w:highlight w:val="cyan"/>
          <w:u w:val="single"/>
        </w:rPr>
        <w:t>put U.S.</w:t>
      </w:r>
      <w:r w:rsidRPr="00A14443">
        <w:rPr>
          <w:u w:val="single"/>
        </w:rPr>
        <w:t xml:space="preserve"> farmers, companies, and diplomats </w:t>
      </w:r>
      <w:r w:rsidRPr="00327F57">
        <w:rPr>
          <w:highlight w:val="cyan"/>
          <w:u w:val="single"/>
        </w:rPr>
        <w:t>at a</w:t>
      </w:r>
      <w:r w:rsidRPr="00A14443">
        <w:rPr>
          <w:u w:val="single"/>
        </w:rPr>
        <w:t xml:space="preserve"> major </w:t>
      </w:r>
      <w:r w:rsidRPr="00327F57">
        <w:rPr>
          <w:highlight w:val="cyan"/>
          <w:u w:val="single"/>
        </w:rPr>
        <w:t>disadvantage</w:t>
      </w:r>
      <w:r w:rsidRPr="00A14443">
        <w:rPr>
          <w:u w:val="single"/>
        </w:rPr>
        <w:t>.</w:t>
      </w:r>
    </w:p>
    <w:p w14:paraId="0868EC46" w14:textId="77777777" w:rsidR="00FE2DFD" w:rsidRPr="00FE2DFD" w:rsidRDefault="00FE2DFD" w:rsidP="00FE2DFD"/>
    <w:p w14:paraId="7323E5AB" w14:textId="04D7BAE7" w:rsidR="00FE2DFD" w:rsidRDefault="00FE2DFD" w:rsidP="00FE2DFD">
      <w:pPr>
        <w:pStyle w:val="Heading3"/>
      </w:pPr>
      <w:r w:rsidRPr="009C13DA">
        <w:t>2</w:t>
      </w:r>
      <w:r>
        <w:t xml:space="preserve">NC---UQ---Trade High </w:t>
      </w:r>
    </w:p>
    <w:p w14:paraId="432ECC3A" w14:textId="77777777" w:rsidR="00FE2DFD" w:rsidRPr="00F02C0C" w:rsidRDefault="00FE2DFD" w:rsidP="00FE2DFD">
      <w:pPr>
        <w:pStyle w:val="Heading4"/>
        <w:spacing w:before="0" w:after="160"/>
        <w:rPr>
          <w:sz w:val="20"/>
          <w:szCs w:val="20"/>
          <w:lang w:val="es-ES"/>
        </w:rPr>
      </w:pPr>
      <w:r>
        <w:t>Chinese firms are dedicated toward easing tensions with the U.S---relations are growing along with optimism</w:t>
      </w:r>
      <w:r>
        <w:br/>
        <w:t>Butts 6/</w:t>
      </w:r>
      <w:r w:rsidRPr="00E2783E">
        <w:rPr>
          <w:bCs/>
        </w:rPr>
        <w:t>26</w:t>
      </w:r>
      <w:r>
        <w:rPr>
          <w:b w:val="0"/>
        </w:rPr>
        <w:t xml:space="preserve"> </w:t>
      </w:r>
      <w:r w:rsidRPr="00D902CA">
        <w:rPr>
          <w:b w:val="0"/>
          <w:sz w:val="22"/>
        </w:rPr>
        <w:t xml:space="preserve">– Dylan Butts is a general assignment associate reporter for CNBC based out of Singapore. He covers everything from business to technology to geopolitics across the Asia-Pacific region. </w:t>
      </w:r>
      <w:r w:rsidRPr="00D902CA">
        <w:rPr>
          <w:b w:val="0"/>
          <w:i/>
          <w:sz w:val="22"/>
        </w:rPr>
        <w:t>Trade feuds aside, Chinese firms are committed to the U.S. market</w:t>
      </w:r>
      <w:r w:rsidRPr="000112CE">
        <w:rPr>
          <w:b w:val="0"/>
          <w:i/>
          <w:sz w:val="22"/>
        </w:rPr>
        <w:t>, survey shows</w:t>
      </w:r>
      <w:r w:rsidRPr="000112CE">
        <w:rPr>
          <w:b w:val="0"/>
          <w:sz w:val="22"/>
        </w:rPr>
        <w:t xml:space="preserve">. </w:t>
      </w:r>
      <w:r w:rsidRPr="00F02C0C">
        <w:rPr>
          <w:b w:val="0"/>
          <w:sz w:val="22"/>
          <w:lang w:val="es-ES"/>
        </w:rPr>
        <w:t>CNBC. https://www.cnbc.com/2024/06/26/trade-feuds-aside-chinese-firms-are-committed-to-us-market-survey.html</w:t>
      </w:r>
      <w:r w:rsidRPr="00F02C0C">
        <w:rPr>
          <w:b w:val="0"/>
          <w:bCs/>
          <w:sz w:val="22"/>
          <w:lang w:val="es-ES"/>
        </w:rPr>
        <w:t>//HarrisC</w:t>
      </w:r>
    </w:p>
    <w:p w14:paraId="755DB7B1" w14:textId="77777777" w:rsidR="00FE2DFD" w:rsidRPr="00EC5DCB" w:rsidRDefault="00FE2DFD" w:rsidP="00FE2DFD">
      <w:pPr>
        <w:rPr>
          <w:sz w:val="16"/>
        </w:rPr>
      </w:pPr>
      <w:r w:rsidRPr="00EC5DCB">
        <w:rPr>
          <w:sz w:val="16"/>
        </w:rPr>
        <w:t>A recent survey of</w:t>
      </w:r>
      <w:r w:rsidRPr="00EC5DCB">
        <w:t xml:space="preserve"> </w:t>
      </w:r>
      <w:r w:rsidRPr="00327F57">
        <w:rPr>
          <w:highlight w:val="cyan"/>
          <w:u w:val="single"/>
        </w:rPr>
        <w:t>Chinese enterprises</w:t>
      </w:r>
      <w:r w:rsidRPr="00EC5DCB">
        <w:rPr>
          <w:u w:val="single"/>
        </w:rPr>
        <w:t xml:space="preserve"> in the U.S. has </w:t>
      </w:r>
      <w:r w:rsidRPr="00327F57">
        <w:rPr>
          <w:highlight w:val="cyan"/>
          <w:u w:val="single"/>
        </w:rPr>
        <w:t>found</w:t>
      </w:r>
      <w:r w:rsidRPr="00EC5DCB">
        <w:rPr>
          <w:u w:val="single"/>
        </w:rPr>
        <w:t xml:space="preserve"> that a majority remain </w:t>
      </w:r>
      <w:r w:rsidRPr="00327F57">
        <w:rPr>
          <w:rStyle w:val="Emphasis"/>
          <w:highlight w:val="cyan"/>
        </w:rPr>
        <w:t>bullish</w:t>
      </w:r>
      <w:r w:rsidRPr="00327F57">
        <w:rPr>
          <w:highlight w:val="cyan"/>
          <w:u w:val="single"/>
        </w:rPr>
        <w:t xml:space="preserve"> o</w:t>
      </w:r>
      <w:r w:rsidRPr="00EC5DCB">
        <w:rPr>
          <w:u w:val="single"/>
        </w:rPr>
        <w:t xml:space="preserve">n the </w:t>
      </w:r>
      <w:r w:rsidRPr="00327F57">
        <w:rPr>
          <w:highlight w:val="cyan"/>
          <w:u w:val="single"/>
        </w:rPr>
        <w:t>market</w:t>
      </w:r>
      <w:r w:rsidRPr="00EC5DCB">
        <w:rPr>
          <w:u w:val="single"/>
        </w:rPr>
        <w:t xml:space="preserve"> long term </w:t>
      </w:r>
      <w:r w:rsidRPr="00327F57">
        <w:rPr>
          <w:highlight w:val="cyan"/>
          <w:u w:val="single"/>
        </w:rPr>
        <w:t>despite</w:t>
      </w:r>
      <w:r w:rsidRPr="00EC5DCB">
        <w:rPr>
          <w:u w:val="single"/>
        </w:rPr>
        <w:t xml:space="preserve"> </w:t>
      </w:r>
      <w:r w:rsidRPr="00FE13B0">
        <w:rPr>
          <w:rStyle w:val="Emphasis"/>
        </w:rPr>
        <w:t xml:space="preserve">growing </w:t>
      </w:r>
      <w:r w:rsidRPr="00327F57">
        <w:rPr>
          <w:rStyle w:val="Emphasis"/>
          <w:highlight w:val="cyan"/>
        </w:rPr>
        <w:t>concerns</w:t>
      </w:r>
      <w:r w:rsidRPr="00327F57">
        <w:rPr>
          <w:highlight w:val="cyan"/>
          <w:u w:val="single"/>
        </w:rPr>
        <w:t xml:space="preserve"> about</w:t>
      </w:r>
      <w:r w:rsidRPr="00EC5DCB">
        <w:rPr>
          <w:u w:val="single"/>
        </w:rPr>
        <w:t xml:space="preserve"> U.S.-China </w:t>
      </w:r>
      <w:r w:rsidRPr="00327F57">
        <w:rPr>
          <w:highlight w:val="cyan"/>
          <w:u w:val="single"/>
        </w:rPr>
        <w:t>relations</w:t>
      </w:r>
      <w:r w:rsidRPr="00EC5DCB">
        <w:rPr>
          <w:sz w:val="16"/>
        </w:rPr>
        <w:t xml:space="preserve"> and the broader business environment. </w:t>
      </w:r>
    </w:p>
    <w:p w14:paraId="275CED59" w14:textId="77777777" w:rsidR="00FE2DFD" w:rsidRPr="00EC5DCB" w:rsidRDefault="00FE2DFD" w:rsidP="00FE2DFD">
      <w:pPr>
        <w:rPr>
          <w:u w:val="single"/>
        </w:rPr>
      </w:pPr>
      <w:r w:rsidRPr="00E2783E">
        <w:rPr>
          <w:sz w:val="14"/>
        </w:rPr>
        <w:t xml:space="preserve">The annual survey conducted by the </w:t>
      </w:r>
      <w:r w:rsidRPr="00327F57">
        <w:rPr>
          <w:highlight w:val="cyan"/>
          <w:u w:val="single"/>
        </w:rPr>
        <w:t>C</w:t>
      </w:r>
      <w:r w:rsidRPr="000112CE">
        <w:rPr>
          <w:u w:val="single"/>
        </w:rPr>
        <w:t xml:space="preserve">hina </w:t>
      </w:r>
      <w:r w:rsidRPr="00327F57">
        <w:rPr>
          <w:highlight w:val="cyan"/>
          <w:u w:val="single"/>
        </w:rPr>
        <w:t>G</w:t>
      </w:r>
      <w:r w:rsidRPr="000112CE">
        <w:rPr>
          <w:u w:val="single"/>
        </w:rPr>
        <w:t xml:space="preserve">eneral </w:t>
      </w:r>
      <w:r w:rsidRPr="00327F57">
        <w:rPr>
          <w:highlight w:val="cyan"/>
          <w:u w:val="single"/>
        </w:rPr>
        <w:t>C</w:t>
      </w:r>
      <w:r w:rsidRPr="000112CE">
        <w:rPr>
          <w:u w:val="single"/>
        </w:rPr>
        <w:t xml:space="preserve">hamber of </w:t>
      </w:r>
      <w:r w:rsidRPr="00327F57">
        <w:rPr>
          <w:highlight w:val="cyan"/>
          <w:u w:val="single"/>
        </w:rPr>
        <w:t>C</w:t>
      </w:r>
      <w:r w:rsidRPr="000112CE">
        <w:rPr>
          <w:u w:val="single"/>
        </w:rPr>
        <w:t>ommerce</w:t>
      </w:r>
      <w:r w:rsidRPr="00EC5DCB">
        <w:rPr>
          <w:u w:val="single"/>
        </w:rPr>
        <w:t xml:space="preserve"> in the U.S. </w:t>
      </w:r>
      <w:r w:rsidRPr="00327F57">
        <w:rPr>
          <w:highlight w:val="cyan"/>
          <w:u w:val="single"/>
        </w:rPr>
        <w:t>found</w:t>
      </w:r>
      <w:r w:rsidRPr="00EC5DCB">
        <w:rPr>
          <w:u w:val="single"/>
        </w:rPr>
        <w:t xml:space="preserve"> that </w:t>
      </w:r>
      <w:r w:rsidRPr="00327F57">
        <w:rPr>
          <w:highlight w:val="cyan"/>
          <w:u w:val="single"/>
        </w:rPr>
        <w:t xml:space="preserve">nearly </w:t>
      </w:r>
      <w:r w:rsidRPr="00327F57">
        <w:rPr>
          <w:rStyle w:val="Emphasis"/>
          <w:highlight w:val="cyan"/>
        </w:rPr>
        <w:t>60%</w:t>
      </w:r>
      <w:r w:rsidRPr="00327F57">
        <w:rPr>
          <w:highlight w:val="cyan"/>
          <w:u w:val="single"/>
        </w:rPr>
        <w:t xml:space="preserve"> of companies aim to maintain</w:t>
      </w:r>
      <w:r w:rsidRPr="00EC5DCB">
        <w:rPr>
          <w:u w:val="single"/>
        </w:rPr>
        <w:t xml:space="preserve"> a </w:t>
      </w:r>
      <w:r w:rsidRPr="00327F57">
        <w:rPr>
          <w:rStyle w:val="Emphasis"/>
          <w:highlight w:val="cyan"/>
        </w:rPr>
        <w:t>stable level</w:t>
      </w:r>
      <w:r w:rsidRPr="00327F57">
        <w:rPr>
          <w:highlight w:val="cyan"/>
          <w:u w:val="single"/>
        </w:rPr>
        <w:t xml:space="preserve"> of investment</w:t>
      </w:r>
      <w:r w:rsidRPr="00EC5DCB">
        <w:rPr>
          <w:u w:val="single"/>
        </w:rPr>
        <w:t xml:space="preserve"> </w:t>
      </w:r>
      <w:r w:rsidRPr="00E2783E">
        <w:rPr>
          <w:sz w:val="14"/>
        </w:rPr>
        <w:t>and that about</w:t>
      </w:r>
      <w:r w:rsidRPr="00EC5DCB">
        <w:rPr>
          <w:u w:val="single"/>
        </w:rPr>
        <w:t xml:space="preserve"> </w:t>
      </w:r>
      <w:r w:rsidRPr="00327F57">
        <w:rPr>
          <w:rStyle w:val="Emphasis"/>
          <w:highlight w:val="cyan"/>
        </w:rPr>
        <w:t>30%</w:t>
      </w:r>
      <w:r w:rsidRPr="00EC5DCB">
        <w:rPr>
          <w:u w:val="single"/>
        </w:rPr>
        <w:t xml:space="preserve"> plan </w:t>
      </w:r>
      <w:r w:rsidRPr="00327F57">
        <w:rPr>
          <w:highlight w:val="cyan"/>
          <w:u w:val="single"/>
        </w:rPr>
        <w:t xml:space="preserve">to </w:t>
      </w:r>
      <w:r w:rsidRPr="00327F57">
        <w:rPr>
          <w:rStyle w:val="Emphasis"/>
          <w:highlight w:val="cyan"/>
        </w:rPr>
        <w:t>boost it</w:t>
      </w:r>
      <w:r w:rsidRPr="00EC5DCB">
        <w:rPr>
          <w:u w:val="single"/>
        </w:rPr>
        <w:t xml:space="preserve">. </w:t>
      </w:r>
    </w:p>
    <w:p w14:paraId="330A467A" w14:textId="77777777" w:rsidR="00FE2DFD" w:rsidRPr="00EC5DCB" w:rsidRDefault="00FE2DFD" w:rsidP="00FE2DFD">
      <w:pPr>
        <w:rPr>
          <w:sz w:val="16"/>
        </w:rPr>
      </w:pPr>
      <w:r w:rsidRPr="00EC5DCB">
        <w:rPr>
          <w:sz w:val="16"/>
        </w:rPr>
        <w:t xml:space="preserve">“A </w:t>
      </w:r>
      <w:r w:rsidRPr="00EC5DCB">
        <w:rPr>
          <w:u w:val="single"/>
        </w:rPr>
        <w:t xml:space="preserve">notable </w:t>
      </w:r>
      <w:r w:rsidRPr="00327F57">
        <w:rPr>
          <w:highlight w:val="cyan"/>
          <w:u w:val="single"/>
        </w:rPr>
        <w:t xml:space="preserve">degree of </w:t>
      </w:r>
      <w:r w:rsidRPr="00327F57">
        <w:rPr>
          <w:rStyle w:val="Emphasis"/>
          <w:highlight w:val="cyan"/>
        </w:rPr>
        <w:t>long-term optimism</w:t>
      </w:r>
      <w:r w:rsidRPr="00327F57">
        <w:rPr>
          <w:highlight w:val="cyan"/>
          <w:u w:val="single"/>
        </w:rPr>
        <w:t xml:space="preserve"> persisted</w:t>
      </w:r>
      <w:r w:rsidRPr="00EC5DCB">
        <w:rPr>
          <w:sz w:val="16"/>
        </w:rPr>
        <w:t xml:space="preserve">, with the </w:t>
      </w:r>
      <w:r w:rsidRPr="00EC5DCB">
        <w:rPr>
          <w:u w:val="single"/>
        </w:rPr>
        <w:t xml:space="preserve">majority </w:t>
      </w:r>
      <w:r w:rsidRPr="00327F57">
        <w:rPr>
          <w:highlight w:val="cyan"/>
          <w:u w:val="single"/>
        </w:rPr>
        <w:t>expressing</w:t>
      </w:r>
      <w:r w:rsidRPr="00EC5DCB">
        <w:rPr>
          <w:u w:val="single"/>
        </w:rPr>
        <w:t xml:space="preserve"> positive </w:t>
      </w:r>
      <w:r w:rsidRPr="00327F57">
        <w:rPr>
          <w:rStyle w:val="Emphasis"/>
          <w:highlight w:val="cyan"/>
        </w:rPr>
        <w:t>future revenue</w:t>
      </w:r>
      <w:r w:rsidRPr="00EC5DCB">
        <w:rPr>
          <w:u w:val="single"/>
        </w:rPr>
        <w:t xml:space="preserve"> expectations</w:t>
      </w:r>
      <w:r w:rsidRPr="00EC5DCB">
        <w:rPr>
          <w:sz w:val="16"/>
        </w:rPr>
        <w:t xml:space="preserve">,” CGCC said, adding that the survey reflected “a commendable sense of optimism, determination, and resilience.” </w:t>
      </w:r>
    </w:p>
    <w:p w14:paraId="2C3E7350" w14:textId="77777777" w:rsidR="00FE2DFD" w:rsidRPr="00EC5DCB" w:rsidRDefault="00FE2DFD" w:rsidP="00FE2DFD">
      <w:pPr>
        <w:rPr>
          <w:sz w:val="16"/>
        </w:rPr>
      </w:pPr>
      <w:r w:rsidRPr="00EC5DCB">
        <w:rPr>
          <w:u w:val="single"/>
        </w:rPr>
        <w:t>The survey</w:t>
      </w:r>
      <w:r w:rsidRPr="00EC5DCB">
        <w:rPr>
          <w:sz w:val="16"/>
        </w:rPr>
        <w:t xml:space="preserve"> was conducted in April and May of this year, </w:t>
      </w:r>
      <w:r w:rsidRPr="00EC5DCB">
        <w:rPr>
          <w:u w:val="single"/>
        </w:rPr>
        <w:t xml:space="preserve">polling nearly </w:t>
      </w:r>
      <w:r w:rsidRPr="00AE5FB3">
        <w:rPr>
          <w:rStyle w:val="Emphasis"/>
        </w:rPr>
        <w:t>100</w:t>
      </w:r>
      <w:r w:rsidRPr="00EC5DCB">
        <w:rPr>
          <w:u w:val="single"/>
        </w:rPr>
        <w:t xml:space="preserve"> Chinese companies across various industries</w:t>
      </w:r>
      <w:r w:rsidRPr="00EC5DCB">
        <w:rPr>
          <w:sz w:val="16"/>
        </w:rPr>
        <w:t xml:space="preserve"> about performance and outlook.</w:t>
      </w:r>
    </w:p>
    <w:p w14:paraId="72DA985B" w14:textId="77777777" w:rsidR="00FE2DFD" w:rsidRPr="00EC5DCB" w:rsidRDefault="00FE2DFD" w:rsidP="00FE2DFD">
      <w:pPr>
        <w:rPr>
          <w:sz w:val="16"/>
        </w:rPr>
      </w:pPr>
      <w:r w:rsidRPr="00EC5DCB">
        <w:rPr>
          <w:sz w:val="16"/>
        </w:rPr>
        <w:t xml:space="preserve">The report said </w:t>
      </w:r>
      <w:r w:rsidRPr="00327F57">
        <w:rPr>
          <w:highlight w:val="cyan"/>
          <w:u w:val="single"/>
        </w:rPr>
        <w:t>Chinese firms</w:t>
      </w:r>
      <w:r w:rsidRPr="00EC5DCB">
        <w:rPr>
          <w:u w:val="single"/>
        </w:rPr>
        <w:t xml:space="preserve"> remain </w:t>
      </w:r>
      <w:r w:rsidRPr="00327F57">
        <w:rPr>
          <w:rStyle w:val="Emphasis"/>
          <w:highlight w:val="cyan"/>
        </w:rPr>
        <w:t>committed</w:t>
      </w:r>
      <w:r w:rsidRPr="00327F57">
        <w:rPr>
          <w:highlight w:val="cyan"/>
          <w:u w:val="single"/>
        </w:rPr>
        <w:t xml:space="preserve"> to</w:t>
      </w:r>
      <w:r w:rsidRPr="00EC5DCB">
        <w:rPr>
          <w:u w:val="single"/>
        </w:rPr>
        <w:t xml:space="preserve"> the </w:t>
      </w:r>
      <w:r w:rsidRPr="00327F57">
        <w:rPr>
          <w:rStyle w:val="Emphasis"/>
          <w:highlight w:val="cyan"/>
        </w:rPr>
        <w:t>U.S. market</w:t>
      </w:r>
      <w:r w:rsidRPr="00EC5DCB">
        <w:rPr>
          <w:u w:val="single"/>
        </w:rPr>
        <w:t xml:space="preserve"> despite growing negative sentiment</w:t>
      </w:r>
      <w:r w:rsidRPr="00EC5DCB">
        <w:rPr>
          <w:sz w:val="16"/>
        </w:rPr>
        <w:t xml:space="preserve"> about the overall business environment amid </w:t>
      </w:r>
      <w:r w:rsidRPr="00EC5DCB">
        <w:rPr>
          <w:u w:val="single"/>
        </w:rPr>
        <w:t>rising trade tensions</w:t>
      </w:r>
      <w:r w:rsidRPr="00EC5DCB">
        <w:rPr>
          <w:sz w:val="16"/>
        </w:rPr>
        <w:t xml:space="preserve"> between the world’s two largest economies. </w:t>
      </w:r>
    </w:p>
    <w:p w14:paraId="4713C229" w14:textId="77777777" w:rsidR="00FE2DFD" w:rsidRPr="00E2783E" w:rsidRDefault="00FE2DFD" w:rsidP="00FE2DFD">
      <w:pPr>
        <w:rPr>
          <w:sz w:val="16"/>
          <w:szCs w:val="16"/>
        </w:rPr>
      </w:pPr>
      <w:r w:rsidRPr="00E2783E">
        <w:rPr>
          <w:sz w:val="16"/>
          <w:szCs w:val="16"/>
        </w:rPr>
        <w:t>Over 60% of survey respondents saw a deteriorating business environment in the U.S. Meanwhile, the rate of concern regarding a “stalemate in Sino-US bilateral relations political and cultural relations” surged to 93% from 81% a year prior.</w:t>
      </w:r>
    </w:p>
    <w:p w14:paraId="5C0C7656" w14:textId="77777777" w:rsidR="00FE2DFD" w:rsidRPr="00E2783E" w:rsidRDefault="00FE2DFD" w:rsidP="00FE2DFD">
      <w:pPr>
        <w:rPr>
          <w:sz w:val="16"/>
          <w:szCs w:val="16"/>
        </w:rPr>
      </w:pPr>
      <w:r w:rsidRPr="00E2783E">
        <w:rPr>
          <w:sz w:val="16"/>
          <w:szCs w:val="16"/>
        </w:rPr>
        <w:t>Over the past year, the Biden administration has ramped up curbs on Chinese businesses, scrutinizing certain China-dominated industries, placing new sanctions on various Chinese firms and goods and trying to outright block Chinese ownership of certain companies and platforms.</w:t>
      </w:r>
    </w:p>
    <w:p w14:paraId="65249A1B" w14:textId="77777777" w:rsidR="00FE2DFD" w:rsidRPr="00E2783E" w:rsidRDefault="00FE2DFD" w:rsidP="00FE2DFD">
      <w:pPr>
        <w:rPr>
          <w:u w:val="single"/>
        </w:rPr>
      </w:pPr>
      <w:r w:rsidRPr="00E2783E">
        <w:rPr>
          <w:sz w:val="16"/>
        </w:rPr>
        <w:t xml:space="preserve">In the survey, </w:t>
      </w:r>
      <w:r w:rsidRPr="00EC5DCB">
        <w:rPr>
          <w:u w:val="single"/>
        </w:rPr>
        <w:t xml:space="preserve">more than </w:t>
      </w:r>
      <w:r w:rsidRPr="00AE5FB3">
        <w:rPr>
          <w:rStyle w:val="Emphasis"/>
        </w:rPr>
        <w:t>65%</w:t>
      </w:r>
      <w:r w:rsidRPr="00EC5DCB">
        <w:rPr>
          <w:u w:val="single"/>
        </w:rPr>
        <w:t xml:space="preserve"> of respondents identified a “</w:t>
      </w:r>
      <w:r w:rsidRPr="00AE5FB3">
        <w:rPr>
          <w:rStyle w:val="Emphasis"/>
        </w:rPr>
        <w:t>complexity</w:t>
      </w:r>
      <w:r w:rsidRPr="00EC5DCB">
        <w:rPr>
          <w:u w:val="single"/>
        </w:rPr>
        <w:t xml:space="preserve"> and </w:t>
      </w:r>
      <w:r w:rsidRPr="00AE5FB3">
        <w:rPr>
          <w:rStyle w:val="Emphasis"/>
        </w:rPr>
        <w:t>vagueness</w:t>
      </w:r>
      <w:r w:rsidRPr="00EC5DCB">
        <w:rPr>
          <w:u w:val="single"/>
        </w:rPr>
        <w:t>” of U.S. regulatory and sanction</w:t>
      </w:r>
      <w:r w:rsidRPr="00E2783E">
        <w:rPr>
          <w:sz w:val="16"/>
        </w:rPr>
        <w:t xml:space="preserve"> policies toward Chinese companies as the </w:t>
      </w:r>
      <w:r w:rsidRPr="00E2783E">
        <w:rPr>
          <w:u w:val="single"/>
        </w:rPr>
        <w:t xml:space="preserve">main challenge in </w:t>
      </w:r>
      <w:r w:rsidRPr="00AE5FB3">
        <w:rPr>
          <w:rStyle w:val="Emphasis"/>
        </w:rPr>
        <w:t>branding</w:t>
      </w:r>
      <w:r w:rsidRPr="00E2783E">
        <w:rPr>
          <w:u w:val="single"/>
        </w:rPr>
        <w:t xml:space="preserve"> and marketing in the U.S.</w:t>
      </w:r>
    </w:p>
    <w:p w14:paraId="4838E7FB" w14:textId="77777777" w:rsidR="00FE2DFD" w:rsidRPr="00E2783E" w:rsidRDefault="00FE2DFD" w:rsidP="00FE2DFD">
      <w:pPr>
        <w:rPr>
          <w:sz w:val="16"/>
          <w:szCs w:val="16"/>
        </w:rPr>
      </w:pPr>
      <w:r w:rsidRPr="00E2783E">
        <w:rPr>
          <w:sz w:val="16"/>
          <w:szCs w:val="16"/>
        </w:rPr>
        <w:t>“Pervasive anti-China sentiment in American public opinion” was ranked as the second largest branding and marketing challenge, according to 59% of respondents.</w:t>
      </w:r>
    </w:p>
    <w:p w14:paraId="4A2870C8" w14:textId="77777777" w:rsidR="00FE2DFD" w:rsidRPr="00E2783E" w:rsidRDefault="00FE2DFD" w:rsidP="00FE2DFD">
      <w:pPr>
        <w:rPr>
          <w:sz w:val="16"/>
          <w:szCs w:val="16"/>
        </w:rPr>
      </w:pPr>
      <w:r w:rsidRPr="00E2783E">
        <w:rPr>
          <w:sz w:val="16"/>
          <w:szCs w:val="16"/>
        </w:rPr>
        <w:t xml:space="preserve">“These [results] </w:t>
      </w:r>
      <w:proofErr w:type="gramStart"/>
      <w:r w:rsidRPr="00E2783E">
        <w:rPr>
          <w:sz w:val="16"/>
          <w:szCs w:val="16"/>
        </w:rPr>
        <w:t>highlight</w:t>
      </w:r>
      <w:proofErr w:type="gramEnd"/>
      <w:r w:rsidRPr="00E2783E">
        <w:rPr>
          <w:sz w:val="16"/>
          <w:szCs w:val="16"/>
        </w:rPr>
        <w:t xml:space="preserve"> the intricate policy environment and the hostile public sentiment influenced by ongoing US-China trade tensions,” the report said.</w:t>
      </w:r>
    </w:p>
    <w:p w14:paraId="0C7B9861" w14:textId="77777777" w:rsidR="00FE2DFD" w:rsidRPr="00E2783E" w:rsidRDefault="00FE2DFD" w:rsidP="00FE2DFD">
      <w:pPr>
        <w:rPr>
          <w:sz w:val="16"/>
          <w:szCs w:val="16"/>
        </w:rPr>
      </w:pPr>
      <w:r w:rsidRPr="00E2783E">
        <w:rPr>
          <w:sz w:val="16"/>
          <w:szCs w:val="16"/>
        </w:rPr>
        <w:t xml:space="preserve">The survey said a challenging market environment has broadly impacted Chinese companies’ profitability levels, with firms facing a “significant performance downturn” last year </w:t>
      </w:r>
      <w:proofErr w:type="gramStart"/>
      <w:r w:rsidRPr="00E2783E">
        <w:rPr>
          <w:sz w:val="16"/>
          <w:szCs w:val="16"/>
        </w:rPr>
        <w:t>similar to</w:t>
      </w:r>
      <w:proofErr w:type="gramEnd"/>
      <w:r w:rsidRPr="00E2783E">
        <w:rPr>
          <w:sz w:val="16"/>
          <w:szCs w:val="16"/>
        </w:rPr>
        <w:t xml:space="preserve"> that of 2020 during the coronavirus pandemic. </w:t>
      </w:r>
    </w:p>
    <w:p w14:paraId="7C916E0B" w14:textId="77777777" w:rsidR="00FE2DFD" w:rsidRPr="00E2783E" w:rsidRDefault="00FE2DFD" w:rsidP="00FE2DFD">
      <w:pPr>
        <w:rPr>
          <w:sz w:val="16"/>
          <w:szCs w:val="16"/>
        </w:rPr>
      </w:pPr>
      <w:r w:rsidRPr="00E2783E">
        <w:rPr>
          <w:sz w:val="16"/>
          <w:szCs w:val="16"/>
        </w:rPr>
        <w:t xml:space="preserve">More companies reported falling revenue, particularly those with significant declines of more than 20%. Companies in that category rose from 13% in 2022 to 21% in 2023. </w:t>
      </w:r>
    </w:p>
    <w:p w14:paraId="72378DA9" w14:textId="77777777" w:rsidR="00FE2DFD" w:rsidRPr="00E2783E" w:rsidRDefault="00FE2DFD" w:rsidP="00FE2DFD">
      <w:pPr>
        <w:rPr>
          <w:sz w:val="16"/>
        </w:rPr>
      </w:pPr>
      <w:r w:rsidRPr="00E2783E">
        <w:rPr>
          <w:sz w:val="16"/>
        </w:rPr>
        <w:t xml:space="preserve">Hu Wei, </w:t>
      </w:r>
      <w:r w:rsidRPr="00E2783E">
        <w:rPr>
          <w:u w:val="single"/>
        </w:rPr>
        <w:t>CGCC chairman</w:t>
      </w:r>
      <w:r w:rsidRPr="00E2783E">
        <w:rPr>
          <w:sz w:val="16"/>
        </w:rPr>
        <w:t xml:space="preserve"> and president and </w:t>
      </w:r>
      <w:r w:rsidRPr="00E2783E">
        <w:rPr>
          <w:u w:val="single"/>
        </w:rPr>
        <w:t xml:space="preserve">CEO of Bank of China U.S.A., </w:t>
      </w:r>
      <w:r w:rsidRPr="00327F57">
        <w:rPr>
          <w:highlight w:val="cyan"/>
          <w:u w:val="single"/>
        </w:rPr>
        <w:t>called on companies</w:t>
      </w:r>
      <w:r w:rsidRPr="00E2783E">
        <w:rPr>
          <w:sz w:val="16"/>
        </w:rPr>
        <w:t xml:space="preserve"> from both China and the U.S. </w:t>
      </w:r>
      <w:r w:rsidRPr="00327F57">
        <w:rPr>
          <w:highlight w:val="cyan"/>
          <w:u w:val="single"/>
        </w:rPr>
        <w:t xml:space="preserve">to strengthen </w:t>
      </w:r>
      <w:r w:rsidRPr="00327F57">
        <w:rPr>
          <w:rStyle w:val="Emphasis"/>
          <w:highlight w:val="cyan"/>
        </w:rPr>
        <w:t>coordination</w:t>
      </w:r>
      <w:r w:rsidRPr="00327F57">
        <w:rPr>
          <w:highlight w:val="cyan"/>
          <w:u w:val="single"/>
        </w:rPr>
        <w:t xml:space="preserve"> to reduce </w:t>
      </w:r>
      <w:r w:rsidRPr="00327F57">
        <w:rPr>
          <w:rStyle w:val="Emphasis"/>
          <w:highlight w:val="cyan"/>
        </w:rPr>
        <w:t>trade frictions</w:t>
      </w:r>
      <w:r w:rsidRPr="00E2783E">
        <w:rPr>
          <w:sz w:val="16"/>
        </w:rPr>
        <w:t xml:space="preserve"> and policy barriers. </w:t>
      </w:r>
    </w:p>
    <w:p w14:paraId="58427B5D" w14:textId="77777777" w:rsidR="00FE2DFD" w:rsidRDefault="00FE2DFD" w:rsidP="00FE2DFD">
      <w:pPr>
        <w:rPr>
          <w:sz w:val="16"/>
          <w:szCs w:val="16"/>
        </w:rPr>
      </w:pPr>
      <w:r w:rsidRPr="00E2783E">
        <w:rPr>
          <w:sz w:val="16"/>
          <w:szCs w:val="16"/>
        </w:rPr>
        <w:t>“From a longer-term perspective, trade and investments have always been the cornerstone of the U.S.-China relations,” he said, adding that despite various uncertainties, China remains the U.S.′ third-largest trading partner and largest importer.</w:t>
      </w:r>
    </w:p>
    <w:p w14:paraId="2CA591A0" w14:textId="77777777" w:rsidR="004C3E2E" w:rsidRDefault="004C3E2E" w:rsidP="00FE2DFD">
      <w:pPr>
        <w:rPr>
          <w:sz w:val="16"/>
          <w:szCs w:val="16"/>
        </w:rPr>
      </w:pPr>
    </w:p>
    <w:p w14:paraId="200CFC79" w14:textId="77777777" w:rsidR="004C3E2E" w:rsidRDefault="004C3E2E" w:rsidP="004C3E2E">
      <w:pPr>
        <w:pStyle w:val="Heading4"/>
      </w:pPr>
      <w:r>
        <w:t xml:space="preserve">Trade with China is </w:t>
      </w:r>
      <w:r w:rsidRPr="00B97F8D">
        <w:rPr>
          <w:u w:val="single"/>
        </w:rPr>
        <w:t>stable</w:t>
      </w:r>
      <w:r>
        <w:t xml:space="preserve"> and </w:t>
      </w:r>
      <w:r w:rsidRPr="00B97F8D">
        <w:rPr>
          <w:u w:val="single"/>
        </w:rPr>
        <w:t>growing</w:t>
      </w:r>
      <w:r>
        <w:t xml:space="preserve">. </w:t>
      </w:r>
    </w:p>
    <w:p w14:paraId="2D3E821A" w14:textId="77777777" w:rsidR="004C3E2E" w:rsidRPr="00A47AA4" w:rsidRDefault="004C3E2E" w:rsidP="004C3E2E">
      <w:r w:rsidRPr="00A47AA4">
        <w:rPr>
          <w:rStyle w:val="Style13ptBold"/>
        </w:rPr>
        <w:t>Bremmer 22</w:t>
      </w:r>
      <w:r>
        <w:t xml:space="preserve">---Ian Bremmer is President of Eurasia Group. He is a political scientist, author, and entrepreneur focused on global political risk. (“Globalization Isn’t Dead”, Foreign Affairs, 10-25-22, </w:t>
      </w:r>
      <w:r w:rsidRPr="00A47AA4">
        <w:t>https://www.foreignaffairs.com/world/globalization-isnt-dead</w:t>
      </w:r>
      <w:r>
        <w:t>)//AN</w:t>
      </w:r>
    </w:p>
    <w:p w14:paraId="5211F89C" w14:textId="77777777" w:rsidR="004C3E2E" w:rsidRPr="00A47AA4" w:rsidRDefault="004C3E2E" w:rsidP="004C3E2E">
      <w:pPr>
        <w:rPr>
          <w:rStyle w:val="StyleUnderline"/>
        </w:rPr>
      </w:pPr>
      <w:r w:rsidRPr="00327F57">
        <w:rPr>
          <w:rStyle w:val="StyleUnderline"/>
          <w:highlight w:val="cyan"/>
        </w:rPr>
        <w:t xml:space="preserve">DECOUPLED, </w:t>
      </w:r>
      <w:r w:rsidRPr="00327F57">
        <w:rPr>
          <w:rStyle w:val="Emphasis"/>
          <w:highlight w:val="cyan"/>
        </w:rPr>
        <w:t>NOT DIVORCED</w:t>
      </w:r>
    </w:p>
    <w:p w14:paraId="167B585C" w14:textId="77777777" w:rsidR="004C3E2E" w:rsidRPr="004C3E2E" w:rsidRDefault="004C3E2E" w:rsidP="004C3E2E">
      <w:pPr>
        <w:rPr>
          <w:sz w:val="16"/>
          <w:szCs w:val="16"/>
        </w:rPr>
      </w:pPr>
      <w:r w:rsidRPr="004C3E2E">
        <w:rPr>
          <w:sz w:val="16"/>
          <w:szCs w:val="16"/>
        </w:rPr>
        <w:t>To be sure, parts of the world are decoupling, but only some parts and only to some extent. Advanced industrial democracies are forcibly decoupling from Russia in a way that is near total and likely permanent. Western multinational companies have closed nearly all their businesses in Russia and liquidated their holdings. Russian oligarchs have been sanctioned and their assets have been frozen. Most Russian banks have been banished from SWIFT, the global payments system, and even Russia’s central bank reserves have been seized. The developed world is halting its purchases of Russian energy and blocking Russia’s access to advanced manufactured goods and critical components.</w:t>
      </w:r>
    </w:p>
    <w:p w14:paraId="14F9732D" w14:textId="77777777" w:rsidR="004C3E2E" w:rsidRPr="004C3E2E" w:rsidRDefault="004C3E2E" w:rsidP="004C3E2E">
      <w:pPr>
        <w:rPr>
          <w:sz w:val="16"/>
          <w:szCs w:val="16"/>
        </w:rPr>
      </w:pPr>
      <w:r w:rsidRPr="004C3E2E">
        <w:rPr>
          <w:sz w:val="16"/>
          <w:szCs w:val="16"/>
        </w:rPr>
        <w:t>This decoupling will have dire implications for Russia’s economic, military, and geopolitical standing. But Russia is hardly being cut off from the entire world. Although the country accounts for a minuscule share of world GDP, its natural resources are too valuable for it to be cut off entirely from the global economy. China and India have already increased their purchases of Russian oil from a combined 1.7 million barrels per day in June 2021 to nearly 2.8 million barrels per day in June 2022, and at a discount. Developing countries still rely on Russian grain and fertilizer, and many regular and irregular armies continue to use Russian weapons and mercenaries. Much of the world will continue to do business with Russia.</w:t>
      </w:r>
    </w:p>
    <w:p w14:paraId="40C45034" w14:textId="77777777" w:rsidR="004C3E2E" w:rsidRPr="00A47AA4" w:rsidRDefault="004C3E2E" w:rsidP="004C3E2E">
      <w:pPr>
        <w:rPr>
          <w:rStyle w:val="StyleUnderline"/>
        </w:rPr>
      </w:pPr>
      <w:r w:rsidRPr="00327F57">
        <w:rPr>
          <w:rStyle w:val="StyleUnderline"/>
          <w:highlight w:val="cyan"/>
        </w:rPr>
        <w:t>The U</w:t>
      </w:r>
      <w:r w:rsidRPr="00A47AA4">
        <w:rPr>
          <w:rStyle w:val="StyleUnderline"/>
        </w:rPr>
        <w:t xml:space="preserve">nited </w:t>
      </w:r>
      <w:r w:rsidRPr="00327F57">
        <w:rPr>
          <w:rStyle w:val="StyleUnderline"/>
          <w:highlight w:val="cyan"/>
        </w:rPr>
        <w:t>S</w:t>
      </w:r>
      <w:r w:rsidRPr="00A47AA4">
        <w:rPr>
          <w:rStyle w:val="StyleUnderline"/>
        </w:rPr>
        <w:t xml:space="preserve">tates </w:t>
      </w:r>
      <w:r w:rsidRPr="00327F57">
        <w:rPr>
          <w:rStyle w:val="StyleUnderline"/>
          <w:highlight w:val="cyan"/>
        </w:rPr>
        <w:t>and China</w:t>
      </w:r>
      <w:r w:rsidRPr="004C3E2E">
        <w:rPr>
          <w:sz w:val="16"/>
        </w:rPr>
        <w:t xml:space="preserve">, meanwhile, </w:t>
      </w:r>
      <w:r w:rsidRPr="00A47AA4">
        <w:rPr>
          <w:rStyle w:val="StyleUnderline"/>
        </w:rPr>
        <w:t xml:space="preserve">are </w:t>
      </w:r>
      <w:r w:rsidRPr="0074699F">
        <w:rPr>
          <w:rStyle w:val="Emphasis"/>
        </w:rPr>
        <w:t>locked in</w:t>
      </w:r>
      <w:r w:rsidRPr="00A47AA4">
        <w:rPr>
          <w:rStyle w:val="StyleUnderline"/>
        </w:rPr>
        <w:t xml:space="preserve"> an intensifying </w:t>
      </w:r>
      <w:r w:rsidRPr="0074699F">
        <w:rPr>
          <w:rStyle w:val="Emphasis"/>
        </w:rPr>
        <w:t>geopolitical competition</w:t>
      </w:r>
      <w:r w:rsidRPr="00A47AA4">
        <w:rPr>
          <w:rStyle w:val="StyleUnderline"/>
        </w:rPr>
        <w:t xml:space="preserve"> that has led them </w:t>
      </w:r>
      <w:r w:rsidRPr="00327F57">
        <w:rPr>
          <w:rStyle w:val="StyleUnderline"/>
          <w:highlight w:val="cyan"/>
        </w:rPr>
        <w:t xml:space="preserve">to </w:t>
      </w:r>
      <w:r w:rsidRPr="00327F57">
        <w:rPr>
          <w:rStyle w:val="Emphasis"/>
          <w:highlight w:val="cyan"/>
        </w:rPr>
        <w:t>decouple</w:t>
      </w:r>
      <w:r w:rsidRPr="00327F57">
        <w:rPr>
          <w:rStyle w:val="StyleUnderline"/>
          <w:highlight w:val="cyan"/>
        </w:rPr>
        <w:t xml:space="preserve"> in areas</w:t>
      </w:r>
      <w:r w:rsidRPr="004C3E2E">
        <w:rPr>
          <w:sz w:val="16"/>
        </w:rPr>
        <w:t xml:space="preserve"> perceived to be </w:t>
      </w:r>
      <w:r w:rsidRPr="00327F57">
        <w:rPr>
          <w:rStyle w:val="StyleUnderline"/>
          <w:highlight w:val="cyan"/>
        </w:rPr>
        <w:t>of national security</w:t>
      </w:r>
      <w:r w:rsidRPr="00327F57">
        <w:rPr>
          <w:sz w:val="16"/>
          <w:highlight w:val="cyan"/>
        </w:rPr>
        <w:t xml:space="preserve"> </w:t>
      </w:r>
      <w:r w:rsidRPr="004C3E2E">
        <w:rPr>
          <w:sz w:val="16"/>
        </w:rPr>
        <w:t xml:space="preserve">importance. </w:t>
      </w:r>
      <w:r w:rsidRPr="0074699F">
        <w:rPr>
          <w:rStyle w:val="StyleUnderline"/>
        </w:rPr>
        <w:t>These areas encompass</w:t>
      </w:r>
      <w:r w:rsidRPr="004C3E2E">
        <w:rPr>
          <w:sz w:val="16"/>
        </w:rPr>
        <w:t xml:space="preserve"> an ever-growing number of </w:t>
      </w:r>
      <w:r w:rsidRPr="0074699F">
        <w:rPr>
          <w:rStyle w:val="StyleUnderline"/>
        </w:rPr>
        <w:t>“</w:t>
      </w:r>
      <w:r w:rsidRPr="0074699F">
        <w:rPr>
          <w:rStyle w:val="Emphasis"/>
        </w:rPr>
        <w:t>strategic” sectors</w:t>
      </w:r>
      <w:r w:rsidRPr="004C3E2E">
        <w:rPr>
          <w:sz w:val="16"/>
        </w:rPr>
        <w:t>—from dual-use technologies such as semiconductors to renewable energy to social media and other information industries—</w:t>
      </w:r>
      <w:r w:rsidRPr="00A47AA4">
        <w:rPr>
          <w:rStyle w:val="StyleUnderline"/>
        </w:rPr>
        <w:t>that are</w:t>
      </w:r>
      <w:r w:rsidRPr="004C3E2E">
        <w:rPr>
          <w:sz w:val="16"/>
        </w:rPr>
        <w:t xml:space="preserve"> now </w:t>
      </w:r>
      <w:r w:rsidRPr="0074699F">
        <w:rPr>
          <w:rStyle w:val="Emphasis"/>
        </w:rPr>
        <w:t>off-limits</w:t>
      </w:r>
      <w:r w:rsidRPr="00A47AA4">
        <w:rPr>
          <w:rStyle w:val="StyleUnderline"/>
        </w:rPr>
        <w:t xml:space="preserve"> for foreign trade and investment.</w:t>
      </w:r>
    </w:p>
    <w:p w14:paraId="46459FF9" w14:textId="77777777" w:rsidR="004C3E2E" w:rsidRPr="004C3E2E" w:rsidRDefault="004C3E2E" w:rsidP="004C3E2E">
      <w:pPr>
        <w:rPr>
          <w:sz w:val="16"/>
        </w:rPr>
      </w:pPr>
      <w:r w:rsidRPr="00327F57">
        <w:rPr>
          <w:rStyle w:val="StyleUnderline"/>
          <w:highlight w:val="cyan"/>
        </w:rPr>
        <w:t xml:space="preserve">But this partial decoupling can </w:t>
      </w:r>
      <w:r w:rsidRPr="00327F57">
        <w:rPr>
          <w:rStyle w:val="Emphasis"/>
          <w:highlight w:val="cyan"/>
        </w:rPr>
        <w:t>only go so far</w:t>
      </w:r>
      <w:r w:rsidRPr="004C3E2E">
        <w:rPr>
          <w:sz w:val="16"/>
        </w:rPr>
        <w:t xml:space="preserve"> because </w:t>
      </w:r>
      <w:r w:rsidRPr="00A47AA4">
        <w:rPr>
          <w:rStyle w:val="StyleUnderline"/>
        </w:rPr>
        <w:t xml:space="preserve">the U.S. and Chinese </w:t>
      </w:r>
      <w:r w:rsidRPr="00327F57">
        <w:rPr>
          <w:rStyle w:val="StyleUnderline"/>
          <w:highlight w:val="cyan"/>
        </w:rPr>
        <w:t>economies are</w:t>
      </w:r>
      <w:r w:rsidRPr="00A47AA4">
        <w:rPr>
          <w:rStyle w:val="StyleUnderline"/>
        </w:rPr>
        <w:t xml:space="preserve"> so </w:t>
      </w:r>
      <w:r w:rsidRPr="00327F57">
        <w:rPr>
          <w:rStyle w:val="Emphasis"/>
          <w:highlight w:val="cyan"/>
        </w:rPr>
        <w:t>interdependent</w:t>
      </w:r>
      <w:r w:rsidRPr="00A47AA4">
        <w:rPr>
          <w:rStyle w:val="StyleUnderline"/>
        </w:rPr>
        <w:t xml:space="preserve"> that </w:t>
      </w:r>
      <w:r w:rsidRPr="00327F57">
        <w:rPr>
          <w:rStyle w:val="StyleUnderline"/>
          <w:highlight w:val="cyan"/>
        </w:rPr>
        <w:t xml:space="preserve">a full divorce would be </w:t>
      </w:r>
      <w:r w:rsidRPr="00327F57">
        <w:rPr>
          <w:rStyle w:val="Emphasis"/>
          <w:highlight w:val="cyan"/>
        </w:rPr>
        <w:t>ruinous</w:t>
      </w:r>
      <w:r w:rsidRPr="004C3E2E">
        <w:rPr>
          <w:sz w:val="16"/>
        </w:rPr>
        <w:t xml:space="preserve"> for both countries and for the world. </w:t>
      </w:r>
      <w:r w:rsidRPr="0074699F">
        <w:rPr>
          <w:rStyle w:val="StyleUnderline"/>
        </w:rPr>
        <w:t xml:space="preserve">The </w:t>
      </w:r>
      <w:r w:rsidRPr="00327F57">
        <w:rPr>
          <w:rStyle w:val="StyleUnderline"/>
          <w:highlight w:val="cyan"/>
        </w:rPr>
        <w:t>U.S. and Chinese business</w:t>
      </w:r>
      <w:r w:rsidRPr="00A47AA4">
        <w:rPr>
          <w:rStyle w:val="StyleUnderline"/>
        </w:rPr>
        <w:t xml:space="preserve"> </w:t>
      </w:r>
      <w:r w:rsidRPr="0074699F">
        <w:rPr>
          <w:rStyle w:val="StyleUnderline"/>
        </w:rPr>
        <w:t xml:space="preserve">communities </w:t>
      </w:r>
      <w:r w:rsidRPr="00327F57">
        <w:rPr>
          <w:rStyle w:val="StyleUnderline"/>
          <w:highlight w:val="cyan"/>
        </w:rPr>
        <w:t xml:space="preserve">want to do </w:t>
      </w:r>
      <w:r w:rsidRPr="00327F57">
        <w:rPr>
          <w:rStyle w:val="Emphasis"/>
          <w:highlight w:val="cyan"/>
        </w:rPr>
        <w:t>more, not less</w:t>
      </w:r>
      <w:r w:rsidRPr="00327F57">
        <w:rPr>
          <w:rStyle w:val="StyleUnderline"/>
          <w:highlight w:val="cyan"/>
        </w:rPr>
        <w:t>, business with each other</w:t>
      </w:r>
      <w:r w:rsidRPr="004C3E2E">
        <w:rPr>
          <w:sz w:val="16"/>
        </w:rPr>
        <w:t xml:space="preserve">. Likewise, </w:t>
      </w:r>
      <w:r w:rsidRPr="00A47AA4">
        <w:rPr>
          <w:rStyle w:val="StyleUnderline"/>
        </w:rPr>
        <w:t xml:space="preserve">most other </w:t>
      </w:r>
      <w:r w:rsidRPr="00327F57">
        <w:rPr>
          <w:rStyle w:val="StyleUnderline"/>
          <w:highlight w:val="cyan"/>
        </w:rPr>
        <w:t>countries</w:t>
      </w:r>
      <w:r w:rsidRPr="004C3E2E">
        <w:rPr>
          <w:sz w:val="16"/>
        </w:rPr>
        <w:t>—including the United States’ closest allies in Asia and Europe, which are just as wary of China’s rise—</w:t>
      </w:r>
      <w:r w:rsidRPr="00327F57">
        <w:rPr>
          <w:rStyle w:val="StyleUnderline"/>
          <w:highlight w:val="cyan"/>
        </w:rPr>
        <w:t xml:space="preserve">have </w:t>
      </w:r>
      <w:r w:rsidRPr="00327F57">
        <w:rPr>
          <w:rStyle w:val="Emphasis"/>
          <w:highlight w:val="cyan"/>
        </w:rPr>
        <w:t>no interest</w:t>
      </w:r>
      <w:r w:rsidRPr="00327F57">
        <w:rPr>
          <w:rStyle w:val="StyleUnderline"/>
          <w:highlight w:val="cyan"/>
        </w:rPr>
        <w:t xml:space="preserve"> in mutually</w:t>
      </w:r>
      <w:r w:rsidRPr="004C3E2E">
        <w:rPr>
          <w:sz w:val="16"/>
        </w:rPr>
        <w:t xml:space="preserve"> (and globally) </w:t>
      </w:r>
      <w:r w:rsidRPr="00327F57">
        <w:rPr>
          <w:rStyle w:val="StyleUnderline"/>
          <w:highlight w:val="cyan"/>
        </w:rPr>
        <w:t>assured economic</w:t>
      </w:r>
      <w:r w:rsidRPr="00A47AA4">
        <w:rPr>
          <w:rStyle w:val="StyleUnderline"/>
        </w:rPr>
        <w:t xml:space="preserve"> </w:t>
      </w:r>
      <w:r w:rsidRPr="00327F57">
        <w:rPr>
          <w:rStyle w:val="Emphasis"/>
          <w:highlight w:val="cyan"/>
        </w:rPr>
        <w:t>destruction</w:t>
      </w:r>
      <w:r w:rsidRPr="004C3E2E">
        <w:rPr>
          <w:sz w:val="16"/>
        </w:rPr>
        <w:t xml:space="preserve"> and are therefore ramping up investment in and exposure to both the U.S. and Chinese economies. </w:t>
      </w:r>
    </w:p>
    <w:p w14:paraId="7816FF6D" w14:textId="77777777" w:rsidR="004C3E2E" w:rsidRPr="004C3E2E" w:rsidRDefault="004C3E2E" w:rsidP="004C3E2E">
      <w:pPr>
        <w:rPr>
          <w:sz w:val="16"/>
        </w:rPr>
      </w:pPr>
      <w:r w:rsidRPr="00327F57">
        <w:rPr>
          <w:rStyle w:val="StyleUnderline"/>
          <w:highlight w:val="cyan"/>
        </w:rPr>
        <w:t>Despite tensions</w:t>
      </w:r>
      <w:r w:rsidRPr="004C3E2E">
        <w:rPr>
          <w:sz w:val="16"/>
        </w:rPr>
        <w:t xml:space="preserve">, trade wars, </w:t>
      </w:r>
      <w:r w:rsidRPr="00327F57">
        <w:rPr>
          <w:rStyle w:val="StyleUnderline"/>
          <w:highlight w:val="cyan"/>
        </w:rPr>
        <w:t>and</w:t>
      </w:r>
      <w:r w:rsidRPr="008F2A02">
        <w:rPr>
          <w:rStyle w:val="StyleUnderline"/>
        </w:rPr>
        <w:t xml:space="preserve"> pandemic </w:t>
      </w:r>
      <w:r w:rsidRPr="00327F57">
        <w:rPr>
          <w:rStyle w:val="StyleUnderline"/>
          <w:highlight w:val="cyan"/>
        </w:rPr>
        <w:t>disruptions</w:t>
      </w:r>
      <w:r w:rsidRPr="008F2A02">
        <w:rPr>
          <w:rStyle w:val="StyleUnderline"/>
        </w:rPr>
        <w:t xml:space="preserve">, </w:t>
      </w:r>
      <w:r w:rsidRPr="0074699F">
        <w:rPr>
          <w:rStyle w:val="Emphasis"/>
        </w:rPr>
        <w:t xml:space="preserve">bilateral </w:t>
      </w:r>
      <w:r w:rsidRPr="00327F57">
        <w:rPr>
          <w:rStyle w:val="Emphasis"/>
          <w:highlight w:val="cyan"/>
        </w:rPr>
        <w:t>trade</w:t>
      </w:r>
      <w:r w:rsidRPr="00327F57">
        <w:rPr>
          <w:rStyle w:val="StyleUnderline"/>
          <w:highlight w:val="cyan"/>
        </w:rPr>
        <w:t xml:space="preserve"> between the U</w:t>
      </w:r>
      <w:r w:rsidRPr="008F2A02">
        <w:rPr>
          <w:rStyle w:val="StyleUnderline"/>
        </w:rPr>
        <w:t xml:space="preserve">nited </w:t>
      </w:r>
      <w:r w:rsidRPr="00327F57">
        <w:rPr>
          <w:rStyle w:val="StyleUnderline"/>
          <w:highlight w:val="cyan"/>
        </w:rPr>
        <w:t>S</w:t>
      </w:r>
      <w:r w:rsidRPr="008F2A02">
        <w:rPr>
          <w:rStyle w:val="StyleUnderline"/>
        </w:rPr>
        <w:t xml:space="preserve">tates </w:t>
      </w:r>
      <w:r w:rsidRPr="00327F57">
        <w:rPr>
          <w:rStyle w:val="StyleUnderline"/>
          <w:highlight w:val="cyan"/>
        </w:rPr>
        <w:t xml:space="preserve">and China has continued to </w:t>
      </w:r>
      <w:r w:rsidRPr="00327F57">
        <w:rPr>
          <w:rStyle w:val="Emphasis"/>
          <w:highlight w:val="cyan"/>
        </w:rPr>
        <w:t>grow</w:t>
      </w:r>
      <w:r w:rsidRPr="004C3E2E">
        <w:rPr>
          <w:sz w:val="16"/>
        </w:rPr>
        <w:t xml:space="preserve">. Two-way </w:t>
      </w:r>
      <w:r w:rsidRPr="00327F57">
        <w:rPr>
          <w:rStyle w:val="StyleUnderline"/>
          <w:highlight w:val="cyan"/>
        </w:rPr>
        <w:t>goods</w:t>
      </w:r>
      <w:r w:rsidRPr="008F2A02">
        <w:rPr>
          <w:rStyle w:val="StyleUnderline"/>
        </w:rPr>
        <w:t xml:space="preserve"> </w:t>
      </w:r>
      <w:r w:rsidRPr="00327F57">
        <w:rPr>
          <w:rStyle w:val="StyleUnderline"/>
          <w:highlight w:val="cyan"/>
        </w:rPr>
        <w:t>trade stood at $657 billion</w:t>
      </w:r>
      <w:r w:rsidRPr="008F2A02">
        <w:rPr>
          <w:rStyle w:val="StyleUnderline"/>
        </w:rPr>
        <w:t xml:space="preserve"> in 2021</w:t>
      </w:r>
      <w:r w:rsidRPr="004C3E2E">
        <w:rPr>
          <w:sz w:val="16"/>
        </w:rPr>
        <w:t xml:space="preserve">, up from $557 billion in 2019, and this year’s figure will almost surely surpass the record of $659 billion set in 2018. </w:t>
      </w:r>
      <w:r w:rsidRPr="008F2A02">
        <w:rPr>
          <w:rStyle w:val="StyleUnderline"/>
        </w:rPr>
        <w:t xml:space="preserve">The United States is still China’s largest goods </w:t>
      </w:r>
      <w:r w:rsidRPr="0074699F">
        <w:rPr>
          <w:rStyle w:val="Emphasis"/>
        </w:rPr>
        <w:t>trading partner</w:t>
      </w:r>
      <w:r w:rsidRPr="008F2A02">
        <w:rPr>
          <w:rStyle w:val="StyleUnderline"/>
        </w:rPr>
        <w:t xml:space="preserve"> and </w:t>
      </w:r>
      <w:r w:rsidRPr="0074699F">
        <w:rPr>
          <w:rStyle w:val="Emphasis"/>
        </w:rPr>
        <w:t>export market</w:t>
      </w:r>
      <w:r w:rsidRPr="004C3E2E">
        <w:rPr>
          <w:sz w:val="16"/>
        </w:rPr>
        <w:t xml:space="preserve">, and </w:t>
      </w:r>
      <w:r w:rsidRPr="008F2A02">
        <w:rPr>
          <w:rStyle w:val="StyleUnderline"/>
        </w:rPr>
        <w:t>China is still the</w:t>
      </w:r>
      <w:r w:rsidRPr="004C3E2E">
        <w:rPr>
          <w:sz w:val="16"/>
        </w:rPr>
        <w:t xml:space="preserve"> United States’ largest goods trading partner, its </w:t>
      </w:r>
      <w:r w:rsidRPr="008F2A02">
        <w:rPr>
          <w:rStyle w:val="StyleUnderline"/>
        </w:rPr>
        <w:t xml:space="preserve">largest </w:t>
      </w:r>
      <w:r w:rsidRPr="0074699F">
        <w:rPr>
          <w:rStyle w:val="Emphasis"/>
        </w:rPr>
        <w:t>supplier</w:t>
      </w:r>
      <w:r w:rsidRPr="008F2A02">
        <w:rPr>
          <w:rStyle w:val="StyleUnderline"/>
        </w:rPr>
        <w:t xml:space="preserve"> of </w:t>
      </w:r>
      <w:r w:rsidRPr="0074699F">
        <w:rPr>
          <w:rStyle w:val="Emphasis"/>
        </w:rPr>
        <w:t>imported goods</w:t>
      </w:r>
      <w:r w:rsidRPr="004C3E2E">
        <w:rPr>
          <w:sz w:val="16"/>
        </w:rPr>
        <w:t>, and its third-largest export market.</w:t>
      </w:r>
    </w:p>
    <w:p w14:paraId="2551EEFC" w14:textId="77777777" w:rsidR="004C3E2E" w:rsidRPr="004C3E2E" w:rsidRDefault="004C3E2E" w:rsidP="004C3E2E">
      <w:pPr>
        <w:rPr>
          <w:sz w:val="16"/>
        </w:rPr>
      </w:pPr>
      <w:r w:rsidRPr="0074699F">
        <w:rPr>
          <w:rStyle w:val="Emphasis"/>
        </w:rPr>
        <w:t>Investment</w:t>
      </w:r>
      <w:r w:rsidRPr="008F2A02">
        <w:rPr>
          <w:rStyle w:val="StyleUnderline"/>
        </w:rPr>
        <w:t xml:space="preserve"> has also </w:t>
      </w:r>
      <w:r w:rsidRPr="0074699F">
        <w:rPr>
          <w:rStyle w:val="Emphasis"/>
        </w:rPr>
        <w:t>remained strong</w:t>
      </w:r>
      <w:r w:rsidRPr="004C3E2E">
        <w:rPr>
          <w:sz w:val="16"/>
        </w:rPr>
        <w:t>. Although Western corporations are more worried about the risk of investing in China than they were in the past, they show few signs of backing off. Foreign direct investment into China reached a record high last year, and a recent survey by the American Chamber of Commerce in China found that 83 percent of American manufacturers operating there have no plans to move out. Only three percent intended to “reshore” production to the United States and 60 percent planned to increase their investment in China. U.S. imports of intermediate and final manufactured goods continue to grow faster than U.S. manufacturing output, indicating that no net reshoring has occurred so far.</w:t>
      </w:r>
    </w:p>
    <w:p w14:paraId="534A1316" w14:textId="77777777" w:rsidR="004C3E2E" w:rsidRPr="00F9574A" w:rsidRDefault="004C3E2E" w:rsidP="004C3E2E">
      <w:pPr>
        <w:rPr>
          <w:sz w:val="20"/>
          <w:u w:val="single"/>
        </w:rPr>
      </w:pPr>
      <w:r w:rsidRPr="004C3E2E">
        <w:rPr>
          <w:sz w:val="16"/>
        </w:rPr>
        <w:t xml:space="preserve">For its part, </w:t>
      </w:r>
      <w:r w:rsidRPr="00327F57">
        <w:rPr>
          <w:rStyle w:val="StyleUnderline"/>
          <w:highlight w:val="cyan"/>
        </w:rPr>
        <w:t>Beijing might like to become</w:t>
      </w:r>
      <w:r w:rsidRPr="004C3E2E">
        <w:rPr>
          <w:sz w:val="16"/>
        </w:rPr>
        <w:t xml:space="preserve"> technologically and economically </w:t>
      </w:r>
      <w:r w:rsidRPr="00327F57">
        <w:rPr>
          <w:rStyle w:val="StyleUnderline"/>
          <w:highlight w:val="cyan"/>
        </w:rPr>
        <w:t>self-reliant, but</w:t>
      </w:r>
      <w:r w:rsidRPr="00327F57">
        <w:rPr>
          <w:sz w:val="16"/>
          <w:highlight w:val="cyan"/>
        </w:rPr>
        <w:t xml:space="preserve"> </w:t>
      </w:r>
      <w:r w:rsidRPr="00327F57">
        <w:rPr>
          <w:rStyle w:val="StyleUnderline"/>
          <w:highlight w:val="cyan"/>
        </w:rPr>
        <w:t>China’s</w:t>
      </w:r>
      <w:r w:rsidRPr="008F2A02">
        <w:rPr>
          <w:rStyle w:val="StyleUnderline"/>
        </w:rPr>
        <w:t xml:space="preserve"> economic </w:t>
      </w:r>
      <w:r w:rsidRPr="00327F57">
        <w:rPr>
          <w:rStyle w:val="StyleUnderline"/>
          <w:highlight w:val="cyan"/>
        </w:rPr>
        <w:t xml:space="preserve">growth remains </w:t>
      </w:r>
      <w:r w:rsidRPr="00327F57">
        <w:rPr>
          <w:rStyle w:val="Emphasis"/>
          <w:highlight w:val="cyan"/>
        </w:rPr>
        <w:t>dependent</w:t>
      </w:r>
      <w:r w:rsidRPr="00327F57">
        <w:rPr>
          <w:rStyle w:val="StyleUnderline"/>
          <w:highlight w:val="cyan"/>
        </w:rPr>
        <w:t xml:space="preserve"> on</w:t>
      </w:r>
      <w:r w:rsidRPr="008F2A02">
        <w:rPr>
          <w:rStyle w:val="StyleUnderline"/>
        </w:rPr>
        <w:t xml:space="preserve"> </w:t>
      </w:r>
      <w:r w:rsidRPr="0074699F">
        <w:rPr>
          <w:rStyle w:val="Emphasis"/>
        </w:rPr>
        <w:t>commercial ties</w:t>
      </w:r>
      <w:r w:rsidRPr="008F2A02">
        <w:rPr>
          <w:rStyle w:val="StyleUnderline"/>
        </w:rPr>
        <w:t xml:space="preserve"> with </w:t>
      </w:r>
      <w:r w:rsidRPr="00327F57">
        <w:rPr>
          <w:rStyle w:val="StyleUnderline"/>
          <w:highlight w:val="cyan"/>
        </w:rPr>
        <w:t>the West</w:t>
      </w:r>
      <w:r w:rsidRPr="004C3E2E">
        <w:rPr>
          <w:sz w:val="16"/>
        </w:rPr>
        <w:t xml:space="preserve">. Together, the United States, the European Union, and Japan buy nearly 40 percent of China’s exports—a share that has barely budged in the last decade. Moreover, </w:t>
      </w:r>
      <w:r w:rsidRPr="0074699F">
        <w:rPr>
          <w:rStyle w:val="Emphasis"/>
        </w:rPr>
        <w:t>China lacks</w:t>
      </w:r>
      <w:r w:rsidRPr="008F2A02">
        <w:rPr>
          <w:rStyle w:val="StyleUnderline"/>
        </w:rPr>
        <w:t xml:space="preserve"> the ability to produce cutting-edge </w:t>
      </w:r>
      <w:r w:rsidRPr="0074699F">
        <w:rPr>
          <w:rStyle w:val="Emphasis"/>
        </w:rPr>
        <w:t>semiconductors</w:t>
      </w:r>
      <w:r w:rsidRPr="004C3E2E">
        <w:rPr>
          <w:sz w:val="16"/>
        </w:rPr>
        <w:t xml:space="preserve"> indigenously, </w:t>
      </w:r>
      <w:r w:rsidRPr="008F2A02">
        <w:rPr>
          <w:rStyle w:val="StyleUnderline"/>
        </w:rPr>
        <w:t xml:space="preserve">and U.S. export controls and investment restrictions ensure that it will </w:t>
      </w:r>
      <w:r w:rsidRPr="0074699F">
        <w:rPr>
          <w:rStyle w:val="Emphasis"/>
        </w:rPr>
        <w:t>remain unable</w:t>
      </w:r>
      <w:r w:rsidRPr="008F2A02">
        <w:rPr>
          <w:rStyle w:val="StyleUnderline"/>
        </w:rPr>
        <w:t xml:space="preserve"> to</w:t>
      </w:r>
      <w:r w:rsidRPr="004C3E2E">
        <w:rPr>
          <w:sz w:val="16"/>
        </w:rPr>
        <w:t xml:space="preserve"> produce them </w:t>
      </w:r>
      <w:r w:rsidRPr="008F2A02">
        <w:rPr>
          <w:rStyle w:val="StyleUnderline"/>
        </w:rPr>
        <w:t>for</w:t>
      </w:r>
      <w:r w:rsidRPr="004C3E2E">
        <w:rPr>
          <w:sz w:val="16"/>
        </w:rPr>
        <w:t xml:space="preserve"> at least </w:t>
      </w:r>
      <w:r w:rsidRPr="008F2A02">
        <w:rPr>
          <w:rStyle w:val="StyleUnderline"/>
        </w:rPr>
        <w:t xml:space="preserve">the </w:t>
      </w:r>
      <w:r w:rsidRPr="0074699F">
        <w:rPr>
          <w:rStyle w:val="Emphasis"/>
        </w:rPr>
        <w:t>next decade</w:t>
      </w:r>
      <w:r w:rsidRPr="004C3E2E">
        <w:rPr>
          <w:sz w:val="16"/>
        </w:rPr>
        <w:t xml:space="preserve">. Given the importance of semiconductors for manufacturing not just consumer goods such as phones, computers, and cars but also most advanced weapons systems, </w:t>
      </w:r>
      <w:r w:rsidRPr="00327F57">
        <w:rPr>
          <w:rStyle w:val="StyleUnderline"/>
          <w:highlight w:val="cyan"/>
        </w:rPr>
        <w:t xml:space="preserve">China simply </w:t>
      </w:r>
      <w:r w:rsidRPr="00327F57">
        <w:rPr>
          <w:rStyle w:val="Emphasis"/>
          <w:highlight w:val="cyan"/>
        </w:rPr>
        <w:t>cannot afford</w:t>
      </w:r>
      <w:r w:rsidRPr="00327F57">
        <w:rPr>
          <w:rStyle w:val="StyleUnderline"/>
          <w:highlight w:val="cyan"/>
        </w:rPr>
        <w:t xml:space="preserve"> to decouple from the U</w:t>
      </w:r>
      <w:r w:rsidRPr="008F2A02">
        <w:rPr>
          <w:rStyle w:val="StyleUnderline"/>
        </w:rPr>
        <w:t xml:space="preserve">nited </w:t>
      </w:r>
      <w:r w:rsidRPr="00327F57">
        <w:rPr>
          <w:rStyle w:val="StyleUnderline"/>
          <w:highlight w:val="cyan"/>
        </w:rPr>
        <w:t>S</w:t>
      </w:r>
      <w:r w:rsidRPr="008F2A02">
        <w:rPr>
          <w:rStyle w:val="StyleUnderline"/>
        </w:rPr>
        <w:t>tates and its allies.</w:t>
      </w:r>
    </w:p>
    <w:p w14:paraId="65D10DD8" w14:textId="77777777" w:rsidR="004C3E2E" w:rsidRDefault="004C3E2E" w:rsidP="00FE2DFD">
      <w:pPr>
        <w:rPr>
          <w:sz w:val="16"/>
          <w:szCs w:val="16"/>
        </w:rPr>
      </w:pPr>
    </w:p>
    <w:p w14:paraId="1913B5EA" w14:textId="77777777" w:rsidR="004C3E2E" w:rsidRDefault="004C3E2E" w:rsidP="00FE2DFD">
      <w:pPr>
        <w:rPr>
          <w:sz w:val="16"/>
          <w:szCs w:val="16"/>
        </w:rPr>
      </w:pPr>
    </w:p>
    <w:p w14:paraId="5DAE150F" w14:textId="77777777" w:rsidR="004C3E2E" w:rsidRDefault="004C3E2E" w:rsidP="00FE2DFD">
      <w:pPr>
        <w:rPr>
          <w:sz w:val="16"/>
          <w:szCs w:val="16"/>
        </w:rPr>
      </w:pPr>
    </w:p>
    <w:p w14:paraId="1E6DA3D3" w14:textId="28004D7D" w:rsidR="004C3E2E" w:rsidRDefault="004C3E2E" w:rsidP="004C3E2E">
      <w:pPr>
        <w:pStyle w:val="Heading4"/>
      </w:pPr>
      <w:r>
        <w:t>No trade war now---current tariffs are priced in and Biden wants stability.</w:t>
      </w:r>
    </w:p>
    <w:p w14:paraId="6F32A3CD" w14:textId="77777777" w:rsidR="004C3E2E" w:rsidRPr="00CE43E1" w:rsidRDefault="004C3E2E" w:rsidP="004C3E2E">
      <w:r w:rsidRPr="00CE43E1">
        <w:rPr>
          <w:rStyle w:val="Style13ptBold"/>
        </w:rPr>
        <w:t>Wang 5/16</w:t>
      </w:r>
      <w:r>
        <w:t xml:space="preserve"> [You; 5-</w:t>
      </w:r>
      <w:r w:rsidRPr="00CE43E1">
        <w:t xml:space="preserve">16-2024; Ph.D. candidate in School of International Studies/Academy of Overseas Chinese Studies at Jinan University, Guangzhou, China. She also works as research fellow in </w:t>
      </w:r>
      <w:proofErr w:type="spellStart"/>
      <w:r w:rsidRPr="00CE43E1">
        <w:t>Intellisia</w:t>
      </w:r>
      <w:proofErr w:type="spellEnd"/>
      <w:r w:rsidRPr="00CE43E1">
        <w:t xml:space="preserve"> Institute, in charge of Center for Global Policy Studies; "No China-US Trade War This Year, But Uncertainty Ahead in 2025"; </w:t>
      </w:r>
      <w:r>
        <w:t>The Diplomat</w:t>
      </w:r>
      <w:r w:rsidRPr="00CE43E1">
        <w:t>; https://thediplomat.com/2024/05/no-china-us-trade-war-this-year-but-uncertainty-ahead-in-2025/; accessed 7-8-2024; Lowell-EL]</w:t>
      </w:r>
    </w:p>
    <w:p w14:paraId="4249D603" w14:textId="660ADF8F" w:rsidR="004C3E2E" w:rsidRPr="00742729" w:rsidRDefault="004C3E2E" w:rsidP="004C3E2E">
      <w:pPr>
        <w:rPr>
          <w:u w:val="single"/>
        </w:rPr>
      </w:pPr>
      <w:r w:rsidRPr="00327F57">
        <w:rPr>
          <w:highlight w:val="cyan"/>
          <w:u w:val="single"/>
        </w:rPr>
        <w:t>On May 14</w:t>
      </w:r>
      <w:r w:rsidRPr="004C3E2E">
        <w:rPr>
          <w:sz w:val="16"/>
        </w:rPr>
        <w:t>, U.S. Trade Representative Katherine Tai </w:t>
      </w:r>
      <w:r w:rsidRPr="004C10F2">
        <w:rPr>
          <w:sz w:val="16"/>
        </w:rPr>
        <w:t>released</w:t>
      </w:r>
      <w:r w:rsidRPr="004C3E2E">
        <w:rPr>
          <w:sz w:val="16"/>
        </w:rPr>
        <w:t xml:space="preserve"> a review report on the Section 301 tariffs imposed on China and issued a statement indicating that President Joe </w:t>
      </w:r>
      <w:r w:rsidRPr="00327F57">
        <w:rPr>
          <w:highlight w:val="cyan"/>
          <w:u w:val="single"/>
        </w:rPr>
        <w:t>Biden</w:t>
      </w:r>
      <w:r w:rsidRPr="004C3E2E">
        <w:rPr>
          <w:sz w:val="16"/>
        </w:rPr>
        <w:t xml:space="preserve"> had directed her to take further action. This includes </w:t>
      </w:r>
      <w:r w:rsidRPr="00327F57">
        <w:rPr>
          <w:highlight w:val="cyan"/>
          <w:u w:val="single"/>
        </w:rPr>
        <w:t>imposing additional tariffs</w:t>
      </w:r>
      <w:r w:rsidRPr="00742729">
        <w:rPr>
          <w:u w:val="single"/>
        </w:rPr>
        <w:t xml:space="preserve"> of 25 percent to 100 percent on strategic products from China, such as electric vehicles, solar cells, and medical supplies. Subsequently, the White House announced new tariffs on $18 billion worth of Chinese imports. </w:t>
      </w:r>
    </w:p>
    <w:p w14:paraId="25A3F92C" w14:textId="77777777" w:rsidR="004C3E2E" w:rsidRPr="00742729" w:rsidRDefault="004C3E2E" w:rsidP="004C3E2E">
      <w:pPr>
        <w:rPr>
          <w:u w:val="single"/>
        </w:rPr>
      </w:pPr>
      <w:r w:rsidRPr="004C3E2E">
        <w:rPr>
          <w:sz w:val="12"/>
        </w:rPr>
        <w:t xml:space="preserve">After a period of noticeable easing, China-U.S. relations seem to be becoming tense again. </w:t>
      </w:r>
      <w:r w:rsidRPr="00327F57">
        <w:rPr>
          <w:highlight w:val="cyan"/>
          <w:u w:val="single"/>
        </w:rPr>
        <w:t>However</w:t>
      </w:r>
      <w:r w:rsidRPr="004C3E2E">
        <w:rPr>
          <w:sz w:val="12"/>
        </w:rPr>
        <w:t>,</w:t>
      </w:r>
      <w:r w:rsidRPr="00742729">
        <w:rPr>
          <w:u w:val="single"/>
        </w:rPr>
        <w:t xml:space="preserve"> given the scope and scale of these new tariffs, along with the Biden administration’s strategic considerations, </w:t>
      </w:r>
      <w:r w:rsidRPr="00327F57">
        <w:rPr>
          <w:b/>
          <w:bCs/>
          <w:highlight w:val="cyan"/>
          <w:u w:val="single"/>
        </w:rPr>
        <w:t>there is little need to worry about a new trade war</w:t>
      </w:r>
      <w:r w:rsidRPr="00327F57">
        <w:rPr>
          <w:highlight w:val="cyan"/>
          <w:u w:val="single"/>
        </w:rPr>
        <w:t xml:space="preserve"> between the U</w:t>
      </w:r>
      <w:r w:rsidRPr="00742729">
        <w:rPr>
          <w:u w:val="single"/>
        </w:rPr>
        <w:t xml:space="preserve">nited </w:t>
      </w:r>
      <w:r w:rsidRPr="00327F57">
        <w:rPr>
          <w:highlight w:val="cyan"/>
          <w:u w:val="single"/>
        </w:rPr>
        <w:t>S</w:t>
      </w:r>
      <w:r w:rsidRPr="00742729">
        <w:rPr>
          <w:u w:val="single"/>
        </w:rPr>
        <w:t xml:space="preserve">tates </w:t>
      </w:r>
      <w:r w:rsidRPr="00327F57">
        <w:rPr>
          <w:highlight w:val="cyan"/>
          <w:u w:val="single"/>
        </w:rPr>
        <w:t>and China</w:t>
      </w:r>
      <w:r w:rsidRPr="00742729">
        <w:rPr>
          <w:u w:val="single"/>
        </w:rPr>
        <w:t xml:space="preserve"> this year – even factoring in potential Chinese countermeasures</w:t>
      </w:r>
      <w:r w:rsidRPr="004C3E2E">
        <w:rPr>
          <w:sz w:val="12"/>
        </w:rPr>
        <w:t>. But next year remains uncertain.</w:t>
      </w:r>
    </w:p>
    <w:p w14:paraId="1E9ADCC9" w14:textId="60C7999E" w:rsidR="004C3E2E" w:rsidRPr="00742729" w:rsidRDefault="004C3E2E" w:rsidP="004C3E2E">
      <w:pPr>
        <w:rPr>
          <w:u w:val="single"/>
        </w:rPr>
      </w:pPr>
      <w:r w:rsidRPr="00CE43E1">
        <w:rPr>
          <w:u w:val="single"/>
        </w:rPr>
        <w:t>First</w:t>
      </w:r>
      <w:r w:rsidRPr="00742729">
        <w:rPr>
          <w:u w:val="single"/>
        </w:rPr>
        <w:t>, the newly announced tariffs have been long anticipated and involve a relatively modest total amount</w:t>
      </w:r>
      <w:r w:rsidRPr="004C3E2E">
        <w:rPr>
          <w:sz w:val="16"/>
        </w:rPr>
        <w:t xml:space="preserve">. Biden has decided to maintain existing tariffs on over $300 billion worth of Chinese goods. </w:t>
      </w:r>
      <w:r w:rsidRPr="00742729">
        <w:rPr>
          <w:u w:val="single"/>
        </w:rPr>
        <w:t>The newly added </w:t>
      </w:r>
      <w:r w:rsidRPr="004C10F2">
        <w:rPr>
          <w:sz w:val="16"/>
        </w:rPr>
        <w:t>tariffs</w:t>
      </w:r>
      <w:r w:rsidRPr="00742729">
        <w:rPr>
          <w:u w:val="single"/>
        </w:rPr>
        <w:t> </w:t>
      </w:r>
      <w:r w:rsidRPr="004C3E2E">
        <w:rPr>
          <w:sz w:val="16"/>
        </w:rPr>
        <w:t>affect goods valued at $18 billion,</w:t>
      </w:r>
      <w:r w:rsidRPr="00742729">
        <w:rPr>
          <w:u w:val="single"/>
        </w:rPr>
        <w:t xml:space="preserve"> indicating a limited impact.</w:t>
      </w:r>
    </w:p>
    <w:p w14:paraId="3614CFA8" w14:textId="77777777" w:rsidR="004C3E2E" w:rsidRPr="004C3E2E" w:rsidRDefault="004C3E2E" w:rsidP="004C3E2E">
      <w:pPr>
        <w:rPr>
          <w:sz w:val="16"/>
          <w:szCs w:val="16"/>
        </w:rPr>
      </w:pPr>
      <w:r w:rsidRPr="004C3E2E">
        <w:rPr>
          <w:sz w:val="16"/>
          <w:szCs w:val="16"/>
        </w:rPr>
        <w:t>The details of the new tariff list are significant. The tariffs cover seven categories, with four categories seeing increases to approximately 25 percent. The tariff on electric vehicles has been raised to 100 percent, and tariffs on semiconductors and certain medical products have increased to 50 percent. This indicates that Biden is strategically targeting key industries, particularly clean energy and semiconductors. </w:t>
      </w:r>
    </w:p>
    <w:p w14:paraId="576F2231" w14:textId="3D4043C9" w:rsidR="004C3E2E" w:rsidRPr="00CE43E1" w:rsidRDefault="004C3E2E" w:rsidP="004C3E2E">
      <w:pPr>
        <w:rPr>
          <w:szCs w:val="16"/>
        </w:rPr>
      </w:pPr>
      <w:r w:rsidRPr="004C3E2E">
        <w:rPr>
          <w:sz w:val="16"/>
          <w:szCs w:val="16"/>
        </w:rPr>
        <w:t>In the 2018 China-U.S. trade war, Washington imposed tariffs ranging from 10 percent to 25 percent on four batches of Chinese export goods. These </w:t>
      </w:r>
      <w:r w:rsidRPr="004C10F2">
        <w:rPr>
          <w:sz w:val="16"/>
          <w:szCs w:val="16"/>
        </w:rPr>
        <w:t>tariffs</w:t>
      </w:r>
      <w:r w:rsidRPr="004C3E2E">
        <w:rPr>
          <w:sz w:val="16"/>
          <w:szCs w:val="16"/>
        </w:rPr>
        <w:t xml:space="preserve"> remain in effect, with the average tariff rate on Chinese </w:t>
      </w:r>
      <w:r w:rsidRPr="00CE43E1">
        <w:rPr>
          <w:szCs w:val="16"/>
        </w:rPr>
        <w:t xml:space="preserve">exports to the United States </w:t>
      </w:r>
      <w:r w:rsidRPr="004C3E2E">
        <w:rPr>
          <w:sz w:val="16"/>
          <w:szCs w:val="16"/>
        </w:rPr>
        <w:t>standing at 19 percent. Comparatively, the current tariff measures are more restrained both in scale and in the extent of adjustments.</w:t>
      </w:r>
      <w:r w:rsidRPr="00CE43E1">
        <w:rPr>
          <w:szCs w:val="16"/>
        </w:rPr>
        <w:t> </w:t>
      </w:r>
    </w:p>
    <w:p w14:paraId="5D7F9A8D" w14:textId="77777777" w:rsidR="004C3E2E" w:rsidRPr="004C3E2E" w:rsidRDefault="004C3E2E" w:rsidP="004C3E2E">
      <w:pPr>
        <w:rPr>
          <w:sz w:val="16"/>
        </w:rPr>
      </w:pPr>
      <w:r w:rsidRPr="00CE43E1">
        <w:rPr>
          <w:u w:val="single"/>
        </w:rPr>
        <w:t xml:space="preserve">While the previous tariffs had a broader impact, affecting a wide range of goods, </w:t>
      </w:r>
      <w:r w:rsidRPr="00327F57">
        <w:rPr>
          <w:highlight w:val="cyan"/>
          <w:u w:val="single"/>
        </w:rPr>
        <w:t>the new tariffs are more targeted</w:t>
      </w:r>
      <w:r w:rsidRPr="00CE43E1">
        <w:rPr>
          <w:u w:val="single"/>
        </w:rPr>
        <w:t>.</w:t>
      </w:r>
      <w:r w:rsidRPr="004C3E2E">
        <w:rPr>
          <w:sz w:val="16"/>
        </w:rPr>
        <w:t xml:space="preserve"> The recently announced tariffs are focused on strategic sectors, particularly clean energy and semiconductors. </w:t>
      </w:r>
      <w:r w:rsidRPr="00327F57">
        <w:rPr>
          <w:highlight w:val="cyan"/>
          <w:u w:val="single"/>
        </w:rPr>
        <w:t>This indicates a strategic</w:t>
      </w:r>
      <w:r w:rsidRPr="00CE43E1">
        <w:rPr>
          <w:u w:val="single"/>
        </w:rPr>
        <w:t xml:space="preserve"> and cautious </w:t>
      </w:r>
      <w:r w:rsidRPr="00327F57">
        <w:rPr>
          <w:highlight w:val="cyan"/>
          <w:u w:val="single"/>
        </w:rPr>
        <w:t>approach by</w:t>
      </w:r>
      <w:r w:rsidRPr="00CE43E1">
        <w:rPr>
          <w:u w:val="single"/>
        </w:rPr>
        <w:t xml:space="preserve"> the </w:t>
      </w:r>
      <w:r w:rsidRPr="00327F57">
        <w:rPr>
          <w:highlight w:val="cyan"/>
          <w:u w:val="single"/>
        </w:rPr>
        <w:t>Biden</w:t>
      </w:r>
      <w:r w:rsidRPr="00CE43E1">
        <w:rPr>
          <w:u w:val="single"/>
        </w:rPr>
        <w:t xml:space="preserve"> administration </w:t>
      </w:r>
      <w:r w:rsidRPr="00327F57">
        <w:rPr>
          <w:highlight w:val="cyan"/>
          <w:u w:val="single"/>
        </w:rPr>
        <w:t>to address</w:t>
      </w:r>
      <w:r w:rsidRPr="00CE43E1">
        <w:rPr>
          <w:u w:val="single"/>
        </w:rPr>
        <w:t xml:space="preserve"> specific national security </w:t>
      </w:r>
      <w:r w:rsidRPr="00327F57">
        <w:rPr>
          <w:highlight w:val="cyan"/>
          <w:u w:val="single"/>
        </w:rPr>
        <w:t>concerns without provoking a full-scale trade war</w:t>
      </w:r>
      <w:r w:rsidRPr="00CE43E1">
        <w:rPr>
          <w:u w:val="single"/>
        </w:rPr>
        <w:t>.</w:t>
      </w:r>
      <w:r w:rsidRPr="004C3E2E">
        <w:rPr>
          <w:sz w:val="16"/>
        </w:rPr>
        <w:t xml:space="preserve"> This more measured strategy balances the need to protect national interests with the desire to avoid unnecessary economic disruptions. </w:t>
      </w:r>
    </w:p>
    <w:p w14:paraId="0358EA85" w14:textId="77777777" w:rsidR="004C3E2E" w:rsidRPr="004C3E2E" w:rsidRDefault="004C3E2E" w:rsidP="004C3E2E">
      <w:pPr>
        <w:rPr>
          <w:sz w:val="16"/>
        </w:rPr>
      </w:pPr>
      <w:r w:rsidRPr="00CE43E1">
        <w:rPr>
          <w:u w:val="single"/>
        </w:rPr>
        <w:t>By maintaining pressure on critical sectors while limiting the overall economic impact, the Biden administration’s current tariff policy aims to safeguard U.S. interests while mitigating the risk of escalating tensions</w:t>
      </w:r>
      <w:r w:rsidRPr="004C3E2E">
        <w:rPr>
          <w:sz w:val="16"/>
        </w:rPr>
        <w:t>. Given these considerations, it is evident that the tariff strategy is designed to be less disruptive, focusing on key areas that are crucial for national security and technological leadership. This approach underscores a nuanced understanding of the complexities of international trade and the need for strategic precision in policy implementation.</w:t>
      </w:r>
    </w:p>
    <w:p w14:paraId="052994E3" w14:textId="566A9C57" w:rsidR="004C3E2E" w:rsidRPr="004C3E2E" w:rsidRDefault="004C3E2E" w:rsidP="004C3E2E">
      <w:pPr>
        <w:rPr>
          <w:sz w:val="16"/>
        </w:rPr>
      </w:pPr>
      <w:r w:rsidRPr="00CE43E1">
        <w:rPr>
          <w:u w:val="single"/>
        </w:rPr>
        <w:t>Second, these tariffs are unlikely to substantially impact Chinese exports or fuel U.S. inflation</w:t>
      </w:r>
      <w:r w:rsidRPr="004C3E2E">
        <w:rPr>
          <w:sz w:val="16"/>
        </w:rPr>
        <w:t>. New energy products, such as batteries and electric vehicles, exported from China to the United States represent a negligible share of China’s overall exports. For </w:t>
      </w:r>
      <w:r w:rsidRPr="004C10F2">
        <w:rPr>
          <w:sz w:val="16"/>
        </w:rPr>
        <w:t>instance</w:t>
      </w:r>
      <w:r w:rsidRPr="004C3E2E">
        <w:rPr>
          <w:sz w:val="16"/>
        </w:rPr>
        <w:t>, in 2023, solar cell exports to the U.S. amounted to $3.35 million, a mere 0.1 percent of China’s total solar cell exports. Similarly, solar panel exports were $13.15 million, just 0.03 percent of the total. </w:t>
      </w:r>
    </w:p>
    <w:p w14:paraId="27416E28" w14:textId="4F613832" w:rsidR="004C3E2E" w:rsidRPr="004C3E2E" w:rsidRDefault="004C3E2E" w:rsidP="004C3E2E">
      <w:pPr>
        <w:rPr>
          <w:sz w:val="16"/>
          <w:szCs w:val="16"/>
        </w:rPr>
      </w:pPr>
      <w:r w:rsidRPr="004C3E2E">
        <w:rPr>
          <w:sz w:val="16"/>
          <w:szCs w:val="16"/>
        </w:rPr>
        <w:t>China’s medical product industry might face more significant challenges from the new tariffs. In 2022, China </w:t>
      </w:r>
      <w:r w:rsidRPr="004C10F2">
        <w:rPr>
          <w:sz w:val="16"/>
          <w:szCs w:val="16"/>
        </w:rPr>
        <w:t>exported</w:t>
      </w:r>
      <w:r w:rsidRPr="004C3E2E">
        <w:rPr>
          <w:sz w:val="16"/>
          <w:szCs w:val="16"/>
        </w:rPr>
        <w:t> $30.9 billion worth of medical supplies to the U.S., accounting for about one-fifth of its total medical exports. This sector could therefore see more substantial disruptions. </w:t>
      </w:r>
    </w:p>
    <w:p w14:paraId="142BB606" w14:textId="77777777" w:rsidR="004C3E2E" w:rsidRPr="00CE43E1" w:rsidRDefault="004C3E2E" w:rsidP="004C3E2E">
      <w:pPr>
        <w:rPr>
          <w:u w:val="single"/>
        </w:rPr>
      </w:pPr>
      <w:r w:rsidRPr="004C3E2E">
        <w:rPr>
          <w:sz w:val="16"/>
        </w:rPr>
        <w:t xml:space="preserve">Overall, however, the Biden administration’s approach demonstrates a strategic focus on critical industries while mitigating the broader economic impacts. </w:t>
      </w:r>
      <w:r w:rsidRPr="00CE43E1">
        <w:rPr>
          <w:u w:val="single"/>
        </w:rPr>
        <w:t>This calculated move aims to address national security concerns without triggering extensive economic fallout.</w:t>
      </w:r>
    </w:p>
    <w:p w14:paraId="6BF2AE36" w14:textId="77777777" w:rsidR="004C3E2E" w:rsidRPr="004C3E2E" w:rsidRDefault="004C3E2E" w:rsidP="004C3E2E">
      <w:pPr>
        <w:rPr>
          <w:sz w:val="16"/>
          <w:szCs w:val="16"/>
        </w:rPr>
      </w:pPr>
      <w:r w:rsidRPr="004C3E2E">
        <w:rPr>
          <w:sz w:val="16"/>
          <w:szCs w:val="16"/>
        </w:rPr>
        <w:t>For the Biden administration, the symbolic significance of these tariffs eclipses their practical impact. The tariffs on steel and aluminum fulfill Biden’s commitment to Rust Belt voters. Additionally, the increased tariffs on new energy products reflect his administration’s pledge to protect domestic green industries. Over the past six months, senior officials from the Commerce and Treasury Departments have consistently underscored this objective, signaling the use of tariffs to address China’s “overcapacity.” This tariff initiative, long in preparation, comes as no surprise. </w:t>
      </w:r>
    </w:p>
    <w:p w14:paraId="581249FF" w14:textId="77777777" w:rsidR="004C3E2E" w:rsidRPr="004C3E2E" w:rsidRDefault="004C3E2E" w:rsidP="004C3E2E">
      <w:pPr>
        <w:rPr>
          <w:sz w:val="16"/>
          <w:szCs w:val="16"/>
        </w:rPr>
      </w:pPr>
      <w:r w:rsidRPr="004C3E2E">
        <w:rPr>
          <w:sz w:val="16"/>
          <w:szCs w:val="16"/>
        </w:rPr>
        <w:t>These new tariffs are not expected to exacerbate inflationary pressures, as the U.S. does not heavily import these goods, and some tariff increases are phased over two years. This strategic move demonstrates a calculated effort to address domestic political and economic goals without triggering significant economic disruptions. By targeting specific sectors and pacing the implementation, the administration aims to balance its national security and economic interests with broader international trade dynamics.</w:t>
      </w:r>
    </w:p>
    <w:p w14:paraId="50ADA98E" w14:textId="77777777" w:rsidR="004C3E2E" w:rsidRPr="004C3E2E" w:rsidRDefault="004C3E2E" w:rsidP="004C3E2E">
      <w:pPr>
        <w:rPr>
          <w:sz w:val="16"/>
        </w:rPr>
      </w:pPr>
      <w:r w:rsidRPr="004C3E2E">
        <w:rPr>
          <w:sz w:val="16"/>
        </w:rPr>
        <w:t xml:space="preserve">Finally, </w:t>
      </w:r>
      <w:r w:rsidRPr="00CE43E1">
        <w:rPr>
          <w:u w:val="single"/>
        </w:rPr>
        <w:t xml:space="preserve">the </w:t>
      </w:r>
      <w:r w:rsidRPr="00327F57">
        <w:rPr>
          <w:highlight w:val="cyan"/>
          <w:u w:val="single"/>
        </w:rPr>
        <w:t>China-U.S. trade tensions are unlikely to escalate</w:t>
      </w:r>
      <w:r w:rsidRPr="00CE43E1">
        <w:rPr>
          <w:u w:val="single"/>
        </w:rPr>
        <w:t xml:space="preserve"> because both sides are inclined to manage the situation to serve their domestic policy objectives</w:t>
      </w:r>
      <w:r w:rsidRPr="004C3E2E">
        <w:rPr>
          <w:sz w:val="16"/>
        </w:rPr>
        <w:t>. International observers, still recalling the intensity of the trade war during the Trump era, are understandably concerned about a sudden escalation in trade relations this year. However, it is more plausible that trade tensions will remain controlled. </w:t>
      </w:r>
    </w:p>
    <w:p w14:paraId="314E9856" w14:textId="0179EB2C" w:rsidR="004C3E2E" w:rsidRPr="004C3E2E" w:rsidRDefault="004C3E2E" w:rsidP="004C3E2E">
      <w:pPr>
        <w:rPr>
          <w:sz w:val="16"/>
        </w:rPr>
      </w:pPr>
      <w:r w:rsidRPr="00CE43E1">
        <w:rPr>
          <w:u w:val="single"/>
        </w:rPr>
        <w:t xml:space="preserve">On the U.S. side, </w:t>
      </w:r>
      <w:r w:rsidRPr="00327F57">
        <w:rPr>
          <w:b/>
          <w:bCs/>
          <w:highlight w:val="cyan"/>
          <w:u w:val="single"/>
        </w:rPr>
        <w:t>Biden needs a stable environment ahead of elections</w:t>
      </w:r>
      <w:r w:rsidRPr="00CE43E1">
        <w:rPr>
          <w:u w:val="single"/>
        </w:rPr>
        <w:t>. While Biden has frequently emphasized the need for a tough response to China’s overcapacity issues in his campaign rhetoric, a stable external environment is crucial for his re-election campaig</w:t>
      </w:r>
      <w:r w:rsidRPr="004C3E2E">
        <w:rPr>
          <w:sz w:val="16"/>
        </w:rPr>
        <w:t>n. </w:t>
      </w:r>
      <w:r w:rsidRPr="004C10F2">
        <w:rPr>
          <w:sz w:val="16"/>
        </w:rPr>
        <w:t>Key swing states</w:t>
      </w:r>
      <w:r w:rsidRPr="004C3E2E">
        <w:rPr>
          <w:sz w:val="16"/>
        </w:rPr>
        <w:t> currently show uncertain electoral prospects, making stability a priority. </w:t>
      </w:r>
    </w:p>
    <w:p w14:paraId="2F36D65D" w14:textId="77777777" w:rsidR="004C3E2E" w:rsidRPr="004C3E2E" w:rsidRDefault="004C3E2E" w:rsidP="004C3E2E">
      <w:pPr>
        <w:rPr>
          <w:sz w:val="16"/>
          <w:szCs w:val="16"/>
        </w:rPr>
      </w:pPr>
      <w:r w:rsidRPr="004C3E2E">
        <w:rPr>
          <w:sz w:val="16"/>
          <w:szCs w:val="16"/>
        </w:rPr>
        <w:t>Additionally, to avoid severe retaliation from China, the Biden administration has deliberately moderated the severity of its tariff policies. Before implementing these measures, high-level visits by Treasury Secretary Janet Yellen and Secretary of State Antony Blinken to China facilitated policy communication, indicating an intention to manage tensions proactively. </w:t>
      </w:r>
    </w:p>
    <w:p w14:paraId="36769540" w14:textId="418C32D3" w:rsidR="004C3E2E" w:rsidRDefault="004C3E2E" w:rsidP="004C3E2E">
      <w:pPr>
        <w:rPr>
          <w:sz w:val="16"/>
        </w:rPr>
      </w:pPr>
      <w:r w:rsidRPr="00327F57">
        <w:rPr>
          <w:b/>
          <w:bCs/>
          <w:highlight w:val="cyan"/>
          <w:u w:val="single"/>
        </w:rPr>
        <w:t>China</w:t>
      </w:r>
      <w:r w:rsidRPr="00CE43E1">
        <w:rPr>
          <w:u w:val="single"/>
        </w:rPr>
        <w:t xml:space="preserve">, for its part, </w:t>
      </w:r>
      <w:r w:rsidRPr="00327F57">
        <w:rPr>
          <w:b/>
          <w:bCs/>
          <w:highlight w:val="cyan"/>
          <w:u w:val="single"/>
        </w:rPr>
        <w:t>had already anticipated these tariff increases</w:t>
      </w:r>
      <w:r w:rsidRPr="00CE43E1">
        <w:rPr>
          <w:u w:val="single"/>
        </w:rPr>
        <w:t>. Retaliation is expected but will likely be measured.</w:t>
      </w:r>
      <w:r w:rsidRPr="004C3E2E">
        <w:rPr>
          <w:sz w:val="16"/>
        </w:rPr>
        <w:t xml:space="preserve"> Beijing may impose reciprocal tariffs on major U.S. exports such as agricultural products, pharmaceuticals, and aircraft. However, China is unlikely to escalate trade tensions unilaterally, for several reasons.</w:t>
      </w:r>
    </w:p>
    <w:p w14:paraId="5C565373" w14:textId="77777777" w:rsidR="004C3E2E" w:rsidRDefault="004C3E2E" w:rsidP="004C3E2E">
      <w:pPr>
        <w:rPr>
          <w:sz w:val="16"/>
        </w:rPr>
      </w:pPr>
    </w:p>
    <w:p w14:paraId="57864565" w14:textId="12BB797E" w:rsidR="004C3E2E" w:rsidRDefault="004C3E2E" w:rsidP="004C3E2E">
      <w:pPr>
        <w:pStyle w:val="Heading4"/>
      </w:pPr>
      <w:r>
        <w:t>There’s no trade war---experts.</w:t>
      </w:r>
    </w:p>
    <w:p w14:paraId="55210B5B" w14:textId="77777777" w:rsidR="004C3E2E" w:rsidRDefault="004C3E2E" w:rsidP="004C3E2E">
      <w:r w:rsidRPr="00AA139D">
        <w:rPr>
          <w:rStyle w:val="Style13ptBold"/>
        </w:rPr>
        <w:t>Baker 5/16</w:t>
      </w:r>
      <w:r>
        <w:t xml:space="preserve"> [</w:t>
      </w:r>
      <w:proofErr w:type="spellStart"/>
      <w:r>
        <w:t>Jalelah</w:t>
      </w:r>
      <w:proofErr w:type="spellEnd"/>
      <w:r>
        <w:t xml:space="preserve"> </w:t>
      </w:r>
      <w:r w:rsidRPr="00AA139D">
        <w:t xml:space="preserve">Abu; </w:t>
      </w:r>
      <w:r>
        <w:t xml:space="preserve">5-16-2024; </w:t>
      </w:r>
      <w:r w:rsidRPr="00AA139D">
        <w:t xml:space="preserve">editor at CNA Digital's Cross-Platform Content Team; "New US tariffs will not lead to a full-blown trade war with China, say observers"; </w:t>
      </w:r>
      <w:r>
        <w:t>Channel News Asia</w:t>
      </w:r>
      <w:r w:rsidRPr="00AA139D">
        <w:t>; https://www.channelnewsasia.com/world/us-china-trade-war-tariffs-restrictions-ev-semiconductors-white-house-joe-biden-wang-yi-4340636; accessed 7-8-2024; Lowell-EL]</w:t>
      </w:r>
    </w:p>
    <w:p w14:paraId="6FBD8FD3" w14:textId="3FB40386" w:rsidR="004C3E2E" w:rsidRPr="004C3E2E" w:rsidRDefault="004C3E2E" w:rsidP="004C3E2E">
      <w:pPr>
        <w:rPr>
          <w:sz w:val="16"/>
        </w:rPr>
      </w:pPr>
      <w:r w:rsidRPr="004C10F2">
        <w:rPr>
          <w:sz w:val="16"/>
        </w:rPr>
        <w:t>New tariffs imposed by the United States</w:t>
      </w:r>
      <w:r w:rsidRPr="00A87F65">
        <w:rPr>
          <w:u w:val="single"/>
        </w:rPr>
        <w:t xml:space="preserve"> on China are politically motivated and are </w:t>
      </w:r>
      <w:r w:rsidRPr="00C242EE">
        <w:rPr>
          <w:u w:val="single"/>
        </w:rPr>
        <w:t>not likely to lead</w:t>
      </w:r>
      <w:r w:rsidRPr="00A87F65">
        <w:rPr>
          <w:u w:val="single"/>
        </w:rPr>
        <w:t xml:space="preserve"> </w:t>
      </w:r>
      <w:r w:rsidRPr="00C242EE">
        <w:rPr>
          <w:u w:val="single"/>
        </w:rPr>
        <w:t>to an uncontrolled trade war</w:t>
      </w:r>
      <w:r w:rsidRPr="004C3E2E">
        <w:rPr>
          <w:sz w:val="16"/>
        </w:rPr>
        <w:t>, analysts said on Wednesday (May 15).</w:t>
      </w:r>
    </w:p>
    <w:p w14:paraId="564395D3" w14:textId="30A2A0D5" w:rsidR="004C3E2E" w:rsidRPr="00AA139D" w:rsidRDefault="004C3E2E" w:rsidP="004C3E2E">
      <w:pPr>
        <w:rPr>
          <w:u w:val="single"/>
        </w:rPr>
      </w:pPr>
      <w:r w:rsidRPr="004C3E2E">
        <w:rPr>
          <w:sz w:val="16"/>
        </w:rPr>
        <w:t xml:space="preserve">Following a review of tariffs imposed during a trade war between Washington and Beijing, </w:t>
      </w:r>
      <w:r w:rsidRPr="00AA139D">
        <w:rPr>
          <w:u w:val="single"/>
        </w:rPr>
        <w:t xml:space="preserve">the White House announced on Tuesday that it is hiking </w:t>
      </w:r>
      <w:r w:rsidRPr="00327F57">
        <w:rPr>
          <w:highlight w:val="cyan"/>
          <w:u w:val="single"/>
        </w:rPr>
        <w:t>tariffs</w:t>
      </w:r>
      <w:r w:rsidRPr="00AA139D">
        <w:rPr>
          <w:u w:val="single"/>
        </w:rPr>
        <w:t xml:space="preserve"> on US$18 billion worth of imports from China, </w:t>
      </w:r>
      <w:r w:rsidRPr="004C10F2">
        <w:rPr>
          <w:sz w:val="16"/>
          <w:highlight w:val="cyan"/>
        </w:rPr>
        <w:t>targeting</w:t>
      </w:r>
      <w:r w:rsidRPr="004C10F2">
        <w:rPr>
          <w:sz w:val="16"/>
        </w:rPr>
        <w:t xml:space="preserve"> strategic sectors like electric vehicles (</w:t>
      </w:r>
      <w:r w:rsidRPr="004C10F2">
        <w:rPr>
          <w:sz w:val="16"/>
          <w:highlight w:val="cyan"/>
        </w:rPr>
        <w:t>EVs</w:t>
      </w:r>
      <w:r w:rsidRPr="004C10F2">
        <w:rPr>
          <w:sz w:val="16"/>
        </w:rPr>
        <w:t>)</w:t>
      </w:r>
      <w:r w:rsidRPr="00AA139D">
        <w:rPr>
          <w:u w:val="single"/>
        </w:rPr>
        <w:t xml:space="preserve">, </w:t>
      </w:r>
      <w:r w:rsidRPr="00327F57">
        <w:rPr>
          <w:highlight w:val="cyan"/>
          <w:u w:val="single"/>
        </w:rPr>
        <w:t>batteries, steel and</w:t>
      </w:r>
      <w:r w:rsidRPr="00AA139D">
        <w:rPr>
          <w:u w:val="single"/>
        </w:rPr>
        <w:t xml:space="preserve"> critical </w:t>
      </w:r>
      <w:r w:rsidRPr="00327F57">
        <w:rPr>
          <w:highlight w:val="cyan"/>
          <w:u w:val="single"/>
        </w:rPr>
        <w:t>minerals</w:t>
      </w:r>
      <w:r w:rsidRPr="00AA139D">
        <w:rPr>
          <w:u w:val="single"/>
        </w:rPr>
        <w:t>.</w:t>
      </w:r>
    </w:p>
    <w:p w14:paraId="79D7A95F" w14:textId="77777777" w:rsidR="004C3E2E" w:rsidRPr="004C3E2E" w:rsidRDefault="004C3E2E" w:rsidP="004C3E2E">
      <w:pPr>
        <w:rPr>
          <w:sz w:val="16"/>
          <w:szCs w:val="16"/>
        </w:rPr>
      </w:pPr>
      <w:r w:rsidRPr="004C3E2E">
        <w:rPr>
          <w:sz w:val="16"/>
          <w:szCs w:val="16"/>
        </w:rPr>
        <w:t>“It doesn't take three years to review tariffs imposed by a previous administration that you don't like. If you wanted to change them earlier, the Biden administration certainly could have,” Dr Derek Scissors, senior fellow at the American Enterprise Institute, told CNA’s Asia First.</w:t>
      </w:r>
    </w:p>
    <w:p w14:paraId="6189AD07" w14:textId="77777777" w:rsidR="004C3E2E" w:rsidRPr="004C3E2E" w:rsidRDefault="004C3E2E" w:rsidP="004C3E2E">
      <w:pPr>
        <w:rPr>
          <w:sz w:val="16"/>
          <w:szCs w:val="16"/>
        </w:rPr>
      </w:pPr>
      <w:r w:rsidRPr="004C3E2E">
        <w:rPr>
          <w:sz w:val="16"/>
          <w:szCs w:val="16"/>
        </w:rPr>
        <w:t>The tariff rate on EVs is set to quadruple to 100 per cent this year, while the one for semiconductors will surge from 25 per cent to 50 per cent by next year, said the White House.</w:t>
      </w:r>
    </w:p>
    <w:p w14:paraId="79BFC7C5" w14:textId="77777777" w:rsidR="004C3E2E" w:rsidRPr="004C3E2E" w:rsidRDefault="004C3E2E" w:rsidP="004C3E2E">
      <w:pPr>
        <w:rPr>
          <w:sz w:val="16"/>
          <w:szCs w:val="16"/>
        </w:rPr>
      </w:pPr>
      <w:r w:rsidRPr="004C3E2E">
        <w:rPr>
          <w:sz w:val="16"/>
          <w:szCs w:val="16"/>
        </w:rPr>
        <w:t>The action is aimed at encouraging China to "eliminate its unfair trade practices regarding technology transfer, intellectual property, and innovation", it added in a statement.</w:t>
      </w:r>
    </w:p>
    <w:p w14:paraId="4D5FD5CA" w14:textId="77777777" w:rsidR="004C3E2E" w:rsidRPr="004C3E2E" w:rsidRDefault="004C3E2E" w:rsidP="004C3E2E">
      <w:pPr>
        <w:rPr>
          <w:sz w:val="16"/>
          <w:szCs w:val="16"/>
        </w:rPr>
      </w:pPr>
      <w:r w:rsidRPr="004C3E2E">
        <w:rPr>
          <w:sz w:val="16"/>
          <w:szCs w:val="16"/>
        </w:rPr>
        <w:t xml:space="preserve">“The Biden administration is looking down the road and thinking in 2025, 2026, we could see a flood of Chinese goods in these </w:t>
      </w:r>
      <w:proofErr w:type="gramStart"/>
      <w:r w:rsidRPr="004C3E2E">
        <w:rPr>
          <w:sz w:val="16"/>
          <w:szCs w:val="16"/>
        </w:rPr>
        <w:t>areas</w:t>
      </w:r>
      <w:proofErr w:type="gramEnd"/>
      <w:r w:rsidRPr="004C3E2E">
        <w:rPr>
          <w:sz w:val="16"/>
          <w:szCs w:val="16"/>
        </w:rPr>
        <w:t xml:space="preserve"> and we want to get out ahead of that. But they could have done that last year. They could have done it next year. They're doing it now for the election,” said Dr Scissors, who is also chief economist of the China Beige Book. The US-based research firm tracks data on the Chinese economy. </w:t>
      </w:r>
    </w:p>
    <w:p w14:paraId="70997EB8" w14:textId="77777777" w:rsidR="004C3E2E" w:rsidRPr="004C3E2E" w:rsidRDefault="004C3E2E" w:rsidP="004C3E2E">
      <w:pPr>
        <w:rPr>
          <w:sz w:val="16"/>
          <w:szCs w:val="16"/>
        </w:rPr>
      </w:pPr>
      <w:r w:rsidRPr="004C3E2E">
        <w:rPr>
          <w:sz w:val="16"/>
          <w:szCs w:val="16"/>
        </w:rPr>
        <w:t>The upcoming US presidential election in November is likely to be a face-off between President Joe Biden and former president Donald Trump.</w:t>
      </w:r>
    </w:p>
    <w:p w14:paraId="4B9F5EF7" w14:textId="7021FAFD" w:rsidR="004C3E2E" w:rsidRPr="00AA139D" w:rsidRDefault="004C3E2E" w:rsidP="004C3E2E">
      <w:pPr>
        <w:rPr>
          <w:u w:val="single"/>
        </w:rPr>
      </w:pPr>
      <w:r w:rsidRPr="00327F57">
        <w:rPr>
          <w:highlight w:val="cyan"/>
          <w:u w:val="single"/>
        </w:rPr>
        <w:t>Despite</w:t>
      </w:r>
      <w:r w:rsidRPr="00AA139D">
        <w:rPr>
          <w:u w:val="single"/>
        </w:rPr>
        <w:t> </w:t>
      </w:r>
      <w:r w:rsidRPr="004C10F2">
        <w:rPr>
          <w:sz w:val="16"/>
        </w:rPr>
        <w:t xml:space="preserve">a </w:t>
      </w:r>
      <w:r w:rsidRPr="004C10F2">
        <w:rPr>
          <w:sz w:val="16"/>
          <w:highlight w:val="cyan"/>
        </w:rPr>
        <w:t xml:space="preserve">strong response </w:t>
      </w:r>
      <w:r w:rsidRPr="004C10F2">
        <w:rPr>
          <w:sz w:val="16"/>
        </w:rPr>
        <w:t>from China</w:t>
      </w:r>
      <w:r w:rsidRPr="004C3E2E">
        <w:rPr>
          <w:sz w:val="16"/>
        </w:rPr>
        <w:t xml:space="preserve"> - its Foreign Minister Wang Yi said the move shows that some in the US may be "losing their minds" - </w:t>
      </w:r>
      <w:r w:rsidRPr="00C242EE">
        <w:rPr>
          <w:u w:val="single"/>
        </w:rPr>
        <w:t>there</w:t>
      </w:r>
      <w:r w:rsidRPr="00AA139D">
        <w:rPr>
          <w:u w:val="single"/>
        </w:rPr>
        <w:t xml:space="preserve"> likely </w:t>
      </w:r>
      <w:r w:rsidRPr="00327F57">
        <w:rPr>
          <w:highlight w:val="cyan"/>
          <w:u w:val="single"/>
        </w:rPr>
        <w:t>will not be a full-blown trade war</w:t>
      </w:r>
      <w:r w:rsidRPr="00AA139D">
        <w:rPr>
          <w:u w:val="single"/>
        </w:rPr>
        <w:t>, said observers.</w:t>
      </w:r>
    </w:p>
    <w:p w14:paraId="3C0B08F7" w14:textId="77777777" w:rsidR="004C3E2E" w:rsidRPr="004C3E2E" w:rsidRDefault="004C3E2E" w:rsidP="004C3E2E">
      <w:pPr>
        <w:rPr>
          <w:sz w:val="16"/>
        </w:rPr>
      </w:pPr>
      <w:r w:rsidRPr="004C3E2E">
        <w:rPr>
          <w:sz w:val="16"/>
        </w:rPr>
        <w:t>“</w:t>
      </w:r>
      <w:r w:rsidRPr="00AA139D">
        <w:rPr>
          <w:u w:val="single"/>
        </w:rPr>
        <w:t xml:space="preserve">This latest round, it's a ramping up (of trade restrictions), but so far I think we </w:t>
      </w:r>
      <w:r w:rsidRPr="00327F57">
        <w:rPr>
          <w:highlight w:val="cyan"/>
          <w:u w:val="single"/>
        </w:rPr>
        <w:t>haven't seen either side</w:t>
      </w:r>
      <w:r w:rsidRPr="00AA139D">
        <w:rPr>
          <w:u w:val="single"/>
        </w:rPr>
        <w:t xml:space="preserve"> really </w:t>
      </w:r>
      <w:r w:rsidRPr="00327F57">
        <w:rPr>
          <w:highlight w:val="cyan"/>
          <w:u w:val="single"/>
        </w:rPr>
        <w:t>want things</w:t>
      </w:r>
      <w:r w:rsidRPr="00C242EE">
        <w:rPr>
          <w:u w:val="single"/>
        </w:rPr>
        <w:t xml:space="preserve"> to get </w:t>
      </w:r>
      <w:r w:rsidRPr="00327F57">
        <w:rPr>
          <w:highlight w:val="cyan"/>
          <w:u w:val="single"/>
        </w:rPr>
        <w:t>out of control</w:t>
      </w:r>
      <w:r w:rsidRPr="004C3E2E">
        <w:rPr>
          <w:sz w:val="16"/>
        </w:rPr>
        <w:t>,” said Dr Chong Ja Ian, a political scientist and associate professor at the National University of Singapore.</w:t>
      </w:r>
    </w:p>
    <w:p w14:paraId="0E63C067" w14:textId="77777777" w:rsidR="004C3E2E" w:rsidRPr="004C3E2E" w:rsidRDefault="004C3E2E" w:rsidP="004C3E2E">
      <w:pPr>
        <w:rPr>
          <w:sz w:val="16"/>
        </w:rPr>
      </w:pPr>
      <w:r w:rsidRPr="004C3E2E">
        <w:rPr>
          <w:sz w:val="16"/>
        </w:rPr>
        <w:t>“There's a risk, yes, and the risk may have increased. But I think (there’s) that sort of sense that</w:t>
      </w:r>
      <w:r w:rsidRPr="00AA139D">
        <w:rPr>
          <w:u w:val="single"/>
        </w:rPr>
        <w:t xml:space="preserve"> the </w:t>
      </w:r>
      <w:r w:rsidRPr="00327F57">
        <w:rPr>
          <w:highlight w:val="cyan"/>
          <w:u w:val="single"/>
        </w:rPr>
        <w:t>PRC</w:t>
      </w:r>
      <w:r w:rsidRPr="004C3E2E">
        <w:rPr>
          <w:sz w:val="16"/>
        </w:rPr>
        <w:t xml:space="preserve"> (People’s Republic of China) </w:t>
      </w:r>
      <w:r w:rsidRPr="00327F57">
        <w:rPr>
          <w:highlight w:val="cyan"/>
          <w:u w:val="single"/>
        </w:rPr>
        <w:t>and the US both want</w:t>
      </w:r>
      <w:r w:rsidRPr="00AA139D">
        <w:rPr>
          <w:u w:val="single"/>
        </w:rPr>
        <w:t xml:space="preserve"> </w:t>
      </w:r>
      <w:proofErr w:type="gramStart"/>
      <w:r w:rsidRPr="00AA139D">
        <w:rPr>
          <w:u w:val="single"/>
        </w:rPr>
        <w:t>fairly even-keeled</w:t>
      </w:r>
      <w:proofErr w:type="gramEnd"/>
      <w:r w:rsidRPr="00AA139D">
        <w:rPr>
          <w:u w:val="single"/>
        </w:rPr>
        <w:t xml:space="preserve"> </w:t>
      </w:r>
      <w:proofErr w:type="spellStart"/>
      <w:r w:rsidRPr="00327F57">
        <w:rPr>
          <w:highlight w:val="cyan"/>
          <w:u w:val="single"/>
        </w:rPr>
        <w:t>stabilised</w:t>
      </w:r>
      <w:proofErr w:type="spellEnd"/>
      <w:r w:rsidRPr="00327F57">
        <w:rPr>
          <w:highlight w:val="cyan"/>
          <w:u w:val="single"/>
        </w:rPr>
        <w:t xml:space="preserve"> relations</w:t>
      </w:r>
      <w:r w:rsidRPr="004C3E2E">
        <w:rPr>
          <w:sz w:val="16"/>
        </w:rPr>
        <w:t>. Even if it's competitive … I think the degree of escalation won't get too far, whatever the sort of angry words that we are hearing.”</w:t>
      </w:r>
    </w:p>
    <w:p w14:paraId="23D8ECA3" w14:textId="77777777" w:rsidR="004C3E2E" w:rsidRPr="004C3E2E" w:rsidRDefault="004C3E2E" w:rsidP="004C3E2E">
      <w:pPr>
        <w:rPr>
          <w:sz w:val="16"/>
          <w:szCs w:val="16"/>
        </w:rPr>
      </w:pPr>
      <w:r w:rsidRPr="004C3E2E">
        <w:rPr>
          <w:sz w:val="16"/>
          <w:szCs w:val="16"/>
        </w:rPr>
        <w:t>“JUST ANOTHER DAY”</w:t>
      </w:r>
    </w:p>
    <w:p w14:paraId="53FAEC0D" w14:textId="5DEF985B" w:rsidR="004C3E2E" w:rsidRPr="00AA139D" w:rsidRDefault="004C3E2E" w:rsidP="004C3E2E">
      <w:pPr>
        <w:rPr>
          <w:u w:val="single"/>
        </w:rPr>
      </w:pPr>
      <w:r w:rsidRPr="004C3E2E">
        <w:rPr>
          <w:sz w:val="16"/>
        </w:rPr>
        <w:t xml:space="preserve">“On some level, it's just another day in this US-China rivalry,” added Dr Chong, noting that </w:t>
      </w:r>
      <w:r w:rsidRPr="00327F57">
        <w:rPr>
          <w:highlight w:val="cyan"/>
          <w:u w:val="single"/>
        </w:rPr>
        <w:t>there have</w:t>
      </w:r>
      <w:r w:rsidRPr="00AA139D">
        <w:rPr>
          <w:u w:val="single"/>
        </w:rPr>
        <w:t xml:space="preserve"> been </w:t>
      </w:r>
      <w:r w:rsidRPr="00327F57">
        <w:rPr>
          <w:highlight w:val="cyan"/>
          <w:u w:val="single"/>
        </w:rPr>
        <w:t>several rounds of </w:t>
      </w:r>
      <w:r w:rsidRPr="004C10F2">
        <w:rPr>
          <w:sz w:val="16"/>
          <w:highlight w:val="cyan"/>
        </w:rPr>
        <w:t>tit-for-tat trade restrictions</w:t>
      </w:r>
      <w:r w:rsidRPr="00327F57">
        <w:rPr>
          <w:highlight w:val="cyan"/>
          <w:u w:val="single"/>
        </w:rPr>
        <w:t> between China and the US</w:t>
      </w:r>
      <w:r w:rsidRPr="00AA139D">
        <w:rPr>
          <w:u w:val="single"/>
        </w:rPr>
        <w:t xml:space="preserve"> for years.</w:t>
      </w:r>
    </w:p>
    <w:p w14:paraId="5C3E8976" w14:textId="77777777" w:rsidR="004C3E2E" w:rsidRPr="004C3E2E" w:rsidRDefault="004C3E2E" w:rsidP="004C3E2E">
      <w:pPr>
        <w:rPr>
          <w:sz w:val="16"/>
          <w:szCs w:val="16"/>
        </w:rPr>
      </w:pPr>
      <w:r w:rsidRPr="004C3E2E">
        <w:rPr>
          <w:sz w:val="16"/>
          <w:szCs w:val="16"/>
        </w:rPr>
        <w:t>Dr Scissors said that this time, there could be some tit-for-tat action as well, although at a smaller scale.</w:t>
      </w:r>
    </w:p>
    <w:p w14:paraId="662C4C6E" w14:textId="77777777" w:rsidR="004C3E2E" w:rsidRPr="004C3E2E" w:rsidRDefault="004C3E2E" w:rsidP="004C3E2E">
      <w:pPr>
        <w:rPr>
          <w:sz w:val="16"/>
          <w:szCs w:val="16"/>
        </w:rPr>
      </w:pPr>
      <w:r w:rsidRPr="004C3E2E">
        <w:rPr>
          <w:sz w:val="16"/>
          <w:szCs w:val="16"/>
        </w:rPr>
        <w:t>“I think China will look at the scope of the tariffs and say: ‘US$18 billion. You know, we'll put tariffs on US$15 billion to show that we're more reasonable than the United States, and they won't go beyond that, and the US won't retaliate against the Chinese tariffs,” he said.</w:t>
      </w:r>
    </w:p>
    <w:p w14:paraId="4C7D0CA0" w14:textId="77777777" w:rsidR="004C3E2E" w:rsidRPr="004C3E2E" w:rsidRDefault="004C3E2E" w:rsidP="004C3E2E">
      <w:pPr>
        <w:rPr>
          <w:sz w:val="16"/>
          <w:szCs w:val="16"/>
        </w:rPr>
      </w:pPr>
      <w:r w:rsidRPr="004C3E2E">
        <w:rPr>
          <w:sz w:val="16"/>
          <w:szCs w:val="16"/>
        </w:rPr>
        <w:t>He added that the only way the situation could escalate is if the US imposes tariffs on Chinese products entering the country from other countries.</w:t>
      </w:r>
    </w:p>
    <w:p w14:paraId="745A28D8" w14:textId="77777777" w:rsidR="004C3E2E" w:rsidRPr="004C3E2E" w:rsidRDefault="004C3E2E" w:rsidP="004C3E2E">
      <w:pPr>
        <w:rPr>
          <w:sz w:val="16"/>
          <w:szCs w:val="16"/>
        </w:rPr>
      </w:pPr>
      <w:r w:rsidRPr="004C3E2E">
        <w:rPr>
          <w:sz w:val="16"/>
          <w:szCs w:val="16"/>
        </w:rPr>
        <w:t>The moves by Trump - who introduced levies on about US$300 billion in goods from China - and Biden share the “failing” of China escaping tariffs if it ships goods through another country, he added.</w:t>
      </w:r>
    </w:p>
    <w:p w14:paraId="41DDD4B0" w14:textId="77777777" w:rsidR="004C3E2E" w:rsidRPr="00AA139D" w:rsidRDefault="004C3E2E" w:rsidP="004C3E2E">
      <w:pPr>
        <w:rPr>
          <w:u w:val="single"/>
        </w:rPr>
      </w:pPr>
      <w:r w:rsidRPr="004C3E2E">
        <w:rPr>
          <w:sz w:val="16"/>
        </w:rPr>
        <w:t xml:space="preserve">Dr Chong added that </w:t>
      </w:r>
      <w:r w:rsidRPr="00327F57">
        <w:rPr>
          <w:highlight w:val="cyan"/>
          <w:u w:val="single"/>
        </w:rPr>
        <w:t>angry words</w:t>
      </w:r>
      <w:r w:rsidRPr="00AA139D">
        <w:rPr>
          <w:u w:val="single"/>
        </w:rPr>
        <w:t xml:space="preserve"> between the two sides </w:t>
      </w:r>
      <w:r w:rsidRPr="00327F57">
        <w:rPr>
          <w:highlight w:val="cyan"/>
          <w:u w:val="single"/>
        </w:rPr>
        <w:t>are</w:t>
      </w:r>
      <w:r w:rsidRPr="00AA139D">
        <w:rPr>
          <w:u w:val="single"/>
        </w:rPr>
        <w:t xml:space="preserve"> sometimes </w:t>
      </w:r>
      <w:r w:rsidRPr="00327F57">
        <w:rPr>
          <w:highlight w:val="cyan"/>
          <w:u w:val="single"/>
        </w:rPr>
        <w:t>part of negotiation tactics.</w:t>
      </w:r>
      <w:r w:rsidRPr="00AA139D">
        <w:rPr>
          <w:u w:val="single"/>
        </w:rPr>
        <w:t> </w:t>
      </w:r>
    </w:p>
    <w:p w14:paraId="76354544" w14:textId="77777777" w:rsidR="004C3E2E" w:rsidRPr="004C3E2E" w:rsidRDefault="004C3E2E" w:rsidP="004C3E2E">
      <w:pPr>
        <w:rPr>
          <w:sz w:val="16"/>
        </w:rPr>
      </w:pPr>
      <w:r w:rsidRPr="00AA139D">
        <w:rPr>
          <w:u w:val="single"/>
        </w:rPr>
        <w:t xml:space="preserve">He said the </w:t>
      </w:r>
      <w:r w:rsidRPr="00327F57">
        <w:rPr>
          <w:highlight w:val="cyan"/>
          <w:u w:val="single"/>
        </w:rPr>
        <w:t xml:space="preserve">trade between China and the US needs to be </w:t>
      </w:r>
      <w:proofErr w:type="gramStart"/>
      <w:r w:rsidRPr="00327F57">
        <w:rPr>
          <w:highlight w:val="cyan"/>
          <w:u w:val="single"/>
        </w:rPr>
        <w:t>taken into</w:t>
      </w:r>
      <w:r w:rsidRPr="00AA139D">
        <w:rPr>
          <w:u w:val="single"/>
        </w:rPr>
        <w:t xml:space="preserve"> account</w:t>
      </w:r>
      <w:proofErr w:type="gramEnd"/>
      <w:r w:rsidRPr="00AA139D">
        <w:rPr>
          <w:u w:val="single"/>
        </w:rPr>
        <w:t xml:space="preserve"> for </w:t>
      </w:r>
      <w:r w:rsidRPr="00327F57">
        <w:rPr>
          <w:highlight w:val="cyan"/>
          <w:u w:val="single"/>
        </w:rPr>
        <w:t>perspective</w:t>
      </w:r>
      <w:r w:rsidRPr="004C3E2E">
        <w:rPr>
          <w:sz w:val="16"/>
        </w:rPr>
        <w:t>. In 2022, the value of goods and services trade was about US$758 billion, he noted.</w:t>
      </w:r>
    </w:p>
    <w:p w14:paraId="74AF4008" w14:textId="77777777" w:rsidR="004C3E2E" w:rsidRPr="004C3E2E" w:rsidRDefault="004C3E2E" w:rsidP="004C3E2E">
      <w:pPr>
        <w:rPr>
          <w:sz w:val="16"/>
        </w:rPr>
      </w:pPr>
      <w:r w:rsidRPr="00AA139D">
        <w:rPr>
          <w:u w:val="single"/>
        </w:rPr>
        <w:t xml:space="preserve">“They’re (the tariffs) a big amount, </w:t>
      </w:r>
      <w:r w:rsidRPr="00327F57">
        <w:rPr>
          <w:highlight w:val="cyan"/>
          <w:u w:val="single"/>
        </w:rPr>
        <w:t>in terms of the overall amount of US-PRC trade, it's not overwhelming.</w:t>
      </w:r>
      <w:r w:rsidRPr="00AA139D">
        <w:rPr>
          <w:u w:val="single"/>
        </w:rPr>
        <w:t xml:space="preserve"> </w:t>
      </w:r>
      <w:proofErr w:type="gramStart"/>
      <w:r w:rsidRPr="00AA139D">
        <w:rPr>
          <w:u w:val="single"/>
        </w:rPr>
        <w:t>So</w:t>
      </w:r>
      <w:proofErr w:type="gramEnd"/>
      <w:r w:rsidRPr="00AA139D">
        <w:rPr>
          <w:u w:val="single"/>
        </w:rPr>
        <w:t xml:space="preserve"> let's put things in perspective,”</w:t>
      </w:r>
      <w:r w:rsidRPr="004C3E2E">
        <w:rPr>
          <w:sz w:val="16"/>
        </w:rPr>
        <w:t xml:space="preserve"> he said.</w:t>
      </w:r>
    </w:p>
    <w:p w14:paraId="02385657" w14:textId="77777777" w:rsidR="004C3E2E" w:rsidRPr="00A87F65" w:rsidRDefault="004C3E2E" w:rsidP="004C3E2E"/>
    <w:p w14:paraId="4654FC94" w14:textId="77777777" w:rsidR="004C3E2E" w:rsidRPr="006F5469" w:rsidRDefault="004C3E2E" w:rsidP="004C3E2E"/>
    <w:p w14:paraId="456AA3B7" w14:textId="77777777" w:rsidR="004C3E2E" w:rsidRDefault="004C3E2E" w:rsidP="004C3E2E">
      <w:pPr>
        <w:pStyle w:val="Heading4"/>
        <w:rPr>
          <w:lang w:eastAsia="zh-CN"/>
        </w:rPr>
      </w:pPr>
      <w:r>
        <w:rPr>
          <w:lang w:eastAsia="zh-CN"/>
        </w:rPr>
        <w:t>US and China trade has grown tremendously, China and America are each other’s top export market. Hundreds of millions have escaped poverty as a result</w:t>
      </w:r>
    </w:p>
    <w:p w14:paraId="4DB6475D" w14:textId="60E82C46" w:rsidR="004C3E2E" w:rsidRPr="004C3E2E" w:rsidRDefault="004C3E2E" w:rsidP="004C3E2E">
      <w:pPr>
        <w:rPr>
          <w:b/>
          <w:bCs/>
          <w:sz w:val="26"/>
          <w:lang w:eastAsia="zh-CN"/>
        </w:rPr>
      </w:pPr>
      <w:proofErr w:type="spellStart"/>
      <w:r w:rsidRPr="00710E0C">
        <w:rPr>
          <w:rStyle w:val="Style13ptBold"/>
        </w:rPr>
        <w:t>Siripuraru</w:t>
      </w:r>
      <w:proofErr w:type="spellEnd"/>
      <w:r w:rsidRPr="00710E0C">
        <w:rPr>
          <w:rStyle w:val="Style13ptBold"/>
        </w:rPr>
        <w:t xml:space="preserve"> &amp; Berman 24</w:t>
      </w:r>
      <w:r>
        <w:rPr>
          <w:rStyle w:val="Style13ptBold"/>
          <w:lang w:eastAsia="zh-CN"/>
        </w:rPr>
        <w:t xml:space="preserve"> - </w:t>
      </w:r>
      <w:r w:rsidRPr="00050BBB">
        <w:rPr>
          <w:rFonts w:asciiTheme="minorHAnsi" w:eastAsia="Times New Roman" w:hAnsiTheme="minorHAnsi" w:cstheme="minorHAnsi"/>
          <w:color w:val="000000"/>
          <w:lang w:eastAsia="zh-CN"/>
        </w:rPr>
        <w:t xml:space="preserve">Anshu </w:t>
      </w:r>
      <w:proofErr w:type="spellStart"/>
      <w:r w:rsidRPr="00050BBB">
        <w:rPr>
          <w:rFonts w:asciiTheme="minorHAnsi" w:eastAsia="Times New Roman" w:hAnsiTheme="minorHAnsi" w:cstheme="minorHAnsi"/>
          <w:color w:val="000000"/>
          <w:lang w:eastAsia="zh-CN"/>
        </w:rPr>
        <w:t>Siripuraru</w:t>
      </w:r>
      <w:proofErr w:type="spellEnd"/>
      <w:r w:rsidRPr="00050BBB">
        <w:rPr>
          <w:rFonts w:asciiTheme="minorHAnsi" w:eastAsia="Times New Roman" w:hAnsiTheme="minorHAnsi" w:cstheme="minorHAnsi"/>
          <w:color w:val="000000"/>
          <w:lang w:eastAsia="zh-CN"/>
        </w:rPr>
        <w:t xml:space="preserve"> &amp; Noah Berman, 24, Anshu Siripurapu covers economics, energy, and geopolitics, and helps edit the Daily News Brief. Before he joined CFR, Anshu was a reporter for Inside U.S. Trade, chronicling trade policy under the Trump administration. He holds a BA in political economy from the University of Southern California, Noah Berman writes about economics, technology, and geopolitics for CFR.org, and helps produce the Why It Matters podcast. He holds a bachelor’s degree in government from Georgetown University, 5-14-2024, "The Contentious U.S.-China Trade Relationship," Council on Foreign Relations, https://www.cfr.org/backgrounder/contentious-us-china-trade-relationship#chapter-title-0-2, accessed 7-3-2024</w:t>
      </w:r>
      <w:r>
        <w:rPr>
          <w:rFonts w:asciiTheme="minorHAnsi" w:eastAsia="Times New Roman" w:hAnsiTheme="minorHAnsi" w:cstheme="minorHAnsi"/>
          <w:color w:val="000000"/>
          <w:lang w:eastAsia="zh-CN"/>
        </w:rPr>
        <w:t>//NKB</w:t>
      </w:r>
    </w:p>
    <w:p w14:paraId="4E9C7F5C" w14:textId="797E1C37" w:rsidR="004C3E2E" w:rsidRDefault="004C3E2E" w:rsidP="004C3E2E">
      <w:pPr>
        <w:rPr>
          <w:rStyle w:val="StyleUnderline"/>
          <w:lang w:eastAsia="zh-CN"/>
        </w:rPr>
      </w:pPr>
      <w:r w:rsidRPr="00327F57">
        <w:rPr>
          <w:rStyle w:val="StyleUnderline"/>
          <w:highlight w:val="cyan"/>
          <w:lang w:eastAsia="zh-CN"/>
        </w:rPr>
        <w:t>U.S. trade with China has grown enormously</w:t>
      </w:r>
      <w:r w:rsidRPr="00050BBB">
        <w:rPr>
          <w:rStyle w:val="StyleUnderline"/>
          <w:lang w:eastAsia="zh-CN"/>
        </w:rPr>
        <w:t xml:space="preserve"> in recent decades </w:t>
      </w:r>
      <w:r w:rsidRPr="00327F57">
        <w:rPr>
          <w:rStyle w:val="StyleUnderline"/>
          <w:highlight w:val="cyan"/>
          <w:lang w:eastAsia="zh-CN"/>
        </w:rPr>
        <w:t>and</w:t>
      </w:r>
      <w:r w:rsidRPr="00050BBB">
        <w:rPr>
          <w:rStyle w:val="StyleUnderline"/>
          <w:lang w:eastAsia="zh-CN"/>
        </w:rPr>
        <w:t xml:space="preserve"> is </w:t>
      </w:r>
      <w:r w:rsidRPr="00327F57">
        <w:rPr>
          <w:rStyle w:val="StyleUnderline"/>
          <w:highlight w:val="cyan"/>
          <w:lang w:eastAsia="zh-CN"/>
        </w:rPr>
        <w:t>crucial for both countries.</w:t>
      </w:r>
      <w:r w:rsidRPr="00050BBB">
        <w:rPr>
          <w:rStyle w:val="StyleUnderline"/>
          <w:lang w:eastAsia="zh-CN"/>
        </w:rPr>
        <w:t xml:space="preserve"> Today, </w:t>
      </w:r>
      <w:r w:rsidRPr="00327F57">
        <w:rPr>
          <w:rStyle w:val="StyleUnderline"/>
          <w:highlight w:val="cyan"/>
          <w:lang w:eastAsia="zh-CN"/>
        </w:rPr>
        <w:t>China is</w:t>
      </w:r>
      <w:r w:rsidRPr="00050BBB">
        <w:rPr>
          <w:rStyle w:val="StyleUnderline"/>
          <w:lang w:eastAsia="zh-CN"/>
        </w:rPr>
        <w:t xml:space="preserve"> one of </w:t>
      </w:r>
      <w:r w:rsidRPr="00327F57">
        <w:rPr>
          <w:rStyle w:val="Emphasis"/>
          <w:highlight w:val="cyan"/>
          <w:lang w:eastAsia="zh-CN"/>
        </w:rPr>
        <w:t>the largest export market</w:t>
      </w:r>
      <w:r w:rsidRPr="00050BBB">
        <w:rPr>
          <w:rStyle w:val="StyleUnderline"/>
          <w:lang w:eastAsia="zh-CN"/>
        </w:rPr>
        <w:t xml:space="preserve">s </w:t>
      </w:r>
      <w:r w:rsidRPr="00327F57">
        <w:rPr>
          <w:rStyle w:val="StyleUnderline"/>
          <w:highlight w:val="cyan"/>
          <w:lang w:eastAsia="zh-CN"/>
        </w:rPr>
        <w:t>for U.S. goods and services, and the</w:t>
      </w:r>
      <w:r w:rsidRPr="00050BBB">
        <w:rPr>
          <w:rStyle w:val="StyleUnderline"/>
          <w:lang w:eastAsia="zh-CN"/>
        </w:rPr>
        <w:t xml:space="preserve"> </w:t>
      </w:r>
      <w:r w:rsidRPr="00327F57">
        <w:rPr>
          <w:rStyle w:val="Emphasis"/>
          <w:highlight w:val="cyan"/>
          <w:lang w:eastAsia="zh-CN"/>
        </w:rPr>
        <w:t>U</w:t>
      </w:r>
      <w:r w:rsidRPr="00050BBB">
        <w:rPr>
          <w:rStyle w:val="StyleUnderline"/>
          <w:lang w:eastAsia="zh-CN"/>
        </w:rPr>
        <w:t xml:space="preserve">nited </w:t>
      </w:r>
      <w:r w:rsidRPr="00327F57">
        <w:rPr>
          <w:rStyle w:val="Emphasis"/>
          <w:highlight w:val="cyan"/>
          <w:lang w:eastAsia="zh-CN"/>
        </w:rPr>
        <w:t>S</w:t>
      </w:r>
      <w:r w:rsidRPr="00050BBB">
        <w:rPr>
          <w:rStyle w:val="StyleUnderline"/>
          <w:lang w:eastAsia="zh-CN"/>
        </w:rPr>
        <w:t xml:space="preserve">tates is the top export market </w:t>
      </w:r>
      <w:r w:rsidRPr="00327F57">
        <w:rPr>
          <w:rStyle w:val="StyleUnderline"/>
          <w:highlight w:val="cyan"/>
          <w:lang w:eastAsia="zh-CN"/>
        </w:rPr>
        <w:t>for China</w:t>
      </w:r>
      <w:r w:rsidRPr="00050BBB">
        <w:rPr>
          <w:rStyle w:val="StyleUnderline"/>
          <w:lang w:eastAsia="zh-CN"/>
        </w:rPr>
        <w:t>.</w:t>
      </w:r>
      <w:r w:rsidRPr="00050BBB">
        <w:rPr>
          <w:sz w:val="14"/>
          <w:lang w:eastAsia="zh-CN"/>
        </w:rPr>
        <w:t xml:space="preserve"> </w:t>
      </w:r>
      <w:r w:rsidRPr="00327F57">
        <w:rPr>
          <w:rStyle w:val="StyleUnderline"/>
          <w:highlight w:val="cyan"/>
          <w:lang w:eastAsia="zh-CN"/>
        </w:rPr>
        <w:t>This trade has brought lower prices to U.S. consumers and higher profits for American corporations</w:t>
      </w:r>
      <w:r w:rsidRPr="00050BBB">
        <w:rPr>
          <w:rStyle w:val="StyleUnderline"/>
          <w:lang w:eastAsia="zh-CN"/>
        </w:rPr>
        <w:t>,</w:t>
      </w:r>
      <w:r w:rsidRPr="00050BBB">
        <w:rPr>
          <w:sz w:val="14"/>
          <w:lang w:eastAsia="zh-CN"/>
        </w:rPr>
        <w:t xml:space="preserve"> but it has also come with costs.</w:t>
      </w:r>
      <w:r w:rsidRPr="00656C15">
        <w:rPr>
          <w:sz w:val="14"/>
          <w:lang w:eastAsia="zh-CN"/>
        </w:rPr>
        <w:t xml:space="preserve"> </w:t>
      </w:r>
      <w:r w:rsidRPr="00050BBB">
        <w:rPr>
          <w:sz w:val="14"/>
          <w:lang w:eastAsia="zh-CN"/>
        </w:rPr>
        <w:t xml:space="preserve">The optimism that accompanied China’s entry into the World Trade Organization (WTO) twenty years ago has vanished as Beijing continues to embrace state-led development, pouring subsidies into targeted industries to the detriment of U.S. and foreign companies. Though </w:t>
      </w:r>
      <w:r w:rsidRPr="00050BBB">
        <w:rPr>
          <w:rStyle w:val="StyleUnderline"/>
          <w:lang w:eastAsia="zh-CN"/>
        </w:rPr>
        <w:t>U.S. consumers have benefited from the flood of cheaper goods from China</w:t>
      </w:r>
      <w:r w:rsidRPr="00050BBB">
        <w:rPr>
          <w:sz w:val="14"/>
          <w:lang w:eastAsia="zh-CN"/>
        </w:rPr>
        <w:t>, millions of Americans have lost their jobs due to import competition. Meanwhile, investment by Chinese companies is raising national security concerns. The United States has long accused China of pressuring American companies to hand over their technology, or of pilfering it outright. How to respond to China now sits at the center of the U.S. political debate, with President Joe Biden following his predecessor, Donald Trump, in adopting an aggressive economic approach.</w:t>
      </w:r>
      <w:r w:rsidRPr="00656C15">
        <w:rPr>
          <w:sz w:val="14"/>
          <w:lang w:eastAsia="zh-CN"/>
        </w:rPr>
        <w:t xml:space="preserve"> </w:t>
      </w:r>
      <w:r w:rsidRPr="00050BBB">
        <w:rPr>
          <w:sz w:val="14"/>
          <w:lang w:eastAsia="zh-CN"/>
        </w:rPr>
        <w:t>For thirty years following the establishment of the People’s Republic of China in 1949, there was virtually no trade between the two countries; Washington had severed ties with the communist government in Beijing.</w:t>
      </w:r>
      <w:r w:rsidRPr="00656C15">
        <w:rPr>
          <w:sz w:val="14"/>
          <w:lang w:eastAsia="zh-CN"/>
        </w:rPr>
        <w:t xml:space="preserve"> </w:t>
      </w:r>
      <w:r w:rsidRPr="00050BBB">
        <w:rPr>
          <w:sz w:val="14"/>
          <w:lang w:eastAsia="zh-CN"/>
        </w:rPr>
        <w:t>China began a decades-long process of economic reform in the late 1970s under the leadership of Deng Xiaoping. His government loosened state control over the economy and allowed private industry to develop</w:t>
      </w:r>
      <w:r w:rsidRPr="00327F57">
        <w:rPr>
          <w:sz w:val="14"/>
          <w:highlight w:val="cyan"/>
          <w:lang w:eastAsia="zh-CN"/>
        </w:rPr>
        <w:t xml:space="preserve">. </w:t>
      </w:r>
      <w:r w:rsidRPr="00327F57">
        <w:rPr>
          <w:rStyle w:val="StyleUnderline"/>
          <w:highlight w:val="cyan"/>
          <w:lang w:eastAsia="zh-CN"/>
        </w:rPr>
        <w:t>In 1979, the</w:t>
      </w:r>
      <w:r w:rsidRPr="00050BBB">
        <w:rPr>
          <w:rStyle w:val="StyleUnderline"/>
          <w:lang w:eastAsia="zh-CN"/>
        </w:rPr>
        <w:t xml:space="preserve"> </w:t>
      </w:r>
      <w:r w:rsidRPr="00327F57">
        <w:rPr>
          <w:rStyle w:val="Emphasis"/>
          <w:highlight w:val="cyan"/>
          <w:lang w:eastAsia="zh-CN"/>
        </w:rPr>
        <w:t>U</w:t>
      </w:r>
      <w:r w:rsidRPr="00050BBB">
        <w:rPr>
          <w:rStyle w:val="StyleUnderline"/>
          <w:lang w:eastAsia="zh-CN"/>
        </w:rPr>
        <w:t xml:space="preserve">nited </w:t>
      </w:r>
      <w:r w:rsidRPr="00327F57">
        <w:rPr>
          <w:rStyle w:val="Emphasis"/>
          <w:highlight w:val="cyan"/>
          <w:lang w:eastAsia="zh-CN"/>
        </w:rPr>
        <w:t>S</w:t>
      </w:r>
      <w:r w:rsidRPr="00050BBB">
        <w:rPr>
          <w:rStyle w:val="StyleUnderline"/>
          <w:lang w:eastAsia="zh-CN"/>
        </w:rPr>
        <w:t xml:space="preserve">tates </w:t>
      </w:r>
      <w:r w:rsidRPr="00327F57">
        <w:rPr>
          <w:rStyle w:val="StyleUnderline"/>
          <w:highlight w:val="cyan"/>
          <w:lang w:eastAsia="zh-CN"/>
        </w:rPr>
        <w:t>and China normalized relations</w:t>
      </w:r>
      <w:r w:rsidRPr="00050BBB">
        <w:rPr>
          <w:rStyle w:val="StyleUnderline"/>
          <w:lang w:eastAsia="zh-CN"/>
        </w:rPr>
        <w:t xml:space="preserve"> as Chinese policymakers </w:t>
      </w:r>
      <w:r w:rsidRPr="00327F57">
        <w:rPr>
          <w:rStyle w:val="StyleUnderline"/>
          <w:highlight w:val="cyan"/>
          <w:lang w:eastAsia="zh-CN"/>
        </w:rPr>
        <w:t>aimed to boost trade and investment, and in 1986 Beijing applied to rejoin</w:t>
      </w:r>
      <w:r w:rsidRPr="00050BBB">
        <w:rPr>
          <w:rStyle w:val="StyleUnderline"/>
          <w:lang w:eastAsia="zh-CN"/>
        </w:rPr>
        <w:t xml:space="preserve"> the General Agreement on Tariffs and Trade, </w:t>
      </w:r>
      <w:r w:rsidRPr="00327F57">
        <w:rPr>
          <w:rStyle w:val="StyleUnderline"/>
          <w:highlight w:val="cyan"/>
          <w:lang w:eastAsia="zh-CN"/>
        </w:rPr>
        <w:t>the WTO’s predecessor</w:t>
      </w:r>
      <w:r w:rsidRPr="00050BBB">
        <w:rPr>
          <w:rStyle w:val="StyleUnderline"/>
        </w:rPr>
        <w:t>.</w:t>
      </w:r>
      <w:r w:rsidRPr="00327F57">
        <w:rPr>
          <w:rStyle w:val="StyleUnderline"/>
          <w:highlight w:val="cyan"/>
          <w:lang w:eastAsia="zh-CN"/>
        </w:rPr>
        <w:t xml:space="preserve"> After</w:t>
      </w:r>
      <w:r w:rsidRPr="00050BBB">
        <w:rPr>
          <w:rStyle w:val="StyleUnderline"/>
          <w:lang w:eastAsia="zh-CN"/>
        </w:rPr>
        <w:t xml:space="preserve"> protracted </w:t>
      </w:r>
      <w:r w:rsidRPr="00327F57">
        <w:rPr>
          <w:rStyle w:val="StyleUnderline"/>
          <w:highlight w:val="cyan"/>
          <w:lang w:eastAsia="zh-CN"/>
        </w:rPr>
        <w:t>negotiations with the</w:t>
      </w:r>
      <w:r w:rsidRPr="00050BBB">
        <w:rPr>
          <w:rStyle w:val="StyleUnderline"/>
          <w:lang w:eastAsia="zh-CN"/>
        </w:rPr>
        <w:t xml:space="preserve"> </w:t>
      </w:r>
      <w:r w:rsidRPr="00327F57">
        <w:rPr>
          <w:rStyle w:val="Emphasis"/>
          <w:highlight w:val="cyan"/>
          <w:lang w:eastAsia="zh-CN"/>
        </w:rPr>
        <w:t>U</w:t>
      </w:r>
      <w:r w:rsidRPr="00050BBB">
        <w:rPr>
          <w:rStyle w:val="StyleUnderline"/>
          <w:lang w:eastAsia="zh-CN"/>
        </w:rPr>
        <w:t xml:space="preserve">nited </w:t>
      </w:r>
      <w:r w:rsidRPr="00327F57">
        <w:rPr>
          <w:rStyle w:val="Emphasis"/>
          <w:highlight w:val="cyan"/>
          <w:lang w:eastAsia="zh-CN"/>
        </w:rPr>
        <w:t>S</w:t>
      </w:r>
      <w:r w:rsidRPr="00050BBB">
        <w:rPr>
          <w:rStyle w:val="StyleUnderline"/>
          <w:lang w:eastAsia="zh-CN"/>
        </w:rPr>
        <w:t xml:space="preserve">tates </w:t>
      </w:r>
      <w:r w:rsidRPr="00327F57">
        <w:rPr>
          <w:rStyle w:val="StyleUnderline"/>
          <w:highlight w:val="cyan"/>
          <w:lang w:eastAsia="zh-CN"/>
        </w:rPr>
        <w:t>and other WTO members, China joined</w:t>
      </w:r>
      <w:r w:rsidRPr="00050BBB">
        <w:rPr>
          <w:rStyle w:val="StyleUnderline"/>
          <w:lang w:eastAsia="zh-CN"/>
        </w:rPr>
        <w:t xml:space="preserve"> the organization </w:t>
      </w:r>
      <w:r w:rsidRPr="00327F57">
        <w:rPr>
          <w:rStyle w:val="StyleUnderline"/>
          <w:highlight w:val="cyan"/>
          <w:lang w:eastAsia="zh-CN"/>
        </w:rPr>
        <w:t>in</w:t>
      </w:r>
      <w:r w:rsidRPr="00050BBB">
        <w:rPr>
          <w:rStyle w:val="StyleUnderline"/>
          <w:lang w:eastAsia="zh-CN"/>
        </w:rPr>
        <w:t xml:space="preserve"> December </w:t>
      </w:r>
      <w:r w:rsidRPr="00327F57">
        <w:rPr>
          <w:rStyle w:val="StyleUnderline"/>
          <w:highlight w:val="cyan"/>
          <w:lang w:eastAsia="zh-CN"/>
        </w:rPr>
        <w:t>2001</w:t>
      </w:r>
      <w:r w:rsidRPr="00050BBB">
        <w:rPr>
          <w:sz w:val="14"/>
          <w:lang w:eastAsia="zh-CN"/>
        </w:rPr>
        <w:t xml:space="preserve">. </w:t>
      </w:r>
      <w:r w:rsidRPr="00050BBB">
        <w:rPr>
          <w:rStyle w:val="StyleUnderline"/>
          <w:lang w:eastAsia="zh-CN"/>
        </w:rPr>
        <w:t>As a condition of admission, Beijing committed to a sweeping set of economic reforms, including steep tariff cuts for imported goods, protections for intellectual property (IP), and transparency around its laws and regulations.</w:t>
      </w:r>
      <w:r w:rsidRPr="00050BBB">
        <w:rPr>
          <w:rStyle w:val="StyleUnderline"/>
        </w:rPr>
        <w:t xml:space="preserve"> </w:t>
      </w:r>
      <w:r w:rsidRPr="00327F57">
        <w:rPr>
          <w:rStyle w:val="StyleUnderline"/>
          <w:highlight w:val="cyan"/>
          <w:lang w:eastAsia="zh-CN"/>
        </w:rPr>
        <w:t>At the time, U.S. President</w:t>
      </w:r>
      <w:r w:rsidRPr="00050BBB">
        <w:rPr>
          <w:rStyle w:val="StyleUnderline"/>
          <w:lang w:eastAsia="zh-CN"/>
        </w:rPr>
        <w:t xml:space="preserve"> Bill </w:t>
      </w:r>
      <w:r w:rsidRPr="00327F57">
        <w:rPr>
          <w:rStyle w:val="StyleUnderline"/>
          <w:highlight w:val="cyan"/>
          <w:lang w:eastAsia="zh-CN"/>
        </w:rPr>
        <w:t>Clinton</w:t>
      </w:r>
      <w:r w:rsidRPr="00050BBB">
        <w:rPr>
          <w:rStyle w:val="StyleUnderline"/>
          <w:lang w:eastAsia="zh-CN"/>
        </w:rPr>
        <w:t xml:space="preserve"> and his advisors </w:t>
      </w:r>
      <w:r w:rsidRPr="00327F57">
        <w:rPr>
          <w:rStyle w:val="StyleUnderline"/>
          <w:highlight w:val="cyan"/>
          <w:lang w:eastAsia="zh-CN"/>
        </w:rPr>
        <w:t xml:space="preserve">contended that bringing China into the global trading system would not only benefit </w:t>
      </w:r>
      <w:r w:rsidRPr="00327F57">
        <w:rPr>
          <w:rStyle w:val="Emphasis"/>
          <w:highlight w:val="cyan"/>
          <w:lang w:eastAsia="zh-CN"/>
        </w:rPr>
        <w:t>the U</w:t>
      </w:r>
      <w:r w:rsidRPr="00050BBB">
        <w:rPr>
          <w:rStyle w:val="StyleUnderline"/>
          <w:lang w:eastAsia="zh-CN"/>
        </w:rPr>
        <w:t xml:space="preserve">nited </w:t>
      </w:r>
      <w:r w:rsidRPr="00327F57">
        <w:rPr>
          <w:rStyle w:val="Emphasis"/>
          <w:highlight w:val="cyan"/>
          <w:lang w:eastAsia="zh-CN"/>
        </w:rPr>
        <w:t>S</w:t>
      </w:r>
      <w:r w:rsidRPr="00050BBB">
        <w:rPr>
          <w:rStyle w:val="StyleUnderline"/>
          <w:lang w:eastAsia="zh-CN"/>
        </w:rPr>
        <w:t xml:space="preserve">tates, </w:t>
      </w:r>
      <w:r w:rsidRPr="00327F57">
        <w:rPr>
          <w:rStyle w:val="StyleUnderline"/>
          <w:highlight w:val="cyan"/>
          <w:lang w:eastAsia="zh-CN"/>
        </w:rPr>
        <w:t>but also foster economic and</w:t>
      </w:r>
      <w:r w:rsidRPr="00050BBB">
        <w:rPr>
          <w:rStyle w:val="StyleUnderline"/>
          <w:lang w:eastAsia="zh-CN"/>
        </w:rPr>
        <w:t xml:space="preserve"> ultimately </w:t>
      </w:r>
      <w:r w:rsidRPr="00327F57">
        <w:rPr>
          <w:rStyle w:val="StyleUnderline"/>
          <w:highlight w:val="cyan"/>
          <w:lang w:eastAsia="zh-CN"/>
        </w:rPr>
        <w:t>democratic reform in China.</w:t>
      </w:r>
      <w:r w:rsidRPr="00050BBB">
        <w:rPr>
          <w:sz w:val="14"/>
          <w:lang w:eastAsia="zh-CN"/>
        </w:rPr>
        <w:t xml:space="preserve"> Still, the move was opposed by U.S. labor unions and many congressional Democrats, who argued [PDF] that China’s weak worker and environmental protections would incentivize similar practices elsewhere and bring about a “race to the bottom.”</w:t>
      </w:r>
      <w:r w:rsidRPr="00656C15">
        <w:rPr>
          <w:sz w:val="14"/>
          <w:lang w:eastAsia="zh-CN"/>
        </w:rPr>
        <w:t xml:space="preserve"> </w:t>
      </w:r>
      <w:r w:rsidRPr="00050BBB">
        <w:rPr>
          <w:rStyle w:val="StyleUnderline"/>
          <w:lang w:eastAsia="zh-CN"/>
        </w:rPr>
        <w:t xml:space="preserve">Even </w:t>
      </w:r>
      <w:r w:rsidRPr="00327F57">
        <w:rPr>
          <w:rStyle w:val="StyleUnderline"/>
          <w:highlight w:val="cyan"/>
          <w:lang w:eastAsia="zh-CN"/>
        </w:rPr>
        <w:t>before China</w:t>
      </w:r>
      <w:r w:rsidRPr="00050BBB">
        <w:rPr>
          <w:rStyle w:val="StyleUnderline"/>
          <w:lang w:eastAsia="zh-CN"/>
        </w:rPr>
        <w:t xml:space="preserve"> </w:t>
      </w:r>
      <w:r w:rsidRPr="00327F57">
        <w:rPr>
          <w:rStyle w:val="StyleUnderline"/>
          <w:highlight w:val="cyan"/>
          <w:lang w:eastAsia="zh-CN"/>
        </w:rPr>
        <w:t>joined the WTO,</w:t>
      </w:r>
      <w:r w:rsidRPr="00050BBB">
        <w:rPr>
          <w:rStyle w:val="StyleUnderline"/>
          <w:lang w:eastAsia="zh-CN"/>
        </w:rPr>
        <w:t xml:space="preserve"> </w:t>
      </w:r>
      <w:r w:rsidRPr="00327F57">
        <w:rPr>
          <w:rStyle w:val="StyleUnderline"/>
          <w:highlight w:val="cyan"/>
          <w:lang w:eastAsia="zh-CN"/>
        </w:rPr>
        <w:t>trade</w:t>
      </w:r>
      <w:r w:rsidRPr="00050BBB">
        <w:rPr>
          <w:rStyle w:val="StyleUnderline"/>
          <w:lang w:eastAsia="zh-CN"/>
        </w:rPr>
        <w:t xml:space="preserve"> </w:t>
      </w:r>
      <w:r w:rsidRPr="00327F57">
        <w:rPr>
          <w:rStyle w:val="StyleUnderline"/>
          <w:highlight w:val="cyan"/>
          <w:lang w:eastAsia="zh-CN"/>
        </w:rPr>
        <w:t>between the two countries was growing. But WTO membership</w:t>
      </w:r>
      <w:r w:rsidRPr="00050BBB">
        <w:rPr>
          <w:rStyle w:val="StyleUnderline"/>
          <w:lang w:eastAsia="zh-CN"/>
        </w:rPr>
        <w:t xml:space="preserve"> </w:t>
      </w:r>
      <w:r w:rsidRPr="00327F57">
        <w:rPr>
          <w:rStyle w:val="StyleUnderline"/>
          <w:highlight w:val="cyan"/>
          <w:lang w:eastAsia="zh-CN"/>
        </w:rPr>
        <w:t>ensured</w:t>
      </w:r>
      <w:r w:rsidRPr="00050BBB">
        <w:rPr>
          <w:rStyle w:val="StyleUnderline"/>
          <w:lang w:eastAsia="zh-CN"/>
        </w:rPr>
        <w:t xml:space="preserve"> “</w:t>
      </w:r>
      <w:r w:rsidRPr="00327F57">
        <w:rPr>
          <w:rStyle w:val="StyleUnderline"/>
          <w:highlight w:val="cyan"/>
          <w:lang w:eastAsia="zh-CN"/>
        </w:rPr>
        <w:t>permanent normal trade relations</w:t>
      </w:r>
      <w:r w:rsidRPr="00050BBB">
        <w:rPr>
          <w:rStyle w:val="StyleUnderline"/>
          <w:lang w:eastAsia="zh-CN"/>
        </w:rPr>
        <w:t xml:space="preserve">,” thereby </w:t>
      </w:r>
      <w:r w:rsidRPr="00327F57">
        <w:rPr>
          <w:rStyle w:val="StyleUnderline"/>
          <w:highlight w:val="cyan"/>
          <w:lang w:eastAsia="zh-CN"/>
        </w:rPr>
        <w:t>providing U.S. and foreign companies additional certainty</w:t>
      </w:r>
      <w:r w:rsidRPr="00050BBB">
        <w:rPr>
          <w:rStyle w:val="StyleUnderline"/>
          <w:lang w:eastAsia="zh-CN"/>
        </w:rPr>
        <w:t xml:space="preserve"> that they could produce in China and export to the United States. </w:t>
      </w:r>
      <w:r w:rsidRPr="00327F57">
        <w:rPr>
          <w:rStyle w:val="StyleUnderline"/>
          <w:highlight w:val="cyan"/>
          <w:lang w:eastAsia="zh-CN"/>
        </w:rPr>
        <w:t>Trade surged:</w:t>
      </w:r>
      <w:r w:rsidRPr="00050BBB">
        <w:rPr>
          <w:rStyle w:val="StyleUnderline"/>
          <w:lang w:eastAsia="zh-CN"/>
        </w:rPr>
        <w:t xml:space="preserve"> the </w:t>
      </w:r>
      <w:r w:rsidRPr="00327F57">
        <w:rPr>
          <w:rStyle w:val="StyleUnderline"/>
          <w:highlight w:val="cyan"/>
          <w:lang w:eastAsia="zh-CN"/>
        </w:rPr>
        <w:t>value of U.S. goods imports from China rose from</w:t>
      </w:r>
      <w:r w:rsidRPr="00050BBB">
        <w:rPr>
          <w:rStyle w:val="StyleUnderline"/>
          <w:lang w:eastAsia="zh-CN"/>
        </w:rPr>
        <w:t xml:space="preserve"> about </w:t>
      </w:r>
      <w:r w:rsidRPr="00327F57">
        <w:rPr>
          <w:rStyle w:val="StyleUnderline"/>
          <w:highlight w:val="cyan"/>
          <w:lang w:eastAsia="zh-CN"/>
        </w:rPr>
        <w:t>$100 billion</w:t>
      </w:r>
      <w:r w:rsidRPr="00050BBB">
        <w:rPr>
          <w:rStyle w:val="StyleUnderline"/>
          <w:lang w:eastAsia="zh-CN"/>
        </w:rPr>
        <w:t xml:space="preserve"> in 2001 </w:t>
      </w:r>
      <w:r w:rsidRPr="00327F57">
        <w:rPr>
          <w:rStyle w:val="StyleUnderline"/>
          <w:highlight w:val="cyan"/>
          <w:lang w:eastAsia="zh-CN"/>
        </w:rPr>
        <w:t>to more than $400 billion</w:t>
      </w:r>
      <w:r w:rsidRPr="00050BBB">
        <w:rPr>
          <w:rStyle w:val="StyleUnderline"/>
          <w:lang w:eastAsia="zh-CN"/>
        </w:rPr>
        <w:t xml:space="preserve"> in 2023. </w:t>
      </w:r>
      <w:r w:rsidRPr="00327F57">
        <w:rPr>
          <w:rStyle w:val="StyleUnderline"/>
          <w:highlight w:val="cyan"/>
          <w:lang w:eastAsia="zh-CN"/>
        </w:rPr>
        <w:t>This leap</w:t>
      </w:r>
      <w:r w:rsidRPr="00050BBB">
        <w:rPr>
          <w:rStyle w:val="StyleUnderline"/>
          <w:lang w:eastAsia="zh-CN"/>
        </w:rPr>
        <w:t xml:space="preserve"> in imports </w:t>
      </w:r>
      <w:r w:rsidRPr="00327F57">
        <w:rPr>
          <w:rStyle w:val="StyleUnderline"/>
          <w:highlight w:val="cyan"/>
          <w:lang w:eastAsia="zh-CN"/>
        </w:rPr>
        <w:t>is due</w:t>
      </w:r>
      <w:r w:rsidRPr="00050BBB">
        <w:rPr>
          <w:rStyle w:val="StyleUnderline"/>
          <w:lang w:eastAsia="zh-CN"/>
        </w:rPr>
        <w:t xml:space="preserve"> in part </w:t>
      </w:r>
      <w:r w:rsidRPr="00327F57">
        <w:rPr>
          <w:rStyle w:val="StyleUnderline"/>
          <w:highlight w:val="cyan"/>
          <w:lang w:eastAsia="zh-CN"/>
        </w:rPr>
        <w:t>to China’s</w:t>
      </w:r>
      <w:r w:rsidRPr="00050BBB">
        <w:rPr>
          <w:rStyle w:val="StyleUnderline"/>
          <w:lang w:eastAsia="zh-CN"/>
        </w:rPr>
        <w:t xml:space="preserve"> critical position in global supply chains; Chinese </w:t>
      </w:r>
      <w:r w:rsidRPr="00327F57">
        <w:rPr>
          <w:rStyle w:val="StyleUnderline"/>
          <w:highlight w:val="cyan"/>
          <w:lang w:eastAsia="zh-CN"/>
        </w:rPr>
        <w:t>factories assemble products for export to the</w:t>
      </w:r>
      <w:r w:rsidRPr="00050BBB">
        <w:rPr>
          <w:rStyle w:val="StyleUnderline"/>
          <w:lang w:eastAsia="zh-CN"/>
        </w:rPr>
        <w:t xml:space="preserve"> </w:t>
      </w:r>
      <w:r w:rsidRPr="00327F57">
        <w:rPr>
          <w:rStyle w:val="Emphasis"/>
          <w:highlight w:val="cyan"/>
          <w:lang w:eastAsia="zh-CN"/>
        </w:rPr>
        <w:t>U</w:t>
      </w:r>
      <w:r w:rsidRPr="00050BBB">
        <w:rPr>
          <w:rStyle w:val="StyleUnderline"/>
          <w:lang w:eastAsia="zh-CN"/>
        </w:rPr>
        <w:t xml:space="preserve">nited </w:t>
      </w:r>
      <w:r w:rsidRPr="00327F57">
        <w:rPr>
          <w:rStyle w:val="Emphasis"/>
          <w:highlight w:val="cyan"/>
          <w:lang w:eastAsia="zh-CN"/>
        </w:rPr>
        <w:t>S</w:t>
      </w:r>
      <w:r w:rsidRPr="00050BBB">
        <w:rPr>
          <w:rStyle w:val="StyleUnderline"/>
          <w:lang w:eastAsia="zh-CN"/>
        </w:rPr>
        <w:t xml:space="preserve">tates </w:t>
      </w:r>
      <w:r w:rsidRPr="00327F57">
        <w:rPr>
          <w:rStyle w:val="StyleUnderline"/>
          <w:highlight w:val="cyan"/>
          <w:lang w:eastAsia="zh-CN"/>
        </w:rPr>
        <w:t>using components from all over the world</w:t>
      </w:r>
      <w:r w:rsidRPr="00050BBB">
        <w:rPr>
          <w:rStyle w:val="StyleUnderline"/>
          <w:lang w:eastAsia="zh-CN"/>
        </w:rPr>
        <w:t>.</w:t>
      </w:r>
      <w:r w:rsidRPr="00050BBB">
        <w:rPr>
          <w:rStyle w:val="StyleUnderline"/>
        </w:rPr>
        <w:t xml:space="preserve"> </w:t>
      </w:r>
      <w:r w:rsidRPr="00050BBB">
        <w:rPr>
          <w:rStyle w:val="StyleUnderline"/>
          <w:lang w:eastAsia="zh-CN"/>
        </w:rPr>
        <w:t xml:space="preserve">U.S. consumers have benefited from lower prices, and </w:t>
      </w:r>
      <w:r w:rsidRPr="00327F57">
        <w:rPr>
          <w:rStyle w:val="StyleUnderline"/>
          <w:highlight w:val="cyan"/>
          <w:lang w:eastAsia="zh-CN"/>
        </w:rPr>
        <w:t>U.S. companies have profited immensely from access to China’s market. In a 2019 study,</w:t>
      </w:r>
      <w:r w:rsidRPr="00050BBB">
        <w:rPr>
          <w:rStyle w:val="StyleUnderline"/>
          <w:lang w:eastAsia="zh-CN"/>
        </w:rPr>
        <w:t xml:space="preserve"> economists Xavier </w:t>
      </w:r>
      <w:proofErr w:type="spellStart"/>
      <w:r w:rsidRPr="00050BBB">
        <w:rPr>
          <w:rStyle w:val="StyleUnderline"/>
          <w:lang w:eastAsia="zh-CN"/>
        </w:rPr>
        <w:t>Jaravel</w:t>
      </w:r>
      <w:proofErr w:type="spellEnd"/>
      <w:r w:rsidRPr="00050BBB">
        <w:rPr>
          <w:rStyle w:val="StyleUnderline"/>
          <w:lang w:eastAsia="zh-CN"/>
        </w:rPr>
        <w:t xml:space="preserve"> and Erick Sager found </w:t>
      </w:r>
      <w:r w:rsidRPr="00327F57">
        <w:rPr>
          <w:rStyle w:val="StyleUnderline"/>
          <w:highlight w:val="cyan"/>
          <w:lang w:eastAsia="zh-CN"/>
        </w:rPr>
        <w:t>that increased trade with China boosted the annual purchasing power of the average U.S. household by $1,500</w:t>
      </w:r>
      <w:r w:rsidRPr="00050BBB">
        <w:rPr>
          <w:rStyle w:val="StyleUnderline"/>
          <w:lang w:eastAsia="zh-CN"/>
        </w:rPr>
        <w:t xml:space="preserve"> between 2000 and 2007.</w:t>
      </w:r>
      <w:r w:rsidRPr="00050BBB">
        <w:rPr>
          <w:sz w:val="14"/>
          <w:lang w:eastAsia="zh-CN"/>
        </w:rPr>
        <w:t xml:space="preserve"> China is now the third-largest export market for the United States, behind Canada and Mexico. </w:t>
      </w:r>
      <w:r w:rsidRPr="00050BBB">
        <w:rPr>
          <w:rStyle w:val="StyleUnderline"/>
          <w:lang w:eastAsia="zh-CN"/>
        </w:rPr>
        <w:t xml:space="preserve">A 2023 report by the U.S.-China Business Council, an industry group, found that </w:t>
      </w:r>
      <w:r w:rsidRPr="00327F57">
        <w:rPr>
          <w:rStyle w:val="StyleUnderline"/>
          <w:highlight w:val="cyan"/>
          <w:lang w:eastAsia="zh-CN"/>
        </w:rPr>
        <w:t>exports to China supported more than one million jobs in the</w:t>
      </w:r>
      <w:r w:rsidRPr="00050BBB">
        <w:rPr>
          <w:rStyle w:val="StyleUnderline"/>
          <w:lang w:eastAsia="zh-CN"/>
        </w:rPr>
        <w:t xml:space="preserve"> </w:t>
      </w:r>
      <w:r w:rsidRPr="00327F57">
        <w:rPr>
          <w:rStyle w:val="Emphasis"/>
          <w:highlight w:val="cyan"/>
          <w:lang w:eastAsia="zh-CN"/>
        </w:rPr>
        <w:t>U</w:t>
      </w:r>
      <w:r w:rsidRPr="00050BBB">
        <w:rPr>
          <w:rStyle w:val="StyleUnderline"/>
          <w:lang w:eastAsia="zh-CN"/>
        </w:rPr>
        <w:t xml:space="preserve">nited </w:t>
      </w:r>
      <w:r w:rsidRPr="00327F57">
        <w:rPr>
          <w:rStyle w:val="Emphasis"/>
          <w:highlight w:val="cyan"/>
          <w:lang w:eastAsia="zh-CN"/>
        </w:rPr>
        <w:t>S</w:t>
      </w:r>
      <w:r w:rsidRPr="00050BBB">
        <w:rPr>
          <w:rStyle w:val="StyleUnderline"/>
          <w:lang w:eastAsia="zh-CN"/>
        </w:rPr>
        <w:t>tates, or about 0.5 percent of the civilian labor force.</w:t>
      </w:r>
      <w:r w:rsidRPr="00C25012">
        <w:rPr>
          <w:rStyle w:val="StyleUnderline"/>
        </w:rPr>
        <w:t xml:space="preserve"> </w:t>
      </w:r>
      <w:r w:rsidRPr="00327F57">
        <w:rPr>
          <w:rStyle w:val="StyleUnderline"/>
          <w:highlight w:val="cyan"/>
          <w:lang w:eastAsia="zh-CN"/>
        </w:rPr>
        <w:t>American companies earn hundreds of billions of dollars annually from sales in China</w:t>
      </w:r>
      <w:r w:rsidRPr="00050BBB">
        <w:rPr>
          <w:rStyle w:val="StyleUnderline"/>
          <w:lang w:eastAsia="zh-CN"/>
        </w:rPr>
        <w:t>—money they can then invest in their U.S. operations. Chinese companies have invested tens of billions of dollars in the United States</w:t>
      </w:r>
      <w:r w:rsidRPr="00050BBB">
        <w:rPr>
          <w:sz w:val="14"/>
          <w:lang w:eastAsia="zh-CN"/>
        </w:rPr>
        <w:t>, though this investment has dwindled in recent years amid heightened U.S. government scrutiny.</w:t>
      </w:r>
      <w:r w:rsidRPr="00656C15">
        <w:rPr>
          <w:sz w:val="14"/>
          <w:lang w:eastAsia="zh-CN"/>
        </w:rPr>
        <w:t xml:space="preserve"> </w:t>
      </w:r>
      <w:r w:rsidRPr="00050BBB">
        <w:rPr>
          <w:sz w:val="14"/>
          <w:lang w:eastAsia="zh-CN"/>
        </w:rPr>
        <w:t xml:space="preserve">For China, the gains from trade with the United States and the rest of the world have been tremendous. Since 2001, </w:t>
      </w:r>
      <w:r w:rsidRPr="00050BBB">
        <w:rPr>
          <w:sz w:val="14"/>
        </w:rPr>
        <w:t>China’s economy has grown more than five-fold, adjusted for inflation, and it is now the world’s second largest, behind only the United States.</w:t>
      </w:r>
      <w:r w:rsidRPr="00050BBB">
        <w:rPr>
          <w:sz w:val="14"/>
          <w:lang w:eastAsia="zh-CN"/>
        </w:rPr>
        <w:t xml:space="preserve"> (By some measures, it is the largest.) </w:t>
      </w:r>
      <w:r w:rsidRPr="00327F57">
        <w:rPr>
          <w:rStyle w:val="StyleUnderline"/>
          <w:highlight w:val="cyan"/>
          <w:lang w:eastAsia="zh-CN"/>
        </w:rPr>
        <w:t>Hundreds of millions</w:t>
      </w:r>
      <w:r w:rsidRPr="00050BBB">
        <w:rPr>
          <w:rStyle w:val="StyleUnderline"/>
          <w:lang w:eastAsia="zh-CN"/>
        </w:rPr>
        <w:t xml:space="preserve"> of people </w:t>
      </w:r>
      <w:r w:rsidRPr="00327F57">
        <w:rPr>
          <w:rStyle w:val="StyleUnderline"/>
          <w:highlight w:val="cyan"/>
          <w:lang w:eastAsia="zh-CN"/>
        </w:rPr>
        <w:t xml:space="preserve">have escaped extreme poverty </w:t>
      </w:r>
      <w:proofErr w:type="gramStart"/>
      <w:r w:rsidRPr="00327F57">
        <w:rPr>
          <w:rStyle w:val="StyleUnderline"/>
          <w:highlight w:val="cyan"/>
          <w:lang w:eastAsia="zh-CN"/>
        </w:rPr>
        <w:t>as a result of</w:t>
      </w:r>
      <w:proofErr w:type="gramEnd"/>
      <w:r w:rsidRPr="00327F57">
        <w:rPr>
          <w:rStyle w:val="StyleUnderline"/>
          <w:highlight w:val="cyan"/>
          <w:lang w:eastAsia="zh-CN"/>
        </w:rPr>
        <w:t xml:space="preserve"> this growth</w:t>
      </w:r>
      <w:r w:rsidRPr="00050BBB">
        <w:rPr>
          <w:rStyle w:val="StyleUnderline"/>
          <w:lang w:eastAsia="zh-CN"/>
        </w:rPr>
        <w:t>.</w:t>
      </w:r>
    </w:p>
    <w:p w14:paraId="6F50DB00" w14:textId="0398C6CF" w:rsidR="004C3E2E" w:rsidRDefault="004C3E2E" w:rsidP="004C3E2E">
      <w:pPr>
        <w:pStyle w:val="Heading3"/>
      </w:pPr>
      <w:r w:rsidRPr="009C13DA">
        <w:t>2</w:t>
      </w:r>
      <w:r>
        <w:t>NC---UQ---Relations</w:t>
      </w:r>
    </w:p>
    <w:p w14:paraId="23B1C44D" w14:textId="77777777" w:rsidR="004C3E2E" w:rsidRDefault="004C3E2E" w:rsidP="004C3E2E">
      <w:pPr>
        <w:pStyle w:val="Heading4"/>
        <w:rPr>
          <w:lang w:eastAsia="zh-CN"/>
        </w:rPr>
      </w:pPr>
      <w:r>
        <w:rPr>
          <w:lang w:eastAsia="zh-CN"/>
        </w:rPr>
        <w:t>Both the US and China wish to improve relations between their countries</w:t>
      </w:r>
    </w:p>
    <w:p w14:paraId="75C47C76" w14:textId="77777777" w:rsidR="004C3E2E" w:rsidRPr="002A3095" w:rsidRDefault="004C3E2E" w:rsidP="004C3E2E">
      <w:pPr>
        <w:rPr>
          <w:b/>
          <w:bCs/>
          <w:sz w:val="26"/>
        </w:rPr>
      </w:pPr>
      <w:r w:rsidRPr="002A3095">
        <w:rPr>
          <w:rStyle w:val="Style13ptBold"/>
        </w:rPr>
        <w:t xml:space="preserve">Kim </w:t>
      </w:r>
      <w:r>
        <w:rPr>
          <w:rStyle w:val="Style13ptBold"/>
        </w:rPr>
        <w:t xml:space="preserve">1/12 - </w:t>
      </w:r>
      <w:r>
        <w:rPr>
          <w:lang w:eastAsia="zh-CN"/>
        </w:rPr>
        <w:t>Particia Kim</w:t>
      </w:r>
      <w:r w:rsidRPr="002A3095">
        <w:rPr>
          <w:lang w:eastAsia="zh-CN"/>
        </w:rPr>
        <w:t>, 24, 1-12-2024, "The US-China relationship in 2024 is stabilized but precarious," Brookings, https://www.brookings.edu/articles/us-china-relations-in-2024-are-stabilized-but-precarious/, accessed 7-3-2024</w:t>
      </w:r>
      <w:r>
        <w:rPr>
          <w:lang w:eastAsia="zh-CN"/>
        </w:rPr>
        <w:t>//NKB</w:t>
      </w:r>
    </w:p>
    <w:p w14:paraId="0DE7A771" w14:textId="77777777" w:rsidR="004C3E2E" w:rsidRDefault="004C3E2E" w:rsidP="004C3E2E">
      <w:pPr>
        <w:rPr>
          <w:rStyle w:val="StyleUnderline"/>
          <w:lang w:eastAsia="zh-CN"/>
        </w:rPr>
      </w:pPr>
      <w:r w:rsidRPr="00327F57">
        <w:rPr>
          <w:rStyle w:val="StyleUnderline"/>
          <w:highlight w:val="cyan"/>
          <w:lang w:eastAsia="zh-CN"/>
        </w:rPr>
        <w:t>The desire to stabilize relations is genuine on both sides</w:t>
      </w:r>
      <w:r w:rsidRPr="004C3E2E">
        <w:rPr>
          <w:sz w:val="16"/>
          <w:lang w:eastAsia="zh-CN"/>
        </w:rPr>
        <w:t xml:space="preserve">. In the days </w:t>
      </w:r>
      <w:r w:rsidRPr="00327F57">
        <w:rPr>
          <w:rStyle w:val="StyleUnderline"/>
          <w:highlight w:val="cyan"/>
        </w:rPr>
        <w:t>following the San Francisco summit, one felt a</w:t>
      </w:r>
      <w:r w:rsidRPr="002A3095">
        <w:rPr>
          <w:rStyle w:val="StyleUnderline"/>
        </w:rPr>
        <w:t xml:space="preserve"> palpable </w:t>
      </w:r>
      <w:r w:rsidRPr="00327F57">
        <w:rPr>
          <w:rStyle w:val="StyleUnderline"/>
          <w:highlight w:val="cyan"/>
        </w:rPr>
        <w:t>sense of relief in both bureaucracies that the meeting</w:t>
      </w:r>
      <w:r w:rsidRPr="002A3095">
        <w:rPr>
          <w:rStyle w:val="StyleUnderline"/>
        </w:rPr>
        <w:t xml:space="preserve">, which capped off months of shuttle diplomacy, </w:t>
      </w:r>
      <w:r w:rsidRPr="00327F57">
        <w:rPr>
          <w:rStyle w:val="StyleUnderline"/>
          <w:highlight w:val="cyan"/>
        </w:rPr>
        <w:t>was a success</w:t>
      </w:r>
      <w:r w:rsidRPr="002A3095">
        <w:rPr>
          <w:rStyle w:val="StyleUnderline"/>
        </w:rPr>
        <w:t xml:space="preserve">. </w:t>
      </w:r>
      <w:r w:rsidRPr="004C3E2E">
        <w:rPr>
          <w:sz w:val="16"/>
          <w:lang w:eastAsia="zh-CN"/>
        </w:rPr>
        <w:t xml:space="preserve">During my trip to China in December, nearly everyone I encountered — from policy experts to businesspeople to students and cab drivers — asked whether U.S.-China relations might improve in the coming months. This interest wasn’t surprising given </w:t>
      </w:r>
      <w:r w:rsidRPr="00327F57">
        <w:rPr>
          <w:rStyle w:val="StyleUnderline"/>
          <w:highlight w:val="cyan"/>
          <w:lang w:eastAsia="zh-CN"/>
        </w:rPr>
        <w:t>many Chinese believe their country’s development and economic fate still heavily depend on good relations with the</w:t>
      </w:r>
      <w:r w:rsidRPr="002A3095">
        <w:rPr>
          <w:rStyle w:val="StyleUnderline"/>
          <w:lang w:eastAsia="zh-CN"/>
        </w:rPr>
        <w:t xml:space="preserve"> </w:t>
      </w:r>
      <w:r w:rsidRPr="00327F57">
        <w:rPr>
          <w:rStyle w:val="Emphasis"/>
          <w:highlight w:val="cyan"/>
          <w:lang w:eastAsia="zh-CN"/>
        </w:rPr>
        <w:t>U</w:t>
      </w:r>
      <w:r w:rsidRPr="002A3095">
        <w:rPr>
          <w:rStyle w:val="StyleUnderline"/>
          <w:lang w:eastAsia="zh-CN"/>
        </w:rPr>
        <w:t xml:space="preserve">nited </w:t>
      </w:r>
      <w:r w:rsidRPr="00327F57">
        <w:rPr>
          <w:rStyle w:val="Emphasis"/>
          <w:highlight w:val="cyan"/>
          <w:lang w:eastAsia="zh-CN"/>
        </w:rPr>
        <w:t>S</w:t>
      </w:r>
      <w:r w:rsidRPr="002A3095">
        <w:rPr>
          <w:rStyle w:val="StyleUnderline"/>
          <w:lang w:eastAsia="zh-CN"/>
        </w:rPr>
        <w:t xml:space="preserve">tates </w:t>
      </w:r>
      <w:r w:rsidRPr="00327F57">
        <w:rPr>
          <w:rStyle w:val="StyleUnderline"/>
          <w:highlight w:val="cyan"/>
          <w:lang w:eastAsia="zh-CN"/>
        </w:rPr>
        <w:t>and the West</w:t>
      </w:r>
      <w:r w:rsidRPr="002A3095">
        <w:rPr>
          <w:rStyle w:val="StyleUnderline"/>
          <w:lang w:eastAsia="zh-CN"/>
        </w:rPr>
        <w:t>.</w:t>
      </w:r>
    </w:p>
    <w:p w14:paraId="58FF648E" w14:textId="77777777" w:rsidR="004C3E2E" w:rsidRDefault="004C3E2E" w:rsidP="004C3E2E">
      <w:pPr>
        <w:rPr>
          <w:rStyle w:val="StyleUnderline"/>
          <w:lang w:eastAsia="zh-CN"/>
        </w:rPr>
      </w:pPr>
    </w:p>
    <w:p w14:paraId="77D6E014" w14:textId="77777777" w:rsidR="004C3E2E" w:rsidRDefault="004C3E2E" w:rsidP="004C3E2E">
      <w:pPr>
        <w:pStyle w:val="Heading4"/>
      </w:pPr>
      <w:r>
        <w:t>US-China relations strong following summit meeting in November</w:t>
      </w:r>
    </w:p>
    <w:p w14:paraId="2979E061" w14:textId="086FECFE" w:rsidR="004C3E2E" w:rsidRPr="004C3E2E" w:rsidRDefault="004C3E2E" w:rsidP="004C3E2E">
      <w:r w:rsidRPr="003006FA">
        <w:rPr>
          <w:rStyle w:val="Style13ptBold"/>
        </w:rPr>
        <w:t>Kennedy 24</w:t>
      </w:r>
      <w:r>
        <w:rPr>
          <w:rStyle w:val="Style13ptBold"/>
        </w:rPr>
        <w:t xml:space="preserve"> - </w:t>
      </w:r>
      <w:r w:rsidRPr="003006FA">
        <w:t>Scott Kennedy, 24, Scott Kennedy is senior adviser and Trustee Chair in Chinese Business and Economics at the Center for Strategic and International Studies (CSIS). A leading authority on Chinese economic policy and U.S.-China commercial relations, Kennedy has traveled to China for 36 years. Ongoing focuses include China’s innovation drive, Chinese industrial policy, U.S.-China relations, and global economic governance. His articles have appeared in a wide array of publications, including the New York Times, Wall Street Journal, Foreign Affairs, Foreign Policy, and China Quarterly, 1-3-2024, "U.S.-China Relations in 2024: Managing Competition without Conflict," No Publication, https://www.csis.org/analysis/us-china-relations-2024-managing-competition-without-conflict, accessed 7-8-2024//NKB</w:t>
      </w:r>
    </w:p>
    <w:p w14:paraId="7ECB1B07" w14:textId="50D8E496" w:rsidR="00F955F3" w:rsidRDefault="004C3E2E" w:rsidP="00F955F3">
      <w:pPr>
        <w:rPr>
          <w:rStyle w:val="StyleUnderline"/>
          <w:b/>
          <w:sz w:val="14"/>
        </w:rPr>
      </w:pPr>
      <w:r w:rsidRPr="00327F57">
        <w:rPr>
          <w:rStyle w:val="StyleUnderline"/>
          <w:highlight w:val="cyan"/>
        </w:rPr>
        <w:t>From 2018 to 2023, U.S.-China relations were in a linear downward spiral.</w:t>
      </w:r>
      <w:r w:rsidRPr="00B34CE2">
        <w:rPr>
          <w:rStyle w:val="StyleUnderline"/>
        </w:rPr>
        <w:t xml:space="preserve"> The trade war, the</w:t>
      </w:r>
      <w:r w:rsidRPr="004A2D48">
        <w:rPr>
          <w:rStyle w:val="StyleUnderline"/>
        </w:rPr>
        <w:t xml:space="preserve"> pandemic, growing technology competition, rising tensions in the South China Sea and the Taiwan Strait, and contrasting approaches to the Russia-Ukraine conflict have collectively fed a sense of fatalism that the countries were heading toward the abyss of outright economic decoupling and a disastrous military conflict. </w:t>
      </w:r>
      <w:r w:rsidRPr="00327F57">
        <w:rPr>
          <w:rStyle w:val="StyleUnderline"/>
          <w:highlight w:val="cyan"/>
        </w:rPr>
        <w:t>The summit meeting between</w:t>
      </w:r>
      <w:r w:rsidRPr="004A2D48">
        <w:rPr>
          <w:rStyle w:val="StyleUnderline"/>
        </w:rPr>
        <w:t xml:space="preserve"> Presidents Joe </w:t>
      </w:r>
      <w:r w:rsidRPr="00327F57">
        <w:rPr>
          <w:rStyle w:val="StyleUnderline"/>
          <w:highlight w:val="cyan"/>
        </w:rPr>
        <w:t>Biden and Xi Jinping</w:t>
      </w:r>
      <w:r w:rsidRPr="004A2D48">
        <w:rPr>
          <w:rStyle w:val="StyleUnderline"/>
        </w:rPr>
        <w:t xml:space="preserve"> held in November near San Francisco, just in advance of the APEC Economic Leaders’ Week, was the culmination of a year-long process that </w:t>
      </w:r>
      <w:r w:rsidRPr="00327F57">
        <w:rPr>
          <w:rStyle w:val="StyleUnderline"/>
          <w:highlight w:val="cyan"/>
        </w:rPr>
        <w:t>calmed the waters</w:t>
      </w:r>
      <w:r w:rsidRPr="004A2D48">
        <w:rPr>
          <w:rStyle w:val="StyleUnderline"/>
        </w:rPr>
        <w:t xml:space="preserve">. </w:t>
      </w:r>
      <w:r w:rsidRPr="00327F57">
        <w:rPr>
          <w:rStyle w:val="StyleUnderline"/>
          <w:highlight w:val="cyan"/>
        </w:rPr>
        <w:t>The two sides announced a range of deliverables on economic and security issues</w:t>
      </w:r>
      <w:r w:rsidRPr="004A2D48">
        <w:rPr>
          <w:rStyle w:val="StyleUnderline"/>
        </w:rPr>
        <w:t xml:space="preserve"> and tried to convey a sense that they could effectively manage their differences. </w:t>
      </w:r>
      <w:r w:rsidRPr="00B34CE2">
        <w:rPr>
          <w:sz w:val="14"/>
        </w:rPr>
        <w:t xml:space="preserve">Although the United States and China are still engaged in a comprehensive contest for power and over setting the global rules of the game, guardrails are gradually being created, and as a result, the likelihood of the most disastrous outcomes has receded. Moreover, even though the chances of a genuine thaw that resolves fundamental differences and leads to greater cooperation are low, there also are underappreciated sources of structural stability that could keep relations from further deteriorating in the coming years. Nevertheless, it will take active diplomacy and some good luck to keep ties from fraying in 2024. </w:t>
      </w:r>
      <w:r w:rsidRPr="004A2D48">
        <w:rPr>
          <w:rStyle w:val="StyleUnderline"/>
        </w:rPr>
        <w:t xml:space="preserve">Surpassing Low Expectations During their four-hour meeting on the </w:t>
      </w:r>
      <w:proofErr w:type="spellStart"/>
      <w:r w:rsidRPr="004A2D48">
        <w:rPr>
          <w:rStyle w:val="StyleUnderline"/>
        </w:rPr>
        <w:t>Filoli</w:t>
      </w:r>
      <w:proofErr w:type="spellEnd"/>
      <w:r w:rsidRPr="004A2D48">
        <w:rPr>
          <w:rStyle w:val="StyleUnderline"/>
        </w:rPr>
        <w:t xml:space="preserve"> Estate in Woodside, California, both </w:t>
      </w:r>
      <w:r w:rsidRPr="00327F57">
        <w:rPr>
          <w:rStyle w:val="StyleUnderline"/>
          <w:highlight w:val="cyan"/>
        </w:rPr>
        <w:t>Biden and Xi</w:t>
      </w:r>
      <w:r w:rsidRPr="004A2D48">
        <w:rPr>
          <w:rStyle w:val="StyleUnderline"/>
        </w:rPr>
        <w:t xml:space="preserve"> appeared to stick to their original positions on technology and economic security, Taiwan, Ukraine, human rights, and several other issues. At the same time, they </w:t>
      </w:r>
      <w:r w:rsidRPr="00327F57">
        <w:rPr>
          <w:rStyle w:val="StyleUnderline"/>
          <w:highlight w:val="cyan"/>
        </w:rPr>
        <w:t>were able to produce a series of deliverables exceeding the expectations of most analysts.</w:t>
      </w:r>
      <w:r w:rsidRPr="004A2D48">
        <w:rPr>
          <w:rStyle w:val="StyleUnderline"/>
        </w:rPr>
        <w:t xml:space="preserve"> Based on the readouts from the White House and People’s Republic of China (PRC) media (Xinhua, Caixin), it appears that, at a minimum, the two sides agreed to several actions: Resume military-to-military dialogue through a variety of channels and on </w:t>
      </w:r>
      <w:proofErr w:type="gramStart"/>
      <w:r w:rsidRPr="004A2D48">
        <w:rPr>
          <w:rStyle w:val="StyleUnderline"/>
        </w:rPr>
        <w:t>a number of</w:t>
      </w:r>
      <w:proofErr w:type="gramEnd"/>
      <w:r w:rsidRPr="004A2D48">
        <w:rPr>
          <w:rStyle w:val="StyleUnderline"/>
        </w:rPr>
        <w:t xml:space="preserve"> specific topics. Commit to accelerate efforts to expand renewable energy and reduce carbon emissions, including from methane and other greenhouse gases, in accordance with the joint statement issued at </w:t>
      </w:r>
      <w:proofErr w:type="spellStart"/>
      <w:r w:rsidRPr="004A2D48">
        <w:rPr>
          <w:rStyle w:val="StyleUnderline"/>
        </w:rPr>
        <w:t>Sunnylands</w:t>
      </w:r>
      <w:proofErr w:type="spellEnd"/>
      <w:r w:rsidRPr="004A2D48">
        <w:rPr>
          <w:rStyle w:val="StyleUnderline"/>
        </w:rPr>
        <w:t xml:space="preserve"> just before the bilateral meeting. Restore and expand cooperation on countering the production and trafficking of fentanyl and other narcotics. Step up discussions to minimize risks related to artificial intelligence. Push for more direct flights between the two countries and expand people-to-people exchanges. Begin consultations aimed at renewing the U.S.-China Science and Technology Cooperation Agreement, which is set to expire in late February 2024. Beyond specific actions, </w:t>
      </w:r>
      <w:r w:rsidRPr="00327F57">
        <w:rPr>
          <w:rStyle w:val="StyleUnderline"/>
          <w:highlight w:val="cyan"/>
        </w:rPr>
        <w:t>the two sides adjusted the tone of how they frame the relationship</w:t>
      </w:r>
      <w:r w:rsidRPr="004A2D48">
        <w:rPr>
          <w:rStyle w:val="StyleUnderline"/>
        </w:rPr>
        <w:t>.</w:t>
      </w:r>
      <w:r w:rsidRPr="00B34CE2">
        <w:rPr>
          <w:sz w:val="14"/>
        </w:rPr>
        <w:t xml:space="preserve"> </w:t>
      </w:r>
    </w:p>
    <w:p w14:paraId="6D4DC7CE" w14:textId="77777777" w:rsidR="00F955F3" w:rsidRPr="004C3E2E" w:rsidRDefault="00F955F3" w:rsidP="00F955F3">
      <w:pPr>
        <w:rPr>
          <w:b/>
          <w:sz w:val="14"/>
          <w:u w:val="single"/>
        </w:rPr>
      </w:pPr>
    </w:p>
    <w:p w14:paraId="0B0F552C" w14:textId="77777777" w:rsidR="004C3E2E" w:rsidRPr="00F260AE" w:rsidRDefault="004C3E2E" w:rsidP="004C3E2E">
      <w:pPr>
        <w:pStyle w:val="Heading4"/>
      </w:pPr>
      <w:r w:rsidRPr="00F260AE">
        <w:t xml:space="preserve">The relationship between the US and China is stable---but </w:t>
      </w:r>
      <w:r w:rsidRPr="00F260AE">
        <w:rPr>
          <w:u w:val="single"/>
        </w:rPr>
        <w:t>barely</w:t>
      </w:r>
      <w:r w:rsidRPr="00F260AE">
        <w:t xml:space="preserve"> in check</w:t>
      </w:r>
    </w:p>
    <w:p w14:paraId="66433886" w14:textId="77777777" w:rsidR="004C3E2E" w:rsidRPr="00F260AE" w:rsidRDefault="004C3E2E" w:rsidP="004C3E2E">
      <w:r w:rsidRPr="00F260AE">
        <w:rPr>
          <w:b/>
          <w:bCs/>
          <w:sz w:val="26"/>
          <w:szCs w:val="26"/>
        </w:rPr>
        <w:t>EAF Board</w:t>
      </w:r>
      <w:r w:rsidRPr="00F260AE">
        <w:t>, 4-1-20</w:t>
      </w:r>
      <w:r w:rsidRPr="00F260AE">
        <w:rPr>
          <w:b/>
          <w:bCs/>
          <w:sz w:val="26"/>
          <w:szCs w:val="26"/>
        </w:rPr>
        <w:t>24</w:t>
      </w:r>
      <w:r w:rsidRPr="00F260AE">
        <w:t xml:space="preserve">, The EAF Editorial Board is comprised of Peter Drysdale, Shiro Armstrong, Ben Ascione, Liam Gammon, Ben Hillman, Adam Triggs, Jiao Wang, Lauren Richardson, Tom Westland, Maria Monic </w:t>
      </w:r>
      <w:proofErr w:type="spellStart"/>
      <w:r w:rsidRPr="00F260AE">
        <w:t>Wihardja</w:t>
      </w:r>
      <w:proofErr w:type="spellEnd"/>
      <w:r w:rsidRPr="00F260AE">
        <w:t xml:space="preserve"> and Andrew Levidis, and </w:t>
      </w:r>
      <w:proofErr w:type="gramStart"/>
      <w:r w:rsidRPr="00F260AE">
        <w:t>is located in</w:t>
      </w:r>
      <w:proofErr w:type="gramEnd"/>
      <w:r w:rsidRPr="00F260AE">
        <w:t xml:space="preserve"> the Crawford School of Public Policy in the ANU College of Asia and the Pacific. "Avoiding the awful consequences of breakdown in the US-China relationship", East Asia Forum, https://eastasiaforum.org/2024/04/01/avoiding-the-awful-consequences-of-breakdown-in-the-us-china-relationship/ // </w:t>
      </w:r>
      <w:proofErr w:type="spellStart"/>
      <w:r w:rsidRPr="00F260AE">
        <w:t>skohli</w:t>
      </w:r>
      <w:proofErr w:type="spellEnd"/>
    </w:p>
    <w:p w14:paraId="3BDC47B8" w14:textId="77777777" w:rsidR="004C3E2E" w:rsidRPr="00F260AE" w:rsidRDefault="004C3E2E" w:rsidP="004C3E2E">
      <w:pPr>
        <w:rPr>
          <w:rStyle w:val="StyleUnderline"/>
        </w:rPr>
      </w:pPr>
      <w:r w:rsidRPr="00F260AE">
        <w:rPr>
          <w:rStyle w:val="StyleUnderline"/>
        </w:rPr>
        <w:t>The relationship between the United States and China is undoubtedly the most consequential of all relationships for the global order today</w:t>
      </w:r>
      <w:r w:rsidRPr="004C3E2E">
        <w:rPr>
          <w:sz w:val="16"/>
        </w:rPr>
        <w:t xml:space="preserve">. Together, the United States and China account for more than 45 per cent of global output and nearly a quarter of world trade. Despite the diversion of US trade from China because of the trade and technology wars initiated under President Trump — but also prosecuted under President Biden — their </w:t>
      </w:r>
      <w:r w:rsidRPr="00F260AE">
        <w:rPr>
          <w:rStyle w:val="StyleUnderline"/>
        </w:rPr>
        <w:t>economies remain closely linked through trade and international financial ties.</w:t>
      </w:r>
      <w:r w:rsidRPr="004C3E2E">
        <w:rPr>
          <w:sz w:val="16"/>
        </w:rPr>
        <w:t xml:space="preserve"> Importantly, they have deeply interdependent economic relations with the East Asian economies on which the whole Asia Pacific region’s economic prosperity is built. </w:t>
      </w:r>
      <w:r w:rsidRPr="00F260AE">
        <w:rPr>
          <w:rStyle w:val="StyleUnderline"/>
        </w:rPr>
        <w:t xml:space="preserve">They have more common interest in cooperation on meeting the global threat of climate change than any other two countries on the planet. </w:t>
      </w:r>
    </w:p>
    <w:p w14:paraId="0CB82BEC" w14:textId="77777777" w:rsidR="004C3E2E" w:rsidRPr="004C3E2E" w:rsidRDefault="004C3E2E" w:rsidP="004C3E2E">
      <w:pPr>
        <w:rPr>
          <w:sz w:val="16"/>
        </w:rPr>
      </w:pPr>
      <w:r w:rsidRPr="00F260AE">
        <w:rPr>
          <w:rStyle w:val="StyleUnderline"/>
        </w:rPr>
        <w:t>At the same time, these two superpowers are shaping up to an awkward and unstable military-strategic face-off across the Pacific</w:t>
      </w:r>
      <w:r w:rsidRPr="004C3E2E">
        <w:rPr>
          <w:sz w:val="16"/>
        </w:rPr>
        <w:t xml:space="preserve">. In this week’s lead article, David Lampton and Thomas Fingar point out that </w:t>
      </w:r>
      <w:r w:rsidRPr="00F260AE">
        <w:rPr>
          <w:rStyle w:val="StyleUnderline"/>
        </w:rPr>
        <w:t>‘[no] foreign policy challenge is more important [for the United States]</w:t>
      </w:r>
      <w:r w:rsidRPr="004C3E2E">
        <w:rPr>
          <w:sz w:val="16"/>
        </w:rPr>
        <w:t xml:space="preserve">, or difficult, than finding a way to simultaneously deter and engage China without provoking unwanted </w:t>
      </w:r>
      <w:proofErr w:type="spellStart"/>
      <w:proofErr w:type="gramStart"/>
      <w:r w:rsidRPr="004C3E2E">
        <w:rPr>
          <w:sz w:val="16"/>
        </w:rPr>
        <w:t>behaviours</w:t>
      </w:r>
      <w:proofErr w:type="spellEnd"/>
      <w:r w:rsidRPr="004C3E2E">
        <w:rPr>
          <w:sz w:val="16"/>
        </w:rPr>
        <w:t>’</w:t>
      </w:r>
      <w:proofErr w:type="gramEnd"/>
      <w:r w:rsidRPr="004C3E2E">
        <w:rPr>
          <w:sz w:val="16"/>
        </w:rPr>
        <w:t xml:space="preserve">. They also acknowledge that ‘… this requires understanding the perceptions and priorities now shaping Beijing’s </w:t>
      </w:r>
      <w:proofErr w:type="gramStart"/>
      <w:r w:rsidRPr="004C3E2E">
        <w:rPr>
          <w:sz w:val="16"/>
        </w:rPr>
        <w:t>actions’</w:t>
      </w:r>
      <w:proofErr w:type="gramEnd"/>
      <w:r w:rsidRPr="004C3E2E">
        <w:rPr>
          <w:sz w:val="16"/>
        </w:rPr>
        <w:t xml:space="preserve">.  </w:t>
      </w:r>
    </w:p>
    <w:p w14:paraId="1079BA8E" w14:textId="77777777" w:rsidR="004C3E2E" w:rsidRPr="004C3E2E" w:rsidRDefault="004C3E2E" w:rsidP="004C3E2E">
      <w:pPr>
        <w:rPr>
          <w:sz w:val="16"/>
        </w:rPr>
      </w:pPr>
      <w:r w:rsidRPr="004C3E2E">
        <w:rPr>
          <w:sz w:val="16"/>
        </w:rPr>
        <w:t xml:space="preserve">The </w:t>
      </w:r>
      <w:r w:rsidRPr="00F260AE">
        <w:rPr>
          <w:rStyle w:val="StyleUnderline"/>
        </w:rPr>
        <w:t>current dynamic in bilateral relations between the two big powers is dangerous</w:t>
      </w:r>
      <w:r w:rsidRPr="004C3E2E">
        <w:rPr>
          <w:sz w:val="16"/>
        </w:rPr>
        <w:t xml:space="preserve">. Leaders on both sides are shoring up their domestic support by </w:t>
      </w:r>
      <w:proofErr w:type="spellStart"/>
      <w:r w:rsidRPr="004C3E2E">
        <w:rPr>
          <w:sz w:val="16"/>
        </w:rPr>
        <w:t>demonising</w:t>
      </w:r>
      <w:proofErr w:type="spellEnd"/>
      <w:r w:rsidRPr="004C3E2E">
        <w:rPr>
          <w:sz w:val="16"/>
        </w:rPr>
        <w:t xml:space="preserve"> the other as an existential threat. China has blundered into aligning with miscreant states like Russia, North Korea and Iran, while the United States has stumbled into a strategy of economic and political containment against China that is driving Beijing further away from it and ‘in the wrong direction’.</w:t>
      </w:r>
    </w:p>
    <w:p w14:paraId="28F68772" w14:textId="77777777" w:rsidR="004C3E2E" w:rsidRPr="004C3E2E" w:rsidRDefault="004C3E2E" w:rsidP="004C3E2E">
      <w:pPr>
        <w:rPr>
          <w:sz w:val="16"/>
        </w:rPr>
      </w:pPr>
      <w:r w:rsidRPr="004C3E2E">
        <w:rPr>
          <w:sz w:val="16"/>
        </w:rPr>
        <w:t xml:space="preserve">The problem, as Lampton and Fingar see it, is that </w:t>
      </w:r>
      <w:r w:rsidRPr="00F260AE">
        <w:rPr>
          <w:rStyle w:val="StyleUnderline"/>
        </w:rPr>
        <w:t xml:space="preserve">Beijing is now captured by a mindset </w:t>
      </w:r>
      <w:proofErr w:type="gramStart"/>
      <w:r w:rsidRPr="00F260AE">
        <w:rPr>
          <w:rStyle w:val="StyleUnderline"/>
        </w:rPr>
        <w:t>where</w:t>
      </w:r>
      <w:proofErr w:type="gramEnd"/>
      <w:r w:rsidRPr="00F260AE">
        <w:rPr>
          <w:rStyle w:val="StyleUnderline"/>
        </w:rPr>
        <w:t xml:space="preserve"> domestic and international security imperatives trump development and </w:t>
      </w:r>
      <w:proofErr w:type="spellStart"/>
      <w:r w:rsidRPr="00F260AE">
        <w:rPr>
          <w:rStyle w:val="StyleUnderline"/>
        </w:rPr>
        <w:t>modernisation</w:t>
      </w:r>
      <w:proofErr w:type="spellEnd"/>
      <w:r w:rsidRPr="00F260AE">
        <w:rPr>
          <w:rStyle w:val="StyleUnderline"/>
        </w:rPr>
        <w:t xml:space="preserve"> imperatives in national policy.</w:t>
      </w:r>
      <w:r w:rsidRPr="004C3E2E">
        <w:rPr>
          <w:sz w:val="16"/>
        </w:rPr>
        <w:t xml:space="preserve"> This is a syndrome that infects other parts of the world, including the United States, in a way that serves to validate Chinese fears and policy responses.</w:t>
      </w:r>
    </w:p>
    <w:p w14:paraId="14B6DA30" w14:textId="77777777" w:rsidR="004C3E2E" w:rsidRDefault="004C3E2E" w:rsidP="004C3E2E">
      <w:pPr>
        <w:rPr>
          <w:sz w:val="16"/>
        </w:rPr>
      </w:pPr>
      <w:r w:rsidRPr="004C3E2E">
        <w:rPr>
          <w:sz w:val="16"/>
        </w:rPr>
        <w:t xml:space="preserve">This dynamic ‘is not good for China, the United States or the world. </w:t>
      </w:r>
      <w:r w:rsidRPr="00F260AE">
        <w:rPr>
          <w:rStyle w:val="Emphasis"/>
        </w:rPr>
        <w:t xml:space="preserve">Washington cannot achieve immediate or fundamental changes in China’s </w:t>
      </w:r>
      <w:proofErr w:type="spellStart"/>
      <w:proofErr w:type="gramStart"/>
      <w:r w:rsidRPr="00F260AE">
        <w:rPr>
          <w:rStyle w:val="Emphasis"/>
        </w:rPr>
        <w:t>behaviour</w:t>
      </w:r>
      <w:proofErr w:type="spellEnd"/>
      <w:proofErr w:type="gramEnd"/>
      <w:r w:rsidRPr="00F260AE">
        <w:rPr>
          <w:rStyle w:val="Emphasis"/>
        </w:rPr>
        <w:t xml:space="preserve"> but ill-considered actions can make things worse’,</w:t>
      </w:r>
      <w:r w:rsidRPr="004C3E2E">
        <w:rPr>
          <w:sz w:val="16"/>
        </w:rPr>
        <w:t xml:space="preserve"> Lampton and Fingar correctly note.</w:t>
      </w:r>
    </w:p>
    <w:p w14:paraId="51057E04" w14:textId="77777777" w:rsidR="004C3E2E" w:rsidRPr="0025370A" w:rsidRDefault="004C3E2E" w:rsidP="004C3E2E">
      <w:pPr>
        <w:rPr>
          <w:rStyle w:val="StyleUnderline"/>
          <w:sz w:val="16"/>
        </w:rPr>
      </w:pPr>
    </w:p>
    <w:p w14:paraId="45DD18A3" w14:textId="77777777" w:rsidR="004C3E2E" w:rsidRDefault="004C3E2E" w:rsidP="004C3E2E">
      <w:pPr>
        <w:pStyle w:val="Heading4"/>
        <w:rPr>
          <w:b w:val="0"/>
          <w:bCs/>
        </w:rPr>
      </w:pPr>
      <w:r>
        <w:t xml:space="preserve">Relations with China are stable now </w:t>
      </w:r>
      <w:proofErr w:type="gramStart"/>
      <w:r>
        <w:t>but on the brink</w:t>
      </w:r>
      <w:proofErr w:type="gramEnd"/>
      <w:r>
        <w:rPr>
          <w:b w:val="0"/>
          <w:bCs/>
        </w:rPr>
        <w:t xml:space="preserve">---it will get </w:t>
      </w:r>
      <w:r>
        <w:rPr>
          <w:b w:val="0"/>
          <w:bCs/>
          <w:u w:val="single"/>
        </w:rPr>
        <w:t>harder</w:t>
      </w:r>
      <w:r>
        <w:rPr>
          <w:b w:val="0"/>
          <w:bCs/>
        </w:rPr>
        <w:t xml:space="preserve"> to justify our action in the future.</w:t>
      </w:r>
    </w:p>
    <w:p w14:paraId="4E06FDB4" w14:textId="77777777" w:rsidR="004C3E2E" w:rsidRPr="00B846B0" w:rsidRDefault="004C3E2E" w:rsidP="004C3E2E">
      <w:r w:rsidRPr="00B846B0">
        <w:t xml:space="preserve">Ian </w:t>
      </w:r>
      <w:r w:rsidRPr="00B846B0">
        <w:rPr>
          <w:b/>
          <w:bCs/>
          <w:sz w:val="26"/>
          <w:szCs w:val="26"/>
        </w:rPr>
        <w:t>Bremmer</w:t>
      </w:r>
      <w:r w:rsidRPr="00B846B0">
        <w:t xml:space="preserve">, </w:t>
      </w:r>
      <w:r w:rsidRPr="00B846B0">
        <w:rPr>
          <w:b/>
          <w:bCs/>
          <w:sz w:val="26"/>
          <w:szCs w:val="26"/>
        </w:rPr>
        <w:t>4/29</w:t>
      </w:r>
      <w:r>
        <w:t>/24</w:t>
      </w:r>
      <w:r w:rsidRPr="00B846B0">
        <w:t>, "Why the US-China relationship is more stable than you might think", GZERO Media, https://www.gzeromedia.com/quick-take/why-the-us-china-relationship-is-more-stable-than-you-might-think</w:t>
      </w:r>
    </w:p>
    <w:p w14:paraId="2C84F080" w14:textId="16089B35" w:rsidR="004C3E2E" w:rsidRDefault="004C3E2E" w:rsidP="004C3E2E">
      <w:pPr>
        <w:rPr>
          <w:sz w:val="16"/>
        </w:rPr>
      </w:pPr>
      <w:r w:rsidRPr="004C3E2E">
        <w:rPr>
          <w:sz w:val="16"/>
        </w:rPr>
        <w:t xml:space="preserve">Ian Bremmer's Quick Take: Hi everybody. Ian Bremmer here and a Quick Take to kick off your week. US Secretary of State Tony Blinken in the Middle East right now. But he just came from China, Beijing and Shanghai, and the US-China relationship is what I'm thinking about. Want to give you a state of play. </w:t>
      </w:r>
      <w:r w:rsidRPr="00621C7B">
        <w:rPr>
          <w:rStyle w:val="StyleUnderline"/>
        </w:rPr>
        <w:t>It continues to be better managed and more stable than we've seen in a long time</w:t>
      </w:r>
      <w:r w:rsidRPr="004C3E2E">
        <w:rPr>
          <w:sz w:val="16"/>
        </w:rPr>
        <w:t xml:space="preserve">. Now, </w:t>
      </w:r>
      <w:r w:rsidRPr="00621C7B">
        <w:rPr>
          <w:rStyle w:val="StyleUnderline"/>
        </w:rPr>
        <w:t>not clear that would necessarily be the case, given the number of issues and places where we have friction between these two countries</w:t>
      </w:r>
      <w:r w:rsidRPr="004C3E2E">
        <w:rPr>
          <w:sz w:val="16"/>
        </w:rPr>
        <w:t xml:space="preserve">. Just over the course of the last couple weeks, you've got President Biden, putting new tariffs on Chinese steel, opening a new investigation into Chinese shipbuilding. You've got this anti TikTok policy that's coming down from </w:t>
      </w:r>
      <w:proofErr w:type="gramStart"/>
      <w:r w:rsidRPr="004C3E2E">
        <w:rPr>
          <w:sz w:val="16"/>
        </w:rPr>
        <w:t>US</w:t>
      </w:r>
      <w:proofErr w:type="gramEnd"/>
      <w:r w:rsidRPr="004C3E2E">
        <w:rPr>
          <w:sz w:val="16"/>
        </w:rPr>
        <w:t xml:space="preserve"> Congress. You've got $2 billion in additional military aid for Taiwan from the United States. You've also got lots of criticism from the Americans on ongoing Chinese support, dual use technologies for the Russians, allowing them to better fight the war in Ukraine. Given all of that, </w:t>
      </w:r>
      <w:r w:rsidRPr="00621C7B">
        <w:rPr>
          <w:rStyle w:val="StyleUnderline"/>
        </w:rPr>
        <w:t>is the relationship starting to become much more confrontational?</w:t>
      </w:r>
      <w:r w:rsidRPr="004C3E2E">
        <w:rPr>
          <w:sz w:val="16"/>
        </w:rPr>
        <w:t xml:space="preserve"> And </w:t>
      </w:r>
      <w:r w:rsidRPr="00621C7B">
        <w:rPr>
          <w:rStyle w:val="Emphasis"/>
        </w:rPr>
        <w:t>the answer is not really</w:t>
      </w:r>
      <w:r w:rsidRPr="004C3E2E">
        <w:rPr>
          <w:sz w:val="16"/>
        </w:rPr>
        <w:t xml:space="preserve">. It's true that the </w:t>
      </w:r>
      <w:r w:rsidRPr="00621C7B">
        <w:rPr>
          <w:rStyle w:val="StyleUnderline"/>
        </w:rPr>
        <w:t>Chinese foreign minister said</w:t>
      </w:r>
      <w:r w:rsidRPr="004C3E2E">
        <w:rPr>
          <w:sz w:val="16"/>
        </w:rPr>
        <w:t xml:space="preserve"> that the </w:t>
      </w:r>
      <w:r w:rsidRPr="00621C7B">
        <w:rPr>
          <w:rStyle w:val="StyleUnderline"/>
        </w:rPr>
        <w:t>Americans need to choose between having a relationship of containment and a relationship of partnership</w:t>
      </w:r>
      <w:r w:rsidRPr="004C3E2E">
        <w:rPr>
          <w:sz w:val="16"/>
        </w:rPr>
        <w:t xml:space="preserve">, and it's </w:t>
      </w:r>
      <w:r w:rsidRPr="00621C7B">
        <w:rPr>
          <w:rStyle w:val="StyleUnderline"/>
        </w:rPr>
        <w:t>certainly true that the Americans would rather have it both ways</w:t>
      </w:r>
      <w:r w:rsidRPr="004C3E2E">
        <w:rPr>
          <w:sz w:val="16"/>
        </w:rPr>
        <w:t xml:space="preserve">. They want to have partnership in areas where it suits the Americans, and containment in areas where it suits the Americans. The Americans getting away with more than that than other countries can because the US is the most powerful country in the world and </w:t>
      </w:r>
      <w:r w:rsidRPr="00621C7B">
        <w:rPr>
          <w:rStyle w:val="StyleUnderline"/>
        </w:rPr>
        <w:t>ultimately the Chinese need Americans more than Americans need China</w:t>
      </w:r>
      <w:r w:rsidRPr="004C3E2E">
        <w:rPr>
          <w:sz w:val="16"/>
        </w:rPr>
        <w:t xml:space="preserve">. Still, </w:t>
      </w:r>
      <w:r w:rsidRPr="00621C7B">
        <w:rPr>
          <w:rStyle w:val="StyleUnderline"/>
        </w:rPr>
        <w:t xml:space="preserve">there's a lot of interdependence, and there is an ability to push back. How much is China </w:t>
      </w:r>
      <w:proofErr w:type="gramStart"/>
      <w:r w:rsidRPr="00621C7B">
        <w:rPr>
          <w:rStyle w:val="StyleUnderline"/>
        </w:rPr>
        <w:t>actually doing</w:t>
      </w:r>
      <w:proofErr w:type="gramEnd"/>
      <w:r w:rsidRPr="00621C7B">
        <w:rPr>
          <w:rStyle w:val="StyleUnderline"/>
        </w:rPr>
        <w:t xml:space="preserve"> that? And the answer is there's been </w:t>
      </w:r>
      <w:r w:rsidRPr="00621C7B">
        <w:rPr>
          <w:rStyle w:val="Emphasis"/>
        </w:rPr>
        <w:t>very little direct Chinese tit for tat</w:t>
      </w:r>
      <w:r w:rsidRPr="004C3E2E">
        <w:rPr>
          <w:sz w:val="16"/>
        </w:rPr>
        <w:t xml:space="preserve">, despite </w:t>
      </w:r>
      <w:proofErr w:type="gramStart"/>
      <w:r w:rsidRPr="004C3E2E">
        <w:rPr>
          <w:sz w:val="16"/>
        </w:rPr>
        <w:t>all of</w:t>
      </w:r>
      <w:proofErr w:type="gramEnd"/>
      <w:r w:rsidRPr="004C3E2E">
        <w:rPr>
          <w:sz w:val="16"/>
        </w:rPr>
        <w:t xml:space="preserve"> the policies I just mentioned. It is true that overnight, the Chinese Foreign Ministry said that there would be resolute and forceful measures if the supplemental support for Taiwan, which is a red line for the Chinese, is signed and Taiwanese assistance from the US moves ahead, and I suspect that means we're going to see some more sanctions from China against US defense contractors. That is largely symbolic. It is a tit for tat. But on all the other policies I've mentioned that the Americans have just brought against China, we've seen </w:t>
      </w:r>
      <w:r w:rsidRPr="00A04958">
        <w:rPr>
          <w:rStyle w:val="StyleUnderline"/>
        </w:rPr>
        <w:t>Chinese focus on making their country and their economy more resilient against American efforts to contain, but not hitting the Americans back</w:t>
      </w:r>
      <w:r w:rsidRPr="004C3E2E">
        <w:rPr>
          <w:sz w:val="16"/>
        </w:rPr>
        <w:t xml:space="preserve">, not calibrated, moves of sanctions or reciprocal investigations. In fact, </w:t>
      </w:r>
      <w:r w:rsidRPr="00A04958">
        <w:rPr>
          <w:rStyle w:val="StyleUnderline"/>
        </w:rPr>
        <w:t xml:space="preserve">the Chinese have been </w:t>
      </w:r>
      <w:proofErr w:type="gramStart"/>
      <w:r w:rsidRPr="00A04958">
        <w:rPr>
          <w:rStyle w:val="StyleUnderline"/>
        </w:rPr>
        <w:t>pretty stable</w:t>
      </w:r>
      <w:proofErr w:type="gramEnd"/>
      <w:r w:rsidRPr="00A04958">
        <w:rPr>
          <w:rStyle w:val="StyleUnderline"/>
        </w:rPr>
        <w:t>.</w:t>
      </w:r>
      <w:r>
        <w:rPr>
          <w:rStyle w:val="StyleUnderline"/>
        </w:rPr>
        <w:t xml:space="preserve"> </w:t>
      </w:r>
      <w:r w:rsidRPr="004C3E2E">
        <w:rPr>
          <w:sz w:val="16"/>
        </w:rPr>
        <w:t xml:space="preserve">Also. We saw that </w:t>
      </w:r>
      <w:r w:rsidRPr="001B3665">
        <w:rPr>
          <w:rStyle w:val="StyleUnderline"/>
        </w:rPr>
        <w:t>Xi</w:t>
      </w:r>
      <w:r w:rsidRPr="004C3E2E">
        <w:rPr>
          <w:sz w:val="16"/>
        </w:rPr>
        <w:t xml:space="preserve"> Jinping </w:t>
      </w:r>
      <w:r w:rsidRPr="001B3665">
        <w:rPr>
          <w:rStyle w:val="StyleUnderline"/>
        </w:rPr>
        <w:t xml:space="preserve">still met with Secretary of State Blinken directly, a </w:t>
      </w:r>
      <w:r w:rsidRPr="001B3665">
        <w:rPr>
          <w:rStyle w:val="Emphasis"/>
        </w:rPr>
        <w:t>meeting</w:t>
      </w:r>
      <w:r w:rsidRPr="001B3665">
        <w:rPr>
          <w:rStyle w:val="StyleUnderline"/>
        </w:rPr>
        <w:t xml:space="preserve"> that would be very easy for the Chinese government to take down, and </w:t>
      </w:r>
      <w:r w:rsidRPr="001B3665">
        <w:rPr>
          <w:rStyle w:val="Emphasis"/>
        </w:rPr>
        <w:t>historically certainly wouldn't have been present if there had been a lot of tension in the relationship</w:t>
      </w:r>
      <w:r w:rsidRPr="004C3E2E">
        <w:rPr>
          <w:sz w:val="16"/>
        </w:rPr>
        <w:t xml:space="preserve">. They chose not to do that. And in fact, Blinken went to a record store, you know, he plays guitar and sings, and he's into music. And the </w:t>
      </w:r>
      <w:r w:rsidRPr="007558A3">
        <w:rPr>
          <w:rStyle w:val="StyleUnderline"/>
        </w:rPr>
        <w:t>coverage from the Chinese state media of that trip was very humanizing, was very friendly, frankly, better coverage of a US secretary of state than I've seen at any point since Xi Jinping has been in power</w:t>
      </w:r>
      <w:r w:rsidRPr="00B54671">
        <w:rPr>
          <w:rStyle w:val="StyleUnderline"/>
        </w:rPr>
        <w:t xml:space="preserve">. </w:t>
      </w:r>
      <w:r w:rsidRPr="00B54671">
        <w:rPr>
          <w:rStyle w:val="Emphasis"/>
        </w:rPr>
        <w:t xml:space="preserve">That's something </w:t>
      </w:r>
      <w:r w:rsidRPr="005A12DB">
        <w:rPr>
          <w:rStyle w:val="StyleUnderline"/>
        </w:rPr>
        <w:t>it's</w:t>
      </w:r>
      <w:r w:rsidRPr="00B54671">
        <w:rPr>
          <w:rStyle w:val="Emphasis"/>
        </w:rPr>
        <w:t xml:space="preserve"> very easy for the Chinese government to put their thumb on the scale if they want to show </w:t>
      </w:r>
      <w:r w:rsidRPr="00DC666B">
        <w:rPr>
          <w:rStyle w:val="StyleUnderline"/>
        </w:rPr>
        <w:t>that</w:t>
      </w:r>
      <w:r w:rsidRPr="00B54671">
        <w:rPr>
          <w:rStyle w:val="Emphasis"/>
        </w:rPr>
        <w:t xml:space="preserve"> they're unhappy with where the US relationship is</w:t>
      </w:r>
      <w:r w:rsidRPr="004C3E2E">
        <w:rPr>
          <w:sz w:val="16"/>
        </w:rPr>
        <w:t xml:space="preserve">. I think about Obama and the town hall, that he wanted to put together and the Chinese unwilling to give him the kind of coverage that the Americans at the time had wanted. You know, </w:t>
      </w:r>
      <w:r w:rsidRPr="00561FDB">
        <w:rPr>
          <w:rStyle w:val="StyleUnderline"/>
        </w:rPr>
        <w:t>this is a lesser official from the US and is still getting, frankly, tremendous treatment from the Chinese government.</w:t>
      </w:r>
      <w:r w:rsidRPr="004C3E2E">
        <w:rPr>
          <w:sz w:val="16"/>
        </w:rPr>
        <w:t xml:space="preserve"> I think </w:t>
      </w:r>
      <w:r w:rsidRPr="00561FDB">
        <w:rPr>
          <w:rStyle w:val="StyleUnderline"/>
        </w:rPr>
        <w:t>that matters a lot.</w:t>
      </w:r>
      <w:r w:rsidRPr="004C3E2E">
        <w:rPr>
          <w:sz w:val="16"/>
        </w:rPr>
        <w:t xml:space="preserve"> Having said all of that, </w:t>
      </w:r>
      <w:r w:rsidRPr="007056B0">
        <w:rPr>
          <w:rStyle w:val="StyleUnderline"/>
        </w:rPr>
        <w:t>this is a relationship that is becoming more challenging to manage</w:t>
      </w:r>
      <w:r w:rsidRPr="004C3E2E">
        <w:rPr>
          <w:sz w:val="16"/>
        </w:rPr>
        <w:t xml:space="preserve">. And that's true because in the United States, whether you're Democrat or Republican, one of the very few things you can agree on in foreign policy is that there is a benefit in going after China. </w:t>
      </w:r>
      <w:proofErr w:type="gramStart"/>
      <w:r w:rsidRPr="004C3E2E">
        <w:rPr>
          <w:sz w:val="16"/>
        </w:rPr>
        <w:t>So</w:t>
      </w:r>
      <w:proofErr w:type="gramEnd"/>
      <w:r w:rsidRPr="004C3E2E">
        <w:rPr>
          <w:sz w:val="16"/>
        </w:rPr>
        <w:t xml:space="preserve"> the </w:t>
      </w:r>
      <w:r w:rsidRPr="00835B98">
        <w:rPr>
          <w:rStyle w:val="StyleUnderline"/>
        </w:rPr>
        <w:t>policy from the US is not just about Biden making decisions himself</w:t>
      </w:r>
      <w:r w:rsidRPr="004C3E2E">
        <w:rPr>
          <w:sz w:val="16"/>
        </w:rPr>
        <w:t xml:space="preserve">, but </w:t>
      </w:r>
      <w:r w:rsidRPr="00326E59">
        <w:rPr>
          <w:rStyle w:val="StyleUnderline"/>
        </w:rPr>
        <w:t>it's also about</w:t>
      </w:r>
      <w:r w:rsidRPr="004C3E2E">
        <w:rPr>
          <w:sz w:val="16"/>
        </w:rPr>
        <w:t xml:space="preserve"> members of </w:t>
      </w:r>
      <w:r w:rsidRPr="00326E59">
        <w:rPr>
          <w:rStyle w:val="StyleUnderline"/>
        </w:rPr>
        <w:t>Congress. It's</w:t>
      </w:r>
      <w:r w:rsidRPr="00B17D25">
        <w:rPr>
          <w:rStyle w:val="StyleUnderline"/>
        </w:rPr>
        <w:t xml:space="preserve"> about governors. It's about the media. All of whom are taking their own shots. And they're not coordinated.</w:t>
      </w:r>
      <w:r w:rsidRPr="004C3E2E">
        <w:rPr>
          <w:sz w:val="16"/>
        </w:rPr>
        <w:t xml:space="preserve"> Where from China, if Xi Jinping wants it, everyone basically rose in the same direction. Now</w:t>
      </w:r>
      <w:r w:rsidRPr="00D3005C">
        <w:rPr>
          <w:rStyle w:val="StyleUnderline"/>
        </w:rPr>
        <w:t>, there are lots of American corporations and banks that are sending their CEOs, making trips with China right now</w:t>
      </w:r>
      <w:r w:rsidRPr="004C3E2E">
        <w:rPr>
          <w:sz w:val="16"/>
        </w:rPr>
        <w:t xml:space="preserve">. And there's </w:t>
      </w:r>
      <w:r w:rsidRPr="00D3005C">
        <w:rPr>
          <w:rStyle w:val="StyleUnderline"/>
        </w:rPr>
        <w:t xml:space="preserve">much more </w:t>
      </w:r>
      <w:proofErr w:type="gramStart"/>
      <w:r w:rsidRPr="00D3005C">
        <w:rPr>
          <w:rStyle w:val="StyleUnderline"/>
        </w:rPr>
        <w:t>people to people</w:t>
      </w:r>
      <w:proofErr w:type="gramEnd"/>
      <w:r w:rsidRPr="00D3005C">
        <w:rPr>
          <w:rStyle w:val="StyleUnderline"/>
        </w:rPr>
        <w:t xml:space="preserve"> engagement between the two countries</w:t>
      </w:r>
      <w:r w:rsidRPr="004C3E2E">
        <w:rPr>
          <w:sz w:val="16"/>
        </w:rPr>
        <w:t xml:space="preserve">, something that Chinese officials are strongly focused on. </w:t>
      </w:r>
      <w:r w:rsidRPr="00497DFC">
        <w:rPr>
          <w:rStyle w:val="StyleUnderline"/>
        </w:rPr>
        <w:t>There's a lot more communication and cooperation on things like climate, as well as in response to America's fentanyl crisis, where the Chinese are shutting down the labs, the companies that have been exporting the precursor chemicals</w:t>
      </w:r>
      <w:r w:rsidRPr="006E2348">
        <w:rPr>
          <w:rStyle w:val="Emphasis"/>
        </w:rPr>
        <w:t>. Those things matter</w:t>
      </w:r>
      <w:r w:rsidRPr="004C3E2E">
        <w:rPr>
          <w:sz w:val="16"/>
        </w:rPr>
        <w:t xml:space="preserve">. They are engaged. There's also a lot of </w:t>
      </w:r>
      <w:r w:rsidRPr="00DD6A1E">
        <w:rPr>
          <w:rStyle w:val="StyleUnderline"/>
        </w:rPr>
        <w:t>willingness of the U</w:t>
      </w:r>
      <w:r w:rsidRPr="004C3E2E">
        <w:rPr>
          <w:sz w:val="16"/>
        </w:rPr>
        <w:t xml:space="preserve">nited </w:t>
      </w:r>
      <w:r w:rsidRPr="00DD6A1E">
        <w:rPr>
          <w:rStyle w:val="StyleUnderline"/>
        </w:rPr>
        <w:t>S</w:t>
      </w:r>
      <w:r w:rsidRPr="004C3E2E">
        <w:rPr>
          <w:sz w:val="16"/>
        </w:rPr>
        <w:t xml:space="preserve">tates, at the highest level, </w:t>
      </w:r>
      <w:r w:rsidRPr="00B42412">
        <w:rPr>
          <w:rStyle w:val="StyleUnderline"/>
        </w:rPr>
        <w:t>to provide more information to China</w:t>
      </w:r>
      <w:r w:rsidRPr="004C3E2E">
        <w:rPr>
          <w:sz w:val="16"/>
        </w:rPr>
        <w:t xml:space="preserve">, just on what the Americans are seeing happening around a confrontation in the Middle East that China would like to see a cease-fire for, so would the Americans at this point. And also, </w:t>
      </w:r>
      <w:r w:rsidRPr="009D7E13">
        <w:rPr>
          <w:rStyle w:val="StyleUnderline"/>
        </w:rPr>
        <w:t xml:space="preserve">the Chinese don't have a lot of </w:t>
      </w:r>
      <w:proofErr w:type="gramStart"/>
      <w:r w:rsidRPr="009D7E13">
        <w:rPr>
          <w:rStyle w:val="StyleUnderline"/>
        </w:rPr>
        <w:t>high level</w:t>
      </w:r>
      <w:proofErr w:type="gramEnd"/>
      <w:r w:rsidRPr="009D7E13">
        <w:rPr>
          <w:rStyle w:val="StyleUnderline"/>
        </w:rPr>
        <w:t xml:space="preserve"> diplomats and a lot of ability to collect information that the Americans do</w:t>
      </w:r>
      <w:r w:rsidRPr="004C3E2E">
        <w:rPr>
          <w:sz w:val="16"/>
        </w:rPr>
        <w:t xml:space="preserve">. And </w:t>
      </w:r>
      <w:r w:rsidRPr="00C45D1C">
        <w:rPr>
          <w:rStyle w:val="StyleUnderline"/>
        </w:rPr>
        <w:t>when high level Americans are talking to their Chinese counterparts about the Middle East</w:t>
      </w:r>
      <w:r w:rsidRPr="004C3E2E">
        <w:rPr>
          <w:sz w:val="16"/>
        </w:rPr>
        <w:t xml:space="preserve">, the </w:t>
      </w:r>
      <w:r w:rsidRPr="00EF2E09">
        <w:rPr>
          <w:rStyle w:val="StyleUnderline"/>
        </w:rPr>
        <w:t>Chinese are very much in taking notes mode and appreciating that they're getting that information from the US.</w:t>
      </w:r>
      <w:r w:rsidRPr="004C3E2E">
        <w:rPr>
          <w:sz w:val="16"/>
        </w:rPr>
        <w:t xml:space="preserve"> So overall, </w:t>
      </w:r>
      <w:r w:rsidRPr="00595DA3">
        <w:rPr>
          <w:rStyle w:val="Emphasis"/>
        </w:rPr>
        <w:t xml:space="preserve">I continue to see a lot of </w:t>
      </w:r>
      <w:proofErr w:type="gramStart"/>
      <w:r w:rsidRPr="00595DA3">
        <w:rPr>
          <w:rStyle w:val="Emphasis"/>
        </w:rPr>
        <w:t>high level</w:t>
      </w:r>
      <w:proofErr w:type="gramEnd"/>
      <w:r w:rsidRPr="00595DA3">
        <w:rPr>
          <w:rStyle w:val="Emphasis"/>
        </w:rPr>
        <w:t xml:space="preserve"> engagement that is very constructive</w:t>
      </w:r>
      <w:r w:rsidRPr="004C3E2E">
        <w:rPr>
          <w:sz w:val="16"/>
        </w:rPr>
        <w:t xml:space="preserve">. But coming against a relationship that has virtually no trust and where the baseline of conflict is going to pop up in a lot of different ways and a lot of different places around the world. </w:t>
      </w:r>
      <w:r w:rsidRPr="00893F20">
        <w:rPr>
          <w:rStyle w:val="Emphasis"/>
        </w:rPr>
        <w:t>Over time it's going to be harder to maintain that stable floor on US-China relations</w:t>
      </w:r>
      <w:r w:rsidRPr="004C3E2E">
        <w:rPr>
          <w:sz w:val="16"/>
        </w:rPr>
        <w:t xml:space="preserve">. But </w:t>
      </w:r>
      <w:r w:rsidRPr="00282A40">
        <w:rPr>
          <w:rStyle w:val="StyleUnderline"/>
        </w:rPr>
        <w:t>for now, I think we're likely to continue to see it, at least until elections in November.</w:t>
      </w:r>
      <w:r>
        <w:rPr>
          <w:rStyle w:val="StyleUnderline"/>
        </w:rPr>
        <w:t xml:space="preserve"> </w:t>
      </w:r>
      <w:r w:rsidRPr="004C3E2E">
        <w:rPr>
          <w:sz w:val="16"/>
        </w:rPr>
        <w:t>That's it for me. I'll talk to you all real soon.</w:t>
      </w:r>
    </w:p>
    <w:p w14:paraId="77668157" w14:textId="77777777" w:rsidR="00F955F3" w:rsidRDefault="00F955F3" w:rsidP="004C3E2E">
      <w:pPr>
        <w:rPr>
          <w:sz w:val="16"/>
        </w:rPr>
      </w:pPr>
    </w:p>
    <w:p w14:paraId="79BE46D3" w14:textId="6271AFFC" w:rsidR="00F955F3" w:rsidRDefault="00F955F3" w:rsidP="00F955F3">
      <w:pPr>
        <w:pStyle w:val="Heading2"/>
      </w:pPr>
      <w:r>
        <w:t>IP Theft</w:t>
      </w:r>
    </w:p>
    <w:p w14:paraId="5BF72025" w14:textId="449F0990" w:rsidR="00F955F3" w:rsidRDefault="00F955F3" w:rsidP="00F955F3">
      <w:pPr>
        <w:pStyle w:val="Heading3"/>
      </w:pPr>
      <w:r w:rsidRPr="009C13DA">
        <w:t>2</w:t>
      </w:r>
      <w:r>
        <w:t>NC---UQ---Economy</w:t>
      </w:r>
    </w:p>
    <w:p w14:paraId="44425CF9" w14:textId="77777777" w:rsidR="00F955F3" w:rsidRDefault="00F955F3" w:rsidP="00F955F3">
      <w:pPr>
        <w:pStyle w:val="Heading4"/>
      </w:pPr>
      <w:r>
        <w:t xml:space="preserve">IP </w:t>
      </w:r>
      <w:r w:rsidRPr="00335313">
        <w:rPr>
          <w:u w:val="single"/>
        </w:rPr>
        <w:t>theft</w:t>
      </w:r>
      <w:r>
        <w:t xml:space="preserve"> is an </w:t>
      </w:r>
      <w:r w:rsidRPr="00335313">
        <w:rPr>
          <w:u w:val="single"/>
        </w:rPr>
        <w:t>ingrained</w:t>
      </w:r>
      <w:r>
        <w:t xml:space="preserve"> feature of the Chinese </w:t>
      </w:r>
      <w:r w:rsidRPr="00335313">
        <w:rPr>
          <w:u w:val="single"/>
        </w:rPr>
        <w:t>economy</w:t>
      </w:r>
      <w:r>
        <w:t xml:space="preserve">. </w:t>
      </w:r>
    </w:p>
    <w:p w14:paraId="40F5A38F" w14:textId="77777777" w:rsidR="00F955F3" w:rsidRPr="00335313" w:rsidRDefault="00F955F3" w:rsidP="00F955F3">
      <w:pPr>
        <w:rPr>
          <w:sz w:val="16"/>
          <w:szCs w:val="16"/>
        </w:rPr>
      </w:pPr>
      <w:proofErr w:type="spellStart"/>
      <w:r w:rsidRPr="00335313">
        <w:rPr>
          <w:b/>
          <w:bCs/>
          <w:sz w:val="26"/>
          <w:szCs w:val="26"/>
        </w:rPr>
        <w:t>Chaftez</w:t>
      </w:r>
      <w:proofErr w:type="spellEnd"/>
      <w:r w:rsidRPr="00335313">
        <w:rPr>
          <w:b/>
          <w:bCs/>
          <w:sz w:val="26"/>
          <w:szCs w:val="26"/>
        </w:rPr>
        <w:t xml:space="preserve"> 23</w:t>
      </w:r>
      <w:r>
        <w:t xml:space="preserve"> [Glenn; Adjunct Professor of International Service at American University and served in the State Department and the Arms Control and Disarmament Agency, “How China’s Political System Discourages Innovation and Encourages IP Theft”, SAIS Review, https://saisreview.sais.jhu.edu/how-chinas-political-system-discourages-innovation-and-encourages-ip-theft] Charalambous</w:t>
      </w:r>
    </w:p>
    <w:p w14:paraId="2A907C64" w14:textId="77777777" w:rsidR="00F955F3" w:rsidRDefault="00F955F3" w:rsidP="00F955F3">
      <w:r w:rsidRPr="00335313">
        <w:rPr>
          <w:sz w:val="16"/>
          <w:szCs w:val="16"/>
        </w:rPr>
        <w:t xml:space="preserve">U.S. observers have long complained that Chinese firms steal intellectual property (IP) from American companies, universities, and research </w:t>
      </w:r>
      <w:proofErr w:type="gramStart"/>
      <w:r w:rsidRPr="00335313">
        <w:rPr>
          <w:sz w:val="16"/>
          <w:szCs w:val="16"/>
        </w:rPr>
        <w:t>institutions.¹</w:t>
      </w:r>
      <w:proofErr w:type="gramEnd"/>
      <w:r w:rsidRPr="00335313">
        <w:rPr>
          <w:sz w:val="16"/>
          <w:szCs w:val="16"/>
        </w:rPr>
        <w:t xml:space="preserve"> Most of these complaints stress that the government of the People’s Republic of China (PRC) directs this theft. Other analysts focus on military applications of the theft. Both arguments are </w:t>
      </w:r>
      <w:proofErr w:type="gramStart"/>
      <w:r w:rsidRPr="00335313">
        <w:rPr>
          <w:sz w:val="16"/>
          <w:szCs w:val="16"/>
        </w:rPr>
        <w:t>true, but</w:t>
      </w:r>
      <w:proofErr w:type="gramEnd"/>
      <w:r w:rsidRPr="00335313">
        <w:rPr>
          <w:sz w:val="16"/>
          <w:szCs w:val="16"/>
        </w:rPr>
        <w:t xml:space="preserve"> presume that the problem’s ultimate source is policy. It is not. The fundamental source of the problem is China’s political system. </w:t>
      </w:r>
      <w:r w:rsidRPr="00335313">
        <w:rPr>
          <w:u w:val="single"/>
        </w:rPr>
        <w:t>The current Chinese political, legal, economic, and business structure disincentivizes innovation in favor of acquisition and imitation both domestically and internationally</w:t>
      </w:r>
      <w:r>
        <w:t xml:space="preserve">. </w:t>
      </w:r>
      <w:r w:rsidRPr="00335313">
        <w:rPr>
          <w:u w:val="single"/>
        </w:rPr>
        <w:t>IP theft is</w:t>
      </w:r>
      <w:r>
        <w:t xml:space="preserve"> </w:t>
      </w:r>
      <w:r w:rsidRPr="00335313">
        <w:rPr>
          <w:sz w:val="16"/>
          <w:szCs w:val="16"/>
        </w:rPr>
        <w:t>not simply a longstanding Chinese government policy; it is</w:t>
      </w:r>
      <w:r>
        <w:t xml:space="preserve"> </w:t>
      </w:r>
      <w:r w:rsidRPr="00335313">
        <w:rPr>
          <w:u w:val="single"/>
        </w:rPr>
        <w:t>an inherent feature of the Chinese Party-State-Economy</w:t>
      </w:r>
      <w:r>
        <w:t xml:space="preserve">. </w:t>
      </w:r>
      <w:r w:rsidRPr="00335313">
        <w:rPr>
          <w:sz w:val="16"/>
          <w:szCs w:val="16"/>
        </w:rPr>
        <w:t>Therefore, addressing the problem is far more challenging than most American policy makers and business leaders understand. This essay is for anyone who wants to defend U.S. IP from theft. My intention is to help Americans understand the origins, character, and scope of the threat, as well as some possible mitigations. Sadly, no comprehensive, effective, short-term solution exists.</w:t>
      </w:r>
    </w:p>
    <w:p w14:paraId="32280486" w14:textId="74D86388" w:rsidR="00F955F3" w:rsidRPr="00F955F3" w:rsidRDefault="00F955F3" w:rsidP="00F955F3">
      <w:pPr>
        <w:rPr>
          <w:sz w:val="16"/>
          <w:szCs w:val="16"/>
        </w:rPr>
      </w:pPr>
      <w:r w:rsidRPr="00335313">
        <w:rPr>
          <w:u w:val="single"/>
        </w:rPr>
        <w:t>IP theft is endemic to the Chinese political-economic system internally as well as externally</w:t>
      </w:r>
      <w:r>
        <w:t xml:space="preserve">. </w:t>
      </w:r>
      <w:r w:rsidRPr="00335313">
        <w:rPr>
          <w:sz w:val="16"/>
          <w:szCs w:val="16"/>
        </w:rPr>
        <w:t>Therefore, to fully comprehend the threat and why it is impossible to eradicate, U.S. policy makers and business leaders must understand the</w:t>
      </w:r>
      <w:r>
        <w:t xml:space="preserve"> </w:t>
      </w:r>
      <w:r w:rsidRPr="00335313">
        <w:rPr>
          <w:u w:val="single"/>
        </w:rPr>
        <w:t>massive incentives all Chinese companies face to steal IP</w:t>
      </w:r>
      <w:r>
        <w:t xml:space="preserve">. </w:t>
      </w:r>
      <w:r w:rsidRPr="00335313">
        <w:rPr>
          <w:sz w:val="16"/>
          <w:szCs w:val="16"/>
        </w:rPr>
        <w:t xml:space="preserve">I start by examining those incentives, which </w:t>
      </w:r>
      <w:r w:rsidRPr="00335313">
        <w:rPr>
          <w:sz w:val="16"/>
          <w:szCs w:val="16"/>
          <w:u w:val="single"/>
        </w:rPr>
        <w:t>stem from the PRC’s Party-State system</w:t>
      </w:r>
      <w:r w:rsidRPr="00335313">
        <w:rPr>
          <w:sz w:val="16"/>
          <w:szCs w:val="16"/>
        </w:rPr>
        <w:t>. Next, I explain why that</w:t>
      </w:r>
      <w:r>
        <w:t xml:space="preserve"> </w:t>
      </w:r>
      <w:r w:rsidRPr="00335313">
        <w:rPr>
          <w:u w:val="single"/>
        </w:rPr>
        <w:t>system discourages innovation, despite the frequently articulated contrary intentions of Chinese leadership</w:t>
      </w:r>
      <w:r>
        <w:t xml:space="preserve">. </w:t>
      </w:r>
      <w:r w:rsidRPr="00335313">
        <w:rPr>
          <w:sz w:val="16"/>
          <w:szCs w:val="16"/>
        </w:rPr>
        <w:t xml:space="preserve">Third, I outline the </w:t>
      </w:r>
      <w:r w:rsidRPr="00335313">
        <w:rPr>
          <w:u w:val="single"/>
        </w:rPr>
        <w:t>connection between lack of innovation and IP theft</w:t>
      </w:r>
      <w:r>
        <w:t xml:space="preserve">. </w:t>
      </w:r>
      <w:r w:rsidRPr="00335313">
        <w:rPr>
          <w:sz w:val="16"/>
          <w:szCs w:val="16"/>
        </w:rPr>
        <w:t>Finally, I conclude with recommendations for the U.S. government and private sector.</w:t>
      </w:r>
    </w:p>
    <w:p w14:paraId="0CCBEFD2" w14:textId="5494539B" w:rsidR="00E5398B" w:rsidRDefault="00E5398B" w:rsidP="00E5398B">
      <w:pPr>
        <w:pStyle w:val="Heading1"/>
      </w:pPr>
      <w:r>
        <w:t>Links</w:t>
      </w:r>
    </w:p>
    <w:p w14:paraId="227FEC27" w14:textId="67A11A5C" w:rsidR="00A41260" w:rsidRDefault="00A41260" w:rsidP="00A41260">
      <w:pPr>
        <w:pStyle w:val="Heading2"/>
      </w:pPr>
      <w:r>
        <w:t>Generic</w:t>
      </w:r>
    </w:p>
    <w:p w14:paraId="2AA1C151" w14:textId="28C7A2F1" w:rsidR="00A41260" w:rsidRDefault="00A41260" w:rsidP="00A41260">
      <w:pPr>
        <w:pStyle w:val="Heading3"/>
      </w:pPr>
      <w:r w:rsidRPr="009C13DA">
        <w:t>2</w:t>
      </w:r>
      <w:r>
        <w:t xml:space="preserve">NC---Link---Empirics </w:t>
      </w:r>
    </w:p>
    <w:p w14:paraId="7E194502" w14:textId="77777777" w:rsidR="00A41260" w:rsidRPr="006F41B4" w:rsidRDefault="00A41260" w:rsidP="00A41260">
      <w:pPr>
        <w:pStyle w:val="Heading4"/>
        <w:spacing w:before="0" w:after="160"/>
      </w:pPr>
      <w:r>
        <w:t>IP Protections between China-U.S. cooperation historically causes tensions</w:t>
      </w:r>
      <w:r>
        <w:br/>
        <w:t xml:space="preserve">Bloomberg </w:t>
      </w:r>
      <w:r w:rsidRPr="00337F9A">
        <w:t>24</w:t>
      </w:r>
      <w:r>
        <w:t xml:space="preserve"> </w:t>
      </w:r>
      <w:r w:rsidRPr="003709FA">
        <w:rPr>
          <w:b w:val="0"/>
          <w:bCs/>
          <w:sz w:val="22"/>
        </w:rPr>
        <w:t xml:space="preserve">– </w:t>
      </w:r>
      <w:r w:rsidRPr="003709FA">
        <w:rPr>
          <w:b w:val="0"/>
          <w:bCs/>
          <w:i/>
          <w:sz w:val="22"/>
        </w:rPr>
        <w:t>US Presses China to Be More Transparent on IP Protection</w:t>
      </w:r>
      <w:r w:rsidRPr="003709FA">
        <w:rPr>
          <w:b w:val="0"/>
          <w:bCs/>
          <w:sz w:val="22"/>
        </w:rPr>
        <w:t>. Bloomberg.com. https://www.bloomberg.com/news/articles/2024-04-19/us-presses-china-to-be-more-transparent-on-ip-protection?leadSource=uverify+wall//H</w:t>
      </w:r>
      <w:r>
        <w:rPr>
          <w:b w:val="0"/>
          <w:bCs/>
          <w:sz w:val="22"/>
        </w:rPr>
        <w:t>arris</w:t>
      </w:r>
      <w:r w:rsidRPr="003709FA">
        <w:rPr>
          <w:b w:val="0"/>
          <w:bCs/>
          <w:sz w:val="22"/>
        </w:rPr>
        <w:t>C</w:t>
      </w:r>
    </w:p>
    <w:p w14:paraId="2A7956AA" w14:textId="77777777" w:rsidR="00A41260" w:rsidRPr="006F41B4" w:rsidRDefault="00A41260" w:rsidP="00A41260">
      <w:pPr>
        <w:rPr>
          <w:sz w:val="16"/>
        </w:rPr>
      </w:pPr>
      <w:r w:rsidRPr="00327F57">
        <w:rPr>
          <w:highlight w:val="cyan"/>
          <w:u w:val="single"/>
        </w:rPr>
        <w:t>Beijing needs to be clearer on</w:t>
      </w:r>
      <w:r w:rsidRPr="006F41B4">
        <w:rPr>
          <w:u w:val="single"/>
        </w:rPr>
        <w:t xml:space="preserve"> how it’s protecting </w:t>
      </w:r>
      <w:r w:rsidRPr="00327F57">
        <w:rPr>
          <w:rStyle w:val="Emphasis"/>
          <w:highlight w:val="cyan"/>
        </w:rPr>
        <w:t>intellectual property</w:t>
      </w:r>
      <w:r w:rsidRPr="00327F57">
        <w:rPr>
          <w:highlight w:val="cyan"/>
          <w:u w:val="single"/>
        </w:rPr>
        <w:t xml:space="preserve"> and</w:t>
      </w:r>
      <w:r w:rsidRPr="006F41B4">
        <w:rPr>
          <w:u w:val="single"/>
        </w:rPr>
        <w:t xml:space="preserve"> address new forms of </w:t>
      </w:r>
      <w:r w:rsidRPr="00327F57">
        <w:rPr>
          <w:rStyle w:val="Emphasis"/>
          <w:highlight w:val="cyan"/>
        </w:rPr>
        <w:t>infringement</w:t>
      </w:r>
      <w:r w:rsidRPr="006F41B4">
        <w:rPr>
          <w:sz w:val="16"/>
        </w:rPr>
        <w:t>, US commerce official Kathi Vidal said as trade tensions loom in an US election year.</w:t>
      </w:r>
    </w:p>
    <w:p w14:paraId="0BFE71D5" w14:textId="77777777" w:rsidR="00A41260" w:rsidRPr="006F41B4" w:rsidRDefault="00A41260" w:rsidP="00A41260">
      <w:pPr>
        <w:rPr>
          <w:sz w:val="16"/>
        </w:rPr>
      </w:pPr>
      <w:r w:rsidRPr="006F41B4">
        <w:rPr>
          <w:sz w:val="16"/>
        </w:rPr>
        <w:t xml:space="preserve">“We’re still seeing major issues with regard to transparency,” Vidal, </w:t>
      </w:r>
      <w:proofErr w:type="spellStart"/>
      <w:r w:rsidRPr="006F41B4">
        <w:rPr>
          <w:sz w:val="16"/>
        </w:rPr>
        <w:t>under secretary</w:t>
      </w:r>
      <w:proofErr w:type="spellEnd"/>
      <w:r w:rsidRPr="006F41B4">
        <w:rPr>
          <w:sz w:val="16"/>
        </w:rPr>
        <w:t xml:space="preserve"> of commerce for intellectual property, told Bloomberg TV in an interview in Shanghai on Thursday. “</w:t>
      </w:r>
      <w:r w:rsidRPr="00327F57">
        <w:rPr>
          <w:highlight w:val="cyan"/>
          <w:u w:val="single"/>
        </w:rPr>
        <w:t>It’s about</w:t>
      </w:r>
      <w:r w:rsidRPr="006F41B4">
        <w:rPr>
          <w:u w:val="single"/>
        </w:rPr>
        <w:t xml:space="preserve"> </w:t>
      </w:r>
      <w:r w:rsidRPr="00327F57">
        <w:rPr>
          <w:rStyle w:val="Emphasis"/>
          <w:highlight w:val="cyan"/>
        </w:rPr>
        <w:t>transparency</w:t>
      </w:r>
      <w:r w:rsidRPr="006F41B4">
        <w:rPr>
          <w:u w:val="single"/>
        </w:rPr>
        <w:t xml:space="preserve"> in terms </w:t>
      </w:r>
      <w:r w:rsidRPr="00327F57">
        <w:rPr>
          <w:highlight w:val="cyan"/>
          <w:u w:val="single"/>
        </w:rPr>
        <w:t>of judicial decisions</w:t>
      </w:r>
      <w:r w:rsidRPr="006F41B4">
        <w:rPr>
          <w:u w:val="single"/>
        </w:rPr>
        <w:t xml:space="preserve">, and </w:t>
      </w:r>
      <w:r w:rsidRPr="00337F9A">
        <w:rPr>
          <w:rStyle w:val="Emphasis"/>
        </w:rPr>
        <w:t>transparency</w:t>
      </w:r>
      <w:r w:rsidRPr="006F41B4">
        <w:rPr>
          <w:u w:val="single"/>
        </w:rPr>
        <w:t xml:space="preserve"> in terms of enforcement</w:t>
      </w:r>
      <w:r w:rsidRPr="006F41B4">
        <w:rPr>
          <w:sz w:val="16"/>
        </w:rPr>
        <w:t>.”</w:t>
      </w:r>
    </w:p>
    <w:p w14:paraId="3B61A317" w14:textId="77777777" w:rsidR="00A41260" w:rsidRPr="006F41B4" w:rsidRDefault="00A41260" w:rsidP="00A41260">
      <w:pPr>
        <w:rPr>
          <w:sz w:val="16"/>
        </w:rPr>
      </w:pPr>
      <w:r w:rsidRPr="00327F57">
        <w:rPr>
          <w:highlight w:val="cyan"/>
          <w:u w:val="single"/>
        </w:rPr>
        <w:t xml:space="preserve">Vidal raised the </w:t>
      </w:r>
      <w:r w:rsidRPr="00327F57">
        <w:rPr>
          <w:rStyle w:val="Emphasis"/>
          <w:highlight w:val="cyan"/>
        </w:rPr>
        <w:t>issue</w:t>
      </w:r>
      <w:r w:rsidRPr="006F41B4">
        <w:rPr>
          <w:u w:val="single"/>
        </w:rPr>
        <w:t xml:space="preserve"> with Vice Premier Ding </w:t>
      </w:r>
      <w:proofErr w:type="spellStart"/>
      <w:r w:rsidRPr="006F41B4">
        <w:rPr>
          <w:u w:val="single"/>
        </w:rPr>
        <w:t>Xuexiang</w:t>
      </w:r>
      <w:proofErr w:type="spellEnd"/>
      <w:r w:rsidRPr="006F41B4">
        <w:rPr>
          <w:u w:val="single"/>
        </w:rPr>
        <w:t xml:space="preserve"> in Beijin</w:t>
      </w:r>
      <w:r w:rsidRPr="006F41B4">
        <w:rPr>
          <w:sz w:val="16"/>
        </w:rPr>
        <w:t xml:space="preserve">g earlier this week </w:t>
      </w:r>
      <w:r w:rsidRPr="00327F57">
        <w:rPr>
          <w:highlight w:val="cyan"/>
          <w:u w:val="single"/>
        </w:rPr>
        <w:t>amid</w:t>
      </w:r>
      <w:r w:rsidRPr="006F41B4">
        <w:rPr>
          <w:u w:val="single"/>
        </w:rPr>
        <w:t xml:space="preserve"> a </w:t>
      </w:r>
      <w:r w:rsidRPr="00327F57">
        <w:rPr>
          <w:rStyle w:val="Emphasis"/>
          <w:highlight w:val="cyan"/>
        </w:rPr>
        <w:t>flurry</w:t>
      </w:r>
      <w:r w:rsidRPr="00327F57">
        <w:rPr>
          <w:highlight w:val="cyan"/>
          <w:u w:val="single"/>
        </w:rPr>
        <w:t xml:space="preserve"> of visits by US and EU</w:t>
      </w:r>
      <w:r w:rsidRPr="006F41B4">
        <w:rPr>
          <w:u w:val="single"/>
        </w:rPr>
        <w:t xml:space="preserve"> officials</w:t>
      </w:r>
      <w:r w:rsidRPr="006F41B4">
        <w:rPr>
          <w:sz w:val="16"/>
        </w:rPr>
        <w:t xml:space="preserve"> who complained over China’s manufacturing capacity and treatment of foreign firms. President Biden on Wednesday proposed raising tariffs on Chinese steel and aluminum as he sought to woo US steel workers ahead of November’s election, a move criticized by Beijing as arbitrary.</w:t>
      </w:r>
    </w:p>
    <w:p w14:paraId="2BBA715D" w14:textId="77777777" w:rsidR="00A41260" w:rsidRPr="006F41B4" w:rsidRDefault="00A41260" w:rsidP="00A41260">
      <w:pPr>
        <w:rPr>
          <w:sz w:val="16"/>
        </w:rPr>
      </w:pPr>
      <w:r w:rsidRPr="006F41B4">
        <w:rPr>
          <w:u w:val="single"/>
        </w:rPr>
        <w:t>Concerns over</w:t>
      </w:r>
      <w:r w:rsidRPr="006F41B4">
        <w:rPr>
          <w:sz w:val="16"/>
        </w:rPr>
        <w:t xml:space="preserve"> weak </w:t>
      </w:r>
      <w:r w:rsidRPr="00327F57">
        <w:rPr>
          <w:highlight w:val="cyan"/>
          <w:u w:val="single"/>
        </w:rPr>
        <w:t xml:space="preserve">intellectual property </w:t>
      </w:r>
      <w:r w:rsidRPr="00327F57">
        <w:rPr>
          <w:rStyle w:val="Emphasis"/>
          <w:highlight w:val="cyan"/>
        </w:rPr>
        <w:t>protections</w:t>
      </w:r>
      <w:r w:rsidRPr="006F41B4">
        <w:rPr>
          <w:sz w:val="16"/>
        </w:rPr>
        <w:t xml:space="preserve"> in China are among a swathe of issues that have </w:t>
      </w:r>
      <w:r w:rsidRPr="00327F57">
        <w:rPr>
          <w:rStyle w:val="Emphasis"/>
          <w:highlight w:val="cyan"/>
        </w:rPr>
        <w:t>roiled US-China ties</w:t>
      </w:r>
      <w:r w:rsidRPr="006F41B4">
        <w:rPr>
          <w:sz w:val="16"/>
        </w:rPr>
        <w:t xml:space="preserve">. Biden in November said there were “real differences” with </w:t>
      </w:r>
      <w:r w:rsidRPr="006F41B4">
        <w:rPr>
          <w:u w:val="single"/>
        </w:rPr>
        <w:t xml:space="preserve">Beijing over maintaining a level playing field and </w:t>
      </w:r>
      <w:r w:rsidRPr="00337F9A">
        <w:rPr>
          <w:rStyle w:val="Emphasis"/>
        </w:rPr>
        <w:t xml:space="preserve">IP safeguards </w:t>
      </w:r>
      <w:r w:rsidRPr="006F41B4">
        <w:rPr>
          <w:sz w:val="16"/>
        </w:rPr>
        <w:t>after meeting Chinese leader Xi Jinping.</w:t>
      </w:r>
    </w:p>
    <w:p w14:paraId="2A9BC59E" w14:textId="77777777" w:rsidR="00A41260" w:rsidRDefault="00A41260" w:rsidP="00A41260">
      <w:pPr>
        <w:rPr>
          <w:sz w:val="16"/>
        </w:rPr>
      </w:pPr>
      <w:r w:rsidRPr="006F41B4">
        <w:rPr>
          <w:sz w:val="16"/>
        </w:rPr>
        <w:t xml:space="preserve">Vidal, who is also director of the </w:t>
      </w:r>
      <w:r w:rsidRPr="006F41B4">
        <w:rPr>
          <w:u w:val="single"/>
        </w:rPr>
        <w:t>US Patent and Trademark Office, said sales of counterfeit goods</w:t>
      </w:r>
      <w:r w:rsidRPr="006F41B4">
        <w:rPr>
          <w:sz w:val="16"/>
        </w:rPr>
        <w:t xml:space="preserve"> via </w:t>
      </w:r>
      <w:proofErr w:type="gramStart"/>
      <w:r w:rsidRPr="006F41B4">
        <w:rPr>
          <w:sz w:val="16"/>
        </w:rPr>
        <w:t>live-streaming</w:t>
      </w:r>
      <w:proofErr w:type="gramEnd"/>
      <w:r w:rsidRPr="006F41B4">
        <w:rPr>
          <w:sz w:val="16"/>
        </w:rPr>
        <w:t xml:space="preserve"> are a </w:t>
      </w:r>
      <w:r w:rsidRPr="006F41B4">
        <w:rPr>
          <w:u w:val="single"/>
        </w:rPr>
        <w:t>growing concern for US firms</w:t>
      </w:r>
      <w:r w:rsidRPr="006F41B4">
        <w:rPr>
          <w:sz w:val="16"/>
        </w:rPr>
        <w:t>, particularly in consumer goods sectors.</w:t>
      </w:r>
    </w:p>
    <w:p w14:paraId="7876148E" w14:textId="77777777" w:rsidR="00A41260" w:rsidRDefault="00A41260" w:rsidP="00A41260">
      <w:pPr>
        <w:rPr>
          <w:sz w:val="16"/>
        </w:rPr>
      </w:pPr>
    </w:p>
    <w:p w14:paraId="0BD93518" w14:textId="7A7AC6CF" w:rsidR="00A41260" w:rsidRDefault="00A41260" w:rsidP="00A41260">
      <w:pPr>
        <w:pStyle w:val="Heading3"/>
      </w:pPr>
      <w:r w:rsidRPr="009C13DA">
        <w:t>2</w:t>
      </w:r>
      <w:r>
        <w:t>NC---Link---</w:t>
      </w:r>
      <w:r w:rsidR="007D2378">
        <w:t>Trade War</w:t>
      </w:r>
      <w:r>
        <w:t xml:space="preserve"> </w:t>
      </w:r>
    </w:p>
    <w:p w14:paraId="242A5517" w14:textId="77777777" w:rsidR="00A41260" w:rsidRDefault="00A41260" w:rsidP="00A41260">
      <w:pPr>
        <w:pStyle w:val="Heading4"/>
      </w:pPr>
      <w:r>
        <w:t>IPR protection causes a US-China trade war.</w:t>
      </w:r>
    </w:p>
    <w:p w14:paraId="070F2C26" w14:textId="77777777" w:rsidR="00A41260" w:rsidRDefault="00A41260" w:rsidP="00A41260">
      <w:r w:rsidRPr="00221EB8">
        <w:rPr>
          <w:rStyle w:val="Style13ptBold"/>
        </w:rPr>
        <w:t>Li and Chen ’20</w:t>
      </w:r>
      <w:r>
        <w:t xml:space="preserve"> [June 2020; Wei Li, Intellectual Property Institute, Jinan University, Guangzhou, Guangdong Province, People’s Republic of China; </w:t>
      </w:r>
      <w:proofErr w:type="spellStart"/>
      <w:r>
        <w:t>Yichao</w:t>
      </w:r>
      <w:proofErr w:type="spellEnd"/>
      <w:r>
        <w:t xml:space="preserve"> </w:t>
      </w:r>
      <w:r w:rsidRPr="00221EB8">
        <w:t>Chen, School of Law, Jinan University, Guangzhou, Guangdong Province, People’s Republic of China; "A Study of the Influence of Intellectual Property on China–U.S. Trade Relations"; Sage Journals; https://journals.sagepub.com/doi/pdf/10.1177/2158244020915899; accessed 7-1-2024; Lowell-EL]</w:t>
      </w:r>
    </w:p>
    <w:p w14:paraId="6C1D6AA5" w14:textId="77777777" w:rsidR="00A41260" w:rsidRPr="00221EB8" w:rsidRDefault="00A41260" w:rsidP="00A41260">
      <w:pPr>
        <w:rPr>
          <w:u w:val="single"/>
        </w:rPr>
      </w:pPr>
      <w:r w:rsidRPr="00A41260">
        <w:rPr>
          <w:sz w:val="16"/>
        </w:rPr>
        <w:t xml:space="preserve">In Figure 2, an increase-decrease-increase fluctuation appears from Orders 1 to 4 when DLNBT responds to DLNIPPS and, </w:t>
      </w:r>
      <w:proofErr w:type="gramStart"/>
      <w:r w:rsidRPr="00A41260">
        <w:rPr>
          <w:sz w:val="16"/>
        </w:rPr>
        <w:t>subsequent to</w:t>
      </w:r>
      <w:proofErr w:type="gramEnd"/>
      <w:r w:rsidRPr="00A41260">
        <w:rPr>
          <w:sz w:val="16"/>
        </w:rPr>
        <w:t xml:space="preserve"> which, it remains stationary. The reason is that because the strength of Chinese intellectual property protection increases in the short term, China may exert certain technological restrictions over imports from America or possess certain technological superiorities in exports to America, such that America inevitably takes measures to safeguard imports and exports in the long run to prevent the occurrence of dumping, among others. The response of DLNBT to DIV slightly declines in Orders 1 to 2 and then tends to be stationary. Such </w:t>
      </w:r>
      <w:r w:rsidRPr="00221EB8">
        <w:rPr>
          <w:u w:val="single"/>
        </w:rPr>
        <w:t xml:space="preserve">a phenomenon illustrates that the </w:t>
      </w:r>
      <w:r w:rsidRPr="00327F57">
        <w:rPr>
          <w:b/>
          <w:bCs/>
          <w:highlight w:val="cyan"/>
          <w:u w:val="single"/>
        </w:rPr>
        <w:t>i</w:t>
      </w:r>
      <w:r w:rsidRPr="00221EB8">
        <w:rPr>
          <w:b/>
          <w:bCs/>
          <w:u w:val="single"/>
        </w:rPr>
        <w:t xml:space="preserve">ntellectual </w:t>
      </w:r>
      <w:r w:rsidRPr="00327F57">
        <w:rPr>
          <w:b/>
          <w:bCs/>
          <w:highlight w:val="cyan"/>
          <w:u w:val="single"/>
        </w:rPr>
        <w:t>p</w:t>
      </w:r>
      <w:r w:rsidRPr="00221EB8">
        <w:rPr>
          <w:b/>
          <w:bCs/>
          <w:u w:val="single"/>
        </w:rPr>
        <w:t xml:space="preserve">roperty </w:t>
      </w:r>
      <w:r w:rsidRPr="00327F57">
        <w:rPr>
          <w:b/>
          <w:bCs/>
          <w:highlight w:val="cyan"/>
          <w:u w:val="single"/>
        </w:rPr>
        <w:t>trade barrier established by America</w:t>
      </w:r>
      <w:r w:rsidRPr="00327F57">
        <w:rPr>
          <w:highlight w:val="cyan"/>
          <w:u w:val="single"/>
        </w:rPr>
        <w:t xml:space="preserve"> has a direct influence on China–U.S. trade.</w:t>
      </w:r>
      <w:r w:rsidRPr="00221EB8">
        <w:rPr>
          <w:u w:val="single"/>
        </w:rPr>
        <w:t xml:space="preserve"> In view of the American economic strength, it </w:t>
      </w:r>
      <w:proofErr w:type="gramStart"/>
      <w:r w:rsidRPr="00221EB8">
        <w:rPr>
          <w:u w:val="single"/>
        </w:rPr>
        <w:t xml:space="preserve">has </w:t>
      </w:r>
      <w:r w:rsidRPr="00327F57">
        <w:rPr>
          <w:highlight w:val="cyan"/>
          <w:u w:val="single"/>
        </w:rPr>
        <w:t>the ability to</w:t>
      </w:r>
      <w:proofErr w:type="gramEnd"/>
      <w:r w:rsidRPr="00327F57">
        <w:rPr>
          <w:highlight w:val="cyan"/>
          <w:u w:val="single"/>
        </w:rPr>
        <w:t xml:space="preserve"> control</w:t>
      </w:r>
      <w:r w:rsidRPr="00221EB8">
        <w:rPr>
          <w:u w:val="single"/>
        </w:rPr>
        <w:t xml:space="preserve"> the level of China–U.S. </w:t>
      </w:r>
      <w:r w:rsidRPr="00327F57">
        <w:rPr>
          <w:highlight w:val="cyan"/>
          <w:u w:val="single"/>
        </w:rPr>
        <w:t>trade</w:t>
      </w:r>
      <w:r w:rsidRPr="00221EB8">
        <w:rPr>
          <w:u w:val="single"/>
        </w:rPr>
        <w:t xml:space="preserve"> to a certain degree </w:t>
      </w:r>
      <w:r w:rsidRPr="00327F57">
        <w:rPr>
          <w:highlight w:val="cyan"/>
          <w:u w:val="single"/>
        </w:rPr>
        <w:t>through</w:t>
      </w:r>
      <w:r w:rsidRPr="00221EB8">
        <w:rPr>
          <w:u w:val="single"/>
        </w:rPr>
        <w:t xml:space="preserve"> trade </w:t>
      </w:r>
      <w:r w:rsidRPr="00327F57">
        <w:rPr>
          <w:highlight w:val="cyan"/>
          <w:u w:val="single"/>
        </w:rPr>
        <w:t>investigations and</w:t>
      </w:r>
      <w:r w:rsidRPr="00221EB8">
        <w:rPr>
          <w:u w:val="single"/>
        </w:rPr>
        <w:t xml:space="preserve"> additional </w:t>
      </w:r>
      <w:r w:rsidRPr="00327F57">
        <w:rPr>
          <w:highlight w:val="cyan"/>
          <w:u w:val="single"/>
        </w:rPr>
        <w:t>tariffs</w:t>
      </w:r>
      <w:r w:rsidRPr="00221EB8">
        <w:rPr>
          <w:u w:val="single"/>
        </w:rPr>
        <w:t xml:space="preserve">. Furthermore, such a conclusion </w:t>
      </w:r>
      <w:r w:rsidRPr="00327F57">
        <w:rPr>
          <w:b/>
          <w:bCs/>
          <w:highlight w:val="cyan"/>
          <w:u w:val="single"/>
        </w:rPr>
        <w:t>conforms to the process of the 2018</w:t>
      </w:r>
      <w:r w:rsidRPr="00221EB8">
        <w:rPr>
          <w:b/>
          <w:bCs/>
          <w:u w:val="single"/>
        </w:rPr>
        <w:t xml:space="preserve"> China–U.S. </w:t>
      </w:r>
      <w:r w:rsidRPr="00327F57">
        <w:rPr>
          <w:b/>
          <w:bCs/>
          <w:highlight w:val="cyan"/>
          <w:u w:val="single"/>
        </w:rPr>
        <w:t>trade war</w:t>
      </w:r>
      <w:r w:rsidRPr="00327F57">
        <w:rPr>
          <w:highlight w:val="cyan"/>
          <w:u w:val="single"/>
        </w:rPr>
        <w:t>.</w:t>
      </w:r>
    </w:p>
    <w:p w14:paraId="3F9128AA" w14:textId="77777777" w:rsidR="00A41260" w:rsidRPr="00096FB9" w:rsidRDefault="00A41260" w:rsidP="00A41260">
      <w:pPr>
        <w:rPr>
          <w:sz w:val="12"/>
          <w:szCs w:val="12"/>
        </w:rPr>
      </w:pPr>
      <w:r w:rsidRPr="00096FB9">
        <w:rPr>
          <w:sz w:val="12"/>
          <w:szCs w:val="12"/>
        </w:rPr>
        <w:t>Nine types of interplay listed in Figure 2 were also observed to eventually be inclined to be stationary, indicating that impulse response functions based on the VAR model have their own significance. In addition, when one variable changes, the other variable should be adjusted through a mechanism during a certain period to again ensure their coordination.</w:t>
      </w:r>
    </w:p>
    <w:p w14:paraId="3ED1CAD0" w14:textId="77777777" w:rsidR="00A41260" w:rsidRPr="00096FB9" w:rsidRDefault="00A41260" w:rsidP="00A41260">
      <w:pPr>
        <w:rPr>
          <w:sz w:val="12"/>
          <w:szCs w:val="12"/>
        </w:rPr>
      </w:pPr>
      <w:r w:rsidRPr="00096FB9">
        <w:rPr>
          <w:sz w:val="12"/>
          <w:szCs w:val="12"/>
        </w:rPr>
        <w:t>Finally, Granger causality tests were performed for lag intervals of 1 to 3 years using eviews8.0. The test results are presented in Table 5.</w:t>
      </w:r>
    </w:p>
    <w:p w14:paraId="115E6B3A" w14:textId="77777777" w:rsidR="00A41260" w:rsidRPr="00096FB9" w:rsidRDefault="00A41260" w:rsidP="00A41260">
      <w:pPr>
        <w:rPr>
          <w:sz w:val="12"/>
          <w:szCs w:val="12"/>
        </w:rPr>
      </w:pPr>
      <w:r w:rsidRPr="00096FB9">
        <w:rPr>
          <w:sz w:val="12"/>
          <w:szCs w:val="12"/>
        </w:rPr>
        <w:t>As manifested by the Granger causality test, LNBT is not the Granger cause of LNIPPS and IV is not the Granger cause of LBNT during 1- to 3-year lag intervals. However, LNIPPS and LNBT serve as Granger causes of LNBT and IV, respectively, during 1- to 2-year lag intervals.</w:t>
      </w:r>
    </w:p>
    <w:p w14:paraId="6E44457E" w14:textId="77777777" w:rsidR="00A41260" w:rsidRPr="00096FB9" w:rsidRDefault="00A41260" w:rsidP="00A41260">
      <w:pPr>
        <w:rPr>
          <w:sz w:val="12"/>
          <w:szCs w:val="12"/>
        </w:rPr>
      </w:pPr>
      <w:r w:rsidRPr="00096FB9">
        <w:rPr>
          <w:sz w:val="12"/>
          <w:szCs w:val="12"/>
        </w:rPr>
        <w:t>Summary</w:t>
      </w:r>
    </w:p>
    <w:p w14:paraId="4C2AE02B" w14:textId="77777777" w:rsidR="00A41260" w:rsidRPr="00A41260" w:rsidRDefault="00A41260" w:rsidP="00A41260">
      <w:pPr>
        <w:rPr>
          <w:sz w:val="16"/>
        </w:rPr>
      </w:pPr>
      <w:r w:rsidRPr="00A41260">
        <w:rPr>
          <w:sz w:val="16"/>
        </w:rPr>
        <w:t xml:space="preserve">In this article, a </w:t>
      </w:r>
      <w:r w:rsidRPr="00221EB8">
        <w:rPr>
          <w:u w:val="single"/>
        </w:rPr>
        <w:t xml:space="preserve">VAR </w:t>
      </w:r>
      <w:r w:rsidRPr="00327F57">
        <w:rPr>
          <w:highlight w:val="cyan"/>
          <w:u w:val="single"/>
        </w:rPr>
        <w:t>model</w:t>
      </w:r>
      <w:r w:rsidRPr="00221EB8">
        <w:rPr>
          <w:u w:val="single"/>
        </w:rPr>
        <w:t xml:space="preserve"> was built to clearly </w:t>
      </w:r>
      <w:r w:rsidRPr="00327F57">
        <w:rPr>
          <w:highlight w:val="cyan"/>
          <w:u w:val="single"/>
        </w:rPr>
        <w:t>reflect the relationship among i</w:t>
      </w:r>
      <w:r w:rsidRPr="00221EB8">
        <w:rPr>
          <w:u w:val="single"/>
        </w:rPr>
        <w:t xml:space="preserve">ntellectual </w:t>
      </w:r>
      <w:r w:rsidRPr="00327F57">
        <w:rPr>
          <w:highlight w:val="cyan"/>
          <w:u w:val="single"/>
        </w:rPr>
        <w:t>p</w:t>
      </w:r>
      <w:r w:rsidRPr="00221EB8">
        <w:rPr>
          <w:u w:val="single"/>
        </w:rPr>
        <w:t xml:space="preserve">roperty </w:t>
      </w:r>
      <w:r w:rsidRPr="00327F57">
        <w:rPr>
          <w:highlight w:val="cyan"/>
          <w:u w:val="single"/>
        </w:rPr>
        <w:t>protection</w:t>
      </w:r>
      <w:r w:rsidRPr="00221EB8">
        <w:rPr>
          <w:u w:val="single"/>
        </w:rPr>
        <w:t xml:space="preserve">, intellectual property trade barriers, </w:t>
      </w:r>
      <w:r w:rsidRPr="00327F57">
        <w:rPr>
          <w:highlight w:val="cyan"/>
          <w:u w:val="single"/>
        </w:rPr>
        <w:t>and</w:t>
      </w:r>
      <w:r w:rsidRPr="00221EB8">
        <w:rPr>
          <w:u w:val="single"/>
        </w:rPr>
        <w:t xml:space="preserve"> China–U.S. </w:t>
      </w:r>
      <w:r w:rsidRPr="00327F57">
        <w:rPr>
          <w:highlight w:val="cyan"/>
          <w:u w:val="single"/>
        </w:rPr>
        <w:t>trade</w:t>
      </w:r>
      <w:r w:rsidRPr="00A41260">
        <w:rPr>
          <w:sz w:val="16"/>
        </w:rPr>
        <w:t>: China–U.S. trade changes under the influence of the past acts of all three, which can be used as an essential reference for the intellectual property–trade relation prediction and the decision making between China and America. The Granger causality tests indicated that the strength of Chinese intellectual property protection is the Granger causality for the China–U.S. balance of trade and that the China–U.S. balance of trade is the Granger cause of the number of Section 337 Investigations concerned with Chinese intellectual property.</w:t>
      </w:r>
    </w:p>
    <w:p w14:paraId="23E6B2F4" w14:textId="77777777" w:rsidR="00A41260" w:rsidRPr="00A41260" w:rsidRDefault="00A41260" w:rsidP="00A41260">
      <w:pPr>
        <w:rPr>
          <w:sz w:val="16"/>
        </w:rPr>
      </w:pPr>
      <w:r w:rsidRPr="00A41260">
        <w:rPr>
          <w:sz w:val="16"/>
        </w:rPr>
        <w:t xml:space="preserve">The China–U.S. trade structure may result in the fact that the strength of Chinese intellectual property protection is the Granger cause of the China–U.S. trade balance. On one hand, Chinese enterprises lack core competitiveness. Enhancing Chinese intellectual property protection is beneficial to China’s improvement in enterprise innovation ability to increase corporate exports. By probing the enterprise data released by the World Bank, Yin </w:t>
      </w:r>
      <w:proofErr w:type="spellStart"/>
      <w:r w:rsidRPr="00A41260">
        <w:rPr>
          <w:sz w:val="16"/>
        </w:rPr>
        <w:t>Zhifeng</w:t>
      </w:r>
      <w:proofErr w:type="spellEnd"/>
      <w:r w:rsidRPr="00A41260">
        <w:rPr>
          <w:sz w:val="16"/>
        </w:rPr>
        <w:t xml:space="preserve"> et al. (2013) concluded that enhancing intellectual property protection strength can elevate the enterprise innovation output of the host country by increasing enterprise R&amp;D investments. In addition, Li Chuntao et al. (2015) conducted a survey of the micro-data of transnational companies. Based on his findings, favorable intellectual property protection can accelerate corporate investments in innovation. In contrast, America is unwilling to expand China-oriented high-tech products because of trade control and a blockade on techniques. </w:t>
      </w:r>
      <w:r w:rsidRPr="00327F57">
        <w:rPr>
          <w:highlight w:val="cyan"/>
          <w:u w:val="single"/>
        </w:rPr>
        <w:t>I</w:t>
      </w:r>
      <w:r w:rsidRPr="00B0637F">
        <w:rPr>
          <w:u w:val="single"/>
        </w:rPr>
        <w:t xml:space="preserve">ntellectual </w:t>
      </w:r>
      <w:r w:rsidRPr="00327F57">
        <w:rPr>
          <w:highlight w:val="cyan"/>
          <w:u w:val="single"/>
        </w:rPr>
        <w:t>p</w:t>
      </w:r>
      <w:r w:rsidRPr="00B0637F">
        <w:rPr>
          <w:u w:val="single"/>
        </w:rPr>
        <w:t xml:space="preserve">roperty </w:t>
      </w:r>
      <w:r w:rsidRPr="00327F57">
        <w:rPr>
          <w:highlight w:val="cyan"/>
          <w:u w:val="single"/>
        </w:rPr>
        <w:t>is viewed as</w:t>
      </w:r>
      <w:r w:rsidRPr="00B0637F">
        <w:rPr>
          <w:u w:val="single"/>
        </w:rPr>
        <w:t xml:space="preserve"> the </w:t>
      </w:r>
      <w:r w:rsidRPr="00327F57">
        <w:rPr>
          <w:highlight w:val="cyan"/>
          <w:u w:val="single"/>
        </w:rPr>
        <w:t>strategic resource</w:t>
      </w:r>
      <w:r w:rsidRPr="00B0637F">
        <w:rPr>
          <w:u w:val="single"/>
        </w:rPr>
        <w:t xml:space="preserve"> and core competitiveness in the ascendant of America, a great power in the areas of the economy, science, and technology.</w:t>
      </w:r>
      <w:r w:rsidRPr="00A41260">
        <w:rPr>
          <w:sz w:val="16"/>
        </w:rPr>
        <w:t xml:space="preserve"> Therefore, effective intellectual property protection becomes the key to guaranteeing economic and technological progress. For this reason, China maintains its technology trade deficit with America and such a deficit shows an annually progressive increasing tendency during the past 10 years. In December 2010, American exports to China reached US$10.12 billion, with technology imports of US$5.75 billion, representing only 56.8% of this total. As a leading technology country, America exports new and hi-tech products to China; however, the proportion of such products was only 22.4% of the 2010 global total. Apparently, the United States does not have the most technology exports to China, which contradicts its leading position in technology. To break through American technical restrictions, China needs to improve its self-innovation capability, which depends on the steady strengthening of Chinese intellectual property protection.</w:t>
      </w:r>
    </w:p>
    <w:p w14:paraId="646C129B" w14:textId="77777777" w:rsidR="00A41260" w:rsidRPr="00A41260" w:rsidRDefault="00A41260" w:rsidP="00A41260">
      <w:pPr>
        <w:rPr>
          <w:sz w:val="16"/>
        </w:rPr>
      </w:pPr>
      <w:r w:rsidRPr="00A41260">
        <w:rPr>
          <w:sz w:val="16"/>
        </w:rPr>
        <w:t xml:space="preserve">The </w:t>
      </w:r>
      <w:r w:rsidRPr="00B0637F">
        <w:rPr>
          <w:u w:val="single"/>
        </w:rPr>
        <w:t>Ch</w:t>
      </w:r>
      <w:r w:rsidRPr="007C6200">
        <w:rPr>
          <w:u w:val="single"/>
        </w:rPr>
        <w:t>i</w:t>
      </w:r>
      <w:r w:rsidRPr="00B0637F">
        <w:rPr>
          <w:u w:val="single"/>
        </w:rPr>
        <w:t>na–U.S. balance of trade is the Granger cause of the Section 337 Investigation count involving Chinese intellectual property.</w:t>
      </w:r>
      <w:r w:rsidRPr="00A41260">
        <w:rPr>
          <w:sz w:val="16"/>
        </w:rPr>
        <w:t xml:space="preserve"> Such a fact </w:t>
      </w:r>
      <w:r w:rsidRPr="00B0637F">
        <w:rPr>
          <w:u w:val="single"/>
        </w:rPr>
        <w:t>signifies that the former may exert influence on the intellectual property trade barrier built by America, which is also closely associated with the present China–U.S. trade structure.</w:t>
      </w:r>
      <w:r w:rsidRPr="00A41260">
        <w:rPr>
          <w:sz w:val="16"/>
        </w:rPr>
        <w:t xml:space="preserve"> From the viewpoint of Yu </w:t>
      </w:r>
      <w:proofErr w:type="spellStart"/>
      <w:r w:rsidRPr="00A41260">
        <w:rPr>
          <w:sz w:val="16"/>
        </w:rPr>
        <w:t>Lefen</w:t>
      </w:r>
      <w:proofErr w:type="spellEnd"/>
      <w:r w:rsidRPr="00A41260">
        <w:rPr>
          <w:sz w:val="16"/>
        </w:rPr>
        <w:t xml:space="preserve"> (2011), the reasons that China runs into the intellectual property trade barrier include trade protectionism, trade friction intensification, and novel advantages of the intellectual property barrier. According to Zheng </w:t>
      </w:r>
      <w:proofErr w:type="spellStart"/>
      <w:r w:rsidRPr="00A41260">
        <w:rPr>
          <w:sz w:val="16"/>
        </w:rPr>
        <w:t>Minghui</w:t>
      </w:r>
      <w:proofErr w:type="spellEnd"/>
      <w:r w:rsidRPr="00A41260">
        <w:rPr>
          <w:sz w:val="16"/>
        </w:rPr>
        <w:t xml:space="preserve"> et al. (2013), China encounters the intellectual property barrier primarily because trade protectionism caused by an economic recession in America is on the rise. Furthermore, the research findings of Ferrantino (1993) provided that if the country’s intellectual property protection is strong enough, </w:t>
      </w:r>
      <w:proofErr w:type="gramStart"/>
      <w:r w:rsidRPr="00A41260">
        <w:rPr>
          <w:sz w:val="16"/>
        </w:rPr>
        <w:t>a number of</w:t>
      </w:r>
      <w:proofErr w:type="gramEnd"/>
      <w:r w:rsidRPr="00A41260">
        <w:rPr>
          <w:sz w:val="16"/>
        </w:rPr>
        <w:t xml:space="preserve"> intellectual property treaty members may promote venue-expenditure flows in international fields. Without a doubt, the Section 337 Investigation is one of the major approaches to building intellectual property trade barriers, which reflects America’s attitude and policy on China–U.S. trade to a great extent.</w:t>
      </w:r>
    </w:p>
    <w:p w14:paraId="0F36E4F0" w14:textId="6DC0DCBF" w:rsidR="00A41260" w:rsidRDefault="00A41260" w:rsidP="00A41260">
      <w:pPr>
        <w:rPr>
          <w:u w:val="single"/>
        </w:rPr>
      </w:pPr>
      <w:r w:rsidRPr="00A41260">
        <w:rPr>
          <w:sz w:val="16"/>
        </w:rPr>
        <w:t xml:space="preserve">The VAR model in its entirety shows that, </w:t>
      </w:r>
      <w:r w:rsidRPr="00327F57">
        <w:rPr>
          <w:highlight w:val="cyan"/>
          <w:u w:val="single"/>
        </w:rPr>
        <w:t>when America</w:t>
      </w:r>
      <w:r w:rsidRPr="00B0637F">
        <w:rPr>
          <w:u w:val="single"/>
        </w:rPr>
        <w:t xml:space="preserve"> as the largest developed country throughout the world </w:t>
      </w:r>
      <w:r w:rsidRPr="00327F57">
        <w:rPr>
          <w:highlight w:val="cyan"/>
          <w:u w:val="single"/>
        </w:rPr>
        <w:t>strengthens its i</w:t>
      </w:r>
      <w:r w:rsidRPr="007C6200">
        <w:rPr>
          <w:u w:val="single"/>
        </w:rPr>
        <w:t xml:space="preserve">ntellectual </w:t>
      </w:r>
      <w:r w:rsidRPr="00327F57">
        <w:rPr>
          <w:highlight w:val="cyan"/>
          <w:u w:val="single"/>
        </w:rPr>
        <w:t>p</w:t>
      </w:r>
      <w:r w:rsidRPr="007C6200">
        <w:rPr>
          <w:u w:val="single"/>
        </w:rPr>
        <w:t xml:space="preserve">roperty </w:t>
      </w:r>
      <w:r w:rsidRPr="00327F57">
        <w:rPr>
          <w:highlight w:val="cyan"/>
          <w:u w:val="single"/>
        </w:rPr>
        <w:t>trade barrier</w:t>
      </w:r>
      <w:r w:rsidRPr="00B0637F">
        <w:rPr>
          <w:u w:val="single"/>
        </w:rPr>
        <w:t xml:space="preserve">, </w:t>
      </w:r>
      <w:r w:rsidRPr="00327F57">
        <w:rPr>
          <w:highlight w:val="cyan"/>
          <w:u w:val="single"/>
        </w:rPr>
        <w:t>China</w:t>
      </w:r>
      <w:r w:rsidRPr="00B0637F">
        <w:rPr>
          <w:u w:val="single"/>
        </w:rPr>
        <w:t xml:space="preserve">—the world’s largest developing country representing the interests of another group—should </w:t>
      </w:r>
      <w:r w:rsidRPr="00327F57">
        <w:rPr>
          <w:highlight w:val="cyan"/>
          <w:u w:val="single"/>
        </w:rPr>
        <w:t>enhance its i</w:t>
      </w:r>
      <w:r w:rsidRPr="007C6200">
        <w:rPr>
          <w:u w:val="single"/>
        </w:rPr>
        <w:t xml:space="preserve">ntellectual </w:t>
      </w:r>
      <w:r w:rsidRPr="00327F57">
        <w:rPr>
          <w:highlight w:val="cyan"/>
          <w:u w:val="single"/>
        </w:rPr>
        <w:t>p</w:t>
      </w:r>
      <w:r w:rsidRPr="007C6200">
        <w:rPr>
          <w:u w:val="single"/>
        </w:rPr>
        <w:t xml:space="preserve">roperty </w:t>
      </w:r>
      <w:r w:rsidRPr="00327F57">
        <w:rPr>
          <w:highlight w:val="cyan"/>
          <w:u w:val="single"/>
        </w:rPr>
        <w:t>protection,</w:t>
      </w:r>
      <w:r w:rsidRPr="00A41260">
        <w:rPr>
          <w:sz w:val="16"/>
        </w:rPr>
        <w:t xml:space="preserve"> persistently make progress in its intellectual property undertakings, and improve its comprehensive intellectual property strength </w:t>
      </w:r>
      <w:r w:rsidRPr="00B0637F">
        <w:rPr>
          <w:u w:val="single"/>
        </w:rPr>
        <w:t xml:space="preserve">to catch up with America in the area of intellectual property power. The model also shows that the </w:t>
      </w:r>
      <w:r w:rsidRPr="00327F57">
        <w:rPr>
          <w:highlight w:val="cyan"/>
          <w:u w:val="single"/>
        </w:rPr>
        <w:t>China–U.S.</w:t>
      </w:r>
      <w:r w:rsidRPr="00B0637F">
        <w:rPr>
          <w:u w:val="single"/>
        </w:rPr>
        <w:t xml:space="preserve"> </w:t>
      </w:r>
      <w:r w:rsidRPr="00327F57">
        <w:rPr>
          <w:highlight w:val="cyan"/>
          <w:u w:val="single"/>
        </w:rPr>
        <w:t>trade</w:t>
      </w:r>
      <w:r w:rsidRPr="00B0637F">
        <w:rPr>
          <w:u w:val="single"/>
        </w:rPr>
        <w:t xml:space="preserve"> balance may </w:t>
      </w:r>
      <w:r w:rsidRPr="00327F57">
        <w:rPr>
          <w:highlight w:val="cyan"/>
          <w:u w:val="single"/>
        </w:rPr>
        <w:t>suffer relevant impacts</w:t>
      </w:r>
      <w:r w:rsidRPr="00B0637F">
        <w:rPr>
          <w:u w:val="single"/>
        </w:rPr>
        <w:t xml:space="preserve"> and again achieve balance through long-term adjustments. In such an imbalance, </w:t>
      </w:r>
      <w:r w:rsidRPr="00327F57">
        <w:rPr>
          <w:highlight w:val="cyan"/>
          <w:u w:val="single"/>
        </w:rPr>
        <w:t>immeasurable economic losses together with</w:t>
      </w:r>
      <w:r w:rsidRPr="00B0637F">
        <w:rPr>
          <w:u w:val="single"/>
        </w:rPr>
        <w:t xml:space="preserve"> a series of unnecessary </w:t>
      </w:r>
      <w:r w:rsidRPr="00327F57">
        <w:rPr>
          <w:highlight w:val="cyan"/>
          <w:u w:val="single"/>
        </w:rPr>
        <w:t>troubles</w:t>
      </w:r>
      <w:r w:rsidRPr="00B0637F">
        <w:rPr>
          <w:u w:val="single"/>
        </w:rPr>
        <w:t xml:space="preserve"> </w:t>
      </w:r>
      <w:r w:rsidRPr="00327F57">
        <w:rPr>
          <w:highlight w:val="cyan"/>
          <w:u w:val="single"/>
        </w:rPr>
        <w:t>and conflicts may be incurred</w:t>
      </w:r>
      <w:r w:rsidRPr="00B0637F">
        <w:rPr>
          <w:u w:val="single"/>
        </w:rPr>
        <w:t xml:space="preserve"> on both China and America. One country is in a critical period of reform and opening and the other is in a leading global position.</w:t>
      </w:r>
    </w:p>
    <w:p w14:paraId="5A4D4AAC" w14:textId="77777777" w:rsidR="00A41260" w:rsidRPr="00A41260" w:rsidRDefault="00A41260" w:rsidP="00A41260">
      <w:pPr>
        <w:rPr>
          <w:u w:val="single"/>
        </w:rPr>
      </w:pPr>
    </w:p>
    <w:p w14:paraId="47F97BE4" w14:textId="32B4C8A8" w:rsidR="00A41260" w:rsidRDefault="00A41260" w:rsidP="00A41260">
      <w:pPr>
        <w:pStyle w:val="Heading4"/>
      </w:pPr>
      <w:r w:rsidRPr="00623A24">
        <w:rPr>
          <w:u w:val="single"/>
        </w:rPr>
        <w:t>DISRUPTIVE TECH</w:t>
      </w:r>
      <w:r>
        <w:t>---causes disputes and decks imports.</w:t>
      </w:r>
    </w:p>
    <w:p w14:paraId="4912B637" w14:textId="77777777" w:rsidR="00A41260" w:rsidRPr="008407A7" w:rsidRDefault="00A41260" w:rsidP="00A41260">
      <w:pPr>
        <w:pStyle w:val="ListParagraph"/>
        <w:numPr>
          <w:ilvl w:val="0"/>
          <w:numId w:val="11"/>
        </w:numPr>
      </w:pPr>
      <w:r>
        <w:t>Section 337 = unfair import investigations - investigate imports for IP infringements</w:t>
      </w:r>
    </w:p>
    <w:p w14:paraId="6DE53465" w14:textId="77777777" w:rsidR="00A41260" w:rsidRDefault="00A41260" w:rsidP="00A41260">
      <w:r w:rsidRPr="00221EB8">
        <w:rPr>
          <w:rStyle w:val="Style13ptBold"/>
        </w:rPr>
        <w:t>Li and Chen ’20</w:t>
      </w:r>
      <w:r>
        <w:t xml:space="preserve"> [June 2020; Wei Li, Intellectual Property Institute, Jinan University, Guangzhou, Guangdong Province, People’s Republic of China; </w:t>
      </w:r>
      <w:proofErr w:type="spellStart"/>
      <w:r>
        <w:t>Yichao</w:t>
      </w:r>
      <w:proofErr w:type="spellEnd"/>
      <w:r>
        <w:t xml:space="preserve"> </w:t>
      </w:r>
      <w:r w:rsidRPr="00221EB8">
        <w:t>Chen, School of Law, Jinan University, Guangzhou, Guangdong Province, People’s Republic of China; "A Study of the Influence of Intellectual Property on China–U.S. Trade Relations"; Sage Journals; https://journals.sagepub.com/doi/pdf/10.1177/2158244020915899; accessed 7-1-2024; Lowell-EL]</w:t>
      </w:r>
    </w:p>
    <w:p w14:paraId="032244B9" w14:textId="5D2029FA" w:rsidR="00A41260" w:rsidRDefault="00A41260" w:rsidP="00A41260">
      <w:pPr>
        <w:rPr>
          <w:sz w:val="14"/>
        </w:rPr>
      </w:pPr>
      <w:r w:rsidRPr="00096FB9">
        <w:rPr>
          <w:sz w:val="14"/>
        </w:rPr>
        <w:t xml:space="preserve">Regarding research on the current situation of intellectual property trade barriers built by America, the details of trade investigations carried out in the country are discussed in most cases. He </w:t>
      </w:r>
      <w:proofErr w:type="spellStart"/>
      <w:r w:rsidRPr="00096FB9">
        <w:rPr>
          <w:sz w:val="14"/>
        </w:rPr>
        <w:t>Xingqiang</w:t>
      </w:r>
      <w:proofErr w:type="spellEnd"/>
      <w:r w:rsidRPr="00096FB9">
        <w:rPr>
          <w:sz w:val="14"/>
        </w:rPr>
        <w:t xml:space="preserve"> (2008) analyzed the reasons why America has built an intellectual property trade barrier since 2004 and then proposed the viewpoint that </w:t>
      </w:r>
      <w:r w:rsidRPr="00327F57">
        <w:rPr>
          <w:highlight w:val="cyan"/>
          <w:u w:val="single"/>
        </w:rPr>
        <w:t>China–U.S. trade disputes</w:t>
      </w:r>
      <w:r w:rsidRPr="007C6200">
        <w:rPr>
          <w:u w:val="single"/>
        </w:rPr>
        <w:t xml:space="preserve"> occur</w:t>
      </w:r>
      <w:r w:rsidRPr="00096FB9">
        <w:rPr>
          <w:u w:val="single"/>
        </w:rPr>
        <w:t xml:space="preserve"> as </w:t>
      </w:r>
      <w:r w:rsidRPr="00327F57">
        <w:rPr>
          <w:highlight w:val="cyan"/>
          <w:u w:val="single"/>
        </w:rPr>
        <w:t>driven by intellectual property</w:t>
      </w:r>
      <w:r w:rsidRPr="00096FB9">
        <w:rPr>
          <w:u w:val="single"/>
        </w:rPr>
        <w:t xml:space="preserve"> business groups in America </w:t>
      </w:r>
      <w:r w:rsidRPr="00327F57">
        <w:rPr>
          <w:highlight w:val="cyan"/>
          <w:u w:val="single"/>
        </w:rPr>
        <w:t>under the background in which</w:t>
      </w:r>
      <w:r w:rsidRPr="00096FB9">
        <w:rPr>
          <w:u w:val="single"/>
        </w:rPr>
        <w:t xml:space="preserve"> the </w:t>
      </w:r>
      <w:r w:rsidRPr="00327F57">
        <w:rPr>
          <w:b/>
          <w:bCs/>
          <w:highlight w:val="cyan"/>
          <w:u w:val="single"/>
        </w:rPr>
        <w:t>America</w:t>
      </w:r>
      <w:r w:rsidRPr="00096FB9">
        <w:rPr>
          <w:b/>
          <w:bCs/>
          <w:u w:val="single"/>
        </w:rPr>
        <w:t xml:space="preserve">n government </w:t>
      </w:r>
      <w:r w:rsidRPr="00327F57">
        <w:rPr>
          <w:b/>
          <w:bCs/>
          <w:highlight w:val="cyan"/>
          <w:u w:val="single"/>
        </w:rPr>
        <w:t>intensifies i</w:t>
      </w:r>
      <w:r w:rsidRPr="00096FB9">
        <w:rPr>
          <w:b/>
          <w:bCs/>
          <w:u w:val="single"/>
        </w:rPr>
        <w:t xml:space="preserve">ntellectual </w:t>
      </w:r>
      <w:r w:rsidRPr="00327F57">
        <w:rPr>
          <w:b/>
          <w:bCs/>
          <w:highlight w:val="cyan"/>
          <w:u w:val="single"/>
        </w:rPr>
        <w:t>p</w:t>
      </w:r>
      <w:r w:rsidRPr="00096FB9">
        <w:rPr>
          <w:b/>
          <w:bCs/>
          <w:u w:val="single"/>
        </w:rPr>
        <w:t xml:space="preserve">roperty </w:t>
      </w:r>
      <w:r w:rsidRPr="00327F57">
        <w:rPr>
          <w:b/>
          <w:bCs/>
          <w:highlight w:val="cyan"/>
          <w:u w:val="single"/>
        </w:rPr>
        <w:t>protection</w:t>
      </w:r>
      <w:r w:rsidRPr="00096FB9">
        <w:rPr>
          <w:u w:val="single"/>
        </w:rPr>
        <w:t>.</w:t>
      </w:r>
      <w:r w:rsidRPr="00096FB9">
        <w:rPr>
          <w:sz w:val="14"/>
        </w:rPr>
        <w:t xml:space="preserve"> Liao Li (2015) deemed that law enforcement efforts in intellectual property continue to increase unilaterally, </w:t>
      </w:r>
      <w:proofErr w:type="spellStart"/>
      <w:r w:rsidRPr="00096FB9">
        <w:rPr>
          <w:sz w:val="14"/>
        </w:rPr>
        <w:t>biliterally</w:t>
      </w:r>
      <w:proofErr w:type="spellEnd"/>
      <w:r w:rsidRPr="00096FB9">
        <w:rPr>
          <w:sz w:val="14"/>
        </w:rPr>
        <w:t xml:space="preserve">, and regionally in America. For example, law enforcement criteria for intellectual property stipulated in the Trans-Pacific Partnership Agreement (TPP) are enormously more rigorous than the standards provided in the Agreement on Trade-Related Aspects of Intellectual Property Rights (TRIPS). In addition, Cui Riming (2007) systematically summarized </w:t>
      </w:r>
      <w:r w:rsidRPr="00096FB9">
        <w:rPr>
          <w:b/>
          <w:bCs/>
          <w:u w:val="single"/>
        </w:rPr>
        <w:t xml:space="preserve">the causes of China–U.S. trade friction in moving toward intellectual property protection. </w:t>
      </w:r>
      <w:r w:rsidRPr="00096FB9">
        <w:rPr>
          <w:sz w:val="14"/>
        </w:rPr>
        <w:t xml:space="preserve">He considered that </w:t>
      </w:r>
      <w:r w:rsidRPr="00327F57">
        <w:rPr>
          <w:highlight w:val="cyan"/>
          <w:u w:val="single"/>
        </w:rPr>
        <w:t xml:space="preserve">America </w:t>
      </w:r>
      <w:proofErr w:type="gramStart"/>
      <w:r w:rsidRPr="00327F57">
        <w:rPr>
          <w:highlight w:val="cyan"/>
          <w:u w:val="single"/>
        </w:rPr>
        <w:t>turn</w:t>
      </w:r>
      <w:proofErr w:type="gramEnd"/>
      <w:r w:rsidRPr="00327F57">
        <w:rPr>
          <w:highlight w:val="cyan"/>
          <w:u w:val="single"/>
        </w:rPr>
        <w:t xml:space="preserve"> to novel means, such as</w:t>
      </w:r>
      <w:r w:rsidRPr="007C6200">
        <w:rPr>
          <w:u w:val="single"/>
        </w:rPr>
        <w:t xml:space="preserve"> the </w:t>
      </w:r>
      <w:r w:rsidRPr="00327F57">
        <w:rPr>
          <w:highlight w:val="cyan"/>
          <w:u w:val="single"/>
        </w:rPr>
        <w:t>Section 337</w:t>
      </w:r>
      <w:r w:rsidRPr="007C6200">
        <w:rPr>
          <w:u w:val="single"/>
        </w:rPr>
        <w:t xml:space="preserve"> Investigation, in the circumstance that conventional trade remedy measures such as anti-dumping no longer satisfy the need to suppress products “Made in China.”</w:t>
      </w:r>
      <w:r w:rsidRPr="00096FB9">
        <w:rPr>
          <w:sz w:val="14"/>
        </w:rPr>
        <w:t xml:space="preserve"> </w:t>
      </w:r>
      <w:r w:rsidRPr="00096FB9">
        <w:rPr>
          <w:u w:val="single"/>
        </w:rPr>
        <w:t xml:space="preserve">By virtue of such new means with certain required characteristics, America </w:t>
      </w:r>
      <w:proofErr w:type="gramStart"/>
      <w:r w:rsidRPr="00096FB9">
        <w:rPr>
          <w:u w:val="single"/>
        </w:rPr>
        <w:t xml:space="preserve">is able </w:t>
      </w:r>
      <w:r w:rsidRPr="00327F57">
        <w:rPr>
          <w:highlight w:val="cyan"/>
          <w:u w:val="single"/>
        </w:rPr>
        <w:t>to</w:t>
      </w:r>
      <w:proofErr w:type="gramEnd"/>
      <w:r w:rsidRPr="00327F57">
        <w:rPr>
          <w:highlight w:val="cyan"/>
          <w:u w:val="single"/>
        </w:rPr>
        <w:t xml:space="preserve"> more effectively suppress Chinese products and enterprises.</w:t>
      </w:r>
      <w:r w:rsidRPr="00096FB9">
        <w:rPr>
          <w:u w:val="single"/>
        </w:rPr>
        <w:t xml:space="preserve"> Moreover, studies by Xu Yuan (2011) found that </w:t>
      </w:r>
      <w:r w:rsidRPr="00327F57">
        <w:rPr>
          <w:highlight w:val="cyan"/>
          <w:u w:val="single"/>
        </w:rPr>
        <w:t>the i</w:t>
      </w:r>
      <w:r w:rsidRPr="00096FB9">
        <w:rPr>
          <w:u w:val="single"/>
        </w:rPr>
        <w:t xml:space="preserve">ntellectual </w:t>
      </w:r>
      <w:r w:rsidRPr="00327F57">
        <w:rPr>
          <w:highlight w:val="cyan"/>
          <w:u w:val="single"/>
        </w:rPr>
        <w:t>p</w:t>
      </w:r>
      <w:r w:rsidRPr="00096FB9">
        <w:rPr>
          <w:u w:val="single"/>
        </w:rPr>
        <w:t xml:space="preserve">roperty </w:t>
      </w:r>
      <w:r w:rsidRPr="00327F57">
        <w:rPr>
          <w:highlight w:val="cyan"/>
          <w:u w:val="single"/>
        </w:rPr>
        <w:t>barrier</w:t>
      </w:r>
      <w:r w:rsidRPr="00096FB9">
        <w:rPr>
          <w:u w:val="single"/>
        </w:rPr>
        <w:t xml:space="preserve">, with the feature of fierce market aggressiveness, </w:t>
      </w:r>
      <w:r w:rsidRPr="00327F57">
        <w:rPr>
          <w:highlight w:val="cyan"/>
          <w:u w:val="single"/>
        </w:rPr>
        <w:t>mostly takes form</w:t>
      </w:r>
      <w:r w:rsidRPr="008407A7">
        <w:rPr>
          <w:u w:val="single"/>
        </w:rPr>
        <w:t xml:space="preserve"> with</w:t>
      </w:r>
      <w:r w:rsidRPr="00096FB9">
        <w:rPr>
          <w:u w:val="single"/>
        </w:rPr>
        <w:t xml:space="preserve"> enterprises as its subjects </w:t>
      </w:r>
      <w:r w:rsidRPr="00327F57">
        <w:rPr>
          <w:highlight w:val="cyan"/>
          <w:u w:val="single"/>
        </w:rPr>
        <w:t>in new and high-tech fields</w:t>
      </w:r>
      <w:r w:rsidRPr="00096FB9">
        <w:rPr>
          <w:u w:val="single"/>
        </w:rPr>
        <w:t xml:space="preserve">. </w:t>
      </w:r>
      <w:r w:rsidRPr="00096FB9">
        <w:rPr>
          <w:sz w:val="14"/>
        </w:rPr>
        <w:t>Despite non-uniform judging standards, unbalanced settings among various countries and the absence of institutional constraints create a rather solid legal foundation and a higher level of concealment.</w:t>
      </w:r>
    </w:p>
    <w:p w14:paraId="671D6537" w14:textId="77777777" w:rsidR="00A41260" w:rsidRPr="00A41260" w:rsidRDefault="00A41260" w:rsidP="00A41260">
      <w:pPr>
        <w:rPr>
          <w:sz w:val="14"/>
        </w:rPr>
      </w:pPr>
    </w:p>
    <w:p w14:paraId="54B32B06" w14:textId="1A61EADF" w:rsidR="00A41260" w:rsidRDefault="00A41260" w:rsidP="00A41260">
      <w:pPr>
        <w:pStyle w:val="Heading4"/>
      </w:pPr>
      <w:r w:rsidRPr="006F6D21">
        <w:rPr>
          <w:u w:val="single"/>
        </w:rPr>
        <w:t>PRIVATE BACKLASH</w:t>
      </w:r>
      <w:r>
        <w:t>---empirics prove companies resist.</w:t>
      </w:r>
    </w:p>
    <w:p w14:paraId="78865966" w14:textId="73928126" w:rsidR="00A41260" w:rsidRDefault="00A41260" w:rsidP="00A41260">
      <w:r w:rsidRPr="006F6D21">
        <w:rPr>
          <w:rStyle w:val="Style13ptBold"/>
        </w:rPr>
        <w:t>Yang ’19</w:t>
      </w:r>
      <w:r>
        <w:t xml:space="preserve"> [February 2019; Law School of Silk Road, Gansu Political Science and Law Institute; “Analysis of China-US Intellectual Property Trade Friction”; Atlantis Press; </w:t>
      </w:r>
      <w:r w:rsidRPr="004C10F2">
        <w:t>https://www.atlantis-press.com/proceedings/ssmi-18/55913151</w:t>
      </w:r>
      <w:r>
        <w:t>; accessed 7-2-2024; Lowell-EL]</w:t>
      </w:r>
    </w:p>
    <w:p w14:paraId="5E084B72" w14:textId="77777777" w:rsidR="00A41260" w:rsidRPr="00A41260" w:rsidRDefault="00A41260" w:rsidP="00A41260">
      <w:pPr>
        <w:rPr>
          <w:sz w:val="16"/>
        </w:rPr>
      </w:pPr>
      <w:r w:rsidRPr="00A41260">
        <w:rPr>
          <w:sz w:val="16"/>
        </w:rPr>
        <w:t xml:space="preserve">The two major domestic laws in the US legal system - </w:t>
      </w:r>
      <w:r w:rsidRPr="007A156A">
        <w:rPr>
          <w:u w:val="single"/>
        </w:rPr>
        <w:t>"Special Section 301" and "</w:t>
      </w:r>
      <w:r w:rsidRPr="00327F57">
        <w:rPr>
          <w:highlight w:val="cyan"/>
          <w:u w:val="single"/>
        </w:rPr>
        <w:t>337 Survey</w:t>
      </w:r>
      <w:r w:rsidRPr="007A156A">
        <w:rPr>
          <w:u w:val="single"/>
        </w:rPr>
        <w:t>" perform their duties for seeking comprehensive protection of intellectual property rights.</w:t>
      </w:r>
      <w:r w:rsidRPr="00A41260">
        <w:rPr>
          <w:sz w:val="16"/>
        </w:rPr>
        <w:t xml:space="preserve"> </w:t>
      </w:r>
      <w:r w:rsidRPr="007A156A">
        <w:rPr>
          <w:u w:val="single"/>
        </w:rPr>
        <w:t>The former mainly targets the intellectual property system of other countries and mandates other countries' effectively product protection of the United States; The latter is used between the United States and other countries' trade</w:t>
      </w:r>
      <w:r w:rsidRPr="00A41260">
        <w:rPr>
          <w:sz w:val="16"/>
        </w:rPr>
        <w:t xml:space="preserve">, </w:t>
      </w:r>
      <w:r w:rsidRPr="006F6D21">
        <w:rPr>
          <w:u w:val="single"/>
        </w:rPr>
        <w:t xml:space="preserve">the United States will </w:t>
      </w:r>
      <w:r w:rsidRPr="00327F57">
        <w:rPr>
          <w:highlight w:val="cyan"/>
          <w:u w:val="single"/>
        </w:rPr>
        <w:t>investigate and sanction foreign companies</w:t>
      </w:r>
      <w:r w:rsidRPr="006F6D21">
        <w:rPr>
          <w:u w:val="single"/>
        </w:rPr>
        <w:t xml:space="preserve"> as well as the related products </w:t>
      </w:r>
      <w:r w:rsidRPr="00327F57">
        <w:rPr>
          <w:highlight w:val="cyan"/>
          <w:u w:val="single"/>
        </w:rPr>
        <w:t xml:space="preserve">which constitute </w:t>
      </w:r>
      <w:proofErr w:type="gramStart"/>
      <w:r w:rsidRPr="00327F57">
        <w:rPr>
          <w:highlight w:val="cyan"/>
          <w:u w:val="single"/>
        </w:rPr>
        <w:t>infringement</w:t>
      </w:r>
      <w:r w:rsidRPr="00A41260">
        <w:rPr>
          <w:sz w:val="16"/>
        </w:rPr>
        <w:t>, and</w:t>
      </w:r>
      <w:proofErr w:type="gramEnd"/>
      <w:r w:rsidRPr="00A41260">
        <w:rPr>
          <w:sz w:val="16"/>
        </w:rPr>
        <w:t xml:space="preserve"> exclude infringing products and related enterprises from the national market. It targets the enterprises of other countries and their products rather than the government of other countries. The combination of these two major domestic laws allows US intellectual property to be well protected while maintaining its competitiveness for a long time. Due to the wide applicability of the “Special Section 301”, the simplicity of the procedure, the rigorous relief measures and the limited right of the defendant to counterclaim, the number of “307 Survey” initiated by the United States in recent years remains high including more than one third of the cases targeting Chinese products.</w:t>
      </w:r>
    </w:p>
    <w:p w14:paraId="7F433BA9" w14:textId="77777777" w:rsidR="00A41260" w:rsidRPr="007A156A" w:rsidRDefault="00A41260" w:rsidP="00A41260">
      <w:pPr>
        <w:rPr>
          <w:u w:val="single"/>
        </w:rPr>
      </w:pPr>
      <w:r w:rsidRPr="00A41260">
        <w:rPr>
          <w:sz w:val="16"/>
        </w:rPr>
        <w:t xml:space="preserve">Since the 1980s, </w:t>
      </w:r>
      <w:r w:rsidRPr="007A156A">
        <w:rPr>
          <w:u w:val="single"/>
        </w:rPr>
        <w:t>the “</w:t>
      </w:r>
      <w:r w:rsidRPr="006F6D21">
        <w:rPr>
          <w:u w:val="single"/>
        </w:rPr>
        <w:t>337</w:t>
      </w:r>
      <w:r w:rsidRPr="007A156A">
        <w:rPr>
          <w:u w:val="single"/>
        </w:rPr>
        <w:t xml:space="preserve"> Survey” has become an important </w:t>
      </w:r>
      <w:r w:rsidRPr="006F6D21">
        <w:rPr>
          <w:u w:val="single"/>
        </w:rPr>
        <w:t>tool for US</w:t>
      </w:r>
      <w:r w:rsidRPr="007A156A">
        <w:rPr>
          <w:u w:val="single"/>
        </w:rPr>
        <w:t xml:space="preserve"> companies </w:t>
      </w:r>
      <w:r w:rsidRPr="006F6D21">
        <w:rPr>
          <w:u w:val="single"/>
        </w:rPr>
        <w:t>to protect the</w:t>
      </w:r>
      <w:r w:rsidRPr="007A156A">
        <w:rPr>
          <w:u w:val="single"/>
        </w:rPr>
        <w:t xml:space="preserve"> </w:t>
      </w:r>
      <w:r w:rsidRPr="006F6D21">
        <w:rPr>
          <w:u w:val="single"/>
        </w:rPr>
        <w:t>intellectual property</w:t>
      </w:r>
      <w:r w:rsidRPr="007A156A">
        <w:rPr>
          <w:u w:val="single"/>
        </w:rPr>
        <w:t xml:space="preserve"> </w:t>
      </w:r>
      <w:r w:rsidRPr="006F6D21">
        <w:rPr>
          <w:u w:val="single"/>
        </w:rPr>
        <w:t>of their companies</w:t>
      </w:r>
      <w:r w:rsidRPr="007A156A">
        <w:rPr>
          <w:u w:val="single"/>
        </w:rPr>
        <w:t>.</w:t>
      </w:r>
      <w:r w:rsidRPr="00A41260">
        <w:rPr>
          <w:sz w:val="16"/>
        </w:rPr>
        <w:t xml:space="preserve"> The development of the domestic legal system of intellectual property in the United States has been perfected and has become a leader in intellectual property legislation in various countries of the world. On this basis, the </w:t>
      </w:r>
      <w:r w:rsidRPr="007A156A">
        <w:rPr>
          <w:u w:val="single"/>
        </w:rPr>
        <w:t xml:space="preserve">United States </w:t>
      </w:r>
      <w:r w:rsidRPr="006F6D21">
        <w:rPr>
          <w:u w:val="single"/>
        </w:rPr>
        <w:t>has increased the investigation of companies that infringe on its intellectual property rights</w:t>
      </w:r>
      <w:r w:rsidRPr="00A41260">
        <w:rPr>
          <w:sz w:val="16"/>
        </w:rPr>
        <w:t xml:space="preserve">. </w:t>
      </w:r>
      <w:r w:rsidRPr="00327F57">
        <w:rPr>
          <w:b/>
          <w:bCs/>
          <w:highlight w:val="cyan"/>
          <w:u w:val="single"/>
        </w:rPr>
        <w:t>This</w:t>
      </w:r>
      <w:r w:rsidRPr="006F6D21">
        <w:rPr>
          <w:b/>
          <w:bCs/>
          <w:u w:val="single"/>
        </w:rPr>
        <w:t xml:space="preserve"> fundamentally strengthens the function of intellectual property protection in the United States</w:t>
      </w:r>
      <w:r w:rsidRPr="007A156A">
        <w:rPr>
          <w:u w:val="single"/>
        </w:rPr>
        <w:t xml:space="preserve">. US government </w:t>
      </w:r>
      <w:r w:rsidRPr="00327F57">
        <w:rPr>
          <w:highlight w:val="cyan"/>
          <w:u w:val="single"/>
        </w:rPr>
        <w:t>curbs</w:t>
      </w:r>
      <w:r w:rsidRPr="007A156A">
        <w:rPr>
          <w:u w:val="single"/>
        </w:rPr>
        <w:t xml:space="preserve"> foreign trade </w:t>
      </w:r>
      <w:r w:rsidRPr="00327F57">
        <w:rPr>
          <w:highlight w:val="cyan"/>
          <w:u w:val="single"/>
        </w:rPr>
        <w:t>exports to the U</w:t>
      </w:r>
      <w:r w:rsidRPr="007A156A">
        <w:rPr>
          <w:u w:val="single"/>
        </w:rPr>
        <w:t xml:space="preserve">nites </w:t>
      </w:r>
      <w:r w:rsidRPr="00327F57">
        <w:rPr>
          <w:highlight w:val="cyan"/>
          <w:u w:val="single"/>
        </w:rPr>
        <w:t>S</w:t>
      </w:r>
      <w:r w:rsidRPr="007A156A">
        <w:rPr>
          <w:u w:val="single"/>
        </w:rPr>
        <w:t xml:space="preserve">tates </w:t>
      </w:r>
      <w:proofErr w:type="gramStart"/>
      <w:r w:rsidRPr="007A156A">
        <w:rPr>
          <w:u w:val="single"/>
        </w:rPr>
        <w:t xml:space="preserve">in order </w:t>
      </w:r>
      <w:r w:rsidRPr="00327F57">
        <w:rPr>
          <w:highlight w:val="cyan"/>
          <w:u w:val="single"/>
        </w:rPr>
        <w:t>to</w:t>
      </w:r>
      <w:proofErr w:type="gramEnd"/>
      <w:r w:rsidRPr="00327F57">
        <w:rPr>
          <w:highlight w:val="cyan"/>
          <w:u w:val="single"/>
        </w:rPr>
        <w:t xml:space="preserve"> adapt to</w:t>
      </w:r>
      <w:r w:rsidRPr="007A156A">
        <w:rPr>
          <w:u w:val="single"/>
        </w:rPr>
        <w:t xml:space="preserve"> the needs of the </w:t>
      </w:r>
      <w:r w:rsidRPr="00327F57">
        <w:rPr>
          <w:highlight w:val="cyan"/>
          <w:u w:val="single"/>
        </w:rPr>
        <w:t>US</w:t>
      </w:r>
      <w:r w:rsidRPr="007A156A">
        <w:rPr>
          <w:u w:val="single"/>
        </w:rPr>
        <w:t xml:space="preserve"> new trade </w:t>
      </w:r>
      <w:r w:rsidRPr="00327F57">
        <w:rPr>
          <w:highlight w:val="cyan"/>
          <w:u w:val="single"/>
        </w:rPr>
        <w:t>protectionism</w:t>
      </w:r>
      <w:r w:rsidRPr="007A156A">
        <w:rPr>
          <w:u w:val="single"/>
        </w:rPr>
        <w:t xml:space="preserve"> economic policy and foreign trade policy.</w:t>
      </w:r>
    </w:p>
    <w:p w14:paraId="5154CE23" w14:textId="77777777" w:rsidR="00A41260" w:rsidRPr="00A41260" w:rsidRDefault="00A41260" w:rsidP="00A41260">
      <w:pPr>
        <w:rPr>
          <w:sz w:val="16"/>
          <w:szCs w:val="16"/>
        </w:rPr>
      </w:pPr>
      <w:r w:rsidRPr="00A41260">
        <w:rPr>
          <w:sz w:val="16"/>
          <w:szCs w:val="16"/>
        </w:rPr>
        <w:t>2.2.1 The US International Trade Commission Initiated “337 Survey” on Huawei and ZTE</w:t>
      </w:r>
    </w:p>
    <w:p w14:paraId="3D74E56A" w14:textId="77777777" w:rsidR="00A41260" w:rsidRPr="00A41260" w:rsidRDefault="00A41260" w:rsidP="00A41260">
      <w:pPr>
        <w:rPr>
          <w:sz w:val="16"/>
          <w:szCs w:val="16"/>
        </w:rPr>
      </w:pPr>
      <w:r w:rsidRPr="00A41260">
        <w:rPr>
          <w:sz w:val="16"/>
          <w:szCs w:val="16"/>
        </w:rPr>
        <w:t xml:space="preserve">In recent years, ZTE and Huawei have developed rapidly in electronic communication. They are not only leaders in China's high-tech industry, but also </w:t>
      </w:r>
      <w:proofErr w:type="gramStart"/>
      <w:r w:rsidRPr="00A41260">
        <w:rPr>
          <w:sz w:val="16"/>
          <w:szCs w:val="16"/>
        </w:rPr>
        <w:t>open up</w:t>
      </w:r>
      <w:proofErr w:type="gramEnd"/>
      <w:r w:rsidRPr="00A41260">
        <w:rPr>
          <w:sz w:val="16"/>
          <w:szCs w:val="16"/>
        </w:rPr>
        <w:t xml:space="preserve"> the large overseas markets. On July 24, 2012, American Technology Assets Co., Ltd., Phoenix Digital Solutions LLC, and Patriot Scientific applied to ITC to accuse the China exports and sales in the US domestic market. Wireless consumer electronic devices and their components infringe Unite States' patents (US Patent No. 5809336); On August 24, 2012, the US ITC officially opened a case investigation, the investigation file number is 337-TA-853, of which China Huawei Technologies Limited The company and ZTE Corporation were involved in the case of mandatory respondents [5]. After more than a year of difficult litigation, in the preliminary decision of the 337 survey (337-TA-853) involving some wireless consumer electronic devices released by the US ITC </w:t>
      </w:r>
      <w:proofErr w:type="gramStart"/>
      <w:r w:rsidRPr="00A41260">
        <w:rPr>
          <w:sz w:val="16"/>
          <w:szCs w:val="16"/>
        </w:rPr>
        <w:t>on</w:t>
      </w:r>
      <w:proofErr w:type="gramEnd"/>
      <w:r w:rsidRPr="00A41260">
        <w:rPr>
          <w:sz w:val="16"/>
          <w:szCs w:val="16"/>
        </w:rPr>
        <w:t xml:space="preserve"> September [6].</w:t>
      </w:r>
    </w:p>
    <w:p w14:paraId="4891DF09" w14:textId="77777777" w:rsidR="00A41260" w:rsidRPr="00A41260" w:rsidRDefault="00A41260" w:rsidP="00A41260">
      <w:pPr>
        <w:rPr>
          <w:sz w:val="16"/>
          <w:szCs w:val="16"/>
        </w:rPr>
      </w:pPr>
      <w:r w:rsidRPr="00A41260">
        <w:rPr>
          <w:sz w:val="16"/>
          <w:szCs w:val="16"/>
        </w:rPr>
        <w:t>It was claimed that the import of wireless electronic devices from the Huawei and its subsidiaries, as well as ZTE in the domestic market does not infringe the claims of Nos. 1, 6, 7, 9-11 and 13-16 of US Patent No. 5,809,336, and does not violate the provisions of Section 337 of the United States. For the products that ZTE and Huawei export to the United States and sell in the US market, no injunctions and exclusion orders will be issued. At the same time, it was ruled that the US domestic industry had illegal use of patents involving No. 5809336.</w:t>
      </w:r>
    </w:p>
    <w:p w14:paraId="1F2639B5" w14:textId="77777777" w:rsidR="00A41260" w:rsidRPr="00A41260" w:rsidRDefault="00A41260" w:rsidP="00A41260">
      <w:pPr>
        <w:rPr>
          <w:sz w:val="16"/>
        </w:rPr>
      </w:pPr>
      <w:r w:rsidRPr="00327F57">
        <w:rPr>
          <w:highlight w:val="cyan"/>
          <w:u w:val="single"/>
        </w:rPr>
        <w:t>After receiving the “337 Survey”</w:t>
      </w:r>
      <w:r w:rsidRPr="007A156A">
        <w:rPr>
          <w:u w:val="single"/>
        </w:rPr>
        <w:t xml:space="preserve"> from the United States, </w:t>
      </w:r>
      <w:r w:rsidRPr="00327F57">
        <w:rPr>
          <w:highlight w:val="cyan"/>
          <w:u w:val="single"/>
        </w:rPr>
        <w:t>China</w:t>
      </w:r>
      <w:r w:rsidRPr="007A156A">
        <w:rPr>
          <w:u w:val="single"/>
        </w:rPr>
        <w:t xml:space="preserve"> quickly </w:t>
      </w:r>
      <w:r w:rsidRPr="00327F57">
        <w:rPr>
          <w:highlight w:val="cyan"/>
          <w:u w:val="single"/>
        </w:rPr>
        <w:t>responded.</w:t>
      </w:r>
      <w:r w:rsidRPr="00327F57">
        <w:rPr>
          <w:sz w:val="16"/>
          <w:highlight w:val="cyan"/>
        </w:rPr>
        <w:t xml:space="preserve"> </w:t>
      </w:r>
      <w:r w:rsidRPr="00327F57">
        <w:rPr>
          <w:highlight w:val="cyan"/>
          <w:u w:val="single"/>
        </w:rPr>
        <w:t>ZTE and Huawei</w:t>
      </w:r>
      <w:r w:rsidRPr="007A156A">
        <w:rPr>
          <w:u w:val="single"/>
        </w:rPr>
        <w:t xml:space="preserve"> quickly </w:t>
      </w:r>
      <w:r w:rsidRPr="00327F57">
        <w:rPr>
          <w:highlight w:val="cyan"/>
          <w:u w:val="single"/>
        </w:rPr>
        <w:t>convened professionals</w:t>
      </w:r>
      <w:r w:rsidRPr="007A156A">
        <w:rPr>
          <w:u w:val="single"/>
        </w:rPr>
        <w:t xml:space="preserve"> in the fields of technology, law, business, and lawyers with experience in investigating, </w:t>
      </w:r>
      <w:r w:rsidRPr="00327F57">
        <w:rPr>
          <w:highlight w:val="cyan"/>
          <w:u w:val="single"/>
        </w:rPr>
        <w:t>and</w:t>
      </w:r>
      <w:r w:rsidRPr="007A156A">
        <w:rPr>
          <w:u w:val="single"/>
        </w:rPr>
        <w:t xml:space="preserve"> they actively </w:t>
      </w:r>
      <w:r w:rsidRPr="00327F57">
        <w:rPr>
          <w:highlight w:val="cyan"/>
          <w:u w:val="single"/>
        </w:rPr>
        <w:t>planned countermeasures</w:t>
      </w:r>
      <w:r w:rsidRPr="007A156A">
        <w:rPr>
          <w:u w:val="single"/>
        </w:rPr>
        <w:t xml:space="preserve"> and solutions.</w:t>
      </w:r>
      <w:r w:rsidRPr="00A41260">
        <w:rPr>
          <w:sz w:val="16"/>
        </w:rPr>
        <w:t xml:space="preserve"> On the one hand, it collects relevant evidence and materials to make reasonable and sufficient defenses against the plaintiff's accusation such as the global invalidity of the patent in question, on the other hand</w:t>
      </w:r>
      <w:r w:rsidRPr="00A41260">
        <w:rPr>
          <w:b/>
          <w:bCs/>
          <w:sz w:val="16"/>
        </w:rPr>
        <w:t xml:space="preserve">, </w:t>
      </w:r>
      <w:r w:rsidRPr="00327F57">
        <w:rPr>
          <w:b/>
          <w:bCs/>
          <w:highlight w:val="cyan"/>
          <w:u w:val="single"/>
        </w:rPr>
        <w:t xml:space="preserve">they </w:t>
      </w:r>
      <w:r w:rsidRPr="006F6D21">
        <w:rPr>
          <w:b/>
          <w:bCs/>
          <w:u w:val="single"/>
        </w:rPr>
        <w:t>became active</w:t>
      </w:r>
      <w:r w:rsidRPr="007A156A">
        <w:rPr>
          <w:b/>
          <w:bCs/>
          <w:u w:val="single"/>
        </w:rPr>
        <w:t xml:space="preserve"> for the accusation</w:t>
      </w:r>
      <w:r w:rsidRPr="007A156A">
        <w:rPr>
          <w:u w:val="single"/>
        </w:rPr>
        <w:t xml:space="preserve">, and </w:t>
      </w:r>
      <w:r w:rsidRPr="00327F57">
        <w:rPr>
          <w:highlight w:val="cyan"/>
          <w:u w:val="single"/>
        </w:rPr>
        <w:t>organized</w:t>
      </w:r>
      <w:r w:rsidRPr="007A156A">
        <w:rPr>
          <w:u w:val="single"/>
        </w:rPr>
        <w:t xml:space="preserve"> relevant </w:t>
      </w:r>
      <w:r w:rsidRPr="00327F57">
        <w:rPr>
          <w:highlight w:val="cyan"/>
          <w:u w:val="single"/>
        </w:rPr>
        <w:t>forces to launch attacks against the prosecution</w:t>
      </w:r>
      <w:r w:rsidRPr="00A41260">
        <w:rPr>
          <w:sz w:val="16"/>
        </w:rPr>
        <w:t xml:space="preserve">. Huawei said that the company had initially considered the possibility of intellectual property infringement of the product itself and had sufficient awareness of intellectual property protection. </w:t>
      </w:r>
      <w:r w:rsidRPr="007A156A">
        <w:rPr>
          <w:u w:val="single"/>
        </w:rPr>
        <w:t>The early patent application and the comprehensive, adequate preparation and scientific Advances in Economics, Business and Management Research, volume 68 393 operational plan in the response to the lawsuit laid a solid foundation for ZTE and Huawei to win the case.</w:t>
      </w:r>
    </w:p>
    <w:p w14:paraId="539533E1" w14:textId="16AC0615" w:rsidR="00A41260" w:rsidRDefault="00A41260" w:rsidP="00A41260">
      <w:pPr>
        <w:rPr>
          <w:b/>
          <w:bCs/>
          <w:u w:val="single"/>
        </w:rPr>
      </w:pPr>
      <w:r w:rsidRPr="00A41260">
        <w:rPr>
          <w:sz w:val="16"/>
        </w:rPr>
        <w:t xml:space="preserve">As the leader in the domestic electronics field, </w:t>
      </w:r>
      <w:r w:rsidRPr="00327F57">
        <w:rPr>
          <w:b/>
          <w:bCs/>
          <w:highlight w:val="cyan"/>
          <w:u w:val="single"/>
        </w:rPr>
        <w:t>Huawei and ZTE</w:t>
      </w:r>
      <w:r w:rsidRPr="007A156A">
        <w:rPr>
          <w:u w:val="single"/>
        </w:rPr>
        <w:t xml:space="preserve"> have not only encouraged the confidence of other domestic industries to settle the US “337 Survey”, but also greatly </w:t>
      </w:r>
      <w:r w:rsidRPr="00327F57">
        <w:rPr>
          <w:b/>
          <w:bCs/>
          <w:highlight w:val="cyan"/>
          <w:u w:val="single"/>
        </w:rPr>
        <w:t>Encourage many entities to fight against patent operating companies.</w:t>
      </w:r>
    </w:p>
    <w:p w14:paraId="1208C2AA" w14:textId="77777777" w:rsidR="00A41260" w:rsidRPr="00A41260" w:rsidRDefault="00A41260" w:rsidP="00A41260">
      <w:pPr>
        <w:rPr>
          <w:b/>
          <w:bCs/>
          <w:u w:val="single"/>
        </w:rPr>
      </w:pPr>
    </w:p>
    <w:p w14:paraId="1DF42145" w14:textId="085DEF25" w:rsidR="00A41260" w:rsidRDefault="00A41260" w:rsidP="00A41260">
      <w:pPr>
        <w:pStyle w:val="Heading4"/>
      </w:pPr>
      <w:r>
        <w:t>TARIFFS---IPR investigations cause them.</w:t>
      </w:r>
    </w:p>
    <w:p w14:paraId="39AD2870" w14:textId="77777777" w:rsidR="00A41260" w:rsidRPr="00F6417B" w:rsidRDefault="00A41260" w:rsidP="00A41260">
      <w:r w:rsidRPr="00A83760">
        <w:rPr>
          <w:rStyle w:val="Style13ptBold"/>
        </w:rPr>
        <w:t>Zhu ’21</w:t>
      </w:r>
      <w:r>
        <w:t xml:space="preserve"> [Lin; JD Candidate at Golden Gate University School of Law; Fall 2021; “A Comparative Study of Copyright Protection in China and the U.S, In the Context of U.S-China Trade Disputes”; Golden Gate University </w:t>
      </w:r>
      <w:r w:rsidRPr="00A83760">
        <w:t>School of Law; https://digitalcommons.law.ggu.edu/cgi/viewcontent.cgi?article=1086&amp;context=theses; accessed 7-5-2024; Lowell-EL]</w:t>
      </w:r>
    </w:p>
    <w:p w14:paraId="42F51865" w14:textId="77777777" w:rsidR="00A41260" w:rsidRPr="00A41260" w:rsidRDefault="00A41260" w:rsidP="00A41260">
      <w:pPr>
        <w:rPr>
          <w:sz w:val="16"/>
          <w:szCs w:val="16"/>
        </w:rPr>
      </w:pPr>
      <w:r w:rsidRPr="00A41260">
        <w:rPr>
          <w:sz w:val="16"/>
          <w:szCs w:val="16"/>
        </w:rPr>
        <w:t>(2) Special 301 and section 337</w:t>
      </w:r>
    </w:p>
    <w:p w14:paraId="4FB5AE03" w14:textId="77777777" w:rsidR="00A41260" w:rsidRPr="00415DB6" w:rsidRDefault="00A41260" w:rsidP="00A41260">
      <w:pPr>
        <w:rPr>
          <w:u w:val="single"/>
        </w:rPr>
      </w:pPr>
      <w:r w:rsidRPr="00E2080D">
        <w:rPr>
          <w:u w:val="single"/>
        </w:rPr>
        <w:t>Special 301</w:t>
      </w:r>
      <w:r w:rsidRPr="001E7938">
        <w:rPr>
          <w:u w:val="single"/>
        </w:rPr>
        <w:t xml:space="preserve"> is another trade policy tool that the US utilizes in ensuring the protection of copyright by its trading partners. </w:t>
      </w:r>
      <w:r w:rsidRPr="00327F57">
        <w:rPr>
          <w:highlight w:val="cyan"/>
          <w:u w:val="single"/>
        </w:rPr>
        <w:t>Special 301 is the annual review of the state of IPR protection</w:t>
      </w:r>
      <w:r w:rsidRPr="00A41260">
        <w:rPr>
          <w:sz w:val="16"/>
        </w:rPr>
        <w:t xml:space="preserve"> and enforcement around the world as well as market access for innovators relying on the protection of their intellectual property. China-US relations became even more strained between 2017 and 2020 since the </w:t>
      </w:r>
      <w:r w:rsidRPr="00415DB6">
        <w:rPr>
          <w:u w:val="single"/>
        </w:rPr>
        <w:t xml:space="preserve">Trump administration </w:t>
      </w:r>
      <w:r w:rsidRPr="00327F57">
        <w:rPr>
          <w:highlight w:val="cyan"/>
          <w:u w:val="single"/>
        </w:rPr>
        <w:t>invoked</w:t>
      </w:r>
      <w:r w:rsidRPr="00415DB6">
        <w:rPr>
          <w:u w:val="single"/>
        </w:rPr>
        <w:t xml:space="preserve"> a Section 301 </w:t>
      </w:r>
      <w:r w:rsidRPr="00327F57">
        <w:rPr>
          <w:highlight w:val="cyan"/>
          <w:u w:val="single"/>
        </w:rPr>
        <w:t>investigation into whether China’s laws</w:t>
      </w:r>
      <w:r w:rsidRPr="00415DB6">
        <w:rPr>
          <w:u w:val="single"/>
        </w:rPr>
        <w:t xml:space="preserve">, policies, or enforcements </w:t>
      </w:r>
      <w:r w:rsidRPr="00327F57">
        <w:rPr>
          <w:highlight w:val="cyan"/>
          <w:u w:val="single"/>
        </w:rPr>
        <w:t>would be</w:t>
      </w:r>
      <w:r w:rsidRPr="00415DB6">
        <w:rPr>
          <w:u w:val="single"/>
        </w:rPr>
        <w:t xml:space="preserve"> unreasonable or discriminatory and be </w:t>
      </w:r>
      <w:r w:rsidRPr="00327F57">
        <w:rPr>
          <w:highlight w:val="cyan"/>
          <w:u w:val="single"/>
        </w:rPr>
        <w:t>harmful to US i</w:t>
      </w:r>
      <w:r w:rsidRPr="00415DB6">
        <w:rPr>
          <w:u w:val="single"/>
        </w:rPr>
        <w:t xml:space="preserve">ntellectual </w:t>
      </w:r>
      <w:r w:rsidRPr="00327F57">
        <w:rPr>
          <w:highlight w:val="cyan"/>
          <w:u w:val="single"/>
        </w:rPr>
        <w:t>p</w:t>
      </w:r>
      <w:r w:rsidRPr="00415DB6">
        <w:rPr>
          <w:u w:val="single"/>
        </w:rPr>
        <w:t xml:space="preserve">roperty </w:t>
      </w:r>
      <w:r w:rsidRPr="00327F57">
        <w:rPr>
          <w:highlight w:val="cyan"/>
          <w:u w:val="single"/>
        </w:rPr>
        <w:t>r</w:t>
      </w:r>
      <w:r w:rsidRPr="00E2080D">
        <w:rPr>
          <w:u w:val="single"/>
        </w:rPr>
        <w:t>i</w:t>
      </w:r>
      <w:r w:rsidRPr="00415DB6">
        <w:rPr>
          <w:u w:val="single"/>
        </w:rPr>
        <w:t>ghts and innovation.33</w:t>
      </w:r>
    </w:p>
    <w:p w14:paraId="07E18255" w14:textId="77777777" w:rsidR="00A41260" w:rsidRPr="00A41260" w:rsidRDefault="00A41260" w:rsidP="00A41260">
      <w:pPr>
        <w:rPr>
          <w:sz w:val="16"/>
        </w:rPr>
      </w:pPr>
      <w:r w:rsidRPr="00327F57">
        <w:rPr>
          <w:highlight w:val="cyan"/>
          <w:u w:val="single"/>
        </w:rPr>
        <w:t>By invoking this mechanism, the US imposed a 25% tariff on Chinese goods</w:t>
      </w:r>
      <w:r w:rsidRPr="00415DB6">
        <w:rPr>
          <w:u w:val="single"/>
        </w:rPr>
        <w:t xml:space="preserve"> worth $50 billion in August 2018 </w:t>
      </w:r>
      <w:r w:rsidRPr="00327F57">
        <w:rPr>
          <w:b/>
          <w:bCs/>
          <w:highlight w:val="cyan"/>
          <w:u w:val="single"/>
        </w:rPr>
        <w:t>triggering a trade war</w:t>
      </w:r>
      <w:r w:rsidRPr="00A41260">
        <w:rPr>
          <w:sz w:val="16"/>
        </w:rPr>
        <w:t>.34 This was followed by additional tariffs on other goods worth $200 billion. And it was the sixth Section 301 investigation against China that the US has ever launched in history. Four Special 301 investigations took place from 1991 to 1996 and were resolved by IPR protection agreements. After China joined the WTO in 2001, the US has launched another two Section 301 investigations against China.</w:t>
      </w:r>
    </w:p>
    <w:p w14:paraId="7151B72A" w14:textId="77777777" w:rsidR="00A41260" w:rsidRPr="00A41260" w:rsidRDefault="00A41260" w:rsidP="00A41260">
      <w:pPr>
        <w:rPr>
          <w:sz w:val="16"/>
          <w:szCs w:val="16"/>
        </w:rPr>
      </w:pPr>
      <w:r w:rsidRPr="00A41260">
        <w:rPr>
          <w:sz w:val="16"/>
          <w:szCs w:val="16"/>
        </w:rPr>
        <w:t>The rapid economic growth and technological development that China has experienced in the recent past has however emerged as a significant source of conflicts between the national interests of China and the US and their respective copyright protection commitments. In response, the US established a property trade barrier according to Section 337 and following the investigations conducted under Section 301.35</w:t>
      </w:r>
    </w:p>
    <w:p w14:paraId="66ECC09D" w14:textId="77777777" w:rsidR="00A41260" w:rsidRPr="00A41260" w:rsidRDefault="00A41260" w:rsidP="00A41260">
      <w:pPr>
        <w:rPr>
          <w:sz w:val="16"/>
        </w:rPr>
      </w:pPr>
      <w:r w:rsidRPr="00327F57">
        <w:rPr>
          <w:highlight w:val="cyan"/>
          <w:u w:val="single"/>
        </w:rPr>
        <w:t>Section 337</w:t>
      </w:r>
      <w:r w:rsidRPr="00A41260">
        <w:rPr>
          <w:sz w:val="16"/>
        </w:rPr>
        <w:t xml:space="preserve"> of the Tariff Act of 1930 </w:t>
      </w:r>
      <w:r w:rsidRPr="005761EC">
        <w:rPr>
          <w:u w:val="single"/>
        </w:rPr>
        <w:t xml:space="preserve">can also be invoked as a way of </w:t>
      </w:r>
      <w:r w:rsidRPr="00327F57">
        <w:rPr>
          <w:highlight w:val="cyan"/>
          <w:u w:val="single"/>
        </w:rPr>
        <w:t>protect</w:t>
      </w:r>
      <w:r w:rsidRPr="005761EC">
        <w:rPr>
          <w:u w:val="single"/>
        </w:rPr>
        <w:t xml:space="preserve">ing </w:t>
      </w:r>
      <w:r w:rsidRPr="00327F57">
        <w:rPr>
          <w:highlight w:val="cyan"/>
          <w:u w:val="single"/>
        </w:rPr>
        <w:t>American copyright</w:t>
      </w:r>
      <w:r w:rsidRPr="005761EC">
        <w:rPr>
          <w:u w:val="single"/>
        </w:rPr>
        <w:t xml:space="preserve"> holders </w:t>
      </w:r>
      <w:r w:rsidRPr="00327F57">
        <w:rPr>
          <w:highlight w:val="cyan"/>
          <w:u w:val="single"/>
        </w:rPr>
        <w:t>from</w:t>
      </w:r>
      <w:r w:rsidRPr="005761EC">
        <w:rPr>
          <w:u w:val="single"/>
        </w:rPr>
        <w:t xml:space="preserve"> unfair competition posed by </w:t>
      </w:r>
      <w:r w:rsidRPr="00327F57">
        <w:rPr>
          <w:highlight w:val="cyan"/>
          <w:u w:val="single"/>
        </w:rPr>
        <w:t>imports</w:t>
      </w:r>
      <w:r w:rsidRPr="005761EC">
        <w:rPr>
          <w:u w:val="single"/>
        </w:rPr>
        <w:t xml:space="preserve"> that are made by foreign companies that are involved with the production of commodities </w:t>
      </w:r>
      <w:r w:rsidRPr="00327F57">
        <w:rPr>
          <w:highlight w:val="cyan"/>
          <w:u w:val="single"/>
        </w:rPr>
        <w:t>that infringe on IPRs</w:t>
      </w:r>
      <w:r w:rsidRPr="005761EC">
        <w:rPr>
          <w:u w:val="single"/>
        </w:rPr>
        <w:t xml:space="preserve"> including copyrights.</w:t>
      </w:r>
      <w:r w:rsidRPr="00A41260">
        <w:rPr>
          <w:sz w:val="16"/>
        </w:rPr>
        <w:t xml:space="preserve"> The US International Trade Commission (ITC) is charged with the adjudication of complaints presented by American companies citing Section 337 violations. In most instances, the remedy available under </w:t>
      </w:r>
      <w:r w:rsidRPr="00E2080D">
        <w:rPr>
          <w:u w:val="single"/>
        </w:rPr>
        <w:t xml:space="preserve">Section </w:t>
      </w:r>
      <w:r w:rsidRPr="00327F57">
        <w:rPr>
          <w:highlight w:val="cyan"/>
          <w:u w:val="single"/>
        </w:rPr>
        <w:t>337</w:t>
      </w:r>
      <w:r w:rsidRPr="00E2080D">
        <w:rPr>
          <w:u w:val="single"/>
        </w:rPr>
        <w:t xml:space="preserve"> is the issuance of an exclusion order that </w:t>
      </w:r>
      <w:r w:rsidRPr="00327F57">
        <w:rPr>
          <w:highlight w:val="cyan"/>
          <w:u w:val="single"/>
        </w:rPr>
        <w:t>offers instructions to</w:t>
      </w:r>
      <w:r w:rsidRPr="00E2080D">
        <w:rPr>
          <w:u w:val="single"/>
        </w:rPr>
        <w:t xml:space="preserve"> US </w:t>
      </w:r>
      <w:r w:rsidRPr="00327F57">
        <w:rPr>
          <w:highlight w:val="cyan"/>
          <w:u w:val="single"/>
        </w:rPr>
        <w:t>Customs to bar</w:t>
      </w:r>
      <w:r w:rsidRPr="00E2080D">
        <w:rPr>
          <w:u w:val="single"/>
        </w:rPr>
        <w:t xml:space="preserve"> all copyright-</w:t>
      </w:r>
      <w:r w:rsidRPr="00327F57">
        <w:rPr>
          <w:highlight w:val="cyan"/>
          <w:u w:val="single"/>
        </w:rPr>
        <w:t>infringing imports</w:t>
      </w:r>
      <w:r w:rsidRPr="00E2080D">
        <w:rPr>
          <w:u w:val="single"/>
        </w:rPr>
        <w:t xml:space="preserve"> from entering the US market.</w:t>
      </w:r>
      <w:r w:rsidRPr="00A41260">
        <w:rPr>
          <w:sz w:val="16"/>
        </w:rPr>
        <w:t>36 In other instances, the ITC may give out cease and desist orders against some importers or individuals found to engage in acts that violate the terms indicated in the section.</w:t>
      </w:r>
    </w:p>
    <w:p w14:paraId="23A638B4" w14:textId="77777777" w:rsidR="00A41260" w:rsidRDefault="00A41260" w:rsidP="00A41260">
      <w:pPr>
        <w:rPr>
          <w:sz w:val="16"/>
          <w:szCs w:val="16"/>
        </w:rPr>
      </w:pPr>
      <w:r w:rsidRPr="00A41260">
        <w:rPr>
          <w:sz w:val="16"/>
          <w:szCs w:val="16"/>
        </w:rPr>
        <w:t>Chinese enterprises, which are seeking international markets, encounter much more cross-national copyright lawsuits and US section 337 investigations. China is likely to suffer greater losses if it does not increase the knowledge and capacity to respond to international disputes.</w:t>
      </w:r>
    </w:p>
    <w:p w14:paraId="61E4884B" w14:textId="77777777" w:rsidR="00A41260" w:rsidRDefault="00A41260" w:rsidP="00A41260">
      <w:pPr>
        <w:rPr>
          <w:sz w:val="16"/>
          <w:szCs w:val="16"/>
        </w:rPr>
      </w:pPr>
    </w:p>
    <w:p w14:paraId="79DCCE2F" w14:textId="0F182493" w:rsidR="00A41260" w:rsidRDefault="00A41260" w:rsidP="00A41260">
      <w:pPr>
        <w:pStyle w:val="Heading3"/>
      </w:pPr>
      <w:r w:rsidRPr="009C13DA">
        <w:t>2</w:t>
      </w:r>
      <w:r>
        <w:t xml:space="preserve">NC---Link---Unilateralism </w:t>
      </w:r>
    </w:p>
    <w:p w14:paraId="26DEDC09" w14:textId="77777777" w:rsidR="00A41260" w:rsidRPr="000B3A01" w:rsidRDefault="00A41260" w:rsidP="00A41260">
      <w:pPr>
        <w:pStyle w:val="Heading4"/>
      </w:pPr>
      <w:r>
        <w:t xml:space="preserve">Biden’s approach to China IP has been </w:t>
      </w:r>
      <w:r>
        <w:rPr>
          <w:u w:val="single"/>
        </w:rPr>
        <w:t>multilateral</w:t>
      </w:r>
      <w:r>
        <w:t xml:space="preserve"> but the plan is perceived as a shift to </w:t>
      </w:r>
      <w:r>
        <w:rPr>
          <w:u w:val="single"/>
        </w:rPr>
        <w:t>unilateralism</w:t>
      </w:r>
      <w:r>
        <w:t xml:space="preserve"> – that causes war. </w:t>
      </w:r>
    </w:p>
    <w:p w14:paraId="4EABFB98" w14:textId="77777777" w:rsidR="00A41260" w:rsidRDefault="00A41260" w:rsidP="00A41260">
      <w:r>
        <w:t xml:space="preserve">Steven M. </w:t>
      </w:r>
      <w:r w:rsidRPr="00D444A4">
        <w:rPr>
          <w:rStyle w:val="Style13ptBold"/>
        </w:rPr>
        <w:t>Shape 21</w:t>
      </w:r>
      <w:r>
        <w:t xml:space="preserve">, Managing Partner, </w:t>
      </w:r>
      <w:proofErr w:type="spellStart"/>
      <w:r>
        <w:t>Dennemeyer</w:t>
      </w:r>
      <w:proofErr w:type="spellEnd"/>
      <w:r>
        <w:t xml:space="preserve"> &amp; Co Sarl, 2-16-2021, "IP law looms large over U.S.-China relations", </w:t>
      </w:r>
      <w:proofErr w:type="spellStart"/>
      <w:r>
        <w:t>Lexology</w:t>
      </w:r>
      <w:proofErr w:type="spellEnd"/>
      <w:r>
        <w:t>, https://www.lexology.com/library/detail.aspx?g=a7189683-fca2-4f94-831c-175d884bb2b1</w:t>
      </w:r>
    </w:p>
    <w:p w14:paraId="36DFC425" w14:textId="77777777" w:rsidR="00A41260" w:rsidRPr="000B3A01" w:rsidRDefault="00A41260" w:rsidP="00A41260">
      <w:pPr>
        <w:rPr>
          <w:sz w:val="16"/>
        </w:rPr>
      </w:pPr>
      <w:r w:rsidRPr="000B3A01">
        <w:rPr>
          <w:sz w:val="16"/>
        </w:rPr>
        <w:t xml:space="preserve">All that said, it would be inaccurate to describe Chinese IP law as thoroughly protective for either domestic or foreign innovators. Along with the </w:t>
      </w:r>
      <w:proofErr w:type="gramStart"/>
      <w:r w:rsidRPr="000B3A01">
        <w:rPr>
          <w:sz w:val="16"/>
        </w:rPr>
        <w:t>aforementioned trademark</w:t>
      </w:r>
      <w:proofErr w:type="gramEnd"/>
      <w:r w:rsidRPr="000B3A01">
        <w:rPr>
          <w:sz w:val="16"/>
        </w:rPr>
        <w:t xml:space="preserve"> and patent subsidies, considerable controversy stems from "forced technology transfer" policies. According to the University of Oxford's Business Law Blog, foreign companies looking to do business in China must turn over their technology to local firms or be denied the right to operate within China. This effectively means turning over the blueprints (literal or otherwise) to such technology — which is all but equivalent to surrendering the IP. It creates considerable opportunities for infringement, fraud and corruption. Also, in disputes with foreign firms, some local IP courts still markedly favor domestic organizations.</w:t>
      </w:r>
    </w:p>
    <w:p w14:paraId="417495AF" w14:textId="77777777" w:rsidR="00A41260" w:rsidRPr="000B3A01" w:rsidRDefault="00A41260" w:rsidP="00A41260">
      <w:pPr>
        <w:rPr>
          <w:sz w:val="16"/>
        </w:rPr>
      </w:pPr>
      <w:r w:rsidRPr="000B3A01">
        <w:rPr>
          <w:rStyle w:val="StyleUnderline"/>
        </w:rPr>
        <w:t>Chinese government representatives often resent such accusations of bias or corruption.</w:t>
      </w:r>
      <w:r w:rsidRPr="000B3A01">
        <w:rPr>
          <w:sz w:val="16"/>
        </w:rPr>
        <w:t xml:space="preserve"> In their view, the deals represent friendly agreements between businesses, and courts' decisions are not politically motivated. While Oxford noted that FTT guidelines are not as pervasive now as they were a few years ago, they have yet to disappear altogether.</w:t>
      </w:r>
    </w:p>
    <w:p w14:paraId="309F3709" w14:textId="77777777" w:rsidR="00A41260" w:rsidRPr="000B3A01" w:rsidRDefault="00A41260" w:rsidP="00A41260">
      <w:pPr>
        <w:rPr>
          <w:rStyle w:val="Emphasis"/>
        </w:rPr>
      </w:pPr>
      <w:r w:rsidRPr="000B3A01">
        <w:rPr>
          <w:rStyle w:val="StyleUnderline"/>
        </w:rPr>
        <w:t xml:space="preserve">Despite the ongoing COVID-19 pandemic, </w:t>
      </w:r>
      <w:r w:rsidRPr="000B3A01">
        <w:rPr>
          <w:rStyle w:val="Emphasis"/>
        </w:rPr>
        <w:t>IP rights and their preservation will inevitably factor into negotiations between the U.S. and China.</w:t>
      </w:r>
    </w:p>
    <w:p w14:paraId="670F33A7" w14:textId="77777777" w:rsidR="00A41260" w:rsidRPr="000B3A01" w:rsidRDefault="00A41260" w:rsidP="00A41260">
      <w:pPr>
        <w:rPr>
          <w:sz w:val="16"/>
        </w:rPr>
      </w:pPr>
      <w:r w:rsidRPr="000B3A01">
        <w:rPr>
          <w:sz w:val="16"/>
        </w:rPr>
        <w:t>The Biden approach: Not dissimilar, but multilateral</w:t>
      </w:r>
    </w:p>
    <w:p w14:paraId="4D3D7046" w14:textId="77777777" w:rsidR="00A41260" w:rsidRPr="000B3A01" w:rsidRDefault="00A41260" w:rsidP="00A41260">
      <w:pPr>
        <w:rPr>
          <w:rStyle w:val="StyleUnderline"/>
        </w:rPr>
      </w:pPr>
      <w:r w:rsidRPr="000B3A01">
        <w:rPr>
          <w:rStyle w:val="StyleUnderline"/>
        </w:rPr>
        <w:t>If the new U.S. Secretary of the Treasury, Janet Yellen, is to be believed, the Biden administration will not tolerate any signs of lapses in China's IP protections.</w:t>
      </w:r>
    </w:p>
    <w:p w14:paraId="490908C4" w14:textId="77777777" w:rsidR="00A41260" w:rsidRPr="000B3A01" w:rsidRDefault="00A41260" w:rsidP="00A41260">
      <w:pPr>
        <w:rPr>
          <w:rStyle w:val="StyleUnderline"/>
        </w:rPr>
      </w:pPr>
      <w:r w:rsidRPr="000B3A01">
        <w:rPr>
          <w:rStyle w:val="StyleUnderline"/>
        </w:rPr>
        <w:t>"We need to take on China's abusive, unfair and illegal practices," Yellen said to the Senate Finance Committee at her confirmation hearings. As reported by Bloomberg, she added, "[China has] been stealing intellectual property and engaging practices that give it an unfair technological advantage, including forced technology transfers. And these … are practices that we're prepared to use the full array of tools to address."</w:t>
      </w:r>
    </w:p>
    <w:p w14:paraId="7AA23126" w14:textId="77777777" w:rsidR="00A41260" w:rsidRPr="000B3A01" w:rsidRDefault="00A41260" w:rsidP="00A41260">
      <w:pPr>
        <w:rPr>
          <w:sz w:val="16"/>
        </w:rPr>
      </w:pPr>
      <w:r w:rsidRPr="000B3A01">
        <w:rPr>
          <w:rStyle w:val="StyleUnderline"/>
        </w:rPr>
        <w:t>Biden had expressed similar sentiments</w:t>
      </w:r>
      <w:r w:rsidRPr="000B3A01">
        <w:rPr>
          <w:sz w:val="16"/>
        </w:rPr>
        <w:t xml:space="preserve"> during a December interview with The New York Times. </w:t>
      </w:r>
      <w:r w:rsidRPr="000B3A01">
        <w:rPr>
          <w:rStyle w:val="StyleUnderline"/>
        </w:rPr>
        <w:t xml:space="preserve">However, he also said that they would work with ally nations to "develop a coherent strategy" for addressing cases of IP infringement and other issues — a stance Yellen echoed before the Senate — </w:t>
      </w:r>
      <w:r w:rsidRPr="000B3A01">
        <w:rPr>
          <w:rStyle w:val="Emphasis"/>
        </w:rPr>
        <w:t>instead of taking China on in a unilateral and bellicose manner</w:t>
      </w:r>
      <w:r w:rsidRPr="000B3A01">
        <w:rPr>
          <w:sz w:val="16"/>
        </w:rPr>
        <w:t xml:space="preserve">. </w:t>
      </w:r>
      <w:r w:rsidRPr="000B3A01">
        <w:rPr>
          <w:rStyle w:val="Emphasis"/>
        </w:rPr>
        <w:t>This more nuanced approach could yield greater cooperation from Beijing and help repair U.S.-China trade relations</w:t>
      </w:r>
      <w:r w:rsidRPr="000B3A01">
        <w:rPr>
          <w:rStyle w:val="StyleUnderline"/>
        </w:rPr>
        <w:t>, but we will likely not know one way or the other for some time.</w:t>
      </w:r>
    </w:p>
    <w:p w14:paraId="3B4478DD" w14:textId="77777777" w:rsidR="00A41260" w:rsidRPr="000B3A01" w:rsidRDefault="00A41260" w:rsidP="00A41260">
      <w:pPr>
        <w:rPr>
          <w:sz w:val="16"/>
        </w:rPr>
      </w:pPr>
      <w:r w:rsidRPr="000B3A01">
        <w:rPr>
          <w:rStyle w:val="Emphasis"/>
        </w:rPr>
        <w:t>As we saw with the trade war, conflicts between the U.S. and China can quickly escalate and have ripple effects throughout the world</w:t>
      </w:r>
      <w:r w:rsidRPr="000B3A01">
        <w:rPr>
          <w:sz w:val="16"/>
        </w:rPr>
        <w:t>. It would thus be wise for all organizations doing business in China to keep themselves abreast of the country's evolving IP regulations and work with a reliable IP services provider to help establish strong protection for their intangible assets.</w:t>
      </w:r>
    </w:p>
    <w:p w14:paraId="4CDD8C14" w14:textId="77777777" w:rsidR="00A41260" w:rsidRDefault="00A41260" w:rsidP="00A41260"/>
    <w:p w14:paraId="4979CED3" w14:textId="61905687" w:rsidR="009748CA" w:rsidRDefault="009748CA" w:rsidP="009748CA">
      <w:pPr>
        <w:pStyle w:val="Heading3"/>
      </w:pPr>
      <w:r>
        <w:t>2NC---Link---Decoupling</w:t>
      </w:r>
    </w:p>
    <w:p w14:paraId="610054EF" w14:textId="77777777" w:rsidR="009748CA" w:rsidRDefault="009748CA" w:rsidP="009748CA">
      <w:pPr>
        <w:pStyle w:val="Heading4"/>
      </w:pPr>
      <w:r>
        <w:t xml:space="preserve">The plan is perceived as </w:t>
      </w:r>
      <w:r>
        <w:rPr>
          <w:u w:val="single"/>
        </w:rPr>
        <w:t xml:space="preserve">punitive </w:t>
      </w:r>
      <w:r w:rsidRPr="000B3A01">
        <w:rPr>
          <w:u w:val="single"/>
        </w:rPr>
        <w:t>measures</w:t>
      </w:r>
      <w:r>
        <w:rPr>
          <w:u w:val="single"/>
        </w:rPr>
        <w:t xml:space="preserve"> </w:t>
      </w:r>
      <w:r w:rsidRPr="000B3A01">
        <w:t>caving</w:t>
      </w:r>
      <w:r>
        <w:t xml:space="preserve"> to the US security establishment that wants to decouple from China </w:t>
      </w:r>
    </w:p>
    <w:p w14:paraId="64C73E52" w14:textId="77777777" w:rsidR="009748CA" w:rsidRDefault="009748CA" w:rsidP="009748CA">
      <w:r>
        <w:t xml:space="preserve">Yukon </w:t>
      </w:r>
      <w:r w:rsidRPr="00614CB3">
        <w:rPr>
          <w:rStyle w:val="Style13ptBold"/>
        </w:rPr>
        <w:t>Huang And</w:t>
      </w:r>
      <w:r>
        <w:t xml:space="preserve"> Jeremy </w:t>
      </w:r>
      <w:r w:rsidRPr="00614CB3">
        <w:rPr>
          <w:rStyle w:val="Style13ptBold"/>
        </w:rPr>
        <w:t>Smith</w:t>
      </w:r>
      <w:r>
        <w:rPr>
          <w:rStyle w:val="Style13ptBold"/>
        </w:rPr>
        <w:t xml:space="preserve"> 19</w:t>
      </w:r>
      <w:r>
        <w:t>, Senior Fellow, Asia Program at the Carnegie Endowment for International Peace, and Former James C. Gaither Junior Fellow, Asia Program also at CEIP, 10-16-2019, "China’s Record on Intellectual Property Rights Is Getting Better and Better", Foreign Policy, https://carnegieendowment.org/posts/2019/10/chinas-record-on-intellectual-property-rights-is-getting-better-and-better?lang=en</w:t>
      </w:r>
    </w:p>
    <w:p w14:paraId="4AAEC666" w14:textId="77777777" w:rsidR="009748CA" w:rsidRPr="000B3A01" w:rsidRDefault="009748CA" w:rsidP="009748CA">
      <w:pPr>
        <w:rPr>
          <w:sz w:val="16"/>
        </w:rPr>
      </w:pPr>
      <w:r w:rsidRPr="000B3A01">
        <w:rPr>
          <w:sz w:val="16"/>
        </w:rPr>
        <w:t xml:space="preserve">Overall, China’s IP regime has made significant strides in just a few decades. For instance, </w:t>
      </w:r>
      <w:r w:rsidRPr="000B3A01">
        <w:rPr>
          <w:rStyle w:val="StyleUnderline"/>
        </w:rPr>
        <w:t>China’s world leadership in patent quantity—though not in quality—signals its commitment to develop a robust innovation ecosystem at home.</w:t>
      </w:r>
      <w:r w:rsidRPr="000B3A01">
        <w:rPr>
          <w:sz w:val="16"/>
        </w:rPr>
        <w:t xml:space="preserve"> Minimum damage payouts for violations have continually increased, as have durations of patent protection. </w:t>
      </w:r>
      <w:r w:rsidRPr="000B3A01">
        <w:rPr>
          <w:rStyle w:val="StyleUnderline"/>
        </w:rPr>
        <w:t>China even became the most litigious country in terms of the number of IP-related cases as early as 2005, and the number of cases has increased at a rate of over 40 percent per year for the past two years</w:t>
      </w:r>
      <w:r w:rsidRPr="000B3A01">
        <w:rPr>
          <w:sz w:val="16"/>
        </w:rPr>
        <w:t>.</w:t>
      </w:r>
    </w:p>
    <w:p w14:paraId="2DFE2580" w14:textId="77777777" w:rsidR="009748CA" w:rsidRPr="000B3A01" w:rsidRDefault="009748CA" w:rsidP="009748CA">
      <w:pPr>
        <w:rPr>
          <w:sz w:val="16"/>
        </w:rPr>
      </w:pPr>
      <w:r w:rsidRPr="000B3A01">
        <w:rPr>
          <w:sz w:val="16"/>
        </w:rPr>
        <w:t xml:space="preserve">In 2014, China debuted three specialized IP courts, and there are as many as 19 more in the pipeline. And contrary to popular expectations, foreign plaintiffs have </w:t>
      </w:r>
      <w:proofErr w:type="gramStart"/>
      <w:r w:rsidRPr="000B3A01">
        <w:rPr>
          <w:sz w:val="16"/>
        </w:rPr>
        <w:t>actually fared</w:t>
      </w:r>
      <w:proofErr w:type="gramEnd"/>
      <w:r w:rsidRPr="000B3A01">
        <w:rPr>
          <w:sz w:val="16"/>
        </w:rPr>
        <w:t xml:space="preserve"> better in patent litigation in these courts than their Chinese counterparts. Even the 2016 Special 301 Report by the generally bellicose USTR noted “[w]</w:t>
      </w:r>
      <w:proofErr w:type="spellStart"/>
      <w:r w:rsidRPr="000B3A01">
        <w:rPr>
          <w:sz w:val="16"/>
        </w:rPr>
        <w:t>elcome</w:t>
      </w:r>
      <w:proofErr w:type="spellEnd"/>
      <w:r w:rsidRPr="000B3A01">
        <w:rPr>
          <w:sz w:val="16"/>
        </w:rPr>
        <w:t xml:space="preserve"> developments” and “progress toward effective protection and enforcement of IPR in China.” China now ranks second globally (excluding tax haven countries) in annual spending on acquisition of foreign IP as well as in gross research and development expenditure. </w:t>
      </w:r>
      <w:r w:rsidRPr="000B3A01">
        <w:rPr>
          <w:rStyle w:val="StyleUnderline"/>
        </w:rPr>
        <w:t xml:space="preserve">In short, change is occurring at China’s own initiative, and U.S. companies have taken note: In </w:t>
      </w:r>
      <w:proofErr w:type="gramStart"/>
      <w:r w:rsidRPr="000B3A01">
        <w:rPr>
          <w:rStyle w:val="StyleUnderline"/>
        </w:rPr>
        <w:t>a</w:t>
      </w:r>
      <w:proofErr w:type="gramEnd"/>
      <w:r w:rsidRPr="000B3A01">
        <w:rPr>
          <w:rStyle w:val="StyleUnderline"/>
        </w:rPr>
        <w:t xml:space="preserve"> American Chamber of Commerce in China survey, 96 percent of respondents stated in 2018 that China’s enforcement of IP rights improved or stayed the same in the last five years compared with 86 percent in 2014.</w:t>
      </w:r>
    </w:p>
    <w:p w14:paraId="09F16F4D" w14:textId="77777777" w:rsidR="009748CA" w:rsidRPr="000B3A01" w:rsidRDefault="009748CA" w:rsidP="009748CA">
      <w:pPr>
        <w:rPr>
          <w:rStyle w:val="StyleUnderline"/>
        </w:rPr>
      </w:pPr>
      <w:proofErr w:type="gramStart"/>
      <w:r w:rsidRPr="000B3A01">
        <w:rPr>
          <w:rStyle w:val="StyleUnderline"/>
        </w:rPr>
        <w:t>In spite of</w:t>
      </w:r>
      <w:proofErr w:type="gramEnd"/>
      <w:r w:rsidRPr="000B3A01">
        <w:rPr>
          <w:rStyle w:val="StyleUnderline"/>
        </w:rPr>
        <w:t xml:space="preserve"> China’s very real progress, </w:t>
      </w:r>
      <w:r w:rsidRPr="000B3A01">
        <w:rPr>
          <w:rStyle w:val="Emphasis"/>
        </w:rPr>
        <w:t>the United States continues pressuring the country to further improve IP protections. It also wants to levy tariffs as punishment for infractions without Beijing retaliating</w:t>
      </w:r>
      <w:r w:rsidRPr="000B3A01">
        <w:rPr>
          <w:sz w:val="16"/>
        </w:rPr>
        <w:t xml:space="preserve">. </w:t>
      </w:r>
      <w:r w:rsidRPr="000B3A01">
        <w:rPr>
          <w:rStyle w:val="Emphasis"/>
        </w:rPr>
        <w:t>Yet the lessons of history suggest that a punitive approach is misguided</w:t>
      </w:r>
      <w:r w:rsidRPr="000B3A01">
        <w:rPr>
          <w:sz w:val="16"/>
        </w:rPr>
        <w:t xml:space="preserve">. A more constructive approach would involve a two-pronged strategy, built firstly on sustained efforts to improve institutions for legislating and enforcing effective IP protections while acknowledging the long-term nature of the process. </w:t>
      </w:r>
      <w:r w:rsidRPr="000B3A01">
        <w:rPr>
          <w:rStyle w:val="StyleUnderline"/>
        </w:rPr>
        <w:t>The United States could also exert meaningful influence through multilateral channels by calling on allies to demand reciprocity and by pushing to strengthen the role of international arbitration courts. External pressure should play an important role, but ultimately China’s internal incentives will carry more weight.</w:t>
      </w:r>
    </w:p>
    <w:p w14:paraId="0E47A19C" w14:textId="77777777" w:rsidR="009748CA" w:rsidRPr="000B3A01" w:rsidRDefault="009748CA" w:rsidP="009748CA">
      <w:pPr>
        <w:rPr>
          <w:sz w:val="16"/>
        </w:rPr>
      </w:pPr>
      <w:r w:rsidRPr="000B3A01">
        <w:rPr>
          <w:rStyle w:val="StyleUnderline"/>
        </w:rPr>
        <w:t>The</w:t>
      </w:r>
      <w:r w:rsidRPr="000B3A01">
        <w:rPr>
          <w:sz w:val="16"/>
        </w:rPr>
        <w:t xml:space="preserve"> second prong of the </w:t>
      </w:r>
      <w:r w:rsidRPr="000B3A01">
        <w:rPr>
          <w:rStyle w:val="StyleUnderline"/>
        </w:rPr>
        <w:t xml:space="preserve">strategy would address the concerns of </w:t>
      </w:r>
      <w:r w:rsidRPr="000B3A01">
        <w:rPr>
          <w:rStyle w:val="Emphasis"/>
        </w:rPr>
        <w:t>the U.S. security establishment that seeks to slow down China’s rising innovation capacity and even decouple the two economies.</w:t>
      </w:r>
      <w:r w:rsidRPr="000B3A01">
        <w:rPr>
          <w:sz w:val="16"/>
        </w:rPr>
        <w:t xml:space="preserve"> Trying to slow Chinese innovation will simply weaken its incentive to strengthen IP rights. </w:t>
      </w:r>
      <w:r w:rsidRPr="000B3A01">
        <w:rPr>
          <w:rStyle w:val="StyleUnderline"/>
        </w:rPr>
        <w:t xml:space="preserve">Rather than go against the grain, the United States should instead commit to working with China to foster open innovation and design knowledge transfer systems </w:t>
      </w:r>
      <w:r w:rsidRPr="000B3A01">
        <w:rPr>
          <w:rStyle w:val="Emphasis"/>
        </w:rPr>
        <w:t>that both sides would see as fair and mutually beneficial.</w:t>
      </w:r>
      <w:r w:rsidRPr="000B3A01">
        <w:rPr>
          <w:sz w:val="16"/>
        </w:rPr>
        <w:t xml:space="preserve"> </w:t>
      </w:r>
      <w:r w:rsidRPr="000B3A01">
        <w:rPr>
          <w:rStyle w:val="Emphasis"/>
        </w:rPr>
        <w:t>Many in Washington would counter that an innovative China poses a national security risk, particularly in key industries with dual-use technologies like 5G and artificial intelligence.</w:t>
      </w:r>
      <w:r w:rsidRPr="000B3A01">
        <w:rPr>
          <w:sz w:val="16"/>
        </w:rPr>
        <w:t xml:space="preserve"> </w:t>
      </w:r>
      <w:r w:rsidRPr="000B3A01">
        <w:rPr>
          <w:rStyle w:val="StyleUnderline"/>
        </w:rPr>
        <w:t>These risks should be acknowledged</w:t>
      </w:r>
      <w:r w:rsidRPr="000B3A01">
        <w:rPr>
          <w:sz w:val="16"/>
        </w:rPr>
        <w:t>, but they can be mitigated; however, Huawei and other private companies cannot be expected to overcome deep-seated trust problems on their own. The United States should compartmentalize the issue by building a collaborative regulatory framework rather than imposing blanket restrictions.</w:t>
      </w:r>
    </w:p>
    <w:p w14:paraId="6D0F9FD5" w14:textId="77777777" w:rsidR="009748CA" w:rsidRDefault="009748CA" w:rsidP="009748CA">
      <w:pPr>
        <w:rPr>
          <w:rStyle w:val="StyleUnderline"/>
        </w:rPr>
      </w:pPr>
      <w:r w:rsidRPr="000B3A01">
        <w:rPr>
          <w:rStyle w:val="StyleUnderline"/>
        </w:rPr>
        <w:t>Ironically, if the West wants China to get better at protecting IP, it also needs to work with China to help it to become a more innovative nation.</w:t>
      </w:r>
    </w:p>
    <w:p w14:paraId="0B739722" w14:textId="77777777" w:rsidR="009748CA" w:rsidRPr="009748CA" w:rsidRDefault="009748CA" w:rsidP="009748CA"/>
    <w:p w14:paraId="6A53B447" w14:textId="1DD95A4A" w:rsidR="00A41260" w:rsidRDefault="00A41260" w:rsidP="00A41260">
      <w:pPr>
        <w:pStyle w:val="Heading3"/>
      </w:pPr>
      <w:r w:rsidRPr="009C13DA">
        <w:t>2</w:t>
      </w:r>
      <w:r>
        <w:t xml:space="preserve">NC---Link---“Friendshoring” </w:t>
      </w:r>
    </w:p>
    <w:p w14:paraId="2837FFE8" w14:textId="77777777" w:rsidR="00A41260" w:rsidRDefault="00A41260" w:rsidP="00A41260">
      <w:pPr>
        <w:pStyle w:val="Heading4"/>
      </w:pPr>
      <w:r>
        <w:t xml:space="preserve">The plan is seen as “friendshoring” to counter China’s military lead </w:t>
      </w:r>
    </w:p>
    <w:p w14:paraId="07612148" w14:textId="77777777" w:rsidR="00A41260" w:rsidRDefault="00A41260" w:rsidP="00A41260">
      <w:r>
        <w:t xml:space="preserve">Hung </w:t>
      </w:r>
      <w:r w:rsidRPr="00580599">
        <w:rPr>
          <w:rStyle w:val="Style13ptBold"/>
        </w:rPr>
        <w:t>Tran 23</w:t>
      </w:r>
      <w:r>
        <w:t>, nonresident senior fellow at the Atlantic Council; a former executive managing director at the Institute of International Finance and former deputy director at the International Monetary Fund, 2-21-2023, "Offensive friendshoring and deteriorating US-China relations", Atlantic Council, https://www.atlanticcouncil.org/content-series/future-of-tech-competition/offensive-friendshoring-and-deteriorating-us-china-relations/</w:t>
      </w:r>
    </w:p>
    <w:p w14:paraId="34466AE6" w14:textId="77777777" w:rsidR="00A41260" w:rsidRPr="000B3A01" w:rsidRDefault="00A41260" w:rsidP="00A41260">
      <w:pPr>
        <w:rPr>
          <w:sz w:val="16"/>
        </w:rPr>
      </w:pPr>
      <w:r w:rsidRPr="000B3A01">
        <w:rPr>
          <w:sz w:val="16"/>
        </w:rPr>
        <w:t>The weaponization of friendshoring</w:t>
      </w:r>
    </w:p>
    <w:p w14:paraId="0C7FC5AF" w14:textId="77777777" w:rsidR="00A41260" w:rsidRPr="000B3A01" w:rsidRDefault="00A41260" w:rsidP="00A41260">
      <w:pPr>
        <w:rPr>
          <w:rStyle w:val="StyleUnderline"/>
        </w:rPr>
      </w:pPr>
      <w:r w:rsidRPr="000B3A01">
        <w:rPr>
          <w:rStyle w:val="StyleUnderline"/>
        </w:rPr>
        <w:t>The United States weaponized the concept of friendshoring by continuing to elevate the goals of the strategy</w:t>
      </w:r>
      <w:r w:rsidRPr="000B3A01">
        <w:rPr>
          <w:sz w:val="16"/>
        </w:rPr>
        <w:t xml:space="preserve">, as summarized last September by US National Security Adviser Jake Sullivan. </w:t>
      </w:r>
      <w:r w:rsidRPr="000B3A01">
        <w:rPr>
          <w:rStyle w:val="StyleUnderline"/>
        </w:rPr>
        <w:t xml:space="preserve">Though initially intended to reduce US reliance on China in global supply chains, the recent aggressive approach is designed </w:t>
      </w:r>
      <w:r w:rsidRPr="000B3A01">
        <w:rPr>
          <w:rStyle w:val="Emphasis"/>
        </w:rPr>
        <w:t>to help the United States “prevail in strategic competition with China</w:t>
      </w:r>
      <w:r w:rsidRPr="000B3A01">
        <w:rPr>
          <w:sz w:val="16"/>
        </w:rPr>
        <w:t xml:space="preserve">.” It </w:t>
      </w:r>
      <w:r w:rsidRPr="000B3A01">
        <w:rPr>
          <w:rStyle w:val="StyleUnderline"/>
        </w:rPr>
        <w:t>is driven by the assessment, articulated in the 2022 US National Security Strategy, that “the People’s Republic of China…is the only competitor with both the intent to reshape the international order and, increasingly, the economic, diplomatic, military and technological power to advance that objective.”</w:t>
      </w:r>
      <w:r w:rsidRPr="000B3A01">
        <w:rPr>
          <w:sz w:val="16"/>
        </w:rPr>
        <w:t xml:space="preserve"> </w:t>
      </w:r>
      <w:r w:rsidRPr="000B3A01">
        <w:rPr>
          <w:rStyle w:val="Emphasis"/>
        </w:rPr>
        <w:t>Friendshoring is now expected to go beyond just preserving the US lead over China—</w:t>
      </w:r>
      <w:r w:rsidRPr="000B3A01">
        <w:rPr>
          <w:sz w:val="16"/>
        </w:rPr>
        <w:t xml:space="preserve">for example, in advanced computer chips by two chip generations. </w:t>
      </w:r>
      <w:r w:rsidRPr="000B3A01">
        <w:rPr>
          <w:rStyle w:val="StyleUnderline"/>
        </w:rPr>
        <w:t>It also aims to widen such strategic leads as much as possible, in the process derailing, delaying, and retarding China’s economic and military modernization. Essentially, this strategy aims “to impose costs on adversaries, and even over time degrade their battlefield capabilities.”</w:t>
      </w:r>
    </w:p>
    <w:p w14:paraId="1CCF9308" w14:textId="77777777" w:rsidR="00A41260" w:rsidRPr="000B3A01" w:rsidRDefault="00A41260" w:rsidP="00A41260">
      <w:pPr>
        <w:rPr>
          <w:rStyle w:val="StyleUnderline"/>
        </w:rPr>
      </w:pPr>
      <w:r w:rsidRPr="000B3A01">
        <w:rPr>
          <w:rStyle w:val="StyleUnderline"/>
        </w:rPr>
        <w:t>The United States has taken several actions to implement this approach, with varied success.</w:t>
      </w:r>
    </w:p>
    <w:p w14:paraId="6248662E" w14:textId="77777777" w:rsidR="00A41260" w:rsidRPr="000B3A01" w:rsidRDefault="00A41260" w:rsidP="00A41260">
      <w:pPr>
        <w:rPr>
          <w:sz w:val="16"/>
        </w:rPr>
      </w:pPr>
      <w:r w:rsidRPr="000B3A01">
        <w:rPr>
          <w:sz w:val="16"/>
        </w:rPr>
        <w:t xml:space="preserve">In October 2022, the United States significantly widened the scope of its ban on sales to a greater number of Chinese entities. The ban now included not only advanced chips, but also the equipment, designs, and software necessary to manufacture them—as well as banning US persons from participating in those activities. </w:t>
      </w:r>
      <w:r w:rsidRPr="000B3A01">
        <w:rPr>
          <w:rStyle w:val="StyleUnderline"/>
        </w:rPr>
        <w:t>The United States also used its Foreign Direct Product rule to prohibit non-US companies from providing China with banned products if they contain US ingredients—including intellectual property.</w:t>
      </w:r>
    </w:p>
    <w:p w14:paraId="0E84EF78" w14:textId="77777777" w:rsidR="00A41260" w:rsidRDefault="00A41260" w:rsidP="00A41260"/>
    <w:p w14:paraId="1CE392A2" w14:textId="77777777" w:rsidR="00A41260" w:rsidRPr="000B3A01" w:rsidRDefault="00A41260" w:rsidP="00A41260">
      <w:pPr>
        <w:pStyle w:val="Heading4"/>
      </w:pPr>
      <w:r>
        <w:t xml:space="preserve">The </w:t>
      </w:r>
      <w:r>
        <w:rPr>
          <w:u w:val="single"/>
        </w:rPr>
        <w:t>offensive</w:t>
      </w:r>
      <w:r>
        <w:t xml:space="preserve"> use of friendshoring causes war and prevents cooperation on climate &amp; disease. </w:t>
      </w:r>
    </w:p>
    <w:p w14:paraId="617D01A1" w14:textId="77777777" w:rsidR="00A41260" w:rsidRDefault="00A41260" w:rsidP="00A41260">
      <w:r>
        <w:t xml:space="preserve">Hung </w:t>
      </w:r>
      <w:r w:rsidRPr="00580599">
        <w:rPr>
          <w:rStyle w:val="Style13ptBold"/>
        </w:rPr>
        <w:t>Tran 23</w:t>
      </w:r>
      <w:r>
        <w:t>, nonresident senior fellow at the Atlantic Council; a former executive managing director at the Institute of International Finance and former deputy director at the International Monetary Fund, 2-21-2023, "Offensive friendshoring and deteriorating US-China relations", Atlantic Council, https://www.atlanticcouncil.org/content-series/future-of-tech-competition/offensive-friendshoring-and-deteriorating-us-china-relations/</w:t>
      </w:r>
    </w:p>
    <w:p w14:paraId="70D38AC9" w14:textId="1B1D9A6E" w:rsidR="00A41260" w:rsidRDefault="00A41260" w:rsidP="00A41260">
      <w:pPr>
        <w:rPr>
          <w:rStyle w:val="Emphasis"/>
        </w:rPr>
      </w:pPr>
      <w:r>
        <w:t xml:space="preserve">In short, </w:t>
      </w:r>
      <w:r w:rsidRPr="000B3A01">
        <w:rPr>
          <w:rStyle w:val="StyleUnderline"/>
        </w:rPr>
        <w:t xml:space="preserve">the increasingly offensive use of an offensive US friendshoring policy will make it more challenging to manage US-China strategic </w:t>
      </w:r>
      <w:proofErr w:type="gramStart"/>
      <w:r w:rsidRPr="000B3A01">
        <w:rPr>
          <w:rStyle w:val="StyleUnderline"/>
        </w:rPr>
        <w:t xml:space="preserve">competition, </w:t>
      </w:r>
      <w:r w:rsidRPr="000B3A01">
        <w:rPr>
          <w:rStyle w:val="Emphasis"/>
        </w:rPr>
        <w:t>and</w:t>
      </w:r>
      <w:proofErr w:type="gramEnd"/>
      <w:r w:rsidRPr="000B3A01">
        <w:rPr>
          <w:rStyle w:val="Emphasis"/>
        </w:rPr>
        <w:t xml:space="preserve"> make a military conflict—with disastrous global consequences—more </w:t>
      </w:r>
      <w:proofErr w:type="spellStart"/>
      <w:r w:rsidRPr="000B3A01">
        <w:rPr>
          <w:rStyle w:val="Emphasis"/>
        </w:rPr>
        <w:t>not</w:t>
      </w:r>
      <w:proofErr w:type="spellEnd"/>
      <w:r w:rsidRPr="000B3A01">
        <w:rPr>
          <w:rStyle w:val="Emphasis"/>
        </w:rPr>
        <w:t xml:space="preserve"> less likely. </w:t>
      </w:r>
      <w:r w:rsidRPr="000B3A01">
        <w:rPr>
          <w:rStyle w:val="StyleUnderline"/>
        </w:rPr>
        <w:t xml:space="preserve">Containing China’s high-tech development will make it more difficult to encourage China to cooperate with the United States in other areas, such as climate change and disease control, among other global issues. Despite Biden’s intention to “seek competition and not conflict” with China, the US-China relationship continues to deteriorate. </w:t>
      </w:r>
      <w:r w:rsidRPr="000B3A01">
        <w:rPr>
          <w:rStyle w:val="Emphasis"/>
        </w:rPr>
        <w:t>The stakes are rising for all.</w:t>
      </w:r>
    </w:p>
    <w:p w14:paraId="579B5516" w14:textId="77777777" w:rsidR="00A41260" w:rsidRDefault="00A41260" w:rsidP="00A41260">
      <w:pPr>
        <w:rPr>
          <w:rStyle w:val="Emphasis"/>
        </w:rPr>
      </w:pPr>
    </w:p>
    <w:p w14:paraId="60BD582E" w14:textId="7C3D470C" w:rsidR="004C1F17" w:rsidRDefault="00FF291E" w:rsidP="00FF291E">
      <w:pPr>
        <w:pStyle w:val="Heading3"/>
      </w:pPr>
      <w:r w:rsidRPr="009C13DA">
        <w:t>2</w:t>
      </w:r>
      <w:r>
        <w:t xml:space="preserve">NC---Link---Pharmaceuticals  </w:t>
      </w:r>
    </w:p>
    <w:p w14:paraId="4834F919" w14:textId="767E8C03" w:rsidR="004C1F17" w:rsidRPr="004C1F17" w:rsidRDefault="004C1F17" w:rsidP="004C1F17">
      <w:pPr>
        <w:pStyle w:val="Heading4"/>
      </w:pPr>
      <w:r>
        <w:t>Pharmaceuticals</w:t>
      </w:r>
      <w:r w:rsidR="00D45B23">
        <w:t xml:space="preserve"> patents are a conflicting interest in Chinese relations</w:t>
      </w:r>
    </w:p>
    <w:p w14:paraId="224CFD2E" w14:textId="77B12E03" w:rsidR="005C76E2" w:rsidRDefault="005C76E2" w:rsidP="005C76E2">
      <w:r>
        <w:t xml:space="preserve">Bernard </w:t>
      </w:r>
      <w:r w:rsidRPr="0003313C">
        <w:rPr>
          <w:rStyle w:val="Style13ptBold"/>
        </w:rPr>
        <w:t>Orr and</w:t>
      </w:r>
      <w:r>
        <w:t xml:space="preserve"> Ethan </w:t>
      </w:r>
      <w:r w:rsidRPr="0003313C">
        <w:rPr>
          <w:rStyle w:val="Style13ptBold"/>
        </w:rPr>
        <w:t>Wang 24</w:t>
      </w:r>
      <w:r>
        <w:t>, Bernard Orr is a veteran journalist with over 30 years of experience. He reports on breaking news from mainland China, covering political and general news, health, foreign policy and social media. Before joining China's Breaking News hub in Beijing, he was head of the editing desk in Bengaluru, India and a desk editor on the Global News Desk. He previously worked for Dow Jones Newswires.4-16-2024, "US official says IPR infringement still main concern in China", Reuters, https://www.reuters.com/world/us/us-official-says-ipr-infringement-still-main-concern-china-2024-04-16/</w:t>
      </w:r>
    </w:p>
    <w:p w14:paraId="7E998A66" w14:textId="77777777" w:rsidR="005C76E2" w:rsidRPr="005C76E2" w:rsidRDefault="005C76E2" w:rsidP="005C76E2">
      <w:pPr>
        <w:rPr>
          <w:u w:val="single"/>
        </w:rPr>
      </w:pPr>
      <w:r w:rsidRPr="005C76E2">
        <w:rPr>
          <w:u w:val="single"/>
        </w:rPr>
        <w:t>U.S. Patent and Trademark Office</w:t>
      </w:r>
      <w:r>
        <w:t xml:space="preserve"> Director Kathi Vidal </w:t>
      </w:r>
      <w:r w:rsidRPr="005C76E2">
        <w:rPr>
          <w:u w:val="single"/>
        </w:rPr>
        <w:t>said</w:t>
      </w:r>
      <w:r>
        <w:t xml:space="preserve"> on Tuesday that intellectual property rights (</w:t>
      </w:r>
      <w:r w:rsidRPr="00D45B23">
        <w:rPr>
          <w:rStyle w:val="Emphasis"/>
        </w:rPr>
        <w:t>IPR</w:t>
      </w:r>
      <w:r>
        <w:t xml:space="preserve">) continue to be a </w:t>
      </w:r>
      <w:r w:rsidRPr="005C76E2">
        <w:rPr>
          <w:u w:val="single"/>
        </w:rPr>
        <w:t xml:space="preserve">main concern for </w:t>
      </w:r>
      <w:r w:rsidRPr="00D45B23">
        <w:rPr>
          <w:rStyle w:val="Emphasis"/>
        </w:rPr>
        <w:t>U.S. businesses</w:t>
      </w:r>
      <w:r w:rsidRPr="005C76E2">
        <w:rPr>
          <w:u w:val="single"/>
        </w:rPr>
        <w:t xml:space="preserve"> in China</w:t>
      </w:r>
      <w:r>
        <w:t xml:space="preserve">, and they </w:t>
      </w:r>
      <w:r w:rsidRPr="005C76E2">
        <w:rPr>
          <w:u w:val="single"/>
        </w:rPr>
        <w:t xml:space="preserve">face significant challenges with </w:t>
      </w:r>
      <w:r w:rsidRPr="00D45B23">
        <w:rPr>
          <w:rStyle w:val="Emphasis"/>
        </w:rPr>
        <w:t>infringement</w:t>
      </w:r>
      <w:r w:rsidRPr="005C76E2">
        <w:rPr>
          <w:u w:val="single"/>
        </w:rPr>
        <w:t>.</w:t>
      </w:r>
    </w:p>
    <w:p w14:paraId="635F7033" w14:textId="77777777" w:rsidR="005C76E2" w:rsidRDefault="005C76E2" w:rsidP="005C76E2">
      <w:r>
        <w:t xml:space="preserve">"Whether it's insufficient deterrence for infringement, </w:t>
      </w:r>
      <w:r w:rsidRPr="00D45B23">
        <w:rPr>
          <w:rStyle w:val="Emphasis"/>
        </w:rPr>
        <w:t>challenges to pharmaceutical</w:t>
      </w:r>
      <w:r w:rsidRPr="00D45B23">
        <w:rPr>
          <w:u w:val="single"/>
        </w:rPr>
        <w:t xml:space="preserve"> related patents</w:t>
      </w:r>
      <w:r>
        <w:t xml:space="preserve">, or the misappropriation of trade secrets, </w:t>
      </w:r>
      <w:r w:rsidRPr="004C1F17">
        <w:rPr>
          <w:u w:val="single"/>
        </w:rPr>
        <w:t xml:space="preserve">intellectual property rights </w:t>
      </w:r>
      <w:r w:rsidRPr="00D45B23">
        <w:rPr>
          <w:rStyle w:val="Emphasis"/>
        </w:rPr>
        <w:t>protection</w:t>
      </w:r>
      <w:r w:rsidRPr="004C1F17">
        <w:rPr>
          <w:u w:val="single"/>
        </w:rPr>
        <w:t xml:space="preserve"> and enforcement remain a </w:t>
      </w:r>
      <w:r w:rsidRPr="00D45B23">
        <w:rPr>
          <w:rStyle w:val="Emphasis"/>
        </w:rPr>
        <w:t>key issue</w:t>
      </w:r>
      <w:r w:rsidRPr="004C1F17">
        <w:rPr>
          <w:u w:val="single"/>
        </w:rPr>
        <w:t xml:space="preserve"> of concern in the U.S.-China </w:t>
      </w:r>
      <w:r w:rsidRPr="00D45B23">
        <w:rPr>
          <w:rStyle w:val="Emphasis"/>
        </w:rPr>
        <w:t>bilateral relationship</w:t>
      </w:r>
      <w:r>
        <w:t>," Vidal said at an event with attendees from the U.S. business community and legal fields in Beijing.</w:t>
      </w:r>
    </w:p>
    <w:p w14:paraId="5F604C30" w14:textId="77777777" w:rsidR="005C76E2" w:rsidRDefault="005C76E2" w:rsidP="005C76E2">
      <w:r>
        <w:t xml:space="preserve">Vidal said the issue harms U.S. firms and workers, and that it is a </w:t>
      </w:r>
      <w:r w:rsidRPr="004C1F17">
        <w:rPr>
          <w:u w:val="single"/>
        </w:rPr>
        <w:t>concern not just held by U.S. companies, but by other nations as well.</w:t>
      </w:r>
    </w:p>
    <w:p w14:paraId="0C57AA5A" w14:textId="77777777" w:rsidR="005C76E2" w:rsidRDefault="005C76E2" w:rsidP="005C76E2">
      <w:r>
        <w:t>She called recent policy shifts, including reduced transparency across the board, "troubling".</w:t>
      </w:r>
    </w:p>
    <w:p w14:paraId="1A2EFB2A" w14:textId="77777777" w:rsidR="005C76E2" w:rsidRDefault="005C76E2" w:rsidP="005C76E2">
      <w:r>
        <w:t xml:space="preserve">"What we've heard is that we need to create a fair, </w:t>
      </w:r>
      <w:proofErr w:type="spellStart"/>
      <w:proofErr w:type="gramStart"/>
      <w:r>
        <w:t>non discriminatory</w:t>
      </w:r>
      <w:proofErr w:type="spellEnd"/>
      <w:proofErr w:type="gramEnd"/>
      <w:r>
        <w:t xml:space="preserve">, and </w:t>
      </w:r>
      <w:r w:rsidRPr="00D45B23">
        <w:rPr>
          <w:rStyle w:val="Emphasis"/>
        </w:rPr>
        <w:t>transparent</w:t>
      </w:r>
      <w:r w:rsidRPr="00D45B23">
        <w:rPr>
          <w:u w:val="single"/>
        </w:rPr>
        <w:t xml:space="preserve"> IP environment</w:t>
      </w:r>
      <w:r>
        <w:t xml:space="preserve"> for all."</w:t>
      </w:r>
    </w:p>
    <w:p w14:paraId="17664424" w14:textId="77777777" w:rsidR="005C76E2" w:rsidRDefault="005C76E2" w:rsidP="005C76E2">
      <w:r>
        <w:t xml:space="preserve">In a recent blog post, opens new tab addressing the issue, Vidal said U.S. businesses operating in </w:t>
      </w:r>
      <w:r w:rsidRPr="004C1F17">
        <w:rPr>
          <w:u w:val="single"/>
        </w:rPr>
        <w:t xml:space="preserve">China regularly cite insufficient </w:t>
      </w:r>
      <w:r w:rsidRPr="00D45B23">
        <w:rPr>
          <w:rStyle w:val="Emphasis"/>
        </w:rPr>
        <w:t>protection</w:t>
      </w:r>
      <w:r w:rsidRPr="004C1F17">
        <w:rPr>
          <w:u w:val="single"/>
        </w:rPr>
        <w:t xml:space="preserve"> and enforcement of </w:t>
      </w:r>
      <w:r w:rsidRPr="00D45B23">
        <w:rPr>
          <w:rStyle w:val="Emphasis"/>
        </w:rPr>
        <w:t>IP</w:t>
      </w:r>
      <w:r w:rsidRPr="004C1F17">
        <w:rPr>
          <w:u w:val="single"/>
        </w:rPr>
        <w:t xml:space="preserve"> as a top concern</w:t>
      </w:r>
      <w:r>
        <w:t xml:space="preserve">, and the </w:t>
      </w:r>
      <w:r w:rsidRPr="004C1F17">
        <w:rPr>
          <w:u w:val="single"/>
        </w:rPr>
        <w:t>Office of the U.S. Trade Representative has placed China on its "</w:t>
      </w:r>
      <w:r w:rsidRPr="00D45B23">
        <w:rPr>
          <w:rStyle w:val="Emphasis"/>
        </w:rPr>
        <w:t>priority watch</w:t>
      </w:r>
      <w:r w:rsidRPr="004C1F17">
        <w:rPr>
          <w:u w:val="single"/>
        </w:rPr>
        <w:t>" list for</w:t>
      </w:r>
      <w:r>
        <w:t xml:space="preserve"> over a decade, detailing a long list of IP concerns reported by U.S. businesses operating in China.</w:t>
      </w:r>
    </w:p>
    <w:p w14:paraId="4950D04D" w14:textId="77777777" w:rsidR="005C76E2" w:rsidRDefault="005C76E2" w:rsidP="005C76E2">
      <w:r>
        <w:t xml:space="preserve">"We continue to work with our (Chinese) counterparts on </w:t>
      </w:r>
      <w:r w:rsidRPr="00D45B23">
        <w:rPr>
          <w:rStyle w:val="Emphasis"/>
        </w:rPr>
        <w:t>higher penalties</w:t>
      </w:r>
      <w:r w:rsidRPr="00D45B23">
        <w:rPr>
          <w:u w:val="single"/>
        </w:rPr>
        <w:t xml:space="preserve"> for infringement</w:t>
      </w:r>
      <w:r>
        <w:t>. We've seen that most recently and some of the laws that have been passed, but we heard today that although there is the availability of higher penalties, you're not seeing that play out in action yet," Vidal said.</w:t>
      </w:r>
    </w:p>
    <w:p w14:paraId="2D1AB607" w14:textId="13EA21CF" w:rsidR="00F955F3" w:rsidRPr="005052A5" w:rsidRDefault="005C76E2" w:rsidP="005052A5">
      <w:pPr>
        <w:rPr>
          <w:rStyle w:val="StyleUnderline"/>
          <w:u w:val="none"/>
        </w:rPr>
      </w:pPr>
      <w:r>
        <w:t xml:space="preserve">On Monday, she met with Chinese Vice Premier Ding </w:t>
      </w:r>
      <w:proofErr w:type="spellStart"/>
      <w:r>
        <w:t>Xuexiang</w:t>
      </w:r>
      <w:proofErr w:type="spellEnd"/>
      <w:r>
        <w:t xml:space="preserve">, where she said the United States attaches importance to the </w:t>
      </w:r>
      <w:r w:rsidRPr="00D45B23">
        <w:rPr>
          <w:u w:val="single"/>
        </w:rPr>
        <w:t xml:space="preserve">development of intellectual property </w:t>
      </w:r>
      <w:r w:rsidRPr="00D45B23">
        <w:rPr>
          <w:rStyle w:val="Emphasis"/>
        </w:rPr>
        <w:t>cooperation</w:t>
      </w:r>
      <w:r>
        <w:t xml:space="preserve"> with China, and is willing to strengthen dialogue, according to Chinese state media.</w:t>
      </w:r>
    </w:p>
    <w:p w14:paraId="1296C5F2" w14:textId="49174257" w:rsidR="00F02C0C" w:rsidRDefault="00F02C0C" w:rsidP="00F02C0C">
      <w:pPr>
        <w:pStyle w:val="Heading3"/>
      </w:pPr>
      <w:r>
        <w:t>2NC---Link---</w:t>
      </w:r>
      <w:r>
        <w:t>AT: Link Non-UQ</w:t>
      </w:r>
    </w:p>
    <w:p w14:paraId="3D3499C6" w14:textId="77777777" w:rsidR="00F02C0C" w:rsidRPr="00FC6316" w:rsidRDefault="00F02C0C" w:rsidP="00F02C0C">
      <w:pPr>
        <w:pStyle w:val="Heading4"/>
      </w:pPr>
      <w:r>
        <w:t xml:space="preserve">Biden is </w:t>
      </w:r>
      <w:r>
        <w:rPr>
          <w:u w:val="single"/>
        </w:rPr>
        <w:t>backing off</w:t>
      </w:r>
      <w:r>
        <w:t xml:space="preserve"> on foreign IP abuses. The 2024 USTR report proves. </w:t>
      </w:r>
    </w:p>
    <w:p w14:paraId="25FC1800" w14:textId="77777777" w:rsidR="00F02C0C" w:rsidRDefault="00F02C0C" w:rsidP="00F02C0C">
      <w:r>
        <w:t xml:space="preserve">Marc L. </w:t>
      </w:r>
      <w:r w:rsidRPr="006A1863">
        <w:rPr>
          <w:rStyle w:val="Style13ptBold"/>
        </w:rPr>
        <w:t>Busch 24</w:t>
      </w:r>
      <w:r>
        <w:t xml:space="preserve">, Global Fellow in the Karl F. </w:t>
      </w:r>
      <w:proofErr w:type="spellStart"/>
      <w:r>
        <w:t>Landegger</w:t>
      </w:r>
      <w:proofErr w:type="spellEnd"/>
      <w:r>
        <w:t xml:space="preserve"> Professor of International Business Diplomacy at the Edmund A. Walsh School of Foreign Service at Georgetown University, 6-5-2024, "US Trade Rep Retreats from Defending American Intellectual Property Rights Abroad", Wilson Center, https://www.wilsoncenter.org/article/us-trade-rep-retreats-defending-american-intellectual-property-rights-abroad</w:t>
      </w:r>
    </w:p>
    <w:p w14:paraId="53316E06" w14:textId="77777777" w:rsidR="00F02C0C" w:rsidRPr="00FC6316" w:rsidRDefault="00F02C0C" w:rsidP="00F02C0C">
      <w:pPr>
        <w:rPr>
          <w:rStyle w:val="StyleUnderline"/>
        </w:rPr>
      </w:pPr>
      <w:r w:rsidRPr="00FC6316">
        <w:rPr>
          <w:rStyle w:val="StyleUnderline"/>
        </w:rPr>
        <w:t xml:space="preserve">At a time when Congress and US law enforcement agencies are increasingly worried about foreign theft of American intellectual property (IP), </w:t>
      </w:r>
      <w:r w:rsidRPr="00FC6316">
        <w:rPr>
          <w:rStyle w:val="Emphasis"/>
        </w:rPr>
        <w:t>President Biden’s trade representative is retreating from the fight to defend America’s IP rights abroad</w:t>
      </w:r>
      <w:r w:rsidRPr="00FC6316">
        <w:rPr>
          <w:rStyle w:val="StyleUnderline"/>
        </w:rPr>
        <w:t>.</w:t>
      </w:r>
    </w:p>
    <w:p w14:paraId="2A56B499" w14:textId="77777777" w:rsidR="00F02C0C" w:rsidRPr="00FC6316" w:rsidRDefault="00F02C0C" w:rsidP="00F02C0C">
      <w:pPr>
        <w:rPr>
          <w:sz w:val="16"/>
        </w:rPr>
      </w:pPr>
      <w:r w:rsidRPr="00FC6316">
        <w:rPr>
          <w:rStyle w:val="StyleUnderline"/>
        </w:rPr>
        <w:t>That’s the main takeaway from the 2024 Special 301 Report released on April 25th by the United States Trade Representative (USTR).</w:t>
      </w:r>
      <w:r w:rsidRPr="00FC6316">
        <w:rPr>
          <w:sz w:val="16"/>
        </w:rPr>
        <w:t xml:space="preserve"> </w:t>
      </w:r>
      <w:r w:rsidRPr="00FC6316">
        <w:rPr>
          <w:rStyle w:val="StyleUnderline"/>
        </w:rPr>
        <w:t xml:space="preserve">The annual document surveys whether US trade partners are providing “adequate and effective” protection of IP rights, including patents, for US entities and persons that rely on IP protection and enforcement globally. </w:t>
      </w:r>
    </w:p>
    <w:p w14:paraId="5B5B11F2" w14:textId="77777777" w:rsidR="00F02C0C" w:rsidRPr="00FC6316" w:rsidRDefault="00F02C0C" w:rsidP="00F02C0C">
      <w:pPr>
        <w:rPr>
          <w:rStyle w:val="Emphasis"/>
        </w:rPr>
      </w:pPr>
      <w:r w:rsidRPr="00FC6316">
        <w:rPr>
          <w:rStyle w:val="StyleUnderline"/>
        </w:rPr>
        <w:t>One of the main concerns, in this regard, is foreign governments’ abuse of compulsory licenses to override patents on US technology.</w:t>
      </w:r>
      <w:r w:rsidRPr="00FC6316">
        <w:rPr>
          <w:sz w:val="16"/>
        </w:rPr>
        <w:t xml:space="preserve"> For years, Republican and Democratic administrations alike have criticized compulsory licensing abuses in the Special 301 Report. </w:t>
      </w:r>
      <w:r w:rsidRPr="00FC6316">
        <w:rPr>
          <w:rStyle w:val="Emphasis"/>
        </w:rPr>
        <w:t>However, last year’s report said nothing about such abuses, and this year’s report practically encourages them.</w:t>
      </w:r>
    </w:p>
    <w:p w14:paraId="4FCC4BE0" w14:textId="77777777" w:rsidR="00F02C0C" w:rsidRPr="00FC6316" w:rsidRDefault="00F02C0C" w:rsidP="00F02C0C">
      <w:pPr>
        <w:rPr>
          <w:sz w:val="16"/>
        </w:rPr>
      </w:pPr>
      <w:r w:rsidRPr="00FC6316">
        <w:rPr>
          <w:sz w:val="16"/>
        </w:rPr>
        <w:t>In a press release announcing the 2024 Report, United States Trade Representative (USTR) Katherine Tai stated that “the Biden-Harris Administration has continued its policy of declining to call out countries for exercising TRIPS flexibilities, including with respect to compulsory licenses, in a manner consistent with TRIPS obligations.”</w:t>
      </w:r>
    </w:p>
    <w:p w14:paraId="6B87BDD8" w14:textId="77777777" w:rsidR="00F02C0C" w:rsidRPr="00FC6316" w:rsidRDefault="00F02C0C" w:rsidP="00F02C0C">
      <w:pPr>
        <w:rPr>
          <w:sz w:val="16"/>
        </w:rPr>
      </w:pPr>
      <w:r w:rsidRPr="00FC6316">
        <w:rPr>
          <w:sz w:val="16"/>
        </w:rPr>
        <w:t xml:space="preserve">This statement is a gaslight. </w:t>
      </w:r>
    </w:p>
    <w:p w14:paraId="518AEFC5" w14:textId="77777777" w:rsidR="00F02C0C" w:rsidRPr="00FC6316" w:rsidRDefault="00F02C0C" w:rsidP="00F02C0C">
      <w:pPr>
        <w:rPr>
          <w:sz w:val="16"/>
        </w:rPr>
      </w:pPr>
      <w:r w:rsidRPr="00FC6316">
        <w:rPr>
          <w:sz w:val="16"/>
        </w:rPr>
        <w:t xml:space="preserve">The World Trade Organization (WTO) Agreement on Trade-Related Aspects of Intellectual Property Rights (TRIPS) includes “flexibilities” which provide some leeway for governments “to determine the appropriate method of implementing” their obligations “within their own legal system.” Some WTO members interpret such </w:t>
      </w:r>
      <w:proofErr w:type="gramStart"/>
      <w:r w:rsidRPr="00FC6316">
        <w:rPr>
          <w:sz w:val="16"/>
        </w:rPr>
        <w:t>flexibilities</w:t>
      </w:r>
      <w:proofErr w:type="gramEnd"/>
      <w:r w:rsidRPr="00FC6316">
        <w:rPr>
          <w:sz w:val="16"/>
        </w:rPr>
        <w:t xml:space="preserve"> </w:t>
      </w:r>
      <w:proofErr w:type="gramStart"/>
      <w:r w:rsidRPr="00FC6316">
        <w:rPr>
          <w:sz w:val="16"/>
        </w:rPr>
        <w:t>as a way to</w:t>
      </w:r>
      <w:proofErr w:type="gramEnd"/>
      <w:r w:rsidRPr="00FC6316">
        <w:rPr>
          <w:sz w:val="16"/>
        </w:rPr>
        <w:t xml:space="preserve"> circumvent fundamental obligations, including as it concerns compulsory licensing, by which a government forces a patent holder to share its idea with a competitor in exchange for a royalty. However, compulsory licensing is as a “limited exception” to patent rights under certain narrowly defined conditions designed to protect the legitimate interests of the patent owner.</w:t>
      </w:r>
    </w:p>
    <w:p w14:paraId="5A1D2C69" w14:textId="77777777" w:rsidR="00F02C0C" w:rsidRPr="00FC6316" w:rsidRDefault="00F02C0C" w:rsidP="00F02C0C">
      <w:pPr>
        <w:rPr>
          <w:sz w:val="16"/>
        </w:rPr>
      </w:pPr>
      <w:r w:rsidRPr="00FC6316">
        <w:rPr>
          <w:sz w:val="16"/>
        </w:rPr>
        <w:t xml:space="preserve">TRIPS sets out specific requirements </w:t>
      </w:r>
      <w:r w:rsidRPr="00FC6316">
        <w:rPr>
          <w:rStyle w:val="StyleUnderline"/>
        </w:rPr>
        <w:t>for</w:t>
      </w:r>
      <w:r w:rsidRPr="00FC6316">
        <w:rPr>
          <w:sz w:val="16"/>
        </w:rPr>
        <w:t xml:space="preserve"> using compulsory licenses, including first seeking authorization from the patent holder. Intended to be a measure of last resort, compulsory licenses often are ineffective in advancing governments’ public health objectives. For example, in 2022, the WTO agreed to the so-called “TRIPS waiver,” which relaxed some requirements regarding compulsory licensing COVID vaccines. However, not a single country used the waiver, and WTO members declined to expand </w:t>
      </w:r>
      <w:proofErr w:type="gramStart"/>
      <w:r w:rsidRPr="00FC6316">
        <w:rPr>
          <w:sz w:val="16"/>
        </w:rPr>
        <w:t>its</w:t>
      </w:r>
      <w:proofErr w:type="gramEnd"/>
      <w:r w:rsidRPr="00FC6316">
        <w:rPr>
          <w:sz w:val="16"/>
        </w:rPr>
        <w:t xml:space="preserve"> scope to include COVID diagnostics and therapeutics this past February.</w:t>
      </w:r>
    </w:p>
    <w:p w14:paraId="2C3D9BCD" w14:textId="77777777" w:rsidR="00F02C0C" w:rsidRPr="00FC6316" w:rsidRDefault="00F02C0C" w:rsidP="00F02C0C">
      <w:pPr>
        <w:rPr>
          <w:sz w:val="16"/>
        </w:rPr>
      </w:pPr>
      <w:r w:rsidRPr="00FC6316">
        <w:rPr>
          <w:rStyle w:val="StyleUnderline"/>
        </w:rPr>
        <w:t>What USTR Ambassador Tai is saying in her statement is that the United States will not challenge countries that provide for compulsory licensing in their domestic legal systems, so long as they comply with their TRIPS obligations. What the 2024 Report makes clear, by way of contrast, is that the Biden administration has turned a blind eye even to compulsory licensing that runs afoul of WTO rules</w:t>
      </w:r>
      <w:r w:rsidRPr="00FC6316">
        <w:rPr>
          <w:sz w:val="16"/>
        </w:rPr>
        <w:t>.</w:t>
      </w:r>
    </w:p>
    <w:p w14:paraId="528ED147" w14:textId="77777777" w:rsidR="00F02C0C" w:rsidRPr="00FC6316" w:rsidRDefault="00F02C0C" w:rsidP="00F02C0C">
      <w:pPr>
        <w:rPr>
          <w:sz w:val="16"/>
        </w:rPr>
      </w:pPr>
      <w:r w:rsidRPr="00FC6316">
        <w:rPr>
          <w:sz w:val="16"/>
        </w:rPr>
        <w:t xml:space="preserve">Let’s start with the </w:t>
      </w:r>
      <w:proofErr w:type="gramStart"/>
      <w:r w:rsidRPr="00FC6316">
        <w:rPr>
          <w:sz w:val="16"/>
        </w:rPr>
        <w:t>abuses</w:t>
      </w:r>
      <w:proofErr w:type="gramEnd"/>
      <w:r w:rsidRPr="00FC6316">
        <w:rPr>
          <w:sz w:val="16"/>
        </w:rPr>
        <w:t xml:space="preserve"> of compulsory licenses.</w:t>
      </w:r>
    </w:p>
    <w:p w14:paraId="4BFF6769" w14:textId="77777777" w:rsidR="00F02C0C" w:rsidRPr="00FC6316" w:rsidRDefault="00F02C0C" w:rsidP="00F02C0C">
      <w:pPr>
        <w:rPr>
          <w:sz w:val="16"/>
        </w:rPr>
      </w:pPr>
      <w:r w:rsidRPr="00FC6316">
        <w:rPr>
          <w:sz w:val="16"/>
        </w:rPr>
        <w:t xml:space="preserve">The 2024 Report eliminates language making clear that compulsory licenses are vehicles of last resort, and never an appropriate tool for industrial policy goals or pricing negotiations. The document also wipes away any mention of compulsory licensing concerns with key trading partners. Even when stakeholders raised concerns that Malaysia considered using products secured through compulsory licenses to promote medical tourism, or that Indonesia was leveraging compulsory licenses despite the existence of voluntary license agreements in market, the 2024 Report does not reference these concerns. </w:t>
      </w:r>
    </w:p>
    <w:p w14:paraId="202F0016" w14:textId="77777777" w:rsidR="00F02C0C" w:rsidRPr="00FC6316" w:rsidRDefault="00F02C0C" w:rsidP="00F02C0C">
      <w:pPr>
        <w:rPr>
          <w:sz w:val="16"/>
        </w:rPr>
      </w:pPr>
      <w:r w:rsidRPr="00FC6316">
        <w:rPr>
          <w:sz w:val="16"/>
        </w:rPr>
        <w:t xml:space="preserve">The document even removes references raised in previous Reports regarding “India’s continued use of the threat of compulsory licensing to coerce right holders to lower pharmaceutical prices,” and the need for Chile, </w:t>
      </w:r>
      <w:proofErr w:type="gramStart"/>
      <w:r w:rsidRPr="00FC6316">
        <w:rPr>
          <w:sz w:val="16"/>
        </w:rPr>
        <w:t>in order to</w:t>
      </w:r>
      <w:proofErr w:type="gramEnd"/>
      <w:r w:rsidRPr="00FC6316">
        <w:rPr>
          <w:sz w:val="16"/>
        </w:rPr>
        <w:t xml:space="preserve"> main the integrity of IP systems, to “use compulsory licenses only in extremely limited circumstances and after making every effort to obtain authorization from the patent owner….” </w:t>
      </w:r>
    </w:p>
    <w:p w14:paraId="462316C5" w14:textId="77777777" w:rsidR="00F02C0C" w:rsidRPr="00FC6316" w:rsidRDefault="00F02C0C" w:rsidP="00F02C0C">
      <w:pPr>
        <w:rPr>
          <w:sz w:val="16"/>
        </w:rPr>
      </w:pPr>
      <w:r w:rsidRPr="00FC6316">
        <w:rPr>
          <w:sz w:val="16"/>
        </w:rPr>
        <w:t xml:space="preserve">Making matters worse, the 2024 Report walks back longstanding US support for voluntary licenses over compulsory ones. Last year’s report said that the US “encourages” voluntary licenses “on mutually agreed terms.” This year’s report simply </w:t>
      </w:r>
      <w:proofErr w:type="gramStart"/>
      <w:r w:rsidRPr="00FC6316">
        <w:rPr>
          <w:sz w:val="16"/>
        </w:rPr>
        <w:t>says</w:t>
      </w:r>
      <w:proofErr w:type="gramEnd"/>
      <w:r w:rsidRPr="00FC6316">
        <w:rPr>
          <w:sz w:val="16"/>
        </w:rPr>
        <w:t xml:space="preserve"> “[t]he United States recognizes the role of voluntary licenses as one mechanism to promote greater access to pandemic response products.”</w:t>
      </w:r>
    </w:p>
    <w:p w14:paraId="4B2D680B" w14:textId="77777777" w:rsidR="00F02C0C" w:rsidRPr="00FC6316" w:rsidRDefault="00F02C0C" w:rsidP="00F02C0C">
      <w:pPr>
        <w:rPr>
          <w:sz w:val="16"/>
        </w:rPr>
      </w:pPr>
      <w:r w:rsidRPr="00FC6316">
        <w:rPr>
          <w:sz w:val="16"/>
        </w:rPr>
        <w:t>This about-face is deeply troubling. Voluntary licenses, as the UK explained to the WTO, were the key to scaling up the transfer of COVID technologies to developing countries during the pandemic. Biden’s reversal is intended to put the spotlight back on compulsory licenses to appease far left Democrats who believe that removing IP from trade deals will help regulate “Big Pharma” in the United States. It won’t. It will just distract developing countries from taking meaningful steps to prepare for the next pandemic.</w:t>
      </w:r>
    </w:p>
    <w:p w14:paraId="27FD5E17" w14:textId="77777777" w:rsidR="00F02C0C" w:rsidRPr="00FC6316" w:rsidRDefault="00F02C0C" w:rsidP="00F02C0C">
      <w:pPr>
        <w:rPr>
          <w:rStyle w:val="StyleUnderline"/>
        </w:rPr>
      </w:pPr>
      <w:r w:rsidRPr="00FC6316">
        <w:rPr>
          <w:rStyle w:val="StyleUnderline"/>
        </w:rPr>
        <w:t>The 2024 Report is also disappointing because of what it doesn’t say.</w:t>
      </w:r>
    </w:p>
    <w:p w14:paraId="3E0F6801" w14:textId="77777777" w:rsidR="00F02C0C" w:rsidRPr="00FC6316" w:rsidRDefault="00F02C0C" w:rsidP="00F02C0C">
      <w:pPr>
        <w:rPr>
          <w:sz w:val="16"/>
        </w:rPr>
      </w:pPr>
      <w:r w:rsidRPr="00FC6316">
        <w:rPr>
          <w:sz w:val="16"/>
        </w:rPr>
        <w:t>First</w:t>
      </w:r>
      <w:r w:rsidRPr="00FC6316">
        <w:rPr>
          <w:rStyle w:val="StyleUnderline"/>
        </w:rPr>
        <w:t>, it’s mum on the benefits of IP to the US economy</w:t>
      </w:r>
      <w:r w:rsidRPr="00FC6316">
        <w:rPr>
          <w:sz w:val="16"/>
        </w:rPr>
        <w:t>. The 2024 Report deleted the 2023 Report’s second paragraph, in which USTR noted that innovative industries have directly or indirectly created 63 million high-paying jobs and account for 41% of US gross domestic product.</w:t>
      </w:r>
    </w:p>
    <w:p w14:paraId="7015CB6C" w14:textId="77777777" w:rsidR="00F02C0C" w:rsidRPr="00FC6316" w:rsidRDefault="00F02C0C" w:rsidP="00F02C0C">
      <w:pPr>
        <w:rPr>
          <w:sz w:val="16"/>
        </w:rPr>
      </w:pPr>
      <w:r w:rsidRPr="00FC6316">
        <w:rPr>
          <w:sz w:val="16"/>
        </w:rPr>
        <w:t xml:space="preserve">Second, </w:t>
      </w:r>
      <w:proofErr w:type="gramStart"/>
      <w:r w:rsidRPr="00FC6316">
        <w:rPr>
          <w:sz w:val="16"/>
        </w:rPr>
        <w:t>despite the fact that</w:t>
      </w:r>
      <w:proofErr w:type="gramEnd"/>
      <w:r w:rsidRPr="00FC6316">
        <w:rPr>
          <w:sz w:val="16"/>
        </w:rPr>
        <w:t xml:space="preserve"> USTR instructed the International Trade Commission (ITC) to study the pros and cons of expanding the TRIPS waiver, the only lesson drawn from this in the 2024 Report is that “the price of medicines can be untenably high for some countries.” Perhaps, but the conclusion to draw from the study is that this is because of poverty, not patents, which the ITC recognized are critical to enabling medical innovation in the first place. This point should have been front and center in a document that’s supposed to be about protecting and enforcing America’s IP.</w:t>
      </w:r>
    </w:p>
    <w:p w14:paraId="0F29DF01" w14:textId="77777777" w:rsidR="00F02C0C" w:rsidRPr="00FC6316" w:rsidRDefault="00F02C0C" w:rsidP="00F02C0C">
      <w:pPr>
        <w:rPr>
          <w:rStyle w:val="StyleUnderline"/>
        </w:rPr>
      </w:pPr>
      <w:r w:rsidRPr="00FC6316">
        <w:rPr>
          <w:sz w:val="16"/>
        </w:rPr>
        <w:t xml:space="preserve">Third, </w:t>
      </w:r>
      <w:r w:rsidRPr="00FC6316">
        <w:rPr>
          <w:rStyle w:val="StyleUnderline"/>
        </w:rPr>
        <w:t>the 2024 Report makes no mention of the fact that many developing countries want TRIPS waivers on green technologies to further their industrial policy pursuits</w:t>
      </w:r>
      <w:r w:rsidRPr="00FC6316">
        <w:rPr>
          <w:sz w:val="16"/>
        </w:rPr>
        <w:t xml:space="preserve">. The African Group, which comprises 44 members, submitted a proposal to the WTO insisting on more “policy space” to “reindustrialize strategic sectors,” including by watering down IP protections. The irony, of course, is that most developing countries do not have any TRIPS obligations until 2034, if ever. </w:t>
      </w:r>
      <w:r w:rsidRPr="00FC6316">
        <w:rPr>
          <w:rStyle w:val="StyleUnderline"/>
        </w:rPr>
        <w:t>But again, in a document that’s supposed to address IP challenges, the Biden administration should have pushed back against this waiver frenzy to protect against state-sponsored theft by the likes of India and South Africa.</w:t>
      </w:r>
    </w:p>
    <w:p w14:paraId="545CEB13" w14:textId="77777777" w:rsidR="00F02C0C" w:rsidRPr="00FC6316" w:rsidRDefault="00F02C0C" w:rsidP="00F02C0C">
      <w:pPr>
        <w:rPr>
          <w:rStyle w:val="Emphasis"/>
        </w:rPr>
      </w:pPr>
      <w:r w:rsidRPr="00FC6316">
        <w:rPr>
          <w:rStyle w:val="Emphasis"/>
        </w:rPr>
        <w:t>Words matter. The 2024 Report is unhelpful because of what it says, and negligent for not saying more. America’s innovative industries deserve better than the Biden administration’s retreat from safeguarding their ideas in foreign markets.</w:t>
      </w:r>
    </w:p>
    <w:p w14:paraId="695BC297" w14:textId="77777777" w:rsidR="00F02C0C" w:rsidRDefault="00F02C0C" w:rsidP="00F02C0C">
      <w:pPr>
        <w:pStyle w:val="Heading3"/>
      </w:pPr>
      <w:r w:rsidRPr="009C13DA">
        <w:t>2</w:t>
      </w:r>
      <w:r>
        <w:t xml:space="preserve">NC---Link---AT: Other Issues </w:t>
      </w:r>
    </w:p>
    <w:p w14:paraId="00451452" w14:textId="77777777" w:rsidR="00F02C0C" w:rsidRDefault="00F02C0C" w:rsidP="00F02C0C">
      <w:pPr>
        <w:pStyle w:val="Heading4"/>
      </w:pPr>
      <w:r>
        <w:t xml:space="preserve">IP is the key issue in US-China relations </w:t>
      </w:r>
    </w:p>
    <w:p w14:paraId="75292BC2" w14:textId="77777777" w:rsidR="00F02C0C" w:rsidRDefault="00F02C0C" w:rsidP="00F02C0C">
      <w:proofErr w:type="gramStart"/>
      <w:r>
        <w:t xml:space="preserve">Matt </w:t>
      </w:r>
      <w:r w:rsidRPr="00867DE9">
        <w:rPr>
          <w:rStyle w:val="Style13ptBold"/>
        </w:rPr>
        <w:t>Ho 21</w:t>
      </w:r>
      <w:r>
        <w:t>,</w:t>
      </w:r>
      <w:proofErr w:type="gramEnd"/>
      <w:r>
        <w:t xml:space="preserve"> has covered the dynamics of China’s changes for the Post since 2010. Before joining the Post, he was deputy Beijing bureau chief for Hong Kong Commercial Radio and a Hong Kong government international trade specialist, 5-5-2021, "Why IP protection in China is important to both Beijing and Washington", South China Morning Post, https://www.scmp.com/news/china/politics/article/3132363/why-chinas-intellectual-property-protection-matters-beijing-and?campaign=3132363&amp;module=perpetual_scroll_0&amp;pgtype=article</w:t>
      </w:r>
    </w:p>
    <w:p w14:paraId="4780A47E" w14:textId="77777777" w:rsidR="00F02C0C" w:rsidRPr="00572B96" w:rsidRDefault="00F02C0C" w:rsidP="00F02C0C">
      <w:pPr>
        <w:rPr>
          <w:rStyle w:val="Emphasis"/>
        </w:rPr>
      </w:pPr>
      <w:r w:rsidRPr="00572B96">
        <w:rPr>
          <w:rStyle w:val="StyleUnderline"/>
        </w:rPr>
        <w:t xml:space="preserve">In US President Joe Biden’s first big speech to Congress last month, he cast US-China relations as a battle for the century, </w:t>
      </w:r>
      <w:r w:rsidRPr="00572B96">
        <w:rPr>
          <w:rStyle w:val="Emphasis"/>
        </w:rPr>
        <w:t>with intellectual property as one of the key issues.</w:t>
      </w:r>
    </w:p>
    <w:p w14:paraId="2D33571B" w14:textId="77777777" w:rsidR="00F02C0C" w:rsidRPr="00572B96" w:rsidRDefault="00F02C0C" w:rsidP="00F02C0C">
      <w:pPr>
        <w:rPr>
          <w:sz w:val="16"/>
        </w:rPr>
      </w:pPr>
      <w:r w:rsidRPr="00572B96">
        <w:rPr>
          <w:rStyle w:val="StyleUnderline"/>
        </w:rPr>
        <w:t>Speaking about his discussions with Chinese President Xi Jinping, Biden said: “</w:t>
      </w:r>
      <w:r w:rsidRPr="00572B96">
        <w:rPr>
          <w:rStyle w:val="Emphasis"/>
        </w:rPr>
        <w:t>America will stand up to unfair trade practices that undercut American workers and American industries</w:t>
      </w:r>
      <w:r w:rsidRPr="00572B96">
        <w:rPr>
          <w:sz w:val="16"/>
        </w:rPr>
        <w:t xml:space="preserve">, </w:t>
      </w:r>
      <w:r w:rsidRPr="00572B96">
        <w:rPr>
          <w:rStyle w:val="StyleUnderline"/>
        </w:rPr>
        <w:t>like</w:t>
      </w:r>
      <w:r w:rsidRPr="00572B96">
        <w:rPr>
          <w:sz w:val="16"/>
        </w:rPr>
        <w:t xml:space="preserve"> subsidies from [the] state to state-owned operations and enterprises and </w:t>
      </w:r>
      <w:r w:rsidRPr="00572B96">
        <w:rPr>
          <w:rStyle w:val="StyleUnderline"/>
        </w:rPr>
        <w:t>the theft of American technology and intellectual property [IP].”</w:t>
      </w:r>
    </w:p>
    <w:p w14:paraId="25A17EC7" w14:textId="77777777" w:rsidR="00F02C0C" w:rsidRDefault="00F02C0C" w:rsidP="00F02C0C">
      <w:pPr>
        <w:rPr>
          <w:rStyle w:val="StyleUnderline"/>
        </w:rPr>
      </w:pPr>
      <w:r w:rsidRPr="00572B96">
        <w:rPr>
          <w:sz w:val="16"/>
        </w:rPr>
        <w:t xml:space="preserve">China, meanwhile, has </w:t>
      </w:r>
      <w:proofErr w:type="spellStart"/>
      <w:r w:rsidRPr="00572B96">
        <w:rPr>
          <w:sz w:val="16"/>
        </w:rPr>
        <w:t>signalled</w:t>
      </w:r>
      <w:proofErr w:type="spellEnd"/>
      <w:r w:rsidRPr="00572B96">
        <w:rPr>
          <w:sz w:val="16"/>
        </w:rPr>
        <w:t xml:space="preserve"> that IP protection is a priority in its 14th five-year plan for 2021 to 2025, as part of its strategy to move towards self-reliance in critical technology. Government economic planners last month published a guidebook detailing how they intended to strengthen the protection of IP and raise high-value patent ownership over the next five years, and </w:t>
      </w:r>
      <w:r w:rsidRPr="00572B96">
        <w:rPr>
          <w:rStyle w:val="StyleUnderline"/>
        </w:rPr>
        <w:t>Beijing is this year set to reveal its strategic plan to make China a global IP power by 2035.</w:t>
      </w:r>
    </w:p>
    <w:p w14:paraId="3F895536" w14:textId="77777777" w:rsidR="00F02C0C" w:rsidRDefault="00F02C0C" w:rsidP="00F02C0C">
      <w:pPr>
        <w:rPr>
          <w:rStyle w:val="StyleUnderline"/>
        </w:rPr>
      </w:pPr>
    </w:p>
    <w:p w14:paraId="68F9B3EC" w14:textId="575EA2AE" w:rsidR="00F955F3" w:rsidRDefault="00F955F3" w:rsidP="00F955F3">
      <w:pPr>
        <w:pStyle w:val="Heading2"/>
      </w:pPr>
      <w:r>
        <w:t>Patents</w:t>
      </w:r>
    </w:p>
    <w:p w14:paraId="60815FFC" w14:textId="77777777" w:rsidR="00F955F3" w:rsidRPr="00F955F3" w:rsidRDefault="00F955F3" w:rsidP="00F955F3">
      <w:pPr>
        <w:pStyle w:val="Heading3"/>
        <w:rPr>
          <w:rStyle w:val="StyleUnderline"/>
          <w:sz w:val="32"/>
        </w:rPr>
      </w:pPr>
      <w:r w:rsidRPr="009C13DA">
        <w:t>2</w:t>
      </w:r>
      <w:r>
        <w:t>NC---Link---PERA</w:t>
      </w:r>
    </w:p>
    <w:p w14:paraId="5E4C349D" w14:textId="77777777" w:rsidR="00F955F3" w:rsidRPr="00F260AE" w:rsidRDefault="00F955F3" w:rsidP="00F955F3">
      <w:pPr>
        <w:pStyle w:val="Heading4"/>
        <w:rPr>
          <w:u w:val="single"/>
        </w:rPr>
      </w:pPr>
      <w:r w:rsidRPr="00F260AE">
        <w:t xml:space="preserve">PERA loses the US the tech race to China and by effect, sours relations --- link independently </w:t>
      </w:r>
      <w:r w:rsidRPr="00F260AE">
        <w:rPr>
          <w:u w:val="single"/>
        </w:rPr>
        <w:t>turns case</w:t>
      </w:r>
    </w:p>
    <w:p w14:paraId="2C8B64B8" w14:textId="77777777" w:rsidR="00F955F3" w:rsidRPr="00F260AE" w:rsidRDefault="00F955F3" w:rsidP="00F955F3">
      <w:r w:rsidRPr="00F260AE">
        <w:rPr>
          <w:b/>
          <w:bCs/>
          <w:sz w:val="26"/>
          <w:szCs w:val="26"/>
        </w:rPr>
        <w:t>US Inventor ND</w:t>
      </w:r>
      <w:r w:rsidRPr="00F260AE">
        <w:t xml:space="preserve"> – US Inventor is a </w:t>
      </w:r>
      <w:proofErr w:type="spellStart"/>
      <w:proofErr w:type="gramStart"/>
      <w:r w:rsidRPr="00F260AE">
        <w:t>non profit</w:t>
      </w:r>
      <w:proofErr w:type="spellEnd"/>
      <w:proofErr w:type="gramEnd"/>
      <w:r w:rsidRPr="00F260AE">
        <w:t xml:space="preserve"> corporation which fights for the rights of American inventors and the strength of our intellectual properties. US Inventor, “US INVENTOR OPPOSES PERA AS WRITTEN, DEMANDS PUBLIC POLICY JUSTIFICATION”, https://usinventor.org/wp-content/uploads/USI-Position-PERA.pdf // </w:t>
      </w:r>
      <w:proofErr w:type="spellStart"/>
      <w:r w:rsidRPr="00F260AE">
        <w:t>skohli</w:t>
      </w:r>
      <w:proofErr w:type="spellEnd"/>
    </w:p>
    <w:p w14:paraId="7AA3C015" w14:textId="77777777" w:rsidR="00F955F3" w:rsidRPr="00F260AE" w:rsidRDefault="00F955F3" w:rsidP="00F955F3">
      <w:r w:rsidRPr="00F260AE">
        <w:t>How Will AI Fare Under PERA?</w:t>
      </w:r>
    </w:p>
    <w:p w14:paraId="770CCC47" w14:textId="77777777" w:rsidR="00F955F3" w:rsidRPr="00F260AE" w:rsidRDefault="00F955F3" w:rsidP="00F955F3">
      <w:r w:rsidRPr="00F260AE">
        <w:t xml:space="preserve">Judge Giles Rich famously stated that </w:t>
      </w:r>
      <w:r w:rsidRPr="00F260AE">
        <w:rPr>
          <w:rStyle w:val="StyleUnderline"/>
        </w:rPr>
        <w:t>the name of the game is the claim</w:t>
      </w:r>
      <w:r w:rsidRPr="00F260AE">
        <w:t xml:space="preserve">. In other words, when a court evaluates a patent’s validity, its focus is the claim. Claim operations of acquiring and retrieving data are well-known and routine computing processes, which courts dismiss as not inventive. </w:t>
      </w:r>
      <w:r w:rsidRPr="00F260AE">
        <w:rPr>
          <w:rStyle w:val="StyleUnderline"/>
        </w:rPr>
        <w:t xml:space="preserve">In most AI claims, the remaining operation is performing mathematics. However, mathematics has been performed for thousands of years with </w:t>
      </w:r>
      <w:proofErr w:type="gramStart"/>
      <w:r w:rsidRPr="00F260AE">
        <w:rPr>
          <w:rStyle w:val="StyleUnderline"/>
        </w:rPr>
        <w:t>a pen</w:t>
      </w:r>
      <w:proofErr w:type="gramEnd"/>
      <w:r w:rsidRPr="00F260AE">
        <w:rPr>
          <w:rStyle w:val="StyleUnderline"/>
        </w:rPr>
        <w:t xml:space="preserve"> and paper.</w:t>
      </w:r>
      <w:r w:rsidRPr="00F260AE">
        <w:t xml:space="preserve"> So, the courts will likely find, as they have for years, that “the process” can “practically be performed without the use of a machine or manufacture” because </w:t>
      </w:r>
      <w:r w:rsidRPr="00F260AE">
        <w:rPr>
          <w:rStyle w:val="StyleUnderline"/>
        </w:rPr>
        <w:t>mathematics can be performed using a pen and paper. This is a kill shot dooming AI algorithms using mathematics</w:t>
      </w:r>
      <w:r w:rsidRPr="00F260AE">
        <w:t xml:space="preserve">. The </w:t>
      </w:r>
      <w:r w:rsidRPr="00F260AE">
        <w:rPr>
          <w:rStyle w:val="StyleUnderline"/>
        </w:rPr>
        <w:t>savings clause will also prove meaningless for vast swaths of inventions implemented in software that employ other forms of algorithms, analysis procedures, classification methods, and strategies</w:t>
      </w:r>
      <w:r w:rsidRPr="00F260AE">
        <w:t xml:space="preserve">. There is a </w:t>
      </w:r>
      <w:r w:rsidRPr="00F260AE">
        <w:rPr>
          <w:rStyle w:val="Emphasis"/>
        </w:rPr>
        <w:t>very high potential that virtually all inventions implemented in software will be found ineligible by the courts and the USPTO</w:t>
      </w:r>
      <w:r w:rsidRPr="00F260AE">
        <w:t xml:space="preserve">. </w:t>
      </w:r>
    </w:p>
    <w:p w14:paraId="4105BA4D" w14:textId="77777777" w:rsidR="00F955F3" w:rsidRPr="00F260AE" w:rsidRDefault="00F955F3" w:rsidP="00F955F3">
      <w:r w:rsidRPr="00F260AE">
        <w:t>Section 101 is Unique to U.S. Law</w:t>
      </w:r>
    </w:p>
    <w:p w14:paraId="13C8F537" w14:textId="77777777" w:rsidR="00F955F3" w:rsidRDefault="00F955F3" w:rsidP="00F955F3">
      <w:r w:rsidRPr="00F260AE">
        <w:t xml:space="preserve">Section 101 answers the question: of all possible inventions, which are eligible to be examined by the USPTO for patent protection? This is a question of future inventions. </w:t>
      </w:r>
      <w:r w:rsidRPr="00F260AE">
        <w:rPr>
          <w:rStyle w:val="StyleUnderline"/>
        </w:rPr>
        <w:t>Restrictions risk eliminating patent protection for entire swaths of innovation, which we know nothing about today</w:t>
      </w:r>
      <w:r w:rsidRPr="00F260AE">
        <w:t xml:space="preserve">. Section 282 only allows challenges to the validity of an issued patent under Section 102 (anticipation), Section 103 (obviousness), Section 112 (enablement), and Section 251 for reissued patents. A challenge under Section 101 is intentionally not authorized. However, Section 101 judicial exceptions sidestep Section 282 by allowing eligibility challenges in a motion to dismiss the pleadings, which argues that the patent is an abstract idea and, therefore it doesn’t really exist. </w:t>
      </w:r>
      <w:r w:rsidRPr="00F260AE">
        <w:rPr>
          <w:rStyle w:val="StyleUnderline"/>
        </w:rPr>
        <w:t xml:space="preserve">If there is no patent, the infringement case is not properly pled. The courts grant these motions at a rate </w:t>
      </w:r>
      <w:r w:rsidRPr="00F260AE">
        <w:t>greater than</w:t>
      </w:r>
      <w:r w:rsidRPr="00F260AE">
        <w:rPr>
          <w:rStyle w:val="StyleUnderline"/>
        </w:rPr>
        <w:t xml:space="preserve"> 50% of challenged patents.</w:t>
      </w:r>
      <w:r w:rsidRPr="00F260AE">
        <w:t xml:space="preserve"> Importantly, </w:t>
      </w:r>
      <w:r w:rsidRPr="00F260AE">
        <w:rPr>
          <w:rStyle w:val="StyleUnderline"/>
        </w:rPr>
        <w:t>Section 101 is unique to U.S. law, which means that inventions that fail to meet eligibility requirements here are still eligible for patent protection in most other countries, including China</w:t>
      </w:r>
      <w:r w:rsidRPr="00F260AE">
        <w:t xml:space="preserve">. PERA creates a statutory authorization to challenge under Section 101, where no similar challenge exists in any other country. But </w:t>
      </w:r>
      <w:r w:rsidRPr="00F260AE">
        <w:rPr>
          <w:rStyle w:val="StyleUnderline"/>
        </w:rPr>
        <w:t>PERA goes even further by adding authorization for discovery limited to Section 101 eligibility</w:t>
      </w:r>
      <w:r w:rsidRPr="00F260AE">
        <w:t xml:space="preserve">. This </w:t>
      </w:r>
      <w:r w:rsidRPr="00F260AE">
        <w:rPr>
          <w:rStyle w:val="StyleUnderline"/>
        </w:rPr>
        <w:t>puts the patent owner at a significantly greater disadvantage than the current judge-made law because patent claims construction will begin without the benefit of full discovery</w:t>
      </w:r>
      <w:r w:rsidRPr="00F260AE">
        <w:t xml:space="preserve">. Regrettably, </w:t>
      </w:r>
      <w:r w:rsidRPr="00F260AE">
        <w:rPr>
          <w:rStyle w:val="Emphasis"/>
        </w:rPr>
        <w:t>PERA does not fix Section 101’s eligibility imbalance between the U.S. and China</w:t>
      </w:r>
      <w:r w:rsidRPr="00F260AE">
        <w:t xml:space="preserve">. Instead, </w:t>
      </w:r>
      <w:r w:rsidRPr="00F260AE">
        <w:rPr>
          <w:rStyle w:val="Emphasis"/>
        </w:rPr>
        <w:t>it codifies and enhances it, permanently putting U.S. innovation into a self-imposed competitive disadvantage with the rest of the world</w:t>
      </w:r>
      <w:r w:rsidRPr="00F260AE">
        <w:t>.</w:t>
      </w:r>
    </w:p>
    <w:p w14:paraId="15C09E75" w14:textId="77777777" w:rsidR="00F955F3" w:rsidRDefault="00F955F3" w:rsidP="00F955F3"/>
    <w:p w14:paraId="1C56516B" w14:textId="34FA1417" w:rsidR="00F955F3" w:rsidRDefault="00F955F3" w:rsidP="00F955F3">
      <w:pPr>
        <w:pStyle w:val="Heading2"/>
      </w:pPr>
      <w:r>
        <w:t>IP Theft</w:t>
      </w:r>
    </w:p>
    <w:p w14:paraId="5CBD04C9" w14:textId="742CF2B7" w:rsidR="00F955F3" w:rsidRPr="00F955F3" w:rsidRDefault="00F955F3" w:rsidP="00327F57">
      <w:pPr>
        <w:pStyle w:val="Heading3"/>
      </w:pPr>
      <w:r w:rsidRPr="009C13DA">
        <w:t>2</w:t>
      </w:r>
      <w:r>
        <w:t xml:space="preserve">NC---Link---Essential </w:t>
      </w:r>
    </w:p>
    <w:p w14:paraId="59DCCDA7" w14:textId="77777777" w:rsidR="00F955F3" w:rsidRDefault="00F955F3" w:rsidP="00F955F3">
      <w:pPr>
        <w:pStyle w:val="Heading4"/>
      </w:pPr>
      <w:r>
        <w:t xml:space="preserve">It’s </w:t>
      </w:r>
      <w:r w:rsidRPr="006A00E1">
        <w:rPr>
          <w:u w:val="single"/>
        </w:rPr>
        <w:t>prolific</w:t>
      </w:r>
      <w:r>
        <w:t xml:space="preserve">, </w:t>
      </w:r>
      <w:r w:rsidRPr="006A00E1">
        <w:rPr>
          <w:u w:val="single"/>
        </w:rPr>
        <w:t>increasing</w:t>
      </w:r>
      <w:r>
        <w:t xml:space="preserve"> and </w:t>
      </w:r>
      <w:r w:rsidRPr="006A00E1">
        <w:rPr>
          <w:u w:val="single"/>
        </w:rPr>
        <w:t>essential</w:t>
      </w:r>
      <w:r>
        <w:t xml:space="preserve"> for China. </w:t>
      </w:r>
    </w:p>
    <w:p w14:paraId="06CA7396" w14:textId="77777777" w:rsidR="00F955F3" w:rsidRPr="006A00E1" w:rsidRDefault="00F955F3" w:rsidP="00F955F3">
      <w:r>
        <w:t xml:space="preserve">Financial </w:t>
      </w:r>
      <w:r w:rsidRPr="006A00E1">
        <w:rPr>
          <w:b/>
          <w:bCs/>
          <w:sz w:val="26"/>
          <w:szCs w:val="26"/>
        </w:rPr>
        <w:t>Times 22</w:t>
      </w:r>
      <w:r>
        <w:t xml:space="preserve"> [British daily newspaper printed in broadsheet </w:t>
      </w:r>
      <w:proofErr w:type="gramStart"/>
      <w:r>
        <w:t>and also</w:t>
      </w:r>
      <w:proofErr w:type="gramEnd"/>
      <w:r>
        <w:t xml:space="preserve"> published digitally that focuses on business and economic current affairs, “America is struggling to counter China’s intellectual property theft”, https://www.ft.com/content/1d13ab71-bffd-4d63-a0bf-9e9bdfc33c39] Charalambous</w:t>
      </w:r>
    </w:p>
    <w:p w14:paraId="1FC0F4E5" w14:textId="77777777" w:rsidR="00F955F3" w:rsidRDefault="00F955F3" w:rsidP="00F955F3">
      <w:r w:rsidRPr="006A00E1">
        <w:rPr>
          <w:sz w:val="16"/>
          <w:szCs w:val="16"/>
        </w:rPr>
        <w:t>China is America’s nemesis when it comes to economic espionage.</w:t>
      </w:r>
      <w:r>
        <w:t xml:space="preserve"> </w:t>
      </w:r>
      <w:r w:rsidRPr="006A00E1">
        <w:rPr>
          <w:u w:val="single"/>
        </w:rPr>
        <w:t>About 80 per cent of all economic espionage prosecutions brought by the US Department of Justice allege conduct that would benefit the Chinese state</w:t>
      </w:r>
      <w:r>
        <w:t xml:space="preserve">. </w:t>
      </w:r>
      <w:r w:rsidRPr="006A00E1">
        <w:rPr>
          <w:sz w:val="16"/>
          <w:szCs w:val="16"/>
        </w:rPr>
        <w:t>One 2017 estimate put the cost to the US of stolen trade secrets, pirated software and counterfeiting by China at between $225bn and $600bn a year. A new series of Financial Times podcasts on the US-China tech rivalry quotes US intelligence sources as saying the</w:t>
      </w:r>
      <w:r>
        <w:t xml:space="preserve"> </w:t>
      </w:r>
      <w:r w:rsidRPr="006A00E1">
        <w:rPr>
          <w:u w:val="single"/>
        </w:rPr>
        <w:t>Chinese Communist party’s drive to acquire US intellectual property is becoming “more and more aggressive”.</w:t>
      </w:r>
    </w:p>
    <w:p w14:paraId="487FBFE5" w14:textId="77777777" w:rsidR="00F955F3" w:rsidRDefault="00F955F3" w:rsidP="00F955F3">
      <w:r w:rsidRPr="006A00E1">
        <w:rPr>
          <w:sz w:val="16"/>
          <w:szCs w:val="16"/>
        </w:rPr>
        <w:t xml:space="preserve">This </w:t>
      </w:r>
      <w:proofErr w:type="spellStart"/>
      <w:r w:rsidRPr="006A00E1">
        <w:rPr>
          <w:sz w:val="16"/>
          <w:szCs w:val="16"/>
        </w:rPr>
        <w:t>characterisation</w:t>
      </w:r>
      <w:proofErr w:type="spellEnd"/>
      <w:r w:rsidRPr="006A00E1">
        <w:rPr>
          <w:sz w:val="16"/>
          <w:szCs w:val="16"/>
        </w:rPr>
        <w:t xml:space="preserve"> follows a statement in 2020 by FBI director Christopher Wray. He said that </w:t>
      </w:r>
      <w:proofErr w:type="gramStart"/>
      <w:r w:rsidRPr="006A00E1">
        <w:rPr>
          <w:sz w:val="16"/>
          <w:szCs w:val="16"/>
        </w:rPr>
        <w:t>counter-intelligence</w:t>
      </w:r>
      <w:proofErr w:type="gramEnd"/>
      <w:r w:rsidRPr="006A00E1">
        <w:rPr>
          <w:sz w:val="16"/>
          <w:szCs w:val="16"/>
        </w:rPr>
        <w:t xml:space="preserve"> and espionage from China represent the “greatest long-term threat” to US economic vitality.</w:t>
      </w:r>
      <w:r>
        <w:t xml:space="preserve"> </w:t>
      </w:r>
      <w:r w:rsidRPr="006A00E1">
        <w:rPr>
          <w:u w:val="single"/>
        </w:rPr>
        <w:t>Such thefts, he added, amount to one of the largest transfers of wealth in human history</w:t>
      </w:r>
      <w:r>
        <w:t>.</w:t>
      </w:r>
    </w:p>
    <w:p w14:paraId="67F191B3" w14:textId="77777777" w:rsidR="00F955F3" w:rsidRDefault="00F955F3" w:rsidP="00F955F3">
      <w:r w:rsidRPr="006A00E1">
        <w:rPr>
          <w:sz w:val="16"/>
          <w:szCs w:val="16"/>
        </w:rPr>
        <w:t>An FBI agent in Silicon Valley told the FT that</w:t>
      </w:r>
      <w:r>
        <w:t xml:space="preserve"> </w:t>
      </w:r>
      <w:r w:rsidRPr="006A00E1">
        <w:rPr>
          <w:u w:val="single"/>
        </w:rPr>
        <w:t>Chinese spies are seeking to acquire knowhow in a “breathtaking” range of technologies, including biotech, nanotech, agricultural technology, quantum computing and others</w:t>
      </w:r>
      <w:r>
        <w:t xml:space="preserve">. </w:t>
      </w:r>
      <w:r w:rsidRPr="006A00E1">
        <w:rPr>
          <w:sz w:val="16"/>
          <w:szCs w:val="16"/>
        </w:rPr>
        <w:t>Much of this activity is thought to go undetected but cases coming to light show a sharp upward trend.</w:t>
      </w:r>
    </w:p>
    <w:p w14:paraId="396F743E" w14:textId="77777777" w:rsidR="00F955F3" w:rsidRDefault="00F955F3" w:rsidP="00F955F3">
      <w:pPr>
        <w:rPr>
          <w:u w:val="single"/>
        </w:rPr>
      </w:pPr>
      <w:r w:rsidRPr="006A00E1">
        <w:rPr>
          <w:u w:val="single"/>
        </w:rPr>
        <w:t>About 73 per cent</w:t>
      </w:r>
      <w:r>
        <w:t xml:space="preserve"> </w:t>
      </w:r>
      <w:r w:rsidRPr="006A00E1">
        <w:rPr>
          <w:sz w:val="16"/>
          <w:szCs w:val="16"/>
        </w:rPr>
        <w:t>of 137 publicly reported instances of Chinese-linked espionage against the US since 2000</w:t>
      </w:r>
      <w:r>
        <w:t xml:space="preserve"> </w:t>
      </w:r>
      <w:r w:rsidRPr="006A00E1">
        <w:rPr>
          <w:u w:val="single"/>
        </w:rPr>
        <w:t>have taken place in the past decade</w:t>
      </w:r>
      <w:r>
        <w:t xml:space="preserve">, </w:t>
      </w:r>
      <w:r w:rsidRPr="006A00E1">
        <w:rPr>
          <w:sz w:val="16"/>
          <w:szCs w:val="16"/>
        </w:rPr>
        <w:t xml:space="preserve">according to CSIS, a Washington-based think-tank. </w:t>
      </w:r>
      <w:r w:rsidRPr="006A00E1">
        <w:rPr>
          <w:u w:val="single"/>
        </w:rPr>
        <w:t>A new counter-intelligence case against China is opened, on average, every 12 hours, the FBI says.</w:t>
      </w:r>
    </w:p>
    <w:p w14:paraId="68E156A3" w14:textId="77777777" w:rsidR="00327F57" w:rsidRDefault="00327F57" w:rsidP="00F955F3">
      <w:pPr>
        <w:rPr>
          <w:u w:val="single"/>
        </w:rPr>
      </w:pPr>
    </w:p>
    <w:p w14:paraId="03CB3DCD" w14:textId="77777777" w:rsidR="00F955F3" w:rsidRDefault="00F955F3" w:rsidP="00F955F3">
      <w:pPr>
        <w:pStyle w:val="Heading4"/>
      </w:pPr>
      <w:r>
        <w:t xml:space="preserve">Chinese IP </w:t>
      </w:r>
      <w:r w:rsidRPr="006A00E1">
        <w:rPr>
          <w:u w:val="single"/>
        </w:rPr>
        <w:t>theft</w:t>
      </w:r>
      <w:r>
        <w:t xml:space="preserve"> is in the </w:t>
      </w:r>
      <w:r w:rsidRPr="006A00E1">
        <w:rPr>
          <w:u w:val="single"/>
        </w:rPr>
        <w:t>trillions</w:t>
      </w:r>
      <w:r>
        <w:t>.</w:t>
      </w:r>
    </w:p>
    <w:p w14:paraId="270E9BB2" w14:textId="77777777" w:rsidR="00F955F3" w:rsidRPr="006A00E1" w:rsidRDefault="00F955F3" w:rsidP="00F955F3">
      <w:r w:rsidRPr="002C43FA">
        <w:rPr>
          <w:b/>
          <w:bCs/>
          <w:sz w:val="26"/>
          <w:szCs w:val="26"/>
        </w:rPr>
        <w:t xml:space="preserve">Sganga 22 </w:t>
      </w:r>
      <w:r>
        <w:t>[Nicole; CBS News reporter covering homeland security and justice, “Chinese hackers took trillions in intellectual property from about 30 multinational companies”, CBS News, https://www.cbsnews.com/news/chinese-hackers-took-trillions-in-intellectual-property-from-about-30-multinational-companies] Charalambous</w:t>
      </w:r>
    </w:p>
    <w:p w14:paraId="7677B44F" w14:textId="77777777" w:rsidR="00F955F3" w:rsidRPr="006A00E1" w:rsidRDefault="00F955F3" w:rsidP="00F955F3">
      <w:pPr>
        <w:rPr>
          <w:sz w:val="16"/>
          <w:szCs w:val="16"/>
        </w:rPr>
      </w:pPr>
      <w:r>
        <w:t>A yearslong malicious cyber operation spearheaded by the notorious C</w:t>
      </w:r>
      <w:r w:rsidRPr="006A00E1">
        <w:rPr>
          <w:u w:val="single"/>
        </w:rPr>
        <w:t>hinese state actor, APT 41, has siphoned off an estimated trillions in intellectual property theft from approximately 30 multinational companies</w:t>
      </w:r>
      <w:r>
        <w:t xml:space="preserve"> </w:t>
      </w:r>
      <w:r w:rsidRPr="006A00E1">
        <w:rPr>
          <w:sz w:val="16"/>
          <w:szCs w:val="16"/>
        </w:rPr>
        <w:t>within the manufacturing, energy and pharmaceutical sectors.</w:t>
      </w:r>
    </w:p>
    <w:p w14:paraId="694D20D3" w14:textId="77777777" w:rsidR="00F955F3" w:rsidRDefault="00F955F3" w:rsidP="00F955F3">
      <w:r w:rsidRPr="002C43FA">
        <w:rPr>
          <w:sz w:val="16"/>
          <w:szCs w:val="16"/>
        </w:rPr>
        <w:t xml:space="preserve">A new report by Boston-based cybersecurity firm, Cybereason, has unearthed a malicious campaign — dubbed Operation </w:t>
      </w:r>
      <w:proofErr w:type="spellStart"/>
      <w:r w:rsidRPr="002C43FA">
        <w:rPr>
          <w:sz w:val="16"/>
          <w:szCs w:val="16"/>
        </w:rPr>
        <w:t>CuckooBees</w:t>
      </w:r>
      <w:proofErr w:type="spellEnd"/>
      <w:r w:rsidRPr="002C43FA">
        <w:rPr>
          <w:sz w:val="16"/>
          <w:szCs w:val="16"/>
        </w:rPr>
        <w:t xml:space="preserve"> — </w:t>
      </w:r>
      <w:r w:rsidRPr="006A00E1">
        <w:rPr>
          <w:u w:val="single"/>
        </w:rPr>
        <w:t>exfiltrating hundreds of gigabytes of intellectual property and sensitive data</w:t>
      </w:r>
      <w:r>
        <w:t xml:space="preserve">, </w:t>
      </w:r>
      <w:r w:rsidRPr="002C43FA">
        <w:rPr>
          <w:u w:val="single"/>
        </w:rPr>
        <w:t>including blueprints, diagrams, formulas</w:t>
      </w:r>
      <w:r>
        <w:t>,</w:t>
      </w:r>
      <w:r w:rsidRPr="002C43FA">
        <w:rPr>
          <w:sz w:val="16"/>
          <w:szCs w:val="16"/>
        </w:rPr>
        <w:t xml:space="preserve"> and manufacturing-related proprietary data from multiple intrusions, spanning technology and manufacturing companies in North America, Europe, and Asia. </w:t>
      </w:r>
    </w:p>
    <w:p w14:paraId="4EF12EAB" w14:textId="77777777" w:rsidR="00F955F3" w:rsidRDefault="00F955F3" w:rsidP="00F955F3">
      <w:r w:rsidRPr="002C43FA">
        <w:rPr>
          <w:sz w:val="16"/>
          <w:szCs w:val="16"/>
        </w:rPr>
        <w:t xml:space="preserve"> "We're talking about Blueprint diagrams of fighter jets, helicopters, and missiles," Cybereason CEO Lior Div told CBS News. In pharmaceuticals, "we saw them stealing IP of drugs around diabetes, obesity, depression."</w:t>
      </w:r>
      <w:r>
        <w:t xml:space="preserve"> </w:t>
      </w:r>
      <w:r w:rsidRPr="006A00E1">
        <w:rPr>
          <w:u w:val="single"/>
        </w:rPr>
        <w:t>The campaign has not yet been stopped</w:t>
      </w:r>
      <w:r>
        <w:t>.</w:t>
      </w:r>
    </w:p>
    <w:p w14:paraId="1702D419" w14:textId="27C59FBB" w:rsidR="00A41260" w:rsidRDefault="00F955F3" w:rsidP="00327F57">
      <w:r w:rsidRPr="006A00E1">
        <w:rPr>
          <w:u w:val="single"/>
        </w:rPr>
        <w:t>Cybercriminals were focused on obtaining blueprints for cutting-edge technologies, the majority of which were not yet patented</w:t>
      </w:r>
      <w:r>
        <w:t xml:space="preserve">, Div said. </w:t>
      </w:r>
    </w:p>
    <w:p w14:paraId="48829BF1" w14:textId="77777777" w:rsidR="00327F57" w:rsidRPr="00327F57" w:rsidRDefault="00327F57" w:rsidP="00327F57">
      <w:pPr>
        <w:rPr>
          <w:rStyle w:val="StyleUnderline"/>
          <w:u w:val="none"/>
        </w:rPr>
      </w:pPr>
    </w:p>
    <w:p w14:paraId="69F3A8E3" w14:textId="77777777" w:rsidR="00E5398B" w:rsidRDefault="00E5398B" w:rsidP="00E5398B">
      <w:pPr>
        <w:pStyle w:val="Heading1"/>
      </w:pPr>
      <w:r>
        <w:t>Internal Link</w:t>
      </w:r>
    </w:p>
    <w:p w14:paraId="54D09479" w14:textId="4E10A7CE" w:rsidR="00687B60" w:rsidRDefault="00687B60" w:rsidP="00687B60">
      <w:pPr>
        <w:pStyle w:val="Heading3"/>
      </w:pPr>
      <w:r>
        <w:t>2NC---I/L---Trade Wars Spill</w:t>
      </w:r>
      <w:r w:rsidR="00327F57">
        <w:t xml:space="preserve"> Over</w:t>
      </w:r>
    </w:p>
    <w:p w14:paraId="60DCC33E" w14:textId="77777777" w:rsidR="00687B60" w:rsidRDefault="00687B60" w:rsidP="00687B60">
      <w:pPr>
        <w:pStyle w:val="Heading4"/>
      </w:pPr>
      <w:r>
        <w:t>IP trade wars spill over to other sectors.</w:t>
      </w:r>
    </w:p>
    <w:p w14:paraId="103B00D6" w14:textId="5E7674C6" w:rsidR="00687B60" w:rsidRPr="00612E5E" w:rsidRDefault="00687B60" w:rsidP="00687B60">
      <w:r w:rsidRPr="0069656F">
        <w:rPr>
          <w:rStyle w:val="Style13ptBold"/>
        </w:rPr>
        <w:t>Yu ’22</w:t>
      </w:r>
      <w:r w:rsidRPr="0069656F">
        <w:t xml:space="preserve"> [4-13-2022; Peter K.; Regents Professor of Law and Communication and Director, Center for Law and Intellectual Property at the Texas A&amp;M University School of Law</w:t>
      </w:r>
      <w:r>
        <w:t xml:space="preserve">; “US-China Intellectual Property Trade Wars”; Texas </w:t>
      </w:r>
      <w:r w:rsidRPr="0069656F">
        <w:t>A&amp;M University School of Law</w:t>
      </w:r>
      <w:r>
        <w:t xml:space="preserve">; </w:t>
      </w:r>
      <w:r w:rsidRPr="004C10F2">
        <w:t>https://papers.ssrn.com/sol3/papers.cfm?abstract_id=3925290</w:t>
      </w:r>
      <w:r>
        <w:t>; accessed 7-3-2024; Lowell-EL]</w:t>
      </w:r>
    </w:p>
    <w:p w14:paraId="429BC704" w14:textId="77777777" w:rsidR="00687B60" w:rsidRDefault="00687B60" w:rsidP="00687B60">
      <w:pPr>
        <w:rPr>
          <w:sz w:val="12"/>
        </w:rPr>
      </w:pPr>
      <w:r w:rsidRPr="0008461D">
        <w:rPr>
          <w:sz w:val="12"/>
        </w:rPr>
        <w:t xml:space="preserve">Sixth, </w:t>
      </w:r>
      <w:r w:rsidRPr="00327F57">
        <w:rPr>
          <w:highlight w:val="cyan"/>
          <w:u w:val="single"/>
        </w:rPr>
        <w:t>any trade war</w:t>
      </w:r>
      <w:r w:rsidRPr="00034445">
        <w:rPr>
          <w:u w:val="single"/>
        </w:rPr>
        <w:t xml:space="preserve"> launched </w:t>
      </w:r>
      <w:r w:rsidRPr="00327F57">
        <w:rPr>
          <w:highlight w:val="cyan"/>
          <w:u w:val="single"/>
        </w:rPr>
        <w:t>in</w:t>
      </w:r>
      <w:r w:rsidRPr="00034445">
        <w:rPr>
          <w:u w:val="single"/>
        </w:rPr>
        <w:t xml:space="preserve"> the </w:t>
      </w:r>
      <w:r w:rsidRPr="00327F57">
        <w:rPr>
          <w:highlight w:val="cyan"/>
          <w:u w:val="single"/>
        </w:rPr>
        <w:t>i</w:t>
      </w:r>
      <w:r w:rsidRPr="00034445">
        <w:rPr>
          <w:u w:val="single"/>
        </w:rPr>
        <w:t xml:space="preserve">ntellectual </w:t>
      </w:r>
      <w:r w:rsidRPr="00327F57">
        <w:rPr>
          <w:highlight w:val="cyan"/>
          <w:u w:val="single"/>
        </w:rPr>
        <w:t>p</w:t>
      </w:r>
      <w:r w:rsidRPr="00034445">
        <w:rPr>
          <w:u w:val="single"/>
        </w:rPr>
        <w:t xml:space="preserve">roperty area will likely </w:t>
      </w:r>
      <w:r w:rsidRPr="00327F57">
        <w:rPr>
          <w:highlight w:val="cyan"/>
          <w:u w:val="single"/>
        </w:rPr>
        <w:t xml:space="preserve">lead to </w:t>
      </w:r>
      <w:r w:rsidRPr="00327F57">
        <w:rPr>
          <w:b/>
          <w:bCs/>
          <w:highlight w:val="cyan"/>
          <w:u w:val="single"/>
        </w:rPr>
        <w:t xml:space="preserve">collateral </w:t>
      </w:r>
      <w:proofErr w:type="gramStart"/>
      <w:r w:rsidRPr="00327F57">
        <w:rPr>
          <w:b/>
          <w:bCs/>
          <w:highlight w:val="cyan"/>
          <w:u w:val="single"/>
        </w:rPr>
        <w:t>damages</w:t>
      </w:r>
      <w:proofErr w:type="gramEnd"/>
      <w:r w:rsidRPr="00034445">
        <w:rPr>
          <w:b/>
          <w:bCs/>
          <w:u w:val="single"/>
        </w:rPr>
        <w:t xml:space="preserve"> and unintended consequences </w:t>
      </w:r>
      <w:r w:rsidRPr="00327F57">
        <w:rPr>
          <w:b/>
          <w:bCs/>
          <w:highlight w:val="cyan"/>
          <w:u w:val="single"/>
        </w:rPr>
        <w:t>in other trade</w:t>
      </w:r>
      <w:r w:rsidRPr="00034445">
        <w:rPr>
          <w:u w:val="single"/>
        </w:rPr>
        <w:t xml:space="preserve"> or trade-related areas. Even worse, the resulting financial </w:t>
      </w:r>
      <w:r w:rsidRPr="00327F57">
        <w:rPr>
          <w:highlight w:val="cyan"/>
          <w:u w:val="single"/>
        </w:rPr>
        <w:t xml:space="preserve">losses </w:t>
      </w:r>
      <w:r w:rsidRPr="00327F57">
        <w:rPr>
          <w:b/>
          <w:bCs/>
          <w:highlight w:val="cyan"/>
          <w:u w:val="single"/>
        </w:rPr>
        <w:t>could</w:t>
      </w:r>
      <w:r w:rsidRPr="00034445">
        <w:rPr>
          <w:b/>
          <w:bCs/>
          <w:u w:val="single"/>
        </w:rPr>
        <w:t xml:space="preserve"> far </w:t>
      </w:r>
      <w:r w:rsidRPr="00327F57">
        <w:rPr>
          <w:b/>
          <w:bCs/>
          <w:highlight w:val="cyan"/>
          <w:u w:val="single"/>
        </w:rPr>
        <w:t>exceed</w:t>
      </w:r>
      <w:r w:rsidRPr="00034445">
        <w:rPr>
          <w:b/>
          <w:bCs/>
          <w:u w:val="single"/>
        </w:rPr>
        <w:t xml:space="preserve"> the </w:t>
      </w:r>
      <w:r w:rsidRPr="00327F57">
        <w:rPr>
          <w:b/>
          <w:bCs/>
          <w:highlight w:val="cyan"/>
          <w:u w:val="single"/>
        </w:rPr>
        <w:t>gains made in</w:t>
      </w:r>
      <w:r w:rsidRPr="00034445">
        <w:rPr>
          <w:b/>
          <w:bCs/>
          <w:u w:val="single"/>
        </w:rPr>
        <w:t xml:space="preserve"> the </w:t>
      </w:r>
      <w:r w:rsidRPr="00327F57">
        <w:rPr>
          <w:b/>
          <w:bCs/>
          <w:highlight w:val="cyan"/>
          <w:u w:val="single"/>
        </w:rPr>
        <w:t>i</w:t>
      </w:r>
      <w:r w:rsidRPr="00034445">
        <w:rPr>
          <w:b/>
          <w:bCs/>
          <w:u w:val="single"/>
        </w:rPr>
        <w:t xml:space="preserve">ntellectual </w:t>
      </w:r>
      <w:r w:rsidRPr="00327F57">
        <w:rPr>
          <w:b/>
          <w:bCs/>
          <w:highlight w:val="cyan"/>
          <w:u w:val="single"/>
        </w:rPr>
        <w:t>p</w:t>
      </w:r>
      <w:r w:rsidRPr="00034445">
        <w:rPr>
          <w:b/>
          <w:bCs/>
          <w:u w:val="single"/>
        </w:rPr>
        <w:t>roperty area</w:t>
      </w:r>
      <w:r w:rsidRPr="0008461D">
        <w:rPr>
          <w:sz w:val="12"/>
        </w:rPr>
        <w:t xml:space="preserve">. To illustrate the difficult trade-offs confronting the USTR, there is no better example than the strategic efforts that China took in the mid-1990s to pit US domestic interests against each other. </w:t>
      </w:r>
      <w:r w:rsidRPr="00327F57">
        <w:rPr>
          <w:highlight w:val="cyan"/>
          <w:u w:val="single"/>
        </w:rPr>
        <w:t>In response to</w:t>
      </w:r>
      <w:r w:rsidRPr="00034445">
        <w:rPr>
          <w:u w:val="single"/>
        </w:rPr>
        <w:t xml:space="preserve"> the United States’ </w:t>
      </w:r>
      <w:r w:rsidRPr="00327F57">
        <w:rPr>
          <w:highlight w:val="cyan"/>
          <w:u w:val="single"/>
        </w:rPr>
        <w:t>trade threats in 1995, China suspended</w:t>
      </w:r>
      <w:r w:rsidRPr="00034445">
        <w:rPr>
          <w:u w:val="single"/>
        </w:rPr>
        <w:t xml:space="preserve"> the </w:t>
      </w:r>
      <w:r w:rsidRPr="00327F57">
        <w:rPr>
          <w:highlight w:val="cyan"/>
          <w:u w:val="single"/>
        </w:rPr>
        <w:t>negotiations with</w:t>
      </w:r>
      <w:r w:rsidRPr="00034445">
        <w:rPr>
          <w:u w:val="single"/>
        </w:rPr>
        <w:t xml:space="preserve"> American </w:t>
      </w:r>
      <w:r w:rsidRPr="00327F57">
        <w:rPr>
          <w:highlight w:val="cyan"/>
          <w:u w:val="single"/>
        </w:rPr>
        <w:t>automakers</w:t>
      </w:r>
      <w:r w:rsidRPr="00034445">
        <w:rPr>
          <w:u w:val="single"/>
        </w:rPr>
        <w:t xml:space="preserve"> over the creation of local joint ventures to manufacture mini-vans and passenger cars.</w:t>
      </w:r>
      <w:r w:rsidRPr="0008461D">
        <w:rPr>
          <w:sz w:val="12"/>
        </w:rPr>
        <w:t xml:space="preserve"> When the United States deployed similar coercive tactics </w:t>
      </w:r>
      <w:r w:rsidRPr="00034445">
        <w:rPr>
          <w:u w:val="single"/>
        </w:rPr>
        <w:t>a year later, Premier Li Peng played the ‘Europe card’ and went to France to sign a $1.5 billion order for 30 short-haul Airbus planes.</w:t>
      </w:r>
      <w:r w:rsidRPr="0008461D">
        <w:rPr>
          <w:sz w:val="12"/>
        </w:rPr>
        <w:t xml:space="preserve"> By dividing the US business community, China successfully undermined the effectiveness of the USTR’s coercive tactics and the possibility for a trade war (Zeng, 2004, p. 52). As one of the editors of this volume declared, ‘the dispute over intellectual property protection exposed a fundamental dilemma in U.S. trade policy toward China: </w:t>
      </w:r>
      <w:proofErr w:type="gramStart"/>
      <w:r w:rsidRPr="00327F57">
        <w:rPr>
          <w:highlight w:val="cyan"/>
          <w:u w:val="single"/>
        </w:rPr>
        <w:t>the</w:t>
      </w:r>
      <w:proofErr w:type="gramEnd"/>
      <w:r w:rsidRPr="00327F57">
        <w:rPr>
          <w:highlight w:val="cyan"/>
          <w:u w:val="single"/>
        </w:rPr>
        <w:t xml:space="preserve"> U</w:t>
      </w:r>
      <w:r w:rsidRPr="00034445">
        <w:rPr>
          <w:u w:val="single"/>
        </w:rPr>
        <w:t xml:space="preserve">nited </w:t>
      </w:r>
      <w:r w:rsidRPr="00327F57">
        <w:rPr>
          <w:highlight w:val="cyan"/>
          <w:u w:val="single"/>
        </w:rPr>
        <w:t>S</w:t>
      </w:r>
      <w:r w:rsidRPr="00034445">
        <w:rPr>
          <w:u w:val="single"/>
        </w:rPr>
        <w:t xml:space="preserve">tates </w:t>
      </w:r>
      <w:r w:rsidRPr="00327F57">
        <w:rPr>
          <w:highlight w:val="cyan"/>
          <w:u w:val="single"/>
        </w:rPr>
        <w:t>could not punish China</w:t>
      </w:r>
      <w:r w:rsidRPr="00034445">
        <w:rPr>
          <w:u w:val="single"/>
        </w:rPr>
        <w:t xml:space="preserve"> for its misbehavior </w:t>
      </w:r>
      <w:r w:rsidRPr="00327F57">
        <w:rPr>
          <w:highlight w:val="cyan"/>
          <w:u w:val="single"/>
        </w:rPr>
        <w:t>without negatively affecting</w:t>
      </w:r>
      <w:r w:rsidRPr="00034445">
        <w:rPr>
          <w:u w:val="single"/>
        </w:rPr>
        <w:t xml:space="preserve"> many powerful and active </w:t>
      </w:r>
      <w:r w:rsidRPr="00327F57">
        <w:rPr>
          <w:highlight w:val="cyan"/>
          <w:u w:val="single"/>
        </w:rPr>
        <w:t>domestic constituents’</w:t>
      </w:r>
      <w:r w:rsidRPr="0008461D">
        <w:rPr>
          <w:sz w:val="12"/>
        </w:rPr>
        <w:t xml:space="preserve"> (ibid., p. 170).</w:t>
      </w:r>
    </w:p>
    <w:p w14:paraId="6232D3A3" w14:textId="77777777" w:rsidR="00687B60" w:rsidRDefault="00687B60" w:rsidP="00687B60">
      <w:pPr>
        <w:rPr>
          <w:sz w:val="12"/>
        </w:rPr>
      </w:pPr>
    </w:p>
    <w:p w14:paraId="0E566F4D" w14:textId="77777777" w:rsidR="00687B60" w:rsidRDefault="00687B60" w:rsidP="00687B60">
      <w:pPr>
        <w:rPr>
          <w:sz w:val="12"/>
        </w:rPr>
      </w:pPr>
    </w:p>
    <w:p w14:paraId="26ECDCF2" w14:textId="6D779585" w:rsidR="00687B60" w:rsidRDefault="00687B60" w:rsidP="00687B60">
      <w:pPr>
        <w:pStyle w:val="Heading3"/>
      </w:pPr>
      <w:r>
        <w:t>2NC---I/L---Economy</w:t>
      </w:r>
    </w:p>
    <w:p w14:paraId="67E4E87C" w14:textId="77777777" w:rsidR="00687B60" w:rsidRDefault="00687B60" w:rsidP="00687B60">
      <w:pPr>
        <w:pStyle w:val="Heading4"/>
      </w:pPr>
      <w:r>
        <w:t>Trade wars decimate the American economy and agricultural strength</w:t>
      </w:r>
    </w:p>
    <w:p w14:paraId="53B7BC34" w14:textId="3AC6BD49" w:rsidR="00687B60" w:rsidRDefault="00687B60" w:rsidP="00687B60">
      <w:r>
        <w:t xml:space="preserve">Ryan </w:t>
      </w:r>
      <w:r w:rsidRPr="00F41A4E">
        <w:rPr>
          <w:b/>
          <w:bCs/>
          <w:sz w:val="26"/>
          <w:szCs w:val="26"/>
        </w:rPr>
        <w:t xml:space="preserve">Hass and </w:t>
      </w:r>
      <w:r>
        <w:t xml:space="preserve">Abraham </w:t>
      </w:r>
      <w:r w:rsidRPr="00F41A4E">
        <w:rPr>
          <w:b/>
          <w:bCs/>
          <w:sz w:val="26"/>
          <w:szCs w:val="26"/>
        </w:rPr>
        <w:t>Denmark</w:t>
      </w:r>
      <w:r>
        <w:t xml:space="preserve">, </w:t>
      </w:r>
      <w:r w:rsidRPr="00F41A4E">
        <w:t>8-7-20</w:t>
      </w:r>
      <w:r w:rsidRPr="00F41A4E">
        <w:rPr>
          <w:b/>
          <w:bCs/>
          <w:sz w:val="26"/>
          <w:szCs w:val="26"/>
        </w:rPr>
        <w:t>20</w:t>
      </w:r>
      <w:r w:rsidRPr="00F41A4E">
        <w:t xml:space="preserve">, </w:t>
      </w:r>
      <w:r>
        <w:t>Ryan is Interim Chen-Fu and Cecilia Yen Koo Chair in Taiwan Studies, The Michael H. Armacost Chair, Fellow at the Foreign Policy, Center for Asia Policy Studies, John L. Thornton China Center. Abraham is the D</w:t>
      </w:r>
      <w:r w:rsidRPr="00F41A4E">
        <w:t>irector</w:t>
      </w:r>
      <w:r>
        <w:t xml:space="preserve"> of the</w:t>
      </w:r>
      <w:r w:rsidRPr="00F41A4E">
        <w:t xml:space="preserve"> Asia Program and Senior Fellow</w:t>
      </w:r>
      <w:r>
        <w:t xml:space="preserve"> at the </w:t>
      </w:r>
      <w:r w:rsidRPr="00F41A4E">
        <w:t xml:space="preserve">Kissinger Institute on China and the United States </w:t>
      </w:r>
      <w:r>
        <w:t>within the</w:t>
      </w:r>
      <w:r w:rsidRPr="00F41A4E">
        <w:t xml:space="preserve"> Woodrow Wilson International Center for Scholars</w:t>
      </w:r>
      <w:r>
        <w:t xml:space="preserve">. </w:t>
      </w:r>
      <w:r w:rsidRPr="00F41A4E">
        <w:t xml:space="preserve">"More pain than gain: How the US-China trade war hurt America", Brookings, </w:t>
      </w:r>
      <w:r w:rsidRPr="004C10F2">
        <w:t>https://www.brookings.edu/articles/more-pain-than-gain-how-the-us-china-trade-war-hurt-america/</w:t>
      </w:r>
      <w:r>
        <w:t xml:space="preserve"> // </w:t>
      </w:r>
      <w:proofErr w:type="spellStart"/>
      <w:r>
        <w:t>skohli</w:t>
      </w:r>
      <w:proofErr w:type="spellEnd"/>
    </w:p>
    <w:p w14:paraId="4ABC0AF4" w14:textId="77777777" w:rsidR="00687B60" w:rsidRPr="00687B60" w:rsidRDefault="00687B60" w:rsidP="00687B60">
      <w:pPr>
        <w:rPr>
          <w:sz w:val="16"/>
        </w:rPr>
      </w:pPr>
      <w:r w:rsidRPr="00687B60">
        <w:rPr>
          <w:sz w:val="16"/>
        </w:rPr>
        <w:t xml:space="preserve">Editor's note: </w:t>
      </w:r>
      <w:r w:rsidRPr="00411FD6">
        <w:rPr>
          <w:rStyle w:val="StyleUnderline"/>
        </w:rPr>
        <w:t xml:space="preserve">The ultimate results of the phase one trade deal between China and the United States — and the trade war that preceded it — have </w:t>
      </w:r>
      <w:r w:rsidRPr="00411FD6">
        <w:rPr>
          <w:rStyle w:val="Emphasis"/>
        </w:rPr>
        <w:t>significantly hurt the American economy without solving the underlying economic concerns that the trade war was meant to resolve</w:t>
      </w:r>
      <w:r w:rsidRPr="00687B60">
        <w:rPr>
          <w:sz w:val="16"/>
        </w:rPr>
        <w:t xml:space="preserve">, writes Ryan Hass and Abraham Denmark. The consequences that have followed in the wake of the economic clash have served to exacerbate bilateral relations. This piece originally appeared in </w:t>
      </w:r>
      <w:proofErr w:type="spellStart"/>
      <w:r w:rsidRPr="00687B60">
        <w:rPr>
          <w:sz w:val="16"/>
        </w:rPr>
        <w:t>SupChina</w:t>
      </w:r>
      <w:proofErr w:type="spellEnd"/>
      <w:r w:rsidRPr="00687B60">
        <w:rPr>
          <w:sz w:val="16"/>
        </w:rPr>
        <w:t>.</w:t>
      </w:r>
    </w:p>
    <w:p w14:paraId="2AFD1A58" w14:textId="77777777" w:rsidR="00687B60" w:rsidRDefault="00687B60" w:rsidP="00687B60">
      <w:pPr>
        <w:rPr>
          <w:sz w:val="10"/>
          <w:szCs w:val="10"/>
        </w:rPr>
      </w:pPr>
      <w:r>
        <w:rPr>
          <w:sz w:val="10"/>
          <w:szCs w:val="10"/>
        </w:rPr>
        <w:t xml:space="preserve">&lt;&lt;&lt;TEXT CONDENSED, NONE OMITTED&gt;&gt;&gt; </w:t>
      </w:r>
    </w:p>
    <w:p w14:paraId="4AE8646E" w14:textId="77777777" w:rsidR="00687B60" w:rsidRPr="00411FD6" w:rsidRDefault="00687B60" w:rsidP="00687B60">
      <w:pPr>
        <w:rPr>
          <w:sz w:val="10"/>
          <w:szCs w:val="10"/>
        </w:rPr>
      </w:pPr>
      <w:r w:rsidRPr="00411FD6">
        <w:rPr>
          <w:sz w:val="10"/>
          <w:szCs w:val="10"/>
        </w:rPr>
        <w:t>As a candidate in 2016, Donald Trump built his argument for the presidency around his claimed acumen as a dealmaker. As the 2020 election draws nearer, President Trump and his surrogates are doubling down on that assertion, including by calling attention to what he has deemed “the biggest deal ever seen”: the “phase one” trade deal with China. The agreement reportedly includes a Chinese commitment to purchase an additional $200 billion in American goods above 2017 levels by the end of 2021.</w:t>
      </w:r>
    </w:p>
    <w:p w14:paraId="5061AE38" w14:textId="77777777" w:rsidR="00687B60" w:rsidRPr="00411FD6" w:rsidRDefault="00687B60" w:rsidP="00687B60">
      <w:pPr>
        <w:rPr>
          <w:sz w:val="10"/>
          <w:szCs w:val="10"/>
        </w:rPr>
      </w:pPr>
      <w:r w:rsidRPr="00411FD6">
        <w:rPr>
          <w:sz w:val="10"/>
          <w:szCs w:val="10"/>
        </w:rPr>
        <w:t>Six months after the deal was inked, the costs and benefits of this agreement are coming into clearer focus. Despite Trump’s claim that “trade wars are good, and easy to win,” the ultimate results of the phase one trade deal between China and the United States — and the trade war that preceded it — have significantly hurt the American economy without solving the underlying economic concerns that the trade war was meant to resolve. The effects of the trade war go beyond economics, though. Trump’s prioritization on the trade deal and de-prioritization of all other dimensions of the relationship produced a more permissive environment for China to advance its interests abroad and oppress its own people at home, secure in the knowledge that American responses would be muted by a president who was reluctant to risk losing the deal.</w:t>
      </w:r>
    </w:p>
    <w:p w14:paraId="4E658784" w14:textId="77777777" w:rsidR="00687B60" w:rsidRPr="00411FD6" w:rsidRDefault="00687B60" w:rsidP="00687B60">
      <w:pPr>
        <w:rPr>
          <w:sz w:val="10"/>
          <w:szCs w:val="10"/>
        </w:rPr>
      </w:pPr>
      <w:r w:rsidRPr="00411FD6">
        <w:rPr>
          <w:sz w:val="10"/>
          <w:szCs w:val="10"/>
        </w:rPr>
        <w:t>Origins of the trade war</w:t>
      </w:r>
    </w:p>
    <w:p w14:paraId="280C9F62" w14:textId="77777777" w:rsidR="00687B60" w:rsidRPr="00411FD6" w:rsidRDefault="00687B60" w:rsidP="00687B60">
      <w:pPr>
        <w:rPr>
          <w:sz w:val="10"/>
          <w:szCs w:val="10"/>
        </w:rPr>
      </w:pPr>
      <w:r w:rsidRPr="00411FD6">
        <w:rPr>
          <w:sz w:val="10"/>
          <w:szCs w:val="10"/>
        </w:rPr>
        <w:t>During the 2016 presidential campaign, a consistent refrain from then-candidate Trump was to point to U.S. trade with China, and the agreements that enabled it, as a primary cause of the loss of U.S. manufacturing jobs and intellectual property. He said China was responsible for “the greatest theft in the history of the world” and lambasted the U.S. trade deficit with China, which in 2016 stood at around $346 billion. He declared, “We can’t continue to allow China to rape our country.” Building on the image of Donald Trump as the ultimate dealmaker, his campaign released a strategy to reform the U.S.-China trade relationship, in which it pledged to “cut a better deal with China that helps American businesses and workers compete.” Trump laid out a four-part plan to secure a better deal with China: declare China a currency manipulator; confront China on intellectual property and forced technology transfer concerns; end China’s use of export subsidies and lax labor and environmental standards; and lower America’s corporate tax rate to make U.S. manufacturing more competitive.</w:t>
      </w:r>
    </w:p>
    <w:p w14:paraId="074B3092" w14:textId="77777777" w:rsidR="00687B60" w:rsidRPr="00411FD6" w:rsidRDefault="00687B60" w:rsidP="00687B60">
      <w:pPr>
        <w:rPr>
          <w:sz w:val="10"/>
          <w:szCs w:val="10"/>
        </w:rPr>
      </w:pPr>
      <w:r w:rsidRPr="00411FD6">
        <w:rPr>
          <w:sz w:val="10"/>
          <w:szCs w:val="10"/>
        </w:rPr>
        <w:t xml:space="preserve">Upon entering office, Trump sought to engage Beijing directly to address structural concerns about China’s economic policies. Just three months into his administration, he met with Chinese leader </w:t>
      </w:r>
      <w:proofErr w:type="spellStart"/>
      <w:r w:rsidRPr="00411FD6">
        <w:rPr>
          <w:sz w:val="10"/>
          <w:szCs w:val="10"/>
        </w:rPr>
        <w:t>Xí</w:t>
      </w:r>
      <w:proofErr w:type="spellEnd"/>
      <w:r w:rsidRPr="00411FD6">
        <w:rPr>
          <w:sz w:val="10"/>
          <w:szCs w:val="10"/>
        </w:rPr>
        <w:t xml:space="preserve"> </w:t>
      </w:r>
      <w:proofErr w:type="spellStart"/>
      <w:r w:rsidRPr="00411FD6">
        <w:rPr>
          <w:sz w:val="10"/>
          <w:szCs w:val="10"/>
        </w:rPr>
        <w:t>Jìnpíng</w:t>
      </w:r>
      <w:proofErr w:type="spellEnd"/>
      <w:r w:rsidRPr="00411FD6">
        <w:rPr>
          <w:sz w:val="10"/>
          <w:szCs w:val="10"/>
        </w:rPr>
        <w:t xml:space="preserve"> at Mar-a-Largo, where they agreed to establish a 100-Day Action Plan to resolve trade differences. The next month, China agreed to open its economy (slightly) to U.S. firms and services in exchange for greater Chinese access on bilateral trade and U.S. recognition of China’s Belt and Road Initiative. Yet follow-on negotiations fizzled as Washington pushed Beijing for more concessions and Beijing rebuffed American pressure. The 100 days concluded in July 2017 with no agreement, no press conference, and no joint statement out of the first meeting of the U.S.-China Comprehensive Economic Dialogue (which was declared dead by the Trump administration four months later).</w:t>
      </w:r>
    </w:p>
    <w:p w14:paraId="6A930CD4" w14:textId="77777777" w:rsidR="00687B60" w:rsidRPr="00411FD6" w:rsidRDefault="00687B60" w:rsidP="00687B60">
      <w:pPr>
        <w:rPr>
          <w:sz w:val="10"/>
          <w:szCs w:val="10"/>
        </w:rPr>
      </w:pPr>
      <w:r w:rsidRPr="00411FD6">
        <w:rPr>
          <w:sz w:val="10"/>
          <w:szCs w:val="10"/>
        </w:rPr>
        <w:t>President Trump launched the trade war to pressure Beijing to implement significant changes to aspects of its economic system that facilitate unfair Chinese trade practices, including forced technology transfer, limited market access, intellectual property theft, and subsidies to state-owned enterprises. Trump argued that unilateral tariffs would shrink the U.S. trade deficit with China and cause companies to bring manufacturing jobs back to the United States. Between July 2018 and August 2019, the United States announced plans to impose tariffs on more than $550 billion of Chinese products, and China retaliated with tariffs on more than $185 billion of U.S. goods.</w:t>
      </w:r>
    </w:p>
    <w:p w14:paraId="26601F46" w14:textId="77777777" w:rsidR="00687B60" w:rsidRPr="00687B60" w:rsidRDefault="00687B60" w:rsidP="00687B60">
      <w:pPr>
        <w:rPr>
          <w:sz w:val="16"/>
          <w:szCs w:val="16"/>
        </w:rPr>
      </w:pPr>
      <w:r w:rsidRPr="00687B60">
        <w:rPr>
          <w:sz w:val="16"/>
          <w:szCs w:val="16"/>
        </w:rPr>
        <w:t>Economic costs of the trade war</w:t>
      </w:r>
    </w:p>
    <w:p w14:paraId="509C7661" w14:textId="77777777" w:rsidR="00687B60" w:rsidRPr="00687B60" w:rsidRDefault="00687B60" w:rsidP="00687B60">
      <w:pPr>
        <w:rPr>
          <w:sz w:val="16"/>
        </w:rPr>
      </w:pPr>
      <w:r w:rsidRPr="00687B60">
        <w:rPr>
          <w:sz w:val="16"/>
        </w:rPr>
        <w:t xml:space="preserve">The </w:t>
      </w:r>
      <w:r w:rsidRPr="003F2CF0">
        <w:rPr>
          <w:rStyle w:val="StyleUnderline"/>
        </w:rPr>
        <w:t>trade war caused economic pain on both sides and led to diversion of trade flows away from both China and the United States.</w:t>
      </w:r>
      <w:r w:rsidRPr="00687B60">
        <w:rPr>
          <w:sz w:val="16"/>
        </w:rPr>
        <w:t xml:space="preserve"> As described by Heather Long at the Washington Post, </w:t>
      </w:r>
      <w:r w:rsidRPr="003F2CF0">
        <w:rPr>
          <w:rStyle w:val="StyleUnderline"/>
        </w:rPr>
        <w:t>“U.S. economic growth slowed, business investment froze, and companies didn’t hire as many people</w:t>
      </w:r>
      <w:r w:rsidRPr="00687B60">
        <w:rPr>
          <w:sz w:val="16"/>
        </w:rPr>
        <w:t xml:space="preserve">. Across the nation, </w:t>
      </w:r>
      <w:r w:rsidRPr="003F2CF0">
        <w:rPr>
          <w:rStyle w:val="StyleUnderline"/>
        </w:rPr>
        <w:t>a lot of farmers went bankrupt, and the manufacturing and freight transportation sectors have hit lows not seen since the last recession</w:t>
      </w:r>
      <w:r w:rsidRPr="00687B60">
        <w:rPr>
          <w:sz w:val="16"/>
        </w:rPr>
        <w:t>. Trump’s actions amounted to one of the largest tax increases in years.”</w:t>
      </w:r>
    </w:p>
    <w:p w14:paraId="1D7638B0" w14:textId="77777777" w:rsidR="00687B60" w:rsidRPr="00687B60" w:rsidRDefault="00687B60" w:rsidP="00687B60">
      <w:pPr>
        <w:rPr>
          <w:sz w:val="14"/>
        </w:rPr>
      </w:pPr>
      <w:r w:rsidRPr="00687B60">
        <w:rPr>
          <w:sz w:val="14"/>
        </w:rPr>
        <w:t xml:space="preserve">A September 2019 study by Moody’s Analytics found that the trade war had already cost the U.S. economy nearly 300,000 jobs and an estimated 0.3% of real GDP. Other studies put the cost to U.S. GDP at about 0.7%. A 2019 report from Bloomberg Economics estimated that the trade war would cost the U.S. economy $316 billion by the end of 2020, while more recent research from the Federal Reserve Bank of New York and Columbia University found that </w:t>
      </w:r>
      <w:r w:rsidRPr="003F2CF0">
        <w:rPr>
          <w:rStyle w:val="Emphasis"/>
        </w:rPr>
        <w:t>U.S. companies lost at least $1.7 trillion in the price of their stocks</w:t>
      </w:r>
      <w:r w:rsidRPr="003F2CF0">
        <w:rPr>
          <w:rStyle w:val="StyleUnderline"/>
        </w:rPr>
        <w:t xml:space="preserve"> </w:t>
      </w:r>
      <w:proofErr w:type="gramStart"/>
      <w:r w:rsidRPr="003F2CF0">
        <w:rPr>
          <w:rStyle w:val="StyleUnderline"/>
        </w:rPr>
        <w:t>as a result of</w:t>
      </w:r>
      <w:proofErr w:type="gramEnd"/>
      <w:r w:rsidRPr="003F2CF0">
        <w:rPr>
          <w:rStyle w:val="StyleUnderline"/>
        </w:rPr>
        <w:t xml:space="preserve"> U.S. tariffs imposed on imports from China</w:t>
      </w:r>
      <w:r w:rsidRPr="00687B60">
        <w:rPr>
          <w:sz w:val="14"/>
        </w:rPr>
        <w:t>.</w:t>
      </w:r>
    </w:p>
    <w:p w14:paraId="5B697C6C" w14:textId="77777777" w:rsidR="00687B60" w:rsidRPr="00D56704" w:rsidRDefault="00687B60" w:rsidP="00687B60">
      <w:pPr>
        <w:rPr>
          <w:rStyle w:val="StyleUnderline"/>
        </w:rPr>
      </w:pPr>
      <w:r w:rsidRPr="00687B60">
        <w:rPr>
          <w:sz w:val="16"/>
        </w:rPr>
        <w:t xml:space="preserve">Numerous studies have found that </w:t>
      </w:r>
      <w:r w:rsidRPr="00D56704">
        <w:rPr>
          <w:rStyle w:val="StyleUnderline"/>
        </w:rPr>
        <w:t>U.S. companies primarily paid for U.S. tariffs, with the cost estimated at nearly $46 billion</w:t>
      </w:r>
      <w:r w:rsidRPr="00687B60">
        <w:rPr>
          <w:sz w:val="16"/>
        </w:rPr>
        <w:t xml:space="preserve">. The </w:t>
      </w:r>
      <w:r w:rsidRPr="00D56704">
        <w:rPr>
          <w:rStyle w:val="StyleUnderline"/>
        </w:rPr>
        <w:t>tariffs forced American companies to accept lower profit margins, cut wages and jobs for U.S. workers, defer potential wage hikes or expansions, and raise prices for American consumers or companies</w:t>
      </w:r>
      <w:r w:rsidRPr="00687B60">
        <w:rPr>
          <w:sz w:val="16"/>
        </w:rPr>
        <w:t xml:space="preserve">. A spokesperson for the American Farm Bureau stated that </w:t>
      </w:r>
      <w:r w:rsidRPr="00D56704">
        <w:rPr>
          <w:rStyle w:val="StyleUnderline"/>
        </w:rPr>
        <w:t>“</w:t>
      </w:r>
      <w:r w:rsidRPr="00197C10">
        <w:rPr>
          <w:rStyle w:val="Emphasis"/>
        </w:rPr>
        <w:t>farmers have lost the vast majority of</w:t>
      </w:r>
      <w:r w:rsidRPr="00D56704">
        <w:rPr>
          <w:rStyle w:val="StyleUnderline"/>
        </w:rPr>
        <w:t xml:space="preserve"> what was once a </w:t>
      </w:r>
      <w:r w:rsidRPr="00197C10">
        <w:rPr>
          <w:rStyle w:val="Emphasis"/>
        </w:rPr>
        <w:t>$24 billion</w:t>
      </w:r>
      <w:r w:rsidRPr="00D56704">
        <w:rPr>
          <w:rStyle w:val="StyleUnderline"/>
        </w:rPr>
        <w:t xml:space="preserve"> market in China” </w:t>
      </w:r>
      <w:proofErr w:type="gramStart"/>
      <w:r w:rsidRPr="00D56704">
        <w:rPr>
          <w:rStyle w:val="StyleUnderline"/>
        </w:rPr>
        <w:t>as a result of</w:t>
      </w:r>
      <w:proofErr w:type="gramEnd"/>
      <w:r w:rsidRPr="00D56704">
        <w:rPr>
          <w:rStyle w:val="StyleUnderline"/>
        </w:rPr>
        <w:t xml:space="preserve"> Chinese retaliatory actions.</w:t>
      </w:r>
    </w:p>
    <w:p w14:paraId="78D715D2" w14:textId="77777777" w:rsidR="00687B60" w:rsidRDefault="00687B60" w:rsidP="00687B60">
      <w:pPr>
        <w:rPr>
          <w:sz w:val="10"/>
          <w:szCs w:val="10"/>
        </w:rPr>
      </w:pPr>
      <w:r>
        <w:rPr>
          <w:sz w:val="10"/>
          <w:szCs w:val="10"/>
        </w:rPr>
        <w:t>&lt;&lt;&lt;TEXT CONDENSED, NONE OMITTED&gt;&gt;&gt;</w:t>
      </w:r>
    </w:p>
    <w:p w14:paraId="6E6D0A47" w14:textId="77777777" w:rsidR="00687B60" w:rsidRPr="00D56704" w:rsidRDefault="00687B60" w:rsidP="00687B60">
      <w:pPr>
        <w:rPr>
          <w:sz w:val="10"/>
          <w:szCs w:val="10"/>
        </w:rPr>
      </w:pPr>
      <w:r w:rsidRPr="00D56704">
        <w:rPr>
          <w:sz w:val="10"/>
          <w:szCs w:val="10"/>
        </w:rPr>
        <w:t xml:space="preserve">Meanwhile, the U.S. goods trade deficit with China continued to grow, reaching a record $419.2 billion in 2018. By 2019, the trade deficit had shrunk to $345 billion, roughly the same level as 2016, largely </w:t>
      </w:r>
      <w:proofErr w:type="gramStart"/>
      <w:r w:rsidRPr="00D56704">
        <w:rPr>
          <w:sz w:val="10"/>
          <w:szCs w:val="10"/>
        </w:rPr>
        <w:t>as a result of</w:t>
      </w:r>
      <w:proofErr w:type="gramEnd"/>
      <w:r w:rsidRPr="00D56704">
        <w:rPr>
          <w:sz w:val="10"/>
          <w:szCs w:val="10"/>
        </w:rPr>
        <w:t xml:space="preserve"> reduced trade flows. It should be noted that, while the U.S. deficit with China decreased, its overall trade deficit did not. Trump’s unilateral tariffs on China diverted trade flows from China, causing the U.S. trade deficit with Europe, Mexico, Japan, South Korea, and Taiwan to increase as a result.</w:t>
      </w:r>
    </w:p>
    <w:p w14:paraId="683042B2" w14:textId="77777777" w:rsidR="00687B60" w:rsidRPr="00D56704" w:rsidRDefault="00687B60" w:rsidP="00687B60">
      <w:pPr>
        <w:rPr>
          <w:sz w:val="10"/>
          <w:szCs w:val="10"/>
        </w:rPr>
      </w:pPr>
      <w:r w:rsidRPr="00D56704">
        <w:rPr>
          <w:sz w:val="10"/>
          <w:szCs w:val="10"/>
        </w:rPr>
        <w:t xml:space="preserve">China also felt economic pain </w:t>
      </w:r>
      <w:proofErr w:type="gramStart"/>
      <w:r w:rsidRPr="00D56704">
        <w:rPr>
          <w:sz w:val="10"/>
          <w:szCs w:val="10"/>
        </w:rPr>
        <w:t>as a result of</w:t>
      </w:r>
      <w:proofErr w:type="gramEnd"/>
      <w:r w:rsidRPr="00D56704">
        <w:rPr>
          <w:sz w:val="10"/>
          <w:szCs w:val="10"/>
        </w:rPr>
        <w:t xml:space="preserve"> the trade war, though apparently not enough to capitulate to the Trump administration’s core demands for major structural reform. Indeed, as the trade war dragged on, Beijing lowered its tariffs for its other trading partners as it reduced </w:t>
      </w:r>
      <w:proofErr w:type="gramStart"/>
      <w:r w:rsidRPr="00D56704">
        <w:rPr>
          <w:sz w:val="10"/>
          <w:szCs w:val="10"/>
        </w:rPr>
        <w:t>its  reliance</w:t>
      </w:r>
      <w:proofErr w:type="gramEnd"/>
      <w:r w:rsidRPr="00D56704">
        <w:rPr>
          <w:sz w:val="10"/>
          <w:szCs w:val="10"/>
        </w:rPr>
        <w:t xml:space="preserve"> on U.S. markets. The final deal that both sides announced on January 15, 2020, largely resembled the offer Beijing had put on the table from the start — increased goods purchases plus commitments on improved intellectual property protection, currency, and forced technology transfer.</w:t>
      </w:r>
    </w:p>
    <w:p w14:paraId="1E7B9F14" w14:textId="77777777" w:rsidR="00687B60" w:rsidRDefault="00687B60" w:rsidP="00687B60">
      <w:r w:rsidRPr="00D56704">
        <w:rPr>
          <w:sz w:val="10"/>
          <w:szCs w:val="10"/>
        </w:rPr>
        <w:t>Missing from the deal was any forward movement on subsidies, state-owned enterprises, and China’s uses of industrial policy to advantage its own firms over foreign competitors. Progress on market access also proved underwhelming outside of the financial sector. These and other challenges were put off for a phase two negotiation, which Trump recently said is not under consideration</w:t>
      </w:r>
      <w:r>
        <w:t>.</w:t>
      </w:r>
    </w:p>
    <w:p w14:paraId="079271C6" w14:textId="77777777" w:rsidR="00687B60" w:rsidRPr="004A5558" w:rsidRDefault="00687B60" w:rsidP="00687B60">
      <w:pPr>
        <w:rPr>
          <w:sz w:val="10"/>
          <w:szCs w:val="10"/>
        </w:rPr>
      </w:pPr>
      <w:r w:rsidRPr="004A5558">
        <w:rPr>
          <w:sz w:val="10"/>
          <w:szCs w:val="10"/>
        </w:rPr>
        <w:t xml:space="preserve">A more permissive environment for Chinese aggression and suppression  </w:t>
      </w:r>
    </w:p>
    <w:p w14:paraId="1823728D" w14:textId="77777777" w:rsidR="00687B60" w:rsidRPr="004A5558" w:rsidRDefault="00687B60" w:rsidP="00687B60">
      <w:pPr>
        <w:rPr>
          <w:sz w:val="10"/>
          <w:szCs w:val="10"/>
        </w:rPr>
      </w:pPr>
      <w:r w:rsidRPr="004A5558">
        <w:rPr>
          <w:sz w:val="10"/>
          <w:szCs w:val="10"/>
        </w:rPr>
        <w:t>Throughout this period, President Trump made efforts to develop a smooth and positive relationship with China — and especially with Xi Jinping — and explained his efforts as serving the purpose of advancing trade negotiations. Trump lauded Xi’s strength and leadership publicly while shying away from points of sharp bilateral friction in private engagements. Instead, Trump reportedly used his private exchanges with Xi to urge him to act on his personal priorities, most of which related to the trade negotiations, and, for a time, North Korea.</w:t>
      </w:r>
    </w:p>
    <w:p w14:paraId="22EE58DA" w14:textId="77777777" w:rsidR="00687B60" w:rsidRPr="004A5558" w:rsidRDefault="00687B60" w:rsidP="00687B60">
      <w:pPr>
        <w:rPr>
          <w:sz w:val="10"/>
          <w:szCs w:val="10"/>
        </w:rPr>
      </w:pPr>
      <w:r w:rsidRPr="004A5558">
        <w:rPr>
          <w:sz w:val="10"/>
          <w:szCs w:val="10"/>
        </w:rPr>
        <w:t>In June 2019, Trump reportedly promised Xi Jinping in a private phone call that the United States would refrain from criticizing China over Hong Kong while trade negotiations were ongoing. The following month, Trump said he believed that Xi Jinping had acted “very responsibly” with the protests in Hong Kong, adding, “We’re working on trade deals right now. We’ll see what happens.” He expressed similar sentiments publicly in November when he shied away from criticizing Xi about Hong Kong and linked the issue to trade negotiations, saying, “We have to stand with Hong Kong, but I’m also standing with President Xi.” He further said that Xi is “a friend of mine, he’s an incredible guy,” and described the Hong Kong protests as a “complicating factor” in trade talks. On January 10, 2020, when Laura Ingraham on Fox News asked Trump about “the human rights issue in China” and referenced “a million people in reeducation camps, internment camps,” he replied, “Well, I’m riding a fine line, because we’re making…great trade deals.”</w:t>
      </w:r>
    </w:p>
    <w:p w14:paraId="2CD35D91" w14:textId="77777777" w:rsidR="00687B60" w:rsidRPr="004A5558" w:rsidRDefault="00687B60" w:rsidP="00687B60">
      <w:pPr>
        <w:rPr>
          <w:sz w:val="10"/>
          <w:szCs w:val="10"/>
        </w:rPr>
      </w:pPr>
      <w:r w:rsidRPr="004A5558">
        <w:rPr>
          <w:sz w:val="10"/>
          <w:szCs w:val="10"/>
        </w:rPr>
        <w:t xml:space="preserve">John Bolton, then national security adviser, claims that the reasons behind President Trump’s prioritization of a trade deal above other considerations with China were made clear in a private meeting with Xi Jinping at the June 2019 G-20 summit in Japan. According to Bolton, Trump told Xi to go ahead with building camps to detain 1 million or more Uyghur Muslims in Xinjiang, saying it was exactly the right thing to do, and asked Xi Jinping to help him win the upcoming presidential election by increasing purchases of soybeans and wheat. Trump later challenged Bolton’s characterization of events, tweeting that Bolton’s book “is a compilation of lies and </w:t>
      </w:r>
      <w:proofErr w:type="gramStart"/>
      <w:r w:rsidRPr="004A5558">
        <w:rPr>
          <w:sz w:val="10"/>
          <w:szCs w:val="10"/>
        </w:rPr>
        <w:t>made up</w:t>
      </w:r>
      <w:proofErr w:type="gramEnd"/>
      <w:r w:rsidRPr="004A5558">
        <w:rPr>
          <w:sz w:val="10"/>
          <w:szCs w:val="10"/>
        </w:rPr>
        <w:t xml:space="preserve"> stories”; Trump specifically denied Bolton’s claims about Xinjiang. Yet at a campaign rally in Manchester, New Hampshire, on February 10, 2020, Trump declared, “Last month, we signed a groundbreaking trade agreement with China that will defeat so many of our opponents.”</w:t>
      </w:r>
    </w:p>
    <w:p w14:paraId="43B94A42" w14:textId="77777777" w:rsidR="00687B60" w:rsidRPr="004A5558" w:rsidRDefault="00687B60" w:rsidP="00687B60">
      <w:pPr>
        <w:rPr>
          <w:sz w:val="10"/>
          <w:szCs w:val="10"/>
        </w:rPr>
      </w:pPr>
      <w:r w:rsidRPr="004A5558">
        <w:rPr>
          <w:sz w:val="10"/>
          <w:szCs w:val="10"/>
        </w:rPr>
        <w:t>Although other members of the Trump administration, including Vice President Mike Pence and Secretary of State Mike Pompeo, have been outspoken in their criticism of China’s repression at home and aggression abroad, their statements have not been seen in Beijing as a substitute for presidential opprobrium. During this period, the Trump administration did take a wide range of actions against China, including tightening export controls, enhancing investment screening, challenging Chinese technology companies, and blunting the Belt and Road Initiative. In Beijing’s top-down Leninist system, though, the signals that other leaders send to Xi Jinping, and Xi’s responses to those messages, carry significant weight. Neither the United States nor any other country gets to have two foreign policies with China. There only is one. Beijing’s antennae are tuned to the signals that other leaders send.</w:t>
      </w:r>
    </w:p>
    <w:p w14:paraId="3662A3DD" w14:textId="77777777" w:rsidR="00687B60" w:rsidRPr="004A5558" w:rsidRDefault="00687B60" w:rsidP="00687B60">
      <w:pPr>
        <w:rPr>
          <w:sz w:val="10"/>
          <w:szCs w:val="10"/>
        </w:rPr>
      </w:pPr>
      <w:r w:rsidRPr="004A5558">
        <w:rPr>
          <w:sz w:val="10"/>
          <w:szCs w:val="10"/>
        </w:rPr>
        <w:t>To be clear, the Chinese leadership owns full responsibility for its recklessly nationalistic actions along its periphery and its brutal suppression at home. Beijing’s decisions to move in its current direction were made simpler, though, by its confidence in Trump’s tight focus on trade and his interest in not allowing other issues to obstruct completion of a deal or derail the deal’s implementation.</w:t>
      </w:r>
    </w:p>
    <w:p w14:paraId="01351F9E" w14:textId="77777777" w:rsidR="00687B60" w:rsidRPr="004A5558" w:rsidRDefault="00687B60" w:rsidP="00687B60">
      <w:pPr>
        <w:rPr>
          <w:sz w:val="10"/>
          <w:szCs w:val="10"/>
        </w:rPr>
      </w:pPr>
      <w:r w:rsidRPr="004A5558">
        <w:rPr>
          <w:sz w:val="10"/>
          <w:szCs w:val="10"/>
        </w:rPr>
        <w:t>Even in the weeks following the signing of the phase one trade deal, President Trump remained focused on reassuring Xi of his support. For weeks, Trump repeatedly praised Xi’s response to the rapid spread of COVID-19 in China. Trump’s tone would not change until the virus took its toll on the United States.</w:t>
      </w:r>
    </w:p>
    <w:p w14:paraId="6E0AAB11" w14:textId="77777777" w:rsidR="00687B60" w:rsidRPr="00B941A2" w:rsidRDefault="00687B60" w:rsidP="00687B60">
      <w:pPr>
        <w:rPr>
          <w:sz w:val="10"/>
          <w:szCs w:val="10"/>
        </w:rPr>
      </w:pPr>
      <w:r w:rsidRPr="00B941A2">
        <w:rPr>
          <w:sz w:val="10"/>
          <w:szCs w:val="10"/>
        </w:rPr>
        <w:t>Was the trade war worth it?</w:t>
      </w:r>
    </w:p>
    <w:p w14:paraId="2A518DA2" w14:textId="77777777" w:rsidR="00687B60" w:rsidRPr="00B941A2" w:rsidRDefault="00687B60" w:rsidP="00687B60">
      <w:pPr>
        <w:rPr>
          <w:sz w:val="10"/>
          <w:szCs w:val="10"/>
        </w:rPr>
      </w:pPr>
      <w:r w:rsidRPr="00B941A2">
        <w:rPr>
          <w:sz w:val="10"/>
          <w:szCs w:val="10"/>
        </w:rPr>
        <w:t xml:space="preserve">The two sides declared a truce in the trade war at an ornate signing ceremony at the White House involving President Trump and Chinese Vice Premier Liú </w:t>
      </w:r>
      <w:proofErr w:type="spellStart"/>
      <w:r w:rsidRPr="00B941A2">
        <w:rPr>
          <w:sz w:val="10"/>
          <w:szCs w:val="10"/>
        </w:rPr>
        <w:t>Hè</w:t>
      </w:r>
      <w:proofErr w:type="spellEnd"/>
      <w:r w:rsidRPr="00B941A2">
        <w:rPr>
          <w:sz w:val="10"/>
          <w:szCs w:val="10"/>
        </w:rPr>
        <w:t xml:space="preserve"> </w:t>
      </w:r>
      <w:proofErr w:type="spellStart"/>
      <w:r w:rsidRPr="00B941A2">
        <w:rPr>
          <w:rFonts w:ascii="MS Gothic" w:eastAsia="MS Gothic" w:hAnsi="MS Gothic" w:cs="MS Gothic" w:hint="eastAsia"/>
          <w:sz w:val="10"/>
          <w:szCs w:val="10"/>
        </w:rPr>
        <w:t>刘</w:t>
      </w:r>
      <w:r w:rsidRPr="00B941A2">
        <w:rPr>
          <w:rFonts w:ascii="Microsoft JhengHei" w:eastAsia="Microsoft JhengHei" w:hAnsi="Microsoft JhengHei" w:cs="Microsoft JhengHei" w:hint="eastAsia"/>
          <w:sz w:val="10"/>
          <w:szCs w:val="10"/>
        </w:rPr>
        <w:t>鹤</w:t>
      </w:r>
      <w:proofErr w:type="spellEnd"/>
      <w:r w:rsidRPr="00B941A2">
        <w:rPr>
          <w:sz w:val="10"/>
          <w:szCs w:val="10"/>
        </w:rPr>
        <w:t xml:space="preserve">, the 11th ranked member in the Chinese leadership. Although the full text of the agreement has not been made public, reports say the agreement commits China to purchasing an extra $200 billion in American products over two years above 2017 levels. The text of the agreement that has been made public shows China committing to protect American intellectual property, halt coercive technology transfers, and refrain from using currency devaluation as a trade weapon. It also included an enforcement mechanism that would allow for the imposition of import tariffs if disputes </w:t>
      </w:r>
      <w:proofErr w:type="gramStart"/>
      <w:r w:rsidRPr="00B941A2">
        <w:rPr>
          <w:sz w:val="10"/>
          <w:szCs w:val="10"/>
        </w:rPr>
        <w:t>are</w:t>
      </w:r>
      <w:proofErr w:type="gramEnd"/>
      <w:r w:rsidRPr="00B941A2">
        <w:rPr>
          <w:sz w:val="10"/>
          <w:szCs w:val="10"/>
        </w:rPr>
        <w:t xml:space="preserve"> not resolved.</w:t>
      </w:r>
    </w:p>
    <w:p w14:paraId="15B358CB" w14:textId="77777777" w:rsidR="00687B60" w:rsidRPr="00687B60" w:rsidRDefault="00687B60" w:rsidP="00687B60">
      <w:pPr>
        <w:rPr>
          <w:sz w:val="16"/>
          <w:szCs w:val="16"/>
        </w:rPr>
      </w:pPr>
      <w:r w:rsidRPr="00687B60">
        <w:rPr>
          <w:sz w:val="16"/>
          <w:szCs w:val="16"/>
        </w:rPr>
        <w:t xml:space="preserve">In the six months since the deal was signed, the </w:t>
      </w:r>
      <w:r w:rsidRPr="00687B60">
        <w:rPr>
          <w:rStyle w:val="StyleUnderline"/>
          <w:sz w:val="16"/>
          <w:szCs w:val="16"/>
        </w:rPr>
        <w:t>prospects of China meeting its purchasing targets have dimmed considerably.</w:t>
      </w:r>
      <w:r w:rsidRPr="00687B60">
        <w:rPr>
          <w:sz w:val="16"/>
          <w:szCs w:val="16"/>
        </w:rPr>
        <w:t xml:space="preserve"> According to Bloomberg calculations based on Chinese Customs Administration data, China in the first half of 2020 had purchased only 23% of the total purchase target for the year. While part of this is attributable to trade flow disruptions caused by COVID-19, much of the gap owes to the impracticality of the agreement from the start. In the phase one deal, as described by Brad W. Setser and Dylan </w:t>
      </w:r>
      <w:proofErr w:type="spellStart"/>
      <w:r w:rsidRPr="00687B60">
        <w:rPr>
          <w:sz w:val="16"/>
          <w:szCs w:val="16"/>
        </w:rPr>
        <w:t>Yalbir</w:t>
      </w:r>
      <w:proofErr w:type="spellEnd"/>
      <w:r w:rsidRPr="00687B60">
        <w:rPr>
          <w:sz w:val="16"/>
          <w:szCs w:val="16"/>
        </w:rPr>
        <w:t xml:space="preserve"> at the Council on Foreign Relations, China committed to purchasing roughly $60 billion more in U.S. goods than it had in 2017 — roughly $180 billion in U.S. goods this year. Yet U.S. goods exports to China currently are significantly below what they were in 2017.</w:t>
      </w:r>
    </w:p>
    <w:p w14:paraId="1C622E87" w14:textId="77777777" w:rsidR="00687B60" w:rsidRPr="00687B60" w:rsidRDefault="00687B60" w:rsidP="00687B60">
      <w:pPr>
        <w:rPr>
          <w:sz w:val="16"/>
          <w:szCs w:val="16"/>
        </w:rPr>
      </w:pPr>
      <w:r w:rsidRPr="00687B60">
        <w:rPr>
          <w:sz w:val="16"/>
          <w:szCs w:val="16"/>
        </w:rPr>
        <w:t>In other words, Beijing essentially paid for the deal with a promise of a windfall in purchases of American goods. It appears that President Trump accepted an IOU as a declaration of victory.</w:t>
      </w:r>
    </w:p>
    <w:p w14:paraId="7D9FAF28" w14:textId="77777777" w:rsidR="00687B60" w:rsidRDefault="00687B60" w:rsidP="00687B60">
      <w:pPr>
        <w:rPr>
          <w:rStyle w:val="StyleUnderline"/>
          <w:sz w:val="16"/>
          <w:szCs w:val="16"/>
        </w:rPr>
      </w:pPr>
      <w:r w:rsidRPr="00687B60">
        <w:rPr>
          <w:sz w:val="16"/>
          <w:szCs w:val="16"/>
        </w:rPr>
        <w:t xml:space="preserve">Time will tell if the innovations in the agreement on enforcement will succeed where others have failed, and much will depend on China’s willingness to translate agreements into law and, crucially, enforce them. Yet the key question for the United States — especially today, as the U.S. economy is in its worst state since the Great Depression as a result of the COVID-19 pandemic — </w:t>
      </w:r>
      <w:r w:rsidRPr="00687B60">
        <w:rPr>
          <w:rStyle w:val="StyleUnderline"/>
          <w:sz w:val="16"/>
          <w:szCs w:val="16"/>
        </w:rPr>
        <w:t>is i</w:t>
      </w:r>
      <w:r w:rsidRPr="00687B60">
        <w:rPr>
          <w:rStyle w:val="Emphasis"/>
          <w:sz w:val="16"/>
          <w:szCs w:val="16"/>
        </w:rPr>
        <w:t>f the economic costs it paid</w:t>
      </w:r>
      <w:r w:rsidRPr="00687B60">
        <w:rPr>
          <w:rStyle w:val="StyleUnderline"/>
          <w:sz w:val="16"/>
          <w:szCs w:val="16"/>
        </w:rPr>
        <w:t xml:space="preserve"> for those enforcement agreements </w:t>
      </w:r>
      <w:r w:rsidRPr="00687B60">
        <w:rPr>
          <w:rStyle w:val="Emphasis"/>
          <w:sz w:val="16"/>
          <w:szCs w:val="16"/>
        </w:rPr>
        <w:t>were worth the billions of dollars lost in value</w:t>
      </w:r>
      <w:r w:rsidRPr="00687B60">
        <w:rPr>
          <w:rStyle w:val="StyleUnderline"/>
          <w:sz w:val="16"/>
          <w:szCs w:val="16"/>
        </w:rPr>
        <w:t xml:space="preserve">, the </w:t>
      </w:r>
      <w:r w:rsidRPr="00687B60">
        <w:rPr>
          <w:rStyle w:val="Emphasis"/>
          <w:sz w:val="16"/>
          <w:szCs w:val="16"/>
        </w:rPr>
        <w:t>hundreds of thousands of jobs lost</w:t>
      </w:r>
      <w:r w:rsidRPr="00687B60">
        <w:rPr>
          <w:rStyle w:val="StyleUnderline"/>
          <w:sz w:val="16"/>
          <w:szCs w:val="16"/>
        </w:rPr>
        <w:t xml:space="preserve">, the </w:t>
      </w:r>
      <w:r w:rsidRPr="00687B60">
        <w:rPr>
          <w:rStyle w:val="Emphasis"/>
          <w:sz w:val="16"/>
          <w:szCs w:val="16"/>
        </w:rPr>
        <w:t>stagnation of U.S. manufacturing, and the devastating effects of the trade war on American farmers</w:t>
      </w:r>
      <w:r w:rsidRPr="00687B60">
        <w:rPr>
          <w:sz w:val="16"/>
          <w:szCs w:val="16"/>
        </w:rPr>
        <w:t xml:space="preserve">. Ultimately, </w:t>
      </w:r>
      <w:r w:rsidRPr="00687B60">
        <w:rPr>
          <w:rStyle w:val="StyleUnderline"/>
          <w:sz w:val="16"/>
          <w:szCs w:val="16"/>
        </w:rPr>
        <w:t>the phase one agreement disappointed because it, along with the trade war, severely damaged the U.S. economy while failing to make significant progress in fundamentally resolving the structural imbalances of the U.S.-China trade relationship.</w:t>
      </w:r>
    </w:p>
    <w:p w14:paraId="499D0127" w14:textId="77777777" w:rsidR="00687B60" w:rsidRPr="00687B60" w:rsidRDefault="00687B60" w:rsidP="00687B60">
      <w:pPr>
        <w:rPr>
          <w:rStyle w:val="StyleUnderline"/>
          <w:b/>
          <w:sz w:val="16"/>
          <w:szCs w:val="16"/>
        </w:rPr>
      </w:pPr>
    </w:p>
    <w:p w14:paraId="720F819F" w14:textId="77777777" w:rsidR="00687B60" w:rsidRDefault="00687B60" w:rsidP="00687B60">
      <w:pPr>
        <w:pStyle w:val="Heading4"/>
      </w:pPr>
      <w:r>
        <w:t>Trade wars shatter economic prospects</w:t>
      </w:r>
    </w:p>
    <w:p w14:paraId="57ECA6C6" w14:textId="75EE4DDA" w:rsidR="00687B60" w:rsidRDefault="00687B60" w:rsidP="00687B60">
      <w:r w:rsidRPr="00101DC8">
        <w:rPr>
          <w:b/>
          <w:bCs/>
          <w:sz w:val="26"/>
          <w:szCs w:val="26"/>
        </w:rPr>
        <w:t>ITC</w:t>
      </w:r>
      <w:r w:rsidRPr="00942ACA">
        <w:t xml:space="preserve"> 12-26-20</w:t>
      </w:r>
      <w:r w:rsidRPr="00101DC8">
        <w:rPr>
          <w:b/>
          <w:bCs/>
          <w:sz w:val="26"/>
          <w:szCs w:val="26"/>
        </w:rPr>
        <w:t>22</w:t>
      </w:r>
      <w:r>
        <w:t xml:space="preserve"> The International Trade Council is an international chamber of commerce, which fosters commerce worldwide through education, networking, and other mechanisms. </w:t>
      </w:r>
      <w:r w:rsidRPr="00942ACA">
        <w:t xml:space="preserve">"Effects of Trade Wars on Global Economy and International Trade", International Trade Council - Solving trade-related issues, </w:t>
      </w:r>
      <w:r w:rsidRPr="004C10F2">
        <w:t>https://tradecouncil.org/effects-of-trade-wars-on-global-economy-and-international-trade/</w:t>
      </w:r>
      <w:r>
        <w:t xml:space="preserve"> // </w:t>
      </w:r>
      <w:proofErr w:type="spellStart"/>
      <w:r>
        <w:t>skohli</w:t>
      </w:r>
      <w:proofErr w:type="spellEnd"/>
    </w:p>
    <w:p w14:paraId="2CC6D711" w14:textId="77777777" w:rsidR="00687B60" w:rsidRPr="00687B60" w:rsidRDefault="00687B60" w:rsidP="00687B60">
      <w:pPr>
        <w:rPr>
          <w:sz w:val="16"/>
        </w:rPr>
      </w:pPr>
      <w:r w:rsidRPr="00101DC8">
        <w:rPr>
          <w:rStyle w:val="StyleUnderline"/>
        </w:rPr>
        <w:t>Trade wars have far-reaching effects on the global economy and international trade</w:t>
      </w:r>
      <w:r w:rsidRPr="00687B60">
        <w:rPr>
          <w:sz w:val="16"/>
        </w:rPr>
        <w:t xml:space="preserve">. They </w:t>
      </w:r>
      <w:r w:rsidRPr="00101DC8">
        <w:rPr>
          <w:rStyle w:val="Emphasis"/>
        </w:rPr>
        <w:t>disrupt supply chains, hinder economic growth, and create uncertainties for businesses</w:t>
      </w:r>
      <w:r w:rsidRPr="00687B60">
        <w:rPr>
          <w:sz w:val="16"/>
        </w:rPr>
        <w:t xml:space="preserve">. Higher consumer prices and inflation can impact purchasing power and consumption patterns. The </w:t>
      </w:r>
      <w:r w:rsidRPr="00101DC8">
        <w:rPr>
          <w:rStyle w:val="StyleUnderline"/>
        </w:rPr>
        <w:t>resulting uncertainty also deters investment decisions and can strain international relations</w:t>
      </w:r>
      <w:r w:rsidRPr="00687B60">
        <w:rPr>
          <w:sz w:val="16"/>
        </w:rPr>
        <w:t>. As trade wars persist, it is crucial for countries to seek constructive dialogue and find mutually beneficial solutions to resolve trade disputes, promoting stability and sustainable economic growth on a global scale.</w:t>
      </w:r>
    </w:p>
    <w:p w14:paraId="6335788C" w14:textId="77777777" w:rsidR="00687B60" w:rsidRDefault="00687B60" w:rsidP="00687B60">
      <w:r>
        <w:t>Economic Impact and GDP Growth</w:t>
      </w:r>
    </w:p>
    <w:p w14:paraId="155E76BE" w14:textId="77777777" w:rsidR="00687B60" w:rsidRPr="00101DC8" w:rsidRDefault="00687B60" w:rsidP="00687B60">
      <w:pPr>
        <w:rPr>
          <w:rStyle w:val="StyleUnderline"/>
        </w:rPr>
      </w:pPr>
      <w:r w:rsidRPr="00101DC8">
        <w:rPr>
          <w:rStyle w:val="StyleUnderline"/>
        </w:rPr>
        <w:t>Trade wars can have a detrimental impact on global economic growth</w:t>
      </w:r>
      <w:r w:rsidRPr="00687B60">
        <w:rPr>
          <w:sz w:val="16"/>
        </w:rPr>
        <w:t>. As countries impose tariffs on each other's goods,</w:t>
      </w:r>
      <w:r w:rsidRPr="00101DC8">
        <w:rPr>
          <w:rStyle w:val="StyleUnderline"/>
        </w:rPr>
        <w:t xml:space="preserve"> trade volumes decline, supply chains are disrupted, and businesses face increased costs. </w:t>
      </w:r>
      <w:r w:rsidRPr="00687B60">
        <w:rPr>
          <w:sz w:val="16"/>
        </w:rPr>
        <w:t xml:space="preserve">These factors can </w:t>
      </w:r>
      <w:r w:rsidRPr="00101DC8">
        <w:rPr>
          <w:rStyle w:val="StyleUnderline"/>
        </w:rPr>
        <w:t xml:space="preserve">lead to a </w:t>
      </w:r>
      <w:r w:rsidRPr="00101DC8">
        <w:rPr>
          <w:rStyle w:val="Emphasis"/>
        </w:rPr>
        <w:t>slowdown in economic activity</w:t>
      </w:r>
      <w:r w:rsidRPr="00101DC8">
        <w:rPr>
          <w:rStyle w:val="StyleUnderline"/>
        </w:rPr>
        <w:t xml:space="preserve"> and reduced GDP growth</w:t>
      </w:r>
      <w:r w:rsidRPr="00687B60">
        <w:rPr>
          <w:sz w:val="16"/>
        </w:rPr>
        <w:t xml:space="preserve">. Trade war-induced </w:t>
      </w:r>
      <w:r w:rsidRPr="00101DC8">
        <w:rPr>
          <w:rStyle w:val="Emphasis"/>
        </w:rPr>
        <w:t>uncertainties can also discourage investment</w:t>
      </w:r>
      <w:r w:rsidRPr="00101DC8">
        <w:rPr>
          <w:rStyle w:val="StyleUnderline"/>
        </w:rPr>
        <w:t>, both domestically and internationally, further dampening economic prospects.</w:t>
      </w:r>
    </w:p>
    <w:p w14:paraId="63FE0F5E" w14:textId="77777777" w:rsidR="00687B60" w:rsidRDefault="00687B60" w:rsidP="00687B60">
      <w:r>
        <w:t>Supply Chain Disruptions and Business Adjustments</w:t>
      </w:r>
    </w:p>
    <w:p w14:paraId="24A079C5" w14:textId="77777777" w:rsidR="00687B60" w:rsidRPr="00687B60" w:rsidRDefault="00687B60" w:rsidP="00687B60">
      <w:pPr>
        <w:rPr>
          <w:sz w:val="16"/>
        </w:rPr>
      </w:pPr>
      <w:r w:rsidRPr="0085669C">
        <w:rPr>
          <w:rStyle w:val="StyleUnderline"/>
        </w:rPr>
        <w:t>Trade wars disrupt global supply chains</w:t>
      </w:r>
      <w:r w:rsidRPr="00687B60">
        <w:rPr>
          <w:sz w:val="16"/>
        </w:rPr>
        <w:t xml:space="preserve">, as </w:t>
      </w:r>
      <w:r w:rsidRPr="0085669C">
        <w:rPr>
          <w:rStyle w:val="StyleUnderline"/>
        </w:rPr>
        <w:t>companies face higher costs for imported inputs and uncertainty regarding future trade policies</w:t>
      </w:r>
      <w:r w:rsidRPr="00687B60">
        <w:rPr>
          <w:sz w:val="16"/>
        </w:rPr>
        <w:t xml:space="preserve">. Manufacturers and businesses may be compelled to seek </w:t>
      </w:r>
      <w:r w:rsidRPr="0085669C">
        <w:rPr>
          <w:rStyle w:val="StyleUnderline"/>
        </w:rPr>
        <w:t>alternative suppliers or adjust their production processes</w:t>
      </w:r>
      <w:r w:rsidRPr="00687B60">
        <w:rPr>
          <w:sz w:val="16"/>
        </w:rPr>
        <w:t xml:space="preserve">, which can be </w:t>
      </w:r>
      <w:r w:rsidRPr="0085669C">
        <w:rPr>
          <w:rStyle w:val="StyleUnderline"/>
        </w:rPr>
        <w:t>costly and time-consuming.</w:t>
      </w:r>
      <w:r w:rsidRPr="00687B60">
        <w:rPr>
          <w:sz w:val="16"/>
        </w:rPr>
        <w:t xml:space="preserve"> Disruptions in supply chains not only impact businesses directly involved in international trade but also reverberate throughout the entire network of suppliers and customers, affecting a wide range of industries.</w:t>
      </w:r>
    </w:p>
    <w:p w14:paraId="3B6C2E44" w14:textId="77777777" w:rsidR="00687B60" w:rsidRDefault="00687B60" w:rsidP="00687B60">
      <w:r>
        <w:t>Consumer Prices and Inflation</w:t>
      </w:r>
    </w:p>
    <w:p w14:paraId="4037CD48" w14:textId="77777777" w:rsidR="00687B60" w:rsidRPr="0085669C" w:rsidRDefault="00687B60" w:rsidP="00687B60">
      <w:pPr>
        <w:rPr>
          <w:rStyle w:val="StyleUnderline"/>
        </w:rPr>
      </w:pPr>
      <w:r w:rsidRPr="0085669C">
        <w:rPr>
          <w:rStyle w:val="StyleUnderline"/>
        </w:rPr>
        <w:t>Trade wars can lead to higher consumer prices and inflation</w:t>
      </w:r>
      <w:r w:rsidRPr="00687B60">
        <w:rPr>
          <w:sz w:val="16"/>
        </w:rPr>
        <w:t xml:space="preserve">. As tariffs are imposed on imported goods, businesses pass on the increased costs to consumers. This phenomenon is particularly relevant for industries heavily reliant on imports or global supply chains, such as electronics or automobiles. </w:t>
      </w:r>
      <w:r w:rsidRPr="0085669C">
        <w:rPr>
          <w:rStyle w:val="StyleUnderline"/>
        </w:rPr>
        <w:t>When prices rise, consumers' purchasing power diminishes,</w:t>
      </w:r>
      <w:r w:rsidRPr="00687B60">
        <w:rPr>
          <w:sz w:val="16"/>
        </w:rPr>
        <w:t xml:space="preserve"> potentially </w:t>
      </w:r>
      <w:r w:rsidRPr="0085669C">
        <w:rPr>
          <w:rStyle w:val="StyleUnderline"/>
        </w:rPr>
        <w:t xml:space="preserve">leading to reduced consumption and </w:t>
      </w:r>
      <w:r w:rsidRPr="0085669C">
        <w:rPr>
          <w:rStyle w:val="Emphasis"/>
        </w:rPr>
        <w:t>lower economic activity</w:t>
      </w:r>
    </w:p>
    <w:p w14:paraId="37CB102F" w14:textId="77777777" w:rsidR="00687B60" w:rsidRDefault="00687B60" w:rsidP="00687B60">
      <w:r>
        <w:t>Uncertainty and Investment Decisions</w:t>
      </w:r>
    </w:p>
    <w:p w14:paraId="0438AA6D" w14:textId="77777777" w:rsidR="00687B60" w:rsidRPr="0085669C" w:rsidRDefault="00687B60" w:rsidP="00687B60">
      <w:pPr>
        <w:rPr>
          <w:rStyle w:val="StyleUnderline"/>
        </w:rPr>
      </w:pPr>
      <w:r w:rsidRPr="0085669C">
        <w:rPr>
          <w:rStyle w:val="StyleUnderline"/>
        </w:rPr>
        <w:t xml:space="preserve">Trade wars create an environment of uncertainty, making it challenging for businesses to </w:t>
      </w:r>
      <w:proofErr w:type="gramStart"/>
      <w:r w:rsidRPr="0085669C">
        <w:rPr>
          <w:rStyle w:val="StyleUnderline"/>
        </w:rPr>
        <w:t>plan for the future</w:t>
      </w:r>
      <w:proofErr w:type="gramEnd"/>
      <w:r w:rsidRPr="0085669C">
        <w:rPr>
          <w:rStyle w:val="Emphasis"/>
        </w:rPr>
        <w:t xml:space="preserve">. Uncertain trade policies, volatile exchange rates, and potential retaliatory measures </w:t>
      </w:r>
      <w:r w:rsidRPr="00687B60">
        <w:rPr>
          <w:sz w:val="16"/>
        </w:rPr>
        <w:t xml:space="preserve">can </w:t>
      </w:r>
      <w:r w:rsidRPr="0085669C">
        <w:rPr>
          <w:rStyle w:val="StyleUnderline"/>
        </w:rPr>
        <w:t>deter investment decisions and business expansion</w:t>
      </w:r>
      <w:r w:rsidRPr="00687B60">
        <w:rPr>
          <w:sz w:val="16"/>
        </w:rPr>
        <w:t xml:space="preserve">. Companies may </w:t>
      </w:r>
      <w:r w:rsidRPr="00F0181A">
        <w:rPr>
          <w:rStyle w:val="StyleUnderline"/>
        </w:rPr>
        <w:t>delay</w:t>
      </w:r>
      <w:r w:rsidRPr="0085669C">
        <w:rPr>
          <w:rStyle w:val="StyleUnderline"/>
        </w:rPr>
        <w:t xml:space="preserve"> investment projects, reduce capital expenditures, or redirect investments</w:t>
      </w:r>
      <w:r w:rsidRPr="00687B60">
        <w:rPr>
          <w:sz w:val="16"/>
        </w:rPr>
        <w:t xml:space="preserve"> to less affected markets. This </w:t>
      </w:r>
      <w:r w:rsidRPr="0085669C">
        <w:rPr>
          <w:rStyle w:val="StyleUnderline"/>
        </w:rPr>
        <w:t xml:space="preserve">uncertainty not only affects businesses directly involved in international trade but also has </w:t>
      </w:r>
      <w:r w:rsidRPr="0085669C">
        <w:rPr>
          <w:rStyle w:val="Emphasis"/>
        </w:rPr>
        <w:t>broader implications for economic growth and job creation</w:t>
      </w:r>
      <w:r w:rsidRPr="0085669C">
        <w:rPr>
          <w:rStyle w:val="StyleUnderline"/>
        </w:rPr>
        <w:t>.</w:t>
      </w:r>
    </w:p>
    <w:p w14:paraId="0CEED8CA" w14:textId="77777777" w:rsidR="00687B60" w:rsidRDefault="00687B60" w:rsidP="00687B60">
      <w:r>
        <w:t>International Relations and Geopolitical Tensions</w:t>
      </w:r>
    </w:p>
    <w:p w14:paraId="41FF71E8" w14:textId="77777777" w:rsidR="00687B60" w:rsidRDefault="00687B60" w:rsidP="00687B60">
      <w:pPr>
        <w:rPr>
          <w:rStyle w:val="StyleUnderline"/>
        </w:rPr>
      </w:pPr>
      <w:r w:rsidRPr="00662E7A">
        <w:rPr>
          <w:rStyle w:val="StyleUnderline"/>
        </w:rPr>
        <w:t>Trade wars</w:t>
      </w:r>
      <w:r w:rsidRPr="00687B60">
        <w:rPr>
          <w:sz w:val="16"/>
        </w:rPr>
        <w:t xml:space="preserve"> can </w:t>
      </w:r>
      <w:r w:rsidRPr="00662E7A">
        <w:rPr>
          <w:rStyle w:val="StyleUnderline"/>
        </w:rPr>
        <w:t>strain international relations and exacerbate geopolitical tensions. As countries engage</w:t>
      </w:r>
      <w:r w:rsidRPr="00687B60">
        <w:rPr>
          <w:sz w:val="16"/>
        </w:rPr>
        <w:t xml:space="preserve"> in tit-for-tat measures, </w:t>
      </w:r>
      <w:r w:rsidRPr="00662E7A">
        <w:rPr>
          <w:rStyle w:val="StyleUnderline"/>
        </w:rPr>
        <w:t>diplomatic relations can deteriorate, leading to strained political ties</w:t>
      </w:r>
      <w:r w:rsidRPr="00687B60">
        <w:rPr>
          <w:sz w:val="16"/>
        </w:rPr>
        <w:t xml:space="preserve">. Trade </w:t>
      </w:r>
      <w:r w:rsidRPr="00662E7A">
        <w:rPr>
          <w:rStyle w:val="Emphasis"/>
        </w:rPr>
        <w:t>disputes can spill over</w:t>
      </w:r>
      <w:r w:rsidRPr="00662E7A">
        <w:rPr>
          <w:rStyle w:val="StyleUnderline"/>
        </w:rPr>
        <w:t xml:space="preserve"> into other areas, such as </w:t>
      </w:r>
      <w:r w:rsidRPr="00662E7A">
        <w:rPr>
          <w:rStyle w:val="Emphasis"/>
        </w:rPr>
        <w:t>national security</w:t>
      </w:r>
      <w:r w:rsidRPr="00662E7A">
        <w:rPr>
          <w:rStyle w:val="StyleUnderline"/>
        </w:rPr>
        <w:t xml:space="preserve"> or </w:t>
      </w:r>
      <w:r w:rsidRPr="00662E7A">
        <w:rPr>
          <w:rStyle w:val="Emphasis"/>
        </w:rPr>
        <w:t>intellectual property protection</w:t>
      </w:r>
      <w:r w:rsidRPr="00662E7A">
        <w:rPr>
          <w:rStyle w:val="StyleUnderline"/>
        </w:rPr>
        <w:t>,</w:t>
      </w:r>
      <w:r w:rsidRPr="00687B60">
        <w:rPr>
          <w:sz w:val="16"/>
        </w:rPr>
        <w:t xml:space="preserve"> further complicating international relations. The </w:t>
      </w:r>
      <w:r w:rsidRPr="00662E7A">
        <w:rPr>
          <w:rStyle w:val="StyleUnderline"/>
        </w:rPr>
        <w:t xml:space="preserve">escalation of trade tensions can also lead to a breakdown in global cooperation, hindering efforts to address shared challenges </w:t>
      </w:r>
      <w:r w:rsidRPr="00687B60">
        <w:rPr>
          <w:sz w:val="16"/>
        </w:rPr>
        <w:t xml:space="preserve">and </w:t>
      </w:r>
      <w:r w:rsidRPr="00662E7A">
        <w:rPr>
          <w:rStyle w:val="StyleUnderline"/>
        </w:rPr>
        <w:t>fostering</w:t>
      </w:r>
      <w:r w:rsidRPr="00687B60">
        <w:rPr>
          <w:sz w:val="16"/>
        </w:rPr>
        <w:t xml:space="preserve"> an atmosphere of </w:t>
      </w:r>
      <w:r w:rsidRPr="00662E7A">
        <w:rPr>
          <w:rStyle w:val="StyleUnderline"/>
        </w:rPr>
        <w:t>economic nationalism.</w:t>
      </w:r>
    </w:p>
    <w:p w14:paraId="3D819365" w14:textId="77777777" w:rsidR="00687B60" w:rsidRPr="00BE3A05" w:rsidRDefault="00687B60" w:rsidP="00687B60">
      <w:pPr>
        <w:rPr>
          <w:u w:val="single"/>
        </w:rPr>
      </w:pPr>
    </w:p>
    <w:p w14:paraId="7FC1B7C8" w14:textId="77777777" w:rsidR="00687B60" w:rsidRDefault="00687B60" w:rsidP="00687B60">
      <w:pPr>
        <w:pStyle w:val="Heading4"/>
      </w:pPr>
      <w:r>
        <w:t xml:space="preserve">The US and China are economically interdependent; preserving the </w:t>
      </w:r>
      <w:proofErr w:type="spellStart"/>
      <w:r>
        <w:t>squo</w:t>
      </w:r>
      <w:proofErr w:type="spellEnd"/>
      <w:r>
        <w:t xml:space="preserve"> key to ensure US doesn’t lose billions</w:t>
      </w:r>
    </w:p>
    <w:p w14:paraId="45B46014" w14:textId="77777777" w:rsidR="00687B60" w:rsidRPr="00D54A4D" w:rsidRDefault="00687B60" w:rsidP="00687B60">
      <w:pPr>
        <w:rPr>
          <w:b/>
          <w:bCs/>
          <w:sz w:val="26"/>
        </w:rPr>
      </w:pPr>
      <w:r w:rsidRPr="00D54A4D">
        <w:rPr>
          <w:rStyle w:val="Style13ptBold"/>
        </w:rPr>
        <w:t xml:space="preserve">Gatten </w:t>
      </w:r>
      <w:r>
        <w:rPr>
          <w:rStyle w:val="Style13ptBold"/>
        </w:rPr>
        <w:t xml:space="preserve">22 - </w:t>
      </w:r>
      <w:r w:rsidRPr="00D54A4D">
        <w:t xml:space="preserve">Kenneth Gatten </w:t>
      </w:r>
      <w:proofErr w:type="spellStart"/>
      <w:r w:rsidRPr="00D54A4D">
        <w:t>lll</w:t>
      </w:r>
      <w:proofErr w:type="spellEnd"/>
      <w:r w:rsidRPr="00D54A4D">
        <w:t xml:space="preserve">, </w:t>
      </w:r>
      <w:r>
        <w:t>22</w:t>
      </w:r>
      <w:r w:rsidRPr="00D54A4D">
        <w:t xml:space="preserve">, </w:t>
      </w:r>
      <w:r>
        <w:t>08</w:t>
      </w:r>
      <w:r w:rsidRPr="00D54A4D">
        <w:t>-</w:t>
      </w:r>
      <w:r>
        <w:t>04</w:t>
      </w:r>
      <w:r w:rsidRPr="00D54A4D">
        <w:t>-</w:t>
      </w:r>
      <w:r>
        <w:t>2022</w:t>
      </w:r>
      <w:r w:rsidRPr="00D54A4D">
        <w:t xml:space="preserve">, </w:t>
      </w:r>
      <w:r w:rsidRPr="00D54A4D">
        <w:rPr>
          <w:color w:val="000000"/>
        </w:rPr>
        <w:t xml:space="preserve">Kenneth Gatten III, MPP '23, is pursuing his public policy degree to help human and economic development efforts in formulating sound evidence-based policies, </w:t>
      </w:r>
      <w:r w:rsidRPr="00D54A4D">
        <w:t>"U.S.-China Relations: Short and Long-Term Implications for the Global Economy," https://publicpolicy.psu.edu/faculty-and-research/policy-perspectives/u-s-china-relations-short-and-long-term-implications-for-the-global-economy/, accessed 7-1-2024</w:t>
      </w:r>
      <w:r>
        <w:t>//NKB</w:t>
      </w:r>
    </w:p>
    <w:p w14:paraId="33D6B2D0" w14:textId="77777777" w:rsidR="00687B60" w:rsidRDefault="00687B60" w:rsidP="00687B60">
      <w:pPr>
        <w:rPr>
          <w:sz w:val="16"/>
        </w:rPr>
      </w:pPr>
      <w:r w:rsidRPr="00D54A4D">
        <w:rPr>
          <w:rStyle w:val="StyleUnderline"/>
        </w:rPr>
        <w:t xml:space="preserve">The </w:t>
      </w:r>
      <w:r w:rsidRPr="00327F57">
        <w:rPr>
          <w:rStyle w:val="StyleUnderline"/>
          <w:highlight w:val="cyan"/>
        </w:rPr>
        <w:t>U.S. and China are economically interdependent</w:t>
      </w:r>
      <w:r w:rsidRPr="00D54A4D">
        <w:rPr>
          <w:rStyle w:val="StyleUnderline"/>
        </w:rPr>
        <w:t>.</w:t>
      </w:r>
      <w:r w:rsidRPr="00687B60">
        <w:rPr>
          <w:sz w:val="16"/>
        </w:rPr>
        <w:t xml:space="preserve"> </w:t>
      </w:r>
      <w:r w:rsidRPr="00327F57">
        <w:rPr>
          <w:rStyle w:val="StyleUnderline"/>
          <w:highlight w:val="cyan"/>
        </w:rPr>
        <w:t>The U.S. is China’s largest export market, and China is the U.S.’s largest import market. China relies on the U.S. for</w:t>
      </w:r>
      <w:r w:rsidRPr="00F446C3">
        <w:rPr>
          <w:rStyle w:val="StyleUnderline"/>
        </w:rPr>
        <w:t xml:space="preserve"> roughly </w:t>
      </w:r>
      <w:r w:rsidRPr="00327F57">
        <w:rPr>
          <w:rStyle w:val="StyleUnderline"/>
          <w:highlight w:val="cyan"/>
        </w:rPr>
        <w:t>$580 billion of exports</w:t>
      </w:r>
      <w:r w:rsidRPr="00F446C3">
        <w:rPr>
          <w:rStyle w:val="StyleUnderline"/>
        </w:rPr>
        <w:t xml:space="preserve"> per year, total </w:t>
      </w:r>
      <w:r w:rsidRPr="00327F57">
        <w:rPr>
          <w:rStyle w:val="StyleUnderline"/>
          <w:highlight w:val="cyan"/>
        </w:rPr>
        <w:t>foreign direct investments of $124 billion</w:t>
      </w:r>
      <w:r w:rsidRPr="00F446C3">
        <w:rPr>
          <w:rStyle w:val="StyleUnderline"/>
        </w:rPr>
        <w:t xml:space="preserve">, joint ventures in high-growth industries, </w:t>
      </w:r>
      <w:r w:rsidRPr="00327F57">
        <w:rPr>
          <w:rStyle w:val="StyleUnderline"/>
          <w:highlight w:val="cyan"/>
        </w:rPr>
        <w:t>and more. The U.S. relies on China for economic growth</w:t>
      </w:r>
      <w:r w:rsidRPr="00F446C3">
        <w:rPr>
          <w:rStyle w:val="StyleUnderline"/>
        </w:rPr>
        <w:t xml:space="preserve"> in investments, people flow, idea flows, and trade </w:t>
      </w:r>
      <w:r w:rsidRPr="00327F57">
        <w:rPr>
          <w:rStyle w:val="StyleUnderline"/>
          <w:highlight w:val="cyan"/>
        </w:rPr>
        <w:t>in key industries</w:t>
      </w:r>
      <w:r w:rsidRPr="00F446C3">
        <w:rPr>
          <w:rStyle w:val="StyleUnderline"/>
        </w:rPr>
        <w:t xml:space="preserve">. Estimates suggest that </w:t>
      </w:r>
      <w:r w:rsidRPr="00327F57">
        <w:rPr>
          <w:rStyle w:val="StyleUnderline"/>
          <w:highlight w:val="cyan"/>
        </w:rPr>
        <w:t>decoupling would cost the American aviation industry up to $875 billion by 2038; the semiconductor industry up to $159 billion and 100,000 jobs; the medical services industry more than $479 billion</w:t>
      </w:r>
      <w:r w:rsidRPr="00F446C3">
        <w:rPr>
          <w:rStyle w:val="StyleUnderline"/>
        </w:rPr>
        <w:t xml:space="preserve"> over the next decade</w:t>
      </w:r>
      <w:r w:rsidRPr="00327F57">
        <w:rPr>
          <w:rStyle w:val="StyleUnderline"/>
          <w:highlight w:val="cyan"/>
        </w:rPr>
        <w:t>; and more</w:t>
      </w:r>
      <w:r w:rsidRPr="00F446C3">
        <w:rPr>
          <w:rStyle w:val="StyleUnderline"/>
        </w:rPr>
        <w:t>.</w:t>
      </w:r>
      <w:r w:rsidRPr="00687B60">
        <w:rPr>
          <w:sz w:val="16"/>
        </w:rPr>
        <w:t xml:space="preserve"> </w:t>
      </w:r>
    </w:p>
    <w:p w14:paraId="2D29A72F" w14:textId="77777777" w:rsidR="00687B60" w:rsidRDefault="00687B60" w:rsidP="00687B60">
      <w:pPr>
        <w:rPr>
          <w:sz w:val="16"/>
        </w:rPr>
      </w:pPr>
    </w:p>
    <w:p w14:paraId="5E2ED37B" w14:textId="4293CA23" w:rsidR="00687B60" w:rsidRDefault="00687B60" w:rsidP="00687B60">
      <w:pPr>
        <w:pStyle w:val="Heading3"/>
      </w:pPr>
      <w:r>
        <w:t>2NC---I/L---Climate Change</w:t>
      </w:r>
    </w:p>
    <w:p w14:paraId="4573F777" w14:textId="77777777" w:rsidR="00687B60" w:rsidRDefault="00687B60" w:rsidP="00687B60">
      <w:pPr>
        <w:pStyle w:val="Heading4"/>
      </w:pPr>
      <w:r>
        <w:t>Trade wars mitigate US response to climate change</w:t>
      </w:r>
    </w:p>
    <w:p w14:paraId="0CE96BA5" w14:textId="77777777" w:rsidR="00687B60" w:rsidRPr="00D07270" w:rsidRDefault="00687B60" w:rsidP="00687B60">
      <w:r w:rsidRPr="00D07270">
        <w:t xml:space="preserve">David </w:t>
      </w:r>
      <w:r w:rsidRPr="00D07270">
        <w:rPr>
          <w:b/>
          <w:bCs/>
          <w:sz w:val="26"/>
          <w:szCs w:val="26"/>
        </w:rPr>
        <w:t>Vetter</w:t>
      </w:r>
      <w:r w:rsidRPr="00D07270">
        <w:t>, 5-21-20</w:t>
      </w:r>
      <w:r w:rsidRPr="00D07270">
        <w:rPr>
          <w:b/>
          <w:bCs/>
          <w:sz w:val="26"/>
          <w:szCs w:val="26"/>
        </w:rPr>
        <w:t>24</w:t>
      </w:r>
      <w:r w:rsidRPr="00D07270">
        <w:t xml:space="preserve">, </w:t>
      </w:r>
      <w:r>
        <w:t xml:space="preserve">David writes about climate change, sustainability and more for Forbes, and </w:t>
      </w:r>
      <w:r w:rsidRPr="00381AB7">
        <w:t>holds an MA in International Journalism from Cardiff University and an MSc in Sustainability, Enterprise and the Environment from the University of Oxford</w:t>
      </w:r>
      <w:r>
        <w:t xml:space="preserve">. </w:t>
      </w:r>
      <w:r w:rsidRPr="00D07270">
        <w:t xml:space="preserve">"Biden’s China Trade War: Could It Threaten </w:t>
      </w:r>
      <w:proofErr w:type="gramStart"/>
      <w:r w:rsidRPr="00D07270">
        <w:t>The</w:t>
      </w:r>
      <w:proofErr w:type="gramEnd"/>
      <w:r w:rsidRPr="00D07270">
        <w:t xml:space="preserve"> Green Transition?", Forbes, https://www.forbes.com/sites/davidrvetter/2024/05/21/bidens-china-trade-war-could-it-threaten-the-green-transition/</w:t>
      </w:r>
      <w:r>
        <w:t xml:space="preserve"> // </w:t>
      </w:r>
      <w:proofErr w:type="spellStart"/>
      <w:r>
        <w:t>skohli</w:t>
      </w:r>
      <w:proofErr w:type="spellEnd"/>
    </w:p>
    <w:p w14:paraId="71D3637E" w14:textId="77777777" w:rsidR="00687B60" w:rsidRPr="00687B60" w:rsidRDefault="00687B60" w:rsidP="00687B60">
      <w:pPr>
        <w:rPr>
          <w:sz w:val="16"/>
        </w:rPr>
      </w:pPr>
      <w:r w:rsidRPr="00D07270">
        <w:rPr>
          <w:rStyle w:val="StyleUnderline"/>
        </w:rPr>
        <w:t>America risks falling behind in its response to climate change</w:t>
      </w:r>
      <w:r w:rsidRPr="00687B60">
        <w:rPr>
          <w:sz w:val="16"/>
        </w:rPr>
        <w:t xml:space="preserve">, a senior executive for one of China's largest solar equipment makers has warned, </w:t>
      </w:r>
      <w:r w:rsidRPr="00254F3E">
        <w:rPr>
          <w:rStyle w:val="StyleUnderline"/>
        </w:rPr>
        <w:t>in a response to President Joe Biden's introduction of steep tariffs on $18 billion of Chinese imports.</w:t>
      </w:r>
    </w:p>
    <w:p w14:paraId="559CCEB6" w14:textId="77777777" w:rsidR="00687B60" w:rsidRPr="00687B60" w:rsidRDefault="00687B60" w:rsidP="00687B60">
      <w:pPr>
        <w:rPr>
          <w:sz w:val="16"/>
        </w:rPr>
      </w:pPr>
      <w:r w:rsidRPr="00687B60">
        <w:rPr>
          <w:sz w:val="16"/>
        </w:rPr>
        <w:t xml:space="preserve">In an interview with the Financial Times, Zhou </w:t>
      </w:r>
      <w:proofErr w:type="spellStart"/>
      <w:r w:rsidRPr="00687B60">
        <w:rPr>
          <w:sz w:val="16"/>
        </w:rPr>
        <w:t>Shijun</w:t>
      </w:r>
      <w:proofErr w:type="spellEnd"/>
      <w:r w:rsidRPr="00687B60">
        <w:rPr>
          <w:sz w:val="16"/>
        </w:rPr>
        <w:t xml:space="preserve">, vice president of marketing for </w:t>
      </w:r>
      <w:proofErr w:type="spellStart"/>
      <w:r w:rsidRPr="00687B60">
        <w:rPr>
          <w:sz w:val="16"/>
        </w:rPr>
        <w:t>Arctech</w:t>
      </w:r>
      <w:proofErr w:type="spellEnd"/>
      <w:r w:rsidRPr="00687B60">
        <w:rPr>
          <w:sz w:val="16"/>
        </w:rPr>
        <w:t xml:space="preserve">, which makes mounting systems for solar projects, said </w:t>
      </w:r>
      <w:r w:rsidRPr="00254F3E">
        <w:rPr>
          <w:rStyle w:val="StyleUnderline"/>
        </w:rPr>
        <w:t xml:space="preserve">protectionism of the sort announced last week would "come back to haunt" the development of the U.S. renewable energy industry. Rather than engaging in trade wars, Zhou said, western governments should “let the best technology win” </w:t>
      </w:r>
      <w:proofErr w:type="gramStart"/>
      <w:r w:rsidRPr="00254F3E">
        <w:rPr>
          <w:rStyle w:val="StyleUnderline"/>
        </w:rPr>
        <w:t>in order to</w:t>
      </w:r>
      <w:proofErr w:type="gramEnd"/>
      <w:r w:rsidRPr="00254F3E">
        <w:rPr>
          <w:rStyle w:val="StyleUnderline"/>
        </w:rPr>
        <w:t xml:space="preserve"> accelerate</w:t>
      </w:r>
      <w:r w:rsidRPr="00687B60">
        <w:rPr>
          <w:sz w:val="16"/>
        </w:rPr>
        <w:t xml:space="preserve"> the “irreversible and inevitable” </w:t>
      </w:r>
      <w:r w:rsidRPr="00254F3E">
        <w:rPr>
          <w:rStyle w:val="StyleUnderline"/>
        </w:rPr>
        <w:t>energy transition in</w:t>
      </w:r>
      <w:r w:rsidRPr="00687B60">
        <w:rPr>
          <w:sz w:val="16"/>
        </w:rPr>
        <w:t xml:space="preserve"> the context of breakneck global warming.</w:t>
      </w:r>
    </w:p>
    <w:p w14:paraId="7BB2F25B" w14:textId="77777777" w:rsidR="00687B60" w:rsidRPr="00687B60" w:rsidRDefault="00687B60" w:rsidP="00687B60">
      <w:pPr>
        <w:rPr>
          <w:sz w:val="16"/>
          <w:szCs w:val="16"/>
        </w:rPr>
      </w:pPr>
      <w:r w:rsidRPr="00687B60">
        <w:rPr>
          <w:sz w:val="16"/>
          <w:szCs w:val="16"/>
        </w:rPr>
        <w:t>The comments came hot on the heels of an announcement from Beijing that China would carry out a tit-for-tat anti-dumping probe into imports of U.S.-manufactured plastics. But the scope of China's retaliation appears, for the time being, to be limited.</w:t>
      </w:r>
    </w:p>
    <w:p w14:paraId="1B088FE3" w14:textId="77777777" w:rsidR="00687B60" w:rsidRPr="00687B60" w:rsidRDefault="00687B60" w:rsidP="00687B60">
      <w:pPr>
        <w:rPr>
          <w:sz w:val="16"/>
          <w:szCs w:val="16"/>
        </w:rPr>
      </w:pPr>
      <w:r w:rsidRPr="00687B60">
        <w:rPr>
          <w:sz w:val="16"/>
          <w:szCs w:val="16"/>
        </w:rPr>
        <w:t>The new U.S. restrictions include a 100% tariff on Chinese electric vehicles, and tariffs on solar cells and lithium-ion batteries of 50% and 25%, respectively. The Biden administration says the measures are needed to counter "unfair" trade practices by China, and to safeguard U.S. manufacturing. By way of an explanation, U.S. trade representative Katherine Tai claimed the move was "not about escalation ... This is about the consequences of decades of economic policy and the need for the United States to defend our rights."</w:t>
      </w:r>
    </w:p>
    <w:p w14:paraId="3284B0A3" w14:textId="77777777" w:rsidR="00687B60" w:rsidRPr="00687B60" w:rsidRDefault="00687B60" w:rsidP="00687B60">
      <w:pPr>
        <w:rPr>
          <w:sz w:val="16"/>
        </w:rPr>
      </w:pPr>
      <w:r w:rsidRPr="00687B60">
        <w:rPr>
          <w:sz w:val="16"/>
        </w:rPr>
        <w:t xml:space="preserve">But </w:t>
      </w:r>
      <w:r w:rsidRPr="00254F3E">
        <w:rPr>
          <w:rStyle w:val="StyleUnderline"/>
        </w:rPr>
        <w:t>with the U.S. many years behind China both in terms of EV development and renewable energy manufacturing</w:t>
      </w:r>
      <w:r w:rsidRPr="00687B60">
        <w:rPr>
          <w:sz w:val="16"/>
        </w:rPr>
        <w:t xml:space="preserve">, experts said they found it </w:t>
      </w:r>
      <w:r w:rsidRPr="00254F3E">
        <w:rPr>
          <w:rStyle w:val="Emphasis"/>
        </w:rPr>
        <w:t>unlikely that simply buying more time would help spur the nation's—and the world's—all-important drive away from fossil fuels</w:t>
      </w:r>
      <w:r w:rsidRPr="00687B60">
        <w:rPr>
          <w:sz w:val="16"/>
        </w:rPr>
        <w:t xml:space="preserve">, which the scientific community has repeatedly said is essential if humanity is to avoid catastrophic warming. Earlier in May, meteorologists warned that </w:t>
      </w:r>
      <w:r w:rsidRPr="00254F3E">
        <w:rPr>
          <w:rStyle w:val="StyleUnderline"/>
        </w:rPr>
        <w:t>fossil-fueled climate change made</w:t>
      </w:r>
      <w:r w:rsidRPr="00687B60">
        <w:rPr>
          <w:sz w:val="16"/>
        </w:rPr>
        <w:t xml:space="preserve"> April 2024 the 11th consecutive month for </w:t>
      </w:r>
      <w:r w:rsidRPr="00254F3E">
        <w:rPr>
          <w:rStyle w:val="StyleUnderline"/>
        </w:rPr>
        <w:t xml:space="preserve">record-breaking heat, globally—a phenomenon </w:t>
      </w:r>
      <w:proofErr w:type="gramStart"/>
      <w:r w:rsidRPr="00254F3E">
        <w:rPr>
          <w:rStyle w:val="StyleUnderline"/>
        </w:rPr>
        <w:t>never before</w:t>
      </w:r>
      <w:proofErr w:type="gramEnd"/>
      <w:r w:rsidRPr="00254F3E">
        <w:rPr>
          <w:rStyle w:val="StyleUnderline"/>
        </w:rPr>
        <w:t xml:space="preserve"> seen in human history</w:t>
      </w:r>
      <w:r w:rsidRPr="00687B60">
        <w:rPr>
          <w:sz w:val="16"/>
        </w:rPr>
        <w:t>.</w:t>
      </w:r>
    </w:p>
    <w:p w14:paraId="27792765" w14:textId="77777777" w:rsidR="00687B60" w:rsidRPr="00687B60" w:rsidRDefault="00687B60" w:rsidP="00687B60">
      <w:pPr>
        <w:rPr>
          <w:sz w:val="16"/>
        </w:rPr>
      </w:pPr>
      <w:r w:rsidRPr="00687B60">
        <w:rPr>
          <w:sz w:val="16"/>
        </w:rPr>
        <w:t xml:space="preserve">Speaking to media, Daniel Becker of the environmental group Center for Biological Diversity, said the </w:t>
      </w:r>
      <w:r w:rsidRPr="00254F3E">
        <w:rPr>
          <w:rStyle w:val="StyleUnderline"/>
        </w:rPr>
        <w:t>trade tariffs could have the same effect as the protectionism of the 1970s</w:t>
      </w:r>
      <w:r w:rsidRPr="00687B60">
        <w:rPr>
          <w:sz w:val="16"/>
        </w:rPr>
        <w:t xml:space="preserve">, in which </w:t>
      </w:r>
      <w:r w:rsidRPr="00254F3E">
        <w:rPr>
          <w:rStyle w:val="StyleUnderline"/>
        </w:rPr>
        <w:t>competition</w:t>
      </w:r>
      <w:r w:rsidRPr="00687B60">
        <w:rPr>
          <w:sz w:val="16"/>
        </w:rPr>
        <w:t xml:space="preserve"> against Japanese manufacturers ultimately </w:t>
      </w:r>
      <w:r w:rsidRPr="00254F3E">
        <w:rPr>
          <w:rStyle w:val="StyleUnderline"/>
        </w:rPr>
        <w:t>led to the ruin of</w:t>
      </w:r>
      <w:r w:rsidRPr="00687B60">
        <w:rPr>
          <w:sz w:val="16"/>
        </w:rPr>
        <w:t xml:space="preserve"> the </w:t>
      </w:r>
      <w:r w:rsidRPr="00254F3E">
        <w:rPr>
          <w:rStyle w:val="StyleUnderline"/>
        </w:rPr>
        <w:t>U.S.</w:t>
      </w:r>
      <w:r w:rsidRPr="00687B60">
        <w:rPr>
          <w:sz w:val="16"/>
        </w:rPr>
        <w:t xml:space="preserve"> auto </w:t>
      </w:r>
      <w:r w:rsidRPr="00254F3E">
        <w:rPr>
          <w:rStyle w:val="StyleUnderline"/>
        </w:rPr>
        <w:t>industry</w:t>
      </w:r>
      <w:r w:rsidRPr="00687B60">
        <w:rPr>
          <w:sz w:val="16"/>
        </w:rPr>
        <w:t xml:space="preserve">. "If General Motors, Ford and </w:t>
      </w:r>
      <w:proofErr w:type="spellStart"/>
      <w:r w:rsidRPr="00687B60">
        <w:rPr>
          <w:sz w:val="16"/>
        </w:rPr>
        <w:t>Stellantis</w:t>
      </w:r>
      <w:proofErr w:type="spellEnd"/>
      <w:r w:rsidRPr="00687B60">
        <w:rPr>
          <w:sz w:val="16"/>
        </w:rPr>
        <w:t xml:space="preserve"> don’t have to compete against foreign companies that make EVs, they won't make them. The market will go to BYD,” Becker said, referring to the Chinese EV maker.</w:t>
      </w:r>
    </w:p>
    <w:p w14:paraId="6DE920C9" w14:textId="77777777" w:rsidR="00687B60" w:rsidRPr="00687B60" w:rsidRDefault="00687B60" w:rsidP="00687B60">
      <w:pPr>
        <w:rPr>
          <w:sz w:val="16"/>
        </w:rPr>
      </w:pPr>
      <w:r w:rsidRPr="00687B60">
        <w:rPr>
          <w:sz w:val="16"/>
        </w:rPr>
        <w:t xml:space="preserve">Industry observers agreed: </w:t>
      </w:r>
      <w:r w:rsidRPr="00C22B33">
        <w:rPr>
          <w:rStyle w:val="StyleUnderline"/>
        </w:rPr>
        <w:t>American auto industry executive Bill Russo said in an interview that Biden's action condemns U.S. manufacturers to "a slow but certain death."</w:t>
      </w:r>
      <w:r w:rsidRPr="00687B60">
        <w:rPr>
          <w:sz w:val="16"/>
        </w:rPr>
        <w:t xml:space="preserve"> Without stiff competition, Russo said, American carmakers will remain "stuck to the profits of the oil- and gas-powered economy."</w:t>
      </w:r>
    </w:p>
    <w:p w14:paraId="239BA9B8" w14:textId="77777777" w:rsidR="00687B60" w:rsidRPr="00687B60" w:rsidRDefault="00687B60" w:rsidP="00687B60">
      <w:pPr>
        <w:rPr>
          <w:sz w:val="16"/>
          <w:szCs w:val="16"/>
        </w:rPr>
      </w:pPr>
      <w:r w:rsidRPr="00687B60">
        <w:rPr>
          <w:sz w:val="16"/>
          <w:szCs w:val="16"/>
        </w:rPr>
        <w:t>Elsewhere, the CEO of German giant Siemens Energy, Christian Bruch, warned that "energy transition without China doesn't work," and that "trying to build a wind turbine without any Chinese supply will be close to impossible." Meanwhile, commentators such as Steven Rattner, writing in the New York Times, noted that most of the available research on tariffs finds that they both raise prices for consumers and, far from safeguarding employment, usually result in job losses.</w:t>
      </w:r>
    </w:p>
    <w:p w14:paraId="25CAC47F" w14:textId="77777777" w:rsidR="00687B60" w:rsidRPr="00687B60" w:rsidRDefault="00687B60" w:rsidP="00687B60">
      <w:pPr>
        <w:rPr>
          <w:sz w:val="16"/>
        </w:rPr>
      </w:pPr>
      <w:r w:rsidRPr="00687B60">
        <w:rPr>
          <w:sz w:val="16"/>
        </w:rPr>
        <w:t xml:space="preserve">Most analysts tend to concur that </w:t>
      </w:r>
      <w:r w:rsidRPr="00254F3E">
        <w:rPr>
          <w:rStyle w:val="StyleUnderline"/>
        </w:rPr>
        <w:t>in the medium- and long-term, a trade war with China isn't in America's best interests.</w:t>
      </w:r>
      <w:r w:rsidRPr="00687B60">
        <w:rPr>
          <w:sz w:val="16"/>
        </w:rPr>
        <w:t xml:space="preserve"> The calculation, rather, appears to be that </w:t>
      </w:r>
      <w:r w:rsidRPr="00254F3E">
        <w:rPr>
          <w:rStyle w:val="StyleUnderline"/>
        </w:rPr>
        <w:t xml:space="preserve">appearing "tough </w:t>
      </w:r>
      <w:proofErr w:type="gramStart"/>
      <w:r w:rsidRPr="00254F3E">
        <w:rPr>
          <w:rStyle w:val="StyleUnderline"/>
        </w:rPr>
        <w:t>on</w:t>
      </w:r>
      <w:proofErr w:type="gramEnd"/>
      <w:r w:rsidRPr="00254F3E">
        <w:rPr>
          <w:rStyle w:val="StyleUnderline"/>
        </w:rPr>
        <w:t xml:space="preserve"> China" is a vote winner ahead of November's presidential elections</w:t>
      </w:r>
      <w:r w:rsidRPr="00687B60">
        <w:rPr>
          <w:sz w:val="16"/>
        </w:rPr>
        <w:t>. Biden's opponent Donald Trump has long made anti-China sentiment a mainstay of his campaign, but some Democratic operatives believe Biden's 2020 victory was helped in part by a more protectionist stance that improved his standing among unions.</w:t>
      </w:r>
    </w:p>
    <w:p w14:paraId="6EE10F01" w14:textId="77777777" w:rsidR="00687B60" w:rsidRPr="00687B60" w:rsidRDefault="00687B60" w:rsidP="00687B60">
      <w:pPr>
        <w:rPr>
          <w:sz w:val="16"/>
        </w:rPr>
      </w:pPr>
      <w:r w:rsidRPr="00687B60">
        <w:rPr>
          <w:sz w:val="16"/>
        </w:rPr>
        <w:t xml:space="preserve">Nevertheless, </w:t>
      </w:r>
      <w:r w:rsidRPr="00254F3E">
        <w:rPr>
          <w:rStyle w:val="StyleUnderline"/>
        </w:rPr>
        <w:t>actions that might make sense at the ballot box could prove painful for Americans—and everyone else—further down the road.</w:t>
      </w:r>
    </w:p>
    <w:p w14:paraId="3163D6A9" w14:textId="77777777" w:rsidR="00687B60" w:rsidRPr="00687B60" w:rsidRDefault="00687B60" w:rsidP="00687B60">
      <w:pPr>
        <w:rPr>
          <w:sz w:val="16"/>
        </w:rPr>
      </w:pPr>
    </w:p>
    <w:p w14:paraId="71961D3F" w14:textId="77777777" w:rsidR="00687B60" w:rsidRPr="0008461D" w:rsidRDefault="00687B60" w:rsidP="00687B60">
      <w:pPr>
        <w:rPr>
          <w:sz w:val="12"/>
        </w:rPr>
      </w:pPr>
    </w:p>
    <w:p w14:paraId="5EA7A9D0" w14:textId="36D4B527" w:rsidR="00687B60" w:rsidRDefault="00687B60" w:rsidP="00687B60">
      <w:pPr>
        <w:pStyle w:val="Heading3"/>
      </w:pPr>
      <w:r>
        <w:t xml:space="preserve">2NC---I/L---Bolt </w:t>
      </w:r>
      <w:proofErr w:type="gramStart"/>
      <w:r>
        <w:t>From</w:t>
      </w:r>
      <w:proofErr w:type="gramEnd"/>
      <w:r>
        <w:t xml:space="preserve"> Blue</w:t>
      </w:r>
    </w:p>
    <w:p w14:paraId="612A884C" w14:textId="77777777" w:rsidR="00687B60" w:rsidRPr="00F260AE" w:rsidRDefault="00687B60" w:rsidP="00687B60">
      <w:pPr>
        <w:pStyle w:val="Heading4"/>
      </w:pPr>
      <w:r w:rsidRPr="00F260AE">
        <w:t>Trade policy uncertainty decimates investment</w:t>
      </w:r>
    </w:p>
    <w:p w14:paraId="37BBAF7D" w14:textId="77777777" w:rsidR="00687B60" w:rsidRPr="00F260AE" w:rsidRDefault="00687B60" w:rsidP="00687B60">
      <w:proofErr w:type="spellStart"/>
      <w:r w:rsidRPr="00F260AE">
        <w:rPr>
          <w:b/>
          <w:bCs/>
          <w:sz w:val="26"/>
          <w:szCs w:val="26"/>
        </w:rPr>
        <w:t>Bengruia</w:t>
      </w:r>
      <w:proofErr w:type="spellEnd"/>
      <w:r w:rsidRPr="00F260AE">
        <w:rPr>
          <w:b/>
          <w:bCs/>
          <w:sz w:val="26"/>
          <w:szCs w:val="26"/>
        </w:rPr>
        <w:t xml:space="preserve"> et al 20</w:t>
      </w:r>
      <w:r w:rsidRPr="00F260AE">
        <w:t xml:space="preserve">, October 2020, Felipe Benguria is a C. M. Gatton Endowed Professor of Economics at the Gatton College of Business and Economics University of Kentucky. </w:t>
      </w:r>
      <w:proofErr w:type="spellStart"/>
      <w:r w:rsidRPr="00F260AE">
        <w:t>Jaerim</w:t>
      </w:r>
      <w:proofErr w:type="spellEnd"/>
      <w:r w:rsidRPr="00F260AE">
        <w:t xml:space="preserve"> Choi is </w:t>
      </w:r>
      <w:proofErr w:type="gramStart"/>
      <w:r w:rsidRPr="00F260AE">
        <w:t>Assistant</w:t>
      </w:r>
      <w:proofErr w:type="gramEnd"/>
      <w:r w:rsidRPr="00F260AE">
        <w:t xml:space="preserve"> Professor in the school of economics at Yonsei University. Deborah L. Swenson is a Research Assistant at the University of California --- Davis. Mingzhi Xu is an Assistant Professor at Peking </w:t>
      </w:r>
      <w:proofErr w:type="gramStart"/>
      <w:r w:rsidRPr="00F260AE">
        <w:t>University, and</w:t>
      </w:r>
      <w:proofErr w:type="gramEnd"/>
      <w:r w:rsidRPr="00F260AE">
        <w:t xml:space="preserve"> was a postdoctoral researcher at the National Bureau of </w:t>
      </w:r>
      <w:proofErr w:type="gramStart"/>
      <w:r w:rsidRPr="00F260AE">
        <w:t>the Economic</w:t>
      </w:r>
      <w:proofErr w:type="gramEnd"/>
      <w:r w:rsidRPr="00F260AE">
        <w:t xml:space="preserve"> Research (NBER), and visiting researcher at the Growth Lab of Harvard Kennedy School. National Bureau of Economic Research: “ANXIETY OR PAIN? THE IMPACT OF TARIFFS AND UNCERTAINTY ON CHINESE FIRMS IN THE TRADE WAR” (Working Paper 27920), https://www.nber.org/papers/w27920 // </w:t>
      </w:r>
      <w:proofErr w:type="spellStart"/>
      <w:r w:rsidRPr="00F260AE">
        <w:t>skohli</w:t>
      </w:r>
      <w:proofErr w:type="spellEnd"/>
    </w:p>
    <w:p w14:paraId="192F4C2E" w14:textId="77777777" w:rsidR="00687B60" w:rsidRPr="00687B60" w:rsidRDefault="00687B60" w:rsidP="00687B60">
      <w:pPr>
        <w:rPr>
          <w:sz w:val="16"/>
        </w:rPr>
      </w:pPr>
      <w:r w:rsidRPr="00687B60">
        <w:rPr>
          <w:sz w:val="16"/>
        </w:rPr>
        <w:t xml:space="preserve">We have shown how </w:t>
      </w:r>
      <w:r w:rsidRPr="00F260AE">
        <w:rPr>
          <w:rStyle w:val="StyleUnderline"/>
        </w:rPr>
        <w:t>heightened firm-level trade policy uncertainty during the trade war leads to reductions in firm-level investment, R&amp;D expenditures and profits for Chinese listed firms</w:t>
      </w:r>
      <w:r w:rsidRPr="00687B60">
        <w:rPr>
          <w:sz w:val="16"/>
        </w:rPr>
        <w:t xml:space="preserve">. However, our results may be capturing instead how rising U.S. tariffs and Chinese retaliatory tariffs have negatively affected Chinese firms directly, by reducing demand for Chinese exports or by increasing the cost of imported inputs. For this reason, </w:t>
      </w:r>
      <w:r w:rsidRPr="00F260AE">
        <w:rPr>
          <w:rStyle w:val="StyleUnderline"/>
        </w:rPr>
        <w:t xml:space="preserve">it is important to validate that the trade policy uncertainty channel effects on firm operational outcomes is present when the direct impacts of tariffs </w:t>
      </w:r>
      <w:proofErr w:type="gramStart"/>
      <w:r w:rsidRPr="00F260AE">
        <w:rPr>
          <w:rStyle w:val="StyleUnderline"/>
        </w:rPr>
        <w:t>is</w:t>
      </w:r>
      <w:proofErr w:type="gramEnd"/>
      <w:r w:rsidRPr="00F260AE">
        <w:rPr>
          <w:rStyle w:val="StyleUnderline"/>
        </w:rPr>
        <w:t xml:space="preserve"> included</w:t>
      </w:r>
      <w:r w:rsidRPr="00687B60">
        <w:rPr>
          <w:sz w:val="16"/>
        </w:rPr>
        <w:t>. To this end, we augment our baseline equations (4) and (5) with U.S. and Chinese tariff exposure measures as follows:</w:t>
      </w:r>
    </w:p>
    <w:p w14:paraId="468A38D5" w14:textId="77777777" w:rsidR="00687B60" w:rsidRPr="00F260AE" w:rsidRDefault="00687B60" w:rsidP="00687B60">
      <w:r w:rsidRPr="00F260AE">
        <w:rPr>
          <w:noProof/>
        </w:rPr>
        <w:drawing>
          <wp:inline distT="0" distB="0" distL="0" distR="0" wp14:anchorId="141AE9C2" wp14:editId="67866A6D">
            <wp:extent cx="2540027" cy="504749"/>
            <wp:effectExtent l="0" t="0" r="0" b="3810"/>
            <wp:docPr id="893718086" name="Picture 1" descr="A close-up of a math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18086" name="Picture 1" descr="A close-up of a math formula&#10;&#10;Description automatically generated"/>
                    <pic:cNvPicPr/>
                  </pic:nvPicPr>
                  <pic:blipFill>
                    <a:blip r:embed="rId6"/>
                    <a:stretch>
                      <a:fillRect/>
                    </a:stretch>
                  </pic:blipFill>
                  <pic:spPr>
                    <a:xfrm flipH="1">
                      <a:off x="0" y="0"/>
                      <a:ext cx="2743027" cy="545089"/>
                    </a:xfrm>
                    <a:prstGeom prst="rect">
                      <a:avLst/>
                    </a:prstGeom>
                  </pic:spPr>
                </pic:pic>
              </a:graphicData>
            </a:graphic>
          </wp:inline>
        </w:drawing>
      </w:r>
    </w:p>
    <w:p w14:paraId="3FB31F17" w14:textId="77777777" w:rsidR="00687B60" w:rsidRPr="00F260AE" w:rsidRDefault="00687B60" w:rsidP="00687B60">
      <w:pPr>
        <w:rPr>
          <w:sz w:val="10"/>
          <w:szCs w:val="10"/>
        </w:rPr>
      </w:pPr>
      <w:r w:rsidRPr="00F260AE">
        <w:rPr>
          <w:sz w:val="10"/>
          <w:szCs w:val="10"/>
        </w:rPr>
        <w:t>&lt;&lt;&lt;TEXT CONDENSED, NONE OMITTED&gt;&gt;&gt;</w:t>
      </w:r>
    </w:p>
    <w:p w14:paraId="55BC9BC8" w14:textId="77777777" w:rsidR="00687B60" w:rsidRPr="00687B60" w:rsidRDefault="00687B60" w:rsidP="00687B60">
      <w:pPr>
        <w:rPr>
          <w:sz w:val="16"/>
          <w:szCs w:val="16"/>
        </w:rPr>
      </w:pPr>
      <w:r w:rsidRPr="00687B60">
        <w:rPr>
          <w:sz w:val="16"/>
          <w:szCs w:val="16"/>
        </w:rPr>
        <w:t>where β1 measures the trade policy uncertainty effect while the coefficients β2 and β3 capture the direct impacts of tariffs. Tables 11 and 12 report the estimation results. Reassuringly, the sign and significance of the coefficients of the trade policy uncertainty effect on investment and profits remain unchanged, even after controlling for the direct impact of tariffs. Notably, the direct impacts of U.S. and Chinese tariff exposure measures on both investment and profit are 33 statistically insignificant.</w:t>
      </w:r>
    </w:p>
    <w:p w14:paraId="3FB12D1C" w14:textId="77777777" w:rsidR="00687B60" w:rsidRPr="00F260AE" w:rsidRDefault="00687B60" w:rsidP="00687B60">
      <w:r w:rsidRPr="00F260AE">
        <w:rPr>
          <w:noProof/>
        </w:rPr>
        <w:drawing>
          <wp:inline distT="0" distB="0" distL="0" distR="0" wp14:anchorId="2AADC538" wp14:editId="6773C537">
            <wp:extent cx="2691732" cy="1923898"/>
            <wp:effectExtent l="0" t="0" r="1270" b="0"/>
            <wp:docPr id="664412120"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2120" name="Picture 1" descr="A table with numbers and symbols&#10;&#10;Description automatically generated"/>
                    <pic:cNvPicPr/>
                  </pic:nvPicPr>
                  <pic:blipFill>
                    <a:blip r:embed="rId7"/>
                    <a:stretch>
                      <a:fillRect/>
                    </a:stretch>
                  </pic:blipFill>
                  <pic:spPr>
                    <a:xfrm>
                      <a:off x="0" y="0"/>
                      <a:ext cx="2712851" cy="1938993"/>
                    </a:xfrm>
                    <a:prstGeom prst="rect">
                      <a:avLst/>
                    </a:prstGeom>
                  </pic:spPr>
                </pic:pic>
              </a:graphicData>
            </a:graphic>
          </wp:inline>
        </w:drawing>
      </w:r>
    </w:p>
    <w:p w14:paraId="0B1C62C4" w14:textId="77777777" w:rsidR="00687B60" w:rsidRPr="00687B60" w:rsidRDefault="00687B60" w:rsidP="00687B60">
      <w:pPr>
        <w:rPr>
          <w:sz w:val="16"/>
          <w:szCs w:val="16"/>
        </w:rPr>
      </w:pPr>
      <w:r w:rsidRPr="00687B60">
        <w:rPr>
          <w:sz w:val="16"/>
          <w:szCs w:val="16"/>
        </w:rPr>
        <w:t xml:space="preserve">Discussion: There may be </w:t>
      </w:r>
      <w:r w:rsidRPr="00687B60">
        <w:rPr>
          <w:rStyle w:val="StyleUnderline"/>
          <w:bCs/>
        </w:rPr>
        <w:t>several factors that could explain the absence of direct tariff impacts in these new results</w:t>
      </w:r>
      <w:r w:rsidRPr="00687B60">
        <w:t xml:space="preserve">. </w:t>
      </w:r>
      <w:r w:rsidRPr="00687B60">
        <w:rPr>
          <w:sz w:val="16"/>
          <w:szCs w:val="16"/>
        </w:rPr>
        <w:t xml:space="preserve">First, the average ratio of exports to the U.S. to total sales for Chinese listed firms in the sample is about 1.7 percent in 2016 according to Chinese customs data and COMPUSTAT Global data.32 The low ratio suggests that the output loss resulting from rising U.S. tariffs would be quite limited even if U.S. tariffs in a firm’s industry have risen substantially. Correspondingly, reactions in investment and profits would be small for these firms.33 32The calculation is based on the COMPUSTAT sample restricted to the manufacturing sector. The average ratio of exports to the U.S. is computed as U.S. exports relative to total sales that include domestic sales. As not all manufacturing firms are exporters, we set </w:t>
      </w:r>
      <w:proofErr w:type="gramStart"/>
      <w:r w:rsidRPr="00687B60">
        <w:rPr>
          <w:sz w:val="16"/>
          <w:szCs w:val="16"/>
        </w:rPr>
        <w:t>exports</w:t>
      </w:r>
      <w:proofErr w:type="gramEnd"/>
      <w:r w:rsidRPr="00687B60">
        <w:rPr>
          <w:sz w:val="16"/>
          <w:szCs w:val="16"/>
        </w:rPr>
        <w:t xml:space="preserve"> of the non-exporting firms as zero in the above calculation.</w:t>
      </w:r>
    </w:p>
    <w:p w14:paraId="5B05B9A4" w14:textId="77777777" w:rsidR="00687B60" w:rsidRPr="00687B60" w:rsidRDefault="00687B60" w:rsidP="00687B60">
      <w:pPr>
        <w:rPr>
          <w:sz w:val="16"/>
          <w:szCs w:val="16"/>
        </w:rPr>
      </w:pPr>
      <w:r w:rsidRPr="00687B60">
        <w:rPr>
          <w:sz w:val="16"/>
          <w:szCs w:val="16"/>
        </w:rPr>
        <w:t xml:space="preserve">33Firm shares of imports from the U.S. are also small, possibly leading to the null effect of rising retaliatory tariffs. In Appendix C, we further investigate it by adding interaction terms. The exercise seeks to explore whether the direct impact of U.S. and Chinese tariff exposures are stronger for firms that export to and/or import from the U.S. more. Results are reported in Appendix Tables C.1 and C.2. The coefficient </w:t>
      </w:r>
      <w:proofErr w:type="spellStart"/>
      <w:r w:rsidRPr="00687B60">
        <w:rPr>
          <w:sz w:val="16"/>
          <w:szCs w:val="16"/>
        </w:rPr>
        <w:t>ofthe</w:t>
      </w:r>
      <w:proofErr w:type="spellEnd"/>
      <w:r w:rsidRPr="00687B60">
        <w:rPr>
          <w:sz w:val="16"/>
          <w:szCs w:val="16"/>
        </w:rPr>
        <w:t xml:space="preserve"> interaction of U.S. tariffs and U.S. export shares is insignificant, while the interaction between Chinese tariffs and U.S. import shares is significantly negative. Though the overall direct impact of Chinese retaliatory tariffs is insignificant, Chinese firms that concentrate their imports in the U.S. suffer from the trade war, suggesting that import sourcing is probably less flexible for critical parts embedded in the ongoing relationship between Chinese firms and U.S. exporters. 34</w:t>
      </w:r>
    </w:p>
    <w:p w14:paraId="05AFAA83" w14:textId="77777777" w:rsidR="00687B60" w:rsidRPr="00F260AE" w:rsidRDefault="00687B60" w:rsidP="00687B60">
      <w:pPr>
        <w:rPr>
          <w:sz w:val="10"/>
          <w:szCs w:val="10"/>
        </w:rPr>
      </w:pPr>
      <w:r w:rsidRPr="00F260AE">
        <w:rPr>
          <w:noProof/>
          <w:sz w:val="10"/>
          <w:szCs w:val="10"/>
        </w:rPr>
        <w:drawing>
          <wp:inline distT="0" distB="0" distL="0" distR="0" wp14:anchorId="5F61C0F2" wp14:editId="4433E851">
            <wp:extent cx="2362846" cy="1727200"/>
            <wp:effectExtent l="0" t="0" r="0" b="0"/>
            <wp:docPr id="745053551" name="Picture 1" descr="A table with numbers and a number of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53551" name="Picture 1" descr="A table with numbers and a number of text&#10;&#10;Description automatically generated with medium confidence"/>
                    <pic:cNvPicPr/>
                  </pic:nvPicPr>
                  <pic:blipFill>
                    <a:blip r:embed="rId8"/>
                    <a:stretch>
                      <a:fillRect/>
                    </a:stretch>
                  </pic:blipFill>
                  <pic:spPr>
                    <a:xfrm>
                      <a:off x="0" y="0"/>
                      <a:ext cx="2374616" cy="1735804"/>
                    </a:xfrm>
                    <a:prstGeom prst="rect">
                      <a:avLst/>
                    </a:prstGeom>
                  </pic:spPr>
                </pic:pic>
              </a:graphicData>
            </a:graphic>
          </wp:inline>
        </w:drawing>
      </w:r>
    </w:p>
    <w:p w14:paraId="3F2D2693" w14:textId="77777777" w:rsidR="00687B60" w:rsidRPr="00F260AE" w:rsidRDefault="00687B60" w:rsidP="00687B60">
      <w:pPr>
        <w:rPr>
          <w:sz w:val="10"/>
          <w:szCs w:val="10"/>
        </w:rPr>
      </w:pPr>
      <w:r w:rsidRPr="00F260AE">
        <w:rPr>
          <w:sz w:val="10"/>
          <w:szCs w:val="10"/>
        </w:rPr>
        <w:t xml:space="preserve">A second explanation is that a third country may have been chosen by Chinese exporters to re-route exports. Liu and Shi (2019) find that trade re-routing has been used by Chinese firms in the past to avoid antidumping duties.34 Though we cannot formally test firm re-routing behaviors because of data limitations, the recent news report by Chau and Boudreau (2019) suggests that there is a high possibility that some re-routing took place during the U.S.-China trade war. According to the report, exports from Vietnam to the U.S. have grown strongly in 2019 and many products such as plywood are produced in China might be shipped to the U.S. with ‘Made in Vietnam’ labels. </w:t>
      </w:r>
    </w:p>
    <w:p w14:paraId="422DBE14" w14:textId="77777777" w:rsidR="00687B60" w:rsidRPr="00F260AE" w:rsidRDefault="00687B60" w:rsidP="00687B60">
      <w:pPr>
        <w:rPr>
          <w:sz w:val="10"/>
          <w:szCs w:val="10"/>
        </w:rPr>
      </w:pPr>
      <w:r w:rsidRPr="00F260AE">
        <w:rPr>
          <w:sz w:val="10"/>
          <w:szCs w:val="10"/>
        </w:rPr>
        <w:t xml:space="preserve">Third, trade diversification can help mitigate the negative impacts of tariffs. For instance, if Chinese firms easily switch buyers, then the direct negative impacts of tariffs on firm-level investment and profits would be reduced.35 In fact, the Chinese government has implemented policies to help affected Chinese producers to switch to other partners.36 34Trade re-routing means firms send their products to a third country where U.S. tariffs are not applicable. After that, goods are reissued certificates of origin and sent to the </w:t>
      </w:r>
      <w:proofErr w:type="gramStart"/>
      <w:r w:rsidRPr="00F260AE">
        <w:rPr>
          <w:sz w:val="10"/>
          <w:szCs w:val="10"/>
        </w:rPr>
        <w:t>final destination</w:t>
      </w:r>
      <w:proofErr w:type="gramEnd"/>
      <w:r w:rsidRPr="00F260AE">
        <w:rPr>
          <w:sz w:val="10"/>
          <w:szCs w:val="10"/>
        </w:rPr>
        <w:t xml:space="preserve"> country without being subject to the U.S. tariffs. 35Our previous analysis has uncovered a real hedging channel where Chinese exporters that are more diversified in terms of destination markets see a lower increase in trade policy uncertainty.</w:t>
      </w:r>
    </w:p>
    <w:p w14:paraId="6FE1D596" w14:textId="77777777" w:rsidR="00687B60" w:rsidRPr="00F260AE" w:rsidRDefault="00687B60" w:rsidP="00687B60">
      <w:pPr>
        <w:rPr>
          <w:sz w:val="10"/>
          <w:szCs w:val="10"/>
        </w:rPr>
      </w:pPr>
      <w:r w:rsidRPr="00F260AE">
        <w:rPr>
          <w:sz w:val="10"/>
          <w:szCs w:val="10"/>
        </w:rPr>
        <w:t>36According to the report by CNBC, the Chinese government has taken mainly four ways to bolster business during the trade war, which includes increasing government support, opening channels to other international markets through programs such as free trade zones and the Belt and Road Initiative, improving the environment for state-owned and foreign enterprises and implementing policies such as tax and fee cuts. See https://www.cnbc.com/2019/08/26/ 35</w:t>
      </w:r>
    </w:p>
    <w:p w14:paraId="45CBD0E8" w14:textId="77777777" w:rsidR="00687B60" w:rsidRPr="00687B60" w:rsidRDefault="00687B60" w:rsidP="00687B60">
      <w:pPr>
        <w:rPr>
          <w:sz w:val="16"/>
        </w:rPr>
      </w:pPr>
      <w:r w:rsidRPr="00687B60">
        <w:rPr>
          <w:sz w:val="16"/>
        </w:rPr>
        <w:t>Lastly, as firms in the sample are large by nature and may engage in a variety of business activities other than trade-oriented ones, f</w:t>
      </w:r>
      <w:r w:rsidRPr="00F260AE">
        <w:rPr>
          <w:rStyle w:val="StyleUnderline"/>
        </w:rPr>
        <w:t>irms may have adapted necessary operation change in response to future tariff increase</w:t>
      </w:r>
      <w:r w:rsidRPr="00687B60">
        <w:rPr>
          <w:sz w:val="16"/>
        </w:rPr>
        <w:t xml:space="preserve"> (e.g., switching from the trade-oriented business to non-trade-oriented ones), leading to a limited direct impact of tariffs. This is in line with the finding that even tariff-induced TPU change does not significantly affect a firm’s total revenue that may consist of sales generated by non-trade-oriented business activities. </w:t>
      </w:r>
    </w:p>
    <w:p w14:paraId="371A2009" w14:textId="77777777" w:rsidR="00687B60" w:rsidRPr="00687B60" w:rsidRDefault="00687B60" w:rsidP="00687B60">
      <w:pPr>
        <w:rPr>
          <w:sz w:val="16"/>
        </w:rPr>
      </w:pPr>
      <w:r w:rsidRPr="00687B60">
        <w:rPr>
          <w:sz w:val="16"/>
        </w:rPr>
        <w:t xml:space="preserve">On the contrary, it is less controversial that the </w:t>
      </w:r>
      <w:r w:rsidRPr="00F260AE">
        <w:rPr>
          <w:rStyle w:val="StyleUnderline"/>
        </w:rPr>
        <w:t>rising TPU makes firms less certain of what to plan for the future, leading them to postpone investment</w:t>
      </w:r>
      <w:r w:rsidRPr="00687B60">
        <w:rPr>
          <w:sz w:val="16"/>
        </w:rPr>
        <w:t xml:space="preserve"> (Handley et al. (2020)), </w:t>
      </w:r>
      <w:r w:rsidRPr="00F260AE">
        <w:rPr>
          <w:rStyle w:val="StyleUnderline"/>
        </w:rPr>
        <w:t>and it is exactly as what we find in the data</w:t>
      </w:r>
      <w:r w:rsidRPr="00687B60">
        <w:rPr>
          <w:sz w:val="16"/>
        </w:rPr>
        <w:t xml:space="preserve">.37 Nonetheless, the </w:t>
      </w:r>
      <w:r w:rsidRPr="00F260AE">
        <w:rPr>
          <w:rStyle w:val="StyleUnderline"/>
        </w:rPr>
        <w:t>stylized facts highlighted by this paper contribute to the understanding on how firms respond to rising trade policy uncertainty, which can be used later as models of dynamic endogenous effects of TPU are developed</w:t>
      </w:r>
      <w:r w:rsidRPr="00687B60">
        <w:rPr>
          <w:sz w:val="16"/>
        </w:rPr>
        <w:t>.</w:t>
      </w:r>
    </w:p>
    <w:p w14:paraId="004BC540" w14:textId="77777777" w:rsidR="00687B60" w:rsidRPr="00687B60" w:rsidRDefault="00687B60" w:rsidP="00687B60">
      <w:pPr>
        <w:rPr>
          <w:sz w:val="16"/>
          <w:szCs w:val="16"/>
        </w:rPr>
      </w:pPr>
      <w:r w:rsidRPr="00687B60">
        <w:rPr>
          <w:sz w:val="16"/>
          <w:szCs w:val="16"/>
        </w:rPr>
        <w:t>5.5 Robustness Checks</w:t>
      </w:r>
    </w:p>
    <w:p w14:paraId="75DAE2C4" w14:textId="77777777" w:rsidR="00687B60" w:rsidRPr="00687B60" w:rsidRDefault="00687B60" w:rsidP="00687B60">
      <w:pPr>
        <w:rPr>
          <w:sz w:val="16"/>
          <w:szCs w:val="16"/>
        </w:rPr>
      </w:pPr>
      <w:r w:rsidRPr="00687B60">
        <w:rPr>
          <w:sz w:val="16"/>
          <w:szCs w:val="16"/>
        </w:rPr>
        <w:t xml:space="preserve">To the extent that some Chinese firms are focused on serving the domestic market, while others are more heavily involved in exporting, we explore if our main results change according to firm orientation. For this purpose, we focus on subsets of firms based on indicator variables 1(Persistent Exporter) (1(Persistent Importer)) that equal one if the firm exported (imported) in all years between 2013 and 2016. Alternatively, orientation could be defined via the measure of exports-to-revenue or imports-to-cost ratio. Table D.1 reports the result under both specifications. </w:t>
      </w:r>
      <w:r w:rsidRPr="00687B60">
        <w:rPr>
          <w:rStyle w:val="StyleUnderline"/>
          <w:sz w:val="16"/>
          <w:szCs w:val="16"/>
        </w:rPr>
        <w:t xml:space="preserve">The impact of tariffs on firm TPU remains </w:t>
      </w:r>
      <w:proofErr w:type="gramStart"/>
      <w:r w:rsidRPr="00687B60">
        <w:rPr>
          <w:rStyle w:val="StyleUnderline"/>
          <w:sz w:val="16"/>
          <w:szCs w:val="16"/>
        </w:rPr>
        <w:t>similar to</w:t>
      </w:r>
      <w:proofErr w:type="gramEnd"/>
      <w:r w:rsidRPr="00687B60">
        <w:rPr>
          <w:rStyle w:val="StyleUnderline"/>
          <w:sz w:val="16"/>
          <w:szCs w:val="16"/>
        </w:rPr>
        <w:t xml:space="preserve"> that in Table 3 among both group</w:t>
      </w:r>
      <w:r w:rsidRPr="00687B60">
        <w:rPr>
          <w:sz w:val="16"/>
          <w:szCs w:val="16"/>
        </w:rPr>
        <w:t xml:space="preserve">s. </w:t>
      </w:r>
      <w:proofErr w:type="gramStart"/>
      <w:r w:rsidRPr="00687B60">
        <w:rPr>
          <w:sz w:val="16"/>
          <w:szCs w:val="16"/>
        </w:rPr>
        <w:t>In particular, we</w:t>
      </w:r>
      <w:proofErr w:type="gramEnd"/>
      <w:r w:rsidRPr="00687B60">
        <w:rPr>
          <w:sz w:val="16"/>
          <w:szCs w:val="16"/>
        </w:rPr>
        <w:t xml:space="preserve"> observe that the </w:t>
      </w:r>
      <w:r w:rsidRPr="00687B60">
        <w:rPr>
          <w:rStyle w:val="StyleUnderline"/>
          <w:sz w:val="16"/>
          <w:szCs w:val="16"/>
        </w:rPr>
        <w:t>increase in firm TPU is more pronounced among exporters</w:t>
      </w:r>
      <w:r w:rsidRPr="00687B60">
        <w:rPr>
          <w:sz w:val="16"/>
          <w:szCs w:val="16"/>
        </w:rPr>
        <w:t>. We further include those firm orientation variables in regressions investigating the role of trade diversification, reporting the results in Table D.2. We continue to find that firms exporting to a larger number of destinations experienced smaller increases in TPU.</w:t>
      </w:r>
    </w:p>
    <w:p w14:paraId="693A7416" w14:textId="77777777" w:rsidR="00687B60" w:rsidRPr="00687B60" w:rsidRDefault="00687B60" w:rsidP="00687B60">
      <w:pPr>
        <w:rPr>
          <w:sz w:val="16"/>
        </w:rPr>
      </w:pPr>
      <w:r w:rsidRPr="00687B60">
        <w:rPr>
          <w:sz w:val="16"/>
        </w:rPr>
        <w:t xml:space="preserve">As suggested by Table 6, firms with a more diversified set of trade relationships experienced smaller increases in TPU. However, this outcome might also be shaped by differences in firm financial positions. </w:t>
      </w:r>
      <w:r w:rsidRPr="00F260AE">
        <w:rPr>
          <w:rStyle w:val="StyleUnderline"/>
        </w:rPr>
        <w:t xml:space="preserve">If it </w:t>
      </w:r>
      <w:proofErr w:type="gramStart"/>
      <w:r w:rsidRPr="00F260AE">
        <w:rPr>
          <w:rStyle w:val="StyleUnderline"/>
        </w:rPr>
        <w:t>possible</w:t>
      </w:r>
      <w:proofErr w:type="gramEnd"/>
      <w:r w:rsidRPr="00F260AE">
        <w:rPr>
          <w:rStyle w:val="StyleUnderline"/>
        </w:rPr>
        <w:t xml:space="preserve"> that more diversified firms may have better access to funds and that the access to funds, rather than the diversification, may help these firms to adapt to the changing environment</w:t>
      </w:r>
      <w:r w:rsidRPr="00687B60">
        <w:rPr>
          <w:sz w:val="16"/>
        </w:rPr>
        <w:t xml:space="preserve">. To address this concern, we follow trade-war-what-it-means-for-china-firms-as-trumps-calls-us-firms-to-go.html for details. In addition to the above discussion, Cavallo et al. (2019) also find that imports of U.S. retailers increased after the initial announcement of possible tariffs, but before the full implementation of tariffs. </w:t>
      </w:r>
    </w:p>
    <w:p w14:paraId="02845407" w14:textId="77777777" w:rsidR="00687B60" w:rsidRPr="00687B60" w:rsidRDefault="00687B60" w:rsidP="00687B60">
      <w:pPr>
        <w:rPr>
          <w:sz w:val="16"/>
          <w:szCs w:val="16"/>
        </w:rPr>
      </w:pPr>
      <w:r w:rsidRPr="00687B60">
        <w:rPr>
          <w:sz w:val="16"/>
          <w:szCs w:val="16"/>
        </w:rPr>
        <w:t xml:space="preserve">Therefore, by completing sales/purchases beforehand, the impact of tariffs on firm sales for Chinese firms can be very limited overall. 37By modeling firm’s dynamic sourcing decision, Handley et al. (2020) show that firms tend to postpone making investment decision in the presence of trade policy uncertainty.36 </w:t>
      </w:r>
      <w:proofErr w:type="spellStart"/>
      <w:r w:rsidRPr="00687B60">
        <w:rPr>
          <w:sz w:val="16"/>
          <w:szCs w:val="16"/>
        </w:rPr>
        <w:t>Manova</w:t>
      </w:r>
      <w:proofErr w:type="spellEnd"/>
      <w:r w:rsidRPr="00687B60">
        <w:rPr>
          <w:sz w:val="16"/>
          <w:szCs w:val="16"/>
        </w:rPr>
        <w:t xml:space="preserve"> and Yu (2016) and construct firm-level financial measures as follows:</w:t>
      </w:r>
    </w:p>
    <w:p w14:paraId="29983077" w14:textId="77777777" w:rsidR="00687B60" w:rsidRPr="00F260AE" w:rsidRDefault="00687B60" w:rsidP="00687B60">
      <w:r w:rsidRPr="00F260AE">
        <w:rPr>
          <w:noProof/>
        </w:rPr>
        <w:drawing>
          <wp:inline distT="0" distB="0" distL="0" distR="0" wp14:anchorId="1664548E" wp14:editId="220C78FF">
            <wp:extent cx="2253082" cy="184868"/>
            <wp:effectExtent l="0" t="0" r="0" b="5715"/>
            <wp:docPr id="177982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27271" name=""/>
                    <pic:cNvPicPr/>
                  </pic:nvPicPr>
                  <pic:blipFill>
                    <a:blip r:embed="rId9"/>
                    <a:stretch>
                      <a:fillRect/>
                    </a:stretch>
                  </pic:blipFill>
                  <pic:spPr>
                    <a:xfrm>
                      <a:off x="0" y="0"/>
                      <a:ext cx="2362039" cy="193808"/>
                    </a:xfrm>
                    <a:prstGeom prst="rect">
                      <a:avLst/>
                    </a:prstGeom>
                  </pic:spPr>
                </pic:pic>
              </a:graphicData>
            </a:graphic>
          </wp:inline>
        </w:drawing>
      </w:r>
    </w:p>
    <w:p w14:paraId="4E88073E" w14:textId="77777777" w:rsidR="00687B60" w:rsidRPr="00687B60" w:rsidRDefault="00687B60" w:rsidP="00687B60">
      <w:pPr>
        <w:rPr>
          <w:sz w:val="16"/>
        </w:rPr>
      </w:pPr>
      <w:r w:rsidRPr="00687B60">
        <w:rPr>
          <w:sz w:val="16"/>
        </w:rPr>
        <w:t xml:space="preserve">We interact the financial terms with tariffs in our new regression specification. This allows us to determine whether firms that were in a better financial position experienced a </w:t>
      </w:r>
      <w:proofErr w:type="gramStart"/>
      <w:r w:rsidRPr="00687B60">
        <w:rPr>
          <w:sz w:val="16"/>
        </w:rPr>
        <w:t>lower increases</w:t>
      </w:r>
      <w:proofErr w:type="gramEnd"/>
      <w:r w:rsidRPr="00687B60">
        <w:rPr>
          <w:sz w:val="16"/>
        </w:rPr>
        <w:t xml:space="preserve"> in TPU in response to increases in tariffs. In Appendix Table D.3, both interaction terms are statistically insignificant. Hence, the results confirm that </w:t>
      </w:r>
      <w:r w:rsidRPr="00F260AE">
        <w:rPr>
          <w:rStyle w:val="Emphasis"/>
        </w:rPr>
        <w:t>firm liquidity and leverage do not mediate the impact of tariffs on TPU during the trade war.</w:t>
      </w:r>
    </w:p>
    <w:p w14:paraId="538AC757" w14:textId="77777777" w:rsidR="00687B60" w:rsidRPr="00687B60" w:rsidRDefault="00687B60" w:rsidP="00687B60">
      <w:pPr>
        <w:rPr>
          <w:sz w:val="16"/>
        </w:rPr>
      </w:pPr>
      <w:r w:rsidRPr="00687B60">
        <w:rPr>
          <w:sz w:val="16"/>
        </w:rPr>
        <w:t xml:space="preserve">In this paper, we explore the sources and consequences of trade-policy uncertainty during the ongoing U.S.-China trade war. Our </w:t>
      </w:r>
      <w:r w:rsidRPr="00F260AE">
        <w:rPr>
          <w:rStyle w:val="StyleUnderline"/>
        </w:rPr>
        <w:t xml:space="preserve">analysis is based on a novel measure of firm level TPU constructed from a textual analysis of firm-level statements, and firm-specific measures of exposure to trade war tariffs based on customs data and tariff lines. The </w:t>
      </w:r>
      <w:r w:rsidRPr="00F260AE">
        <w:rPr>
          <w:rStyle w:val="Emphasis"/>
        </w:rPr>
        <w:t xml:space="preserve">firm-level TPU measure accurately tracks existing aggregate indices of TPU in </w:t>
      </w:r>
      <w:proofErr w:type="gramStart"/>
      <w:r w:rsidRPr="00F260AE">
        <w:rPr>
          <w:rStyle w:val="Emphasis"/>
        </w:rPr>
        <w:t>China, and</w:t>
      </w:r>
      <w:proofErr w:type="gramEnd"/>
      <w:r w:rsidRPr="00F260AE">
        <w:rPr>
          <w:rStyle w:val="Emphasis"/>
        </w:rPr>
        <w:t xml:space="preserve"> reveals a dramatic TPU spike during the trade war.</w:t>
      </w:r>
      <w:r w:rsidRPr="00687B60">
        <w:rPr>
          <w:sz w:val="16"/>
        </w:rPr>
        <w:t xml:space="preserve"> </w:t>
      </w:r>
    </w:p>
    <w:p w14:paraId="0E0E2B13" w14:textId="77777777" w:rsidR="00687B60" w:rsidRPr="00687B60" w:rsidRDefault="00687B60" w:rsidP="00687B60">
      <w:pPr>
        <w:rPr>
          <w:sz w:val="14"/>
        </w:rPr>
      </w:pPr>
      <w:r w:rsidRPr="00687B60">
        <w:rPr>
          <w:sz w:val="14"/>
        </w:rPr>
        <w:t xml:space="preserve">Our first contribution is to </w:t>
      </w:r>
      <w:r w:rsidRPr="00F260AE">
        <w:rPr>
          <w:rStyle w:val="StyleUnderline"/>
        </w:rPr>
        <w:t>open the TPU black box</w:t>
      </w:r>
      <w:r w:rsidRPr="00687B60">
        <w:rPr>
          <w:sz w:val="14"/>
        </w:rPr>
        <w:t xml:space="preserve">. While it has been generally acknowledged that TPU must have played a role in the trade war (IMF, 2018), there is </w:t>
      </w:r>
      <w:r w:rsidRPr="00F260AE">
        <w:rPr>
          <w:rStyle w:val="StyleUnderline"/>
        </w:rPr>
        <w:t>little understanding of how the process works, the magnitude of this channel, and which firms are most exposed to it</w:t>
      </w:r>
      <w:r w:rsidRPr="00687B60">
        <w:rPr>
          <w:sz w:val="14"/>
        </w:rPr>
        <w:t xml:space="preserve">. We move one step in this direction and take advantage of the </w:t>
      </w:r>
      <w:r w:rsidRPr="00F260AE">
        <w:rPr>
          <w:rStyle w:val="StyleUnderline"/>
        </w:rPr>
        <w:t xml:space="preserve">variation across Chinese firms in their exposure to the trade war. We show that firm-level increases in TPU experienced during this period are systematically associated with </w:t>
      </w:r>
      <w:proofErr w:type="spellStart"/>
      <w:r w:rsidRPr="00F260AE">
        <w:rPr>
          <w:rStyle w:val="StyleUnderline"/>
        </w:rPr>
        <w:t>firmlevel</w:t>
      </w:r>
      <w:proofErr w:type="spellEnd"/>
      <w:r w:rsidRPr="00F260AE">
        <w:rPr>
          <w:rStyle w:val="StyleUnderline"/>
        </w:rPr>
        <w:t xml:space="preserve"> exposure to both U.S. tariffs (which lower U.S. demand for Chinese exports) and Chinese tariffs (which raise the cost of imported inputs for Chinese firms).</w:t>
      </w:r>
      <w:r w:rsidRPr="00687B60">
        <w:rPr>
          <w:sz w:val="14"/>
        </w:rPr>
        <w:t xml:space="preserve"> We further show that the </w:t>
      </w:r>
      <w:r w:rsidRPr="00F260AE">
        <w:rPr>
          <w:rStyle w:val="StyleUnderline"/>
        </w:rPr>
        <w:t>impact of tariffs on TPU is heterogeneous</w:t>
      </w:r>
      <w:r w:rsidRPr="00687B60">
        <w:rPr>
          <w:sz w:val="14"/>
        </w:rPr>
        <w:t xml:space="preserve"> across firm characteristics, as the tariff effect on TPU is largest for smaller and less diversified firms. </w:t>
      </w:r>
    </w:p>
    <w:p w14:paraId="509742E8" w14:textId="77777777" w:rsidR="00687B60" w:rsidRPr="00687B60" w:rsidRDefault="00687B60" w:rsidP="00687B60">
      <w:pPr>
        <w:rPr>
          <w:sz w:val="16"/>
        </w:rPr>
      </w:pPr>
      <w:r w:rsidRPr="00687B60">
        <w:rPr>
          <w:sz w:val="16"/>
        </w:rPr>
        <w:t xml:space="preserve">The second contribution of our paper is to document the </w:t>
      </w:r>
      <w:r w:rsidRPr="00F260AE">
        <w:rPr>
          <w:rStyle w:val="StyleUnderline"/>
        </w:rPr>
        <w:t>negative consequences of the TPU spike on firm investment, R&amp;D expenditures and profits. Our work allows us to identify the timing of TPU effects</w:t>
      </w:r>
      <w:r w:rsidRPr="00687B60">
        <w:rPr>
          <w:sz w:val="16"/>
        </w:rPr>
        <w:t xml:space="preserve">, including the changes over the short- to medium-run. The </w:t>
      </w:r>
      <w:r w:rsidRPr="00F260AE">
        <w:rPr>
          <w:rStyle w:val="Emphasis"/>
        </w:rPr>
        <w:t>effect exists, and is quantitatively important, after controlling for the direct impact of tariffs on all these outcomes</w:t>
      </w:r>
      <w:r w:rsidRPr="00687B60">
        <w:rPr>
          <w:sz w:val="16"/>
        </w:rPr>
        <w:t xml:space="preserve">. We find that a </w:t>
      </w:r>
      <w:r w:rsidRPr="00F260AE">
        <w:rPr>
          <w:rStyle w:val="StyleUnderline"/>
        </w:rPr>
        <w:t>one standard deviation increase in TPU leads to a reduction in investment, R&amp;D expenditures, and profits</w:t>
      </w:r>
      <w:r w:rsidRPr="00687B60">
        <w:rPr>
          <w:sz w:val="16"/>
        </w:rPr>
        <w:t xml:space="preserve"> by 1.4, 2.7, and 8.9%, respectively. </w:t>
      </w:r>
    </w:p>
    <w:p w14:paraId="2ADA8826" w14:textId="3ABE6FEA" w:rsidR="00E5398B" w:rsidRDefault="00687B60" w:rsidP="00687B60">
      <w:pPr>
        <w:rPr>
          <w:sz w:val="16"/>
        </w:rPr>
      </w:pPr>
      <w:r w:rsidRPr="00687B60">
        <w:rPr>
          <w:sz w:val="16"/>
        </w:rPr>
        <w:t xml:space="preserve">Overall, </w:t>
      </w:r>
      <w:r w:rsidRPr="00F260AE">
        <w:rPr>
          <w:rStyle w:val="StyleUnderline"/>
        </w:rPr>
        <w:t>our work highlights the importance of the TPU channel during the ongoing U.S.-China trade war</w:t>
      </w:r>
      <w:r w:rsidRPr="00687B60">
        <w:rPr>
          <w:sz w:val="16"/>
        </w:rPr>
        <w:t xml:space="preserve">; the paper also illustrates the benefits of new measures of firm37 level uncertainty based on textual analysis of firm statements (Hassan et al., 2020, 2019; Caldara et al., 2019). The documented </w:t>
      </w:r>
      <w:r w:rsidRPr="00F260AE">
        <w:rPr>
          <w:rStyle w:val="StyleUnderline"/>
        </w:rPr>
        <w:t>stylized facts contribute to understanding how firms respond to rising trade policy uncertainty, which can be used</w:t>
      </w:r>
      <w:r w:rsidRPr="00687B60">
        <w:rPr>
          <w:sz w:val="16"/>
        </w:rPr>
        <w:t xml:space="preserve"> later </w:t>
      </w:r>
      <w:r w:rsidRPr="00F260AE">
        <w:rPr>
          <w:rStyle w:val="StyleUnderline"/>
        </w:rPr>
        <w:t>as models</w:t>
      </w:r>
      <w:r w:rsidRPr="00687B60">
        <w:rPr>
          <w:sz w:val="16"/>
        </w:rPr>
        <w:t xml:space="preserve"> of dynamic endogenous effects of TPU are developed.</w:t>
      </w:r>
    </w:p>
    <w:p w14:paraId="20C0DFE5" w14:textId="77777777" w:rsidR="00687B60" w:rsidRPr="00687B60" w:rsidRDefault="00687B60" w:rsidP="00687B60">
      <w:pPr>
        <w:rPr>
          <w:sz w:val="16"/>
        </w:rPr>
      </w:pPr>
    </w:p>
    <w:p w14:paraId="02376A86" w14:textId="77777777" w:rsidR="00E5398B" w:rsidRDefault="00E5398B" w:rsidP="00E5398B">
      <w:pPr>
        <w:pStyle w:val="Heading1"/>
      </w:pPr>
      <w:r>
        <w:t>Impacts</w:t>
      </w:r>
    </w:p>
    <w:p w14:paraId="38EA3055" w14:textId="280DD701" w:rsidR="007D2378" w:rsidRDefault="007D2378" w:rsidP="007D2378">
      <w:pPr>
        <w:pStyle w:val="Heading3"/>
      </w:pPr>
      <w:r>
        <w:t>2NC---Impact---</w:t>
      </w:r>
      <w:r w:rsidR="009748CA">
        <w:t xml:space="preserve">Trade </w:t>
      </w:r>
      <w:r>
        <w:t>Escalation</w:t>
      </w:r>
    </w:p>
    <w:p w14:paraId="176C613A" w14:textId="77777777" w:rsidR="007D2378" w:rsidRPr="001631F7" w:rsidRDefault="007D2378" w:rsidP="007D2378">
      <w:pPr>
        <w:pStyle w:val="Heading4"/>
        <w:rPr>
          <w:rFonts w:cs="Times New Roman"/>
        </w:rPr>
      </w:pPr>
      <w:r w:rsidRPr="001631F7">
        <w:rPr>
          <w:rFonts w:cs="Times New Roman"/>
        </w:rPr>
        <w:t xml:space="preserve">Trade escalation </w:t>
      </w:r>
      <w:r w:rsidRPr="001631F7">
        <w:rPr>
          <w:rFonts w:cs="Times New Roman"/>
          <w:u w:val="single"/>
        </w:rPr>
        <w:t>splits the globe</w:t>
      </w:r>
      <w:r w:rsidRPr="001631F7">
        <w:rPr>
          <w:rFonts w:cs="Times New Roman"/>
        </w:rPr>
        <w:t xml:space="preserve"> into </w:t>
      </w:r>
      <w:r w:rsidRPr="001631F7">
        <w:rPr>
          <w:rFonts w:cs="Times New Roman"/>
          <w:u w:val="single"/>
        </w:rPr>
        <w:t>blocs</w:t>
      </w:r>
      <w:r w:rsidRPr="001631F7">
        <w:rPr>
          <w:rFonts w:cs="Times New Roman"/>
        </w:rPr>
        <w:t>---nuclear war</w:t>
      </w:r>
    </w:p>
    <w:p w14:paraId="33DAA358" w14:textId="77777777" w:rsidR="007D2378" w:rsidRPr="001631F7" w:rsidRDefault="007D2378" w:rsidP="007D2378">
      <w:r w:rsidRPr="001631F7">
        <w:t xml:space="preserve">Dr. Larisa </w:t>
      </w:r>
      <w:r w:rsidRPr="001631F7">
        <w:rPr>
          <w:rStyle w:val="Style13ptBold"/>
        </w:rPr>
        <w:t>Kapustina 20</w:t>
      </w:r>
      <w:r w:rsidRPr="001631F7">
        <w:t xml:space="preserve">, PhD in Economics and Professor of Economics at Ural State University, Dr. Ľudmila </w:t>
      </w:r>
      <w:proofErr w:type="spellStart"/>
      <w:r w:rsidRPr="001631F7">
        <w:t>Lipková</w:t>
      </w:r>
      <w:proofErr w:type="spellEnd"/>
      <w:r w:rsidRPr="001631F7">
        <w:t xml:space="preserve">, Professor of Economics at the University of Economics in Bratislava, Yakov Silin, Rector of Ural State University of Economics, and Andrei </w:t>
      </w:r>
      <w:proofErr w:type="spellStart"/>
      <w:r w:rsidRPr="001631F7">
        <w:t>Drevalev</w:t>
      </w:r>
      <w:proofErr w:type="spellEnd"/>
      <w:r w:rsidRPr="001631F7">
        <w:t>, Senior Lecturer of the Marketing and International Management at Ural State University, “US-China Trade War: Causes and Outcomes”, SHS Web of Conferences 73, p. 10-11 [grammar edit]</w:t>
      </w:r>
    </w:p>
    <w:p w14:paraId="65B9466D" w14:textId="77777777" w:rsidR="007D2378" w:rsidRPr="001631F7" w:rsidRDefault="007D2378" w:rsidP="007D2378">
      <w:pPr>
        <w:rPr>
          <w:rStyle w:val="StyleUnderline"/>
        </w:rPr>
      </w:pPr>
      <w:r w:rsidRPr="001631F7">
        <w:rPr>
          <w:sz w:val="16"/>
        </w:rPr>
        <w:t xml:space="preserve">4.4 Scenario 4. </w:t>
      </w:r>
      <w:r w:rsidRPr="00327F57">
        <w:rPr>
          <w:rStyle w:val="StyleUnderline"/>
          <w:highlight w:val="cyan"/>
        </w:rPr>
        <w:t xml:space="preserve">Trade war will </w:t>
      </w:r>
      <w:r w:rsidRPr="00327F57">
        <w:rPr>
          <w:rStyle w:val="Emphasis"/>
          <w:highlight w:val="cyan"/>
        </w:rPr>
        <w:t>escalate</w:t>
      </w:r>
      <w:r w:rsidRPr="00327F57">
        <w:rPr>
          <w:rStyle w:val="StyleUnderline"/>
          <w:highlight w:val="cyan"/>
        </w:rPr>
        <w:t xml:space="preserve"> into</w:t>
      </w:r>
      <w:r w:rsidRPr="001631F7">
        <w:rPr>
          <w:rStyle w:val="StyleUnderline"/>
        </w:rPr>
        <w:t xml:space="preserve"> Hot </w:t>
      </w:r>
      <w:r w:rsidRPr="00327F57">
        <w:rPr>
          <w:rStyle w:val="Emphasis"/>
          <w:sz w:val="24"/>
          <w:szCs w:val="26"/>
          <w:highlight w:val="cyan"/>
        </w:rPr>
        <w:t>World War III</w:t>
      </w:r>
    </w:p>
    <w:p w14:paraId="0FCFAD2D" w14:textId="77777777" w:rsidR="007D2378" w:rsidRPr="001631F7" w:rsidRDefault="007D2378" w:rsidP="007D2378">
      <w:pPr>
        <w:rPr>
          <w:sz w:val="16"/>
        </w:rPr>
      </w:pPr>
      <w:r w:rsidRPr="001631F7">
        <w:rPr>
          <w:rStyle w:val="StyleUnderline"/>
        </w:rPr>
        <w:t xml:space="preserve">A trade war can </w:t>
      </w:r>
      <w:r w:rsidRPr="001631F7">
        <w:rPr>
          <w:rStyle w:val="Emphasis"/>
        </w:rPr>
        <w:t>escalate</w:t>
      </w:r>
      <w:r w:rsidRPr="001631F7">
        <w:rPr>
          <w:rStyle w:val="StyleUnderline"/>
        </w:rPr>
        <w:t xml:space="preserve"> </w:t>
      </w:r>
      <w:r w:rsidRPr="00327F57">
        <w:rPr>
          <w:rStyle w:val="StyleUnderline"/>
          <w:highlight w:val="cyan"/>
        </w:rPr>
        <w:t xml:space="preserve">from Cold to </w:t>
      </w:r>
      <w:r w:rsidRPr="00327F57">
        <w:rPr>
          <w:rStyle w:val="Emphasis"/>
          <w:highlight w:val="cyan"/>
        </w:rPr>
        <w:t>Hot</w:t>
      </w:r>
      <w:r w:rsidRPr="001631F7">
        <w:rPr>
          <w:rStyle w:val="StyleUnderline"/>
        </w:rPr>
        <w:t xml:space="preserve"> stage, which is </w:t>
      </w:r>
      <w:r w:rsidRPr="00327F57">
        <w:rPr>
          <w:rStyle w:val="StyleUnderline"/>
          <w:highlight w:val="cyan"/>
        </w:rPr>
        <w:t>especially unwanted</w:t>
      </w:r>
      <w:r w:rsidRPr="001631F7">
        <w:rPr>
          <w:rStyle w:val="StyleUnderline"/>
        </w:rPr>
        <w:t xml:space="preserve"> scenario </w:t>
      </w:r>
      <w:r w:rsidRPr="00327F57">
        <w:rPr>
          <w:rStyle w:val="StyleUnderline"/>
          <w:highlight w:val="cyan"/>
        </w:rPr>
        <w:t>considering</w:t>
      </w:r>
      <w:r w:rsidRPr="001631F7">
        <w:rPr>
          <w:rStyle w:val="StyleUnderline"/>
        </w:rPr>
        <w:t xml:space="preserve"> that the </w:t>
      </w:r>
      <w:r w:rsidRPr="00327F57">
        <w:rPr>
          <w:rStyle w:val="StyleUnderline"/>
          <w:highlight w:val="cyan"/>
        </w:rPr>
        <w:t>US allows</w:t>
      </w:r>
      <w:r w:rsidRPr="001631F7">
        <w:rPr>
          <w:rStyle w:val="StyleUnderline"/>
        </w:rPr>
        <w:t xml:space="preserve"> limited </w:t>
      </w:r>
      <w:r w:rsidRPr="00327F57">
        <w:rPr>
          <w:rStyle w:val="StyleUnderline"/>
          <w:highlight w:val="cyan"/>
        </w:rPr>
        <w:t xml:space="preserve">use of </w:t>
      </w:r>
      <w:r w:rsidRPr="00327F57">
        <w:rPr>
          <w:rStyle w:val="Emphasis"/>
          <w:sz w:val="24"/>
          <w:szCs w:val="26"/>
          <w:highlight w:val="cyan"/>
        </w:rPr>
        <w:t>nuc</w:t>
      </w:r>
      <w:r w:rsidRPr="001631F7">
        <w:rPr>
          <w:rStyle w:val="Emphasis"/>
          <w:sz w:val="24"/>
          <w:szCs w:val="26"/>
        </w:rPr>
        <w:t>lear weapon</w:t>
      </w:r>
      <w:r w:rsidRPr="00327F57">
        <w:rPr>
          <w:rStyle w:val="Emphasis"/>
          <w:sz w:val="24"/>
          <w:szCs w:val="26"/>
          <w:highlight w:val="cyan"/>
        </w:rPr>
        <w:t>[s]</w:t>
      </w:r>
      <w:r w:rsidRPr="001631F7">
        <w:rPr>
          <w:sz w:val="16"/>
        </w:rPr>
        <w:t xml:space="preserve">. According to Terence Tai-Leung Chong &amp; Xiaoyang Li, </w:t>
      </w:r>
      <w:r w:rsidRPr="001631F7">
        <w:rPr>
          <w:rStyle w:val="StyleUnderline"/>
        </w:rPr>
        <w:t>the trade conflict</w:t>
      </w:r>
      <w:r w:rsidRPr="001631F7">
        <w:rPr>
          <w:sz w:val="16"/>
        </w:rPr>
        <w:t xml:space="preserve"> between China and the US </w:t>
      </w:r>
      <w:r w:rsidRPr="001631F7">
        <w:rPr>
          <w:rStyle w:val="StyleUnderline"/>
        </w:rPr>
        <w:t>is</w:t>
      </w:r>
      <w:r w:rsidRPr="001631F7">
        <w:rPr>
          <w:sz w:val="16"/>
        </w:rPr>
        <w:t xml:space="preserve"> of </w:t>
      </w:r>
      <w:r w:rsidRPr="001631F7">
        <w:rPr>
          <w:rStyle w:val="StyleUnderline"/>
        </w:rPr>
        <w:t>fundamental</w:t>
      </w:r>
      <w:r w:rsidRPr="001631F7">
        <w:rPr>
          <w:sz w:val="16"/>
        </w:rPr>
        <w:t xml:space="preserve"> nature </w:t>
      </w:r>
      <w:r w:rsidRPr="001631F7">
        <w:rPr>
          <w:rStyle w:val="StyleUnderline"/>
        </w:rPr>
        <w:t>and it cannot be easily resolved</w:t>
      </w:r>
      <w:r w:rsidRPr="001631F7">
        <w:rPr>
          <w:sz w:val="16"/>
        </w:rPr>
        <w:t xml:space="preserve"> [29]. The conflict is </w:t>
      </w:r>
      <w:r w:rsidRPr="001631F7">
        <w:rPr>
          <w:rStyle w:val="StyleUnderline"/>
        </w:rPr>
        <w:t>associated with the race for global economic domination</w:t>
      </w:r>
      <w:r w:rsidRPr="001631F7">
        <w:rPr>
          <w:sz w:val="16"/>
        </w:rPr>
        <w:t xml:space="preserve">. The US has a serious advantage in </w:t>
      </w:r>
      <w:proofErr w:type="gramStart"/>
      <w:r w:rsidRPr="001631F7">
        <w:rPr>
          <w:sz w:val="16"/>
        </w:rPr>
        <w:t>cyberspace</w:t>
      </w:r>
      <w:proofErr w:type="gramEnd"/>
      <w:r w:rsidRPr="001631F7">
        <w:rPr>
          <w:sz w:val="16"/>
        </w:rPr>
        <w:t xml:space="preserve"> and it seeks to “digitally colonize” the global economy. According to </w:t>
      </w:r>
      <w:proofErr w:type="spellStart"/>
      <w:r w:rsidRPr="001631F7">
        <w:rPr>
          <w:sz w:val="16"/>
        </w:rPr>
        <w:t>Ashmanov</w:t>
      </w:r>
      <w:proofErr w:type="spellEnd"/>
      <w:r w:rsidRPr="001631F7">
        <w:rPr>
          <w:sz w:val="16"/>
        </w:rPr>
        <w:t xml:space="preserve">, almost all neural platforms in the world are US-based, including </w:t>
      </w:r>
      <w:proofErr w:type="gramStart"/>
      <w:r w:rsidRPr="001631F7">
        <w:rPr>
          <w:sz w:val="16"/>
        </w:rPr>
        <w:t>first of all</w:t>
      </w:r>
      <w:proofErr w:type="gramEnd"/>
      <w:r w:rsidRPr="001631F7">
        <w:rPr>
          <w:sz w:val="16"/>
        </w:rPr>
        <w:t xml:space="preserve"> those belonging to Google and Facebook [35]. “</w:t>
      </w:r>
      <w:r w:rsidRPr="001631F7">
        <w:rPr>
          <w:rStyle w:val="StyleUnderline"/>
        </w:rPr>
        <w:t xml:space="preserve">The </w:t>
      </w:r>
      <w:r w:rsidRPr="00327F57">
        <w:rPr>
          <w:rStyle w:val="StyleUnderline"/>
          <w:highlight w:val="cyan"/>
        </w:rPr>
        <w:t>US</w:t>
      </w:r>
      <w:r w:rsidRPr="001631F7">
        <w:rPr>
          <w:sz w:val="16"/>
        </w:rPr>
        <w:t xml:space="preserve"> shows with its actions, that they are ready to easily throw any inconvenient contracts and obligations away into the trash can, and also to ignore the UN and other international organizations, </w:t>
      </w:r>
      <w:r w:rsidRPr="00327F57">
        <w:rPr>
          <w:rStyle w:val="Emphasis"/>
          <w:highlight w:val="cyan"/>
        </w:rPr>
        <w:t>grant</w:t>
      </w:r>
      <w:r w:rsidRPr="001631F7">
        <w:rPr>
          <w:sz w:val="16"/>
        </w:rPr>
        <w:t xml:space="preserve">ing </w:t>
      </w:r>
      <w:r w:rsidRPr="00327F57">
        <w:rPr>
          <w:rStyle w:val="StyleUnderline"/>
          <w:highlight w:val="cyan"/>
        </w:rPr>
        <w:t xml:space="preserve">itself the right for </w:t>
      </w:r>
      <w:r w:rsidRPr="00327F57">
        <w:rPr>
          <w:rStyle w:val="Emphasis"/>
          <w:sz w:val="24"/>
          <w:szCs w:val="26"/>
          <w:highlight w:val="cyan"/>
        </w:rPr>
        <w:t>unilateral military actions</w:t>
      </w:r>
      <w:r w:rsidRPr="001631F7">
        <w:rPr>
          <w:sz w:val="16"/>
        </w:rPr>
        <w:t xml:space="preserve">, the US is moving towards the role associated with the British Empire after the World War I” [6]. </w:t>
      </w:r>
      <w:r w:rsidRPr="001631F7">
        <w:rPr>
          <w:rStyle w:val="StyleUnderline"/>
        </w:rPr>
        <w:t xml:space="preserve">This scenario seems </w:t>
      </w:r>
      <w:r w:rsidRPr="001631F7">
        <w:rPr>
          <w:rStyle w:val="Emphasis"/>
        </w:rPr>
        <w:t>unlikely now</w:t>
      </w:r>
      <w:r w:rsidRPr="001631F7">
        <w:rPr>
          <w:rStyle w:val="StyleUnderline"/>
        </w:rPr>
        <w:t xml:space="preserve">, but it is </w:t>
      </w:r>
      <w:r w:rsidRPr="001631F7">
        <w:rPr>
          <w:rStyle w:val="Emphasis"/>
        </w:rPr>
        <w:t>not excluded</w:t>
      </w:r>
      <w:r w:rsidRPr="001631F7">
        <w:rPr>
          <w:sz w:val="16"/>
        </w:rPr>
        <w:t>.</w:t>
      </w:r>
    </w:p>
    <w:p w14:paraId="2D334834" w14:textId="77777777" w:rsidR="007D2378" w:rsidRPr="001631F7" w:rsidRDefault="007D2378" w:rsidP="007D2378">
      <w:pPr>
        <w:rPr>
          <w:sz w:val="16"/>
        </w:rPr>
      </w:pPr>
      <w:r w:rsidRPr="001631F7">
        <w:rPr>
          <w:sz w:val="16"/>
        </w:rPr>
        <w:t>Trump has made matters worse by acting unilaterally against China in a way that would appear to breach World Trade Organization rules. Indeed, potential allies find Trump’s “America First” rhetoric repulsive. All this has given China the political high ground – “China doesn’t want a trade war, but we’re not afraid to fight a trade war” has become Beijing’s official line [22].</w:t>
      </w:r>
    </w:p>
    <w:p w14:paraId="2365B6DA" w14:textId="77777777" w:rsidR="007D2378" w:rsidRPr="001631F7" w:rsidRDefault="007D2378" w:rsidP="007D2378">
      <w:pPr>
        <w:rPr>
          <w:sz w:val="16"/>
        </w:rPr>
      </w:pPr>
      <w:r w:rsidRPr="001631F7">
        <w:rPr>
          <w:sz w:val="16"/>
        </w:rPr>
        <w:t>5 Conclusion</w:t>
      </w:r>
    </w:p>
    <w:p w14:paraId="1024995F" w14:textId="77777777" w:rsidR="007D2378" w:rsidRPr="001631F7" w:rsidRDefault="007D2378" w:rsidP="007D2378">
      <w:pPr>
        <w:rPr>
          <w:sz w:val="16"/>
        </w:rPr>
      </w:pPr>
      <w:r w:rsidRPr="001631F7">
        <w:rPr>
          <w:sz w:val="16"/>
        </w:rPr>
        <w:t xml:space="preserve">The greatest trade war in economic history can result in a change in the international trade architecture, slow-down of financial markets. </w:t>
      </w:r>
      <w:r w:rsidRPr="001631F7">
        <w:rPr>
          <w:rStyle w:val="StyleUnderline"/>
        </w:rPr>
        <w:t xml:space="preserve">The </w:t>
      </w:r>
      <w:r w:rsidRPr="00327F57">
        <w:rPr>
          <w:rStyle w:val="StyleUnderline"/>
          <w:highlight w:val="cyan"/>
        </w:rPr>
        <w:t>countries</w:t>
      </w:r>
      <w:r w:rsidRPr="001631F7">
        <w:rPr>
          <w:rStyle w:val="StyleUnderline"/>
        </w:rPr>
        <w:t xml:space="preserve"> can be </w:t>
      </w:r>
      <w:r w:rsidRPr="00327F57">
        <w:rPr>
          <w:rStyle w:val="Emphasis"/>
          <w:sz w:val="24"/>
          <w:szCs w:val="26"/>
          <w:highlight w:val="cyan"/>
        </w:rPr>
        <w:t>divide</w:t>
      </w:r>
      <w:r w:rsidRPr="001631F7">
        <w:rPr>
          <w:rStyle w:val="Emphasis"/>
          <w:sz w:val="24"/>
          <w:szCs w:val="26"/>
        </w:rPr>
        <w:t xml:space="preserve">d </w:t>
      </w:r>
      <w:r w:rsidRPr="00327F57">
        <w:rPr>
          <w:rStyle w:val="Emphasis"/>
          <w:sz w:val="24"/>
          <w:szCs w:val="26"/>
          <w:highlight w:val="cyan"/>
        </w:rPr>
        <w:t>into</w:t>
      </w:r>
      <w:r w:rsidRPr="001631F7">
        <w:rPr>
          <w:rStyle w:val="Emphasis"/>
          <w:sz w:val="24"/>
          <w:szCs w:val="26"/>
        </w:rPr>
        <w:t xml:space="preserve"> two </w:t>
      </w:r>
      <w:r w:rsidRPr="00327F57">
        <w:rPr>
          <w:rStyle w:val="Emphasis"/>
          <w:sz w:val="24"/>
          <w:szCs w:val="26"/>
          <w:highlight w:val="cyan"/>
        </w:rPr>
        <w:t>blocks</w:t>
      </w:r>
      <w:r w:rsidRPr="001631F7">
        <w:rPr>
          <w:rStyle w:val="StyleUnderline"/>
          <w:sz w:val="24"/>
          <w:szCs w:val="26"/>
        </w:rPr>
        <w:t xml:space="preserve"> </w:t>
      </w:r>
      <w:r w:rsidRPr="001631F7">
        <w:rPr>
          <w:rStyle w:val="StyleUnderline"/>
        </w:rPr>
        <w:t>supporting the US or China</w:t>
      </w:r>
      <w:r w:rsidRPr="001631F7">
        <w:rPr>
          <w:sz w:val="16"/>
        </w:rPr>
        <w:t xml:space="preserve">, and at the same time, </w:t>
      </w:r>
      <w:r w:rsidRPr="00327F57">
        <w:rPr>
          <w:rStyle w:val="StyleUnderline"/>
          <w:highlight w:val="cyan"/>
        </w:rPr>
        <w:t>forming</w:t>
      </w:r>
      <w:r w:rsidRPr="001631F7">
        <w:rPr>
          <w:sz w:val="16"/>
        </w:rPr>
        <w:t xml:space="preserve"> the </w:t>
      </w:r>
      <w:r w:rsidRPr="00327F57">
        <w:rPr>
          <w:rStyle w:val="Emphasis"/>
          <w:highlight w:val="cyan"/>
        </w:rPr>
        <w:t>mega-alliances</w:t>
      </w:r>
      <w:r w:rsidRPr="001631F7">
        <w:rPr>
          <w:sz w:val="16"/>
        </w:rPr>
        <w:t xml:space="preserve"> of economies, as well as regional currency zones. </w:t>
      </w:r>
      <w:proofErr w:type="gramStart"/>
      <w:r w:rsidRPr="001631F7">
        <w:rPr>
          <w:sz w:val="16"/>
        </w:rPr>
        <w:t>The Asia’s</w:t>
      </w:r>
      <w:proofErr w:type="gramEnd"/>
      <w:r w:rsidRPr="001631F7">
        <w:rPr>
          <w:sz w:val="16"/>
        </w:rPr>
        <w:t xml:space="preserve"> role in globalization processes and the development of global supply chains is likely to strengthen. The US strives to weaken its main competitor and maintain dominance in the global arena: in the economy, politics and </w:t>
      </w:r>
      <w:proofErr w:type="gramStart"/>
      <w:r w:rsidRPr="001631F7">
        <w:rPr>
          <w:sz w:val="16"/>
        </w:rPr>
        <w:t>the national</w:t>
      </w:r>
      <w:proofErr w:type="gramEnd"/>
      <w:r w:rsidRPr="001631F7">
        <w:rPr>
          <w:sz w:val="16"/>
        </w:rPr>
        <w:t xml:space="preserve"> security.</w:t>
      </w:r>
    </w:p>
    <w:p w14:paraId="671C929F" w14:textId="77777777" w:rsidR="007D2378" w:rsidRDefault="007D2378" w:rsidP="007D2378">
      <w:pPr>
        <w:rPr>
          <w:sz w:val="16"/>
        </w:rPr>
      </w:pPr>
      <w:r w:rsidRPr="001631F7">
        <w:rPr>
          <w:sz w:val="16"/>
        </w:rPr>
        <w:t xml:space="preserve">The current foreign trade policy of the US aims to slow down the still rapid economic growth of the PRC and its growing importance in the world economy. The China’s government in its turn has a goal to achieve leadership in robotics, biotechnology and artificial intelligence. It will provide financial support to high-tech </w:t>
      </w:r>
      <w:proofErr w:type="gramStart"/>
      <w:r w:rsidRPr="001631F7">
        <w:rPr>
          <w:sz w:val="16"/>
        </w:rPr>
        <w:t>industries, and</w:t>
      </w:r>
      <w:proofErr w:type="gramEnd"/>
      <w:r w:rsidRPr="001631F7">
        <w:rPr>
          <w:sz w:val="16"/>
        </w:rPr>
        <w:t xml:space="preserve"> will do everything possible not to let the US stop or slow down the modernization and digitalization of the China’s economy.</w:t>
      </w:r>
    </w:p>
    <w:p w14:paraId="0607CCDB" w14:textId="77777777" w:rsidR="007D2378" w:rsidRPr="001631F7" w:rsidRDefault="007D2378" w:rsidP="007D2378">
      <w:pPr>
        <w:rPr>
          <w:sz w:val="16"/>
        </w:rPr>
      </w:pPr>
    </w:p>
    <w:p w14:paraId="21510285" w14:textId="77777777" w:rsidR="009748CA" w:rsidRDefault="009748CA" w:rsidP="009748CA">
      <w:pPr>
        <w:pStyle w:val="Heading4"/>
      </w:pPr>
      <w:r>
        <w:t xml:space="preserve">Trade prevents global conflict---mutual benefit and economic incentives. </w:t>
      </w:r>
    </w:p>
    <w:p w14:paraId="3BDA7CC3" w14:textId="77777777" w:rsidR="009748CA" w:rsidRPr="001D718B" w:rsidRDefault="009748CA" w:rsidP="009748CA">
      <w:proofErr w:type="spellStart"/>
      <w:r w:rsidRPr="00E526F1">
        <w:rPr>
          <w:rStyle w:val="Style13ptBold"/>
        </w:rPr>
        <w:t>Adorney</w:t>
      </w:r>
      <w:proofErr w:type="spellEnd"/>
      <w:r w:rsidRPr="00E526F1">
        <w:rPr>
          <w:rStyle w:val="Style13ptBold"/>
        </w:rPr>
        <w:t xml:space="preserve"> 20</w:t>
      </w:r>
      <w:r>
        <w:t xml:space="preserve">---Julian </w:t>
      </w:r>
      <w:proofErr w:type="spellStart"/>
      <w:r>
        <w:t>Adorney</w:t>
      </w:r>
      <w:proofErr w:type="spellEnd"/>
      <w:r>
        <w:t xml:space="preserve"> is a Young Voices Advocate and senior SEO analyst for Colorado SEO Pros. His writing has appeared in </w:t>
      </w:r>
      <w:proofErr w:type="gramStart"/>
      <w:r>
        <w:t>a number of</w:t>
      </w:r>
      <w:proofErr w:type="gramEnd"/>
      <w:r>
        <w:t xml:space="preserve"> outlets, including The Federalist, Fox Nation, The Hill, and the Mises Institute. (“Want peace? Promote free trade”, Hinrich Foundation, 9-10-2020, https://www.hinrichfoundation.com/research/tradevistas/sustainable/trade-and-peace/)//AN</w:t>
      </w:r>
    </w:p>
    <w:p w14:paraId="47F11384" w14:textId="77777777" w:rsidR="009748CA" w:rsidRPr="00327F57" w:rsidRDefault="009748CA" w:rsidP="009748CA">
      <w:pPr>
        <w:rPr>
          <w:rStyle w:val="StyleUnderline"/>
          <w:highlight w:val="cyan"/>
        </w:rPr>
      </w:pPr>
      <w:r w:rsidRPr="007D2378">
        <w:rPr>
          <w:sz w:val="16"/>
        </w:rPr>
        <w:t xml:space="preserve">Frédéric Bastiat famously claimed that </w:t>
      </w:r>
      <w:r w:rsidRPr="003D7AC8">
        <w:rPr>
          <w:rStyle w:val="StyleUnderline"/>
        </w:rPr>
        <w:t>“</w:t>
      </w:r>
      <w:r w:rsidRPr="00327F57">
        <w:rPr>
          <w:rStyle w:val="StyleUnderline"/>
          <w:highlight w:val="cyan"/>
        </w:rPr>
        <w:t>if goods don’t cross borders, soldiers will.”</w:t>
      </w:r>
    </w:p>
    <w:p w14:paraId="06867E28" w14:textId="77777777" w:rsidR="009748CA" w:rsidRPr="007D2378" w:rsidRDefault="009748CA" w:rsidP="009748CA">
      <w:pPr>
        <w:rPr>
          <w:sz w:val="16"/>
        </w:rPr>
      </w:pPr>
      <w:r w:rsidRPr="007D2378">
        <w:rPr>
          <w:sz w:val="16"/>
        </w:rPr>
        <w:t xml:space="preserve">Bastiat argued that free </w:t>
      </w:r>
      <w:r w:rsidRPr="001D718B">
        <w:rPr>
          <w:rStyle w:val="StyleUnderline"/>
        </w:rPr>
        <w:t>trade</w:t>
      </w:r>
      <w:r w:rsidRPr="007D2378">
        <w:rPr>
          <w:sz w:val="16"/>
        </w:rPr>
        <w:t xml:space="preserve"> between countries </w:t>
      </w:r>
      <w:r w:rsidRPr="001D718B">
        <w:rPr>
          <w:rStyle w:val="StyleUnderline"/>
        </w:rPr>
        <w:t xml:space="preserve">could </w:t>
      </w:r>
      <w:r w:rsidRPr="001D718B">
        <w:rPr>
          <w:rStyle w:val="Emphasis"/>
        </w:rPr>
        <w:t>reduce</w:t>
      </w:r>
      <w:r w:rsidRPr="001D718B">
        <w:rPr>
          <w:rStyle w:val="StyleUnderline"/>
        </w:rPr>
        <w:t xml:space="preserve"> international </w:t>
      </w:r>
      <w:r w:rsidRPr="001D718B">
        <w:rPr>
          <w:rStyle w:val="Emphasis"/>
        </w:rPr>
        <w:t>conflict</w:t>
      </w:r>
      <w:r w:rsidRPr="001D718B">
        <w:rPr>
          <w:rStyle w:val="StyleUnderline"/>
        </w:rPr>
        <w:t xml:space="preserve"> because trade</w:t>
      </w:r>
      <w:r w:rsidRPr="007D2378">
        <w:rPr>
          <w:sz w:val="16"/>
        </w:rPr>
        <w:t xml:space="preserve"> forges connections between nations and </w:t>
      </w:r>
      <w:r w:rsidRPr="001D718B">
        <w:rPr>
          <w:rStyle w:val="StyleUnderline"/>
        </w:rPr>
        <w:t xml:space="preserve">gives each country an </w:t>
      </w:r>
      <w:r w:rsidRPr="001D718B">
        <w:rPr>
          <w:rStyle w:val="Emphasis"/>
        </w:rPr>
        <w:t>incentive</w:t>
      </w:r>
      <w:r w:rsidRPr="001D718B">
        <w:rPr>
          <w:rStyle w:val="StyleUnderline"/>
        </w:rPr>
        <w:t xml:space="preserve"> to </w:t>
      </w:r>
      <w:r w:rsidRPr="001D718B">
        <w:rPr>
          <w:rStyle w:val="Emphasis"/>
        </w:rPr>
        <w:t>avoid war</w:t>
      </w:r>
      <w:r w:rsidRPr="007D2378">
        <w:rPr>
          <w:sz w:val="16"/>
        </w:rPr>
        <w:t xml:space="preserve"> with its trading partners. If every nation were an economic island, the lack of positive interaction created by trade could leave more room for conflict. Two hundred years after Bastiat, libertarians take this idea as gospel. Unfortunately, not everyone does. But as recent research shows, </w:t>
      </w:r>
      <w:r w:rsidRPr="00327F57">
        <w:rPr>
          <w:rStyle w:val="StyleUnderline"/>
          <w:highlight w:val="cyan"/>
        </w:rPr>
        <w:t xml:space="preserve">the historical </w:t>
      </w:r>
      <w:r w:rsidRPr="00327F57">
        <w:rPr>
          <w:rStyle w:val="Emphasis"/>
          <w:highlight w:val="cyan"/>
        </w:rPr>
        <w:t>evidence confirms</w:t>
      </w:r>
      <w:r w:rsidRPr="007D2378">
        <w:rPr>
          <w:sz w:val="16"/>
        </w:rPr>
        <w:t xml:space="preserve"> Bastiat’s famous claim.</w:t>
      </w:r>
    </w:p>
    <w:p w14:paraId="70A277C8" w14:textId="77777777" w:rsidR="009748CA" w:rsidRPr="007D2378" w:rsidRDefault="009748CA" w:rsidP="009748CA">
      <w:pPr>
        <w:rPr>
          <w:sz w:val="16"/>
          <w:szCs w:val="16"/>
        </w:rPr>
      </w:pPr>
      <w:r w:rsidRPr="007D2378">
        <w:rPr>
          <w:sz w:val="16"/>
          <w:szCs w:val="16"/>
        </w:rPr>
        <w:t>To trade or to raid</w:t>
      </w:r>
    </w:p>
    <w:p w14:paraId="23DA16CA" w14:textId="77777777" w:rsidR="009748CA" w:rsidRPr="007D2378" w:rsidRDefault="009748CA" w:rsidP="009748CA">
      <w:pPr>
        <w:rPr>
          <w:sz w:val="16"/>
        </w:rPr>
      </w:pPr>
      <w:r w:rsidRPr="007D2378">
        <w:rPr>
          <w:sz w:val="16"/>
        </w:rPr>
        <w:t xml:space="preserve">In “Peace through Trade or Free Trade?” </w:t>
      </w:r>
      <w:proofErr w:type="gramStart"/>
      <w:r w:rsidRPr="007D2378">
        <w:rPr>
          <w:sz w:val="16"/>
        </w:rPr>
        <w:t>professor</w:t>
      </w:r>
      <w:proofErr w:type="gramEnd"/>
      <w:r w:rsidRPr="007D2378">
        <w:rPr>
          <w:sz w:val="16"/>
        </w:rPr>
        <w:t xml:space="preserve"> Patrick J. McDonald, from the University of Texas at Austin, </w:t>
      </w:r>
      <w:r w:rsidRPr="00E66A7E">
        <w:rPr>
          <w:rStyle w:val="StyleUnderline"/>
        </w:rPr>
        <w:t xml:space="preserve">empirically tested whether greater levels of </w:t>
      </w:r>
      <w:r w:rsidRPr="001D718B">
        <w:rPr>
          <w:rStyle w:val="Emphasis"/>
        </w:rPr>
        <w:t>protectionism</w:t>
      </w:r>
      <w:r w:rsidRPr="007D2378">
        <w:rPr>
          <w:sz w:val="16"/>
        </w:rPr>
        <w:t xml:space="preserve"> in a country (tariffs, quotas, etc.) </w:t>
      </w:r>
      <w:r w:rsidRPr="00E66A7E">
        <w:rPr>
          <w:rStyle w:val="StyleUnderline"/>
        </w:rPr>
        <w:t xml:space="preserve">would </w:t>
      </w:r>
      <w:r w:rsidRPr="001D718B">
        <w:rPr>
          <w:rStyle w:val="Emphasis"/>
        </w:rPr>
        <w:t>increase the probability</w:t>
      </w:r>
      <w:r w:rsidRPr="00E66A7E">
        <w:rPr>
          <w:rStyle w:val="StyleUnderline"/>
        </w:rPr>
        <w:t xml:space="preserve"> of international conflict</w:t>
      </w:r>
      <w:r w:rsidRPr="007D2378">
        <w:rPr>
          <w:sz w:val="16"/>
        </w:rPr>
        <w:t xml:space="preserve"> in that nation. He used a tool called dyads to analyze every country’s international </w:t>
      </w:r>
      <w:proofErr w:type="gramStart"/>
      <w:r w:rsidRPr="007D2378">
        <w:rPr>
          <w:sz w:val="16"/>
        </w:rPr>
        <w:t>relations</w:t>
      </w:r>
      <w:proofErr w:type="gramEnd"/>
      <w:r w:rsidRPr="007D2378">
        <w:rPr>
          <w:sz w:val="16"/>
        </w:rPr>
        <w:t xml:space="preserve"> from 1960 until 2000.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w:t>
      </w:r>
    </w:p>
    <w:p w14:paraId="00A902DA" w14:textId="77777777" w:rsidR="009748CA" w:rsidRPr="007D2378" w:rsidRDefault="009748CA" w:rsidP="009748CA">
      <w:pPr>
        <w:rPr>
          <w:sz w:val="16"/>
        </w:rPr>
      </w:pPr>
      <w:r w:rsidRPr="007D2378">
        <w:rPr>
          <w:sz w:val="16"/>
        </w:rPr>
        <w:t xml:space="preserve">Using these dyad-years, McDonald analyzed the behavior of every country in the world for the past 40 years. His </w:t>
      </w:r>
      <w:r w:rsidRPr="00327F57">
        <w:rPr>
          <w:rStyle w:val="StyleUnderline"/>
          <w:highlight w:val="cyan"/>
        </w:rPr>
        <w:t xml:space="preserve">analysis showed a </w:t>
      </w:r>
      <w:r w:rsidRPr="00327F57">
        <w:rPr>
          <w:rStyle w:val="Emphasis"/>
          <w:highlight w:val="cyan"/>
        </w:rPr>
        <w:t>negative correlation</w:t>
      </w:r>
      <w:r w:rsidRPr="00327F57">
        <w:rPr>
          <w:rStyle w:val="StyleUnderline"/>
          <w:highlight w:val="cyan"/>
        </w:rPr>
        <w:t xml:space="preserve"> between</w:t>
      </w:r>
      <w:r w:rsidRPr="007D2378">
        <w:rPr>
          <w:sz w:val="16"/>
        </w:rPr>
        <w:t xml:space="preserve"> free </w:t>
      </w:r>
      <w:r w:rsidRPr="00327F57">
        <w:rPr>
          <w:rStyle w:val="StyleUnderline"/>
          <w:highlight w:val="cyan"/>
        </w:rPr>
        <w:t>trade and conflict:</w:t>
      </w:r>
      <w:r w:rsidRPr="003D7AC8">
        <w:rPr>
          <w:rStyle w:val="StyleUnderline"/>
        </w:rPr>
        <w:t xml:space="preserve"> </w:t>
      </w:r>
      <w:r w:rsidRPr="00327F57">
        <w:rPr>
          <w:rStyle w:val="StyleUnderline"/>
          <w:highlight w:val="cyan"/>
        </w:rPr>
        <w:t>The more</w:t>
      </w:r>
      <w:r w:rsidRPr="007D2378">
        <w:rPr>
          <w:sz w:val="16"/>
        </w:rPr>
        <w:t xml:space="preserve"> freely </w:t>
      </w:r>
      <w:r w:rsidRPr="00327F57">
        <w:rPr>
          <w:rStyle w:val="StyleUnderline"/>
          <w:highlight w:val="cyan"/>
        </w:rPr>
        <w:t xml:space="preserve">a country trades, the </w:t>
      </w:r>
      <w:r w:rsidRPr="00327F57">
        <w:rPr>
          <w:rStyle w:val="Emphasis"/>
          <w:highlight w:val="cyan"/>
        </w:rPr>
        <w:t>fewer wars</w:t>
      </w:r>
      <w:r w:rsidRPr="00327F57">
        <w:rPr>
          <w:rStyle w:val="StyleUnderline"/>
          <w:highlight w:val="cyan"/>
        </w:rPr>
        <w:t xml:space="preserve"> it engages in</w:t>
      </w:r>
      <w:r w:rsidRPr="00327F57">
        <w:rPr>
          <w:sz w:val="16"/>
          <w:highlight w:val="cyan"/>
        </w:rPr>
        <w:t>.</w:t>
      </w:r>
      <w:r w:rsidRPr="007D2378">
        <w:rPr>
          <w:sz w:val="16"/>
        </w:rPr>
        <w:t xml:space="preserve"> Countries that engage in free trade are less likely to invade and less likely to be invaded.</w:t>
      </w:r>
    </w:p>
    <w:p w14:paraId="6EDF12E6" w14:textId="77777777" w:rsidR="009748CA" w:rsidRPr="007D2378" w:rsidRDefault="009748CA" w:rsidP="009748CA">
      <w:pPr>
        <w:rPr>
          <w:sz w:val="16"/>
          <w:szCs w:val="16"/>
        </w:rPr>
      </w:pPr>
      <w:r w:rsidRPr="007D2378">
        <w:rPr>
          <w:sz w:val="16"/>
          <w:szCs w:val="16"/>
        </w:rPr>
        <w:t>Trading partners</w:t>
      </w:r>
    </w:p>
    <w:p w14:paraId="7EE4FA1D" w14:textId="77777777" w:rsidR="009748CA" w:rsidRPr="007D2378" w:rsidRDefault="009748CA" w:rsidP="009748CA">
      <w:pPr>
        <w:rPr>
          <w:sz w:val="16"/>
          <w:szCs w:val="16"/>
        </w:rPr>
      </w:pPr>
      <w:r w:rsidRPr="007D2378">
        <w:rPr>
          <w:sz w:val="16"/>
          <w:szCs w:val="16"/>
        </w:rPr>
        <w:t>The causal arrow</w:t>
      </w:r>
    </w:p>
    <w:p w14:paraId="315C19F4" w14:textId="77777777" w:rsidR="009748CA" w:rsidRPr="007D2378" w:rsidRDefault="009748CA" w:rsidP="009748CA">
      <w:pPr>
        <w:rPr>
          <w:sz w:val="16"/>
          <w:szCs w:val="16"/>
        </w:rPr>
      </w:pPr>
      <w:r w:rsidRPr="007D2378">
        <w:rPr>
          <w:sz w:val="16"/>
          <w:szCs w:val="16"/>
        </w:rPr>
        <w:t xml:space="preserve">Of course, this finding might be a matter of confusing correlation for causation. Maybe countries engaging in free trade fight less often for some other reason, like the fact that they tend also to be more democratic. Democratic countries make war less often than empires do. But McDonald </w:t>
      </w:r>
      <w:proofErr w:type="gramStart"/>
      <w:r w:rsidRPr="007D2378">
        <w:rPr>
          <w:sz w:val="16"/>
          <w:szCs w:val="16"/>
        </w:rPr>
        <w:t>controls for</w:t>
      </w:r>
      <w:proofErr w:type="gramEnd"/>
      <w:r w:rsidRPr="007D2378">
        <w:rPr>
          <w:sz w:val="16"/>
          <w:szCs w:val="16"/>
        </w:rPr>
        <w:t xml:space="preserve"> these variables. </w:t>
      </w:r>
      <w:proofErr w:type="gramStart"/>
      <w:r w:rsidRPr="007D2378">
        <w:rPr>
          <w:sz w:val="16"/>
          <w:szCs w:val="16"/>
        </w:rPr>
        <w:t>Controlling for</w:t>
      </w:r>
      <w:proofErr w:type="gramEnd"/>
      <w:r w:rsidRPr="007D2378">
        <w:rPr>
          <w:sz w:val="16"/>
          <w:szCs w:val="16"/>
        </w:rPr>
        <w:t xml:space="preserve"> a state’s political structure is important, because democracies and republics tend to fight less than authoritarian regimes.</w:t>
      </w:r>
    </w:p>
    <w:p w14:paraId="355C8360" w14:textId="77777777" w:rsidR="009748CA" w:rsidRPr="007D2378" w:rsidRDefault="009748CA" w:rsidP="009748CA">
      <w:pPr>
        <w:rPr>
          <w:sz w:val="16"/>
          <w:szCs w:val="16"/>
        </w:rPr>
      </w:pPr>
      <w:r w:rsidRPr="007D2378">
        <w:rPr>
          <w:sz w:val="16"/>
          <w:szCs w:val="16"/>
        </w:rPr>
        <w:t xml:space="preserve">McDonald also </w:t>
      </w:r>
      <w:proofErr w:type="gramStart"/>
      <w:r w:rsidRPr="007D2378">
        <w:rPr>
          <w:sz w:val="16"/>
          <w:szCs w:val="16"/>
        </w:rPr>
        <w:t>controlled for</w:t>
      </w:r>
      <w:proofErr w:type="gramEnd"/>
      <w:r w:rsidRPr="007D2378">
        <w:rPr>
          <w:sz w:val="16"/>
          <w:szCs w:val="16"/>
        </w:rPr>
        <w:t xml:space="preserve"> a country’s economic growth, because countries in a recession are more likely to go to war than those in a boom, often </w:t>
      </w:r>
      <w:proofErr w:type="gramStart"/>
      <w:r w:rsidRPr="007D2378">
        <w:rPr>
          <w:sz w:val="16"/>
          <w:szCs w:val="16"/>
        </w:rPr>
        <w:t>in order to</w:t>
      </w:r>
      <w:proofErr w:type="gramEnd"/>
      <w:r w:rsidRPr="007D2378">
        <w:rPr>
          <w:sz w:val="16"/>
          <w:szCs w:val="16"/>
        </w:rPr>
        <w:t xml:space="preserve"> distract their people from their economic woes. McDonald even controlled for factors like geographic proximity: It’s easier for Germany and France to fight each other than it is for the United States and China, because troops in the former group only </w:t>
      </w:r>
      <w:proofErr w:type="gramStart"/>
      <w:r w:rsidRPr="007D2378">
        <w:rPr>
          <w:sz w:val="16"/>
          <w:szCs w:val="16"/>
        </w:rPr>
        <w:t>have to</w:t>
      </w:r>
      <w:proofErr w:type="gramEnd"/>
      <w:r w:rsidRPr="007D2378">
        <w:rPr>
          <w:sz w:val="16"/>
          <w:szCs w:val="16"/>
        </w:rPr>
        <w:t xml:space="preserve"> cross a shared border.</w:t>
      </w:r>
    </w:p>
    <w:p w14:paraId="3928DCA2" w14:textId="77777777" w:rsidR="009748CA" w:rsidRPr="007D2378" w:rsidRDefault="009748CA" w:rsidP="009748CA">
      <w:pPr>
        <w:rPr>
          <w:sz w:val="16"/>
        </w:rPr>
      </w:pPr>
      <w:r w:rsidRPr="007D2378">
        <w:rPr>
          <w:sz w:val="16"/>
        </w:rPr>
        <w:t xml:space="preserve">The takeaway from McDonald’s analysis is that </w:t>
      </w:r>
      <w:r w:rsidRPr="00327F57">
        <w:rPr>
          <w:rStyle w:val="StyleUnderline"/>
          <w:highlight w:val="cyan"/>
        </w:rPr>
        <w:t>protectionism can</w:t>
      </w:r>
      <w:r w:rsidRPr="00E66A7E">
        <w:rPr>
          <w:rStyle w:val="StyleUnderline"/>
        </w:rPr>
        <w:t xml:space="preserve"> </w:t>
      </w:r>
      <w:proofErr w:type="gramStart"/>
      <w:r w:rsidRPr="00E66A7E">
        <w:rPr>
          <w:rStyle w:val="StyleUnderline"/>
        </w:rPr>
        <w:t xml:space="preserve">actually </w:t>
      </w:r>
      <w:r w:rsidRPr="00327F57">
        <w:rPr>
          <w:rStyle w:val="StyleUnderline"/>
          <w:highlight w:val="cyan"/>
        </w:rPr>
        <w:t>lead</w:t>
      </w:r>
      <w:proofErr w:type="gramEnd"/>
      <w:r w:rsidRPr="00327F57">
        <w:rPr>
          <w:rStyle w:val="StyleUnderline"/>
          <w:highlight w:val="cyan"/>
        </w:rPr>
        <w:t xml:space="preserve"> to conflict</w:t>
      </w:r>
      <w:r w:rsidRPr="007D2378">
        <w:rPr>
          <w:sz w:val="16"/>
        </w:rPr>
        <w:t xml:space="preserve">. McDonald found that </w:t>
      </w:r>
      <w:r w:rsidRPr="00327F57">
        <w:rPr>
          <w:rStyle w:val="StyleUnderline"/>
          <w:highlight w:val="cyan"/>
        </w:rPr>
        <w:t>a country in the bottom 10 percent for protectionism</w:t>
      </w:r>
      <w:r w:rsidRPr="007D2378">
        <w:rPr>
          <w:sz w:val="16"/>
        </w:rPr>
        <w:t xml:space="preserve"> (meaning it is less protectionist than 90 percent of other countries) </w:t>
      </w:r>
      <w:r w:rsidRPr="00327F57">
        <w:rPr>
          <w:rStyle w:val="StyleUnderline"/>
          <w:highlight w:val="cyan"/>
        </w:rPr>
        <w:t>is 70 percent less likely to engage in</w:t>
      </w:r>
      <w:r w:rsidRPr="00E66A7E">
        <w:rPr>
          <w:rStyle w:val="StyleUnderline"/>
        </w:rPr>
        <w:t xml:space="preserve"> a new </w:t>
      </w:r>
      <w:r w:rsidRPr="00327F57">
        <w:rPr>
          <w:rStyle w:val="StyleUnderline"/>
          <w:highlight w:val="cyan"/>
        </w:rPr>
        <w:t>conflict</w:t>
      </w:r>
      <w:r w:rsidRPr="007D2378">
        <w:rPr>
          <w:sz w:val="16"/>
        </w:rPr>
        <w:t xml:space="preserve"> (either as invader or as target) </w:t>
      </w:r>
      <w:r w:rsidRPr="00327F57">
        <w:rPr>
          <w:rStyle w:val="StyleUnderline"/>
          <w:highlight w:val="cyan"/>
        </w:rPr>
        <w:t>than one in the top 10 percent</w:t>
      </w:r>
      <w:r w:rsidRPr="00E66A7E">
        <w:rPr>
          <w:rStyle w:val="StyleUnderline"/>
        </w:rPr>
        <w:t xml:space="preserve"> </w:t>
      </w:r>
      <w:r w:rsidRPr="007D2378">
        <w:rPr>
          <w:sz w:val="16"/>
        </w:rPr>
        <w:t>for protectionism.</w:t>
      </w:r>
    </w:p>
    <w:p w14:paraId="6FA4F5C3" w14:textId="77777777" w:rsidR="009748CA" w:rsidRPr="007D2378" w:rsidRDefault="009748CA" w:rsidP="009748CA">
      <w:pPr>
        <w:rPr>
          <w:sz w:val="16"/>
          <w:szCs w:val="16"/>
        </w:rPr>
      </w:pPr>
      <w:r w:rsidRPr="007D2378">
        <w:rPr>
          <w:sz w:val="16"/>
          <w:szCs w:val="16"/>
        </w:rPr>
        <w:t>Trade and Conflict</w:t>
      </w:r>
    </w:p>
    <w:p w14:paraId="26751B8C" w14:textId="77777777" w:rsidR="009748CA" w:rsidRPr="007D2378" w:rsidRDefault="009748CA" w:rsidP="009748CA">
      <w:pPr>
        <w:rPr>
          <w:sz w:val="16"/>
          <w:szCs w:val="16"/>
        </w:rPr>
      </w:pPr>
      <w:r w:rsidRPr="007D2378">
        <w:rPr>
          <w:sz w:val="16"/>
          <w:szCs w:val="16"/>
        </w:rPr>
        <w:t>Protectionism and war</w:t>
      </w:r>
    </w:p>
    <w:p w14:paraId="75AE9E4D" w14:textId="77777777" w:rsidR="009748CA" w:rsidRPr="007D2378" w:rsidRDefault="009748CA" w:rsidP="009748CA">
      <w:pPr>
        <w:rPr>
          <w:sz w:val="16"/>
          <w:szCs w:val="16"/>
        </w:rPr>
      </w:pPr>
      <w:r w:rsidRPr="007D2378">
        <w:rPr>
          <w:sz w:val="16"/>
          <w:szCs w:val="16"/>
        </w:rPr>
        <w:t>Why does protectionism lead to conflict, and why does free trade help to prevent it? The answers, though well-known to classical liberals, are worth mentioning.</w:t>
      </w:r>
    </w:p>
    <w:p w14:paraId="46FBE503" w14:textId="77777777" w:rsidR="009748CA" w:rsidRPr="007D2378" w:rsidRDefault="009748CA" w:rsidP="009748CA">
      <w:pPr>
        <w:rPr>
          <w:sz w:val="16"/>
        </w:rPr>
      </w:pPr>
      <w:r w:rsidRPr="007D2378">
        <w:rPr>
          <w:sz w:val="16"/>
        </w:rPr>
        <w:t xml:space="preserve">First, </w:t>
      </w:r>
      <w:r w:rsidRPr="00327F57">
        <w:rPr>
          <w:rStyle w:val="StyleUnderline"/>
          <w:highlight w:val="cyan"/>
        </w:rPr>
        <w:t>trade creates</w:t>
      </w:r>
      <w:r w:rsidRPr="00E66A7E">
        <w:rPr>
          <w:rStyle w:val="StyleUnderline"/>
        </w:rPr>
        <w:t xml:space="preserve"> </w:t>
      </w:r>
      <w:r w:rsidRPr="001D718B">
        <w:rPr>
          <w:rStyle w:val="Emphasis"/>
        </w:rPr>
        <w:t xml:space="preserve">international </w:t>
      </w:r>
      <w:r w:rsidRPr="00327F57">
        <w:rPr>
          <w:rStyle w:val="Emphasis"/>
          <w:highlight w:val="cyan"/>
        </w:rPr>
        <w:t>goodwill</w:t>
      </w:r>
      <w:r w:rsidRPr="00E66A7E">
        <w:rPr>
          <w:rStyle w:val="StyleUnderline"/>
        </w:rPr>
        <w:t>. If Chinese and American businessmen trade</w:t>
      </w:r>
      <w:r w:rsidRPr="007D2378">
        <w:rPr>
          <w:sz w:val="16"/>
        </w:rPr>
        <w:t xml:space="preserve"> on a regular basis, </w:t>
      </w:r>
      <w:r w:rsidRPr="00327F57">
        <w:rPr>
          <w:rStyle w:val="Emphasis"/>
          <w:highlight w:val="cyan"/>
        </w:rPr>
        <w:t>both sides</w:t>
      </w:r>
      <w:r w:rsidRPr="00327F57">
        <w:rPr>
          <w:rStyle w:val="StyleUnderline"/>
          <w:highlight w:val="cyan"/>
        </w:rPr>
        <w:t xml:space="preserve"> benefit</w:t>
      </w:r>
      <w:r w:rsidRPr="007D2378">
        <w:rPr>
          <w:sz w:val="16"/>
        </w:rPr>
        <w:t xml:space="preserve">. And mutual benefit disposes people to look for the good in each other. </w:t>
      </w:r>
      <w:r w:rsidRPr="00327F57">
        <w:rPr>
          <w:rStyle w:val="StyleUnderline"/>
          <w:highlight w:val="cyan"/>
        </w:rPr>
        <w:t>Exchange</w:t>
      </w:r>
      <w:r w:rsidRPr="00E66A7E">
        <w:rPr>
          <w:rStyle w:val="StyleUnderline"/>
        </w:rPr>
        <w:t xml:space="preserve"> of goods </w:t>
      </w:r>
      <w:r w:rsidRPr="00327F57">
        <w:rPr>
          <w:rStyle w:val="StyleUnderline"/>
          <w:highlight w:val="cyan"/>
        </w:rPr>
        <w:t>also promotes an exchange of cultures</w:t>
      </w:r>
      <w:r w:rsidRPr="007D2378">
        <w:rPr>
          <w:sz w:val="16"/>
        </w:rPr>
        <w:t xml:space="preserve">. For decades, Americans saw China as a mysterious country with strange, even hostile values. But in the 21st century, trade between our nations has increased markedly, and both countries know each other a little better now. iPod-wielding Chinese teenagers are like American teenagers, for example. They’re not terribly mysterious. Likewise, the Chinese understand democracy and American consumerism more than they once did. The countries may not find overlap in </w:t>
      </w:r>
      <w:proofErr w:type="gramStart"/>
      <w:r w:rsidRPr="007D2378">
        <w:rPr>
          <w:sz w:val="16"/>
        </w:rPr>
        <w:t>all of</w:t>
      </w:r>
      <w:proofErr w:type="gramEnd"/>
      <w:r w:rsidRPr="007D2378">
        <w:rPr>
          <w:sz w:val="16"/>
        </w:rPr>
        <w:t xml:space="preserve"> each other’s values, but trade has helped us to at least understand each other.</w:t>
      </w:r>
    </w:p>
    <w:p w14:paraId="488D7370" w14:textId="77777777" w:rsidR="009748CA" w:rsidRPr="007D2378" w:rsidRDefault="009748CA" w:rsidP="009748CA">
      <w:pPr>
        <w:rPr>
          <w:sz w:val="16"/>
          <w:szCs w:val="16"/>
        </w:rPr>
      </w:pPr>
      <w:r w:rsidRPr="007D2378">
        <w:rPr>
          <w:sz w:val="16"/>
          <w:szCs w:val="16"/>
        </w:rPr>
        <w:t>Trade helps to humanize the people that you trade with. And it’s tougher to want to go to war with your human trading partners than with a country you see only as lines on a map.</w:t>
      </w:r>
    </w:p>
    <w:p w14:paraId="7592773C" w14:textId="77777777" w:rsidR="009748CA" w:rsidRPr="007D2378" w:rsidRDefault="009748CA" w:rsidP="009748CA">
      <w:pPr>
        <w:rPr>
          <w:sz w:val="16"/>
        </w:rPr>
      </w:pPr>
      <w:r w:rsidRPr="007D2378">
        <w:rPr>
          <w:sz w:val="16"/>
        </w:rPr>
        <w:t xml:space="preserve">Second, </w:t>
      </w:r>
      <w:r w:rsidRPr="00327F57">
        <w:rPr>
          <w:rStyle w:val="StyleUnderline"/>
          <w:highlight w:val="cyan"/>
        </w:rPr>
        <w:t xml:space="preserve">trade gives nations an </w:t>
      </w:r>
      <w:r w:rsidRPr="00327F57">
        <w:rPr>
          <w:rStyle w:val="Emphasis"/>
          <w:highlight w:val="cyan"/>
        </w:rPr>
        <w:t>economic incentive</w:t>
      </w:r>
      <w:r w:rsidRPr="00327F57">
        <w:rPr>
          <w:rStyle w:val="StyleUnderline"/>
          <w:highlight w:val="cyan"/>
        </w:rPr>
        <w:t xml:space="preserve"> to avoid war</w:t>
      </w:r>
      <w:r w:rsidRPr="007D2378">
        <w:rPr>
          <w:sz w:val="16"/>
        </w:rPr>
        <w:t xml:space="preserve">. If Nation X sells its best steel to Nation Y, and its businessmen reap plenty of profits in exchange, then businessmen on both sides are going to oppose war. </w:t>
      </w:r>
      <w:r w:rsidRPr="00327F57">
        <w:rPr>
          <w:rStyle w:val="StyleUnderline"/>
          <w:highlight w:val="cyan"/>
        </w:rPr>
        <w:t>This was</w:t>
      </w:r>
      <w:r w:rsidRPr="007D2378">
        <w:rPr>
          <w:sz w:val="16"/>
        </w:rPr>
        <w:t xml:space="preserve"> </w:t>
      </w:r>
      <w:proofErr w:type="gramStart"/>
      <w:r w:rsidRPr="007D2378">
        <w:rPr>
          <w:sz w:val="16"/>
        </w:rPr>
        <w:t xml:space="preserve">actually </w:t>
      </w:r>
      <w:r w:rsidRPr="00327F57">
        <w:rPr>
          <w:rStyle w:val="StyleUnderline"/>
          <w:highlight w:val="cyan"/>
        </w:rPr>
        <w:t>the</w:t>
      </w:r>
      <w:proofErr w:type="gramEnd"/>
      <w:r w:rsidRPr="00327F57">
        <w:rPr>
          <w:rStyle w:val="StyleUnderline"/>
          <w:highlight w:val="cyan"/>
        </w:rPr>
        <w:t xml:space="preserve"> case with Germany and France</w:t>
      </w:r>
      <w:r w:rsidRPr="00E66A7E">
        <w:rPr>
          <w:rStyle w:val="StyleUnderline"/>
        </w:rPr>
        <w:t xml:space="preserve"> </w:t>
      </w:r>
      <w:r w:rsidRPr="007D2378">
        <w:rPr>
          <w:sz w:val="16"/>
        </w:rPr>
        <w:t xml:space="preserve">right </w:t>
      </w:r>
      <w:r w:rsidRPr="00327F57">
        <w:rPr>
          <w:rStyle w:val="StyleUnderline"/>
          <w:highlight w:val="cyan"/>
        </w:rPr>
        <w:t>before W</w:t>
      </w:r>
      <w:r w:rsidRPr="00E66A7E">
        <w:rPr>
          <w:rStyle w:val="StyleUnderline"/>
        </w:rPr>
        <w:t xml:space="preserve">orld </w:t>
      </w:r>
      <w:r w:rsidRPr="00327F57">
        <w:rPr>
          <w:rStyle w:val="StyleUnderline"/>
          <w:highlight w:val="cyan"/>
        </w:rPr>
        <w:t>W</w:t>
      </w:r>
      <w:r w:rsidRPr="00E66A7E">
        <w:rPr>
          <w:rStyle w:val="StyleUnderline"/>
        </w:rPr>
        <w:t xml:space="preserve">ar </w:t>
      </w:r>
      <w:r w:rsidRPr="00327F57">
        <w:rPr>
          <w:rStyle w:val="StyleUnderline"/>
          <w:highlight w:val="cyan"/>
        </w:rPr>
        <w:t>I</w:t>
      </w:r>
      <w:r w:rsidRPr="007D2378">
        <w:rPr>
          <w:sz w:val="16"/>
        </w:rPr>
        <w:t xml:space="preserve">. </w:t>
      </w:r>
      <w:r w:rsidRPr="001D718B">
        <w:rPr>
          <w:rStyle w:val="Emphasis"/>
        </w:rPr>
        <w:t>Germany sold steel</w:t>
      </w:r>
      <w:r w:rsidRPr="00E66A7E">
        <w:rPr>
          <w:rStyle w:val="StyleUnderline"/>
        </w:rPr>
        <w:t xml:space="preserve"> to France, and German businessmen were </w:t>
      </w:r>
      <w:r w:rsidRPr="007D2378">
        <w:rPr>
          <w:sz w:val="16"/>
        </w:rPr>
        <w:t xml:space="preserve">firmly </w:t>
      </w:r>
      <w:r w:rsidRPr="001D718B">
        <w:rPr>
          <w:rStyle w:val="Emphasis"/>
        </w:rPr>
        <w:t>opposed</w:t>
      </w:r>
      <w:r w:rsidRPr="00E66A7E">
        <w:rPr>
          <w:rStyle w:val="StyleUnderline"/>
        </w:rPr>
        <w:t xml:space="preserve"> to war</w:t>
      </w:r>
      <w:r w:rsidRPr="007D2378">
        <w:rPr>
          <w:sz w:val="16"/>
        </w:rPr>
        <w:t xml:space="preserve">. They only grudgingly came to support it when German ministers told them that the war would only last a few short months. </w:t>
      </w:r>
      <w:r w:rsidRPr="00E66A7E">
        <w:rPr>
          <w:rStyle w:val="StyleUnderline"/>
        </w:rPr>
        <w:t xml:space="preserve">German steel had a </w:t>
      </w:r>
      <w:r w:rsidRPr="001D718B">
        <w:rPr>
          <w:rStyle w:val="Emphasis"/>
        </w:rPr>
        <w:t>strong incentive</w:t>
      </w:r>
      <w:r w:rsidRPr="00E66A7E">
        <w:rPr>
          <w:rStyle w:val="StyleUnderline"/>
        </w:rPr>
        <w:t xml:space="preserve"> to oppose war</w:t>
      </w:r>
      <w:r w:rsidRPr="007D2378">
        <w:rPr>
          <w:sz w:val="16"/>
        </w:rPr>
        <w:t xml:space="preserve">, and if the situation had progressed a little differently—or </w:t>
      </w:r>
      <w:r w:rsidRPr="00327F57">
        <w:rPr>
          <w:rStyle w:val="StyleUnderline"/>
          <w:highlight w:val="cyan"/>
        </w:rPr>
        <w:t>if the German government had been</w:t>
      </w:r>
      <w:r w:rsidRPr="007D2378">
        <w:rPr>
          <w:sz w:val="16"/>
        </w:rPr>
        <w:t xml:space="preserve"> a little more </w:t>
      </w:r>
      <w:r w:rsidRPr="00327F57">
        <w:rPr>
          <w:rStyle w:val="Emphasis"/>
          <w:highlight w:val="cyan"/>
        </w:rPr>
        <w:t>realistic</w:t>
      </w:r>
      <w:r w:rsidRPr="007D2378">
        <w:rPr>
          <w:sz w:val="16"/>
        </w:rPr>
        <w:t xml:space="preserve"> about the timeline of the war—</w:t>
      </w:r>
      <w:r w:rsidRPr="00327F57">
        <w:rPr>
          <w:rStyle w:val="StyleUnderline"/>
          <w:highlight w:val="cyan"/>
        </w:rPr>
        <w:t xml:space="preserve">that incentive might have </w:t>
      </w:r>
      <w:r w:rsidRPr="00327F57">
        <w:rPr>
          <w:rStyle w:val="Emphasis"/>
          <w:highlight w:val="cyan"/>
        </w:rPr>
        <w:t>kept</w:t>
      </w:r>
      <w:r w:rsidRPr="00327F57">
        <w:rPr>
          <w:rStyle w:val="StyleUnderline"/>
          <w:highlight w:val="cyan"/>
        </w:rPr>
        <w:t xml:space="preserve"> Germany </w:t>
      </w:r>
      <w:r w:rsidRPr="00327F57">
        <w:rPr>
          <w:rStyle w:val="Emphasis"/>
          <w:highlight w:val="cyan"/>
        </w:rPr>
        <w:t>out</w:t>
      </w:r>
      <w:r w:rsidRPr="00327F57">
        <w:rPr>
          <w:rStyle w:val="StyleUnderline"/>
          <w:highlight w:val="cyan"/>
        </w:rPr>
        <w:t xml:space="preserve"> of W</w:t>
      </w:r>
      <w:r w:rsidRPr="001D718B">
        <w:rPr>
          <w:rStyle w:val="StyleUnderline"/>
        </w:rPr>
        <w:t xml:space="preserve">orld </w:t>
      </w:r>
      <w:r w:rsidRPr="00327F57">
        <w:rPr>
          <w:rStyle w:val="StyleUnderline"/>
          <w:highlight w:val="cyan"/>
        </w:rPr>
        <w:t>W</w:t>
      </w:r>
      <w:r w:rsidRPr="001D718B">
        <w:rPr>
          <w:rStyle w:val="StyleUnderline"/>
        </w:rPr>
        <w:t xml:space="preserve">ar </w:t>
      </w:r>
      <w:r w:rsidRPr="00327F57">
        <w:rPr>
          <w:rStyle w:val="StyleUnderline"/>
          <w:highlight w:val="cyan"/>
        </w:rPr>
        <w:t>I.</w:t>
      </w:r>
    </w:p>
    <w:p w14:paraId="0EF53A0D" w14:textId="77777777" w:rsidR="009748CA" w:rsidRDefault="009748CA" w:rsidP="009748CA">
      <w:pPr>
        <w:rPr>
          <w:sz w:val="16"/>
        </w:rPr>
      </w:pPr>
    </w:p>
    <w:p w14:paraId="4E31D80B" w14:textId="77777777" w:rsidR="007D2378" w:rsidRPr="001631F7" w:rsidRDefault="007D2378" w:rsidP="007D2378">
      <w:pPr>
        <w:pStyle w:val="Heading4"/>
        <w:rPr>
          <w:rFonts w:cs="Times New Roman"/>
        </w:rPr>
      </w:pPr>
      <w:r w:rsidRPr="001631F7">
        <w:rPr>
          <w:rFonts w:cs="Times New Roman"/>
        </w:rPr>
        <w:t xml:space="preserve">Escalation causes </w:t>
      </w:r>
      <w:r w:rsidRPr="001631F7">
        <w:rPr>
          <w:rFonts w:cs="Times New Roman"/>
          <w:u w:val="single"/>
        </w:rPr>
        <w:t>rapid environmental overshoot</w:t>
      </w:r>
      <w:r w:rsidRPr="001631F7">
        <w:rPr>
          <w:rFonts w:cs="Times New Roman"/>
        </w:rPr>
        <w:t>---extinction</w:t>
      </w:r>
    </w:p>
    <w:p w14:paraId="693A089E" w14:textId="77777777" w:rsidR="007D2378" w:rsidRPr="001631F7" w:rsidRDefault="007D2378" w:rsidP="007D2378">
      <w:r w:rsidRPr="001631F7">
        <w:t xml:space="preserve">Dr. Brian F. </w:t>
      </w:r>
      <w:r w:rsidRPr="001631F7">
        <w:rPr>
          <w:rStyle w:val="Style13ptBold"/>
        </w:rPr>
        <w:t>Snyder 20</w:t>
      </w:r>
      <w:r w:rsidRPr="001631F7">
        <w:t>, PhD in Ecology from the University of Georgia, Assistant Professor of Environmental Science at Louisiana State University and LSU Chapter Director of the Center for the Advancement of the Steady State Economy, “The Second Cold War?”, Steady State Herald, 5/21/2020, https://steadystate.org/the-second-cold-war/</w:t>
      </w:r>
    </w:p>
    <w:p w14:paraId="72698171" w14:textId="77777777" w:rsidR="007D2378" w:rsidRPr="001631F7" w:rsidRDefault="007D2378" w:rsidP="007D2378">
      <w:pPr>
        <w:rPr>
          <w:sz w:val="16"/>
        </w:rPr>
      </w:pPr>
      <w:r w:rsidRPr="001631F7">
        <w:rPr>
          <w:sz w:val="16"/>
        </w:rPr>
        <w:t xml:space="preserve">Over the past two months, there has been a great deal of talk about the environmental implications of the pandemic. Some have looked for glimmers of hope, others have predicted that we will shortly return to the status quo. I fear that the biggest outcome of the pandemic will not be its death toll nor its effects on the climate, but its impacts on geopolitics. Specifically, </w:t>
      </w:r>
      <w:r w:rsidRPr="001631F7">
        <w:rPr>
          <w:rStyle w:val="StyleUnderline"/>
        </w:rPr>
        <w:t xml:space="preserve">the deteriorating relationship between China and the USA may lead to a Second Cold War. </w:t>
      </w:r>
      <w:r w:rsidRPr="00327F57">
        <w:rPr>
          <w:rStyle w:val="StyleUnderline"/>
          <w:highlight w:val="cyan"/>
        </w:rPr>
        <w:t>If this</w:t>
      </w:r>
      <w:r w:rsidRPr="001631F7">
        <w:rPr>
          <w:sz w:val="16"/>
        </w:rPr>
        <w:t xml:space="preserve"> cold war </w:t>
      </w:r>
      <w:r w:rsidRPr="00327F57">
        <w:rPr>
          <w:rStyle w:val="StyleUnderline"/>
          <w:highlight w:val="cyan"/>
        </w:rPr>
        <w:t xml:space="preserve">leads to </w:t>
      </w:r>
      <w:r w:rsidRPr="00327F57">
        <w:rPr>
          <w:rStyle w:val="Emphasis"/>
          <w:highlight w:val="cyan"/>
        </w:rPr>
        <w:t>a</w:t>
      </w:r>
      <w:r w:rsidRPr="001631F7">
        <w:rPr>
          <w:rStyle w:val="StyleUnderline"/>
        </w:rPr>
        <w:t xml:space="preserve">n all-out </w:t>
      </w:r>
      <w:r w:rsidRPr="00327F57">
        <w:rPr>
          <w:rStyle w:val="Emphasis"/>
          <w:highlight w:val="cyan"/>
        </w:rPr>
        <w:t>GDP race</w:t>
      </w:r>
      <w:r w:rsidRPr="001631F7">
        <w:rPr>
          <w:sz w:val="16"/>
        </w:rPr>
        <w:t xml:space="preserve"> as the original one did, </w:t>
      </w:r>
      <w:r w:rsidRPr="001631F7">
        <w:rPr>
          <w:rStyle w:val="StyleUnderline"/>
        </w:rPr>
        <w:t xml:space="preserve">the </w:t>
      </w:r>
      <w:r w:rsidRPr="00327F57">
        <w:rPr>
          <w:rStyle w:val="Emphasis"/>
          <w:sz w:val="24"/>
          <w:szCs w:val="26"/>
          <w:highlight w:val="cyan"/>
        </w:rPr>
        <w:t>consequences for humanity</w:t>
      </w:r>
      <w:r w:rsidRPr="00327F57">
        <w:rPr>
          <w:rStyle w:val="StyleUnderline"/>
          <w:sz w:val="24"/>
          <w:szCs w:val="26"/>
          <w:highlight w:val="cyan"/>
        </w:rPr>
        <w:t xml:space="preserve"> </w:t>
      </w:r>
      <w:r w:rsidRPr="00327F57">
        <w:rPr>
          <w:rStyle w:val="StyleUnderline"/>
          <w:highlight w:val="cyan"/>
        </w:rPr>
        <w:t xml:space="preserve">will </w:t>
      </w:r>
      <w:r w:rsidRPr="00327F57">
        <w:rPr>
          <w:rStyle w:val="Emphasis"/>
          <w:highlight w:val="cyan"/>
        </w:rPr>
        <w:t>far outweigh</w:t>
      </w:r>
      <w:r w:rsidRPr="001631F7">
        <w:rPr>
          <w:sz w:val="16"/>
        </w:rPr>
        <w:t xml:space="preserve"> the direct human health impacts of the pandemic.</w:t>
      </w:r>
    </w:p>
    <w:p w14:paraId="5497C968" w14:textId="77777777" w:rsidR="007D2378" w:rsidRPr="001631F7" w:rsidRDefault="007D2378" w:rsidP="007D2378">
      <w:pPr>
        <w:rPr>
          <w:sz w:val="10"/>
          <w:szCs w:val="16"/>
        </w:rPr>
      </w:pPr>
      <w:r w:rsidRPr="001631F7">
        <w:rPr>
          <w:sz w:val="10"/>
          <w:szCs w:val="16"/>
        </w:rPr>
        <w:t>A Second Cold War</w:t>
      </w:r>
    </w:p>
    <w:p w14:paraId="5E167046" w14:textId="77777777" w:rsidR="007D2378" w:rsidRPr="001631F7" w:rsidRDefault="007D2378" w:rsidP="007D2378">
      <w:pPr>
        <w:rPr>
          <w:sz w:val="10"/>
          <w:szCs w:val="16"/>
        </w:rPr>
      </w:pPr>
      <w:r w:rsidRPr="001631F7">
        <w:rPr>
          <w:sz w:val="10"/>
          <w:szCs w:val="16"/>
        </w:rPr>
        <w:t>Prior to the COVID-19 pandemic, the world may have already been spiraling toward another cold war between the USA and China. The rivalry between the USA and China for economic control of Asia far predates the Trump administration, and the reasons for it are both complex and poorly defined, much as they were as when the iron curtain fell over Eastern Europe. And as in the Cold War between the USA and Soviet Union, historians will eventually find reason to blame both sides for the Second Cold War. Despite these complexities, I fear that future historians looking back at the Second Cold War will note the COVID-19 pandemic as the turning point from economic rivalry to enmity. That is, COVID-19 or, more accurately, Chinese and American leaders’ willingness to blame each other for the pandemic to deflect their own mismanagement, may be the last straw.</w:t>
      </w:r>
    </w:p>
    <w:p w14:paraId="1DDE10F0" w14:textId="77777777" w:rsidR="007D2378" w:rsidRPr="001631F7" w:rsidRDefault="007D2378" w:rsidP="007D2378">
      <w:pPr>
        <w:rPr>
          <w:sz w:val="10"/>
          <w:szCs w:val="16"/>
        </w:rPr>
      </w:pPr>
      <w:r w:rsidRPr="001631F7">
        <w:rPr>
          <w:sz w:val="10"/>
          <w:szCs w:val="16"/>
        </w:rPr>
        <w:t>Since the emergence of the pandemic, tensions between China and the USA have increased significantly. Members of the Chinese government have alleged that U.S. service members brought the virus to Wuhan. Simultaneously, the president of the USA has called the virus “Chinese,” refused to accept the academic consensus that the virus likely spread from a wild animal at the wet market in Wuhan, dispatched American intelligence apparatus to prove the unprovable accusation that COVID-19 began in a Chinese lab, and blamed the Chinese government’s secrecy for the severity of the U.S. pandemic.</w:t>
      </w:r>
    </w:p>
    <w:p w14:paraId="6B3C830E" w14:textId="77777777" w:rsidR="007D2378" w:rsidRPr="001631F7" w:rsidRDefault="007D2378" w:rsidP="007D2378">
      <w:pPr>
        <w:rPr>
          <w:sz w:val="16"/>
        </w:rPr>
      </w:pPr>
      <w:r w:rsidRPr="001631F7">
        <w:rPr>
          <w:sz w:val="16"/>
        </w:rPr>
        <w:t xml:space="preserve">The original Cold War nearly ended with nuclear annihilation, yet that is not what concerns me about the Second Cold War. The first Cold War ended only after decades of historically unprecedented economic growth in the West was leveraged toward military and technological superiority. This Western growth was nearly matched by the Soviets. If this coming Cold War involves the same growth race, </w:t>
      </w:r>
      <w:r w:rsidRPr="00327F57">
        <w:rPr>
          <w:rStyle w:val="StyleUnderline"/>
          <w:highlight w:val="cyan"/>
        </w:rPr>
        <w:t xml:space="preserve">there will be </w:t>
      </w:r>
      <w:r w:rsidRPr="00327F57">
        <w:rPr>
          <w:rStyle w:val="Emphasis"/>
          <w:highlight w:val="cyan"/>
        </w:rPr>
        <w:t>dire consequences</w:t>
      </w:r>
      <w:r w:rsidRPr="00327F57">
        <w:rPr>
          <w:rStyle w:val="StyleUnderline"/>
          <w:highlight w:val="cyan"/>
        </w:rPr>
        <w:t xml:space="preserve"> for</w:t>
      </w:r>
      <w:r w:rsidRPr="001631F7">
        <w:rPr>
          <w:rStyle w:val="StyleUnderline"/>
        </w:rPr>
        <w:t xml:space="preserve"> the </w:t>
      </w:r>
      <w:r w:rsidRPr="00327F57">
        <w:rPr>
          <w:rStyle w:val="Emphasis"/>
          <w:sz w:val="26"/>
          <w:szCs w:val="28"/>
          <w:highlight w:val="cyan"/>
        </w:rPr>
        <w:t>future of</w:t>
      </w:r>
      <w:r w:rsidRPr="001631F7">
        <w:rPr>
          <w:rStyle w:val="Emphasis"/>
          <w:sz w:val="26"/>
          <w:szCs w:val="28"/>
        </w:rPr>
        <w:t xml:space="preserve"> human </w:t>
      </w:r>
      <w:r w:rsidRPr="00327F57">
        <w:rPr>
          <w:rStyle w:val="Emphasis"/>
          <w:sz w:val="26"/>
          <w:szCs w:val="28"/>
          <w:highlight w:val="cyan"/>
        </w:rPr>
        <w:t>life on Earth</w:t>
      </w:r>
      <w:r w:rsidRPr="001631F7">
        <w:rPr>
          <w:sz w:val="16"/>
        </w:rPr>
        <w:t xml:space="preserve">. China and the USA are the two largest economies on Earth, closely followed by the U.S.’s NATO allies, and neither country has anything approaching a sustainable energy supply. If their rivalry ends in </w:t>
      </w:r>
      <w:r w:rsidRPr="001631F7">
        <w:rPr>
          <w:rStyle w:val="StyleUnderline"/>
        </w:rPr>
        <w:t>the continuing growth of</w:t>
      </w:r>
      <w:r w:rsidRPr="001631F7">
        <w:rPr>
          <w:sz w:val="16"/>
        </w:rPr>
        <w:t xml:space="preserve"> their </w:t>
      </w:r>
      <w:r w:rsidRPr="001631F7">
        <w:rPr>
          <w:rStyle w:val="StyleUnderline"/>
        </w:rPr>
        <w:t xml:space="preserve">economies, especially via </w:t>
      </w:r>
      <w:r w:rsidRPr="001631F7">
        <w:rPr>
          <w:rStyle w:val="Emphasis"/>
        </w:rPr>
        <w:t>fossil fuels</w:t>
      </w:r>
      <w:r w:rsidRPr="001631F7">
        <w:rPr>
          <w:sz w:val="16"/>
        </w:rPr>
        <w:t xml:space="preserve">, the effects </w:t>
      </w:r>
      <w:r w:rsidRPr="001631F7">
        <w:rPr>
          <w:rStyle w:val="StyleUnderline"/>
        </w:rPr>
        <w:t xml:space="preserve">will be </w:t>
      </w:r>
      <w:r w:rsidRPr="001631F7">
        <w:rPr>
          <w:rStyle w:val="Emphasis"/>
        </w:rPr>
        <w:t>catastrophic</w:t>
      </w:r>
      <w:r w:rsidRPr="001631F7">
        <w:rPr>
          <w:sz w:val="16"/>
        </w:rPr>
        <w:t>.</w:t>
      </w:r>
    </w:p>
    <w:p w14:paraId="0B7C8EF3" w14:textId="77777777" w:rsidR="007D2378" w:rsidRPr="001631F7" w:rsidRDefault="007D2378" w:rsidP="007D2378">
      <w:pPr>
        <w:rPr>
          <w:sz w:val="16"/>
        </w:rPr>
      </w:pPr>
      <w:r w:rsidRPr="001631F7">
        <w:rPr>
          <w:sz w:val="16"/>
        </w:rPr>
        <w:t>This Isn’t (Entirely) Trump’s Fault</w:t>
      </w:r>
    </w:p>
    <w:p w14:paraId="4484B241" w14:textId="77777777" w:rsidR="007D2378" w:rsidRPr="001631F7" w:rsidRDefault="007D2378" w:rsidP="007D2378">
      <w:pPr>
        <w:rPr>
          <w:sz w:val="16"/>
        </w:rPr>
      </w:pPr>
      <w:r w:rsidRPr="001631F7">
        <w:rPr>
          <w:sz w:val="16"/>
        </w:rPr>
        <w:t xml:space="preserve">While it may be tempting to blame Trump for the looming Cold War with China, it is not entirely Trump’s fault. While Trump’s recent China policy has not helped, tensions with China have been rising for a decade or more. Trump’s </w:t>
      </w:r>
      <w:r w:rsidRPr="00327F57">
        <w:rPr>
          <w:rStyle w:val="Emphasis"/>
          <w:highlight w:val="cyan"/>
        </w:rPr>
        <w:t>confrontation</w:t>
      </w:r>
      <w:r w:rsidRPr="001631F7">
        <w:rPr>
          <w:rStyle w:val="StyleUnderline"/>
        </w:rPr>
        <w:t xml:space="preserve">al attitude toward China—as seen </w:t>
      </w:r>
      <w:r w:rsidRPr="00327F57">
        <w:rPr>
          <w:rStyle w:val="StyleUnderline"/>
          <w:highlight w:val="cyan"/>
        </w:rPr>
        <w:t>through</w:t>
      </w:r>
      <w:r w:rsidRPr="001631F7">
        <w:rPr>
          <w:rStyle w:val="StyleUnderline"/>
        </w:rPr>
        <w:t xml:space="preserve"> the </w:t>
      </w:r>
      <w:r w:rsidRPr="00327F57">
        <w:rPr>
          <w:rStyle w:val="Emphasis"/>
          <w:highlight w:val="cyan"/>
        </w:rPr>
        <w:t>trade war</w:t>
      </w:r>
      <w:r w:rsidRPr="001631F7">
        <w:rPr>
          <w:sz w:val="16"/>
        </w:rPr>
        <w:t xml:space="preserve"> and the pandemic blame—</w:t>
      </w:r>
      <w:r w:rsidRPr="00327F57">
        <w:rPr>
          <w:rStyle w:val="StyleUnderline"/>
          <w:highlight w:val="cyan"/>
        </w:rPr>
        <w:t xml:space="preserve">is a </w:t>
      </w:r>
      <w:r w:rsidRPr="00327F57">
        <w:rPr>
          <w:rStyle w:val="Emphasis"/>
          <w:highlight w:val="cyan"/>
        </w:rPr>
        <w:t>product</w:t>
      </w:r>
      <w:r w:rsidRPr="001631F7">
        <w:rPr>
          <w:rStyle w:val="StyleUnderline"/>
        </w:rPr>
        <w:t xml:space="preserve"> of</w:t>
      </w:r>
      <w:r w:rsidRPr="001631F7">
        <w:rPr>
          <w:sz w:val="16"/>
        </w:rPr>
        <w:t xml:space="preserve"> these </w:t>
      </w:r>
      <w:r w:rsidRPr="001631F7">
        <w:rPr>
          <w:rStyle w:val="StyleUnderline"/>
        </w:rPr>
        <w:t>tensions</w:t>
      </w:r>
      <w:r w:rsidRPr="001631F7">
        <w:rPr>
          <w:sz w:val="16"/>
        </w:rPr>
        <w:t>, either as a cynical appeal to his base or heartfelt xenophobia.</w:t>
      </w:r>
    </w:p>
    <w:p w14:paraId="31B7475F" w14:textId="77777777" w:rsidR="007D2378" w:rsidRPr="001631F7" w:rsidRDefault="007D2378" w:rsidP="007D2378">
      <w:pPr>
        <w:rPr>
          <w:sz w:val="10"/>
          <w:szCs w:val="16"/>
        </w:rPr>
      </w:pPr>
      <w:r w:rsidRPr="001631F7">
        <w:rPr>
          <w:sz w:val="10"/>
          <w:szCs w:val="16"/>
        </w:rPr>
        <w:t>Trump may indeed be biased against China, and his lack of strategic thinking may be the ultimate blunder that leads us into another Cold War, but there is a reason for his attitude toward China: us. Over the past seven decades, Americans became accustomed to thinking of Beijing as “The Other.” They may not have been the enemy, but Americans have been comfortable viewing them warily, as well as comfortable with politicians telling us the Chinese are an economic rival and a threat to our jobs.</w:t>
      </w:r>
    </w:p>
    <w:p w14:paraId="5F39E698" w14:textId="77777777" w:rsidR="007D2378" w:rsidRPr="001631F7" w:rsidRDefault="007D2378" w:rsidP="007D2378">
      <w:pPr>
        <w:rPr>
          <w:sz w:val="10"/>
          <w:szCs w:val="16"/>
        </w:rPr>
      </w:pPr>
      <w:r w:rsidRPr="001631F7">
        <w:rPr>
          <w:sz w:val="10"/>
          <w:szCs w:val="16"/>
        </w:rPr>
        <w:t xml:space="preserve">Of course, we were too dim to notice that the movement of manufacturing jobs to Asia could only occur via a globalized world, or that our politicians had built that globalized world to foster domestic economic growth. Thus, politicians have told us out of one side of their mouths that globalization is good for the economy and will make us </w:t>
      </w:r>
      <w:proofErr w:type="gramStart"/>
      <w:r w:rsidRPr="001631F7">
        <w:rPr>
          <w:sz w:val="10"/>
          <w:szCs w:val="16"/>
        </w:rPr>
        <w:t>all the more</w:t>
      </w:r>
      <w:proofErr w:type="gramEnd"/>
      <w:r w:rsidRPr="001631F7">
        <w:rPr>
          <w:sz w:val="10"/>
          <w:szCs w:val="16"/>
        </w:rPr>
        <w:t xml:space="preserve"> prosperous, while telling us from the other side of their mouths that our jobs are all moving to China. Remarkably, neither is correct. Globalization will make us poorer in the long term because it leads to unsustainable economic growth, and, until recently, we had more jobs than at any time in our history. The fact that we were near full employment prior to the pandemic somehow failed to alert people of the lie that the Chinese were stealing our livelihoods.</w:t>
      </w:r>
    </w:p>
    <w:p w14:paraId="4B504250" w14:textId="77777777" w:rsidR="007D2378" w:rsidRPr="001631F7" w:rsidRDefault="007D2378" w:rsidP="007D2378">
      <w:pPr>
        <w:rPr>
          <w:sz w:val="10"/>
          <w:szCs w:val="16"/>
        </w:rPr>
      </w:pPr>
      <w:r w:rsidRPr="001631F7">
        <w:rPr>
          <w:sz w:val="10"/>
          <w:szCs w:val="16"/>
        </w:rPr>
        <w:t>Note that this is not to imply that the blame for this new Cold War, if it develops, is one sided. Certainly, the Chinese government will share in the fault. However, something about logs in eyes should encourage us to focus on our own culpability.</w:t>
      </w:r>
    </w:p>
    <w:p w14:paraId="610CE2E2" w14:textId="77777777" w:rsidR="007D2378" w:rsidRPr="001631F7" w:rsidRDefault="007D2378" w:rsidP="007D2378">
      <w:pPr>
        <w:rPr>
          <w:sz w:val="10"/>
          <w:szCs w:val="16"/>
        </w:rPr>
      </w:pPr>
      <w:r w:rsidRPr="001631F7">
        <w:rPr>
          <w:sz w:val="10"/>
          <w:szCs w:val="16"/>
        </w:rPr>
        <w:t>The Cost of a Cold War</w:t>
      </w:r>
    </w:p>
    <w:p w14:paraId="4668E08D" w14:textId="77777777" w:rsidR="007D2378" w:rsidRPr="001631F7" w:rsidRDefault="007D2378" w:rsidP="007D2378">
      <w:pPr>
        <w:rPr>
          <w:rStyle w:val="StyleUnderline"/>
        </w:rPr>
      </w:pPr>
      <w:r w:rsidRPr="001631F7">
        <w:rPr>
          <w:rStyle w:val="StyleUnderline"/>
        </w:rPr>
        <w:t>But why does it matter if we enter another Cold War? Why would a Cold War with China</w:t>
      </w:r>
      <w:r w:rsidRPr="001631F7">
        <w:rPr>
          <w:sz w:val="16"/>
        </w:rPr>
        <w:t xml:space="preserve">, if it results from this pandemic, </w:t>
      </w:r>
      <w:r w:rsidRPr="001631F7">
        <w:rPr>
          <w:rStyle w:val="StyleUnderline"/>
        </w:rPr>
        <w:t>be the most consequential result of COVID-19?</w:t>
      </w:r>
    </w:p>
    <w:p w14:paraId="407B6301" w14:textId="77777777" w:rsidR="007D2378" w:rsidRPr="001631F7" w:rsidRDefault="007D2378" w:rsidP="007D2378">
      <w:pPr>
        <w:rPr>
          <w:sz w:val="16"/>
        </w:rPr>
      </w:pPr>
      <w:r w:rsidRPr="001631F7">
        <w:rPr>
          <w:sz w:val="16"/>
        </w:rPr>
        <w:t>Between 1950 and the Soviet Union’s economic peak in 1989, U.S. real per capita GDP more than doubled, while the Soviet Union’s per capita GDP nearly tripled, according to data from the Maddison Project. If similar growth occurs again over the next 40 years, by 2060 the U.S. GDP would exceed $100,000 per person (in 2011 dollars), while China’s per capita GDP might be $40,000, approaching contemporary U.S. standards.</w:t>
      </w:r>
    </w:p>
    <w:p w14:paraId="5891F8C6" w14:textId="77777777" w:rsidR="007D2378" w:rsidRPr="001631F7" w:rsidRDefault="007D2378" w:rsidP="007D2378">
      <w:pPr>
        <w:rPr>
          <w:sz w:val="16"/>
        </w:rPr>
      </w:pPr>
      <w:r w:rsidRPr="001631F7">
        <w:rPr>
          <w:sz w:val="16"/>
        </w:rPr>
        <w:t xml:space="preserve">Such economic </w:t>
      </w:r>
      <w:r w:rsidRPr="00327F57">
        <w:rPr>
          <w:rStyle w:val="StyleUnderline"/>
          <w:highlight w:val="cyan"/>
        </w:rPr>
        <w:t>growth</w:t>
      </w:r>
      <w:r w:rsidRPr="001631F7">
        <w:rPr>
          <w:rStyle w:val="StyleUnderline"/>
        </w:rPr>
        <w:t xml:space="preserve"> would </w:t>
      </w:r>
      <w:r w:rsidRPr="00327F57">
        <w:rPr>
          <w:rStyle w:val="StyleUnderline"/>
          <w:highlight w:val="cyan"/>
        </w:rPr>
        <w:t>require</w:t>
      </w:r>
      <w:r w:rsidRPr="001631F7">
        <w:rPr>
          <w:rStyle w:val="StyleUnderline"/>
        </w:rPr>
        <w:t xml:space="preserve"> similar </w:t>
      </w:r>
      <w:r w:rsidRPr="00327F57">
        <w:rPr>
          <w:rStyle w:val="StyleUnderline"/>
          <w:highlight w:val="cyan"/>
        </w:rPr>
        <w:t xml:space="preserve">increases in </w:t>
      </w:r>
      <w:r w:rsidRPr="00327F57">
        <w:rPr>
          <w:rStyle w:val="Emphasis"/>
          <w:highlight w:val="cyan"/>
        </w:rPr>
        <w:t>energy demand</w:t>
      </w:r>
      <w:r w:rsidRPr="001631F7">
        <w:rPr>
          <w:rStyle w:val="StyleUnderline"/>
        </w:rPr>
        <w:t xml:space="preserve">, and this demand would occur </w:t>
      </w:r>
      <w:r w:rsidRPr="00327F57">
        <w:rPr>
          <w:rStyle w:val="StyleUnderline"/>
          <w:highlight w:val="cyan"/>
        </w:rPr>
        <w:t>both in</w:t>
      </w:r>
      <w:r w:rsidRPr="001631F7">
        <w:rPr>
          <w:rStyle w:val="StyleUnderline"/>
        </w:rPr>
        <w:t xml:space="preserve"> the </w:t>
      </w:r>
      <w:r w:rsidRPr="00327F57">
        <w:rPr>
          <w:rStyle w:val="Emphasis"/>
          <w:highlight w:val="cyan"/>
        </w:rPr>
        <w:t>US</w:t>
      </w:r>
      <w:r w:rsidRPr="001631F7">
        <w:rPr>
          <w:rStyle w:val="StyleUnderline"/>
        </w:rPr>
        <w:t xml:space="preserve">A </w:t>
      </w:r>
      <w:r w:rsidRPr="00327F57">
        <w:rPr>
          <w:rStyle w:val="StyleUnderline"/>
          <w:highlight w:val="cyan"/>
        </w:rPr>
        <w:t>and China</w:t>
      </w:r>
      <w:r w:rsidRPr="001631F7">
        <w:rPr>
          <w:sz w:val="16"/>
        </w:rPr>
        <w:t xml:space="preserve">, as well as in their trading partners. These trading partners would export goods to the USA and China and would require increased energy consumption to produce these goods. In some cases, </w:t>
      </w:r>
      <w:r w:rsidRPr="001631F7">
        <w:rPr>
          <w:rStyle w:val="StyleUnderline"/>
        </w:rPr>
        <w:t xml:space="preserve">this </w:t>
      </w:r>
      <w:r w:rsidRPr="00327F57">
        <w:rPr>
          <w:rStyle w:val="StyleUnderline"/>
          <w:highlight w:val="cyan"/>
        </w:rPr>
        <w:t>increased</w:t>
      </w:r>
      <w:r w:rsidRPr="001631F7">
        <w:rPr>
          <w:rStyle w:val="StyleUnderline"/>
        </w:rPr>
        <w:t xml:space="preserve"> global </w:t>
      </w:r>
      <w:r w:rsidRPr="00327F57">
        <w:rPr>
          <w:rStyle w:val="StyleUnderline"/>
          <w:highlight w:val="cyan"/>
        </w:rPr>
        <w:t>energy</w:t>
      </w:r>
      <w:r w:rsidRPr="001631F7">
        <w:rPr>
          <w:sz w:val="16"/>
        </w:rPr>
        <w:t xml:space="preserve"> demand may be met with renewables, while in others it may be met with fossil fuels. In either case, it </w:t>
      </w:r>
      <w:r w:rsidRPr="00327F57">
        <w:rPr>
          <w:rStyle w:val="StyleUnderline"/>
          <w:highlight w:val="cyan"/>
        </w:rPr>
        <w:t xml:space="preserve">would </w:t>
      </w:r>
      <w:r w:rsidRPr="00327F57">
        <w:rPr>
          <w:rStyle w:val="Emphasis"/>
          <w:sz w:val="24"/>
          <w:szCs w:val="26"/>
          <w:highlight w:val="cyan"/>
        </w:rPr>
        <w:t>not be sustainable</w:t>
      </w:r>
      <w:r w:rsidRPr="001631F7">
        <w:rPr>
          <w:szCs w:val="26"/>
        </w:rPr>
        <w:t xml:space="preserve"> </w:t>
      </w:r>
      <w:r w:rsidRPr="001631F7">
        <w:rPr>
          <w:sz w:val="16"/>
        </w:rPr>
        <w:t>for two main reasons.</w:t>
      </w:r>
    </w:p>
    <w:p w14:paraId="7301B4D8" w14:textId="77777777" w:rsidR="007D2378" w:rsidRPr="001631F7" w:rsidRDefault="007D2378" w:rsidP="007D2378">
      <w:pPr>
        <w:rPr>
          <w:sz w:val="16"/>
        </w:rPr>
      </w:pPr>
      <w:r w:rsidRPr="001631F7">
        <w:rPr>
          <w:sz w:val="16"/>
        </w:rPr>
        <w:t xml:space="preserve">First, </w:t>
      </w:r>
      <w:r w:rsidRPr="00327F57">
        <w:rPr>
          <w:rStyle w:val="StyleUnderline"/>
          <w:highlight w:val="cyan"/>
        </w:rPr>
        <w:t>renewables</w:t>
      </w:r>
      <w:r w:rsidRPr="001631F7">
        <w:rPr>
          <w:sz w:val="16"/>
        </w:rPr>
        <w:t xml:space="preserve">, while far less damaging to the earth’s systems than fossil fuels, </w:t>
      </w:r>
      <w:r w:rsidRPr="00327F57">
        <w:rPr>
          <w:rStyle w:val="StyleUnderline"/>
          <w:highlight w:val="cyan"/>
        </w:rPr>
        <w:t xml:space="preserve">have </w:t>
      </w:r>
      <w:r w:rsidRPr="00327F57">
        <w:rPr>
          <w:rStyle w:val="Emphasis"/>
          <w:sz w:val="24"/>
          <w:szCs w:val="26"/>
          <w:highlight w:val="cyan"/>
        </w:rPr>
        <w:t>environmental impacts</w:t>
      </w:r>
      <w:r w:rsidRPr="001631F7">
        <w:rPr>
          <w:sz w:val="16"/>
        </w:rPr>
        <w:t>. Those impacts may be mitigated with future technology and should not dissuade us from moving away from fossil fuels, but nor should we pretend that they are environmentally benign.</w:t>
      </w:r>
    </w:p>
    <w:p w14:paraId="2383B868" w14:textId="77777777" w:rsidR="007D2378" w:rsidRPr="001631F7" w:rsidRDefault="007D2378" w:rsidP="007D2378">
      <w:pPr>
        <w:rPr>
          <w:sz w:val="16"/>
        </w:rPr>
      </w:pPr>
      <w:r w:rsidRPr="001631F7">
        <w:rPr>
          <w:sz w:val="16"/>
        </w:rPr>
        <w:t xml:space="preserve">Second, </w:t>
      </w:r>
      <w:r w:rsidRPr="001631F7">
        <w:rPr>
          <w:rStyle w:val="StyleUnderline"/>
        </w:rPr>
        <w:t xml:space="preserve">if increased energy demand occurs, </w:t>
      </w:r>
      <w:r w:rsidRPr="00327F57">
        <w:rPr>
          <w:rStyle w:val="StyleUnderline"/>
          <w:highlight w:val="cyan"/>
        </w:rPr>
        <w:t xml:space="preserve">it will </w:t>
      </w:r>
      <w:r w:rsidRPr="00327F57">
        <w:rPr>
          <w:rStyle w:val="Emphasis"/>
          <w:highlight w:val="cyan"/>
        </w:rPr>
        <w:t>slow</w:t>
      </w:r>
      <w:r w:rsidRPr="001631F7">
        <w:rPr>
          <w:rStyle w:val="Emphasis"/>
        </w:rPr>
        <w:t xml:space="preserve"> the </w:t>
      </w:r>
      <w:r w:rsidRPr="00327F57">
        <w:rPr>
          <w:rStyle w:val="Emphasis"/>
          <w:highlight w:val="cyan"/>
        </w:rPr>
        <w:t>transition</w:t>
      </w:r>
      <w:r w:rsidRPr="001631F7">
        <w:rPr>
          <w:rStyle w:val="StyleUnderline"/>
        </w:rPr>
        <w:t xml:space="preserve"> away </w:t>
      </w:r>
      <w:r w:rsidRPr="00327F57">
        <w:rPr>
          <w:rStyle w:val="StyleUnderline"/>
          <w:highlight w:val="cyan"/>
        </w:rPr>
        <w:t xml:space="preserve">from </w:t>
      </w:r>
      <w:r w:rsidRPr="00327F57">
        <w:rPr>
          <w:rStyle w:val="Emphasis"/>
          <w:sz w:val="24"/>
          <w:szCs w:val="26"/>
          <w:highlight w:val="cyan"/>
        </w:rPr>
        <w:t>fossil fuels</w:t>
      </w:r>
      <w:r w:rsidRPr="001631F7">
        <w:rPr>
          <w:sz w:val="16"/>
        </w:rPr>
        <w:t xml:space="preserve">. If the USA and China feel the need to grow their economy, </w:t>
      </w:r>
      <w:r w:rsidRPr="001631F7">
        <w:rPr>
          <w:rStyle w:val="StyleUnderline"/>
        </w:rPr>
        <w:t>they may delay</w:t>
      </w:r>
      <w:r w:rsidRPr="001631F7">
        <w:rPr>
          <w:sz w:val="16"/>
        </w:rPr>
        <w:t xml:space="preserve"> the </w:t>
      </w:r>
      <w:r w:rsidRPr="001631F7">
        <w:rPr>
          <w:rStyle w:val="StyleUnderline"/>
        </w:rPr>
        <w:t>decommissioning of coal and natural gas-fired power. They may</w:t>
      </w:r>
      <w:r w:rsidRPr="001631F7">
        <w:rPr>
          <w:sz w:val="16"/>
        </w:rPr>
        <w:t xml:space="preserve"> also </w:t>
      </w:r>
      <w:r w:rsidRPr="001631F7">
        <w:rPr>
          <w:rStyle w:val="StyleUnderline"/>
        </w:rPr>
        <w:t>defer investment in carbon-negative systems</w:t>
      </w:r>
      <w:r w:rsidRPr="001631F7">
        <w:rPr>
          <w:sz w:val="16"/>
        </w:rPr>
        <w:t>, which will be required to meet the goals of the Paris Agreement.</w:t>
      </w:r>
    </w:p>
    <w:p w14:paraId="0F464407" w14:textId="77777777" w:rsidR="007D2378" w:rsidRDefault="007D2378" w:rsidP="007D2378">
      <w:pPr>
        <w:rPr>
          <w:sz w:val="16"/>
        </w:rPr>
      </w:pPr>
      <w:r w:rsidRPr="001631F7">
        <w:rPr>
          <w:sz w:val="16"/>
        </w:rPr>
        <w:t xml:space="preserve">In addition to these changes in energy demand, </w:t>
      </w:r>
      <w:r w:rsidRPr="001631F7">
        <w:rPr>
          <w:rStyle w:val="StyleUnderline"/>
        </w:rPr>
        <w:t>a second cold war might</w:t>
      </w:r>
      <w:r w:rsidRPr="001631F7">
        <w:rPr>
          <w:sz w:val="16"/>
        </w:rPr>
        <w:t xml:space="preserve"> also </w:t>
      </w:r>
      <w:r w:rsidRPr="001631F7">
        <w:rPr>
          <w:rStyle w:val="StyleUnderline"/>
        </w:rPr>
        <w:t xml:space="preserve">lead to </w:t>
      </w:r>
      <w:r w:rsidRPr="00327F57">
        <w:rPr>
          <w:rStyle w:val="Emphasis"/>
          <w:sz w:val="24"/>
          <w:szCs w:val="26"/>
          <w:highlight w:val="cyan"/>
        </w:rPr>
        <w:t>rapid tech</w:t>
      </w:r>
      <w:r w:rsidRPr="001631F7">
        <w:rPr>
          <w:rStyle w:val="Emphasis"/>
          <w:sz w:val="24"/>
          <w:szCs w:val="26"/>
        </w:rPr>
        <w:t xml:space="preserve">nological </w:t>
      </w:r>
      <w:r w:rsidRPr="00327F57">
        <w:rPr>
          <w:rStyle w:val="Emphasis"/>
          <w:sz w:val="24"/>
          <w:szCs w:val="26"/>
          <w:highlight w:val="cyan"/>
        </w:rPr>
        <w:t>development</w:t>
      </w:r>
      <w:r w:rsidRPr="001631F7">
        <w:rPr>
          <w:rStyle w:val="StyleUnderline"/>
          <w:sz w:val="24"/>
          <w:szCs w:val="26"/>
        </w:rPr>
        <w:t xml:space="preserve"> </w:t>
      </w:r>
      <w:r w:rsidRPr="001631F7">
        <w:rPr>
          <w:rStyle w:val="StyleUnderline"/>
        </w:rPr>
        <w:t>which</w:t>
      </w:r>
      <w:r w:rsidRPr="001631F7">
        <w:rPr>
          <w:sz w:val="16"/>
        </w:rPr>
        <w:t xml:space="preserve"> would further stimulate the economy and </w:t>
      </w:r>
      <w:r w:rsidRPr="00327F57">
        <w:rPr>
          <w:rStyle w:val="StyleUnderline"/>
          <w:highlight w:val="cyan"/>
        </w:rPr>
        <w:t xml:space="preserve">lead to </w:t>
      </w:r>
      <w:r w:rsidRPr="00327F57">
        <w:rPr>
          <w:rStyle w:val="Emphasis"/>
          <w:highlight w:val="cyan"/>
        </w:rPr>
        <w:t>further</w:t>
      </w:r>
      <w:r w:rsidRPr="001631F7">
        <w:rPr>
          <w:rStyle w:val="Emphasis"/>
        </w:rPr>
        <w:t xml:space="preserve"> energy </w:t>
      </w:r>
      <w:r w:rsidRPr="00327F57">
        <w:rPr>
          <w:rStyle w:val="Emphasis"/>
          <w:highlight w:val="cyan"/>
        </w:rPr>
        <w:t>use</w:t>
      </w:r>
      <w:r w:rsidRPr="001631F7">
        <w:rPr>
          <w:sz w:val="16"/>
        </w:rPr>
        <w:t>. Consider the technologies that emerged largely from investments in the U.S. military industrial complex of the first Cold War: the internet, satellites, GPS, cell phones, computers, and robotics. Consider how much of our economic growth over the last five decades is the result of these technologies. Consider how much of our energy growth and climate emissions result from that economic growth. And consider what will happen if we use our considerable ability to innovate in the service of more economic and energy growth.</w:t>
      </w:r>
    </w:p>
    <w:p w14:paraId="2E4FF837" w14:textId="77777777" w:rsidR="009748CA" w:rsidRDefault="009748CA" w:rsidP="007D2378">
      <w:pPr>
        <w:rPr>
          <w:sz w:val="16"/>
        </w:rPr>
      </w:pPr>
    </w:p>
    <w:p w14:paraId="06763A11" w14:textId="275C1F24" w:rsidR="009748CA" w:rsidRDefault="009748CA" w:rsidP="009748CA">
      <w:pPr>
        <w:pStyle w:val="Heading4"/>
      </w:pPr>
      <w:r>
        <w:t xml:space="preserve">The brink is </w:t>
      </w:r>
      <w:r w:rsidRPr="00367A28">
        <w:rPr>
          <w:u w:val="single"/>
        </w:rPr>
        <w:t>now</w:t>
      </w:r>
      <w:r>
        <w:t xml:space="preserve">---a new trade war causes </w:t>
      </w:r>
      <w:r w:rsidRPr="00367A28">
        <w:rPr>
          <w:u w:val="single"/>
        </w:rPr>
        <w:t>extinction</w:t>
      </w:r>
      <w:r>
        <w:t>.</w:t>
      </w:r>
    </w:p>
    <w:p w14:paraId="009E5E52" w14:textId="77777777" w:rsidR="009748CA" w:rsidRPr="00B526D0" w:rsidRDefault="009748CA" w:rsidP="009748CA">
      <w:r w:rsidRPr="003A6FB3">
        <w:rPr>
          <w:rStyle w:val="Style13ptBold"/>
        </w:rPr>
        <w:t>Klare ’24</w:t>
      </w:r>
      <w:r>
        <w:t xml:space="preserve"> [</w:t>
      </w:r>
      <w:r w:rsidRPr="003A6FB3">
        <w:t>Michael; five-college professor emeritus of peace and world security studies at Hampshire College and a senior visiting fellow at the Arms Control Association; 1-9-2024</w:t>
      </w:r>
      <w:proofErr w:type="gramStart"/>
      <w:r w:rsidRPr="003A6FB3">
        <w:t>; ;</w:t>
      </w:r>
      <w:proofErr w:type="gramEnd"/>
      <w:r w:rsidRPr="003A6FB3">
        <w:t xml:space="preserve"> "US And China on the Edge of War in 2024"; Fair Observer; https://www.fairobserver.com/world-news/us-news/us-and-china-on-the-edge-of-war-in-2024/; accessed 7-5-2024; Lowell-EL]</w:t>
      </w:r>
    </w:p>
    <w:p w14:paraId="79A26CF1" w14:textId="394A5D7F" w:rsidR="009748CA" w:rsidRPr="0008461D" w:rsidRDefault="009748CA" w:rsidP="009748CA">
      <w:pPr>
        <w:rPr>
          <w:u w:val="single"/>
        </w:rPr>
      </w:pPr>
      <w:r w:rsidRPr="0008461D">
        <w:rPr>
          <w:u w:val="single"/>
        </w:rPr>
        <w:t>2023</w:t>
      </w:r>
      <w:r w:rsidRPr="00367A28">
        <w:rPr>
          <w:u w:val="single"/>
        </w:rPr>
        <w:t xml:space="preserve"> wasn’t exactly a year of good news when it came to our war-torn, beleaguered planet, but</w:t>
      </w:r>
      <w:r w:rsidRPr="009748CA">
        <w:rPr>
          <w:sz w:val="16"/>
        </w:rPr>
        <w:t xml:space="preserve"> on November 15, US President Joe </w:t>
      </w:r>
      <w:r w:rsidRPr="00327F57">
        <w:rPr>
          <w:highlight w:val="cyan"/>
          <w:u w:val="single"/>
        </w:rPr>
        <w:t>Biden and</w:t>
      </w:r>
      <w:r w:rsidRPr="009748CA">
        <w:rPr>
          <w:sz w:val="16"/>
        </w:rPr>
        <w:t xml:space="preserve"> Chinese President </w:t>
      </w:r>
      <w:r w:rsidRPr="00327F57">
        <w:rPr>
          <w:highlight w:val="cyan"/>
          <w:u w:val="single"/>
        </w:rPr>
        <w:t>Xi</w:t>
      </w:r>
      <w:r w:rsidRPr="00367A28">
        <w:rPr>
          <w:u w:val="single"/>
        </w:rPr>
        <w:t xml:space="preserve"> Jinping took one small </w:t>
      </w:r>
      <w:r w:rsidRPr="00327F57">
        <w:rPr>
          <w:highlight w:val="cyan"/>
          <w:u w:val="single"/>
        </w:rPr>
        <w:t>step back from the precipice</w:t>
      </w:r>
      <w:r w:rsidRPr="009748CA">
        <w:rPr>
          <w:sz w:val="16"/>
        </w:rPr>
        <w:t xml:space="preserve">. </w:t>
      </w:r>
      <w:r w:rsidRPr="00367A28">
        <w:rPr>
          <w:u w:val="single"/>
        </w:rPr>
        <w:t>Until they talked in a mansion near San Francisco, it seemed as if their countries were locked in a downward spiral</w:t>
      </w:r>
      <w:r w:rsidRPr="009748CA">
        <w:rPr>
          <w:sz w:val="16"/>
        </w:rPr>
        <w:t xml:space="preserve"> of taunts and provocations </w:t>
      </w:r>
      <w:r w:rsidRPr="00327F57">
        <w:rPr>
          <w:highlight w:val="cyan"/>
          <w:u w:val="single"/>
        </w:rPr>
        <w:t>that might</w:t>
      </w:r>
      <w:r w:rsidRPr="009748CA">
        <w:rPr>
          <w:sz w:val="16"/>
        </w:rPr>
        <w:t xml:space="preserve">, many experts feared, </w:t>
      </w:r>
      <w:r w:rsidRPr="00327F57">
        <w:rPr>
          <w:highlight w:val="cyan"/>
          <w:u w:val="single"/>
        </w:rPr>
        <w:t>result in</w:t>
      </w:r>
      <w:r w:rsidRPr="00367A28">
        <w:rPr>
          <w:u w:val="single"/>
        </w:rPr>
        <w:t xml:space="preserve"> a full-blown crisis, even a</w:t>
      </w:r>
      <w:r w:rsidRPr="009748CA">
        <w:rPr>
          <w:sz w:val="16"/>
        </w:rPr>
        <w:t xml:space="preserve"> war — even, </w:t>
      </w:r>
      <w:proofErr w:type="gramStart"/>
      <w:r w:rsidRPr="009748CA">
        <w:rPr>
          <w:sz w:val="16"/>
        </w:rPr>
        <w:t>god</w:t>
      </w:r>
      <w:proofErr w:type="gramEnd"/>
      <w:r w:rsidRPr="009748CA">
        <w:rPr>
          <w:sz w:val="16"/>
        </w:rPr>
        <w:t xml:space="preserve"> save us all, </w:t>
      </w:r>
      <w:r w:rsidRPr="00367A28">
        <w:rPr>
          <w:u w:val="single"/>
        </w:rPr>
        <w:t xml:space="preserve">the world’s first </w:t>
      </w:r>
      <w:r w:rsidRPr="00327F57">
        <w:rPr>
          <w:highlight w:val="cyan"/>
          <w:u w:val="single"/>
        </w:rPr>
        <w:t>nuclear war</w:t>
      </w:r>
      <w:r w:rsidRPr="00367A28">
        <w:rPr>
          <w:u w:val="single"/>
        </w:rPr>
        <w:t>.</w:t>
      </w:r>
      <w:r w:rsidRPr="009748CA">
        <w:rPr>
          <w:sz w:val="16"/>
        </w:rPr>
        <w:t xml:space="preserve"> Thanks to that encounter, though, </w:t>
      </w:r>
      <w:r w:rsidRPr="00367A28">
        <w:rPr>
          <w:u w:val="single"/>
        </w:rPr>
        <w:t>such dangers appear to have receded</w:t>
      </w:r>
      <w:r w:rsidRPr="009748CA">
        <w:rPr>
          <w:sz w:val="16"/>
        </w:rPr>
        <w:t>. Still, the looming question facing both countries is whether that retreat from disaster — what the Chinese are now calling the “</w:t>
      </w:r>
      <w:r w:rsidRPr="004C10F2">
        <w:rPr>
          <w:sz w:val="16"/>
        </w:rPr>
        <w:t>San Francisco vision</w:t>
      </w:r>
      <w:r w:rsidRPr="009748CA">
        <w:rPr>
          <w:sz w:val="16"/>
        </w:rPr>
        <w:t xml:space="preserve">” — will last through 2024. </w:t>
      </w:r>
      <w:r w:rsidRPr="00367A28">
        <w:rPr>
          <w:u w:val="single"/>
        </w:rPr>
        <w:t>Prior to the summit,</w:t>
      </w:r>
      <w:r w:rsidRPr="009748CA">
        <w:rPr>
          <w:sz w:val="16"/>
        </w:rPr>
        <w:t xml:space="preserve"> </w:t>
      </w:r>
      <w:r w:rsidRPr="00327F57">
        <w:rPr>
          <w:highlight w:val="cyan"/>
          <w:u w:val="single"/>
        </w:rPr>
        <w:t>there seemed few</w:t>
      </w:r>
      <w:r w:rsidRPr="00367A28">
        <w:rPr>
          <w:u w:val="single"/>
        </w:rPr>
        <w:t xml:space="preserve"> discernible </w:t>
      </w:r>
      <w:r w:rsidRPr="00327F57">
        <w:rPr>
          <w:highlight w:val="cyan"/>
          <w:u w:val="single"/>
        </w:rPr>
        <w:t xml:space="preserve">obstacles to </w:t>
      </w:r>
      <w:proofErr w:type="gramStart"/>
      <w:r w:rsidRPr="00327F57">
        <w:rPr>
          <w:highlight w:val="cyan"/>
          <w:u w:val="single"/>
        </w:rPr>
        <w:t>some</w:t>
      </w:r>
      <w:r w:rsidRPr="00367A28">
        <w:rPr>
          <w:u w:val="single"/>
        </w:rPr>
        <w:t xml:space="preserve"> kind of </w:t>
      </w:r>
      <w:r w:rsidRPr="00327F57">
        <w:rPr>
          <w:highlight w:val="cyan"/>
          <w:u w:val="single"/>
        </w:rPr>
        <w:t>trainwreck</w:t>
      </w:r>
      <w:proofErr w:type="gramEnd"/>
      <w:r w:rsidRPr="00367A28">
        <w:rPr>
          <w:u w:val="single"/>
        </w:rPr>
        <w:t xml:space="preserve">, whether a complete breakdown in relations, </w:t>
      </w:r>
      <w:r w:rsidRPr="00327F57">
        <w:rPr>
          <w:highlight w:val="cyan"/>
          <w:u w:val="single"/>
        </w:rPr>
        <w:t>a disastrous trade war or</w:t>
      </w:r>
      <w:r w:rsidRPr="00367A28">
        <w:rPr>
          <w:u w:val="single"/>
        </w:rPr>
        <w:t xml:space="preserve"> even a military </w:t>
      </w:r>
      <w:r w:rsidRPr="0008461D">
        <w:rPr>
          <w:u w:val="single"/>
        </w:rPr>
        <w:t>clash</w:t>
      </w:r>
      <w:r w:rsidRPr="00367A28">
        <w:rPr>
          <w:u w:val="single"/>
        </w:rPr>
        <w:t xml:space="preserve"> over Taiwan or contested islands in the South China Sea.</w:t>
      </w:r>
      <w:r w:rsidRPr="009748CA">
        <w:rPr>
          <w:sz w:val="16"/>
        </w:rPr>
        <w:t xml:space="preserve"> Beginning with last February’s </w:t>
      </w:r>
      <w:r w:rsidRPr="00065C77">
        <w:rPr>
          <w:u w:val="single"/>
        </w:rPr>
        <w:t>Chinese</w:t>
      </w:r>
      <w:r>
        <w:rPr>
          <w:u w:val="single"/>
        </w:rPr>
        <w:t xml:space="preserve"> </w:t>
      </w:r>
      <w:r w:rsidRPr="004C10F2">
        <w:rPr>
          <w:sz w:val="16"/>
        </w:rPr>
        <w:t>balloon incident</w:t>
      </w:r>
      <w:r>
        <w:rPr>
          <w:u w:val="single"/>
        </w:rPr>
        <w:t xml:space="preserve"> </w:t>
      </w:r>
      <w:r w:rsidRPr="00065C77">
        <w:rPr>
          <w:u w:val="single"/>
        </w:rPr>
        <w:t>and continuing with a series of bitter trade disputes and recurring</w:t>
      </w:r>
      <w:r>
        <w:rPr>
          <w:u w:val="single"/>
        </w:rPr>
        <w:t xml:space="preserve"> </w:t>
      </w:r>
      <w:r w:rsidRPr="004C10F2">
        <w:rPr>
          <w:sz w:val="16"/>
        </w:rPr>
        <w:t>naval and air incidents</w:t>
      </w:r>
      <w:r w:rsidRPr="009748CA">
        <w:rPr>
          <w:sz w:val="16"/>
        </w:rPr>
        <w:t xml:space="preserve"> over the summer and fall, </w:t>
      </w:r>
      <w:r w:rsidRPr="00065C77">
        <w:rPr>
          <w:u w:val="single"/>
        </w:rPr>
        <w:t>events seemed to be leading with a certain grim inevitability toward some sort of catastrophe.</w:t>
      </w:r>
      <w:r w:rsidRPr="009748CA">
        <w:rPr>
          <w:sz w:val="16"/>
        </w:rPr>
        <w:t xml:space="preserve"> After one such incident last spring, The New York Times columnist Thomas Friedman </w:t>
      </w:r>
      <w:r w:rsidRPr="004C10F2">
        <w:rPr>
          <w:sz w:val="16"/>
        </w:rPr>
        <w:t>warned</w:t>
      </w:r>
      <w:r>
        <w:rPr>
          <w:u w:val="single"/>
        </w:rPr>
        <w:t xml:space="preserve"> </w:t>
      </w:r>
      <w:r w:rsidRPr="00065C77">
        <w:rPr>
          <w:u w:val="single"/>
        </w:rPr>
        <w:t>that “</w:t>
      </w:r>
      <w:r w:rsidRPr="00065C77">
        <w:rPr>
          <w:b/>
          <w:bCs/>
          <w:u w:val="single"/>
        </w:rPr>
        <w:t xml:space="preserve">the </w:t>
      </w:r>
      <w:r w:rsidRPr="00327F57">
        <w:rPr>
          <w:b/>
          <w:bCs/>
          <w:highlight w:val="cyan"/>
          <w:u w:val="single"/>
        </w:rPr>
        <w:t>smallest misstep</w:t>
      </w:r>
      <w:r w:rsidRPr="00065C77">
        <w:rPr>
          <w:b/>
          <w:bCs/>
          <w:u w:val="single"/>
        </w:rPr>
        <w:t xml:space="preserve"> by either side </w:t>
      </w:r>
      <w:r w:rsidRPr="00327F57">
        <w:rPr>
          <w:b/>
          <w:bCs/>
          <w:highlight w:val="cyan"/>
          <w:u w:val="single"/>
        </w:rPr>
        <w:t>could ignite a US-China war</w:t>
      </w:r>
      <w:r w:rsidRPr="00065C77">
        <w:rPr>
          <w:u w:val="single"/>
        </w:rPr>
        <w:t xml:space="preserve"> that would make Ukraine look like a neighborhood dust-up.”</w:t>
      </w:r>
      <w:r>
        <w:rPr>
          <w:u w:val="single"/>
        </w:rPr>
        <w:t xml:space="preserve"> </w:t>
      </w:r>
      <w:r w:rsidRPr="009748CA">
        <w:rPr>
          <w:sz w:val="16"/>
        </w:rPr>
        <w:t xml:space="preserve">In recent months, </w:t>
      </w:r>
      <w:r w:rsidRPr="00065C77">
        <w:rPr>
          <w:u w:val="single"/>
        </w:rPr>
        <w:t>top leaders in both Beijing and Washington were becoming ever more concerned that a major US–China crisis — and certainly a war — would prove catastrophic for all involved</w:t>
      </w:r>
      <w:r w:rsidRPr="009748CA">
        <w:rPr>
          <w:sz w:val="16"/>
        </w:rPr>
        <w:t xml:space="preserve">. </w:t>
      </w:r>
      <w:r w:rsidRPr="00065C77">
        <w:rPr>
          <w:b/>
          <w:bCs/>
          <w:u w:val="single"/>
        </w:rPr>
        <w:t xml:space="preserve">Even </w:t>
      </w:r>
      <w:r w:rsidRPr="00327F57">
        <w:rPr>
          <w:b/>
          <w:bCs/>
          <w:highlight w:val="cyan"/>
          <w:u w:val="single"/>
        </w:rPr>
        <w:t>a major trade war</w:t>
      </w:r>
      <w:r w:rsidRPr="00065C77">
        <w:rPr>
          <w:u w:val="single"/>
        </w:rPr>
        <w:t xml:space="preserve">, they understood, </w:t>
      </w:r>
      <w:r w:rsidRPr="00327F57">
        <w:rPr>
          <w:b/>
          <w:bCs/>
          <w:highlight w:val="cyan"/>
          <w:u w:val="single"/>
        </w:rPr>
        <w:t>would create economic chaos</w:t>
      </w:r>
      <w:r w:rsidRPr="00065C77">
        <w:rPr>
          <w:u w:val="single"/>
        </w:rPr>
        <w:t xml:space="preserve"> on both sides of the Pacific. </w:t>
      </w:r>
      <w:r w:rsidRPr="00327F57">
        <w:rPr>
          <w:highlight w:val="cyan"/>
          <w:u w:val="single"/>
        </w:rPr>
        <w:t>A complete breakdown in relations would undermine</w:t>
      </w:r>
      <w:r w:rsidRPr="00065C77">
        <w:rPr>
          <w:u w:val="single"/>
        </w:rPr>
        <w:t xml:space="preserve"> any </w:t>
      </w:r>
      <w:r w:rsidRPr="00327F57">
        <w:rPr>
          <w:highlight w:val="cyan"/>
          <w:u w:val="single"/>
        </w:rPr>
        <w:t>efforts to come to grips with</w:t>
      </w:r>
      <w:r w:rsidRPr="00065C77">
        <w:rPr>
          <w:u w:val="single"/>
        </w:rPr>
        <w:t xml:space="preserve"> the </w:t>
      </w:r>
      <w:r w:rsidRPr="00327F57">
        <w:rPr>
          <w:highlight w:val="cyan"/>
          <w:u w:val="single"/>
        </w:rPr>
        <w:t>climate</w:t>
      </w:r>
      <w:r w:rsidRPr="00065C77">
        <w:rPr>
          <w:u w:val="single"/>
        </w:rPr>
        <w:t xml:space="preserve"> crisis, prevent new </w:t>
      </w:r>
      <w:r w:rsidRPr="00327F57">
        <w:rPr>
          <w:highlight w:val="cyan"/>
          <w:u w:val="single"/>
        </w:rPr>
        <w:t>pandemics</w:t>
      </w:r>
      <w:r w:rsidRPr="0008461D">
        <w:rPr>
          <w:u w:val="single"/>
        </w:rPr>
        <w:t xml:space="preserve"> or</w:t>
      </w:r>
      <w:r w:rsidRPr="00065C77">
        <w:rPr>
          <w:u w:val="single"/>
        </w:rPr>
        <w:t xml:space="preserve"> disrupt </w:t>
      </w:r>
      <w:r w:rsidRPr="0008461D">
        <w:rPr>
          <w:u w:val="single"/>
        </w:rPr>
        <w:t xml:space="preserve">illegal </w:t>
      </w:r>
      <w:r w:rsidRPr="00327F57">
        <w:rPr>
          <w:highlight w:val="cyan"/>
          <w:u w:val="single"/>
        </w:rPr>
        <w:t>drug networks.</w:t>
      </w:r>
      <w:r w:rsidRPr="00327F57">
        <w:rPr>
          <w:sz w:val="16"/>
          <w:highlight w:val="cyan"/>
        </w:rPr>
        <w:t xml:space="preserve"> </w:t>
      </w:r>
      <w:r w:rsidRPr="00327F57">
        <w:rPr>
          <w:highlight w:val="cyan"/>
          <w:u w:val="single"/>
        </w:rPr>
        <w:t>And</w:t>
      </w:r>
      <w:r w:rsidRPr="0008461D">
        <w:rPr>
          <w:u w:val="single"/>
        </w:rPr>
        <w:t xml:space="preserve"> a war? Well</w:t>
      </w:r>
      <w:r w:rsidRPr="009748CA">
        <w:rPr>
          <w:sz w:val="16"/>
        </w:rPr>
        <w:t xml:space="preserve">, </w:t>
      </w:r>
      <w:r w:rsidRPr="00065C77">
        <w:rPr>
          <w:u w:val="single"/>
        </w:rPr>
        <w:t>every authoritative nongovernmental simulation of a US–China conflict has ended in</w:t>
      </w:r>
      <w:r>
        <w:rPr>
          <w:u w:val="single"/>
        </w:rPr>
        <w:t xml:space="preserve"> </w:t>
      </w:r>
      <w:r w:rsidRPr="004C10F2">
        <w:rPr>
          <w:sz w:val="16"/>
        </w:rPr>
        <w:t>staggering losses</w:t>
      </w:r>
      <w:r>
        <w:rPr>
          <w:u w:val="single"/>
        </w:rPr>
        <w:t xml:space="preserve"> </w:t>
      </w:r>
      <w:r w:rsidRPr="00065C77">
        <w:rPr>
          <w:u w:val="single"/>
        </w:rPr>
        <w:t xml:space="preserve">for both sides, as well as a significant possibility of </w:t>
      </w:r>
      <w:r w:rsidRPr="00327F57">
        <w:rPr>
          <w:highlight w:val="cyan"/>
          <w:u w:val="single"/>
        </w:rPr>
        <w:t>nuclear escalation</w:t>
      </w:r>
      <w:r w:rsidRPr="009748CA">
        <w:rPr>
          <w:sz w:val="16"/>
        </w:rPr>
        <w:t xml:space="preserve"> (and there’s no reason to assume that simulations conducted by the American and Chinese militaries have turned out any differently). </w:t>
      </w:r>
      <w:r w:rsidRPr="009748CA">
        <w:rPr>
          <w:sz w:val="16"/>
          <w:szCs w:val="16"/>
        </w:rPr>
        <w:t xml:space="preserve">As summer of 2023 turned into fall, both sides were still searching for a mutually acceptable “offramp” from catastrophe. For months, top officials had been visiting each other’s capitals in a frantic effort to bring a growing sense of crisis under control. Secretary of State Antony Blinken traveled to Beijing in June (a trip </w:t>
      </w:r>
      <w:r w:rsidRPr="004C10F2">
        <w:rPr>
          <w:sz w:val="16"/>
          <w:szCs w:val="16"/>
        </w:rPr>
        <w:t>rescheduled</w:t>
      </w:r>
      <w:r w:rsidRPr="009748CA">
        <w:rPr>
          <w:sz w:val="16"/>
          <w:szCs w:val="16"/>
        </w:rPr>
        <w:t xml:space="preserve"> after he canceled a February visit thanks to that balloon incident), Treasury Secretary Janet Yellen </w:t>
      </w:r>
      <w:r w:rsidRPr="004C10F2">
        <w:rPr>
          <w:sz w:val="16"/>
          <w:szCs w:val="16"/>
        </w:rPr>
        <w:t>arrived</w:t>
      </w:r>
      <w:r w:rsidRPr="009748CA">
        <w:rPr>
          <w:sz w:val="16"/>
          <w:szCs w:val="16"/>
        </w:rPr>
        <w:t xml:space="preserve"> in July, and Commerce Secretary Gina Raimondo visited in </w:t>
      </w:r>
      <w:r w:rsidRPr="004C10F2">
        <w:rPr>
          <w:sz w:val="16"/>
          <w:szCs w:val="16"/>
        </w:rPr>
        <w:t>August</w:t>
      </w:r>
      <w:r w:rsidRPr="009748CA">
        <w:rPr>
          <w:sz w:val="16"/>
          <w:szCs w:val="16"/>
        </w:rPr>
        <w:t xml:space="preserve">. Similarly, Foreign Minister Wang Yi </w:t>
      </w:r>
      <w:r w:rsidRPr="004C10F2">
        <w:rPr>
          <w:sz w:val="16"/>
          <w:szCs w:val="16"/>
        </w:rPr>
        <w:t>traveled</w:t>
      </w:r>
      <w:r w:rsidRPr="009748CA">
        <w:rPr>
          <w:sz w:val="16"/>
          <w:szCs w:val="16"/>
        </w:rPr>
        <w:t xml:space="preserve"> to Washington in October. Their meetings, </w:t>
      </w:r>
      <w:r w:rsidRPr="004C10F2">
        <w:rPr>
          <w:sz w:val="16"/>
          <w:szCs w:val="16"/>
        </w:rPr>
        <w:t>according</w:t>
      </w:r>
      <w:r w:rsidRPr="009748CA">
        <w:rPr>
          <w:sz w:val="16"/>
          <w:szCs w:val="16"/>
        </w:rPr>
        <w:t xml:space="preserve"> to The New York Times reporters Vivian Wang and David Pierson, were arranged “in the hope of arresting the downward spiral” in relations and to pave the way for a Biden-Xi meeting that might truly ease tensions. Mission accomplished? Not surprisingly, for both Biden and Xi, the primary objective of the San Francisco summit was to halt that downward spiral. As Xi reportedly </w:t>
      </w:r>
      <w:r w:rsidRPr="004C10F2">
        <w:rPr>
          <w:sz w:val="16"/>
          <w:szCs w:val="16"/>
        </w:rPr>
        <w:t>asked</w:t>
      </w:r>
      <w:r w:rsidRPr="009748CA">
        <w:rPr>
          <w:sz w:val="16"/>
          <w:szCs w:val="16"/>
        </w:rPr>
        <w:t xml:space="preserve"> Biden, “Should [the US and China] engage in mutually beneficial cooperation or antagonism and confrontation? This is a fundamental question on which disastrous mistakes must be avoided.” From all accounts, it appears that the two presidents did at least stop the slide toward confrontation. While acknowledging that competition would continue unabated, both sides agreed to “manage” their differences in a “responsible” manner and avoid conflict-inducing behavior. While the United States and China “are in competition,” Biden </w:t>
      </w:r>
      <w:r w:rsidRPr="004C10F2">
        <w:rPr>
          <w:sz w:val="16"/>
          <w:szCs w:val="16"/>
        </w:rPr>
        <w:t>reportedly told</w:t>
      </w:r>
      <w:r w:rsidRPr="009748CA">
        <w:rPr>
          <w:sz w:val="16"/>
          <w:szCs w:val="16"/>
        </w:rPr>
        <w:t xml:space="preserve"> Xi, </w:t>
      </w:r>
      <w:proofErr w:type="gramStart"/>
      <w:r w:rsidRPr="009748CA">
        <w:rPr>
          <w:sz w:val="16"/>
          <w:szCs w:val="16"/>
        </w:rPr>
        <w:t>“the</w:t>
      </w:r>
      <w:proofErr w:type="gramEnd"/>
      <w:r w:rsidRPr="009748CA">
        <w:rPr>
          <w:sz w:val="16"/>
          <w:szCs w:val="16"/>
        </w:rPr>
        <w:t xml:space="preserve"> world expects the United States and China to manage competition responsibly to prevent it from veering into conflict, confrontation, or a new Cold War.” Xi reportedly endorsed this precept, </w:t>
      </w:r>
      <w:r w:rsidRPr="004C10F2">
        <w:rPr>
          <w:sz w:val="16"/>
          <w:szCs w:val="16"/>
        </w:rPr>
        <w:t>saying</w:t>
      </w:r>
      <w:r w:rsidRPr="009748CA">
        <w:rPr>
          <w:sz w:val="16"/>
          <w:szCs w:val="16"/>
        </w:rPr>
        <w:t xml:space="preserve"> that China would strive to manage its differences with Washington in a peaceful fashion. </w:t>
      </w:r>
      <w:r w:rsidRPr="009748CA">
        <w:rPr>
          <w:sz w:val="16"/>
        </w:rPr>
        <w:t xml:space="preserve">In this spirit, </w:t>
      </w:r>
      <w:r w:rsidRPr="0008461D">
        <w:rPr>
          <w:u w:val="single"/>
        </w:rPr>
        <w:t>Biden and Xi</w:t>
      </w:r>
      <w:r w:rsidRPr="00065C77">
        <w:rPr>
          <w:u w:val="single"/>
        </w:rPr>
        <w:t xml:space="preserve"> took several modest steps to improve relations and prevent incidents that might result in unintended conflict, including a Chinese promise to </w:t>
      </w:r>
      <w:r w:rsidRPr="0008461D">
        <w:rPr>
          <w:u w:val="single"/>
        </w:rPr>
        <w:t>cooperate</w:t>
      </w:r>
      <w:r w:rsidRPr="00065C77">
        <w:rPr>
          <w:u w:val="single"/>
        </w:rPr>
        <w:t xml:space="preserve"> with the US in </w:t>
      </w:r>
      <w:r w:rsidRPr="0008461D">
        <w:rPr>
          <w:u w:val="single"/>
        </w:rPr>
        <w:t>combating</w:t>
      </w:r>
      <w:r w:rsidRPr="00065C77">
        <w:rPr>
          <w:u w:val="single"/>
        </w:rPr>
        <w:t xml:space="preserve"> the trade in the narcotic drug </w:t>
      </w:r>
      <w:r w:rsidRPr="0008461D">
        <w:rPr>
          <w:u w:val="single"/>
        </w:rPr>
        <w:t>fentanyl</w:t>
      </w:r>
      <w:r w:rsidRPr="00065C77">
        <w:rPr>
          <w:u w:val="single"/>
        </w:rPr>
        <w:t xml:space="preserve"> and the resumption of high-level military-to-military communications.</w:t>
      </w:r>
      <w:r w:rsidRPr="009748CA">
        <w:rPr>
          <w:sz w:val="16"/>
        </w:rPr>
        <w:t xml:space="preserve"> In a notable first, the two also “affir</w:t>
      </w:r>
      <w:r w:rsidRPr="00065C77">
        <w:rPr>
          <w:u w:val="single"/>
        </w:rPr>
        <w:t>med the need to address the risks of advanced [artificial intelligence] systems and improve AI safety through US-China government talks.”</w:t>
      </w:r>
      <w:r w:rsidRPr="009748CA">
        <w:rPr>
          <w:sz w:val="16"/>
        </w:rPr>
        <w:t xml:space="preserve"> They also put their stamp of approval on a series of cooperative steps </w:t>
      </w:r>
      <w:r w:rsidRPr="004C10F2">
        <w:rPr>
          <w:sz w:val="16"/>
        </w:rPr>
        <w:t>agreed to</w:t>
      </w:r>
      <w:r w:rsidRPr="009748CA">
        <w:rPr>
          <w:sz w:val="16"/>
        </w:rPr>
        <w:t xml:space="preserve"> by their climate envoys John Kerry and Xie Zhenhua to mutually combat climate change. Still, </w:t>
      </w:r>
      <w:r w:rsidRPr="00065C77">
        <w:rPr>
          <w:u w:val="single"/>
        </w:rPr>
        <w:t xml:space="preserve">neither president agreed to any fundamental alterations in policy that might have truly shifted bilateral relations in a more cooperative direction. </w:t>
      </w:r>
      <w:r w:rsidRPr="009748CA">
        <w:rPr>
          <w:sz w:val="16"/>
        </w:rPr>
        <w:t xml:space="preserve">In fact, on the most crucial issues dividing the two countries — Taiwan, trade and technology transfers — they made no progress. As Xue Gong, a China scholar at the Carnegie Endowment for International Peace, </w:t>
      </w:r>
      <w:r w:rsidRPr="004C10F2">
        <w:rPr>
          <w:sz w:val="16"/>
        </w:rPr>
        <w:t>put it</w:t>
      </w:r>
      <w:r w:rsidRPr="009748CA">
        <w:rPr>
          <w:sz w:val="16"/>
        </w:rPr>
        <w:t xml:space="preserve">, whatever the two presidents did accomplish, “the Biden-Xi meeting will not change the direction of US-China relations away from strategic competition.” </w:t>
      </w:r>
      <w:r w:rsidRPr="009748CA">
        <w:rPr>
          <w:sz w:val="16"/>
          <w:szCs w:val="12"/>
        </w:rPr>
        <w:t xml:space="preserve">With that still the defining constant in relations and both leaders under immense pressure from domestic constituencies — the military, ultra-nationalist political factions and assorted industry groups — to hang tough on key bilateral issues, don’t be surprised if the slide towards crisis and confrontation regains momentum in 2024. The trials to come Assuming US and Chinese leaders remain committed to a nonconfrontational stance, they will face powerful forces driving them ever closer to the abyss, including both seemingly intractable issues that divide their countries and deeply entrenched domestic </w:t>
      </w:r>
      <w:proofErr w:type="gramStart"/>
      <w:r w:rsidRPr="009748CA">
        <w:rPr>
          <w:sz w:val="16"/>
          <w:szCs w:val="12"/>
        </w:rPr>
        <w:t>interests</w:t>
      </w:r>
      <w:proofErr w:type="gramEnd"/>
      <w:r w:rsidRPr="009748CA">
        <w:rPr>
          <w:sz w:val="16"/>
          <w:szCs w:val="12"/>
        </w:rPr>
        <w:t xml:space="preserve"> intent on provoking a confrontation. Although several highly contentious issues have the potential to ignite a crisis in 2024, the two with the greatest potential to provoke disaster are Taiwan and territorial disputes in the South China Sea. A self-governing island that increasingly seeks to pursue its own destiny, Taiwan is viewed by Chinese officials as a renegade province that should rightfully fall under Beijing’s control. When the US established formal diplomatic relations with the People’s Republic of China (PRC) in 1979, it acknowledged the Chinese position “that there is one China and Taiwan is part of China.” That “</w:t>
      </w:r>
      <w:r w:rsidRPr="004C10F2">
        <w:rPr>
          <w:sz w:val="16"/>
          <w:szCs w:val="12"/>
        </w:rPr>
        <w:t>one China</w:t>
      </w:r>
      <w:r w:rsidRPr="009748CA">
        <w:rPr>
          <w:sz w:val="16"/>
          <w:szCs w:val="12"/>
        </w:rPr>
        <w:t xml:space="preserve">” principle has remained Washington’s official policy ever </w:t>
      </w:r>
      <w:proofErr w:type="gramStart"/>
      <w:r w:rsidRPr="009748CA">
        <w:rPr>
          <w:sz w:val="16"/>
          <w:szCs w:val="12"/>
        </w:rPr>
        <w:t>since, but</w:t>
      </w:r>
      <w:proofErr w:type="gramEnd"/>
      <w:r w:rsidRPr="009748CA">
        <w:rPr>
          <w:sz w:val="16"/>
          <w:szCs w:val="12"/>
        </w:rPr>
        <w:t xml:space="preserve"> is now under increasing pressure as ever more Taiwanese seek to abandon their ties with the PRC and establish a purely sovereign state — a step that Chinese leaders have </w:t>
      </w:r>
      <w:r w:rsidRPr="004C10F2">
        <w:rPr>
          <w:sz w:val="16"/>
          <w:szCs w:val="12"/>
        </w:rPr>
        <w:t>repeatedly warned</w:t>
      </w:r>
      <w:r w:rsidRPr="009748CA">
        <w:rPr>
          <w:sz w:val="16"/>
          <w:szCs w:val="12"/>
        </w:rPr>
        <w:t xml:space="preserve"> could result in a military response. Many American officials believe that Beijing would indeed launch an invasion of the island should the Taiwanese declare their independence and that, in turn, could easily result in US military intervention and a full-scale war. For now, the Biden administration’s response to a possible Chinese invasion is governed by a principle of “strategic ambiguity” under which military intervention is implied but not guaranteed. According to the Taiwan Relations Act of 1979, any attempt by China to seize Taiwan by military means will be considered a matter “of grave concern to the United States,” but not one automatically requiring a military response. In recent years, however, increasing numbers of prominent Washington politicians have called for the replacement of “strategic ambiguity” with a doctrine of “</w:t>
      </w:r>
      <w:r w:rsidRPr="004C10F2">
        <w:rPr>
          <w:sz w:val="16"/>
          <w:szCs w:val="12"/>
        </w:rPr>
        <w:t>strategic clarity,</w:t>
      </w:r>
      <w:r w:rsidRPr="009748CA">
        <w:rPr>
          <w:sz w:val="16"/>
          <w:szCs w:val="12"/>
        </w:rPr>
        <w:t xml:space="preserve">” which would include an unequivocal pledge to defend Taiwan in case of an invasion. President Biden has lent credence to this stance by </w:t>
      </w:r>
      <w:r w:rsidRPr="004C10F2">
        <w:rPr>
          <w:sz w:val="16"/>
          <w:szCs w:val="12"/>
        </w:rPr>
        <w:t xml:space="preserve">repeatedly claiming </w:t>
      </w:r>
      <w:r w:rsidRPr="009748CA">
        <w:rPr>
          <w:sz w:val="16"/>
          <w:szCs w:val="12"/>
        </w:rPr>
        <w:t xml:space="preserve">that it is US policy (it isn’t), obliging his aides to eternally walk back his words. Of course, the question of how China and the US would respond to a Taiwanese declaration of independence has yet to be put to the test. The island’s current leadership, drawn from the pro-independence Democratic Progressive Party (DPP), has so far accepted that, given the way Taiwan is slowly achieving de facto independence through diplomatic outreach and economic prowess, there’s no need to rush a formal declaration. But presidential elections in Taiwan this January and the possible emergence of another DPP-dominated administration could, some </w:t>
      </w:r>
      <w:r w:rsidRPr="004C10F2">
        <w:rPr>
          <w:sz w:val="16"/>
          <w:szCs w:val="12"/>
        </w:rPr>
        <w:t>believe</w:t>
      </w:r>
      <w:r w:rsidRPr="009748CA">
        <w:rPr>
          <w:sz w:val="16"/>
          <w:szCs w:val="12"/>
        </w:rPr>
        <w:t xml:space="preserve">, trigger just such a move — or, in anticipation of it, a Chinese invasion. Should the DPP candidate William Lai win on January 13, the Biden administration might come under </w:t>
      </w:r>
      <w:r w:rsidRPr="004C10F2">
        <w:rPr>
          <w:sz w:val="16"/>
          <w:szCs w:val="12"/>
        </w:rPr>
        <w:t>enormous pressure</w:t>
      </w:r>
      <w:r w:rsidRPr="009748CA">
        <w:rPr>
          <w:sz w:val="16"/>
          <w:szCs w:val="12"/>
        </w:rPr>
        <w:t xml:space="preserve"> from Republicans — and many Democrats — to accelerate the </w:t>
      </w:r>
      <w:r w:rsidRPr="004C10F2">
        <w:rPr>
          <w:sz w:val="16"/>
          <w:szCs w:val="12"/>
        </w:rPr>
        <w:t>already rapid</w:t>
      </w:r>
      <w:r w:rsidRPr="009748CA">
        <w:rPr>
          <w:sz w:val="16"/>
          <w:szCs w:val="12"/>
        </w:rPr>
        <w:t xml:space="preserve"> pace of arms deliveries to the island. That would, of course, be viewed by Beijing as tacit American support for an accelerated drive toward independence and (presumably) increase its inclination to invade. In other words, Joe Biden could face a major military crisis remarkably early in 2024. The South China Sea dispute could produce a similar crisis in short order. That fracas stems from the fact that Beijing has declared sovereignty over nearly the entire South China Sea — an extension of the western Pacific bounded by China, Taiwan, the Philippines, Borneo and Vietnam — along with the islands found within it. Such claims have been challenged by that sea’s other bordering states, which argue that, under international law (notably the U.N. Convention on the Law of the Sea) they are entitled to sovereignty over the islands that fall within their individual “exclusive economic zones” (EEZs). In 2016, the Permanent Court of Arbitration in the Hague </w:t>
      </w:r>
      <w:r w:rsidRPr="004C10F2">
        <w:rPr>
          <w:sz w:val="16"/>
          <w:szCs w:val="12"/>
        </w:rPr>
        <w:t>ruled</w:t>
      </w:r>
      <w:r w:rsidRPr="009748CA">
        <w:rPr>
          <w:sz w:val="16"/>
          <w:szCs w:val="12"/>
        </w:rPr>
        <w:t xml:space="preserve"> on a petition from the Philippines that China’s claims were </w:t>
      </w:r>
      <w:proofErr w:type="gramStart"/>
      <w:r w:rsidRPr="009748CA">
        <w:rPr>
          <w:sz w:val="16"/>
          <w:szCs w:val="12"/>
        </w:rPr>
        <w:t>invalid</w:t>
      </w:r>
      <w:proofErr w:type="gramEnd"/>
      <w:r w:rsidRPr="009748CA">
        <w:rPr>
          <w:sz w:val="16"/>
          <w:szCs w:val="12"/>
        </w:rPr>
        <w:t xml:space="preserve"> and that the Philippines and its neighbors were indeed entitled to control their respective EEZs. China promptly both protested the ruling and announced its intention to disregard it. Chinese control over those islands and their surrounding waters would have significant economic and strategic implications. To begin with, it extends China’s defense perimeter several hundred miles from its coastline, complicating any future US plans to attack the mainland while making a PRC assault on US and allied bases in the region far easier. The South China Sea also harbors major fisheries, an important source of sustenance for China and its neighbors, as well as </w:t>
      </w:r>
      <w:r w:rsidRPr="004C10F2">
        <w:rPr>
          <w:sz w:val="16"/>
          <w:szCs w:val="12"/>
        </w:rPr>
        <w:t>vast reserves</w:t>
      </w:r>
      <w:r w:rsidRPr="009748CA">
        <w:rPr>
          <w:sz w:val="16"/>
          <w:szCs w:val="12"/>
        </w:rPr>
        <w:t xml:space="preserve"> of oil and natural gas coveted by all the states in the region. China has consistently sought to monopolize those resources. To facilitate its control over the area, the PRC has </w:t>
      </w:r>
      <w:r w:rsidRPr="004C10F2">
        <w:rPr>
          <w:sz w:val="16"/>
          <w:szCs w:val="12"/>
        </w:rPr>
        <w:t>established</w:t>
      </w:r>
      <w:r w:rsidRPr="009748CA">
        <w:rPr>
          <w:sz w:val="16"/>
          <w:szCs w:val="12"/>
        </w:rPr>
        <w:t xml:space="preserve"> military installations on many of the islands, while using its coast guard and maritime militias to drive off the fishing boats and oil-drilling vessels of other states, </w:t>
      </w:r>
      <w:r w:rsidRPr="004C10F2">
        <w:rPr>
          <w:sz w:val="16"/>
          <w:szCs w:val="12"/>
        </w:rPr>
        <w:t>even ramming</w:t>
      </w:r>
      <w:r w:rsidRPr="009748CA">
        <w:rPr>
          <w:sz w:val="16"/>
          <w:szCs w:val="12"/>
        </w:rPr>
        <w:t xml:space="preserve"> some of those ships. On October 22, for example, a large Chinese coast guard vessel bumped into a smaller Philippine one seeking to reinforce a small outpost of Philippines Marines located on the Second Thomas Shoal, an islet claimed by both countries. In reaction to such moves, officials in Washington have repeatedly asserted that the US will assist allies affected by Chinese “bullying.” As Secretary of Defense Lloyd Austin </w:t>
      </w:r>
      <w:r w:rsidRPr="004C10F2">
        <w:rPr>
          <w:sz w:val="16"/>
          <w:szCs w:val="12"/>
        </w:rPr>
        <w:t>declared</w:t>
      </w:r>
      <w:r w:rsidRPr="009748CA">
        <w:rPr>
          <w:sz w:val="16"/>
          <w:szCs w:val="12"/>
        </w:rPr>
        <w:t xml:space="preserve"> last July at a meeting with Australian officials in Brisbane, “We’ll continue to support our allies and partners as they defend themselves from bullying behavior.” Three months later, following that clash at the Second Thomas Shoal, Washington </w:t>
      </w:r>
      <w:r w:rsidRPr="004C10F2">
        <w:rPr>
          <w:sz w:val="16"/>
          <w:szCs w:val="12"/>
        </w:rPr>
        <w:t>reaffirmed</w:t>
      </w:r>
      <w:r w:rsidRPr="009748CA">
        <w:rPr>
          <w:sz w:val="16"/>
          <w:szCs w:val="12"/>
        </w:rPr>
        <w:t xml:space="preserve"> its obligation to defend the Philippines under the 1951 Mutual Defense Treaty, should Filipino forces, ships, or aircraft come under armed attack, including “those of its coast guard — anywhere in the South China Sea.” In other words, a future clash between Chinese vessels and those of one of Washington’s treaty partners or close allies could easily escalate into a major confrontation. Just what form that might take or where it might lead is, of course, impossible to say. But it’s worth noting that, in recent South China Sea exercises, the US Indo-Pacific Command has </w:t>
      </w:r>
      <w:r w:rsidRPr="004C10F2">
        <w:rPr>
          <w:sz w:val="16"/>
          <w:szCs w:val="12"/>
        </w:rPr>
        <w:t>conducted large-scale combat drills</w:t>
      </w:r>
      <w:r w:rsidRPr="009748CA">
        <w:rPr>
          <w:sz w:val="16"/>
          <w:szCs w:val="12"/>
        </w:rPr>
        <w:t xml:space="preserve">, involving multiple aircraft carriers, cruisers, destroyers and submarines. Any US military response on such a scale would undoubtedly prompt a comparable Chinese reaction, setting in motion a potential spiral of escalation. </w:t>
      </w:r>
      <w:proofErr w:type="gramStart"/>
      <w:r w:rsidRPr="009748CA">
        <w:rPr>
          <w:sz w:val="16"/>
          <w:szCs w:val="12"/>
        </w:rPr>
        <w:t>Assuming that</w:t>
      </w:r>
      <w:proofErr w:type="gramEnd"/>
      <w:r w:rsidRPr="009748CA">
        <w:rPr>
          <w:sz w:val="16"/>
          <w:szCs w:val="12"/>
        </w:rPr>
        <w:t xml:space="preserve"> China continues its policy of harassing the fishing and exploration activities of its southern neighbors, a clash of this sort could occur at almost any time. Resisting bellicose impulses </w:t>
      </w:r>
      <w:r w:rsidRPr="00065C77">
        <w:rPr>
          <w:u w:val="single"/>
        </w:rPr>
        <w:t xml:space="preserve">Given the dangers in Taiwan and the South China Sea, Presidents </w:t>
      </w:r>
      <w:r w:rsidRPr="00327F57">
        <w:rPr>
          <w:highlight w:val="cyan"/>
          <w:u w:val="single"/>
        </w:rPr>
        <w:t>Biden and Xi</w:t>
      </w:r>
      <w:r w:rsidRPr="00065C77">
        <w:rPr>
          <w:u w:val="single"/>
        </w:rPr>
        <w:t xml:space="preserve"> will have to exercise extreme patience and prudence to prevent the ignition of a full-blown crisis in 2024</w:t>
      </w:r>
      <w:r w:rsidRPr="009748CA">
        <w:rPr>
          <w:sz w:val="16"/>
        </w:rPr>
        <w:t xml:space="preserve">. Hopefully, the understanding they developed in San Francisco, along with new crisis-management tools like enhanced military-to-military communications, will help them manage any problems that do arise. In doing so, however, </w:t>
      </w:r>
      <w:r w:rsidRPr="00915140">
        <w:rPr>
          <w:u w:val="single"/>
        </w:rPr>
        <w:t xml:space="preserve">they </w:t>
      </w:r>
      <w:r w:rsidRPr="00327F57">
        <w:rPr>
          <w:b/>
          <w:bCs/>
          <w:highlight w:val="cyan"/>
          <w:u w:val="single"/>
        </w:rPr>
        <w:t>will have to overcome</w:t>
      </w:r>
      <w:r w:rsidRPr="00915140">
        <w:rPr>
          <w:u w:val="single"/>
        </w:rPr>
        <w:t xml:space="preserve"> both the </w:t>
      </w:r>
      <w:r w:rsidRPr="00327F57">
        <w:rPr>
          <w:b/>
          <w:bCs/>
          <w:highlight w:val="cyan"/>
          <w:u w:val="single"/>
        </w:rPr>
        <w:t>escalatory dynamics</w:t>
      </w:r>
      <w:r w:rsidRPr="00915140">
        <w:rPr>
          <w:u w:val="single"/>
        </w:rPr>
        <w:t xml:space="preserve"> built into those disputes and bellicose domestic pressures from powerful political and industrial factions that view intense military competition with the other side (if not necessarily war) as attractive and necessary.</w:t>
      </w:r>
      <w:r>
        <w:rPr>
          <w:u w:val="single"/>
        </w:rPr>
        <w:t xml:space="preserve"> </w:t>
      </w:r>
      <w:r w:rsidRPr="00915140">
        <w:rPr>
          <w:u w:val="single"/>
        </w:rPr>
        <w:t>In both the US and China, vast military-industrial operations have blossomed</w:t>
      </w:r>
      <w:r w:rsidRPr="009748CA">
        <w:rPr>
          <w:sz w:val="16"/>
        </w:rPr>
        <w:t xml:space="preserve">, fed by mammoth government disbursements intended to bolster their ability </w:t>
      </w:r>
      <w:r w:rsidRPr="00915140">
        <w:rPr>
          <w:u w:val="single"/>
        </w:rPr>
        <w:t>to defeat the other’s military in all-out, high-tech combat.</w:t>
      </w:r>
      <w:r w:rsidRPr="009748CA">
        <w:rPr>
          <w:sz w:val="16"/>
        </w:rPr>
        <w:t xml:space="preserve"> In this hothouse environment, military bureaucracies and arms-makers on each side have come to assume that perpetuating an environment of mutual suspicion and hostility could prove advantageous, leaving key politicians ever more obliged to shower them with money and power. On December 13 and 14, for example, </w:t>
      </w:r>
      <w:r w:rsidRPr="00327F57">
        <w:rPr>
          <w:highlight w:val="cyan"/>
          <w:u w:val="single"/>
        </w:rPr>
        <w:t>the</w:t>
      </w:r>
      <w:r w:rsidRPr="009748CA">
        <w:rPr>
          <w:sz w:val="16"/>
        </w:rPr>
        <w:t xml:space="preserve"> US </w:t>
      </w:r>
      <w:r w:rsidRPr="00327F57">
        <w:rPr>
          <w:highlight w:val="cyan"/>
          <w:u w:val="single"/>
        </w:rPr>
        <w:t>Senate and House</w:t>
      </w:r>
      <w:r w:rsidRPr="00915140">
        <w:rPr>
          <w:u w:val="single"/>
        </w:rPr>
        <w:t xml:space="preserve"> of Representatives</w:t>
      </w:r>
      <w:r w:rsidRPr="009748CA">
        <w:rPr>
          <w:sz w:val="16"/>
        </w:rPr>
        <w:t xml:space="preserve">, seemingly incapable of passing anything else, </w:t>
      </w:r>
      <w:r w:rsidRPr="004C10F2">
        <w:rPr>
          <w:sz w:val="16"/>
        </w:rPr>
        <w:t>approved</w:t>
      </w:r>
      <w:r w:rsidRPr="009748CA">
        <w:rPr>
          <w:sz w:val="16"/>
        </w:rPr>
        <w:t xml:space="preserve"> a record defense policy bill that </w:t>
      </w:r>
      <w:r w:rsidRPr="00915140">
        <w:rPr>
          <w:u w:val="single"/>
        </w:rPr>
        <w:t>authorized $886 billion in military spending in 2024</w:t>
      </w:r>
      <w:r w:rsidRPr="009748CA">
        <w:rPr>
          <w:sz w:val="16"/>
        </w:rPr>
        <w:t xml:space="preserve"> ($28 billion more than in 2023), with most of the increase earmarked for ships, planes and missiles intended primarily </w:t>
      </w:r>
      <w:r w:rsidRPr="00915140">
        <w:rPr>
          <w:u w:val="single"/>
        </w:rPr>
        <w:t>for a possible future war with China.</w:t>
      </w:r>
      <w:r w:rsidRPr="009748CA">
        <w:rPr>
          <w:sz w:val="16"/>
        </w:rPr>
        <w:t xml:space="preserve"> </w:t>
      </w:r>
      <w:r w:rsidRPr="00915140">
        <w:rPr>
          <w:u w:val="single"/>
        </w:rPr>
        <w:t>American military leaders</w:t>
      </w:r>
      <w:r w:rsidRPr="009748CA">
        <w:rPr>
          <w:sz w:val="16"/>
        </w:rPr>
        <w:t xml:space="preserve"> — and politicians representing districts with a high concentration of defense contractors — </w:t>
      </w:r>
      <w:r w:rsidRPr="0008461D">
        <w:rPr>
          <w:u w:val="single"/>
        </w:rPr>
        <w:t xml:space="preserve">are sure to </w:t>
      </w:r>
      <w:r w:rsidRPr="00327F57">
        <w:rPr>
          <w:highlight w:val="cyan"/>
          <w:u w:val="single"/>
        </w:rPr>
        <w:t>request</w:t>
      </w:r>
      <w:r w:rsidRPr="0008461D">
        <w:rPr>
          <w:u w:val="single"/>
        </w:rPr>
        <w:t xml:space="preserve"> even </w:t>
      </w:r>
      <w:r w:rsidRPr="00327F57">
        <w:rPr>
          <w:highlight w:val="cyan"/>
          <w:u w:val="single"/>
        </w:rPr>
        <w:t>greater spending</w:t>
      </w:r>
      <w:r w:rsidRPr="0008461D">
        <w:rPr>
          <w:u w:val="single"/>
        </w:rPr>
        <w:t xml:space="preserve"> increases in future years </w:t>
      </w:r>
      <w:r w:rsidRPr="00327F57">
        <w:rPr>
          <w:highlight w:val="cyan"/>
          <w:u w:val="single"/>
        </w:rPr>
        <w:t>to overcome “the China threat.”</w:t>
      </w:r>
      <w:r>
        <w:rPr>
          <w:u w:val="single"/>
        </w:rPr>
        <w:t xml:space="preserve"> </w:t>
      </w:r>
      <w:r w:rsidRPr="009748CA">
        <w:rPr>
          <w:sz w:val="16"/>
        </w:rPr>
        <w:t xml:space="preserve">A similar dynamic fuels the funding efforts of top </w:t>
      </w:r>
      <w:r w:rsidRPr="00327F57">
        <w:rPr>
          <w:highlight w:val="cyan"/>
          <w:u w:val="single"/>
        </w:rPr>
        <w:t>Chinese</w:t>
      </w:r>
      <w:r w:rsidRPr="0008461D">
        <w:rPr>
          <w:u w:val="single"/>
        </w:rPr>
        <w:t xml:space="preserve"> military-industrial officials</w:t>
      </w:r>
      <w:r w:rsidRPr="009748CA">
        <w:rPr>
          <w:sz w:val="16"/>
        </w:rPr>
        <w:t xml:space="preserve">, who no doubt </w:t>
      </w:r>
      <w:proofErr w:type="gramStart"/>
      <w:r w:rsidRPr="009748CA">
        <w:rPr>
          <w:sz w:val="16"/>
        </w:rPr>
        <w:t>are</w:t>
      </w:r>
      <w:proofErr w:type="gramEnd"/>
      <w:r w:rsidRPr="009748CA">
        <w:rPr>
          <w:sz w:val="16"/>
        </w:rPr>
        <w:t xml:space="preserve"> citing evidence of Washington’s drive to overpower China to </w:t>
      </w:r>
      <w:r w:rsidRPr="0008461D">
        <w:rPr>
          <w:u w:val="single"/>
        </w:rPr>
        <w:t xml:space="preserve">demand a reciprocal </w:t>
      </w:r>
      <w:r w:rsidRPr="00327F57">
        <w:rPr>
          <w:highlight w:val="cyan"/>
          <w:u w:val="single"/>
        </w:rPr>
        <w:t>buildup</w:t>
      </w:r>
      <w:r w:rsidRPr="0008461D">
        <w:rPr>
          <w:u w:val="single"/>
        </w:rPr>
        <w:t>, including (all too ominously) of their country’s</w:t>
      </w:r>
      <w:r>
        <w:rPr>
          <w:u w:val="single"/>
        </w:rPr>
        <w:t xml:space="preserve"> </w:t>
      </w:r>
      <w:r w:rsidRPr="004C10F2">
        <w:rPr>
          <w:sz w:val="16"/>
          <w:highlight w:val="cyan"/>
        </w:rPr>
        <w:t>nuclear forces</w:t>
      </w:r>
      <w:r w:rsidRPr="0008461D">
        <w:rPr>
          <w:u w:val="single"/>
        </w:rPr>
        <w:t xml:space="preserve">. </w:t>
      </w:r>
      <w:r w:rsidRPr="009748CA">
        <w:rPr>
          <w:sz w:val="16"/>
        </w:rPr>
        <w:t xml:space="preserve">In addition, </w:t>
      </w:r>
      <w:r w:rsidRPr="0008461D">
        <w:rPr>
          <w:u w:val="single"/>
        </w:rPr>
        <w:t>in both countries, various political and media figures continue to benefit by harping on the “China threat” or the “America threat,” adding to the pressure on top officials to take strong action in response to any perceived provocation by the other side.</w:t>
      </w:r>
      <w:r>
        <w:rPr>
          <w:u w:val="single"/>
        </w:rPr>
        <w:t xml:space="preserve"> </w:t>
      </w:r>
      <w:r w:rsidRPr="009748CA">
        <w:rPr>
          <w:sz w:val="16"/>
        </w:rPr>
        <w:t xml:space="preserve">That being the case, Presidents </w:t>
      </w:r>
      <w:r w:rsidRPr="0008461D">
        <w:rPr>
          <w:u w:val="single"/>
        </w:rPr>
        <w:t xml:space="preserve">Biden and Xi </w:t>
      </w:r>
      <w:r w:rsidRPr="009748CA">
        <w:rPr>
          <w:sz w:val="16"/>
        </w:rPr>
        <w:t xml:space="preserve">are likely to face a series of demanding challenges in 2024 from the seemingly intractable disputes between their two nations. Under the best of circumstances, perhaps they’ll be able to avoid a major blow-up while making progress on less contentious issues like climate change and drug trafficking. To do so, however, </w:t>
      </w:r>
      <w:r w:rsidRPr="0008461D">
        <w:rPr>
          <w:u w:val="single"/>
        </w:rPr>
        <w:t>they’ll have to resist powerful forces of entrenched bellicosity. If they can’t, the fierce wars in Ukraine and Gaza in 2023 could end up looking like relatively minor events as the two great powers face off against each other in a conflict that could all too literally take this planet to hell and back.</w:t>
      </w:r>
    </w:p>
    <w:p w14:paraId="673A5F98" w14:textId="77777777" w:rsidR="009748CA" w:rsidRDefault="009748CA" w:rsidP="009748CA">
      <w:r w:rsidRPr="0008461D">
        <w:t>Fingers crossed.</w:t>
      </w:r>
    </w:p>
    <w:p w14:paraId="008EEF12" w14:textId="77777777" w:rsidR="009748CA" w:rsidRDefault="009748CA" w:rsidP="007D2378">
      <w:pPr>
        <w:rPr>
          <w:sz w:val="16"/>
        </w:rPr>
      </w:pPr>
    </w:p>
    <w:p w14:paraId="57AB5994" w14:textId="77777777" w:rsidR="007D2378" w:rsidRDefault="007D2378" w:rsidP="007D2378">
      <w:pPr>
        <w:rPr>
          <w:sz w:val="16"/>
        </w:rPr>
      </w:pPr>
    </w:p>
    <w:p w14:paraId="4612E0FD" w14:textId="77777777" w:rsidR="007D2378" w:rsidRPr="001631F7" w:rsidRDefault="007D2378" w:rsidP="007D2378">
      <w:pPr>
        <w:pStyle w:val="Heading4"/>
        <w:rPr>
          <w:rFonts w:cs="Times New Roman"/>
          <w:u w:val="single"/>
        </w:rPr>
      </w:pPr>
      <w:r w:rsidRPr="001631F7">
        <w:rPr>
          <w:rFonts w:cs="Times New Roman"/>
          <w:u w:val="single"/>
        </w:rPr>
        <w:t>Chinese</w:t>
      </w:r>
      <w:r w:rsidRPr="001631F7">
        <w:rPr>
          <w:rFonts w:cs="Times New Roman"/>
        </w:rPr>
        <w:t xml:space="preserve"> retaliation causes </w:t>
      </w:r>
      <w:r w:rsidRPr="001631F7">
        <w:rPr>
          <w:rFonts w:cs="Times New Roman"/>
          <w:u w:val="single"/>
        </w:rPr>
        <w:t>nuclear war</w:t>
      </w:r>
    </w:p>
    <w:p w14:paraId="5D4E3548" w14:textId="77777777" w:rsidR="007D2378" w:rsidRPr="001631F7" w:rsidRDefault="007D2378" w:rsidP="007D2378">
      <w:proofErr w:type="spellStart"/>
      <w:r w:rsidRPr="001631F7">
        <w:rPr>
          <w:rStyle w:val="Style13ptBold"/>
        </w:rPr>
        <w:t>Tønnesson</w:t>
      </w:r>
      <w:proofErr w:type="spellEnd"/>
      <w:r w:rsidRPr="001631F7">
        <w:rPr>
          <w:rStyle w:val="Style13ptBold"/>
        </w:rPr>
        <w:t xml:space="preserve"> 15 –</w:t>
      </w:r>
      <w:r w:rsidRPr="001631F7">
        <w:t xml:space="preserve"> Stein </w:t>
      </w:r>
      <w:proofErr w:type="spellStart"/>
      <w:r w:rsidRPr="001631F7">
        <w:t>Tønnesson</w:t>
      </w:r>
      <w:proofErr w:type="spellEnd"/>
      <w:r w:rsidRPr="001631F7">
        <w:t>, Research Professor, Peace Research Institute Oslo; Leader of East Asia Peace program, Uppsala University, 2015, “Deterrence, Interdependence and Sino–US Peace,” International Area Studies Review, Vol. 18, No. 3, p. 297-311</w:t>
      </w:r>
    </w:p>
    <w:p w14:paraId="1C5EF029" w14:textId="77777777" w:rsidR="007D2378" w:rsidRPr="001631F7" w:rsidRDefault="007D2378" w:rsidP="007D2378">
      <w:pPr>
        <w:rPr>
          <w:sz w:val="12"/>
        </w:rPr>
      </w:pPr>
      <w:r w:rsidRPr="00327F57">
        <w:rPr>
          <w:rStyle w:val="StyleUnderline"/>
          <w:highlight w:val="cyan"/>
        </w:rPr>
        <w:t>A trade war</w:t>
      </w:r>
      <w:r w:rsidRPr="001631F7">
        <w:rPr>
          <w:sz w:val="10"/>
        </w:rPr>
        <w:t xml:space="preserve"> would do enormous damage. It </w:t>
      </w:r>
      <w:r w:rsidRPr="00327F57">
        <w:rPr>
          <w:rStyle w:val="StyleUnderline"/>
          <w:highlight w:val="cyan"/>
        </w:rPr>
        <w:t xml:space="preserve">could foster a </w:t>
      </w:r>
      <w:r w:rsidRPr="00327F57">
        <w:rPr>
          <w:rStyle w:val="Emphasis"/>
          <w:highlight w:val="cyan"/>
        </w:rPr>
        <w:t>resentful and aggressive China</w:t>
      </w:r>
      <w:r w:rsidRPr="00327F57">
        <w:rPr>
          <w:rStyle w:val="StyleUnderline"/>
          <w:highlight w:val="cyan"/>
        </w:rPr>
        <w:t xml:space="preserve"> </w:t>
      </w:r>
      <w:r w:rsidRPr="001631F7">
        <w:rPr>
          <w:rStyle w:val="StyleUnderline"/>
        </w:rPr>
        <w:t xml:space="preserve">and lead to the situation </w:t>
      </w:r>
      <w:r w:rsidRPr="001631F7">
        <w:rPr>
          <w:sz w:val="10"/>
        </w:rPr>
        <w:t xml:space="preserve">foreseen by Mearsheimer (2001), </w:t>
      </w:r>
      <w:r w:rsidRPr="001631F7">
        <w:rPr>
          <w:rStyle w:val="StyleUnderline"/>
        </w:rPr>
        <w:t>where a declining America decides to halt China’s rise</w:t>
      </w:r>
      <w:r w:rsidRPr="001631F7">
        <w:rPr>
          <w:sz w:val="10"/>
        </w:rPr>
        <w:t>.</w:t>
      </w:r>
    </w:p>
    <w:p w14:paraId="0130290B" w14:textId="77777777" w:rsidR="007D2378" w:rsidRPr="001631F7" w:rsidRDefault="007D2378" w:rsidP="007D2378">
      <w:pPr>
        <w:rPr>
          <w:sz w:val="12"/>
        </w:rPr>
      </w:pPr>
      <w:r w:rsidRPr="001631F7">
        <w:rPr>
          <w:sz w:val="10"/>
        </w:rPr>
        <w:t>Decisions for war or peace</w:t>
      </w:r>
    </w:p>
    <w:p w14:paraId="2FA33DCC" w14:textId="77777777" w:rsidR="007D2378" w:rsidRPr="001631F7" w:rsidRDefault="007D2378" w:rsidP="007D2378">
      <w:pPr>
        <w:rPr>
          <w:sz w:val="12"/>
        </w:rPr>
      </w:pPr>
      <w:r w:rsidRPr="001631F7">
        <w:rPr>
          <w:sz w:val="10"/>
        </w:rPr>
        <w:t xml:space="preserve"> Andrew J. Nathan and Andrew Scobell’s China’s Search for Security (2012) is noteworthy for its systematic inclusion of economic factors in a </w:t>
      </w:r>
      <w:proofErr w:type="gramStart"/>
      <w:r w:rsidRPr="001631F7">
        <w:rPr>
          <w:sz w:val="10"/>
        </w:rPr>
        <w:t>security oriented</w:t>
      </w:r>
      <w:proofErr w:type="gramEnd"/>
      <w:r w:rsidRPr="001631F7">
        <w:rPr>
          <w:sz w:val="10"/>
        </w:rPr>
        <w:t xml:space="preserve"> analysis. The driver of China’s foreign policy is its search for security, the book claims. Where the offensive realist Mearsheimer sees regional hegemony and global power as means to acquire national security, the defensive realists Nathan and Scobell distinguish between security and hegemony: Beijing wants security but not global power. When Beijing says it wants peace it means stability so it can ‘concentrate on economic development’ (Nathan and Scobell, 2012: 28). A country’s foreign policy is driven by its factual interests, although the causal path from interest to policy may be distorted by misinformation, miscalculation, value commitments, institutional weaknesses or leadership shortcomings. Nathan and Scobell think China will remain a ‘status quo power in a system designed by the West’ but hold it possible that future Chinese leaders may challenge US pre-eminence if Washington does not keep up the economic foundation for US power (Nathan and Scobell, 2012: 13, 346, 357). What could unravel the global system would not be China’s rise but US decline. This is the main risk, as they see it. If ‘the West weakens itself to the point of creating a power vacuum’, then China will acquire bases around the world and replace the dollar with the renminbi in its foreign trade. The US would thus have to decide whether and when to resist, and this could lead to war. The recipe for peace is that the US maintains its strength and conducts a cautious foreign policy. China is likely to act rationally </w:t>
      </w:r>
      <w:proofErr w:type="gramStart"/>
      <w:r w:rsidRPr="001631F7">
        <w:rPr>
          <w:sz w:val="10"/>
        </w:rPr>
        <w:t>on the basis of</w:t>
      </w:r>
      <w:proofErr w:type="gramEnd"/>
      <w:r w:rsidRPr="001631F7">
        <w:rPr>
          <w:sz w:val="10"/>
        </w:rPr>
        <w:t xml:space="preserve"> its search for security (Nathan and Scobell, 2012: xi, 359). It follows from their reasoning that </w:t>
      </w:r>
      <w:r w:rsidRPr="001631F7">
        <w:rPr>
          <w:rStyle w:val="StyleUnderline"/>
        </w:rPr>
        <w:t>the risk of war will increase if China can no longer depend on the US for its economic development</w:t>
      </w:r>
      <w:r w:rsidRPr="001631F7">
        <w:rPr>
          <w:sz w:val="10"/>
        </w:rPr>
        <w:t xml:space="preserve">, while the US retains sufficient military power to believe it can win a war. </w:t>
      </w:r>
      <w:proofErr w:type="gramStart"/>
      <w:r w:rsidRPr="001631F7">
        <w:rPr>
          <w:sz w:val="10"/>
        </w:rPr>
        <w:t>Again</w:t>
      </w:r>
      <w:proofErr w:type="gramEnd"/>
      <w:r w:rsidRPr="001631F7">
        <w:rPr>
          <w:sz w:val="10"/>
        </w:rPr>
        <w:t xml:space="preserve"> it is seen that </w:t>
      </w:r>
      <w:r w:rsidRPr="00327F57">
        <w:rPr>
          <w:rStyle w:val="StyleUnderline"/>
          <w:highlight w:val="cyan"/>
        </w:rPr>
        <w:t>a</w:t>
      </w:r>
      <w:r w:rsidRPr="001631F7">
        <w:rPr>
          <w:rStyle w:val="StyleUnderline"/>
        </w:rPr>
        <w:t xml:space="preserve"> politically motivated </w:t>
      </w:r>
      <w:r w:rsidRPr="00327F57">
        <w:rPr>
          <w:rStyle w:val="StyleUnderline"/>
          <w:highlight w:val="cyan"/>
        </w:rPr>
        <w:t>reduction in</w:t>
      </w:r>
      <w:r w:rsidRPr="001631F7">
        <w:rPr>
          <w:rStyle w:val="StyleUnderline"/>
        </w:rPr>
        <w:t xml:space="preserve"> the Sino–US economic </w:t>
      </w:r>
      <w:r w:rsidRPr="00327F57">
        <w:rPr>
          <w:rStyle w:val="StyleUnderline"/>
          <w:highlight w:val="cyan"/>
        </w:rPr>
        <w:t xml:space="preserve">interdependence is a </w:t>
      </w:r>
      <w:r w:rsidRPr="00327F57">
        <w:rPr>
          <w:rStyle w:val="Emphasis"/>
          <w:highlight w:val="cyan"/>
        </w:rPr>
        <w:t>likely precursor to</w:t>
      </w:r>
      <w:r w:rsidRPr="001631F7">
        <w:rPr>
          <w:rStyle w:val="Emphasis"/>
        </w:rPr>
        <w:t xml:space="preserve"> any </w:t>
      </w:r>
      <w:r w:rsidRPr="00327F57">
        <w:rPr>
          <w:rStyle w:val="Emphasis"/>
          <w:highlight w:val="cyan"/>
        </w:rPr>
        <w:t>crisis leading to war</w:t>
      </w:r>
      <w:r w:rsidRPr="001631F7">
        <w:rPr>
          <w:sz w:val="10"/>
        </w:rPr>
        <w:t>.</w:t>
      </w:r>
    </w:p>
    <w:p w14:paraId="24869ACC" w14:textId="77777777" w:rsidR="007D2378" w:rsidRPr="001631F7" w:rsidRDefault="007D2378" w:rsidP="007D2378">
      <w:pPr>
        <w:rPr>
          <w:sz w:val="12"/>
        </w:rPr>
      </w:pPr>
      <w:r w:rsidRPr="001631F7">
        <w:rPr>
          <w:sz w:val="10"/>
        </w:rPr>
        <w:t xml:space="preserve"> If Nathan and Scobell’s reasoning is combined with Roach’s analysis of financial politics and Copeland’s ‘trade expectation’ argument it seems that </w:t>
      </w:r>
      <w:r w:rsidRPr="001631F7">
        <w:rPr>
          <w:rStyle w:val="StyleUnderline"/>
        </w:rPr>
        <w:t>the key to minimizing the risk of war is</w:t>
      </w:r>
      <w:r w:rsidRPr="001631F7">
        <w:rPr>
          <w:sz w:val="10"/>
        </w:rPr>
        <w:t xml:space="preserve"> to rebalance the global economic system in a way </w:t>
      </w:r>
      <w:r w:rsidRPr="001631F7">
        <w:rPr>
          <w:rStyle w:val="StyleUnderline"/>
        </w:rPr>
        <w:t>allowing the major powers to remain codependent. A combination</w:t>
      </w:r>
      <w:r w:rsidRPr="001631F7">
        <w:rPr>
          <w:sz w:val="10"/>
        </w:rPr>
        <w:t xml:space="preserve"> </w:t>
      </w:r>
      <w:r w:rsidRPr="001631F7">
        <w:rPr>
          <w:rStyle w:val="StyleUnderline"/>
        </w:rPr>
        <w:t>of mutual nuclear deterrence and economic interdependence is likely to preserve</w:t>
      </w:r>
      <w:r w:rsidRPr="001631F7">
        <w:rPr>
          <w:sz w:val="10"/>
        </w:rPr>
        <w:t xml:space="preserve"> global </w:t>
      </w:r>
      <w:r w:rsidRPr="001631F7">
        <w:rPr>
          <w:rStyle w:val="StyleUnderline"/>
        </w:rPr>
        <w:t>peace</w:t>
      </w:r>
      <w:r w:rsidRPr="001631F7">
        <w:rPr>
          <w:sz w:val="10"/>
        </w:rPr>
        <w:t xml:space="preserve"> </w:t>
      </w:r>
      <w:proofErr w:type="gramStart"/>
      <w:r w:rsidRPr="001631F7">
        <w:rPr>
          <w:sz w:val="10"/>
        </w:rPr>
        <w:t>as long as</w:t>
      </w:r>
      <w:proofErr w:type="gramEnd"/>
      <w:r w:rsidRPr="001631F7">
        <w:rPr>
          <w:sz w:val="10"/>
        </w:rPr>
        <w:t xml:space="preserve"> no major power expects to see a rapid decline in its relative power. Deterrence and inter-dependence are both, however, precarious. One depends on credibility, the other on the expectation that flows are kept open within a mutually beneficial financial and trading system.</w:t>
      </w:r>
    </w:p>
    <w:p w14:paraId="5AED415D" w14:textId="77777777" w:rsidR="007D2378" w:rsidRPr="001631F7" w:rsidRDefault="007D2378" w:rsidP="007D2378">
      <w:pPr>
        <w:rPr>
          <w:sz w:val="12"/>
        </w:rPr>
      </w:pPr>
      <w:r w:rsidRPr="001631F7">
        <w:rPr>
          <w:sz w:val="10"/>
        </w:rPr>
        <w:t xml:space="preserve"> The arguments cited so far are all structural, building on the assumption that deterrence and interdependence prevent or reduce the risk of war regardless of who holds power in Beijing, Washington (and Tokyo) or, to put it differently, assuming that no government will be knowingly prepared to set the world ablaze or accept the cost of a global economic recession. Some scholars are weary of structural arguments and prefer to look at leadership or agency. Who ensures caution in Chinese and US decision-making? Is it the two presidents themselves? Is it the standing committee of the Chinese Communist Party politburo and the US National Security Council? Is it the Pentagon and the PLA? Is it China’s Prime Minister and the US Secretary of the Treasury or the Chairman of the Federal Reserve? Is it transnational company executives with access to decisionmakers? Or is it </w:t>
      </w:r>
      <w:proofErr w:type="gramStart"/>
      <w:r w:rsidRPr="001631F7">
        <w:rPr>
          <w:sz w:val="10"/>
        </w:rPr>
        <w:t>media</w:t>
      </w:r>
      <w:proofErr w:type="gramEnd"/>
      <w:r w:rsidRPr="001631F7">
        <w:rPr>
          <w:sz w:val="10"/>
        </w:rPr>
        <w:t>, think tanks and other opinion-makers? Ultimately the two presidents decide, so their capacities, priorities and motivations are essential, as well as the opinions of their formal and informal advisers. This should inform the research agenda.</w:t>
      </w:r>
    </w:p>
    <w:p w14:paraId="5AF16649" w14:textId="77777777" w:rsidR="007D2378" w:rsidRPr="001631F7" w:rsidRDefault="007D2378" w:rsidP="007D2378">
      <w:pPr>
        <w:rPr>
          <w:sz w:val="12"/>
        </w:rPr>
      </w:pPr>
      <w:r w:rsidRPr="001631F7">
        <w:rPr>
          <w:sz w:val="10"/>
        </w:rPr>
        <w:t xml:space="preserve"> This paper shall now look at four approaches to the question of agency, some </w:t>
      </w:r>
      <w:proofErr w:type="gramStart"/>
      <w:r w:rsidRPr="001631F7">
        <w:rPr>
          <w:sz w:val="10"/>
        </w:rPr>
        <w:t>referring back</w:t>
      </w:r>
      <w:proofErr w:type="gramEnd"/>
      <w:r w:rsidRPr="001631F7">
        <w:rPr>
          <w:sz w:val="10"/>
        </w:rPr>
        <w:t xml:space="preserve"> to the outbreak of World War I in Europe. The 2014 centennial brought multiple comparisons between Europe 1914 and Asia 2014. Some of the best are assembled in </w:t>
      </w:r>
      <w:proofErr w:type="spellStart"/>
      <w:r w:rsidRPr="001631F7">
        <w:rPr>
          <w:sz w:val="10"/>
        </w:rPr>
        <w:t>Rosecrance</w:t>
      </w:r>
      <w:proofErr w:type="spellEnd"/>
      <w:r w:rsidRPr="001631F7">
        <w:rPr>
          <w:sz w:val="10"/>
        </w:rPr>
        <w:t xml:space="preserve"> and Miller’s The Next Great </w:t>
      </w:r>
      <w:proofErr w:type="gramStart"/>
      <w:r w:rsidRPr="001631F7">
        <w:rPr>
          <w:sz w:val="10"/>
        </w:rPr>
        <w:t>War?:</w:t>
      </w:r>
      <w:proofErr w:type="gramEnd"/>
      <w:r w:rsidRPr="001631F7">
        <w:rPr>
          <w:sz w:val="10"/>
        </w:rPr>
        <w:t xml:space="preserve"> The Roots of World War I and the Risk of US–China Conflict (2015). Their main message is that the so-called Thucydides trap is not just bilateral. What made the Peloponnesian War inevitable was not only ‘the growth of Athenian power and the fear it caused in Sparta’ but that Corcyra attacked Corinth, so Sparta felt it necessary to come to its ally Corinth’s </w:t>
      </w:r>
      <w:proofErr w:type="spellStart"/>
      <w:r w:rsidRPr="001631F7">
        <w:rPr>
          <w:sz w:val="10"/>
        </w:rPr>
        <w:t>defence</w:t>
      </w:r>
      <w:proofErr w:type="spellEnd"/>
      <w:r w:rsidRPr="001631F7">
        <w:rPr>
          <w:sz w:val="10"/>
        </w:rPr>
        <w:t>, leaving Athens little choice but to support its ally Corcyra (Allison, 2015: 77–78; Coker, 2015: 109). North Korea could conceivably pull China into war with the US, as it did in 1950. Japan, Taiwan or the Philippines could drag the US into war with China: ‘The most likely route to war with China is via a dispute involving one or more of the United States’ Asian allies’ (Miller, 2015: xxi).</w:t>
      </w:r>
    </w:p>
    <w:p w14:paraId="79EDEA6A" w14:textId="77777777" w:rsidR="007D2378" w:rsidRPr="001631F7" w:rsidRDefault="007D2378" w:rsidP="007D2378">
      <w:pPr>
        <w:rPr>
          <w:sz w:val="12"/>
        </w:rPr>
      </w:pPr>
      <w:r w:rsidRPr="001631F7">
        <w:rPr>
          <w:sz w:val="10"/>
        </w:rPr>
        <w:t xml:space="preserve"> In his contribution to the </w:t>
      </w:r>
      <w:proofErr w:type="spellStart"/>
      <w:r w:rsidRPr="001631F7">
        <w:rPr>
          <w:sz w:val="10"/>
        </w:rPr>
        <w:t>Rosecrance</w:t>
      </w:r>
      <w:proofErr w:type="spellEnd"/>
      <w:r w:rsidRPr="001631F7">
        <w:rPr>
          <w:sz w:val="10"/>
        </w:rPr>
        <w:t xml:space="preserve"> and Miller volume, Richard N. Cooper (2015) discusses economic interdependence and war. He begins by confirming the often-heard argument that the outbreak of World War I provides evidence that high economic interdependence is no guarantee against war (Cooper, 2015: 57). Then he rehabilitates the </w:t>
      </w:r>
      <w:proofErr w:type="gramStart"/>
      <w:r w:rsidRPr="001631F7">
        <w:rPr>
          <w:sz w:val="10"/>
        </w:rPr>
        <w:t>often ridiculed</w:t>
      </w:r>
      <w:proofErr w:type="gramEnd"/>
      <w:r w:rsidRPr="001631F7">
        <w:rPr>
          <w:sz w:val="10"/>
        </w:rPr>
        <w:t xml:space="preserve"> Norman Angell, whose The Great Illusion: A Study of the Relation of the Military Power in Nations to Their Economic and Social Advantage (1910) did not actually argue (at least not mainly) that war was impossible but warned against the naval race between Britain and Germany because it could lead to a mutually destructive confrontation. After comparing the level of economic interdependence between the European powers in 1914, Cooper goes briefly through the July–August decision-making in Vienna, Berlin, Moscow, Paris and London, holding Tsar Nicholas II’s decision to mobilize as the factor making war unavoidable. Cooper emphasizes that the fatal decisions were made by relatively few people and that none of them foresaw the destructiveness of the war that followed: ‘If leaders had forecast the actual costs, they (and even the generals) undoubtedly would have worked much harder to avoid war’ (Cooper, 2015: 69).3 Such miscalculation can hardly be repeated today or in the foreseeable future. Given the existence of nuclear weapons, the memory of World Wars I and II, and how close the world was to Armageddon during the Cuban missile crisis, </w:t>
      </w:r>
      <w:proofErr w:type="gramStart"/>
      <w:r w:rsidRPr="001631F7">
        <w:rPr>
          <w:sz w:val="10"/>
        </w:rPr>
        <w:t>and also</w:t>
      </w:r>
      <w:proofErr w:type="gramEnd"/>
      <w:r w:rsidRPr="001631F7">
        <w:rPr>
          <w:sz w:val="10"/>
        </w:rPr>
        <w:t xml:space="preserve"> the awareness of the colossal conventional capabilities of the USA, China, Japan, Russia and India, any responsible statesman or woman today must know that all-out war brings mutually assured destruction. It is not possible for any sane leader to deliberately provoke all-out war. What remains possible is to gamble that the adversary backs down in a crisis, so that an individual state can provoke with impunity or win a limited war. The latter happened in Korea and Vietnam at a time when the USA and USSR—and China from 1964—were Asia’s only nuclear powers. An additional complication today is that a limited war could take the form of a cyber-war.</w:t>
      </w:r>
    </w:p>
    <w:p w14:paraId="3746D3ED" w14:textId="77777777" w:rsidR="007D2378" w:rsidRPr="001631F7" w:rsidRDefault="007D2378" w:rsidP="007D2378">
      <w:pPr>
        <w:rPr>
          <w:sz w:val="12"/>
        </w:rPr>
      </w:pPr>
      <w:r w:rsidRPr="001631F7">
        <w:rPr>
          <w:sz w:val="10"/>
        </w:rPr>
        <w:t xml:space="preserve">Christopher Coker’s The Improbable War: China, the United </w:t>
      </w:r>
      <w:proofErr w:type="spellStart"/>
      <w:r w:rsidRPr="001631F7">
        <w:rPr>
          <w:sz w:val="10"/>
        </w:rPr>
        <w:t>Statesand</w:t>
      </w:r>
      <w:proofErr w:type="spellEnd"/>
      <w:r w:rsidRPr="001631F7">
        <w:rPr>
          <w:sz w:val="10"/>
        </w:rPr>
        <w:t xml:space="preserve"> Logic of Great Power Conflict (2015) offers the opposite argument of Cooper’s </w:t>
      </w:r>
      <w:proofErr w:type="gramStart"/>
      <w:r w:rsidRPr="001631F7">
        <w:rPr>
          <w:sz w:val="10"/>
        </w:rPr>
        <w:t>on the basis of</w:t>
      </w:r>
      <w:proofErr w:type="gramEnd"/>
      <w:r w:rsidRPr="001631F7">
        <w:rPr>
          <w:sz w:val="10"/>
        </w:rPr>
        <w:t xml:space="preserve"> constructivist thinking. Coker feels that the world is in danger of making ‘exactly the same mistakes today, as we are telling ourselves the same stories we did in 1914’, namely that inter-state war has become a matter of the past. There is the same ‘complacency about great power conflict’. Material factors alone cannot explain conflicts. They are driven by ideas, passions and beliefs. A big problem between China and the US is ‘resentment’ (Coker, 2015: 18–19, 65). An abundance of dangerous stories </w:t>
      </w:r>
      <w:proofErr w:type="gramStart"/>
      <w:r w:rsidRPr="001631F7">
        <w:rPr>
          <w:sz w:val="10"/>
        </w:rPr>
        <w:t>are</w:t>
      </w:r>
      <w:proofErr w:type="gramEnd"/>
      <w:r w:rsidRPr="001631F7">
        <w:rPr>
          <w:sz w:val="10"/>
        </w:rPr>
        <w:t xml:space="preserve"> told that could lead to war. The Chinese tell themselves the story of past </w:t>
      </w:r>
      <w:proofErr w:type="gramStart"/>
      <w:r w:rsidRPr="001631F7">
        <w:rPr>
          <w:sz w:val="10"/>
        </w:rPr>
        <w:t>humiliation, and</w:t>
      </w:r>
      <w:proofErr w:type="gramEnd"/>
      <w:r w:rsidRPr="001631F7">
        <w:rPr>
          <w:sz w:val="10"/>
        </w:rPr>
        <w:t xml:space="preserve"> look at the future in terms of basic conflict: ‘It looks as if the Chinese are preparing for a protracted confrontation with Japan’. The Americans tell themselves the Thucydides trap </w:t>
      </w:r>
      <w:proofErr w:type="gramStart"/>
      <w:r w:rsidRPr="001631F7">
        <w:rPr>
          <w:sz w:val="10"/>
        </w:rPr>
        <w:t>story, and</w:t>
      </w:r>
      <w:proofErr w:type="gramEnd"/>
      <w:r w:rsidRPr="001631F7">
        <w:rPr>
          <w:sz w:val="10"/>
        </w:rPr>
        <w:t xml:space="preserve"> are more and more nervous about China’s rising power: ‘Confrontation … is the American default mode, its unique cultural style’. If this situation persists, war may follow regardless of material factors. What the world needs is a ‘new normative consensus’ and ‘a constructive cultural dialogue’ about Chinese and Western values (Coker, 2015: 80, 119, 181).</w:t>
      </w:r>
    </w:p>
    <w:p w14:paraId="333D08D6" w14:textId="77777777" w:rsidR="007D2378" w:rsidRPr="001631F7" w:rsidRDefault="007D2378" w:rsidP="007D2378">
      <w:pPr>
        <w:rPr>
          <w:sz w:val="12"/>
        </w:rPr>
      </w:pPr>
      <w:r w:rsidRPr="001631F7">
        <w:rPr>
          <w:sz w:val="10"/>
        </w:rPr>
        <w:t xml:space="preserve"> Although this runs counter to Copeland’s key finding that causes of war are relational and are not on the ‘unit level’ (Copeland, 2015: 435), it follows from Cooper and Coker that the drivers of unit-level decision-making must be studied. In his chapter in The Oxford Handbook of the International Relations of Asia, Yuen Foong Khong (2014) puts forward a forceful argument in </w:t>
      </w:r>
      <w:proofErr w:type="spellStart"/>
      <w:r w:rsidRPr="001631F7">
        <w:rPr>
          <w:sz w:val="10"/>
        </w:rPr>
        <w:t>favour</w:t>
      </w:r>
      <w:proofErr w:type="spellEnd"/>
      <w:r w:rsidRPr="001631F7">
        <w:rPr>
          <w:sz w:val="10"/>
        </w:rPr>
        <w:t xml:space="preserve"> of Foreign Policy Analysis (FPA) as an alternative or necessary supplement to International Relations (IR) theory. If the relative peace and economic dynamism of East Asia—and the relationship between the two—are to be understood, Khong claims that threat perceptions, national identity, ideology, and leadership, must be taken into consideration. IR neorealism is unable to explain why the East Asian region has seen relative peace and stability: ‘It is the FPA variables, rather than international structure, that do the heavy lifting when it comes to … explaining Asia’s relative peace and stability’ (Khong, 2014: 91). He finds that regional peace has come </w:t>
      </w:r>
      <w:proofErr w:type="gramStart"/>
      <w:r w:rsidRPr="001631F7">
        <w:rPr>
          <w:sz w:val="10"/>
        </w:rPr>
        <w:t>as a result of</w:t>
      </w:r>
      <w:proofErr w:type="gramEnd"/>
      <w:r w:rsidRPr="001631F7">
        <w:rPr>
          <w:sz w:val="10"/>
        </w:rPr>
        <w:t xml:space="preserve"> leadership changes in the region, with new leaders coming to power at certain junctures to implement growth-promoting export-oriented economic policies. These have led to substantial economic growth, which in turn has incentivized policymakers to </w:t>
      </w:r>
      <w:proofErr w:type="gramStart"/>
      <w:r w:rsidRPr="001631F7">
        <w:rPr>
          <w:sz w:val="10"/>
        </w:rPr>
        <w:t>avoiding</w:t>
      </w:r>
      <w:proofErr w:type="gramEnd"/>
      <w:r w:rsidRPr="001631F7">
        <w:rPr>
          <w:sz w:val="10"/>
        </w:rPr>
        <w:t xml:space="preserve"> actions that threaten peace and stability. Ominously, however, the same economic growth has enabled governments to invest heavily in modern weaponry, and this has increased the need for a strong US economic and military presence (Khong, 2014: 97).</w:t>
      </w:r>
    </w:p>
    <w:p w14:paraId="4788B622" w14:textId="77777777" w:rsidR="007D2378" w:rsidRPr="001631F7" w:rsidRDefault="007D2378" w:rsidP="007D2378">
      <w:pPr>
        <w:rPr>
          <w:sz w:val="12"/>
        </w:rPr>
      </w:pPr>
      <w:r w:rsidRPr="001631F7">
        <w:rPr>
          <w:sz w:val="10"/>
        </w:rPr>
        <w:t xml:space="preserve"> Etel Solingen (2015) goes further than Khong in a comparison of pre-World War I Germany and today’s China. It is not interdependence per se, she claims, that inhibits war. Interdependence can work both ways. The main question is what kind of socio-economic </w:t>
      </w:r>
      <w:proofErr w:type="gramStart"/>
      <w:r w:rsidRPr="001631F7">
        <w:rPr>
          <w:sz w:val="10"/>
        </w:rPr>
        <w:t>coalition that</w:t>
      </w:r>
      <w:proofErr w:type="gramEnd"/>
      <w:r w:rsidRPr="001631F7">
        <w:rPr>
          <w:sz w:val="10"/>
        </w:rPr>
        <w:t xml:space="preserve"> dominates domestic politics. Is it a coalition with an active interest in internationalization or one that seeks to protect its nation against foreign influences? Internationalizing strategies emphasize access to global markets, capital, and technology, regional cooperation and domestic macroeconomic stability. This reduces uncertainty, encourages savings, and enhances both foreign and internal investments (Solingen, 2015: 130). Conversely, inward-looking models benefit from enhancing the viability of statist, nationalist, protectionist, and military–industrial complexes. She finds that Germany </w:t>
      </w:r>
      <w:proofErr w:type="gramStart"/>
      <w:r w:rsidRPr="001631F7">
        <w:rPr>
          <w:sz w:val="10"/>
        </w:rPr>
        <w:t>pre-World</w:t>
      </w:r>
      <w:proofErr w:type="gramEnd"/>
      <w:r w:rsidRPr="001631F7">
        <w:rPr>
          <w:sz w:val="10"/>
        </w:rPr>
        <w:t xml:space="preserve"> War I conforms to the inward-looking model, and that this may explain its preparedness to go to war. The socio-economic coalition dominating Chinese politics today to some extent resembles imperial Germany’s agrarian–industrial–military complex. The main similarities are a ‘combination of rapid socioeconomic change and stagnant political institutions’, and the active use of assertive nationalism as a legitimating device (Solingen, 2015: 138). More importantly, however, </w:t>
      </w:r>
      <w:r w:rsidRPr="001631F7">
        <w:rPr>
          <w:rStyle w:val="StyleUnderline"/>
        </w:rPr>
        <w:t>China’s Communist Party regime</w:t>
      </w:r>
      <w:r w:rsidRPr="001631F7">
        <w:rPr>
          <w:sz w:val="10"/>
        </w:rPr>
        <w:t xml:space="preserve"> differs from imperial Germany in holding its military under firm civilian control and embracing economic internationalization. China </w:t>
      </w:r>
      <w:r w:rsidRPr="001631F7">
        <w:rPr>
          <w:rStyle w:val="StyleUnderline"/>
        </w:rPr>
        <w:t>has radically integrated its economy with the global market</w:t>
      </w:r>
      <w:r w:rsidRPr="001631F7">
        <w:rPr>
          <w:sz w:val="10"/>
        </w:rPr>
        <w:t xml:space="preserve"> and become part of an international division of </w:t>
      </w:r>
      <w:proofErr w:type="spellStart"/>
      <w:r w:rsidRPr="001631F7">
        <w:rPr>
          <w:sz w:val="10"/>
        </w:rPr>
        <w:t>labour</w:t>
      </w:r>
      <w:proofErr w:type="spellEnd"/>
      <w:r w:rsidRPr="001631F7">
        <w:rPr>
          <w:sz w:val="10"/>
        </w:rPr>
        <w:t xml:space="preserve">, with trans-national production chains. </w:t>
      </w:r>
      <w:r w:rsidRPr="001631F7">
        <w:rPr>
          <w:rStyle w:val="StyleUnderline"/>
        </w:rPr>
        <w:t xml:space="preserve">China’s </w:t>
      </w:r>
      <w:proofErr w:type="spellStart"/>
      <w:r w:rsidRPr="001631F7">
        <w:rPr>
          <w:rStyle w:val="StyleUnderline"/>
        </w:rPr>
        <w:t>internationalizers</w:t>
      </w:r>
      <w:proofErr w:type="spellEnd"/>
      <w:r w:rsidRPr="001631F7">
        <w:rPr>
          <w:rStyle w:val="StyleUnderline"/>
        </w:rPr>
        <w:t xml:space="preserve"> ‘share incentives with the West – and much of the rest – to bolster a stable global economy’. </w:t>
      </w:r>
      <w:proofErr w:type="gramStart"/>
      <w:r w:rsidRPr="001631F7">
        <w:rPr>
          <w:rStyle w:val="StyleUnderline"/>
        </w:rPr>
        <w:t>Thus</w:t>
      </w:r>
      <w:proofErr w:type="gramEnd"/>
      <w:r w:rsidRPr="001631F7">
        <w:rPr>
          <w:rStyle w:val="StyleUnderline"/>
        </w:rPr>
        <w:t xml:space="preserve"> the prospects of China going to war are ‘small</w:t>
      </w:r>
      <w:r w:rsidRPr="001631F7">
        <w:rPr>
          <w:sz w:val="10"/>
        </w:rPr>
        <w:t xml:space="preserve"> in 2014, though nontrivial’ (Solingen, 2015: 146).</w:t>
      </w:r>
    </w:p>
    <w:p w14:paraId="62C01FA0" w14:textId="77777777" w:rsidR="007D2378" w:rsidRPr="001631F7" w:rsidRDefault="007D2378" w:rsidP="007D2378">
      <w:pPr>
        <w:rPr>
          <w:sz w:val="12"/>
        </w:rPr>
      </w:pPr>
      <w:r w:rsidRPr="001631F7">
        <w:rPr>
          <w:sz w:val="10"/>
        </w:rPr>
        <w:t xml:space="preserve"> It should be noted that Solingen has nothing to say about the socio-economic coalitions that hold sway in Washington, DC. She seems, unlike Roach (2014), to assume that the threat to peace comes mainly from China. In this she also differs from Copeland, who finds that it is normally the declining power who initiates war, and Mearsheimer, who claims that China’s attempt to become Asia’s regional hegemon will force the US to contain and weaken it (Mearsheimer, 2001: 402–403; Mearsheimer, 2006: 162).</w:t>
      </w:r>
    </w:p>
    <w:p w14:paraId="7F8A1ED4" w14:textId="77777777" w:rsidR="007D2378" w:rsidRPr="001631F7" w:rsidRDefault="007D2378" w:rsidP="007D2378">
      <w:pPr>
        <w:rPr>
          <w:sz w:val="12"/>
        </w:rPr>
      </w:pPr>
      <w:r w:rsidRPr="001631F7">
        <w:rPr>
          <w:sz w:val="10"/>
        </w:rPr>
        <w:t>Conclusions</w:t>
      </w:r>
    </w:p>
    <w:p w14:paraId="70CDA5D2" w14:textId="77777777" w:rsidR="007D2378" w:rsidRPr="001631F7" w:rsidRDefault="007D2378" w:rsidP="007D2378">
      <w:pPr>
        <w:rPr>
          <w:sz w:val="12"/>
        </w:rPr>
      </w:pPr>
      <w:r w:rsidRPr="001631F7">
        <w:rPr>
          <w:sz w:val="10"/>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w:t>
      </w:r>
      <w:proofErr w:type="gramStart"/>
      <w:r w:rsidRPr="001631F7">
        <w:rPr>
          <w:sz w:val="10"/>
        </w:rPr>
        <w:t>sides</w:t>
      </w:r>
      <w:proofErr w:type="gramEnd"/>
      <w:r w:rsidRPr="001631F7">
        <w:rPr>
          <w:sz w:val="10"/>
        </w:rPr>
        <w:t xml:space="preserve"> but asymmetrical or unbalanced dependencies and negative trade expectations may generate tensions leading to trade wars among inter-dependent states that in turn increase the risk of military conflict (Copeland, 2015: 1, 14, 437; Roach, 2014). </w:t>
      </w:r>
      <w:r w:rsidRPr="001631F7">
        <w:rPr>
          <w:rStyle w:val="StyleUnderline"/>
        </w:rPr>
        <w:t xml:space="preserve">The risk may increase </w:t>
      </w:r>
      <w:r w:rsidRPr="00327F57">
        <w:rPr>
          <w:rStyle w:val="StyleUnderline"/>
          <w:highlight w:val="cyan"/>
        </w:rPr>
        <w:t xml:space="preserve">if one </w:t>
      </w:r>
      <w:r w:rsidRPr="001631F7">
        <w:rPr>
          <w:rStyle w:val="StyleUnderline"/>
        </w:rPr>
        <w:t xml:space="preserve">of the interdependent </w:t>
      </w:r>
      <w:r w:rsidRPr="00327F57">
        <w:rPr>
          <w:rStyle w:val="StyleUnderline"/>
          <w:highlight w:val="cyan"/>
        </w:rPr>
        <w:t>countrie</w:t>
      </w:r>
      <w:r w:rsidRPr="001631F7">
        <w:rPr>
          <w:rStyle w:val="StyleUnderline"/>
        </w:rPr>
        <w:t xml:space="preserve">s </w:t>
      </w:r>
      <w:r w:rsidRPr="00327F57">
        <w:rPr>
          <w:rStyle w:val="StyleUnderline"/>
          <w:highlight w:val="cyan"/>
        </w:rPr>
        <w:t xml:space="preserve">is </w:t>
      </w:r>
      <w:r w:rsidRPr="00327F57">
        <w:rPr>
          <w:rStyle w:val="Emphasis"/>
          <w:highlight w:val="cyan"/>
        </w:rPr>
        <w:t>governed</w:t>
      </w:r>
      <w:r w:rsidRPr="00327F57">
        <w:rPr>
          <w:rStyle w:val="StyleUnderline"/>
          <w:highlight w:val="cyan"/>
        </w:rPr>
        <w:t xml:space="preserve"> by </w:t>
      </w:r>
      <w:r w:rsidRPr="001631F7">
        <w:rPr>
          <w:rStyle w:val="StyleUnderline"/>
        </w:rPr>
        <w:t xml:space="preserve">an </w:t>
      </w:r>
      <w:r w:rsidRPr="00327F57">
        <w:rPr>
          <w:rStyle w:val="Emphasis"/>
          <w:highlight w:val="cyan"/>
        </w:rPr>
        <w:t>inward-looking</w:t>
      </w:r>
      <w:r w:rsidRPr="001631F7">
        <w:rPr>
          <w:rStyle w:val="Emphasis"/>
        </w:rPr>
        <w:t xml:space="preserve"> socio-economic </w:t>
      </w:r>
      <w:r w:rsidRPr="00327F57">
        <w:rPr>
          <w:rStyle w:val="Emphasis"/>
          <w:highlight w:val="cyan"/>
        </w:rPr>
        <w:t>coalition</w:t>
      </w:r>
      <w:r w:rsidRPr="001631F7">
        <w:rPr>
          <w:sz w:val="10"/>
        </w:rPr>
        <w:t xml:space="preserve"> (Solingen, 2015); second, the risk of war between China and the US should not just be </w:t>
      </w:r>
      <w:proofErr w:type="spellStart"/>
      <w:r w:rsidRPr="001631F7">
        <w:rPr>
          <w:sz w:val="10"/>
        </w:rPr>
        <w:t>analysed</w:t>
      </w:r>
      <w:proofErr w:type="spellEnd"/>
      <w:r w:rsidRPr="001631F7">
        <w:rPr>
          <w:sz w:val="10"/>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w:t>
      </w:r>
      <w:proofErr w:type="gramStart"/>
      <w:r w:rsidRPr="001631F7">
        <w:rPr>
          <w:sz w:val="10"/>
        </w:rPr>
        <w:t>in order to</w:t>
      </w:r>
      <w:proofErr w:type="gramEnd"/>
      <w:r w:rsidRPr="001631F7">
        <w:rPr>
          <w:sz w:val="10"/>
        </w:rPr>
        <w:t xml:space="preserve"> assess the value attributed by national decision-makers to economic development and their assessments of risks and opportunities. If </w:t>
      </w:r>
      <w:r w:rsidRPr="00327F57">
        <w:rPr>
          <w:rStyle w:val="StyleUnderline"/>
          <w:highlight w:val="cyan"/>
        </w:rPr>
        <w:t>leaders</w:t>
      </w:r>
      <w:r w:rsidRPr="001631F7">
        <w:rPr>
          <w:sz w:val="10"/>
        </w:rPr>
        <w:t xml:space="preserve"> on either side of the Atlantic begin to seriously fear or anticipate their own nation’s decline then they </w:t>
      </w:r>
      <w:r w:rsidRPr="00327F57">
        <w:rPr>
          <w:rStyle w:val="StyleUnderline"/>
          <w:highlight w:val="cyan"/>
        </w:rPr>
        <w:t>may</w:t>
      </w:r>
      <w:r w:rsidRPr="001631F7">
        <w:rPr>
          <w:sz w:val="10"/>
        </w:rPr>
        <w:t xml:space="preserve"> blame this on external dependence, appeal to anti-foreign sentiments, contemplate the use of force to gain respect or credibility, </w:t>
      </w:r>
      <w:r w:rsidRPr="00327F57">
        <w:rPr>
          <w:rStyle w:val="StyleUnderline"/>
          <w:highlight w:val="cyan"/>
        </w:rPr>
        <w:t xml:space="preserve">adopt protectionist policies, and </w:t>
      </w:r>
      <w:r w:rsidRPr="001631F7">
        <w:rPr>
          <w:rStyle w:val="StyleUnderline"/>
        </w:rPr>
        <w:t>ultimately</w:t>
      </w:r>
      <w:r w:rsidRPr="001631F7">
        <w:rPr>
          <w:sz w:val="10"/>
        </w:rPr>
        <w:t xml:space="preserve"> </w:t>
      </w:r>
      <w:r w:rsidRPr="00327F57">
        <w:rPr>
          <w:rStyle w:val="Emphasis"/>
          <w:highlight w:val="cyan"/>
        </w:rPr>
        <w:t>refuse to be deterred</w:t>
      </w:r>
      <w:r w:rsidRPr="001631F7">
        <w:rPr>
          <w:rStyle w:val="Emphasis"/>
        </w:rPr>
        <w:t xml:space="preserve"> by either nuclear arms</w:t>
      </w:r>
      <w:r w:rsidRPr="001631F7">
        <w:rPr>
          <w:rStyle w:val="StyleUnderline"/>
        </w:rPr>
        <w:t xml:space="preserve"> or prospects of socioeconomic calamities.</w:t>
      </w:r>
      <w:r w:rsidRPr="001631F7">
        <w:rPr>
          <w:sz w:val="10"/>
        </w:rPr>
        <w:t xml:space="preserve"> Such a dangerous shift could happen abruptly, i.e. under the instigation of actions by a third party – or against a third party.</w:t>
      </w:r>
    </w:p>
    <w:p w14:paraId="1C5F5E68" w14:textId="77777777" w:rsidR="007D2378" w:rsidRPr="001631F7" w:rsidRDefault="007D2378" w:rsidP="007D2378">
      <w:pPr>
        <w:rPr>
          <w:sz w:val="10"/>
        </w:rPr>
      </w:pPr>
      <w:r w:rsidRPr="001631F7">
        <w:rPr>
          <w:sz w:val="10"/>
        </w:rPr>
        <w:t xml:space="preserve">Yet </w:t>
      </w:r>
      <w:proofErr w:type="gramStart"/>
      <w:r w:rsidRPr="00327F57">
        <w:rPr>
          <w:rStyle w:val="StyleUnderline"/>
          <w:highlight w:val="cyan"/>
        </w:rPr>
        <w:t>as long as</w:t>
      </w:r>
      <w:proofErr w:type="gramEnd"/>
      <w:r w:rsidRPr="00327F57">
        <w:rPr>
          <w:rStyle w:val="StyleUnderline"/>
          <w:highlight w:val="cyan"/>
        </w:rPr>
        <w:t xml:space="preserve"> there is </w:t>
      </w:r>
      <w:r w:rsidRPr="001631F7">
        <w:rPr>
          <w:rStyle w:val="StyleUnderline"/>
        </w:rPr>
        <w:t>both</w:t>
      </w:r>
      <w:r w:rsidRPr="001631F7">
        <w:rPr>
          <w:sz w:val="10"/>
        </w:rPr>
        <w:t xml:space="preserve"> </w:t>
      </w:r>
      <w:r w:rsidRPr="001631F7">
        <w:rPr>
          <w:rStyle w:val="Emphasis"/>
        </w:rPr>
        <w:t>nuclear deterrence and</w:t>
      </w:r>
      <w:r w:rsidRPr="00327F57">
        <w:rPr>
          <w:rStyle w:val="Emphasis"/>
          <w:highlight w:val="cyan"/>
        </w:rPr>
        <w:t xml:space="preserve"> interdependence</w:t>
      </w:r>
      <w:r w:rsidRPr="001631F7">
        <w:rPr>
          <w:sz w:val="10"/>
        </w:rPr>
        <w:t>,</w:t>
      </w:r>
      <w:r w:rsidRPr="001631F7">
        <w:rPr>
          <w:rStyle w:val="StyleUnderline"/>
        </w:rPr>
        <w:t xml:space="preserve"> the </w:t>
      </w:r>
      <w:r w:rsidRPr="00327F57">
        <w:rPr>
          <w:rStyle w:val="StyleUnderline"/>
          <w:highlight w:val="cyan"/>
        </w:rPr>
        <w:t>tensions</w:t>
      </w:r>
      <w:r w:rsidRPr="001631F7">
        <w:rPr>
          <w:rStyle w:val="StyleUnderline"/>
        </w:rPr>
        <w:t xml:space="preserve"> in East Asia </w:t>
      </w:r>
      <w:r w:rsidRPr="00327F57">
        <w:rPr>
          <w:rStyle w:val="StyleUnderline"/>
          <w:highlight w:val="cyan"/>
        </w:rPr>
        <w:t>are unlikely to escalate</w:t>
      </w:r>
      <w:r w:rsidRPr="001631F7">
        <w:rPr>
          <w:rStyle w:val="StyleUnderline"/>
        </w:rPr>
        <w:t xml:space="preserve"> to war</w:t>
      </w:r>
      <w:r w:rsidRPr="001631F7">
        <w:rPr>
          <w:sz w:val="10"/>
        </w:rPr>
        <w:t xml:space="preserve">. As Chan (2013) says, </w:t>
      </w:r>
      <w:r w:rsidRPr="001631F7">
        <w:rPr>
          <w:rStyle w:val="StyleUnderline"/>
        </w:rPr>
        <w:t xml:space="preserve">all states in the region are aware that they cannot count on support from either China or the US if they make provocative moves. The </w:t>
      </w:r>
      <w:r w:rsidRPr="001631F7">
        <w:rPr>
          <w:rStyle w:val="Emphasis"/>
        </w:rPr>
        <w:t>greatest risk is</w:t>
      </w:r>
      <w:r w:rsidRPr="001631F7">
        <w:rPr>
          <w:rStyle w:val="StyleUnderline"/>
        </w:rPr>
        <w:t xml:space="preserve"> not</w:t>
      </w:r>
      <w:r w:rsidRPr="001631F7">
        <w:rPr>
          <w:sz w:val="10"/>
        </w:rPr>
        <w:t xml:space="preserve"> </w:t>
      </w:r>
      <w:r w:rsidRPr="001631F7">
        <w:rPr>
          <w:rStyle w:val="StyleUnderline"/>
        </w:rPr>
        <w:t>that a territorial dispute leads to war</w:t>
      </w:r>
      <w:r w:rsidRPr="001631F7">
        <w:rPr>
          <w:sz w:val="10"/>
        </w:rPr>
        <w:t xml:space="preserve"> under present circumstances </w:t>
      </w:r>
      <w:r w:rsidRPr="001631F7">
        <w:rPr>
          <w:rStyle w:val="StyleUnderline"/>
        </w:rPr>
        <w:t xml:space="preserve">but that changes in the world economy alter those circumstances in ways that render inter-state peace more precarious. </w:t>
      </w:r>
      <w:r w:rsidRPr="001631F7">
        <w:rPr>
          <w:sz w:val="10"/>
        </w:rPr>
        <w:t xml:space="preserve">If China and the US fail to rebalance their financial and trading relations (Roach, 2014) then </w:t>
      </w:r>
      <w:r w:rsidRPr="00327F57">
        <w:rPr>
          <w:rStyle w:val="StyleUnderline"/>
          <w:highlight w:val="cyan"/>
        </w:rPr>
        <w:t xml:space="preserve">a trade war </w:t>
      </w:r>
      <w:r w:rsidRPr="001631F7">
        <w:rPr>
          <w:rStyle w:val="StyleUnderline"/>
        </w:rPr>
        <w:t>could</w:t>
      </w:r>
      <w:r w:rsidRPr="001631F7">
        <w:rPr>
          <w:sz w:val="10"/>
        </w:rPr>
        <w:t xml:space="preserve"> result, </w:t>
      </w:r>
      <w:r w:rsidRPr="001631F7">
        <w:rPr>
          <w:rStyle w:val="StyleUnderline"/>
        </w:rPr>
        <w:t>interrupt</w:t>
      </w:r>
      <w:r w:rsidRPr="001631F7">
        <w:rPr>
          <w:sz w:val="10"/>
        </w:rPr>
        <w:t xml:space="preserve">ing </w:t>
      </w:r>
      <w:r w:rsidRPr="001631F7">
        <w:rPr>
          <w:rStyle w:val="StyleUnderline"/>
        </w:rPr>
        <w:t xml:space="preserve">transnational production networks, provoking social distress, and </w:t>
      </w:r>
      <w:r w:rsidRPr="00327F57">
        <w:rPr>
          <w:rStyle w:val="Emphasis"/>
          <w:highlight w:val="cyan"/>
        </w:rPr>
        <w:t>exacerbati</w:t>
      </w:r>
      <w:r w:rsidRPr="001631F7">
        <w:rPr>
          <w:rStyle w:val="Emphasis"/>
        </w:rPr>
        <w:t xml:space="preserve">ng </w:t>
      </w:r>
      <w:r w:rsidRPr="00327F57">
        <w:rPr>
          <w:rStyle w:val="Emphasis"/>
          <w:highlight w:val="cyan"/>
        </w:rPr>
        <w:t>nationalist emotions</w:t>
      </w:r>
      <w:r w:rsidRPr="001631F7">
        <w:rPr>
          <w:rStyle w:val="StyleUnderline"/>
        </w:rPr>
        <w:t xml:space="preserve">. This could have unforeseen consequences in the field of security, </w:t>
      </w:r>
      <w:r w:rsidRPr="00327F57">
        <w:rPr>
          <w:rStyle w:val="StyleUnderline"/>
          <w:highlight w:val="cyan"/>
        </w:rPr>
        <w:t>with nuclear deterrence remaining</w:t>
      </w:r>
      <w:r w:rsidRPr="001631F7">
        <w:rPr>
          <w:rStyle w:val="StyleUnderline"/>
        </w:rPr>
        <w:t xml:space="preserve"> the only factor to protect the world from </w:t>
      </w:r>
      <w:r w:rsidRPr="001631F7">
        <w:rPr>
          <w:rStyle w:val="Emphasis"/>
        </w:rPr>
        <w:t>Armageddon</w:t>
      </w:r>
      <w:r w:rsidRPr="001631F7">
        <w:rPr>
          <w:rStyle w:val="StyleUnderline"/>
        </w:rPr>
        <w:t xml:space="preserve">, and </w:t>
      </w:r>
      <w:r w:rsidRPr="00327F57">
        <w:rPr>
          <w:rStyle w:val="Emphasis"/>
          <w:highlight w:val="cyan"/>
        </w:rPr>
        <w:t>unreliably so</w:t>
      </w:r>
      <w:r w:rsidRPr="001631F7">
        <w:rPr>
          <w:rStyle w:val="StyleUnderline"/>
        </w:rPr>
        <w:t xml:space="preserve">. Deterrence could </w:t>
      </w:r>
      <w:r w:rsidRPr="001631F7">
        <w:rPr>
          <w:rStyle w:val="Emphasis"/>
        </w:rPr>
        <w:t>lose</w:t>
      </w:r>
      <w:r w:rsidRPr="001631F7">
        <w:rPr>
          <w:rStyle w:val="StyleUnderline"/>
        </w:rPr>
        <w:t xml:space="preserve"> its credibility: one of the</w:t>
      </w:r>
      <w:r w:rsidRPr="001631F7">
        <w:rPr>
          <w:sz w:val="10"/>
        </w:rPr>
        <w:t xml:space="preserve"> two great </w:t>
      </w:r>
      <w:r w:rsidRPr="00327F57">
        <w:rPr>
          <w:rStyle w:val="StyleUnderline"/>
          <w:highlight w:val="cyan"/>
        </w:rPr>
        <w:t>powers might gamble</w:t>
      </w:r>
      <w:r w:rsidRPr="001631F7">
        <w:rPr>
          <w:rStyle w:val="StyleUnderline"/>
        </w:rPr>
        <w:t xml:space="preserve"> that </w:t>
      </w:r>
      <w:r w:rsidRPr="00327F57">
        <w:rPr>
          <w:rStyle w:val="StyleUnderline"/>
          <w:highlight w:val="cyan"/>
        </w:rPr>
        <w:t xml:space="preserve">the other yield in a </w:t>
      </w:r>
      <w:r w:rsidRPr="00327F57">
        <w:rPr>
          <w:rStyle w:val="Emphasis"/>
          <w:highlight w:val="cyan"/>
        </w:rPr>
        <w:t>cyber</w:t>
      </w:r>
      <w:r w:rsidRPr="001631F7">
        <w:rPr>
          <w:rStyle w:val="Emphasis"/>
        </w:rPr>
        <w:t xml:space="preserve">-war </w:t>
      </w:r>
      <w:r w:rsidRPr="00327F57">
        <w:rPr>
          <w:rStyle w:val="Emphasis"/>
          <w:highlight w:val="cyan"/>
        </w:rPr>
        <w:t xml:space="preserve">or conventional </w:t>
      </w:r>
      <w:r w:rsidRPr="001631F7">
        <w:rPr>
          <w:rStyle w:val="Emphasis"/>
        </w:rPr>
        <w:t xml:space="preserve">limited </w:t>
      </w:r>
      <w:r w:rsidRPr="00327F57">
        <w:rPr>
          <w:rStyle w:val="Emphasis"/>
          <w:highlight w:val="cyan"/>
        </w:rPr>
        <w:t>war</w:t>
      </w:r>
      <w:r w:rsidRPr="001631F7">
        <w:rPr>
          <w:sz w:val="10"/>
        </w:rPr>
        <w:t xml:space="preserve">, or </w:t>
      </w:r>
      <w:proofErr w:type="gramStart"/>
      <w:r w:rsidRPr="001631F7">
        <w:rPr>
          <w:sz w:val="10"/>
        </w:rPr>
        <w:t>third party</w:t>
      </w:r>
      <w:proofErr w:type="gramEnd"/>
      <w:r w:rsidRPr="001631F7">
        <w:rPr>
          <w:sz w:val="10"/>
        </w:rPr>
        <w:t xml:space="preserve"> countries might engage in conflict with each other, with a view to obliging Washington or Beijing to intervene.</w:t>
      </w:r>
    </w:p>
    <w:p w14:paraId="7C145393" w14:textId="77777777" w:rsidR="007D2378" w:rsidRPr="001631F7" w:rsidRDefault="007D2378" w:rsidP="007D2378">
      <w:pPr>
        <w:rPr>
          <w:sz w:val="12"/>
        </w:rPr>
      </w:pPr>
    </w:p>
    <w:p w14:paraId="110863B6" w14:textId="350E1648" w:rsidR="007D2378" w:rsidRPr="007D2378" w:rsidRDefault="007D2378" w:rsidP="007D2378">
      <w:pPr>
        <w:pStyle w:val="Heading4"/>
        <w:spacing w:before="0" w:after="160"/>
      </w:pPr>
      <w:r w:rsidRPr="001631F7">
        <w:t>US-China trade war goes nuclear</w:t>
      </w:r>
      <w:r>
        <w:rPr>
          <w:b w:val="0"/>
          <w:bCs/>
        </w:rPr>
        <w:t xml:space="preserve">---economy, trade, all indicators </w:t>
      </w:r>
      <w:r>
        <w:br/>
      </w:r>
      <w:r w:rsidRPr="001631F7">
        <w:t>Hallinan 17</w:t>
      </w:r>
      <w:r>
        <w:rPr>
          <w:b w:val="0"/>
          <w:bCs/>
          <w:sz w:val="20"/>
          <w:szCs w:val="20"/>
        </w:rPr>
        <w:t xml:space="preserve"> </w:t>
      </w:r>
      <w:r w:rsidRPr="007D2378">
        <w:rPr>
          <w:b w:val="0"/>
          <w:bCs/>
          <w:sz w:val="22"/>
        </w:rPr>
        <w:t xml:space="preserve">– Conn Hallinan (holds a PhD in Anthropology from the University of California, Berkeley. He oversaw the journalism program at the University of California at Santa Cruz for 23 years, and won the UCSC Alumni Association’s Distinguished Teaching Award, as well as UCSC’s Innovations in Teaching Award, and Excellence in Teaching Award. He was also a college provost at </w:t>
      </w:r>
      <w:proofErr w:type="gramStart"/>
      <w:r w:rsidRPr="007D2378">
        <w:rPr>
          <w:b w:val="0"/>
          <w:bCs/>
          <w:sz w:val="22"/>
        </w:rPr>
        <w:t>UCSC, and</w:t>
      </w:r>
      <w:proofErr w:type="gramEnd"/>
      <w:r w:rsidRPr="007D2378">
        <w:rPr>
          <w:b w:val="0"/>
          <w:bCs/>
          <w:sz w:val="22"/>
        </w:rPr>
        <w:t xml:space="preserve"> retired in 2004. He is a winner of a Project Censored "Real News Award," and lives in Berkeley, California). “Blundering Into </w:t>
      </w:r>
      <w:proofErr w:type="gramStart"/>
      <w:r w:rsidRPr="007D2378">
        <w:rPr>
          <w:b w:val="0"/>
          <w:bCs/>
          <w:sz w:val="22"/>
        </w:rPr>
        <w:t>A</w:t>
      </w:r>
      <w:proofErr w:type="gramEnd"/>
      <w:r w:rsidRPr="007D2378">
        <w:rPr>
          <w:b w:val="0"/>
          <w:bCs/>
          <w:sz w:val="22"/>
        </w:rPr>
        <w:t xml:space="preserve"> War With China.” International Policy Digest. January 27</w:t>
      </w:r>
      <w:r w:rsidRPr="007D2378">
        <w:rPr>
          <w:b w:val="0"/>
          <w:bCs/>
          <w:sz w:val="22"/>
          <w:vertAlign w:val="superscript"/>
        </w:rPr>
        <w:t>th</w:t>
      </w:r>
      <w:r w:rsidRPr="007D2378">
        <w:rPr>
          <w:b w:val="0"/>
          <w:bCs/>
          <w:sz w:val="22"/>
        </w:rPr>
        <w:t>, 2017. https://intpolicydigest.org/2017/01/27/blundering-war-china/</w:t>
      </w:r>
    </w:p>
    <w:p w14:paraId="09E5FB16" w14:textId="77777777" w:rsidR="007D2378" w:rsidRPr="001631F7" w:rsidRDefault="007D2378" w:rsidP="007D2378">
      <w:pPr>
        <w:rPr>
          <w:b/>
          <w:iCs/>
          <w:u w:val="single"/>
          <w:bdr w:val="single" w:sz="24" w:space="0" w:color="auto"/>
        </w:rPr>
      </w:pPr>
      <w:r w:rsidRPr="001631F7">
        <w:rPr>
          <w:u w:val="single"/>
        </w:rPr>
        <w:t xml:space="preserve">The last thing one wants to do with </w:t>
      </w:r>
      <w:proofErr w:type="gramStart"/>
      <w:r w:rsidRPr="001631F7">
        <w:rPr>
          <w:u w:val="single"/>
        </w:rPr>
        <w:t>a nuclear</w:t>
      </w:r>
      <w:proofErr w:type="gramEnd"/>
      <w:r w:rsidRPr="001631F7">
        <w:rPr>
          <w:u w:val="single"/>
        </w:rPr>
        <w:t xml:space="preserve">-armed power is make it guess. The </w:t>
      </w:r>
      <w:r w:rsidRPr="00327F57">
        <w:rPr>
          <w:highlight w:val="cyan"/>
          <w:u w:val="single"/>
        </w:rPr>
        <w:t>Trump</w:t>
      </w:r>
      <w:r w:rsidRPr="001631F7">
        <w:rPr>
          <w:u w:val="single"/>
        </w:rPr>
        <w:t xml:space="preserve"> administration </w:t>
      </w:r>
      <w:r w:rsidRPr="00327F57">
        <w:rPr>
          <w:highlight w:val="cyan"/>
          <w:u w:val="single"/>
        </w:rPr>
        <w:t>has opened a broad front on China</w:t>
      </w:r>
      <w:r w:rsidRPr="001631F7">
        <w:rPr>
          <w:u w:val="single"/>
        </w:rPr>
        <w:t xml:space="preserve">, questioning the “one China” policy, accusing Beijing of being in cahoots with Islamic terrorists, and </w:t>
      </w:r>
      <w:r w:rsidRPr="00327F57">
        <w:rPr>
          <w:rStyle w:val="Emphasis"/>
          <w:highlight w:val="cyan"/>
        </w:rPr>
        <w:t>threatening a trade war</w:t>
      </w:r>
      <w:r w:rsidRPr="001631F7">
        <w:rPr>
          <w:sz w:val="16"/>
          <w:szCs w:val="16"/>
        </w:rPr>
        <w:t xml:space="preserve">. The first would upend more than 30 years of diplomacy, the second is bizarre—if anything, China is overly aggressive in suppressing terrorism in its western Xinjiang Province—and the third makes no sense. China is the U.S.’s major trading partner and holds $1.24 trillion in U.S. Treasury Bonds. While Trump charges that the Chinese have hollowed out the American economy by undermining its industrial base with cheap labor and goods, China did not force Apple or General Motors to pull up stakes and decamp elsewhere. Capital goes where wages are low and unions are weak. </w:t>
      </w:r>
      <w:r w:rsidRPr="001631F7">
        <w:rPr>
          <w:u w:val="single"/>
        </w:rPr>
        <w:t xml:space="preserve">A </w:t>
      </w:r>
      <w:r w:rsidRPr="00327F57">
        <w:rPr>
          <w:highlight w:val="cyan"/>
          <w:u w:val="single"/>
        </w:rPr>
        <w:t>trade war</w:t>
      </w:r>
      <w:r w:rsidRPr="001631F7">
        <w:rPr>
          <w:u w:val="single"/>
        </w:rPr>
        <w:t xml:space="preserve"> would hurt China, but it </w:t>
      </w:r>
      <w:r w:rsidRPr="00327F57">
        <w:rPr>
          <w:highlight w:val="cyan"/>
          <w:u w:val="single"/>
        </w:rPr>
        <w:t>would</w:t>
      </w:r>
      <w:r w:rsidRPr="001631F7">
        <w:rPr>
          <w:u w:val="single"/>
        </w:rPr>
        <w:t xml:space="preserve"> also </w:t>
      </w:r>
      <w:r w:rsidRPr="00327F57">
        <w:rPr>
          <w:rStyle w:val="Emphasis"/>
          <w:highlight w:val="cyan"/>
        </w:rPr>
        <w:t>hurt the U.S. and</w:t>
      </w:r>
      <w:r w:rsidRPr="001631F7">
        <w:rPr>
          <w:rStyle w:val="Emphasis"/>
        </w:rPr>
        <w:t xml:space="preserve"> the </w:t>
      </w:r>
      <w:r w:rsidRPr="00327F57">
        <w:rPr>
          <w:rStyle w:val="Emphasis"/>
          <w:highlight w:val="cyan"/>
        </w:rPr>
        <w:t>global economy</w:t>
      </w:r>
      <w:r w:rsidRPr="001631F7">
        <w:rPr>
          <w:u w:val="single"/>
        </w:rPr>
        <w:t xml:space="preserve"> as well. </w:t>
      </w:r>
      <w:r w:rsidRPr="001631F7">
        <w:rPr>
          <w:sz w:val="16"/>
          <w:szCs w:val="16"/>
        </w:rPr>
        <w:t xml:space="preserve">When President Trump says he wants to make America great again, what he really means is that he wants to go back to that post-World War II period when the U.S. dominated much of the globe with a combination of economic strength and military power. But that era is gone, and dreams of a unipolar world run by Washington are a hallucination. According to the CIA, “by 2030 Asia will have surpassed North America and Europe combined in terms of global power based on GDP, population size, military spending and technological investments.” By 2025, two-thirds of the world will live in Asia, 7 percent in Europe and 5 percent in the U.S. Those are the demographics of </w:t>
      </w:r>
      <w:proofErr w:type="gramStart"/>
      <w:r w:rsidRPr="001631F7">
        <w:rPr>
          <w:sz w:val="16"/>
          <w:szCs w:val="16"/>
        </w:rPr>
        <w:t>eclipse</w:t>
      </w:r>
      <w:proofErr w:type="gramEnd"/>
      <w:r w:rsidRPr="001631F7">
        <w:rPr>
          <w:sz w:val="16"/>
          <w:szCs w:val="16"/>
        </w:rPr>
        <w:t xml:space="preserve">. </w:t>
      </w:r>
      <w:r w:rsidRPr="001631F7">
        <w:rPr>
          <w:u w:val="single"/>
        </w:rPr>
        <w:t>If Trump starts a trade war, he will find little support among America’s allies</w:t>
      </w:r>
      <w:r w:rsidRPr="001631F7">
        <w:rPr>
          <w:sz w:val="16"/>
          <w:szCs w:val="16"/>
        </w:rPr>
        <w:t xml:space="preserve">. China is the number one trading partner for Japan, Australia, South Korea, Vietnam and India, and the third largest for Indonesia and the Philippines. Over the past year, </w:t>
      </w:r>
      <w:proofErr w:type="gramStart"/>
      <w:r w:rsidRPr="001631F7">
        <w:rPr>
          <w:sz w:val="16"/>
          <w:szCs w:val="16"/>
        </w:rPr>
        <w:t>a number of</w:t>
      </w:r>
      <w:proofErr w:type="gramEnd"/>
      <w:r w:rsidRPr="001631F7">
        <w:rPr>
          <w:sz w:val="16"/>
          <w:szCs w:val="16"/>
        </w:rPr>
        <w:t xml:space="preserve"> countries like Thailand, Malaysia and the Philippines have also distanced themselves from Washington and moved closer to China. When President Obama tried to get U.S. allies not to sign on to China’s new Asian Infrastructure Investment Bank, they ignored him. But the decline of U.S. influence has a dangerous side. Washington may not be able to dictate the world’s economy, but it has immense military power. Chinese military expert Yang Chengjun says “China does not stir up troubles, but we are not afraid of them when they come.” They should be. For all its modernization, China is no match for the U.S. However, </w:t>
      </w:r>
      <w:r w:rsidRPr="001631F7">
        <w:rPr>
          <w:u w:val="single"/>
        </w:rPr>
        <w:t xml:space="preserve">defeating China is far beyond Washington’s capacity. The only wars the U.S. has “won” since 1945 are Grenada and Panama. Nonetheless, </w:t>
      </w:r>
      <w:r w:rsidRPr="00327F57">
        <w:rPr>
          <w:highlight w:val="cyan"/>
          <w:u w:val="single"/>
        </w:rPr>
        <w:t>such a clash</w:t>
      </w:r>
      <w:r w:rsidRPr="001631F7">
        <w:rPr>
          <w:u w:val="single"/>
        </w:rPr>
        <w:t xml:space="preserve"> would be catastrophic. It </w:t>
      </w:r>
      <w:r w:rsidRPr="00327F57">
        <w:rPr>
          <w:highlight w:val="cyan"/>
          <w:u w:val="single"/>
        </w:rPr>
        <w:t>would torpedo global trade</w:t>
      </w:r>
      <w:r w:rsidRPr="001631F7">
        <w:rPr>
          <w:u w:val="single"/>
        </w:rPr>
        <w:t xml:space="preserve">, inflict trillions of dollars damage on each side, </w:t>
      </w:r>
      <w:r w:rsidRPr="00327F57">
        <w:rPr>
          <w:highlight w:val="cyan"/>
          <w:u w:val="single"/>
        </w:rPr>
        <w:t>and the odds are</w:t>
      </w:r>
      <w:r w:rsidRPr="001631F7">
        <w:rPr>
          <w:u w:val="single"/>
        </w:rPr>
        <w:t xml:space="preserve"> </w:t>
      </w:r>
      <w:r w:rsidRPr="001631F7">
        <w:rPr>
          <w:rStyle w:val="Emphasis"/>
        </w:rPr>
        <w:t xml:space="preserve">distressingly </w:t>
      </w:r>
      <w:r w:rsidRPr="00327F57">
        <w:rPr>
          <w:rStyle w:val="Emphasis"/>
          <w:highlight w:val="cyan"/>
        </w:rPr>
        <w:t>high that the war could go nuclear.</w:t>
      </w:r>
    </w:p>
    <w:p w14:paraId="56DE36C9" w14:textId="77777777" w:rsidR="007D2378" w:rsidRPr="007D2378" w:rsidRDefault="007D2378" w:rsidP="007D2378"/>
    <w:p w14:paraId="25E894EA" w14:textId="77777777" w:rsidR="007D2378" w:rsidRDefault="007D2378" w:rsidP="007D2378"/>
    <w:p w14:paraId="1FE45B80" w14:textId="35E4EBEC" w:rsidR="007D2378" w:rsidRDefault="007D2378" w:rsidP="007D2378">
      <w:pPr>
        <w:pStyle w:val="Heading3"/>
      </w:pPr>
      <w:r>
        <w:t xml:space="preserve">2NC---Impact---AI Governance </w:t>
      </w:r>
    </w:p>
    <w:p w14:paraId="15AC76A5" w14:textId="77777777" w:rsidR="007D2378" w:rsidRPr="001631F7" w:rsidRDefault="007D2378" w:rsidP="007D2378">
      <w:pPr>
        <w:pStyle w:val="Heading4"/>
        <w:rPr>
          <w:rFonts w:cs="Times New Roman"/>
        </w:rPr>
      </w:pPr>
      <w:r w:rsidRPr="001631F7">
        <w:rPr>
          <w:rFonts w:cs="Times New Roman"/>
        </w:rPr>
        <w:t xml:space="preserve">Trade escalation prevents </w:t>
      </w:r>
      <w:r w:rsidRPr="001631F7">
        <w:rPr>
          <w:rFonts w:cs="Times New Roman"/>
          <w:u w:val="single"/>
        </w:rPr>
        <w:t>cooperative governance</w:t>
      </w:r>
      <w:r w:rsidRPr="001631F7">
        <w:rPr>
          <w:rFonts w:cs="Times New Roman"/>
        </w:rPr>
        <w:t xml:space="preserve"> of AI---extinction</w:t>
      </w:r>
    </w:p>
    <w:p w14:paraId="145050F7" w14:textId="77777777" w:rsidR="007D2378" w:rsidRPr="001631F7" w:rsidRDefault="007D2378" w:rsidP="007D2378">
      <w:r w:rsidRPr="001631F7">
        <w:t xml:space="preserve">Kimberly A. </w:t>
      </w:r>
      <w:r w:rsidRPr="001631F7">
        <w:rPr>
          <w:rStyle w:val="Style13ptBold"/>
        </w:rPr>
        <w:t>Houser 20</w:t>
      </w:r>
      <w:r w:rsidRPr="001631F7">
        <w:t>, J.D. from the University of Illinois, Assistant Clinical Professor at the University of North Texas, “</w:t>
      </w:r>
      <w:r w:rsidRPr="001631F7">
        <w:rPr>
          <w:rStyle w:val="StyleUnderline"/>
        </w:rPr>
        <w:t xml:space="preserve">The Innovation Winter Is Coming: How </w:t>
      </w:r>
      <w:r w:rsidRPr="00327F57">
        <w:rPr>
          <w:rStyle w:val="StyleUnderline"/>
          <w:highlight w:val="cyan"/>
        </w:rPr>
        <w:t>the</w:t>
      </w:r>
      <w:r w:rsidRPr="001631F7">
        <w:rPr>
          <w:rStyle w:val="StyleUnderline"/>
        </w:rPr>
        <w:t xml:space="preserve"> U.S.-China </w:t>
      </w:r>
      <w:r w:rsidRPr="00327F57">
        <w:rPr>
          <w:rStyle w:val="StyleUnderline"/>
          <w:highlight w:val="cyan"/>
        </w:rPr>
        <w:t xml:space="preserve">Trade War </w:t>
      </w:r>
      <w:r w:rsidRPr="00327F57">
        <w:rPr>
          <w:rStyle w:val="Emphasis"/>
          <w:highlight w:val="cyan"/>
        </w:rPr>
        <w:t>Endangers the World</w:t>
      </w:r>
      <w:r w:rsidRPr="001631F7">
        <w:t>”, San Diego Law Review, 57 San Diego L. Rev. 549, Summer 2020, Lexis</w:t>
      </w:r>
    </w:p>
    <w:p w14:paraId="683ECFF8" w14:textId="77777777" w:rsidR="007D2378" w:rsidRPr="001631F7" w:rsidRDefault="007D2378" w:rsidP="007D2378">
      <w:pPr>
        <w:rPr>
          <w:sz w:val="16"/>
        </w:rPr>
      </w:pPr>
      <w:r w:rsidRPr="001631F7">
        <w:rPr>
          <w:sz w:val="16"/>
        </w:rPr>
        <w:t xml:space="preserve">China, on the other hand, has placed enormous investment in both AI and infrastructure, not just in China, but throughout the world. Although China and the United States enjoyed the benefits of their interdependence previously, </w:t>
      </w:r>
      <w:r w:rsidRPr="001631F7">
        <w:rPr>
          <w:rStyle w:val="StyleUnderline"/>
        </w:rPr>
        <w:t xml:space="preserve">by attempting </w:t>
      </w:r>
      <w:r w:rsidRPr="00327F57">
        <w:rPr>
          <w:rStyle w:val="StyleUnderline"/>
          <w:highlight w:val="cyan"/>
        </w:rPr>
        <w:t>to isolate China</w:t>
      </w:r>
      <w:r w:rsidRPr="001631F7">
        <w:rPr>
          <w:rStyle w:val="StyleUnderline"/>
        </w:rPr>
        <w:t xml:space="preserve"> from the rest of the world, the </w:t>
      </w:r>
      <w:r w:rsidRPr="001631F7">
        <w:rPr>
          <w:rStyle w:val="Emphasis"/>
        </w:rPr>
        <w:t>U</w:t>
      </w:r>
      <w:r w:rsidRPr="001631F7">
        <w:rPr>
          <w:sz w:val="16"/>
        </w:rPr>
        <w:t xml:space="preserve">nited </w:t>
      </w:r>
      <w:r w:rsidRPr="001631F7">
        <w:rPr>
          <w:rStyle w:val="Emphasis"/>
        </w:rPr>
        <w:t>S</w:t>
      </w:r>
      <w:r w:rsidRPr="001631F7">
        <w:rPr>
          <w:sz w:val="16"/>
        </w:rPr>
        <w:t xml:space="preserve">tates </w:t>
      </w:r>
      <w:r w:rsidRPr="00327F57">
        <w:rPr>
          <w:rStyle w:val="StyleUnderline"/>
          <w:highlight w:val="cyan"/>
        </w:rPr>
        <w:t xml:space="preserve">will cause </w:t>
      </w:r>
      <w:r w:rsidRPr="00327F57">
        <w:rPr>
          <w:rStyle w:val="Emphasis"/>
          <w:highlight w:val="cyan"/>
        </w:rPr>
        <w:t>harm to all</w:t>
      </w:r>
      <w:r w:rsidRPr="001631F7">
        <w:rPr>
          <w:sz w:val="16"/>
        </w:rPr>
        <w:t xml:space="preserve">, especially to itself. </w:t>
      </w:r>
      <w:r w:rsidRPr="00327F57">
        <w:rPr>
          <w:rStyle w:val="StyleUnderline"/>
          <w:highlight w:val="cyan"/>
        </w:rPr>
        <w:t xml:space="preserve">It is </w:t>
      </w:r>
      <w:r w:rsidRPr="00327F57">
        <w:rPr>
          <w:rStyle w:val="Emphasis"/>
          <w:highlight w:val="cyan"/>
        </w:rPr>
        <w:t>critical</w:t>
      </w:r>
      <w:r w:rsidRPr="001631F7">
        <w:rPr>
          <w:rStyle w:val="StyleUnderline"/>
        </w:rPr>
        <w:t xml:space="preserve"> at this juncture </w:t>
      </w:r>
      <w:r w:rsidRPr="00327F57">
        <w:rPr>
          <w:rStyle w:val="StyleUnderline"/>
          <w:highlight w:val="cyan"/>
        </w:rPr>
        <w:t xml:space="preserve">that </w:t>
      </w:r>
      <w:r w:rsidRPr="00327F57">
        <w:rPr>
          <w:rStyle w:val="Emphasis"/>
          <w:highlight w:val="cyan"/>
        </w:rPr>
        <w:t>worldwide coop</w:t>
      </w:r>
      <w:r w:rsidRPr="001631F7">
        <w:rPr>
          <w:rStyle w:val="StyleUnderline"/>
        </w:rPr>
        <w:t xml:space="preserve">eration </w:t>
      </w:r>
      <w:r w:rsidRPr="00327F57">
        <w:rPr>
          <w:rStyle w:val="StyleUnderline"/>
          <w:highlight w:val="cyan"/>
        </w:rPr>
        <w:t>in</w:t>
      </w:r>
      <w:r w:rsidRPr="001631F7">
        <w:rPr>
          <w:rStyle w:val="StyleUnderline"/>
        </w:rPr>
        <w:t xml:space="preserve"> the development of </w:t>
      </w:r>
      <w:r w:rsidRPr="00327F57">
        <w:rPr>
          <w:rStyle w:val="StyleUnderline"/>
          <w:highlight w:val="cyan"/>
        </w:rPr>
        <w:t>standards for</w:t>
      </w:r>
      <w:r w:rsidRPr="001631F7">
        <w:rPr>
          <w:rStyle w:val="StyleUnderline"/>
        </w:rPr>
        <w:t xml:space="preserve"> both </w:t>
      </w:r>
      <w:r w:rsidRPr="001631F7">
        <w:rPr>
          <w:rStyle w:val="Emphasis"/>
        </w:rPr>
        <w:t>5G technology</w:t>
      </w:r>
      <w:r w:rsidRPr="001631F7">
        <w:rPr>
          <w:rStyle w:val="StyleUnderline"/>
        </w:rPr>
        <w:t xml:space="preserve"> and responsible </w:t>
      </w:r>
      <w:r w:rsidRPr="00327F57">
        <w:rPr>
          <w:rStyle w:val="Emphasis"/>
          <w:highlight w:val="cyan"/>
        </w:rPr>
        <w:t>AI</w:t>
      </w:r>
      <w:r w:rsidRPr="00327F57">
        <w:rPr>
          <w:rStyle w:val="StyleUnderline"/>
          <w:highlight w:val="cyan"/>
        </w:rPr>
        <w:t xml:space="preserve"> be developed</w:t>
      </w:r>
      <w:r w:rsidRPr="001631F7">
        <w:rPr>
          <w:rStyle w:val="StyleUnderline"/>
        </w:rPr>
        <w:t xml:space="preserve"> so that all companies and governments in all countries can participate</w:t>
      </w:r>
      <w:r w:rsidRPr="001631F7">
        <w:rPr>
          <w:sz w:val="16"/>
        </w:rPr>
        <w:t xml:space="preserve">. Global interconnection is not only an important business goal, it also will drastically improve conditions for underdeveloped countries as it opens new markets and improves economic conditions there. However, </w:t>
      </w:r>
      <w:r w:rsidRPr="00327F57">
        <w:rPr>
          <w:rStyle w:val="Emphasis"/>
          <w:highlight w:val="cyan"/>
        </w:rPr>
        <w:t>the future</w:t>
      </w:r>
      <w:r w:rsidRPr="001631F7">
        <w:rPr>
          <w:rStyle w:val="StyleUnderline"/>
        </w:rPr>
        <w:t xml:space="preserve"> of AI </w:t>
      </w:r>
      <w:r w:rsidRPr="00327F57">
        <w:rPr>
          <w:rStyle w:val="StyleUnderline"/>
          <w:highlight w:val="cyan"/>
        </w:rPr>
        <w:t>is</w:t>
      </w:r>
      <w:r w:rsidRPr="001631F7">
        <w:rPr>
          <w:rStyle w:val="StyleUnderline"/>
        </w:rPr>
        <w:t xml:space="preserve"> </w:t>
      </w:r>
      <w:r w:rsidRPr="001631F7">
        <w:rPr>
          <w:rStyle w:val="Emphasis"/>
        </w:rPr>
        <w:t xml:space="preserve">now </w:t>
      </w:r>
      <w:r w:rsidRPr="00327F57">
        <w:rPr>
          <w:rStyle w:val="Emphasis"/>
          <w:highlight w:val="cyan"/>
        </w:rPr>
        <w:t>at risk</w:t>
      </w:r>
      <w:r w:rsidRPr="001631F7">
        <w:rPr>
          <w:sz w:val="16"/>
        </w:rPr>
        <w:t xml:space="preserve"> due to the split between the United States and China.</w:t>
      </w:r>
    </w:p>
    <w:p w14:paraId="4CBD5ECB" w14:textId="77777777" w:rsidR="007D2378" w:rsidRPr="001631F7" w:rsidRDefault="007D2378" w:rsidP="007D2378">
      <w:pPr>
        <w:rPr>
          <w:sz w:val="10"/>
          <w:szCs w:val="16"/>
        </w:rPr>
      </w:pPr>
      <w:r w:rsidRPr="001631F7">
        <w:rPr>
          <w:sz w:val="10"/>
          <w:szCs w:val="16"/>
        </w:rPr>
        <w:t>B. Technological Bifurcation</w:t>
      </w:r>
    </w:p>
    <w:p w14:paraId="17EA7BB3" w14:textId="77777777" w:rsidR="007D2378" w:rsidRPr="001631F7" w:rsidRDefault="007D2378" w:rsidP="007D2378">
      <w:pPr>
        <w:rPr>
          <w:sz w:val="10"/>
          <w:szCs w:val="16"/>
        </w:rPr>
      </w:pPr>
      <w:r w:rsidRPr="001631F7">
        <w:rPr>
          <w:sz w:val="10"/>
          <w:szCs w:val="16"/>
        </w:rPr>
        <w:t xml:space="preserve">The U.S. feud with Huawei risks bifurcating 5G's rollout into two distinct blocs-nations that embrace Chinese 5G and those that reject it wholesale-hampering global connectivity and hurting the bottom lines of companies forced to choose. Technology consultant Stephanie Hare says the lack of trust between the world's No. 1 and No. 2 economies means every other country is being forced </w:t>
      </w:r>
      <w:proofErr w:type="gramStart"/>
      <w:r w:rsidRPr="001631F7">
        <w:rPr>
          <w:sz w:val="10"/>
          <w:szCs w:val="16"/>
        </w:rPr>
        <w:t>to  [</w:t>
      </w:r>
      <w:proofErr w:type="gramEnd"/>
      <w:r w:rsidRPr="001631F7">
        <w:rPr>
          <w:sz w:val="10"/>
          <w:szCs w:val="16"/>
        </w:rPr>
        <w:t>*599] choose sides, based on its own interests. "There can be no sitting on the fence here."</w:t>
      </w:r>
    </w:p>
    <w:p w14:paraId="19982F5D" w14:textId="77777777" w:rsidR="007D2378" w:rsidRPr="001631F7" w:rsidRDefault="007D2378" w:rsidP="007D2378">
      <w:pPr>
        <w:rPr>
          <w:sz w:val="10"/>
          <w:szCs w:val="16"/>
        </w:rPr>
      </w:pPr>
      <w:r w:rsidRPr="001631F7">
        <w:rPr>
          <w:sz w:val="10"/>
          <w:szCs w:val="16"/>
        </w:rPr>
        <w:t xml:space="preserve">The decoupling of the United States and China not only has the potential to create two separate 5G technologies and infrastructures, </w:t>
      </w:r>
      <w:proofErr w:type="gramStart"/>
      <w:r w:rsidRPr="001631F7">
        <w:rPr>
          <w:sz w:val="10"/>
          <w:szCs w:val="16"/>
        </w:rPr>
        <w:t>it</w:t>
      </w:r>
      <w:proofErr w:type="gramEnd"/>
      <w:r w:rsidRPr="001631F7">
        <w:rPr>
          <w:sz w:val="10"/>
          <w:szCs w:val="16"/>
        </w:rPr>
        <w:t xml:space="preserve"> increases the risk of two separate internets, two separate AI tracks, and two separate systems of trade. If a country in the EU built out its telecommunication infrastructure as part of the Chinese BRI, U.S. made devices would not be compatible there locking residents of those countries into Chinese tech and out of U.S. tech. With Africa and South America signing on to the BRI, these markets could be closed off permanently to the United States With respect to 5G, both Nokia and Ericsson in Europe have considered setting up two separate units, one for the United States and one for China. There is also some concern that the internet will be split into two - one for China and one for the United States, again forcing all other countries to choose. Preventing China from accessing components and technology in the United States could actually speed up China's innovation resulting in "a bifurcation into a Chinese-led internet and a </w:t>
      </w:r>
      <w:proofErr w:type="spellStart"/>
      <w:r w:rsidRPr="001631F7">
        <w:rPr>
          <w:sz w:val="10"/>
          <w:szCs w:val="16"/>
        </w:rPr>
        <w:t>non-Chinese</w:t>
      </w:r>
      <w:proofErr w:type="spellEnd"/>
      <w:r w:rsidRPr="001631F7">
        <w:rPr>
          <w:sz w:val="10"/>
          <w:szCs w:val="16"/>
        </w:rPr>
        <w:t xml:space="preserve"> </w:t>
      </w:r>
      <w:proofErr w:type="gramStart"/>
      <w:r w:rsidRPr="001631F7">
        <w:rPr>
          <w:sz w:val="10"/>
          <w:szCs w:val="16"/>
        </w:rPr>
        <w:t>internet  [</w:t>
      </w:r>
      <w:proofErr w:type="gramEnd"/>
      <w:r w:rsidRPr="001631F7">
        <w:rPr>
          <w:sz w:val="10"/>
          <w:szCs w:val="16"/>
        </w:rPr>
        <w:t xml:space="preserve">*600] led by America." China could "start developing its own protocols, its own standards for domain name creation and transfer, its own entry points and distribution systems, and most importantly, its own rules and </w:t>
      </w:r>
      <w:proofErr w:type="gramStart"/>
      <w:r w:rsidRPr="001631F7">
        <w:rPr>
          <w:sz w:val="10"/>
          <w:szCs w:val="16"/>
        </w:rPr>
        <w:t>regulations[</w:t>
      </w:r>
      <w:proofErr w:type="gramEnd"/>
      <w:r w:rsidRPr="001631F7">
        <w:rPr>
          <w:sz w:val="10"/>
          <w:szCs w:val="16"/>
        </w:rPr>
        <w:t>,]" which would then be adopted by nations running on a Chinese infrastructure. If the United States denies U.S. tech companies access to China, AI will be developing off two different sets of data - one that the United States can access and the other that only China can access - resulting in algorithms that will not work across markets. "According to a McKinsey Global Institute study, [countries] that promote open data sources and data sharing are the ones most likely to see AI advances." The trade war is increasing the risk that technological developments will not be interoperable based on the bifurcation of U.S. and Chinese systems.</w:t>
      </w:r>
    </w:p>
    <w:p w14:paraId="7E5DB223" w14:textId="77777777" w:rsidR="007D2378" w:rsidRPr="001631F7" w:rsidRDefault="007D2378" w:rsidP="007D2378">
      <w:pPr>
        <w:rPr>
          <w:sz w:val="10"/>
          <w:szCs w:val="16"/>
        </w:rPr>
      </w:pPr>
      <w:r w:rsidRPr="001631F7">
        <w:rPr>
          <w:sz w:val="10"/>
          <w:szCs w:val="16"/>
        </w:rPr>
        <w:t xml:space="preserve">As a result of the current U.S. administration's policy of isolating China, "the world may well be headed towards a system where most commercially significant countries are pressed to align with one or another of these giants." The trade war has already resulted in Chinese companies developing their own operating systems and semiconductors for their telecommunication devices. Not only does this provide Chinese </w:t>
      </w:r>
      <w:proofErr w:type="gramStart"/>
      <w:r w:rsidRPr="001631F7">
        <w:rPr>
          <w:sz w:val="10"/>
          <w:szCs w:val="16"/>
        </w:rPr>
        <w:t>companies  [</w:t>
      </w:r>
      <w:proofErr w:type="gramEnd"/>
      <w:r w:rsidRPr="001631F7">
        <w:rPr>
          <w:sz w:val="10"/>
          <w:szCs w:val="16"/>
        </w:rPr>
        <w:t>*601] the ability to withstand a protracted trade war longer than the United States would be able to, it also gives China additional products to market worldwide. On the other hand, U.S. tech companies are reeling from the trade war. It is estimated that export controls put in place by the Trump Administration could cause a loss of $ 14 to $ 56 billion in sales and 18,000 to 74,000 jobs over the next five years in the United States. Collaboration among academics is already decreasing. While the more technologically advanced nations will have a choice, underdeveloped countries will most likely align with the Chinese.</w:t>
      </w:r>
    </w:p>
    <w:p w14:paraId="6B87E11F" w14:textId="77777777" w:rsidR="007D2378" w:rsidRPr="001631F7" w:rsidRDefault="007D2378" w:rsidP="007D2378">
      <w:pPr>
        <w:rPr>
          <w:sz w:val="10"/>
          <w:szCs w:val="16"/>
        </w:rPr>
      </w:pPr>
      <w:r w:rsidRPr="001631F7">
        <w:rPr>
          <w:sz w:val="10"/>
          <w:szCs w:val="16"/>
        </w:rPr>
        <w:t xml:space="preserve">The United States' desire to isolate China will also impact the setting of global standards for 5G technology. This will have the most serious effect on the United States itself because, although it was a leader in 4G technology, it will have no influence in 5G standards due to the lack of industry there specializing in 5G network equipment. Because Huawei has the </w:t>
      </w:r>
      <w:proofErr w:type="gramStart"/>
      <w:r w:rsidRPr="001631F7">
        <w:rPr>
          <w:sz w:val="10"/>
          <w:szCs w:val="16"/>
        </w:rPr>
        <w:t>most  [</w:t>
      </w:r>
      <w:proofErr w:type="gramEnd"/>
      <w:r w:rsidRPr="001631F7">
        <w:rPr>
          <w:sz w:val="10"/>
          <w:szCs w:val="16"/>
        </w:rPr>
        <w:t>*602] patents for 5G technology, it is seeking to be the leader in developing standards. China's White Paper on AI Standardization indicates that China considers AI standards to be the key to "seizing a new round of technological dominance."</w:t>
      </w:r>
    </w:p>
    <w:p w14:paraId="56D45E91" w14:textId="77777777" w:rsidR="007D2378" w:rsidRPr="001631F7" w:rsidRDefault="007D2378" w:rsidP="007D2378">
      <w:pPr>
        <w:rPr>
          <w:sz w:val="10"/>
          <w:szCs w:val="16"/>
        </w:rPr>
      </w:pPr>
      <w:r w:rsidRPr="001631F7">
        <w:rPr>
          <w:sz w:val="10"/>
          <w:szCs w:val="16"/>
        </w:rPr>
        <w:t>C. Need for Coordinated Development, Cooperation, and Standards</w:t>
      </w:r>
    </w:p>
    <w:p w14:paraId="2C3CC7B4" w14:textId="77777777" w:rsidR="007D2378" w:rsidRPr="001631F7" w:rsidRDefault="007D2378" w:rsidP="007D2378">
      <w:pPr>
        <w:rPr>
          <w:sz w:val="16"/>
        </w:rPr>
      </w:pPr>
      <w:r w:rsidRPr="001631F7">
        <w:rPr>
          <w:sz w:val="16"/>
        </w:rPr>
        <w:t xml:space="preserve">As indicated above, </w:t>
      </w:r>
      <w:r w:rsidRPr="001631F7">
        <w:rPr>
          <w:rStyle w:val="StyleUnderline"/>
        </w:rPr>
        <w:t xml:space="preserve">advancements in AI in the </w:t>
      </w:r>
      <w:r w:rsidRPr="001631F7">
        <w:rPr>
          <w:rStyle w:val="Emphasis"/>
        </w:rPr>
        <w:t>U</w:t>
      </w:r>
      <w:r w:rsidRPr="001631F7">
        <w:rPr>
          <w:sz w:val="16"/>
        </w:rPr>
        <w:t xml:space="preserve">nited </w:t>
      </w:r>
      <w:r w:rsidRPr="001631F7">
        <w:rPr>
          <w:rStyle w:val="Emphasis"/>
        </w:rPr>
        <w:t>S</w:t>
      </w:r>
      <w:r w:rsidRPr="001631F7">
        <w:rPr>
          <w:sz w:val="16"/>
        </w:rPr>
        <w:t xml:space="preserve">tates </w:t>
      </w:r>
      <w:r w:rsidRPr="001631F7">
        <w:rPr>
          <w:rStyle w:val="StyleUnderline"/>
        </w:rPr>
        <w:t>have been funded and guided primarily by private industry advancing commercial pursuits</w:t>
      </w:r>
      <w:r w:rsidRPr="001631F7">
        <w:rPr>
          <w:sz w:val="16"/>
        </w:rPr>
        <w:t xml:space="preserve">. Recently, academics and NGOs have begun forming initiatives to support the responsible development of AI. Because </w:t>
      </w:r>
      <w:r w:rsidRPr="001631F7">
        <w:rPr>
          <w:rStyle w:val="StyleUnderline"/>
        </w:rPr>
        <w:t xml:space="preserve">the </w:t>
      </w:r>
      <w:r w:rsidRPr="001631F7">
        <w:rPr>
          <w:rStyle w:val="Emphasis"/>
        </w:rPr>
        <w:t>U</w:t>
      </w:r>
      <w:r w:rsidRPr="001631F7">
        <w:rPr>
          <w:sz w:val="16"/>
        </w:rPr>
        <w:t xml:space="preserve">nited </w:t>
      </w:r>
      <w:r w:rsidRPr="001631F7">
        <w:rPr>
          <w:rStyle w:val="Emphasis"/>
        </w:rPr>
        <w:t>S</w:t>
      </w:r>
      <w:r w:rsidRPr="001631F7">
        <w:rPr>
          <w:sz w:val="16"/>
        </w:rPr>
        <w:t xml:space="preserve">tates has reduced government support for technological innovation, it </w:t>
      </w:r>
      <w:r w:rsidRPr="001631F7">
        <w:rPr>
          <w:rStyle w:val="StyleUnderline"/>
        </w:rPr>
        <w:t>is falling behind in being able to influence 5G and AI standards in international organizations</w:t>
      </w:r>
      <w:r w:rsidRPr="001631F7">
        <w:rPr>
          <w:sz w:val="16"/>
        </w:rPr>
        <w:t xml:space="preserve">. The proposed 2020 budget contained reductions in almost every category of R&amp;D, including an 11% reduction in the budget </w:t>
      </w:r>
      <w:proofErr w:type="gramStart"/>
      <w:r w:rsidRPr="001631F7">
        <w:rPr>
          <w:sz w:val="16"/>
        </w:rPr>
        <w:t>for  [</w:t>
      </w:r>
      <w:proofErr w:type="gramEnd"/>
      <w:r w:rsidRPr="001631F7">
        <w:rPr>
          <w:sz w:val="16"/>
        </w:rPr>
        <w:t>*603] the National Science Foundation's funding of research. The rationale is that "there is no need for an AI moonshot, and that minimizing government interference is the best way to make sure the technology flourishes." As China expands its global influence, the United States is retreating due to the trade war and misaligned policies.</w:t>
      </w:r>
    </w:p>
    <w:p w14:paraId="32C614DD" w14:textId="77777777" w:rsidR="007D2378" w:rsidRPr="001631F7" w:rsidRDefault="007D2378" w:rsidP="007D2378">
      <w:pPr>
        <w:rPr>
          <w:sz w:val="10"/>
          <w:szCs w:val="16"/>
        </w:rPr>
      </w:pPr>
      <w:r w:rsidRPr="001631F7">
        <w:rPr>
          <w:rStyle w:val="StyleUnderline"/>
        </w:rPr>
        <w:t>A widespread 5G infrastructure is necessary for AI implementation in various fields, such as smart cities, self-driving cars, smart factories, and medical equipment</w:t>
      </w:r>
      <w:r w:rsidRPr="001631F7">
        <w:rPr>
          <w:sz w:val="10"/>
          <w:szCs w:val="16"/>
        </w:rPr>
        <w:t xml:space="preserve">. Due to the diminution of U.S. dominance in the telecommunications industry, the United States is no longer able to drive standards allowing for software and hardware interchangeability. As a result, standards will be set by companies and governments in the EU and China. Previous generations of telecommunications companies faced this problem when the United States failed to adopt standards after the deregulation of the telecommunications industry in 1996. Although the EU adopted the GSM mobile network standard in 1987 and China in 1997, the United States permitted individual carriers to determine their own standard resulting in carriers with noninterchangeable systems. As a </w:t>
      </w:r>
      <w:proofErr w:type="gramStart"/>
      <w:r w:rsidRPr="001631F7">
        <w:rPr>
          <w:sz w:val="10"/>
          <w:szCs w:val="16"/>
        </w:rPr>
        <w:t>consequence,  [</w:t>
      </w:r>
      <w:proofErr w:type="gramEnd"/>
      <w:r w:rsidRPr="001631F7">
        <w:rPr>
          <w:sz w:val="10"/>
          <w:szCs w:val="16"/>
        </w:rPr>
        <w:t xml:space="preserve">*604] a device configured on one system would not work on another. Lucent, for example, a former U.S. telecom communication equipment provider, chose CDMA and UMTS radio technology on which to build its equipment, neither of which were used in Europe. Additionally, the United States has wagered on </w:t>
      </w:r>
      <w:proofErr w:type="spellStart"/>
      <w:r w:rsidRPr="001631F7">
        <w:rPr>
          <w:sz w:val="10"/>
          <w:szCs w:val="16"/>
        </w:rPr>
        <w:t>mmWaves</w:t>
      </w:r>
      <w:proofErr w:type="spellEnd"/>
      <w:r w:rsidRPr="001631F7">
        <w:rPr>
          <w:sz w:val="10"/>
          <w:szCs w:val="16"/>
        </w:rPr>
        <w:t xml:space="preserve"> for its 5G spectrum allocation as opposed to China and the EU, who have opted to focus on mid-range bands further reducing the opportunity for interchangeability of components and access to the market abroad. Although higher frequencies result in faster speed and lower latency, they also are limited to much shorter distances and cannot pass through solid objects requiring a much denser base station installation than those that use lower frequencies. As a result, countries and municipalities around the world looking to save costs on infrastructure would choose Chinese equipment designed for these midrange frequencies, which most likely can be built on or adjacent to existing towers. The United States will be forced to build an entirely new, highly dense infrastructure for 5G costing billions for which it has no plans to fund again relying on private industry.</w:t>
      </w:r>
    </w:p>
    <w:p w14:paraId="741B3F45" w14:textId="77777777" w:rsidR="007D2378" w:rsidRPr="001631F7" w:rsidRDefault="007D2378" w:rsidP="007D2378">
      <w:pPr>
        <w:rPr>
          <w:sz w:val="10"/>
          <w:szCs w:val="16"/>
        </w:rPr>
      </w:pPr>
      <w:r w:rsidRPr="001631F7">
        <w:rPr>
          <w:sz w:val="10"/>
          <w:szCs w:val="16"/>
        </w:rPr>
        <w:t xml:space="preserve">Another important area that is being advanced without input from the United States is in cybersecurity. Huawei has already launched a Cyber Security Center in Brussels that seeks to create cybersecurity standards for telecommunications equipment. Huawei's Deputy Chair, Ken Hu, indicated that standards need to be adopted and agreed upon because global supply chains consist of components from all over the world with </w:t>
      </w:r>
      <w:proofErr w:type="gramStart"/>
      <w:r w:rsidRPr="001631F7">
        <w:rPr>
          <w:sz w:val="10"/>
          <w:szCs w:val="16"/>
        </w:rPr>
        <w:t>different  [</w:t>
      </w:r>
      <w:proofErr w:type="gramEnd"/>
      <w:r w:rsidRPr="001631F7">
        <w:rPr>
          <w:sz w:val="10"/>
          <w:szCs w:val="16"/>
        </w:rPr>
        <w:t>*605] or no standards. Locating the center in Brussels indicates a willingness to work with EU authorities who are already considered to have an advanced understanding of the issues based on their creation of the General Data Protection Regulation. Rather than pursuing collaboration with the United States, Huawei has announced a strategic alliance with the Moscow Institute of Physics and Technology (MIPT) in Russia. This newly formed coalition will share strategy and work together to form AI technologies. What is especially concerning is the United States' lack of cybersecurity innovations. According to two dozen national security experts, "America's computers are almost completely defenseless." Consequently, this failure puts the United States at great risk in a cyber war.</w:t>
      </w:r>
    </w:p>
    <w:p w14:paraId="545723DD" w14:textId="77777777" w:rsidR="007D2378" w:rsidRPr="001631F7" w:rsidRDefault="007D2378" w:rsidP="007D2378">
      <w:pPr>
        <w:rPr>
          <w:sz w:val="16"/>
        </w:rPr>
      </w:pPr>
      <w:r w:rsidRPr="001631F7">
        <w:rPr>
          <w:sz w:val="16"/>
        </w:rPr>
        <w:t xml:space="preserve"> [*606] The movement towards </w:t>
      </w:r>
      <w:r w:rsidRPr="00327F57">
        <w:rPr>
          <w:rStyle w:val="StyleUnderline"/>
          <w:highlight w:val="cyan"/>
        </w:rPr>
        <w:t>protectionism</w:t>
      </w:r>
      <w:r w:rsidRPr="001631F7">
        <w:rPr>
          <w:sz w:val="16"/>
        </w:rPr>
        <w:t xml:space="preserve"> is effectively </w:t>
      </w:r>
      <w:r w:rsidRPr="00327F57">
        <w:rPr>
          <w:rStyle w:val="Emphasis"/>
          <w:highlight w:val="cyan"/>
        </w:rPr>
        <w:t>prevent</w:t>
      </w:r>
      <w:r w:rsidRPr="001631F7">
        <w:rPr>
          <w:sz w:val="16"/>
        </w:rPr>
        <w:t xml:space="preserve">ing </w:t>
      </w:r>
      <w:r w:rsidRPr="001631F7">
        <w:rPr>
          <w:rStyle w:val="StyleUnderline"/>
        </w:rPr>
        <w:t xml:space="preserve">the </w:t>
      </w:r>
      <w:r w:rsidRPr="00327F57">
        <w:rPr>
          <w:rStyle w:val="Emphasis"/>
          <w:highlight w:val="cyan"/>
        </w:rPr>
        <w:t>U</w:t>
      </w:r>
      <w:r w:rsidRPr="001631F7">
        <w:rPr>
          <w:sz w:val="16"/>
        </w:rPr>
        <w:t xml:space="preserve">nited </w:t>
      </w:r>
      <w:r w:rsidRPr="00327F57">
        <w:rPr>
          <w:rStyle w:val="Emphasis"/>
          <w:highlight w:val="cyan"/>
        </w:rPr>
        <w:t>S</w:t>
      </w:r>
      <w:r w:rsidRPr="001631F7">
        <w:rPr>
          <w:sz w:val="16"/>
        </w:rPr>
        <w:t xml:space="preserve">tates </w:t>
      </w:r>
      <w:r w:rsidRPr="00327F57">
        <w:rPr>
          <w:rStyle w:val="StyleUnderline"/>
          <w:highlight w:val="cyan"/>
        </w:rPr>
        <w:t xml:space="preserve">from being able to </w:t>
      </w:r>
      <w:r w:rsidRPr="00327F57">
        <w:rPr>
          <w:rStyle w:val="Emphasis"/>
          <w:highlight w:val="cyan"/>
        </w:rPr>
        <w:t>influence</w:t>
      </w:r>
      <w:r w:rsidRPr="001631F7">
        <w:rPr>
          <w:rStyle w:val="StyleUnderline"/>
        </w:rPr>
        <w:t xml:space="preserve"> the development and </w:t>
      </w:r>
      <w:r w:rsidRPr="00327F57">
        <w:rPr>
          <w:rStyle w:val="StyleUnderline"/>
          <w:highlight w:val="cyan"/>
        </w:rPr>
        <w:t>standards</w:t>
      </w:r>
      <w:r w:rsidRPr="001631F7">
        <w:rPr>
          <w:rStyle w:val="StyleUnderline"/>
        </w:rPr>
        <w:t xml:space="preserve"> for AI</w:t>
      </w:r>
      <w:r w:rsidRPr="001631F7">
        <w:rPr>
          <w:sz w:val="16"/>
        </w:rPr>
        <w:t xml:space="preserve"> as well. The EU has already drafted a plan for the ethical development of AI. China's prominence in 5G hardware, and its current installation in China and much of the EU, is permitting it to influence standards in this area for those who continue to adopt their technology. China has already begun working on an international set of global standards on ethical norms, which if adopted globally, will likely reflect Chinese culture and ideology rather than the West's. </w:t>
      </w:r>
      <w:r w:rsidRPr="001631F7">
        <w:rPr>
          <w:rStyle w:val="StyleUnderline"/>
        </w:rPr>
        <w:t xml:space="preserve">By </w:t>
      </w:r>
      <w:r w:rsidRPr="00327F57">
        <w:rPr>
          <w:rStyle w:val="StyleUnderline"/>
          <w:highlight w:val="cyan"/>
        </w:rPr>
        <w:t>withdrawing</w:t>
      </w:r>
      <w:r w:rsidRPr="001631F7">
        <w:rPr>
          <w:sz w:val="16"/>
        </w:rPr>
        <w:t xml:space="preserve"> from international organizations and attempting to thwart rather than guide the responsible development of AI, </w:t>
      </w:r>
      <w:r w:rsidRPr="001631F7">
        <w:rPr>
          <w:rStyle w:val="StyleUnderline"/>
        </w:rPr>
        <w:t xml:space="preserve">we </w:t>
      </w:r>
      <w:r w:rsidRPr="00327F57">
        <w:rPr>
          <w:rStyle w:val="StyleUnderline"/>
          <w:highlight w:val="cyan"/>
        </w:rPr>
        <w:t>risk AI</w:t>
      </w:r>
      <w:r w:rsidRPr="001631F7">
        <w:rPr>
          <w:rStyle w:val="StyleUnderline"/>
        </w:rPr>
        <w:t xml:space="preserve"> being created </w:t>
      </w:r>
      <w:r w:rsidRPr="00327F57">
        <w:rPr>
          <w:rStyle w:val="Emphasis"/>
          <w:highlight w:val="cyan"/>
        </w:rPr>
        <w:t>without</w:t>
      </w:r>
      <w:r w:rsidRPr="001631F7">
        <w:rPr>
          <w:rStyle w:val="Emphasis"/>
        </w:rPr>
        <w:t xml:space="preserve"> appropriate </w:t>
      </w:r>
      <w:r w:rsidRPr="00327F57">
        <w:rPr>
          <w:rStyle w:val="Emphasis"/>
          <w:highlight w:val="cyan"/>
        </w:rPr>
        <w:t>safeguards</w:t>
      </w:r>
      <w:r w:rsidRPr="00327F57">
        <w:rPr>
          <w:rStyle w:val="StyleUnderline"/>
          <w:highlight w:val="cyan"/>
        </w:rPr>
        <w:t xml:space="preserve"> for </w:t>
      </w:r>
      <w:r w:rsidRPr="00327F57">
        <w:rPr>
          <w:rStyle w:val="Emphasis"/>
          <w:highlight w:val="cyan"/>
        </w:rPr>
        <w:t>humanity</w:t>
      </w:r>
      <w:r w:rsidRPr="001631F7">
        <w:rPr>
          <w:rStyle w:val="StyleUnderline"/>
        </w:rPr>
        <w:t xml:space="preserve">. Without cooperation, tech companies in the </w:t>
      </w:r>
      <w:r w:rsidRPr="001631F7">
        <w:rPr>
          <w:rStyle w:val="Emphasis"/>
        </w:rPr>
        <w:t>U</w:t>
      </w:r>
      <w:r w:rsidRPr="001631F7">
        <w:rPr>
          <w:sz w:val="16"/>
        </w:rPr>
        <w:t xml:space="preserve">nited </w:t>
      </w:r>
      <w:r w:rsidRPr="001631F7">
        <w:rPr>
          <w:rStyle w:val="Emphasis"/>
        </w:rPr>
        <w:t>S</w:t>
      </w:r>
      <w:r w:rsidRPr="001631F7">
        <w:rPr>
          <w:sz w:val="16"/>
        </w:rPr>
        <w:t xml:space="preserve">tates </w:t>
      </w:r>
      <w:r w:rsidRPr="001631F7">
        <w:rPr>
          <w:rStyle w:val="StyleUnderline"/>
        </w:rPr>
        <w:t xml:space="preserve">and China will be </w:t>
      </w:r>
      <w:r w:rsidRPr="00327F57">
        <w:rPr>
          <w:rStyle w:val="Emphasis"/>
          <w:highlight w:val="cyan"/>
        </w:rPr>
        <w:t>competing</w:t>
      </w:r>
      <w:r w:rsidRPr="001631F7">
        <w:rPr>
          <w:rStyle w:val="StyleUnderline"/>
        </w:rPr>
        <w:t xml:space="preserve"> with one another </w:t>
      </w:r>
      <w:r w:rsidRPr="00327F57">
        <w:rPr>
          <w:rStyle w:val="StyleUnderline"/>
          <w:highlight w:val="cyan"/>
        </w:rPr>
        <w:t xml:space="preserve">making it </w:t>
      </w:r>
      <w:r w:rsidRPr="00327F57">
        <w:rPr>
          <w:rStyle w:val="Emphasis"/>
          <w:highlight w:val="cyan"/>
        </w:rPr>
        <w:t>unlikely</w:t>
      </w:r>
      <w:r w:rsidRPr="001631F7">
        <w:rPr>
          <w:rStyle w:val="StyleUnderline"/>
        </w:rPr>
        <w:t xml:space="preserve"> that </w:t>
      </w:r>
      <w:r w:rsidRPr="00327F57">
        <w:rPr>
          <w:rStyle w:val="StyleUnderline"/>
          <w:highlight w:val="cyan"/>
        </w:rPr>
        <w:t>they</w:t>
      </w:r>
      <w:r w:rsidRPr="001631F7">
        <w:rPr>
          <w:rStyle w:val="StyleUnderline"/>
        </w:rPr>
        <w:t xml:space="preserve"> will devote </w:t>
      </w:r>
      <w:r w:rsidRPr="001631F7">
        <w:rPr>
          <w:rStyle w:val="Emphasis"/>
        </w:rPr>
        <w:t>time</w:t>
      </w:r>
      <w:r w:rsidRPr="001631F7">
        <w:rPr>
          <w:rStyle w:val="StyleUnderline"/>
        </w:rPr>
        <w:t xml:space="preserve"> and </w:t>
      </w:r>
      <w:r w:rsidRPr="001631F7">
        <w:rPr>
          <w:rStyle w:val="Emphasis"/>
        </w:rPr>
        <w:t>resources</w:t>
      </w:r>
      <w:r w:rsidRPr="001631F7">
        <w:rPr>
          <w:rStyle w:val="StyleUnderline"/>
        </w:rPr>
        <w:t xml:space="preserve"> to the </w:t>
      </w:r>
      <w:r w:rsidRPr="00327F57">
        <w:rPr>
          <w:rStyle w:val="Emphasis"/>
          <w:highlight w:val="cyan"/>
        </w:rPr>
        <w:t>coordinate</w:t>
      </w:r>
      <w:r w:rsidRPr="001631F7">
        <w:rPr>
          <w:rStyle w:val="Emphasis"/>
        </w:rPr>
        <w:t xml:space="preserve">d </w:t>
      </w:r>
      <w:r w:rsidRPr="00327F57">
        <w:rPr>
          <w:rStyle w:val="Emphasis"/>
          <w:highlight w:val="cyan"/>
        </w:rPr>
        <w:t>development</w:t>
      </w:r>
      <w:r w:rsidRPr="001631F7">
        <w:rPr>
          <w:rStyle w:val="StyleUnderline"/>
        </w:rPr>
        <w:t xml:space="preserve"> of AI </w:t>
      </w:r>
      <w:r w:rsidRPr="00327F57">
        <w:rPr>
          <w:rStyle w:val="StyleUnderline"/>
          <w:highlight w:val="cyan"/>
        </w:rPr>
        <w:t xml:space="preserve">for </w:t>
      </w:r>
      <w:r w:rsidRPr="00327F57">
        <w:rPr>
          <w:rStyle w:val="Emphasis"/>
          <w:highlight w:val="cyan"/>
        </w:rPr>
        <w:t>social good</w:t>
      </w:r>
      <w:r w:rsidRPr="001631F7">
        <w:rPr>
          <w:sz w:val="16"/>
        </w:rPr>
        <w:t xml:space="preserve">. The U.S. withdrawal from the WTO and its </w:t>
      </w:r>
      <w:proofErr w:type="gramStart"/>
      <w:r w:rsidRPr="001631F7">
        <w:rPr>
          <w:sz w:val="16"/>
        </w:rPr>
        <w:t>multilateral  [</w:t>
      </w:r>
      <w:proofErr w:type="gramEnd"/>
      <w:r w:rsidRPr="001631F7">
        <w:rPr>
          <w:sz w:val="16"/>
        </w:rPr>
        <w:t xml:space="preserve">*607] agreements, along with its </w:t>
      </w:r>
      <w:r w:rsidRPr="001631F7">
        <w:rPr>
          <w:rStyle w:val="StyleUnderline"/>
        </w:rPr>
        <w:t xml:space="preserve">institution of a </w:t>
      </w:r>
      <w:r w:rsidRPr="001631F7">
        <w:rPr>
          <w:rStyle w:val="Emphasis"/>
        </w:rPr>
        <w:t>trade war</w:t>
      </w:r>
      <w:r w:rsidRPr="001631F7">
        <w:rPr>
          <w:rStyle w:val="StyleUnderline"/>
        </w:rPr>
        <w:t xml:space="preserve"> with China, will </w:t>
      </w:r>
      <w:r w:rsidRPr="001631F7">
        <w:rPr>
          <w:rStyle w:val="Emphasis"/>
        </w:rPr>
        <w:t>reduce its influence</w:t>
      </w:r>
      <w:r w:rsidRPr="001631F7">
        <w:rPr>
          <w:rStyle w:val="StyleUnderline"/>
        </w:rPr>
        <w:t xml:space="preserve"> in the world leaving a </w:t>
      </w:r>
      <w:r w:rsidRPr="001631F7">
        <w:rPr>
          <w:rStyle w:val="Emphasis"/>
        </w:rPr>
        <w:t>large gap</w:t>
      </w:r>
      <w:r w:rsidRPr="001631F7">
        <w:rPr>
          <w:sz w:val="16"/>
        </w:rPr>
        <w:t xml:space="preserve">, which China will be only too happy to fill. China's model of a government-controlled internet is already taking root in Vietnam and Thailand. It is already apparent that there is no global consensus on what ethical AI looks like. Labeled AI for good, trustworthy AI, responsible AI, or AI governance, all acknowledge the transformative value of AI, but differ in how to address the risks involved. Developing standards in isolation will not work because of the global nature of technology today. While a global consensus may be difficult to come by, </w:t>
      </w:r>
      <w:r w:rsidRPr="001631F7">
        <w:rPr>
          <w:rStyle w:val="StyleUnderline"/>
        </w:rPr>
        <w:t xml:space="preserve">it will be </w:t>
      </w:r>
      <w:r w:rsidRPr="001631F7">
        <w:rPr>
          <w:rStyle w:val="Emphasis"/>
        </w:rPr>
        <w:t>devastating</w:t>
      </w:r>
      <w:r w:rsidRPr="001631F7">
        <w:rPr>
          <w:rStyle w:val="StyleUnderline"/>
        </w:rPr>
        <w:t xml:space="preserve"> for the </w:t>
      </w:r>
      <w:r w:rsidRPr="001631F7">
        <w:rPr>
          <w:rStyle w:val="Emphasis"/>
        </w:rPr>
        <w:t>U</w:t>
      </w:r>
      <w:r w:rsidRPr="001631F7">
        <w:rPr>
          <w:sz w:val="16"/>
        </w:rPr>
        <w:t xml:space="preserve">nited </w:t>
      </w:r>
      <w:r w:rsidRPr="001631F7">
        <w:rPr>
          <w:rStyle w:val="Emphasis"/>
        </w:rPr>
        <w:t>S</w:t>
      </w:r>
      <w:r w:rsidRPr="001631F7">
        <w:rPr>
          <w:sz w:val="16"/>
        </w:rPr>
        <w:t xml:space="preserve">tates </w:t>
      </w:r>
      <w:r w:rsidRPr="001631F7">
        <w:rPr>
          <w:rStyle w:val="StyleUnderline"/>
        </w:rPr>
        <w:t xml:space="preserve">to have </w:t>
      </w:r>
      <w:r w:rsidRPr="001631F7">
        <w:rPr>
          <w:rStyle w:val="Emphasis"/>
        </w:rPr>
        <w:t>no role</w:t>
      </w:r>
      <w:r w:rsidRPr="001631F7">
        <w:rPr>
          <w:sz w:val="16"/>
        </w:rPr>
        <w:t xml:space="preserve"> in this discussion.</w:t>
      </w:r>
    </w:p>
    <w:p w14:paraId="2E07C168" w14:textId="77777777" w:rsidR="007D2378" w:rsidRPr="001631F7" w:rsidRDefault="007D2378" w:rsidP="007D2378">
      <w:pPr>
        <w:rPr>
          <w:sz w:val="16"/>
        </w:rPr>
      </w:pPr>
      <w:r w:rsidRPr="001631F7">
        <w:rPr>
          <w:sz w:val="16"/>
        </w:rPr>
        <w:t>VI. Conclusion</w:t>
      </w:r>
    </w:p>
    <w:p w14:paraId="7A9390BD" w14:textId="77777777" w:rsidR="007D2378" w:rsidRPr="001631F7" w:rsidRDefault="007D2378" w:rsidP="007D2378">
      <w:pPr>
        <w:rPr>
          <w:sz w:val="16"/>
        </w:rPr>
      </w:pPr>
      <w:r w:rsidRPr="001631F7">
        <w:rPr>
          <w:sz w:val="16"/>
        </w:rPr>
        <w:t xml:space="preserve">In recognition of their differing cultures and ideologies, one of the most important recommendations that came out of the 2013 </w:t>
      </w:r>
      <w:proofErr w:type="spellStart"/>
      <w:r w:rsidRPr="001631F7">
        <w:rPr>
          <w:sz w:val="16"/>
        </w:rPr>
        <w:t>Sunnyland</w:t>
      </w:r>
      <w:proofErr w:type="spellEnd"/>
      <w:r w:rsidRPr="001631F7">
        <w:rPr>
          <w:sz w:val="16"/>
        </w:rPr>
        <w:t xml:space="preserve"> Summit between President Obama and President Xi was the admonition "Do not allow bilateral differences and suspicions [between the United States and China] to derail cooperation."</w:t>
      </w:r>
    </w:p>
    <w:p w14:paraId="0A249A53" w14:textId="77777777" w:rsidR="007D2378" w:rsidRPr="001631F7" w:rsidRDefault="007D2378" w:rsidP="007D2378">
      <w:pPr>
        <w:rPr>
          <w:sz w:val="16"/>
        </w:rPr>
      </w:pPr>
      <w:r w:rsidRPr="001631F7">
        <w:rPr>
          <w:sz w:val="16"/>
        </w:rPr>
        <w:t>The Joint Working Group is concerned, however, that developments in bilateral relations could impede the ability of the two countries to work together to meet common global challenges, thus imperiling each country's long-run prosperity and security. Consequently, it is the responsibility of the leaderships of the two countries to step back from the current dynamic of US-China relations and begin an earnest search for a balance of interests that could underpin a long-term relationship that is largely cooperative.</w:t>
      </w:r>
    </w:p>
    <w:p w14:paraId="161887D9" w14:textId="45CC6583" w:rsidR="009748CA" w:rsidRDefault="007D2378" w:rsidP="009748CA">
      <w:pPr>
        <w:rPr>
          <w:sz w:val="16"/>
        </w:rPr>
      </w:pPr>
      <w:r w:rsidRPr="001631F7">
        <w:rPr>
          <w:sz w:val="16"/>
        </w:rPr>
        <w:t xml:space="preserve">This prophetic statement acknowledges the need for international cooperation. The report goes on to warn of the danger of becoming "strategic ... enemies" resulting in "devoting increasing resources to unnecessary and counter-productive geopolitical and military competition." The report seems to predict that </w:t>
      </w:r>
      <w:r w:rsidRPr="001631F7">
        <w:rPr>
          <w:rStyle w:val="StyleUnderline"/>
        </w:rPr>
        <w:t>the failure</w:t>
      </w:r>
      <w:r w:rsidRPr="001631F7">
        <w:rPr>
          <w:sz w:val="16"/>
        </w:rPr>
        <w:t xml:space="preserve"> of these two powers </w:t>
      </w:r>
      <w:r w:rsidRPr="001631F7">
        <w:rPr>
          <w:rStyle w:val="StyleUnderline"/>
        </w:rPr>
        <w:t>to work together will result in</w:t>
      </w:r>
      <w:r w:rsidRPr="001631F7">
        <w:rPr>
          <w:sz w:val="16"/>
        </w:rPr>
        <w:t xml:space="preserve"> what we are seeing today: the </w:t>
      </w:r>
      <w:r w:rsidRPr="001631F7">
        <w:rPr>
          <w:rStyle w:val="Emphasis"/>
        </w:rPr>
        <w:t>trade war</w:t>
      </w:r>
      <w:r w:rsidRPr="001631F7">
        <w:rPr>
          <w:sz w:val="16"/>
        </w:rPr>
        <w:t xml:space="preserve">, currency destabilization, market uncertainty, </w:t>
      </w:r>
      <w:r w:rsidRPr="001631F7">
        <w:rPr>
          <w:rStyle w:val="StyleUnderline"/>
        </w:rPr>
        <w:t>and</w:t>
      </w:r>
      <w:r w:rsidRPr="001631F7">
        <w:rPr>
          <w:sz w:val="16"/>
        </w:rPr>
        <w:t xml:space="preserve"> the </w:t>
      </w:r>
      <w:r w:rsidRPr="001631F7">
        <w:rPr>
          <w:rStyle w:val="StyleUnderline"/>
        </w:rPr>
        <w:t xml:space="preserve">potential for a </w:t>
      </w:r>
      <w:r w:rsidRPr="001631F7">
        <w:rPr>
          <w:rStyle w:val="Emphasis"/>
        </w:rPr>
        <w:t>cyber war</w:t>
      </w:r>
      <w:r w:rsidRPr="001631F7">
        <w:rPr>
          <w:rStyle w:val="StyleUnderline"/>
        </w:rPr>
        <w:t xml:space="preserve">, </w:t>
      </w:r>
      <w:proofErr w:type="gramStart"/>
      <w:r w:rsidRPr="001631F7">
        <w:rPr>
          <w:rStyle w:val="StyleUnderline"/>
        </w:rPr>
        <w:t>if</w:t>
      </w:r>
      <w:r w:rsidRPr="001631F7">
        <w:rPr>
          <w:sz w:val="16"/>
        </w:rPr>
        <w:t xml:space="preserve">  [</w:t>
      </w:r>
      <w:proofErr w:type="gramEnd"/>
      <w:r w:rsidRPr="001631F7">
        <w:rPr>
          <w:sz w:val="16"/>
        </w:rPr>
        <w:t xml:space="preserve">*608] </w:t>
      </w:r>
      <w:r w:rsidRPr="001631F7">
        <w:rPr>
          <w:rStyle w:val="StyleUnderline"/>
        </w:rPr>
        <w:t xml:space="preserve">not an </w:t>
      </w:r>
      <w:r w:rsidRPr="001631F7">
        <w:rPr>
          <w:rStyle w:val="Emphasis"/>
        </w:rPr>
        <w:t>actual war</w:t>
      </w:r>
      <w:r w:rsidRPr="001631F7">
        <w:rPr>
          <w:sz w:val="16"/>
        </w:rPr>
        <w:t xml:space="preserve">. The United States is wholly unprepared to deal with war in cyberspace due to the lack of appropriate cybersecurity protections and investment in technology. No border wall will be a defense against a cyber war. The United States is playing a game of catch-up, but rather than supporting its own tech industry it is seeking to slow down China's progress. The United States cannot afford to miss out on AI's potential to deliver $ 13 trillion to the global economy. The </w:t>
      </w:r>
      <w:r w:rsidRPr="001631F7">
        <w:rPr>
          <w:rStyle w:val="StyleUnderline"/>
        </w:rPr>
        <w:t xml:space="preserve">U.S.-instigated </w:t>
      </w:r>
      <w:r w:rsidRPr="00327F57">
        <w:rPr>
          <w:rStyle w:val="StyleUnderline"/>
          <w:highlight w:val="cyan"/>
        </w:rPr>
        <w:t>trade war</w:t>
      </w:r>
      <w:r w:rsidRPr="001631F7">
        <w:rPr>
          <w:sz w:val="16"/>
        </w:rPr>
        <w:t xml:space="preserve"> not only threatens the global economy and endangers democracy, </w:t>
      </w:r>
      <w:proofErr w:type="gramStart"/>
      <w:r w:rsidRPr="001631F7">
        <w:rPr>
          <w:sz w:val="16"/>
        </w:rPr>
        <w:t xml:space="preserve">it </w:t>
      </w:r>
      <w:r w:rsidRPr="00327F57">
        <w:rPr>
          <w:rStyle w:val="StyleUnderline"/>
          <w:highlight w:val="cyan"/>
        </w:rPr>
        <w:t>will</w:t>
      </w:r>
      <w:proofErr w:type="gramEnd"/>
      <w:r w:rsidRPr="001631F7">
        <w:rPr>
          <w:rStyle w:val="StyleUnderline"/>
        </w:rPr>
        <w:t xml:space="preserve"> likely </w:t>
      </w:r>
      <w:r w:rsidRPr="00327F57">
        <w:rPr>
          <w:rStyle w:val="StyleUnderline"/>
          <w:highlight w:val="cyan"/>
        </w:rPr>
        <w:t xml:space="preserve">cause an </w:t>
      </w:r>
      <w:r w:rsidRPr="00327F57">
        <w:rPr>
          <w:rStyle w:val="Emphasis"/>
          <w:highlight w:val="cyan"/>
        </w:rPr>
        <w:t>innovation winter</w:t>
      </w:r>
      <w:r w:rsidRPr="00327F57">
        <w:rPr>
          <w:rStyle w:val="StyleUnderline"/>
          <w:highlight w:val="cyan"/>
        </w:rPr>
        <w:t xml:space="preserve"> - </w:t>
      </w:r>
      <w:r w:rsidRPr="00327F57">
        <w:rPr>
          <w:rStyle w:val="Emphasis"/>
          <w:highlight w:val="cyan"/>
        </w:rPr>
        <w:t>hindering</w:t>
      </w:r>
      <w:r w:rsidRPr="001631F7">
        <w:rPr>
          <w:rStyle w:val="Emphasis"/>
        </w:rPr>
        <w:t xml:space="preserve"> future </w:t>
      </w:r>
      <w:r w:rsidRPr="00327F57">
        <w:rPr>
          <w:rStyle w:val="Emphasis"/>
          <w:highlight w:val="cyan"/>
        </w:rPr>
        <w:t>developments</w:t>
      </w:r>
      <w:r w:rsidRPr="00327F57">
        <w:rPr>
          <w:rStyle w:val="StyleUnderline"/>
          <w:highlight w:val="cyan"/>
        </w:rPr>
        <w:t xml:space="preserve"> in AI</w:t>
      </w:r>
      <w:r w:rsidRPr="001631F7">
        <w:rPr>
          <w:sz w:val="16"/>
        </w:rPr>
        <w:t xml:space="preserve">. There is a very real danger that </w:t>
      </w:r>
      <w:r w:rsidRPr="001631F7">
        <w:rPr>
          <w:rStyle w:val="StyleUnderline"/>
        </w:rPr>
        <w:t xml:space="preserve">should the </w:t>
      </w:r>
      <w:r w:rsidRPr="001631F7">
        <w:rPr>
          <w:rStyle w:val="Emphasis"/>
        </w:rPr>
        <w:t>U</w:t>
      </w:r>
      <w:r w:rsidRPr="001631F7">
        <w:rPr>
          <w:sz w:val="16"/>
        </w:rPr>
        <w:t xml:space="preserve">nited </w:t>
      </w:r>
      <w:r w:rsidRPr="001631F7">
        <w:rPr>
          <w:rStyle w:val="Emphasis"/>
        </w:rPr>
        <w:t>S</w:t>
      </w:r>
      <w:r w:rsidRPr="001631F7">
        <w:rPr>
          <w:sz w:val="16"/>
        </w:rPr>
        <w:t xml:space="preserve">tates </w:t>
      </w:r>
      <w:r w:rsidRPr="001631F7">
        <w:rPr>
          <w:rStyle w:val="StyleUnderline"/>
        </w:rPr>
        <w:t>and China continue with</w:t>
      </w:r>
      <w:r w:rsidRPr="001631F7">
        <w:rPr>
          <w:sz w:val="16"/>
        </w:rPr>
        <w:t xml:space="preserve"> this </w:t>
      </w:r>
      <w:r w:rsidRPr="001631F7">
        <w:rPr>
          <w:rStyle w:val="StyleUnderline"/>
        </w:rPr>
        <w:t>decoupling, the result could be a bifurcated internet, the development of technology on two divergent tracks, and a 5G infrastructure with non-interchangeable components requiring the rest of the world to choose a side</w:t>
      </w:r>
      <w:r w:rsidRPr="001631F7">
        <w:rPr>
          <w:sz w:val="16"/>
        </w:rPr>
        <w:t>. Although the damage from the trade war is likely to be long-term, if the United States does not learn how to exist in a world with a new balance of power, it will suffer the most from the coming Innovation Winter.</w:t>
      </w:r>
    </w:p>
    <w:p w14:paraId="291380C2" w14:textId="1C22FEBD" w:rsidR="00B31E93" w:rsidRDefault="009748CA" w:rsidP="00B31E93">
      <w:pPr>
        <w:pStyle w:val="Heading3"/>
      </w:pPr>
      <w:r>
        <w:rPr>
          <w:sz w:val="16"/>
        </w:rPr>
        <w:br w:type="page"/>
      </w:r>
      <w:r>
        <w:t xml:space="preserve">2NC---Impact---Relations </w:t>
      </w:r>
    </w:p>
    <w:p w14:paraId="4BDC08F7" w14:textId="77777777" w:rsidR="00B31E93" w:rsidRDefault="00B31E93" w:rsidP="00B31E93">
      <w:pPr>
        <w:pStyle w:val="Heading4"/>
        <w:spacing w:before="30" w:line="278" w:lineRule="atLeast"/>
        <w:rPr>
          <w:rFonts w:cs="Calibri"/>
          <w:color w:val="000000"/>
          <w:szCs w:val="26"/>
        </w:rPr>
      </w:pPr>
      <w:r>
        <w:rPr>
          <w:rFonts w:cs="Calibri"/>
          <w:color w:val="000000"/>
          <w:szCs w:val="26"/>
        </w:rPr>
        <w:t>U.S.-China relations solve extinction---effective engagement solves Arctic conflict, climate change and North Korea war.</w:t>
      </w:r>
    </w:p>
    <w:p w14:paraId="5350C8CA" w14:textId="77777777" w:rsidR="00B31E93" w:rsidRDefault="00B31E93" w:rsidP="00B31E93">
      <w:pPr>
        <w:spacing w:after="120" w:line="235" w:lineRule="atLeast"/>
        <w:rPr>
          <w:color w:val="000000"/>
        </w:rPr>
      </w:pPr>
      <w:r>
        <w:rPr>
          <w:color w:val="000000"/>
        </w:rPr>
        <w:t>James </w:t>
      </w:r>
      <w:r>
        <w:rPr>
          <w:b/>
          <w:bCs/>
          <w:color w:val="000000"/>
          <w:sz w:val="26"/>
          <w:szCs w:val="26"/>
        </w:rPr>
        <w:t>Stavridis</w:t>
      </w:r>
      <w:r>
        <w:rPr>
          <w:color w:val="000000"/>
        </w:rPr>
        <w:t> </w:t>
      </w:r>
      <w:r>
        <w:rPr>
          <w:b/>
          <w:bCs/>
          <w:color w:val="000000"/>
          <w:sz w:val="26"/>
          <w:szCs w:val="26"/>
        </w:rPr>
        <w:t>20</w:t>
      </w:r>
      <w:r>
        <w:rPr>
          <w:color w:val="000000"/>
        </w:rPr>
        <w:t>. Retired U.S. Navy admiral and former supreme allied commander of NATO, dean emeritus of the Fletcher School of Law and Diplomacy at Tufts University, "Can the U.S. and China Cooperate? Sure." 8-1-2020. Bloomberg. https://www.bloomberg.com/opinion/articles/2020-08-01/u-s-and-china-can-cooperate-on-covid-climate-and-the-arctic.</w:t>
      </w:r>
    </w:p>
    <w:p w14:paraId="632D5BF2" w14:textId="3930B1D5" w:rsidR="00B31E93" w:rsidRPr="00B31E93" w:rsidRDefault="00B31E93" w:rsidP="00B31E93">
      <w:pPr>
        <w:spacing w:line="235" w:lineRule="atLeast"/>
        <w:rPr>
          <w:color w:val="000000"/>
          <w:sz w:val="16"/>
        </w:rPr>
      </w:pPr>
      <w:r>
        <w:rPr>
          <w:b/>
          <w:bCs/>
          <w:color w:val="000000"/>
          <w:u w:val="single"/>
          <w:shd w:val="clear" w:color="auto" w:fill="00FFFF"/>
        </w:rPr>
        <w:t>Washington</w:t>
      </w:r>
      <w:r w:rsidRPr="00B31E93">
        <w:rPr>
          <w:color w:val="000000"/>
          <w:sz w:val="16"/>
        </w:rPr>
        <w:t xml:space="preserve"> </w:t>
      </w:r>
      <w:r>
        <w:rPr>
          <w:color w:val="000000"/>
          <w:u w:val="single"/>
          <w:shd w:val="clear" w:color="auto" w:fill="00FFFF"/>
        </w:rPr>
        <w:t>needs to</w:t>
      </w:r>
      <w:r w:rsidRPr="00B31E93">
        <w:rPr>
          <w:color w:val="000000"/>
          <w:sz w:val="16"/>
        </w:rPr>
        <w:t xml:space="preserve"> </w:t>
      </w:r>
      <w:r>
        <w:rPr>
          <w:b/>
          <w:bCs/>
          <w:color w:val="000000"/>
          <w:u w:val="single"/>
          <w:shd w:val="clear" w:color="auto" w:fill="00FFFF"/>
        </w:rPr>
        <w:t>bend the arc</w:t>
      </w:r>
      <w:r w:rsidRPr="00B31E93">
        <w:rPr>
          <w:color w:val="000000"/>
          <w:sz w:val="16"/>
        </w:rPr>
        <w:t xml:space="preserve"> </w:t>
      </w:r>
      <w:r>
        <w:rPr>
          <w:color w:val="000000"/>
          <w:u w:val="single"/>
        </w:rPr>
        <w:t>of the</w:t>
      </w:r>
      <w:r w:rsidRPr="00B31E93">
        <w:rPr>
          <w:color w:val="000000"/>
          <w:sz w:val="16"/>
        </w:rPr>
        <w:t xml:space="preserve"> </w:t>
      </w:r>
      <w:r>
        <w:rPr>
          <w:b/>
          <w:bCs/>
          <w:color w:val="000000"/>
          <w:u w:val="single"/>
        </w:rPr>
        <w:t>relationship</w:t>
      </w:r>
      <w:r w:rsidRPr="00B31E93">
        <w:rPr>
          <w:color w:val="000000"/>
          <w:sz w:val="16"/>
        </w:rPr>
        <w:t xml:space="preserve"> </w:t>
      </w:r>
      <w:r>
        <w:rPr>
          <w:color w:val="000000"/>
          <w:u w:val="single"/>
        </w:rPr>
        <w:t>between the</w:t>
      </w:r>
      <w:r w:rsidRPr="00B31E93">
        <w:rPr>
          <w:color w:val="000000"/>
          <w:sz w:val="16"/>
        </w:rPr>
        <w:t xml:space="preserve"> </w:t>
      </w:r>
      <w:r>
        <w:rPr>
          <w:b/>
          <w:bCs/>
          <w:color w:val="000000"/>
          <w:u w:val="single"/>
        </w:rPr>
        <w:t>two most important geopolitical actors</w:t>
      </w:r>
      <w:r w:rsidRPr="00B31E93">
        <w:rPr>
          <w:color w:val="000000"/>
          <w:sz w:val="16"/>
        </w:rPr>
        <w:t xml:space="preserve"> </w:t>
      </w:r>
      <w:r>
        <w:rPr>
          <w:color w:val="000000"/>
          <w:u w:val="single"/>
        </w:rPr>
        <w:t>of the 21st</w:t>
      </w:r>
      <w:r w:rsidRPr="00B31E93">
        <w:rPr>
          <w:color w:val="000000"/>
          <w:sz w:val="16"/>
        </w:rPr>
        <w:t xml:space="preserve"> </w:t>
      </w:r>
      <w:proofErr w:type="gramStart"/>
      <w:r>
        <w:rPr>
          <w:color w:val="000000"/>
          <w:u w:val="single"/>
        </w:rPr>
        <w:t>century</w:t>
      </w:r>
      <w:r w:rsidRPr="00B31E93">
        <w:rPr>
          <w:color w:val="000000"/>
          <w:sz w:val="16"/>
        </w:rPr>
        <w:t xml:space="preserve">, </w:t>
      </w:r>
      <w:r>
        <w:rPr>
          <w:color w:val="000000"/>
          <w:u w:val="single"/>
        </w:rPr>
        <w:t>but</w:t>
      </w:r>
      <w:proofErr w:type="gramEnd"/>
      <w:r w:rsidRPr="00B31E93">
        <w:rPr>
          <w:color w:val="000000"/>
          <w:sz w:val="16"/>
        </w:rPr>
        <w:t xml:space="preserve"> </w:t>
      </w:r>
      <w:r>
        <w:rPr>
          <w:color w:val="000000"/>
          <w:u w:val="single"/>
        </w:rPr>
        <w:t>had better be</w:t>
      </w:r>
      <w:r w:rsidRPr="00B31E93">
        <w:rPr>
          <w:color w:val="000000"/>
          <w:sz w:val="16"/>
        </w:rPr>
        <w:t xml:space="preserve"> </w:t>
      </w:r>
      <w:r>
        <w:rPr>
          <w:b/>
          <w:bCs/>
          <w:color w:val="000000"/>
          <w:u w:val="single"/>
        </w:rPr>
        <w:t>careful not to break it altogether</w:t>
      </w:r>
      <w:r>
        <w:rPr>
          <w:color w:val="000000"/>
          <w:u w:val="single"/>
        </w:rPr>
        <w:t>.</w:t>
      </w:r>
      <w:r w:rsidRPr="00B31E93">
        <w:rPr>
          <w:color w:val="000000"/>
          <w:sz w:val="16"/>
        </w:rPr>
        <w:t xml:space="preserve"> That is a significant risk, especially in an election year in the highly polarized U.S. Bottom line: </w:t>
      </w:r>
      <w:r>
        <w:rPr>
          <w:color w:val="000000"/>
          <w:u w:val="single"/>
          <w:shd w:val="clear" w:color="auto" w:fill="00FFFF"/>
        </w:rPr>
        <w:t>America should</w:t>
      </w:r>
      <w:r w:rsidRPr="00B31E93">
        <w:rPr>
          <w:color w:val="000000"/>
          <w:sz w:val="16"/>
        </w:rPr>
        <w:t xml:space="preserve"> confront China where it must over crucial policy issues — but at the same time </w:t>
      </w:r>
      <w:r>
        <w:rPr>
          <w:b/>
          <w:bCs/>
          <w:color w:val="000000"/>
          <w:u w:val="single"/>
          <w:shd w:val="clear" w:color="auto" w:fill="00FFFF"/>
        </w:rPr>
        <w:t>seek zones</w:t>
      </w:r>
      <w:r w:rsidRPr="00B31E93">
        <w:rPr>
          <w:color w:val="000000"/>
          <w:sz w:val="16"/>
        </w:rPr>
        <w:t xml:space="preserve"> </w:t>
      </w:r>
      <w:r>
        <w:rPr>
          <w:color w:val="000000"/>
          <w:u w:val="single"/>
          <w:shd w:val="clear" w:color="auto" w:fill="00FFFF"/>
        </w:rPr>
        <w:t>of</w:t>
      </w:r>
      <w:r w:rsidRPr="00B31E93">
        <w:rPr>
          <w:color w:val="000000"/>
          <w:sz w:val="16"/>
        </w:rPr>
        <w:t xml:space="preserve"> </w:t>
      </w:r>
      <w:r>
        <w:rPr>
          <w:b/>
          <w:bCs/>
          <w:color w:val="000000"/>
          <w:u w:val="single"/>
          <w:shd w:val="clear" w:color="auto" w:fill="00FFFF"/>
        </w:rPr>
        <w:t>cooperation</w:t>
      </w:r>
      <w:r w:rsidRPr="00B31E93">
        <w:rPr>
          <w:color w:val="000000"/>
          <w:sz w:val="16"/>
        </w:rPr>
        <w:t xml:space="preserve"> </w:t>
      </w:r>
      <w:r>
        <w:rPr>
          <w:color w:val="000000"/>
          <w:u w:val="single"/>
        </w:rPr>
        <w:t>wherever it can.</w:t>
      </w:r>
      <w:r w:rsidRPr="00B31E93">
        <w:rPr>
          <w:color w:val="000000"/>
          <w:sz w:val="16"/>
        </w:rPr>
        <w:t xml:space="preserve"> </w:t>
      </w:r>
      <w:r>
        <w:rPr>
          <w:b/>
          <w:bCs/>
          <w:color w:val="000000"/>
          <w:u w:val="single"/>
          <w:shd w:val="clear" w:color="auto" w:fill="00FFFF"/>
        </w:rPr>
        <w:t>One</w:t>
      </w:r>
      <w:r w:rsidRPr="00B31E93">
        <w:rPr>
          <w:color w:val="000000"/>
          <w:sz w:val="16"/>
        </w:rPr>
        <w:t xml:space="preserve"> </w:t>
      </w:r>
      <w:r>
        <w:rPr>
          <w:color w:val="000000"/>
          <w:u w:val="single"/>
        </w:rPr>
        <w:t>possible</w:t>
      </w:r>
      <w:r w:rsidRPr="00B31E93">
        <w:rPr>
          <w:color w:val="000000"/>
          <w:sz w:val="16"/>
        </w:rPr>
        <w:t xml:space="preserve"> </w:t>
      </w:r>
      <w:r>
        <w:rPr>
          <w:b/>
          <w:bCs/>
          <w:color w:val="000000"/>
          <w:u w:val="single"/>
          <w:shd w:val="clear" w:color="auto" w:fill="00FFFF"/>
        </w:rPr>
        <w:t>area</w:t>
      </w:r>
      <w:r w:rsidRPr="00B31E93">
        <w:rPr>
          <w:color w:val="000000"/>
          <w:sz w:val="16"/>
        </w:rPr>
        <w:t xml:space="preserve"> </w:t>
      </w:r>
      <w:r>
        <w:rPr>
          <w:color w:val="000000"/>
          <w:u w:val="single"/>
        </w:rPr>
        <w:t>of cooperation may seem</w:t>
      </w:r>
      <w:r w:rsidRPr="00B31E93">
        <w:rPr>
          <w:color w:val="000000"/>
          <w:sz w:val="16"/>
        </w:rPr>
        <w:t xml:space="preserve"> </w:t>
      </w:r>
      <w:proofErr w:type="gramStart"/>
      <w:r>
        <w:rPr>
          <w:color w:val="000000"/>
          <w:u w:val="single"/>
        </w:rPr>
        <w:t>odd</w:t>
      </w:r>
      <w:r w:rsidRPr="00B31E93">
        <w:rPr>
          <w:color w:val="000000"/>
          <w:sz w:val="16"/>
        </w:rPr>
        <w:t>, but</w:t>
      </w:r>
      <w:proofErr w:type="gramEnd"/>
      <w:r w:rsidRPr="00B31E93">
        <w:rPr>
          <w:color w:val="000000"/>
          <w:sz w:val="16"/>
        </w:rPr>
        <w:t xml:space="preserve"> </w:t>
      </w:r>
      <w:r>
        <w:rPr>
          <w:b/>
          <w:bCs/>
          <w:color w:val="000000"/>
          <w:u w:val="single"/>
          <w:shd w:val="clear" w:color="auto" w:fill="00FFFF"/>
        </w:rPr>
        <w:t>offers a real chance</w:t>
      </w:r>
      <w:r w:rsidRPr="00B31E93">
        <w:rPr>
          <w:color w:val="000000"/>
          <w:sz w:val="16"/>
        </w:rPr>
        <w:t xml:space="preserve"> to work together: </w:t>
      </w:r>
      <w:r>
        <w:rPr>
          <w:b/>
          <w:bCs/>
          <w:color w:val="000000"/>
          <w:u w:val="single"/>
          <w:shd w:val="clear" w:color="auto" w:fill="00FFFF"/>
        </w:rPr>
        <w:t>the</w:t>
      </w:r>
      <w:r w:rsidRPr="00B31E93">
        <w:rPr>
          <w:color w:val="000000"/>
          <w:sz w:val="16"/>
        </w:rPr>
        <w:t xml:space="preserve"> </w:t>
      </w:r>
      <w:r>
        <w:rPr>
          <w:b/>
          <w:bCs/>
          <w:color w:val="000000"/>
          <w:u w:val="single"/>
          <w:shd w:val="clear" w:color="auto" w:fill="00FFFF"/>
        </w:rPr>
        <w:t>Arctic</w:t>
      </w:r>
      <w:r w:rsidRPr="00B31E93">
        <w:rPr>
          <w:color w:val="000000"/>
          <w:sz w:val="16"/>
        </w:rPr>
        <w:t xml:space="preserve">. China, despite lacking actual shoreline there, has been interested in what sailors call the High North. </w:t>
      </w:r>
      <w:r>
        <w:rPr>
          <w:color w:val="000000"/>
          <w:u w:val="single"/>
          <w:shd w:val="clear" w:color="auto" w:fill="00FFFF"/>
        </w:rPr>
        <w:t>Beijing</w:t>
      </w:r>
      <w:r w:rsidRPr="00B31E93">
        <w:rPr>
          <w:color w:val="000000"/>
          <w:sz w:val="16"/>
        </w:rPr>
        <w:t xml:space="preserve"> </w:t>
      </w:r>
      <w:r>
        <w:rPr>
          <w:color w:val="000000"/>
          <w:u w:val="single"/>
        </w:rPr>
        <w:t>has been granted observer status in the</w:t>
      </w:r>
      <w:r w:rsidRPr="00B31E93">
        <w:rPr>
          <w:color w:val="000000"/>
          <w:sz w:val="16"/>
        </w:rPr>
        <w:t xml:space="preserve"> </w:t>
      </w:r>
      <w:r>
        <w:rPr>
          <w:color w:val="000000"/>
          <w:u w:val="single"/>
        </w:rPr>
        <w:t>and</w:t>
      </w:r>
      <w:r w:rsidRPr="00B31E93">
        <w:rPr>
          <w:color w:val="000000"/>
          <w:sz w:val="16"/>
        </w:rPr>
        <w:t xml:space="preserve"> </w:t>
      </w:r>
      <w:r>
        <w:rPr>
          <w:color w:val="000000"/>
          <w:u w:val="single"/>
          <w:shd w:val="clear" w:color="auto" w:fill="00FFFF"/>
        </w:rPr>
        <w:t>has been</w:t>
      </w:r>
      <w:r w:rsidRPr="00B31E93">
        <w:rPr>
          <w:color w:val="000000"/>
          <w:sz w:val="16"/>
        </w:rPr>
        <w:t xml:space="preserve"> </w:t>
      </w:r>
      <w:r>
        <w:rPr>
          <w:b/>
          <w:bCs/>
          <w:color w:val="000000"/>
          <w:u w:val="single"/>
          <w:shd w:val="clear" w:color="auto" w:fill="00FFFF"/>
        </w:rPr>
        <w:t>active in</w:t>
      </w:r>
      <w:r w:rsidRPr="00B31E93">
        <w:rPr>
          <w:color w:val="000000"/>
          <w:sz w:val="16"/>
        </w:rPr>
        <w:t xml:space="preserve"> </w:t>
      </w:r>
      <w:r>
        <w:rPr>
          <w:b/>
          <w:bCs/>
          <w:color w:val="000000"/>
          <w:u w:val="single"/>
          <w:shd w:val="clear" w:color="auto" w:fill="00FFFF"/>
        </w:rPr>
        <w:t>maritime operations</w:t>
      </w:r>
      <w:r w:rsidRPr="00B31E93">
        <w:rPr>
          <w:color w:val="000000"/>
          <w:sz w:val="16"/>
        </w:rPr>
        <w:t xml:space="preserve">, </w:t>
      </w:r>
      <w:r>
        <w:rPr>
          <w:color w:val="000000"/>
          <w:u w:val="single"/>
        </w:rPr>
        <w:t>largely</w:t>
      </w:r>
      <w:r w:rsidRPr="00B31E93">
        <w:rPr>
          <w:color w:val="000000"/>
          <w:sz w:val="16"/>
        </w:rPr>
        <w:t xml:space="preserve"> </w:t>
      </w:r>
      <w:r>
        <w:rPr>
          <w:b/>
          <w:bCs/>
          <w:color w:val="000000"/>
          <w:u w:val="single"/>
          <w:shd w:val="clear" w:color="auto" w:fill="00FFFF"/>
        </w:rPr>
        <w:t>in concert</w:t>
      </w:r>
      <w:r w:rsidRPr="00B31E93">
        <w:rPr>
          <w:color w:val="000000"/>
          <w:sz w:val="16"/>
        </w:rPr>
        <w:t xml:space="preserve"> </w:t>
      </w:r>
      <w:r>
        <w:rPr>
          <w:color w:val="000000"/>
          <w:u w:val="single"/>
          <w:shd w:val="clear" w:color="auto" w:fill="00FFFF"/>
        </w:rPr>
        <w:t>with</w:t>
      </w:r>
      <w:r w:rsidRPr="00B31E93">
        <w:rPr>
          <w:color w:val="000000"/>
          <w:sz w:val="16"/>
        </w:rPr>
        <w:t xml:space="preserve"> </w:t>
      </w:r>
      <w:r>
        <w:rPr>
          <w:b/>
          <w:bCs/>
          <w:color w:val="000000"/>
          <w:u w:val="single"/>
          <w:shd w:val="clear" w:color="auto" w:fill="00FFFF"/>
        </w:rPr>
        <w:t>Russia</w:t>
      </w:r>
      <w:r w:rsidRPr="00B31E93">
        <w:rPr>
          <w:color w:val="000000"/>
          <w:sz w:val="16"/>
        </w:rPr>
        <w:t xml:space="preserve">. </w:t>
      </w:r>
      <w:r>
        <w:rPr>
          <w:color w:val="000000"/>
          <w:u w:val="single"/>
        </w:rPr>
        <w:t xml:space="preserve">It </w:t>
      </w:r>
      <w:proofErr w:type="gramStart"/>
      <w:r>
        <w:rPr>
          <w:color w:val="000000"/>
          <w:u w:val="single"/>
        </w:rPr>
        <w:t>is</w:t>
      </w:r>
      <w:r w:rsidRPr="00B31E93">
        <w:rPr>
          <w:color w:val="000000"/>
          <w:sz w:val="16"/>
        </w:rPr>
        <w:t xml:space="preserve"> ,</w:t>
      </w:r>
      <w:proofErr w:type="gramEnd"/>
      <w:r w:rsidRPr="00B31E93">
        <w:rPr>
          <w:color w:val="000000"/>
          <w:sz w:val="16"/>
        </w:rPr>
        <w:t xml:space="preserve"> establishing a satellite ground station and a broader research facility. China is </w:t>
      </w:r>
      <w:r>
        <w:rPr>
          <w:color w:val="000000"/>
          <w:u w:val="single"/>
        </w:rPr>
        <w:t>also building a 30,000-</w:t>
      </w:r>
      <w:proofErr w:type="gramStart"/>
      <w:r>
        <w:rPr>
          <w:color w:val="000000"/>
          <w:u w:val="single"/>
        </w:rPr>
        <w:t>ton</w:t>
      </w:r>
      <w:r w:rsidRPr="00B31E93">
        <w:rPr>
          <w:color w:val="000000"/>
          <w:sz w:val="16"/>
        </w:rPr>
        <w:t xml:space="preserve"> ,</w:t>
      </w:r>
      <w:proofErr w:type="gramEnd"/>
      <w:r w:rsidRPr="00B31E93">
        <w:rPr>
          <w:color w:val="000000"/>
          <w:sz w:val="16"/>
        </w:rPr>
        <w:t xml:space="preserve"> comparable to the largest Russian vessels. </w:t>
      </w:r>
      <w:r>
        <w:rPr>
          <w:color w:val="000000"/>
          <w:u w:val="single"/>
        </w:rPr>
        <w:t>The Chinese are mostly interested in exploiting minerals, oil, gas and commercial shipping routes.</w:t>
      </w:r>
      <w:r w:rsidRPr="00B31E93">
        <w:rPr>
          <w:color w:val="000000"/>
          <w:sz w:val="16"/>
        </w:rPr>
        <w:t xml:space="preserve"> </w:t>
      </w:r>
      <w:r>
        <w:rPr>
          <w:color w:val="000000"/>
          <w:u w:val="single"/>
        </w:rPr>
        <w:t>But</w:t>
      </w:r>
      <w:r w:rsidRPr="00B31E93">
        <w:rPr>
          <w:color w:val="000000"/>
          <w:sz w:val="16"/>
        </w:rPr>
        <w:t xml:space="preserve"> </w:t>
      </w:r>
      <w:r>
        <w:rPr>
          <w:color w:val="000000"/>
          <w:u w:val="single"/>
          <w:shd w:val="clear" w:color="auto" w:fill="00FFFF"/>
        </w:rPr>
        <w:t>there</w:t>
      </w:r>
      <w:r w:rsidRPr="00B31E93">
        <w:rPr>
          <w:color w:val="000000"/>
          <w:sz w:val="16"/>
        </w:rPr>
        <w:t xml:space="preserve"> </w:t>
      </w:r>
      <w:r>
        <w:rPr>
          <w:b/>
          <w:bCs/>
          <w:color w:val="000000"/>
          <w:u w:val="single"/>
          <w:shd w:val="clear" w:color="auto" w:fill="00FFFF"/>
        </w:rPr>
        <w:t>may be room to cooperate</w:t>
      </w:r>
      <w:r>
        <w:rPr>
          <w:color w:val="000000"/>
          <w:u w:val="single"/>
        </w:rPr>
        <w:t>, and some</w:t>
      </w:r>
      <w:r w:rsidRPr="00B31E93">
        <w:rPr>
          <w:color w:val="000000"/>
          <w:sz w:val="16"/>
        </w:rPr>
        <w:t xml:space="preserve"> </w:t>
      </w:r>
      <w:r>
        <w:rPr>
          <w:color w:val="000000"/>
          <w:u w:val="single"/>
          <w:shd w:val="clear" w:color="auto" w:fill="00FFFF"/>
        </w:rPr>
        <w:t>initial</w:t>
      </w:r>
      <w:r w:rsidRPr="00B31E93">
        <w:rPr>
          <w:color w:val="000000"/>
          <w:sz w:val="16"/>
        </w:rPr>
        <w:t xml:space="preserve"> </w:t>
      </w:r>
      <w:r>
        <w:rPr>
          <w:b/>
          <w:bCs/>
          <w:color w:val="000000"/>
          <w:u w:val="single"/>
          <w:shd w:val="clear" w:color="auto" w:fill="00FFFF"/>
        </w:rPr>
        <w:t>Arctic confidence-building</w:t>
      </w:r>
      <w:r w:rsidRPr="00B31E93">
        <w:rPr>
          <w:color w:val="000000"/>
          <w:sz w:val="16"/>
        </w:rPr>
        <w:t xml:space="preserve"> </w:t>
      </w:r>
      <w:r>
        <w:rPr>
          <w:b/>
          <w:bCs/>
          <w:color w:val="000000"/>
          <w:u w:val="single"/>
          <w:shd w:val="clear" w:color="auto" w:fill="00FFFF"/>
        </w:rPr>
        <w:t>measures</w:t>
      </w:r>
      <w:r w:rsidRPr="00B31E93">
        <w:rPr>
          <w:color w:val="000000"/>
          <w:sz w:val="16"/>
        </w:rPr>
        <w:t xml:space="preserve"> </w:t>
      </w:r>
      <w:r>
        <w:rPr>
          <w:color w:val="000000"/>
          <w:u w:val="single"/>
        </w:rPr>
        <w:t>the U.S. could explore</w:t>
      </w:r>
      <w:r w:rsidRPr="00B31E93">
        <w:rPr>
          <w:color w:val="000000"/>
          <w:sz w:val="16"/>
        </w:rPr>
        <w:t xml:space="preserve"> </w:t>
      </w:r>
      <w:r>
        <w:rPr>
          <w:b/>
          <w:bCs/>
          <w:color w:val="000000"/>
          <w:u w:val="single"/>
          <w:shd w:val="clear" w:color="auto" w:fill="00FFFF"/>
        </w:rPr>
        <w:t>include joint s</w:t>
      </w:r>
      <w:r>
        <w:rPr>
          <w:color w:val="000000"/>
          <w:u w:val="single"/>
        </w:rPr>
        <w:t>earch-</w:t>
      </w:r>
      <w:r>
        <w:rPr>
          <w:b/>
          <w:bCs/>
          <w:color w:val="000000"/>
          <w:u w:val="single"/>
          <w:shd w:val="clear" w:color="auto" w:fill="00FFFF"/>
        </w:rPr>
        <w:t>a</w:t>
      </w:r>
      <w:r>
        <w:rPr>
          <w:color w:val="000000"/>
          <w:u w:val="single"/>
        </w:rPr>
        <w:t>nd-</w:t>
      </w:r>
      <w:r>
        <w:rPr>
          <w:b/>
          <w:bCs/>
          <w:color w:val="000000"/>
          <w:u w:val="single"/>
          <w:shd w:val="clear" w:color="auto" w:fill="00FFFF"/>
        </w:rPr>
        <w:t>r</w:t>
      </w:r>
      <w:r>
        <w:rPr>
          <w:color w:val="000000"/>
          <w:u w:val="single"/>
        </w:rPr>
        <w:t>escue exercises,</w:t>
      </w:r>
      <w:r w:rsidRPr="00B31E93">
        <w:rPr>
          <w:color w:val="000000"/>
          <w:sz w:val="16"/>
        </w:rPr>
        <w:t xml:space="preserve"> </w:t>
      </w:r>
      <w:r>
        <w:rPr>
          <w:b/>
          <w:bCs/>
          <w:color w:val="000000"/>
          <w:u w:val="single"/>
          <w:shd w:val="clear" w:color="auto" w:fill="00FFFF"/>
        </w:rPr>
        <w:t>scientific</w:t>
      </w:r>
      <w:r w:rsidRPr="00B31E93">
        <w:rPr>
          <w:color w:val="000000"/>
          <w:sz w:val="16"/>
        </w:rPr>
        <w:t xml:space="preserve"> </w:t>
      </w:r>
      <w:r>
        <w:rPr>
          <w:b/>
          <w:bCs/>
          <w:color w:val="000000"/>
          <w:u w:val="single"/>
          <w:shd w:val="clear" w:color="auto" w:fill="00FFFF"/>
        </w:rPr>
        <w:t>research</w:t>
      </w:r>
      <w:r w:rsidRPr="00B31E93">
        <w:rPr>
          <w:color w:val="000000"/>
          <w:sz w:val="16"/>
        </w:rPr>
        <w:t xml:space="preserve"> </w:t>
      </w:r>
      <w:r>
        <w:rPr>
          <w:color w:val="000000"/>
          <w:u w:val="single"/>
          <w:shd w:val="clear" w:color="auto" w:fill="00FFFF"/>
        </w:rPr>
        <w:t>and</w:t>
      </w:r>
      <w:r w:rsidRPr="00B31E93">
        <w:rPr>
          <w:color w:val="000000"/>
          <w:sz w:val="16"/>
        </w:rPr>
        <w:t xml:space="preserve"> </w:t>
      </w:r>
      <w:r>
        <w:rPr>
          <w:b/>
          <w:bCs/>
          <w:color w:val="000000"/>
          <w:u w:val="single"/>
          <w:shd w:val="clear" w:color="auto" w:fill="00FFFF"/>
        </w:rPr>
        <w:t>protocols</w:t>
      </w:r>
      <w:r w:rsidRPr="00B31E93">
        <w:rPr>
          <w:color w:val="000000"/>
          <w:sz w:val="16"/>
        </w:rPr>
        <w:t xml:space="preserve"> </w:t>
      </w:r>
      <w:r>
        <w:rPr>
          <w:color w:val="000000"/>
          <w:u w:val="single"/>
          <w:shd w:val="clear" w:color="auto" w:fill="00FFFF"/>
        </w:rPr>
        <w:t>for</w:t>
      </w:r>
      <w:r w:rsidRPr="00B31E93">
        <w:rPr>
          <w:color w:val="000000"/>
          <w:sz w:val="16"/>
        </w:rPr>
        <w:t xml:space="preserve"> </w:t>
      </w:r>
      <w:r>
        <w:rPr>
          <w:b/>
          <w:bCs/>
          <w:color w:val="000000"/>
          <w:u w:val="single"/>
          <w:shd w:val="clear" w:color="auto" w:fill="00FFFF"/>
        </w:rPr>
        <w:t>ship</w:t>
      </w:r>
      <w:r w:rsidRPr="00B31E93">
        <w:rPr>
          <w:color w:val="000000"/>
          <w:sz w:val="16"/>
        </w:rPr>
        <w:t xml:space="preserve"> </w:t>
      </w:r>
      <w:r>
        <w:rPr>
          <w:color w:val="000000"/>
          <w:u w:val="single"/>
          <w:shd w:val="clear" w:color="auto" w:fill="00FFFF"/>
        </w:rPr>
        <w:t>and</w:t>
      </w:r>
      <w:r w:rsidRPr="00B31E93">
        <w:rPr>
          <w:color w:val="000000"/>
          <w:sz w:val="16"/>
        </w:rPr>
        <w:t xml:space="preserve"> </w:t>
      </w:r>
      <w:r>
        <w:rPr>
          <w:b/>
          <w:bCs/>
          <w:color w:val="000000"/>
          <w:u w:val="single"/>
          <w:shd w:val="clear" w:color="auto" w:fill="00FFFF"/>
        </w:rPr>
        <w:t>aircraft proximity</w:t>
      </w:r>
      <w:r w:rsidRPr="00B31E93">
        <w:rPr>
          <w:color w:val="000000"/>
          <w:sz w:val="16"/>
        </w:rPr>
        <w:t xml:space="preserve"> (which could later be applied in the South China Sea if they were successful in the Arctic). </w:t>
      </w:r>
      <w:r>
        <w:rPr>
          <w:color w:val="000000"/>
          <w:u w:val="single"/>
          <w:shd w:val="clear" w:color="auto" w:fill="00FFFF"/>
        </w:rPr>
        <w:t>A second obvious place</w:t>
      </w:r>
      <w:r w:rsidRPr="00B31E93">
        <w:rPr>
          <w:color w:val="000000"/>
          <w:sz w:val="16"/>
        </w:rPr>
        <w:t xml:space="preserve"> </w:t>
      </w:r>
      <w:r>
        <w:rPr>
          <w:color w:val="000000"/>
          <w:u w:val="single"/>
        </w:rPr>
        <w:t>to work together</w:t>
      </w:r>
      <w:r w:rsidRPr="00B31E93">
        <w:rPr>
          <w:color w:val="000000"/>
          <w:sz w:val="16"/>
        </w:rPr>
        <w:t xml:space="preserve"> </w:t>
      </w:r>
      <w:r>
        <w:rPr>
          <w:color w:val="000000"/>
          <w:u w:val="single"/>
          <w:shd w:val="clear" w:color="auto" w:fill="00FFFF"/>
        </w:rPr>
        <w:t>is</w:t>
      </w:r>
      <w:r w:rsidRPr="00B31E93">
        <w:rPr>
          <w:color w:val="000000"/>
          <w:sz w:val="16"/>
        </w:rPr>
        <w:t xml:space="preserve"> </w:t>
      </w:r>
      <w:r>
        <w:rPr>
          <w:color w:val="000000"/>
          <w:u w:val="single"/>
        </w:rPr>
        <w:t>in controlling</w:t>
      </w:r>
      <w:r w:rsidRPr="00B31E93">
        <w:rPr>
          <w:color w:val="000000"/>
          <w:sz w:val="16"/>
        </w:rPr>
        <w:t xml:space="preserve"> </w:t>
      </w:r>
      <w:r>
        <w:rPr>
          <w:color w:val="000000"/>
          <w:u w:val="single"/>
        </w:rPr>
        <w:t>Kim Jung Un of</w:t>
      </w:r>
      <w:r w:rsidRPr="00B31E93">
        <w:rPr>
          <w:color w:val="000000"/>
          <w:sz w:val="16"/>
        </w:rPr>
        <w:t xml:space="preserve"> </w:t>
      </w:r>
      <w:r>
        <w:rPr>
          <w:b/>
          <w:bCs/>
          <w:color w:val="000000"/>
          <w:u w:val="single"/>
          <w:shd w:val="clear" w:color="auto" w:fill="00FFFF"/>
        </w:rPr>
        <w:t>North Korea</w:t>
      </w:r>
      <w:r>
        <w:rPr>
          <w:color w:val="000000"/>
          <w:u w:val="single"/>
        </w:rPr>
        <w:t>.</w:t>
      </w:r>
      <w:r w:rsidRPr="00B31E93">
        <w:rPr>
          <w:color w:val="000000"/>
          <w:sz w:val="16"/>
        </w:rPr>
        <w:t xml:space="preserve"> </w:t>
      </w:r>
      <w:r>
        <w:rPr>
          <w:color w:val="000000"/>
          <w:u w:val="single"/>
        </w:rPr>
        <w:t>Neither the U.S. nor China</w:t>
      </w:r>
      <w:r w:rsidRPr="00B31E93">
        <w:rPr>
          <w:color w:val="000000"/>
          <w:sz w:val="16"/>
        </w:rPr>
        <w:t xml:space="preserve"> </w:t>
      </w:r>
      <w:r>
        <w:rPr>
          <w:b/>
          <w:bCs/>
          <w:color w:val="000000"/>
          <w:u w:val="single"/>
        </w:rPr>
        <w:t>has any interest</w:t>
      </w:r>
      <w:r w:rsidRPr="00B31E93">
        <w:rPr>
          <w:color w:val="000000"/>
          <w:sz w:val="16"/>
        </w:rPr>
        <w:t xml:space="preserve"> </w:t>
      </w:r>
      <w:r>
        <w:rPr>
          <w:color w:val="000000"/>
          <w:u w:val="single"/>
        </w:rPr>
        <w:t>in permitting Kim to</w:t>
      </w:r>
      <w:r w:rsidRPr="00B31E93">
        <w:rPr>
          <w:color w:val="000000"/>
          <w:sz w:val="16"/>
        </w:rPr>
        <w:t xml:space="preserve"> </w:t>
      </w:r>
      <w:r>
        <w:rPr>
          <w:b/>
          <w:bCs/>
          <w:color w:val="000000"/>
          <w:u w:val="single"/>
        </w:rPr>
        <w:t>further expand his nuclear arsenal</w:t>
      </w:r>
      <w:r w:rsidRPr="00B31E93">
        <w:rPr>
          <w:color w:val="000000"/>
          <w:sz w:val="16"/>
        </w:rPr>
        <w:t xml:space="preserve"> (especially the U.S., given its allies in East Asia). </w:t>
      </w:r>
      <w:r>
        <w:rPr>
          <w:color w:val="000000"/>
          <w:u w:val="single"/>
        </w:rPr>
        <w:t>For China, a war between the U.S. and North Korea would be</w:t>
      </w:r>
      <w:r w:rsidRPr="00B31E93">
        <w:rPr>
          <w:color w:val="000000"/>
          <w:sz w:val="16"/>
        </w:rPr>
        <w:t xml:space="preserve"> </w:t>
      </w:r>
      <w:r>
        <w:rPr>
          <w:color w:val="000000"/>
          <w:u w:val="single"/>
        </w:rPr>
        <w:t>a disaster</w:t>
      </w:r>
      <w:r w:rsidRPr="00B31E93">
        <w:rPr>
          <w:color w:val="000000"/>
          <w:sz w:val="16"/>
        </w:rPr>
        <w:t xml:space="preserve"> — Kim would lose, and waves of refugees would flow across the China-North Korea border. Working together, </w:t>
      </w:r>
      <w:r>
        <w:rPr>
          <w:color w:val="000000"/>
          <w:u w:val="single"/>
          <w:shd w:val="clear" w:color="auto" w:fill="00FFFF"/>
        </w:rPr>
        <w:t>the U.S. and China could put</w:t>
      </w:r>
      <w:r w:rsidRPr="00B31E93">
        <w:rPr>
          <w:color w:val="000000"/>
          <w:sz w:val="16"/>
        </w:rPr>
        <w:t xml:space="preserve"> </w:t>
      </w:r>
      <w:r>
        <w:rPr>
          <w:b/>
          <w:bCs/>
          <w:color w:val="000000"/>
          <w:u w:val="single"/>
          <w:shd w:val="clear" w:color="auto" w:fill="00FFFF"/>
        </w:rPr>
        <w:t>irresistible</w:t>
      </w:r>
      <w:r w:rsidRPr="00B31E93">
        <w:rPr>
          <w:color w:val="000000"/>
          <w:sz w:val="16"/>
        </w:rPr>
        <w:t xml:space="preserve"> </w:t>
      </w:r>
      <w:r>
        <w:rPr>
          <w:b/>
          <w:bCs/>
          <w:color w:val="000000"/>
          <w:u w:val="single"/>
        </w:rPr>
        <w:t>economic</w:t>
      </w:r>
      <w:r>
        <w:rPr>
          <w:color w:val="000000"/>
          <w:u w:val="single"/>
        </w:rPr>
        <w:t>,</w:t>
      </w:r>
      <w:r w:rsidRPr="00B31E93">
        <w:rPr>
          <w:color w:val="000000"/>
          <w:sz w:val="16"/>
        </w:rPr>
        <w:t xml:space="preserve"> </w:t>
      </w:r>
      <w:r>
        <w:rPr>
          <w:b/>
          <w:bCs/>
          <w:color w:val="000000"/>
          <w:u w:val="single"/>
        </w:rPr>
        <w:t>diplomatic</w:t>
      </w:r>
      <w:r w:rsidRPr="00B31E93">
        <w:rPr>
          <w:color w:val="000000"/>
          <w:sz w:val="16"/>
        </w:rPr>
        <w:t xml:space="preserve"> </w:t>
      </w:r>
      <w:r>
        <w:rPr>
          <w:color w:val="000000"/>
          <w:u w:val="single"/>
        </w:rPr>
        <w:t>and</w:t>
      </w:r>
      <w:r w:rsidRPr="00B31E93">
        <w:rPr>
          <w:color w:val="000000"/>
          <w:sz w:val="16"/>
        </w:rPr>
        <w:t xml:space="preserve"> </w:t>
      </w:r>
      <w:r>
        <w:rPr>
          <w:b/>
          <w:bCs/>
          <w:color w:val="000000"/>
          <w:u w:val="single"/>
        </w:rPr>
        <w:t>military</w:t>
      </w:r>
      <w:r w:rsidRPr="00B31E93">
        <w:rPr>
          <w:color w:val="000000"/>
          <w:sz w:val="16"/>
        </w:rPr>
        <w:t xml:space="preserve"> </w:t>
      </w:r>
      <w:r>
        <w:rPr>
          <w:b/>
          <w:bCs/>
          <w:color w:val="000000"/>
          <w:u w:val="single"/>
          <w:shd w:val="clear" w:color="auto" w:fill="00FFFF"/>
        </w:rPr>
        <w:t>pressure</w:t>
      </w:r>
      <w:r w:rsidRPr="00B31E93">
        <w:rPr>
          <w:color w:val="000000"/>
          <w:sz w:val="16"/>
        </w:rPr>
        <w:t xml:space="preserve"> </w:t>
      </w:r>
      <w:r>
        <w:rPr>
          <w:color w:val="000000"/>
          <w:u w:val="single"/>
          <w:shd w:val="clear" w:color="auto" w:fill="00FFFF"/>
        </w:rPr>
        <w:t>on</w:t>
      </w:r>
      <w:r w:rsidRPr="00B31E93">
        <w:rPr>
          <w:color w:val="000000"/>
          <w:sz w:val="16"/>
        </w:rPr>
        <w:t xml:space="preserve"> </w:t>
      </w:r>
      <w:r>
        <w:rPr>
          <w:b/>
          <w:bCs/>
          <w:color w:val="000000"/>
          <w:u w:val="single"/>
          <w:shd w:val="clear" w:color="auto" w:fill="00FFFF"/>
        </w:rPr>
        <w:t>North Korea</w:t>
      </w:r>
      <w:r w:rsidRPr="00B31E93">
        <w:rPr>
          <w:color w:val="000000"/>
          <w:sz w:val="16"/>
        </w:rPr>
        <w:t xml:space="preserve"> </w:t>
      </w:r>
      <w:r>
        <w:rPr>
          <w:color w:val="000000"/>
          <w:u w:val="single"/>
          <w:shd w:val="clear" w:color="auto" w:fill="00FFFF"/>
        </w:rPr>
        <w:t>to cease</w:t>
      </w:r>
      <w:r w:rsidRPr="00B31E93">
        <w:rPr>
          <w:color w:val="000000"/>
          <w:sz w:val="16"/>
        </w:rPr>
        <w:t xml:space="preserve"> </w:t>
      </w:r>
      <w:r>
        <w:rPr>
          <w:b/>
          <w:bCs/>
          <w:color w:val="000000"/>
          <w:u w:val="single"/>
          <w:shd w:val="clear" w:color="auto" w:fill="00FFFF"/>
        </w:rPr>
        <w:t>provocative actions</w:t>
      </w:r>
      <w:r w:rsidRPr="00B31E93">
        <w:rPr>
          <w:color w:val="000000"/>
          <w:sz w:val="16"/>
        </w:rPr>
        <w:t xml:space="preserve"> </w:t>
      </w:r>
      <w:r>
        <w:rPr>
          <w:color w:val="000000"/>
          <w:u w:val="single"/>
        </w:rPr>
        <w:t>and control its small but significant nuclear capability</w:t>
      </w:r>
      <w:r w:rsidRPr="00B31E93">
        <w:rPr>
          <w:color w:val="000000"/>
          <w:sz w:val="16"/>
        </w:rPr>
        <w:t xml:space="preserve">. True, no approach has worked with North Korea thus far. Trump's "personal diplomacy," President Barack Obama's "strategic patience," and President George W. Bush's stick-over-carrot approach did not slow the growth of the nuclear arsenal and the ballistic missiles. </w:t>
      </w:r>
      <w:r>
        <w:rPr>
          <w:color w:val="000000"/>
          <w:u w:val="single"/>
        </w:rPr>
        <w:t>In the end, it seems, all</w:t>
      </w:r>
      <w:r w:rsidRPr="00B31E93">
        <w:rPr>
          <w:color w:val="000000"/>
          <w:sz w:val="16"/>
        </w:rPr>
        <w:t xml:space="preserve"> </w:t>
      </w:r>
      <w:r>
        <w:rPr>
          <w:b/>
          <w:bCs/>
          <w:color w:val="000000"/>
          <w:u w:val="single"/>
        </w:rPr>
        <w:t>roads to Pyongyang</w:t>
      </w:r>
      <w:r w:rsidRPr="00B31E93">
        <w:rPr>
          <w:color w:val="000000"/>
          <w:sz w:val="16"/>
        </w:rPr>
        <w:t xml:space="preserve"> </w:t>
      </w:r>
      <w:r>
        <w:rPr>
          <w:color w:val="000000"/>
          <w:u w:val="single"/>
        </w:rPr>
        <w:t>run through</w:t>
      </w:r>
      <w:r w:rsidRPr="00B31E93">
        <w:rPr>
          <w:color w:val="000000"/>
          <w:sz w:val="16"/>
        </w:rPr>
        <w:t xml:space="preserve"> </w:t>
      </w:r>
      <w:r>
        <w:rPr>
          <w:b/>
          <w:bCs/>
          <w:color w:val="000000"/>
          <w:u w:val="single"/>
        </w:rPr>
        <w:t>Beijing</w:t>
      </w:r>
      <w:r>
        <w:rPr>
          <w:color w:val="000000"/>
          <w:u w:val="single"/>
        </w:rPr>
        <w:t>.</w:t>
      </w:r>
      <w:r w:rsidRPr="00B31E93">
        <w:rPr>
          <w:color w:val="000000"/>
          <w:sz w:val="16"/>
        </w:rPr>
        <w:t xml:space="preserve"> </w:t>
      </w:r>
      <w:r>
        <w:rPr>
          <w:color w:val="000000"/>
          <w:u w:val="single"/>
          <w:shd w:val="clear" w:color="auto" w:fill="00FFFF"/>
        </w:rPr>
        <w:t>Another</w:t>
      </w:r>
      <w:r w:rsidRPr="00B31E93">
        <w:rPr>
          <w:color w:val="000000"/>
          <w:sz w:val="16"/>
        </w:rPr>
        <w:t xml:space="preserve"> </w:t>
      </w:r>
      <w:r>
        <w:rPr>
          <w:b/>
          <w:bCs/>
          <w:color w:val="000000"/>
          <w:u w:val="single"/>
        </w:rPr>
        <w:t>potential</w:t>
      </w:r>
      <w:r w:rsidRPr="00B31E93">
        <w:rPr>
          <w:color w:val="000000"/>
          <w:sz w:val="16"/>
        </w:rPr>
        <w:t xml:space="preserve"> </w:t>
      </w:r>
      <w:r>
        <w:rPr>
          <w:b/>
          <w:bCs/>
          <w:color w:val="000000"/>
          <w:u w:val="single"/>
          <w:shd w:val="clear" w:color="auto" w:fill="00FFFF"/>
        </w:rPr>
        <w:t>zone</w:t>
      </w:r>
      <w:r w:rsidRPr="00B31E93">
        <w:rPr>
          <w:color w:val="000000"/>
          <w:sz w:val="16"/>
        </w:rPr>
        <w:t xml:space="preserve"> </w:t>
      </w:r>
      <w:r>
        <w:rPr>
          <w:color w:val="000000"/>
          <w:u w:val="single"/>
        </w:rPr>
        <w:t>of</w:t>
      </w:r>
      <w:r w:rsidRPr="00B31E93">
        <w:rPr>
          <w:color w:val="000000"/>
          <w:sz w:val="16"/>
        </w:rPr>
        <w:t xml:space="preserve"> </w:t>
      </w:r>
      <w:r>
        <w:rPr>
          <w:b/>
          <w:bCs/>
          <w:color w:val="000000"/>
          <w:u w:val="single"/>
        </w:rPr>
        <w:t>cooperation</w:t>
      </w:r>
      <w:r w:rsidRPr="00B31E93">
        <w:rPr>
          <w:color w:val="000000"/>
          <w:sz w:val="16"/>
        </w:rPr>
        <w:t xml:space="preserve"> </w:t>
      </w:r>
      <w:r>
        <w:rPr>
          <w:color w:val="000000"/>
          <w:u w:val="single"/>
          <w:shd w:val="clear" w:color="auto" w:fill="00FFFF"/>
        </w:rPr>
        <w:t>is the</w:t>
      </w:r>
      <w:r w:rsidRPr="00B31E93">
        <w:rPr>
          <w:color w:val="000000"/>
          <w:sz w:val="16"/>
        </w:rPr>
        <w:t xml:space="preserve"> </w:t>
      </w:r>
      <w:r>
        <w:rPr>
          <w:b/>
          <w:bCs/>
          <w:color w:val="000000"/>
          <w:u w:val="single"/>
          <w:shd w:val="clear" w:color="auto" w:fill="00FFFF"/>
        </w:rPr>
        <w:t>environment</w:t>
      </w:r>
      <w:r>
        <w:rPr>
          <w:color w:val="000000"/>
          <w:u w:val="single"/>
        </w:rPr>
        <w:t>. The U.S. and China, as</w:t>
      </w:r>
      <w:r w:rsidRPr="00B31E93">
        <w:rPr>
          <w:color w:val="000000"/>
          <w:sz w:val="16"/>
        </w:rPr>
        <w:t xml:space="preserve"> </w:t>
      </w:r>
      <w:r>
        <w:rPr>
          <w:color w:val="000000"/>
          <w:u w:val="single"/>
          <w:shd w:val="clear" w:color="auto" w:fill="00FFFF"/>
        </w:rPr>
        <w:t>the</w:t>
      </w:r>
      <w:r w:rsidRPr="00B31E93">
        <w:rPr>
          <w:color w:val="000000"/>
          <w:sz w:val="16"/>
        </w:rPr>
        <w:t xml:space="preserve"> </w:t>
      </w:r>
      <w:r>
        <w:rPr>
          <w:b/>
          <w:bCs/>
          <w:color w:val="000000"/>
          <w:u w:val="single"/>
          <w:shd w:val="clear" w:color="auto" w:fill="00FFFF"/>
        </w:rPr>
        <w:t>two largest economi</w:t>
      </w:r>
      <w:r>
        <w:rPr>
          <w:b/>
          <w:bCs/>
          <w:color w:val="000000"/>
          <w:u w:val="single"/>
        </w:rPr>
        <w:t>es</w:t>
      </w:r>
      <w:r w:rsidRPr="00B31E93">
        <w:rPr>
          <w:color w:val="000000"/>
          <w:sz w:val="16"/>
        </w:rPr>
        <w:t xml:space="preserve"> </w:t>
      </w:r>
      <w:r>
        <w:rPr>
          <w:color w:val="000000"/>
          <w:u w:val="single"/>
        </w:rPr>
        <w:t>in the world</w:t>
      </w:r>
      <w:r w:rsidRPr="00B31E93">
        <w:rPr>
          <w:color w:val="000000"/>
          <w:sz w:val="16"/>
        </w:rPr>
        <w:t xml:space="preserve">, </w:t>
      </w:r>
      <w:r>
        <w:rPr>
          <w:color w:val="000000"/>
          <w:u w:val="single"/>
          <w:shd w:val="clear" w:color="auto" w:fill="00FFFF"/>
        </w:rPr>
        <w:t>both have a</w:t>
      </w:r>
      <w:r w:rsidRPr="00B31E93">
        <w:rPr>
          <w:color w:val="000000"/>
          <w:sz w:val="16"/>
        </w:rPr>
        <w:t xml:space="preserve"> </w:t>
      </w:r>
      <w:r>
        <w:rPr>
          <w:b/>
          <w:bCs/>
          <w:color w:val="000000"/>
          <w:u w:val="single"/>
          <w:shd w:val="clear" w:color="auto" w:fill="00FFFF"/>
        </w:rPr>
        <w:t>vested interest</w:t>
      </w:r>
      <w:r w:rsidRPr="00B31E93">
        <w:rPr>
          <w:color w:val="000000"/>
          <w:sz w:val="16"/>
        </w:rPr>
        <w:t xml:space="preserve"> </w:t>
      </w:r>
      <w:r>
        <w:rPr>
          <w:color w:val="000000"/>
          <w:u w:val="single"/>
          <w:shd w:val="clear" w:color="auto" w:fill="00FFFF"/>
        </w:rPr>
        <w:t>and</w:t>
      </w:r>
      <w:r w:rsidRPr="00B31E93">
        <w:rPr>
          <w:color w:val="000000"/>
          <w:sz w:val="16"/>
        </w:rPr>
        <w:t xml:space="preserve"> </w:t>
      </w:r>
      <w:r>
        <w:rPr>
          <w:b/>
          <w:bCs/>
          <w:color w:val="000000"/>
          <w:u w:val="single"/>
          <w:shd w:val="clear" w:color="auto" w:fill="00FFFF"/>
        </w:rPr>
        <w:t>fundamental</w:t>
      </w:r>
      <w:r w:rsidRPr="00B31E93">
        <w:rPr>
          <w:color w:val="000000"/>
          <w:sz w:val="16"/>
        </w:rPr>
        <w:t xml:space="preserve"> </w:t>
      </w:r>
      <w:r>
        <w:rPr>
          <w:b/>
          <w:bCs/>
          <w:color w:val="000000"/>
          <w:u w:val="single"/>
          <w:shd w:val="clear" w:color="auto" w:fill="00FFFF"/>
        </w:rPr>
        <w:t>responsibility</w:t>
      </w:r>
      <w:r w:rsidRPr="00B31E93">
        <w:rPr>
          <w:color w:val="000000"/>
          <w:sz w:val="16"/>
        </w:rPr>
        <w:t xml:space="preserve"> </w:t>
      </w:r>
      <w:r>
        <w:rPr>
          <w:color w:val="000000"/>
          <w:u w:val="single"/>
        </w:rPr>
        <w:t>in</w:t>
      </w:r>
      <w:r w:rsidRPr="00B31E93">
        <w:rPr>
          <w:color w:val="000000"/>
          <w:sz w:val="16"/>
        </w:rPr>
        <w:t xml:space="preserve"> </w:t>
      </w:r>
      <w:r>
        <w:rPr>
          <w:b/>
          <w:bCs/>
          <w:color w:val="000000"/>
          <w:u w:val="single"/>
        </w:rPr>
        <w:t>ameliorating</w:t>
      </w:r>
      <w:r w:rsidRPr="00B31E93">
        <w:rPr>
          <w:color w:val="000000"/>
          <w:sz w:val="16"/>
        </w:rPr>
        <w:t xml:space="preserve"> </w:t>
      </w:r>
      <w:r>
        <w:rPr>
          <w:color w:val="000000"/>
          <w:u w:val="single"/>
          <w:shd w:val="clear" w:color="auto" w:fill="00FFFF"/>
        </w:rPr>
        <w:t>the</w:t>
      </w:r>
      <w:r w:rsidRPr="00B31E93">
        <w:rPr>
          <w:color w:val="000000"/>
          <w:sz w:val="16"/>
        </w:rPr>
        <w:t xml:space="preserve"> </w:t>
      </w:r>
      <w:r>
        <w:rPr>
          <w:b/>
          <w:bCs/>
          <w:color w:val="000000"/>
          <w:u w:val="single"/>
          <w:shd w:val="clear" w:color="auto" w:fill="00FFFF"/>
        </w:rPr>
        <w:t>degrading global climate</w:t>
      </w:r>
      <w:r w:rsidRPr="00B31E93">
        <w:rPr>
          <w:color w:val="000000"/>
          <w:sz w:val="16"/>
        </w:rPr>
        <w:t>. And they found when Obama was president. Step one in building a zone of cooperation here is for the U.S. to re-enter the Paris climate accords, something the Trump administration has adamantly opposed. Fortunately, Joe Biden has pledged that should he win election, the U.S. would rejoin the pact.</w:t>
      </w:r>
    </w:p>
    <w:p w14:paraId="5528D3C2" w14:textId="77777777" w:rsidR="00B31E93" w:rsidRPr="00B31E93" w:rsidRDefault="00B31E93" w:rsidP="00B31E93"/>
    <w:p w14:paraId="7E3EA3D3" w14:textId="5D3B44D4" w:rsidR="009748CA" w:rsidRPr="009748CA" w:rsidRDefault="009748CA" w:rsidP="009748CA">
      <w:pPr>
        <w:pStyle w:val="Heading4"/>
        <w:spacing w:before="0" w:after="160"/>
        <w:rPr>
          <w:rFonts w:cs="Times New Roman"/>
        </w:rPr>
      </w:pPr>
      <w:r w:rsidRPr="001631F7">
        <w:rPr>
          <w:rFonts w:cs="Times New Roman"/>
        </w:rPr>
        <w:t>US-China relations solve every impact---</w:t>
      </w:r>
      <w:r w:rsidRPr="001631F7">
        <w:rPr>
          <w:rFonts w:cs="Times New Roman"/>
          <w:u w:val="single"/>
        </w:rPr>
        <w:t>including</w:t>
      </w:r>
      <w:r w:rsidRPr="001631F7">
        <w:rPr>
          <w:rFonts w:cs="Times New Roman"/>
        </w:rPr>
        <w:t xml:space="preserve"> </w:t>
      </w:r>
      <w:proofErr w:type="spellStart"/>
      <w:r w:rsidRPr="001631F7">
        <w:rPr>
          <w:rFonts w:cs="Times New Roman"/>
        </w:rPr>
        <w:t>NoKo</w:t>
      </w:r>
      <w:proofErr w:type="spellEnd"/>
      <w:r w:rsidRPr="001631F7">
        <w:rPr>
          <w:rFonts w:cs="Times New Roman"/>
        </w:rPr>
        <w:t xml:space="preserve"> war. </w:t>
      </w:r>
      <w:r>
        <w:rPr>
          <w:rFonts w:cs="Times New Roman"/>
        </w:rPr>
        <w:br/>
      </w:r>
      <w:r w:rsidRPr="001631F7">
        <w:t>CFR 18</w:t>
      </w:r>
      <w:r>
        <w:t xml:space="preserve"> </w:t>
      </w:r>
      <w:r w:rsidRPr="009748CA">
        <w:rPr>
          <w:b w:val="0"/>
          <w:bCs/>
          <w:sz w:val="22"/>
        </w:rPr>
        <w:t>–</w:t>
      </w:r>
      <w:r>
        <w:t xml:space="preserve"> </w:t>
      </w:r>
      <w:r w:rsidRPr="009748CA">
        <w:rPr>
          <w:b w:val="0"/>
          <w:bCs/>
          <w:sz w:val="22"/>
        </w:rPr>
        <w:t>Summary of contributions by participants of a Council on Foreign Relations workshop to examine areas of cooperation between the US and China. 04-18-18. “Managing Global Disorder: Prospects for U.S.-China Cooperation.” CFR. https://www.cfr.org/report/managing-global-disorder-prospects-us-china-cooperation</w:t>
      </w:r>
    </w:p>
    <w:p w14:paraId="441FC4EC" w14:textId="77777777" w:rsidR="009748CA" w:rsidRDefault="009748CA" w:rsidP="009748CA">
      <w:pPr>
        <w:rPr>
          <w:sz w:val="16"/>
        </w:rPr>
      </w:pPr>
      <w:r w:rsidRPr="001631F7">
        <w:rPr>
          <w:rStyle w:val="StyleUnderline"/>
        </w:rPr>
        <w:t xml:space="preserve">Participants highlighted the need for a </w:t>
      </w:r>
      <w:r w:rsidRPr="00327F57">
        <w:rPr>
          <w:rStyle w:val="Emphasis"/>
          <w:highlight w:val="cyan"/>
        </w:rPr>
        <w:t>greater understanding</w:t>
      </w:r>
      <w:r w:rsidRPr="00327F57">
        <w:rPr>
          <w:rStyle w:val="StyleUnderline"/>
          <w:highlight w:val="cyan"/>
        </w:rPr>
        <w:t xml:space="preserve"> between</w:t>
      </w:r>
      <w:r w:rsidRPr="001631F7">
        <w:rPr>
          <w:rStyle w:val="StyleUnderline"/>
        </w:rPr>
        <w:t xml:space="preserve"> the </w:t>
      </w:r>
      <w:r w:rsidRPr="00327F57">
        <w:rPr>
          <w:rStyle w:val="StyleUnderline"/>
          <w:highlight w:val="cyan"/>
        </w:rPr>
        <w:t>U</w:t>
      </w:r>
      <w:r w:rsidRPr="001631F7">
        <w:rPr>
          <w:rStyle w:val="StyleUnderline"/>
        </w:rPr>
        <w:t xml:space="preserve">nited </w:t>
      </w:r>
      <w:r w:rsidRPr="00327F57">
        <w:rPr>
          <w:rStyle w:val="StyleUnderline"/>
          <w:highlight w:val="cyan"/>
        </w:rPr>
        <w:t>S</w:t>
      </w:r>
      <w:r w:rsidRPr="001631F7">
        <w:rPr>
          <w:rStyle w:val="StyleUnderline"/>
        </w:rPr>
        <w:t xml:space="preserve">tates and </w:t>
      </w:r>
      <w:r w:rsidRPr="00327F57">
        <w:rPr>
          <w:rStyle w:val="StyleUnderline"/>
          <w:highlight w:val="cyan"/>
        </w:rPr>
        <w:t>China</w:t>
      </w:r>
      <w:r w:rsidRPr="001631F7">
        <w:rPr>
          <w:rStyle w:val="StyleUnderline"/>
        </w:rPr>
        <w:t xml:space="preserve"> on the evolving international order</w:t>
      </w:r>
      <w:r w:rsidRPr="001631F7">
        <w:rPr>
          <w:sz w:val="16"/>
        </w:rPr>
        <w:t xml:space="preserve">. </w:t>
      </w:r>
      <w:r w:rsidRPr="001631F7">
        <w:rPr>
          <w:rStyle w:val="Emphasis"/>
        </w:rPr>
        <w:t>No major transnational problems will be solved</w:t>
      </w:r>
      <w:r w:rsidRPr="001631F7">
        <w:rPr>
          <w:sz w:val="16"/>
        </w:rPr>
        <w:t xml:space="preserve"> </w:t>
      </w:r>
      <w:r w:rsidRPr="001631F7">
        <w:rPr>
          <w:rStyle w:val="StyleUnderline"/>
        </w:rPr>
        <w:t xml:space="preserve">without some cooperation between the two powers. It </w:t>
      </w:r>
      <w:r w:rsidRPr="00327F57">
        <w:rPr>
          <w:rStyle w:val="StyleUnderline"/>
          <w:highlight w:val="cyan"/>
        </w:rPr>
        <w:t>is</w:t>
      </w:r>
      <w:r w:rsidRPr="001631F7">
        <w:rPr>
          <w:rStyle w:val="StyleUnderline"/>
        </w:rPr>
        <w:t xml:space="preserve"> therefore </w:t>
      </w:r>
      <w:r w:rsidRPr="00327F57">
        <w:rPr>
          <w:rStyle w:val="Emphasis"/>
          <w:highlight w:val="cyan"/>
        </w:rPr>
        <w:t>imperative</w:t>
      </w:r>
      <w:r w:rsidRPr="001631F7">
        <w:rPr>
          <w:rStyle w:val="StyleUnderline"/>
        </w:rPr>
        <w:t xml:space="preserve"> that the two countries </w:t>
      </w:r>
      <w:r w:rsidRPr="00B31E93">
        <w:rPr>
          <w:rStyle w:val="Emphasis"/>
        </w:rPr>
        <w:t>avoid</w:t>
      </w:r>
      <w:r w:rsidRPr="001631F7">
        <w:rPr>
          <w:rStyle w:val="Emphasis"/>
        </w:rPr>
        <w:t xml:space="preserve"> a further deterioration of the relationship</w:t>
      </w:r>
      <w:r w:rsidRPr="001631F7">
        <w:rPr>
          <w:rStyle w:val="StyleUnderline"/>
        </w:rPr>
        <w:t xml:space="preserve"> and instead </w:t>
      </w:r>
      <w:r w:rsidRPr="001631F7">
        <w:rPr>
          <w:rStyle w:val="Emphasis"/>
        </w:rPr>
        <w:t xml:space="preserve">identify areas of potential </w:t>
      </w:r>
      <w:r w:rsidRPr="00327F57">
        <w:rPr>
          <w:rStyle w:val="Emphasis"/>
          <w:highlight w:val="cyan"/>
        </w:rPr>
        <w:t>cooperation</w:t>
      </w:r>
      <w:r w:rsidRPr="001631F7">
        <w:rPr>
          <w:rStyle w:val="StyleUnderline"/>
        </w:rPr>
        <w:t xml:space="preserve">. </w:t>
      </w:r>
      <w:r w:rsidRPr="001631F7">
        <w:rPr>
          <w:sz w:val="16"/>
        </w:rPr>
        <w:t xml:space="preserve">Status of the World Order and Perspectives on Global Norms All participants recognized that the international liberal order is under considerable strain. Most agreed that, at the end of the Cold War, the United States expected that the post–World War II system it had helped create would expand and that China would join international institutions and liberalize both economically and politically. This expectation has since eroded; in fact, one participant argued the concept of an international liberal order was itself a source of friction: as the order is neither international, liberal, nor particularly orderly, and holding China to such a standard unnecessarily creates a zero-sum dynamic in U.S.-China relations. Participants agreed that Western assumptions about China need </w:t>
      </w:r>
      <w:proofErr w:type="gramStart"/>
      <w:r w:rsidRPr="001631F7">
        <w:rPr>
          <w:sz w:val="16"/>
        </w:rPr>
        <w:t>revisiting, but</w:t>
      </w:r>
      <w:proofErr w:type="gramEnd"/>
      <w:r w:rsidRPr="001631F7">
        <w:rPr>
          <w:sz w:val="16"/>
        </w:rPr>
        <w:t xml:space="preserve"> disagreed about how to do so. Some participants argued that China’s economic and political policies have not actually changed since the immediate post–Cold War period, but China has just changed its approach; the source of friction, therefore, is not China’s actions but the power imbalance created by China’s rise. Others argued that as China has gained more power, it has used that power in disconcerting ways. China has become more restrictive under President Xi Jinping, and hopes of an inevitable political liberalization have not been realized. As a result, many policymakers in the United States are no longer willing to tolerate illiberal tendencies in the name of gradual liberalization. Disagreement was also evident over China’s support for globalization. While China supports the existing trade regime and international institutions such as the World Trade Organization (WTO), the Asian Infrastructure Investment Bank, and the United Nations, it has certainly not championed the free flow of capital and information, two tenets of globalization. In fact, under Xi, China has taken steps in the opposite direction. Participants recognized that </w:t>
      </w:r>
      <w:r w:rsidRPr="001631F7">
        <w:rPr>
          <w:rStyle w:val="StyleUnderline"/>
        </w:rPr>
        <w:t xml:space="preserve">the United States and China do </w:t>
      </w:r>
      <w:r w:rsidRPr="00327F57">
        <w:rPr>
          <w:rStyle w:val="StyleUnderline"/>
          <w:highlight w:val="cyan"/>
        </w:rPr>
        <w:t>share</w:t>
      </w:r>
      <w:r w:rsidRPr="001631F7">
        <w:rPr>
          <w:rStyle w:val="StyleUnderline"/>
        </w:rPr>
        <w:t xml:space="preserve"> several challenges, including </w:t>
      </w:r>
      <w:r w:rsidRPr="00327F57">
        <w:rPr>
          <w:rStyle w:val="Emphasis"/>
          <w:highlight w:val="cyan"/>
        </w:rPr>
        <w:t>climate change</w:t>
      </w:r>
      <w:r w:rsidRPr="001631F7">
        <w:rPr>
          <w:sz w:val="16"/>
        </w:rPr>
        <w:t xml:space="preserve"> </w:t>
      </w:r>
      <w:r w:rsidRPr="001631F7">
        <w:rPr>
          <w:rStyle w:val="StyleUnderline"/>
        </w:rPr>
        <w:t xml:space="preserve">and its consequences, the ability of regulatory institutions to avoid another </w:t>
      </w:r>
      <w:r w:rsidRPr="00327F57">
        <w:rPr>
          <w:rStyle w:val="Emphasis"/>
          <w:highlight w:val="cyan"/>
        </w:rPr>
        <w:t>international financial crisis</w:t>
      </w:r>
      <w:r w:rsidRPr="001631F7">
        <w:rPr>
          <w:sz w:val="16"/>
        </w:rPr>
        <w:t xml:space="preserve">, and </w:t>
      </w:r>
      <w:r w:rsidRPr="001631F7">
        <w:rPr>
          <w:rStyle w:val="StyleUnderline"/>
        </w:rPr>
        <w:t xml:space="preserve">the effects of conflict in the </w:t>
      </w:r>
      <w:r w:rsidRPr="00327F57">
        <w:rPr>
          <w:rStyle w:val="Emphasis"/>
          <w:highlight w:val="cyan"/>
        </w:rPr>
        <w:t>Middle East</w:t>
      </w:r>
      <w:r w:rsidRPr="001631F7">
        <w:rPr>
          <w:sz w:val="16"/>
        </w:rPr>
        <w:t xml:space="preserve"> </w:t>
      </w:r>
      <w:r w:rsidRPr="001631F7">
        <w:rPr>
          <w:rStyle w:val="StyleUnderline"/>
        </w:rPr>
        <w:t xml:space="preserve">on the security of the </w:t>
      </w:r>
      <w:r w:rsidRPr="00327F57">
        <w:rPr>
          <w:rStyle w:val="Emphasis"/>
          <w:highlight w:val="cyan"/>
        </w:rPr>
        <w:t>oil supply chain</w:t>
      </w:r>
      <w:r w:rsidRPr="001631F7">
        <w:rPr>
          <w:sz w:val="16"/>
        </w:rPr>
        <w:t xml:space="preserve">. However, because addressing these challenges requires not only shared interests but also shared understandings, participants cautioned against high expectations for U.S.-China cooperation on those issues over the next five to ten years. Potential Areas of Cooperation Despite a sober assessment of the high-level prospects for cooperation, </w:t>
      </w:r>
      <w:r w:rsidRPr="00327F57">
        <w:rPr>
          <w:rStyle w:val="StyleUnderline"/>
          <w:highlight w:val="cyan"/>
        </w:rPr>
        <w:t>areas</w:t>
      </w:r>
      <w:r w:rsidRPr="001631F7">
        <w:rPr>
          <w:rStyle w:val="StyleUnderline"/>
        </w:rPr>
        <w:t xml:space="preserve"> for cooperation exist </w:t>
      </w:r>
      <w:r w:rsidRPr="00327F57">
        <w:rPr>
          <w:rStyle w:val="StyleUnderline"/>
          <w:highlight w:val="cyan"/>
        </w:rPr>
        <w:t xml:space="preserve">both </w:t>
      </w:r>
      <w:r w:rsidRPr="00327F57">
        <w:rPr>
          <w:rStyle w:val="Emphasis"/>
          <w:highlight w:val="cyan"/>
        </w:rPr>
        <w:t>regionally</w:t>
      </w:r>
      <w:r w:rsidRPr="001631F7">
        <w:rPr>
          <w:rStyle w:val="StyleUnderline"/>
        </w:rPr>
        <w:t xml:space="preserve"> </w:t>
      </w:r>
      <w:proofErr w:type="gramStart"/>
      <w:r w:rsidRPr="001631F7">
        <w:rPr>
          <w:rStyle w:val="StyleUnderline"/>
        </w:rPr>
        <w:t xml:space="preserve">and </w:t>
      </w:r>
      <w:r w:rsidRPr="00327F57">
        <w:rPr>
          <w:rStyle w:val="StyleUnderline"/>
          <w:highlight w:val="cyan"/>
        </w:rPr>
        <w:t>on</w:t>
      </w:r>
      <w:proofErr w:type="gramEnd"/>
      <w:r w:rsidRPr="00327F57">
        <w:rPr>
          <w:rStyle w:val="StyleUnderline"/>
          <w:highlight w:val="cyan"/>
        </w:rPr>
        <w:t xml:space="preserve"> </w:t>
      </w:r>
      <w:r w:rsidRPr="00327F57">
        <w:rPr>
          <w:rStyle w:val="Emphasis"/>
          <w:highlight w:val="cyan"/>
        </w:rPr>
        <w:t>trade</w:t>
      </w:r>
      <w:r w:rsidRPr="00327F57">
        <w:rPr>
          <w:rStyle w:val="StyleUnderline"/>
          <w:highlight w:val="cyan"/>
        </w:rPr>
        <w:t xml:space="preserve"> and </w:t>
      </w:r>
      <w:r w:rsidRPr="00327F57">
        <w:rPr>
          <w:rStyle w:val="Emphasis"/>
          <w:highlight w:val="cyan"/>
        </w:rPr>
        <w:t>economic</w:t>
      </w:r>
      <w:r w:rsidRPr="00327F57">
        <w:rPr>
          <w:rStyle w:val="StyleUnderline"/>
          <w:highlight w:val="cyan"/>
        </w:rPr>
        <w:t xml:space="preserve"> issues</w:t>
      </w:r>
      <w:r w:rsidRPr="001631F7">
        <w:rPr>
          <w:rStyle w:val="StyleUnderline"/>
        </w:rPr>
        <w:t xml:space="preserve">. </w:t>
      </w:r>
      <w:r w:rsidRPr="001631F7">
        <w:rPr>
          <w:sz w:val="16"/>
        </w:rPr>
        <w:t xml:space="preserve">Belt and Road Initiative Participants highlighted opportunities for economic cooperation surrounding China’s Belt and Road Initiative (BRI). As one of the first truly global initiatives to come from China, the BRI has the potential to meet infrastructure needs in developing countries and to contribute to security and stability. However, several areas of concern—including a lack of clarity over the BRI’s scope, nature, and objective; the initiative’s potential weakening of economic, political, and environmental norms; and the likelihood of increased tensions across the geostrategic landscape—could limit international cooperation. Internationalizing BRI projects was offered </w:t>
      </w:r>
      <w:proofErr w:type="gramStart"/>
      <w:r w:rsidRPr="001631F7">
        <w:rPr>
          <w:sz w:val="16"/>
        </w:rPr>
        <w:t>as a way to</w:t>
      </w:r>
      <w:proofErr w:type="gramEnd"/>
      <w:r w:rsidRPr="001631F7">
        <w:rPr>
          <w:sz w:val="16"/>
        </w:rPr>
        <w:t xml:space="preserve"> diffuse tensions not just between the United States and China, but also among other potential international partners. Investing in “soft” infrastructure like education could also do more to trigger development than investments in “hard” infrastructure such as roads and railways alone, though the positive relationship between education and development was not shared by all in the group. While the current state of relations between the United States and China could stall progress on cooperation over the BRI, participants argued that circumstances allowing for more cooperation could develop over the course of the next six to twelve months. Trade Participants discussed how President Trump’s current approach to the trade relationship with China is modeled on the U.S.-Japan relationship of the early 1980s, when ad hoc negotiations resulted in Japan adopting voluntary export restraints, assuaging U.S. concerns over the threat from Japan’s economy. However, while some parallels exist, there are important differences between the Japanese precedent and the situation the United States currently finds itself in with China: namely, Japan had a close political relationship and military alliance with the United States. Participants agreed that both the United States and China needed to be prepared for a serious escalation in trade tensions. Indeed, fears of a trade war have increased since the conclusion of the workshop, with China announcing tariffs on targeted U.S. goods and the United States responding with an increase of $100 billion in tariffs. Moreover, some participants lamented that the current U.S. approach to trade with China is not informed by analysis of the actual drivers of economic decline in the United States. (However, everyone agreed, any attempt to remedy this in the present U.S. political context would likely be in vain). At the same time, participants pointed out that many of the challenges in U.S.-China trade relations are not unique; Canada, one the closest U.S. allies and trading partners, has had difficulty identifying U.S. objectives in renegotiating the North American Free Trade Agreement. Despite mounting tensions, there are opportunities for cooperation. Trump’s metric for success in U.S.-China trade relations will be measured by the bilateral trade deficit, which sets a clear, outcome-based benchmark for negotiations. In contrast, previous administrations have taken more behavior- driven approaches that set expectations for China’s respect for human rights and other domestic benchmarks. China’s voluntary restraint on steel production and targeted Chinese imports of U.S. products were offered as possible steps toward improved relations. The discussion also underscored that such measures would need to be implemented in a way that allows both leaders to save face. There is also room to find common ground on renegotiating the rules of international trade in a way that recognizes and accommodates both the U.S. and Chinese systems. Several participants pointed </w:t>
      </w:r>
      <w:proofErr w:type="gramStart"/>
      <w:r w:rsidRPr="001631F7">
        <w:rPr>
          <w:sz w:val="16"/>
        </w:rPr>
        <w:t>to</w:t>
      </w:r>
      <w:proofErr w:type="gramEnd"/>
      <w:r w:rsidRPr="001631F7">
        <w:rPr>
          <w:sz w:val="16"/>
        </w:rPr>
        <w:t xml:space="preserve"> calls for reforms to the WTO and the need to build a new consensus about the body’s value. East Asia Participants agreed that stability in East Asia is a goal </w:t>
      </w:r>
      <w:r w:rsidRPr="001631F7">
        <w:rPr>
          <w:rStyle w:val="StyleUnderline"/>
        </w:rPr>
        <w:t>the United States and China</w:t>
      </w:r>
      <w:r w:rsidRPr="001631F7">
        <w:rPr>
          <w:sz w:val="16"/>
        </w:rPr>
        <w:t xml:space="preserve"> both share. They </w:t>
      </w:r>
      <w:r w:rsidRPr="001631F7">
        <w:rPr>
          <w:rStyle w:val="StyleUnderline"/>
        </w:rPr>
        <w:t xml:space="preserve">recognized North Korea as the most pressing challenge in the </w:t>
      </w:r>
      <w:proofErr w:type="gramStart"/>
      <w:r w:rsidRPr="001631F7">
        <w:rPr>
          <w:rStyle w:val="StyleUnderline"/>
        </w:rPr>
        <w:t>region, and</w:t>
      </w:r>
      <w:proofErr w:type="gramEnd"/>
      <w:r w:rsidRPr="001631F7">
        <w:rPr>
          <w:rStyle w:val="StyleUnderline"/>
        </w:rPr>
        <w:t xml:space="preserve"> noted that there is a </w:t>
      </w:r>
      <w:r w:rsidRPr="00327F57">
        <w:rPr>
          <w:rStyle w:val="StyleUnderline"/>
          <w:highlight w:val="cyan"/>
        </w:rPr>
        <w:t>mutual interest in</w:t>
      </w:r>
      <w:r w:rsidRPr="001631F7">
        <w:rPr>
          <w:rStyle w:val="StyleUnderline"/>
        </w:rPr>
        <w:t xml:space="preserve"> a </w:t>
      </w:r>
      <w:r w:rsidRPr="00327F57">
        <w:rPr>
          <w:rStyle w:val="StyleUnderline"/>
          <w:highlight w:val="cyan"/>
        </w:rPr>
        <w:t>denuclearized Korean Peninsula</w:t>
      </w:r>
      <w:r w:rsidRPr="001631F7">
        <w:rPr>
          <w:sz w:val="16"/>
        </w:rPr>
        <w:t xml:space="preserve">. Some participants claimed that the United States and China should at least conduct joint contingency planning, as the threat of military clashes has grown in the past year. However, some </w:t>
      </w:r>
      <w:r w:rsidRPr="001631F7">
        <w:rPr>
          <w:rStyle w:val="StyleUnderline"/>
        </w:rPr>
        <w:t xml:space="preserve">participants argued that the </w:t>
      </w:r>
      <w:r w:rsidRPr="00327F57">
        <w:rPr>
          <w:rStyle w:val="StyleUnderline"/>
          <w:highlight w:val="cyan"/>
        </w:rPr>
        <w:t>best avenue</w:t>
      </w:r>
      <w:r w:rsidRPr="001631F7">
        <w:rPr>
          <w:rStyle w:val="StyleUnderline"/>
        </w:rPr>
        <w:t xml:space="preserve"> to sustain </w:t>
      </w:r>
      <w:r w:rsidRPr="00327F57">
        <w:rPr>
          <w:rStyle w:val="StyleUnderline"/>
          <w:highlight w:val="cyan"/>
        </w:rPr>
        <w:t>pressure</w:t>
      </w:r>
      <w:r w:rsidRPr="001631F7">
        <w:rPr>
          <w:rStyle w:val="StyleUnderline"/>
        </w:rPr>
        <w:t xml:space="preserve"> on </w:t>
      </w:r>
      <w:r w:rsidRPr="00327F57">
        <w:rPr>
          <w:rStyle w:val="StyleUnderline"/>
          <w:highlight w:val="cyan"/>
        </w:rPr>
        <w:t>No</w:t>
      </w:r>
      <w:r w:rsidRPr="001631F7">
        <w:rPr>
          <w:rStyle w:val="StyleUnderline"/>
        </w:rPr>
        <w:t xml:space="preserve">rth </w:t>
      </w:r>
      <w:r w:rsidRPr="00327F57">
        <w:rPr>
          <w:rStyle w:val="StyleUnderline"/>
          <w:highlight w:val="cyan"/>
        </w:rPr>
        <w:t>Ko</w:t>
      </w:r>
      <w:r w:rsidRPr="001631F7">
        <w:rPr>
          <w:rStyle w:val="StyleUnderline"/>
        </w:rPr>
        <w:t xml:space="preserve">rea would be </w:t>
      </w:r>
      <w:r w:rsidRPr="00327F57">
        <w:rPr>
          <w:rStyle w:val="Emphasis"/>
          <w:highlight w:val="cyan"/>
        </w:rPr>
        <w:t>through</w:t>
      </w:r>
      <w:r w:rsidRPr="001631F7">
        <w:rPr>
          <w:rStyle w:val="Emphasis"/>
        </w:rPr>
        <w:t xml:space="preserve"> U.S.-Chinese </w:t>
      </w:r>
      <w:r w:rsidRPr="00327F57">
        <w:rPr>
          <w:rStyle w:val="Emphasis"/>
          <w:highlight w:val="cyan"/>
        </w:rPr>
        <w:t>cooperation</w:t>
      </w:r>
      <w:r w:rsidRPr="001631F7">
        <w:rPr>
          <w:rStyle w:val="Emphasis"/>
        </w:rPr>
        <w:t>.</w:t>
      </w:r>
      <w:r w:rsidRPr="001631F7">
        <w:rPr>
          <w:sz w:val="16"/>
        </w:rPr>
        <w:t xml:space="preserve"> </w:t>
      </w:r>
      <w:r w:rsidRPr="001631F7">
        <w:rPr>
          <w:rStyle w:val="StyleUnderline"/>
        </w:rPr>
        <w:t xml:space="preserve">That could result in the start of a </w:t>
      </w:r>
      <w:r w:rsidRPr="00327F57">
        <w:rPr>
          <w:rStyle w:val="Emphasis"/>
          <w:highlight w:val="cyan"/>
        </w:rPr>
        <w:t>denuclearization process</w:t>
      </w:r>
      <w:r w:rsidRPr="001631F7">
        <w:rPr>
          <w:sz w:val="16"/>
        </w:rPr>
        <w:t xml:space="preserve"> </w:t>
      </w:r>
      <w:r w:rsidRPr="001631F7">
        <w:rPr>
          <w:rStyle w:val="StyleUnderline"/>
        </w:rPr>
        <w:t xml:space="preserve">and a </w:t>
      </w:r>
      <w:r w:rsidRPr="00327F57">
        <w:rPr>
          <w:rStyle w:val="Emphasis"/>
          <w:highlight w:val="cyan"/>
        </w:rPr>
        <w:t>ban on long-range missile testing</w:t>
      </w:r>
      <w:r w:rsidRPr="001631F7">
        <w:rPr>
          <w:sz w:val="16"/>
        </w:rPr>
        <w:t xml:space="preserve">, </w:t>
      </w:r>
      <w:r w:rsidRPr="001631F7">
        <w:rPr>
          <w:rStyle w:val="StyleUnderline"/>
        </w:rPr>
        <w:t>especially of missiles that can reach the United States.</w:t>
      </w:r>
      <w:r w:rsidRPr="001631F7">
        <w:rPr>
          <w:sz w:val="16"/>
        </w:rPr>
        <w:t xml:space="preserve"> However, significant challenges to such a process remain, including the verification and longevity of an international commitment </w:t>
      </w:r>
      <w:proofErr w:type="gramStart"/>
      <w:r w:rsidRPr="001631F7">
        <w:rPr>
          <w:sz w:val="16"/>
        </w:rPr>
        <w:t>in light of</w:t>
      </w:r>
      <w:proofErr w:type="gramEnd"/>
      <w:r w:rsidRPr="001631F7">
        <w:rPr>
          <w:sz w:val="16"/>
        </w:rPr>
        <w:t xml:space="preserve"> recent U.S. reversals on the Paris climate accords and the Iran nuclear deal.</w:t>
      </w:r>
    </w:p>
    <w:p w14:paraId="0215A746" w14:textId="77777777" w:rsidR="00B31E93" w:rsidRDefault="00B31E93" w:rsidP="009748CA">
      <w:pPr>
        <w:rPr>
          <w:sz w:val="16"/>
        </w:rPr>
      </w:pPr>
    </w:p>
    <w:p w14:paraId="7A5B00A1" w14:textId="77777777" w:rsidR="00B31E93" w:rsidRDefault="00B31E93" w:rsidP="00B31E93">
      <w:pPr>
        <w:pStyle w:val="Heading4"/>
        <w:spacing w:before="30" w:line="278" w:lineRule="atLeast"/>
        <w:rPr>
          <w:rFonts w:cs="Calibri"/>
          <w:color w:val="000000"/>
          <w:szCs w:val="26"/>
        </w:rPr>
      </w:pPr>
      <w:r>
        <w:rPr>
          <w:rFonts w:cs="Calibri"/>
          <w:color w:val="000000"/>
          <w:szCs w:val="26"/>
        </w:rPr>
        <w:t>US-China cooperation prevents extinction from warming</w:t>
      </w:r>
    </w:p>
    <w:p w14:paraId="103420C5" w14:textId="77777777" w:rsidR="00B31E93" w:rsidRDefault="00B31E93" w:rsidP="00B31E93">
      <w:pPr>
        <w:spacing w:after="120" w:line="235" w:lineRule="atLeast"/>
        <w:rPr>
          <w:color w:val="000000"/>
        </w:rPr>
      </w:pPr>
      <w:r>
        <w:rPr>
          <w:color w:val="000000"/>
        </w:rPr>
        <w:t>Michael T. </w:t>
      </w:r>
      <w:r>
        <w:rPr>
          <w:b/>
          <w:bCs/>
          <w:color w:val="000000"/>
          <w:sz w:val="26"/>
          <w:szCs w:val="26"/>
        </w:rPr>
        <w:t>Klare 21</w:t>
      </w:r>
      <w:r>
        <w:rPr>
          <w:color w:val="000000"/>
        </w:rPr>
        <w:t>, Five College professor emeritus of peace and world security studies, and director of the Five College Program in Peace and World Security Studies, 3/6/21, “AN ALLIANCE FOR GLOBAL SURVIVAL: BIDEN, CLIMATE CHANGE, AND CHINA,”</w:t>
      </w:r>
    </w:p>
    <w:p w14:paraId="3AD9D7D8" w14:textId="77777777" w:rsidR="00B31E93" w:rsidRPr="00B31E93" w:rsidRDefault="00B31E93" w:rsidP="00B31E93">
      <w:pPr>
        <w:spacing w:line="235" w:lineRule="atLeast"/>
        <w:rPr>
          <w:color w:val="000000"/>
          <w:sz w:val="16"/>
        </w:rPr>
      </w:pPr>
      <w:r w:rsidRPr="00B31E93">
        <w:rPr>
          <w:color w:val="000000"/>
          <w:sz w:val="16"/>
        </w:rPr>
        <w:t>Slowing the pace of climate change and getting “tough” on China, especially over its human-rights abuses and unfair trade practices, are among the top priorities President </w:t>
      </w:r>
      <w:r>
        <w:rPr>
          <w:color w:val="000000"/>
          <w:u w:val="single"/>
        </w:rPr>
        <w:t>Biden</w:t>
      </w:r>
      <w:r w:rsidRPr="00B31E93">
        <w:rPr>
          <w:color w:val="000000"/>
          <w:sz w:val="16"/>
        </w:rPr>
        <w:t> has announced for his new administration. </w:t>
      </w:r>
      <w:r>
        <w:rPr>
          <w:color w:val="000000"/>
          <w:u w:val="single"/>
        </w:rPr>
        <w:t>Evidently</w:t>
      </w:r>
      <w:r w:rsidRPr="00B31E93">
        <w:rPr>
          <w:color w:val="000000"/>
          <w:sz w:val="16"/>
        </w:rPr>
        <w:t>, he </w:t>
      </w:r>
      <w:r>
        <w:rPr>
          <w:color w:val="000000"/>
          <w:u w:val="single"/>
        </w:rPr>
        <w:t>believes</w:t>
      </w:r>
      <w:r w:rsidRPr="00B31E93">
        <w:rPr>
          <w:color w:val="000000"/>
          <w:sz w:val="16"/>
        </w:rPr>
        <w:t> that </w:t>
      </w:r>
      <w:r>
        <w:rPr>
          <w:color w:val="000000"/>
          <w:u w:val="single"/>
        </w:rPr>
        <w:t xml:space="preserve">he can </w:t>
      </w:r>
      <w:proofErr w:type="spellStart"/>
      <w:r>
        <w:rPr>
          <w:color w:val="000000"/>
          <w:u w:val="single"/>
        </w:rPr>
        <w:t>tame</w:t>
      </w:r>
      <w:proofErr w:type="spellEnd"/>
      <w:r>
        <w:rPr>
          <w:color w:val="000000"/>
          <w:u w:val="single"/>
        </w:rPr>
        <w:t xml:space="preserve"> a rising China with harsh pressure tactics, while still gaining its cooperation in areas of concern</w:t>
      </w:r>
      <w:r w:rsidRPr="00B31E93">
        <w:rPr>
          <w:color w:val="000000"/>
          <w:sz w:val="16"/>
        </w:rPr>
        <w:t> to Washington. As he wrote in Foreign Affairs during the presidential election campaign, “The most effective way to meet that challenge is to build a united front of U.S. allies and partners to confront China’s abusive behaviors and human rights violations, even as we seek to cooperate with Beijing on issues where our interests converge, such as climate change.”[1] </w:t>
      </w:r>
      <w:r>
        <w:rPr>
          <w:color w:val="000000"/>
          <w:u w:val="single"/>
        </w:rPr>
        <w:t>If</w:t>
      </w:r>
      <w:r w:rsidRPr="00B31E93">
        <w:rPr>
          <w:color w:val="000000"/>
          <w:sz w:val="16"/>
        </w:rPr>
        <w:t>, however, our </w:t>
      </w:r>
      <w:r>
        <w:rPr>
          <w:color w:val="000000"/>
          <w:u w:val="single"/>
        </w:rPr>
        <w:t>Biden</w:t>
      </w:r>
      <w:r w:rsidRPr="00B31E93">
        <w:rPr>
          <w:color w:val="000000"/>
          <w:sz w:val="16"/>
        </w:rPr>
        <w:t> truly </w:t>
      </w:r>
      <w:r>
        <w:rPr>
          <w:color w:val="000000"/>
          <w:u w:val="single"/>
        </w:rPr>
        <w:t>believes</w:t>
      </w:r>
      <w:r w:rsidRPr="00B31E93">
        <w:rPr>
          <w:color w:val="000000"/>
          <w:sz w:val="16"/>
        </w:rPr>
        <w:t> that </w:t>
      </w:r>
      <w:r>
        <w:rPr>
          <w:color w:val="000000"/>
          <w:u w:val="single"/>
        </w:rPr>
        <w:t>he can build an</w:t>
      </w:r>
      <w:r w:rsidRPr="00B31E93">
        <w:rPr>
          <w:color w:val="000000"/>
          <w:sz w:val="16"/>
        </w:rPr>
        <w:t> </w:t>
      </w:r>
      <w:r>
        <w:rPr>
          <w:b/>
          <w:bCs/>
          <w:color w:val="000000"/>
          <w:u w:val="single"/>
          <w:shd w:val="clear" w:color="auto" w:fill="00FFFF"/>
        </w:rPr>
        <w:t>international coalition to gang up on China</w:t>
      </w:r>
      <w:r w:rsidRPr="00B31E93">
        <w:rPr>
          <w:color w:val="000000"/>
          <w:sz w:val="16"/>
        </w:rPr>
        <w:t> </w:t>
      </w:r>
      <w:r>
        <w:rPr>
          <w:color w:val="000000"/>
          <w:u w:val="single"/>
        </w:rPr>
        <w:t>and secure Beijing’s cooperation on climate change, he is seriously deluded</w:t>
      </w:r>
      <w:r w:rsidRPr="00B31E93">
        <w:rPr>
          <w:color w:val="000000"/>
          <w:sz w:val="16"/>
        </w:rPr>
        <w:t>. Indeed, though </w:t>
      </w:r>
      <w:r>
        <w:rPr>
          <w:color w:val="000000"/>
          <w:u w:val="single"/>
        </w:rPr>
        <w:t>he could succeed in provoking a new cold war, he</w:t>
      </w:r>
      <w:r w:rsidRPr="00B31E93">
        <w:rPr>
          <w:color w:val="000000"/>
          <w:sz w:val="16"/>
        </w:rPr>
        <w:t> </w:t>
      </w:r>
      <w:r>
        <w:rPr>
          <w:color w:val="000000"/>
          <w:u w:val="single"/>
          <w:shd w:val="clear" w:color="auto" w:fill="00FFFF"/>
        </w:rPr>
        <w:t>won’t prevent the planet from heating</w:t>
      </w:r>
      <w:r w:rsidRPr="00B31E93">
        <w:rPr>
          <w:color w:val="000000"/>
          <w:sz w:val="16"/>
        </w:rPr>
        <w:t> </w:t>
      </w:r>
      <w:r>
        <w:rPr>
          <w:color w:val="000000"/>
          <w:u w:val="single"/>
        </w:rPr>
        <w:t>up unbearably</w:t>
      </w:r>
      <w:r w:rsidRPr="00B31E93">
        <w:rPr>
          <w:color w:val="000000"/>
          <w:sz w:val="16"/>
        </w:rPr>
        <w:t> in the process.</w:t>
      </w:r>
    </w:p>
    <w:p w14:paraId="523A4EBD" w14:textId="77777777" w:rsidR="00B31E93" w:rsidRPr="00B31E93" w:rsidRDefault="00B31E93" w:rsidP="00B31E93">
      <w:pPr>
        <w:spacing w:line="235" w:lineRule="atLeast"/>
        <w:rPr>
          <w:color w:val="000000"/>
          <w:sz w:val="16"/>
        </w:rPr>
      </w:pPr>
      <w:r w:rsidRPr="00B31E93">
        <w:rPr>
          <w:color w:val="000000"/>
          <w:sz w:val="16"/>
        </w:rPr>
        <w:t>President Biden is certainly aware of the dangers of global </w:t>
      </w:r>
      <w:r>
        <w:rPr>
          <w:color w:val="000000"/>
          <w:u w:val="single"/>
          <w:shd w:val="clear" w:color="auto" w:fill="00FFFF"/>
        </w:rPr>
        <w:t>warming</w:t>
      </w:r>
      <w:r w:rsidRPr="00B31E93">
        <w:rPr>
          <w:color w:val="000000"/>
          <w:sz w:val="16"/>
        </w:rPr>
        <w:t>. In that same Foreign Affairs article, he labeled it nothing short of </w:t>
      </w:r>
      <w:r>
        <w:rPr>
          <w:b/>
          <w:bCs/>
          <w:color w:val="000000"/>
          <w:u w:val="single"/>
          <w:shd w:val="clear" w:color="auto" w:fill="00FFFF"/>
        </w:rPr>
        <w:t>an “existential threat</w:t>
      </w:r>
      <w:r w:rsidRPr="00B31E93">
        <w:rPr>
          <w:color w:val="000000"/>
          <w:sz w:val="16"/>
        </w:rPr>
        <w:t>,” one that </w:t>
      </w:r>
      <w:r>
        <w:rPr>
          <w:color w:val="000000"/>
          <w:u w:val="single"/>
          <w:shd w:val="clear" w:color="auto" w:fill="00FFFF"/>
        </w:rPr>
        <w:t>imperils</w:t>
      </w:r>
      <w:r w:rsidRPr="00B31E93">
        <w:rPr>
          <w:color w:val="000000"/>
          <w:sz w:val="16"/>
        </w:rPr>
        <w:t> </w:t>
      </w:r>
      <w:r>
        <w:rPr>
          <w:color w:val="000000"/>
          <w:u w:val="single"/>
        </w:rPr>
        <w:t>the</w:t>
      </w:r>
      <w:r w:rsidRPr="00B31E93">
        <w:rPr>
          <w:color w:val="000000"/>
          <w:sz w:val="16"/>
        </w:rPr>
        <w:t> </w:t>
      </w:r>
      <w:r>
        <w:rPr>
          <w:b/>
          <w:bCs/>
          <w:color w:val="000000"/>
          <w:u w:val="single"/>
          <w:shd w:val="clear" w:color="auto" w:fill="00FFFF"/>
        </w:rPr>
        <w:t>survival of</w:t>
      </w:r>
      <w:r w:rsidRPr="00B31E93">
        <w:rPr>
          <w:color w:val="000000"/>
          <w:sz w:val="16"/>
        </w:rPr>
        <w:t> </w:t>
      </w:r>
      <w:r>
        <w:rPr>
          <w:b/>
          <w:bCs/>
          <w:color w:val="000000"/>
          <w:u w:val="single"/>
        </w:rPr>
        <w:t>human</w:t>
      </w:r>
      <w:r w:rsidRPr="00B31E93">
        <w:rPr>
          <w:color w:val="000000"/>
          <w:sz w:val="16"/>
        </w:rPr>
        <w:t> </w:t>
      </w:r>
      <w:r>
        <w:rPr>
          <w:b/>
          <w:bCs/>
          <w:color w:val="000000"/>
          <w:u w:val="single"/>
          <w:shd w:val="clear" w:color="auto" w:fill="00FFFF"/>
        </w:rPr>
        <w:t>civilization</w:t>
      </w:r>
      <w:r w:rsidRPr="00B31E93">
        <w:rPr>
          <w:color w:val="000000"/>
          <w:sz w:val="16"/>
        </w:rPr>
        <w:t>. Acknowledging the importance of relying on scientific expertise (unlike our previous president, who repeatedly invented his own version of scientific reality), Biden affirmed the conclusion of the U.N.’s Intergovernmental Panel on Climate Change (IPCC) that warming must be limited to 1.5 degrees Celsius above pre-industrial levels or the planet will experience calamitous, irreversible consequences. He then pledged to “rejoin the Paris climate agreement on day one of a Biden administration” (which he indeed did on his first day in office) and to “make massive, urgent investments at home that put the United States on track to have a clean energy economy with net-zero [greenhouse gas] emissions by 2050” – the target set by the IPCC.</w:t>
      </w:r>
    </w:p>
    <w:p w14:paraId="21EB7743" w14:textId="77777777" w:rsidR="00B31E93" w:rsidRPr="00B31E93" w:rsidRDefault="00B31E93" w:rsidP="00B31E93">
      <w:pPr>
        <w:spacing w:line="235" w:lineRule="atLeast"/>
        <w:rPr>
          <w:color w:val="000000"/>
          <w:sz w:val="16"/>
        </w:rPr>
      </w:pPr>
      <w:r w:rsidRPr="00B31E93">
        <w:rPr>
          <w:color w:val="000000"/>
          <w:sz w:val="16"/>
        </w:rPr>
        <w:t>Even such dramatic actions, he indicated, will not be sufficient. </w:t>
      </w:r>
      <w:r>
        <w:rPr>
          <w:color w:val="000000"/>
          <w:u w:val="single"/>
        </w:rPr>
        <w:t>Other countries will have to join America in moving toward a global “net-zero” state in which any carbon emissions would be compensated for by equivalent carbon removals</w:t>
      </w:r>
      <w:r w:rsidRPr="00B31E93">
        <w:rPr>
          <w:color w:val="000000"/>
          <w:sz w:val="16"/>
        </w:rPr>
        <w:t>. “Because the United States creates only 15 percent of global emissions,” he wrote, “I will leverage our economic and moral authority to push the world to determined action, rallying nations to raise their ambitions and push progress further and faster</w:t>
      </w:r>
      <w:proofErr w:type="gramStart"/>
      <w:r w:rsidRPr="00B31E93">
        <w:rPr>
          <w:color w:val="000000"/>
          <w:sz w:val="16"/>
        </w:rPr>
        <w:t>.”[</w:t>
      </w:r>
      <w:proofErr w:type="gramEnd"/>
      <w:r w:rsidRPr="00B31E93">
        <w:rPr>
          <w:color w:val="000000"/>
          <w:sz w:val="16"/>
        </w:rPr>
        <w:t>2]</w:t>
      </w:r>
    </w:p>
    <w:p w14:paraId="614B0D92" w14:textId="77777777" w:rsidR="00B31E93" w:rsidRPr="00B31E93" w:rsidRDefault="00B31E93" w:rsidP="00B31E93">
      <w:pPr>
        <w:spacing w:line="235" w:lineRule="atLeast"/>
        <w:rPr>
          <w:color w:val="000000"/>
          <w:sz w:val="16"/>
        </w:rPr>
      </w:pPr>
      <w:r>
        <w:rPr>
          <w:color w:val="000000"/>
          <w:u w:val="single"/>
        </w:rPr>
        <w:t>China</w:t>
      </w:r>
      <w:r w:rsidRPr="00B31E93">
        <w:rPr>
          <w:color w:val="000000"/>
          <w:sz w:val="16"/>
        </w:rPr>
        <w:t xml:space="preserve">, the world’s largest emitter of greenhouse gases right now (although the U.S. remains number one </w:t>
      </w:r>
      <w:proofErr w:type="gramStart"/>
      <w:r w:rsidRPr="00B31E93">
        <w:rPr>
          <w:color w:val="000000"/>
          <w:sz w:val="16"/>
        </w:rPr>
        <w:t>historically[</w:t>
      </w:r>
      <w:proofErr w:type="gramEnd"/>
      <w:r w:rsidRPr="00B31E93">
        <w:rPr>
          <w:color w:val="000000"/>
          <w:sz w:val="16"/>
        </w:rPr>
        <w:t>3]), </w:t>
      </w:r>
      <w:r>
        <w:rPr>
          <w:color w:val="000000"/>
          <w:u w:val="single"/>
        </w:rPr>
        <w:t>would</w:t>
      </w:r>
      <w:r w:rsidRPr="00B31E93">
        <w:rPr>
          <w:color w:val="000000"/>
          <w:sz w:val="16"/>
        </w:rPr>
        <w:t> obviously </w:t>
      </w:r>
      <w:r>
        <w:rPr>
          <w:color w:val="000000"/>
          <w:u w:val="single"/>
        </w:rPr>
        <w:t>be Washington’s natural partner</w:t>
      </w:r>
      <w:r w:rsidRPr="00B31E93">
        <w:rPr>
          <w:color w:val="000000"/>
          <w:sz w:val="16"/>
        </w:rPr>
        <w:t> in this effort. Here, though, </w:t>
      </w:r>
      <w:r>
        <w:rPr>
          <w:color w:val="000000"/>
          <w:u w:val="single"/>
        </w:rPr>
        <w:t>Biden’s antagonistic stance</w:t>
      </w:r>
      <w:r w:rsidRPr="00B31E93">
        <w:rPr>
          <w:color w:val="000000"/>
          <w:sz w:val="16"/>
        </w:rPr>
        <w:t> toward that country </w:t>
      </w:r>
      <w:r>
        <w:rPr>
          <w:color w:val="000000"/>
          <w:u w:val="single"/>
        </w:rPr>
        <w:t>is likely to prove a significant impediment</w:t>
      </w:r>
      <w:r w:rsidRPr="00B31E93">
        <w:rPr>
          <w:color w:val="000000"/>
          <w:sz w:val="16"/>
        </w:rPr>
        <w:t>. Rather than prioritize cooperation with China on climate action, he chose to castigate Beijing for its continued reliance on coal and support for coal projects in other countries. The Biden climate plan, he wrote in Foreign Affairs, “includes insisting that China… stop subsidizing coal exports and outsourcing pollution to other countries by financing billions of dollars’ worth of dirty fossil-fuel energy projects through its Belt and Road Initiative.” Then he went further, by portraying the global effort to achieve a green economy as a potentially competitive, not collaborative, struggle with China, saying, “I will make investment in research and development a cornerstone of my presidency, so that the United States is leading the charge in innovation. There is no reason we should be falling behind China or anyone else when it comes to clean energy.”</w:t>
      </w:r>
    </w:p>
    <w:p w14:paraId="175477C7" w14:textId="77777777" w:rsidR="00B31E93" w:rsidRPr="00B31E93" w:rsidRDefault="00B31E93" w:rsidP="00B31E93">
      <w:pPr>
        <w:spacing w:line="235" w:lineRule="atLeast"/>
        <w:rPr>
          <w:color w:val="000000"/>
          <w:sz w:val="16"/>
          <w:szCs w:val="16"/>
        </w:rPr>
      </w:pPr>
      <w:r w:rsidRPr="00B31E93">
        <w:rPr>
          <w:color w:val="000000"/>
          <w:sz w:val="16"/>
          <w:szCs w:val="16"/>
        </w:rPr>
        <w:t>Certainly, it might be useful to highlight the areas in which China has taken the lead in clean energy – for example, in its drive to master the technology of electric cars – to spur catch-up efforts in this country. But if climate change is an existential threat requiring maximum international effort to overcome, depicting this vital endeavor as a competitive race with winners and losers and picking fights with China over its energy behavior is a self-defeating way to start.</w:t>
      </w:r>
    </w:p>
    <w:p w14:paraId="1E83C9B0" w14:textId="77777777" w:rsidR="00B31E93" w:rsidRPr="00B31E93" w:rsidRDefault="00B31E93" w:rsidP="00B31E93">
      <w:pPr>
        <w:spacing w:line="235" w:lineRule="atLeast"/>
        <w:rPr>
          <w:color w:val="000000"/>
          <w:sz w:val="16"/>
        </w:rPr>
      </w:pPr>
      <w:r>
        <w:rPr>
          <w:color w:val="000000"/>
          <w:u w:val="single"/>
        </w:rPr>
        <w:t>Whatever obstacles China does pose, its cooperation in achieving that 1.5-degree limit is critical</w:t>
      </w:r>
      <w:r w:rsidRPr="00B31E93">
        <w:rPr>
          <w:color w:val="000000"/>
          <w:sz w:val="16"/>
        </w:rPr>
        <w:t>. “If we don’t get this right, nothing else will matter,” Biden said of global efforts to deal with climate change.[4] Sadly, his insistence on pummeling China on so many fronts will ensure that he gets it wrong. </w:t>
      </w:r>
      <w:r>
        <w:rPr>
          <w:color w:val="000000"/>
          <w:u w:val="single"/>
        </w:rPr>
        <w:t>The</w:t>
      </w:r>
      <w:r w:rsidRPr="00B31E93">
        <w:rPr>
          <w:color w:val="000000"/>
          <w:sz w:val="16"/>
        </w:rPr>
        <w:t> </w:t>
      </w:r>
      <w:r>
        <w:rPr>
          <w:b/>
          <w:bCs/>
          <w:color w:val="000000"/>
          <w:u w:val="single"/>
          <w:shd w:val="clear" w:color="auto" w:fill="00FFFF"/>
        </w:rPr>
        <w:t>only way</w:t>
      </w:r>
      <w:r w:rsidRPr="00B31E93">
        <w:rPr>
          <w:color w:val="000000"/>
          <w:sz w:val="16"/>
        </w:rPr>
        <w:t> </w:t>
      </w:r>
      <w:r>
        <w:rPr>
          <w:color w:val="000000"/>
          <w:u w:val="single"/>
          <w:shd w:val="clear" w:color="auto" w:fill="00FFFF"/>
        </w:rPr>
        <w:t>to avert catastrophic climate change is</w:t>
      </w:r>
      <w:r w:rsidRPr="00B31E93">
        <w:rPr>
          <w:color w:val="000000"/>
          <w:sz w:val="16"/>
        </w:rPr>
        <w:t> </w:t>
      </w:r>
      <w:r>
        <w:rPr>
          <w:color w:val="000000"/>
          <w:u w:val="single"/>
        </w:rPr>
        <w:t>for the</w:t>
      </w:r>
      <w:r w:rsidRPr="00B31E93">
        <w:rPr>
          <w:color w:val="000000"/>
          <w:sz w:val="16"/>
        </w:rPr>
        <w:t> </w:t>
      </w:r>
      <w:r>
        <w:rPr>
          <w:b/>
          <w:bCs/>
          <w:color w:val="000000"/>
          <w:u w:val="single"/>
        </w:rPr>
        <w:t>U</w:t>
      </w:r>
      <w:r w:rsidRPr="00B31E93">
        <w:rPr>
          <w:color w:val="000000"/>
          <w:sz w:val="16"/>
        </w:rPr>
        <w:t>nited </w:t>
      </w:r>
      <w:r>
        <w:rPr>
          <w:b/>
          <w:bCs/>
          <w:color w:val="000000"/>
          <w:u w:val="single"/>
        </w:rPr>
        <w:t>S</w:t>
      </w:r>
      <w:r w:rsidRPr="00B31E93">
        <w:rPr>
          <w:color w:val="000000"/>
          <w:sz w:val="16"/>
        </w:rPr>
        <w:t>tates </w:t>
      </w:r>
      <w:r>
        <w:rPr>
          <w:color w:val="000000"/>
          <w:u w:val="single"/>
        </w:rPr>
        <w:t>to</w:t>
      </w:r>
      <w:r w:rsidRPr="00B31E93">
        <w:rPr>
          <w:color w:val="000000"/>
          <w:sz w:val="16"/>
        </w:rPr>
        <w:t> </w:t>
      </w:r>
      <w:r>
        <w:rPr>
          <w:b/>
          <w:bCs/>
          <w:color w:val="000000"/>
          <w:u w:val="single"/>
          <w:shd w:val="clear" w:color="auto" w:fill="00FFFF"/>
        </w:rPr>
        <w:t>avoid a new cold war with China</w:t>
      </w:r>
      <w:r w:rsidRPr="00B31E93">
        <w:rPr>
          <w:color w:val="000000"/>
          <w:sz w:val="16"/>
        </w:rPr>
        <w:t> by devising a cooperative set of plans with Beijing to speed the global transition to a green economy.</w:t>
      </w:r>
    </w:p>
    <w:p w14:paraId="40DD27D9" w14:textId="77777777" w:rsidR="00B31E93" w:rsidRPr="00B31E93" w:rsidRDefault="00B31E93" w:rsidP="00B31E93">
      <w:pPr>
        <w:spacing w:line="235" w:lineRule="atLeast"/>
        <w:rPr>
          <w:color w:val="000000"/>
          <w:sz w:val="16"/>
          <w:szCs w:val="16"/>
        </w:rPr>
      </w:pPr>
      <w:r w:rsidRPr="00B31E93">
        <w:rPr>
          <w:color w:val="000000"/>
          <w:sz w:val="16"/>
          <w:szCs w:val="16"/>
        </w:rPr>
        <w:t>Why Cooperation Is Essential</w:t>
      </w:r>
    </w:p>
    <w:p w14:paraId="7F4E9189" w14:textId="77777777" w:rsidR="00B31E93" w:rsidRPr="00B31E93" w:rsidRDefault="00B31E93" w:rsidP="00B31E93">
      <w:pPr>
        <w:spacing w:line="235" w:lineRule="atLeast"/>
        <w:rPr>
          <w:color w:val="000000"/>
          <w:sz w:val="16"/>
          <w:szCs w:val="16"/>
        </w:rPr>
      </w:pPr>
      <w:r w:rsidRPr="00B31E93">
        <w:rPr>
          <w:color w:val="000000"/>
          <w:sz w:val="16"/>
          <w:szCs w:val="16"/>
        </w:rPr>
        <w:t>With such cooperation in mind, let’s review the basics on how those two countries affect world energy consumption and global carbon emissions: The United States and China are the world’s two leading consumers of energy and its two main emitters of carbon dioxide, or CO2, the leading greenhouse gas. As a result, they exert an outsized influence on the global climate equation. According to the International Energy Agency (IEA), China accounted for approximately 22% of world energy consumption in 2018; the U.S., 16%. And because both countries rely so heavily on fossil fuels for energy generation – China largely on coal, the U.S. more on oil and natural gas – their carbon-dioxide emissions account for an even larger share of the global total: China alone, nearly 29% in 2018; the U.S., 18%; and combined, an astonishing 46%.[5]</w:t>
      </w:r>
    </w:p>
    <w:p w14:paraId="04322F95" w14:textId="77777777" w:rsidR="00B31E93" w:rsidRPr="00B31E93" w:rsidRDefault="00B31E93" w:rsidP="00B31E93">
      <w:pPr>
        <w:spacing w:line="235" w:lineRule="atLeast"/>
        <w:rPr>
          <w:color w:val="000000"/>
          <w:sz w:val="16"/>
        </w:rPr>
      </w:pPr>
      <w:r w:rsidRPr="00B31E93">
        <w:rPr>
          <w:color w:val="000000"/>
          <w:sz w:val="16"/>
        </w:rPr>
        <w:t>It’s what will happen in the future, though, that really matters. </w:t>
      </w:r>
      <w:r>
        <w:rPr>
          <w:color w:val="000000"/>
          <w:u w:val="single"/>
        </w:rPr>
        <w:t>If the world is</w:t>
      </w:r>
      <w:r w:rsidRPr="00B31E93">
        <w:rPr>
          <w:color w:val="000000"/>
          <w:sz w:val="16"/>
        </w:rPr>
        <w:t> </w:t>
      </w:r>
      <w:r>
        <w:rPr>
          <w:color w:val="000000"/>
          <w:u w:val="single"/>
          <w:shd w:val="clear" w:color="auto" w:fill="00FFFF"/>
        </w:rPr>
        <w:t>to keep</w:t>
      </w:r>
      <w:r w:rsidRPr="00B31E93">
        <w:rPr>
          <w:color w:val="000000"/>
          <w:sz w:val="16"/>
        </w:rPr>
        <w:t> </w:t>
      </w:r>
      <w:r>
        <w:rPr>
          <w:color w:val="000000"/>
          <w:u w:val="single"/>
        </w:rPr>
        <w:t>global</w:t>
      </w:r>
      <w:r w:rsidRPr="00B31E93">
        <w:rPr>
          <w:color w:val="000000"/>
          <w:sz w:val="16"/>
        </w:rPr>
        <w:t> </w:t>
      </w:r>
      <w:r>
        <w:rPr>
          <w:color w:val="000000"/>
          <w:u w:val="single"/>
          <w:shd w:val="clear" w:color="auto" w:fill="00FFFF"/>
        </w:rPr>
        <w:t>temperatures from</w:t>
      </w:r>
      <w:r w:rsidRPr="00B31E93">
        <w:rPr>
          <w:color w:val="000000"/>
          <w:sz w:val="16"/>
        </w:rPr>
        <w:t> </w:t>
      </w:r>
      <w:r>
        <w:rPr>
          <w:color w:val="000000"/>
          <w:u w:val="single"/>
        </w:rPr>
        <w:t>rising above</w:t>
      </w:r>
      <w:r w:rsidRPr="00B31E93">
        <w:rPr>
          <w:color w:val="000000"/>
          <w:sz w:val="16"/>
        </w:rPr>
        <w:t> that </w:t>
      </w:r>
      <w:r>
        <w:rPr>
          <w:color w:val="000000"/>
          <w:u w:val="single"/>
          <w:shd w:val="clear" w:color="auto" w:fill="00FFFF"/>
        </w:rPr>
        <w:t>1.5</w:t>
      </w:r>
      <w:r w:rsidRPr="00B31E93">
        <w:rPr>
          <w:color w:val="000000"/>
          <w:sz w:val="16"/>
        </w:rPr>
        <w:t> </w:t>
      </w:r>
      <w:r>
        <w:rPr>
          <w:color w:val="000000"/>
          <w:u w:val="single"/>
        </w:rPr>
        <w:t>degrees</w:t>
      </w:r>
      <w:r w:rsidRPr="00B31E93">
        <w:rPr>
          <w:color w:val="000000"/>
          <w:sz w:val="16"/>
        </w:rPr>
        <w:t> </w:t>
      </w:r>
      <w:r>
        <w:rPr>
          <w:b/>
          <w:bCs/>
          <w:color w:val="000000"/>
          <w:u w:val="single"/>
          <w:shd w:val="clear" w:color="auto" w:fill="00FFFF"/>
        </w:rPr>
        <w:t>C</w:t>
      </w:r>
      <w:r>
        <w:rPr>
          <w:color w:val="000000"/>
          <w:u w:val="single"/>
        </w:rPr>
        <w:t>elsius</w:t>
      </w:r>
      <w:r w:rsidRPr="00B31E93">
        <w:rPr>
          <w:color w:val="000000"/>
          <w:sz w:val="16"/>
        </w:rPr>
        <w:t> threshold, </w:t>
      </w:r>
      <w:r>
        <w:rPr>
          <w:color w:val="000000"/>
          <w:u w:val="single"/>
        </w:rPr>
        <w:t>every major economy should soon be on a downward-trending trajectory in</w:t>
      </w:r>
      <w:r w:rsidRPr="00B31E93">
        <w:rPr>
          <w:color w:val="000000"/>
          <w:sz w:val="16"/>
        </w:rPr>
        <w:t> terms of both </w:t>
      </w:r>
      <w:r>
        <w:rPr>
          <w:color w:val="000000"/>
          <w:u w:val="single"/>
        </w:rPr>
        <w:t>fossil-fuel consumption and CO2 emissions</w:t>
      </w:r>
      <w:r w:rsidRPr="00B31E93">
        <w:rPr>
          <w:color w:val="000000"/>
          <w:sz w:val="16"/>
        </w:rPr>
        <w:t> (along with a compensating increase in renewable energy output). Horrifyingly enough, however, on their current trajectories, over the next two decades the combined fossil-fuel consumption and carbon emissions of China and the United States are still expected to rise, not fall, before stabilizing in the 2040s at a level far above net zero. According to the IEA, if the two countries remain on their current energy-use trajectories, their combined fossil-fuel consumption would be approximately 17% higher in 2040 than in 2018, even if their CO2 emissions would rise by only 3% (reflecting a greater reliance on natural gas as opposed to coal).[6] Any increase of that kind over the next two decades would spell one simple word for humanity: doom.</w:t>
      </w:r>
    </w:p>
    <w:p w14:paraId="14580F85" w14:textId="77777777" w:rsidR="00B31E93" w:rsidRPr="00B31E93" w:rsidRDefault="00B31E93" w:rsidP="00B31E93">
      <w:pPr>
        <w:spacing w:line="235" w:lineRule="atLeast"/>
        <w:rPr>
          <w:color w:val="000000"/>
          <w:sz w:val="16"/>
        </w:rPr>
      </w:pPr>
      <w:r w:rsidRPr="00B31E93">
        <w:rPr>
          <w:color w:val="000000"/>
          <w:sz w:val="16"/>
        </w:rPr>
        <w:t xml:space="preserve">True, both countries are expected to substantially increase their investment in renewable energy during the next 20 years, even as places like India are expected to account for an ever-increasing share of global energy use and CO2 emissions. Still, </w:t>
      </w:r>
      <w:proofErr w:type="gramStart"/>
      <w:r w:rsidRPr="00B31E93">
        <w:rPr>
          <w:color w:val="000000"/>
          <w:sz w:val="16"/>
        </w:rPr>
        <w:t>as long as</w:t>
      </w:r>
      <w:proofErr w:type="gramEnd"/>
      <w:r w:rsidRPr="00B31E93">
        <w:rPr>
          <w:color w:val="000000"/>
          <w:sz w:val="16"/>
        </w:rPr>
        <w:t xml:space="preserve"> Beijing and Washington continue to lead the world in both categories, any effort to achieve net-zero and avert an almost unimaginable climate cataclysm will have to fall largely on their shoulders. </w:t>
      </w:r>
      <w:r>
        <w:rPr>
          <w:color w:val="000000"/>
          <w:u w:val="single"/>
        </w:rPr>
        <w:t>This</w:t>
      </w:r>
      <w:r w:rsidRPr="00B31E93">
        <w:rPr>
          <w:color w:val="000000"/>
          <w:sz w:val="16"/>
        </w:rPr>
        <w:t> </w:t>
      </w:r>
      <w:r>
        <w:rPr>
          <w:color w:val="000000"/>
          <w:u w:val="single"/>
          <w:shd w:val="clear" w:color="auto" w:fill="00FFFF"/>
        </w:rPr>
        <w:t>would</w:t>
      </w:r>
      <w:r w:rsidRPr="00B31E93">
        <w:rPr>
          <w:color w:val="000000"/>
          <w:sz w:val="16"/>
        </w:rPr>
        <w:t>, however, </w:t>
      </w:r>
      <w:r>
        <w:rPr>
          <w:color w:val="000000"/>
          <w:u w:val="single"/>
          <w:shd w:val="clear" w:color="auto" w:fill="00FFFF"/>
        </w:rPr>
        <w:t>require</w:t>
      </w:r>
      <w:r w:rsidRPr="00B31E93">
        <w:rPr>
          <w:color w:val="000000"/>
          <w:sz w:val="16"/>
        </w:rPr>
        <w:t> </w:t>
      </w:r>
      <w:r>
        <w:rPr>
          <w:color w:val="000000"/>
          <w:u w:val="single"/>
        </w:rPr>
        <w:t>a</w:t>
      </w:r>
      <w:r w:rsidRPr="00B31E93">
        <w:rPr>
          <w:color w:val="000000"/>
          <w:sz w:val="16"/>
        </w:rPr>
        <w:t> </w:t>
      </w:r>
      <w:r>
        <w:rPr>
          <w:color w:val="000000"/>
          <w:u w:val="single"/>
          <w:shd w:val="clear" w:color="auto" w:fill="00FFFF"/>
        </w:rPr>
        <w:t>colossal reduction in fossil-fuel consumption and</w:t>
      </w:r>
      <w:r w:rsidRPr="00B31E93">
        <w:rPr>
          <w:color w:val="000000"/>
          <w:sz w:val="16"/>
        </w:rPr>
        <w:t> </w:t>
      </w:r>
      <w:r>
        <w:rPr>
          <w:color w:val="000000"/>
          <w:u w:val="single"/>
        </w:rPr>
        <w:t>the</w:t>
      </w:r>
      <w:r w:rsidRPr="00B31E93">
        <w:rPr>
          <w:color w:val="000000"/>
          <w:sz w:val="16"/>
        </w:rPr>
        <w:t> </w:t>
      </w:r>
      <w:r>
        <w:rPr>
          <w:color w:val="000000"/>
          <w:u w:val="single"/>
          <w:shd w:val="clear" w:color="auto" w:fill="00FFFF"/>
        </w:rPr>
        <w:t>ramping up</w:t>
      </w:r>
      <w:r w:rsidRPr="00B31E93">
        <w:rPr>
          <w:color w:val="000000"/>
          <w:sz w:val="16"/>
        </w:rPr>
        <w:t> </w:t>
      </w:r>
      <w:r>
        <w:rPr>
          <w:color w:val="000000"/>
          <w:u w:val="single"/>
        </w:rPr>
        <w:t>of</w:t>
      </w:r>
      <w:r w:rsidRPr="00B31E93">
        <w:rPr>
          <w:color w:val="000000"/>
          <w:sz w:val="16"/>
        </w:rPr>
        <w:t> </w:t>
      </w:r>
      <w:r>
        <w:rPr>
          <w:color w:val="000000"/>
          <w:u w:val="single"/>
          <w:shd w:val="clear" w:color="auto" w:fill="00FFFF"/>
        </w:rPr>
        <w:t>renewables</w:t>
      </w:r>
      <w:r w:rsidRPr="00B31E93">
        <w:rPr>
          <w:color w:val="000000"/>
          <w:sz w:val="16"/>
        </w:rPr>
        <w:t> </w:t>
      </w:r>
      <w:r>
        <w:rPr>
          <w:color w:val="000000"/>
          <w:u w:val="single"/>
        </w:rPr>
        <w:t>on a scale unlike any engineering project this planet has ever seen</w:t>
      </w:r>
      <w:r w:rsidRPr="00B31E93">
        <w:rPr>
          <w:color w:val="000000"/>
          <w:sz w:val="16"/>
        </w:rPr>
        <w:t>.</w:t>
      </w:r>
    </w:p>
    <w:p w14:paraId="11581120" w14:textId="77777777" w:rsidR="00B31E93" w:rsidRPr="00B31E93" w:rsidRDefault="00B31E93" w:rsidP="00B31E93">
      <w:pPr>
        <w:spacing w:line="235" w:lineRule="atLeast"/>
        <w:rPr>
          <w:color w:val="000000"/>
          <w:sz w:val="16"/>
          <w:szCs w:val="16"/>
        </w:rPr>
      </w:pPr>
      <w:r w:rsidRPr="00B31E93">
        <w:rPr>
          <w:color w:val="000000"/>
          <w:sz w:val="16"/>
          <w:szCs w:val="16"/>
        </w:rPr>
        <w:t>The Institute of Climate Change and Sustainable Development at Tsinghua University, an influential Chinese think tank, has calculated what might be involved in reshaping China’s coal-dependent electrical power system to reach the goal of a 1.5-degree limit on global warming. Its researchers believe that, over the next three decades, this would require adding the equivalent of three times current global wind power capacity and four times that of solar power at the cost of approximately $20 trillion.[7]</w:t>
      </w:r>
    </w:p>
    <w:p w14:paraId="7A95A7C0" w14:textId="77777777" w:rsidR="00B31E93" w:rsidRPr="00B31E93" w:rsidRDefault="00B31E93" w:rsidP="00B31E93">
      <w:pPr>
        <w:spacing w:line="235" w:lineRule="atLeast"/>
        <w:rPr>
          <w:color w:val="000000"/>
          <w:sz w:val="16"/>
          <w:szCs w:val="16"/>
        </w:rPr>
      </w:pPr>
      <w:r w:rsidRPr="00B31E93">
        <w:rPr>
          <w:color w:val="000000"/>
          <w:sz w:val="16"/>
          <w:szCs w:val="16"/>
        </w:rPr>
        <w:t>A similar transformation will be required in the United States, although with some differences: while this country relies far less on coal than China to generate electricity, it relies more on natural gas (a less potent emitter of CO2, but a fossil fuel nonetheless) and its electrical grid – as that catastrophic February 2021 storm demonstrated – is woefully unprepared for climate change and will have to be substantially rebuilt at enormous cost.[8]</w:t>
      </w:r>
    </w:p>
    <w:p w14:paraId="5A517A9E" w14:textId="77777777" w:rsidR="00B31E93" w:rsidRPr="00B31E93" w:rsidRDefault="00B31E93" w:rsidP="00B31E93">
      <w:pPr>
        <w:spacing w:line="235" w:lineRule="atLeast"/>
        <w:rPr>
          <w:color w:val="000000"/>
          <w:sz w:val="16"/>
          <w:szCs w:val="16"/>
        </w:rPr>
      </w:pPr>
      <w:r w:rsidRPr="00B31E93">
        <w:rPr>
          <w:color w:val="000000"/>
          <w:sz w:val="16"/>
          <w:szCs w:val="16"/>
        </w:rPr>
        <w:t>And that represents only part of what needs to be done to avert planetary catastrophe. To eliminate carbon emissions from oil-powered vehicles, both countries will have to replace their entire fleets of cars, vans, trucks, and buses with electric-powered ones and develop alternative fuels for their trains, planes, and ships – an undertaking of equal magnitude and expense.</w:t>
      </w:r>
    </w:p>
    <w:p w14:paraId="02D9E1A2" w14:textId="77777777" w:rsidR="00B31E93" w:rsidRPr="00B31E93" w:rsidRDefault="00B31E93" w:rsidP="00B31E93">
      <w:pPr>
        <w:spacing w:line="235" w:lineRule="atLeast"/>
        <w:rPr>
          <w:color w:val="000000"/>
          <w:sz w:val="16"/>
        </w:rPr>
      </w:pPr>
      <w:r>
        <w:rPr>
          <w:color w:val="000000"/>
          <w:u w:val="single"/>
        </w:rPr>
        <w:t>There are two ways all of</w:t>
      </w:r>
      <w:r w:rsidRPr="00B31E93">
        <w:rPr>
          <w:color w:val="000000"/>
          <w:sz w:val="16"/>
        </w:rPr>
        <w:t> </w:t>
      </w:r>
      <w:r>
        <w:rPr>
          <w:color w:val="000000"/>
          <w:u w:val="single"/>
          <w:shd w:val="clear" w:color="auto" w:fill="00FFFF"/>
        </w:rPr>
        <w:t>this can be done:</w:t>
      </w:r>
      <w:r w:rsidRPr="00B31E93">
        <w:rPr>
          <w:color w:val="000000"/>
          <w:sz w:val="16"/>
        </w:rPr>
        <w:t> </w:t>
      </w:r>
      <w:r>
        <w:rPr>
          <w:b/>
          <w:bCs/>
          <w:color w:val="000000"/>
          <w:u w:val="single"/>
          <w:shd w:val="clear" w:color="auto" w:fill="00FFFF"/>
        </w:rPr>
        <w:t>separately or together</w:t>
      </w:r>
      <w:r w:rsidRPr="00B31E93">
        <w:rPr>
          <w:color w:val="000000"/>
          <w:sz w:val="16"/>
        </w:rPr>
        <w:t>. Each country could devise its own blueprint for such a transition, developing its own green technologies and seeking financing wherever it could be found. As in the fight over fifth generation (5G) telecommunications, </w:t>
      </w:r>
      <w:r>
        <w:rPr>
          <w:color w:val="000000"/>
          <w:u w:val="single"/>
          <w:shd w:val="clear" w:color="auto" w:fill="00FFFF"/>
        </w:rPr>
        <w:t>each could deny</w:t>
      </w:r>
      <w:r w:rsidRPr="00B31E93">
        <w:rPr>
          <w:color w:val="000000"/>
          <w:sz w:val="16"/>
        </w:rPr>
        <w:t> </w:t>
      </w:r>
      <w:r>
        <w:rPr>
          <w:color w:val="000000"/>
          <w:u w:val="single"/>
        </w:rPr>
        <w:t>scientific knowledge and</w:t>
      </w:r>
      <w:r w:rsidRPr="00B31E93">
        <w:rPr>
          <w:color w:val="000000"/>
          <w:sz w:val="16"/>
        </w:rPr>
        <w:t> </w:t>
      </w:r>
      <w:r>
        <w:rPr>
          <w:b/>
          <w:bCs/>
          <w:color w:val="000000"/>
          <w:u w:val="single"/>
          <w:shd w:val="clear" w:color="auto" w:fill="00FFFF"/>
        </w:rPr>
        <w:t>tech</w:t>
      </w:r>
      <w:r>
        <w:rPr>
          <w:color w:val="000000"/>
          <w:u w:val="single"/>
        </w:rPr>
        <w:t>nical know-how to its rival</w:t>
      </w:r>
      <w:r w:rsidRPr="00B31E93">
        <w:rPr>
          <w:color w:val="000000"/>
          <w:sz w:val="16"/>
        </w:rPr>
        <w:t> </w:t>
      </w:r>
      <w:r>
        <w:rPr>
          <w:color w:val="000000"/>
          <w:u w:val="single"/>
          <w:shd w:val="clear" w:color="auto" w:fill="00FFFF"/>
        </w:rPr>
        <w:t>and insist</w:t>
      </w:r>
      <w:r w:rsidRPr="00B31E93">
        <w:rPr>
          <w:color w:val="000000"/>
          <w:sz w:val="16"/>
        </w:rPr>
        <w:t> </w:t>
      </w:r>
      <w:r>
        <w:rPr>
          <w:color w:val="000000"/>
          <w:u w:val="single"/>
        </w:rPr>
        <w:t>that</w:t>
      </w:r>
      <w:r w:rsidRPr="00B31E93">
        <w:rPr>
          <w:color w:val="000000"/>
          <w:sz w:val="16"/>
        </w:rPr>
        <w:t> </w:t>
      </w:r>
      <w:r>
        <w:rPr>
          <w:color w:val="000000"/>
          <w:u w:val="single"/>
          <w:shd w:val="clear" w:color="auto" w:fill="00FFFF"/>
        </w:rPr>
        <w:t>allies buy</w:t>
      </w:r>
      <w:r w:rsidRPr="00B31E93">
        <w:rPr>
          <w:color w:val="000000"/>
          <w:sz w:val="16"/>
        </w:rPr>
        <w:t> </w:t>
      </w:r>
      <w:r>
        <w:rPr>
          <w:color w:val="000000"/>
          <w:u w:val="single"/>
        </w:rPr>
        <w:t>only</w:t>
      </w:r>
      <w:r w:rsidRPr="00B31E93">
        <w:rPr>
          <w:color w:val="000000"/>
          <w:sz w:val="16"/>
        </w:rPr>
        <w:t> </w:t>
      </w:r>
      <w:r>
        <w:rPr>
          <w:color w:val="000000"/>
          <w:u w:val="single"/>
          <w:shd w:val="clear" w:color="auto" w:fill="00FFFF"/>
        </w:rPr>
        <w:t>its equipment</w:t>
      </w:r>
      <w:r w:rsidRPr="00B31E93">
        <w:rPr>
          <w:color w:val="000000"/>
          <w:sz w:val="16"/>
        </w:rPr>
        <w:t xml:space="preserve">, </w:t>
      </w:r>
      <w:proofErr w:type="gramStart"/>
      <w:r w:rsidRPr="00B31E93">
        <w:rPr>
          <w:color w:val="000000"/>
          <w:sz w:val="16"/>
        </w:rPr>
        <w:t>whether or not</w:t>
      </w:r>
      <w:proofErr w:type="gramEnd"/>
      <w:r w:rsidRPr="00B31E93">
        <w:rPr>
          <w:color w:val="000000"/>
          <w:sz w:val="16"/>
        </w:rPr>
        <w:t xml:space="preserve"> it best suits their purposes — a stance taken by the Trump administration with respect to the Chinese company Huawei’s 5G wireless technology.[9]</w:t>
      </w:r>
    </w:p>
    <w:p w14:paraId="7BB1BC58" w14:textId="77777777" w:rsidR="00B31E93" w:rsidRPr="00B31E93" w:rsidRDefault="00B31E93" w:rsidP="00B31E93">
      <w:pPr>
        <w:spacing w:line="235" w:lineRule="atLeast"/>
        <w:rPr>
          <w:color w:val="000000"/>
          <w:sz w:val="16"/>
        </w:rPr>
      </w:pPr>
      <w:r>
        <w:rPr>
          <w:color w:val="000000"/>
          <w:u w:val="single"/>
        </w:rPr>
        <w:t>Alternatively,</w:t>
      </w:r>
      <w:r w:rsidRPr="00B31E93">
        <w:rPr>
          <w:color w:val="000000"/>
          <w:sz w:val="16"/>
        </w:rPr>
        <w:t> </w:t>
      </w:r>
      <w:r>
        <w:rPr>
          <w:color w:val="000000"/>
          <w:u w:val="single"/>
          <w:shd w:val="clear" w:color="auto" w:fill="00FFFF"/>
        </w:rPr>
        <w:t>the U.S. and China could</w:t>
      </w:r>
      <w:r w:rsidRPr="00B31E93">
        <w:rPr>
          <w:color w:val="000000"/>
          <w:sz w:val="16"/>
        </w:rPr>
        <w:t> </w:t>
      </w:r>
      <w:r>
        <w:rPr>
          <w:b/>
          <w:bCs/>
          <w:color w:val="000000"/>
          <w:u w:val="single"/>
          <w:shd w:val="clear" w:color="auto" w:fill="00FFFF"/>
        </w:rPr>
        <w:t>coop</w:t>
      </w:r>
      <w:r>
        <w:rPr>
          <w:b/>
          <w:bCs/>
          <w:color w:val="000000"/>
          <w:u w:val="single"/>
        </w:rPr>
        <w:t>erate in</w:t>
      </w:r>
      <w:r w:rsidRPr="00B31E93">
        <w:rPr>
          <w:color w:val="000000"/>
          <w:sz w:val="16"/>
        </w:rPr>
        <w:t> </w:t>
      </w:r>
      <w:r>
        <w:rPr>
          <w:b/>
          <w:bCs/>
          <w:color w:val="000000"/>
          <w:u w:val="single"/>
          <w:shd w:val="clear" w:color="auto" w:fill="00FFFF"/>
        </w:rPr>
        <w:t>developing</w:t>
      </w:r>
      <w:r w:rsidRPr="00B31E93">
        <w:rPr>
          <w:color w:val="000000"/>
          <w:sz w:val="16"/>
        </w:rPr>
        <w:t> </w:t>
      </w:r>
      <w:r>
        <w:rPr>
          <w:b/>
          <w:bCs/>
          <w:color w:val="000000"/>
          <w:u w:val="single"/>
        </w:rPr>
        <w:t>green</w:t>
      </w:r>
      <w:r w:rsidRPr="00B31E93">
        <w:rPr>
          <w:color w:val="000000"/>
          <w:sz w:val="16"/>
        </w:rPr>
        <w:t> </w:t>
      </w:r>
      <w:r>
        <w:rPr>
          <w:b/>
          <w:bCs/>
          <w:color w:val="000000"/>
          <w:u w:val="single"/>
          <w:shd w:val="clear" w:color="auto" w:fill="00FFFF"/>
        </w:rPr>
        <w:t>tech</w:t>
      </w:r>
      <w:r>
        <w:rPr>
          <w:b/>
          <w:bCs/>
          <w:color w:val="000000"/>
          <w:u w:val="single"/>
        </w:rPr>
        <w:t>nologies</w:t>
      </w:r>
      <w:r>
        <w:rPr>
          <w:color w:val="000000"/>
          <w:u w:val="single"/>
        </w:rPr>
        <w:t>, share information and know-how,</w:t>
      </w:r>
      <w:r w:rsidRPr="00B31E93">
        <w:rPr>
          <w:color w:val="000000"/>
          <w:sz w:val="16"/>
        </w:rPr>
        <w:t> </w:t>
      </w:r>
      <w:r>
        <w:rPr>
          <w:color w:val="000000"/>
          <w:u w:val="single"/>
          <w:shd w:val="clear" w:color="auto" w:fill="00FFFF"/>
        </w:rPr>
        <w:t>and</w:t>
      </w:r>
      <w:r w:rsidRPr="00B31E93">
        <w:rPr>
          <w:color w:val="000000"/>
          <w:sz w:val="16"/>
        </w:rPr>
        <w:t> </w:t>
      </w:r>
      <w:r>
        <w:rPr>
          <w:b/>
          <w:bCs/>
          <w:color w:val="000000"/>
          <w:u w:val="single"/>
        </w:rPr>
        <w:t>work together in</w:t>
      </w:r>
      <w:r w:rsidRPr="00B31E93">
        <w:rPr>
          <w:color w:val="000000"/>
          <w:sz w:val="16"/>
        </w:rPr>
        <w:t> </w:t>
      </w:r>
      <w:r>
        <w:rPr>
          <w:b/>
          <w:bCs/>
          <w:color w:val="000000"/>
          <w:u w:val="single"/>
          <w:shd w:val="clear" w:color="auto" w:fill="00FFFF"/>
        </w:rPr>
        <w:t>disseminating</w:t>
      </w:r>
      <w:r w:rsidRPr="00B31E93">
        <w:rPr>
          <w:color w:val="000000"/>
          <w:sz w:val="16"/>
        </w:rPr>
        <w:t> </w:t>
      </w:r>
      <w:r>
        <w:rPr>
          <w:b/>
          <w:bCs/>
          <w:color w:val="000000"/>
          <w:u w:val="single"/>
        </w:rPr>
        <w:t>them around the world</w:t>
      </w:r>
      <w:r w:rsidRPr="00B31E93">
        <w:rPr>
          <w:color w:val="000000"/>
          <w:sz w:val="16"/>
        </w:rPr>
        <w:t>. On the question of which approach is more likely to achieve success, the answer is too obvious to belabor. </w:t>
      </w:r>
      <w:r>
        <w:rPr>
          <w:color w:val="000000"/>
          <w:u w:val="single"/>
        </w:rPr>
        <w:t>Only those prepared to</w:t>
      </w:r>
      <w:r w:rsidRPr="00B31E93">
        <w:rPr>
          <w:color w:val="000000"/>
          <w:sz w:val="16"/>
        </w:rPr>
        <w:t> </w:t>
      </w:r>
      <w:r>
        <w:rPr>
          <w:b/>
          <w:bCs/>
          <w:color w:val="000000"/>
          <w:u w:val="single"/>
        </w:rPr>
        <w:t>risk civilization’s survival</w:t>
      </w:r>
      <w:r w:rsidRPr="00B31E93">
        <w:rPr>
          <w:color w:val="000000"/>
          <w:sz w:val="16"/>
        </w:rPr>
        <w:t> </w:t>
      </w:r>
      <w:r>
        <w:rPr>
          <w:color w:val="000000"/>
          <w:u w:val="single"/>
        </w:rPr>
        <w:t>would choose the former</w:t>
      </w:r>
      <w:r w:rsidRPr="00B31E93">
        <w:rPr>
          <w:color w:val="000000"/>
          <w:sz w:val="16"/>
        </w:rPr>
        <w:t> – and yet that’s the choice that both sides may indeed make.</w:t>
      </w:r>
    </w:p>
    <w:p w14:paraId="6C937A86" w14:textId="77777777" w:rsidR="00B31E93" w:rsidRPr="00B31E93" w:rsidRDefault="00B31E93" w:rsidP="00B31E93">
      <w:pPr>
        <w:spacing w:line="235" w:lineRule="atLeast"/>
        <w:rPr>
          <w:color w:val="000000"/>
          <w:sz w:val="16"/>
          <w:szCs w:val="16"/>
        </w:rPr>
      </w:pPr>
      <w:r w:rsidRPr="00B31E93">
        <w:rPr>
          <w:color w:val="000000"/>
          <w:sz w:val="16"/>
          <w:szCs w:val="16"/>
        </w:rPr>
        <w:t>Why a New Cold War Precludes Climate Salvation</w:t>
      </w:r>
    </w:p>
    <w:p w14:paraId="70D04F80" w14:textId="77777777" w:rsidR="00B31E93" w:rsidRPr="00B31E93" w:rsidRDefault="00B31E93" w:rsidP="00B31E93">
      <w:pPr>
        <w:spacing w:line="235" w:lineRule="atLeast"/>
        <w:rPr>
          <w:color w:val="000000"/>
          <w:sz w:val="16"/>
        </w:rPr>
      </w:pPr>
      <w:r>
        <w:rPr>
          <w:color w:val="000000"/>
          <w:u w:val="single"/>
        </w:rPr>
        <w:t>Those in Washington who favor</w:t>
      </w:r>
      <w:r w:rsidRPr="00B31E93">
        <w:rPr>
          <w:color w:val="000000"/>
          <w:sz w:val="16"/>
        </w:rPr>
        <w:t> a tougher approach toward China and the </w:t>
      </w:r>
      <w:r>
        <w:rPr>
          <w:b/>
          <w:bCs/>
          <w:color w:val="000000"/>
          <w:u w:val="single"/>
          <w:shd w:val="clear" w:color="auto" w:fill="00FFFF"/>
        </w:rPr>
        <w:t>bolstering</w:t>
      </w:r>
      <w:r w:rsidRPr="00B31E93">
        <w:rPr>
          <w:color w:val="000000"/>
          <w:sz w:val="16"/>
        </w:rPr>
        <w:t> of </w:t>
      </w:r>
      <w:r>
        <w:rPr>
          <w:b/>
          <w:bCs/>
          <w:color w:val="000000"/>
          <w:u w:val="single"/>
        </w:rPr>
        <w:t>U.S.</w:t>
      </w:r>
      <w:r w:rsidRPr="00B31E93">
        <w:rPr>
          <w:color w:val="000000"/>
          <w:sz w:val="16"/>
        </w:rPr>
        <w:t> </w:t>
      </w:r>
      <w:r>
        <w:rPr>
          <w:b/>
          <w:bCs/>
          <w:color w:val="000000"/>
          <w:u w:val="single"/>
          <w:shd w:val="clear" w:color="auto" w:fill="00FFFF"/>
        </w:rPr>
        <w:t>military</w:t>
      </w:r>
      <w:r w:rsidRPr="00B31E93">
        <w:rPr>
          <w:color w:val="000000"/>
          <w:sz w:val="16"/>
        </w:rPr>
        <w:t> </w:t>
      </w:r>
      <w:r>
        <w:rPr>
          <w:b/>
          <w:bCs/>
          <w:color w:val="000000"/>
          <w:u w:val="single"/>
        </w:rPr>
        <w:t>forces</w:t>
      </w:r>
      <w:r w:rsidRPr="00B31E93">
        <w:rPr>
          <w:color w:val="000000"/>
          <w:sz w:val="16"/>
        </w:rPr>
        <w:t> </w:t>
      </w:r>
      <w:r>
        <w:rPr>
          <w:b/>
          <w:bCs/>
          <w:color w:val="000000"/>
          <w:u w:val="single"/>
          <w:shd w:val="clear" w:color="auto" w:fill="00FFFF"/>
        </w:rPr>
        <w:t>in the Pacific</w:t>
      </w:r>
      <w:r w:rsidRPr="00B31E93">
        <w:rPr>
          <w:color w:val="000000"/>
          <w:sz w:val="16"/>
        </w:rPr>
        <w:t> </w:t>
      </w:r>
      <w:r>
        <w:rPr>
          <w:color w:val="000000"/>
          <w:u w:val="single"/>
        </w:rPr>
        <w:t>claim</w:t>
      </w:r>
      <w:r w:rsidRPr="00B31E93">
        <w:rPr>
          <w:color w:val="000000"/>
          <w:sz w:val="16"/>
        </w:rPr>
        <w:t> that, under President </w:t>
      </w:r>
      <w:r>
        <w:rPr>
          <w:color w:val="000000"/>
          <w:u w:val="single"/>
        </w:rPr>
        <w:t>Xi</w:t>
      </w:r>
      <w:r w:rsidRPr="00B31E93">
        <w:rPr>
          <w:color w:val="000000"/>
          <w:sz w:val="16"/>
        </w:rPr>
        <w:t> Jinping, the Chinese Communist regime </w:t>
      </w:r>
      <w:r>
        <w:rPr>
          <w:color w:val="000000"/>
          <w:u w:val="single"/>
        </w:rPr>
        <w:t>has become more authoritarian</w:t>
      </w:r>
      <w:r w:rsidRPr="00B31E93">
        <w:rPr>
          <w:color w:val="000000"/>
          <w:sz w:val="16"/>
        </w:rPr>
        <w:t> at home </w:t>
      </w:r>
      <w:r>
        <w:rPr>
          <w:color w:val="000000"/>
          <w:u w:val="single"/>
        </w:rPr>
        <w:t>and</w:t>
      </w:r>
      <w:r w:rsidRPr="00B31E93">
        <w:rPr>
          <w:color w:val="000000"/>
          <w:sz w:val="16"/>
        </w:rPr>
        <w:t> more </w:t>
      </w:r>
      <w:r>
        <w:rPr>
          <w:color w:val="000000"/>
          <w:u w:val="single"/>
        </w:rPr>
        <w:t>aggressive abroad, endangering key U.S. allies</w:t>
      </w:r>
      <w:r w:rsidRPr="00B31E93">
        <w:rPr>
          <w:color w:val="000000"/>
          <w:sz w:val="16"/>
        </w:rPr>
        <w:t> in the Pacific and threatening our vital interests.[10] Certainly, when it comes to the increasing repression of Uighur Muslims in Xinjiang Province or pro-democracy activists in Hong Kong, there can be little doubt of Beijing’s perfidy, though on other issues, there’s room for debate. On another subject, though, there really should be no room for debate at all: the impact of a new cold war between the planet’s two great powers on the chances for a successful global response to a rapidly warming planet.</w:t>
      </w:r>
    </w:p>
    <w:p w14:paraId="0286E634" w14:textId="77777777" w:rsidR="00B31E93" w:rsidRPr="00B31E93" w:rsidRDefault="00B31E93" w:rsidP="00B31E93">
      <w:pPr>
        <w:spacing w:line="235" w:lineRule="atLeast"/>
        <w:rPr>
          <w:color w:val="000000"/>
          <w:sz w:val="16"/>
        </w:rPr>
      </w:pPr>
      <w:r w:rsidRPr="00B31E93">
        <w:rPr>
          <w:color w:val="000000"/>
          <w:sz w:val="16"/>
        </w:rPr>
        <w:t>There are several obvious reasons for this. First, </w:t>
      </w:r>
      <w:r>
        <w:rPr>
          <w:color w:val="000000"/>
          <w:u w:val="single"/>
        </w:rPr>
        <w:t>increased hostility</w:t>
      </w:r>
      <w:r w:rsidRPr="00B31E93">
        <w:rPr>
          <w:color w:val="000000"/>
          <w:sz w:val="16"/>
        </w:rPr>
        <w:t> </w:t>
      </w:r>
      <w:r>
        <w:rPr>
          <w:color w:val="000000"/>
          <w:u w:val="single"/>
          <w:shd w:val="clear" w:color="auto" w:fill="00FFFF"/>
        </w:rPr>
        <w:t>will ensure</w:t>
      </w:r>
      <w:r w:rsidRPr="00B31E93">
        <w:rPr>
          <w:color w:val="000000"/>
          <w:sz w:val="16"/>
        </w:rPr>
        <w:t> </w:t>
      </w:r>
      <w:r>
        <w:rPr>
          <w:color w:val="000000"/>
          <w:u w:val="single"/>
        </w:rPr>
        <w:t>a</w:t>
      </w:r>
      <w:r w:rsidRPr="00B31E93">
        <w:rPr>
          <w:color w:val="000000"/>
          <w:sz w:val="16"/>
        </w:rPr>
        <w:t> </w:t>
      </w:r>
      <w:r>
        <w:rPr>
          <w:b/>
          <w:bCs/>
          <w:color w:val="000000"/>
          <w:u w:val="single"/>
          <w:shd w:val="clear" w:color="auto" w:fill="00FFFF"/>
        </w:rPr>
        <w:t>competitive</w:t>
      </w:r>
      <w:r w:rsidRPr="00B31E93">
        <w:rPr>
          <w:color w:val="000000"/>
          <w:sz w:val="16"/>
        </w:rPr>
        <w:t> </w:t>
      </w:r>
      <w:r>
        <w:rPr>
          <w:b/>
          <w:bCs/>
          <w:color w:val="000000"/>
          <w:u w:val="single"/>
        </w:rPr>
        <w:t>rather than collaborative search</w:t>
      </w:r>
      <w:r w:rsidRPr="00B31E93">
        <w:rPr>
          <w:color w:val="000000"/>
          <w:sz w:val="16"/>
        </w:rPr>
        <w:t> </w:t>
      </w:r>
      <w:r>
        <w:rPr>
          <w:color w:val="000000"/>
          <w:u w:val="single"/>
        </w:rPr>
        <w:t>for vital</w:t>
      </w:r>
      <w:r w:rsidRPr="00B31E93">
        <w:rPr>
          <w:color w:val="000000"/>
          <w:sz w:val="16"/>
        </w:rPr>
        <w:t> </w:t>
      </w:r>
      <w:r>
        <w:rPr>
          <w:color w:val="000000"/>
          <w:u w:val="single"/>
          <w:shd w:val="clear" w:color="auto" w:fill="00FFFF"/>
        </w:rPr>
        <w:t>solutions</w:t>
      </w:r>
      <w:r>
        <w:rPr>
          <w:color w:val="000000"/>
          <w:u w:val="single"/>
        </w:rPr>
        <w:t>, resulting in wasted resources, inadequate financing, duplicative research,</w:t>
      </w:r>
      <w:r w:rsidRPr="00B31E93">
        <w:rPr>
          <w:color w:val="000000"/>
          <w:sz w:val="16"/>
        </w:rPr>
        <w:t> </w:t>
      </w:r>
      <w:r>
        <w:rPr>
          <w:color w:val="000000"/>
          <w:u w:val="single"/>
          <w:shd w:val="clear" w:color="auto" w:fill="00FFFF"/>
        </w:rPr>
        <w:t>and</w:t>
      </w:r>
      <w:r w:rsidRPr="00B31E93">
        <w:rPr>
          <w:color w:val="000000"/>
          <w:sz w:val="16"/>
        </w:rPr>
        <w:t> </w:t>
      </w:r>
      <w:r>
        <w:rPr>
          <w:color w:val="000000"/>
          <w:u w:val="single"/>
        </w:rPr>
        <w:t>the</w:t>
      </w:r>
      <w:r w:rsidRPr="00B31E93">
        <w:rPr>
          <w:color w:val="000000"/>
          <w:sz w:val="16"/>
        </w:rPr>
        <w:t> </w:t>
      </w:r>
      <w:r>
        <w:rPr>
          <w:color w:val="000000"/>
          <w:u w:val="single"/>
          <w:shd w:val="clear" w:color="auto" w:fill="00FFFF"/>
        </w:rPr>
        <w:t>stalled</w:t>
      </w:r>
      <w:r w:rsidRPr="00B31E93">
        <w:rPr>
          <w:color w:val="000000"/>
          <w:sz w:val="16"/>
        </w:rPr>
        <w:t> </w:t>
      </w:r>
      <w:r>
        <w:rPr>
          <w:color w:val="000000"/>
          <w:u w:val="single"/>
        </w:rPr>
        <w:t>international dissemination of advanced</w:t>
      </w:r>
      <w:r w:rsidRPr="00B31E93">
        <w:rPr>
          <w:color w:val="000000"/>
          <w:sz w:val="16"/>
        </w:rPr>
        <w:t> </w:t>
      </w:r>
      <w:r>
        <w:rPr>
          <w:color w:val="000000"/>
          <w:u w:val="single"/>
          <w:shd w:val="clear" w:color="auto" w:fill="00FFFF"/>
        </w:rPr>
        <w:t>green</w:t>
      </w:r>
      <w:r w:rsidRPr="00B31E93">
        <w:rPr>
          <w:color w:val="000000"/>
          <w:sz w:val="16"/>
        </w:rPr>
        <w:t> </w:t>
      </w:r>
      <w:r>
        <w:rPr>
          <w:b/>
          <w:bCs/>
          <w:color w:val="000000"/>
          <w:u w:val="single"/>
          <w:shd w:val="clear" w:color="auto" w:fill="00FFFF"/>
        </w:rPr>
        <w:t>tech</w:t>
      </w:r>
      <w:r>
        <w:rPr>
          <w:color w:val="000000"/>
          <w:u w:val="single"/>
        </w:rPr>
        <w:t>nologies. A hint</w:t>
      </w:r>
      <w:r w:rsidRPr="00B31E93">
        <w:rPr>
          <w:color w:val="000000"/>
          <w:sz w:val="16"/>
        </w:rPr>
        <w:t> of such a future </w:t>
      </w:r>
      <w:r>
        <w:rPr>
          <w:color w:val="000000"/>
          <w:u w:val="single"/>
        </w:rPr>
        <w:t>lies in the competitive rather than collaborative development of vaccines for Covid</w:t>
      </w:r>
      <w:r w:rsidRPr="00B31E93">
        <w:rPr>
          <w:color w:val="000000"/>
          <w:sz w:val="16"/>
        </w:rPr>
        <w:t>-19 and their distressingly chaotic distribution to Africa and the rest of the developing world, ensuring that the pandemic will have a life into 2022 or 2023 with an ever-rising death toll.[11]</w:t>
      </w:r>
    </w:p>
    <w:p w14:paraId="0C3A0062" w14:textId="77777777" w:rsidR="00B31E93" w:rsidRPr="00B31E93" w:rsidRDefault="00B31E93" w:rsidP="00B31E93">
      <w:pPr>
        <w:spacing w:line="235" w:lineRule="atLeast"/>
        <w:rPr>
          <w:color w:val="000000"/>
          <w:sz w:val="16"/>
        </w:rPr>
      </w:pPr>
      <w:r w:rsidRPr="00B31E93">
        <w:rPr>
          <w:color w:val="000000"/>
          <w:sz w:val="16"/>
        </w:rPr>
        <w:t>Second, </w:t>
      </w:r>
      <w:r>
        <w:rPr>
          <w:color w:val="000000"/>
          <w:u w:val="single"/>
        </w:rPr>
        <w:t>a new</w:t>
      </w:r>
      <w:r w:rsidRPr="00B31E93">
        <w:rPr>
          <w:color w:val="000000"/>
          <w:sz w:val="16"/>
        </w:rPr>
        <w:t> </w:t>
      </w:r>
      <w:r>
        <w:rPr>
          <w:color w:val="000000"/>
          <w:u w:val="single"/>
          <w:shd w:val="clear" w:color="auto" w:fill="00FFFF"/>
        </w:rPr>
        <w:t>cold war will make</w:t>
      </w:r>
      <w:r w:rsidRPr="00B31E93">
        <w:rPr>
          <w:color w:val="000000"/>
          <w:sz w:val="16"/>
        </w:rPr>
        <w:t> </w:t>
      </w:r>
      <w:r>
        <w:rPr>
          <w:color w:val="000000"/>
          <w:u w:val="single"/>
        </w:rPr>
        <w:t>international diplomacy</w:t>
      </w:r>
      <w:r w:rsidRPr="00B31E93">
        <w:rPr>
          <w:color w:val="000000"/>
          <w:sz w:val="16"/>
        </w:rPr>
        <w:t> </w:t>
      </w:r>
      <w:r>
        <w:rPr>
          <w:color w:val="000000"/>
          <w:u w:val="single"/>
          <w:shd w:val="clear" w:color="auto" w:fill="00FFFF"/>
        </w:rPr>
        <w:t>more difficult</w:t>
      </w:r>
      <w:r w:rsidRPr="00B31E93">
        <w:rPr>
          <w:color w:val="000000"/>
          <w:sz w:val="16"/>
        </w:rPr>
        <w:t> </w:t>
      </w:r>
      <w:r>
        <w:rPr>
          <w:color w:val="000000"/>
          <w:u w:val="single"/>
        </w:rPr>
        <w:t>when it comes to</w:t>
      </w:r>
      <w:r w:rsidRPr="00B31E93">
        <w:rPr>
          <w:color w:val="000000"/>
          <w:sz w:val="16"/>
        </w:rPr>
        <w:t> </w:t>
      </w:r>
      <w:r>
        <w:rPr>
          <w:color w:val="000000"/>
          <w:u w:val="single"/>
          <w:shd w:val="clear" w:color="auto" w:fill="00FFFF"/>
        </w:rPr>
        <w:t>ensuring</w:t>
      </w:r>
      <w:r w:rsidRPr="00B31E93">
        <w:rPr>
          <w:color w:val="000000"/>
          <w:sz w:val="16"/>
        </w:rPr>
        <w:t> </w:t>
      </w:r>
      <w:r>
        <w:rPr>
          <w:b/>
          <w:bCs/>
          <w:color w:val="000000"/>
          <w:u w:val="single"/>
          <w:shd w:val="clear" w:color="auto" w:fill="00FFFF"/>
        </w:rPr>
        <w:t>worldwide compliance with</w:t>
      </w:r>
      <w:r w:rsidRPr="00B31E93">
        <w:rPr>
          <w:color w:val="000000"/>
          <w:sz w:val="16"/>
        </w:rPr>
        <w:t> the </w:t>
      </w:r>
      <w:r>
        <w:rPr>
          <w:b/>
          <w:bCs/>
          <w:color w:val="000000"/>
          <w:u w:val="single"/>
          <w:shd w:val="clear" w:color="auto" w:fill="00FFFF"/>
        </w:rPr>
        <w:t>Paris</w:t>
      </w:r>
      <w:r w:rsidRPr="00B31E93">
        <w:rPr>
          <w:color w:val="000000"/>
          <w:sz w:val="16"/>
        </w:rPr>
        <w:t> climate agreement. Consider it a key lesson for the future that </w:t>
      </w:r>
      <w:r>
        <w:rPr>
          <w:color w:val="000000"/>
          <w:u w:val="single"/>
        </w:rPr>
        <w:t>cooperation between</w:t>
      </w:r>
      <w:r w:rsidRPr="00B31E93">
        <w:rPr>
          <w:color w:val="000000"/>
          <w:sz w:val="16"/>
        </w:rPr>
        <w:t> President Barack </w:t>
      </w:r>
      <w:r>
        <w:rPr>
          <w:color w:val="000000"/>
          <w:u w:val="single"/>
        </w:rPr>
        <w:t>Obama and Xi</w:t>
      </w:r>
      <w:r w:rsidRPr="00B31E93">
        <w:rPr>
          <w:color w:val="000000"/>
          <w:sz w:val="16"/>
        </w:rPr>
        <w:t> Jinping </w:t>
      </w:r>
      <w:r>
        <w:rPr>
          <w:color w:val="000000"/>
          <w:u w:val="single"/>
        </w:rPr>
        <w:t>made the agreement possible in the first place</w:t>
      </w:r>
      <w:r w:rsidRPr="00B31E93">
        <w:rPr>
          <w:color w:val="000000"/>
          <w:sz w:val="16"/>
        </w:rPr>
        <w:t>, creating pressure on reluctant but vital powers like India and Russia to join as well.[12] Once President Trump pulled the U.S. out of the agreement, that space evaporated and global adherence withered. </w:t>
      </w:r>
      <w:r>
        <w:rPr>
          <w:b/>
          <w:bCs/>
          <w:color w:val="000000"/>
          <w:u w:val="single"/>
        </w:rPr>
        <w:t>Only</w:t>
      </w:r>
      <w:r w:rsidRPr="00B31E93">
        <w:rPr>
          <w:color w:val="000000"/>
          <w:sz w:val="16"/>
        </w:rPr>
        <w:t> </w:t>
      </w:r>
      <w:r>
        <w:rPr>
          <w:color w:val="000000"/>
          <w:u w:val="single"/>
        </w:rPr>
        <w:t>by recreating such a U.S.-China climate alliance will it be possible to corral other key players into full compliance</w:t>
      </w:r>
      <w:r w:rsidRPr="00B31E93">
        <w:rPr>
          <w:color w:val="000000"/>
          <w:sz w:val="16"/>
        </w:rPr>
        <w:t>. As suggested recently by Todd Stern, the lead American negotiator at the 2015 Paris climate summit, “There is simply no way to contain climate change worldwide without full-throttle engagement by both countries</w:t>
      </w:r>
      <w:proofErr w:type="gramStart"/>
      <w:r w:rsidRPr="00B31E93">
        <w:rPr>
          <w:color w:val="000000"/>
          <w:sz w:val="16"/>
        </w:rPr>
        <w:t>.”[</w:t>
      </w:r>
      <w:proofErr w:type="gramEnd"/>
      <w:r w:rsidRPr="00B31E93">
        <w:rPr>
          <w:color w:val="000000"/>
          <w:sz w:val="16"/>
        </w:rPr>
        <w:t>13] A cold war environment would make such cooperation a fantasy.</w:t>
      </w:r>
    </w:p>
    <w:p w14:paraId="282D5884" w14:textId="77777777" w:rsidR="00B31E93" w:rsidRPr="00B31E93" w:rsidRDefault="00B31E93" w:rsidP="00B31E93">
      <w:pPr>
        <w:spacing w:line="235" w:lineRule="atLeast"/>
        <w:rPr>
          <w:color w:val="000000"/>
          <w:sz w:val="16"/>
        </w:rPr>
      </w:pPr>
      <w:r w:rsidRPr="00B31E93">
        <w:rPr>
          <w:color w:val="000000"/>
          <w:sz w:val="16"/>
        </w:rPr>
        <w:t>Third, </w:t>
      </w:r>
      <w:r>
        <w:rPr>
          <w:color w:val="000000"/>
          <w:u w:val="single"/>
        </w:rPr>
        <w:t>such an atmosphere would ensure a massive increase in military expenditures</w:t>
      </w:r>
      <w:r w:rsidRPr="00B31E93">
        <w:rPr>
          <w:color w:val="000000"/>
          <w:sz w:val="16"/>
        </w:rPr>
        <w:t> on both sides, </w:t>
      </w:r>
      <w:r>
        <w:rPr>
          <w:b/>
          <w:bCs/>
          <w:color w:val="000000"/>
          <w:u w:val="single"/>
        </w:rPr>
        <w:t>sopping up funds needed for the transition to a green-energy economy</w:t>
      </w:r>
      <w:r w:rsidRPr="00B31E93">
        <w:rPr>
          <w:color w:val="000000"/>
          <w:sz w:val="16"/>
        </w:rPr>
        <w:t>. In addition, </w:t>
      </w:r>
      <w:r>
        <w:rPr>
          <w:color w:val="000000"/>
          <w:u w:val="single"/>
        </w:rPr>
        <w:t>as the pace of militarization accelerated, fossil-fuel use would</w:t>
      </w:r>
      <w:r w:rsidRPr="00B31E93">
        <w:rPr>
          <w:color w:val="000000"/>
          <w:sz w:val="16"/>
        </w:rPr>
        <w:t> undoubtedly </w:t>
      </w:r>
      <w:r>
        <w:rPr>
          <w:color w:val="000000"/>
          <w:u w:val="single"/>
        </w:rPr>
        <w:t>increase</w:t>
      </w:r>
      <w:r w:rsidRPr="00B31E93">
        <w:rPr>
          <w:color w:val="000000"/>
          <w:sz w:val="16"/>
        </w:rPr>
        <w:t>, as the governments of both countries favored the mass production of gas-guzzling tanks, bombers, and warships.</w:t>
      </w:r>
    </w:p>
    <w:p w14:paraId="793711DD" w14:textId="77777777" w:rsidR="00B31E93" w:rsidRDefault="00B31E93" w:rsidP="009748CA">
      <w:pPr>
        <w:rPr>
          <w:sz w:val="16"/>
        </w:rPr>
      </w:pPr>
    </w:p>
    <w:p w14:paraId="69C30725" w14:textId="77777777" w:rsidR="00B31E93" w:rsidRDefault="00B31E93" w:rsidP="00B31E93">
      <w:pPr>
        <w:pStyle w:val="Heading4"/>
        <w:spacing w:before="30" w:line="278" w:lineRule="atLeast"/>
        <w:rPr>
          <w:rFonts w:cs="Calibri"/>
          <w:color w:val="000000"/>
          <w:szCs w:val="26"/>
        </w:rPr>
      </w:pPr>
      <w:r>
        <w:rPr>
          <w:rFonts w:cs="Calibri"/>
          <w:color w:val="000000"/>
          <w:szCs w:val="26"/>
        </w:rPr>
        <w:t xml:space="preserve">The attempt alone reduces </w:t>
      </w:r>
      <w:proofErr w:type="gramStart"/>
      <w:r>
        <w:rPr>
          <w:rFonts w:cs="Calibri"/>
          <w:color w:val="000000"/>
          <w:szCs w:val="26"/>
        </w:rPr>
        <w:t>risk</w:t>
      </w:r>
      <w:proofErr w:type="gramEnd"/>
      <w:r>
        <w:rPr>
          <w:rFonts w:cs="Calibri"/>
          <w:color w:val="000000"/>
          <w:szCs w:val="26"/>
        </w:rPr>
        <w:t xml:space="preserve"> of extinction from each of their advantages.</w:t>
      </w:r>
    </w:p>
    <w:p w14:paraId="6D8DEF1E" w14:textId="5FD111B4" w:rsidR="00B31E93" w:rsidRDefault="00B31E93" w:rsidP="00B31E93">
      <w:pPr>
        <w:spacing w:after="120" w:line="235" w:lineRule="atLeast"/>
        <w:rPr>
          <w:color w:val="000000"/>
        </w:rPr>
      </w:pPr>
      <w:r>
        <w:rPr>
          <w:b/>
          <w:bCs/>
          <w:color w:val="000000"/>
          <w:sz w:val="26"/>
          <w:szCs w:val="26"/>
        </w:rPr>
        <w:t>Perkovich 22</w:t>
      </w:r>
      <w:r>
        <w:rPr>
          <w:color w:val="000000"/>
        </w:rPr>
        <w:t xml:space="preserve"> – Chair &amp; V.P. for Studies focusing on non-proliferation and nuclear strategy, Carnegie Endowment for Int’l Peace George Perkovich, prominent scholar on non-proliferation, and has extensively advised the U.S. and other governments and </w:t>
      </w:r>
      <w:proofErr w:type="spellStart"/>
      <w:r>
        <w:rPr>
          <w:color w:val="000000"/>
        </w:rPr>
        <w:t>internat’l</w:t>
      </w:r>
      <w:proofErr w:type="spellEnd"/>
      <w:r>
        <w:rPr>
          <w:color w:val="000000"/>
        </w:rPr>
        <w:t xml:space="preserve"> organizations on nuclear proliferation issues for decades, and Pranay Vaddi, Fellow in the Nuclear Policy Program, CEIP, Ph.D., University of Virginia, “Engaging China on Strategic Stability and Mutual Vulnerability,” October 2022, Carnegie Endowment for International Peace, https://carnegieendowment.org/files/Perkovich-Engaging_China.pdf</w:t>
      </w:r>
    </w:p>
    <w:p w14:paraId="791B3121" w14:textId="77777777" w:rsidR="00B31E93" w:rsidRDefault="00B31E93" w:rsidP="00B31E93">
      <w:pPr>
        <w:spacing w:line="235" w:lineRule="atLeast"/>
        <w:rPr>
          <w:color w:val="000000"/>
          <w:sz w:val="16"/>
        </w:rPr>
      </w:pPr>
      <w:r w:rsidRPr="00B31E93">
        <w:rPr>
          <w:color w:val="000000"/>
          <w:u w:val="single"/>
          <w:shd w:val="clear" w:color="auto" w:fill="00FFFF"/>
        </w:rPr>
        <w:t>If</w:t>
      </w:r>
      <w:r w:rsidRPr="00B31E93">
        <w:rPr>
          <w:color w:val="000000"/>
          <w:sz w:val="16"/>
        </w:rPr>
        <w:t> </w:t>
      </w:r>
      <w:r w:rsidRPr="00B31E93">
        <w:rPr>
          <w:color w:val="000000"/>
          <w:u w:val="single"/>
          <w:shd w:val="clear" w:color="auto" w:fill="00FFFF"/>
        </w:rPr>
        <w:t>China</w:t>
      </w:r>
      <w:r w:rsidRPr="00B31E93">
        <w:rPr>
          <w:color w:val="000000"/>
          <w:sz w:val="16"/>
        </w:rPr>
        <w:t> </w:t>
      </w:r>
      <w:r w:rsidRPr="00B31E93">
        <w:rPr>
          <w:color w:val="000000"/>
          <w:u w:val="single"/>
          <w:shd w:val="clear" w:color="auto" w:fill="00FFFF"/>
        </w:rPr>
        <w:t>and the</w:t>
      </w:r>
      <w:r w:rsidRPr="00B31E93">
        <w:rPr>
          <w:color w:val="000000"/>
          <w:sz w:val="16"/>
        </w:rPr>
        <w:t> </w:t>
      </w:r>
      <w:r w:rsidRPr="00B31E93">
        <w:rPr>
          <w:color w:val="000000"/>
          <w:u w:val="single"/>
          <w:shd w:val="clear" w:color="auto" w:fill="00FFFF"/>
        </w:rPr>
        <w:t>U</w:t>
      </w:r>
      <w:r w:rsidRPr="00B31E93">
        <w:rPr>
          <w:color w:val="000000"/>
          <w:u w:val="single"/>
        </w:rPr>
        <w:t>nited</w:t>
      </w:r>
      <w:r w:rsidRPr="00B31E93">
        <w:rPr>
          <w:color w:val="000000"/>
          <w:sz w:val="16"/>
        </w:rPr>
        <w:t> </w:t>
      </w:r>
      <w:r w:rsidRPr="00B31E93">
        <w:rPr>
          <w:color w:val="000000"/>
          <w:u w:val="single"/>
          <w:shd w:val="clear" w:color="auto" w:fill="00FFFF"/>
        </w:rPr>
        <w:t>S</w:t>
      </w:r>
      <w:r w:rsidRPr="00B31E93">
        <w:rPr>
          <w:color w:val="000000"/>
          <w:u w:val="single"/>
        </w:rPr>
        <w:t>tates</w:t>
      </w:r>
      <w:r w:rsidRPr="00B31E93">
        <w:rPr>
          <w:color w:val="000000"/>
          <w:sz w:val="16"/>
        </w:rPr>
        <w:t> </w:t>
      </w:r>
      <w:r w:rsidRPr="00B31E93">
        <w:rPr>
          <w:color w:val="000000"/>
          <w:u w:val="single"/>
        </w:rPr>
        <w:t>can</w:t>
      </w:r>
      <w:r w:rsidRPr="00B31E93">
        <w:rPr>
          <w:color w:val="000000"/>
          <w:sz w:val="16"/>
        </w:rPr>
        <w:t> </w:t>
      </w:r>
      <w:r w:rsidRPr="00B31E93">
        <w:rPr>
          <w:color w:val="000000"/>
          <w:u w:val="single"/>
          <w:shd w:val="clear" w:color="auto" w:fill="00FFFF"/>
        </w:rPr>
        <w:t>sustain</w:t>
      </w:r>
      <w:r w:rsidRPr="00B31E93">
        <w:rPr>
          <w:color w:val="000000"/>
          <w:sz w:val="16"/>
        </w:rPr>
        <w:t> </w:t>
      </w:r>
      <w:r w:rsidRPr="00B31E93">
        <w:rPr>
          <w:color w:val="000000"/>
          <w:u w:val="single"/>
        </w:rPr>
        <w:t>such</w:t>
      </w:r>
      <w:r w:rsidRPr="00B31E93">
        <w:rPr>
          <w:color w:val="000000"/>
          <w:sz w:val="16"/>
        </w:rPr>
        <w:t> </w:t>
      </w:r>
      <w:r w:rsidRPr="00B31E93">
        <w:rPr>
          <w:color w:val="000000"/>
          <w:u w:val="single"/>
          <w:shd w:val="clear" w:color="auto" w:fill="00FFFF"/>
        </w:rPr>
        <w:t>a process of</w:t>
      </w:r>
      <w:r w:rsidRPr="00B31E93">
        <w:rPr>
          <w:color w:val="000000"/>
          <w:sz w:val="16"/>
        </w:rPr>
        <w:t> </w:t>
      </w:r>
      <w:r w:rsidRPr="00B31E93">
        <w:rPr>
          <w:color w:val="000000"/>
          <w:u w:val="single"/>
        </w:rPr>
        <w:t>serious</w:t>
      </w:r>
      <w:r w:rsidRPr="00B31E93">
        <w:rPr>
          <w:color w:val="000000"/>
          <w:sz w:val="16"/>
        </w:rPr>
        <w:t> </w:t>
      </w:r>
      <w:r w:rsidRPr="00B31E93">
        <w:rPr>
          <w:rStyle w:val="Emphasis"/>
        </w:rPr>
        <w:t>dialogue</w:t>
      </w:r>
      <w:r w:rsidRPr="00B31E93">
        <w:rPr>
          <w:color w:val="000000"/>
          <w:u w:val="single"/>
        </w:rPr>
        <w:t>,</w:t>
      </w:r>
      <w:r w:rsidRPr="00B31E93">
        <w:rPr>
          <w:color w:val="000000"/>
          <w:sz w:val="16"/>
        </w:rPr>
        <w:t> </w:t>
      </w:r>
      <w:r w:rsidRPr="00B31E93">
        <w:rPr>
          <w:color w:val="000000"/>
          <w:u w:val="single"/>
          <w:shd w:val="clear" w:color="auto" w:fill="00FFFF"/>
        </w:rPr>
        <w:t>they will</w:t>
      </w:r>
      <w:r w:rsidRPr="00B31E93">
        <w:rPr>
          <w:color w:val="000000"/>
          <w:sz w:val="16"/>
        </w:rPr>
        <w:t> </w:t>
      </w:r>
      <w:r w:rsidRPr="00B31E93">
        <w:rPr>
          <w:color w:val="000000"/>
          <w:u w:val="single"/>
          <w:shd w:val="clear" w:color="auto" w:fill="00FFFF"/>
        </w:rPr>
        <w:t xml:space="preserve">keep their </w:t>
      </w:r>
      <w:r w:rsidRPr="00327F57">
        <w:rPr>
          <w:rStyle w:val="Emphasis"/>
          <w:highlight w:val="cyan"/>
        </w:rPr>
        <w:t>relationship</w:t>
      </w:r>
      <w:r w:rsidRPr="00B31E93">
        <w:rPr>
          <w:color w:val="000000"/>
          <w:u w:val="single"/>
          <w:shd w:val="clear" w:color="auto" w:fill="00FFFF"/>
        </w:rPr>
        <w:t xml:space="preserve"> from worsening</w:t>
      </w:r>
      <w:r w:rsidRPr="00B31E93">
        <w:rPr>
          <w:color w:val="000000"/>
          <w:sz w:val="16"/>
        </w:rPr>
        <w:t> </w:t>
      </w:r>
      <w:r w:rsidRPr="00B31E93">
        <w:rPr>
          <w:color w:val="000000"/>
          <w:u w:val="single"/>
          <w:shd w:val="clear" w:color="auto" w:fill="00FFFF"/>
        </w:rPr>
        <w:t xml:space="preserve">even if they </w:t>
      </w:r>
      <w:r w:rsidRPr="00327F57">
        <w:rPr>
          <w:color w:val="000000"/>
          <w:highlight w:val="cyan"/>
          <w:u w:val="single"/>
          <w:shd w:val="clear" w:color="auto" w:fill="00FFFF"/>
        </w:rPr>
        <w:t xml:space="preserve">cannot </w:t>
      </w:r>
      <w:r w:rsidRPr="00327F57">
        <w:rPr>
          <w:rStyle w:val="Emphasis"/>
          <w:highlight w:val="cyan"/>
        </w:rPr>
        <w:t>formally restrain</w:t>
      </w:r>
      <w:r w:rsidRPr="00B31E93">
        <w:rPr>
          <w:color w:val="000000"/>
          <w:sz w:val="16"/>
        </w:rPr>
        <w:t> </w:t>
      </w:r>
      <w:r w:rsidRPr="00B31E93">
        <w:rPr>
          <w:color w:val="000000"/>
          <w:u w:val="single"/>
        </w:rPr>
        <w:t>their competition</w:t>
      </w:r>
      <w:r w:rsidRPr="00B31E93">
        <w:rPr>
          <w:color w:val="000000"/>
          <w:sz w:val="16"/>
        </w:rPr>
        <w:t>. </w:t>
      </w:r>
      <w:r w:rsidRPr="00B31E93">
        <w:rPr>
          <w:color w:val="000000"/>
          <w:u w:val="single"/>
        </w:rPr>
        <w:t>And</w:t>
      </w:r>
      <w:r w:rsidRPr="00B31E93">
        <w:rPr>
          <w:color w:val="000000"/>
          <w:sz w:val="16"/>
        </w:rPr>
        <w:t> </w:t>
      </w:r>
      <w:r w:rsidRPr="00B31E93">
        <w:rPr>
          <w:color w:val="000000"/>
          <w:u w:val="single"/>
        </w:rPr>
        <w:t>if</w:t>
      </w:r>
      <w:r w:rsidRPr="00B31E93">
        <w:rPr>
          <w:color w:val="000000"/>
          <w:sz w:val="16"/>
        </w:rPr>
        <w:t> </w:t>
      </w:r>
      <w:r w:rsidRPr="00B31E93">
        <w:rPr>
          <w:color w:val="000000"/>
          <w:u w:val="single"/>
        </w:rPr>
        <w:t>dialogue</w:t>
      </w:r>
      <w:r w:rsidRPr="00B31E93">
        <w:rPr>
          <w:color w:val="000000"/>
          <w:sz w:val="16"/>
        </w:rPr>
        <w:t> </w:t>
      </w:r>
      <w:r w:rsidRPr="00B31E93">
        <w:rPr>
          <w:color w:val="000000"/>
          <w:u w:val="single"/>
        </w:rPr>
        <w:t>leads one to ask the other for deeds</w:t>
      </w:r>
      <w:r w:rsidRPr="00B31E93">
        <w:rPr>
          <w:color w:val="000000"/>
          <w:sz w:val="16"/>
        </w:rPr>
        <w:t> </w:t>
      </w:r>
      <w:r w:rsidRPr="00B31E93">
        <w:rPr>
          <w:color w:val="000000"/>
          <w:u w:val="single"/>
        </w:rPr>
        <w:t>to</w:t>
      </w:r>
      <w:r w:rsidRPr="00B31E93">
        <w:rPr>
          <w:color w:val="000000"/>
          <w:sz w:val="16"/>
        </w:rPr>
        <w:t> </w:t>
      </w:r>
      <w:r w:rsidRPr="00B31E93">
        <w:rPr>
          <w:color w:val="000000"/>
          <w:u w:val="single"/>
        </w:rPr>
        <w:t>demonstrate goodwill</w:t>
      </w:r>
      <w:r w:rsidRPr="00B31E93">
        <w:rPr>
          <w:color w:val="000000"/>
          <w:sz w:val="16"/>
        </w:rPr>
        <w:t>, </w:t>
      </w:r>
      <w:r w:rsidRPr="00B31E93">
        <w:rPr>
          <w:color w:val="000000"/>
          <w:u w:val="single"/>
        </w:rPr>
        <w:t>the paper has suggested some that could be undertaken</w:t>
      </w:r>
      <w:r w:rsidRPr="00B31E93">
        <w:rPr>
          <w:color w:val="000000"/>
          <w:sz w:val="16"/>
        </w:rPr>
        <w:t> </w:t>
      </w:r>
      <w:r w:rsidRPr="00B31E93">
        <w:rPr>
          <w:color w:val="000000"/>
          <w:u w:val="single"/>
          <w:shd w:val="clear" w:color="auto" w:fill="00FFFF"/>
        </w:rPr>
        <w:t>with</w:t>
      </w:r>
      <w:r w:rsidRPr="00B31E93">
        <w:rPr>
          <w:color w:val="000000"/>
          <w:sz w:val="16"/>
        </w:rPr>
        <w:t> </w:t>
      </w:r>
      <w:r w:rsidRPr="00B31E93">
        <w:rPr>
          <w:color w:val="000000"/>
          <w:u w:val="single"/>
          <w:shd w:val="clear" w:color="auto" w:fill="00FFFF"/>
        </w:rPr>
        <w:t>no security hazard</w:t>
      </w:r>
      <w:r w:rsidRPr="00B31E93">
        <w:rPr>
          <w:color w:val="000000"/>
          <w:sz w:val="16"/>
        </w:rPr>
        <w:t> </w:t>
      </w:r>
      <w:r w:rsidRPr="00B31E93">
        <w:rPr>
          <w:color w:val="000000"/>
          <w:u w:val="single"/>
          <w:shd w:val="clear" w:color="auto" w:fill="00FFFF"/>
        </w:rPr>
        <w:t>and</w:t>
      </w:r>
      <w:r w:rsidRPr="00B31E93">
        <w:rPr>
          <w:color w:val="000000"/>
          <w:sz w:val="16"/>
        </w:rPr>
        <w:t> </w:t>
      </w:r>
      <w:r w:rsidRPr="00B31E93">
        <w:rPr>
          <w:color w:val="000000"/>
          <w:u w:val="single"/>
          <w:shd w:val="clear" w:color="auto" w:fill="00FFFF"/>
        </w:rPr>
        <w:t xml:space="preserve">only slight </w:t>
      </w:r>
      <w:r w:rsidRPr="00327F57">
        <w:rPr>
          <w:rStyle w:val="Emphasis"/>
          <w:highlight w:val="cyan"/>
        </w:rPr>
        <w:t>political risk</w:t>
      </w:r>
      <w:r w:rsidRPr="00B31E93">
        <w:rPr>
          <w:color w:val="000000"/>
          <w:sz w:val="16"/>
        </w:rPr>
        <w:t>. No one should have the illusion that happiness is in this couple’s future. All </w:t>
      </w:r>
      <w:r w:rsidRPr="00B31E93">
        <w:rPr>
          <w:color w:val="000000"/>
          <w:u w:val="single"/>
          <w:shd w:val="clear" w:color="auto" w:fill="00FFFF"/>
        </w:rPr>
        <w:t>this</w:t>
      </w:r>
      <w:r w:rsidRPr="00B31E93">
        <w:rPr>
          <w:color w:val="000000"/>
          <w:sz w:val="16"/>
        </w:rPr>
        <w:t> work </w:t>
      </w:r>
      <w:r w:rsidRPr="00B31E93">
        <w:rPr>
          <w:color w:val="000000"/>
          <w:u w:val="single"/>
          <w:shd w:val="clear" w:color="auto" w:fill="00FFFF"/>
        </w:rPr>
        <w:t>would</w:t>
      </w:r>
      <w:r w:rsidRPr="00B31E93">
        <w:rPr>
          <w:color w:val="000000"/>
          <w:sz w:val="16"/>
        </w:rPr>
        <w:t> be to </w:t>
      </w:r>
      <w:r w:rsidRPr="00B31E93">
        <w:rPr>
          <w:color w:val="000000"/>
          <w:u w:val="single"/>
          <w:shd w:val="clear" w:color="auto" w:fill="00FFFF"/>
        </w:rPr>
        <w:t>allow</w:t>
      </w:r>
      <w:r w:rsidRPr="00B31E93">
        <w:rPr>
          <w:color w:val="000000"/>
          <w:sz w:val="16"/>
        </w:rPr>
        <w:t> </w:t>
      </w:r>
      <w:r w:rsidRPr="00B31E93">
        <w:rPr>
          <w:color w:val="000000"/>
          <w:u w:val="single"/>
        </w:rPr>
        <w:t>a</w:t>
      </w:r>
      <w:r w:rsidRPr="00B31E93">
        <w:rPr>
          <w:color w:val="000000"/>
          <w:sz w:val="16"/>
        </w:rPr>
        <w:t> </w:t>
      </w:r>
      <w:r w:rsidRPr="00327F57">
        <w:rPr>
          <w:rStyle w:val="Emphasis"/>
          <w:highlight w:val="cyan"/>
        </w:rPr>
        <w:t>non-violent</w:t>
      </w:r>
      <w:r w:rsidRPr="00327F57">
        <w:rPr>
          <w:color w:val="000000"/>
          <w:highlight w:val="cyan"/>
          <w:u w:val="single"/>
          <w:shd w:val="clear" w:color="auto" w:fill="00FFFF"/>
        </w:rPr>
        <w:t xml:space="preserve"> cohabitation</w:t>
      </w:r>
      <w:r w:rsidRPr="00B31E93">
        <w:rPr>
          <w:color w:val="000000"/>
          <w:sz w:val="16"/>
        </w:rPr>
        <w:t> </w:t>
      </w:r>
      <w:r w:rsidRPr="00B31E93">
        <w:rPr>
          <w:color w:val="000000"/>
          <w:u w:val="single"/>
        </w:rPr>
        <w:t>that is</w:t>
      </w:r>
      <w:r w:rsidRPr="00B31E93">
        <w:rPr>
          <w:color w:val="000000"/>
          <w:sz w:val="16"/>
        </w:rPr>
        <w:t> </w:t>
      </w:r>
      <w:r w:rsidRPr="00B31E93">
        <w:rPr>
          <w:color w:val="000000"/>
          <w:u w:val="single"/>
          <w:shd w:val="clear" w:color="auto" w:fill="00FFFF"/>
        </w:rPr>
        <w:t>better than the</w:t>
      </w:r>
      <w:r w:rsidRPr="00B31E93">
        <w:rPr>
          <w:color w:val="000000"/>
          <w:sz w:val="16"/>
        </w:rPr>
        <w:t> </w:t>
      </w:r>
      <w:r w:rsidRPr="00B31E93">
        <w:rPr>
          <w:color w:val="000000"/>
          <w:u w:val="single"/>
          <w:shd w:val="clear" w:color="auto" w:fill="00FFFF"/>
        </w:rPr>
        <w:t>alt</w:t>
      </w:r>
      <w:r w:rsidRPr="00B31E93">
        <w:rPr>
          <w:color w:val="000000"/>
          <w:u w:val="single"/>
        </w:rPr>
        <w:t>ernative</w:t>
      </w:r>
      <w:r w:rsidRPr="00B31E93">
        <w:rPr>
          <w:color w:val="000000"/>
          <w:sz w:val="16"/>
        </w:rPr>
        <w:t> </w:t>
      </w:r>
      <w:r w:rsidRPr="00B31E93">
        <w:rPr>
          <w:color w:val="000000"/>
          <w:u w:val="single"/>
          <w:shd w:val="clear" w:color="auto" w:fill="00FFFF"/>
        </w:rPr>
        <w:t>of</w:t>
      </w:r>
      <w:r w:rsidRPr="00B31E93">
        <w:rPr>
          <w:color w:val="000000"/>
          <w:sz w:val="16"/>
        </w:rPr>
        <w:t> destitute divorce or </w:t>
      </w:r>
      <w:r w:rsidRPr="00B31E93">
        <w:rPr>
          <w:color w:val="000000"/>
          <w:u w:val="single"/>
          <w:shd w:val="clear" w:color="auto" w:fill="00FFFF"/>
        </w:rPr>
        <w:t>murder-suicide</w:t>
      </w:r>
      <w:r w:rsidRPr="00B31E93">
        <w:rPr>
          <w:color w:val="000000"/>
          <w:sz w:val="16"/>
        </w:rPr>
        <w:t>.</w:t>
      </w:r>
    </w:p>
    <w:p w14:paraId="3CAB2E66" w14:textId="77777777" w:rsidR="00B31E93" w:rsidRDefault="00B31E93" w:rsidP="00B31E93">
      <w:pPr>
        <w:spacing w:line="235" w:lineRule="atLeast"/>
        <w:rPr>
          <w:color w:val="000000"/>
          <w:sz w:val="16"/>
        </w:rPr>
      </w:pPr>
    </w:p>
    <w:p w14:paraId="10F068EE" w14:textId="77777777" w:rsidR="00B31E93" w:rsidRPr="001631F7" w:rsidRDefault="00B31E93" w:rsidP="00B31E93">
      <w:pPr>
        <w:pStyle w:val="Heading4"/>
        <w:rPr>
          <w:rFonts w:cs="Times New Roman"/>
        </w:rPr>
      </w:pPr>
      <w:r w:rsidRPr="001631F7">
        <w:rPr>
          <w:rFonts w:cs="Times New Roman"/>
        </w:rPr>
        <w:t>US/China relations solve multiple scenarios for extinction</w:t>
      </w:r>
    </w:p>
    <w:p w14:paraId="71F622A3" w14:textId="3642A0E8" w:rsidR="00B31E93" w:rsidRPr="001631F7" w:rsidRDefault="00B31E93" w:rsidP="00B31E93">
      <w:bookmarkStart w:id="0" w:name="_Toc179574706"/>
      <w:proofErr w:type="spellStart"/>
      <w:r w:rsidRPr="001631F7">
        <w:rPr>
          <w:rStyle w:val="Style13ptBold"/>
        </w:rPr>
        <w:t>Wenzhong</w:t>
      </w:r>
      <w:proofErr w:type="spellEnd"/>
      <w:r w:rsidRPr="001631F7">
        <w:rPr>
          <w:rStyle w:val="Style13ptBold"/>
        </w:rPr>
        <w:t xml:space="preserve"> 4</w:t>
      </w:r>
      <w:r w:rsidRPr="001631F7">
        <w:t xml:space="preserve"> – </w:t>
      </w:r>
      <w:proofErr w:type="spellStart"/>
      <w:r w:rsidRPr="001631F7">
        <w:t>Wenzhong</w:t>
      </w:r>
      <w:proofErr w:type="spellEnd"/>
      <w:r w:rsidRPr="001631F7">
        <w:t xml:space="preserve">, PRC Ministry of Foreign Affairs, 2-7-4 (Zhou, “Vigorously Pushing Forward the Constructive and Cooperative Relationship Between China and the United States,” </w:t>
      </w:r>
      <w:r w:rsidRPr="004C10F2">
        <w:t>http://china-japan21.org/eng/zxxx/t64286.htm</w:t>
      </w:r>
      <w:r w:rsidRPr="001631F7">
        <w:t>)</w:t>
      </w:r>
      <w:bookmarkEnd w:id="0"/>
      <w:r w:rsidRPr="001631F7">
        <w:t xml:space="preserve"> *Language Modified</w:t>
      </w:r>
    </w:p>
    <w:p w14:paraId="0A9BBF8E" w14:textId="77777777" w:rsidR="00B31E93" w:rsidRPr="001631F7" w:rsidRDefault="00B31E93" w:rsidP="00B31E93">
      <w:pPr>
        <w:rPr>
          <w:szCs w:val="20"/>
        </w:rPr>
      </w:pPr>
      <w:r w:rsidRPr="001631F7">
        <w:rPr>
          <w:szCs w:val="20"/>
        </w:rPr>
        <w:t xml:space="preserve">China's development needs a peaceful international environment, particularly in its periphery. We will continue to play a constructive role in global and regional affairs and sincerely look forward to amicable coexistence and friendly cooperation with all other countries, the United States included. We will continue to push for good-neighborliness, friendship and partnership and dedicate ourselves to peace, stability and prosperity in the region. </w:t>
      </w:r>
      <w:proofErr w:type="gramStart"/>
      <w:r w:rsidRPr="001631F7">
        <w:rPr>
          <w:szCs w:val="20"/>
        </w:rPr>
        <w:t>Thus</w:t>
      </w:r>
      <w:proofErr w:type="gramEnd"/>
      <w:r w:rsidRPr="001631F7">
        <w:rPr>
          <w:szCs w:val="20"/>
        </w:rPr>
        <w:t xml:space="preserve"> China's development will also mean stronger prospect of peace in the Asia-Pacific region and the world at large. </w:t>
      </w:r>
      <w:r w:rsidRPr="00327F57">
        <w:rPr>
          <w:rStyle w:val="StyleUnderline"/>
          <w:szCs w:val="20"/>
          <w:highlight w:val="cyan"/>
        </w:rPr>
        <w:t>China and</w:t>
      </w:r>
      <w:r w:rsidRPr="001631F7">
        <w:rPr>
          <w:rStyle w:val="StyleUnderline"/>
          <w:szCs w:val="20"/>
        </w:rPr>
        <w:t xml:space="preserve"> the </w:t>
      </w:r>
      <w:r w:rsidRPr="00327F57">
        <w:rPr>
          <w:rStyle w:val="StyleUnderline"/>
          <w:szCs w:val="20"/>
          <w:highlight w:val="cyan"/>
        </w:rPr>
        <w:t>US should</w:t>
      </w:r>
      <w:r w:rsidRPr="001631F7">
        <w:rPr>
          <w:szCs w:val="20"/>
        </w:rPr>
        <w:t xml:space="preserve">, and can, </w:t>
      </w:r>
      <w:r w:rsidRPr="00327F57">
        <w:rPr>
          <w:rStyle w:val="StyleUnderline"/>
          <w:szCs w:val="20"/>
          <w:highlight w:val="cyan"/>
        </w:rPr>
        <w:t xml:space="preserve">work together for </w:t>
      </w:r>
      <w:proofErr w:type="gramStart"/>
      <w:r w:rsidRPr="00327F57">
        <w:rPr>
          <w:rStyle w:val="StyleUnderline"/>
          <w:szCs w:val="20"/>
          <w:highlight w:val="cyan"/>
        </w:rPr>
        <w:t>peace</w:t>
      </w:r>
      <w:r w:rsidRPr="001631F7">
        <w:rPr>
          <w:rStyle w:val="StyleUnderline"/>
        </w:rPr>
        <w:t xml:space="preserve">  </w:t>
      </w:r>
      <w:r w:rsidRPr="001631F7">
        <w:rPr>
          <w:rStyle w:val="StyleUnderline"/>
          <w:szCs w:val="20"/>
        </w:rPr>
        <w:t>stability</w:t>
      </w:r>
      <w:proofErr w:type="gramEnd"/>
      <w:r w:rsidRPr="001631F7">
        <w:rPr>
          <w:rStyle w:val="StyleUnderline"/>
          <w:szCs w:val="20"/>
        </w:rPr>
        <w:t xml:space="preserve"> and prosperity</w:t>
      </w:r>
      <w:r w:rsidRPr="001631F7">
        <w:rPr>
          <w:szCs w:val="20"/>
        </w:rPr>
        <w:t xml:space="preserve"> in the region.  Given the highly complementary nature of the two economies, China's reform, </w:t>
      </w:r>
      <w:proofErr w:type="gramStart"/>
      <w:r w:rsidRPr="001631F7">
        <w:rPr>
          <w:szCs w:val="20"/>
        </w:rPr>
        <w:t>opening up</w:t>
      </w:r>
      <w:proofErr w:type="gramEnd"/>
      <w:r w:rsidRPr="001631F7">
        <w:rPr>
          <w:szCs w:val="20"/>
        </w:rPr>
        <w:t xml:space="preserve"> and rising economic size have opened broad horizon for sustained China-US trade and economic cooperation. </w:t>
      </w:r>
      <w:r w:rsidRPr="00327F57">
        <w:rPr>
          <w:rStyle w:val="StyleUnderline"/>
          <w:szCs w:val="20"/>
          <w:highlight w:val="cyan"/>
        </w:rPr>
        <w:t xml:space="preserve">By deepening </w:t>
      </w:r>
      <w:r w:rsidRPr="001631F7">
        <w:rPr>
          <w:rStyle w:val="StyleUnderline"/>
          <w:szCs w:val="20"/>
        </w:rPr>
        <w:t xml:space="preserve">our </w:t>
      </w:r>
      <w:r w:rsidRPr="001631F7">
        <w:rPr>
          <w:szCs w:val="20"/>
        </w:rPr>
        <w:t xml:space="preserve">commercial </w:t>
      </w:r>
      <w:r w:rsidRPr="00327F57">
        <w:rPr>
          <w:rStyle w:val="StyleUnderline"/>
          <w:szCs w:val="20"/>
          <w:highlight w:val="cyan"/>
        </w:rPr>
        <w:t>partnership</w:t>
      </w:r>
      <w:r w:rsidRPr="001631F7">
        <w:rPr>
          <w:szCs w:val="20"/>
        </w:rPr>
        <w:t xml:space="preserve">, which has already delivered tangible benefits to the two peoples, </w:t>
      </w:r>
      <w:r w:rsidRPr="00327F57">
        <w:rPr>
          <w:rStyle w:val="StyleUnderline"/>
          <w:szCs w:val="20"/>
          <w:highlight w:val="cyan"/>
        </w:rPr>
        <w:t>we can</w:t>
      </w:r>
      <w:r w:rsidRPr="00327F57">
        <w:rPr>
          <w:szCs w:val="20"/>
          <w:highlight w:val="cyan"/>
        </w:rPr>
        <w:t xml:space="preserve"> </w:t>
      </w:r>
      <w:r w:rsidRPr="001631F7">
        <w:rPr>
          <w:szCs w:val="20"/>
        </w:rPr>
        <w:t xml:space="preserve">do still more </w:t>
      </w:r>
      <w:proofErr w:type="gramStart"/>
      <w:r w:rsidRPr="001631F7">
        <w:rPr>
          <w:szCs w:val="20"/>
        </w:rPr>
        <w:t>and also</w:t>
      </w:r>
      <w:proofErr w:type="gramEnd"/>
      <w:r w:rsidRPr="001631F7">
        <w:rPr>
          <w:szCs w:val="20"/>
        </w:rPr>
        <w:t xml:space="preserve"> </w:t>
      </w:r>
      <w:r w:rsidRPr="00327F57">
        <w:rPr>
          <w:rStyle w:val="StyleUnderline"/>
          <w:szCs w:val="20"/>
          <w:highlight w:val="cyan"/>
        </w:rPr>
        <w:t xml:space="preserve">make greater </w:t>
      </w:r>
      <w:proofErr w:type="gramStart"/>
      <w:r w:rsidRPr="00327F57">
        <w:rPr>
          <w:rStyle w:val="StyleUnderline"/>
          <w:szCs w:val="20"/>
          <w:highlight w:val="cyan"/>
        </w:rPr>
        <w:t>contribution</w:t>
      </w:r>
      <w:proofErr w:type="gramEnd"/>
      <w:r w:rsidRPr="00327F57">
        <w:rPr>
          <w:rStyle w:val="StyleUnderline"/>
          <w:szCs w:val="20"/>
          <w:highlight w:val="cyan"/>
        </w:rPr>
        <w:t xml:space="preserve"> to </w:t>
      </w:r>
      <w:r w:rsidRPr="00327F57">
        <w:rPr>
          <w:rStyle w:val="Emphasis"/>
          <w:szCs w:val="20"/>
          <w:highlight w:val="cyan"/>
        </w:rPr>
        <w:t>global economic stability</w:t>
      </w:r>
      <w:r w:rsidRPr="001631F7">
        <w:rPr>
          <w:szCs w:val="20"/>
        </w:rPr>
        <w:t xml:space="preserve"> and prosperity.  </w:t>
      </w:r>
      <w:r w:rsidRPr="00327F57">
        <w:rPr>
          <w:rStyle w:val="Emphasis"/>
          <w:szCs w:val="20"/>
          <w:highlight w:val="cyan"/>
        </w:rPr>
        <w:t>Terrorism</w:t>
      </w:r>
      <w:r w:rsidRPr="00327F57">
        <w:rPr>
          <w:rStyle w:val="StyleUnderline"/>
          <w:szCs w:val="20"/>
          <w:highlight w:val="cyan"/>
        </w:rPr>
        <w:t xml:space="preserve">, </w:t>
      </w:r>
      <w:r w:rsidRPr="00327F57">
        <w:rPr>
          <w:rStyle w:val="Emphasis"/>
          <w:szCs w:val="20"/>
          <w:highlight w:val="cyan"/>
        </w:rPr>
        <w:t>cross-boundary crime</w:t>
      </w:r>
      <w:r w:rsidRPr="00327F57">
        <w:rPr>
          <w:rStyle w:val="StyleUnderline"/>
          <w:szCs w:val="20"/>
          <w:highlight w:val="cyan"/>
        </w:rPr>
        <w:t>,</w:t>
      </w:r>
      <w:r w:rsidRPr="00327F57">
        <w:rPr>
          <w:szCs w:val="20"/>
          <w:highlight w:val="cyan"/>
          <w:u w:val="thick"/>
        </w:rPr>
        <w:t xml:space="preserve"> </w:t>
      </w:r>
      <w:r w:rsidRPr="00327F57">
        <w:rPr>
          <w:rStyle w:val="Emphasis"/>
          <w:szCs w:val="20"/>
          <w:highlight w:val="cyan"/>
        </w:rPr>
        <w:t>proliferation</w:t>
      </w:r>
      <w:r w:rsidRPr="001631F7">
        <w:rPr>
          <w:szCs w:val="20"/>
        </w:rPr>
        <w:t xml:space="preserve"> of advanced weapons</w:t>
      </w:r>
      <w:r w:rsidRPr="001631F7">
        <w:rPr>
          <w:rStyle w:val="StyleUnderline"/>
          <w:szCs w:val="20"/>
        </w:rPr>
        <w:t xml:space="preserve">, </w:t>
      </w:r>
      <w:r w:rsidRPr="00327F57">
        <w:rPr>
          <w:rStyle w:val="StyleUnderline"/>
          <w:szCs w:val="20"/>
          <w:highlight w:val="cyan"/>
        </w:rPr>
        <w:t xml:space="preserve">and spread of </w:t>
      </w:r>
      <w:r w:rsidRPr="00327F57">
        <w:rPr>
          <w:rStyle w:val="Emphasis"/>
          <w:szCs w:val="20"/>
          <w:highlight w:val="cyan"/>
        </w:rPr>
        <w:t>deadly diseases</w:t>
      </w:r>
      <w:r w:rsidRPr="00327F57">
        <w:rPr>
          <w:rStyle w:val="StyleUnderline"/>
          <w:szCs w:val="20"/>
          <w:highlight w:val="cyan"/>
        </w:rPr>
        <w:t xml:space="preserve"> pose a common threat to [hu]mankind</w:t>
      </w:r>
      <w:r w:rsidRPr="001631F7">
        <w:rPr>
          <w:rStyle w:val="StyleUnderline"/>
          <w:szCs w:val="20"/>
        </w:rPr>
        <w:t xml:space="preserve">. China and the US have </w:t>
      </w:r>
      <w:r w:rsidRPr="001631F7">
        <w:rPr>
          <w:szCs w:val="20"/>
        </w:rPr>
        <w:t xml:space="preserve">extensive shared stake and </w:t>
      </w:r>
      <w:r w:rsidRPr="001631F7">
        <w:rPr>
          <w:rStyle w:val="StyleUnderline"/>
          <w:szCs w:val="20"/>
        </w:rPr>
        <w:t xml:space="preserve">common responsibility for meeting these challenges, </w:t>
      </w:r>
      <w:r w:rsidRPr="00327F57">
        <w:rPr>
          <w:rStyle w:val="StyleUnderline"/>
          <w:szCs w:val="20"/>
          <w:highlight w:val="cyan"/>
        </w:rPr>
        <w:t>maintaining world peace</w:t>
      </w:r>
      <w:r w:rsidRPr="001631F7">
        <w:rPr>
          <w:szCs w:val="20"/>
        </w:rPr>
        <w:t xml:space="preserve"> and security </w:t>
      </w:r>
      <w:r w:rsidRPr="00327F57">
        <w:rPr>
          <w:rStyle w:val="StyleUnderline"/>
          <w:szCs w:val="20"/>
          <w:highlight w:val="cyan"/>
        </w:rPr>
        <w:t>and</w:t>
      </w:r>
      <w:r w:rsidRPr="001631F7">
        <w:rPr>
          <w:szCs w:val="20"/>
        </w:rPr>
        <w:t xml:space="preserve"> addressing </w:t>
      </w:r>
      <w:r w:rsidRPr="00327F57">
        <w:rPr>
          <w:rStyle w:val="StyleUnderline"/>
          <w:szCs w:val="20"/>
          <w:highlight w:val="cyan"/>
        </w:rPr>
        <w:t>other</w:t>
      </w:r>
      <w:r w:rsidRPr="001631F7">
        <w:rPr>
          <w:szCs w:val="20"/>
        </w:rPr>
        <w:t xml:space="preserve"> major </w:t>
      </w:r>
      <w:r w:rsidRPr="00327F57">
        <w:rPr>
          <w:rStyle w:val="StyleUnderline"/>
          <w:szCs w:val="20"/>
          <w:highlight w:val="cyan"/>
        </w:rPr>
        <w:t xml:space="preserve">issues </w:t>
      </w:r>
      <w:r w:rsidRPr="00327F57">
        <w:rPr>
          <w:rStyle w:val="Emphasis"/>
          <w:szCs w:val="20"/>
          <w:highlight w:val="cyan"/>
        </w:rPr>
        <w:t>bearing on human survival</w:t>
      </w:r>
      <w:r w:rsidRPr="001631F7">
        <w:rPr>
          <w:szCs w:val="20"/>
        </w:rPr>
        <w:t xml:space="preserve"> and development. </w:t>
      </w:r>
      <w:r w:rsidRPr="001631F7">
        <w:rPr>
          <w:rStyle w:val="StyleUnderline"/>
          <w:szCs w:val="20"/>
        </w:rPr>
        <w:t>China is ready to keep up its coordination and cooperation in these areas with the US</w:t>
      </w:r>
      <w:r w:rsidRPr="001631F7">
        <w:rPr>
          <w:szCs w:val="20"/>
        </w:rPr>
        <w:t xml:space="preserve"> and the rest of the international community.  During his visit to the US nearly 25 years ago, Deng Xiaoping said, "The interests of our two peoples and those of world peace require that we view our relations from the overall international situation and a long-term strategic perspective." Thirteen years </w:t>
      </w:r>
      <w:proofErr w:type="gramStart"/>
      <w:r w:rsidRPr="001631F7">
        <w:rPr>
          <w:szCs w:val="20"/>
        </w:rPr>
        <w:t>ago</w:t>
      </w:r>
      <w:proofErr w:type="gramEnd"/>
      <w:r w:rsidRPr="001631F7">
        <w:rPr>
          <w:szCs w:val="20"/>
        </w:rPr>
        <w:t xml:space="preserve"> when China-US relations were at their lowest ebb, Mr. Deng said, "In the final analysis, China-US relations have got to get better." We are optimistic about the tomorrow of China-US relations. We have every reason to believe that so long as the two countries view and handle the relationship with a strategic perspective, adhere to the guiding principles of the three joint communiqués and firmly grasp the common interests of the two countries, we will see even greater accomplishments in China-US relations. </w:t>
      </w:r>
    </w:p>
    <w:p w14:paraId="14105346" w14:textId="77777777" w:rsidR="00B31E93" w:rsidRPr="001631F7" w:rsidRDefault="00B31E93" w:rsidP="00B31E93">
      <w:pPr>
        <w:rPr>
          <w:sz w:val="16"/>
        </w:rPr>
      </w:pPr>
    </w:p>
    <w:p w14:paraId="5157701B" w14:textId="77777777" w:rsidR="00B31E93" w:rsidRPr="001631F7" w:rsidRDefault="00B31E93" w:rsidP="00B31E93">
      <w:pPr>
        <w:pStyle w:val="Heading4"/>
        <w:rPr>
          <w:rFonts w:cs="Times New Roman"/>
          <w:szCs w:val="20"/>
        </w:rPr>
      </w:pPr>
      <w:r w:rsidRPr="001631F7">
        <w:rPr>
          <w:rFonts w:cs="Times New Roman"/>
        </w:rPr>
        <w:t>US-China relations solve nuclear war and extinction</w:t>
      </w:r>
    </w:p>
    <w:p w14:paraId="2274A72F" w14:textId="675D2FD8" w:rsidR="00B31E93" w:rsidRPr="001631F7" w:rsidRDefault="00B31E93" w:rsidP="00B31E93">
      <w:r w:rsidRPr="001631F7">
        <w:rPr>
          <w:rStyle w:val="Style13ptBold"/>
        </w:rPr>
        <w:t>Wittner 11</w:t>
      </w:r>
      <w:r w:rsidRPr="001631F7">
        <w:t xml:space="preserve"> – Lawrence Wittner, Emeritus Professor of History at the State University of New York/Albany, “Is a Nuclear War with China Possible?” Huntington News, 11-28-</w:t>
      </w:r>
      <w:proofErr w:type="gramStart"/>
      <w:r w:rsidRPr="001631F7">
        <w:t>2011  (</w:t>
      </w:r>
      <w:proofErr w:type="gramEnd"/>
      <w:r w:rsidRPr="004C10F2">
        <w:t>http://www.huntingtonnews.net/14446</w:t>
      </w:r>
      <w:r w:rsidRPr="001631F7">
        <w:t>)</w:t>
      </w:r>
    </w:p>
    <w:p w14:paraId="01F4A384" w14:textId="4C535C03" w:rsidR="00B31E93" w:rsidRDefault="00B31E93" w:rsidP="00B31E93">
      <w:pPr>
        <w:rPr>
          <w:color w:val="222222"/>
          <w:sz w:val="14"/>
          <w:szCs w:val="20"/>
        </w:rPr>
      </w:pPr>
      <w:r w:rsidRPr="001631F7">
        <w:rPr>
          <w:color w:val="222222"/>
          <w:szCs w:val="20"/>
          <w:u w:val="single"/>
        </w:rPr>
        <w:t>While nuclear weapons exist, there remains a danger that they will be used</w:t>
      </w:r>
      <w:r w:rsidRPr="001631F7">
        <w:rPr>
          <w:color w:val="222222"/>
          <w:sz w:val="14"/>
          <w:szCs w:val="20"/>
        </w:rPr>
        <w:t>.  After all,</w:t>
      </w:r>
      <w:r w:rsidRPr="001631F7">
        <w:rPr>
          <w:rStyle w:val="apple-converted-space"/>
          <w:color w:val="222222"/>
          <w:sz w:val="14"/>
          <w:szCs w:val="20"/>
        </w:rPr>
        <w:t> </w:t>
      </w:r>
      <w:r w:rsidRPr="001631F7">
        <w:rPr>
          <w:color w:val="222222"/>
          <w:szCs w:val="20"/>
          <w:u w:val="single"/>
        </w:rPr>
        <w:t xml:space="preserve">for centuries national </w:t>
      </w:r>
      <w:r w:rsidRPr="00327F57">
        <w:rPr>
          <w:color w:val="222222"/>
          <w:szCs w:val="20"/>
          <w:highlight w:val="cyan"/>
          <w:u w:val="single"/>
        </w:rPr>
        <w:t>conflicts have led to wars, with nations employing</w:t>
      </w:r>
      <w:r w:rsidRPr="001631F7">
        <w:rPr>
          <w:color w:val="222222"/>
          <w:szCs w:val="20"/>
          <w:u w:val="single"/>
        </w:rPr>
        <w:t xml:space="preserve"> their </w:t>
      </w:r>
      <w:r w:rsidRPr="00327F57">
        <w:rPr>
          <w:color w:val="222222"/>
          <w:szCs w:val="20"/>
          <w:highlight w:val="cyan"/>
          <w:u w:val="single"/>
        </w:rPr>
        <w:t>deadliest weapons</w:t>
      </w:r>
      <w:r w:rsidRPr="001631F7">
        <w:rPr>
          <w:color w:val="222222"/>
          <w:sz w:val="14"/>
          <w:szCs w:val="20"/>
        </w:rPr>
        <w:t>.  The current</w:t>
      </w:r>
      <w:r w:rsidRPr="001631F7">
        <w:rPr>
          <w:rStyle w:val="apple-converted-space"/>
          <w:color w:val="222222"/>
          <w:sz w:val="14"/>
          <w:szCs w:val="20"/>
        </w:rPr>
        <w:t> </w:t>
      </w:r>
      <w:r w:rsidRPr="00327F57">
        <w:rPr>
          <w:color w:val="222222"/>
          <w:szCs w:val="20"/>
          <w:highlight w:val="cyan"/>
          <w:u w:val="single"/>
        </w:rPr>
        <w:t>deterioration of U.S. relations with China might end up</w:t>
      </w:r>
      <w:r w:rsidRPr="001631F7">
        <w:rPr>
          <w:rStyle w:val="apple-converted-space"/>
          <w:color w:val="222222"/>
          <w:sz w:val="14"/>
          <w:szCs w:val="20"/>
        </w:rPr>
        <w:t> </w:t>
      </w:r>
      <w:r w:rsidRPr="001631F7">
        <w:rPr>
          <w:color w:val="222222"/>
          <w:sz w:val="14"/>
          <w:szCs w:val="20"/>
        </w:rPr>
        <w:t>providing us with yet</w:t>
      </w:r>
      <w:r w:rsidRPr="001631F7">
        <w:rPr>
          <w:rStyle w:val="apple-converted-space"/>
          <w:color w:val="222222"/>
          <w:sz w:val="14"/>
          <w:szCs w:val="20"/>
        </w:rPr>
        <w:t> </w:t>
      </w:r>
      <w:r w:rsidRPr="00327F57">
        <w:rPr>
          <w:color w:val="222222"/>
          <w:szCs w:val="20"/>
          <w:highlight w:val="cyan"/>
          <w:u w:val="single"/>
        </w:rPr>
        <w:t>another example</w:t>
      </w:r>
      <w:r w:rsidRPr="001631F7">
        <w:rPr>
          <w:color w:val="222222"/>
          <w:szCs w:val="20"/>
          <w:u w:val="single"/>
        </w:rPr>
        <w:t xml:space="preserve"> of this</w:t>
      </w:r>
      <w:r w:rsidRPr="001631F7">
        <w:rPr>
          <w:rStyle w:val="apple-converted-space"/>
          <w:color w:val="222222"/>
          <w:sz w:val="14"/>
          <w:szCs w:val="20"/>
        </w:rPr>
        <w:t> </w:t>
      </w:r>
      <w:r w:rsidRPr="001631F7">
        <w:rPr>
          <w:color w:val="222222"/>
          <w:sz w:val="14"/>
          <w:szCs w:val="20"/>
        </w:rPr>
        <w:t>phenomenon. </w:t>
      </w:r>
      <w:r w:rsidRPr="001631F7">
        <w:rPr>
          <w:rStyle w:val="apple-converted-space"/>
          <w:color w:val="222222"/>
          <w:sz w:val="14"/>
          <w:szCs w:val="20"/>
        </w:rPr>
        <w:t> </w:t>
      </w:r>
      <w:r w:rsidRPr="001631F7">
        <w:rPr>
          <w:color w:val="222222"/>
          <w:sz w:val="14"/>
          <w:szCs w:val="20"/>
        </w:rPr>
        <w:t>The gathering tension between the United States and China is clear enough. </w:t>
      </w:r>
      <w:r w:rsidRPr="001631F7">
        <w:rPr>
          <w:rStyle w:val="apple-converted-space"/>
          <w:color w:val="222222"/>
          <w:sz w:val="14"/>
          <w:szCs w:val="20"/>
        </w:rPr>
        <w:t> </w:t>
      </w:r>
      <w:r w:rsidRPr="001631F7">
        <w:rPr>
          <w:color w:val="222222"/>
          <w:szCs w:val="20"/>
          <w:u w:val="single"/>
        </w:rPr>
        <w:t>Disturbed by China’s growing economic and military strength, the U.S. government recently challenged China</w:t>
      </w:r>
      <w:r w:rsidRPr="001631F7">
        <w:rPr>
          <w:color w:val="222222"/>
          <w:sz w:val="14"/>
          <w:szCs w:val="20"/>
        </w:rPr>
        <w:t>’s claims</w:t>
      </w:r>
      <w:r w:rsidRPr="001631F7">
        <w:rPr>
          <w:rStyle w:val="apple-converted-space"/>
          <w:color w:val="222222"/>
          <w:sz w:val="14"/>
          <w:szCs w:val="20"/>
        </w:rPr>
        <w:t> </w:t>
      </w:r>
      <w:r w:rsidRPr="001631F7">
        <w:rPr>
          <w:color w:val="222222"/>
          <w:szCs w:val="20"/>
          <w:u w:val="single"/>
        </w:rPr>
        <w:t xml:space="preserve">in the </w:t>
      </w:r>
      <w:r w:rsidRPr="00327F57">
        <w:rPr>
          <w:color w:val="222222"/>
          <w:szCs w:val="20"/>
          <w:highlight w:val="cyan"/>
          <w:u w:val="single"/>
        </w:rPr>
        <w:t>South China Sea</w:t>
      </w:r>
      <w:r w:rsidRPr="001631F7">
        <w:rPr>
          <w:color w:val="222222"/>
          <w:sz w:val="14"/>
          <w:szCs w:val="20"/>
        </w:rPr>
        <w:t>, increased the U.S. military presence in Australia, and deepened U.S. military ties with other nations in the Pacific region.  According to Secretary of State Hillary Clinton, the United States was “asserting our own position as a Pacific power.” </w:t>
      </w:r>
      <w:r w:rsidRPr="001631F7">
        <w:rPr>
          <w:rStyle w:val="apple-converted-space"/>
          <w:color w:val="222222"/>
          <w:sz w:val="14"/>
          <w:szCs w:val="20"/>
        </w:rPr>
        <w:t> </w:t>
      </w:r>
      <w:r w:rsidRPr="001631F7">
        <w:rPr>
          <w:color w:val="222222"/>
          <w:szCs w:val="20"/>
          <w:u w:val="single"/>
        </w:rPr>
        <w:t xml:space="preserve">But </w:t>
      </w:r>
      <w:proofErr w:type="gramStart"/>
      <w:r w:rsidRPr="00327F57">
        <w:rPr>
          <w:color w:val="222222"/>
          <w:szCs w:val="20"/>
          <w:highlight w:val="cyan"/>
          <w:u w:val="single"/>
        </w:rPr>
        <w:t>need</w:t>
      </w:r>
      <w:proofErr w:type="gramEnd"/>
      <w:r w:rsidRPr="001631F7">
        <w:rPr>
          <w:color w:val="222222"/>
          <w:szCs w:val="20"/>
          <w:u w:val="single"/>
        </w:rPr>
        <w:t xml:space="preserve"> this </w:t>
      </w:r>
      <w:proofErr w:type="gramStart"/>
      <w:r w:rsidRPr="00327F57">
        <w:rPr>
          <w:color w:val="222222"/>
          <w:szCs w:val="20"/>
          <w:highlight w:val="cyan"/>
          <w:u w:val="single"/>
        </w:rPr>
        <w:t>lead</w:t>
      </w:r>
      <w:proofErr w:type="gramEnd"/>
      <w:r w:rsidRPr="00327F57">
        <w:rPr>
          <w:color w:val="222222"/>
          <w:szCs w:val="20"/>
          <w:highlight w:val="cyan"/>
          <w:u w:val="single"/>
        </w:rPr>
        <w:t xml:space="preserve"> to nuclear war</w:t>
      </w:r>
      <w:r w:rsidRPr="001631F7">
        <w:rPr>
          <w:color w:val="222222"/>
          <w:sz w:val="14"/>
          <w:szCs w:val="20"/>
        </w:rPr>
        <w:t>? </w:t>
      </w:r>
      <w:r w:rsidRPr="001631F7">
        <w:rPr>
          <w:rStyle w:val="apple-converted-space"/>
          <w:color w:val="222222"/>
          <w:sz w:val="14"/>
          <w:szCs w:val="20"/>
        </w:rPr>
        <w:t> </w:t>
      </w:r>
      <w:r w:rsidRPr="001631F7">
        <w:rPr>
          <w:color w:val="222222"/>
          <w:sz w:val="14"/>
          <w:szCs w:val="20"/>
        </w:rPr>
        <w:t>Not necessarily.  And yet,</w:t>
      </w:r>
      <w:r w:rsidRPr="001631F7">
        <w:rPr>
          <w:rStyle w:val="apple-converted-space"/>
          <w:color w:val="222222"/>
          <w:sz w:val="14"/>
          <w:szCs w:val="20"/>
        </w:rPr>
        <w:t> </w:t>
      </w:r>
      <w:r w:rsidRPr="001631F7">
        <w:rPr>
          <w:color w:val="222222"/>
          <w:szCs w:val="20"/>
          <w:u w:val="single"/>
        </w:rPr>
        <w:t>there are signs that it could</w:t>
      </w:r>
      <w:r w:rsidRPr="001631F7">
        <w:rPr>
          <w:color w:val="222222"/>
          <w:sz w:val="14"/>
          <w:szCs w:val="20"/>
        </w:rPr>
        <w:t xml:space="preserve">.  After all, both the United States and China possess large numbers of nuclear weapons.  The U.S. government threatened to attack China with nuclear weapons during the Korean War and, later, during the conflict over the future of China’s offshore islands, Quemoy and Matsu.  </w:t>
      </w:r>
      <w:proofErr w:type="gramStart"/>
      <w:r w:rsidRPr="001631F7">
        <w:rPr>
          <w:color w:val="222222"/>
          <w:sz w:val="14"/>
          <w:szCs w:val="20"/>
        </w:rPr>
        <w:t>In the midst of</w:t>
      </w:r>
      <w:proofErr w:type="gramEnd"/>
      <w:r w:rsidRPr="001631F7">
        <w:rPr>
          <w:color w:val="222222"/>
          <w:sz w:val="14"/>
          <w:szCs w:val="20"/>
        </w:rPr>
        <w:t xml:space="preserve"> the latter confrontation, President Dwight Eisenhower declared publicly, and chillingly, that U.S. nuclear weapons would “be used just exactly as you would use a bullet or anything else.” </w:t>
      </w:r>
      <w:r w:rsidRPr="001631F7">
        <w:rPr>
          <w:rStyle w:val="apple-converted-space"/>
          <w:color w:val="222222"/>
          <w:sz w:val="14"/>
          <w:szCs w:val="20"/>
        </w:rPr>
        <w:t> </w:t>
      </w:r>
      <w:r w:rsidRPr="001631F7">
        <w:rPr>
          <w:color w:val="222222"/>
          <w:sz w:val="14"/>
          <w:szCs w:val="20"/>
        </w:rPr>
        <w:t>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1631F7">
        <w:rPr>
          <w:rStyle w:val="apple-converted-space"/>
          <w:color w:val="222222"/>
          <w:sz w:val="14"/>
          <w:szCs w:val="20"/>
        </w:rPr>
        <w:t> </w:t>
      </w:r>
      <w:r w:rsidRPr="001631F7">
        <w:rPr>
          <w:color w:val="222222"/>
          <w:sz w:val="14"/>
          <w:szCs w:val="20"/>
        </w:rPr>
        <w:t>Some pundits argue that nuclear weapons prevent wars between nuclear-armed nations; and, admittedly, there haven’t been very many—at least not yet.  But</w:t>
      </w:r>
      <w:r w:rsidRPr="001631F7">
        <w:rPr>
          <w:rStyle w:val="apple-converted-space"/>
          <w:color w:val="222222"/>
          <w:sz w:val="14"/>
          <w:szCs w:val="20"/>
        </w:rPr>
        <w:t> </w:t>
      </w:r>
      <w:r w:rsidRPr="001631F7">
        <w:rPr>
          <w:color w:val="222222"/>
          <w:szCs w:val="20"/>
          <w:u w:val="single"/>
        </w:rPr>
        <w:t xml:space="preserve">the </w:t>
      </w:r>
      <w:r w:rsidRPr="00327F57">
        <w:rPr>
          <w:color w:val="222222"/>
          <w:szCs w:val="20"/>
          <w:highlight w:val="cyan"/>
          <w:u w:val="single"/>
        </w:rPr>
        <w:t>Kargil War</w:t>
      </w:r>
      <w:r w:rsidRPr="001631F7">
        <w:rPr>
          <w:rStyle w:val="apple-converted-space"/>
          <w:color w:val="222222"/>
          <w:sz w:val="14"/>
          <w:szCs w:val="20"/>
        </w:rPr>
        <w:t> </w:t>
      </w:r>
      <w:r w:rsidRPr="001631F7">
        <w:rPr>
          <w:color w:val="222222"/>
          <w:sz w:val="14"/>
          <w:szCs w:val="20"/>
        </w:rPr>
        <w:t>of 1999,</w:t>
      </w:r>
      <w:r w:rsidRPr="001631F7">
        <w:rPr>
          <w:rStyle w:val="apple-converted-space"/>
          <w:color w:val="222222"/>
          <w:sz w:val="14"/>
          <w:szCs w:val="20"/>
        </w:rPr>
        <w:t> </w:t>
      </w:r>
      <w:r w:rsidRPr="001631F7">
        <w:rPr>
          <w:color w:val="222222"/>
          <w:szCs w:val="20"/>
          <w:u w:val="single"/>
        </w:rPr>
        <w:t>between nuclear-armed India and</w:t>
      </w:r>
      <w:r w:rsidRPr="001631F7">
        <w:rPr>
          <w:rStyle w:val="apple-converted-space"/>
          <w:color w:val="222222"/>
          <w:sz w:val="14"/>
          <w:szCs w:val="20"/>
        </w:rPr>
        <w:t> </w:t>
      </w:r>
      <w:r w:rsidRPr="001631F7">
        <w:rPr>
          <w:color w:val="222222"/>
          <w:sz w:val="14"/>
          <w:szCs w:val="20"/>
        </w:rPr>
        <w:t>nuclear-armed</w:t>
      </w:r>
      <w:r w:rsidRPr="001631F7">
        <w:rPr>
          <w:rStyle w:val="apple-converted-space"/>
          <w:color w:val="222222"/>
          <w:sz w:val="14"/>
          <w:szCs w:val="20"/>
        </w:rPr>
        <w:t> </w:t>
      </w:r>
      <w:r w:rsidRPr="001631F7">
        <w:rPr>
          <w:color w:val="222222"/>
          <w:szCs w:val="20"/>
          <w:u w:val="single"/>
        </w:rPr>
        <w:t xml:space="preserve">Pakistan, </w:t>
      </w:r>
      <w:r w:rsidRPr="00327F57">
        <w:rPr>
          <w:color w:val="222222"/>
          <w:szCs w:val="20"/>
          <w:highlight w:val="cyan"/>
          <w:u w:val="single"/>
        </w:rPr>
        <w:t>should convince us</w:t>
      </w:r>
      <w:r w:rsidRPr="001631F7">
        <w:rPr>
          <w:color w:val="222222"/>
          <w:szCs w:val="20"/>
          <w:u w:val="single"/>
        </w:rPr>
        <w:t xml:space="preserve"> that such </w:t>
      </w:r>
      <w:r w:rsidRPr="00327F57">
        <w:rPr>
          <w:color w:val="222222"/>
          <w:szCs w:val="20"/>
          <w:highlight w:val="cyan"/>
          <w:u w:val="single"/>
        </w:rPr>
        <w:t>wars can occur</w:t>
      </w:r>
      <w:r w:rsidRPr="001631F7">
        <w:rPr>
          <w:color w:val="222222"/>
          <w:sz w:val="14"/>
          <w:szCs w:val="20"/>
        </w:rPr>
        <w:t>.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w:t>
      </w:r>
      <w:r w:rsidRPr="001631F7">
        <w:rPr>
          <w:rStyle w:val="apple-converted-space"/>
          <w:color w:val="222222"/>
          <w:sz w:val="14"/>
          <w:szCs w:val="20"/>
        </w:rPr>
        <w:t> </w:t>
      </w:r>
      <w:r w:rsidRPr="001631F7">
        <w:rPr>
          <w:color w:val="222222"/>
          <w:sz w:val="14"/>
          <w:szCs w:val="20"/>
        </w:rPr>
        <w:t>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w:t>
      </w:r>
      <w:r w:rsidRPr="001631F7">
        <w:rPr>
          <w:rStyle w:val="apple-converted-space"/>
          <w:color w:val="222222"/>
          <w:sz w:val="14"/>
          <w:szCs w:val="20"/>
        </w:rPr>
        <w:t> </w:t>
      </w:r>
      <w:r w:rsidRPr="001631F7">
        <w:rPr>
          <w:color w:val="222222"/>
          <w:sz w:val="14"/>
          <w:szCs w:val="20"/>
        </w:rPr>
        <w:t>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w:t>
      </w:r>
      <w:r w:rsidRPr="001631F7">
        <w:rPr>
          <w:rStyle w:val="apple-converted-space"/>
          <w:color w:val="222222"/>
          <w:sz w:val="14"/>
          <w:szCs w:val="20"/>
        </w:rPr>
        <w:t> </w:t>
      </w:r>
      <w:r w:rsidRPr="001631F7">
        <w:rPr>
          <w:color w:val="222222"/>
          <w:sz w:val="14"/>
          <w:szCs w:val="20"/>
        </w:rPr>
        <w:t>But what would that “victory” entail? </w:t>
      </w:r>
      <w:r w:rsidRPr="001631F7">
        <w:rPr>
          <w:rStyle w:val="apple-converted-space"/>
          <w:color w:val="222222"/>
          <w:sz w:val="14"/>
          <w:szCs w:val="20"/>
        </w:rPr>
        <w:t> </w:t>
      </w:r>
      <w:r w:rsidRPr="001631F7">
        <w:rPr>
          <w:color w:val="222222"/>
          <w:szCs w:val="20"/>
          <w:u w:val="single"/>
        </w:rPr>
        <w:t xml:space="preserve">A </w:t>
      </w:r>
      <w:r w:rsidRPr="00327F57">
        <w:rPr>
          <w:color w:val="222222"/>
          <w:szCs w:val="20"/>
          <w:highlight w:val="cyan"/>
          <w:u w:val="single"/>
        </w:rPr>
        <w:t>nuclear attack by China would</w:t>
      </w:r>
      <w:r w:rsidRPr="001631F7">
        <w:rPr>
          <w:color w:val="222222"/>
          <w:szCs w:val="20"/>
          <w:u w:val="single"/>
        </w:rPr>
        <w:t xml:space="preserve"> immediately </w:t>
      </w:r>
      <w:r w:rsidRPr="00327F57">
        <w:rPr>
          <w:color w:val="222222"/>
          <w:szCs w:val="20"/>
          <w:highlight w:val="cyan"/>
          <w:u w:val="single"/>
        </w:rPr>
        <w:t>slaughter</w:t>
      </w:r>
      <w:r w:rsidRPr="001631F7">
        <w:rPr>
          <w:color w:val="222222"/>
          <w:szCs w:val="20"/>
          <w:u w:val="single"/>
        </w:rPr>
        <w:t xml:space="preserve"> at least </w:t>
      </w:r>
      <w:r w:rsidRPr="00327F57">
        <w:rPr>
          <w:color w:val="222222"/>
          <w:szCs w:val="20"/>
          <w:highlight w:val="cyan"/>
          <w:u w:val="single"/>
        </w:rPr>
        <w:t>10 million</w:t>
      </w:r>
      <w:r w:rsidRPr="001631F7">
        <w:rPr>
          <w:color w:val="222222"/>
          <w:szCs w:val="20"/>
          <w:u w:val="single"/>
        </w:rPr>
        <w:t xml:space="preserve"> Americans</w:t>
      </w:r>
      <w:r w:rsidRPr="001631F7">
        <w:rPr>
          <w:rStyle w:val="apple-converted-space"/>
          <w:color w:val="222222"/>
          <w:sz w:val="14"/>
          <w:szCs w:val="20"/>
        </w:rPr>
        <w:t> </w:t>
      </w:r>
      <w:r w:rsidRPr="001631F7">
        <w:rPr>
          <w:color w:val="222222"/>
          <w:sz w:val="14"/>
          <w:szCs w:val="20"/>
        </w:rPr>
        <w:t>in a great storm of blast and fire, while leaving many more dying horribly of sickness and radiation poisoning. </w:t>
      </w:r>
      <w:r w:rsidRPr="001631F7">
        <w:rPr>
          <w:rStyle w:val="apple-converted-space"/>
          <w:color w:val="222222"/>
          <w:sz w:val="14"/>
          <w:szCs w:val="20"/>
        </w:rPr>
        <w:t> </w:t>
      </w:r>
      <w:r w:rsidRPr="001631F7">
        <w:rPr>
          <w:color w:val="222222"/>
          <w:szCs w:val="20"/>
          <w:u w:val="single"/>
        </w:rPr>
        <w:t>The Chinese death toll</w:t>
      </w:r>
      <w:r w:rsidRPr="001631F7">
        <w:rPr>
          <w:rStyle w:val="apple-converted-space"/>
          <w:color w:val="222222"/>
          <w:sz w:val="14"/>
          <w:szCs w:val="20"/>
        </w:rPr>
        <w:t> </w:t>
      </w:r>
      <w:r w:rsidRPr="001631F7">
        <w:rPr>
          <w:color w:val="222222"/>
          <w:sz w:val="14"/>
          <w:szCs w:val="20"/>
        </w:rPr>
        <w:t>in a nuclear war</w:t>
      </w:r>
      <w:r w:rsidRPr="001631F7">
        <w:rPr>
          <w:rStyle w:val="apple-converted-space"/>
          <w:color w:val="222222"/>
          <w:sz w:val="14"/>
          <w:szCs w:val="20"/>
        </w:rPr>
        <w:t> </w:t>
      </w:r>
      <w:r w:rsidRPr="001631F7">
        <w:rPr>
          <w:color w:val="222222"/>
          <w:szCs w:val="20"/>
          <w:u w:val="single"/>
        </w:rPr>
        <w:t>would be far higher</w:t>
      </w:r>
      <w:r w:rsidRPr="001631F7">
        <w:rPr>
          <w:color w:val="222222"/>
          <w:sz w:val="14"/>
          <w:szCs w:val="20"/>
        </w:rPr>
        <w:t>.  Both nations would be reduced to smoldering, radioactive wastelands.  Also,</w:t>
      </w:r>
      <w:r w:rsidRPr="001631F7">
        <w:rPr>
          <w:rStyle w:val="apple-converted-space"/>
          <w:color w:val="222222"/>
          <w:sz w:val="14"/>
          <w:szCs w:val="20"/>
        </w:rPr>
        <w:t> </w:t>
      </w:r>
      <w:r w:rsidRPr="00327F57">
        <w:rPr>
          <w:color w:val="222222"/>
          <w:szCs w:val="20"/>
          <w:highlight w:val="cyan"/>
          <w:u w:val="single"/>
        </w:rPr>
        <w:t>radioactive debris</w:t>
      </w:r>
      <w:r w:rsidRPr="001631F7">
        <w:rPr>
          <w:color w:val="222222"/>
          <w:szCs w:val="20"/>
          <w:u w:val="single"/>
        </w:rPr>
        <w:t xml:space="preserve"> sent aloft by the nuclear explosions </w:t>
      </w:r>
      <w:r w:rsidRPr="00327F57">
        <w:rPr>
          <w:color w:val="222222"/>
          <w:szCs w:val="20"/>
          <w:highlight w:val="cyan"/>
          <w:u w:val="single"/>
        </w:rPr>
        <w:t>would blot out the sun and bring</w:t>
      </w:r>
      <w:r w:rsidRPr="001631F7">
        <w:rPr>
          <w:color w:val="222222"/>
          <w:szCs w:val="20"/>
          <w:u w:val="single"/>
        </w:rPr>
        <w:t xml:space="preserve"> on a “</w:t>
      </w:r>
      <w:r w:rsidRPr="00327F57">
        <w:rPr>
          <w:color w:val="222222"/>
          <w:szCs w:val="20"/>
          <w:highlight w:val="cyan"/>
          <w:u w:val="single"/>
        </w:rPr>
        <w:t>nuclear winter”</w:t>
      </w:r>
      <w:r w:rsidRPr="001631F7">
        <w:rPr>
          <w:color w:val="222222"/>
          <w:szCs w:val="20"/>
          <w:u w:val="single"/>
        </w:rPr>
        <w:t xml:space="preserve"> around the globe—destroying agriculture, </w:t>
      </w:r>
      <w:r w:rsidRPr="00327F57">
        <w:rPr>
          <w:color w:val="222222"/>
          <w:szCs w:val="20"/>
          <w:highlight w:val="cyan"/>
          <w:u w:val="single"/>
        </w:rPr>
        <w:t>creating worldwide</w:t>
      </w:r>
      <w:r w:rsidRPr="001631F7">
        <w:rPr>
          <w:color w:val="222222"/>
          <w:szCs w:val="20"/>
          <w:u w:val="single"/>
        </w:rPr>
        <w:t xml:space="preserve"> famine, and generating chaos and </w:t>
      </w:r>
      <w:r w:rsidRPr="00327F57">
        <w:rPr>
          <w:color w:val="222222"/>
          <w:szCs w:val="20"/>
          <w:highlight w:val="cyan"/>
          <w:u w:val="single"/>
        </w:rPr>
        <w:t>destruction</w:t>
      </w:r>
      <w:r w:rsidRPr="001631F7">
        <w:rPr>
          <w:color w:val="222222"/>
          <w:sz w:val="14"/>
          <w:szCs w:val="20"/>
        </w:rPr>
        <w:t>.  </w:t>
      </w:r>
      <w:r w:rsidRPr="001631F7">
        <w:rPr>
          <w:rStyle w:val="apple-converted-space"/>
          <w:color w:val="222222"/>
          <w:sz w:val="14"/>
          <w:szCs w:val="20"/>
        </w:rPr>
        <w:t> </w:t>
      </w:r>
      <w:r w:rsidRPr="001631F7">
        <w:rPr>
          <w:color w:val="222222"/>
          <w:sz w:val="14"/>
          <w:szCs w:val="20"/>
        </w:rPr>
        <w:t>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w:t>
      </w:r>
      <w:r w:rsidRPr="001631F7">
        <w:rPr>
          <w:rStyle w:val="apple-converted-space"/>
          <w:color w:val="222222"/>
          <w:sz w:val="14"/>
          <w:szCs w:val="20"/>
        </w:rPr>
        <w:t> </w:t>
      </w:r>
      <w:r w:rsidRPr="00327F57">
        <w:rPr>
          <w:color w:val="222222"/>
          <w:szCs w:val="20"/>
          <w:highlight w:val="cyan"/>
          <w:u w:val="single"/>
        </w:rPr>
        <w:t>To avert</w:t>
      </w:r>
      <w:r w:rsidRPr="001631F7">
        <w:rPr>
          <w:color w:val="222222"/>
          <w:szCs w:val="20"/>
          <w:u w:val="single"/>
        </w:rPr>
        <w:t xml:space="preserve"> the enormous disaster of </w:t>
      </w:r>
      <w:r w:rsidRPr="00327F57">
        <w:rPr>
          <w:color w:val="222222"/>
          <w:szCs w:val="20"/>
          <w:highlight w:val="cyan"/>
          <w:u w:val="single"/>
        </w:rPr>
        <w:t>a U.S.-China nuclear war</w:t>
      </w:r>
      <w:r w:rsidRPr="001631F7">
        <w:rPr>
          <w:color w:val="222222"/>
          <w:sz w:val="14"/>
          <w:szCs w:val="20"/>
        </w:rPr>
        <w:t>, there are two obvious</w:t>
      </w:r>
      <w:r w:rsidRPr="001631F7">
        <w:rPr>
          <w:rStyle w:val="apple-converted-space"/>
          <w:color w:val="222222"/>
          <w:sz w:val="14"/>
          <w:szCs w:val="20"/>
        </w:rPr>
        <w:t> </w:t>
      </w:r>
      <w:r w:rsidRPr="00327F57">
        <w:rPr>
          <w:color w:val="222222"/>
          <w:szCs w:val="20"/>
          <w:highlight w:val="cyan"/>
          <w:u w:val="single"/>
        </w:rPr>
        <w:t>actions</w:t>
      </w:r>
      <w:r w:rsidRPr="001631F7">
        <w:rPr>
          <w:rStyle w:val="apple-converted-space"/>
          <w:color w:val="222222"/>
          <w:sz w:val="14"/>
          <w:szCs w:val="20"/>
        </w:rPr>
        <w:t> </w:t>
      </w:r>
      <w:r w:rsidRPr="001631F7">
        <w:rPr>
          <w:color w:val="222222"/>
          <w:sz w:val="14"/>
          <w:szCs w:val="20"/>
        </w:rPr>
        <w:t>that</w:t>
      </w:r>
      <w:r w:rsidRPr="001631F7">
        <w:rPr>
          <w:rStyle w:val="apple-converted-space"/>
          <w:color w:val="222222"/>
          <w:sz w:val="14"/>
          <w:szCs w:val="20"/>
        </w:rPr>
        <w:t> </w:t>
      </w:r>
      <w:r w:rsidRPr="00327F57">
        <w:rPr>
          <w:color w:val="222222"/>
          <w:szCs w:val="20"/>
          <w:highlight w:val="cyan"/>
          <w:u w:val="single"/>
        </w:rPr>
        <w:t>can be taken</w:t>
      </w:r>
      <w:r w:rsidRPr="001631F7">
        <w:rPr>
          <w:color w:val="222222"/>
          <w:sz w:val="14"/>
          <w:szCs w:val="20"/>
        </w:rPr>
        <w:t>.  The first is to get rid of nuclear weapons, as the nuclear powers have agreed to do but thus far have resisted doing.  The second, conducted while the nuclear disarmament process is occurring, is</w:t>
      </w:r>
      <w:r w:rsidRPr="001631F7">
        <w:rPr>
          <w:rStyle w:val="apple-converted-space"/>
          <w:color w:val="222222"/>
          <w:sz w:val="14"/>
          <w:szCs w:val="20"/>
        </w:rPr>
        <w:t> </w:t>
      </w:r>
      <w:r w:rsidRPr="00327F57">
        <w:rPr>
          <w:color w:val="222222"/>
          <w:szCs w:val="20"/>
          <w:highlight w:val="cyan"/>
          <w:u w:val="single"/>
        </w:rPr>
        <w:t>to improve U.S.-China relations</w:t>
      </w:r>
      <w:r w:rsidRPr="001631F7">
        <w:rPr>
          <w:color w:val="222222"/>
          <w:sz w:val="14"/>
          <w:szCs w:val="20"/>
        </w:rPr>
        <w:t>.  If the American and Chinese people are interested in ensuring their survival and that of the world, they should be working to encourage these policies.</w:t>
      </w:r>
    </w:p>
    <w:p w14:paraId="4F1BADAB" w14:textId="77777777" w:rsidR="00B31E93" w:rsidRDefault="00B31E93" w:rsidP="00B31E93">
      <w:pPr>
        <w:pStyle w:val="Heading3"/>
      </w:pPr>
      <w:r>
        <w:rPr>
          <w:sz w:val="16"/>
        </w:rPr>
        <w:br w:type="page"/>
      </w:r>
      <w:r>
        <w:t>2NC---Impact---Decoupling</w:t>
      </w:r>
    </w:p>
    <w:p w14:paraId="11E32EF1" w14:textId="77777777" w:rsidR="00B31E93" w:rsidRPr="0082597A" w:rsidRDefault="00B31E93" w:rsidP="00B31E93">
      <w:pPr>
        <w:pStyle w:val="Heading4"/>
        <w:spacing w:before="0" w:after="160"/>
      </w:pPr>
      <w:r>
        <w:t xml:space="preserve">Decoupling is </w:t>
      </w:r>
      <w:r w:rsidRPr="0082597A">
        <w:rPr>
          <w:u w:val="single"/>
        </w:rPr>
        <w:t>disastrous</w:t>
      </w:r>
      <w:r>
        <w:t>---economic fallout, medical supplies, and cooperation</w:t>
      </w:r>
      <w:r>
        <w:br/>
        <w:t xml:space="preserve">Rogoff 7/8 </w:t>
      </w:r>
      <w:r w:rsidRPr="00DF334A">
        <w:rPr>
          <w:b w:val="0"/>
          <w:bCs/>
          <w:sz w:val="22"/>
        </w:rPr>
        <w:t xml:space="preserve">– Kenneth Rogoff, Professor of Economics and Public Policy at Harvard University and recipient of the 2011 Deutsche Bank Prize in Financial Economics, was the chief economist of the International Monetary Fund from 2001 to 2003. Rogoff, K. (2024a, July 8). </w:t>
      </w:r>
      <w:r w:rsidRPr="00DF334A">
        <w:rPr>
          <w:b w:val="0"/>
          <w:bCs/>
          <w:i/>
          <w:sz w:val="22"/>
        </w:rPr>
        <w:t>Are Americans ready for the US-</w:t>
      </w:r>
      <w:proofErr w:type="spellStart"/>
      <w:r w:rsidRPr="00DF334A">
        <w:rPr>
          <w:b w:val="0"/>
          <w:bCs/>
          <w:i/>
          <w:sz w:val="22"/>
        </w:rPr>
        <w:t>china</w:t>
      </w:r>
      <w:proofErr w:type="spellEnd"/>
      <w:r w:rsidRPr="00DF334A">
        <w:rPr>
          <w:b w:val="0"/>
          <w:bCs/>
          <w:i/>
          <w:sz w:val="22"/>
        </w:rPr>
        <w:t xml:space="preserve"> trade </w:t>
      </w:r>
      <w:proofErr w:type="gramStart"/>
      <w:r w:rsidRPr="00DF334A">
        <w:rPr>
          <w:b w:val="0"/>
          <w:bCs/>
          <w:i/>
          <w:sz w:val="22"/>
        </w:rPr>
        <w:t>war?:</w:t>
      </w:r>
      <w:proofErr w:type="gramEnd"/>
      <w:r w:rsidRPr="00DF334A">
        <w:rPr>
          <w:b w:val="0"/>
          <w:bCs/>
          <w:i/>
          <w:sz w:val="22"/>
        </w:rPr>
        <w:t xml:space="preserve"> By Kenneth Rogoff</w:t>
      </w:r>
      <w:r w:rsidRPr="00DF334A">
        <w:rPr>
          <w:b w:val="0"/>
          <w:bCs/>
          <w:sz w:val="22"/>
        </w:rPr>
        <w:t>. Project Syndicate. https://www.project-syndicate.org/commentary/us-china-trade-war-will-hurt-american-consumers-by-kenneth-rogoff-2024-07//Harris C</w:t>
      </w:r>
    </w:p>
    <w:p w14:paraId="538C878D" w14:textId="77777777" w:rsidR="00B31E93" w:rsidRPr="00032D91" w:rsidRDefault="00B31E93" w:rsidP="00B31E93">
      <w:pPr>
        <w:rPr>
          <w:u w:val="single"/>
        </w:rPr>
      </w:pPr>
      <w:r w:rsidRPr="0082597A">
        <w:rPr>
          <w:sz w:val="16"/>
        </w:rPr>
        <w:t xml:space="preserve">LONDON – It is hard to think of an issue that brings together the United </w:t>
      </w:r>
      <w:proofErr w:type="gramStart"/>
      <w:r w:rsidRPr="0082597A">
        <w:rPr>
          <w:sz w:val="16"/>
        </w:rPr>
        <w:t>States’</w:t>
      </w:r>
      <w:proofErr w:type="gramEnd"/>
      <w:r w:rsidRPr="0082597A">
        <w:rPr>
          <w:sz w:val="16"/>
        </w:rPr>
        <w:t xml:space="preserve"> deeply divided political class more than the need to contain China’s growing influence, whether through trade restrictions, tariffs on Chinese electric vehicles (EVs), or banning TikTok. But </w:t>
      </w:r>
      <w:r w:rsidRPr="00327F57">
        <w:rPr>
          <w:highlight w:val="cyan"/>
          <w:u w:val="single"/>
        </w:rPr>
        <w:t>while</w:t>
      </w:r>
      <w:r w:rsidRPr="00032D91">
        <w:rPr>
          <w:u w:val="single"/>
        </w:rPr>
        <w:t xml:space="preserve"> the national-security argument for such </w:t>
      </w:r>
      <w:r w:rsidRPr="00327F57">
        <w:rPr>
          <w:rStyle w:val="Emphasis"/>
          <w:highlight w:val="cyan"/>
        </w:rPr>
        <w:t>protectionist</w:t>
      </w:r>
      <w:r w:rsidRPr="00327F57">
        <w:rPr>
          <w:highlight w:val="cyan"/>
          <w:u w:val="single"/>
        </w:rPr>
        <w:t xml:space="preserve"> measures</w:t>
      </w:r>
      <w:r w:rsidRPr="0082597A">
        <w:rPr>
          <w:sz w:val="16"/>
        </w:rPr>
        <w:t xml:space="preserve"> is undeniably </w:t>
      </w:r>
      <w:r w:rsidRPr="00327F57">
        <w:rPr>
          <w:highlight w:val="cyan"/>
          <w:u w:val="single"/>
        </w:rPr>
        <w:t>compelling</w:t>
      </w:r>
      <w:r w:rsidRPr="0082597A">
        <w:rPr>
          <w:sz w:val="16"/>
        </w:rPr>
        <w:t xml:space="preserve">, it is </w:t>
      </w:r>
      <w:r w:rsidRPr="00327F57">
        <w:rPr>
          <w:highlight w:val="cyan"/>
          <w:u w:val="single"/>
        </w:rPr>
        <w:t>unclear whether</w:t>
      </w:r>
      <w:r w:rsidRPr="00032D91">
        <w:rPr>
          <w:u w:val="single"/>
        </w:rPr>
        <w:t xml:space="preserve"> US political </w:t>
      </w:r>
      <w:r w:rsidRPr="00327F57">
        <w:rPr>
          <w:highlight w:val="cyan"/>
          <w:u w:val="single"/>
        </w:rPr>
        <w:t>leaders</w:t>
      </w:r>
      <w:r w:rsidRPr="0082597A">
        <w:rPr>
          <w:sz w:val="16"/>
        </w:rPr>
        <w:t xml:space="preserve"> and the American public are </w:t>
      </w:r>
      <w:r w:rsidRPr="00327F57">
        <w:rPr>
          <w:highlight w:val="cyan"/>
          <w:u w:val="single"/>
        </w:rPr>
        <w:t>prepared for</w:t>
      </w:r>
      <w:r w:rsidRPr="00032D91">
        <w:rPr>
          <w:u w:val="single"/>
        </w:rPr>
        <w:t xml:space="preserve"> the </w:t>
      </w:r>
      <w:r w:rsidRPr="00327F57">
        <w:rPr>
          <w:highlight w:val="cyan"/>
          <w:u w:val="single"/>
        </w:rPr>
        <w:t>potential</w:t>
      </w:r>
      <w:r w:rsidRPr="00032D91">
        <w:rPr>
          <w:u w:val="single"/>
        </w:rPr>
        <w:t xml:space="preserve"> </w:t>
      </w:r>
      <w:r w:rsidRPr="00327F57">
        <w:rPr>
          <w:rStyle w:val="Emphasis"/>
          <w:highlight w:val="cyan"/>
        </w:rPr>
        <w:t>economic fallout</w:t>
      </w:r>
      <w:r w:rsidRPr="00032D91">
        <w:rPr>
          <w:u w:val="single"/>
        </w:rPr>
        <w:t>.</w:t>
      </w:r>
    </w:p>
    <w:p w14:paraId="5139084F" w14:textId="77777777" w:rsidR="00B31E93" w:rsidRPr="0082597A" w:rsidRDefault="00B31E93" w:rsidP="00B31E93">
      <w:pPr>
        <w:rPr>
          <w:sz w:val="16"/>
          <w:szCs w:val="16"/>
        </w:rPr>
      </w:pPr>
      <w:r w:rsidRPr="0082597A">
        <w:rPr>
          <w:sz w:val="16"/>
          <w:szCs w:val="16"/>
        </w:rPr>
        <w:t>The prevailing belief among policymakers is that the surge of Chinese imports into the US market during the 2000s hollowed out America’s manufacturing base, making the kind of rapid military build-up that enabled the Allies to win World War II all but impossible. In US policy circles, the “China Shock” is often portrayed as a massive error that devastated towns across the Rust Belt and led to a sharp increase in inequality.</w:t>
      </w:r>
    </w:p>
    <w:p w14:paraId="1400A19C" w14:textId="77777777" w:rsidR="00B31E93" w:rsidRPr="0082597A" w:rsidRDefault="00B31E93" w:rsidP="00B31E93">
      <w:pPr>
        <w:rPr>
          <w:sz w:val="16"/>
        </w:rPr>
      </w:pPr>
      <w:r w:rsidRPr="0082597A">
        <w:rPr>
          <w:sz w:val="16"/>
        </w:rPr>
        <w:t xml:space="preserve">Consequently, there is </w:t>
      </w:r>
      <w:r w:rsidRPr="00032D91">
        <w:rPr>
          <w:u w:val="single"/>
        </w:rPr>
        <w:t>widespread agreement among policymakers</w:t>
      </w:r>
      <w:r w:rsidRPr="0082597A">
        <w:rPr>
          <w:sz w:val="16"/>
        </w:rPr>
        <w:t xml:space="preserve"> and commentators </w:t>
      </w:r>
      <w:r w:rsidRPr="00032D91">
        <w:rPr>
          <w:u w:val="single"/>
        </w:rPr>
        <w:t xml:space="preserve">that the US must prevent a “China Shock 2.0” by imposing massive </w:t>
      </w:r>
      <w:r w:rsidRPr="00327F57">
        <w:rPr>
          <w:highlight w:val="cyan"/>
          <w:u w:val="single"/>
        </w:rPr>
        <w:t>tariffs</w:t>
      </w:r>
      <w:r w:rsidRPr="0082597A">
        <w:rPr>
          <w:sz w:val="16"/>
        </w:rPr>
        <w:t xml:space="preserve"> and trade restrictions on Chinese technologies such as cell phones, drones, and, crucially, EVs, solar panels, and green-energy equipment. President Joe Biden and his predecessor, Donald Trump, the presumptive Republican nominee in November’s presidential election, disagree on most issues. When it comes to dealing with China, however, both appear to be competing for the title of America’s most protectionist president.</w:t>
      </w:r>
    </w:p>
    <w:p w14:paraId="77448827" w14:textId="77777777" w:rsidR="00B31E93" w:rsidRPr="0082597A" w:rsidRDefault="00B31E93" w:rsidP="00B31E93">
      <w:pPr>
        <w:rPr>
          <w:sz w:val="16"/>
        </w:rPr>
      </w:pPr>
      <w:r w:rsidRPr="0082597A">
        <w:rPr>
          <w:sz w:val="16"/>
        </w:rPr>
        <w:t xml:space="preserve">But the </w:t>
      </w:r>
      <w:r w:rsidRPr="00032D91">
        <w:rPr>
          <w:u w:val="single"/>
        </w:rPr>
        <w:t xml:space="preserve">China Shock </w:t>
      </w:r>
      <w:r w:rsidRPr="00327F57">
        <w:rPr>
          <w:highlight w:val="cyan"/>
          <w:u w:val="single"/>
        </w:rPr>
        <w:t>narrative</w:t>
      </w:r>
      <w:r w:rsidRPr="0082597A">
        <w:rPr>
          <w:sz w:val="16"/>
        </w:rPr>
        <w:t xml:space="preserve"> that </w:t>
      </w:r>
      <w:r w:rsidRPr="0082597A">
        <w:rPr>
          <w:rStyle w:val="Emphasis"/>
        </w:rPr>
        <w:t>underpins</w:t>
      </w:r>
      <w:r w:rsidRPr="00032D91">
        <w:rPr>
          <w:u w:val="single"/>
        </w:rPr>
        <w:t xml:space="preserve"> current US trade policy is </w:t>
      </w:r>
      <w:r w:rsidRPr="00327F57">
        <w:rPr>
          <w:rStyle w:val="Emphasis"/>
          <w:highlight w:val="cyan"/>
        </w:rPr>
        <w:t>deeply flawed</w:t>
      </w:r>
      <w:r w:rsidRPr="00032D91">
        <w:rPr>
          <w:u w:val="single"/>
        </w:rPr>
        <w:t>.</w:t>
      </w:r>
      <w:r w:rsidRPr="0082597A">
        <w:rPr>
          <w:sz w:val="16"/>
        </w:rPr>
        <w:t xml:space="preserve"> While competition with Chinese producers has adversely affected some manufacturing jobs, free trade has undoubtedly created more winners than losers. Moreover, low-income US consumers have been among the biggest beneficiaries of low-cost Chinese imports. Policymakers who believe that unwinding trade with China will not result in price increases and significant political backlash are in for a rude awakening.</w:t>
      </w:r>
    </w:p>
    <w:p w14:paraId="1B284000" w14:textId="77777777" w:rsidR="00B31E93" w:rsidRPr="0082597A" w:rsidRDefault="00B31E93" w:rsidP="00B31E93">
      <w:pPr>
        <w:rPr>
          <w:sz w:val="16"/>
        </w:rPr>
      </w:pPr>
      <w:r w:rsidRPr="0082597A">
        <w:rPr>
          <w:sz w:val="16"/>
        </w:rPr>
        <w:t xml:space="preserve">To be sure, the </w:t>
      </w:r>
      <w:r w:rsidRPr="00032D91">
        <w:rPr>
          <w:u w:val="single"/>
        </w:rPr>
        <w:t>economic impact</w:t>
      </w:r>
      <w:r w:rsidRPr="0082597A">
        <w:rPr>
          <w:sz w:val="16"/>
        </w:rPr>
        <w:t xml:space="preserve"> of US trade restrictions </w:t>
      </w:r>
      <w:r w:rsidRPr="00032D91">
        <w:rPr>
          <w:u w:val="single"/>
        </w:rPr>
        <w:t>could be minimized by rerouting</w:t>
      </w:r>
      <w:r w:rsidRPr="0082597A">
        <w:rPr>
          <w:sz w:val="16"/>
        </w:rPr>
        <w:t xml:space="preserve"> Chinese </w:t>
      </w:r>
      <w:r w:rsidRPr="00032D91">
        <w:rPr>
          <w:u w:val="single"/>
        </w:rPr>
        <w:t>imports through third-country suppliers</w:t>
      </w:r>
      <w:r w:rsidRPr="0082597A">
        <w:rPr>
          <w:sz w:val="16"/>
        </w:rPr>
        <w:t>, enabling Americans to buy Chinese-made solar panels as though they were produced in India, albeit at a higher price. But while this tariff theater may be popular with voters, it is hard to see how this would improve national security any more than rerouting Chinese fentanyl into the US through Mexico helped solve the opioid crisis.</w:t>
      </w:r>
    </w:p>
    <w:p w14:paraId="722BEEFA" w14:textId="77777777" w:rsidR="00B31E93" w:rsidRPr="0082597A" w:rsidRDefault="00B31E93" w:rsidP="00B31E93">
      <w:pPr>
        <w:rPr>
          <w:sz w:val="16"/>
        </w:rPr>
      </w:pPr>
      <w:r w:rsidRPr="0082597A">
        <w:rPr>
          <w:sz w:val="16"/>
        </w:rPr>
        <w:t xml:space="preserve">Moreover, </w:t>
      </w:r>
      <w:r w:rsidRPr="00032D91">
        <w:rPr>
          <w:u w:val="single"/>
        </w:rPr>
        <w:t xml:space="preserve">it would </w:t>
      </w:r>
      <w:r w:rsidRPr="0082597A">
        <w:rPr>
          <w:rStyle w:val="Emphasis"/>
        </w:rPr>
        <w:t>take years</w:t>
      </w:r>
      <w:r w:rsidRPr="00032D91">
        <w:rPr>
          <w:u w:val="single"/>
        </w:rPr>
        <w:t xml:space="preserve"> for</w:t>
      </w:r>
      <w:r w:rsidRPr="0082597A">
        <w:rPr>
          <w:sz w:val="16"/>
        </w:rPr>
        <w:t xml:space="preserve"> “friendlier” </w:t>
      </w:r>
      <w:r w:rsidRPr="00032D91">
        <w:rPr>
          <w:u w:val="single"/>
        </w:rPr>
        <w:t>countries to develop their own manufacturing bases that can compete with China’s</w:t>
      </w:r>
      <w:r w:rsidRPr="0082597A">
        <w:rPr>
          <w:sz w:val="16"/>
        </w:rPr>
        <w:t xml:space="preserve">, especially at the low prices offered by Chinese producers. In some sectors </w:t>
      </w:r>
      <w:r w:rsidRPr="00032D91">
        <w:rPr>
          <w:u w:val="single"/>
        </w:rPr>
        <w:t xml:space="preserve">like EVs, </w:t>
      </w:r>
      <w:r w:rsidRPr="00327F57">
        <w:rPr>
          <w:highlight w:val="cyan"/>
          <w:u w:val="single"/>
        </w:rPr>
        <w:t xml:space="preserve">China’s </w:t>
      </w:r>
      <w:r w:rsidRPr="00327F57">
        <w:rPr>
          <w:rStyle w:val="Emphasis"/>
          <w:highlight w:val="cyan"/>
        </w:rPr>
        <w:t>production capacity</w:t>
      </w:r>
      <w:r w:rsidRPr="0082597A">
        <w:rPr>
          <w:sz w:val="16"/>
        </w:rPr>
        <w:t xml:space="preserve"> has given it an almost </w:t>
      </w:r>
      <w:r w:rsidRPr="00327F57">
        <w:rPr>
          <w:rStyle w:val="Emphasis"/>
          <w:highlight w:val="cyan"/>
        </w:rPr>
        <w:t>insurmountable lead</w:t>
      </w:r>
      <w:r w:rsidRPr="00327F57">
        <w:rPr>
          <w:highlight w:val="cyan"/>
          <w:u w:val="single"/>
        </w:rPr>
        <w:t xml:space="preserve"> over Western countries</w:t>
      </w:r>
      <w:r w:rsidRPr="0082597A">
        <w:rPr>
          <w:sz w:val="16"/>
        </w:rPr>
        <w:t>. Given this reality, the United Auto Workers’ goal of having Americans buy electric cars produced in high-wage, unionized US facilities will be extremely difficult to achieve, no matter how much Biden or Trump may support it.</w:t>
      </w:r>
    </w:p>
    <w:p w14:paraId="1A7BE8C1" w14:textId="77777777" w:rsidR="00B31E93" w:rsidRPr="0082597A" w:rsidRDefault="00B31E93" w:rsidP="00B31E93">
      <w:pPr>
        <w:rPr>
          <w:rStyle w:val="Emphasis"/>
        </w:rPr>
      </w:pPr>
      <w:r w:rsidRPr="0082597A">
        <w:rPr>
          <w:sz w:val="16"/>
        </w:rPr>
        <w:t xml:space="preserve">A more targeted approach would ideally distinguish between trade involving sensitive military technologies and other goods, but doing so is more complicated than many seem to realize. The </w:t>
      </w:r>
      <w:r w:rsidRPr="00327F57">
        <w:rPr>
          <w:highlight w:val="cyan"/>
          <w:u w:val="single"/>
        </w:rPr>
        <w:t>convergence of military and civilian tech</w:t>
      </w:r>
      <w:r w:rsidRPr="00032D91">
        <w:rPr>
          <w:u w:val="single"/>
        </w:rPr>
        <w:t>nologies</w:t>
      </w:r>
      <w:r w:rsidRPr="0082597A">
        <w:rPr>
          <w:sz w:val="16"/>
        </w:rPr>
        <w:t xml:space="preserve"> has become painfully </w:t>
      </w:r>
      <w:r w:rsidRPr="00327F57">
        <w:rPr>
          <w:highlight w:val="cyan"/>
          <w:u w:val="single"/>
        </w:rPr>
        <w:t>apparent</w:t>
      </w:r>
      <w:r w:rsidRPr="00032D91">
        <w:rPr>
          <w:u w:val="single"/>
        </w:rPr>
        <w:t xml:space="preserve"> during the Russia-Ukraine war, </w:t>
      </w:r>
      <w:r w:rsidRPr="00327F57">
        <w:rPr>
          <w:highlight w:val="cyan"/>
          <w:u w:val="single"/>
        </w:rPr>
        <w:t xml:space="preserve">with </w:t>
      </w:r>
      <w:r w:rsidRPr="00327F57">
        <w:rPr>
          <w:rStyle w:val="Emphasis"/>
          <w:highlight w:val="cyan"/>
        </w:rPr>
        <w:t>low-cost drones</w:t>
      </w:r>
      <w:r w:rsidRPr="0082597A">
        <w:rPr>
          <w:sz w:val="16"/>
        </w:rPr>
        <w:t xml:space="preserve"> originally </w:t>
      </w:r>
      <w:r w:rsidRPr="00032D91">
        <w:rPr>
          <w:u w:val="single"/>
        </w:rPr>
        <w:t>designed for carrying packages being repurposed as bombers</w:t>
      </w:r>
      <w:r w:rsidRPr="0082597A">
        <w:rPr>
          <w:sz w:val="16"/>
        </w:rPr>
        <w:t xml:space="preserve"> and private mobile networks playing a pivotal role in major battles. </w:t>
      </w:r>
      <w:r w:rsidRPr="00327F57">
        <w:rPr>
          <w:highlight w:val="cyan"/>
          <w:u w:val="single"/>
        </w:rPr>
        <w:t>Additionally</w:t>
      </w:r>
      <w:r w:rsidRPr="00032D91">
        <w:rPr>
          <w:u w:val="single"/>
        </w:rPr>
        <w:t>, as the COVID-19</w:t>
      </w:r>
      <w:r w:rsidRPr="0082597A">
        <w:rPr>
          <w:sz w:val="16"/>
        </w:rPr>
        <w:t xml:space="preserve"> pandemic has </w:t>
      </w:r>
      <w:r w:rsidRPr="00032D91">
        <w:rPr>
          <w:u w:val="single"/>
        </w:rPr>
        <w:t>shown, the US and</w:t>
      </w:r>
      <w:r w:rsidRPr="0082597A">
        <w:rPr>
          <w:sz w:val="16"/>
        </w:rPr>
        <w:t xml:space="preserve"> its </w:t>
      </w:r>
      <w:r w:rsidRPr="00327F57">
        <w:rPr>
          <w:highlight w:val="cyan"/>
          <w:u w:val="single"/>
        </w:rPr>
        <w:t xml:space="preserve">allies </w:t>
      </w:r>
      <w:r w:rsidRPr="00327F57">
        <w:rPr>
          <w:rStyle w:val="Emphasis"/>
          <w:highlight w:val="cyan"/>
        </w:rPr>
        <w:t>depend on Chinese medical supplies</w:t>
      </w:r>
      <w:r w:rsidRPr="0082597A">
        <w:rPr>
          <w:rStyle w:val="Emphasis"/>
        </w:rPr>
        <w:t>.</w:t>
      </w:r>
    </w:p>
    <w:p w14:paraId="1E9CF860" w14:textId="77777777" w:rsidR="00B31E93" w:rsidRPr="0082597A" w:rsidRDefault="00B31E93" w:rsidP="00B31E93">
      <w:pPr>
        <w:rPr>
          <w:sz w:val="16"/>
        </w:rPr>
      </w:pPr>
      <w:r w:rsidRPr="0082597A">
        <w:rPr>
          <w:sz w:val="16"/>
        </w:rPr>
        <w:t xml:space="preserve">For those of us who believe that </w:t>
      </w:r>
      <w:r w:rsidRPr="00327F57">
        <w:rPr>
          <w:rStyle w:val="Emphasis"/>
          <w:highlight w:val="cyan"/>
        </w:rPr>
        <w:t>multilateral cooperation</w:t>
      </w:r>
      <w:r w:rsidRPr="00032D91">
        <w:rPr>
          <w:u w:val="single"/>
        </w:rPr>
        <w:t xml:space="preserve"> is </w:t>
      </w:r>
      <w:r w:rsidRPr="00327F57">
        <w:rPr>
          <w:highlight w:val="cyan"/>
          <w:u w:val="single"/>
        </w:rPr>
        <w:t>necessary to address</w:t>
      </w:r>
      <w:r w:rsidRPr="00032D91">
        <w:rPr>
          <w:u w:val="single"/>
        </w:rPr>
        <w:t xml:space="preserve"> the world’s</w:t>
      </w:r>
      <w:r w:rsidRPr="0082597A">
        <w:rPr>
          <w:sz w:val="16"/>
        </w:rPr>
        <w:t xml:space="preserve"> most pressing </w:t>
      </w:r>
      <w:r w:rsidRPr="00032D91">
        <w:rPr>
          <w:u w:val="single"/>
        </w:rPr>
        <w:t xml:space="preserve">problems, from </w:t>
      </w:r>
      <w:r w:rsidRPr="00327F57">
        <w:rPr>
          <w:rStyle w:val="Emphasis"/>
          <w:highlight w:val="cyan"/>
        </w:rPr>
        <w:t>climate change</w:t>
      </w:r>
      <w:r w:rsidRPr="0082597A">
        <w:rPr>
          <w:sz w:val="16"/>
        </w:rPr>
        <w:t xml:space="preserve"> to </w:t>
      </w:r>
      <w:r w:rsidRPr="00032D91">
        <w:rPr>
          <w:u w:val="single"/>
        </w:rPr>
        <w:t xml:space="preserve">regulating </w:t>
      </w:r>
      <w:r w:rsidRPr="00327F57">
        <w:rPr>
          <w:rStyle w:val="Emphasis"/>
          <w:highlight w:val="cyan"/>
        </w:rPr>
        <w:t>a</w:t>
      </w:r>
      <w:r w:rsidRPr="00032D91">
        <w:rPr>
          <w:u w:val="single"/>
        </w:rPr>
        <w:t xml:space="preserve">rtificial </w:t>
      </w:r>
      <w:r w:rsidRPr="00327F57">
        <w:rPr>
          <w:rStyle w:val="Emphasis"/>
          <w:highlight w:val="cyan"/>
        </w:rPr>
        <w:t>i</w:t>
      </w:r>
      <w:r w:rsidRPr="00032D91">
        <w:rPr>
          <w:u w:val="single"/>
        </w:rPr>
        <w:t>ntelligence</w:t>
      </w:r>
      <w:r w:rsidRPr="0082597A">
        <w:rPr>
          <w:sz w:val="16"/>
        </w:rPr>
        <w:t xml:space="preserve">, the escalating </w:t>
      </w:r>
      <w:r w:rsidRPr="00327F57">
        <w:rPr>
          <w:highlight w:val="cyan"/>
          <w:u w:val="single"/>
        </w:rPr>
        <w:t>rivalry</w:t>
      </w:r>
      <w:r w:rsidRPr="00032D91">
        <w:rPr>
          <w:u w:val="single"/>
        </w:rPr>
        <w:t xml:space="preserve"> between the world’s two major powers is deeply </w:t>
      </w:r>
      <w:r w:rsidRPr="00327F57">
        <w:rPr>
          <w:highlight w:val="cyan"/>
          <w:u w:val="single"/>
        </w:rPr>
        <w:t>troubling</w:t>
      </w:r>
      <w:r w:rsidRPr="0082597A">
        <w:rPr>
          <w:sz w:val="16"/>
        </w:rPr>
        <w:t>. From the US perspective, China’s authoritarian government undermines the foundational liberal values that underpin the global economic and political order. China’s relentless cyberattacks continue to pose an immediate threat to the US economy and American companies, and a potential Chinese blockade or invasion of Taiwan would have far-reaching global consequences.</w:t>
      </w:r>
    </w:p>
    <w:p w14:paraId="06F14090" w14:textId="77777777" w:rsidR="00B31E93" w:rsidRPr="0082597A" w:rsidRDefault="00B31E93" w:rsidP="00B31E93">
      <w:pPr>
        <w:rPr>
          <w:sz w:val="16"/>
          <w:szCs w:val="16"/>
        </w:rPr>
      </w:pPr>
      <w:r w:rsidRPr="0082597A">
        <w:rPr>
          <w:sz w:val="16"/>
          <w:szCs w:val="16"/>
        </w:rPr>
        <w:t>From China’s perspective, the US and its allies are cynically trying to maintain a world order established through centuries of European and American imperialism. Much to the chagrin of US diplomats, many other countries appear to share this sentiment, as evidenced by the widespread disregard among developing and emerging economies for Western sanctions against Russia.</w:t>
      </w:r>
    </w:p>
    <w:p w14:paraId="704684F0" w14:textId="77777777" w:rsidR="00B31E93" w:rsidRPr="0082597A" w:rsidRDefault="00B31E93" w:rsidP="00B31E93">
      <w:pPr>
        <w:rPr>
          <w:sz w:val="16"/>
          <w:szCs w:val="16"/>
        </w:rPr>
      </w:pPr>
      <w:r w:rsidRPr="0082597A">
        <w:rPr>
          <w:sz w:val="16"/>
          <w:szCs w:val="16"/>
        </w:rPr>
        <w:t>Some may hope that China’s economic slowdown will curb its geopolitical ambitions. But its ongoing difficulties are just as likely to push China toward a confrontation with the US as they are to foster cooperation.</w:t>
      </w:r>
    </w:p>
    <w:p w14:paraId="5C66E6F8" w14:textId="77777777" w:rsidR="00B31E93" w:rsidRDefault="00B31E93" w:rsidP="00B31E93">
      <w:pPr>
        <w:rPr>
          <w:u w:val="single"/>
        </w:rPr>
      </w:pPr>
      <w:r w:rsidRPr="0082597A">
        <w:rPr>
          <w:sz w:val="16"/>
        </w:rPr>
        <w:t xml:space="preserve">Nevertheless, </w:t>
      </w:r>
      <w:r w:rsidRPr="0082597A">
        <w:rPr>
          <w:u w:val="single"/>
        </w:rPr>
        <w:t>despite what many in the US may think, economic decoupling is not a viable option</w:t>
      </w:r>
      <w:r w:rsidRPr="0082597A">
        <w:rPr>
          <w:sz w:val="16"/>
        </w:rPr>
        <w:t xml:space="preserve">. Although the Biden administration’s trade restrictions and bellicose rhetoric are a response to Chinese provocations, </w:t>
      </w:r>
      <w:r w:rsidRPr="00327F57">
        <w:rPr>
          <w:highlight w:val="cyan"/>
          <w:u w:val="single"/>
        </w:rPr>
        <w:t>both</w:t>
      </w:r>
      <w:r w:rsidRPr="0082597A">
        <w:rPr>
          <w:u w:val="single"/>
        </w:rPr>
        <w:t xml:space="preserve"> </w:t>
      </w:r>
      <w:r w:rsidRPr="00327F57">
        <w:rPr>
          <w:highlight w:val="cyan"/>
          <w:u w:val="single"/>
        </w:rPr>
        <w:t>countries must</w:t>
      </w:r>
      <w:r w:rsidRPr="0082597A">
        <w:rPr>
          <w:u w:val="single"/>
        </w:rPr>
        <w:t xml:space="preserve"> find a way to </w:t>
      </w:r>
      <w:r w:rsidRPr="00327F57">
        <w:rPr>
          <w:rStyle w:val="Emphasis"/>
          <w:highlight w:val="cyan"/>
        </w:rPr>
        <w:t>compromise</w:t>
      </w:r>
      <w:r w:rsidRPr="0082597A">
        <w:rPr>
          <w:u w:val="single"/>
        </w:rPr>
        <w:t xml:space="preserve"> if</w:t>
      </w:r>
      <w:r w:rsidRPr="0082597A">
        <w:rPr>
          <w:sz w:val="16"/>
        </w:rPr>
        <w:t xml:space="preserve"> they </w:t>
      </w:r>
      <w:r w:rsidRPr="0082597A">
        <w:rPr>
          <w:u w:val="single"/>
        </w:rPr>
        <w:t>want</w:t>
      </w:r>
      <w:r w:rsidRPr="0082597A">
        <w:rPr>
          <w:sz w:val="16"/>
        </w:rPr>
        <w:t xml:space="preserve"> to achieve </w:t>
      </w:r>
      <w:r w:rsidRPr="0082597A">
        <w:rPr>
          <w:u w:val="single"/>
        </w:rPr>
        <w:t xml:space="preserve">stable, inclusive, and </w:t>
      </w:r>
      <w:r w:rsidRPr="0082597A">
        <w:rPr>
          <w:rStyle w:val="Emphasis"/>
        </w:rPr>
        <w:t>sustainable</w:t>
      </w:r>
      <w:r w:rsidRPr="0082597A">
        <w:rPr>
          <w:u w:val="single"/>
        </w:rPr>
        <w:t xml:space="preserve"> economic growth.</w:t>
      </w:r>
    </w:p>
    <w:p w14:paraId="72B794A1" w14:textId="77777777" w:rsidR="00B31E93" w:rsidRDefault="00B31E93" w:rsidP="00B31E93">
      <w:pPr>
        <w:rPr>
          <w:u w:val="single"/>
        </w:rPr>
      </w:pPr>
    </w:p>
    <w:p w14:paraId="07CDCAD8" w14:textId="77777777" w:rsidR="00B31E93" w:rsidRPr="00AE2990" w:rsidRDefault="00B31E93" w:rsidP="00B31E93">
      <w:pPr>
        <w:pStyle w:val="Heading4"/>
        <w:rPr>
          <w:rFonts w:cs="Calibri"/>
        </w:rPr>
      </w:pPr>
      <w:r w:rsidRPr="00AE2990">
        <w:rPr>
          <w:rFonts w:cs="Calibri"/>
        </w:rPr>
        <w:t xml:space="preserve">Decoupling creates power </w:t>
      </w:r>
      <w:r w:rsidRPr="006E3FFA">
        <w:rPr>
          <w:rFonts w:cs="Calibri"/>
          <w:u w:val="single"/>
        </w:rPr>
        <w:t>vacuums</w:t>
      </w:r>
      <w:r w:rsidRPr="00AE2990">
        <w:rPr>
          <w:rFonts w:cs="Calibri"/>
        </w:rPr>
        <w:t xml:space="preserve">, </w:t>
      </w:r>
      <w:r>
        <w:rPr>
          <w:rFonts w:cs="Calibri"/>
        </w:rPr>
        <w:t>increasing</w:t>
      </w:r>
      <w:r w:rsidRPr="00AE2990">
        <w:rPr>
          <w:rFonts w:cs="Calibri"/>
        </w:rPr>
        <w:t xml:space="preserve"> Chinese influence.</w:t>
      </w:r>
    </w:p>
    <w:p w14:paraId="7CEB78BD" w14:textId="1CB9EEE7" w:rsidR="00B31E93" w:rsidRPr="00AE2990" w:rsidRDefault="00B31E93" w:rsidP="00B31E93">
      <w:r w:rsidRPr="00AE2990">
        <w:rPr>
          <w:rStyle w:val="Style13ptBold"/>
        </w:rPr>
        <w:t>Demarais 23</w:t>
      </w:r>
      <w:r>
        <w:t xml:space="preserve"> – </w:t>
      </w:r>
      <w:r w:rsidRPr="00AE2990">
        <w:t xml:space="preserve">a columnist at Foreign Policy and a senior policy fellow on geoeconomics at the European Council on Foreign Relations. “What Does ‘De-Risking’ Actually Mean?”, </w:t>
      </w:r>
      <w:r w:rsidRPr="004C10F2">
        <w:t>https://foreignpolicy.com/2023/08/23/derisking-us-china-biden-decoupling-technology-supply-chains-semiconductors-chips-ira-trade//Harris</w:t>
      </w:r>
      <w:r>
        <w:rPr>
          <w:rStyle w:val="Hyperlink"/>
        </w:rPr>
        <w:t>C</w:t>
      </w:r>
    </w:p>
    <w:p w14:paraId="7083D44E" w14:textId="77777777" w:rsidR="00B31E93" w:rsidRPr="00AE2990" w:rsidRDefault="00B31E93" w:rsidP="00B31E93">
      <w:pPr>
        <w:rPr>
          <w:u w:val="single"/>
        </w:rPr>
      </w:pPr>
      <w:r w:rsidRPr="00AE2990">
        <w:rPr>
          <w:sz w:val="16"/>
        </w:rPr>
        <w:t xml:space="preserve">The Chinese economy is too big for decoupling to be a realistic prospect. China is the world’s largest manufacturer of goods, with an output equivalent to that of all U.S., German, and Japanese factories combined. </w:t>
      </w:r>
      <w:r w:rsidRPr="00AE2990">
        <w:rPr>
          <w:u w:val="single"/>
        </w:rPr>
        <w:t xml:space="preserve">Under a decoupling scenario, </w:t>
      </w:r>
      <w:r w:rsidRPr="00327F57">
        <w:rPr>
          <w:highlight w:val="cyan"/>
          <w:u w:val="single"/>
        </w:rPr>
        <w:t xml:space="preserve">goods </w:t>
      </w:r>
      <w:r w:rsidRPr="00327F57">
        <w:rPr>
          <w:rStyle w:val="Emphasis"/>
          <w:highlight w:val="cyan"/>
        </w:rPr>
        <w:t>shortages</w:t>
      </w:r>
      <w:r w:rsidRPr="00AE2990">
        <w:rPr>
          <w:u w:val="single"/>
        </w:rPr>
        <w:t xml:space="preserve"> would be likely, </w:t>
      </w:r>
      <w:r w:rsidRPr="00327F57">
        <w:rPr>
          <w:highlight w:val="cyan"/>
          <w:u w:val="single"/>
        </w:rPr>
        <w:t xml:space="preserve">and </w:t>
      </w:r>
      <w:r w:rsidRPr="00327F57">
        <w:rPr>
          <w:rStyle w:val="Emphasis"/>
          <w:highlight w:val="cyan"/>
        </w:rPr>
        <w:t>inflation</w:t>
      </w:r>
      <w:r w:rsidRPr="00327F57">
        <w:rPr>
          <w:highlight w:val="cyan"/>
          <w:u w:val="single"/>
        </w:rPr>
        <w:t xml:space="preserve"> would </w:t>
      </w:r>
      <w:r w:rsidRPr="00327F57">
        <w:rPr>
          <w:rStyle w:val="Emphasis"/>
          <w:highlight w:val="cyan"/>
        </w:rPr>
        <w:t>spike</w:t>
      </w:r>
      <w:r w:rsidRPr="00327F57">
        <w:rPr>
          <w:highlight w:val="cyan"/>
          <w:u w:val="single"/>
        </w:rPr>
        <w:t xml:space="preserve"> as U.S. firms </w:t>
      </w:r>
      <w:r w:rsidRPr="00327F57">
        <w:rPr>
          <w:rStyle w:val="Emphasis"/>
          <w:highlight w:val="cyan"/>
        </w:rPr>
        <w:t>struggle</w:t>
      </w:r>
      <w:r w:rsidRPr="00AE2990">
        <w:rPr>
          <w:u w:val="single"/>
        </w:rPr>
        <w:t xml:space="preserve"> to source products.</w:t>
      </w:r>
      <w:r w:rsidRPr="00AE2990">
        <w:rPr>
          <w:sz w:val="16"/>
        </w:rPr>
        <w:t xml:space="preserve"> In addition, Chinese supremacy in producing dishwashers, computers, or toys does not threaten U.S. interests. Cutting ties to China in such noncritical sectors—as decoupling would —is not needed. </w:t>
      </w:r>
      <w:r w:rsidRPr="00AE2990">
        <w:rPr>
          <w:u w:val="single"/>
        </w:rPr>
        <w:t xml:space="preserve">A U.S.-China decoupling would accelerate the fragmentation of the global economic landscape. </w:t>
      </w:r>
      <w:r w:rsidRPr="00AE2990">
        <w:rPr>
          <w:sz w:val="16"/>
        </w:rPr>
        <w:t xml:space="preserve">Under a decoupling scenario, all countries around the world would have to pick sides between the United States and China. This could yield unpleasant surprises for Washington. China is the biggest trading partner of </w:t>
      </w:r>
      <w:proofErr w:type="gramStart"/>
      <w:r w:rsidRPr="00AE2990">
        <w:rPr>
          <w:sz w:val="16"/>
        </w:rPr>
        <w:t>the majority of</w:t>
      </w:r>
      <w:proofErr w:type="gramEnd"/>
      <w:r w:rsidRPr="00AE2990">
        <w:rPr>
          <w:sz w:val="16"/>
        </w:rPr>
        <w:t xml:space="preserve"> countries, and the citizens of many emerging economies appear to prefer China over the United States. As a result</w:t>
      </w:r>
      <w:r w:rsidRPr="00AE2990">
        <w:rPr>
          <w:u w:val="single"/>
        </w:rPr>
        <w:t xml:space="preserve">, </w:t>
      </w:r>
      <w:r w:rsidRPr="00327F57">
        <w:rPr>
          <w:rStyle w:val="Emphasis"/>
          <w:sz w:val="28"/>
          <w:szCs w:val="28"/>
          <w:highlight w:val="cyan"/>
        </w:rPr>
        <w:t>decoupling</w:t>
      </w:r>
      <w:r w:rsidRPr="00A43170">
        <w:rPr>
          <w:sz w:val="28"/>
          <w:szCs w:val="28"/>
          <w:u w:val="single"/>
        </w:rPr>
        <w:t xml:space="preserve"> </w:t>
      </w:r>
      <w:r w:rsidRPr="00A43170">
        <w:rPr>
          <w:sz w:val="14"/>
          <w:szCs w:val="14"/>
        </w:rPr>
        <w:t>could well backfire: It</w:t>
      </w:r>
      <w:r w:rsidRPr="00A43170">
        <w:rPr>
          <w:sz w:val="14"/>
          <w:szCs w:val="14"/>
          <w:u w:val="single"/>
        </w:rPr>
        <w:t xml:space="preserve"> </w:t>
      </w:r>
      <w:r w:rsidRPr="00327F57">
        <w:rPr>
          <w:highlight w:val="cyan"/>
          <w:u w:val="single"/>
        </w:rPr>
        <w:t xml:space="preserve">would </w:t>
      </w:r>
      <w:r w:rsidRPr="00327F57">
        <w:rPr>
          <w:rStyle w:val="Emphasis"/>
          <w:highlight w:val="cyan"/>
        </w:rPr>
        <w:t>deepen</w:t>
      </w:r>
      <w:r w:rsidRPr="00327F57">
        <w:rPr>
          <w:highlight w:val="cyan"/>
          <w:u w:val="single"/>
        </w:rPr>
        <w:t xml:space="preserve"> China’s global</w:t>
      </w:r>
      <w:r w:rsidRPr="00AE2990">
        <w:rPr>
          <w:u w:val="single"/>
        </w:rPr>
        <w:t xml:space="preserve"> </w:t>
      </w:r>
      <w:r w:rsidRPr="00327F57">
        <w:rPr>
          <w:rStyle w:val="Emphasis"/>
          <w:highlight w:val="cyan"/>
        </w:rPr>
        <w:t>influence</w:t>
      </w:r>
      <w:r w:rsidRPr="00327F57">
        <w:rPr>
          <w:highlight w:val="cyan"/>
          <w:u w:val="single"/>
        </w:rPr>
        <w:t xml:space="preserve"> by forcing countries to shift </w:t>
      </w:r>
      <w:r w:rsidRPr="00327F57">
        <w:rPr>
          <w:rStyle w:val="Emphasis"/>
          <w:highlight w:val="cyan"/>
        </w:rPr>
        <w:t>away</w:t>
      </w:r>
      <w:r w:rsidRPr="00327F57">
        <w:rPr>
          <w:highlight w:val="cyan"/>
          <w:u w:val="single"/>
        </w:rPr>
        <w:t xml:space="preserve"> from the United States</w:t>
      </w:r>
      <w:r w:rsidRPr="00AE2990">
        <w:rPr>
          <w:u w:val="single"/>
        </w:rPr>
        <w:t>.</w:t>
      </w:r>
      <w:r w:rsidRPr="00AE2990">
        <w:rPr>
          <w:sz w:val="16"/>
        </w:rPr>
        <w:t xml:space="preserve"> </w:t>
      </w:r>
      <w:r w:rsidRPr="00327F57">
        <w:rPr>
          <w:highlight w:val="cyan"/>
          <w:u w:val="single"/>
        </w:rPr>
        <w:t>Cutting</w:t>
      </w:r>
      <w:r w:rsidRPr="00AE2990">
        <w:rPr>
          <w:u w:val="single"/>
        </w:rPr>
        <w:t xml:space="preserve"> all </w:t>
      </w:r>
      <w:r w:rsidRPr="00327F57">
        <w:rPr>
          <w:highlight w:val="cyan"/>
          <w:u w:val="single"/>
        </w:rPr>
        <w:t>ties</w:t>
      </w:r>
      <w:r w:rsidRPr="00AE2990">
        <w:rPr>
          <w:u w:val="single"/>
        </w:rPr>
        <w:t xml:space="preserve"> to China </w:t>
      </w:r>
      <w:r w:rsidRPr="00327F57">
        <w:rPr>
          <w:highlight w:val="cyan"/>
          <w:u w:val="single"/>
        </w:rPr>
        <w:t>would diminish</w:t>
      </w:r>
      <w:r w:rsidRPr="00AE2990">
        <w:rPr>
          <w:u w:val="single"/>
        </w:rPr>
        <w:t xml:space="preserve"> those </w:t>
      </w:r>
      <w:r w:rsidRPr="00327F57">
        <w:rPr>
          <w:rStyle w:val="Emphasis"/>
          <w:highlight w:val="cyan"/>
        </w:rPr>
        <w:t>economic interdependences</w:t>
      </w:r>
      <w:r w:rsidRPr="00AE2990">
        <w:rPr>
          <w:u w:val="single"/>
        </w:rPr>
        <w:t xml:space="preserve"> </w:t>
      </w:r>
      <w:r w:rsidRPr="00327F57">
        <w:rPr>
          <w:highlight w:val="cyan"/>
          <w:u w:val="single"/>
        </w:rPr>
        <w:t>that</w:t>
      </w:r>
      <w:r w:rsidRPr="00AE2990">
        <w:rPr>
          <w:u w:val="single"/>
        </w:rPr>
        <w:t xml:space="preserve"> give Washington leverage over Beijing</w:t>
      </w:r>
      <w:r w:rsidRPr="00AE2990">
        <w:rPr>
          <w:sz w:val="16"/>
        </w:rPr>
        <w:t>. Partners have much to lose if relations sour, but adversaries do not. U.S</w:t>
      </w:r>
      <w:r w:rsidRPr="00AE2990">
        <w:rPr>
          <w:u w:val="single"/>
        </w:rPr>
        <w:t>. sanctions on China</w:t>
      </w:r>
      <w:r w:rsidRPr="00AE2990">
        <w:rPr>
          <w:sz w:val="16"/>
        </w:rPr>
        <w:t>—for instance, the ones that would be imposed if a conflict were to erupt in Taiwan—</w:t>
      </w:r>
      <w:r w:rsidRPr="00AE2990">
        <w:rPr>
          <w:u w:val="single"/>
        </w:rPr>
        <w:t>would be toothless if Washington and Beijing did not have trade and financial ties anymore</w:t>
      </w:r>
      <w:r w:rsidRPr="00AE2990">
        <w:rPr>
          <w:sz w:val="16"/>
        </w:rPr>
        <w:t xml:space="preserve">. To put things differently, </w:t>
      </w:r>
      <w:r w:rsidRPr="00AE2990">
        <w:rPr>
          <w:u w:val="single"/>
        </w:rPr>
        <w:t xml:space="preserve">economic interdependences between the United States and China </w:t>
      </w:r>
      <w:r w:rsidRPr="00327F57">
        <w:rPr>
          <w:rStyle w:val="Emphasis"/>
          <w:highlight w:val="cyan"/>
        </w:rPr>
        <w:t>benefit</w:t>
      </w:r>
      <w:r w:rsidRPr="00327F57">
        <w:rPr>
          <w:highlight w:val="cyan"/>
          <w:u w:val="single"/>
        </w:rPr>
        <w:t xml:space="preserve"> U.S. security</w:t>
      </w:r>
      <w:r w:rsidRPr="00AE2990">
        <w:rPr>
          <w:u w:val="single"/>
        </w:rPr>
        <w:t xml:space="preserve">; they act </w:t>
      </w:r>
      <w:r w:rsidRPr="00327F57">
        <w:rPr>
          <w:highlight w:val="cyan"/>
          <w:u w:val="single"/>
        </w:rPr>
        <w:t>as a deterrent against</w:t>
      </w:r>
      <w:r w:rsidRPr="00327F57">
        <w:rPr>
          <w:rStyle w:val="Emphasis"/>
          <w:highlight w:val="cyan"/>
        </w:rPr>
        <w:t xml:space="preserve"> China</w:t>
      </w:r>
      <w:r w:rsidRPr="00AE2990">
        <w:rPr>
          <w:sz w:val="14"/>
          <w:szCs w:val="14"/>
        </w:rPr>
        <w:t>’s territorial ambitions.</w:t>
      </w:r>
      <w:r w:rsidRPr="00AE2990">
        <w:rPr>
          <w:u w:val="single"/>
        </w:rPr>
        <w:t xml:space="preserve"> </w:t>
      </w:r>
    </w:p>
    <w:p w14:paraId="0C74B90A" w14:textId="77777777" w:rsidR="00B31E93" w:rsidRDefault="00B31E93" w:rsidP="00B31E93">
      <w:pPr>
        <w:rPr>
          <w:u w:val="single"/>
        </w:rPr>
      </w:pPr>
    </w:p>
    <w:p w14:paraId="74EB5C1E" w14:textId="77777777" w:rsidR="00B31E93" w:rsidRPr="00AE2990" w:rsidRDefault="00B31E93" w:rsidP="00B31E93">
      <w:pPr>
        <w:pStyle w:val="Heading4"/>
        <w:rPr>
          <w:rFonts w:cs="Calibri"/>
        </w:rPr>
      </w:pPr>
      <w:r w:rsidRPr="00AE2990">
        <w:rPr>
          <w:rFonts w:cs="Calibri"/>
        </w:rPr>
        <w:t xml:space="preserve">Decoupling </w:t>
      </w:r>
      <w:r w:rsidRPr="00AE2990">
        <w:rPr>
          <w:rFonts w:cs="Calibri"/>
          <w:u w:val="single"/>
        </w:rPr>
        <w:t>destroys</w:t>
      </w:r>
      <w:r w:rsidRPr="00AE2990">
        <w:rPr>
          <w:rFonts w:cs="Calibri"/>
        </w:rPr>
        <w:t xml:space="preserve"> US industries</w:t>
      </w:r>
    </w:p>
    <w:p w14:paraId="0439E08A" w14:textId="4A55D2D9" w:rsidR="00B31E93" w:rsidRPr="00AE2990" w:rsidRDefault="00B31E93" w:rsidP="00B31E93">
      <w:r w:rsidRPr="00AE2990">
        <w:rPr>
          <w:rStyle w:val="Style13ptBold"/>
        </w:rPr>
        <w:t>Gilbert et. al 20</w:t>
      </w:r>
      <w:r>
        <w:t xml:space="preserve"> – </w:t>
      </w:r>
      <w:r w:rsidRPr="00AE2990">
        <w:t xml:space="preserve">Michael McAdoo, Fang Ruan, Raj Varadarajan, Antonio Varas, and Gary Wang, Marc Gilbert is a core member of the Industrial Goods and Consumer practices at Boston Consulting Group and a leader in BCG’s Global Advantage and Operations practices. He leads the firm's work in geopolitics and trade impact within the Global Advantage practice. “What’s at Stake If the US and China Really Decouple”, </w:t>
      </w:r>
      <w:r w:rsidRPr="004C10F2">
        <w:t>https://www.bcg.com/publications/2020/high-stakes-of-decoupling-us-and-china//HarrisC</w:t>
      </w:r>
      <w:r>
        <w:t xml:space="preserve"> </w:t>
      </w:r>
    </w:p>
    <w:p w14:paraId="3B67C881" w14:textId="77777777" w:rsidR="00B31E93" w:rsidRPr="00AE2990" w:rsidRDefault="00B31E93" w:rsidP="00B31E93">
      <w:r w:rsidRPr="00AE2990">
        <w:rPr>
          <w:sz w:val="16"/>
        </w:rPr>
        <w:t xml:space="preserve">Caught in the middle are US and Chinese companies with around $550 billion in revenues at stake in each other’s markets. In many cases, these </w:t>
      </w:r>
      <w:r w:rsidRPr="00AE2990">
        <w:rPr>
          <w:u w:val="single"/>
        </w:rPr>
        <w:t xml:space="preserve">enterprises are also intimately </w:t>
      </w:r>
      <w:r w:rsidRPr="00AE2990">
        <w:rPr>
          <w:rStyle w:val="Emphasis"/>
        </w:rPr>
        <w:t>interconnected</w:t>
      </w:r>
      <w:r w:rsidRPr="00AE2990">
        <w:rPr>
          <w:u w:val="single"/>
        </w:rPr>
        <w:t xml:space="preserve"> through industrial supply chains. </w:t>
      </w:r>
      <w:r w:rsidRPr="00327F57">
        <w:rPr>
          <w:rStyle w:val="Emphasis"/>
          <w:highlight w:val="cyan"/>
        </w:rPr>
        <w:t>Unwinding</w:t>
      </w:r>
      <w:r w:rsidRPr="00AE2990">
        <w:rPr>
          <w:u w:val="single"/>
        </w:rPr>
        <w:t xml:space="preserve"> commercial </w:t>
      </w:r>
      <w:r w:rsidRPr="00327F57">
        <w:rPr>
          <w:rStyle w:val="Emphasis"/>
          <w:highlight w:val="cyan"/>
        </w:rPr>
        <w:t>ties</w:t>
      </w:r>
      <w:r w:rsidRPr="00AE2990">
        <w:rPr>
          <w:sz w:val="16"/>
        </w:rPr>
        <w:t xml:space="preserve"> that took decades to build </w:t>
      </w:r>
      <w:r w:rsidRPr="00327F57">
        <w:rPr>
          <w:highlight w:val="cyan"/>
          <w:u w:val="single"/>
        </w:rPr>
        <w:t xml:space="preserve">would be </w:t>
      </w:r>
      <w:r w:rsidRPr="00327F57">
        <w:rPr>
          <w:rStyle w:val="Emphasis"/>
          <w:highlight w:val="cyan"/>
        </w:rPr>
        <w:t>costly</w:t>
      </w:r>
      <w:r w:rsidRPr="00AE2990">
        <w:rPr>
          <w:u w:val="single"/>
        </w:rPr>
        <w:t xml:space="preserve"> and pose significant risk </w:t>
      </w:r>
      <w:r w:rsidRPr="00327F57">
        <w:rPr>
          <w:highlight w:val="cyan"/>
          <w:u w:val="single"/>
        </w:rPr>
        <w:t>to</w:t>
      </w:r>
      <w:r w:rsidRPr="00AE2990">
        <w:rPr>
          <w:u w:val="single"/>
        </w:rPr>
        <w:t xml:space="preserve"> </w:t>
      </w:r>
      <w:r w:rsidRPr="006E3FFA">
        <w:rPr>
          <w:sz w:val="14"/>
          <w:szCs w:val="14"/>
        </w:rPr>
        <w:t>both</w:t>
      </w:r>
      <w:r w:rsidRPr="006E3FFA">
        <w:rPr>
          <w:sz w:val="14"/>
          <w:szCs w:val="14"/>
          <w:u w:val="single"/>
        </w:rPr>
        <w:t xml:space="preserve"> </w:t>
      </w:r>
      <w:r w:rsidRPr="00327F57">
        <w:rPr>
          <w:rStyle w:val="Emphasis"/>
          <w:highlight w:val="cyan"/>
        </w:rPr>
        <w:t>US</w:t>
      </w:r>
      <w:r w:rsidRPr="00AE2990">
        <w:rPr>
          <w:u w:val="single"/>
        </w:rPr>
        <w:t xml:space="preserve"> and Chinese </w:t>
      </w:r>
      <w:r w:rsidRPr="00327F57">
        <w:rPr>
          <w:rStyle w:val="Emphasis"/>
          <w:highlight w:val="cyan"/>
        </w:rPr>
        <w:t>companies</w:t>
      </w:r>
      <w:r w:rsidRPr="00AE2990">
        <w:rPr>
          <w:u w:val="single"/>
        </w:rPr>
        <w:t>.</w:t>
      </w:r>
      <w:r w:rsidRPr="00AE2990">
        <w:rPr>
          <w:sz w:val="16"/>
        </w:rPr>
        <w:t xml:space="preserve"> But our analysis suggests that </w:t>
      </w:r>
      <w:r w:rsidRPr="00AE2990">
        <w:rPr>
          <w:rStyle w:val="Emphasis"/>
        </w:rPr>
        <w:t>US companies</w:t>
      </w:r>
      <w:r w:rsidRPr="00AE2990">
        <w:rPr>
          <w:sz w:val="16"/>
        </w:rPr>
        <w:t xml:space="preserve">, because of their strong push over the years to source and sell in China, collectively </w:t>
      </w:r>
      <w:r w:rsidRPr="00AE2990">
        <w:rPr>
          <w:u w:val="single"/>
        </w:rPr>
        <w:t xml:space="preserve">have </w:t>
      </w:r>
      <w:r w:rsidRPr="00AE2990">
        <w:rPr>
          <w:rStyle w:val="Emphasis"/>
        </w:rPr>
        <w:t>far more to lose</w:t>
      </w:r>
      <w:r w:rsidRPr="00AE2990">
        <w:rPr>
          <w:u w:val="single"/>
        </w:rPr>
        <w:t xml:space="preserve"> in the near term</w:t>
      </w:r>
      <w:r w:rsidRPr="00AE2990">
        <w:rPr>
          <w:sz w:val="16"/>
        </w:rPr>
        <w:t>—with respect to both revenue and access to critical components and materials.</w:t>
      </w:r>
    </w:p>
    <w:p w14:paraId="17903237" w14:textId="15ED3830" w:rsidR="00B31E93" w:rsidRPr="00327F57" w:rsidRDefault="00B31E93" w:rsidP="00327F57">
      <w:pPr>
        <w:rPr>
          <w:sz w:val="16"/>
        </w:rPr>
      </w:pPr>
      <w:r w:rsidRPr="00327F57">
        <w:rPr>
          <w:highlight w:val="cyan"/>
          <w:u w:val="single"/>
        </w:rPr>
        <w:t xml:space="preserve">US companies have around </w:t>
      </w:r>
      <w:r w:rsidRPr="00327F57">
        <w:rPr>
          <w:rStyle w:val="Emphasis"/>
          <w:highlight w:val="cyan"/>
        </w:rPr>
        <w:t xml:space="preserve">$400 billion </w:t>
      </w:r>
      <w:r w:rsidRPr="00327F57">
        <w:rPr>
          <w:highlight w:val="cyan"/>
          <w:u w:val="single"/>
        </w:rPr>
        <w:t xml:space="preserve">of revenue </w:t>
      </w:r>
      <w:r w:rsidRPr="00327F57">
        <w:rPr>
          <w:rStyle w:val="Emphasis"/>
          <w:highlight w:val="cyan"/>
        </w:rPr>
        <w:t>at risk</w:t>
      </w:r>
      <w:r w:rsidRPr="00327F57">
        <w:rPr>
          <w:highlight w:val="cyan"/>
          <w:u w:val="single"/>
        </w:rPr>
        <w:t xml:space="preserve"> in China</w:t>
      </w:r>
      <w:r w:rsidRPr="00AE2990">
        <w:rPr>
          <w:u w:val="single"/>
        </w:rPr>
        <w:t>. (</w:t>
      </w:r>
      <w:r w:rsidRPr="00AE2990">
        <w:rPr>
          <w:sz w:val="16"/>
        </w:rPr>
        <w:t>See Exhibit 1.) While that represents only 5% of their total revenues</w:t>
      </w:r>
      <w:r w:rsidRPr="00327F57">
        <w:rPr>
          <w:highlight w:val="cyan"/>
          <w:u w:val="single"/>
        </w:rPr>
        <w:t xml:space="preserve">, its </w:t>
      </w:r>
      <w:r w:rsidRPr="00327F57">
        <w:rPr>
          <w:rStyle w:val="Emphasis"/>
          <w:highlight w:val="cyan"/>
        </w:rPr>
        <w:t>loss</w:t>
      </w:r>
      <w:r w:rsidRPr="00327F57">
        <w:rPr>
          <w:highlight w:val="cyan"/>
          <w:u w:val="single"/>
        </w:rPr>
        <w:t xml:space="preserve"> would translate into</w:t>
      </w:r>
      <w:r w:rsidRPr="00AE2990">
        <w:rPr>
          <w:u w:val="single"/>
        </w:rPr>
        <w:t xml:space="preserve"> around 15% of their market capitalization, or about </w:t>
      </w:r>
      <w:r w:rsidRPr="00327F57">
        <w:rPr>
          <w:rStyle w:val="Emphasis"/>
          <w:highlight w:val="cyan"/>
        </w:rPr>
        <w:t>$2.5 trillion</w:t>
      </w:r>
      <w:r w:rsidRPr="00AE2990">
        <w:rPr>
          <w:u w:val="single"/>
        </w:rPr>
        <w:t xml:space="preserve"> in value</w:t>
      </w:r>
      <w:r w:rsidRPr="00AE2990">
        <w:rPr>
          <w:sz w:val="16"/>
        </w:rPr>
        <w:t xml:space="preserve">.2 We found that seven major </w:t>
      </w:r>
      <w:r w:rsidRPr="00AE2990">
        <w:rPr>
          <w:u w:val="single"/>
        </w:rPr>
        <w:t>US industrial sectors</w:t>
      </w:r>
      <w:r w:rsidRPr="00AE2990">
        <w:rPr>
          <w:sz w:val="16"/>
        </w:rPr>
        <w:t>—consumer electronics, motor vehicles and parts, aerospace, medical supplies, medical equipment, machinery, and enterprise hardware—</w:t>
      </w:r>
      <w:r w:rsidRPr="00AE2990">
        <w:rPr>
          <w:u w:val="single"/>
        </w:rPr>
        <w:t xml:space="preserve">derive </w:t>
      </w:r>
      <w:r w:rsidRPr="00AE2990">
        <w:rPr>
          <w:rStyle w:val="Emphasis"/>
        </w:rPr>
        <w:t>7% to 16%</w:t>
      </w:r>
      <w:r w:rsidRPr="00AE2990">
        <w:rPr>
          <w:u w:val="single"/>
        </w:rPr>
        <w:t xml:space="preserve"> of their global </w:t>
      </w:r>
      <w:r w:rsidRPr="00AE2990">
        <w:rPr>
          <w:rStyle w:val="Emphasis"/>
        </w:rPr>
        <w:t>revenue</w:t>
      </w:r>
      <w:r w:rsidRPr="00AE2990">
        <w:rPr>
          <w:u w:val="single"/>
        </w:rPr>
        <w:t xml:space="preserve"> from China.</w:t>
      </w:r>
      <w:r w:rsidRPr="00AE2990">
        <w:rPr>
          <w:sz w:val="16"/>
        </w:rPr>
        <w:t xml:space="preserve">3 Overall, </w:t>
      </w:r>
      <w:r w:rsidRPr="00AE2990">
        <w:rPr>
          <w:u w:val="single"/>
        </w:rPr>
        <w:t xml:space="preserve">Chinese firms have </w:t>
      </w:r>
      <w:r w:rsidRPr="00AE2990">
        <w:rPr>
          <w:rStyle w:val="Emphasis"/>
        </w:rPr>
        <w:t>three to five times</w:t>
      </w:r>
      <w:r w:rsidRPr="00AE2990">
        <w:rPr>
          <w:u w:val="single"/>
        </w:rPr>
        <w:t xml:space="preserve"> less revenue exposure to the US marke</w:t>
      </w:r>
      <w:r w:rsidRPr="00AE2990">
        <w:rPr>
          <w:sz w:val="16"/>
        </w:rPr>
        <w:t>t; only the consumer electronics, enterprise electronics, and machinery sectors rely on the US for at least 7% of revenue.</w:t>
      </w:r>
    </w:p>
    <w:p w14:paraId="7C860CDA" w14:textId="2A65E643" w:rsidR="007D2378" w:rsidRDefault="007D2378" w:rsidP="007D2378">
      <w:pPr>
        <w:pStyle w:val="Heading2"/>
      </w:pPr>
      <w:r>
        <w:t xml:space="preserve">IP Theft </w:t>
      </w:r>
    </w:p>
    <w:p w14:paraId="125CCA4D" w14:textId="14EE9A86" w:rsidR="00327F57" w:rsidRPr="00327F57" w:rsidRDefault="00327F57" w:rsidP="00327F57">
      <w:pPr>
        <w:pStyle w:val="Heading3"/>
      </w:pPr>
      <w:r>
        <w:t xml:space="preserve">2NC---Impact---Chinese Collapse </w:t>
      </w:r>
    </w:p>
    <w:p w14:paraId="5C430A4B" w14:textId="77777777" w:rsidR="00046585" w:rsidRDefault="00046585" w:rsidP="00046585">
      <w:pPr>
        <w:pStyle w:val="Heading4"/>
        <w:spacing w:before="30" w:line="278" w:lineRule="atLeast"/>
        <w:rPr>
          <w:rFonts w:cs="Calibri"/>
          <w:color w:val="000000"/>
          <w:szCs w:val="26"/>
        </w:rPr>
      </w:pPr>
      <w:r>
        <w:rPr>
          <w:rFonts w:cs="Calibri"/>
          <w:color w:val="000000"/>
          <w:szCs w:val="26"/>
        </w:rPr>
        <w:t>CCP collapse causes extinction</w:t>
      </w:r>
    </w:p>
    <w:p w14:paraId="12EED7E2" w14:textId="3BB47B5B" w:rsidR="00046585" w:rsidRDefault="00046585" w:rsidP="00046585">
      <w:pPr>
        <w:spacing w:after="120" w:line="235" w:lineRule="atLeast"/>
        <w:rPr>
          <w:color w:val="000000"/>
        </w:rPr>
      </w:pPr>
      <w:r>
        <w:rPr>
          <w:b/>
          <w:bCs/>
          <w:color w:val="000000"/>
          <w:sz w:val="26"/>
          <w:szCs w:val="26"/>
        </w:rPr>
        <w:t>Tepperman, 18</w:t>
      </w:r>
      <w:r w:rsidR="00327F57">
        <w:rPr>
          <w:color w:val="000000"/>
        </w:rPr>
        <w:t xml:space="preserve"> – </w:t>
      </w:r>
      <w:r>
        <w:rPr>
          <w:color w:val="000000"/>
        </w:rPr>
        <w:t>editor in chief of Foreign Policy (Jonathan, “China’s Great Leap Backward,</w:t>
      </w:r>
      <w:proofErr w:type="gramStart"/>
      <w:r>
        <w:rPr>
          <w:color w:val="000000"/>
        </w:rPr>
        <w:t>” ,</w:t>
      </w:r>
      <w:proofErr w:type="gramEnd"/>
      <w:r>
        <w:rPr>
          <w:color w:val="000000"/>
        </w:rPr>
        <w:t xml:space="preserve"> </w:t>
      </w:r>
      <w:proofErr w:type="spellStart"/>
      <w:r>
        <w:rPr>
          <w:color w:val="000000"/>
        </w:rPr>
        <w:t>dml</w:t>
      </w:r>
      <w:proofErr w:type="spellEnd"/>
      <w:r>
        <w:rPr>
          <w:color w:val="000000"/>
        </w:rPr>
        <w:t>)</w:t>
      </w:r>
    </w:p>
    <w:p w14:paraId="6FDCBD82" w14:textId="77777777" w:rsidR="00046585" w:rsidRDefault="00046585" w:rsidP="00046585">
      <w:pPr>
        <w:spacing w:line="235" w:lineRule="atLeast"/>
        <w:rPr>
          <w:color w:val="000000"/>
          <w:sz w:val="16"/>
        </w:rPr>
      </w:pPr>
      <w:r w:rsidRPr="00327F57">
        <w:rPr>
          <w:color w:val="000000"/>
          <w:sz w:val="16"/>
        </w:rPr>
        <w:t>On the domestic level, </w:t>
      </w:r>
      <w:r>
        <w:rPr>
          <w:color w:val="000000"/>
          <w:u w:val="single"/>
        </w:rPr>
        <w:t>Beijing’s policymaking is already becoming</w:t>
      </w:r>
      <w:r w:rsidRPr="00327F57">
        <w:rPr>
          <w:color w:val="000000"/>
          <w:sz w:val="16"/>
        </w:rPr>
        <w:t> </w:t>
      </w:r>
      <w:r>
        <w:rPr>
          <w:b/>
          <w:bCs/>
          <w:color w:val="000000"/>
          <w:u w:val="single"/>
        </w:rPr>
        <w:t>less agile</w:t>
      </w:r>
      <w:r w:rsidRPr="00327F57">
        <w:rPr>
          <w:color w:val="000000"/>
          <w:sz w:val="16"/>
        </w:rPr>
        <w:t> </w:t>
      </w:r>
      <w:r>
        <w:rPr>
          <w:color w:val="000000"/>
          <w:u w:val="single"/>
        </w:rPr>
        <w:t>and</w:t>
      </w:r>
      <w:r w:rsidRPr="00327F57">
        <w:rPr>
          <w:color w:val="000000"/>
          <w:sz w:val="16"/>
        </w:rPr>
        <w:t> </w:t>
      </w:r>
      <w:r>
        <w:rPr>
          <w:b/>
          <w:bCs/>
          <w:color w:val="000000"/>
          <w:u w:val="single"/>
        </w:rPr>
        <w:t>adept</w:t>
      </w:r>
      <w:r w:rsidRPr="00327F57">
        <w:rPr>
          <w:color w:val="000000"/>
          <w:sz w:val="16"/>
        </w:rPr>
        <w:t>. Examples of this more rigid approach, and its downsides, aren’t hard to find. </w:t>
      </w:r>
      <w:r>
        <w:rPr>
          <w:color w:val="000000"/>
          <w:u w:val="single"/>
        </w:rPr>
        <w:t>Consider</w:t>
      </w:r>
      <w:r w:rsidRPr="00327F57">
        <w:rPr>
          <w:color w:val="000000"/>
          <w:sz w:val="16"/>
        </w:rPr>
        <w:t> last winter, </w:t>
      </w:r>
      <w:r>
        <w:rPr>
          <w:color w:val="000000"/>
          <w:u w:val="single"/>
        </w:rPr>
        <w:t>when the government decided to force</w:t>
      </w:r>
      <w:r w:rsidRPr="00327F57">
        <w:rPr>
          <w:color w:val="000000"/>
          <w:sz w:val="16"/>
        </w:rPr>
        <w:t> </w:t>
      </w:r>
      <w:r>
        <w:rPr>
          <w:color w:val="000000"/>
          <w:u w:val="single"/>
          <w:shd w:val="clear" w:color="auto" w:fill="00FFFF"/>
        </w:rPr>
        <w:t>an</w:t>
      </w:r>
      <w:r w:rsidRPr="00327F57">
        <w:rPr>
          <w:color w:val="000000"/>
          <w:sz w:val="16"/>
        </w:rPr>
        <w:t> </w:t>
      </w:r>
      <w:r>
        <w:rPr>
          <w:b/>
          <w:bCs/>
          <w:color w:val="000000"/>
          <w:u w:val="single"/>
          <w:shd w:val="clear" w:color="auto" w:fill="00FFFF"/>
        </w:rPr>
        <w:t>abrupt</w:t>
      </w:r>
      <w:r w:rsidRPr="00327F57">
        <w:rPr>
          <w:color w:val="000000"/>
          <w:sz w:val="16"/>
        </w:rPr>
        <w:t> </w:t>
      </w:r>
      <w:r>
        <w:rPr>
          <w:b/>
          <w:bCs/>
          <w:color w:val="000000"/>
          <w:u w:val="single"/>
        </w:rPr>
        <w:t>nationwide</w:t>
      </w:r>
      <w:r w:rsidRPr="00327F57">
        <w:rPr>
          <w:color w:val="000000"/>
          <w:sz w:val="16"/>
        </w:rPr>
        <w:t> </w:t>
      </w:r>
      <w:r>
        <w:rPr>
          <w:b/>
          <w:bCs/>
          <w:color w:val="000000"/>
          <w:u w:val="single"/>
          <w:shd w:val="clear" w:color="auto" w:fill="00FFFF"/>
        </w:rPr>
        <w:t>switch</w:t>
      </w:r>
      <w:r w:rsidRPr="00327F57">
        <w:rPr>
          <w:color w:val="000000"/>
          <w:sz w:val="16"/>
        </w:rPr>
        <w:t> </w:t>
      </w:r>
      <w:r>
        <w:rPr>
          <w:color w:val="000000"/>
          <w:u w:val="single"/>
        </w:rPr>
        <w:t>from the use of coal to gas</w:t>
      </w:r>
      <w:r w:rsidRPr="00327F57">
        <w:rPr>
          <w:color w:val="000000"/>
          <w:sz w:val="16"/>
        </w:rPr>
        <w:t> in heating systems. It sounded like a smart move for a country as polluted as China. But </w:t>
      </w:r>
      <w:r>
        <w:rPr>
          <w:color w:val="000000"/>
          <w:u w:val="single"/>
        </w:rPr>
        <w:t>the edict was</w:t>
      </w:r>
      <w:r w:rsidRPr="00327F57">
        <w:rPr>
          <w:color w:val="000000"/>
          <w:sz w:val="16"/>
        </w:rPr>
        <w:t> </w:t>
      </w:r>
      <w:r>
        <w:rPr>
          <w:b/>
          <w:bCs/>
          <w:color w:val="000000"/>
          <w:u w:val="single"/>
        </w:rPr>
        <w:t>enforced suddenly across the country</w:t>
      </w:r>
      <w:r>
        <w:rPr>
          <w:color w:val="000000"/>
          <w:u w:val="single"/>
        </w:rPr>
        <w:t>, with no exceptions</w:t>
      </w:r>
      <w:r w:rsidRPr="00327F57">
        <w:rPr>
          <w:color w:val="000000"/>
          <w:sz w:val="16"/>
        </w:rPr>
        <w:t xml:space="preserve">. </w:t>
      </w:r>
      <w:proofErr w:type="gramStart"/>
      <w:r w:rsidRPr="00327F57">
        <w:rPr>
          <w:color w:val="000000"/>
          <w:sz w:val="16"/>
        </w:rPr>
        <w:t>Thus</w:t>
      </w:r>
      <w:proofErr w:type="gramEnd"/>
      <w:r w:rsidRPr="00327F57">
        <w:rPr>
          <w:color w:val="000000"/>
          <w:sz w:val="16"/>
        </w:rPr>
        <w:t xml:space="preserve"> in China’s frigid north, many coal-burning furnaces were ripped out before new gas ones could be installed—leaving entire towns without heat and forcing villagers to burn corn cobs to survive. </w:t>
      </w:r>
      <w:r>
        <w:rPr>
          <w:color w:val="000000"/>
          <w:u w:val="single"/>
        </w:rPr>
        <w:t>If China</w:t>
      </w:r>
      <w:r w:rsidRPr="00327F57">
        <w:rPr>
          <w:color w:val="000000"/>
          <w:sz w:val="16"/>
        </w:rPr>
        <w:t> </w:t>
      </w:r>
      <w:r>
        <w:rPr>
          <w:b/>
          <w:bCs/>
          <w:color w:val="000000"/>
          <w:u w:val="single"/>
        </w:rPr>
        <w:t>continues down its current course</w:t>
      </w:r>
      <w:r>
        <w:rPr>
          <w:color w:val="000000"/>
          <w:u w:val="single"/>
        </w:rPr>
        <w:t>, expect</w:t>
      </w:r>
      <w:r w:rsidRPr="00327F57">
        <w:rPr>
          <w:color w:val="000000"/>
          <w:sz w:val="16"/>
        </w:rPr>
        <w:t> </w:t>
      </w:r>
      <w:r>
        <w:rPr>
          <w:b/>
          <w:bCs/>
          <w:color w:val="000000"/>
          <w:u w:val="single"/>
        </w:rPr>
        <w:t>many more cases</w:t>
      </w:r>
      <w:r w:rsidRPr="00327F57">
        <w:rPr>
          <w:color w:val="000000"/>
          <w:sz w:val="16"/>
        </w:rPr>
        <w:t> </w:t>
      </w:r>
      <w:r>
        <w:rPr>
          <w:color w:val="000000"/>
          <w:u w:val="single"/>
        </w:rPr>
        <w:t>where even well-intentioned policies are implemented in a</w:t>
      </w:r>
      <w:r w:rsidRPr="00327F57">
        <w:rPr>
          <w:color w:val="000000"/>
          <w:sz w:val="16"/>
        </w:rPr>
        <w:t> </w:t>
      </w:r>
      <w:r>
        <w:rPr>
          <w:b/>
          <w:bCs/>
          <w:color w:val="000000"/>
          <w:u w:val="single"/>
        </w:rPr>
        <w:t>rash</w:t>
      </w:r>
      <w:r w:rsidRPr="00327F57">
        <w:rPr>
          <w:color w:val="000000"/>
          <w:sz w:val="16"/>
        </w:rPr>
        <w:t> </w:t>
      </w:r>
      <w:r>
        <w:rPr>
          <w:color w:val="000000"/>
          <w:u w:val="single"/>
        </w:rPr>
        <w:t>and</w:t>
      </w:r>
      <w:r w:rsidRPr="00327F57">
        <w:rPr>
          <w:color w:val="000000"/>
          <w:sz w:val="16"/>
        </w:rPr>
        <w:t> </w:t>
      </w:r>
      <w:r>
        <w:rPr>
          <w:b/>
          <w:bCs/>
          <w:color w:val="000000"/>
          <w:u w:val="single"/>
        </w:rPr>
        <w:t>clumsy way</w:t>
      </w:r>
      <w:r>
        <w:rPr>
          <w:color w:val="000000"/>
          <w:u w:val="single"/>
        </w:rPr>
        <w:t>,</w:t>
      </w:r>
      <w:r w:rsidRPr="00327F57">
        <w:rPr>
          <w:color w:val="000000"/>
          <w:sz w:val="16"/>
        </w:rPr>
        <w:t> </w:t>
      </w:r>
      <w:r>
        <w:rPr>
          <w:color w:val="000000"/>
          <w:u w:val="single"/>
          <w:shd w:val="clear" w:color="auto" w:fill="00FFFF"/>
        </w:rPr>
        <w:t>lead</w:t>
      </w:r>
      <w:r>
        <w:rPr>
          <w:color w:val="000000"/>
          <w:u w:val="single"/>
        </w:rPr>
        <w:t>ing</w:t>
      </w:r>
      <w:r w:rsidRPr="00327F57">
        <w:rPr>
          <w:color w:val="000000"/>
          <w:sz w:val="16"/>
        </w:rPr>
        <w:t> </w:t>
      </w:r>
      <w:r>
        <w:rPr>
          <w:color w:val="000000"/>
          <w:u w:val="single"/>
          <w:shd w:val="clear" w:color="auto" w:fill="00FFFF"/>
        </w:rPr>
        <w:t>to</w:t>
      </w:r>
      <w:r w:rsidRPr="00327F57">
        <w:rPr>
          <w:color w:val="000000"/>
          <w:sz w:val="16"/>
        </w:rPr>
        <w:t> </w:t>
      </w:r>
      <w:r>
        <w:rPr>
          <w:b/>
          <w:bCs/>
          <w:color w:val="000000"/>
          <w:u w:val="single"/>
        </w:rPr>
        <w:t>still more</w:t>
      </w:r>
      <w:r w:rsidRPr="00327F57">
        <w:rPr>
          <w:color w:val="000000"/>
          <w:sz w:val="16"/>
        </w:rPr>
        <w:t> </w:t>
      </w:r>
      <w:r>
        <w:rPr>
          <w:b/>
          <w:bCs/>
          <w:color w:val="000000"/>
          <w:u w:val="single"/>
          <w:shd w:val="clear" w:color="auto" w:fill="00FFFF"/>
        </w:rPr>
        <w:t>harmful consequences</w:t>
      </w:r>
      <w:r>
        <w:rPr>
          <w:color w:val="000000"/>
          <w:u w:val="single"/>
        </w:rPr>
        <w:t>. Since personalized dictatorships are</w:t>
      </w:r>
      <w:r w:rsidRPr="00327F57">
        <w:rPr>
          <w:color w:val="000000"/>
          <w:sz w:val="16"/>
        </w:rPr>
        <w:t> </w:t>
      </w:r>
      <w:r>
        <w:rPr>
          <w:b/>
          <w:bCs/>
          <w:color w:val="000000"/>
          <w:u w:val="single"/>
        </w:rPr>
        <w:t>necessarily bad</w:t>
      </w:r>
      <w:r w:rsidRPr="00327F57">
        <w:rPr>
          <w:color w:val="000000"/>
          <w:sz w:val="16"/>
        </w:rPr>
        <w:t> </w:t>
      </w:r>
      <w:r>
        <w:rPr>
          <w:color w:val="000000"/>
          <w:u w:val="single"/>
        </w:rPr>
        <w:t>at admitting fault</w:t>
      </w:r>
      <w:r w:rsidRPr="00327F57">
        <w:rPr>
          <w:color w:val="000000"/>
          <w:sz w:val="16"/>
        </w:rPr>
        <w:t>—for nothing can be permitted to damage the myth of the omnipotent leader—</w:t>
      </w:r>
      <w:r>
        <w:rPr>
          <w:color w:val="000000"/>
          <w:u w:val="single"/>
          <w:shd w:val="clear" w:color="auto" w:fill="00FFFF"/>
        </w:rPr>
        <w:t>China will</w:t>
      </w:r>
      <w:r w:rsidRPr="00327F57">
        <w:rPr>
          <w:color w:val="000000"/>
          <w:sz w:val="16"/>
        </w:rPr>
        <w:t> </w:t>
      </w:r>
      <w:r>
        <w:rPr>
          <w:color w:val="000000"/>
          <w:u w:val="single"/>
        </w:rPr>
        <w:t>also likely</w:t>
      </w:r>
      <w:r w:rsidRPr="00327F57">
        <w:rPr>
          <w:color w:val="000000"/>
          <w:sz w:val="16"/>
        </w:rPr>
        <w:t> </w:t>
      </w:r>
      <w:r>
        <w:rPr>
          <w:color w:val="000000"/>
          <w:u w:val="single"/>
          <w:shd w:val="clear" w:color="auto" w:fill="00FFFF"/>
        </w:rPr>
        <w:t>become</w:t>
      </w:r>
      <w:r w:rsidRPr="00327F57">
        <w:rPr>
          <w:color w:val="000000"/>
          <w:sz w:val="16"/>
        </w:rPr>
        <w:t> </w:t>
      </w:r>
      <w:r>
        <w:rPr>
          <w:b/>
          <w:bCs/>
          <w:color w:val="000000"/>
          <w:u w:val="single"/>
          <w:shd w:val="clear" w:color="auto" w:fill="00FFFF"/>
        </w:rPr>
        <w:t>less adept</w:t>
      </w:r>
      <w:r w:rsidRPr="00327F57">
        <w:rPr>
          <w:color w:val="000000"/>
          <w:sz w:val="16"/>
        </w:rPr>
        <w:t> </w:t>
      </w:r>
      <w:r>
        <w:rPr>
          <w:b/>
          <w:bCs/>
          <w:color w:val="000000"/>
          <w:u w:val="single"/>
        </w:rPr>
        <w:t>at correcting mistakes</w:t>
      </w:r>
      <w:r w:rsidRPr="00327F57">
        <w:rPr>
          <w:color w:val="000000"/>
          <w:sz w:val="16"/>
        </w:rPr>
        <w:t> </w:t>
      </w:r>
      <w:r>
        <w:rPr>
          <w:color w:val="000000"/>
          <w:u w:val="single"/>
        </w:rPr>
        <w:t>once it makes them. Or</w:t>
      </w:r>
      <w:r w:rsidRPr="00327F57">
        <w:rPr>
          <w:color w:val="000000"/>
          <w:sz w:val="16"/>
        </w:rPr>
        <w:t> </w:t>
      </w:r>
      <w:r>
        <w:rPr>
          <w:color w:val="000000"/>
          <w:u w:val="single"/>
          <w:shd w:val="clear" w:color="auto" w:fill="00FFFF"/>
        </w:rPr>
        <w:t>at</w:t>
      </w:r>
      <w:r w:rsidRPr="00327F57">
        <w:rPr>
          <w:color w:val="000000"/>
          <w:sz w:val="16"/>
        </w:rPr>
        <w:t> </w:t>
      </w:r>
      <w:r>
        <w:rPr>
          <w:b/>
          <w:bCs/>
          <w:color w:val="000000"/>
          <w:u w:val="single"/>
          <w:shd w:val="clear" w:color="auto" w:fill="00FFFF"/>
        </w:rPr>
        <w:t>confronting</w:t>
      </w:r>
      <w:r w:rsidRPr="00327F57">
        <w:rPr>
          <w:color w:val="000000"/>
          <w:sz w:val="16"/>
        </w:rPr>
        <w:t> </w:t>
      </w:r>
      <w:r>
        <w:rPr>
          <w:b/>
          <w:bCs/>
          <w:color w:val="000000"/>
          <w:u w:val="single"/>
        </w:rPr>
        <w:t>the</w:t>
      </w:r>
      <w:r w:rsidRPr="00327F57">
        <w:rPr>
          <w:color w:val="000000"/>
          <w:sz w:val="16"/>
        </w:rPr>
        <w:t> </w:t>
      </w:r>
      <w:r>
        <w:rPr>
          <w:b/>
          <w:bCs/>
          <w:color w:val="000000"/>
          <w:u w:val="single"/>
          <w:shd w:val="clear" w:color="auto" w:fill="00FFFF"/>
        </w:rPr>
        <w:t>underlying problems</w:t>
      </w:r>
      <w:r w:rsidRPr="00327F57">
        <w:rPr>
          <w:color w:val="000000"/>
          <w:sz w:val="16"/>
        </w:rPr>
        <w:t> </w:t>
      </w:r>
      <w:r>
        <w:rPr>
          <w:color w:val="000000"/>
          <w:u w:val="single"/>
          <w:shd w:val="clear" w:color="auto" w:fill="00FFFF"/>
        </w:rPr>
        <w:t>that</w:t>
      </w:r>
      <w:r w:rsidRPr="00327F57">
        <w:rPr>
          <w:color w:val="000000"/>
          <w:sz w:val="16"/>
        </w:rPr>
        <w:t> </w:t>
      </w:r>
      <w:r>
        <w:rPr>
          <w:color w:val="000000"/>
          <w:u w:val="single"/>
        </w:rPr>
        <w:t>are</w:t>
      </w:r>
      <w:r w:rsidRPr="00327F57">
        <w:rPr>
          <w:color w:val="000000"/>
          <w:sz w:val="16"/>
        </w:rPr>
        <w:t> </w:t>
      </w:r>
      <w:r>
        <w:rPr>
          <w:b/>
          <w:bCs/>
          <w:color w:val="000000"/>
          <w:u w:val="single"/>
          <w:shd w:val="clear" w:color="auto" w:fill="00FFFF"/>
        </w:rPr>
        <w:t>drag</w:t>
      </w:r>
      <w:r>
        <w:rPr>
          <w:b/>
          <w:bCs/>
          <w:color w:val="000000"/>
          <w:u w:val="single"/>
        </w:rPr>
        <w:t>ging down</w:t>
      </w:r>
      <w:r w:rsidRPr="00327F57">
        <w:rPr>
          <w:color w:val="000000"/>
          <w:sz w:val="16"/>
        </w:rPr>
        <w:t> </w:t>
      </w:r>
      <w:r>
        <w:rPr>
          <w:b/>
          <w:bCs/>
          <w:color w:val="000000"/>
          <w:u w:val="single"/>
          <w:shd w:val="clear" w:color="auto" w:fill="00FFFF"/>
        </w:rPr>
        <w:t xml:space="preserve">its </w:t>
      </w:r>
      <w:r w:rsidRPr="00327F57">
        <w:rPr>
          <w:b/>
          <w:bCs/>
          <w:color w:val="000000"/>
          <w:u w:val="single"/>
          <w:shd w:val="clear" w:color="auto" w:fill="00FFFF"/>
        </w:rPr>
        <w:t>economy</w:t>
      </w:r>
      <w:r w:rsidRPr="00327F57">
        <w:rPr>
          <w:color w:val="000000"/>
          <w:sz w:val="16"/>
        </w:rPr>
        <w:t>, such as an overreliance on bloated and inefficient state-owned enterprises (SOEs), which have only grown bigger and more powerful since Xi took office; dangerously high debt levels, especially among local governments; and a tendency to react to every downturn by pumping more cash into the system, especially for unnecessary infrastructure projects. In fact, </w:t>
      </w:r>
      <w:r>
        <w:rPr>
          <w:color w:val="000000"/>
          <w:u w:val="single"/>
        </w:rPr>
        <w:t>China is not only</w:t>
      </w:r>
      <w:r w:rsidRPr="00327F57">
        <w:rPr>
          <w:color w:val="000000"/>
          <w:sz w:val="16"/>
        </w:rPr>
        <w:t> </w:t>
      </w:r>
      <w:r>
        <w:rPr>
          <w:b/>
          <w:bCs/>
          <w:color w:val="000000"/>
          <w:u w:val="single"/>
        </w:rPr>
        <w:t>unlikely to address</w:t>
      </w:r>
      <w:r w:rsidRPr="00327F57">
        <w:rPr>
          <w:color w:val="000000"/>
          <w:sz w:val="16"/>
        </w:rPr>
        <w:t> </w:t>
      </w:r>
      <w:r>
        <w:rPr>
          <w:color w:val="000000"/>
          <w:u w:val="single"/>
        </w:rPr>
        <w:t>any of these shortcomings; it’s likely to</w:t>
      </w:r>
      <w:r w:rsidRPr="00327F57">
        <w:rPr>
          <w:color w:val="000000"/>
          <w:sz w:val="16"/>
        </w:rPr>
        <w:t> </w:t>
      </w:r>
      <w:r>
        <w:rPr>
          <w:b/>
          <w:bCs/>
          <w:color w:val="000000"/>
          <w:u w:val="single"/>
        </w:rPr>
        <w:t>compound them</w:t>
      </w:r>
      <w:r w:rsidRPr="00327F57">
        <w:rPr>
          <w:color w:val="000000"/>
          <w:sz w:val="16"/>
        </w:rPr>
        <w:t>. That is just what it did on Oct. 7, when the People’s Bank of China announced yet another costly stimulus program: a $175 billion plan to shore up small and medium-sized businesses. </w:t>
      </w:r>
      <w:r>
        <w:rPr>
          <w:color w:val="000000"/>
          <w:u w:val="single"/>
        </w:rPr>
        <w:t>With</w:t>
      </w:r>
      <w:r w:rsidRPr="00327F57">
        <w:rPr>
          <w:color w:val="000000"/>
          <w:sz w:val="16"/>
        </w:rPr>
        <w:t> </w:t>
      </w:r>
      <w:r>
        <w:rPr>
          <w:b/>
          <w:bCs/>
          <w:color w:val="000000"/>
          <w:u w:val="single"/>
        </w:rPr>
        <w:t>each new budget-busting move</w:t>
      </w:r>
      <w:r>
        <w:rPr>
          <w:color w:val="000000"/>
          <w:u w:val="single"/>
        </w:rPr>
        <w:t>, and in the</w:t>
      </w:r>
      <w:r w:rsidRPr="00327F57">
        <w:rPr>
          <w:color w:val="000000"/>
          <w:sz w:val="16"/>
        </w:rPr>
        <w:t> </w:t>
      </w:r>
      <w:r>
        <w:rPr>
          <w:b/>
          <w:bCs/>
          <w:color w:val="000000"/>
          <w:u w:val="single"/>
        </w:rPr>
        <w:t>absence of reform</w:t>
      </w:r>
      <w:r>
        <w:rPr>
          <w:color w:val="000000"/>
          <w:u w:val="single"/>
        </w:rPr>
        <w:t>, the odds that</w:t>
      </w:r>
      <w:r w:rsidRPr="00327F57">
        <w:rPr>
          <w:color w:val="000000"/>
          <w:sz w:val="16"/>
        </w:rPr>
        <w:t> </w:t>
      </w:r>
      <w:r>
        <w:rPr>
          <w:color w:val="000000"/>
          <w:u w:val="single"/>
          <w:shd w:val="clear" w:color="auto" w:fill="00FFFF"/>
        </w:rPr>
        <w:t>China will experience a</w:t>
      </w:r>
      <w:r w:rsidRPr="00327F57">
        <w:rPr>
          <w:color w:val="000000"/>
          <w:sz w:val="16"/>
        </w:rPr>
        <w:t> </w:t>
      </w:r>
      <w:r>
        <w:rPr>
          <w:b/>
          <w:bCs/>
          <w:color w:val="000000"/>
          <w:u w:val="single"/>
        </w:rPr>
        <w:t>seriously</w:t>
      </w:r>
      <w:r w:rsidRPr="00327F57">
        <w:rPr>
          <w:color w:val="000000"/>
          <w:sz w:val="16"/>
        </w:rPr>
        <w:t> </w:t>
      </w:r>
      <w:r>
        <w:rPr>
          <w:b/>
          <w:bCs/>
          <w:color w:val="000000"/>
          <w:u w:val="single"/>
          <w:shd w:val="clear" w:color="auto" w:fill="00FFFF"/>
        </w:rPr>
        <w:t>destabilizing</w:t>
      </w:r>
      <w:r w:rsidRPr="00327F57">
        <w:rPr>
          <w:color w:val="000000"/>
          <w:sz w:val="16"/>
        </w:rPr>
        <w:t> </w:t>
      </w:r>
      <w:r>
        <w:rPr>
          <w:b/>
          <w:bCs/>
          <w:color w:val="000000"/>
          <w:u w:val="single"/>
        </w:rPr>
        <w:t>economic</w:t>
      </w:r>
      <w:r w:rsidRPr="00327F57">
        <w:rPr>
          <w:color w:val="000000"/>
          <w:sz w:val="16"/>
        </w:rPr>
        <w:t> </w:t>
      </w:r>
      <w:r>
        <w:rPr>
          <w:b/>
          <w:bCs/>
          <w:color w:val="000000"/>
          <w:u w:val="single"/>
          <w:shd w:val="clear" w:color="auto" w:fill="00FFFF"/>
        </w:rPr>
        <w:t>crisis</w:t>
      </w:r>
      <w:r w:rsidRPr="00327F57">
        <w:rPr>
          <w:color w:val="000000"/>
          <w:sz w:val="16"/>
        </w:rPr>
        <w:t>—which China bears such as Ruchir Sharma, the head of emerging markets at Morgan Stanley, have been predicting for years—</w:t>
      </w:r>
      <w:r>
        <w:rPr>
          <w:b/>
          <w:bCs/>
          <w:color w:val="000000"/>
          <w:u w:val="single"/>
        </w:rPr>
        <w:t>keep rising</w:t>
      </w:r>
      <w:r>
        <w:rPr>
          <w:color w:val="000000"/>
          <w:u w:val="single"/>
        </w:rPr>
        <w:t>. “The big question is whether one of the</w:t>
      </w:r>
      <w:r w:rsidRPr="00327F57">
        <w:rPr>
          <w:color w:val="000000"/>
          <w:sz w:val="16"/>
        </w:rPr>
        <w:t> </w:t>
      </w:r>
      <w:r>
        <w:rPr>
          <w:b/>
          <w:bCs/>
          <w:color w:val="000000"/>
          <w:u w:val="single"/>
        </w:rPr>
        <w:t>ticking time bombs</w:t>
      </w:r>
      <w:r w:rsidRPr="00327F57">
        <w:rPr>
          <w:color w:val="000000"/>
          <w:sz w:val="16"/>
        </w:rPr>
        <w:t>—bad debt, overheated property markets, oversized SOEs—</w:t>
      </w:r>
      <w:r>
        <w:rPr>
          <w:color w:val="000000"/>
          <w:u w:val="single"/>
        </w:rPr>
        <w:t>will</w:t>
      </w:r>
      <w:r w:rsidRPr="00327F57">
        <w:rPr>
          <w:color w:val="000000"/>
          <w:sz w:val="16"/>
        </w:rPr>
        <w:t> </w:t>
      </w:r>
      <w:r>
        <w:rPr>
          <w:b/>
          <w:bCs/>
          <w:color w:val="000000"/>
          <w:u w:val="single"/>
        </w:rPr>
        <w:t>explode</w:t>
      </w:r>
      <w:r w:rsidRPr="00327F57">
        <w:rPr>
          <w:color w:val="000000"/>
          <w:sz w:val="16"/>
        </w:rPr>
        <w:t xml:space="preserve">,” </w:t>
      </w:r>
      <w:proofErr w:type="spellStart"/>
      <w:r w:rsidRPr="00327F57">
        <w:rPr>
          <w:color w:val="000000"/>
          <w:sz w:val="16"/>
        </w:rPr>
        <w:t>Gabuev</w:t>
      </w:r>
      <w:proofErr w:type="spellEnd"/>
      <w:r w:rsidRPr="00327F57">
        <w:rPr>
          <w:color w:val="000000"/>
          <w:sz w:val="16"/>
        </w:rPr>
        <w:t xml:space="preserve"> says. “</w:t>
      </w:r>
      <w:r>
        <w:rPr>
          <w:color w:val="000000"/>
          <w:u w:val="single"/>
          <w:shd w:val="clear" w:color="auto" w:fill="00FFFF"/>
        </w:rPr>
        <w:t>Because of Xi’s</w:t>
      </w:r>
      <w:r w:rsidRPr="00327F57">
        <w:rPr>
          <w:color w:val="000000"/>
          <w:sz w:val="16"/>
        </w:rPr>
        <w:t> </w:t>
      </w:r>
      <w:r>
        <w:rPr>
          <w:b/>
          <w:bCs/>
          <w:color w:val="000000"/>
          <w:u w:val="single"/>
          <w:shd w:val="clear" w:color="auto" w:fill="00FFFF"/>
        </w:rPr>
        <w:t>concentration</w:t>
      </w:r>
      <w:r w:rsidRPr="00327F57">
        <w:rPr>
          <w:color w:val="000000"/>
          <w:sz w:val="16"/>
        </w:rPr>
        <w:t> </w:t>
      </w:r>
      <w:r>
        <w:rPr>
          <w:b/>
          <w:bCs/>
          <w:color w:val="000000"/>
          <w:u w:val="single"/>
        </w:rPr>
        <w:t>of power</w:t>
      </w:r>
      <w:r>
        <w:rPr>
          <w:color w:val="000000"/>
          <w:u w:val="single"/>
        </w:rPr>
        <w:t>,</w:t>
      </w:r>
      <w:r w:rsidRPr="00327F57">
        <w:rPr>
          <w:color w:val="000000"/>
          <w:sz w:val="16"/>
        </w:rPr>
        <w:t> </w:t>
      </w:r>
      <w:r>
        <w:rPr>
          <w:b/>
          <w:bCs/>
          <w:color w:val="000000"/>
          <w:u w:val="single"/>
          <w:shd w:val="clear" w:color="auto" w:fill="00FFFF"/>
        </w:rPr>
        <w:t>no one will give him</w:t>
      </w:r>
      <w:r w:rsidRPr="00327F57">
        <w:rPr>
          <w:color w:val="000000"/>
          <w:sz w:val="16"/>
        </w:rPr>
        <w:t> </w:t>
      </w:r>
      <w:r>
        <w:rPr>
          <w:b/>
          <w:bCs/>
          <w:color w:val="000000"/>
          <w:u w:val="single"/>
        </w:rPr>
        <w:t>advance</w:t>
      </w:r>
      <w:r w:rsidRPr="00327F57">
        <w:rPr>
          <w:color w:val="000000"/>
          <w:sz w:val="16"/>
        </w:rPr>
        <w:t> </w:t>
      </w:r>
      <w:r>
        <w:rPr>
          <w:b/>
          <w:bCs/>
          <w:color w:val="000000"/>
          <w:u w:val="single"/>
          <w:shd w:val="clear" w:color="auto" w:fill="00FFFF"/>
        </w:rPr>
        <w:t>warning</w:t>
      </w:r>
      <w:r w:rsidRPr="00327F57">
        <w:rPr>
          <w:color w:val="000000"/>
          <w:sz w:val="16"/>
        </w:rPr>
        <w:t> </w:t>
      </w:r>
      <w:r>
        <w:rPr>
          <w:color w:val="000000"/>
          <w:u w:val="single"/>
        </w:rPr>
        <w:t>if one of these bombs is about to go off. And because he</w:t>
      </w:r>
      <w:r w:rsidRPr="00327F57">
        <w:rPr>
          <w:color w:val="000000"/>
          <w:sz w:val="16"/>
        </w:rPr>
        <w:t> </w:t>
      </w:r>
      <w:r>
        <w:rPr>
          <w:b/>
          <w:bCs/>
          <w:color w:val="000000"/>
          <w:u w:val="single"/>
        </w:rPr>
        <w:t xml:space="preserve">doesn’t </w:t>
      </w:r>
      <w:proofErr w:type="gramStart"/>
      <w:r>
        <w:rPr>
          <w:b/>
          <w:bCs/>
          <w:color w:val="000000"/>
          <w:u w:val="single"/>
        </w:rPr>
        <w:t>actually understand</w:t>
      </w:r>
      <w:proofErr w:type="gramEnd"/>
      <w:r>
        <w:rPr>
          <w:b/>
          <w:bCs/>
          <w:color w:val="000000"/>
          <w:u w:val="single"/>
        </w:rPr>
        <w:t xml:space="preserve"> macroeconomics very well</w:t>
      </w:r>
      <w:r>
        <w:rPr>
          <w:color w:val="000000"/>
          <w:u w:val="single"/>
        </w:rPr>
        <w:t>, and</w:t>
      </w:r>
      <w:r w:rsidRPr="00327F57">
        <w:rPr>
          <w:color w:val="000000"/>
          <w:sz w:val="16"/>
        </w:rPr>
        <w:t> </w:t>
      </w:r>
      <w:r>
        <w:rPr>
          <w:b/>
          <w:bCs/>
          <w:color w:val="000000"/>
          <w:u w:val="single"/>
        </w:rPr>
        <w:t>everyone is afraid to contradict the emperor</w:t>
      </w:r>
      <w:r>
        <w:rPr>
          <w:color w:val="000000"/>
          <w:u w:val="single"/>
        </w:rPr>
        <w:t>,</w:t>
      </w:r>
      <w:r w:rsidRPr="00327F57">
        <w:rPr>
          <w:color w:val="000000"/>
          <w:sz w:val="16"/>
        </w:rPr>
        <w:t> </w:t>
      </w:r>
      <w:r>
        <w:rPr>
          <w:color w:val="000000"/>
          <w:u w:val="single"/>
          <w:shd w:val="clear" w:color="auto" w:fill="00FFFF"/>
        </w:rPr>
        <w:t>there’s a</w:t>
      </w:r>
      <w:r w:rsidRPr="00327F57">
        <w:rPr>
          <w:color w:val="000000"/>
          <w:sz w:val="16"/>
        </w:rPr>
        <w:t> </w:t>
      </w:r>
      <w:r>
        <w:rPr>
          <w:b/>
          <w:bCs/>
          <w:color w:val="000000"/>
          <w:u w:val="single"/>
        </w:rPr>
        <w:t>huge</w:t>
      </w:r>
      <w:r w:rsidRPr="00327F57">
        <w:rPr>
          <w:color w:val="000000"/>
          <w:sz w:val="16"/>
        </w:rPr>
        <w:t> </w:t>
      </w:r>
      <w:r>
        <w:rPr>
          <w:b/>
          <w:bCs/>
          <w:color w:val="000000"/>
          <w:u w:val="single"/>
          <w:shd w:val="clear" w:color="auto" w:fill="00FFFF"/>
        </w:rPr>
        <w:t>risk</w:t>
      </w:r>
      <w:r w:rsidRPr="00327F57">
        <w:rPr>
          <w:color w:val="000000"/>
          <w:sz w:val="16"/>
        </w:rPr>
        <w:t> </w:t>
      </w:r>
      <w:r>
        <w:rPr>
          <w:b/>
          <w:bCs/>
          <w:color w:val="000000"/>
          <w:u w:val="single"/>
        </w:rPr>
        <w:t>that</w:t>
      </w:r>
      <w:r w:rsidRPr="00327F57">
        <w:rPr>
          <w:color w:val="000000"/>
          <w:sz w:val="16"/>
        </w:rPr>
        <w:t> </w:t>
      </w:r>
      <w:r>
        <w:rPr>
          <w:b/>
          <w:bCs/>
          <w:color w:val="000000"/>
          <w:u w:val="single"/>
          <w:shd w:val="clear" w:color="auto" w:fill="00FFFF"/>
        </w:rPr>
        <w:t>he’ll mismanage</w:t>
      </w:r>
      <w:r w:rsidRPr="00327F57">
        <w:rPr>
          <w:color w:val="000000"/>
          <w:sz w:val="16"/>
        </w:rPr>
        <w:t> </w:t>
      </w:r>
      <w:r>
        <w:rPr>
          <w:b/>
          <w:bCs/>
          <w:color w:val="000000"/>
          <w:u w:val="single"/>
        </w:rPr>
        <w:t>it</w:t>
      </w:r>
      <w:r w:rsidRPr="00327F57">
        <w:rPr>
          <w:color w:val="000000"/>
          <w:sz w:val="16"/>
        </w:rPr>
        <w:t> </w:t>
      </w:r>
      <w:r>
        <w:rPr>
          <w:color w:val="000000"/>
          <w:u w:val="single"/>
        </w:rPr>
        <w:t>when it does</w:t>
      </w:r>
      <w:r w:rsidRPr="00327F57">
        <w:rPr>
          <w:color w:val="000000"/>
          <w:sz w:val="16"/>
        </w:rPr>
        <w:t>.” Indeed, </w:t>
      </w:r>
      <w:r>
        <w:rPr>
          <w:color w:val="000000"/>
          <w:u w:val="single"/>
        </w:rPr>
        <w:t>the government’s response to any instability is</w:t>
      </w:r>
      <w:r w:rsidRPr="00327F57">
        <w:rPr>
          <w:color w:val="000000"/>
          <w:sz w:val="16"/>
        </w:rPr>
        <w:t> </w:t>
      </w:r>
      <w:r>
        <w:rPr>
          <w:b/>
          <w:bCs/>
          <w:color w:val="000000"/>
          <w:u w:val="single"/>
        </w:rPr>
        <w:t>likely to be ugly</w:t>
      </w:r>
      <w:r w:rsidRPr="00327F57">
        <w:rPr>
          <w:color w:val="000000"/>
          <w:sz w:val="16"/>
        </w:rPr>
        <w:t>. As Schell explains, “</w:t>
      </w:r>
      <w:r>
        <w:rPr>
          <w:color w:val="000000"/>
          <w:u w:val="single"/>
        </w:rPr>
        <w:t>Xi has</w:t>
      </w:r>
      <w:r w:rsidRPr="00327F57">
        <w:rPr>
          <w:color w:val="000000"/>
          <w:sz w:val="16"/>
        </w:rPr>
        <w:t> </w:t>
      </w:r>
      <w:r>
        <w:rPr>
          <w:b/>
          <w:bCs/>
          <w:color w:val="000000"/>
          <w:u w:val="single"/>
        </w:rPr>
        <w:t>really put China at enormous risk</w:t>
      </w:r>
      <w:r>
        <w:rPr>
          <w:color w:val="000000"/>
          <w:u w:val="single"/>
        </w:rPr>
        <w:t>. And because</w:t>
      </w:r>
      <w:r w:rsidRPr="00327F57">
        <w:rPr>
          <w:color w:val="000000"/>
          <w:sz w:val="16"/>
        </w:rPr>
        <w:t> </w:t>
      </w:r>
      <w:r>
        <w:rPr>
          <w:color w:val="000000"/>
          <w:u w:val="single"/>
          <w:shd w:val="clear" w:color="auto" w:fill="00FFFF"/>
        </w:rPr>
        <w:t>his</w:t>
      </w:r>
      <w:r w:rsidRPr="00327F57">
        <w:rPr>
          <w:color w:val="000000"/>
          <w:sz w:val="16"/>
        </w:rPr>
        <w:t> </w:t>
      </w:r>
      <w:r>
        <w:rPr>
          <w:b/>
          <w:bCs/>
          <w:color w:val="000000"/>
          <w:u w:val="single"/>
          <w:shd w:val="clear" w:color="auto" w:fill="00FFFF"/>
        </w:rPr>
        <w:t>only tool is repression</w:t>
      </w:r>
      <w:r>
        <w:rPr>
          <w:color w:val="000000"/>
          <w:u w:val="single"/>
        </w:rPr>
        <w:t xml:space="preserve">, if things go </w:t>
      </w:r>
      <w:proofErr w:type="gramStart"/>
      <w:r>
        <w:rPr>
          <w:color w:val="000000"/>
          <w:u w:val="single"/>
        </w:rPr>
        <w:t>wrong</w:t>
      </w:r>
      <w:proofErr w:type="gramEnd"/>
      <w:r>
        <w:rPr>
          <w:color w:val="000000"/>
          <w:u w:val="single"/>
        </w:rPr>
        <w:t xml:space="preserve"> we’re</w:t>
      </w:r>
      <w:r w:rsidRPr="00327F57">
        <w:rPr>
          <w:color w:val="000000"/>
          <w:sz w:val="16"/>
        </w:rPr>
        <w:t> </w:t>
      </w:r>
      <w:r>
        <w:rPr>
          <w:b/>
          <w:bCs/>
          <w:color w:val="000000"/>
          <w:u w:val="single"/>
        </w:rPr>
        <w:t>likely to see even more crackdowns</w:t>
      </w:r>
      <w:r w:rsidRPr="00327F57">
        <w:rPr>
          <w:color w:val="000000"/>
          <w:sz w:val="16"/>
        </w:rPr>
        <w:t>.” Such predictions should worry everyone. </w:t>
      </w:r>
      <w:r>
        <w:rPr>
          <w:color w:val="000000"/>
          <w:u w:val="single"/>
          <w:shd w:val="clear" w:color="auto" w:fill="00FFFF"/>
        </w:rPr>
        <w:t>China is the</w:t>
      </w:r>
      <w:r w:rsidRPr="00327F57">
        <w:rPr>
          <w:color w:val="000000"/>
          <w:sz w:val="16"/>
        </w:rPr>
        <w:t> </w:t>
      </w:r>
      <w:r>
        <w:rPr>
          <w:b/>
          <w:bCs/>
          <w:color w:val="000000"/>
          <w:u w:val="single"/>
        </w:rPr>
        <w:t>world’s</w:t>
      </w:r>
      <w:r w:rsidRPr="00327F57">
        <w:rPr>
          <w:color w:val="000000"/>
          <w:sz w:val="16"/>
        </w:rPr>
        <w:t> </w:t>
      </w:r>
      <w:r>
        <w:rPr>
          <w:b/>
          <w:bCs/>
          <w:color w:val="000000"/>
          <w:u w:val="single"/>
          <w:shd w:val="clear" w:color="auto" w:fill="00FFFF"/>
        </w:rPr>
        <w:t>largest economy</w:t>
      </w:r>
      <w:r w:rsidRPr="00327F57">
        <w:rPr>
          <w:color w:val="000000"/>
          <w:sz w:val="16"/>
        </w:rPr>
        <w:t> </w:t>
      </w:r>
      <w:r>
        <w:rPr>
          <w:color w:val="000000"/>
          <w:u w:val="single"/>
        </w:rPr>
        <w:t>by some measures, so</w:t>
      </w:r>
      <w:r w:rsidRPr="00327F57">
        <w:rPr>
          <w:color w:val="000000"/>
          <w:sz w:val="16"/>
        </w:rPr>
        <w:t> </w:t>
      </w:r>
      <w:r>
        <w:rPr>
          <w:color w:val="000000"/>
          <w:u w:val="single"/>
          <w:shd w:val="clear" w:color="auto" w:fill="00FFFF"/>
        </w:rPr>
        <w:t>if it</w:t>
      </w:r>
      <w:r w:rsidRPr="00327F57">
        <w:rPr>
          <w:color w:val="000000"/>
          <w:sz w:val="16"/>
        </w:rPr>
        <w:t> </w:t>
      </w:r>
      <w:r>
        <w:rPr>
          <w:b/>
          <w:bCs/>
          <w:color w:val="000000"/>
          <w:u w:val="single"/>
          <w:shd w:val="clear" w:color="auto" w:fill="00FFFF"/>
        </w:rPr>
        <w:t>melts</w:t>
      </w:r>
      <w:r w:rsidRPr="00327F57">
        <w:rPr>
          <w:color w:val="000000"/>
          <w:sz w:val="16"/>
        </w:rPr>
        <w:t> </w:t>
      </w:r>
      <w:r>
        <w:rPr>
          <w:b/>
          <w:bCs/>
          <w:color w:val="000000"/>
          <w:u w:val="single"/>
        </w:rPr>
        <w:t>down</w:t>
      </w:r>
      <w:r>
        <w:rPr>
          <w:color w:val="000000"/>
          <w:u w:val="single"/>
        </w:rPr>
        <w:t>,</w:t>
      </w:r>
      <w:r w:rsidRPr="00327F57">
        <w:rPr>
          <w:color w:val="000000"/>
          <w:sz w:val="16"/>
        </w:rPr>
        <w:t> </w:t>
      </w:r>
      <w:r>
        <w:rPr>
          <w:b/>
          <w:bCs/>
          <w:color w:val="000000"/>
          <w:u w:val="single"/>
          <w:shd w:val="clear" w:color="auto" w:fill="00FFFF"/>
        </w:rPr>
        <w:t>the</w:t>
      </w:r>
      <w:r w:rsidRPr="00327F57">
        <w:rPr>
          <w:color w:val="000000"/>
          <w:sz w:val="16"/>
        </w:rPr>
        <w:t> </w:t>
      </w:r>
      <w:r>
        <w:rPr>
          <w:b/>
          <w:bCs/>
          <w:color w:val="000000"/>
          <w:u w:val="single"/>
        </w:rPr>
        <w:t>entire</w:t>
      </w:r>
      <w:r w:rsidRPr="00327F57">
        <w:rPr>
          <w:color w:val="000000"/>
          <w:sz w:val="16"/>
        </w:rPr>
        <w:t> </w:t>
      </w:r>
      <w:r>
        <w:rPr>
          <w:b/>
          <w:bCs/>
          <w:color w:val="000000"/>
          <w:u w:val="single"/>
          <w:shd w:val="clear" w:color="auto" w:fill="00FFFF"/>
        </w:rPr>
        <w:t>planet will pay</w:t>
      </w:r>
      <w:r w:rsidRPr="00327F57">
        <w:rPr>
          <w:color w:val="000000"/>
          <w:sz w:val="16"/>
        </w:rPr>
        <w:t> </w:t>
      </w:r>
      <w:r>
        <w:rPr>
          <w:b/>
          <w:bCs/>
          <w:color w:val="000000"/>
          <w:u w:val="single"/>
        </w:rPr>
        <w:t>the price</w:t>
      </w:r>
      <w:r w:rsidRPr="00327F57">
        <w:rPr>
          <w:color w:val="000000"/>
          <w:sz w:val="16"/>
        </w:rPr>
        <w:t>. But the history of other autocracies, such as Vladimir Putin’s Russia or Kim’s North Korea, suggests that </w:t>
      </w:r>
      <w:r>
        <w:rPr>
          <w:color w:val="000000"/>
          <w:u w:val="single"/>
          <w:shd w:val="clear" w:color="auto" w:fill="00FFFF"/>
        </w:rPr>
        <w:t>Xi’s relentless</w:t>
      </w:r>
      <w:r w:rsidRPr="00327F57">
        <w:rPr>
          <w:color w:val="000000"/>
          <w:sz w:val="16"/>
        </w:rPr>
        <w:t> </w:t>
      </w:r>
      <w:r>
        <w:rPr>
          <w:color w:val="000000"/>
          <w:u w:val="single"/>
        </w:rPr>
        <w:t>power</w:t>
      </w:r>
      <w:r w:rsidRPr="00327F57">
        <w:rPr>
          <w:color w:val="000000"/>
          <w:sz w:val="16"/>
        </w:rPr>
        <w:t> </w:t>
      </w:r>
      <w:r>
        <w:rPr>
          <w:color w:val="000000"/>
          <w:u w:val="single"/>
          <w:shd w:val="clear" w:color="auto" w:fill="00FFFF"/>
        </w:rPr>
        <w:t>play could produce</w:t>
      </w:r>
      <w:r w:rsidRPr="00327F57">
        <w:rPr>
          <w:color w:val="000000"/>
          <w:sz w:val="16"/>
        </w:rPr>
        <w:t> </w:t>
      </w:r>
      <w:r>
        <w:rPr>
          <w:b/>
          <w:bCs/>
          <w:color w:val="000000"/>
          <w:u w:val="single"/>
        </w:rPr>
        <w:t>even worse</w:t>
      </w:r>
      <w:r w:rsidRPr="00327F57">
        <w:rPr>
          <w:color w:val="000000"/>
          <w:sz w:val="16"/>
        </w:rPr>
        <w:t> </w:t>
      </w:r>
      <w:r>
        <w:rPr>
          <w:b/>
          <w:bCs/>
          <w:color w:val="000000"/>
          <w:u w:val="single"/>
          <w:shd w:val="clear" w:color="auto" w:fill="00FFFF"/>
        </w:rPr>
        <w:t>consequences</w:t>
      </w:r>
      <w:r>
        <w:rPr>
          <w:color w:val="000000"/>
          <w:u w:val="single"/>
        </w:rPr>
        <w:t>. Since taking power, Xi has charted a</w:t>
      </w:r>
      <w:r w:rsidRPr="00327F57">
        <w:rPr>
          <w:color w:val="000000"/>
          <w:sz w:val="16"/>
        </w:rPr>
        <w:t> </w:t>
      </w:r>
      <w:r>
        <w:rPr>
          <w:b/>
          <w:bCs/>
          <w:color w:val="000000"/>
          <w:u w:val="single"/>
        </w:rPr>
        <w:t>far more aggressive</w:t>
      </w:r>
      <w:r w:rsidRPr="00327F57">
        <w:rPr>
          <w:color w:val="000000"/>
          <w:sz w:val="16"/>
        </w:rPr>
        <w:t> </w:t>
      </w:r>
      <w:r>
        <w:rPr>
          <w:color w:val="000000"/>
          <w:u w:val="single"/>
        </w:rPr>
        <w:t>foreign policy than his predecessors, alienating virtually every neighbor and the United States</w:t>
      </w:r>
      <w:r w:rsidRPr="00327F57">
        <w:rPr>
          <w:color w:val="000000"/>
          <w:sz w:val="16"/>
        </w:rPr>
        <w:t> </w:t>
      </w:r>
      <w:r>
        <w:rPr>
          <w:color w:val="000000"/>
          <w:u w:val="single"/>
          <w:shd w:val="clear" w:color="auto" w:fill="00FFFF"/>
        </w:rPr>
        <w:t>by pushing</w:t>
      </w:r>
      <w:r w:rsidRPr="00327F57">
        <w:rPr>
          <w:color w:val="000000"/>
          <w:sz w:val="16"/>
        </w:rPr>
        <w:t> </w:t>
      </w:r>
      <w:r>
        <w:rPr>
          <w:color w:val="000000"/>
          <w:u w:val="single"/>
        </w:rPr>
        <w:t>China’s claims in</w:t>
      </w:r>
      <w:r w:rsidRPr="00327F57">
        <w:rPr>
          <w:color w:val="000000"/>
          <w:sz w:val="16"/>
        </w:rPr>
        <w:t> </w:t>
      </w:r>
      <w:r>
        <w:rPr>
          <w:color w:val="000000"/>
          <w:u w:val="single"/>
          <w:shd w:val="clear" w:color="auto" w:fill="00FFFF"/>
        </w:rPr>
        <w:t>the</w:t>
      </w:r>
      <w:r w:rsidRPr="00327F57">
        <w:rPr>
          <w:color w:val="000000"/>
          <w:sz w:val="16"/>
        </w:rPr>
        <w:t> </w:t>
      </w:r>
      <w:r>
        <w:rPr>
          <w:b/>
          <w:bCs/>
          <w:color w:val="000000"/>
          <w:u w:val="single"/>
          <w:shd w:val="clear" w:color="auto" w:fill="00FFFF"/>
        </w:rPr>
        <w:t>S</w:t>
      </w:r>
      <w:r>
        <w:rPr>
          <w:b/>
          <w:bCs/>
          <w:color w:val="000000"/>
          <w:u w:val="single"/>
        </w:rPr>
        <w:t>outh</w:t>
      </w:r>
      <w:r w:rsidRPr="00327F57">
        <w:rPr>
          <w:color w:val="000000"/>
          <w:sz w:val="16"/>
        </w:rPr>
        <w:t> </w:t>
      </w:r>
      <w:r>
        <w:rPr>
          <w:b/>
          <w:bCs/>
          <w:color w:val="000000"/>
          <w:u w:val="single"/>
          <w:shd w:val="clear" w:color="auto" w:fill="00FFFF"/>
        </w:rPr>
        <w:t>C</w:t>
      </w:r>
      <w:r>
        <w:rPr>
          <w:b/>
          <w:bCs/>
          <w:color w:val="000000"/>
          <w:u w:val="single"/>
        </w:rPr>
        <w:t>hina</w:t>
      </w:r>
      <w:r w:rsidRPr="00327F57">
        <w:rPr>
          <w:color w:val="000000"/>
          <w:sz w:val="16"/>
        </w:rPr>
        <w:t> </w:t>
      </w:r>
      <w:r>
        <w:rPr>
          <w:b/>
          <w:bCs/>
          <w:color w:val="000000"/>
          <w:u w:val="single"/>
          <w:shd w:val="clear" w:color="auto" w:fill="00FFFF"/>
        </w:rPr>
        <w:t>S</w:t>
      </w:r>
      <w:r>
        <w:rPr>
          <w:b/>
          <w:bCs/>
          <w:color w:val="000000"/>
          <w:u w:val="single"/>
        </w:rPr>
        <w:t>ea</w:t>
      </w:r>
      <w:r>
        <w:rPr>
          <w:color w:val="000000"/>
          <w:u w:val="single"/>
        </w:rPr>
        <w:t>, threatening</w:t>
      </w:r>
      <w:r w:rsidRPr="00327F57">
        <w:rPr>
          <w:color w:val="000000"/>
          <w:sz w:val="16"/>
        </w:rPr>
        <w:t> </w:t>
      </w:r>
      <w:r>
        <w:rPr>
          <w:b/>
          <w:bCs/>
          <w:color w:val="000000"/>
          <w:u w:val="single"/>
          <w:shd w:val="clear" w:color="auto" w:fill="00FFFF"/>
        </w:rPr>
        <w:t>Taiwan</w:t>
      </w:r>
      <w:r>
        <w:rPr>
          <w:color w:val="000000"/>
          <w:u w:val="single"/>
        </w:rPr>
        <w:t>, and</w:t>
      </w:r>
      <w:r w:rsidRPr="00327F57">
        <w:rPr>
          <w:color w:val="000000"/>
          <w:sz w:val="16"/>
        </w:rPr>
        <w:t> </w:t>
      </w:r>
      <w:r>
        <w:rPr>
          <w:color w:val="000000"/>
          <w:u w:val="single"/>
        </w:rPr>
        <w:t>using the military to assert Beijing’s claims to</w:t>
      </w:r>
      <w:r w:rsidRPr="00327F57">
        <w:rPr>
          <w:color w:val="000000"/>
          <w:sz w:val="16"/>
        </w:rPr>
        <w:t> </w:t>
      </w:r>
      <w:r>
        <w:rPr>
          <w:b/>
          <w:bCs/>
          <w:color w:val="000000"/>
          <w:u w:val="single"/>
        </w:rPr>
        <w:t>disputed</w:t>
      </w:r>
      <w:r w:rsidRPr="00327F57">
        <w:rPr>
          <w:color w:val="000000"/>
          <w:sz w:val="16"/>
        </w:rPr>
        <w:t> </w:t>
      </w:r>
      <w:r>
        <w:rPr>
          <w:b/>
          <w:bCs/>
          <w:color w:val="000000"/>
          <w:u w:val="single"/>
          <w:shd w:val="clear" w:color="auto" w:fill="00FFFF"/>
        </w:rPr>
        <w:t>islands</w:t>
      </w:r>
      <w:r w:rsidRPr="00327F57">
        <w:rPr>
          <w:color w:val="000000"/>
          <w:sz w:val="16"/>
        </w:rPr>
        <w:t>. </w:t>
      </w:r>
      <w:r>
        <w:rPr>
          <w:b/>
          <w:bCs/>
          <w:color w:val="000000"/>
          <w:u w:val="single"/>
          <w:shd w:val="clear" w:color="auto" w:fill="00FFFF"/>
        </w:rPr>
        <w:t>Should China’s</w:t>
      </w:r>
      <w:r w:rsidRPr="00327F57">
        <w:rPr>
          <w:color w:val="000000"/>
          <w:sz w:val="16"/>
        </w:rPr>
        <w:t> </w:t>
      </w:r>
      <w:r>
        <w:rPr>
          <w:b/>
          <w:bCs/>
          <w:color w:val="000000"/>
          <w:u w:val="single"/>
        </w:rPr>
        <w:t>economic</w:t>
      </w:r>
      <w:r w:rsidRPr="00327F57">
        <w:rPr>
          <w:color w:val="000000"/>
          <w:sz w:val="16"/>
        </w:rPr>
        <w:t> </w:t>
      </w:r>
      <w:r>
        <w:rPr>
          <w:b/>
          <w:bCs/>
          <w:color w:val="000000"/>
          <w:u w:val="single"/>
          <w:shd w:val="clear" w:color="auto" w:fill="00FFFF"/>
        </w:rPr>
        <w:t>problems worsen</w:t>
      </w:r>
      <w:r>
        <w:rPr>
          <w:color w:val="000000"/>
          <w:u w:val="single"/>
        </w:rPr>
        <w:t>, Xi could</w:t>
      </w:r>
      <w:r w:rsidRPr="00327F57">
        <w:rPr>
          <w:color w:val="000000"/>
          <w:sz w:val="16"/>
        </w:rPr>
        <w:t> </w:t>
      </w:r>
      <w:r>
        <w:rPr>
          <w:color w:val="000000"/>
          <w:u w:val="single"/>
        </w:rPr>
        <w:t>try to</w:t>
      </w:r>
      <w:r w:rsidRPr="00327F57">
        <w:rPr>
          <w:color w:val="000000"/>
          <w:sz w:val="16"/>
        </w:rPr>
        <w:t> </w:t>
      </w:r>
      <w:r>
        <w:rPr>
          <w:b/>
          <w:bCs/>
          <w:color w:val="000000"/>
          <w:u w:val="single"/>
          <w:shd w:val="clear" w:color="auto" w:fill="00FFFF"/>
        </w:rPr>
        <w:t>ratchet</w:t>
      </w:r>
      <w:r w:rsidRPr="00327F57">
        <w:rPr>
          <w:color w:val="000000"/>
          <w:sz w:val="16"/>
        </w:rPr>
        <w:t> </w:t>
      </w:r>
      <w:r>
        <w:rPr>
          <w:b/>
          <w:bCs/>
          <w:color w:val="000000"/>
          <w:u w:val="single"/>
        </w:rPr>
        <w:t>up</w:t>
      </w:r>
      <w:r w:rsidRPr="00327F57">
        <w:rPr>
          <w:color w:val="000000"/>
          <w:sz w:val="16"/>
        </w:rPr>
        <w:t> </w:t>
      </w:r>
      <w:r>
        <w:rPr>
          <w:b/>
          <w:bCs/>
          <w:color w:val="000000"/>
          <w:u w:val="single"/>
          <w:shd w:val="clear" w:color="auto" w:fill="00FFFF"/>
        </w:rPr>
        <w:t>tensions</w:t>
      </w:r>
      <w:r w:rsidRPr="00327F57">
        <w:rPr>
          <w:color w:val="000000"/>
          <w:sz w:val="16"/>
        </w:rPr>
        <w:t> </w:t>
      </w:r>
      <w:r>
        <w:rPr>
          <w:b/>
          <w:bCs/>
          <w:color w:val="000000"/>
          <w:u w:val="single"/>
        </w:rPr>
        <w:t>on any of these fronts</w:t>
      </w:r>
      <w:r w:rsidRPr="00327F57">
        <w:rPr>
          <w:color w:val="000000"/>
          <w:sz w:val="16"/>
        </w:rPr>
        <w:t> </w:t>
      </w:r>
      <w:proofErr w:type="gramStart"/>
      <w:r>
        <w:rPr>
          <w:color w:val="000000"/>
          <w:u w:val="single"/>
        </w:rPr>
        <w:t>in order</w:t>
      </w:r>
      <w:r w:rsidRPr="00327F57">
        <w:rPr>
          <w:color w:val="000000"/>
          <w:sz w:val="16"/>
        </w:rPr>
        <w:t> </w:t>
      </w:r>
      <w:r>
        <w:rPr>
          <w:color w:val="000000"/>
          <w:u w:val="single"/>
          <w:shd w:val="clear" w:color="auto" w:fill="00FFFF"/>
        </w:rPr>
        <w:t>to</w:t>
      </w:r>
      <w:proofErr w:type="gramEnd"/>
      <w:r w:rsidRPr="00327F57">
        <w:rPr>
          <w:color w:val="000000"/>
          <w:sz w:val="16"/>
        </w:rPr>
        <w:t> </w:t>
      </w:r>
      <w:r>
        <w:rPr>
          <w:b/>
          <w:bCs/>
          <w:color w:val="000000"/>
          <w:u w:val="single"/>
          <w:shd w:val="clear" w:color="auto" w:fill="00FFFF"/>
        </w:rPr>
        <w:t>distract his citizens</w:t>
      </w:r>
      <w:r w:rsidRPr="00327F57">
        <w:rPr>
          <w:color w:val="000000"/>
          <w:sz w:val="16"/>
        </w:rPr>
        <w:t> </w:t>
      </w:r>
      <w:r>
        <w:rPr>
          <w:color w:val="000000"/>
          <w:u w:val="single"/>
        </w:rPr>
        <w:t>from the crisis at home</w:t>
      </w:r>
      <w:r w:rsidRPr="00327F57">
        <w:rPr>
          <w:color w:val="000000"/>
          <w:sz w:val="16"/>
        </w:rPr>
        <w:t>. That temptation will prove especially strong if U.S. President Donald Trump keeps poking China by intensifying the trade war and publicly denouncing it. And </w:t>
      </w:r>
      <w:r>
        <w:rPr>
          <w:b/>
          <w:bCs/>
          <w:color w:val="000000"/>
          <w:u w:val="single"/>
        </w:rPr>
        <w:t>things could get scarier still</w:t>
      </w:r>
      <w:r w:rsidRPr="00327F57">
        <w:rPr>
          <w:color w:val="000000"/>
          <w:sz w:val="16"/>
        </w:rPr>
        <w:t>, Pei warns, </w:t>
      </w:r>
      <w:r>
        <w:rPr>
          <w:color w:val="000000"/>
          <w:u w:val="single"/>
        </w:rPr>
        <w:t>if</w:t>
      </w:r>
      <w:r w:rsidRPr="00327F57">
        <w:rPr>
          <w:color w:val="000000"/>
          <w:sz w:val="16"/>
        </w:rPr>
        <w:t> </w:t>
      </w:r>
      <w:r>
        <w:rPr>
          <w:color w:val="000000"/>
          <w:u w:val="single"/>
          <w:shd w:val="clear" w:color="auto" w:fill="00FFFF"/>
        </w:rPr>
        <w:t>China’s</w:t>
      </w:r>
      <w:r w:rsidRPr="00327F57">
        <w:rPr>
          <w:color w:val="000000"/>
          <w:sz w:val="16"/>
        </w:rPr>
        <w:t> </w:t>
      </w:r>
      <w:r>
        <w:rPr>
          <w:color w:val="000000"/>
          <w:u w:val="single"/>
        </w:rPr>
        <w:t>economic</w:t>
      </w:r>
      <w:r w:rsidRPr="00327F57">
        <w:rPr>
          <w:color w:val="000000"/>
          <w:sz w:val="16"/>
        </w:rPr>
        <w:t> </w:t>
      </w:r>
      <w:r>
        <w:rPr>
          <w:color w:val="000000"/>
          <w:u w:val="single"/>
          <w:shd w:val="clear" w:color="auto" w:fill="00FFFF"/>
        </w:rPr>
        <w:t>problems</w:t>
      </w:r>
      <w:r w:rsidRPr="00327F57">
        <w:rPr>
          <w:color w:val="000000"/>
          <w:sz w:val="16"/>
        </w:rPr>
        <w:t> </w:t>
      </w:r>
      <w:r>
        <w:rPr>
          <w:b/>
          <w:bCs/>
          <w:color w:val="000000"/>
          <w:u w:val="single"/>
          <w:shd w:val="clear" w:color="auto" w:fill="00FFFF"/>
        </w:rPr>
        <w:t>spin out of control</w:t>
      </w:r>
      <w:r w:rsidRPr="00327F57">
        <w:rPr>
          <w:color w:val="000000"/>
          <w:sz w:val="16"/>
        </w:rPr>
        <w:t> </w:t>
      </w:r>
      <w:r>
        <w:rPr>
          <w:b/>
          <w:bCs/>
          <w:color w:val="000000"/>
          <w:u w:val="single"/>
        </w:rPr>
        <w:t>completely</w:t>
      </w:r>
      <w:r w:rsidRPr="00327F57">
        <w:rPr>
          <w:color w:val="000000"/>
          <w:sz w:val="16"/>
        </w:rPr>
        <w:t>. In that case, </w:t>
      </w:r>
      <w:r>
        <w:rPr>
          <w:color w:val="000000"/>
          <w:u w:val="single"/>
        </w:rPr>
        <w:t>the Chinese state could</w:t>
      </w:r>
      <w:r w:rsidRPr="00327F57">
        <w:rPr>
          <w:color w:val="000000"/>
          <w:sz w:val="16"/>
        </w:rPr>
        <w:t> </w:t>
      </w:r>
      <w:r>
        <w:rPr>
          <w:b/>
          <w:bCs/>
          <w:color w:val="000000"/>
          <w:u w:val="single"/>
          <w:shd w:val="clear" w:color="auto" w:fill="00FFFF"/>
        </w:rPr>
        <w:t>collapse</w:t>
      </w:r>
      <w:r w:rsidRPr="00327F57">
        <w:rPr>
          <w:color w:val="000000"/>
          <w:sz w:val="16"/>
        </w:rPr>
        <w:t>—a typical occurrence among typical dictatorships when faced with economic shocks, external threats (especially a defeat in war), or popular unrest—but one </w:t>
      </w:r>
      <w:r>
        <w:rPr>
          <w:color w:val="000000"/>
          <w:u w:val="single"/>
        </w:rPr>
        <w:t>that</w:t>
      </w:r>
      <w:r w:rsidRPr="00327F57">
        <w:rPr>
          <w:color w:val="000000"/>
          <w:sz w:val="16"/>
        </w:rPr>
        <w:t>, given China’s size, </w:t>
      </w:r>
      <w:r>
        <w:rPr>
          <w:color w:val="000000"/>
          <w:u w:val="single"/>
        </w:rPr>
        <w:t>could</w:t>
      </w:r>
      <w:r w:rsidRPr="00327F57">
        <w:rPr>
          <w:color w:val="000000"/>
          <w:sz w:val="16"/>
        </w:rPr>
        <w:t> </w:t>
      </w:r>
      <w:r>
        <w:rPr>
          <w:color w:val="000000"/>
          <w:u w:val="single"/>
          <w:shd w:val="clear" w:color="auto" w:fill="00FFFF"/>
        </w:rPr>
        <w:t>have</w:t>
      </w:r>
      <w:r w:rsidRPr="00327F57">
        <w:rPr>
          <w:color w:val="000000"/>
          <w:sz w:val="16"/>
        </w:rPr>
        <w:t> </w:t>
      </w:r>
      <w:r>
        <w:rPr>
          <w:b/>
          <w:bCs/>
          <w:color w:val="000000"/>
          <w:u w:val="single"/>
          <w:shd w:val="clear" w:color="auto" w:fill="00FFFF"/>
        </w:rPr>
        <w:t>cataclysmic consequences</w:t>
      </w:r>
      <w:r w:rsidRPr="00327F57">
        <w:rPr>
          <w:color w:val="000000"/>
          <w:sz w:val="16"/>
        </w:rPr>
        <w:t> if it happened there.</w:t>
      </w:r>
    </w:p>
    <w:p w14:paraId="72F97411" w14:textId="77777777" w:rsidR="00327F57" w:rsidRDefault="00327F57" w:rsidP="00046585">
      <w:pPr>
        <w:spacing w:line="235" w:lineRule="atLeast"/>
        <w:rPr>
          <w:color w:val="000000"/>
          <w:sz w:val="16"/>
        </w:rPr>
      </w:pPr>
    </w:p>
    <w:p w14:paraId="38F582FC" w14:textId="77777777" w:rsidR="00327F57" w:rsidRDefault="00327F57" w:rsidP="00046585">
      <w:pPr>
        <w:spacing w:line="235" w:lineRule="atLeast"/>
        <w:rPr>
          <w:color w:val="000000"/>
          <w:sz w:val="16"/>
        </w:rPr>
      </w:pPr>
    </w:p>
    <w:p w14:paraId="78D453C3" w14:textId="34DBBAF5" w:rsidR="00327F57" w:rsidRDefault="00327F57" w:rsidP="00327F57">
      <w:pPr>
        <w:pStyle w:val="Heading1"/>
      </w:pPr>
      <w:r>
        <w:t>AFF</w:t>
      </w:r>
    </w:p>
    <w:p w14:paraId="17EA689F" w14:textId="77777777" w:rsidR="00327F57" w:rsidRDefault="00327F57" w:rsidP="00327F57">
      <w:pPr>
        <w:pStyle w:val="Heading2"/>
      </w:pPr>
      <w:r>
        <w:t>Uniqueness</w:t>
      </w:r>
    </w:p>
    <w:p w14:paraId="0B79641D" w14:textId="77777777" w:rsidR="00327F57" w:rsidRDefault="00327F57" w:rsidP="00327F57">
      <w:pPr>
        <w:pStyle w:val="Heading3"/>
      </w:pPr>
      <w:r>
        <w:t xml:space="preserve">2AC---UQ---AT: Agreements Now  </w:t>
      </w:r>
    </w:p>
    <w:p w14:paraId="4B02596B" w14:textId="4FD746A0" w:rsidR="00327F57" w:rsidRPr="006A03FC" w:rsidRDefault="00327F57" w:rsidP="00327F57">
      <w:pPr>
        <w:pStyle w:val="Heading4"/>
        <w:spacing w:before="0" w:after="160"/>
      </w:pPr>
      <w:r>
        <w:t xml:space="preserve">Trade agreements between U.S-China cooperation are </w:t>
      </w:r>
      <w:r w:rsidRPr="006A03FC">
        <w:rPr>
          <w:u w:val="single"/>
        </w:rPr>
        <w:t>highly unlikely</w:t>
      </w:r>
      <w:r w:rsidRPr="009029CA">
        <w:rPr>
          <w:b w:val="0"/>
          <w:bCs/>
        </w:rPr>
        <w:t>---heated elections, unsuccessful arrangements, and deteriorating relations</w:t>
      </w:r>
      <w:r>
        <w:br/>
      </w:r>
      <w:proofErr w:type="spellStart"/>
      <w:r>
        <w:t>Nulimaimaiti</w:t>
      </w:r>
      <w:proofErr w:type="spellEnd"/>
      <w:r>
        <w:t xml:space="preserve"> 7/</w:t>
      </w:r>
      <w:r w:rsidRPr="006A03FC">
        <w:t>3 </w:t>
      </w:r>
      <w:r w:rsidRPr="00327F57">
        <w:rPr>
          <w:b w:val="0"/>
          <w:bCs/>
          <w:sz w:val="22"/>
        </w:rPr>
        <w:t xml:space="preserve">– Mia </w:t>
      </w:r>
      <w:proofErr w:type="spellStart"/>
      <w:r w:rsidRPr="00327F57">
        <w:rPr>
          <w:b w:val="0"/>
          <w:bCs/>
          <w:sz w:val="22"/>
        </w:rPr>
        <w:t>Nulimaimaiti</w:t>
      </w:r>
      <w:proofErr w:type="spellEnd"/>
      <w:r w:rsidRPr="00327F57">
        <w:rPr>
          <w:b w:val="0"/>
          <w:bCs/>
          <w:sz w:val="22"/>
        </w:rPr>
        <w:t xml:space="preserve"> joined the Post as an intern in December 2021 before joining the </w:t>
      </w:r>
      <w:proofErr w:type="spellStart"/>
      <w:r w:rsidRPr="00327F57">
        <w:rPr>
          <w:b w:val="0"/>
          <w:bCs/>
          <w:sz w:val="22"/>
        </w:rPr>
        <w:t>Politcal</w:t>
      </w:r>
      <w:proofErr w:type="spellEnd"/>
      <w:r w:rsidRPr="00327F57">
        <w:rPr>
          <w:b w:val="0"/>
          <w:bCs/>
          <w:sz w:val="22"/>
        </w:rPr>
        <w:t xml:space="preserve"> Economy team as a reporter in August 2022. She obtained a master's degree in journalism at HKU after graduating in June 2022 and a bachelor's degree at Fudan University in June 2021. </w:t>
      </w:r>
      <w:proofErr w:type="spellStart"/>
      <w:r w:rsidRPr="00327F57">
        <w:rPr>
          <w:b w:val="0"/>
          <w:bCs/>
          <w:i/>
          <w:sz w:val="22"/>
        </w:rPr>
        <w:t>Duelling</w:t>
      </w:r>
      <w:proofErr w:type="spellEnd"/>
      <w:r w:rsidRPr="00327F57">
        <w:rPr>
          <w:b w:val="0"/>
          <w:bCs/>
          <w:i/>
          <w:sz w:val="22"/>
        </w:rPr>
        <w:t xml:space="preserve"> probes, a stymied WTO – will China’s trade landscape get any worse?</w:t>
      </w:r>
      <w:r w:rsidRPr="00327F57">
        <w:rPr>
          <w:b w:val="0"/>
          <w:bCs/>
          <w:sz w:val="22"/>
        </w:rPr>
        <w:t xml:space="preserve"> South China Morning Post. </w:t>
      </w:r>
      <w:r w:rsidRPr="004C10F2">
        <w:rPr>
          <w:b w:val="0"/>
          <w:bCs/>
          <w:sz w:val="22"/>
        </w:rPr>
        <w:t>https://www.scmp.com/economy/china-economy/article/3268983/chinas-trade-landscape-battleground-data-shows-tariff-duels-escalate-wto-hamstrung?campaign=3268983_65f9de32-3d70-11ef-8ae0-36cee399c76e&amp;module=perpetual_scroll_1_RM&amp;pgtype=article//Harris</w:t>
      </w:r>
      <w:r w:rsidRPr="00327F57">
        <w:rPr>
          <w:b w:val="0"/>
          <w:bCs/>
          <w:sz w:val="22"/>
        </w:rPr>
        <w:t>C</w:t>
      </w:r>
    </w:p>
    <w:p w14:paraId="342D3025" w14:textId="77777777" w:rsidR="00327F57" w:rsidRDefault="00327F57" w:rsidP="00327F57">
      <w:r>
        <w:t xml:space="preserve">An unwinnable conflict? </w:t>
      </w:r>
      <w:r w:rsidRPr="006A03FC">
        <w:rPr>
          <w:u w:val="single"/>
        </w:rPr>
        <w:t xml:space="preserve">The </w:t>
      </w:r>
      <w:r w:rsidRPr="009029CA">
        <w:rPr>
          <w:u w:val="single"/>
        </w:rPr>
        <w:t>US-China</w:t>
      </w:r>
      <w:r w:rsidRPr="006A03FC">
        <w:rPr>
          <w:u w:val="single"/>
        </w:rPr>
        <w:t xml:space="preserve"> trade war, </w:t>
      </w:r>
      <w:r w:rsidRPr="009029CA">
        <w:rPr>
          <w:rStyle w:val="Emphasis"/>
        </w:rPr>
        <w:t>5 years on</w:t>
      </w:r>
    </w:p>
    <w:p w14:paraId="449CBFDA" w14:textId="77777777" w:rsidR="00327F57" w:rsidRDefault="00327F57" w:rsidP="00327F57">
      <w:r>
        <w:t xml:space="preserve">It </w:t>
      </w:r>
      <w:r w:rsidRPr="00327F57">
        <w:rPr>
          <w:highlight w:val="cyan"/>
          <w:u w:val="single"/>
        </w:rPr>
        <w:t xml:space="preserve">seems </w:t>
      </w:r>
      <w:r w:rsidRPr="00327F57">
        <w:rPr>
          <w:rStyle w:val="Emphasis"/>
          <w:highlight w:val="cyan"/>
        </w:rPr>
        <w:t>politically implausible</w:t>
      </w:r>
      <w:r w:rsidRPr="006A03FC">
        <w:rPr>
          <w:u w:val="single"/>
        </w:rPr>
        <w:t xml:space="preserve"> that </w:t>
      </w:r>
      <w:r w:rsidRPr="006A03FC">
        <w:t xml:space="preserve">a course correction in </w:t>
      </w:r>
      <w:r w:rsidRPr="00327F57">
        <w:rPr>
          <w:highlight w:val="cyan"/>
          <w:u w:val="single"/>
        </w:rPr>
        <w:t xml:space="preserve">trade </w:t>
      </w:r>
      <w:r w:rsidRPr="00327F57">
        <w:rPr>
          <w:rStyle w:val="Emphasis"/>
          <w:highlight w:val="cyan"/>
        </w:rPr>
        <w:t>agreements</w:t>
      </w:r>
      <w:r w:rsidRPr="006A03FC">
        <w:rPr>
          <w:u w:val="single"/>
        </w:rPr>
        <w:t xml:space="preserve"> could </w:t>
      </w:r>
      <w:r w:rsidRPr="00327F57">
        <w:rPr>
          <w:highlight w:val="cyan"/>
          <w:u w:val="single"/>
        </w:rPr>
        <w:t xml:space="preserve">happen </w:t>
      </w:r>
      <w:proofErr w:type="gramStart"/>
      <w:r w:rsidRPr="00327F57">
        <w:rPr>
          <w:highlight w:val="cyan"/>
          <w:u w:val="single"/>
        </w:rPr>
        <w:t>in</w:t>
      </w:r>
      <w:r w:rsidRPr="006A03FC">
        <w:rPr>
          <w:u w:val="single"/>
        </w:rPr>
        <w:t xml:space="preserve"> the midst of</w:t>
      </w:r>
      <w:proofErr w:type="gramEnd"/>
      <w:r w:rsidRPr="006A03FC">
        <w:rPr>
          <w:u w:val="single"/>
        </w:rPr>
        <w:t xml:space="preserve"> a heated US </w:t>
      </w:r>
      <w:r w:rsidRPr="00327F57">
        <w:rPr>
          <w:rStyle w:val="Emphasis"/>
          <w:highlight w:val="cyan"/>
        </w:rPr>
        <w:t>presidential election</w:t>
      </w:r>
      <w:r w:rsidRPr="00327F57">
        <w:rPr>
          <w:highlight w:val="cyan"/>
          <w:u w:val="single"/>
        </w:rPr>
        <w:t>.</w:t>
      </w:r>
      <w:r>
        <w:t xml:space="preserve"> Even so, the US and China should start serious engagement on issues of mutual interest where they can find common ground, such as countering the narcotics trade and AI-related risks.</w:t>
      </w:r>
    </w:p>
    <w:p w14:paraId="4C78E1D1" w14:textId="77777777" w:rsidR="00327F57" w:rsidRDefault="00327F57" w:rsidP="00327F57">
      <w:r>
        <w:t xml:space="preserve">Such </w:t>
      </w:r>
      <w:proofErr w:type="gramStart"/>
      <w:r>
        <w:t>engagement</w:t>
      </w:r>
      <w:proofErr w:type="gramEnd"/>
      <w:r>
        <w:t xml:space="preserve"> would help restore the mutual trust that has deteriorated in recent years, intensify high-level official interaction and preserve the open lines of communication that will be crucial in ending the trade war.</w:t>
      </w:r>
    </w:p>
    <w:p w14:paraId="547BDDAD" w14:textId="77777777" w:rsidR="00327F57" w:rsidRDefault="00327F57" w:rsidP="00327F57">
      <w:r>
        <w:t xml:space="preserve">There </w:t>
      </w:r>
      <w:r w:rsidRPr="006A03FC">
        <w:rPr>
          <w:u w:val="single"/>
        </w:rPr>
        <w:t xml:space="preserve">might </w:t>
      </w:r>
      <w:r w:rsidRPr="00327F57">
        <w:rPr>
          <w:rStyle w:val="Emphasis"/>
          <w:highlight w:val="cyan"/>
        </w:rPr>
        <w:t>not have been</w:t>
      </w:r>
      <w:r w:rsidRPr="006A03FC">
        <w:rPr>
          <w:u w:val="single"/>
        </w:rPr>
        <w:t xml:space="preserve"> any notable </w:t>
      </w:r>
      <w:r w:rsidRPr="00327F57">
        <w:rPr>
          <w:rStyle w:val="Emphasis"/>
          <w:highlight w:val="cyan"/>
        </w:rPr>
        <w:t>breakthroughs</w:t>
      </w:r>
      <w:r w:rsidRPr="006A03FC">
        <w:rPr>
          <w:u w:val="single"/>
        </w:rPr>
        <w:t xml:space="preserve"> achieved </w:t>
      </w:r>
      <w:r w:rsidRPr="00327F57">
        <w:rPr>
          <w:highlight w:val="cyan"/>
          <w:u w:val="single"/>
        </w:rPr>
        <w:t>in</w:t>
      </w:r>
      <w:r w:rsidRPr="006A03FC">
        <w:rPr>
          <w:u w:val="single"/>
        </w:rPr>
        <w:t xml:space="preserve"> recent </w:t>
      </w:r>
      <w:r w:rsidRPr="00327F57">
        <w:rPr>
          <w:rStyle w:val="Emphasis"/>
          <w:highlight w:val="cyan"/>
        </w:rPr>
        <w:t xml:space="preserve">high-level </w:t>
      </w:r>
      <w:r w:rsidRPr="00327F57">
        <w:rPr>
          <w:highlight w:val="cyan"/>
          <w:u w:val="single"/>
        </w:rPr>
        <w:t>exchanges</w:t>
      </w:r>
      <w:r>
        <w:t xml:space="preserve"> between the US and China, </w:t>
      </w:r>
      <w:r w:rsidRPr="00327F57">
        <w:rPr>
          <w:highlight w:val="cyan"/>
          <w:u w:val="single"/>
        </w:rPr>
        <w:t>such as</w:t>
      </w:r>
      <w:r>
        <w:t xml:space="preserve"> the in-person meeting </w:t>
      </w:r>
      <w:r w:rsidRPr="006A03FC">
        <w:rPr>
          <w:u w:val="single"/>
        </w:rPr>
        <w:t>between Biden and President Xi</w:t>
      </w:r>
      <w:r>
        <w:t xml:space="preserve"> Jinping </w:t>
      </w:r>
      <w:r w:rsidRPr="006A03FC">
        <w:rPr>
          <w:u w:val="single"/>
        </w:rPr>
        <w:t xml:space="preserve">in </w:t>
      </w:r>
      <w:r w:rsidRPr="00327F57">
        <w:rPr>
          <w:highlight w:val="cyan"/>
          <w:u w:val="single"/>
        </w:rPr>
        <w:t>San Francisco</w:t>
      </w:r>
      <w:r>
        <w:t xml:space="preserve"> last year, their </w:t>
      </w:r>
      <w:r w:rsidRPr="006A03FC">
        <w:t xml:space="preserve">follow-up phone call in April </w:t>
      </w:r>
      <w:r w:rsidRPr="00327F57">
        <w:rPr>
          <w:highlight w:val="cyan"/>
          <w:u w:val="single"/>
        </w:rPr>
        <w:t xml:space="preserve">and </w:t>
      </w:r>
      <w:r w:rsidRPr="00327F57">
        <w:rPr>
          <w:rStyle w:val="Emphasis"/>
          <w:highlight w:val="cyan"/>
        </w:rPr>
        <w:t>visits</w:t>
      </w:r>
      <w:r w:rsidRPr="00327F57">
        <w:rPr>
          <w:highlight w:val="cyan"/>
          <w:u w:val="single"/>
        </w:rPr>
        <w:t xml:space="preserve"> to China</w:t>
      </w:r>
      <w:r w:rsidRPr="006A03FC">
        <w:rPr>
          <w:u w:val="single"/>
        </w:rPr>
        <w:t xml:space="preserve"> by US Secretary of State Antony Blinken</w:t>
      </w:r>
      <w:r>
        <w:t xml:space="preserve"> and Treasury Secretary Janet Yellen. However, </w:t>
      </w:r>
      <w:r w:rsidRPr="00327F57">
        <w:rPr>
          <w:highlight w:val="cyan"/>
          <w:u w:val="single"/>
        </w:rPr>
        <w:t xml:space="preserve">these </w:t>
      </w:r>
      <w:r w:rsidRPr="00327F57">
        <w:rPr>
          <w:rStyle w:val="Emphasis"/>
          <w:highlight w:val="cyan"/>
        </w:rPr>
        <w:t>interactions</w:t>
      </w:r>
      <w:r>
        <w:t xml:space="preserve"> have </w:t>
      </w:r>
      <w:r w:rsidRPr="006A03FC">
        <w:rPr>
          <w:u w:val="single"/>
        </w:rPr>
        <w:t xml:space="preserve">prevented further </w:t>
      </w:r>
      <w:r w:rsidRPr="00327F57">
        <w:rPr>
          <w:highlight w:val="cyan"/>
          <w:u w:val="single"/>
        </w:rPr>
        <w:t>fraying of</w:t>
      </w:r>
      <w:r w:rsidRPr="006A03FC">
        <w:rPr>
          <w:u w:val="single"/>
        </w:rPr>
        <w:t xml:space="preserve"> the </w:t>
      </w:r>
      <w:r w:rsidRPr="00327F57">
        <w:rPr>
          <w:rStyle w:val="Emphasis"/>
          <w:highlight w:val="cyan"/>
        </w:rPr>
        <w:t>deteriorating</w:t>
      </w:r>
      <w:r w:rsidRPr="006A03FC">
        <w:rPr>
          <w:u w:val="single"/>
        </w:rPr>
        <w:t xml:space="preserve"> US-China </w:t>
      </w:r>
      <w:r w:rsidRPr="00327F57">
        <w:rPr>
          <w:highlight w:val="cyan"/>
          <w:u w:val="single"/>
        </w:rPr>
        <w:t>relations</w:t>
      </w:r>
      <w:r>
        <w:t>.</w:t>
      </w:r>
    </w:p>
    <w:p w14:paraId="2EF40C04" w14:textId="77777777" w:rsidR="00327F57" w:rsidRDefault="00327F57" w:rsidP="00327F57">
      <w:pPr>
        <w:rPr>
          <w:rStyle w:val="StyleUnderline"/>
        </w:rPr>
      </w:pPr>
      <w:r>
        <w:t>The US and China should continue such engagement with the goal of e</w:t>
      </w:r>
    </w:p>
    <w:p w14:paraId="637DCAF2" w14:textId="77777777" w:rsidR="00327F57" w:rsidRPr="00327F57" w:rsidRDefault="00327F57" w:rsidP="00327F57"/>
    <w:p w14:paraId="652F3042" w14:textId="59AD8A51" w:rsidR="00327F57" w:rsidRDefault="00327F57" w:rsidP="00327F57">
      <w:pPr>
        <w:pStyle w:val="Heading3"/>
      </w:pPr>
      <w:r>
        <w:t>2AC---UQ---Trade</w:t>
      </w:r>
    </w:p>
    <w:p w14:paraId="5E5B3AED" w14:textId="77777777" w:rsidR="00327F57" w:rsidRDefault="00327F57" w:rsidP="00327F57">
      <w:pPr>
        <w:pStyle w:val="Heading4"/>
      </w:pPr>
      <w:r>
        <w:t xml:space="preserve">The US-China trade war is </w:t>
      </w:r>
      <w:r w:rsidRPr="000A5637">
        <w:rPr>
          <w:u w:val="single"/>
        </w:rPr>
        <w:t>heating up</w:t>
      </w:r>
      <w:r w:rsidRPr="000A5637">
        <w:t>.</w:t>
      </w:r>
    </w:p>
    <w:p w14:paraId="6CF085F7" w14:textId="77777777" w:rsidR="00327F57" w:rsidRPr="00287897" w:rsidRDefault="00327F57" w:rsidP="00327F57">
      <w:r w:rsidRPr="00287897">
        <w:t xml:space="preserve">Robert </w:t>
      </w:r>
      <w:r w:rsidRPr="00287897">
        <w:rPr>
          <w:rFonts w:eastAsiaTheme="majorEastAsia" w:cstheme="majorBidi"/>
          <w:b/>
          <w:iCs/>
          <w:sz w:val="26"/>
        </w:rPr>
        <w:t>Bowman 7/1</w:t>
      </w:r>
      <w:r w:rsidRPr="00287897">
        <w:rPr>
          <w:rFonts w:eastAsiaTheme="majorEastAsia" w:cstheme="majorBidi"/>
          <w:iCs/>
          <w:sz w:val="26"/>
        </w:rPr>
        <w:t xml:space="preserve">, </w:t>
      </w:r>
      <w:r w:rsidRPr="000A5637">
        <w:t xml:space="preserve">Editor-in-Chief at </w:t>
      </w:r>
      <w:proofErr w:type="spellStart"/>
      <w:r w:rsidRPr="000A5637">
        <w:t>SupplyChainBrain</w:t>
      </w:r>
      <w:proofErr w:type="spellEnd"/>
      <w:r w:rsidRPr="000A5637">
        <w:t>, B.A. from San Francisco State University, 07/01/2024, The U.S.-China Trade War Heats Up, And Businesses Move to Adjust, https://www.supplychainbrain.com/articles/39951-the-us-china-trade-war-heats-up-and-businesses-move-to-adjust</w:t>
      </w:r>
    </w:p>
    <w:p w14:paraId="625035D6" w14:textId="77777777" w:rsidR="00327F57" w:rsidRPr="00287897" w:rsidRDefault="00327F57" w:rsidP="00327F57">
      <w:r w:rsidRPr="003360C5">
        <w:rPr>
          <w:rStyle w:val="StyleUnderline"/>
        </w:rPr>
        <w:t>The</w:t>
      </w:r>
      <w:r w:rsidRPr="00287897">
        <w:t xml:space="preserve"> </w:t>
      </w:r>
      <w:r w:rsidRPr="003360C5">
        <w:rPr>
          <w:rStyle w:val="Emphasis"/>
        </w:rPr>
        <w:t>“quiet”</w:t>
      </w:r>
      <w:r w:rsidRPr="00287897">
        <w:t xml:space="preserve"> </w:t>
      </w:r>
      <w:r w:rsidRPr="00327F57">
        <w:rPr>
          <w:rStyle w:val="StyleUnderline"/>
          <w:highlight w:val="cyan"/>
        </w:rPr>
        <w:t>trade war</w:t>
      </w:r>
      <w:r w:rsidRPr="00287897">
        <w:t xml:space="preserve"> that has been </w:t>
      </w:r>
      <w:r w:rsidRPr="003360C5">
        <w:rPr>
          <w:rStyle w:val="StyleUnderline"/>
        </w:rPr>
        <w:t xml:space="preserve">underway </w:t>
      </w:r>
      <w:r w:rsidRPr="00327F57">
        <w:rPr>
          <w:rStyle w:val="StyleUnderline"/>
          <w:highlight w:val="cyan"/>
        </w:rPr>
        <w:t>between</w:t>
      </w:r>
      <w:r w:rsidRPr="003360C5">
        <w:rPr>
          <w:rStyle w:val="StyleUnderline"/>
        </w:rPr>
        <w:t xml:space="preserve"> the </w:t>
      </w:r>
      <w:r w:rsidRPr="00327F57">
        <w:rPr>
          <w:rStyle w:val="Emphasis"/>
          <w:highlight w:val="cyan"/>
        </w:rPr>
        <w:t>U.S.</w:t>
      </w:r>
      <w:r w:rsidRPr="003360C5">
        <w:rPr>
          <w:rStyle w:val="StyleUnderline"/>
        </w:rPr>
        <w:t xml:space="preserve"> and </w:t>
      </w:r>
      <w:r w:rsidRPr="00327F57">
        <w:rPr>
          <w:rStyle w:val="Emphasis"/>
          <w:highlight w:val="cyan"/>
        </w:rPr>
        <w:t>China</w:t>
      </w:r>
      <w:r w:rsidRPr="00287897">
        <w:t xml:space="preserve"> for a </w:t>
      </w:r>
      <w:r w:rsidRPr="003360C5">
        <w:rPr>
          <w:rStyle w:val="StyleUnderline"/>
        </w:rPr>
        <w:t>few years now</w:t>
      </w:r>
      <w:r w:rsidRPr="00287897">
        <w:t xml:space="preserve"> </w:t>
      </w:r>
      <w:r w:rsidRPr="00327F57">
        <w:rPr>
          <w:rStyle w:val="StyleUnderline"/>
          <w:highlight w:val="cyan"/>
        </w:rPr>
        <w:t>is</w:t>
      </w:r>
      <w:r w:rsidRPr="003360C5">
        <w:rPr>
          <w:rStyle w:val="StyleUnderline"/>
        </w:rPr>
        <w:t xml:space="preserve"> </w:t>
      </w:r>
      <w:r w:rsidRPr="00327F57">
        <w:rPr>
          <w:rStyle w:val="Emphasis"/>
          <w:highlight w:val="cyan"/>
        </w:rPr>
        <w:t>getting louder</w:t>
      </w:r>
      <w:r w:rsidRPr="00287897">
        <w:t>.</w:t>
      </w:r>
    </w:p>
    <w:p w14:paraId="3A2E3C2B" w14:textId="77777777" w:rsidR="00327F57" w:rsidRPr="00287897" w:rsidRDefault="00327F57" w:rsidP="00327F57">
      <w:r w:rsidRPr="00287897">
        <w:t xml:space="preserve">A </w:t>
      </w:r>
      <w:r w:rsidRPr="003360C5">
        <w:rPr>
          <w:rStyle w:val="StyleUnderline"/>
        </w:rPr>
        <w:t>recent series of punitive actions</w:t>
      </w:r>
      <w:r w:rsidRPr="00287897">
        <w:t xml:space="preserve"> by </w:t>
      </w:r>
      <w:r w:rsidRPr="003360C5">
        <w:rPr>
          <w:rStyle w:val="StyleUnderline"/>
        </w:rPr>
        <w:t>both countries is making their ongoing</w:t>
      </w:r>
      <w:r w:rsidRPr="00287897">
        <w:t xml:space="preserve"> dispute “</w:t>
      </w:r>
      <w:r w:rsidRPr="003360C5">
        <w:rPr>
          <w:rStyle w:val="Emphasis"/>
        </w:rPr>
        <w:t>more explicit</w:t>
      </w:r>
      <w:r w:rsidRPr="00287897">
        <w:t>,” says Christopher S. Tang, distinguished professor and Edward W. Carter Chair in business administration at the UCLA Anderson School of Management.</w:t>
      </w:r>
    </w:p>
    <w:p w14:paraId="1AC706E7" w14:textId="77777777" w:rsidR="00327F57" w:rsidRPr="00287897" w:rsidRDefault="00327F57" w:rsidP="00327F57">
      <w:r w:rsidRPr="00287897">
        <w:t xml:space="preserve">The </w:t>
      </w:r>
      <w:r w:rsidRPr="00327F57">
        <w:rPr>
          <w:rStyle w:val="Emphasis"/>
          <w:highlight w:val="cyan"/>
        </w:rPr>
        <w:t>Biden Admin</w:t>
      </w:r>
      <w:r w:rsidRPr="003360C5">
        <w:rPr>
          <w:rStyle w:val="StyleUnderline"/>
        </w:rPr>
        <w:t>istration</w:t>
      </w:r>
      <w:r w:rsidRPr="00287897">
        <w:t xml:space="preserve">, in addition to </w:t>
      </w:r>
      <w:r w:rsidRPr="003360C5">
        <w:rPr>
          <w:rStyle w:val="StyleUnderline"/>
        </w:rPr>
        <w:t xml:space="preserve">maintaining the </w:t>
      </w:r>
      <w:r w:rsidRPr="003360C5">
        <w:rPr>
          <w:rStyle w:val="Emphasis"/>
        </w:rPr>
        <w:t>tariffs</w:t>
      </w:r>
      <w:r w:rsidRPr="003360C5">
        <w:rPr>
          <w:rStyle w:val="StyleUnderline"/>
        </w:rPr>
        <w:t xml:space="preserve"> broadly imposed by the </w:t>
      </w:r>
      <w:r w:rsidRPr="003360C5">
        <w:rPr>
          <w:rStyle w:val="Emphasis"/>
        </w:rPr>
        <w:t>Trump</w:t>
      </w:r>
      <w:r w:rsidRPr="00287897">
        <w:t xml:space="preserve"> Administration </w:t>
      </w:r>
      <w:r w:rsidRPr="003360C5">
        <w:rPr>
          <w:rStyle w:val="StyleUnderline"/>
        </w:rPr>
        <w:t>on many Chinese imports</w:t>
      </w:r>
      <w:r w:rsidRPr="00287897">
        <w:t xml:space="preserve">, recently </w:t>
      </w:r>
      <w:r w:rsidRPr="00327F57">
        <w:rPr>
          <w:rStyle w:val="StyleUnderline"/>
          <w:highlight w:val="cyan"/>
        </w:rPr>
        <w:t>announced</w:t>
      </w:r>
      <w:r w:rsidRPr="003360C5">
        <w:rPr>
          <w:rStyle w:val="StyleUnderline"/>
        </w:rPr>
        <w:t xml:space="preserve"> even </w:t>
      </w:r>
      <w:r w:rsidRPr="00327F57">
        <w:rPr>
          <w:rStyle w:val="Emphasis"/>
          <w:highlight w:val="cyan"/>
        </w:rPr>
        <w:t>tougher measures</w:t>
      </w:r>
      <w:r w:rsidRPr="00287897">
        <w:t xml:space="preserve">, covering an additional $18 billion in goods from China, “to protect American workers and businesses.” They </w:t>
      </w:r>
      <w:r w:rsidRPr="003360C5">
        <w:rPr>
          <w:rStyle w:val="StyleUnderline"/>
        </w:rPr>
        <w:t xml:space="preserve">include a </w:t>
      </w:r>
      <w:r w:rsidRPr="003360C5">
        <w:rPr>
          <w:rStyle w:val="Emphasis"/>
        </w:rPr>
        <w:t>boost</w:t>
      </w:r>
      <w:r w:rsidRPr="003360C5">
        <w:rPr>
          <w:rStyle w:val="StyleUnderline"/>
        </w:rPr>
        <w:t xml:space="preserve"> in the tariff rate on steel and </w:t>
      </w:r>
      <w:r w:rsidRPr="003360C5">
        <w:rPr>
          <w:rStyle w:val="Emphasis"/>
        </w:rPr>
        <w:t>aluminum products</w:t>
      </w:r>
      <w:r w:rsidRPr="003360C5">
        <w:rPr>
          <w:rStyle w:val="StyleUnderline"/>
        </w:rPr>
        <w:t xml:space="preserve"> to 25%</w:t>
      </w:r>
      <w:r w:rsidRPr="00287897">
        <w:t xml:space="preserve"> from a previous high of 7.5%, and on </w:t>
      </w:r>
      <w:r w:rsidRPr="003360C5">
        <w:rPr>
          <w:rStyle w:val="Emphasis"/>
        </w:rPr>
        <w:t>semiconductors</w:t>
      </w:r>
      <w:r w:rsidRPr="00287897">
        <w:t xml:space="preserve"> to 50% from 25%. </w:t>
      </w:r>
    </w:p>
    <w:p w14:paraId="6060981E" w14:textId="77777777" w:rsidR="00327F57" w:rsidRPr="00287897" w:rsidRDefault="00327F57" w:rsidP="00327F57">
      <w:r w:rsidRPr="00287897">
        <w:t xml:space="preserve">An </w:t>
      </w:r>
      <w:r w:rsidRPr="00B77BA7">
        <w:rPr>
          <w:rStyle w:val="StyleUnderline"/>
        </w:rPr>
        <w:t xml:space="preserve">even more </w:t>
      </w:r>
      <w:r w:rsidRPr="00B77BA7">
        <w:rPr>
          <w:rStyle w:val="Emphasis"/>
        </w:rPr>
        <w:t>radical move</w:t>
      </w:r>
      <w:r w:rsidRPr="00B77BA7">
        <w:rPr>
          <w:rStyle w:val="StyleUnderline"/>
        </w:rPr>
        <w:t xml:space="preserve"> by the White House</w:t>
      </w:r>
      <w:r w:rsidRPr="00287897">
        <w:t xml:space="preserve"> was an </w:t>
      </w:r>
      <w:r w:rsidRPr="00B77BA7">
        <w:rPr>
          <w:rStyle w:val="StyleUnderline"/>
        </w:rPr>
        <w:t>announced increase in tariffs on electric vehicles</w:t>
      </w:r>
      <w:r w:rsidRPr="00287897">
        <w:t xml:space="preserve"> manufactured in China from 25% to 100%. It appeared </w:t>
      </w:r>
      <w:r w:rsidRPr="00B77BA7">
        <w:rPr>
          <w:rStyle w:val="StyleUnderline"/>
        </w:rPr>
        <w:t>calculated to head off the flood of cheap Chinese EVs that</w:t>
      </w:r>
      <w:r w:rsidRPr="00287897">
        <w:t xml:space="preserve"> is otherwise expected to </w:t>
      </w:r>
      <w:r w:rsidRPr="00B77BA7">
        <w:rPr>
          <w:rStyle w:val="StyleUnderline"/>
        </w:rPr>
        <w:t>hit U.S. shores in</w:t>
      </w:r>
      <w:r w:rsidRPr="00287897">
        <w:t xml:space="preserve"> the next few years.</w:t>
      </w:r>
    </w:p>
    <w:p w14:paraId="74B8ACAF" w14:textId="77777777" w:rsidR="00327F57" w:rsidRPr="00287897" w:rsidRDefault="00327F57" w:rsidP="00327F57">
      <w:r w:rsidRPr="00287897">
        <w:t xml:space="preserve">In addition, the </w:t>
      </w:r>
      <w:r w:rsidRPr="00327F57">
        <w:rPr>
          <w:rStyle w:val="Emphasis"/>
          <w:highlight w:val="cyan"/>
        </w:rPr>
        <w:t>U.S.</w:t>
      </w:r>
      <w:r w:rsidRPr="00287897">
        <w:t xml:space="preserve"> </w:t>
      </w:r>
      <w:r w:rsidRPr="00B77BA7">
        <w:rPr>
          <w:rStyle w:val="StyleUnderline"/>
        </w:rPr>
        <w:t>Department of Commerce</w:t>
      </w:r>
      <w:r w:rsidRPr="00287897">
        <w:t xml:space="preserve"> has </w:t>
      </w:r>
      <w:r w:rsidRPr="00327F57">
        <w:rPr>
          <w:rStyle w:val="Emphasis"/>
          <w:highlight w:val="cyan"/>
        </w:rPr>
        <w:t>revoked licenses</w:t>
      </w:r>
      <w:r w:rsidRPr="00287897">
        <w:t xml:space="preserve"> allowing Intel, Qualcomm and other American chipmakers </w:t>
      </w:r>
      <w:r w:rsidRPr="00327F57">
        <w:rPr>
          <w:rStyle w:val="StyleUnderline"/>
          <w:highlight w:val="cyan"/>
        </w:rPr>
        <w:t>to ship</w:t>
      </w:r>
      <w:r w:rsidRPr="00B77BA7">
        <w:rPr>
          <w:rStyle w:val="StyleUnderline"/>
        </w:rPr>
        <w:t xml:space="preserve"> product </w:t>
      </w:r>
      <w:r w:rsidRPr="00327F57">
        <w:rPr>
          <w:rStyle w:val="StyleUnderline"/>
          <w:highlight w:val="cyan"/>
        </w:rPr>
        <w:t>to</w:t>
      </w:r>
      <w:r w:rsidRPr="00B77BA7">
        <w:rPr>
          <w:rStyle w:val="StyleUnderline"/>
        </w:rPr>
        <w:t xml:space="preserve"> China’s </w:t>
      </w:r>
      <w:r w:rsidRPr="00327F57">
        <w:rPr>
          <w:rStyle w:val="Emphasis"/>
          <w:highlight w:val="cyan"/>
        </w:rPr>
        <w:t>Huawei</w:t>
      </w:r>
      <w:r w:rsidRPr="00B77BA7">
        <w:rPr>
          <w:rStyle w:val="StyleUnderline"/>
        </w:rPr>
        <w:t xml:space="preserve"> Technologies</w:t>
      </w:r>
      <w:r w:rsidRPr="00287897">
        <w:t xml:space="preserve"> for use in </w:t>
      </w:r>
      <w:r w:rsidRPr="00B77BA7">
        <w:rPr>
          <w:rStyle w:val="Emphasis"/>
        </w:rPr>
        <w:t>laptops</w:t>
      </w:r>
      <w:r w:rsidRPr="00287897">
        <w:t xml:space="preserve"> and </w:t>
      </w:r>
      <w:r w:rsidRPr="00B77BA7">
        <w:rPr>
          <w:rStyle w:val="Emphasis"/>
        </w:rPr>
        <w:t>handsets</w:t>
      </w:r>
      <w:r w:rsidRPr="00287897">
        <w:t xml:space="preserve">. And </w:t>
      </w:r>
      <w:r w:rsidRPr="00B77BA7">
        <w:rPr>
          <w:rStyle w:val="StyleUnderline"/>
        </w:rPr>
        <w:t xml:space="preserve">in response, </w:t>
      </w:r>
      <w:r w:rsidRPr="00327F57">
        <w:rPr>
          <w:rStyle w:val="Emphasis"/>
          <w:highlight w:val="cyan"/>
        </w:rPr>
        <w:t>China</w:t>
      </w:r>
      <w:r w:rsidRPr="00B77BA7">
        <w:rPr>
          <w:rStyle w:val="StyleUnderline"/>
        </w:rPr>
        <w:t xml:space="preserve"> has </w:t>
      </w:r>
      <w:r w:rsidRPr="00327F57">
        <w:rPr>
          <w:rStyle w:val="StyleUnderline"/>
          <w:highlight w:val="cyan"/>
        </w:rPr>
        <w:t>directed</w:t>
      </w:r>
      <w:r w:rsidRPr="00B77BA7">
        <w:rPr>
          <w:rStyle w:val="StyleUnderline"/>
        </w:rPr>
        <w:t xml:space="preserve"> its government offices </w:t>
      </w:r>
      <w:r w:rsidRPr="00327F57">
        <w:rPr>
          <w:rStyle w:val="StyleUnderline"/>
          <w:highlight w:val="cyan"/>
        </w:rPr>
        <w:t xml:space="preserve">not to </w:t>
      </w:r>
      <w:r w:rsidRPr="00327F57">
        <w:rPr>
          <w:rStyle w:val="Emphasis"/>
          <w:highlight w:val="cyan"/>
        </w:rPr>
        <w:t>purchase</w:t>
      </w:r>
      <w:r w:rsidRPr="00B77BA7">
        <w:rPr>
          <w:rStyle w:val="StyleUnderline"/>
        </w:rPr>
        <w:t xml:space="preserve"> personal</w:t>
      </w:r>
      <w:r w:rsidRPr="00287897">
        <w:t xml:space="preserve"> computers </w:t>
      </w:r>
      <w:r w:rsidRPr="00B77BA7">
        <w:rPr>
          <w:rStyle w:val="StyleUnderline"/>
        </w:rPr>
        <w:t xml:space="preserve">containing </w:t>
      </w:r>
      <w:r w:rsidRPr="00327F57">
        <w:rPr>
          <w:rStyle w:val="StyleUnderline"/>
          <w:highlight w:val="cyan"/>
        </w:rPr>
        <w:t xml:space="preserve">any </w:t>
      </w:r>
      <w:r w:rsidRPr="00327F57">
        <w:rPr>
          <w:rStyle w:val="Emphasis"/>
          <w:highlight w:val="cyan"/>
        </w:rPr>
        <w:t>American</w:t>
      </w:r>
      <w:r w:rsidRPr="00287897">
        <w:t>-</w:t>
      </w:r>
      <w:r w:rsidRPr="00B77BA7">
        <w:rPr>
          <w:rStyle w:val="StyleUnderline"/>
        </w:rPr>
        <w:t xml:space="preserve">made </w:t>
      </w:r>
      <w:r w:rsidRPr="00327F57">
        <w:rPr>
          <w:rStyle w:val="Emphasis"/>
          <w:highlight w:val="cyan"/>
        </w:rPr>
        <w:t>chips</w:t>
      </w:r>
      <w:r w:rsidRPr="00287897">
        <w:t xml:space="preserve"> at all.</w:t>
      </w:r>
    </w:p>
    <w:p w14:paraId="6BC5A417" w14:textId="77777777" w:rsidR="00327F57" w:rsidRPr="00287897" w:rsidRDefault="00327F57" w:rsidP="00327F57">
      <w:r w:rsidRPr="00287897">
        <w:t xml:space="preserve">That </w:t>
      </w:r>
      <w:r w:rsidRPr="00B77BA7">
        <w:rPr>
          <w:rStyle w:val="StyleUnderline"/>
        </w:rPr>
        <w:t xml:space="preserve">last action is part of a </w:t>
      </w:r>
      <w:r w:rsidRPr="00327F57">
        <w:rPr>
          <w:rStyle w:val="StyleUnderline"/>
          <w:highlight w:val="cyan"/>
        </w:rPr>
        <w:t>Chinese government</w:t>
      </w:r>
      <w:r w:rsidRPr="00287897">
        <w:t xml:space="preserve"> policy to </w:t>
      </w:r>
      <w:r w:rsidRPr="00327F57">
        <w:rPr>
          <w:rStyle w:val="StyleUnderline"/>
          <w:highlight w:val="cyan"/>
        </w:rPr>
        <w:t>push for</w:t>
      </w:r>
      <w:r w:rsidRPr="00B77BA7">
        <w:rPr>
          <w:rStyle w:val="StyleUnderline"/>
        </w:rPr>
        <w:t xml:space="preserve"> greater </w:t>
      </w:r>
      <w:r w:rsidRPr="00327F57">
        <w:rPr>
          <w:rStyle w:val="Emphasis"/>
          <w:highlight w:val="cyan"/>
        </w:rPr>
        <w:t>self-sufficiency</w:t>
      </w:r>
      <w:r w:rsidRPr="00287897">
        <w:t xml:space="preserve"> in the making </w:t>
      </w:r>
      <w:r w:rsidRPr="00B77BA7">
        <w:rPr>
          <w:rStyle w:val="StyleUnderline"/>
        </w:rPr>
        <w:t>of high-tech products</w:t>
      </w:r>
      <w:r w:rsidRPr="00287897">
        <w:t xml:space="preserve">, Tang says. “They want to develop their own manufacturing capabilities </w:t>
      </w:r>
      <w:r w:rsidRPr="00B77BA7">
        <w:rPr>
          <w:rStyle w:val="StyleUnderline"/>
        </w:rPr>
        <w:t xml:space="preserve">without </w:t>
      </w:r>
      <w:r w:rsidRPr="00B77BA7">
        <w:rPr>
          <w:rStyle w:val="Emphasis"/>
        </w:rPr>
        <w:t>depending</w:t>
      </w:r>
      <w:r w:rsidRPr="00B77BA7">
        <w:rPr>
          <w:rStyle w:val="StyleUnderline"/>
        </w:rPr>
        <w:t xml:space="preserve"> on the U.</w:t>
      </w:r>
      <w:r w:rsidRPr="00287897">
        <w:t xml:space="preserve">S. or even Taiwan.” To that end, </w:t>
      </w:r>
      <w:r w:rsidRPr="00B77BA7">
        <w:rPr>
          <w:rStyle w:val="StyleUnderline"/>
        </w:rPr>
        <w:t>China is investing</w:t>
      </w:r>
      <w:r w:rsidRPr="00287897">
        <w:t xml:space="preserve"> billions of </w:t>
      </w:r>
      <w:r w:rsidRPr="00B77BA7">
        <w:rPr>
          <w:rStyle w:val="StyleUnderline"/>
        </w:rPr>
        <w:t>dollars in Semiconductor Manufacturing</w:t>
      </w:r>
      <w:r w:rsidRPr="00287897">
        <w:t xml:space="preserve"> International Corporation (SMIC), its partially state-owned foundry, </w:t>
      </w:r>
      <w:r w:rsidRPr="00B77BA7">
        <w:rPr>
          <w:rStyle w:val="StyleUnderline"/>
        </w:rPr>
        <w:t>to produce its own seven-nanometer chips.</w:t>
      </w:r>
      <w:r w:rsidRPr="00287897">
        <w:t xml:space="preserve"> (U.S. Commerce Secretary Gina Raimondo responded by calling that technology “years behind what we have in the United States.”)</w:t>
      </w:r>
    </w:p>
    <w:p w14:paraId="18350390" w14:textId="77777777" w:rsidR="00327F57" w:rsidRPr="00287897" w:rsidRDefault="00327F57" w:rsidP="00327F57">
      <w:r w:rsidRPr="00287897">
        <w:t xml:space="preserve">Further evidence of </w:t>
      </w:r>
      <w:r w:rsidRPr="00B77BA7">
        <w:rPr>
          <w:rStyle w:val="StyleUnderline"/>
        </w:rPr>
        <w:t>an industrial “decoupling</w:t>
      </w:r>
      <w:r w:rsidRPr="00287897">
        <w:t xml:space="preserve">” of China from </w:t>
      </w:r>
      <w:r w:rsidRPr="00B77BA7">
        <w:rPr>
          <w:rStyle w:val="StyleUnderline"/>
        </w:rPr>
        <w:t>the U.S. and other</w:t>
      </w:r>
      <w:r w:rsidRPr="00287897">
        <w:t xml:space="preserve"> western nations is </w:t>
      </w:r>
      <w:r w:rsidRPr="00B77BA7">
        <w:rPr>
          <w:rStyle w:val="StyleUnderline"/>
        </w:rPr>
        <w:t>a push by China to get its national</w:t>
      </w:r>
      <w:r w:rsidRPr="00287897">
        <w:t xml:space="preserve"> airlines to purchase </w:t>
      </w:r>
      <w:r w:rsidRPr="00B77BA7">
        <w:rPr>
          <w:rStyle w:val="Emphasis"/>
        </w:rPr>
        <w:t>narrow-body planes</w:t>
      </w:r>
      <w:r w:rsidRPr="00287897">
        <w:t xml:space="preserve"> from the </w:t>
      </w:r>
      <w:r w:rsidRPr="00B77BA7">
        <w:rPr>
          <w:rStyle w:val="StyleUnderline"/>
        </w:rPr>
        <w:t>state-owned Commercial Aircraft Corp. of China</w:t>
      </w:r>
      <w:r w:rsidRPr="00287897">
        <w:t> (COMAC).</w:t>
      </w:r>
    </w:p>
    <w:p w14:paraId="44D672DE" w14:textId="77777777" w:rsidR="00327F57" w:rsidRPr="00287897" w:rsidRDefault="00327F57" w:rsidP="00327F57">
      <w:r w:rsidRPr="00287897">
        <w:t xml:space="preserve">Tang says this series of </w:t>
      </w:r>
      <w:r w:rsidRPr="00B77BA7">
        <w:rPr>
          <w:rStyle w:val="StyleUnderline"/>
        </w:rPr>
        <w:t>actions by both countries represents in part an</w:t>
      </w:r>
      <w:r w:rsidRPr="00287897">
        <w:t xml:space="preserve"> effort to “derisk” supply chains that have become too </w:t>
      </w:r>
      <w:r w:rsidRPr="00B77BA7">
        <w:rPr>
          <w:rStyle w:val="StyleUnderline"/>
        </w:rPr>
        <w:t>dependent on the U.S.-China trade and manufacturing</w:t>
      </w:r>
      <w:r w:rsidRPr="00287897">
        <w:t xml:space="preserve"> relationship. Indeed, </w:t>
      </w:r>
      <w:r w:rsidRPr="00B77BA7">
        <w:rPr>
          <w:rStyle w:val="StyleUnderline"/>
        </w:rPr>
        <w:t>a substantial number</w:t>
      </w:r>
      <w:r w:rsidRPr="00287897">
        <w:t xml:space="preserve"> of </w:t>
      </w:r>
      <w:r w:rsidRPr="00327F57">
        <w:rPr>
          <w:rStyle w:val="Emphasis"/>
          <w:highlight w:val="cyan"/>
        </w:rPr>
        <w:t>U.S. producers</w:t>
      </w:r>
      <w:r w:rsidRPr="00287897">
        <w:t xml:space="preserve"> </w:t>
      </w:r>
      <w:r w:rsidRPr="00B77BA7">
        <w:rPr>
          <w:rStyle w:val="StyleUnderline"/>
        </w:rPr>
        <w:t xml:space="preserve">have already taken steps to </w:t>
      </w:r>
      <w:r w:rsidRPr="00327F57">
        <w:rPr>
          <w:rStyle w:val="Emphasis"/>
          <w:highlight w:val="cyan"/>
        </w:rPr>
        <w:t>shift</w:t>
      </w:r>
      <w:r w:rsidRPr="00327F57">
        <w:rPr>
          <w:rStyle w:val="StyleUnderline"/>
          <w:highlight w:val="cyan"/>
        </w:rPr>
        <w:t xml:space="preserve"> operations</w:t>
      </w:r>
      <w:r w:rsidRPr="00287897">
        <w:t xml:space="preserve"> </w:t>
      </w:r>
      <w:r w:rsidRPr="00327F57">
        <w:rPr>
          <w:rStyle w:val="StyleUnderline"/>
          <w:highlight w:val="cyan"/>
        </w:rPr>
        <w:t xml:space="preserve">away from </w:t>
      </w:r>
      <w:r w:rsidRPr="00327F57">
        <w:rPr>
          <w:rStyle w:val="Emphasis"/>
          <w:highlight w:val="cyan"/>
        </w:rPr>
        <w:t>China</w:t>
      </w:r>
      <w:r w:rsidRPr="00287897">
        <w:t xml:space="preserve"> to Mexico, Southeast Asia and India (and, in some cases, the U.S. itself).</w:t>
      </w:r>
    </w:p>
    <w:p w14:paraId="72019A65" w14:textId="77777777" w:rsidR="00327F57" w:rsidRPr="00287897" w:rsidRDefault="00327F57" w:rsidP="00327F57">
      <w:r w:rsidRPr="00327F57">
        <w:rPr>
          <w:rStyle w:val="StyleUnderline"/>
          <w:highlight w:val="cyan"/>
        </w:rPr>
        <w:t>China</w:t>
      </w:r>
      <w:r w:rsidRPr="00B77BA7">
        <w:rPr>
          <w:rStyle w:val="StyleUnderline"/>
        </w:rPr>
        <w:t xml:space="preserve"> aims to offset those losses</w:t>
      </w:r>
      <w:r w:rsidRPr="00287897">
        <w:t xml:space="preserve"> in domestic production by </w:t>
      </w:r>
      <w:r w:rsidRPr="00327F57">
        <w:rPr>
          <w:rStyle w:val="Emphasis"/>
          <w:highlight w:val="cyan"/>
        </w:rPr>
        <w:t>set</w:t>
      </w:r>
      <w:r w:rsidRPr="00B77BA7">
        <w:rPr>
          <w:rStyle w:val="Emphasis"/>
        </w:rPr>
        <w:t xml:space="preserve">ting </w:t>
      </w:r>
      <w:r w:rsidRPr="00327F57">
        <w:rPr>
          <w:rStyle w:val="Emphasis"/>
          <w:highlight w:val="cyan"/>
        </w:rPr>
        <w:t>up</w:t>
      </w:r>
      <w:r w:rsidRPr="00287897">
        <w:t xml:space="preserve"> </w:t>
      </w:r>
      <w:r w:rsidRPr="00327F57">
        <w:rPr>
          <w:rStyle w:val="StyleUnderline"/>
          <w:highlight w:val="cyan"/>
        </w:rPr>
        <w:t>manufacturing</w:t>
      </w:r>
      <w:r w:rsidRPr="00B77BA7">
        <w:rPr>
          <w:rStyle w:val="StyleUnderline"/>
        </w:rPr>
        <w:t xml:space="preserve"> arms </w:t>
      </w:r>
      <w:r w:rsidRPr="00327F57">
        <w:rPr>
          <w:rStyle w:val="StyleUnderline"/>
          <w:highlight w:val="cyan"/>
        </w:rPr>
        <w:t>in other countries</w:t>
      </w:r>
      <w:r w:rsidRPr="00287897">
        <w:t xml:space="preserve">, often masking their ownership </w:t>
      </w:r>
      <w:r w:rsidRPr="00327F57">
        <w:rPr>
          <w:rStyle w:val="StyleUnderline"/>
          <w:highlight w:val="cyan"/>
        </w:rPr>
        <w:t>to escape duties</w:t>
      </w:r>
      <w:r w:rsidRPr="00B77BA7">
        <w:rPr>
          <w:rStyle w:val="StyleUnderline"/>
        </w:rPr>
        <w:t xml:space="preserve"> on </w:t>
      </w:r>
      <w:r w:rsidRPr="00B77BA7">
        <w:rPr>
          <w:rStyle w:val="Emphasis"/>
        </w:rPr>
        <w:t>Chinese</w:t>
      </w:r>
      <w:r w:rsidRPr="00B77BA7">
        <w:rPr>
          <w:rStyle w:val="StyleUnderline"/>
        </w:rPr>
        <w:t xml:space="preserve"> exports </w:t>
      </w:r>
      <w:r w:rsidRPr="00327F57">
        <w:rPr>
          <w:rStyle w:val="StyleUnderline"/>
          <w:highlight w:val="cyan"/>
        </w:rPr>
        <w:t>to the U.S</w:t>
      </w:r>
      <w:r w:rsidRPr="00287897">
        <w:t xml:space="preserve">. That has been the </w:t>
      </w:r>
      <w:r w:rsidRPr="00B77BA7">
        <w:rPr>
          <w:rStyle w:val="StyleUnderline"/>
        </w:rPr>
        <w:t>case with solar panel production</w:t>
      </w:r>
      <w:r w:rsidRPr="00287897">
        <w:t xml:space="preserve"> in Southeast Asia, as well as </w:t>
      </w:r>
      <w:r w:rsidRPr="00B77BA7">
        <w:rPr>
          <w:rStyle w:val="StyleUnderline"/>
        </w:rPr>
        <w:t>Chinese-owned auto plants in Mexico that</w:t>
      </w:r>
      <w:r w:rsidRPr="00287897">
        <w:t xml:space="preserve"> “fly under the radar screen” </w:t>
      </w:r>
      <w:r w:rsidRPr="00B77BA7">
        <w:rPr>
          <w:rStyle w:val="StyleUnderline"/>
        </w:rPr>
        <w:t>to take advantage of duty-free privileges</w:t>
      </w:r>
      <w:r w:rsidRPr="00287897">
        <w:t xml:space="preserve"> under the United States-Mexico-</w:t>
      </w:r>
      <w:r w:rsidRPr="00B77BA7">
        <w:rPr>
          <w:rStyle w:val="StyleUnderline"/>
        </w:rPr>
        <w:t>Canada Agreement</w:t>
      </w:r>
      <w:r w:rsidRPr="00287897">
        <w:t>. “Who owns the companies gets murky,” Tang says.</w:t>
      </w:r>
    </w:p>
    <w:p w14:paraId="428CF62C" w14:textId="77777777" w:rsidR="00327F57" w:rsidRPr="00287897" w:rsidRDefault="00327F57" w:rsidP="00327F57">
      <w:r w:rsidRPr="00287897">
        <w:t xml:space="preserve">Whether all this amounts to a full-on trade war between the U.S. and China is a question of semantics. Tang says businesses are constantly </w:t>
      </w:r>
      <w:r w:rsidRPr="00B77BA7">
        <w:rPr>
          <w:rStyle w:val="StyleUnderline"/>
        </w:rPr>
        <w:t>shifting strategy in response to geopolitical tensions</w:t>
      </w:r>
      <w:r w:rsidRPr="00287897">
        <w:t xml:space="preserve"> and changing trade dynamics. “This kind of supply chain </w:t>
      </w:r>
      <w:r w:rsidRPr="00B77BA7">
        <w:rPr>
          <w:rStyle w:val="StyleUnderline"/>
        </w:rPr>
        <w:t>restructuring has evolved along</w:t>
      </w:r>
      <w:r w:rsidRPr="00287897">
        <w:t xml:space="preserve"> with </w:t>
      </w:r>
      <w:r w:rsidRPr="00B77BA7">
        <w:rPr>
          <w:rStyle w:val="Emphasis"/>
        </w:rPr>
        <w:t>tariffs</w:t>
      </w:r>
      <w:r w:rsidRPr="00B77BA7">
        <w:rPr>
          <w:rStyle w:val="StyleUnderline"/>
        </w:rPr>
        <w:t xml:space="preserve"> and </w:t>
      </w:r>
      <w:r w:rsidRPr="00B77BA7">
        <w:rPr>
          <w:rStyle w:val="Emphasis"/>
        </w:rPr>
        <w:t>trade barriers</w:t>
      </w:r>
      <w:r w:rsidRPr="00287897">
        <w:t>,” he says. “It’s happened throughout history.”</w:t>
      </w:r>
    </w:p>
    <w:p w14:paraId="34CCDBF6" w14:textId="77777777" w:rsidR="00327F57" w:rsidRPr="00287897" w:rsidRDefault="00327F57" w:rsidP="00327F57">
      <w:r w:rsidRPr="00287897">
        <w:t>In any case, don’t expect the move toward “decoupling” to sever the U.S.-China trade relationship entirely. “Indirect trade throughout China, behind the scenes, will not disappear,” Tang says. When it comes to sheer manufacturing capacity, efficiency and scale, “no other countries right now can do what China can do.” Even those manufacturers taking advantage of production fleeing China will continue to rely heavily on the nation for essential parts and raw materials.</w:t>
      </w:r>
    </w:p>
    <w:p w14:paraId="321F4E60" w14:textId="77777777" w:rsidR="00327F57" w:rsidRPr="00287897" w:rsidRDefault="00327F57" w:rsidP="00327F57">
      <w:r w:rsidRPr="00287897">
        <w:t xml:space="preserve">Meanwhile, </w:t>
      </w:r>
      <w:r w:rsidRPr="00B77BA7">
        <w:rPr>
          <w:rStyle w:val="StyleUnderline"/>
        </w:rPr>
        <w:t>the “</w:t>
      </w:r>
      <w:r w:rsidRPr="00327F57">
        <w:rPr>
          <w:rStyle w:val="Emphasis"/>
          <w:highlight w:val="cyan"/>
        </w:rPr>
        <w:t>trade war</w:t>
      </w:r>
      <w:r w:rsidRPr="00287897">
        <w:t xml:space="preserve">” </w:t>
      </w:r>
      <w:r w:rsidRPr="00327F57">
        <w:rPr>
          <w:rStyle w:val="StyleUnderline"/>
          <w:highlight w:val="cyan"/>
        </w:rPr>
        <w:t xml:space="preserve">will continue to </w:t>
      </w:r>
      <w:r w:rsidRPr="00327F57">
        <w:rPr>
          <w:rStyle w:val="Emphasis"/>
          <w:highlight w:val="cyan"/>
        </w:rPr>
        <w:t>wage</w:t>
      </w:r>
      <w:r w:rsidRPr="00287897">
        <w:t xml:space="preserve">. “It </w:t>
      </w:r>
      <w:r w:rsidRPr="00327F57">
        <w:rPr>
          <w:rStyle w:val="StyleUnderline"/>
          <w:highlight w:val="cyan"/>
        </w:rPr>
        <w:t xml:space="preserve">doesn’t matter who </w:t>
      </w:r>
      <w:r w:rsidRPr="00327F57">
        <w:rPr>
          <w:rStyle w:val="Emphasis"/>
          <w:highlight w:val="cyan"/>
        </w:rPr>
        <w:t>wins elections</w:t>
      </w:r>
      <w:r w:rsidRPr="00287897">
        <w:t>,” says Tang. “Tariffs are not going to disappear. That’s how you get voters to vote for candidates – by protecting American jobs.”</w:t>
      </w:r>
    </w:p>
    <w:p w14:paraId="760E82D4" w14:textId="77777777" w:rsidR="00327F57" w:rsidRPr="000A5637" w:rsidRDefault="00327F57" w:rsidP="00327F57">
      <w:r w:rsidRPr="000A5637">
        <w:t>The U.S.-China Trade War Heats Up, And Businesses Move to Adjust</w:t>
      </w:r>
    </w:p>
    <w:p w14:paraId="25BDE392" w14:textId="77777777" w:rsidR="00327F57" w:rsidRDefault="00327F57" w:rsidP="00327F57"/>
    <w:p w14:paraId="00D028E4" w14:textId="4E7B1CA1" w:rsidR="00327F57" w:rsidRPr="0088169D" w:rsidRDefault="00327F57" w:rsidP="00327F57">
      <w:pPr>
        <w:pStyle w:val="Heading3"/>
      </w:pPr>
      <w:r>
        <w:t>1AR---UQ---Trade</w:t>
      </w:r>
    </w:p>
    <w:p w14:paraId="4CBD65EE" w14:textId="77777777" w:rsidR="00327F57" w:rsidRPr="00605B68" w:rsidRDefault="00327F57" w:rsidP="00327F57">
      <w:pPr>
        <w:pStyle w:val="Heading4"/>
      </w:pPr>
      <w:r>
        <w:t xml:space="preserve">Trade </w:t>
      </w:r>
      <w:r>
        <w:rPr>
          <w:u w:val="single"/>
        </w:rPr>
        <w:t>war</w:t>
      </w:r>
      <w:r>
        <w:t xml:space="preserve"> now---</w:t>
      </w:r>
      <w:r w:rsidRPr="00605B68">
        <w:rPr>
          <w:u w:val="single"/>
        </w:rPr>
        <w:t>STATS</w:t>
      </w:r>
      <w:r>
        <w:t xml:space="preserve"> and </w:t>
      </w:r>
      <w:r w:rsidRPr="00605B68">
        <w:rPr>
          <w:u w:val="single"/>
        </w:rPr>
        <w:t>TARRIFS</w:t>
      </w:r>
      <w:r>
        <w:t>.</w:t>
      </w:r>
    </w:p>
    <w:p w14:paraId="18FC30A9" w14:textId="77777777" w:rsidR="00327F57" w:rsidRPr="00605B68" w:rsidRDefault="00327F57" w:rsidP="00327F57">
      <w:r w:rsidRPr="00605B68">
        <w:t xml:space="preserve">Ken </w:t>
      </w:r>
      <w:r w:rsidRPr="00605B68">
        <w:rPr>
          <w:rStyle w:val="Style13ptBold"/>
        </w:rPr>
        <w:t>Roberts</w:t>
      </w:r>
      <w:r w:rsidRPr="00605B68">
        <w:t xml:space="preserve">, </w:t>
      </w:r>
      <w:r w:rsidRPr="00605B68">
        <w:rPr>
          <w:rStyle w:val="Style13ptBold"/>
        </w:rPr>
        <w:t>24</w:t>
      </w:r>
      <w:r w:rsidRPr="00605B68">
        <w:t xml:space="preserve">, </w:t>
      </w:r>
      <w:r>
        <w:t xml:space="preserve">Policy Contributor @ Forbes focusing on trade policy and data, two decades doing data analysis @ the U.S. Census </w:t>
      </w:r>
      <w:proofErr w:type="gramStart"/>
      <w:r w:rsidRPr="00605B68">
        <w:t>Bureau</w:t>
      </w:r>
      <w:r>
        <w:t>,</w:t>
      </w:r>
      <w:r w:rsidRPr="00605B68">
        <w:t>,</w:t>
      </w:r>
      <w:proofErr w:type="gramEnd"/>
      <w:r w:rsidRPr="00605B68">
        <w:t xml:space="preserve"> "</w:t>
      </w:r>
      <w:r w:rsidRPr="00327F57">
        <w:rPr>
          <w:rStyle w:val="Emphasis"/>
          <w:highlight w:val="cyan"/>
        </w:rPr>
        <w:t xml:space="preserve">China Trade With U.S. </w:t>
      </w:r>
      <w:r w:rsidRPr="00327F57">
        <w:rPr>
          <w:rStyle w:val="Emphasis"/>
          <w:highlight w:val="cyan"/>
          <w:bdr w:val="single" w:sz="4" w:space="0" w:color="auto"/>
        </w:rPr>
        <w:t>Evaporating</w:t>
      </w:r>
      <w:r w:rsidRPr="00327F57">
        <w:rPr>
          <w:highlight w:val="cyan"/>
        </w:rPr>
        <w:t xml:space="preserve">, </w:t>
      </w:r>
      <w:r w:rsidRPr="00327F57">
        <w:rPr>
          <w:rStyle w:val="StyleUnderline"/>
          <w:highlight w:val="cyan"/>
        </w:rPr>
        <w:t>Below 10%</w:t>
      </w:r>
      <w:r w:rsidRPr="00605B68">
        <w:rPr>
          <w:rStyle w:val="StyleUnderline"/>
        </w:rPr>
        <w:t xml:space="preserve"> </w:t>
      </w:r>
      <w:r w:rsidRPr="00605B68">
        <w:t>For Last Two Months", Forbes, 6-20-2024, https://www.forbes.com/sites/kenroberts/2024/06/20/china-trade-with-us-evaporating-below-10-for-last-two-months/. Accessed 7-8-2024 by NT-JJ.</w:t>
      </w:r>
    </w:p>
    <w:p w14:paraId="1DE37021" w14:textId="77777777" w:rsidR="00327F57" w:rsidRDefault="00327F57" w:rsidP="00327F57">
      <w:r>
        <w:t xml:space="preserve">For only the </w:t>
      </w:r>
      <w:r w:rsidRPr="00327F57">
        <w:rPr>
          <w:rStyle w:val="StyleUnderline"/>
          <w:highlight w:val="cyan"/>
        </w:rPr>
        <w:t xml:space="preserve">second time in 20 years, China trade have </w:t>
      </w:r>
      <w:r w:rsidRPr="00327F57">
        <w:rPr>
          <w:rStyle w:val="Emphasis"/>
          <w:highlight w:val="cyan"/>
        </w:rPr>
        <w:t xml:space="preserve">fallen </w:t>
      </w:r>
      <w:r w:rsidRPr="00327F57">
        <w:rPr>
          <w:rStyle w:val="Emphasis"/>
          <w:highlight w:val="cyan"/>
          <w:bdr w:val="single" w:sz="4" w:space="0" w:color="auto"/>
        </w:rPr>
        <w:t xml:space="preserve">below 10% </w:t>
      </w:r>
      <w:r w:rsidRPr="00327F57">
        <w:rPr>
          <w:rStyle w:val="Emphasis"/>
          <w:highlight w:val="cyan"/>
        </w:rPr>
        <w:t>of total U.S. trade</w:t>
      </w:r>
      <w:r>
        <w:t xml:space="preserve"> for two consecutive months, according to my analysis of the latest U.S. Census Bureau data.</w:t>
      </w:r>
    </w:p>
    <w:p w14:paraId="39516653" w14:textId="77777777" w:rsidR="00327F57" w:rsidRPr="00605B68" w:rsidRDefault="00327F57" w:rsidP="00327F57">
      <w:pPr>
        <w:rPr>
          <w:rStyle w:val="StyleUnderline"/>
        </w:rPr>
      </w:pPr>
      <w:r>
        <w:t xml:space="preserve">If China should finish the year in single digits — it did so for the months of March and April, the latest data available — it would mark the </w:t>
      </w:r>
      <w:r w:rsidRPr="00327F57">
        <w:rPr>
          <w:rStyle w:val="Emphasis"/>
          <w:highlight w:val="cyan"/>
        </w:rPr>
        <w:t>first time</w:t>
      </w:r>
      <w:r w:rsidRPr="00327F57">
        <w:rPr>
          <w:rStyle w:val="StyleUnderline"/>
          <w:highlight w:val="cyan"/>
        </w:rPr>
        <w:t xml:space="preserve"> it will have happened</w:t>
      </w:r>
      <w:r w:rsidRPr="00605B68">
        <w:rPr>
          <w:rStyle w:val="StyleUnderline"/>
        </w:rPr>
        <w:t xml:space="preserve"> on an annual basis </w:t>
      </w:r>
      <w:r w:rsidRPr="00327F57">
        <w:rPr>
          <w:rStyle w:val="Emphasis"/>
          <w:highlight w:val="cyan"/>
        </w:rPr>
        <w:t>since 2003</w:t>
      </w:r>
      <w:r w:rsidRPr="00605B68">
        <w:rPr>
          <w:rStyle w:val="StyleUnderline"/>
        </w:rPr>
        <w:t>.</w:t>
      </w:r>
    </w:p>
    <w:p w14:paraId="02CF4ACF" w14:textId="77777777" w:rsidR="00327F57" w:rsidRDefault="00327F57" w:rsidP="00327F57">
      <w:r>
        <w:t>{CHART OMMITED BECAUSE IT WOULD BE LONGER THAN THIS CARD BY LIKE 3 TIMES}</w:t>
      </w:r>
    </w:p>
    <w:p w14:paraId="657593B4" w14:textId="77777777" w:rsidR="00327F57" w:rsidRDefault="00327F57" w:rsidP="00327F57">
      <w:r>
        <w:t>The chart shows percentage of U.S. trade that is with China from the most recent month to the more than 250 dating back two decades. The rank, from lowest percentage to greatest, is in the right column. The yellow-shaded boxes represent months under 10%; the red shaded box represent the months with the highest percentage.</w:t>
      </w:r>
    </w:p>
    <w:p w14:paraId="6AB05C8C" w14:textId="77777777" w:rsidR="00327F57" w:rsidRDefault="00327F57" w:rsidP="00327F57">
      <w:r>
        <w:t>On a monthly basis, the only other time it had fallen below 10% for two consecutive months since 2004 was in February and March of 2020. That was as the global economy screeched to a near standstill at the onset of the Covid-19 pandemic.</w:t>
      </w:r>
    </w:p>
    <w:p w14:paraId="0ADB56E1" w14:textId="77777777" w:rsidR="00327F57" w:rsidRDefault="00327F57" w:rsidP="00327F57">
      <w:r>
        <w:t>But trade came roaring back. Just two months later, in May of 2020, China accounted for 18.08% of all U.S. trade — the highest percentage ever. By the end of the year, China accounted for 14.81% of all U.S. trade.</w:t>
      </w:r>
    </w:p>
    <w:p w14:paraId="1BA0BE6C" w14:textId="77777777" w:rsidR="00327F57" w:rsidRDefault="00327F57" w:rsidP="00327F57">
      <w:r>
        <w:t>It was not without irony that the nation upon which the United States relied for masks, gloves, gowns and other Covid-related imports, and upon whose technology and toys it feasted thanks to government bailouts to keep the economy afloat, was the nation where the global pandemic originated.</w:t>
      </w:r>
    </w:p>
    <w:p w14:paraId="00B5F00F" w14:textId="77777777" w:rsidR="00327F57" w:rsidRDefault="00327F57" w:rsidP="00327F57">
      <w:r>
        <w:t xml:space="preserve">The additional irony was that China had already drawn the ire of then-President Donald Trump. </w:t>
      </w:r>
      <w:r w:rsidRPr="00605B68">
        <w:rPr>
          <w:rStyle w:val="StyleUnderline"/>
        </w:rPr>
        <w:t xml:space="preserve">In 2018, </w:t>
      </w:r>
      <w:r w:rsidRPr="00327F57">
        <w:rPr>
          <w:rStyle w:val="StyleUnderline"/>
          <w:highlight w:val="cyan"/>
        </w:rPr>
        <w:t xml:space="preserve">Trump had initiated a </w:t>
      </w:r>
      <w:r w:rsidRPr="00327F57">
        <w:rPr>
          <w:rStyle w:val="Emphasis"/>
          <w:highlight w:val="cyan"/>
        </w:rPr>
        <w:t xml:space="preserve">$350 billion trade war </w:t>
      </w:r>
      <w:r w:rsidRPr="00327F57">
        <w:rPr>
          <w:rStyle w:val="StyleUnderline"/>
          <w:highlight w:val="cyan"/>
        </w:rPr>
        <w:t xml:space="preserve">with </w:t>
      </w:r>
      <w:r w:rsidRPr="00327F57">
        <w:rPr>
          <w:rStyle w:val="Emphasis"/>
          <w:highlight w:val="cyan"/>
          <w:bdr w:val="single" w:sz="4" w:space="0" w:color="auto"/>
        </w:rPr>
        <w:t>far-reaching tariffs</w:t>
      </w:r>
      <w:r w:rsidRPr="00327F57">
        <w:rPr>
          <w:rStyle w:val="StyleUnderline"/>
          <w:highlight w:val="cyan"/>
        </w:rPr>
        <w:t xml:space="preserve"> on Chinese imports</w:t>
      </w:r>
      <w:r>
        <w:t>.</w:t>
      </w:r>
    </w:p>
    <w:p w14:paraId="5EC7131D" w14:textId="77777777" w:rsidR="00327F57" w:rsidRDefault="00327F57" w:rsidP="00327F57">
      <w:r w:rsidRPr="00605B68">
        <w:rPr>
          <w:rStyle w:val="StyleUnderline"/>
        </w:rPr>
        <w:t xml:space="preserve">Six years later, </w:t>
      </w:r>
      <w:r w:rsidRPr="00327F57">
        <w:rPr>
          <w:rStyle w:val="StyleUnderline"/>
          <w:highlight w:val="cyan"/>
        </w:rPr>
        <w:t>the tariffs</w:t>
      </w:r>
      <w:r w:rsidRPr="00605B68">
        <w:rPr>
          <w:rStyle w:val="StyleUnderline"/>
        </w:rPr>
        <w:t xml:space="preserve"> on imports </w:t>
      </w:r>
      <w:r w:rsidRPr="00327F57">
        <w:rPr>
          <w:rStyle w:val="Emphasis"/>
          <w:highlight w:val="cyan"/>
        </w:rPr>
        <w:t>remain</w:t>
      </w:r>
      <w:r>
        <w:t xml:space="preserve">, </w:t>
      </w:r>
      <w:r w:rsidRPr="00605B68">
        <w:rPr>
          <w:rStyle w:val="StyleUnderline"/>
        </w:rPr>
        <w:t>kept in place by</w:t>
      </w:r>
      <w:r>
        <w:t xml:space="preserve"> Trump’s successor, President </w:t>
      </w:r>
      <w:r w:rsidRPr="00605B68">
        <w:rPr>
          <w:rStyle w:val="StyleUnderline"/>
        </w:rPr>
        <w:t>Biden</w:t>
      </w:r>
      <w:r>
        <w:t xml:space="preserve">. Later this month, don’t expect much disagreement </w:t>
      </w:r>
      <w:r w:rsidRPr="00605B68">
        <w:rPr>
          <w:rStyle w:val="StyleUnderline"/>
        </w:rPr>
        <w:t>about China</w:t>
      </w:r>
      <w:r>
        <w:t xml:space="preserve"> during the CNN debate between the two 2024 presidential candidates. On that at least, the </w:t>
      </w:r>
      <w:r w:rsidRPr="00605B68">
        <w:rPr>
          <w:rStyle w:val="StyleUnderline"/>
        </w:rPr>
        <w:t>two men are in lockstep</w:t>
      </w:r>
      <w:r>
        <w:t>.</w:t>
      </w:r>
    </w:p>
    <w:p w14:paraId="16352B10" w14:textId="77777777" w:rsidR="00327F57" w:rsidRDefault="00327F57" w:rsidP="00327F57">
      <w:r>
        <w:t>While China-U.S. trade came roaring back in 2020, just two months after dropping below 10%, there is no similar accelerant today to the checks sent to Americans and U.S. businesses then.</w:t>
      </w:r>
    </w:p>
    <w:p w14:paraId="10C1B67E" w14:textId="77777777" w:rsidR="00327F57" w:rsidRDefault="00327F57" w:rsidP="00327F57">
      <w:r>
        <w:t xml:space="preserve">Year to date, China is accounting for 10.41% of all U.S. trade. </w:t>
      </w:r>
      <w:r w:rsidRPr="00327F57">
        <w:rPr>
          <w:rStyle w:val="StyleUnderline"/>
          <w:highlight w:val="cyan"/>
        </w:rPr>
        <w:t>Mexico is at 15.97% while Canada is at 14.78%.</w:t>
      </w:r>
    </w:p>
    <w:p w14:paraId="7282C3A8" w14:textId="77777777" w:rsidR="00327F57" w:rsidRDefault="00327F57" w:rsidP="00327F57">
      <w:r>
        <w:t xml:space="preserve">And now </w:t>
      </w:r>
      <w:r w:rsidRPr="00327F57">
        <w:rPr>
          <w:rStyle w:val="Emphasis"/>
          <w:highlight w:val="cyan"/>
        </w:rPr>
        <w:t xml:space="preserve">Biden is widening the </w:t>
      </w:r>
      <w:r w:rsidRPr="00605B68">
        <w:t>import</w:t>
      </w:r>
      <w:r w:rsidRPr="00327F57">
        <w:rPr>
          <w:rStyle w:val="Emphasis"/>
          <w:highlight w:val="cyan"/>
        </w:rPr>
        <w:t xml:space="preserve"> tariffs</w:t>
      </w:r>
      <w:r>
        <w:t xml:space="preserve"> — on solar panels and on electric vehicles, even though the 100% tariff on the latter is essentially symbolic since no import market exists — while candidate </w:t>
      </w:r>
      <w:r w:rsidRPr="00327F57">
        <w:rPr>
          <w:rStyle w:val="StyleUnderline"/>
          <w:highlight w:val="cyan"/>
        </w:rPr>
        <w:t xml:space="preserve">Trump is promising </w:t>
      </w:r>
      <w:r w:rsidRPr="00327F57">
        <w:rPr>
          <w:rStyle w:val="Emphasis"/>
          <w:highlight w:val="cyan"/>
        </w:rPr>
        <w:t>far larger tariffs</w:t>
      </w:r>
      <w:r>
        <w:t xml:space="preserve">. </w:t>
      </w:r>
      <w:r w:rsidRPr="00605B68">
        <w:rPr>
          <w:rStyle w:val="StyleUnderline"/>
        </w:rPr>
        <w:t xml:space="preserve">It </w:t>
      </w:r>
      <w:r w:rsidRPr="00327F57">
        <w:rPr>
          <w:rStyle w:val="StyleUnderline"/>
          <w:highlight w:val="cyan"/>
        </w:rPr>
        <w:t xml:space="preserve">does not appear either man is interested in a path to end the </w:t>
      </w:r>
      <w:r w:rsidRPr="00327F57">
        <w:rPr>
          <w:rStyle w:val="Emphasis"/>
          <w:highlight w:val="cyan"/>
        </w:rPr>
        <w:t>trade war</w:t>
      </w:r>
      <w:r w:rsidRPr="00327F57">
        <w:rPr>
          <w:highlight w:val="cyan"/>
        </w:rPr>
        <w:t>.</w:t>
      </w:r>
    </w:p>
    <w:p w14:paraId="1D98F39A" w14:textId="77777777" w:rsidR="00327F57" w:rsidRDefault="00327F57" w:rsidP="00327F57">
      <w:r>
        <w:t>How did China-U.S. trade go from 18.08% in May of 2020 to 9.74% in both March and April of this year?</w:t>
      </w:r>
    </w:p>
    <w:p w14:paraId="0FC62042" w14:textId="77777777" w:rsidR="00327F57" w:rsidRDefault="00327F57" w:rsidP="00327F57">
      <w:r>
        <w:t>Less than a year later, in February of 2021, the month after Biden was sworn into office, China’s percentage of U.S. trade first fell below 15%, to 13.56%. It has not topped 13% since October of 2022. It has not topped 12% since October of 2023. It fell under 11% in February, one month before the two months below 10%.</w:t>
      </w:r>
    </w:p>
    <w:p w14:paraId="3ED03821" w14:textId="77777777" w:rsidR="00327F57" w:rsidRDefault="00327F57" w:rsidP="00327F57">
      <w:r>
        <w:t>U.S</w:t>
      </w:r>
      <w:r w:rsidRPr="00605B68">
        <w:rPr>
          <w:rStyle w:val="StyleUnderline"/>
        </w:rPr>
        <w:t xml:space="preserve">. </w:t>
      </w:r>
      <w:r w:rsidRPr="00327F57">
        <w:rPr>
          <w:rStyle w:val="StyleUnderline"/>
          <w:highlight w:val="cyan"/>
        </w:rPr>
        <w:t xml:space="preserve">imports with the world have largely continued unabated, though </w:t>
      </w:r>
      <w:r w:rsidRPr="00327F57">
        <w:rPr>
          <w:rStyle w:val="Emphasis"/>
          <w:highlight w:val="cyan"/>
        </w:rPr>
        <w:t>not from China</w:t>
      </w:r>
      <w:r>
        <w:t xml:space="preserve">, and the U.S. deficit has continued to swell even as exports have increased. One change: Some of the goods that once bore the stamp Made </w:t>
      </w:r>
      <w:proofErr w:type="gramStart"/>
      <w:r>
        <w:t>In</w:t>
      </w:r>
      <w:proofErr w:type="gramEnd"/>
      <w:r>
        <w:t xml:space="preserve"> China now say Made in Taiwan, Made in Vietnam, Made in Japan, Made in Mexico, Made in Cambodia.</w:t>
      </w:r>
    </w:p>
    <w:p w14:paraId="5A60DD0A" w14:textId="77777777" w:rsidR="00327F57" w:rsidRDefault="00327F57" w:rsidP="00327F57"/>
    <w:p w14:paraId="55060DA6" w14:textId="77777777" w:rsidR="00327F57" w:rsidRPr="00A8584E" w:rsidRDefault="00327F57" w:rsidP="00327F57">
      <w:pPr>
        <w:pStyle w:val="Heading4"/>
      </w:pPr>
      <w:r w:rsidRPr="00A8584E">
        <w:rPr>
          <w:u w:val="single"/>
        </w:rPr>
        <w:t>STATS</w:t>
      </w:r>
      <w:r>
        <w:t xml:space="preserve"> don’t lie---trade is down </w:t>
      </w:r>
      <w:r w:rsidRPr="00A8584E">
        <w:rPr>
          <w:u w:val="single"/>
        </w:rPr>
        <w:t>20%</w:t>
      </w:r>
      <w:r>
        <w:t xml:space="preserve">. </w:t>
      </w:r>
    </w:p>
    <w:p w14:paraId="644673F7" w14:textId="77777777" w:rsidR="00327F57" w:rsidRPr="0088169D" w:rsidRDefault="00327F57" w:rsidP="00327F57">
      <w:r w:rsidRPr="0088169D">
        <w:t xml:space="preserve">Jonathan </w:t>
      </w:r>
      <w:r w:rsidRPr="0088169D">
        <w:rPr>
          <w:rStyle w:val="Style13ptBold"/>
        </w:rPr>
        <w:t>Josephs</w:t>
      </w:r>
      <w:r>
        <w:t>*</w:t>
      </w:r>
      <w:r w:rsidRPr="0088169D">
        <w:t xml:space="preserve"> </w:t>
      </w:r>
      <w:r w:rsidRPr="0088169D">
        <w:rPr>
          <w:rStyle w:val="Style13ptBold"/>
        </w:rPr>
        <w:t>and</w:t>
      </w:r>
      <w:r w:rsidRPr="0088169D">
        <w:t xml:space="preserve"> Sameer </w:t>
      </w:r>
      <w:r w:rsidRPr="0088169D">
        <w:rPr>
          <w:rStyle w:val="Style13ptBold"/>
        </w:rPr>
        <w:t>Hashmi</w:t>
      </w:r>
      <w:r>
        <w:t>**</w:t>
      </w:r>
      <w:r w:rsidRPr="0088169D">
        <w:t xml:space="preserve">, </w:t>
      </w:r>
      <w:r w:rsidRPr="0088169D">
        <w:rPr>
          <w:rStyle w:val="Style13ptBold"/>
        </w:rPr>
        <w:t>24</w:t>
      </w:r>
      <w:r w:rsidRPr="0088169D">
        <w:t xml:space="preserve">, </w:t>
      </w:r>
      <w:r>
        <w:t xml:space="preserve">*senior BBC journalist covering the international economy and world affairs, B.A. @ University of Leeds in Journalism, **BBC journalist covering the Middle East for 15+ years, set up the Riyadh &amp; Dubai branches of the BBC,  focusing on technology, international trade and geopolitics, M.A. in Communication @ the Manipal Academy of Higher Education, </w:t>
      </w:r>
      <w:r w:rsidRPr="0088169D">
        <w:t xml:space="preserve">"US says falling trade with China could be positive", </w:t>
      </w:r>
      <w:r>
        <w:t>BBC</w:t>
      </w:r>
      <w:r w:rsidRPr="0088169D">
        <w:t>, 2-29-2024, https://www.bbc.com/news/business-68441427. Accessed 7-8-2024 by NT-JJ.</w:t>
      </w:r>
    </w:p>
    <w:p w14:paraId="7DDBC2B0" w14:textId="77777777" w:rsidR="00327F57" w:rsidRDefault="00327F57" w:rsidP="00327F57">
      <w:r>
        <w:t xml:space="preserve">The </w:t>
      </w:r>
      <w:r w:rsidRPr="00327F57">
        <w:rPr>
          <w:rStyle w:val="Emphasis"/>
          <w:highlight w:val="cyan"/>
        </w:rPr>
        <w:t>steep drop in trade</w:t>
      </w:r>
      <w:r w:rsidRPr="00327F57">
        <w:rPr>
          <w:rStyle w:val="StyleUnderline"/>
          <w:highlight w:val="cyan"/>
        </w:rPr>
        <w:t xml:space="preserve"> with China</w:t>
      </w:r>
      <w:r w:rsidRPr="00A8584E">
        <w:rPr>
          <w:rStyle w:val="StyleUnderline"/>
        </w:rPr>
        <w:t xml:space="preserve"> </w:t>
      </w:r>
      <w:r>
        <w:t>could be a positive development, the United States' top trade official has told the BBC.</w:t>
      </w:r>
    </w:p>
    <w:p w14:paraId="72C8D2B8" w14:textId="77777777" w:rsidR="00327F57" w:rsidRDefault="00327F57" w:rsidP="00327F57">
      <w:r>
        <w:t xml:space="preserve">Katherine Tai said it "isn't necessarily negative. It could be a positive indication of diversification on both sides." The </w:t>
      </w:r>
      <w:r w:rsidRPr="00327F57">
        <w:rPr>
          <w:rStyle w:val="StyleUnderline"/>
          <w:highlight w:val="cyan"/>
        </w:rPr>
        <w:t xml:space="preserve">amount of goods the world's two biggest economies sold to each other </w:t>
      </w:r>
      <w:r w:rsidRPr="00327F57">
        <w:rPr>
          <w:rStyle w:val="Emphasis"/>
          <w:highlight w:val="cyan"/>
        </w:rPr>
        <w:t>fell 17%</w:t>
      </w:r>
      <w:r w:rsidRPr="00327F57">
        <w:rPr>
          <w:rStyle w:val="StyleUnderline"/>
          <w:highlight w:val="cyan"/>
        </w:rPr>
        <w:t xml:space="preserve"> last year</w:t>
      </w:r>
      <w:r>
        <w:t xml:space="preserve">. It comes amid </w:t>
      </w:r>
      <w:r w:rsidRPr="00327F57">
        <w:rPr>
          <w:rStyle w:val="Emphasis"/>
          <w:highlight w:val="cyan"/>
        </w:rPr>
        <w:t>deepening divisions</w:t>
      </w:r>
      <w:r w:rsidRPr="00327F57">
        <w:rPr>
          <w:rStyle w:val="StyleUnderline"/>
          <w:highlight w:val="cyan"/>
        </w:rPr>
        <w:t xml:space="preserve"> in the global economy</w:t>
      </w:r>
      <w:r>
        <w:t>.</w:t>
      </w:r>
    </w:p>
    <w:p w14:paraId="1D48D58E" w14:textId="77777777" w:rsidR="00327F57" w:rsidRDefault="00327F57" w:rsidP="00327F57">
      <w:r>
        <w:t xml:space="preserve">Those </w:t>
      </w:r>
      <w:r w:rsidRPr="00327F57">
        <w:rPr>
          <w:rStyle w:val="Emphasis"/>
          <w:highlight w:val="cyan"/>
        </w:rPr>
        <w:t>differences were exposed</w:t>
      </w:r>
      <w:r w:rsidRPr="00A8584E">
        <w:rPr>
          <w:rStyle w:val="StyleUnderline"/>
        </w:rPr>
        <w:t xml:space="preserve"> again </w:t>
      </w:r>
      <w:r w:rsidRPr="00327F57">
        <w:rPr>
          <w:rStyle w:val="StyleUnderline"/>
          <w:highlight w:val="cyan"/>
        </w:rPr>
        <w:t>with the US</w:t>
      </w:r>
      <w:r w:rsidRPr="00A8584E">
        <w:rPr>
          <w:rStyle w:val="StyleUnderline"/>
        </w:rPr>
        <w:t xml:space="preserve"> announcing an </w:t>
      </w:r>
      <w:r w:rsidRPr="00327F57">
        <w:rPr>
          <w:rStyle w:val="StyleUnderline"/>
          <w:highlight w:val="cyan"/>
        </w:rPr>
        <w:t xml:space="preserve">investigation </w:t>
      </w:r>
      <w:proofErr w:type="gramStart"/>
      <w:r w:rsidRPr="00327F57">
        <w:rPr>
          <w:rStyle w:val="StyleUnderline"/>
          <w:highlight w:val="cyan"/>
        </w:rPr>
        <w:t>in to</w:t>
      </w:r>
      <w:proofErr w:type="gramEnd"/>
      <w:r w:rsidRPr="00A8584E">
        <w:rPr>
          <w:rStyle w:val="StyleUnderline"/>
        </w:rPr>
        <w:t xml:space="preserve"> </w:t>
      </w:r>
      <w:r>
        <w:t xml:space="preserve">what it said was </w:t>
      </w:r>
      <w:r w:rsidRPr="00A8584E">
        <w:rPr>
          <w:rStyle w:val="StyleUnderline"/>
        </w:rPr>
        <w:t xml:space="preserve">a potential national </w:t>
      </w:r>
      <w:r w:rsidRPr="00327F57">
        <w:rPr>
          <w:rStyle w:val="StyleUnderline"/>
          <w:highlight w:val="cyan"/>
        </w:rPr>
        <w:t>security risk from cars</w:t>
      </w:r>
      <w:r>
        <w:t xml:space="preserve"> made in China, citing fears that tech-connected cars could collect personal data or be controlled remotely. Chinese car companies have been expanding their presence in other parts of the world but have virtually no presence in the US, where they already face import duties of 25%. The White House described its action as "unprecedented" and a fair response to Chinese policies which impose restrictions on foreign car companies. Last year </w:t>
      </w:r>
      <w:r w:rsidRPr="00327F57">
        <w:rPr>
          <w:rStyle w:val="StyleUnderline"/>
          <w:highlight w:val="cyan"/>
        </w:rPr>
        <w:t>the amount of goods the US bought from China fell</w:t>
      </w:r>
      <w:r w:rsidRPr="00A8584E">
        <w:rPr>
          <w:rStyle w:val="StyleUnderline"/>
        </w:rPr>
        <w:t xml:space="preserve"> </w:t>
      </w:r>
      <w:r>
        <w:t xml:space="preserve">just over </w:t>
      </w:r>
      <w:r w:rsidRPr="00327F57">
        <w:rPr>
          <w:rStyle w:val="Emphasis"/>
          <w:highlight w:val="cyan"/>
        </w:rPr>
        <w:t>20%</w:t>
      </w:r>
      <w:r>
        <w:t xml:space="preserve"> to $427bn, with a 4% fall the other way to just under $148bn (£117bn</w:t>
      </w:r>
      <w:proofErr w:type="gramStart"/>
      <w:r>
        <w:t>).Chinese</w:t>
      </w:r>
      <w:proofErr w:type="gramEnd"/>
      <w:r>
        <w:t xml:space="preserve"> carmakers such as BYD have struggled in the US </w:t>
      </w:r>
      <w:r w:rsidRPr="00327F57">
        <w:rPr>
          <w:rStyle w:val="StyleUnderline"/>
          <w:highlight w:val="cyan"/>
        </w:rPr>
        <w:t xml:space="preserve">amid </w:t>
      </w:r>
      <w:r w:rsidRPr="00327F57">
        <w:rPr>
          <w:rStyle w:val="Emphasis"/>
          <w:highlight w:val="cyan"/>
        </w:rPr>
        <w:t>trade tensions</w:t>
      </w:r>
      <w:r>
        <w:t>.</w:t>
      </w:r>
    </w:p>
    <w:p w14:paraId="70AD007E" w14:textId="77777777" w:rsidR="00327F57" w:rsidRDefault="00327F57" w:rsidP="00327F57"/>
    <w:p w14:paraId="0E35740B" w14:textId="77777777" w:rsidR="00327F57" w:rsidRDefault="00327F57" w:rsidP="00327F57">
      <w:pPr>
        <w:pStyle w:val="Heading4"/>
      </w:pPr>
      <w:r>
        <w:t>US China trade war heating up—relations have reached the point of no return</w:t>
      </w:r>
    </w:p>
    <w:p w14:paraId="33B17A1A" w14:textId="77777777" w:rsidR="00327F57" w:rsidRDefault="00327F57" w:rsidP="00327F57">
      <w:proofErr w:type="spellStart"/>
      <w:r w:rsidRPr="00644927">
        <w:rPr>
          <w:rStyle w:val="Style13ptBold"/>
        </w:rPr>
        <w:t>Golderberg</w:t>
      </w:r>
      <w:proofErr w:type="spellEnd"/>
      <w:r w:rsidRPr="00644927">
        <w:rPr>
          <w:rStyle w:val="Style13ptBold"/>
        </w:rPr>
        <w:t xml:space="preserve"> 24</w:t>
      </w:r>
      <w:r>
        <w:t xml:space="preserve"> - Pinelopi </w:t>
      </w:r>
      <w:proofErr w:type="spellStart"/>
      <w:r>
        <w:t>Koujianou</w:t>
      </w:r>
      <w:proofErr w:type="spellEnd"/>
      <w:r>
        <w:t xml:space="preserve"> Goldberg, 24, 5-24-2024, "The US-China Trade War Heats Up," Project Syndicate, https://www.project-syndicate.org/onpoint/the-us-china-trade-war-heats-up, accessed 7-8-2024//NKB</w:t>
      </w:r>
    </w:p>
    <w:p w14:paraId="3AA60273" w14:textId="77777777" w:rsidR="00327F57" w:rsidRDefault="00327F57" w:rsidP="00327F57">
      <w:pPr>
        <w:rPr>
          <w:rStyle w:val="StyleUnderline"/>
        </w:rPr>
      </w:pPr>
      <w:r w:rsidRPr="00327F57">
        <w:rPr>
          <w:rStyle w:val="StyleUnderline"/>
          <w:highlight w:val="cyan"/>
        </w:rPr>
        <w:t>In a sharp escalation of a trade war</w:t>
      </w:r>
      <w:r w:rsidRPr="00F22F94">
        <w:rPr>
          <w:rStyle w:val="StyleUnderline"/>
        </w:rPr>
        <w:t xml:space="preserve"> that began with his predecessor Donald Trump, US President Joe </w:t>
      </w:r>
      <w:r w:rsidRPr="00327F57">
        <w:rPr>
          <w:rStyle w:val="StyleUnderline"/>
          <w:highlight w:val="cyan"/>
        </w:rPr>
        <w:t>Biden</w:t>
      </w:r>
      <w:r w:rsidRPr="00F22F94">
        <w:rPr>
          <w:rStyle w:val="StyleUnderline"/>
        </w:rPr>
        <w:t xml:space="preserve">’s administration recently </w:t>
      </w:r>
      <w:r w:rsidRPr="00327F57">
        <w:rPr>
          <w:rStyle w:val="StyleUnderline"/>
          <w:highlight w:val="cyan"/>
        </w:rPr>
        <w:t>unveiled a new set of tariffs on Chinese goods</w:t>
      </w:r>
      <w:r w:rsidRPr="00F22F94">
        <w:rPr>
          <w:rStyle w:val="StyleUnderline"/>
        </w:rPr>
        <w:t xml:space="preserve">, </w:t>
      </w:r>
      <w:r w:rsidRPr="00327F57">
        <w:rPr>
          <w:rStyle w:val="StyleUnderline"/>
          <w:highlight w:val="cyan"/>
        </w:rPr>
        <w:t>including</w:t>
      </w:r>
      <w:r w:rsidRPr="00F22F94">
        <w:rPr>
          <w:rStyle w:val="StyleUnderline"/>
        </w:rPr>
        <w:t xml:space="preserve"> </w:t>
      </w:r>
      <w:r w:rsidRPr="00327F57">
        <w:rPr>
          <w:rStyle w:val="StyleUnderline"/>
          <w:highlight w:val="cyan"/>
        </w:rPr>
        <w:t>a quadrupling of the tariff on</w:t>
      </w:r>
      <w:r w:rsidRPr="00F22F94">
        <w:rPr>
          <w:rStyle w:val="StyleUnderline"/>
        </w:rPr>
        <w:t xml:space="preserve"> electric vehicles </w:t>
      </w:r>
      <w:r w:rsidRPr="00327F57">
        <w:rPr>
          <w:rStyle w:val="StyleUnderline"/>
          <w:highlight w:val="cyan"/>
        </w:rPr>
        <w:t>(EVs)</w:t>
      </w:r>
      <w:r w:rsidRPr="00F22F94">
        <w:rPr>
          <w:rStyle w:val="StyleUnderline"/>
        </w:rPr>
        <w:t xml:space="preserve"> that brings the rate to 100%. It did not take long for </w:t>
      </w:r>
      <w:r w:rsidRPr="00327F57">
        <w:rPr>
          <w:rStyle w:val="StyleUnderline"/>
          <w:highlight w:val="cyan"/>
        </w:rPr>
        <w:t>China</w:t>
      </w:r>
      <w:r w:rsidRPr="00F22F94">
        <w:rPr>
          <w:rStyle w:val="StyleUnderline"/>
        </w:rPr>
        <w:t xml:space="preserve"> to </w:t>
      </w:r>
      <w:r w:rsidRPr="00327F57">
        <w:rPr>
          <w:rStyle w:val="StyleUnderline"/>
          <w:highlight w:val="cyan"/>
        </w:rPr>
        <w:t>retaliate by launching an anti-dumping probe into</w:t>
      </w:r>
      <w:r w:rsidRPr="00F22F94">
        <w:rPr>
          <w:rStyle w:val="StyleUnderline"/>
        </w:rPr>
        <w:t xml:space="preserve"> chemical </w:t>
      </w:r>
      <w:r w:rsidRPr="00327F57">
        <w:rPr>
          <w:rStyle w:val="StyleUnderline"/>
          <w:highlight w:val="cyan"/>
        </w:rPr>
        <w:t>imports from the</w:t>
      </w:r>
      <w:r w:rsidRPr="00F22F94">
        <w:rPr>
          <w:rStyle w:val="StyleUnderline"/>
        </w:rPr>
        <w:t xml:space="preserve"> </w:t>
      </w:r>
      <w:r w:rsidRPr="00327F57">
        <w:rPr>
          <w:rStyle w:val="Emphasis"/>
          <w:highlight w:val="cyan"/>
        </w:rPr>
        <w:t>U</w:t>
      </w:r>
      <w:r w:rsidRPr="00F22F94">
        <w:rPr>
          <w:rStyle w:val="StyleUnderline"/>
        </w:rPr>
        <w:t xml:space="preserve">nited </w:t>
      </w:r>
      <w:r w:rsidRPr="00327F57">
        <w:rPr>
          <w:rStyle w:val="Emphasis"/>
          <w:highlight w:val="cyan"/>
        </w:rPr>
        <w:t>S</w:t>
      </w:r>
      <w:r w:rsidRPr="00F22F94">
        <w:rPr>
          <w:rStyle w:val="StyleUnderline"/>
        </w:rPr>
        <w:t xml:space="preserve">tates, </w:t>
      </w:r>
      <w:r w:rsidRPr="00327F57">
        <w:rPr>
          <w:rStyle w:val="StyleUnderline"/>
          <w:highlight w:val="cyan"/>
        </w:rPr>
        <w:t>the</w:t>
      </w:r>
      <w:r w:rsidRPr="00F22F94">
        <w:rPr>
          <w:rStyle w:val="StyleUnderline"/>
        </w:rPr>
        <w:t xml:space="preserve"> </w:t>
      </w:r>
      <w:r w:rsidRPr="00327F57">
        <w:rPr>
          <w:rStyle w:val="Emphasis"/>
          <w:highlight w:val="cyan"/>
        </w:rPr>
        <w:t>E</w:t>
      </w:r>
      <w:r w:rsidRPr="00F22F94">
        <w:rPr>
          <w:rStyle w:val="StyleUnderline"/>
        </w:rPr>
        <w:t xml:space="preserve">uropean </w:t>
      </w:r>
      <w:r w:rsidRPr="00327F57">
        <w:rPr>
          <w:rStyle w:val="Emphasis"/>
          <w:highlight w:val="cyan"/>
        </w:rPr>
        <w:t>U</w:t>
      </w:r>
      <w:r w:rsidRPr="00F22F94">
        <w:rPr>
          <w:rStyle w:val="StyleUnderline"/>
        </w:rPr>
        <w:t xml:space="preserve">nion, </w:t>
      </w:r>
      <w:r w:rsidRPr="00327F57">
        <w:rPr>
          <w:rStyle w:val="StyleUnderline"/>
          <w:highlight w:val="cyan"/>
        </w:rPr>
        <w:t>Japan, and Taiwan</w:t>
      </w:r>
      <w:r w:rsidRPr="00F22F94">
        <w:rPr>
          <w:rStyle w:val="StyleUnderline"/>
        </w:rPr>
        <w:t xml:space="preserve">. </w:t>
      </w:r>
      <w:r>
        <w:rPr>
          <w:rStyle w:val="StyleUnderline"/>
        </w:rPr>
        <w:t xml:space="preserve">Have </w:t>
      </w:r>
      <w:r w:rsidRPr="00327F57">
        <w:rPr>
          <w:rStyle w:val="Emphasis"/>
          <w:highlight w:val="cyan"/>
        </w:rPr>
        <w:t>US-China economic relations reached the point of no return</w:t>
      </w:r>
      <w:r>
        <w:rPr>
          <w:rStyle w:val="StyleUnderline"/>
        </w:rPr>
        <w:t>?</w:t>
      </w:r>
    </w:p>
    <w:p w14:paraId="5F1F46E1" w14:textId="77777777" w:rsidR="00327F57" w:rsidRDefault="00327F57" w:rsidP="00327F57">
      <w:pPr>
        <w:rPr>
          <w:rStyle w:val="StyleUnderline"/>
        </w:rPr>
      </w:pPr>
    </w:p>
    <w:p w14:paraId="0DB8C8CD" w14:textId="77777777" w:rsidR="00327F57" w:rsidRDefault="00327F57" w:rsidP="00327F57">
      <w:pPr>
        <w:pStyle w:val="Heading4"/>
      </w:pPr>
      <w:r>
        <w:t>US China trade relations weak--Mexico the top source of US imports</w:t>
      </w:r>
    </w:p>
    <w:p w14:paraId="04FC1DD8" w14:textId="77777777" w:rsidR="00327F57" w:rsidRPr="00B70A03" w:rsidRDefault="00327F57" w:rsidP="00327F57">
      <w:r w:rsidRPr="00B70A03">
        <w:rPr>
          <w:rStyle w:val="Style13ptBold"/>
        </w:rPr>
        <w:t>Swanson &amp; Romero 2/7</w:t>
      </w:r>
      <w:r>
        <w:rPr>
          <w:rStyle w:val="Style13ptBold"/>
        </w:rPr>
        <w:t xml:space="preserve"> - </w:t>
      </w:r>
      <w:r w:rsidRPr="00644927">
        <w:t xml:space="preserve">Ana Swanson and Simon Romero, 24, 2-7-2024, "For First Time in Two Decades, U.S. Buys More </w:t>
      </w:r>
      <w:proofErr w:type="gramStart"/>
      <w:r w:rsidRPr="00644927">
        <w:t>From</w:t>
      </w:r>
      <w:proofErr w:type="gramEnd"/>
      <w:r w:rsidRPr="00644927">
        <w:t xml:space="preserve"> Mexico Than China," No Publication, https://www.nytimes.com/2024/02/07/business/economy/united-states-china-mexico-trade.html, accessed 7-8-2024//NKB </w:t>
      </w:r>
    </w:p>
    <w:p w14:paraId="571191E1" w14:textId="77777777" w:rsidR="00327F57" w:rsidRDefault="00327F57" w:rsidP="00327F57">
      <w:pPr>
        <w:rPr>
          <w:rStyle w:val="StyleUnderline"/>
        </w:rPr>
      </w:pPr>
      <w:r w:rsidRPr="00644927">
        <w:t xml:space="preserve">In the depths of the pandemic, </w:t>
      </w:r>
      <w:r w:rsidRPr="00644927">
        <w:rPr>
          <w:rStyle w:val="StyleUnderline"/>
        </w:rPr>
        <w:t xml:space="preserve">as global supply chains buckled and the cost of shipping a container from China soared nearly twentyfold, Marco Villarreal spied an opportunity. In 2021, Mr. Villarreal resigned as Caterpillar’s director general in Mexico and began nurturing ties with </w:t>
      </w:r>
      <w:r w:rsidRPr="00327F57">
        <w:rPr>
          <w:rStyle w:val="StyleUnderline"/>
          <w:highlight w:val="cyan"/>
        </w:rPr>
        <w:t>companies looking to shift manufacturing from China to Mexico.</w:t>
      </w:r>
      <w:r w:rsidRPr="00644927">
        <w:t xml:space="preserve"> He found a client in </w:t>
      </w:r>
      <w:proofErr w:type="spellStart"/>
      <w:r w:rsidRPr="00644927">
        <w:t>Hisun</w:t>
      </w:r>
      <w:proofErr w:type="spellEnd"/>
      <w:r w:rsidRPr="00644927">
        <w:t xml:space="preserve">, a Chinese producer of all-terrain vehicles, which hired Mr. Villarreal to establish a $152 million manufacturing site in Saltillo, an industrial hub in northern Mexico. </w:t>
      </w:r>
      <w:r w:rsidRPr="00644927">
        <w:rPr>
          <w:rStyle w:val="StyleUnderline"/>
        </w:rPr>
        <w:t xml:space="preserve">Mr. Villarreal </w:t>
      </w:r>
      <w:r w:rsidRPr="00B70A03">
        <w:rPr>
          <w:rStyle w:val="StyleUnderline"/>
        </w:rPr>
        <w:t xml:space="preserve">said </w:t>
      </w:r>
      <w:r w:rsidRPr="00327F57">
        <w:rPr>
          <w:rStyle w:val="StyleUnderline"/>
          <w:highlight w:val="cyan"/>
        </w:rPr>
        <w:t>foreign companies</w:t>
      </w:r>
      <w:r w:rsidRPr="00644927">
        <w:rPr>
          <w:rStyle w:val="StyleUnderline"/>
        </w:rPr>
        <w:t xml:space="preserve">, particularly those seeking to sell within North America, </w:t>
      </w:r>
      <w:r w:rsidRPr="00327F57">
        <w:rPr>
          <w:rStyle w:val="StyleUnderline"/>
          <w:highlight w:val="cyan"/>
        </w:rPr>
        <w:t>saw Mexico as a viable alternative to China</w:t>
      </w:r>
      <w:r w:rsidRPr="00644927">
        <w:rPr>
          <w:rStyle w:val="StyleUnderline"/>
        </w:rPr>
        <w:t xml:space="preserve"> for several reasons, </w:t>
      </w:r>
      <w:r w:rsidRPr="00327F57">
        <w:rPr>
          <w:rStyle w:val="StyleUnderline"/>
          <w:highlight w:val="cyan"/>
        </w:rPr>
        <w:t>including the simmering trade tensions between the</w:t>
      </w:r>
      <w:r w:rsidRPr="00644927">
        <w:rPr>
          <w:rStyle w:val="StyleUnderline"/>
        </w:rPr>
        <w:t xml:space="preserve"> </w:t>
      </w:r>
      <w:r w:rsidRPr="00327F57">
        <w:rPr>
          <w:rStyle w:val="Emphasis"/>
          <w:highlight w:val="cyan"/>
        </w:rPr>
        <w:t>U</w:t>
      </w:r>
      <w:r w:rsidRPr="00644927">
        <w:rPr>
          <w:rStyle w:val="StyleUnderline"/>
        </w:rPr>
        <w:t xml:space="preserve">nited </w:t>
      </w:r>
      <w:r w:rsidRPr="00327F57">
        <w:rPr>
          <w:rStyle w:val="Emphasis"/>
          <w:highlight w:val="cyan"/>
        </w:rPr>
        <w:t>S</w:t>
      </w:r>
      <w:r w:rsidRPr="00644927">
        <w:rPr>
          <w:rStyle w:val="StyleUnderline"/>
        </w:rPr>
        <w:t xml:space="preserve">tates </w:t>
      </w:r>
      <w:r w:rsidRPr="00327F57">
        <w:rPr>
          <w:rStyle w:val="StyleUnderline"/>
          <w:highlight w:val="cyan"/>
        </w:rPr>
        <w:t>and China</w:t>
      </w:r>
      <w:r w:rsidRPr="00644927">
        <w:rPr>
          <w:rStyle w:val="StyleUnderline"/>
        </w:rPr>
        <w:t xml:space="preserve">. </w:t>
      </w:r>
      <w:r w:rsidRPr="00644927">
        <w:t xml:space="preserve">“The stars are aligning for Mexico,” he said. </w:t>
      </w:r>
      <w:r w:rsidRPr="00644927">
        <w:rPr>
          <w:rStyle w:val="StyleUnderline"/>
        </w:rPr>
        <w:t xml:space="preserve">New data released on Wednesday showed that </w:t>
      </w:r>
      <w:r w:rsidRPr="00327F57">
        <w:rPr>
          <w:rStyle w:val="StyleUnderline"/>
          <w:highlight w:val="cyan"/>
        </w:rPr>
        <w:t>Mexico outpaced China</w:t>
      </w:r>
      <w:r w:rsidRPr="00644927">
        <w:rPr>
          <w:rStyle w:val="StyleUnderline"/>
        </w:rPr>
        <w:t xml:space="preserve"> for the first time in 20 </w:t>
      </w:r>
      <w:r w:rsidRPr="00B70A03">
        <w:rPr>
          <w:rStyle w:val="StyleUnderline"/>
        </w:rPr>
        <w:t>years</w:t>
      </w:r>
      <w:r w:rsidRPr="00327F57">
        <w:rPr>
          <w:rStyle w:val="StyleUnderline"/>
          <w:highlight w:val="cyan"/>
        </w:rPr>
        <w:t xml:space="preserve"> to become America’s top source of official imports </w:t>
      </w:r>
      <w:r w:rsidRPr="00B70A03">
        <w:rPr>
          <w:rStyle w:val="StyleUnderline"/>
        </w:rPr>
        <w:t xml:space="preserve">— </w:t>
      </w:r>
      <w:r w:rsidRPr="00327F57">
        <w:rPr>
          <w:rStyle w:val="StyleUnderline"/>
          <w:highlight w:val="cyan"/>
        </w:rPr>
        <w:t>a</w:t>
      </w:r>
      <w:r w:rsidRPr="00644927">
        <w:rPr>
          <w:rStyle w:val="StyleUnderline"/>
        </w:rPr>
        <w:t xml:space="preserve"> significant </w:t>
      </w:r>
      <w:r w:rsidRPr="00327F57">
        <w:rPr>
          <w:rStyle w:val="StyleUnderline"/>
          <w:highlight w:val="cyan"/>
        </w:rPr>
        <w:t>shift that highlights how increased tensions</w:t>
      </w:r>
      <w:r w:rsidRPr="00644927">
        <w:rPr>
          <w:rStyle w:val="StyleUnderline"/>
        </w:rPr>
        <w:t xml:space="preserve"> between Washington and Beijing </w:t>
      </w:r>
      <w:r w:rsidRPr="00327F57">
        <w:rPr>
          <w:rStyle w:val="StyleUnderline"/>
          <w:highlight w:val="cyan"/>
        </w:rPr>
        <w:t>are altering trade flows</w:t>
      </w:r>
      <w:r w:rsidRPr="00644927">
        <w:rPr>
          <w:rStyle w:val="StyleUnderline"/>
        </w:rPr>
        <w:t xml:space="preserve">. </w:t>
      </w:r>
      <w:r w:rsidRPr="00327F57">
        <w:rPr>
          <w:rStyle w:val="Emphasis"/>
          <w:highlight w:val="cyan"/>
        </w:rPr>
        <w:t>The U</w:t>
      </w:r>
      <w:r w:rsidRPr="00644927">
        <w:rPr>
          <w:rStyle w:val="StyleUnderline"/>
        </w:rPr>
        <w:t xml:space="preserve">nited </w:t>
      </w:r>
      <w:r w:rsidRPr="00327F57">
        <w:rPr>
          <w:rStyle w:val="Emphasis"/>
          <w:highlight w:val="cyan"/>
        </w:rPr>
        <w:t>S</w:t>
      </w:r>
      <w:r w:rsidRPr="00644927">
        <w:rPr>
          <w:rStyle w:val="StyleUnderline"/>
        </w:rPr>
        <w:t xml:space="preserve">tates’ </w:t>
      </w:r>
      <w:r w:rsidRPr="00327F57">
        <w:rPr>
          <w:rStyle w:val="StyleUnderline"/>
          <w:highlight w:val="cyan"/>
        </w:rPr>
        <w:t>trade deficit with China narrowed significantly</w:t>
      </w:r>
      <w:r w:rsidRPr="00644927">
        <w:rPr>
          <w:rStyle w:val="StyleUnderline"/>
        </w:rPr>
        <w:t xml:space="preserve"> last year, with goods </w:t>
      </w:r>
      <w:r w:rsidRPr="00327F57">
        <w:rPr>
          <w:rStyle w:val="StyleUnderline"/>
          <w:highlight w:val="cyan"/>
        </w:rPr>
        <w:t>imports from the country dropping 20 percent</w:t>
      </w:r>
      <w:r w:rsidRPr="00644927">
        <w:rPr>
          <w:rStyle w:val="StyleUnderline"/>
        </w:rPr>
        <w:t xml:space="preserve"> to $427.2 billion, the data shows. American consumers and businesses turned to Mexico, Europe, South Korea, India, Canada and Vietnam for auto parts, shoes, toys and raw materials.</w:t>
      </w:r>
    </w:p>
    <w:p w14:paraId="64934527" w14:textId="77777777" w:rsidR="00327F57" w:rsidRDefault="00327F57" w:rsidP="00327F57">
      <w:pPr>
        <w:rPr>
          <w:rStyle w:val="StyleUnderline"/>
        </w:rPr>
      </w:pPr>
    </w:p>
    <w:p w14:paraId="5816373C" w14:textId="77777777" w:rsidR="00327F57" w:rsidRDefault="00327F57" w:rsidP="00327F57">
      <w:pPr>
        <w:pStyle w:val="Heading4"/>
      </w:pPr>
      <w:r>
        <w:t xml:space="preserve">New tariffs means that U.S. China tensions high </w:t>
      </w:r>
      <w:proofErr w:type="gramStart"/>
      <w:r>
        <w:t>now</w:t>
      </w:r>
      <w:proofErr w:type="gramEnd"/>
      <w:r>
        <w:t xml:space="preserve"> so the plan won’t trigger the link</w:t>
      </w:r>
    </w:p>
    <w:p w14:paraId="6751D21C" w14:textId="4F304708" w:rsidR="00327F57" w:rsidRDefault="00327F57" w:rsidP="00327F57">
      <w:proofErr w:type="gramStart"/>
      <w:r w:rsidRPr="00CF7F5F">
        <w:t>P</w:t>
      </w:r>
      <w:r>
        <w:t>inelopi</w:t>
      </w:r>
      <w:r w:rsidRPr="00CF7F5F">
        <w:t xml:space="preserve"> </w:t>
      </w:r>
      <w:proofErr w:type="spellStart"/>
      <w:r>
        <w:t>Koujianou</w:t>
      </w:r>
      <w:proofErr w:type="spellEnd"/>
      <w:r w:rsidRPr="00CF7F5F">
        <w:t xml:space="preserve"> </w:t>
      </w:r>
      <w:r>
        <w:rPr>
          <w:b/>
          <w:bCs/>
        </w:rPr>
        <w:t>Goldberg</w:t>
      </w:r>
      <w:r>
        <w:t xml:space="preserve"> </w:t>
      </w:r>
      <w:r>
        <w:rPr>
          <w:b/>
          <w:bCs/>
        </w:rPr>
        <w:t>5</w:t>
      </w:r>
      <w:r w:rsidRPr="00810502">
        <w:rPr>
          <w:b/>
          <w:bCs/>
        </w:rPr>
        <w:t>/</w:t>
      </w:r>
      <w:r>
        <w:rPr>
          <w:b/>
          <w:bCs/>
        </w:rPr>
        <w:t>22</w:t>
      </w:r>
      <w:r w:rsidRPr="00810502">
        <w:t>/</w:t>
      </w:r>
      <w:r w:rsidRPr="00CF7F5F">
        <w:t>a former World Bank Group chief economist and editor-in-chief of the </w:t>
      </w:r>
      <w:r w:rsidRPr="004C10F2">
        <w:rPr>
          <w:i/>
          <w:iCs/>
        </w:rPr>
        <w:t>American Economic Review</w:t>
      </w:r>
      <w:r w:rsidRPr="00CF7F5F">
        <w:t>,</w:t>
      </w:r>
      <w:proofErr w:type="gramEnd"/>
      <w:r w:rsidRPr="00CF7F5F">
        <w:t xml:space="preserve"> is Professor of Economics at Yale University. </w:t>
      </w:r>
      <w:r w:rsidRPr="00810502">
        <w:t>“</w:t>
      </w:r>
      <w:r w:rsidRPr="00CF7F5F">
        <w:rPr>
          <w:lang w:eastAsia="zh-CN"/>
        </w:rPr>
        <w:t>The US-China Trade War Heats Up</w:t>
      </w:r>
      <w:r>
        <w:rPr>
          <w:lang w:eastAsia="zh-CN"/>
        </w:rPr>
        <w:t xml:space="preserve">” </w:t>
      </w:r>
      <w:r>
        <w:t>Project Syndicate</w:t>
      </w:r>
    </w:p>
    <w:p w14:paraId="48F669CB" w14:textId="77777777" w:rsidR="00327F57" w:rsidRPr="00CF7F5F" w:rsidRDefault="00327F57" w:rsidP="00327F57">
      <w:r w:rsidRPr="00CF7F5F">
        <w:t>https://www.project-syndicate.org/columnist/pinelopi-koujianou-goldberg</w:t>
      </w:r>
    </w:p>
    <w:p w14:paraId="3045609F" w14:textId="30A3B8E5" w:rsidR="00327F57" w:rsidRPr="00CF7F5F" w:rsidRDefault="00327F57" w:rsidP="00327F57">
      <w:r w:rsidRPr="00CF7F5F">
        <w:t xml:space="preserve">In a sharp escalation of a trade war that began with his predecessor Donald Trump, </w:t>
      </w:r>
      <w:r w:rsidRPr="00CF7F5F">
        <w:rPr>
          <w:rStyle w:val="StyleUnderline"/>
        </w:rPr>
        <w:t>US President Joe Biden’s administration recently unveiled a new set of tariffs on Chinese goods,</w:t>
      </w:r>
      <w:r w:rsidRPr="00CF7F5F">
        <w:t xml:space="preserve"> </w:t>
      </w:r>
      <w:r w:rsidRPr="00CF7F5F">
        <w:rPr>
          <w:rStyle w:val="StyleUnderline"/>
        </w:rPr>
        <w:t>including a quadrupling of the tariff on electric vehicles (EVs)</w:t>
      </w:r>
      <w:r w:rsidRPr="00CF7F5F">
        <w:t xml:space="preserve"> that brings the rate to 100</w:t>
      </w:r>
      <w:r w:rsidRPr="00CF7F5F">
        <w:rPr>
          <w:rStyle w:val="StyleUnderline"/>
        </w:rPr>
        <w:t>%. It did not take long for China to retaliate by launching an anti-dumping probe into chemical imports from the United States,</w:t>
      </w:r>
      <w:r w:rsidRPr="00CF7F5F">
        <w:t xml:space="preserve"> the European Union, Japan, and Taiwan. </w:t>
      </w:r>
      <w:r w:rsidRPr="00CF7F5F">
        <w:rPr>
          <w:rStyle w:val="StyleUnderline"/>
        </w:rPr>
        <w:t>Have US-China economic relations reached the point of no return</w:t>
      </w:r>
      <w:r w:rsidRPr="00CF7F5F">
        <w:t>?</w:t>
      </w:r>
    </w:p>
    <w:p w14:paraId="70987F5D" w14:textId="77777777" w:rsidR="00327F57" w:rsidRPr="00CF7F5F" w:rsidRDefault="00327F57" w:rsidP="00327F57">
      <w:r w:rsidRPr="00CF7F5F">
        <w:t xml:space="preserve">For Yale’s Pinelopi </w:t>
      </w:r>
      <w:proofErr w:type="spellStart"/>
      <w:r w:rsidRPr="00CF7F5F">
        <w:t>Koujianou</w:t>
      </w:r>
      <w:proofErr w:type="spellEnd"/>
      <w:r w:rsidRPr="00CF7F5F">
        <w:t xml:space="preserve"> Goldberg, </w:t>
      </w:r>
      <w:r w:rsidRPr="00CF7F5F">
        <w:rPr>
          <w:rStyle w:val="StyleUnderline"/>
        </w:rPr>
        <w:t>the answer is yes</w:t>
      </w:r>
      <w:r w:rsidRPr="00CF7F5F">
        <w:t xml:space="preserve">: the </w:t>
      </w:r>
      <w:r w:rsidRPr="00CF7F5F">
        <w:rPr>
          <w:rStyle w:val="StyleUnderline"/>
        </w:rPr>
        <w:t>US and China are now in a “full-blown economic war,” which will have “far-reaching geopolitical consequences.”</w:t>
      </w:r>
      <w:r w:rsidRPr="00CF7F5F">
        <w:t xml:space="preserve"> But that’s not all. </w:t>
      </w:r>
      <w:r w:rsidRPr="00CF7F5F">
        <w:rPr>
          <w:rStyle w:val="StyleUnderline"/>
        </w:rPr>
        <w:t>The latest tariffs also amount to an admission by the Biden administration that past measures have failed to prevent China from “galloping ahead</w:t>
      </w:r>
      <w:r w:rsidRPr="00CF7F5F">
        <w:t>,” and, by targeting EVs, they “undermine the broader climate-change agenda.”</w:t>
      </w:r>
    </w:p>
    <w:p w14:paraId="255AF731" w14:textId="77777777" w:rsidR="00327F57" w:rsidRPr="00CF7F5F" w:rsidRDefault="00327F57" w:rsidP="00327F57">
      <w:pPr>
        <w:rPr>
          <w:rStyle w:val="StyleUnderline"/>
        </w:rPr>
      </w:pPr>
      <w:r w:rsidRPr="00CF7F5F">
        <w:t xml:space="preserve">Carl Bildt of the European Council on Foreign Relations offers a similarly negative assessment. </w:t>
      </w:r>
      <w:r w:rsidRPr="00CF7F5F">
        <w:rPr>
          <w:rStyle w:val="StyleUnderline"/>
        </w:rPr>
        <w:t>The new measures have no “economically redeeming features” and cannot even be “justified on national-security grounds,”</w:t>
      </w:r>
      <w:r w:rsidRPr="00CF7F5F">
        <w:t xml:space="preserve"> as past protectionist policies were. All they will do is “prevent cheaper, often better, green technologies from reaching US consumers,” while </w:t>
      </w:r>
      <w:r w:rsidRPr="00CF7F5F">
        <w:rPr>
          <w:rStyle w:val="StyleUnderline"/>
        </w:rPr>
        <w:t>accelerating the destruction of an “international economic order that delivered enormous gains over many decades through trade integration and globalization.”</w:t>
      </w:r>
    </w:p>
    <w:p w14:paraId="3F5A7C5A" w14:textId="77777777" w:rsidR="00327F57" w:rsidRDefault="00327F57" w:rsidP="00327F57"/>
    <w:p w14:paraId="0D615EF1" w14:textId="3EF2F186" w:rsidR="00327F57" w:rsidRDefault="00327F57" w:rsidP="00327F57">
      <w:pPr>
        <w:pStyle w:val="Heading3"/>
      </w:pPr>
      <w:r>
        <w:t>2AC---UQ---Trade Relations</w:t>
      </w:r>
    </w:p>
    <w:p w14:paraId="6B83F9A6" w14:textId="77777777" w:rsidR="00327F57" w:rsidRDefault="00327F57" w:rsidP="00327F57">
      <w:pPr>
        <w:pStyle w:val="Heading4"/>
      </w:pPr>
      <w:r>
        <w:t>Trade relations low---slew of actions.</w:t>
      </w:r>
    </w:p>
    <w:p w14:paraId="410D34B0" w14:textId="77777777" w:rsidR="00327F57" w:rsidRDefault="00327F57" w:rsidP="00327F57">
      <w:r w:rsidRPr="0088169D">
        <w:t xml:space="preserve">Jonathan </w:t>
      </w:r>
      <w:r w:rsidRPr="0088169D">
        <w:rPr>
          <w:rStyle w:val="Style13ptBold"/>
        </w:rPr>
        <w:t>Josephs</w:t>
      </w:r>
      <w:r>
        <w:t>*</w:t>
      </w:r>
      <w:r w:rsidRPr="0088169D">
        <w:t xml:space="preserve"> </w:t>
      </w:r>
      <w:r w:rsidRPr="0088169D">
        <w:rPr>
          <w:rStyle w:val="Style13ptBold"/>
        </w:rPr>
        <w:t>and</w:t>
      </w:r>
      <w:r w:rsidRPr="0088169D">
        <w:t xml:space="preserve"> Sameer </w:t>
      </w:r>
      <w:r w:rsidRPr="0088169D">
        <w:rPr>
          <w:rStyle w:val="Style13ptBold"/>
        </w:rPr>
        <w:t>Hashmi</w:t>
      </w:r>
      <w:r>
        <w:t>**</w:t>
      </w:r>
      <w:r w:rsidRPr="0088169D">
        <w:t xml:space="preserve">, </w:t>
      </w:r>
      <w:r w:rsidRPr="0088169D">
        <w:rPr>
          <w:rStyle w:val="Style13ptBold"/>
        </w:rPr>
        <w:t>24</w:t>
      </w:r>
      <w:r w:rsidRPr="0088169D">
        <w:t xml:space="preserve">, </w:t>
      </w:r>
      <w:r>
        <w:t xml:space="preserve">*senior BBC journalist covering the international economy and world affairs, B.A. @ University of Leeds in Journalism, **BBC journalist covering the Middle East for 15+ years, set up the Riyadh &amp; Dubai branches of the BBC,  focusing on technology, international trade and geopolitics, M.A. in Communication @ the Manipal Academy of Higher Education, </w:t>
      </w:r>
      <w:r w:rsidRPr="0088169D">
        <w:t xml:space="preserve">"US says falling trade with China could be positive", </w:t>
      </w:r>
      <w:r>
        <w:t>BBC</w:t>
      </w:r>
      <w:r w:rsidRPr="0088169D">
        <w:t>, 2-29-2024, https://www.bbc.com/news/business-68441427. Accessed 7-8-2024 by NT-JJ.</w:t>
      </w:r>
    </w:p>
    <w:p w14:paraId="32AB269F" w14:textId="77777777" w:rsidR="00327F57" w:rsidRDefault="00327F57" w:rsidP="00327F57">
      <w:r w:rsidRPr="00F11EB2">
        <w:rPr>
          <w:rStyle w:val="StyleUnderline"/>
        </w:rPr>
        <w:t xml:space="preserve">President </w:t>
      </w:r>
      <w:r w:rsidRPr="00327F57">
        <w:rPr>
          <w:rStyle w:val="StyleUnderline"/>
          <w:highlight w:val="cyan"/>
        </w:rPr>
        <w:t>Biden and</w:t>
      </w:r>
      <w:r w:rsidRPr="00F11EB2">
        <w:rPr>
          <w:rStyle w:val="StyleUnderline"/>
        </w:rPr>
        <w:t xml:space="preserve"> President </w:t>
      </w:r>
      <w:r w:rsidRPr="00327F57">
        <w:rPr>
          <w:rStyle w:val="StyleUnderline"/>
          <w:highlight w:val="cyan"/>
        </w:rPr>
        <w:t xml:space="preserve">Xi </w:t>
      </w:r>
      <w:r w:rsidRPr="00327F57">
        <w:rPr>
          <w:rStyle w:val="Emphasis"/>
          <w:highlight w:val="cyan"/>
          <w:bdr w:val="single" w:sz="4" w:space="0" w:color="auto"/>
        </w:rPr>
        <w:t>struggled</w:t>
      </w:r>
      <w:r w:rsidRPr="00327F57">
        <w:rPr>
          <w:rStyle w:val="StyleUnderline"/>
          <w:highlight w:val="cyan"/>
        </w:rPr>
        <w:t xml:space="preserve"> to make progress on trade</w:t>
      </w:r>
      <w:r>
        <w:t xml:space="preserve"> when they met in California in November</w:t>
      </w:r>
    </w:p>
    <w:p w14:paraId="6AF55DB4" w14:textId="77777777" w:rsidR="00327F57" w:rsidRDefault="00327F57" w:rsidP="00327F57">
      <w:r>
        <w:t xml:space="preserve">The US has been leading those calls for </w:t>
      </w:r>
      <w:r w:rsidRPr="00327F57">
        <w:rPr>
          <w:rStyle w:val="Emphasis"/>
          <w:highlight w:val="cyan"/>
        </w:rPr>
        <w:t>WTO reform</w:t>
      </w:r>
      <w:r>
        <w:t xml:space="preserve"> in recent years.</w:t>
      </w:r>
    </w:p>
    <w:p w14:paraId="6218A837" w14:textId="77777777" w:rsidR="00327F57" w:rsidRDefault="00327F57" w:rsidP="00327F57">
      <w:r>
        <w:t xml:space="preserve">Under Donald </w:t>
      </w:r>
      <w:r w:rsidRPr="00327F57">
        <w:rPr>
          <w:rStyle w:val="StyleUnderline"/>
          <w:highlight w:val="cyan"/>
        </w:rPr>
        <w:t>Trump</w:t>
      </w:r>
      <w:r w:rsidRPr="00F11EB2">
        <w:rPr>
          <w:rStyle w:val="StyleUnderline"/>
        </w:rPr>
        <w:t>'s</w:t>
      </w:r>
      <w:r>
        <w:t xml:space="preserve"> presidency it </w:t>
      </w:r>
      <w:r w:rsidRPr="00327F57">
        <w:rPr>
          <w:rStyle w:val="StyleUnderline"/>
          <w:highlight w:val="cyan"/>
        </w:rPr>
        <w:t>disabled the dispute resolution body</w:t>
      </w:r>
      <w:r>
        <w:t xml:space="preserve"> by blocking the appointment of new judges, </w:t>
      </w:r>
      <w:r w:rsidRPr="00327F57">
        <w:rPr>
          <w:rStyle w:val="StyleUnderline"/>
          <w:highlight w:val="cyan"/>
        </w:rPr>
        <w:t>arguing that the system</w:t>
      </w:r>
      <w:r>
        <w:t xml:space="preserve"> and its rulings </w:t>
      </w:r>
      <w:proofErr w:type="spellStart"/>
      <w:r w:rsidRPr="00327F57">
        <w:rPr>
          <w:rStyle w:val="StyleUnderline"/>
          <w:highlight w:val="cyan"/>
        </w:rPr>
        <w:t>favoured</w:t>
      </w:r>
      <w:proofErr w:type="spellEnd"/>
      <w:r w:rsidRPr="00327F57">
        <w:rPr>
          <w:rStyle w:val="StyleUnderline"/>
          <w:highlight w:val="cyan"/>
        </w:rPr>
        <w:t xml:space="preserve"> China</w:t>
      </w:r>
      <w:r>
        <w:t xml:space="preserve"> at the expense of the US.</w:t>
      </w:r>
    </w:p>
    <w:p w14:paraId="66FA407C" w14:textId="77777777" w:rsidR="00327F57" w:rsidRDefault="00327F57" w:rsidP="00327F57">
      <w:r>
        <w:t>That blockade and call for reform have continued under Joe Biden's presidency despite his team revealing very little of the changes they want publicly.</w:t>
      </w:r>
    </w:p>
    <w:p w14:paraId="2988D494" w14:textId="77777777" w:rsidR="00327F57" w:rsidRDefault="00327F57" w:rsidP="00327F57">
      <w:r>
        <w:t>Ambassador Tai said that "the WTO is here to serve the interests of all of its members, large and small."</w:t>
      </w:r>
    </w:p>
    <w:p w14:paraId="014FEB17" w14:textId="77777777" w:rsidR="00327F57" w:rsidRPr="00F11EB2" w:rsidRDefault="00327F57" w:rsidP="00327F57">
      <w:pPr>
        <w:rPr>
          <w:rStyle w:val="StyleUnderline"/>
        </w:rPr>
      </w:pPr>
      <w:r w:rsidRPr="00327F57">
        <w:rPr>
          <w:rStyle w:val="Emphasis"/>
          <w:highlight w:val="cyan"/>
        </w:rPr>
        <w:t>China attacks</w:t>
      </w:r>
      <w:r w:rsidRPr="00F11EB2">
        <w:rPr>
          <w:rStyle w:val="StyleUnderline"/>
        </w:rPr>
        <w:t xml:space="preserve"> latest </w:t>
      </w:r>
      <w:r w:rsidRPr="00327F57">
        <w:rPr>
          <w:rStyle w:val="Emphasis"/>
          <w:highlight w:val="cyan"/>
        </w:rPr>
        <w:t>US chip restrictions</w:t>
      </w:r>
    </w:p>
    <w:p w14:paraId="71FA831B" w14:textId="77777777" w:rsidR="00327F57" w:rsidRDefault="00327F57" w:rsidP="00327F57">
      <w:r>
        <w:t>WTO says Trump's steel tariffs broke trade rules</w:t>
      </w:r>
    </w:p>
    <w:p w14:paraId="32849407" w14:textId="77777777" w:rsidR="00327F57" w:rsidRDefault="00327F57" w:rsidP="00327F57">
      <w:r w:rsidRPr="00327F57">
        <w:rPr>
          <w:rStyle w:val="StyleUnderline"/>
          <w:highlight w:val="cyan"/>
        </w:rPr>
        <w:t>Trade relations</w:t>
      </w:r>
      <w:r>
        <w:t xml:space="preserve"> between the world's two biggest economies </w:t>
      </w:r>
      <w:r w:rsidRPr="00327F57">
        <w:rPr>
          <w:rStyle w:val="Emphasis"/>
          <w:highlight w:val="cyan"/>
        </w:rPr>
        <w:t xml:space="preserve">have </w:t>
      </w:r>
      <w:r w:rsidRPr="00327F57">
        <w:rPr>
          <w:rStyle w:val="Emphasis"/>
          <w:highlight w:val="cyan"/>
          <w:bdr w:val="single" w:sz="4" w:space="0" w:color="auto"/>
        </w:rPr>
        <w:t>worsened</w:t>
      </w:r>
      <w:r w:rsidRPr="00327F57">
        <w:rPr>
          <w:rStyle w:val="StyleUnderline"/>
          <w:highlight w:val="cyan"/>
        </w:rPr>
        <w:t xml:space="preserve"> under</w:t>
      </w:r>
      <w:r w:rsidRPr="00F11EB2">
        <w:rPr>
          <w:rStyle w:val="StyleUnderline"/>
        </w:rPr>
        <w:t xml:space="preserve"> the </w:t>
      </w:r>
      <w:r w:rsidRPr="00327F57">
        <w:rPr>
          <w:rStyle w:val="StyleUnderline"/>
          <w:highlight w:val="cyan"/>
        </w:rPr>
        <w:t>Biden</w:t>
      </w:r>
      <w:r w:rsidRPr="00F11EB2">
        <w:rPr>
          <w:rStyle w:val="StyleUnderline"/>
        </w:rPr>
        <w:t xml:space="preserve"> administration</w:t>
      </w:r>
      <w:r>
        <w:t xml:space="preserve"> with </w:t>
      </w:r>
      <w:r w:rsidRPr="00327F57">
        <w:rPr>
          <w:rStyle w:val="Emphasis"/>
          <w:highlight w:val="cyan"/>
          <w:bdr w:val="single" w:sz="4" w:space="0" w:color="auto"/>
        </w:rPr>
        <w:t>both</w:t>
      </w:r>
      <w:r w:rsidRPr="00327F57">
        <w:rPr>
          <w:rStyle w:val="Emphasis"/>
          <w:highlight w:val="cyan"/>
        </w:rPr>
        <w:t xml:space="preserve"> the US and China imposing </w:t>
      </w:r>
      <w:r w:rsidRPr="00327F57">
        <w:rPr>
          <w:rStyle w:val="Emphasis"/>
          <w:highlight w:val="cyan"/>
          <w:bdr w:val="single" w:sz="4" w:space="0" w:color="auto"/>
        </w:rPr>
        <w:t>new barriers on trade</w:t>
      </w:r>
      <w:r>
        <w:t>, including restrictions on computer chip exports which have recently suffered shortages.</w:t>
      </w:r>
    </w:p>
    <w:p w14:paraId="232FA13E" w14:textId="1E86F09A" w:rsidR="00327F57" w:rsidRDefault="00327F57" w:rsidP="00327F57">
      <w:pPr>
        <w:pStyle w:val="Heading3"/>
      </w:pPr>
      <w:r>
        <w:t>1AR---UQ---Trade Relations</w:t>
      </w:r>
    </w:p>
    <w:p w14:paraId="7549930C" w14:textId="77777777" w:rsidR="00327F57" w:rsidRDefault="00327F57" w:rsidP="00327F57">
      <w:pPr>
        <w:pStyle w:val="Heading4"/>
      </w:pPr>
      <w:r>
        <w:t>US China trade war heating up—relations have reached the point of no return</w:t>
      </w:r>
    </w:p>
    <w:p w14:paraId="229B3729" w14:textId="77777777" w:rsidR="00327F57" w:rsidRDefault="00327F57" w:rsidP="00327F57">
      <w:proofErr w:type="spellStart"/>
      <w:r w:rsidRPr="00644927">
        <w:rPr>
          <w:rStyle w:val="Style13ptBold"/>
        </w:rPr>
        <w:t>Golderberg</w:t>
      </w:r>
      <w:proofErr w:type="spellEnd"/>
      <w:r w:rsidRPr="00644927">
        <w:rPr>
          <w:rStyle w:val="Style13ptBold"/>
        </w:rPr>
        <w:t xml:space="preserve"> 24</w:t>
      </w:r>
      <w:r>
        <w:t xml:space="preserve"> - Pinelopi </w:t>
      </w:r>
      <w:proofErr w:type="spellStart"/>
      <w:r>
        <w:t>Koujianou</w:t>
      </w:r>
      <w:proofErr w:type="spellEnd"/>
      <w:r>
        <w:t xml:space="preserve"> Goldberg, 24, 5-24-2024, "The US-China Trade War Heats Up," Project Syndicate, https://www.project-syndicate.org/onpoint/the-us-china-trade-war-heats-up, accessed 7-8-2024//NKB</w:t>
      </w:r>
    </w:p>
    <w:p w14:paraId="379FE6DA" w14:textId="77777777" w:rsidR="00327F57" w:rsidRDefault="00327F57" w:rsidP="00327F57">
      <w:pPr>
        <w:rPr>
          <w:rStyle w:val="StyleUnderline"/>
        </w:rPr>
      </w:pPr>
      <w:r w:rsidRPr="00327F57">
        <w:rPr>
          <w:rStyle w:val="StyleUnderline"/>
          <w:highlight w:val="cyan"/>
        </w:rPr>
        <w:t>In a sharp escalation of a trade war</w:t>
      </w:r>
      <w:r w:rsidRPr="00F22F94">
        <w:rPr>
          <w:rStyle w:val="StyleUnderline"/>
        </w:rPr>
        <w:t xml:space="preserve"> that began with his predecessor Donald Trump, US President Joe </w:t>
      </w:r>
      <w:r w:rsidRPr="00327F57">
        <w:rPr>
          <w:rStyle w:val="StyleUnderline"/>
          <w:highlight w:val="cyan"/>
        </w:rPr>
        <w:t>Biden</w:t>
      </w:r>
      <w:r w:rsidRPr="00F22F94">
        <w:rPr>
          <w:rStyle w:val="StyleUnderline"/>
        </w:rPr>
        <w:t xml:space="preserve">’s administration recently </w:t>
      </w:r>
      <w:r w:rsidRPr="00327F57">
        <w:rPr>
          <w:rStyle w:val="StyleUnderline"/>
          <w:highlight w:val="cyan"/>
        </w:rPr>
        <w:t>unveiled a new set of tariffs on Chinese goods</w:t>
      </w:r>
      <w:r w:rsidRPr="00F22F94">
        <w:rPr>
          <w:rStyle w:val="StyleUnderline"/>
        </w:rPr>
        <w:t xml:space="preserve">, </w:t>
      </w:r>
      <w:r w:rsidRPr="00327F57">
        <w:rPr>
          <w:rStyle w:val="StyleUnderline"/>
          <w:highlight w:val="cyan"/>
        </w:rPr>
        <w:t>including</w:t>
      </w:r>
      <w:r w:rsidRPr="00F22F94">
        <w:rPr>
          <w:rStyle w:val="StyleUnderline"/>
        </w:rPr>
        <w:t xml:space="preserve"> </w:t>
      </w:r>
      <w:r w:rsidRPr="00327F57">
        <w:rPr>
          <w:rStyle w:val="StyleUnderline"/>
          <w:highlight w:val="cyan"/>
        </w:rPr>
        <w:t>a quadrupling of the tariff on</w:t>
      </w:r>
      <w:r w:rsidRPr="00F22F94">
        <w:rPr>
          <w:rStyle w:val="StyleUnderline"/>
        </w:rPr>
        <w:t xml:space="preserve"> electric vehicles </w:t>
      </w:r>
      <w:r w:rsidRPr="00327F57">
        <w:rPr>
          <w:rStyle w:val="StyleUnderline"/>
          <w:highlight w:val="cyan"/>
        </w:rPr>
        <w:t>(EVs)</w:t>
      </w:r>
      <w:r w:rsidRPr="00F22F94">
        <w:rPr>
          <w:rStyle w:val="StyleUnderline"/>
        </w:rPr>
        <w:t xml:space="preserve"> that brings the rate to 100%. It did not take long for </w:t>
      </w:r>
      <w:r w:rsidRPr="00327F57">
        <w:rPr>
          <w:rStyle w:val="StyleUnderline"/>
          <w:highlight w:val="cyan"/>
        </w:rPr>
        <w:t>China</w:t>
      </w:r>
      <w:r w:rsidRPr="00F22F94">
        <w:rPr>
          <w:rStyle w:val="StyleUnderline"/>
        </w:rPr>
        <w:t xml:space="preserve"> to </w:t>
      </w:r>
      <w:r w:rsidRPr="00327F57">
        <w:rPr>
          <w:rStyle w:val="StyleUnderline"/>
          <w:highlight w:val="cyan"/>
        </w:rPr>
        <w:t>retaliate by launching an anti-dumping probe into</w:t>
      </w:r>
      <w:r w:rsidRPr="00F22F94">
        <w:rPr>
          <w:rStyle w:val="StyleUnderline"/>
        </w:rPr>
        <w:t xml:space="preserve"> chemical </w:t>
      </w:r>
      <w:r w:rsidRPr="00327F57">
        <w:rPr>
          <w:rStyle w:val="StyleUnderline"/>
          <w:highlight w:val="cyan"/>
        </w:rPr>
        <w:t>imports from the</w:t>
      </w:r>
      <w:r w:rsidRPr="00F22F94">
        <w:rPr>
          <w:rStyle w:val="StyleUnderline"/>
        </w:rPr>
        <w:t xml:space="preserve"> </w:t>
      </w:r>
      <w:r w:rsidRPr="00327F57">
        <w:rPr>
          <w:rStyle w:val="Emphasis"/>
          <w:highlight w:val="cyan"/>
        </w:rPr>
        <w:t>U</w:t>
      </w:r>
      <w:r w:rsidRPr="00F22F94">
        <w:rPr>
          <w:rStyle w:val="StyleUnderline"/>
        </w:rPr>
        <w:t xml:space="preserve">nited </w:t>
      </w:r>
      <w:r w:rsidRPr="00327F57">
        <w:rPr>
          <w:rStyle w:val="Emphasis"/>
          <w:highlight w:val="cyan"/>
        </w:rPr>
        <w:t>S</w:t>
      </w:r>
      <w:r w:rsidRPr="00F22F94">
        <w:rPr>
          <w:rStyle w:val="StyleUnderline"/>
        </w:rPr>
        <w:t xml:space="preserve">tates, </w:t>
      </w:r>
      <w:r w:rsidRPr="00327F57">
        <w:rPr>
          <w:rStyle w:val="StyleUnderline"/>
          <w:highlight w:val="cyan"/>
        </w:rPr>
        <w:t>the</w:t>
      </w:r>
      <w:r w:rsidRPr="00F22F94">
        <w:rPr>
          <w:rStyle w:val="StyleUnderline"/>
        </w:rPr>
        <w:t xml:space="preserve"> </w:t>
      </w:r>
      <w:r w:rsidRPr="00327F57">
        <w:rPr>
          <w:rStyle w:val="Emphasis"/>
          <w:highlight w:val="cyan"/>
        </w:rPr>
        <w:t>E</w:t>
      </w:r>
      <w:r w:rsidRPr="00F22F94">
        <w:rPr>
          <w:rStyle w:val="StyleUnderline"/>
        </w:rPr>
        <w:t xml:space="preserve">uropean </w:t>
      </w:r>
      <w:r w:rsidRPr="00327F57">
        <w:rPr>
          <w:rStyle w:val="Emphasis"/>
          <w:highlight w:val="cyan"/>
        </w:rPr>
        <w:t>U</w:t>
      </w:r>
      <w:r w:rsidRPr="00F22F94">
        <w:rPr>
          <w:rStyle w:val="StyleUnderline"/>
        </w:rPr>
        <w:t xml:space="preserve">nion, </w:t>
      </w:r>
      <w:r w:rsidRPr="00327F57">
        <w:rPr>
          <w:rStyle w:val="StyleUnderline"/>
          <w:highlight w:val="cyan"/>
        </w:rPr>
        <w:t>Japan, and Taiwan</w:t>
      </w:r>
      <w:r w:rsidRPr="00F22F94">
        <w:rPr>
          <w:rStyle w:val="StyleUnderline"/>
        </w:rPr>
        <w:t xml:space="preserve">. </w:t>
      </w:r>
      <w:r>
        <w:rPr>
          <w:rStyle w:val="StyleUnderline"/>
        </w:rPr>
        <w:t xml:space="preserve">Have </w:t>
      </w:r>
      <w:r w:rsidRPr="00327F57">
        <w:rPr>
          <w:rStyle w:val="Emphasis"/>
          <w:highlight w:val="cyan"/>
        </w:rPr>
        <w:t>US-China economic relations reached the point of no return</w:t>
      </w:r>
      <w:r>
        <w:rPr>
          <w:rStyle w:val="StyleUnderline"/>
        </w:rPr>
        <w:t>?</w:t>
      </w:r>
    </w:p>
    <w:p w14:paraId="6FCB44C1" w14:textId="77777777" w:rsidR="00327F57" w:rsidRPr="005418C6" w:rsidRDefault="00327F57" w:rsidP="00327F57">
      <w:pPr>
        <w:rPr>
          <w:u w:val="single"/>
        </w:rPr>
      </w:pPr>
    </w:p>
    <w:p w14:paraId="0C681390" w14:textId="77777777" w:rsidR="00327F57" w:rsidRPr="00A8584E" w:rsidRDefault="00327F57" w:rsidP="00327F57">
      <w:pPr>
        <w:pStyle w:val="Heading4"/>
      </w:pPr>
      <w:r w:rsidRPr="00A8584E">
        <w:rPr>
          <w:u w:val="single"/>
        </w:rPr>
        <w:t>STATS</w:t>
      </w:r>
      <w:r>
        <w:t xml:space="preserve"> don’t lie---trade is down </w:t>
      </w:r>
      <w:r w:rsidRPr="00A8584E">
        <w:rPr>
          <w:u w:val="single"/>
        </w:rPr>
        <w:t>20%</w:t>
      </w:r>
      <w:r>
        <w:t xml:space="preserve"> because of </w:t>
      </w:r>
      <w:r w:rsidRPr="00CB028F">
        <w:rPr>
          <w:u w:val="single"/>
        </w:rPr>
        <w:t>trade tensions</w:t>
      </w:r>
      <w:r>
        <w:t xml:space="preserve">. </w:t>
      </w:r>
    </w:p>
    <w:p w14:paraId="0FC3310A" w14:textId="77777777" w:rsidR="00327F57" w:rsidRPr="0088169D" w:rsidRDefault="00327F57" w:rsidP="00327F57">
      <w:r w:rsidRPr="0088169D">
        <w:t xml:space="preserve">Jonathan </w:t>
      </w:r>
      <w:r w:rsidRPr="0088169D">
        <w:rPr>
          <w:rStyle w:val="Style13ptBold"/>
        </w:rPr>
        <w:t>Josephs</w:t>
      </w:r>
      <w:r>
        <w:t>*</w:t>
      </w:r>
      <w:r w:rsidRPr="0088169D">
        <w:t xml:space="preserve"> </w:t>
      </w:r>
      <w:r w:rsidRPr="0088169D">
        <w:rPr>
          <w:rStyle w:val="Style13ptBold"/>
        </w:rPr>
        <w:t>and</w:t>
      </w:r>
      <w:r w:rsidRPr="0088169D">
        <w:t xml:space="preserve"> Sameer </w:t>
      </w:r>
      <w:r w:rsidRPr="0088169D">
        <w:rPr>
          <w:rStyle w:val="Style13ptBold"/>
        </w:rPr>
        <w:t>Hashmi</w:t>
      </w:r>
      <w:r>
        <w:t>**</w:t>
      </w:r>
      <w:r w:rsidRPr="0088169D">
        <w:t xml:space="preserve">, </w:t>
      </w:r>
      <w:r w:rsidRPr="0088169D">
        <w:rPr>
          <w:rStyle w:val="Style13ptBold"/>
        </w:rPr>
        <w:t>24</w:t>
      </w:r>
      <w:r w:rsidRPr="0088169D">
        <w:t xml:space="preserve">, </w:t>
      </w:r>
      <w:r>
        <w:t xml:space="preserve">*senior BBC journalist covering the international economy and world affairs, B.A. @ University of Leeds in Journalism, **BBC journalist covering the Middle East for 15+ years, set up the Riyadh &amp; Dubai branches of the BBC,  focusing on technology, international trade and geopolitics, M.A. in Communication @ the Manipal Academy of Higher Education, </w:t>
      </w:r>
      <w:r w:rsidRPr="0088169D">
        <w:t xml:space="preserve">"US says falling trade with China could be positive", </w:t>
      </w:r>
      <w:r>
        <w:t>BBC</w:t>
      </w:r>
      <w:r w:rsidRPr="0088169D">
        <w:t>, 2-29-2024, https://www.bbc.com/news/business-68441427. Accessed 7-8-2024 by NT-JJ.</w:t>
      </w:r>
    </w:p>
    <w:p w14:paraId="4E3D092D" w14:textId="77777777" w:rsidR="00327F57" w:rsidRDefault="00327F57" w:rsidP="00327F57">
      <w:r>
        <w:t xml:space="preserve">The </w:t>
      </w:r>
      <w:r w:rsidRPr="00327F57">
        <w:rPr>
          <w:rStyle w:val="Emphasis"/>
          <w:highlight w:val="cyan"/>
        </w:rPr>
        <w:t>steep drop in trade</w:t>
      </w:r>
      <w:r w:rsidRPr="00327F57">
        <w:rPr>
          <w:rStyle w:val="StyleUnderline"/>
          <w:highlight w:val="cyan"/>
        </w:rPr>
        <w:t xml:space="preserve"> with China</w:t>
      </w:r>
      <w:r w:rsidRPr="00A8584E">
        <w:rPr>
          <w:rStyle w:val="StyleUnderline"/>
        </w:rPr>
        <w:t xml:space="preserve"> </w:t>
      </w:r>
      <w:r>
        <w:t>could be a positive development, the United States' top trade official has told the BBC.</w:t>
      </w:r>
    </w:p>
    <w:p w14:paraId="1695D433" w14:textId="77777777" w:rsidR="00327F57" w:rsidRDefault="00327F57" w:rsidP="00327F57">
      <w:r>
        <w:t xml:space="preserve">Katherine Tai said it "isn't necessarily negative. It could be a positive indication of diversification on both sides." The </w:t>
      </w:r>
      <w:r w:rsidRPr="00327F57">
        <w:rPr>
          <w:rStyle w:val="StyleUnderline"/>
          <w:highlight w:val="cyan"/>
        </w:rPr>
        <w:t xml:space="preserve">amount of goods the world's two biggest economies sold to each other </w:t>
      </w:r>
      <w:r w:rsidRPr="00327F57">
        <w:rPr>
          <w:rStyle w:val="Emphasis"/>
          <w:highlight w:val="cyan"/>
        </w:rPr>
        <w:t>fell 17%</w:t>
      </w:r>
      <w:r w:rsidRPr="00327F57">
        <w:rPr>
          <w:rStyle w:val="StyleUnderline"/>
          <w:highlight w:val="cyan"/>
        </w:rPr>
        <w:t xml:space="preserve"> last year</w:t>
      </w:r>
      <w:r>
        <w:t xml:space="preserve">. It comes amid </w:t>
      </w:r>
      <w:r w:rsidRPr="00327F57">
        <w:rPr>
          <w:rStyle w:val="Emphasis"/>
          <w:highlight w:val="cyan"/>
        </w:rPr>
        <w:t>deepening divisions</w:t>
      </w:r>
      <w:r w:rsidRPr="00327F57">
        <w:rPr>
          <w:rStyle w:val="StyleUnderline"/>
          <w:highlight w:val="cyan"/>
        </w:rPr>
        <w:t xml:space="preserve"> in the global economy</w:t>
      </w:r>
      <w:r>
        <w:t>.</w:t>
      </w:r>
    </w:p>
    <w:p w14:paraId="0CFA5BA2" w14:textId="77777777" w:rsidR="00327F57" w:rsidRDefault="00327F57" w:rsidP="00327F57">
      <w:r>
        <w:t xml:space="preserve">Those </w:t>
      </w:r>
      <w:r w:rsidRPr="00327F57">
        <w:rPr>
          <w:rStyle w:val="Emphasis"/>
          <w:highlight w:val="cyan"/>
        </w:rPr>
        <w:t>differences were exposed</w:t>
      </w:r>
      <w:r w:rsidRPr="00A8584E">
        <w:rPr>
          <w:rStyle w:val="StyleUnderline"/>
        </w:rPr>
        <w:t xml:space="preserve"> again </w:t>
      </w:r>
      <w:r w:rsidRPr="00327F57">
        <w:rPr>
          <w:rStyle w:val="StyleUnderline"/>
          <w:highlight w:val="cyan"/>
        </w:rPr>
        <w:t>with the US</w:t>
      </w:r>
      <w:r w:rsidRPr="00A8584E">
        <w:rPr>
          <w:rStyle w:val="StyleUnderline"/>
        </w:rPr>
        <w:t xml:space="preserve"> announcing an </w:t>
      </w:r>
      <w:r w:rsidRPr="00327F57">
        <w:rPr>
          <w:rStyle w:val="StyleUnderline"/>
          <w:highlight w:val="cyan"/>
        </w:rPr>
        <w:t xml:space="preserve">investigation </w:t>
      </w:r>
      <w:proofErr w:type="gramStart"/>
      <w:r w:rsidRPr="00327F57">
        <w:rPr>
          <w:rStyle w:val="StyleUnderline"/>
          <w:highlight w:val="cyan"/>
        </w:rPr>
        <w:t>in to</w:t>
      </w:r>
      <w:proofErr w:type="gramEnd"/>
      <w:r w:rsidRPr="00A8584E">
        <w:rPr>
          <w:rStyle w:val="StyleUnderline"/>
        </w:rPr>
        <w:t xml:space="preserve"> </w:t>
      </w:r>
      <w:r>
        <w:t xml:space="preserve">what it said was </w:t>
      </w:r>
      <w:r w:rsidRPr="00A8584E">
        <w:rPr>
          <w:rStyle w:val="StyleUnderline"/>
        </w:rPr>
        <w:t xml:space="preserve">a potential national </w:t>
      </w:r>
      <w:r w:rsidRPr="00327F57">
        <w:rPr>
          <w:rStyle w:val="StyleUnderline"/>
          <w:highlight w:val="cyan"/>
        </w:rPr>
        <w:t>security risk from cars</w:t>
      </w:r>
      <w:r>
        <w:t xml:space="preserve"> made in China, citing fears that tech-connected cars could collect personal data or be controlled remotely. Chinese car companies have been expanding their presence in other parts of the world but have virtually no presence in the US, where they already face import duties of 25%. The White House described its action as "unprecedented" and a fair response to Chinese policies which impose restrictions on foreign car companies. Last year </w:t>
      </w:r>
      <w:r w:rsidRPr="00327F57">
        <w:rPr>
          <w:rStyle w:val="StyleUnderline"/>
          <w:highlight w:val="cyan"/>
        </w:rPr>
        <w:t>the amount of goods the US bought from China fell</w:t>
      </w:r>
      <w:r w:rsidRPr="00A8584E">
        <w:rPr>
          <w:rStyle w:val="StyleUnderline"/>
        </w:rPr>
        <w:t xml:space="preserve"> </w:t>
      </w:r>
      <w:r>
        <w:t xml:space="preserve">just over </w:t>
      </w:r>
      <w:r w:rsidRPr="00327F57">
        <w:rPr>
          <w:rStyle w:val="Emphasis"/>
          <w:highlight w:val="cyan"/>
        </w:rPr>
        <w:t>20%</w:t>
      </w:r>
      <w:r>
        <w:t xml:space="preserve"> to $427bn, with a 4% fall the other way to just under $148bn (£117bn</w:t>
      </w:r>
      <w:proofErr w:type="gramStart"/>
      <w:r>
        <w:t>).Chinese</w:t>
      </w:r>
      <w:proofErr w:type="gramEnd"/>
      <w:r>
        <w:t xml:space="preserve"> carmakers such as BYD have struggled in the US </w:t>
      </w:r>
      <w:r w:rsidRPr="00327F57">
        <w:rPr>
          <w:rStyle w:val="StyleUnderline"/>
          <w:highlight w:val="cyan"/>
        </w:rPr>
        <w:t xml:space="preserve">amid </w:t>
      </w:r>
      <w:r w:rsidRPr="00327F57">
        <w:rPr>
          <w:rStyle w:val="Emphasis"/>
          <w:highlight w:val="cyan"/>
        </w:rPr>
        <w:t>trade tensions</w:t>
      </w:r>
      <w:r>
        <w:t>.</w:t>
      </w:r>
    </w:p>
    <w:p w14:paraId="44C68501" w14:textId="77777777" w:rsidR="00327F57" w:rsidRDefault="00327F57" w:rsidP="00327F57"/>
    <w:p w14:paraId="7B9A04AE" w14:textId="77777777" w:rsidR="00327F57" w:rsidRDefault="00327F57" w:rsidP="00327F57">
      <w:pPr>
        <w:pStyle w:val="Heading4"/>
      </w:pPr>
      <w:r>
        <w:t xml:space="preserve">China’s </w:t>
      </w:r>
      <w:r w:rsidRPr="00653F2E">
        <w:rPr>
          <w:u w:val="single"/>
        </w:rPr>
        <w:t>seething</w:t>
      </w:r>
      <w:r>
        <w:t xml:space="preserve"> about U.S. trade </w:t>
      </w:r>
      <w:r w:rsidRPr="00653F2E">
        <w:rPr>
          <w:u w:val="single"/>
        </w:rPr>
        <w:t>restrictions</w:t>
      </w:r>
      <w:r>
        <w:t xml:space="preserve">. </w:t>
      </w:r>
    </w:p>
    <w:p w14:paraId="5EB27534" w14:textId="77777777" w:rsidR="00327F57" w:rsidRDefault="00327F57" w:rsidP="00327F57">
      <w:r w:rsidRPr="00653F2E">
        <w:t xml:space="preserve">Evelyn </w:t>
      </w:r>
      <w:r w:rsidRPr="00653F2E">
        <w:rPr>
          <w:rStyle w:val="Style13ptBold"/>
        </w:rPr>
        <w:t>Cheng</w:t>
      </w:r>
      <w:r w:rsidRPr="00653F2E">
        <w:t xml:space="preserve">, </w:t>
      </w:r>
      <w:r w:rsidRPr="00653F2E">
        <w:rPr>
          <w:rStyle w:val="Style13ptBold"/>
        </w:rPr>
        <w:t>23</w:t>
      </w:r>
      <w:r w:rsidRPr="00653F2E">
        <w:t>, Senior Correspondent</w:t>
      </w:r>
      <w:r>
        <w:t xml:space="preserve"> @ CNBC covering China’s economy, B.A. In Journalism @ NYU</w:t>
      </w:r>
      <w:r w:rsidRPr="00653F2E">
        <w:t>, “</w:t>
      </w:r>
      <w:r w:rsidRPr="00653F2E">
        <w:rPr>
          <w:rStyle w:val="StyleUnderline"/>
        </w:rPr>
        <w:t xml:space="preserve">China says </w:t>
      </w:r>
      <w:r w:rsidRPr="00327F57">
        <w:rPr>
          <w:rStyle w:val="Emphasis"/>
          <w:highlight w:val="cyan"/>
          <w:bdr w:val="single" w:sz="4" w:space="0" w:color="auto"/>
        </w:rPr>
        <w:t>drop in trade</w:t>
      </w:r>
      <w:r w:rsidRPr="00327F57">
        <w:rPr>
          <w:rStyle w:val="StyleUnderline"/>
          <w:highlight w:val="cyan"/>
        </w:rPr>
        <w:t xml:space="preserve"> with the U.S. is ‘a direct </w:t>
      </w:r>
      <w:r w:rsidRPr="00327F57">
        <w:rPr>
          <w:rStyle w:val="Emphasis"/>
          <w:highlight w:val="cyan"/>
          <w:bdr w:val="single" w:sz="4" w:space="0" w:color="auto"/>
        </w:rPr>
        <w:t>consequence of U.S. moves’</w:t>
      </w:r>
      <w:r w:rsidRPr="00653F2E">
        <w:t xml:space="preserve">”, CNBC, </w:t>
      </w:r>
      <w:r>
        <w:t>8</w:t>
      </w:r>
      <w:r w:rsidRPr="00653F2E">
        <w:t>-</w:t>
      </w:r>
      <w:r>
        <w:t>31</w:t>
      </w:r>
      <w:r w:rsidRPr="00653F2E">
        <w:t>-</w:t>
      </w:r>
      <w:r>
        <w:t>2023</w:t>
      </w:r>
      <w:r w:rsidRPr="00653F2E">
        <w:t>, https://www.cnbc.com/2023/08/31/china-says-drop-in-trade-with-us-is-direct-consequence-of-us-moves.html. Accessed 7-8-2024 by NT-JJ.</w:t>
      </w:r>
    </w:p>
    <w:p w14:paraId="7F473E9A" w14:textId="77777777" w:rsidR="00327F57" w:rsidRDefault="00327F57" w:rsidP="00327F57">
      <w:r>
        <w:t xml:space="preserve">BEIJING — </w:t>
      </w:r>
      <w:r w:rsidRPr="00327F57">
        <w:rPr>
          <w:rStyle w:val="StyleUnderline"/>
          <w:highlight w:val="cyan"/>
        </w:rPr>
        <w:t>China’s ambassador</w:t>
      </w:r>
      <w:r>
        <w:t xml:space="preserve"> to the U.S., Xie Feng, </w:t>
      </w:r>
      <w:r w:rsidRPr="00327F57">
        <w:rPr>
          <w:rStyle w:val="StyleUnderline"/>
          <w:highlight w:val="cyan"/>
        </w:rPr>
        <w:t xml:space="preserve">has blamed U.S. </w:t>
      </w:r>
      <w:r w:rsidRPr="00327F57">
        <w:rPr>
          <w:rStyle w:val="Emphasis"/>
          <w:highlight w:val="cyan"/>
        </w:rPr>
        <w:t>tariffs</w:t>
      </w:r>
      <w:r w:rsidRPr="00327F57">
        <w:rPr>
          <w:rStyle w:val="StyleUnderline"/>
          <w:highlight w:val="cyan"/>
        </w:rPr>
        <w:t xml:space="preserve"> and export controls for a </w:t>
      </w:r>
      <w:r w:rsidRPr="00327F57">
        <w:rPr>
          <w:rStyle w:val="Emphasis"/>
          <w:highlight w:val="cyan"/>
        </w:rPr>
        <w:t>drop in trade</w:t>
      </w:r>
      <w:r>
        <w:t xml:space="preserve"> between the two countries.</w:t>
      </w:r>
    </w:p>
    <w:p w14:paraId="6B399DAB" w14:textId="77777777" w:rsidR="00327F57" w:rsidRDefault="00327F57" w:rsidP="00327F57">
      <w:r>
        <w:t>That’s according to a speech he gave via video on Tuesday at Forbes’ U.S.-China Business Forum in New York, published online by the Chinese Embassy in the U.S.</w:t>
      </w:r>
    </w:p>
    <w:p w14:paraId="1C628F8D" w14:textId="77777777" w:rsidR="00327F57" w:rsidRDefault="00327F57" w:rsidP="00327F57">
      <w:r w:rsidRPr="00653F2E">
        <w:rPr>
          <w:rStyle w:val="StyleUnderline"/>
        </w:rPr>
        <w:t xml:space="preserve">China-U.S. </w:t>
      </w:r>
      <w:r w:rsidRPr="00327F57">
        <w:rPr>
          <w:rStyle w:val="StyleUnderline"/>
          <w:highlight w:val="cyan"/>
        </w:rPr>
        <w:t>trade fell by 14.5%</w:t>
      </w:r>
      <w:r>
        <w:t xml:space="preserve"> in the first half of the year from a year ago, Xie pointed out.</w:t>
      </w:r>
    </w:p>
    <w:p w14:paraId="0C29D364" w14:textId="77777777" w:rsidR="00327F57" w:rsidRDefault="00327F57" w:rsidP="00327F57">
      <w:r>
        <w:t xml:space="preserve">“This is a </w:t>
      </w:r>
      <w:r w:rsidRPr="00327F57">
        <w:rPr>
          <w:rStyle w:val="Emphasis"/>
          <w:highlight w:val="cyan"/>
        </w:rPr>
        <w:t>direct consequence</w:t>
      </w:r>
      <w:r w:rsidRPr="00327F57">
        <w:rPr>
          <w:rStyle w:val="StyleUnderline"/>
          <w:highlight w:val="cyan"/>
        </w:rPr>
        <w:t xml:space="preserve"> of U.S. moves to levy </w:t>
      </w:r>
      <w:r w:rsidRPr="00327F57">
        <w:rPr>
          <w:rStyle w:val="Emphasis"/>
          <w:highlight w:val="cyan"/>
        </w:rPr>
        <w:t xml:space="preserve">Section 301 </w:t>
      </w:r>
      <w:r w:rsidRPr="00327F57">
        <w:rPr>
          <w:rStyle w:val="Emphasis"/>
          <w:highlight w:val="cyan"/>
          <w:bdr w:val="single" w:sz="4" w:space="0" w:color="auto"/>
        </w:rPr>
        <w:t>tariffs</w:t>
      </w:r>
      <w:r w:rsidRPr="00327F57">
        <w:rPr>
          <w:rStyle w:val="StyleUnderline"/>
          <w:highlight w:val="cyan"/>
        </w:rPr>
        <w:t xml:space="preserve"> on Chinese imports</w:t>
      </w:r>
      <w:r>
        <w:t xml:space="preserve">, abuse </w:t>
      </w:r>
      <w:r w:rsidRPr="00327F57">
        <w:rPr>
          <w:rStyle w:val="Emphasis"/>
          <w:highlight w:val="cyan"/>
        </w:rPr>
        <w:t xml:space="preserve">unilateral </w:t>
      </w:r>
      <w:r w:rsidRPr="00327F57">
        <w:rPr>
          <w:rStyle w:val="Emphasis"/>
          <w:highlight w:val="cyan"/>
          <w:bdr w:val="single" w:sz="4" w:space="0" w:color="auto"/>
        </w:rPr>
        <w:t>sanctions</w:t>
      </w:r>
      <w:r w:rsidRPr="00653F2E">
        <w:rPr>
          <w:rStyle w:val="StyleUnderline"/>
        </w:rPr>
        <w:t xml:space="preserve"> </w:t>
      </w:r>
      <w:r w:rsidRPr="00327F57">
        <w:rPr>
          <w:rStyle w:val="StyleUnderline"/>
          <w:highlight w:val="cyan"/>
        </w:rPr>
        <w:t>and</w:t>
      </w:r>
      <w:r>
        <w:t xml:space="preserve"> further tighten up </w:t>
      </w:r>
      <w:r w:rsidRPr="00327F57">
        <w:rPr>
          <w:rStyle w:val="Emphasis"/>
          <w:highlight w:val="cyan"/>
          <w:bdr w:val="single" w:sz="4" w:space="0" w:color="auto"/>
        </w:rPr>
        <w:t>export controls</w:t>
      </w:r>
      <w:r>
        <w:t>,” he said.</w:t>
      </w:r>
    </w:p>
    <w:p w14:paraId="3B9F5B86" w14:textId="77777777" w:rsidR="00327F57" w:rsidRPr="00653F2E" w:rsidRDefault="00327F57" w:rsidP="00327F57">
      <w:r>
        <w:t xml:space="preserve">“Livelihoods of many families have been affected, and </w:t>
      </w:r>
      <w:r w:rsidRPr="00327F57">
        <w:rPr>
          <w:rStyle w:val="StyleUnderline"/>
          <w:highlight w:val="cyan"/>
        </w:rPr>
        <w:t>businesses</w:t>
      </w:r>
      <w:r w:rsidRPr="00653F2E">
        <w:rPr>
          <w:rStyle w:val="StyleUnderline"/>
        </w:rPr>
        <w:t xml:space="preserve"> from both countries have </w:t>
      </w:r>
      <w:proofErr w:type="spellStart"/>
      <w:r w:rsidRPr="00327F57">
        <w:rPr>
          <w:rStyle w:val="StyleUnderline"/>
          <w:highlight w:val="cyan"/>
        </w:rPr>
        <w:t>born</w:t>
      </w:r>
      <w:proofErr w:type="spellEnd"/>
      <w:r w:rsidRPr="00327F57">
        <w:rPr>
          <w:rStyle w:val="StyleUnderline"/>
          <w:highlight w:val="cyan"/>
        </w:rPr>
        <w:t xml:space="preserve"> the brunt</w:t>
      </w:r>
      <w:r>
        <w:t>.”</w:t>
      </w:r>
    </w:p>
    <w:p w14:paraId="7FAC9A65" w14:textId="77777777" w:rsidR="00327F57" w:rsidRDefault="00327F57" w:rsidP="00327F57"/>
    <w:p w14:paraId="1BAC0F20" w14:textId="6739703C" w:rsidR="00327F57" w:rsidRDefault="00327F57" w:rsidP="00327F57">
      <w:pPr>
        <w:pStyle w:val="Heading3"/>
      </w:pPr>
      <w:r>
        <w:t>2AC---UQ---Relations</w:t>
      </w:r>
    </w:p>
    <w:p w14:paraId="32CD10F9" w14:textId="77777777" w:rsidR="00327F57" w:rsidRPr="00652AB8" w:rsidRDefault="00327F57" w:rsidP="00327F57">
      <w:pPr>
        <w:pStyle w:val="Heading4"/>
      </w:pPr>
      <w:r>
        <w:t xml:space="preserve">US–China relations are strained now. </w:t>
      </w:r>
    </w:p>
    <w:p w14:paraId="0010EBD7" w14:textId="77777777" w:rsidR="00327F57" w:rsidRPr="00FE3D10" w:rsidRDefault="00327F57" w:rsidP="00327F57">
      <w:r>
        <w:t xml:space="preserve">Orange </w:t>
      </w:r>
      <w:r w:rsidRPr="00C70447">
        <w:rPr>
          <w:b/>
          <w:bCs/>
          <w:sz w:val="26"/>
          <w:szCs w:val="26"/>
        </w:rPr>
        <w:t>Wang</w:t>
      </w:r>
      <w:r w:rsidRPr="00FE3D10">
        <w:t xml:space="preserve">, </w:t>
      </w:r>
      <w:r w:rsidRPr="00B41551">
        <w:rPr>
          <w:b/>
          <w:bCs/>
          <w:sz w:val="26"/>
          <w:szCs w:val="26"/>
        </w:rPr>
        <w:t>7</w:t>
      </w:r>
      <w:r>
        <w:rPr>
          <w:b/>
          <w:bCs/>
          <w:sz w:val="26"/>
          <w:szCs w:val="26"/>
        </w:rPr>
        <w:t>/</w:t>
      </w:r>
      <w:r w:rsidRPr="00B41551">
        <w:rPr>
          <w:b/>
          <w:bCs/>
          <w:sz w:val="26"/>
          <w:szCs w:val="26"/>
        </w:rPr>
        <w:t>8</w:t>
      </w:r>
      <w:r>
        <w:t>/</w:t>
      </w:r>
      <w:r w:rsidRPr="00B41551">
        <w:t>2024</w:t>
      </w:r>
      <w:r w:rsidRPr="00FE3D10">
        <w:t xml:space="preserve">, "‘There is a limit’: US-China ties may have hit a wall, Chinese scholar warns", </w:t>
      </w:r>
      <w:r>
        <w:t xml:space="preserve">South China Morning Post, </w:t>
      </w:r>
      <w:r w:rsidRPr="00FE3D10">
        <w:t>https://www.scmp.com/news/china/diplomacy/article/3269604/us-china-ties-may-have-hit-wall-xi-biden-summit-noted-chinese-commentator-warns</w:t>
      </w:r>
      <w:r>
        <w:t xml:space="preserve">/ // </w:t>
      </w:r>
      <w:proofErr w:type="spellStart"/>
      <w:r>
        <w:t>skohli</w:t>
      </w:r>
      <w:proofErr w:type="spellEnd"/>
    </w:p>
    <w:p w14:paraId="2434403E" w14:textId="77777777" w:rsidR="00327F57" w:rsidRDefault="00327F57" w:rsidP="00327F57">
      <w:r w:rsidRPr="004441B1">
        <w:rPr>
          <w:rStyle w:val="Emphasis"/>
        </w:rPr>
        <w:t xml:space="preserve">Moves to </w:t>
      </w:r>
      <w:proofErr w:type="spellStart"/>
      <w:r w:rsidRPr="004441B1">
        <w:rPr>
          <w:rStyle w:val="Emphasis"/>
        </w:rPr>
        <w:t>stabilise</w:t>
      </w:r>
      <w:proofErr w:type="spellEnd"/>
      <w:r w:rsidRPr="004441B1">
        <w:rPr>
          <w:rStyle w:val="Emphasis"/>
        </w:rPr>
        <w:t xml:space="preserve"> China-US ties</w:t>
      </w:r>
      <w:r w:rsidRPr="00FE3D10">
        <w:rPr>
          <w:rStyle w:val="StyleUnderline"/>
        </w:rPr>
        <w:t xml:space="preserve"> may have </w:t>
      </w:r>
      <w:r w:rsidRPr="004441B1">
        <w:rPr>
          <w:rStyle w:val="Emphasis"/>
        </w:rPr>
        <w:t>reached their “limit</w:t>
      </w:r>
      <w:r w:rsidRPr="00FE3D10">
        <w:rPr>
          <w:rStyle w:val="StyleUnderline"/>
        </w:rPr>
        <w:t>” since a summit eight months ago</w:t>
      </w:r>
      <w:r>
        <w:t>, a leading Chinese political scholar has warned.</w:t>
      </w:r>
    </w:p>
    <w:p w14:paraId="039159A7" w14:textId="77777777" w:rsidR="00327F57" w:rsidRDefault="00327F57" w:rsidP="00327F57">
      <w:r>
        <w:t xml:space="preserve">Da Wei, director of the Centre for International Security and Strategy (CISS) at Tsinghua University, said </w:t>
      </w:r>
      <w:r w:rsidRPr="004441B1">
        <w:rPr>
          <w:rStyle w:val="StyleUnderline"/>
        </w:rPr>
        <w:t xml:space="preserve">both countries needed to make their intentions and goals </w:t>
      </w:r>
      <w:proofErr w:type="gramStart"/>
      <w:r w:rsidRPr="004441B1">
        <w:rPr>
          <w:rStyle w:val="StyleUnderline"/>
        </w:rPr>
        <w:t>more clear and convincing</w:t>
      </w:r>
      <w:proofErr w:type="gramEnd"/>
      <w:r w:rsidRPr="004441B1">
        <w:rPr>
          <w:rStyle w:val="StyleUnderline"/>
        </w:rPr>
        <w:t xml:space="preserve"> to each other</w:t>
      </w:r>
      <w:r>
        <w:t xml:space="preserve">. This was </w:t>
      </w:r>
      <w:r w:rsidRPr="004441B1">
        <w:rPr>
          <w:rStyle w:val="StyleUnderline"/>
        </w:rPr>
        <w:t>crucial to preventing “fundamental distrust”,</w:t>
      </w:r>
      <w:r>
        <w:t xml:space="preserve"> Da told an international security forum in Beijing on Sunday. He also warned of </w:t>
      </w:r>
      <w:r w:rsidRPr="004441B1">
        <w:rPr>
          <w:rStyle w:val="StyleUnderline"/>
        </w:rPr>
        <w:t>“negative development” in bilateral ties, particularly on Taiwan, and technological and economic issues, noting that recent remarks from senior officials on either side had been marked by impatience, frustration, anxiety and disappointment.</w:t>
      </w:r>
      <w:r>
        <w:rPr>
          <w:rStyle w:val="StyleUnderline"/>
        </w:rPr>
        <w:t xml:space="preserve"> </w:t>
      </w:r>
      <w:r>
        <w:t>“This tendency is not good,” the US-China relations specialist told a panel at the World Peace Forum, which was jointly hosted by Tsinghua and the Chinese People’s Institute of Foreign Affairs, a government-run policy group.</w:t>
      </w:r>
    </w:p>
    <w:p w14:paraId="7A291596" w14:textId="77777777" w:rsidR="00327F57" w:rsidRPr="004441B1" w:rsidRDefault="00327F57" w:rsidP="00327F57">
      <w:pPr>
        <w:rPr>
          <w:rStyle w:val="StyleUnderline"/>
          <w:b/>
        </w:rPr>
      </w:pPr>
      <w:r>
        <w:t>“</w:t>
      </w:r>
      <w:r w:rsidRPr="004441B1">
        <w:rPr>
          <w:rStyle w:val="StyleUnderline"/>
        </w:rPr>
        <w:t>Another crisis or some kind of confrontation” could not be ruled out</w:t>
      </w:r>
      <w:r>
        <w:t xml:space="preserve"> if the present trajectory continued, he cautioned. The summit between Chinese President Xi Jinping and his US counterpart Joe Biden in California last November was followed by </w:t>
      </w:r>
      <w:r w:rsidRPr="004441B1">
        <w:rPr>
          <w:rStyle w:val="StyleUnderline"/>
        </w:rPr>
        <w:t>several positive signs for the bilateral relationship after months of extreme tensions.</w:t>
      </w:r>
    </w:p>
    <w:p w14:paraId="152E04FF" w14:textId="77777777" w:rsidR="00327F57" w:rsidRDefault="00327F57" w:rsidP="00327F57">
      <w:r>
        <w:t xml:space="preserve">The </w:t>
      </w:r>
      <w:r w:rsidRPr="004441B1">
        <w:rPr>
          <w:rStyle w:val="StyleUnderline"/>
        </w:rPr>
        <w:t>two countries have resumed high-level dialogue</w:t>
      </w:r>
      <w:r>
        <w:t xml:space="preserve">, including military-to-military talks, launched several working groups, </w:t>
      </w:r>
      <w:proofErr w:type="gramStart"/>
      <w:r>
        <w:t>held negotiations</w:t>
      </w:r>
      <w:proofErr w:type="gramEnd"/>
      <w:r>
        <w:t xml:space="preserve"> on trade, finance, and climate and counternarcotics action, and also restarted cooperation on deporting illegal Chinese immigrants from the US.</w:t>
      </w:r>
    </w:p>
    <w:p w14:paraId="21825486" w14:textId="77777777" w:rsidR="00327F57" w:rsidRPr="004441B1" w:rsidRDefault="00327F57" w:rsidP="00327F57">
      <w:pPr>
        <w:rPr>
          <w:rStyle w:val="StyleUnderline"/>
        </w:rPr>
      </w:pPr>
      <w:r w:rsidRPr="004441B1">
        <w:rPr>
          <w:rStyle w:val="StyleUnderline"/>
        </w:rPr>
        <w:t xml:space="preserve">But </w:t>
      </w:r>
      <w:r w:rsidRPr="004441B1">
        <w:rPr>
          <w:rStyle w:val="Emphasis"/>
        </w:rPr>
        <w:t>tensions continue to build</w:t>
      </w:r>
      <w:r w:rsidRPr="004441B1">
        <w:rPr>
          <w:rStyle w:val="StyleUnderline"/>
        </w:rPr>
        <w:t xml:space="preserve"> on </w:t>
      </w:r>
      <w:proofErr w:type="gramStart"/>
      <w:r w:rsidRPr="004441B1">
        <w:rPr>
          <w:rStyle w:val="StyleUnderline"/>
        </w:rPr>
        <w:t>a number of</w:t>
      </w:r>
      <w:proofErr w:type="gramEnd"/>
      <w:r w:rsidRPr="004441B1">
        <w:rPr>
          <w:rStyle w:val="StyleUnderline"/>
        </w:rPr>
        <w:t xml:space="preserve"> fronts</w:t>
      </w:r>
      <w:r>
        <w:t xml:space="preserve">, most </w:t>
      </w:r>
      <w:r w:rsidRPr="004441B1">
        <w:rPr>
          <w:rStyle w:val="StyleUnderline"/>
        </w:rPr>
        <w:t xml:space="preserve">notably over US trade tariffs and moves to hobble China’s hi-tech access, </w:t>
      </w:r>
      <w:r>
        <w:t xml:space="preserve">its </w:t>
      </w:r>
      <w:r w:rsidRPr="004441B1">
        <w:rPr>
          <w:rStyle w:val="StyleUnderline"/>
        </w:rPr>
        <w:t>relationship with Russia</w:t>
      </w:r>
      <w:r>
        <w:t xml:space="preserve"> and </w:t>
      </w:r>
      <w:r w:rsidRPr="004441B1">
        <w:rPr>
          <w:rStyle w:val="StyleUnderline"/>
        </w:rPr>
        <w:t>what the US and its allies see as Beijing’s growing regional assertiveness.</w:t>
      </w:r>
    </w:p>
    <w:p w14:paraId="1FF160C3" w14:textId="77777777" w:rsidR="00327F57" w:rsidRPr="00652AB8" w:rsidRDefault="00327F57" w:rsidP="00327F57"/>
    <w:p w14:paraId="0A19E8A4" w14:textId="77777777" w:rsidR="00327F57" w:rsidRDefault="00327F57" w:rsidP="00327F57">
      <w:pPr>
        <w:pStyle w:val="Heading3"/>
      </w:pPr>
      <w:r>
        <w:t>2AC---UQ---Elections Module</w:t>
      </w:r>
    </w:p>
    <w:p w14:paraId="1EFEA037" w14:textId="77777777" w:rsidR="00327F57" w:rsidRDefault="00327F57" w:rsidP="00327F57">
      <w:pPr>
        <w:pStyle w:val="Heading4"/>
      </w:pPr>
      <w:r>
        <w:t>[INSERT TRUMP WINS NOW CARDS FROM CPSW ELECTIONS FILE]</w:t>
      </w:r>
    </w:p>
    <w:p w14:paraId="36E0A632" w14:textId="77777777" w:rsidR="00327F57" w:rsidRPr="00327F57" w:rsidRDefault="00327F57" w:rsidP="00327F57"/>
    <w:p w14:paraId="29552025" w14:textId="77777777" w:rsidR="00327F57" w:rsidRDefault="00327F57" w:rsidP="00327F57">
      <w:pPr>
        <w:pStyle w:val="Heading4"/>
      </w:pPr>
      <w:r>
        <w:t xml:space="preserve">Trump 2.0 </w:t>
      </w:r>
      <w:r w:rsidRPr="009D1112">
        <w:rPr>
          <w:u w:val="single"/>
        </w:rPr>
        <w:t>devastates</w:t>
      </w:r>
      <w:r>
        <w:t xml:space="preserve"> trade---</w:t>
      </w:r>
      <w:r w:rsidRPr="009D1112">
        <w:rPr>
          <w:u w:val="single"/>
        </w:rPr>
        <w:t>especially</w:t>
      </w:r>
      <w:r>
        <w:t xml:space="preserve"> with China. </w:t>
      </w:r>
    </w:p>
    <w:p w14:paraId="41BEEDD4" w14:textId="77777777" w:rsidR="00327F57" w:rsidRDefault="00327F57" w:rsidP="00327F57">
      <w:r w:rsidRPr="000E27B6">
        <w:t xml:space="preserve">Keith </w:t>
      </w:r>
      <w:r w:rsidRPr="000E27B6">
        <w:rPr>
          <w:rStyle w:val="Style13ptBold"/>
        </w:rPr>
        <w:t>Johnson</w:t>
      </w:r>
      <w:r w:rsidRPr="000E27B6">
        <w:t>,</w:t>
      </w:r>
      <w:r w:rsidRPr="000E27B6">
        <w:rPr>
          <w:rStyle w:val="Style13ptBold"/>
        </w:rPr>
        <w:t xml:space="preserve"> 23</w:t>
      </w:r>
      <w:r w:rsidRPr="000E27B6">
        <w:t xml:space="preserve">, reporter </w:t>
      </w:r>
      <w:r>
        <w:t>@</w:t>
      </w:r>
      <w:r w:rsidRPr="000E27B6">
        <w:t xml:space="preserve"> Foreign Policy covering geoeconomics, "Get Ready for Trump Trade Wars 2.0", Foreign Policy, 8-5-2023, https://foreignpolicy.com/2024/05/07/trump-trade-policy-second-term-economy-election/. Accessed 7-8-2024 by NT-JJ.</w:t>
      </w:r>
    </w:p>
    <w:p w14:paraId="54B6B54E" w14:textId="77777777" w:rsidR="00327F57" w:rsidRPr="000E27B6" w:rsidRDefault="00327F57" w:rsidP="00327F57">
      <w:pPr>
        <w:rPr>
          <w:rStyle w:val="StyleUnderline"/>
        </w:rPr>
      </w:pPr>
      <w:r w:rsidRPr="00327F57">
        <w:rPr>
          <w:rStyle w:val="StyleUnderline"/>
          <w:highlight w:val="cyan"/>
        </w:rPr>
        <w:t>As disruptive</w:t>
      </w:r>
      <w:r>
        <w:t xml:space="preserve"> and arguably ineffective </w:t>
      </w:r>
      <w:r w:rsidRPr="00327F57">
        <w:rPr>
          <w:rStyle w:val="StyleUnderline"/>
          <w:highlight w:val="cyan"/>
        </w:rPr>
        <w:t>as Trump’s policies were during his one term in office</w:t>
      </w:r>
      <w:r>
        <w:t xml:space="preserve">, including </w:t>
      </w:r>
      <w:r w:rsidRPr="00327F57">
        <w:rPr>
          <w:rStyle w:val="Emphasis"/>
          <w:highlight w:val="cyan"/>
        </w:rPr>
        <w:t>costly trade wars with China</w:t>
      </w:r>
      <w:r>
        <w:t xml:space="preserve"> and Europe and the final </w:t>
      </w:r>
      <w:r w:rsidRPr="00327F57">
        <w:rPr>
          <w:rStyle w:val="Emphasis"/>
          <w:highlight w:val="cyan"/>
        </w:rPr>
        <w:t>death knell to global trade</w:t>
      </w:r>
      <w:r w:rsidRPr="000E27B6">
        <w:rPr>
          <w:rStyle w:val="StyleUnderline"/>
        </w:rPr>
        <w:t xml:space="preserve"> </w:t>
      </w:r>
      <w:r w:rsidRPr="000E27B6">
        <w:t>rules</w:t>
      </w:r>
      <w:r>
        <w:t xml:space="preserve">, he is </w:t>
      </w:r>
      <w:r w:rsidRPr="00327F57">
        <w:rPr>
          <w:rStyle w:val="StyleUnderline"/>
          <w:highlight w:val="cyan"/>
        </w:rPr>
        <w:t>promising</w:t>
      </w:r>
      <w:r w:rsidRPr="000E27B6">
        <w:rPr>
          <w:rStyle w:val="StyleUnderline"/>
        </w:rPr>
        <w:t xml:space="preserve"> </w:t>
      </w:r>
      <w:r w:rsidRPr="00327F57">
        <w:rPr>
          <w:rStyle w:val="Emphasis"/>
          <w:highlight w:val="cyan"/>
        </w:rPr>
        <w:t>much more</w:t>
      </w:r>
      <w:r w:rsidRPr="00327F57">
        <w:rPr>
          <w:rStyle w:val="StyleUnderline"/>
          <w:highlight w:val="cyan"/>
        </w:rPr>
        <w:t xml:space="preserve"> a second time around</w:t>
      </w:r>
      <w:r w:rsidRPr="000E27B6">
        <w:rPr>
          <w:rStyle w:val="StyleUnderline"/>
        </w:rPr>
        <w:t>.</w:t>
      </w:r>
    </w:p>
    <w:p w14:paraId="005662A2" w14:textId="77777777" w:rsidR="00327F57" w:rsidRPr="000E27B6" w:rsidRDefault="00327F57" w:rsidP="00327F57">
      <w:pPr>
        <w:rPr>
          <w:rStyle w:val="StyleUnderline"/>
        </w:rPr>
      </w:pPr>
      <w:r>
        <w:t xml:space="preserve">Trump has floated the idea of a </w:t>
      </w:r>
      <w:r w:rsidRPr="00327F57">
        <w:rPr>
          <w:rStyle w:val="Emphasis"/>
          <w:highlight w:val="cyan"/>
        </w:rPr>
        <w:t>10 percent tax on all imports</w:t>
      </w:r>
      <w:r>
        <w:t xml:space="preserve"> from all countries as well as a </w:t>
      </w:r>
      <w:r w:rsidRPr="000E27B6">
        <w:rPr>
          <w:rStyle w:val="StyleUnderline"/>
        </w:rPr>
        <w:t xml:space="preserve">tax of as much as </w:t>
      </w:r>
      <w:r w:rsidRPr="00327F57">
        <w:rPr>
          <w:rStyle w:val="Emphasis"/>
          <w:highlight w:val="cyan"/>
          <w:bdr w:val="single" w:sz="4" w:space="0" w:color="auto"/>
        </w:rPr>
        <w:t>60 percent on everything that comes from China</w:t>
      </w:r>
      <w:r>
        <w:t xml:space="preserve">. Former Trump trade officials have spoken of intensifying the Biden administration’s limits on technology exports to China and seem keen to move beyond de-risking economic ties with Beijing </w:t>
      </w:r>
      <w:r w:rsidRPr="00327F57">
        <w:rPr>
          <w:rStyle w:val="StyleUnderline"/>
          <w:highlight w:val="cyan"/>
        </w:rPr>
        <w:t xml:space="preserve">toward a </w:t>
      </w:r>
      <w:r w:rsidRPr="00327F57">
        <w:rPr>
          <w:rStyle w:val="Emphasis"/>
          <w:highlight w:val="cyan"/>
          <w:bdr w:val="single" w:sz="4" w:space="0" w:color="auto"/>
        </w:rPr>
        <w:t>full decoupling</w:t>
      </w:r>
      <w:r w:rsidRPr="000E27B6">
        <w:rPr>
          <w:rStyle w:val="StyleUnderline"/>
        </w:rPr>
        <w:t>.</w:t>
      </w:r>
    </w:p>
    <w:p w14:paraId="0D12868B" w14:textId="77777777" w:rsidR="00327F57" w:rsidRDefault="00327F57" w:rsidP="00327F57">
      <w:r>
        <w:t>“Look back at the first term—he did what he signaled he would do,” said Stephen Vaughn, an international trade lawyer at King &amp; Spalding law firm in Washington and a former trade official in the Trump administration. “I think people should take him seriously when he talks about what he is going to do.”</w:t>
      </w:r>
    </w:p>
    <w:p w14:paraId="1AC043FD" w14:textId="77777777" w:rsidR="00327F57" w:rsidRDefault="00327F57" w:rsidP="00327F57">
      <w:r>
        <w:t>It remains unclear under exactly what authority the possible next administration might seek to levy universal tariffs; in the Trump administration, the White House used national-security and unfair trade provisions of existing trade laws. But Trump and those likely to again form his trade brain trust are clear about why they hope to double down on policies that seemed to pay such few dividends the first time around.</w:t>
      </w:r>
    </w:p>
    <w:p w14:paraId="5CFCF952" w14:textId="77777777" w:rsidR="00327F57" w:rsidRDefault="00327F57" w:rsidP="00327F57">
      <w:r>
        <w:t>Raising tariffs on imports, especially from big economic rivals such as China, would lower the huge U.S. trade deficit and raise billions of dollars in revenue for the U.S. Treasury, they argue. Tariffs on imports, or even the threat of higher tariffs, could force unwilling trade partners to open their markets to more American goods. Raising tariffs on Chinese exports</w:t>
      </w:r>
      <w:proofErr w:type="gramStart"/>
      <w:r>
        <w:t>, in particular, could</w:t>
      </w:r>
      <w:proofErr w:type="gramEnd"/>
      <w:r>
        <w:t xml:space="preserve"> limit the fallout from Beijing’s reliance on exporting to the rest of the world its own industrial overcapacity. And making foreign goods more expensive, even the intermediate bits that are needed by U.S. manufacturers to turn out finished products, will help make U.S. companies more competitive on the global stage.</w:t>
      </w:r>
    </w:p>
    <w:p w14:paraId="6FF5A720" w14:textId="77777777" w:rsidR="00327F57" w:rsidRDefault="00327F57" w:rsidP="00327F57">
      <w:r>
        <w:t>“I don’t think Trump is advocating tariffs for the sake of tariffs,” Vaughn said. “I think he is looking at a problem, which is: How do we get other countries to give us more reciprocal treatment, and how do we avoid” increasing the trade deficit? “Secondly, how do we stop China from very dramatically distorting a lot of key markets? Again, tariffs may be a tool there.”</w:t>
      </w:r>
    </w:p>
    <w:p w14:paraId="3E19612C" w14:textId="77777777" w:rsidR="00327F57" w:rsidRDefault="00327F57" w:rsidP="00327F57">
      <w:r>
        <w:t>Unlike Trump’s first arrival on the political stage, his ideas on trade are no longer coming entirely out of left field. But a reprisal of Trump’s trade policies threatens higher prices for consumers, no improvement to the trade deficit, a tougher competitive environment for U.S. manufacturers, and a weakening of the U.S. ability to rally partners and allies to counter China and Russia.</w:t>
      </w:r>
    </w:p>
    <w:p w14:paraId="6EB1BA36" w14:textId="77777777" w:rsidR="00327F57" w:rsidRDefault="00327F57" w:rsidP="00327F57">
      <w:r>
        <w:t>In 2016, the idea of raising taxes on U.S. consumers to limit the appeal of goods made by friends and foes alike was radical; so was the idea of jettisoning years of groundwork on U.S. trade deals with countries in Europe and Asia, as well as tearing up and renegotiating the provisions of the North American Free Trade Agreement.</w:t>
      </w:r>
    </w:p>
    <w:p w14:paraId="334192AB" w14:textId="77777777" w:rsidR="00327F57" w:rsidRDefault="00327F57" w:rsidP="00327F57">
      <w:r>
        <w:t xml:space="preserve">But </w:t>
      </w:r>
      <w:r w:rsidRPr="000E27B6">
        <w:rPr>
          <w:rStyle w:val="StyleUnderline"/>
        </w:rPr>
        <w:t xml:space="preserve">since </w:t>
      </w:r>
      <w:r w:rsidRPr="00327F57">
        <w:rPr>
          <w:rStyle w:val="Emphasis"/>
          <w:highlight w:val="cyan"/>
        </w:rPr>
        <w:t>Trump embraced tariffs and trade wars</w:t>
      </w:r>
      <w:r w:rsidRPr="000E27B6">
        <w:rPr>
          <w:rStyle w:val="StyleUnderline"/>
        </w:rPr>
        <w:t xml:space="preserve"> during his time in office</w:t>
      </w:r>
      <w:r>
        <w:t>, they have become an entrenched part of U.S. policy—at least under U.S. President Joe Biden, and certainly among the modern-day Republican Party.</w:t>
      </w:r>
    </w:p>
    <w:p w14:paraId="75A47712" w14:textId="7B4C09A0" w:rsidR="00327F57" w:rsidRDefault="00327F57" w:rsidP="00327F57">
      <w:pPr>
        <w:rPr>
          <w:rStyle w:val="StyleUnderline"/>
        </w:rPr>
      </w:pPr>
      <w:r>
        <w:t>“</w:t>
      </w:r>
      <w:r w:rsidRPr="00327F57">
        <w:rPr>
          <w:rStyle w:val="StyleUnderline"/>
          <w:highlight w:val="cyan"/>
        </w:rPr>
        <w:t>Things that seemed out of the question</w:t>
      </w:r>
      <w:r w:rsidRPr="000E27B6">
        <w:rPr>
          <w:rStyle w:val="StyleUnderline"/>
        </w:rPr>
        <w:t xml:space="preserve"> when he first took office </w:t>
      </w:r>
      <w:r w:rsidRPr="00327F57">
        <w:rPr>
          <w:rStyle w:val="Emphasis"/>
          <w:highlight w:val="cyan"/>
        </w:rPr>
        <w:t>now seem to be acceptable</w:t>
      </w:r>
      <w:r>
        <w:t xml:space="preserve">,” said Wendy Cutler, vice president of the Asia Society Policy Institute, ticking off, among other measures, the higher tariffs Trump levied on NATO allies and the systematic dismantling of the World Trade Organization. The </w:t>
      </w:r>
      <w:r w:rsidRPr="00327F57">
        <w:rPr>
          <w:rStyle w:val="StyleUnderline"/>
          <w:highlight w:val="cyan"/>
        </w:rPr>
        <w:t>Biden</w:t>
      </w:r>
      <w:r>
        <w:t xml:space="preserve"> administration has </w:t>
      </w:r>
      <w:r w:rsidRPr="00327F57">
        <w:rPr>
          <w:rStyle w:val="StyleUnderline"/>
          <w:highlight w:val="cyan"/>
        </w:rPr>
        <w:t>maintained many</w:t>
      </w:r>
      <w:r w:rsidRPr="000E27B6">
        <w:rPr>
          <w:rStyle w:val="StyleUnderline"/>
        </w:rPr>
        <w:t xml:space="preserve"> of the Trump-era </w:t>
      </w:r>
      <w:r w:rsidRPr="00327F57">
        <w:rPr>
          <w:rStyle w:val="StyleUnderline"/>
          <w:highlight w:val="cyan"/>
        </w:rPr>
        <w:t>tariffs</w:t>
      </w:r>
      <w:r w:rsidRPr="000E27B6">
        <w:rPr>
          <w:rStyle w:val="StyleUnderline"/>
        </w:rPr>
        <w:t xml:space="preserve"> and has </w:t>
      </w:r>
      <w:r w:rsidRPr="00327F57">
        <w:rPr>
          <w:rStyle w:val="Emphasis"/>
          <w:highlight w:val="cyan"/>
        </w:rPr>
        <w:t>intensified trade competition</w:t>
      </w:r>
      <w:r w:rsidRPr="000E27B6">
        <w:rPr>
          <w:rStyle w:val="StyleUnderline"/>
        </w:rPr>
        <w:t xml:space="preserve">, </w:t>
      </w:r>
      <w:r w:rsidRPr="00327F57">
        <w:rPr>
          <w:rStyle w:val="StyleUnderline"/>
          <w:highlight w:val="cyan"/>
        </w:rPr>
        <w:t>especially</w:t>
      </w:r>
      <w:r>
        <w:t xml:space="preserve"> over technology, </w:t>
      </w:r>
      <w:r w:rsidRPr="00327F57">
        <w:rPr>
          <w:rStyle w:val="StyleUnderline"/>
          <w:highlight w:val="cyan"/>
        </w:rPr>
        <w:t>with China</w:t>
      </w:r>
      <w:r w:rsidRPr="000E27B6">
        <w:rPr>
          <w:rStyle w:val="StyleUnderline"/>
        </w:rPr>
        <w:t>.</w:t>
      </w:r>
    </w:p>
    <w:p w14:paraId="1C30345F" w14:textId="77777777" w:rsidR="00327F57" w:rsidRDefault="00327F57" w:rsidP="00327F57">
      <w:pPr>
        <w:rPr>
          <w:rStyle w:val="StyleUnderline"/>
        </w:rPr>
      </w:pPr>
    </w:p>
    <w:p w14:paraId="75DA1A11" w14:textId="77777777" w:rsidR="00327F57" w:rsidRDefault="00327F57" w:rsidP="00327F57">
      <w:pPr>
        <w:pStyle w:val="Heading2"/>
      </w:pPr>
      <w:r>
        <w:t>Link</w:t>
      </w:r>
    </w:p>
    <w:p w14:paraId="68A4F862" w14:textId="20CC537F" w:rsidR="00327F57" w:rsidRDefault="00327F57" w:rsidP="00327F57">
      <w:pPr>
        <w:pStyle w:val="Heading3"/>
      </w:pPr>
      <w:r>
        <w:t>2AC---Thumper---Trade/Relations</w:t>
      </w:r>
    </w:p>
    <w:p w14:paraId="1BD9BA52" w14:textId="77777777" w:rsidR="00327F57" w:rsidRPr="00177E1A" w:rsidRDefault="00327F57" w:rsidP="00327F57">
      <w:pPr>
        <w:pStyle w:val="Heading4"/>
      </w:pPr>
      <w:r>
        <w:t xml:space="preserve">Biden’s </w:t>
      </w:r>
      <w:r w:rsidRPr="00177E1A">
        <w:rPr>
          <w:u w:val="single"/>
        </w:rPr>
        <w:t>tariff hikes</w:t>
      </w:r>
      <w:r>
        <w:t xml:space="preserve"> thump. </w:t>
      </w:r>
    </w:p>
    <w:p w14:paraId="0ACD92CA" w14:textId="77777777" w:rsidR="00327F57" w:rsidRDefault="00327F57" w:rsidP="00327F57">
      <w:r w:rsidRPr="00177E1A">
        <w:rPr>
          <w:rStyle w:val="Style13ptBold"/>
        </w:rPr>
        <w:t>White House</w:t>
      </w:r>
      <w:r w:rsidRPr="00177E1A">
        <w:t xml:space="preserve">, </w:t>
      </w:r>
      <w:r>
        <w:rPr>
          <w:rStyle w:val="Style13ptBold"/>
        </w:rPr>
        <w:t>5/14</w:t>
      </w:r>
      <w:r w:rsidRPr="00177E1A">
        <w:t xml:space="preserve">, </w:t>
      </w:r>
      <w:r>
        <w:t>it’s the white house lol</w:t>
      </w:r>
      <w:r w:rsidRPr="00177E1A">
        <w:t>, "FACT SHEET: President Biden Takes Action to Protect American Workers and Businesses from China’s Unfair Trade Practices", 5-14-2024, https://www.whitehouse.gov/briefing-room/statements-releases/2024/05/14/fact-sheet-president-biden-takes-action-to-protect-american-workers-and-businesses-from-chinas-unfair-trade-practices/. Accessed 7-8-2024 by NT-JJ.</w:t>
      </w:r>
    </w:p>
    <w:p w14:paraId="296A9716" w14:textId="2A3C5A9B" w:rsidR="00327F57" w:rsidRPr="00327F57" w:rsidRDefault="00327F57" w:rsidP="00327F57">
      <w:pPr>
        <w:rPr>
          <w:sz w:val="16"/>
        </w:rPr>
      </w:pPr>
      <w:r w:rsidRPr="00327F57">
        <w:rPr>
          <w:sz w:val="16"/>
        </w:rPr>
        <w:t xml:space="preserve">Following an in-depth review by the United States Trade Representative, President Biden is taking action to protect American workers and American companies from China’s unfair trade practices. To encourage China to eliminate its unfair trade practices regarding technology transfer, intellectual property, and innovation, </w:t>
      </w:r>
      <w:r w:rsidRPr="00327F57">
        <w:rPr>
          <w:rStyle w:val="StyleUnderline"/>
          <w:highlight w:val="cyan"/>
        </w:rPr>
        <w:t xml:space="preserve">the President is directing </w:t>
      </w:r>
      <w:r w:rsidRPr="00327F57">
        <w:rPr>
          <w:rStyle w:val="Emphasis"/>
          <w:highlight w:val="cyan"/>
        </w:rPr>
        <w:t>increases in tariffs</w:t>
      </w:r>
      <w:r w:rsidRPr="00327F57">
        <w:rPr>
          <w:sz w:val="16"/>
        </w:rPr>
        <w:t xml:space="preserve"> across strategic sectors such as steel and aluminum, semiconductors, electric vehicles, batteries, critical minerals, solar cells, ship-to-shore cranes, and medical products. </w:t>
      </w:r>
      <w:r w:rsidRPr="00327F57">
        <w:rPr>
          <w:rStyle w:val="StyleUnderline"/>
          <w:highlight w:val="cyan"/>
        </w:rPr>
        <w:t>Steel and Aluminum</w:t>
      </w:r>
      <w:r>
        <w:rPr>
          <w:rStyle w:val="StyleUnderline"/>
        </w:rPr>
        <w:t xml:space="preserve"> </w:t>
      </w:r>
      <w:r w:rsidRPr="00327F57">
        <w:rPr>
          <w:sz w:val="16"/>
        </w:rPr>
        <w:t xml:space="preserve">The tariff rate on certain steel and aluminum products under Section 301 will increase from 0–7.5% to 25% in 2024. Steel is a vital sector for the American economy, and American companies are leading the future of clean steel. Recently, the Biden-Harris Administration announced $6 billion for 33 clean manufacturing projects including for steel and aluminum, including the first new primary aluminum smelter in four decades, made possible by the Bipartisan Infrastructure Law and the Inflation Reduction Act. These investments will make the United States one of the first nations in the world to convert clean hydrogen into clean steel, bolstering the U.S. steel industry’s competitiveness as the world’s cleanest major steel producer. American workers continue to face unfair competition from China’s non-market overcapacity in steel and aluminum, which are among the world’s most carbon intensive. China’s policies and subsidies for their domestic steel and aluminum industries mean high-quality, low-emissions U.S. products are undercut by artificially low-priced Chinese alternatives produced with higher emissions. Today’s actions will shield the U.S. steel and aluminum industries from China’s unfair trade practices. </w:t>
      </w:r>
      <w:r w:rsidRPr="00327F57">
        <w:rPr>
          <w:rStyle w:val="StyleUnderline"/>
          <w:highlight w:val="cyan"/>
        </w:rPr>
        <w:t>Semiconductors</w:t>
      </w:r>
      <w:r>
        <w:rPr>
          <w:rStyle w:val="StyleUnderline"/>
        </w:rPr>
        <w:t xml:space="preserve"> </w:t>
      </w:r>
      <w:r w:rsidRPr="00327F57">
        <w:rPr>
          <w:sz w:val="16"/>
        </w:rPr>
        <w:t>The tariff rate on semiconductors will increase from 25% to 50% by 2025. China’s policies in the legacy semiconductor sector have led to growing market share and rapid capacity expansion that risks driving out investment by market-driven firms. Over the next three to five years, China is expected to account for almost half of all new capacity coming online to manufacture certain legacy semiconductor wafers. During the pandemic, disruptions to the supply chain, including legacy chips, led to price spikes in a wide variety of products, including automobiles, consumer appliances, and medical devices, underscoring the risks of overreliance on a few markets. Through the CHIPS and Science Act, President Biden is making a nearly $53 billion investment in American semiconductor manufacturing capacity, research, innovation, and workforce. This will help counteract decades of disinvestment and offshoring that has reduced the United States’ capacity to manufacture semiconductors domestically. The CHIPS and Science Act includes $39 billion in direct incentives to build, modernize, and expand semiconductor manufacturing fabrication facilities as well as a 25% investment tax credit for semiconductor companies. Raising the tariff rate on semiconductors is an important initial step to promote the sustainability of these investments. Electric Vehicles (</w:t>
      </w:r>
      <w:r w:rsidRPr="00327F57">
        <w:rPr>
          <w:rStyle w:val="StyleUnderline"/>
          <w:highlight w:val="cyan"/>
        </w:rPr>
        <w:t>EVs</w:t>
      </w:r>
      <w:r w:rsidRPr="00327F57">
        <w:rPr>
          <w:sz w:val="16"/>
        </w:rPr>
        <w:t xml:space="preserve">) The tariff rate on electric vehicles under Section 301 will increase from 25% to 100% in 2024. With extensive subsidies and non-market practices leading to substantial risks of overcapacity, China’s exports of EVs grew by 70% from 2022 to 2023—jeopardizing productive investments elsewhere. A 100% tariff rate on EVs will protect American manufacturers from China’s unfair trade practices. This action advances President Biden’s vision of ensuring the future of the auto industry will be made in America by American workers. As part of the President’s Investing in America agenda, the Administration is incentivizing the development of a robust EV market through business tax credits for manufacturing of batteries and production of critical minerals, consumer tax credits for EV adoption, smart standards, federal investments in EV charging infrastructure, and grants to supply EV and battery manufacturing. The increase in the tariff rate on electric vehicles will protect these investments and jobs from unfairly priced Chinese imports. </w:t>
      </w:r>
      <w:r w:rsidRPr="00327F57">
        <w:rPr>
          <w:rStyle w:val="StyleUnderline"/>
          <w:highlight w:val="cyan"/>
        </w:rPr>
        <w:t>Batteries</w:t>
      </w:r>
      <w:r w:rsidRPr="00177E1A">
        <w:rPr>
          <w:rStyle w:val="StyleUnderline"/>
        </w:rPr>
        <w:t xml:space="preserve">, Battery Components and Parts, </w:t>
      </w:r>
      <w:r w:rsidRPr="00327F57">
        <w:rPr>
          <w:rStyle w:val="StyleUnderline"/>
          <w:highlight w:val="cyan"/>
        </w:rPr>
        <w:t>and Critical Minerals</w:t>
      </w:r>
      <w:r>
        <w:rPr>
          <w:rStyle w:val="StyleUnderline"/>
        </w:rPr>
        <w:t xml:space="preserve"> </w:t>
      </w:r>
      <w:r w:rsidRPr="00327F57">
        <w:rPr>
          <w:sz w:val="16"/>
        </w:rPr>
        <w:t xml:space="preserve">The tariff rate on lithium-ion EV batteries will increase from </w:t>
      </w:r>
      <w:proofErr w:type="gramStart"/>
      <w:r w:rsidRPr="00327F57">
        <w:rPr>
          <w:sz w:val="16"/>
        </w:rPr>
        <w:t>7.5%%</w:t>
      </w:r>
      <w:proofErr w:type="gramEnd"/>
      <w:r w:rsidRPr="00327F57">
        <w:rPr>
          <w:sz w:val="16"/>
        </w:rPr>
        <w:t xml:space="preserve"> to 25% in 2024, while the tariff rate on lithium-ion non-EV batteries will increase from 7.5% to 25% in 2026. The tariff rate on battery parts will increase from 7.5% to 25% in 2024. The tariff rate on natural graphite and permanent magnets will increase from zero to 25% in 2026. The tariff rate for certain other critical minerals will increase from zero to 25% in 2024. Despite rapid and recent progress in U.S. onshoring, China currently controls over 80 percent of certain segments of the EV battery supply chain, particularly upstream nodes such as critical minerals mining, processing, and refining. Concentration of critical minerals mining and refining capacity in China leaves our supply chains vulnerable and our national security and clean energy goals at risk. </w:t>
      </w:r>
      <w:proofErr w:type="gramStart"/>
      <w:r w:rsidRPr="00327F57">
        <w:rPr>
          <w:sz w:val="16"/>
        </w:rPr>
        <w:t>In order to</w:t>
      </w:r>
      <w:proofErr w:type="gramEnd"/>
      <w:r w:rsidRPr="00327F57">
        <w:rPr>
          <w:sz w:val="16"/>
        </w:rPr>
        <w:t xml:space="preserve"> improve U.S. and global resiliency in these supply chains, President Biden has invested across the U.S. battery supply chain to build a sufficient domestic industrial base. Through the Bipartisan Infrastructure Law, the Defense Production Act, and the Inflation Reduction Act, the Biden-Harris Administration has invested nearly $20 billion in grants and loans to expand domestic production capacity of advanced batteries and battery materials. The Inflation Reduction Act also contains manufacturing tax credits to incentivize investment in battery and battery material production in the United States. The President has also established the American Battery Materials Initiative, which will mobilize an all-of-government approach to secure a dependable, robust supply chain for batteries and their inputs. </w:t>
      </w:r>
      <w:r w:rsidRPr="00327F57">
        <w:rPr>
          <w:rStyle w:val="StyleUnderline"/>
          <w:highlight w:val="cyan"/>
        </w:rPr>
        <w:t>Solar Cells</w:t>
      </w:r>
      <w:r>
        <w:rPr>
          <w:rStyle w:val="StyleUnderline"/>
        </w:rPr>
        <w:t xml:space="preserve"> </w:t>
      </w:r>
      <w:r w:rsidRPr="00327F57">
        <w:rPr>
          <w:sz w:val="16"/>
        </w:rPr>
        <w:t>The tariff rate on solar cells (</w:t>
      </w:r>
      <w:proofErr w:type="gramStart"/>
      <w:r w:rsidRPr="00327F57">
        <w:rPr>
          <w:sz w:val="16"/>
        </w:rPr>
        <w:t>whether or not</w:t>
      </w:r>
      <w:proofErr w:type="gramEnd"/>
      <w:r w:rsidRPr="00327F57">
        <w:rPr>
          <w:sz w:val="16"/>
        </w:rPr>
        <w:t xml:space="preserve"> assembled into modules) will increase from 25% to 50% in 2024. The tariff increase will protect against China’s policy-driven overcapacity that depresses prices and inhibits the development of solar capacity outside of China. China has used unfair practices to dominate upwards of 80 to 90% of certain parts of the global solar supply </w:t>
      </w:r>
      <w:proofErr w:type="gramStart"/>
      <w:r w:rsidRPr="00327F57">
        <w:rPr>
          <w:sz w:val="16"/>
        </w:rPr>
        <w:t>chain, and</w:t>
      </w:r>
      <w:proofErr w:type="gramEnd"/>
      <w:r w:rsidRPr="00327F57">
        <w:rPr>
          <w:sz w:val="16"/>
        </w:rPr>
        <w:t xml:space="preserve"> is trying to maintain that status quo. Chinese policies and nonmarket practices are flooding global markets with artificially cheap solar modules and panels, undermining investment in solar manufacturing outside of China. The Biden-Harris Administration has made historic investments in the U.S. solar supply chain, building on early U.S. government-enabled research and development that helped create solar cell technologies. The Inflation Reduction Act provides supply-side tax incentives for solar components, including polysilicon, wafers, cells, modules, and </w:t>
      </w:r>
      <w:proofErr w:type="spellStart"/>
      <w:r w:rsidRPr="00327F57">
        <w:rPr>
          <w:sz w:val="16"/>
        </w:rPr>
        <w:t>backsheet</w:t>
      </w:r>
      <w:proofErr w:type="spellEnd"/>
      <w:r w:rsidRPr="00327F57">
        <w:rPr>
          <w:sz w:val="16"/>
        </w:rPr>
        <w:t xml:space="preserve"> material, as well as tax credits and grant and loan programs supporting deployment of utility-scale and residential solar energy projects. As a result of President Biden’s Investing in America agenda, solar manufacturers have already announced nearly $17 billion in planned investment under his Administration—an 8-fold increase in U.S. manufacturing capacity, enough to supply panels for millions of homes each year by 2030. Ship-to-Shore </w:t>
      </w:r>
      <w:r w:rsidRPr="00327F57">
        <w:rPr>
          <w:rStyle w:val="StyleUnderline"/>
          <w:highlight w:val="cyan"/>
        </w:rPr>
        <w:t>Cranes</w:t>
      </w:r>
      <w:r w:rsidRPr="00327F57">
        <w:rPr>
          <w:sz w:val="16"/>
        </w:rPr>
        <w:t xml:space="preserve"> The tariff rate on ship-to-shore cranes will increase from 0% to 25% in 2024. The Administration continues to deliver for the American people by rebuilding the United States’ industrial capacity to produce port cranes with trusted partners. A 25% tariff rate on ship-to-shore cranes will help protect U.S. manufacturers from China’s unfair trade practices that have led to excessive concentration in the market. Port cranes are essential pieces of infrastructure that enable the continuous movement and flow of critical goods to, from, and within the United States, and the Administration is taking action to mitigate risks that could disrupt American supply chains. This action also builds </w:t>
      </w:r>
      <w:proofErr w:type="gramStart"/>
      <w:r w:rsidRPr="00327F57">
        <w:rPr>
          <w:sz w:val="16"/>
        </w:rPr>
        <w:t>off of</w:t>
      </w:r>
      <w:proofErr w:type="gramEnd"/>
      <w:r w:rsidRPr="00327F57">
        <w:rPr>
          <w:sz w:val="16"/>
        </w:rPr>
        <w:t xml:space="preserve"> ongoing work to invest in U.S. port infrastructure through the President’s Investing in America Agenda. This port security initiative includes bringing port crane manufacturing capabilities back to the United States to support U.S. supply chain security and encourages ports across the country and around the world to use trusted vendors when sourcing cranes or other heavy equipment. </w:t>
      </w:r>
      <w:r w:rsidRPr="00327F57">
        <w:rPr>
          <w:rStyle w:val="StyleUnderline"/>
          <w:highlight w:val="cyan"/>
        </w:rPr>
        <w:t>Medical Products</w:t>
      </w:r>
      <w:r>
        <w:rPr>
          <w:rStyle w:val="StyleUnderline"/>
        </w:rPr>
        <w:t xml:space="preserve"> </w:t>
      </w:r>
      <w:r w:rsidRPr="00327F57">
        <w:rPr>
          <w:sz w:val="16"/>
        </w:rPr>
        <w:t xml:space="preserve">The tariff rates on syringes and needles will increase from 0% to 50% in 2024. For certain personal protective equipment (PPE), including certain respirators and face masks, the tariff rates will increase from 0–7.5% to 25% in 2024. Tariffs on rubber medical and surgical gloves will increase from 7.5% to 25% in 2026. These tariff rate increases will help support and sustain a strong domestic industrial base for medical supplies that were essential to the COVID-19 pandemic </w:t>
      </w:r>
      <w:proofErr w:type="gramStart"/>
      <w:r w:rsidRPr="00327F57">
        <w:rPr>
          <w:sz w:val="16"/>
        </w:rPr>
        <w:t>response, and</w:t>
      </w:r>
      <w:proofErr w:type="gramEnd"/>
      <w:r w:rsidRPr="00327F57">
        <w:rPr>
          <w:sz w:val="16"/>
        </w:rPr>
        <w:t xml:space="preserve"> continue to be used daily in every hospital across the country to deliver essential care. The federal government and the private sector have made substantial investments to build domestic manufacturing for these and other medical products to ensure American health care workers and patients have access to critical medical products when they need them. American businesses are now struggling to compete with underpriced Chinese-made supplies dumped on the market, sometimes of such poor quality that they may raise safety concerns for health care workers and patients.</w:t>
      </w:r>
    </w:p>
    <w:p w14:paraId="7932FDE8" w14:textId="761E0222" w:rsidR="00327F57" w:rsidRDefault="00327F57" w:rsidP="00327F57">
      <w:pPr>
        <w:pStyle w:val="Heading3"/>
      </w:pPr>
      <w:r>
        <w:t>2AC---Thumper---IP Link</w:t>
      </w:r>
    </w:p>
    <w:p w14:paraId="3443A218" w14:textId="77777777" w:rsidR="00327F57" w:rsidRDefault="00327F57" w:rsidP="00327F57">
      <w:pPr>
        <w:pStyle w:val="Heading4"/>
      </w:pPr>
      <w:r w:rsidRPr="007F65D4">
        <w:rPr>
          <w:u w:val="single"/>
        </w:rPr>
        <w:t>Increased</w:t>
      </w:r>
      <w:r>
        <w:t xml:space="preserve"> Chinese IP </w:t>
      </w:r>
      <w:r w:rsidRPr="007F65D4">
        <w:rPr>
          <w:u w:val="single"/>
        </w:rPr>
        <w:t>thumps</w:t>
      </w:r>
      <w:r>
        <w:t xml:space="preserve"> the link. </w:t>
      </w:r>
    </w:p>
    <w:p w14:paraId="21AE5374" w14:textId="77777777" w:rsidR="00327F57" w:rsidRDefault="00327F57" w:rsidP="00327F57">
      <w:r>
        <w:t xml:space="preserve">Col. </w:t>
      </w:r>
      <w:r w:rsidRPr="007F65D4">
        <w:t xml:space="preserve">Gerald J. </w:t>
      </w:r>
      <w:r w:rsidRPr="007F65D4">
        <w:rPr>
          <w:rStyle w:val="Style13ptBold"/>
        </w:rPr>
        <w:t>Krieger 24</w:t>
      </w:r>
      <w:r w:rsidRPr="007F65D4">
        <w:t xml:space="preserve">, </w:t>
      </w:r>
      <w:r>
        <w:t xml:space="preserve">liaison officer @ U.S Army Forces HQ, </w:t>
      </w:r>
      <w:r w:rsidRPr="007F65D4">
        <w:t>Professor</w:t>
      </w:r>
      <w:r>
        <w:t xml:space="preserve"> in strategic studies @ at the Near East South Asia Center for Strategic Studies, Ph.D.</w:t>
      </w:r>
      <w:r w:rsidRPr="007F65D4">
        <w:t xml:space="preserve"> in </w:t>
      </w:r>
      <w:r>
        <w:t>international relations</w:t>
      </w:r>
      <w:r w:rsidRPr="007F65D4">
        <w:t xml:space="preserve"> </w:t>
      </w:r>
      <w:r>
        <w:t>@</w:t>
      </w:r>
      <w:r w:rsidRPr="007F65D4">
        <w:t xml:space="preserve"> Salve Regina University</w:t>
      </w:r>
      <w:r>
        <w:t xml:space="preserve">. </w:t>
      </w:r>
      <w:r w:rsidRPr="007F65D4">
        <w:t>"From “Made in China” to “Created in China”: Intellectual Property Rights in the People’s Republic of China", National Defense University Press</w:t>
      </w:r>
      <w:r>
        <w:t xml:space="preserve">: </w:t>
      </w:r>
      <w:r w:rsidRPr="007F65D4">
        <w:t xml:space="preserve">Joint Force Quarterly 112, </w:t>
      </w:r>
      <w:r>
        <w:t>2</w:t>
      </w:r>
      <w:r w:rsidRPr="007F65D4">
        <w:t>-</w:t>
      </w:r>
      <w:r>
        <w:t>16</w:t>
      </w:r>
      <w:r w:rsidRPr="007F65D4">
        <w:t>-</w:t>
      </w:r>
      <w:r>
        <w:t>2024</w:t>
      </w:r>
      <w:r w:rsidRPr="007F65D4">
        <w:t>, https://ndupress.ndu.edu/Media/News/News-Article-View/Article/3679322/from-made-in-china-to-created-in-china-intellectual-property-rights-in-the-peop/. Accessed 7-8-2024 by NT-JJ.</w:t>
      </w:r>
    </w:p>
    <w:p w14:paraId="37C44FB9" w14:textId="77777777" w:rsidR="00327F57" w:rsidRDefault="00327F57" w:rsidP="00327F57">
      <w:r w:rsidRPr="00F17784">
        <w:t xml:space="preserve">However, another aspect of China’s growth is missed. </w:t>
      </w:r>
      <w:r w:rsidRPr="00327F57">
        <w:rPr>
          <w:rStyle w:val="StyleUnderline"/>
          <w:highlight w:val="cyan"/>
        </w:rPr>
        <w:t xml:space="preserve">The CCP is </w:t>
      </w:r>
      <w:r w:rsidRPr="00327F57">
        <w:rPr>
          <w:rStyle w:val="Emphasis"/>
          <w:highlight w:val="cyan"/>
        </w:rPr>
        <w:t>committed</w:t>
      </w:r>
      <w:r w:rsidRPr="00327F57">
        <w:rPr>
          <w:rStyle w:val="StyleUnderline"/>
          <w:highlight w:val="cyan"/>
        </w:rPr>
        <w:t xml:space="preserve"> to</w:t>
      </w:r>
      <w:r w:rsidRPr="00F17784">
        <w:t xml:space="preserve"> leading and innovating in several high-tech sectors, which will continue to drive </w:t>
      </w:r>
      <w:r w:rsidRPr="007F65D4">
        <w:rPr>
          <w:rStyle w:val="StyleUnderline"/>
        </w:rPr>
        <w:t>increased intellectual property</w:t>
      </w:r>
      <w:r w:rsidRPr="00F17784">
        <w:t xml:space="preserve"> (</w:t>
      </w:r>
      <w:r w:rsidRPr="00327F57">
        <w:rPr>
          <w:rStyle w:val="StyleUnderline"/>
          <w:highlight w:val="cyan"/>
        </w:rPr>
        <w:t>IP</w:t>
      </w:r>
      <w:r w:rsidRPr="00F17784">
        <w:t xml:space="preserve">) </w:t>
      </w:r>
      <w:r w:rsidRPr="00327F57">
        <w:rPr>
          <w:rStyle w:val="StyleUnderline"/>
          <w:highlight w:val="cyan"/>
        </w:rPr>
        <w:t>protection</w:t>
      </w:r>
      <w:r w:rsidRPr="00F17784">
        <w:t xml:space="preserve"> for Chinese and foreign companies. </w:t>
      </w:r>
      <w:r w:rsidRPr="007F65D4">
        <w:rPr>
          <w:rStyle w:val="StyleUnderline"/>
        </w:rPr>
        <w:t xml:space="preserve">The </w:t>
      </w:r>
      <w:r w:rsidRPr="00327F57">
        <w:rPr>
          <w:rStyle w:val="Emphasis"/>
          <w:highlight w:val="cyan"/>
        </w:rPr>
        <w:t xml:space="preserve">data </w:t>
      </w:r>
      <w:proofErr w:type="gramStart"/>
      <w:r w:rsidRPr="00327F57">
        <w:rPr>
          <w:rStyle w:val="Emphasis"/>
          <w:highlight w:val="cyan"/>
        </w:rPr>
        <w:t>support</w:t>
      </w:r>
      <w:proofErr w:type="gramEnd"/>
      <w:r w:rsidRPr="00327F57">
        <w:rPr>
          <w:rStyle w:val="StyleUnderline"/>
          <w:highlight w:val="cyan"/>
        </w:rPr>
        <w:t xml:space="preserve"> a shift toward </w:t>
      </w:r>
      <w:r w:rsidRPr="00327F57">
        <w:rPr>
          <w:rStyle w:val="Emphasis"/>
          <w:highlight w:val="cyan"/>
        </w:rPr>
        <w:t>greater protection</w:t>
      </w:r>
      <w:r w:rsidRPr="00327F57">
        <w:rPr>
          <w:rStyle w:val="StyleUnderline"/>
          <w:highlight w:val="cyan"/>
        </w:rPr>
        <w:t xml:space="preserve"> of</w:t>
      </w:r>
      <w:r w:rsidRPr="007F65D4">
        <w:rPr>
          <w:rStyle w:val="StyleUnderline"/>
        </w:rPr>
        <w:t xml:space="preserve"> </w:t>
      </w:r>
      <w:r w:rsidRPr="00327F57">
        <w:rPr>
          <w:rStyle w:val="StyleUnderline"/>
          <w:highlight w:val="cyan"/>
        </w:rPr>
        <w:t>i</w:t>
      </w:r>
      <w:r w:rsidRPr="007F65D4">
        <w:rPr>
          <w:rStyle w:val="StyleUnderline"/>
        </w:rPr>
        <w:t xml:space="preserve">ntellectual </w:t>
      </w:r>
      <w:r w:rsidRPr="00327F57">
        <w:rPr>
          <w:rStyle w:val="StyleUnderline"/>
          <w:highlight w:val="cyan"/>
        </w:rPr>
        <w:t>p</w:t>
      </w:r>
      <w:r w:rsidRPr="007F65D4">
        <w:rPr>
          <w:rStyle w:val="StyleUnderline"/>
        </w:rPr>
        <w:t>roperty</w:t>
      </w:r>
      <w:r w:rsidRPr="00F17784">
        <w:t xml:space="preserve"> and patents within the country. Chinese companies are becoming more protective of their IP, and there were </w:t>
      </w:r>
      <w:r w:rsidRPr="00327F57">
        <w:rPr>
          <w:rStyle w:val="StyleUnderline"/>
          <w:highlight w:val="cyan"/>
        </w:rPr>
        <w:t>thre</w:t>
      </w:r>
      <w:r w:rsidRPr="00327F57">
        <w:rPr>
          <w:rStyle w:val="Emphasis"/>
          <w:highlight w:val="cyan"/>
        </w:rPr>
        <w:t>e times as many IP-related lawsuits</w:t>
      </w:r>
      <w:r w:rsidRPr="00327F57">
        <w:rPr>
          <w:rStyle w:val="StyleUnderline"/>
          <w:highlight w:val="cyan"/>
        </w:rPr>
        <w:t xml:space="preserve"> filed in 2020 as in 2016</w:t>
      </w:r>
      <w:r w:rsidRPr="00F17784">
        <w:t>.5 Hence, it is worth exploring the transformation of intellectual property rights (IPR) in China, particularly given the increased competition and restrictions on American high-tech products. This is driving China to find international and internal replacements to mitigate risks to Chinese interests.</w:t>
      </w:r>
    </w:p>
    <w:p w14:paraId="01334A19" w14:textId="04957B32" w:rsidR="00327F57" w:rsidRDefault="00327F57" w:rsidP="00327F57">
      <w:pPr>
        <w:pStyle w:val="Heading3"/>
      </w:pPr>
      <w:r>
        <w:t>1AR---Thumper---No Link</w:t>
      </w:r>
    </w:p>
    <w:p w14:paraId="27AE450D" w14:textId="77777777" w:rsidR="00327F57" w:rsidRDefault="00327F57" w:rsidP="00327F57">
      <w:pPr>
        <w:pStyle w:val="Heading4"/>
      </w:pPr>
      <w:r>
        <w:t xml:space="preserve">China’s </w:t>
      </w:r>
      <w:r w:rsidRPr="00365A48">
        <w:rPr>
          <w:u w:val="single"/>
        </w:rPr>
        <w:t>increased</w:t>
      </w:r>
      <w:r>
        <w:t xml:space="preserve"> IP rights---specifically in </w:t>
      </w:r>
      <w:r w:rsidRPr="00365A48">
        <w:rPr>
          <w:u w:val="single"/>
        </w:rPr>
        <w:t>patents</w:t>
      </w:r>
      <w:r>
        <w:t xml:space="preserve">, </w:t>
      </w:r>
      <w:r w:rsidRPr="00365A48">
        <w:rPr>
          <w:u w:val="single"/>
        </w:rPr>
        <w:t>copyright</w:t>
      </w:r>
      <w:r>
        <w:t xml:space="preserve">, </w:t>
      </w:r>
      <w:r w:rsidRPr="00365A48">
        <w:rPr>
          <w:u w:val="single"/>
        </w:rPr>
        <w:t>trademarks</w:t>
      </w:r>
      <w:r>
        <w:t xml:space="preserve">, </w:t>
      </w:r>
      <w:r w:rsidRPr="00365A48">
        <w:rPr>
          <w:u w:val="single"/>
        </w:rPr>
        <w:t>enforcement</w:t>
      </w:r>
      <w:r>
        <w:t xml:space="preserve"> and “</w:t>
      </w:r>
      <w:r w:rsidRPr="00365A48">
        <w:rPr>
          <w:u w:val="single"/>
        </w:rPr>
        <w:t>strengthening protection</w:t>
      </w:r>
      <w:r>
        <w:t>”.</w:t>
      </w:r>
    </w:p>
    <w:p w14:paraId="639BBE64" w14:textId="77777777" w:rsidR="00327F57" w:rsidRDefault="00327F57" w:rsidP="00327F57">
      <w:r w:rsidRPr="00EA0BA9">
        <w:t xml:space="preserve">Dr. Sara </w:t>
      </w:r>
      <w:r w:rsidRPr="00EA0BA9">
        <w:rPr>
          <w:rStyle w:val="Style13ptBold"/>
        </w:rPr>
        <w:t>Hsu</w:t>
      </w:r>
      <w:r w:rsidRPr="00EA0BA9">
        <w:t xml:space="preserve">, </w:t>
      </w:r>
      <w:r w:rsidRPr="00EA0BA9">
        <w:rPr>
          <w:rStyle w:val="Style13ptBold"/>
        </w:rPr>
        <w:t>22</w:t>
      </w:r>
      <w:r w:rsidRPr="00EA0BA9">
        <w:t xml:space="preserve">, </w:t>
      </w:r>
      <w:r>
        <w:t xml:space="preserve">Fellow @ ICAS in Trade and Technology, </w:t>
      </w:r>
      <w:r w:rsidRPr="00EA0BA9">
        <w:t>professor</w:t>
      </w:r>
      <w:r>
        <w:t xml:space="preserve"> of supply chains @ </w:t>
      </w:r>
      <w:r w:rsidRPr="00EA0BA9">
        <w:t>University of Tennessee</w:t>
      </w:r>
      <w:r>
        <w:t xml:space="preserve">, former professor of economics, specializing in </w:t>
      </w:r>
      <w:r w:rsidRPr="00EA0BA9">
        <w:t>specializes in Chinese supply chains</w:t>
      </w:r>
      <w:r>
        <w:t xml:space="preserve"> &amp; economic development, Ph.D. in Economics @ University of Utah, MBA @ UT, </w:t>
      </w:r>
      <w:r w:rsidRPr="00EA0BA9">
        <w:t xml:space="preserve">"China’s Improving IP Protections Too Late to Stop Tech Rivalry with U.S.", </w:t>
      </w:r>
      <w:r>
        <w:t>Institute for China-America Studies</w:t>
      </w:r>
      <w:r w:rsidRPr="00EA0BA9">
        <w:t>, 1-11-2022, https://chinaus-icas.org/research/chinas-improving-ip-protections-too-late-to-stop-tech-rivalry-with-us/. Accessed 7-8-2024 by NT-JJ.</w:t>
      </w:r>
    </w:p>
    <w:p w14:paraId="68E3F049" w14:textId="77777777" w:rsidR="00327F57" w:rsidRPr="00EA0BA9" w:rsidRDefault="00327F57" w:rsidP="00327F57">
      <w:pPr>
        <w:rPr>
          <w:rStyle w:val="Emphasis"/>
        </w:rPr>
      </w:pPr>
      <w:r w:rsidRPr="00327F57">
        <w:rPr>
          <w:rStyle w:val="Emphasis"/>
          <w:highlight w:val="cyan"/>
          <w:bdr w:val="single" w:sz="4" w:space="0" w:color="auto"/>
        </w:rPr>
        <w:t>China’s IPR improvements</w:t>
      </w:r>
    </w:p>
    <w:p w14:paraId="0B85FC89" w14:textId="77777777" w:rsidR="00327F57" w:rsidRDefault="00327F57" w:rsidP="00327F57">
      <w:r>
        <w:t xml:space="preserve">China has made progress in improving its intellectual property rights regime. The nation </w:t>
      </w:r>
      <w:r w:rsidRPr="00327F57">
        <w:rPr>
          <w:rStyle w:val="StyleUnderline"/>
          <w:highlight w:val="cyan"/>
        </w:rPr>
        <w:t>revised</w:t>
      </w:r>
      <w:r>
        <w:t xml:space="preserve"> and drafted </w:t>
      </w:r>
      <w:r w:rsidRPr="00327F57">
        <w:rPr>
          <w:rStyle w:val="StyleUnderline"/>
          <w:highlight w:val="cyan"/>
        </w:rPr>
        <w:t>four</w:t>
      </w:r>
      <w:r w:rsidRPr="00EA0BA9">
        <w:rPr>
          <w:rStyle w:val="StyleUnderline"/>
        </w:rPr>
        <w:t xml:space="preserve"> </w:t>
      </w:r>
      <w:r w:rsidRPr="00327F57">
        <w:rPr>
          <w:rStyle w:val="StyleUnderline"/>
          <w:highlight w:val="cyan"/>
        </w:rPr>
        <w:t>intellectual property regulations</w:t>
      </w:r>
      <w:r>
        <w:t xml:space="preserve"> in 2020. </w:t>
      </w:r>
      <w:r w:rsidRPr="00EA0BA9">
        <w:rPr>
          <w:rStyle w:val="StyleUnderline"/>
        </w:rPr>
        <w:t xml:space="preserve">The </w:t>
      </w:r>
      <w:r w:rsidRPr="00327F57">
        <w:rPr>
          <w:rStyle w:val="Emphasis"/>
          <w:highlight w:val="cyan"/>
        </w:rPr>
        <w:t>Patent Law</w:t>
      </w:r>
      <w:r w:rsidRPr="00EA0BA9">
        <w:rPr>
          <w:rStyle w:val="StyleUnderline"/>
        </w:rPr>
        <w:t xml:space="preserve"> of the People’s Republic of China </w:t>
      </w:r>
      <w:r w:rsidRPr="00327F57">
        <w:rPr>
          <w:rStyle w:val="StyleUnderline"/>
          <w:highlight w:val="cyan"/>
        </w:rPr>
        <w:t>was</w:t>
      </w:r>
      <w:r w:rsidRPr="00EA0BA9">
        <w:rPr>
          <w:rStyle w:val="StyleUnderline"/>
        </w:rPr>
        <w:t xml:space="preserve"> </w:t>
      </w:r>
      <w:r w:rsidRPr="00327F57">
        <w:rPr>
          <w:rStyle w:val="StyleUnderline"/>
          <w:highlight w:val="cyan"/>
        </w:rPr>
        <w:t>implemented</w:t>
      </w:r>
      <w:r w:rsidRPr="00EA0BA9">
        <w:rPr>
          <w:rStyle w:val="StyleUnderline"/>
        </w:rPr>
        <w:t xml:space="preserve"> in</w:t>
      </w:r>
      <w:r>
        <w:t xml:space="preserve"> </w:t>
      </w:r>
      <w:proofErr w:type="gramStart"/>
      <w:r>
        <w:t>June 2021, and</w:t>
      </w:r>
      <w:proofErr w:type="gramEnd"/>
      <w:r>
        <w:t xml:space="preserve"> </w:t>
      </w:r>
      <w:r w:rsidRPr="00EA0BA9">
        <w:rPr>
          <w:rStyle w:val="StyleUnderline"/>
        </w:rPr>
        <w:t xml:space="preserve">seeks to </w:t>
      </w:r>
      <w:r w:rsidRPr="00327F57">
        <w:rPr>
          <w:rStyle w:val="StyleUnderline"/>
          <w:highlight w:val="cyan"/>
        </w:rPr>
        <w:t>increase penalties on patent infringement</w:t>
      </w:r>
      <w:r>
        <w:t xml:space="preserve"> and improve administrative law enforcement. The </w:t>
      </w:r>
      <w:r w:rsidRPr="00327F57">
        <w:rPr>
          <w:rStyle w:val="Emphasis"/>
          <w:highlight w:val="cyan"/>
        </w:rPr>
        <w:t>Trademark Law Amendment</w:t>
      </w:r>
      <w:r>
        <w:t xml:space="preserve"> went into effect in </w:t>
      </w:r>
      <w:proofErr w:type="gramStart"/>
      <w:r>
        <w:t>November 2019, and</w:t>
      </w:r>
      <w:proofErr w:type="gramEnd"/>
      <w:r>
        <w:t xml:space="preserve"> </w:t>
      </w:r>
      <w:r w:rsidRPr="00327F57">
        <w:rPr>
          <w:rStyle w:val="StyleUnderline"/>
          <w:highlight w:val="cyan"/>
        </w:rPr>
        <w:t>increases</w:t>
      </w:r>
      <w:r w:rsidRPr="00EA0BA9">
        <w:rPr>
          <w:rStyle w:val="StyleUnderline"/>
        </w:rPr>
        <w:t xml:space="preserve"> </w:t>
      </w:r>
      <w:r w:rsidRPr="00327F57">
        <w:rPr>
          <w:rStyle w:val="StyleUnderline"/>
          <w:highlight w:val="cyan"/>
        </w:rPr>
        <w:t>punishment</w:t>
      </w:r>
      <w:r w:rsidRPr="00EA0BA9">
        <w:rPr>
          <w:rStyle w:val="StyleUnderline"/>
        </w:rPr>
        <w:t xml:space="preserve"> for trademark infringers</w:t>
      </w:r>
      <w:r>
        <w:t xml:space="preserve">. The </w:t>
      </w:r>
      <w:r w:rsidRPr="00327F57">
        <w:rPr>
          <w:rStyle w:val="Emphasis"/>
          <w:highlight w:val="cyan"/>
        </w:rPr>
        <w:t>revision of the Copyright Law</w:t>
      </w:r>
      <w:r>
        <w:t xml:space="preserve"> went into effect in June 2021, and </w:t>
      </w:r>
      <w:r w:rsidRPr="00327F57">
        <w:rPr>
          <w:rStyle w:val="StyleUnderline"/>
          <w:highlight w:val="cyan"/>
        </w:rPr>
        <w:t>updates fines</w:t>
      </w:r>
      <w:r w:rsidRPr="00EA0BA9">
        <w:rPr>
          <w:rStyle w:val="StyleUnderline"/>
        </w:rPr>
        <w:t xml:space="preserve"> for copyright infringement</w:t>
      </w:r>
      <w:r>
        <w:t xml:space="preserve">. In addition, </w:t>
      </w:r>
      <w:r w:rsidRPr="00327F57">
        <w:rPr>
          <w:rStyle w:val="Emphasis"/>
          <w:highlight w:val="cyan"/>
        </w:rPr>
        <w:t>IP litigation is growing</w:t>
      </w:r>
      <w:r>
        <w:t xml:space="preserve"> as Chinese domestic innovation also rises.</w:t>
      </w:r>
    </w:p>
    <w:p w14:paraId="2E35C958" w14:textId="77777777" w:rsidR="00327F57" w:rsidRPr="00F17784" w:rsidRDefault="00327F57" w:rsidP="00327F57">
      <w:r>
        <w:t xml:space="preserve">China released the </w:t>
      </w:r>
      <w:r w:rsidRPr="00EA0BA9">
        <w:rPr>
          <w:rStyle w:val="StyleUnderline"/>
        </w:rPr>
        <w:t xml:space="preserve">14th </w:t>
      </w:r>
      <w:r w:rsidRPr="00327F57">
        <w:rPr>
          <w:rStyle w:val="Emphasis"/>
          <w:highlight w:val="cyan"/>
        </w:rPr>
        <w:t>Five-Year Plan</w:t>
      </w:r>
      <w:r w:rsidRPr="00EA0BA9">
        <w:rPr>
          <w:rStyle w:val="StyleUnderline"/>
        </w:rPr>
        <w:t xml:space="preserve"> Notice</w:t>
      </w:r>
      <w:r>
        <w:t xml:space="preserve"> of the National Intellectual Property Protection and Utilization Plan in October 2021. This plan </w:t>
      </w:r>
      <w:r w:rsidRPr="00327F57">
        <w:rPr>
          <w:rStyle w:val="StyleUnderline"/>
          <w:highlight w:val="cyan"/>
        </w:rPr>
        <w:t>aims to</w:t>
      </w:r>
      <w:r>
        <w:t xml:space="preserve"> increase the number of foreign and domestic patents approved in China as well as to </w:t>
      </w:r>
      <w:r w:rsidRPr="00327F57">
        <w:rPr>
          <w:rStyle w:val="StyleUnderline"/>
          <w:highlight w:val="cyan"/>
        </w:rPr>
        <w:t>strengthen the</w:t>
      </w:r>
      <w:r w:rsidRPr="00EA0BA9">
        <w:rPr>
          <w:rStyle w:val="StyleUnderline"/>
        </w:rPr>
        <w:t xml:space="preserve"> judicial and administrative </w:t>
      </w:r>
      <w:r w:rsidRPr="00327F57">
        <w:rPr>
          <w:rStyle w:val="StyleUnderline"/>
          <w:highlight w:val="cyan"/>
        </w:rPr>
        <w:t>protection of intellectual property rights</w:t>
      </w:r>
      <w:r>
        <w:t>. Seven areas are up for improvement, including intellectual property rights and protections, the intellectual property market, public services for intellectual property, social environment for intellectual property, participation in global intellectual property governance, and organizational guarantees. The plan was released alongside the 2021-2022 Outline for Building a Powerful Intellectual Property Country.</w:t>
      </w:r>
    </w:p>
    <w:p w14:paraId="607A09F0" w14:textId="77777777" w:rsidR="00327F57" w:rsidRPr="00F17784" w:rsidRDefault="00327F57" w:rsidP="00327F57"/>
    <w:p w14:paraId="44DC1547" w14:textId="56DA4A9D" w:rsidR="00327F57" w:rsidRDefault="00327F57" w:rsidP="00327F57">
      <w:pPr>
        <w:pStyle w:val="Heading3"/>
      </w:pPr>
      <w:r>
        <w:t>2AC---AT: Spillover</w:t>
      </w:r>
    </w:p>
    <w:p w14:paraId="4A291D82" w14:textId="77777777" w:rsidR="00327F57" w:rsidRPr="0070264A" w:rsidRDefault="00327F57" w:rsidP="00327F57">
      <w:pPr>
        <w:pStyle w:val="Heading4"/>
      </w:pPr>
      <w:r>
        <w:t xml:space="preserve">No </w:t>
      </w:r>
      <w:r w:rsidRPr="0070264A">
        <w:rPr>
          <w:u w:val="single"/>
        </w:rPr>
        <w:t>spillover</w:t>
      </w:r>
      <w:r>
        <w:t xml:space="preserve">---IP is </w:t>
      </w:r>
      <w:r w:rsidRPr="0070264A">
        <w:rPr>
          <w:u w:val="single"/>
        </w:rPr>
        <w:t>insulated</w:t>
      </w:r>
      <w:r>
        <w:t xml:space="preserve">, tariffs </w:t>
      </w:r>
      <w:r w:rsidRPr="0070264A">
        <w:rPr>
          <w:u w:val="single"/>
        </w:rPr>
        <w:t>aren’t used</w:t>
      </w:r>
      <w:r>
        <w:t xml:space="preserve"> in response and IP agencies are </w:t>
      </w:r>
      <w:r w:rsidRPr="0070264A">
        <w:rPr>
          <w:u w:val="single"/>
        </w:rPr>
        <w:t>cooperative</w:t>
      </w:r>
      <w:r>
        <w:t xml:space="preserve">.  </w:t>
      </w:r>
    </w:p>
    <w:p w14:paraId="265DE077" w14:textId="77777777" w:rsidR="00327F57" w:rsidRDefault="00327F57" w:rsidP="00327F57">
      <w:r w:rsidRPr="0070264A">
        <w:t xml:space="preserve">Mark </w:t>
      </w:r>
      <w:r w:rsidRPr="0070264A">
        <w:rPr>
          <w:rStyle w:val="Style13ptBold"/>
        </w:rPr>
        <w:t>Cohen</w:t>
      </w:r>
      <w:r w:rsidRPr="0070264A">
        <w:t xml:space="preserve">, </w:t>
      </w:r>
      <w:r w:rsidRPr="0070264A">
        <w:rPr>
          <w:rStyle w:val="Style13ptBold"/>
        </w:rPr>
        <w:t>22</w:t>
      </w:r>
      <w:r w:rsidRPr="0070264A">
        <w:t xml:space="preserve">, Distinguished Senior Fellow </w:t>
      </w:r>
      <w:r>
        <w:t>W</w:t>
      </w:r>
      <w:r w:rsidRPr="0070264A">
        <w:t xml:space="preserve"> the Berkeley Center for Law and Technology</w:t>
      </w:r>
      <w:r>
        <w:t xml:space="preserve">, </w:t>
      </w:r>
      <w:r w:rsidRPr="0070264A">
        <w:t xml:space="preserve">Director </w:t>
      </w:r>
      <w:r>
        <w:t>@</w:t>
      </w:r>
      <w:r w:rsidRPr="0070264A">
        <w:t xml:space="preserve"> the BCLT Asia IP Project, </w:t>
      </w:r>
      <w:r>
        <w:t xml:space="preserve">former </w:t>
      </w:r>
      <w:r w:rsidRPr="0070264A">
        <w:t xml:space="preserve">senior counsel </w:t>
      </w:r>
      <w:r>
        <w:t>@</w:t>
      </w:r>
      <w:r w:rsidRPr="0070264A">
        <w:t xml:space="preserve"> the U.S. Patent and Trademark Office’s China team</w:t>
      </w:r>
      <w:r>
        <w:t xml:space="preserve">, former </w:t>
      </w:r>
      <w:r w:rsidRPr="0070264A">
        <w:t xml:space="preserve">director of international intellectual property policy at </w:t>
      </w:r>
      <w:proofErr w:type="gramStart"/>
      <w:r w:rsidRPr="0070264A">
        <w:t>Microsoft</w:t>
      </w:r>
      <w:r>
        <w:t xml:space="preserve">,  </w:t>
      </w:r>
      <w:r w:rsidRPr="0070264A">
        <w:t>"</w:t>
      </w:r>
      <w:proofErr w:type="gramEnd"/>
      <w:r w:rsidRPr="0070264A">
        <w:t xml:space="preserve">U.S.-China Intellectual Property Issues in a Post-Phase-One Era", </w:t>
      </w:r>
      <w:r>
        <w:t>The National Bureau of Asian Research</w:t>
      </w:r>
      <w:r w:rsidRPr="0070264A">
        <w:t>, 1-29-2022, https://www.nbr.org/publication/u-s-china-intellectual-property-issues-in-a-post-phase-one-era/. Accessed 7-8-2024 by NT-JJ.</w:t>
      </w:r>
    </w:p>
    <w:p w14:paraId="7A78FFB5" w14:textId="77777777" w:rsidR="00327F57" w:rsidRPr="0070264A" w:rsidRDefault="00327F57" w:rsidP="00327F57">
      <w:pPr>
        <w:rPr>
          <w:u w:val="single"/>
        </w:rPr>
      </w:pPr>
      <w:r>
        <w:t xml:space="preserve">It is important to recognize that </w:t>
      </w:r>
      <w:r w:rsidRPr="00327F57">
        <w:rPr>
          <w:rStyle w:val="Emphasis"/>
          <w:highlight w:val="cyan"/>
        </w:rPr>
        <w:t>IP-related engagement</w:t>
      </w:r>
      <w:r w:rsidRPr="00327F57">
        <w:rPr>
          <w:rStyle w:val="StyleUnderline"/>
          <w:highlight w:val="cyan"/>
        </w:rPr>
        <w:t xml:space="preserve"> has been ongoing with China </w:t>
      </w:r>
      <w:r w:rsidRPr="00327F57">
        <w:rPr>
          <w:rStyle w:val="Emphasis"/>
          <w:highlight w:val="cyan"/>
        </w:rPr>
        <w:t>throughout the trade war</w:t>
      </w:r>
      <w:r>
        <w:t xml:space="preserve">. </w:t>
      </w:r>
      <w:r w:rsidRPr="00327F57">
        <w:rPr>
          <w:rStyle w:val="StyleUnderline"/>
          <w:highlight w:val="cyan"/>
        </w:rPr>
        <w:t>The</w:t>
      </w:r>
      <w:r w:rsidRPr="0070264A">
        <w:rPr>
          <w:rStyle w:val="StyleUnderline"/>
        </w:rPr>
        <w:t xml:space="preserve"> </w:t>
      </w:r>
      <w:r w:rsidRPr="00327F57">
        <w:rPr>
          <w:rStyle w:val="StyleUnderline"/>
          <w:highlight w:val="cyan"/>
        </w:rPr>
        <w:t>U</w:t>
      </w:r>
      <w:r w:rsidRPr="0070264A">
        <w:rPr>
          <w:rStyle w:val="StyleUnderline"/>
        </w:rPr>
        <w:t>.</w:t>
      </w:r>
      <w:r w:rsidRPr="00327F57">
        <w:rPr>
          <w:rStyle w:val="StyleUnderline"/>
          <w:highlight w:val="cyan"/>
        </w:rPr>
        <w:t>S</w:t>
      </w:r>
      <w:r w:rsidRPr="0070264A">
        <w:rPr>
          <w:rStyle w:val="StyleUnderline"/>
        </w:rPr>
        <w:t xml:space="preserve">. </w:t>
      </w:r>
      <w:r w:rsidRPr="00327F57">
        <w:rPr>
          <w:rStyle w:val="StyleUnderline"/>
          <w:highlight w:val="cyan"/>
        </w:rPr>
        <w:t>P</w:t>
      </w:r>
      <w:r w:rsidRPr="0070264A">
        <w:rPr>
          <w:rStyle w:val="StyleUnderline"/>
        </w:rPr>
        <w:t xml:space="preserve">atent and </w:t>
      </w:r>
      <w:r w:rsidRPr="00327F57">
        <w:rPr>
          <w:rStyle w:val="StyleUnderline"/>
          <w:highlight w:val="cyan"/>
        </w:rPr>
        <w:t>T</w:t>
      </w:r>
      <w:r w:rsidRPr="0070264A">
        <w:rPr>
          <w:rStyle w:val="StyleUnderline"/>
        </w:rPr>
        <w:t xml:space="preserve">rademark </w:t>
      </w:r>
      <w:r w:rsidRPr="00327F57">
        <w:rPr>
          <w:rStyle w:val="StyleUnderline"/>
          <w:highlight w:val="cyan"/>
        </w:rPr>
        <w:t>O</w:t>
      </w:r>
      <w:r w:rsidRPr="0070264A">
        <w:rPr>
          <w:rStyle w:val="StyleUnderline"/>
        </w:rPr>
        <w:t xml:space="preserve">ffice </w:t>
      </w:r>
      <w:r w:rsidRPr="00327F57">
        <w:rPr>
          <w:rStyle w:val="StyleUnderline"/>
          <w:highlight w:val="cyan"/>
        </w:rPr>
        <w:t xml:space="preserve">has had </w:t>
      </w:r>
      <w:r w:rsidRPr="00327F57">
        <w:rPr>
          <w:rStyle w:val="Emphasis"/>
          <w:highlight w:val="cyan"/>
          <w:bdr w:val="single" w:sz="4" w:space="0" w:color="auto"/>
        </w:rPr>
        <w:t>cooperative relationships</w:t>
      </w:r>
      <w:r w:rsidRPr="00327F57">
        <w:rPr>
          <w:rStyle w:val="StyleUnderline"/>
          <w:highlight w:val="cyan"/>
        </w:rPr>
        <w:t xml:space="preserve"> with China’s IP agencies </w:t>
      </w:r>
      <w:r w:rsidRPr="00327F57">
        <w:rPr>
          <w:rStyle w:val="Emphasis"/>
          <w:highlight w:val="cyan"/>
        </w:rPr>
        <w:t>for many years</w:t>
      </w:r>
      <w:r w:rsidRPr="0070264A">
        <w:rPr>
          <w:rStyle w:val="StyleUnderline"/>
        </w:rPr>
        <w:t>. It also meets with China and the three other largest patent, trademark, and design protection offices in the world on an annual basis.</w:t>
      </w:r>
    </w:p>
    <w:p w14:paraId="0EF6B1BA" w14:textId="77777777" w:rsidR="00327F57" w:rsidRDefault="00327F57" w:rsidP="00327F57">
      <w:r>
        <w:t>What the USTR sometimes lacks in depth on IP issues, it compensates for with a comprehensive perspective on U.S.-China trade relations and the possibility of bringing WTO disputes or even unilateral retaliation. The system works best when all government agencies are interacting and working from the same page and utilizing all available tools—diplomacy, trade disputes, technical engagement, research, and even training.</w:t>
      </w:r>
    </w:p>
    <w:p w14:paraId="290CE07F" w14:textId="77777777" w:rsidR="00327F57" w:rsidRDefault="00327F57" w:rsidP="00327F57">
      <w:r>
        <w:t>Sanctions imposed by the United States worked to accelerate Chinese IP reforms. They also put pressure on China in a range of other areas, though USTR Tai has indicated that China has not fulfilled its purchase commitments. However, lumping IP with purchasing soybeans suggests the problems are equally self-evident, when they are clearly not. Understanding how China’s IP system works requires more patience and attention to China’s own domestic court system. I hope that the U.S. government maps out a strategy to engage China on IP issues that is less dependent on trade sanctions and other weapons.</w:t>
      </w:r>
    </w:p>
    <w:p w14:paraId="6E0D3D41" w14:textId="77777777" w:rsidR="00327F57" w:rsidRDefault="00327F57" w:rsidP="00327F57">
      <w:r>
        <w:t>It is unclear how a U.S. withdrawal from engaging China on IP would affect Americans. China’s IP regime will continue to reform without U.S. pressure, in ways that the United States may like or dislike. Problems of transparency will remain. Stormy bilateral relations will continue to have an impact on the nature of the engagements on IP and many other issues. China also appears intent to join plurilateral trade agreements, which may include extensive IP commitments, whereas the United States backed out of the Trans-Pacific Partnership (TPP).</w:t>
      </w:r>
    </w:p>
    <w:p w14:paraId="0CF3CDA5" w14:textId="77777777" w:rsidR="00327F57" w:rsidRDefault="00327F57" w:rsidP="00327F57">
      <w:r>
        <w:t xml:space="preserve">It is important to note that before the trade war, </w:t>
      </w:r>
      <w:r w:rsidRPr="00327F57">
        <w:rPr>
          <w:rStyle w:val="StyleUnderline"/>
          <w:highlight w:val="cyan"/>
        </w:rPr>
        <w:t>IP-related engagement was a strength of U.S.-China trade relations</w:t>
      </w:r>
      <w:r w:rsidRPr="0070264A">
        <w:rPr>
          <w:rStyle w:val="StyleUnderline"/>
        </w:rPr>
        <w:t xml:space="preserve">. </w:t>
      </w:r>
      <w:r w:rsidRPr="00327F57">
        <w:rPr>
          <w:rStyle w:val="StyleUnderline"/>
          <w:highlight w:val="cyan"/>
        </w:rPr>
        <w:t>The U</w:t>
      </w:r>
      <w:r w:rsidRPr="0070264A">
        <w:rPr>
          <w:rStyle w:val="StyleUnderline"/>
        </w:rPr>
        <w:t xml:space="preserve">nited </w:t>
      </w:r>
      <w:r w:rsidRPr="00327F57">
        <w:rPr>
          <w:rStyle w:val="StyleUnderline"/>
          <w:highlight w:val="cyan"/>
        </w:rPr>
        <w:t>S</w:t>
      </w:r>
      <w:r w:rsidRPr="0070264A">
        <w:rPr>
          <w:rStyle w:val="StyleUnderline"/>
        </w:rPr>
        <w:t xml:space="preserve">tates </w:t>
      </w:r>
      <w:r w:rsidRPr="00327F57">
        <w:rPr>
          <w:rStyle w:val="Emphasis"/>
          <w:highlight w:val="cyan"/>
        </w:rPr>
        <w:t xml:space="preserve">facilitated many reforms </w:t>
      </w:r>
      <w:r w:rsidRPr="00327F57">
        <w:rPr>
          <w:rStyle w:val="Emphasis"/>
          <w:highlight w:val="cyan"/>
          <w:bdr w:val="single" w:sz="4" w:space="0" w:color="auto"/>
        </w:rPr>
        <w:t>without having to impose sanctions</w:t>
      </w:r>
      <w:r>
        <w:t>. This included establishing specialized IP courts, protecting design patents for graphical user interfaces, supporting China’s emerging system of case law, improving the system for legitimate technology transfer, and many other areas. The Track 2 U.S.-China IP Dialogue, of which I am a part, was instrumental in introducing amicus briefs to China’s court system and in recognizing the importance of protecting personality rights (such as one’s name) in trademarks.</w:t>
      </w:r>
    </w:p>
    <w:p w14:paraId="280229CE" w14:textId="77777777" w:rsidR="00327F57" w:rsidRPr="0070264A" w:rsidRDefault="00327F57" w:rsidP="00327F57"/>
    <w:p w14:paraId="0024DD21" w14:textId="1958657D" w:rsidR="00327F57" w:rsidRDefault="00327F57" w:rsidP="00327F57">
      <w:pPr>
        <w:pStyle w:val="Heading3"/>
      </w:pPr>
      <w:r>
        <w:t xml:space="preserve">2AC---No Link---Self Stabilizing </w:t>
      </w:r>
    </w:p>
    <w:p w14:paraId="2143F895" w14:textId="77777777" w:rsidR="00327F57" w:rsidRDefault="00327F57" w:rsidP="00327F57">
      <w:pPr>
        <w:pStyle w:val="Heading4"/>
      </w:pPr>
      <w:r>
        <w:t xml:space="preserve">Trade disputes are </w:t>
      </w:r>
      <w:r w:rsidRPr="00DC1CB1">
        <w:rPr>
          <w:u w:val="single"/>
        </w:rPr>
        <w:t>self-stabilizing</w:t>
      </w:r>
      <w:r>
        <w:t xml:space="preserve">---prefer </w:t>
      </w:r>
      <w:r w:rsidRPr="00DC1CB1">
        <w:rPr>
          <w:u w:val="single"/>
        </w:rPr>
        <w:t>IP-specific</w:t>
      </w:r>
      <w:r>
        <w:t xml:space="preserve"> evidence. </w:t>
      </w:r>
    </w:p>
    <w:p w14:paraId="47A42B72" w14:textId="77777777" w:rsidR="00327F57" w:rsidRDefault="00327F57" w:rsidP="00327F57">
      <w:r w:rsidRPr="00652AB8">
        <w:t xml:space="preserve">Wei </w:t>
      </w:r>
      <w:r w:rsidRPr="00652AB8">
        <w:rPr>
          <w:rStyle w:val="Style13ptBold"/>
        </w:rPr>
        <w:t>Li</w:t>
      </w:r>
      <w:r w:rsidRPr="00DC1CB1">
        <w:t>*</w:t>
      </w:r>
      <w:r w:rsidRPr="00652AB8">
        <w:rPr>
          <w:rStyle w:val="Style13ptBold"/>
        </w:rPr>
        <w:t xml:space="preserve"> and</w:t>
      </w:r>
      <w:r w:rsidRPr="00652AB8">
        <w:t xml:space="preserve"> </w:t>
      </w:r>
      <w:proofErr w:type="spellStart"/>
      <w:r w:rsidRPr="00652AB8">
        <w:t>Yichao</w:t>
      </w:r>
      <w:proofErr w:type="spellEnd"/>
      <w:r w:rsidRPr="00652AB8">
        <w:t xml:space="preserve"> </w:t>
      </w:r>
      <w:r w:rsidRPr="00652AB8">
        <w:rPr>
          <w:rStyle w:val="Style13ptBold"/>
        </w:rPr>
        <w:t>Chen</w:t>
      </w:r>
      <w:r w:rsidRPr="00DC1CB1">
        <w:t>**</w:t>
      </w:r>
      <w:r w:rsidRPr="00652AB8">
        <w:t xml:space="preserve">, </w:t>
      </w:r>
      <w:r w:rsidRPr="00652AB8">
        <w:rPr>
          <w:rStyle w:val="Style13ptBold"/>
        </w:rPr>
        <w:t>20</w:t>
      </w:r>
      <w:r w:rsidRPr="00652AB8">
        <w:t xml:space="preserve">, </w:t>
      </w:r>
      <w:r>
        <w:t xml:space="preserve">*Researcher @ </w:t>
      </w:r>
      <w:r w:rsidRPr="00DC1CB1">
        <w:t>Zhejiang University of Finance and Economics</w:t>
      </w:r>
      <w:r>
        <w:t xml:space="preserve">, **Professor @ </w:t>
      </w:r>
      <w:r w:rsidRPr="00DC1CB1">
        <w:t>Zhejiang University of Finance &amp; Economics</w:t>
      </w:r>
      <w:r w:rsidRPr="00652AB8">
        <w:t xml:space="preserve">, "A Study of </w:t>
      </w:r>
      <w:r w:rsidRPr="00327F57">
        <w:rPr>
          <w:rStyle w:val="StyleUnderline"/>
          <w:highlight w:val="cyan"/>
        </w:rPr>
        <w:t>the Influence of I</w:t>
      </w:r>
      <w:r w:rsidRPr="00DC1CB1">
        <w:rPr>
          <w:rStyle w:val="StyleUnderline"/>
        </w:rPr>
        <w:t xml:space="preserve">ntellectual </w:t>
      </w:r>
      <w:r w:rsidRPr="00327F57">
        <w:rPr>
          <w:rStyle w:val="StyleUnderline"/>
          <w:highlight w:val="cyan"/>
        </w:rPr>
        <w:t>P</w:t>
      </w:r>
      <w:r w:rsidRPr="00DC1CB1">
        <w:rPr>
          <w:rStyle w:val="StyleUnderline"/>
        </w:rPr>
        <w:t xml:space="preserve">roperty </w:t>
      </w:r>
      <w:r w:rsidRPr="00327F57">
        <w:rPr>
          <w:rStyle w:val="StyleUnderline"/>
          <w:highlight w:val="cyan"/>
        </w:rPr>
        <w:t>on China–U.S. Trade Relations</w:t>
      </w:r>
      <w:r w:rsidRPr="00652AB8">
        <w:t>", Sage Journals, 4-1-2020, https://journals.sagepub.com/doi/full/10.1177/2158244020915899. Accessed 7-8-2024 by NT-JJ.</w:t>
      </w:r>
    </w:p>
    <w:p w14:paraId="002388F0" w14:textId="77777777" w:rsidR="00327F57" w:rsidRDefault="00327F57" w:rsidP="00327F57">
      <w:r w:rsidRPr="00DC1CB1">
        <w:rPr>
          <w:rStyle w:val="StyleUnderline"/>
        </w:rPr>
        <w:t xml:space="preserve">The </w:t>
      </w:r>
      <w:r w:rsidRPr="00327F57">
        <w:rPr>
          <w:rStyle w:val="StyleUnderline"/>
          <w:highlight w:val="cyan"/>
        </w:rPr>
        <w:t>VAR model</w:t>
      </w:r>
      <w:r w:rsidRPr="00DC1CB1">
        <w:rPr>
          <w:rStyle w:val="StyleUnderline"/>
        </w:rPr>
        <w:t xml:space="preserve"> in its entirety </w:t>
      </w:r>
      <w:r w:rsidRPr="00327F57">
        <w:rPr>
          <w:rStyle w:val="StyleUnderline"/>
          <w:highlight w:val="cyan"/>
        </w:rPr>
        <w:t>shows that</w:t>
      </w:r>
      <w:r>
        <w:t xml:space="preserve">, when America as the largest developed country throughout the world strengthens its intellectual property trade barrier, China—the world’s largest developing country representing the interests of another group—should enhance its intellectual property protection, persistently make progress in its intellectual property undertakings, and improve its comprehensive intellectual property strength to catch up with America in the area of intellectual property power. The model also shows that </w:t>
      </w:r>
      <w:r w:rsidRPr="00327F57">
        <w:rPr>
          <w:rStyle w:val="StyleUnderline"/>
          <w:highlight w:val="cyan"/>
        </w:rPr>
        <w:t xml:space="preserve">the China–U.S. trade balance </w:t>
      </w:r>
      <w:r w:rsidRPr="00327F57">
        <w:rPr>
          <w:rStyle w:val="Emphasis"/>
          <w:highlight w:val="cyan"/>
        </w:rPr>
        <w:t>may suffer relevant impacts</w:t>
      </w:r>
      <w:r w:rsidRPr="00327F57">
        <w:rPr>
          <w:rStyle w:val="StyleUnderline"/>
          <w:highlight w:val="cyan"/>
        </w:rPr>
        <w:t xml:space="preserve"> and </w:t>
      </w:r>
      <w:r w:rsidRPr="00327F57">
        <w:rPr>
          <w:rStyle w:val="Emphasis"/>
          <w:highlight w:val="cyan"/>
        </w:rPr>
        <w:t>again achieve balance</w:t>
      </w:r>
      <w:r w:rsidRPr="00327F57">
        <w:rPr>
          <w:rStyle w:val="StyleUnderline"/>
          <w:highlight w:val="cyan"/>
        </w:rPr>
        <w:t xml:space="preserve"> through </w:t>
      </w:r>
      <w:r w:rsidRPr="00327F57">
        <w:rPr>
          <w:rStyle w:val="Emphasis"/>
          <w:highlight w:val="cyan"/>
        </w:rPr>
        <w:t>long-term adjustments</w:t>
      </w:r>
      <w:r>
        <w:t>. In such an imbalance, immeasurable economic losses together with a series of unnecessary troubles and conflicts may be incurred on both China and America. One country is in a critical period of reform and opening and the other is in a leading global position.</w:t>
      </w:r>
    </w:p>
    <w:p w14:paraId="7B587917" w14:textId="77777777" w:rsidR="00327F57" w:rsidRPr="00DC1CB1" w:rsidRDefault="00327F57" w:rsidP="00327F57"/>
    <w:p w14:paraId="6E490E77" w14:textId="5F78B143" w:rsidR="00327F57" w:rsidRDefault="00327F57" w:rsidP="00327F57">
      <w:pPr>
        <w:pStyle w:val="Heading3"/>
      </w:pPr>
      <w:r>
        <w:t>2AC---No Link---Trade</w:t>
      </w:r>
    </w:p>
    <w:p w14:paraId="03BCDCAD" w14:textId="77777777" w:rsidR="00327F57" w:rsidRPr="003226C9" w:rsidRDefault="00327F57" w:rsidP="00327F57">
      <w:pPr>
        <w:pStyle w:val="Heading4"/>
      </w:pPr>
      <w:r>
        <w:t xml:space="preserve">IP policy </w:t>
      </w:r>
      <w:r w:rsidRPr="003226C9">
        <w:rPr>
          <w:u w:val="single"/>
        </w:rPr>
        <w:t>doesn’t affect</w:t>
      </w:r>
      <w:r>
        <w:t xml:space="preserve"> trade. </w:t>
      </w:r>
    </w:p>
    <w:p w14:paraId="7F6A9ADB" w14:textId="77777777" w:rsidR="00327F57" w:rsidRPr="003226C9" w:rsidRDefault="00327F57" w:rsidP="00327F57">
      <w:r w:rsidRPr="003226C9">
        <w:t xml:space="preserve">Richard </w:t>
      </w:r>
      <w:r w:rsidRPr="003226C9">
        <w:rPr>
          <w:rStyle w:val="Style13ptBold"/>
        </w:rPr>
        <w:t>Owens</w:t>
      </w:r>
      <w:r w:rsidRPr="003226C9">
        <w:t xml:space="preserve">, </w:t>
      </w:r>
      <w:r w:rsidRPr="003226C9">
        <w:rPr>
          <w:rStyle w:val="Style13ptBold"/>
        </w:rPr>
        <w:t>24</w:t>
      </w:r>
      <w:r w:rsidRPr="003226C9">
        <w:t xml:space="preserve">, Senior Munk Fellow </w:t>
      </w:r>
      <w:r>
        <w:t>@</w:t>
      </w:r>
      <w:r w:rsidRPr="003226C9">
        <w:t xml:space="preserve"> the Macdonald-Laurier Institute,</w:t>
      </w:r>
      <w:r>
        <w:t xml:space="preserve"> </w:t>
      </w:r>
      <w:r w:rsidRPr="003226C9">
        <w:t xml:space="preserve">professor </w:t>
      </w:r>
      <w:r>
        <w:t>@</w:t>
      </w:r>
      <w:r w:rsidRPr="003226C9">
        <w:t xml:space="preserve"> the University of Toronto Faculty of Law</w:t>
      </w:r>
      <w:r>
        <w:t>,</w:t>
      </w:r>
      <w:r w:rsidRPr="003226C9">
        <w:t xml:space="preserve"> "Intellectual property protection the path to a more productive Canadian economy: Richard Owens in the Financial Post", Macdonald-Laurier Institute, 7-8-2024, https://macdonaldlaurier.ca/intellectual-property-protection-the-path-to-a-more-productive-canadian-economy-richard-owens-in-the-financial-post/. Accessed 7-8-2024 by NT-JJ.</w:t>
      </w:r>
      <w:r>
        <w:t xml:space="preserve"> I don’t know who originally found the article but they left it uncited and uncut and </w:t>
      </w:r>
      <w:proofErr w:type="gramStart"/>
      <w:r>
        <w:t>untagged</w:t>
      </w:r>
      <w:proofErr w:type="gramEnd"/>
      <w:r>
        <w:t xml:space="preserve"> so I did all of that. </w:t>
      </w:r>
      <w:r>
        <w:br/>
      </w:r>
      <w:r w:rsidRPr="00327F57">
        <w:rPr>
          <w:rStyle w:val="Emphasis"/>
          <w:highlight w:val="cyan"/>
        </w:rPr>
        <w:t>Insufficient protection of IP hurts trade</w:t>
      </w:r>
      <w:r w:rsidRPr="003226C9">
        <w:t>. Canada, for instance, remains on the U.S. Trade Representative’s “special 301” report, a list of IP malefactors belonging more to the likes of Venezuela and China than an advanced economy like Canada. We deserve that censure and should address these unnecessary trade irritants.</w:t>
      </w:r>
    </w:p>
    <w:p w14:paraId="37C3C4BC" w14:textId="77777777" w:rsidR="00327F57" w:rsidRDefault="00327F57" w:rsidP="00327F57">
      <w:r>
        <w:t>We decry the lack of investment in pharmaceutical sciences in Canada, while having one of the worst environments, if not the worst environment, for pharma and life-sciences patents in the OECD. Our peculiar and heavy-handed “utility” requirement for patents has resulted in the invalidation of approximately 30 patents for drugs, patents which were valid in other jurisdictions. We have no patent-restoration term, to extend the life of a patent for delays in marketing approval for a drug. We have eight-years’ data exclusivity (during which a generic competitor cannot use an innovator’s proprietary data to seek market approval), instead of the standard 10. Unfortunately, while we talk a good game about innovation, we are half-hearted about it, particularly if we see rising health costs on the horizon.</w:t>
      </w:r>
    </w:p>
    <w:p w14:paraId="6C5F3FD4" w14:textId="77777777" w:rsidR="00327F57" w:rsidRDefault="00327F57" w:rsidP="00327F57">
      <w:r>
        <w:t>It should be no surprise that most of Canada’s technology businesses are small- and medium-sized enterprises (SMEs). Technology businesses the sizes of BlackBerry and Nortel are few and far between in this country. And research clearly shows that SMEs rely more on IP rights than larger companies do, for a variety of reasons. They don’t have access to goodwill and economies of scope and scale like larger companies do. They rely on the assertion of rights to withstand often unprincipled competition from larger firms. Clear IP rights help SMEs thrive by facilitating contractual dealings — and, when necessary, infringement actions.</w:t>
      </w:r>
    </w:p>
    <w:p w14:paraId="1D20988F" w14:textId="77777777" w:rsidR="00327F57" w:rsidRDefault="00327F57" w:rsidP="00327F57">
      <w:r w:rsidRPr="00327F57">
        <w:rPr>
          <w:rStyle w:val="StyleUnderline"/>
          <w:highlight w:val="cyan"/>
        </w:rPr>
        <w:t xml:space="preserve">Another advantage of strong IP rights is that they greatly encourage </w:t>
      </w:r>
      <w:r w:rsidRPr="00327F57">
        <w:rPr>
          <w:rStyle w:val="Emphasis"/>
          <w:highlight w:val="cyan"/>
        </w:rPr>
        <w:t>foreign direct investment</w:t>
      </w:r>
      <w:r>
        <w:t>, which brings with it proprietary technologies which then disseminate through the economy, by licensing and worker training.</w:t>
      </w:r>
    </w:p>
    <w:p w14:paraId="06897933" w14:textId="77777777" w:rsidR="00327F57" w:rsidRDefault="00327F57" w:rsidP="00327F57">
      <w:r>
        <w:t xml:space="preserve">Often cited in </w:t>
      </w:r>
      <w:proofErr w:type="spellStart"/>
      <w:r>
        <w:t>defence</w:t>
      </w:r>
      <w:proofErr w:type="spellEnd"/>
      <w:r>
        <w:t xml:space="preserve"> of weaker IP rights is Canada’s balance of trade in IP. Some fear net outflows of royalty payments — to the U.S., for instance. There is no basis for such fear. First, Canada’s balance of trade in copyright goods and services is positive. It is only slightly negative in patent-protected technologies. Moreover, </w:t>
      </w:r>
      <w:r w:rsidRPr="00327F57">
        <w:rPr>
          <w:rStyle w:val="StyleUnderline"/>
          <w:highlight w:val="cyan"/>
        </w:rPr>
        <w:t xml:space="preserve">balance of trade reflects </w:t>
      </w:r>
      <w:r w:rsidRPr="00327F57">
        <w:rPr>
          <w:rStyle w:val="Emphasis"/>
          <w:highlight w:val="cyan"/>
        </w:rPr>
        <w:t>consumer choice</w:t>
      </w:r>
      <w:r w:rsidRPr="00327F57">
        <w:rPr>
          <w:rStyle w:val="StyleUnderline"/>
          <w:highlight w:val="cyan"/>
        </w:rPr>
        <w:t xml:space="preserve"> more than structural economics. </w:t>
      </w:r>
      <w:r w:rsidRPr="00327F57">
        <w:rPr>
          <w:rStyle w:val="Emphasis"/>
          <w:highlight w:val="cyan"/>
        </w:rPr>
        <w:t xml:space="preserve">It is </w:t>
      </w:r>
      <w:r w:rsidRPr="00327F57">
        <w:rPr>
          <w:rStyle w:val="Emphasis"/>
          <w:highlight w:val="cyan"/>
          <w:bdr w:val="single" w:sz="4" w:space="0" w:color="auto"/>
        </w:rPr>
        <w:t>no basis for IP policy</w:t>
      </w:r>
      <w:r>
        <w:t>. And even if there were a negative balance of trade, would that really argue for expropriation of IP rights at the border any more than for confiscation of other trade goods?</w:t>
      </w:r>
    </w:p>
    <w:p w14:paraId="62FB456F" w14:textId="77777777" w:rsidR="00327F57" w:rsidRDefault="00327F57" w:rsidP="00327F57">
      <w:r>
        <w:t>Stronger IP rights are entirely to Canada’s benefit. It is time to move forward with building an IP strategy that serves our needs.</w:t>
      </w:r>
    </w:p>
    <w:p w14:paraId="510793CD" w14:textId="77777777" w:rsidR="00327F57" w:rsidRDefault="00327F57" w:rsidP="00327F57"/>
    <w:p w14:paraId="5CA39E18" w14:textId="0B59D557" w:rsidR="00327F57" w:rsidRDefault="00327F57" w:rsidP="00327F57">
      <w:pPr>
        <w:pStyle w:val="Heading3"/>
      </w:pPr>
      <w:r>
        <w:t>2AC---AT: Trade Friction</w:t>
      </w:r>
    </w:p>
    <w:p w14:paraId="0BF4F8B5" w14:textId="77777777" w:rsidR="00327F57" w:rsidRDefault="00327F57" w:rsidP="00327F57">
      <w:pPr>
        <w:pStyle w:val="Heading4"/>
      </w:pPr>
      <w:r>
        <w:t>China’s increasing its foreign IPR protections – no trade friction.</w:t>
      </w:r>
    </w:p>
    <w:p w14:paraId="4FF5E024" w14:textId="77777777" w:rsidR="00327F57" w:rsidRPr="007F5DAF" w:rsidRDefault="00327F57" w:rsidP="00327F57">
      <w:r w:rsidRPr="00FC3927">
        <w:rPr>
          <w:rStyle w:val="Style13ptBold"/>
        </w:rPr>
        <w:t>Weightman ’18</w:t>
      </w:r>
      <w:r>
        <w:t xml:space="preserve"> [William</w:t>
      </w:r>
      <w:r w:rsidRPr="00FC3927">
        <w:t xml:space="preserve">; 2017-18 Fulbright Fellow based in Chengdu, China, where he researches intellectual property law, IP enforcement, and technology innovation policy; 1-20-2018; "China’s Progress on Intellectual Property Rights (Yes, Really)"; </w:t>
      </w:r>
      <w:r>
        <w:t>The Diplomat</w:t>
      </w:r>
      <w:r w:rsidRPr="00FC3927">
        <w:t>; https://thediplomat.com/2018/01/chinas-progress-on-intellectual-property-rights-yes-really/; accessed 7-3-2024; Lowell-EL]</w:t>
      </w:r>
    </w:p>
    <w:p w14:paraId="26A49B3F" w14:textId="77777777" w:rsidR="00327F57" w:rsidRPr="007F5DAF" w:rsidRDefault="00327F57" w:rsidP="00327F57">
      <w:pPr>
        <w:rPr>
          <w:u w:val="single"/>
        </w:rPr>
      </w:pPr>
      <w:r w:rsidRPr="0008461D">
        <w:rPr>
          <w:sz w:val="12"/>
        </w:rPr>
        <w:t xml:space="preserve">China has long been seen as the “world’s factory,” churning out low-quality manufactured goods and imitating products and business models from abroad. Whether it is due to heavy-handed government interference or some cultural argument about Confucian educational values, </w:t>
      </w:r>
      <w:r w:rsidRPr="00327F57">
        <w:rPr>
          <w:highlight w:val="cyan"/>
          <w:u w:val="single"/>
        </w:rPr>
        <w:t>China</w:t>
      </w:r>
      <w:r w:rsidRPr="007F5DAF">
        <w:rPr>
          <w:u w:val="single"/>
        </w:rPr>
        <w:t xml:space="preserve"> — or so the story goes — is a land of </w:t>
      </w:r>
      <w:proofErr w:type="gramStart"/>
      <w:r w:rsidRPr="007F5DAF">
        <w:rPr>
          <w:u w:val="single"/>
        </w:rPr>
        <w:t>copycats</w:t>
      </w:r>
      <w:proofErr w:type="gramEnd"/>
      <w:r w:rsidRPr="007F5DAF">
        <w:rPr>
          <w:u w:val="single"/>
        </w:rPr>
        <w:t xml:space="preserve"> </w:t>
      </w:r>
      <w:r w:rsidRPr="00327F57">
        <w:rPr>
          <w:highlight w:val="cyan"/>
          <w:u w:val="single"/>
        </w:rPr>
        <w:t>incapable of innovation with no respect for</w:t>
      </w:r>
      <w:r w:rsidRPr="007F5DAF">
        <w:rPr>
          <w:u w:val="single"/>
        </w:rPr>
        <w:t xml:space="preserve"> intellectual property rights (</w:t>
      </w:r>
      <w:r w:rsidRPr="00327F57">
        <w:rPr>
          <w:highlight w:val="cyan"/>
          <w:u w:val="single"/>
        </w:rPr>
        <w:t>IPR</w:t>
      </w:r>
      <w:r w:rsidRPr="007F5DAF">
        <w:rPr>
          <w:u w:val="single"/>
        </w:rPr>
        <w:t>).</w:t>
      </w:r>
    </w:p>
    <w:p w14:paraId="13E49562" w14:textId="77777777" w:rsidR="00327F57" w:rsidRPr="007F5DAF" w:rsidRDefault="00327F57" w:rsidP="00327F57">
      <w:pPr>
        <w:rPr>
          <w:u w:val="single"/>
        </w:rPr>
      </w:pPr>
      <w:r w:rsidRPr="007F5DAF">
        <w:rPr>
          <w:u w:val="single"/>
        </w:rPr>
        <w:t xml:space="preserve">This, of course, </w:t>
      </w:r>
      <w:r w:rsidRPr="00327F57">
        <w:rPr>
          <w:highlight w:val="cyan"/>
          <w:u w:val="single"/>
        </w:rPr>
        <w:t>is not accurate.</w:t>
      </w:r>
    </w:p>
    <w:p w14:paraId="43438DBE" w14:textId="059F65C5" w:rsidR="00327F57" w:rsidRPr="00FC3927" w:rsidRDefault="00327F57" w:rsidP="00327F57">
      <w:pPr>
        <w:rPr>
          <w:szCs w:val="16"/>
        </w:rPr>
      </w:pPr>
      <w:r w:rsidRPr="00FC3927">
        <w:rPr>
          <w:szCs w:val="16"/>
        </w:rPr>
        <w:t>Yet many U.S. companies still believe this story. According to a </w:t>
      </w:r>
      <w:r w:rsidRPr="004C10F2">
        <w:rPr>
          <w:szCs w:val="16"/>
        </w:rPr>
        <w:t>2017 survey</w:t>
      </w:r>
      <w:r w:rsidRPr="00FC3927">
        <w:rPr>
          <w:szCs w:val="16"/>
        </w:rPr>
        <w:t> conducted by the American Chamber of Commerce in China, member businesses are split on their views of China’s IPR laws and regulations; however, more than half of the respondents remain largely skeptical that laws protecting intellectual property will be properly enforced in China.</w:t>
      </w:r>
    </w:p>
    <w:p w14:paraId="11A19442" w14:textId="75092CBA" w:rsidR="00327F57" w:rsidRPr="00FC3927" w:rsidRDefault="00327F57" w:rsidP="00327F57">
      <w:pPr>
        <w:rPr>
          <w:szCs w:val="16"/>
        </w:rPr>
      </w:pPr>
      <w:r w:rsidRPr="00FC3927">
        <w:rPr>
          <w:szCs w:val="16"/>
        </w:rPr>
        <w:t>Foreign firms have long </w:t>
      </w:r>
      <w:r w:rsidRPr="004C10F2">
        <w:rPr>
          <w:szCs w:val="16"/>
        </w:rPr>
        <w:t>complained</w:t>
      </w:r>
      <w:r w:rsidRPr="00FC3927">
        <w:rPr>
          <w:szCs w:val="16"/>
        </w:rPr>
        <w:t> that enforcing their intellectual property rights in China is difficult due to local judicial protectionism, challenges in obtaining evidence, small damage awards, and a perceived bias against foreign firms.</w:t>
      </w:r>
    </w:p>
    <w:p w14:paraId="7EC16078" w14:textId="0550E581" w:rsidR="00327F57" w:rsidRPr="0008461D" w:rsidRDefault="00327F57" w:rsidP="00327F57">
      <w:pPr>
        <w:rPr>
          <w:sz w:val="12"/>
        </w:rPr>
      </w:pPr>
      <w:r w:rsidRPr="0008461D">
        <w:rPr>
          <w:sz w:val="12"/>
        </w:rPr>
        <w:t xml:space="preserve">However, </w:t>
      </w:r>
      <w:r w:rsidRPr="007F5DAF">
        <w:rPr>
          <w:u w:val="single"/>
        </w:rPr>
        <w:t xml:space="preserve">over the past decade, </w:t>
      </w:r>
      <w:r w:rsidRPr="00327F57">
        <w:rPr>
          <w:b/>
          <w:bCs/>
          <w:highlight w:val="cyan"/>
          <w:u w:val="single"/>
        </w:rPr>
        <w:t>China</w:t>
      </w:r>
      <w:r w:rsidRPr="007F5DAF">
        <w:rPr>
          <w:u w:val="single"/>
        </w:rPr>
        <w:t xml:space="preserve"> has become increasingly innovative and has </w:t>
      </w:r>
      <w:r w:rsidRPr="00327F57">
        <w:rPr>
          <w:b/>
          <w:bCs/>
          <w:highlight w:val="cyan"/>
          <w:u w:val="single"/>
        </w:rPr>
        <w:t>demonstrated</w:t>
      </w:r>
      <w:r w:rsidRPr="007F5DAF">
        <w:rPr>
          <w:b/>
          <w:bCs/>
          <w:u w:val="single"/>
        </w:rPr>
        <w:t xml:space="preserve"> a serious </w:t>
      </w:r>
      <w:r w:rsidRPr="00327F57">
        <w:rPr>
          <w:b/>
          <w:bCs/>
          <w:highlight w:val="cyan"/>
          <w:u w:val="single"/>
        </w:rPr>
        <w:t>resolve to enforce</w:t>
      </w:r>
      <w:r w:rsidRPr="007F5DAF">
        <w:rPr>
          <w:b/>
          <w:bCs/>
          <w:u w:val="single"/>
        </w:rPr>
        <w:t xml:space="preserve"> an effective </w:t>
      </w:r>
      <w:r w:rsidRPr="00327F57">
        <w:rPr>
          <w:b/>
          <w:bCs/>
          <w:highlight w:val="cyan"/>
          <w:u w:val="single"/>
        </w:rPr>
        <w:t>IPR</w:t>
      </w:r>
      <w:r w:rsidRPr="007F5DAF">
        <w:rPr>
          <w:b/>
          <w:bCs/>
          <w:u w:val="single"/>
        </w:rPr>
        <w:t xml:space="preserve"> regime</w:t>
      </w:r>
      <w:r w:rsidRPr="007F5DAF">
        <w:rPr>
          <w:u w:val="single"/>
        </w:rPr>
        <w:t>.</w:t>
      </w:r>
      <w:r w:rsidRPr="0008461D">
        <w:rPr>
          <w:sz w:val="12"/>
        </w:rPr>
        <w:t xml:space="preserve"> Indeed, </w:t>
      </w:r>
      <w:r w:rsidRPr="007F5DAF">
        <w:rPr>
          <w:u w:val="single"/>
        </w:rPr>
        <w:t>as Chinese firms focus on </w:t>
      </w:r>
      <w:r w:rsidRPr="004C10F2">
        <w:t>global expansion abroad</w:t>
      </w:r>
      <w:r w:rsidRPr="007F5DAF">
        <w:rPr>
          <w:u w:val="single"/>
        </w:rPr>
        <w:t> and </w:t>
      </w:r>
      <w:r w:rsidRPr="004C10F2">
        <w:t>high-tech innovation at home</w:t>
      </w:r>
      <w:r w:rsidRPr="007F5DAF">
        <w:rPr>
          <w:u w:val="single"/>
        </w:rPr>
        <w:t>, they have increasingly </w:t>
      </w:r>
      <w:r w:rsidRPr="004C10F2">
        <w:t>demanded</w:t>
      </w:r>
      <w:r w:rsidRPr="007F5DAF">
        <w:rPr>
          <w:u w:val="single"/>
        </w:rPr>
        <w:t> effective IP protections from the government</w:t>
      </w:r>
      <w:r w:rsidRPr="0008461D">
        <w:rPr>
          <w:sz w:val="12"/>
        </w:rPr>
        <w:t>. In fact, many of the concerns raised by foreign companies operating in China have been addressed by legal reforms and new enforcement mechanisms.</w:t>
      </w:r>
    </w:p>
    <w:p w14:paraId="5B9EDA25" w14:textId="77777777" w:rsidR="00327F57" w:rsidRPr="007F5DAF" w:rsidRDefault="00327F57" w:rsidP="00327F57">
      <w:pPr>
        <w:rPr>
          <w:u w:val="single"/>
        </w:rPr>
      </w:pPr>
      <w:r w:rsidRPr="007F5DAF">
        <w:rPr>
          <w:u w:val="single"/>
        </w:rPr>
        <w:t>Local Judicial Protectionism</w:t>
      </w:r>
    </w:p>
    <w:p w14:paraId="7823B5B3" w14:textId="35A9526A" w:rsidR="00327F57" w:rsidRPr="007F5DAF" w:rsidRDefault="00327F57" w:rsidP="00327F57">
      <w:pPr>
        <w:rPr>
          <w:u w:val="single"/>
        </w:rPr>
      </w:pPr>
      <w:r w:rsidRPr="007F5DAF">
        <w:rPr>
          <w:u w:val="single"/>
        </w:rPr>
        <w:t>One major complaint levied against China’s IPR regime is that cases brought to an intermediate court (at the municipal level) will suffer from local judicial protectionism</w:t>
      </w:r>
      <w:r w:rsidRPr="0008461D">
        <w:rPr>
          <w:sz w:val="14"/>
        </w:rPr>
        <w:t>. Long and Wang found in their </w:t>
      </w:r>
      <w:r w:rsidRPr="004C10F2">
        <w:rPr>
          <w:sz w:val="14"/>
        </w:rPr>
        <w:t>2015 study</w:t>
      </w:r>
      <w:r w:rsidRPr="0008461D">
        <w:rPr>
          <w:sz w:val="14"/>
        </w:rPr>
        <w:t xml:space="preserve"> that in IP cases between Chinese firms, plaintiffs litigating in their hometown are significantly more likely to win. However, they also found that </w:t>
      </w:r>
      <w:r w:rsidRPr="007F5DAF">
        <w:rPr>
          <w:u w:val="single"/>
        </w:rPr>
        <w:t>when cases are appealed to the higher courts (at the provincial level), plaintiff location no longer has a significant effect on case outcome.</w:t>
      </w:r>
    </w:p>
    <w:p w14:paraId="0CFE8253" w14:textId="67CC6B5E" w:rsidR="00327F57" w:rsidRPr="0008461D" w:rsidRDefault="00327F57" w:rsidP="00327F57">
      <w:pPr>
        <w:rPr>
          <w:sz w:val="14"/>
        </w:rPr>
      </w:pPr>
      <w:r w:rsidRPr="0008461D">
        <w:rPr>
          <w:sz w:val="14"/>
        </w:rPr>
        <w:t>As summarized in a </w:t>
      </w:r>
      <w:r w:rsidRPr="004C10F2">
        <w:rPr>
          <w:sz w:val="14"/>
        </w:rPr>
        <w:t>white paper</w:t>
      </w:r>
      <w:r w:rsidRPr="0008461D">
        <w:rPr>
          <w:sz w:val="14"/>
        </w:rPr>
        <w:t xml:space="preserve"> from the Supreme People’s Court, </w:t>
      </w:r>
      <w:r w:rsidRPr="00FC3927">
        <w:rPr>
          <w:u w:val="single"/>
        </w:rPr>
        <w:t xml:space="preserve">China has </w:t>
      </w:r>
      <w:r w:rsidRPr="00327F57">
        <w:rPr>
          <w:highlight w:val="cyan"/>
          <w:u w:val="single"/>
        </w:rPr>
        <w:t>taken</w:t>
      </w:r>
      <w:r w:rsidRPr="00FC3927">
        <w:rPr>
          <w:u w:val="single"/>
        </w:rPr>
        <w:t xml:space="preserve"> important </w:t>
      </w:r>
      <w:r w:rsidRPr="00327F57">
        <w:rPr>
          <w:highlight w:val="cyan"/>
          <w:u w:val="single"/>
        </w:rPr>
        <w:t>steps to eliminate local judicial protectionism</w:t>
      </w:r>
      <w:r w:rsidRPr="00FC3927">
        <w:rPr>
          <w:u w:val="single"/>
        </w:rPr>
        <w:t xml:space="preserve"> and ensure a fair adjudication process in IP cases. In October 1995, the Supreme People’s Court established its Intellectual Property Division to oversee national cases. </w:t>
      </w:r>
      <w:r w:rsidRPr="0008461D">
        <w:rPr>
          <w:sz w:val="14"/>
        </w:rPr>
        <w:t>In 2014, Beijing, Shanghai, and Guangzhou set up their own intellectual property courts. In early 2017, Nanjing, Suzhou, Chengdu, and Wuhan </w:t>
      </w:r>
      <w:r w:rsidRPr="004C10F2">
        <w:rPr>
          <w:sz w:val="14"/>
        </w:rPr>
        <w:t>launched</w:t>
      </w:r>
      <w:r w:rsidRPr="0008461D">
        <w:rPr>
          <w:sz w:val="14"/>
        </w:rPr>
        <w:t> specialized intellectual property tribunals.</w:t>
      </w:r>
    </w:p>
    <w:p w14:paraId="1ADA6C04" w14:textId="77777777" w:rsidR="00327F57" w:rsidRPr="0008461D" w:rsidRDefault="00327F57" w:rsidP="00327F57">
      <w:pPr>
        <w:rPr>
          <w:sz w:val="14"/>
        </w:rPr>
      </w:pPr>
      <w:r w:rsidRPr="0008461D">
        <w:rPr>
          <w:sz w:val="14"/>
        </w:rPr>
        <w:t xml:space="preserve">Because these courts have first instance jurisdiction over all IP cases in their respective provinces, not only will the </w:t>
      </w:r>
      <w:r w:rsidRPr="00FC3927">
        <w:rPr>
          <w:u w:val="single"/>
        </w:rPr>
        <w:t xml:space="preserve">negative effects of local protectionism be mitigated in a more systematic way </w:t>
      </w:r>
      <w:r w:rsidRPr="00327F57">
        <w:rPr>
          <w:highlight w:val="cyan"/>
          <w:u w:val="single"/>
        </w:rPr>
        <w:t>by removing cases from local jurisdiction</w:t>
      </w:r>
      <w:r w:rsidRPr="00FC3927">
        <w:rPr>
          <w:u w:val="single"/>
        </w:rPr>
        <w:t xml:space="preserve">, but the courts will also be able </w:t>
      </w:r>
      <w:r w:rsidRPr="00327F57">
        <w:rPr>
          <w:highlight w:val="cyan"/>
          <w:u w:val="single"/>
        </w:rPr>
        <w:t>to better provide judges and technical investigators</w:t>
      </w:r>
      <w:r w:rsidRPr="00FC3927">
        <w:rPr>
          <w:u w:val="single"/>
        </w:rPr>
        <w:t xml:space="preserve"> with the required expertise to deal with the complex nature of their caseloads.</w:t>
      </w:r>
      <w:r w:rsidRPr="0008461D">
        <w:rPr>
          <w:sz w:val="14"/>
        </w:rPr>
        <w:t xml:space="preserve"> This will ensure that both domestic and foreign litigants receive fair treatment.</w:t>
      </w:r>
    </w:p>
    <w:p w14:paraId="486EA254" w14:textId="77777777" w:rsidR="00327F57" w:rsidRPr="00FC3927" w:rsidRDefault="00327F57" w:rsidP="00327F57">
      <w:pPr>
        <w:rPr>
          <w:u w:val="single"/>
        </w:rPr>
      </w:pPr>
      <w:r w:rsidRPr="00FC3927">
        <w:rPr>
          <w:u w:val="single"/>
        </w:rPr>
        <w:t>Challenges in Obtaining Evidence</w:t>
      </w:r>
    </w:p>
    <w:p w14:paraId="5756584A" w14:textId="7794786A" w:rsidR="00327F57" w:rsidRPr="00FC3927" w:rsidRDefault="00327F57" w:rsidP="00327F57">
      <w:pPr>
        <w:rPr>
          <w:szCs w:val="16"/>
        </w:rPr>
      </w:pPr>
      <w:proofErr w:type="gramStart"/>
      <w:r w:rsidRPr="00FC3927">
        <w:rPr>
          <w:szCs w:val="16"/>
        </w:rPr>
        <w:t>In order to</w:t>
      </w:r>
      <w:proofErr w:type="gramEnd"/>
      <w:r w:rsidRPr="00FC3927">
        <w:rPr>
          <w:szCs w:val="16"/>
        </w:rPr>
        <w:t xml:space="preserve"> effectively litigate intellectual property cases, IP holders need evidence. In the United States, parties usually </w:t>
      </w:r>
      <w:r w:rsidRPr="004C10F2">
        <w:rPr>
          <w:szCs w:val="16"/>
        </w:rPr>
        <w:t>obtain information</w:t>
      </w:r>
      <w:r w:rsidRPr="00FC3927">
        <w:rPr>
          <w:szCs w:val="16"/>
        </w:rPr>
        <w:t> through the pre-trial procedure of discovery, which includes interrogatories and depositions, as well as requests for admissions and access to documents, real property, or other relevant items for review or testing. In China, on the other hand, </w:t>
      </w:r>
      <w:r w:rsidRPr="004C10F2">
        <w:rPr>
          <w:szCs w:val="16"/>
        </w:rPr>
        <w:t>no formal process of discovery</w:t>
      </w:r>
      <w:r w:rsidRPr="00FC3927">
        <w:rPr>
          <w:szCs w:val="16"/>
        </w:rPr>
        <w:t xml:space="preserve"> exists, and there is no requirement that IP infringers provide evidence, such as sales or accounting documents, that could be used to show infringement. In fact, the burden </w:t>
      </w:r>
      <w:proofErr w:type="gramStart"/>
      <w:r w:rsidRPr="00FC3927">
        <w:rPr>
          <w:szCs w:val="16"/>
        </w:rPr>
        <w:t>to provide</w:t>
      </w:r>
      <w:proofErr w:type="gramEnd"/>
      <w:r w:rsidRPr="00FC3927">
        <w:rPr>
          <w:szCs w:val="16"/>
        </w:rPr>
        <w:t xml:space="preserve"> evidence is on the plaintiff. Many companies have claimed that this makes it impossible to conduct fair IP litigation in China.</w:t>
      </w:r>
    </w:p>
    <w:p w14:paraId="2685FEAD" w14:textId="3DAAF22A" w:rsidR="00327F57" w:rsidRPr="00FC3927" w:rsidRDefault="00327F57" w:rsidP="00327F57">
      <w:pPr>
        <w:rPr>
          <w:szCs w:val="16"/>
        </w:rPr>
      </w:pPr>
      <w:r w:rsidRPr="00FC3927">
        <w:rPr>
          <w:szCs w:val="16"/>
        </w:rPr>
        <w:t>Interestingly, </w:t>
      </w:r>
      <w:r w:rsidRPr="004C10F2">
        <w:rPr>
          <w:szCs w:val="16"/>
        </w:rPr>
        <w:t>Article 65</w:t>
      </w:r>
      <w:r w:rsidRPr="00FC3927">
        <w:rPr>
          <w:szCs w:val="16"/>
        </w:rPr>
        <w:t> of China’s Civil Procedure Law stipulates, “The people’s court shall have the authority to obtain evidence from the relevant units or individuals, and such units or individuals may not refuse to provide evidence.” The ability to subpoena records would hypothetically mitigate the lack of a formal discovery process, but until recently it has </w:t>
      </w:r>
      <w:r w:rsidRPr="004C10F2">
        <w:rPr>
          <w:szCs w:val="16"/>
        </w:rPr>
        <w:t>not been widely invoked</w:t>
      </w:r>
      <w:r w:rsidRPr="00FC3927">
        <w:rPr>
          <w:szCs w:val="16"/>
        </w:rPr>
        <w:t>.</w:t>
      </w:r>
    </w:p>
    <w:p w14:paraId="7D880CFC" w14:textId="6207E3CC" w:rsidR="00327F57" w:rsidRPr="0008461D" w:rsidRDefault="00327F57" w:rsidP="00327F57">
      <w:pPr>
        <w:rPr>
          <w:sz w:val="14"/>
        </w:rPr>
      </w:pPr>
      <w:r w:rsidRPr="0008461D">
        <w:rPr>
          <w:sz w:val="14"/>
        </w:rPr>
        <w:t xml:space="preserve">In 2015, however, the </w:t>
      </w:r>
      <w:r w:rsidRPr="00FC3927">
        <w:rPr>
          <w:u w:val="single"/>
        </w:rPr>
        <w:t xml:space="preserve">Supreme </w:t>
      </w:r>
      <w:r w:rsidRPr="00327F57">
        <w:rPr>
          <w:highlight w:val="cyan"/>
          <w:u w:val="single"/>
        </w:rPr>
        <w:t>People’s Court</w:t>
      </w:r>
      <w:r w:rsidRPr="00FC3927">
        <w:rPr>
          <w:u w:val="single"/>
        </w:rPr>
        <w:t xml:space="preserve"> promulgated a new interpretation of the Civil Procedure Law, which, according to </w:t>
      </w:r>
      <w:r w:rsidRPr="004C10F2">
        <w:t>Article 112</w:t>
      </w:r>
      <w:r w:rsidRPr="00FC3927">
        <w:rPr>
          <w:u w:val="single"/>
        </w:rPr>
        <w:t xml:space="preserve"> of the interpretation, </w:t>
      </w:r>
      <w:r w:rsidRPr="00327F57">
        <w:rPr>
          <w:highlight w:val="cyan"/>
          <w:u w:val="single"/>
        </w:rPr>
        <w:t>allows</w:t>
      </w:r>
      <w:r w:rsidRPr="00FC3927">
        <w:rPr>
          <w:u w:val="single"/>
        </w:rPr>
        <w:t xml:space="preserve"> one </w:t>
      </w:r>
      <w:r w:rsidRPr="00327F57">
        <w:rPr>
          <w:highlight w:val="cyan"/>
          <w:u w:val="single"/>
        </w:rPr>
        <w:t>party to request</w:t>
      </w:r>
      <w:r w:rsidRPr="00FC3927">
        <w:rPr>
          <w:u w:val="single"/>
        </w:rPr>
        <w:t xml:space="preserve"> that the court order the opposing party to produce </w:t>
      </w:r>
      <w:r w:rsidRPr="00327F57">
        <w:rPr>
          <w:highlight w:val="cyan"/>
          <w:u w:val="single"/>
        </w:rPr>
        <w:t>specific documentary evidence</w:t>
      </w:r>
      <w:r w:rsidRPr="00FC3927">
        <w:rPr>
          <w:u w:val="single"/>
        </w:rPr>
        <w:t xml:space="preserve"> that is under the other party’s control.</w:t>
      </w:r>
      <w:r w:rsidRPr="0008461D">
        <w:rPr>
          <w:sz w:val="14"/>
        </w:rPr>
        <w:t xml:space="preserve"> This </w:t>
      </w:r>
      <w:r w:rsidRPr="004C10F2">
        <w:rPr>
          <w:sz w:val="14"/>
        </w:rPr>
        <w:t>interpretation</w:t>
      </w:r>
      <w:r w:rsidRPr="0008461D">
        <w:rPr>
          <w:sz w:val="14"/>
        </w:rPr>
        <w:t> will “encourage requests for the production of accounts, records, and books, as the judges were having difficulty with properly assessing damages” and create a fair process for procuring information.</w:t>
      </w:r>
    </w:p>
    <w:p w14:paraId="67670D17" w14:textId="77777777" w:rsidR="00327F57" w:rsidRPr="00FC3927" w:rsidRDefault="00327F57" w:rsidP="00327F57">
      <w:pPr>
        <w:rPr>
          <w:u w:val="single"/>
        </w:rPr>
      </w:pPr>
      <w:r w:rsidRPr="00FC3927">
        <w:rPr>
          <w:u w:val="single"/>
        </w:rPr>
        <w:t>Small Damage Awards</w:t>
      </w:r>
    </w:p>
    <w:p w14:paraId="776E1AC5" w14:textId="35DCA6FE" w:rsidR="00327F57" w:rsidRPr="00FC3927" w:rsidRDefault="00327F57" w:rsidP="00327F57">
      <w:pPr>
        <w:rPr>
          <w:szCs w:val="16"/>
        </w:rPr>
      </w:pPr>
      <w:r w:rsidRPr="00FC3927">
        <w:rPr>
          <w:szCs w:val="16"/>
        </w:rPr>
        <w:t>These new interpretations of evidence will also help with the problem of damage awards. Many businesses have complained that pursuing intellectual property cases in Chinese courts is not worthwhile because the damages awarded are too small. Some estimates </w:t>
      </w:r>
      <w:r w:rsidRPr="004C10F2">
        <w:rPr>
          <w:szCs w:val="16"/>
        </w:rPr>
        <w:t>indicate</w:t>
      </w:r>
      <w:r w:rsidRPr="00FC3927">
        <w:rPr>
          <w:szCs w:val="16"/>
        </w:rPr>
        <w:t> that patent holders currently receive around </w:t>
      </w:r>
      <w:r w:rsidRPr="004C10F2">
        <w:rPr>
          <w:szCs w:val="16"/>
        </w:rPr>
        <w:t>36 percent</w:t>
      </w:r>
      <w:r w:rsidRPr="00FC3927">
        <w:rPr>
          <w:szCs w:val="16"/>
        </w:rPr>
        <w:t> of the damages they seek in litigation, with damage awards averaging around just 80,000 RMB ($12,400) and legal fees between 10,000 RMB and 30,000 RMB ($1,550 to $4,650).</w:t>
      </w:r>
    </w:p>
    <w:p w14:paraId="5605FB97" w14:textId="2C3A871C" w:rsidR="00327F57" w:rsidRPr="00FC3927" w:rsidRDefault="00327F57" w:rsidP="00327F57">
      <w:pPr>
        <w:rPr>
          <w:szCs w:val="16"/>
        </w:rPr>
      </w:pPr>
      <w:r w:rsidRPr="00FC3927">
        <w:rPr>
          <w:szCs w:val="16"/>
        </w:rPr>
        <w:t>However, last July at the National Financial Work Conference, President Xi Jinping </w:t>
      </w:r>
      <w:r w:rsidRPr="004C10F2">
        <w:rPr>
          <w:szCs w:val="16"/>
        </w:rPr>
        <w:t>proclaimed</w:t>
      </w:r>
      <w:r w:rsidRPr="00FC3927">
        <w:rPr>
          <w:szCs w:val="16"/>
        </w:rPr>
        <w:t> that China “must step up efforts to punish illegal infringement of intellectual property rights and force infringers to pay a heavy price.” This is reflected in a proposed policy change of the fourth Patent Law amendment, which is still under review. The </w:t>
      </w:r>
      <w:r w:rsidRPr="004C10F2">
        <w:rPr>
          <w:szCs w:val="16"/>
        </w:rPr>
        <w:t>statutory damages</w:t>
      </w:r>
      <w:r w:rsidRPr="00FC3927">
        <w:rPr>
          <w:szCs w:val="16"/>
        </w:rPr>
        <w:t> would increase from their current levels, between 10,000 RMB to 1 million RMB ($1,550 to $155,000), to between 100,000 RMB and 5 million RMB ($155,000 to $775,000.</w:t>
      </w:r>
    </w:p>
    <w:p w14:paraId="3E91ABCB" w14:textId="0463AF25" w:rsidR="00327F57" w:rsidRPr="00FC3927" w:rsidRDefault="00327F57" w:rsidP="00327F57">
      <w:pPr>
        <w:rPr>
          <w:szCs w:val="16"/>
        </w:rPr>
      </w:pPr>
      <w:r w:rsidRPr="00FC3927">
        <w:rPr>
          <w:szCs w:val="16"/>
        </w:rPr>
        <w:t>In line with this policy objective from China’s top leadership, the courts have also made efforts to increase damages to protect intellectual property in their rulings. In 2016, the Beijing IP Court </w:t>
      </w:r>
      <w:r w:rsidRPr="004C10F2">
        <w:rPr>
          <w:szCs w:val="16"/>
        </w:rPr>
        <w:t>found</w:t>
      </w:r>
      <w:r w:rsidRPr="00FC3927">
        <w:rPr>
          <w:szCs w:val="16"/>
        </w:rPr>
        <w:t xml:space="preserve"> in favor of plaintiff </w:t>
      </w:r>
      <w:proofErr w:type="spellStart"/>
      <w:r w:rsidRPr="00FC3927">
        <w:rPr>
          <w:szCs w:val="16"/>
        </w:rPr>
        <w:t>Watchdata</w:t>
      </w:r>
      <w:proofErr w:type="spellEnd"/>
      <w:r w:rsidRPr="00FC3927">
        <w:rPr>
          <w:szCs w:val="16"/>
        </w:rPr>
        <w:t xml:space="preserve"> System Co., Ltd. and ordered defendant </w:t>
      </w:r>
      <w:proofErr w:type="spellStart"/>
      <w:r w:rsidRPr="00FC3927">
        <w:rPr>
          <w:szCs w:val="16"/>
        </w:rPr>
        <w:t>Hengbao</w:t>
      </w:r>
      <w:proofErr w:type="spellEnd"/>
      <w:r w:rsidRPr="00FC3927">
        <w:rPr>
          <w:szCs w:val="16"/>
        </w:rPr>
        <w:t xml:space="preserve"> Co., Ltd. to pay 49 million RMB in damages for a patent infringement plus an additional 1 million RMB in legal fees (for a total of $7.2 million). Similar landmark victories in IP protection include a trademark infringement ruling that ordered three Chinese shoemakers to pay </w:t>
      </w:r>
      <w:r w:rsidRPr="004C10F2">
        <w:rPr>
          <w:szCs w:val="16"/>
        </w:rPr>
        <w:t>New Balance</w:t>
      </w:r>
      <w:r w:rsidRPr="00FC3927">
        <w:rPr>
          <w:szCs w:val="16"/>
        </w:rPr>
        <w:t xml:space="preserve"> 10 million RMB ($1.5 million) for copying New Balance’s logo and a copyright infringement ruling that ordered </w:t>
      </w:r>
      <w:proofErr w:type="spellStart"/>
      <w:r w:rsidRPr="00FC3927">
        <w:rPr>
          <w:szCs w:val="16"/>
        </w:rPr>
        <w:t>Baofeng</w:t>
      </w:r>
      <w:proofErr w:type="spellEnd"/>
      <w:r w:rsidRPr="00FC3927">
        <w:rPr>
          <w:szCs w:val="16"/>
        </w:rPr>
        <w:t xml:space="preserve"> Technology to pay over 6 million RMB ($930,000) to </w:t>
      </w:r>
      <w:r w:rsidRPr="004C10F2">
        <w:rPr>
          <w:szCs w:val="16"/>
        </w:rPr>
        <w:t>Tencent</w:t>
      </w:r>
      <w:r w:rsidRPr="00FC3927">
        <w:rPr>
          <w:szCs w:val="16"/>
        </w:rPr>
        <w:t> for illegally streaming six episodes of The Voice of China.</w:t>
      </w:r>
    </w:p>
    <w:p w14:paraId="75785FB6" w14:textId="2BCDA720" w:rsidR="00327F57" w:rsidRPr="0008461D" w:rsidRDefault="00327F57" w:rsidP="00327F57">
      <w:pPr>
        <w:rPr>
          <w:sz w:val="14"/>
        </w:rPr>
      </w:pPr>
      <w:r w:rsidRPr="0008461D">
        <w:rPr>
          <w:sz w:val="14"/>
        </w:rPr>
        <w:t xml:space="preserve">These </w:t>
      </w:r>
      <w:r w:rsidRPr="00327F57">
        <w:rPr>
          <w:highlight w:val="cyan"/>
          <w:u w:val="single"/>
        </w:rPr>
        <w:t>cases</w:t>
      </w:r>
      <w:r w:rsidRPr="00FC3927">
        <w:rPr>
          <w:u w:val="single"/>
        </w:rPr>
        <w:t xml:space="preserve"> all </w:t>
      </w:r>
      <w:r w:rsidRPr="00327F57">
        <w:rPr>
          <w:highlight w:val="cyan"/>
          <w:u w:val="single"/>
        </w:rPr>
        <w:t>follow a general trend in increasing damage awards in</w:t>
      </w:r>
      <w:r w:rsidRPr="00FC3927">
        <w:rPr>
          <w:u w:val="single"/>
        </w:rPr>
        <w:t xml:space="preserve"> IP </w:t>
      </w:r>
      <w:r w:rsidRPr="00327F57">
        <w:rPr>
          <w:highlight w:val="cyan"/>
          <w:u w:val="single"/>
        </w:rPr>
        <w:t>litigation</w:t>
      </w:r>
      <w:r w:rsidRPr="00FC3927">
        <w:rPr>
          <w:u w:val="single"/>
        </w:rPr>
        <w:t>. In fact, the </w:t>
      </w:r>
      <w:r w:rsidRPr="004C10F2">
        <w:t>average damages awarded</w:t>
      </w:r>
      <w:r w:rsidRPr="00FC3927">
        <w:rPr>
          <w:u w:val="single"/>
        </w:rPr>
        <w:t xml:space="preserve"> for patent infringement by the Beijing IP Court have increased more than </w:t>
      </w:r>
      <w:proofErr w:type="spellStart"/>
      <w:proofErr w:type="gramStart"/>
      <w:r w:rsidRPr="00FC3927">
        <w:rPr>
          <w:u w:val="single"/>
        </w:rPr>
        <w:t>three fold</w:t>
      </w:r>
      <w:proofErr w:type="spellEnd"/>
      <w:proofErr w:type="gramEnd"/>
      <w:r w:rsidRPr="00FC3927">
        <w:rPr>
          <w:u w:val="single"/>
        </w:rPr>
        <w:t xml:space="preserve"> from 450,000 RMB ($70,000) in 2015 to 1.4 million RMB ($217,000) in 2016.</w:t>
      </w:r>
      <w:r w:rsidRPr="0008461D">
        <w:rPr>
          <w:sz w:val="14"/>
        </w:rPr>
        <w:t xml:space="preserve"> Trademark infringement cases now see average damages around 1.7 million RMB ($263,500) and copyright cases see awards that average 458,000 RMB ($71,000).</w:t>
      </w:r>
    </w:p>
    <w:p w14:paraId="25FCC892" w14:textId="77777777" w:rsidR="00327F57" w:rsidRPr="00FC3927" w:rsidRDefault="00327F57" w:rsidP="00327F57">
      <w:pPr>
        <w:rPr>
          <w:u w:val="single"/>
        </w:rPr>
      </w:pPr>
      <w:r w:rsidRPr="00FC3927">
        <w:rPr>
          <w:u w:val="single"/>
        </w:rPr>
        <w:t>Bias Against Foreign Firms</w:t>
      </w:r>
    </w:p>
    <w:p w14:paraId="6DA761D4" w14:textId="2AB7C0C4" w:rsidR="00327F57" w:rsidRPr="00FC3927" w:rsidRDefault="00327F57" w:rsidP="00327F57">
      <w:pPr>
        <w:rPr>
          <w:szCs w:val="16"/>
        </w:rPr>
      </w:pPr>
      <w:r w:rsidRPr="00FC3927">
        <w:rPr>
          <w:szCs w:val="16"/>
        </w:rPr>
        <w:t>Finally, a string of </w:t>
      </w:r>
      <w:r w:rsidRPr="004C10F2">
        <w:rPr>
          <w:szCs w:val="16"/>
        </w:rPr>
        <w:t>high-profile losses</w:t>
      </w:r>
      <w:r w:rsidRPr="00FC3927">
        <w:rPr>
          <w:szCs w:val="16"/>
        </w:rPr>
        <w:t> to relatively unknown Chinese companies in patent infringement cases by companies like Apple, Samsung, Sony, and Dell have convinced many observers that it is impossible for foreign firms to get a fair shake in China’s courts. Nevertheless, these anecdotal cases tend to mistake the spectacular for the systematic.</w:t>
      </w:r>
    </w:p>
    <w:p w14:paraId="4960E538" w14:textId="181B7DAC" w:rsidR="00327F57" w:rsidRPr="0008461D" w:rsidRDefault="00327F57" w:rsidP="00327F57">
      <w:pPr>
        <w:rPr>
          <w:sz w:val="14"/>
        </w:rPr>
      </w:pPr>
      <w:proofErr w:type="gramStart"/>
      <w:r w:rsidRPr="00FC3927">
        <w:rPr>
          <w:u w:val="single"/>
        </w:rPr>
        <w:t xml:space="preserve">In reality, </w:t>
      </w:r>
      <w:r w:rsidRPr="00327F57">
        <w:rPr>
          <w:highlight w:val="cyan"/>
          <w:u w:val="single"/>
        </w:rPr>
        <w:t>foreign</w:t>
      </w:r>
      <w:proofErr w:type="gramEnd"/>
      <w:r w:rsidRPr="00327F57">
        <w:rPr>
          <w:highlight w:val="cyan"/>
          <w:u w:val="single"/>
        </w:rPr>
        <w:t xml:space="preserve"> companies fare</w:t>
      </w:r>
      <w:r w:rsidRPr="00FC3927">
        <w:rPr>
          <w:u w:val="single"/>
        </w:rPr>
        <w:t xml:space="preserve"> just as </w:t>
      </w:r>
      <w:r w:rsidRPr="00327F57">
        <w:rPr>
          <w:highlight w:val="cyan"/>
          <w:u w:val="single"/>
        </w:rPr>
        <w:t>well in enforcing IP rights</w:t>
      </w:r>
      <w:r w:rsidRPr="00FC3927">
        <w:rPr>
          <w:u w:val="single"/>
        </w:rPr>
        <w:t xml:space="preserve"> in trial as privately-owned Chinese firms. A </w:t>
      </w:r>
      <w:r w:rsidRPr="004C10F2">
        <w:t>2016 study</w:t>
      </w:r>
      <w:r w:rsidRPr="00FC3927">
        <w:rPr>
          <w:u w:val="single"/>
        </w:rPr>
        <w:t xml:space="preserve"> by Love, Helmers, and Eberhardt found that between 2006 and 2011, foreign companies brought over 10 percent of patent infringement cases in China and won over 70 percent of those cases. Today, </w:t>
      </w:r>
      <w:r w:rsidRPr="00327F57">
        <w:rPr>
          <w:b/>
          <w:bCs/>
          <w:highlight w:val="cyan"/>
          <w:u w:val="single"/>
        </w:rPr>
        <w:t>win rates average around </w:t>
      </w:r>
      <w:r w:rsidRPr="004C10F2">
        <w:rPr>
          <w:b/>
          <w:bCs/>
          <w:highlight w:val="cyan"/>
        </w:rPr>
        <w:t>80 percent</w:t>
      </w:r>
      <w:r w:rsidRPr="00FC3927">
        <w:rPr>
          <w:u w:val="single"/>
        </w:rPr>
        <w:t> and injunction rates average around 98 percent.</w:t>
      </w:r>
      <w:r w:rsidRPr="0008461D">
        <w:rPr>
          <w:sz w:val="14"/>
        </w:rPr>
        <w:t xml:space="preserve"> With these numbers, it is no wonder that China is increasingly being selected as the forum of choice for </w:t>
      </w:r>
      <w:proofErr w:type="spellStart"/>
      <w:r w:rsidRPr="0008461D">
        <w:rPr>
          <w:sz w:val="14"/>
        </w:rPr>
        <w:t>non-Chinese</w:t>
      </w:r>
      <w:proofErr w:type="spellEnd"/>
      <w:r w:rsidRPr="0008461D">
        <w:rPr>
          <w:sz w:val="14"/>
        </w:rPr>
        <w:t xml:space="preserve"> companies to litigate IP disputes.</w:t>
      </w:r>
    </w:p>
    <w:p w14:paraId="25468211" w14:textId="687F04FD" w:rsidR="00327F57" w:rsidRPr="00FC3927" w:rsidRDefault="00327F57" w:rsidP="00327F57">
      <w:pPr>
        <w:rPr>
          <w:szCs w:val="16"/>
        </w:rPr>
      </w:pPr>
      <w:r w:rsidRPr="00FC3927">
        <w:rPr>
          <w:szCs w:val="16"/>
        </w:rPr>
        <w:t>In terms of policy, just last month, China finished a </w:t>
      </w:r>
      <w:r w:rsidRPr="004C10F2">
        <w:rPr>
          <w:szCs w:val="16"/>
        </w:rPr>
        <w:t>four-month nationwide campaign</w:t>
      </w:r>
      <w:r w:rsidRPr="00FC3927">
        <w:rPr>
          <w:szCs w:val="16"/>
        </w:rPr>
        <w:t> coordinated across 12 government agencies to protect the IP rights of foreign firms. The hope is that the campaign will </w:t>
      </w:r>
      <w:r w:rsidRPr="004C10F2">
        <w:rPr>
          <w:szCs w:val="16"/>
        </w:rPr>
        <w:t>improve cooperation</w:t>
      </w:r>
      <w:r w:rsidRPr="00FC3927">
        <w:rPr>
          <w:szCs w:val="16"/>
        </w:rPr>
        <w:t> among IP enforcement bodies, create a sound environment for foreign investors, and deter future violations of foreign IP.</w:t>
      </w:r>
    </w:p>
    <w:p w14:paraId="1CF88F29" w14:textId="4FFA6D04" w:rsidR="00327F57" w:rsidRPr="00FC3927" w:rsidRDefault="00327F57" w:rsidP="00327F57">
      <w:pPr>
        <w:rPr>
          <w:u w:val="single"/>
        </w:rPr>
      </w:pPr>
      <w:r w:rsidRPr="0008461D">
        <w:rPr>
          <w:sz w:val="14"/>
        </w:rPr>
        <w:t>While </w:t>
      </w:r>
      <w:r w:rsidRPr="004C10F2">
        <w:rPr>
          <w:sz w:val="14"/>
        </w:rPr>
        <w:t>some</w:t>
      </w:r>
      <w:r w:rsidRPr="0008461D">
        <w:rPr>
          <w:sz w:val="14"/>
        </w:rPr>
        <w:t xml:space="preserve"> have argued that domestic political constraints prevent China from making significant legal changes, </w:t>
      </w:r>
      <w:r w:rsidRPr="00327F57">
        <w:rPr>
          <w:b/>
          <w:bCs/>
          <w:highlight w:val="cyan"/>
          <w:u w:val="single"/>
        </w:rPr>
        <w:t>China</w:t>
      </w:r>
      <w:r w:rsidRPr="00FC3927">
        <w:rPr>
          <w:b/>
          <w:bCs/>
          <w:u w:val="single"/>
        </w:rPr>
        <w:t xml:space="preserve"> has already embarked on the arduous task of reforming its IPR regime. </w:t>
      </w:r>
      <w:r w:rsidRPr="0008461D">
        <w:rPr>
          <w:sz w:val="14"/>
        </w:rPr>
        <w:t xml:space="preserve">Indeed, domestic demand has made this essential. Not only has China reformed its IP laws to expand admissible evidence and increase damages for violations, but </w:t>
      </w:r>
      <w:r w:rsidRPr="00FC3927">
        <w:rPr>
          <w:u w:val="single"/>
        </w:rPr>
        <w:t xml:space="preserve">it has also </w:t>
      </w:r>
      <w:r w:rsidRPr="00327F57">
        <w:rPr>
          <w:highlight w:val="cyan"/>
          <w:u w:val="single"/>
        </w:rPr>
        <w:t>reformed</w:t>
      </w:r>
      <w:r w:rsidRPr="00FC3927">
        <w:rPr>
          <w:u w:val="single"/>
        </w:rPr>
        <w:t xml:space="preserve"> its </w:t>
      </w:r>
      <w:r w:rsidRPr="00327F57">
        <w:rPr>
          <w:highlight w:val="cyan"/>
          <w:u w:val="single"/>
        </w:rPr>
        <w:t>legal structures and</w:t>
      </w:r>
      <w:r w:rsidRPr="00FC3927">
        <w:rPr>
          <w:u w:val="single"/>
        </w:rPr>
        <w:t xml:space="preserve"> implemented new </w:t>
      </w:r>
      <w:r w:rsidRPr="00327F57">
        <w:rPr>
          <w:highlight w:val="cyan"/>
          <w:u w:val="single"/>
        </w:rPr>
        <w:t>policies to limit</w:t>
      </w:r>
      <w:r w:rsidRPr="005F41EF">
        <w:rPr>
          <w:u w:val="single"/>
        </w:rPr>
        <w:t xml:space="preserve"> the</w:t>
      </w:r>
      <w:r w:rsidRPr="00FC3927">
        <w:rPr>
          <w:u w:val="single"/>
        </w:rPr>
        <w:t xml:space="preserve"> possibility of </w:t>
      </w:r>
      <w:r w:rsidRPr="00327F57">
        <w:rPr>
          <w:highlight w:val="cyan"/>
          <w:u w:val="single"/>
        </w:rPr>
        <w:t>protectionism and bias against foreign litigants.</w:t>
      </w:r>
    </w:p>
    <w:p w14:paraId="0698C83A" w14:textId="77777777" w:rsidR="00327F57" w:rsidRPr="00FC3927" w:rsidRDefault="00327F57" w:rsidP="00327F57">
      <w:pPr>
        <w:rPr>
          <w:szCs w:val="16"/>
        </w:rPr>
      </w:pPr>
      <w:r w:rsidRPr="00FC3927">
        <w:rPr>
          <w:szCs w:val="16"/>
        </w:rPr>
        <w:t>While the system is far from perfect, the impact of these reforms should not be understated. These changes represent a positive trend in China’s commercial environment and as the laws continue to nurture domestic innovation, foreign firms ignore this progress at their own risk.</w:t>
      </w:r>
    </w:p>
    <w:p w14:paraId="115E45B5" w14:textId="77777777" w:rsidR="00327F57" w:rsidRPr="00327F57" w:rsidRDefault="00327F57" w:rsidP="00327F57"/>
    <w:p w14:paraId="55A7D2AD" w14:textId="5E961884" w:rsidR="00327F57" w:rsidRDefault="00327F57" w:rsidP="00327F57">
      <w:pPr>
        <w:pStyle w:val="Heading2"/>
      </w:pPr>
      <w:r>
        <w:t xml:space="preserve">Impact </w:t>
      </w:r>
    </w:p>
    <w:p w14:paraId="3DF9630D" w14:textId="4596D8E6" w:rsidR="00FD2EE3" w:rsidRDefault="00FD2EE3" w:rsidP="00FD2EE3">
      <w:pPr>
        <w:pStyle w:val="Heading3"/>
      </w:pPr>
      <w:r>
        <w:t>2AC</w:t>
      </w:r>
      <w:proofErr w:type="gramStart"/>
      <w:r>
        <w:t>---</w:t>
      </w:r>
      <w:r w:rsidRPr="00FD2EE3">
        <w:t>!</w:t>
      </w:r>
      <w:r>
        <w:t>/</w:t>
      </w:r>
      <w:proofErr w:type="gramEnd"/>
      <w:r>
        <w:t>D: Trade</w:t>
      </w:r>
    </w:p>
    <w:p w14:paraId="3E00FAC2" w14:textId="77777777" w:rsidR="00FD2EE3" w:rsidRDefault="00FD2EE3" w:rsidP="00FD2EE3">
      <w:pPr>
        <w:pStyle w:val="Heading4"/>
      </w:pPr>
      <w:r>
        <w:t>Trade doesn’t solve war</w:t>
      </w:r>
    </w:p>
    <w:p w14:paraId="46A0CA4E" w14:textId="77777777" w:rsidR="00FD2EE3" w:rsidRDefault="00FD2EE3" w:rsidP="00FD2EE3">
      <w:r w:rsidRPr="0088031F">
        <w:rPr>
          <w:rStyle w:val="Style13ptBold"/>
        </w:rPr>
        <w:t>Clare 22</w:t>
      </w:r>
      <w:r w:rsidRPr="00DB312E">
        <w:t xml:space="preserve"> — Stephen Clare, Research Fellow at the Forethought Foundation for Global Priorities Research</w:t>
      </w:r>
      <w:r>
        <w:t>, B.A., McMaster University, Sustainability Studies, M.A., McGill University, Natural Resources Management and Policy; February 15</w:t>
      </w:r>
      <w:r w:rsidRPr="00E727DD">
        <w:rPr>
          <w:vertAlign w:val="superscript"/>
        </w:rPr>
        <w:t>th</w:t>
      </w:r>
      <w:r>
        <w:t xml:space="preserve">, 2022; “How likely is World War III?”; </w:t>
      </w:r>
      <w:r w:rsidRPr="00A86C6A">
        <w:rPr>
          <w:i/>
          <w:iCs/>
        </w:rPr>
        <w:t>Effective Altruism Forum</w:t>
      </w:r>
      <w:r>
        <w:t xml:space="preserve">; </w:t>
      </w:r>
      <w:r w:rsidRPr="00A86C6A">
        <w:t>https://forum.effectivealtruism.org/posts/aSzxoj7irC5jNHceB/how-likely-is-world-war-iii</w:t>
      </w:r>
    </w:p>
    <w:p w14:paraId="217DE668" w14:textId="77777777" w:rsidR="00FD2EE3" w:rsidRPr="00FA23AC" w:rsidRDefault="00FD2EE3" w:rsidP="00FD2EE3">
      <w:r w:rsidRPr="00DD71FD">
        <w:rPr>
          <w:rStyle w:val="StyleUnderline"/>
          <w:highlight w:val="cyan"/>
        </w:rPr>
        <w:t xml:space="preserve">You </w:t>
      </w:r>
      <w:r w:rsidRPr="00DD71FD">
        <w:rPr>
          <w:rStyle w:val="Emphasis"/>
          <w:highlight w:val="cyan"/>
        </w:rPr>
        <w:t xml:space="preserve">can’t trade </w:t>
      </w:r>
      <w:r w:rsidRPr="00FA23AC">
        <w:rPr>
          <w:rStyle w:val="Emphasis"/>
        </w:rPr>
        <w:t xml:space="preserve">with someone you’re </w:t>
      </w:r>
      <w:r w:rsidRPr="00DD71FD">
        <w:rPr>
          <w:rStyle w:val="Emphasis"/>
          <w:highlight w:val="cyan"/>
        </w:rPr>
        <w:t>at war</w:t>
      </w:r>
      <w:r w:rsidRPr="00FA23AC">
        <w:rPr>
          <w:rStyle w:val="Emphasis"/>
        </w:rPr>
        <w:t xml:space="preserve"> with</w:t>
      </w:r>
      <w:r w:rsidRPr="00FA23AC">
        <w:t xml:space="preserve">. So, </w:t>
      </w:r>
      <w:r w:rsidRPr="00FA23AC">
        <w:rPr>
          <w:rStyle w:val="StyleUnderline"/>
        </w:rPr>
        <w:t xml:space="preserve">the </w:t>
      </w:r>
      <w:r w:rsidRPr="00FA23AC">
        <w:rPr>
          <w:rStyle w:val="Emphasis"/>
        </w:rPr>
        <w:t>more two countries trade</w:t>
      </w:r>
      <w:r w:rsidRPr="00FA23AC">
        <w:t xml:space="preserve">, </w:t>
      </w:r>
      <w:r w:rsidRPr="00FA23AC">
        <w:rPr>
          <w:rStyle w:val="StyleUnderline"/>
        </w:rPr>
        <w:t xml:space="preserve">the </w:t>
      </w:r>
      <w:r w:rsidRPr="00FA23AC">
        <w:rPr>
          <w:rStyle w:val="Emphasis"/>
        </w:rPr>
        <w:t>more costly a war</w:t>
      </w:r>
      <w:r w:rsidRPr="00FA23AC">
        <w:rPr>
          <w:rStyle w:val="StyleUnderline"/>
        </w:rPr>
        <w:t xml:space="preserve"> between them will be</w:t>
      </w:r>
      <w:r w:rsidRPr="00FA23AC">
        <w:t xml:space="preserve">, and the less likely they should be to fight. </w:t>
      </w:r>
      <w:r w:rsidRPr="00DD71FD">
        <w:rPr>
          <w:rStyle w:val="Emphasis"/>
          <w:highlight w:val="cyan"/>
        </w:rPr>
        <w:t>This</w:t>
      </w:r>
      <w:r w:rsidRPr="00FA23AC">
        <w:rPr>
          <w:rStyle w:val="Emphasis"/>
        </w:rPr>
        <w:t xml:space="preserve"> argument </w:t>
      </w:r>
      <w:r w:rsidRPr="00DD71FD">
        <w:rPr>
          <w:rStyle w:val="Emphasis"/>
          <w:highlight w:val="cyan"/>
        </w:rPr>
        <w:t>is appealing</w:t>
      </w:r>
      <w:r w:rsidRPr="00FA23AC">
        <w:t xml:space="preserve"> for a few reasons. First, </w:t>
      </w:r>
      <w:r w:rsidRPr="00FA23AC">
        <w:rPr>
          <w:rStyle w:val="StyleUnderline"/>
        </w:rPr>
        <w:t>it makes intuitive sense</w:t>
      </w:r>
      <w:r w:rsidRPr="00FA23AC">
        <w:t xml:space="preserve">. Second, </w:t>
      </w:r>
      <w:r w:rsidRPr="00FA23AC">
        <w:rPr>
          <w:rStyle w:val="StyleUnderline"/>
        </w:rPr>
        <w:t xml:space="preserve">it </w:t>
      </w:r>
      <w:r w:rsidRPr="00FA23AC">
        <w:rPr>
          <w:rStyle w:val="Emphasis"/>
        </w:rPr>
        <w:t>looks like it fits the data</w:t>
      </w:r>
      <w:r w:rsidRPr="00FA23AC">
        <w:rPr>
          <w:rStyle w:val="StyleUnderline"/>
        </w:rPr>
        <w:t xml:space="preserve"> well</w:t>
      </w:r>
      <w:r w:rsidRPr="00FA23AC">
        <w:t xml:space="preserve">, at least for the post-war period. </w:t>
      </w:r>
      <w:r w:rsidRPr="00FA23AC">
        <w:rPr>
          <w:rStyle w:val="StyleUnderline"/>
        </w:rPr>
        <w:t>Since WWII</w:t>
      </w:r>
      <w:r w:rsidRPr="00FA23AC">
        <w:t xml:space="preserve">, </w:t>
      </w:r>
      <w:r w:rsidRPr="00FA23AC">
        <w:rPr>
          <w:rStyle w:val="StyleUnderline"/>
        </w:rPr>
        <w:t>international trade has grown dramatically</w:t>
      </w:r>
      <w:r w:rsidRPr="00FA23AC">
        <w:t xml:space="preserve"> </w:t>
      </w:r>
      <w:r w:rsidRPr="00FA23AC">
        <w:rPr>
          <w:rStyle w:val="StyleUnderline"/>
        </w:rPr>
        <w:t>while</w:t>
      </w:r>
      <w:r w:rsidRPr="00FA23AC">
        <w:t xml:space="preserve"> the rate of international </w:t>
      </w:r>
      <w:r w:rsidRPr="00FA23AC">
        <w:rPr>
          <w:rStyle w:val="StyleUnderline"/>
        </w:rPr>
        <w:t>conflict</w:t>
      </w:r>
      <w:r w:rsidRPr="00FA23AC">
        <w:t xml:space="preserve"> has </w:t>
      </w:r>
      <w:r w:rsidRPr="00FA23AC">
        <w:rPr>
          <w:rStyle w:val="StyleUnderline"/>
        </w:rPr>
        <w:t>fallen</w:t>
      </w:r>
      <w:r w:rsidRPr="00FA23AC">
        <w:t>.</w:t>
      </w:r>
    </w:p>
    <w:p w14:paraId="75FCF5FA" w14:textId="14BCE554" w:rsidR="00FD2EE3" w:rsidRPr="00096FFE" w:rsidRDefault="00FD2EE3" w:rsidP="00FD2EE3">
      <w:r w:rsidRPr="00096FFE">
        <w:t xml:space="preserve">This theory also </w:t>
      </w:r>
      <w:r w:rsidRPr="00096FFE">
        <w:rPr>
          <w:rStyle w:val="StyleUnderline"/>
        </w:rPr>
        <w:t xml:space="preserve">benefits from some </w:t>
      </w:r>
      <w:proofErr w:type="gramStart"/>
      <w:r w:rsidRPr="00096FFE">
        <w:rPr>
          <w:rStyle w:val="Emphasis"/>
        </w:rPr>
        <w:t>seemingly-strong</w:t>
      </w:r>
      <w:proofErr w:type="gramEnd"/>
      <w:r w:rsidRPr="00096FFE">
        <w:rPr>
          <w:rStyle w:val="Emphasis"/>
        </w:rPr>
        <w:t xml:space="preserve"> empirical support</w:t>
      </w:r>
      <w:r w:rsidRPr="00096FFE">
        <w:t xml:space="preserve">. Two prominent proponents, Bruce Russett and John Oneal, have produced </w:t>
      </w:r>
      <w:proofErr w:type="gramStart"/>
      <w:r w:rsidRPr="00096FFE">
        <w:t>a number of</w:t>
      </w:r>
      <w:proofErr w:type="gramEnd"/>
      <w:r w:rsidRPr="00096FFE">
        <w:t xml:space="preserve">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w:t>
      </w:r>
      <w:r w:rsidRPr="004C10F2">
        <w:t>[17]</w:t>
      </w:r>
      <w:r w:rsidRPr="00096FFE">
        <w:t> At that time, the volume of US-China trade was just below the 90th percentile for their data, and the authors conclude that the growth of US-China trade reduced the chance of conflict by 27%.</w:t>
      </w:r>
      <w:r w:rsidRPr="004C10F2">
        <w:t>[18]</w:t>
      </w:r>
    </w:p>
    <w:p w14:paraId="04755BA1" w14:textId="77777777" w:rsidR="00FD2EE3" w:rsidRPr="00096FFE" w:rsidRDefault="00FD2EE3" w:rsidP="00FD2EE3">
      <w:r w:rsidRPr="00DD71FD">
        <w:rPr>
          <w:rStyle w:val="StyleUnderline"/>
          <w:highlight w:val="cyan"/>
        </w:rPr>
        <w:t>That said</w:t>
      </w:r>
      <w:r w:rsidRPr="00096FFE">
        <w:rPr>
          <w:szCs w:val="16"/>
        </w:rPr>
        <w:t xml:space="preserve">, </w:t>
      </w:r>
      <w:r w:rsidRPr="00096FFE">
        <w:rPr>
          <w:rStyle w:val="StyleUnderline"/>
        </w:rPr>
        <w:t>while</w:t>
      </w:r>
      <w:r w:rsidRPr="00096FFE">
        <w:t xml:space="preserve"> a 27% </w:t>
      </w:r>
      <w:r w:rsidRPr="00096FFE">
        <w:rPr>
          <w:rStyle w:val="StyleUnderline"/>
        </w:rPr>
        <w:t>reduction</w:t>
      </w:r>
      <w:r w:rsidRPr="00096FFE">
        <w:t xml:space="preserve"> </w:t>
      </w:r>
      <w:r w:rsidRPr="00096FFE">
        <w:rPr>
          <w:rStyle w:val="StyleUnderline"/>
        </w:rPr>
        <w:t xml:space="preserve">in the </w:t>
      </w:r>
      <w:r w:rsidRPr="00096FFE">
        <w:rPr>
          <w:rStyle w:val="Emphasis"/>
        </w:rPr>
        <w:t>chance of war</w:t>
      </w:r>
      <w:r w:rsidRPr="00096FFE">
        <w:rPr>
          <w:rStyle w:val="StyleUnderline"/>
        </w:rPr>
        <w:t xml:space="preserve"> is nice</w:t>
      </w:r>
      <w:r w:rsidRPr="00096FFE">
        <w:t xml:space="preserve">, </w:t>
      </w:r>
      <w:r w:rsidRPr="00DD71FD">
        <w:rPr>
          <w:rStyle w:val="StyleUnderline"/>
          <w:highlight w:val="cyan"/>
        </w:rPr>
        <w:t xml:space="preserve">it’s </w:t>
      </w:r>
      <w:r w:rsidRPr="00DD71FD">
        <w:rPr>
          <w:rStyle w:val="Emphasis"/>
          <w:highlight w:val="cyan"/>
        </w:rPr>
        <w:t>not</w:t>
      </w:r>
      <w:r w:rsidRPr="00096FFE">
        <w:rPr>
          <w:rStyle w:val="Emphasis"/>
        </w:rPr>
        <w:t xml:space="preserve"> a </w:t>
      </w:r>
      <w:r w:rsidRPr="007F6038">
        <w:rPr>
          <w:rStyle w:val="Emphasis"/>
        </w:rPr>
        <w:t xml:space="preserve">big </w:t>
      </w:r>
      <w:r w:rsidRPr="00DD71FD">
        <w:rPr>
          <w:rStyle w:val="Emphasis"/>
          <w:highlight w:val="cyan"/>
        </w:rPr>
        <w:t>enough</w:t>
      </w:r>
      <w:r w:rsidRPr="00096FFE">
        <w:rPr>
          <w:rStyle w:val="Emphasis"/>
        </w:rPr>
        <w:t xml:space="preserve"> effect</w:t>
      </w:r>
      <w:r w:rsidRPr="00096FFE">
        <w:rPr>
          <w:rStyle w:val="StyleUnderline"/>
        </w:rPr>
        <w:t xml:space="preserve"> </w:t>
      </w:r>
      <w:r w:rsidRPr="00DD71FD">
        <w:rPr>
          <w:rStyle w:val="StyleUnderline"/>
          <w:highlight w:val="cyan"/>
        </w:rPr>
        <w:t>to</w:t>
      </w:r>
      <w:r w:rsidRPr="00096FFE">
        <w:rPr>
          <w:rStyle w:val="StyleUnderline"/>
        </w:rPr>
        <w:t xml:space="preserve"> fully </w:t>
      </w:r>
      <w:r w:rsidRPr="00DD71FD">
        <w:rPr>
          <w:rStyle w:val="StyleUnderline"/>
          <w:highlight w:val="cyan"/>
        </w:rPr>
        <w:t>explain</w:t>
      </w:r>
      <w:r w:rsidRPr="00096FFE">
        <w:t xml:space="preserve"> the Long </w:t>
      </w:r>
      <w:r w:rsidRPr="00DD71FD">
        <w:rPr>
          <w:rStyle w:val="StyleUnderline"/>
          <w:highlight w:val="cyan"/>
        </w:rPr>
        <w:t>Peace</w:t>
      </w:r>
      <w:r w:rsidRPr="00096FFE">
        <w:t xml:space="preserve">. </w:t>
      </w:r>
      <w:r w:rsidRPr="00096FFE">
        <w:rPr>
          <w:szCs w:val="16"/>
        </w:rPr>
        <w:t xml:space="preserve">Other reasons to think that </w:t>
      </w:r>
      <w:r w:rsidRPr="007F6038">
        <w:rPr>
          <w:rStyle w:val="StyleUnderline"/>
        </w:rPr>
        <w:t>the</w:t>
      </w:r>
      <w:r w:rsidRPr="00096FFE">
        <w:t xml:space="preserve"> </w:t>
      </w:r>
      <w:r w:rsidRPr="00096FFE">
        <w:rPr>
          <w:rStyle w:val="Emphasis"/>
        </w:rPr>
        <w:t xml:space="preserve">pacifying </w:t>
      </w:r>
      <w:r w:rsidRPr="00DD71FD">
        <w:rPr>
          <w:rStyle w:val="Emphasis"/>
          <w:highlight w:val="cyan"/>
        </w:rPr>
        <w:t>effect</w:t>
      </w:r>
      <w:r w:rsidRPr="007F6038">
        <w:rPr>
          <w:rStyle w:val="Emphasis"/>
        </w:rPr>
        <w:t xml:space="preserve"> of</w:t>
      </w:r>
      <w:r w:rsidRPr="00096FFE">
        <w:rPr>
          <w:rStyle w:val="Emphasis"/>
        </w:rPr>
        <w:t xml:space="preserve"> global </w:t>
      </w:r>
      <w:r w:rsidRPr="007F6038">
        <w:rPr>
          <w:rStyle w:val="Emphasis"/>
        </w:rPr>
        <w:t xml:space="preserve">trade </w:t>
      </w:r>
      <w:r w:rsidRPr="00DD71FD">
        <w:rPr>
          <w:rStyle w:val="Emphasis"/>
          <w:highlight w:val="cyan"/>
        </w:rPr>
        <w:t>is small</w:t>
      </w:r>
      <w:r w:rsidRPr="00096FFE">
        <w:rPr>
          <w:rStyle w:val="Emphasis"/>
        </w:rPr>
        <w:t>er</w:t>
      </w:r>
      <w:r w:rsidRPr="00096FFE">
        <w:t xml:space="preserve"> than is sometimes claimed include:</w:t>
      </w:r>
    </w:p>
    <w:p w14:paraId="2548E0DE" w14:textId="792FB8D3" w:rsidR="00FD2EE3" w:rsidRPr="00DF79A4" w:rsidRDefault="00FD2EE3" w:rsidP="00FD2EE3">
      <w:r w:rsidRPr="00DF79A4">
        <w:t xml:space="preserve">1. The </w:t>
      </w:r>
      <w:r w:rsidRPr="00DF79A4">
        <w:rPr>
          <w:rStyle w:val="Emphasis"/>
        </w:rPr>
        <w:t xml:space="preserve">economic </w:t>
      </w:r>
      <w:r w:rsidRPr="00DD71FD">
        <w:rPr>
          <w:rStyle w:val="Emphasis"/>
          <w:highlight w:val="cyan"/>
        </w:rPr>
        <w:t>benefits</w:t>
      </w:r>
      <w:r w:rsidRPr="00DD71FD">
        <w:rPr>
          <w:rStyle w:val="StyleUnderline"/>
          <w:highlight w:val="cyan"/>
        </w:rPr>
        <w:t xml:space="preserve"> of</w:t>
      </w:r>
      <w:r w:rsidRPr="00DD71FD">
        <w:rPr>
          <w:highlight w:val="cyan"/>
        </w:rPr>
        <w:t xml:space="preserve"> </w:t>
      </w:r>
      <w:r w:rsidRPr="00DD71FD">
        <w:rPr>
          <w:rStyle w:val="StyleUnderline"/>
          <w:highlight w:val="cyan"/>
        </w:rPr>
        <w:t>trade</w:t>
      </w:r>
      <w:r w:rsidRPr="00DF79A4">
        <w:rPr>
          <w:rStyle w:val="StyleUnderline"/>
        </w:rPr>
        <w:t xml:space="preserve"> with any</w:t>
      </w:r>
      <w:r w:rsidRPr="00DF79A4">
        <w:t xml:space="preserve"> </w:t>
      </w:r>
      <w:r w:rsidRPr="00DF79A4">
        <w:rPr>
          <w:rStyle w:val="StyleUnderline"/>
        </w:rPr>
        <w:t xml:space="preserve">one country </w:t>
      </w:r>
      <w:r w:rsidRPr="007F6038">
        <w:rPr>
          <w:rStyle w:val="StyleUnderline"/>
        </w:rPr>
        <w:t>are</w:t>
      </w:r>
      <w:r w:rsidRPr="00DF79A4">
        <w:t xml:space="preserve"> usually </w:t>
      </w:r>
      <w:r w:rsidRPr="007F6038">
        <w:rPr>
          <w:rStyle w:val="Emphasis"/>
        </w:rPr>
        <w:t>not</w:t>
      </w:r>
      <w:r w:rsidRPr="00DF79A4">
        <w:rPr>
          <w:rStyle w:val="Emphasis"/>
        </w:rPr>
        <w:t> that </w:t>
      </w:r>
      <w:r w:rsidRPr="007F6038">
        <w:rPr>
          <w:rStyle w:val="Emphasis"/>
        </w:rPr>
        <w:t>large</w:t>
      </w:r>
      <w:r w:rsidRPr="00DF79A4">
        <w:t>.</w:t>
      </w:r>
      <w:r w:rsidRPr="004C10F2">
        <w:t>[19]</w:t>
      </w:r>
      <w:r w:rsidRPr="00DF79A4">
        <w:t xml:space="preserve"> </w:t>
      </w:r>
      <w:r>
        <w:rPr>
          <w:b/>
          <w:bCs/>
        </w:rPr>
        <w:t xml:space="preserve">[FN 19] </w:t>
      </w:r>
      <w:r w:rsidRPr="00DD71FD">
        <w:rPr>
          <w:rStyle w:val="StyleUnderline"/>
          <w:highlight w:val="cyan"/>
        </w:rPr>
        <w:t>In</w:t>
      </w:r>
      <w:r w:rsidRPr="00DF79A4">
        <w:rPr>
          <w:rStyle w:val="StyleUnderline"/>
        </w:rPr>
        <w:t xml:space="preserve"> 2003</w:t>
      </w:r>
      <w:r w:rsidRPr="00DF79A4">
        <w:t xml:space="preserve">, </w:t>
      </w:r>
      <w:r w:rsidRPr="00DF79A4">
        <w:rPr>
          <w:rStyle w:val="StyleUnderline"/>
        </w:rPr>
        <w:t xml:space="preserve">the </w:t>
      </w:r>
      <w:r w:rsidRPr="00DD71FD">
        <w:rPr>
          <w:rStyle w:val="Emphasis"/>
          <w:highlight w:val="cyan"/>
        </w:rPr>
        <w:t>US-China</w:t>
      </w:r>
      <w:r w:rsidRPr="00DF79A4">
        <w:rPr>
          <w:rStyle w:val="Emphasis"/>
        </w:rPr>
        <w:t xml:space="preserve"> trade</w:t>
      </w:r>
      <w:r w:rsidRPr="00DF79A4">
        <w:t xml:space="preserve"> </w:t>
      </w:r>
      <w:r w:rsidRPr="00DF79A4">
        <w:rPr>
          <w:rStyle w:val="StyleUnderline"/>
        </w:rPr>
        <w:t>as a proportion of the US economy</w:t>
      </w:r>
      <w:r w:rsidRPr="00DF79A4">
        <w:t xml:space="preserve"> </w:t>
      </w:r>
      <w:r w:rsidRPr="00DF79A4">
        <w:rPr>
          <w:rStyle w:val="StyleUnderline"/>
        </w:rPr>
        <w:t xml:space="preserve">was around the </w:t>
      </w:r>
      <w:r w:rsidRPr="00DF79A4">
        <w:rPr>
          <w:rStyle w:val="Emphasis"/>
        </w:rPr>
        <w:t xml:space="preserve">90th percentile </w:t>
      </w:r>
      <w:r w:rsidRPr="00DF79A4">
        <w:rPr>
          <w:rStyle w:val="StyleUnderline"/>
        </w:rPr>
        <w:t>for</w:t>
      </w:r>
      <w:r w:rsidRPr="00DF79A4">
        <w:t xml:space="preserve"> trade </w:t>
      </w:r>
      <w:r w:rsidRPr="007F6038">
        <w:rPr>
          <w:rStyle w:val="StyleUnderline"/>
        </w:rPr>
        <w:t>interdependence</w:t>
      </w:r>
      <w:r w:rsidRPr="00DF79A4">
        <w:t xml:space="preserve">, </w:t>
      </w:r>
      <w:r w:rsidRPr="00DF79A4">
        <w:rPr>
          <w:rStyle w:val="StyleUnderline"/>
        </w:rPr>
        <w:t xml:space="preserve">but </w:t>
      </w:r>
      <w:r w:rsidRPr="00DD71FD">
        <w:rPr>
          <w:rStyle w:val="StyleUnderline"/>
          <w:highlight w:val="cyan"/>
        </w:rPr>
        <w:t>was</w:t>
      </w:r>
      <w:r w:rsidRPr="00DF79A4">
        <w:rPr>
          <w:rStyle w:val="StyleUnderline"/>
        </w:rPr>
        <w:t xml:space="preserve"> </w:t>
      </w:r>
      <w:r w:rsidRPr="00DF79A4">
        <w:rPr>
          <w:rStyle w:val="Emphasis"/>
        </w:rPr>
        <w:t xml:space="preserve">just </w:t>
      </w:r>
      <w:r w:rsidRPr="00DD71FD">
        <w:rPr>
          <w:rStyle w:val="Emphasis"/>
          <w:highlight w:val="cyan"/>
        </w:rPr>
        <w:t>1.2% of</w:t>
      </w:r>
      <w:r w:rsidRPr="00DF79A4">
        <w:rPr>
          <w:rStyle w:val="Emphasis"/>
        </w:rPr>
        <w:t xml:space="preserve"> US </w:t>
      </w:r>
      <w:r w:rsidRPr="00DD71FD">
        <w:rPr>
          <w:rStyle w:val="Emphasis"/>
          <w:highlight w:val="cyan"/>
        </w:rPr>
        <w:t>GDP</w:t>
      </w:r>
      <w:r w:rsidRPr="00DF79A4">
        <w:t xml:space="preserve"> (“Causes of Peace”, p. 383) </w:t>
      </w:r>
      <w:r>
        <w:rPr>
          <w:b/>
          <w:bCs/>
        </w:rPr>
        <w:t>[END FN 19]</w:t>
      </w:r>
    </w:p>
    <w:p w14:paraId="77E77305" w14:textId="6B743355" w:rsidR="00FD2EE3" w:rsidRPr="00DF79A4" w:rsidRDefault="00FD2EE3" w:rsidP="00FD2EE3">
      <w:pPr>
        <w:rPr>
          <w:b/>
          <w:bCs/>
        </w:rPr>
      </w:pPr>
      <w:r w:rsidRPr="00DF79A4">
        <w:t xml:space="preserve">2. Long-term </w:t>
      </w:r>
      <w:r w:rsidRPr="00DD71FD">
        <w:rPr>
          <w:rStyle w:val="StyleUnderline"/>
          <w:highlight w:val="cyan"/>
        </w:rPr>
        <w:t>gains from</w:t>
      </w:r>
      <w:r w:rsidRPr="00DF79A4">
        <w:t xml:space="preserve"> success in </w:t>
      </w:r>
      <w:r w:rsidRPr="00DD71FD">
        <w:rPr>
          <w:rStyle w:val="StyleUnderline"/>
          <w:highlight w:val="cyan"/>
        </w:rPr>
        <w:t>war</w:t>
      </w:r>
      <w:r w:rsidRPr="00DF79A4">
        <w:rPr>
          <w:rStyle w:val="StyleUnderline"/>
        </w:rPr>
        <w:t xml:space="preserve"> can be </w:t>
      </w:r>
      <w:r w:rsidRPr="00DD71FD">
        <w:rPr>
          <w:rStyle w:val="StyleUnderline"/>
          <w:highlight w:val="cyan"/>
        </w:rPr>
        <w:t>larger than</w:t>
      </w:r>
      <w:r w:rsidRPr="00DF79A4">
        <w:t xml:space="preserve"> </w:t>
      </w:r>
      <w:r w:rsidRPr="00DF79A4">
        <w:rPr>
          <w:rStyle w:val="Emphasis"/>
        </w:rPr>
        <w:t>temporary disruptions</w:t>
      </w:r>
      <w:r w:rsidRPr="00DF79A4">
        <w:rPr>
          <w:rStyle w:val="StyleUnderline"/>
        </w:rPr>
        <w:t xml:space="preserve"> in </w:t>
      </w:r>
      <w:r w:rsidRPr="00DD71FD">
        <w:rPr>
          <w:rStyle w:val="StyleUnderline"/>
          <w:highlight w:val="cyan"/>
        </w:rPr>
        <w:t>trade</w:t>
      </w:r>
      <w:r w:rsidRPr="00DF79A4">
        <w:t>.</w:t>
      </w:r>
      <w:r w:rsidRPr="004C10F2">
        <w:t>[20]</w:t>
      </w:r>
      <w:r w:rsidRPr="00DF79A4">
        <w:t xml:space="preserve"> </w:t>
      </w:r>
      <w:r>
        <w:rPr>
          <w:b/>
          <w:bCs/>
        </w:rPr>
        <w:t xml:space="preserve">[FN 20] </w:t>
      </w:r>
      <w:r w:rsidRPr="00DF79A4">
        <w:t>“</w:t>
      </w:r>
      <w:r w:rsidRPr="00DF79A4">
        <w:rPr>
          <w:rStyle w:val="StyleUnderline"/>
        </w:rPr>
        <w:t xml:space="preserve">A </w:t>
      </w:r>
      <w:r w:rsidRPr="00DD71FD">
        <w:rPr>
          <w:rStyle w:val="StyleUnderline"/>
          <w:highlight w:val="cyan"/>
        </w:rPr>
        <w:t>dispute</w:t>
      </w:r>
      <w:r w:rsidRPr="00DF79A4">
        <w:t xml:space="preserve"> normally </w:t>
      </w:r>
      <w:r w:rsidRPr="00DD71FD">
        <w:rPr>
          <w:rStyle w:val="StyleUnderline"/>
          <w:highlight w:val="cyan"/>
        </w:rPr>
        <w:t>affects trade for</w:t>
      </w:r>
      <w:r w:rsidRPr="00DF79A4">
        <w:rPr>
          <w:rStyle w:val="StyleUnderline"/>
        </w:rPr>
        <w:t xml:space="preserve"> </w:t>
      </w:r>
      <w:r w:rsidRPr="00DD71FD">
        <w:rPr>
          <w:rStyle w:val="Emphasis"/>
          <w:highlight w:val="cyan"/>
        </w:rPr>
        <w:t>only one</w:t>
      </w:r>
      <w:r w:rsidRPr="00DF79A4">
        <w:rPr>
          <w:rStyle w:val="Emphasis"/>
        </w:rPr>
        <w:t xml:space="preserve"> or two </w:t>
      </w:r>
      <w:r w:rsidRPr="00DD71FD">
        <w:rPr>
          <w:rStyle w:val="Emphasis"/>
          <w:highlight w:val="cyan"/>
        </w:rPr>
        <w:t>year</w:t>
      </w:r>
      <w:r w:rsidRPr="00DF79A4">
        <w:rPr>
          <w:rStyle w:val="Emphasis"/>
        </w:rPr>
        <w:t>s</w:t>
      </w:r>
      <w:r w:rsidRPr="00DF79A4">
        <w:t xml:space="preserve">” (“Causes of Peace”, pp. 388-9), so the costs are typically bounded. </w:t>
      </w:r>
      <w:r w:rsidRPr="00DD71FD">
        <w:rPr>
          <w:rStyle w:val="StyleUnderline"/>
          <w:highlight w:val="cyan"/>
        </w:rPr>
        <w:t>But</w:t>
      </w:r>
      <w:r w:rsidRPr="00DF79A4">
        <w:t xml:space="preserve"> the </w:t>
      </w:r>
      <w:r w:rsidRPr="00E3012E">
        <w:rPr>
          <w:rStyle w:val="StyleUnderline"/>
        </w:rPr>
        <w:t>benefits of</w:t>
      </w:r>
      <w:r w:rsidRPr="00DF79A4">
        <w:t xml:space="preserve"> conquering </w:t>
      </w:r>
      <w:r w:rsidRPr="00DD71FD">
        <w:rPr>
          <w:rStyle w:val="StyleUnderline"/>
          <w:highlight w:val="cyan"/>
        </w:rPr>
        <w:t>territory</w:t>
      </w:r>
      <w:r w:rsidRPr="00DF79A4">
        <w:t xml:space="preserve">, </w:t>
      </w:r>
      <w:r w:rsidRPr="00DD71FD">
        <w:rPr>
          <w:rStyle w:val="StyleUnderline"/>
          <w:highlight w:val="cyan"/>
        </w:rPr>
        <w:t>stymying</w:t>
      </w:r>
      <w:r w:rsidRPr="00DF79A4">
        <w:rPr>
          <w:rStyle w:val="StyleUnderline"/>
        </w:rPr>
        <w:t xml:space="preserve"> the </w:t>
      </w:r>
      <w:r w:rsidRPr="00DF79A4">
        <w:rPr>
          <w:rStyle w:val="Emphasis"/>
        </w:rPr>
        <w:t xml:space="preserve">rise of </w:t>
      </w:r>
      <w:r w:rsidRPr="00DD71FD">
        <w:rPr>
          <w:rStyle w:val="Emphasis"/>
          <w:highlight w:val="cyan"/>
        </w:rPr>
        <w:t>rivals</w:t>
      </w:r>
      <w:r w:rsidRPr="00DF79A4">
        <w:t xml:space="preserve">, </w:t>
      </w:r>
      <w:r w:rsidRPr="00DD71FD">
        <w:rPr>
          <w:rStyle w:val="StyleUnderline"/>
          <w:highlight w:val="cyan"/>
        </w:rPr>
        <w:t>or</w:t>
      </w:r>
      <w:r w:rsidRPr="00DF79A4">
        <w:rPr>
          <w:rStyle w:val="StyleUnderline"/>
        </w:rPr>
        <w:t xml:space="preserve"> </w:t>
      </w:r>
      <w:r w:rsidRPr="00DF79A4">
        <w:rPr>
          <w:rStyle w:val="Emphasis"/>
        </w:rPr>
        <w:t xml:space="preserve">gaining </w:t>
      </w:r>
      <w:r w:rsidRPr="00DD71FD">
        <w:rPr>
          <w:rStyle w:val="Emphasis"/>
          <w:highlight w:val="cyan"/>
        </w:rPr>
        <w:t>influence</w:t>
      </w:r>
      <w:r w:rsidRPr="00DF79A4">
        <w:t xml:space="preserve"> </w:t>
      </w:r>
      <w:r w:rsidRPr="00DF79A4">
        <w:rPr>
          <w:rStyle w:val="StyleUnderline"/>
        </w:rPr>
        <w:t>over</w:t>
      </w:r>
      <w:r w:rsidRPr="00DF79A4">
        <w:t xml:space="preserve"> international </w:t>
      </w:r>
      <w:r w:rsidRPr="00DF79A4">
        <w:rPr>
          <w:rStyle w:val="Emphasis"/>
        </w:rPr>
        <w:t>rules</w:t>
      </w:r>
      <w:r w:rsidRPr="00DF79A4">
        <w:rPr>
          <w:rStyle w:val="StyleUnderline"/>
        </w:rPr>
        <w:t xml:space="preserve"> and </w:t>
      </w:r>
      <w:r w:rsidRPr="00DF79A4">
        <w:rPr>
          <w:rStyle w:val="Emphasis"/>
        </w:rPr>
        <w:t>institutions</w:t>
      </w:r>
      <w:r w:rsidRPr="00DF79A4">
        <w:t xml:space="preserve"> could </w:t>
      </w:r>
      <w:r w:rsidRPr="00DD71FD">
        <w:rPr>
          <w:rStyle w:val="Emphasis"/>
          <w:highlight w:val="cyan"/>
        </w:rPr>
        <w:t>flow</w:t>
      </w:r>
      <w:r w:rsidRPr="00E3012E">
        <w:rPr>
          <w:rStyle w:val="Emphasis"/>
        </w:rPr>
        <w:t xml:space="preserve"> for </w:t>
      </w:r>
      <w:r w:rsidRPr="00DD71FD">
        <w:rPr>
          <w:rStyle w:val="Emphasis"/>
          <w:highlight w:val="cyan"/>
        </w:rPr>
        <w:t>a long time</w:t>
      </w:r>
      <w:r w:rsidRPr="00DF79A4">
        <w:t xml:space="preserve">. </w:t>
      </w:r>
      <w:r>
        <w:rPr>
          <w:b/>
          <w:bCs/>
        </w:rPr>
        <w:t>[END FN 20]</w:t>
      </w:r>
    </w:p>
    <w:p w14:paraId="053486DF" w14:textId="77777777" w:rsidR="00FD2EE3" w:rsidRPr="0084058D" w:rsidRDefault="00FD2EE3" w:rsidP="00FD2EE3">
      <w:r w:rsidRPr="0084058D">
        <w:t xml:space="preserve">3. </w:t>
      </w:r>
      <w:r w:rsidRPr="0084058D">
        <w:rPr>
          <w:rStyle w:val="StyleUnderline"/>
        </w:rPr>
        <w:t>As the world gets</w:t>
      </w:r>
      <w:r w:rsidRPr="0084058D">
        <w:t xml:space="preserve"> more </w:t>
      </w:r>
      <w:r w:rsidRPr="0084058D">
        <w:rPr>
          <w:rStyle w:val="StyleUnderline"/>
        </w:rPr>
        <w:t>interconnected</w:t>
      </w:r>
      <w:r w:rsidRPr="0084058D">
        <w:t xml:space="preserve">, </w:t>
      </w:r>
      <w:r w:rsidRPr="0084058D">
        <w:rPr>
          <w:rStyle w:val="Emphasis"/>
        </w:rPr>
        <w:t>trade with any</w:t>
      </w:r>
      <w:r w:rsidRPr="0084058D">
        <w:rPr>
          <w:rStyle w:val="StyleUnderline"/>
        </w:rPr>
        <w:t xml:space="preserve"> given country</w:t>
      </w:r>
      <w:r w:rsidRPr="0084058D">
        <w:t xml:space="preserve"> A </w:t>
      </w:r>
      <w:r w:rsidRPr="0084058D">
        <w:rPr>
          <w:rStyle w:val="Emphasis"/>
        </w:rPr>
        <w:t>will become a smaller proportion</w:t>
      </w:r>
      <w:r w:rsidRPr="0084058D">
        <w:rPr>
          <w:rStyle w:val="StyleUnderline"/>
        </w:rPr>
        <w:t xml:space="preserve"> of </w:t>
      </w:r>
      <w:proofErr w:type="gramStart"/>
      <w:r w:rsidRPr="0084058D">
        <w:rPr>
          <w:rStyle w:val="StyleUnderline"/>
        </w:rPr>
        <w:t>a country</w:t>
      </w:r>
      <w:proofErr w:type="gramEnd"/>
      <w:r w:rsidRPr="0084058D">
        <w:t xml:space="preserve"> B’s </w:t>
      </w:r>
      <w:r w:rsidRPr="0084058D">
        <w:rPr>
          <w:rStyle w:val="StyleUnderline"/>
        </w:rPr>
        <w:t>economy</w:t>
      </w:r>
      <w:r w:rsidRPr="0084058D">
        <w:t>.</w:t>
      </w:r>
    </w:p>
    <w:p w14:paraId="4B26DCD2" w14:textId="63BBA453" w:rsidR="00FD2EE3" w:rsidRPr="0084058D" w:rsidRDefault="00FD2EE3" w:rsidP="00FD2EE3">
      <w:r w:rsidRPr="0084058D">
        <w:t xml:space="preserve">4. Some scholars have noted that </w:t>
      </w:r>
      <w:r w:rsidRPr="00DD71FD">
        <w:rPr>
          <w:rStyle w:val="Emphasis"/>
          <w:highlight w:val="cyan"/>
        </w:rPr>
        <w:t>negotiating trade</w:t>
      </w:r>
      <w:r w:rsidRPr="0084058D">
        <w:rPr>
          <w:rStyle w:val="Emphasis"/>
        </w:rPr>
        <w:t xml:space="preserve"> deals</w:t>
      </w:r>
      <w:r w:rsidRPr="0084058D">
        <w:t xml:space="preserve"> </w:t>
      </w:r>
      <w:r w:rsidRPr="0084058D">
        <w:rPr>
          <w:rStyle w:val="StyleUnderline"/>
        </w:rPr>
        <w:t>also gives one country</w:t>
      </w:r>
      <w:r w:rsidRPr="0084058D">
        <w:t xml:space="preserve"> </w:t>
      </w:r>
      <w:r w:rsidRPr="0084058D">
        <w:rPr>
          <w:rStyle w:val="Emphasis"/>
        </w:rPr>
        <w:t>more leverage over the other</w:t>
      </w:r>
      <w:r w:rsidRPr="0084058D">
        <w:t xml:space="preserve">, </w:t>
      </w:r>
      <w:r w:rsidRPr="0084058D">
        <w:rPr>
          <w:rStyle w:val="StyleUnderline"/>
        </w:rPr>
        <w:t xml:space="preserve">and </w:t>
      </w:r>
      <w:r w:rsidRPr="0084058D">
        <w:rPr>
          <w:rStyle w:val="Emphasis"/>
        </w:rPr>
        <w:t xml:space="preserve">potentially </w:t>
      </w:r>
      <w:r w:rsidRPr="00DD71FD">
        <w:rPr>
          <w:rStyle w:val="Emphasis"/>
          <w:highlight w:val="cyan"/>
        </w:rPr>
        <w:t>raises</w:t>
      </w:r>
      <w:r w:rsidRPr="0084058D">
        <w:rPr>
          <w:rStyle w:val="Emphasis"/>
        </w:rPr>
        <w:t xml:space="preserve"> more </w:t>
      </w:r>
      <w:r w:rsidRPr="00DD71FD">
        <w:rPr>
          <w:rStyle w:val="Emphasis"/>
          <w:highlight w:val="cyan"/>
        </w:rPr>
        <w:t>issues</w:t>
      </w:r>
      <w:r w:rsidRPr="0084058D">
        <w:rPr>
          <w:rStyle w:val="StyleUnderline"/>
        </w:rPr>
        <w:t xml:space="preserve"> over which</w:t>
      </w:r>
      <w:r w:rsidRPr="0084058D">
        <w:t xml:space="preserve"> </w:t>
      </w:r>
      <w:r w:rsidRPr="0084058D">
        <w:rPr>
          <w:rStyle w:val="StyleUnderline"/>
        </w:rPr>
        <w:t>countries can disagree</w:t>
      </w:r>
      <w:r w:rsidRPr="0084058D">
        <w:t>.</w:t>
      </w:r>
      <w:r w:rsidRPr="004C10F2">
        <w:t>[21]</w:t>
      </w:r>
      <w:r w:rsidRPr="0084058D">
        <w:t xml:space="preserve"> </w:t>
      </w:r>
      <w:r>
        <w:rPr>
          <w:b/>
          <w:bCs/>
        </w:rPr>
        <w:t xml:space="preserve">[FN 21] </w:t>
      </w:r>
      <w:r w:rsidRPr="00DD71FD">
        <w:rPr>
          <w:rStyle w:val="StyleUnderline"/>
          <w:highlight w:val="cyan"/>
        </w:rPr>
        <w:t>For example</w:t>
      </w:r>
      <w:r w:rsidRPr="0084058D">
        <w:t xml:space="preserve">, </w:t>
      </w:r>
      <w:r w:rsidRPr="0084058D">
        <w:rPr>
          <w:rStyle w:val="StyleUnderline"/>
        </w:rPr>
        <w:t xml:space="preserve">Europe’s </w:t>
      </w:r>
      <w:r w:rsidRPr="00DD71FD">
        <w:rPr>
          <w:rStyle w:val="StyleUnderline"/>
          <w:highlight w:val="cyan"/>
        </w:rPr>
        <w:t>reliance on</w:t>
      </w:r>
      <w:r w:rsidRPr="00DD71FD">
        <w:rPr>
          <w:highlight w:val="cyan"/>
        </w:rPr>
        <w:t xml:space="preserve"> </w:t>
      </w:r>
      <w:r w:rsidRPr="00DD71FD">
        <w:rPr>
          <w:rStyle w:val="Emphasis"/>
          <w:highlight w:val="cyan"/>
        </w:rPr>
        <w:t>Russian</w:t>
      </w:r>
      <w:r w:rsidRPr="0084058D">
        <w:rPr>
          <w:rStyle w:val="Emphasis"/>
        </w:rPr>
        <w:t xml:space="preserve"> natural </w:t>
      </w:r>
      <w:r w:rsidRPr="00DD71FD">
        <w:rPr>
          <w:rStyle w:val="Emphasis"/>
          <w:highlight w:val="cyan"/>
        </w:rPr>
        <w:t>gas</w:t>
      </w:r>
      <w:r w:rsidRPr="00DD71FD">
        <w:rPr>
          <w:rStyle w:val="StyleUnderline"/>
          <w:highlight w:val="cyan"/>
        </w:rPr>
        <w:t xml:space="preserve"> has</w:t>
      </w:r>
      <w:r w:rsidRPr="0084058D">
        <w:t xml:space="preserve"> </w:t>
      </w:r>
      <w:r w:rsidRPr="0084058D">
        <w:rPr>
          <w:rStyle w:val="StyleUnderline"/>
        </w:rPr>
        <w:t xml:space="preserve">been a </w:t>
      </w:r>
      <w:r w:rsidRPr="0084058D">
        <w:rPr>
          <w:rStyle w:val="Emphasis"/>
        </w:rPr>
        <w:t xml:space="preserve">source of </w:t>
      </w:r>
      <w:r w:rsidRPr="00DD71FD">
        <w:rPr>
          <w:rStyle w:val="Emphasis"/>
          <w:highlight w:val="cyan"/>
        </w:rPr>
        <w:t>tension</w:t>
      </w:r>
      <w:r w:rsidRPr="00DD71FD">
        <w:rPr>
          <w:highlight w:val="cyan"/>
        </w:rPr>
        <w:t xml:space="preserve"> </w:t>
      </w:r>
      <w:r w:rsidRPr="00DD71FD">
        <w:rPr>
          <w:rStyle w:val="StyleUnderline"/>
          <w:highlight w:val="cyan"/>
        </w:rPr>
        <w:t>between Europe</w:t>
      </w:r>
      <w:r w:rsidRPr="0084058D">
        <w:rPr>
          <w:rStyle w:val="StyleUnderline"/>
        </w:rPr>
        <w:t>an countries</w:t>
      </w:r>
      <w:r w:rsidRPr="0084058D">
        <w:t xml:space="preserve">, </w:t>
      </w:r>
      <w:r w:rsidRPr="00DD71FD">
        <w:rPr>
          <w:rStyle w:val="StyleUnderline"/>
          <w:highlight w:val="cyan"/>
        </w:rPr>
        <w:t>and</w:t>
      </w:r>
      <w:r w:rsidRPr="0084058D">
        <w:rPr>
          <w:rStyle w:val="StyleUnderline"/>
        </w:rPr>
        <w:t xml:space="preserve"> between</w:t>
      </w:r>
      <w:r w:rsidRPr="0084058D">
        <w:t xml:space="preserve"> countries like </w:t>
      </w:r>
      <w:r w:rsidRPr="00DD71FD">
        <w:rPr>
          <w:rStyle w:val="StyleUnderline"/>
          <w:highlight w:val="cyan"/>
        </w:rPr>
        <w:t>Russia</w:t>
      </w:r>
      <w:r w:rsidRPr="0084058D">
        <w:t xml:space="preserve"> and France. </w:t>
      </w:r>
      <w:r>
        <w:rPr>
          <w:b/>
          <w:bCs/>
        </w:rPr>
        <w:t>[END FN 21]</w:t>
      </w:r>
    </w:p>
    <w:p w14:paraId="2CF24CE4" w14:textId="77777777" w:rsidR="00FD2EE3" w:rsidRPr="0084058D" w:rsidRDefault="00FD2EE3" w:rsidP="00FD2EE3">
      <w:r w:rsidRPr="0084058D">
        <w:t xml:space="preserve">5. Global </w:t>
      </w:r>
      <w:r w:rsidRPr="00DD71FD">
        <w:rPr>
          <w:rStyle w:val="StyleUnderline"/>
          <w:highlight w:val="cyan"/>
        </w:rPr>
        <w:t>trade was</w:t>
      </w:r>
      <w:r w:rsidRPr="0084058D">
        <w:rPr>
          <w:rStyle w:val="StyleUnderline"/>
        </w:rPr>
        <w:t xml:space="preserve"> at </w:t>
      </w:r>
      <w:r w:rsidRPr="0084058D">
        <w:rPr>
          <w:rStyle w:val="Emphasis"/>
        </w:rPr>
        <w:t xml:space="preserve">historic </w:t>
      </w:r>
      <w:r w:rsidRPr="00DD71FD">
        <w:rPr>
          <w:rStyle w:val="Emphasis"/>
          <w:highlight w:val="cyan"/>
        </w:rPr>
        <w:t>high</w:t>
      </w:r>
      <w:r w:rsidRPr="0084058D">
        <w:rPr>
          <w:rStyle w:val="Emphasis"/>
        </w:rPr>
        <w:t>s</w:t>
      </w:r>
      <w:r w:rsidRPr="0084058D">
        <w:t xml:space="preserve"> just </w:t>
      </w:r>
      <w:r w:rsidRPr="00DD71FD">
        <w:rPr>
          <w:rStyle w:val="StyleUnderline"/>
          <w:highlight w:val="cyan"/>
        </w:rPr>
        <w:t xml:space="preserve">prior to </w:t>
      </w:r>
      <w:r w:rsidRPr="00DD71FD">
        <w:rPr>
          <w:rStyle w:val="Emphasis"/>
          <w:highlight w:val="cyan"/>
        </w:rPr>
        <w:t>WWI</w:t>
      </w:r>
    </w:p>
    <w:p w14:paraId="667C902E" w14:textId="1E045C8C" w:rsidR="00FD2EE3" w:rsidRDefault="00FD2EE3" w:rsidP="00FD2EE3">
      <w:pPr>
        <w:rPr>
          <w:b/>
          <w:bCs/>
        </w:rPr>
      </w:pPr>
      <w:r w:rsidRPr="00812834">
        <w:t xml:space="preserve">Finally, </w:t>
      </w:r>
      <w:r w:rsidRPr="00DD71FD">
        <w:rPr>
          <w:rStyle w:val="StyleUnderline"/>
          <w:highlight w:val="cyan"/>
        </w:rPr>
        <w:t>disentangling</w:t>
      </w:r>
      <w:r w:rsidRPr="0084058D">
        <w:rPr>
          <w:rStyle w:val="StyleUnderline"/>
        </w:rPr>
        <w:t xml:space="preserve"> the</w:t>
      </w:r>
      <w:r w:rsidRPr="00812834">
        <w:t xml:space="preserve"> </w:t>
      </w:r>
      <w:r w:rsidRPr="00812834">
        <w:rPr>
          <w:rStyle w:val="Emphasis"/>
        </w:rPr>
        <w:t>causal relationships</w:t>
      </w:r>
      <w:r w:rsidRPr="00812834">
        <w:t xml:space="preserve"> </w:t>
      </w:r>
      <w:r w:rsidRPr="0084058D">
        <w:rPr>
          <w:rStyle w:val="StyleUnderline"/>
        </w:rPr>
        <w:t>among the</w:t>
      </w:r>
      <w:r w:rsidRPr="00812834">
        <w:t xml:space="preserve"> </w:t>
      </w:r>
      <w:proofErr w:type="gramStart"/>
      <w:r w:rsidRPr="00812834">
        <w:t>highly-correlated</w:t>
      </w:r>
      <w:proofErr w:type="gramEnd"/>
      <w:r w:rsidRPr="00812834">
        <w:t xml:space="preserve"> </w:t>
      </w:r>
      <w:r w:rsidRPr="00E3012E">
        <w:rPr>
          <w:rStyle w:val="StyleUnderline"/>
        </w:rPr>
        <w:t xml:space="preserve">variables of </w:t>
      </w:r>
      <w:r w:rsidRPr="00DD71FD">
        <w:rPr>
          <w:rStyle w:val="Emphasis"/>
          <w:highlight w:val="cyan"/>
        </w:rPr>
        <w:t>trade</w:t>
      </w:r>
      <w:r w:rsidRPr="00812834">
        <w:rPr>
          <w:rStyle w:val="Emphasis"/>
        </w:rPr>
        <w:t xml:space="preserve"> interdependence</w:t>
      </w:r>
      <w:r w:rsidRPr="00812834">
        <w:t xml:space="preserve">, </w:t>
      </w:r>
      <w:r w:rsidRPr="00DD71FD">
        <w:rPr>
          <w:rStyle w:val="Emphasis"/>
          <w:highlight w:val="cyan"/>
        </w:rPr>
        <w:t>GDP</w:t>
      </w:r>
      <w:r w:rsidRPr="00812834">
        <w:rPr>
          <w:rStyle w:val="Emphasis"/>
        </w:rPr>
        <w:t xml:space="preserve"> level</w:t>
      </w:r>
      <w:r w:rsidRPr="00812834">
        <w:t xml:space="preserve">, </w:t>
      </w:r>
      <w:r w:rsidRPr="0084058D">
        <w:rPr>
          <w:rStyle w:val="StyleUnderline"/>
        </w:rPr>
        <w:t xml:space="preserve">strength of </w:t>
      </w:r>
      <w:r w:rsidRPr="00DD71FD">
        <w:rPr>
          <w:rStyle w:val="Emphasis"/>
          <w:highlight w:val="cyan"/>
        </w:rPr>
        <w:t>democracy</w:t>
      </w:r>
      <w:r w:rsidRPr="00812834">
        <w:t xml:space="preserve">, </w:t>
      </w:r>
      <w:r w:rsidRPr="00DD71FD">
        <w:rPr>
          <w:rStyle w:val="StyleUnderline"/>
          <w:highlight w:val="cyan"/>
        </w:rPr>
        <w:t>and</w:t>
      </w:r>
      <w:r w:rsidRPr="00812834">
        <w:t xml:space="preserve"> participation in </w:t>
      </w:r>
      <w:r w:rsidRPr="00812834">
        <w:rPr>
          <w:rStyle w:val="Emphasis"/>
        </w:rPr>
        <w:t xml:space="preserve">international </w:t>
      </w:r>
      <w:r w:rsidRPr="00DD71FD">
        <w:rPr>
          <w:rStyle w:val="Emphasis"/>
          <w:highlight w:val="cyan"/>
        </w:rPr>
        <w:t>organizations</w:t>
      </w:r>
      <w:r w:rsidRPr="0084058D">
        <w:rPr>
          <w:rStyle w:val="StyleUnderline"/>
        </w:rPr>
        <w:t xml:space="preserve"> </w:t>
      </w:r>
      <w:r w:rsidRPr="00DD71FD">
        <w:rPr>
          <w:rStyle w:val="StyleUnderline"/>
          <w:highlight w:val="cyan"/>
        </w:rPr>
        <w:t>is difficult</w:t>
      </w:r>
      <w:r w:rsidRPr="00812834">
        <w:t xml:space="preserve">. Russett, Oneal, and collaborators try things like measuring lagged effects to try and improve their causal inference, but </w:t>
      </w:r>
      <w:r w:rsidRPr="0084058D">
        <w:rPr>
          <w:rStyle w:val="StyleUnderline"/>
        </w:rPr>
        <w:t>I’m not sure how</w:t>
      </w:r>
      <w:r w:rsidRPr="00812834">
        <w:t xml:space="preserve"> successfully </w:t>
      </w:r>
      <w:r w:rsidRPr="0084058D">
        <w:rPr>
          <w:rStyle w:val="StyleUnderline"/>
        </w:rPr>
        <w:t>this isolates causal relationships</w:t>
      </w:r>
      <w:r w:rsidRPr="00812834">
        <w:t xml:space="preserve">. I think these </w:t>
      </w:r>
      <w:r w:rsidRPr="00DD71FD">
        <w:rPr>
          <w:rStyle w:val="Emphasis"/>
          <w:highlight w:val="cyan"/>
        </w:rPr>
        <w:t>studies</w:t>
      </w:r>
      <w:r w:rsidRPr="0084058D">
        <w:rPr>
          <w:rStyle w:val="StyleUnderline"/>
        </w:rPr>
        <w:t xml:space="preserve"> provide</w:t>
      </w:r>
      <w:r w:rsidRPr="00812834">
        <w:t xml:space="preserve"> strong </w:t>
      </w:r>
      <w:r w:rsidRPr="00812834">
        <w:rPr>
          <w:rStyle w:val="Emphasis"/>
        </w:rPr>
        <w:t>evidence</w:t>
      </w:r>
      <w:r w:rsidRPr="0084058D">
        <w:rPr>
          <w:rStyle w:val="StyleUnderline"/>
        </w:rPr>
        <w:t xml:space="preserve"> of the</w:t>
      </w:r>
      <w:r w:rsidRPr="00812834">
        <w:t xml:space="preserve"> direction of the </w:t>
      </w:r>
      <w:r w:rsidRPr="0084058D">
        <w:rPr>
          <w:rStyle w:val="StyleUnderline"/>
        </w:rPr>
        <w:t>effect</w:t>
      </w:r>
      <w:r w:rsidRPr="00812834">
        <w:t xml:space="preserve">, </w:t>
      </w:r>
      <w:r w:rsidRPr="0084058D">
        <w:rPr>
          <w:rStyle w:val="StyleUnderline"/>
        </w:rPr>
        <w:t>but my</w:t>
      </w:r>
      <w:r w:rsidRPr="00812834">
        <w:t xml:space="preserve"> best </w:t>
      </w:r>
      <w:r w:rsidRPr="0084058D">
        <w:rPr>
          <w:rStyle w:val="StyleUnderline"/>
        </w:rPr>
        <w:t>guess would be</w:t>
      </w:r>
      <w:r w:rsidRPr="00812834">
        <w:t xml:space="preserve"> that </w:t>
      </w:r>
      <w:r w:rsidRPr="0084058D">
        <w:rPr>
          <w:rStyle w:val="StyleUnderline"/>
        </w:rPr>
        <w:t xml:space="preserve">they </w:t>
      </w:r>
      <w:r w:rsidRPr="00DD71FD">
        <w:rPr>
          <w:rStyle w:val="Emphasis"/>
          <w:highlight w:val="cyan"/>
        </w:rPr>
        <w:t>overestimate</w:t>
      </w:r>
      <w:r w:rsidRPr="00812834">
        <w:rPr>
          <w:rStyle w:val="Emphasis"/>
        </w:rPr>
        <w:t xml:space="preserve"> its </w:t>
      </w:r>
      <w:r w:rsidRPr="00DD71FD">
        <w:rPr>
          <w:rStyle w:val="Emphasis"/>
          <w:highlight w:val="cyan"/>
        </w:rPr>
        <w:t>size</w:t>
      </w:r>
      <w:r w:rsidRPr="00812834">
        <w:t>.</w:t>
      </w:r>
      <w:r w:rsidRPr="004C10F2">
        <w:t>[22]</w:t>
      </w:r>
      <w:r w:rsidRPr="00812834">
        <w:t xml:space="preserve"> </w:t>
      </w:r>
      <w:r>
        <w:rPr>
          <w:b/>
          <w:bCs/>
        </w:rPr>
        <w:t xml:space="preserve">[FN 22] </w:t>
      </w:r>
      <w:r w:rsidRPr="00812834">
        <w:t xml:space="preserve">To quantify: I think </w:t>
      </w:r>
      <w:r w:rsidRPr="001C3F12">
        <w:rPr>
          <w:rStyle w:val="StyleUnderline"/>
        </w:rPr>
        <w:t>there’s an 80% chance</w:t>
      </w:r>
      <w:r w:rsidRPr="00812834">
        <w:t xml:space="preserve"> that </w:t>
      </w:r>
      <w:r w:rsidRPr="00812834">
        <w:rPr>
          <w:rStyle w:val="Emphasis"/>
        </w:rPr>
        <w:t>doubling</w:t>
      </w:r>
      <w:r w:rsidRPr="001C3F12">
        <w:rPr>
          <w:rStyle w:val="StyleUnderline"/>
        </w:rPr>
        <w:t xml:space="preserve"> the amount of </w:t>
      </w:r>
      <w:r w:rsidRPr="00812834">
        <w:rPr>
          <w:rStyle w:val="Emphasis"/>
        </w:rPr>
        <w:t>trade</w:t>
      </w:r>
      <w:r w:rsidRPr="00812834">
        <w:t xml:space="preserve"> between two countries </w:t>
      </w:r>
      <w:r w:rsidRPr="001C3F12">
        <w:rPr>
          <w:rStyle w:val="StyleUnderline"/>
        </w:rPr>
        <w:t>reduces the</w:t>
      </w:r>
      <w:r w:rsidRPr="00812834">
        <w:t xml:space="preserve"> annual </w:t>
      </w:r>
      <w:r w:rsidRPr="00812834">
        <w:rPr>
          <w:rStyle w:val="StyleUnderline"/>
        </w:rPr>
        <w:t xml:space="preserve">chance they </w:t>
      </w:r>
      <w:r w:rsidRPr="00812834">
        <w:rPr>
          <w:rStyle w:val="Emphasis"/>
        </w:rPr>
        <w:t>go to war by between 0% and 35%</w:t>
      </w:r>
      <w:r w:rsidRPr="00812834">
        <w:rPr>
          <w:rStyle w:val="StyleUnderline"/>
        </w:rPr>
        <w:t>.</w:t>
      </w:r>
      <w:r w:rsidRPr="00812834">
        <w:t xml:space="preserve"> </w:t>
      </w:r>
      <w:r>
        <w:rPr>
          <w:b/>
          <w:bCs/>
        </w:rPr>
        <w:t>[END FN 22]</w:t>
      </w:r>
    </w:p>
    <w:p w14:paraId="4F7E0A55" w14:textId="77777777" w:rsidR="00FD2EE3" w:rsidRDefault="00FD2EE3" w:rsidP="00FD2EE3">
      <w:pPr>
        <w:rPr>
          <w:b/>
          <w:bCs/>
        </w:rPr>
      </w:pPr>
    </w:p>
    <w:p w14:paraId="2C12C7E6" w14:textId="601EE419" w:rsidR="00FD2EE3" w:rsidRPr="00FD2EE3" w:rsidRDefault="00FD2EE3" w:rsidP="00FD2EE3">
      <w:pPr>
        <w:pStyle w:val="Heading3"/>
      </w:pPr>
      <w:r>
        <w:t>1AR</w:t>
      </w:r>
      <w:proofErr w:type="gramStart"/>
      <w:r>
        <w:t>---</w:t>
      </w:r>
      <w:r w:rsidRPr="00FD2EE3">
        <w:t>!</w:t>
      </w:r>
      <w:r>
        <w:t>/</w:t>
      </w:r>
      <w:proofErr w:type="gramEnd"/>
      <w:r>
        <w:t>D: Trade</w:t>
      </w:r>
    </w:p>
    <w:p w14:paraId="2359AEA9" w14:textId="77777777" w:rsidR="00FD2EE3" w:rsidRDefault="00FD2EE3" w:rsidP="00FD2EE3">
      <w:pPr>
        <w:pStyle w:val="Heading4"/>
      </w:pPr>
      <w:r>
        <w:t xml:space="preserve">Trade’s resilient and doesn’t escalate – </w:t>
      </w:r>
      <w:proofErr w:type="spellStart"/>
      <w:r>
        <w:t>ev</w:t>
      </w:r>
      <w:proofErr w:type="spellEnd"/>
      <w:r>
        <w:t xml:space="preserve"> is IP-specific.</w:t>
      </w:r>
    </w:p>
    <w:p w14:paraId="428E4111" w14:textId="62767FA6" w:rsidR="00FD2EE3" w:rsidRPr="00A4470E" w:rsidRDefault="00FD2EE3" w:rsidP="00FD2EE3">
      <w:r w:rsidRPr="003C454B">
        <w:rPr>
          <w:rStyle w:val="Style13ptBold"/>
        </w:rPr>
        <w:t>Zeng ’04</w:t>
      </w:r>
      <w:r>
        <w:t xml:space="preserve"> [</w:t>
      </w:r>
      <w:r w:rsidRPr="003C454B">
        <w:t xml:space="preserve">Ka; Distinguished Professor of Political Science and Director of International and Global Studies at the University of Arkansas. Her research focuses on China's role in the global economy; 2-3-2004; “Trade Threats, Trade Wars: Bargaining, Retaliation, and American Coercive Diplomacy”; </w:t>
      </w:r>
      <w:r w:rsidRPr="003C454B">
        <w:rPr>
          <w:lang w:eastAsia="zh-CN"/>
        </w:rPr>
        <w:t>CHAPTER 6 </w:t>
      </w:r>
      <w:r>
        <w:rPr>
          <w:lang w:eastAsia="zh-CN"/>
        </w:rPr>
        <w:t>“</w:t>
      </w:r>
      <w:r w:rsidRPr="003C454B">
        <w:rPr>
          <w:lang w:eastAsia="zh-CN"/>
        </w:rPr>
        <w:t xml:space="preserve">U.S.–China “Trade Peace”: Intellectual </w:t>
      </w:r>
      <w:r w:rsidRPr="003C454B">
        <w:t xml:space="preserve">Property Rights and Textiles” (pp. 168-195); </w:t>
      </w:r>
      <w:r w:rsidRPr="004C10F2">
        <w:t>https://press.umich.edu/pdf/0472113585-ch6.pdf</w:t>
      </w:r>
      <w:r w:rsidRPr="003C454B">
        <w:t>; accessed 7-3-2024; Lowell-EL]</w:t>
      </w:r>
    </w:p>
    <w:p w14:paraId="66630170" w14:textId="77777777" w:rsidR="00FD2EE3" w:rsidRPr="0008461D" w:rsidRDefault="00FD2EE3" w:rsidP="00FD2EE3">
      <w:pPr>
        <w:rPr>
          <w:sz w:val="12"/>
        </w:rPr>
      </w:pPr>
      <w:r w:rsidRPr="00A4470E">
        <w:rPr>
          <w:u w:val="single"/>
        </w:rPr>
        <w:t>In</w:t>
      </w:r>
      <w:r w:rsidRPr="0008461D">
        <w:rPr>
          <w:sz w:val="12"/>
        </w:rPr>
        <w:t xml:space="preserve"> both </w:t>
      </w:r>
      <w:r w:rsidRPr="00A4470E">
        <w:rPr>
          <w:highlight w:val="cyan"/>
          <w:u w:val="single"/>
        </w:rPr>
        <w:t>U.S.-China i</w:t>
      </w:r>
      <w:r w:rsidRPr="00A4470E">
        <w:rPr>
          <w:u w:val="single"/>
        </w:rPr>
        <w:t xml:space="preserve">ntellectual </w:t>
      </w:r>
      <w:r w:rsidRPr="00A4470E">
        <w:rPr>
          <w:highlight w:val="cyan"/>
          <w:u w:val="single"/>
        </w:rPr>
        <w:t>p</w:t>
      </w:r>
      <w:r w:rsidRPr="00A4470E">
        <w:rPr>
          <w:u w:val="single"/>
        </w:rPr>
        <w:t>roperty</w:t>
      </w:r>
      <w:r w:rsidRPr="0008461D">
        <w:rPr>
          <w:sz w:val="12"/>
        </w:rPr>
        <w:t xml:space="preserve"> and textile trade </w:t>
      </w:r>
      <w:r w:rsidRPr="00A4470E">
        <w:rPr>
          <w:u w:val="single"/>
        </w:rPr>
        <w:t xml:space="preserve">negotiations, American </w:t>
      </w:r>
      <w:r w:rsidRPr="00A4470E">
        <w:rPr>
          <w:highlight w:val="cyan"/>
          <w:u w:val="single"/>
        </w:rPr>
        <w:t>negotiators failed to make good on threats</w:t>
      </w:r>
      <w:r w:rsidRPr="00A4470E">
        <w:rPr>
          <w:u w:val="single"/>
        </w:rPr>
        <w:t xml:space="preserve"> to impose sanctions on Chinese products primarily </w:t>
      </w:r>
      <w:r w:rsidRPr="00454CA4">
        <w:rPr>
          <w:u w:val="single"/>
        </w:rPr>
        <w:t>because of opposition from</w:t>
      </w:r>
      <w:r w:rsidRPr="00A4470E">
        <w:rPr>
          <w:u w:val="single"/>
        </w:rPr>
        <w:t xml:space="preserve"> the </w:t>
      </w:r>
      <w:r w:rsidRPr="00454CA4">
        <w:rPr>
          <w:u w:val="single"/>
        </w:rPr>
        <w:t>U.S. importing and retailing</w:t>
      </w:r>
      <w:r w:rsidRPr="00A4470E">
        <w:rPr>
          <w:u w:val="single"/>
        </w:rPr>
        <w:t xml:space="preserve"> community.</w:t>
      </w:r>
      <w:r w:rsidRPr="0008461D">
        <w:rPr>
          <w:sz w:val="12"/>
        </w:rPr>
        <w:t xml:space="preserve"> Some analysts may contend that, unlike in the MN debate, U</w:t>
      </w:r>
      <w:r w:rsidRPr="00A4470E">
        <w:rPr>
          <w:u w:val="single"/>
        </w:rPr>
        <w:t xml:space="preserve">.S. business interests enjoy a much higher level of unity in </w:t>
      </w:r>
      <w:proofErr w:type="gramStart"/>
      <w:r w:rsidRPr="00A4470E">
        <w:rPr>
          <w:u w:val="single"/>
        </w:rPr>
        <w:t>both of these</w:t>
      </w:r>
      <w:proofErr w:type="gramEnd"/>
      <w:r w:rsidRPr="00A4470E">
        <w:rPr>
          <w:u w:val="single"/>
        </w:rPr>
        <w:t xml:space="preserve"> cases</w:t>
      </w:r>
      <w:r w:rsidRPr="0008461D">
        <w:rPr>
          <w:sz w:val="12"/>
        </w:rPr>
        <w:t xml:space="preserve">. But while opposition interests in these cases were far less vocal and prominent than in the MFN case, they nevertheless influenced the policy orientation and position of the executive in a way that made an open trade confrontation less likely. </w:t>
      </w:r>
      <w:r w:rsidRPr="00454CA4">
        <w:rPr>
          <w:highlight w:val="cyan"/>
          <w:u w:val="single"/>
        </w:rPr>
        <w:t>Despite efforts by U.S. IPR</w:t>
      </w:r>
      <w:r w:rsidRPr="00A4470E">
        <w:rPr>
          <w:u w:val="single"/>
        </w:rPr>
        <w:t xml:space="preserve">-related </w:t>
      </w:r>
      <w:r w:rsidRPr="00454CA4">
        <w:rPr>
          <w:highlight w:val="cyan"/>
          <w:u w:val="single"/>
        </w:rPr>
        <w:t>industries</w:t>
      </w:r>
      <w:r w:rsidRPr="00A4470E">
        <w:rPr>
          <w:u w:val="single"/>
        </w:rPr>
        <w:t xml:space="preserve"> and textile manufacturers </w:t>
      </w:r>
      <w:r w:rsidRPr="00454CA4">
        <w:rPr>
          <w:highlight w:val="cyan"/>
          <w:u w:val="single"/>
        </w:rPr>
        <w:t>to penalize China</w:t>
      </w:r>
      <w:r w:rsidRPr="00A4470E">
        <w:rPr>
          <w:u w:val="single"/>
        </w:rPr>
        <w:t xml:space="preserve"> for its trade infringements, active opposition from a large constituency dependent on low-cost, labor-intensive products made it far more difficult for these industries to achieve their negotiation objectives in China</w:t>
      </w:r>
      <w:r w:rsidRPr="0008461D">
        <w:rPr>
          <w:sz w:val="12"/>
        </w:rPr>
        <w:t xml:space="preserve">. </w:t>
      </w:r>
      <w:r w:rsidRPr="00A4470E">
        <w:rPr>
          <w:u w:val="single"/>
        </w:rPr>
        <w:t xml:space="preserve">U.S. </w:t>
      </w:r>
      <w:r w:rsidRPr="00454CA4">
        <w:rPr>
          <w:highlight w:val="cyan"/>
          <w:u w:val="single"/>
        </w:rPr>
        <w:t>importers and retailers</w:t>
      </w:r>
      <w:r w:rsidRPr="0008461D">
        <w:rPr>
          <w:sz w:val="12"/>
        </w:rPr>
        <w:t xml:space="preserve"> of such products as footwear, toys, apparel, and consumer electronics </w:t>
      </w:r>
      <w:r w:rsidRPr="00454CA4">
        <w:rPr>
          <w:highlight w:val="cyan"/>
          <w:u w:val="single"/>
        </w:rPr>
        <w:t>made</w:t>
      </w:r>
      <w:r w:rsidRPr="00A4470E">
        <w:rPr>
          <w:u w:val="single"/>
        </w:rPr>
        <w:t xml:space="preserve"> the familiar </w:t>
      </w:r>
      <w:r w:rsidRPr="00454CA4">
        <w:rPr>
          <w:highlight w:val="cyan"/>
          <w:u w:val="single"/>
        </w:rPr>
        <w:t>argument that they would suffer</w:t>
      </w:r>
      <w:r w:rsidRPr="00A4470E">
        <w:rPr>
          <w:u w:val="single"/>
        </w:rPr>
        <w:t xml:space="preserve"> severely </w:t>
      </w:r>
      <w:r w:rsidRPr="00454CA4">
        <w:rPr>
          <w:highlight w:val="cyan"/>
          <w:u w:val="single"/>
        </w:rPr>
        <w:t>if restrictions were placed</w:t>
      </w:r>
      <w:r w:rsidRPr="00A4470E">
        <w:rPr>
          <w:u w:val="single"/>
        </w:rPr>
        <w:t xml:space="preserve"> on these Chinese imports, in effect </w:t>
      </w:r>
      <w:r w:rsidRPr="00454CA4">
        <w:rPr>
          <w:b/>
          <w:bCs/>
          <w:highlight w:val="cyan"/>
          <w:u w:val="single"/>
        </w:rPr>
        <w:t>constraining the IPR industries</w:t>
      </w:r>
      <w:r w:rsidRPr="00A4470E">
        <w:rPr>
          <w:u w:val="single"/>
        </w:rPr>
        <w:t xml:space="preserve"> and textile manufacturers </w:t>
      </w:r>
      <w:r w:rsidRPr="00454CA4">
        <w:rPr>
          <w:b/>
          <w:bCs/>
          <w:highlight w:val="cyan"/>
          <w:u w:val="single"/>
        </w:rPr>
        <w:t>from escalating</w:t>
      </w:r>
      <w:r w:rsidRPr="00A4470E">
        <w:rPr>
          <w:b/>
          <w:bCs/>
          <w:u w:val="single"/>
        </w:rPr>
        <w:t xml:space="preserve"> the conflict </w:t>
      </w:r>
      <w:r w:rsidRPr="00454CA4">
        <w:rPr>
          <w:b/>
          <w:bCs/>
          <w:highlight w:val="cyan"/>
          <w:u w:val="single"/>
        </w:rPr>
        <w:t>to a trade war</w:t>
      </w:r>
      <w:r w:rsidRPr="00454CA4">
        <w:rPr>
          <w:highlight w:val="cyan"/>
          <w:u w:val="single"/>
        </w:rPr>
        <w:t>.</w:t>
      </w:r>
      <w:r w:rsidRPr="00A4470E">
        <w:rPr>
          <w:u w:val="single"/>
        </w:rPr>
        <w:t xml:space="preserve"> </w:t>
      </w:r>
      <w:r w:rsidRPr="0008461D">
        <w:rPr>
          <w:sz w:val="12"/>
        </w:rPr>
        <w:t>Table 6.1 presents a profile of the major U.S. interest groups involved in the U.S. China negotiations over IPR and textiles.</w:t>
      </w:r>
    </w:p>
    <w:p w14:paraId="7F3B24D6" w14:textId="77777777" w:rsidR="00FD2EE3" w:rsidRPr="00A4470E" w:rsidRDefault="00FD2EE3" w:rsidP="00FD2EE3">
      <w:pPr>
        <w:rPr>
          <w:szCs w:val="16"/>
        </w:rPr>
      </w:pPr>
      <w:r w:rsidRPr="00A4470E">
        <w:rPr>
          <w:szCs w:val="16"/>
        </w:rPr>
        <w:t>The mutual imposition of sanctions in the textile case in the early 1980s constitutes an exception to the general pattern described here. But it can be explained in terms of the relatively low level of Chinese textile and apparel exports to the United States and hence the absence of organized political opposition on the part of textile importers and retailers during that period. As the volume of Chinese textile exports to the United States rose rapidly in the 1990s, textile importers and retailers became a more active political force in opposing the threats against China. In a context of generally protectionist U.S. textile policy, such opposition at least prevented U.S. negotiators from pursuing overly aggressive trade policies, lessening the chances of trade war between the United States and China. Due to these domestic divisions generated by trade complementarity, U.S.-China trade disputes have preserved a degree of cooperativeness.</w:t>
      </w:r>
    </w:p>
    <w:p w14:paraId="1B012F50" w14:textId="77777777" w:rsidR="00FD2EE3" w:rsidRDefault="00FD2EE3" w:rsidP="00FD2EE3">
      <w:pPr>
        <w:rPr>
          <w:u w:val="single"/>
        </w:rPr>
      </w:pPr>
      <w:r w:rsidRPr="00A4470E">
        <w:rPr>
          <w:u w:val="single"/>
        </w:rPr>
        <w:t xml:space="preserve">The finding that U.S.-China trade disputes have not evolved into bruising trade wars is particularly salient </w:t>
      </w:r>
      <w:proofErr w:type="gramStart"/>
      <w:r w:rsidRPr="00A4470E">
        <w:rPr>
          <w:u w:val="single"/>
        </w:rPr>
        <w:t>in view of the fact that</w:t>
      </w:r>
      <w:proofErr w:type="gramEnd"/>
      <w:r w:rsidRPr="00A4470E">
        <w:rPr>
          <w:u w:val="single"/>
        </w:rPr>
        <w:t xml:space="preserve"> trade conflicts between the United States and China were not governed by democratic norms of conflict resolution</w:t>
      </w:r>
      <w:r w:rsidRPr="0008461D">
        <w:rPr>
          <w:sz w:val="12"/>
        </w:rPr>
        <w:t xml:space="preserve">, which, from the perspective of the "democratic peace" theory, would likely aggravate misunderstandings or otherwise increase the risk of a trade war. That the exact opposite of the pattern predicted by the democratic peace thesis has come to characterize </w:t>
      </w:r>
      <w:r w:rsidRPr="00A4470E">
        <w:rPr>
          <w:u w:val="single"/>
        </w:rPr>
        <w:t xml:space="preserve">U.S. China trade negotiations </w:t>
      </w:r>
      <w:r w:rsidRPr="00454CA4">
        <w:rPr>
          <w:u w:val="single"/>
        </w:rPr>
        <w:t xml:space="preserve">suggests that </w:t>
      </w:r>
      <w:r w:rsidRPr="00454CA4">
        <w:rPr>
          <w:highlight w:val="cyan"/>
          <w:u w:val="single"/>
        </w:rPr>
        <w:t>institutional qualities of states</w:t>
      </w:r>
      <w:r w:rsidRPr="00A4470E">
        <w:rPr>
          <w:u w:val="single"/>
        </w:rPr>
        <w:t xml:space="preserve">, such as whether they are democracies or not, are </w:t>
      </w:r>
      <w:r w:rsidRPr="00454CA4">
        <w:rPr>
          <w:highlight w:val="cyan"/>
          <w:u w:val="single"/>
        </w:rPr>
        <w:t>not</w:t>
      </w:r>
      <w:r w:rsidRPr="00A4470E">
        <w:rPr>
          <w:u w:val="single"/>
        </w:rPr>
        <w:t xml:space="preserve"> as </w:t>
      </w:r>
      <w:r w:rsidRPr="00454CA4">
        <w:rPr>
          <w:highlight w:val="cyan"/>
          <w:u w:val="single"/>
        </w:rPr>
        <w:t>relevant to trade bargaining outcomes</w:t>
      </w:r>
      <w:r w:rsidRPr="00A4470E">
        <w:rPr>
          <w:u w:val="single"/>
        </w:rPr>
        <w:t xml:space="preserve"> as some analysts have assumed.</w:t>
      </w:r>
      <w:r w:rsidRPr="0008461D">
        <w:rPr>
          <w:sz w:val="12"/>
        </w:rPr>
        <w:t xml:space="preserve"> </w:t>
      </w:r>
      <w:r w:rsidRPr="00454CA4">
        <w:rPr>
          <w:highlight w:val="cyan"/>
          <w:u w:val="single"/>
        </w:rPr>
        <w:t>Even in the absence of democratic institutions</w:t>
      </w:r>
      <w:r w:rsidRPr="00454CA4">
        <w:rPr>
          <w:u w:val="single"/>
        </w:rPr>
        <w:t xml:space="preserve"> and norms,</w:t>
      </w:r>
      <w:r w:rsidRPr="0008461D">
        <w:rPr>
          <w:sz w:val="12"/>
        </w:rPr>
        <w:t xml:space="preserve"> </w:t>
      </w:r>
      <w:r w:rsidRPr="00454CA4">
        <w:rPr>
          <w:highlight w:val="cyan"/>
          <w:u w:val="single"/>
        </w:rPr>
        <w:t xml:space="preserve">states' </w:t>
      </w:r>
      <w:r w:rsidRPr="00454CA4">
        <w:rPr>
          <w:b/>
          <w:bCs/>
          <w:highlight w:val="cyan"/>
          <w:u w:val="single"/>
        </w:rPr>
        <w:t>trading relationships can be</w:t>
      </w:r>
      <w:r w:rsidRPr="00A4470E">
        <w:rPr>
          <w:b/>
          <w:bCs/>
          <w:u w:val="single"/>
        </w:rPr>
        <w:t xml:space="preserve"> considerably </w:t>
      </w:r>
      <w:r w:rsidRPr="00454CA4">
        <w:rPr>
          <w:b/>
          <w:bCs/>
          <w:highlight w:val="cyan"/>
          <w:u w:val="single"/>
        </w:rPr>
        <w:t>resilient</w:t>
      </w:r>
      <w:r w:rsidRPr="00A4470E">
        <w:rPr>
          <w:u w:val="single"/>
        </w:rPr>
        <w:t xml:space="preserve"> if they are structured in a way that cushions the influence of domestic rent-seeking groups.</w:t>
      </w:r>
    </w:p>
    <w:p w14:paraId="4CB99DB2" w14:textId="77777777" w:rsidR="00FD2EE3" w:rsidRDefault="00FD2EE3" w:rsidP="00FD2EE3">
      <w:pPr>
        <w:rPr>
          <w:u w:val="single"/>
        </w:rPr>
      </w:pPr>
    </w:p>
    <w:p w14:paraId="4239074C" w14:textId="5170AC64" w:rsidR="00FD2EE3" w:rsidRDefault="00FD2EE3" w:rsidP="00FD2EE3">
      <w:pPr>
        <w:pStyle w:val="Heading4"/>
      </w:pPr>
      <w:r>
        <w:t xml:space="preserve">Trade does not correlate to war </w:t>
      </w:r>
    </w:p>
    <w:p w14:paraId="20D9B498" w14:textId="2783D25A" w:rsidR="00FD2EE3" w:rsidRDefault="00FD2EE3" w:rsidP="00FD2EE3">
      <w:r w:rsidRPr="00711767">
        <w:rPr>
          <w:rStyle w:val="Style13ptBold"/>
        </w:rPr>
        <w:t>Bruck 16</w:t>
      </w:r>
      <w:r>
        <w:t xml:space="preserve"> - MBA from Drexel University, US Army Reserve (Scott, “The Chimera of Economic Interdependence,” July 11, </w:t>
      </w:r>
      <w:r w:rsidRPr="00BA1EA5">
        <w:rPr>
          <w:i/>
        </w:rPr>
        <w:t>Small Wars Journal</w:t>
      </w:r>
      <w:r>
        <w:t xml:space="preserve">, </w:t>
      </w:r>
      <w:r w:rsidRPr="004C10F2">
        <w:t>http://smallwarsjournal.com/jrnl/art/the-chimera-of-economic-interdependence)//BB</w:t>
      </w:r>
    </w:p>
    <w:p w14:paraId="5AF1F7B8" w14:textId="77777777" w:rsidR="00FD2EE3" w:rsidRPr="00373C91" w:rsidRDefault="00FD2EE3" w:rsidP="00FD2EE3"/>
    <w:p w14:paraId="0FB93925" w14:textId="77777777" w:rsidR="00FD2EE3" w:rsidRDefault="00FD2EE3" w:rsidP="00FD2EE3">
      <w:r w:rsidRPr="00DD71FD">
        <w:rPr>
          <w:rStyle w:val="StyleUnderline"/>
          <w:highlight w:val="cyan"/>
        </w:rPr>
        <w:t>The impression that trade has had a pacifying effect</w:t>
      </w:r>
      <w:r w:rsidRPr="00711767">
        <w:rPr>
          <w:rStyle w:val="StyleUnderline"/>
        </w:rPr>
        <w:t xml:space="preserve"> throughout history </w:t>
      </w:r>
      <w:r w:rsidRPr="00DD71FD">
        <w:rPr>
          <w:rStyle w:val="StyleUnderline"/>
          <w:highlight w:val="cyan"/>
        </w:rPr>
        <w:t>is an almost universal assumption</w:t>
      </w:r>
      <w:r w:rsidRPr="00711767">
        <w:rPr>
          <w:rStyle w:val="StyleUnderline"/>
        </w:rPr>
        <w:t xml:space="preserve"> in arguments regarding global affairs</w:t>
      </w:r>
      <w:r>
        <w:t xml:space="preserve">.  Economic interdependence influences </w:t>
      </w:r>
      <w:proofErr w:type="gramStart"/>
      <w:r>
        <w:t>a manner in which</w:t>
      </w:r>
      <w:proofErr w:type="gramEnd"/>
      <w:r>
        <w:t xml:space="preserve"> a country behaves by giving it a false sense of security.  </w:t>
      </w:r>
      <w:r w:rsidRPr="00DD71FD">
        <w:rPr>
          <w:rStyle w:val="StyleUnderline"/>
          <w:highlight w:val="cyan"/>
        </w:rPr>
        <w:t>The</w:t>
      </w:r>
      <w:r w:rsidRPr="00711767">
        <w:rPr>
          <w:rStyle w:val="StyleUnderline"/>
        </w:rPr>
        <w:t xml:space="preserve"> </w:t>
      </w:r>
      <w:proofErr w:type="gramStart"/>
      <w:r w:rsidRPr="00711767">
        <w:rPr>
          <w:rStyle w:val="StyleUnderline"/>
        </w:rPr>
        <w:t xml:space="preserve">aforementioned </w:t>
      </w:r>
      <w:r w:rsidRPr="00DD71FD">
        <w:rPr>
          <w:rStyle w:val="StyleUnderline"/>
          <w:highlight w:val="cyan"/>
        </w:rPr>
        <w:t>argument</w:t>
      </w:r>
      <w:proofErr w:type="gramEnd"/>
      <w:r w:rsidRPr="00DD71FD">
        <w:rPr>
          <w:rStyle w:val="StyleUnderline"/>
          <w:highlight w:val="cyan"/>
        </w:rPr>
        <w:t xml:space="preserve"> is currently being </w:t>
      </w:r>
      <w:r w:rsidRPr="00DD71FD">
        <w:rPr>
          <w:rStyle w:val="Emphasis"/>
          <w:highlight w:val="cyan"/>
        </w:rPr>
        <w:t>misapplied</w:t>
      </w:r>
      <w:r w:rsidRPr="00DD71FD">
        <w:rPr>
          <w:rStyle w:val="StyleUnderline"/>
          <w:highlight w:val="cyan"/>
        </w:rPr>
        <w:t xml:space="preserve"> to the United States’ foreign relations, with many over-stating the weight of trade relations</w:t>
      </w:r>
      <w:r w:rsidRPr="00711767">
        <w:rPr>
          <w:rStyle w:val="StyleUnderline"/>
        </w:rPr>
        <w:t xml:space="preserve"> with</w:t>
      </w:r>
      <w:r>
        <w:t xml:space="preserve"> nations such as </w:t>
      </w:r>
      <w:r w:rsidRPr="00E5040A">
        <w:rPr>
          <w:rStyle w:val="StyleUnderline"/>
        </w:rPr>
        <w:t>China</w:t>
      </w:r>
      <w:r>
        <w:t xml:space="preserve"> and Russia.  The idea that all types of trade are the same, and equally support peace, is </w:t>
      </w:r>
      <w:proofErr w:type="gramStart"/>
      <w:r>
        <w:t>a gross oversimplification</w:t>
      </w:r>
      <w:proofErr w:type="gramEnd"/>
      <w:r>
        <w:t xml:space="preserve">.  Countries should not feel secure simply because they have trade relations with possible enemies. </w:t>
      </w:r>
    </w:p>
    <w:p w14:paraId="4FD1F81D" w14:textId="77777777" w:rsidR="00FD2EE3" w:rsidRDefault="00FD2EE3" w:rsidP="00FD2EE3">
      <w:r>
        <w:t xml:space="preserve">The theory that countries’ interconnected economies promote peace is not new and has been at the heart of the liberal school of international relations for years.  The most </w:t>
      </w:r>
      <w:proofErr w:type="spellStart"/>
      <w:proofErr w:type="gramStart"/>
      <w:r>
        <w:t>well known</w:t>
      </w:r>
      <w:proofErr w:type="spellEnd"/>
      <w:proofErr w:type="gramEnd"/>
      <w:r>
        <w:t xml:space="preserve"> theorist to posit this claim was Norman Angell in his 1909 work, The Great Illusion.  In short, The Great Illusion argued that because of economic interdependence, war had become too costly. Modern history has disproved Angell’s thesis numerous times.  Positive trade relations are usually the result of a myriad of circumstances.  When taken as a whole, these positive relations can </w:t>
      </w:r>
      <w:proofErr w:type="gramStart"/>
      <w:r>
        <w:t>include:</w:t>
      </w:r>
      <w:proofErr w:type="gramEnd"/>
      <w:r>
        <w:t xml:space="preserve"> political, economic, environmental and even cultural attributes.   It seems that a major reason for Angell’s enduring idea is the confusion of cause and effect.  The trade between two countries is most likely the result of peaceful relations, caused by varied circumstances, as opposed to the trade promoting peaceful relations.[1]</w:t>
      </w:r>
    </w:p>
    <w:p w14:paraId="452848CD" w14:textId="77777777" w:rsidR="00FD2EE3" w:rsidRDefault="00FD2EE3" w:rsidP="00FD2EE3">
      <w:r>
        <w:t xml:space="preserve">In her recent behavior, The United States views trade as a buffer against aggression.  One needs to look no further than the 2015 National Security Strategy, in which “economics” is mentioned 97 times throughout its pages.  Specifically, in a section labeled prosperity, it states, “the American economy is […] a source of stability for the international system”.  Further through the document, we are confronted with the idea that, “[…] trade agreements have economic and strategic benefits for the United States.”         </w:t>
      </w:r>
    </w:p>
    <w:p w14:paraId="357DB943" w14:textId="77777777" w:rsidR="00FD2EE3" w:rsidRDefault="00FD2EE3" w:rsidP="00FD2EE3">
      <w:r>
        <w:t xml:space="preserve">More recently, Angell’s thesis has been re-branded with the moniker of </w:t>
      </w:r>
      <w:proofErr w:type="gramStart"/>
      <w:r>
        <w:t>the,</w:t>
      </w:r>
      <w:proofErr w:type="gramEnd"/>
      <w:r>
        <w:t xml:space="preserve"> “Golden Arches Theory of Conflict Prevention”.  First posited by triple Pulitzer Award Winner Thomas Friedman, the Golden Arches Theory of Conflict Prevention states that no two countries that have a McDonald’s restaurant will go to war.[2</w:t>
      </w:r>
      <w:proofErr w:type="gramStart"/>
      <w:r>
        <w:t>]  Quit</w:t>
      </w:r>
      <w:proofErr w:type="gramEnd"/>
      <w:r>
        <w:t xml:space="preserve"> possibly an oversimplification, the phenomenon described in the theory was a result of Post-Cold War optimism.  During this time, the international presence of McDonald’s was seen as a stabilizing force.  Since its introduction in 1999, like Angell’s theory, it has been proven wrong on multiple occasions.  </w:t>
      </w:r>
    </w:p>
    <w:p w14:paraId="3339228C" w14:textId="77777777" w:rsidR="00FD2EE3" w:rsidRDefault="00FD2EE3" w:rsidP="00FD2EE3">
      <w:r w:rsidRPr="00DD71FD">
        <w:rPr>
          <w:rStyle w:val="StyleUnderline"/>
          <w:highlight w:val="cyan"/>
        </w:rPr>
        <w:t xml:space="preserve">The idea that trade promotes peace has </w:t>
      </w:r>
      <w:r w:rsidRPr="00DD71FD">
        <w:rPr>
          <w:rStyle w:val="Emphasis"/>
          <w:highlight w:val="cyan"/>
        </w:rPr>
        <w:t>limited</w:t>
      </w:r>
      <w:r w:rsidRPr="00DD71FD">
        <w:rPr>
          <w:rStyle w:val="StyleUnderline"/>
          <w:highlight w:val="cyan"/>
        </w:rPr>
        <w:t xml:space="preserve"> historical evidence. There are numerous cases throughout history where trade did not promote peace</w:t>
      </w:r>
      <w:r w:rsidRPr="00711767">
        <w:t>.  Furthermore, the increased</w:t>
      </w:r>
      <w:r>
        <w:t xml:space="preserve"> trade relations with China have often been cited as a buffer against </w:t>
      </w:r>
      <w:proofErr w:type="gramStart"/>
      <w:r>
        <w:t>war[</w:t>
      </w:r>
      <w:proofErr w:type="gramEnd"/>
      <w:r>
        <w:t xml:space="preserve">3]. </w:t>
      </w:r>
    </w:p>
    <w:p w14:paraId="31EF1B38" w14:textId="77777777" w:rsidR="00FD2EE3" w:rsidRDefault="00FD2EE3" w:rsidP="00FD2EE3">
      <w:r>
        <w:t xml:space="preserve">Throughout recent history, there have been three specific trade relationships that promoted conflict.  </w:t>
      </w:r>
      <w:r w:rsidRPr="00DD71FD">
        <w:rPr>
          <w:rStyle w:val="StyleUnderline"/>
          <w:highlight w:val="cyan"/>
        </w:rPr>
        <w:t>These three relationships deal with</w:t>
      </w:r>
      <w:r w:rsidRPr="00711767">
        <w:rPr>
          <w:rStyle w:val="StyleUnderline"/>
        </w:rPr>
        <w:t>: incompatible types of government, asymmetry of trade volume, and possibilities for third-party influence</w:t>
      </w:r>
      <w:r>
        <w:t xml:space="preserve">.  The future of the United States’ trade relations shows a risk for </w:t>
      </w:r>
      <w:proofErr w:type="gramStart"/>
      <w:r>
        <w:t>entering into</w:t>
      </w:r>
      <w:proofErr w:type="gramEnd"/>
      <w:r>
        <w:t xml:space="preserve"> each of these traps.     </w:t>
      </w:r>
    </w:p>
    <w:p w14:paraId="3CF3FC53" w14:textId="77777777" w:rsidR="00FD2EE3" w:rsidRPr="00711767" w:rsidRDefault="00FD2EE3" w:rsidP="00FD2EE3">
      <w:pPr>
        <w:rPr>
          <w:rStyle w:val="Emphasis"/>
        </w:rPr>
      </w:pPr>
      <w:r w:rsidRPr="00DD71FD">
        <w:rPr>
          <w:rStyle w:val="Emphasis"/>
          <w:highlight w:val="cyan"/>
        </w:rPr>
        <w:t>Incompatible Governments</w:t>
      </w:r>
      <w:r w:rsidRPr="00711767">
        <w:rPr>
          <w:rStyle w:val="Emphasis"/>
        </w:rPr>
        <w:t xml:space="preserve"> </w:t>
      </w:r>
    </w:p>
    <w:p w14:paraId="7723D2D7" w14:textId="77777777" w:rsidR="00FD2EE3" w:rsidRDefault="00FD2EE3" w:rsidP="00FD2EE3">
      <w:r w:rsidRPr="00DD71FD">
        <w:rPr>
          <w:rStyle w:val="StyleUnderline"/>
          <w:highlight w:val="cyan"/>
        </w:rPr>
        <w:t>The type of government involved in trade has significant power in either insulating against war, or if incompatible, causing i</w:t>
      </w:r>
      <w:r w:rsidRPr="00DD71FD">
        <w:rPr>
          <w:highlight w:val="cyan"/>
        </w:rPr>
        <w:t>t</w:t>
      </w:r>
      <w:r>
        <w:t>.  In a democracy, the leaders are much more attuned to the opportunity costs of engaging in a military conflict, which may disrupt trade.  Furthermore, the free market economies within democracies usually adapt much better to changes in trade.  In an autocratic government, leaders are much less sensitive to public opinion.  Specifically, minority groups tend to have more influence within autocratic regimes.  It is these groups that fear that interdependence only increases vulnerability.[4</w:t>
      </w:r>
      <w:proofErr w:type="gramStart"/>
      <w:r>
        <w:t>]  Historically</w:t>
      </w:r>
      <w:proofErr w:type="gramEnd"/>
      <w:r>
        <w:t>, Pre-World War One Germany displayed the negative effects of an autocratic regime.   Pre-World War One Germany’s contemporary equivalent is modern-day Russia.</w:t>
      </w:r>
    </w:p>
    <w:p w14:paraId="345C8861" w14:textId="77777777" w:rsidR="00FD2EE3" w:rsidRDefault="00FD2EE3" w:rsidP="00FD2EE3">
      <w:r>
        <w:t>The government ruling Germany Pre-World War One can be defined as “an autocratic monarchy with a few parliamentary trimmings</w:t>
      </w:r>
      <w:proofErr w:type="gramStart"/>
      <w:r>
        <w:t>.”[</w:t>
      </w:r>
      <w:proofErr w:type="gramEnd"/>
      <w:r>
        <w:t xml:space="preserve">5]  Within the system, the landed aristocracies were known as the Junkers.  The Junkers wielded disproportionate power throughout the government. </w:t>
      </w:r>
    </w:p>
    <w:p w14:paraId="5CE8B7E5" w14:textId="77777777" w:rsidR="00FD2EE3" w:rsidRDefault="00FD2EE3" w:rsidP="00FD2EE3">
      <w:r>
        <w:t>Germany was not only geographically encircled by the Allied Powers before World War One, but its economy was as well.  There was active denial of German goods in the allied markets.  An example of this is the extremely high protectionist tariffs levied on German goods by the United States.  The Junkers did not agree with the methods of the allied powers because they were the ones with the most to lose in the export market.  At the same time, the Junkers-backed industry was growing and highly dependent on resource imports.  No less than one of the fathers of modern economics, John Maynard Keynes, stated of this time that, “The statistics of the economic interdependence of Germany and her neighbors are overwhelming.  Germany was the best customer of Russia, Norway, Holland, Belgium, Switzerland, Italy, and Austria-Hungary</w:t>
      </w:r>
      <w:proofErr w:type="gramStart"/>
      <w:r>
        <w:t>.”[</w:t>
      </w:r>
      <w:proofErr w:type="gramEnd"/>
      <w:r>
        <w:t>6] The high level of dependence on outside resources made the Junkers’ infrastructure extremely vulnerable.  Because of these issues, the Junkers were highly influential in the German adoption of an aggressive foreign policy, Weltpolitik.</w:t>
      </w:r>
    </w:p>
    <w:p w14:paraId="66E3B10B" w14:textId="77777777" w:rsidR="00FD2EE3" w:rsidRDefault="00FD2EE3" w:rsidP="00FD2EE3">
      <w:r>
        <w:t xml:space="preserve">Modern day Russia has unnerving similarities to </w:t>
      </w:r>
      <w:proofErr w:type="spellStart"/>
      <w:proofErr w:type="gramStart"/>
      <w:r>
        <w:t>Pre World</w:t>
      </w:r>
      <w:proofErr w:type="spellEnd"/>
      <w:proofErr w:type="gramEnd"/>
      <w:r>
        <w:t xml:space="preserve"> War One Germany.  The Putin Regime most assuredly is not a Western Democracy and well-connected individuals have disproportionate influence on foreign policy.[7</w:t>
      </w:r>
      <w:proofErr w:type="gramStart"/>
      <w:r>
        <w:t>]  Like</w:t>
      </w:r>
      <w:proofErr w:type="gramEnd"/>
      <w:r>
        <w:t xml:space="preserve"> Germany’s Junkers, Putin’s Oligarchs wield extensive power over foreign policy. </w:t>
      </w:r>
    </w:p>
    <w:p w14:paraId="480BDF91" w14:textId="77777777" w:rsidR="00FD2EE3" w:rsidRDefault="00FD2EE3" w:rsidP="00FD2EE3">
      <w:r>
        <w:t>Due to Russia being the world’s number one exporter of energy, its “Resource Curse” removes the incentive for more productive economic development.  This scenario only serves to strengthen rent-seeking oligarchs.[8]   An example of the control of foreign policy by rent-seeking oligarchs is Russia’s notorious energy company, Gazprom.  Gazprom, sensing a decrease in their monopoly on energy exports, succeeded in influencing the Putin Regime to pull out of the United Nation’s Energy Charter Treaty.[9</w:t>
      </w:r>
      <w:proofErr w:type="gramStart"/>
      <w:r>
        <w:t>]  A</w:t>
      </w:r>
      <w:proofErr w:type="gramEnd"/>
      <w:r>
        <w:t xml:space="preserve"> great many democratic governments rely on energy imports from Russia.  Russia’s oligarchic system is incompatible with positive trade relations and will only serve to increase tensions, which may lead to conflict.</w:t>
      </w:r>
    </w:p>
    <w:p w14:paraId="0A8C9F16" w14:textId="77777777" w:rsidR="00FD2EE3" w:rsidRPr="00711767" w:rsidRDefault="00FD2EE3" w:rsidP="00FD2EE3">
      <w:pPr>
        <w:rPr>
          <w:b/>
          <w:iCs/>
          <w:u w:val="single"/>
          <w:bdr w:val="single" w:sz="8" w:space="0" w:color="auto"/>
        </w:rPr>
      </w:pPr>
      <w:r w:rsidRPr="00711767">
        <w:rPr>
          <w:rStyle w:val="Emphasis"/>
        </w:rPr>
        <w:t>Asymmetry of Trade</w:t>
      </w:r>
    </w:p>
    <w:p w14:paraId="4FBFC790" w14:textId="77777777" w:rsidR="00FD2EE3" w:rsidRDefault="00FD2EE3" w:rsidP="00FD2EE3">
      <w:r w:rsidRPr="00DD71FD">
        <w:rPr>
          <w:rStyle w:val="StyleUnderline"/>
          <w:highlight w:val="cyan"/>
        </w:rPr>
        <w:t xml:space="preserve">Asymmetrical trade volume can also significantly increase the likelihood </w:t>
      </w:r>
      <w:proofErr w:type="gramStart"/>
      <w:r w:rsidRPr="00DD71FD">
        <w:rPr>
          <w:rStyle w:val="StyleUnderline"/>
          <w:highlight w:val="cyan"/>
        </w:rPr>
        <w:t>for</w:t>
      </w:r>
      <w:proofErr w:type="gramEnd"/>
      <w:r w:rsidRPr="00DD71FD">
        <w:rPr>
          <w:rStyle w:val="StyleUnderline"/>
          <w:highlight w:val="cyan"/>
        </w:rPr>
        <w:t xml:space="preserve"> conflict</w:t>
      </w:r>
      <w:r>
        <w:t>.  For example, country “X’s” national economic and defense well-being is directly proportional to the volume of trade it has with country “Y.”  If, conversely, country “Y” does not have such a strong reciprocal trade relationship with country “X,” one country has unequal power over the other.  Countries apprehensive about security will loathe dependence.  If relationships deteriorate, the more powerful country may limit oil and raw materials exports to the less powerful country.[10</w:t>
      </w:r>
      <w:proofErr w:type="gramStart"/>
      <w:r>
        <w:t>]  Historically</w:t>
      </w:r>
      <w:proofErr w:type="gramEnd"/>
      <w:r>
        <w:t>, an example of trade asymmetry existed between Japan and the United States before World War Two.</w:t>
      </w:r>
    </w:p>
    <w:p w14:paraId="0B57BE7A" w14:textId="77777777" w:rsidR="00FD2EE3" w:rsidRDefault="00FD2EE3" w:rsidP="00FD2EE3">
      <w:r>
        <w:t>During World War Two, as the Roosevelt administration began to see Japan’s goals change for the worse, they utilized their trade relationship to harm Japan’s war preparations.  Roosevelt’s ultimate decision was to impose a complete embargo on oil and raw materials to Japan.  Being an Island nation with little natural resources, the embargo was extremely deleterious to Japan. An accepted cause for Pearl Harbor is that Japan was driven to war through progressively pessimistic trade expectations in a position of high dependence.[11]</w:t>
      </w:r>
    </w:p>
    <w:p w14:paraId="4032F5A8" w14:textId="77777777" w:rsidR="00FD2EE3" w:rsidRDefault="00FD2EE3" w:rsidP="00FD2EE3">
      <w:r>
        <w:t>A current example of asymmetrical trade volume having no influence on preventing conflict is the recent conflict between Ukraine and Russia.  Russia’s annexation of Crimea ostensibly began in February 2014.[12</w:t>
      </w:r>
      <w:proofErr w:type="gramStart"/>
      <w:r>
        <w:t>]  Russia</w:t>
      </w:r>
      <w:proofErr w:type="gramEnd"/>
      <w:r>
        <w:t xml:space="preserve"> was the Ukraine’s largest trading partner before the conflict, whereas Russia was much more diversified in their trade relations.  Russia remained the Ukraine’s largest trading partner for approximately a year after the invasion.[13</w:t>
      </w:r>
      <w:proofErr w:type="gramStart"/>
      <w:r>
        <w:t>]  Again</w:t>
      </w:r>
      <w:proofErr w:type="gramEnd"/>
      <w:r>
        <w:t>, a high level of interconnectedness did not insulate either party from conflict.  Quite unexpectedly, interconnectedness even continued throughout the conflict.</w:t>
      </w:r>
    </w:p>
    <w:p w14:paraId="7E0715BB" w14:textId="77777777" w:rsidR="00FD2EE3" w:rsidRPr="00711767" w:rsidRDefault="00FD2EE3" w:rsidP="00FD2EE3">
      <w:pPr>
        <w:rPr>
          <w:b/>
          <w:iCs/>
          <w:u w:val="single"/>
          <w:bdr w:val="single" w:sz="8" w:space="0" w:color="auto"/>
        </w:rPr>
      </w:pPr>
      <w:r w:rsidRPr="00711767">
        <w:rPr>
          <w:rStyle w:val="Emphasis"/>
        </w:rPr>
        <w:t>Influence of Third Parties</w:t>
      </w:r>
    </w:p>
    <w:p w14:paraId="70D98FC1" w14:textId="77777777" w:rsidR="00FD2EE3" w:rsidRDefault="00FD2EE3" w:rsidP="00FD2EE3">
      <w:r>
        <w:t xml:space="preserve">Finally, </w:t>
      </w:r>
      <w:r w:rsidRPr="00DD71FD">
        <w:rPr>
          <w:rStyle w:val="StyleUnderline"/>
          <w:highlight w:val="cyan"/>
        </w:rPr>
        <w:t>third party influence has the potential to undo any positive aspects of economic interconnectedness</w:t>
      </w:r>
      <w:r>
        <w:t xml:space="preserve">.  If </w:t>
      </w:r>
    </w:p>
    <w:p w14:paraId="656CE3CF" w14:textId="77777777" w:rsidR="00FD2EE3" w:rsidRDefault="00FD2EE3" w:rsidP="00FD2EE3">
      <w:r>
        <w:t xml:space="preserve">countries “X” and “Y” both rely on country “Z” for an important portion of their economy, actions regarding country “Z’s” sovereignty can cause conflict.  Country “X” and country “Y’s” dependence on country “Z” can serve as a catalyst to conflict if either country feels threatened in their access to country “Z’s” economy. </w:t>
      </w:r>
    </w:p>
    <w:p w14:paraId="1D6C706A" w14:textId="77777777" w:rsidR="00FD2EE3" w:rsidRDefault="00FD2EE3" w:rsidP="00FD2EE3">
      <w:r>
        <w:t>The beginnings of the Cold War between the United States and Russia can be attributed to influence of third parties.  If Western Europe were viewed as the third party, its acceptance of a communist economy would have essentially disconnected the United States from any meaningful trade.  Regardless of any trade that existed between the United States and Russia during World War II, The Western European economies represented a third party that essentially broke the relationship between Russia and the United States.</w:t>
      </w:r>
    </w:p>
    <w:p w14:paraId="642161C8" w14:textId="77777777" w:rsidR="00FD2EE3" w:rsidRDefault="00FD2EE3" w:rsidP="00FD2EE3">
      <w:r w:rsidRPr="00DD71FD">
        <w:rPr>
          <w:rStyle w:val="StyleUnderline"/>
          <w:highlight w:val="cyan"/>
        </w:rPr>
        <w:t>The</w:t>
      </w:r>
      <w:r>
        <w:t xml:space="preserve"> ubiquitous, </w:t>
      </w:r>
      <w:r w:rsidRPr="00DD71FD">
        <w:rPr>
          <w:rStyle w:val="StyleUnderline"/>
          <w:highlight w:val="cyan"/>
        </w:rPr>
        <w:t xml:space="preserve">contemporary </w:t>
      </w:r>
      <w:proofErr w:type="gramStart"/>
      <w:r w:rsidRPr="00DD71FD">
        <w:rPr>
          <w:rStyle w:val="StyleUnderline"/>
          <w:highlight w:val="cyan"/>
        </w:rPr>
        <w:t>third party</w:t>
      </w:r>
      <w:proofErr w:type="gramEnd"/>
      <w:r w:rsidRPr="00DD71FD">
        <w:rPr>
          <w:rStyle w:val="StyleUnderline"/>
          <w:highlight w:val="cyan"/>
        </w:rPr>
        <w:t xml:space="preserve"> scenario that has the potential to embroil both the United States and China into conflict is Taiwan</w:t>
      </w:r>
      <w:r>
        <w:t>.  Though there is no formal agreement between the United States and the defense of Taiwan,[14] American rhetoric is rife with allusions to the defense of Taiwan.  For example, the 2015 National Security Strategy stresses that the United States must remain alert for China’s, “role for intimidation in resolving territorial disputes.”  Vying for Taiwan’s economic influence remains difficult for the United States when Taiwan has invested 83 percent of their outward direct investment in China.[15</w:t>
      </w:r>
      <w:proofErr w:type="gramStart"/>
      <w:r>
        <w:t>]  As</w:t>
      </w:r>
      <w:proofErr w:type="gramEnd"/>
      <w:r>
        <w:t xml:space="preserve"> previously mentioned with the Russia/Ukraine situation, this direct investment is no guarantee of conflict prevention.  Furthermore, China just recently overtook Canada as the United States’ largest trade partner.  The United States currently has a trade deficit of $342.7 billion with China.[16] The trade deficit puts the United States in an asymmetric trade relationship with China on the dependent side.   </w:t>
      </w:r>
    </w:p>
    <w:p w14:paraId="6FB1163C" w14:textId="77777777" w:rsidR="00FD2EE3" w:rsidRPr="00705912" w:rsidRDefault="00FD2EE3" w:rsidP="00FD2EE3">
      <w:r>
        <w:t xml:space="preserve">In conclusion, </w:t>
      </w:r>
      <w:r w:rsidRPr="00DD71FD">
        <w:rPr>
          <w:rStyle w:val="StyleUnderline"/>
          <w:highlight w:val="cyan"/>
        </w:rPr>
        <w:t>the idea that interconnected economies promote peace needs review</w:t>
      </w:r>
      <w:r w:rsidRPr="00711767">
        <w:rPr>
          <w:rStyle w:val="StyleUnderline"/>
        </w:rPr>
        <w:t xml:space="preserve">.  There are numerous cases throughout history that underscore the error in this myth.  </w:t>
      </w:r>
      <w:proofErr w:type="gramStart"/>
      <w:r w:rsidRPr="00711767">
        <w:rPr>
          <w:rStyle w:val="StyleUnderline"/>
        </w:rPr>
        <w:t>Three  specific</w:t>
      </w:r>
      <w:proofErr w:type="gramEnd"/>
      <w:r w:rsidRPr="00711767">
        <w:rPr>
          <w:rStyle w:val="StyleUnderline"/>
        </w:rPr>
        <w:t xml:space="preserve"> relationships: incompatible types of government, asymmetry of trade volume, and third-party influence have been shown to support conflict.  </w:t>
      </w:r>
      <w:r w:rsidRPr="00DD71FD">
        <w:rPr>
          <w:rStyle w:val="StyleUnderline"/>
          <w:highlight w:val="cyan"/>
        </w:rPr>
        <w:t xml:space="preserve">The current trade relationships of the United States need to be viewed </w:t>
      </w:r>
      <w:proofErr w:type="gramStart"/>
      <w:r w:rsidRPr="00DD71FD">
        <w:rPr>
          <w:rStyle w:val="StyleUnderline"/>
          <w:highlight w:val="cyan"/>
        </w:rPr>
        <w:t>in light of</w:t>
      </w:r>
      <w:proofErr w:type="gramEnd"/>
      <w:r w:rsidRPr="00DD71FD">
        <w:rPr>
          <w:rStyle w:val="StyleUnderline"/>
          <w:highlight w:val="cyan"/>
        </w:rPr>
        <w:t xml:space="preserve"> the reality that </w:t>
      </w:r>
      <w:r w:rsidRPr="00DD71FD">
        <w:rPr>
          <w:rStyle w:val="Emphasis"/>
          <w:highlight w:val="cyan"/>
        </w:rPr>
        <w:t>not all trade relationships are positive</w:t>
      </w:r>
      <w:r>
        <w:t xml:space="preserve">.  A much more succinct explanation as to the effects of trade on conflict can be found in a quote from Jan </w:t>
      </w:r>
      <w:proofErr w:type="spellStart"/>
      <w:r>
        <w:t>Pieterszoon</w:t>
      </w:r>
      <w:proofErr w:type="spellEnd"/>
      <w:r>
        <w:t xml:space="preserve"> Coen, an early member of the Dutch East India Company, when he stated: “We cannot make war without trade, nor trade without war</w:t>
      </w:r>
      <w:proofErr w:type="gramStart"/>
      <w:r>
        <w:t>.”[</w:t>
      </w:r>
      <w:proofErr w:type="gramEnd"/>
      <w:r>
        <w:t>17]</w:t>
      </w:r>
    </w:p>
    <w:p w14:paraId="77AF012B" w14:textId="77777777" w:rsidR="00FD2EE3" w:rsidRDefault="00FD2EE3" w:rsidP="00FD2EE3">
      <w:pPr>
        <w:pStyle w:val="Heading4"/>
      </w:pPr>
      <w:r>
        <w:t xml:space="preserve">Security </w:t>
      </w:r>
      <w:r w:rsidRPr="00B203FC">
        <w:rPr>
          <w:u w:val="single"/>
        </w:rPr>
        <w:t>gains outweigh</w:t>
      </w:r>
      <w:r>
        <w:t xml:space="preserve"> trades benefits</w:t>
      </w:r>
    </w:p>
    <w:p w14:paraId="0FCCB4C0" w14:textId="77777777" w:rsidR="00FD2EE3" w:rsidRDefault="00FD2EE3" w:rsidP="00FD2EE3">
      <w:r w:rsidRPr="00427D34">
        <w:rPr>
          <w:rFonts w:eastAsiaTheme="majorEastAsia" w:cstheme="majorBidi"/>
          <w:b/>
          <w:iCs/>
          <w:sz w:val="26"/>
        </w:rPr>
        <w:t>Garfinkel et al. ’22</w:t>
      </w:r>
      <w:r>
        <w:t xml:space="preserve"> — Michelle R. Garfinkel, Faculty, University of California-Irvine, Social Science; Constantinos </w:t>
      </w:r>
      <w:proofErr w:type="spellStart"/>
      <w:r>
        <w:t>Syropoulos</w:t>
      </w:r>
      <w:proofErr w:type="spellEnd"/>
      <w:r>
        <w:t xml:space="preserve">, </w:t>
      </w:r>
      <w:proofErr w:type="spellStart"/>
      <w:r>
        <w:t>LeBow</w:t>
      </w:r>
      <w:proofErr w:type="spellEnd"/>
      <w:r>
        <w:t xml:space="preserve"> College of Business, Drexel University; Thomas </w:t>
      </w:r>
      <w:proofErr w:type="spellStart"/>
      <w:r>
        <w:t>Zylkin</w:t>
      </w:r>
      <w:proofErr w:type="spellEnd"/>
      <w:r>
        <w:t xml:space="preserve">, Robins School of Business, University of Richmond; 2022; “Prudence versus predation and the gains from trade”; </w:t>
      </w:r>
      <w:r w:rsidRPr="00427D34">
        <w:rPr>
          <w:i/>
          <w:iCs/>
        </w:rPr>
        <w:t>Journal of Economic Theory</w:t>
      </w:r>
      <w:r>
        <w:t>, Vol. 201; University of Kansas Libraries, ScienceDirect</w:t>
      </w:r>
    </w:p>
    <w:p w14:paraId="3B3EF368" w14:textId="77777777" w:rsidR="00FD2EE3" w:rsidRPr="00427D34" w:rsidRDefault="00FD2EE3" w:rsidP="00FD2EE3">
      <w:r w:rsidRPr="00427D34">
        <w:t xml:space="preserve">Despite a </w:t>
      </w:r>
      <w:r w:rsidRPr="00427D34">
        <w:rPr>
          <w:rStyle w:val="StyleUnderline"/>
        </w:rPr>
        <w:t>resurgence in global tensions</w:t>
      </w:r>
      <w:r w:rsidRPr="00427D34">
        <w:t xml:space="preserve"> in recent years, </w:t>
      </w:r>
      <w:r w:rsidRPr="00DD71FD">
        <w:rPr>
          <w:rStyle w:val="StyleUnderline"/>
          <w:highlight w:val="cyan"/>
        </w:rPr>
        <w:t>we live in</w:t>
      </w:r>
      <w:r w:rsidRPr="00427D34">
        <w:rPr>
          <w:rStyle w:val="StyleUnderline"/>
        </w:rPr>
        <w:t xml:space="preserve"> an </w:t>
      </w:r>
      <w:r w:rsidRPr="00427D34">
        <w:rPr>
          <w:rStyle w:val="Emphasis"/>
        </w:rPr>
        <w:t xml:space="preserve">era of unprecedented </w:t>
      </w:r>
      <w:r w:rsidRPr="00DD71FD">
        <w:rPr>
          <w:rStyle w:val="Emphasis"/>
          <w:highlight w:val="cyan"/>
        </w:rPr>
        <w:t>peace</w:t>
      </w:r>
      <w:r w:rsidRPr="00427D34">
        <w:rPr>
          <w:rStyle w:val="StyleUnderline"/>
        </w:rPr>
        <w:t xml:space="preserve"> between nations</w:t>
      </w:r>
      <w:r w:rsidRPr="00427D34">
        <w:t xml:space="preserve">. </w:t>
      </w:r>
      <w:r w:rsidRPr="00427D34">
        <w:rPr>
          <w:rStyle w:val="StyleUnderline"/>
        </w:rPr>
        <w:t>Seventy years</w:t>
      </w:r>
      <w:r w:rsidRPr="00427D34">
        <w:t xml:space="preserve"> have gone by </w:t>
      </w:r>
      <w:r w:rsidRPr="00DD71FD">
        <w:rPr>
          <w:rStyle w:val="StyleUnderline"/>
          <w:highlight w:val="cyan"/>
        </w:rPr>
        <w:t>without</w:t>
      </w:r>
      <w:r w:rsidRPr="00427D34">
        <w:rPr>
          <w:rStyle w:val="StyleUnderline"/>
        </w:rPr>
        <w:t xml:space="preserve"> a </w:t>
      </w:r>
      <w:r w:rsidRPr="00427D34">
        <w:rPr>
          <w:rStyle w:val="Emphasis"/>
        </w:rPr>
        <w:t xml:space="preserve">repeat of the </w:t>
      </w:r>
      <w:r w:rsidRPr="00DD71FD">
        <w:rPr>
          <w:rStyle w:val="Emphasis"/>
          <w:highlight w:val="cyan"/>
        </w:rPr>
        <w:t>major conflicts</w:t>
      </w:r>
      <w:r w:rsidRPr="00427D34">
        <w:t xml:space="preserve"> of the early twentieth century; </w:t>
      </w:r>
      <w:r w:rsidRPr="00427D34">
        <w:rPr>
          <w:rStyle w:val="StyleUnderline"/>
        </w:rPr>
        <w:t>and</w:t>
      </w:r>
      <w:r w:rsidRPr="00427D34">
        <w:t xml:space="preserve">, </w:t>
      </w:r>
      <w:r w:rsidRPr="00DD71FD">
        <w:rPr>
          <w:rStyle w:val="StyleUnderline"/>
          <w:highlight w:val="cyan"/>
        </w:rPr>
        <w:t>since</w:t>
      </w:r>
      <w:r w:rsidRPr="00427D34">
        <w:rPr>
          <w:rStyle w:val="StyleUnderline"/>
        </w:rPr>
        <w:t xml:space="preserve"> the </w:t>
      </w:r>
      <w:r w:rsidRPr="00427D34">
        <w:rPr>
          <w:rStyle w:val="Emphasis"/>
        </w:rPr>
        <w:t xml:space="preserve">end of </w:t>
      </w:r>
      <w:r w:rsidRPr="00DD71FD">
        <w:rPr>
          <w:rStyle w:val="Emphasis"/>
          <w:highlight w:val="cyan"/>
        </w:rPr>
        <w:t>the Cold War</w:t>
      </w:r>
      <w:r w:rsidRPr="00427D34">
        <w:t xml:space="preserve">, the number of </w:t>
      </w:r>
      <w:r w:rsidRPr="00427D34">
        <w:rPr>
          <w:rStyle w:val="Emphasis"/>
        </w:rPr>
        <w:t xml:space="preserve">inter-state </w:t>
      </w:r>
      <w:r w:rsidRPr="00DD71FD">
        <w:rPr>
          <w:rStyle w:val="Emphasis"/>
          <w:highlight w:val="cyan"/>
        </w:rPr>
        <w:t>conflicts</w:t>
      </w:r>
      <w:r w:rsidRPr="00427D34">
        <w:rPr>
          <w:rStyle w:val="StyleUnderline"/>
        </w:rPr>
        <w:t xml:space="preserve"> has</w:t>
      </w:r>
      <w:r w:rsidRPr="00427D34">
        <w:t xml:space="preserve"> steadily </w:t>
      </w:r>
      <w:r w:rsidRPr="00DD71FD">
        <w:rPr>
          <w:rStyle w:val="StyleUnderline"/>
          <w:highlight w:val="cyan"/>
        </w:rPr>
        <w:t>declined to</w:t>
      </w:r>
      <w:r w:rsidRPr="00427D34">
        <w:rPr>
          <w:rStyle w:val="StyleUnderline"/>
        </w:rPr>
        <w:t xml:space="preserve"> </w:t>
      </w:r>
      <w:r w:rsidRPr="00427D34">
        <w:rPr>
          <w:rStyle w:val="Emphasis"/>
        </w:rPr>
        <w:t xml:space="preserve">practically </w:t>
      </w:r>
      <w:r w:rsidRPr="00DD71FD">
        <w:rPr>
          <w:rStyle w:val="Emphasis"/>
          <w:highlight w:val="cyan"/>
        </w:rPr>
        <w:t>zero</w:t>
      </w:r>
      <w:r w:rsidRPr="00427D34">
        <w:t xml:space="preserve">. </w:t>
      </w:r>
      <w:r w:rsidRPr="00427D34">
        <w:rPr>
          <w:rStyle w:val="StyleUnderline"/>
        </w:rPr>
        <w:t xml:space="preserve">The </w:t>
      </w:r>
      <w:r w:rsidRPr="00DD71FD">
        <w:rPr>
          <w:rStyle w:val="StyleUnderline"/>
          <w:highlight w:val="cyan"/>
        </w:rPr>
        <w:t>expansion of</w:t>
      </w:r>
      <w:r w:rsidRPr="00427D34">
        <w:rPr>
          <w:rStyle w:val="StyleUnderline"/>
        </w:rPr>
        <w:t xml:space="preserve"> </w:t>
      </w:r>
      <w:r w:rsidRPr="00427D34">
        <w:rPr>
          <w:rStyle w:val="Emphasis"/>
        </w:rPr>
        <w:t xml:space="preserve">international </w:t>
      </w:r>
      <w:r w:rsidRPr="00DD71FD">
        <w:rPr>
          <w:rStyle w:val="Emphasis"/>
          <w:highlight w:val="cyan"/>
        </w:rPr>
        <w:t>trade</w:t>
      </w:r>
      <w:r w:rsidRPr="00427D34">
        <w:t xml:space="preserve"> since </w:t>
      </w:r>
      <w:r w:rsidRPr="00427D34">
        <w:rPr>
          <w:rStyle w:val="StyleUnderline"/>
        </w:rPr>
        <w:t>W</w:t>
      </w:r>
      <w:r w:rsidRPr="00427D34">
        <w:t xml:space="preserve">orld </w:t>
      </w:r>
      <w:r w:rsidRPr="00427D34">
        <w:rPr>
          <w:rStyle w:val="StyleUnderline"/>
        </w:rPr>
        <w:t>W</w:t>
      </w:r>
      <w:r w:rsidRPr="00427D34">
        <w:t xml:space="preserve">ar </w:t>
      </w:r>
      <w:r w:rsidRPr="00427D34">
        <w:rPr>
          <w:rStyle w:val="StyleUnderline"/>
        </w:rPr>
        <w:t>II</w:t>
      </w:r>
      <w:proofErr w:type="gramStart"/>
      <w:r w:rsidRPr="00427D34">
        <w:t xml:space="preserve">, </w:t>
      </w:r>
      <w:r w:rsidRPr="00427D34">
        <w:rPr>
          <w:rStyle w:val="Emphasis"/>
        </w:rPr>
        <w:t>in particular</w:t>
      </w:r>
      <w:r w:rsidRPr="00427D34">
        <w:t xml:space="preserve">, </w:t>
      </w:r>
      <w:r w:rsidRPr="00DD71FD">
        <w:rPr>
          <w:rStyle w:val="StyleUnderline"/>
          <w:highlight w:val="cyan"/>
        </w:rPr>
        <w:t>is</w:t>
      </w:r>
      <w:proofErr w:type="gramEnd"/>
      <w:r w:rsidRPr="00DD71FD">
        <w:rPr>
          <w:rStyle w:val="StyleUnderline"/>
          <w:highlight w:val="cyan"/>
        </w:rPr>
        <w:t xml:space="preserve"> credited</w:t>
      </w:r>
      <w:r w:rsidRPr="00427D34">
        <w:rPr>
          <w:rStyle w:val="StyleUnderline"/>
        </w:rPr>
        <w:t xml:space="preserve"> with ensuring a</w:t>
      </w:r>
      <w:r w:rsidRPr="00427D34">
        <w:t xml:space="preserve"> more </w:t>
      </w:r>
      <w:r w:rsidRPr="00427D34">
        <w:rPr>
          <w:rStyle w:val="Emphasis"/>
        </w:rPr>
        <w:t>secure global order</w:t>
      </w:r>
      <w:r w:rsidRPr="00427D34">
        <w:rPr>
          <w:rStyle w:val="StyleUnderline"/>
        </w:rPr>
        <w:t xml:space="preserve"> by raising</w:t>
      </w:r>
      <w:r w:rsidRPr="00427D34">
        <w:t xml:space="preserve"> </w:t>
      </w:r>
      <w:r w:rsidRPr="00427D34">
        <w:rPr>
          <w:rStyle w:val="StyleUnderline"/>
        </w:rPr>
        <w:t xml:space="preserve">the economic </w:t>
      </w:r>
      <w:r w:rsidRPr="00427D34">
        <w:rPr>
          <w:rStyle w:val="Emphasis"/>
        </w:rPr>
        <w:t>costs of war</w:t>
      </w:r>
      <w:r w:rsidRPr="00427D34">
        <w:t xml:space="preserve"> (Polachek, 1980; Martin et al., 2008; Glick and Taylor, 2010). </w:t>
      </w:r>
      <w:r w:rsidRPr="00DD71FD">
        <w:rPr>
          <w:rStyle w:val="StyleUnderline"/>
          <w:highlight w:val="cyan"/>
        </w:rPr>
        <w:t>Nonetheless</w:t>
      </w:r>
      <w:r w:rsidRPr="00427D34">
        <w:rPr>
          <w:rStyle w:val="StyleUnderline"/>
        </w:rPr>
        <w:t xml:space="preserve">, global </w:t>
      </w:r>
      <w:r w:rsidRPr="00DD71FD">
        <w:rPr>
          <w:rStyle w:val="Emphasis"/>
          <w:highlight w:val="cyan"/>
        </w:rPr>
        <w:t>expenditure on defense</w:t>
      </w:r>
      <w:r w:rsidRPr="00427D34">
        <w:t xml:space="preserve"> in 2018 </w:t>
      </w:r>
      <w:r w:rsidRPr="00DD71FD">
        <w:rPr>
          <w:rStyle w:val="StyleUnderline"/>
          <w:highlight w:val="cyan"/>
        </w:rPr>
        <w:t>was</w:t>
      </w:r>
      <w:r w:rsidRPr="00427D34">
        <w:t xml:space="preserve"> roughly $1.8 trillion, </w:t>
      </w:r>
      <w:r w:rsidRPr="00DD71FD">
        <w:rPr>
          <w:rStyle w:val="StyleUnderline"/>
          <w:highlight w:val="cyan"/>
        </w:rPr>
        <w:t xml:space="preserve">a </w:t>
      </w:r>
      <w:r w:rsidRPr="00DD71FD">
        <w:rPr>
          <w:rStyle w:val="Emphasis"/>
          <w:highlight w:val="cyan"/>
        </w:rPr>
        <w:t>76%</w:t>
      </w:r>
      <w:r w:rsidRPr="00DD71FD">
        <w:rPr>
          <w:rStyle w:val="StyleUnderline"/>
          <w:highlight w:val="cyan"/>
        </w:rPr>
        <w:t xml:space="preserve"> increase</w:t>
      </w:r>
      <w:r w:rsidRPr="00427D34">
        <w:rPr>
          <w:rStyle w:val="StyleUnderline"/>
        </w:rPr>
        <w:t xml:space="preserve"> in real terms</w:t>
      </w:r>
      <w:r w:rsidRPr="00427D34">
        <w:t xml:space="preserve"> from the post-Cold War lows of the late-1990s. Aside from the West’s recent interventions in the Middle East, </w:t>
      </w:r>
      <w:r w:rsidRPr="00427D34">
        <w:rPr>
          <w:rStyle w:val="StyleUnderline"/>
        </w:rPr>
        <w:t xml:space="preserve">a major </w:t>
      </w:r>
      <w:r w:rsidRPr="00DD71FD">
        <w:rPr>
          <w:rStyle w:val="StyleUnderline"/>
          <w:highlight w:val="cyan"/>
        </w:rPr>
        <w:t>driver of this</w:t>
      </w:r>
      <w:r w:rsidRPr="00427D34">
        <w:rPr>
          <w:rStyle w:val="StyleUnderline"/>
        </w:rPr>
        <w:t xml:space="preserve"> trend </w:t>
      </w:r>
      <w:r w:rsidRPr="00DD71FD">
        <w:rPr>
          <w:rStyle w:val="StyleUnderline"/>
          <w:highlight w:val="cyan"/>
        </w:rPr>
        <w:t>is</w:t>
      </w:r>
      <w:r w:rsidRPr="00427D34">
        <w:rPr>
          <w:rStyle w:val="StyleUnderline"/>
        </w:rPr>
        <w:t xml:space="preserve"> the</w:t>
      </w:r>
      <w:r w:rsidRPr="00427D34">
        <w:t xml:space="preserve"> </w:t>
      </w:r>
      <w:r w:rsidRPr="00427D34">
        <w:rPr>
          <w:rStyle w:val="Emphasis"/>
        </w:rPr>
        <w:t>rapid expansion</w:t>
      </w:r>
      <w:r w:rsidRPr="00427D34">
        <w:rPr>
          <w:rStyle w:val="StyleUnderline"/>
        </w:rPr>
        <w:t xml:space="preserve"> of defense spending by</w:t>
      </w:r>
      <w:r w:rsidRPr="00427D34">
        <w:t xml:space="preserve"> emerging </w:t>
      </w:r>
      <w:r w:rsidRPr="00DD71FD">
        <w:rPr>
          <w:rStyle w:val="StyleUnderline"/>
          <w:highlight w:val="cyan"/>
        </w:rPr>
        <w:t>economies</w:t>
      </w:r>
      <w:r w:rsidRPr="00427D34">
        <w:rPr>
          <w:rStyle w:val="StyleUnderline"/>
        </w:rPr>
        <w:t xml:space="preserve"> that </w:t>
      </w:r>
      <w:r w:rsidRPr="00427D34">
        <w:rPr>
          <w:rStyle w:val="Emphasis"/>
        </w:rPr>
        <w:t>have become</w:t>
      </w:r>
      <w:r w:rsidRPr="00427D34">
        <w:t xml:space="preserve"> more </w:t>
      </w:r>
      <w:r w:rsidRPr="00DD71FD">
        <w:rPr>
          <w:rStyle w:val="StyleUnderline"/>
          <w:highlight w:val="cyan"/>
        </w:rPr>
        <w:t>integrated into</w:t>
      </w:r>
      <w:r w:rsidRPr="00427D34">
        <w:rPr>
          <w:rStyle w:val="StyleUnderline"/>
        </w:rPr>
        <w:t xml:space="preserve"> the </w:t>
      </w:r>
      <w:r w:rsidRPr="00DD71FD">
        <w:rPr>
          <w:rStyle w:val="Emphasis"/>
          <w:highlight w:val="cyan"/>
        </w:rPr>
        <w:t>world trading</w:t>
      </w:r>
      <w:r w:rsidRPr="00427D34">
        <w:rPr>
          <w:rStyle w:val="Emphasis"/>
        </w:rPr>
        <w:t xml:space="preserve"> system</w:t>
      </w:r>
      <w:r w:rsidRPr="00427D34">
        <w:t xml:space="preserve"> in the past few decades.1 Though the growth of these economies due to trade has been welcome on the whole, the accompanying </w:t>
      </w:r>
      <w:r w:rsidRPr="00DD71FD">
        <w:rPr>
          <w:rStyle w:val="StyleUnderline"/>
          <w:highlight w:val="cyan"/>
        </w:rPr>
        <w:t>trend</w:t>
      </w:r>
      <w:r w:rsidRPr="00427D34">
        <w:rPr>
          <w:rStyle w:val="StyleUnderline"/>
        </w:rPr>
        <w:t xml:space="preserve"> in</w:t>
      </w:r>
      <w:r w:rsidRPr="00427D34">
        <w:t xml:space="preserve"> their </w:t>
      </w:r>
      <w:r w:rsidRPr="00427D34">
        <w:rPr>
          <w:rStyle w:val="StyleUnderline"/>
        </w:rPr>
        <w:t xml:space="preserve">defense spending </w:t>
      </w:r>
      <w:r w:rsidRPr="00DD71FD">
        <w:rPr>
          <w:rStyle w:val="StyleUnderline"/>
          <w:highlight w:val="cyan"/>
        </w:rPr>
        <w:t>underscores</w:t>
      </w:r>
      <w:r w:rsidRPr="00427D34">
        <w:t xml:space="preserve"> </w:t>
      </w:r>
      <w:r w:rsidRPr="00427D34">
        <w:rPr>
          <w:rStyle w:val="StyleUnderline"/>
        </w:rPr>
        <w:t>the basic point that</w:t>
      </w:r>
      <w:r w:rsidRPr="00427D34">
        <w:t xml:space="preserve"> </w:t>
      </w:r>
      <w:r w:rsidRPr="00DD71FD">
        <w:rPr>
          <w:rStyle w:val="Emphasis"/>
          <w:highlight w:val="cyan"/>
        </w:rPr>
        <w:t>wealth</w:t>
      </w:r>
      <w:r w:rsidRPr="00427D34">
        <w:rPr>
          <w:rStyle w:val="Emphasis"/>
        </w:rPr>
        <w:t xml:space="preserve"> created </w:t>
      </w:r>
      <w:r w:rsidRPr="00DD71FD">
        <w:rPr>
          <w:rStyle w:val="Emphasis"/>
          <w:highlight w:val="cyan"/>
        </w:rPr>
        <w:t>by trade</w:t>
      </w:r>
      <w:r w:rsidRPr="00427D34">
        <w:t xml:space="preserve"> </w:t>
      </w:r>
      <w:r w:rsidRPr="00427D34">
        <w:rPr>
          <w:rStyle w:val="StyleUnderline"/>
        </w:rPr>
        <w:t xml:space="preserve">is wealth that </w:t>
      </w:r>
      <w:r w:rsidRPr="00DD71FD">
        <w:rPr>
          <w:rStyle w:val="StyleUnderline"/>
          <w:highlight w:val="cyan"/>
        </w:rPr>
        <w:t>can be used</w:t>
      </w:r>
      <w:r w:rsidRPr="00427D34">
        <w:rPr>
          <w:rStyle w:val="StyleUnderline"/>
        </w:rPr>
        <w:t xml:space="preserve"> to </w:t>
      </w:r>
      <w:r w:rsidRPr="00427D34">
        <w:rPr>
          <w:rStyle w:val="Emphasis"/>
        </w:rPr>
        <w:t xml:space="preserve">invest </w:t>
      </w:r>
      <w:r w:rsidRPr="00DD71FD">
        <w:rPr>
          <w:rStyle w:val="Emphasis"/>
          <w:highlight w:val="cyan"/>
        </w:rPr>
        <w:t>in one’s military</w:t>
      </w:r>
      <w:r w:rsidRPr="00427D34">
        <w:t xml:space="preserve"> </w:t>
      </w:r>
      <w:r w:rsidRPr="00427D34">
        <w:rPr>
          <w:rStyle w:val="StyleUnderline"/>
        </w:rPr>
        <w:t>capacity</w:t>
      </w:r>
      <w:r w:rsidRPr="00427D34">
        <w:t>.</w:t>
      </w:r>
    </w:p>
    <w:p w14:paraId="790CA575" w14:textId="77777777" w:rsidR="00FD2EE3" w:rsidRPr="00522D9D" w:rsidRDefault="00FD2EE3" w:rsidP="00FD2EE3">
      <w:r w:rsidRPr="00427D34">
        <w:rPr>
          <w:rStyle w:val="StyleUnderline"/>
        </w:rPr>
        <w:t>Economists have</w:t>
      </w:r>
      <w:r w:rsidRPr="00522D9D">
        <w:t xml:space="preserve"> recently </w:t>
      </w:r>
      <w:r w:rsidRPr="00427D34">
        <w:rPr>
          <w:rStyle w:val="StyleUnderline"/>
        </w:rPr>
        <w:t>begun to expand</w:t>
      </w:r>
      <w:r w:rsidRPr="00522D9D">
        <w:t xml:space="preserve"> </w:t>
      </w:r>
      <w:r w:rsidRPr="00427D34">
        <w:rPr>
          <w:rStyle w:val="StyleUnderline"/>
        </w:rPr>
        <w:t>the scope of</w:t>
      </w:r>
      <w:r w:rsidRPr="00522D9D">
        <w:t xml:space="preserve"> international </w:t>
      </w:r>
      <w:r w:rsidRPr="00DD71FD">
        <w:rPr>
          <w:rStyle w:val="Emphasis"/>
          <w:highlight w:val="cyan"/>
        </w:rPr>
        <w:t>trade theory</w:t>
      </w:r>
      <w:r w:rsidRPr="00427D34">
        <w:rPr>
          <w:rStyle w:val="StyleUnderline"/>
        </w:rPr>
        <w:t xml:space="preserve"> to explore</w:t>
      </w:r>
      <w:r w:rsidRPr="00522D9D">
        <w:t xml:space="preserve"> the importance of arming and </w:t>
      </w:r>
      <w:r w:rsidRPr="00427D34">
        <w:rPr>
          <w:rStyle w:val="StyleUnderline"/>
        </w:rPr>
        <w:t>conflict</w:t>
      </w:r>
      <w:r w:rsidRPr="00522D9D">
        <w:t xml:space="preserve"> (</w:t>
      </w:r>
      <w:r w:rsidRPr="00427D34">
        <w:rPr>
          <w:rStyle w:val="StyleUnderline"/>
        </w:rPr>
        <w:t xml:space="preserve">see, </w:t>
      </w:r>
      <w:r w:rsidRPr="00427D34">
        <w:rPr>
          <w:rStyle w:val="Emphasis"/>
        </w:rPr>
        <w:t xml:space="preserve">e.g., </w:t>
      </w:r>
      <w:proofErr w:type="spellStart"/>
      <w:r w:rsidRPr="00427D34">
        <w:rPr>
          <w:rStyle w:val="Emphasis"/>
        </w:rPr>
        <w:t>Skaperdas</w:t>
      </w:r>
      <w:proofErr w:type="spellEnd"/>
      <w:r w:rsidRPr="00522D9D">
        <w:t xml:space="preserve"> and </w:t>
      </w:r>
      <w:proofErr w:type="spellStart"/>
      <w:r w:rsidRPr="00522D9D">
        <w:t>Syropoulos</w:t>
      </w:r>
      <w:proofErr w:type="spellEnd"/>
      <w:r w:rsidRPr="00522D9D">
        <w:t xml:space="preserve"> (2001); Garfinkel et al. (2020) discussed below). </w:t>
      </w:r>
      <w:r w:rsidRPr="00427D34">
        <w:rPr>
          <w:rStyle w:val="StyleUnderline"/>
        </w:rPr>
        <w:t>These theories</w:t>
      </w:r>
      <w:r w:rsidRPr="00522D9D">
        <w:t xml:space="preserve">, </w:t>
      </w:r>
      <w:r w:rsidRPr="00427D34">
        <w:rPr>
          <w:rStyle w:val="StyleUnderline"/>
        </w:rPr>
        <w:t>however</w:t>
      </w:r>
      <w:r w:rsidRPr="00522D9D">
        <w:t xml:space="preserve">, </w:t>
      </w:r>
      <w:r w:rsidRPr="00522D9D">
        <w:rPr>
          <w:rStyle w:val="StyleUnderline"/>
        </w:rPr>
        <w:t xml:space="preserve">are </w:t>
      </w:r>
      <w:r w:rsidRPr="00DD71FD">
        <w:rPr>
          <w:rStyle w:val="StyleUnderline"/>
          <w:highlight w:val="cyan"/>
        </w:rPr>
        <w:t>silent on</w:t>
      </w:r>
      <w:r w:rsidRPr="00522D9D">
        <w:rPr>
          <w:rStyle w:val="StyleUnderline"/>
        </w:rPr>
        <w:t xml:space="preserve"> why</w:t>
      </w:r>
      <w:r w:rsidRPr="00522D9D">
        <w:t xml:space="preserve"> </w:t>
      </w:r>
      <w:r w:rsidRPr="00427D34">
        <w:rPr>
          <w:rStyle w:val="StyleUnderline"/>
        </w:rPr>
        <w:t xml:space="preserve">we continue to </w:t>
      </w:r>
      <w:r w:rsidRPr="00522D9D">
        <w:rPr>
          <w:rStyle w:val="Emphasis"/>
        </w:rPr>
        <w:t xml:space="preserve">observe </w:t>
      </w:r>
      <w:r w:rsidRPr="00DD71FD">
        <w:rPr>
          <w:rStyle w:val="Emphasis"/>
          <w:highlight w:val="cyan"/>
        </w:rPr>
        <w:t>increases in arming</w:t>
      </w:r>
      <w:r w:rsidRPr="00DD71FD">
        <w:rPr>
          <w:highlight w:val="cyan"/>
        </w:rPr>
        <w:t xml:space="preserve"> </w:t>
      </w:r>
      <w:r w:rsidRPr="00DD71FD">
        <w:rPr>
          <w:rStyle w:val="StyleUnderline"/>
          <w:highlight w:val="cyan"/>
        </w:rPr>
        <w:t xml:space="preserve">in a seemingly </w:t>
      </w:r>
      <w:r w:rsidRPr="00DD71FD">
        <w:rPr>
          <w:rStyle w:val="Emphasis"/>
          <w:highlight w:val="cyan"/>
        </w:rPr>
        <w:t>peaceful</w:t>
      </w:r>
      <w:r w:rsidRPr="00522D9D">
        <w:t xml:space="preserve"> </w:t>
      </w:r>
      <w:r w:rsidRPr="00522D9D">
        <w:rPr>
          <w:rStyle w:val="StyleUnderline"/>
        </w:rPr>
        <w:t>and</w:t>
      </w:r>
      <w:r w:rsidRPr="00522D9D">
        <w:t xml:space="preserve"> continually </w:t>
      </w:r>
      <w:r w:rsidRPr="00DD71FD">
        <w:rPr>
          <w:rStyle w:val="StyleUnderline"/>
          <w:highlight w:val="cyan"/>
        </w:rPr>
        <w:t xml:space="preserve">globalizing </w:t>
      </w:r>
      <w:r w:rsidRPr="00DD71FD">
        <w:rPr>
          <w:rStyle w:val="Emphasis"/>
          <w:highlight w:val="cyan"/>
        </w:rPr>
        <w:t>world</w:t>
      </w:r>
      <w:r w:rsidRPr="00522D9D">
        <w:t xml:space="preserve">. Furthermore, while “realist” security </w:t>
      </w:r>
      <w:r w:rsidRPr="00427D34">
        <w:rPr>
          <w:rStyle w:val="StyleUnderline"/>
        </w:rPr>
        <w:t>scholars have</w:t>
      </w:r>
      <w:r w:rsidRPr="00522D9D">
        <w:t xml:space="preserve"> long </w:t>
      </w:r>
      <w:r w:rsidRPr="00427D34">
        <w:rPr>
          <w:rStyle w:val="StyleUnderline"/>
        </w:rPr>
        <w:t>expressed</w:t>
      </w:r>
      <w:r w:rsidRPr="00522D9D">
        <w:t xml:space="preserve"> the view that </w:t>
      </w:r>
      <w:r w:rsidRPr="00427D34">
        <w:rPr>
          <w:rStyle w:val="StyleUnderline"/>
        </w:rPr>
        <w:t>the</w:t>
      </w:r>
      <w:r w:rsidRPr="00522D9D">
        <w:t xml:space="preserve"> standard “</w:t>
      </w:r>
      <w:r w:rsidRPr="00522D9D">
        <w:rPr>
          <w:rStyle w:val="Emphasis"/>
        </w:rPr>
        <w:t xml:space="preserve">gains from </w:t>
      </w:r>
      <w:r w:rsidRPr="00DD71FD">
        <w:rPr>
          <w:rStyle w:val="Emphasis"/>
          <w:highlight w:val="cyan"/>
        </w:rPr>
        <w:t>trade</w:t>
      </w:r>
      <w:r w:rsidRPr="00522D9D">
        <w:t xml:space="preserve">” </w:t>
      </w:r>
      <w:r w:rsidRPr="00427D34">
        <w:rPr>
          <w:rStyle w:val="StyleUnderline"/>
        </w:rPr>
        <w:t xml:space="preserve">could be </w:t>
      </w:r>
      <w:r w:rsidRPr="00DD71FD">
        <w:rPr>
          <w:rStyle w:val="StyleUnderline"/>
          <w:highlight w:val="cyan"/>
        </w:rPr>
        <w:t>outweighed by</w:t>
      </w:r>
      <w:r w:rsidRPr="00522D9D">
        <w:t xml:space="preserve"> the negative consequences for </w:t>
      </w:r>
      <w:r w:rsidRPr="00942069">
        <w:rPr>
          <w:rStyle w:val="StyleUnderline"/>
        </w:rPr>
        <w:t xml:space="preserve">a country’s </w:t>
      </w:r>
      <w:r w:rsidRPr="00522D9D">
        <w:rPr>
          <w:rStyle w:val="Emphasis"/>
        </w:rPr>
        <w:t xml:space="preserve">future </w:t>
      </w:r>
      <w:r w:rsidRPr="00DD71FD">
        <w:rPr>
          <w:rStyle w:val="Emphasis"/>
          <w:highlight w:val="cyan"/>
        </w:rPr>
        <w:t>security</w:t>
      </w:r>
      <w:r w:rsidRPr="00522D9D">
        <w:t xml:space="preserve"> if these gains are asymmetrically distributed, trade theory has not examined this argument specifically.2 </w:t>
      </w:r>
      <w:r w:rsidRPr="00942069">
        <w:rPr>
          <w:rStyle w:val="StyleUnderline"/>
        </w:rPr>
        <w:t xml:space="preserve">This oversight </w:t>
      </w:r>
      <w:r w:rsidRPr="00522D9D">
        <w:rPr>
          <w:rStyle w:val="Emphasis"/>
        </w:rPr>
        <w:t>diminishes</w:t>
      </w:r>
      <w:r w:rsidRPr="00522D9D">
        <w:t xml:space="preserve"> our understanding of </w:t>
      </w:r>
      <w:r w:rsidRPr="00942069">
        <w:rPr>
          <w:rStyle w:val="StyleUnderline"/>
        </w:rPr>
        <w:t>why</w:t>
      </w:r>
      <w:r w:rsidRPr="00522D9D">
        <w:t xml:space="preserve"> and when </w:t>
      </w:r>
      <w:r w:rsidRPr="00942069">
        <w:rPr>
          <w:rStyle w:val="StyleUnderline"/>
        </w:rPr>
        <w:t xml:space="preserve">nations </w:t>
      </w:r>
      <w:r w:rsidRPr="00522D9D">
        <w:rPr>
          <w:rStyle w:val="Emphasis"/>
        </w:rPr>
        <w:t>expand trade</w:t>
      </w:r>
      <w:r w:rsidRPr="00942069">
        <w:rPr>
          <w:rStyle w:val="StyleUnderline"/>
        </w:rPr>
        <w:t xml:space="preserve"> with one another</w:t>
      </w:r>
      <w:r w:rsidRPr="00522D9D">
        <w:t xml:space="preserve">. </w:t>
      </w:r>
      <w:r w:rsidRPr="00942069">
        <w:rPr>
          <w:rStyle w:val="StyleUnderline"/>
        </w:rPr>
        <w:t>Even in</w:t>
      </w:r>
      <w:r w:rsidRPr="00522D9D">
        <w:t xml:space="preserve"> the </w:t>
      </w:r>
      <w:r w:rsidRPr="00942069">
        <w:rPr>
          <w:rStyle w:val="StyleUnderline"/>
        </w:rPr>
        <w:t>present day</w:t>
      </w:r>
      <w:r w:rsidRPr="00522D9D">
        <w:t xml:space="preserve">, </w:t>
      </w:r>
      <w:r w:rsidRPr="00942069">
        <w:rPr>
          <w:rStyle w:val="StyleUnderline"/>
        </w:rPr>
        <w:t>policymakers</w:t>
      </w:r>
      <w:r w:rsidRPr="00522D9D">
        <w:t xml:space="preserve"> openly </w:t>
      </w:r>
      <w:r w:rsidRPr="00942069">
        <w:rPr>
          <w:rStyle w:val="StyleUnderline"/>
        </w:rPr>
        <w:t>regard trade</w:t>
      </w:r>
      <w:r w:rsidRPr="00522D9D">
        <w:t xml:space="preserve"> policy as an instrument </w:t>
      </w:r>
      <w:r w:rsidRPr="00942069">
        <w:rPr>
          <w:rStyle w:val="StyleUnderline"/>
        </w:rPr>
        <w:t xml:space="preserve">for </w:t>
      </w:r>
      <w:r w:rsidRPr="00522D9D">
        <w:rPr>
          <w:rStyle w:val="Emphasis"/>
        </w:rPr>
        <w:t>achieving security</w:t>
      </w:r>
      <w:r w:rsidRPr="00522D9D">
        <w:t>-related goals.3</w:t>
      </w:r>
    </w:p>
    <w:p w14:paraId="41AE8665" w14:textId="77777777" w:rsidR="00FD2EE3" w:rsidRPr="00A4470E" w:rsidRDefault="00FD2EE3" w:rsidP="00FD2EE3">
      <w:pPr>
        <w:rPr>
          <w:u w:val="single"/>
        </w:rPr>
      </w:pPr>
    </w:p>
    <w:p w14:paraId="1780D66C" w14:textId="0F176E2B" w:rsidR="00FD2EE3" w:rsidRDefault="00FD2EE3" w:rsidP="00FD2EE3">
      <w:pPr>
        <w:pStyle w:val="Heading3"/>
      </w:pPr>
      <w:r>
        <w:t xml:space="preserve">2AC---Impact Turn---Trade Bad </w:t>
      </w:r>
    </w:p>
    <w:p w14:paraId="44AEB637" w14:textId="77777777" w:rsidR="00FD2EE3" w:rsidRPr="00810502" w:rsidRDefault="00FD2EE3" w:rsidP="00FD2EE3">
      <w:r w:rsidRPr="004A0DD2">
        <w:rPr>
          <w:rFonts w:eastAsiaTheme="majorEastAsia" w:cstheme="majorBidi"/>
          <w:b/>
          <w:iCs/>
          <w:sz w:val="26"/>
        </w:rPr>
        <w:t xml:space="preserve">Trade War and </w:t>
      </w:r>
      <w:proofErr w:type="spellStart"/>
      <w:r w:rsidRPr="004A0DD2">
        <w:rPr>
          <w:rFonts w:eastAsiaTheme="majorEastAsia" w:cstheme="majorBidi"/>
          <w:b/>
          <w:iCs/>
          <w:sz w:val="26"/>
        </w:rPr>
        <w:t>terrifs</w:t>
      </w:r>
      <w:proofErr w:type="spellEnd"/>
      <w:r w:rsidRPr="004A0DD2">
        <w:rPr>
          <w:rFonts w:eastAsiaTheme="majorEastAsia" w:cstheme="majorBidi"/>
          <w:b/>
          <w:iCs/>
          <w:sz w:val="26"/>
        </w:rPr>
        <w:t xml:space="preserve"> save the U.S. Dollar through resilient currency protections.</w:t>
      </w:r>
      <w:r>
        <w:rPr>
          <w:rFonts w:eastAsiaTheme="majorEastAsia" w:cstheme="majorBidi"/>
          <w:b/>
          <w:iCs/>
          <w:sz w:val="26"/>
        </w:rPr>
        <w:t xml:space="preserve"> </w:t>
      </w:r>
      <w:r>
        <w:t xml:space="preserve">Jamie </w:t>
      </w:r>
      <w:r w:rsidRPr="00810502">
        <w:rPr>
          <w:b/>
          <w:bCs/>
        </w:rPr>
        <w:t>McGeever 7/1</w:t>
      </w:r>
      <w:r w:rsidRPr="00810502">
        <w:t>/24 financial journalist since 1998, reporting from Brazil, Spain, New York, London, and in the U.S. “</w:t>
      </w:r>
      <w:r w:rsidRPr="00810502">
        <w:rPr>
          <w:lang w:eastAsia="zh-CN"/>
        </w:rPr>
        <w:t>Dollar is only winner from China-West trade war</w:t>
      </w:r>
      <w:r w:rsidRPr="00810502">
        <w:t>” Reuters</w:t>
      </w:r>
    </w:p>
    <w:p w14:paraId="7D9132AB" w14:textId="45E46F15" w:rsidR="00FD2EE3" w:rsidRPr="00810502" w:rsidRDefault="00FD2EE3" w:rsidP="00FD2EE3">
      <w:pPr>
        <w:rPr>
          <w:lang w:eastAsia="zh-CN"/>
        </w:rPr>
      </w:pPr>
      <w:r w:rsidRPr="004C10F2">
        <w:rPr>
          <w:lang w:eastAsia="zh-CN"/>
        </w:rPr>
        <w:t>https://www.reuters.com/markets/dollar-is-only-winner-china-west-trade-war-mcgeever-2024-06-28/</w:t>
      </w:r>
    </w:p>
    <w:p w14:paraId="4651D064" w14:textId="77777777" w:rsidR="00FD2EE3" w:rsidRPr="002C6549" w:rsidRDefault="00FD2EE3" w:rsidP="00FD2EE3">
      <w:pPr>
        <w:rPr>
          <w:rStyle w:val="StyleUnderline"/>
          <w:lang w:eastAsia="zh-CN"/>
        </w:rPr>
      </w:pPr>
      <w:r w:rsidRPr="002C6549">
        <w:rPr>
          <w:lang w:eastAsia="zh-CN"/>
        </w:rPr>
        <w:t xml:space="preserve">ORLANDO, Florida, June 28 (Reuters) - </w:t>
      </w:r>
      <w:r w:rsidRPr="002C6549">
        <w:rPr>
          <w:rStyle w:val="StyleUnderline"/>
          <w:lang w:eastAsia="zh-CN"/>
        </w:rPr>
        <w:t>The only "winner" from a possible all-out trade war between the West and China will probably be the U.S. dollar.</w:t>
      </w:r>
    </w:p>
    <w:p w14:paraId="4BB47959" w14:textId="77777777" w:rsidR="00FD2EE3" w:rsidRPr="002C6549" w:rsidRDefault="00FD2EE3" w:rsidP="00FD2EE3">
      <w:pPr>
        <w:rPr>
          <w:rStyle w:val="StyleUnderline"/>
          <w:lang w:eastAsia="zh-CN"/>
        </w:rPr>
      </w:pPr>
      <w:r w:rsidRPr="002C6549">
        <w:rPr>
          <w:rStyle w:val="StyleUnderline"/>
          <w:lang w:eastAsia="zh-CN"/>
        </w:rPr>
        <w:t>Uncertainty around global trade policy is the highest since 2018-2019</w:t>
      </w:r>
      <w:r w:rsidRPr="002C6549">
        <w:rPr>
          <w:lang w:eastAsia="zh-CN"/>
        </w:rPr>
        <w:t xml:space="preserve"> when clashes between former U.S. President Donald Trump's administration and Beijing reached fever pitch. It's nowhere near those peaks </w:t>
      </w:r>
      <w:proofErr w:type="gramStart"/>
      <w:r w:rsidRPr="002C6549">
        <w:rPr>
          <w:lang w:eastAsia="zh-CN"/>
        </w:rPr>
        <w:t>yet, but</w:t>
      </w:r>
      <w:proofErr w:type="gramEnd"/>
      <w:r w:rsidRPr="002C6549">
        <w:rPr>
          <w:lang w:eastAsia="zh-CN"/>
        </w:rPr>
        <w:t xml:space="preserve"> </w:t>
      </w:r>
      <w:r w:rsidRPr="002C6549">
        <w:rPr>
          <w:rStyle w:val="StyleUnderline"/>
          <w:lang w:eastAsia="zh-CN"/>
        </w:rPr>
        <w:t>will be the focus of greater attention as the U.S. presidential election draws closer.</w:t>
      </w:r>
    </w:p>
    <w:p w14:paraId="65A0302F" w14:textId="6FECEECB" w:rsidR="00FD2EE3" w:rsidRPr="002C6549" w:rsidRDefault="00FD2EE3" w:rsidP="00FD2EE3">
      <w:pPr>
        <w:rPr>
          <w:rStyle w:val="StyleUnderline"/>
          <w:lang w:eastAsia="zh-CN"/>
        </w:rPr>
      </w:pPr>
      <w:r w:rsidRPr="004C10F2">
        <w:rPr>
          <w:lang w:eastAsia="zh-CN"/>
        </w:rPr>
        <w:t>Whoever wins</w:t>
      </w:r>
      <w:r w:rsidRPr="002C6549">
        <w:rPr>
          <w:lang w:eastAsia="zh-CN"/>
        </w:rPr>
        <w:t> in November</w:t>
      </w:r>
      <w:r w:rsidRPr="002C6549">
        <w:rPr>
          <w:rStyle w:val="StyleUnderline"/>
          <w:lang w:eastAsia="zh-CN"/>
        </w:rPr>
        <w:t>, further tariffs on imports from China and likely retaliation seem inevitable. China already warns that a move by Europe to join the tariff train would constitute a "trade war."</w:t>
      </w:r>
    </w:p>
    <w:p w14:paraId="4D6567A5" w14:textId="77777777" w:rsidR="00FD2EE3" w:rsidRPr="002C6549" w:rsidRDefault="00FD2EE3" w:rsidP="00FD2EE3">
      <w:pPr>
        <w:rPr>
          <w:lang w:eastAsia="zh-CN"/>
        </w:rPr>
      </w:pPr>
      <w:r w:rsidRPr="002C6549">
        <w:rPr>
          <w:lang w:eastAsia="zh-CN"/>
        </w:rPr>
        <w:t>Trump's return to the White House would raise the stakes significantly.</w:t>
      </w:r>
    </w:p>
    <w:p w14:paraId="46460659" w14:textId="77777777" w:rsidR="00FD2EE3" w:rsidRPr="002C6549" w:rsidRDefault="00FD2EE3" w:rsidP="00FD2EE3">
      <w:pPr>
        <w:rPr>
          <w:rStyle w:val="StyleUnderline"/>
        </w:rPr>
      </w:pPr>
      <w:r w:rsidRPr="002C6549">
        <w:rPr>
          <w:lang w:eastAsia="zh-CN"/>
        </w:rPr>
        <w:t xml:space="preserve">Rising protectionism and shrinking cross-border trade may dampen growth everywhere but </w:t>
      </w:r>
      <w:r w:rsidRPr="002C6549">
        <w:rPr>
          <w:rStyle w:val="StyleUnderline"/>
        </w:rPr>
        <w:t>the U.S. - the world's economic and currency superpower - has layers of protection that other countries don't.</w:t>
      </w:r>
    </w:p>
    <w:p w14:paraId="076E6345" w14:textId="77777777" w:rsidR="00FD2EE3" w:rsidRPr="002C6549" w:rsidRDefault="00FD2EE3" w:rsidP="00FD2EE3">
      <w:pPr>
        <w:rPr>
          <w:lang w:eastAsia="zh-CN"/>
        </w:rPr>
      </w:pPr>
      <w:r w:rsidRPr="002C6549">
        <w:rPr>
          <w:rStyle w:val="StyleUnderline"/>
          <w:lang w:eastAsia="zh-CN"/>
        </w:rPr>
        <w:t>These include the relatively closed nature of the economy, the global importance of U.S. equity and bond markets, and the ubiquity of the dollar</w:t>
      </w:r>
      <w:r w:rsidRPr="002C6549">
        <w:rPr>
          <w:lang w:eastAsia="zh-CN"/>
        </w:rPr>
        <w:t xml:space="preserve"> in international reserves.</w:t>
      </w:r>
    </w:p>
    <w:p w14:paraId="30E306DD" w14:textId="77777777" w:rsidR="00FD2EE3" w:rsidRPr="002C6549" w:rsidRDefault="00FD2EE3" w:rsidP="00FD2EE3">
      <w:pPr>
        <w:rPr>
          <w:rStyle w:val="StyleUnderline"/>
          <w:lang w:eastAsia="zh-CN"/>
        </w:rPr>
      </w:pPr>
      <w:r w:rsidRPr="002C6549">
        <w:rPr>
          <w:lang w:eastAsia="zh-CN"/>
        </w:rPr>
        <w:t xml:space="preserve">That's not to say the U.S. won't suffer - growth would slow and inflation might rise. But </w:t>
      </w:r>
      <w:r w:rsidRPr="002C6549">
        <w:rPr>
          <w:rStyle w:val="StyleUnderline"/>
          <w:lang w:eastAsia="zh-CN"/>
        </w:rPr>
        <w:t>higher inflation delays or possibly eliminates Fed interest rate cuts, and growth in Europe and Asia would be more vulnerable than in the U.S.</w:t>
      </w:r>
    </w:p>
    <w:p w14:paraId="108B19FD" w14:textId="77777777" w:rsidR="00FD2EE3" w:rsidRPr="002C6549" w:rsidRDefault="00FD2EE3" w:rsidP="00FD2EE3">
      <w:pPr>
        <w:rPr>
          <w:lang w:eastAsia="zh-CN"/>
        </w:rPr>
      </w:pPr>
      <w:r w:rsidRPr="002C6549">
        <w:rPr>
          <w:lang w:eastAsia="zh-CN"/>
        </w:rPr>
        <w:t>It's lost 34% over the past year while the wider S&amp;P 500 rose 25%.</w:t>
      </w:r>
    </w:p>
    <w:p w14:paraId="4370C03F" w14:textId="77777777" w:rsidR="00FD2EE3" w:rsidRPr="002C6549" w:rsidRDefault="00FD2EE3" w:rsidP="00FD2EE3">
      <w:pPr>
        <w:rPr>
          <w:rStyle w:val="StyleUnderline"/>
          <w:lang w:eastAsia="zh-CN"/>
        </w:rPr>
      </w:pPr>
      <w:r w:rsidRPr="002C6549">
        <w:rPr>
          <w:lang w:eastAsia="zh-CN"/>
        </w:rPr>
        <w:t xml:space="preserve">In short, </w:t>
      </w:r>
      <w:r w:rsidRPr="002C6549">
        <w:rPr>
          <w:rStyle w:val="StyleUnderline"/>
          <w:lang w:eastAsia="zh-CN"/>
        </w:rPr>
        <w:t xml:space="preserve">the pain is likely to be felt more acutely in other currencies, </w:t>
      </w:r>
      <w:r w:rsidRPr="002C6549">
        <w:rPr>
          <w:lang w:eastAsia="zh-CN"/>
        </w:rPr>
        <w:t xml:space="preserve">none of which have the dollar's safe-haven status either. </w:t>
      </w:r>
      <w:r w:rsidRPr="002C6549">
        <w:rPr>
          <w:rStyle w:val="StyleUnderline"/>
          <w:lang w:eastAsia="zh-CN"/>
        </w:rPr>
        <w:t>And in the world of exchange rates, everything is relative.</w:t>
      </w:r>
    </w:p>
    <w:p w14:paraId="578C19B6" w14:textId="77777777" w:rsidR="00FD2EE3" w:rsidRPr="002C6549" w:rsidRDefault="00FD2EE3" w:rsidP="00FD2EE3">
      <w:pPr>
        <w:rPr>
          <w:lang w:eastAsia="zh-CN"/>
        </w:rPr>
      </w:pPr>
      <w:r w:rsidRPr="002C6549">
        <w:rPr>
          <w:lang w:eastAsia="zh-CN"/>
        </w:rPr>
        <w:t>THREE TIMES THE HIT</w:t>
      </w:r>
    </w:p>
    <w:p w14:paraId="34C33961" w14:textId="77777777" w:rsidR="00FD2EE3" w:rsidRPr="002C6549" w:rsidRDefault="00FD2EE3" w:rsidP="00FD2EE3">
      <w:pPr>
        <w:rPr>
          <w:lang w:eastAsia="zh-CN"/>
        </w:rPr>
      </w:pPr>
      <w:r w:rsidRPr="002C6549">
        <w:rPr>
          <w:lang w:eastAsia="zh-CN"/>
        </w:rPr>
        <w:t xml:space="preserve">Goldman Sachs </w:t>
      </w:r>
      <w:r w:rsidRPr="002C6549">
        <w:rPr>
          <w:rStyle w:val="StyleUnderline"/>
          <w:lang w:eastAsia="zh-CN"/>
        </w:rPr>
        <w:t>economists attempted to quantify the risks</w:t>
      </w:r>
      <w:r w:rsidRPr="002C6549">
        <w:rPr>
          <w:lang w:eastAsia="zh-CN"/>
        </w:rPr>
        <w:t xml:space="preserve"> to U.S. and euro zone </w:t>
      </w:r>
      <w:r w:rsidRPr="002C6549">
        <w:rPr>
          <w:rStyle w:val="StyleUnderline"/>
          <w:lang w:eastAsia="zh-CN"/>
        </w:rPr>
        <w:t xml:space="preserve">growth by analyzing the 2018-2019 trade war </w:t>
      </w:r>
      <w:r w:rsidRPr="002C6549">
        <w:rPr>
          <w:lang w:eastAsia="zh-CN"/>
        </w:rPr>
        <w:t>and beyond through three lenses - U.S. and European company commentary on trade uncertainty, stock returns around tariff announcements and cross-country investment patterns.</w:t>
      </w:r>
    </w:p>
    <w:p w14:paraId="407D050C" w14:textId="77777777" w:rsidR="00FD2EE3" w:rsidRPr="002C6549" w:rsidRDefault="00FD2EE3" w:rsidP="00FD2EE3">
      <w:pPr>
        <w:rPr>
          <w:rStyle w:val="StyleUnderline"/>
          <w:lang w:eastAsia="zh-CN"/>
        </w:rPr>
      </w:pPr>
      <w:r w:rsidRPr="002C6549">
        <w:rPr>
          <w:lang w:eastAsia="zh-CN"/>
        </w:rPr>
        <w:t xml:space="preserve">They found that a rise in trade policy uncertainty to 2018-2019 levels would likely lower U.S. GDP growth by three-tenths of a percentage point. </w:t>
      </w:r>
      <w:r w:rsidRPr="002C6549">
        <w:rPr>
          <w:rStyle w:val="StyleUnderline"/>
          <w:lang w:eastAsia="zh-CN"/>
        </w:rPr>
        <w:t>The estimated hit to euro zone growth would be three times greater.</w:t>
      </w:r>
    </w:p>
    <w:p w14:paraId="173769CA" w14:textId="77777777" w:rsidR="00FD2EE3" w:rsidRPr="002C6549" w:rsidRDefault="00FD2EE3" w:rsidP="00FD2EE3">
      <w:pPr>
        <w:rPr>
          <w:rStyle w:val="StyleUnderline"/>
          <w:lang w:eastAsia="zh-CN"/>
        </w:rPr>
      </w:pPr>
      <w:r w:rsidRPr="002C6549">
        <w:rPr>
          <w:rStyle w:val="StyleUnderline"/>
          <w:lang w:eastAsia="zh-CN"/>
        </w:rPr>
        <w:t>For a region already expected to grow significantly slower than the U.S.,</w:t>
      </w:r>
      <w:r w:rsidRPr="002C6549">
        <w:rPr>
          <w:lang w:eastAsia="zh-CN"/>
        </w:rPr>
        <w:t xml:space="preserve"> at only 0.8% this year and 1.5% next year, according to the International Monetary Fund, </w:t>
      </w:r>
      <w:r w:rsidRPr="002C6549">
        <w:rPr>
          <w:rStyle w:val="StyleUnderline"/>
          <w:lang w:eastAsia="zh-CN"/>
        </w:rPr>
        <w:t>that would be a major blow.</w:t>
      </w:r>
      <w:r w:rsidRPr="002C6549">
        <w:rPr>
          <w:lang w:eastAsia="zh-CN"/>
        </w:rPr>
        <w:t xml:space="preserve"> </w:t>
      </w:r>
      <w:r w:rsidRPr="002C6549">
        <w:rPr>
          <w:rStyle w:val="StyleUnderline"/>
          <w:lang w:eastAsia="zh-CN"/>
        </w:rPr>
        <w:t>Aggressive monetary easing from the European Central Bank could follow, undermining the euro.</w:t>
      </w:r>
    </w:p>
    <w:p w14:paraId="43E22859" w14:textId="77777777" w:rsidR="00FD2EE3" w:rsidRPr="002C6549" w:rsidRDefault="00FD2EE3" w:rsidP="00FD2EE3">
      <w:pPr>
        <w:rPr>
          <w:lang w:eastAsia="zh-CN"/>
        </w:rPr>
      </w:pPr>
      <w:r w:rsidRPr="002C6549">
        <w:rPr>
          <w:lang w:eastAsia="zh-CN"/>
        </w:rPr>
        <w:t>"Further increases in trade policy uncertainty pose meaningful downside risk to our global growth outlook in 2024H2 (second half of 2024) and 2025 ... with larger effects in economies where exports account for a larger share of GDP," Goldman's economists wrote on Tuesday.</w:t>
      </w:r>
    </w:p>
    <w:p w14:paraId="5632C07D" w14:textId="77777777" w:rsidR="00FD2EE3" w:rsidRPr="002C6549" w:rsidRDefault="00FD2EE3" w:rsidP="00FD2EE3">
      <w:pPr>
        <w:rPr>
          <w:lang w:eastAsia="zh-CN"/>
        </w:rPr>
      </w:pPr>
      <w:r w:rsidRPr="002C6549">
        <w:rPr>
          <w:lang w:eastAsia="zh-CN"/>
        </w:rPr>
        <w:t>CLOSED OFF</w:t>
      </w:r>
    </w:p>
    <w:p w14:paraId="740F534C" w14:textId="77777777" w:rsidR="00FD2EE3" w:rsidRPr="002C6549" w:rsidRDefault="00FD2EE3" w:rsidP="00FD2EE3">
      <w:pPr>
        <w:rPr>
          <w:lang w:eastAsia="zh-CN"/>
        </w:rPr>
      </w:pPr>
      <w:r w:rsidRPr="002C6549">
        <w:rPr>
          <w:rStyle w:val="StyleUnderline"/>
          <w:lang w:eastAsia="zh-CN"/>
        </w:rPr>
        <w:t>The U.S. economy is far less open than its European or Chinese counterparts, meaning disruption to trade should have a relatively limited impact</w:t>
      </w:r>
      <w:r w:rsidRPr="002C6549">
        <w:rPr>
          <w:lang w:eastAsia="zh-CN"/>
        </w:rPr>
        <w:t>.</w:t>
      </w:r>
    </w:p>
    <w:p w14:paraId="0AFB8D4A" w14:textId="77777777" w:rsidR="00FD2EE3" w:rsidRPr="002C6549" w:rsidRDefault="00FD2EE3" w:rsidP="00FD2EE3">
      <w:pPr>
        <w:rPr>
          <w:lang w:eastAsia="zh-CN"/>
        </w:rPr>
      </w:pPr>
      <w:r w:rsidRPr="002C6549">
        <w:rPr>
          <w:lang w:eastAsia="zh-CN"/>
        </w:rPr>
        <w:t>U.S. exports of goods and services accounted for 11.8% of GDP in 2022, according to the World Bank, compared with 20.7% in China. Eurostat data shows that euro zone goods exports last year were worth 20% of GDP.</w:t>
      </w:r>
    </w:p>
    <w:p w14:paraId="6F67FAF7" w14:textId="77777777" w:rsidR="00FD2EE3" w:rsidRPr="002C6549" w:rsidRDefault="00FD2EE3" w:rsidP="00FD2EE3">
      <w:pPr>
        <w:rPr>
          <w:lang w:eastAsia="zh-CN"/>
        </w:rPr>
      </w:pPr>
      <w:r w:rsidRPr="002C6549">
        <w:rPr>
          <w:lang w:eastAsia="zh-CN"/>
        </w:rPr>
        <w:t>A persistent and deteriorating trade deficit for years was seen as a major drag on the dollar as the U.S. had to suck in huge amounts of foreign capital to plug the gap and prevent the dollar from falling.</w:t>
      </w:r>
    </w:p>
    <w:p w14:paraId="0313C095" w14:textId="77777777" w:rsidR="00FD2EE3" w:rsidRPr="002C6549" w:rsidRDefault="00FD2EE3" w:rsidP="00FD2EE3">
      <w:pPr>
        <w:rPr>
          <w:lang w:eastAsia="zh-CN"/>
        </w:rPr>
      </w:pPr>
      <w:r w:rsidRPr="002C6549">
        <w:rPr>
          <w:lang w:eastAsia="zh-CN"/>
        </w:rPr>
        <w:t>But the U.S. trade deficit last year was 2.8% of GDP, much smaller than the year before and half of what it was in the mid-2000s. Onshoring, energy self-sufficiency, and a push to revive domestic manufacturing all indicate the deficit will not be the drag on the dollar it once was.</w:t>
      </w:r>
    </w:p>
    <w:p w14:paraId="27CFC881" w14:textId="77777777" w:rsidR="00FD2EE3" w:rsidRPr="002C6549" w:rsidRDefault="00FD2EE3" w:rsidP="00FD2EE3">
      <w:pPr>
        <w:rPr>
          <w:lang w:eastAsia="zh-CN"/>
        </w:rPr>
      </w:pPr>
      <w:r w:rsidRPr="002C6549">
        <w:rPr>
          <w:lang w:eastAsia="zh-CN"/>
        </w:rPr>
        <w:t>And that's before any tit-for-tat tariff escalation potentially shrinks U.S. imports further.</w:t>
      </w:r>
    </w:p>
    <w:p w14:paraId="694BD56E" w14:textId="77777777" w:rsidR="00FD2EE3" w:rsidRPr="002C6549" w:rsidRDefault="00FD2EE3" w:rsidP="00FD2EE3">
      <w:pPr>
        <w:rPr>
          <w:lang w:eastAsia="zh-CN"/>
        </w:rPr>
      </w:pPr>
      <w:r w:rsidRPr="002C6549">
        <w:rPr>
          <w:lang w:eastAsia="zh-CN"/>
        </w:rPr>
        <w:t>EURO PARITY?</w:t>
      </w:r>
    </w:p>
    <w:p w14:paraId="1D47C244" w14:textId="77777777" w:rsidR="00FD2EE3" w:rsidRPr="002C6549" w:rsidRDefault="00FD2EE3" w:rsidP="00FD2EE3">
      <w:pPr>
        <w:rPr>
          <w:rStyle w:val="StyleUnderline"/>
        </w:rPr>
      </w:pPr>
      <w:r w:rsidRPr="002C6549">
        <w:rPr>
          <w:lang w:eastAsia="zh-CN"/>
        </w:rPr>
        <w:t xml:space="preserve">China's domestic economic problems and geopolitical stance are enough to make foreigners wary of investing in the country. </w:t>
      </w:r>
      <w:r w:rsidRPr="002C6549">
        <w:rPr>
          <w:rStyle w:val="StyleUnderline"/>
        </w:rPr>
        <w:t>But it's no coincidence that foreign direct investment flows into China are plunging at their fastest pace in 15 years right as trade tensions percolate again.</w:t>
      </w:r>
    </w:p>
    <w:p w14:paraId="64F4745B" w14:textId="77777777" w:rsidR="00FD2EE3" w:rsidRPr="002C6549" w:rsidRDefault="00FD2EE3" w:rsidP="00FD2EE3">
      <w:pPr>
        <w:rPr>
          <w:lang w:eastAsia="zh-CN"/>
        </w:rPr>
      </w:pPr>
      <w:r w:rsidRPr="002C6549">
        <w:rPr>
          <w:lang w:eastAsia="zh-CN"/>
        </w:rPr>
        <w:t>Chinese stocks are underperforming, barely in positive territory for this year and after a dire 2023. Beijing is struggling to hold up the yuan, which is at a seven-month low against the dollar.</w:t>
      </w:r>
    </w:p>
    <w:p w14:paraId="1120B61B" w14:textId="77777777" w:rsidR="00FD2EE3" w:rsidRPr="002C6549" w:rsidRDefault="00FD2EE3" w:rsidP="00FD2EE3">
      <w:pPr>
        <w:rPr>
          <w:lang w:eastAsia="zh-CN"/>
        </w:rPr>
      </w:pPr>
      <w:r w:rsidRPr="002C6549">
        <w:rPr>
          <w:rStyle w:val="StyleUnderline"/>
          <w:lang w:eastAsia="zh-CN"/>
        </w:rPr>
        <w:t>European stocks and the euro have not reacted favorably to recent headlines about the tariffs</w:t>
      </w:r>
      <w:r w:rsidRPr="002C6549">
        <w:rPr>
          <w:lang w:eastAsia="zh-CN"/>
        </w:rPr>
        <w:t xml:space="preserve"> Brussels is slapping on certain imports from China. Given how close trade ties are now between the euro zone and China, this should be no surprise.</w:t>
      </w:r>
    </w:p>
    <w:p w14:paraId="2EF6E4A1" w14:textId="77777777" w:rsidR="00FD2EE3" w:rsidRPr="002C6549" w:rsidRDefault="00FD2EE3" w:rsidP="00FD2EE3">
      <w:pPr>
        <w:rPr>
          <w:rStyle w:val="StyleUnderline"/>
          <w:lang w:eastAsia="zh-CN"/>
        </w:rPr>
      </w:pPr>
      <w:r w:rsidRPr="002C6549">
        <w:rPr>
          <w:lang w:eastAsia="zh-CN"/>
        </w:rPr>
        <w:t xml:space="preserve">The euro zone imports more goods from China than anywhere else in the world, and the yuan's weighting in the trade-weighted euro rivals that of the dollar. </w:t>
      </w:r>
      <w:r w:rsidRPr="002C6549">
        <w:rPr>
          <w:rStyle w:val="StyleUnderline"/>
          <w:lang w:eastAsia="zh-CN"/>
        </w:rPr>
        <w:t>Trade tensions between China and Europe will hit the euro hard.</w:t>
      </w:r>
    </w:p>
    <w:p w14:paraId="50ADBE84" w14:textId="77777777" w:rsidR="00FD2EE3" w:rsidRPr="002C6549" w:rsidRDefault="00FD2EE3" w:rsidP="00FD2EE3">
      <w:pPr>
        <w:rPr>
          <w:rStyle w:val="StyleUnderline"/>
          <w:lang w:eastAsia="zh-CN"/>
        </w:rPr>
      </w:pPr>
      <w:r w:rsidRPr="002C6549">
        <w:rPr>
          <w:rStyle w:val="StyleUnderline"/>
          <w:lang w:eastAsia="zh-CN"/>
        </w:rPr>
        <w:t>And with the euro having a near-60% weighting in the broader dollar index, there is a naturally strong inverse correlation between the euro's fate and the dollar.</w:t>
      </w:r>
    </w:p>
    <w:p w14:paraId="3472B97A" w14:textId="77777777" w:rsidR="00FD2EE3" w:rsidRPr="002C6549" w:rsidRDefault="00FD2EE3" w:rsidP="00FD2EE3">
      <w:pPr>
        <w:rPr>
          <w:lang w:eastAsia="zh-CN"/>
        </w:rPr>
      </w:pPr>
      <w:r w:rsidRPr="002C6549">
        <w:rPr>
          <w:lang w:eastAsia="zh-CN"/>
        </w:rPr>
        <w:t xml:space="preserve">Analysts at Deutsche Bank predict that </w:t>
      </w:r>
      <w:r w:rsidRPr="002C6549">
        <w:rPr>
          <w:rStyle w:val="StyleUnderline"/>
          <w:lang w:eastAsia="zh-CN"/>
        </w:rPr>
        <w:t>the dollar will stay "stronger for longer" this year and into next year</w:t>
      </w:r>
      <w:r w:rsidRPr="002C6549">
        <w:rPr>
          <w:lang w:eastAsia="zh-CN"/>
        </w:rPr>
        <w:t>, although momentum may fade as the cycle gets longer in the tooth.</w:t>
      </w:r>
    </w:p>
    <w:p w14:paraId="304249E6" w14:textId="77777777" w:rsidR="00FD2EE3" w:rsidRPr="002C6549" w:rsidRDefault="00FD2EE3" w:rsidP="00FD2EE3">
      <w:pPr>
        <w:rPr>
          <w:rStyle w:val="StyleUnderline"/>
          <w:lang w:eastAsia="zh-CN"/>
        </w:rPr>
      </w:pPr>
      <w:r w:rsidRPr="002C6549">
        <w:rPr>
          <w:rStyle w:val="StyleUnderline"/>
          <w:lang w:eastAsia="zh-CN"/>
        </w:rPr>
        <w:t>A more belligerent stance on trade from whoever wins the White House in November, however, would be a major dollar-positive development and probably push the euro back down towards parity.</w:t>
      </w:r>
    </w:p>
    <w:p w14:paraId="7A19C874" w14:textId="77777777" w:rsidR="00FD2EE3" w:rsidRPr="002C6549" w:rsidRDefault="00FD2EE3" w:rsidP="00FD2EE3">
      <w:pPr>
        <w:rPr>
          <w:lang w:eastAsia="zh-CN"/>
        </w:rPr>
      </w:pPr>
      <w:r w:rsidRPr="002C6549">
        <w:rPr>
          <w:lang w:eastAsia="zh-CN"/>
        </w:rPr>
        <w:t xml:space="preserve">"The dollar is </w:t>
      </w:r>
      <w:proofErr w:type="spellStart"/>
      <w:r w:rsidRPr="002C6549">
        <w:rPr>
          <w:lang w:eastAsia="zh-CN"/>
        </w:rPr>
        <w:t>under-pricing</w:t>
      </w:r>
      <w:proofErr w:type="spellEnd"/>
      <w:r w:rsidRPr="002C6549">
        <w:rPr>
          <w:lang w:eastAsia="zh-CN"/>
        </w:rPr>
        <w:t xml:space="preserve"> risks from U.S. protectionism," they wrote on Wednesday.</w:t>
      </w:r>
    </w:p>
    <w:p w14:paraId="4A2C0A6B" w14:textId="77777777" w:rsidR="00FD2EE3" w:rsidRDefault="00FD2EE3" w:rsidP="00FD2EE3">
      <w:pPr>
        <w:rPr>
          <w:lang w:eastAsia="zh-CN"/>
        </w:rPr>
      </w:pPr>
      <w:r w:rsidRPr="002C6549">
        <w:rPr>
          <w:lang w:eastAsia="zh-CN"/>
        </w:rPr>
        <w:t>(The opinions expressed here are those of the author, a columnist for Reuters.)</w:t>
      </w:r>
    </w:p>
    <w:p w14:paraId="7EC84F24" w14:textId="77777777" w:rsidR="00FD2EE3" w:rsidRPr="00810502" w:rsidRDefault="00FD2EE3" w:rsidP="00FD2EE3">
      <w:pPr>
        <w:rPr>
          <w:lang w:eastAsia="zh-CN"/>
        </w:rPr>
      </w:pPr>
    </w:p>
    <w:p w14:paraId="73FA0DDB" w14:textId="77777777" w:rsidR="00FD2EE3" w:rsidRDefault="00FD2EE3" w:rsidP="00FD2EE3">
      <w:pPr>
        <w:pStyle w:val="Heading4"/>
      </w:pPr>
      <w:r w:rsidRPr="004A0DD2">
        <w:t>Global powers like Russia and China that depend on trade</w:t>
      </w:r>
      <w:r>
        <w:t xml:space="preserve"> </w:t>
      </w:r>
      <w:proofErr w:type="gramStart"/>
      <w:r>
        <w:t>actually increase</w:t>
      </w:r>
      <w:proofErr w:type="gramEnd"/>
      <w:r w:rsidRPr="004A0DD2">
        <w:t xml:space="preserve"> chances of escalation</w:t>
      </w:r>
      <w:r>
        <w:t xml:space="preserve"> through dependence.</w:t>
      </w:r>
    </w:p>
    <w:p w14:paraId="5AF27F85" w14:textId="77777777" w:rsidR="00FD2EE3" w:rsidRDefault="00FD2EE3" w:rsidP="00FD2EE3">
      <w:r w:rsidRPr="0024368B">
        <w:t xml:space="preserve">Dale C. </w:t>
      </w:r>
      <w:r w:rsidRPr="0024368B">
        <w:rPr>
          <w:b/>
          <w:bCs/>
        </w:rPr>
        <w:t>Copeland</w:t>
      </w:r>
      <w:r w:rsidRPr="0024368B">
        <w:t xml:space="preserve"> 8/23/</w:t>
      </w:r>
      <w:r w:rsidRPr="0024368B">
        <w:rPr>
          <w:b/>
          <w:bCs/>
        </w:rPr>
        <w:t>22</w:t>
      </w:r>
      <w:r w:rsidRPr="0024368B">
        <w:t xml:space="preserve"> Professor of International Relations in the Department of Politics at the University of Virginia.  “When Trade Leads to War” Foreign Affairs</w:t>
      </w:r>
    </w:p>
    <w:p w14:paraId="2412FFFD" w14:textId="77777777" w:rsidR="00FD2EE3" w:rsidRPr="0024368B" w:rsidRDefault="00FD2EE3" w:rsidP="00FD2EE3">
      <w:r w:rsidRPr="0024368B">
        <w:t>https://www.foreignaffairs.com/china/when-trade-leads-war-china-russia</w:t>
      </w:r>
    </w:p>
    <w:p w14:paraId="07F34B41" w14:textId="0F19F69E" w:rsidR="00FD2EE3" w:rsidRPr="00810502" w:rsidRDefault="00FD2EE3" w:rsidP="00FD2EE3">
      <w:r w:rsidRPr="00810502">
        <w:t xml:space="preserve">Almost as startling as the threats themselves are </w:t>
      </w:r>
      <w:r w:rsidRPr="004A0DD2">
        <w:rPr>
          <w:rStyle w:val="StyleUnderline"/>
        </w:rPr>
        <w:t>what they</w:t>
      </w:r>
      <w:r w:rsidRPr="00810502">
        <w:t xml:space="preserve"> seem to </w:t>
      </w:r>
      <w:r w:rsidRPr="004A0DD2">
        <w:rPr>
          <w:rStyle w:val="StyleUnderline"/>
        </w:rPr>
        <w:t>suggest about the limits of economic interdependence</w:t>
      </w:r>
      <w:r w:rsidRPr="00810502">
        <w:t xml:space="preserve"> as a force for peace. </w:t>
      </w:r>
      <w:r w:rsidRPr="004A0DD2">
        <w:rPr>
          <w:rStyle w:val="StyleUnderline"/>
        </w:rPr>
        <w:t>Both China and Russia rely to an extraordinary degree on trade for economic growth and to secure their positions on the world stage</w:t>
      </w:r>
      <w:r w:rsidRPr="00810502">
        <w:t>. </w:t>
      </w:r>
      <w:r w:rsidRPr="004A0DD2">
        <w:rPr>
          <w:rStyle w:val="StyleUnderline"/>
        </w:rPr>
        <w:t>China has managed to quintuple its GDP over the last two decades in large measure through</w:t>
      </w:r>
      <w:r w:rsidRPr="00810502">
        <w:t xml:space="preserve"> the </w:t>
      </w:r>
      <w:r w:rsidRPr="004A0DD2">
        <w:rPr>
          <w:rStyle w:val="StyleUnderline"/>
        </w:rPr>
        <w:t>export</w:t>
      </w:r>
      <w:r w:rsidRPr="00810502">
        <w:t xml:space="preserve"> of manufactured products; </w:t>
      </w:r>
      <w:r w:rsidRPr="004A0DD2">
        <w:rPr>
          <w:rStyle w:val="StyleUnderline"/>
        </w:rPr>
        <w:t>more than 50 percent of Russia’s government revenue comes from the export of oil and gas</w:t>
      </w:r>
      <w:r w:rsidRPr="00810502">
        <w:t xml:space="preserve">. According to an influential strand of thinking in international relations theory, </w:t>
      </w:r>
      <w:r w:rsidRPr="004A0DD2">
        <w:rPr>
          <w:rStyle w:val="StyleUnderline"/>
        </w:rPr>
        <w:t>these crucial economic ties should put a much higher price on military conflict for both countries</w:t>
      </w:r>
      <w:r w:rsidRPr="00810502">
        <w:t xml:space="preserve">. Yet at least from appearances, </w:t>
      </w:r>
      <w:r w:rsidRPr="004A0DD2">
        <w:rPr>
          <w:rStyle w:val="StyleUnderline"/>
        </w:rPr>
        <w:t>neither power seems restrained by the potential loss of such trade</w:t>
      </w:r>
      <w:r w:rsidRPr="00810502">
        <w:t>.</w:t>
      </w:r>
    </w:p>
    <w:p w14:paraId="1B9AB4E3" w14:textId="77777777" w:rsidR="00FD2EE3" w:rsidRPr="00810502" w:rsidRDefault="00FD2EE3" w:rsidP="00FD2EE3">
      <w:r w:rsidRPr="00810502">
        <w:t xml:space="preserve">The picture is not as simple as it looks, however. </w:t>
      </w:r>
      <w:r w:rsidRPr="004A0DD2">
        <w:rPr>
          <w:rStyle w:val="StyleUnderline"/>
        </w:rPr>
        <w:t>For one thing, under certain circumstances, trade relationships may serve as an inducement rather than a deterrent to war.</w:t>
      </w:r>
      <w:r w:rsidRPr="00810502">
        <w:t xml:space="preserve"> Moreover, the assertion of military power or even the threat of adversarial confrontation does not always correlate with a rupture in economic relations. </w:t>
      </w:r>
      <w:r w:rsidRPr="004A0DD2">
        <w:rPr>
          <w:rStyle w:val="StyleUnderline"/>
        </w:rPr>
        <w:t>As the contrasting cases of China and Russia have demonstrated over the past year, economic ties often play out in ways that defy expectations</w:t>
      </w:r>
      <w:r w:rsidRPr="00810502">
        <w:t>. For those who assume that commerce can help prevent great-power conflict</w:t>
      </w:r>
      <w:r w:rsidRPr="004A0DD2">
        <w:rPr>
          <w:rStyle w:val="StyleUnderline"/>
        </w:rPr>
        <w:t xml:space="preserve">, it is critical to examine the complex ways that economic forces have </w:t>
      </w:r>
      <w:proofErr w:type="gramStart"/>
      <w:r w:rsidRPr="004A0DD2">
        <w:rPr>
          <w:rStyle w:val="StyleUnderline"/>
        </w:rPr>
        <w:t>actually shaped</w:t>
      </w:r>
      <w:proofErr w:type="gramEnd"/>
      <w:r w:rsidRPr="004A0DD2">
        <w:rPr>
          <w:rStyle w:val="StyleUnderline"/>
        </w:rPr>
        <w:t xml:space="preserve"> strategic thinking in Beijing and Moscow</w:t>
      </w:r>
      <w:r w:rsidRPr="00810502">
        <w:t>.</w:t>
      </w:r>
    </w:p>
    <w:p w14:paraId="191A2BC1" w14:textId="77777777" w:rsidR="00FD2EE3" w:rsidRPr="00810502" w:rsidRDefault="00FD2EE3" w:rsidP="00FD2EE3">
      <w:r w:rsidRPr="00810502">
        <w:t>AGGRESSIVE COMMERCE</w:t>
      </w:r>
    </w:p>
    <w:p w14:paraId="1C0D42F0" w14:textId="52B309AD" w:rsidR="00FD2EE3" w:rsidRPr="00810502" w:rsidRDefault="00FD2EE3" w:rsidP="00FD2EE3">
      <w:r w:rsidRPr="004A0DD2">
        <w:rPr>
          <w:rStyle w:val="StyleUnderline"/>
        </w:rPr>
        <w:t>To understand how trade might increase, not reduce, the chance of military conflict, it is necessary to draw on the insights of realist theory</w:t>
      </w:r>
      <w:r w:rsidRPr="00810502">
        <w:t xml:space="preserve">. In general, </w:t>
      </w:r>
      <w:r w:rsidRPr="004A0DD2">
        <w:rPr>
          <w:rStyle w:val="StyleUnderline"/>
        </w:rPr>
        <w:t>realism focuses on the struggle of great powers for relative military power and position in a world that lacks a central authority to protect them.</w:t>
      </w:r>
      <w:r w:rsidRPr="00810502">
        <w:t xml:space="preserve"> But </w:t>
      </w:r>
      <w:r w:rsidRPr="004A0DD2">
        <w:rPr>
          <w:rStyle w:val="StyleUnderline"/>
        </w:rPr>
        <w:t>realists understand that economic power is the foundation for long-term military strength and that international commerce is vital for building an economic power base. For realists, trade can have two major effects. First, by providing access to both cheap raw materials</w:t>
      </w:r>
      <w:r w:rsidRPr="00810502">
        <w:t xml:space="preserve"> and profitable markets, </w:t>
      </w:r>
      <w:r w:rsidRPr="004A0DD2">
        <w:rPr>
          <w:rStyle w:val="StyleUnderline"/>
        </w:rPr>
        <w:t xml:space="preserve">trade can bolster a state’s overall economic performance </w:t>
      </w:r>
      <w:r w:rsidRPr="00810502">
        <w:t>and technological sophistication, thus enhancing its ability to support long-term military power. This is the upside to having a relatively open trade policy, and it explains why Japan after the Meiji Restoration and China after the death of Mao Zedong left behind the failed autarchic policies of the past and sought to join the global economy.</w:t>
      </w:r>
    </w:p>
    <w:p w14:paraId="43CDB107" w14:textId="77777777" w:rsidR="00FD2EE3" w:rsidRPr="004806AC" w:rsidRDefault="00FD2EE3" w:rsidP="00FD2EE3">
      <w:pPr>
        <w:rPr>
          <w:rStyle w:val="StyleUnderline"/>
        </w:rPr>
      </w:pPr>
      <w:r w:rsidRPr="00810502">
        <w:t xml:space="preserve">But </w:t>
      </w:r>
      <w:r w:rsidRPr="004A0DD2">
        <w:rPr>
          <w:rStyle w:val="StyleUnderline"/>
        </w:rPr>
        <w:t>growing commerce also has a second effect. It increases a great power’s vulnerability to trade sanctions and embargoes</w:t>
      </w:r>
      <w:r w:rsidRPr="00810502">
        <w:t xml:space="preserve"> after having become dependent on the import of resources and the export of goods for sale abroad. </w:t>
      </w:r>
      <w:r w:rsidRPr="004806AC">
        <w:rPr>
          <w:rStyle w:val="StyleUnderline"/>
        </w:rPr>
        <w:t>This vulnerability can drive leaders to build up navies to protect trade routes and even to go to war to ensure access to vital goods and markets.</w:t>
      </w:r>
    </w:p>
    <w:p w14:paraId="450D2A17" w14:textId="77777777" w:rsidR="00FD2EE3" w:rsidRPr="00810502" w:rsidRDefault="00FD2EE3" w:rsidP="00FD2EE3">
      <w:r w:rsidRPr="00810502">
        <w:t>Growing commerce makes states more dependent on outsiders.</w:t>
      </w:r>
    </w:p>
    <w:p w14:paraId="25149850" w14:textId="6F4EC061" w:rsidR="00FD2EE3" w:rsidRPr="00810502" w:rsidRDefault="00FD2EE3" w:rsidP="00FD2EE3">
      <w:r w:rsidRPr="004806AC">
        <w:rPr>
          <w:rStyle w:val="StyleUnderline"/>
        </w:rPr>
        <w:t>As long as state leaders expect their trade relationships to remain strong into the future, they are likely to allow the state to become more dependent</w:t>
      </w:r>
      <w:r w:rsidRPr="00810502">
        <w:t xml:space="preserve"> on outsiders for the resources and markets that drive state growth. </w:t>
      </w:r>
      <w:r w:rsidRPr="004806AC">
        <w:rPr>
          <w:rStyle w:val="StyleUnderline"/>
        </w:rPr>
        <w:t>This was the situation of Japan from 1880 to 1930 and of China from 1980 to the present day.</w:t>
      </w:r>
      <w:r w:rsidRPr="00810502">
        <w:t xml:space="preserve"> Leaders in both states knew that without significant commercial ties with other </w:t>
      </w:r>
      <w:r w:rsidRPr="004C10F2">
        <w:t>great powers</w:t>
      </w:r>
      <w:r w:rsidRPr="00810502">
        <w:t>, including the United States, neither could become important members of the great power club.</w:t>
      </w:r>
    </w:p>
    <w:p w14:paraId="2223F461" w14:textId="77777777" w:rsidR="00FD2EE3" w:rsidRPr="00810502" w:rsidRDefault="00FD2EE3" w:rsidP="00FD2EE3">
      <w:r w:rsidRPr="004806AC">
        <w:rPr>
          <w:rStyle w:val="StyleUnderline"/>
        </w:rPr>
        <w:t xml:space="preserve">Yet if expectations of future trade turn sour and leaders come to believe that the trade restrictions of other states will start to reduce their access </w:t>
      </w:r>
      <w:r w:rsidRPr="00810502">
        <w:t xml:space="preserve">to key resources and markets, then </w:t>
      </w:r>
      <w:r w:rsidRPr="004806AC">
        <w:rPr>
          <w:rStyle w:val="StyleUnderline"/>
        </w:rPr>
        <w:t>they will anticipate a decline in long-term economic power and therefore military power.</w:t>
      </w:r>
      <w:r w:rsidRPr="00810502">
        <w:t xml:space="preserve"> They </w:t>
      </w:r>
      <w:r w:rsidRPr="004806AC">
        <w:rPr>
          <w:rStyle w:val="StyleUnderline"/>
        </w:rPr>
        <w:t>may come to believe that more assertive and aggressive policies are necessary to protect trade routes</w:t>
      </w:r>
      <w:r w:rsidRPr="00810502">
        <w:t xml:space="preserve"> and ensure the supply of raw materials and access to markets. </w:t>
      </w:r>
      <w:r w:rsidRPr="004806AC">
        <w:rPr>
          <w:rStyle w:val="StyleUnderline"/>
        </w:rPr>
        <w:t>This was Japan’s predicament in the 1930s</w:t>
      </w:r>
      <w:r w:rsidRPr="00810502">
        <w:t xml:space="preserve"> as it saw France, the United Kingdom, and the United States retreating into increasingly closed and discriminatory economic realms. </w:t>
      </w:r>
      <w:r w:rsidRPr="004806AC">
        <w:rPr>
          <w:rStyle w:val="StyleUnderline"/>
        </w:rPr>
        <w:t>As a result, Japanese leaders found themselves compelled to expand Japan’s control over its commercial ties with its neighbors. Yet they also came to see that such moves made them only look more aggressive</w:t>
      </w:r>
      <w:r w:rsidRPr="00810502">
        <w:t>, giving the United Kingdom and the United States new grounds for restricting Japanese imports of raw materials, including oil.</w:t>
      </w:r>
    </w:p>
    <w:p w14:paraId="5862F35F" w14:textId="640E432D" w:rsidR="00FD2EE3" w:rsidRPr="004806AC" w:rsidRDefault="00FD2EE3" w:rsidP="00FD2EE3">
      <w:pPr>
        <w:rPr>
          <w:rStyle w:val="StyleUnderline"/>
        </w:rPr>
      </w:pPr>
      <w:r w:rsidRPr="00810502">
        <w:t xml:space="preserve">Today, China’s leaders understand that they face a similar dilemma—as have the leaders of almost every rising state in modern history. They know that their foreign policy needs to be moderate enough to sustain the basic trust that allows trade ties to continue. But they also need to project enough military strength to deter others from severing those ties. </w:t>
      </w:r>
      <w:r w:rsidRPr="004806AC">
        <w:rPr>
          <w:rStyle w:val="StyleUnderline"/>
        </w:rPr>
        <w:t>The realist view of how commerce affects foreign policy does much to explain why Chinese leaders have been so hostile over the past year to certain developments in East Asia—particularly regarding Taiwan. In a more limited way, this view can also help explain Russian President Vladimir Putin’s obsession with Ukraine.</w:t>
      </w:r>
    </w:p>
    <w:p w14:paraId="671F5DF3" w14:textId="77777777" w:rsidR="00FD2EE3" w:rsidRPr="00810502" w:rsidRDefault="00FD2EE3" w:rsidP="00FD2EE3">
      <w:r w:rsidRPr="00810502">
        <w:t>NOW OR NEVER</w:t>
      </w:r>
    </w:p>
    <w:p w14:paraId="39641655" w14:textId="0B9E7C9C" w:rsidR="00FD2EE3" w:rsidRPr="004806AC" w:rsidRDefault="00FD2EE3" w:rsidP="00FD2EE3">
      <w:pPr>
        <w:rPr>
          <w:rStyle w:val="StyleUnderline"/>
        </w:rPr>
      </w:pPr>
      <w:r w:rsidRPr="00810502">
        <w:t xml:space="preserve">By most accounts, </w:t>
      </w:r>
      <w:r w:rsidRPr="004806AC">
        <w:rPr>
          <w:rStyle w:val="StyleUnderline"/>
        </w:rPr>
        <w:t>Putin’s war in Ukraine was driven by his fears about Russian security</w:t>
      </w:r>
      <w:r w:rsidRPr="00810502">
        <w:t>—a concern that Ukraine was likely to </w:t>
      </w:r>
      <w:r w:rsidRPr="004C10F2">
        <w:t>join</w:t>
      </w:r>
      <w:r w:rsidRPr="00810502">
        <w:t xml:space="preserve"> NATO in the near term—and his desire to go down in history as the man who helped rebuild the Russian empire. </w:t>
      </w:r>
      <w:r w:rsidRPr="004806AC">
        <w:rPr>
          <w:rStyle w:val="StyleUnderline"/>
        </w:rPr>
        <w:t>But the decision to launch the invasion was likely reinforced in two important ways by something else: Russian energy exports to Europe.</w:t>
      </w:r>
    </w:p>
    <w:p w14:paraId="4FB999AA" w14:textId="1D7DDE59" w:rsidR="00FD2EE3" w:rsidRPr="004806AC" w:rsidRDefault="00FD2EE3" w:rsidP="00FD2EE3">
      <w:pPr>
        <w:rPr>
          <w:rStyle w:val="StyleUnderline"/>
        </w:rPr>
      </w:pPr>
      <w:r w:rsidRPr="004806AC">
        <w:rPr>
          <w:rStyle w:val="StyleUnderline"/>
        </w:rPr>
        <w:t>First, Putin certainly understood that Europe was much more dependent on Russia than Russia was on Europe</w:t>
      </w:r>
      <w:r w:rsidRPr="00810502">
        <w:t xml:space="preserve">. Before February, </w:t>
      </w:r>
      <w:r w:rsidRPr="004806AC">
        <w:rPr>
          <w:rStyle w:val="StyleUnderline"/>
        </w:rPr>
        <w:t>the European Union relied on Moscow</w:t>
      </w:r>
      <w:r w:rsidRPr="00810502">
        <w:t xml:space="preserve"> for approximately 40 percent of the natural </w:t>
      </w:r>
      <w:r w:rsidRPr="004C10F2">
        <w:t>gas</w:t>
      </w:r>
      <w:r w:rsidRPr="00810502">
        <w:t xml:space="preserve"> it needed for its industries and to heat its homes. </w:t>
      </w:r>
      <w:r w:rsidRPr="004806AC">
        <w:rPr>
          <w:rStyle w:val="StyleUnderline"/>
        </w:rPr>
        <w:t>The Russian economy was, of course, dependent on selling this gas</w:t>
      </w:r>
      <w:r w:rsidRPr="00810502">
        <w:t>. But given the nature of the commodity, Putin could expect that any significant reduction in the flow of natural gas would cause its price to rise, hurting the EU in two ways—through reduced supply and higher costs—while only marginally affecting the total revenue Russia would receive from its gas exports. As the economist Albert Hirschman pointed out in 1945, in reference to Germany’s lopsided relationship with eastern European countries during the 1930s</w:t>
      </w:r>
      <w:r w:rsidRPr="004806AC">
        <w:rPr>
          <w:rStyle w:val="StyleUnderline"/>
        </w:rPr>
        <w:t xml:space="preserve">, in a situation of asymmetrical interdependence, the less dependent state will likely feel confident it can browbeat its more dependent counterparts into accepting its </w:t>
      </w:r>
      <w:proofErr w:type="spellStart"/>
      <w:r w:rsidRPr="004806AC">
        <w:rPr>
          <w:rStyle w:val="StyleUnderline"/>
        </w:rPr>
        <w:t>hard-line</w:t>
      </w:r>
      <w:proofErr w:type="spellEnd"/>
      <w:r w:rsidRPr="004806AC">
        <w:rPr>
          <w:rStyle w:val="StyleUnderline"/>
        </w:rPr>
        <w:t xml:space="preserve"> policies simply because they need the trade and are too weak to resist.</w:t>
      </w:r>
    </w:p>
    <w:p w14:paraId="1E48DFFC" w14:textId="20B42FF6" w:rsidR="00FD2EE3" w:rsidRPr="00810502" w:rsidRDefault="00FD2EE3" w:rsidP="00FD2EE3">
      <w:r w:rsidRPr="004806AC">
        <w:rPr>
          <w:rStyle w:val="StyleUnderline"/>
        </w:rPr>
        <w:t xml:space="preserve">The fact that the Europeans continued to buy Russian gas and oil at high levels after Russia annexed Crimea in 2014 suggested strongly to Putin that they would not put up a fuss if he invaded Ukraine in 2022. </w:t>
      </w:r>
      <w:r w:rsidRPr="00810502">
        <w:t>He clearly underestimated the ferocity of the European response. But Putin’s awareness of Europe’s economic dependence on Russia, combined with the common belief that Russia could handily beat Ukraine in a few weeks, helped give him the confidence that his bold attack would succeed.</w:t>
      </w:r>
    </w:p>
    <w:p w14:paraId="6CC57620" w14:textId="74582C86" w:rsidR="00FD2EE3" w:rsidRPr="00810502" w:rsidRDefault="00FD2EE3" w:rsidP="00FD2EE3">
      <w:r w:rsidRPr="004806AC">
        <w:rPr>
          <w:rStyle w:val="StyleUnderline"/>
        </w:rPr>
        <w:t>Second, Putin had reason to fear that Russia’s economic leverage over Ukraine and Europe would decline in the future</w:t>
      </w:r>
      <w:r w:rsidRPr="00810502">
        <w:t>. In 2010, huge natural gas deposits were discovered south of the eastern Ukrainian city of Kharkiv and spreading into the Donetsk and Luhansk Provinces. The field was estimated to hold some two trillion cubic meters of gas, an amount equivalent to the total consumption of the 27-country EU over five years at current usage rates. The Ukrainian government quickly changed state regulations to encourage foreign investment, and in 2013, it signed an agreement with Shell Oil to develop the field, with ExxonMobil and Shell agreeing to work together on deep-water gas extraction off the southeast coast.</w:t>
      </w:r>
    </w:p>
    <w:p w14:paraId="6E519093" w14:textId="77777777" w:rsidR="00FD2EE3" w:rsidRDefault="00FD2EE3" w:rsidP="00FD2EE3">
      <w:pPr>
        <w:rPr>
          <w:rStyle w:val="StyleUnderline"/>
        </w:rPr>
      </w:pPr>
      <w:r w:rsidRPr="004806AC">
        <w:rPr>
          <w:rStyle w:val="StyleUnderline"/>
        </w:rPr>
        <w:t>Russia feared its economic leverage would decline in the future.</w:t>
      </w:r>
    </w:p>
    <w:p w14:paraId="090D031D" w14:textId="77777777" w:rsidR="00FD2EE3" w:rsidRPr="004806AC" w:rsidRDefault="00FD2EE3" w:rsidP="00FD2EE3">
      <w:pPr>
        <w:rPr>
          <w:rStyle w:val="StyleUnderline"/>
        </w:rPr>
      </w:pPr>
    </w:p>
    <w:p w14:paraId="6CD4C2FD" w14:textId="77777777" w:rsidR="00FD2EE3" w:rsidRDefault="00FD2EE3" w:rsidP="00FD2EE3">
      <w:pPr>
        <w:pStyle w:val="Heading4"/>
      </w:pPr>
      <w:r>
        <w:t>The trade war has resulted in a laundry list of positive outcomes for both the U.S. and China</w:t>
      </w:r>
    </w:p>
    <w:p w14:paraId="39494C10" w14:textId="77777777" w:rsidR="00FD2EE3" w:rsidRDefault="00FD2EE3" w:rsidP="00FD2EE3">
      <w:r w:rsidRPr="00755F59">
        <w:t xml:space="preserve">Alfin </w:t>
      </w:r>
      <w:proofErr w:type="spellStart"/>
      <w:r w:rsidRPr="00755F59">
        <w:t>Febrian</w:t>
      </w:r>
      <w:proofErr w:type="spellEnd"/>
      <w:r w:rsidRPr="00755F59">
        <w:t xml:space="preserve"> </w:t>
      </w:r>
      <w:proofErr w:type="spellStart"/>
      <w:r w:rsidRPr="00755F59">
        <w:rPr>
          <w:b/>
          <w:bCs/>
        </w:rPr>
        <w:t>Basundoro</w:t>
      </w:r>
      <w:proofErr w:type="spellEnd"/>
      <w:r w:rsidRPr="00755F59">
        <w:rPr>
          <w:b/>
          <w:bCs/>
        </w:rPr>
        <w:t xml:space="preserve"> et al</w:t>
      </w:r>
      <w:r>
        <w:t xml:space="preserve"> 11/21/</w:t>
      </w:r>
      <w:r w:rsidRPr="00755F59">
        <w:rPr>
          <w:b/>
          <w:bCs/>
        </w:rPr>
        <w:t>23</w:t>
      </w:r>
      <w:r>
        <w:rPr>
          <w:b/>
          <w:bCs/>
        </w:rPr>
        <w:t xml:space="preserve"> </w:t>
      </w:r>
      <w:r w:rsidRPr="00755F59">
        <w:t xml:space="preserve">Journal of World Trade </w:t>
      </w:r>
      <w:proofErr w:type="gramStart"/>
      <w:r w:rsidRPr="00755F59">
        <w:t>Studies</w:t>
      </w:r>
      <w:r w:rsidRPr="0024368B">
        <w:t>  “</w:t>
      </w:r>
      <w:proofErr w:type="gramEnd"/>
      <w:r w:rsidRPr="00755F59">
        <w:t>The Positive Impact of US-China Trade War on Global South’s Position in the Global Value Chain</w:t>
      </w:r>
      <w:r w:rsidRPr="0024368B">
        <w:t xml:space="preserve">” </w:t>
      </w:r>
      <w:r>
        <w:t>Washington International Trade Association</w:t>
      </w:r>
    </w:p>
    <w:p w14:paraId="4BF7C7DF" w14:textId="0693F340" w:rsidR="00FD2EE3" w:rsidRPr="00755F59" w:rsidRDefault="00FD2EE3" w:rsidP="00FD2EE3">
      <w:r w:rsidRPr="004C10F2">
        <w:t>https://www.wita.org/atp-research/global-south-us-china-trade-war/</w:t>
      </w:r>
    </w:p>
    <w:p w14:paraId="7BBB897B" w14:textId="77777777" w:rsidR="00FD2EE3" w:rsidRPr="00CD7C6C" w:rsidRDefault="00FD2EE3" w:rsidP="00FD2EE3">
      <w:r w:rsidRPr="00CD7C6C">
        <w:t xml:space="preserve">The </w:t>
      </w:r>
      <w:r w:rsidRPr="00CD7C6C">
        <w:rPr>
          <w:rStyle w:val="StyleUnderline"/>
        </w:rPr>
        <w:t xml:space="preserve">conflict </w:t>
      </w:r>
      <w:r w:rsidRPr="00CD7C6C">
        <w:t xml:space="preserve">between the US and China </w:t>
      </w:r>
      <w:r w:rsidRPr="00CD7C6C">
        <w:rPr>
          <w:rStyle w:val="StyleUnderline"/>
        </w:rPr>
        <w:t>prompted the two countries to reduce their dependence on each other.</w:t>
      </w:r>
      <w:r w:rsidRPr="00CD7C6C">
        <w:t xml:space="preserve"> US manufacturing imports from China have decreased, while Asian countries categorized as low-cost countries, have increased. </w:t>
      </w:r>
      <w:r w:rsidRPr="00CD7C6C">
        <w:rPr>
          <w:rStyle w:val="StyleUnderline"/>
        </w:rPr>
        <w:t>At the same time, the issue of reshoring US companies’ operations in China arose</w:t>
      </w:r>
      <w:r w:rsidRPr="00CD7C6C">
        <w:t xml:space="preserve">. </w:t>
      </w:r>
      <w:r w:rsidRPr="00CD7C6C">
        <w:rPr>
          <w:rStyle w:val="StyleUnderline"/>
        </w:rPr>
        <w:t>A survey conducted by A.T. Kearney (2022) found that about 47% of executives of US manufacturing companies operating in China have moved part of their operations back to the US in the past three years. 29% said they would restore parts of their operations in the next three years, and 16%said they had considered reshoring</w:t>
      </w:r>
      <w:r w:rsidRPr="00CD7C6C">
        <w:t xml:space="preserve"> but are yet to </w:t>
      </w:r>
      <w:proofErr w:type="gramStart"/>
      <w:r w:rsidRPr="00CD7C6C">
        <w:t>make a decision</w:t>
      </w:r>
      <w:proofErr w:type="gramEnd"/>
      <w:r w:rsidRPr="00CD7C6C">
        <w:t>. In the survey</w:t>
      </w:r>
      <w:r w:rsidRPr="00CD7C6C">
        <w:rPr>
          <w:rStyle w:val="StyleUnderline"/>
        </w:rPr>
        <w:t>, US company executives also outlined that their options also include Mexico, Canada, and Central American countries (nearshoring), not limited to reshoring to the US</w:t>
      </w:r>
      <w:r w:rsidRPr="00CD7C6C">
        <w:t>. This decision coincides with the trend of automation by US companies; instead of looking for cheap labor, they are replacing them with robots. The process creates challenges for countries that host part of US companies’ operations characterized by the labor-intensive and technology-laden process.</w:t>
      </w:r>
    </w:p>
    <w:p w14:paraId="64961ADC" w14:textId="77777777" w:rsidR="00FD2EE3" w:rsidRPr="00CD7C6C" w:rsidRDefault="00FD2EE3" w:rsidP="00FD2EE3">
      <w:r w:rsidRPr="00CD7C6C">
        <w:rPr>
          <w:rStyle w:val="StyleUnderline"/>
        </w:rPr>
        <w:t>From the Chinese side, the disruption caused by the conflict with the US encourages them to become more economically self-sufficient.</w:t>
      </w:r>
      <w:r w:rsidRPr="00CD7C6C">
        <w:t xml:space="preserve"> Such efforts to achieve self-sufficiency are made through the dual circulation model, which includes </w:t>
      </w:r>
      <w:r w:rsidRPr="00CD7C6C">
        <w:rPr>
          <w:rStyle w:val="StyleUnderline"/>
        </w:rPr>
        <w:t>changing the growth model from export-based to domestic consumption and reducing dependence on imports</w:t>
      </w:r>
      <w:r w:rsidRPr="00CD7C6C">
        <w:t xml:space="preserve">. Concerning the second element, according to the Economist Intelligence Unit (2020), </w:t>
      </w:r>
      <w:r w:rsidRPr="00CD7C6C">
        <w:rPr>
          <w:rStyle w:val="StyleUnderline"/>
        </w:rPr>
        <w:t xml:space="preserve">China focuses on three sectors. First, technology with a priority towards semiconductors. China provides fiscal incentives and </w:t>
      </w:r>
      <w:proofErr w:type="gramStart"/>
      <w:r w:rsidRPr="00CD7C6C">
        <w:rPr>
          <w:rStyle w:val="StyleUnderline"/>
        </w:rPr>
        <w:t>subsidies, and</w:t>
      </w:r>
      <w:proofErr w:type="gramEnd"/>
      <w:r w:rsidRPr="00CD7C6C">
        <w:rPr>
          <w:rStyle w:val="StyleUnderline"/>
        </w:rPr>
        <w:t xml:space="preserve"> encourages cooperation between industries and universities to reduce dependence on US semiconductor companies or companies from other countries that use US technology</w:t>
      </w:r>
      <w:r w:rsidRPr="00CD7C6C">
        <w:t xml:space="preserve">. China also provides fiscal incentives and </w:t>
      </w:r>
      <w:proofErr w:type="gramStart"/>
      <w:r w:rsidRPr="00CD7C6C">
        <w:t>subsidies, and</w:t>
      </w:r>
      <w:proofErr w:type="gramEnd"/>
      <w:r w:rsidRPr="00CD7C6C">
        <w:t xml:space="preserve"> encourages cooperation between industries and universities. </w:t>
      </w:r>
      <w:r w:rsidRPr="00CD7C6C">
        <w:rPr>
          <w:rStyle w:val="StyleUnderline"/>
        </w:rPr>
        <w:t>The second sector is energy.</w:t>
      </w:r>
      <w:r w:rsidRPr="00CD7C6C">
        <w:t xml:space="preserve"> China does not rely on the US or its allies for energy supplies, however, shipping oil and gas by sea is vulnerable to a blockade or interception. </w:t>
      </w:r>
      <w:r w:rsidRPr="00CD7C6C">
        <w:rPr>
          <w:rStyle w:val="StyleUnderline"/>
        </w:rPr>
        <w:t>The threat of a blockade prompted China to increase its renewable energy sector investment. The third sector is food. China’s agricultural sector is labor-intensive, but they experience labor shortage and are dependent on imports of seed and technology</w:t>
      </w:r>
      <w:r w:rsidRPr="00CD7C6C">
        <w:t xml:space="preserve">. This limitation prompted a policy of agriculture modernization from labor-intensive to </w:t>
      </w:r>
      <w:proofErr w:type="gramStart"/>
      <w:r w:rsidRPr="00CD7C6C">
        <w:t>technology-intensive</w:t>
      </w:r>
      <w:proofErr w:type="gramEnd"/>
      <w:r w:rsidRPr="00CD7C6C">
        <w:t>.</w:t>
      </w:r>
    </w:p>
    <w:p w14:paraId="6D914867" w14:textId="77777777" w:rsidR="00FD2EE3" w:rsidRPr="0025370A" w:rsidRDefault="00FD2EE3" w:rsidP="00FD2EE3"/>
    <w:p w14:paraId="67CF3159" w14:textId="2D2D377C" w:rsidR="00FD2EE3" w:rsidRDefault="00FD2EE3" w:rsidP="00FD2EE3">
      <w:pPr>
        <w:pStyle w:val="Heading3"/>
      </w:pPr>
      <w:r w:rsidRPr="009C13DA">
        <w:t>2A</w:t>
      </w:r>
      <w:r>
        <w:t>C---AT: China Fill In</w:t>
      </w:r>
    </w:p>
    <w:p w14:paraId="12A50617" w14:textId="0D0A51C5" w:rsidR="00FD2EE3" w:rsidRPr="00E56295" w:rsidRDefault="00FD2EE3" w:rsidP="00FD2EE3">
      <w:pPr>
        <w:pStyle w:val="Heading4"/>
        <w:spacing w:before="0" w:after="160"/>
        <w:rPr>
          <w:bCs/>
        </w:rPr>
      </w:pPr>
      <w:r>
        <w:t>China will be unsuccessful in filling a vacuum within developing economies</w:t>
      </w:r>
      <w:r w:rsidRPr="009029CA">
        <w:rPr>
          <w:b w:val="0"/>
          <w:bCs/>
        </w:rPr>
        <w:t>---mindset, attitude, and U.S. influence</w:t>
      </w:r>
      <w:r>
        <w:br/>
        <w:t xml:space="preserve">Schuman </w:t>
      </w:r>
      <w:r w:rsidRPr="00994B46">
        <w:t>23</w:t>
      </w:r>
      <w:r w:rsidRPr="00E56295">
        <w:rPr>
          <w:sz w:val="20"/>
          <w:szCs w:val="20"/>
        </w:rPr>
        <w:t xml:space="preserve"> </w:t>
      </w:r>
      <w:r w:rsidRPr="009029CA">
        <w:rPr>
          <w:b w:val="0"/>
          <w:bCs/>
          <w:sz w:val="22"/>
        </w:rPr>
        <w:t xml:space="preserve">– nonresident senior fellow at the Atlantic Council in foreign policy. </w:t>
      </w:r>
      <w:r w:rsidRPr="009029CA">
        <w:rPr>
          <w:b w:val="0"/>
          <w:bCs/>
          <w:i/>
          <w:sz w:val="22"/>
        </w:rPr>
        <w:t>Why China won’t win the Global South</w:t>
      </w:r>
      <w:r w:rsidRPr="009029CA">
        <w:rPr>
          <w:b w:val="0"/>
          <w:bCs/>
          <w:sz w:val="22"/>
        </w:rPr>
        <w:t xml:space="preserve">. Atlantic Council. </w:t>
      </w:r>
      <w:r w:rsidRPr="004C10F2">
        <w:rPr>
          <w:b w:val="0"/>
          <w:bCs/>
          <w:sz w:val="22"/>
        </w:rPr>
        <w:t>https://www.atlanticcouncil.org/in-depth-research-reports/report/why-china-wont-win-the-global-south//Harris</w:t>
      </w:r>
      <w:r w:rsidRPr="009029CA">
        <w:rPr>
          <w:b w:val="0"/>
          <w:bCs/>
          <w:sz w:val="22"/>
        </w:rPr>
        <w:t>C</w:t>
      </w:r>
    </w:p>
    <w:p w14:paraId="5FE76344" w14:textId="77777777" w:rsidR="00FD2EE3" w:rsidRPr="00253061" w:rsidRDefault="00FD2EE3" w:rsidP="00FD2EE3">
      <w:pPr>
        <w:rPr>
          <w:u w:val="single"/>
        </w:rPr>
      </w:pPr>
      <w:r w:rsidRPr="00DD7E0E">
        <w:rPr>
          <w:sz w:val="16"/>
        </w:rPr>
        <w:t xml:space="preserve">In this we may find the </w:t>
      </w:r>
      <w:r w:rsidRPr="00994B46">
        <w:rPr>
          <w:rStyle w:val="Emphasis"/>
        </w:rPr>
        <w:t>true flaw</w:t>
      </w:r>
      <w:r w:rsidRPr="00253061">
        <w:rPr>
          <w:u w:val="single"/>
        </w:rPr>
        <w:t xml:space="preserve"> in Xi’s strategy</w:t>
      </w:r>
      <w:r w:rsidRPr="00DD7E0E">
        <w:rPr>
          <w:sz w:val="16"/>
        </w:rPr>
        <w:t xml:space="preserve"> toward the Global South. </w:t>
      </w:r>
      <w:r w:rsidRPr="00E56295">
        <w:rPr>
          <w:highlight w:val="cyan"/>
          <w:u w:val="single"/>
        </w:rPr>
        <w:t>Xi wishes to create</w:t>
      </w:r>
      <w:r w:rsidRPr="00253061">
        <w:rPr>
          <w:u w:val="single"/>
        </w:rPr>
        <w:t xml:space="preserve"> a unified </w:t>
      </w:r>
      <w:r w:rsidRPr="00E56295">
        <w:rPr>
          <w:rStyle w:val="Emphasis"/>
          <w:highlight w:val="cyan"/>
        </w:rPr>
        <w:t>Global South</w:t>
      </w:r>
      <w:r w:rsidRPr="00253061">
        <w:rPr>
          <w:u w:val="single"/>
        </w:rPr>
        <w:t xml:space="preserve"> that he can use </w:t>
      </w:r>
      <w:r w:rsidRPr="00E56295">
        <w:rPr>
          <w:highlight w:val="cyan"/>
          <w:u w:val="single"/>
        </w:rPr>
        <w:t xml:space="preserve">to </w:t>
      </w:r>
      <w:r w:rsidRPr="00E56295">
        <w:rPr>
          <w:rStyle w:val="Emphasis"/>
          <w:highlight w:val="cyan"/>
        </w:rPr>
        <w:t>isolate</w:t>
      </w:r>
      <w:r w:rsidRPr="00253061">
        <w:rPr>
          <w:u w:val="single"/>
        </w:rPr>
        <w:t xml:space="preserve"> the </w:t>
      </w:r>
      <w:r w:rsidRPr="00E56295">
        <w:rPr>
          <w:highlight w:val="cyan"/>
          <w:u w:val="single"/>
        </w:rPr>
        <w:t>West</w:t>
      </w:r>
      <w:r w:rsidRPr="00253061">
        <w:rPr>
          <w:u w:val="single"/>
        </w:rPr>
        <w:t xml:space="preserve"> </w:t>
      </w:r>
      <w:r w:rsidRPr="00DD7E0E">
        <w:rPr>
          <w:sz w:val="16"/>
        </w:rPr>
        <w:t xml:space="preserve">and promote Chinese power. </w:t>
      </w:r>
      <w:r w:rsidRPr="00E56295">
        <w:rPr>
          <w:highlight w:val="cyan"/>
          <w:u w:val="single"/>
        </w:rPr>
        <w:t>But</w:t>
      </w:r>
      <w:r w:rsidRPr="00253061">
        <w:rPr>
          <w:u w:val="single"/>
        </w:rPr>
        <w:t xml:space="preserve"> such </w:t>
      </w:r>
      <w:r w:rsidRPr="00E56295">
        <w:rPr>
          <w:highlight w:val="cyan"/>
          <w:u w:val="single"/>
        </w:rPr>
        <w:t>unity will be</w:t>
      </w:r>
      <w:r w:rsidRPr="00253061">
        <w:rPr>
          <w:u w:val="single"/>
        </w:rPr>
        <w:t xml:space="preserve"> elusive, if not </w:t>
      </w:r>
      <w:r w:rsidRPr="00E56295">
        <w:rPr>
          <w:highlight w:val="cyan"/>
          <w:u w:val="single"/>
        </w:rPr>
        <w:t>impossible</w:t>
      </w:r>
      <w:r w:rsidRPr="00DD7E0E">
        <w:rPr>
          <w:sz w:val="16"/>
        </w:rPr>
        <w:t xml:space="preserve">. What is emerging instead is a multipolar Global South, with other significant powers that share some, but certainly not all, of Xi’s goals. Nor will they agree on the methods of achieving those goals. </w:t>
      </w:r>
      <w:r w:rsidRPr="00E56295">
        <w:rPr>
          <w:highlight w:val="cyan"/>
          <w:u w:val="single"/>
        </w:rPr>
        <w:t>Xi</w:t>
      </w:r>
      <w:r w:rsidRPr="00253061">
        <w:rPr>
          <w:u w:val="single"/>
        </w:rPr>
        <w:t xml:space="preserve">, however, does </w:t>
      </w:r>
      <w:r w:rsidRPr="00E56295">
        <w:rPr>
          <w:highlight w:val="cyan"/>
          <w:u w:val="single"/>
        </w:rPr>
        <w:t>not appear</w:t>
      </w:r>
      <w:r w:rsidRPr="00253061">
        <w:rPr>
          <w:u w:val="single"/>
        </w:rPr>
        <w:t xml:space="preserve"> prepared for or </w:t>
      </w:r>
      <w:r w:rsidRPr="00E56295">
        <w:rPr>
          <w:highlight w:val="cyan"/>
          <w:u w:val="single"/>
        </w:rPr>
        <w:t>interested in working with</w:t>
      </w:r>
      <w:r w:rsidRPr="00253061">
        <w:rPr>
          <w:u w:val="single"/>
        </w:rPr>
        <w:t xml:space="preserve">in </w:t>
      </w:r>
      <w:r w:rsidRPr="00E56295">
        <w:rPr>
          <w:highlight w:val="cyan"/>
          <w:u w:val="single"/>
        </w:rPr>
        <w:t>a</w:t>
      </w:r>
      <w:r w:rsidRPr="00253061">
        <w:rPr>
          <w:u w:val="single"/>
        </w:rPr>
        <w:t xml:space="preserve"> </w:t>
      </w:r>
      <w:r w:rsidRPr="00E56295">
        <w:rPr>
          <w:rStyle w:val="Emphasis"/>
          <w:highlight w:val="cyan"/>
        </w:rPr>
        <w:t>multipolar</w:t>
      </w:r>
      <w:r w:rsidRPr="00E56295">
        <w:rPr>
          <w:highlight w:val="cyan"/>
          <w:u w:val="single"/>
        </w:rPr>
        <w:t xml:space="preserve"> Global South.</w:t>
      </w:r>
    </w:p>
    <w:p w14:paraId="4AD80969" w14:textId="77777777" w:rsidR="00FD2EE3" w:rsidRPr="00994B46" w:rsidRDefault="00FD2EE3" w:rsidP="00FD2EE3">
      <w:pPr>
        <w:rPr>
          <w:sz w:val="16"/>
        </w:rPr>
      </w:pPr>
      <w:r w:rsidRPr="00994B46">
        <w:rPr>
          <w:sz w:val="16"/>
        </w:rPr>
        <w:t xml:space="preserve">In this highly complex Global South, </w:t>
      </w:r>
      <w:r w:rsidRPr="00E56295">
        <w:rPr>
          <w:highlight w:val="cyan"/>
          <w:u w:val="single"/>
        </w:rPr>
        <w:t>Xi’s attitude</w:t>
      </w:r>
      <w:r w:rsidRPr="00253061">
        <w:rPr>
          <w:u w:val="single"/>
        </w:rPr>
        <w:t xml:space="preserve"> toward the West </w:t>
      </w:r>
      <w:r w:rsidRPr="00E56295">
        <w:rPr>
          <w:highlight w:val="cyan"/>
          <w:u w:val="single"/>
        </w:rPr>
        <w:t xml:space="preserve">may be </w:t>
      </w:r>
      <w:r w:rsidRPr="00E56295">
        <w:rPr>
          <w:rStyle w:val="Emphasis"/>
          <w:highlight w:val="cyan"/>
        </w:rPr>
        <w:t>problematic</w:t>
      </w:r>
      <w:r w:rsidRPr="00253061">
        <w:rPr>
          <w:u w:val="single"/>
        </w:rPr>
        <w:t xml:space="preserve"> for, and possibly even damaging to, his quest </w:t>
      </w:r>
      <w:r w:rsidRPr="009029CA">
        <w:rPr>
          <w:highlight w:val="cyan"/>
          <w:u w:val="single"/>
        </w:rPr>
        <w:t xml:space="preserve">for </w:t>
      </w:r>
      <w:r w:rsidRPr="009029CA">
        <w:rPr>
          <w:rStyle w:val="Emphasis"/>
          <w:highlight w:val="cyan"/>
        </w:rPr>
        <w:t>leadership</w:t>
      </w:r>
      <w:r w:rsidRPr="00253061">
        <w:rPr>
          <w:u w:val="single"/>
        </w:rPr>
        <w:t xml:space="preserve"> of the developing world. </w:t>
      </w:r>
      <w:r w:rsidRPr="00994B46">
        <w:rPr>
          <w:sz w:val="16"/>
        </w:rPr>
        <w:t xml:space="preserve">Xi sees the future global order as a struggle between the West and the rest, a struggle he wants to lead and control. But even though many leaders in the </w:t>
      </w:r>
      <w:r w:rsidRPr="009029CA">
        <w:rPr>
          <w:rStyle w:val="Emphasis"/>
          <w:highlight w:val="cyan"/>
        </w:rPr>
        <w:t>Global South</w:t>
      </w:r>
      <w:r w:rsidRPr="00994B46">
        <w:rPr>
          <w:sz w:val="16"/>
        </w:rPr>
        <w:t xml:space="preserve"> are frustrated with Washington, its policies, and its attitude, they</w:t>
      </w:r>
      <w:r w:rsidRPr="00253061">
        <w:rPr>
          <w:u w:val="single"/>
        </w:rPr>
        <w:t xml:space="preserve"> </w:t>
      </w:r>
      <w:r w:rsidRPr="009029CA">
        <w:rPr>
          <w:highlight w:val="cyan"/>
          <w:u w:val="single"/>
        </w:rPr>
        <w:t>won’t</w:t>
      </w:r>
      <w:r w:rsidRPr="009029CA">
        <w:rPr>
          <w:u w:val="single"/>
        </w:rPr>
        <w:t xml:space="preserve"> see</w:t>
      </w:r>
      <w:r w:rsidRPr="00253061">
        <w:rPr>
          <w:u w:val="single"/>
        </w:rPr>
        <w:t xml:space="preserve"> it in their </w:t>
      </w:r>
      <w:r w:rsidRPr="009029CA">
        <w:rPr>
          <w:u w:val="single"/>
        </w:rPr>
        <w:t xml:space="preserve">interests to </w:t>
      </w:r>
      <w:r w:rsidRPr="009029CA">
        <w:rPr>
          <w:highlight w:val="cyan"/>
          <w:u w:val="single"/>
        </w:rPr>
        <w:t>choose sides</w:t>
      </w:r>
      <w:r w:rsidRPr="009029CA">
        <w:rPr>
          <w:u w:val="single"/>
        </w:rPr>
        <w:t xml:space="preserve"> in</w:t>
      </w:r>
      <w:r w:rsidRPr="00253061">
        <w:rPr>
          <w:u w:val="single"/>
        </w:rPr>
        <w:t xml:space="preserve"> the </w:t>
      </w:r>
      <w:r w:rsidRPr="009029CA">
        <w:rPr>
          <w:rStyle w:val="Emphasis"/>
        </w:rPr>
        <w:t>competition</w:t>
      </w:r>
      <w:r w:rsidRPr="00253061">
        <w:rPr>
          <w:u w:val="single"/>
        </w:rPr>
        <w:t xml:space="preserve"> between the United States and China</w:t>
      </w:r>
      <w:r w:rsidRPr="00994B46">
        <w:rPr>
          <w:sz w:val="16"/>
        </w:rPr>
        <w:t xml:space="preserve"> and burn their bridges to the West. The advanced democracies simply remain too important to many members of the Global South for them to take an oppositional stance. </w:t>
      </w:r>
      <w:r w:rsidRPr="00DD7E0E">
        <w:rPr>
          <w:rStyle w:val="StyleUnderline"/>
        </w:rPr>
        <w:t xml:space="preserve">That reality may increase the appeal of other, less confrontational, approaches to </w:t>
      </w:r>
      <w:r w:rsidRPr="00994B46">
        <w:rPr>
          <w:rStyle w:val="Emphasis"/>
        </w:rPr>
        <w:t>global governance</w:t>
      </w:r>
      <w:r w:rsidRPr="00DD7E0E">
        <w:rPr>
          <w:rStyle w:val="StyleUnderline"/>
        </w:rPr>
        <w:t xml:space="preserve"> reform than what Xi is proposing</w:t>
      </w:r>
      <w:r w:rsidRPr="00994B46">
        <w:rPr>
          <w:sz w:val="16"/>
        </w:rPr>
        <w:t xml:space="preserve">. For instance, Modi, through his approach at the recent G20 summit, is offering a more inclusive vision, in which the voice of </w:t>
      </w:r>
      <w:r w:rsidRPr="00253061">
        <w:rPr>
          <w:u w:val="single"/>
        </w:rPr>
        <w:t xml:space="preserve">the </w:t>
      </w:r>
      <w:r w:rsidRPr="009029CA">
        <w:rPr>
          <w:highlight w:val="cyan"/>
          <w:u w:val="single"/>
        </w:rPr>
        <w:t>Global South is heard</w:t>
      </w:r>
      <w:r w:rsidRPr="00253061">
        <w:rPr>
          <w:u w:val="single"/>
        </w:rPr>
        <w:t xml:space="preserve"> and enhanced </w:t>
      </w:r>
      <w:r w:rsidRPr="009029CA">
        <w:rPr>
          <w:highlight w:val="cyan"/>
          <w:u w:val="single"/>
        </w:rPr>
        <w:t>within</w:t>
      </w:r>
      <w:r w:rsidRPr="00253061">
        <w:rPr>
          <w:u w:val="single"/>
        </w:rPr>
        <w:t xml:space="preserve"> the </w:t>
      </w:r>
      <w:r w:rsidRPr="009029CA">
        <w:rPr>
          <w:highlight w:val="cyan"/>
          <w:u w:val="single"/>
        </w:rPr>
        <w:t xml:space="preserve">context of </w:t>
      </w:r>
      <w:r w:rsidRPr="009029CA">
        <w:rPr>
          <w:rStyle w:val="Emphasis"/>
          <w:highlight w:val="cyan"/>
        </w:rPr>
        <w:t>cooperation</w:t>
      </w:r>
      <w:r w:rsidRPr="009029CA">
        <w:rPr>
          <w:highlight w:val="cyan"/>
          <w:u w:val="single"/>
        </w:rPr>
        <w:t xml:space="preserve"> with</w:t>
      </w:r>
      <w:r w:rsidRPr="00253061">
        <w:rPr>
          <w:u w:val="single"/>
        </w:rPr>
        <w:t xml:space="preserve"> the </w:t>
      </w:r>
      <w:r w:rsidRPr="009029CA">
        <w:rPr>
          <w:highlight w:val="cyan"/>
          <w:u w:val="single"/>
        </w:rPr>
        <w:t>West</w:t>
      </w:r>
      <w:r w:rsidRPr="00253061">
        <w:rPr>
          <w:u w:val="single"/>
        </w:rPr>
        <w:t xml:space="preserve"> and its institutions.</w:t>
      </w:r>
      <w:r w:rsidRPr="00994B46">
        <w:rPr>
          <w:sz w:val="16"/>
        </w:rPr>
        <w:t xml:space="preserve"> That could well be a more appealing, and more pragmatic, strategy for other leaders in the developing world.</w:t>
      </w:r>
    </w:p>
    <w:p w14:paraId="5CEDD596" w14:textId="77777777" w:rsidR="00FD2EE3" w:rsidRPr="00994B46" w:rsidRDefault="00FD2EE3" w:rsidP="00FD2EE3">
      <w:pPr>
        <w:rPr>
          <w:u w:val="single"/>
        </w:rPr>
      </w:pPr>
      <w:r w:rsidRPr="009029CA">
        <w:rPr>
          <w:highlight w:val="cyan"/>
          <w:u w:val="single"/>
        </w:rPr>
        <w:t>China’s</w:t>
      </w:r>
      <w:r w:rsidRPr="00253061">
        <w:rPr>
          <w:u w:val="single"/>
        </w:rPr>
        <w:t xml:space="preserve"> political elite seem to </w:t>
      </w:r>
      <w:r w:rsidRPr="009029CA">
        <w:rPr>
          <w:highlight w:val="cyan"/>
          <w:u w:val="single"/>
        </w:rPr>
        <w:t>recognize</w:t>
      </w:r>
      <w:r w:rsidRPr="00253061">
        <w:rPr>
          <w:u w:val="single"/>
        </w:rPr>
        <w:t xml:space="preserve"> the </w:t>
      </w:r>
      <w:r w:rsidRPr="009029CA">
        <w:rPr>
          <w:rStyle w:val="Emphasis"/>
          <w:highlight w:val="cyan"/>
        </w:rPr>
        <w:t>vulnerability</w:t>
      </w:r>
      <w:r w:rsidRPr="00253061">
        <w:rPr>
          <w:u w:val="single"/>
        </w:rPr>
        <w:t xml:space="preserve"> of their position</w:t>
      </w:r>
      <w:r w:rsidRPr="00994B46">
        <w:rPr>
          <w:sz w:val="16"/>
        </w:rPr>
        <w:t xml:space="preserve"> in the Global South. Shortly after the G20 in September 2023, the state-run China Daily insisted that Washington’s efforts to marginalize China “will hardly pull the wool over the eyes of most developing countries about the irreplaceable role China has been playing in defending the interests and rights of developing countries.”57 A Day earlier, the Global Times, run by the Chinese Communist Party, called the notion of a Global South without China a “pseudo-proposition.” It went on to argue that “some people in the West attempt to exclude China from the ‘Global South,’ but they cannot deny our close ties and cooperation with developing countries, nor can they deny the contributions China has made to the development of ‘the South’ countries and South-South cooperation.”58 </w:t>
      </w:r>
      <w:r w:rsidRPr="00994B46">
        <w:rPr>
          <w:u w:val="single"/>
        </w:rPr>
        <w:t>Such editorials offer a window into the discomfort some within the Chinese government feel about China’s position in the developing world.</w:t>
      </w:r>
    </w:p>
    <w:p w14:paraId="2B27D088" w14:textId="77777777" w:rsidR="00FD2EE3" w:rsidRDefault="00FD2EE3" w:rsidP="00FD2EE3">
      <w:pPr>
        <w:rPr>
          <w:sz w:val="16"/>
        </w:rPr>
      </w:pPr>
      <w:r w:rsidRPr="00994B46">
        <w:rPr>
          <w:sz w:val="16"/>
        </w:rPr>
        <w:t xml:space="preserve">China will without doubt be a major political and economic force in the Global South. </w:t>
      </w:r>
      <w:r w:rsidRPr="00F33B65">
        <w:rPr>
          <w:u w:val="single"/>
        </w:rPr>
        <w:t xml:space="preserve">But its </w:t>
      </w:r>
      <w:r w:rsidRPr="00994B46">
        <w:rPr>
          <w:rStyle w:val="Emphasis"/>
        </w:rPr>
        <w:t>dominance</w:t>
      </w:r>
      <w:r w:rsidRPr="00F33B65">
        <w:rPr>
          <w:u w:val="single"/>
        </w:rPr>
        <w:t xml:space="preserve"> is far from inevitable or assured</w:t>
      </w:r>
      <w:r w:rsidRPr="00994B46">
        <w:rPr>
          <w:sz w:val="16"/>
        </w:rPr>
        <w:t xml:space="preserve">. What is more certain is that the Global South will be one of the great battlefields of the growing US-China competition, much the same as the “Third World” had been during the Cold War with the Soviet Union. In a sense, this is potentially one way in which superpower competition is not entirely negative for the world. </w:t>
      </w:r>
      <w:r w:rsidRPr="00F33B65">
        <w:rPr>
          <w:u w:val="single"/>
        </w:rPr>
        <w:t xml:space="preserve">Many countries in the </w:t>
      </w:r>
      <w:r w:rsidRPr="009029CA">
        <w:rPr>
          <w:highlight w:val="cyan"/>
          <w:u w:val="single"/>
        </w:rPr>
        <w:t>Global South</w:t>
      </w:r>
      <w:r w:rsidRPr="00F33B65">
        <w:rPr>
          <w:u w:val="single"/>
        </w:rPr>
        <w:t xml:space="preserve"> are </w:t>
      </w:r>
      <w:r w:rsidRPr="009029CA">
        <w:rPr>
          <w:highlight w:val="cyan"/>
          <w:u w:val="single"/>
        </w:rPr>
        <w:t xml:space="preserve">likely to </w:t>
      </w:r>
      <w:r w:rsidRPr="009029CA">
        <w:rPr>
          <w:rStyle w:val="Emphasis"/>
          <w:highlight w:val="cyan"/>
        </w:rPr>
        <w:t>play one camp off</w:t>
      </w:r>
      <w:r w:rsidRPr="00F33B65">
        <w:rPr>
          <w:u w:val="single"/>
        </w:rPr>
        <w:t xml:space="preserve"> the other, in the process attempting to win for themselves greater attention, </w:t>
      </w:r>
      <w:r w:rsidRPr="00994B46">
        <w:rPr>
          <w:rStyle w:val="Emphasis"/>
        </w:rPr>
        <w:t>influence</w:t>
      </w:r>
      <w:r w:rsidRPr="00F33B65">
        <w:rPr>
          <w:u w:val="single"/>
        </w:rPr>
        <w:t xml:space="preserve">, </w:t>
      </w:r>
      <w:r w:rsidRPr="00994B46">
        <w:rPr>
          <w:rStyle w:val="Emphasis"/>
        </w:rPr>
        <w:t>financing</w:t>
      </w:r>
      <w:r w:rsidRPr="00F33B65">
        <w:rPr>
          <w:u w:val="single"/>
        </w:rPr>
        <w:t xml:space="preserve">, and economic </w:t>
      </w:r>
      <w:r w:rsidRPr="00994B46">
        <w:rPr>
          <w:rStyle w:val="Emphasis"/>
        </w:rPr>
        <w:t>opportunities</w:t>
      </w:r>
      <w:r w:rsidRPr="00F33B65">
        <w:rPr>
          <w:u w:val="single"/>
        </w:rPr>
        <w:t>.</w:t>
      </w:r>
      <w:r w:rsidRPr="00994B46">
        <w:rPr>
          <w:sz w:val="16"/>
        </w:rPr>
        <w:t xml:space="preserve"> Regions that languished in a unipolar world, deprived of leverage, can now have their voices heard and respected. The contest also can offer fresh possibilities for the United States and its partners as well: to reengage with regions, countries, and peoples who have been marginalized in the post-Soviet era. Despite prevailing perceptions—or misperceptions—the Global South remains a fertile ground for advancing US ideals, influence, and business in a way that offers the promise of mutual benefit for many developing nations. Beijing has, with its usual lack of foreign policy finesse, fostered dissension and controversies in its relations with the </w:t>
      </w:r>
      <w:r w:rsidRPr="00994B46">
        <w:rPr>
          <w:u w:val="single"/>
        </w:rPr>
        <w:t>Global South that Washington can exploit to reassert US influence within the developing world</w:t>
      </w:r>
      <w:r w:rsidRPr="00994B46">
        <w:rPr>
          <w:sz w:val="16"/>
        </w:rPr>
        <w:t xml:space="preserve">. Achieving that goal, however, will require some new thinking in US foreign policy circles and Washington’s approach to the developing world. </w:t>
      </w:r>
    </w:p>
    <w:p w14:paraId="7455B68A" w14:textId="77777777" w:rsidR="00FD2EE3" w:rsidRDefault="00FD2EE3" w:rsidP="00FD2EE3">
      <w:pPr>
        <w:rPr>
          <w:sz w:val="16"/>
        </w:rPr>
      </w:pPr>
    </w:p>
    <w:p w14:paraId="5B80F745" w14:textId="77777777" w:rsidR="00FD2EE3" w:rsidRDefault="00FD2EE3" w:rsidP="00FD2EE3">
      <w:pPr>
        <w:rPr>
          <w:sz w:val="16"/>
        </w:rPr>
      </w:pPr>
    </w:p>
    <w:p w14:paraId="7B5F7E0A" w14:textId="65D8F351" w:rsidR="00FD2EE3" w:rsidRDefault="00FD2EE3" w:rsidP="00FD2EE3">
      <w:pPr>
        <w:pStyle w:val="Heading3"/>
      </w:pPr>
      <w:r w:rsidRPr="009C13DA">
        <w:t>2A</w:t>
      </w:r>
      <w:r>
        <w:t>C---</w:t>
      </w:r>
      <w:r w:rsidR="003572D7">
        <w:t>AT:</w:t>
      </w:r>
      <w:r>
        <w:t xml:space="preserve"> IP Theft </w:t>
      </w:r>
    </w:p>
    <w:p w14:paraId="2F515BB9" w14:textId="77777777" w:rsidR="00FD2EE3" w:rsidRDefault="00FD2EE3" w:rsidP="00FD2EE3">
      <w:pPr>
        <w:pStyle w:val="Heading4"/>
        <w:spacing w:before="30" w:line="278" w:lineRule="atLeast"/>
        <w:rPr>
          <w:rFonts w:cs="Calibri"/>
          <w:color w:val="000000"/>
          <w:szCs w:val="26"/>
        </w:rPr>
      </w:pPr>
      <w:r>
        <w:rPr>
          <w:rFonts w:cs="Calibri"/>
          <w:color w:val="000000"/>
          <w:szCs w:val="26"/>
        </w:rPr>
        <w:t>China IP theft inevitable---espionage through legitimate means overwhelm</w:t>
      </w:r>
    </w:p>
    <w:p w14:paraId="5F389994" w14:textId="77777777" w:rsidR="00FD2EE3" w:rsidRDefault="00FD2EE3" w:rsidP="00FD2EE3">
      <w:pPr>
        <w:spacing w:after="120" w:line="235" w:lineRule="atLeast"/>
        <w:rPr>
          <w:color w:val="000000"/>
        </w:rPr>
      </w:pPr>
      <w:r>
        <w:rPr>
          <w:b/>
          <w:bCs/>
          <w:color w:val="000000"/>
          <w:sz w:val="26"/>
          <w:szCs w:val="26"/>
        </w:rPr>
        <w:t>Townsend 21</w:t>
      </w:r>
      <w:r>
        <w:rPr>
          <w:color w:val="000000"/>
        </w:rPr>
        <w:t xml:space="preserve"> [Kevin; 7-6-2021, contributing writer at Security Week, 20+ year InfoSec and cybersecurity specialist, "Combating China's Insider Threat: Can New Laws Curb IP Theft by Foreign </w:t>
      </w:r>
      <w:proofErr w:type="gramStart"/>
      <w:r>
        <w:rPr>
          <w:color w:val="000000"/>
        </w:rPr>
        <w:t>Spies?,</w:t>
      </w:r>
      <w:proofErr w:type="gramEnd"/>
      <w:r>
        <w:rPr>
          <w:color w:val="000000"/>
        </w:rPr>
        <w:t>" Security Week, https://www.securityweek.com/combating-chinas-insider-threat-can-new-laws-curb-ip-theft-foreign-spies]</w:t>
      </w:r>
    </w:p>
    <w:p w14:paraId="1968A6A6" w14:textId="77777777" w:rsidR="00FD2EE3" w:rsidRDefault="00FD2EE3" w:rsidP="00FD2EE3">
      <w:pPr>
        <w:spacing w:line="235" w:lineRule="atLeast"/>
        <w:rPr>
          <w:color w:val="000000"/>
          <w:sz w:val="16"/>
        </w:rPr>
      </w:pPr>
      <w:r w:rsidRPr="00F037E3">
        <w:rPr>
          <w:color w:val="000000"/>
          <w:sz w:val="16"/>
        </w:rPr>
        <w:t xml:space="preserve">The U.S. Innovation and Competition Act, passed by the Senate in the week-ending June 11, 2021, includes two cyber-related acts – both introduced by Senator Portman, Ranking Member of the Senate Homeland Security and Governmental Affairs Committee. The Cyber Response and Recovery Act is designed to improve the federal response to major cyberattacks, such as the recent attack against the Colonial Pipeline. It establishes a Cyber Response and Recovery Fund for the DHS and CISA to provide support for public or private organizations recovering from major attacks. It can only be activated by a declaration of a significant incident by the Secretary of Homeland </w:t>
      </w:r>
      <w:proofErr w:type="gramStart"/>
      <w:r w:rsidRPr="00F037E3">
        <w:rPr>
          <w:color w:val="000000"/>
          <w:sz w:val="16"/>
        </w:rPr>
        <w:t>Security, and</w:t>
      </w:r>
      <w:proofErr w:type="gramEnd"/>
      <w:r w:rsidRPr="00F037E3">
        <w:rPr>
          <w:color w:val="000000"/>
          <w:sz w:val="16"/>
        </w:rPr>
        <w:t xml:space="preserve"> has a perhaps limited budget of $20 million over seven years. Its purpose, however, is </w:t>
      </w:r>
      <w:proofErr w:type="gramStart"/>
      <w:r w:rsidRPr="00F037E3">
        <w:rPr>
          <w:color w:val="000000"/>
          <w:sz w:val="16"/>
        </w:rPr>
        <w:t>similar to</w:t>
      </w:r>
      <w:proofErr w:type="gramEnd"/>
      <w:r w:rsidRPr="00F037E3">
        <w:rPr>
          <w:color w:val="000000"/>
          <w:sz w:val="16"/>
        </w:rPr>
        <w:t xml:space="preserve"> the declared purpose of the EU’s Joint Cyber Unit. The </w:t>
      </w:r>
      <w:r>
        <w:rPr>
          <w:color w:val="000000"/>
          <w:u w:val="single"/>
        </w:rPr>
        <w:t>Safeguarding American Innovation Act</w:t>
      </w:r>
      <w:r w:rsidRPr="00F037E3">
        <w:rPr>
          <w:color w:val="000000"/>
          <w:sz w:val="16"/>
        </w:rPr>
        <w:t xml:space="preserve"> is </w:t>
      </w:r>
      <w:r>
        <w:rPr>
          <w:color w:val="000000"/>
          <w:u w:val="single"/>
        </w:rPr>
        <w:t>designed to prevent foreign powers</w:t>
      </w:r>
      <w:r w:rsidRPr="00F037E3">
        <w:rPr>
          <w:color w:val="000000"/>
          <w:sz w:val="16"/>
        </w:rPr>
        <w:t xml:space="preserve"> – and especially China – </w:t>
      </w:r>
      <w:r>
        <w:rPr>
          <w:color w:val="000000"/>
          <w:u w:val="single"/>
        </w:rPr>
        <w:t>from stealing or unlawfully acquiring U.S. federally funded research</w:t>
      </w:r>
      <w:r w:rsidRPr="00F037E3">
        <w:rPr>
          <w:color w:val="000000"/>
          <w:sz w:val="16"/>
        </w:rPr>
        <w:t xml:space="preserve">. It is the direct result of a major study published in December 2019 titled Threats to the U.S. Research Enterprise: China’s Talent Recruitment Plans (PDF). The study declares, “The open nature of research in America is manifest; we encourage our researchers and scientists to ‘stand on the shoulders of giants’. In turn, America attracts the best and brightest. Foreign researchers and scholars travel to the United States just to participate in the advancement of science and technology.” But it then warns that this openness is abused by foreign powers to advance their own national interests. The most aggressive of these is </w:t>
      </w:r>
      <w:r>
        <w:rPr>
          <w:b/>
          <w:bCs/>
          <w:color w:val="000000"/>
          <w:u w:val="single"/>
          <w:shd w:val="clear" w:color="auto" w:fill="00FFFF"/>
        </w:rPr>
        <w:t>China</w:t>
      </w:r>
      <w:r w:rsidRPr="00F037E3">
        <w:rPr>
          <w:color w:val="000000"/>
          <w:sz w:val="16"/>
        </w:rPr>
        <w:t xml:space="preserve"> with its </w:t>
      </w:r>
      <w:r>
        <w:rPr>
          <w:b/>
          <w:bCs/>
          <w:color w:val="000000"/>
          <w:u w:val="single"/>
          <w:shd w:val="clear" w:color="auto" w:fill="00FFFF"/>
        </w:rPr>
        <w:t>talent</w:t>
      </w:r>
      <w:r w:rsidRPr="00F037E3">
        <w:rPr>
          <w:color w:val="000000"/>
          <w:sz w:val="16"/>
        </w:rPr>
        <w:t xml:space="preserve"> </w:t>
      </w:r>
      <w:r>
        <w:rPr>
          <w:b/>
          <w:bCs/>
          <w:color w:val="000000"/>
          <w:u w:val="single"/>
        </w:rPr>
        <w:t>recruitment</w:t>
      </w:r>
      <w:r w:rsidRPr="00F037E3">
        <w:rPr>
          <w:color w:val="000000"/>
          <w:sz w:val="16"/>
        </w:rPr>
        <w:t xml:space="preserve"> </w:t>
      </w:r>
      <w:r>
        <w:rPr>
          <w:b/>
          <w:bCs/>
          <w:color w:val="000000"/>
          <w:u w:val="single"/>
          <w:shd w:val="clear" w:color="auto" w:fill="00FFFF"/>
        </w:rPr>
        <w:t>programs</w:t>
      </w:r>
      <w:r w:rsidRPr="00F037E3">
        <w:rPr>
          <w:color w:val="000000"/>
          <w:sz w:val="16"/>
        </w:rPr>
        <w:t>. It has over 200 such plans, with the most prominent being the Thousand Talents Plan. This, says the report, “</w:t>
      </w:r>
      <w:r>
        <w:rPr>
          <w:b/>
          <w:bCs/>
          <w:color w:val="000000"/>
          <w:u w:val="single"/>
        </w:rPr>
        <w:t>incentivize</w:t>
      </w:r>
      <w:r w:rsidRPr="00F037E3">
        <w:rPr>
          <w:color w:val="000000"/>
          <w:sz w:val="16"/>
        </w:rPr>
        <w:t xml:space="preserve">s </w:t>
      </w:r>
      <w:r>
        <w:rPr>
          <w:b/>
          <w:bCs/>
          <w:color w:val="000000"/>
          <w:u w:val="single"/>
        </w:rPr>
        <w:t>individuals</w:t>
      </w:r>
      <w:r w:rsidRPr="00F037E3">
        <w:rPr>
          <w:color w:val="000000"/>
          <w:sz w:val="16"/>
        </w:rPr>
        <w:t xml:space="preserve"> engaged in research and development in the United States </w:t>
      </w:r>
      <w:r>
        <w:rPr>
          <w:b/>
          <w:bCs/>
          <w:color w:val="000000"/>
          <w:u w:val="single"/>
        </w:rPr>
        <w:t>to</w:t>
      </w:r>
      <w:r w:rsidRPr="00F037E3">
        <w:rPr>
          <w:color w:val="000000"/>
          <w:sz w:val="16"/>
        </w:rPr>
        <w:t xml:space="preserve"> </w:t>
      </w:r>
      <w:r>
        <w:rPr>
          <w:b/>
          <w:bCs/>
          <w:color w:val="000000"/>
          <w:u w:val="single"/>
          <w:shd w:val="clear" w:color="auto" w:fill="00FFFF"/>
        </w:rPr>
        <w:t>transmit</w:t>
      </w:r>
      <w:r w:rsidRPr="00F037E3">
        <w:rPr>
          <w:color w:val="000000"/>
          <w:sz w:val="16"/>
        </w:rPr>
        <w:t xml:space="preserve"> </w:t>
      </w:r>
      <w:r>
        <w:rPr>
          <w:b/>
          <w:bCs/>
          <w:color w:val="000000"/>
          <w:u w:val="single"/>
        </w:rPr>
        <w:t>the</w:t>
      </w:r>
      <w:r w:rsidRPr="00F037E3">
        <w:rPr>
          <w:color w:val="000000"/>
          <w:sz w:val="16"/>
        </w:rPr>
        <w:t xml:space="preserve"> </w:t>
      </w:r>
      <w:r>
        <w:rPr>
          <w:b/>
          <w:bCs/>
          <w:color w:val="000000"/>
          <w:u w:val="single"/>
          <w:shd w:val="clear" w:color="auto" w:fill="00FFFF"/>
        </w:rPr>
        <w:t>knowledge</w:t>
      </w:r>
      <w:r w:rsidRPr="00F037E3">
        <w:rPr>
          <w:color w:val="000000"/>
          <w:sz w:val="16"/>
        </w:rPr>
        <w:t xml:space="preserve"> </w:t>
      </w:r>
      <w:r>
        <w:rPr>
          <w:b/>
          <w:bCs/>
          <w:color w:val="000000"/>
          <w:u w:val="single"/>
        </w:rPr>
        <w:t>and research they gain</w:t>
      </w:r>
      <w:r w:rsidRPr="00F037E3">
        <w:rPr>
          <w:color w:val="000000"/>
          <w:sz w:val="16"/>
        </w:rPr>
        <w:t xml:space="preserve"> </w:t>
      </w:r>
      <w:r>
        <w:rPr>
          <w:b/>
          <w:bCs/>
          <w:color w:val="000000"/>
          <w:u w:val="single"/>
          <w:shd w:val="clear" w:color="auto" w:fill="00FFFF"/>
        </w:rPr>
        <w:t>here to China</w:t>
      </w:r>
      <w:r w:rsidRPr="00F037E3">
        <w:rPr>
          <w:color w:val="000000"/>
          <w:sz w:val="16"/>
        </w:rPr>
        <w:t xml:space="preserve"> in exchange </w:t>
      </w:r>
      <w:r>
        <w:rPr>
          <w:b/>
          <w:bCs/>
          <w:color w:val="000000"/>
          <w:u w:val="single"/>
        </w:rPr>
        <w:t>for salaries, research funding, lab space, and other incentives</w:t>
      </w:r>
      <w:r w:rsidRPr="00F037E3">
        <w:rPr>
          <w:color w:val="000000"/>
          <w:sz w:val="16"/>
        </w:rPr>
        <w:t>.” The report goes on to note, “</w:t>
      </w:r>
      <w:r>
        <w:rPr>
          <w:color w:val="000000"/>
          <w:u w:val="single"/>
        </w:rPr>
        <w:t>Talent recruitment plan members removed 30,000 electronic files before leaving for China,</w:t>
      </w:r>
      <w:r w:rsidRPr="00F037E3">
        <w:rPr>
          <w:color w:val="000000"/>
          <w:sz w:val="16"/>
        </w:rPr>
        <w:t xml:space="preserve"> </w:t>
      </w:r>
      <w:r>
        <w:rPr>
          <w:color w:val="000000"/>
          <w:u w:val="single"/>
        </w:rPr>
        <w:t>submitted false information when applying for grant funds, filed a patent based on U.S. government-funded research, and hired other Chinese talent recruitment plan members to work on U.S.</w:t>
      </w:r>
      <w:r w:rsidRPr="00F037E3">
        <w:rPr>
          <w:color w:val="000000"/>
          <w:sz w:val="16"/>
        </w:rPr>
        <w:t xml:space="preserve"> </w:t>
      </w:r>
      <w:r>
        <w:rPr>
          <w:color w:val="000000"/>
          <w:u w:val="single"/>
        </w:rPr>
        <w:t>national security topics</w:t>
      </w:r>
      <w:r w:rsidRPr="00F037E3">
        <w:rPr>
          <w:color w:val="000000"/>
          <w:sz w:val="16"/>
        </w:rPr>
        <w:t xml:space="preserve">.” </w:t>
      </w:r>
      <w:r>
        <w:rPr>
          <w:b/>
          <w:bCs/>
          <w:color w:val="000000"/>
          <w:u w:val="single"/>
          <w:shd w:val="clear" w:color="auto" w:fill="00FFFF"/>
        </w:rPr>
        <w:t>Theft of</w:t>
      </w:r>
      <w:r w:rsidRPr="00F037E3">
        <w:rPr>
          <w:color w:val="000000"/>
          <w:sz w:val="16"/>
        </w:rPr>
        <w:t xml:space="preserve"> </w:t>
      </w:r>
      <w:r>
        <w:rPr>
          <w:b/>
          <w:bCs/>
          <w:color w:val="000000"/>
          <w:u w:val="single"/>
        </w:rPr>
        <w:t>U.S. intellectual property (IP)</w:t>
      </w:r>
      <w:r w:rsidRPr="00F037E3">
        <w:rPr>
          <w:color w:val="000000"/>
          <w:sz w:val="16"/>
        </w:rPr>
        <w:t xml:space="preserve"> </w:t>
      </w:r>
      <w:r>
        <w:rPr>
          <w:b/>
          <w:bCs/>
          <w:color w:val="000000"/>
          <w:u w:val="single"/>
          <w:shd w:val="clear" w:color="auto" w:fill="00FFFF"/>
        </w:rPr>
        <w:t>is</w:t>
      </w:r>
      <w:r w:rsidRPr="00F037E3">
        <w:rPr>
          <w:color w:val="000000"/>
          <w:sz w:val="16"/>
        </w:rPr>
        <w:t xml:space="preserve"> </w:t>
      </w:r>
      <w:r>
        <w:rPr>
          <w:b/>
          <w:bCs/>
          <w:color w:val="000000"/>
          <w:u w:val="single"/>
        </w:rPr>
        <w:t>a</w:t>
      </w:r>
      <w:r w:rsidRPr="00F037E3">
        <w:rPr>
          <w:color w:val="000000"/>
          <w:sz w:val="16"/>
        </w:rPr>
        <w:t xml:space="preserve"> </w:t>
      </w:r>
      <w:r>
        <w:rPr>
          <w:b/>
          <w:bCs/>
          <w:color w:val="000000"/>
          <w:u w:val="single"/>
          <w:shd w:val="clear" w:color="auto" w:fill="00FFFF"/>
        </w:rPr>
        <w:t>fundamental</w:t>
      </w:r>
      <w:r w:rsidRPr="00F037E3">
        <w:rPr>
          <w:color w:val="000000"/>
          <w:sz w:val="16"/>
        </w:rPr>
        <w:t xml:space="preserve"> </w:t>
      </w:r>
      <w:r>
        <w:rPr>
          <w:b/>
          <w:bCs/>
          <w:color w:val="000000"/>
          <w:u w:val="single"/>
        </w:rPr>
        <w:t>part of China’s stated intention to be the world leader in science and technology by 2050.</w:t>
      </w:r>
      <w:r w:rsidRPr="00F037E3">
        <w:rPr>
          <w:color w:val="000000"/>
          <w:sz w:val="16"/>
        </w:rPr>
        <w:t xml:space="preserve"> There are three primary prongs to Chinese acquisition of western – especially U.S. – intellectual property: straightforward hacking and cyber theft; the implant of physical insiders to research establishments and R&amp;D labs; and hiring western experts to work in China. Jon Ford, MD of global government services &amp; insider threat risk solutions at Mandiant told </w:t>
      </w:r>
      <w:proofErr w:type="spellStart"/>
      <w:r w:rsidRPr="00F037E3">
        <w:rPr>
          <w:color w:val="000000"/>
          <w:sz w:val="16"/>
        </w:rPr>
        <w:t>SecurityWeek</w:t>
      </w:r>
      <w:proofErr w:type="spellEnd"/>
      <w:r w:rsidRPr="00F037E3">
        <w:rPr>
          <w:color w:val="000000"/>
          <w:sz w:val="16"/>
        </w:rPr>
        <w:t xml:space="preserve"> that we should not pin it all on China – everybody does this to everybody else. Nevertheless, Chinese theft of U.S. IP is the most predominant and aggressive. In January 2020, Dr. Charles Lieber, chair of the department of chemistry and chemical biology at Harvard University, was arrested and charged. He was accused of being a contractual participant in China’s Thousand Talents Plan from in or about 2012 to 2017. “Under the terms of Lieber’s three-year Thousand Talents contract,” said the DOJ, “Wuhan University of Technology (WUT) paid Lieber $50,000 USD per month, living expenses of up to 1,000,000 Chinese Yuan (approximately $158,000 USD at the time) and awarded him more than $1.5 million to establish a research lab at WUT. In return, Lieber was obligated to work for WUT ‘not less than nine months a year’ by ‘declaring international cooperation projects, cultivating young teachers and Ph.D. students, organizing international conference[s], applying for patents and publishing articles in the name of’ WUT.” Mandiant’s Ford explains that any researcher working in China will get caught up in the Chinese intelligence laws. “Article 7 of the PRC’s national intelligence law, enacted in 2017, says all organizations and citizens shall – shall – support, assist and cooperate with national intelligence efforts in accordance with the law, and shall protect national work secrets they’re aware of,” he told </w:t>
      </w:r>
      <w:proofErr w:type="spellStart"/>
      <w:r w:rsidRPr="00F037E3">
        <w:rPr>
          <w:color w:val="000000"/>
          <w:sz w:val="16"/>
        </w:rPr>
        <w:t>SecurityWeek</w:t>
      </w:r>
      <w:proofErr w:type="spellEnd"/>
      <w:r w:rsidRPr="00F037E3">
        <w:rPr>
          <w:color w:val="000000"/>
          <w:sz w:val="16"/>
        </w:rPr>
        <w:t xml:space="preserve">. “An important part of PRC national intelligence operations is the collection of data.” So, </w:t>
      </w:r>
      <w:r>
        <w:rPr>
          <w:color w:val="000000"/>
          <w:u w:val="single"/>
        </w:rPr>
        <w:t>once a researcher has been lured to China with the promise of money, resources, and greater recognition, he or she is compelled by law to hand over all research to the Chinese government – even that resourced from the U.S. – while being prohibited from handing over any Chinese data to America.</w:t>
      </w:r>
      <w:r w:rsidRPr="00F037E3">
        <w:rPr>
          <w:color w:val="000000"/>
          <w:sz w:val="16"/>
        </w:rPr>
        <w:t xml:space="preserve"> Attracting top researchers to move to China is only part of the plan – it works in the other direction by embedding Chinese ‘researchers’ into U.S. universities and companies. These people are usually native Chinese citizens who intend to return to China and are consequently still bound by the Chinese laws. Song Guo Zheng was born in </w:t>
      </w:r>
      <w:proofErr w:type="spellStart"/>
      <w:r w:rsidRPr="00F037E3">
        <w:rPr>
          <w:color w:val="000000"/>
          <w:sz w:val="16"/>
        </w:rPr>
        <w:t>Guichi</w:t>
      </w:r>
      <w:proofErr w:type="spellEnd"/>
      <w:r w:rsidRPr="00F037E3">
        <w:rPr>
          <w:color w:val="000000"/>
          <w:sz w:val="16"/>
        </w:rPr>
        <w:t xml:space="preserve">, China. He became a rheumatology professor and researcher in Ohio. He was arrested on May 22, </w:t>
      </w:r>
      <w:proofErr w:type="gramStart"/>
      <w:r w:rsidRPr="00F037E3">
        <w:rPr>
          <w:color w:val="000000"/>
          <w:sz w:val="16"/>
        </w:rPr>
        <w:t>2020</w:t>
      </w:r>
      <w:proofErr w:type="gramEnd"/>
      <w:r w:rsidRPr="00F037E3">
        <w:rPr>
          <w:color w:val="000000"/>
          <w:sz w:val="16"/>
        </w:rPr>
        <w:t xml:space="preserve"> at Anchorage, Alaska, alighting from one charter flight before boarding another to China. He was charged with misappropriating $4.1 million in grants from the National Institutes of Health (NIH) to develop China’s expertise in the areas of rheumatology and immunology. On his arrest, he was found to be carrying three large bags, one small suitcase and a briefcase containing two laptops, three cellular telephones, several USB drives, several silver bars, expired Chinese passports for his family, deeds for property in China and other items. In January 2020, Yanqing Ye was charged, but not arrested since she was in China at the time. She had been studying at Boston University’s (BU) Department of Physics, Chemistry and Biomedical Engineering from October 2017 to April 2019. But she is also a Lieutenant of the People’s Liberation Army (PLA), the armed forces of the People’s Republic of China and a member of the Chinese Communist Party (CCP). She hid her ongoing military service at China’s National University of Defense Technology (NUDT). It is alleged that Ye continued to work as a PLA Lieutenant completing numerous assignments from PLA officers such as conducting research, assessing U.S. military websites, and sending U.S. documents and information to China. Ye compiled information for the PLA on two U.S. scientists with expertise in robotics and computer science. The Ye method is used against both academia and private enterprises – students are embedded in universities and employees are embedded in, or recruited from within, private enterprises working on cutting edge technologies. Technologically sensitive data is stolen and either uploaded to servers in China or physically transported there. In December 2016, Yu Long (a Chinese citizen lawfully resident in the U.S.), was charged with the theft of numerous sensitive military program documents from United Technologies (now part of Raytheon Technologies) and transporting them to China. Long had earlier worked as a senior engineer/scientist at United Technologies Research Center (UTRC) in Connecticut. In August 2014, he emailed a university in China, attaching an updated ‘achievement and future plan’. In the plan, Long discussed his work related to the F119 and F135 U.S. military fighter jet engines and stated that he also had knowledge of unpublished UTRC projects in which the U.S. Air Force had shown interest. </w:t>
      </w:r>
      <w:r>
        <w:rPr>
          <w:b/>
          <w:bCs/>
          <w:color w:val="000000"/>
          <w:u w:val="single"/>
          <w:shd w:val="clear" w:color="auto" w:fill="00FFFF"/>
        </w:rPr>
        <w:t>Legitimate access is</w:t>
      </w:r>
      <w:r w:rsidRPr="00F037E3">
        <w:rPr>
          <w:color w:val="000000"/>
          <w:sz w:val="16"/>
        </w:rPr>
        <w:t xml:space="preserve"> </w:t>
      </w:r>
      <w:r>
        <w:rPr>
          <w:b/>
          <w:bCs/>
          <w:color w:val="000000"/>
          <w:u w:val="single"/>
        </w:rPr>
        <w:t>what is</w:t>
      </w:r>
      <w:r w:rsidRPr="00F037E3">
        <w:rPr>
          <w:color w:val="000000"/>
          <w:sz w:val="16"/>
        </w:rPr>
        <w:t xml:space="preserve"> </w:t>
      </w:r>
      <w:r>
        <w:rPr>
          <w:b/>
          <w:bCs/>
          <w:color w:val="000000"/>
          <w:u w:val="single"/>
          <w:shd w:val="clear" w:color="auto" w:fill="00FFFF"/>
        </w:rPr>
        <w:t>sought</w:t>
      </w:r>
      <w:r w:rsidRPr="00F037E3">
        <w:rPr>
          <w:color w:val="000000"/>
          <w:sz w:val="16"/>
        </w:rPr>
        <w:t xml:space="preserve"> </w:t>
      </w:r>
      <w:r>
        <w:rPr>
          <w:b/>
          <w:bCs/>
          <w:color w:val="000000"/>
          <w:u w:val="single"/>
        </w:rPr>
        <w:t>by Chinese implants</w:t>
      </w:r>
      <w:r w:rsidRPr="00F037E3">
        <w:rPr>
          <w:color w:val="000000"/>
          <w:sz w:val="16"/>
        </w:rPr>
        <w:t>. “Whether you’re an insider or an external actor, you want that legitimate access because it's much harder to detect someone in your environment who is doing legitimate things yet stealing your data,” said Ford. “</w:t>
      </w:r>
      <w:r>
        <w:rPr>
          <w:color w:val="000000"/>
          <w:u w:val="single"/>
          <w:shd w:val="clear" w:color="auto" w:fill="00FFFF"/>
        </w:rPr>
        <w:t>They're accessing documents they can</w:t>
      </w:r>
      <w:r w:rsidRPr="00F037E3">
        <w:rPr>
          <w:color w:val="000000"/>
          <w:sz w:val="16"/>
        </w:rPr>
        <w:t xml:space="preserve"> </w:t>
      </w:r>
      <w:r>
        <w:rPr>
          <w:b/>
          <w:bCs/>
          <w:color w:val="000000"/>
          <w:u w:val="single"/>
          <w:shd w:val="clear" w:color="auto" w:fill="00FFFF"/>
        </w:rPr>
        <w:t>legitimately</w:t>
      </w:r>
      <w:r w:rsidRPr="00F037E3">
        <w:rPr>
          <w:color w:val="000000"/>
          <w:sz w:val="16"/>
        </w:rPr>
        <w:t xml:space="preserve"> </w:t>
      </w:r>
      <w:r>
        <w:rPr>
          <w:color w:val="000000"/>
          <w:u w:val="single"/>
        </w:rPr>
        <w:t>access</w:t>
      </w:r>
      <w:r w:rsidRPr="00F037E3">
        <w:rPr>
          <w:color w:val="000000"/>
          <w:sz w:val="16"/>
        </w:rPr>
        <w:t xml:space="preserve">. Trying to determine, </w:t>
      </w:r>
      <w:r>
        <w:rPr>
          <w:b/>
          <w:bCs/>
          <w:color w:val="000000"/>
          <w:u w:val="single"/>
        </w:rPr>
        <w:t>‘is that theft, or is that normal course of business; what are they doing?’ is a hard call.”</w:t>
      </w:r>
      <w:r w:rsidRPr="00F037E3">
        <w:rPr>
          <w:color w:val="000000"/>
          <w:sz w:val="16"/>
        </w:rPr>
        <w:t xml:space="preserve"> The examples we’ve looked at are just the tip of the iceberg in terms of Chinese insider IP theft. The two Portman-inspired cyber-related parts of </w:t>
      </w:r>
      <w:r>
        <w:rPr>
          <w:b/>
          <w:bCs/>
          <w:color w:val="000000"/>
          <w:u w:val="single"/>
        </w:rPr>
        <w:t xml:space="preserve">the </w:t>
      </w:r>
      <w:proofErr w:type="gramStart"/>
      <w:r>
        <w:rPr>
          <w:b/>
          <w:bCs/>
          <w:color w:val="000000"/>
          <w:u w:val="single"/>
        </w:rPr>
        <w:t>new Innovation</w:t>
      </w:r>
      <w:proofErr w:type="gramEnd"/>
      <w:r>
        <w:rPr>
          <w:b/>
          <w:bCs/>
          <w:color w:val="000000"/>
          <w:u w:val="single"/>
        </w:rPr>
        <w:t xml:space="preserve"> and Competition Act will likely have little overall effect on the problem</w:t>
      </w:r>
      <w:r w:rsidRPr="00F037E3">
        <w:rPr>
          <w:color w:val="000000"/>
          <w:sz w:val="16"/>
        </w:rPr>
        <w:t xml:space="preserve">. The Cyber Response and Recovery Act is designed to help organizations recover from a major breach – but by that time, </w:t>
      </w:r>
      <w:r>
        <w:rPr>
          <w:b/>
          <w:bCs/>
          <w:color w:val="000000"/>
          <w:u w:val="single"/>
          <w:shd w:val="clear" w:color="auto" w:fill="00FFFF"/>
        </w:rPr>
        <w:t>the IP has already left the building</w:t>
      </w:r>
      <w:r>
        <w:rPr>
          <w:b/>
          <w:bCs/>
          <w:color w:val="000000"/>
          <w:u w:val="single"/>
        </w:rPr>
        <w:t>.</w:t>
      </w:r>
      <w:r w:rsidRPr="00F037E3">
        <w:rPr>
          <w:color w:val="000000"/>
          <w:sz w:val="16"/>
        </w:rPr>
        <w:t xml:space="preserve"> The Safeguarding American Innovation Act is designed to prevent the misuse of U.S. tax-funded grants in ways that can facilitate the transfer of U.S. research to China at the </w:t>
      </w:r>
      <w:proofErr w:type="gramStart"/>
      <w:r w:rsidRPr="00F037E3">
        <w:rPr>
          <w:color w:val="000000"/>
          <w:sz w:val="16"/>
        </w:rPr>
        <w:t>tax-payers</w:t>
      </w:r>
      <w:proofErr w:type="gramEnd"/>
      <w:r w:rsidRPr="00F037E3">
        <w:rPr>
          <w:color w:val="000000"/>
          <w:sz w:val="16"/>
        </w:rPr>
        <w:t xml:space="preserve">’ expense. It seeks to close a particular door; but doesn’t prevent implanted Chinese ‘spies’ from quietly transferring data they can legitimately access to China-based cloud servers. </w:t>
      </w:r>
      <w:r>
        <w:rPr>
          <w:b/>
          <w:bCs/>
          <w:color w:val="000000"/>
          <w:u w:val="single"/>
        </w:rPr>
        <w:t>Spies will spy; and if one door closes, they will find another. There is only so much that federal laws can do to deter malicious activities – they cannot prevent it</w:t>
      </w:r>
      <w:r w:rsidRPr="00F037E3">
        <w:rPr>
          <w:color w:val="000000"/>
          <w:sz w:val="16"/>
        </w:rPr>
        <w:t>. It is up to the individual organizations, whether in academia or the private sector, to protect their own IP through increased visibility into and vigilance over their data. But they also need to understand that nation-state spying – from any nation-state – is a level up in sophistication over standard hacking group activity.</w:t>
      </w:r>
    </w:p>
    <w:p w14:paraId="53B51478" w14:textId="77777777" w:rsidR="00FD2EE3" w:rsidRDefault="00FD2EE3" w:rsidP="00FD2EE3">
      <w:pPr>
        <w:spacing w:line="235" w:lineRule="atLeast"/>
        <w:rPr>
          <w:color w:val="000000"/>
          <w:sz w:val="16"/>
        </w:rPr>
      </w:pPr>
    </w:p>
    <w:p w14:paraId="6225B31B" w14:textId="785E1C52" w:rsidR="00FD2EE3" w:rsidRPr="00FD2EE3" w:rsidRDefault="00FD2EE3" w:rsidP="00FD2EE3">
      <w:pPr>
        <w:pStyle w:val="Heading3"/>
      </w:pPr>
      <w:r>
        <w:t>1AR---</w:t>
      </w:r>
      <w:r w:rsidR="003572D7">
        <w:t>AT:</w:t>
      </w:r>
      <w:r>
        <w:t xml:space="preserve"> IP Theft </w:t>
      </w:r>
    </w:p>
    <w:p w14:paraId="64A76EE8" w14:textId="77777777" w:rsidR="00FD2EE3" w:rsidRDefault="00FD2EE3" w:rsidP="00FD2EE3">
      <w:pPr>
        <w:pStyle w:val="Heading4"/>
        <w:spacing w:before="30" w:line="278" w:lineRule="atLeast"/>
        <w:rPr>
          <w:rFonts w:cs="Calibri"/>
          <w:color w:val="000000"/>
          <w:szCs w:val="26"/>
        </w:rPr>
      </w:pPr>
      <w:proofErr w:type="gramStart"/>
      <w:r>
        <w:rPr>
          <w:rFonts w:cs="Calibri"/>
          <w:color w:val="000000"/>
          <w:szCs w:val="26"/>
        </w:rPr>
        <w:t>And,</w:t>
      </w:r>
      <w:proofErr w:type="gramEnd"/>
      <w:r>
        <w:rPr>
          <w:rFonts w:cs="Calibri"/>
          <w:color w:val="000000"/>
          <w:szCs w:val="26"/>
        </w:rPr>
        <w:t xml:space="preserve"> it’s inevitable</w:t>
      </w:r>
    </w:p>
    <w:p w14:paraId="0656A176" w14:textId="77777777" w:rsidR="00FD2EE3" w:rsidRDefault="00FD2EE3" w:rsidP="00FD2EE3">
      <w:pPr>
        <w:spacing w:after="120" w:line="235" w:lineRule="atLeast"/>
        <w:rPr>
          <w:color w:val="000000"/>
        </w:rPr>
      </w:pPr>
      <w:r>
        <w:rPr>
          <w:b/>
          <w:bCs/>
          <w:color w:val="000000"/>
          <w:sz w:val="26"/>
          <w:szCs w:val="26"/>
        </w:rPr>
        <w:t>Newsham 19</w:t>
      </w:r>
      <w:r>
        <w:rPr>
          <w:color w:val="000000"/>
        </w:rPr>
        <w:t>—Grant Newsham, senior research fellow at the Japan Forum for Strategic Studies in Tokyo with more than 20 years' experience in Japan and elsewhere in Asia as a US diplomat, business executive, and US Marine Corps officer, “US helpless against China’s IP theft”, Asia Times</w:t>
      </w:r>
      <w:proofErr w:type="gramStart"/>
      <w:r>
        <w:rPr>
          <w:color w:val="000000"/>
        </w:rPr>
        <w:t>, ,</w:t>
      </w:r>
      <w:proofErr w:type="gramEnd"/>
      <w:r>
        <w:rPr>
          <w:color w:val="000000"/>
        </w:rPr>
        <w:t xml:space="preserve"> April 2, 2019//Lee</w:t>
      </w:r>
    </w:p>
    <w:p w14:paraId="7DB6D8DE" w14:textId="18D79A36" w:rsidR="00046585" w:rsidRPr="00DC63BD" w:rsidRDefault="00FD2EE3" w:rsidP="00DC63BD">
      <w:pPr>
        <w:spacing w:line="235" w:lineRule="atLeast"/>
        <w:rPr>
          <w:color w:val="000000"/>
        </w:rPr>
      </w:pPr>
      <w:r>
        <w:rPr>
          <w:color w:val="000000"/>
          <w:u w:val="single"/>
          <w:shd w:val="clear" w:color="auto" w:fill="00FFFF"/>
        </w:rPr>
        <w:t>IP theft can enhance</w:t>
      </w:r>
      <w:r>
        <w:rPr>
          <w:color w:val="000000"/>
        </w:rPr>
        <w:t> </w:t>
      </w:r>
      <w:r>
        <w:rPr>
          <w:color w:val="000000"/>
          <w:u w:val="single"/>
        </w:rPr>
        <w:t>“regular”</w:t>
      </w:r>
      <w:r>
        <w:rPr>
          <w:color w:val="000000"/>
        </w:rPr>
        <w:t> </w:t>
      </w:r>
      <w:r>
        <w:rPr>
          <w:color w:val="000000"/>
          <w:u w:val="single"/>
          <w:shd w:val="clear" w:color="auto" w:fill="00FFFF"/>
        </w:rPr>
        <w:t>tech</w:t>
      </w:r>
      <w:r>
        <w:rPr>
          <w:color w:val="000000"/>
          <w:u w:val="single"/>
        </w:rPr>
        <w:t>nological</w:t>
      </w:r>
      <w:r>
        <w:rPr>
          <w:color w:val="000000"/>
        </w:rPr>
        <w:t> </w:t>
      </w:r>
      <w:r>
        <w:rPr>
          <w:color w:val="000000"/>
          <w:u w:val="single"/>
          <w:shd w:val="clear" w:color="auto" w:fill="00FFFF"/>
        </w:rPr>
        <w:t>development</w:t>
      </w:r>
      <w:r>
        <w:rPr>
          <w:color w:val="000000"/>
        </w:rPr>
        <w:t>. Huawei, for example, invests huge amounts in research and development. But the US Attorney’s case filing also describes an internal company competition with prizes for employees who could steal the best IP. </w:t>
      </w:r>
      <w:r>
        <w:rPr>
          <w:color w:val="000000"/>
          <w:u w:val="single"/>
          <w:shd w:val="clear" w:color="auto" w:fill="00FFFF"/>
        </w:rPr>
        <w:t>There is little incentive for</w:t>
      </w:r>
      <w:r>
        <w:rPr>
          <w:color w:val="000000"/>
        </w:rPr>
        <w:t> </w:t>
      </w:r>
      <w:r>
        <w:rPr>
          <w:color w:val="000000"/>
          <w:u w:val="single"/>
          <w:shd w:val="clear" w:color="auto" w:fill="00FFFF"/>
        </w:rPr>
        <w:t>China</w:t>
      </w:r>
      <w:r>
        <w:rPr>
          <w:color w:val="000000"/>
        </w:rPr>
        <w:t> </w:t>
      </w:r>
      <w:r>
        <w:rPr>
          <w:color w:val="000000"/>
          <w:u w:val="single"/>
        </w:rPr>
        <w:t>and Chinese companies</w:t>
      </w:r>
      <w:r>
        <w:rPr>
          <w:color w:val="000000"/>
        </w:rPr>
        <w:t> </w:t>
      </w:r>
      <w:r>
        <w:rPr>
          <w:color w:val="000000"/>
          <w:u w:val="single"/>
          <w:shd w:val="clear" w:color="auto" w:fill="00FFFF"/>
        </w:rPr>
        <w:t>to stop, as the</w:t>
      </w:r>
      <w:r>
        <w:rPr>
          <w:color w:val="000000"/>
        </w:rPr>
        <w:t> </w:t>
      </w:r>
      <w:r>
        <w:rPr>
          <w:color w:val="000000"/>
          <w:u w:val="single"/>
          <w:shd w:val="clear" w:color="auto" w:fill="00FFFF"/>
        </w:rPr>
        <w:t>US</w:t>
      </w:r>
      <w:r>
        <w:rPr>
          <w:color w:val="000000"/>
        </w:rPr>
        <w:t> </w:t>
      </w:r>
      <w:r>
        <w:rPr>
          <w:color w:val="000000"/>
          <w:u w:val="single"/>
        </w:rPr>
        <w:t>and other countries</w:t>
      </w:r>
      <w:r>
        <w:rPr>
          <w:color w:val="000000"/>
        </w:rPr>
        <w:t> </w:t>
      </w:r>
      <w:r>
        <w:rPr>
          <w:color w:val="000000"/>
          <w:u w:val="single"/>
          <w:shd w:val="clear" w:color="auto" w:fill="00FFFF"/>
        </w:rPr>
        <w:t>have never applied</w:t>
      </w:r>
      <w:r>
        <w:rPr>
          <w:color w:val="000000"/>
        </w:rPr>
        <w:t> </w:t>
      </w:r>
      <w:r>
        <w:rPr>
          <w:color w:val="000000"/>
          <w:u w:val="single"/>
        </w:rPr>
        <w:t>any real</w:t>
      </w:r>
      <w:r>
        <w:rPr>
          <w:color w:val="000000"/>
        </w:rPr>
        <w:t> </w:t>
      </w:r>
      <w:r>
        <w:rPr>
          <w:color w:val="000000"/>
          <w:u w:val="single"/>
          <w:shd w:val="clear" w:color="auto" w:fill="00FFFF"/>
        </w:rPr>
        <w:t>punishment</w:t>
      </w:r>
      <w:r>
        <w:rPr>
          <w:color w:val="000000"/>
          <w:u w:val="single"/>
        </w:rPr>
        <w:t>.</w:t>
      </w:r>
      <w:r>
        <w:rPr>
          <w:color w:val="000000"/>
        </w:rPr>
        <w:t xml:space="preserve"> This partly explains how China has surged from a standing start in 1980 to become the world’s second-largest economy. And it is costing America. A 2018 US Trade Representative report estimated that Chinese IP theft costs the American economy between US$225 billion and $600 billion annually. As that figure shows, experts differ on how to calculate losses from IP thievery. But even at the low end, this is massive </w:t>
      </w:r>
      <w:proofErr w:type="gramStart"/>
      <w:r>
        <w:rPr>
          <w:color w:val="000000"/>
        </w:rPr>
        <w:t>money</w:t>
      </w:r>
      <w:proofErr w:type="gramEnd"/>
      <w:r>
        <w:rPr>
          <w:color w:val="000000"/>
        </w:rPr>
        <w:t>. </w:t>
      </w:r>
      <w:r>
        <w:rPr>
          <w:color w:val="000000"/>
          <w:u w:val="single"/>
        </w:rPr>
        <w:t xml:space="preserve">China </w:t>
      </w:r>
      <w:proofErr w:type="gramStart"/>
      <w:r>
        <w:rPr>
          <w:color w:val="000000"/>
          <w:u w:val="single"/>
        </w:rPr>
        <w:t>is able to</w:t>
      </w:r>
      <w:proofErr w:type="gramEnd"/>
      <w:r>
        <w:rPr>
          <w:color w:val="000000"/>
          <w:u w:val="single"/>
        </w:rPr>
        <w:t xml:space="preserve"> rapidly commercialize technologies in its huge domestic market</w:t>
      </w:r>
      <w:r>
        <w:rPr>
          <w:color w:val="000000"/>
        </w:rPr>
        <w:t>. These can then be exported overseas, invariably undercutting competitors’ prices, thanks to cheap financing and government subsidies and assistance. </w:t>
      </w:r>
      <w:r>
        <w:rPr>
          <w:color w:val="000000"/>
          <w:u w:val="single"/>
          <w:shd w:val="clear" w:color="auto" w:fill="00FFFF"/>
        </w:rPr>
        <w:t>IP</w:t>
      </w:r>
      <w:r>
        <w:rPr>
          <w:color w:val="000000"/>
        </w:rPr>
        <w:t> </w:t>
      </w:r>
      <w:r>
        <w:rPr>
          <w:color w:val="000000"/>
          <w:u w:val="single"/>
          <w:shd w:val="clear" w:color="auto" w:fill="00FFFF"/>
        </w:rPr>
        <w:t>theft</w:t>
      </w:r>
      <w:r>
        <w:rPr>
          <w:color w:val="000000"/>
        </w:rPr>
        <w:t> </w:t>
      </w:r>
      <w:r>
        <w:rPr>
          <w:color w:val="000000"/>
          <w:u w:val="single"/>
        </w:rPr>
        <w:t>is not only a commercial issue. It</w:t>
      </w:r>
      <w:r>
        <w:rPr>
          <w:color w:val="000000"/>
        </w:rPr>
        <w:t> </w:t>
      </w:r>
      <w:r>
        <w:rPr>
          <w:color w:val="000000"/>
          <w:u w:val="single"/>
          <w:shd w:val="clear" w:color="auto" w:fill="00FFFF"/>
        </w:rPr>
        <w:t xml:space="preserve">is contributing to China’s military </w:t>
      </w:r>
      <w:proofErr w:type="spellStart"/>
      <w:r>
        <w:rPr>
          <w:color w:val="000000"/>
          <w:u w:val="single"/>
          <w:shd w:val="clear" w:color="auto" w:fill="00FFFF"/>
        </w:rPr>
        <w:t>build up</w:t>
      </w:r>
      <w:proofErr w:type="spellEnd"/>
      <w:r>
        <w:rPr>
          <w:color w:val="000000"/>
        </w:rPr>
        <w:t>. </w:t>
      </w:r>
      <w:r>
        <w:rPr>
          <w:color w:val="000000"/>
          <w:u w:val="single"/>
        </w:rPr>
        <w:t>China has been particularly successful in obtaining stealth, naval and aviation technologies.</w:t>
      </w:r>
      <w:r>
        <w:rPr>
          <w:color w:val="000000"/>
        </w:rPr>
        <w:t> A recent </w:t>
      </w:r>
      <w:r>
        <w:rPr>
          <w:color w:val="000000"/>
          <w:u w:val="single"/>
        </w:rPr>
        <w:t>internal</w:t>
      </w:r>
      <w:r>
        <w:rPr>
          <w:color w:val="000000"/>
        </w:rPr>
        <w:t> </w:t>
      </w:r>
      <w:r>
        <w:rPr>
          <w:color w:val="000000"/>
          <w:u w:val="single"/>
          <w:shd w:val="clear" w:color="auto" w:fill="00FFFF"/>
        </w:rPr>
        <w:t>US Navy review lamented that the service and its contractors were “under cyber siege</w:t>
      </w:r>
      <w:r>
        <w:rPr>
          <w:color w:val="000000"/>
          <w:u w:val="single"/>
        </w:rPr>
        <w:t>” – with PRC hackers, including government hackers, as prime culprits</w:t>
      </w:r>
      <w:r>
        <w:rPr>
          <w:color w:val="000000"/>
        </w:rPr>
        <w:t>.</w:t>
      </w:r>
    </w:p>
    <w:sectPr w:rsidR="00046585" w:rsidRPr="00DC6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B7D6A"/>
    <w:multiLevelType w:val="hybridMultilevel"/>
    <w:tmpl w:val="A7B8ABA6"/>
    <w:lvl w:ilvl="0" w:tplc="41ACEE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5702A0"/>
    <w:multiLevelType w:val="hybridMultilevel"/>
    <w:tmpl w:val="3B5A6322"/>
    <w:lvl w:ilvl="0" w:tplc="3D6607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06015411">
    <w:abstractNumId w:val="9"/>
  </w:num>
  <w:num w:numId="2" w16cid:durableId="471099054">
    <w:abstractNumId w:val="7"/>
  </w:num>
  <w:num w:numId="3" w16cid:durableId="9577041">
    <w:abstractNumId w:val="6"/>
  </w:num>
  <w:num w:numId="4" w16cid:durableId="708602626">
    <w:abstractNumId w:val="5"/>
  </w:num>
  <w:num w:numId="5" w16cid:durableId="1815946820">
    <w:abstractNumId w:val="4"/>
  </w:num>
  <w:num w:numId="6" w16cid:durableId="1494907036">
    <w:abstractNumId w:val="8"/>
  </w:num>
  <w:num w:numId="7" w16cid:durableId="1596090525">
    <w:abstractNumId w:val="3"/>
  </w:num>
  <w:num w:numId="8" w16cid:durableId="491913859">
    <w:abstractNumId w:val="2"/>
  </w:num>
  <w:num w:numId="9" w16cid:durableId="2092264851">
    <w:abstractNumId w:val="1"/>
  </w:num>
  <w:num w:numId="10" w16cid:durableId="1126972341">
    <w:abstractNumId w:val="0"/>
  </w:num>
  <w:num w:numId="11" w16cid:durableId="1992437853">
    <w:abstractNumId w:val="14"/>
  </w:num>
  <w:num w:numId="12" w16cid:durableId="1795059102">
    <w:abstractNumId w:val="11"/>
  </w:num>
  <w:num w:numId="13" w16cid:durableId="909073978">
    <w:abstractNumId w:val="15"/>
  </w:num>
  <w:num w:numId="14" w16cid:durableId="1205605210">
    <w:abstractNumId w:val="13"/>
  </w:num>
  <w:num w:numId="15" w16cid:durableId="1695883432">
    <w:abstractNumId w:val="12"/>
  </w:num>
  <w:num w:numId="16"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37376317904"/>
    <w:docVar w:name="VerbatimVersion" w:val="5.1"/>
  </w:docVars>
  <w:rsids>
    <w:rsidRoot w:val="00E5398B"/>
    <w:rsid w:val="000139A3"/>
    <w:rsid w:val="00027BC9"/>
    <w:rsid w:val="00046585"/>
    <w:rsid w:val="000611E5"/>
    <w:rsid w:val="00100833"/>
    <w:rsid w:val="00104529"/>
    <w:rsid w:val="00105942"/>
    <w:rsid w:val="00114D27"/>
    <w:rsid w:val="00144A4C"/>
    <w:rsid w:val="00165139"/>
    <w:rsid w:val="00176AB0"/>
    <w:rsid w:val="00177B7D"/>
    <w:rsid w:val="0018322D"/>
    <w:rsid w:val="001B5776"/>
    <w:rsid w:val="001D5219"/>
    <w:rsid w:val="001E527A"/>
    <w:rsid w:val="001E7EAD"/>
    <w:rsid w:val="001F78CE"/>
    <w:rsid w:val="00244F8D"/>
    <w:rsid w:val="00251FC7"/>
    <w:rsid w:val="002800AB"/>
    <w:rsid w:val="002823FC"/>
    <w:rsid w:val="002855A7"/>
    <w:rsid w:val="00285EB5"/>
    <w:rsid w:val="00296388"/>
    <w:rsid w:val="002B146A"/>
    <w:rsid w:val="002B5E17"/>
    <w:rsid w:val="0031459D"/>
    <w:rsid w:val="00315690"/>
    <w:rsid w:val="00316B75"/>
    <w:rsid w:val="00325646"/>
    <w:rsid w:val="00327F57"/>
    <w:rsid w:val="0033715C"/>
    <w:rsid w:val="003460F2"/>
    <w:rsid w:val="003572D7"/>
    <w:rsid w:val="0038158C"/>
    <w:rsid w:val="003902BA"/>
    <w:rsid w:val="003A09E2"/>
    <w:rsid w:val="00407037"/>
    <w:rsid w:val="004605D6"/>
    <w:rsid w:val="00477E0E"/>
    <w:rsid w:val="004C10F2"/>
    <w:rsid w:val="004C1F17"/>
    <w:rsid w:val="004C3E2E"/>
    <w:rsid w:val="004C4776"/>
    <w:rsid w:val="004C60E8"/>
    <w:rsid w:val="004E3579"/>
    <w:rsid w:val="004E728B"/>
    <w:rsid w:val="004F2842"/>
    <w:rsid w:val="004F39E0"/>
    <w:rsid w:val="005052A5"/>
    <w:rsid w:val="00537BD5"/>
    <w:rsid w:val="00596A5C"/>
    <w:rsid w:val="005C76E2"/>
    <w:rsid w:val="005D2912"/>
    <w:rsid w:val="005F4AF0"/>
    <w:rsid w:val="005F5C85"/>
    <w:rsid w:val="006065BD"/>
    <w:rsid w:val="00621B62"/>
    <w:rsid w:val="00645FA9"/>
    <w:rsid w:val="00647866"/>
    <w:rsid w:val="00665003"/>
    <w:rsid w:val="00687B60"/>
    <w:rsid w:val="006A2AD0"/>
    <w:rsid w:val="006C2375"/>
    <w:rsid w:val="006D4ECC"/>
    <w:rsid w:val="006F5908"/>
    <w:rsid w:val="00722258"/>
    <w:rsid w:val="007243E5"/>
    <w:rsid w:val="00730011"/>
    <w:rsid w:val="00766EA0"/>
    <w:rsid w:val="007A2226"/>
    <w:rsid w:val="007D2378"/>
    <w:rsid w:val="007F5B66"/>
    <w:rsid w:val="00823A1C"/>
    <w:rsid w:val="00845B9D"/>
    <w:rsid w:val="00860984"/>
    <w:rsid w:val="008B3ECB"/>
    <w:rsid w:val="008B4E85"/>
    <w:rsid w:val="008C1B2E"/>
    <w:rsid w:val="0091627E"/>
    <w:rsid w:val="0097032B"/>
    <w:rsid w:val="009748CA"/>
    <w:rsid w:val="009D2EAD"/>
    <w:rsid w:val="009D54B2"/>
    <w:rsid w:val="009E1922"/>
    <w:rsid w:val="009F7ED2"/>
    <w:rsid w:val="00A23BDD"/>
    <w:rsid w:val="00A41260"/>
    <w:rsid w:val="00A93661"/>
    <w:rsid w:val="00A95652"/>
    <w:rsid w:val="00AC0AB8"/>
    <w:rsid w:val="00B25C23"/>
    <w:rsid w:val="00B31E93"/>
    <w:rsid w:val="00B33C6D"/>
    <w:rsid w:val="00B4508F"/>
    <w:rsid w:val="00B46654"/>
    <w:rsid w:val="00B55AD5"/>
    <w:rsid w:val="00B60B58"/>
    <w:rsid w:val="00B8057C"/>
    <w:rsid w:val="00BB6711"/>
    <w:rsid w:val="00BD6238"/>
    <w:rsid w:val="00BF593B"/>
    <w:rsid w:val="00BF773A"/>
    <w:rsid w:val="00BF7E81"/>
    <w:rsid w:val="00C13773"/>
    <w:rsid w:val="00C17CC8"/>
    <w:rsid w:val="00C83417"/>
    <w:rsid w:val="00C86FA4"/>
    <w:rsid w:val="00C9422C"/>
    <w:rsid w:val="00C9604F"/>
    <w:rsid w:val="00CA19AA"/>
    <w:rsid w:val="00CC5298"/>
    <w:rsid w:val="00CD736E"/>
    <w:rsid w:val="00CD798D"/>
    <w:rsid w:val="00CE161E"/>
    <w:rsid w:val="00CF59A8"/>
    <w:rsid w:val="00D325A9"/>
    <w:rsid w:val="00D36A8A"/>
    <w:rsid w:val="00D45B23"/>
    <w:rsid w:val="00D61409"/>
    <w:rsid w:val="00D6691E"/>
    <w:rsid w:val="00D71170"/>
    <w:rsid w:val="00DA25D4"/>
    <w:rsid w:val="00DA6538"/>
    <w:rsid w:val="00DC63BD"/>
    <w:rsid w:val="00E15E75"/>
    <w:rsid w:val="00E21239"/>
    <w:rsid w:val="00E4576B"/>
    <w:rsid w:val="00E5262C"/>
    <w:rsid w:val="00E5398B"/>
    <w:rsid w:val="00EC7DC4"/>
    <w:rsid w:val="00ED30CF"/>
    <w:rsid w:val="00F02C0C"/>
    <w:rsid w:val="00F176EF"/>
    <w:rsid w:val="00F45E10"/>
    <w:rsid w:val="00F6364A"/>
    <w:rsid w:val="00F9113A"/>
    <w:rsid w:val="00F955F3"/>
    <w:rsid w:val="00FD2EE3"/>
    <w:rsid w:val="00FE2546"/>
    <w:rsid w:val="00FE2DFD"/>
    <w:rsid w:val="00FF291E"/>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EA134"/>
  <w15:chartTrackingRefBased/>
  <w15:docId w15:val="{790F5332-D619-4617-BE27-E5E35B57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7"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2C0C"/>
    <w:rPr>
      <w:rFonts w:ascii="Georgia" w:hAnsi="Georgia" w:cs="Calibri"/>
    </w:rPr>
  </w:style>
  <w:style w:type="paragraph" w:styleId="Heading1">
    <w:name w:val="heading 1"/>
    <w:aliases w:val="Pocket"/>
    <w:basedOn w:val="Normal"/>
    <w:next w:val="Normal"/>
    <w:link w:val="Heading1Char"/>
    <w:qFormat/>
    <w:rsid w:val="00F02C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F02C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F02C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tags,No Spacing1111,ta,tag"/>
    <w:basedOn w:val="Normal"/>
    <w:next w:val="Normal"/>
    <w:link w:val="Heading4Char"/>
    <w:uiPriority w:val="7"/>
    <w:qFormat/>
    <w:rsid w:val="00F02C0C"/>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F02C0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02C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2C0C"/>
  </w:style>
  <w:style w:type="character" w:customStyle="1" w:styleId="Heading1Char">
    <w:name w:val="Heading 1 Char"/>
    <w:aliases w:val="Pocket Char"/>
    <w:basedOn w:val="DefaultParagraphFont"/>
    <w:link w:val="Heading1"/>
    <w:rsid w:val="00F02C0C"/>
    <w:rPr>
      <w:rFonts w:ascii="Georgia" w:eastAsiaTheme="majorEastAsia" w:hAnsi="Georgia"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F02C0C"/>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02C0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F02C0C"/>
    <w:rPr>
      <w:rFonts w:ascii="Georgia" w:eastAsiaTheme="majorEastAsia" w:hAnsi="Georgia" w:cstheme="majorBidi"/>
      <w:b/>
      <w:iCs/>
      <w:sz w:val="24"/>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F02C0C"/>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2C0C"/>
    <w:rPr>
      <w:b/>
      <w:bCs/>
      <w:sz w:val="22"/>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cite,Heading 3 Char1,Citation Char,c"/>
    <w:basedOn w:val="DefaultParagraphFont"/>
    <w:uiPriority w:val="7"/>
    <w:qFormat/>
    <w:rsid w:val="00F02C0C"/>
    <w:rPr>
      <w:b w:val="0"/>
      <w:sz w:val="22"/>
      <w:u w:val="single"/>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BlockText Char1"/>
    <w:basedOn w:val="DefaultParagraphFont"/>
    <w:link w:val="Card"/>
    <w:uiPriority w:val="99"/>
    <w:unhideWhenUsed/>
    <w:rsid w:val="00F02C0C"/>
    <w:rPr>
      <w:color w:val="0563C1" w:themeColor="hyperlink"/>
      <w:u w:val="single"/>
    </w:rPr>
  </w:style>
  <w:style w:type="character" w:styleId="FollowedHyperlink">
    <w:name w:val="FollowedHyperlink"/>
    <w:basedOn w:val="DefaultParagraphFont"/>
    <w:uiPriority w:val="99"/>
    <w:semiHidden/>
    <w:unhideWhenUsed/>
    <w:rsid w:val="00F02C0C"/>
    <w:rPr>
      <w:color w:val="auto"/>
      <w:u w:val="none"/>
    </w:rPr>
  </w:style>
  <w:style w:type="paragraph" w:customStyle="1" w:styleId="textbold">
    <w:name w:val="text bold"/>
    <w:basedOn w:val="Normal"/>
    <w:link w:val="Emphasis"/>
    <w:uiPriority w:val="8"/>
    <w:qFormat/>
    <w:rsid w:val="00E5398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styleId="ListParagraph">
    <w:name w:val="List Paragraph"/>
    <w:basedOn w:val="Normal"/>
    <w:uiPriority w:val="34"/>
    <w:unhideWhenUsed/>
    <w:qFormat/>
    <w:rsid w:val="00A41260"/>
    <w:pPr>
      <w:ind w:left="720"/>
      <w:contextualSpacing/>
    </w:pPr>
  </w:style>
  <w:style w:type="paragraph" w:customStyle="1" w:styleId="Emphasis1">
    <w:name w:val="Emphasis1"/>
    <w:basedOn w:val="Normal"/>
    <w:autoRedefine/>
    <w:uiPriority w:val="8"/>
    <w:qFormat/>
    <w:rsid w:val="00A41260"/>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converted-space">
    <w:name w:val="apple-converted-space"/>
    <w:basedOn w:val="DefaultParagraphFont"/>
    <w:rsid w:val="009748CA"/>
  </w:style>
  <w:style w:type="character" w:customStyle="1" w:styleId="Style11pt">
    <w:name w:val="Style 11 pt"/>
    <w:basedOn w:val="DefaultParagraphFont"/>
    <w:rsid w:val="009748CA"/>
    <w:rPr>
      <w:sz w:val="20"/>
    </w:rPr>
  </w:style>
  <w:style w:type="paragraph" w:customStyle="1" w:styleId="StyleUnderlineChar11pt">
    <w:name w:val="Style Underline Char + 11 pt"/>
    <w:basedOn w:val="Normal"/>
    <w:link w:val="StyleUnderlineChar11ptChar"/>
    <w:rsid w:val="009748CA"/>
    <w:rPr>
      <w:rFonts w:eastAsia="Times New Roman"/>
      <w:u w:val="single"/>
    </w:rPr>
  </w:style>
  <w:style w:type="character" w:customStyle="1" w:styleId="StyleUnderlineChar11ptChar">
    <w:name w:val="Style Underline Char + 11 pt Char"/>
    <w:link w:val="StyleUnderlineChar11pt"/>
    <w:rsid w:val="009748CA"/>
    <w:rPr>
      <w:rFonts w:ascii="Calibri" w:eastAsia="Times New Roman" w:hAnsi="Calibri" w:cs="Calibri"/>
      <w:u w:val="single"/>
    </w:rPr>
  </w:style>
  <w:style w:type="paragraph" w:customStyle="1" w:styleId="Card">
    <w:name w:val="Card"/>
    <w:aliases w:val="Dont use,No Spacing41,No Spacing111112,Note Level 2,No Spacing1121,No Spacing112,No Spacing1,Small Text,Tag and Cite,nonunderlined,Tag and Ci,No Spacing11211,No Spacing23"/>
    <w:basedOn w:val="Heading1"/>
    <w:link w:val="Hyperlink"/>
    <w:autoRedefine/>
    <w:uiPriority w:val="99"/>
    <w:qFormat/>
    <w:rsid w:val="009748C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aliases w:val="Card Format,Note Level 21,ClearFormatting,Clear,DDI Tag,Tag Title,No Spacing51,No Spacing6,No Spacing7,No Spacing8,Dont u,No Spacing311,No Spacing tnr,No Spacing2"/>
    <w:link w:val="NoSpacingChar"/>
    <w:uiPriority w:val="99"/>
    <w:unhideWhenUsed/>
    <w:qFormat/>
    <w:rsid w:val="00F02C0C"/>
    <w:pPr>
      <w:spacing w:after="0" w:line="240" w:lineRule="auto"/>
    </w:pPr>
    <w:rPr>
      <w:rFonts w:ascii="Calibri" w:hAnsi="Calibri" w:cs="Calibri"/>
    </w:rPr>
  </w:style>
  <w:style w:type="character" w:styleId="UnresolvedMention">
    <w:name w:val="Unresolved Mention"/>
    <w:basedOn w:val="DefaultParagraphFont"/>
    <w:uiPriority w:val="99"/>
    <w:semiHidden/>
    <w:unhideWhenUsed/>
    <w:rsid w:val="00F02C0C"/>
    <w:rPr>
      <w:color w:val="605E5C"/>
      <w:shd w:val="clear" w:color="auto" w:fill="E1DFDD"/>
    </w:rPr>
  </w:style>
  <w:style w:type="character" w:customStyle="1" w:styleId="Heading5Char">
    <w:name w:val="Heading 5 Char"/>
    <w:basedOn w:val="DefaultParagraphFont"/>
    <w:link w:val="Heading5"/>
    <w:uiPriority w:val="9"/>
    <w:semiHidden/>
    <w:rsid w:val="00F02C0C"/>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F02C0C"/>
    <w:rPr>
      <w:b/>
      <w:bCs/>
    </w:rPr>
  </w:style>
  <w:style w:type="character" w:styleId="BookTitle">
    <w:name w:val="Book Title"/>
    <w:basedOn w:val="DefaultParagraphFont"/>
    <w:uiPriority w:val="33"/>
    <w:semiHidden/>
    <w:qFormat/>
    <w:rsid w:val="00F02C0C"/>
    <w:rPr>
      <w:b/>
      <w:bCs/>
      <w:i/>
      <w:iCs/>
      <w:spacing w:val="5"/>
    </w:rPr>
  </w:style>
  <w:style w:type="numbering" w:styleId="111111">
    <w:name w:val="Outline List 2"/>
    <w:basedOn w:val="NoList"/>
    <w:uiPriority w:val="99"/>
    <w:semiHidden/>
    <w:unhideWhenUsed/>
    <w:rsid w:val="00F02C0C"/>
  </w:style>
  <w:style w:type="paragraph" w:styleId="Header">
    <w:name w:val="header"/>
    <w:basedOn w:val="Normal"/>
    <w:link w:val="HeaderChar"/>
    <w:uiPriority w:val="99"/>
    <w:semiHidden/>
    <w:rsid w:val="00F02C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2C0C"/>
    <w:rPr>
      <w:rFonts w:ascii="Georgia" w:hAnsi="Georgia" w:cs="Calibri"/>
    </w:rPr>
  </w:style>
  <w:style w:type="paragraph" w:styleId="Footer">
    <w:name w:val="footer"/>
    <w:basedOn w:val="Normal"/>
    <w:link w:val="FooterChar"/>
    <w:uiPriority w:val="99"/>
    <w:semiHidden/>
    <w:rsid w:val="00F02C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2C0C"/>
    <w:rPr>
      <w:rFonts w:ascii="Georgia" w:hAnsi="Georgia" w:cs="Calibri"/>
    </w:rPr>
  </w:style>
  <w:style w:type="paragraph" w:styleId="BodyText">
    <w:name w:val="Body Text"/>
    <w:basedOn w:val="Normal"/>
    <w:link w:val="BodyTextChar"/>
    <w:uiPriority w:val="99"/>
    <w:semiHidden/>
    <w:unhideWhenUsed/>
    <w:rsid w:val="00F02C0C"/>
    <w:pPr>
      <w:spacing w:after="120"/>
    </w:pPr>
  </w:style>
  <w:style w:type="character" w:customStyle="1" w:styleId="BodyTextChar">
    <w:name w:val="Body Text Char"/>
    <w:basedOn w:val="DefaultParagraphFont"/>
    <w:link w:val="BodyText"/>
    <w:uiPriority w:val="99"/>
    <w:semiHidden/>
    <w:rsid w:val="00F02C0C"/>
    <w:rPr>
      <w:rFonts w:ascii="Georgia" w:hAnsi="Georgia" w:cs="Calibri"/>
    </w:rPr>
  </w:style>
  <w:style w:type="character" w:customStyle="1" w:styleId="NoSpacingChar">
    <w:name w:val="No Spacing Char"/>
    <w:basedOn w:val="DefaultParagraphFont"/>
    <w:link w:val="NoSpacing"/>
    <w:uiPriority w:val="99"/>
    <w:rsid w:val="00F02C0C"/>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264380">
      <w:bodyDiv w:val="1"/>
      <w:marLeft w:val="0"/>
      <w:marRight w:val="0"/>
      <w:marTop w:val="0"/>
      <w:marBottom w:val="0"/>
      <w:divBdr>
        <w:top w:val="none" w:sz="0" w:space="0" w:color="auto"/>
        <w:left w:val="none" w:sz="0" w:space="0" w:color="auto"/>
        <w:bottom w:val="none" w:sz="0" w:space="0" w:color="auto"/>
        <w:right w:val="none" w:sz="0" w:space="0" w:color="auto"/>
      </w:divBdr>
      <w:divsChild>
        <w:div w:id="282541010">
          <w:marLeft w:val="0"/>
          <w:marRight w:val="0"/>
          <w:marTop w:val="0"/>
          <w:marBottom w:val="0"/>
          <w:divBdr>
            <w:top w:val="none" w:sz="0" w:space="0" w:color="auto"/>
            <w:left w:val="none" w:sz="0" w:space="0" w:color="auto"/>
            <w:bottom w:val="none" w:sz="0" w:space="0" w:color="auto"/>
            <w:right w:val="none" w:sz="0" w:space="0" w:color="auto"/>
          </w:divBdr>
        </w:div>
      </w:divsChild>
    </w:div>
    <w:div w:id="503591741">
      <w:bodyDiv w:val="1"/>
      <w:marLeft w:val="0"/>
      <w:marRight w:val="0"/>
      <w:marTop w:val="0"/>
      <w:marBottom w:val="0"/>
      <w:divBdr>
        <w:top w:val="none" w:sz="0" w:space="0" w:color="auto"/>
        <w:left w:val="none" w:sz="0" w:space="0" w:color="auto"/>
        <w:bottom w:val="none" w:sz="0" w:space="0" w:color="auto"/>
        <w:right w:val="none" w:sz="0" w:space="0" w:color="auto"/>
      </w:divBdr>
      <w:divsChild>
        <w:div w:id="1282229273">
          <w:marLeft w:val="0"/>
          <w:marRight w:val="0"/>
          <w:marTop w:val="0"/>
          <w:marBottom w:val="0"/>
          <w:divBdr>
            <w:top w:val="none" w:sz="0" w:space="0" w:color="auto"/>
            <w:left w:val="none" w:sz="0" w:space="0" w:color="auto"/>
            <w:bottom w:val="none" w:sz="0" w:space="0" w:color="auto"/>
            <w:right w:val="none" w:sz="0" w:space="0" w:color="auto"/>
          </w:divBdr>
        </w:div>
      </w:divsChild>
    </w:div>
    <w:div w:id="604969277">
      <w:bodyDiv w:val="1"/>
      <w:marLeft w:val="0"/>
      <w:marRight w:val="0"/>
      <w:marTop w:val="0"/>
      <w:marBottom w:val="0"/>
      <w:divBdr>
        <w:top w:val="none" w:sz="0" w:space="0" w:color="auto"/>
        <w:left w:val="none" w:sz="0" w:space="0" w:color="auto"/>
        <w:bottom w:val="none" w:sz="0" w:space="0" w:color="auto"/>
        <w:right w:val="none" w:sz="0" w:space="0" w:color="auto"/>
      </w:divBdr>
      <w:divsChild>
        <w:div w:id="561448094">
          <w:marLeft w:val="0"/>
          <w:marRight w:val="0"/>
          <w:marTop w:val="0"/>
          <w:marBottom w:val="0"/>
          <w:divBdr>
            <w:top w:val="none" w:sz="0" w:space="0" w:color="auto"/>
            <w:left w:val="none" w:sz="0" w:space="0" w:color="auto"/>
            <w:bottom w:val="none" w:sz="0" w:space="0" w:color="auto"/>
            <w:right w:val="none" w:sz="0" w:space="0" w:color="auto"/>
          </w:divBdr>
        </w:div>
      </w:divsChild>
    </w:div>
    <w:div w:id="807210253">
      <w:bodyDiv w:val="1"/>
      <w:marLeft w:val="0"/>
      <w:marRight w:val="0"/>
      <w:marTop w:val="0"/>
      <w:marBottom w:val="0"/>
      <w:divBdr>
        <w:top w:val="none" w:sz="0" w:space="0" w:color="auto"/>
        <w:left w:val="none" w:sz="0" w:space="0" w:color="auto"/>
        <w:bottom w:val="none" w:sz="0" w:space="0" w:color="auto"/>
        <w:right w:val="none" w:sz="0" w:space="0" w:color="auto"/>
      </w:divBdr>
      <w:divsChild>
        <w:div w:id="301271836">
          <w:marLeft w:val="0"/>
          <w:marRight w:val="0"/>
          <w:marTop w:val="0"/>
          <w:marBottom w:val="0"/>
          <w:divBdr>
            <w:top w:val="none" w:sz="0" w:space="0" w:color="auto"/>
            <w:left w:val="none" w:sz="0" w:space="0" w:color="auto"/>
            <w:bottom w:val="none" w:sz="0" w:space="0" w:color="auto"/>
            <w:right w:val="none" w:sz="0" w:space="0" w:color="auto"/>
          </w:divBdr>
        </w:div>
      </w:divsChild>
    </w:div>
    <w:div w:id="1096706051">
      <w:bodyDiv w:val="1"/>
      <w:marLeft w:val="0"/>
      <w:marRight w:val="0"/>
      <w:marTop w:val="0"/>
      <w:marBottom w:val="0"/>
      <w:divBdr>
        <w:top w:val="none" w:sz="0" w:space="0" w:color="auto"/>
        <w:left w:val="none" w:sz="0" w:space="0" w:color="auto"/>
        <w:bottom w:val="none" w:sz="0" w:space="0" w:color="auto"/>
        <w:right w:val="none" w:sz="0" w:space="0" w:color="auto"/>
      </w:divBdr>
      <w:divsChild>
        <w:div w:id="1202522381">
          <w:marLeft w:val="0"/>
          <w:marRight w:val="0"/>
          <w:marTop w:val="0"/>
          <w:marBottom w:val="0"/>
          <w:divBdr>
            <w:top w:val="none" w:sz="0" w:space="0" w:color="auto"/>
            <w:left w:val="none" w:sz="0" w:space="0" w:color="auto"/>
            <w:bottom w:val="none" w:sz="0" w:space="0" w:color="auto"/>
            <w:right w:val="none" w:sz="0" w:space="0" w:color="auto"/>
          </w:divBdr>
        </w:div>
      </w:divsChild>
    </w:div>
    <w:div w:id="1269001076">
      <w:bodyDiv w:val="1"/>
      <w:marLeft w:val="0"/>
      <w:marRight w:val="0"/>
      <w:marTop w:val="0"/>
      <w:marBottom w:val="0"/>
      <w:divBdr>
        <w:top w:val="none" w:sz="0" w:space="0" w:color="auto"/>
        <w:left w:val="none" w:sz="0" w:space="0" w:color="auto"/>
        <w:bottom w:val="none" w:sz="0" w:space="0" w:color="auto"/>
        <w:right w:val="none" w:sz="0" w:space="0" w:color="auto"/>
      </w:divBdr>
      <w:divsChild>
        <w:div w:id="997921592">
          <w:marLeft w:val="0"/>
          <w:marRight w:val="0"/>
          <w:marTop w:val="0"/>
          <w:marBottom w:val="0"/>
          <w:divBdr>
            <w:top w:val="none" w:sz="0" w:space="0" w:color="auto"/>
            <w:left w:val="none" w:sz="0" w:space="0" w:color="auto"/>
            <w:bottom w:val="none" w:sz="0" w:space="0" w:color="auto"/>
            <w:right w:val="none" w:sz="0" w:space="0" w:color="auto"/>
          </w:divBdr>
        </w:div>
      </w:divsChild>
    </w:div>
    <w:div w:id="1987321898">
      <w:bodyDiv w:val="1"/>
      <w:marLeft w:val="0"/>
      <w:marRight w:val="0"/>
      <w:marTop w:val="0"/>
      <w:marBottom w:val="0"/>
      <w:divBdr>
        <w:top w:val="none" w:sz="0" w:space="0" w:color="auto"/>
        <w:left w:val="none" w:sz="0" w:space="0" w:color="auto"/>
        <w:bottom w:val="none" w:sz="0" w:space="0" w:color="auto"/>
        <w:right w:val="none" w:sz="0" w:space="0" w:color="auto"/>
      </w:divBdr>
      <w:divsChild>
        <w:div w:id="2009399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neviev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56954</Words>
  <Characters>324643</Characters>
  <Application>Microsoft Office Word</Application>
  <DocSecurity>0</DocSecurity>
  <Lines>2705</Lines>
  <Paragraphs>761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chaudhry</dc:creator>
  <cp:keywords>5.1.1</cp:keywords>
  <dc:description/>
  <cp:lastModifiedBy>Genevieve Hackman</cp:lastModifiedBy>
  <cp:revision>2</cp:revision>
  <dcterms:created xsi:type="dcterms:W3CDTF">2024-07-12T14:36:00Z</dcterms:created>
  <dcterms:modified xsi:type="dcterms:W3CDTF">2024-07-12T14:36:00Z</dcterms:modified>
</cp:coreProperties>
</file>