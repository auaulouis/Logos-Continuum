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22BCA" w14:textId="76AF1596" w:rsidR="00A53105" w:rsidRDefault="009C66A9" w:rsidP="009C66A9">
      <w:pPr>
        <w:pStyle w:val="Heading1"/>
      </w:pPr>
      <w:r>
        <w:t>Antitrust CP---BDKL---7 Week</w:t>
      </w:r>
    </w:p>
    <w:p w14:paraId="4BD1DFD4" w14:textId="3784BF74" w:rsidR="009C66A9" w:rsidRDefault="00403531" w:rsidP="00403531">
      <w:pPr>
        <w:pStyle w:val="Heading2"/>
      </w:pPr>
      <w:r>
        <w:lastRenderedPageBreak/>
        <w:t>1NC</w:t>
      </w:r>
    </w:p>
    <w:p w14:paraId="097DA842" w14:textId="7695E796" w:rsidR="00403531" w:rsidRDefault="00403531" w:rsidP="00403531">
      <w:pPr>
        <w:pStyle w:val="Heading3"/>
      </w:pPr>
      <w:r>
        <w:lastRenderedPageBreak/>
        <w:t>1NC</w:t>
      </w:r>
    </w:p>
    <w:p w14:paraId="71B123B1" w14:textId="432E7F8B" w:rsidR="00403531" w:rsidRDefault="00403531" w:rsidP="00403531">
      <w:r>
        <w:t>Antitrust CP</w:t>
      </w:r>
    </w:p>
    <w:p w14:paraId="47CC0445" w14:textId="6533E6E6" w:rsidR="00403531" w:rsidRDefault="00403531" w:rsidP="00403531">
      <w:pPr>
        <w:pStyle w:val="Heading4"/>
      </w:pPr>
      <w:r>
        <w:t>The United States Federal Government should rule that [</w:t>
      </w:r>
      <w:r w:rsidRPr="00403531">
        <w:rPr>
          <w:highlight w:val="red"/>
        </w:rPr>
        <w:t>XXXX</w:t>
      </w:r>
      <w:r>
        <w:t>] is anticompetitive.</w:t>
      </w:r>
    </w:p>
    <w:p w14:paraId="34633CE8" w14:textId="77777777" w:rsidR="00403531" w:rsidRDefault="00403531" w:rsidP="00403531">
      <w:pPr>
        <w:pStyle w:val="Heading4"/>
      </w:pPr>
      <w:r>
        <w:t xml:space="preserve">The counterplan </w:t>
      </w:r>
      <w:r w:rsidRPr="00666775">
        <w:rPr>
          <w:u w:val="single"/>
        </w:rPr>
        <w:t>solves</w:t>
      </w:r>
      <w:r>
        <w:t xml:space="preserve"> and </w:t>
      </w:r>
      <w:r w:rsidRPr="00666775">
        <w:rPr>
          <w:u w:val="single"/>
        </w:rPr>
        <w:t>competes</w:t>
      </w:r>
      <w:r>
        <w:t xml:space="preserve">---the plan is </w:t>
      </w:r>
      <w:r w:rsidRPr="00666775">
        <w:rPr>
          <w:u w:val="single"/>
        </w:rPr>
        <w:t>banned</w:t>
      </w:r>
      <w:r>
        <w:t xml:space="preserve"> to </w:t>
      </w:r>
      <w:r w:rsidRPr="00666775">
        <w:rPr>
          <w:u w:val="single"/>
        </w:rPr>
        <w:t>prevent</w:t>
      </w:r>
      <w:r>
        <w:t xml:space="preserve"> the </w:t>
      </w:r>
      <w:r w:rsidRPr="00666775">
        <w:rPr>
          <w:u w:val="single"/>
        </w:rPr>
        <w:t>monopolization</w:t>
      </w:r>
      <w:r>
        <w:t xml:space="preserve"> of upstream tech, extending DOJ antitrust enforcement to the plan area to </w:t>
      </w:r>
      <w:r w:rsidRPr="00564453">
        <w:rPr>
          <w:u w:val="single"/>
        </w:rPr>
        <w:t>incent</w:t>
      </w:r>
      <w:r>
        <w:t xml:space="preserve"> innovation.</w:t>
      </w:r>
    </w:p>
    <w:p w14:paraId="5E246DB7" w14:textId="77777777" w:rsidR="00403531" w:rsidRDefault="00403531" w:rsidP="00403531">
      <w:r>
        <w:rPr>
          <w:rStyle w:val="Style13ptBold"/>
        </w:rPr>
        <w:t xml:space="preserve">Kwon ’21 </w:t>
      </w:r>
      <w:r w:rsidRPr="00666775">
        <w:t>[</w:t>
      </w:r>
      <w:r>
        <w:t>Kwon, Seokbeom</w:t>
      </w:r>
      <w:r w:rsidRPr="00666775">
        <w:t xml:space="preserve">; </w:t>
      </w:r>
      <w:r>
        <w:t>Professor at the Research Center for Advanced Science and Technology, The University of Tokyo, Japan; Department of Technology Management for Innovation, The University of Tokyo, Japan</w:t>
      </w:r>
      <w:r w:rsidRPr="00666775">
        <w:t>;</w:t>
      </w:r>
      <w:r>
        <w:t xml:space="preserve"> Marco, Alan C.; Professor at the </w:t>
      </w:r>
      <w:r w:rsidRPr="00666775">
        <w:t>School of Public Policy, Georgia Institute of Technology, USA</w:t>
      </w:r>
      <w:r>
        <w:t>;</w:t>
      </w:r>
      <w:r w:rsidRPr="00666775">
        <w:t xml:space="preserve"> </w:t>
      </w:r>
      <w:r>
        <w:t>11-2021</w:t>
      </w:r>
      <w:r w:rsidRPr="00666775">
        <w:t>, "Can antitrust law enforcement spur innovation? Antitrust regulation of patent consolidation and its impact on follow-on innovations"; No Publication; https://www.sciencedirect.com/science/article/abs/pii/S0048733321000962; accessed 6-29-2024; ARy</w:t>
      </w:r>
      <w:r>
        <w:t xml:space="preserve"> bell</w:t>
      </w:r>
      <w:r w:rsidRPr="00666775">
        <w:t>]</w:t>
      </w:r>
    </w:p>
    <w:p w14:paraId="3691F2BA" w14:textId="77777777" w:rsidR="00403531" w:rsidRPr="00E527FA" w:rsidRDefault="00403531" w:rsidP="00403531">
      <w:pPr>
        <w:rPr>
          <w:sz w:val="16"/>
        </w:rPr>
      </w:pPr>
      <w:r w:rsidRPr="00564453">
        <w:rPr>
          <w:sz w:val="16"/>
        </w:rPr>
        <w:t xml:space="preserve">How does </w:t>
      </w:r>
      <w:r w:rsidRPr="00ED0041">
        <w:rPr>
          <w:rStyle w:val="Emphasis"/>
        </w:rPr>
        <w:t>antitrust</w:t>
      </w:r>
      <w:r w:rsidRPr="0014423F">
        <w:rPr>
          <w:rStyle w:val="StyleUnderline"/>
        </w:rPr>
        <w:t xml:space="preserve"> law </w:t>
      </w:r>
      <w:r w:rsidRPr="00ED0041">
        <w:rPr>
          <w:rStyle w:val="Emphasis"/>
        </w:rPr>
        <w:t>enforcement</w:t>
      </w:r>
      <w:r w:rsidRPr="00564453">
        <w:rPr>
          <w:sz w:val="16"/>
        </w:rPr>
        <w:t xml:space="preserve"> against the anticompetitive effect of a </w:t>
      </w:r>
      <w:r w:rsidRPr="0014423F">
        <w:rPr>
          <w:rStyle w:val="StyleUnderline"/>
        </w:rPr>
        <w:t xml:space="preserve">firm’s </w:t>
      </w:r>
      <w:r w:rsidRPr="00ED0041">
        <w:rPr>
          <w:rStyle w:val="Emphasis"/>
        </w:rPr>
        <w:t>consolidation</w:t>
      </w:r>
      <w:r w:rsidRPr="00564453">
        <w:rPr>
          <w:sz w:val="16"/>
        </w:rPr>
        <w:t xml:space="preserve"> of </w:t>
      </w:r>
      <w:r w:rsidRPr="00ED0041">
        <w:rPr>
          <w:rStyle w:val="Emphasis"/>
        </w:rPr>
        <w:t>patents</w:t>
      </w:r>
      <w:r w:rsidRPr="0014423F">
        <w:rPr>
          <w:rStyle w:val="StyleUnderline"/>
        </w:rPr>
        <w:t xml:space="preserve"> shape </w:t>
      </w:r>
      <w:r w:rsidRPr="00ED0041">
        <w:rPr>
          <w:rStyle w:val="Emphasis"/>
        </w:rPr>
        <w:t>innovation</w:t>
      </w:r>
      <w:r w:rsidRPr="00564453">
        <w:rPr>
          <w:sz w:val="16"/>
        </w:rPr>
        <w:t xml:space="preserve">? This inquiry is at the crossroads of the antitrust and patent policy domains; thus, the answer is deemed crucial to a comprehensive understanding of how interactions between the two institutions shape innovation. However, existing studies seem to have provided only clues and limitations. Whether a stronger market competition drives innovation (Aghion et al., 2005; Arrow, 1962; Schumpeter, 1942) remains unclear. Meanwhile, there has been a sharp scholarly disagreement with mixed empirical findings on whether stronger patent protection promotes innovation (Hall and Ziedonis, 2001; Kortum and Lerner, 1997; Sakakibara and Branstetter, 2001). In </w:t>
      </w:r>
      <w:r w:rsidRPr="00ED0041">
        <w:rPr>
          <w:rStyle w:val="Emphasis"/>
        </w:rPr>
        <w:t>antitrust</w:t>
      </w:r>
      <w:r w:rsidRPr="0014423F">
        <w:rPr>
          <w:rStyle w:val="StyleUnderline"/>
        </w:rPr>
        <w:t xml:space="preserve"> law</w:t>
      </w:r>
      <w:r w:rsidRPr="00564453">
        <w:rPr>
          <w:sz w:val="16"/>
        </w:rPr>
        <w:t xml:space="preserve"> scholarship, questions about </w:t>
      </w:r>
      <w:r w:rsidRPr="0014423F">
        <w:rPr>
          <w:rStyle w:val="StyleUnderline"/>
        </w:rPr>
        <w:t xml:space="preserve">antitrust </w:t>
      </w:r>
      <w:r w:rsidRPr="00ED0041">
        <w:rPr>
          <w:rStyle w:val="Emphasis"/>
        </w:rPr>
        <w:t>law’s</w:t>
      </w:r>
      <w:r w:rsidRPr="00564453">
        <w:rPr>
          <w:sz w:val="16"/>
        </w:rPr>
        <w:t xml:space="preserve"> relation to </w:t>
      </w:r>
      <w:r w:rsidRPr="00ED0041">
        <w:rPr>
          <w:rStyle w:val="Emphasis"/>
        </w:rPr>
        <w:t>innovation</w:t>
      </w:r>
      <w:r w:rsidRPr="00564453">
        <w:rPr>
          <w:sz w:val="16"/>
        </w:rPr>
        <w:t xml:space="preserve"> (Khan, 2016), and the conditions under which the enforcement of antitrust laws shape market competition and innovation have drawn scholarly attention but with limited empirical evidence (Katz and Shelanski, 2005; Sidak and Teece, 2009). The present study explores a part of the answers to the foregoing question by examining the effect of antitrust regulation of patent consolidations on the creation of follow-on innovations. Firms can consolidate patents in two ways: (1) </w:t>
      </w:r>
      <w:r w:rsidRPr="00ED0041">
        <w:rPr>
          <w:rStyle w:val="Emphasis"/>
        </w:rPr>
        <w:t>preemptive patenting</w:t>
      </w:r>
      <w:r w:rsidRPr="0014423F">
        <w:rPr>
          <w:rStyle w:val="StyleUnderline"/>
        </w:rPr>
        <w:t xml:space="preserve"> through</w:t>
      </w:r>
      <w:r w:rsidRPr="00564453">
        <w:rPr>
          <w:sz w:val="16"/>
        </w:rPr>
        <w:t xml:space="preserve"> internal research and development (</w:t>
      </w:r>
      <w:r w:rsidRPr="00ED0041">
        <w:rPr>
          <w:rStyle w:val="Emphasis"/>
        </w:rPr>
        <w:t>R&amp;D</w:t>
      </w:r>
      <w:r w:rsidRPr="00564453">
        <w:rPr>
          <w:sz w:val="16"/>
        </w:rPr>
        <w:t xml:space="preserve">) and A (2) </w:t>
      </w:r>
      <w:r w:rsidRPr="00ED0041">
        <w:rPr>
          <w:rStyle w:val="Emphasis"/>
        </w:rPr>
        <w:t>purchasing</w:t>
      </w:r>
      <w:r w:rsidRPr="0014423F">
        <w:rPr>
          <w:rStyle w:val="StyleUnderline"/>
        </w:rPr>
        <w:t xml:space="preserve"> existing </w:t>
      </w:r>
      <w:r w:rsidRPr="00ED0041">
        <w:rPr>
          <w:rStyle w:val="Emphasis"/>
        </w:rPr>
        <w:t>patents</w:t>
      </w:r>
      <w:r w:rsidRPr="00564453">
        <w:rPr>
          <w:sz w:val="16"/>
        </w:rPr>
        <w:t xml:space="preserve"> (i.e., patent transfers). </w:t>
      </w:r>
      <w:r w:rsidRPr="00DF4778">
        <w:rPr>
          <w:rStyle w:val="Emphasis"/>
          <w:highlight w:val="cyan"/>
        </w:rPr>
        <w:t>Preemptive</w:t>
      </w:r>
      <w:r w:rsidRPr="0014423F">
        <w:rPr>
          <w:rStyle w:val="StyleUnderline"/>
        </w:rPr>
        <w:t xml:space="preserve"> </w:t>
      </w:r>
      <w:r w:rsidRPr="00DF4778">
        <w:rPr>
          <w:rStyle w:val="StyleUnderline"/>
          <w:highlight w:val="cyan"/>
        </w:rPr>
        <w:t xml:space="preserve">patenting </w:t>
      </w:r>
      <w:r w:rsidRPr="00DF4778">
        <w:rPr>
          <w:rStyle w:val="Emphasis"/>
          <w:highlight w:val="cyan"/>
        </w:rPr>
        <w:t>helps</w:t>
      </w:r>
      <w:r w:rsidRPr="00564453">
        <w:rPr>
          <w:sz w:val="16"/>
        </w:rPr>
        <w:t xml:space="preserve"> </w:t>
      </w:r>
      <w:r w:rsidRPr="0014423F">
        <w:rPr>
          <w:rStyle w:val="StyleUnderline"/>
        </w:rPr>
        <w:t>dominant</w:t>
      </w:r>
      <w:r w:rsidRPr="00564453">
        <w:rPr>
          <w:sz w:val="16"/>
        </w:rPr>
        <w:t xml:space="preserve"> players </w:t>
      </w:r>
      <w:r w:rsidRPr="00DF4778">
        <w:rPr>
          <w:rStyle w:val="StyleUnderline"/>
          <w:highlight w:val="cyan"/>
        </w:rPr>
        <w:t>maintain</w:t>
      </w:r>
      <w:r w:rsidRPr="00564453">
        <w:rPr>
          <w:sz w:val="16"/>
        </w:rPr>
        <w:t xml:space="preserve"> their </w:t>
      </w:r>
      <w:r w:rsidRPr="00DF4778">
        <w:rPr>
          <w:rStyle w:val="Emphasis"/>
          <w:highlight w:val="cyan"/>
        </w:rPr>
        <w:t>monopolistic</w:t>
      </w:r>
      <w:r w:rsidRPr="00564453">
        <w:rPr>
          <w:sz w:val="16"/>
        </w:rPr>
        <w:t xml:space="preserve"> market </w:t>
      </w:r>
      <w:r w:rsidRPr="00DF4778">
        <w:rPr>
          <w:rStyle w:val="StyleUnderline"/>
          <w:highlight w:val="cyan"/>
        </w:rPr>
        <w:t>power</w:t>
      </w:r>
      <w:r w:rsidRPr="00564453">
        <w:rPr>
          <w:sz w:val="16"/>
        </w:rPr>
        <w:t xml:space="preserve"> (Gilbert and Newbery, 1982); this does not violate antitrust law (see, Gilbert, 1987). Meanwhile, patent consolidation by patent transfer can </w:t>
      </w:r>
      <w:r w:rsidRPr="00DF4778">
        <w:rPr>
          <w:rStyle w:val="Emphasis"/>
          <w:highlight w:val="cyan"/>
        </w:rPr>
        <w:t>restrict</w:t>
      </w:r>
      <w:r w:rsidRPr="00564453">
        <w:rPr>
          <w:sz w:val="16"/>
        </w:rPr>
        <w:t xml:space="preserve"> access to </w:t>
      </w:r>
      <w:r w:rsidRPr="00DF4778">
        <w:rPr>
          <w:rStyle w:val="Emphasis"/>
          <w:highlight w:val="cyan"/>
        </w:rPr>
        <w:t>upstream</w:t>
      </w:r>
      <w:r w:rsidRPr="00DF4778">
        <w:rPr>
          <w:rStyle w:val="StyleUnderline"/>
          <w:highlight w:val="cyan"/>
        </w:rPr>
        <w:t xml:space="preserve"> tech</w:t>
      </w:r>
      <w:r w:rsidRPr="0014423F">
        <w:rPr>
          <w:rStyle w:val="StyleUnderline"/>
        </w:rPr>
        <w:t>nology</w:t>
      </w:r>
      <w:r w:rsidRPr="00564453">
        <w:rPr>
          <w:sz w:val="16"/>
        </w:rPr>
        <w:t xml:space="preserve"> (Figueroa and Serrano, 2019; Hahn, 1984) by downstream innovators and deter their market entry (Gotts and Sher, 2012; Ziedonis, 2004); such </w:t>
      </w:r>
      <w:r w:rsidRPr="00DF4778">
        <w:rPr>
          <w:rStyle w:val="Emphasis"/>
          <w:highlight w:val="cyan"/>
        </w:rPr>
        <w:t>consolidations</w:t>
      </w:r>
      <w:r w:rsidRPr="00564453">
        <w:rPr>
          <w:sz w:val="16"/>
        </w:rPr>
        <w:t xml:space="preserve"> may </w:t>
      </w:r>
      <w:r w:rsidRPr="00DF4778">
        <w:rPr>
          <w:rStyle w:val="Emphasis"/>
          <w:highlight w:val="cyan"/>
        </w:rPr>
        <w:t>violate</w:t>
      </w:r>
      <w:r w:rsidRPr="00DF4778">
        <w:rPr>
          <w:rStyle w:val="StyleUnderline"/>
          <w:highlight w:val="cyan"/>
        </w:rPr>
        <w:t xml:space="preserve"> antitrust</w:t>
      </w:r>
      <w:r w:rsidRPr="00564453">
        <w:rPr>
          <w:sz w:val="16"/>
        </w:rPr>
        <w:t xml:space="preserve"> law. The latter case is the scope of this study. By reconciling the literature on patent pools and the role of patents in cumulative innovation, we hypothesize the </w:t>
      </w:r>
      <w:r w:rsidRPr="00DF4778">
        <w:rPr>
          <w:rStyle w:val="Emphasis"/>
          <w:highlight w:val="cyan"/>
        </w:rPr>
        <w:t>negative</w:t>
      </w:r>
      <w:r w:rsidRPr="00DF4778">
        <w:rPr>
          <w:rStyle w:val="StyleUnderline"/>
          <w:highlight w:val="cyan"/>
        </w:rPr>
        <w:t xml:space="preserve"> effect of</w:t>
      </w:r>
      <w:r w:rsidRPr="00564453">
        <w:rPr>
          <w:sz w:val="16"/>
        </w:rPr>
        <w:t xml:space="preserve"> a firm’s </w:t>
      </w:r>
      <w:r w:rsidRPr="00DF4778">
        <w:rPr>
          <w:rStyle w:val="StyleUnderline"/>
          <w:highlight w:val="cyan"/>
        </w:rPr>
        <w:t xml:space="preserve">patent </w:t>
      </w:r>
      <w:r w:rsidRPr="00DF4778">
        <w:rPr>
          <w:rStyle w:val="Emphasis"/>
          <w:highlight w:val="cyan"/>
        </w:rPr>
        <w:t>consolidation</w:t>
      </w:r>
      <w:r w:rsidRPr="00564453">
        <w:rPr>
          <w:sz w:val="16"/>
        </w:rPr>
        <w:t xml:space="preserve"> on its competitors’ follow-</w:t>
      </w:r>
      <w:r w:rsidRPr="00DF4778">
        <w:rPr>
          <w:rStyle w:val="StyleUnderline"/>
          <w:highlight w:val="cyan"/>
        </w:rPr>
        <w:t xml:space="preserve">on </w:t>
      </w:r>
      <w:r w:rsidRPr="00DF4778">
        <w:rPr>
          <w:rStyle w:val="Emphasis"/>
          <w:highlight w:val="cyan"/>
        </w:rPr>
        <w:t>innovations</w:t>
      </w:r>
      <w:r w:rsidRPr="00564453">
        <w:rPr>
          <w:sz w:val="16"/>
        </w:rPr>
        <w:t xml:space="preserve"> and market competition in a sector where innovation is created in a highly cumulative manner. This holds if the patent-consolidating firm </w:t>
      </w:r>
      <w:r w:rsidRPr="0014423F">
        <w:rPr>
          <w:rStyle w:val="StyleUnderline"/>
        </w:rPr>
        <w:t xml:space="preserve">amasses </w:t>
      </w:r>
      <w:r w:rsidRPr="00DF4778">
        <w:rPr>
          <w:rStyle w:val="Emphasis"/>
          <w:highlight w:val="cyan"/>
        </w:rPr>
        <w:t>patents</w:t>
      </w:r>
      <w:r w:rsidRPr="00564453">
        <w:rPr>
          <w:sz w:val="16"/>
        </w:rPr>
        <w:t xml:space="preserve"> for </w:t>
      </w:r>
      <w:r w:rsidRPr="00DF4778">
        <w:rPr>
          <w:rStyle w:val="StyleUnderline"/>
          <w:highlight w:val="cyan"/>
        </w:rPr>
        <w:t xml:space="preserve">upstream </w:t>
      </w:r>
      <w:r w:rsidRPr="00DF4778">
        <w:rPr>
          <w:rStyle w:val="Emphasis"/>
          <w:highlight w:val="cyan"/>
        </w:rPr>
        <w:t>tech</w:t>
      </w:r>
      <w:r w:rsidRPr="00ED0041">
        <w:rPr>
          <w:rStyle w:val="Emphasis"/>
        </w:rPr>
        <w:t>nologies</w:t>
      </w:r>
      <w:r w:rsidRPr="00564453">
        <w:rPr>
          <w:sz w:val="16"/>
        </w:rPr>
        <w:t xml:space="preserve"> that are substitutes for technologies it already owns. In that case, </w:t>
      </w:r>
      <w:r w:rsidRPr="00DF4778">
        <w:rPr>
          <w:rStyle w:val="StyleUnderline"/>
          <w:highlight w:val="cyan"/>
        </w:rPr>
        <w:t>antitrust</w:t>
      </w:r>
      <w:r w:rsidRPr="0014423F">
        <w:rPr>
          <w:rStyle w:val="StyleUnderline"/>
        </w:rPr>
        <w:t xml:space="preserve"> </w:t>
      </w:r>
      <w:r w:rsidRPr="00ED0041">
        <w:rPr>
          <w:rStyle w:val="Emphasis"/>
        </w:rPr>
        <w:t>regulation</w:t>
      </w:r>
      <w:r w:rsidRPr="00564453">
        <w:rPr>
          <w:sz w:val="16"/>
        </w:rPr>
        <w:t xml:space="preserve"> of patent consolidation is anticipated to </w:t>
      </w:r>
      <w:r w:rsidRPr="00DF4778">
        <w:rPr>
          <w:rStyle w:val="StyleUnderline"/>
          <w:highlight w:val="cyan"/>
        </w:rPr>
        <w:t>positive</w:t>
      </w:r>
      <w:r w:rsidRPr="0014423F">
        <w:rPr>
          <w:rStyle w:val="StyleUnderline"/>
        </w:rPr>
        <w:t>ly affect</w:t>
      </w:r>
      <w:r w:rsidRPr="00564453">
        <w:rPr>
          <w:sz w:val="16"/>
        </w:rPr>
        <w:t xml:space="preserve"> the </w:t>
      </w:r>
      <w:r w:rsidRPr="00DF4778">
        <w:rPr>
          <w:rStyle w:val="StyleUnderline"/>
          <w:highlight w:val="cyan"/>
        </w:rPr>
        <w:t>creation</w:t>
      </w:r>
      <w:r w:rsidRPr="00564453">
        <w:rPr>
          <w:sz w:val="16"/>
        </w:rPr>
        <w:t xml:space="preserve"> of </w:t>
      </w:r>
      <w:r w:rsidRPr="00DF4778">
        <w:rPr>
          <w:rStyle w:val="Emphasis"/>
          <w:highlight w:val="cyan"/>
        </w:rPr>
        <w:t>follow-on</w:t>
      </w:r>
      <w:r w:rsidRPr="00DF4778">
        <w:rPr>
          <w:rStyle w:val="StyleUnderline"/>
          <w:highlight w:val="cyan"/>
        </w:rPr>
        <w:t xml:space="preserve"> innovations</w:t>
      </w:r>
      <w:r w:rsidRPr="00564453">
        <w:rPr>
          <w:sz w:val="16"/>
        </w:rPr>
        <w:t xml:space="preserve"> by the patent-consolidating firm’s competitors. We empirically test this hypothesis by analyzing the </w:t>
      </w:r>
      <w:r w:rsidRPr="00DF4778">
        <w:rPr>
          <w:rStyle w:val="Emphasis"/>
          <w:highlight w:val="cyan"/>
        </w:rPr>
        <w:t>intervention</w:t>
      </w:r>
      <w:r w:rsidRPr="00564453">
        <w:rPr>
          <w:sz w:val="16"/>
        </w:rPr>
        <w:t xml:space="preserve"> by the </w:t>
      </w:r>
      <w:r w:rsidRPr="0014423F">
        <w:rPr>
          <w:rStyle w:val="StyleUnderline"/>
        </w:rPr>
        <w:t xml:space="preserve">US </w:t>
      </w:r>
      <w:r w:rsidRPr="00666775">
        <w:rPr>
          <w:rStyle w:val="Emphasis"/>
        </w:rPr>
        <w:t>Department</w:t>
      </w:r>
      <w:r w:rsidRPr="0014423F">
        <w:rPr>
          <w:rStyle w:val="StyleUnderline"/>
        </w:rPr>
        <w:t xml:space="preserve"> of </w:t>
      </w:r>
      <w:r w:rsidRPr="00666775">
        <w:rPr>
          <w:rStyle w:val="Emphasis"/>
        </w:rPr>
        <w:t>Justice</w:t>
      </w:r>
      <w:r w:rsidRPr="0014423F">
        <w:rPr>
          <w:rStyle w:val="StyleUnderline"/>
        </w:rPr>
        <w:t xml:space="preserve"> (</w:t>
      </w:r>
      <w:r w:rsidRPr="00DF4778">
        <w:rPr>
          <w:rStyle w:val="Emphasis"/>
          <w:highlight w:val="cyan"/>
        </w:rPr>
        <w:t>DOJ</w:t>
      </w:r>
      <w:r w:rsidRPr="00564453">
        <w:rPr>
          <w:sz w:val="16"/>
        </w:rPr>
        <w:t xml:space="preserve">) in transfers of Linux-related patents by Novell—an open-source software (OSS) company—to a consortium of four large proprietary software companies in 2011. The </w:t>
      </w:r>
      <w:r w:rsidRPr="00666775">
        <w:rPr>
          <w:rStyle w:val="Emphasis"/>
        </w:rPr>
        <w:t>consortium</w:t>
      </w:r>
      <w:r w:rsidRPr="00564453">
        <w:rPr>
          <w:sz w:val="16"/>
        </w:rPr>
        <w:t xml:space="preserve">, which comprises Microsoft (MS), Oracle, EMC, and Apple, was known as CPTN Holdings (CPTN). Because Novell’s patents were crucial to Linux software development, while the patent-consolidating firms’ </w:t>
      </w:r>
      <w:r w:rsidRPr="00666775">
        <w:rPr>
          <w:rStyle w:val="Emphasis"/>
        </w:rPr>
        <w:t>products</w:t>
      </w:r>
      <w:r w:rsidRPr="00564453">
        <w:rPr>
          <w:sz w:val="16"/>
        </w:rPr>
        <w:t xml:space="preserve"> were in fierce </w:t>
      </w:r>
      <w:r w:rsidRPr="00ED0041">
        <w:rPr>
          <w:rStyle w:val="StyleUnderline"/>
        </w:rPr>
        <w:t xml:space="preserve">market </w:t>
      </w:r>
      <w:r w:rsidRPr="00666775">
        <w:rPr>
          <w:rStyle w:val="Emphasis"/>
        </w:rPr>
        <w:t>competition</w:t>
      </w:r>
      <w:r w:rsidRPr="00564453">
        <w:rPr>
          <w:sz w:val="16"/>
        </w:rPr>
        <w:t xml:space="preserve"> with the Linux-based software, the patent transfers could discourage software market competition. The DOJ </w:t>
      </w:r>
      <w:r w:rsidRPr="00666775">
        <w:rPr>
          <w:rStyle w:val="Emphasis"/>
        </w:rPr>
        <w:t>intervened</w:t>
      </w:r>
      <w:r w:rsidRPr="00564453">
        <w:rPr>
          <w:sz w:val="16"/>
        </w:rPr>
        <w:t xml:space="preserve"> in response to antitrust concerns about this patent transfer deal. The intervention was intended to regulate the transfer of patents to MS rather than banning the entire patent transfer. Some Novell patents could (or could not) be transferred to the other three </w:t>
      </w:r>
      <w:r w:rsidRPr="00564453">
        <w:rPr>
          <w:sz w:val="16"/>
        </w:rPr>
        <w:lastRenderedPageBreak/>
        <w:t xml:space="preserve">software companies (i.e., Oracle, EMC, and Apple) because of this partial regulation. By exploiting the fact that DOJ intervention was triggered by details of the patent transfer deal that were disclosed by the German federal antitrust authority, we identify the causal impact of the regulation of patent transfers. Our </w:t>
      </w:r>
      <w:r w:rsidRPr="00DF4778">
        <w:rPr>
          <w:rStyle w:val="StyleUnderline"/>
          <w:highlight w:val="cyan"/>
        </w:rPr>
        <w:t>analyses</w:t>
      </w:r>
      <w:r w:rsidRPr="00564453">
        <w:rPr>
          <w:sz w:val="16"/>
        </w:rPr>
        <w:t xml:space="preserve"> using </w:t>
      </w:r>
      <w:r w:rsidRPr="00DF4778">
        <w:rPr>
          <w:rStyle w:val="Emphasis"/>
          <w:highlight w:val="cyan"/>
        </w:rPr>
        <w:t>patent</w:t>
      </w:r>
      <w:r w:rsidRPr="00ED0041">
        <w:rPr>
          <w:rStyle w:val="StyleUnderline"/>
        </w:rPr>
        <w:t xml:space="preserve"> citation, </w:t>
      </w:r>
      <w:r w:rsidRPr="00DF4778">
        <w:rPr>
          <w:rStyle w:val="Emphasis"/>
          <w:highlight w:val="cyan"/>
        </w:rPr>
        <w:t>copyright</w:t>
      </w:r>
      <w:r w:rsidRPr="00ED0041">
        <w:rPr>
          <w:rStyle w:val="StyleUnderline"/>
        </w:rPr>
        <w:t xml:space="preserve">, and </w:t>
      </w:r>
      <w:r w:rsidRPr="00DF4778">
        <w:rPr>
          <w:rStyle w:val="Emphasis"/>
          <w:highlight w:val="cyan"/>
        </w:rPr>
        <w:t>trademark</w:t>
      </w:r>
      <w:r w:rsidRPr="00564453">
        <w:rPr>
          <w:sz w:val="16"/>
        </w:rPr>
        <w:t xml:space="preserve"> data show the </w:t>
      </w:r>
      <w:r w:rsidRPr="00DF4778">
        <w:rPr>
          <w:rStyle w:val="StyleUnderline"/>
          <w:highlight w:val="cyan"/>
        </w:rPr>
        <w:t>positive effect</w:t>
      </w:r>
      <w:r w:rsidRPr="00564453">
        <w:rPr>
          <w:sz w:val="16"/>
        </w:rPr>
        <w:t xml:space="preserve"> of the </w:t>
      </w:r>
      <w:r w:rsidRPr="00ED0041">
        <w:rPr>
          <w:rStyle w:val="StyleUnderline"/>
        </w:rPr>
        <w:t xml:space="preserve">antitrust </w:t>
      </w:r>
      <w:r w:rsidRPr="00DF4778">
        <w:rPr>
          <w:rStyle w:val="StyleUnderline"/>
          <w:highlight w:val="cyan"/>
        </w:rPr>
        <w:t>regulation</w:t>
      </w:r>
      <w:r w:rsidRPr="00564453">
        <w:rPr>
          <w:sz w:val="16"/>
        </w:rPr>
        <w:t xml:space="preserve"> of </w:t>
      </w:r>
      <w:r w:rsidRPr="00DF4778">
        <w:rPr>
          <w:rStyle w:val="StyleUnderline"/>
          <w:highlight w:val="cyan"/>
        </w:rPr>
        <w:t>Novell’s</w:t>
      </w:r>
      <w:r w:rsidRPr="00ED0041">
        <w:rPr>
          <w:rStyle w:val="StyleUnderline"/>
        </w:rPr>
        <w:t xml:space="preserve"> patent </w:t>
      </w:r>
      <w:r w:rsidRPr="00DF4778">
        <w:rPr>
          <w:rStyle w:val="StyleUnderline"/>
          <w:highlight w:val="cyan"/>
        </w:rPr>
        <w:t>transfers</w:t>
      </w:r>
      <w:r w:rsidRPr="00564453">
        <w:rPr>
          <w:sz w:val="16"/>
        </w:rPr>
        <w:t xml:space="preserve"> on the development of follow-on innovations </w:t>
      </w:r>
      <w:r w:rsidRPr="00DF4778">
        <w:rPr>
          <w:rStyle w:val="StyleUnderline"/>
          <w:highlight w:val="cyan"/>
        </w:rPr>
        <w:t>by</w:t>
      </w:r>
      <w:r w:rsidRPr="00564453">
        <w:rPr>
          <w:sz w:val="16"/>
        </w:rPr>
        <w:t xml:space="preserve"> the patent-consolidating </w:t>
      </w:r>
      <w:r w:rsidRPr="00ED0041">
        <w:rPr>
          <w:rStyle w:val="StyleUnderline"/>
        </w:rPr>
        <w:t xml:space="preserve">firms’ </w:t>
      </w:r>
      <w:r w:rsidRPr="00DF4778">
        <w:rPr>
          <w:rStyle w:val="StyleUnderline"/>
          <w:highlight w:val="cyan"/>
        </w:rPr>
        <w:t>competitors</w:t>
      </w:r>
      <w:r w:rsidRPr="00564453">
        <w:rPr>
          <w:sz w:val="16"/>
        </w:rPr>
        <w:t xml:space="preserve">. By empirically examining how </w:t>
      </w:r>
      <w:r w:rsidRPr="00ED0041">
        <w:rPr>
          <w:rStyle w:val="StyleUnderline"/>
        </w:rPr>
        <w:t>antitrust regulation</w:t>
      </w:r>
      <w:r w:rsidRPr="00564453">
        <w:rPr>
          <w:sz w:val="16"/>
        </w:rPr>
        <w:t xml:space="preserve"> of patent-enabled monopolies affects follow-on innovations, this study </w:t>
      </w:r>
      <w:r w:rsidRPr="00ED0041">
        <w:rPr>
          <w:rStyle w:val="StyleUnderline"/>
        </w:rPr>
        <w:t>advances</w:t>
      </w:r>
      <w:r w:rsidRPr="00564453">
        <w:rPr>
          <w:sz w:val="16"/>
        </w:rPr>
        <w:t xml:space="preserve"> the broad policy discussion on </w:t>
      </w:r>
      <w:r w:rsidRPr="00ED0041">
        <w:rPr>
          <w:rStyle w:val="StyleUnderline"/>
        </w:rPr>
        <w:t>interactions</w:t>
      </w:r>
      <w:r w:rsidRPr="00564453">
        <w:rPr>
          <w:sz w:val="16"/>
        </w:rPr>
        <w:t xml:space="preserve"> between </w:t>
      </w:r>
      <w:r w:rsidRPr="00ED0041">
        <w:rPr>
          <w:rStyle w:val="StyleUnderline"/>
        </w:rPr>
        <w:t>antitrust</w:t>
      </w:r>
      <w:r w:rsidRPr="00564453">
        <w:rPr>
          <w:sz w:val="16"/>
        </w:rPr>
        <w:t xml:space="preserve"> and </w:t>
      </w:r>
      <w:r w:rsidRPr="00ED0041">
        <w:rPr>
          <w:rStyle w:val="StyleUnderline"/>
        </w:rPr>
        <w:t>patent</w:t>
      </w:r>
      <w:r w:rsidRPr="00564453">
        <w:rPr>
          <w:sz w:val="16"/>
        </w:rPr>
        <w:t xml:space="preserve"> laws become relevant to innovation. As intensively discussed by scholars (Katz and Shelanski, 2005; Sidak and Teece, 2009), the necessity of incorporating “technological </w:t>
      </w:r>
      <w:r w:rsidRPr="00ED0041">
        <w:rPr>
          <w:rStyle w:val="StyleUnderline"/>
        </w:rPr>
        <w:t>innovation</w:t>
      </w:r>
      <w:r w:rsidRPr="00564453">
        <w:rPr>
          <w:sz w:val="16"/>
        </w:rPr>
        <w:t xml:space="preserve">” into modern </w:t>
      </w:r>
      <w:r w:rsidRPr="00666775">
        <w:rPr>
          <w:rStyle w:val="Emphasis"/>
        </w:rPr>
        <w:t>antitrust</w:t>
      </w:r>
      <w:r w:rsidRPr="00ED0041">
        <w:rPr>
          <w:rStyle w:val="StyleUnderline"/>
        </w:rPr>
        <w:t xml:space="preserve"> law</w:t>
      </w:r>
      <w:r w:rsidRPr="00564453">
        <w:rPr>
          <w:sz w:val="16"/>
        </w:rPr>
        <w:t xml:space="preserve"> by accounting for the Schumpeterian perspective has received increasing recognition from the antitrust law community. The </w:t>
      </w:r>
      <w:r w:rsidRPr="00DF4778">
        <w:rPr>
          <w:rStyle w:val="Emphasis"/>
          <w:highlight w:val="cyan"/>
        </w:rPr>
        <w:t>Schumpeterian</w:t>
      </w:r>
      <w:r w:rsidRPr="00DF4778">
        <w:rPr>
          <w:rStyle w:val="StyleUnderline"/>
          <w:highlight w:val="cyan"/>
        </w:rPr>
        <w:t xml:space="preserve"> view</w:t>
      </w:r>
      <w:r w:rsidRPr="00ED0041">
        <w:rPr>
          <w:rStyle w:val="StyleUnderline"/>
        </w:rPr>
        <w:t xml:space="preserve"> posits</w:t>
      </w:r>
      <w:r w:rsidRPr="00564453">
        <w:rPr>
          <w:sz w:val="16"/>
        </w:rPr>
        <w:t xml:space="preserve"> that </w:t>
      </w:r>
      <w:r w:rsidRPr="00ED0041">
        <w:rPr>
          <w:rStyle w:val="StyleUnderline"/>
        </w:rPr>
        <w:t xml:space="preserve">market </w:t>
      </w:r>
      <w:r w:rsidRPr="00DF4778">
        <w:rPr>
          <w:rStyle w:val="Emphasis"/>
          <w:highlight w:val="cyan"/>
        </w:rPr>
        <w:t>competition</w:t>
      </w:r>
      <w:r w:rsidRPr="00564453">
        <w:rPr>
          <w:sz w:val="16"/>
        </w:rPr>
        <w:t xml:space="preserve"> and </w:t>
      </w:r>
      <w:r w:rsidRPr="00666775">
        <w:rPr>
          <w:rStyle w:val="Emphasis"/>
        </w:rPr>
        <w:t>technological</w:t>
      </w:r>
      <w:r w:rsidRPr="00ED0041">
        <w:rPr>
          <w:rStyle w:val="StyleUnderline"/>
        </w:rPr>
        <w:t xml:space="preserve"> </w:t>
      </w:r>
      <w:r w:rsidRPr="00DF4778">
        <w:rPr>
          <w:rStyle w:val="StyleUnderline"/>
          <w:highlight w:val="cyan"/>
        </w:rPr>
        <w:t>innovation</w:t>
      </w:r>
      <w:r w:rsidRPr="00564453">
        <w:rPr>
          <w:sz w:val="16"/>
        </w:rPr>
        <w:t xml:space="preserve"> are </w:t>
      </w:r>
      <w:r w:rsidRPr="00666775">
        <w:rPr>
          <w:rStyle w:val="Emphasis"/>
        </w:rPr>
        <w:t>mutually</w:t>
      </w:r>
      <w:r w:rsidRPr="00564453">
        <w:rPr>
          <w:sz w:val="16"/>
        </w:rPr>
        <w:t xml:space="preserve"> and </w:t>
      </w:r>
      <w:r w:rsidRPr="00DF4778">
        <w:rPr>
          <w:rStyle w:val="StyleUnderline"/>
          <w:highlight w:val="cyan"/>
        </w:rPr>
        <w:t xml:space="preserve">dynamically </w:t>
      </w:r>
      <w:r w:rsidRPr="00DF4778">
        <w:rPr>
          <w:rStyle w:val="Emphasis"/>
          <w:highlight w:val="cyan"/>
        </w:rPr>
        <w:t>influenced</w:t>
      </w:r>
      <w:r w:rsidRPr="00DF4778">
        <w:rPr>
          <w:rStyle w:val="StyleUnderline"/>
          <w:highlight w:val="cyan"/>
        </w:rPr>
        <w:t xml:space="preserve"> in</w:t>
      </w:r>
      <w:r w:rsidRPr="00564453">
        <w:rPr>
          <w:sz w:val="16"/>
        </w:rPr>
        <w:t xml:space="preserve"> the so-called “</w:t>
      </w:r>
      <w:r w:rsidRPr="00DF4778">
        <w:rPr>
          <w:rStyle w:val="Emphasis"/>
          <w:highlight w:val="cyan"/>
        </w:rPr>
        <w:t>innovation cycle</w:t>
      </w:r>
      <w:r w:rsidRPr="00564453">
        <w:rPr>
          <w:sz w:val="16"/>
        </w:rPr>
        <w:t xml:space="preserve">.” Firms that are not dominant market players may enjoy monopolistic market profits through future innovation. In contrast, a </w:t>
      </w:r>
      <w:r w:rsidRPr="00DF4778">
        <w:rPr>
          <w:rStyle w:val="StyleUnderline"/>
          <w:highlight w:val="cyan"/>
        </w:rPr>
        <w:t>dominant</w:t>
      </w:r>
      <w:r w:rsidRPr="00ED0041">
        <w:rPr>
          <w:rStyle w:val="StyleUnderline"/>
        </w:rPr>
        <w:t xml:space="preserve"> market </w:t>
      </w:r>
      <w:r w:rsidRPr="00DF4778">
        <w:rPr>
          <w:rStyle w:val="StyleUnderline"/>
          <w:highlight w:val="cyan"/>
        </w:rPr>
        <w:t>player</w:t>
      </w:r>
      <w:r w:rsidRPr="00564453">
        <w:rPr>
          <w:sz w:val="16"/>
        </w:rPr>
        <w:t xml:space="preserve"> may </w:t>
      </w:r>
      <w:r w:rsidRPr="00DF4778">
        <w:rPr>
          <w:rStyle w:val="Emphasis"/>
          <w:highlight w:val="cyan"/>
        </w:rPr>
        <w:t>lose</w:t>
      </w:r>
      <w:r w:rsidRPr="00564453">
        <w:rPr>
          <w:sz w:val="16"/>
        </w:rPr>
        <w:t xml:space="preserve"> its </w:t>
      </w:r>
      <w:r w:rsidRPr="00DF4778">
        <w:rPr>
          <w:rStyle w:val="Emphasis"/>
          <w:highlight w:val="cyan"/>
        </w:rPr>
        <w:t>monopolistic</w:t>
      </w:r>
      <w:r w:rsidRPr="00ED0041">
        <w:rPr>
          <w:rStyle w:val="StyleUnderline"/>
        </w:rPr>
        <w:t xml:space="preserve"> market </w:t>
      </w:r>
      <w:r w:rsidRPr="00DF4778">
        <w:rPr>
          <w:rStyle w:val="Emphasis"/>
          <w:highlight w:val="cyan"/>
        </w:rPr>
        <w:t>position</w:t>
      </w:r>
      <w:r w:rsidRPr="00564453">
        <w:rPr>
          <w:sz w:val="16"/>
        </w:rPr>
        <w:t xml:space="preserve"> </w:t>
      </w:r>
      <w:r w:rsidRPr="00DF4778">
        <w:rPr>
          <w:rStyle w:val="StyleUnderline"/>
          <w:highlight w:val="cyan"/>
        </w:rPr>
        <w:t>due to</w:t>
      </w:r>
      <w:r w:rsidRPr="00564453">
        <w:rPr>
          <w:sz w:val="16"/>
        </w:rPr>
        <w:t xml:space="preserve"> a competitor’s </w:t>
      </w:r>
      <w:r w:rsidRPr="00DF4778">
        <w:rPr>
          <w:rStyle w:val="Emphasis"/>
          <w:highlight w:val="cyan"/>
        </w:rPr>
        <w:t>innovation</w:t>
      </w:r>
      <w:r w:rsidRPr="00564453">
        <w:rPr>
          <w:sz w:val="16"/>
        </w:rPr>
        <w:t xml:space="preserve">. The dynamics </w:t>
      </w:r>
      <w:r w:rsidRPr="00DF4778">
        <w:rPr>
          <w:rStyle w:val="StyleUnderline"/>
          <w:highlight w:val="cyan"/>
        </w:rPr>
        <w:t>create</w:t>
      </w:r>
      <w:r w:rsidRPr="00ED0041">
        <w:rPr>
          <w:rStyle w:val="StyleUnderline"/>
        </w:rPr>
        <w:t xml:space="preserve"> therein </w:t>
      </w:r>
      <w:r w:rsidRPr="00DF4778">
        <w:rPr>
          <w:rStyle w:val="StyleUnderline"/>
          <w:highlight w:val="cyan"/>
        </w:rPr>
        <w:t>incentives</w:t>
      </w:r>
      <w:r w:rsidRPr="00ED0041">
        <w:rPr>
          <w:rStyle w:val="StyleUnderline"/>
        </w:rPr>
        <w:t xml:space="preserve"> for firms to </w:t>
      </w:r>
      <w:r w:rsidRPr="00DF4778">
        <w:rPr>
          <w:rStyle w:val="StyleUnderline"/>
          <w:highlight w:val="cyan"/>
        </w:rPr>
        <w:t>innovate</w:t>
      </w:r>
      <w:r w:rsidRPr="00564453">
        <w:rPr>
          <w:sz w:val="16"/>
        </w:rPr>
        <w:t>. This scholarship leads to the important question of how antitrust law jointly shapes market competition and innovation. Our study contributes to this discussion by empirically showing that “</w:t>
      </w:r>
      <w:r w:rsidRPr="00ED0041">
        <w:rPr>
          <w:rStyle w:val="StyleUnderline"/>
        </w:rPr>
        <w:t xml:space="preserve">patent </w:t>
      </w:r>
      <w:r w:rsidRPr="00666775">
        <w:rPr>
          <w:rStyle w:val="Emphasis"/>
        </w:rPr>
        <w:t>consolidation</w:t>
      </w:r>
      <w:r w:rsidRPr="00564453">
        <w:rPr>
          <w:sz w:val="16"/>
        </w:rPr>
        <w:t xml:space="preserve">” by firms is a </w:t>
      </w:r>
      <w:r w:rsidRPr="00666775">
        <w:rPr>
          <w:rStyle w:val="Emphasis"/>
        </w:rPr>
        <w:t>venue</w:t>
      </w:r>
      <w:r w:rsidRPr="00564453">
        <w:rPr>
          <w:sz w:val="16"/>
        </w:rPr>
        <w:t xml:space="preserve"> where </w:t>
      </w:r>
      <w:r w:rsidRPr="00666775">
        <w:rPr>
          <w:rStyle w:val="Emphasis"/>
        </w:rPr>
        <w:t>enforcement</w:t>
      </w:r>
      <w:r w:rsidRPr="00ED0041">
        <w:rPr>
          <w:rStyle w:val="StyleUnderline"/>
        </w:rPr>
        <w:t xml:space="preserve"> of </w:t>
      </w:r>
      <w:r w:rsidRPr="00666775">
        <w:rPr>
          <w:rStyle w:val="Emphasis"/>
        </w:rPr>
        <w:t>antitrust</w:t>
      </w:r>
      <w:r w:rsidRPr="00ED0041">
        <w:rPr>
          <w:rStyle w:val="StyleUnderline"/>
        </w:rPr>
        <w:t xml:space="preserve"> law </w:t>
      </w:r>
      <w:r w:rsidRPr="00DF4778">
        <w:rPr>
          <w:rStyle w:val="Emphasis"/>
          <w:highlight w:val="cyan"/>
        </w:rPr>
        <w:t>promotes</w:t>
      </w:r>
      <w:r w:rsidRPr="00564453">
        <w:rPr>
          <w:sz w:val="16"/>
        </w:rPr>
        <w:t xml:space="preserve"> market </w:t>
      </w:r>
      <w:r w:rsidRPr="00666775">
        <w:rPr>
          <w:rStyle w:val="Emphasis"/>
        </w:rPr>
        <w:t>competition</w:t>
      </w:r>
      <w:r w:rsidRPr="00ED0041">
        <w:rPr>
          <w:rStyle w:val="StyleUnderline"/>
        </w:rPr>
        <w:t xml:space="preserve"> and technological </w:t>
      </w:r>
      <w:r w:rsidRPr="00DF4778">
        <w:rPr>
          <w:rStyle w:val="Emphasis"/>
          <w:highlight w:val="cyan"/>
        </w:rPr>
        <w:t>innovation</w:t>
      </w:r>
      <w:r w:rsidRPr="00564453">
        <w:rPr>
          <w:sz w:val="16"/>
        </w:rPr>
        <w:t xml:space="preserve">. The remainder of this paper is structured as follows. Section 2 reviews the literature on patent pools and cumulative innovation to derive our main hypothesis. Section 3 describes the data and methods for empirical analysis. Section 4 presents the findings, and Section 5 discusses the implications. </w:t>
      </w:r>
    </w:p>
    <w:p w14:paraId="18199CF8" w14:textId="77777777" w:rsidR="00403531" w:rsidRPr="00E527FA" w:rsidRDefault="00403531" w:rsidP="00403531">
      <w:pPr>
        <w:pStyle w:val="Heading4"/>
        <w:rPr>
          <w:rFonts w:ascii="Arial" w:hAnsi="Arial"/>
          <w:szCs w:val="26"/>
        </w:rPr>
      </w:pPr>
      <w:r w:rsidRPr="00C515A5">
        <w:rPr>
          <w:u w:val="single"/>
        </w:rPr>
        <w:t>Adaptive</w:t>
      </w:r>
      <w:r w:rsidRPr="00E527FA">
        <w:t xml:space="preserve"> antitrust prevents </w:t>
      </w:r>
      <w:r w:rsidRPr="00E527FA">
        <w:rPr>
          <w:u w:val="single"/>
        </w:rPr>
        <w:t>runaway corporatism</w:t>
      </w:r>
      <w:r>
        <w:t>---</w:t>
      </w:r>
      <w:r w:rsidRPr="00E527FA">
        <w:t xml:space="preserve">extinction from </w:t>
      </w:r>
      <w:r w:rsidRPr="00E527FA">
        <w:rPr>
          <w:u w:val="single"/>
        </w:rPr>
        <w:t>environmental collapse</w:t>
      </w:r>
      <w:r w:rsidRPr="00E527FA">
        <w:t xml:space="preserve">. </w:t>
      </w:r>
    </w:p>
    <w:p w14:paraId="29A78FF1" w14:textId="77777777" w:rsidR="00403531" w:rsidRDefault="00403531" w:rsidP="00403531">
      <w:r w:rsidRPr="0064795A">
        <w:rPr>
          <w:rStyle w:val="Style13ptBold"/>
        </w:rPr>
        <w:t>Meagher ’21</w:t>
      </w:r>
      <w:r>
        <w:t xml:space="preserve"> [Michelle; April 1; competition lawyer and Senior Policy Fellow at the University College London Centre for Law, Economics and Society; </w:t>
      </w:r>
      <w:r w:rsidRPr="0064795A">
        <w:t>ABA Spring Meeting 2021 Course Materials</w:t>
      </w:r>
      <w:r>
        <w:t xml:space="preserve">, </w:t>
      </w:r>
      <w:r>
        <w:br/>
        <w:t xml:space="preserve">Adaptive Antitrust,” </w:t>
      </w:r>
      <w:r w:rsidRPr="0064795A">
        <w:t>https://ssrn.com/abstract=3816662</w:t>
      </w:r>
      <w:r>
        <w:t>]</w:t>
      </w:r>
    </w:p>
    <w:p w14:paraId="1C49CCB9" w14:textId="77777777" w:rsidR="00403531" w:rsidRDefault="00403531" w:rsidP="00403531">
      <w:r>
        <w:t>"</w:t>
      </w:r>
      <w:r>
        <w:rPr>
          <w:rStyle w:val="StyleUnderline"/>
        </w:rPr>
        <w:t>The</w:t>
      </w:r>
      <w:r>
        <w:t xml:space="preserve"> </w:t>
      </w:r>
      <w:r>
        <w:rPr>
          <w:rStyle w:val="Emphasis"/>
        </w:rPr>
        <w:t>unprecedented</w:t>
      </w:r>
      <w:r>
        <w:t xml:space="preserve"> </w:t>
      </w:r>
      <w:r>
        <w:rPr>
          <w:rStyle w:val="StyleUnderline"/>
        </w:rPr>
        <w:t>is</w:t>
      </w:r>
      <w:r>
        <w:t xml:space="preserve"> necessarily </w:t>
      </w:r>
      <w:r>
        <w:rPr>
          <w:rStyle w:val="Emphasis"/>
        </w:rPr>
        <w:t>unrecognisable</w:t>
      </w:r>
      <w:r>
        <w:rPr>
          <w:rStyle w:val="StyleUnderline"/>
        </w:rPr>
        <w:t xml:space="preserve">. When we encounter something </w:t>
      </w:r>
      <w:r>
        <w:rPr>
          <w:rStyle w:val="Emphasis"/>
        </w:rPr>
        <w:t>unprecedented</w:t>
      </w:r>
      <w:r>
        <w:rPr>
          <w:rStyle w:val="StyleUnderline"/>
        </w:rPr>
        <w:t xml:space="preserve">, we automatically interpret it through the lenses of </w:t>
      </w:r>
      <w:r>
        <w:rPr>
          <w:rStyle w:val="Emphasis"/>
        </w:rPr>
        <w:t>familiar categories</w:t>
      </w:r>
      <w:r>
        <w:t>, thereby rendering invisible precisely that which is unprecedented."</w:t>
      </w:r>
    </w:p>
    <w:p w14:paraId="563F8336" w14:textId="77777777" w:rsidR="00403531" w:rsidRDefault="00403531" w:rsidP="00403531">
      <w:pPr>
        <w:ind w:firstLine="720"/>
      </w:pPr>
      <w:r>
        <w:t>Shoshana Zuboff, The Age of Surveillance Capitalism2</w:t>
      </w:r>
    </w:p>
    <w:p w14:paraId="5D999CAF" w14:textId="77777777" w:rsidR="00403531" w:rsidRDefault="00403531" w:rsidP="00403531">
      <w:r>
        <w:t>Antitrust for the present moment</w:t>
      </w:r>
    </w:p>
    <w:p w14:paraId="691CDF41" w14:textId="77777777" w:rsidR="00403531" w:rsidRDefault="00403531" w:rsidP="00403531">
      <w:r>
        <w:rPr>
          <w:rStyle w:val="Emphasis"/>
        </w:rPr>
        <w:t>In the 1992 movie Toys, starring Robin Williams and Joan Cusack</w:t>
      </w:r>
      <w:r>
        <w:t xml:space="preserve">, </w:t>
      </w:r>
      <w:r>
        <w:rPr>
          <w:rStyle w:val="StyleUnderline"/>
        </w:rPr>
        <w:t>a megalomaniacal toymaker creates an arcade game</w:t>
      </w:r>
      <w:r>
        <w:t xml:space="preserve"> for little kids, a violent shoot-em-up </w:t>
      </w:r>
      <w:r>
        <w:rPr>
          <w:rStyle w:val="StyleUnderline"/>
        </w:rPr>
        <w:t>where</w:t>
      </w:r>
      <w:r>
        <w:t xml:space="preserve"> scores soar as enemies fall. What the kids don’t know is that their </w:t>
      </w:r>
      <w:r>
        <w:rPr>
          <w:rStyle w:val="StyleUnderline"/>
        </w:rPr>
        <w:t xml:space="preserve">joysticks control </w:t>
      </w:r>
      <w:r>
        <w:rPr>
          <w:rStyle w:val="Emphasis"/>
        </w:rPr>
        <w:t>real drones</w:t>
      </w:r>
      <w:r>
        <w:t xml:space="preserve">, in the real world, </w:t>
      </w:r>
      <w:r>
        <w:rPr>
          <w:rStyle w:val="Emphasis"/>
        </w:rPr>
        <w:t>fighting real battles</w:t>
      </w:r>
      <w:r>
        <w:rPr>
          <w:rStyle w:val="StyleUnderline"/>
        </w:rPr>
        <w:t>.</w:t>
      </w:r>
    </w:p>
    <w:p w14:paraId="13ADC038" w14:textId="77777777" w:rsidR="00403531" w:rsidRDefault="00403531" w:rsidP="00403531">
      <w:r>
        <w:rPr>
          <w:rStyle w:val="StyleUnderline"/>
        </w:rPr>
        <w:t xml:space="preserve">As we rightly debate the </w:t>
      </w:r>
      <w:r>
        <w:rPr>
          <w:rStyle w:val="Emphasis"/>
        </w:rPr>
        <w:t>core</w:t>
      </w:r>
      <w:r>
        <w:rPr>
          <w:rStyle w:val="StyleUnderline"/>
        </w:rPr>
        <w:t xml:space="preserve">, underlying concept of </w:t>
      </w:r>
      <w:r w:rsidRPr="00DF4778">
        <w:rPr>
          <w:rStyle w:val="Emphasis"/>
          <w:highlight w:val="cyan"/>
        </w:rPr>
        <w:t>modern antitrust</w:t>
      </w:r>
      <w:r>
        <w:t xml:space="preserve"> – the nature of the consumer welfare standard – </w:t>
      </w:r>
      <w:r>
        <w:rPr>
          <w:rStyle w:val="StyleUnderline"/>
        </w:rPr>
        <w:t xml:space="preserve">it is important to remind ourselves that this </w:t>
      </w:r>
      <w:r w:rsidRPr="00DF4778">
        <w:rPr>
          <w:rStyle w:val="StyleUnderline"/>
          <w:highlight w:val="cyan"/>
        </w:rPr>
        <w:t xml:space="preserve">is </w:t>
      </w:r>
      <w:r w:rsidRPr="00DF4778">
        <w:rPr>
          <w:rStyle w:val="Emphasis"/>
          <w:highlight w:val="cyan"/>
        </w:rPr>
        <w:t>not a purely theoretical</w:t>
      </w:r>
      <w:r>
        <w:rPr>
          <w:rStyle w:val="Emphasis"/>
        </w:rPr>
        <w:t xml:space="preserve">, academic </w:t>
      </w:r>
      <w:r w:rsidRPr="00DF4778">
        <w:rPr>
          <w:rStyle w:val="Emphasis"/>
          <w:highlight w:val="cyan"/>
        </w:rPr>
        <w:t>debate</w:t>
      </w:r>
      <w:r w:rsidRPr="00DF4778">
        <w:rPr>
          <w:rStyle w:val="StyleUnderline"/>
          <w:highlight w:val="cyan"/>
        </w:rPr>
        <w:t xml:space="preserve">. </w:t>
      </w:r>
      <w:r>
        <w:rPr>
          <w:rStyle w:val="StyleUnderline"/>
        </w:rPr>
        <w:t xml:space="preserve">Historic </w:t>
      </w:r>
      <w:r w:rsidRPr="00DF4778">
        <w:rPr>
          <w:rStyle w:val="StyleUnderline"/>
          <w:highlight w:val="cyan"/>
        </w:rPr>
        <w:t xml:space="preserve">changes to the </w:t>
      </w:r>
      <w:r w:rsidRPr="00DF4778">
        <w:rPr>
          <w:rStyle w:val="Emphasis"/>
          <w:highlight w:val="cyan"/>
        </w:rPr>
        <w:t xml:space="preserve">scope </w:t>
      </w:r>
      <w:r>
        <w:rPr>
          <w:rStyle w:val="Emphasis"/>
        </w:rPr>
        <w:t>of antitrust</w:t>
      </w:r>
      <w:r>
        <w:rPr>
          <w:rStyle w:val="StyleUnderline"/>
        </w:rPr>
        <w:t xml:space="preserve">, and the </w:t>
      </w:r>
      <w:r>
        <w:rPr>
          <w:rStyle w:val="Emphasis"/>
        </w:rPr>
        <w:t xml:space="preserve">tests </w:t>
      </w:r>
      <w:r w:rsidRPr="00DF4778">
        <w:rPr>
          <w:rStyle w:val="Emphasis"/>
          <w:highlight w:val="cyan"/>
        </w:rPr>
        <w:t>by which it is enforced</w:t>
      </w:r>
      <w:r>
        <w:rPr>
          <w:rStyle w:val="StyleUnderline"/>
        </w:rPr>
        <w:t xml:space="preserve">, </w:t>
      </w:r>
      <w:r w:rsidRPr="00DF4778">
        <w:rPr>
          <w:rStyle w:val="StyleUnderline"/>
          <w:highlight w:val="cyan"/>
        </w:rPr>
        <w:t xml:space="preserve">have </w:t>
      </w:r>
      <w:r>
        <w:rPr>
          <w:rStyle w:val="StyleUnderline"/>
        </w:rPr>
        <w:t>had</w:t>
      </w:r>
      <w:r>
        <w:t xml:space="preserve"> </w:t>
      </w:r>
      <w:r w:rsidRPr="00DF4778">
        <w:rPr>
          <w:rStyle w:val="Emphasis"/>
          <w:highlight w:val="cyan"/>
        </w:rPr>
        <w:t>profound impacts</w:t>
      </w:r>
      <w:r>
        <w:t xml:space="preserve"> </w:t>
      </w:r>
      <w:r>
        <w:rPr>
          <w:rStyle w:val="StyleUnderline"/>
        </w:rPr>
        <w:t>on the industrial landscape in the past few decades</w:t>
      </w:r>
      <w:r w:rsidRPr="00DF4778">
        <w:rPr>
          <w:rStyle w:val="StyleUnderline"/>
          <w:highlight w:val="cyan"/>
        </w:rPr>
        <w:t>.</w:t>
      </w:r>
      <w:r>
        <w:t xml:space="preserve"> The implications of any movement in this concept are sure to be swiftly communicated by antitrust and corporate lawyers to companies, in ways that affect business strategy.</w:t>
      </w:r>
    </w:p>
    <w:p w14:paraId="0BB3E4A3" w14:textId="77777777" w:rsidR="00403531" w:rsidRDefault="00403531" w:rsidP="00403531">
      <w:r>
        <w:rPr>
          <w:rStyle w:val="StyleUnderline"/>
        </w:rPr>
        <w:lastRenderedPageBreak/>
        <w:t xml:space="preserve">Real world impacts are </w:t>
      </w:r>
      <w:r>
        <w:rPr>
          <w:rStyle w:val="Emphasis"/>
        </w:rPr>
        <w:t>critical</w:t>
      </w:r>
      <w:r>
        <w:t xml:space="preserve"> to bear in mind </w:t>
      </w:r>
      <w:r>
        <w:rPr>
          <w:rStyle w:val="StyleUnderline"/>
        </w:rPr>
        <w:t xml:space="preserve">because we find ourselves at a </w:t>
      </w:r>
      <w:r>
        <w:rPr>
          <w:rStyle w:val="Emphasis"/>
        </w:rPr>
        <w:t>particular moment in history</w:t>
      </w:r>
      <w:r>
        <w:rPr>
          <w:rStyle w:val="StyleUnderline"/>
        </w:rPr>
        <w:t xml:space="preserve">. </w:t>
      </w:r>
      <w:r w:rsidRPr="00DF4778">
        <w:rPr>
          <w:rStyle w:val="StyleUnderline"/>
          <w:highlight w:val="cyan"/>
        </w:rPr>
        <w:t xml:space="preserve">This is an age of </w:t>
      </w:r>
      <w:r w:rsidRPr="00DF4778">
        <w:rPr>
          <w:rStyle w:val="Emphasis"/>
          <w:highlight w:val="cyan"/>
        </w:rPr>
        <w:t>environmental breakdown</w:t>
      </w:r>
      <w:r>
        <w:rPr>
          <w:rStyle w:val="StyleUnderline"/>
        </w:rPr>
        <w:t>,</w:t>
      </w:r>
      <w:r>
        <w:t xml:space="preserve"> of </w:t>
      </w:r>
      <w:r>
        <w:rPr>
          <w:rStyle w:val="Emphasis"/>
        </w:rPr>
        <w:t xml:space="preserve">deep </w:t>
      </w:r>
      <w:r w:rsidRPr="00DF4778">
        <w:rPr>
          <w:rStyle w:val="Emphasis"/>
          <w:highlight w:val="cyan"/>
        </w:rPr>
        <w:t>inequalities</w:t>
      </w:r>
      <w:r>
        <w:t xml:space="preserve"> and inequities, </w:t>
      </w:r>
      <w:r>
        <w:rPr>
          <w:rStyle w:val="StyleUnderline"/>
        </w:rPr>
        <w:t>of</w:t>
      </w:r>
      <w:r>
        <w:t xml:space="preserve"> </w:t>
      </w:r>
      <w:r w:rsidRPr="00DF4778">
        <w:rPr>
          <w:rStyle w:val="Emphasis"/>
          <w:highlight w:val="cyan"/>
        </w:rPr>
        <w:t>populism</w:t>
      </w:r>
      <w:r>
        <w:t xml:space="preserve"> </w:t>
      </w:r>
      <w:r>
        <w:rPr>
          <w:rStyle w:val="StyleUnderline"/>
        </w:rPr>
        <w:t>and</w:t>
      </w:r>
      <w:r>
        <w:t xml:space="preserve"> </w:t>
      </w:r>
      <w:r>
        <w:rPr>
          <w:rStyle w:val="Emphasis"/>
        </w:rPr>
        <w:t>autocracy</w:t>
      </w:r>
      <w:r>
        <w:rPr>
          <w:rStyle w:val="StyleUnderline"/>
        </w:rPr>
        <w:t xml:space="preserve">, of </w:t>
      </w:r>
      <w:r>
        <w:rPr>
          <w:rStyle w:val="Emphasis"/>
        </w:rPr>
        <w:t>globalism</w:t>
      </w:r>
      <w:r>
        <w:rPr>
          <w:rStyle w:val="StyleUnderline"/>
        </w:rPr>
        <w:t xml:space="preserve">, of </w:t>
      </w:r>
      <w:r>
        <w:rPr>
          <w:rStyle w:val="Emphasis"/>
        </w:rPr>
        <w:t>monopoly</w:t>
      </w:r>
      <w:r>
        <w:t xml:space="preserve"> </w:t>
      </w:r>
      <w:r>
        <w:rPr>
          <w:rStyle w:val="StyleUnderline"/>
        </w:rPr>
        <w:t>and</w:t>
      </w:r>
      <w:r>
        <w:t xml:space="preserve"> of </w:t>
      </w:r>
      <w:r>
        <w:rPr>
          <w:rStyle w:val="Emphasis"/>
        </w:rPr>
        <w:t>surveillance</w:t>
      </w:r>
      <w:r>
        <w:t>.</w:t>
      </w:r>
    </w:p>
    <w:p w14:paraId="0F56EED9" w14:textId="77777777" w:rsidR="00403531" w:rsidRDefault="00403531" w:rsidP="00403531">
      <w:r>
        <w:t xml:space="preserve">It is, even if we are numbed from the repetition, an unprecedented moment. Unfortunately, as Shoshana Zuboff reminds us above, </w:t>
      </w:r>
      <w:r>
        <w:rPr>
          <w:rStyle w:val="StyleUnderline"/>
        </w:rPr>
        <w:t>we do not have a good track record of dealing with unprecedented moments.</w:t>
      </w:r>
      <w:r>
        <w:t xml:space="preserve"> As one example, the last Global Financial Crisis confronted the world with a fundamental truth as to the instability of complex financial networks, and we could have reordered ourselves accordingly. But we didn’t. We instead reverted to familiar patterns of regulation (and deregulation).</w:t>
      </w:r>
    </w:p>
    <w:p w14:paraId="1515C610" w14:textId="77777777" w:rsidR="00403531" w:rsidRDefault="00403531" w:rsidP="00403531">
      <w:r>
        <w:t xml:space="preserve">As with the arcade game in Toys, </w:t>
      </w:r>
      <w:r>
        <w:rPr>
          <w:rStyle w:val="StyleUnderline"/>
        </w:rPr>
        <w:t xml:space="preserve">those who wield the tools to </w:t>
      </w:r>
      <w:r>
        <w:rPr>
          <w:rStyle w:val="Emphasis"/>
        </w:rPr>
        <w:t>remake the economy</w:t>
      </w:r>
      <w:r>
        <w:t xml:space="preserve"> to this design or that </w:t>
      </w:r>
      <w:r>
        <w:rPr>
          <w:rStyle w:val="StyleUnderline"/>
        </w:rPr>
        <w:t>rarely suffer</w:t>
      </w:r>
      <w:r>
        <w:t xml:space="preserve"> the negative </w:t>
      </w:r>
      <w:r>
        <w:rPr>
          <w:rStyle w:val="StyleUnderline"/>
        </w:rPr>
        <w:t xml:space="preserve">effects of it personally. We face </w:t>
      </w:r>
      <w:r>
        <w:rPr>
          <w:rStyle w:val="Emphasis"/>
        </w:rPr>
        <w:t>massive threats</w:t>
      </w:r>
      <w:r>
        <w:t xml:space="preserve"> – and they are not hypothetical, for they have been felt by many people for decades, as </w:t>
      </w:r>
      <w:r>
        <w:rPr>
          <w:rStyle w:val="Emphasis"/>
        </w:rPr>
        <w:t>economic opportunity has disappeared from hollowed out towns</w:t>
      </w:r>
      <w:r>
        <w:t xml:space="preserve">, </w:t>
      </w:r>
      <w:r w:rsidRPr="00DF4778">
        <w:rPr>
          <w:rStyle w:val="Emphasis"/>
          <w:highlight w:val="cyan"/>
        </w:rPr>
        <w:t>democracies have become unstable</w:t>
      </w:r>
      <w:r w:rsidRPr="00DF4778">
        <w:rPr>
          <w:rStyle w:val="StyleUnderline"/>
          <w:highlight w:val="cyan"/>
        </w:rPr>
        <w:t xml:space="preserve">, </w:t>
      </w:r>
      <w:r>
        <w:rPr>
          <w:rStyle w:val="Emphasis"/>
        </w:rPr>
        <w:t>violent discrimination</w:t>
      </w:r>
      <w:r>
        <w:t xml:space="preserve"> </w:t>
      </w:r>
      <w:r>
        <w:rPr>
          <w:rStyle w:val="StyleUnderline"/>
        </w:rPr>
        <w:t>has</w:t>
      </w:r>
      <w:r>
        <w:t xml:space="preserve"> </w:t>
      </w:r>
      <w:r>
        <w:rPr>
          <w:rStyle w:val="Emphasis"/>
        </w:rPr>
        <w:t>proliferated</w:t>
      </w:r>
      <w:r>
        <w:t xml:space="preserve">, </w:t>
      </w:r>
      <w:r>
        <w:rPr>
          <w:rStyle w:val="StyleUnderline"/>
        </w:rPr>
        <w:t xml:space="preserve">nation </w:t>
      </w:r>
      <w:r w:rsidRPr="00DF4778">
        <w:rPr>
          <w:rStyle w:val="StyleUnderline"/>
          <w:highlight w:val="cyan"/>
        </w:rPr>
        <w:t xml:space="preserve">states have become </w:t>
      </w:r>
      <w:r w:rsidRPr="00DF4778">
        <w:rPr>
          <w:rStyle w:val="Emphasis"/>
          <w:highlight w:val="cyan"/>
        </w:rPr>
        <w:t>cowed by corporations</w:t>
      </w:r>
      <w:r w:rsidRPr="00DF4778">
        <w:rPr>
          <w:rStyle w:val="StyleUnderline"/>
          <w:highlight w:val="cyan"/>
        </w:rPr>
        <w:t>,</w:t>
      </w:r>
      <w:r>
        <w:rPr>
          <w:rStyle w:val="StyleUnderline"/>
        </w:rPr>
        <w:t xml:space="preserve"> </w:t>
      </w:r>
      <w:r w:rsidRPr="00DF4778">
        <w:rPr>
          <w:rStyle w:val="Emphasis"/>
          <w:highlight w:val="cyan"/>
        </w:rPr>
        <w:t>biodiversity</w:t>
      </w:r>
      <w:r w:rsidRPr="00DF4778">
        <w:rPr>
          <w:highlight w:val="cyan"/>
        </w:rPr>
        <w:t xml:space="preserve"> </w:t>
      </w:r>
      <w:r w:rsidRPr="00DF4778">
        <w:rPr>
          <w:rStyle w:val="StyleUnderline"/>
          <w:highlight w:val="cyan"/>
        </w:rPr>
        <w:t>has</w:t>
      </w:r>
      <w:r w:rsidRPr="00DF4778">
        <w:rPr>
          <w:highlight w:val="cyan"/>
        </w:rPr>
        <w:t xml:space="preserve"> </w:t>
      </w:r>
      <w:r w:rsidRPr="00DF4778">
        <w:rPr>
          <w:rStyle w:val="Emphasis"/>
          <w:highlight w:val="cyan"/>
        </w:rPr>
        <w:t>disappeared</w:t>
      </w:r>
      <w:r>
        <w:t xml:space="preserve"> </w:t>
      </w:r>
      <w:r w:rsidRPr="00DF4778">
        <w:rPr>
          <w:rStyle w:val="StyleUnderline"/>
          <w:highlight w:val="cyan"/>
        </w:rPr>
        <w:t>and</w:t>
      </w:r>
      <w:r>
        <w:t xml:space="preserve"> the </w:t>
      </w:r>
      <w:r w:rsidRPr="00DF4778">
        <w:rPr>
          <w:rStyle w:val="Emphasis"/>
          <w:highlight w:val="cyan"/>
        </w:rPr>
        <w:t xml:space="preserve">weather has become </w:t>
      </w:r>
      <w:r>
        <w:rPr>
          <w:rStyle w:val="Emphasis"/>
        </w:rPr>
        <w:t xml:space="preserve">more </w:t>
      </w:r>
      <w:r w:rsidRPr="00DF4778">
        <w:rPr>
          <w:rStyle w:val="Emphasis"/>
          <w:highlight w:val="cyan"/>
        </w:rPr>
        <w:t>extreme</w:t>
      </w:r>
      <w:r w:rsidRPr="00DF4778">
        <w:rPr>
          <w:rStyle w:val="StyleUnderline"/>
          <w:highlight w:val="cyan"/>
        </w:rPr>
        <w:t>.</w:t>
      </w:r>
      <w:r>
        <w:rPr>
          <w:rStyle w:val="StyleUnderline"/>
        </w:rPr>
        <w:t xml:space="preserve"> </w:t>
      </w:r>
      <w:r>
        <w:t xml:space="preserve">The concept of </w:t>
      </w:r>
      <w:r>
        <w:rPr>
          <w:rStyle w:val="StyleUnderline"/>
        </w:rPr>
        <w:t xml:space="preserve">consumer welfare in antitrust must be </w:t>
      </w:r>
      <w:r>
        <w:rPr>
          <w:rStyle w:val="Emphasis"/>
        </w:rPr>
        <w:t>situated</w:t>
      </w:r>
      <w:r>
        <w:rPr>
          <w:rStyle w:val="StyleUnderline"/>
        </w:rPr>
        <w:t xml:space="preserve"> and </w:t>
      </w:r>
      <w:r>
        <w:rPr>
          <w:rStyle w:val="Emphasis"/>
        </w:rPr>
        <w:t>rooted in this context</w:t>
      </w:r>
      <w:r>
        <w:rPr>
          <w:rStyle w:val="StyleUnderline"/>
        </w:rPr>
        <w:t xml:space="preserve">. It </w:t>
      </w:r>
      <w:r>
        <w:rPr>
          <w:rStyle w:val="Emphasis"/>
        </w:rPr>
        <w:t>cannot be otherwise</w:t>
      </w:r>
    </w:p>
    <w:p w14:paraId="7F5C155F" w14:textId="77777777" w:rsidR="00403531" w:rsidRDefault="00403531" w:rsidP="00403531">
      <w:r>
        <w:t xml:space="preserve">There will be limits to how far </w:t>
      </w:r>
      <w:r w:rsidRPr="00DF4778">
        <w:rPr>
          <w:rStyle w:val="StyleUnderline"/>
          <w:highlight w:val="cyan"/>
        </w:rPr>
        <w:t>antitrust can</w:t>
      </w:r>
      <w:r>
        <w:t xml:space="preserve"> </w:t>
      </w:r>
      <w:r>
        <w:rPr>
          <w:rStyle w:val="Emphasis"/>
        </w:rPr>
        <w:t>help</w:t>
      </w:r>
      <w:r>
        <w:t xml:space="preserve"> with all these problems, but it can certainly </w:t>
      </w:r>
      <w:r>
        <w:rPr>
          <w:rStyle w:val="Emphasis"/>
        </w:rPr>
        <w:t>harm</w:t>
      </w:r>
      <w:r>
        <w:t xml:space="preserve"> </w:t>
      </w:r>
      <w:r>
        <w:rPr>
          <w:rStyle w:val="StyleUnderline"/>
        </w:rPr>
        <w:t>or</w:t>
      </w:r>
      <w:r>
        <w:t xml:space="preserve"> </w:t>
      </w:r>
      <w:r w:rsidRPr="00DF4778">
        <w:rPr>
          <w:rStyle w:val="Emphasis"/>
          <w:szCs w:val="20"/>
          <w:highlight w:val="cyan"/>
        </w:rPr>
        <w:t>hinder</w:t>
      </w:r>
      <w:r w:rsidRPr="00DF4778">
        <w:rPr>
          <w:rStyle w:val="Emphasis"/>
          <w:highlight w:val="cyan"/>
        </w:rPr>
        <w:t xml:space="preserve"> progress </w:t>
      </w:r>
      <w:r>
        <w:rPr>
          <w:rStyle w:val="Emphasis"/>
        </w:rPr>
        <w:t xml:space="preserve">towards </w:t>
      </w:r>
      <w:r w:rsidRPr="00DF4778">
        <w:rPr>
          <w:rStyle w:val="Emphasis"/>
          <w:highlight w:val="cyan"/>
        </w:rPr>
        <w:t>solutions</w:t>
      </w:r>
      <w:r w:rsidRPr="00DF4778">
        <w:rPr>
          <w:rStyle w:val="StyleUnderline"/>
          <w:highlight w:val="cyan"/>
        </w:rPr>
        <w:t>.</w:t>
      </w:r>
    </w:p>
    <w:p w14:paraId="0AACDB3F" w14:textId="77777777" w:rsidR="00403531" w:rsidRDefault="00403531" w:rsidP="00403531">
      <w:r>
        <w:t xml:space="preserve">In its essence, </w:t>
      </w:r>
      <w:r w:rsidRPr="00DF4778">
        <w:rPr>
          <w:rStyle w:val="Emphasis"/>
          <w:highlight w:val="cyan"/>
        </w:rPr>
        <w:t>antitrust</w:t>
      </w:r>
      <w:r>
        <w:rPr>
          <w:rStyle w:val="StyleUnderline"/>
        </w:rPr>
        <w:t xml:space="preserve"> is industrial policy</w:t>
      </w:r>
      <w:r>
        <w:t xml:space="preserve">. It </w:t>
      </w:r>
      <w:r w:rsidRPr="00DF4778">
        <w:rPr>
          <w:rStyle w:val="StyleUnderline"/>
          <w:highlight w:val="cyan"/>
        </w:rPr>
        <w:t xml:space="preserve">determines </w:t>
      </w:r>
      <w:r w:rsidRPr="00DF4778">
        <w:rPr>
          <w:rStyle w:val="Emphasis"/>
          <w:highlight w:val="cyan"/>
        </w:rPr>
        <w:t xml:space="preserve">which organisations </w:t>
      </w:r>
      <w:r>
        <w:rPr>
          <w:rStyle w:val="Emphasis"/>
        </w:rPr>
        <w:t xml:space="preserve">can legally build </w:t>
      </w:r>
      <w:r w:rsidRPr="00DF4778">
        <w:rPr>
          <w:rStyle w:val="Emphasis"/>
          <w:highlight w:val="cyan"/>
        </w:rPr>
        <w:t>scale</w:t>
      </w:r>
      <w:r w:rsidRPr="00DF4778">
        <w:rPr>
          <w:rStyle w:val="StyleUnderline"/>
          <w:highlight w:val="cyan"/>
        </w:rPr>
        <w:t xml:space="preserve">, and what </w:t>
      </w:r>
      <w:r w:rsidRPr="00DF4778">
        <w:rPr>
          <w:rStyle w:val="Emphasis"/>
          <w:highlight w:val="cyan"/>
        </w:rPr>
        <w:t xml:space="preserve">they </w:t>
      </w:r>
      <w:r>
        <w:rPr>
          <w:rStyle w:val="Emphasis"/>
        </w:rPr>
        <w:t xml:space="preserve">are allowed to </w:t>
      </w:r>
      <w:r w:rsidRPr="00DF4778">
        <w:rPr>
          <w:rStyle w:val="Emphasis"/>
          <w:highlight w:val="cyan"/>
        </w:rPr>
        <w:t xml:space="preserve">do with </w:t>
      </w:r>
      <w:r>
        <w:rPr>
          <w:rStyle w:val="Emphasis"/>
        </w:rPr>
        <w:t xml:space="preserve">the </w:t>
      </w:r>
      <w:r w:rsidRPr="00DF4778">
        <w:rPr>
          <w:rStyle w:val="Emphasis"/>
          <w:highlight w:val="cyan"/>
        </w:rPr>
        <w:t>resulting power</w:t>
      </w:r>
      <w:r>
        <w:rPr>
          <w:rStyle w:val="StyleUnderline"/>
        </w:rPr>
        <w:t xml:space="preserve"> within the rules of fair market conduct.</w:t>
      </w:r>
      <w:r>
        <w:t xml:space="preserve"> 3 </w:t>
      </w:r>
      <w:r w:rsidRPr="00DF4778">
        <w:rPr>
          <w:rStyle w:val="StyleUnderline"/>
          <w:highlight w:val="cyan"/>
        </w:rPr>
        <w:t xml:space="preserve">This makes antitrust </w:t>
      </w:r>
      <w:r w:rsidRPr="00DF4778">
        <w:rPr>
          <w:rStyle w:val="Emphasis"/>
          <w:highlight w:val="cyan"/>
        </w:rPr>
        <w:t>central</w:t>
      </w:r>
      <w:r w:rsidRPr="00DF4778">
        <w:rPr>
          <w:highlight w:val="cyan"/>
        </w:rPr>
        <w:t xml:space="preserve"> </w:t>
      </w:r>
      <w:r w:rsidRPr="00DF4778">
        <w:rPr>
          <w:rStyle w:val="StyleUnderline"/>
          <w:highlight w:val="cyan"/>
        </w:rPr>
        <w:t>to</w:t>
      </w:r>
      <w:r>
        <w:rPr>
          <w:rStyle w:val="StyleUnderline"/>
        </w:rPr>
        <w:t xml:space="preserve"> debates around the future of </w:t>
      </w:r>
      <w:r>
        <w:rPr>
          <w:rStyle w:val="Emphasis"/>
        </w:rPr>
        <w:t>work</w:t>
      </w:r>
      <w:r>
        <w:rPr>
          <w:rStyle w:val="StyleUnderline"/>
        </w:rPr>
        <w:t xml:space="preserve">, </w:t>
      </w:r>
      <w:r>
        <w:rPr>
          <w:rStyle w:val="Emphasis"/>
        </w:rPr>
        <w:t>economic development</w:t>
      </w:r>
      <w:r>
        <w:rPr>
          <w:rStyle w:val="StyleUnderline"/>
        </w:rPr>
        <w:t xml:space="preserve">, </w:t>
      </w:r>
      <w:r>
        <w:rPr>
          <w:rStyle w:val="Emphasis"/>
        </w:rPr>
        <w:t>healthcare</w:t>
      </w:r>
      <w:r>
        <w:rPr>
          <w:rStyle w:val="StyleUnderline"/>
        </w:rPr>
        <w:t xml:space="preserve">, </w:t>
      </w:r>
      <w:r w:rsidRPr="00DF4778">
        <w:rPr>
          <w:rStyle w:val="Emphasis"/>
          <w:highlight w:val="cyan"/>
        </w:rPr>
        <w:t>food systems</w:t>
      </w:r>
      <w:r w:rsidRPr="00DF4778">
        <w:rPr>
          <w:rStyle w:val="StyleUnderline"/>
          <w:highlight w:val="cyan"/>
        </w:rPr>
        <w:t>,</w:t>
      </w:r>
      <w:r>
        <w:rPr>
          <w:rStyle w:val="StyleUnderline"/>
        </w:rPr>
        <w:t xml:space="preserve"> </w:t>
      </w:r>
      <w:r w:rsidRPr="00DF4778">
        <w:rPr>
          <w:rStyle w:val="StyleUnderline"/>
          <w:highlight w:val="cyan"/>
        </w:rPr>
        <w:t>and</w:t>
      </w:r>
      <w:r>
        <w:rPr>
          <w:rStyle w:val="StyleUnderline"/>
        </w:rPr>
        <w:t xml:space="preserve"> the future of </w:t>
      </w:r>
      <w:r w:rsidRPr="00DF4778">
        <w:rPr>
          <w:rStyle w:val="Emphasis"/>
          <w:highlight w:val="cyan"/>
        </w:rPr>
        <w:t>technology</w:t>
      </w:r>
      <w:r w:rsidRPr="00DF4778">
        <w:rPr>
          <w:rStyle w:val="StyleUnderline"/>
          <w:highlight w:val="cyan"/>
        </w:rPr>
        <w:t>.</w:t>
      </w:r>
      <w:r>
        <w:t xml:space="preserve"> The context also urges us to be circumspect and intentional when it comes to comes to innovation. </w:t>
      </w:r>
      <w:r>
        <w:rPr>
          <w:rStyle w:val="StyleUnderline"/>
        </w:rPr>
        <w:t xml:space="preserve">Within antitrust, </w:t>
      </w:r>
      <w:r w:rsidRPr="00DF4778">
        <w:rPr>
          <w:rStyle w:val="StyleUnderline"/>
          <w:highlight w:val="cyan"/>
        </w:rPr>
        <w:t xml:space="preserve">innovation is </w:t>
      </w:r>
      <w:r w:rsidRPr="00DF4778">
        <w:rPr>
          <w:rStyle w:val="Emphasis"/>
          <w:highlight w:val="cyan"/>
        </w:rPr>
        <w:t>efficiency on steroids</w:t>
      </w:r>
      <w:r>
        <w:rPr>
          <w:rStyle w:val="StyleUnderline"/>
        </w:rPr>
        <w:t>.</w:t>
      </w:r>
      <w:r>
        <w:t xml:space="preserve"> According to Tad Lipsky, there is a common understanding “shared across the entire spectrum of expert economic opinion” that “the predominant determinant of overall increases in our economic well-being is innovation”. 4 That is quite a statement. </w:t>
      </w:r>
      <w:r>
        <w:rPr>
          <w:rStyle w:val="StyleUnderline"/>
        </w:rPr>
        <w:t xml:space="preserve">When it comes to climate change, </w:t>
      </w:r>
      <w:r w:rsidRPr="00DF4778">
        <w:rPr>
          <w:rStyle w:val="Emphasis"/>
          <w:highlight w:val="cyan"/>
        </w:rPr>
        <w:t>green tech</w:t>
      </w:r>
      <w:r>
        <w:rPr>
          <w:rStyle w:val="StyleUnderline"/>
        </w:rPr>
        <w:t xml:space="preserve"> innovations </w:t>
      </w:r>
      <w:r w:rsidRPr="00DF4778">
        <w:rPr>
          <w:rStyle w:val="StyleUnderline"/>
          <w:highlight w:val="cyan"/>
        </w:rPr>
        <w:t xml:space="preserve">could </w:t>
      </w:r>
      <w:r>
        <w:rPr>
          <w:rStyle w:val="StyleUnderline"/>
        </w:rPr>
        <w:t xml:space="preserve">certainly </w:t>
      </w:r>
      <w:r w:rsidRPr="00DF4778">
        <w:rPr>
          <w:rStyle w:val="StyleUnderline"/>
          <w:highlight w:val="cyan"/>
        </w:rPr>
        <w:t>help us</w:t>
      </w:r>
      <w:r>
        <w:rPr>
          <w:rStyle w:val="StyleUnderline"/>
        </w:rPr>
        <w:t xml:space="preserve"> live in a zero-carbon world, </w:t>
      </w:r>
      <w:r w:rsidRPr="00DF4778">
        <w:rPr>
          <w:rStyle w:val="StyleUnderline"/>
          <w:highlight w:val="cyan"/>
        </w:rPr>
        <w:t>but</w:t>
      </w:r>
      <w:r>
        <w:t xml:space="preserve"> we already have the technologies we need to decarbonise. It is </w:t>
      </w:r>
      <w:r w:rsidRPr="00DF4778">
        <w:rPr>
          <w:rStyle w:val="StyleUnderline"/>
          <w:highlight w:val="cyan"/>
        </w:rPr>
        <w:t>the</w:t>
      </w:r>
      <w:r w:rsidRPr="00DF4778">
        <w:rPr>
          <w:highlight w:val="cyan"/>
        </w:rPr>
        <w:t xml:space="preserve"> </w:t>
      </w:r>
      <w:r w:rsidRPr="00DF4778">
        <w:rPr>
          <w:rStyle w:val="Emphasis"/>
          <w:highlight w:val="cyan"/>
        </w:rPr>
        <w:t>structure of the economy, and politics</w:t>
      </w:r>
      <w:r>
        <w:t xml:space="preserve">, that </w:t>
      </w:r>
      <w:r w:rsidRPr="00DF4778">
        <w:rPr>
          <w:rStyle w:val="StyleUnderline"/>
          <w:highlight w:val="cyan"/>
        </w:rPr>
        <w:t>must catch up.</w:t>
      </w:r>
      <w:r>
        <w:t xml:space="preserve"> When it comes to inequality, the theory is that innovations increase productivity, raising earnings and </w:t>
      </w:r>
      <w:r>
        <w:rPr>
          <w:rStyle w:val="StyleUnderline"/>
        </w:rPr>
        <w:t>increasing the size of the economic pie</w:t>
      </w:r>
      <w:r>
        <w:t xml:space="preserve">. That will </w:t>
      </w:r>
      <w:r>
        <w:rPr>
          <w:rStyle w:val="StyleUnderline"/>
        </w:rPr>
        <w:t>only solve inequality if the gains are distributed</w:t>
      </w:r>
      <w:r>
        <w:t xml:space="preserve"> (and redistributed) fairly, </w:t>
      </w:r>
      <w:r>
        <w:rPr>
          <w:rStyle w:val="StyleUnderline"/>
        </w:rPr>
        <w:t xml:space="preserve">not just through the tax and benefits systems, but also at the </w:t>
      </w:r>
      <w:r>
        <w:rPr>
          <w:rStyle w:val="Emphasis"/>
        </w:rPr>
        <w:t>point of production</w:t>
      </w:r>
      <w:r>
        <w:rPr>
          <w:rStyle w:val="StyleUnderline"/>
        </w:rPr>
        <w:t>.</w:t>
      </w:r>
      <w:r>
        <w:t xml:space="preserve"> Otherwise rising capital productivity can be accompanied by unemployment or, as we also see today, underemployment and the degradation of employment terms.</w:t>
      </w:r>
    </w:p>
    <w:p w14:paraId="2463AB6C" w14:textId="77777777" w:rsidR="00403531" w:rsidRDefault="00403531" w:rsidP="00403531">
      <w:r w:rsidRPr="00DF4778">
        <w:rPr>
          <w:rStyle w:val="Emphasis"/>
          <w:highlight w:val="cyan"/>
        </w:rPr>
        <w:t>Opioids</w:t>
      </w:r>
      <w:r w:rsidRPr="00DF4778">
        <w:rPr>
          <w:highlight w:val="cyan"/>
        </w:rPr>
        <w:t xml:space="preserve"> </w:t>
      </w:r>
      <w:r>
        <w:rPr>
          <w:rStyle w:val="StyleUnderline"/>
        </w:rPr>
        <w:t xml:space="preserve">were an innovation. </w:t>
      </w:r>
      <w:r w:rsidRPr="00DF4778">
        <w:rPr>
          <w:rStyle w:val="Emphasis"/>
          <w:highlight w:val="cyan"/>
        </w:rPr>
        <w:t>Fracking</w:t>
      </w:r>
      <w:r w:rsidRPr="00DF4778">
        <w:rPr>
          <w:rStyle w:val="StyleUnderline"/>
          <w:highlight w:val="cyan"/>
        </w:rPr>
        <w:t xml:space="preserve"> </w:t>
      </w:r>
      <w:r>
        <w:rPr>
          <w:rStyle w:val="StyleUnderline"/>
        </w:rPr>
        <w:t xml:space="preserve">is an innovation. </w:t>
      </w:r>
      <w:r>
        <w:rPr>
          <w:rStyle w:val="Emphasis"/>
        </w:rPr>
        <w:t xml:space="preserve">Naked </w:t>
      </w:r>
      <w:r w:rsidRPr="00DF4778">
        <w:rPr>
          <w:rStyle w:val="Emphasis"/>
          <w:highlight w:val="cyan"/>
        </w:rPr>
        <w:t>Credit Default Swaps</w:t>
      </w:r>
      <w:r w:rsidRPr="00DF4778">
        <w:rPr>
          <w:highlight w:val="cyan"/>
        </w:rPr>
        <w:t xml:space="preserve"> </w:t>
      </w:r>
      <w:r w:rsidRPr="00DF4778">
        <w:rPr>
          <w:rStyle w:val="StyleUnderline"/>
          <w:highlight w:val="cyan"/>
        </w:rPr>
        <w:t>were innovations.</w:t>
      </w:r>
      <w:r>
        <w:t xml:space="preserve"> 5 </w:t>
      </w:r>
      <w:r>
        <w:rPr>
          <w:rStyle w:val="Emphasis"/>
        </w:rPr>
        <w:t>Not all innovations are good</w:t>
      </w:r>
      <w:r>
        <w:rPr>
          <w:rStyle w:val="StyleUnderline"/>
        </w:rPr>
        <w:t>. The</w:t>
      </w:r>
      <w:r>
        <w:t xml:space="preserve"> </w:t>
      </w:r>
      <w:r>
        <w:rPr>
          <w:rStyle w:val="Emphasis"/>
        </w:rPr>
        <w:t>direction</w:t>
      </w:r>
      <w:r>
        <w:t xml:space="preserve"> of innovation </w:t>
      </w:r>
      <w:r>
        <w:rPr>
          <w:rStyle w:val="Emphasis"/>
        </w:rPr>
        <w:t>matters</w:t>
      </w:r>
      <w:r>
        <w:t xml:space="preserve">, </w:t>
      </w:r>
      <w:r>
        <w:rPr>
          <w:rStyle w:val="StyleUnderline"/>
        </w:rPr>
        <w:t xml:space="preserve">and while this may be influenced along paths that are profitable, paths of innovation should not be captured, </w:t>
      </w:r>
      <w:r>
        <w:rPr>
          <w:rStyle w:val="StyleUnderline"/>
        </w:rPr>
        <w:lastRenderedPageBreak/>
        <w:t xml:space="preserve">unprofitable but </w:t>
      </w:r>
      <w:r w:rsidRPr="00DF4778">
        <w:rPr>
          <w:rStyle w:val="Emphasis"/>
          <w:highlight w:val="cyan"/>
        </w:rPr>
        <w:t>world-saving innovations</w:t>
      </w:r>
      <w:r w:rsidRPr="00DF4778">
        <w:rPr>
          <w:rStyle w:val="StyleUnderline"/>
          <w:highlight w:val="cyan"/>
        </w:rPr>
        <w:t xml:space="preserve"> should not be side-lined</w:t>
      </w:r>
      <w:r>
        <w:rPr>
          <w:rStyle w:val="StyleUnderline"/>
        </w:rPr>
        <w:t xml:space="preserve">, and </w:t>
      </w:r>
      <w:r>
        <w:rPr>
          <w:rStyle w:val="Emphasis"/>
        </w:rPr>
        <w:t>democratic institutions</w:t>
      </w:r>
      <w:r>
        <w:rPr>
          <w:rStyle w:val="StyleUnderline"/>
        </w:rPr>
        <w:t xml:space="preserve"> should have a say in what is acceptable</w:t>
      </w:r>
      <w:r>
        <w:t xml:space="preserve">. At this moment, </w:t>
      </w:r>
      <w:r>
        <w:rPr>
          <w:rStyle w:val="Emphasis"/>
        </w:rPr>
        <w:t>we cannot afford anything else</w:t>
      </w:r>
      <w:r>
        <w:t>.</w:t>
      </w:r>
    </w:p>
    <w:p w14:paraId="47AE6199" w14:textId="5BF859B3" w:rsidR="00403531" w:rsidRDefault="00403531" w:rsidP="00403531">
      <w:pPr>
        <w:pStyle w:val="Heading1"/>
      </w:pPr>
      <w:r>
        <w:lastRenderedPageBreak/>
        <w:t>2NC</w:t>
      </w:r>
    </w:p>
    <w:p w14:paraId="23CC139D" w14:textId="17EBF10C" w:rsidR="00403531" w:rsidRDefault="00403531" w:rsidP="00403531">
      <w:pPr>
        <w:pStyle w:val="Heading2"/>
      </w:pPr>
      <w:r>
        <w:lastRenderedPageBreak/>
        <w:t>Competition</w:t>
      </w:r>
    </w:p>
    <w:p w14:paraId="17AAE15B" w14:textId="2A685DC8" w:rsidR="00403531" w:rsidRDefault="00403531" w:rsidP="00403531">
      <w:pPr>
        <w:pStyle w:val="Heading3"/>
      </w:pPr>
      <w:r>
        <w:lastRenderedPageBreak/>
        <w:t>Competition---Do Both---Copyright---2NC</w:t>
      </w:r>
    </w:p>
    <w:p w14:paraId="1194139D" w14:textId="77777777" w:rsidR="00403531" w:rsidRDefault="00403531" w:rsidP="00403531">
      <w:pPr>
        <w:pStyle w:val="Heading4"/>
      </w:pPr>
      <w:r>
        <w:t>Antitrust and copyright law are incompatible</w:t>
      </w:r>
    </w:p>
    <w:p w14:paraId="78C1204F" w14:textId="77777777" w:rsidR="00403531" w:rsidRPr="008C2A4A" w:rsidRDefault="00403531" w:rsidP="00403531">
      <w:pPr>
        <w:rPr>
          <w:lang w:eastAsia="zh-CN"/>
        </w:rPr>
      </w:pPr>
      <w:r>
        <w:rPr>
          <w:b/>
          <w:bCs/>
          <w:sz w:val="26"/>
          <w:szCs w:val="26"/>
        </w:rPr>
        <w:t xml:space="preserve">Noti-Victor ‘24 </w:t>
      </w:r>
      <w:r>
        <w:t>[Jacob and Xiyin Tang; 2024</w:t>
      </w:r>
      <w:r w:rsidRPr="00387091">
        <w:t xml:space="preserve">; </w:t>
      </w:r>
      <w:r w:rsidRPr="008C2A4A">
        <w:rPr>
          <w:lang w:eastAsia="zh-CN"/>
        </w:rPr>
        <w:t>Jacob Noti-Victor is an Associate Professor of Law</w:t>
      </w:r>
      <w:r>
        <w:rPr>
          <w:lang w:eastAsia="zh-CN"/>
        </w:rPr>
        <w:t xml:space="preserve">, former </w:t>
      </w:r>
      <w:r w:rsidRPr="008C2A4A">
        <w:rPr>
          <w:lang w:eastAsia="zh-CN"/>
        </w:rPr>
        <w:t xml:space="preserve">intellectual property litigator at Kirkland &amp; Ellis LLP and a law clerk for Second Circuit Judge Pierre N. </w:t>
      </w:r>
      <w:r>
        <w:rPr>
          <w:lang w:eastAsia="zh-CN"/>
        </w:rPr>
        <w:t>Level, graduate</w:t>
      </w:r>
      <w:r w:rsidRPr="008C2A4A">
        <w:rPr>
          <w:lang w:eastAsia="zh-CN"/>
        </w:rPr>
        <w:t xml:space="preserve"> from Yale Law School</w:t>
      </w:r>
      <w:r>
        <w:rPr>
          <w:lang w:eastAsia="zh-CN"/>
        </w:rPr>
        <w:t xml:space="preserve">, </w:t>
      </w:r>
      <w:r w:rsidRPr="008C2A4A">
        <w:rPr>
          <w:lang w:eastAsia="zh-CN"/>
        </w:rPr>
        <w:t xml:space="preserve">A.B. in Social Studies magna cum laude from Harvard </w:t>
      </w:r>
      <w:r>
        <w:rPr>
          <w:lang w:eastAsia="zh-CN"/>
        </w:rPr>
        <w:t>College</w:t>
      </w:r>
      <w:r w:rsidRPr="00387091">
        <w:t xml:space="preserve">; </w:t>
      </w:r>
      <w:r w:rsidRPr="008C2A4A">
        <w:t>Xiyin Tang is a Professor of Law at UCLA School of Law</w:t>
      </w:r>
      <w:r>
        <w:t xml:space="preserve">, </w:t>
      </w:r>
      <w:r w:rsidRPr="008C2A4A">
        <w:t>previously served as a lead counsel for Facebook and an associate at Mayer Brown LLP and Skadden Arps Slate Meagher &amp; Flom LLP, where she worked on a variety of transactional and litigation matters in the technology, media, and entertainment sectors</w:t>
      </w:r>
      <w:r>
        <w:t>; Cardozo Law</w:t>
      </w:r>
      <w:r w:rsidRPr="00387091">
        <w:t>; “</w:t>
      </w:r>
      <w:r>
        <w:t>Antitrust Regulation of Copyright Markets”; 101 Wash. U. L. Rev. 851] zy</w:t>
      </w:r>
    </w:p>
    <w:p w14:paraId="24017255" w14:textId="77777777" w:rsidR="00403531" w:rsidRPr="00AD4568" w:rsidRDefault="00403531" w:rsidP="00403531">
      <w:pPr>
        <w:rPr>
          <w:sz w:val="16"/>
        </w:rPr>
      </w:pPr>
      <w:r w:rsidRPr="00AD4568">
        <w:rPr>
          <w:sz w:val="16"/>
        </w:rPr>
        <w:t>On October 31, 2022, a federal court stunned the legal and publishing worlds when it sided with the U.S. Department of Justice and blocked the planned acquisition of publishing house Simon &amp; Schuster by the book behemoth Penguin Random House.1 Just a little under a month later, the deal officially collapsed, “paus[ing] consolidation in an industry that has been profoundly reshaped by mergers and acquisitions, with little regulatory intervention.”2 For the publishing world, the court’s order—and the decision by Simon &amp; Schuster’s parent company to terminate the deal rather than seek an appeal of the court order—broke a pattern of rapid consolidation in a deeply concentrated landscape that had dwindled to just five publishers.3 For the legal world, the DOJ’s win marked a rare victory for the new antitrust movement: regulators actively seeking to reform antitrust law away from what they argued was a narrow focus on consumer pricing, toward an expansive, mostly untested interpretation of the law that protected labor markets and curbed corporate power.4</w:t>
      </w:r>
    </w:p>
    <w:p w14:paraId="668BF57A" w14:textId="77777777" w:rsidR="00403531" w:rsidRPr="00AD4568" w:rsidRDefault="00403531" w:rsidP="00403531">
      <w:pPr>
        <w:rPr>
          <w:sz w:val="16"/>
        </w:rPr>
      </w:pPr>
      <w:r w:rsidRPr="00AD4568">
        <w:rPr>
          <w:sz w:val="16"/>
        </w:rPr>
        <w:t xml:space="preserve">More broadly, the decision was that rare </w:t>
      </w:r>
      <w:r w:rsidRPr="00AD4568">
        <w:rPr>
          <w:rStyle w:val="StyleUnderline"/>
          <w:b/>
          <w:bCs/>
        </w:rPr>
        <w:t>collision between antitrust</w:t>
      </w:r>
      <w:r w:rsidRPr="000B58FC">
        <w:rPr>
          <w:rStyle w:val="StyleUnderline"/>
        </w:rPr>
        <w:t xml:space="preserve"> law </w:t>
      </w:r>
      <w:r w:rsidRPr="00AD4568">
        <w:rPr>
          <w:rStyle w:val="StyleUnderline"/>
          <w:b/>
          <w:bCs/>
        </w:rPr>
        <w:t xml:space="preserve">and </w:t>
      </w:r>
      <w:r w:rsidRPr="000B58FC">
        <w:rPr>
          <w:rStyle w:val="StyleUnderline"/>
        </w:rPr>
        <w:t xml:space="preserve">the deeply consolidated </w:t>
      </w:r>
      <w:r w:rsidRPr="00AD4568">
        <w:rPr>
          <w:rStyle w:val="StyleUnderline"/>
          <w:b/>
          <w:bCs/>
        </w:rPr>
        <w:t>copyright-</w:t>
      </w:r>
      <w:r w:rsidRPr="000B58FC">
        <w:rPr>
          <w:rStyle w:val="StyleUnderline"/>
        </w:rPr>
        <w:t>content industries</w:t>
      </w:r>
      <w:r w:rsidRPr="00AD4568">
        <w:rPr>
          <w:sz w:val="16"/>
        </w:rPr>
        <w:t xml:space="preserve">, which many have </w:t>
      </w:r>
      <w:r w:rsidRPr="000B58FC">
        <w:rPr>
          <w:rStyle w:val="StyleUnderline"/>
        </w:rPr>
        <w:t>long acknowledged but</w:t>
      </w:r>
      <w:r w:rsidRPr="00AD4568">
        <w:rPr>
          <w:sz w:val="16"/>
        </w:rPr>
        <w:t xml:space="preserve"> about which </w:t>
      </w:r>
      <w:r w:rsidRPr="00AD4568">
        <w:rPr>
          <w:rStyle w:val="StyleUnderline"/>
          <w:b/>
          <w:bCs/>
        </w:rPr>
        <w:t>little has been done</w:t>
      </w:r>
      <w:r w:rsidRPr="00AD4568">
        <w:rPr>
          <w:sz w:val="16"/>
        </w:rPr>
        <w:t xml:space="preserve">.5 Yet, to date, </w:t>
      </w:r>
      <w:r w:rsidRPr="000B58FC">
        <w:rPr>
          <w:rStyle w:val="StyleUnderline"/>
        </w:rPr>
        <w:t>scholars have</w:t>
      </w:r>
      <w:r w:rsidRPr="00AD4568">
        <w:rPr>
          <w:sz w:val="16"/>
        </w:rPr>
        <w:t xml:space="preserve"> generally </w:t>
      </w:r>
      <w:r w:rsidRPr="000B58FC">
        <w:rPr>
          <w:rStyle w:val="StyleUnderline"/>
        </w:rPr>
        <w:t xml:space="preserve">viewed </w:t>
      </w:r>
      <w:r w:rsidRPr="00AD4568">
        <w:rPr>
          <w:rStyle w:val="StyleUnderline"/>
          <w:b/>
          <w:bCs/>
        </w:rPr>
        <w:t>copyright and antitrust</w:t>
      </w:r>
      <w:r w:rsidRPr="000B58FC">
        <w:rPr>
          <w:rStyle w:val="StyleUnderline"/>
        </w:rPr>
        <w:t xml:space="preserve"> as</w:t>
      </w:r>
      <w:r w:rsidRPr="00AD4568">
        <w:rPr>
          <w:sz w:val="16"/>
        </w:rPr>
        <w:t xml:space="preserve"> </w:t>
      </w:r>
      <w:r w:rsidRPr="00AD4568">
        <w:rPr>
          <w:rStyle w:val="StyleUnderline"/>
          <w:b/>
          <w:bCs/>
        </w:rPr>
        <w:t>work</w:t>
      </w:r>
      <w:r w:rsidRPr="000B58FC">
        <w:rPr>
          <w:rStyle w:val="StyleUnderline"/>
        </w:rPr>
        <w:t xml:space="preserve">ing </w:t>
      </w:r>
      <w:r w:rsidRPr="00AD4568">
        <w:rPr>
          <w:rStyle w:val="StyleUnderline"/>
          <w:b/>
          <w:bCs/>
        </w:rPr>
        <w:t>independently</w:t>
      </w:r>
      <w:r w:rsidRPr="00AD4568">
        <w:rPr>
          <w:sz w:val="16"/>
        </w:rPr>
        <w:t xml:space="preserve"> of each other, theorizing that copyright law itself might regulate competition amongst firms through specific mechanisms like safe harbors and compulsory licenses, and in cases of extreme anticompetitive conduct, that antitrust law can step in and regulate discrete antitrust harms like price-fixing.6 But, as this Article argues, neither copyright nor antitrust law alone has been sufficient for addressing the immense concentration of the copyright industries or the anticompetitive practices of new, large technology companies.</w:t>
      </w:r>
    </w:p>
    <w:p w14:paraId="225537EB" w14:textId="77777777" w:rsidR="00403531" w:rsidRPr="00AD4568" w:rsidRDefault="00403531" w:rsidP="00403531">
      <w:pPr>
        <w:rPr>
          <w:sz w:val="16"/>
        </w:rPr>
      </w:pPr>
      <w:r w:rsidRPr="00AD4568">
        <w:rPr>
          <w:sz w:val="16"/>
        </w:rPr>
        <w:t xml:space="preserve">Despite the claim that copyright creates a “limited monopoly,” a copyright in a single work is alone insufficient to generate meaningful market power.7 However, the </w:t>
      </w:r>
      <w:r w:rsidRPr="00AD4568">
        <w:rPr>
          <w:rStyle w:val="StyleUnderline"/>
          <w:b/>
          <w:bCs/>
        </w:rPr>
        <w:t>mass aggregation of copyrights</w:t>
      </w:r>
      <w:r w:rsidRPr="00AD4568">
        <w:rPr>
          <w:sz w:val="16"/>
        </w:rPr>
        <w:t xml:space="preserve"> can </w:t>
      </w:r>
      <w:r w:rsidRPr="000B58FC">
        <w:rPr>
          <w:rStyle w:val="StyleUnderline"/>
        </w:rPr>
        <w:t xml:space="preserve">allow a </w:t>
      </w:r>
      <w:r w:rsidRPr="00AD4568">
        <w:rPr>
          <w:rStyle w:val="StyleUnderline"/>
          <w:b/>
          <w:bCs/>
        </w:rPr>
        <w:t>single</w:t>
      </w:r>
      <w:r w:rsidRPr="00AD4568">
        <w:rPr>
          <w:sz w:val="16"/>
        </w:rPr>
        <w:t xml:space="preserve"> or small group of </w:t>
      </w:r>
      <w:r w:rsidRPr="000B58FC">
        <w:rPr>
          <w:rStyle w:val="StyleUnderline"/>
        </w:rPr>
        <w:t>rightsholder</w:t>
      </w:r>
      <w:r w:rsidRPr="00AD4568">
        <w:rPr>
          <w:sz w:val="16"/>
        </w:rPr>
        <w:t xml:space="preserve">s </w:t>
      </w:r>
      <w:r w:rsidRPr="00AD4568">
        <w:rPr>
          <w:u w:val="single"/>
        </w:rPr>
        <w:t xml:space="preserve">to </w:t>
      </w:r>
      <w:r w:rsidRPr="00AD4568">
        <w:rPr>
          <w:b/>
          <w:bCs/>
          <w:u w:val="single"/>
        </w:rPr>
        <w:t>charge high licensing prices</w:t>
      </w:r>
      <w:r w:rsidRPr="00AD4568">
        <w:rPr>
          <w:u w:val="single"/>
        </w:rPr>
        <w:t xml:space="preserve"> or even </w:t>
      </w:r>
      <w:r w:rsidRPr="00AD4568">
        <w:rPr>
          <w:b/>
          <w:bCs/>
          <w:u w:val="single"/>
        </w:rPr>
        <w:t>block entry</w:t>
      </w:r>
      <w:r w:rsidRPr="00AD4568">
        <w:rPr>
          <w:u w:val="single"/>
        </w:rPr>
        <w:t xml:space="preserve"> to new creators or disseminators</w:t>
      </w:r>
      <w:r w:rsidRPr="00AD4568">
        <w:rPr>
          <w:sz w:val="16"/>
        </w:rPr>
        <w:t>.8 Indeed, just like in the book publishing industry, over the course of the past decade, acquisitions and mergers in the recording, music publishing, and audiovisual space have left just a handful of juggernaut content producers in their wake.9</w:t>
      </w:r>
    </w:p>
    <w:p w14:paraId="3A4EE9BE" w14:textId="77777777" w:rsidR="00403531" w:rsidRPr="00AD4568" w:rsidRDefault="00403531" w:rsidP="00403531">
      <w:pPr>
        <w:rPr>
          <w:sz w:val="16"/>
        </w:rPr>
      </w:pPr>
      <w:r w:rsidRPr="00AD4568">
        <w:rPr>
          <w:sz w:val="16"/>
        </w:rPr>
        <w:t xml:space="preserve">Furthermore, a different set of </w:t>
      </w:r>
      <w:r w:rsidRPr="00AD4568">
        <w:rPr>
          <w:rStyle w:val="StyleUnderline"/>
          <w:b/>
          <w:bCs/>
        </w:rPr>
        <w:t>competition problems</w:t>
      </w:r>
      <w:r w:rsidRPr="000B58FC">
        <w:rPr>
          <w:rStyle w:val="StyleUnderline"/>
        </w:rPr>
        <w:t xml:space="preserve"> are emerging</w:t>
      </w:r>
      <w:r w:rsidRPr="00AD4568">
        <w:rPr>
          <w:sz w:val="16"/>
        </w:rPr>
        <w:t xml:space="preserve"> thanks to the growing role of new technology companies </w:t>
      </w:r>
      <w:r w:rsidRPr="000B58FC">
        <w:rPr>
          <w:rStyle w:val="StyleUnderline"/>
        </w:rPr>
        <w:t>in copyright content industries.</w:t>
      </w:r>
      <w:r w:rsidRPr="00AD4568">
        <w:rPr>
          <w:sz w:val="16"/>
        </w:rPr>
        <w:t xml:space="preserve"> In industries with large, entrenched incumbents, disruption has often been considered favorable; copyright and innovation scholars have largely taken the view that competition from companies such as Apple, Amazon, and Google in copyright-dominated industries results in more innovation and better consumer outcomes.10 But this Article discusses ways in which large technology firms may use their economies of scale to engage in loss leading, competing not just in the market but for the market.11 While such strategies present no legally cognizable harm to rightsholders or to competitor distributors in the short term, such strategies are intended to cement the dominance of the technology company in the long term, ultimately reducing the variety, quantity, and quality of goods available to consumers.12</w:t>
      </w:r>
    </w:p>
    <w:p w14:paraId="006A00C8" w14:textId="77777777" w:rsidR="00403531" w:rsidRPr="00AD4568" w:rsidRDefault="00403531" w:rsidP="00403531">
      <w:pPr>
        <w:rPr>
          <w:sz w:val="16"/>
        </w:rPr>
      </w:pPr>
      <w:r w:rsidRPr="00AD4568">
        <w:rPr>
          <w:rStyle w:val="StyleUnderline"/>
        </w:rPr>
        <w:t>The rise of the large-scale copyright aggregator</w:t>
      </w:r>
      <w:r w:rsidRPr="00AD4568">
        <w:rPr>
          <w:sz w:val="16"/>
        </w:rPr>
        <w:t xml:space="preserve"> and the Big Tech loss leader </w:t>
      </w:r>
      <w:r w:rsidRPr="00AD4568">
        <w:rPr>
          <w:rStyle w:val="StyleUnderline"/>
        </w:rPr>
        <w:t>threatens to concentrate market power in the hands of a small</w:t>
      </w:r>
      <w:r w:rsidRPr="00AD4568">
        <w:rPr>
          <w:sz w:val="16"/>
        </w:rPr>
        <w:t xml:space="preserve"> </w:t>
      </w:r>
      <w:r w:rsidRPr="00AD4568">
        <w:rPr>
          <w:rStyle w:val="StyleUnderline"/>
        </w:rPr>
        <w:t>number of firms</w:t>
      </w:r>
      <w:r w:rsidRPr="00AD4568">
        <w:rPr>
          <w:sz w:val="16"/>
        </w:rPr>
        <w:t xml:space="preserve">. The prevailing wisdom is that such </w:t>
      </w:r>
      <w:r w:rsidRPr="00AD4568">
        <w:rPr>
          <w:rStyle w:val="StyleUnderline"/>
        </w:rPr>
        <w:t xml:space="preserve">competition problems should be </w:t>
      </w:r>
      <w:r w:rsidRPr="00AD4568">
        <w:rPr>
          <w:rStyle w:val="StyleUnderline"/>
          <w:b/>
          <w:bCs/>
        </w:rPr>
        <w:t>addressed through antitrust</w:t>
      </w:r>
      <w:r w:rsidRPr="00AD4568">
        <w:rPr>
          <w:sz w:val="16"/>
        </w:rPr>
        <w:t>—what we call an antitrust-only approach.13 However, as we argue, both the classic Chicago School approach to antitrust as well as the growing “neo-Brandeisian” approach struggle to deal with the particular policy challenges (and peculiarities) of market power in copyright markets, where what seems to be a “supracompetitive” price may or may not actually be necessary to fulfill copyright’s goal of incentivizing the production of new creative works.14 Indeed, the limits of an antitrust-only approach have become apparent in the aftermath of the DOJ’s victory in Simon &amp; Schuster, with the sale of the storied publishing house to private equity, “a move that would likely lead to absolute devastation [of Simon &amp; Schuster] and wholesale job loss.”15 As one industry outlet put it in the wake of the court’s decision: “While the anti-monopoly movement has a huge victory to celebrate, the publishing industry is left with a sense of impending doom.”16</w:t>
      </w:r>
    </w:p>
    <w:p w14:paraId="7DACBB90" w14:textId="77777777" w:rsidR="00403531" w:rsidRPr="00AD4568" w:rsidRDefault="00403531" w:rsidP="00403531">
      <w:pPr>
        <w:rPr>
          <w:sz w:val="16"/>
        </w:rPr>
      </w:pPr>
      <w:r w:rsidRPr="00AD4568">
        <w:rPr>
          <w:rStyle w:val="StyleUnderline"/>
        </w:rPr>
        <w:lastRenderedPageBreak/>
        <w:t xml:space="preserve">Existing </w:t>
      </w:r>
      <w:r w:rsidRPr="00AD4568">
        <w:rPr>
          <w:rStyle w:val="StyleUnderline"/>
          <w:b/>
          <w:bCs/>
        </w:rPr>
        <w:t>copyright</w:t>
      </w:r>
      <w:r w:rsidRPr="00AD4568">
        <w:rPr>
          <w:rStyle w:val="StyleUnderline"/>
        </w:rPr>
        <w:t xml:space="preserve"> law,</w:t>
      </w:r>
      <w:r w:rsidRPr="00AD4568">
        <w:rPr>
          <w:sz w:val="16"/>
        </w:rPr>
        <w:t xml:space="preserve"> however,</w:t>
      </w:r>
      <w:r w:rsidRPr="00AD4568">
        <w:rPr>
          <w:rStyle w:val="StyleUnderline"/>
        </w:rPr>
        <w:t xml:space="preserve"> is</w:t>
      </w:r>
      <w:r w:rsidRPr="00AD4568">
        <w:rPr>
          <w:sz w:val="16"/>
        </w:rPr>
        <w:t xml:space="preserve"> also </w:t>
      </w:r>
      <w:r w:rsidRPr="00AD4568">
        <w:rPr>
          <w:rStyle w:val="StyleUnderline"/>
          <w:b/>
          <w:bCs/>
        </w:rPr>
        <w:t>ill-equipped</w:t>
      </w:r>
      <w:r w:rsidRPr="00AD4568">
        <w:rPr>
          <w:rStyle w:val="StyleUnderline"/>
        </w:rPr>
        <w:t xml:space="preserve"> to address market power in the creative industries</w:t>
      </w:r>
      <w:r w:rsidRPr="00AD4568">
        <w:rPr>
          <w:sz w:val="16"/>
        </w:rPr>
        <w:t>. Some scholars have noted that the copyright system contains an internal set of mechanisms designed to police market entry, including compulsory licenses housed within the regulatory state,17 various safe harbors,18 and even the basic mechanics of copyright infringement lawsuits.19 Most of these regimes, however, were crafted in a pre-digital world and thus struggle to effectively handle anticompetitive behavior in the content industries. A copyright-internal approach to market power struggles in particular to make sense of the Big Tech loss leader, who, in the short term, may allow for greater production of easily accessible creative works—an ostensible boon to copyright’s policy agenda—but, in the long term, threatens to erect barriers to entry for new content producers and distributors.</w:t>
      </w:r>
    </w:p>
    <w:p w14:paraId="21DCC3E3" w14:textId="5184116E" w:rsidR="00403531" w:rsidRPr="00403531" w:rsidRDefault="00403531" w:rsidP="00403531">
      <w:pPr>
        <w:rPr>
          <w:sz w:val="16"/>
        </w:rPr>
      </w:pPr>
      <w:r w:rsidRPr="00AD4568">
        <w:rPr>
          <w:sz w:val="16"/>
        </w:rPr>
        <w:t xml:space="preserve">The Article argues, instead, that </w:t>
      </w:r>
      <w:r w:rsidRPr="00AD4568">
        <w:rPr>
          <w:rStyle w:val="StyleUnderline"/>
        </w:rPr>
        <w:t xml:space="preserve">to address concentration in copyright markets, </w:t>
      </w:r>
      <w:r w:rsidRPr="00AD4568">
        <w:rPr>
          <w:rStyle w:val="StyleUnderline"/>
          <w:b/>
          <w:bCs/>
        </w:rPr>
        <w:t>antitrust and copyright law cannot work in silos</w:t>
      </w:r>
      <w:r w:rsidRPr="00AD4568">
        <w:rPr>
          <w:sz w:val="16"/>
        </w:rPr>
        <w:t>. To find a way forward, we consider what may be the only existing legal regime that combines antitrust enforcement with sensitivity to copyright’s policy goals: the consent decrees that manage the music performance rights organizations (PROs) ASCAP and BMI. Thanks to these consent decrees, which were entered into in the 1940s but are still in force today, certain segments of music licensing are regulated,20 including via judicial oversight of royalty rates. Our analysis of rate court adjudications brought under the decrees shows that, far from an outdated relic that parties no longer rely upon, parties continue to call upon rate court judges to adjudicate disputes— especially as new technologies and new modes of disseminating content arise.</w:t>
      </w:r>
    </w:p>
    <w:p w14:paraId="3B90A2C9" w14:textId="13AB0C6B" w:rsidR="00403531" w:rsidRPr="00097C9E" w:rsidRDefault="00403531" w:rsidP="00403531">
      <w:pPr>
        <w:pStyle w:val="Heading3"/>
      </w:pPr>
      <w:r>
        <w:lastRenderedPageBreak/>
        <w:t>Competition---Do Both---Patents---2NC</w:t>
      </w:r>
    </w:p>
    <w:p w14:paraId="36C1C78C" w14:textId="77777777" w:rsidR="00403531" w:rsidRDefault="00403531" w:rsidP="00403531">
      <w:pPr>
        <w:pStyle w:val="Heading4"/>
      </w:pPr>
      <w:r>
        <w:t>Antitrust and patent law are incompatible</w:t>
      </w:r>
    </w:p>
    <w:p w14:paraId="4311071F" w14:textId="77777777" w:rsidR="00403531" w:rsidRPr="00D44F37" w:rsidRDefault="00403531" w:rsidP="00403531">
      <w:r w:rsidRPr="00D44F37">
        <w:rPr>
          <w:b/>
          <w:bCs/>
          <w:sz w:val="26"/>
          <w:szCs w:val="26"/>
        </w:rPr>
        <w:t>Kurz</w:t>
      </w:r>
      <w:r>
        <w:rPr>
          <w:b/>
          <w:bCs/>
          <w:sz w:val="26"/>
          <w:szCs w:val="26"/>
        </w:rPr>
        <w:t xml:space="preserve"> 24 </w:t>
      </w:r>
      <w:r w:rsidRPr="00D44F37">
        <w:t>[Mordecai</w:t>
      </w:r>
      <w:r>
        <w:t xml:space="preserve">; </w:t>
      </w:r>
      <w:r w:rsidRPr="00D44F37">
        <w:t>January 25; Emeritus Professor of Economics at Stanford University and the author</w:t>
      </w:r>
      <w:r w:rsidRPr="00132B2F">
        <w:t>; Business and Financial Times (Ghana)</w:t>
      </w:r>
      <w:r>
        <w:t xml:space="preserve">; </w:t>
      </w:r>
      <w:r w:rsidRPr="00132B2F">
        <w:t>“Reform antitrust and patent laws now”</w:t>
      </w:r>
      <w:r>
        <w:t>; https://advance-lexis-com.proxy.lib.umich.edu/api/document?collection=news&amp;id=urn:contentItem:6B60-B821-JDJN-64P6-00000-00&amp;context=1516831</w:t>
      </w:r>
      <w:r>
        <w:rPr>
          <w:rFonts w:ascii="Lato" w:hAnsi="Lato"/>
          <w:color w:val="212121"/>
          <w:sz w:val="21"/>
          <w:szCs w:val="21"/>
          <w:shd w:val="clear" w:color="auto" w:fill="FFFFFF"/>
        </w:rPr>
        <w:t>.</w:t>
      </w:r>
      <w:r>
        <w:t>] zy</w:t>
      </w:r>
    </w:p>
    <w:p w14:paraId="7F4B121D" w14:textId="77777777" w:rsidR="00403531" w:rsidRPr="00D919A0" w:rsidRDefault="00403531" w:rsidP="00403531">
      <w:pPr>
        <w:rPr>
          <w:sz w:val="16"/>
          <w:lang w:eastAsia="zh-CN"/>
        </w:rPr>
      </w:pPr>
      <w:r w:rsidRPr="00D919A0">
        <w:rPr>
          <w:rStyle w:val="StyleUnderline"/>
          <w:lang w:eastAsia="zh-CN"/>
        </w:rPr>
        <w:t>The</w:t>
      </w:r>
      <w:r w:rsidRPr="00D919A0">
        <w:rPr>
          <w:sz w:val="16"/>
          <w:lang w:eastAsia="zh-CN"/>
        </w:rPr>
        <w:t xml:space="preserve"> real </w:t>
      </w:r>
      <w:r w:rsidRPr="00D919A0">
        <w:rPr>
          <w:rStyle w:val="StyleUnderline"/>
          <w:lang w:eastAsia="zh-CN"/>
        </w:rPr>
        <w:t>aim of antitrust law</w:t>
      </w:r>
      <w:r w:rsidRPr="00D919A0">
        <w:rPr>
          <w:sz w:val="16"/>
          <w:lang w:eastAsia="zh-CN"/>
        </w:rPr>
        <w:t xml:space="preserve">, then, </w:t>
      </w:r>
      <w:r w:rsidRPr="00D919A0">
        <w:rPr>
          <w:rStyle w:val="StyleUnderline"/>
          <w:lang w:eastAsia="zh-CN"/>
        </w:rPr>
        <w:t xml:space="preserve">is to </w:t>
      </w:r>
      <w:r w:rsidRPr="00D919A0">
        <w:rPr>
          <w:rStyle w:val="StyleUnderline"/>
          <w:b/>
          <w:bCs/>
          <w:lang w:eastAsia="zh-CN"/>
        </w:rPr>
        <w:t>curb excessive economic and political power of business</w:t>
      </w:r>
      <w:r w:rsidRPr="00D919A0">
        <w:rPr>
          <w:sz w:val="16"/>
          <w:lang w:eastAsia="zh-CN"/>
        </w:rPr>
        <w:t xml:space="preserve">. Yet the original legislation made only the restraint of trade illegal. Finding this too vague, the courts compelled Congress - in 1914, 1936 and 1950 - to spell out unlawful market practices, but always without reference to the exercise of power. Thus, </w:t>
      </w:r>
      <w:r w:rsidRPr="00D919A0">
        <w:rPr>
          <w:rStyle w:val="StyleUnderline"/>
          <w:lang w:eastAsia="zh-CN"/>
        </w:rPr>
        <w:t>in practice, </w:t>
      </w:r>
      <w:r w:rsidRPr="00D919A0">
        <w:rPr>
          <w:rStyle w:val="StyleUnderline"/>
          <w:b/>
          <w:bCs/>
          <w:lang w:eastAsia="zh-CN"/>
        </w:rPr>
        <w:t>antitrust </w:t>
      </w:r>
      <w:r w:rsidRPr="00D919A0">
        <w:rPr>
          <w:rStyle w:val="StyleUnderline"/>
          <w:lang w:eastAsia="zh-CN"/>
        </w:rPr>
        <w:t xml:space="preserve">policy </w:t>
      </w:r>
      <w:r w:rsidRPr="00D919A0">
        <w:rPr>
          <w:rStyle w:val="StyleUnderline"/>
          <w:b/>
          <w:bCs/>
          <w:lang w:eastAsia="zh-CN"/>
        </w:rPr>
        <w:t>has been used to ensure</w:t>
      </w:r>
      <w:r w:rsidRPr="00D919A0">
        <w:rPr>
          <w:rStyle w:val="StyleUnderline"/>
          <w:lang w:eastAsia="zh-CN"/>
        </w:rPr>
        <w:t xml:space="preserve"> the </w:t>
      </w:r>
      <w:r w:rsidRPr="00D919A0">
        <w:rPr>
          <w:rStyle w:val="StyleUnderline"/>
          <w:b/>
          <w:bCs/>
          <w:lang w:eastAsia="zh-CN"/>
        </w:rPr>
        <w:t xml:space="preserve">free entry </w:t>
      </w:r>
      <w:r w:rsidRPr="00D919A0">
        <w:rPr>
          <w:rStyle w:val="StyleUnderline"/>
          <w:lang w:eastAsia="zh-CN"/>
        </w:rPr>
        <w:t xml:space="preserve">of competitors </w:t>
      </w:r>
      <w:r w:rsidRPr="00D919A0">
        <w:rPr>
          <w:rStyle w:val="StyleUnderline"/>
          <w:b/>
          <w:bCs/>
          <w:lang w:eastAsia="zh-CN"/>
        </w:rPr>
        <w:t>into</w:t>
      </w:r>
      <w:r w:rsidRPr="00D919A0">
        <w:rPr>
          <w:b/>
          <w:bCs/>
          <w:sz w:val="16"/>
          <w:lang w:eastAsia="zh-CN"/>
        </w:rPr>
        <w:t xml:space="preserve"> </w:t>
      </w:r>
      <w:r w:rsidRPr="00D919A0">
        <w:rPr>
          <w:sz w:val="16"/>
          <w:lang w:eastAsia="zh-CN"/>
        </w:rPr>
        <w:t xml:space="preserve">all </w:t>
      </w:r>
      <w:r w:rsidRPr="00D919A0">
        <w:rPr>
          <w:rStyle w:val="StyleUnderline"/>
          <w:b/>
          <w:bCs/>
          <w:lang w:eastAsia="zh-CN"/>
        </w:rPr>
        <w:t>markets</w:t>
      </w:r>
      <w:r w:rsidRPr="00D919A0">
        <w:rPr>
          <w:rStyle w:val="StyleUnderline"/>
          <w:lang w:eastAsia="zh-CN"/>
        </w:rPr>
        <w:t>.</w:t>
      </w:r>
    </w:p>
    <w:p w14:paraId="7E02EB47" w14:textId="77777777" w:rsidR="00403531" w:rsidRPr="00D44F37" w:rsidRDefault="00403531" w:rsidP="00403531">
      <w:pPr>
        <w:rPr>
          <w:sz w:val="16"/>
        </w:rPr>
      </w:pPr>
      <w:r w:rsidRPr="00D44F37">
        <w:rPr>
          <w:sz w:val="16"/>
        </w:rPr>
        <w:t>While Milton Friedman opposed antitrust because it creates bureaucracy, most of the opposition to it has rested on the claim that it penalises the best for being the best. University of Chicago economists and legal scholars, such as Robert Bork, convinced the courts that the real intent of the Sherman Antitrust Act was to enhance consumer welfare. The only relevant problem is the short-term market price - not market power. Monopoly power and business practices do not matter if a firm is the best and offers products at prices and qualities that benefit consumers.</w:t>
      </w:r>
    </w:p>
    <w:p w14:paraId="5108EFAA" w14:textId="77777777" w:rsidR="00403531" w:rsidRPr="00D44F37" w:rsidRDefault="00403531" w:rsidP="00403531">
      <w:pPr>
        <w:rPr>
          <w:sz w:val="16"/>
        </w:rPr>
      </w:pPr>
      <w:r w:rsidRPr="00D44F37">
        <w:rPr>
          <w:sz w:val="16"/>
        </w:rPr>
        <w:t>Thus, Chicago economists argued (without evidence) that predatory pricing could not be distinguished from "vigorous competition" that benefits consumers. After the Supreme Court itself started citing Chicago School academic papers as evidence in its rulings on antitrust litigation, predatory pricing suits were rarely filed.</w:t>
      </w:r>
    </w:p>
    <w:p w14:paraId="5EDF23BF" w14:textId="77777777" w:rsidR="00403531" w:rsidRPr="00D44F37" w:rsidRDefault="00403531" w:rsidP="00403531">
      <w:pPr>
        <w:rPr>
          <w:sz w:val="16"/>
        </w:rPr>
      </w:pPr>
      <w:r w:rsidRPr="00D44F37">
        <w:rPr>
          <w:sz w:val="16"/>
        </w:rPr>
        <w:t>However, the claim that antitrust penalises the best for being the best is flawed. Being the ‘best' is an empty comparison if the firm with the most advanced technology is a monopolist that acquires its competitors. After all, firms that could pose a competitive challenge never get off the ground. Similarly, focusing on current prices is a flawed policy because it exempts the dynamic strategies that firms use to build market power, which itself is detrimental to consumer welfare over time.</w:t>
      </w:r>
    </w:p>
    <w:p w14:paraId="316B522B" w14:textId="77777777" w:rsidR="00403531" w:rsidRPr="00581EB5" w:rsidRDefault="00403531" w:rsidP="00403531">
      <w:pPr>
        <w:rPr>
          <w:rStyle w:val="StyleUnderline"/>
        </w:rPr>
      </w:pPr>
      <w:r w:rsidRPr="00D44F37">
        <w:rPr>
          <w:sz w:val="16"/>
        </w:rPr>
        <w:t xml:space="preserve">In a 2017 paper, Lina Kahn, now the Chair of the Federal Trade Commission, argued that Amazon's business practices violate antitrust law because they include predatory pricing and unlawful vertical integration. But such violations have long been challenging to prove in court. Aiming to restore the efficacy of antitrust policy, she has used her time at the FTC to file suits designed to convince the courts that they have adopted a flawed interpretation of the Sherman Antitrust Act. But this strategy is likely to fall short. What </w:t>
      </w:r>
      <w:r w:rsidRPr="00581EB5">
        <w:rPr>
          <w:rStyle w:val="StyleUnderline"/>
        </w:rPr>
        <w:t>we</w:t>
      </w:r>
      <w:r w:rsidRPr="00D44F37">
        <w:rPr>
          <w:sz w:val="16"/>
        </w:rPr>
        <w:t xml:space="preserve"> really </w:t>
      </w:r>
      <w:r w:rsidRPr="00581EB5">
        <w:rPr>
          <w:rStyle w:val="StyleUnderline"/>
        </w:rPr>
        <w:t>need</w:t>
      </w:r>
      <w:r w:rsidRPr="00D44F37">
        <w:rPr>
          <w:sz w:val="16"/>
        </w:rPr>
        <w:t xml:space="preserve"> is a </w:t>
      </w:r>
      <w:r w:rsidRPr="00132B2F">
        <w:rPr>
          <w:rStyle w:val="StyleUnderline"/>
          <w:b/>
          <w:bCs/>
        </w:rPr>
        <w:t>new,</w:t>
      </w:r>
      <w:r w:rsidRPr="00581EB5">
        <w:rPr>
          <w:rStyle w:val="StyleUnderline"/>
        </w:rPr>
        <w:t xml:space="preserve"> more </w:t>
      </w:r>
      <w:r w:rsidRPr="00132B2F">
        <w:rPr>
          <w:rStyle w:val="StyleUnderline"/>
          <w:b/>
          <w:bCs/>
        </w:rPr>
        <w:t>robust antitrust policy</w:t>
      </w:r>
      <w:r w:rsidRPr="00581EB5">
        <w:rPr>
          <w:rStyle w:val="StyleUnderline"/>
        </w:rPr>
        <w:t xml:space="preserve"> based on a broader law.</w:t>
      </w:r>
    </w:p>
    <w:p w14:paraId="7D3C1827" w14:textId="77777777" w:rsidR="00403531" w:rsidRPr="00D44F37" w:rsidRDefault="00403531" w:rsidP="00403531">
      <w:pPr>
        <w:rPr>
          <w:sz w:val="16"/>
        </w:rPr>
      </w:pPr>
      <w:r w:rsidRPr="00D44F37">
        <w:rPr>
          <w:sz w:val="16"/>
        </w:rPr>
        <w:t>As I explained in The Market Power of Technology, the central challenge for antitrust is that firms with advanced technology build legal market power to extract monopoly profits. While market entry is free (for example, anyone can sell smartphones), an entrant cannot use existing proprietary technology (such as the Apple iPhone). To compete in that market (top-quality smartphones), it must invent new technology and produce a superior product. But that is very difficult, and any attempt will elicit an aggressive response from the incumbent (Apple, Inc.). Consequently, competitive challenges are rare, and market power becomes entrenched.</w:t>
      </w:r>
    </w:p>
    <w:p w14:paraId="05779CE3" w14:textId="77777777" w:rsidR="00403531" w:rsidRPr="00D44F37" w:rsidRDefault="00403531" w:rsidP="00403531">
      <w:pPr>
        <w:rPr>
          <w:sz w:val="16"/>
        </w:rPr>
      </w:pPr>
      <w:r w:rsidRPr="00D44F37">
        <w:rPr>
          <w:sz w:val="16"/>
        </w:rPr>
        <w:t xml:space="preserve">Antitrust laws and Supreme Court decisions have declared profits from an innovation ‘innocent' because they result spontaneously, not as a result of intentional action to restrain trade. Not only is the </w:t>
      </w:r>
      <w:r w:rsidRPr="00581EB5">
        <w:rPr>
          <w:rStyle w:val="StyleUnderline"/>
        </w:rPr>
        <w:t xml:space="preserve">accumulating </w:t>
      </w:r>
      <w:r w:rsidRPr="00132B2F">
        <w:rPr>
          <w:rStyle w:val="StyleUnderline"/>
          <w:b/>
          <w:bCs/>
        </w:rPr>
        <w:t>market power</w:t>
      </w:r>
      <w:r w:rsidRPr="00D44F37">
        <w:rPr>
          <w:sz w:val="16"/>
        </w:rPr>
        <w:t xml:space="preserve"> of technology legal and unregulated; it </w:t>
      </w:r>
      <w:r w:rsidRPr="00132B2F">
        <w:rPr>
          <w:rStyle w:val="StyleUnderline"/>
          <w:b/>
          <w:bCs/>
        </w:rPr>
        <w:t>is</w:t>
      </w:r>
      <w:r w:rsidRPr="00D44F37">
        <w:rPr>
          <w:sz w:val="16"/>
        </w:rPr>
        <w:t xml:space="preserve"> also </w:t>
      </w:r>
      <w:r w:rsidRPr="00132B2F">
        <w:rPr>
          <w:rStyle w:val="StyleUnderline"/>
          <w:b/>
          <w:bCs/>
        </w:rPr>
        <w:t>supported by patent law</w:t>
      </w:r>
      <w:r w:rsidRPr="00581EB5">
        <w:rPr>
          <w:rStyle w:val="StyleUnderline"/>
        </w:rPr>
        <w:t>, which is</w:t>
      </w:r>
      <w:r w:rsidRPr="00D44F37">
        <w:rPr>
          <w:sz w:val="16"/>
        </w:rPr>
        <w:t xml:space="preserve"> thus </w:t>
      </w:r>
      <w:r w:rsidRPr="00132B2F">
        <w:rPr>
          <w:rStyle w:val="StyleUnderline"/>
          <w:b/>
          <w:bCs/>
        </w:rPr>
        <w:t>in conflict with</w:t>
      </w:r>
      <w:r w:rsidRPr="00581EB5">
        <w:rPr>
          <w:rStyle w:val="StyleUnderline"/>
        </w:rPr>
        <w:t xml:space="preserve"> the original aim of </w:t>
      </w:r>
      <w:r w:rsidRPr="00132B2F">
        <w:rPr>
          <w:rStyle w:val="StyleUnderline"/>
          <w:b/>
          <w:bCs/>
        </w:rPr>
        <w:t>antitrust</w:t>
      </w:r>
      <w:r w:rsidRPr="00581EB5">
        <w:rPr>
          <w:rStyle w:val="StyleUnderline"/>
        </w:rPr>
        <w:t> law</w:t>
      </w:r>
      <w:r w:rsidRPr="00D44F37">
        <w:rPr>
          <w:sz w:val="16"/>
        </w:rPr>
        <w:t>. The implication is that the FTC can bring suits only against how firms conduct their business, not against their actual monopoly power.</w:t>
      </w:r>
    </w:p>
    <w:p w14:paraId="58CA6896" w14:textId="77777777" w:rsidR="00403531" w:rsidRPr="00D44F37" w:rsidRDefault="00403531" w:rsidP="00403531">
      <w:pPr>
        <w:rPr>
          <w:sz w:val="16"/>
        </w:rPr>
      </w:pPr>
      <w:r w:rsidRPr="00D44F37">
        <w:rPr>
          <w:sz w:val="16"/>
        </w:rPr>
        <w:t>Consider Microsoft's Xbox gaming console, which had only a 13 percent market share in 2022 and an even smaller market share of games. Microsoft offered to acquire Activision Blizzard for US$68billion; and to demonstrate its absence of intent to prevent other platforms from using Activision's games, Microsoft announced that the games would be available on all consoles for ten years. Since the market for new games remains free for anyone to enter, one could expect this merger to be allowed, given the current view of the courts.</w:t>
      </w:r>
    </w:p>
    <w:p w14:paraId="681B1E34" w14:textId="77777777" w:rsidR="00403531" w:rsidRPr="00D44F37" w:rsidRDefault="00403531" w:rsidP="00403531">
      <w:pPr>
        <w:rPr>
          <w:sz w:val="16"/>
        </w:rPr>
      </w:pPr>
      <w:r w:rsidRPr="00D44F37">
        <w:rPr>
          <w:sz w:val="16"/>
        </w:rPr>
        <w:t xml:space="preserve">Using Kahn's strategy, the FTC opposed Microsoft's acquisition, reasoning that a US$2.7trillion technology empire should be prevented from leveraging its existing power to gain even more. But, as expected, the court allowed the merger to proceed. Kahn's true goal cannot be achieved with existing laws. </w:t>
      </w:r>
      <w:r w:rsidRPr="00D44F37">
        <w:rPr>
          <w:rStyle w:val="StyleUnderline"/>
        </w:rPr>
        <w:t xml:space="preserve">The </w:t>
      </w:r>
      <w:r w:rsidRPr="00132B2F">
        <w:rPr>
          <w:rStyle w:val="StyleUnderline"/>
          <w:b/>
          <w:bCs/>
        </w:rPr>
        <w:t>market power of technology</w:t>
      </w:r>
      <w:r w:rsidRPr="00D44F37">
        <w:rPr>
          <w:rStyle w:val="StyleUnderline"/>
        </w:rPr>
        <w:t xml:space="preserve"> is legal and</w:t>
      </w:r>
      <w:r w:rsidRPr="00D44F37">
        <w:rPr>
          <w:sz w:val="16"/>
        </w:rPr>
        <w:t xml:space="preserve"> thus </w:t>
      </w:r>
      <w:r w:rsidRPr="00132B2F">
        <w:rPr>
          <w:rStyle w:val="StyleUnderline"/>
          <w:b/>
          <w:bCs/>
        </w:rPr>
        <w:t>unchallengeable.</w:t>
      </w:r>
      <w:r w:rsidRPr="00D44F37">
        <w:rPr>
          <w:sz w:val="16"/>
        </w:rPr>
        <w:t xml:space="preserve"> As dangerous as it is now, it will become even more so in the age of artificial intelligence.</w:t>
      </w:r>
    </w:p>
    <w:p w14:paraId="73629751" w14:textId="77777777" w:rsidR="00403531" w:rsidRPr="00D44F37" w:rsidRDefault="00403531" w:rsidP="00403531">
      <w:pPr>
        <w:rPr>
          <w:rStyle w:val="StyleUnderline"/>
        </w:rPr>
      </w:pPr>
      <w:r w:rsidRPr="00D44F37">
        <w:rPr>
          <w:sz w:val="16"/>
        </w:rPr>
        <w:t xml:space="preserve">Lacking the tools to curb the market power of dominant tech firms, the most the FTC is likely to achieve in its outstanding suits are slight changes in current business practices. Meanwhile, the tech giants' current market power will continue to have a significant negative impact on </w:t>
      </w:r>
      <w:r w:rsidRPr="00D44F37">
        <w:rPr>
          <w:sz w:val="16"/>
        </w:rPr>
        <w:lastRenderedPageBreak/>
        <w:t xml:space="preserve">economic efficiency, growth, income inequality, and social polarisation. </w:t>
      </w:r>
      <w:r w:rsidRPr="00D44F37">
        <w:rPr>
          <w:rStyle w:val="StyleUnderline"/>
        </w:rPr>
        <w:t>Addressing the problem</w:t>
      </w:r>
      <w:r w:rsidRPr="00D44F37">
        <w:rPr>
          <w:sz w:val="16"/>
        </w:rPr>
        <w:t xml:space="preserve"> adequately </w:t>
      </w:r>
      <w:r w:rsidRPr="00132B2F">
        <w:rPr>
          <w:rStyle w:val="StyleUnderline"/>
          <w:b/>
          <w:bCs/>
        </w:rPr>
        <w:t>requires</w:t>
      </w:r>
      <w:r w:rsidRPr="00D44F37">
        <w:rPr>
          <w:rStyle w:val="StyleUnderline"/>
        </w:rPr>
        <w:t xml:space="preserve"> a return to the original goal of antitrust </w:t>
      </w:r>
      <w:r w:rsidRPr="00D44F37">
        <w:rPr>
          <w:sz w:val="16"/>
        </w:rPr>
        <w:t xml:space="preserve">policy, </w:t>
      </w:r>
      <w:r w:rsidRPr="00D44F37">
        <w:rPr>
          <w:rStyle w:val="StyleUnderline"/>
        </w:rPr>
        <w:t xml:space="preserve">which is to </w:t>
      </w:r>
      <w:r w:rsidRPr="00132B2F">
        <w:rPr>
          <w:rStyle w:val="StyleUnderline"/>
          <w:b/>
          <w:bCs/>
        </w:rPr>
        <w:t>restrain the power of businesses</w:t>
      </w:r>
      <w:r w:rsidRPr="00D44F37">
        <w:rPr>
          <w:rStyle w:val="StyleUnderline"/>
        </w:rPr>
        <w:t>.</w:t>
      </w:r>
    </w:p>
    <w:p w14:paraId="2853E3E1" w14:textId="77777777" w:rsidR="00403531" w:rsidRDefault="00403531" w:rsidP="00403531">
      <w:pPr>
        <w:rPr>
          <w:sz w:val="16"/>
        </w:rPr>
      </w:pPr>
      <w:r w:rsidRPr="00581EB5">
        <w:rPr>
          <w:rStyle w:val="StyleUnderline"/>
        </w:rPr>
        <w:t>Current laws need to be expanded so that restraining firms' market power becomes an explicit objective.</w:t>
      </w:r>
      <w:r w:rsidRPr="00D44F37">
        <w:rPr>
          <w:sz w:val="16"/>
        </w:rPr>
        <w:t xml:space="preserve"> Since technological dominance is the main source of market power, </w:t>
      </w:r>
      <w:r w:rsidRPr="00132B2F">
        <w:rPr>
          <w:rStyle w:val="StyleUnderline"/>
          <w:b/>
          <w:bCs/>
        </w:rPr>
        <w:t>preventing technological concentration</w:t>
      </w:r>
      <w:r w:rsidRPr="00581EB5">
        <w:rPr>
          <w:rStyle w:val="StyleUnderline"/>
        </w:rPr>
        <w:t xml:space="preserve"> must be an explicit goal of </w:t>
      </w:r>
      <w:r w:rsidRPr="00132B2F">
        <w:rPr>
          <w:rStyle w:val="StyleUnderline"/>
          <w:b/>
          <w:bCs/>
        </w:rPr>
        <w:t>antitrust</w:t>
      </w:r>
      <w:r w:rsidRPr="00581EB5">
        <w:rPr>
          <w:rStyle w:val="StyleUnderline"/>
        </w:rPr>
        <w:t> law</w:t>
      </w:r>
      <w:r w:rsidRPr="00D44F37">
        <w:rPr>
          <w:sz w:val="16"/>
        </w:rPr>
        <w:t>.</w:t>
      </w:r>
    </w:p>
    <w:p w14:paraId="432B3B16" w14:textId="448650B1" w:rsidR="00DC2CA9" w:rsidRDefault="00DC2CA9" w:rsidP="00DC2CA9">
      <w:pPr>
        <w:pStyle w:val="Heading3"/>
      </w:pPr>
      <w:r>
        <w:lastRenderedPageBreak/>
        <w:t>Competition---Do Both---Patents---AT: Complementary</w:t>
      </w:r>
    </w:p>
    <w:p w14:paraId="75039F3C" w14:textId="77777777" w:rsidR="00061175" w:rsidRPr="00BB5F4E" w:rsidRDefault="00061175" w:rsidP="00061175">
      <w:pPr>
        <w:pStyle w:val="Heading4"/>
      </w:pPr>
      <w:r>
        <w:t>Not complementary -- e</w:t>
      </w:r>
      <w:r w:rsidRPr="00BB5F4E">
        <w:t xml:space="preserve">xpanding antitrust law in IP </w:t>
      </w:r>
      <w:r>
        <w:t>would crush</w:t>
      </w:r>
      <w:r w:rsidRPr="00BB5F4E">
        <w:t xml:space="preserve"> patent rights.</w:t>
      </w:r>
    </w:p>
    <w:p w14:paraId="2700A92D" w14:textId="77777777" w:rsidR="00061175" w:rsidRPr="00BB5F4E" w:rsidRDefault="00061175" w:rsidP="00061175">
      <w:pPr>
        <w:spacing w:after="120" w:line="235" w:lineRule="atLeast"/>
        <w:rPr>
          <w:color w:val="000000"/>
        </w:rPr>
      </w:pPr>
      <w:r w:rsidRPr="00BB5F4E">
        <w:rPr>
          <w:b/>
          <w:bCs/>
          <w:color w:val="000000"/>
          <w:sz w:val="26"/>
          <w:szCs w:val="26"/>
        </w:rPr>
        <w:t>Sipe ’17</w:t>
      </w:r>
      <w:r w:rsidRPr="00BB5F4E">
        <w:rPr>
          <w:color w:val="000000"/>
        </w:rPr>
        <w:t xml:space="preserve"> [Matthew; </w:t>
      </w:r>
      <w:r>
        <w:rPr>
          <w:color w:val="000000"/>
        </w:rPr>
        <w:t>April 27</w:t>
      </w:r>
      <w:r w:rsidRPr="00BB5F4E">
        <w:rPr>
          <w:color w:val="000000"/>
        </w:rPr>
        <w:t>; J.D. at Yale Law School</w:t>
      </w:r>
      <w:r>
        <w:rPr>
          <w:color w:val="000000"/>
        </w:rPr>
        <w:t xml:space="preserve"> and</w:t>
      </w:r>
      <w:r w:rsidRPr="00BB5F4E">
        <w:rPr>
          <w:color w:val="000000"/>
        </w:rPr>
        <w:t xml:space="preserve"> American University Law Review, “Patents v. Antitrust: Preempting Conflict,” </w:t>
      </w:r>
      <w:r w:rsidRPr="00ED2C34">
        <w:rPr>
          <w:color w:val="000000"/>
        </w:rPr>
        <w:t>https://papers.ssrn.com/sol3/papers.cfm?abstract_id=2743701</w:t>
      </w:r>
      <w:r w:rsidRPr="00BB5F4E">
        <w:rPr>
          <w:color w:val="000000"/>
        </w:rPr>
        <w:t>]</w:t>
      </w:r>
    </w:p>
    <w:p w14:paraId="5F66D7DF" w14:textId="77777777" w:rsidR="00061175" w:rsidRDefault="00061175" w:rsidP="00061175">
      <w:pPr>
        <w:spacing w:line="235" w:lineRule="atLeast"/>
        <w:rPr>
          <w:color w:val="000000"/>
        </w:rPr>
      </w:pPr>
    </w:p>
    <w:p w14:paraId="07746C84" w14:textId="77777777" w:rsidR="00061175" w:rsidRPr="00F72049" w:rsidRDefault="00061175" w:rsidP="00061175">
      <w:pPr>
        <w:spacing w:line="235" w:lineRule="atLeast"/>
        <w:rPr>
          <w:b/>
          <w:bCs/>
          <w:color w:val="000000"/>
          <w:u w:val="single"/>
        </w:rPr>
      </w:pPr>
      <w:r w:rsidRPr="00DC00CC">
        <w:rPr>
          <w:color w:val="000000"/>
        </w:rPr>
        <w:t xml:space="preserve">The previous two Parts examined the existing sources of regulatory authority in the patent context--the PTO, the ITC, and the Federal Circuit--to create a hierarchy of potentially anticompetitive patent activities, categorizing them based on the degree to which they are already under patent-specific supervision. </w:t>
      </w:r>
      <w:r w:rsidRPr="00525B2F">
        <w:rPr>
          <w:color w:val="000000"/>
          <w:highlight w:val="cyan"/>
          <w:u w:val="single"/>
        </w:rPr>
        <w:t>Where</w:t>
      </w:r>
      <w:r w:rsidRPr="00525B2F">
        <w:rPr>
          <w:color w:val="000000"/>
          <w:u w:val="single"/>
        </w:rPr>
        <w:t xml:space="preserve"> that </w:t>
      </w:r>
      <w:r w:rsidRPr="00525B2F">
        <w:rPr>
          <w:b/>
          <w:bCs/>
          <w:color w:val="000000"/>
          <w:u w:val="single"/>
        </w:rPr>
        <w:t xml:space="preserve">alternative </w:t>
      </w:r>
      <w:r w:rsidRPr="00525B2F">
        <w:rPr>
          <w:b/>
          <w:bCs/>
          <w:color w:val="000000"/>
          <w:highlight w:val="cyan"/>
          <w:u w:val="single"/>
        </w:rPr>
        <w:t>supervision</w:t>
      </w:r>
      <w:r w:rsidRPr="00525B2F">
        <w:rPr>
          <w:color w:val="000000"/>
          <w:highlight w:val="cyan"/>
          <w:u w:val="single"/>
        </w:rPr>
        <w:t xml:space="preserve"> exists</w:t>
      </w:r>
      <w:r w:rsidRPr="00525B2F">
        <w:rPr>
          <w:color w:val="000000"/>
          <w:u w:val="single"/>
        </w:rPr>
        <w:t xml:space="preserve">, as the Credit Suisse Court recognized, the </w:t>
      </w:r>
      <w:r w:rsidRPr="00525B2F">
        <w:rPr>
          <w:color w:val="000000"/>
          <w:highlight w:val="cyan"/>
          <w:u w:val="single"/>
        </w:rPr>
        <w:t xml:space="preserve">benefits of </w:t>
      </w:r>
      <w:r w:rsidRPr="00525B2F">
        <w:rPr>
          <w:b/>
          <w:bCs/>
          <w:color w:val="000000"/>
          <w:highlight w:val="cyan"/>
          <w:u w:val="single"/>
        </w:rPr>
        <w:t>overlapping antitrust</w:t>
      </w:r>
      <w:r w:rsidRPr="00525B2F">
        <w:rPr>
          <w:b/>
          <w:bCs/>
          <w:color w:val="000000"/>
          <w:u w:val="single"/>
        </w:rPr>
        <w:t xml:space="preserve"> intervention are </w:t>
      </w:r>
      <w:r w:rsidRPr="00525B2F">
        <w:rPr>
          <w:b/>
          <w:bCs/>
          <w:color w:val="000000"/>
          <w:highlight w:val="cyan"/>
          <w:u w:val="single"/>
        </w:rPr>
        <w:t>marginal</w:t>
      </w:r>
      <w:r w:rsidRPr="00525B2F">
        <w:rPr>
          <w:color w:val="000000"/>
          <w:u w:val="single"/>
        </w:rPr>
        <w:t xml:space="preserve">. Of equal--if not </w:t>
      </w:r>
      <w:r w:rsidRPr="00525B2F">
        <w:rPr>
          <w:b/>
          <w:bCs/>
          <w:color w:val="000000"/>
          <w:highlight w:val="cyan"/>
          <w:u w:val="single"/>
        </w:rPr>
        <w:t>greater--concern</w:t>
      </w:r>
      <w:r w:rsidRPr="00525B2F">
        <w:rPr>
          <w:color w:val="000000"/>
          <w:u w:val="single"/>
        </w:rPr>
        <w:t xml:space="preserve">, however, </w:t>
      </w:r>
      <w:r w:rsidRPr="00525B2F">
        <w:rPr>
          <w:color w:val="000000"/>
          <w:highlight w:val="cyan"/>
          <w:u w:val="single"/>
        </w:rPr>
        <w:t xml:space="preserve">are </w:t>
      </w:r>
      <w:r w:rsidRPr="00525B2F">
        <w:rPr>
          <w:b/>
          <w:bCs/>
          <w:color w:val="000000"/>
          <w:highlight w:val="cyan"/>
          <w:u w:val="single"/>
        </w:rPr>
        <w:t>the costs</w:t>
      </w:r>
      <w:r w:rsidRPr="00525B2F">
        <w:rPr>
          <w:color w:val="000000"/>
          <w:highlight w:val="cyan"/>
          <w:u w:val="single"/>
        </w:rPr>
        <w:t xml:space="preserve"> of </w:t>
      </w:r>
      <w:r w:rsidRPr="00525B2F">
        <w:rPr>
          <w:b/>
          <w:bCs/>
          <w:color w:val="000000"/>
          <w:highlight w:val="cyan"/>
          <w:u w:val="single"/>
        </w:rPr>
        <w:t>overlapping antitrust intervention.</w:t>
      </w:r>
    </w:p>
    <w:p w14:paraId="1873CA04" w14:textId="77777777" w:rsidR="00061175" w:rsidRPr="00F06981" w:rsidRDefault="00061175" w:rsidP="00061175">
      <w:pPr>
        <w:spacing w:line="235" w:lineRule="atLeast"/>
        <w:rPr>
          <w:color w:val="000000"/>
          <w:u w:val="single"/>
        </w:rPr>
      </w:pPr>
      <w:r w:rsidRPr="00DC00CC">
        <w:rPr>
          <w:color w:val="000000"/>
        </w:rPr>
        <w:t xml:space="preserve">The bulk of the Court's analysis in Credit Suisse was dedicated to calculating those costs in the securities context. Due to the "fine, complex, detailed line" separating activity the SEC permits and activity the SEC forbids, the "contradictory inferences" that might arise from identical behavior, the "need for securities-related expertise" in adjudication, the "risk of inconsistent court results," and the danger of permitting plaintiffs to "dress what is essentially a securities complaint in antitrust clothing," </w:t>
      </w:r>
      <w:r w:rsidRPr="00F06981">
        <w:rPr>
          <w:color w:val="000000"/>
          <w:u w:val="single"/>
        </w:rPr>
        <w:t>the</w:t>
      </w:r>
      <w:r w:rsidRPr="00DC00CC">
        <w:rPr>
          <w:color w:val="000000"/>
        </w:rPr>
        <w:t xml:space="preserve"> Credit Suisse </w:t>
      </w:r>
      <w:r w:rsidRPr="00F06981">
        <w:rPr>
          <w:color w:val="000000"/>
          <w:u w:val="single"/>
        </w:rPr>
        <w:t>Court determined</w:t>
      </w:r>
      <w:r w:rsidRPr="00DC00CC">
        <w:rPr>
          <w:color w:val="000000"/>
        </w:rPr>
        <w:t xml:space="preserve"> that "</w:t>
      </w:r>
      <w:r w:rsidRPr="00E05C81">
        <w:rPr>
          <w:b/>
          <w:bCs/>
          <w:color w:val="000000"/>
          <w:highlight w:val="cyan"/>
          <w:u w:val="single"/>
        </w:rPr>
        <w:t>antitrust courts</w:t>
      </w:r>
      <w:r w:rsidRPr="00F06981">
        <w:rPr>
          <w:color w:val="000000"/>
          <w:u w:val="single"/>
        </w:rPr>
        <w:t xml:space="preserve"> are likely to </w:t>
      </w:r>
      <w:r w:rsidRPr="00E05C81">
        <w:rPr>
          <w:color w:val="000000"/>
          <w:highlight w:val="cyan"/>
          <w:u w:val="single"/>
        </w:rPr>
        <w:t xml:space="preserve">make </w:t>
      </w:r>
      <w:r w:rsidRPr="00E05C81">
        <w:rPr>
          <w:b/>
          <w:bCs/>
          <w:color w:val="000000"/>
          <w:highlight w:val="cyan"/>
          <w:u w:val="single"/>
        </w:rPr>
        <w:t>unusually serious mistakes</w:t>
      </w:r>
      <w:r w:rsidRPr="00DC00CC">
        <w:rPr>
          <w:color w:val="000000"/>
        </w:rPr>
        <w:t xml:space="preserve">" </w:t>
      </w:r>
      <w:r w:rsidRPr="00F06981">
        <w:rPr>
          <w:color w:val="000000"/>
          <w:u w:val="single"/>
        </w:rPr>
        <w:t>where they intervene with securities law</w:t>
      </w:r>
      <w:r w:rsidRPr="00DC00CC">
        <w:rPr>
          <w:color w:val="000000"/>
        </w:rPr>
        <w:t xml:space="preserve">. 193 As a result, the Court stated, </w:t>
      </w:r>
      <w:r w:rsidRPr="00F06981">
        <w:rPr>
          <w:color w:val="000000"/>
          <w:u w:val="single"/>
        </w:rPr>
        <w:t>permitting</w:t>
      </w:r>
      <w:r w:rsidRPr="00DC00CC">
        <w:rPr>
          <w:color w:val="000000"/>
        </w:rPr>
        <w:t xml:space="preserve"> antitrust law and securities law to </w:t>
      </w:r>
      <w:r w:rsidRPr="00F06981">
        <w:rPr>
          <w:color w:val="000000"/>
          <w:u w:val="single"/>
        </w:rPr>
        <w:t>overlap would</w:t>
      </w:r>
      <w:r w:rsidRPr="00DC00CC">
        <w:rPr>
          <w:color w:val="000000"/>
        </w:rPr>
        <w:t xml:space="preserve"> likely "</w:t>
      </w:r>
      <w:r w:rsidRPr="0046689D">
        <w:rPr>
          <w:color w:val="000000"/>
          <w:highlight w:val="cyan"/>
          <w:u w:val="single"/>
        </w:rPr>
        <w:t xml:space="preserve">produce </w:t>
      </w:r>
      <w:r w:rsidRPr="0046689D">
        <w:rPr>
          <w:b/>
          <w:bCs/>
          <w:color w:val="000000"/>
          <w:highlight w:val="cyan"/>
          <w:u w:val="single"/>
        </w:rPr>
        <w:t>conflicting</w:t>
      </w:r>
      <w:r w:rsidRPr="0046689D">
        <w:rPr>
          <w:color w:val="000000"/>
          <w:highlight w:val="cyan"/>
        </w:rPr>
        <w:t xml:space="preserve"> guidance, </w:t>
      </w:r>
      <w:r w:rsidRPr="0046689D">
        <w:rPr>
          <w:b/>
          <w:bCs/>
          <w:color w:val="000000"/>
          <w:highlight w:val="cyan"/>
          <w:u w:val="single"/>
        </w:rPr>
        <w:t>requirements</w:t>
      </w:r>
      <w:r w:rsidRPr="00F06981">
        <w:rPr>
          <w:color w:val="000000"/>
          <w:u w:val="single"/>
        </w:rPr>
        <w:t>,</w:t>
      </w:r>
      <w:r w:rsidRPr="00DC00CC">
        <w:rPr>
          <w:color w:val="000000"/>
        </w:rPr>
        <w:t xml:space="preserve"> duties, privileges, or standards of conduct." 194 This Part extends that analysis to the patent context where the costs are equally substantial. Each of the above concerns is </w:t>
      </w:r>
      <w:r w:rsidRPr="00F06981">
        <w:rPr>
          <w:color w:val="000000"/>
          <w:u w:val="single"/>
        </w:rPr>
        <w:t>just as pressing in the patent sphere--if not moreso.</w:t>
      </w:r>
    </w:p>
    <w:p w14:paraId="2D19A890" w14:textId="77777777" w:rsidR="00061175" w:rsidRPr="00DC00CC" w:rsidRDefault="00061175" w:rsidP="00061175">
      <w:pPr>
        <w:spacing w:line="235" w:lineRule="atLeast"/>
        <w:rPr>
          <w:color w:val="000000"/>
        </w:rPr>
      </w:pPr>
      <w:r w:rsidRPr="00DC00CC">
        <w:rPr>
          <w:color w:val="000000"/>
        </w:rPr>
        <w:t>[*451] A. The Fine Lines of Patent Law</w:t>
      </w:r>
    </w:p>
    <w:p w14:paraId="4C645D20" w14:textId="77777777" w:rsidR="00061175" w:rsidRPr="00DC00CC" w:rsidRDefault="00061175" w:rsidP="00061175">
      <w:pPr>
        <w:spacing w:line="235" w:lineRule="atLeast"/>
        <w:rPr>
          <w:color w:val="000000"/>
        </w:rPr>
      </w:pPr>
      <w:r w:rsidRPr="00DC00CC">
        <w:rPr>
          <w:color w:val="000000"/>
        </w:rPr>
        <w:t>In Credit Suisse, the Court characterized the line separating permissible and impermissible securities activity as "fine, complex, [and] detailed." 195 Accordingly, allowing antitrust and securities law to apply simultaneously would be particularly likely to produce conflicting guidance and requirements. The Court illustrated this dilemma:</w:t>
      </w:r>
    </w:p>
    <w:p w14:paraId="41557309" w14:textId="77777777" w:rsidR="00061175" w:rsidRPr="00DC00CC" w:rsidRDefault="00061175" w:rsidP="00061175">
      <w:pPr>
        <w:spacing w:line="235" w:lineRule="atLeast"/>
        <w:rPr>
          <w:color w:val="000000"/>
        </w:rPr>
      </w:pPr>
      <w:r w:rsidRPr="00DC00CC">
        <w:rPr>
          <w:color w:val="000000"/>
        </w:rPr>
        <w:t>It will often be difficult for someone who is not familiar with accepted syndicate practices to determine with confidence whether an underwriter has insisted that an investor buy more shares in the immediate aftermarket (forbidden), or has simply allocated more shares to an investor willing to purchase additional shares of that issue in the long run (permitted). And who but a securities expert could say whether the present SEC rules set forth a virtually permanent line, unlikely to change in ways that would permit the sorts of . . . conduct that it now seems to forbid? 196</w:t>
      </w:r>
    </w:p>
    <w:p w14:paraId="062AF504" w14:textId="77777777" w:rsidR="00061175" w:rsidRPr="00BB5F4E" w:rsidRDefault="00061175" w:rsidP="00061175">
      <w:pPr>
        <w:spacing w:line="235" w:lineRule="atLeast"/>
        <w:rPr>
          <w:color w:val="000000"/>
        </w:rPr>
      </w:pPr>
      <w:r w:rsidRPr="0046689D">
        <w:rPr>
          <w:color w:val="000000"/>
          <w:highlight w:val="cyan"/>
          <w:u w:val="single"/>
        </w:rPr>
        <w:t>Patent law is</w:t>
      </w:r>
      <w:r w:rsidRPr="00BB5F4E">
        <w:rPr>
          <w:color w:val="000000"/>
        </w:rPr>
        <w:t> similarly </w:t>
      </w:r>
      <w:r w:rsidRPr="0046689D">
        <w:rPr>
          <w:color w:val="000000"/>
          <w:highlight w:val="cyan"/>
          <w:u w:val="single"/>
        </w:rPr>
        <w:t>replete with</w:t>
      </w:r>
      <w:r w:rsidRPr="0046689D">
        <w:rPr>
          <w:color w:val="000000"/>
          <w:highlight w:val="cyan"/>
        </w:rPr>
        <w:t> </w:t>
      </w:r>
      <w:r w:rsidRPr="0046689D">
        <w:rPr>
          <w:b/>
          <w:bCs/>
          <w:color w:val="000000"/>
          <w:highlight w:val="cyan"/>
          <w:u w:val="single"/>
        </w:rPr>
        <w:t>fine doctrinal lines</w:t>
      </w:r>
      <w:r w:rsidRPr="0046689D">
        <w:rPr>
          <w:color w:val="000000"/>
          <w:highlight w:val="cyan"/>
        </w:rPr>
        <w:t> </w:t>
      </w:r>
      <w:r w:rsidRPr="0046689D">
        <w:rPr>
          <w:color w:val="000000"/>
          <w:highlight w:val="cyan"/>
          <w:u w:val="single"/>
        </w:rPr>
        <w:t>separating</w:t>
      </w:r>
      <w:r w:rsidRPr="0046689D">
        <w:rPr>
          <w:color w:val="000000"/>
          <w:highlight w:val="cyan"/>
        </w:rPr>
        <w:t> </w:t>
      </w:r>
      <w:r w:rsidRPr="0046689D">
        <w:rPr>
          <w:b/>
          <w:bCs/>
          <w:color w:val="000000"/>
          <w:highlight w:val="cyan"/>
          <w:u w:val="single"/>
        </w:rPr>
        <w:t>the permissible</w:t>
      </w:r>
      <w:r w:rsidRPr="0046689D">
        <w:rPr>
          <w:color w:val="000000"/>
          <w:highlight w:val="cyan"/>
        </w:rPr>
        <w:t> </w:t>
      </w:r>
      <w:r w:rsidRPr="0046689D">
        <w:rPr>
          <w:color w:val="000000"/>
          <w:highlight w:val="cyan"/>
          <w:u w:val="single"/>
        </w:rPr>
        <w:t>and the</w:t>
      </w:r>
      <w:r w:rsidRPr="0046689D">
        <w:rPr>
          <w:color w:val="000000"/>
          <w:highlight w:val="cyan"/>
        </w:rPr>
        <w:t> </w:t>
      </w:r>
      <w:r w:rsidRPr="0046689D">
        <w:rPr>
          <w:b/>
          <w:bCs/>
          <w:color w:val="000000"/>
          <w:highlight w:val="cyan"/>
          <w:u w:val="single"/>
        </w:rPr>
        <w:t>forbidden</w:t>
      </w:r>
      <w:r w:rsidRPr="00BB5F4E">
        <w:rPr>
          <w:color w:val="000000"/>
        </w:rPr>
        <w:t>. To provide just a few key examples, </w:t>
      </w:r>
      <w:r w:rsidRPr="00BB5F4E">
        <w:rPr>
          <w:color w:val="000000"/>
          <w:u w:val="single"/>
        </w:rPr>
        <w:t xml:space="preserve">the </w:t>
      </w:r>
      <w:r w:rsidRPr="0046689D">
        <w:rPr>
          <w:color w:val="000000"/>
          <w:highlight w:val="cyan"/>
          <w:u w:val="single"/>
        </w:rPr>
        <w:t>frameworks</w:t>
      </w:r>
      <w:r w:rsidRPr="00BB5F4E">
        <w:rPr>
          <w:color w:val="000000"/>
        </w:rPr>
        <w:t> governing patent misuse, exhaustion, inequitable conduct, and contributory infringement </w:t>
      </w:r>
      <w:r w:rsidRPr="0046689D">
        <w:rPr>
          <w:color w:val="000000"/>
          <w:highlight w:val="cyan"/>
          <w:u w:val="single"/>
        </w:rPr>
        <w:t>are</w:t>
      </w:r>
      <w:r w:rsidRPr="0046689D">
        <w:rPr>
          <w:color w:val="000000"/>
          <w:highlight w:val="cyan"/>
        </w:rPr>
        <w:t> </w:t>
      </w:r>
      <w:r w:rsidRPr="0046689D">
        <w:rPr>
          <w:b/>
          <w:bCs/>
          <w:color w:val="000000"/>
          <w:highlight w:val="cyan"/>
          <w:u w:val="single"/>
        </w:rPr>
        <w:t>highly complex</w:t>
      </w:r>
      <w:r w:rsidRPr="00BB5F4E">
        <w:rPr>
          <w:color w:val="000000"/>
        </w:rPr>
        <w:t> and continue to develop and evolve.</w:t>
      </w:r>
    </w:p>
    <w:p w14:paraId="39065EA3" w14:textId="77777777" w:rsidR="00061175" w:rsidRPr="00E16FD0" w:rsidRDefault="00061175" w:rsidP="00061175">
      <w:pPr>
        <w:spacing w:line="235" w:lineRule="atLeast"/>
        <w:rPr>
          <w:b/>
          <w:bCs/>
          <w:color w:val="000000"/>
          <w:u w:val="single"/>
        </w:rPr>
      </w:pPr>
      <w:r w:rsidRPr="00DC00CC">
        <w:rPr>
          <w:color w:val="000000"/>
        </w:rPr>
        <w:t xml:space="preserve">As explained in Part III, patent misuse and exhaustion are equitable defenses to infringement. 197 The former applies where a patentee "impermissibly broadened the 'physical or temporal scope' of the patent grant with anticompetitive effect." 198 The patent then becomes "unenforceable until the misuse is purged." 199 The latter applies where a patented item has been "lawfully made and sold," after which "there is no restriction on [its] use to be implied for the benefit of the patentee." 200 An infringement claim based on downstream use or sale will therefore be dismissed as a matter of law. 201 The Federal Circuit, reviewing these defenses, 202 is forced to thus grapple with complex, "murk[y]" </w:t>
      </w:r>
      <w:r w:rsidRPr="00DC00CC">
        <w:rPr>
          <w:color w:val="000000"/>
        </w:rPr>
        <w:lastRenderedPageBreak/>
        <w:t xml:space="preserve">questions. 203 In terms of patent misuse: What is outside [*452] the scope of any given patent grant? Has this particular patent been "leveraged" as part of the alleged anticompetitive scheme? How should courts analyze and resolve portfolio--rather than individual patent--misuse? 204 In terms of exhaustion: Does the article sold sufficiently embody the "essential features" of the patent? 205 To what extent can parties contract around exhaustion? 206 As a result, there is already "foreseeable polymorphism" in the doctrines of patent misuse and exhaustion, and "unforeseeable strains of potential misbehaviors" are likely to emerge. 207 </w:t>
      </w:r>
      <w:r w:rsidRPr="00E16FD0">
        <w:rPr>
          <w:color w:val="000000"/>
          <w:highlight w:val="cyan"/>
          <w:u w:val="single"/>
        </w:rPr>
        <w:t>Allowing</w:t>
      </w:r>
      <w:r w:rsidRPr="00E16FD0">
        <w:rPr>
          <w:color w:val="000000"/>
          <w:u w:val="single"/>
        </w:rPr>
        <w:t xml:space="preserve"> </w:t>
      </w:r>
      <w:r w:rsidRPr="00E16FD0">
        <w:rPr>
          <w:b/>
          <w:bCs/>
          <w:color w:val="000000"/>
          <w:u w:val="single"/>
        </w:rPr>
        <w:t xml:space="preserve">generalist </w:t>
      </w:r>
      <w:r w:rsidRPr="0046689D">
        <w:rPr>
          <w:b/>
          <w:bCs/>
          <w:color w:val="000000"/>
          <w:highlight w:val="cyan"/>
          <w:u w:val="single"/>
        </w:rPr>
        <w:t xml:space="preserve">antitrust courts </w:t>
      </w:r>
      <w:r w:rsidRPr="00E16FD0">
        <w:rPr>
          <w:b/>
          <w:bCs/>
          <w:color w:val="000000"/>
          <w:highlight w:val="cyan"/>
          <w:u w:val="single"/>
        </w:rPr>
        <w:t>to intervene</w:t>
      </w:r>
      <w:r w:rsidRPr="00E16FD0">
        <w:rPr>
          <w:color w:val="000000"/>
          <w:highlight w:val="cyan"/>
          <w:u w:val="single"/>
        </w:rPr>
        <w:t xml:space="preserve"> would</w:t>
      </w:r>
      <w:r w:rsidRPr="00E16FD0">
        <w:rPr>
          <w:color w:val="000000"/>
          <w:u w:val="single"/>
        </w:rPr>
        <w:t xml:space="preserve"> only </w:t>
      </w:r>
      <w:r w:rsidRPr="00E16FD0">
        <w:rPr>
          <w:color w:val="000000"/>
          <w:highlight w:val="cyan"/>
          <w:u w:val="single"/>
        </w:rPr>
        <w:t xml:space="preserve">produce </w:t>
      </w:r>
      <w:r w:rsidRPr="00E16FD0">
        <w:rPr>
          <w:b/>
          <w:bCs/>
          <w:color w:val="000000"/>
          <w:highlight w:val="cyan"/>
          <w:u w:val="single"/>
        </w:rPr>
        <w:t>greater uncertainty</w:t>
      </w:r>
      <w:r w:rsidRPr="00E16FD0">
        <w:rPr>
          <w:color w:val="000000"/>
          <w:highlight w:val="cyan"/>
          <w:u w:val="single"/>
        </w:rPr>
        <w:t xml:space="preserve"> and</w:t>
      </w:r>
      <w:r w:rsidRPr="00E16FD0">
        <w:rPr>
          <w:color w:val="000000"/>
          <w:u w:val="single"/>
        </w:rPr>
        <w:t xml:space="preserve">, ultimately, </w:t>
      </w:r>
      <w:r w:rsidRPr="00E16FD0">
        <w:rPr>
          <w:b/>
          <w:bCs/>
          <w:color w:val="000000"/>
          <w:highlight w:val="cyan"/>
          <w:u w:val="single"/>
        </w:rPr>
        <w:t>conflicting and inconsistent results.</w:t>
      </w:r>
    </w:p>
    <w:p w14:paraId="4469784B" w14:textId="77777777" w:rsidR="00061175" w:rsidRPr="00C92CBB" w:rsidRDefault="00061175" w:rsidP="00061175">
      <w:pPr>
        <w:spacing w:line="235" w:lineRule="atLeast"/>
        <w:rPr>
          <w:color w:val="000000"/>
          <w:u w:val="single"/>
        </w:rPr>
      </w:pPr>
      <w:r w:rsidRPr="00DC00CC">
        <w:rPr>
          <w:color w:val="000000"/>
        </w:rPr>
        <w:t xml:space="preserve">Inequitable conduct is another equitable defense to patent infringement. 208 To successfully assert a claim of inequitable conduct, the accused infringer must show that the patentee failed to disclose information, such as prior art, in its patent application. 209 The patentee must also have "specific intent to deceive the PTO," such that the "PTO would not have granted the patent but for [the] failure to disclose." 210 The remedy, as expressed by the Federal Circuit, is </w:t>
      </w:r>
      <w:r w:rsidRPr="00C92CBB">
        <w:rPr>
          <w:color w:val="000000"/>
          <w:u w:val="single"/>
        </w:rPr>
        <w:t>the "</w:t>
      </w:r>
      <w:r w:rsidRPr="00C92CBB">
        <w:rPr>
          <w:b/>
          <w:bCs/>
          <w:color w:val="000000"/>
          <w:highlight w:val="cyan"/>
          <w:u w:val="single"/>
        </w:rPr>
        <w:t>'atomic bomb'</w:t>
      </w:r>
      <w:r w:rsidRPr="00C92CBB">
        <w:rPr>
          <w:color w:val="000000"/>
          <w:highlight w:val="cyan"/>
          <w:u w:val="single"/>
        </w:rPr>
        <w:t xml:space="preserve"> of patent law</w:t>
      </w:r>
      <w:r w:rsidRPr="00C92CBB">
        <w:rPr>
          <w:color w:val="000000"/>
          <w:u w:val="single"/>
        </w:rPr>
        <w:t>":</w:t>
      </w:r>
      <w:r w:rsidRPr="00DC00CC">
        <w:rPr>
          <w:color w:val="000000"/>
        </w:rPr>
        <w:t xml:space="preserve"> "inequitable conduct regarding any single claim renders the entire patent unenforceable." 211 The result </w:t>
      </w:r>
      <w:r w:rsidRPr="00C92CBB">
        <w:rPr>
          <w:b/>
          <w:bCs/>
          <w:color w:val="000000"/>
          <w:highlight w:val="cyan"/>
          <w:u w:val="single"/>
        </w:rPr>
        <w:t>is a fine line to adjudicate</w:t>
      </w:r>
      <w:r w:rsidRPr="00C92CBB">
        <w:rPr>
          <w:color w:val="000000"/>
          <w:highlight w:val="cyan"/>
        </w:rPr>
        <w:t>.</w:t>
      </w:r>
      <w:r w:rsidRPr="00DC00CC">
        <w:rPr>
          <w:color w:val="000000"/>
        </w:rPr>
        <w:t xml:space="preserve"> Because the Federal Circuit has determined that "intent and materiality are separate elements . . . that . . . should not be put on a sliding scale with one another," the crucial--and highly technical--question of whether or not the patentee's alleged deception was the "but for" cause of the PTO's grant must be addressed fully in every case. 212 Again</w:t>
      </w:r>
      <w:r w:rsidRPr="00C92CBB">
        <w:rPr>
          <w:color w:val="000000"/>
          <w:u w:val="single"/>
        </w:rPr>
        <w:t xml:space="preserve">, </w:t>
      </w:r>
      <w:r w:rsidRPr="00C92CBB">
        <w:rPr>
          <w:color w:val="000000"/>
          <w:highlight w:val="cyan"/>
          <w:u w:val="single"/>
        </w:rPr>
        <w:t>inconsistency and uncertainty would mar this</w:t>
      </w:r>
      <w:r w:rsidRPr="00C92CBB">
        <w:rPr>
          <w:color w:val="000000"/>
          <w:u w:val="single"/>
        </w:rPr>
        <w:t xml:space="preserve"> </w:t>
      </w:r>
      <w:r w:rsidRPr="00C92CBB">
        <w:rPr>
          <w:b/>
          <w:bCs/>
          <w:color w:val="000000"/>
          <w:u w:val="single"/>
        </w:rPr>
        <w:t xml:space="preserve">already </w:t>
      </w:r>
      <w:r w:rsidRPr="00C92CBB">
        <w:rPr>
          <w:b/>
          <w:bCs/>
          <w:color w:val="000000"/>
          <w:highlight w:val="cyan"/>
          <w:u w:val="single"/>
        </w:rPr>
        <w:t>complex doctrine</w:t>
      </w:r>
      <w:r w:rsidRPr="00C92CBB">
        <w:rPr>
          <w:color w:val="000000"/>
          <w:highlight w:val="cyan"/>
          <w:u w:val="single"/>
        </w:rPr>
        <w:t xml:space="preserve"> if antitrust courts were left to adjudicate these claims.</w:t>
      </w:r>
    </w:p>
    <w:p w14:paraId="1D38B05D" w14:textId="77777777" w:rsidR="00061175" w:rsidRPr="00DC00CC" w:rsidRDefault="00061175" w:rsidP="00061175">
      <w:pPr>
        <w:spacing w:line="235" w:lineRule="atLeast"/>
        <w:rPr>
          <w:color w:val="000000"/>
        </w:rPr>
      </w:pPr>
      <w:r w:rsidRPr="00DC00CC">
        <w:rPr>
          <w:color w:val="000000"/>
        </w:rPr>
        <w:t>[*453] As opposed to direct infringement, contributory infringement covers situations where a party does not sell the patented article or practice the patented process, but instead</w:t>
      </w:r>
    </w:p>
    <w:p w14:paraId="22D28E78" w14:textId="77777777" w:rsidR="00061175" w:rsidRPr="00DC00CC" w:rsidRDefault="00061175" w:rsidP="00061175">
      <w:pPr>
        <w:spacing w:line="235" w:lineRule="atLeast"/>
        <w:rPr>
          <w:color w:val="000000"/>
        </w:rPr>
      </w:pPr>
      <w:r w:rsidRPr="00DC00CC">
        <w:rPr>
          <w:color w:val="000000"/>
        </w:rPr>
        <w:t>offers to sell or sells . . . a material or apparatus for use in practicing a patented process, constituting a material part of the invention, knowing the same to be especially made or especially adapted for use in an infringement of such patent, and not a staple article or commodity of commerce suitable for substantial noninfringing use . . . . 213</w:t>
      </w:r>
    </w:p>
    <w:p w14:paraId="02B04B4B" w14:textId="77777777" w:rsidR="00061175" w:rsidRPr="00DC00CC" w:rsidRDefault="00061175" w:rsidP="00061175">
      <w:pPr>
        <w:spacing w:line="235" w:lineRule="atLeast"/>
        <w:rPr>
          <w:color w:val="000000"/>
        </w:rPr>
      </w:pPr>
      <w:r w:rsidRPr="00DC00CC">
        <w:rPr>
          <w:color w:val="000000"/>
        </w:rPr>
        <w:t>For a plaintiff's claim of contributory infringement to succeed, the plaintiff must demonstrate that the defendant "knew that the combination for which its components were especially made was both patented and infringing," and that the "components have 'no substantial noninfringing uses.'" 214 In practice, contributory infringement claims can be incredibly complex, not only in technical terms--understanding how components may be used together or separately in infringing or noninfringing ways--but doctrinally as well. For example, there is a delicate line between raising a successful contributory infringement claim and impermissibly trying to extend the scope of one's patent over unpatented devices--potentially triggering misuse. 215 With the risk of a finding of unenforceability on one side and the possibility of rampant third-party infringement on the other, the costs of antitrust courts generating conflicting guidance or contributing to uncertainty in this doctrine would be quite high.</w:t>
      </w:r>
    </w:p>
    <w:p w14:paraId="6149BEF4" w14:textId="387B66EF" w:rsidR="00403531" w:rsidRPr="00061175" w:rsidRDefault="00061175" w:rsidP="00061175">
      <w:pPr>
        <w:spacing w:line="235" w:lineRule="atLeast"/>
        <w:rPr>
          <w:b/>
          <w:bCs/>
          <w:color w:val="000000"/>
          <w:u w:val="single"/>
        </w:rPr>
      </w:pPr>
      <w:r w:rsidRPr="00DC00CC">
        <w:rPr>
          <w:color w:val="000000"/>
        </w:rPr>
        <w:t xml:space="preserve">Altogether, the degree of complexity associated with patent doctrines, such as misuse, exhaustion, inequitable conduct, and contributory infringement, weigh in favor of preemption under Credit Suisse's analysis. </w:t>
      </w:r>
      <w:r w:rsidRPr="0046689D">
        <w:rPr>
          <w:color w:val="000000"/>
          <w:highlight w:val="cyan"/>
          <w:u w:val="single"/>
        </w:rPr>
        <w:t>If permitted</w:t>
      </w:r>
      <w:r w:rsidRPr="00E02046">
        <w:rPr>
          <w:color w:val="000000"/>
          <w:u w:val="single"/>
        </w:rPr>
        <w:t xml:space="preserve"> instead </w:t>
      </w:r>
      <w:r w:rsidRPr="0046689D">
        <w:rPr>
          <w:color w:val="000000"/>
          <w:highlight w:val="cyan"/>
          <w:u w:val="single"/>
        </w:rPr>
        <w:t xml:space="preserve">to overlap, there is a </w:t>
      </w:r>
      <w:r w:rsidRPr="0046689D">
        <w:rPr>
          <w:b/>
          <w:bCs/>
          <w:color w:val="000000"/>
          <w:highlight w:val="cyan"/>
          <w:u w:val="single"/>
        </w:rPr>
        <w:t>significant risk</w:t>
      </w:r>
      <w:r w:rsidRPr="00E02046">
        <w:rPr>
          <w:color w:val="000000"/>
          <w:u w:val="single"/>
        </w:rPr>
        <w:t xml:space="preserve"> that </w:t>
      </w:r>
      <w:r w:rsidRPr="0046689D">
        <w:rPr>
          <w:color w:val="000000"/>
          <w:highlight w:val="cyan"/>
          <w:u w:val="single"/>
        </w:rPr>
        <w:t>patent</w:t>
      </w:r>
      <w:r w:rsidRPr="00E02046">
        <w:rPr>
          <w:color w:val="000000"/>
          <w:u w:val="single"/>
        </w:rPr>
        <w:t xml:space="preserve"> law </w:t>
      </w:r>
      <w:r w:rsidRPr="0046689D">
        <w:rPr>
          <w:color w:val="000000"/>
          <w:highlight w:val="cyan"/>
          <w:u w:val="single"/>
        </w:rPr>
        <w:t xml:space="preserve">and antitrust law would produce </w:t>
      </w:r>
      <w:r w:rsidRPr="0046689D">
        <w:rPr>
          <w:b/>
          <w:bCs/>
          <w:color w:val="000000"/>
          <w:highlight w:val="cyan"/>
          <w:u w:val="single"/>
        </w:rPr>
        <w:t>conflicting guidance and requirements</w:t>
      </w:r>
      <w:r w:rsidRPr="00E02046">
        <w:rPr>
          <w:color w:val="000000"/>
          <w:u w:val="single"/>
        </w:rPr>
        <w:t xml:space="preserve">. Just as generalist </w:t>
      </w:r>
      <w:r w:rsidRPr="0046689D">
        <w:rPr>
          <w:color w:val="000000"/>
          <w:highlight w:val="cyan"/>
          <w:u w:val="single"/>
        </w:rPr>
        <w:t>antitrust courts would</w:t>
      </w:r>
      <w:r w:rsidRPr="0046689D">
        <w:rPr>
          <w:b/>
          <w:bCs/>
          <w:color w:val="000000"/>
          <w:highlight w:val="cyan"/>
          <w:u w:val="single"/>
        </w:rPr>
        <w:t xml:space="preserve"> struggle to distinguish</w:t>
      </w:r>
      <w:r w:rsidRPr="00E02046">
        <w:rPr>
          <w:b/>
          <w:bCs/>
          <w:color w:val="000000"/>
          <w:u w:val="single"/>
        </w:rPr>
        <w:t xml:space="preserve"> </w:t>
      </w:r>
      <w:r w:rsidRPr="00E02046">
        <w:rPr>
          <w:color w:val="000000"/>
          <w:u w:val="single"/>
        </w:rPr>
        <w:t xml:space="preserve">permissible and forbidden securities arrangements--and fail to accurately forecast potential changes in securities law 216--they would struggle with </w:t>
      </w:r>
      <w:r w:rsidRPr="0046689D">
        <w:rPr>
          <w:color w:val="000000"/>
          <w:highlight w:val="cyan"/>
          <w:u w:val="single"/>
        </w:rPr>
        <w:t>the</w:t>
      </w:r>
      <w:r w:rsidRPr="00E02046">
        <w:rPr>
          <w:color w:val="000000"/>
          <w:u w:val="single"/>
        </w:rPr>
        <w:t xml:space="preserve"> equally </w:t>
      </w:r>
      <w:r w:rsidRPr="0046689D">
        <w:rPr>
          <w:b/>
          <w:bCs/>
          <w:color w:val="000000"/>
          <w:highlight w:val="cyan"/>
          <w:u w:val="single"/>
        </w:rPr>
        <w:t>delicate</w:t>
      </w:r>
      <w:r w:rsidRPr="0046689D">
        <w:rPr>
          <w:color w:val="000000"/>
          <w:highlight w:val="cyan"/>
          <w:u w:val="single"/>
        </w:rPr>
        <w:t xml:space="preserve"> and </w:t>
      </w:r>
      <w:r w:rsidRPr="0046689D">
        <w:rPr>
          <w:b/>
          <w:bCs/>
          <w:color w:val="000000"/>
          <w:highlight w:val="cyan"/>
          <w:u w:val="single"/>
        </w:rPr>
        <w:t>fine lines of patent doctrine.</w:t>
      </w:r>
    </w:p>
    <w:p w14:paraId="55B25236" w14:textId="42F74984" w:rsidR="00403531" w:rsidRDefault="00403531" w:rsidP="00403531">
      <w:pPr>
        <w:pStyle w:val="Heading2"/>
      </w:pPr>
      <w:r>
        <w:lastRenderedPageBreak/>
        <w:t>Solvency</w:t>
      </w:r>
    </w:p>
    <w:p w14:paraId="69AA33A7" w14:textId="0728D03B" w:rsidR="00403531" w:rsidRDefault="00403531" w:rsidP="00403531">
      <w:pPr>
        <w:pStyle w:val="Heading3"/>
      </w:pPr>
      <w:r>
        <w:lastRenderedPageBreak/>
        <w:t>Solvency---Main---2NC</w:t>
      </w:r>
    </w:p>
    <w:p w14:paraId="236A5F69" w14:textId="77777777" w:rsidR="00403531" w:rsidRDefault="00403531" w:rsidP="00403531">
      <w:pPr>
        <w:pStyle w:val="Heading4"/>
      </w:pPr>
      <w:r>
        <w:t xml:space="preserve">Antitrust uniquely </w:t>
      </w:r>
      <w:r w:rsidRPr="00E527FA">
        <w:rPr>
          <w:u w:val="single"/>
        </w:rPr>
        <w:t>enables</w:t>
      </w:r>
      <w:r>
        <w:t xml:space="preserve"> disruptive firms while </w:t>
      </w:r>
      <w:r w:rsidRPr="00156219">
        <w:rPr>
          <w:u w:val="single"/>
        </w:rPr>
        <w:t>forcing</w:t>
      </w:r>
      <w:r>
        <w:t xml:space="preserve"> incumbent</w:t>
      </w:r>
      <w:r w:rsidRPr="00156219">
        <w:t xml:space="preserve"> </w:t>
      </w:r>
      <w:r>
        <w:rPr>
          <w:u w:val="single"/>
        </w:rPr>
        <w:t>innovation</w:t>
      </w:r>
      <w:r>
        <w:t xml:space="preserve">.  </w:t>
      </w:r>
    </w:p>
    <w:p w14:paraId="42DAFD8F" w14:textId="77777777" w:rsidR="00403531" w:rsidRDefault="00403531" w:rsidP="00403531">
      <w:r>
        <w:rPr>
          <w:rStyle w:val="Style13ptBold"/>
        </w:rPr>
        <w:t xml:space="preserve">Morton ’19 </w:t>
      </w:r>
      <w:r w:rsidRPr="00E527FA">
        <w:t>[</w:t>
      </w:r>
      <w:r>
        <w:t>Morton, Fiona Scott</w:t>
      </w:r>
      <w:r w:rsidRPr="00E527FA">
        <w:t xml:space="preserve">; </w:t>
      </w:r>
      <w:r w:rsidRPr="00156219">
        <w:t>Theodore Nierenberg Professor of Economics at the Yale University School of Management.</w:t>
      </w:r>
      <w:r w:rsidRPr="00E527FA">
        <w:t xml:space="preserve">; </w:t>
      </w:r>
      <w:r>
        <w:t>6-12-2019</w:t>
      </w:r>
      <w:r w:rsidRPr="00E527FA">
        <w:t>, "Antitrust and Innovation: Welcoming and Protecting Disruption: Innovation Policy and the Economy: Vol 20"; Innovation Policy and the Economy; https://www.journals.uchicago.edu/doi/full/10.1086/705642; accessed 6-29-2024; ARy</w:t>
      </w:r>
      <w:r>
        <w:t xml:space="preserve"> bell</w:t>
      </w:r>
      <w:r w:rsidRPr="00E527FA">
        <w:t>]</w:t>
      </w:r>
    </w:p>
    <w:p w14:paraId="663E3C8D" w14:textId="77777777" w:rsidR="00403531" w:rsidRPr="00E527FA" w:rsidRDefault="00403531" w:rsidP="00403531">
      <w:pPr>
        <w:rPr>
          <w:rStyle w:val="StyleUnderline"/>
        </w:rPr>
      </w:pPr>
      <w:r w:rsidRPr="00156219">
        <w:rPr>
          <w:sz w:val="16"/>
        </w:rPr>
        <w:t xml:space="preserve">We write in praise of </w:t>
      </w:r>
      <w:r w:rsidRPr="00E527FA">
        <w:rPr>
          <w:rStyle w:val="StyleUnderline"/>
        </w:rPr>
        <w:t>market disrupters</w:t>
      </w:r>
      <w:r w:rsidRPr="00156219">
        <w:rPr>
          <w:sz w:val="16"/>
        </w:rPr>
        <w:t xml:space="preserve">—firms that shake up the status quo, threaten incumbent firms, and sometimes </w:t>
      </w:r>
      <w:r w:rsidRPr="00E527FA">
        <w:rPr>
          <w:rStyle w:val="StyleUnderline"/>
        </w:rPr>
        <w:t>transform entire industries</w:t>
      </w:r>
      <w:r w:rsidRPr="00156219">
        <w:rPr>
          <w:sz w:val="16"/>
        </w:rPr>
        <w:t>. Through this process, which Joseph Schumpeter famously called “</w:t>
      </w:r>
      <w:r w:rsidRPr="00E527FA">
        <w:rPr>
          <w:rStyle w:val="StyleUnderline"/>
        </w:rPr>
        <w:t>creative destruction</w:t>
      </w:r>
      <w:r w:rsidRPr="00156219">
        <w:rPr>
          <w:sz w:val="16"/>
        </w:rPr>
        <w:t xml:space="preserve">,” disruptive firms </w:t>
      </w:r>
      <w:r w:rsidRPr="00E527FA">
        <w:rPr>
          <w:rStyle w:val="StyleUnderline"/>
        </w:rPr>
        <w:t>promote</w:t>
      </w:r>
      <w:r w:rsidRPr="00156219">
        <w:rPr>
          <w:sz w:val="16"/>
        </w:rPr>
        <w:t xml:space="preserve"> economic </w:t>
      </w:r>
      <w:r w:rsidRPr="00E527FA">
        <w:rPr>
          <w:rStyle w:val="StyleUnderline"/>
        </w:rPr>
        <w:t>growth</w:t>
      </w:r>
      <w:r w:rsidRPr="00156219">
        <w:rPr>
          <w:sz w:val="16"/>
        </w:rPr>
        <w:t xml:space="preserve"> and bring the benefits of new technologies and </w:t>
      </w:r>
      <w:r w:rsidRPr="00E527FA">
        <w:rPr>
          <w:rStyle w:val="StyleUnderline"/>
        </w:rPr>
        <w:t>new</w:t>
      </w:r>
      <w:r w:rsidRPr="00156219">
        <w:rPr>
          <w:sz w:val="16"/>
        </w:rPr>
        <w:t xml:space="preserve"> business practices and business </w:t>
      </w:r>
      <w:r w:rsidRPr="00E527FA">
        <w:rPr>
          <w:rStyle w:val="StyleUnderline"/>
        </w:rPr>
        <w:t>models to consumers.</w:t>
      </w:r>
    </w:p>
    <w:p w14:paraId="7CA5D2BF" w14:textId="77777777" w:rsidR="00403531" w:rsidRPr="00156219" w:rsidRDefault="00403531" w:rsidP="00403531">
      <w:pPr>
        <w:rPr>
          <w:sz w:val="16"/>
        </w:rPr>
      </w:pPr>
      <w:r w:rsidRPr="00156219">
        <w:rPr>
          <w:sz w:val="16"/>
        </w:rPr>
        <w:t xml:space="preserve">We focus on the impact of </w:t>
      </w:r>
      <w:r w:rsidRPr="00E527FA">
        <w:rPr>
          <w:rStyle w:val="StyleUnderline"/>
        </w:rPr>
        <w:t>antitrust policy</w:t>
      </w:r>
      <w:r w:rsidRPr="00156219">
        <w:rPr>
          <w:sz w:val="16"/>
        </w:rPr>
        <w:t xml:space="preserve">—known globally as competition policy—on innovation.1 Competition policy seeks to </w:t>
      </w:r>
      <w:r w:rsidRPr="00E527FA">
        <w:rPr>
          <w:rStyle w:val="StyleUnderline"/>
        </w:rPr>
        <w:t>protect</w:t>
      </w:r>
      <w:r w:rsidRPr="00156219">
        <w:rPr>
          <w:sz w:val="16"/>
        </w:rPr>
        <w:t xml:space="preserve"> and promote a </w:t>
      </w:r>
      <w:r w:rsidRPr="00E527FA">
        <w:rPr>
          <w:rStyle w:val="StyleUnderline"/>
        </w:rPr>
        <w:t>vigorous competitive process</w:t>
      </w:r>
      <w:r w:rsidRPr="00156219">
        <w:rPr>
          <w:sz w:val="16"/>
        </w:rPr>
        <w:t xml:space="preserve"> by which new ideas are transformed into realized consumer benefits. In this fundamental way, competition spurs innovation. The </w:t>
      </w:r>
      <w:r w:rsidRPr="00E527FA">
        <w:rPr>
          <w:rStyle w:val="StyleUnderline"/>
        </w:rPr>
        <w:t>productivity</w:t>
      </w:r>
      <w:r w:rsidRPr="00156219">
        <w:rPr>
          <w:sz w:val="16"/>
        </w:rPr>
        <w:t xml:space="preserve"> and </w:t>
      </w:r>
      <w:r w:rsidRPr="00E527FA">
        <w:rPr>
          <w:rStyle w:val="StyleUnderline"/>
        </w:rPr>
        <w:t>growth</w:t>
      </w:r>
      <w:r w:rsidRPr="00156219">
        <w:rPr>
          <w:sz w:val="16"/>
        </w:rPr>
        <w:t xml:space="preserve"> literature teach us that innovation is the primary driver of rising standards of living over time, so promoting innovation through effective competition policy is likely to be very consequential for economic growth and welfare.</w:t>
      </w:r>
    </w:p>
    <w:p w14:paraId="0092EE50" w14:textId="77777777" w:rsidR="00403531" w:rsidRPr="00156219" w:rsidRDefault="00403531" w:rsidP="00403531">
      <w:pPr>
        <w:rPr>
          <w:sz w:val="16"/>
        </w:rPr>
      </w:pPr>
      <w:r w:rsidRPr="00E527FA">
        <w:rPr>
          <w:rStyle w:val="StyleUnderline"/>
        </w:rPr>
        <w:t>Disruptive firms drive</w:t>
      </w:r>
      <w:r w:rsidRPr="00156219">
        <w:rPr>
          <w:sz w:val="16"/>
        </w:rPr>
        <w:t xml:space="preserve"> a significant amount of </w:t>
      </w:r>
      <w:r w:rsidRPr="00E527FA">
        <w:rPr>
          <w:rStyle w:val="StyleUnderline"/>
        </w:rPr>
        <w:t>innovation</w:t>
      </w:r>
      <w:r w:rsidRPr="00156219">
        <w:rPr>
          <w:sz w:val="16"/>
        </w:rPr>
        <w:t xml:space="preserve">.2 They do </w:t>
      </w:r>
      <w:r w:rsidRPr="00D525C1">
        <w:rPr>
          <w:rStyle w:val="StyleUnderline"/>
        </w:rPr>
        <w:t>not</w:t>
      </w:r>
      <w:r w:rsidRPr="00156219">
        <w:rPr>
          <w:sz w:val="16"/>
        </w:rPr>
        <w:t xml:space="preserve"> use the </w:t>
      </w:r>
      <w:r w:rsidRPr="00D525C1">
        <w:rPr>
          <w:rStyle w:val="StyleUnderline"/>
        </w:rPr>
        <w:t>same technology</w:t>
      </w:r>
      <w:r w:rsidRPr="00156219">
        <w:rPr>
          <w:sz w:val="16"/>
        </w:rPr>
        <w:t xml:space="preserve"> or </w:t>
      </w:r>
      <w:r w:rsidRPr="00D525C1">
        <w:rPr>
          <w:rStyle w:val="StyleUnderline"/>
        </w:rPr>
        <w:t>business model</w:t>
      </w:r>
      <w:r w:rsidRPr="00156219">
        <w:rPr>
          <w:sz w:val="16"/>
        </w:rPr>
        <w:t xml:space="preserve"> as incumbents. They offer </w:t>
      </w:r>
      <w:r w:rsidRPr="00D525C1">
        <w:rPr>
          <w:rStyle w:val="StyleUnderline"/>
        </w:rPr>
        <w:t>consumers</w:t>
      </w:r>
      <w:r w:rsidRPr="00156219">
        <w:rPr>
          <w:sz w:val="16"/>
        </w:rPr>
        <w:t xml:space="preserve"> a </w:t>
      </w:r>
      <w:r w:rsidRPr="00D525C1">
        <w:rPr>
          <w:rStyle w:val="StyleUnderline"/>
        </w:rPr>
        <w:t xml:space="preserve">distinct value proposition, </w:t>
      </w:r>
      <w:r w:rsidRPr="00156219">
        <w:rPr>
          <w:sz w:val="16"/>
        </w:rPr>
        <w:t xml:space="preserve">not simply lower prices. By making its offer to customers attractive in a new way, a </w:t>
      </w:r>
      <w:r w:rsidRPr="00D525C1">
        <w:rPr>
          <w:rStyle w:val="StyleUnderline"/>
        </w:rPr>
        <w:t>disruptive firm</w:t>
      </w:r>
      <w:r w:rsidRPr="00156219">
        <w:rPr>
          <w:sz w:val="16"/>
        </w:rPr>
        <w:t xml:space="preserve"> can destroy a great deal of incumbent profit while creating a large amount of consumer surplus. The resulting </w:t>
      </w:r>
      <w:r w:rsidRPr="00D525C1">
        <w:rPr>
          <w:rStyle w:val="StyleUnderline"/>
        </w:rPr>
        <w:t>churn in</w:t>
      </w:r>
      <w:r w:rsidRPr="00156219">
        <w:rPr>
          <w:sz w:val="16"/>
        </w:rPr>
        <w:t xml:space="preserve"> products and </w:t>
      </w:r>
      <w:r w:rsidRPr="00D525C1">
        <w:rPr>
          <w:rStyle w:val="StyleUnderline"/>
        </w:rPr>
        <w:t>market shares,</w:t>
      </w:r>
      <w:r w:rsidRPr="00156219">
        <w:rPr>
          <w:sz w:val="16"/>
        </w:rPr>
        <w:t xml:space="preserve"> as new products enter and old ones exit, and as newer business methods and business models supplant older ones, represents a </w:t>
      </w:r>
      <w:r w:rsidRPr="00D525C1">
        <w:rPr>
          <w:rStyle w:val="StyleUnderline"/>
        </w:rPr>
        <w:t>healthy competitive process</w:t>
      </w:r>
      <w:r w:rsidRPr="00156219">
        <w:rPr>
          <w:sz w:val="16"/>
        </w:rPr>
        <w:t xml:space="preserve">. If that competitive process is </w:t>
      </w:r>
      <w:r w:rsidRPr="00D525C1">
        <w:rPr>
          <w:rStyle w:val="StyleUnderline"/>
        </w:rPr>
        <w:t>slowed or biased by mergers</w:t>
      </w:r>
      <w:r w:rsidRPr="00156219">
        <w:rPr>
          <w:sz w:val="16"/>
        </w:rPr>
        <w:t xml:space="preserve"> or by exclusionary conduct, </w:t>
      </w:r>
      <w:r w:rsidRPr="00D525C1">
        <w:rPr>
          <w:rStyle w:val="StyleUnderline"/>
        </w:rPr>
        <w:t>innovation</w:t>
      </w:r>
      <w:r w:rsidRPr="00156219">
        <w:rPr>
          <w:sz w:val="16"/>
        </w:rPr>
        <w:t xml:space="preserve"> is </w:t>
      </w:r>
      <w:r w:rsidRPr="00D525C1">
        <w:rPr>
          <w:rStyle w:val="StyleUnderline"/>
        </w:rPr>
        <w:t>lessened</w:t>
      </w:r>
      <w:r w:rsidRPr="00156219">
        <w:rPr>
          <w:sz w:val="16"/>
        </w:rPr>
        <w:t xml:space="preserve"> and consumers are harmed. This same competitive process </w:t>
      </w:r>
      <w:r w:rsidRPr="00D525C1">
        <w:rPr>
          <w:rStyle w:val="StyleUnderline"/>
        </w:rPr>
        <w:t>promotes</w:t>
      </w:r>
      <w:r w:rsidRPr="00156219">
        <w:rPr>
          <w:sz w:val="16"/>
        </w:rPr>
        <w:t xml:space="preserve"> the </w:t>
      </w:r>
      <w:r w:rsidRPr="00D525C1">
        <w:rPr>
          <w:rStyle w:val="StyleUnderline"/>
        </w:rPr>
        <w:t>development</w:t>
      </w:r>
      <w:r w:rsidRPr="00156219">
        <w:rPr>
          <w:sz w:val="16"/>
        </w:rPr>
        <w:t xml:space="preserve"> and </w:t>
      </w:r>
      <w:r w:rsidRPr="00D525C1">
        <w:rPr>
          <w:rStyle w:val="StyleUnderline"/>
        </w:rPr>
        <w:t>diffusion</w:t>
      </w:r>
      <w:r w:rsidRPr="00156219">
        <w:rPr>
          <w:sz w:val="16"/>
        </w:rPr>
        <w:t xml:space="preserve"> of best practices, including what might be termed reductions in X-inefficiency. The trade and productivity literature both convincingly demonstrate that firms </w:t>
      </w:r>
      <w:r w:rsidRPr="00D525C1">
        <w:rPr>
          <w:rStyle w:val="StyleUnderline"/>
        </w:rPr>
        <w:t>vary</w:t>
      </w:r>
      <w:r w:rsidRPr="00156219">
        <w:rPr>
          <w:sz w:val="16"/>
        </w:rPr>
        <w:t xml:space="preserve"> significantly in their </w:t>
      </w:r>
      <w:r w:rsidRPr="00D525C1">
        <w:rPr>
          <w:rStyle w:val="StyleUnderline"/>
        </w:rPr>
        <w:t>productivity</w:t>
      </w:r>
      <w:r w:rsidRPr="00156219">
        <w:rPr>
          <w:sz w:val="16"/>
        </w:rPr>
        <w:t xml:space="preserve"> levels and that stiffer competition reallocates sales to more </w:t>
      </w:r>
      <w:r w:rsidRPr="00D525C1">
        <w:rPr>
          <w:rStyle w:val="StyleUnderline"/>
        </w:rPr>
        <w:t>productive firms</w:t>
      </w:r>
      <w:r w:rsidRPr="00156219">
        <w:rPr>
          <w:sz w:val="16"/>
        </w:rPr>
        <w:t>. The diffusion of best practices also is promoted if sales are contestable, going to the better-performing firms.</w:t>
      </w:r>
    </w:p>
    <w:p w14:paraId="1FCD2F62" w14:textId="77777777" w:rsidR="00403531" w:rsidRPr="00156219" w:rsidRDefault="00403531" w:rsidP="00403531">
      <w:pPr>
        <w:rPr>
          <w:sz w:val="16"/>
        </w:rPr>
      </w:pPr>
      <w:r w:rsidRPr="00D525C1">
        <w:rPr>
          <w:rStyle w:val="StyleUnderline"/>
        </w:rPr>
        <w:t>Competition</w:t>
      </w:r>
      <w:r w:rsidRPr="00156219">
        <w:rPr>
          <w:sz w:val="16"/>
        </w:rPr>
        <w:t xml:space="preserve"> policy seeks to </w:t>
      </w:r>
      <w:r w:rsidRPr="00D525C1">
        <w:rPr>
          <w:rStyle w:val="StyleUnderline"/>
        </w:rPr>
        <w:t>protect</w:t>
      </w:r>
      <w:r w:rsidRPr="00156219">
        <w:rPr>
          <w:sz w:val="16"/>
        </w:rPr>
        <w:t xml:space="preserve"> the competitive </w:t>
      </w:r>
      <w:r w:rsidRPr="00D525C1">
        <w:rPr>
          <w:rStyle w:val="StyleUnderline"/>
        </w:rPr>
        <w:t>process</w:t>
      </w:r>
      <w:r w:rsidRPr="00156219">
        <w:rPr>
          <w:sz w:val="16"/>
        </w:rPr>
        <w:t xml:space="preserve"> by which </w:t>
      </w:r>
      <w:r w:rsidRPr="00D525C1">
        <w:rPr>
          <w:rStyle w:val="StyleUnderline"/>
        </w:rPr>
        <w:t xml:space="preserve">disruptive firms </w:t>
      </w:r>
      <w:r w:rsidRPr="00156219">
        <w:rPr>
          <w:sz w:val="16"/>
        </w:rPr>
        <w:t xml:space="preserve">challenge the status quo. Competition policy is </w:t>
      </w:r>
      <w:r w:rsidRPr="00D525C1">
        <w:rPr>
          <w:rStyle w:val="StyleUnderline"/>
        </w:rPr>
        <w:t>agnostic</w:t>
      </w:r>
      <w:r w:rsidRPr="00156219">
        <w:rPr>
          <w:sz w:val="16"/>
        </w:rPr>
        <w:t xml:space="preserve"> regarding </w:t>
      </w:r>
      <w:r w:rsidRPr="00D525C1">
        <w:rPr>
          <w:rStyle w:val="StyleUnderline"/>
        </w:rPr>
        <w:t>the type of firm</w:t>
      </w:r>
      <w:r w:rsidRPr="00156219">
        <w:rPr>
          <w:sz w:val="16"/>
        </w:rPr>
        <w:t xml:space="preserve"> or the type of innovation involved. </w:t>
      </w:r>
      <w:r w:rsidRPr="00D525C1">
        <w:rPr>
          <w:rStyle w:val="StyleUnderline"/>
        </w:rPr>
        <w:t>Start-ups</w:t>
      </w:r>
      <w:r w:rsidRPr="00156219">
        <w:rPr>
          <w:sz w:val="16"/>
        </w:rPr>
        <w:t xml:space="preserve"> that grow </w:t>
      </w:r>
      <w:r w:rsidRPr="00D525C1">
        <w:rPr>
          <w:rStyle w:val="StyleUnderline"/>
        </w:rPr>
        <w:t>rapidly</w:t>
      </w:r>
      <w:r w:rsidRPr="00156219">
        <w:rPr>
          <w:sz w:val="16"/>
        </w:rPr>
        <w:t xml:space="preserve"> can certainly be </w:t>
      </w:r>
      <w:r w:rsidRPr="00D525C1">
        <w:rPr>
          <w:rStyle w:val="StyleUnderline"/>
        </w:rPr>
        <w:t>disruptive</w:t>
      </w:r>
      <w:r w:rsidRPr="00156219">
        <w:rPr>
          <w:sz w:val="16"/>
        </w:rPr>
        <w:t xml:space="preserve">. </w:t>
      </w:r>
      <w:r w:rsidRPr="00D525C1">
        <w:rPr>
          <w:rStyle w:val="StyleUnderline"/>
        </w:rPr>
        <w:t>Uber</w:t>
      </w:r>
      <w:r w:rsidRPr="00156219">
        <w:rPr>
          <w:sz w:val="16"/>
        </w:rPr>
        <w:t xml:space="preserve"> and </w:t>
      </w:r>
      <w:r w:rsidRPr="00D525C1">
        <w:rPr>
          <w:rStyle w:val="StyleUnderline"/>
        </w:rPr>
        <w:t>Airbnb</w:t>
      </w:r>
      <w:r w:rsidRPr="00156219">
        <w:rPr>
          <w:sz w:val="16"/>
        </w:rPr>
        <w:t xml:space="preserve"> are prominent recent examples. But large established firms can also be disruptive, especially when they attack adjacent markets. Think of Walmart entering local retail markets, Microsoft Bing challenging Google in search, or Netflix producing its own video content.</w:t>
      </w:r>
    </w:p>
    <w:p w14:paraId="1D9F7E8C" w14:textId="77777777" w:rsidR="00403531" w:rsidRPr="00156219" w:rsidRDefault="00403531" w:rsidP="00403531">
      <w:pPr>
        <w:rPr>
          <w:sz w:val="16"/>
        </w:rPr>
      </w:pPr>
      <w:r w:rsidRPr="00156219">
        <w:rPr>
          <w:sz w:val="16"/>
        </w:rPr>
        <w:t xml:space="preserve">In contrast, the role played by successful incumbent firms in their own core markets is deeply conflicted. On the one hand, process innovations that lower costs can be most valuable at the largest firms, and market leaders often invest substantial sums to introduce new generations of products. Examples abound: Intel developing a new generation of technology and building new fabs to manufacture microprocessors; Boeing developing a new generation of large commercial aircraft; and Verizon investing to build its 5G wireless network. In many industries experiencing rapid technological change, the biggest firms are also some of the most impressive innovators, as Schumpeter observed 75 years ago.3 This should not be surprising, given the economies of scale associated with R&amp;D, especially in industries where developing the next-generation product or process requires investments of hundreds of millions of dollars and/or extensive experience with the current technology.4 On the other hand, a successful incumbent firm that is profiting greatly from the status quo has a powerful incentive to preserve those profits, and this can mean slowing down or blocking disruptive threats. Successful incumbents also may find it very difficult organizationally to invest in disruptive technologies.5 </w:t>
      </w:r>
      <w:r w:rsidRPr="00D525C1">
        <w:rPr>
          <w:rStyle w:val="StyleUnderline"/>
        </w:rPr>
        <w:t>Competition</w:t>
      </w:r>
      <w:r w:rsidRPr="00156219">
        <w:rPr>
          <w:sz w:val="16"/>
        </w:rPr>
        <w:t xml:space="preserve"> valuably </w:t>
      </w:r>
      <w:r w:rsidRPr="00D525C1">
        <w:rPr>
          <w:rStyle w:val="StyleUnderline"/>
        </w:rPr>
        <w:t>increases</w:t>
      </w:r>
      <w:r w:rsidRPr="00156219">
        <w:rPr>
          <w:sz w:val="16"/>
        </w:rPr>
        <w:t xml:space="preserve"> the </w:t>
      </w:r>
      <w:r w:rsidRPr="00D525C1">
        <w:rPr>
          <w:rStyle w:val="StyleUnderline"/>
        </w:rPr>
        <w:t>diversity of approaches</w:t>
      </w:r>
      <w:r w:rsidRPr="00156219">
        <w:rPr>
          <w:sz w:val="16"/>
        </w:rPr>
        <w:t xml:space="preserve"> taken to the development of new technology.</w:t>
      </w:r>
    </w:p>
    <w:p w14:paraId="0AC68BD4" w14:textId="77777777" w:rsidR="00403531" w:rsidRPr="00156219" w:rsidRDefault="00403531" w:rsidP="00403531">
      <w:pPr>
        <w:rPr>
          <w:sz w:val="16"/>
        </w:rPr>
      </w:pPr>
      <w:r w:rsidRPr="00156219">
        <w:rPr>
          <w:sz w:val="16"/>
        </w:rPr>
        <w:t xml:space="preserve">We stress in this article that </w:t>
      </w:r>
      <w:r w:rsidRPr="00D525C1">
        <w:rPr>
          <w:rStyle w:val="StyleUnderline"/>
        </w:rPr>
        <w:t>innovation</w:t>
      </w:r>
      <w:r w:rsidRPr="00156219">
        <w:rPr>
          <w:sz w:val="16"/>
        </w:rPr>
        <w:t xml:space="preserve"> is </w:t>
      </w:r>
      <w:r w:rsidRPr="00D525C1">
        <w:rPr>
          <w:rStyle w:val="StyleUnderline"/>
        </w:rPr>
        <w:t>best promoted</w:t>
      </w:r>
      <w:r w:rsidRPr="00156219">
        <w:rPr>
          <w:sz w:val="16"/>
        </w:rPr>
        <w:t xml:space="preserve"> when market leaders are allowed to exploit their competitive advantages while also facing </w:t>
      </w:r>
      <w:r w:rsidRPr="00D525C1">
        <w:rPr>
          <w:rStyle w:val="StyleUnderline"/>
        </w:rPr>
        <w:t>pressure</w:t>
      </w:r>
      <w:r w:rsidRPr="00156219">
        <w:rPr>
          <w:sz w:val="16"/>
        </w:rPr>
        <w:t xml:space="preserve"> to </w:t>
      </w:r>
      <w:r w:rsidRPr="00D525C1">
        <w:rPr>
          <w:rStyle w:val="StyleUnderline"/>
        </w:rPr>
        <w:t>perform</w:t>
      </w:r>
      <w:r w:rsidRPr="00156219">
        <w:rPr>
          <w:sz w:val="16"/>
        </w:rPr>
        <w:t xml:space="preserve"> coming from both </w:t>
      </w:r>
      <w:r w:rsidRPr="00D525C1">
        <w:rPr>
          <w:rStyle w:val="StyleUnderline"/>
        </w:rPr>
        <w:t>conventional rivals</w:t>
      </w:r>
      <w:r w:rsidRPr="00156219">
        <w:rPr>
          <w:sz w:val="16"/>
        </w:rPr>
        <w:t xml:space="preserve"> and from </w:t>
      </w:r>
      <w:r w:rsidRPr="00D525C1">
        <w:rPr>
          <w:rStyle w:val="StyleUnderline"/>
        </w:rPr>
        <w:t>disruptive entrants</w:t>
      </w:r>
      <w:r w:rsidRPr="00156219">
        <w:rPr>
          <w:sz w:val="16"/>
        </w:rPr>
        <w:t xml:space="preserve">. These labels depend on context: the same firm can be a market leader in one area and a disruptive upstart in another. Market leaders may face competitive pressures to innovate coming from (a) other large firms in the same market, (b) other large firms in adjacent spaces, or (c) smaller, pesky </w:t>
      </w:r>
      <w:r w:rsidRPr="00156219">
        <w:rPr>
          <w:sz w:val="16"/>
        </w:rPr>
        <w:lastRenderedPageBreak/>
        <w:t xml:space="preserve">disruptive firms. Casual </w:t>
      </w:r>
      <w:r w:rsidRPr="00156219">
        <w:rPr>
          <w:rStyle w:val="StyleUnderline"/>
        </w:rPr>
        <w:t>empiricism</w:t>
      </w:r>
      <w:r w:rsidRPr="00156219">
        <w:rPr>
          <w:sz w:val="16"/>
        </w:rPr>
        <w:t xml:space="preserve"> indicates that </w:t>
      </w:r>
      <w:r w:rsidRPr="00156219">
        <w:rPr>
          <w:rStyle w:val="StyleUnderline"/>
        </w:rPr>
        <w:t>all</w:t>
      </w:r>
      <w:r w:rsidRPr="00156219">
        <w:rPr>
          <w:sz w:val="16"/>
        </w:rPr>
        <w:t xml:space="preserve"> of these sources of </w:t>
      </w:r>
      <w:r w:rsidRPr="00156219">
        <w:rPr>
          <w:rStyle w:val="StyleUnderline"/>
        </w:rPr>
        <w:t>competition</w:t>
      </w:r>
      <w:r w:rsidRPr="00156219">
        <w:rPr>
          <w:sz w:val="16"/>
        </w:rPr>
        <w:t xml:space="preserve"> are </w:t>
      </w:r>
      <w:r w:rsidRPr="00156219">
        <w:rPr>
          <w:rStyle w:val="StyleUnderline"/>
        </w:rPr>
        <w:t>important</w:t>
      </w:r>
      <w:r w:rsidRPr="00156219">
        <w:rPr>
          <w:sz w:val="16"/>
        </w:rPr>
        <w:t xml:space="preserve"> in different settings. All have historically been </w:t>
      </w:r>
      <w:r w:rsidRPr="00156219">
        <w:rPr>
          <w:rStyle w:val="StyleUnderline"/>
        </w:rPr>
        <w:t>protected</w:t>
      </w:r>
      <w:r w:rsidRPr="00156219">
        <w:rPr>
          <w:sz w:val="16"/>
        </w:rPr>
        <w:t xml:space="preserve"> using </w:t>
      </w:r>
      <w:r w:rsidRPr="00156219">
        <w:rPr>
          <w:rStyle w:val="StyleUnderline"/>
        </w:rPr>
        <w:t>competition policy</w:t>
      </w:r>
      <w:r w:rsidRPr="00156219">
        <w:rPr>
          <w:sz w:val="16"/>
        </w:rPr>
        <w:t>.</w:t>
      </w:r>
    </w:p>
    <w:p w14:paraId="7DEF005E" w14:textId="77777777" w:rsidR="00403531" w:rsidRPr="000030E7" w:rsidRDefault="00403531" w:rsidP="00403531">
      <w:pPr>
        <w:rPr>
          <w:sz w:val="16"/>
        </w:rPr>
      </w:pPr>
      <w:r w:rsidRPr="00156219">
        <w:rPr>
          <w:sz w:val="16"/>
        </w:rPr>
        <w:t xml:space="preserve">The central theme animating our analysis is that a </w:t>
      </w:r>
      <w:r w:rsidRPr="00156219">
        <w:rPr>
          <w:rStyle w:val="StyleUnderline"/>
        </w:rPr>
        <w:t>market leader</w:t>
      </w:r>
      <w:r w:rsidRPr="00156219">
        <w:rPr>
          <w:sz w:val="16"/>
        </w:rPr>
        <w:t xml:space="preserve"> is </w:t>
      </w:r>
      <w:r w:rsidRPr="00156219">
        <w:rPr>
          <w:rStyle w:val="StyleUnderline"/>
        </w:rPr>
        <w:t>best motivated</w:t>
      </w:r>
      <w:r w:rsidRPr="00156219">
        <w:rPr>
          <w:sz w:val="16"/>
        </w:rPr>
        <w:t xml:space="preserve"> to </w:t>
      </w:r>
      <w:r w:rsidRPr="00156219">
        <w:rPr>
          <w:rStyle w:val="StyleUnderline"/>
        </w:rPr>
        <w:t>innovate</w:t>
      </w:r>
      <w:r w:rsidRPr="00156219">
        <w:rPr>
          <w:sz w:val="16"/>
        </w:rPr>
        <w:t xml:space="preserve"> if it </w:t>
      </w:r>
      <w:r w:rsidRPr="00156219">
        <w:rPr>
          <w:rStyle w:val="StyleUnderline"/>
        </w:rPr>
        <w:t>fears losing its leadership</w:t>
      </w:r>
      <w:r w:rsidRPr="00156219">
        <w:rPr>
          <w:sz w:val="16"/>
        </w:rPr>
        <w:t xml:space="preserve"> position to a disruptive rival.6 Even a dominant </w:t>
      </w:r>
      <w:r w:rsidRPr="00156219">
        <w:rPr>
          <w:rStyle w:val="StyleUnderline"/>
        </w:rPr>
        <w:t>incumbent</w:t>
      </w:r>
      <w:r w:rsidRPr="00156219">
        <w:rPr>
          <w:sz w:val="16"/>
        </w:rPr>
        <w:t xml:space="preserve"> will feel </w:t>
      </w:r>
      <w:r w:rsidRPr="00156219">
        <w:rPr>
          <w:rStyle w:val="StyleUnderline"/>
        </w:rPr>
        <w:t>pressure</w:t>
      </w:r>
      <w:r w:rsidRPr="00156219">
        <w:rPr>
          <w:sz w:val="16"/>
        </w:rPr>
        <w:t xml:space="preserve"> to </w:t>
      </w:r>
      <w:r w:rsidRPr="00156219">
        <w:rPr>
          <w:rStyle w:val="StyleUnderline"/>
        </w:rPr>
        <w:t>innovate</w:t>
      </w:r>
      <w:r w:rsidRPr="00156219">
        <w:rPr>
          <w:sz w:val="16"/>
        </w:rPr>
        <w:t xml:space="preserve"> if the bulk of tomorrow’s sales will be </w:t>
      </w:r>
      <w:r w:rsidRPr="00156219">
        <w:rPr>
          <w:rStyle w:val="StyleUnderline"/>
        </w:rPr>
        <w:t>won by the firm</w:t>
      </w:r>
      <w:r w:rsidRPr="00156219">
        <w:rPr>
          <w:sz w:val="16"/>
        </w:rPr>
        <w:t xml:space="preserve"> that is most </w:t>
      </w:r>
      <w:r w:rsidRPr="00156219">
        <w:rPr>
          <w:rStyle w:val="StyleUnderline"/>
        </w:rPr>
        <w:t>innovative</w:t>
      </w:r>
      <w:r w:rsidRPr="00156219">
        <w:rPr>
          <w:sz w:val="16"/>
        </w:rPr>
        <w:t xml:space="preserve">, be that the </w:t>
      </w:r>
      <w:r w:rsidRPr="00156219">
        <w:rPr>
          <w:rStyle w:val="StyleUnderline"/>
        </w:rPr>
        <w:t>incumbent</w:t>
      </w:r>
      <w:r w:rsidRPr="00156219">
        <w:rPr>
          <w:sz w:val="16"/>
        </w:rPr>
        <w:t xml:space="preserve"> or a </w:t>
      </w:r>
      <w:r w:rsidRPr="00156219">
        <w:rPr>
          <w:rStyle w:val="StyleUnderline"/>
        </w:rPr>
        <w:t>disruptive challenger</w:t>
      </w:r>
      <w:r w:rsidRPr="00156219">
        <w:rPr>
          <w:sz w:val="16"/>
        </w:rPr>
        <w:t xml:space="preserve">, and if other firms are in a position to leapfrog the current incumbent. Once one properly understands the dynamic nature of the competitive process, it becomes clear that greater rivalry—meaning greater contestability of tomorrow’s sales—leads to </w:t>
      </w:r>
      <w:r w:rsidRPr="00156219">
        <w:rPr>
          <w:rStyle w:val="StyleUnderline"/>
        </w:rPr>
        <w:t>more innovation</w:t>
      </w:r>
      <w:r w:rsidRPr="00156219">
        <w:rPr>
          <w:sz w:val="16"/>
        </w:rPr>
        <w:t xml:space="preserve">.7 The critical role of competition policy is thus to </w:t>
      </w:r>
      <w:r w:rsidRPr="00156219">
        <w:rPr>
          <w:rStyle w:val="StyleUnderline"/>
        </w:rPr>
        <w:t>prevent</w:t>
      </w:r>
      <w:r w:rsidRPr="00156219">
        <w:rPr>
          <w:sz w:val="16"/>
        </w:rPr>
        <w:t xml:space="preserve"> today’s </w:t>
      </w:r>
      <w:r w:rsidRPr="00156219">
        <w:rPr>
          <w:rStyle w:val="StyleUnderline"/>
        </w:rPr>
        <w:t>market leaders</w:t>
      </w:r>
      <w:r w:rsidRPr="00156219">
        <w:rPr>
          <w:sz w:val="16"/>
        </w:rPr>
        <w:t xml:space="preserve"> from using their market power to </w:t>
      </w:r>
      <w:r w:rsidRPr="00156219">
        <w:rPr>
          <w:rStyle w:val="StyleUnderline"/>
        </w:rPr>
        <w:t>disable disruptive threats</w:t>
      </w:r>
      <w:r w:rsidRPr="00156219">
        <w:rPr>
          <w:sz w:val="16"/>
        </w:rPr>
        <w:t>, either by acquiring would-be rivals or by using anticompetitive tactics to exclude them.</w:t>
      </w:r>
    </w:p>
    <w:p w14:paraId="54EE0F1F" w14:textId="77777777" w:rsidR="00403531" w:rsidRDefault="00403531" w:rsidP="00403531">
      <w:pPr>
        <w:pStyle w:val="Heading4"/>
      </w:pPr>
      <w:r>
        <w:t xml:space="preserve">The counterplan creates an </w:t>
      </w:r>
      <w:r w:rsidRPr="000030E7">
        <w:rPr>
          <w:u w:val="single"/>
        </w:rPr>
        <w:t>updated</w:t>
      </w:r>
      <w:r>
        <w:t xml:space="preserve"> antitrust </w:t>
      </w:r>
      <w:r w:rsidRPr="000030E7">
        <w:rPr>
          <w:u w:val="single"/>
        </w:rPr>
        <w:t>framework</w:t>
      </w:r>
      <w:r>
        <w:t xml:space="preserve"> to spur innovation---solves case.</w:t>
      </w:r>
    </w:p>
    <w:p w14:paraId="4BC6E8CF" w14:textId="77777777" w:rsidR="00403531" w:rsidRDefault="00403531" w:rsidP="00403531">
      <w:r>
        <w:rPr>
          <w:rStyle w:val="Style13ptBold"/>
        </w:rPr>
        <w:t xml:space="preserve">Spulber ’22 </w:t>
      </w:r>
      <w:r w:rsidRPr="00C515A5">
        <w:t xml:space="preserve">[Daniel F; </w:t>
      </w:r>
      <w:r>
        <w:t>E</w:t>
      </w:r>
      <w:r w:rsidRPr="00C515A5">
        <w:t>linor Hobbs Distinguished Professor of International Business and Professor of Strategy, Kellogg School of Management, Northwestern University. Professor of Law (Courtesy), Pritzker School of Law, Northwestern University; 5-27-2022, "Antitrust and Innovation Competition"; OUP Academic; https://academic.oup.com/antitrust/article/11/1/5/6593929; accessed 6-29-2024; ARy]</w:t>
      </w:r>
    </w:p>
    <w:p w14:paraId="28DE3128" w14:textId="77777777" w:rsidR="00403531" w:rsidRPr="000030E7" w:rsidRDefault="00403531" w:rsidP="00403531">
      <w:pPr>
        <w:rPr>
          <w:sz w:val="16"/>
        </w:rPr>
      </w:pPr>
      <w:r w:rsidRPr="00C515A5">
        <w:rPr>
          <w:rStyle w:val="StyleUnderline"/>
        </w:rPr>
        <w:t>Innovation competition</w:t>
      </w:r>
      <w:r w:rsidRPr="000030E7">
        <w:rPr>
          <w:sz w:val="16"/>
        </w:rPr>
        <w:t xml:space="preserve"> plays an increasingly </w:t>
      </w:r>
      <w:r w:rsidRPr="00C515A5">
        <w:rPr>
          <w:rStyle w:val="StyleUnderline"/>
        </w:rPr>
        <w:t>important role</w:t>
      </w:r>
      <w:r w:rsidRPr="000030E7">
        <w:rPr>
          <w:sz w:val="16"/>
        </w:rPr>
        <w:t xml:space="preserve"> in the economy, displacing more traditional forms of price competition. </w:t>
      </w:r>
      <w:r w:rsidRPr="00C515A5">
        <w:rPr>
          <w:rStyle w:val="StyleUnderline"/>
        </w:rPr>
        <w:t xml:space="preserve">Antitrust enforcement </w:t>
      </w:r>
      <w:r w:rsidRPr="000030E7">
        <w:rPr>
          <w:sz w:val="16"/>
        </w:rPr>
        <w:t xml:space="preserve">has recognized these developments and increased its focus on technological change. Antitrust policy makers are placing greater emphasis on innovation in evaluating competitive conduct, licensing of intellectual property (IP), and mergers. The issue is whether antitrust policy makers have the right tools for the job. Incorrect economic analysis of innovation competition risks impeding competition, mischaracterizing anticompetitive activities, and discouraging welfare-enhancing innovation. In this article, I point out that economic frameworks applied by antitrust policy makers have not kept up with the growth of innovation competition. I find that antitrust policy makers need to update their economic frameworks to evaluate competitive and anticompetitive conduct when there is innovation competition. I argue that antitrust policy makers should take advantage of significant developments in the Economics of Technology &amp; Innovation that address the </w:t>
      </w:r>
      <w:r w:rsidRPr="00C515A5">
        <w:rPr>
          <w:rStyle w:val="StyleUnderline"/>
        </w:rPr>
        <w:t>rise</w:t>
      </w:r>
      <w:r w:rsidRPr="000030E7">
        <w:rPr>
          <w:sz w:val="16"/>
        </w:rPr>
        <w:t xml:space="preserve"> of </w:t>
      </w:r>
      <w:r w:rsidRPr="00C515A5">
        <w:rPr>
          <w:rStyle w:val="StyleUnderline"/>
        </w:rPr>
        <w:t>innovation competition</w:t>
      </w:r>
      <w:r w:rsidRPr="000030E7">
        <w:rPr>
          <w:sz w:val="16"/>
        </w:rPr>
        <w:t>.</w:t>
      </w:r>
    </w:p>
    <w:p w14:paraId="6F108AD8" w14:textId="77777777" w:rsidR="00403531" w:rsidRPr="000030E7" w:rsidRDefault="00403531" w:rsidP="00403531">
      <w:pPr>
        <w:rPr>
          <w:sz w:val="16"/>
        </w:rPr>
      </w:pPr>
      <w:r w:rsidRPr="000030E7">
        <w:rPr>
          <w:sz w:val="16"/>
        </w:rPr>
        <w:t>Innovation has become the dominant mode of competition, driving greater antitrust scrutiny of innovation. What I have termed the ‘Business Revolution’ is driving digital automation of retail, wholesale, finance, supply chains, manufacturing, services, technology transfers, and other transactions.1 Digital platforms are improving the efficiency of transactions and creating new markets yet are raising concerns about privacy and exclusion.2 Companies engaged in innovation competition continue to shift investment from plant and equipment toward invention and innovation. Intangible assets’ contribution to the market value of leading publicly traded companies overshadows that of tangible assets, expanding from only 15 per cent of their value in the 1970s to over 90 per cent of their value.3 A large part of the economy participates in the production and distribution of knowledge.4 The number of specialized scientific and technical personnel engaged in Research and Development (R&amp;D) is expanding rapidly.5 Nearly every part of the economy benefits from advances in general purpose technologies (GPTs) such as Information and Communications Technology (ICT), mobile and broadband communications, artificial intelligence (AI), cloud computing, processing of big data, virtual and enhanced reality, robotics, Additive Manufacturing (AM), and the Internet of Things (IoT).6</w:t>
      </w:r>
    </w:p>
    <w:p w14:paraId="68AB6CF6" w14:textId="77777777" w:rsidR="00403531" w:rsidRPr="000030E7" w:rsidRDefault="00403531" w:rsidP="00403531">
      <w:pPr>
        <w:rPr>
          <w:sz w:val="16"/>
        </w:rPr>
      </w:pPr>
      <w:r w:rsidRPr="000030E7">
        <w:rPr>
          <w:rStyle w:val="StyleUnderline"/>
        </w:rPr>
        <w:t>Antitrust</w:t>
      </w:r>
      <w:r w:rsidRPr="000030E7">
        <w:rPr>
          <w:sz w:val="16"/>
        </w:rPr>
        <w:t xml:space="preserve"> enforcement is likely to </w:t>
      </w:r>
      <w:r w:rsidRPr="000030E7">
        <w:rPr>
          <w:rStyle w:val="StyleUnderline"/>
        </w:rPr>
        <w:t>encounter innovation competition</w:t>
      </w:r>
      <w:r w:rsidRPr="000030E7">
        <w:rPr>
          <w:sz w:val="16"/>
        </w:rPr>
        <w:t xml:space="preserve"> both at and within the frontiers of technological change. Antitrust policy makers view </w:t>
      </w:r>
      <w:r w:rsidRPr="000030E7">
        <w:rPr>
          <w:rStyle w:val="StyleUnderline"/>
        </w:rPr>
        <w:t>conduct</w:t>
      </w:r>
      <w:r w:rsidRPr="000030E7">
        <w:rPr>
          <w:sz w:val="16"/>
        </w:rPr>
        <w:t xml:space="preserve"> that </w:t>
      </w:r>
      <w:r w:rsidRPr="000030E7">
        <w:rPr>
          <w:rStyle w:val="StyleUnderline"/>
        </w:rPr>
        <w:t>diminishes</w:t>
      </w:r>
      <w:r w:rsidRPr="000030E7">
        <w:rPr>
          <w:sz w:val="16"/>
        </w:rPr>
        <w:t xml:space="preserve"> </w:t>
      </w:r>
      <w:r w:rsidRPr="000030E7">
        <w:rPr>
          <w:rStyle w:val="StyleUnderline"/>
        </w:rPr>
        <w:t>innovation as anticompetitive</w:t>
      </w:r>
      <w:r w:rsidRPr="000030E7">
        <w:rPr>
          <w:sz w:val="16"/>
        </w:rPr>
        <w:t xml:space="preserve">. For example, Microsoft’s proposed acquisition of Activision Blizzard raised questions about the effects of the merger on innovation in video games and digital markets. In Illumina, the FTC argued against the vertical merger on the grounds that access to </w:t>
      </w:r>
      <w:r w:rsidRPr="000030E7">
        <w:rPr>
          <w:rStyle w:val="StyleUnderline"/>
        </w:rPr>
        <w:t>upstream technology</w:t>
      </w:r>
      <w:r w:rsidRPr="000030E7">
        <w:rPr>
          <w:sz w:val="16"/>
        </w:rPr>
        <w:t xml:space="preserve"> would </w:t>
      </w:r>
      <w:r w:rsidRPr="000030E7">
        <w:rPr>
          <w:rStyle w:val="StyleUnderline"/>
        </w:rPr>
        <w:t>foreclose rival innovation</w:t>
      </w:r>
      <w:r w:rsidRPr="000030E7">
        <w:rPr>
          <w:sz w:val="16"/>
        </w:rPr>
        <w:t xml:space="preserve"> in downstream product markets.7 The FTC alleged that Grail would gain an advantage in the downstream market for cancer detection tests by acquiring Illumina. Illumina developed DNA sequencing technology that helps with cancer detection tests. FTC senior counsel Susan Musser pointed out that ‘Grail is in an ‘innovation race’ to develop and market its early-detection test’.</w:t>
      </w:r>
    </w:p>
    <w:p w14:paraId="13801A2C" w14:textId="77777777" w:rsidR="00403531" w:rsidRPr="000030E7" w:rsidRDefault="00403531" w:rsidP="00403531">
      <w:pPr>
        <w:rPr>
          <w:sz w:val="16"/>
        </w:rPr>
      </w:pPr>
      <w:r w:rsidRPr="000030E7">
        <w:rPr>
          <w:sz w:val="16"/>
        </w:rPr>
        <w:t xml:space="preserve">Antitrust policy makers recognize that the economic benefits of innovation can justify some anticompetitive conduct, as in Microsoft.9 Conversely, </w:t>
      </w:r>
      <w:r w:rsidRPr="000030E7">
        <w:rPr>
          <w:rStyle w:val="StyleUnderline"/>
        </w:rPr>
        <w:t>antitrust policy makers</w:t>
      </w:r>
      <w:r w:rsidRPr="000030E7">
        <w:rPr>
          <w:sz w:val="16"/>
        </w:rPr>
        <w:t xml:space="preserve"> can find conduct to be anticompetitive even if carried out by highly innovative firms.10 The Department of Justice and eleven state Attorneys General </w:t>
      </w:r>
      <w:r w:rsidRPr="000030E7">
        <w:rPr>
          <w:rStyle w:val="StyleUnderline"/>
        </w:rPr>
        <w:t>considered innovation competition</w:t>
      </w:r>
      <w:r w:rsidRPr="000030E7">
        <w:rPr>
          <w:sz w:val="16"/>
        </w:rPr>
        <w:t xml:space="preserve"> in their </w:t>
      </w:r>
      <w:r w:rsidRPr="000030E7">
        <w:rPr>
          <w:rStyle w:val="StyleUnderline"/>
        </w:rPr>
        <w:t>antitrust</w:t>
      </w:r>
      <w:r w:rsidRPr="000030E7">
        <w:rPr>
          <w:sz w:val="16"/>
        </w:rPr>
        <w:t xml:space="preserve"> </w:t>
      </w:r>
      <w:r w:rsidRPr="000030E7">
        <w:rPr>
          <w:rStyle w:val="StyleUnderline"/>
        </w:rPr>
        <w:t>complaint against Google</w:t>
      </w:r>
      <w:r w:rsidRPr="000030E7">
        <w:rPr>
          <w:sz w:val="16"/>
        </w:rPr>
        <w:t xml:space="preserve">.11 The complaint alleged that by favoring search advertising and its own products, Google excludes third parties because it ‘raises their costs, reduces their competitiveness, and limits their incentive and ability to invest in innovations that could be attractive to users’.12 The complaint against Google expressed concerns that the company’s ‘anticompetitive practices harm competition and consumers, </w:t>
      </w:r>
      <w:r w:rsidRPr="000030E7">
        <w:rPr>
          <w:sz w:val="16"/>
        </w:rPr>
        <w:lastRenderedPageBreak/>
        <w:t>reducing the ability of innovative new companies to develop, compete, and discipline Google’s behavior’.13 The House of Representatives offered legislative proposals collectively titled ‘A Stronger Online Economy: Opportunity, Innovation, Choice’ to address market power in the digital marketplace with an implicit focus on Amazon, Apple, Facebook, and Google.14 One of the bills, the Platform Competition and Opportunity Act, states as its purpose ‘[t]o promote competition and economic opportunity in digital markets by establishing that certain acquisitions by dominant online platforms are unlawful’.15</w:t>
      </w:r>
    </w:p>
    <w:p w14:paraId="3478C6AD" w14:textId="77777777" w:rsidR="00403531" w:rsidRPr="000030E7" w:rsidRDefault="00403531" w:rsidP="00403531">
      <w:pPr>
        <w:rPr>
          <w:sz w:val="16"/>
        </w:rPr>
      </w:pPr>
      <w:r w:rsidRPr="000030E7">
        <w:rPr>
          <w:sz w:val="16"/>
        </w:rPr>
        <w:t xml:space="preserve">Antitrust policy makers unfortunately approach many of these twenty-first century technological challenges with a twentieth century economics toolbox. The early economics background of antitrust is well known. Antitrust policy relied on perfect and imperfect competition models. Antitrust policy applied the </w:t>
      </w:r>
      <w:r w:rsidRPr="000030E7">
        <w:rPr>
          <w:rStyle w:val="StyleUnderline"/>
        </w:rPr>
        <w:t>structure–conduct–performance (SCP) paradigm</w:t>
      </w:r>
      <w:r w:rsidRPr="000030E7">
        <w:rPr>
          <w:sz w:val="16"/>
        </w:rPr>
        <w:t xml:space="preserve"> that mechanically </w:t>
      </w:r>
      <w:r w:rsidRPr="000030E7">
        <w:rPr>
          <w:rStyle w:val="StyleUnderline"/>
        </w:rPr>
        <w:t>predicted competitive conduct</w:t>
      </w:r>
      <w:r w:rsidRPr="000030E7">
        <w:rPr>
          <w:sz w:val="16"/>
        </w:rPr>
        <w:t xml:space="preserve"> and </w:t>
      </w:r>
      <w:r w:rsidRPr="000030E7">
        <w:rPr>
          <w:rStyle w:val="StyleUnderline"/>
        </w:rPr>
        <w:t>industry performance based on market structure</w:t>
      </w:r>
      <w:r w:rsidRPr="000030E7">
        <w:rPr>
          <w:sz w:val="16"/>
        </w:rPr>
        <w:t xml:space="preserve">, that is, the number and size of firms.16 The Chicago School challenged this approach based on </w:t>
      </w:r>
      <w:r w:rsidRPr="000030E7">
        <w:rPr>
          <w:rStyle w:val="StyleUnderline"/>
        </w:rPr>
        <w:t>economic efficiency,</w:t>
      </w:r>
      <w:r w:rsidRPr="000030E7">
        <w:rPr>
          <w:sz w:val="16"/>
        </w:rPr>
        <w:t xml:space="preserve"> as illustrated by Robert Bork’s highly influential book The Antitrust Paradox.17 Applications of </w:t>
      </w:r>
      <w:r w:rsidRPr="000030E7">
        <w:rPr>
          <w:rStyle w:val="StyleUnderline"/>
        </w:rPr>
        <w:t>game theory</w:t>
      </w:r>
      <w:r w:rsidRPr="000030E7">
        <w:rPr>
          <w:sz w:val="16"/>
        </w:rPr>
        <w:t xml:space="preserve"> in the field of </w:t>
      </w:r>
      <w:r w:rsidRPr="000030E7">
        <w:rPr>
          <w:rStyle w:val="StyleUnderline"/>
        </w:rPr>
        <w:t>Industrial Organization (IO</w:t>
      </w:r>
      <w:r w:rsidRPr="000030E7">
        <w:rPr>
          <w:sz w:val="16"/>
        </w:rPr>
        <w:t>) offered a better understanding of imperfect competition in the 1980s.18 My 1989 book Regulation and Markets examined implications of advances in IO for the design of regulatory and antitrust policy.19 Empirical studies of IO beginning in the 1990s provided antitrust policy makers with advanced techniques for estimating the effects of market power, product differentiation, market entry, and mergers.20</w:t>
      </w:r>
    </w:p>
    <w:p w14:paraId="186AB9A2" w14:textId="77777777" w:rsidR="00403531" w:rsidRPr="000030E7" w:rsidRDefault="00403531" w:rsidP="00403531">
      <w:pPr>
        <w:rPr>
          <w:sz w:val="16"/>
        </w:rPr>
      </w:pPr>
      <w:r w:rsidRPr="000030E7">
        <w:rPr>
          <w:sz w:val="16"/>
        </w:rPr>
        <w:t xml:space="preserve">Antitrust policy cannot properly evaluate innovation competition with traditional economic concepts based only on price competition and stationary technology. Antitrust policy can cause significant efficiency losses by giving more weight to short-term consumer welfare effects and less weight to larger long-term economic benefits of innovation. To better address innovation competition, antitrust policy should </w:t>
      </w:r>
      <w:r w:rsidRPr="000030E7">
        <w:rPr>
          <w:rStyle w:val="StyleUnderline"/>
        </w:rPr>
        <w:t>reduce</w:t>
      </w:r>
      <w:r w:rsidRPr="000030E7">
        <w:rPr>
          <w:sz w:val="16"/>
        </w:rPr>
        <w:t xml:space="preserve"> its </w:t>
      </w:r>
      <w:r w:rsidRPr="000030E7">
        <w:rPr>
          <w:rStyle w:val="StyleUnderline"/>
        </w:rPr>
        <w:t>reliance</w:t>
      </w:r>
      <w:r w:rsidRPr="000030E7">
        <w:rPr>
          <w:sz w:val="16"/>
        </w:rPr>
        <w:t xml:space="preserve"> on the </w:t>
      </w:r>
      <w:r w:rsidRPr="000030E7">
        <w:rPr>
          <w:rStyle w:val="StyleUnderline"/>
        </w:rPr>
        <w:t>twin economic frameworks</w:t>
      </w:r>
      <w:r w:rsidRPr="000030E7">
        <w:rPr>
          <w:sz w:val="16"/>
        </w:rPr>
        <w:t xml:space="preserve"> of </w:t>
      </w:r>
      <w:r w:rsidRPr="000030E7">
        <w:rPr>
          <w:rStyle w:val="StyleUnderline"/>
        </w:rPr>
        <w:t>perfect competition</w:t>
      </w:r>
      <w:r w:rsidRPr="000030E7">
        <w:rPr>
          <w:sz w:val="16"/>
        </w:rPr>
        <w:t xml:space="preserve"> and </w:t>
      </w:r>
      <w:r w:rsidRPr="000030E7">
        <w:rPr>
          <w:rStyle w:val="StyleUnderline"/>
        </w:rPr>
        <w:t>imperfect competition</w:t>
      </w:r>
      <w:r w:rsidRPr="000030E7">
        <w:rPr>
          <w:sz w:val="16"/>
        </w:rPr>
        <w:t>. The perfect competition framework imposes an unrealistic ideal standard of conduct that assumes price-taking behavior and static technology. The imperfect competition framework provides inaccurate guidance based on IO models of short-term price competition, again without technological change. Antitrust policy makers cannot treat innovation competition by analogy to price competition, that is, by relabeling innovations as competitive or predatory.21 Antitrust policy makers cannot fix this problem simply by citing Joseph Schumpeter’s classic works on innovation.22</w:t>
      </w:r>
    </w:p>
    <w:p w14:paraId="51604D13" w14:textId="77777777" w:rsidR="00403531" w:rsidRPr="000030E7" w:rsidRDefault="00403531" w:rsidP="00403531">
      <w:pPr>
        <w:rPr>
          <w:sz w:val="16"/>
        </w:rPr>
      </w:pPr>
      <w:r w:rsidRPr="000030E7">
        <w:rPr>
          <w:sz w:val="16"/>
        </w:rPr>
        <w:t>The shortcomings of these frameworks have led to criticism of the use of economic analysis in antitrust policy. Lina Khan, now Chairman of the Federal Trade Commission (FTC), states ‘the current framework in antitrust—specifically its equating competition with ‘consumer welfare’, typically measured through short-term effects on price and output—</w:t>
      </w:r>
      <w:r w:rsidRPr="000030E7">
        <w:rPr>
          <w:rStyle w:val="StyleUnderline"/>
        </w:rPr>
        <w:t>fails</w:t>
      </w:r>
      <w:r w:rsidRPr="000030E7">
        <w:rPr>
          <w:sz w:val="16"/>
        </w:rPr>
        <w:t xml:space="preserve"> to </w:t>
      </w:r>
      <w:r w:rsidRPr="000030E7">
        <w:rPr>
          <w:rStyle w:val="StyleUnderline"/>
        </w:rPr>
        <w:t>capture</w:t>
      </w:r>
      <w:r w:rsidRPr="000030E7">
        <w:rPr>
          <w:sz w:val="16"/>
        </w:rPr>
        <w:t xml:space="preserve"> the </w:t>
      </w:r>
      <w:r w:rsidRPr="000030E7">
        <w:rPr>
          <w:rStyle w:val="StyleUnderline"/>
        </w:rPr>
        <w:t>architecture of market power</w:t>
      </w:r>
      <w:r w:rsidRPr="000030E7">
        <w:rPr>
          <w:sz w:val="16"/>
        </w:rPr>
        <w:t xml:space="preserve"> in the twenty-first century marketplace’.23 Advocates of </w:t>
      </w:r>
      <w:r w:rsidRPr="000030E7">
        <w:rPr>
          <w:rStyle w:val="StyleUnderline"/>
        </w:rPr>
        <w:t>neo-Brandeisian antitrust target</w:t>
      </w:r>
      <w:r w:rsidRPr="000030E7">
        <w:rPr>
          <w:sz w:val="16"/>
        </w:rPr>
        <w:t xml:space="preserve"> big tech and mergers, echoing past characterizations of large firms as ‘the curse of bigness’.24 Tim Wu argues that the Chicago School’s ‘focus on “allocative efficiency” yielded almost no consideration of the “dynamic” costs of monopoly, like stagnation or stalled innovation.25 As Daniel Sokol points out, however, ‘a structural fix like Wu recommends would hurt innovation’.26 Antitrust enforcement that abandons economic analysis protects neither competition nor innovation.</w:t>
      </w:r>
    </w:p>
    <w:p w14:paraId="7679A7D8" w14:textId="77777777" w:rsidR="00403531" w:rsidRPr="000030E7" w:rsidRDefault="00403531" w:rsidP="00403531">
      <w:pPr>
        <w:rPr>
          <w:sz w:val="16"/>
        </w:rPr>
      </w:pPr>
      <w:r w:rsidRPr="000030E7">
        <w:rPr>
          <w:sz w:val="16"/>
        </w:rPr>
        <w:t xml:space="preserve">Antitrust policy makers should </w:t>
      </w:r>
      <w:r w:rsidRPr="000030E7">
        <w:rPr>
          <w:rStyle w:val="StyleUnderline"/>
        </w:rPr>
        <w:t>apply twenty-first century advances</w:t>
      </w:r>
      <w:r w:rsidRPr="000030E7">
        <w:rPr>
          <w:sz w:val="16"/>
        </w:rPr>
        <w:t xml:space="preserve"> in the </w:t>
      </w:r>
      <w:r w:rsidRPr="000030E7">
        <w:rPr>
          <w:rStyle w:val="StyleUnderline"/>
        </w:rPr>
        <w:t>Economics of Technology &amp; Innovation</w:t>
      </w:r>
      <w:r w:rsidRPr="000030E7">
        <w:rPr>
          <w:sz w:val="16"/>
        </w:rPr>
        <w:t xml:space="preserve">.27 The present discussion of the Economics of Technology &amp; Innovation is not meant to be complete, but rather seeks to suggest some important concepts that are helpful for antitrust policy. Innovation competition generates </w:t>
      </w:r>
      <w:r w:rsidRPr="000030E7">
        <w:rPr>
          <w:rStyle w:val="StyleUnderline"/>
        </w:rPr>
        <w:t>new forms of competitive</w:t>
      </w:r>
      <w:r w:rsidRPr="000030E7">
        <w:rPr>
          <w:sz w:val="16"/>
        </w:rPr>
        <w:t xml:space="preserve"> and anticompetitive </w:t>
      </w:r>
      <w:r w:rsidRPr="000030E7">
        <w:rPr>
          <w:rStyle w:val="StyleUnderline"/>
        </w:rPr>
        <w:t>conduct</w:t>
      </w:r>
      <w:r w:rsidRPr="000030E7">
        <w:rPr>
          <w:sz w:val="16"/>
        </w:rPr>
        <w:t xml:space="preserve">. Competitive conduct involves creative </w:t>
      </w:r>
      <w:r w:rsidRPr="000030E7">
        <w:rPr>
          <w:rStyle w:val="StyleUnderline"/>
        </w:rPr>
        <w:t>non-price instruments</w:t>
      </w:r>
      <w:r w:rsidRPr="000030E7">
        <w:rPr>
          <w:sz w:val="16"/>
        </w:rPr>
        <w:t xml:space="preserve"> that implement technological change. Innovation competition occurs when companies introduce something new to the marketplace, improving transaction methods, product features, and production processes.</w:t>
      </w:r>
    </w:p>
    <w:p w14:paraId="3428F06C" w14:textId="77777777" w:rsidR="00403531" w:rsidRPr="000030E7" w:rsidRDefault="00403531" w:rsidP="00403531">
      <w:pPr>
        <w:rPr>
          <w:sz w:val="16"/>
        </w:rPr>
      </w:pPr>
      <w:r w:rsidRPr="000030E7">
        <w:rPr>
          <w:sz w:val="16"/>
        </w:rPr>
        <w:t xml:space="preserve">Economic </w:t>
      </w:r>
      <w:r w:rsidRPr="000030E7">
        <w:rPr>
          <w:rStyle w:val="StyleUnderline"/>
        </w:rPr>
        <w:t>analysis</w:t>
      </w:r>
      <w:r w:rsidRPr="000030E7">
        <w:rPr>
          <w:sz w:val="16"/>
        </w:rPr>
        <w:t xml:space="preserve"> can be </w:t>
      </w:r>
      <w:r w:rsidRPr="000030E7">
        <w:rPr>
          <w:rStyle w:val="StyleUnderline"/>
        </w:rPr>
        <w:t>applied</w:t>
      </w:r>
      <w:r w:rsidRPr="000030E7">
        <w:rPr>
          <w:sz w:val="16"/>
        </w:rPr>
        <w:t xml:space="preserve"> to consider the </w:t>
      </w:r>
      <w:r w:rsidRPr="000030E7">
        <w:rPr>
          <w:rStyle w:val="StyleUnderline"/>
        </w:rPr>
        <w:t>relationship</w:t>
      </w:r>
      <w:r w:rsidRPr="000030E7">
        <w:rPr>
          <w:sz w:val="16"/>
        </w:rPr>
        <w:t xml:space="preserve"> between </w:t>
      </w:r>
      <w:r w:rsidRPr="000030E7">
        <w:rPr>
          <w:rStyle w:val="StyleUnderline"/>
        </w:rPr>
        <w:t>innovation</w:t>
      </w:r>
      <w:r w:rsidRPr="000030E7">
        <w:rPr>
          <w:sz w:val="16"/>
        </w:rPr>
        <w:t xml:space="preserve"> competition and </w:t>
      </w:r>
      <w:r w:rsidRPr="000030E7">
        <w:rPr>
          <w:rStyle w:val="StyleUnderline"/>
        </w:rPr>
        <w:t>antitrust</w:t>
      </w:r>
      <w:r w:rsidRPr="000030E7">
        <w:rPr>
          <w:sz w:val="16"/>
        </w:rPr>
        <w:t xml:space="preserve"> enforcement.28 Economic analysis identifies how the extent of the market determines the quality of innovation.29 Economic models examine how firms compete through R&amp;D.30 Innovation competition frameworks address competition among inventors and the creation of IP.31 Innovation competition frameworks also include the explosion of the literature on digital platforms and two-sided markets.32 Innovation competition frameworks recognize that firms are not outside the economy but rather are established by entrepreneurs, as I explain in The Theory of the Firm.33 Innovative entrepreneurs generate startups and establish firms when incumbent firms experience inertia that limits innovation.34 Innovative entrepreneurs also are necessary when there are significant costs of transferring IP and inventors have tacit knowledge.35 Innovation competition frameworks acknowledge the critical importance of IP and technology markets.36 Innovation competition frameworks include economic models of technology standards and standards development organizations (SDOs).37</w:t>
      </w:r>
    </w:p>
    <w:p w14:paraId="219C28BE" w14:textId="77777777" w:rsidR="00403531" w:rsidRPr="000030E7" w:rsidRDefault="00403531" w:rsidP="00403531">
      <w:pPr>
        <w:rPr>
          <w:sz w:val="16"/>
        </w:rPr>
      </w:pPr>
      <w:r w:rsidRPr="000030E7">
        <w:rPr>
          <w:sz w:val="16"/>
        </w:rPr>
        <w:t xml:space="preserve">In the present discussion, I examine various areas in which economic frameworks can help antitrust policy makers address innovation competition. First, antitrust policy makers should </w:t>
      </w:r>
      <w:r w:rsidRPr="000030E7">
        <w:rPr>
          <w:rStyle w:val="StyleUnderline"/>
        </w:rPr>
        <w:t>consider economic models</w:t>
      </w:r>
      <w:r w:rsidRPr="000030E7">
        <w:rPr>
          <w:sz w:val="16"/>
        </w:rPr>
        <w:t xml:space="preserve"> that better identify anticompetitive conduct and help evaluate the benefits and costs of technological change. Companies compete by developing transaction methods that lower transaction costs and improve market performance. Companies also compete by creating improved product features to achieve vertical product differentiation. In addition, companies compete by implementing more efficient production processes to achieve cost advantages.</w:t>
      </w:r>
    </w:p>
    <w:p w14:paraId="7ED3BBC4" w14:textId="77777777" w:rsidR="00403531" w:rsidRPr="000030E7" w:rsidRDefault="00403531" w:rsidP="00403531">
      <w:pPr>
        <w:rPr>
          <w:sz w:val="16"/>
        </w:rPr>
      </w:pPr>
      <w:r w:rsidRPr="000030E7">
        <w:rPr>
          <w:sz w:val="16"/>
        </w:rPr>
        <w:lastRenderedPageBreak/>
        <w:t xml:space="preserve">Secondly, antitrust policy makers should apply </w:t>
      </w:r>
      <w:r w:rsidRPr="000030E7">
        <w:rPr>
          <w:rStyle w:val="StyleUnderline"/>
        </w:rPr>
        <w:t>new developments</w:t>
      </w:r>
      <w:r w:rsidRPr="000030E7">
        <w:rPr>
          <w:sz w:val="16"/>
        </w:rPr>
        <w:t xml:space="preserve"> in the </w:t>
      </w:r>
      <w:r w:rsidRPr="000030E7">
        <w:rPr>
          <w:rStyle w:val="StyleUnderline"/>
        </w:rPr>
        <w:t>economics of innovation</w:t>
      </w:r>
      <w:r w:rsidRPr="000030E7">
        <w:rPr>
          <w:sz w:val="16"/>
        </w:rPr>
        <w:t xml:space="preserve"> by better understanding how IP affects innovation competition. </w:t>
      </w:r>
      <w:r w:rsidRPr="000030E7">
        <w:rPr>
          <w:rStyle w:val="StyleUnderline"/>
        </w:rPr>
        <w:t>Antitrust</w:t>
      </w:r>
      <w:r w:rsidRPr="000030E7">
        <w:rPr>
          <w:sz w:val="16"/>
        </w:rPr>
        <w:t xml:space="preserve"> and </w:t>
      </w:r>
      <w:r w:rsidRPr="000030E7">
        <w:rPr>
          <w:rStyle w:val="StyleUnderline"/>
        </w:rPr>
        <w:t>IP</w:t>
      </w:r>
      <w:r w:rsidRPr="000030E7">
        <w:rPr>
          <w:sz w:val="16"/>
        </w:rPr>
        <w:t xml:space="preserve"> policies </w:t>
      </w:r>
      <w:r w:rsidRPr="000030E7">
        <w:rPr>
          <w:rStyle w:val="StyleUnderline"/>
        </w:rPr>
        <w:t>have been at odds</w:t>
      </w:r>
      <w:r w:rsidRPr="000030E7">
        <w:rPr>
          <w:sz w:val="16"/>
        </w:rPr>
        <w:t xml:space="preserve"> for well over a century.38 Innovation </w:t>
      </w:r>
      <w:r w:rsidRPr="000030E7">
        <w:rPr>
          <w:rStyle w:val="StyleUnderline"/>
        </w:rPr>
        <w:t>competition</w:t>
      </w:r>
      <w:r w:rsidRPr="000030E7">
        <w:rPr>
          <w:sz w:val="16"/>
        </w:rPr>
        <w:t xml:space="preserve"> helps </w:t>
      </w:r>
      <w:r w:rsidRPr="000030E7">
        <w:rPr>
          <w:rStyle w:val="StyleUnderline"/>
        </w:rPr>
        <w:t>reconcile</w:t>
      </w:r>
      <w:r w:rsidRPr="000030E7">
        <w:rPr>
          <w:sz w:val="16"/>
        </w:rPr>
        <w:t xml:space="preserve"> the seemingly </w:t>
      </w:r>
      <w:r w:rsidRPr="000030E7">
        <w:rPr>
          <w:rStyle w:val="StyleUnderline"/>
        </w:rPr>
        <w:t>inconsistent objectives</w:t>
      </w:r>
      <w:r w:rsidRPr="000030E7">
        <w:rPr>
          <w:sz w:val="16"/>
        </w:rPr>
        <w:t xml:space="preserve"> of promoting </w:t>
      </w:r>
      <w:r w:rsidRPr="000030E7">
        <w:rPr>
          <w:rStyle w:val="StyleUnderline"/>
        </w:rPr>
        <w:t>competition and</w:t>
      </w:r>
      <w:r w:rsidRPr="000030E7">
        <w:rPr>
          <w:sz w:val="16"/>
        </w:rPr>
        <w:t xml:space="preserve"> promoting </w:t>
      </w:r>
      <w:r w:rsidRPr="000030E7">
        <w:rPr>
          <w:rStyle w:val="StyleUnderline"/>
        </w:rPr>
        <w:t>innovation</w:t>
      </w:r>
      <w:r w:rsidRPr="000030E7">
        <w:rPr>
          <w:sz w:val="16"/>
        </w:rPr>
        <w:t xml:space="preserve">. With </w:t>
      </w:r>
      <w:r w:rsidRPr="000030E7">
        <w:rPr>
          <w:rStyle w:val="StyleUnderline"/>
        </w:rPr>
        <w:t>innovation competition</w:t>
      </w:r>
      <w:r w:rsidRPr="000030E7">
        <w:rPr>
          <w:sz w:val="16"/>
        </w:rPr>
        <w:t xml:space="preserve">, promoting </w:t>
      </w:r>
      <w:r w:rsidRPr="000030E7">
        <w:rPr>
          <w:rStyle w:val="StyleUnderline"/>
        </w:rPr>
        <w:t>competition increases innovation</w:t>
      </w:r>
      <w:r w:rsidRPr="000030E7">
        <w:rPr>
          <w:sz w:val="16"/>
        </w:rPr>
        <w:t xml:space="preserve"> and promoting innovation increases competition. Maximizing consumer welfare and </w:t>
      </w:r>
      <w:r w:rsidRPr="000030E7">
        <w:rPr>
          <w:rStyle w:val="StyleUnderline"/>
        </w:rPr>
        <w:t>economic efficiency</w:t>
      </w:r>
      <w:r w:rsidRPr="000030E7">
        <w:rPr>
          <w:sz w:val="16"/>
        </w:rPr>
        <w:t xml:space="preserve"> demands greater coordination between Antitrust and IP. Harmonizing Antitrust and IP requires more than finding an optimal trade-off between competition and innovation. Antitrust should recognize that IP protections are procompetitive rather than sources of market power. Antitrust enforcement should be strengthened by addressing IP infringement as anticompetitive conduct.</w:t>
      </w:r>
    </w:p>
    <w:p w14:paraId="1BD737A1" w14:textId="77777777" w:rsidR="00403531" w:rsidRDefault="00403531" w:rsidP="00403531">
      <w:pPr>
        <w:rPr>
          <w:sz w:val="16"/>
        </w:rPr>
      </w:pPr>
      <w:r w:rsidRPr="000030E7">
        <w:rPr>
          <w:sz w:val="16"/>
        </w:rPr>
        <w:t xml:space="preserve">Thirdly, </w:t>
      </w:r>
      <w:r w:rsidRPr="00C515A5">
        <w:rPr>
          <w:rStyle w:val="StyleUnderline"/>
        </w:rPr>
        <w:t>antitrust merger policy</w:t>
      </w:r>
      <w:r w:rsidRPr="000030E7">
        <w:rPr>
          <w:sz w:val="16"/>
        </w:rPr>
        <w:t xml:space="preserve"> should not simply consider the effects of mergers on market shares or investment in R&amp;D. Antitrust policy should </w:t>
      </w:r>
      <w:r w:rsidRPr="00C515A5">
        <w:rPr>
          <w:rStyle w:val="StyleUnderline"/>
        </w:rPr>
        <w:t>apply economic models</w:t>
      </w:r>
      <w:r w:rsidRPr="000030E7">
        <w:rPr>
          <w:sz w:val="16"/>
        </w:rPr>
        <w:t xml:space="preserve"> that consider how mergers affect </w:t>
      </w:r>
      <w:r w:rsidRPr="00C515A5">
        <w:rPr>
          <w:rStyle w:val="StyleUnderline"/>
        </w:rPr>
        <w:t>innovation competition</w:t>
      </w:r>
      <w:r w:rsidRPr="000030E7">
        <w:rPr>
          <w:sz w:val="16"/>
        </w:rPr>
        <w:t xml:space="preserve"> and </w:t>
      </w:r>
      <w:r w:rsidRPr="00C515A5">
        <w:rPr>
          <w:rStyle w:val="StyleUnderline"/>
        </w:rPr>
        <w:t>technological change</w:t>
      </w:r>
      <w:r w:rsidRPr="000030E7">
        <w:rPr>
          <w:sz w:val="16"/>
        </w:rPr>
        <w:t xml:space="preserve">. </w:t>
      </w:r>
      <w:r w:rsidRPr="00C515A5">
        <w:rPr>
          <w:rStyle w:val="StyleUnderline"/>
        </w:rPr>
        <w:t>Economic analysis</w:t>
      </w:r>
      <w:r w:rsidRPr="000030E7">
        <w:rPr>
          <w:sz w:val="16"/>
        </w:rPr>
        <w:t xml:space="preserve"> of the effects of competition on innovation can be </w:t>
      </w:r>
      <w:r w:rsidRPr="00C515A5">
        <w:rPr>
          <w:rStyle w:val="StyleUnderline"/>
        </w:rPr>
        <w:t>adapted</w:t>
      </w:r>
      <w:r w:rsidRPr="000030E7">
        <w:rPr>
          <w:sz w:val="16"/>
        </w:rPr>
        <w:t xml:space="preserve"> to evaluate how </w:t>
      </w:r>
      <w:r w:rsidRPr="00C515A5">
        <w:rPr>
          <w:rStyle w:val="StyleUnderline"/>
        </w:rPr>
        <w:t>mergers</w:t>
      </w:r>
      <w:r w:rsidRPr="000030E7">
        <w:rPr>
          <w:sz w:val="16"/>
        </w:rPr>
        <w:t xml:space="preserve"> affect </w:t>
      </w:r>
      <w:r w:rsidRPr="00C515A5">
        <w:rPr>
          <w:rStyle w:val="StyleUnderline"/>
        </w:rPr>
        <w:t>incentives</w:t>
      </w:r>
      <w:r w:rsidRPr="000030E7">
        <w:rPr>
          <w:sz w:val="16"/>
        </w:rPr>
        <w:t xml:space="preserve"> to invent and to innovate. When </w:t>
      </w:r>
      <w:r w:rsidRPr="000030E7">
        <w:rPr>
          <w:rStyle w:val="StyleUnderline"/>
        </w:rPr>
        <w:t>competition</w:t>
      </w:r>
      <w:r w:rsidRPr="000030E7">
        <w:rPr>
          <w:sz w:val="16"/>
        </w:rPr>
        <w:t xml:space="preserve"> increases </w:t>
      </w:r>
      <w:r w:rsidRPr="000030E7">
        <w:rPr>
          <w:rStyle w:val="StyleUnderline"/>
        </w:rPr>
        <w:t>incentives</w:t>
      </w:r>
      <w:r w:rsidRPr="000030E7">
        <w:rPr>
          <w:sz w:val="16"/>
        </w:rPr>
        <w:t xml:space="preserve"> to </w:t>
      </w:r>
      <w:r w:rsidRPr="000030E7">
        <w:rPr>
          <w:rStyle w:val="StyleUnderline"/>
        </w:rPr>
        <w:t>innovate</w:t>
      </w:r>
      <w:r w:rsidRPr="000030E7">
        <w:rPr>
          <w:sz w:val="16"/>
        </w:rPr>
        <w:t xml:space="preserve">, then </w:t>
      </w:r>
      <w:r w:rsidRPr="000030E7">
        <w:rPr>
          <w:rStyle w:val="StyleUnderline"/>
        </w:rPr>
        <w:t>mergers</w:t>
      </w:r>
      <w:r w:rsidRPr="000030E7">
        <w:rPr>
          <w:sz w:val="16"/>
        </w:rPr>
        <w:t xml:space="preserve"> may </w:t>
      </w:r>
      <w:r w:rsidRPr="000030E7">
        <w:rPr>
          <w:rStyle w:val="StyleUnderline"/>
        </w:rPr>
        <w:t>adversely</w:t>
      </w:r>
      <w:r w:rsidRPr="000030E7">
        <w:rPr>
          <w:sz w:val="16"/>
        </w:rPr>
        <w:t xml:space="preserve"> affect </w:t>
      </w:r>
      <w:r w:rsidRPr="000030E7">
        <w:rPr>
          <w:rStyle w:val="StyleUnderline"/>
        </w:rPr>
        <w:t>innovation</w:t>
      </w:r>
      <w:r w:rsidRPr="000030E7">
        <w:rPr>
          <w:sz w:val="16"/>
        </w:rPr>
        <w:t>. However, when competition decreases incentives innovate, mergers may be beneficial for innovation, generating greater consumer benefits over time. The Horizontal Merger Guidelines (HMGs) highlight innovation competition and mention innovation twenty times.39 The HMGs consider how competition affects incentives to innovate and whether mergers will affect innovation by combining complementary capabilities.40</w:t>
      </w:r>
    </w:p>
    <w:p w14:paraId="50BBEE74" w14:textId="77777777" w:rsidR="00403531" w:rsidRDefault="00403531" w:rsidP="00403531">
      <w:pPr>
        <w:pStyle w:val="Heading3"/>
      </w:pPr>
      <w:r>
        <w:lastRenderedPageBreak/>
        <w:t>Solvency---Main---Ext</w:t>
      </w:r>
    </w:p>
    <w:p w14:paraId="7B248BF8" w14:textId="77777777" w:rsidR="00116BBA" w:rsidRDefault="00116BBA" w:rsidP="00116BBA">
      <w:pPr>
        <w:pStyle w:val="Heading4"/>
      </w:pPr>
      <w:r>
        <w:t xml:space="preserve">Antitrust is </w:t>
      </w:r>
      <w:r w:rsidRPr="005D7DF8">
        <w:rPr>
          <w:u w:val="single"/>
        </w:rPr>
        <w:t>comparatively</w:t>
      </w:r>
      <w:r>
        <w:t xml:space="preserve"> better than patent law at fostering innovation</w:t>
      </w:r>
    </w:p>
    <w:p w14:paraId="441AA433" w14:textId="77777777" w:rsidR="00116BBA" w:rsidRDefault="00116BBA" w:rsidP="00116BBA">
      <w:r w:rsidRPr="00BB6158">
        <w:rPr>
          <w:b/>
          <w:bCs/>
          <w:sz w:val="26"/>
          <w:szCs w:val="26"/>
        </w:rPr>
        <w:t>Hovenkamp</w:t>
      </w:r>
      <w:r>
        <w:rPr>
          <w:b/>
          <w:bCs/>
          <w:sz w:val="26"/>
          <w:szCs w:val="26"/>
        </w:rPr>
        <w:t>’</w:t>
      </w:r>
      <w:r w:rsidRPr="00BB6158">
        <w:rPr>
          <w:b/>
          <w:bCs/>
          <w:sz w:val="26"/>
          <w:szCs w:val="26"/>
        </w:rPr>
        <w:t xml:space="preserve"> 15</w:t>
      </w:r>
      <w:r>
        <w:rPr>
          <w:b/>
          <w:bCs/>
          <w:sz w:val="26"/>
          <w:szCs w:val="26"/>
        </w:rPr>
        <w:t xml:space="preserve"> </w:t>
      </w:r>
      <w:r>
        <w:t xml:space="preserve">[Herbert; 2015; </w:t>
      </w:r>
      <w:r w:rsidRPr="00182FF1">
        <w:t>a Fellow of the American Academy of Arts and Sciences</w:t>
      </w:r>
      <w:r>
        <w:t xml:space="preserve">, </w:t>
      </w:r>
      <w:r w:rsidRPr="00182FF1">
        <w:t>James G. Dinan University Professor at the University of Pennsylvania Law School and the Wharton School of the University of Pennsylvania; Ohio State Law Journal</w:t>
      </w:r>
      <w:r>
        <w:t xml:space="preserve">; “Antitrust and the Patent System: A Reexamination”; Vol. 76:3; p. 473-474] </w:t>
      </w:r>
    </w:p>
    <w:p w14:paraId="4D1A2326" w14:textId="77777777" w:rsidR="00116BBA" w:rsidRPr="00BB6158" w:rsidRDefault="00116BBA" w:rsidP="00116BBA">
      <w:pPr>
        <w:rPr>
          <w:rStyle w:val="StyleUnderline"/>
        </w:rPr>
      </w:pPr>
      <w:r w:rsidRPr="00727C55">
        <w:rPr>
          <w:sz w:val="16"/>
        </w:rPr>
        <w:t xml:space="preserve">Further, the presumption of market power is gone, and </w:t>
      </w:r>
      <w:r w:rsidRPr="00BB6158">
        <w:rPr>
          <w:rStyle w:val="StyleUnderline"/>
        </w:rPr>
        <w:t>today patents are regarded in most cases as no more indicative of monopoly power than</w:t>
      </w:r>
      <w:r w:rsidRPr="00727C55">
        <w:rPr>
          <w:sz w:val="16"/>
        </w:rPr>
        <w:t xml:space="preserve"> are </w:t>
      </w:r>
      <w:r w:rsidRPr="00BB6158">
        <w:rPr>
          <w:rStyle w:val="StyleUnderline"/>
        </w:rPr>
        <w:t>land titles or other tangible property interests.</w:t>
      </w:r>
    </w:p>
    <w:p w14:paraId="7EC354D9" w14:textId="77777777" w:rsidR="00116BBA" w:rsidRPr="00182FF1" w:rsidRDefault="00116BBA" w:rsidP="00116BBA">
      <w:pPr>
        <w:rPr>
          <w:rStyle w:val="StyleUnderline"/>
          <w:b/>
          <w:bCs/>
        </w:rPr>
      </w:pPr>
      <w:r w:rsidRPr="00BB6158">
        <w:rPr>
          <w:rStyle w:val="StyleUnderline"/>
        </w:rPr>
        <w:t>Both antitrust policy and patent policy are</w:t>
      </w:r>
      <w:r w:rsidRPr="00727C55">
        <w:rPr>
          <w:sz w:val="16"/>
        </w:rPr>
        <w:t xml:space="preserve"> properly </w:t>
      </w:r>
      <w:r w:rsidRPr="00BB6158">
        <w:rPr>
          <w:rStyle w:val="StyleUnderline"/>
        </w:rPr>
        <w:t xml:space="preserve">concerned with </w:t>
      </w:r>
      <w:r w:rsidRPr="00727C55">
        <w:rPr>
          <w:rStyle w:val="StyleUnderline"/>
          <w:b/>
          <w:bCs/>
          <w:highlight w:val="cyan"/>
        </w:rPr>
        <w:t>economic</w:t>
      </w:r>
      <w:r w:rsidRPr="00BB6158">
        <w:rPr>
          <w:rStyle w:val="StyleUnderline"/>
        </w:rPr>
        <w:t xml:space="preserve"> welfare</w:t>
      </w:r>
      <w:r w:rsidRPr="00727C55">
        <w:rPr>
          <w:sz w:val="16"/>
        </w:rPr>
        <w:t xml:space="preserve">, although </w:t>
      </w:r>
      <w:r w:rsidRPr="00BB6158">
        <w:rPr>
          <w:rStyle w:val="StyleUnderline"/>
        </w:rPr>
        <w:t xml:space="preserve">the </w:t>
      </w:r>
      <w:r w:rsidRPr="00727C55">
        <w:rPr>
          <w:rStyle w:val="StyleUnderline"/>
          <w:b/>
          <w:bCs/>
          <w:highlight w:val="cyan"/>
        </w:rPr>
        <w:t>concerns are articulated</w:t>
      </w:r>
      <w:r w:rsidRPr="00727C55">
        <w:rPr>
          <w:rStyle w:val="StyleUnderline"/>
          <w:highlight w:val="cyan"/>
        </w:rPr>
        <w:t xml:space="preserve"> </w:t>
      </w:r>
      <w:r w:rsidRPr="00727C55">
        <w:rPr>
          <w:rStyle w:val="StyleUnderline"/>
          <w:b/>
          <w:bCs/>
          <w:highlight w:val="cyan"/>
        </w:rPr>
        <w:t>more clearly in</w:t>
      </w:r>
      <w:r w:rsidRPr="00727C55">
        <w:rPr>
          <w:sz w:val="16"/>
        </w:rPr>
        <w:t xml:space="preserve"> </w:t>
      </w:r>
      <w:r w:rsidRPr="00727C55">
        <w:rPr>
          <w:rStyle w:val="StyleUnderline"/>
          <w:b/>
          <w:bCs/>
          <w:highlight w:val="cyan"/>
        </w:rPr>
        <w:t>antitrust</w:t>
      </w:r>
      <w:r w:rsidRPr="00727C55">
        <w:rPr>
          <w:rStyle w:val="StyleUnderline"/>
          <w:highlight w:val="cyan"/>
        </w:rPr>
        <w:t xml:space="preserve"> </w:t>
      </w:r>
      <w:r w:rsidRPr="00727C55">
        <w:rPr>
          <w:highlight w:val="cyan"/>
          <w:u w:val="single"/>
        </w:rPr>
        <w:t>than</w:t>
      </w:r>
      <w:r w:rsidRPr="00727C55">
        <w:rPr>
          <w:u w:val="single"/>
        </w:rPr>
        <w:t xml:space="preserve"> in </w:t>
      </w:r>
      <w:r w:rsidRPr="00727C55">
        <w:rPr>
          <w:highlight w:val="cyan"/>
          <w:u w:val="single"/>
        </w:rPr>
        <w:t>patent law.</w:t>
      </w:r>
      <w:r w:rsidRPr="00727C55">
        <w:rPr>
          <w:sz w:val="16"/>
        </w:rPr>
        <w:t xml:space="preserve"> At the atmospheric level, antitrust focuses on the short run, including such things as immediate pricing and output, while patent law is concerned with long run issues relating to innovation. But upon inspection this dichotomy quickly breaks down. In fact, </w:t>
      </w:r>
      <w:r w:rsidRPr="00727C55">
        <w:rPr>
          <w:rStyle w:val="StyleUnderline"/>
          <w:b/>
          <w:bCs/>
          <w:highlight w:val="cyan"/>
        </w:rPr>
        <w:t>antitrust</w:t>
      </w:r>
      <w:r w:rsidRPr="00BB6158">
        <w:rPr>
          <w:rStyle w:val="StyleUnderline"/>
        </w:rPr>
        <w:t xml:space="preserve"> policy </w:t>
      </w:r>
      <w:r w:rsidRPr="00727C55">
        <w:rPr>
          <w:rStyle w:val="StyleUnderline"/>
          <w:b/>
          <w:bCs/>
          <w:highlight w:val="cyan"/>
        </w:rPr>
        <w:t>has</w:t>
      </w:r>
      <w:r w:rsidRPr="00727C55">
        <w:rPr>
          <w:sz w:val="16"/>
        </w:rPr>
        <w:t xml:space="preserve"> always </w:t>
      </w:r>
      <w:r w:rsidRPr="00727C55">
        <w:rPr>
          <w:rStyle w:val="StyleUnderline"/>
          <w:b/>
          <w:bCs/>
          <w:highlight w:val="cyan"/>
        </w:rPr>
        <w:t>been concerned with</w:t>
      </w:r>
      <w:r w:rsidRPr="00BB6158">
        <w:rPr>
          <w:rStyle w:val="StyleUnderline"/>
        </w:rPr>
        <w:t xml:space="preserve"> performance over </w:t>
      </w:r>
      <w:r w:rsidRPr="00727C55">
        <w:rPr>
          <w:rStyle w:val="StyleUnderline"/>
          <w:b/>
          <w:bCs/>
          <w:highlight w:val="cyan"/>
        </w:rPr>
        <w:t>both the short and long runs</w:t>
      </w:r>
      <w:r w:rsidRPr="00727C55">
        <w:rPr>
          <w:rStyle w:val="StyleUnderline"/>
          <w:highlight w:val="cyan"/>
        </w:rPr>
        <w:t xml:space="preserve"> and</w:t>
      </w:r>
      <w:r w:rsidRPr="00727C55">
        <w:rPr>
          <w:sz w:val="16"/>
        </w:rPr>
        <w:t xml:space="preserve"> often </w:t>
      </w:r>
      <w:r w:rsidRPr="00BB6158">
        <w:rPr>
          <w:rStyle w:val="StyleUnderline"/>
        </w:rPr>
        <w:t xml:space="preserve">considers </w:t>
      </w:r>
      <w:r w:rsidRPr="00727C55">
        <w:rPr>
          <w:rStyle w:val="StyleUnderline"/>
          <w:b/>
          <w:bCs/>
          <w:highlight w:val="cyan"/>
        </w:rPr>
        <w:t>effects on innovation.</w:t>
      </w:r>
    </w:p>
    <w:p w14:paraId="269B0630" w14:textId="77777777" w:rsidR="00116BBA" w:rsidRPr="00727C55" w:rsidRDefault="00116BBA" w:rsidP="00116BBA">
      <w:pPr>
        <w:rPr>
          <w:sz w:val="16"/>
        </w:rPr>
      </w:pPr>
      <w:r w:rsidRPr="00BB6158">
        <w:rPr>
          <w:rStyle w:val="StyleUnderline"/>
        </w:rPr>
        <w:t>Previous studies</w:t>
      </w:r>
      <w:r w:rsidRPr="00727C55">
        <w:rPr>
          <w:sz w:val="16"/>
        </w:rPr>
        <w:t xml:space="preserve"> of antitrust law and the patent system </w:t>
      </w:r>
      <w:r w:rsidRPr="00BB6158">
        <w:rPr>
          <w:rStyle w:val="StyleUnderline"/>
        </w:rPr>
        <w:t>have</w:t>
      </w:r>
      <w:r w:rsidRPr="00727C55">
        <w:rPr>
          <w:sz w:val="16"/>
        </w:rPr>
        <w:t xml:space="preserve"> generally </w:t>
      </w:r>
      <w:r w:rsidRPr="00BB6158">
        <w:rPr>
          <w:rStyle w:val="StyleUnderline"/>
        </w:rPr>
        <w:t>assumed that issued patents are valid</w:t>
      </w:r>
      <w:r w:rsidRPr="00727C55">
        <w:rPr>
          <w:sz w:val="16"/>
        </w:rPr>
        <w:t xml:space="preserve">, </w:t>
      </w:r>
      <w:r w:rsidRPr="00BB6158">
        <w:rPr>
          <w:rStyle w:val="StyleUnderline"/>
        </w:rPr>
        <w:t>discrete,</w:t>
      </w:r>
      <w:r w:rsidRPr="00727C55">
        <w:rPr>
          <w:sz w:val="16"/>
        </w:rPr>
        <w:t xml:space="preserve"> </w:t>
      </w:r>
      <w:r w:rsidRPr="00BB6158">
        <w:rPr>
          <w:rStyle w:val="StyleUnderline"/>
        </w:rPr>
        <w:t>and</w:t>
      </w:r>
      <w:r w:rsidRPr="00727C55">
        <w:rPr>
          <w:sz w:val="16"/>
        </w:rPr>
        <w:t xml:space="preserve"> </w:t>
      </w:r>
      <w:r w:rsidRPr="00BB6158">
        <w:rPr>
          <w:rStyle w:val="StyleUnderline"/>
        </w:rPr>
        <w:t>generally of high quality in the sense that they further innovation</w:t>
      </w:r>
      <w:r w:rsidRPr="00727C55">
        <w:rPr>
          <w:sz w:val="16"/>
        </w:rPr>
        <w:t>. As a result, increasing the returns to patenting increases the incentive to do socially valuable innovation, whose gains must be traded off against the losses from patent exclusion. Ward Bowman addressed this tradeoff problem by presenting the patent as a kind of walled garden, protecting everything inside from antitrust scrutiny—provided that the activity remained inside the patent’s lawful scope. He concluded: [E]valuating whether certain patent licensing practices should be sanctioned will involve the proper scope of the legal monopoly. Is more being monopolized than what the patent grants, or is the practice merely maximizing the reward attributable to the competitive advantage afforded by a patent?28</w:t>
      </w:r>
    </w:p>
    <w:p w14:paraId="244934EF" w14:textId="77777777" w:rsidR="00116BBA" w:rsidRPr="00727C55" w:rsidRDefault="00116BBA" w:rsidP="00116BBA">
      <w:pPr>
        <w:rPr>
          <w:sz w:val="16"/>
        </w:rPr>
      </w:pPr>
      <w:r w:rsidRPr="00727C55">
        <w:rPr>
          <w:sz w:val="16"/>
        </w:rPr>
        <w:t>In the mid-1980s, Louis Kaplow proposed a “ratio test” that assessed antitrust practices by balancing “patentee reward” against “monopoly loss.”29 Kaplow himself recognized that the challenges in applying such a test are both “formidable” and “controversial.”30 Indeed, the relevant measurements required information about the optimal term of a patent.31 Not only is this term impossible to compute in litigation, it also varies considerably from industry to industry.32</w:t>
      </w:r>
    </w:p>
    <w:p w14:paraId="278071F8" w14:textId="77777777" w:rsidR="00116BBA" w:rsidRPr="00727C55" w:rsidRDefault="00116BBA" w:rsidP="00116BBA">
      <w:pPr>
        <w:rPr>
          <w:sz w:val="16"/>
        </w:rPr>
      </w:pPr>
      <w:r w:rsidRPr="00182FF1">
        <w:rPr>
          <w:rStyle w:val="StyleUnderline"/>
          <w:b/>
          <w:bCs/>
        </w:rPr>
        <w:t>If a patent</w:t>
      </w:r>
      <w:r w:rsidRPr="00BB6158">
        <w:rPr>
          <w:rStyle w:val="StyleUnderline"/>
        </w:rPr>
        <w:t xml:space="preserve"> or patent practice </w:t>
      </w:r>
      <w:r w:rsidRPr="00182FF1">
        <w:rPr>
          <w:rStyle w:val="StyleUnderline"/>
          <w:b/>
          <w:bCs/>
        </w:rPr>
        <w:t>does nothing to further innovation</w:t>
      </w:r>
      <w:r w:rsidRPr="00727C55">
        <w:rPr>
          <w:sz w:val="16"/>
        </w:rPr>
        <w:t xml:space="preserve">, however, then </w:t>
      </w:r>
      <w:r w:rsidRPr="00182FF1">
        <w:rPr>
          <w:rStyle w:val="StyleUnderline"/>
          <w:b/>
          <w:bCs/>
        </w:rPr>
        <w:t>any amount of</w:t>
      </w:r>
      <w:r w:rsidRPr="00BB6158">
        <w:rPr>
          <w:rStyle w:val="StyleUnderline"/>
        </w:rPr>
        <w:t xml:space="preserve"> social loss from </w:t>
      </w:r>
      <w:r w:rsidRPr="00182FF1">
        <w:rPr>
          <w:rStyle w:val="StyleUnderline"/>
          <w:b/>
          <w:bCs/>
        </w:rPr>
        <w:t>increased monopoly is</w:t>
      </w:r>
      <w:r w:rsidRPr="00727C55">
        <w:rPr>
          <w:sz w:val="16"/>
        </w:rPr>
        <w:t xml:space="preserve"> </w:t>
      </w:r>
      <w:r w:rsidRPr="00182FF1">
        <w:rPr>
          <w:rStyle w:val="StyleUnderline"/>
          <w:b/>
          <w:bCs/>
        </w:rPr>
        <w:t>harmful.</w:t>
      </w:r>
      <w:r w:rsidRPr="00727C55">
        <w:rPr>
          <w:sz w:val="16"/>
        </w:rPr>
        <w:t xml:space="preserve"> In that case, </w:t>
      </w:r>
      <w:r w:rsidRPr="00BB6158">
        <w:rPr>
          <w:rStyle w:val="StyleUnderline"/>
        </w:rPr>
        <w:t>there is no additional benefit from innovation</w:t>
      </w:r>
      <w:r w:rsidRPr="00727C55">
        <w:rPr>
          <w:sz w:val="16"/>
        </w:rPr>
        <w:t xml:space="preserve"> down the road. Because only </w:t>
      </w:r>
      <w:r w:rsidRPr="00727C55">
        <w:rPr>
          <w:rStyle w:val="StyleUnderline"/>
          <w:b/>
          <w:bCs/>
          <w:highlight w:val="cyan"/>
        </w:rPr>
        <w:t>a subset of patents are worthless</w:t>
      </w:r>
      <w:r w:rsidRPr="00727C55">
        <w:rPr>
          <w:sz w:val="16"/>
        </w:rPr>
        <w:t>, this naturally invites the question whether considerations of patent social value are a reasonable element of competition policy.</w:t>
      </w:r>
    </w:p>
    <w:p w14:paraId="05A0F2F7" w14:textId="77777777" w:rsidR="00116BBA" w:rsidRPr="00727C55" w:rsidRDefault="00116BBA" w:rsidP="00116BBA">
      <w:pPr>
        <w:rPr>
          <w:sz w:val="16"/>
        </w:rPr>
      </w:pPr>
      <w:r w:rsidRPr="00727C55">
        <w:rPr>
          <w:sz w:val="16"/>
        </w:rPr>
        <w:t>Two premises drive the approach taken here. First, any resolution of patent/antitrust conflicts must be capable of judicial administration, although legislation can provide the relevant framework. This places the “patent social value” question out of bounds in most cases because it simply cannot be answered. Second, both antitrust and patent law are “regulatory” institutions, which respond to political as well as economic pressures. An approach to harmonization that assumes that patent law always “gets it right” will lead to significant errors, just as much as an approach that makes the same assumption about antitrust. Courts need to play the hands they are dealt, which are complex statutes that at least at the verbal level have surprisingly few inconsistencies. Further, judicial statutory construction is always subject to further congressional revision, as the history of both statutory regimes amply indicates. For example, in 1914, Congress responded with § 3 of the Clayton Act to what it viewed as an irrational lack of judicial concern about patent ties.33 It also responded to Supreme Court merger decisions in 1950 with expansions of the merger law.34 For its part, patent law was amended in 1952 in order to counter what Congress perceived as overly restrictive rules on patent issuance and excessively quick findings of misuse. It further limited misuse claims in 1988.35</w:t>
      </w:r>
    </w:p>
    <w:p w14:paraId="0A95A63B" w14:textId="77777777" w:rsidR="00116BBA" w:rsidRDefault="00116BBA" w:rsidP="00116BBA">
      <w:pPr>
        <w:rPr>
          <w:rStyle w:val="StyleUnderline"/>
          <w:b/>
          <w:bCs/>
        </w:rPr>
      </w:pPr>
      <w:r w:rsidRPr="00727C55">
        <w:rPr>
          <w:sz w:val="16"/>
        </w:rPr>
        <w:t xml:space="preserve">In the current state of the law, </w:t>
      </w:r>
      <w:r w:rsidRPr="00727C55">
        <w:rPr>
          <w:rStyle w:val="StyleUnderline"/>
          <w:b/>
          <w:bCs/>
          <w:highlight w:val="cyan"/>
        </w:rPr>
        <w:t>antitrust</w:t>
      </w:r>
      <w:r w:rsidRPr="00182FF1">
        <w:rPr>
          <w:rStyle w:val="StyleUnderline"/>
        </w:rPr>
        <w:t xml:space="preserve"> is</w:t>
      </w:r>
      <w:r w:rsidRPr="00BB6158">
        <w:rPr>
          <w:rStyle w:val="StyleUnderline"/>
        </w:rPr>
        <w:t xml:space="preserve"> </w:t>
      </w:r>
      <w:r w:rsidRPr="00727C55">
        <w:rPr>
          <w:rStyle w:val="StyleUnderline"/>
          <w:highlight w:val="cyan"/>
        </w:rPr>
        <w:t>doing</w:t>
      </w:r>
      <w:r w:rsidRPr="00BB6158">
        <w:rPr>
          <w:rStyle w:val="StyleUnderline"/>
        </w:rPr>
        <w:t xml:space="preserve"> a </w:t>
      </w:r>
      <w:r w:rsidRPr="00727C55">
        <w:rPr>
          <w:rStyle w:val="StyleUnderline"/>
          <w:b/>
          <w:bCs/>
          <w:highlight w:val="cyan"/>
        </w:rPr>
        <w:t xml:space="preserve">better </w:t>
      </w:r>
      <w:r w:rsidRPr="00727C55">
        <w:rPr>
          <w:rStyle w:val="StyleUnderline"/>
        </w:rPr>
        <w:t>j</w:t>
      </w:r>
      <w:r w:rsidRPr="00BB6158">
        <w:rPr>
          <w:rStyle w:val="StyleUnderline"/>
        </w:rPr>
        <w:t xml:space="preserve">ob of </w:t>
      </w:r>
      <w:r w:rsidRPr="00727C55">
        <w:rPr>
          <w:rStyle w:val="StyleUnderline"/>
          <w:highlight w:val="cyan"/>
        </w:rPr>
        <w:t>addressing the concerns within its domain than patent law</w:t>
      </w:r>
      <w:r w:rsidRPr="00BB6158">
        <w:rPr>
          <w:rStyle w:val="StyleUnderline"/>
        </w:rPr>
        <w:t xml:space="preserve"> is at addressing its concerns.</w:t>
      </w:r>
      <w:r w:rsidRPr="00727C55">
        <w:rPr>
          <w:sz w:val="16"/>
        </w:rPr>
        <w:t xml:space="preserve"> Indeed, </w:t>
      </w:r>
      <w:r w:rsidRPr="00727C55">
        <w:rPr>
          <w:rStyle w:val="StyleUnderline"/>
          <w:b/>
          <w:bCs/>
          <w:highlight w:val="cyan"/>
        </w:rPr>
        <w:t>antitrust law is</w:t>
      </w:r>
      <w:r w:rsidRPr="00727C55">
        <w:rPr>
          <w:sz w:val="16"/>
        </w:rPr>
        <w:t xml:space="preserve"> often </w:t>
      </w:r>
      <w:r w:rsidRPr="00727C55">
        <w:rPr>
          <w:rStyle w:val="StyleUnderline"/>
          <w:highlight w:val="cyan"/>
        </w:rPr>
        <w:t xml:space="preserve">a </w:t>
      </w:r>
      <w:r w:rsidRPr="00727C55">
        <w:rPr>
          <w:rStyle w:val="StyleUnderline"/>
          <w:b/>
          <w:bCs/>
          <w:highlight w:val="cyan"/>
        </w:rPr>
        <w:t>more effective</w:t>
      </w:r>
      <w:r w:rsidRPr="00727C55">
        <w:rPr>
          <w:rStyle w:val="StyleUnderline"/>
          <w:highlight w:val="cyan"/>
        </w:rPr>
        <w:t xml:space="preserve"> promoter of innovation </w:t>
      </w:r>
      <w:r w:rsidRPr="00727C55">
        <w:rPr>
          <w:rStyle w:val="StyleUnderline"/>
          <w:b/>
          <w:bCs/>
          <w:highlight w:val="cyan"/>
        </w:rPr>
        <w:t>than</w:t>
      </w:r>
      <w:r w:rsidRPr="00182FF1">
        <w:rPr>
          <w:rStyle w:val="StyleUnderline"/>
          <w:b/>
          <w:bCs/>
        </w:rPr>
        <w:t xml:space="preserve"> our</w:t>
      </w:r>
      <w:r w:rsidRPr="00727C55">
        <w:rPr>
          <w:sz w:val="16"/>
        </w:rPr>
        <w:t xml:space="preserve"> current </w:t>
      </w:r>
      <w:r w:rsidRPr="00727C55">
        <w:rPr>
          <w:rStyle w:val="StyleUnderline"/>
          <w:b/>
          <w:bCs/>
          <w:highlight w:val="cyan"/>
        </w:rPr>
        <w:t>patent s</w:t>
      </w:r>
      <w:r w:rsidRPr="00182FF1">
        <w:rPr>
          <w:rStyle w:val="StyleUnderline"/>
          <w:b/>
          <w:bCs/>
        </w:rPr>
        <w:t>ystem</w:t>
      </w:r>
      <w:r w:rsidRPr="00727C55">
        <w:rPr>
          <w:sz w:val="16"/>
        </w:rPr>
        <w:t xml:space="preserve"> is. To be sure, </w:t>
      </w:r>
      <w:r w:rsidRPr="00BB6158">
        <w:rPr>
          <w:rStyle w:val="StyleUnderline"/>
        </w:rPr>
        <w:t>at various points</w:t>
      </w:r>
      <w:r w:rsidRPr="00727C55">
        <w:rPr>
          <w:sz w:val="16"/>
        </w:rPr>
        <w:t xml:space="preserve"> in their history</w:t>
      </w:r>
      <w:r w:rsidRPr="00727C55">
        <w:rPr>
          <w:sz w:val="16"/>
          <w:highlight w:val="cyan"/>
        </w:rPr>
        <w:t xml:space="preserve"> </w:t>
      </w:r>
      <w:r w:rsidRPr="00727C55">
        <w:rPr>
          <w:rStyle w:val="StyleUnderline"/>
          <w:highlight w:val="cyan"/>
        </w:rPr>
        <w:t xml:space="preserve">both </w:t>
      </w:r>
      <w:r w:rsidRPr="00727C55">
        <w:rPr>
          <w:rStyle w:val="StyleUnderline"/>
          <w:b/>
          <w:bCs/>
          <w:highlight w:val="cyan"/>
        </w:rPr>
        <w:t>antitrust</w:t>
      </w:r>
      <w:r w:rsidRPr="00BB6158">
        <w:rPr>
          <w:rStyle w:val="StyleUnderline"/>
        </w:rPr>
        <w:t xml:space="preserve"> law </w:t>
      </w:r>
      <w:r w:rsidRPr="00727C55">
        <w:rPr>
          <w:rStyle w:val="StyleUnderline"/>
          <w:b/>
          <w:bCs/>
          <w:highlight w:val="cyan"/>
        </w:rPr>
        <w:t>and patent law have engaged</w:t>
      </w:r>
      <w:r w:rsidRPr="00727C55">
        <w:rPr>
          <w:rStyle w:val="StyleUnderline"/>
          <w:highlight w:val="cyan"/>
        </w:rPr>
        <w:t xml:space="preserve"> </w:t>
      </w:r>
      <w:r w:rsidRPr="00727C55">
        <w:rPr>
          <w:rStyle w:val="StyleUnderline"/>
          <w:b/>
          <w:bCs/>
          <w:highlight w:val="cyan"/>
        </w:rPr>
        <w:t>in</w:t>
      </w:r>
      <w:r w:rsidRPr="00BB6158">
        <w:rPr>
          <w:rStyle w:val="StyleUnderline"/>
        </w:rPr>
        <w:t xml:space="preserve"> considerable </w:t>
      </w:r>
      <w:r w:rsidRPr="00727C55">
        <w:rPr>
          <w:rStyle w:val="StyleUnderline"/>
          <w:b/>
          <w:bCs/>
          <w:highlight w:val="cyan"/>
        </w:rPr>
        <w:t>overreaching</w:t>
      </w:r>
      <w:r w:rsidRPr="00727C55">
        <w:rPr>
          <w:sz w:val="16"/>
          <w:highlight w:val="cyan"/>
        </w:rPr>
        <w:t>.</w:t>
      </w:r>
      <w:r w:rsidRPr="00727C55">
        <w:rPr>
          <w:sz w:val="16"/>
        </w:rPr>
        <w:t xml:space="preserve"> Beginning in the late 1970s, </w:t>
      </w:r>
      <w:r w:rsidRPr="00727C55">
        <w:rPr>
          <w:rStyle w:val="StyleUnderline"/>
        </w:rPr>
        <w:t>however,</w:t>
      </w:r>
      <w:r w:rsidRPr="00727C55">
        <w:rPr>
          <w:sz w:val="16"/>
        </w:rPr>
        <w:t xml:space="preserve"> </w:t>
      </w:r>
      <w:r w:rsidRPr="00727C55">
        <w:rPr>
          <w:rStyle w:val="StyleUnderline"/>
          <w:b/>
          <w:bCs/>
          <w:highlight w:val="cyan"/>
        </w:rPr>
        <w:t>antitrust law went through</w:t>
      </w:r>
      <w:r w:rsidRPr="00BB6158">
        <w:rPr>
          <w:rStyle w:val="StyleUnderline"/>
        </w:rPr>
        <w:t xml:space="preserve"> a lengthy and still ongoing process of </w:t>
      </w:r>
      <w:r w:rsidRPr="00727C55">
        <w:rPr>
          <w:rStyle w:val="StyleUnderline"/>
          <w:b/>
          <w:bCs/>
          <w:highlight w:val="cyan"/>
        </w:rPr>
        <w:t>court-imposed discipline</w:t>
      </w:r>
      <w:r w:rsidRPr="00727C55">
        <w:rPr>
          <w:sz w:val="16"/>
        </w:rPr>
        <w:t xml:space="preserve"> that has brought its rules more closely into alignment with its stated concern, which is increasing consumer welfare by promoting competition. Today, </w:t>
      </w:r>
      <w:r w:rsidRPr="00BB6158">
        <w:rPr>
          <w:rStyle w:val="StyleUnderline"/>
        </w:rPr>
        <w:t>antitrust cases are far more</w:t>
      </w:r>
      <w:r w:rsidRPr="00727C55">
        <w:rPr>
          <w:sz w:val="16"/>
        </w:rPr>
        <w:t xml:space="preserve"> </w:t>
      </w:r>
      <w:r w:rsidRPr="00BB6158">
        <w:rPr>
          <w:rStyle w:val="StyleUnderline"/>
        </w:rPr>
        <w:t>difficult to win,</w:t>
      </w:r>
      <w:r w:rsidRPr="00727C55">
        <w:rPr>
          <w:sz w:val="16"/>
        </w:rPr>
        <w:t xml:space="preserve"> the per se rule is less frequently used, and </w:t>
      </w:r>
      <w:r w:rsidRPr="00BB6158">
        <w:rPr>
          <w:rStyle w:val="StyleUnderline"/>
        </w:rPr>
        <w:t xml:space="preserve">we have considerably heightened the </w:t>
      </w:r>
      <w:r w:rsidRPr="00BB6158">
        <w:rPr>
          <w:rStyle w:val="StyleUnderline"/>
        </w:rPr>
        <w:lastRenderedPageBreak/>
        <w:t>requirements of allegation and economic proof</w:t>
      </w:r>
      <w:r w:rsidRPr="00727C55">
        <w:rPr>
          <w:sz w:val="16"/>
        </w:rPr>
        <w:t xml:space="preserve">.36 By contrast, </w:t>
      </w:r>
      <w:r w:rsidRPr="00727C55">
        <w:rPr>
          <w:rStyle w:val="StyleUnderline"/>
          <w:b/>
          <w:bCs/>
          <w:highlight w:val="cyan"/>
        </w:rPr>
        <w:t>patent law has continued on an expansion course</w:t>
      </w:r>
      <w:r w:rsidRPr="00727C55">
        <w:rPr>
          <w:sz w:val="16"/>
        </w:rPr>
        <w:t xml:space="preserve"> that is only now showing some signs of abating. Patent law still awaits the consumer welfare revolution that to a large extent has already occurred in antitrust doctrine. Writing in the mid-sixties, Ward S. Bowman and Robert H. Bork warned of a “crisis in antitrust,” presaging the significant reform that was to follow.37 Today </w:t>
      </w:r>
      <w:r w:rsidRPr="00727C55">
        <w:rPr>
          <w:rStyle w:val="StyleUnderline"/>
          <w:b/>
          <w:bCs/>
          <w:highlight w:val="cyan"/>
        </w:rPr>
        <w:t>we are facing</w:t>
      </w:r>
      <w:r w:rsidRPr="00BB6158">
        <w:rPr>
          <w:rStyle w:val="StyleUnderline"/>
        </w:rPr>
        <w:t xml:space="preserve"> a</w:t>
      </w:r>
      <w:r w:rsidRPr="00727C55">
        <w:rPr>
          <w:sz w:val="16"/>
        </w:rPr>
        <w:t xml:space="preserve"> </w:t>
      </w:r>
      <w:r w:rsidRPr="00BB6158">
        <w:rPr>
          <w:rStyle w:val="StyleUnderline"/>
        </w:rPr>
        <w:t xml:space="preserve">similar </w:t>
      </w:r>
      <w:r w:rsidRPr="00727C55">
        <w:rPr>
          <w:rStyle w:val="StyleUnderline"/>
          <w:b/>
          <w:bCs/>
          <w:highlight w:val="cyan"/>
        </w:rPr>
        <w:t>crisis in patent law</w:t>
      </w:r>
      <w:r w:rsidRPr="00727C55">
        <w:rPr>
          <w:rStyle w:val="StyleUnderline"/>
          <w:b/>
          <w:bCs/>
        </w:rPr>
        <w:t>.</w:t>
      </w:r>
    </w:p>
    <w:p w14:paraId="6329938B" w14:textId="77777777" w:rsidR="00C94A1F" w:rsidRDefault="00C94A1F" w:rsidP="00C94A1F">
      <w:pPr>
        <w:pStyle w:val="Heading4"/>
      </w:pPr>
      <w:r>
        <w:t>Antitrust drives tech innovation---empirics prove</w:t>
      </w:r>
    </w:p>
    <w:p w14:paraId="4D0E2AB1" w14:textId="77777777" w:rsidR="00C94A1F" w:rsidRDefault="00C94A1F" w:rsidP="00C94A1F">
      <w:r w:rsidRPr="00122B6C">
        <w:rPr>
          <w:rStyle w:val="Style13ptBold"/>
        </w:rPr>
        <w:t xml:space="preserve">Massarotto </w:t>
      </w:r>
      <w:r>
        <w:rPr>
          <w:rStyle w:val="Style13ptBold"/>
        </w:rPr>
        <w:t>24</w:t>
      </w:r>
      <w:r>
        <w:t xml:space="preserve"> </w:t>
      </w:r>
      <w:r w:rsidRPr="00122B6C">
        <w:t xml:space="preserve">Giovanna </w:t>
      </w:r>
      <w:r>
        <w:t xml:space="preserve">April 10 </w:t>
      </w:r>
      <w:r w:rsidRPr="00122B6C">
        <w:t>Massarotto is an Academic Fellow at the Center for Technology, Innovation &amp; Competition (CTIC) at the University of Pennsylvania and an affiliate of the University College London’s Centre for Blockchain Technologies (UCL CBT). Massarotto’s scholarship focuses on how technology affects society and the intersection of law, economics, and computer science. She is an active scholar and author of Antitrust Settlements: How a Simple Agreement Can Drive the Economy, published by Wolters Kluwer and co-author and editor of two forthcoming books with Cambridge University Press on antitrust and regulatory policies in the digital economy. She has published multiple articles that investigate antitrust and regulatory issues related to digital markets, blockchain, AI and software, and is invited regularly to present her work internationally. Massarotto teaches European and Global Competition Policy and Antitrust Regulation of Digital Platforms at the University of Pennsylvania Carey Law School. She attained her PhD at Bocconi University in Milan.</w:t>
      </w:r>
      <w:r>
        <w:t xml:space="preserve"> Openmarket “</w:t>
      </w:r>
      <w:r w:rsidRPr="00122B6C">
        <w:t>Driving Innovation with Antitrust</w:t>
      </w:r>
      <w:r>
        <w:t xml:space="preserve">” </w:t>
      </w:r>
      <w:r w:rsidRPr="00122B6C">
        <w:t>https://www.promarket.org/2024/04/10/driving-innovation-with-antitrust/#:~:text=Antitrust%20law%20often%20paved%20the,what%20competition%20is%20all%20about.</w:t>
      </w:r>
    </w:p>
    <w:p w14:paraId="33889C85" w14:textId="77777777" w:rsidR="00C94A1F" w:rsidRPr="00E66FFA" w:rsidRDefault="00C94A1F" w:rsidP="00C94A1F">
      <w:pPr>
        <w:rPr>
          <w:sz w:val="16"/>
        </w:rPr>
      </w:pPr>
      <w:r w:rsidRPr="00E66FFA">
        <w:rPr>
          <w:sz w:val="16"/>
        </w:rPr>
        <w:t xml:space="preserve">Presently large </w:t>
      </w:r>
      <w:r w:rsidRPr="00E66FFA">
        <w:rPr>
          <w:rStyle w:val="StyleUnderline"/>
          <w:highlight w:val="cyan"/>
        </w:rPr>
        <w:t>digital companies</w:t>
      </w:r>
      <w:r w:rsidRPr="00E66FFA">
        <w:rPr>
          <w:sz w:val="16"/>
        </w:rPr>
        <w:t>, known as Big Tech,</w:t>
      </w:r>
      <w:r>
        <w:t xml:space="preserve"> </w:t>
      </w:r>
      <w:r w:rsidRPr="00E66FFA">
        <w:rPr>
          <w:rStyle w:val="StyleUnderline"/>
        </w:rPr>
        <w:t xml:space="preserve">are </w:t>
      </w:r>
      <w:r w:rsidRPr="00E66FFA">
        <w:rPr>
          <w:rStyle w:val="StyleUnderline"/>
          <w:highlight w:val="cyan"/>
        </w:rPr>
        <w:t>in the crosshairs</w:t>
      </w:r>
      <w:r w:rsidRPr="00E66FFA">
        <w:rPr>
          <w:rStyle w:val="StyleUnderline"/>
        </w:rPr>
        <w:t xml:space="preserve"> of regulators and Congress </w:t>
      </w:r>
      <w:r w:rsidRPr="00E66FFA">
        <w:rPr>
          <w:rStyle w:val="StyleUnderline"/>
          <w:highlight w:val="cyan"/>
        </w:rPr>
        <w:t>for</w:t>
      </w:r>
      <w:r w:rsidRPr="00E66FFA">
        <w:rPr>
          <w:rStyle w:val="StyleUnderline"/>
        </w:rPr>
        <w:t xml:space="preserve"> alleged </w:t>
      </w:r>
      <w:r w:rsidRPr="00E66FFA">
        <w:rPr>
          <w:rStyle w:val="StyleUnderline"/>
          <w:highlight w:val="cyan"/>
        </w:rPr>
        <w:t>monopolistic conduct</w:t>
      </w:r>
      <w:r w:rsidRPr="00E66FFA">
        <w:rPr>
          <w:rStyle w:val="StyleUnderline"/>
        </w:rPr>
        <w:t>. Antitrust lawsuits</w:t>
      </w:r>
      <w:r>
        <w:t xml:space="preserve">, </w:t>
      </w:r>
      <w:r w:rsidRPr="00E66FFA">
        <w:rPr>
          <w:sz w:val="16"/>
        </w:rPr>
        <w:t>and government and legislative interventions worldwide against Big Tech,</w:t>
      </w:r>
      <w:r>
        <w:t xml:space="preserve"> </w:t>
      </w:r>
      <w:r w:rsidRPr="00E66FFA">
        <w:rPr>
          <w:rStyle w:val="StyleUnderline"/>
        </w:rPr>
        <w:t>are hard to count</w:t>
      </w:r>
      <w:r>
        <w:t xml:space="preserve">. </w:t>
      </w:r>
      <w:r w:rsidRPr="00E66FFA">
        <w:rPr>
          <w:sz w:val="16"/>
        </w:rPr>
        <w:t xml:space="preserve">Keeping track of their developments has become challenging. A recent study published in this journal identified “100-plus antitrust cases” only considering Google in 23 jurisdictions. </w:t>
      </w:r>
    </w:p>
    <w:p w14:paraId="1AE97A74" w14:textId="77777777" w:rsidR="00C94A1F" w:rsidRPr="00E66FFA" w:rsidRDefault="00C94A1F" w:rsidP="00C94A1F">
      <w:pPr>
        <w:rPr>
          <w:sz w:val="16"/>
        </w:rPr>
      </w:pPr>
      <w:r w:rsidRPr="00E66FFA">
        <w:rPr>
          <w:rStyle w:val="StyleUnderline"/>
        </w:rPr>
        <w:t xml:space="preserve">The </w:t>
      </w:r>
      <w:r w:rsidRPr="00E66FFA">
        <w:rPr>
          <w:rStyle w:val="StyleUnderline"/>
          <w:highlight w:val="cyan"/>
        </w:rPr>
        <w:t>U.S.</w:t>
      </w:r>
      <w:r w:rsidRPr="00E66FFA">
        <w:rPr>
          <w:rStyle w:val="StyleUnderline"/>
        </w:rPr>
        <w:t xml:space="preserve"> has </w:t>
      </w:r>
      <w:r w:rsidRPr="00332023">
        <w:rPr>
          <w:rStyle w:val="StyleUnderline"/>
          <w:highlight w:val="cyan"/>
        </w:rPr>
        <w:t>often</w:t>
      </w:r>
      <w:r w:rsidRPr="00E66FFA">
        <w:rPr>
          <w:rStyle w:val="StyleUnderline"/>
        </w:rPr>
        <w:t xml:space="preserve"> been </w:t>
      </w:r>
      <w:r w:rsidRPr="00332023">
        <w:rPr>
          <w:rStyle w:val="StyleUnderline"/>
          <w:highlight w:val="cyan"/>
        </w:rPr>
        <w:t xml:space="preserve">criticized for </w:t>
      </w:r>
      <w:r w:rsidRPr="00E66FFA">
        <w:rPr>
          <w:rStyle w:val="StyleUnderline"/>
          <w:highlight w:val="cyan"/>
        </w:rPr>
        <w:t>being lax</w:t>
      </w:r>
      <w:r w:rsidRPr="00E66FFA">
        <w:rPr>
          <w:rStyle w:val="StyleUnderline"/>
        </w:rPr>
        <w:t xml:space="preserve"> compared to EU </w:t>
      </w:r>
      <w:r w:rsidRPr="00E66FFA">
        <w:rPr>
          <w:rStyle w:val="StyleUnderline"/>
          <w:highlight w:val="cyan"/>
        </w:rPr>
        <w:t>antitrust enforcers</w:t>
      </w:r>
      <w:r w:rsidRPr="00E66FFA">
        <w:rPr>
          <w:rStyle w:val="StyleUnderline"/>
        </w:rPr>
        <w:t xml:space="preserve"> in dealing with Big Tech’s power. </w:t>
      </w:r>
      <w:r w:rsidRPr="00332023">
        <w:rPr>
          <w:rStyle w:val="Emphasis"/>
          <w:highlight w:val="cyan"/>
        </w:rPr>
        <w:t>But innovation</w:t>
      </w:r>
      <w:r w:rsidRPr="00332023">
        <w:rPr>
          <w:rStyle w:val="Emphasis"/>
        </w:rPr>
        <w:t xml:space="preserve"> does </w:t>
      </w:r>
      <w:r w:rsidRPr="00332023">
        <w:rPr>
          <w:rStyle w:val="Emphasis"/>
          <w:highlight w:val="cyan"/>
        </w:rPr>
        <w:t>not seem to be</w:t>
      </w:r>
      <w:r w:rsidRPr="00332023">
        <w:rPr>
          <w:rStyle w:val="Emphasis"/>
        </w:rPr>
        <w:t xml:space="preserve"> a </w:t>
      </w:r>
      <w:r w:rsidRPr="00332023">
        <w:rPr>
          <w:rStyle w:val="Emphasis"/>
          <w:highlight w:val="cyan"/>
        </w:rPr>
        <w:t>hallmark of EU companies</w:t>
      </w:r>
      <w:r>
        <w:t xml:space="preserve">. </w:t>
      </w:r>
      <w:r w:rsidRPr="00E66FFA">
        <w:rPr>
          <w:sz w:val="16"/>
        </w:rPr>
        <w:t>In the U.S., Alexander Bell invented and patented the telephone before founding what was later called AT&amp;T. It was at AT&amp;T that other game-changer technologies, such as the transistor and Unix operating system, were also invented. IBM, Microsoft, Google are only three other examples of U.S. tech companies which changed the computer industry forever by setting the tone for the present digital economy.</w:t>
      </w:r>
      <w:r>
        <w:t xml:space="preserve"> </w:t>
      </w:r>
      <w:r w:rsidRPr="00E66FFA">
        <w:rPr>
          <w:rStyle w:val="StyleUnderline"/>
        </w:rPr>
        <w:t xml:space="preserve">This </w:t>
      </w:r>
      <w:r w:rsidRPr="00332023">
        <w:rPr>
          <w:rStyle w:val="StyleUnderline"/>
          <w:highlight w:val="cyan"/>
        </w:rPr>
        <w:t xml:space="preserve">raises the question of whether </w:t>
      </w:r>
      <w:r w:rsidRPr="00332023">
        <w:rPr>
          <w:rStyle w:val="Emphasis"/>
          <w:highlight w:val="cyan"/>
        </w:rPr>
        <w:t>U.S. antitrust</w:t>
      </w:r>
      <w:r w:rsidRPr="00E66FFA">
        <w:rPr>
          <w:rStyle w:val="StyleUnderline"/>
        </w:rPr>
        <w:t xml:space="preserve"> enforcement action </w:t>
      </w:r>
      <w:r w:rsidRPr="00332023">
        <w:rPr>
          <w:rStyle w:val="StyleUnderline"/>
          <w:highlight w:val="cyan"/>
        </w:rPr>
        <w:t>played a</w:t>
      </w:r>
      <w:r w:rsidRPr="00E66FFA">
        <w:rPr>
          <w:rStyle w:val="StyleUnderline"/>
        </w:rPr>
        <w:t xml:space="preserve"> prominent </w:t>
      </w:r>
      <w:r w:rsidRPr="00332023">
        <w:rPr>
          <w:rStyle w:val="Emphasis"/>
          <w:highlight w:val="cyan"/>
        </w:rPr>
        <w:t>role in the innovation process</w:t>
      </w:r>
      <w:r w:rsidRPr="00E66FFA">
        <w:rPr>
          <w:rStyle w:val="StyleUnderline"/>
        </w:rPr>
        <w:t xml:space="preserve"> which </w:t>
      </w:r>
      <w:r w:rsidRPr="00332023">
        <w:rPr>
          <w:rStyle w:val="Emphasis"/>
        </w:rPr>
        <w:t>led to breakthrough technologies flourishing</w:t>
      </w:r>
      <w:r w:rsidRPr="00E66FFA">
        <w:rPr>
          <w:rStyle w:val="StyleUnderline"/>
        </w:rPr>
        <w:t xml:space="preserve"> especially in the computer industry.</w:t>
      </w:r>
      <w:r>
        <w:t xml:space="preserve"> </w:t>
      </w:r>
      <w:r w:rsidRPr="00E66FFA">
        <w:rPr>
          <w:sz w:val="16"/>
        </w:rPr>
        <w:t xml:space="preserve">It also begs the question “why do we see less innovation on the other side of the Atlantic?” </w:t>
      </w:r>
    </w:p>
    <w:p w14:paraId="0A0B6958" w14:textId="77777777" w:rsidR="00C94A1F" w:rsidRPr="00332023" w:rsidRDefault="00C94A1F" w:rsidP="00C94A1F">
      <w:pPr>
        <w:rPr>
          <w:sz w:val="16"/>
        </w:rPr>
      </w:pPr>
      <w:r w:rsidRPr="00E66FFA">
        <w:rPr>
          <w:sz w:val="16"/>
        </w:rPr>
        <w:t xml:space="preserve">The economist Reuven Brenner argued that “every business competes by betting on new ideas,” and he is probably right. Although </w:t>
      </w:r>
      <w:r w:rsidRPr="00E66FFA">
        <w:rPr>
          <w:rStyle w:val="StyleUnderline"/>
        </w:rPr>
        <w:t>innovation is a broad term, which might be difficult to precisely define, “new ideas” are fundamental in the innovation process.</w:t>
      </w:r>
      <w:r>
        <w:t xml:space="preserve"> </w:t>
      </w:r>
      <w:r w:rsidRPr="00E66FFA">
        <w:rPr>
          <w:sz w:val="16"/>
        </w:rPr>
        <w:t>However, it is hard to think we can either regulate or predict new ideas effectively.</w:t>
      </w:r>
      <w:r>
        <w:t xml:space="preserve"> </w:t>
      </w:r>
      <w:r w:rsidRPr="00E66FFA">
        <w:rPr>
          <w:sz w:val="16"/>
        </w:rPr>
        <w:t>Judge Richard A. Posner wisely observed</w:t>
      </w:r>
      <w:r w:rsidRPr="00E66FFA">
        <w:rPr>
          <w:rStyle w:val="StyleUnderline"/>
          <w:sz w:val="16"/>
        </w:rPr>
        <w:t xml:space="preserve"> </w:t>
      </w:r>
      <w:r w:rsidRPr="00E66FFA">
        <w:rPr>
          <w:rStyle w:val="StyleUnderline"/>
        </w:rPr>
        <w:t xml:space="preserve">that </w:t>
      </w:r>
      <w:r w:rsidRPr="00332023">
        <w:rPr>
          <w:rStyle w:val="StyleUnderline"/>
          <w:highlight w:val="cyan"/>
        </w:rPr>
        <w:t>antitrust intervention might be slow</w:t>
      </w:r>
      <w:r w:rsidRPr="00E66FFA">
        <w:rPr>
          <w:rStyle w:val="StyleUnderline"/>
        </w:rPr>
        <w:t xml:space="preserve"> in comparison to the rapidity of innovation. </w:t>
      </w:r>
      <w:r w:rsidRPr="00332023">
        <w:rPr>
          <w:rStyle w:val="StyleUnderline"/>
          <w:highlight w:val="cyan"/>
        </w:rPr>
        <w:t>However</w:t>
      </w:r>
      <w:r w:rsidRPr="00E66FFA">
        <w:rPr>
          <w:rStyle w:val="StyleUnderline"/>
        </w:rPr>
        <w:t xml:space="preserve">, the </w:t>
      </w:r>
      <w:r w:rsidRPr="00332023">
        <w:rPr>
          <w:rStyle w:val="StyleUnderline"/>
          <w:highlight w:val="cyan"/>
        </w:rPr>
        <w:t>computer industry would</w:t>
      </w:r>
      <w:r w:rsidRPr="00E66FFA">
        <w:rPr>
          <w:rStyle w:val="StyleUnderline"/>
        </w:rPr>
        <w:t xml:space="preserve"> certainly </w:t>
      </w:r>
      <w:r w:rsidRPr="00332023">
        <w:rPr>
          <w:rStyle w:val="StyleUnderline"/>
          <w:highlight w:val="cyan"/>
        </w:rPr>
        <w:t>look different</w:t>
      </w:r>
      <w:r w:rsidRPr="00E66FFA">
        <w:rPr>
          <w:rStyle w:val="StyleUnderline"/>
        </w:rPr>
        <w:t xml:space="preserve"> today </w:t>
      </w:r>
      <w:r w:rsidRPr="00332023">
        <w:rPr>
          <w:rStyle w:val="StyleUnderline"/>
          <w:highlight w:val="cyan"/>
        </w:rPr>
        <w:t>without</w:t>
      </w:r>
      <w:r w:rsidRPr="00E66FFA">
        <w:rPr>
          <w:rStyle w:val="StyleUnderline"/>
        </w:rPr>
        <w:t xml:space="preserve"> any </w:t>
      </w:r>
      <w:r w:rsidRPr="00332023">
        <w:rPr>
          <w:rStyle w:val="StyleUnderline"/>
          <w:highlight w:val="cyan"/>
        </w:rPr>
        <w:t>antitrust</w:t>
      </w:r>
      <w:r w:rsidRPr="00E66FFA">
        <w:rPr>
          <w:rStyle w:val="StyleUnderline"/>
        </w:rPr>
        <w:t xml:space="preserve"> intervention. </w:t>
      </w:r>
      <w:r w:rsidRPr="00E66FFA">
        <w:rPr>
          <w:sz w:val="16"/>
        </w:rPr>
        <w:t>Although antitrust in the U.S. is not the cure for any economic diseases</w:t>
      </w:r>
      <w:r>
        <w:t xml:space="preserve">, </w:t>
      </w:r>
      <w:r w:rsidRPr="00E66FFA">
        <w:rPr>
          <w:sz w:val="16"/>
        </w:rPr>
        <w:t xml:space="preserve">more than a century of experience in enforcing this law shows some important evidence. </w:t>
      </w:r>
      <w:r w:rsidRPr="00332023">
        <w:rPr>
          <w:rStyle w:val="Emphasis"/>
          <w:highlight w:val="cyan"/>
        </w:rPr>
        <w:t>Antitrust</w:t>
      </w:r>
      <w:r w:rsidRPr="00332023">
        <w:rPr>
          <w:rStyle w:val="Emphasis"/>
        </w:rPr>
        <w:t xml:space="preserve"> law often </w:t>
      </w:r>
      <w:r w:rsidRPr="00332023">
        <w:rPr>
          <w:rStyle w:val="Emphasis"/>
          <w:highlight w:val="cyan"/>
        </w:rPr>
        <w:t>paved the path of innovation</w:t>
      </w:r>
      <w:r w:rsidRPr="00332023">
        <w:rPr>
          <w:rStyle w:val="Emphasis"/>
        </w:rPr>
        <w:t xml:space="preserve"> toward the </w:t>
      </w:r>
      <w:r w:rsidRPr="00332023">
        <w:rPr>
          <w:rStyle w:val="Emphasis"/>
          <w:highlight w:val="cyan"/>
        </w:rPr>
        <w:t>creation of new markets</w:t>
      </w:r>
      <w:r w:rsidRPr="00332023">
        <w:rPr>
          <w:rStyle w:val="Emphasis"/>
        </w:rPr>
        <w:t xml:space="preserve"> and </w:t>
      </w:r>
      <w:r w:rsidRPr="00332023">
        <w:rPr>
          <w:rStyle w:val="Emphasis"/>
          <w:highlight w:val="cyan"/>
        </w:rPr>
        <w:t>development of new tech</w:t>
      </w:r>
      <w:r w:rsidRPr="00332023">
        <w:rPr>
          <w:rStyle w:val="Emphasis"/>
        </w:rPr>
        <w:t>nologie</w:t>
      </w:r>
      <w:r w:rsidRPr="00E66FFA">
        <w:rPr>
          <w:rStyle w:val="StyleUnderline"/>
        </w:rPr>
        <w:t xml:space="preserve">s, </w:t>
      </w:r>
      <w:r w:rsidRPr="00332023">
        <w:rPr>
          <w:sz w:val="16"/>
        </w:rPr>
        <w:t xml:space="preserve">which according to economists, such as Joseph Schumpeter, is what competition is all about. </w:t>
      </w:r>
    </w:p>
    <w:p w14:paraId="018EED13" w14:textId="2575BD9B" w:rsidR="00C94A1F" w:rsidRPr="00C94A1F" w:rsidRDefault="00C94A1F" w:rsidP="00116BBA">
      <w:pPr>
        <w:rPr>
          <w:rStyle w:val="StyleUnderline"/>
          <w:b/>
          <w:iCs/>
          <w:sz w:val="24"/>
          <w:bdr w:val="single" w:sz="8" w:space="0" w:color="auto"/>
        </w:rPr>
      </w:pPr>
      <w:r w:rsidRPr="00332023">
        <w:rPr>
          <w:sz w:val="16"/>
        </w:rPr>
        <w:t>History tells us that</w:t>
      </w:r>
      <w:r w:rsidRPr="00332023">
        <w:rPr>
          <w:rStyle w:val="StyleUnderline"/>
          <w:sz w:val="16"/>
        </w:rPr>
        <w:t xml:space="preserve"> </w:t>
      </w:r>
      <w:r w:rsidRPr="00332023">
        <w:rPr>
          <w:rStyle w:val="StyleUnderline"/>
          <w:highlight w:val="cyan"/>
        </w:rPr>
        <w:t>antitrust enforcers</w:t>
      </w:r>
      <w:r>
        <w:t xml:space="preserve"> </w:t>
      </w:r>
      <w:r w:rsidRPr="00E66FFA">
        <w:rPr>
          <w:sz w:val="16"/>
        </w:rPr>
        <w:t xml:space="preserve">can be crucial in </w:t>
      </w:r>
      <w:r w:rsidRPr="00332023">
        <w:rPr>
          <w:rStyle w:val="StyleUnderline"/>
          <w:highlight w:val="cyan"/>
        </w:rPr>
        <w:t>maintain</w:t>
      </w:r>
      <w:r>
        <w:t xml:space="preserve">ing </w:t>
      </w:r>
      <w:r w:rsidRPr="00E66FFA">
        <w:rPr>
          <w:sz w:val="16"/>
        </w:rPr>
        <w:t xml:space="preserve">the delicate </w:t>
      </w:r>
      <w:r w:rsidRPr="00332023">
        <w:rPr>
          <w:rStyle w:val="StyleUnderline"/>
          <w:highlight w:val="cyan"/>
        </w:rPr>
        <w:t>balance between controlling</w:t>
      </w:r>
      <w:r w:rsidRPr="00E66FFA">
        <w:rPr>
          <w:rStyle w:val="StyleUnderline"/>
        </w:rPr>
        <w:t xml:space="preserve"> the actions of </w:t>
      </w:r>
      <w:r w:rsidRPr="00332023">
        <w:rPr>
          <w:rStyle w:val="StyleUnderline"/>
          <w:highlight w:val="cyan"/>
        </w:rPr>
        <w:t>large players without compromising</w:t>
      </w:r>
      <w:r w:rsidRPr="00E66FFA">
        <w:rPr>
          <w:rStyle w:val="StyleUnderline"/>
        </w:rPr>
        <w:t xml:space="preserve"> their </w:t>
      </w:r>
      <w:r w:rsidRPr="00332023">
        <w:rPr>
          <w:rStyle w:val="StyleUnderline"/>
          <w:highlight w:val="cyan"/>
        </w:rPr>
        <w:t>incentives to innovate</w:t>
      </w:r>
      <w:r>
        <w:t xml:space="preserve"> </w:t>
      </w:r>
      <w:r w:rsidRPr="00E66FFA">
        <w:rPr>
          <w:sz w:val="16"/>
        </w:rPr>
        <w:t xml:space="preserve">through consent antitrust measures. </w:t>
      </w:r>
      <w:r w:rsidRPr="00E66FFA">
        <w:rPr>
          <w:rStyle w:val="StyleUnderline"/>
        </w:rPr>
        <w:t xml:space="preserve">In </w:t>
      </w:r>
      <w:r w:rsidRPr="00E66FFA">
        <w:rPr>
          <w:rStyle w:val="StyleUnderline"/>
        </w:rPr>
        <w:lastRenderedPageBreak/>
        <w:t xml:space="preserve">each situation, the company’s role in shaping antitrust remedies were fundamental. And in retrospect, as we </w:t>
      </w:r>
      <w:r w:rsidRPr="00332023">
        <w:rPr>
          <w:rStyle w:val="StyleUnderline"/>
          <w:highlight w:val="cyan"/>
        </w:rPr>
        <w:t>look closely at the computer industry</w:t>
      </w:r>
      <w:r w:rsidRPr="00E66FFA">
        <w:rPr>
          <w:rStyle w:val="StyleUnderline"/>
        </w:rPr>
        <w:t xml:space="preserve">, it was the </w:t>
      </w:r>
      <w:r w:rsidRPr="00332023">
        <w:rPr>
          <w:rStyle w:val="StyleUnderline"/>
          <w:highlight w:val="cyan"/>
        </w:rPr>
        <w:t>U.S. antitrust approach</w:t>
      </w:r>
      <w:r w:rsidRPr="00E66FFA">
        <w:rPr>
          <w:rStyle w:val="StyleUnderline"/>
        </w:rPr>
        <w:t xml:space="preserve">, </w:t>
      </w:r>
      <w:r w:rsidRPr="00E66FFA">
        <w:rPr>
          <w:sz w:val="16"/>
        </w:rPr>
        <w:t>albeit not perfect</w:t>
      </w:r>
      <w:r>
        <w:t xml:space="preserve">, </w:t>
      </w:r>
      <w:r w:rsidRPr="00E66FFA">
        <w:rPr>
          <w:rStyle w:val="StyleUnderline"/>
        </w:rPr>
        <w:t xml:space="preserve">that </w:t>
      </w:r>
      <w:r w:rsidRPr="00332023">
        <w:rPr>
          <w:rStyle w:val="Emphasis"/>
          <w:highlight w:val="cyan"/>
        </w:rPr>
        <w:t>seems to have done its job well.</w:t>
      </w:r>
    </w:p>
    <w:p w14:paraId="2A16D743" w14:textId="77777777" w:rsidR="00116BBA" w:rsidRPr="00CE7BBC" w:rsidRDefault="00116BBA" w:rsidP="00116BBA">
      <w:pPr>
        <w:pStyle w:val="Heading4"/>
        <w:rPr>
          <w:u w:val="single"/>
        </w:rPr>
      </w:pPr>
      <w:r>
        <w:t xml:space="preserve">Antitrust drives innovation through </w:t>
      </w:r>
      <w:r w:rsidRPr="00CE7BBC">
        <w:rPr>
          <w:u w:val="single"/>
        </w:rPr>
        <w:t>market competitiveness</w:t>
      </w:r>
      <w:r>
        <w:t xml:space="preserve">---patents encourage </w:t>
      </w:r>
      <w:r w:rsidRPr="00CE7BBC">
        <w:rPr>
          <w:u w:val="single"/>
        </w:rPr>
        <w:t>monopolies</w:t>
      </w:r>
      <w:r>
        <w:t xml:space="preserve"> that reinforce </w:t>
      </w:r>
      <w:r w:rsidRPr="00CE7BBC">
        <w:rPr>
          <w:u w:val="single"/>
        </w:rPr>
        <w:t>market exclusion</w:t>
      </w:r>
    </w:p>
    <w:p w14:paraId="494CF729" w14:textId="77777777" w:rsidR="00116BBA" w:rsidRPr="005233FB" w:rsidRDefault="00116BBA" w:rsidP="00116BBA">
      <w:r w:rsidRPr="00847365">
        <w:rPr>
          <w:b/>
          <w:bCs/>
          <w:sz w:val="26"/>
          <w:szCs w:val="26"/>
        </w:rPr>
        <w:t>Bingaman 94</w:t>
      </w:r>
      <w:r>
        <w:rPr>
          <w:b/>
          <w:bCs/>
          <w:sz w:val="26"/>
          <w:szCs w:val="26"/>
        </w:rPr>
        <w:t xml:space="preserve"> </w:t>
      </w:r>
      <w:r w:rsidRPr="005233FB">
        <w:t>[</w:t>
      </w:r>
      <w:r>
        <w:t>Anne</w:t>
      </w:r>
      <w:r w:rsidRPr="00BA2957">
        <w:t>;</w:t>
      </w:r>
      <w:r>
        <w:t xml:space="preserve"> </w:t>
      </w:r>
      <w:r w:rsidRPr="00CE7BBC">
        <w:t>Stanford University and Stanford Law School</w:t>
      </w:r>
      <w:r>
        <w:t xml:space="preserve"> graduate, </w:t>
      </w:r>
      <w:r w:rsidRPr="00CE7BBC">
        <w:t>former associate professor of law at the University of New Mexico School of Law, former a</w:t>
      </w:r>
      <w:r>
        <w:t xml:space="preserve">ssistant attorney general for antitrust with the Department of Justice; </w:t>
      </w:r>
      <w:r w:rsidRPr="00BA2957">
        <w:t>July 29</w:t>
      </w:r>
      <w:r>
        <w:t xml:space="preserve">; U.S. Department of Justice; “Innovation and Antitrust”; </w:t>
      </w:r>
      <w:r w:rsidRPr="00BA2957">
        <w:t>https</w:t>
      </w:r>
      <w:r w:rsidRPr="005233FB">
        <w:t>://www.justice.gov/atr/speech/innovation-and-antitrust</w:t>
      </w:r>
      <w:r>
        <w:t>]</w:t>
      </w:r>
    </w:p>
    <w:p w14:paraId="28B2C739" w14:textId="77777777" w:rsidR="00116BBA" w:rsidRPr="00847365" w:rsidRDefault="00116BBA" w:rsidP="00116BBA">
      <w:pPr>
        <w:rPr>
          <w:rStyle w:val="StyleUnderline"/>
        </w:rPr>
      </w:pPr>
      <w:r w:rsidRPr="005233FB">
        <w:rPr>
          <w:sz w:val="16"/>
        </w:rPr>
        <w:t xml:space="preserve">Indeed, my core belief is that the </w:t>
      </w:r>
      <w:r w:rsidRPr="00847365">
        <w:rPr>
          <w:rStyle w:val="StyleUnderline"/>
        </w:rPr>
        <w:t xml:space="preserve">U.S. economy today is the most dynamic, creates the most jobs, and produces the highest level of innovation </w:t>
      </w:r>
      <w:r w:rsidRPr="005233FB">
        <w:rPr>
          <w:sz w:val="16"/>
        </w:rPr>
        <w:t xml:space="preserve">precisely </w:t>
      </w:r>
      <w:r w:rsidRPr="00847365">
        <w:rPr>
          <w:rStyle w:val="StyleUnderline"/>
        </w:rPr>
        <w:t>because we</w:t>
      </w:r>
      <w:r w:rsidRPr="005233FB">
        <w:rPr>
          <w:sz w:val="16"/>
        </w:rPr>
        <w:t xml:space="preserve"> as a nation </w:t>
      </w:r>
      <w:r w:rsidRPr="00847365">
        <w:rPr>
          <w:rStyle w:val="StyleUnderline"/>
        </w:rPr>
        <w:t>committed</w:t>
      </w:r>
      <w:r w:rsidRPr="005233FB">
        <w:rPr>
          <w:sz w:val="16"/>
        </w:rPr>
        <w:t xml:space="preserve"> long ago </w:t>
      </w:r>
      <w:r w:rsidRPr="00847365">
        <w:rPr>
          <w:rStyle w:val="StyleUnderline"/>
        </w:rPr>
        <w:t>to</w:t>
      </w:r>
      <w:r w:rsidRPr="005233FB">
        <w:rPr>
          <w:sz w:val="16"/>
        </w:rPr>
        <w:t xml:space="preserve"> a policy of vigorous but sound </w:t>
      </w:r>
      <w:r w:rsidRPr="00847365">
        <w:rPr>
          <w:rStyle w:val="StyleUnderline"/>
        </w:rPr>
        <w:t>antitrust enforcement</w:t>
      </w:r>
      <w:r w:rsidRPr="005233FB">
        <w:rPr>
          <w:sz w:val="16"/>
        </w:rPr>
        <w:t xml:space="preserve">. My thesis before you today, then, is that </w:t>
      </w:r>
      <w:r w:rsidRPr="00BA2957">
        <w:rPr>
          <w:rStyle w:val="StyleUnderline"/>
          <w:b/>
          <w:bCs/>
          <w:highlight w:val="cyan"/>
        </w:rPr>
        <w:t>antitrust</w:t>
      </w:r>
      <w:r w:rsidRPr="00847365">
        <w:rPr>
          <w:rStyle w:val="StyleUnderline"/>
        </w:rPr>
        <w:t xml:space="preserve"> enforcement </w:t>
      </w:r>
      <w:r w:rsidRPr="005233FB">
        <w:rPr>
          <w:rStyle w:val="StyleUnderline"/>
          <w:highlight w:val="cyan"/>
        </w:rPr>
        <w:t>is</w:t>
      </w:r>
      <w:r w:rsidRPr="00847365">
        <w:rPr>
          <w:rStyle w:val="StyleUnderline"/>
        </w:rPr>
        <w:t xml:space="preserve"> as </w:t>
      </w:r>
      <w:r w:rsidRPr="00BA2957">
        <w:rPr>
          <w:rStyle w:val="StyleUnderline"/>
          <w:b/>
          <w:bCs/>
          <w:highlight w:val="cyan"/>
        </w:rPr>
        <w:t>essential to innovation</w:t>
      </w:r>
      <w:r w:rsidRPr="005233FB">
        <w:rPr>
          <w:rStyle w:val="StyleUnderline"/>
          <w:highlight w:val="cyan"/>
        </w:rPr>
        <w:t xml:space="preserve"> and </w:t>
      </w:r>
      <w:r w:rsidRPr="00BA2957">
        <w:rPr>
          <w:rStyle w:val="StyleUnderline"/>
          <w:b/>
          <w:bCs/>
          <w:highlight w:val="cyan"/>
        </w:rPr>
        <w:t>economic growth</w:t>
      </w:r>
      <w:r w:rsidRPr="005233FB">
        <w:rPr>
          <w:sz w:val="16"/>
        </w:rPr>
        <w:t xml:space="preserve"> in the 21st Century as it has been in the 20th -- </w:t>
      </w:r>
      <w:r w:rsidRPr="005233FB">
        <w:rPr>
          <w:highlight w:val="cyan"/>
          <w:u w:val="single"/>
        </w:rPr>
        <w:t>and</w:t>
      </w:r>
      <w:r w:rsidRPr="005233FB">
        <w:rPr>
          <w:sz w:val="16"/>
        </w:rPr>
        <w:t xml:space="preserve"> that vigorous but reasonable </w:t>
      </w:r>
      <w:r w:rsidRPr="00847365">
        <w:rPr>
          <w:rStyle w:val="StyleUnderline"/>
        </w:rPr>
        <w:t xml:space="preserve">antitrust enforcement </w:t>
      </w:r>
      <w:r w:rsidRPr="005233FB">
        <w:rPr>
          <w:rStyle w:val="StyleUnderline"/>
          <w:highlight w:val="cyan"/>
        </w:rPr>
        <w:t>is</w:t>
      </w:r>
      <w:r w:rsidRPr="005233FB">
        <w:rPr>
          <w:sz w:val="16"/>
        </w:rPr>
        <w:t xml:space="preserve"> a </w:t>
      </w:r>
      <w:r w:rsidRPr="005233FB">
        <w:rPr>
          <w:rStyle w:val="StyleUnderline"/>
          <w:highlight w:val="cyan"/>
        </w:rPr>
        <w:t>crucial</w:t>
      </w:r>
      <w:r w:rsidRPr="005233FB">
        <w:rPr>
          <w:sz w:val="16"/>
        </w:rPr>
        <w:t xml:space="preserve"> component of the fight </w:t>
      </w:r>
      <w:r w:rsidRPr="005233FB">
        <w:rPr>
          <w:rStyle w:val="StyleUnderline"/>
          <w:highlight w:val="cyan"/>
        </w:rPr>
        <w:t xml:space="preserve">to </w:t>
      </w:r>
      <w:r w:rsidRPr="00BA2957">
        <w:rPr>
          <w:rStyle w:val="StyleUnderline"/>
          <w:b/>
          <w:bCs/>
          <w:highlight w:val="cyan"/>
        </w:rPr>
        <w:t>keep America competitive</w:t>
      </w:r>
      <w:r w:rsidRPr="005233FB">
        <w:rPr>
          <w:rStyle w:val="StyleUnderline"/>
          <w:highlight w:val="cyan"/>
        </w:rPr>
        <w:t xml:space="preserve"> in</w:t>
      </w:r>
      <w:r w:rsidRPr="005233FB">
        <w:rPr>
          <w:sz w:val="16"/>
        </w:rPr>
        <w:t xml:space="preserve"> international and </w:t>
      </w:r>
      <w:r w:rsidRPr="00BA2957">
        <w:rPr>
          <w:rStyle w:val="StyleUnderline"/>
          <w:b/>
          <w:bCs/>
          <w:highlight w:val="cyan"/>
        </w:rPr>
        <w:t>high-tech markets</w:t>
      </w:r>
      <w:r w:rsidRPr="005233FB">
        <w:rPr>
          <w:rStyle w:val="StyleUnderline"/>
          <w:highlight w:val="cyan"/>
        </w:rPr>
        <w:t>.</w:t>
      </w:r>
    </w:p>
    <w:p w14:paraId="6D919BB0" w14:textId="77777777" w:rsidR="00116BBA" w:rsidRPr="005233FB" w:rsidRDefault="00116BBA" w:rsidP="00116BBA">
      <w:pPr>
        <w:rPr>
          <w:sz w:val="16"/>
        </w:rPr>
      </w:pPr>
      <w:r w:rsidRPr="005233FB">
        <w:rPr>
          <w:sz w:val="16"/>
        </w:rPr>
        <w:t>Before I explain these views, however, it is imperative that you have a clear understanding of how modern antitrust law is applied. I need not go back to the legislative histories of the Sherman and Clayton Acts to ascertain whether those laws originally reflected an animus against large corporations. If they did, that is simply no longer the case. Congress drafted the antitrust laws in sufficiently general terms to delegate to the courts the task of developing an antitrust jurisprudence that is consistent with contemporary concepts of economic efficiency and consumer welfare. And the courts and federal antitrust enforcement agencies have accepted that responsibility.</w:t>
      </w:r>
    </w:p>
    <w:p w14:paraId="060EA1CE" w14:textId="77777777" w:rsidR="00116BBA" w:rsidRPr="005233FB" w:rsidRDefault="00116BBA" w:rsidP="00116BBA">
      <w:pPr>
        <w:rPr>
          <w:sz w:val="16"/>
        </w:rPr>
      </w:pPr>
      <w:r w:rsidRPr="005233FB">
        <w:rPr>
          <w:sz w:val="16"/>
        </w:rPr>
        <w:t>As a result, current antitrust law recognizes the economic concepts of economies of scale and scope. Thus, on particular facts, a merger that eliminates competition between significant rivals may nevertheless pass antitrust muster if the parties truly can demonstrate that the merger is necessary to achieve substantial efficiency that will enhance consumer welfare. In the same vein, it is now clearly true that antitrust typically does not treat as inherently suspect horizontal or vertical joint ventures designed to integrate substantial business assets. This is especially true with respect to those types of joint ventures that are most directly involved in innovation. Despite the fact that such joint ventures had rarely been challenged under the antitrust laws, in 1984 Congress took action to lessen what was perceived to be an inhibitory effect of antitrust enforcement by making it clear that research and development joint ventures were to be judged under a rule of reason test. Last year, Congress took similar action with respect to production joint ventures. Whatever may have been the case previously, the time has long since passed when legitimate joint or collaborative activity among rivals could be viewed as inherently suspect under our antitrust laws.</w:t>
      </w:r>
    </w:p>
    <w:p w14:paraId="7A6220D7" w14:textId="77777777" w:rsidR="00116BBA" w:rsidRPr="005233FB" w:rsidRDefault="00116BBA" w:rsidP="00116BBA">
      <w:pPr>
        <w:rPr>
          <w:sz w:val="16"/>
        </w:rPr>
      </w:pPr>
      <w:r w:rsidRPr="005233FB">
        <w:rPr>
          <w:sz w:val="16"/>
        </w:rPr>
        <w:t xml:space="preserve">With this understanding of contemporary antitrust policy firmly in mind, let me return to the original issue posed: </w:t>
      </w:r>
      <w:r w:rsidRPr="00847365">
        <w:rPr>
          <w:rStyle w:val="StyleUnderline"/>
        </w:rPr>
        <w:t>is enforcement of modern antitrust polices</w:t>
      </w:r>
      <w:r w:rsidRPr="005233FB">
        <w:rPr>
          <w:sz w:val="16"/>
        </w:rPr>
        <w:t xml:space="preserve"> that recognize economies of scale and scope, as well as the risk reduction benefits of collaborative action, </w:t>
      </w:r>
      <w:r w:rsidRPr="00847365">
        <w:rPr>
          <w:rStyle w:val="StyleUnderline"/>
        </w:rPr>
        <w:t>inconsistent with the promotion of innovation?</w:t>
      </w:r>
      <w:r w:rsidRPr="005233FB">
        <w:rPr>
          <w:sz w:val="16"/>
        </w:rPr>
        <w:t xml:space="preserve"> Lest you be left in doubt, for me the answer squarely is "</w:t>
      </w:r>
      <w:r w:rsidRPr="00847365">
        <w:rPr>
          <w:rStyle w:val="StyleUnderline"/>
        </w:rPr>
        <w:t>no.</w:t>
      </w:r>
      <w:r w:rsidRPr="005233FB">
        <w:rPr>
          <w:sz w:val="16"/>
        </w:rPr>
        <w:t>"</w:t>
      </w:r>
    </w:p>
    <w:p w14:paraId="2192E379" w14:textId="77777777" w:rsidR="00116BBA" w:rsidRPr="005233FB" w:rsidRDefault="00116BBA" w:rsidP="00116BBA">
      <w:pPr>
        <w:rPr>
          <w:sz w:val="16"/>
        </w:rPr>
      </w:pPr>
      <w:r w:rsidRPr="005233FB">
        <w:rPr>
          <w:sz w:val="16"/>
        </w:rPr>
        <w:t>The economist Joseph Schumpeter was one of the first to articulate a theory that firms with stable and substantial market power were the most likely to invest in innovation. In particular, he suggested that firms with substantial market power -- those that did not have to think in terms of short-range response to rivals -- were the most likely to invest in long-range research and development. While not implausible as a matter of theory, Schumpeter's thesis has been severely undercut by real world developments, as Professor F. M. Scherer's 1984 book, Innovation and Growth, demonstrated. There, Professor Scherer showed that the largest corporations accomplish less in producing innovation than smaller enterprises, as measured by R &amp; D expenditures, once some threshhold points are passed.</w:t>
      </w:r>
    </w:p>
    <w:p w14:paraId="1B2D6D1B" w14:textId="77777777" w:rsidR="00116BBA" w:rsidRPr="005233FB" w:rsidRDefault="00116BBA" w:rsidP="00116BBA">
      <w:pPr>
        <w:rPr>
          <w:sz w:val="16"/>
        </w:rPr>
      </w:pPr>
      <w:r w:rsidRPr="005233FB">
        <w:rPr>
          <w:sz w:val="16"/>
        </w:rPr>
        <w:t xml:space="preserve">Further, in a world driven by rapid changes in technology, other </w:t>
      </w:r>
      <w:r w:rsidRPr="005233FB">
        <w:rPr>
          <w:rStyle w:val="StyleUnderline"/>
          <w:highlight w:val="cyan"/>
        </w:rPr>
        <w:t>empirical evidence</w:t>
      </w:r>
      <w:r w:rsidRPr="005233FB">
        <w:rPr>
          <w:sz w:val="16"/>
        </w:rPr>
        <w:t xml:space="preserve"> available to us now </w:t>
      </w:r>
      <w:r w:rsidRPr="005233FB">
        <w:rPr>
          <w:rStyle w:val="StyleUnderline"/>
          <w:highlight w:val="cyan"/>
        </w:rPr>
        <w:t>indicates that</w:t>
      </w:r>
      <w:r w:rsidRPr="00847365">
        <w:rPr>
          <w:rStyle w:val="StyleUnderline"/>
        </w:rPr>
        <w:t xml:space="preserve"> the </w:t>
      </w:r>
      <w:r w:rsidRPr="00BA2957">
        <w:rPr>
          <w:rStyle w:val="StyleUnderline"/>
          <w:b/>
          <w:bCs/>
          <w:highlight w:val="cyan"/>
        </w:rPr>
        <w:t>firms that prosper</w:t>
      </w:r>
      <w:r w:rsidRPr="005233FB">
        <w:rPr>
          <w:sz w:val="16"/>
        </w:rPr>
        <w:t xml:space="preserve"> </w:t>
      </w:r>
      <w:r w:rsidRPr="005233FB">
        <w:rPr>
          <w:rStyle w:val="StyleUnderline"/>
          <w:highlight w:val="cyan"/>
        </w:rPr>
        <w:t>are</w:t>
      </w:r>
      <w:r w:rsidRPr="00847365">
        <w:rPr>
          <w:rStyle w:val="StyleUnderline"/>
        </w:rPr>
        <w:t xml:space="preserve"> </w:t>
      </w:r>
      <w:r w:rsidRPr="005233FB">
        <w:rPr>
          <w:sz w:val="16"/>
        </w:rPr>
        <w:t xml:space="preserve">more likely to be </w:t>
      </w:r>
      <w:r w:rsidRPr="005233FB">
        <w:rPr>
          <w:rStyle w:val="StyleUnderline"/>
          <w:highlight w:val="cyan"/>
        </w:rPr>
        <w:t>those that face</w:t>
      </w:r>
      <w:r w:rsidRPr="005233FB">
        <w:rPr>
          <w:sz w:val="16"/>
        </w:rPr>
        <w:t xml:space="preserve"> fierce </w:t>
      </w:r>
      <w:r w:rsidRPr="00BA2957">
        <w:rPr>
          <w:rStyle w:val="StyleUnderline"/>
          <w:b/>
          <w:bCs/>
          <w:highlight w:val="cyan"/>
        </w:rPr>
        <w:t xml:space="preserve">rivalry in </w:t>
      </w:r>
      <w:r w:rsidRPr="00BA2957">
        <w:rPr>
          <w:rStyle w:val="StyleUnderline"/>
          <w:highlight w:val="cyan"/>
        </w:rPr>
        <w:t>their</w:t>
      </w:r>
      <w:r w:rsidRPr="00BA2957">
        <w:rPr>
          <w:rStyle w:val="StyleUnderline"/>
          <w:b/>
          <w:bCs/>
          <w:highlight w:val="cyan"/>
        </w:rPr>
        <w:t xml:space="preserve"> home markets</w:t>
      </w:r>
      <w:r w:rsidRPr="005233FB">
        <w:rPr>
          <w:sz w:val="16"/>
        </w:rPr>
        <w:t xml:space="preserve"> than the sheltered monopolists. In a very real sense, it seems, the fear of being left behind is more likely to spur innovation than the security bred of stable market power.</w:t>
      </w:r>
    </w:p>
    <w:p w14:paraId="38BF579C" w14:textId="77777777" w:rsidR="00116BBA" w:rsidRPr="005233FB" w:rsidRDefault="00116BBA" w:rsidP="00116BBA">
      <w:pPr>
        <w:rPr>
          <w:sz w:val="16"/>
        </w:rPr>
      </w:pPr>
      <w:r w:rsidRPr="005233FB">
        <w:rPr>
          <w:sz w:val="16"/>
        </w:rPr>
        <w:t>This subject is extensively dealt with in Professor Michael Porter's recently acclaimed work, The Competitive Advantage of Nations. Noting that the need for antitrust enforcement has been questioned because of the globalization of industries and the view that domestic firms must merge or closely collaborate to gain economies of scale, Professor Porter found such claims to be inconsistent with available empirical evidence in the ten nations that he and his colleagues at the Harvard Business School studied. Rejecting arguments for lenient merger and cartel policies, he states that</w:t>
      </w:r>
    </w:p>
    <w:p w14:paraId="1F90DB5C" w14:textId="77777777" w:rsidR="00116BBA" w:rsidRPr="005233FB" w:rsidRDefault="00116BBA" w:rsidP="00116BBA">
      <w:pPr>
        <w:rPr>
          <w:sz w:val="16"/>
        </w:rPr>
      </w:pPr>
      <w:r w:rsidRPr="005233FB">
        <w:rPr>
          <w:sz w:val="16"/>
        </w:rPr>
        <w:lastRenderedPageBreak/>
        <w:t>"in fact, creating a dominant domestic competitor rarely results in international competitive advantage. Firms that do not have to compete at home rarely succeed abroad. Economies of scale are best gained by selling globally, not through dominating the home market. . . ." Id. at 662.</w:t>
      </w:r>
    </w:p>
    <w:p w14:paraId="133C0A2D" w14:textId="77777777" w:rsidR="00116BBA" w:rsidRPr="005233FB" w:rsidRDefault="00116BBA" w:rsidP="00116BBA">
      <w:pPr>
        <w:rPr>
          <w:sz w:val="16"/>
        </w:rPr>
      </w:pPr>
      <w:r w:rsidRPr="005233FB">
        <w:rPr>
          <w:sz w:val="16"/>
        </w:rPr>
        <w:t>Observing that corporate managers often support lenient merger and collaboration policies because it is a "tempting way to raise short-term profits," Professor Porter views such policies as the path to national decline. Pointing to evidence that "active domestic rivalry is strongly associated with international success," he concludes that "a strong antitrust policy, especially in the area of horizontal mergers, alliances and collusive behavior, is essential to the role of upgrading any economy. " Id. at 663.</w:t>
      </w:r>
    </w:p>
    <w:p w14:paraId="015F2B35" w14:textId="77777777" w:rsidR="00116BBA" w:rsidRPr="005233FB" w:rsidRDefault="00116BBA" w:rsidP="00116BBA">
      <w:pPr>
        <w:rPr>
          <w:sz w:val="16"/>
        </w:rPr>
      </w:pPr>
      <w:r w:rsidRPr="005233FB">
        <w:rPr>
          <w:sz w:val="16"/>
        </w:rPr>
        <w:t xml:space="preserve">Those of us who have spent our lives in antitrust were not surprised by Professor Porter's findings. The fundamental thesis of strong antitrust enforcement is that </w:t>
      </w:r>
      <w:r w:rsidRPr="00847365">
        <w:rPr>
          <w:rStyle w:val="StyleUnderline"/>
        </w:rPr>
        <w:t>rivalry, not market power, fosters innovation and efficiency over the long run</w:t>
      </w:r>
      <w:r w:rsidRPr="005233FB">
        <w:rPr>
          <w:sz w:val="16"/>
        </w:rPr>
        <w:t xml:space="preserve">. For that reason, among others, this nation has committed its public policy for over a century to the view that </w:t>
      </w:r>
      <w:r w:rsidRPr="00847365">
        <w:rPr>
          <w:rStyle w:val="StyleUnderline"/>
        </w:rPr>
        <w:t>antitrust enforcement promotes</w:t>
      </w:r>
      <w:r w:rsidRPr="005233FB">
        <w:rPr>
          <w:sz w:val="16"/>
        </w:rPr>
        <w:t xml:space="preserve">, rather than impedes, </w:t>
      </w:r>
      <w:r w:rsidRPr="00847365">
        <w:rPr>
          <w:rStyle w:val="StyleUnderline"/>
        </w:rPr>
        <w:t>innovation.</w:t>
      </w:r>
      <w:r w:rsidRPr="005233FB">
        <w:rPr>
          <w:sz w:val="16"/>
        </w:rPr>
        <w:t xml:space="preserve"> Innovation itself, of course, can and does take many forms. The term is applied to basic scientific breakthroughs, important commercial inventions, product modifications and new production techniques. All are important to society. Innovation, whether in the form of improved product quality and variety, or production efficiency that allows lower prices, is a powerful engine for enhanced consumer welfare. By prohibiting private restraints that impede entry or mute rivalry, antitrust seeks to create an economic environment in which the entrepreneurial initiative that is the hallmark of the U.S. economy can flourish, and opportunities for bringing innovations to market can continue to be exploited by the multitude of private actors in this freest of free market economies.</w:t>
      </w:r>
    </w:p>
    <w:p w14:paraId="3B092EFA" w14:textId="77777777" w:rsidR="00116BBA" w:rsidRPr="005233FB" w:rsidRDefault="00116BBA" w:rsidP="00116BBA">
      <w:pPr>
        <w:rPr>
          <w:sz w:val="16"/>
        </w:rPr>
      </w:pPr>
      <w:r w:rsidRPr="005233FB">
        <w:rPr>
          <w:sz w:val="16"/>
        </w:rPr>
        <w:t>Acknowledging that an occasional natural monopoly may arise, and that enormous economies of scale may inevitably lead to few rivals in some markets, we remain skeptical about any general policy of eschewing rivalry in favor of collaborative research and development. This nation's experience teaches that innovation comes from unpredictable sources -- from individuals and small firms as well as giant conglomerates. And this diversity in the sources of innovation is not limited to the 19th and early 20th centuries, when change arguably occurred less rapidly.</w:t>
      </w:r>
    </w:p>
    <w:p w14:paraId="6A5BF26D" w14:textId="77777777" w:rsidR="00116BBA" w:rsidRPr="005233FB" w:rsidRDefault="00116BBA" w:rsidP="00116BBA">
      <w:pPr>
        <w:rPr>
          <w:sz w:val="16"/>
        </w:rPr>
      </w:pPr>
      <w:r w:rsidRPr="005233FB">
        <w:rPr>
          <w:sz w:val="16"/>
        </w:rPr>
        <w:t>If you compare the major firms in the computer and telecommunications industries in the 1950s, '60s, and '70s with the major firms today, you will see that rapid technological change can create opportunities for new entrants and individual achievement. It is not difficult to make a list of large U.S. firms who once possessed some degree of market power, only to fall back when confronted by more innovative rivals. It includes IBM, GM, big steel, major airlines, Citicorp, and you would undoubtedly think of additional examples. Happily, a number of those firms have demonstrated the ability to rebound, but their improved performance unquestionably was stimulated by the rivalry they have encountered.</w:t>
      </w:r>
    </w:p>
    <w:p w14:paraId="64704172" w14:textId="77777777" w:rsidR="00116BBA" w:rsidRPr="005233FB" w:rsidRDefault="00116BBA" w:rsidP="00116BBA">
      <w:pPr>
        <w:rPr>
          <w:sz w:val="16"/>
        </w:rPr>
      </w:pPr>
      <w:r w:rsidRPr="005233FB">
        <w:rPr>
          <w:sz w:val="16"/>
        </w:rPr>
        <w:t>The task of antitrust is not to prejudge winners but to make sure that private restraints do not narrow the potential sources of innovation. By preserving an economic climate that allows efficient sources of innovation to prosper, be they small or large, antitrust promotes the economic and socio-political values that have been the backbone of the success of the American economy.</w:t>
      </w:r>
    </w:p>
    <w:p w14:paraId="418BAA4D" w14:textId="77777777" w:rsidR="00116BBA" w:rsidRPr="005233FB" w:rsidRDefault="00116BBA" w:rsidP="00116BBA">
      <w:pPr>
        <w:rPr>
          <w:sz w:val="16"/>
        </w:rPr>
      </w:pPr>
      <w:r w:rsidRPr="005233FB">
        <w:rPr>
          <w:sz w:val="16"/>
        </w:rPr>
        <w:t xml:space="preserve">An effective </w:t>
      </w:r>
      <w:r w:rsidRPr="00BA2957">
        <w:rPr>
          <w:rStyle w:val="StyleUnderline"/>
          <w:b/>
          <w:bCs/>
          <w:highlight w:val="cyan"/>
        </w:rPr>
        <w:t>antitrust</w:t>
      </w:r>
      <w:r w:rsidRPr="005233FB">
        <w:rPr>
          <w:rStyle w:val="StyleUnderline"/>
          <w:highlight w:val="cyan"/>
        </w:rPr>
        <w:t xml:space="preserve"> enforcement</w:t>
      </w:r>
      <w:r w:rsidRPr="005233FB">
        <w:rPr>
          <w:sz w:val="16"/>
        </w:rPr>
        <w:t xml:space="preserve"> program </w:t>
      </w:r>
      <w:r w:rsidRPr="00BA2957">
        <w:rPr>
          <w:rStyle w:val="StyleUnderline"/>
          <w:b/>
          <w:bCs/>
        </w:rPr>
        <w:t>promotes innovation</w:t>
      </w:r>
      <w:r w:rsidRPr="00847365">
        <w:rPr>
          <w:rStyle w:val="StyleUnderline"/>
        </w:rPr>
        <w:t xml:space="preserve"> by</w:t>
      </w:r>
      <w:r w:rsidRPr="005233FB">
        <w:rPr>
          <w:sz w:val="16"/>
        </w:rPr>
        <w:t>, among other things</w:t>
      </w:r>
      <w:r w:rsidRPr="00847365">
        <w:rPr>
          <w:rStyle w:val="StyleUnderline"/>
        </w:rPr>
        <w:t xml:space="preserve">, </w:t>
      </w:r>
      <w:r w:rsidRPr="005233FB">
        <w:rPr>
          <w:rStyle w:val="StyleUnderline"/>
          <w:highlight w:val="cyan"/>
        </w:rPr>
        <w:t>reduc</w:t>
      </w:r>
      <w:r w:rsidRPr="005233FB">
        <w:rPr>
          <w:rStyle w:val="StyleUnderline"/>
        </w:rPr>
        <w:t>ing</w:t>
      </w:r>
      <w:r w:rsidRPr="00847365">
        <w:rPr>
          <w:rStyle w:val="StyleUnderline"/>
        </w:rPr>
        <w:t xml:space="preserve"> </w:t>
      </w:r>
      <w:r w:rsidRPr="005233FB">
        <w:rPr>
          <w:rStyle w:val="StyleUnderline"/>
          <w:highlight w:val="cyan"/>
        </w:rPr>
        <w:t>barriers to entry</w:t>
      </w:r>
      <w:r w:rsidRPr="005233FB">
        <w:rPr>
          <w:sz w:val="16"/>
        </w:rPr>
        <w:t xml:space="preserve">. When antitrust enforcement is a reality, </w:t>
      </w:r>
      <w:r w:rsidRPr="00BA2957">
        <w:rPr>
          <w:rStyle w:val="StyleUnderline"/>
          <w:b/>
          <w:bCs/>
          <w:highlight w:val="cyan"/>
        </w:rPr>
        <w:t>potential entrants</w:t>
      </w:r>
      <w:r w:rsidRPr="005233FB">
        <w:rPr>
          <w:rStyle w:val="StyleUnderline"/>
          <w:highlight w:val="cyan"/>
        </w:rPr>
        <w:t xml:space="preserve"> have less reason to </w:t>
      </w:r>
      <w:r w:rsidRPr="00BA2957">
        <w:rPr>
          <w:rStyle w:val="StyleUnderline"/>
          <w:b/>
          <w:bCs/>
          <w:highlight w:val="cyan"/>
        </w:rPr>
        <w:t>fear market exclusion</w:t>
      </w:r>
      <w:r w:rsidRPr="00847365">
        <w:rPr>
          <w:rStyle w:val="StyleUnderline"/>
        </w:rPr>
        <w:t xml:space="preserve"> by existing firms</w:t>
      </w:r>
      <w:r w:rsidRPr="005233FB">
        <w:rPr>
          <w:sz w:val="16"/>
        </w:rPr>
        <w:t xml:space="preserve">. Antitrust enforcement can also act to prevent horizontal or vertical mergers that create non-efficiency based advantages for incumbent market leaders. For these and other reasons, potential </w:t>
      </w:r>
      <w:r w:rsidRPr="00847365">
        <w:rPr>
          <w:rStyle w:val="StyleUnderline"/>
        </w:rPr>
        <w:t>entrants are</w:t>
      </w:r>
      <w:r w:rsidRPr="005233FB">
        <w:rPr>
          <w:sz w:val="16"/>
        </w:rPr>
        <w:t xml:space="preserve"> more </w:t>
      </w:r>
      <w:r w:rsidRPr="00847365">
        <w:rPr>
          <w:rStyle w:val="StyleUnderline"/>
        </w:rPr>
        <w:t>likely to invest</w:t>
      </w:r>
      <w:r w:rsidRPr="005233FB">
        <w:rPr>
          <w:sz w:val="16"/>
        </w:rPr>
        <w:t xml:space="preserve"> the capital and effort needed for innovation </w:t>
      </w:r>
      <w:r w:rsidRPr="00847365">
        <w:rPr>
          <w:rStyle w:val="StyleUnderline"/>
        </w:rPr>
        <w:t>when they have a "fair" chance at success</w:t>
      </w:r>
      <w:r w:rsidRPr="005233FB">
        <w:rPr>
          <w:sz w:val="16"/>
        </w:rPr>
        <w:t>, that is, when they have a chance to compete on the economic merits of their products or services.</w:t>
      </w:r>
    </w:p>
    <w:p w14:paraId="2611176D" w14:textId="77777777" w:rsidR="00116BBA" w:rsidRPr="005233FB" w:rsidRDefault="00116BBA" w:rsidP="00116BBA">
      <w:pPr>
        <w:rPr>
          <w:sz w:val="16"/>
        </w:rPr>
      </w:pPr>
      <w:r w:rsidRPr="005233FB">
        <w:rPr>
          <w:sz w:val="16"/>
        </w:rPr>
        <w:t xml:space="preserve">We have brought two major cases in recent months to guarantee exactly this result. The first was against </w:t>
      </w:r>
      <w:r w:rsidRPr="00BA2957">
        <w:rPr>
          <w:rStyle w:val="StyleUnderline"/>
          <w:b/>
          <w:bCs/>
          <w:highlight w:val="cyan"/>
        </w:rPr>
        <w:t>Pilkington</w:t>
      </w:r>
      <w:r w:rsidRPr="00847365">
        <w:rPr>
          <w:rStyle w:val="StyleUnderline"/>
        </w:rPr>
        <w:t>,</w:t>
      </w:r>
      <w:r w:rsidRPr="005233FB">
        <w:rPr>
          <w:sz w:val="16"/>
        </w:rPr>
        <w:t xml:space="preserve"> a British company that has </w:t>
      </w:r>
      <w:r w:rsidRPr="005233FB">
        <w:rPr>
          <w:rStyle w:val="StyleUnderline"/>
          <w:highlight w:val="cyan"/>
        </w:rPr>
        <w:t xml:space="preserve">maintained a </w:t>
      </w:r>
      <w:r w:rsidRPr="00BA2957">
        <w:rPr>
          <w:rStyle w:val="StyleUnderline"/>
          <w:b/>
          <w:bCs/>
          <w:highlight w:val="cyan"/>
        </w:rPr>
        <w:t>monopoly</w:t>
      </w:r>
      <w:r w:rsidRPr="005233FB">
        <w:rPr>
          <w:sz w:val="16"/>
        </w:rPr>
        <w:t xml:space="preserve"> throughout the world over the past three decades in float glass technology, the lowest cost method of manufacturing float glass used for automobiles and buildings.</w:t>
      </w:r>
    </w:p>
    <w:p w14:paraId="78BC8710" w14:textId="77777777" w:rsidR="00116BBA" w:rsidRPr="005233FB" w:rsidRDefault="00116BBA" w:rsidP="00116BBA">
      <w:pPr>
        <w:rPr>
          <w:sz w:val="16"/>
        </w:rPr>
      </w:pPr>
      <w:r w:rsidRPr="005233FB">
        <w:rPr>
          <w:sz w:val="16"/>
        </w:rPr>
        <w:t xml:space="preserve">While Pilkington may well have achieved its monopoly position fair and square -- </w:t>
      </w:r>
      <w:r w:rsidRPr="00BA2957">
        <w:rPr>
          <w:rStyle w:val="StyleUnderline"/>
          <w:b/>
          <w:bCs/>
          <w:highlight w:val="cyan"/>
        </w:rPr>
        <w:t>through patented innovations</w:t>
      </w:r>
      <w:r w:rsidRPr="005233FB">
        <w:rPr>
          <w:sz w:val="16"/>
        </w:rPr>
        <w:t xml:space="preserve"> -- it later cemented and abused its float glass technology monopoly through unfair and unlawful means. Among other things</w:t>
      </w:r>
      <w:r w:rsidRPr="00847365">
        <w:rPr>
          <w:rStyle w:val="StyleUnderline"/>
        </w:rPr>
        <w:t xml:space="preserve">, </w:t>
      </w:r>
      <w:r w:rsidRPr="005233FB">
        <w:rPr>
          <w:rStyle w:val="StyleUnderline"/>
          <w:highlight w:val="cyan"/>
        </w:rPr>
        <w:t xml:space="preserve">Pilkington entered into </w:t>
      </w:r>
      <w:r w:rsidRPr="00BA2957">
        <w:rPr>
          <w:rStyle w:val="StyleUnderline"/>
          <w:b/>
          <w:bCs/>
          <w:highlight w:val="cyan"/>
        </w:rPr>
        <w:t>patent</w:t>
      </w:r>
      <w:r w:rsidRPr="005233FB">
        <w:rPr>
          <w:sz w:val="16"/>
        </w:rPr>
        <w:t xml:space="preserve"> and know-how license agreements </w:t>
      </w:r>
      <w:r w:rsidRPr="005233FB">
        <w:rPr>
          <w:rStyle w:val="StyleUnderline"/>
          <w:highlight w:val="cyan"/>
        </w:rPr>
        <w:t>with its</w:t>
      </w:r>
      <w:r w:rsidRPr="00847365">
        <w:rPr>
          <w:rStyle w:val="StyleUnderline"/>
        </w:rPr>
        <w:t xml:space="preserve"> principal </w:t>
      </w:r>
      <w:r w:rsidRPr="005233FB">
        <w:rPr>
          <w:rStyle w:val="StyleUnderline"/>
          <w:highlight w:val="cyan"/>
        </w:rPr>
        <w:t>rivals</w:t>
      </w:r>
      <w:r w:rsidRPr="005233FB">
        <w:rPr>
          <w:sz w:val="16"/>
          <w:highlight w:val="cyan"/>
        </w:rPr>
        <w:t xml:space="preserve">, </w:t>
      </w:r>
      <w:r w:rsidRPr="00BA2957">
        <w:rPr>
          <w:rStyle w:val="StyleUnderline"/>
          <w:b/>
          <w:bCs/>
          <w:highlight w:val="cyan"/>
        </w:rPr>
        <w:t>which discouraged</w:t>
      </w:r>
      <w:r w:rsidRPr="00BA2957">
        <w:rPr>
          <w:rStyle w:val="StyleUnderline"/>
          <w:b/>
          <w:bCs/>
        </w:rPr>
        <w:t xml:space="preserve"> </w:t>
      </w:r>
      <w:r w:rsidRPr="00847365">
        <w:rPr>
          <w:rStyle w:val="StyleUnderline"/>
        </w:rPr>
        <w:t>the</w:t>
      </w:r>
      <w:r w:rsidRPr="005233FB">
        <w:rPr>
          <w:sz w:val="16"/>
        </w:rPr>
        <w:t xml:space="preserve"> very </w:t>
      </w:r>
      <w:r w:rsidRPr="00BA2957">
        <w:rPr>
          <w:rStyle w:val="StyleUnderline"/>
          <w:b/>
          <w:bCs/>
          <w:highlight w:val="cyan"/>
        </w:rPr>
        <w:t>firms</w:t>
      </w:r>
      <w:r w:rsidRPr="005233FB">
        <w:rPr>
          <w:sz w:val="16"/>
        </w:rPr>
        <w:t xml:space="preserve"> most </w:t>
      </w:r>
      <w:r w:rsidRPr="005233FB">
        <w:rPr>
          <w:rStyle w:val="StyleUnderline"/>
          <w:highlight w:val="cyan"/>
        </w:rPr>
        <w:t>likely to</w:t>
      </w:r>
      <w:r w:rsidRPr="00847365">
        <w:rPr>
          <w:rStyle w:val="StyleUnderline"/>
        </w:rPr>
        <w:t xml:space="preserve"> </w:t>
      </w:r>
      <w:r w:rsidRPr="00BA2957">
        <w:rPr>
          <w:rStyle w:val="StyleUnderline"/>
          <w:b/>
          <w:bCs/>
        </w:rPr>
        <w:t xml:space="preserve">develop and use their own </w:t>
      </w:r>
      <w:r w:rsidRPr="00BA2957">
        <w:rPr>
          <w:rStyle w:val="StyleUnderline"/>
          <w:b/>
          <w:bCs/>
          <w:highlight w:val="cyan"/>
        </w:rPr>
        <w:t>innovat</w:t>
      </w:r>
      <w:r w:rsidRPr="00BA2957">
        <w:rPr>
          <w:rStyle w:val="StyleUnderline"/>
          <w:b/>
          <w:bCs/>
        </w:rPr>
        <w:t>ions</w:t>
      </w:r>
      <w:r w:rsidRPr="005233FB">
        <w:rPr>
          <w:sz w:val="16"/>
        </w:rPr>
        <w:t xml:space="preserve"> in float glass technology. Pilkington continued to enforce against those would-be competitors very restrictive license provisions to thwart competition long after its patents had expired. As a result, Pilkington's major competitors -- including such leading U.S. float glass manufacturers as PPG, Guardian and Ford -- were largely foreclosed from the important international float glass technology market, and consumers were deprived of the benefits of more efficient production techniques and higher quality glass.</w:t>
      </w:r>
    </w:p>
    <w:p w14:paraId="7396622D" w14:textId="77777777" w:rsidR="00116BBA" w:rsidRPr="005233FB" w:rsidRDefault="00116BBA" w:rsidP="00116BBA">
      <w:pPr>
        <w:rPr>
          <w:sz w:val="16"/>
        </w:rPr>
      </w:pPr>
      <w:r w:rsidRPr="005233FB">
        <w:rPr>
          <w:sz w:val="16"/>
        </w:rPr>
        <w:t xml:space="preserve">In May, the Department reached a settlement and proposed consent decree now before the U.S. District Court for the District of Arizona, that will end Pilkington's unlawful practices and thus free up the market in world float glass technology. We estimate that the settlement will not only stimulate innovation in this industry, but will generate anywhere from $150 million to $1.25 billion in exports through the year 2000 of American goods and services used to build new float glass plants coming on stream throughout the world. The Pilkington case is a paradigm for </w:t>
      </w:r>
      <w:r w:rsidRPr="005233FB">
        <w:rPr>
          <w:sz w:val="16"/>
        </w:rPr>
        <w:lastRenderedPageBreak/>
        <w:t>how U</w:t>
      </w:r>
      <w:r w:rsidRPr="005233FB">
        <w:rPr>
          <w:rStyle w:val="StyleUnderline"/>
        </w:rPr>
        <w:t xml:space="preserve">.S. </w:t>
      </w:r>
      <w:r w:rsidRPr="00BA2957">
        <w:rPr>
          <w:rStyle w:val="StyleUnderline"/>
          <w:b/>
          <w:bCs/>
          <w:highlight w:val="cyan"/>
        </w:rPr>
        <w:t>antitrust</w:t>
      </w:r>
      <w:r w:rsidRPr="005233FB">
        <w:rPr>
          <w:rStyle w:val="StyleUnderline"/>
          <w:highlight w:val="cyan"/>
        </w:rPr>
        <w:t xml:space="preserve"> enforcement can foster </w:t>
      </w:r>
      <w:r w:rsidRPr="00BA2957">
        <w:rPr>
          <w:rStyle w:val="StyleUnderline"/>
          <w:b/>
          <w:bCs/>
          <w:highlight w:val="cyan"/>
        </w:rPr>
        <w:t>innovation</w:t>
      </w:r>
      <w:r w:rsidRPr="005233FB">
        <w:rPr>
          <w:sz w:val="16"/>
        </w:rPr>
        <w:t xml:space="preserve"> and open export markets </w:t>
      </w:r>
      <w:r w:rsidRPr="00BA2957">
        <w:rPr>
          <w:rStyle w:val="StyleUnderline"/>
          <w:b/>
          <w:bCs/>
          <w:highlight w:val="cyan"/>
        </w:rPr>
        <w:t>previously closed</w:t>
      </w:r>
      <w:r w:rsidRPr="005233FB">
        <w:rPr>
          <w:rStyle w:val="StyleUnderline"/>
          <w:highlight w:val="cyan"/>
        </w:rPr>
        <w:t xml:space="preserve"> by</w:t>
      </w:r>
      <w:r w:rsidRPr="005233FB">
        <w:rPr>
          <w:sz w:val="16"/>
          <w:highlight w:val="cyan"/>
        </w:rPr>
        <w:t xml:space="preserve"> </w:t>
      </w:r>
      <w:r w:rsidRPr="00BA2957">
        <w:rPr>
          <w:rStyle w:val="StyleUnderline"/>
          <w:b/>
          <w:bCs/>
          <w:highlight w:val="cyan"/>
        </w:rPr>
        <w:t>anticompetitive practices</w:t>
      </w:r>
      <w:r w:rsidRPr="005233FB">
        <w:rPr>
          <w:sz w:val="16"/>
        </w:rPr>
        <w:t>.</w:t>
      </w:r>
    </w:p>
    <w:p w14:paraId="6B4151CE" w14:textId="77777777" w:rsidR="00116BBA" w:rsidRPr="005233FB" w:rsidRDefault="00116BBA" w:rsidP="00116BBA">
      <w:pPr>
        <w:rPr>
          <w:sz w:val="16"/>
        </w:rPr>
      </w:pPr>
      <w:r w:rsidRPr="005233FB">
        <w:rPr>
          <w:sz w:val="16"/>
        </w:rPr>
        <w:t>On July 15, the Department filed a Complaint against, and a proposed settlement with, Microsoft for engaging in practices that we believed stifled innovation in another technology market: the market for operating systems used in personal computers.</w:t>
      </w:r>
    </w:p>
    <w:p w14:paraId="43EC369C" w14:textId="77777777" w:rsidR="00116BBA" w:rsidRPr="005233FB" w:rsidRDefault="00116BBA" w:rsidP="00116BBA">
      <w:pPr>
        <w:rPr>
          <w:sz w:val="16"/>
        </w:rPr>
      </w:pPr>
      <w:r w:rsidRPr="005233FB">
        <w:rPr>
          <w:sz w:val="16"/>
        </w:rPr>
        <w:t>Based on an extensive investigation, the Complaint alleges that Microsoft had gained a dominant position in its market by marketing operating systems that the public clearly wanted; but, as in Pilkington, Microsoft then chose to employ various unlawful practices to cement its dominance and thwart innovation.</w:t>
      </w:r>
    </w:p>
    <w:p w14:paraId="57F7D25E" w14:textId="77777777" w:rsidR="00116BBA" w:rsidRPr="005233FB" w:rsidRDefault="00116BBA" w:rsidP="00116BBA">
      <w:pPr>
        <w:rPr>
          <w:sz w:val="16"/>
        </w:rPr>
      </w:pPr>
      <w:r w:rsidRPr="005233FB">
        <w:rPr>
          <w:sz w:val="16"/>
        </w:rPr>
        <w:t>In particular, the Microsoft Complaint challenges a combination of provisions used by Microsoft in its license agreements with PC manufacturers -- "per processor" royalties that taxed competing operating systems, lengthy terms, and huge minimum commitments, strictly enforced -- that had the effect of locking competing operating systems out of the market. While impeding competitors' access to the PC manufacturing channel, the Complaint further alleges that Microsoft also tried to get developers of applications programs to sign non-disclosure agreements that would have had the effect of preventing them from writing programs for those competing operating systems.</w:t>
      </w:r>
    </w:p>
    <w:p w14:paraId="594E35DD" w14:textId="77777777" w:rsidR="00116BBA" w:rsidRPr="005233FB" w:rsidRDefault="00116BBA" w:rsidP="00116BBA">
      <w:pPr>
        <w:rPr>
          <w:sz w:val="16"/>
        </w:rPr>
      </w:pPr>
      <w:r w:rsidRPr="005233FB">
        <w:rPr>
          <w:sz w:val="16"/>
        </w:rPr>
        <w:t>Our proposed consent decree, now before the United States District Court in the District of Columbia, will end each and every one of these challenged practices. It will also prevent Microsoft from engaging in other practices, such as charging licensees on a lump sum basis or tying the sales of its operating systems to other products -- all practices that could produce anticompetitive effects similar to the unlawful practices in which Microsoft had previously engaged.</w:t>
      </w:r>
    </w:p>
    <w:p w14:paraId="287557B2" w14:textId="77777777" w:rsidR="00116BBA" w:rsidRPr="005233FB" w:rsidRDefault="00116BBA" w:rsidP="00116BBA">
      <w:pPr>
        <w:rPr>
          <w:sz w:val="16"/>
        </w:rPr>
      </w:pPr>
      <w:r w:rsidRPr="005233FB">
        <w:rPr>
          <w:sz w:val="16"/>
        </w:rPr>
        <w:t>In short, the proposed Microsoft consent decree does precisely what the antitrust laws are designed to do: provide a level playing field so that all competitors have a fair shot at success on the merits.</w:t>
      </w:r>
    </w:p>
    <w:p w14:paraId="38B21D88" w14:textId="77777777" w:rsidR="00116BBA" w:rsidRPr="005233FB" w:rsidRDefault="00116BBA" w:rsidP="00116BBA">
      <w:pPr>
        <w:rPr>
          <w:sz w:val="16"/>
        </w:rPr>
      </w:pPr>
      <w:r w:rsidRPr="005233FB">
        <w:rPr>
          <w:sz w:val="16"/>
        </w:rPr>
        <w:t>Antitrust actions in previous Administrations have been central in promoting innovation and growth in the U.S. economy. The best, and most important example in U.S. history is the challenge and eventual breakup of AT&amp;T -- still an ongoing saga in Congress and before the United States District Court for the District of Columbia.</w:t>
      </w:r>
    </w:p>
    <w:p w14:paraId="2423CA64" w14:textId="77777777" w:rsidR="00116BBA" w:rsidRPr="005233FB" w:rsidRDefault="00116BBA" w:rsidP="00116BBA">
      <w:pPr>
        <w:rPr>
          <w:sz w:val="16"/>
        </w:rPr>
      </w:pPr>
      <w:r w:rsidRPr="005233FB">
        <w:rPr>
          <w:sz w:val="16"/>
        </w:rPr>
        <w:t>Prior to the Antitrust Division's challenge in that lawsuit, most of the nation was served by an integrated monopolist that faced little or no rivalry in the various telecommunications markets in which it operated. The quality of service provided by that integrated monopolist was not terrible; indeed, it was considered to be good, at least when compared to that provided in other countries by their monopoly providers. However, consumer choice was hardly the hallmark of the integrated AT&amp;T system. For the most part, improvements appeared at a pace dictated by AT&amp;T and its lengthy depreciation schedules, not by the needs of business or residential customers, and certainly not by competition.</w:t>
      </w:r>
    </w:p>
    <w:p w14:paraId="0C182BF5" w14:textId="77777777" w:rsidR="00116BBA" w:rsidRPr="005233FB" w:rsidRDefault="00116BBA" w:rsidP="00116BBA">
      <w:pPr>
        <w:rPr>
          <w:sz w:val="16"/>
        </w:rPr>
      </w:pPr>
      <w:r w:rsidRPr="005233FB">
        <w:rPr>
          <w:sz w:val="16"/>
        </w:rPr>
        <w:t>The divestiture required in the Modified Final Judgment in U.S. v. AT&amp;T separated the local telephone companies from AT&amp;T's long-distance service and equipment manufacturing firms. The newly independent local phone companies were required to provide access to AT&amp;T's long distance rivals that was functionally equivalent to that provided to AT&amp;T. Other equipment manufacturers now had an opportunity to sell their wares on the basis of quality, cost and efficiency to the divested local operating companies, AT&amp;T's emerging long distance rivals, and users of telecommunications services.</w:t>
      </w:r>
    </w:p>
    <w:p w14:paraId="165B1060" w14:textId="77777777" w:rsidR="00116BBA" w:rsidRPr="005233FB" w:rsidRDefault="00116BBA" w:rsidP="00116BBA">
      <w:pPr>
        <w:rPr>
          <w:rStyle w:val="StyleUnderline"/>
        </w:rPr>
      </w:pPr>
      <w:r w:rsidRPr="005233FB">
        <w:rPr>
          <w:sz w:val="16"/>
        </w:rPr>
        <w:t xml:space="preserve">In terms of innovation, the results have been spectacular. Fiber optic cable was promoted by Corning to Sprint and MCI. Advantages over the older cable technology for certain purposes are sufficiently clear that it is now widely deployed in local as well as long distance phone companies. The advances in fiber optics triggered responsive unexpected improvement in coaxial cable, through digital compression and other techniques. At the same time, satellite and other wireless technologies have advanced to offer still more options. How will these technologies be deployed in the Information Superhighway of the future? In what proportions will they be used? Which will be dominant? Which will be complementary? Which will be rendered obsolete? Nobody can speak with certainty on such issues. But one thing is clear -- intelligent </w:t>
      </w:r>
      <w:r w:rsidRPr="00BA2957">
        <w:rPr>
          <w:rStyle w:val="StyleUnderline"/>
          <w:b/>
          <w:bCs/>
          <w:highlight w:val="cyan"/>
        </w:rPr>
        <w:t>antitrus</w:t>
      </w:r>
      <w:r w:rsidRPr="005233FB">
        <w:rPr>
          <w:rStyle w:val="StyleUnderline"/>
          <w:highlight w:val="cyan"/>
        </w:rPr>
        <w:t>t</w:t>
      </w:r>
      <w:r w:rsidRPr="005233FB">
        <w:rPr>
          <w:sz w:val="16"/>
        </w:rPr>
        <w:t xml:space="preserve"> enforcement action </w:t>
      </w:r>
      <w:r w:rsidRPr="005233FB">
        <w:rPr>
          <w:rStyle w:val="StyleUnderline"/>
          <w:highlight w:val="cyan"/>
        </w:rPr>
        <w:t xml:space="preserve">served as </w:t>
      </w:r>
      <w:r w:rsidRPr="00BA2957">
        <w:rPr>
          <w:rStyle w:val="StyleUnderline"/>
          <w:b/>
          <w:bCs/>
          <w:highlight w:val="cyan"/>
        </w:rPr>
        <w:t>a catalyst to technological innovation</w:t>
      </w:r>
      <w:r w:rsidRPr="005233FB">
        <w:rPr>
          <w:sz w:val="16"/>
          <w:highlight w:val="cyan"/>
        </w:rPr>
        <w:t xml:space="preserve"> </w:t>
      </w:r>
      <w:r w:rsidRPr="005233FB">
        <w:rPr>
          <w:rStyle w:val="StyleUnderline"/>
          <w:highlight w:val="cyan"/>
        </w:rPr>
        <w:t>in telecommunications</w:t>
      </w:r>
      <w:r w:rsidRPr="005233FB">
        <w:rPr>
          <w:sz w:val="16"/>
        </w:rPr>
        <w:t xml:space="preserve"> that is extraordinary by any measure. And </w:t>
      </w:r>
      <w:r w:rsidRPr="005233FB">
        <w:rPr>
          <w:rStyle w:val="StyleUnderline"/>
          <w:highlight w:val="cyan"/>
        </w:rPr>
        <w:t>the best tech</w:t>
      </w:r>
      <w:r w:rsidRPr="005233FB">
        <w:rPr>
          <w:sz w:val="16"/>
        </w:rPr>
        <w:t xml:space="preserve">nology </w:t>
      </w:r>
      <w:r w:rsidRPr="005233FB">
        <w:rPr>
          <w:rStyle w:val="StyleUnderline"/>
        </w:rPr>
        <w:t xml:space="preserve">is </w:t>
      </w:r>
      <w:r w:rsidRPr="005233FB">
        <w:rPr>
          <w:rStyle w:val="StyleUnderline"/>
          <w:highlight w:val="cyan"/>
        </w:rPr>
        <w:t xml:space="preserve">most likely to succeed in a </w:t>
      </w:r>
      <w:r w:rsidRPr="00BA2957">
        <w:rPr>
          <w:rStyle w:val="StyleUnderline"/>
          <w:b/>
          <w:bCs/>
          <w:highlight w:val="cyan"/>
        </w:rPr>
        <w:t>competitive environment</w:t>
      </w:r>
      <w:r w:rsidRPr="005233FB">
        <w:rPr>
          <w:rStyle w:val="StyleUnderline"/>
        </w:rPr>
        <w:t>.</w:t>
      </w:r>
    </w:p>
    <w:p w14:paraId="7FE479E0" w14:textId="3461DB64" w:rsidR="00116BBA" w:rsidRPr="00116BBA" w:rsidRDefault="00116BBA" w:rsidP="00116BBA">
      <w:r w:rsidRPr="005233FB">
        <w:rPr>
          <w:rStyle w:val="StyleUnderline"/>
          <w:highlight w:val="cyan"/>
        </w:rPr>
        <w:t>Antitrust</w:t>
      </w:r>
      <w:r w:rsidRPr="005233FB">
        <w:rPr>
          <w:rStyle w:val="StyleUnderline"/>
        </w:rPr>
        <w:t xml:space="preserve"> </w:t>
      </w:r>
      <w:r w:rsidRPr="005233FB">
        <w:rPr>
          <w:rStyle w:val="StyleUnderline"/>
          <w:highlight w:val="cyan"/>
        </w:rPr>
        <w:t>has an important role in preserving</w:t>
      </w:r>
      <w:r w:rsidRPr="005233FB">
        <w:rPr>
          <w:rStyle w:val="StyleUnderline"/>
        </w:rPr>
        <w:t xml:space="preserve"> the </w:t>
      </w:r>
      <w:r w:rsidRPr="00BA2957">
        <w:rPr>
          <w:rStyle w:val="StyleUnderline"/>
          <w:b/>
          <w:bCs/>
          <w:highlight w:val="cyan"/>
        </w:rPr>
        <w:t>rivalry</w:t>
      </w:r>
      <w:r w:rsidRPr="005233FB">
        <w:rPr>
          <w:rStyle w:val="StyleUnderline"/>
          <w:highlight w:val="cyan"/>
        </w:rPr>
        <w:t xml:space="preserve"> that </w:t>
      </w:r>
      <w:r w:rsidRPr="00BA2957">
        <w:rPr>
          <w:rStyle w:val="StyleUnderline"/>
          <w:b/>
          <w:bCs/>
          <w:highlight w:val="cyan"/>
        </w:rPr>
        <w:t>spurs innovation</w:t>
      </w:r>
      <w:r w:rsidRPr="00BA2957">
        <w:rPr>
          <w:b/>
          <w:bCs/>
          <w:sz w:val="16"/>
          <w:highlight w:val="cyan"/>
        </w:rPr>
        <w:t>.</w:t>
      </w:r>
    </w:p>
    <w:p w14:paraId="54B7BB32" w14:textId="77777777" w:rsidR="00403531" w:rsidRPr="00403531" w:rsidRDefault="00403531" w:rsidP="00403531">
      <w:pPr>
        <w:pStyle w:val="Heading4"/>
      </w:pPr>
      <w:r w:rsidRPr="00403531">
        <w:t>Antitrust fosters innovation better than patents – stronger rule enforcement.</w:t>
      </w:r>
    </w:p>
    <w:p w14:paraId="27954BF3" w14:textId="77777777" w:rsidR="00403531" w:rsidRDefault="00403531" w:rsidP="00403531">
      <w:r w:rsidRPr="00E74DAA">
        <w:rPr>
          <w:rStyle w:val="Style13ptBold"/>
        </w:rPr>
        <w:t>Leslie</w:t>
      </w:r>
      <w:r>
        <w:t xml:space="preserve"> ‘20</w:t>
      </w:r>
      <w:r w:rsidRPr="00E74DAA">
        <w:rPr>
          <w:rStyle w:val="Style13ptBold"/>
        </w:rPr>
        <w:t>09</w:t>
      </w:r>
      <w:r>
        <w:t xml:space="preserve"> [Christopher; June 1; Chancellor’s </w:t>
      </w:r>
      <w:r w:rsidRPr="00E74DAA">
        <w:t>Professor of Law at the University of California, Irvine School of Law</w:t>
      </w:r>
      <w:r>
        <w:t xml:space="preserve"> &amp; Top Five Most-Cited Antitrust Professor; Journal of Corporation Law, “</w:t>
      </w:r>
      <w:r w:rsidRPr="00E74DAA">
        <w:t>Antitrust and Patent Law as Component Parts of Innovation Policy</w:t>
      </w:r>
      <w:r>
        <w:t xml:space="preserve">”, </w:t>
      </w:r>
      <w:hyperlink r:id="rId5" w:history="1">
        <w:r w:rsidRPr="00E10FAC">
          <w:rPr>
            <w:rStyle w:val="Hyperlink"/>
          </w:rPr>
          <w:t>https://web-p-ebscohost-com.proxy.lib.umich.edu/ehost/pdfviewer/pdfviewer?vid=0&amp;sid=4ec44a75-ad27-4ca4-a43f-afd4049c0eca%40redis</w:t>
        </w:r>
      </w:hyperlink>
      <w:r>
        <w:t>]</w:t>
      </w:r>
    </w:p>
    <w:p w14:paraId="258F7A80" w14:textId="77777777" w:rsidR="00403531" w:rsidRPr="005E491E" w:rsidRDefault="00403531" w:rsidP="00403531">
      <w:pPr>
        <w:rPr>
          <w:rStyle w:val="StyleUnderline"/>
        </w:rPr>
      </w:pPr>
      <w:r w:rsidRPr="00677F3B">
        <w:rPr>
          <w:sz w:val="16"/>
        </w:rPr>
        <w:lastRenderedPageBreak/>
        <w:t xml:space="preserve">The </w:t>
      </w:r>
      <w:r w:rsidRPr="00677F3B">
        <w:rPr>
          <w:rStyle w:val="StyleUnderline"/>
          <w:highlight w:val="cyan"/>
        </w:rPr>
        <w:t>patent</w:t>
      </w:r>
      <w:r w:rsidRPr="00677F3B">
        <w:rPr>
          <w:rStyle w:val="StyleUnderline"/>
        </w:rPr>
        <w:t xml:space="preserve"> misuse </w:t>
      </w:r>
      <w:r w:rsidRPr="00677F3B">
        <w:rPr>
          <w:rStyle w:val="StyleUnderline"/>
          <w:highlight w:val="cyan"/>
        </w:rPr>
        <w:t>doctrine</w:t>
      </w:r>
      <w:r w:rsidRPr="005E491E">
        <w:rPr>
          <w:rStyle w:val="StyleUnderline"/>
        </w:rPr>
        <w:t xml:space="preserve"> alone </w:t>
      </w:r>
      <w:r w:rsidRPr="00677F3B">
        <w:rPr>
          <w:rStyle w:val="StyleUnderline"/>
          <w:highlight w:val="cyan"/>
        </w:rPr>
        <w:t>is an inadequate response to anticompetitive</w:t>
      </w:r>
      <w:r w:rsidRPr="00677F3B">
        <w:rPr>
          <w:sz w:val="16"/>
        </w:rPr>
        <w:t xml:space="preserve"> tying </w:t>
      </w:r>
      <w:r w:rsidRPr="00677F3B">
        <w:rPr>
          <w:rStyle w:val="StyleUnderline"/>
          <w:highlight w:val="cyan"/>
        </w:rPr>
        <w:t>arrangements</w:t>
      </w:r>
      <w:r w:rsidRPr="00677F3B">
        <w:rPr>
          <w:sz w:val="16"/>
        </w:rPr>
        <w:t xml:space="preserve">. </w:t>
      </w:r>
      <w:r w:rsidRPr="00677F3B">
        <w:rPr>
          <w:rStyle w:val="StyleUnderline"/>
          <w:highlight w:val="cyan"/>
        </w:rPr>
        <w:t>Patent misuse is only a defense</w:t>
      </w:r>
      <w:r w:rsidRPr="00677F3B">
        <w:rPr>
          <w:sz w:val="16"/>
        </w:rPr>
        <w:t>, not a cause of action</w:t>
      </w:r>
      <w:r w:rsidRPr="00677F3B">
        <w:rPr>
          <w:rStyle w:val="StyleUnderline"/>
        </w:rPr>
        <w:t xml:space="preserve">, </w:t>
      </w:r>
      <w:r w:rsidRPr="00677F3B">
        <w:rPr>
          <w:rStyle w:val="StyleUnderline"/>
          <w:highlight w:val="cyan"/>
        </w:rPr>
        <w:t>and</w:t>
      </w:r>
      <w:r w:rsidRPr="00677F3B">
        <w:rPr>
          <w:rStyle w:val="StyleUnderline"/>
        </w:rPr>
        <w:t xml:space="preserve"> the targets and victims of such misuse do not have any affirmative claim</w:t>
      </w:r>
      <w:r w:rsidRPr="00677F3B">
        <w:rPr>
          <w:sz w:val="16"/>
        </w:rPr>
        <w:t xml:space="preserve"> for damages under patent law.161 </w:t>
      </w:r>
      <w:r w:rsidRPr="00677F3B">
        <w:rPr>
          <w:rStyle w:val="StyleUnderline"/>
        </w:rPr>
        <w:t xml:space="preserve">Consequently, patent misuse </w:t>
      </w:r>
      <w:r w:rsidRPr="00677F3B">
        <w:rPr>
          <w:rStyle w:val="StyleUnderline"/>
          <w:highlight w:val="cyan"/>
        </w:rPr>
        <w:t xml:space="preserve">can neither disgorge ill-gotten gains </w:t>
      </w:r>
      <w:r w:rsidRPr="00677F3B">
        <w:rPr>
          <w:sz w:val="16"/>
          <w:highlight w:val="cyan"/>
        </w:rPr>
        <w:t>(</w:t>
      </w:r>
      <w:r w:rsidRPr="00677F3B">
        <w:rPr>
          <w:rStyle w:val="StyleUnderline"/>
          <w:highlight w:val="cyan"/>
        </w:rPr>
        <w:t>and</w:t>
      </w:r>
      <w:r w:rsidRPr="00677F3B">
        <w:rPr>
          <w:rStyle w:val="StyleUnderline"/>
        </w:rPr>
        <w:t xml:space="preserve"> thus </w:t>
      </w:r>
      <w:r w:rsidRPr="00677F3B">
        <w:rPr>
          <w:rStyle w:val="StyleUnderline"/>
          <w:highlight w:val="cyan"/>
        </w:rPr>
        <w:t>deter misuse</w:t>
      </w:r>
      <w:r w:rsidRPr="00677F3B">
        <w:rPr>
          <w:sz w:val="16"/>
        </w:rPr>
        <w:t xml:space="preserve"> by making it unprofitable), nor provide compensation to those who suffered from the anticompetitive effect created outside the scope of the patent. Furthermore, the patent misuse doctrine allows a patentee to retain and enforce its patent so long as the anticompetitive conduct is stopped. While courts have not spoken with a single voice on the matter, some have held that ―</w:t>
      </w:r>
      <w:r w:rsidRPr="00677F3B">
        <w:rPr>
          <w:rStyle w:val="StyleUnderline"/>
          <w:highlight w:val="cyan"/>
        </w:rPr>
        <w:t>if</w:t>
      </w:r>
      <w:r w:rsidRPr="00677F3B">
        <w:rPr>
          <w:rStyle w:val="StyleUnderline"/>
        </w:rPr>
        <w:t xml:space="preserve"> the </w:t>
      </w:r>
      <w:r w:rsidRPr="00677F3B">
        <w:rPr>
          <w:rStyle w:val="StyleUnderline"/>
          <w:highlight w:val="cyan"/>
        </w:rPr>
        <w:t>unlawful practice has been abandoned</w:t>
      </w:r>
      <w:r w:rsidRPr="00677F3B">
        <w:rPr>
          <w:rStyle w:val="StyleUnderline"/>
        </w:rPr>
        <w:t xml:space="preserve"> and the consequences of the improper exploitation have been dissipated, </w:t>
      </w:r>
      <w:r w:rsidRPr="00677F3B">
        <w:rPr>
          <w:rStyle w:val="StyleUnderline"/>
          <w:highlight w:val="cyan"/>
        </w:rPr>
        <w:t>the misuse is</w:t>
      </w:r>
      <w:r w:rsidRPr="00677F3B">
        <w:rPr>
          <w:rStyle w:val="StyleUnderline"/>
        </w:rPr>
        <w:t xml:space="preserve"> considered ‗</w:t>
      </w:r>
      <w:r w:rsidRPr="00677F3B">
        <w:rPr>
          <w:rStyle w:val="StyleUnderline"/>
          <w:highlight w:val="cyan"/>
        </w:rPr>
        <w:t>purged</w:t>
      </w:r>
      <w:r w:rsidRPr="00677F3B">
        <w:rPr>
          <w:rStyle w:val="StyleUnderline"/>
        </w:rPr>
        <w:t>,‘ and the owner‘s right to enforce the patent revives</w:t>
      </w:r>
      <w:r w:rsidRPr="00677F3B">
        <w:rPr>
          <w:sz w:val="16"/>
        </w:rPr>
        <w:t xml:space="preserve">.‖162 </w:t>
      </w:r>
      <w:r w:rsidRPr="00677F3B">
        <w:rPr>
          <w:rStyle w:val="StyleUnderline"/>
          <w:highlight w:val="cyan"/>
        </w:rPr>
        <w:t>This</w:t>
      </w:r>
      <w:r w:rsidRPr="00677F3B">
        <w:rPr>
          <w:sz w:val="16"/>
        </w:rPr>
        <w:t xml:space="preserve"> imposes a temporary cost, because the patentee cannot recover against infringers during the period in which the misuse occurred. It remains possible that, depending on the amount of infringement damages sacrificed, the amount of money gained by tying may outweigh the expected losses. </w:t>
      </w:r>
      <w:r w:rsidRPr="005E491E">
        <w:rPr>
          <w:rStyle w:val="StyleUnderline"/>
        </w:rPr>
        <w:t xml:space="preserve">If so, patent misuse doctrine may </w:t>
      </w:r>
      <w:r w:rsidRPr="00677F3B">
        <w:rPr>
          <w:rStyle w:val="Emphasis"/>
          <w:highlight w:val="cyan"/>
        </w:rPr>
        <w:t>insufficiently deter anticompetitive moves</w:t>
      </w:r>
      <w:r w:rsidRPr="00677F3B">
        <w:rPr>
          <w:rStyle w:val="StyleUnderline"/>
          <w:highlight w:val="cyan"/>
        </w:rPr>
        <w:t xml:space="preserve"> that</w:t>
      </w:r>
      <w:r w:rsidRPr="005E491E">
        <w:rPr>
          <w:rStyle w:val="StyleUnderline"/>
        </w:rPr>
        <w:t xml:space="preserve"> may </w:t>
      </w:r>
      <w:r w:rsidRPr="00677F3B">
        <w:rPr>
          <w:rStyle w:val="Emphasis"/>
          <w:highlight w:val="cyan"/>
        </w:rPr>
        <w:t>hurt innovation</w:t>
      </w:r>
      <w:r w:rsidRPr="00677F3B">
        <w:rPr>
          <w:rStyle w:val="StyleUnderline"/>
          <w:highlight w:val="cyan"/>
        </w:rPr>
        <w:t>.</w:t>
      </w:r>
    </w:p>
    <w:p w14:paraId="0C5B5672" w14:textId="77777777" w:rsidR="00403531" w:rsidRPr="00677F3B" w:rsidRDefault="00403531" w:rsidP="00403531">
      <w:pPr>
        <w:rPr>
          <w:sz w:val="16"/>
        </w:rPr>
      </w:pPr>
      <w:r w:rsidRPr="005E491E">
        <w:rPr>
          <w:rStyle w:val="StyleUnderline"/>
        </w:rPr>
        <w:t>Antitrust takes a different approach</w:t>
      </w:r>
      <w:r w:rsidRPr="00677F3B">
        <w:rPr>
          <w:sz w:val="16"/>
        </w:rPr>
        <w:t xml:space="preserve"> in dealing with tying arrangements. </w:t>
      </w:r>
      <w:r w:rsidRPr="005E491E">
        <w:rPr>
          <w:rStyle w:val="StyleUnderline"/>
        </w:rPr>
        <w:t>Instead of providing a defense and simply removing the patentee‘s ability to collect damages, antitrust allows the targets and victims of tying arrangements to collect damages</w:t>
      </w:r>
      <w:r w:rsidRPr="00677F3B">
        <w:rPr>
          <w:sz w:val="16"/>
        </w:rPr>
        <w:t xml:space="preserve"> from the patentee. In this way, consumers and competitors who suffer antitrust injury as a result of the tie-in are compensated. Furthermore, because damages are trebled, </w:t>
      </w:r>
      <w:r w:rsidRPr="005E491E">
        <w:rPr>
          <w:rStyle w:val="StyleUnderline"/>
        </w:rPr>
        <w:t xml:space="preserve">the </w:t>
      </w:r>
      <w:r w:rsidRPr="00677F3B">
        <w:rPr>
          <w:rStyle w:val="StyleUnderline"/>
          <w:highlight w:val="cyan"/>
        </w:rPr>
        <w:t>antitrust</w:t>
      </w:r>
      <w:r w:rsidRPr="005E491E">
        <w:rPr>
          <w:rStyle w:val="StyleUnderline"/>
        </w:rPr>
        <w:t xml:space="preserve"> approach </w:t>
      </w:r>
      <w:r w:rsidRPr="00677F3B">
        <w:rPr>
          <w:rStyle w:val="StyleUnderline"/>
          <w:highlight w:val="cyan"/>
        </w:rPr>
        <w:t>is more likely to disgorge</w:t>
      </w:r>
      <w:r w:rsidRPr="005E491E">
        <w:rPr>
          <w:rStyle w:val="StyleUnderline"/>
        </w:rPr>
        <w:t xml:space="preserve"> any </w:t>
      </w:r>
      <w:r w:rsidRPr="00677F3B">
        <w:rPr>
          <w:rStyle w:val="StyleUnderline"/>
          <w:highlight w:val="cyan"/>
        </w:rPr>
        <w:t>ill-gotten</w:t>
      </w:r>
      <w:r w:rsidRPr="005E491E">
        <w:rPr>
          <w:rStyle w:val="StyleUnderline"/>
        </w:rPr>
        <w:t xml:space="preserve"> gains earned through the tie-in.</w:t>
      </w:r>
      <w:r w:rsidRPr="00677F3B">
        <w:rPr>
          <w:sz w:val="16"/>
        </w:rPr>
        <w:t xml:space="preserve"> Finally, the successful plaintiff in an antitrust suit will receive its attorneys‘ fees and reasonable costs.163 Even if the infringement defendant prevails on its patent misuse defense, it will ordinarily be responsible for its own litigation costs. Thus, </w:t>
      </w:r>
      <w:r w:rsidRPr="00677F3B">
        <w:rPr>
          <w:rStyle w:val="StyleUnderline"/>
          <w:highlight w:val="cyan"/>
        </w:rPr>
        <w:t>even if the defendant wins</w:t>
      </w:r>
      <w:r w:rsidRPr="00677F3B">
        <w:rPr>
          <w:rStyle w:val="StyleUnderline"/>
        </w:rPr>
        <w:t xml:space="preserve"> on </w:t>
      </w:r>
      <w:r w:rsidRPr="00677F3B">
        <w:rPr>
          <w:rStyle w:val="StyleUnderline"/>
          <w:highlight w:val="cyan"/>
        </w:rPr>
        <w:t>a patent claim, it is worse off than if the misuse had never occurred</w:t>
      </w:r>
      <w:r w:rsidRPr="00677F3B">
        <w:rPr>
          <w:rStyle w:val="StyleUnderline"/>
        </w:rPr>
        <w:t>.</w:t>
      </w:r>
      <w:r w:rsidRPr="00677F3B">
        <w:rPr>
          <w:sz w:val="16"/>
        </w:rPr>
        <w:t xml:space="preserve"> On some level, the relationship between patent misuse and antitrust law remains unclear. Some courts describe the patent misuse doctrine as ―a method of limiting abuse of patent rights separate from the antitrust laws.‖164 Others describe them as coextensive.165</w:t>
      </w:r>
    </w:p>
    <w:p w14:paraId="27101401" w14:textId="77777777" w:rsidR="00403531" w:rsidRPr="00677F3B" w:rsidRDefault="00403531" w:rsidP="00403531">
      <w:pPr>
        <w:rPr>
          <w:rStyle w:val="StyleUnderline"/>
        </w:rPr>
      </w:pPr>
      <w:r w:rsidRPr="00677F3B">
        <w:rPr>
          <w:rStyle w:val="StyleUnderline"/>
          <w:highlight w:val="cyan"/>
        </w:rPr>
        <w:t>Antitrust is what gives teeth to</w:t>
      </w:r>
      <w:r w:rsidRPr="005E491E">
        <w:rPr>
          <w:rStyle w:val="StyleUnderline"/>
        </w:rPr>
        <w:t xml:space="preserve"> the </w:t>
      </w:r>
      <w:r w:rsidRPr="00677F3B">
        <w:rPr>
          <w:rStyle w:val="StyleUnderline"/>
          <w:highlight w:val="cyan"/>
        </w:rPr>
        <w:t>patent misuse doctrine</w:t>
      </w:r>
      <w:r w:rsidRPr="00677F3B">
        <w:rPr>
          <w:rStyle w:val="StyleUnderline"/>
        </w:rPr>
        <w:t>. In those instances when patent misuse does not rise to the level of an antitrust violation, the patent becomes unenforceable</w:t>
      </w:r>
      <w:r w:rsidRPr="00677F3B">
        <w:rPr>
          <w:sz w:val="16"/>
        </w:rPr>
        <w:t xml:space="preserve">, but no damages attach for any injuries caused by the misuse. But this raises the question: if the patentee has misused in a manner that is unenforceable, why should those firms and individuals who suffered injury caused by the misuse not have a right to compensation? </w:t>
      </w:r>
      <w:r w:rsidRPr="00677F3B">
        <w:rPr>
          <w:rStyle w:val="StyleUnderline"/>
        </w:rPr>
        <w:t>Patent law does not provide</w:t>
      </w:r>
      <w:r w:rsidRPr="00677F3B">
        <w:rPr>
          <w:sz w:val="16"/>
        </w:rPr>
        <w:t xml:space="preserve"> one; </w:t>
      </w:r>
      <w:r w:rsidRPr="00677F3B">
        <w:rPr>
          <w:rStyle w:val="StyleUnderline"/>
        </w:rPr>
        <w:t>antitrust law does.</w:t>
      </w:r>
    </w:p>
    <w:p w14:paraId="2EDC33DF" w14:textId="77777777" w:rsidR="00403531" w:rsidRPr="00E74DAA" w:rsidRDefault="00403531" w:rsidP="00403531">
      <w:pPr>
        <w:rPr>
          <w:sz w:val="16"/>
        </w:rPr>
      </w:pPr>
      <w:r w:rsidRPr="00E74DAA">
        <w:rPr>
          <w:sz w:val="16"/>
        </w:rPr>
        <w:t>D. Summary</w:t>
      </w:r>
    </w:p>
    <w:p w14:paraId="50BEACC1" w14:textId="77777777" w:rsidR="00403531" w:rsidRDefault="00403531" w:rsidP="00403531">
      <w:r w:rsidRPr="00677F3B">
        <w:rPr>
          <w:rStyle w:val="StyleUnderline"/>
          <w:highlight w:val="cyan"/>
        </w:rPr>
        <w:t>Absent effective antitrust enforcement</w:t>
      </w:r>
      <w:r w:rsidRPr="00E74DAA">
        <w:rPr>
          <w:sz w:val="16"/>
        </w:rPr>
        <w:t xml:space="preserve">, several forms of </w:t>
      </w:r>
      <w:r w:rsidRPr="00677F3B">
        <w:rPr>
          <w:rStyle w:val="StyleUnderline"/>
          <w:highlight w:val="cyan"/>
        </w:rPr>
        <w:t xml:space="preserve">patent abuse might be viewed as </w:t>
      </w:r>
      <w:r w:rsidRPr="00677F3B">
        <w:rPr>
          <w:rStyle w:val="Emphasis"/>
          <w:highlight w:val="cyan"/>
        </w:rPr>
        <w:t>cost-beneficial</w:t>
      </w:r>
      <w:r w:rsidRPr="00E74DAA">
        <w:rPr>
          <w:rStyle w:val="StyleUnderline"/>
        </w:rPr>
        <w:t>.</w:t>
      </w:r>
      <w:r w:rsidRPr="00E74DAA">
        <w:rPr>
          <w:sz w:val="16"/>
        </w:rPr>
        <w:t xml:space="preserve"> These include enforcing invalid patents, bringing frivolous litigation against non-infringing competitors, entering into anticompetitive cross- licensing agreements, committing patent fraud, engaging in tying (contractual or technological), and exercising patent rights in a manner beyond the scope of the patent. </w:t>
      </w:r>
      <w:r w:rsidRPr="00E74DAA">
        <w:rPr>
          <w:rStyle w:val="StyleUnderline"/>
        </w:rPr>
        <w:t xml:space="preserve">All of these </w:t>
      </w:r>
      <w:r w:rsidRPr="00677F3B">
        <w:rPr>
          <w:rStyle w:val="Emphasis"/>
          <w:highlight w:val="cyan"/>
        </w:rPr>
        <w:t>patent abuses undermine innovation</w:t>
      </w:r>
      <w:r w:rsidRPr="00677F3B">
        <w:rPr>
          <w:rStyle w:val="StyleUnderline"/>
          <w:highlight w:val="cyan"/>
        </w:rPr>
        <w:t>. Patent law</w:t>
      </w:r>
      <w:r w:rsidRPr="00E74DAA">
        <w:rPr>
          <w:sz w:val="16"/>
        </w:rPr>
        <w:t xml:space="preserve">, however, </w:t>
      </w:r>
      <w:r w:rsidRPr="00677F3B">
        <w:rPr>
          <w:rStyle w:val="Emphasis"/>
          <w:highlight w:val="cyan"/>
        </w:rPr>
        <w:t xml:space="preserve">cannot respond adequately </w:t>
      </w:r>
      <w:r w:rsidRPr="00677F3B">
        <w:rPr>
          <w:rStyle w:val="StyleUnderline"/>
          <w:highlight w:val="cyan"/>
        </w:rPr>
        <w:t>to</w:t>
      </w:r>
      <w:r w:rsidRPr="00E74DAA">
        <w:rPr>
          <w:rStyle w:val="StyleUnderline"/>
        </w:rPr>
        <w:t xml:space="preserve"> these forms of </w:t>
      </w:r>
      <w:r w:rsidRPr="00677F3B">
        <w:rPr>
          <w:rStyle w:val="StyleUnderline"/>
          <w:highlight w:val="cyan"/>
        </w:rPr>
        <w:t>misconduct</w:t>
      </w:r>
      <w:r w:rsidRPr="00E74DAA">
        <w:rPr>
          <w:rStyle w:val="StyleUnderline"/>
        </w:rPr>
        <w:t xml:space="preserve"> because it is not fundamentally designed to police and punish patent holders</w:t>
      </w:r>
      <w:r w:rsidRPr="00E74DAA">
        <w:rPr>
          <w:sz w:val="16"/>
        </w:rPr>
        <w:t>; rather, it focuses primarily on policing and punishing infringers.</w:t>
      </w:r>
    </w:p>
    <w:p w14:paraId="68599BD3" w14:textId="2DA2E46A" w:rsidR="00403531" w:rsidRDefault="00403531" w:rsidP="00403531">
      <w:pPr>
        <w:rPr>
          <w:rStyle w:val="StyleUnderline"/>
        </w:rPr>
      </w:pPr>
      <w:r w:rsidRPr="00677F3B">
        <w:rPr>
          <w:rStyle w:val="StyleUnderline"/>
          <w:highlight w:val="cyan"/>
        </w:rPr>
        <w:t xml:space="preserve">Because patent </w:t>
      </w:r>
      <w:r w:rsidRPr="00677F3B">
        <w:rPr>
          <w:rStyle w:val="StyleUnderline"/>
        </w:rPr>
        <w:t>holders</w:t>
      </w:r>
      <w:r w:rsidRPr="00E74DAA">
        <w:rPr>
          <w:rStyle w:val="StyleUnderline"/>
        </w:rPr>
        <w:t xml:space="preserve"> may engage in conduct that improperly </w:t>
      </w:r>
      <w:r w:rsidRPr="00677F3B">
        <w:rPr>
          <w:rStyle w:val="StyleUnderline"/>
          <w:highlight w:val="cyan"/>
        </w:rPr>
        <w:t>suppress</w:t>
      </w:r>
      <w:r w:rsidRPr="00E74DAA">
        <w:rPr>
          <w:rStyle w:val="StyleUnderline"/>
        </w:rPr>
        <w:t xml:space="preserve">es </w:t>
      </w:r>
      <w:r w:rsidRPr="00677F3B">
        <w:rPr>
          <w:rStyle w:val="StyleUnderline"/>
          <w:highlight w:val="cyan"/>
        </w:rPr>
        <w:t>innovation</w:t>
      </w:r>
      <w:r w:rsidRPr="00E74DAA">
        <w:rPr>
          <w:rStyle w:val="StyleUnderline"/>
        </w:rPr>
        <w:t xml:space="preserve">, and patent law does not sufficiently constrain such behavior, </w:t>
      </w:r>
      <w:r w:rsidRPr="00677F3B">
        <w:rPr>
          <w:rStyle w:val="StyleUnderline"/>
          <w:highlight w:val="cyan"/>
        </w:rPr>
        <w:t xml:space="preserve">decision makers who care </w:t>
      </w:r>
      <w:r w:rsidRPr="00677F3B">
        <w:rPr>
          <w:rStyle w:val="Emphasis"/>
          <w:highlight w:val="cyan"/>
        </w:rPr>
        <w:t>about innovation should move toward antitrust</w:t>
      </w:r>
      <w:r w:rsidRPr="00E74DAA">
        <w:rPr>
          <w:rStyle w:val="StyleUnderline"/>
        </w:rPr>
        <w:t>.</w:t>
      </w:r>
      <w:r>
        <w:t xml:space="preserve"> </w:t>
      </w:r>
      <w:r w:rsidRPr="00E74DAA">
        <w:rPr>
          <w:sz w:val="16"/>
        </w:rPr>
        <w:t xml:space="preserve">All of the above misdeeds inflict traditional antitrust injury—higher prices, reduced output, and the illegitimate exclusion of efficient competitors—as well as harm to innovation, which antitrust cares about as well. </w:t>
      </w:r>
      <w:r w:rsidRPr="00E74DAA">
        <w:rPr>
          <w:rStyle w:val="StyleUnderline"/>
        </w:rPr>
        <w:t>Effective antitrust enforcement need not interfere with patent policy; it reinforces the goals of the patent system.</w:t>
      </w:r>
    </w:p>
    <w:p w14:paraId="2B7512A2" w14:textId="77777777" w:rsidR="0083710C" w:rsidRPr="00BB5F4E" w:rsidRDefault="0083710C" w:rsidP="0083710C">
      <w:pPr>
        <w:pStyle w:val="Heading4"/>
      </w:pPr>
      <w:r w:rsidRPr="00BB5F4E">
        <w:lastRenderedPageBreak/>
        <w:t>Antitrust is best for innovation</w:t>
      </w:r>
    </w:p>
    <w:p w14:paraId="4558ACA4" w14:textId="77777777" w:rsidR="0083710C" w:rsidRPr="00BB5F4E" w:rsidRDefault="0083710C" w:rsidP="0083710C">
      <w:r w:rsidRPr="00BB5F4E">
        <w:rPr>
          <w:b/>
          <w:bCs/>
          <w:sz w:val="26"/>
          <w:szCs w:val="26"/>
        </w:rPr>
        <w:t>Massarotto ‘19</w:t>
      </w:r>
      <w:r w:rsidRPr="00BB5F4E">
        <w:t xml:space="preserve"> [Giovanna; January 26; International expert on antitrust, IP law and economic regulation in the field of information technology. She has a PhD from Bocconi University in Milan where she researched and taught Competition Law as an Adjunct Professor. She is currently Academic Fellow at the Center for Technology Innovation and Competition (CTIC) at University of Pennsylvania and affiliate of the UCL Centre for Blockchain Technologies; Social Science Research Network, “FROM DIGITAL TO BLOCKCHAIN MARKETS. WHAT ROLE FOR ANTITRUST AND REGULATION”]</w:t>
      </w:r>
    </w:p>
    <w:p w14:paraId="75E3D69B" w14:textId="77777777" w:rsidR="0083710C" w:rsidRPr="00BB5F4E" w:rsidRDefault="0083710C" w:rsidP="0083710C">
      <w:pPr>
        <w:rPr>
          <w:u w:val="single"/>
        </w:rPr>
      </w:pPr>
      <w:r w:rsidRPr="00BB5F4E">
        <w:rPr>
          <w:highlight w:val="cyan"/>
          <w:u w:val="single"/>
        </w:rPr>
        <w:t xml:space="preserve">Antitrust has always played a </w:t>
      </w:r>
      <w:r w:rsidRPr="00BB5F4E">
        <w:rPr>
          <w:b/>
          <w:bCs/>
          <w:highlight w:val="cyan"/>
          <w:u w:val="single"/>
        </w:rPr>
        <w:t>fundamental role in guiding the innovation process</w:t>
      </w:r>
      <w:r w:rsidRPr="00BB5F4E">
        <w:rPr>
          <w:u w:val="single"/>
        </w:rPr>
        <w:t>.</w:t>
      </w:r>
      <w:r w:rsidRPr="00BB5F4E">
        <w:t xml:space="preserve"> The AT&amp;T antitrust consent decree of 1956 led to the creation of Unix, the first and most important universal computer operating system and the underlying language of the Internet. The Internet is probably the main technological innovation that has affected markets in the last thirty years taking us in the Internet Era and massively generating digital online markets. Based on Pen Internet surveys, in mid-2011, seventy-eight percent of the American people interviewed were Internet users. Hi-tech companies built on the Internet platform, such as Google and Amazon, exponentially increased in size in a few years. </w:t>
      </w:r>
      <w:r w:rsidRPr="00BB5F4E">
        <w:rPr>
          <w:sz w:val="16"/>
          <w:szCs w:val="16"/>
        </w:rPr>
        <w:t>In 1998, Google counted six million of Web pages; in two years Google ran a billion of pages. The blockchain has the potential to be the next cutting edge technology which will change markets paradigm again bringing us to a new era—the Blockchain era. Similar to Java technologies developed in the late 20th, blockchain represents a world of new opportunities for some companies. Alternatively there is a looming threat for others who hold market power in present centralized networks as such platforms may become unnecessary. At the end of the 1990s Microsoft, which held over ninety percent of the world’s personal computer (PC) market, had to confront the threat of Java. Microsoft v. Java is an interesting case and useful to the blockchain discussion, because Java technology was the first open technology to enable software developers to write programs that could run on any operating system or microprocessor, bypassing Microsoft. Present large players, including Google and Amazon, may be tempted to engage in anticompetitive conduct to slow down the success of the blockchain technology or to misuse this technology to increase their market power or to collude with others. Blockchain technology is in its infancy and far from being perfect. Private/closed blockchains can, for example, create the perfect conditions for companies to collude and smart contracts automatically punish deviations by participants from cartel agreements. In private/closed blockchains exclusionary conduct might also occur, as the participation to those networks is by invitation only.</w:t>
      </w:r>
      <w:r w:rsidRPr="00BB5F4E">
        <w:t xml:space="preserve"> </w:t>
      </w:r>
      <w:r w:rsidRPr="00BB5F4E">
        <w:rPr>
          <w:u w:val="single"/>
        </w:rPr>
        <w:t xml:space="preserve">Antitrust </w:t>
      </w:r>
      <w:r w:rsidRPr="00BB5F4E">
        <w:rPr>
          <w:highlight w:val="cyan"/>
          <w:u w:val="single"/>
        </w:rPr>
        <w:t>enforcers have</w:t>
      </w:r>
      <w:r w:rsidRPr="00BB5F4E">
        <w:rPr>
          <w:u w:val="single"/>
        </w:rPr>
        <w:t xml:space="preserve"> the </w:t>
      </w:r>
      <w:r w:rsidRPr="00BB5F4E">
        <w:rPr>
          <w:highlight w:val="cyan"/>
          <w:u w:val="single"/>
        </w:rPr>
        <w:t>responsibility to investigate similar risks and be proactive</w:t>
      </w:r>
      <w:r w:rsidRPr="00BB5F4E">
        <w:rPr>
          <w:u w:val="single"/>
        </w:rPr>
        <w:t>.</w:t>
      </w:r>
      <w:r w:rsidRPr="00BB5F4E">
        <w:t xml:space="preserve"> On the other hand, a public and open blockchain devises an open democratic platform that preserves economic democracy and open markets. Since Standard Oil, the creation and preservation of open and free markets is the primary antitrust goal; the same goal should be encouraged for blockchain technology today. Standard Oil, AT&amp;T and more recently U.S. and EU Microsoft cases have shown that the temptation for companies that have the most to lose in a totally open market to engage in illegal anticompetitive behavior is often too compelling</w:t>
      </w:r>
      <w:r w:rsidRPr="00BB5F4E">
        <w:rPr>
          <w:b/>
          <w:bCs/>
        </w:rPr>
        <w:t xml:space="preserve">. </w:t>
      </w:r>
      <w:r w:rsidRPr="00BB5F4E">
        <w:rPr>
          <w:u w:val="single"/>
        </w:rPr>
        <w:t xml:space="preserve">Antitrust </w:t>
      </w:r>
      <w:r w:rsidRPr="00BB5F4E">
        <w:rPr>
          <w:highlight w:val="cyan"/>
          <w:u w:val="single"/>
        </w:rPr>
        <w:t xml:space="preserve">enforcers are markets’ irreplaceable gatekeepers and need to be aware and prepared for such a risk without compromising companies’ incentives to </w:t>
      </w:r>
      <w:r w:rsidRPr="00BB5F4E">
        <w:rPr>
          <w:b/>
          <w:bCs/>
          <w:highlight w:val="cyan"/>
          <w:u w:val="single"/>
        </w:rPr>
        <w:t>innovate</w:t>
      </w:r>
      <w:r w:rsidRPr="00BB5F4E">
        <w:t xml:space="preserve"> as it is explained in the following section—</w:t>
      </w:r>
      <w:r w:rsidRPr="00BB5F4E">
        <w:rPr>
          <w:sz w:val="16"/>
          <w:szCs w:val="16"/>
        </w:rPr>
        <w:t xml:space="preserve">Microsoft v. Java. A. Microsoft v. Java (1995) In 1995, Sun Microsystem (Sun) released the Java platform, which included a set of computer software and specifications; the DOJ saw in Sun and its development of Java technologies a potential alternative to Microsoft’s quasi-monopoly in operating systems. At the time that Sun developed Java technologies, which included both Java programming language, Java class libraries, and Java Virtual Machine (JVM), Microsoft held about 95 percent of the “licensing of all Intel-compatible PC operating systems worldwide.” Java technologies enabled software developers to write computer programs that could run on any operating system through a JVM, a virtual translator that enabled software written in Java or other computer languages to be executed in different operating systems or directly on microprocessors like Intel. Before Java was released, all computer programs were written to and run only on a specific operating system or microprocessor. Microsoft Windows or Apple IOS needed specific compilers (called platforms-dependent) to execute computer programs because each operating system reads/understands a specific machine language. Conversely, the JVM is a virtual machine (not a compiler designed for a single operating system) that enables operating systems to run any computer programs, significantly lowering the barriers of the operating systems market. </w:t>
      </w:r>
      <w:r w:rsidRPr="00BB5F4E">
        <w:t xml:space="preserve">By doing so, the JVM could have become the common platform used to perform computer programs on any machines. Sun, in addition to collaborating with Netscape, started collaborating with Intel, the market leader of computer microprocessors </w:t>
      </w:r>
      <w:r w:rsidRPr="00BB5F4E">
        <w:rPr>
          <w:sz w:val="16"/>
          <w:szCs w:val="16"/>
        </w:rPr>
        <w:t xml:space="preserve">(Intel x86 CPU). Sun and Intel aimed at optimizing the translation of the computer program codes directly to Intel microprocessors, bypassing the Microsoft operating system (Windows). In 1996, as Java was increasing in size and threatened to overshadow Windows’ quasimonopoly, Microsoft created a fork of Java technologies. In particular, the Microsoft fork included the Microsoft version of the JVM that was intentionally incompatible with any Sun products. Although the DOJ considered that Microsoft’s fork of Java aimed at weakening </w:t>
      </w:r>
      <w:r w:rsidRPr="00BB5F4E">
        <w:rPr>
          <w:sz w:val="16"/>
          <w:szCs w:val="16"/>
        </w:rPr>
        <w:lastRenderedPageBreak/>
        <w:t xml:space="preserve">the JVM competitive position, the district court did not embrace the DOJ’s complaint. As the Microsoft JVM ran faster than “ones calling upon Windows APIs with Sun’s method,” the district court recognized Microsoft’s conduct as lawful. In other words, Microsoft invested in developing a JVM for Microsoft that ran faster and was incompatible with Sun products, to prevent the JVM, and more generally Java’s technologies from jeopardizing Microsoft’s dominance. Although de facto Microsoft’s conduct was directly focused on limiting Sun’s success through the standardization process of its technologies, Microsoft developed a higher quality product for its operating systems than Sun. </w:t>
      </w:r>
      <w:r w:rsidRPr="00BB5F4E">
        <w:t xml:space="preserve">Considering the fact that </w:t>
      </w:r>
      <w:r w:rsidRPr="00BB5F4E">
        <w:rPr>
          <w:b/>
          <w:bCs/>
          <w:highlight w:val="cyan"/>
          <w:u w:val="single"/>
        </w:rPr>
        <w:t>antitrust law encourages competition among companies and competitors</w:t>
      </w:r>
      <w:r w:rsidRPr="00BB5F4E">
        <w:rPr>
          <w:highlight w:val="cyan"/>
        </w:rPr>
        <w:t>,</w:t>
      </w:r>
      <w:r w:rsidRPr="00BB5F4E">
        <w:t xml:space="preserve"> no antitrust intervention was taken with respect to the Microsoft/JVM fragmentation issue. Antitrust enforcers thought that no matter what the underlying intent of Microsoft conduct was or whether its conduct damaged competitors, in the end, Microsoft created a better version of this operating system which increased consumer welfare. Although I am still not convinced that the decision of the district court was the best antitrust solution—it makes legal sense. There is much to learn from Microsoft v. Java case that can be useful as it relates to the development of blockchain and the preservation of a truly open market. Antitrust enforcers will be faced with a similar situation when confronting the potential of blockchain as it relates to the players that have the most to lose in a totally open market. </w:t>
      </w:r>
      <w:r w:rsidRPr="00BB5F4E">
        <w:rPr>
          <w:b/>
          <w:bCs/>
          <w:highlight w:val="cyan"/>
          <w:u w:val="single"/>
        </w:rPr>
        <w:t>Antitrust law protects consumers and markets’ efficiency</w:t>
      </w:r>
      <w:r w:rsidRPr="00BB5F4E">
        <w:rPr>
          <w:sz w:val="16"/>
          <w:szCs w:val="16"/>
        </w:rPr>
        <w:t>—not competitors.</w:t>
      </w:r>
      <w:r w:rsidRPr="00BB5F4E">
        <w:t xml:space="preserve"> Antitrust analysis should evaluate the overall results in the behavior of companies in the light of innovation technology and consumer welfare. The innovation process inevitably increases consumer welfare providing a wider variety of technological products and services at increasingly lower prices. The main focus of antitrust law should be to achieve this competitive outcome. B. Antitrust and Innovation “Without change there is no innovation, creativity, or incentive for improvement.” (William Pollard) If we look back historically, </w:t>
      </w:r>
      <w:r w:rsidRPr="00BB5F4E">
        <w:rPr>
          <w:highlight w:val="cyan"/>
          <w:u w:val="single"/>
        </w:rPr>
        <w:t xml:space="preserve">antitrust law has made clear the </w:t>
      </w:r>
      <w:r w:rsidRPr="00BB5F4E">
        <w:rPr>
          <w:b/>
          <w:bCs/>
          <w:highlight w:val="cyan"/>
          <w:u w:val="single"/>
        </w:rPr>
        <w:t>importance of the innovation process</w:t>
      </w:r>
      <w:r w:rsidRPr="00BB5F4E">
        <w:t xml:space="preserve"> in preserving market efficiency and consumer welfare, often leading the path to innovation and the development of new markets. The AT&amp;T antitrust consent decree of 1956, for example, led to the creation of Unix, the first and most important universal computer operating system. Although AT&amp;T developed the Unix operating system for private use in 1969, AT&amp;T could not sell Unix because the terms of the consent decree of 1956 prevented AT&amp;T from selling software, such as Unix. AT&amp;T decided to freely license the Unix operating system to universities and Unix soon became the most important universal operating system due to its network effects 100 and the underlying language of the Internet. </w:t>
      </w:r>
      <w:r w:rsidRPr="00BB5F4E">
        <w:rPr>
          <w:sz w:val="16"/>
          <w:szCs w:val="16"/>
        </w:rPr>
        <w:t xml:space="preserve">In 1980, Berkeley University, which had created complementary software for Unix, collaborated with the Defense Advanced Research Projects Agency to adapt Unix for the creation of the precursor to the Internet—the ARPANET project. Unix has been developed in many different versions, such as GNU/Linux, Sun Solaris and MacOS X. Linux is the open source operating system that powers Google, Facebook, Twitter and Amazon. In the discussion on antitrust and innovation, the IBM antitrust case and the creation of the market of operating systems represents another interesting story. In 1960s, IBM was the leading computer manufacturer, which produced from the hardware to the operating system and most of software installed in IBM computers. In 1968, the DOJ required IBM to implement a software unbundling policy, which prevented IBM from installing its own operating system. The IBM unbundling decision opened the market of operating systems to competition. In 1980s, Microsoft started developing the operating system for IBM’s personal computers (IBM PC) —the rest of the story is well known. </w:t>
      </w:r>
      <w:r w:rsidRPr="00BB5F4E">
        <w:t>The 1956 antitrust intervention at AT&amp;T set the tone for the creation of the Internet. In 2018 blockchain potentially could be the next technology that would lead the innovation process. Blockchain may change market paradigm again and markets shift from digital to blockchain platforms. Innovation means “the discovery, development, and commercialization of new and improved products and processes,” according to Professor Michael Carrier, hence new markets. Professor William Baumol, Robert Litan and Carl J. Schmman provided a broader definition, defining innovation as “the marriage of new knowledge, embodied in an invention.”  Blockchain technology falls perfectly into both of these definitions. Antitrust and innovation (such as the blockchain) are not separate issues.</w:t>
      </w:r>
      <w:r w:rsidRPr="00BB5F4E">
        <w:rPr>
          <w:b/>
          <w:bCs/>
        </w:rPr>
        <w:t xml:space="preserve"> </w:t>
      </w:r>
      <w:r w:rsidRPr="00BB5F4E">
        <w:rPr>
          <w:highlight w:val="cyan"/>
          <w:u w:val="single"/>
        </w:rPr>
        <w:t>Antitrust and</w:t>
      </w:r>
      <w:r w:rsidRPr="00BB5F4E">
        <w:rPr>
          <w:u w:val="single"/>
        </w:rPr>
        <w:t xml:space="preserve"> the </w:t>
      </w:r>
      <w:r w:rsidRPr="00BB5F4E">
        <w:rPr>
          <w:highlight w:val="cyan"/>
          <w:u w:val="single"/>
        </w:rPr>
        <w:t>innovation</w:t>
      </w:r>
      <w:r w:rsidRPr="00BB5F4E">
        <w:rPr>
          <w:u w:val="single"/>
        </w:rPr>
        <w:t xml:space="preserve"> process </w:t>
      </w:r>
      <w:r w:rsidRPr="00BB5F4E">
        <w:rPr>
          <w:b/>
          <w:bCs/>
          <w:highlight w:val="cyan"/>
          <w:u w:val="single"/>
        </w:rPr>
        <w:t>pursue the same goals</w:t>
      </w:r>
      <w:r w:rsidRPr="00BB5F4E">
        <w:rPr>
          <w:highlight w:val="cyan"/>
          <w:u w:val="single"/>
        </w:rPr>
        <w:t xml:space="preserve">: increasing market efficiency and consumer welfare. </w:t>
      </w:r>
      <w:r w:rsidRPr="00BB5F4E">
        <w:rPr>
          <w:b/>
          <w:bCs/>
          <w:highlight w:val="cyan"/>
          <w:u w:val="single"/>
        </w:rPr>
        <w:t>Antitrust and innovation need each other to achieve such goals</w:t>
      </w:r>
      <w:r w:rsidRPr="00BB5F4E">
        <w:rPr>
          <w:highlight w:val="cyan"/>
          <w:u w:val="single"/>
        </w:rPr>
        <w:t>.</w:t>
      </w:r>
      <w:r w:rsidRPr="00BB5F4E">
        <w:rPr>
          <w:b/>
          <w:bCs/>
        </w:rPr>
        <w:t xml:space="preserve"> </w:t>
      </w:r>
      <w:r w:rsidRPr="00BB5F4E">
        <w:t xml:space="preserve">Similar to the Internet, blockchain can change markets again bringing us to a new economic era—the blockchain era— where ‘blind alleys’ are the standard and where antitrust needs to serve as first market </w:t>
      </w:r>
      <w:r w:rsidRPr="00BB5F4E">
        <w:lastRenderedPageBreak/>
        <w:t>guidance enforcing antitrust rules and principles.</w:t>
      </w:r>
      <w:r w:rsidRPr="00BB5F4E">
        <w:rPr>
          <w:b/>
          <w:bCs/>
        </w:rPr>
        <w:t xml:space="preserve"> </w:t>
      </w:r>
      <w:r w:rsidRPr="00BB5F4E">
        <w:rPr>
          <w:highlight w:val="cyan"/>
          <w:u w:val="single"/>
        </w:rPr>
        <w:t>Antitrust enforcers must endorse and oversee this new economic era maintaining the delicate balance between over controlling the actions of large high technology companies and keeping incentives for them to lead in the creation of new tech</w:t>
      </w:r>
      <w:r w:rsidRPr="00BB5F4E">
        <w:rPr>
          <w:u w:val="single"/>
        </w:rPr>
        <w:t xml:space="preserve">nologies. </w:t>
      </w:r>
    </w:p>
    <w:p w14:paraId="40AD0001" w14:textId="77777777" w:rsidR="0083710C" w:rsidRPr="00BB5F4E" w:rsidRDefault="0083710C" w:rsidP="0083710C"/>
    <w:p w14:paraId="47E5FE67" w14:textId="77777777" w:rsidR="0083710C" w:rsidRPr="00BB5F4E" w:rsidRDefault="0083710C" w:rsidP="0083710C">
      <w:pPr>
        <w:pStyle w:val="Heading4"/>
      </w:pPr>
      <w:r w:rsidRPr="00BB5F4E">
        <w:t>Antitrust -- key to innovation</w:t>
      </w:r>
    </w:p>
    <w:p w14:paraId="5D5D9FAA" w14:textId="77777777" w:rsidR="0083710C" w:rsidRPr="00BB5F4E" w:rsidRDefault="0083710C" w:rsidP="0083710C">
      <w:r w:rsidRPr="00BB5F4E">
        <w:rPr>
          <w:b/>
          <w:bCs/>
          <w:sz w:val="26"/>
          <w:szCs w:val="26"/>
        </w:rPr>
        <w:t>Klein ‘16</w:t>
      </w:r>
      <w:r w:rsidRPr="00BB5F4E">
        <w:t xml:space="preserve"> [</w:t>
      </w:r>
      <w:r w:rsidRPr="00BB5F4E">
        <w:rPr>
          <w:color w:val="000000"/>
        </w:rPr>
        <w:t>Tyler; Lawyer and Cyber Practice Leader and holds a JD from Saint Louis University; Saint Louis University Journal of Health Law &amp; Policy</w:t>
      </w:r>
      <w:r w:rsidRPr="00BB5F4E">
        <w:t>, “</w:t>
      </w:r>
      <w:r w:rsidRPr="00BB5F4E">
        <w:rPr>
          <w:color w:val="000000"/>
        </w:rPr>
        <w:t>Antitrust Enforcement Against Pharmaceutical Product Hopping: Protecting Consumers or Reaching Too Far?</w:t>
      </w:r>
      <w:r w:rsidRPr="00BB5F4E">
        <w:t xml:space="preserve">” </w:t>
      </w:r>
      <w:hyperlink r:id="rId6" w:history="1">
        <w:r w:rsidRPr="00BB5F4E">
          <w:rPr>
            <w:rStyle w:val="Hyperlink"/>
          </w:rPr>
          <w:t>https://scholarship.law.slu.edu/cgi/viewcontent.cgi?article=1058&amp;context=jhlp</w:t>
        </w:r>
      </w:hyperlink>
      <w:r w:rsidRPr="00BB5F4E">
        <w:t>]</w:t>
      </w:r>
    </w:p>
    <w:p w14:paraId="6BC32C53" w14:textId="77777777" w:rsidR="0083710C" w:rsidRPr="00BB5F4E" w:rsidRDefault="0083710C" w:rsidP="0083710C">
      <w:pPr>
        <w:spacing w:after="120" w:line="235" w:lineRule="atLeast"/>
        <w:rPr>
          <w:color w:val="000000"/>
        </w:rPr>
      </w:pPr>
      <w:r w:rsidRPr="00BB5F4E">
        <w:rPr>
          <w:color w:val="000000"/>
          <w:sz w:val="16"/>
          <w:szCs w:val="16"/>
        </w:rPr>
        <w:t>In response to these arguments,</w:t>
      </w:r>
      <w:r w:rsidRPr="00BB5F4E">
        <w:rPr>
          <w:color w:val="000000"/>
        </w:rPr>
        <w:t xml:space="preserve"> </w:t>
      </w:r>
      <w:r w:rsidRPr="00BB5F4E">
        <w:rPr>
          <w:color w:val="000000"/>
          <w:highlight w:val="cyan"/>
          <w:u w:val="single"/>
        </w:rPr>
        <w:t>opponents assert that antitrust enforcement impedes innovation in the pharmaceutical industry</w:t>
      </w:r>
      <w:r w:rsidRPr="00BB5F4E">
        <w:rPr>
          <w:color w:val="000000"/>
        </w:rPr>
        <w:t xml:space="preserve">.147 The idea of chilling innovation and deterring the development of new, potentially life-saving drugs is certainly concerning. However, </w:t>
      </w:r>
      <w:r w:rsidRPr="00BB5F4E">
        <w:rPr>
          <w:b/>
          <w:bCs/>
          <w:color w:val="000000"/>
          <w:highlight w:val="cyan"/>
          <w:u w:val="single"/>
        </w:rPr>
        <w:t>this argument is less concerning than it sounds</w:t>
      </w:r>
      <w:r w:rsidRPr="00BB5F4E">
        <w:rPr>
          <w:color w:val="000000"/>
        </w:rPr>
        <w:t xml:space="preserve">. When submitting its Amicus Brief in support of Plaintiff-Appellee State of New York in the Second Circuit Actavis case, the AAI addressed this argument. First, </w:t>
      </w:r>
      <w:r w:rsidRPr="00BB5F4E">
        <w:rPr>
          <w:color w:val="000000"/>
          <w:u w:val="single"/>
        </w:rPr>
        <w:t xml:space="preserve">the </w:t>
      </w:r>
      <w:r w:rsidRPr="00BB5F4E">
        <w:rPr>
          <w:color w:val="000000"/>
          <w:highlight w:val="cyan"/>
          <w:u w:val="single"/>
        </w:rPr>
        <w:t>AAI asserted</w:t>
      </w:r>
      <w:r w:rsidRPr="00BB5F4E">
        <w:rPr>
          <w:color w:val="000000"/>
          <w:u w:val="single"/>
        </w:rPr>
        <w:t xml:space="preserve"> that </w:t>
      </w:r>
      <w:r w:rsidRPr="00BB5F4E">
        <w:rPr>
          <w:b/>
          <w:bCs/>
          <w:color w:val="000000"/>
          <w:highlight w:val="cyan"/>
          <w:u w:val="single"/>
        </w:rPr>
        <w:t>no empirical evidence</w:t>
      </w:r>
      <w:r w:rsidRPr="00BB5F4E">
        <w:rPr>
          <w:color w:val="000000"/>
          <w:highlight w:val="cyan"/>
          <w:u w:val="single"/>
        </w:rPr>
        <w:t xml:space="preserve"> existed showing that antitrust scrutiny of product hopping deters innovation</w:t>
      </w:r>
      <w:r w:rsidRPr="00BB5F4E">
        <w:rPr>
          <w:color w:val="000000"/>
          <w:highlight w:val="cyan"/>
        </w:rPr>
        <w:t>.</w:t>
      </w:r>
      <w:r w:rsidRPr="00BB5F4E">
        <w:rPr>
          <w:color w:val="000000"/>
        </w:rPr>
        <w:t xml:space="preserve">148 Moreover, the AAI further asserted that </w:t>
      </w:r>
      <w:r w:rsidRPr="00BB5F4E">
        <w:rPr>
          <w:b/>
          <w:bCs/>
          <w:color w:val="000000"/>
          <w:highlight w:val="cyan"/>
          <w:u w:val="single"/>
        </w:rPr>
        <w:t>antitrust scrutiny of product hopping actually increases innovation</w:t>
      </w:r>
      <w:r w:rsidRPr="00BB5F4E">
        <w:rPr>
          <w:color w:val="000000"/>
        </w:rPr>
        <w:t>.149 Without antitrust scrutiny of product hopping, brand- name companies will invest in making minor alterations to products to extend the patent, rather than investing in research for new, innovative drugs.</w:t>
      </w:r>
      <w:r w:rsidRPr="00BB5F4E">
        <w:rPr>
          <w:color w:val="000000"/>
          <w:sz w:val="16"/>
          <w:szCs w:val="16"/>
        </w:rPr>
        <w:t>150 Indeed, one study found that “[b]rand-name firms have sought increasing recourse to ancillary patents on chemical variants, alternative formulations, methods of use, and relatively minor aspects of the drug.”151</w:t>
      </w:r>
      <w:r w:rsidRPr="00BB5F4E">
        <w:rPr>
          <w:color w:val="000000"/>
        </w:rPr>
        <w:t xml:space="preserve"> Essentially, </w:t>
      </w:r>
      <w:r w:rsidRPr="00BB5F4E">
        <w:rPr>
          <w:color w:val="000000"/>
          <w:highlight w:val="cyan"/>
          <w:u w:val="single"/>
        </w:rPr>
        <w:t>immunizing</w:t>
      </w:r>
      <w:r w:rsidRPr="00BB5F4E">
        <w:rPr>
          <w:color w:val="000000"/>
          <w:u w:val="single"/>
        </w:rPr>
        <w:t xml:space="preserve"> brand-name </w:t>
      </w:r>
      <w:r w:rsidRPr="00BB5F4E">
        <w:rPr>
          <w:color w:val="000000"/>
          <w:highlight w:val="cyan"/>
          <w:u w:val="single"/>
        </w:rPr>
        <w:t>pharma</w:t>
      </w:r>
      <w:r w:rsidRPr="00BB5F4E">
        <w:rPr>
          <w:color w:val="000000"/>
          <w:u w:val="single"/>
        </w:rPr>
        <w:t xml:space="preserve">ceutical </w:t>
      </w:r>
      <w:r w:rsidRPr="00BB5F4E">
        <w:rPr>
          <w:color w:val="000000"/>
          <w:highlight w:val="cyan"/>
          <w:u w:val="single"/>
        </w:rPr>
        <w:t xml:space="preserve">companies from antitrust liability </w:t>
      </w:r>
      <w:r w:rsidRPr="00BB5F4E">
        <w:rPr>
          <w:b/>
          <w:bCs/>
          <w:color w:val="000000"/>
          <w:highlight w:val="cyan"/>
          <w:u w:val="single"/>
        </w:rPr>
        <w:t>encourages them</w:t>
      </w:r>
      <w:r w:rsidRPr="00BB5F4E">
        <w:rPr>
          <w:color w:val="000000"/>
          <w:highlight w:val="cyan"/>
          <w:u w:val="single"/>
        </w:rPr>
        <w:t xml:space="preserve"> to spend time and resources</w:t>
      </w:r>
      <w:r w:rsidRPr="00BB5F4E">
        <w:rPr>
          <w:color w:val="000000"/>
        </w:rPr>
        <w:t xml:space="preserve"> in order to find ways to make insignificant changes to current drugs in order to preserve the patent, instead of using time and resources to develop the next innovative drug. In its Brief as Amicus Curiae filed with the district court in Mylan, the FTC bolstered this argument by asserting: “The threat posed to existing brand drugs by generic competition </w:t>
      </w:r>
      <w:r w:rsidRPr="00BB5F4E">
        <w:rPr>
          <w:color w:val="000000"/>
          <w:highlight w:val="cyan"/>
        </w:rPr>
        <w:t xml:space="preserve">can </w:t>
      </w:r>
      <w:r w:rsidRPr="00BB5F4E">
        <w:rPr>
          <w:b/>
          <w:bCs/>
          <w:color w:val="000000"/>
          <w:highlight w:val="cyan"/>
          <w:u w:val="single"/>
        </w:rPr>
        <w:t>incentivize the brand company</w:t>
      </w:r>
      <w:r w:rsidRPr="00BB5F4E">
        <w:rPr>
          <w:color w:val="000000"/>
          <w:u w:val="single"/>
        </w:rPr>
        <w:t xml:space="preserve"> facing dramatic loss of sales </w:t>
      </w:r>
      <w:r w:rsidRPr="00BB5F4E">
        <w:rPr>
          <w:color w:val="000000"/>
          <w:highlight w:val="cyan"/>
          <w:u w:val="single"/>
        </w:rPr>
        <w:t>to develop</w:t>
      </w:r>
      <w:r w:rsidRPr="00BB5F4E">
        <w:rPr>
          <w:color w:val="000000"/>
          <w:u w:val="single"/>
        </w:rPr>
        <w:t xml:space="preserve"> new and </w:t>
      </w:r>
      <w:r w:rsidRPr="00BB5F4E">
        <w:rPr>
          <w:color w:val="000000"/>
          <w:highlight w:val="cyan"/>
          <w:u w:val="single"/>
        </w:rPr>
        <w:t>innovative drugs</w:t>
      </w:r>
      <w:r w:rsidRPr="00BB5F4E">
        <w:rPr>
          <w:color w:val="000000"/>
          <w:u w:val="single"/>
        </w:rPr>
        <w:t xml:space="preserve"> that benefit consumers</w:t>
      </w:r>
      <w:r w:rsidRPr="00BB5F4E">
        <w:rPr>
          <w:color w:val="000000"/>
        </w:rPr>
        <w:t xml:space="preserve">.”152 Notably, the FTC recently filed a Brief for Amicus Curiae in support of Mylan in its appeal to the Third Circuit.153 In sum, there is no evidence that antitrust regulation of product hopping slows down innovation by brand-name pharmaceutical companies. </w:t>
      </w:r>
      <w:r w:rsidRPr="00BB5F4E">
        <w:rPr>
          <w:color w:val="000000"/>
          <w:u w:val="single"/>
        </w:rPr>
        <w:t xml:space="preserve">Rather, </w:t>
      </w:r>
      <w:r w:rsidRPr="00BB5F4E">
        <w:rPr>
          <w:b/>
          <w:bCs/>
          <w:color w:val="000000"/>
          <w:highlight w:val="cyan"/>
          <w:u w:val="single"/>
        </w:rPr>
        <w:t>regulation actually encourages innovation</w:t>
      </w:r>
      <w:r w:rsidRPr="00BB5F4E">
        <w:rPr>
          <w:color w:val="000000"/>
          <w:highlight w:val="cyan"/>
          <w:u w:val="single"/>
        </w:rPr>
        <w:t>, as</w:t>
      </w:r>
      <w:r w:rsidRPr="00BB5F4E">
        <w:rPr>
          <w:color w:val="000000"/>
          <w:u w:val="single"/>
        </w:rPr>
        <w:t xml:space="preserve"> the </w:t>
      </w:r>
      <w:r w:rsidRPr="00BB5F4E">
        <w:rPr>
          <w:color w:val="000000"/>
          <w:highlight w:val="cyan"/>
          <w:u w:val="single"/>
        </w:rPr>
        <w:t>competition</w:t>
      </w:r>
      <w:r w:rsidRPr="00BB5F4E">
        <w:rPr>
          <w:color w:val="000000"/>
          <w:u w:val="single"/>
        </w:rPr>
        <w:t xml:space="preserve"> from generics </w:t>
      </w:r>
      <w:r w:rsidRPr="00BB5F4E">
        <w:rPr>
          <w:color w:val="000000"/>
          <w:highlight w:val="cyan"/>
          <w:u w:val="single"/>
        </w:rPr>
        <w:t>causes</w:t>
      </w:r>
      <w:r w:rsidRPr="00BB5F4E">
        <w:rPr>
          <w:color w:val="000000"/>
          <w:u w:val="single"/>
        </w:rPr>
        <w:t xml:space="preserve"> brand-name </w:t>
      </w:r>
      <w:r w:rsidRPr="00BB5F4E">
        <w:rPr>
          <w:color w:val="000000"/>
          <w:highlight w:val="cyan"/>
          <w:u w:val="single"/>
        </w:rPr>
        <w:t>manufactures to innovate new products</w:t>
      </w:r>
      <w:r w:rsidRPr="00BB5F4E">
        <w:rPr>
          <w:color w:val="000000"/>
        </w:rPr>
        <w:t xml:space="preserve"> and prevents them from spending resources on insignificant changes to extend patents.</w:t>
      </w:r>
    </w:p>
    <w:p w14:paraId="398857C0" w14:textId="77777777" w:rsidR="0083710C" w:rsidRPr="00BB5F4E" w:rsidRDefault="0083710C" w:rsidP="0083710C">
      <w:pPr>
        <w:spacing w:after="120" w:line="235" w:lineRule="atLeast"/>
        <w:rPr>
          <w:color w:val="000000"/>
        </w:rPr>
      </w:pPr>
    </w:p>
    <w:p w14:paraId="3E9B344C" w14:textId="77777777" w:rsidR="0083710C" w:rsidRPr="00BB5F4E" w:rsidRDefault="0083710C" w:rsidP="0083710C">
      <w:pPr>
        <w:pStyle w:val="Heading4"/>
      </w:pPr>
      <w:r w:rsidRPr="00BB5F4E">
        <w:t>Antitrust is key to innovation</w:t>
      </w:r>
    </w:p>
    <w:p w14:paraId="63320F64" w14:textId="77777777" w:rsidR="0083710C" w:rsidRPr="00BB5F4E" w:rsidRDefault="0083710C" w:rsidP="0083710C">
      <w:pPr>
        <w:spacing w:after="120" w:line="235" w:lineRule="atLeast"/>
        <w:rPr>
          <w:color w:val="000000"/>
        </w:rPr>
      </w:pPr>
      <w:r w:rsidRPr="00BB5F4E">
        <w:rPr>
          <w:b/>
          <w:bCs/>
          <w:sz w:val="26"/>
          <w:szCs w:val="26"/>
        </w:rPr>
        <w:t>Vaheesan ‘22</w:t>
      </w:r>
      <w:r w:rsidRPr="00BB5F4E">
        <w:t xml:space="preserve"> [</w:t>
      </w:r>
      <w:r w:rsidRPr="00BB5F4E">
        <w:rPr>
          <w:color w:val="000000"/>
        </w:rPr>
        <w:t>Sandeep; Legal director at the Open Markets Institute. He leads Open Markets’ legal advocacy and research work, including its amicus program; Open Market Institute</w:t>
      </w:r>
      <w:r w:rsidRPr="00BB5F4E">
        <w:t xml:space="preserve">, </w:t>
      </w:r>
      <w:r w:rsidRPr="00BB5F4E">
        <w:rPr>
          <w:color w:val="000000"/>
        </w:rPr>
        <w:t>“On Antitrust, Don’t Take Big Tech’s Word for It.”</w:t>
      </w:r>
      <w:r w:rsidRPr="00BB5F4E">
        <w:t xml:space="preserve"> </w:t>
      </w:r>
      <w:r w:rsidRPr="00BB5F4E">
        <w:rPr>
          <w:color w:val="000000"/>
        </w:rPr>
        <w:t>https://www.openmarketsinstitute.org/publications/boston-review-on-antitrust-dont-take-big-techs-word-for-it</w:t>
      </w:r>
      <w:r w:rsidRPr="00BB5F4E">
        <w:t>]</w:t>
      </w:r>
    </w:p>
    <w:p w14:paraId="734EA74C" w14:textId="1E660785" w:rsidR="0083710C" w:rsidRPr="00403531" w:rsidRDefault="0083710C" w:rsidP="00403531">
      <w:pPr>
        <w:rPr>
          <w:u w:val="single"/>
        </w:rPr>
      </w:pPr>
      <w:r w:rsidRPr="00BB5F4E">
        <w:t xml:space="preserve">Nonetheless, </w:t>
      </w:r>
      <w:r w:rsidRPr="00BB5F4E">
        <w:rPr>
          <w:highlight w:val="cyan"/>
          <w:u w:val="single"/>
        </w:rPr>
        <w:t>breakups are critical</w:t>
      </w:r>
      <w:r w:rsidRPr="00BB5F4E">
        <w:rPr>
          <w:u w:val="single"/>
        </w:rPr>
        <w:t xml:space="preserve"> on at least two grounds</w:t>
      </w:r>
      <w:r w:rsidRPr="00BB5F4E">
        <w:t xml:space="preserve">. In testimony before the House of Representatives last year, Judge Diane Wood stated that “without competitors, there will be no competition.” </w:t>
      </w:r>
      <w:r w:rsidRPr="00BB5F4E">
        <w:rPr>
          <w:u w:val="single"/>
        </w:rPr>
        <w:t xml:space="preserve">Even if Congress and agencies prohibit certain forms of unfair competition, </w:t>
      </w:r>
      <w:r w:rsidRPr="00BB5F4E">
        <w:rPr>
          <w:b/>
          <w:bCs/>
          <w:highlight w:val="cyan"/>
          <w:u w:val="single"/>
        </w:rPr>
        <w:t>they cannot conjure up beneficial forms of competition in monopolistic markets</w:t>
      </w:r>
      <w:r w:rsidRPr="00BB5F4E">
        <w:rPr>
          <w:highlight w:val="cyan"/>
          <w:u w:val="single"/>
        </w:rPr>
        <w:t>,</w:t>
      </w:r>
      <w:r w:rsidRPr="00BB5F4E">
        <w:rPr>
          <w:u w:val="single"/>
        </w:rPr>
        <w:t xml:space="preserve"> especially markets in which incumbents enjoy the protection of large network effects.</w:t>
      </w:r>
      <w:r w:rsidRPr="00BB5F4E">
        <w:t xml:space="preserve"> </w:t>
      </w:r>
      <w:r w:rsidRPr="00BB5F4E">
        <w:rPr>
          <w:sz w:val="16"/>
          <w:szCs w:val="16"/>
        </w:rPr>
        <w:t xml:space="preserve">Without a serious search rival, how much motivation does Google have to improve its search results and interface? </w:t>
      </w:r>
      <w:r w:rsidRPr="00BB5F4E">
        <w:rPr>
          <w:highlight w:val="cyan"/>
          <w:u w:val="single"/>
        </w:rPr>
        <w:t>In the absence of</w:t>
      </w:r>
      <w:r w:rsidRPr="00BB5F4E">
        <w:rPr>
          <w:u w:val="single"/>
        </w:rPr>
        <w:t xml:space="preserve"> </w:t>
      </w:r>
      <w:r w:rsidRPr="00BB5F4E">
        <w:rPr>
          <w:highlight w:val="cyan"/>
          <w:u w:val="single"/>
        </w:rPr>
        <w:t>effective competitors</w:t>
      </w:r>
      <w:r w:rsidRPr="00BB5F4E">
        <w:rPr>
          <w:u w:val="single"/>
        </w:rPr>
        <w:t xml:space="preserve">, the </w:t>
      </w:r>
      <w:r w:rsidRPr="00BB5F4E">
        <w:rPr>
          <w:highlight w:val="cyan"/>
          <w:u w:val="single"/>
        </w:rPr>
        <w:t>quality</w:t>
      </w:r>
      <w:r w:rsidRPr="00BB5F4E">
        <w:rPr>
          <w:u w:val="single"/>
        </w:rPr>
        <w:t xml:space="preserve"> of Google </w:t>
      </w:r>
      <w:r w:rsidRPr="00BB5F4E">
        <w:rPr>
          <w:u w:val="single"/>
        </w:rPr>
        <w:lastRenderedPageBreak/>
        <w:t xml:space="preserve">search appears to </w:t>
      </w:r>
      <w:r w:rsidRPr="00BB5F4E">
        <w:rPr>
          <w:highlight w:val="cyan"/>
          <w:u w:val="single"/>
        </w:rPr>
        <w:t>have steadily declined</w:t>
      </w:r>
      <w:r w:rsidRPr="00BB5F4E">
        <w:t xml:space="preserve">, including through the proliferation of often unwanted ads. So long as Amazon dominates e-commerce, will it feel much pressure to reduce commissions and improve other terms for its millions of sellers? Paired with rules on unfair competition, </w:t>
      </w:r>
      <w:r w:rsidRPr="00BB5F4E">
        <w:rPr>
          <w:highlight w:val="cyan"/>
          <w:u w:val="single"/>
        </w:rPr>
        <w:t>breakups of dominant tech</w:t>
      </w:r>
      <w:r w:rsidRPr="00BB5F4E">
        <w:rPr>
          <w:u w:val="single"/>
        </w:rPr>
        <w:t xml:space="preserve"> corporations can ensure business rivalry that confers </w:t>
      </w:r>
      <w:r w:rsidRPr="00BB5F4E">
        <w:rPr>
          <w:b/>
          <w:bCs/>
          <w:highlight w:val="cyan"/>
          <w:u w:val="single"/>
        </w:rPr>
        <w:t>benefits</w:t>
      </w:r>
      <w:r w:rsidRPr="00BB5F4E">
        <w:rPr>
          <w:b/>
          <w:bCs/>
          <w:u w:val="single"/>
        </w:rPr>
        <w:t xml:space="preserve"> on </w:t>
      </w:r>
      <w:r w:rsidRPr="00BB5F4E">
        <w:rPr>
          <w:b/>
          <w:bCs/>
          <w:highlight w:val="cyan"/>
          <w:u w:val="single"/>
        </w:rPr>
        <w:t>consumers, workers, and suppliers</w:t>
      </w:r>
      <w:r w:rsidRPr="00BB5F4E">
        <w:rPr>
          <w:u w:val="single"/>
        </w:rPr>
        <w:t>.</w:t>
      </w:r>
      <w:r w:rsidRPr="00BB5F4E">
        <w:t xml:space="preserve"> </w:t>
      </w:r>
      <w:r w:rsidRPr="00BB5F4E">
        <w:rPr>
          <w:sz w:val="16"/>
          <w:szCs w:val="16"/>
        </w:rPr>
        <w:t xml:space="preserve">Great size also means great power: Amazon exercises power up its supply chain to the detriment of manufacturers and their workers, while Facebook and Google wield outsized clout over advertisers. </w:t>
      </w:r>
      <w:r w:rsidRPr="00BB5F4E">
        <w:rPr>
          <w:u w:val="single"/>
        </w:rPr>
        <w:t xml:space="preserve">Further, a corporation that owns dozens of plants and facilities across the United States is well positioned to thwart labor organizing. </w:t>
      </w:r>
      <w:r w:rsidRPr="00BB5F4E">
        <w:rPr>
          <w:highlight w:val="cyan"/>
          <w:u w:val="single"/>
        </w:rPr>
        <w:t>Large corporations</w:t>
      </w:r>
      <w:r w:rsidRPr="00BB5F4E">
        <w:rPr>
          <w:u w:val="single"/>
        </w:rPr>
        <w:t xml:space="preserve"> today, in the words of labor lawyer Brandon Magner, “</w:t>
      </w:r>
      <w:r w:rsidRPr="00BB5F4E">
        <w:rPr>
          <w:highlight w:val="cyan"/>
          <w:u w:val="single"/>
        </w:rPr>
        <w:t>disperse</w:t>
      </w:r>
      <w:r w:rsidRPr="00BB5F4E">
        <w:rPr>
          <w:u w:val="single"/>
        </w:rPr>
        <w:t xml:space="preserve"> their </w:t>
      </w:r>
      <w:r w:rsidRPr="00BB5F4E">
        <w:rPr>
          <w:highlight w:val="cyan"/>
          <w:u w:val="single"/>
        </w:rPr>
        <w:t>production without dispersing</w:t>
      </w:r>
      <w:r w:rsidRPr="00BB5F4E">
        <w:rPr>
          <w:u w:val="single"/>
        </w:rPr>
        <w:t xml:space="preserve"> their </w:t>
      </w:r>
      <w:r w:rsidRPr="00BB5F4E">
        <w:rPr>
          <w:highlight w:val="cyan"/>
          <w:u w:val="single"/>
        </w:rPr>
        <w:t>power</w:t>
      </w:r>
      <w:r w:rsidRPr="00BB5F4E">
        <w:rPr>
          <w:u w:val="single"/>
        </w:rPr>
        <w:t>.”</w:t>
      </w:r>
      <w:r w:rsidRPr="00BB5F4E">
        <w:t xml:space="preserve"> Under current American labor law, unions can only be formed at the establishment level. </w:t>
      </w:r>
      <w:r w:rsidRPr="00BB5F4E">
        <w:rPr>
          <w:sz w:val="16"/>
          <w:szCs w:val="16"/>
        </w:rPr>
        <w:t xml:space="preserve">For example, Amazon warehouse workers would have to organize the company one warehouse at a time. </w:t>
      </w:r>
      <w:r w:rsidRPr="00BB5F4E">
        <w:rPr>
          <w:u w:val="single"/>
        </w:rPr>
        <w:t xml:space="preserve">With its concentration of power but </w:t>
      </w:r>
      <w:r w:rsidRPr="00BB5F4E">
        <w:rPr>
          <w:highlight w:val="cyan"/>
          <w:u w:val="single"/>
        </w:rPr>
        <w:t>decentralization of operations,</w:t>
      </w:r>
      <w:r w:rsidRPr="00BB5F4E">
        <w:rPr>
          <w:u w:val="single"/>
        </w:rPr>
        <w:t xml:space="preserve"> a firm like Amazon can </w:t>
      </w:r>
      <w:r w:rsidRPr="00BB5F4E">
        <w:rPr>
          <w:highlight w:val="cyan"/>
          <w:u w:val="single"/>
        </w:rPr>
        <w:t>reallocate work away from warehouses</w:t>
      </w:r>
      <w:r w:rsidRPr="00BB5F4E">
        <w:rPr>
          <w:u w:val="single"/>
        </w:rPr>
        <w:t xml:space="preserve"> with unions or even nascent signs of union activity and toward warehouses with more quiescent workforces.</w:t>
      </w:r>
      <w:r w:rsidRPr="00BB5F4E">
        <w:t xml:space="preserve"> </w:t>
      </w:r>
      <w:r w:rsidRPr="00BB5F4E">
        <w:rPr>
          <w:sz w:val="16"/>
          <w:szCs w:val="16"/>
        </w:rPr>
        <w:t>This is not a new fear. In 1920 the Interchurch World Movement attributed the failure of workers to organize U.S. Steel to the corporation’s enormous size: The first cause of failure was the size of the Steel Corporation. . . .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w:t>
      </w:r>
      <w:r w:rsidRPr="00BB5F4E">
        <w:t xml:space="preserve"> </w:t>
      </w:r>
      <w:r w:rsidRPr="00BB5F4E">
        <w:rPr>
          <w:highlight w:val="cyan"/>
          <w:u w:val="single"/>
        </w:rPr>
        <w:t>Giant corporations</w:t>
      </w:r>
      <w:r w:rsidRPr="00BB5F4E">
        <w:rPr>
          <w:u w:val="single"/>
        </w:rPr>
        <w:t>—specifically their controlling shareholders and top executives—</w:t>
      </w:r>
      <w:r w:rsidRPr="00BB5F4E">
        <w:rPr>
          <w:highlight w:val="cyan"/>
          <w:u w:val="single"/>
        </w:rPr>
        <w:t xml:space="preserve">wield </w:t>
      </w:r>
      <w:r w:rsidRPr="00BB5F4E">
        <w:rPr>
          <w:b/>
          <w:bCs/>
          <w:highlight w:val="cyan"/>
          <w:u w:val="single"/>
        </w:rPr>
        <w:t>extraordinary power in society</w:t>
      </w:r>
      <w:r w:rsidRPr="00BB5F4E">
        <w:rPr>
          <w:u w:val="single"/>
        </w:rPr>
        <w:t>.</w:t>
      </w:r>
      <w:r w:rsidRPr="00BB5F4E">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w:t>
      </w:r>
      <w:r w:rsidRPr="00BB5F4E">
        <w:rPr>
          <w:sz w:val="16"/>
          <w:szCs w:val="16"/>
        </w:rPr>
        <w:t>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w:t>
      </w:r>
      <w:r w:rsidRPr="00BB5F4E">
        <w:t xml:space="preserve">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B5F4E">
        <w:rPr>
          <w:highlight w:val="cyan"/>
          <w:u w:val="single"/>
        </w:rPr>
        <w:t>With elected officials supplicating before Bezos, democracy certainly seemed subordinate to great wealth.</w:t>
      </w:r>
    </w:p>
    <w:p w14:paraId="2ECFC746" w14:textId="360DDBAC" w:rsidR="00235ED6" w:rsidRDefault="00235ED6" w:rsidP="00403531">
      <w:pPr>
        <w:pStyle w:val="Heading3"/>
      </w:pPr>
      <w:r>
        <w:lastRenderedPageBreak/>
        <w:t>Solvency---AI---2NC</w:t>
      </w:r>
    </w:p>
    <w:p w14:paraId="2943B3E4" w14:textId="77777777" w:rsidR="00235ED6" w:rsidRPr="00031609" w:rsidRDefault="00235ED6" w:rsidP="00235ED6">
      <w:pPr>
        <w:pStyle w:val="Heading4"/>
      </w:pPr>
      <w:r w:rsidRPr="00031609">
        <w:t xml:space="preserve">Antitrust brings in small </w:t>
      </w:r>
      <w:r>
        <w:t xml:space="preserve">ai </w:t>
      </w:r>
      <w:r w:rsidRPr="00031609">
        <w:t>companies that foster innovation</w:t>
      </w:r>
    </w:p>
    <w:p w14:paraId="2558E7EE" w14:textId="77777777" w:rsidR="00235ED6" w:rsidRPr="00031609" w:rsidRDefault="00235ED6" w:rsidP="00235ED6">
      <w:r w:rsidRPr="00031609">
        <w:rPr>
          <w:rStyle w:val="Style13ptBold"/>
        </w:rPr>
        <w:t>Nguyen and Bratton 6/7</w:t>
      </w:r>
      <w:r>
        <w:rPr>
          <w:rStyle w:val="Style13ptBold"/>
        </w:rPr>
        <w:t xml:space="preserve"> </w:t>
      </w:r>
      <w:r w:rsidRPr="00031609">
        <w:t>June 7 Britney, Laura Britney Nguyen is a junior reporter covering careers and people in consulting, finance, tech, fintech, and startups. I write about the intersection of finance, Big Tech and AI for Quartz. Before Qz, I worked as business breaking news reporter at The Messenger and a freelance reporter focusing on local journalism. In early 2023, I my scoop for WNYC &amp; Gothamist about the 5-year high in construction worker deaths on non-union sites garnered widespread attention from city officials looking to address the issue. I've had the incredible opportunity of working in both digital and audio local journalism in North Carolina, New Hampshire, New York, and Cape Town, South Africa. My audio work has appeared on NPR's "All Things Considered," New Hampshire Public Radio, WUNC, and local public radio stations across the country. I spent two years in North Carolina launching a multimedia civic journalism platform, Shoresides, for the nonprofit Narrative Arts to serve rural communities underrepresented in their local media outlets. Quartz “ Big AI is finally on the antitrust hot seat. Here's what that means” https://qz.com/microsoft-nvidia-and-openai-big-ai-antitrust-investiga-1851524938</w:t>
      </w:r>
    </w:p>
    <w:p w14:paraId="5EC64E7B" w14:textId="77777777" w:rsidR="00235ED6" w:rsidRPr="00165AE7" w:rsidRDefault="00235ED6" w:rsidP="00235ED6">
      <w:pPr>
        <w:rPr>
          <w:rStyle w:val="StyleUnderline"/>
        </w:rPr>
      </w:pPr>
      <w:r w:rsidRPr="00031609">
        <w:rPr>
          <w:rStyle w:val="StyleUnderline"/>
          <w:highlight w:val="cyan"/>
        </w:rPr>
        <w:t>Tech giants</w:t>
      </w:r>
      <w:r w:rsidRPr="00165AE7">
        <w:rPr>
          <w:rStyle w:val="StyleUnderline"/>
        </w:rPr>
        <w:t xml:space="preserve"> have </w:t>
      </w:r>
      <w:r w:rsidRPr="00031609">
        <w:rPr>
          <w:rStyle w:val="StyleUnderline"/>
          <w:highlight w:val="cyan"/>
        </w:rPr>
        <w:t>been on an a</w:t>
      </w:r>
      <w:r w:rsidRPr="00165AE7">
        <w:rPr>
          <w:rStyle w:val="StyleUnderline"/>
        </w:rPr>
        <w:t xml:space="preserve">rtificial </w:t>
      </w:r>
      <w:r w:rsidRPr="00031609">
        <w:rPr>
          <w:rStyle w:val="StyleUnderline"/>
          <w:highlight w:val="cyan"/>
        </w:rPr>
        <w:t>i</w:t>
      </w:r>
      <w:r w:rsidRPr="00165AE7">
        <w:rPr>
          <w:rStyle w:val="StyleUnderline"/>
        </w:rPr>
        <w:t xml:space="preserve">ntelligence spending spree, </w:t>
      </w:r>
      <w:r w:rsidRPr="00031609">
        <w:rPr>
          <w:rStyle w:val="StyleUnderline"/>
          <w:highlight w:val="cyan"/>
        </w:rPr>
        <w:t>doling out billions of dollars to</w:t>
      </w:r>
      <w:r w:rsidRPr="00165AE7">
        <w:rPr>
          <w:rStyle w:val="StyleUnderline"/>
        </w:rPr>
        <w:t xml:space="preserve"> invest in, poach from, and </w:t>
      </w:r>
      <w:r w:rsidRPr="00031609">
        <w:rPr>
          <w:rStyle w:val="Emphasis"/>
          <w:highlight w:val="cyan"/>
        </w:rPr>
        <w:t>gobble up smaller companies</w:t>
      </w:r>
      <w:r w:rsidRPr="00165AE7">
        <w:rPr>
          <w:rStyle w:val="StyleUnderline"/>
        </w:rPr>
        <w:t xml:space="preserve"> developing the world’s AI technology.</w:t>
      </w:r>
    </w:p>
    <w:p w14:paraId="78BDA749" w14:textId="77777777" w:rsidR="00235ED6" w:rsidRPr="00165AE7" w:rsidRDefault="00235ED6" w:rsidP="00235ED6">
      <w:pPr>
        <w:rPr>
          <w:sz w:val="16"/>
        </w:rPr>
      </w:pPr>
      <w:r w:rsidRPr="00165AE7">
        <w:rPr>
          <w:rStyle w:val="StyleUnderline"/>
        </w:rPr>
        <w:t xml:space="preserve">Amazon has poured $4 billion into AI startup Anthropic to use its tech. Apple purchased Canadian startup DarwinAI earlier this year, adding to a long list of the company’s quiet AI acquisitions. </w:t>
      </w:r>
      <w:r w:rsidRPr="00165AE7">
        <w:rPr>
          <w:sz w:val="16"/>
        </w:rPr>
        <w:t>Microsoft made a strange deal to “acqui-hire” the startup Inflection, paying a $650 million “licensing fee” to hire its chief executive Mustafa Suleyman and hire most of its staff.</w:t>
      </w:r>
    </w:p>
    <w:p w14:paraId="1EC79D39" w14:textId="77777777" w:rsidR="00235ED6" w:rsidRPr="00165AE7" w:rsidRDefault="00235ED6" w:rsidP="00235ED6">
      <w:pPr>
        <w:rPr>
          <w:sz w:val="16"/>
        </w:rPr>
      </w:pPr>
      <w:r w:rsidRPr="00165AE7">
        <w:rPr>
          <w:rStyle w:val="StyleUnderline"/>
        </w:rPr>
        <w:t xml:space="preserve">But the </w:t>
      </w:r>
      <w:r w:rsidRPr="00031609">
        <w:rPr>
          <w:rStyle w:val="StyleUnderline"/>
          <w:highlight w:val="cyan"/>
        </w:rPr>
        <w:t>exclusive party may be short-lived</w:t>
      </w:r>
      <w:r w:rsidRPr="00165AE7">
        <w:rPr>
          <w:rStyle w:val="StyleUnderline"/>
        </w:rPr>
        <w:t xml:space="preserve">. The </w:t>
      </w:r>
      <w:r w:rsidRPr="00031609">
        <w:rPr>
          <w:rStyle w:val="StyleUnderline"/>
          <w:highlight w:val="cyan"/>
        </w:rPr>
        <w:t>D</w:t>
      </w:r>
      <w:r w:rsidRPr="00165AE7">
        <w:rPr>
          <w:rStyle w:val="StyleUnderline"/>
        </w:rPr>
        <w:t xml:space="preserve">epartment </w:t>
      </w:r>
      <w:r w:rsidRPr="00031609">
        <w:rPr>
          <w:rStyle w:val="StyleUnderline"/>
          <w:highlight w:val="cyan"/>
        </w:rPr>
        <w:t>o</w:t>
      </w:r>
      <w:r w:rsidRPr="00165AE7">
        <w:rPr>
          <w:rStyle w:val="StyleUnderline"/>
        </w:rPr>
        <w:t xml:space="preserve">f </w:t>
      </w:r>
      <w:r w:rsidRPr="00031609">
        <w:rPr>
          <w:rStyle w:val="StyleUnderline"/>
          <w:highlight w:val="cyan"/>
        </w:rPr>
        <w:t>J</w:t>
      </w:r>
      <w:r w:rsidRPr="00165AE7">
        <w:rPr>
          <w:rStyle w:val="StyleUnderline"/>
        </w:rPr>
        <w:t xml:space="preserve">ustice and the Federal Trade Commission have </w:t>
      </w:r>
      <w:r w:rsidRPr="00031609">
        <w:rPr>
          <w:rStyle w:val="StyleUnderline"/>
          <w:highlight w:val="cyan"/>
        </w:rPr>
        <w:t>reportedly reached a deal to investigate</w:t>
      </w:r>
      <w:r w:rsidRPr="00165AE7">
        <w:rPr>
          <w:rStyle w:val="StyleUnderline"/>
        </w:rPr>
        <w:t xml:space="preserve"> Microsoft, Nvidia, and Open AI over </w:t>
      </w:r>
      <w:r w:rsidRPr="00031609">
        <w:rPr>
          <w:rStyle w:val="Emphasis"/>
          <w:highlight w:val="cyan"/>
        </w:rPr>
        <w:t>potentially anti-competitive behavior in the AI space</w:t>
      </w:r>
      <w:r w:rsidRPr="00165AE7">
        <w:t xml:space="preserve">, </w:t>
      </w:r>
      <w:r w:rsidRPr="00165AE7">
        <w:rPr>
          <w:sz w:val="16"/>
        </w:rPr>
        <w:t>according to The New York Times. The FTC is separately probing Microsoft over its Inflection deal.</w:t>
      </w:r>
    </w:p>
    <w:p w14:paraId="6AE7575D" w14:textId="77777777" w:rsidR="00235ED6" w:rsidRPr="00165AE7" w:rsidRDefault="00235ED6" w:rsidP="00235ED6">
      <w:pPr>
        <w:rPr>
          <w:rStyle w:val="StyleUnderline"/>
        </w:rPr>
      </w:pPr>
      <w:r w:rsidRPr="00165AE7">
        <w:rPr>
          <w:rStyle w:val="StyleUnderline"/>
        </w:rPr>
        <w:t xml:space="preserve">“I do feel strongly that an </w:t>
      </w:r>
      <w:r w:rsidRPr="00031609">
        <w:rPr>
          <w:rStyle w:val="StyleUnderline"/>
          <w:highlight w:val="cyan"/>
        </w:rPr>
        <w:t>investigation</w:t>
      </w:r>
      <w:r w:rsidRPr="00165AE7">
        <w:rPr>
          <w:rStyle w:val="StyleUnderline"/>
        </w:rPr>
        <w:t xml:space="preserve"> into this </w:t>
      </w:r>
      <w:r w:rsidRPr="00031609">
        <w:rPr>
          <w:rStyle w:val="StyleUnderline"/>
          <w:highlight w:val="cyan"/>
        </w:rPr>
        <w:t>is warranted</w:t>
      </w:r>
      <w:r w:rsidRPr="00165AE7">
        <w:rPr>
          <w:rStyle w:val="StyleUnderline"/>
        </w:rPr>
        <w:t xml:space="preserve">, and it’s </w:t>
      </w:r>
      <w:r w:rsidRPr="00031609">
        <w:rPr>
          <w:rStyle w:val="StyleUnderline"/>
          <w:highlight w:val="cyan"/>
        </w:rPr>
        <w:t>likely to do significant good</w:t>
      </w:r>
      <w:r w:rsidRPr="00165AE7">
        <w:rPr>
          <w:rStyle w:val="StyleUnderline"/>
        </w:rPr>
        <w:t>, whether a case gets brought or not,</w:t>
      </w:r>
      <w:r w:rsidRPr="00165AE7">
        <w:t xml:space="preserve">” </w:t>
      </w:r>
      <w:r w:rsidRPr="00165AE7">
        <w:rPr>
          <w:sz w:val="16"/>
        </w:rPr>
        <w:t xml:space="preserve">Barry Barnett, an antitrust lawyer at Susman Godfrey, told Quartz in an interview. </w:t>
      </w:r>
      <w:r w:rsidRPr="00165AE7">
        <w:t>“</w:t>
      </w:r>
      <w:r w:rsidRPr="00031609">
        <w:rPr>
          <w:rStyle w:val="StyleUnderline"/>
          <w:highlight w:val="cyan"/>
        </w:rPr>
        <w:t>The concern</w:t>
      </w:r>
      <w:r w:rsidRPr="00165AE7">
        <w:rPr>
          <w:rStyle w:val="StyleUnderline"/>
        </w:rPr>
        <w:t xml:space="preserve"> that the Antitrust Division and the FTC Bureau of Competition have is that there’s </w:t>
      </w:r>
      <w:r w:rsidRPr="00031609">
        <w:rPr>
          <w:rStyle w:val="StyleUnderline"/>
          <w:highlight w:val="cyan"/>
        </w:rPr>
        <w:t xml:space="preserve">going to be moat building by </w:t>
      </w:r>
      <w:r w:rsidRPr="00031609">
        <w:rPr>
          <w:rStyle w:val="StyleUnderline"/>
        </w:rPr>
        <w:t>these</w:t>
      </w:r>
      <w:r w:rsidRPr="00031609">
        <w:rPr>
          <w:rStyle w:val="StyleUnderline"/>
          <w:highlight w:val="cyan"/>
        </w:rPr>
        <w:t xml:space="preserve"> gigantic entities</w:t>
      </w:r>
      <w:r w:rsidRPr="00165AE7">
        <w:rPr>
          <w:rStyle w:val="StyleUnderline"/>
        </w:rPr>
        <w:t xml:space="preserve"> that have tremendous resources — and </w:t>
      </w:r>
      <w:r w:rsidRPr="00031609">
        <w:rPr>
          <w:rStyle w:val="StyleUnderline"/>
          <w:highlight w:val="cyan"/>
        </w:rPr>
        <w:t xml:space="preserve">they want to get ahead </w:t>
      </w:r>
      <w:r w:rsidRPr="00031609">
        <w:rPr>
          <w:rStyle w:val="StyleUnderline"/>
        </w:rPr>
        <w:t>of that.”</w:t>
      </w:r>
    </w:p>
    <w:p w14:paraId="480F8BD0" w14:textId="77777777" w:rsidR="00235ED6" w:rsidRPr="00165AE7" w:rsidRDefault="00235ED6" w:rsidP="00235ED6">
      <w:pPr>
        <w:rPr>
          <w:sz w:val="16"/>
        </w:rPr>
      </w:pPr>
      <w:r w:rsidRPr="00165AE7">
        <w:rPr>
          <w:sz w:val="16"/>
        </w:rPr>
        <w:t>Nvidia declined to comment, but Microsoft told Quartz that it takes its legal obligations seriously and is “confident that we have complied with those obligations.” OpenAI did not immediately respond to requests for comment.</w:t>
      </w:r>
    </w:p>
    <w:p w14:paraId="17737C2A" w14:textId="77777777" w:rsidR="00235ED6" w:rsidRPr="00165AE7" w:rsidRDefault="00235ED6" w:rsidP="00235ED6">
      <w:pPr>
        <w:rPr>
          <w:sz w:val="16"/>
        </w:rPr>
      </w:pPr>
      <w:r w:rsidRPr="00031609">
        <w:rPr>
          <w:rStyle w:val="StyleUnderline"/>
          <w:highlight w:val="cyan"/>
        </w:rPr>
        <w:t>Tech companies</w:t>
      </w:r>
      <w:r w:rsidRPr="00165AE7">
        <w:rPr>
          <w:rStyle w:val="StyleUnderline"/>
        </w:rPr>
        <w:t xml:space="preserve"> have already </w:t>
      </w:r>
      <w:r w:rsidRPr="00031609">
        <w:rPr>
          <w:rStyle w:val="StyleUnderline"/>
          <w:highlight w:val="cyan"/>
        </w:rPr>
        <w:t>been under heavy scrutiny</w:t>
      </w:r>
      <w:r w:rsidRPr="00165AE7">
        <w:rPr>
          <w:rStyle w:val="StyleUnderline"/>
        </w:rPr>
        <w:t xml:space="preserve"> from U.S. antitrust regulators. The DOJ in March filed a sweeping antitrust lawsuit against Apple for its alleged monopoly over the smartphone market.</w:t>
      </w:r>
      <w:r w:rsidRPr="00165AE7">
        <w:t xml:space="preserve"> </w:t>
      </w:r>
      <w:r w:rsidRPr="00165AE7">
        <w:rPr>
          <w:sz w:val="16"/>
        </w:rPr>
        <w:t>The DOJ and Google made their closing arguments in a potentially historic antitrust trial this month as part of a four-year lawsuit that accused Google of holding a monopoly over the search engine market. Google has another pending suit from the DOJ over alleged anti-competitive practices in another market: digital advertising. Not to mention the FTC’s lawsuits against Amazon and Facebook focusing on their respective dominance of online retail and personal social networking.</w:t>
      </w:r>
    </w:p>
    <w:p w14:paraId="446F0351" w14:textId="77777777" w:rsidR="00235ED6" w:rsidRPr="00165AE7" w:rsidRDefault="00235ED6" w:rsidP="00235ED6">
      <w:r w:rsidRPr="00165AE7">
        <w:rPr>
          <w:rStyle w:val="StyleUnderline"/>
        </w:rPr>
        <w:t xml:space="preserve">Antitrust </w:t>
      </w:r>
      <w:r w:rsidRPr="00031609">
        <w:rPr>
          <w:rStyle w:val="StyleUnderline"/>
          <w:highlight w:val="cyan"/>
        </w:rPr>
        <w:t>regulators are likely taking preemptive action</w:t>
      </w:r>
      <w:r w:rsidRPr="00165AE7">
        <w:rPr>
          <w:rStyle w:val="StyleUnderline"/>
        </w:rPr>
        <w:t xml:space="preserve"> in the AI space </w:t>
      </w:r>
      <w:r w:rsidRPr="00031609">
        <w:rPr>
          <w:rStyle w:val="StyleUnderline"/>
          <w:highlight w:val="cyan"/>
        </w:rPr>
        <w:t>because they regret being late to</w:t>
      </w:r>
      <w:r w:rsidRPr="00165AE7">
        <w:rPr>
          <w:rStyle w:val="StyleUnderline"/>
        </w:rPr>
        <w:t xml:space="preserve"> the game </w:t>
      </w:r>
      <w:r w:rsidRPr="00031609">
        <w:rPr>
          <w:rStyle w:val="StyleUnderline"/>
          <w:highlight w:val="cyan"/>
        </w:rPr>
        <w:t>regulat</w:t>
      </w:r>
      <w:r w:rsidRPr="00165AE7">
        <w:rPr>
          <w:rStyle w:val="StyleUnderline"/>
        </w:rPr>
        <w:t xml:space="preserve">ing </w:t>
      </w:r>
      <w:r w:rsidRPr="00031609">
        <w:rPr>
          <w:rStyle w:val="StyleUnderline"/>
          <w:highlight w:val="cyan"/>
        </w:rPr>
        <w:t>internet giants</w:t>
      </w:r>
      <w:r w:rsidRPr="00165AE7">
        <w:t xml:space="preserve">, </w:t>
      </w:r>
      <w:r w:rsidRPr="00165AE7">
        <w:rPr>
          <w:sz w:val="16"/>
        </w:rPr>
        <w:t xml:space="preserve">said Dirk Auer, director of competition policy at the International Center for Law and </w:t>
      </w:r>
      <w:r w:rsidRPr="00165AE7">
        <w:rPr>
          <w:sz w:val="16"/>
        </w:rPr>
        <w:lastRenderedPageBreak/>
        <w:t xml:space="preserve">Economics. </w:t>
      </w:r>
      <w:r w:rsidRPr="00165AE7">
        <w:rPr>
          <w:rStyle w:val="StyleUnderline"/>
        </w:rPr>
        <w:t>If they’d cracked down on Big Tech internet companies such as Google and Amazon earlier, there would likely be more competition in the search, online retail, and smartphones spaces today.</w:t>
      </w:r>
    </w:p>
    <w:p w14:paraId="71DF0CC5" w14:textId="77777777" w:rsidR="00235ED6" w:rsidRPr="00165AE7" w:rsidRDefault="00235ED6" w:rsidP="00235ED6">
      <w:pPr>
        <w:rPr>
          <w:sz w:val="16"/>
        </w:rPr>
      </w:pPr>
      <w:r w:rsidRPr="00165AE7">
        <w:rPr>
          <w:sz w:val="16"/>
        </w:rPr>
        <w:t>The FTC and DOJ probes into Microsoft, OpenAI, and Nvidia could lead to lawsuits against the AI giants. But those cases wouldn’t necessarily succeed, experts said.</w:t>
      </w:r>
    </w:p>
    <w:p w14:paraId="14F9D34F" w14:textId="77777777" w:rsidR="00235ED6" w:rsidRPr="00165AE7" w:rsidRDefault="00235ED6" w:rsidP="00235ED6">
      <w:pPr>
        <w:rPr>
          <w:sz w:val="16"/>
        </w:rPr>
      </w:pPr>
      <w:r w:rsidRPr="00165AE7">
        <w:rPr>
          <w:sz w:val="16"/>
        </w:rPr>
        <w:t>Experts believe regulators’ avenues for pursuing lawsuits are weak</w:t>
      </w:r>
    </w:p>
    <w:p w14:paraId="4F2C4D33" w14:textId="77777777" w:rsidR="00235ED6" w:rsidRPr="00165AE7" w:rsidRDefault="00235ED6" w:rsidP="00235ED6">
      <w:pPr>
        <w:rPr>
          <w:sz w:val="16"/>
        </w:rPr>
      </w:pPr>
      <w:r w:rsidRPr="00165AE7">
        <w:rPr>
          <w:rStyle w:val="StyleUnderline"/>
        </w:rPr>
        <w:t>While regulators are calling out Nvidia, Microsoft, and OpenAI over alleged anticompetitive practices in the same market (AI),</w:t>
      </w:r>
      <w:r w:rsidRPr="00165AE7">
        <w:rPr>
          <w:sz w:val="16"/>
        </w:rPr>
        <w:t xml:space="preserve"> the companies themselves are very distinct: Nvidia is a hardware provider, Microsoft is a capital-B Big Tech company, and OpenAI is a startup. Because of their differences, regulators’ pursuit of cases against the company (if at all) would look distinct.</w:t>
      </w:r>
    </w:p>
    <w:p w14:paraId="719A6CA6" w14:textId="77777777" w:rsidR="00235ED6" w:rsidRPr="00165AE7" w:rsidRDefault="00235ED6" w:rsidP="00235ED6">
      <w:pPr>
        <w:rPr>
          <w:sz w:val="16"/>
        </w:rPr>
      </w:pPr>
      <w:r w:rsidRPr="00165AE7">
        <w:rPr>
          <w:sz w:val="16"/>
        </w:rPr>
        <w:t>A case against Nvidia would likely focus on its in-house business practices such as bundling its AI chips with services and giving rebates to customers, Auer said. Cases against Microsoft and OpenAI would focus on how their deals with other firms have consolidated the AI industry.</w:t>
      </w:r>
    </w:p>
    <w:p w14:paraId="4C471550" w14:textId="77777777" w:rsidR="00235ED6" w:rsidRPr="00165AE7" w:rsidRDefault="00235ED6" w:rsidP="00235ED6">
      <w:pPr>
        <w:rPr>
          <w:sz w:val="16"/>
        </w:rPr>
      </w:pPr>
      <w:r w:rsidRPr="00165AE7">
        <w:rPr>
          <w:sz w:val="16"/>
        </w:rPr>
        <w:t>OpenAI and Microsoft, Auer said, represent “a crystallization of issues that antitrust authorities are worried about,” such as large, incumbent platforms like Microsoft entering into agreements with AI startups like OpenAI to “essentially protect their market position in that way, or even gain control over those AI startups, and in that way, extend their dominance [over] AI,” Auer said.</w:t>
      </w:r>
    </w:p>
    <w:p w14:paraId="5E098563" w14:textId="77777777" w:rsidR="00235ED6" w:rsidRPr="00165AE7" w:rsidRDefault="00235ED6" w:rsidP="00235ED6">
      <w:pPr>
        <w:rPr>
          <w:sz w:val="16"/>
        </w:rPr>
      </w:pPr>
      <w:r w:rsidRPr="00165AE7">
        <w:rPr>
          <w:sz w:val="16"/>
        </w:rPr>
        <w:t>Auer thinks regulators’ case against OpenAI would be relatively weak. While OpenAI did not respond to a request for comment, Auer believes the firm would argue that while it’s competing aggressively with rivals, the AI market is too emergent for one player to hold a monopoly just yet.</w:t>
      </w:r>
    </w:p>
    <w:p w14:paraId="2E4F1350" w14:textId="77777777" w:rsidR="00235ED6" w:rsidRPr="00165AE7" w:rsidRDefault="00235ED6" w:rsidP="00235ED6">
      <w:pPr>
        <w:rPr>
          <w:sz w:val="16"/>
        </w:rPr>
      </w:pPr>
      <w:r w:rsidRPr="00165AE7">
        <w:rPr>
          <w:sz w:val="16"/>
        </w:rPr>
        <w:t>“So long as that’s the case, I don’t think there’s much of an antitrust issue,” Auer said.</w:t>
      </w:r>
    </w:p>
    <w:p w14:paraId="2AA4B091" w14:textId="77777777" w:rsidR="00235ED6" w:rsidRPr="00165AE7" w:rsidRDefault="00235ED6" w:rsidP="00235ED6">
      <w:pPr>
        <w:rPr>
          <w:sz w:val="16"/>
        </w:rPr>
      </w:pPr>
      <w:r w:rsidRPr="00165AE7">
        <w:rPr>
          <w:sz w:val="16"/>
        </w:rPr>
        <w:t>What cases would mean for the wider U.S. AI market and its consumers</w:t>
      </w:r>
    </w:p>
    <w:p w14:paraId="0B166F9D" w14:textId="77777777" w:rsidR="00235ED6" w:rsidRPr="00031609" w:rsidRDefault="00235ED6" w:rsidP="00235ED6">
      <w:pPr>
        <w:rPr>
          <w:sz w:val="16"/>
        </w:rPr>
      </w:pPr>
      <w:r w:rsidRPr="00031609">
        <w:rPr>
          <w:sz w:val="16"/>
        </w:rPr>
        <w:t>Nvidia, Microsoft, and OpenAI would have to devote substantial resources to compliance rather than creating the latest and greatest AI products, Auer said. That could benefit the AI market by allowing rivals to catch up to their dominant market positions. But those very competitors could catch heat from regulators, as well, given the government’s increasing scrutiny of tech and AI — which would hamper innovation.</w:t>
      </w:r>
    </w:p>
    <w:p w14:paraId="76C491B4" w14:textId="77777777" w:rsidR="00235ED6" w:rsidRPr="00031609" w:rsidRDefault="00235ED6" w:rsidP="00235ED6">
      <w:pPr>
        <w:rPr>
          <w:sz w:val="16"/>
        </w:rPr>
      </w:pPr>
      <w:r w:rsidRPr="00031609">
        <w:rPr>
          <w:sz w:val="16"/>
        </w:rPr>
        <w:t>Regulatory scrutiny is particularly impactful to AI startup firms that don’t have cash flows like OpenAI, potentially requiring them to hire compliance teams rather than devoting resources to developing money-making products quickly.</w:t>
      </w:r>
    </w:p>
    <w:p w14:paraId="44DE8FE9" w14:textId="31BBF472" w:rsidR="00235ED6" w:rsidRPr="00235ED6" w:rsidRDefault="00235ED6" w:rsidP="00235ED6">
      <w:pPr>
        <w:rPr>
          <w:sz w:val="16"/>
        </w:rPr>
      </w:pPr>
      <w:r w:rsidRPr="00031609">
        <w:rPr>
          <w:rStyle w:val="StyleUnderline"/>
        </w:rPr>
        <w:t xml:space="preserve">Barnett said consumers should know the </w:t>
      </w:r>
      <w:r w:rsidRPr="00031609">
        <w:rPr>
          <w:rStyle w:val="StyleUnderline"/>
          <w:highlight w:val="cyan"/>
        </w:rPr>
        <w:t>investigation “is a good thing”</w:t>
      </w:r>
      <w:r w:rsidRPr="00031609">
        <w:rPr>
          <w:rStyle w:val="StyleUnderline"/>
        </w:rPr>
        <w:t xml:space="preserve"> for them and </w:t>
      </w:r>
      <w:r w:rsidRPr="00031609">
        <w:rPr>
          <w:rStyle w:val="Emphasis"/>
          <w:highlight w:val="cyan"/>
        </w:rPr>
        <w:t>could help ensure that AI companies with less resources can compete and innovate</w:t>
      </w:r>
      <w:r w:rsidRPr="00031609">
        <w:rPr>
          <w:rStyle w:val="Emphasis"/>
        </w:rPr>
        <w:t xml:space="preserve"> </w:t>
      </w:r>
      <w:r w:rsidRPr="00031609">
        <w:rPr>
          <w:sz w:val="16"/>
        </w:rPr>
        <w:t>and provide consumers a choice among different AI tools. That would give them more choices of AI tools and reduce their overall costs.</w:t>
      </w:r>
    </w:p>
    <w:p w14:paraId="10B05095" w14:textId="457B85FB" w:rsidR="00403531" w:rsidRDefault="00403531" w:rsidP="00403531">
      <w:pPr>
        <w:pStyle w:val="Heading3"/>
      </w:pPr>
      <w:r>
        <w:lastRenderedPageBreak/>
        <w:t>Solvency---</w:t>
      </w:r>
      <w:r>
        <w:t>Tech---2NC</w:t>
      </w:r>
    </w:p>
    <w:p w14:paraId="57102B62" w14:textId="77777777" w:rsidR="00403531" w:rsidRPr="0007101A" w:rsidRDefault="00403531" w:rsidP="00403531">
      <w:pPr>
        <w:pStyle w:val="Heading4"/>
      </w:pPr>
      <w:r>
        <w:t xml:space="preserve">Expanding antitrust and decreasing patent eligibility spurs efficient tech production. </w:t>
      </w:r>
    </w:p>
    <w:p w14:paraId="225D44D7" w14:textId="77777777" w:rsidR="00403531" w:rsidRPr="0007101A" w:rsidRDefault="00403531" w:rsidP="00403531">
      <w:r w:rsidRPr="0007101A">
        <w:rPr>
          <w:rStyle w:val="Style13ptBold"/>
        </w:rPr>
        <w:t>Kurz</w:t>
      </w:r>
      <w:r>
        <w:t xml:space="preserve"> ‘20</w:t>
      </w:r>
      <w:r w:rsidRPr="0007101A">
        <w:rPr>
          <w:rStyle w:val="Style13ptBold"/>
        </w:rPr>
        <w:t xml:space="preserve">24 </w:t>
      </w:r>
      <w:r>
        <w:t xml:space="preserve">[Mordecai; January 24; </w:t>
      </w:r>
      <w:r w:rsidRPr="0007101A">
        <w:t>Emeritus Professor of Economics at Stanford University and author</w:t>
      </w:r>
      <w:r>
        <w:t xml:space="preserve"> </w:t>
      </w:r>
      <w:r w:rsidRPr="0007101A">
        <w:t xml:space="preserve">of </w:t>
      </w:r>
      <w:r>
        <w:t>“</w:t>
      </w:r>
      <w:r w:rsidRPr="0007101A">
        <w:t>The Market Power of Technology: Understanding the Second Gilded Age</w:t>
      </w:r>
      <w:r>
        <w:t xml:space="preserve">”; Project Syndicate, “Reform Antitrust and Patent Laws Now”, </w:t>
      </w:r>
      <w:r w:rsidRPr="0007101A">
        <w:t>https://www.project-syndicate.org/commentary/us-antitrust-patent-law-not-fit-to-rein-in-big-tech-by-mordecai-kurz-2024-01</w:t>
      </w:r>
      <w:r>
        <w:t>]</w:t>
      </w:r>
    </w:p>
    <w:p w14:paraId="6F26B7B5" w14:textId="77777777" w:rsidR="00403531" w:rsidRPr="000A69D8" w:rsidRDefault="00403531" w:rsidP="00403531">
      <w:pPr>
        <w:rPr>
          <w:sz w:val="16"/>
        </w:rPr>
      </w:pPr>
      <w:r w:rsidRPr="000A69D8">
        <w:rPr>
          <w:sz w:val="16"/>
        </w:rPr>
        <w:t>As I explain in The Market Power of Technology</w:t>
      </w:r>
      <w:r w:rsidRPr="000A69D8">
        <w:rPr>
          <w:rStyle w:val="StyleUnderline"/>
        </w:rPr>
        <w:t xml:space="preserve">, the </w:t>
      </w:r>
      <w:r w:rsidRPr="008372BF">
        <w:rPr>
          <w:rStyle w:val="StyleUnderline"/>
          <w:highlight w:val="cyan"/>
        </w:rPr>
        <w:t>central challenge for antitrust is that firms</w:t>
      </w:r>
      <w:r w:rsidRPr="000A69D8">
        <w:rPr>
          <w:rStyle w:val="StyleUnderline"/>
        </w:rPr>
        <w:t xml:space="preserve"> </w:t>
      </w:r>
      <w:r w:rsidRPr="008372BF">
        <w:rPr>
          <w:rStyle w:val="StyleUnderline"/>
          <w:highlight w:val="cyan"/>
        </w:rPr>
        <w:t>with advanced tech</w:t>
      </w:r>
      <w:r w:rsidRPr="000A69D8">
        <w:rPr>
          <w:rStyle w:val="StyleUnderline"/>
        </w:rPr>
        <w:t xml:space="preserve">nology </w:t>
      </w:r>
      <w:r w:rsidRPr="008372BF">
        <w:rPr>
          <w:rStyle w:val="StyleUnderline"/>
          <w:highlight w:val="cyan"/>
        </w:rPr>
        <w:t>build</w:t>
      </w:r>
      <w:r w:rsidRPr="000A69D8">
        <w:rPr>
          <w:rStyle w:val="StyleUnderline"/>
        </w:rPr>
        <w:t xml:space="preserve"> legal </w:t>
      </w:r>
      <w:r w:rsidRPr="008372BF">
        <w:rPr>
          <w:rStyle w:val="StyleUnderline"/>
          <w:highlight w:val="cyan"/>
        </w:rPr>
        <w:t>market power to extract monopoly profits</w:t>
      </w:r>
      <w:r w:rsidRPr="000A69D8">
        <w:rPr>
          <w:sz w:val="16"/>
        </w:rPr>
        <w:t>. While market entry is free (for example, anyone can sell smartphones), an entrant cannot use existing proprietary technology (such as the Apple iPhone</w:t>
      </w:r>
      <w:r w:rsidRPr="000A69D8">
        <w:rPr>
          <w:rStyle w:val="StyleUnderline"/>
        </w:rPr>
        <w:t>). To compete in that market</w:t>
      </w:r>
      <w:r w:rsidRPr="000A69D8">
        <w:rPr>
          <w:sz w:val="16"/>
        </w:rPr>
        <w:t xml:space="preserve"> (top-quality smartphones), </w:t>
      </w:r>
      <w:r w:rsidRPr="000A69D8">
        <w:rPr>
          <w:rStyle w:val="StyleUnderline"/>
        </w:rPr>
        <w:t>it must invent new technology and produce a superior product.</w:t>
      </w:r>
      <w:r w:rsidRPr="000A69D8">
        <w:rPr>
          <w:sz w:val="16"/>
        </w:rPr>
        <w:t xml:space="preserve"> But that is very difficult, and any attempt will elicit an aggressive response from the incumbent (Apple, Inc.). Consequently, competitive challenges are rare, and market power becomes entrenched. </w:t>
      </w:r>
    </w:p>
    <w:p w14:paraId="3B627F29" w14:textId="77777777" w:rsidR="00403531" w:rsidRPr="000A69D8" w:rsidRDefault="00403531" w:rsidP="00403531">
      <w:pPr>
        <w:rPr>
          <w:sz w:val="16"/>
        </w:rPr>
      </w:pPr>
      <w:r w:rsidRPr="000A69D8">
        <w:rPr>
          <w:rStyle w:val="StyleUnderline"/>
        </w:rPr>
        <w:t xml:space="preserve">Antitrust laws </w:t>
      </w:r>
      <w:r w:rsidRPr="000A69D8">
        <w:rPr>
          <w:sz w:val="16"/>
        </w:rPr>
        <w:t xml:space="preserve">and Supreme Court decisions </w:t>
      </w:r>
      <w:r w:rsidRPr="000A69D8">
        <w:rPr>
          <w:rStyle w:val="StyleUnderline"/>
        </w:rPr>
        <w:t>have declared profits from an innovation “innocent” because they result spontaneously, not as a result of intentional action to restrain trade</w:t>
      </w:r>
      <w:r w:rsidRPr="000A69D8">
        <w:rPr>
          <w:sz w:val="16"/>
        </w:rPr>
        <w:t xml:space="preserve">. Not only is </w:t>
      </w:r>
      <w:r w:rsidRPr="008372BF">
        <w:rPr>
          <w:rStyle w:val="StyleUnderline"/>
          <w:highlight w:val="cyan"/>
        </w:rPr>
        <w:t>the accumulating market power</w:t>
      </w:r>
      <w:r w:rsidRPr="000A69D8">
        <w:rPr>
          <w:rStyle w:val="StyleUnderline"/>
        </w:rPr>
        <w:t xml:space="preserve"> of tech</w:t>
      </w:r>
      <w:r w:rsidRPr="000A69D8">
        <w:rPr>
          <w:sz w:val="16"/>
        </w:rPr>
        <w:t xml:space="preserve">nology legal and unregulated; it </w:t>
      </w:r>
      <w:r w:rsidRPr="008372BF">
        <w:rPr>
          <w:rStyle w:val="StyleUnderline"/>
          <w:highlight w:val="cyan"/>
        </w:rPr>
        <w:t>is</w:t>
      </w:r>
      <w:r w:rsidRPr="000A69D8">
        <w:rPr>
          <w:sz w:val="16"/>
        </w:rPr>
        <w:t xml:space="preserve"> also </w:t>
      </w:r>
      <w:r w:rsidRPr="008372BF">
        <w:rPr>
          <w:rStyle w:val="StyleUnderline"/>
          <w:highlight w:val="cyan"/>
        </w:rPr>
        <w:t xml:space="preserve">supported by patent law, which is thus </w:t>
      </w:r>
      <w:r w:rsidRPr="008372BF">
        <w:rPr>
          <w:rStyle w:val="Emphasis"/>
          <w:highlight w:val="cyan"/>
        </w:rPr>
        <w:t>in conflict with</w:t>
      </w:r>
      <w:r w:rsidRPr="008372BF">
        <w:rPr>
          <w:rStyle w:val="Emphasis"/>
        </w:rPr>
        <w:t xml:space="preserve"> the original aim of </w:t>
      </w:r>
      <w:r w:rsidRPr="008372BF">
        <w:rPr>
          <w:rStyle w:val="Emphasis"/>
          <w:highlight w:val="cyan"/>
        </w:rPr>
        <w:t>antitrust law</w:t>
      </w:r>
      <w:r w:rsidRPr="000A69D8">
        <w:rPr>
          <w:sz w:val="16"/>
        </w:rPr>
        <w:t xml:space="preserve">. The implication is that </w:t>
      </w:r>
      <w:r w:rsidRPr="008372BF">
        <w:rPr>
          <w:rStyle w:val="StyleUnderline"/>
          <w:highlight w:val="cyan"/>
        </w:rPr>
        <w:t>the FTC can bring suits only against how firms conduct</w:t>
      </w:r>
      <w:r w:rsidRPr="000A69D8">
        <w:rPr>
          <w:rStyle w:val="StyleUnderline"/>
        </w:rPr>
        <w:t xml:space="preserve"> their </w:t>
      </w:r>
      <w:r w:rsidRPr="008372BF">
        <w:rPr>
          <w:rStyle w:val="StyleUnderline"/>
          <w:highlight w:val="cyan"/>
        </w:rPr>
        <w:t>business, not against</w:t>
      </w:r>
      <w:r w:rsidRPr="000A69D8">
        <w:rPr>
          <w:rStyle w:val="StyleUnderline"/>
        </w:rPr>
        <w:t xml:space="preserve"> their </w:t>
      </w:r>
      <w:r w:rsidRPr="008372BF">
        <w:rPr>
          <w:rStyle w:val="StyleUnderline"/>
          <w:highlight w:val="cyan"/>
        </w:rPr>
        <w:t>actual monopoly power</w:t>
      </w:r>
      <w:r w:rsidRPr="000A69D8">
        <w:rPr>
          <w:rStyle w:val="StyleUnderline"/>
        </w:rPr>
        <w:t>.</w:t>
      </w:r>
      <w:r w:rsidRPr="000A69D8">
        <w:rPr>
          <w:sz w:val="16"/>
        </w:rPr>
        <w:t xml:space="preserve"> </w:t>
      </w:r>
    </w:p>
    <w:p w14:paraId="4CB50AA8" w14:textId="77777777" w:rsidR="00403531" w:rsidRPr="0000714C" w:rsidRDefault="00403531" w:rsidP="00403531">
      <w:pPr>
        <w:rPr>
          <w:sz w:val="16"/>
        </w:rPr>
      </w:pPr>
      <w:r w:rsidRPr="000A69D8">
        <w:rPr>
          <w:sz w:val="16"/>
        </w:rPr>
        <w:t xml:space="preserve">Consider Microsoft’s Xbox gaming console, which had only a 13% market share in 2022 and an even smaller market share of games. Microsoft offered to acquire Activision Blizzard for $68 billion, and to demonstrate its absence of intent to prevent other platforms from using Activision’s games, Microsoft announced that the games would be available on all consoles for ten years. Since the market for new games remains free for anyone to enter, one could expect this merger to be allowed, given the current view of the courts. </w:t>
      </w:r>
    </w:p>
    <w:p w14:paraId="5866A2CD" w14:textId="77777777" w:rsidR="00403531" w:rsidRPr="0000714C" w:rsidRDefault="00403531" w:rsidP="00403531">
      <w:pPr>
        <w:rPr>
          <w:sz w:val="16"/>
        </w:rPr>
      </w:pPr>
      <w:r w:rsidRPr="0000714C">
        <w:rPr>
          <w:sz w:val="16"/>
        </w:rPr>
        <w:t xml:space="preserve">Using Kahn’s strategy, the FTC opposed Microsoft’s acquisition, reasoning that a $2.7 trillion technology empire should be prevented from leveraging its existing power to gain even more. But, as expected, the court allowed the merger to proceed. Kahn’s true goal cannot be achieved with existing laws. The market power of technology is legal and thus unchallengeable. As dangerous as it is now, it will become even more so in the age of artificial intelligence. </w:t>
      </w:r>
    </w:p>
    <w:p w14:paraId="74806F28" w14:textId="77777777" w:rsidR="00403531" w:rsidRPr="0000714C" w:rsidRDefault="00403531" w:rsidP="00403531">
      <w:pPr>
        <w:rPr>
          <w:sz w:val="16"/>
        </w:rPr>
      </w:pPr>
      <w:r w:rsidRPr="00323330">
        <w:rPr>
          <w:rStyle w:val="StyleUnderline"/>
          <w:highlight w:val="cyan"/>
        </w:rPr>
        <w:t>Lacking the tools to curb</w:t>
      </w:r>
      <w:r w:rsidRPr="0000714C">
        <w:rPr>
          <w:rStyle w:val="StyleUnderline"/>
        </w:rPr>
        <w:t xml:space="preserve"> the market power of </w:t>
      </w:r>
      <w:r w:rsidRPr="00323330">
        <w:rPr>
          <w:rStyle w:val="StyleUnderline"/>
          <w:highlight w:val="cyan"/>
        </w:rPr>
        <w:t>dominant tech firms</w:t>
      </w:r>
      <w:r w:rsidRPr="0000714C">
        <w:rPr>
          <w:rStyle w:val="StyleUnderline"/>
        </w:rPr>
        <w:t>, the most the FTC is likely to achieve in its outstanding suits are slight changes in current business practices</w:t>
      </w:r>
      <w:r w:rsidRPr="0000714C">
        <w:rPr>
          <w:sz w:val="16"/>
        </w:rPr>
        <w:t xml:space="preserve">. Meanwhile, </w:t>
      </w:r>
      <w:r w:rsidRPr="0000714C">
        <w:rPr>
          <w:rStyle w:val="StyleUnderline"/>
        </w:rPr>
        <w:t xml:space="preserve">the tech giants’ current </w:t>
      </w:r>
      <w:r w:rsidRPr="00323330">
        <w:rPr>
          <w:rStyle w:val="StyleUnderline"/>
          <w:highlight w:val="cyan"/>
        </w:rPr>
        <w:t>market power will continue to have a significant negative impact on economic efficiency</w:t>
      </w:r>
      <w:r w:rsidRPr="0000714C">
        <w:rPr>
          <w:rStyle w:val="StyleUnderline"/>
        </w:rPr>
        <w:t>, growth,</w:t>
      </w:r>
      <w:r w:rsidRPr="0000714C">
        <w:rPr>
          <w:sz w:val="16"/>
        </w:rPr>
        <w:t xml:space="preserve"> income inequality, and social polarization</w:t>
      </w:r>
      <w:r w:rsidRPr="0000714C">
        <w:rPr>
          <w:rStyle w:val="StyleUnderline"/>
        </w:rPr>
        <w:t>. Addressing the problem adequately requires a return to the original goal of antitrust policy</w:t>
      </w:r>
      <w:r w:rsidRPr="0000714C">
        <w:rPr>
          <w:sz w:val="16"/>
        </w:rPr>
        <w:t xml:space="preserve">, which is </w:t>
      </w:r>
      <w:r w:rsidRPr="0000714C">
        <w:rPr>
          <w:rStyle w:val="StyleUnderline"/>
        </w:rPr>
        <w:t>to restrain the power of businesses.</w:t>
      </w:r>
      <w:r w:rsidRPr="0000714C">
        <w:rPr>
          <w:sz w:val="16"/>
        </w:rPr>
        <w:t xml:space="preserve"> </w:t>
      </w:r>
    </w:p>
    <w:p w14:paraId="7E3545D1" w14:textId="77777777" w:rsidR="00403531" w:rsidRPr="0000714C" w:rsidRDefault="00403531" w:rsidP="00403531">
      <w:pPr>
        <w:rPr>
          <w:rStyle w:val="StyleUnderline"/>
        </w:rPr>
      </w:pPr>
      <w:r w:rsidRPr="008372BF">
        <w:rPr>
          <w:rStyle w:val="StyleUnderline"/>
          <w:highlight w:val="cyan"/>
        </w:rPr>
        <w:t>Current laws need to be expanded so that restraining firms’ market power becomes an explicit objective</w:t>
      </w:r>
      <w:r w:rsidRPr="000A69D8">
        <w:rPr>
          <w:rStyle w:val="StyleUnderline"/>
        </w:rPr>
        <w:t>.</w:t>
      </w:r>
      <w:r w:rsidRPr="0000714C">
        <w:rPr>
          <w:sz w:val="16"/>
        </w:rPr>
        <w:t xml:space="preserve"> Since technological dominance is the main source of market power, </w:t>
      </w:r>
      <w:r w:rsidRPr="000A69D8">
        <w:rPr>
          <w:rStyle w:val="StyleUnderline"/>
        </w:rPr>
        <w:t>preventing technological concentration must be an explicit goal of antitrust law.</w:t>
      </w:r>
      <w:r w:rsidRPr="0000714C">
        <w:rPr>
          <w:sz w:val="16"/>
        </w:rPr>
        <w:t xml:space="preserve"> The permitted level of market power must be consistent with that granted by patent law, and that requires prohibiting many of the strategies firms use to consolidate and expand their market power. For example, </w:t>
      </w:r>
      <w:r w:rsidRPr="0000714C">
        <w:rPr>
          <w:rStyle w:val="StyleUnderline"/>
        </w:rPr>
        <w:t xml:space="preserve">the </w:t>
      </w:r>
      <w:r w:rsidRPr="008372BF">
        <w:rPr>
          <w:rStyle w:val="StyleUnderline"/>
          <w:highlight w:val="cyan"/>
        </w:rPr>
        <w:t>law should promote innovation but restrict acquisitions of competitors or their tech</w:t>
      </w:r>
      <w:r w:rsidRPr="0000714C">
        <w:rPr>
          <w:rStyle w:val="StyleUnderline"/>
        </w:rPr>
        <w:t xml:space="preserve">nologies; as much as possible, it should address the interoperability of digital ecosystems linked via a single operating system; </w:t>
      </w:r>
      <w:r w:rsidRPr="008372BF">
        <w:rPr>
          <w:rStyle w:val="StyleUnderline"/>
          <w:highlight w:val="cyan"/>
        </w:rPr>
        <w:t>and</w:t>
      </w:r>
      <w:r w:rsidRPr="0000714C">
        <w:rPr>
          <w:rStyle w:val="StyleUnderline"/>
        </w:rPr>
        <w:t xml:space="preserve"> it should </w:t>
      </w:r>
      <w:r w:rsidRPr="008372BF">
        <w:rPr>
          <w:rStyle w:val="StyleUnderline"/>
          <w:highlight w:val="cyan"/>
        </w:rPr>
        <w:t>prevent firms from suppressing competitive superior tech</w:t>
      </w:r>
      <w:r w:rsidRPr="0000714C">
        <w:rPr>
          <w:rStyle w:val="StyleUnderline"/>
        </w:rPr>
        <w:t xml:space="preserve">nologies. </w:t>
      </w:r>
    </w:p>
    <w:p w14:paraId="5CC45F88" w14:textId="77777777" w:rsidR="00403531" w:rsidRDefault="00403531" w:rsidP="00403531">
      <w:pPr>
        <w:rPr>
          <w:sz w:val="16"/>
        </w:rPr>
      </w:pPr>
      <w:r w:rsidRPr="008372BF">
        <w:rPr>
          <w:rStyle w:val="StyleUnderline"/>
          <w:highlight w:val="cyan"/>
        </w:rPr>
        <w:t>Patent law</w:t>
      </w:r>
      <w:r w:rsidRPr="008372BF">
        <w:rPr>
          <w:rStyle w:val="StyleUnderline"/>
        </w:rPr>
        <w:t xml:space="preserve"> itself </w:t>
      </w:r>
      <w:r w:rsidRPr="008372BF">
        <w:rPr>
          <w:rStyle w:val="StyleUnderline"/>
          <w:highlight w:val="cyan"/>
        </w:rPr>
        <w:t>must also be reformed. Patents are too often granted</w:t>
      </w:r>
      <w:r w:rsidRPr="007160FB">
        <w:rPr>
          <w:rStyle w:val="StyleUnderline"/>
        </w:rPr>
        <w:t xml:space="preserve"> for trivial inventions, so the standards for approval should be raised</w:t>
      </w:r>
      <w:r w:rsidRPr="0000714C">
        <w:rPr>
          <w:sz w:val="16"/>
        </w:rPr>
        <w:t xml:space="preserve">. Policymakers must prevent pyramids of interrelated patents that extend market power’s duration far beyond patent law’s intent. This will require a distinction between a primary patent of something genuinely new and a secondary patent whose description depends upon a primary patent. Secondary patents should be granted for only half the duration of a primary patent. </w:t>
      </w:r>
    </w:p>
    <w:p w14:paraId="682FE2C4" w14:textId="7F834F10" w:rsidR="00403531" w:rsidRDefault="00403531" w:rsidP="00403531">
      <w:pPr>
        <w:pStyle w:val="Heading3"/>
      </w:pPr>
      <w:r>
        <w:lastRenderedPageBreak/>
        <w:t>Solvency---Tech Leadership---2NC</w:t>
      </w:r>
    </w:p>
    <w:p w14:paraId="101B628E" w14:textId="77777777" w:rsidR="00403531" w:rsidRPr="00403531" w:rsidRDefault="00403531" w:rsidP="00403531">
      <w:pPr>
        <w:pStyle w:val="Heading4"/>
      </w:pPr>
      <w:r w:rsidRPr="00403531">
        <w:t xml:space="preserve">Antitrust solves disruptive innovation and US tech leadership better. </w:t>
      </w:r>
    </w:p>
    <w:p w14:paraId="05A0A3E7" w14:textId="77777777" w:rsidR="00403531" w:rsidRPr="00F52BFB" w:rsidRDefault="00403531" w:rsidP="00403531">
      <w:r w:rsidRPr="00F52BFB">
        <w:rPr>
          <w:rStyle w:val="Style13ptBold"/>
        </w:rPr>
        <w:t>Foster</w:t>
      </w:r>
      <w:r>
        <w:t xml:space="preserve"> ‘20</w:t>
      </w:r>
      <w:r w:rsidRPr="00F52BFB">
        <w:rPr>
          <w:rStyle w:val="Style13ptBold"/>
        </w:rPr>
        <w:t>20</w:t>
      </w:r>
      <w:r>
        <w:t xml:space="preserve"> [Dakota; June 2; Researcher at the Center for Security and Emerging Technology, Master’s degree in War Studies; Brookings, “Antitrust investigations have deep implications for AI and national security,” </w:t>
      </w:r>
      <w:r w:rsidRPr="00F52BFB">
        <w:t>https://www.brookings.edu/articles/antitrust-investigations-have-deep-implications-for-ai-and-national-security/</w:t>
      </w:r>
      <w:r>
        <w:t>]</w:t>
      </w:r>
    </w:p>
    <w:p w14:paraId="7EBC7EE0" w14:textId="77777777" w:rsidR="00403531" w:rsidRPr="00F52BFB" w:rsidRDefault="00403531" w:rsidP="00403531">
      <w:pPr>
        <w:rPr>
          <w:rStyle w:val="StyleUnderline"/>
        </w:rPr>
      </w:pPr>
      <w:r w:rsidRPr="00F52BFB">
        <w:rPr>
          <w:sz w:val="16"/>
        </w:rPr>
        <w:t xml:space="preserve">But the effects of such action are highly uncertain. Will a less concentrated tech sector comprised of slightly smaller firms fuel innovation and create openings for a new generation of tech companies? Or will reductions to scale significantly hurt leading tech firms’ ability to leverage the traditional building blocks of AI innovation—like computing power and data—into breakthroughs? The answers to these questions aren’t clear cut but offer a way to begin thinking about how </w:t>
      </w:r>
      <w:r w:rsidRPr="0028784A">
        <w:rPr>
          <w:rStyle w:val="StyleUnderline"/>
          <w:highlight w:val="cyan"/>
        </w:rPr>
        <w:t>antitrust</w:t>
      </w:r>
      <w:r w:rsidRPr="00F52BFB">
        <w:rPr>
          <w:rStyle w:val="StyleUnderline"/>
        </w:rPr>
        <w:t xml:space="preserve"> enforcement</w:t>
      </w:r>
      <w:r w:rsidRPr="00F52BFB">
        <w:rPr>
          <w:sz w:val="16"/>
        </w:rPr>
        <w:t xml:space="preserve"> </w:t>
      </w:r>
      <w:r w:rsidRPr="00F52BFB">
        <w:rPr>
          <w:rStyle w:val="StyleUnderline"/>
        </w:rPr>
        <w:t xml:space="preserve">could </w:t>
      </w:r>
      <w:r w:rsidRPr="0028784A">
        <w:rPr>
          <w:rStyle w:val="StyleUnderline"/>
          <w:highlight w:val="cyan"/>
        </w:rPr>
        <w:t>impact a</w:t>
      </w:r>
      <w:r w:rsidRPr="00F52BFB">
        <w:rPr>
          <w:sz w:val="16"/>
        </w:rPr>
        <w:t xml:space="preserve">rtificial </w:t>
      </w:r>
      <w:r w:rsidRPr="0028784A">
        <w:rPr>
          <w:rStyle w:val="StyleUnderline"/>
          <w:highlight w:val="cyan"/>
        </w:rPr>
        <w:t>i</w:t>
      </w:r>
      <w:r w:rsidRPr="00F52BFB">
        <w:rPr>
          <w:sz w:val="16"/>
        </w:rPr>
        <w:t xml:space="preserve">ntelligence </w:t>
      </w:r>
      <w:r w:rsidRPr="0028784A">
        <w:rPr>
          <w:rStyle w:val="StyleUnderline"/>
          <w:b/>
          <w:bCs/>
          <w:highlight w:val="cyan"/>
        </w:rPr>
        <w:t>innovation</w:t>
      </w:r>
      <w:r w:rsidRPr="0028784A">
        <w:rPr>
          <w:rStyle w:val="StyleUnderline"/>
          <w:highlight w:val="cyan"/>
        </w:rPr>
        <w:t xml:space="preserve"> and </w:t>
      </w:r>
      <w:r w:rsidRPr="0028784A">
        <w:rPr>
          <w:rStyle w:val="StyleUnderline"/>
          <w:b/>
          <w:bCs/>
          <w:highlight w:val="cyan"/>
        </w:rPr>
        <w:t>national security</w:t>
      </w:r>
      <w:r w:rsidRPr="00F52BFB">
        <w:rPr>
          <w:rStyle w:val="StyleUnderline"/>
        </w:rPr>
        <w:t xml:space="preserve"> more broadly.</w:t>
      </w:r>
    </w:p>
    <w:p w14:paraId="205C4CCA" w14:textId="77777777" w:rsidR="00403531" w:rsidRPr="00F52BFB" w:rsidRDefault="00403531" w:rsidP="00403531">
      <w:pPr>
        <w:rPr>
          <w:sz w:val="16"/>
        </w:rPr>
      </w:pPr>
      <w:r w:rsidRPr="00F52BFB">
        <w:rPr>
          <w:sz w:val="16"/>
        </w:rPr>
        <w:t>Unlike some earlier national-security technologies,</w:t>
      </w:r>
      <w:r w:rsidRPr="00F52BFB">
        <w:rPr>
          <w:rStyle w:val="StyleUnderline"/>
        </w:rPr>
        <w:t xml:space="preserve"> the commercial sector plays an outsize role in AI development.</w:t>
      </w:r>
      <w:r w:rsidRPr="00F52BFB">
        <w:rPr>
          <w:sz w:val="16"/>
        </w:rPr>
        <w:t xml:space="preserve"> As a result, </w:t>
      </w:r>
      <w:r w:rsidRPr="0028784A">
        <w:rPr>
          <w:rStyle w:val="StyleUnderline"/>
          <w:highlight w:val="cyan"/>
        </w:rPr>
        <w:t>government access to</w:t>
      </w:r>
      <w:r w:rsidRPr="00F52BFB">
        <w:rPr>
          <w:rStyle w:val="StyleUnderline"/>
        </w:rPr>
        <w:t xml:space="preserve"> both AI products and </w:t>
      </w:r>
      <w:r w:rsidRPr="0028784A">
        <w:rPr>
          <w:rStyle w:val="StyleUnderline"/>
          <w:highlight w:val="cyan"/>
        </w:rPr>
        <w:t>innovation hinges</w:t>
      </w:r>
      <w:r w:rsidRPr="00F52BFB">
        <w:rPr>
          <w:rStyle w:val="StyleUnderline"/>
        </w:rPr>
        <w:t xml:space="preserve">, in large part, </w:t>
      </w:r>
      <w:r w:rsidRPr="0028784A">
        <w:rPr>
          <w:rStyle w:val="StyleUnderline"/>
          <w:highlight w:val="cyan"/>
        </w:rPr>
        <w:t>on industry</w:t>
      </w:r>
      <w:r w:rsidRPr="00F52BFB">
        <w:rPr>
          <w:sz w:val="16"/>
        </w:rPr>
        <w:t xml:space="preserve">. </w:t>
      </w:r>
      <w:r w:rsidRPr="00F52BFB">
        <w:rPr>
          <w:rStyle w:val="StyleUnderline"/>
        </w:rPr>
        <w:t xml:space="preserve">While academia, private research labs, and AI start-ups offer important contributions to AI development, </w:t>
      </w:r>
      <w:r w:rsidRPr="0028784A">
        <w:rPr>
          <w:rStyle w:val="StyleUnderline"/>
          <w:highlight w:val="cyan"/>
        </w:rPr>
        <w:t>major</w:t>
      </w:r>
      <w:r w:rsidRPr="00F52BFB">
        <w:rPr>
          <w:rStyle w:val="StyleUnderline"/>
        </w:rPr>
        <w:t xml:space="preserve"> American </w:t>
      </w:r>
      <w:r w:rsidRPr="0028784A">
        <w:rPr>
          <w:rStyle w:val="StyleUnderline"/>
          <w:highlight w:val="cyan"/>
        </w:rPr>
        <w:t>tech</w:t>
      </w:r>
      <w:r w:rsidRPr="00F52BFB">
        <w:rPr>
          <w:rStyle w:val="StyleUnderline"/>
        </w:rPr>
        <w:t xml:space="preserve">nology </w:t>
      </w:r>
      <w:r w:rsidRPr="0028784A">
        <w:rPr>
          <w:rStyle w:val="StyleUnderline"/>
          <w:highlight w:val="cyan"/>
        </w:rPr>
        <w:t>companies have traditionally led</w:t>
      </w:r>
      <w:r w:rsidRPr="00F52BFB">
        <w:rPr>
          <w:rStyle w:val="StyleUnderline"/>
        </w:rPr>
        <w:t xml:space="preserve"> the field</w:t>
      </w:r>
      <w:r w:rsidRPr="00F52BFB">
        <w:rPr>
          <w:sz w:val="16"/>
        </w:rPr>
        <w:t>. Last year, Microsoft, Facebook, Amazon, Google, and Apple ranked among the ten largest recipients of U.S. artificial intelligence and machine learning (ML) patents.</w:t>
      </w:r>
    </w:p>
    <w:p w14:paraId="0FFAAD23" w14:textId="77777777" w:rsidR="00403531" w:rsidRPr="00F52BFB" w:rsidRDefault="00403531" w:rsidP="00403531">
      <w:pPr>
        <w:rPr>
          <w:u w:val="single"/>
        </w:rPr>
      </w:pPr>
      <w:r w:rsidRPr="00F52BFB">
        <w:rPr>
          <w:rStyle w:val="StyleUnderline"/>
        </w:rPr>
        <w:t>Changes to the composition of America’s tech sector</w:t>
      </w:r>
      <w:r w:rsidRPr="00F52BFB">
        <w:rPr>
          <w:sz w:val="16"/>
        </w:rPr>
        <w:t xml:space="preserve"> might </w:t>
      </w:r>
      <w:r w:rsidRPr="00F52BFB">
        <w:rPr>
          <w:rStyle w:val="StyleUnderline"/>
        </w:rPr>
        <w:t>boost net AI innovation</w:t>
      </w:r>
      <w:r w:rsidRPr="00F52BFB">
        <w:rPr>
          <w:sz w:val="16"/>
        </w:rPr>
        <w:t xml:space="preserve">. From 2013-2018, </w:t>
      </w:r>
      <w:r w:rsidRPr="0028784A">
        <w:rPr>
          <w:highlight w:val="cyan"/>
          <w:u w:val="single"/>
        </w:rPr>
        <w:t>90 percent of</w:t>
      </w:r>
      <w:r w:rsidRPr="00F52BFB">
        <w:rPr>
          <w:sz w:val="16"/>
        </w:rPr>
        <w:t xml:space="preserve"> successful Silicon Valley </w:t>
      </w:r>
      <w:r w:rsidRPr="00F52BFB">
        <w:rPr>
          <w:u w:val="single"/>
        </w:rPr>
        <w:t xml:space="preserve">AI </w:t>
      </w:r>
      <w:r w:rsidRPr="0028784A">
        <w:rPr>
          <w:highlight w:val="cyan"/>
          <w:u w:val="single"/>
        </w:rPr>
        <w:t>start-ups were purchased by leading tech companies</w:t>
      </w:r>
      <w:r w:rsidRPr="00F52BFB">
        <w:rPr>
          <w:sz w:val="16"/>
        </w:rPr>
        <w:t xml:space="preserve">. </w:t>
      </w:r>
      <w:r w:rsidRPr="00F52BFB">
        <w:rPr>
          <w:u w:val="single"/>
        </w:rPr>
        <w:t>This is a</w:t>
      </w:r>
      <w:r w:rsidRPr="00F52BFB">
        <w:rPr>
          <w:sz w:val="16"/>
        </w:rPr>
        <w:t xml:space="preserve"> potentially </w:t>
      </w:r>
      <w:r w:rsidRPr="00F52BFB">
        <w:rPr>
          <w:u w:val="single"/>
        </w:rPr>
        <w:t>worrisome trend</w:t>
      </w:r>
      <w:r w:rsidRPr="00F52BFB">
        <w:rPr>
          <w:sz w:val="16"/>
        </w:rPr>
        <w:t xml:space="preserve"> for AI innovation. After all, incumbent firms and emerging companies can have very different incentives. </w:t>
      </w:r>
      <w:r w:rsidRPr="0028784A">
        <w:rPr>
          <w:highlight w:val="cyan"/>
          <w:u w:val="single"/>
        </w:rPr>
        <w:t>Entrenched tech giants</w:t>
      </w:r>
      <w:r w:rsidRPr="00F52BFB">
        <w:rPr>
          <w:u w:val="single"/>
        </w:rPr>
        <w:t xml:space="preserve"> may be </w:t>
      </w:r>
      <w:r w:rsidRPr="0028784A">
        <w:rPr>
          <w:highlight w:val="cyan"/>
          <w:u w:val="single"/>
        </w:rPr>
        <w:t xml:space="preserve">more focused on maintaining market share than </w:t>
      </w:r>
      <w:r w:rsidRPr="0028784A">
        <w:rPr>
          <w:rStyle w:val="Emphasis"/>
          <w:highlight w:val="cyan"/>
        </w:rPr>
        <w:t>disrupting markets</w:t>
      </w:r>
      <w:r w:rsidRPr="00F52BFB">
        <w:rPr>
          <w:u w:val="single"/>
        </w:rPr>
        <w:t xml:space="preserve"> altogether.</w:t>
      </w:r>
    </w:p>
    <w:p w14:paraId="1ED0E3B2" w14:textId="77777777" w:rsidR="00403531" w:rsidRPr="00F52BFB" w:rsidRDefault="00403531" w:rsidP="00403531">
      <w:pPr>
        <w:rPr>
          <w:sz w:val="16"/>
        </w:rPr>
      </w:pPr>
      <w:r w:rsidRPr="0028784A">
        <w:rPr>
          <w:rStyle w:val="StyleUnderline"/>
          <w:highlight w:val="cyan"/>
        </w:rPr>
        <w:t>As Big Tech</w:t>
      </w:r>
      <w:r w:rsidRPr="00F52BFB">
        <w:rPr>
          <w:sz w:val="16"/>
        </w:rPr>
        <w:t xml:space="preserve"> increasingly moves to </w:t>
      </w:r>
      <w:r w:rsidRPr="0028784A">
        <w:rPr>
          <w:rStyle w:val="StyleUnderline"/>
          <w:highlight w:val="cyan"/>
        </w:rPr>
        <w:t>acquire</w:t>
      </w:r>
      <w:r w:rsidRPr="00F52BFB">
        <w:rPr>
          <w:rStyle w:val="StyleUnderline"/>
        </w:rPr>
        <w:t xml:space="preserve"> AI </w:t>
      </w:r>
      <w:r w:rsidRPr="0028784A">
        <w:rPr>
          <w:rStyle w:val="StyleUnderline"/>
          <w:highlight w:val="cyan"/>
        </w:rPr>
        <w:t>start-ups</w:t>
      </w:r>
      <w:r w:rsidRPr="00F52BFB">
        <w:rPr>
          <w:sz w:val="16"/>
        </w:rPr>
        <w:t>, individual firm dynamics also shift. Instead of “building for scale</w:t>
      </w:r>
      <w:r w:rsidRPr="0028784A">
        <w:rPr>
          <w:sz w:val="16"/>
          <w:highlight w:val="cyan"/>
        </w:rPr>
        <w:t xml:space="preserve">,” </w:t>
      </w:r>
      <w:r w:rsidRPr="0028784A">
        <w:rPr>
          <w:rStyle w:val="StyleUnderline"/>
          <w:highlight w:val="cyan"/>
        </w:rPr>
        <w:t>start-ups</w:t>
      </w:r>
      <w:r w:rsidRPr="00F52BFB">
        <w:rPr>
          <w:rStyle w:val="StyleUnderline"/>
        </w:rPr>
        <w:t xml:space="preserve"> begin to “</w:t>
      </w:r>
      <w:r w:rsidRPr="0028784A">
        <w:rPr>
          <w:rStyle w:val="StyleUnderline"/>
          <w:highlight w:val="cyan"/>
        </w:rPr>
        <w:t>build for sale</w:t>
      </w:r>
      <w:r w:rsidRPr="00F52BFB">
        <w:rPr>
          <w:rStyle w:val="StyleUnderline"/>
        </w:rPr>
        <w:t xml:space="preserve">,” adopting </w:t>
      </w:r>
      <w:r w:rsidRPr="0028784A">
        <w:rPr>
          <w:rStyle w:val="StyleUnderline"/>
          <w:highlight w:val="cyan"/>
        </w:rPr>
        <w:t>a mentality</w:t>
      </w:r>
      <w:r w:rsidRPr="00F52BFB">
        <w:rPr>
          <w:rStyle w:val="StyleUnderline"/>
        </w:rPr>
        <w:t xml:space="preserve"> that may be </w:t>
      </w:r>
      <w:r w:rsidRPr="0028784A">
        <w:rPr>
          <w:rStyle w:val="StyleUnderline"/>
          <w:highlight w:val="cyan"/>
        </w:rPr>
        <w:t>ill-suited for</w:t>
      </w:r>
      <w:r w:rsidRPr="00F52BFB">
        <w:rPr>
          <w:rStyle w:val="StyleUnderline"/>
        </w:rPr>
        <w:t xml:space="preserve"> moonshot </w:t>
      </w:r>
      <w:r w:rsidRPr="0028784A">
        <w:rPr>
          <w:rStyle w:val="StyleUnderline"/>
          <w:highlight w:val="cyan"/>
        </w:rPr>
        <w:t>innovation</w:t>
      </w:r>
      <w:r w:rsidRPr="00F52BFB">
        <w:rPr>
          <w:rStyle w:val="StyleUnderline"/>
        </w:rPr>
        <w:t>s.</w:t>
      </w:r>
      <w:r w:rsidRPr="00F52BFB">
        <w:rPr>
          <w:sz w:val="16"/>
        </w:rPr>
        <w:t xml:space="preserve"> Would a company like DeepMind (now owned by Google parent-company Alphabet), for example, have developed AlphaGo—the ground-breaking computer program that became the first to beat a human player in Go—if the firm’s primary goal was to be acquired by a bigger player?</w:t>
      </w:r>
    </w:p>
    <w:p w14:paraId="4EBBDE2F" w14:textId="77777777" w:rsidR="00403531" w:rsidRDefault="00403531" w:rsidP="00403531">
      <w:pPr>
        <w:rPr>
          <w:sz w:val="16"/>
        </w:rPr>
      </w:pPr>
      <w:r w:rsidRPr="0028784A">
        <w:rPr>
          <w:rStyle w:val="Emphasis"/>
          <w:highlight w:val="cyan"/>
        </w:rPr>
        <w:t>Antitrust</w:t>
      </w:r>
      <w:r w:rsidRPr="00F52BFB">
        <w:rPr>
          <w:rStyle w:val="StyleUnderline"/>
        </w:rPr>
        <w:t xml:space="preserve"> action could shift these incentives and </w:t>
      </w:r>
      <w:r w:rsidRPr="0028784A">
        <w:rPr>
          <w:rStyle w:val="Emphasis"/>
          <w:highlight w:val="cyan"/>
        </w:rPr>
        <w:t>spur competition</w:t>
      </w:r>
      <w:r w:rsidRPr="0028784A">
        <w:rPr>
          <w:sz w:val="16"/>
        </w:rPr>
        <w:t xml:space="preserve">, potentially </w:t>
      </w:r>
      <w:r w:rsidRPr="00F52BFB">
        <w:rPr>
          <w:rStyle w:val="StyleUnderline"/>
        </w:rPr>
        <w:t>opening the door for new AI innovations</w:t>
      </w:r>
      <w:r w:rsidRPr="0028784A">
        <w:rPr>
          <w:sz w:val="16"/>
        </w:rPr>
        <w:t xml:space="preserve">—and for a new wave of AI companies. </w:t>
      </w:r>
      <w:r w:rsidRPr="0028784A">
        <w:rPr>
          <w:rStyle w:val="StyleUnderline"/>
          <w:highlight w:val="cyan"/>
        </w:rPr>
        <w:t>With</w:t>
      </w:r>
      <w:r w:rsidRPr="00F52BFB">
        <w:rPr>
          <w:rStyle w:val="StyleUnderline"/>
        </w:rPr>
        <w:t xml:space="preserve"> their </w:t>
      </w:r>
      <w:r w:rsidRPr="0028784A">
        <w:rPr>
          <w:rStyle w:val="StyleUnderline"/>
          <w:highlight w:val="cyan"/>
        </w:rPr>
        <w:t>smaller statures</w:t>
      </w:r>
      <w:r w:rsidRPr="00F52BFB">
        <w:rPr>
          <w:rStyle w:val="StyleUnderline"/>
        </w:rPr>
        <w:t xml:space="preserve">, some of these </w:t>
      </w:r>
      <w:r w:rsidRPr="0028784A">
        <w:rPr>
          <w:rStyle w:val="StyleUnderline"/>
          <w:highlight w:val="cyan"/>
        </w:rPr>
        <w:t>firms</w:t>
      </w:r>
      <w:r w:rsidRPr="00F52BFB">
        <w:rPr>
          <w:rStyle w:val="StyleUnderline"/>
        </w:rPr>
        <w:t xml:space="preserve"> might </w:t>
      </w:r>
      <w:r w:rsidRPr="0028784A">
        <w:rPr>
          <w:rStyle w:val="StyleUnderline"/>
          <w:highlight w:val="cyan"/>
        </w:rPr>
        <w:t>focus on</w:t>
      </w:r>
      <w:r w:rsidRPr="00F52BFB">
        <w:rPr>
          <w:rStyle w:val="StyleUnderline"/>
        </w:rPr>
        <w:t xml:space="preserve"> more </w:t>
      </w:r>
      <w:r w:rsidRPr="0028784A">
        <w:rPr>
          <w:rStyle w:val="Emphasis"/>
        </w:rPr>
        <w:t>niche AI applications</w:t>
      </w:r>
      <w:r w:rsidRPr="00F52BFB">
        <w:rPr>
          <w:rStyle w:val="StyleUnderline"/>
        </w:rPr>
        <w:t xml:space="preserve">, including </w:t>
      </w:r>
      <w:r w:rsidRPr="0028784A">
        <w:rPr>
          <w:rStyle w:val="Emphasis"/>
          <w:highlight w:val="cyan"/>
        </w:rPr>
        <w:t>defense-related products</w:t>
      </w:r>
      <w:r w:rsidRPr="0028784A">
        <w:rPr>
          <w:sz w:val="16"/>
        </w:rPr>
        <w:t xml:space="preserve">, as start-ups like Anduril and ShieldAI have done. Today’s </w:t>
      </w:r>
      <w:r w:rsidRPr="0028784A">
        <w:rPr>
          <w:rStyle w:val="StyleUnderline"/>
          <w:highlight w:val="cyan"/>
        </w:rPr>
        <w:t>tech giants</w:t>
      </w:r>
      <w:r w:rsidRPr="0028784A">
        <w:rPr>
          <w:sz w:val="16"/>
        </w:rPr>
        <w:t xml:space="preserve"> have every financial incentive to </w:t>
      </w:r>
      <w:r w:rsidRPr="0028784A">
        <w:rPr>
          <w:rStyle w:val="StyleUnderline"/>
          <w:highlight w:val="cyan"/>
        </w:rPr>
        <w:t>cater to foreign markets</w:t>
      </w:r>
      <w:r w:rsidRPr="00F52BFB">
        <w:rPr>
          <w:rStyle w:val="StyleUnderline"/>
        </w:rPr>
        <w:t xml:space="preserve"> </w:t>
      </w:r>
      <w:r w:rsidRPr="0028784A">
        <w:rPr>
          <w:sz w:val="16"/>
        </w:rPr>
        <w:t xml:space="preserve">and the average consumer, </w:t>
      </w:r>
      <w:r w:rsidRPr="0028784A">
        <w:rPr>
          <w:rStyle w:val="StyleUnderline"/>
          <w:highlight w:val="cyan"/>
        </w:rPr>
        <w:t>not</w:t>
      </w:r>
      <w:r w:rsidRPr="0028784A">
        <w:rPr>
          <w:sz w:val="16"/>
        </w:rPr>
        <w:t xml:space="preserve"> to </w:t>
      </w:r>
      <w:r w:rsidRPr="0028784A">
        <w:rPr>
          <w:rStyle w:val="StyleUnderline"/>
          <w:highlight w:val="cyan"/>
        </w:rPr>
        <w:t>the U.S. f</w:t>
      </w:r>
      <w:r w:rsidRPr="0028784A">
        <w:rPr>
          <w:sz w:val="16"/>
        </w:rPr>
        <w:t xml:space="preserve">ederal </w:t>
      </w:r>
      <w:r w:rsidRPr="0028784A">
        <w:rPr>
          <w:rStyle w:val="StyleUnderline"/>
          <w:highlight w:val="cyan"/>
        </w:rPr>
        <w:t>g</w:t>
      </w:r>
      <w:r w:rsidRPr="0028784A">
        <w:rPr>
          <w:sz w:val="16"/>
        </w:rPr>
        <w:t>overnment. Indeed, with its global user-base, it is hard to imagine Google tailoring its AI innovation decisions to U.S. defense needs. The same may not hold within an AI ecosystem where some companies built, for example, in the mold of Palantir (a data-analytics company with clear national-security applications) consider government their primary customer and subsequently concentrate on its demands.</w:t>
      </w:r>
    </w:p>
    <w:p w14:paraId="3427C664" w14:textId="51C7A89E" w:rsidR="0065261B" w:rsidRDefault="0065261B" w:rsidP="0065261B">
      <w:pPr>
        <w:pStyle w:val="Heading3"/>
      </w:pPr>
      <w:r>
        <w:lastRenderedPageBreak/>
        <w:t>Solvency---Thickets---2NC</w:t>
      </w:r>
    </w:p>
    <w:p w14:paraId="6A2BE52D" w14:textId="77777777" w:rsidR="0065261B" w:rsidRDefault="0065261B" w:rsidP="0065261B">
      <w:pPr>
        <w:pStyle w:val="Heading4"/>
      </w:pPr>
      <w:r>
        <w:t>Patent thickets deck innovation only antitrust solves</w:t>
      </w:r>
    </w:p>
    <w:p w14:paraId="3103E549" w14:textId="77777777" w:rsidR="0065261B" w:rsidRDefault="0065261B" w:rsidP="0065261B">
      <w:r w:rsidRPr="00A47EF4">
        <w:rPr>
          <w:rStyle w:val="Style13ptBold"/>
        </w:rPr>
        <w:t>Watzinger et al 17</w:t>
      </w:r>
      <w:r>
        <w:t xml:space="preserve"> </w:t>
      </w:r>
      <w:r w:rsidRPr="00A47EF4">
        <w:rPr>
          <w:sz w:val="16"/>
        </w:rPr>
        <w:t>Martin, Markus Nagler, Monika Schnizter and Thomas Fackler, Professor of Economics at University Of Münster, Markus Nagler is an Assistant Professor of Economics at the University of Erlangen-Nuremberg. His research focuses on innovation and labor economics. Markus was a visiting fellow at the Program on Education Policy and Government at Harvard University (2015), at the Department of Economics at MIT (2016/17), and at Boston University's Questrom School of Business (2018). He received his PhD from LMU Munich and a Master's degree from University College London., Monika Schnitzer holds a Chair in Comparative Economics at LMU Munich since 1996. Her research interests are in the areas of innovation, competition policy and industrial organization, multinational firms and international trade. Her work has been published in journals such as American Economic Review, American Economic Journal: Economic Policy, Rand Journal of Economics, Journal of the European Economic Association, European Economic Review, Economic Journal, Review of Economics and Statistics, Journal of International Economics, Journal of Industrial Economics, and International Journal of Industrial Organization. Monika Schnitzer received her Ph.D. in Economics from the University of Bonn in 1991. She has been a Visiting Academic at Boston University, MIT, Stanford University, Yale University, University of California, Berkeley, and Harvard University. Since 2020, Monika Schnitzer is a member and since 2022 she is the Chairwoman of the German Council of Economic Experts (Sachverständigenrat zur Begutachtung der gesamtwirtschaftlichen Entwicklung). Since 2001, she has served on the Council of Economic Advisors of the Federal Ministry of Economic Affairs and Energy in Germany. From 2011 – 2019, she was Deputy Chairwoman of the Commission of Experts for Research and Innovation for the German Federal Government. From 2004 till 2006 and again since 2020, she was/is a member of the Economic Advisory Group on Competition Policy, Competition DG, of the European Commission. From 2003 till 2007, she was a member of the Council of the European Economic Association. From 2015 – 2016 she was President of the Verein für Socialpolitik (Association of German speaking economists). In 2008 she was elected a member of the Bavarian Academy of Science and in 2022 she was elected a member of the German Academy of Sciences Leopoldina., Thomas Fackler is a PhD candidate in the Evidence-Based Economics program at LMU Munich. His research interests include the economics of innovation and entrepreneurship, industrial organization and behavioral economics. He received a Bachelor's degree from LMU Munich and a Master’s degree from Bocconi University and Université catholique de Louvain. Thomas visited NYU Stern in 2015, VOXeu CEPR “How antitrust enforcement can spur innovation: Bell Labs and the 1956 Consent Decree” https://cepr.org/voxeu/columns/how-antitrust-enforcement-can-spur-innovation-bell-labs-and-1956-consent-decree</w:t>
      </w:r>
    </w:p>
    <w:p w14:paraId="7D7FF79C" w14:textId="77777777" w:rsidR="0065261B" w:rsidRDefault="0065261B" w:rsidP="0065261B">
      <w:r w:rsidRPr="009A2317">
        <w:rPr>
          <w:rStyle w:val="StyleUnderline"/>
        </w:rPr>
        <w:t xml:space="preserve">There is </w:t>
      </w:r>
      <w:r w:rsidRPr="00D22E88">
        <w:rPr>
          <w:rStyle w:val="StyleUnderline"/>
          <w:highlight w:val="cyan"/>
        </w:rPr>
        <w:t>growing concern</w:t>
      </w:r>
      <w:r w:rsidRPr="009A2317">
        <w:rPr>
          <w:rStyle w:val="StyleUnderline"/>
        </w:rPr>
        <w:t xml:space="preserve"> that </w:t>
      </w:r>
      <w:r w:rsidRPr="00D22E88">
        <w:rPr>
          <w:rStyle w:val="StyleUnderline"/>
          <w:highlight w:val="cyan"/>
        </w:rPr>
        <w:t xml:space="preserve">dominant companies use patents </w:t>
      </w:r>
      <w:r w:rsidRPr="00D22E88">
        <w:rPr>
          <w:rStyle w:val="StyleUnderline"/>
        </w:rPr>
        <w:t>strategically</w:t>
      </w:r>
      <w:r w:rsidRPr="00D22E88">
        <w:rPr>
          <w:rStyle w:val="StyleUnderline"/>
          <w:highlight w:val="cyan"/>
        </w:rPr>
        <w:t xml:space="preserve"> to keep competitors from entering their marke</w:t>
      </w:r>
      <w:r w:rsidRPr="009A2317">
        <w:rPr>
          <w:rStyle w:val="StyleUnderline"/>
        </w:rPr>
        <w:t>t</w:t>
      </w:r>
      <w:r>
        <w:t xml:space="preserve">. </w:t>
      </w:r>
      <w:r w:rsidRPr="009A2317">
        <w:rPr>
          <w:sz w:val="16"/>
        </w:rPr>
        <w:t xml:space="preserve">This column uses the landmark 1956 Consent Decree against Bell Labs to explore whether antitrust enforcement is an effective remedy to the problem. Results show that </w:t>
      </w:r>
      <w:r w:rsidRPr="009A2317">
        <w:rPr>
          <w:rStyle w:val="StyleUnderline"/>
        </w:rPr>
        <w:t>patents can indeed be used as an entry barrier for start-up firms,</w:t>
      </w:r>
      <w:r>
        <w:t xml:space="preserve"> </w:t>
      </w:r>
      <w:r w:rsidRPr="009A2317">
        <w:rPr>
          <w:sz w:val="16"/>
        </w:rPr>
        <w:t>and that the compulsory licensing of patents can foster market entry and innovation</w:t>
      </w:r>
      <w:r>
        <w:t xml:space="preserve">. </w:t>
      </w:r>
      <w:r w:rsidRPr="009A2317">
        <w:rPr>
          <w:rStyle w:val="StyleUnderline"/>
        </w:rPr>
        <w:t>However, compulsory licensing is found to be ineffective in markets where dominant firms have other means of market foreclosure</w:t>
      </w:r>
      <w:r>
        <w:t>.</w:t>
      </w:r>
    </w:p>
    <w:p w14:paraId="314B1090" w14:textId="77777777" w:rsidR="0065261B" w:rsidRPr="009A2317" w:rsidRDefault="0065261B" w:rsidP="0065261B">
      <w:pPr>
        <w:rPr>
          <w:sz w:val="16"/>
        </w:rPr>
      </w:pPr>
      <w:r w:rsidRPr="009A2317">
        <w:rPr>
          <w:sz w:val="16"/>
        </w:rPr>
        <w:t xml:space="preserve">Innovation is a key driver of economic growth, and the </w:t>
      </w:r>
      <w:r w:rsidRPr="009A2317">
        <w:rPr>
          <w:rStyle w:val="StyleUnderline"/>
        </w:rPr>
        <w:t>patent system is one of the main instruments governments use to foster innovation</w:t>
      </w:r>
      <w:r>
        <w:t xml:space="preserve">. </w:t>
      </w:r>
      <w:r w:rsidRPr="009A2317">
        <w:rPr>
          <w:sz w:val="16"/>
        </w:rPr>
        <w:t>However, there is growing concern that</w:t>
      </w:r>
      <w:r>
        <w:t xml:space="preserve"> </w:t>
      </w:r>
      <w:r w:rsidRPr="00D22E88">
        <w:rPr>
          <w:rStyle w:val="StyleUnderline"/>
          <w:highlight w:val="cyan"/>
        </w:rPr>
        <w:t>dominant companies</w:t>
      </w:r>
      <w:r w:rsidRPr="009A2317">
        <w:rPr>
          <w:rStyle w:val="StyleUnderline"/>
        </w:rPr>
        <w:t xml:space="preserve"> might </w:t>
      </w:r>
      <w:r w:rsidRPr="00D22E88">
        <w:rPr>
          <w:rStyle w:val="StyleUnderline"/>
          <w:highlight w:val="cyan"/>
        </w:rPr>
        <w:t>use patents</w:t>
      </w:r>
      <w:r w:rsidRPr="009A2317">
        <w:rPr>
          <w:rStyle w:val="StyleUnderline"/>
        </w:rPr>
        <w:t xml:space="preserve"> strategically </w:t>
      </w:r>
      <w:r w:rsidRPr="00D22E88">
        <w:rPr>
          <w:rStyle w:val="StyleUnderline"/>
          <w:highlight w:val="cyan"/>
        </w:rPr>
        <w:t>to deny potential entrants</w:t>
      </w:r>
      <w:r w:rsidRPr="009A2317">
        <w:rPr>
          <w:rStyle w:val="StyleUnderline"/>
        </w:rPr>
        <w:t xml:space="preserve"> – </w:t>
      </w:r>
      <w:r w:rsidRPr="00D22E88">
        <w:rPr>
          <w:rStyle w:val="StyleUnderline"/>
          <w:highlight w:val="cyan"/>
        </w:rPr>
        <w:t>often</w:t>
      </w:r>
      <w:r w:rsidRPr="00D22E88">
        <w:rPr>
          <w:rStyle w:val="StyleUnderline"/>
        </w:rPr>
        <w:t xml:space="preserve"> small,</w:t>
      </w:r>
      <w:r w:rsidRPr="009A2317">
        <w:rPr>
          <w:rStyle w:val="StyleUnderline"/>
        </w:rPr>
        <w:t xml:space="preserve"> technology-oriented </w:t>
      </w:r>
      <w:r w:rsidRPr="00D22E88">
        <w:rPr>
          <w:rStyle w:val="StyleUnderline"/>
          <w:highlight w:val="cyan"/>
        </w:rPr>
        <w:t>start-ups</w:t>
      </w:r>
      <w:r>
        <w:t xml:space="preserve"> </w:t>
      </w:r>
      <w:r w:rsidRPr="009A2317">
        <w:rPr>
          <w:sz w:val="16"/>
        </w:rPr>
        <w:t xml:space="preserve">– access to key technologies in an attempt to keep out competitors.1 As </w:t>
      </w:r>
      <w:r w:rsidRPr="009A2317">
        <w:rPr>
          <w:rStyle w:val="StyleUnderline"/>
        </w:rPr>
        <w:t xml:space="preserve">start-ups are </w:t>
      </w:r>
      <w:r w:rsidRPr="00D22E88">
        <w:rPr>
          <w:rStyle w:val="Emphasis"/>
          <w:highlight w:val="cyan"/>
        </w:rPr>
        <w:t>thought to generate more radical innovations</w:t>
      </w:r>
      <w:r w:rsidRPr="009A2317">
        <w:rPr>
          <w:sz w:val="16"/>
        </w:rPr>
        <w:t xml:space="preserve"> than established firms, this practice may harm technological progress and economic growth.</w:t>
      </w:r>
    </w:p>
    <w:p w14:paraId="27C72594" w14:textId="77777777" w:rsidR="0065261B" w:rsidRDefault="0065261B" w:rsidP="0065261B">
      <w:r w:rsidRPr="009A2317">
        <w:rPr>
          <w:sz w:val="16"/>
        </w:rPr>
        <w:t xml:space="preserve">The growth of technology companies and their aggressive </w:t>
      </w:r>
      <w:r w:rsidRPr="009A2317">
        <w:rPr>
          <w:sz w:val="14"/>
        </w:rPr>
        <w:t xml:space="preserve">behaviour in </w:t>
      </w:r>
      <w:r w:rsidRPr="009A2317">
        <w:rPr>
          <w:rStyle w:val="StyleUnderline"/>
        </w:rPr>
        <w:t>patent disputes has raised concerns that patents in the hands of big business might be harmful to innovation</w:t>
      </w:r>
      <w:r>
        <w:t xml:space="preserve">. </w:t>
      </w:r>
      <w:r w:rsidRPr="009A2317">
        <w:rPr>
          <w:sz w:val="16"/>
        </w:rPr>
        <w:t>According to The New York Times</w:t>
      </w:r>
      <w:r w:rsidRPr="009A2317">
        <w:rPr>
          <w:rStyle w:val="StyleUnderline"/>
        </w:rPr>
        <w:t xml:space="preserve">, </w:t>
      </w:r>
      <w:r w:rsidRPr="00D22E88">
        <w:rPr>
          <w:rStyle w:val="StyleUnderline"/>
          <w:highlight w:val="cyan"/>
        </w:rPr>
        <w:t>patents are</w:t>
      </w:r>
      <w:r w:rsidRPr="009A2317">
        <w:rPr>
          <w:rStyle w:val="StyleUnderline"/>
        </w:rPr>
        <w:t xml:space="preserve"> </w:t>
      </w:r>
      <w:r w:rsidRPr="00D22E88">
        <w:rPr>
          <w:rStyle w:val="StyleUnderline"/>
          <w:highlight w:val="cyan"/>
        </w:rPr>
        <w:t>used</w:t>
      </w:r>
      <w:r w:rsidRPr="009A2317">
        <w:rPr>
          <w:rStyle w:val="StyleUnderline"/>
        </w:rPr>
        <w:t xml:space="preserve"> in the technology industry </w:t>
      </w:r>
      <w:r w:rsidRPr="00D22E88">
        <w:rPr>
          <w:rStyle w:val="StyleUnderline"/>
          <w:highlight w:val="cyan"/>
        </w:rPr>
        <w:t>as “swords” to</w:t>
      </w:r>
      <w:r w:rsidRPr="009A2317">
        <w:rPr>
          <w:rStyle w:val="StyleUnderline"/>
        </w:rPr>
        <w:t xml:space="preserve"> put </w:t>
      </w:r>
      <w:r w:rsidRPr="00D22E88">
        <w:rPr>
          <w:rStyle w:val="StyleUnderline"/>
          <w:highlight w:val="cyan"/>
        </w:rPr>
        <w:t>pressure</w:t>
      </w:r>
      <w:r w:rsidRPr="009A2317">
        <w:rPr>
          <w:rStyle w:val="StyleUnderline"/>
        </w:rPr>
        <w:t xml:space="preserve"> on </w:t>
      </w:r>
      <w:r w:rsidRPr="00D22E88">
        <w:rPr>
          <w:rStyle w:val="StyleUnderline"/>
          <w:highlight w:val="cyan"/>
        </w:rPr>
        <w:t>competitors</w:t>
      </w:r>
      <w:r w:rsidRPr="009A2317">
        <w:rPr>
          <w:rStyle w:val="StyleUnderline"/>
        </w:rPr>
        <w:t xml:space="preserve"> </w:t>
      </w:r>
      <w:r>
        <w:t>(</w:t>
      </w:r>
      <w:r w:rsidRPr="009A2317">
        <w:rPr>
          <w:sz w:val="16"/>
        </w:rPr>
        <w:t xml:space="preserve">Duhigg and Lohr 2012), and The Economist (2015) observed that “[p]atents should spur bursts of innovation; instead, </w:t>
      </w:r>
      <w:r w:rsidRPr="009A2317">
        <w:rPr>
          <w:rStyle w:val="StyleUnderline"/>
        </w:rPr>
        <w:t xml:space="preserve">they are </w:t>
      </w:r>
      <w:r w:rsidRPr="00D22E88">
        <w:rPr>
          <w:rStyle w:val="StyleUnderline"/>
          <w:highlight w:val="cyan"/>
        </w:rPr>
        <w:t>used to lock in incumbents’</w:t>
      </w:r>
      <w:r w:rsidRPr="009A2317">
        <w:rPr>
          <w:rStyle w:val="StyleUnderline"/>
        </w:rPr>
        <w:t xml:space="preserve"> advantages”. Many </w:t>
      </w:r>
      <w:r w:rsidRPr="00D22E88">
        <w:rPr>
          <w:rStyle w:val="Emphasis"/>
          <w:highlight w:val="cyan"/>
        </w:rPr>
        <w:t xml:space="preserve">critics have called for antitrust policies as a remedy </w:t>
      </w:r>
      <w:r w:rsidRPr="00D22E88">
        <w:rPr>
          <w:rStyle w:val="Emphasis"/>
        </w:rPr>
        <w:t>to this problem</w:t>
      </w:r>
      <w:r w:rsidRPr="009A2317">
        <w:rPr>
          <w:rStyle w:val="StyleUnderline"/>
        </w:rPr>
        <w:t xml:space="preserve">, arguing that it is time that </w:t>
      </w:r>
      <w:r w:rsidRPr="00D22E88">
        <w:rPr>
          <w:rStyle w:val="StyleUnderline"/>
          <w:highlight w:val="cyan"/>
        </w:rPr>
        <w:t>antitrust policy puts innovation front and centre</w:t>
      </w:r>
      <w:r>
        <w:t xml:space="preserve"> (</w:t>
      </w:r>
      <w:r w:rsidRPr="009A2317">
        <w:rPr>
          <w:sz w:val="16"/>
        </w:rPr>
        <w:t>Wu 2012, Waller and Sag 2014).2</w:t>
      </w:r>
    </w:p>
    <w:p w14:paraId="1DF95A43" w14:textId="77777777" w:rsidR="0065261B" w:rsidRPr="009A2317" w:rsidRDefault="0065261B" w:rsidP="0065261B">
      <w:pPr>
        <w:rPr>
          <w:sz w:val="16"/>
        </w:rPr>
      </w:pPr>
      <w:r w:rsidRPr="009A2317">
        <w:rPr>
          <w:sz w:val="16"/>
        </w:rPr>
        <w:t>In a recent research project, we explore whether patents held by a dominant firm are harmful for follow-on innovation, and if so, whether antitrust enforcement in the form of compulsory licensing of patents provides an effective remedy (Watzinger et al. 2017).</w:t>
      </w:r>
    </w:p>
    <w:p w14:paraId="0208785D" w14:textId="77777777" w:rsidR="0065261B" w:rsidRPr="009A2317" w:rsidRDefault="0065261B" w:rsidP="0065261B">
      <w:pPr>
        <w:rPr>
          <w:sz w:val="16"/>
        </w:rPr>
      </w:pPr>
      <w:r w:rsidRPr="009A2317">
        <w:rPr>
          <w:sz w:val="16"/>
        </w:rPr>
        <w:t>The antitrust lawsuit against Bell</w:t>
      </w:r>
    </w:p>
    <w:p w14:paraId="19FE27DB" w14:textId="77777777" w:rsidR="0065261B" w:rsidRPr="009A2317" w:rsidRDefault="0065261B" w:rsidP="0065261B">
      <w:pPr>
        <w:rPr>
          <w:rStyle w:val="StyleUnderline"/>
        </w:rPr>
      </w:pPr>
      <w:r w:rsidRPr="009A2317">
        <w:rPr>
          <w:sz w:val="16"/>
        </w:rPr>
        <w:t>To answer these questions, we study one of the most important antitrust rulings in US history, namely, the 1956 consent decree against the Bell System</w:t>
      </w:r>
      <w:r>
        <w:t>.</w:t>
      </w:r>
      <w:r w:rsidRPr="00D22E88">
        <w:rPr>
          <w:sz w:val="16"/>
        </w:rPr>
        <w:t xml:space="preserve"> This </w:t>
      </w:r>
      <w:r w:rsidRPr="009A2317">
        <w:rPr>
          <w:rStyle w:val="StyleUnderline"/>
        </w:rPr>
        <w:t xml:space="preserve">decree settled a seven-year old </w:t>
      </w:r>
      <w:r w:rsidRPr="00D22E88">
        <w:rPr>
          <w:rStyle w:val="StyleUnderline"/>
          <w:highlight w:val="cyan"/>
        </w:rPr>
        <w:t>antitrust lawsuit</w:t>
      </w:r>
      <w:r w:rsidRPr="009A2317">
        <w:rPr>
          <w:rStyle w:val="StyleUnderline"/>
        </w:rPr>
        <w:t xml:space="preserve"> that s</w:t>
      </w:r>
      <w:r w:rsidRPr="00D22E88">
        <w:rPr>
          <w:rStyle w:val="StyleUnderline"/>
          <w:highlight w:val="cyan"/>
        </w:rPr>
        <w:t>ought to break up the Bell System</w:t>
      </w:r>
      <w:r w:rsidRPr="009A2317">
        <w:rPr>
          <w:rStyle w:val="StyleUnderline"/>
        </w:rPr>
        <w:t xml:space="preserve">, the dominant provider of telecommunications services in the US, because it </w:t>
      </w:r>
      <w:r w:rsidRPr="00D22E88">
        <w:rPr>
          <w:rStyle w:val="StyleUnderline"/>
          <w:highlight w:val="cyan"/>
        </w:rPr>
        <w:t>allegedly monopolised</w:t>
      </w:r>
      <w:r>
        <w:t xml:space="preserve"> </w:t>
      </w:r>
      <w:r w:rsidRPr="009A2317">
        <w:rPr>
          <w:sz w:val="16"/>
        </w:rPr>
        <w:t xml:space="preserve">“the </w:t>
      </w:r>
      <w:r w:rsidRPr="009A2317">
        <w:rPr>
          <w:sz w:val="16"/>
        </w:rPr>
        <w:lastRenderedPageBreak/>
        <w:t xml:space="preserve">manufacture, distribution, and sale of </w:t>
      </w:r>
      <w:r w:rsidRPr="00D22E88">
        <w:rPr>
          <w:rStyle w:val="StyleUnderline"/>
          <w:highlight w:val="cyan"/>
        </w:rPr>
        <w:t>telephones,</w:t>
      </w:r>
      <w:r w:rsidRPr="009A2317">
        <w:rPr>
          <w:rStyle w:val="StyleUnderline"/>
        </w:rPr>
        <w:t xml:space="preserve"> telephone apparatus and equipment”</w:t>
      </w:r>
      <w:r>
        <w:t xml:space="preserve"> </w:t>
      </w:r>
      <w:r w:rsidRPr="009A2317">
        <w:rPr>
          <w:sz w:val="16"/>
        </w:rPr>
        <w:t xml:space="preserve">(Antitrust Subcommittee 1958: 1668). </w:t>
      </w:r>
      <w:r w:rsidRPr="009A2317">
        <w:rPr>
          <w:rStyle w:val="StyleUnderline"/>
        </w:rPr>
        <w:t>Bell was charged with having foreclosed competitors from the market for telecommunications equipment</w:t>
      </w:r>
      <w:r>
        <w:t xml:space="preserve"> </w:t>
      </w:r>
      <w:r w:rsidRPr="009A2317">
        <w:rPr>
          <w:sz w:val="16"/>
        </w:rPr>
        <w:t>because its operating companies had exclusive supply contracts with its manufacturing subsidiary Western Electric and because</w:t>
      </w:r>
      <w:r>
        <w:t xml:space="preserve"> </w:t>
      </w:r>
      <w:r w:rsidRPr="009A2317">
        <w:rPr>
          <w:rStyle w:val="StyleUnderline"/>
        </w:rPr>
        <w:t xml:space="preserve">it </w:t>
      </w:r>
      <w:r w:rsidRPr="00D22E88">
        <w:rPr>
          <w:rStyle w:val="StyleUnderline"/>
          <w:highlight w:val="cyan"/>
        </w:rPr>
        <w:t>used exclusionary practices</w:t>
      </w:r>
      <w:r w:rsidRPr="009A2317">
        <w:rPr>
          <w:rStyle w:val="StyleUnderline"/>
        </w:rPr>
        <w:t xml:space="preserve"> such as the refusal to license its patents.</w:t>
      </w:r>
    </w:p>
    <w:p w14:paraId="464BCC82" w14:textId="77777777" w:rsidR="0065261B" w:rsidRPr="00DC5B6B" w:rsidRDefault="0065261B" w:rsidP="0065261B">
      <w:pPr>
        <w:rPr>
          <w:sz w:val="16"/>
        </w:rPr>
      </w:pPr>
      <w:r w:rsidRPr="009A2317">
        <w:rPr>
          <w:sz w:val="16"/>
        </w:rPr>
        <w:t xml:space="preserve">The consent decree contained two main remedies. </w:t>
      </w:r>
      <w:r w:rsidRPr="009A2317">
        <w:rPr>
          <w:rStyle w:val="StyleUnderline"/>
        </w:rPr>
        <w:t>The Bell System was obligated to license all its patents royalty free</w:t>
      </w:r>
      <w:r>
        <w:t xml:space="preserve">, </w:t>
      </w:r>
      <w:r w:rsidRPr="009A2317">
        <w:rPr>
          <w:sz w:val="16"/>
        </w:rPr>
        <w:t>and it was barred from entering any industry other than telecommunications. As a consequence,</w:t>
      </w:r>
      <w:r>
        <w:t xml:space="preserve"> </w:t>
      </w:r>
      <w:r w:rsidRPr="009A2317">
        <w:rPr>
          <w:rStyle w:val="StyleUnderline"/>
        </w:rPr>
        <w:t>7,820 patents, or 1.3% of all unexpired US patents, in a wide range of fields became freely available in 1956.</w:t>
      </w:r>
      <w:r w:rsidRPr="00DC5B6B">
        <w:rPr>
          <w:sz w:val="16"/>
        </w:rPr>
        <w:t xml:space="preserve"> Most of these patents covered technologies from the Bell Laboratories (Bell Labs), the research subsidiary of the Bell System, arguably the most innovative industrial laboratory in the world at the time. The Bell Labs produced path-breaking innovations in telecommunications such as cellular telephone technology or the first transatlantic telephone cable. But as Figure 1 shows, 58% of Bell's patent portfolio had its main application outside of telecommunications because of Bell's part in the war effort in WWII and its commitment to basic science. Researchers at Bell Labs are credited for the invention of the transistor, the solar cell, and the laser, among other things.</w:t>
      </w:r>
    </w:p>
    <w:p w14:paraId="64F180CC" w14:textId="77777777" w:rsidR="0065261B" w:rsidRDefault="0065261B" w:rsidP="0065261B">
      <w:r w:rsidRPr="00DC5B6B">
        <w:rPr>
          <w:sz w:val="16"/>
        </w:rPr>
        <w:t>The broad patent portfolio of Bell gives us the opportunity to measure how the effect of compulsory licensing depends on the competitive setting. In the telecommunications industry, Bell was a vertically integrated monopolist who allegedly foreclosed rivals. In the industries outside of telecommunications, Bell held patents but was not an active market participant</w:t>
      </w:r>
      <w:r>
        <w:t>.</w:t>
      </w:r>
    </w:p>
    <w:p w14:paraId="1FE70FB1" w14:textId="77777777" w:rsidR="0065261B" w:rsidRPr="00DC5B6B" w:rsidRDefault="0065261B" w:rsidP="0065261B">
      <w:pPr>
        <w:rPr>
          <w:rStyle w:val="StyleUnderline"/>
        </w:rPr>
      </w:pPr>
      <w:r w:rsidRPr="00DC5B6B">
        <w:rPr>
          <w:rStyle w:val="StyleUnderline"/>
        </w:rPr>
        <w:t>Our research shows that compulsory licensing increased follow-on innovation that builds on Bell patents</w:t>
      </w:r>
      <w:r>
        <w:t xml:space="preserve">. </w:t>
      </w:r>
      <w:r w:rsidRPr="00DC5B6B">
        <w:rPr>
          <w:sz w:val="16"/>
        </w:rPr>
        <w:t xml:space="preserve">We measure follow-on innovation by the number of patent citations Bell Labs patents received from other companies that patent in the US. We find that in the </w:t>
      </w:r>
      <w:r w:rsidRPr="00D22E88">
        <w:rPr>
          <w:rStyle w:val="Emphasis"/>
          <w:highlight w:val="cyan"/>
        </w:rPr>
        <w:t>first five years, follow-on innovation increased by 17%,</w:t>
      </w:r>
      <w:r w:rsidRPr="00DC5B6B">
        <w:rPr>
          <w:rStyle w:val="StyleUnderline"/>
        </w:rPr>
        <w:t xml:space="preserve"> or a total of around 1,000 citations</w:t>
      </w:r>
      <w:r>
        <w:t xml:space="preserve">. </w:t>
      </w:r>
      <w:r w:rsidRPr="00DC5B6B">
        <w:rPr>
          <w:sz w:val="16"/>
        </w:rPr>
        <w:t>Back-of-the-envelope calculations suggest that the additional patents other companies filed as a</w:t>
      </w:r>
      <w:r>
        <w:t xml:space="preserve"> </w:t>
      </w:r>
      <w:r w:rsidRPr="00D22E88">
        <w:rPr>
          <w:rStyle w:val="StyleUnderline"/>
          <w:highlight w:val="cyan"/>
        </w:rPr>
        <w:t>direct result of the consent decree had a value of up to $5.7 billion</w:t>
      </w:r>
      <w:r w:rsidRPr="00DC5B6B">
        <w:rPr>
          <w:rStyle w:val="StyleUnderline"/>
        </w:rPr>
        <w:t xml:space="preserve"> in today's dollars.3</w:t>
      </w:r>
    </w:p>
    <w:p w14:paraId="7E51BD42" w14:textId="77777777" w:rsidR="0065261B" w:rsidRPr="00DC5B6B" w:rsidRDefault="0065261B" w:rsidP="0065261B">
      <w:pPr>
        <w:rPr>
          <w:sz w:val="16"/>
        </w:rPr>
      </w:pPr>
      <w:r w:rsidRPr="00DC5B6B">
        <w:rPr>
          <w:rStyle w:val="StyleUnderline"/>
        </w:rPr>
        <w:t xml:space="preserve">More than </w:t>
      </w:r>
      <w:r w:rsidRPr="00D22E88">
        <w:rPr>
          <w:rStyle w:val="StyleUnderline"/>
          <w:highlight w:val="cyan"/>
        </w:rPr>
        <w:t>two-thirds of the increase</w:t>
      </w:r>
      <w:r w:rsidRPr="00DC5B6B">
        <w:rPr>
          <w:rStyle w:val="StyleUnderline"/>
        </w:rPr>
        <w:t xml:space="preserve"> in innovation can be </w:t>
      </w:r>
      <w:r w:rsidRPr="00D22E88">
        <w:rPr>
          <w:rStyle w:val="StyleUnderline"/>
          <w:highlight w:val="cyan"/>
        </w:rPr>
        <w:t>attributed to</w:t>
      </w:r>
      <w:r w:rsidRPr="00DC5B6B">
        <w:rPr>
          <w:rStyle w:val="StyleUnderline"/>
        </w:rPr>
        <w:t xml:space="preserve"> young </w:t>
      </w:r>
      <w:r w:rsidRPr="00D22E88">
        <w:rPr>
          <w:rStyle w:val="StyleUnderline"/>
        </w:rPr>
        <w:t>and</w:t>
      </w:r>
      <w:r w:rsidRPr="00D22E88">
        <w:rPr>
          <w:rStyle w:val="Emphasis"/>
          <w:highlight w:val="cyan"/>
        </w:rPr>
        <w:t xml:space="preserve"> small companies and individual inventors</w:t>
      </w:r>
      <w:r w:rsidRPr="00DC5B6B">
        <w:rPr>
          <w:rStyle w:val="StyleUnderline"/>
        </w:rPr>
        <w:t xml:space="preserve"> </w:t>
      </w:r>
      <w:r w:rsidRPr="00DC5B6B">
        <w:rPr>
          <w:sz w:val="16"/>
        </w:rPr>
        <w:t>unrelated to Bell</w:t>
      </w:r>
      <w:r w:rsidRPr="00DC5B6B">
        <w:rPr>
          <w:rStyle w:val="StyleUnderline"/>
        </w:rPr>
        <w:t xml:space="preserve">. This is in line with the hypothesis that patents can act as a barrier to entry for small and young </w:t>
      </w:r>
      <w:r w:rsidRPr="00DC5B6B">
        <w:rPr>
          <w:sz w:val="16"/>
        </w:rPr>
        <w:t>companies who are less able to strike licensing deals than large firms</w:t>
      </w:r>
      <w:r w:rsidRPr="00DC5B6B">
        <w:rPr>
          <w:rStyle w:val="StyleUnderline"/>
        </w:rPr>
        <w:t xml:space="preserve"> </w:t>
      </w:r>
      <w:r>
        <w:t>(</w:t>
      </w:r>
      <w:r w:rsidRPr="00DC5B6B">
        <w:rPr>
          <w:sz w:val="16"/>
        </w:rPr>
        <w:t xml:space="preserve">Lanjouw and Schankerman 2004, Galasso 2012, Galasso and Schankerman 2015). </w:t>
      </w:r>
      <w:r w:rsidRPr="00DC5B6B">
        <w:rPr>
          <w:rStyle w:val="StyleUnderline"/>
        </w:rPr>
        <w:t xml:space="preserve">Compulsory licensing removed this barrier in markets outside the telecommunications industry, arguably unintentionally </w:t>
      </w:r>
      <w:r w:rsidRPr="003A26D2">
        <w:rPr>
          <w:rStyle w:val="StyleUnderline"/>
        </w:rPr>
        <w:t>so. This fostered follow</w:t>
      </w:r>
      <w:r w:rsidRPr="00DC5B6B">
        <w:rPr>
          <w:rStyle w:val="StyleUnderline"/>
        </w:rPr>
        <w:t>-on innovation by young and small companies</w:t>
      </w:r>
      <w:r>
        <w:t xml:space="preserve"> </w:t>
      </w:r>
      <w:r w:rsidRPr="00DC5B6B">
        <w:rPr>
          <w:sz w:val="16"/>
        </w:rPr>
        <w:t>and contributed to long run technological progress in the US.</w:t>
      </w:r>
    </w:p>
    <w:p w14:paraId="20D68384" w14:textId="77777777" w:rsidR="0065261B" w:rsidRPr="00DC5B6B" w:rsidRDefault="0065261B" w:rsidP="0065261B">
      <w:pPr>
        <w:rPr>
          <w:sz w:val="16"/>
        </w:rPr>
      </w:pPr>
      <w:r w:rsidRPr="00DC5B6B">
        <w:rPr>
          <w:sz w:val="16"/>
        </w:rPr>
        <w:t>The aim of the antitrust settlement was to increase competition and innovation in the telecommunications industry. We do not find this to be the case. In Figure 2 we compare the increase in innovations for patents sorted by how close the technology of these patents is to the telecommunications industry. The size of the bubbles represents the size of the patent portfolio of Bell in each technology. We find that almost all innovation increases come from patents that have nothing to do with telecommunications. This suggests that compulsory licensing is not an effective remedy to end market foreclosure.</w:t>
      </w:r>
    </w:p>
    <w:p w14:paraId="60802010" w14:textId="77777777" w:rsidR="0065261B" w:rsidRPr="00DC5B6B" w:rsidRDefault="0065261B" w:rsidP="0065261B">
      <w:pPr>
        <w:rPr>
          <w:sz w:val="16"/>
        </w:rPr>
      </w:pPr>
      <w:r w:rsidRPr="00DC5B6B">
        <w:rPr>
          <w:sz w:val="16"/>
        </w:rPr>
        <w:t xml:space="preserve">This pattern is consistent with historical records that Bell continued to use exclusionary practices in the telecommunications industry after the consent decree took effect and that these exclusionary practices impeded innovation (Wu 2012). </w:t>
      </w:r>
      <w:r w:rsidRPr="003A26D2">
        <w:rPr>
          <w:sz w:val="16"/>
        </w:rPr>
        <w:t xml:space="preserve">As no structural remedies were imposed </w:t>
      </w:r>
      <w:r w:rsidRPr="003A26D2">
        <w:rPr>
          <w:rStyle w:val="StyleUnderline"/>
          <w:highlight w:val="cyan"/>
        </w:rPr>
        <w:t>Bell continued to contro</w:t>
      </w:r>
      <w:r w:rsidRPr="00DC5B6B">
        <w:rPr>
          <w:rStyle w:val="StyleUnderline"/>
        </w:rPr>
        <w:t xml:space="preserve">l not only </w:t>
      </w:r>
      <w:r w:rsidRPr="003A26D2">
        <w:rPr>
          <w:rStyle w:val="StyleUnderline"/>
          <w:highlight w:val="cyan"/>
        </w:rPr>
        <w:t>the production of telephone equipme</w:t>
      </w:r>
      <w:r w:rsidRPr="00DC5B6B">
        <w:rPr>
          <w:rStyle w:val="StyleUnderline"/>
        </w:rPr>
        <w:t xml:space="preserve">nt but was – in the form of the Bell operating companies – also its own customer. This </w:t>
      </w:r>
      <w:r w:rsidRPr="003A26D2">
        <w:rPr>
          <w:rStyle w:val="StyleUnderline"/>
          <w:highlight w:val="cyan"/>
        </w:rPr>
        <w:t>made competing with Bell</w:t>
      </w:r>
      <w:r w:rsidRPr="00DC5B6B">
        <w:rPr>
          <w:rStyle w:val="StyleUnderline"/>
        </w:rPr>
        <w:t xml:space="preserve"> in the telecommunications equipment market </w:t>
      </w:r>
      <w:r w:rsidRPr="003A26D2">
        <w:rPr>
          <w:rStyle w:val="StyleUnderline"/>
          <w:highlight w:val="cyan"/>
        </w:rPr>
        <w:t>unattractive</w:t>
      </w:r>
      <w:r w:rsidRPr="00DC5B6B">
        <w:rPr>
          <w:rStyle w:val="StyleUnderline"/>
        </w:rPr>
        <w:t xml:space="preserve"> even </w:t>
      </w:r>
      <w:r w:rsidRPr="003A26D2">
        <w:rPr>
          <w:rStyle w:val="Emphasis"/>
          <w:highlight w:val="cyan"/>
        </w:rPr>
        <w:t>after compulsory licensing</w:t>
      </w:r>
      <w:r w:rsidRPr="00DC5B6B">
        <w:rPr>
          <w:rStyle w:val="StyleUnderline"/>
        </w:rPr>
        <w:t xml:space="preserve"> facilitated access to Bell's technolog</w:t>
      </w:r>
      <w:r>
        <w:t>y</w:t>
      </w:r>
      <w:r w:rsidRPr="00DC5B6B">
        <w:rPr>
          <w:sz w:val="16"/>
        </w:rPr>
        <w:t>. For example, the Bell operating companies refused to connect any telephone that was not produced by Western Electric, the manufacturing subsidiary of the Bell System (Temin and Galambos 1987: 222). In other industries, compulsory licensing was effective in fostering innovation by young and small companies since Bell as the supplier of technology did not control the product markets through vertical integration or via exclusive contracts.</w:t>
      </w:r>
    </w:p>
    <w:p w14:paraId="2E5B0019" w14:textId="77777777" w:rsidR="0065261B" w:rsidRPr="00DC5B6B" w:rsidRDefault="0065261B" w:rsidP="0065261B">
      <w:pPr>
        <w:rPr>
          <w:rStyle w:val="StyleUnderline"/>
        </w:rPr>
      </w:pPr>
      <w:r w:rsidRPr="00DC5B6B">
        <w:rPr>
          <w:sz w:val="16"/>
        </w:rPr>
        <w:t xml:space="preserve">Although the 1956 consent decree was not effective in ending market foreclosure, it permanently increased the scale of US innovation. In the first five years alone, the number of patents increased by 25% in fields with compulsorily licensed patents compared to technologically similar fields without; and it continued to increase thereafter. </w:t>
      </w:r>
      <w:r w:rsidRPr="00DC5B6B">
        <w:rPr>
          <w:rStyle w:val="StyleUnderline"/>
        </w:rPr>
        <w:t xml:space="preserve">This increase is again driven by small and new companies outside the telecommunications industry. We find only a small increase in patents related to the </w:t>
      </w:r>
      <w:r w:rsidRPr="00DC5B6B">
        <w:rPr>
          <w:rStyle w:val="StyleUnderline"/>
        </w:rPr>
        <w:lastRenderedPageBreak/>
        <w:t>production of telecommunications equipment. This indicates that market foreclosure may slow down technological progress.</w:t>
      </w:r>
    </w:p>
    <w:p w14:paraId="741F8357" w14:textId="77777777" w:rsidR="0065261B" w:rsidRPr="00DC5B6B" w:rsidRDefault="0065261B" w:rsidP="0065261B">
      <w:pPr>
        <w:rPr>
          <w:sz w:val="16"/>
        </w:rPr>
      </w:pPr>
      <w:r w:rsidRPr="003A26D2">
        <w:rPr>
          <w:sz w:val="16"/>
        </w:rPr>
        <w:t>Outside the telecommunications industry, however, the consent decree had a long-lasting stimulating effect</w:t>
      </w:r>
      <w:r w:rsidRPr="00D22E88">
        <w:rPr>
          <w:rStyle w:val="StyleUnderline"/>
        </w:rPr>
        <w:t xml:space="preserve">. </w:t>
      </w:r>
      <w:r w:rsidRPr="003A26D2">
        <w:rPr>
          <w:rStyle w:val="StyleUnderline"/>
        </w:rPr>
        <w:t>By providing free state-of-the-art techn</w:t>
      </w:r>
      <w:r w:rsidRPr="00D22E88">
        <w:rPr>
          <w:rStyle w:val="StyleUnderline"/>
        </w:rPr>
        <w:t xml:space="preserve">ology to all US companies, </w:t>
      </w:r>
      <w:r w:rsidRPr="003A26D2">
        <w:rPr>
          <w:sz w:val="16"/>
        </w:rPr>
        <w:t>compulsory licensing increased US innovation because it opened up new markets for a large number of entrants</w:t>
      </w:r>
      <w:r>
        <w:t xml:space="preserve">. </w:t>
      </w:r>
      <w:r w:rsidRPr="00D22E88">
        <w:rPr>
          <w:sz w:val="16"/>
        </w:rPr>
        <w:t xml:space="preserve">This interpretation is consistent with historical accounts. Gordon Moore, the co-founder of Intel, stated that “[o]ne of the </w:t>
      </w:r>
      <w:r w:rsidRPr="003A26D2">
        <w:rPr>
          <w:rStyle w:val="StyleUnderline"/>
          <w:highlight w:val="cyan"/>
        </w:rPr>
        <w:t>most important developments for</w:t>
      </w:r>
      <w:r w:rsidRPr="00D22E88">
        <w:rPr>
          <w:rStyle w:val="StyleUnderline"/>
        </w:rPr>
        <w:t xml:space="preserve"> the commercial </w:t>
      </w:r>
      <w:r w:rsidRPr="003A26D2">
        <w:rPr>
          <w:rStyle w:val="StyleUnderline"/>
          <w:highlight w:val="cyan"/>
        </w:rPr>
        <w:t>semiconductor industry</w:t>
      </w:r>
      <w:r w:rsidRPr="00D22E88">
        <w:rPr>
          <w:rStyle w:val="StyleUnderline"/>
        </w:rPr>
        <w:t xml:space="preserve"> (...) </w:t>
      </w:r>
      <w:r w:rsidRPr="003A26D2">
        <w:rPr>
          <w:rStyle w:val="StyleUnderline"/>
          <w:highlight w:val="cyan"/>
        </w:rPr>
        <w:t>was</w:t>
      </w:r>
      <w:r w:rsidRPr="00D22E88">
        <w:rPr>
          <w:rStyle w:val="StyleUnderline"/>
        </w:rPr>
        <w:t xml:space="preserve"> the </w:t>
      </w:r>
      <w:r w:rsidRPr="003A26D2">
        <w:rPr>
          <w:rStyle w:val="StyleUnderline"/>
          <w:highlight w:val="cyan"/>
        </w:rPr>
        <w:t>antitrust suit</w:t>
      </w:r>
      <w:r w:rsidRPr="00D22E88">
        <w:rPr>
          <w:rStyle w:val="StyleUnderline"/>
        </w:rPr>
        <w:t xml:space="preserve"> filed against [the Bell System] in 1949 (...) which </w:t>
      </w:r>
      <w:r w:rsidRPr="003A26D2">
        <w:rPr>
          <w:rStyle w:val="StyleUnderline"/>
          <w:highlight w:val="cyan"/>
        </w:rPr>
        <w:t>allowed the</w:t>
      </w:r>
      <w:r w:rsidRPr="00D22E88">
        <w:rPr>
          <w:rStyle w:val="StyleUnderline"/>
        </w:rPr>
        <w:t xml:space="preserve"> merchant </w:t>
      </w:r>
      <w:r w:rsidRPr="003A26D2">
        <w:rPr>
          <w:rStyle w:val="StyleUnderline"/>
          <w:highlight w:val="cyan"/>
        </w:rPr>
        <w:t xml:space="preserve">semiconductor industry </w:t>
      </w:r>
      <w:r w:rsidRPr="003A26D2">
        <w:rPr>
          <w:rStyle w:val="Emphasis"/>
          <w:highlight w:val="cyan"/>
        </w:rPr>
        <w:t>“to really get started”</w:t>
      </w:r>
      <w:r w:rsidRPr="00D22E88">
        <w:rPr>
          <w:rStyle w:val="StyleUnderline"/>
        </w:rPr>
        <w:t xml:space="preserve"> in the United States</w:t>
      </w:r>
      <w:r>
        <w:t xml:space="preserve"> (...) [</w:t>
      </w:r>
      <w:r w:rsidRPr="00D22E88">
        <w:rPr>
          <w:sz w:val="16"/>
        </w:rPr>
        <w:t xml:space="preserve">T]here is a direct connection between the liberal licensing policies of Bell Labs and people such as Gordon Teal leaving Bell Labs to start Texas Instruments and William Shockley doing the same thing to start, with the support of Beckman Instruments, Shockley Semiconductor in Palo Alto. This (...) started the growth of Silicon Valley” (Wessner et al 2001: 86). Similarly, Peter Grindley and David Teece opined that </w:t>
      </w:r>
      <w:r w:rsidRPr="00DC5B6B">
        <w:rPr>
          <w:rStyle w:val="StyleUnderline"/>
        </w:rPr>
        <w:t xml:space="preserve">“[AT&amp;T's </w:t>
      </w:r>
      <w:r w:rsidRPr="003A26D2">
        <w:rPr>
          <w:rStyle w:val="StyleUnderline"/>
          <w:highlight w:val="cyan"/>
        </w:rPr>
        <w:t>licensing policy shaped by antitrust</w:t>
      </w:r>
      <w:r w:rsidRPr="00DC5B6B">
        <w:rPr>
          <w:rStyle w:val="StyleUnderline"/>
        </w:rPr>
        <w:t xml:space="preserve"> policy</w:t>
      </w:r>
      <w:r w:rsidRPr="003A26D2">
        <w:rPr>
          <w:rStyle w:val="StyleUnderline"/>
          <w:highlight w:val="cyan"/>
        </w:rPr>
        <w:t>] remains</w:t>
      </w:r>
      <w:r w:rsidRPr="00DC5B6B">
        <w:rPr>
          <w:rStyle w:val="StyleUnderline"/>
        </w:rPr>
        <w:t xml:space="preserve"> one of </w:t>
      </w:r>
      <w:r w:rsidRPr="003A26D2">
        <w:rPr>
          <w:rStyle w:val="StyleUnderline"/>
          <w:highlight w:val="cyan"/>
        </w:rPr>
        <w:t>the most unheralded contributions to</w:t>
      </w:r>
      <w:r w:rsidRPr="00DC5B6B">
        <w:rPr>
          <w:rStyle w:val="StyleUnderline"/>
        </w:rPr>
        <w:t xml:space="preserve"> economic </w:t>
      </w:r>
      <w:r w:rsidRPr="003A26D2">
        <w:rPr>
          <w:rStyle w:val="StyleUnderline"/>
          <w:highlight w:val="cyan"/>
        </w:rPr>
        <w:t>development</w:t>
      </w:r>
      <w:r w:rsidRPr="00DC5B6B">
        <w:rPr>
          <w:rStyle w:val="StyleUnderline"/>
        </w:rPr>
        <w:t xml:space="preserve"> – possibly </w:t>
      </w:r>
      <w:r w:rsidRPr="003A26D2">
        <w:rPr>
          <w:rStyle w:val="Emphasis"/>
          <w:highlight w:val="cyan"/>
        </w:rPr>
        <w:t>far exceeding the Marshall plan</w:t>
      </w:r>
      <w:r w:rsidRPr="00DC5B6B">
        <w:rPr>
          <w:rStyle w:val="StyleUnderline"/>
        </w:rPr>
        <w:t xml:space="preserve"> in terms of wealth generation</w:t>
      </w:r>
      <w:r>
        <w:t xml:space="preserve"> </w:t>
      </w:r>
      <w:r w:rsidRPr="00DC5B6B">
        <w:rPr>
          <w:sz w:val="16"/>
        </w:rPr>
        <w:t>it established abroad and in the United States“ (Grindley and Teece 1997).</w:t>
      </w:r>
    </w:p>
    <w:p w14:paraId="77FE8CA6" w14:textId="77777777" w:rsidR="0065261B" w:rsidRDefault="0065261B" w:rsidP="0065261B">
      <w:r w:rsidRPr="00DC5B6B">
        <w:rPr>
          <w:sz w:val="16"/>
        </w:rPr>
        <w:t>Implications</w:t>
      </w:r>
    </w:p>
    <w:p w14:paraId="59609B1F" w14:textId="633E6FEF" w:rsidR="0065261B" w:rsidRPr="0065261B" w:rsidRDefault="0065261B" w:rsidP="0065261B">
      <w:r w:rsidRPr="00D22E88">
        <w:rPr>
          <w:rStyle w:val="StyleUnderline"/>
        </w:rPr>
        <w:t xml:space="preserve">Our research highlights that </w:t>
      </w:r>
      <w:r w:rsidRPr="003A26D2">
        <w:rPr>
          <w:rStyle w:val="StyleUnderline"/>
          <w:highlight w:val="cyan"/>
        </w:rPr>
        <w:t>patents held by a dominant</w:t>
      </w:r>
      <w:r w:rsidRPr="00D22E88">
        <w:rPr>
          <w:rStyle w:val="StyleUnderline"/>
        </w:rPr>
        <w:t xml:space="preserve"> firm can be h</w:t>
      </w:r>
      <w:r w:rsidRPr="003A26D2">
        <w:rPr>
          <w:rStyle w:val="StyleUnderline"/>
          <w:highlight w:val="cyan"/>
        </w:rPr>
        <w:t>armful for follow-on innovation</w:t>
      </w:r>
      <w:r w:rsidRPr="00D22E88">
        <w:rPr>
          <w:rStyle w:val="StyleUnderline"/>
        </w:rPr>
        <w:t>. Compulsory licensing can help to foster market entry</w:t>
      </w:r>
      <w:r>
        <w:t xml:space="preserve"> </w:t>
      </w:r>
      <w:r w:rsidRPr="00D22E88">
        <w:rPr>
          <w:sz w:val="16"/>
        </w:rPr>
        <w:t>and stimulate innovation in the short and the long run. Yet</w:t>
      </w:r>
      <w:r>
        <w:t xml:space="preserve">, </w:t>
      </w:r>
      <w:r w:rsidRPr="00D22E88">
        <w:rPr>
          <w:rStyle w:val="StyleUnderline"/>
        </w:rPr>
        <w:t xml:space="preserve">if a dominant company can use other exclusionary practices </w:t>
      </w:r>
      <w:r w:rsidRPr="00D22E88">
        <w:rPr>
          <w:sz w:val="16"/>
        </w:rPr>
        <w:t>to keep out innovative start-ups</w:t>
      </w:r>
      <w:r w:rsidRPr="00D22E88">
        <w:rPr>
          <w:rStyle w:val="StyleUnderline"/>
        </w:rPr>
        <w:t xml:space="preserve">, compulsory licensing is ineffective. </w:t>
      </w:r>
      <w:r w:rsidRPr="003A26D2">
        <w:rPr>
          <w:rStyle w:val="StyleUnderline"/>
          <w:highlight w:val="cyan"/>
        </w:rPr>
        <w:t>This suggests</w:t>
      </w:r>
      <w:r w:rsidRPr="00D22E88">
        <w:rPr>
          <w:rStyle w:val="StyleUnderline"/>
        </w:rPr>
        <w:t xml:space="preserve"> that an </w:t>
      </w:r>
      <w:r w:rsidRPr="003A26D2">
        <w:rPr>
          <w:rStyle w:val="StyleUnderline"/>
          <w:highlight w:val="cyan"/>
        </w:rPr>
        <w:t>antitrust policy concerned with innovation</w:t>
      </w:r>
      <w:r w:rsidRPr="003A26D2">
        <w:rPr>
          <w:highlight w:val="cyan"/>
        </w:rPr>
        <w:t>.</w:t>
      </w:r>
    </w:p>
    <w:p w14:paraId="18478599" w14:textId="098F5966" w:rsidR="00403531" w:rsidRDefault="00403531" w:rsidP="00403531">
      <w:pPr>
        <w:pStyle w:val="Heading3"/>
      </w:pPr>
      <w:r>
        <w:lastRenderedPageBreak/>
        <w:t>Solvency---AT: Lawsuits---2NC</w:t>
      </w:r>
    </w:p>
    <w:p w14:paraId="0ADCEDDE" w14:textId="77777777" w:rsidR="00403531" w:rsidRPr="007366A4" w:rsidRDefault="00403531" w:rsidP="00403531">
      <w:pPr>
        <w:pStyle w:val="Heading4"/>
      </w:pPr>
      <w:r>
        <w:t xml:space="preserve">Lawsuits increase competition – threat of litigation deters encroachment by big business. </w:t>
      </w:r>
    </w:p>
    <w:p w14:paraId="589E025D" w14:textId="77777777" w:rsidR="00403531" w:rsidRPr="007366A4" w:rsidRDefault="00403531" w:rsidP="00403531">
      <w:pPr>
        <w:rPr>
          <w:sz w:val="16"/>
        </w:rPr>
      </w:pPr>
      <w:r w:rsidRPr="007366A4">
        <w:rPr>
          <w:rStyle w:val="Style13ptBold"/>
        </w:rPr>
        <w:t>Levin</w:t>
      </w:r>
      <w:r>
        <w:t xml:space="preserve"> ‘20</w:t>
      </w:r>
      <w:r w:rsidRPr="007366A4">
        <w:rPr>
          <w:rStyle w:val="Style13ptBold"/>
        </w:rPr>
        <w:t>23</w:t>
      </w:r>
      <w:r>
        <w:t xml:space="preserve"> [Blair; February 17; B</w:t>
      </w:r>
      <w:r w:rsidRPr="007366A4">
        <w:t>lair Levin is a nonresident senior fellow at Brookings Metro. Levin serves as a policy analyst with New Street Research, an equity research firm focused on telecommunications and technology</w:t>
      </w:r>
      <w:r>
        <w:t>; Harvard Business Review, “</w:t>
      </w:r>
      <w:r w:rsidRPr="007366A4">
        <w:t>Microsoft, Google, and a New Era of Antitrust</w:t>
      </w:r>
      <w:r>
        <w:t xml:space="preserve">,” </w:t>
      </w:r>
      <w:hyperlink r:id="rId7" w:history="1">
        <w:r w:rsidRPr="0044058B">
          <w:rPr>
            <w:rStyle w:val="Hyperlink"/>
          </w:rPr>
          <w:t>https://search.lib.umich.edu/everything?query=Microsoft%2C+Google%2C+and+a+New+Era+of+Antitrust&amp;utm_source=lib-home</w:t>
        </w:r>
      </w:hyperlink>
      <w:r>
        <w:t>]</w:t>
      </w:r>
    </w:p>
    <w:p w14:paraId="40CD83C6" w14:textId="77777777" w:rsidR="00403531" w:rsidRPr="007366A4" w:rsidRDefault="00403531" w:rsidP="00403531">
      <w:pPr>
        <w:rPr>
          <w:sz w:val="16"/>
        </w:rPr>
      </w:pPr>
      <w:r w:rsidRPr="007366A4">
        <w:rPr>
          <w:rStyle w:val="StyleUnderline"/>
        </w:rPr>
        <w:t>The government doesn’t</w:t>
      </w:r>
      <w:r w:rsidRPr="007366A4">
        <w:rPr>
          <w:sz w:val="16"/>
        </w:rPr>
        <w:t xml:space="preserve"> necessarily </w:t>
      </w:r>
      <w:r w:rsidRPr="007366A4">
        <w:rPr>
          <w:rStyle w:val="StyleUnderline"/>
        </w:rPr>
        <w:t xml:space="preserve">need to win cases for </w:t>
      </w:r>
      <w:r w:rsidRPr="00E13A51">
        <w:rPr>
          <w:rStyle w:val="StyleUnderline"/>
          <w:highlight w:val="cyan"/>
        </w:rPr>
        <w:t>lawsuits</w:t>
      </w:r>
      <w:r w:rsidRPr="007366A4">
        <w:rPr>
          <w:rStyle w:val="StyleUnderline"/>
        </w:rPr>
        <w:t xml:space="preserve"> to have an impact</w:t>
      </w:r>
      <w:r w:rsidRPr="007366A4">
        <w:rPr>
          <w:sz w:val="16"/>
        </w:rPr>
        <w:t xml:space="preserve">. For starters, </w:t>
      </w:r>
      <w:r w:rsidRPr="007366A4">
        <w:rPr>
          <w:rStyle w:val="StyleUnderline"/>
        </w:rPr>
        <w:t xml:space="preserve">big cases against big companies </w:t>
      </w:r>
      <w:r w:rsidRPr="00E13A51">
        <w:rPr>
          <w:rStyle w:val="StyleUnderline"/>
          <w:highlight w:val="cyan"/>
        </w:rPr>
        <w:t>send a message</w:t>
      </w:r>
      <w:r w:rsidRPr="007366A4">
        <w:rPr>
          <w:rStyle w:val="StyleUnderline"/>
        </w:rPr>
        <w:t xml:space="preserve"> designed </w:t>
      </w:r>
      <w:r w:rsidRPr="00E13A51">
        <w:rPr>
          <w:rStyle w:val="StyleUnderline"/>
          <w:highlight w:val="cyan"/>
        </w:rPr>
        <w:t>to discourage future dealmaking. This is</w:t>
      </w:r>
      <w:r w:rsidRPr="007366A4">
        <w:rPr>
          <w:sz w:val="16"/>
        </w:rPr>
        <w:t xml:space="preserve"> </w:t>
      </w:r>
      <w:r w:rsidRPr="00E13A51">
        <w:rPr>
          <w:sz w:val="16"/>
          <w:highlight w:val="cyan"/>
        </w:rPr>
        <w:t xml:space="preserve">particularly </w:t>
      </w:r>
      <w:r w:rsidRPr="00E13A51">
        <w:rPr>
          <w:rStyle w:val="StyleUnderline"/>
          <w:highlight w:val="cyan"/>
        </w:rPr>
        <w:t>true for</w:t>
      </w:r>
      <w:r w:rsidRPr="007366A4">
        <w:rPr>
          <w:rStyle w:val="StyleUnderline"/>
        </w:rPr>
        <w:t xml:space="preserve"> today’s </w:t>
      </w:r>
      <w:r w:rsidRPr="00E13A51">
        <w:rPr>
          <w:rStyle w:val="StyleUnderline"/>
          <w:highlight w:val="cyan"/>
        </w:rPr>
        <w:t>most successful</w:t>
      </w:r>
      <w:r w:rsidRPr="007366A4">
        <w:rPr>
          <w:rStyle w:val="StyleUnderline"/>
        </w:rPr>
        <w:t xml:space="preserve"> technology </w:t>
      </w:r>
      <w:r w:rsidRPr="00E13A51">
        <w:rPr>
          <w:rStyle w:val="StyleUnderline"/>
          <w:highlight w:val="cyan"/>
        </w:rPr>
        <w:t>companies, which</w:t>
      </w:r>
      <w:r w:rsidRPr="007366A4">
        <w:rPr>
          <w:rStyle w:val="StyleUnderline"/>
        </w:rPr>
        <w:t xml:space="preserve"> have long </w:t>
      </w:r>
      <w:r w:rsidRPr="00E13A51">
        <w:rPr>
          <w:rStyle w:val="Emphasis"/>
          <w:highlight w:val="cyan"/>
        </w:rPr>
        <w:t>expand</w:t>
      </w:r>
      <w:r w:rsidRPr="007366A4">
        <w:rPr>
          <w:rStyle w:val="Emphasis"/>
        </w:rPr>
        <w:t>ed into emerging markets</w:t>
      </w:r>
      <w:r w:rsidRPr="007366A4">
        <w:rPr>
          <w:rStyle w:val="StyleUnderline"/>
        </w:rPr>
        <w:t xml:space="preserve"> </w:t>
      </w:r>
      <w:r w:rsidRPr="00E13A51">
        <w:rPr>
          <w:rStyle w:val="StyleUnderline"/>
          <w:highlight w:val="cyan"/>
        </w:rPr>
        <w:t xml:space="preserve">by </w:t>
      </w:r>
      <w:r w:rsidRPr="00E13A51">
        <w:rPr>
          <w:rStyle w:val="Emphasis"/>
          <w:highlight w:val="cyan"/>
        </w:rPr>
        <w:t>gobbling up promising startups</w:t>
      </w:r>
      <w:r w:rsidRPr="007366A4">
        <w:rPr>
          <w:rStyle w:val="StyleUnderline"/>
        </w:rPr>
        <w:t xml:space="preserve"> already on the field</w:t>
      </w:r>
      <w:r w:rsidRPr="007366A4">
        <w:rPr>
          <w:sz w:val="16"/>
        </w:rPr>
        <w:t>. As ex-Biden competition advisor Tim Wu recently noted, it can make a huge difference to an industry if the major players know they’re “under heavy surveillance from the government.”</w:t>
      </w:r>
    </w:p>
    <w:p w14:paraId="2745228A" w14:textId="77777777" w:rsidR="00403531" w:rsidRPr="007366A4" w:rsidRDefault="00403531" w:rsidP="00403531">
      <w:pPr>
        <w:rPr>
          <w:sz w:val="16"/>
        </w:rPr>
      </w:pPr>
      <w:r w:rsidRPr="007366A4">
        <w:rPr>
          <w:rStyle w:val="StyleUnderline"/>
        </w:rPr>
        <w:t>Even if deals</w:t>
      </w:r>
      <w:r w:rsidRPr="007366A4">
        <w:rPr>
          <w:sz w:val="16"/>
        </w:rPr>
        <w:t xml:space="preserve"> eventually </w:t>
      </w:r>
      <w:r w:rsidRPr="007366A4">
        <w:rPr>
          <w:rStyle w:val="StyleUnderline"/>
        </w:rPr>
        <w:t xml:space="preserve">close, </w:t>
      </w:r>
      <w:r w:rsidRPr="00E13A51">
        <w:rPr>
          <w:rStyle w:val="StyleUnderline"/>
          <w:highlight w:val="cyan"/>
        </w:rPr>
        <w:t>regulators see value in everyone understanding</w:t>
      </w:r>
      <w:r w:rsidRPr="007366A4">
        <w:rPr>
          <w:rStyle w:val="StyleUnderline"/>
        </w:rPr>
        <w:t xml:space="preserve"> that all </w:t>
      </w:r>
      <w:r w:rsidRPr="00E13A51">
        <w:rPr>
          <w:rStyle w:val="StyleUnderline"/>
          <w:highlight w:val="cyan"/>
        </w:rPr>
        <w:t>transactions will be</w:t>
      </w:r>
      <w:r w:rsidRPr="007366A4">
        <w:rPr>
          <w:rStyle w:val="StyleUnderline"/>
        </w:rPr>
        <w:t xml:space="preserve"> more </w:t>
      </w:r>
      <w:r w:rsidRPr="00E13A51">
        <w:rPr>
          <w:rStyle w:val="StyleUnderline"/>
          <w:highlight w:val="cyan"/>
        </w:rPr>
        <w:t>closely scrutinized</w:t>
      </w:r>
      <w:r w:rsidRPr="007366A4">
        <w:rPr>
          <w:rStyle w:val="StyleUnderline"/>
        </w:rPr>
        <w:t xml:space="preserve">. From the outset, </w:t>
      </w:r>
      <w:r w:rsidRPr="00E13A51">
        <w:rPr>
          <w:rStyle w:val="StyleUnderline"/>
          <w:highlight w:val="cyan"/>
        </w:rPr>
        <w:t>companies</w:t>
      </w:r>
      <w:r w:rsidRPr="007366A4">
        <w:rPr>
          <w:rStyle w:val="StyleUnderline"/>
        </w:rPr>
        <w:t xml:space="preserve"> </w:t>
      </w:r>
      <w:r w:rsidRPr="007366A4">
        <w:rPr>
          <w:sz w:val="16"/>
        </w:rPr>
        <w:t xml:space="preserve">will find themselves </w:t>
      </w:r>
      <w:r w:rsidRPr="007366A4">
        <w:rPr>
          <w:rStyle w:val="StyleUnderline"/>
        </w:rPr>
        <w:t xml:space="preserve">encouraged to </w:t>
      </w:r>
      <w:r w:rsidRPr="00E13A51">
        <w:rPr>
          <w:rStyle w:val="Emphasis"/>
          <w:highlight w:val="cyan"/>
        </w:rPr>
        <w:t>make voluntary concessions</w:t>
      </w:r>
      <w:r w:rsidRPr="007366A4">
        <w:rPr>
          <w:rStyle w:val="StyleUnderline"/>
        </w:rPr>
        <w:t>.</w:t>
      </w:r>
      <w:r w:rsidRPr="007366A4">
        <w:rPr>
          <w:sz w:val="16"/>
        </w:rPr>
        <w:t xml:space="preserve"> In the Activision deal, for example, </w:t>
      </w:r>
      <w:r w:rsidRPr="007366A4">
        <w:rPr>
          <w:rStyle w:val="StyleUnderline"/>
        </w:rPr>
        <w:t>Microsoft preemptively offered substantial limits on how it will treat Activision’s products post-merger</w:t>
      </w:r>
      <w:r w:rsidRPr="007366A4">
        <w:rPr>
          <w:sz w:val="16"/>
        </w:rPr>
        <w:t>. Flagship titles including Call of Duty, notably, will not be pulled from other platforms, and offered instead as Xbox exclusives.</w:t>
      </w:r>
    </w:p>
    <w:p w14:paraId="224AD948" w14:textId="77777777" w:rsidR="00403531" w:rsidRPr="007366A4" w:rsidRDefault="00403531" w:rsidP="00403531">
      <w:pPr>
        <w:rPr>
          <w:sz w:val="16"/>
        </w:rPr>
      </w:pPr>
      <w:r w:rsidRPr="007366A4">
        <w:rPr>
          <w:sz w:val="16"/>
        </w:rPr>
        <w:t xml:space="preserve">More broadly, an </w:t>
      </w:r>
      <w:r w:rsidRPr="00E13A51">
        <w:rPr>
          <w:rStyle w:val="StyleUnderline"/>
          <w:highlight w:val="cyan"/>
        </w:rPr>
        <w:t>aggressive</w:t>
      </w:r>
      <w:r w:rsidRPr="007366A4">
        <w:rPr>
          <w:rStyle w:val="StyleUnderline"/>
        </w:rPr>
        <w:t xml:space="preserve">, if unsuccessful, </w:t>
      </w:r>
      <w:r w:rsidRPr="00E13A51">
        <w:rPr>
          <w:rStyle w:val="StyleUnderline"/>
          <w:highlight w:val="cyan"/>
        </w:rPr>
        <w:t>litigation</w:t>
      </w:r>
      <w:r w:rsidRPr="007366A4">
        <w:rPr>
          <w:sz w:val="16"/>
        </w:rPr>
        <w:t xml:space="preserve"> strategy can </w:t>
      </w:r>
      <w:r w:rsidRPr="007366A4">
        <w:rPr>
          <w:rStyle w:val="StyleUnderline"/>
        </w:rPr>
        <w:t xml:space="preserve">provide a potent </w:t>
      </w:r>
      <w:r w:rsidRPr="00E13A51">
        <w:rPr>
          <w:rStyle w:val="Emphasis"/>
          <w:highlight w:val="cyan"/>
        </w:rPr>
        <w:t>disrupt</w:t>
      </w:r>
      <w:r w:rsidRPr="007366A4">
        <w:rPr>
          <w:rStyle w:val="Emphasis"/>
        </w:rPr>
        <w:t xml:space="preserve">ion to </w:t>
      </w:r>
      <w:r w:rsidRPr="00E13A51">
        <w:rPr>
          <w:rStyle w:val="Emphasis"/>
          <w:highlight w:val="cyan"/>
        </w:rPr>
        <w:t>companies deemed too powerful</w:t>
      </w:r>
      <w:r w:rsidRPr="007366A4">
        <w:rPr>
          <w:rStyle w:val="StyleUnderline"/>
        </w:rPr>
        <w:t>. Cases can take years</w:t>
      </w:r>
      <w:r w:rsidRPr="007366A4">
        <w:rPr>
          <w:sz w:val="16"/>
        </w:rPr>
        <w:t xml:space="preserve"> to resolve. In the interim, </w:t>
      </w:r>
      <w:r w:rsidRPr="00E13A51">
        <w:rPr>
          <w:sz w:val="16"/>
        </w:rPr>
        <w:t xml:space="preserve">senior management may be distracted </w:t>
      </w:r>
      <w:r w:rsidRPr="007366A4">
        <w:rPr>
          <w:sz w:val="16"/>
        </w:rPr>
        <w:t xml:space="preserve">by spending their time dealing with the lawyers instead of the business. </w:t>
      </w:r>
      <w:r w:rsidRPr="00E13A51">
        <w:rPr>
          <w:rStyle w:val="StyleUnderline"/>
          <w:highlight w:val="cyan"/>
        </w:rPr>
        <w:t>Those enterprises may</w:t>
      </w:r>
      <w:r w:rsidRPr="007366A4">
        <w:rPr>
          <w:rStyle w:val="StyleUnderline"/>
        </w:rPr>
        <w:t xml:space="preserve"> also </w:t>
      </w:r>
      <w:r w:rsidRPr="00E13A51">
        <w:rPr>
          <w:rStyle w:val="Emphasis"/>
          <w:highlight w:val="cyan"/>
        </w:rPr>
        <w:t>second guess current plans</w:t>
      </w:r>
      <w:r w:rsidRPr="007366A4">
        <w:rPr>
          <w:rStyle w:val="StyleUnderline"/>
        </w:rPr>
        <w:t>, worried that new initiatives will inflame existing lawsuits or weaken their negotiating positions</w:t>
      </w:r>
      <w:r w:rsidRPr="007366A4">
        <w:rPr>
          <w:sz w:val="16"/>
        </w:rPr>
        <w:t>. In the past, IBM, AT&amp;T, Intel, and Microsoft were famously flummoxed for years by antitrust cases that dragged on, much as Google and Meta are today — and perhaps, now, Microsoft again.</w:t>
      </w:r>
    </w:p>
    <w:p w14:paraId="2C7E6E22" w14:textId="77777777" w:rsidR="00403531" w:rsidRDefault="00403531" w:rsidP="00403531">
      <w:pPr>
        <w:rPr>
          <w:sz w:val="16"/>
        </w:rPr>
      </w:pPr>
      <w:r w:rsidRPr="007366A4">
        <w:rPr>
          <w:sz w:val="16"/>
        </w:rPr>
        <w:t>But there’s more going on here than just putting companies on notice. The Biden administration believes that taking big swings, even when they whiff, puts pressure on Congress to pass legislation expanding the types of harms antitrust law can remedy, and giving the FTC and the Department of Justice more authority and resources to manage competition. Bills that would do just that circulated in the last Congress, but none made it to a conclusive vote. So, President Biden has called on the new Congress to pass bipartisan legislation, including antitrust reforms, “to hold Big Tech accountable.”</w:t>
      </w:r>
    </w:p>
    <w:p w14:paraId="0953D311" w14:textId="08C023DC" w:rsidR="00403531" w:rsidRDefault="00403531" w:rsidP="00403531">
      <w:pPr>
        <w:pStyle w:val="Heading3"/>
      </w:pPr>
      <w:r>
        <w:lastRenderedPageBreak/>
        <w:t>Solvency---AT: Mergers Good---2NC</w:t>
      </w:r>
    </w:p>
    <w:p w14:paraId="6FD4D5F1" w14:textId="77777777" w:rsidR="00403531" w:rsidRDefault="00403531" w:rsidP="00403531">
      <w:pPr>
        <w:pStyle w:val="Heading4"/>
      </w:pPr>
      <w:r>
        <w:t xml:space="preserve">Mergers are worse – incentivizes bad R&amp;D for higher profits. </w:t>
      </w:r>
    </w:p>
    <w:p w14:paraId="5320632E" w14:textId="77777777" w:rsidR="00403531" w:rsidRPr="00054E52" w:rsidRDefault="00403531" w:rsidP="00403531">
      <w:pPr>
        <w:rPr>
          <w:sz w:val="16"/>
        </w:rPr>
      </w:pPr>
      <w:r w:rsidRPr="00E13A51">
        <w:rPr>
          <w:rStyle w:val="Style13ptBold"/>
        </w:rPr>
        <w:t>Lo</w:t>
      </w:r>
      <w:r>
        <w:t xml:space="preserve"> ‘20</w:t>
      </w:r>
      <w:r w:rsidRPr="00E13A51">
        <w:rPr>
          <w:rStyle w:val="Style13ptBold"/>
        </w:rPr>
        <w:t>15</w:t>
      </w:r>
      <w:r>
        <w:t xml:space="preserve"> [Chris; January 6; Senior Technology Writer for the NRI Digital Network; Pharmaceutical Technology, “Pharma mergers: big business, bad science?”, </w:t>
      </w:r>
      <w:r w:rsidRPr="00054E52">
        <w:t>https://www.pharmaceutical-technology.com/features/featurepharma-mergers-big-business-bad-science-4467897/?cf-view&amp;cf-closed</w:t>
      </w:r>
      <w:r>
        <w:t>]</w:t>
      </w:r>
    </w:p>
    <w:p w14:paraId="1C89B374" w14:textId="77777777" w:rsidR="00403531" w:rsidRPr="00054E52" w:rsidRDefault="00403531" w:rsidP="00403531">
      <w:pPr>
        <w:rPr>
          <w:rStyle w:val="StyleUnderline"/>
          <w:sz w:val="16"/>
        </w:rPr>
      </w:pPr>
      <w:r w:rsidRPr="00054E52">
        <w:rPr>
          <w:sz w:val="16"/>
        </w:rPr>
        <w:t xml:space="preserve">Of course, pharmaceutical companies operate in the private sector and have the right to pursue mergers and takeovers as a means of securing future growth for their shareholders. Nevertheless, critics argue that an </w:t>
      </w:r>
      <w:r w:rsidRPr="00054E52">
        <w:rPr>
          <w:rStyle w:val="StyleUnderline"/>
        </w:rPr>
        <w:t xml:space="preserve">over-reliance on </w:t>
      </w:r>
      <w:r w:rsidRPr="00054E52">
        <w:rPr>
          <w:rStyle w:val="StyleUnderline"/>
          <w:highlight w:val="cyan"/>
        </w:rPr>
        <w:t>M&amp;A in</w:t>
      </w:r>
      <w:r w:rsidRPr="00054E52">
        <w:rPr>
          <w:rStyle w:val="StyleUnderline"/>
        </w:rPr>
        <w:t xml:space="preserve"> the </w:t>
      </w:r>
      <w:r w:rsidRPr="00054E52">
        <w:rPr>
          <w:rStyle w:val="StyleUnderline"/>
          <w:highlight w:val="cyan"/>
        </w:rPr>
        <w:t>pharma</w:t>
      </w:r>
      <w:r w:rsidRPr="00054E52">
        <w:rPr>
          <w:rStyle w:val="StyleUnderline"/>
        </w:rPr>
        <w:t xml:space="preserve"> industry </w:t>
      </w:r>
      <w:r w:rsidRPr="00054E52">
        <w:rPr>
          <w:rStyle w:val="StyleUnderline"/>
          <w:highlight w:val="cyan"/>
        </w:rPr>
        <w:t>is</w:t>
      </w:r>
      <w:r w:rsidRPr="00054E52">
        <w:rPr>
          <w:sz w:val="16"/>
        </w:rPr>
        <w:t xml:space="preserve"> ultimately </w:t>
      </w:r>
      <w:r w:rsidRPr="00054E52">
        <w:rPr>
          <w:rStyle w:val="StyleUnderline"/>
          <w:highlight w:val="cyan"/>
        </w:rPr>
        <w:t>unsustainable because of</w:t>
      </w:r>
      <w:r w:rsidRPr="00054E52">
        <w:rPr>
          <w:rStyle w:val="StyleUnderline"/>
        </w:rPr>
        <w:t xml:space="preserve"> the </w:t>
      </w:r>
      <w:r w:rsidRPr="00054E52">
        <w:rPr>
          <w:rStyle w:val="StyleUnderline"/>
          <w:highlight w:val="cyan"/>
        </w:rPr>
        <w:t>damag</w:t>
      </w:r>
      <w:r w:rsidRPr="00054E52">
        <w:rPr>
          <w:rStyle w:val="StyleUnderline"/>
        </w:rPr>
        <w:t xml:space="preserve">ing effect it has </w:t>
      </w:r>
      <w:r w:rsidRPr="00054E52">
        <w:rPr>
          <w:rStyle w:val="StyleUnderline"/>
          <w:highlight w:val="cyan"/>
        </w:rPr>
        <w:t>on</w:t>
      </w:r>
      <w:r w:rsidRPr="00054E52">
        <w:rPr>
          <w:rStyle w:val="StyleUnderline"/>
        </w:rPr>
        <w:t xml:space="preserve"> the industry’s </w:t>
      </w:r>
      <w:r w:rsidRPr="00054E52">
        <w:rPr>
          <w:rStyle w:val="StyleUnderline"/>
          <w:highlight w:val="cyan"/>
        </w:rPr>
        <w:t>R&amp;D capacity</w:t>
      </w:r>
      <w:r w:rsidRPr="00054E52">
        <w:rPr>
          <w:sz w:val="16"/>
        </w:rPr>
        <w:t xml:space="preserve">. Business goals must be met, but when it’s at the cost of R&amp;D in a research-intensive industry like pharma, there’s a risk that </w:t>
      </w:r>
      <w:r w:rsidRPr="00054E52">
        <w:rPr>
          <w:rStyle w:val="StyleUnderline"/>
        </w:rPr>
        <w:t>companies are fuelling growth through</w:t>
      </w:r>
      <w:r w:rsidRPr="00054E52">
        <w:rPr>
          <w:sz w:val="16"/>
        </w:rPr>
        <w:t xml:space="preserve"> the synergies and efficiencies that come with </w:t>
      </w:r>
      <w:r w:rsidRPr="00054E52">
        <w:rPr>
          <w:rStyle w:val="StyleUnderline"/>
          <w:highlight w:val="cyan"/>
        </w:rPr>
        <w:t>mergers</w:t>
      </w:r>
      <w:r w:rsidRPr="00054E52">
        <w:rPr>
          <w:rStyle w:val="StyleUnderline"/>
        </w:rPr>
        <w:t xml:space="preserve">, while </w:t>
      </w:r>
      <w:r w:rsidRPr="00054E52">
        <w:rPr>
          <w:rStyle w:val="StyleUnderline"/>
          <w:highlight w:val="cyan"/>
        </w:rPr>
        <w:t>reduc</w:t>
      </w:r>
      <w:r w:rsidRPr="00054E52">
        <w:rPr>
          <w:rStyle w:val="StyleUnderline"/>
        </w:rPr>
        <w:t xml:space="preserve">ing </w:t>
      </w:r>
      <w:r w:rsidRPr="00054E52">
        <w:rPr>
          <w:sz w:val="16"/>
        </w:rPr>
        <w:t xml:space="preserve">what should be their raison d’être – </w:t>
      </w:r>
      <w:r w:rsidRPr="00054E52">
        <w:rPr>
          <w:rStyle w:val="StyleUnderline"/>
        </w:rPr>
        <w:t xml:space="preserve">the </w:t>
      </w:r>
      <w:r w:rsidRPr="00054E52">
        <w:rPr>
          <w:rStyle w:val="StyleUnderline"/>
          <w:highlight w:val="cyan"/>
        </w:rPr>
        <w:t>development of new drugs.</w:t>
      </w:r>
    </w:p>
    <w:p w14:paraId="69B63783" w14:textId="77777777" w:rsidR="00403531" w:rsidRPr="00054E52" w:rsidRDefault="00403531" w:rsidP="00403531">
      <w:pPr>
        <w:rPr>
          <w:sz w:val="16"/>
        </w:rPr>
      </w:pPr>
      <w:r w:rsidRPr="00054E52">
        <w:rPr>
          <w:sz w:val="16"/>
        </w:rPr>
        <w:t>John LaMattina, a former president of global research and development at serial M&amp;A player Pfizer, has been particularly prominent in his criticism of mergers and their affect on pharma research. “A consequence of any merger is the inevitable consolidation of the two companies,” he wrote in a June 2014 editorial for Forbes.</w:t>
      </w:r>
    </w:p>
    <w:p w14:paraId="0E7C9CA5" w14:textId="77777777" w:rsidR="00403531" w:rsidRPr="00054E52" w:rsidRDefault="00403531" w:rsidP="00403531">
      <w:pPr>
        <w:rPr>
          <w:rStyle w:val="StyleUnderline"/>
        </w:rPr>
      </w:pPr>
      <w:r w:rsidRPr="00054E52">
        <w:rPr>
          <w:sz w:val="16"/>
        </w:rPr>
        <w:t>“</w:t>
      </w:r>
      <w:r w:rsidRPr="00054E52">
        <w:rPr>
          <w:rStyle w:val="StyleUnderline"/>
        </w:rPr>
        <w:t>The goal,</w:t>
      </w:r>
      <w:r w:rsidRPr="00054E52">
        <w:rPr>
          <w:sz w:val="16"/>
        </w:rPr>
        <w:t xml:space="preserve"> of course, </w:t>
      </w:r>
      <w:r w:rsidRPr="00054E52">
        <w:rPr>
          <w:rStyle w:val="StyleUnderline"/>
        </w:rPr>
        <w:t xml:space="preserve">is </w:t>
      </w:r>
      <w:r w:rsidRPr="002670BC">
        <w:rPr>
          <w:rStyle w:val="StyleUnderline"/>
          <w:highlight w:val="cyan"/>
        </w:rPr>
        <w:t>to streamline</w:t>
      </w:r>
      <w:r w:rsidRPr="00054E52">
        <w:rPr>
          <w:rStyle w:val="StyleUnderline"/>
        </w:rPr>
        <w:t xml:space="preserve"> the new </w:t>
      </w:r>
      <w:r w:rsidRPr="002670BC">
        <w:rPr>
          <w:rStyle w:val="StyleUnderline"/>
          <w:highlight w:val="cyan"/>
        </w:rPr>
        <w:t>organization</w:t>
      </w:r>
      <w:r w:rsidRPr="00054E52">
        <w:rPr>
          <w:sz w:val="16"/>
        </w:rPr>
        <w:t xml:space="preserve">, make it more efficient, and wring out redundancies. In this process, however, </w:t>
      </w:r>
      <w:r w:rsidRPr="002670BC">
        <w:rPr>
          <w:rStyle w:val="StyleUnderline"/>
          <w:highlight w:val="cyan"/>
        </w:rPr>
        <w:t>cost cutting is inevitable</w:t>
      </w:r>
      <w:r w:rsidRPr="00054E52">
        <w:rPr>
          <w:sz w:val="16"/>
        </w:rPr>
        <w:t xml:space="preserve">…The </w:t>
      </w:r>
      <w:r w:rsidRPr="00054E52">
        <w:rPr>
          <w:rStyle w:val="StyleUnderline"/>
        </w:rPr>
        <w:t>Pfizer acquisition of Wyeth is a perfect example</w:t>
      </w:r>
      <w:r w:rsidRPr="00054E52">
        <w:rPr>
          <w:sz w:val="16"/>
        </w:rPr>
        <w:t xml:space="preserve">. In 2008, the combination of the R&amp;D investments of the two companies was close to $12bn. In 2013, Pfizer spent $6.55bn. Clearly, </w:t>
      </w:r>
      <w:r w:rsidRPr="002670BC">
        <w:rPr>
          <w:rStyle w:val="Emphasis"/>
          <w:highlight w:val="cyan"/>
        </w:rPr>
        <w:t>$5.5bn</w:t>
      </w:r>
      <w:r w:rsidRPr="002670BC">
        <w:rPr>
          <w:rStyle w:val="StyleUnderline"/>
          <w:highlight w:val="cyan"/>
        </w:rPr>
        <w:t xml:space="preserve"> in R&amp;D savings</w:t>
      </w:r>
      <w:r w:rsidRPr="00054E52">
        <w:rPr>
          <w:sz w:val="16"/>
        </w:rPr>
        <w:t xml:space="preserve"> post the Wyeth acquisition is not only the result of efficiencies. Rather, it </w:t>
      </w:r>
      <w:r w:rsidRPr="002670BC">
        <w:rPr>
          <w:rStyle w:val="StyleUnderline"/>
          <w:highlight w:val="cyan"/>
        </w:rPr>
        <w:t>comes from</w:t>
      </w:r>
      <w:r w:rsidRPr="00054E52">
        <w:rPr>
          <w:rStyle w:val="StyleUnderline"/>
        </w:rPr>
        <w:t xml:space="preserve"> the </w:t>
      </w:r>
      <w:r w:rsidRPr="002670BC">
        <w:rPr>
          <w:rStyle w:val="Emphasis"/>
          <w:highlight w:val="cyan"/>
        </w:rPr>
        <w:t>elimination of research sites, programs and scientists.”</w:t>
      </w:r>
    </w:p>
    <w:p w14:paraId="5D9229AD" w14:textId="77777777" w:rsidR="00403531" w:rsidRPr="00054E52" w:rsidRDefault="00403531" w:rsidP="00403531">
      <w:pPr>
        <w:rPr>
          <w:rStyle w:val="StyleUnderline"/>
        </w:rPr>
      </w:pPr>
      <w:r w:rsidRPr="00054E52">
        <w:rPr>
          <w:sz w:val="16"/>
        </w:rPr>
        <w:t xml:space="preserve">The cost-saving, research-cutting pattern LeMattina describes appears to have been borne out by Actavis’s $66bn acquisition of Allergan in November 2014. </w:t>
      </w:r>
      <w:r w:rsidRPr="00054E52">
        <w:rPr>
          <w:rStyle w:val="StyleUnderline"/>
        </w:rPr>
        <w:t>To achieve expected cost savings of $1.8bn</w:t>
      </w:r>
      <w:r w:rsidRPr="00054E52">
        <w:rPr>
          <w:sz w:val="16"/>
        </w:rPr>
        <w:t xml:space="preserve"> a year from 2016, </w:t>
      </w:r>
      <w:r w:rsidRPr="00054E52">
        <w:rPr>
          <w:rStyle w:val="StyleUnderline"/>
        </w:rPr>
        <w:t>Actavis</w:t>
      </w:r>
      <w:r w:rsidRPr="00054E52">
        <w:rPr>
          <w:sz w:val="16"/>
        </w:rPr>
        <w:t xml:space="preserve"> CEO Brent Saunders noted in a call with analysts that the combined company would </w:t>
      </w:r>
      <w:r w:rsidRPr="00054E52">
        <w:rPr>
          <w:rStyle w:val="StyleUnderline"/>
        </w:rPr>
        <w:t xml:space="preserve">undergo a </w:t>
      </w:r>
      <w:r w:rsidRPr="00054E52">
        <w:rPr>
          <w:sz w:val="16"/>
        </w:rPr>
        <w:t xml:space="preserve">“mid to high </w:t>
      </w:r>
      <w:r w:rsidRPr="00054E52">
        <w:rPr>
          <w:rStyle w:val="StyleUnderline"/>
        </w:rPr>
        <w:t>teens cut to our R&amp;D spend</w:t>
      </w:r>
      <w:r w:rsidRPr="00054E52">
        <w:rPr>
          <w:sz w:val="16"/>
        </w:rPr>
        <w:t xml:space="preserve">”. Again, ready cash and </w:t>
      </w:r>
      <w:r w:rsidRPr="00054E52">
        <w:rPr>
          <w:rStyle w:val="StyleUnderline"/>
        </w:rPr>
        <w:t>market presence goes up while innovative research is cut back.</w:t>
      </w:r>
    </w:p>
    <w:p w14:paraId="4B55B37B" w14:textId="77777777" w:rsidR="00403531" w:rsidRPr="00054E52" w:rsidRDefault="00403531" w:rsidP="00403531">
      <w:pPr>
        <w:rPr>
          <w:sz w:val="16"/>
        </w:rPr>
      </w:pPr>
      <w:r w:rsidRPr="00054E52">
        <w:rPr>
          <w:sz w:val="16"/>
        </w:rPr>
        <w:t>“Pharma mergers and takeover bids are often used as cost-saving measures through the streamlining of operations.”</w:t>
      </w:r>
    </w:p>
    <w:p w14:paraId="31D34329" w14:textId="77777777" w:rsidR="00403531" w:rsidRPr="00054E52" w:rsidRDefault="00403531" w:rsidP="00403531">
      <w:pPr>
        <w:rPr>
          <w:sz w:val="16"/>
        </w:rPr>
      </w:pPr>
      <w:r w:rsidRPr="00054E52">
        <w:rPr>
          <w:sz w:val="16"/>
        </w:rPr>
        <w:t xml:space="preserve">During a speech at Yale University earlier this year, LaMattina summarised his position succinctly when he described </w:t>
      </w:r>
      <w:r w:rsidRPr="002670BC">
        <w:rPr>
          <w:rStyle w:val="StyleUnderline"/>
          <w:highlight w:val="cyan"/>
        </w:rPr>
        <w:t>pharma mergers</w:t>
      </w:r>
      <w:r w:rsidRPr="00054E52">
        <w:rPr>
          <w:sz w:val="16"/>
        </w:rPr>
        <w:t xml:space="preserve"> as “</w:t>
      </w:r>
      <w:r w:rsidRPr="002670BC">
        <w:rPr>
          <w:rStyle w:val="Emphasis"/>
          <w:highlight w:val="cyan"/>
        </w:rPr>
        <w:t>bad for science</w:t>
      </w:r>
      <w:r w:rsidRPr="00054E52">
        <w:rPr>
          <w:rStyle w:val="Emphasis"/>
        </w:rPr>
        <w:t xml:space="preserve">, bad for </w:t>
      </w:r>
      <w:r w:rsidRPr="002670BC">
        <w:rPr>
          <w:rStyle w:val="Emphasis"/>
          <w:highlight w:val="cyan"/>
        </w:rPr>
        <w:t>patients</w:t>
      </w:r>
      <w:r w:rsidRPr="00054E52">
        <w:rPr>
          <w:rStyle w:val="Emphasis"/>
        </w:rPr>
        <w:t xml:space="preserve">, bad for </w:t>
      </w:r>
      <w:r w:rsidRPr="002670BC">
        <w:rPr>
          <w:rStyle w:val="Emphasis"/>
          <w:highlight w:val="cyan"/>
        </w:rPr>
        <w:t>medicine</w:t>
      </w:r>
      <w:r w:rsidRPr="00054E52">
        <w:rPr>
          <w:sz w:val="16"/>
        </w:rPr>
        <w:t>”. It’s a position fully endorsed by Nick Bosanquet, professor of health policy at Imperial College London.</w:t>
      </w:r>
    </w:p>
    <w:p w14:paraId="10C44EB2" w14:textId="77777777" w:rsidR="00403531" w:rsidRPr="00054E52" w:rsidRDefault="00403531" w:rsidP="00403531">
      <w:pPr>
        <w:rPr>
          <w:sz w:val="16"/>
        </w:rPr>
      </w:pPr>
      <w:r w:rsidRPr="00054E52">
        <w:rPr>
          <w:sz w:val="16"/>
        </w:rPr>
        <w:t>“I would agree 100% with that statement,” says Bosanquet. “If you compare the record of the industry in the 15 years from 1985 to 2000 with its record since, I think that makes the overwhelming case.”</w:t>
      </w:r>
    </w:p>
    <w:p w14:paraId="560BAB20" w14:textId="77777777" w:rsidR="00403531" w:rsidRPr="00054E52" w:rsidRDefault="00403531" w:rsidP="00403531">
      <w:pPr>
        <w:rPr>
          <w:sz w:val="16"/>
        </w:rPr>
      </w:pPr>
      <w:r w:rsidRPr="00054E52">
        <w:rPr>
          <w:sz w:val="16"/>
        </w:rPr>
        <w:t xml:space="preserve">Bosanquet points to the major innovations developed by the industry in the ’80s and ’90s, and the positive effects they’ve had on public health on the largest scale, from anti-emetic treatments making cancer therapies immensely more tolerable to the introduction of statins and the associated 40% fall in heart disease mortality. Ongoing </w:t>
      </w:r>
      <w:r w:rsidRPr="002670BC">
        <w:rPr>
          <w:rStyle w:val="StyleUnderline"/>
          <w:highlight w:val="cyan"/>
        </w:rPr>
        <w:t>consolidation</w:t>
      </w:r>
      <w:r w:rsidRPr="00054E52">
        <w:rPr>
          <w:sz w:val="16"/>
        </w:rPr>
        <w:t xml:space="preserve">, he believes, </w:t>
      </w:r>
      <w:r w:rsidRPr="00054E52">
        <w:rPr>
          <w:rStyle w:val="StyleUnderline"/>
        </w:rPr>
        <w:t xml:space="preserve">has </w:t>
      </w:r>
      <w:r w:rsidRPr="002670BC">
        <w:rPr>
          <w:rStyle w:val="StyleUnderline"/>
          <w:highlight w:val="cyan"/>
        </w:rPr>
        <w:t>made the industry turn away from developing medications for mass use</w:t>
      </w:r>
      <w:r w:rsidRPr="00054E52">
        <w:rPr>
          <w:rStyle w:val="StyleUnderline"/>
        </w:rPr>
        <w:t xml:space="preserve"> in primary care and towards therapies</w:t>
      </w:r>
      <w:r w:rsidRPr="00054E52">
        <w:rPr>
          <w:sz w:val="16"/>
        </w:rPr>
        <w:t xml:space="preserve"> for smaller patient bases, which are </w:t>
      </w:r>
      <w:r w:rsidRPr="00054E52">
        <w:rPr>
          <w:rStyle w:val="StyleUnderline"/>
        </w:rPr>
        <w:t>cheaper to take through the approvals</w:t>
      </w:r>
      <w:r w:rsidRPr="00054E52">
        <w:rPr>
          <w:sz w:val="16"/>
        </w:rPr>
        <w:t xml:space="preserve"> process.</w:t>
      </w:r>
    </w:p>
    <w:p w14:paraId="18B0C7C3" w14:textId="77777777" w:rsidR="00403531" w:rsidRPr="00054E52" w:rsidRDefault="00403531" w:rsidP="00403531">
      <w:pPr>
        <w:rPr>
          <w:sz w:val="16"/>
        </w:rPr>
      </w:pPr>
      <w:r w:rsidRPr="00054E52">
        <w:rPr>
          <w:sz w:val="16"/>
        </w:rPr>
        <w:t>Competition breeds innovation</w:t>
      </w:r>
    </w:p>
    <w:p w14:paraId="50EC5536" w14:textId="77777777" w:rsidR="00403531" w:rsidRDefault="00403531" w:rsidP="00403531">
      <w:r w:rsidRPr="00054E52">
        <w:rPr>
          <w:rStyle w:val="StyleUnderline"/>
        </w:rPr>
        <w:t>Another</w:t>
      </w:r>
      <w:r w:rsidRPr="00054E52">
        <w:rPr>
          <w:sz w:val="16"/>
        </w:rPr>
        <w:t xml:space="preserve"> side </w:t>
      </w:r>
      <w:r w:rsidRPr="002670BC">
        <w:rPr>
          <w:rStyle w:val="StyleUnderline"/>
          <w:highlight w:val="cyan"/>
        </w:rPr>
        <w:t>effect of</w:t>
      </w:r>
      <w:r w:rsidRPr="00054E52">
        <w:rPr>
          <w:sz w:val="16"/>
        </w:rPr>
        <w:t xml:space="preserve"> the pharma </w:t>
      </w:r>
      <w:r w:rsidRPr="00054E52">
        <w:rPr>
          <w:rStyle w:val="StyleUnderline"/>
        </w:rPr>
        <w:t xml:space="preserve">industry’s </w:t>
      </w:r>
      <w:r w:rsidRPr="002670BC">
        <w:rPr>
          <w:rStyle w:val="StyleUnderline"/>
          <w:highlight w:val="cyan"/>
        </w:rPr>
        <w:t>M&amp;A</w:t>
      </w:r>
      <w:r w:rsidRPr="00054E52">
        <w:rPr>
          <w:rStyle w:val="StyleUnderline"/>
        </w:rPr>
        <w:t xml:space="preserve"> binge </w:t>
      </w:r>
      <w:r w:rsidRPr="002670BC">
        <w:rPr>
          <w:rStyle w:val="StyleUnderline"/>
          <w:highlight w:val="cyan"/>
        </w:rPr>
        <w:t>is</w:t>
      </w:r>
      <w:r w:rsidRPr="00054E52">
        <w:rPr>
          <w:rStyle w:val="StyleUnderline"/>
        </w:rPr>
        <w:t xml:space="preserve"> the </w:t>
      </w:r>
      <w:r w:rsidRPr="002670BC">
        <w:rPr>
          <w:rStyle w:val="Emphasis"/>
          <w:highlight w:val="cyan"/>
        </w:rPr>
        <w:t>decline of healthy competition</w:t>
      </w:r>
      <w:r w:rsidRPr="002670BC">
        <w:rPr>
          <w:rStyle w:val="StyleUnderline"/>
          <w:highlight w:val="cyan"/>
        </w:rPr>
        <w:t>, which is key to</w:t>
      </w:r>
      <w:r w:rsidRPr="00054E52">
        <w:rPr>
          <w:rStyle w:val="StyleUnderline"/>
        </w:rPr>
        <w:t xml:space="preserve"> successful </w:t>
      </w:r>
      <w:r w:rsidRPr="002670BC">
        <w:rPr>
          <w:rStyle w:val="StyleUnderline"/>
          <w:highlight w:val="cyan"/>
        </w:rPr>
        <w:t>investment</w:t>
      </w:r>
      <w:r w:rsidRPr="00054E52">
        <w:rPr>
          <w:sz w:val="16"/>
        </w:rPr>
        <w:t xml:space="preserve"> in R&amp;D, says Bosanquet. </w:t>
      </w:r>
      <w:r w:rsidRPr="00054E52">
        <w:rPr>
          <w:rStyle w:val="StyleUnderline"/>
        </w:rPr>
        <w:t>“[</w:t>
      </w:r>
      <w:r w:rsidRPr="002670BC">
        <w:rPr>
          <w:rStyle w:val="StyleUnderline"/>
          <w:highlight w:val="cyan"/>
        </w:rPr>
        <w:t>M&amp;A] produces</w:t>
      </w:r>
      <w:r w:rsidRPr="00054E52">
        <w:rPr>
          <w:rStyle w:val="StyleUnderline"/>
        </w:rPr>
        <w:t xml:space="preserve"> a </w:t>
      </w:r>
      <w:r w:rsidRPr="002670BC">
        <w:rPr>
          <w:rStyle w:val="StyleUnderline"/>
          <w:highlight w:val="cyan"/>
        </w:rPr>
        <w:t>preoccupation</w:t>
      </w:r>
      <w:r w:rsidRPr="00054E52">
        <w:rPr>
          <w:rStyle w:val="StyleUnderline"/>
        </w:rPr>
        <w:t xml:space="preserve"> in management </w:t>
      </w:r>
      <w:r w:rsidRPr="002670BC">
        <w:rPr>
          <w:rStyle w:val="StyleUnderline"/>
          <w:highlight w:val="cyan"/>
        </w:rPr>
        <w:t xml:space="preserve">with </w:t>
      </w:r>
      <w:r w:rsidRPr="002670BC">
        <w:rPr>
          <w:rStyle w:val="Emphasis"/>
          <w:highlight w:val="cyan"/>
        </w:rPr>
        <w:t>internal re-structuring, rather than pressure to</w:t>
      </w:r>
      <w:r w:rsidRPr="00054E52">
        <w:rPr>
          <w:rStyle w:val="Emphasis"/>
        </w:rPr>
        <w:t xml:space="preserve"> actually </w:t>
      </w:r>
      <w:r w:rsidRPr="002670BC">
        <w:rPr>
          <w:rStyle w:val="Emphasis"/>
          <w:highlight w:val="cyan"/>
        </w:rPr>
        <w:t>produce</w:t>
      </w:r>
      <w:r w:rsidRPr="00054E52">
        <w:rPr>
          <w:rStyle w:val="StyleUnderline"/>
        </w:rPr>
        <w:t xml:space="preserve"> a new generation of drugs</w:t>
      </w:r>
      <w:r w:rsidRPr="00054E52">
        <w:rPr>
          <w:sz w:val="16"/>
        </w:rPr>
        <w:t xml:space="preserve">, which </w:t>
      </w:r>
      <w:r w:rsidRPr="00054E52">
        <w:rPr>
          <w:sz w:val="16"/>
        </w:rPr>
        <w:lastRenderedPageBreak/>
        <w:t>hasn’t really emerged. The areas where there has been the most competition have been the ones where there has been continuing success, like the AIDS area, where there are some powerful new challengers like Gilead.”</w:t>
      </w:r>
    </w:p>
    <w:p w14:paraId="158DDC80" w14:textId="117CECCA" w:rsidR="00403531" w:rsidRDefault="00403531" w:rsidP="00403531">
      <w:pPr>
        <w:pStyle w:val="Heading3"/>
      </w:pPr>
      <w:r>
        <w:lastRenderedPageBreak/>
        <w:t>Solvency---</w:t>
      </w:r>
      <w:r>
        <w:t>AT: Uncertainty</w:t>
      </w:r>
      <w:r>
        <w:t>---2NC</w:t>
      </w:r>
    </w:p>
    <w:p w14:paraId="7E50D2D8" w14:textId="77777777" w:rsidR="00403531" w:rsidRDefault="00403531" w:rsidP="00403531">
      <w:pPr>
        <w:pStyle w:val="Heading4"/>
      </w:pPr>
      <w:r>
        <w:t>No impact to predictability.</w:t>
      </w:r>
    </w:p>
    <w:p w14:paraId="7DB59915" w14:textId="77777777" w:rsidR="00403531" w:rsidRPr="00610FAB" w:rsidRDefault="00403531" w:rsidP="00403531">
      <w:r w:rsidRPr="006B45ED">
        <w:rPr>
          <w:rStyle w:val="Style13ptBold"/>
        </w:rPr>
        <w:t>Broulík</w:t>
      </w:r>
      <w:r>
        <w:t xml:space="preserve"> ‘20</w:t>
      </w:r>
      <w:r w:rsidRPr="006B45ED">
        <w:rPr>
          <w:rStyle w:val="Style13ptBold"/>
        </w:rPr>
        <w:t>19</w:t>
      </w:r>
      <w:r>
        <w:t xml:space="preserve"> [Jan; February 12; </w:t>
      </w:r>
      <w:r w:rsidRPr="006B45ED">
        <w:t>Assistant Professor in European Law at the Amsterdam Law School</w:t>
      </w:r>
      <w:r>
        <w:t>,</w:t>
      </w:r>
      <w:r w:rsidRPr="006B45ED">
        <w:t xml:space="preserve"> member of the Amsterdam Centre for European Law and Governance and of the Amsterdam Center for Law and Economics</w:t>
      </w:r>
      <w:r>
        <w:t xml:space="preserve">, </w:t>
      </w:r>
      <w:r w:rsidRPr="006B45ED">
        <w:t>affiliate of the Amsterdam Centre for European Studies</w:t>
      </w:r>
      <w:r>
        <w:t>,</w:t>
      </w:r>
      <w:r w:rsidRPr="006B45ED">
        <w:t xml:space="preserve"> extramural fellow at the Tilburg Law and Economics Cente</w:t>
      </w:r>
      <w:r>
        <w:t>r; Sage Journals, “</w:t>
      </w:r>
      <w:r w:rsidRPr="006B45ED">
        <w:t>Preventing Anticompetitive Conduct Directly and Indirectly: Accuracy Versus Predictability</w:t>
      </w:r>
      <w:r>
        <w:t xml:space="preserve">”, </w:t>
      </w:r>
      <w:r w:rsidRPr="006B45ED">
        <w:t>https://doi.org/10.1177/0003603X18822611</w:t>
      </w:r>
      <w:r>
        <w:t>]</w:t>
      </w:r>
    </w:p>
    <w:p w14:paraId="3ABEBB22" w14:textId="77777777" w:rsidR="00403531" w:rsidRPr="006B45ED" w:rsidRDefault="00403531" w:rsidP="00403531">
      <w:pPr>
        <w:rPr>
          <w:sz w:val="16"/>
        </w:rPr>
      </w:pPr>
      <w:r w:rsidRPr="006B45ED">
        <w:rPr>
          <w:sz w:val="16"/>
        </w:rPr>
        <w:t>B. Predictability and the Two Mechanisms</w:t>
      </w:r>
    </w:p>
    <w:p w14:paraId="421DCE9C" w14:textId="77777777" w:rsidR="00403531" w:rsidRPr="006B45ED" w:rsidRDefault="00403531" w:rsidP="00403531">
      <w:pPr>
        <w:rPr>
          <w:sz w:val="16"/>
        </w:rPr>
      </w:pPr>
      <w:r w:rsidRPr="006B45ED">
        <w:rPr>
          <w:sz w:val="16"/>
        </w:rPr>
        <w:t xml:space="preserve">Predictability of adjudication does not have bearing on effectiveness of both preventive mechanisms. The </w:t>
      </w:r>
      <w:r w:rsidRPr="00A55317">
        <w:rPr>
          <w:rStyle w:val="StyleUnderline"/>
          <w:highlight w:val="cyan"/>
        </w:rPr>
        <w:t>ability</w:t>
      </w:r>
      <w:r w:rsidRPr="006B45ED">
        <w:rPr>
          <w:sz w:val="16"/>
        </w:rPr>
        <w:t xml:space="preserve"> of businesses </w:t>
      </w:r>
      <w:r w:rsidRPr="00A55317">
        <w:rPr>
          <w:rStyle w:val="StyleUnderline"/>
          <w:highlight w:val="cyan"/>
        </w:rPr>
        <w:t>to predict</w:t>
      </w:r>
      <w:r w:rsidRPr="006B45ED">
        <w:rPr>
          <w:rStyle w:val="StyleUnderline"/>
        </w:rPr>
        <w:t xml:space="preserve"> future </w:t>
      </w:r>
      <w:r w:rsidRPr="00A55317">
        <w:rPr>
          <w:rStyle w:val="StyleUnderline"/>
          <w:highlight w:val="cyan"/>
        </w:rPr>
        <w:t>decisions of antitrust</w:t>
      </w:r>
      <w:r w:rsidRPr="00A55317">
        <w:rPr>
          <w:rStyle w:val="StyleUnderline"/>
        </w:rPr>
        <w:t xml:space="preserve"> </w:t>
      </w:r>
      <w:r w:rsidRPr="00A55317">
        <w:rPr>
          <w:sz w:val="16"/>
        </w:rPr>
        <w:t>adjudicators matters only as long as the law aims at influencing the conduct of the businesses by the prospect of these future decisions. This ability</w:t>
      </w:r>
      <w:r w:rsidRPr="00A55317">
        <w:rPr>
          <w:rStyle w:val="StyleUnderline"/>
          <w:sz w:val="16"/>
        </w:rPr>
        <w:t xml:space="preserve"> </w:t>
      </w:r>
      <w:r w:rsidRPr="00A55317">
        <w:rPr>
          <w:rStyle w:val="StyleUnderline"/>
          <w:highlight w:val="cyan"/>
        </w:rPr>
        <w:t>is</w:t>
      </w:r>
      <w:r w:rsidRPr="006B45ED">
        <w:rPr>
          <w:rStyle w:val="StyleUnderline"/>
        </w:rPr>
        <w:t xml:space="preserve"> therefore </w:t>
      </w:r>
      <w:r w:rsidRPr="00A55317">
        <w:rPr>
          <w:rStyle w:val="StyleUnderline"/>
          <w:highlight w:val="cyan"/>
        </w:rPr>
        <w:t>immaterial for direct prevention of anticompetitive conduct</w:t>
      </w:r>
      <w:r w:rsidRPr="006B45ED">
        <w:rPr>
          <w:sz w:val="16"/>
        </w:rPr>
        <w:t>, which only requires businesses to react to an individualized infringement decision after they learn about it.</w:t>
      </w:r>
    </w:p>
    <w:p w14:paraId="0C8C068D" w14:textId="77777777" w:rsidR="00403531" w:rsidRPr="006B45ED" w:rsidRDefault="00403531" w:rsidP="00403531">
      <w:pPr>
        <w:rPr>
          <w:sz w:val="16"/>
        </w:rPr>
      </w:pPr>
      <w:r w:rsidRPr="006B45ED">
        <w:rPr>
          <w:sz w:val="16"/>
        </w:rPr>
        <w:t xml:space="preserve">The </w:t>
      </w:r>
      <w:r w:rsidRPr="006B45ED">
        <w:rPr>
          <w:sz w:val="14"/>
        </w:rPr>
        <w:t>indirect mechanism, in contrast, requires that businesses be informed ex ante. Since effectiveness of deterrence is based on expectations of businesses about future adjudicative decisions, it hinges upon predictability</w:t>
      </w:r>
      <w:r w:rsidRPr="006B45ED">
        <w:rPr>
          <w:sz w:val="16"/>
        </w:rPr>
        <w:t>. 50 If businesses are unable to know whether their conduct would eventually end up convicted and sanctioned, they may be prevented from procompetitive practices as well as not prevented from anticompetitive ones.51 Unpredictable adjudication therefore reduces effectiveness of the indirect mechanism.</w:t>
      </w:r>
    </w:p>
    <w:p w14:paraId="72E3F476" w14:textId="77777777" w:rsidR="00403531" w:rsidRPr="006B45ED" w:rsidRDefault="00403531" w:rsidP="00403531">
      <w:pPr>
        <w:rPr>
          <w:sz w:val="16"/>
        </w:rPr>
      </w:pPr>
      <w:r w:rsidRPr="006B45ED">
        <w:rPr>
          <w:sz w:val="16"/>
        </w:rPr>
        <w:t>V. Accuracy Versus Predictability</w:t>
      </w:r>
    </w:p>
    <w:p w14:paraId="2A7DE4D8" w14:textId="0B233B32" w:rsidR="00403531" w:rsidRPr="00403531" w:rsidRDefault="00403531" w:rsidP="00403531">
      <w:pPr>
        <w:rPr>
          <w:sz w:val="16"/>
        </w:rPr>
      </w:pPr>
      <w:r w:rsidRPr="006B45ED">
        <w:rPr>
          <w:sz w:val="16"/>
        </w:rPr>
        <w:t xml:space="preserve">As we have seen, the contribution of accuracy and predictability to effectiveness of antitrust differs substantially between the mechanisms. </w:t>
      </w:r>
      <w:r w:rsidRPr="006B45ED">
        <w:rPr>
          <w:rStyle w:val="StyleUnderline"/>
        </w:rPr>
        <w:t xml:space="preserve">For the direct one, </w:t>
      </w:r>
      <w:r w:rsidRPr="00A55317">
        <w:rPr>
          <w:rStyle w:val="StyleUnderline"/>
          <w:highlight w:val="cyan"/>
        </w:rPr>
        <w:t>only accuracy matters and predictability is irrelevant</w:t>
      </w:r>
      <w:r w:rsidRPr="006B45ED">
        <w:rPr>
          <w:rStyle w:val="StyleUnderline"/>
        </w:rPr>
        <w:t>.</w:t>
      </w:r>
      <w:r w:rsidRPr="006B45ED">
        <w:rPr>
          <w:sz w:val="16"/>
        </w:rPr>
        <w:t xml:space="preserve"> In order to prevent anticompetitive and not prevent procompetitive conduct, interventions of this mechanism into individual cases need to be accurate; the respective </w:t>
      </w:r>
      <w:r w:rsidRPr="00A55317">
        <w:rPr>
          <w:rStyle w:val="StyleUnderline"/>
          <w:highlight w:val="cyan"/>
        </w:rPr>
        <w:t>businesses</w:t>
      </w:r>
      <w:r w:rsidRPr="006B45ED">
        <w:rPr>
          <w:sz w:val="16"/>
        </w:rPr>
        <w:t xml:space="preserve">, nevertheless, </w:t>
      </w:r>
      <w:r w:rsidRPr="00A55317">
        <w:rPr>
          <w:rStyle w:val="StyleUnderline"/>
          <w:highlight w:val="cyan"/>
        </w:rPr>
        <w:t>do not need to be able to predict the interventions</w:t>
      </w:r>
      <w:r w:rsidRPr="006B45ED">
        <w:rPr>
          <w:sz w:val="16"/>
        </w:rPr>
        <w:t>. If antitrust prevented competitive harm only through the direct mechanism, no heed would thus need to be paid to predictability, and benefits of accuracy would be weighted only against direct costs.</w:t>
      </w:r>
    </w:p>
    <w:p w14:paraId="1A022FE2" w14:textId="28AFE0DA" w:rsidR="00403531" w:rsidRDefault="00403531" w:rsidP="00403531">
      <w:pPr>
        <w:pStyle w:val="Heading2"/>
      </w:pPr>
      <w:r>
        <w:lastRenderedPageBreak/>
        <w:t>Internal</w:t>
      </w:r>
    </w:p>
    <w:p w14:paraId="18C041AB" w14:textId="0EA54D35" w:rsidR="0083710C" w:rsidRDefault="0083710C" w:rsidP="00403531">
      <w:pPr>
        <w:pStyle w:val="Heading3"/>
      </w:pPr>
      <w:r>
        <w:lastRenderedPageBreak/>
        <w:t>Internal----Impact---Democracy---2NC</w:t>
      </w:r>
    </w:p>
    <w:p w14:paraId="7282B4F9" w14:textId="77777777" w:rsidR="0083710C" w:rsidRDefault="0083710C" w:rsidP="0083710C">
      <w:pPr>
        <w:pStyle w:val="Heading4"/>
      </w:pPr>
      <w:r>
        <w:t>Modern corporatism is unsustainable---erodes democracy and national trust</w:t>
      </w:r>
    </w:p>
    <w:p w14:paraId="1B65B7CF" w14:textId="77777777" w:rsidR="0083710C" w:rsidRPr="00B50DBD" w:rsidRDefault="0083710C" w:rsidP="0083710C">
      <w:r w:rsidRPr="008822DD">
        <w:rPr>
          <w:b/>
          <w:bCs/>
          <w:sz w:val="26"/>
          <w:szCs w:val="26"/>
        </w:rPr>
        <w:t>Pappin 20</w:t>
      </w:r>
      <w:r>
        <w:t xml:space="preserve"> </w:t>
      </w:r>
      <w:r w:rsidRPr="008822DD">
        <w:t>[Gladde</w:t>
      </w:r>
      <w:r>
        <w:t>n</w:t>
      </w:r>
      <w:r w:rsidRPr="00B50DBD">
        <w:t xml:space="preserve">; </w:t>
      </w:r>
      <w:r w:rsidRPr="008822DD">
        <w:t>2020; He is associate professor of politics at the University of Dallas and visiting senior fellow at the Mathias Corvinus Collegium in Budapest; American</w:t>
      </w:r>
      <w:r>
        <w:t xml:space="preserve"> Affairs</w:t>
      </w:r>
      <w:r w:rsidRPr="00B50DBD">
        <w:t xml:space="preserve"> Journal; “Corporatism for the Twenty-First Century”; Vol. IV; p. 89–113]</w:t>
      </w:r>
      <w:r>
        <w:t xml:space="preserve"> zy</w:t>
      </w:r>
    </w:p>
    <w:p w14:paraId="284943B6" w14:textId="77777777" w:rsidR="0083710C" w:rsidRPr="00B50DBD" w:rsidRDefault="0083710C" w:rsidP="0083710C">
      <w:pPr>
        <w:rPr>
          <w:sz w:val="16"/>
        </w:rPr>
      </w:pPr>
      <w:r w:rsidRPr="00B50DBD">
        <w:rPr>
          <w:sz w:val="16"/>
        </w:rPr>
        <w:t xml:space="preserve">Ask voters about </w:t>
      </w:r>
      <w:r w:rsidRPr="00B50DBD">
        <w:rPr>
          <w:rStyle w:val="StyleUnderline"/>
          <w:b/>
          <w:bCs/>
        </w:rPr>
        <w:t>America</w:t>
      </w:r>
      <w:r w:rsidRPr="00885572">
        <w:rPr>
          <w:rStyle w:val="StyleUnderline"/>
        </w:rPr>
        <w:t>n politics</w:t>
      </w:r>
      <w:r w:rsidRPr="00B50DBD">
        <w:rPr>
          <w:sz w:val="16"/>
        </w:rPr>
        <w:t>, and they typically respond that it</w:t>
      </w:r>
      <w:r w:rsidRPr="00B50DBD">
        <w:rPr>
          <w:b/>
          <w:bCs/>
          <w:sz w:val="16"/>
        </w:rPr>
        <w:t xml:space="preserve"> </w:t>
      </w:r>
      <w:r w:rsidRPr="00B50DBD">
        <w:rPr>
          <w:rStyle w:val="StyleUnderline"/>
          <w:b/>
          <w:bCs/>
        </w:rPr>
        <w:t>is</w:t>
      </w:r>
      <w:r w:rsidRPr="00885572">
        <w:rPr>
          <w:rStyle w:val="StyleUnderline"/>
        </w:rPr>
        <w:t xml:space="preserve"> ever </w:t>
      </w:r>
      <w:r w:rsidRPr="00B50DBD">
        <w:rPr>
          <w:rStyle w:val="StyleUnderline"/>
          <w:b/>
          <w:bCs/>
        </w:rPr>
        <w:t>more polarized, fragmented, divisive, and hyper</w:t>
      </w:r>
      <w:r w:rsidRPr="00B50DBD">
        <w:rPr>
          <w:rStyle w:val="StyleUnderline"/>
          <w:b/>
          <w:bCs/>
        </w:rPr>
        <w:softHyphen/>
        <w:t>partisan</w:t>
      </w:r>
      <w:r w:rsidRPr="00B50DBD">
        <w:rPr>
          <w:sz w:val="16"/>
        </w:rPr>
        <w:t>. A recent report indicated that 78 percent of voters are un</w:t>
      </w:r>
      <w:r w:rsidRPr="00B50DBD">
        <w:rPr>
          <w:sz w:val="16"/>
        </w:rPr>
        <w:softHyphen/>
        <w:t>happy with increasing partisan divisions. Beyond the issue of polar</w:t>
      </w:r>
      <w:r w:rsidRPr="00B50DBD">
        <w:rPr>
          <w:sz w:val="16"/>
        </w:rPr>
        <w:softHyphen/>
        <w:t xml:space="preserve">ization, there is also a problem of performance. </w:t>
      </w:r>
      <w:r w:rsidRPr="00B50DBD">
        <w:rPr>
          <w:rStyle w:val="StyleUnderline"/>
          <w:b/>
          <w:bCs/>
        </w:rPr>
        <w:t>Satisfaction with</w:t>
      </w:r>
      <w:r w:rsidRPr="00885572">
        <w:rPr>
          <w:rStyle w:val="StyleUnderline"/>
        </w:rPr>
        <w:t xml:space="preserve"> American political </w:t>
      </w:r>
      <w:r w:rsidRPr="00B50DBD">
        <w:rPr>
          <w:rStyle w:val="StyleUnderline"/>
          <w:b/>
          <w:bCs/>
        </w:rPr>
        <w:t xml:space="preserve">institutions </w:t>
      </w:r>
      <w:r w:rsidRPr="00B50DBD">
        <w:rPr>
          <w:rStyle w:val="StyleUnderline"/>
        </w:rPr>
        <w:t>is</w:t>
      </w:r>
      <w:r w:rsidRPr="00B50DBD">
        <w:rPr>
          <w:rStyle w:val="StyleUnderline"/>
          <w:b/>
          <w:bCs/>
        </w:rPr>
        <w:t xml:space="preserve"> decreasing</w:t>
      </w:r>
      <w:r w:rsidRPr="00B50DBD">
        <w:rPr>
          <w:sz w:val="16"/>
        </w:rPr>
        <w:t xml:space="preserve">. The dominant popular </w:t>
      </w:r>
      <w:r w:rsidRPr="00B50DBD">
        <w:rPr>
          <w:rStyle w:val="StyleUnderline"/>
          <w:b/>
          <w:bCs/>
        </w:rPr>
        <w:t>feeling toward the</w:t>
      </w:r>
      <w:r w:rsidRPr="00885572">
        <w:rPr>
          <w:rStyle w:val="StyleUnderline"/>
        </w:rPr>
        <w:t xml:space="preserve"> federal </w:t>
      </w:r>
      <w:r w:rsidRPr="00B50DBD">
        <w:rPr>
          <w:rStyle w:val="StyleUnderline"/>
          <w:b/>
          <w:bCs/>
        </w:rPr>
        <w:t>gov</w:t>
      </w:r>
      <w:r w:rsidRPr="00885572">
        <w:rPr>
          <w:rStyle w:val="StyleUnderline"/>
        </w:rPr>
        <w:t xml:space="preserve">ernment </w:t>
      </w:r>
      <w:r w:rsidRPr="00B50DBD">
        <w:rPr>
          <w:rStyle w:val="StyleUnderline"/>
          <w:b/>
          <w:bCs/>
        </w:rPr>
        <w:t>is frustration</w:t>
      </w:r>
      <w:r w:rsidRPr="00B50DBD">
        <w:rPr>
          <w:sz w:val="16"/>
        </w:rPr>
        <w:t>—a sentiment now shared by 57 percent of Americans according to a March 2019 Pew survey. Surveys of public trust in the government tell a similar story, continuing the decades-long decline from the height of public trust in the early 1960s.</w:t>
      </w:r>
      <w:hyperlink r:id="rId8" w:anchor="notes" w:history="1">
        <w:r w:rsidRPr="0043217A">
          <w:rPr>
            <w:rStyle w:val="Hyperlink"/>
          </w:rPr>
          <w:t>1</w:t>
        </w:r>
      </w:hyperlink>
      <w:r w:rsidRPr="00B50DBD">
        <w:rPr>
          <w:sz w:val="16"/>
        </w:rPr>
        <w:t> Yet, at the same time, sizable majorities support increased federal spending on education, infrastructure, Med</w:t>
      </w:r>
      <w:r w:rsidRPr="00B50DBD">
        <w:rPr>
          <w:sz w:val="16"/>
        </w:rPr>
        <w:softHyphen/>
        <w:t>icare, and scientific research; thus the sentiment of frustration seems clearly tied to the government’s ineffectiveness in these areas, not simply ideological opposition to government in general.</w:t>
      </w:r>
      <w:hyperlink r:id="rId9" w:anchor="notes" w:history="1">
        <w:r w:rsidRPr="0043217A">
          <w:rPr>
            <w:rStyle w:val="Hyperlink"/>
          </w:rPr>
          <w:t>2</w:t>
        </w:r>
      </w:hyperlink>
    </w:p>
    <w:p w14:paraId="1DB769D9" w14:textId="77777777" w:rsidR="0083710C" w:rsidRPr="00B50DBD" w:rsidRDefault="0083710C" w:rsidP="0083710C">
      <w:pPr>
        <w:rPr>
          <w:sz w:val="16"/>
        </w:rPr>
      </w:pPr>
      <w:r w:rsidRPr="00B50DBD">
        <w:rPr>
          <w:rStyle w:val="StyleUnderline"/>
          <w:b/>
          <w:bCs/>
        </w:rPr>
        <w:t>Political fragmentation</w:t>
      </w:r>
      <w:r w:rsidRPr="00B50DBD">
        <w:rPr>
          <w:rStyle w:val="StyleUnderline"/>
        </w:rPr>
        <w:t xml:space="preserve"> and</w:t>
      </w:r>
      <w:r w:rsidRPr="00B50DBD">
        <w:rPr>
          <w:rStyle w:val="StyleUnderline"/>
          <w:b/>
          <w:bCs/>
        </w:rPr>
        <w:t xml:space="preserve"> distrust</w:t>
      </w:r>
      <w:r w:rsidRPr="00B50DBD">
        <w:rPr>
          <w:sz w:val="16"/>
        </w:rPr>
        <w:t xml:space="preserve">, whatever the cause, </w:t>
      </w:r>
      <w:r w:rsidRPr="00885572">
        <w:rPr>
          <w:rStyle w:val="StyleUnderline"/>
        </w:rPr>
        <w:t>are</w:t>
      </w:r>
      <w:r w:rsidRPr="00B50DBD">
        <w:rPr>
          <w:sz w:val="16"/>
        </w:rPr>
        <w:t xml:space="preserve"> often interpreted as </w:t>
      </w:r>
      <w:r w:rsidRPr="00885572">
        <w:rPr>
          <w:rStyle w:val="StyleUnderline"/>
        </w:rPr>
        <w:t xml:space="preserve">signs of a </w:t>
      </w:r>
      <w:r w:rsidRPr="00B50DBD">
        <w:rPr>
          <w:rStyle w:val="StyleUnderline"/>
          <w:b/>
          <w:bCs/>
        </w:rPr>
        <w:t>decaying democratic system</w:t>
      </w:r>
      <w:r w:rsidRPr="00B50DBD">
        <w:rPr>
          <w:b/>
          <w:bCs/>
          <w:sz w:val="16"/>
        </w:rPr>
        <w:t>.</w:t>
      </w:r>
      <w:r w:rsidRPr="00B50DBD">
        <w:rPr>
          <w:sz w:val="16"/>
        </w:rPr>
        <w:t xml:space="preserve"> But the usual response to this situation—another round of hand-wringing about civility—inevitably accomplishes nothing.</w:t>
      </w:r>
      <w:hyperlink r:id="rId10" w:anchor="notes" w:history="1">
        <w:r w:rsidRPr="0043217A">
          <w:rPr>
            <w:rStyle w:val="Hyperlink"/>
          </w:rPr>
          <w:t>3</w:t>
        </w:r>
      </w:hyperlink>
      <w:r w:rsidRPr="00B50DBD">
        <w:rPr>
          <w:sz w:val="16"/>
        </w:rPr>
        <w:t xml:space="preserve"> Today’s combination of dissatisfaction and fragmentation should instead point to a different diagnosis. It is evident that </w:t>
      </w:r>
      <w:r w:rsidRPr="00885572">
        <w:rPr>
          <w:rStyle w:val="StyleUnderline"/>
        </w:rPr>
        <w:t>there is no institution within which the</w:t>
      </w:r>
      <w:r w:rsidRPr="00B50DBD">
        <w:rPr>
          <w:sz w:val="16"/>
        </w:rPr>
        <w:t xml:space="preserve"> </w:t>
      </w:r>
      <w:r w:rsidRPr="00885572">
        <w:rPr>
          <w:rStyle w:val="StyleUnderline"/>
        </w:rPr>
        <w:t>country’s</w:t>
      </w:r>
      <w:r w:rsidRPr="00B50DBD">
        <w:rPr>
          <w:sz w:val="16"/>
        </w:rPr>
        <w:t xml:space="preserve"> disparate </w:t>
      </w:r>
      <w:r w:rsidRPr="00885572">
        <w:rPr>
          <w:rStyle w:val="StyleUnderline"/>
        </w:rPr>
        <w:t>interests can negotiate their differences with real consequences for political decision-making</w:t>
      </w:r>
      <w:r w:rsidRPr="00B50DBD">
        <w:rPr>
          <w:sz w:val="16"/>
        </w:rPr>
        <w:t xml:space="preserve">. For now, the United States still enjoys a tacit agreement on core issues such as pursuing economic prosperity, social mobility, and the sense of national and social integrity. But few would point to Congress as a place where important interest groups, like business and labor, hash out and negotiate their interests with reference to the common good. Instead, since </w:t>
      </w:r>
      <w:r w:rsidRPr="00B50DBD">
        <w:rPr>
          <w:rStyle w:val="StyleUnderline"/>
          <w:b/>
          <w:bCs/>
        </w:rPr>
        <w:t xml:space="preserve">lobbying </w:t>
      </w:r>
      <w:r w:rsidRPr="00885572">
        <w:rPr>
          <w:rStyle w:val="StyleUnderline"/>
        </w:rPr>
        <w:t xml:space="preserve">occurs </w:t>
      </w:r>
      <w:r w:rsidRPr="00B50DBD">
        <w:rPr>
          <w:rStyle w:val="StyleUnderline"/>
          <w:b/>
          <w:bCs/>
        </w:rPr>
        <w:t>behind the scenes</w:t>
      </w:r>
      <w:r w:rsidRPr="00B50DBD">
        <w:rPr>
          <w:sz w:val="16"/>
        </w:rPr>
        <w:t xml:space="preserve">, </w:t>
      </w:r>
      <w:r w:rsidRPr="00885572">
        <w:rPr>
          <w:rStyle w:val="StyleUnderline"/>
        </w:rPr>
        <w:t>representatives have little incentive to negotiate among competing interests in public</w:t>
      </w:r>
      <w:r w:rsidRPr="00B50DBD">
        <w:rPr>
          <w:sz w:val="16"/>
        </w:rPr>
        <w:t xml:space="preserve">. For the long-term health of the American regime, this </w:t>
      </w:r>
      <w:r w:rsidRPr="00B50DBD">
        <w:rPr>
          <w:rStyle w:val="StyleUnderline"/>
          <w:b/>
          <w:bCs/>
        </w:rPr>
        <w:t xml:space="preserve">lack </w:t>
      </w:r>
      <w:r w:rsidRPr="00885572">
        <w:rPr>
          <w:rStyle w:val="StyleUnderline"/>
        </w:rPr>
        <w:t xml:space="preserve">of a </w:t>
      </w:r>
      <w:r w:rsidRPr="00B50DBD">
        <w:rPr>
          <w:rStyle w:val="StyleUnderline"/>
          <w:b/>
          <w:bCs/>
        </w:rPr>
        <w:t xml:space="preserve">trusted </w:t>
      </w:r>
      <w:r w:rsidRPr="00885572">
        <w:rPr>
          <w:rStyle w:val="StyleUnderline"/>
        </w:rPr>
        <w:t>delib</w:t>
      </w:r>
      <w:r w:rsidRPr="00885572">
        <w:rPr>
          <w:rStyle w:val="StyleUnderline"/>
        </w:rPr>
        <w:softHyphen/>
        <w:t xml:space="preserve">erative </w:t>
      </w:r>
      <w:r w:rsidRPr="00B50DBD">
        <w:rPr>
          <w:rStyle w:val="StyleUnderline"/>
          <w:b/>
          <w:bCs/>
        </w:rPr>
        <w:t>body</w:t>
      </w:r>
      <w:r w:rsidRPr="00B50DBD">
        <w:rPr>
          <w:sz w:val="16"/>
        </w:rPr>
        <w:t xml:space="preserve"> is very disturbing.</w:t>
      </w:r>
    </w:p>
    <w:p w14:paraId="20645D4F" w14:textId="77777777" w:rsidR="0083710C" w:rsidRPr="00885572" w:rsidRDefault="0083710C" w:rsidP="0083710C">
      <w:pPr>
        <w:rPr>
          <w:rStyle w:val="StyleUnderline"/>
        </w:rPr>
      </w:pPr>
      <w:r w:rsidRPr="00B50DBD">
        <w:rPr>
          <w:sz w:val="16"/>
        </w:rPr>
        <w:t>Although American citizens usually identify with several groups—their occupation, religion, educational background, and social and cultural preferences—those groups must pursue political influence in a fi</w:t>
      </w:r>
      <w:r w:rsidRPr="00B50DBD">
        <w:rPr>
          <w:sz w:val="16"/>
        </w:rPr>
        <w:softHyphen/>
        <w:t>nancially driven</w:t>
      </w:r>
      <w:r w:rsidRPr="00885572">
        <w:rPr>
          <w:rStyle w:val="StyleUnderline"/>
        </w:rPr>
        <w:t>, competitive system of associations, interest groups, and lobbying organizations.</w:t>
      </w:r>
      <w:r w:rsidRPr="00B50DBD">
        <w:rPr>
          <w:sz w:val="16"/>
        </w:rPr>
        <w:t xml:space="preserve"> While voters are corralled into geographical representation and the two-party system, financially driven, group-based lobbying on behalf of particular industries flourishes. At the level of lobbying, corporate organization and political activity is easy wherever money flows freely; accordingly, many of our group inter</w:t>
      </w:r>
      <w:r w:rsidRPr="00B50DBD">
        <w:rPr>
          <w:sz w:val="16"/>
        </w:rPr>
        <w:softHyphen/>
        <w:t xml:space="preserve">ests go unrepresented. </w:t>
      </w:r>
      <w:r w:rsidRPr="00885572">
        <w:rPr>
          <w:rStyle w:val="StyleUnderline"/>
        </w:rPr>
        <w:t xml:space="preserve">Our system is one of </w:t>
      </w:r>
      <w:r w:rsidRPr="00B50DBD">
        <w:rPr>
          <w:rStyle w:val="StyleUnderline"/>
          <w:b/>
          <w:bCs/>
        </w:rPr>
        <w:t>dilapidated corporatism</w:t>
      </w:r>
      <w:r w:rsidRPr="00B50DBD">
        <w:rPr>
          <w:sz w:val="16"/>
        </w:rPr>
        <w:t>—</w:t>
      </w:r>
      <w:r w:rsidRPr="00B50DBD">
        <w:rPr>
          <w:rStyle w:val="StyleUnderline"/>
          <w:b/>
          <w:bCs/>
        </w:rPr>
        <w:t>corporatism for me</w:t>
      </w:r>
      <w:r w:rsidRPr="00885572">
        <w:rPr>
          <w:rStyle w:val="StyleUnderline"/>
        </w:rPr>
        <w:t xml:space="preserve"> but not for thee.</w:t>
      </w:r>
    </w:p>
    <w:p w14:paraId="455C715F" w14:textId="77777777" w:rsidR="0083710C" w:rsidRPr="00B50DBD" w:rsidRDefault="0083710C" w:rsidP="0083710C">
      <w:pPr>
        <w:rPr>
          <w:sz w:val="16"/>
        </w:rPr>
      </w:pPr>
      <w:r w:rsidRPr="00B50DBD">
        <w:rPr>
          <w:sz w:val="16"/>
        </w:rPr>
        <w:t xml:space="preserve">The chart below illustrates </w:t>
      </w:r>
      <w:r w:rsidRPr="00885572">
        <w:rPr>
          <w:rStyle w:val="StyleUnderline"/>
        </w:rPr>
        <w:t xml:space="preserve">America’s </w:t>
      </w:r>
      <w:r w:rsidRPr="00B50DBD">
        <w:rPr>
          <w:rStyle w:val="StyleUnderline"/>
          <w:b/>
          <w:bCs/>
        </w:rPr>
        <w:t>broken pseudo-corporatist system</w:t>
      </w:r>
      <w:r w:rsidRPr="00B50DBD">
        <w:rPr>
          <w:sz w:val="16"/>
        </w:rPr>
        <w:t xml:space="preserve">. The chart highlights the </w:t>
      </w:r>
      <w:r w:rsidRPr="00885572">
        <w:rPr>
          <w:rStyle w:val="StyleUnderline"/>
        </w:rPr>
        <w:t>disjunction between corporate political spending by industry and the portion of American employees those industries support</w:t>
      </w:r>
      <w:r w:rsidRPr="00B50DBD">
        <w:rPr>
          <w:sz w:val="16"/>
        </w:rPr>
        <w:t>. While measuring an industry’s lobbying activity against its total number of employees is an admittedly simple metric subject to multiple qualifications, the results are nevertheless revealing of big-picture trends. Larger numbers on the left indicate a disproportionate share of lobbying expenditure per employee; numbers on the right indicate industry share of total U.S. employment (note, union lobbies are included within the appropriate industry).</w:t>
      </w:r>
    </w:p>
    <w:p w14:paraId="067622E8" w14:textId="77777777" w:rsidR="0083710C" w:rsidRPr="00B50DBD" w:rsidRDefault="0083710C" w:rsidP="0083710C">
      <w:pPr>
        <w:rPr>
          <w:sz w:val="16"/>
        </w:rPr>
      </w:pPr>
      <w:r w:rsidRPr="00B50DBD">
        <w:rPr>
          <w:noProof/>
          <w:sz w:val="16"/>
        </w:rPr>
        <w:lastRenderedPageBreak/>
        <w:drawing>
          <wp:inline distT="0" distB="0" distL="0" distR="0" wp14:anchorId="7B4A6754" wp14:editId="706AEC70">
            <wp:extent cx="6096000" cy="7810500"/>
            <wp:effectExtent l="0" t="0" r="0" b="0"/>
            <wp:docPr id="1209442940" name="Picture 1" descr="A graph of a number of compan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2940" name="Picture 1" descr="A graph of a number of compani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0" cy="7810500"/>
                    </a:xfrm>
                    <a:prstGeom prst="rect">
                      <a:avLst/>
                    </a:prstGeom>
                    <a:noFill/>
                    <a:ln>
                      <a:noFill/>
                    </a:ln>
                  </pic:spPr>
                </pic:pic>
              </a:graphicData>
            </a:graphic>
          </wp:inline>
        </w:drawing>
      </w:r>
    </w:p>
    <w:p w14:paraId="7D25C624" w14:textId="77777777" w:rsidR="0083710C" w:rsidRPr="00B50DBD" w:rsidRDefault="0083710C" w:rsidP="0083710C">
      <w:pPr>
        <w:rPr>
          <w:sz w:val="16"/>
        </w:rPr>
      </w:pPr>
      <w:r w:rsidRPr="00B50DBD">
        <w:rPr>
          <w:sz w:val="16"/>
        </w:rPr>
        <w:lastRenderedPageBreak/>
        <w:t xml:space="preserve">As the chart shows, it is generally the </w:t>
      </w:r>
      <w:r w:rsidRPr="00885572">
        <w:rPr>
          <w:rStyle w:val="StyleUnderline"/>
        </w:rPr>
        <w:t>bigger industries</w:t>
      </w:r>
      <w:r w:rsidRPr="00B50DBD">
        <w:rPr>
          <w:sz w:val="16"/>
        </w:rPr>
        <w:t xml:space="preserve"> by employment share that </w:t>
      </w:r>
      <w:r w:rsidRPr="00885572">
        <w:rPr>
          <w:rStyle w:val="StyleUnderline"/>
        </w:rPr>
        <w:t>are less represented through lobbying</w:t>
      </w:r>
      <w:r w:rsidRPr="00B50DBD">
        <w:rPr>
          <w:sz w:val="16"/>
        </w:rPr>
        <w:t>. By contrast, some business groups vastly overspend on lobbying relative to the percentage of the American workforce they support. Indeed, some appear to have a business model driven by directing profits in large part toward lobbying. The gambling industry employs a small number of people but lobbies aggressively (and spends primarily on GOP candidates).</w:t>
      </w:r>
    </w:p>
    <w:p w14:paraId="2D2F4532" w14:textId="77777777" w:rsidR="0083710C" w:rsidRPr="00B50DBD" w:rsidRDefault="0083710C" w:rsidP="0083710C">
      <w:pPr>
        <w:rPr>
          <w:sz w:val="16"/>
        </w:rPr>
      </w:pPr>
      <w:r w:rsidRPr="00B50DBD">
        <w:rPr>
          <w:sz w:val="16"/>
        </w:rPr>
        <w:t>The pharmaceutical industry, to take another example, has the second smallest employment share, at a meager 0.25 percent of total employment, yet accounts for 12.6 percent of all lobbying expenditures in the United States. It is perhaps not surprising that Big Pharma is the least favor</w:t>
      </w:r>
      <w:r w:rsidRPr="00B50DBD">
        <w:rPr>
          <w:sz w:val="16"/>
        </w:rPr>
        <w:softHyphen/>
        <w:t>ably viewed industry in America, as well, with a net favorability rat</w:t>
      </w:r>
      <w:r w:rsidRPr="00B50DBD">
        <w:rPr>
          <w:sz w:val="16"/>
        </w:rPr>
        <w:softHyphen/>
        <w:t>ing of –31, according to Gallup.</w:t>
      </w:r>
      <w:hyperlink r:id="rId12" w:anchor="notes" w:history="1">
        <w:r w:rsidRPr="0043217A">
          <w:rPr>
            <w:rStyle w:val="Hyperlink"/>
          </w:rPr>
          <w:t>4</w:t>
        </w:r>
      </w:hyperlink>
      <w:r w:rsidRPr="00B50DBD">
        <w:rPr>
          <w:sz w:val="16"/>
        </w:rPr>
        <w:t> Pfizer, Amgen, and Roche Holdings each spent more than $10 million on lobbying in 2019, and industry associations spent much more. Other industries with disproportional expenditures on lobbying include air transport, oil and gas, telecommunications, and internet companies. Although electric utilities spend heavily on lobbying, they employ a significant number of citizens, and the electrical industry is a public good deserving of significant representation in any system. (The data do not include private donations by business leaders in particular sectors.) Overall, the simple average of lobbying expenditure across industries is $103.60 per employee. Apart from electric utilities, none of the top ten industries that spend more than this amount make up even 0.5 percent of the total American workforce.</w:t>
      </w:r>
    </w:p>
    <w:p w14:paraId="097E5B38" w14:textId="77777777" w:rsidR="0083710C" w:rsidRPr="00B50DBD" w:rsidRDefault="0083710C" w:rsidP="0083710C">
      <w:pPr>
        <w:rPr>
          <w:sz w:val="16"/>
        </w:rPr>
      </w:pPr>
      <w:r w:rsidRPr="00B50DBD">
        <w:rPr>
          <w:sz w:val="16"/>
        </w:rPr>
        <w:t xml:space="preserve">In short, </w:t>
      </w:r>
      <w:r w:rsidRPr="00885572">
        <w:rPr>
          <w:rStyle w:val="StyleUnderline"/>
        </w:rPr>
        <w:t>some of the least popular industries in the United States have a lobbying power far out of proportion</w:t>
      </w:r>
      <w:r w:rsidRPr="00B50DBD">
        <w:rPr>
          <w:sz w:val="16"/>
        </w:rPr>
        <w:t xml:space="preserve"> to the employment base they support. Some industries are not lobbying because they’re profitable; rather, they have incorporated lobbying into their business models. The picture worsens when we consider that lobbying by business groups is not per se lobbying for employees. According to the Center for Responsive Politics, lobbying activity by labor organizations amounted to only 1.4 percent of total U.S. lobbying expenses in 2019; lobbying by business organizations accounted for almost 87 percent of the total.</w:t>
      </w:r>
      <w:hyperlink r:id="rId13" w:anchor="notes" w:history="1">
        <w:r w:rsidRPr="0043217A">
          <w:rPr>
            <w:rStyle w:val="Hyperlink"/>
          </w:rPr>
          <w:t>5</w:t>
        </w:r>
      </w:hyperlink>
    </w:p>
    <w:p w14:paraId="4F7E34D5" w14:textId="77777777" w:rsidR="0083710C" w:rsidRPr="00B50DBD" w:rsidRDefault="0083710C" w:rsidP="0083710C">
      <w:pPr>
        <w:rPr>
          <w:sz w:val="16"/>
        </w:rPr>
      </w:pPr>
      <w:r w:rsidRPr="00B50DBD">
        <w:rPr>
          <w:sz w:val="16"/>
        </w:rPr>
        <w:t xml:space="preserve">Even if we unrealistically assume that business group lobbying generally benefited employees, our analysis reveals an alarming fact: 13.5 percent of </w:t>
      </w:r>
      <w:r w:rsidRPr="00885572">
        <w:rPr>
          <w:rStyle w:val="StyleUnderline"/>
        </w:rPr>
        <w:t xml:space="preserve">the American </w:t>
      </w:r>
      <w:r w:rsidRPr="00B50DBD">
        <w:rPr>
          <w:rStyle w:val="StyleUnderline"/>
          <w:b/>
          <w:bCs/>
        </w:rPr>
        <w:t>workforce</w:t>
      </w:r>
      <w:r w:rsidRPr="00885572">
        <w:rPr>
          <w:rStyle w:val="StyleUnderline"/>
        </w:rPr>
        <w:t xml:space="preserve"> has virtually </w:t>
      </w:r>
      <w:r w:rsidRPr="00B50DBD">
        <w:rPr>
          <w:rStyle w:val="StyleUnderline"/>
          <w:b/>
          <w:bCs/>
        </w:rPr>
        <w:t>no lobbyist representation</w:t>
      </w:r>
      <w:r w:rsidRPr="00B50DBD">
        <w:rPr>
          <w:sz w:val="16"/>
        </w:rPr>
        <w:t xml:space="preserve"> in Washington at all. With numbers like these, it is no surprise that, in a 2018 Pew survey, 65 percent of </w:t>
      </w:r>
      <w:r w:rsidRPr="00885572">
        <w:rPr>
          <w:rStyle w:val="StyleUnderline"/>
        </w:rPr>
        <w:t>Americans think new laws could control the influence of money in politic</w:t>
      </w:r>
      <w:r w:rsidRPr="00B50DBD">
        <w:rPr>
          <w:sz w:val="16"/>
        </w:rPr>
        <w:t xml:space="preserve">s; and a 2016 Gallup survey indicated 63 percent of </w:t>
      </w:r>
      <w:r w:rsidRPr="00B50DBD">
        <w:rPr>
          <w:rStyle w:val="StyleUnderline"/>
          <w:b/>
          <w:bCs/>
        </w:rPr>
        <w:t>Americans</w:t>
      </w:r>
      <w:r w:rsidRPr="00885572">
        <w:rPr>
          <w:rStyle w:val="StyleUnderline"/>
        </w:rPr>
        <w:t xml:space="preserve"> were </w:t>
      </w:r>
      <w:r w:rsidRPr="00B50DBD">
        <w:rPr>
          <w:rStyle w:val="StyleUnderline"/>
          <w:b/>
          <w:bCs/>
        </w:rPr>
        <w:t>dissatisfied with the influence of major</w:t>
      </w:r>
      <w:r w:rsidRPr="00885572">
        <w:rPr>
          <w:rStyle w:val="StyleUnderline"/>
        </w:rPr>
        <w:t xml:space="preserve"> </w:t>
      </w:r>
      <w:r w:rsidRPr="00B50DBD">
        <w:rPr>
          <w:rStyle w:val="StyleUnderline"/>
          <w:b/>
          <w:bCs/>
        </w:rPr>
        <w:t>corp</w:t>
      </w:r>
      <w:r w:rsidRPr="00885572">
        <w:rPr>
          <w:rStyle w:val="StyleUnderline"/>
        </w:rPr>
        <w:t>oration</w:t>
      </w:r>
      <w:r w:rsidRPr="00B50DBD">
        <w:rPr>
          <w:rStyle w:val="StyleUnderline"/>
          <w:b/>
          <w:bCs/>
        </w:rPr>
        <w:t>s</w:t>
      </w:r>
      <w:r w:rsidRPr="00885572">
        <w:rPr>
          <w:rStyle w:val="StyleUnderline"/>
        </w:rPr>
        <w:t xml:space="preserve"> on U.S. politics</w:t>
      </w:r>
      <w:r w:rsidRPr="00B50DBD">
        <w:rPr>
          <w:sz w:val="16"/>
        </w:rPr>
        <w:t>. Perhaps most strikingly, the 2018 survey from Pew showed that 68 percent of Democrats and even 50 percent of Republicans want “significant changes” to the “design and structure” of American government.</w:t>
      </w:r>
      <w:hyperlink r:id="rId14" w:anchor="notes" w:history="1">
        <w:r w:rsidRPr="0043217A">
          <w:rPr>
            <w:rStyle w:val="Hyperlink"/>
          </w:rPr>
          <w:t>6</w:t>
        </w:r>
      </w:hyperlink>
    </w:p>
    <w:p w14:paraId="37BD9FC7" w14:textId="77777777" w:rsidR="0083710C" w:rsidRPr="00B50DBD" w:rsidRDefault="0083710C" w:rsidP="0083710C">
      <w:pPr>
        <w:rPr>
          <w:sz w:val="16"/>
        </w:rPr>
      </w:pPr>
      <w:r w:rsidRPr="00B50DBD">
        <w:rPr>
          <w:sz w:val="16"/>
        </w:rPr>
        <w:t>Forms of fracturing and segmentation are not new in themselves. In the nineteenth and early twentieth centuries, “the social question”—the question of how to mediate the relationship between labor and capital—dominated political discussion.</w:t>
      </w:r>
      <w:hyperlink r:id="rId15" w:anchor="notes" w:history="1">
        <w:r w:rsidRPr="0043217A">
          <w:rPr>
            <w:rStyle w:val="Hyperlink"/>
          </w:rPr>
          <w:t>7</w:t>
        </w:r>
      </w:hyperlink>
      <w:r w:rsidRPr="00B50DBD">
        <w:rPr>
          <w:sz w:val="16"/>
        </w:rPr>
        <w:t> Then, too, seemingly unresolvable social fissures and a sense of dislocation from political processes required far-reaching reforms. Today new forms of class war, such as that between the working class and the managerial-professional class, have emerged alongside deepening political polar</w:t>
      </w:r>
      <w:r w:rsidRPr="00B50DBD">
        <w:rPr>
          <w:sz w:val="16"/>
        </w:rPr>
        <w:softHyphen/>
        <w:t>ization.</w:t>
      </w:r>
      <w:hyperlink r:id="rId16" w:anchor="notes" w:history="1">
        <w:r w:rsidRPr="0043217A">
          <w:rPr>
            <w:rStyle w:val="Hyperlink"/>
          </w:rPr>
          <w:t>8</w:t>
        </w:r>
      </w:hyperlink>
      <w:r w:rsidRPr="00B50DBD">
        <w:rPr>
          <w:sz w:val="16"/>
        </w:rPr>
        <w:t> These major tensions, in addition to specific tensions be</w:t>
      </w:r>
      <w:r w:rsidRPr="00B50DBD">
        <w:rPr>
          <w:sz w:val="16"/>
        </w:rPr>
        <w:softHyphen/>
        <w:t>tween industrial sectors, find no natural place to work themselves out in American politics except through the electoral successes of populist leaders who are in turn often quickly hamstrung by representative assemblies.</w:t>
      </w:r>
    </w:p>
    <w:p w14:paraId="00A76B51" w14:textId="77777777" w:rsidR="0083710C" w:rsidRPr="00B50DBD" w:rsidRDefault="0083710C" w:rsidP="0083710C">
      <w:pPr>
        <w:rPr>
          <w:sz w:val="16"/>
        </w:rPr>
      </w:pPr>
      <w:r w:rsidRPr="00B50DBD">
        <w:rPr>
          <w:sz w:val="16"/>
        </w:rPr>
        <w:t>Pundits on the left occasionally call for shifting toward proportional parliamentary representation, even though such proposals rare</w:t>
      </w:r>
      <w:r w:rsidRPr="00B50DBD">
        <w:rPr>
          <w:sz w:val="16"/>
        </w:rPr>
        <w:softHyphen/>
        <w:t>ly gain traction and many countries with such systems face similar problems.</w:t>
      </w:r>
      <w:hyperlink r:id="rId17" w:anchor="notes" w:history="1">
        <w:r w:rsidRPr="0043217A">
          <w:rPr>
            <w:rStyle w:val="Hyperlink"/>
          </w:rPr>
          <w:t>9</w:t>
        </w:r>
      </w:hyperlink>
      <w:r w:rsidRPr="00B50DBD">
        <w:rPr>
          <w:sz w:val="16"/>
        </w:rPr>
        <w:t> Others call for generic reductions on corporate spending in politics, or stronger public financing of campaigns.</w:t>
      </w:r>
      <w:hyperlink r:id="rId18" w:anchor="notes" w:history="1">
        <w:r w:rsidRPr="0043217A">
          <w:rPr>
            <w:rStyle w:val="Hyperlink"/>
          </w:rPr>
          <w:t>10</w:t>
        </w:r>
      </w:hyperlink>
      <w:r w:rsidRPr="00B50DBD">
        <w:rPr>
          <w:sz w:val="16"/>
        </w:rPr>
        <w:t> Voices on the right, meanwhile, continue to call for rolling back the administrative state or decentralizing power, neither of which addresses the need for public negotiation among divergent national interests.</w:t>
      </w:r>
      <w:hyperlink r:id="rId19" w:anchor="notes" w:history="1">
        <w:r w:rsidRPr="0043217A">
          <w:rPr>
            <w:rStyle w:val="Hyperlink"/>
          </w:rPr>
          <w:t>11</w:t>
        </w:r>
      </w:hyperlink>
      <w:r w:rsidRPr="00B50DBD">
        <w:rPr>
          <w:sz w:val="16"/>
        </w:rPr>
        <w:t> Worse yet, many on the right continue to defend massive corporate expenditures in politics, even though such activity bears almost no relation to the “original understanding” of the Constitution they otherwise claim to support.</w:t>
      </w:r>
    </w:p>
    <w:p w14:paraId="31CCA39F" w14:textId="77777777" w:rsidR="0083710C" w:rsidRPr="00B50DBD" w:rsidRDefault="0083710C" w:rsidP="0083710C">
      <w:pPr>
        <w:rPr>
          <w:sz w:val="16"/>
        </w:rPr>
      </w:pPr>
      <w:r w:rsidRPr="00B50DBD">
        <w:rPr>
          <w:sz w:val="16"/>
        </w:rPr>
        <w:t>In the late nineteenth and early twentieth centuries, concern about similar dislocations spurred political theorists to propose a manner of organizing political and economic interests formally, through bodies dedicated to expression and negotiation of major social interests. Theorists as diverse as Emile Durkheim and Joseph Schumpeter called the system “corporatism,” not out of reference to privately organized corporations in the contemporary sense but as a description of the attempt to organize major social interests “corporately” into membership bodies.</w:t>
      </w:r>
      <w:hyperlink r:id="rId20" w:anchor="notes" w:history="1">
        <w:r w:rsidRPr="0043217A">
          <w:rPr>
            <w:rStyle w:val="Hyperlink"/>
          </w:rPr>
          <w:t>12</w:t>
        </w:r>
      </w:hyperlink>
      <w:r w:rsidRPr="00B50DBD">
        <w:rPr>
          <w:sz w:val="16"/>
        </w:rPr>
        <w:t> The system common to anglophone countries, by contrast, came to be known to political scientists as “pluralism”—not in the sense of promoting the diversity of lifestyles, but of giving free rein to private associations to organize themselves and seek to influ</w:t>
      </w:r>
      <w:r w:rsidRPr="00B50DBD">
        <w:rPr>
          <w:sz w:val="16"/>
        </w:rPr>
        <w:softHyphen/>
        <w:t>ence politics. The corporatists concluded that a laissez-faire approach had led to social disharmony and political tension. On the economic front, corporatists suggested (as many progressives do today) that business activity should be organized around corporations involving both workers and owners. More generally, large groups reflecting real social and political interests would be the main political actors in society.</w:t>
      </w:r>
      <w:hyperlink r:id="rId21" w:anchor="notes" w:history="1">
        <w:r w:rsidRPr="0043217A">
          <w:rPr>
            <w:rStyle w:val="Hyperlink"/>
          </w:rPr>
          <w:t>13</w:t>
        </w:r>
      </w:hyperlink>
    </w:p>
    <w:p w14:paraId="12ADD026" w14:textId="77777777" w:rsidR="0083710C" w:rsidRPr="00B50DBD" w:rsidRDefault="0083710C" w:rsidP="0083710C">
      <w:pPr>
        <w:rPr>
          <w:sz w:val="16"/>
        </w:rPr>
      </w:pPr>
      <w:r w:rsidRPr="00B50DBD">
        <w:rPr>
          <w:sz w:val="16"/>
        </w:rPr>
        <w:t>The corporatist political framework seeks to define and organize every major stakeholder in the social contract, beginning with pro</w:t>
      </w:r>
      <w:r w:rsidRPr="00B50DBD">
        <w:rPr>
          <w:sz w:val="16"/>
        </w:rPr>
        <w:softHyphen/>
        <w:t xml:space="preserve">ductive economic sectors, but also including the professional classes that contribute to society—doctors, lawyers, professors, scientists, and clergy. The purpose of such efforts is to give political recognition to vocational and group identity, through a process of negotiation rather than adversarial competition. Vocational and group representation was not thought to be a replacement for geographical representation, but a supplement to </w:t>
      </w:r>
      <w:r w:rsidRPr="00B50DBD">
        <w:rPr>
          <w:sz w:val="16"/>
        </w:rPr>
        <w:lastRenderedPageBreak/>
        <w:t>it. As liberal democracies become ever more fractured socially, economically, and politically, it is time to consider how American society might benefit from corporatist forms of repre</w:t>
      </w:r>
      <w:r w:rsidRPr="00B50DBD">
        <w:rPr>
          <w:sz w:val="16"/>
        </w:rPr>
        <w:softHyphen/>
        <w:t>sentation, and what reforms along those lines might look like.</w:t>
      </w:r>
    </w:p>
    <w:p w14:paraId="3117086D" w14:textId="77777777" w:rsidR="0083710C" w:rsidRPr="00B50DBD" w:rsidRDefault="0083710C" w:rsidP="0083710C">
      <w:pPr>
        <w:rPr>
          <w:sz w:val="16"/>
        </w:rPr>
      </w:pPr>
      <w:r w:rsidRPr="00B50DBD">
        <w:rPr>
          <w:sz w:val="16"/>
        </w:rPr>
        <w:t>The Classification Problem</w:t>
      </w:r>
    </w:p>
    <w:p w14:paraId="5BAB0BC9" w14:textId="77777777" w:rsidR="0083710C" w:rsidRDefault="0083710C" w:rsidP="0083710C">
      <w:r w:rsidRPr="00B50DBD">
        <w:rPr>
          <w:rStyle w:val="StyleUnderline"/>
        </w:rPr>
        <w:t xml:space="preserve">The </w:t>
      </w:r>
      <w:r w:rsidRPr="00885572">
        <w:rPr>
          <w:rStyle w:val="StyleUnderline"/>
        </w:rPr>
        <w:t xml:space="preserve">American public is </w:t>
      </w:r>
      <w:r w:rsidRPr="00B50DBD">
        <w:rPr>
          <w:rStyle w:val="StyleUnderline"/>
          <w:b/>
          <w:bCs/>
        </w:rPr>
        <w:t>more segmented</w:t>
      </w:r>
      <w:r w:rsidRPr="00885572">
        <w:rPr>
          <w:rStyle w:val="StyleUnderline"/>
        </w:rPr>
        <w:t>—</w:t>
      </w:r>
      <w:r w:rsidRPr="00B50DBD">
        <w:rPr>
          <w:rStyle w:val="StyleUnderline"/>
          <w:b/>
          <w:bCs/>
        </w:rPr>
        <w:t>economically, socially, and politically</w:t>
      </w:r>
      <w:r w:rsidRPr="00885572">
        <w:rPr>
          <w:rStyle w:val="StyleUnderline"/>
        </w:rPr>
        <w:t>—than ever before</w:t>
      </w:r>
      <w:r w:rsidRPr="00B50DBD">
        <w:rPr>
          <w:sz w:val="16"/>
        </w:rPr>
        <w:t xml:space="preserve">. </w:t>
      </w:r>
      <w:r w:rsidRPr="00B50DBD">
        <w:rPr>
          <w:rStyle w:val="StyleUnderline"/>
          <w:b/>
          <w:bCs/>
        </w:rPr>
        <w:t>Companies collect</w:t>
      </w:r>
      <w:r w:rsidRPr="00B50DBD">
        <w:rPr>
          <w:sz w:val="16"/>
        </w:rPr>
        <w:t xml:space="preserve"> massive amounts of </w:t>
      </w:r>
      <w:r w:rsidRPr="00B50DBD">
        <w:rPr>
          <w:rStyle w:val="StyleUnderline"/>
          <w:b/>
          <w:bCs/>
        </w:rPr>
        <w:t>data</w:t>
      </w:r>
      <w:r w:rsidRPr="00B50DBD">
        <w:rPr>
          <w:rStyle w:val="StyleUnderline"/>
        </w:rPr>
        <w:t xml:space="preserve"> on consumers</w:t>
      </w:r>
      <w:r w:rsidRPr="00B50DBD">
        <w:rPr>
          <w:sz w:val="16"/>
        </w:rPr>
        <w:t>. And while they use, or purport to use, that infor</w:t>
      </w:r>
      <w:r w:rsidRPr="00B50DBD">
        <w:rPr>
          <w:sz w:val="16"/>
        </w:rPr>
        <w:softHyphen/>
        <w:t xml:space="preserve">mation to “enhance customer experience,” they have also amassed a detailed sociological picture of their customers. </w:t>
      </w:r>
      <w:r w:rsidRPr="00B50DBD">
        <w:rPr>
          <w:rStyle w:val="StyleUnderline"/>
          <w:b/>
          <w:bCs/>
        </w:rPr>
        <w:t>Political campaigns</w:t>
      </w:r>
      <w:r w:rsidRPr="00B50DBD">
        <w:rPr>
          <w:rStyle w:val="StyleUnderline"/>
        </w:rPr>
        <w:t xml:space="preserve"> have done the </w:t>
      </w:r>
      <w:r w:rsidRPr="00B50DBD">
        <w:rPr>
          <w:rStyle w:val="StyleUnderline"/>
          <w:b/>
          <w:bCs/>
        </w:rPr>
        <w:t>same</w:t>
      </w:r>
      <w:r w:rsidRPr="00B50DBD">
        <w:rPr>
          <w:b/>
          <w:bCs/>
          <w:sz w:val="16"/>
        </w:rPr>
        <w:t>,</w:t>
      </w:r>
      <w:r w:rsidRPr="00B50DBD">
        <w:rPr>
          <w:sz w:val="16"/>
        </w:rPr>
        <w:t xml:space="preserve"> combining consumer data harvesting with political advertising. </w:t>
      </w:r>
      <w:r w:rsidRPr="00B50DBD">
        <w:rPr>
          <w:rStyle w:val="StyleUnderline"/>
          <w:b/>
          <w:bCs/>
        </w:rPr>
        <w:t>The result</w:t>
      </w:r>
      <w:r w:rsidRPr="00B50DBD">
        <w:rPr>
          <w:sz w:val="16"/>
        </w:rPr>
        <w:t xml:space="preserve"> has been a form of </w:t>
      </w:r>
      <w:r w:rsidRPr="00885572">
        <w:rPr>
          <w:rStyle w:val="StyleUnderline"/>
        </w:rPr>
        <w:t xml:space="preserve">microtargeting that </w:t>
      </w:r>
      <w:r w:rsidRPr="00B50DBD">
        <w:rPr>
          <w:rStyle w:val="StyleUnderline"/>
          <w:b/>
          <w:bCs/>
        </w:rPr>
        <w:t xml:space="preserve">threatens the core of </w:t>
      </w:r>
      <w:r w:rsidRPr="00885572">
        <w:rPr>
          <w:rStyle w:val="StyleUnderline"/>
        </w:rPr>
        <w:t xml:space="preserve">modern </w:t>
      </w:r>
      <w:r w:rsidRPr="00B50DBD">
        <w:rPr>
          <w:rStyle w:val="StyleUnderline"/>
          <w:b/>
          <w:bCs/>
        </w:rPr>
        <w:t>democracy</w:t>
      </w:r>
      <w:r w:rsidRPr="00B50DBD">
        <w:rPr>
          <w:sz w:val="16"/>
        </w:rPr>
        <w:t>: the sense of coming togeth</w:t>
      </w:r>
      <w:r w:rsidRPr="00B50DBD">
        <w:rPr>
          <w:sz w:val="16"/>
        </w:rPr>
        <w:softHyphen/>
        <w:t>er around a shared purpose. Instead, microtargeted political advertising seeks to match the candidate to whatever marketers suspect are voters’ most relevant commitments and interests. Targeted advertisements help “construct” candidates in the image of each of us, however minutely segmented we are.</w:t>
      </w:r>
      <w:hyperlink r:id="rId22" w:anchor="notes" w:history="1">
        <w:r w:rsidRPr="0043217A">
          <w:rPr>
            <w:rStyle w:val="Hyperlink"/>
          </w:rPr>
          <w:t>14</w:t>
        </w:r>
      </w:hyperlink>
    </w:p>
    <w:p w14:paraId="60F3B9A1" w14:textId="133FFC57" w:rsidR="00403531" w:rsidRDefault="00403531" w:rsidP="00403531">
      <w:pPr>
        <w:pStyle w:val="Heading3"/>
      </w:pPr>
      <w:r>
        <w:lastRenderedPageBreak/>
        <w:t>Internal---Solvency---2NC</w:t>
      </w:r>
    </w:p>
    <w:p w14:paraId="01254F1A" w14:textId="77777777" w:rsidR="00403531" w:rsidRDefault="00403531" w:rsidP="00403531">
      <w:pPr>
        <w:pStyle w:val="Heading4"/>
      </w:pPr>
      <w:r w:rsidRPr="00204509">
        <w:rPr>
          <w:u w:val="single"/>
        </w:rPr>
        <w:t>Reclarifying</w:t>
      </w:r>
      <w:r>
        <w:t xml:space="preserve"> antitrust standards are key to </w:t>
      </w:r>
      <w:r w:rsidRPr="00204509">
        <w:rPr>
          <w:u w:val="single"/>
        </w:rPr>
        <w:t>depoliticizing</w:t>
      </w:r>
      <w:r>
        <w:t xml:space="preserve"> enforcement---that </w:t>
      </w:r>
      <w:r w:rsidRPr="00204509">
        <w:rPr>
          <w:u w:val="single"/>
        </w:rPr>
        <w:t>allows</w:t>
      </w:r>
      <w:r>
        <w:t xml:space="preserve"> climate protections</w:t>
      </w:r>
    </w:p>
    <w:p w14:paraId="0F58445B" w14:textId="77777777" w:rsidR="00403531" w:rsidRDefault="00403531" w:rsidP="00403531">
      <w:r>
        <w:rPr>
          <w:rStyle w:val="Style13ptBold"/>
        </w:rPr>
        <w:t xml:space="preserve">Hearn ’23 </w:t>
      </w:r>
      <w:r w:rsidRPr="00645C71">
        <w:t>[</w:t>
      </w:r>
      <w:r>
        <w:t>Denise</w:t>
      </w:r>
      <w:r w:rsidRPr="00645C71">
        <w:t>; Senior Fellow at Columbia Center on Sustainable Investmen</w:t>
      </w:r>
      <w:r>
        <w:t xml:space="preserve">t, </w:t>
      </w:r>
      <w:r w:rsidRPr="00645C71">
        <w:t>Senior Staff Associate II; Resident Senior Fellow, Columbia Center on Sustainable Investment (CCSI), Columbia Law Schoo</w:t>
      </w:r>
      <w:r>
        <w:t>l</w:t>
      </w:r>
      <w:r w:rsidRPr="00645C71">
        <w:t xml:space="preserve">; 7-26-2023; CCSI and Sabin Center Release New Report – Antitrust and Sustainability: A Landscape Analysis; https://climate.law.columbia.edu/news/ccsi-and-sabin-center-release-new-report-antitrust-and-sustainability-landscape-analysis; </w:t>
      </w:r>
      <w:r>
        <w:t>Sabin Center for Climate Change Law at Columbia University</w:t>
      </w:r>
      <w:r w:rsidRPr="00645C71">
        <w:t>; 7-5-2024; ARy]</w:t>
      </w:r>
    </w:p>
    <w:p w14:paraId="48431B78" w14:textId="77777777" w:rsidR="00403531" w:rsidRDefault="00403531" w:rsidP="00403531">
      <w:pPr>
        <w:rPr>
          <w:sz w:val="16"/>
        </w:rPr>
      </w:pPr>
      <w:r w:rsidRPr="001C3D6A">
        <w:rPr>
          <w:sz w:val="16"/>
        </w:rPr>
        <w:t xml:space="preserve">Competition policy and antitrust law are experiencing a global renaissance. New </w:t>
      </w:r>
      <w:r w:rsidRPr="00015D67">
        <w:rPr>
          <w:u w:val="single"/>
        </w:rPr>
        <w:t>market realities</w:t>
      </w:r>
      <w:r w:rsidRPr="001C3D6A">
        <w:rPr>
          <w:sz w:val="16"/>
        </w:rPr>
        <w:t xml:space="preserve"> such as </w:t>
      </w:r>
      <w:r w:rsidRPr="00015D67">
        <w:rPr>
          <w:u w:val="single"/>
        </w:rPr>
        <w:t>digital market gatekeepers, the financialization of firms, highly concentrated markets, a rising labor movement, industrial policy, and trade wars</w:t>
      </w:r>
      <w:r w:rsidRPr="001C3D6A">
        <w:rPr>
          <w:sz w:val="16"/>
        </w:rPr>
        <w:t xml:space="preserve">, among others, are radically </w:t>
      </w:r>
      <w:r w:rsidRPr="00015D67">
        <w:rPr>
          <w:u w:val="single"/>
        </w:rPr>
        <w:t>reshaping how this policy area</w:t>
      </w:r>
      <w:r w:rsidRPr="001C3D6A">
        <w:rPr>
          <w:sz w:val="16"/>
        </w:rPr>
        <w:t xml:space="preserve"> is </w:t>
      </w:r>
      <w:r w:rsidRPr="00015D67">
        <w:rPr>
          <w:u w:val="single"/>
        </w:rPr>
        <w:t>understood and applied</w:t>
      </w:r>
      <w:r w:rsidRPr="001C3D6A">
        <w:rPr>
          <w:sz w:val="16"/>
        </w:rPr>
        <w:t xml:space="preserve">. </w:t>
      </w:r>
      <w:r w:rsidRPr="00015D67">
        <w:rPr>
          <w:u w:val="single"/>
        </w:rPr>
        <w:t>Sustainability</w:t>
      </w:r>
      <w:r w:rsidRPr="001C3D6A">
        <w:rPr>
          <w:sz w:val="16"/>
        </w:rPr>
        <w:t xml:space="preserve"> concerns have also been a driving force for </w:t>
      </w:r>
      <w:r w:rsidRPr="00015D67">
        <w:rPr>
          <w:u w:val="single"/>
        </w:rPr>
        <w:t>reconstituting antitrust</w:t>
      </w:r>
      <w:r w:rsidRPr="001C3D6A">
        <w:rPr>
          <w:sz w:val="16"/>
        </w:rPr>
        <w:t xml:space="preserve"> to meet </w:t>
      </w:r>
      <w:r w:rsidRPr="00015D67">
        <w:rPr>
          <w:u w:val="single"/>
        </w:rPr>
        <w:t>twenty-first century challenges</w:t>
      </w:r>
      <w:r w:rsidRPr="001C3D6A">
        <w:rPr>
          <w:sz w:val="16"/>
        </w:rPr>
        <w:t xml:space="preserve">. It is now widely accepted that </w:t>
      </w:r>
      <w:r w:rsidRPr="00015D67">
        <w:rPr>
          <w:u w:val="single"/>
        </w:rPr>
        <w:t>competition policy</w:t>
      </w:r>
      <w:r w:rsidRPr="001C3D6A">
        <w:rPr>
          <w:sz w:val="16"/>
        </w:rPr>
        <w:t xml:space="preserve"> – both its aims and its enforcement – has wider </w:t>
      </w:r>
      <w:r w:rsidRPr="00015D67">
        <w:rPr>
          <w:u w:val="single"/>
        </w:rPr>
        <w:t>societal</w:t>
      </w:r>
      <w:r w:rsidRPr="001C3D6A">
        <w:rPr>
          <w:sz w:val="16"/>
        </w:rPr>
        <w:t xml:space="preserve"> </w:t>
      </w:r>
      <w:r w:rsidRPr="00015D67">
        <w:rPr>
          <w:u w:val="single"/>
        </w:rPr>
        <w:t>impacts</w:t>
      </w:r>
      <w:r w:rsidRPr="001C3D6A">
        <w:rPr>
          <w:sz w:val="16"/>
        </w:rPr>
        <w:t xml:space="preserve"> beyond competition, including effects on </w:t>
      </w:r>
      <w:r w:rsidRPr="00015D67">
        <w:rPr>
          <w:u w:val="single"/>
        </w:rPr>
        <w:t>democracy</w:t>
      </w:r>
      <w:r w:rsidRPr="001C3D6A">
        <w:rPr>
          <w:sz w:val="16"/>
        </w:rPr>
        <w:t xml:space="preserve">, economic </w:t>
      </w:r>
      <w:r w:rsidRPr="00015D67">
        <w:rPr>
          <w:u w:val="single"/>
        </w:rPr>
        <w:t>inequality, growth and innovation</w:t>
      </w:r>
      <w:r w:rsidRPr="001C3D6A">
        <w:rPr>
          <w:sz w:val="16"/>
        </w:rPr>
        <w:t xml:space="preserve">, racial and gender imbalances, </w:t>
      </w:r>
      <w:r w:rsidRPr="00015D67">
        <w:rPr>
          <w:u w:val="single"/>
        </w:rPr>
        <w:t>privacy, geopolitical implications</w:t>
      </w:r>
      <w:r w:rsidRPr="001C3D6A">
        <w:rPr>
          <w:sz w:val="16"/>
        </w:rPr>
        <w:t xml:space="preserve"> and more. Its effects on the environment can also no longer be ignored. Increasingly, private-sector firms say that </w:t>
      </w:r>
      <w:r w:rsidRPr="00015D67">
        <w:rPr>
          <w:u w:val="single"/>
        </w:rPr>
        <w:t>antitrust</w:t>
      </w:r>
      <w:r w:rsidRPr="001C3D6A">
        <w:rPr>
          <w:sz w:val="16"/>
        </w:rPr>
        <w:t xml:space="preserve"> is </w:t>
      </w:r>
      <w:r w:rsidRPr="00015D67">
        <w:rPr>
          <w:u w:val="single"/>
        </w:rPr>
        <w:t>chilling</w:t>
      </w:r>
      <w:r w:rsidRPr="001C3D6A">
        <w:rPr>
          <w:sz w:val="16"/>
        </w:rPr>
        <w:t xml:space="preserve"> the </w:t>
      </w:r>
      <w:r w:rsidRPr="00015D67">
        <w:rPr>
          <w:u w:val="single"/>
        </w:rPr>
        <w:t>mobilization</w:t>
      </w:r>
      <w:r w:rsidRPr="001C3D6A">
        <w:rPr>
          <w:sz w:val="16"/>
        </w:rPr>
        <w:t xml:space="preserve"> of non-state actors to </w:t>
      </w:r>
      <w:r w:rsidRPr="00015D67">
        <w:rPr>
          <w:u w:val="single"/>
        </w:rPr>
        <w:t>address climate change</w:t>
      </w:r>
      <w:r w:rsidRPr="001C3D6A">
        <w:rPr>
          <w:sz w:val="16"/>
        </w:rPr>
        <w:t xml:space="preserve"> and other sustainability challenges. Activities such as joint standard-setting, industry-wide competitor collaborations, and information sharing have raised new questions and controversies. </w:t>
      </w:r>
      <w:r w:rsidRPr="00015D67">
        <w:rPr>
          <w:u w:val="single"/>
        </w:rPr>
        <w:t>Coordinated engagement</w:t>
      </w:r>
      <w:r w:rsidRPr="001C3D6A">
        <w:rPr>
          <w:sz w:val="16"/>
        </w:rPr>
        <w:t xml:space="preserve"> by </w:t>
      </w:r>
      <w:r w:rsidRPr="00015D67">
        <w:rPr>
          <w:u w:val="single"/>
        </w:rPr>
        <w:t>investors</w:t>
      </w:r>
      <w:r w:rsidRPr="001C3D6A">
        <w:rPr>
          <w:sz w:val="16"/>
        </w:rPr>
        <w:t xml:space="preserve"> and </w:t>
      </w:r>
      <w:r w:rsidRPr="00015D67">
        <w:rPr>
          <w:u w:val="single"/>
        </w:rPr>
        <w:t>financial institutions</w:t>
      </w:r>
      <w:r w:rsidRPr="001C3D6A">
        <w:rPr>
          <w:sz w:val="16"/>
        </w:rPr>
        <w:t xml:space="preserve"> has become a particular target of politicized attack in the United States, further muddying the waters. These trends have generated confusion among private actors regarding permissible behavior, which has prompted many international competition agencies to issue updated guidelines. Although a common narrative emphasizes that antitrust law is getting in the way of coordination, antitrust law is, fundamentally, an allocator of coordination rights.3 It defines what kind of </w:t>
      </w:r>
      <w:r w:rsidRPr="00344A69">
        <w:rPr>
          <w:u w:val="single"/>
        </w:rPr>
        <w:t>market coordination</w:t>
      </w:r>
      <w:r w:rsidRPr="001C3D6A">
        <w:rPr>
          <w:sz w:val="16"/>
        </w:rPr>
        <w:t xml:space="preserve"> is </w:t>
      </w:r>
      <w:r w:rsidRPr="00344A69">
        <w:rPr>
          <w:u w:val="single"/>
        </w:rPr>
        <w:t>pro-social</w:t>
      </w:r>
      <w:r w:rsidRPr="001C3D6A">
        <w:rPr>
          <w:sz w:val="16"/>
        </w:rPr>
        <w:t xml:space="preserve"> or benign, and where private actor coordination becomes </w:t>
      </w:r>
      <w:r w:rsidRPr="00344A69">
        <w:rPr>
          <w:u w:val="single"/>
        </w:rPr>
        <w:t>anti-social</w:t>
      </w:r>
      <w:r w:rsidRPr="001C3D6A">
        <w:rPr>
          <w:sz w:val="16"/>
        </w:rPr>
        <w:t xml:space="preserve"> (for example, </w:t>
      </w:r>
      <w:r w:rsidRPr="00344A69">
        <w:rPr>
          <w:u w:val="single"/>
        </w:rPr>
        <w:t>cartel behavior</w:t>
      </w:r>
      <w:r w:rsidRPr="001C3D6A">
        <w:rPr>
          <w:sz w:val="16"/>
        </w:rPr>
        <w:t xml:space="preserve">). Competition agencies, since their inception, have wrestled with how to define what constitutes pro-social coordination, and how to measure any anti-competitive harms against other social and economic benefits. For these reasons, competition policy is a profound shaper of markets. Competition enforcers and regulators must grapple with the role that it can play in advancing or hindering sustainability objectives. Various competition agencies define the </w:t>
      </w:r>
      <w:r w:rsidRPr="00344A69">
        <w:rPr>
          <w:u w:val="single"/>
        </w:rPr>
        <w:t>scope of sustainability considerations differently</w:t>
      </w:r>
      <w:r w:rsidRPr="001C3D6A">
        <w:rPr>
          <w:sz w:val="16"/>
        </w:rPr>
        <w:t xml:space="preserve">, but broadly they can include: </w:t>
      </w:r>
      <w:r w:rsidRPr="00344A69">
        <w:rPr>
          <w:u w:val="single"/>
        </w:rPr>
        <w:t>mitigating environmental impacts, accelerating</w:t>
      </w:r>
      <w:r w:rsidRPr="001C3D6A">
        <w:rPr>
          <w:sz w:val="16"/>
        </w:rPr>
        <w:t xml:space="preserve"> the </w:t>
      </w:r>
      <w:r w:rsidRPr="00344A69">
        <w:rPr>
          <w:u w:val="single"/>
        </w:rPr>
        <w:t>energy transition</w:t>
      </w:r>
      <w:r w:rsidRPr="001C3D6A">
        <w:rPr>
          <w:sz w:val="16"/>
        </w:rPr>
        <w:t xml:space="preserve"> to clean energy, </w:t>
      </w:r>
      <w:r w:rsidRPr="00344A69">
        <w:rPr>
          <w:u w:val="single"/>
        </w:rPr>
        <w:t>protecting human rights</w:t>
      </w:r>
      <w:r w:rsidRPr="001C3D6A">
        <w:rPr>
          <w:sz w:val="16"/>
        </w:rPr>
        <w:t xml:space="preserve">, and </w:t>
      </w:r>
      <w:r w:rsidRPr="00344A69">
        <w:rPr>
          <w:u w:val="single"/>
        </w:rPr>
        <w:t>advancing worker rights</w:t>
      </w:r>
      <w:r w:rsidRPr="001C3D6A">
        <w:rPr>
          <w:sz w:val="16"/>
        </w:rPr>
        <w:t xml:space="preserve"> and prosperity. Vigorous debates about the normative goal of competition policy have renewed urgency. For every position on what antitrust law should accomplish,  differences in methodology and technical implementation follow. Biden administration antitrust enforcers are experimenting with a wholesale revival of the antimonopoly origins of antitrust and are exercising long-dormant enforcement authorities, focusing on addressing concentrations of power and protecting the competitive process. Due to both the increasingly politicized nature of the debate in the US, and the </w:t>
      </w:r>
      <w:r w:rsidRPr="00344A69">
        <w:rPr>
          <w:u w:val="single"/>
        </w:rPr>
        <w:t>Neo-Brandesian</w:t>
      </w:r>
      <w:r w:rsidRPr="001C3D6A">
        <w:rPr>
          <w:sz w:val="16"/>
        </w:rPr>
        <w:t xml:space="preserve"> belief that </w:t>
      </w:r>
      <w:r w:rsidRPr="00344A69">
        <w:rPr>
          <w:u w:val="single"/>
        </w:rPr>
        <w:t>ancillary benefits</w:t>
      </w:r>
      <w:r w:rsidRPr="001C3D6A">
        <w:rPr>
          <w:sz w:val="16"/>
        </w:rPr>
        <w:t xml:space="preserve"> like </w:t>
      </w:r>
      <w:r w:rsidRPr="00344A69">
        <w:rPr>
          <w:u w:val="single"/>
        </w:rPr>
        <w:t>environmental or social benefits follow</w:t>
      </w:r>
      <w:r w:rsidRPr="001C3D6A">
        <w:rPr>
          <w:sz w:val="16"/>
        </w:rPr>
        <w:t xml:space="preserve"> from increased market competition, US agencies largely remain silent on sustainability issues. Instead, the US is debating and experimenting with what new goal should replace the longstanding “consumer welfare standard” that has guided antitrust application for more than four decades. The US federated system – whereby states enforce their own antitrust laws parallel to federal law enforcement – creates additional complexity. In contrast, Europe is still largely operating under the consumer welfare standard, expanding who is considered a ‘consumer’ (“in market” or “out of market”) while moving to new semantic versions like the ‘</w:t>
      </w:r>
      <w:r w:rsidRPr="00344A69">
        <w:rPr>
          <w:u w:val="single"/>
        </w:rPr>
        <w:t>citizen welfare standard</w:t>
      </w:r>
      <w:r w:rsidRPr="001C3D6A">
        <w:rPr>
          <w:sz w:val="16"/>
        </w:rPr>
        <w:t xml:space="preserve">,’ which allow for a </w:t>
      </w:r>
      <w:r w:rsidRPr="00344A69">
        <w:rPr>
          <w:u w:val="single"/>
        </w:rPr>
        <w:t>wider set of welfare considerations</w:t>
      </w:r>
      <w:r w:rsidRPr="001C3D6A">
        <w:rPr>
          <w:sz w:val="16"/>
        </w:rPr>
        <w:t xml:space="preserve"> beyond </w:t>
      </w:r>
      <w:r w:rsidRPr="00344A69">
        <w:rPr>
          <w:u w:val="single"/>
        </w:rPr>
        <w:t>price</w:t>
      </w:r>
      <w:r w:rsidRPr="001C3D6A">
        <w:rPr>
          <w:sz w:val="16"/>
        </w:rPr>
        <w:t xml:space="preserve"> or </w:t>
      </w:r>
      <w:r w:rsidRPr="00344A69">
        <w:rPr>
          <w:u w:val="single"/>
        </w:rPr>
        <w:t>efficiency gains</w:t>
      </w:r>
      <w:r w:rsidRPr="001C3D6A">
        <w:rPr>
          <w:sz w:val="16"/>
        </w:rPr>
        <w:t xml:space="preserve">. Compared to the US, the EU, UK, and Dutch agency approaches to sustainability collaborations are more permissive, more experimental, and more oriented around exceptions and safe harbors. European agencies are now directly incorporating environmental and other sustainability concerns into their mandates and updated guidelines. Using the long-standing “balance of harms” approach for sustainability collaborations raises new and substantial challenges of measurement and enforcement. The anti-ESG (“Environmental, Social, Governance”) narrative battles have also heightened focus on financial institution coalitions such as the </w:t>
      </w:r>
      <w:r w:rsidRPr="00344A69">
        <w:rPr>
          <w:u w:val="single"/>
        </w:rPr>
        <w:t>Global Financial Alliance for Net Zero</w:t>
      </w:r>
      <w:r w:rsidRPr="001C3D6A">
        <w:rPr>
          <w:sz w:val="16"/>
        </w:rPr>
        <w:t xml:space="preserve"> (GFANZ), </w:t>
      </w:r>
      <w:r w:rsidRPr="00344A69">
        <w:rPr>
          <w:u w:val="single"/>
        </w:rPr>
        <w:t>Climate Action 100+, Ceres,</w:t>
      </w:r>
      <w:r w:rsidRPr="001C3D6A">
        <w:rPr>
          <w:sz w:val="16"/>
        </w:rPr>
        <w:t xml:space="preserve"> and others. In the US, </w:t>
      </w:r>
      <w:r w:rsidRPr="00344A69">
        <w:rPr>
          <w:u w:val="single"/>
        </w:rPr>
        <w:t>Republican Attorneys General</w:t>
      </w:r>
      <w:r w:rsidRPr="001C3D6A">
        <w:rPr>
          <w:sz w:val="16"/>
        </w:rPr>
        <w:t xml:space="preserve"> and Congressional representatives have launched </w:t>
      </w:r>
      <w:r w:rsidRPr="00344A69">
        <w:rPr>
          <w:u w:val="single"/>
        </w:rPr>
        <w:t>investigations</w:t>
      </w:r>
      <w:r w:rsidRPr="001C3D6A">
        <w:rPr>
          <w:sz w:val="16"/>
        </w:rPr>
        <w:t xml:space="preserve"> for </w:t>
      </w:r>
      <w:r w:rsidRPr="00344A69">
        <w:rPr>
          <w:u w:val="single"/>
        </w:rPr>
        <w:t>alleged antitrust</w:t>
      </w:r>
      <w:r w:rsidRPr="001C3D6A">
        <w:rPr>
          <w:sz w:val="16"/>
        </w:rPr>
        <w:t xml:space="preserve"> violations. The claim that coordinated behavior among financial institutions such as banks, asset managers, or insurers is a violation of antitrust, and a “collective boycott” in particular, has dominated </w:t>
      </w:r>
      <w:r w:rsidRPr="001C3D6A">
        <w:rPr>
          <w:sz w:val="16"/>
        </w:rPr>
        <w:lastRenderedPageBreak/>
        <w:t xml:space="preserve">headlines, although no lawsuits have been brought to date. As the political pushback has intensified, some major asset managers and insurers have withdrawn from their respective climate alliances. The rising anti-ESG movement overlaps and intertwines with antitrust concerns but must be parsed closely to differentiate narrative fiction from legal reality. In the US, state-level anti-ESG bills employ “boycott” language but are more concerned with questions of fiduciary duty than antitrust violations. Nevertheless, the coordinated statelevel activity means that firm risk from </w:t>
      </w:r>
      <w:r w:rsidRPr="00344A69">
        <w:rPr>
          <w:u w:val="single"/>
        </w:rPr>
        <w:t xml:space="preserve">purported antitrust violation investigations </w:t>
      </w:r>
      <w:r w:rsidRPr="001C3D6A">
        <w:rPr>
          <w:sz w:val="16"/>
        </w:rPr>
        <w:t xml:space="preserve">is </w:t>
      </w:r>
      <w:r w:rsidRPr="00344A69">
        <w:rPr>
          <w:u w:val="single"/>
        </w:rPr>
        <w:t>difficult to mitigate</w:t>
      </w:r>
      <w:r w:rsidRPr="001C3D6A">
        <w:rPr>
          <w:sz w:val="16"/>
        </w:rPr>
        <w:t>, even if federal agencies offered updated guidelines or safe harbors (as other international competition agencies are doing). For this reason, it is nearly impossible to provide a unified US approach to these questions, in contrast to international jurisdictions. Other industries – like fashion and agriculture – claim that a “</w:t>
      </w:r>
      <w:r w:rsidRPr="001C3D6A">
        <w:rPr>
          <w:u w:val="single"/>
        </w:rPr>
        <w:t>first mover disadvantage</w:t>
      </w:r>
      <w:r w:rsidRPr="001C3D6A">
        <w:rPr>
          <w:sz w:val="16"/>
        </w:rPr>
        <w:t xml:space="preserve">” afflicts companies pursuing sustainability goals which may entail higher costs. For this reason, they assert that collective action amongst competitors – such as standard-setting and industry association activities, collective purchasing requirements or mandatory standards, information sharing, and others – is an important way to institute needed reforms, and they perceive antitrust as standing in the way of these collaborations. Most competition agencies have long-standing competitor collaboration guidelines to inform businesses about what kinds of collaborations are permissible under the law; there is also existing case law which has </w:t>
      </w:r>
      <w:r w:rsidRPr="001C3D6A">
        <w:rPr>
          <w:u w:val="single"/>
        </w:rPr>
        <w:t>provided clarity</w:t>
      </w:r>
      <w:r w:rsidRPr="001C3D6A">
        <w:rPr>
          <w:sz w:val="16"/>
        </w:rPr>
        <w:t xml:space="preserve"> on various kinds of </w:t>
      </w:r>
      <w:r w:rsidRPr="001C3D6A">
        <w:rPr>
          <w:u w:val="single"/>
        </w:rPr>
        <w:t>collaborations</w:t>
      </w:r>
      <w:r w:rsidRPr="001C3D6A">
        <w:rPr>
          <w:sz w:val="16"/>
        </w:rPr>
        <w:t xml:space="preserve">. But some collaborations and activities with sustainability objectives continue to raise challenging questions. Some contend that antitrust’s focus on reducing prices or maximizing output is fundamentally in tension with sustainability goals. Competition agencies now wrestle with what amount of a reduction of competition among firms – if any – should be permissible to obtain certain sustainability benefits. How should agencies assess the benefits and harms of restrictions of competition against consumer or citizen benefits? And does this require legislative change, or simply updated guidelines? </w:t>
      </w:r>
      <w:r w:rsidRPr="001C3D6A">
        <w:rPr>
          <w:u w:val="single"/>
        </w:rPr>
        <w:t>Discussions</w:t>
      </w:r>
      <w:r w:rsidRPr="001C3D6A">
        <w:rPr>
          <w:sz w:val="16"/>
        </w:rPr>
        <w:t xml:space="preserve"> about how </w:t>
      </w:r>
      <w:r w:rsidRPr="001C3D6A">
        <w:rPr>
          <w:u w:val="single"/>
        </w:rPr>
        <w:t>sustainability benefits</w:t>
      </w:r>
      <w:r w:rsidRPr="001C3D6A">
        <w:rPr>
          <w:sz w:val="16"/>
        </w:rPr>
        <w:t xml:space="preserve"> should be quantified, to whom, and over what time horizon are ongoing. These technical questions absorb much of the European </w:t>
      </w:r>
      <w:r w:rsidRPr="001C3D6A">
        <w:rPr>
          <w:u w:val="single"/>
        </w:rPr>
        <w:t>dialogue</w:t>
      </w:r>
      <w:r w:rsidRPr="001C3D6A">
        <w:rPr>
          <w:sz w:val="16"/>
        </w:rPr>
        <w:t xml:space="preserve"> on “</w:t>
      </w:r>
      <w:r w:rsidRPr="001C3D6A">
        <w:rPr>
          <w:u w:val="single"/>
        </w:rPr>
        <w:t>green antitrust</w:t>
      </w:r>
      <w:r w:rsidRPr="001C3D6A">
        <w:rPr>
          <w:sz w:val="16"/>
        </w:rPr>
        <w:t xml:space="preserve">.” However, it is worth noting that competition agencies have wrestled with technical questions relating to competitor collaborations for decades. Historically, competitor collaborations have been assessed using the </w:t>
      </w:r>
      <w:r w:rsidRPr="001C3D6A">
        <w:rPr>
          <w:u w:val="single"/>
        </w:rPr>
        <w:t>lens of maximizing efficiency</w:t>
      </w:r>
      <w:r w:rsidRPr="001C3D6A">
        <w:rPr>
          <w:sz w:val="16"/>
        </w:rPr>
        <w:t xml:space="preserve">, rather than sustainability benefits. So, while the weighing of benefits and harms of these collaborations is not new to competition policy, ‘sustainability gains’ are becoming the new ‘efficiency gains’ that companies propose as deserving of new regulatory or legislative carve outs. To provide increased clarity on these issues in the US, financial institution coalitions and other non-financial </w:t>
      </w:r>
      <w:r w:rsidRPr="001C3D6A">
        <w:rPr>
          <w:u w:val="single"/>
        </w:rPr>
        <w:t>industry collaborations</w:t>
      </w:r>
      <w:r w:rsidRPr="001C3D6A">
        <w:rPr>
          <w:sz w:val="16"/>
        </w:rPr>
        <w:t xml:space="preserve"> can seek </w:t>
      </w:r>
      <w:r w:rsidRPr="001C3D6A">
        <w:rPr>
          <w:u w:val="single"/>
        </w:rPr>
        <w:t>advisory opinions or business reviews from the Department of Justice</w:t>
      </w:r>
      <w:r w:rsidRPr="001C3D6A">
        <w:rPr>
          <w:sz w:val="16"/>
        </w:rPr>
        <w:t xml:space="preserve"> (DOJ) and the Federal Trade Commission (FTC). They can also request that the FTC use its power to compel information (known as 6(b) authority, from section 6 of the FTC Act) to conduct market studies on critical industries relevant to energy transition or sustainability, which may raise new questions about permissible collaborations. This can help the </w:t>
      </w:r>
      <w:r w:rsidRPr="00344A69">
        <w:rPr>
          <w:u w:val="single"/>
        </w:rPr>
        <w:t>agency</w:t>
      </w:r>
      <w:r w:rsidRPr="001C3D6A">
        <w:rPr>
          <w:sz w:val="16"/>
        </w:rPr>
        <w:t xml:space="preserve"> investigate the unique </w:t>
      </w:r>
      <w:r w:rsidRPr="00344A69">
        <w:rPr>
          <w:u w:val="single"/>
        </w:rPr>
        <w:t>competitive dynamics of a relevant industry</w:t>
      </w:r>
      <w:r w:rsidRPr="001C3D6A">
        <w:rPr>
          <w:sz w:val="16"/>
        </w:rPr>
        <w:t xml:space="preserve">, and perhaps </w:t>
      </w:r>
      <w:r w:rsidRPr="00344A69">
        <w:rPr>
          <w:u w:val="single"/>
        </w:rPr>
        <w:t>yield specific case studies</w:t>
      </w:r>
      <w:r w:rsidRPr="001C3D6A">
        <w:rPr>
          <w:sz w:val="16"/>
        </w:rPr>
        <w:t xml:space="preserve"> for updated competitor collaboration guidelines which would take sustainability oriented collaborations into consideration. Concurrently, the whole-of-government approach to competition </w:t>
      </w:r>
      <w:r w:rsidRPr="00344A69">
        <w:rPr>
          <w:u w:val="single"/>
        </w:rPr>
        <w:t>policy</w:t>
      </w:r>
      <w:r w:rsidRPr="001C3D6A">
        <w:rPr>
          <w:sz w:val="16"/>
        </w:rPr>
        <w:t xml:space="preserve"> – instituted under President Biden’s Executive Order on Promoting Competition in the American Economy in July 2021 – provides an opportunity to infuse sustainability considerations through existing interagency collaborations. While the FTC and DOJ are primarily responsible for </w:t>
      </w:r>
      <w:r w:rsidRPr="00344A69">
        <w:rPr>
          <w:u w:val="single"/>
        </w:rPr>
        <w:t>enforcing</w:t>
      </w:r>
      <w:r w:rsidRPr="001C3D6A">
        <w:rPr>
          <w:sz w:val="16"/>
        </w:rPr>
        <w:t xml:space="preserve"> the </w:t>
      </w:r>
      <w:r w:rsidRPr="00344A69">
        <w:rPr>
          <w:u w:val="single"/>
        </w:rPr>
        <w:t>federal antitrust laws</w:t>
      </w:r>
      <w:r w:rsidRPr="001C3D6A">
        <w:rPr>
          <w:sz w:val="16"/>
        </w:rPr>
        <w:t xml:space="preserve">, other agencies such as the Department of Transportation, US Department of Agriculture, National Labor Relations Board, and many others also have antitrust authority. And increasingly, the FTC and </w:t>
      </w:r>
      <w:r w:rsidRPr="00015D67">
        <w:rPr>
          <w:u w:val="single"/>
        </w:rPr>
        <w:t>DOJ</w:t>
      </w:r>
      <w:r w:rsidRPr="001C3D6A">
        <w:rPr>
          <w:sz w:val="16"/>
        </w:rPr>
        <w:t xml:space="preserve"> have </w:t>
      </w:r>
      <w:r w:rsidRPr="00015D67">
        <w:rPr>
          <w:u w:val="single"/>
        </w:rPr>
        <w:t>memorandums of understanding</w:t>
      </w:r>
      <w:r w:rsidRPr="001C3D6A">
        <w:rPr>
          <w:sz w:val="16"/>
        </w:rPr>
        <w:t xml:space="preserve"> (MOUs) with other federal agencies, and often </w:t>
      </w:r>
      <w:r w:rsidRPr="00015D67">
        <w:rPr>
          <w:u w:val="single"/>
        </w:rPr>
        <w:t>comment on rulemakings</w:t>
      </w:r>
      <w:r w:rsidRPr="001C3D6A">
        <w:rPr>
          <w:sz w:val="16"/>
        </w:rPr>
        <w:t xml:space="preserve">, as they </w:t>
      </w:r>
      <w:r w:rsidRPr="00015D67">
        <w:rPr>
          <w:u w:val="single"/>
        </w:rPr>
        <w:t>intersect with competition concerns</w:t>
      </w:r>
      <w:r w:rsidRPr="001C3D6A">
        <w:rPr>
          <w:sz w:val="16"/>
        </w:rPr>
        <w:t xml:space="preserve">. At a time where the antitrust agencies are politically constrained from engaging questions of </w:t>
      </w:r>
      <w:r w:rsidRPr="00015D67">
        <w:rPr>
          <w:u w:val="single"/>
        </w:rPr>
        <w:t>sustainability</w:t>
      </w:r>
      <w:r w:rsidRPr="001C3D6A">
        <w:rPr>
          <w:sz w:val="16"/>
        </w:rPr>
        <w:t xml:space="preserve"> directly, they can </w:t>
      </w:r>
      <w:r w:rsidRPr="00015D67">
        <w:rPr>
          <w:u w:val="single"/>
        </w:rPr>
        <w:t>support other agencies</w:t>
      </w:r>
      <w:r w:rsidRPr="001C3D6A">
        <w:rPr>
          <w:sz w:val="16"/>
        </w:rPr>
        <w:t xml:space="preserve"> which may consider sustainability considerations in their rulemaking and other regulatory actions. Ultimately, competition policy and its enforcement agencies are one component of a broad policy framework that shapes private sector activities and their alignment with, or contributions to, climate or other policy objectives. Incentivizing private actors to align their practices with sustainability and climate goals will require policies and regulations throughout the economy. Antitrust policies and agencies should be a </w:t>
      </w:r>
      <w:r w:rsidRPr="00015D67">
        <w:rPr>
          <w:u w:val="single"/>
        </w:rPr>
        <w:t>coherent part</w:t>
      </w:r>
      <w:r w:rsidRPr="001C3D6A">
        <w:rPr>
          <w:sz w:val="16"/>
        </w:rPr>
        <w:t xml:space="preserve"> of this </w:t>
      </w:r>
      <w:r w:rsidRPr="00015D67">
        <w:rPr>
          <w:u w:val="single"/>
        </w:rPr>
        <w:t>robust policy framework</w:t>
      </w:r>
      <w:r w:rsidRPr="001C3D6A">
        <w:rPr>
          <w:sz w:val="16"/>
        </w:rPr>
        <w:t>.</w:t>
      </w:r>
    </w:p>
    <w:p w14:paraId="5181A9B7" w14:textId="77777777" w:rsidR="00403531" w:rsidRDefault="00403531" w:rsidP="00403531">
      <w:pPr>
        <w:pStyle w:val="Heading4"/>
      </w:pPr>
      <w:r w:rsidRPr="00187ED1">
        <w:rPr>
          <w:u w:val="single"/>
        </w:rPr>
        <w:t>Expanding</w:t>
      </w:r>
      <w:r>
        <w:t xml:space="preserve"> antitrust enforcement to ESG disclosure </w:t>
      </w:r>
      <w:r w:rsidRPr="00187ED1">
        <w:rPr>
          <w:u w:val="single"/>
        </w:rPr>
        <w:t>curbs</w:t>
      </w:r>
      <w:r>
        <w:t xml:space="preserve"> environmental risks </w:t>
      </w:r>
    </w:p>
    <w:p w14:paraId="7658AEEA" w14:textId="77777777" w:rsidR="00403531" w:rsidRDefault="00403531" w:rsidP="00403531">
      <w:r>
        <w:rPr>
          <w:rStyle w:val="Style13ptBold"/>
        </w:rPr>
        <w:t xml:space="preserve">Jarsulic ’21 </w:t>
      </w:r>
      <w:r w:rsidRPr="00187ED1">
        <w:t xml:space="preserve">[Marc; </w:t>
      </w:r>
      <w:r>
        <w:t>senior fellow and the chief economist at American Progress. He has worked on economic policy matters as deputy staff director and chief economist at the Joint Economic Committee, as chief economist at the Senate Banking Committee, and as chief economist at Better Markets. He has practiced antitrust and securities law at the Federal Trade Commission, the Securities and Exchange Commission, and in private practice. Before coming to Washington, he was professor of economics at the University of Notre Dame, economics Ph.D. at the University of Pennsylvania</w:t>
      </w:r>
      <w:r w:rsidRPr="00187ED1">
        <w:t xml:space="preserve">; </w:t>
      </w:r>
      <w:r>
        <w:t>9</w:t>
      </w:r>
      <w:r w:rsidRPr="00187ED1">
        <w:t>-</w:t>
      </w:r>
      <w:r>
        <w:t>0</w:t>
      </w:r>
      <w:r w:rsidRPr="00187ED1">
        <w:t>8-2021; Integrating Antitrust Laws Into Environmental, Social, and Governance Disclosures; https://www.americanprogress.org/article/integrating-antitrust-laws-environmental-social-governance-disclosures/; Center for American Progress; 7-6-2024; ARy]</w:t>
      </w:r>
    </w:p>
    <w:p w14:paraId="433B3441" w14:textId="77777777" w:rsidR="00403531" w:rsidRPr="0047420F" w:rsidRDefault="00403531" w:rsidP="00403531">
      <w:pPr>
        <w:rPr>
          <w:sz w:val="16"/>
        </w:rPr>
      </w:pPr>
      <w:r w:rsidRPr="0047420F">
        <w:rPr>
          <w:sz w:val="16"/>
        </w:rPr>
        <w:lastRenderedPageBreak/>
        <w:t xml:space="preserve">There is growing consensus in the United States that </w:t>
      </w:r>
      <w:r w:rsidRPr="002C3DE6">
        <w:rPr>
          <w:rStyle w:val="StyleUnderline"/>
        </w:rPr>
        <w:t>corporations</w:t>
      </w:r>
      <w:r w:rsidRPr="0047420F">
        <w:rPr>
          <w:sz w:val="16"/>
        </w:rPr>
        <w:t xml:space="preserve"> need to </w:t>
      </w:r>
      <w:r w:rsidRPr="002C3DE6">
        <w:rPr>
          <w:rStyle w:val="StyleUnderline"/>
        </w:rPr>
        <w:t>disclose</w:t>
      </w:r>
      <w:r w:rsidRPr="0047420F">
        <w:rPr>
          <w:sz w:val="16"/>
        </w:rPr>
        <w:t xml:space="preserve"> more about their </w:t>
      </w:r>
      <w:r w:rsidRPr="002C3DE6">
        <w:rPr>
          <w:rStyle w:val="StyleUnderline"/>
        </w:rPr>
        <w:t>activities and outcomes to include important environmental, social, and governance (ESG) data.</w:t>
      </w:r>
      <w:r w:rsidRPr="0047420F">
        <w:rPr>
          <w:sz w:val="16"/>
        </w:rPr>
        <w:t xml:space="preserve"> The move to require this information is based on a desire to </w:t>
      </w:r>
      <w:r w:rsidRPr="002C3DE6">
        <w:rPr>
          <w:rStyle w:val="StyleUnderline"/>
        </w:rPr>
        <w:t>improve</w:t>
      </w:r>
      <w:r w:rsidRPr="0047420F">
        <w:rPr>
          <w:sz w:val="16"/>
        </w:rPr>
        <w:t xml:space="preserve"> the </w:t>
      </w:r>
      <w:r w:rsidRPr="002C3DE6">
        <w:rPr>
          <w:rStyle w:val="StyleUnderline"/>
        </w:rPr>
        <w:t>operation of capital markets.</w:t>
      </w:r>
      <w:r w:rsidRPr="0047420F">
        <w:rPr>
          <w:sz w:val="16"/>
        </w:rPr>
        <w:t xml:space="preserve"> Capital markets function effectively—providing accurate market signals about corporate performance and allocating finance efficiently—when participants are </w:t>
      </w:r>
      <w:r w:rsidRPr="002C3DE6">
        <w:rPr>
          <w:rStyle w:val="StyleUnderline"/>
        </w:rPr>
        <w:t>well informed about</w:t>
      </w:r>
      <w:r w:rsidRPr="0047420F">
        <w:rPr>
          <w:sz w:val="16"/>
        </w:rPr>
        <w:t xml:space="preserve"> how corporations are currently performing and how they are </w:t>
      </w:r>
      <w:r w:rsidRPr="002C3DE6">
        <w:rPr>
          <w:rStyle w:val="StyleUnderline"/>
        </w:rPr>
        <w:t>positioned to respond to changes on the horizon</w:t>
      </w:r>
      <w:r w:rsidRPr="0047420F">
        <w:rPr>
          <w:sz w:val="16"/>
        </w:rPr>
        <w:t xml:space="preserve">. As conditions in the </w:t>
      </w:r>
      <w:r w:rsidRPr="002C3DE6">
        <w:rPr>
          <w:rStyle w:val="StyleUnderline"/>
        </w:rPr>
        <w:t>economy have changed</w:t>
      </w:r>
      <w:r w:rsidRPr="0047420F">
        <w:rPr>
          <w:sz w:val="16"/>
        </w:rPr>
        <w:t xml:space="preserve">, the set of </w:t>
      </w:r>
      <w:r w:rsidRPr="002C3DE6">
        <w:rPr>
          <w:rStyle w:val="StyleUnderline"/>
        </w:rPr>
        <w:t>information needed</w:t>
      </w:r>
      <w:r w:rsidRPr="0047420F">
        <w:rPr>
          <w:sz w:val="16"/>
        </w:rPr>
        <w:t xml:space="preserve"> by capital markets has </w:t>
      </w:r>
      <w:r w:rsidRPr="002C3DE6">
        <w:rPr>
          <w:rStyle w:val="StyleUnderline"/>
        </w:rPr>
        <w:t>expanded</w:t>
      </w:r>
      <w:r w:rsidRPr="0047420F">
        <w:rPr>
          <w:sz w:val="16"/>
        </w:rPr>
        <w:t xml:space="preserve"> beyond the calculation of immediate profit and loss. </w:t>
      </w:r>
      <w:r w:rsidRPr="002C3DE6">
        <w:rPr>
          <w:rStyle w:val="StyleUnderline"/>
        </w:rPr>
        <w:t>Climate change,</w:t>
      </w:r>
      <w:r w:rsidRPr="0047420F">
        <w:rPr>
          <w:sz w:val="16"/>
        </w:rPr>
        <w:t xml:space="preserve"> which is altering the physical environment and producing a widening range of governmental responses, </w:t>
      </w:r>
      <w:r w:rsidRPr="002C3DE6">
        <w:rPr>
          <w:rStyle w:val="StyleUnderline"/>
        </w:rPr>
        <w:t>requires capital market participants</w:t>
      </w:r>
      <w:r w:rsidRPr="0047420F">
        <w:rPr>
          <w:sz w:val="16"/>
        </w:rPr>
        <w:t xml:space="preserve"> to take into account </w:t>
      </w:r>
      <w:r w:rsidRPr="002C3DE6">
        <w:rPr>
          <w:rStyle w:val="StyleUnderline"/>
        </w:rPr>
        <w:t>possibly sharp changes in business conditions</w:t>
      </w:r>
      <w:r w:rsidRPr="0047420F">
        <w:rPr>
          <w:sz w:val="16"/>
        </w:rPr>
        <w:t>.1 Increased focus on social equity and economic inequality means that demographic, occupational, and compensation data on a firm’s employees take on new importance for consumer behavior and business operation and success.2</w:t>
      </w:r>
    </w:p>
    <w:p w14:paraId="51507502" w14:textId="77777777" w:rsidR="00403531" w:rsidRPr="0047420F" w:rsidRDefault="00403531" w:rsidP="00403531">
      <w:pPr>
        <w:rPr>
          <w:sz w:val="16"/>
        </w:rPr>
      </w:pPr>
      <w:r w:rsidRPr="0047420F">
        <w:rPr>
          <w:sz w:val="16"/>
        </w:rPr>
        <w:t xml:space="preserve">While efforts to expand corporate disclosures along these dimensions are under way at the U.S. Securities and Exchange Commission (SEC), there is good reason why </w:t>
      </w:r>
      <w:r w:rsidRPr="002C3DE6">
        <w:rPr>
          <w:rStyle w:val="StyleUnderline"/>
        </w:rPr>
        <w:t>ESG disclosures</w:t>
      </w:r>
      <w:r w:rsidRPr="0047420F">
        <w:rPr>
          <w:sz w:val="16"/>
        </w:rPr>
        <w:t xml:space="preserve"> also ought to </w:t>
      </w:r>
      <w:r w:rsidRPr="002C3DE6">
        <w:rPr>
          <w:rStyle w:val="StyleUnderline"/>
        </w:rPr>
        <w:t>include markers that reflect the market power of firms</w:t>
      </w:r>
      <w:r w:rsidRPr="0047420F">
        <w:rPr>
          <w:sz w:val="16"/>
        </w:rPr>
        <w:t xml:space="preserve"> and </w:t>
      </w:r>
      <w:r w:rsidRPr="002C3DE6">
        <w:rPr>
          <w:rStyle w:val="StyleUnderline"/>
        </w:rPr>
        <w:t>competitive conditions</w:t>
      </w:r>
      <w:r w:rsidRPr="0047420F">
        <w:rPr>
          <w:sz w:val="16"/>
        </w:rPr>
        <w:t xml:space="preserve"> in the markets in which they operate. Just as the economy relies on capital markets to allocate finance, it also relies on </w:t>
      </w:r>
      <w:r w:rsidRPr="002C3DE6">
        <w:rPr>
          <w:rStyle w:val="StyleUnderline"/>
        </w:rPr>
        <w:t>competition in product markets</w:t>
      </w:r>
      <w:r w:rsidRPr="0047420F">
        <w:rPr>
          <w:sz w:val="16"/>
        </w:rPr>
        <w:t xml:space="preserve"> to incentivize </w:t>
      </w:r>
      <w:r w:rsidRPr="002C3DE6">
        <w:rPr>
          <w:rStyle w:val="StyleUnderline"/>
        </w:rPr>
        <w:t>adaptation and innovation</w:t>
      </w:r>
      <w:r w:rsidRPr="0047420F">
        <w:rPr>
          <w:sz w:val="16"/>
        </w:rPr>
        <w:t xml:space="preserve">. When </w:t>
      </w:r>
      <w:r w:rsidRPr="002C3DE6">
        <w:rPr>
          <w:rStyle w:val="StyleUnderline"/>
        </w:rPr>
        <w:t>product markets are competitive</w:t>
      </w:r>
      <w:r w:rsidRPr="0047420F">
        <w:rPr>
          <w:sz w:val="16"/>
        </w:rPr>
        <w:t xml:space="preserve">, higher </w:t>
      </w:r>
      <w:r w:rsidRPr="002C3DE6">
        <w:rPr>
          <w:rStyle w:val="StyleUnderline"/>
        </w:rPr>
        <w:t xml:space="preserve">rates of return </w:t>
      </w:r>
      <w:r w:rsidRPr="0047420F">
        <w:rPr>
          <w:sz w:val="16"/>
        </w:rPr>
        <w:t xml:space="preserve">are </w:t>
      </w:r>
      <w:r w:rsidRPr="002C3DE6">
        <w:rPr>
          <w:rStyle w:val="StyleUnderline"/>
        </w:rPr>
        <w:t>signals that firms are especially productive</w:t>
      </w:r>
      <w:r w:rsidRPr="0047420F">
        <w:rPr>
          <w:sz w:val="16"/>
        </w:rPr>
        <w:t xml:space="preserve"> or that supply is insufficient relative to demand. Directing </w:t>
      </w:r>
      <w:r w:rsidRPr="002C3DE6">
        <w:rPr>
          <w:rStyle w:val="StyleUnderline"/>
        </w:rPr>
        <w:t>finance to higher-profit firms</w:t>
      </w:r>
      <w:r w:rsidRPr="0047420F">
        <w:rPr>
          <w:sz w:val="16"/>
        </w:rPr>
        <w:t xml:space="preserve"> under these conditions would help to increase efficiency, which is </w:t>
      </w:r>
      <w:r w:rsidRPr="002C3DE6">
        <w:rPr>
          <w:rStyle w:val="StyleUnderline"/>
        </w:rPr>
        <w:t>socially beneficial</w:t>
      </w:r>
      <w:r w:rsidRPr="0047420F">
        <w:rPr>
          <w:sz w:val="16"/>
        </w:rPr>
        <w:t xml:space="preserve"> and something that capital markets ideally would </w:t>
      </w:r>
      <w:r w:rsidRPr="002C3DE6">
        <w:rPr>
          <w:rStyle w:val="StyleUnderline"/>
        </w:rPr>
        <w:t>accomplish</w:t>
      </w:r>
      <w:r w:rsidRPr="0047420F">
        <w:rPr>
          <w:sz w:val="16"/>
        </w:rPr>
        <w:t>.</w:t>
      </w:r>
    </w:p>
    <w:p w14:paraId="16A5ADF0" w14:textId="77777777" w:rsidR="00403531" w:rsidRPr="0047420F" w:rsidRDefault="00403531" w:rsidP="00403531">
      <w:pPr>
        <w:rPr>
          <w:sz w:val="16"/>
        </w:rPr>
      </w:pPr>
      <w:r w:rsidRPr="0047420F">
        <w:rPr>
          <w:sz w:val="16"/>
        </w:rPr>
        <w:t xml:space="preserve">On the other hand, when </w:t>
      </w:r>
      <w:r w:rsidRPr="002C3DE6">
        <w:rPr>
          <w:rStyle w:val="StyleUnderline"/>
        </w:rPr>
        <w:t>competitive conditions are weak, firms</w:t>
      </w:r>
      <w:r w:rsidRPr="0047420F">
        <w:rPr>
          <w:sz w:val="16"/>
        </w:rPr>
        <w:t xml:space="preserve"> that are protected by </w:t>
      </w:r>
      <w:r w:rsidRPr="002C3DE6">
        <w:rPr>
          <w:rStyle w:val="StyleUnderline"/>
        </w:rPr>
        <w:t>entry barriers</w:t>
      </w:r>
      <w:r w:rsidRPr="0047420F">
        <w:rPr>
          <w:sz w:val="16"/>
        </w:rPr>
        <w:t xml:space="preserve"> earn </w:t>
      </w:r>
      <w:r w:rsidRPr="002C3DE6">
        <w:rPr>
          <w:rStyle w:val="StyleUnderline"/>
        </w:rPr>
        <w:t>supracompetitive profits</w:t>
      </w:r>
      <w:r w:rsidRPr="0047420F">
        <w:rPr>
          <w:sz w:val="16"/>
        </w:rPr>
        <w:t xml:space="preserve">. These returns are attractive to investors, result in high equity market valuations, and provide these firms lower cost debt finance. However, allocating capital on this basis, while individually rational for investors, is </w:t>
      </w:r>
      <w:r w:rsidRPr="002C3DE6">
        <w:rPr>
          <w:rStyle w:val="StyleUnderline"/>
        </w:rPr>
        <w:t>not optimal</w:t>
      </w:r>
      <w:r w:rsidRPr="0047420F">
        <w:rPr>
          <w:sz w:val="16"/>
        </w:rPr>
        <w:t xml:space="preserve">. As illustrated below, </w:t>
      </w:r>
      <w:r w:rsidRPr="002C3DE6">
        <w:rPr>
          <w:rStyle w:val="StyleUnderline"/>
        </w:rPr>
        <w:t>increases in the market power of firms</w:t>
      </w:r>
      <w:r w:rsidRPr="0047420F">
        <w:rPr>
          <w:sz w:val="16"/>
        </w:rPr>
        <w:t xml:space="preserve"> occur alongside measurable and </w:t>
      </w:r>
      <w:r w:rsidRPr="002C3DE6">
        <w:rPr>
          <w:rStyle w:val="StyleUnderline"/>
        </w:rPr>
        <w:t>significant distortions</w:t>
      </w:r>
      <w:r w:rsidRPr="0047420F">
        <w:rPr>
          <w:sz w:val="16"/>
        </w:rPr>
        <w:t xml:space="preserve"> in income distribution, </w:t>
      </w:r>
      <w:r w:rsidRPr="002C3DE6">
        <w:rPr>
          <w:rStyle w:val="StyleUnderline"/>
        </w:rPr>
        <w:t>operational efficiency, and capital investment</w:t>
      </w:r>
      <w:r w:rsidRPr="0047420F">
        <w:rPr>
          <w:sz w:val="16"/>
        </w:rPr>
        <w:t>.</w:t>
      </w:r>
    </w:p>
    <w:p w14:paraId="6D0E8C5A" w14:textId="77777777" w:rsidR="00403531" w:rsidRPr="0047420F" w:rsidRDefault="00403531" w:rsidP="00403531">
      <w:pPr>
        <w:rPr>
          <w:sz w:val="16"/>
        </w:rPr>
      </w:pPr>
      <w:r w:rsidRPr="0047420F">
        <w:rPr>
          <w:sz w:val="16"/>
        </w:rPr>
        <w:t xml:space="preserve">Requiring that </w:t>
      </w:r>
      <w:r w:rsidRPr="002C3DE6">
        <w:rPr>
          <w:rStyle w:val="StyleUnderline"/>
        </w:rPr>
        <w:t>firms disclose markers</w:t>
      </w:r>
      <w:r w:rsidRPr="0047420F">
        <w:rPr>
          <w:sz w:val="16"/>
        </w:rPr>
        <w:t xml:space="preserve"> of market power can serve several </w:t>
      </w:r>
      <w:r w:rsidRPr="002C3DE6">
        <w:rPr>
          <w:rStyle w:val="StyleUnderline"/>
        </w:rPr>
        <w:t>useful purposes. Socially conscious investors</w:t>
      </w:r>
      <w:r w:rsidRPr="0047420F">
        <w:rPr>
          <w:sz w:val="16"/>
        </w:rPr>
        <w:t xml:space="preserve"> may well wish to </w:t>
      </w:r>
      <w:r w:rsidRPr="002C3DE6">
        <w:rPr>
          <w:rStyle w:val="StyleUnderline"/>
        </w:rPr>
        <w:t>avoid supporting such firms</w:t>
      </w:r>
      <w:r w:rsidRPr="0047420F">
        <w:rPr>
          <w:sz w:val="16"/>
        </w:rPr>
        <w:t>. Other investors may wish to avoid them because they are likely to experience economic shocks as antitrust enforcement becomes more vigorous. The recent introduction of antitrust legislation aimed at curbing the market power of large online platforms indicates that this is not idle conjecture.3</w:t>
      </w:r>
    </w:p>
    <w:p w14:paraId="622B536D" w14:textId="77777777" w:rsidR="00403531" w:rsidRPr="0047420F" w:rsidRDefault="00403531" w:rsidP="00403531">
      <w:pPr>
        <w:rPr>
          <w:sz w:val="16"/>
        </w:rPr>
      </w:pPr>
      <w:r w:rsidRPr="0047420F">
        <w:rPr>
          <w:sz w:val="16"/>
        </w:rPr>
        <w:t xml:space="preserve">Moreover, because these markers make it easier for legislators, regulators, and </w:t>
      </w:r>
      <w:r w:rsidRPr="002C3DE6">
        <w:rPr>
          <w:rStyle w:val="StyleUnderline"/>
        </w:rPr>
        <w:t>antitrust agencies</w:t>
      </w:r>
      <w:r w:rsidRPr="0047420F">
        <w:rPr>
          <w:sz w:val="16"/>
        </w:rPr>
        <w:t xml:space="preserve"> to </w:t>
      </w:r>
      <w:r w:rsidRPr="002C3DE6">
        <w:rPr>
          <w:rStyle w:val="StyleUnderline"/>
        </w:rPr>
        <w:t>identify firms</w:t>
      </w:r>
      <w:r w:rsidRPr="0047420F">
        <w:rPr>
          <w:sz w:val="16"/>
        </w:rPr>
        <w:t xml:space="preserve"> and </w:t>
      </w:r>
      <w:r w:rsidRPr="002C3DE6">
        <w:rPr>
          <w:rStyle w:val="StyleUnderline"/>
        </w:rPr>
        <w:t>sectors where competition is weak</w:t>
      </w:r>
      <w:r w:rsidRPr="0047420F">
        <w:rPr>
          <w:sz w:val="16"/>
        </w:rPr>
        <w:t>, disclosure would also improve the overall functioning of capital markets.</w:t>
      </w:r>
    </w:p>
    <w:p w14:paraId="332C6AAB" w14:textId="77777777" w:rsidR="00403531" w:rsidRPr="0047420F" w:rsidRDefault="00403531" w:rsidP="00403531">
      <w:pPr>
        <w:rPr>
          <w:sz w:val="16"/>
        </w:rPr>
      </w:pPr>
      <w:r w:rsidRPr="0047420F">
        <w:rPr>
          <w:sz w:val="16"/>
        </w:rPr>
        <w:t xml:space="preserve">This issue brief goes on to identify, using aggregate data, several statistical markers that, taken together, provide strong evidence of the </w:t>
      </w:r>
      <w:r w:rsidRPr="0047420F">
        <w:rPr>
          <w:rStyle w:val="StyleUnderline"/>
        </w:rPr>
        <w:t>existence of increased barriers</w:t>
      </w:r>
      <w:r w:rsidRPr="0047420F">
        <w:rPr>
          <w:sz w:val="16"/>
        </w:rPr>
        <w:t xml:space="preserve"> to entry as well as </w:t>
      </w:r>
      <w:r w:rsidRPr="0047420F">
        <w:rPr>
          <w:rStyle w:val="StyleUnderline"/>
        </w:rPr>
        <w:t>declines in overall competition</w:t>
      </w:r>
      <w:r w:rsidRPr="0047420F">
        <w:rPr>
          <w:sz w:val="16"/>
        </w:rPr>
        <w:t xml:space="preserve"> across the U.S. economy since the beginning of 21st century. While the data fluctuate because of business cycle changes and other shocks to the economy, the trends appear to </w:t>
      </w:r>
      <w:r w:rsidRPr="0047420F">
        <w:rPr>
          <w:rStyle w:val="StyleUnderline"/>
        </w:rPr>
        <w:t>signal increased market power</w:t>
      </w:r>
      <w:r w:rsidRPr="0047420F">
        <w:rPr>
          <w:sz w:val="16"/>
        </w:rPr>
        <w:t xml:space="preserve"> and a </w:t>
      </w:r>
      <w:r w:rsidRPr="0047420F">
        <w:rPr>
          <w:rStyle w:val="StyleUnderline"/>
        </w:rPr>
        <w:t>decline in competition</w:t>
      </w:r>
      <w:r w:rsidRPr="0047420F">
        <w:rPr>
          <w:sz w:val="16"/>
        </w:rPr>
        <w:t xml:space="preserve">. Requiring the </w:t>
      </w:r>
      <w:r w:rsidRPr="0047420F">
        <w:rPr>
          <w:rStyle w:val="StyleUnderline"/>
        </w:rPr>
        <w:t>reporting of firm-level versions</w:t>
      </w:r>
      <w:r w:rsidRPr="0047420F">
        <w:rPr>
          <w:sz w:val="16"/>
        </w:rPr>
        <w:t xml:space="preserve"> of these markers would mean minimal effort on the part of issuers but should lead to routine inclusion in the feeds of data aggregators. This would make </w:t>
      </w:r>
      <w:r w:rsidRPr="0047420F">
        <w:rPr>
          <w:rStyle w:val="StyleUnderline"/>
        </w:rPr>
        <w:t>analysis of market power easier</w:t>
      </w:r>
      <w:r w:rsidRPr="0047420F">
        <w:rPr>
          <w:sz w:val="16"/>
        </w:rPr>
        <w:t xml:space="preserve"> and facilitate routine consideration of competition issues when capital market developments are discussed.4</w:t>
      </w:r>
    </w:p>
    <w:p w14:paraId="4A04F571" w14:textId="77777777" w:rsidR="00403531" w:rsidRPr="0047420F" w:rsidRDefault="00403531" w:rsidP="00403531">
      <w:pPr>
        <w:rPr>
          <w:sz w:val="16"/>
        </w:rPr>
      </w:pPr>
      <w:r w:rsidRPr="0047420F">
        <w:rPr>
          <w:sz w:val="16"/>
        </w:rPr>
        <w:t>Ratio of market value to replacement cost of capital</w:t>
      </w:r>
    </w:p>
    <w:p w14:paraId="3B48C94A" w14:textId="77777777" w:rsidR="00403531" w:rsidRPr="0047420F" w:rsidRDefault="00403531" w:rsidP="00403531">
      <w:pPr>
        <w:rPr>
          <w:rStyle w:val="StyleUnderline"/>
        </w:rPr>
      </w:pPr>
      <w:r w:rsidRPr="0047420F">
        <w:rPr>
          <w:sz w:val="16"/>
        </w:rPr>
        <w:t xml:space="preserve">There is significant evidence that the competitive environment in the U.S. economy has changed dramatically since the late 1970s, with a significant share of </w:t>
      </w:r>
      <w:r w:rsidRPr="0047420F">
        <w:rPr>
          <w:rStyle w:val="StyleUnderline"/>
        </w:rPr>
        <w:t>corporations earning returns that exceed competitive levels.</w:t>
      </w:r>
    </w:p>
    <w:p w14:paraId="725F0288" w14:textId="77777777" w:rsidR="00403531" w:rsidRPr="0047420F" w:rsidRDefault="00403531" w:rsidP="00403531">
      <w:pPr>
        <w:rPr>
          <w:sz w:val="16"/>
        </w:rPr>
      </w:pPr>
      <w:r w:rsidRPr="0047420F">
        <w:rPr>
          <w:sz w:val="16"/>
        </w:rPr>
        <w:t xml:space="preserve">Under competitive conditions—in which capital owners with funds to invest maximize their profits and there are no barriers that prevent these funds from flowing to the projects with the highest rates of return—it is expected that rates of profit on invested capital will converge across firms and industries to a common, equilibrium value. The logic behind this expectation is simple: </w:t>
      </w:r>
      <w:r w:rsidRPr="0047420F">
        <w:rPr>
          <w:rStyle w:val="StyleUnderline"/>
        </w:rPr>
        <w:t>Supranormal rates of return</w:t>
      </w:r>
      <w:r w:rsidRPr="0047420F">
        <w:rPr>
          <w:sz w:val="16"/>
        </w:rPr>
        <w:t xml:space="preserve"> in any line of business create the </w:t>
      </w:r>
      <w:r w:rsidRPr="0047420F">
        <w:rPr>
          <w:rStyle w:val="StyleUnderline"/>
        </w:rPr>
        <w:t>incentive for their own elimination</w:t>
      </w:r>
      <w:r w:rsidRPr="0047420F">
        <w:rPr>
          <w:sz w:val="16"/>
        </w:rPr>
        <w:t xml:space="preserve">, since profit-maximizing investors will have </w:t>
      </w:r>
      <w:r w:rsidRPr="0047420F">
        <w:rPr>
          <w:rStyle w:val="StyleUnderline"/>
        </w:rPr>
        <w:t>extra incentive to enter that business, replicate the productive process</w:t>
      </w:r>
      <w:r w:rsidRPr="0047420F">
        <w:rPr>
          <w:sz w:val="16"/>
        </w:rPr>
        <w:t xml:space="preserve"> used by incumbent firms, and earn some of the higher profits for </w:t>
      </w:r>
      <w:r w:rsidRPr="0047420F">
        <w:rPr>
          <w:sz w:val="16"/>
        </w:rPr>
        <w:lastRenderedPageBreak/>
        <w:t xml:space="preserve">themselves. Entry should continue until the effects of increasing supply reduce prices and eliminate rents—that is to say, the </w:t>
      </w:r>
      <w:r w:rsidRPr="0047420F">
        <w:rPr>
          <w:rStyle w:val="StyleUnderline"/>
        </w:rPr>
        <w:t>difference between competitive and supranormal profits</w:t>
      </w:r>
      <w:r w:rsidRPr="0047420F">
        <w:rPr>
          <w:sz w:val="16"/>
        </w:rPr>
        <w:t>.</w:t>
      </w:r>
    </w:p>
    <w:p w14:paraId="41F115C4" w14:textId="77777777" w:rsidR="00403531" w:rsidRPr="0047420F" w:rsidRDefault="00403531" w:rsidP="00403531">
      <w:pPr>
        <w:rPr>
          <w:sz w:val="16"/>
        </w:rPr>
      </w:pPr>
      <w:r w:rsidRPr="0047420F">
        <w:rPr>
          <w:rStyle w:val="StyleUnderline"/>
        </w:rPr>
        <w:t>However, data</w:t>
      </w:r>
      <w:r w:rsidRPr="0047420F">
        <w:rPr>
          <w:sz w:val="16"/>
        </w:rPr>
        <w:t xml:space="preserve"> from financial markets </w:t>
      </w:r>
      <w:r w:rsidRPr="0047420F">
        <w:rPr>
          <w:rStyle w:val="StyleUnderline"/>
        </w:rPr>
        <w:t>reveal that,</w:t>
      </w:r>
      <w:r w:rsidRPr="0047420F">
        <w:rPr>
          <w:sz w:val="16"/>
        </w:rPr>
        <w:t xml:space="preserve"> in the aggregate, the </w:t>
      </w:r>
      <w:r w:rsidRPr="0047420F">
        <w:rPr>
          <w:rStyle w:val="StyleUnderline"/>
        </w:rPr>
        <w:t>share of rents in corporate income</w:t>
      </w:r>
      <w:r w:rsidRPr="0047420F">
        <w:rPr>
          <w:sz w:val="16"/>
        </w:rPr>
        <w:t xml:space="preserve"> is positive and has </w:t>
      </w:r>
      <w:r w:rsidRPr="0047420F">
        <w:rPr>
          <w:rStyle w:val="StyleUnderline"/>
        </w:rPr>
        <w:t>trended upward</w:t>
      </w:r>
      <w:r w:rsidRPr="0047420F">
        <w:rPr>
          <w:sz w:val="16"/>
        </w:rPr>
        <w:t xml:space="preserve"> since the late 1970s. To visualize this, consider the ratio of the market value of corporations to the replacement cost of the physical and intangible capital stock that they employ. This ratio, called Tobin’s Q, should be equal to 1 under competitive market conditions. Otherwise, there is an arbitrage opportunity; a new entrant could buy a unit of capital and immediately earn a return equal to the difference between the cost of capital and the existing market value.</w:t>
      </w:r>
    </w:p>
    <w:p w14:paraId="3DF8F9A6" w14:textId="0094CA11" w:rsidR="00403531" w:rsidRDefault="00403531" w:rsidP="00403531">
      <w:pPr>
        <w:rPr>
          <w:sz w:val="16"/>
        </w:rPr>
      </w:pPr>
      <w:r w:rsidRPr="0047420F">
        <w:rPr>
          <w:sz w:val="16"/>
        </w:rPr>
        <w:t>However, Q values for many nonfinancial corporations have been trending upward since the late 1970s and are now significantly greater than 1, as seen in Figure 1, which graphs average and 90th percentile Q values from 1975 to 2015. Over this period, there has been an upward trend in average Q and the 90th percentile value of Q.5</w:t>
      </w:r>
    </w:p>
    <w:p w14:paraId="2A8416D0" w14:textId="77777777" w:rsidR="0083710C" w:rsidRPr="00196DC4" w:rsidRDefault="0083710C" w:rsidP="0083710C">
      <w:pPr>
        <w:pStyle w:val="Heading4"/>
      </w:pPr>
      <w:r>
        <w:t>Banning IPR on antitrust grounds prevents seed monopolization---solves for biod decline</w:t>
      </w:r>
    </w:p>
    <w:p w14:paraId="286BE608" w14:textId="77777777" w:rsidR="0083710C" w:rsidRDefault="0083710C" w:rsidP="0083710C">
      <w:r w:rsidRPr="00196DC4">
        <w:rPr>
          <w:b/>
          <w:bCs/>
          <w:sz w:val="26"/>
          <w:szCs w:val="26"/>
        </w:rPr>
        <w:t>Jetter 19</w:t>
      </w:r>
      <w:r>
        <w:t xml:space="preserve"> </w:t>
      </w:r>
      <w:r w:rsidRPr="00196DC4">
        <w:t>[</w:t>
      </w:r>
      <w:r>
        <w:t xml:space="preserve">Brandon; </w:t>
      </w:r>
      <w:r w:rsidRPr="00196DC4">
        <w:t>May 21</w:t>
      </w:r>
      <w:r>
        <w:t xml:space="preserve">; Double B.A. in Political Science and History from U.C. Davis; Minor in Professional Writing; </w:t>
      </w:r>
      <w:r w:rsidRPr="00196DC4">
        <w:t xml:space="preserve">“Agricultural giants are monopolizing your food </w:t>
      </w:r>
      <w:r w:rsidRPr="00D90207">
        <w:t>supply”; The California Aggie: University of California, Davis; https://advance-lexis-com.proxy.lib.umich.edu/document/?pdmfid=1516831&amp;crid=cdee51a6-7615-4e98-b563-093d9c30609f&amp;pddocfullpath=%2Fshared%2Fdocument%2Fnews%2Furn%3AcontentItem%3A5W5G</w:t>
      </w:r>
      <w:r w:rsidRPr="00196DC4">
        <w:t>-3151-DY7P-T4H3-00000-00&amp;pdcontentcomponentid=172244&amp;pdteaserkey=sr33&amp;pditab=allpods&amp;ecomp=h6yyk&amp;earg=sr33&amp;prid=4853b034-8aed-47db-b461-9f4fc62623bf</w:t>
      </w:r>
      <w:r>
        <w:t>] zy</w:t>
      </w:r>
    </w:p>
    <w:p w14:paraId="4E648AC9" w14:textId="77777777" w:rsidR="0083710C" w:rsidRPr="00050FAF" w:rsidRDefault="0083710C" w:rsidP="0083710C">
      <w:pPr>
        <w:rPr>
          <w:sz w:val="16"/>
        </w:rPr>
      </w:pPr>
      <w:r w:rsidRPr="00050FAF">
        <w:rPr>
          <w:rStyle w:val="StyleUnderline"/>
          <w:b/>
          <w:bCs/>
        </w:rPr>
        <w:t>Four</w:t>
      </w:r>
      <w:r w:rsidRPr="0048750F">
        <w:rPr>
          <w:rStyle w:val="StyleUnderline"/>
        </w:rPr>
        <w:t xml:space="preserve"> major </w:t>
      </w:r>
      <w:r w:rsidRPr="00050FAF">
        <w:rPr>
          <w:rStyle w:val="StyleUnderline"/>
          <w:b/>
          <w:bCs/>
        </w:rPr>
        <w:t>agritech corporations</w:t>
      </w:r>
      <w:r w:rsidRPr="0048750F">
        <w:rPr>
          <w:rStyle w:val="StyleUnderline"/>
        </w:rPr>
        <w:t xml:space="preserve"> </w:t>
      </w:r>
      <w:r w:rsidRPr="00050FAF">
        <w:rPr>
          <w:sz w:val="16"/>
        </w:rPr>
        <w:t xml:space="preserve">now </w:t>
      </w:r>
      <w:r w:rsidRPr="00050FAF">
        <w:rPr>
          <w:rStyle w:val="StyleUnderline"/>
          <w:b/>
          <w:bCs/>
        </w:rPr>
        <w:t xml:space="preserve">account for 60 percent </w:t>
      </w:r>
      <w:r w:rsidRPr="0048750F">
        <w:rPr>
          <w:rStyle w:val="StyleUnderline"/>
        </w:rPr>
        <w:t xml:space="preserve">of the global </w:t>
      </w:r>
      <w:r w:rsidRPr="00050FAF">
        <w:rPr>
          <w:rStyle w:val="StyleUnderline"/>
          <w:b/>
          <w:bCs/>
        </w:rPr>
        <w:t>seed market</w:t>
      </w:r>
      <w:r w:rsidRPr="00050FAF">
        <w:rPr>
          <w:sz w:val="16"/>
        </w:rPr>
        <w:t>. It's time to change that.</w:t>
      </w:r>
    </w:p>
    <w:p w14:paraId="022D1E9C" w14:textId="77777777" w:rsidR="0083710C" w:rsidRPr="00050FAF" w:rsidRDefault="0083710C" w:rsidP="0083710C">
      <w:pPr>
        <w:rPr>
          <w:sz w:val="16"/>
        </w:rPr>
      </w:pPr>
      <w:r w:rsidRPr="00050FAF">
        <w:rPr>
          <w:sz w:val="16"/>
        </w:rPr>
        <w:t>Earlier this month, PepsiCo stepped down from a controversial league battle with Indian farmers over use of their patented potato seeds.</w:t>
      </w:r>
    </w:p>
    <w:p w14:paraId="17FBF521" w14:textId="77777777" w:rsidR="0083710C" w:rsidRPr="00050FAF" w:rsidRDefault="0083710C" w:rsidP="0083710C">
      <w:pPr>
        <w:rPr>
          <w:sz w:val="16"/>
        </w:rPr>
      </w:pPr>
      <w:r w:rsidRPr="00050FAF">
        <w:rPr>
          <w:sz w:val="16"/>
        </w:rPr>
        <w:t xml:space="preserve">The lawsuit originated when a group of farmers in the Indian state of Gujaret allegedly infringed the company's patent by cultivating a variety of potato grown exclusively for the company's potato chips. While the case may have been isolated to India, it reveals a much </w:t>
      </w:r>
      <w:r w:rsidRPr="0048750F">
        <w:rPr>
          <w:rStyle w:val="StyleUnderline"/>
        </w:rPr>
        <w:t>broad</w:t>
      </w:r>
      <w:r w:rsidRPr="00050FAF">
        <w:rPr>
          <w:sz w:val="16"/>
        </w:rPr>
        <w:t xml:space="preserve">er </w:t>
      </w:r>
      <w:r w:rsidRPr="0048750F">
        <w:rPr>
          <w:rStyle w:val="StyleUnderline"/>
        </w:rPr>
        <w:t>problematic relationship between small farmers and the corporate giants who control the</w:t>
      </w:r>
      <w:r w:rsidRPr="00050FAF">
        <w:rPr>
          <w:sz w:val="16"/>
        </w:rPr>
        <w:t xml:space="preserve"> vast </w:t>
      </w:r>
      <w:r w:rsidRPr="0048750F">
        <w:rPr>
          <w:rStyle w:val="StyleUnderline"/>
        </w:rPr>
        <w:t>majority of global seed strains</w:t>
      </w:r>
      <w:r w:rsidRPr="00050FAF">
        <w:rPr>
          <w:sz w:val="16"/>
        </w:rPr>
        <w:t xml:space="preserve"> - an issue with </w:t>
      </w:r>
      <w:r w:rsidRPr="00050FAF">
        <w:rPr>
          <w:rStyle w:val="StyleUnderline"/>
          <w:b/>
          <w:bCs/>
        </w:rPr>
        <w:t>major repercussions</w:t>
      </w:r>
      <w:r w:rsidRPr="0048750F">
        <w:rPr>
          <w:rStyle w:val="StyleUnderline"/>
        </w:rPr>
        <w:t xml:space="preserve"> here </w:t>
      </w:r>
      <w:r w:rsidRPr="00050FAF">
        <w:rPr>
          <w:rStyle w:val="StyleUnderline"/>
          <w:b/>
          <w:bCs/>
        </w:rPr>
        <w:t>in the</w:t>
      </w:r>
      <w:r w:rsidRPr="0048750F">
        <w:rPr>
          <w:rStyle w:val="StyleUnderline"/>
        </w:rPr>
        <w:t xml:space="preserve"> </w:t>
      </w:r>
      <w:r w:rsidRPr="00050FAF">
        <w:rPr>
          <w:rStyle w:val="StyleUnderline"/>
          <w:b/>
          <w:bCs/>
        </w:rPr>
        <w:t>U</w:t>
      </w:r>
      <w:r w:rsidRPr="00050FAF">
        <w:rPr>
          <w:sz w:val="16"/>
        </w:rPr>
        <w:t>nited</w:t>
      </w:r>
      <w:r w:rsidRPr="00050FAF">
        <w:rPr>
          <w:b/>
          <w:bCs/>
          <w:sz w:val="16"/>
        </w:rPr>
        <w:t xml:space="preserve"> </w:t>
      </w:r>
      <w:r w:rsidRPr="00050FAF">
        <w:rPr>
          <w:rStyle w:val="StyleUnderline"/>
          <w:b/>
          <w:bCs/>
        </w:rPr>
        <w:t>S</w:t>
      </w:r>
      <w:r w:rsidRPr="00050FAF">
        <w:rPr>
          <w:sz w:val="16"/>
        </w:rPr>
        <w:t>tates.</w:t>
      </w:r>
    </w:p>
    <w:p w14:paraId="37F7BE25" w14:textId="77777777" w:rsidR="0083710C" w:rsidRPr="00050FAF" w:rsidRDefault="0083710C" w:rsidP="0083710C">
      <w:pPr>
        <w:rPr>
          <w:sz w:val="16"/>
        </w:rPr>
      </w:pPr>
      <w:r w:rsidRPr="00050FAF">
        <w:rPr>
          <w:sz w:val="16"/>
        </w:rPr>
        <w:t xml:space="preserve">Per the Plant Variety Protection Act of 1970, breeders are given up to 25 years of exclusive control over "new, distinct, uniform, and stable sexually produced or tuber propagated" plant varieties. The provision provides globally recognized patents to seed owners, giving them the exclusive rights to reproduce and market these products. The </w:t>
      </w:r>
      <w:r w:rsidRPr="00050FAF">
        <w:rPr>
          <w:rStyle w:val="StyleUnderline"/>
          <w:b/>
          <w:bCs/>
        </w:rPr>
        <w:t>advent of g</w:t>
      </w:r>
      <w:r w:rsidRPr="00050FAF">
        <w:rPr>
          <w:sz w:val="16"/>
        </w:rPr>
        <w:t xml:space="preserve">enetically </w:t>
      </w:r>
      <w:r w:rsidRPr="00050FAF">
        <w:rPr>
          <w:rStyle w:val="StyleUnderline"/>
          <w:b/>
          <w:bCs/>
        </w:rPr>
        <w:t>m</w:t>
      </w:r>
      <w:r w:rsidRPr="00050FAF">
        <w:rPr>
          <w:sz w:val="16"/>
        </w:rPr>
        <w:t xml:space="preserve">odified </w:t>
      </w:r>
      <w:r w:rsidRPr="0048750F">
        <w:rPr>
          <w:rStyle w:val="StyleUnderline"/>
        </w:rPr>
        <w:t xml:space="preserve">and </w:t>
      </w:r>
      <w:r w:rsidRPr="00050FAF">
        <w:rPr>
          <w:rStyle w:val="StyleUnderline"/>
          <w:b/>
          <w:bCs/>
        </w:rPr>
        <w:t>insect-resistant strains</w:t>
      </w:r>
      <w:r w:rsidRPr="0048750F">
        <w:rPr>
          <w:rStyle w:val="StyleUnderline"/>
        </w:rPr>
        <w:t xml:space="preserve"> has led to</w:t>
      </w:r>
      <w:r w:rsidRPr="00050FAF">
        <w:rPr>
          <w:sz w:val="16"/>
        </w:rPr>
        <w:t xml:space="preserve"> the gradual </w:t>
      </w:r>
      <w:r w:rsidRPr="00050FAF">
        <w:rPr>
          <w:rStyle w:val="StyleUnderline"/>
          <w:b/>
          <w:bCs/>
        </w:rPr>
        <w:t>monopolization of the seed industry</w:t>
      </w:r>
      <w:r w:rsidRPr="00050FAF">
        <w:rPr>
          <w:sz w:val="16"/>
        </w:rPr>
        <w:t>, with just four major agricultural companies now accounting for 60% of the global market.</w:t>
      </w:r>
    </w:p>
    <w:p w14:paraId="3646630A" w14:textId="77777777" w:rsidR="0083710C" w:rsidRPr="00050FAF" w:rsidRDefault="0083710C" w:rsidP="0083710C">
      <w:pPr>
        <w:rPr>
          <w:sz w:val="16"/>
        </w:rPr>
      </w:pPr>
      <w:r w:rsidRPr="00050FAF">
        <w:rPr>
          <w:rStyle w:val="StyleUnderline"/>
          <w:b/>
          <w:bCs/>
        </w:rPr>
        <w:t>Major ag</w:t>
      </w:r>
      <w:r w:rsidRPr="0048750F">
        <w:rPr>
          <w:rStyle w:val="StyleUnderline"/>
        </w:rPr>
        <w:t xml:space="preserve">ricultural </w:t>
      </w:r>
      <w:r w:rsidRPr="00050FAF">
        <w:rPr>
          <w:rStyle w:val="StyleUnderline"/>
          <w:b/>
          <w:bCs/>
        </w:rPr>
        <w:t>corp</w:t>
      </w:r>
      <w:r w:rsidRPr="0048750F">
        <w:rPr>
          <w:rStyle w:val="StyleUnderline"/>
        </w:rPr>
        <w:t>oration</w:t>
      </w:r>
      <w:r w:rsidRPr="00050FAF">
        <w:rPr>
          <w:rStyle w:val="StyleUnderline"/>
          <w:b/>
          <w:bCs/>
        </w:rPr>
        <w:t>s</w:t>
      </w:r>
      <w:r w:rsidRPr="0048750F">
        <w:rPr>
          <w:rStyle w:val="StyleUnderline"/>
        </w:rPr>
        <w:t xml:space="preserve"> have </w:t>
      </w:r>
      <w:r w:rsidRPr="00050FAF">
        <w:rPr>
          <w:rStyle w:val="StyleUnderline"/>
          <w:b/>
          <w:bCs/>
        </w:rPr>
        <w:t>solidified their control</w:t>
      </w:r>
      <w:r w:rsidRPr="0048750F">
        <w:rPr>
          <w:rStyle w:val="StyleUnderline"/>
        </w:rPr>
        <w:t xml:space="preserve"> over</w:t>
      </w:r>
      <w:r w:rsidRPr="00050FAF">
        <w:rPr>
          <w:sz w:val="16"/>
        </w:rPr>
        <w:t xml:space="preserve"> </w:t>
      </w:r>
      <w:r w:rsidRPr="0048750F">
        <w:rPr>
          <w:rStyle w:val="StyleUnderline"/>
        </w:rPr>
        <w:t xml:space="preserve">the seed industry </w:t>
      </w:r>
      <w:r w:rsidRPr="00050FAF">
        <w:rPr>
          <w:rStyle w:val="StyleUnderline"/>
          <w:b/>
          <w:bCs/>
        </w:rPr>
        <w:t>through</w:t>
      </w:r>
      <w:r w:rsidRPr="00050FAF">
        <w:rPr>
          <w:b/>
          <w:bCs/>
          <w:sz w:val="16"/>
        </w:rPr>
        <w:t xml:space="preserve"> </w:t>
      </w:r>
      <w:r w:rsidRPr="00050FAF">
        <w:rPr>
          <w:sz w:val="16"/>
        </w:rPr>
        <w:t xml:space="preserve">a series of extensive </w:t>
      </w:r>
      <w:r w:rsidRPr="0048750F">
        <w:rPr>
          <w:rStyle w:val="StyleUnderline"/>
        </w:rPr>
        <w:t xml:space="preserve">lawsuits related to </w:t>
      </w:r>
      <w:r w:rsidRPr="00050FAF">
        <w:rPr>
          <w:rStyle w:val="StyleUnderline"/>
          <w:b/>
          <w:bCs/>
        </w:rPr>
        <w:t>i</w:t>
      </w:r>
      <w:r w:rsidRPr="00050FAF">
        <w:rPr>
          <w:sz w:val="16"/>
        </w:rPr>
        <w:t xml:space="preserve">ntellectual </w:t>
      </w:r>
      <w:r w:rsidRPr="00050FAF">
        <w:rPr>
          <w:rStyle w:val="StyleUnderline"/>
          <w:b/>
          <w:bCs/>
        </w:rPr>
        <w:t>p</w:t>
      </w:r>
      <w:r w:rsidRPr="00050FAF">
        <w:rPr>
          <w:sz w:val="16"/>
        </w:rPr>
        <w:t xml:space="preserve">opular </w:t>
      </w:r>
      <w:r w:rsidRPr="00050FAF">
        <w:rPr>
          <w:rStyle w:val="StyleUnderline"/>
          <w:b/>
          <w:bCs/>
        </w:rPr>
        <w:t>rights</w:t>
      </w:r>
      <w:r w:rsidRPr="00050FAF">
        <w:rPr>
          <w:sz w:val="16"/>
        </w:rPr>
        <w:t xml:space="preserve">. Since 1997, Monsanto - the notorious agrochemical giant-turned-subsidiary of the multinational pharmaceutical company Bayer - has filed 147 suits against American farmers. The </w:t>
      </w:r>
      <w:r w:rsidRPr="00050FAF">
        <w:rPr>
          <w:rStyle w:val="StyleUnderline"/>
        </w:rPr>
        <w:t>U.S. court system has</w:t>
      </w:r>
      <w:r w:rsidRPr="00050FAF">
        <w:rPr>
          <w:sz w:val="16"/>
        </w:rPr>
        <w:t xml:space="preserve"> largely </w:t>
      </w:r>
      <w:r w:rsidRPr="00050FAF">
        <w:rPr>
          <w:rStyle w:val="StyleUnderline"/>
        </w:rPr>
        <w:t>ruled in favor of agricultural conglomerates</w:t>
      </w:r>
      <w:r w:rsidRPr="00050FAF">
        <w:rPr>
          <w:sz w:val="16"/>
        </w:rPr>
        <w:t xml:space="preserve">, levying </w:t>
      </w:r>
      <w:r w:rsidRPr="00050FAF">
        <w:rPr>
          <w:rStyle w:val="StyleUnderline"/>
          <w:b/>
          <w:bCs/>
        </w:rPr>
        <w:t>heavy fines on small farmers</w:t>
      </w:r>
      <w:r w:rsidRPr="00050FAF">
        <w:rPr>
          <w:sz w:val="16"/>
        </w:rPr>
        <w:t xml:space="preserve"> and drawing the ire of various advocacy groups.</w:t>
      </w:r>
    </w:p>
    <w:p w14:paraId="4552490E" w14:textId="77777777" w:rsidR="0083710C" w:rsidRPr="00050FAF" w:rsidRDefault="0083710C" w:rsidP="0083710C">
      <w:pPr>
        <w:rPr>
          <w:sz w:val="16"/>
        </w:rPr>
      </w:pPr>
      <w:r w:rsidRPr="00050FAF">
        <w:rPr>
          <w:sz w:val="16"/>
        </w:rPr>
        <w:t xml:space="preserve">In addition to the vast majority of cases favoring the intellectual rights of agricultural corporations, </w:t>
      </w:r>
      <w:r w:rsidRPr="00050FAF">
        <w:rPr>
          <w:rStyle w:val="StyleUnderline"/>
          <w:b/>
          <w:bCs/>
        </w:rPr>
        <w:t>weak antitrust laws</w:t>
      </w:r>
      <w:r w:rsidRPr="00050FAF">
        <w:rPr>
          <w:rStyle w:val="StyleUnderline"/>
        </w:rPr>
        <w:t xml:space="preserve"> have also </w:t>
      </w:r>
      <w:r w:rsidRPr="00050FAF">
        <w:rPr>
          <w:rStyle w:val="StyleUnderline"/>
          <w:b/>
          <w:bCs/>
        </w:rPr>
        <w:t>allowed</w:t>
      </w:r>
      <w:r w:rsidRPr="00050FAF">
        <w:rPr>
          <w:rStyle w:val="StyleUnderline"/>
        </w:rPr>
        <w:t xml:space="preserve"> the</w:t>
      </w:r>
      <w:r w:rsidRPr="00050FAF">
        <w:rPr>
          <w:sz w:val="16"/>
        </w:rPr>
        <w:t xml:space="preserve"> </w:t>
      </w:r>
      <w:r w:rsidRPr="00050FAF">
        <w:rPr>
          <w:rStyle w:val="StyleUnderline"/>
          <w:b/>
          <w:bCs/>
        </w:rPr>
        <w:t>monopolization of the global seed supply</w:t>
      </w:r>
      <w:r w:rsidRPr="00050FAF">
        <w:rPr>
          <w:sz w:val="16"/>
        </w:rPr>
        <w:t xml:space="preserve">. The </w:t>
      </w:r>
      <w:r w:rsidRPr="00050FAF">
        <w:rPr>
          <w:rStyle w:val="StyleUnderline"/>
        </w:rPr>
        <w:t xml:space="preserve">consolidation of the seed industry has </w:t>
      </w:r>
      <w:r w:rsidRPr="00050FAF">
        <w:rPr>
          <w:rStyle w:val="StyleUnderline"/>
          <w:b/>
          <w:bCs/>
        </w:rPr>
        <w:t>harmed small farmers</w:t>
      </w:r>
      <w:r w:rsidRPr="00050FAF">
        <w:rPr>
          <w:sz w:val="16"/>
        </w:rPr>
        <w:t xml:space="preserve"> by limiting their purchase options and increasing the prices of patented products. </w:t>
      </w:r>
      <w:r w:rsidRPr="00050FAF">
        <w:rPr>
          <w:rStyle w:val="StyleUnderline"/>
        </w:rPr>
        <w:t>Drastic increases in the number of genetically engineered crops</w:t>
      </w:r>
      <w:r w:rsidRPr="00050FAF">
        <w:rPr>
          <w:sz w:val="16"/>
        </w:rPr>
        <w:t xml:space="preserve"> over the last several decades have </w:t>
      </w:r>
      <w:r w:rsidRPr="00050FAF">
        <w:rPr>
          <w:rStyle w:val="StyleUnderline"/>
        </w:rPr>
        <w:t xml:space="preserve">directly correlated with </w:t>
      </w:r>
      <w:r w:rsidRPr="00050FAF">
        <w:rPr>
          <w:rStyle w:val="StyleUnderline"/>
          <w:b/>
          <w:bCs/>
        </w:rPr>
        <w:t>skyrocketing seed prices</w:t>
      </w:r>
      <w:r w:rsidRPr="00050FAF">
        <w:rPr>
          <w:sz w:val="16"/>
        </w:rPr>
        <w:t xml:space="preserve">. From 1995 to 2011, for example, the average cost per acre of soybean and corn seed increased by 325 and </w:t>
      </w:r>
      <w:r w:rsidRPr="00050FAF">
        <w:rPr>
          <w:sz w:val="16"/>
        </w:rPr>
        <w:lastRenderedPageBreak/>
        <w:t>295%, respectively. Corn and soybean yields meanwhile rose by just around 35% during this time period, indicating that this development has harmed farmers by increasing costs and lessening their returns.</w:t>
      </w:r>
    </w:p>
    <w:p w14:paraId="00C97070" w14:textId="77777777" w:rsidR="0083710C" w:rsidRPr="00050FAF" w:rsidRDefault="0083710C" w:rsidP="0083710C">
      <w:pPr>
        <w:rPr>
          <w:sz w:val="16"/>
        </w:rPr>
      </w:pPr>
      <w:r w:rsidRPr="00050FAF">
        <w:rPr>
          <w:sz w:val="16"/>
        </w:rPr>
        <w:t>Additionally, the unique nature of the patent restrictions on these seeds allows companies to require farmers to repurchase seeds instead of saving them, forcing small farmers into de facto contracts that hurt their bottom line. Monsanto's total monopoly on soybean seeds (9-in-10 seeds now carry the company's "Roundup Ready" trait) means that the company can adjust prices as it sees fit, leaving farmers defenseless against the company's control of their seed supply. Since individual farmers cannot legally save and replant the seeds, they are forced to annually repurchase the product, with no leverage against unwarranted price raises.</w:t>
      </w:r>
    </w:p>
    <w:p w14:paraId="4AEB1DB4" w14:textId="77777777" w:rsidR="0083710C" w:rsidRPr="00050FAF" w:rsidRDefault="0083710C" w:rsidP="0083710C">
      <w:pPr>
        <w:rPr>
          <w:sz w:val="16"/>
        </w:rPr>
      </w:pPr>
      <w:r w:rsidRPr="00050FAF">
        <w:rPr>
          <w:rStyle w:val="StyleUnderline"/>
          <w:b/>
          <w:bCs/>
        </w:rPr>
        <w:t>Stronger antitrust laws</w:t>
      </w:r>
      <w:r w:rsidRPr="00050FAF">
        <w:rPr>
          <w:sz w:val="16"/>
        </w:rPr>
        <w:t xml:space="preserve"> and other actions from the Department of Justice </w:t>
      </w:r>
      <w:r w:rsidRPr="00050FAF">
        <w:rPr>
          <w:rStyle w:val="StyleUnderline"/>
          <w:b/>
          <w:bCs/>
        </w:rPr>
        <w:t>would</w:t>
      </w:r>
      <w:r w:rsidRPr="00050FAF">
        <w:rPr>
          <w:sz w:val="16"/>
        </w:rPr>
        <w:t xml:space="preserve"> work to help </w:t>
      </w:r>
      <w:r w:rsidRPr="00050FAF">
        <w:rPr>
          <w:rStyle w:val="StyleUnderline"/>
        </w:rPr>
        <w:t xml:space="preserve">prevent and </w:t>
      </w:r>
      <w:r w:rsidRPr="00050FAF">
        <w:rPr>
          <w:rStyle w:val="StyleUnderline"/>
          <w:b/>
          <w:bCs/>
        </w:rPr>
        <w:t>break up</w:t>
      </w:r>
      <w:r w:rsidRPr="00050FAF">
        <w:rPr>
          <w:rStyle w:val="StyleUnderline"/>
        </w:rPr>
        <w:t xml:space="preserve"> the formation of </w:t>
      </w:r>
      <w:r w:rsidRPr="00050FAF">
        <w:rPr>
          <w:rStyle w:val="StyleUnderline"/>
          <w:b/>
          <w:bCs/>
        </w:rPr>
        <w:t>ag</w:t>
      </w:r>
      <w:r w:rsidRPr="00050FAF">
        <w:rPr>
          <w:rStyle w:val="StyleUnderline"/>
        </w:rPr>
        <w:t xml:space="preserve">ricultural </w:t>
      </w:r>
      <w:r w:rsidRPr="00050FAF">
        <w:rPr>
          <w:rStyle w:val="StyleUnderline"/>
          <w:b/>
          <w:bCs/>
        </w:rPr>
        <w:t>monopolies</w:t>
      </w:r>
      <w:r w:rsidRPr="00050FAF">
        <w:rPr>
          <w:sz w:val="16"/>
        </w:rPr>
        <w:t xml:space="preserve">. Last year, the DOJ approved the </w:t>
      </w:r>
      <w:r w:rsidRPr="00050FAF">
        <w:rPr>
          <w:rStyle w:val="StyleUnderline"/>
        </w:rPr>
        <w:t xml:space="preserve">merger of </w:t>
      </w:r>
      <w:r w:rsidRPr="00050FAF">
        <w:rPr>
          <w:rStyle w:val="StyleUnderline"/>
          <w:b/>
          <w:bCs/>
        </w:rPr>
        <w:t>ag</w:t>
      </w:r>
      <w:r w:rsidRPr="00050FAF">
        <w:rPr>
          <w:rStyle w:val="StyleUnderline"/>
        </w:rPr>
        <w:t xml:space="preserve">riculture </w:t>
      </w:r>
      <w:r w:rsidRPr="00050FAF">
        <w:rPr>
          <w:rStyle w:val="StyleUnderline"/>
          <w:b/>
          <w:bCs/>
        </w:rPr>
        <w:t>giants</w:t>
      </w:r>
      <w:r w:rsidRPr="00050FAF">
        <w:rPr>
          <w:sz w:val="16"/>
        </w:rPr>
        <w:t xml:space="preserve"> Bayer and Monsanto, despite finding that such action would result in increased costs for the industry, </w:t>
      </w:r>
      <w:r w:rsidRPr="00050FAF">
        <w:rPr>
          <w:rStyle w:val="StyleUnderline"/>
          <w:b/>
          <w:bCs/>
        </w:rPr>
        <w:t>lessened motivation for new developments</w:t>
      </w:r>
      <w:r w:rsidRPr="00050FAF">
        <w:rPr>
          <w:sz w:val="16"/>
        </w:rPr>
        <w:t xml:space="preserve"> and an </w:t>
      </w:r>
      <w:r w:rsidRPr="00050FAF">
        <w:rPr>
          <w:rStyle w:val="StyleUnderline"/>
        </w:rPr>
        <w:t xml:space="preserve">overall </w:t>
      </w:r>
      <w:r w:rsidRPr="00050FAF">
        <w:rPr>
          <w:rStyle w:val="StyleUnderline"/>
          <w:b/>
          <w:bCs/>
        </w:rPr>
        <w:t>increase in anti-competitive leverage</w:t>
      </w:r>
      <w:r w:rsidRPr="00050FAF">
        <w:rPr>
          <w:sz w:val="16"/>
        </w:rPr>
        <w:t>. The approval came less than a year after regulators had previously authorized mergers between DuPont and Dow Chemical as well as ChemChina and Syngenta - moves which further concentrated control of the worldwide agricultural industry among a few major companies.</w:t>
      </w:r>
    </w:p>
    <w:p w14:paraId="38DF51E4" w14:textId="77777777" w:rsidR="0083710C" w:rsidRPr="00097C9E" w:rsidRDefault="0083710C" w:rsidP="0083710C">
      <w:pPr>
        <w:rPr>
          <w:sz w:val="16"/>
        </w:rPr>
      </w:pPr>
      <w:r w:rsidRPr="00050FAF">
        <w:rPr>
          <w:sz w:val="16"/>
        </w:rPr>
        <w:t xml:space="preserve">As is true with monopolies in all industries, </w:t>
      </w:r>
      <w:r w:rsidRPr="00050FAF">
        <w:rPr>
          <w:rStyle w:val="StyleUnderline"/>
        </w:rPr>
        <w:t>the consolidation of power</w:t>
      </w:r>
      <w:r w:rsidRPr="00050FAF">
        <w:rPr>
          <w:sz w:val="16"/>
        </w:rPr>
        <w:t xml:space="preserve"> by a handful of greedy corporate giants </w:t>
      </w:r>
      <w:r w:rsidRPr="00050FAF">
        <w:rPr>
          <w:rStyle w:val="StyleUnderline"/>
          <w:b/>
          <w:bCs/>
        </w:rPr>
        <w:t>stifles competition</w:t>
      </w:r>
      <w:r w:rsidRPr="00050FAF">
        <w:rPr>
          <w:sz w:val="16"/>
        </w:rPr>
        <w:t xml:space="preserve"> and harms the average consumer. This is </w:t>
      </w:r>
      <w:r w:rsidRPr="00050FAF">
        <w:rPr>
          <w:rStyle w:val="StyleUnderline"/>
        </w:rPr>
        <w:t>especially true within the agricultural sector</w:t>
      </w:r>
      <w:r w:rsidRPr="00050FAF">
        <w:rPr>
          <w:sz w:val="16"/>
        </w:rPr>
        <w:t xml:space="preserve">, where the unholy union of </w:t>
      </w:r>
      <w:r w:rsidRPr="00050FAF">
        <w:rPr>
          <w:rStyle w:val="StyleUnderline"/>
        </w:rPr>
        <w:t>major agritech firms has led to</w:t>
      </w:r>
      <w:r w:rsidRPr="00050FAF">
        <w:rPr>
          <w:sz w:val="16"/>
        </w:rPr>
        <w:t xml:space="preserve"> </w:t>
      </w:r>
      <w:r w:rsidRPr="00050FAF">
        <w:rPr>
          <w:rStyle w:val="StyleUnderline"/>
          <w:b/>
          <w:bCs/>
        </w:rPr>
        <w:t>increased prices</w:t>
      </w:r>
      <w:r w:rsidRPr="00050FAF">
        <w:rPr>
          <w:rStyle w:val="StyleUnderline"/>
        </w:rPr>
        <w:t xml:space="preserve"> and a </w:t>
      </w:r>
      <w:r w:rsidRPr="00050FAF">
        <w:rPr>
          <w:rStyle w:val="StyleUnderline"/>
          <w:b/>
          <w:bCs/>
        </w:rPr>
        <w:t>decline in biodiversity</w:t>
      </w:r>
      <w:r w:rsidRPr="00050FAF">
        <w:rPr>
          <w:b/>
          <w:bCs/>
          <w:sz w:val="16"/>
        </w:rPr>
        <w:t>.</w:t>
      </w:r>
      <w:r w:rsidRPr="00050FAF">
        <w:rPr>
          <w:sz w:val="16"/>
        </w:rPr>
        <w:t xml:space="preserve"> Accordingly, the U.S. government should take the appropriate steps necessary to ensure that stronger antitrust laws and heavier industrial regulation can prevent the seeds of our future from landing in the hands of a few major players.</w:t>
      </w:r>
    </w:p>
    <w:p w14:paraId="6A55726A" w14:textId="77777777" w:rsidR="0083710C" w:rsidRDefault="0083710C" w:rsidP="0083710C">
      <w:pPr>
        <w:pStyle w:val="Heading4"/>
      </w:pPr>
      <w:r>
        <w:t>Expanding antitrust is key to address environmental issues</w:t>
      </w:r>
    </w:p>
    <w:p w14:paraId="6B133D7F" w14:textId="77777777" w:rsidR="0083710C" w:rsidRPr="00C2240B" w:rsidRDefault="0083710C" w:rsidP="0083710C">
      <w:r w:rsidRPr="00C2240B">
        <w:rPr>
          <w:b/>
          <w:bCs/>
          <w:sz w:val="26"/>
          <w:szCs w:val="26"/>
        </w:rPr>
        <w:t>Culhane-Husain 23</w:t>
      </w:r>
      <w:r>
        <w:t xml:space="preserve"> [</w:t>
      </w:r>
      <w:r w:rsidRPr="00C2240B">
        <w:t>Ajay; BA in Economics and a Master of Environmental Management</w:t>
      </w:r>
      <w:r>
        <w:t xml:space="preserve"> from Yale;</w:t>
      </w:r>
      <w:r w:rsidRPr="00C2240B">
        <w:t> November 17;</w:t>
      </w:r>
      <w:r>
        <w:t xml:space="preserve"> Yale Environmental Review; </w:t>
      </w:r>
      <w:r w:rsidRPr="00C2240B">
        <w:t>“Reframing Antitrust Law as an Environmental Problem</w:t>
      </w:r>
      <w:r>
        <w:t xml:space="preserve">”; </w:t>
      </w:r>
      <w:hyperlink r:id="rId23" w:history="1">
        <w:r w:rsidRPr="00F135B1">
          <w:rPr>
            <w:rStyle w:val="Hyperlink"/>
          </w:rPr>
          <w:t>https://environment-review.yale.edu/reframing-antitrust-law-environmental-problem</w:t>
        </w:r>
      </w:hyperlink>
      <w:r>
        <w:t>] zy</w:t>
      </w:r>
    </w:p>
    <w:p w14:paraId="5C2B2E0A" w14:textId="77777777" w:rsidR="0083710C" w:rsidRPr="000D0D55" w:rsidRDefault="0083710C" w:rsidP="0083710C">
      <w:pPr>
        <w:rPr>
          <w:sz w:val="16"/>
        </w:rPr>
      </w:pPr>
      <w:r w:rsidRPr="000D0D55">
        <w:rPr>
          <w:sz w:val="16"/>
        </w:rPr>
        <w:t>To make good on its consumer welfare goals</w:t>
      </w:r>
      <w:r w:rsidRPr="00C2240B">
        <w:rPr>
          <w:rStyle w:val="StyleUnderline"/>
        </w:rPr>
        <w:t xml:space="preserve">, a </w:t>
      </w:r>
      <w:r w:rsidRPr="000D0D55">
        <w:rPr>
          <w:rStyle w:val="StyleUnderline"/>
          <w:b/>
          <w:bCs/>
        </w:rPr>
        <w:t>realignment of antitrust law</w:t>
      </w:r>
      <w:r w:rsidRPr="00C2240B">
        <w:rPr>
          <w:rStyle w:val="StyleUnderline"/>
        </w:rPr>
        <w:t xml:space="preserve"> is </w:t>
      </w:r>
      <w:r w:rsidRPr="000D0D55">
        <w:rPr>
          <w:rStyle w:val="StyleUnderline"/>
          <w:b/>
          <w:bCs/>
        </w:rPr>
        <w:t xml:space="preserve">needed </w:t>
      </w:r>
      <w:r w:rsidRPr="00C2240B">
        <w:rPr>
          <w:rStyle w:val="StyleUnderline"/>
        </w:rPr>
        <w:t xml:space="preserve">to promote </w:t>
      </w:r>
      <w:r w:rsidRPr="000D0D55">
        <w:rPr>
          <w:rStyle w:val="StyleUnderline"/>
          <w:b/>
          <w:bCs/>
        </w:rPr>
        <w:t>climate progress</w:t>
      </w:r>
      <w:r w:rsidRPr="00C2240B">
        <w:rPr>
          <w:rStyle w:val="StyleUnderline"/>
        </w:rPr>
        <w:t xml:space="preserve"> in America</w:t>
      </w:r>
      <w:r w:rsidRPr="000D0D55">
        <w:rPr>
          <w:sz w:val="16"/>
        </w:rPr>
        <w:t>. In </w:t>
      </w:r>
      <w:hyperlink r:id="rId24" w:anchor=":~:text=In%20some%20jurisdictions%2C%20interpretations%20of,goals%20might%20be%20simply%20illegal." w:history="1">
        <w:r w:rsidRPr="000D0D55">
          <w:rPr>
            <w:rStyle w:val="Hyperlink"/>
            <w:sz w:val="16"/>
          </w:rPr>
          <w:t>an article</w:t>
        </w:r>
      </w:hyperlink>
      <w:r w:rsidRPr="000D0D55">
        <w:rPr>
          <w:sz w:val="16"/>
        </w:rPr>
        <w:t> recently published in the Harvard Business Review, Matteo Gasparini et al. cites a survey finding 60 percent of companies are deterred from climate collaboration due to antitrust concerns. This is problematic because industry-wide collaboration is critical to address climate change. Collaboration helps mitigate the first-mover disadvantage, challenges that come with being the first firm to change their business strategy. In the context of sustainability, actions businesses take to decarbonize can be costly, resulting in higher prices and lower margins in the short run. So those who invest in sustainable transformation may find themselves at a competitive disadvantage. Collective industry action is one way to resolve this, as it ensures that competitors adopt costly practices simultaneously. Without collaboration, firm-level action is far less likely. Thus, when fear of antitrust violations deters collaboration, it deters climate action more broadly.</w:t>
      </w:r>
    </w:p>
    <w:p w14:paraId="7F922E0A" w14:textId="77777777" w:rsidR="0083710C" w:rsidRPr="00C2240B" w:rsidRDefault="0083710C" w:rsidP="0083710C">
      <w:pPr>
        <w:rPr>
          <w:rStyle w:val="StyleUnderline"/>
        </w:rPr>
      </w:pPr>
      <w:r w:rsidRPr="000D0D55">
        <w:rPr>
          <w:sz w:val="16"/>
        </w:rPr>
        <w:t>In </w:t>
      </w:r>
      <w:hyperlink r:id="rId25" w:history="1">
        <w:r w:rsidRPr="000D0D55">
          <w:rPr>
            <w:rStyle w:val="Hyperlink"/>
            <w:sz w:val="16"/>
          </w:rPr>
          <w:t>an article</w:t>
        </w:r>
      </w:hyperlink>
      <w:r w:rsidRPr="000D0D55">
        <w:rPr>
          <w:sz w:val="16"/>
        </w:rPr>
        <w:t> published in the Hastings Law Journal, Amelia Miazad echoes this assessment, and points out an additional flaw of antitrust doctrine: it falsely assumes that collaboration on social and environmental goals is anti-competitive. To illustrate this point, Miazad references when four automakers reached a voluntary agreement with the State of California in 2019 to establish vehicle emissions standards that were stricter than national levels. In response, the Department of Justice launched an </w:t>
      </w:r>
      <w:hyperlink r:id="rId26" w:history="1">
        <w:r w:rsidRPr="000D0D55">
          <w:rPr>
            <w:rStyle w:val="Hyperlink"/>
            <w:sz w:val="16"/>
          </w:rPr>
          <w:t>antitrust probe</w:t>
        </w:r>
      </w:hyperlink>
      <w:r w:rsidRPr="000D0D55">
        <w:rPr>
          <w:sz w:val="16"/>
        </w:rPr>
        <w:t> on the basis that this collaboration was anti-competitive by limiting the vehicle types offered to consumers. Ultimately, the probe was </w:t>
      </w:r>
      <w:hyperlink r:id="rId27" w:history="1">
        <w:r w:rsidRPr="000D0D55">
          <w:rPr>
            <w:rStyle w:val="Hyperlink"/>
            <w:sz w:val="16"/>
          </w:rPr>
          <w:t>dismissed</w:t>
        </w:r>
      </w:hyperlink>
      <w:r w:rsidRPr="000D0D55">
        <w:rPr>
          <w:sz w:val="16"/>
        </w:rPr>
        <w:t>. While this probe has been criticized as politically motivated, Miazad argues that it underscores the disconnect between economic and non-economic goals in antitrust law. The automakers’ collaboration reflects a recognition that the auto industry is threatened by climate change with </w:t>
      </w:r>
      <w:hyperlink r:id="rId28" w:history="1">
        <w:r w:rsidRPr="000D0D55">
          <w:rPr>
            <w:rStyle w:val="Hyperlink"/>
            <w:sz w:val="16"/>
          </w:rPr>
          <w:t>heightened physical risks</w:t>
        </w:r>
      </w:hyperlink>
      <w:r w:rsidRPr="000D0D55">
        <w:rPr>
          <w:sz w:val="16"/>
        </w:rPr>
        <w:t>, </w:t>
      </w:r>
      <w:hyperlink r:id="rId29" w:history="1">
        <w:r w:rsidRPr="000D0D55">
          <w:rPr>
            <w:rStyle w:val="Hyperlink"/>
            <w:sz w:val="16"/>
          </w:rPr>
          <w:t>changing consumer preferences</w:t>
        </w:r>
      </w:hyperlink>
      <w:r w:rsidRPr="000D0D55">
        <w:rPr>
          <w:sz w:val="16"/>
        </w:rPr>
        <w:t>, and </w:t>
      </w:r>
      <w:hyperlink r:id="rId30" w:history="1">
        <w:r w:rsidRPr="000D0D55">
          <w:rPr>
            <w:rStyle w:val="Hyperlink"/>
            <w:sz w:val="16"/>
          </w:rPr>
          <w:t>supply chain disruption</w:t>
        </w:r>
      </w:hyperlink>
      <w:r w:rsidRPr="000D0D55">
        <w:rPr>
          <w:sz w:val="16"/>
        </w:rPr>
        <w:t xml:space="preserve">. Addressing this risk is an economic decision that is needed to maintain profitability. Ultimately, Miazad concludes that antitrust law should remain firmly tethered to </w:t>
      </w:r>
      <w:r w:rsidRPr="00C2240B">
        <w:rPr>
          <w:rStyle w:val="StyleUnderline"/>
        </w:rPr>
        <w:t>economic considerations</w:t>
      </w:r>
      <w:r w:rsidRPr="000D0D55">
        <w:rPr>
          <w:sz w:val="16"/>
        </w:rPr>
        <w:t xml:space="preserve">. However, these considerations </w:t>
      </w:r>
      <w:r w:rsidRPr="00C2240B">
        <w:rPr>
          <w:rStyle w:val="StyleUnderline"/>
        </w:rPr>
        <w:t xml:space="preserve">must also </w:t>
      </w:r>
      <w:r w:rsidRPr="000D0D55">
        <w:rPr>
          <w:rStyle w:val="StyleUnderline"/>
          <w:b/>
          <w:bCs/>
        </w:rPr>
        <w:t>weigh the economic impacts of climate change</w:t>
      </w:r>
      <w:r w:rsidRPr="00C2240B">
        <w:rPr>
          <w:rStyle w:val="StyleUnderline"/>
        </w:rPr>
        <w:t>.</w:t>
      </w:r>
    </w:p>
    <w:p w14:paraId="25FD31DE" w14:textId="77777777" w:rsidR="0083710C" w:rsidRPr="000D0D55" w:rsidRDefault="0083710C" w:rsidP="0083710C">
      <w:pPr>
        <w:rPr>
          <w:sz w:val="16"/>
        </w:rPr>
      </w:pPr>
      <w:r w:rsidRPr="000D0D55">
        <w:rPr>
          <w:sz w:val="16"/>
        </w:rPr>
        <w:t>As a solution, Miazad recommends use of the Universal Consumer Standard. The Universal Consumer Standard would allow competitor collaboration if the relevant parties can demonstrate that the collaboration is designed to mitigate a specifically identified systematic risk (i.e., climate change) and that prohibiting the collaboration will reduce the welfare of future consumers (i.e., decreased supply). Notably, this standard aligns with the existing constraints of antitrust law. While some scholars have suggested that social or environmental factors be integrated into antitrust decisions, the Universal Consumer Standard remains rooted in the economic factors that antitrust law already considers.</w:t>
      </w:r>
    </w:p>
    <w:p w14:paraId="7D6ECB44" w14:textId="77777777" w:rsidR="0083710C" w:rsidRPr="00C2240B" w:rsidRDefault="0083710C" w:rsidP="0083710C">
      <w:pPr>
        <w:rPr>
          <w:rStyle w:val="StyleUnderline"/>
        </w:rPr>
      </w:pPr>
      <w:r w:rsidRPr="000D0D55">
        <w:rPr>
          <w:sz w:val="16"/>
        </w:rPr>
        <w:lastRenderedPageBreak/>
        <w:t xml:space="preserve">Contrary to Miazad’s recommendation, Simon Holmes suggests changing the scope of consumer welfare to account for non-economic factors. The </w:t>
      </w:r>
      <w:r w:rsidRPr="00C2240B">
        <w:rPr>
          <w:rStyle w:val="StyleUnderline"/>
        </w:rPr>
        <w:t>antitrust definition of consumer welfare in the United States remains confined to promoting innovation</w:t>
      </w:r>
      <w:r w:rsidRPr="000D0D55">
        <w:rPr>
          <w:sz w:val="16"/>
        </w:rPr>
        <w:t xml:space="preserve"> and low prices. In </w:t>
      </w:r>
      <w:hyperlink r:id="rId31" w:history="1">
        <w:r w:rsidRPr="000D0D55">
          <w:rPr>
            <w:rStyle w:val="Hyperlink"/>
            <w:sz w:val="16"/>
          </w:rPr>
          <w:t>an article</w:t>
        </w:r>
      </w:hyperlink>
      <w:r w:rsidRPr="000D0D55">
        <w:rPr>
          <w:sz w:val="16"/>
        </w:rPr>
        <w:t xml:space="preserve"> published in the Journal of Antitrust Enforcement, Holmes suggests that </w:t>
      </w:r>
      <w:r w:rsidRPr="00C2240B">
        <w:rPr>
          <w:rStyle w:val="StyleUnderline"/>
        </w:rPr>
        <w:t>welfare is not just about profit or fortune</w:t>
      </w:r>
      <w:r w:rsidRPr="000D0D55">
        <w:rPr>
          <w:sz w:val="16"/>
        </w:rPr>
        <w:t xml:space="preserve">, but also about health and well-being. Thus, if the consumer welfare standard is written into law, it is capable of taking into account non-economic factors. Holmes’ work focuses on the European Union, but his point is applicable to the United States: in both places, </w:t>
      </w:r>
      <w:r w:rsidRPr="00C2240B">
        <w:rPr>
          <w:rStyle w:val="StyleUnderline"/>
        </w:rPr>
        <w:t>climate change is linked to consumer welfare</w:t>
      </w:r>
      <w:r w:rsidRPr="000D0D55">
        <w:rPr>
          <w:sz w:val="16"/>
        </w:rPr>
        <w:t xml:space="preserve"> through its effects on clean air and water. Therefore, </w:t>
      </w:r>
      <w:r w:rsidRPr="000D0D55">
        <w:rPr>
          <w:rStyle w:val="StyleUnderline"/>
          <w:b/>
          <w:bCs/>
        </w:rPr>
        <w:t>antitrust doctrine</w:t>
      </w:r>
      <w:r w:rsidRPr="000D0D55">
        <w:rPr>
          <w:b/>
          <w:bCs/>
          <w:sz w:val="16"/>
        </w:rPr>
        <w:t xml:space="preserve"> </w:t>
      </w:r>
      <w:r w:rsidRPr="000D0D55">
        <w:rPr>
          <w:rStyle w:val="StyleUnderline"/>
          <w:b/>
          <w:bCs/>
        </w:rPr>
        <w:t>should consider</w:t>
      </w:r>
      <w:r w:rsidRPr="00C2240B">
        <w:rPr>
          <w:rStyle w:val="StyleUnderline"/>
        </w:rPr>
        <w:t xml:space="preserve"> a wider set of goals that focus on both competitive processes and </w:t>
      </w:r>
      <w:r w:rsidRPr="000D0D55">
        <w:rPr>
          <w:rStyle w:val="StyleUnderline"/>
          <w:b/>
          <w:bCs/>
        </w:rPr>
        <w:t>sustainability</w:t>
      </w:r>
      <w:r w:rsidRPr="00C2240B">
        <w:rPr>
          <w:rStyle w:val="StyleUnderline"/>
        </w:rPr>
        <w:t>.</w:t>
      </w:r>
    </w:p>
    <w:p w14:paraId="1E78E3B2" w14:textId="77777777" w:rsidR="0083710C" w:rsidRPr="00C2240B" w:rsidRDefault="0083710C" w:rsidP="0083710C">
      <w:pPr>
        <w:rPr>
          <w:rStyle w:val="StyleUnderline"/>
        </w:rPr>
      </w:pPr>
      <w:r w:rsidRPr="000D0D55">
        <w:rPr>
          <w:sz w:val="16"/>
        </w:rPr>
        <w:t xml:space="preserve">Sarah Light offers a different perspective and argues that </w:t>
      </w:r>
      <w:r w:rsidRPr="000D0D55">
        <w:rPr>
          <w:rStyle w:val="StyleUnderline"/>
          <w:b/>
          <w:bCs/>
        </w:rPr>
        <w:t>antitrust law enforcement</w:t>
      </w:r>
      <w:r w:rsidRPr="00C2240B">
        <w:rPr>
          <w:rStyle w:val="StyleUnderline"/>
        </w:rPr>
        <w:t xml:space="preserve"> can protect consumer interests</w:t>
      </w:r>
      <w:r w:rsidRPr="000D0D55">
        <w:rPr>
          <w:sz w:val="16"/>
        </w:rPr>
        <w:t xml:space="preserve"> and </w:t>
      </w:r>
      <w:r w:rsidRPr="000D0D55">
        <w:rPr>
          <w:rStyle w:val="StyleUnderline"/>
          <w:b/>
          <w:bCs/>
        </w:rPr>
        <w:t>serve as an environmental</w:t>
      </w:r>
      <w:r w:rsidRPr="00C2240B">
        <w:rPr>
          <w:rStyle w:val="StyleUnderline"/>
        </w:rPr>
        <w:t xml:space="preserve">ly friendly </w:t>
      </w:r>
      <w:r w:rsidRPr="000D0D55">
        <w:rPr>
          <w:rStyle w:val="StyleUnderline"/>
          <w:b/>
          <w:bCs/>
        </w:rPr>
        <w:t>mandate</w:t>
      </w:r>
      <w:r w:rsidRPr="000D0D55">
        <w:rPr>
          <w:sz w:val="16"/>
        </w:rPr>
        <w:t>. In </w:t>
      </w:r>
      <w:hyperlink r:id="rId32" w:history="1">
        <w:r w:rsidRPr="000D0D55">
          <w:rPr>
            <w:rStyle w:val="Hyperlink"/>
            <w:sz w:val="16"/>
          </w:rPr>
          <w:t>an article</w:t>
        </w:r>
      </w:hyperlink>
      <w:r w:rsidRPr="000D0D55">
        <w:rPr>
          <w:sz w:val="16"/>
        </w:rPr>
        <w:t> published in the Stanford Law Review, Light references a 2011 case from the European Union. Several detergent providers trimmed package size and detergent loads to decrease their environmental impact. Despite reducing unit volume, the firms </w:t>
      </w:r>
      <w:hyperlink r:id="rId33" w:history="1">
        <w:r w:rsidRPr="000D0D55">
          <w:rPr>
            <w:rStyle w:val="Hyperlink"/>
            <w:sz w:val="16"/>
          </w:rPr>
          <w:t>refused to pass the cost savings on to the consumers</w:t>
        </w:r>
      </w:hyperlink>
      <w:r w:rsidRPr="000D0D55">
        <w:rPr>
          <w:sz w:val="16"/>
        </w:rPr>
        <w:t xml:space="preserve">. This </w:t>
      </w:r>
      <w:r w:rsidRPr="00C2240B">
        <w:rPr>
          <w:rStyle w:val="StyleUnderline"/>
        </w:rPr>
        <w:t>attempt to rig prices and restrict competition violated antitrust law</w:t>
      </w:r>
      <w:r w:rsidRPr="000D0D55">
        <w:rPr>
          <w:sz w:val="16"/>
        </w:rPr>
        <w:t>. The European Commission ultimately fined the detergent companies </w:t>
      </w:r>
      <w:hyperlink r:id="rId34" w:history="1">
        <w:r w:rsidRPr="000D0D55">
          <w:rPr>
            <w:rStyle w:val="Hyperlink"/>
            <w:sz w:val="16"/>
          </w:rPr>
          <w:t>more than 300 million euros</w:t>
        </w:r>
      </w:hyperlink>
      <w:r w:rsidRPr="000D0D55">
        <w:rPr>
          <w:sz w:val="16"/>
        </w:rPr>
        <w:t xml:space="preserve">. Light argues the detergent companies feared that being the first to market an environmentally preferable product would create a first-mover disadvantage. To avoid this, the companies formed a cartel and fixed prices. </w:t>
      </w:r>
      <w:r w:rsidRPr="000D0D55">
        <w:rPr>
          <w:rStyle w:val="StyleUnderline"/>
          <w:b/>
          <w:bCs/>
        </w:rPr>
        <w:t xml:space="preserve">Antitrust law </w:t>
      </w:r>
      <w:r w:rsidRPr="00C2240B">
        <w:rPr>
          <w:rStyle w:val="StyleUnderline"/>
        </w:rPr>
        <w:t>enforcement</w:t>
      </w:r>
      <w:r w:rsidRPr="000D0D55">
        <w:rPr>
          <w:sz w:val="16"/>
        </w:rPr>
        <w:t xml:space="preserve"> deters such behavior by </w:t>
      </w:r>
      <w:r w:rsidRPr="000D0D55">
        <w:rPr>
          <w:rStyle w:val="StyleUnderline"/>
          <w:b/>
          <w:bCs/>
        </w:rPr>
        <w:t>expos</w:t>
      </w:r>
      <w:r w:rsidRPr="000D0D55">
        <w:rPr>
          <w:sz w:val="16"/>
        </w:rPr>
        <w:t xml:space="preserve">ing </w:t>
      </w:r>
      <w:r w:rsidRPr="000D0D55">
        <w:rPr>
          <w:rStyle w:val="StyleUnderline"/>
          <w:b/>
          <w:bCs/>
        </w:rPr>
        <w:t>and punish</w:t>
      </w:r>
      <w:r w:rsidRPr="000D0D55">
        <w:rPr>
          <w:sz w:val="16"/>
        </w:rPr>
        <w:t xml:space="preserve">ing on-face </w:t>
      </w:r>
      <w:r w:rsidRPr="000D0D55">
        <w:rPr>
          <w:rStyle w:val="StyleUnderline"/>
          <w:b/>
          <w:bCs/>
        </w:rPr>
        <w:t>environmental actions</w:t>
      </w:r>
      <w:r w:rsidRPr="000D0D55">
        <w:rPr>
          <w:b/>
          <w:bCs/>
          <w:sz w:val="16"/>
        </w:rPr>
        <w:t xml:space="preserve"> </w:t>
      </w:r>
      <w:r w:rsidRPr="000D0D55">
        <w:rPr>
          <w:rStyle w:val="StyleUnderline"/>
          <w:b/>
          <w:bCs/>
        </w:rPr>
        <w:t>that hurt consumers</w:t>
      </w:r>
      <w:r w:rsidRPr="00C2240B">
        <w:rPr>
          <w:rStyle w:val="StyleUnderline"/>
        </w:rPr>
        <w:t>.</w:t>
      </w:r>
    </w:p>
    <w:p w14:paraId="2F3BF71E" w14:textId="5B29C5DA" w:rsidR="0083710C" w:rsidRDefault="0083710C" w:rsidP="00403531">
      <w:pPr>
        <w:rPr>
          <w:sz w:val="16"/>
        </w:rPr>
      </w:pPr>
      <w:r w:rsidRPr="000D0D55">
        <w:rPr>
          <w:sz w:val="16"/>
        </w:rPr>
        <w:t>In an </w:t>
      </w:r>
      <w:hyperlink r:id="rId35" w:history="1">
        <w:r w:rsidRPr="000D0D55">
          <w:rPr>
            <w:rStyle w:val="Hyperlink"/>
            <w:sz w:val="16"/>
          </w:rPr>
          <w:t>April 2023 statement</w:t>
        </w:r>
      </w:hyperlink>
      <w:r w:rsidRPr="000D0D55">
        <w:rPr>
          <w:sz w:val="16"/>
        </w:rPr>
        <w:t xml:space="preserve">, the Managing Director of the International Monetary Fund stated that </w:t>
      </w:r>
      <w:r w:rsidRPr="000D0D55">
        <w:rPr>
          <w:rStyle w:val="StyleUnderline"/>
          <w:b/>
          <w:bCs/>
        </w:rPr>
        <w:t>stronger collaboration</w:t>
      </w:r>
      <w:r w:rsidRPr="00C2240B">
        <w:rPr>
          <w:rStyle w:val="StyleUnderline"/>
        </w:rPr>
        <w:t xml:space="preserve"> across the private</w:t>
      </w:r>
      <w:r w:rsidRPr="000D0D55">
        <w:rPr>
          <w:sz w:val="16"/>
        </w:rPr>
        <w:t xml:space="preserve"> </w:t>
      </w:r>
      <w:r w:rsidRPr="00C2240B">
        <w:rPr>
          <w:rStyle w:val="StyleUnderline"/>
        </w:rPr>
        <w:t xml:space="preserve">sector </w:t>
      </w:r>
      <w:r w:rsidRPr="000D0D55">
        <w:rPr>
          <w:rStyle w:val="StyleUnderline"/>
          <w:b/>
          <w:bCs/>
        </w:rPr>
        <w:t>is vital to address</w:t>
      </w:r>
      <w:r w:rsidRPr="000D0D55">
        <w:rPr>
          <w:sz w:val="16"/>
        </w:rPr>
        <w:t xml:space="preserve"> the impacts of </w:t>
      </w:r>
      <w:r w:rsidRPr="00C2240B">
        <w:rPr>
          <w:rStyle w:val="StyleUnderline"/>
        </w:rPr>
        <w:t xml:space="preserve">global </w:t>
      </w:r>
      <w:r w:rsidRPr="000D0D55">
        <w:rPr>
          <w:rStyle w:val="StyleUnderline"/>
          <w:b/>
          <w:bCs/>
        </w:rPr>
        <w:t>warming</w:t>
      </w:r>
      <w:r w:rsidRPr="000D0D55">
        <w:rPr>
          <w:sz w:val="16"/>
        </w:rPr>
        <w:t>. However, businesses will operate within the bounds prescribed to them by policy. In the status quo, perceptions of antitrust regulation hamper necessary climate collaboration. There is a need to re-evaluate how long-standing systems consider systemic risks like climate change. These policies will define the priorities and frameworks within which stakeholders work, ultimately influencing how quickly we reach net-zero.</w:t>
      </w:r>
    </w:p>
    <w:p w14:paraId="1559917F" w14:textId="78F7DCD0" w:rsidR="0083710C" w:rsidRDefault="00C9687C" w:rsidP="0083710C">
      <w:pPr>
        <w:pStyle w:val="Heading1"/>
        <w:rPr>
          <w:rFonts w:cs="Calibri"/>
        </w:rPr>
      </w:pPr>
      <w:r>
        <w:rPr>
          <w:rFonts w:cs="Calibri"/>
        </w:rPr>
        <w:lastRenderedPageBreak/>
        <w:t>AFF</w:t>
      </w:r>
    </w:p>
    <w:p w14:paraId="6E7CE762" w14:textId="214520AB" w:rsidR="00C82E8A" w:rsidRDefault="00C82E8A" w:rsidP="00C82E8A">
      <w:pPr>
        <w:pStyle w:val="Heading2"/>
      </w:pPr>
      <w:r>
        <w:lastRenderedPageBreak/>
        <w:t>Competition</w:t>
      </w:r>
    </w:p>
    <w:p w14:paraId="28D7B477" w14:textId="5168AF2B" w:rsidR="00546B38" w:rsidRDefault="00546B38" w:rsidP="00C82E8A">
      <w:pPr>
        <w:pStyle w:val="Heading3"/>
      </w:pPr>
      <w:r>
        <w:lastRenderedPageBreak/>
        <w:t>Competition---Do Both---Copyright</w:t>
      </w:r>
    </w:p>
    <w:p w14:paraId="183F040F" w14:textId="77777777" w:rsidR="00546B38" w:rsidRPr="00BB5B88" w:rsidRDefault="00546B38" w:rsidP="00546B38">
      <w:pPr>
        <w:pStyle w:val="Heading4"/>
        <w:rPr>
          <w:b w:val="0"/>
          <w:bCs/>
        </w:rPr>
      </w:pPr>
      <w:r>
        <w:t>Copyright doesn’t infringe antitrust.</w:t>
      </w:r>
    </w:p>
    <w:p w14:paraId="448B6E0B" w14:textId="77777777" w:rsidR="00546B38" w:rsidRPr="005011F6" w:rsidRDefault="00546B38" w:rsidP="00546B38">
      <w:r>
        <w:rPr>
          <w:rFonts w:eastAsiaTheme="majorEastAsia" w:cstheme="majorBidi"/>
          <w:b/>
          <w:iCs/>
          <w:sz w:val="26"/>
        </w:rPr>
        <w:t xml:space="preserve">Wu </w:t>
      </w:r>
      <w:r w:rsidRPr="00362DE3">
        <w:rPr>
          <w:rFonts w:eastAsiaTheme="majorEastAsia" w:cstheme="majorBidi"/>
          <w:b/>
          <w:iCs/>
          <w:sz w:val="26"/>
        </w:rPr>
        <w:t>’</w:t>
      </w:r>
      <w:r>
        <w:rPr>
          <w:rFonts w:eastAsiaTheme="majorEastAsia" w:cstheme="majorBidi"/>
          <w:b/>
          <w:iCs/>
          <w:sz w:val="26"/>
        </w:rPr>
        <w:t>20</w:t>
      </w:r>
      <w:r>
        <w:rPr>
          <w:b/>
          <w:sz w:val="26"/>
        </w:rPr>
        <w:t xml:space="preserve"> </w:t>
      </w:r>
      <w:r>
        <w:t>[Michelle; October 8;</w:t>
      </w:r>
      <w:r w:rsidRPr="00B17A77">
        <w:rPr>
          <w:rFonts w:ascii="Arial" w:hAnsi="Arial" w:cs="Arial"/>
          <w:color w:val="1F2021"/>
          <w:sz w:val="21"/>
          <w:szCs w:val="21"/>
        </w:rPr>
        <w:t xml:space="preserve"> </w:t>
      </w:r>
      <w:r>
        <w:t xml:space="preserve">Researcher at the Georgetown University Law Center, Honors from </w:t>
      </w:r>
      <w:r w:rsidRPr="003220D7">
        <w:t>Association of American Law Schools Section on Law Libraries and Legal Information Award for Outstanding Contributions to Teaching and Scholarship</w:t>
      </w:r>
      <w:r>
        <w:t xml:space="preserve">; Georgetown University Law Center, “Restoring the Balance of Copyright: Antitrust, Misuse, and Other Possible Paths to Challenge Inequitable Licensing Practices,” </w:t>
      </w:r>
      <w:r w:rsidRPr="00DD79B8">
        <w:t>https://scholarship.law.georgetown.edu/cgi/viewcontent.cgi?article=3430&amp;context=facpub</w:t>
      </w:r>
      <w:r>
        <w:t>]//av</w:t>
      </w:r>
    </w:p>
    <w:p w14:paraId="3409777C" w14:textId="77777777" w:rsidR="00546B38" w:rsidRPr="005011F6" w:rsidRDefault="00546B38" w:rsidP="00546B38">
      <w:pPr>
        <w:rPr>
          <w:sz w:val="16"/>
        </w:rPr>
      </w:pPr>
      <w:r w:rsidRPr="005011F6">
        <w:rPr>
          <w:sz w:val="16"/>
        </w:rPr>
        <w:t xml:space="preserve">Antitrust is grounded in the principle that competition is good for the consumer, and that anticompetitive behaviors such as unreasonable restraints of trade, monopolistic conduct, price fixing, and price discrimination are suspect. </w:t>
      </w:r>
      <w:r w:rsidRPr="00682030">
        <w:rPr>
          <w:rStyle w:val="StyleUnderline"/>
        </w:rPr>
        <w:t>On the surface, intellectual property and antitrust might appear to be inherently incompatible</w:t>
      </w:r>
      <w:r w:rsidRPr="005011F6">
        <w:rPr>
          <w:sz w:val="16"/>
        </w:rPr>
        <w:t xml:space="preserve">. After all, prevention of monopolistic conduct is an explicit antitrust purpose,62 where stopping such conduct is seen as “protect[ing] the process of competition for the benefit of consumers, making sure there are strong incentives for businesses to operate efficiently, keep prices down, and keep quality up.”63 </w:t>
      </w:r>
      <w:r w:rsidRPr="00682030">
        <w:rPr>
          <w:rStyle w:val="StyleUnderline"/>
        </w:rPr>
        <w:t xml:space="preserve">On the other hand, </w:t>
      </w:r>
      <w:r w:rsidRPr="002B3B83">
        <w:rPr>
          <w:rStyle w:val="Emphasis"/>
          <w:highlight w:val="cyan"/>
        </w:rPr>
        <w:t>copyright is</w:t>
      </w:r>
      <w:r w:rsidRPr="00682030">
        <w:rPr>
          <w:rStyle w:val="StyleUnderline"/>
        </w:rPr>
        <w:t xml:space="preserve"> a monopoly </w:t>
      </w:r>
      <w:r w:rsidRPr="002B3B83">
        <w:rPr>
          <w:rStyle w:val="Emphasis"/>
          <w:highlight w:val="cyan"/>
        </w:rPr>
        <w:t>legitimized by Congress</w:t>
      </w:r>
      <w:r w:rsidRPr="005011F6">
        <w:rPr>
          <w:sz w:val="16"/>
        </w:rPr>
        <w:t xml:space="preserve">, and as noted in a later section (see Misuse), </w:t>
      </w:r>
      <w:r w:rsidRPr="002B3B83">
        <w:rPr>
          <w:rStyle w:val="StyleUnderline"/>
          <w:highlight w:val="cyan"/>
        </w:rPr>
        <w:t xml:space="preserve">courts have </w:t>
      </w:r>
      <w:r w:rsidRPr="002B3B83">
        <w:rPr>
          <w:rStyle w:val="Emphasis"/>
          <w:highlight w:val="cyan"/>
        </w:rPr>
        <w:t>no expectations</w:t>
      </w:r>
      <w:r w:rsidRPr="00682030">
        <w:rPr>
          <w:rStyle w:val="StyleUnderline"/>
        </w:rPr>
        <w:t xml:space="preserve"> that </w:t>
      </w:r>
      <w:r w:rsidRPr="002B3B83">
        <w:rPr>
          <w:rStyle w:val="StyleUnderline"/>
          <w:highlight w:val="cyan"/>
        </w:rPr>
        <w:t xml:space="preserve">these </w:t>
      </w:r>
      <w:r w:rsidRPr="002B3B83">
        <w:rPr>
          <w:rStyle w:val="Emphasis"/>
          <w:highlight w:val="cyan"/>
        </w:rPr>
        <w:t>monopoly</w:t>
      </w:r>
      <w:r w:rsidRPr="00682030">
        <w:rPr>
          <w:rStyle w:val="StyleUnderline"/>
        </w:rPr>
        <w:t xml:space="preserve"> owners </w:t>
      </w:r>
      <w:r w:rsidRPr="002B3B83">
        <w:rPr>
          <w:rStyle w:val="Emphasis"/>
          <w:highlight w:val="cyan"/>
        </w:rPr>
        <w:t>foster competition</w:t>
      </w:r>
      <w:r w:rsidRPr="005011F6">
        <w:rPr>
          <w:sz w:val="16"/>
        </w:rPr>
        <w:t xml:space="preserve"> or keep costs down. </w:t>
      </w:r>
    </w:p>
    <w:p w14:paraId="6A39A191" w14:textId="77777777" w:rsidR="00546B38" w:rsidRPr="005011F6" w:rsidRDefault="00546B38" w:rsidP="00546B38">
      <w:pPr>
        <w:rPr>
          <w:sz w:val="16"/>
        </w:rPr>
      </w:pPr>
      <w:r w:rsidRPr="005011F6">
        <w:rPr>
          <w:sz w:val="16"/>
        </w:rPr>
        <w:t xml:space="preserve">However, once one takes a look at the actual descriptions within antitrust, it becomes apparent that </w:t>
      </w:r>
      <w:r w:rsidRPr="008D4858">
        <w:rPr>
          <w:rStyle w:val="StyleUnderline"/>
        </w:rPr>
        <w:t xml:space="preserve">the monopolies bestowed by </w:t>
      </w:r>
      <w:r w:rsidRPr="002B3B83">
        <w:rPr>
          <w:rStyle w:val="StyleUnderline"/>
          <w:highlight w:val="cyan"/>
        </w:rPr>
        <w:t>copyright</w:t>
      </w:r>
      <w:r w:rsidRPr="008D4858">
        <w:rPr>
          <w:rStyle w:val="StyleUnderline"/>
        </w:rPr>
        <w:t xml:space="preserve"> are </w:t>
      </w:r>
      <w:r w:rsidRPr="002B3B83">
        <w:rPr>
          <w:rStyle w:val="Emphasis"/>
          <w:highlight w:val="cyan"/>
        </w:rPr>
        <w:t>not</w:t>
      </w:r>
      <w:r w:rsidRPr="005011F6">
        <w:rPr>
          <w:rStyle w:val="Emphasis"/>
        </w:rPr>
        <w:t xml:space="preserve"> the same</w:t>
      </w:r>
      <w:r w:rsidRPr="005011F6">
        <w:rPr>
          <w:rStyle w:val="StyleUnderline"/>
        </w:rPr>
        <w:t xml:space="preserve"> as</w:t>
      </w:r>
      <w:r w:rsidRPr="008D4858">
        <w:rPr>
          <w:rStyle w:val="StyleUnderline"/>
        </w:rPr>
        <w:t xml:space="preserve"> the monopolies seen to </w:t>
      </w:r>
      <w:r w:rsidRPr="002B3B83">
        <w:rPr>
          <w:rStyle w:val="StyleUnderline"/>
          <w:highlight w:val="cyan"/>
        </w:rPr>
        <w:t>endanger</w:t>
      </w:r>
      <w:r w:rsidRPr="008D4858">
        <w:rPr>
          <w:rStyle w:val="StyleUnderline"/>
        </w:rPr>
        <w:t xml:space="preserve"> the </w:t>
      </w:r>
      <w:r w:rsidRPr="002B3B83">
        <w:rPr>
          <w:rStyle w:val="StyleUnderline"/>
          <w:highlight w:val="cyan"/>
        </w:rPr>
        <w:t>economy</w:t>
      </w:r>
      <w:r w:rsidRPr="005011F6">
        <w:rPr>
          <w:sz w:val="16"/>
        </w:rPr>
        <w:t xml:space="preserve">. An </w:t>
      </w:r>
      <w:r w:rsidRPr="002B3B83">
        <w:rPr>
          <w:rStyle w:val="Emphasis"/>
          <w:highlight w:val="cyan"/>
        </w:rPr>
        <w:t>antitrust</w:t>
      </w:r>
      <w:r w:rsidRPr="002B3B83">
        <w:rPr>
          <w:rStyle w:val="StyleUnderline"/>
          <w:highlight w:val="cyan"/>
        </w:rPr>
        <w:t xml:space="preserve"> violation</w:t>
      </w:r>
      <w:r w:rsidRPr="008D4858">
        <w:rPr>
          <w:rStyle w:val="StyleUnderline"/>
        </w:rPr>
        <w:t xml:space="preserve"> often </w:t>
      </w:r>
      <w:r w:rsidRPr="002B3B83">
        <w:rPr>
          <w:rStyle w:val="Emphasis"/>
          <w:highlight w:val="cyan"/>
        </w:rPr>
        <w:t>involves</w:t>
      </w:r>
      <w:r w:rsidRPr="008D4858">
        <w:rPr>
          <w:rStyle w:val="StyleUnderline"/>
        </w:rPr>
        <w:t xml:space="preserve"> an actor </w:t>
      </w:r>
      <w:r w:rsidRPr="002B3B83">
        <w:rPr>
          <w:rStyle w:val="Emphasis"/>
          <w:highlight w:val="cyan"/>
        </w:rPr>
        <w:t>abusing market power</w:t>
      </w:r>
      <w:r w:rsidRPr="005011F6">
        <w:rPr>
          <w:sz w:val="16"/>
        </w:rPr>
        <w:t>, where market power is defined as “</w:t>
      </w:r>
      <w:r w:rsidRPr="008D4858">
        <w:rPr>
          <w:rStyle w:val="StyleUnderline"/>
        </w:rPr>
        <w:t>the ability profitably to maintain prices above</w:t>
      </w:r>
      <w:r w:rsidRPr="005011F6">
        <w:rPr>
          <w:sz w:val="16"/>
        </w:rPr>
        <w:t xml:space="preserve">, or output below, competitive levels </w:t>
      </w:r>
      <w:r w:rsidRPr="008D4858">
        <w:rPr>
          <w:rStyle w:val="StyleUnderline"/>
        </w:rPr>
        <w:t>for a significant period of time</w:t>
      </w:r>
      <w:r w:rsidRPr="005011F6">
        <w:rPr>
          <w:sz w:val="16"/>
        </w:rPr>
        <w:t xml:space="preserve">.”64 </w:t>
      </w:r>
      <w:r w:rsidRPr="00751363">
        <w:rPr>
          <w:rStyle w:val="Emphasis"/>
        </w:rPr>
        <w:t xml:space="preserve">It is </w:t>
      </w:r>
      <w:r w:rsidRPr="002B3B83">
        <w:rPr>
          <w:rStyle w:val="Emphasis"/>
          <w:highlight w:val="cyan"/>
        </w:rPr>
        <w:t>unlikely</w:t>
      </w:r>
      <w:r w:rsidRPr="00FC6D76">
        <w:rPr>
          <w:rStyle w:val="StyleUnderline"/>
        </w:rPr>
        <w:t xml:space="preserve"> that </w:t>
      </w:r>
      <w:r w:rsidRPr="002B3B83">
        <w:rPr>
          <w:rStyle w:val="Emphasis"/>
          <w:highlight w:val="cyan"/>
        </w:rPr>
        <w:t>an</w:t>
      </w:r>
      <w:r w:rsidRPr="00FC6D76">
        <w:rPr>
          <w:rStyle w:val="StyleUnderline"/>
        </w:rPr>
        <w:t xml:space="preserve"> individual </w:t>
      </w:r>
      <w:r w:rsidRPr="002B3B83">
        <w:rPr>
          <w:rStyle w:val="Emphasis"/>
          <w:highlight w:val="cyan"/>
        </w:rPr>
        <w:t>author will</w:t>
      </w:r>
      <w:r w:rsidRPr="00FC6D76">
        <w:rPr>
          <w:rStyle w:val="StyleUnderline"/>
        </w:rPr>
        <w:t xml:space="preserve"> ever </w:t>
      </w:r>
      <w:r w:rsidRPr="002B3B83">
        <w:rPr>
          <w:rStyle w:val="Emphasis"/>
          <w:highlight w:val="cyan"/>
        </w:rPr>
        <w:t>hold market power</w:t>
      </w:r>
      <w:r w:rsidRPr="005011F6">
        <w:rPr>
          <w:sz w:val="16"/>
        </w:rPr>
        <w:t xml:space="preserve"> such that she would run afoul of antitrust laws. Corporations who own parts of the rights within copyright, though, may engage in behaviors that would draw antitrust scrutiny. Thus, where </w:t>
      </w:r>
      <w:r w:rsidRPr="00751363">
        <w:rPr>
          <w:rStyle w:val="Emphasis"/>
        </w:rPr>
        <w:t>Congressional</w:t>
      </w:r>
      <w:r w:rsidRPr="00FC6D76">
        <w:rPr>
          <w:rStyle w:val="StyleUnderline"/>
        </w:rPr>
        <w:t xml:space="preserve">-granted </w:t>
      </w:r>
      <w:r w:rsidRPr="002B3B83">
        <w:rPr>
          <w:rStyle w:val="Emphasis"/>
          <w:highlight w:val="cyan"/>
        </w:rPr>
        <w:t>monopolies</w:t>
      </w:r>
      <w:r w:rsidRPr="00FC6D76">
        <w:rPr>
          <w:rStyle w:val="StyleUnderline"/>
        </w:rPr>
        <w:t xml:space="preserve"> would </w:t>
      </w:r>
      <w:r w:rsidRPr="002B3B83">
        <w:rPr>
          <w:rStyle w:val="Emphasis"/>
          <w:highlight w:val="cyan"/>
        </w:rPr>
        <w:t>not</w:t>
      </w:r>
      <w:r w:rsidRPr="00FC6D76">
        <w:rPr>
          <w:rStyle w:val="StyleUnderline"/>
        </w:rPr>
        <w:t xml:space="preserve"> by themselves </w:t>
      </w:r>
      <w:r w:rsidRPr="002B3B83">
        <w:rPr>
          <w:rStyle w:val="Emphasis"/>
          <w:highlight w:val="cyan"/>
        </w:rPr>
        <w:t>raise antitrust</w:t>
      </w:r>
      <w:r w:rsidRPr="002B3B83">
        <w:rPr>
          <w:rStyle w:val="StyleUnderline"/>
          <w:highlight w:val="cyan"/>
        </w:rPr>
        <w:t xml:space="preserve"> concerns</w:t>
      </w:r>
      <w:r w:rsidRPr="005011F6">
        <w:rPr>
          <w:sz w:val="16"/>
        </w:rPr>
        <w:t>, how those monopolies are used might.</w:t>
      </w:r>
    </w:p>
    <w:p w14:paraId="3FF8297E" w14:textId="77777777" w:rsidR="00546B38" w:rsidRPr="005011F6" w:rsidRDefault="00546B38" w:rsidP="00546B38">
      <w:pPr>
        <w:rPr>
          <w:sz w:val="16"/>
        </w:rPr>
      </w:pPr>
      <w:r w:rsidRPr="005011F6">
        <w:rPr>
          <w:sz w:val="16"/>
        </w:rPr>
        <w:t>To overcome any misapprehension that IP is immune from antitrust review or that IP monopolies automatically confer market power, the Department of Justice (DOJ) and the Federal Trade Commission (FTC) have articulated the articulate three general principles in assessing antitrust allegations when IP licenses are involved:</w:t>
      </w:r>
    </w:p>
    <w:p w14:paraId="2E5C9D3E" w14:textId="77777777" w:rsidR="00546B38" w:rsidRPr="005011F6" w:rsidRDefault="00546B38" w:rsidP="00546B38">
      <w:pPr>
        <w:rPr>
          <w:sz w:val="16"/>
        </w:rPr>
      </w:pPr>
      <w:r w:rsidRPr="005011F6">
        <w:rPr>
          <w:sz w:val="16"/>
        </w:rPr>
        <w:t xml:space="preserve">(a) for the purpose of antitrust analysis, the Agencies apply the same analysis to conduct involving intellectual property as to conduct involving other forms of property, taking into account the specific characteristics of a particular property right; </w:t>
      </w:r>
    </w:p>
    <w:p w14:paraId="32091E87" w14:textId="77777777" w:rsidR="00546B38" w:rsidRPr="005011F6" w:rsidRDefault="00546B38" w:rsidP="00546B38">
      <w:pPr>
        <w:rPr>
          <w:sz w:val="16"/>
        </w:rPr>
      </w:pPr>
      <w:r w:rsidRPr="005011F6">
        <w:rPr>
          <w:sz w:val="16"/>
        </w:rPr>
        <w:t xml:space="preserve">(b) the Agencies do not presume that intellectual property creates market power in the antitrust context; and </w:t>
      </w:r>
    </w:p>
    <w:p w14:paraId="22E4F411" w14:textId="77777777" w:rsidR="00546B38" w:rsidRPr="005011F6" w:rsidRDefault="00546B38" w:rsidP="00546B38">
      <w:pPr>
        <w:rPr>
          <w:sz w:val="16"/>
        </w:rPr>
      </w:pPr>
      <w:r w:rsidRPr="005011F6">
        <w:rPr>
          <w:sz w:val="16"/>
        </w:rPr>
        <w:t>(c) the Agencies recognize that intellectual property licensing allows firms to combine complementary factors of production and is generally procompetitive.65</w:t>
      </w:r>
    </w:p>
    <w:p w14:paraId="1436E013" w14:textId="2E6CBE45" w:rsidR="00546B38" w:rsidRPr="00546B38" w:rsidRDefault="00546B38" w:rsidP="00546B38">
      <w:pPr>
        <w:rPr>
          <w:sz w:val="16"/>
        </w:rPr>
      </w:pPr>
      <w:r w:rsidRPr="005011F6">
        <w:rPr>
          <w:sz w:val="16"/>
        </w:rPr>
        <w:t xml:space="preserve">While </w:t>
      </w:r>
      <w:r w:rsidRPr="005011F6">
        <w:rPr>
          <w:rStyle w:val="StyleUnderline"/>
        </w:rPr>
        <w:t xml:space="preserve">these </w:t>
      </w:r>
      <w:r w:rsidRPr="002B3B83">
        <w:rPr>
          <w:rStyle w:val="StyleUnderline"/>
          <w:highlight w:val="cyan"/>
        </w:rPr>
        <w:t>principles</w:t>
      </w:r>
      <w:r w:rsidRPr="005011F6">
        <w:rPr>
          <w:sz w:val="16"/>
        </w:rPr>
        <w:t xml:space="preserve"> explicitly encompass licenses for all types of intellectual property, it is important to note that the examples it provides throughout </w:t>
      </w:r>
      <w:r w:rsidRPr="005011F6">
        <w:rPr>
          <w:rStyle w:val="StyleUnderline"/>
        </w:rPr>
        <w:t>describe instances where both the licensor and the licensee are commercial actors interested in exploitation of the IP</w:t>
      </w:r>
      <w:r w:rsidRPr="005011F6">
        <w:rPr>
          <w:sz w:val="16"/>
        </w:rPr>
        <w:t xml:space="preserve"> in the course of business. They </w:t>
      </w:r>
      <w:r w:rsidRPr="002B3B83">
        <w:rPr>
          <w:rStyle w:val="Emphasis"/>
          <w:highlight w:val="cyan"/>
        </w:rPr>
        <w:t>lean heavily on patent</w:t>
      </w:r>
      <w:r w:rsidRPr="005011F6">
        <w:rPr>
          <w:rStyle w:val="StyleUnderline"/>
        </w:rPr>
        <w:t xml:space="preserve"> and operational soft</w:t>
      </w:r>
      <w:r w:rsidRPr="005011F6">
        <w:rPr>
          <w:sz w:val="16"/>
        </w:rPr>
        <w:t xml:space="preserve">ware, which </w:t>
      </w:r>
      <w:r w:rsidRPr="002B3B83">
        <w:rPr>
          <w:rStyle w:val="StyleUnderline"/>
          <w:highlight w:val="cyan"/>
        </w:rPr>
        <w:t xml:space="preserve">have </w:t>
      </w:r>
      <w:r w:rsidRPr="002B3B83">
        <w:rPr>
          <w:rStyle w:val="Emphasis"/>
          <w:highlight w:val="cyan"/>
        </w:rPr>
        <w:t>significantly different characteristics than</w:t>
      </w:r>
      <w:r w:rsidRPr="005011F6">
        <w:rPr>
          <w:rStyle w:val="StyleUnderline"/>
        </w:rPr>
        <w:t xml:space="preserve"> the types of </w:t>
      </w:r>
      <w:r w:rsidRPr="002B3B83">
        <w:rPr>
          <w:rStyle w:val="Emphasis"/>
          <w:highlight w:val="cyan"/>
        </w:rPr>
        <w:t>copyright</w:t>
      </w:r>
      <w:r w:rsidRPr="002B3B83">
        <w:rPr>
          <w:sz w:val="16"/>
        </w:rPr>
        <w:t>ed</w:t>
      </w:r>
      <w:r w:rsidRPr="00751363">
        <w:rPr>
          <w:sz w:val="16"/>
        </w:rPr>
        <w:t xml:space="preserve"> materials that libraries and users license, so the document by itself does not shed a great deal of light on how licenses between other types of actors should be assessed. For that reason, this section relies as much on general antitrust principles as the DOJ/FTC document</w:t>
      </w:r>
    </w:p>
    <w:p w14:paraId="62C7FF6C" w14:textId="4D78A827" w:rsidR="00C82E8A" w:rsidRDefault="00C82E8A" w:rsidP="00C82E8A">
      <w:pPr>
        <w:pStyle w:val="Heading3"/>
      </w:pPr>
      <w:r>
        <w:lastRenderedPageBreak/>
        <w:t>Competition---Do Both---Patents</w:t>
      </w:r>
    </w:p>
    <w:p w14:paraId="07404F14" w14:textId="77777777" w:rsidR="00C82E8A" w:rsidRPr="00BB5F4E" w:rsidRDefault="00C82E8A" w:rsidP="00C82E8A">
      <w:pPr>
        <w:pStyle w:val="Heading4"/>
      </w:pPr>
      <w:r w:rsidRPr="00BB5F4E">
        <w:t xml:space="preserve">Antitrust and patent law are </w:t>
      </w:r>
      <w:r w:rsidRPr="00BB5F4E">
        <w:rPr>
          <w:u w:val="single"/>
        </w:rPr>
        <w:t>complementary</w:t>
      </w:r>
    </w:p>
    <w:p w14:paraId="49265987" w14:textId="77777777" w:rsidR="00C82E8A" w:rsidRPr="00BB5F4E" w:rsidRDefault="00C82E8A" w:rsidP="00C82E8A">
      <w:pPr>
        <w:spacing w:after="120" w:line="235" w:lineRule="atLeast"/>
        <w:rPr>
          <w:color w:val="000000"/>
        </w:rPr>
      </w:pPr>
      <w:r w:rsidRPr="00BB5F4E">
        <w:rPr>
          <w:b/>
          <w:bCs/>
          <w:sz w:val="26"/>
          <w:szCs w:val="26"/>
        </w:rPr>
        <w:t>Varney ‘10</w:t>
      </w:r>
      <w:r w:rsidRPr="00BB5F4E">
        <w:t xml:space="preserve"> [</w:t>
      </w:r>
      <w:r w:rsidRPr="00BB5F4E">
        <w:rPr>
          <w:color w:val="000000"/>
        </w:rPr>
        <w:t>Christine; Assistant Attorney General, Antitrust Division, U.S. Department of Justice; DOJ</w:t>
      </w:r>
      <w:r w:rsidRPr="00BB5F4E">
        <w:t xml:space="preserve">, </w:t>
      </w:r>
      <w:r w:rsidRPr="00BB5F4E">
        <w:rPr>
          <w:color w:val="000000"/>
        </w:rPr>
        <w:t>“Promoting Innovation Through Patent And Antitrust Law And Policy.”</w:t>
      </w:r>
      <w:r w:rsidRPr="00BB5F4E">
        <w:t xml:space="preserve"> </w:t>
      </w:r>
      <w:r w:rsidRPr="00BB5F4E">
        <w:rPr>
          <w:color w:val="000000"/>
        </w:rPr>
        <w:t>https://www.justice.gov/atr/speech/promoting-innovation-through-patent-and-antitrust-law-and-policy</w:t>
      </w:r>
      <w:r w:rsidRPr="00BB5F4E">
        <w:t>]</w:t>
      </w:r>
    </w:p>
    <w:p w14:paraId="5F4570C6" w14:textId="77777777" w:rsidR="00C82E8A" w:rsidRPr="00BB5F4E" w:rsidRDefault="00C82E8A" w:rsidP="00C82E8A">
      <w:pPr>
        <w:rPr>
          <w:u w:val="single"/>
        </w:rPr>
      </w:pPr>
      <w:r w:rsidRPr="00BB5F4E">
        <w:rPr>
          <w:u w:val="single"/>
        </w:rPr>
        <w:t xml:space="preserve">Today, it is widely recognized that </w:t>
      </w:r>
      <w:r w:rsidRPr="00BB5F4E">
        <w:rPr>
          <w:highlight w:val="cyan"/>
          <w:u w:val="single"/>
        </w:rPr>
        <w:t>patent and antitrust drive innovation in different but complementary ways</w:t>
      </w:r>
      <w:r w:rsidRPr="00BB5F4E">
        <w:rPr>
          <w:u w:val="single"/>
        </w:rPr>
        <w:t xml:space="preserve">. </w:t>
      </w:r>
      <w:r w:rsidRPr="00BB5F4E">
        <w:rPr>
          <w:highlight w:val="cyan"/>
          <w:u w:val="single"/>
        </w:rPr>
        <w:t>Both disciplines</w:t>
      </w:r>
      <w:r w:rsidRPr="00BB5F4E">
        <w:rPr>
          <w:u w:val="single"/>
        </w:rPr>
        <w:t xml:space="preserve"> promote dynamic efficiency: that is, a system of property rights and market rules that </w:t>
      </w:r>
      <w:r w:rsidRPr="00BB5F4E">
        <w:rPr>
          <w:highlight w:val="cyan"/>
          <w:u w:val="single"/>
        </w:rPr>
        <w:t>create</w:t>
      </w:r>
      <w:r w:rsidRPr="00BB5F4E">
        <w:rPr>
          <w:u w:val="single"/>
        </w:rPr>
        <w:t xml:space="preserve"> appropriate </w:t>
      </w:r>
      <w:r w:rsidRPr="00BB5F4E">
        <w:rPr>
          <w:highlight w:val="cyan"/>
          <w:u w:val="single"/>
        </w:rPr>
        <w:t>incentives for invention, innovation, and risk taking</w:t>
      </w:r>
      <w:r w:rsidRPr="00BB5F4E">
        <w:rPr>
          <w:u w:val="single"/>
        </w:rPr>
        <w:t>—</w:t>
      </w:r>
      <w:r w:rsidRPr="00BB5F4E">
        <w:rPr>
          <w:highlight w:val="cyan"/>
          <w:u w:val="single"/>
        </w:rPr>
        <w:t>delivering the greatest returns for society</w:t>
      </w:r>
      <w:r w:rsidRPr="00BB5F4E">
        <w:rPr>
          <w:u w:val="single"/>
        </w:rPr>
        <w:t xml:space="preserve"> not just for today, but tomorrow as well. </w:t>
      </w:r>
      <w:r w:rsidRPr="00BB5F4E">
        <w:rPr>
          <w:sz w:val="16"/>
          <w:szCs w:val="16"/>
        </w:rPr>
        <w:t>The patent grant does this by providing incentives for inventors to take risks and make investments in research and development. Patents transform a claimed piece of intellectual progress into a property right, allowing the inventor to exclude others from using that invention during the term of the patent</w:t>
      </w:r>
      <w:r w:rsidRPr="00BB5F4E">
        <w:rPr>
          <w:u w:val="single"/>
        </w:rPr>
        <w:t>. Our intellectual property framework further advances follow-on innovation through public disclosure of the invention.</w:t>
      </w:r>
      <w:r w:rsidRPr="00BB5F4E">
        <w:rPr>
          <w:sz w:val="16"/>
          <w:szCs w:val="16"/>
        </w:rPr>
        <w:t xml:space="preserve"> Antitrust's core mission is to appropriately foster and protect the competitive environment by preventing certain conduct that threatens free markets. </w:t>
      </w:r>
      <w:r w:rsidRPr="00BB5F4E">
        <w:rPr>
          <w:u w:val="single"/>
        </w:rPr>
        <w:t>This environment is what pushes companies to constantly innovate and allows them to profit when they do</w:t>
      </w:r>
      <w:r w:rsidRPr="00BB5F4E">
        <w:rPr>
          <w:sz w:val="16"/>
          <w:szCs w:val="16"/>
        </w:rPr>
        <w:t xml:space="preserve">. </w:t>
      </w:r>
      <w:r w:rsidRPr="00BB5F4E">
        <w:rPr>
          <w:highlight w:val="cyan"/>
          <w:u w:val="single"/>
        </w:rPr>
        <w:t xml:space="preserve">Antitrust recognizes the </w:t>
      </w:r>
      <w:r w:rsidRPr="00BB5F4E">
        <w:rPr>
          <w:b/>
          <w:bCs/>
          <w:highlight w:val="cyan"/>
          <w:u w:val="single"/>
        </w:rPr>
        <w:t xml:space="preserve">critical role </w:t>
      </w:r>
      <w:r w:rsidRPr="00BB5F4E">
        <w:rPr>
          <w:highlight w:val="cyan"/>
          <w:u w:val="single"/>
        </w:rPr>
        <w:t>that i</w:t>
      </w:r>
      <w:r w:rsidRPr="00BB5F4E">
        <w:rPr>
          <w:u w:val="single"/>
        </w:rPr>
        <w:t xml:space="preserve">ntellectual </w:t>
      </w:r>
      <w:r w:rsidRPr="00BB5F4E">
        <w:rPr>
          <w:highlight w:val="cyan"/>
          <w:u w:val="single"/>
        </w:rPr>
        <w:t>p</w:t>
      </w:r>
      <w:r w:rsidRPr="00BB5F4E">
        <w:rPr>
          <w:u w:val="single"/>
        </w:rPr>
        <w:t xml:space="preserve">roperty </w:t>
      </w:r>
      <w:r w:rsidRPr="00BB5F4E">
        <w:rPr>
          <w:highlight w:val="cyan"/>
          <w:u w:val="single"/>
        </w:rPr>
        <w:t>r</w:t>
      </w:r>
      <w:r w:rsidRPr="00BB5F4E">
        <w:rPr>
          <w:u w:val="single"/>
        </w:rPr>
        <w:t xml:space="preserve">ights </w:t>
      </w:r>
      <w:r w:rsidRPr="00BB5F4E">
        <w:rPr>
          <w:highlight w:val="cyan"/>
          <w:u w:val="single"/>
        </w:rPr>
        <w:t>play in driving innovation and</w:t>
      </w:r>
      <w:r w:rsidRPr="00BB5F4E">
        <w:rPr>
          <w:u w:val="single"/>
        </w:rPr>
        <w:t xml:space="preserve"> so </w:t>
      </w:r>
      <w:r w:rsidRPr="00BB5F4E">
        <w:rPr>
          <w:highlight w:val="cyan"/>
          <w:u w:val="single"/>
        </w:rPr>
        <w:t>values these rights.</w:t>
      </w:r>
      <w:r w:rsidRPr="00BB5F4E">
        <w:rPr>
          <w:u w:val="single"/>
        </w:rPr>
        <w:t xml:space="preserve"> Yet </w:t>
      </w:r>
      <w:r w:rsidRPr="00BB5F4E">
        <w:rPr>
          <w:highlight w:val="cyan"/>
          <w:u w:val="single"/>
        </w:rPr>
        <w:t xml:space="preserve">antitrust applies the </w:t>
      </w:r>
      <w:r w:rsidRPr="00BB5F4E">
        <w:rPr>
          <w:b/>
          <w:bCs/>
          <w:highlight w:val="cyan"/>
          <w:u w:val="single"/>
        </w:rPr>
        <w:t>same analytical framework</w:t>
      </w:r>
      <w:r w:rsidRPr="00BB5F4E">
        <w:rPr>
          <w:highlight w:val="cyan"/>
          <w:u w:val="single"/>
        </w:rPr>
        <w:t xml:space="preserve"> to i</w:t>
      </w:r>
      <w:r w:rsidRPr="00BB5F4E">
        <w:rPr>
          <w:u w:val="single"/>
        </w:rPr>
        <w:t xml:space="preserve">ntellectual </w:t>
      </w:r>
      <w:r w:rsidRPr="00BB5F4E">
        <w:rPr>
          <w:highlight w:val="cyan"/>
          <w:u w:val="single"/>
        </w:rPr>
        <w:t>p</w:t>
      </w:r>
      <w:r w:rsidRPr="00BB5F4E">
        <w:rPr>
          <w:u w:val="single"/>
        </w:rPr>
        <w:t xml:space="preserve">roperty as it does to other forms of property, and imposes some rules about how the patent monopoly can—and cannot—be used. Thus, </w:t>
      </w:r>
      <w:r w:rsidRPr="00BB5F4E">
        <w:rPr>
          <w:highlight w:val="cyan"/>
          <w:u w:val="single"/>
        </w:rPr>
        <w:t>antitrust and patent law work together to create and preserve</w:t>
      </w:r>
      <w:r w:rsidRPr="00BB5F4E">
        <w:rPr>
          <w:u w:val="single"/>
        </w:rPr>
        <w:t xml:space="preserve"> the appropriate </w:t>
      </w:r>
      <w:r w:rsidRPr="00BB5F4E">
        <w:rPr>
          <w:highlight w:val="cyan"/>
          <w:u w:val="single"/>
        </w:rPr>
        <w:t>incentives for tech</w:t>
      </w:r>
      <w:r w:rsidRPr="00BB5F4E">
        <w:rPr>
          <w:u w:val="single"/>
        </w:rPr>
        <w:t xml:space="preserve">nological </w:t>
      </w:r>
      <w:r w:rsidRPr="00BB5F4E">
        <w:rPr>
          <w:highlight w:val="cyan"/>
          <w:u w:val="single"/>
        </w:rPr>
        <w:t>progress</w:t>
      </w:r>
      <w:r w:rsidRPr="00BB5F4E">
        <w:rPr>
          <w:u w:val="single"/>
        </w:rPr>
        <w:t xml:space="preserve"> by creating property rights </w:t>
      </w:r>
      <w:r w:rsidRPr="00BB5F4E">
        <w:rPr>
          <w:highlight w:val="cyan"/>
          <w:u w:val="single"/>
        </w:rPr>
        <w:t>and preserving competition</w:t>
      </w:r>
      <w:r w:rsidRPr="00BB5F4E">
        <w:rPr>
          <w:u w:val="single"/>
        </w:rPr>
        <w:t xml:space="preserve"> around those rights.</w:t>
      </w:r>
    </w:p>
    <w:p w14:paraId="060448E1" w14:textId="77777777" w:rsidR="00C82E8A" w:rsidRPr="00BB5F4E" w:rsidRDefault="00C82E8A" w:rsidP="00C82E8A"/>
    <w:p w14:paraId="6D6C9742" w14:textId="77777777" w:rsidR="00C82E8A" w:rsidRPr="00BB5F4E" w:rsidRDefault="00C82E8A" w:rsidP="00C82E8A">
      <w:pPr>
        <w:pStyle w:val="Heading4"/>
      </w:pPr>
      <w:r w:rsidRPr="00BB5F4E">
        <w:t>Antitrust and patent law are best combined</w:t>
      </w:r>
    </w:p>
    <w:p w14:paraId="79F3AFAA" w14:textId="77777777" w:rsidR="00C82E8A" w:rsidRPr="00BB5F4E" w:rsidRDefault="00C82E8A" w:rsidP="00C82E8A">
      <w:pPr>
        <w:spacing w:after="120" w:line="235" w:lineRule="atLeast"/>
        <w:rPr>
          <w:color w:val="000000"/>
        </w:rPr>
      </w:pPr>
      <w:r w:rsidRPr="00BB5F4E">
        <w:rPr>
          <w:b/>
          <w:bCs/>
          <w:sz w:val="26"/>
          <w:szCs w:val="26"/>
        </w:rPr>
        <w:t>Anthony ‘99</w:t>
      </w:r>
      <w:r w:rsidRPr="00BB5F4E">
        <w:t xml:space="preserve"> [</w:t>
      </w:r>
      <w:r w:rsidRPr="00BB5F4E">
        <w:rPr>
          <w:color w:val="000000"/>
        </w:rPr>
        <w:t>Sheila; Sheila F. Anthony was sworn in as a member of the Federal Trade Commission on September 30, 1997. She was appointed by President Clinton to a term that expired September 25, 2002. Before appointment, Commissioner Anthony served as Assistant Attorney General for the Office of Legislative Affairs at the Department of Justice from 1993 to 1995. As Assistant Attorney General, Commissioner Anthony was the liaison between the Department and Congress, and the liaison to the White House Legislative Affairs Office; Federal Trade Comission</w:t>
      </w:r>
      <w:r w:rsidRPr="00BB5F4E">
        <w:t xml:space="preserve">, </w:t>
      </w:r>
      <w:r w:rsidRPr="00BB5F4E">
        <w:rPr>
          <w:color w:val="000000"/>
        </w:rPr>
        <w:t>“Antitrust and Intellectual Property Law: From Adversaries to Partners.”</w:t>
      </w:r>
      <w:r w:rsidRPr="00BB5F4E">
        <w:t xml:space="preserve"> </w:t>
      </w:r>
      <w:r w:rsidRPr="00BB5F4E">
        <w:rPr>
          <w:color w:val="000000"/>
        </w:rPr>
        <w:t>https://www.ftc.gov/news-events/news/speeches/antitrust-intellectual-property-law-adversaries-partners#A.%20Overview</w:t>
      </w:r>
      <w:r w:rsidRPr="00BB5F4E">
        <w:t>]</w:t>
      </w:r>
    </w:p>
    <w:p w14:paraId="14A71428" w14:textId="77777777" w:rsidR="00C82E8A" w:rsidRPr="00BB5F4E" w:rsidRDefault="00C82E8A" w:rsidP="00C82E8A">
      <w:pPr>
        <w:rPr>
          <w:sz w:val="16"/>
          <w:szCs w:val="16"/>
        </w:rPr>
      </w:pPr>
      <w:r w:rsidRPr="00BB5F4E">
        <w:rPr>
          <w:highlight w:val="cyan"/>
          <w:u w:val="single"/>
        </w:rPr>
        <w:t>I</w:t>
      </w:r>
      <w:r w:rsidRPr="00BB5F4E">
        <w:rPr>
          <w:u w:val="single"/>
        </w:rPr>
        <w:t xml:space="preserve">ntellectual </w:t>
      </w:r>
      <w:r w:rsidRPr="00BB5F4E">
        <w:rPr>
          <w:highlight w:val="cyan"/>
          <w:u w:val="single"/>
        </w:rPr>
        <w:t>p</w:t>
      </w:r>
      <w:r w:rsidRPr="00BB5F4E">
        <w:rPr>
          <w:u w:val="single"/>
        </w:rPr>
        <w:t xml:space="preserve">roperty </w:t>
      </w:r>
      <w:r w:rsidRPr="00BB5F4E">
        <w:rPr>
          <w:highlight w:val="cyan"/>
          <w:u w:val="single"/>
        </w:rPr>
        <w:t xml:space="preserve">and antitrust are </w:t>
      </w:r>
      <w:r w:rsidRPr="00BB5F4E">
        <w:rPr>
          <w:b/>
          <w:bCs/>
          <w:highlight w:val="cyan"/>
          <w:u w:val="single"/>
        </w:rPr>
        <w:t>especially relevant</w:t>
      </w:r>
      <w:r w:rsidRPr="00BB5F4E">
        <w:rPr>
          <w:u w:val="single"/>
        </w:rPr>
        <w:t xml:space="preserve"> as we approach the new century </w:t>
      </w:r>
      <w:r w:rsidRPr="00BB5F4E">
        <w:rPr>
          <w:highlight w:val="cyan"/>
          <w:u w:val="single"/>
        </w:rPr>
        <w:t xml:space="preserve">because it is more important than ever to encourage innovation and competition, </w:t>
      </w:r>
      <w:r w:rsidRPr="00BB5F4E">
        <w:rPr>
          <w:b/>
          <w:bCs/>
          <w:highlight w:val="cyan"/>
          <w:u w:val="single"/>
        </w:rPr>
        <w:t>both</w:t>
      </w:r>
      <w:r w:rsidRPr="00BB5F4E">
        <w:rPr>
          <w:u w:val="single"/>
        </w:rPr>
        <w:t xml:space="preserve"> of which </w:t>
      </w:r>
      <w:r w:rsidRPr="00BB5F4E">
        <w:rPr>
          <w:highlight w:val="cyan"/>
          <w:u w:val="single"/>
        </w:rPr>
        <w:t>enhance consumer welfare.</w:t>
      </w:r>
      <w:r w:rsidRPr="00BB5F4E">
        <w:t xml:space="preserve"> </w:t>
      </w:r>
      <w:r w:rsidRPr="00BB5F4E">
        <w:rPr>
          <w:sz w:val="16"/>
          <w:szCs w:val="16"/>
        </w:rPr>
        <w:t>Innovations are among the most valuable assets of American businesses, and in today's global economy, companies must innovate if they hope to survive and thrive. This is true in industries as diverse as computer hardware and software, biotechnology, aerospace, and pharmaceuticals. Companies generate wealth and employment by generating new ideas and developing them into improved products. Consumers, in turn, benefit enormously from these innovations.</w:t>
      </w:r>
    </w:p>
    <w:p w14:paraId="68BCFEB2" w14:textId="77777777" w:rsidR="00C82E8A" w:rsidRPr="00BB5F4E" w:rsidRDefault="00C82E8A" w:rsidP="00C82E8A">
      <w:pPr>
        <w:rPr>
          <w:sz w:val="16"/>
          <w:szCs w:val="16"/>
        </w:rPr>
      </w:pPr>
      <w:r w:rsidRPr="00BB5F4E">
        <w:rPr>
          <w:highlight w:val="cyan"/>
          <w:u w:val="single"/>
        </w:rPr>
        <w:t>Innovating companies</w:t>
      </w:r>
      <w:r w:rsidRPr="00BB5F4E">
        <w:t>--</w:t>
      </w:r>
      <w:r w:rsidRPr="00BB5F4E">
        <w:rPr>
          <w:sz w:val="16"/>
          <w:szCs w:val="16"/>
        </w:rPr>
        <w:t>ranging from modest research boutiques to giant aerospace-defense contractors</w:t>
      </w:r>
      <w:r w:rsidRPr="00BB5F4E">
        <w:t>--</w:t>
      </w:r>
      <w:r w:rsidRPr="00BB5F4E">
        <w:rPr>
          <w:highlight w:val="cyan"/>
          <w:u w:val="single"/>
        </w:rPr>
        <w:t>all depend vitally on a legal framework that ensures a competitive market while protecting the rights</w:t>
      </w:r>
      <w:r w:rsidRPr="00BB5F4E">
        <w:rPr>
          <w:u w:val="single"/>
        </w:rPr>
        <w:t xml:space="preserve"> of inventors and allowing innovators to profit from their ideas and inventions. Many attorneys bear responsibility for charting companies' paths through this framework. This </w:t>
      </w:r>
      <w:r w:rsidRPr="00BB5F4E">
        <w:rPr>
          <w:highlight w:val="cyan"/>
          <w:u w:val="single"/>
        </w:rPr>
        <w:t>responsibility is a</w:t>
      </w:r>
      <w:r w:rsidRPr="00BB5F4E">
        <w:rPr>
          <w:u w:val="single"/>
        </w:rPr>
        <w:t xml:space="preserve"> real </w:t>
      </w:r>
      <w:r w:rsidRPr="00BB5F4E">
        <w:rPr>
          <w:highlight w:val="cyan"/>
          <w:u w:val="single"/>
        </w:rPr>
        <w:t>challenge</w:t>
      </w:r>
      <w:r w:rsidRPr="00BB5F4E">
        <w:rPr>
          <w:u w:val="single"/>
        </w:rPr>
        <w:t xml:space="preserve"> because innovation moves so quickly and change is the norm.</w:t>
      </w:r>
      <w:r w:rsidRPr="00BB5F4E">
        <w:t xml:space="preserve"> </w:t>
      </w:r>
      <w:r w:rsidRPr="00BB5F4E">
        <w:rPr>
          <w:sz w:val="16"/>
          <w:szCs w:val="16"/>
        </w:rPr>
        <w:t>It is my hope that this article will make the job a little easier by enhancing knowledge of the antitrust aspects of the legal framework.</w:t>
      </w:r>
    </w:p>
    <w:p w14:paraId="3583ED66" w14:textId="77777777" w:rsidR="00C82E8A" w:rsidRPr="00BB5F4E" w:rsidRDefault="00C82E8A" w:rsidP="00C82E8A">
      <w:pPr>
        <w:rPr>
          <w:u w:val="single"/>
        </w:rPr>
      </w:pPr>
      <w:r w:rsidRPr="00BB5F4E">
        <w:rPr>
          <w:sz w:val="16"/>
          <w:szCs w:val="16"/>
        </w:rPr>
        <w:lastRenderedPageBreak/>
        <w:t>Due to my experience in private practice,(2) I understand that the natural</w:t>
      </w:r>
      <w:r w:rsidRPr="00BB5F4E">
        <w:t xml:space="preserve"> </w:t>
      </w:r>
      <w:r w:rsidRPr="00BB5F4E">
        <w:rPr>
          <w:u w:val="single"/>
        </w:rPr>
        <w:t xml:space="preserve">predilection of some intellectual property practitioners is to view antitrust issues with a certain degree of antagonism. Since joining the Federal Trade Commission in October 1997, I have gained a broader perspective on the </w:t>
      </w:r>
      <w:r w:rsidRPr="00BB5F4E">
        <w:rPr>
          <w:highlight w:val="cyan"/>
          <w:u w:val="single"/>
        </w:rPr>
        <w:t>relationship between competition policy and i</w:t>
      </w:r>
      <w:r w:rsidRPr="00BB5F4E">
        <w:rPr>
          <w:u w:val="single"/>
        </w:rPr>
        <w:t xml:space="preserve">ntellectual </w:t>
      </w:r>
      <w:r w:rsidRPr="00BB5F4E">
        <w:rPr>
          <w:highlight w:val="cyan"/>
          <w:u w:val="single"/>
        </w:rPr>
        <w:t>p</w:t>
      </w:r>
      <w:r w:rsidRPr="00BB5F4E">
        <w:rPr>
          <w:u w:val="single"/>
        </w:rPr>
        <w:t xml:space="preserve">roperty </w:t>
      </w:r>
      <w:r w:rsidRPr="00BB5F4E">
        <w:rPr>
          <w:highlight w:val="cyan"/>
          <w:u w:val="single"/>
        </w:rPr>
        <w:t>r</w:t>
      </w:r>
      <w:r w:rsidRPr="00BB5F4E">
        <w:rPr>
          <w:u w:val="single"/>
        </w:rPr>
        <w:t xml:space="preserve">ights. Increasingly, many of the Commission's competition cases have an intellectual property component. Over time, I have found that </w:t>
      </w:r>
      <w:r w:rsidRPr="00BB5F4E">
        <w:rPr>
          <w:sz w:val="24"/>
          <w:szCs w:val="24"/>
          <w:highlight w:val="cyan"/>
          <w:u w:val="single"/>
        </w:rPr>
        <w:t xml:space="preserve">the </w:t>
      </w:r>
      <w:r w:rsidRPr="00BB5F4E">
        <w:rPr>
          <w:b/>
          <w:bCs/>
          <w:sz w:val="24"/>
          <w:szCs w:val="24"/>
          <w:highlight w:val="cyan"/>
          <w:u w:val="single"/>
        </w:rPr>
        <w:t>goals of intellectual property and antitrust law are not mutually exclusive and, in fact, are quite similar</w:t>
      </w:r>
      <w:r w:rsidRPr="00BB5F4E">
        <w:rPr>
          <w:u w:val="single"/>
        </w:rPr>
        <w:t>.</w:t>
      </w:r>
      <w:r w:rsidRPr="00BB5F4E">
        <w:t xml:space="preserve"> </w:t>
      </w:r>
      <w:r w:rsidRPr="00BB5F4E">
        <w:rPr>
          <w:sz w:val="16"/>
          <w:szCs w:val="16"/>
        </w:rPr>
        <w:t>In this article, I hope to demonstrate that</w:t>
      </w:r>
      <w:r w:rsidRPr="00BB5F4E">
        <w:t xml:space="preserve"> </w:t>
      </w:r>
      <w:r w:rsidRPr="00BB5F4E">
        <w:rPr>
          <w:highlight w:val="cyan"/>
          <w:u w:val="single"/>
        </w:rPr>
        <w:t>the two disciplines are compatible</w:t>
      </w:r>
      <w:r w:rsidRPr="00BB5F4E">
        <w:rPr>
          <w:u w:val="single"/>
        </w:rPr>
        <w:t xml:space="preserve"> and, importantly, that old notions should be dispelled. </w:t>
      </w:r>
      <w:r w:rsidRPr="00BB5F4E">
        <w:rPr>
          <w:sz w:val="16"/>
          <w:szCs w:val="16"/>
          <w:u w:val="single"/>
        </w:rPr>
        <w:t xml:space="preserve">I will attempt to do so by providing an historical perspective on </w:t>
      </w:r>
      <w:r w:rsidRPr="00BB5F4E">
        <w:rPr>
          <w:u w:val="single"/>
        </w:rPr>
        <w:t xml:space="preserve">the </w:t>
      </w:r>
      <w:r w:rsidRPr="00BB5F4E">
        <w:rPr>
          <w:highlight w:val="cyan"/>
          <w:u w:val="single"/>
        </w:rPr>
        <w:t>interplay between antitrust and i</w:t>
      </w:r>
      <w:r w:rsidRPr="00BB5F4E">
        <w:rPr>
          <w:u w:val="single"/>
        </w:rPr>
        <w:t xml:space="preserve">ntellectual </w:t>
      </w:r>
      <w:r w:rsidRPr="00BB5F4E">
        <w:rPr>
          <w:highlight w:val="cyan"/>
          <w:u w:val="single"/>
        </w:rPr>
        <w:t>p</w:t>
      </w:r>
      <w:r w:rsidRPr="00BB5F4E">
        <w:rPr>
          <w:u w:val="single"/>
        </w:rPr>
        <w:t xml:space="preserve">roperty law, and by discussing recent Federal Trade Commission ("FTC" or "Commission") and Department of Justice ("DOJ" or "Department") matters involving intellectual property issues. </w:t>
      </w:r>
    </w:p>
    <w:p w14:paraId="213729C3" w14:textId="77777777" w:rsidR="00C82E8A" w:rsidRPr="00BB5F4E" w:rsidRDefault="00C82E8A" w:rsidP="00C82E8A">
      <w:pPr>
        <w:rPr>
          <w:u w:val="single"/>
        </w:rPr>
      </w:pPr>
    </w:p>
    <w:p w14:paraId="5C49F129" w14:textId="77777777" w:rsidR="00C82E8A" w:rsidRPr="00BB5F4E" w:rsidRDefault="00C82E8A" w:rsidP="00C82E8A">
      <w:pPr>
        <w:pStyle w:val="Heading4"/>
      </w:pPr>
      <w:r w:rsidRPr="00BB5F4E">
        <w:t>IP law and antitrust are interconnected – matching intentions</w:t>
      </w:r>
    </w:p>
    <w:p w14:paraId="1BB58B23" w14:textId="77777777" w:rsidR="00C82E8A" w:rsidRPr="00BB5F4E" w:rsidRDefault="00C82E8A" w:rsidP="00C82E8A">
      <w:pPr>
        <w:spacing w:after="120" w:line="235" w:lineRule="atLeast"/>
        <w:rPr>
          <w:color w:val="000000"/>
        </w:rPr>
      </w:pPr>
      <w:r w:rsidRPr="00BB5F4E">
        <w:rPr>
          <w:b/>
          <w:bCs/>
          <w:sz w:val="26"/>
          <w:szCs w:val="26"/>
        </w:rPr>
        <w:t>Anthony ‘99</w:t>
      </w:r>
      <w:r w:rsidRPr="00BB5F4E">
        <w:t xml:space="preserve"> [</w:t>
      </w:r>
      <w:r w:rsidRPr="00BB5F4E">
        <w:rPr>
          <w:color w:val="000000"/>
        </w:rPr>
        <w:t>Sheila; Sheila F. Anthony was sworn in as a member of the Federal Trade Commission on September 30, 1997. She was appointed by President Clinton to a term that expired September 25, 2002. Before appointment, Commissioner Anthony served as Assistant Attorney General for the Office of Legislative Affairs at the Department of Justice from 1993 to 1995. As Assistant Attorney General, Commissioner Anthony was the liaison between the Department and Congress, and the liaison to the White House Legislative Affairs Office; Federal Trade Comission</w:t>
      </w:r>
      <w:r w:rsidRPr="00BB5F4E">
        <w:t xml:space="preserve">, </w:t>
      </w:r>
      <w:r w:rsidRPr="00BB5F4E">
        <w:rPr>
          <w:color w:val="000000"/>
        </w:rPr>
        <w:t>“Antitrust and Intellectual Property Law: From Adversaries to Partners.”</w:t>
      </w:r>
      <w:r w:rsidRPr="00BB5F4E">
        <w:t xml:space="preserve"> </w:t>
      </w:r>
      <w:r w:rsidRPr="00BB5F4E">
        <w:rPr>
          <w:color w:val="000000"/>
        </w:rPr>
        <w:t>https://www.ftc.gov/news-events/news/speeches/antitrust-intellectual-property-law-adversaries-partners#A.%20Overview</w:t>
      </w:r>
      <w:r w:rsidRPr="00BB5F4E">
        <w:t>]</w:t>
      </w:r>
    </w:p>
    <w:p w14:paraId="1EA77E01" w14:textId="77777777" w:rsidR="00C82E8A" w:rsidRPr="00BB5F4E" w:rsidRDefault="00C82E8A" w:rsidP="00C82E8A">
      <w:pPr>
        <w:rPr>
          <w:u w:val="single"/>
        </w:rPr>
      </w:pPr>
      <w:r w:rsidRPr="00BB5F4E">
        <w:rPr>
          <w:u w:val="single"/>
        </w:rPr>
        <w:t>Current Relationship Between Antitrust And Intellectual Property Law</w:t>
      </w:r>
    </w:p>
    <w:p w14:paraId="1A99C05C" w14:textId="77777777" w:rsidR="00C82E8A" w:rsidRPr="00BB5F4E" w:rsidRDefault="00C82E8A" w:rsidP="00C82E8A">
      <w:pPr>
        <w:rPr>
          <w:u w:val="single"/>
        </w:rPr>
      </w:pPr>
      <w:r w:rsidRPr="00BB5F4E">
        <w:rPr>
          <w:u w:val="single"/>
        </w:rPr>
        <w:t xml:space="preserve">Today, the </w:t>
      </w:r>
      <w:r w:rsidRPr="00BB5F4E">
        <w:rPr>
          <w:highlight w:val="cyan"/>
          <w:u w:val="single"/>
        </w:rPr>
        <w:t>fed</w:t>
      </w:r>
      <w:r w:rsidRPr="00BB5F4E">
        <w:rPr>
          <w:u w:val="single"/>
        </w:rPr>
        <w:t xml:space="preserve">eral </w:t>
      </w:r>
      <w:r w:rsidRPr="00BB5F4E">
        <w:rPr>
          <w:highlight w:val="cyan"/>
          <w:u w:val="single"/>
        </w:rPr>
        <w:t>antitrust</w:t>
      </w:r>
      <w:r w:rsidRPr="00BB5F4E">
        <w:rPr>
          <w:u w:val="single"/>
        </w:rPr>
        <w:t xml:space="preserve"> enforcement </w:t>
      </w:r>
      <w:r w:rsidRPr="00A9319B">
        <w:rPr>
          <w:highlight w:val="cyan"/>
          <w:u w:val="single"/>
        </w:rPr>
        <w:t xml:space="preserve">agencies recognize a much </w:t>
      </w:r>
      <w:r w:rsidRPr="00A9319B">
        <w:rPr>
          <w:b/>
          <w:bCs/>
          <w:highlight w:val="cyan"/>
          <w:u w:val="single"/>
        </w:rPr>
        <w:t>closer</w:t>
      </w:r>
      <w:r w:rsidRPr="00A9319B">
        <w:rPr>
          <w:highlight w:val="cyan"/>
          <w:u w:val="single"/>
        </w:rPr>
        <w:t xml:space="preserve"> </w:t>
      </w:r>
      <w:r w:rsidRPr="00BB5F4E">
        <w:rPr>
          <w:highlight w:val="cyan"/>
          <w:u w:val="single"/>
        </w:rPr>
        <w:t xml:space="preserve">and </w:t>
      </w:r>
      <w:r w:rsidRPr="00BB5F4E">
        <w:rPr>
          <w:b/>
          <w:bCs/>
          <w:highlight w:val="cyan"/>
          <w:u w:val="single"/>
        </w:rPr>
        <w:t>interconnected relationship</w:t>
      </w:r>
      <w:r w:rsidRPr="00BB5F4E">
        <w:rPr>
          <w:highlight w:val="cyan"/>
          <w:u w:val="single"/>
        </w:rPr>
        <w:t xml:space="preserve"> between antitrust</w:t>
      </w:r>
      <w:r w:rsidRPr="00BB5F4E">
        <w:rPr>
          <w:u w:val="single"/>
        </w:rPr>
        <w:t xml:space="preserve"> law </w:t>
      </w:r>
      <w:r w:rsidRPr="00BB5F4E">
        <w:rPr>
          <w:highlight w:val="cyan"/>
          <w:u w:val="single"/>
        </w:rPr>
        <w:t>and i</w:t>
      </w:r>
      <w:r w:rsidRPr="00BB5F4E">
        <w:rPr>
          <w:u w:val="single"/>
        </w:rPr>
        <w:t xml:space="preserve">ntellectual </w:t>
      </w:r>
      <w:r w:rsidRPr="00BB5F4E">
        <w:rPr>
          <w:highlight w:val="cyan"/>
          <w:u w:val="single"/>
        </w:rPr>
        <w:t>p</w:t>
      </w:r>
      <w:r w:rsidRPr="00BB5F4E">
        <w:rPr>
          <w:u w:val="single"/>
        </w:rPr>
        <w:t xml:space="preserve">roperty </w:t>
      </w:r>
      <w:r w:rsidRPr="00BB5F4E">
        <w:rPr>
          <w:highlight w:val="cyan"/>
          <w:u w:val="single"/>
        </w:rPr>
        <w:t>r</w:t>
      </w:r>
      <w:r w:rsidRPr="00BB5F4E">
        <w:rPr>
          <w:u w:val="single"/>
        </w:rPr>
        <w:t>ights.(14) The FTC and DOJ no longer consider the two bodies of law to conflict. The agencies' current thinking is summarized quite well in the Federal Circuit's 1990 opinion in Atari Games Corp. v. Nintendo of America, Inc., in which the Federal Circuit stated: "[t]he aims and objectives of patent and antitrust laws may seem, at first glance, wholly at odds. However</w:t>
      </w:r>
      <w:r w:rsidRPr="00BB5F4E">
        <w:rPr>
          <w:b/>
          <w:bCs/>
          <w:u w:val="single"/>
        </w:rPr>
        <w:t xml:space="preserve">, </w:t>
      </w:r>
      <w:r w:rsidRPr="00BB5F4E">
        <w:rPr>
          <w:b/>
          <w:bCs/>
          <w:highlight w:val="cyan"/>
          <w:u w:val="single"/>
        </w:rPr>
        <w:t>the two bodies of law are complementary</w:t>
      </w:r>
      <w:r w:rsidRPr="00BB5F4E">
        <w:rPr>
          <w:highlight w:val="cyan"/>
          <w:u w:val="single"/>
        </w:rPr>
        <w:t xml:space="preserve">, as </w:t>
      </w:r>
      <w:r w:rsidRPr="00BB5F4E">
        <w:rPr>
          <w:b/>
          <w:bCs/>
          <w:highlight w:val="cyan"/>
          <w:u w:val="single"/>
        </w:rPr>
        <w:t>both are aimed at encouraging innovation, industry and competition</w:t>
      </w:r>
      <w:r w:rsidRPr="00BB5F4E">
        <w:rPr>
          <w:u w:val="single"/>
        </w:rPr>
        <w:t>."(15)</w:t>
      </w:r>
    </w:p>
    <w:p w14:paraId="0C572C04" w14:textId="0B3D4C3C" w:rsidR="00C82E8A" w:rsidRDefault="00C82E8A" w:rsidP="00C82E8A">
      <w:pPr>
        <w:rPr>
          <w:u w:val="single"/>
        </w:rPr>
      </w:pPr>
      <w:r w:rsidRPr="00BB5F4E">
        <w:rPr>
          <w:u w:val="single"/>
        </w:rPr>
        <w:t xml:space="preserve">This </w:t>
      </w:r>
      <w:r w:rsidRPr="00BB5F4E">
        <w:rPr>
          <w:highlight w:val="cyan"/>
          <w:u w:val="single"/>
        </w:rPr>
        <w:t>recognition of the complementary purposes of the antitrust and patent laws</w:t>
      </w:r>
      <w:r w:rsidRPr="00BB5F4E">
        <w:rPr>
          <w:u w:val="single"/>
        </w:rPr>
        <w:t xml:space="preserve"> has been </w:t>
      </w:r>
      <w:r w:rsidRPr="00BB5F4E">
        <w:rPr>
          <w:highlight w:val="cyan"/>
          <w:u w:val="single"/>
        </w:rPr>
        <w:t>facilitated</w:t>
      </w:r>
      <w:r w:rsidRPr="00BB5F4E">
        <w:rPr>
          <w:u w:val="single"/>
        </w:rPr>
        <w:t xml:space="preserve"> by the ongoing dialogue between the patent and antitrust legal communities.(16) The federal antitrust </w:t>
      </w:r>
      <w:r w:rsidRPr="00BB5F4E">
        <w:rPr>
          <w:highlight w:val="cyan"/>
          <w:u w:val="single"/>
        </w:rPr>
        <w:t>enforcement</w:t>
      </w:r>
      <w:r w:rsidRPr="00BB5F4E">
        <w:rPr>
          <w:u w:val="single"/>
        </w:rPr>
        <w:t xml:space="preserve"> agencies </w:t>
      </w:r>
      <w:r w:rsidRPr="00BB5F4E">
        <w:rPr>
          <w:highlight w:val="cyan"/>
          <w:u w:val="single"/>
        </w:rPr>
        <w:t xml:space="preserve">have </w:t>
      </w:r>
      <w:r w:rsidRPr="00BB5F4E">
        <w:rPr>
          <w:b/>
          <w:bCs/>
          <w:highlight w:val="cyan"/>
          <w:u w:val="single"/>
        </w:rPr>
        <w:t>benefitted greatly</w:t>
      </w:r>
      <w:r w:rsidRPr="00BB5F4E">
        <w:rPr>
          <w:u w:val="single"/>
        </w:rPr>
        <w:t xml:space="preserve"> from our exchanges with the intellectual property bar, and we at the FTC hope these discussions will continue.</w:t>
      </w:r>
    </w:p>
    <w:p w14:paraId="44AF76CB" w14:textId="77777777" w:rsidR="00C82E8A" w:rsidRDefault="00C82E8A" w:rsidP="00C82E8A">
      <w:pPr>
        <w:pStyle w:val="Heading4"/>
      </w:pPr>
      <w:r>
        <w:t xml:space="preserve">Antitrust and patent law are </w:t>
      </w:r>
      <w:r w:rsidRPr="0054307A">
        <w:rPr>
          <w:u w:val="single"/>
        </w:rPr>
        <w:t>complementary</w:t>
      </w:r>
      <w:r>
        <w:t xml:space="preserve">---both are </w:t>
      </w:r>
      <w:r w:rsidRPr="00387091">
        <w:rPr>
          <w:u w:val="single"/>
        </w:rPr>
        <w:t>necessary</w:t>
      </w:r>
      <w:r>
        <w:t xml:space="preserve"> components of effective innovation policy</w:t>
      </w:r>
    </w:p>
    <w:p w14:paraId="1A6D1B0C" w14:textId="77777777" w:rsidR="00C82E8A" w:rsidRPr="00387091" w:rsidRDefault="00C82E8A" w:rsidP="00C82E8A">
      <w:pPr>
        <w:rPr>
          <w:b/>
          <w:bCs/>
          <w:sz w:val="26"/>
          <w:szCs w:val="26"/>
        </w:rPr>
      </w:pPr>
      <w:r w:rsidRPr="00387091">
        <w:rPr>
          <w:b/>
          <w:bCs/>
          <w:sz w:val="26"/>
          <w:szCs w:val="26"/>
        </w:rPr>
        <w:t>Leslie 09</w:t>
      </w:r>
      <w:r>
        <w:rPr>
          <w:b/>
          <w:bCs/>
          <w:sz w:val="26"/>
          <w:szCs w:val="26"/>
        </w:rPr>
        <w:t xml:space="preserve"> </w:t>
      </w:r>
      <w:r>
        <w:t>[Christopher; 2009</w:t>
      </w:r>
      <w:r w:rsidRPr="00387091">
        <w:t>; a Professor of Law at the University of California, Irvine School of Law</w:t>
      </w:r>
      <w:r>
        <w:t>, Former</w:t>
      </w:r>
      <w:r w:rsidRPr="00387091">
        <w:t xml:space="preserve"> Visiting Professor of Law at Stanford Law School, the University of Texas School of Law, and N.Y.U. School of Law, </w:t>
      </w:r>
      <w:r>
        <w:t>J</w:t>
      </w:r>
      <w:r w:rsidRPr="00387091">
        <w:t>.D. from the University of California, Berkeley School of Law, Master’s in Public Policy from the Kennedy School of Government at Harvard University, B.A. in Economics and Political Science from UCLA; Iowa City: University of Iowa, College of Law; “Antitrust and Patent Law as Component Parts of Innovation Policy</w:t>
      </w:r>
      <w:r>
        <w:t>”; Vol. 34:4; p. 1260] zy</w:t>
      </w:r>
    </w:p>
    <w:p w14:paraId="66B351E8" w14:textId="77777777" w:rsidR="00C82E8A" w:rsidRPr="0054307A" w:rsidRDefault="00C82E8A" w:rsidP="00C82E8A">
      <w:pPr>
        <w:rPr>
          <w:sz w:val="16"/>
        </w:rPr>
      </w:pPr>
      <w:r w:rsidRPr="0054307A">
        <w:rPr>
          <w:sz w:val="16"/>
        </w:rPr>
        <w:lastRenderedPageBreak/>
        <w:t xml:space="preserve">In response to this saga of laws in tension, courts and commentators began to argue that </w:t>
      </w:r>
      <w:r w:rsidRPr="00387091">
        <w:rPr>
          <w:rStyle w:val="StyleUnderline"/>
          <w:b/>
          <w:bCs/>
          <w:highlight w:val="cyan"/>
        </w:rPr>
        <w:t>antitrust and patent law</w:t>
      </w:r>
      <w:r w:rsidRPr="00387091">
        <w:rPr>
          <w:rStyle w:val="StyleUnderline"/>
          <w:highlight w:val="cyan"/>
        </w:rPr>
        <w:t xml:space="preserve"> were</w:t>
      </w:r>
      <w:r w:rsidRPr="0054307A">
        <w:rPr>
          <w:rStyle w:val="StyleUnderline"/>
        </w:rPr>
        <w:t xml:space="preserve"> more </w:t>
      </w:r>
      <w:r w:rsidRPr="00387091">
        <w:rPr>
          <w:rStyle w:val="StyleUnderline"/>
          <w:highlight w:val="cyan"/>
        </w:rPr>
        <w:t xml:space="preserve">properly viewed as </w:t>
      </w:r>
      <w:r w:rsidRPr="00387091">
        <w:rPr>
          <w:rStyle w:val="StyleUnderline"/>
          <w:b/>
          <w:bCs/>
          <w:highlight w:val="cyan"/>
        </w:rPr>
        <w:t>complementary</w:t>
      </w:r>
      <w:r w:rsidRPr="0054307A">
        <w:rPr>
          <w:sz w:val="16"/>
        </w:rPr>
        <w:t>, because ―</w:t>
      </w:r>
      <w:r w:rsidRPr="00387091">
        <w:rPr>
          <w:rStyle w:val="StyleUnderline"/>
          <w:b/>
          <w:bCs/>
          <w:highlight w:val="cyan"/>
        </w:rPr>
        <w:t>both</w:t>
      </w:r>
      <w:r w:rsidRPr="00387091">
        <w:rPr>
          <w:rStyle w:val="StyleUnderline"/>
          <w:b/>
          <w:bCs/>
        </w:rPr>
        <w:t xml:space="preserve"> </w:t>
      </w:r>
      <w:r w:rsidRPr="0054307A">
        <w:rPr>
          <w:rStyle w:val="StyleUnderline"/>
        </w:rPr>
        <w:t xml:space="preserve">are </w:t>
      </w:r>
      <w:r w:rsidRPr="00387091">
        <w:rPr>
          <w:rStyle w:val="StyleUnderline"/>
          <w:b/>
          <w:bCs/>
          <w:highlight w:val="cyan"/>
        </w:rPr>
        <w:t>aim</w:t>
      </w:r>
      <w:r w:rsidRPr="0054307A">
        <w:rPr>
          <w:rStyle w:val="StyleUnderline"/>
        </w:rPr>
        <w:t xml:space="preserve">ed </w:t>
      </w:r>
      <w:r w:rsidRPr="00387091">
        <w:rPr>
          <w:rStyle w:val="StyleUnderline"/>
          <w:b/>
          <w:bCs/>
          <w:highlight w:val="cyan"/>
        </w:rPr>
        <w:t>at encouraging innovation</w:t>
      </w:r>
      <w:r w:rsidRPr="0054307A">
        <w:rPr>
          <w:rStyle w:val="StyleUnderline"/>
        </w:rPr>
        <w:t>, industry and competition</w:t>
      </w:r>
      <w:r w:rsidRPr="0054307A">
        <w:rPr>
          <w:sz w:val="16"/>
        </w:rPr>
        <w:t>.‖3 In their recent report on antitrust, IP, and innovation, the antitrust enforcement agencies argued that: [</w:t>
      </w:r>
      <w:r w:rsidRPr="0054307A">
        <w:rPr>
          <w:rStyle w:val="StyleUnderline"/>
        </w:rPr>
        <w:t>A]ntitrust and intellectual property are properly perceived as complementary bodies of law that work together to bring innovation to consumers</w:t>
      </w:r>
      <w:r w:rsidRPr="0054307A">
        <w:rPr>
          <w:sz w:val="16"/>
        </w:rPr>
        <w:t xml:space="preserve">: </w:t>
      </w:r>
      <w:r w:rsidRPr="0054307A">
        <w:rPr>
          <w:rStyle w:val="StyleUnderline"/>
        </w:rPr>
        <w:t>antitrust laws protect</w:t>
      </w:r>
      <w:r w:rsidRPr="0054307A">
        <w:rPr>
          <w:sz w:val="16"/>
        </w:rPr>
        <w:t xml:space="preserve"> robust </w:t>
      </w:r>
      <w:r w:rsidRPr="0054307A">
        <w:rPr>
          <w:rStyle w:val="StyleUnderline"/>
        </w:rPr>
        <w:t>competition</w:t>
      </w:r>
      <w:r w:rsidRPr="0054307A">
        <w:rPr>
          <w:sz w:val="16"/>
        </w:rPr>
        <w:t xml:space="preserve"> in the marketplace, while </w:t>
      </w:r>
      <w:r w:rsidRPr="0054307A">
        <w:rPr>
          <w:rStyle w:val="StyleUnderline"/>
        </w:rPr>
        <w:t>intellectual property laws protect the ability to earn a return on the investments necessary to innovate</w:t>
      </w:r>
      <w:r w:rsidRPr="0054307A">
        <w:rPr>
          <w:sz w:val="16"/>
        </w:rPr>
        <w:t xml:space="preserve">. </w:t>
      </w:r>
      <w:r w:rsidRPr="00387091">
        <w:rPr>
          <w:rStyle w:val="StyleUnderline"/>
          <w:b/>
          <w:bCs/>
          <w:highlight w:val="cyan"/>
        </w:rPr>
        <w:t>Both spur competition</w:t>
      </w:r>
      <w:r w:rsidRPr="0054307A">
        <w:rPr>
          <w:sz w:val="16"/>
        </w:rPr>
        <w:t xml:space="preserve"> among rivals </w:t>
      </w:r>
      <w:r w:rsidRPr="00387091">
        <w:rPr>
          <w:rStyle w:val="StyleUnderline"/>
          <w:b/>
          <w:bCs/>
        </w:rPr>
        <w:t>to be the first to enter the marketplace</w:t>
      </w:r>
      <w:r w:rsidRPr="0054307A">
        <w:rPr>
          <w:sz w:val="16"/>
        </w:rPr>
        <w:t xml:space="preserve"> with a desirable technology, product, or service.4 So </w:t>
      </w:r>
      <w:r w:rsidRPr="0054307A">
        <w:rPr>
          <w:rStyle w:val="StyleUnderline"/>
        </w:rPr>
        <w:t>antitrust and patent</w:t>
      </w:r>
      <w:r w:rsidRPr="0054307A">
        <w:rPr>
          <w:sz w:val="16"/>
        </w:rPr>
        <w:t xml:space="preserve"> law </w:t>
      </w:r>
      <w:r w:rsidRPr="0054307A">
        <w:rPr>
          <w:rStyle w:val="StyleUnderline"/>
        </w:rPr>
        <w:t>both try to stimulate innovation</w:t>
      </w:r>
      <w:r w:rsidRPr="0054307A">
        <w:rPr>
          <w:sz w:val="16"/>
        </w:rPr>
        <w:t>: the former by stimulating competition, and the latter by temporarily suppressing it.5</w:t>
      </w:r>
    </w:p>
    <w:p w14:paraId="085A141E" w14:textId="77777777" w:rsidR="00C82E8A" w:rsidRPr="0054307A" w:rsidRDefault="00C82E8A" w:rsidP="00C82E8A">
      <w:pPr>
        <w:rPr>
          <w:sz w:val="16"/>
        </w:rPr>
      </w:pPr>
      <w:r w:rsidRPr="0054307A">
        <w:rPr>
          <w:sz w:val="16"/>
        </w:rPr>
        <w:t xml:space="preserve">We have two conceptions of the relationship between antitrust and patent: in tension or complementary. In reality, both conceptions have an element of truth, but antitrust and patent are neither always in tension nor always complementary. Rather, </w:t>
      </w:r>
      <w:r w:rsidRPr="00387091">
        <w:rPr>
          <w:rStyle w:val="StyleUnderline"/>
          <w:highlight w:val="cyan"/>
        </w:rPr>
        <w:t xml:space="preserve">the relationship is </w:t>
      </w:r>
      <w:r w:rsidRPr="00387091">
        <w:rPr>
          <w:rStyle w:val="StyleUnderline"/>
          <w:b/>
          <w:bCs/>
          <w:highlight w:val="cyan"/>
        </w:rPr>
        <w:t>multidimensional</w:t>
      </w:r>
      <w:r w:rsidRPr="0054307A">
        <w:rPr>
          <w:sz w:val="16"/>
        </w:rPr>
        <w:t>. Antitrust law and patent law are in tension in some contexts, particularly in the short run. For example, a patent holder can exclude infringing competitors from the market, even if the competitors can make the product more efficiently. In the long run, after the patent expires, consumers can purchase the innovation in a competitive marketplace.</w:t>
      </w:r>
    </w:p>
    <w:p w14:paraId="02C2666B" w14:textId="77777777" w:rsidR="00C82E8A" w:rsidRPr="0054307A" w:rsidRDefault="00C82E8A" w:rsidP="00C82E8A">
      <w:pPr>
        <w:rPr>
          <w:sz w:val="16"/>
        </w:rPr>
      </w:pPr>
      <w:r w:rsidRPr="0054307A">
        <w:rPr>
          <w:sz w:val="16"/>
        </w:rPr>
        <w:t>The relationship between antitrust law and patent law involves a series of trade-offs: How much should competition be suppressed in the short run in order to encourage innovation in the long run? Are there instances and industries where intellectual property rights are unnecessarily expansive, such that competition is suppressed more than needed to incentivize innovation? These trade-offs between antitrust and patent take place in the context of broader innovation policy</w:t>
      </w:r>
    </w:p>
    <w:p w14:paraId="759733E9" w14:textId="02F2438B" w:rsidR="00C82E8A" w:rsidRDefault="00C82E8A" w:rsidP="00C82E8A">
      <w:pPr>
        <w:rPr>
          <w:sz w:val="16"/>
        </w:rPr>
      </w:pPr>
      <w:r w:rsidRPr="0054307A">
        <w:rPr>
          <w:sz w:val="16"/>
        </w:rPr>
        <w:t>Instead of thinking about patent policy versus antitrust policy</w:t>
      </w:r>
      <w:r w:rsidRPr="0054307A">
        <w:rPr>
          <w:rStyle w:val="StyleUnderline"/>
        </w:rPr>
        <w:t xml:space="preserve">, </w:t>
      </w:r>
      <w:r w:rsidRPr="00387091">
        <w:rPr>
          <w:rStyle w:val="StyleUnderline"/>
          <w:highlight w:val="cyan"/>
        </w:rPr>
        <w:t>we should</w:t>
      </w:r>
      <w:r w:rsidRPr="0054307A">
        <w:rPr>
          <w:rStyle w:val="StyleUnderline"/>
        </w:rPr>
        <w:t xml:space="preserve"> be </w:t>
      </w:r>
      <w:r w:rsidRPr="00387091">
        <w:rPr>
          <w:rStyle w:val="StyleUnderline"/>
          <w:highlight w:val="cyan"/>
        </w:rPr>
        <w:t>discuss</w:t>
      </w:r>
      <w:r w:rsidRPr="0054307A">
        <w:rPr>
          <w:rStyle w:val="StyleUnderline"/>
        </w:rPr>
        <w:t xml:space="preserve">ing </w:t>
      </w:r>
      <w:r w:rsidRPr="00387091">
        <w:rPr>
          <w:rStyle w:val="StyleUnderline"/>
          <w:highlight w:val="cyan"/>
        </w:rPr>
        <w:t xml:space="preserve">an innovation policy that has </w:t>
      </w:r>
      <w:r w:rsidRPr="00387091">
        <w:rPr>
          <w:rStyle w:val="StyleUnderline"/>
          <w:b/>
          <w:bCs/>
          <w:highlight w:val="cyan"/>
        </w:rPr>
        <w:t>two</w:t>
      </w:r>
      <w:r w:rsidRPr="00387091">
        <w:rPr>
          <w:rStyle w:val="StyleUnderline"/>
          <w:b/>
          <w:bCs/>
        </w:rPr>
        <w:t xml:space="preserve"> constituent </w:t>
      </w:r>
      <w:r w:rsidRPr="00387091">
        <w:rPr>
          <w:rStyle w:val="StyleUnderline"/>
          <w:b/>
          <w:bCs/>
          <w:highlight w:val="cyan"/>
        </w:rPr>
        <w:t>parts: IP and competition</w:t>
      </w:r>
      <w:r w:rsidRPr="00387091">
        <w:rPr>
          <w:rStyle w:val="StyleUnderline"/>
          <w:b/>
          <w:bCs/>
        </w:rPr>
        <w:t xml:space="preserve"> </w:t>
      </w:r>
      <w:r w:rsidRPr="00387091">
        <w:rPr>
          <w:rStyle w:val="StyleUnderline"/>
          <w:b/>
          <w:bCs/>
          <w:highlight w:val="cyan"/>
        </w:rPr>
        <w:t>law</w:t>
      </w:r>
      <w:r w:rsidRPr="00387091">
        <w:rPr>
          <w:sz w:val="16"/>
          <w:highlight w:val="cyan"/>
        </w:rPr>
        <w:t>.</w:t>
      </w:r>
      <w:r w:rsidRPr="0054307A">
        <w:rPr>
          <w:sz w:val="16"/>
        </w:rPr>
        <w:t xml:space="preserve"> IP law may be a cornerstone of innovation policy, but </w:t>
      </w:r>
      <w:r w:rsidRPr="00387091">
        <w:rPr>
          <w:rStyle w:val="StyleUnderline"/>
          <w:b/>
          <w:bCs/>
          <w:highlight w:val="cyan"/>
        </w:rPr>
        <w:t>the patent system</w:t>
      </w:r>
      <w:r w:rsidRPr="0054307A">
        <w:rPr>
          <w:sz w:val="16"/>
        </w:rPr>
        <w:t>—as currently constructed—</w:t>
      </w:r>
      <w:r w:rsidRPr="00387091">
        <w:rPr>
          <w:rStyle w:val="StyleUnderline"/>
          <w:b/>
          <w:bCs/>
          <w:highlight w:val="cyan"/>
        </w:rPr>
        <w:t>cannot maximize innovation</w:t>
      </w:r>
      <w:r w:rsidRPr="00387091">
        <w:rPr>
          <w:rStyle w:val="StyleUnderline"/>
          <w:highlight w:val="cyan"/>
        </w:rPr>
        <w:t xml:space="preserve"> without</w:t>
      </w:r>
      <w:r w:rsidRPr="0054307A">
        <w:rPr>
          <w:sz w:val="16"/>
        </w:rPr>
        <w:t xml:space="preserve"> the assistance of </w:t>
      </w:r>
      <w:r w:rsidRPr="0054307A">
        <w:rPr>
          <w:rStyle w:val="StyleUnderline"/>
        </w:rPr>
        <w:t xml:space="preserve">a strong </w:t>
      </w:r>
      <w:r w:rsidRPr="00387091">
        <w:rPr>
          <w:rStyle w:val="StyleUnderline"/>
          <w:highlight w:val="cyan"/>
        </w:rPr>
        <w:t>antitrust</w:t>
      </w:r>
      <w:r w:rsidRPr="0054307A">
        <w:rPr>
          <w:rStyle w:val="StyleUnderline"/>
        </w:rPr>
        <w:t xml:space="preserve"> regime</w:t>
      </w:r>
      <w:r w:rsidRPr="0054307A">
        <w:rPr>
          <w:sz w:val="16"/>
        </w:rPr>
        <w:t xml:space="preserve">. </w:t>
      </w:r>
      <w:r w:rsidRPr="00387091">
        <w:rPr>
          <w:rStyle w:val="StyleUnderline"/>
          <w:b/>
          <w:bCs/>
          <w:highlight w:val="cyan"/>
        </w:rPr>
        <w:t>Antitrust and patents</w:t>
      </w:r>
      <w:r w:rsidRPr="0054307A">
        <w:rPr>
          <w:sz w:val="16"/>
        </w:rPr>
        <w:t xml:space="preserve"> are not merely complementary in that they pursue the goal of innovation; instead, they </w:t>
      </w:r>
      <w:r w:rsidRPr="0054307A">
        <w:rPr>
          <w:rStyle w:val="StyleUnderline"/>
        </w:rPr>
        <w:t xml:space="preserve">affirmatively </w:t>
      </w:r>
      <w:r w:rsidRPr="00387091">
        <w:rPr>
          <w:rStyle w:val="StyleUnderline"/>
          <w:b/>
          <w:bCs/>
          <w:highlight w:val="cyan"/>
        </w:rPr>
        <w:t>depend on each other</w:t>
      </w:r>
      <w:r w:rsidRPr="00387091">
        <w:rPr>
          <w:b/>
          <w:bCs/>
          <w:sz w:val="16"/>
        </w:rPr>
        <w:t>.</w:t>
      </w:r>
      <w:r w:rsidRPr="0054307A">
        <w:rPr>
          <w:sz w:val="16"/>
        </w:rPr>
        <w:t xml:space="preserve"> </w:t>
      </w:r>
      <w:r w:rsidRPr="00387091">
        <w:rPr>
          <w:rStyle w:val="StyleUnderline"/>
          <w:highlight w:val="cyan"/>
        </w:rPr>
        <w:t xml:space="preserve">Both are </w:t>
      </w:r>
      <w:r w:rsidRPr="00387091">
        <w:rPr>
          <w:rStyle w:val="StyleUnderline"/>
          <w:b/>
          <w:bCs/>
          <w:highlight w:val="cyan"/>
        </w:rPr>
        <w:t>necessary</w:t>
      </w:r>
      <w:r w:rsidRPr="00387091">
        <w:rPr>
          <w:rStyle w:val="StyleUnderline"/>
          <w:highlight w:val="cyan"/>
        </w:rPr>
        <w:t>;</w:t>
      </w:r>
      <w:r w:rsidRPr="0054307A">
        <w:rPr>
          <w:rStyle w:val="StyleUnderline"/>
        </w:rPr>
        <w:t xml:space="preserve"> </w:t>
      </w:r>
      <w:r w:rsidRPr="00387091">
        <w:rPr>
          <w:rStyle w:val="StyleUnderline"/>
          <w:highlight w:val="cyan"/>
        </w:rPr>
        <w:t xml:space="preserve">neither </w:t>
      </w:r>
      <w:r w:rsidRPr="00387091">
        <w:rPr>
          <w:rStyle w:val="StyleUnderline"/>
          <w:b/>
          <w:bCs/>
          <w:highlight w:val="cyan"/>
        </w:rPr>
        <w:t>is sufficient</w:t>
      </w:r>
      <w:r w:rsidRPr="0054307A">
        <w:rPr>
          <w:sz w:val="16"/>
        </w:rPr>
        <w:t xml:space="preserve">. </w:t>
      </w:r>
      <w:r w:rsidRPr="00387091">
        <w:rPr>
          <w:rStyle w:val="StyleUnderline"/>
          <w:highlight w:val="cyan"/>
        </w:rPr>
        <w:t xml:space="preserve">They are </w:t>
      </w:r>
      <w:r w:rsidRPr="00387091">
        <w:rPr>
          <w:rStyle w:val="StyleUnderline"/>
          <w:b/>
          <w:bCs/>
          <w:highlight w:val="cyan"/>
        </w:rPr>
        <w:t>components of an overall innovation policy</w:t>
      </w:r>
      <w:r w:rsidRPr="0054307A">
        <w:rPr>
          <w:rStyle w:val="StyleUnderline"/>
        </w:rPr>
        <w:t xml:space="preserve"> that maximizes</w:t>
      </w:r>
      <w:r w:rsidRPr="0054307A">
        <w:rPr>
          <w:sz w:val="16"/>
        </w:rPr>
        <w:t xml:space="preserve"> both </w:t>
      </w:r>
      <w:r w:rsidRPr="0054307A">
        <w:rPr>
          <w:rStyle w:val="StyleUnderline"/>
        </w:rPr>
        <w:t>static and dynamic competition</w:t>
      </w:r>
      <w:r w:rsidRPr="0054307A">
        <w:rPr>
          <w:sz w:val="16"/>
        </w:rPr>
        <w:t>.</w:t>
      </w:r>
    </w:p>
    <w:p w14:paraId="0A3D2607" w14:textId="77777777" w:rsidR="00C82E8A" w:rsidRPr="0007101A" w:rsidRDefault="00C82E8A" w:rsidP="00C82E8A">
      <w:pPr>
        <w:pStyle w:val="Heading4"/>
      </w:pPr>
      <w:r>
        <w:t>Perm do both solves – bolstering small businesses removes mutual exclusivity.</w:t>
      </w:r>
    </w:p>
    <w:p w14:paraId="66E888FF" w14:textId="77777777" w:rsidR="00C82E8A" w:rsidRPr="000A69D8" w:rsidRDefault="00C82E8A" w:rsidP="00C82E8A">
      <w:r w:rsidRPr="0007101A">
        <w:rPr>
          <w:rStyle w:val="Style13ptBold"/>
        </w:rPr>
        <w:t>Kwom &amp; Marco</w:t>
      </w:r>
      <w:r>
        <w:t xml:space="preserve"> ‘20</w:t>
      </w:r>
      <w:r w:rsidRPr="0007101A">
        <w:rPr>
          <w:rStyle w:val="Style13ptBold"/>
        </w:rPr>
        <w:t>21</w:t>
      </w:r>
      <w:r>
        <w:t xml:space="preserve"> [Seokbeom &amp; Alan; June 8; A</w:t>
      </w:r>
      <w:r w:rsidRPr="0007101A">
        <w:t>ssistant professor in Dept. of Systems Management Engineering/Industrial Engineering and Graduate School of Technology Management at Sungkyunkwan University (SKKU), Korea. Associate Professor of Public Policy at Georgia Institute of Technology</w:t>
      </w:r>
      <w:r>
        <w:t xml:space="preserve">; Elsevier, “Can antitrust law enforcement spur innovation? Antitrust regulation of patent consolidation and its impact on follow-on innovations”, </w:t>
      </w:r>
      <w:hyperlink r:id="rId36" w:tgtFrame="_blank" w:tooltip="Persistent link using digital object identifier" w:history="1">
        <w:r>
          <w:rPr>
            <w:rStyle w:val="anchor-text"/>
            <w:color w:val="0000FF"/>
            <w:u w:val="single"/>
          </w:rPr>
          <w:t>https://doi.org/10.1016/j.respol.2021.104295</w:t>
        </w:r>
      </w:hyperlink>
      <w:r>
        <w:t>]</w:t>
      </w:r>
    </w:p>
    <w:p w14:paraId="01DC9028" w14:textId="77777777" w:rsidR="00C82E8A" w:rsidRDefault="00C82E8A" w:rsidP="00C82E8A">
      <w:pPr>
        <w:rPr>
          <w:rStyle w:val="StyleUnderline"/>
        </w:rPr>
      </w:pPr>
      <w:r w:rsidRPr="0000714C">
        <w:rPr>
          <w:sz w:val="16"/>
        </w:rPr>
        <w:t xml:space="preserve">In the present study, we elucidated that the formation of a market monopoly can be prevented by antitrust intervention into a firm’s patent consolidation while encouraging the development of follow-on innovation. Our conclusion suggests further elaboration on the modern understanding of the relationship between </w:t>
      </w:r>
      <w:r w:rsidRPr="0000714C">
        <w:rPr>
          <w:rStyle w:val="StyleUnderline"/>
          <w:highlight w:val="cyan"/>
        </w:rPr>
        <w:t>antitrust and patent laws</w:t>
      </w:r>
      <w:r w:rsidRPr="0000714C">
        <w:rPr>
          <w:sz w:val="16"/>
        </w:rPr>
        <w:t xml:space="preserve"> is necessary, at least when it comes to innovation. </w:t>
      </w:r>
      <w:r w:rsidRPr="000A69D8">
        <w:rPr>
          <w:rStyle w:val="StyleUnderline"/>
        </w:rPr>
        <w:t xml:space="preserve">The two laws </w:t>
      </w:r>
      <w:r w:rsidRPr="0000714C">
        <w:rPr>
          <w:rStyle w:val="StyleUnderline"/>
          <w:highlight w:val="cyan"/>
        </w:rPr>
        <w:t xml:space="preserve">become </w:t>
      </w:r>
      <w:r w:rsidRPr="0000714C">
        <w:rPr>
          <w:rStyle w:val="Emphasis"/>
          <w:highlight w:val="cyan"/>
        </w:rPr>
        <w:t>complementary</w:t>
      </w:r>
      <w:r w:rsidRPr="0000714C">
        <w:rPr>
          <w:rStyle w:val="StyleUnderline"/>
          <w:highlight w:val="cyan"/>
        </w:rPr>
        <w:t xml:space="preserve"> when the right to access</w:t>
      </w:r>
      <w:r w:rsidRPr="000A69D8">
        <w:rPr>
          <w:rStyle w:val="StyleUnderline"/>
        </w:rPr>
        <w:t xml:space="preserve"> the substituting </w:t>
      </w:r>
      <w:r w:rsidRPr="0000714C">
        <w:rPr>
          <w:rStyle w:val="StyleUnderline"/>
          <w:highlight w:val="cyan"/>
        </w:rPr>
        <w:t>patents on</w:t>
      </w:r>
      <w:r w:rsidRPr="000A69D8">
        <w:rPr>
          <w:rStyle w:val="StyleUnderline"/>
        </w:rPr>
        <w:t xml:space="preserve"> an upstream </w:t>
      </w:r>
      <w:r w:rsidRPr="0000714C">
        <w:rPr>
          <w:rStyle w:val="StyleUnderline"/>
          <w:highlight w:val="cyan"/>
        </w:rPr>
        <w:t>tech</w:t>
      </w:r>
      <w:r w:rsidRPr="000A69D8">
        <w:rPr>
          <w:rStyle w:val="StyleUnderline"/>
        </w:rPr>
        <w:t xml:space="preserve">nology </w:t>
      </w:r>
      <w:r w:rsidRPr="0000714C">
        <w:rPr>
          <w:rStyle w:val="StyleUnderline"/>
          <w:highlight w:val="cyan"/>
        </w:rPr>
        <w:t xml:space="preserve">is </w:t>
      </w:r>
      <w:r w:rsidRPr="0000714C">
        <w:rPr>
          <w:rStyle w:val="Emphasis"/>
          <w:highlight w:val="cyan"/>
        </w:rPr>
        <w:t>distributed across innovators</w:t>
      </w:r>
      <w:r w:rsidRPr="000A69D8">
        <w:rPr>
          <w:rStyle w:val="StyleUnderline"/>
        </w:rPr>
        <w:t>; when the patents are owned by a single firm, complementarity between antitrust and patent law may not work</w:t>
      </w:r>
      <w:r w:rsidRPr="0000714C">
        <w:rPr>
          <w:sz w:val="16"/>
        </w:rPr>
        <w:t>. This implication echoes the ongoing policy and scholarly discussion on how the modern antitrust law should accommodate technological innovation (Katz and Shelanski, 2005; Khan, 2016; Sidak and Teece, 2009). Thus far, the discussion concerning the necessity of accommodating the Schumpeterian view on the relationship between market competition and innovation has been largely theoretical. Moreover, how the antitrust law plays a role in promoting technological innovation remains an open question.</w:t>
      </w:r>
      <w:r w:rsidRPr="0000714C">
        <w:rPr>
          <w:rStyle w:val="StyleUnderline"/>
          <w:sz w:val="16"/>
        </w:rPr>
        <w:t xml:space="preserve"> </w:t>
      </w:r>
      <w:r w:rsidRPr="0000714C">
        <w:rPr>
          <w:rStyle w:val="StyleUnderline"/>
        </w:rPr>
        <w:t xml:space="preserve">Our study suggests that </w:t>
      </w:r>
      <w:r w:rsidRPr="0000714C">
        <w:rPr>
          <w:rStyle w:val="StyleUnderline"/>
          <w:highlight w:val="cyan"/>
        </w:rPr>
        <w:t>firms’ patent consolidation</w:t>
      </w:r>
      <w:r w:rsidRPr="0000714C">
        <w:rPr>
          <w:rStyle w:val="StyleUnderline"/>
        </w:rPr>
        <w:t xml:space="preserve"> through patent transfer </w:t>
      </w:r>
      <w:r w:rsidRPr="0000714C">
        <w:rPr>
          <w:rStyle w:val="StyleUnderline"/>
          <w:highlight w:val="cyan"/>
        </w:rPr>
        <w:t>is one</w:t>
      </w:r>
      <w:r w:rsidRPr="0000714C">
        <w:rPr>
          <w:rStyle w:val="StyleUnderline"/>
        </w:rPr>
        <w:t xml:space="preserve"> of the </w:t>
      </w:r>
      <w:r w:rsidRPr="0000714C">
        <w:rPr>
          <w:rStyle w:val="StyleUnderline"/>
          <w:highlight w:val="cyan"/>
        </w:rPr>
        <w:t>venues where antitrust</w:t>
      </w:r>
      <w:r w:rsidRPr="0000714C">
        <w:rPr>
          <w:rStyle w:val="StyleUnderline"/>
        </w:rPr>
        <w:t xml:space="preserve"> law enforcement </w:t>
      </w:r>
      <w:r w:rsidRPr="0000714C">
        <w:rPr>
          <w:rStyle w:val="StyleUnderline"/>
          <w:highlight w:val="cyan"/>
        </w:rPr>
        <w:t>can shape</w:t>
      </w:r>
      <w:r w:rsidRPr="0000714C">
        <w:rPr>
          <w:rStyle w:val="StyleUnderline"/>
        </w:rPr>
        <w:t xml:space="preserve"> market competition and technological </w:t>
      </w:r>
      <w:r w:rsidRPr="0000714C">
        <w:rPr>
          <w:rStyle w:val="StyleUnderline"/>
          <w:highlight w:val="cyan"/>
        </w:rPr>
        <w:t>innovation</w:t>
      </w:r>
      <w:r w:rsidRPr="0000714C">
        <w:rPr>
          <w:rStyle w:val="StyleUnderline"/>
        </w:rPr>
        <w:t xml:space="preserve">. </w:t>
      </w:r>
      <w:r w:rsidRPr="0000714C">
        <w:rPr>
          <w:rStyle w:val="StyleUnderline"/>
          <w:highlight w:val="cyan"/>
        </w:rPr>
        <w:t>This</w:t>
      </w:r>
      <w:r w:rsidRPr="0000714C">
        <w:rPr>
          <w:rStyle w:val="StyleUnderline"/>
        </w:rPr>
        <w:t xml:space="preserve"> implication also </w:t>
      </w:r>
      <w:r w:rsidRPr="0000714C">
        <w:rPr>
          <w:rStyle w:val="StyleUnderline"/>
          <w:highlight w:val="cyan"/>
        </w:rPr>
        <w:t>indicates the importance of</w:t>
      </w:r>
      <w:r w:rsidRPr="0000714C">
        <w:rPr>
          <w:sz w:val="16"/>
        </w:rPr>
        <w:t xml:space="preserve"> extending the scope of antitrust intervention into “patent-only” transfers in </w:t>
      </w:r>
      <w:r w:rsidRPr="0000714C">
        <w:rPr>
          <w:rStyle w:val="StyleUnderline"/>
          <w:highlight w:val="cyan"/>
        </w:rPr>
        <w:t>coop</w:t>
      </w:r>
      <w:r w:rsidRPr="0000714C">
        <w:rPr>
          <w:rStyle w:val="StyleUnderline"/>
        </w:rPr>
        <w:t xml:space="preserve">eration </w:t>
      </w:r>
      <w:r w:rsidRPr="0000714C">
        <w:rPr>
          <w:rStyle w:val="StyleUnderline"/>
          <w:highlight w:val="cyan"/>
        </w:rPr>
        <w:t>with patent policy</w:t>
      </w:r>
      <w:r w:rsidRPr="0000714C">
        <w:rPr>
          <w:rStyle w:val="StyleUnderline"/>
        </w:rPr>
        <w:t xml:space="preserve">makers </w:t>
      </w:r>
      <w:r w:rsidRPr="0000714C">
        <w:rPr>
          <w:rStyle w:val="StyleUnderline"/>
          <w:highlight w:val="cyan"/>
        </w:rPr>
        <w:t>to promote</w:t>
      </w:r>
      <w:r w:rsidRPr="0000714C">
        <w:rPr>
          <w:rStyle w:val="StyleUnderline"/>
        </w:rPr>
        <w:t xml:space="preserve"> market competition and technological </w:t>
      </w:r>
      <w:r w:rsidRPr="0000714C">
        <w:rPr>
          <w:rStyle w:val="StyleUnderline"/>
          <w:highlight w:val="cyan"/>
        </w:rPr>
        <w:t>innovation</w:t>
      </w:r>
      <w:r w:rsidRPr="0000714C">
        <w:rPr>
          <w:rStyle w:val="StyleUnderline"/>
        </w:rPr>
        <w:t>.</w:t>
      </w:r>
    </w:p>
    <w:p w14:paraId="05930921" w14:textId="77777777" w:rsidR="00C82E8A" w:rsidRPr="00C82E8A" w:rsidRDefault="00C82E8A" w:rsidP="00C82E8A">
      <w:pPr>
        <w:pStyle w:val="Heading4"/>
      </w:pPr>
      <w:r w:rsidRPr="00C82E8A">
        <w:lastRenderedPageBreak/>
        <w:t>Perm do both solves – balance is key.</w:t>
      </w:r>
    </w:p>
    <w:p w14:paraId="74D1EC1D" w14:textId="77777777" w:rsidR="00C82E8A" w:rsidRDefault="00C82E8A" w:rsidP="00C82E8A">
      <w:r w:rsidRPr="001519D1">
        <w:rPr>
          <w:rStyle w:val="Style13ptBold"/>
        </w:rPr>
        <w:t>Lewis &amp; Wittlin</w:t>
      </w:r>
      <w:r>
        <w:t xml:space="preserve"> ‘20</w:t>
      </w:r>
      <w:r w:rsidRPr="001519D1">
        <w:rPr>
          <w:rStyle w:val="Style13ptBold"/>
        </w:rPr>
        <w:t>15</w:t>
      </w:r>
      <w:r>
        <w:t xml:space="preserve"> [Jeffrey &amp; Maggie; Spring 2015; Partner at Foley Hoag LLP &amp; </w:t>
      </w:r>
      <w:r w:rsidRPr="001519D1">
        <w:t>Associate Professor of Law</w:t>
      </w:r>
      <w:r>
        <w:t xml:space="preserve"> at Fordham University; Vanderbilt Journal of Entertainment &amp; Technology Law, “Entering the Innovation Twilight Zone: How Patent and Antitrust Law Must Work Together,” </w:t>
      </w:r>
      <w:hyperlink r:id="rId37" w:history="1">
        <w:r w:rsidRPr="0031070B">
          <w:rPr>
            <w:rStyle w:val="Hyperlink"/>
          </w:rPr>
          <w:t>https://scholarship.law.vanderbilt.edu/cgi/viewcontent.cgi?article=1176&amp;context=jetlaw</w:t>
        </w:r>
      </w:hyperlink>
      <w:r>
        <w:t>]</w:t>
      </w:r>
    </w:p>
    <w:p w14:paraId="345BFD0E" w14:textId="77777777" w:rsidR="00C82E8A" w:rsidRDefault="00C82E8A" w:rsidP="00C82E8A">
      <w:r w:rsidRPr="001519D1">
        <w:rPr>
          <w:sz w:val="16"/>
        </w:rPr>
        <w:t xml:space="preserve">All three branches of government behave as though an innovative nation requires not only strong intellectual property protection but also freedom from </w:t>
      </w:r>
      <w:r w:rsidRPr="0000098C">
        <w:rPr>
          <w:rStyle w:val="StyleUnderline"/>
          <w:highlight w:val="cyan"/>
        </w:rPr>
        <w:t>antitrust</w:t>
      </w:r>
      <w:r w:rsidRPr="001519D1">
        <w:rPr>
          <w:sz w:val="16"/>
        </w:rPr>
        <w:t xml:space="preserve"> restriction, while a consumer-friendly marketplace requires both the strict enforcement of pro-competition antitrust laws </w:t>
      </w:r>
      <w:r w:rsidRPr="0000098C">
        <w:rPr>
          <w:rStyle w:val="StyleUnderline"/>
          <w:highlight w:val="cyan"/>
        </w:rPr>
        <w:t>and</w:t>
      </w:r>
      <w:r w:rsidRPr="001519D1">
        <w:rPr>
          <w:sz w:val="16"/>
        </w:rPr>
        <w:t xml:space="preserve"> the limitation of </w:t>
      </w:r>
      <w:r w:rsidRPr="0000098C">
        <w:rPr>
          <w:rStyle w:val="StyleUnderline"/>
          <w:highlight w:val="cyan"/>
        </w:rPr>
        <w:t>patent rights</w:t>
      </w:r>
      <w:r w:rsidRPr="001519D1">
        <w:rPr>
          <w:sz w:val="16"/>
        </w:rPr>
        <w:t xml:space="preserve"> in the face of those laws. In this Part, we argue that this understanding is too limited and that, in fact, both policies</w:t>
      </w:r>
      <w:r w:rsidRPr="001519D1">
        <w:rPr>
          <w:rStyle w:val="StyleUnderline"/>
        </w:rPr>
        <w:t xml:space="preserve"> promote the same goals</w:t>
      </w:r>
      <w:r w:rsidRPr="001519D1">
        <w:rPr>
          <w:sz w:val="16"/>
        </w:rPr>
        <w:t xml:space="preserve">. In the words of former FTC Chair Timothy Muris: "Properly understood, IP law and antitrust law </w:t>
      </w:r>
      <w:r w:rsidRPr="0000098C">
        <w:rPr>
          <w:rStyle w:val="StyleUnderline"/>
          <w:highlight w:val="cyan"/>
        </w:rPr>
        <w:t>both</w:t>
      </w:r>
      <w:r w:rsidRPr="001519D1">
        <w:rPr>
          <w:rStyle w:val="StyleUnderline"/>
        </w:rPr>
        <w:t xml:space="preserve"> seek to </w:t>
      </w:r>
      <w:r w:rsidRPr="0000098C">
        <w:rPr>
          <w:rStyle w:val="StyleUnderline"/>
          <w:highlight w:val="cyan"/>
        </w:rPr>
        <w:t>promote innovation and enhance consumer welfare</w:t>
      </w:r>
      <w:r>
        <w:t xml:space="preserve">." 147 </w:t>
      </w:r>
      <w:r w:rsidRPr="001519D1">
        <w:rPr>
          <w:rStyle w:val="StyleUnderline"/>
        </w:rPr>
        <w:t>The two legal areas are interdependent-</w:t>
      </w:r>
      <w:r w:rsidRPr="0000098C">
        <w:rPr>
          <w:rStyle w:val="StyleUnderline"/>
          <w:highlight w:val="cyan"/>
        </w:rPr>
        <w:t>each relies on consistency and</w:t>
      </w:r>
      <w:r w:rsidRPr="001519D1">
        <w:rPr>
          <w:rStyle w:val="StyleUnderline"/>
        </w:rPr>
        <w:t xml:space="preserve"> proper </w:t>
      </w:r>
      <w:r w:rsidRPr="0000098C">
        <w:rPr>
          <w:rStyle w:val="StyleUnderline"/>
          <w:highlight w:val="cyan"/>
        </w:rPr>
        <w:t>calibration in the other</w:t>
      </w:r>
      <w:r w:rsidRPr="001519D1">
        <w:rPr>
          <w:rStyle w:val="StyleUnderline"/>
        </w:rPr>
        <w:t xml:space="preserve"> realm in </w:t>
      </w:r>
      <w:r w:rsidRPr="0000098C">
        <w:rPr>
          <w:rStyle w:val="StyleUnderline"/>
          <w:highlight w:val="cyan"/>
        </w:rPr>
        <w:t>order to fully achieve its</w:t>
      </w:r>
      <w:r w:rsidRPr="001519D1">
        <w:rPr>
          <w:rStyle w:val="StyleUnderline"/>
        </w:rPr>
        <w:t xml:space="preserve"> own </w:t>
      </w:r>
      <w:r w:rsidRPr="0000098C">
        <w:rPr>
          <w:rStyle w:val="StyleUnderline"/>
          <w:highlight w:val="cyan"/>
        </w:rPr>
        <w:t>goals</w:t>
      </w:r>
      <w:r w:rsidRPr="001519D1">
        <w:rPr>
          <w:rStyle w:val="StyleUnderline"/>
        </w:rPr>
        <w:t xml:space="preserve">. </w:t>
      </w:r>
      <w:r w:rsidRPr="001519D1">
        <w:rPr>
          <w:sz w:val="16"/>
        </w:rPr>
        <w:t xml:space="preserve">We acknowledge that the two realms sometimes come into conflict and, in these instances, one must yield to the other. But patent law is fairly specifically spelled out in statute, and antitrust law is an expansive regime with "very few cracks";148 therefore, the government can implement a policy vision through enforcement choices. </w:t>
      </w:r>
      <w:r w:rsidRPr="0000098C">
        <w:rPr>
          <w:rStyle w:val="StyleUnderline"/>
          <w:highlight w:val="cyan"/>
        </w:rPr>
        <w:t>Instead of favoring one area at the expense of the other</w:t>
      </w:r>
      <w:r w:rsidRPr="001519D1">
        <w:rPr>
          <w:sz w:val="16"/>
        </w:rPr>
        <w:t xml:space="preserve">, courts and </w:t>
      </w:r>
      <w:r w:rsidRPr="0000098C">
        <w:rPr>
          <w:rStyle w:val="StyleUnderline"/>
          <w:highlight w:val="cyan"/>
        </w:rPr>
        <w:t>agencies should enforce antitrust</w:t>
      </w:r>
      <w:r w:rsidRPr="001519D1">
        <w:rPr>
          <w:rStyle w:val="StyleUnderline"/>
        </w:rPr>
        <w:t xml:space="preserve"> law </w:t>
      </w:r>
      <w:r w:rsidRPr="0000098C">
        <w:rPr>
          <w:rStyle w:val="StyleUnderline"/>
          <w:highlight w:val="cyan"/>
        </w:rPr>
        <w:t>with</w:t>
      </w:r>
      <w:r w:rsidRPr="001519D1">
        <w:rPr>
          <w:rStyle w:val="StyleUnderline"/>
        </w:rPr>
        <w:t xml:space="preserve"> an eye toward the balance between competition and company protection</w:t>
      </w:r>
      <w:r w:rsidRPr="0061739D">
        <w:rPr>
          <w:sz w:val="16"/>
        </w:rPr>
        <w:t xml:space="preserve"> that Congress has </w:t>
      </w:r>
      <w:r w:rsidRPr="0000098C">
        <w:rPr>
          <w:rStyle w:val="StyleUnderline"/>
        </w:rPr>
        <w:t xml:space="preserve">enshrined in the </w:t>
      </w:r>
      <w:r w:rsidRPr="0000098C">
        <w:rPr>
          <w:rStyle w:val="StyleUnderline"/>
          <w:highlight w:val="cyan"/>
        </w:rPr>
        <w:t>patent law.</w:t>
      </w:r>
    </w:p>
    <w:p w14:paraId="4807E345" w14:textId="77777777" w:rsidR="00C82E8A" w:rsidRPr="001519D1" w:rsidRDefault="00C82E8A" w:rsidP="00C82E8A">
      <w:pPr>
        <w:rPr>
          <w:sz w:val="16"/>
        </w:rPr>
      </w:pPr>
      <w:r w:rsidRPr="001519D1">
        <w:rPr>
          <w:sz w:val="16"/>
        </w:rPr>
        <w:t xml:space="preserve">A. Scholarship at the Intersection </w:t>
      </w:r>
    </w:p>
    <w:p w14:paraId="71A69818" w14:textId="77777777" w:rsidR="00C82E8A" w:rsidRPr="001519D1" w:rsidRDefault="00C82E8A" w:rsidP="00C82E8A">
      <w:pPr>
        <w:rPr>
          <w:sz w:val="16"/>
        </w:rPr>
      </w:pPr>
      <w:r w:rsidRPr="001519D1">
        <w:rPr>
          <w:sz w:val="16"/>
        </w:rPr>
        <w:t>Several scholars have addressed the historic conflict between patent and antitrust law and proposed terms of reconciliation. 14 9 In 1966-during the height of antitrust supremacy-William Professor Baxter argued for judicial or legislative implementation of restrictions that resemble the later-announced "Nine No-Nos." 50</w:t>
      </w:r>
    </w:p>
    <w:p w14:paraId="1F25BC3E" w14:textId="77777777" w:rsidR="00C82E8A" w:rsidRPr="0061739D" w:rsidRDefault="00C82E8A" w:rsidP="00C82E8A">
      <w:pPr>
        <w:rPr>
          <w:sz w:val="16"/>
        </w:rPr>
      </w:pPr>
      <w:r w:rsidRPr="0061739D">
        <w:rPr>
          <w:sz w:val="16"/>
        </w:rPr>
        <w:t>Professor Baxter emphasized that society benefits from many "competing activities of great social utility," not just innovation, and it should subsidize innovation only to the extent the subsidy could not do greater good elsewhere. 15 1 He faulted Congress for failing to consider this balance of societal assets and liabilities when fashioning patent laws. 152 Baxter argued that the patent monopoly is a justifiable tool for subsidizing innovative activity only to the extent that it permits free market valuation of inventions over administrative valuation. 153 He argued that this function is undermined when the terms of a patent license provide great value to the patentee at only a small cost to the licensee but at greater cost to third persons, such as competitors or consumers. 154 Such terms typically use the patent monopoly to restrain the sale of other unpatented goods and services. With this in mind, Professor Baxter argued that courts or Congress should prohibit license terms that calculate royalties based on licensee sales of unpatented end products and terms that restrict the licensee's price or output. 155</w:t>
      </w:r>
    </w:p>
    <w:p w14:paraId="05B3632E" w14:textId="77777777" w:rsidR="00C82E8A" w:rsidRPr="0000098C" w:rsidRDefault="00C82E8A" w:rsidP="00C82E8A">
      <w:pPr>
        <w:rPr>
          <w:sz w:val="16"/>
        </w:rPr>
      </w:pPr>
      <w:r w:rsidRPr="0061739D">
        <w:rPr>
          <w:sz w:val="16"/>
        </w:rPr>
        <w:t>Presaging the pro-patent swing of the mid-1970s, Ward Bowman explained how patent monopolies can benefit consumers. In a 1973 book, he observed:</w:t>
      </w:r>
    </w:p>
    <w:p w14:paraId="4DF08838" w14:textId="77777777" w:rsidR="00C82E8A" w:rsidRPr="0000098C" w:rsidRDefault="00C82E8A" w:rsidP="00C82E8A">
      <w:pPr>
        <w:rPr>
          <w:sz w:val="16"/>
        </w:rPr>
      </w:pPr>
      <w:r w:rsidRPr="0000098C">
        <w:rPr>
          <w:sz w:val="16"/>
        </w:rPr>
        <w:t xml:space="preserve">Both antitrust law and patent law have a common central economic goal: to maximize wealth by producing what consumers want at the lowest cost. In serving this common goal, </w:t>
      </w:r>
      <w:r w:rsidRPr="0000098C">
        <w:rPr>
          <w:rStyle w:val="StyleUnderline"/>
        </w:rPr>
        <w:t>reconciliation between patent and antitrust law involves</w:t>
      </w:r>
      <w:r w:rsidRPr="0000098C">
        <w:rPr>
          <w:sz w:val="16"/>
        </w:rPr>
        <w:t xml:space="preserve"> serious problems of </w:t>
      </w:r>
      <w:r w:rsidRPr="0000098C">
        <w:rPr>
          <w:rStyle w:val="StyleUnderline"/>
        </w:rPr>
        <w:t xml:space="preserve">assessing effects, but not conflicting purposes. </w:t>
      </w:r>
      <w:r w:rsidRPr="00A97B53">
        <w:rPr>
          <w:rStyle w:val="StyleUnderline"/>
          <w:highlight w:val="cyan"/>
        </w:rPr>
        <w:t>Antitrust</w:t>
      </w:r>
      <w:r w:rsidRPr="0000098C">
        <w:rPr>
          <w:rStyle w:val="StyleUnderline"/>
        </w:rPr>
        <w:t xml:space="preserve"> law does not demand competition under all circumstances</w:t>
      </w:r>
      <w:r w:rsidRPr="0000098C">
        <w:rPr>
          <w:sz w:val="16"/>
        </w:rPr>
        <w:t>. Quite properly</w:t>
      </w:r>
      <w:r w:rsidRPr="0000098C">
        <w:rPr>
          <w:rStyle w:val="StyleUnderline"/>
        </w:rPr>
        <w:t xml:space="preserve">, it </w:t>
      </w:r>
      <w:r w:rsidRPr="00A97B53">
        <w:rPr>
          <w:rStyle w:val="StyleUnderline"/>
          <w:highlight w:val="cyan"/>
        </w:rPr>
        <w:t>permits monopoly when monopoly makes</w:t>
      </w:r>
      <w:r w:rsidRPr="0000098C">
        <w:rPr>
          <w:rStyle w:val="StyleUnderline"/>
        </w:rPr>
        <w:t xml:space="preserve"> for </w:t>
      </w:r>
      <w:r w:rsidRPr="00A97B53">
        <w:rPr>
          <w:rStyle w:val="StyleUnderline"/>
          <w:highlight w:val="cyan"/>
        </w:rPr>
        <w:t>greater output than</w:t>
      </w:r>
      <w:r w:rsidRPr="0000098C">
        <w:rPr>
          <w:rStyle w:val="StyleUnderline"/>
        </w:rPr>
        <w:t xml:space="preserve"> would </w:t>
      </w:r>
      <w:r w:rsidRPr="00A97B53">
        <w:rPr>
          <w:rStyle w:val="StyleUnderline"/>
          <w:highlight w:val="cyan"/>
        </w:rPr>
        <w:t>the alternative</w:t>
      </w:r>
      <w:r w:rsidRPr="0000098C">
        <w:rPr>
          <w:rStyle w:val="StyleUnderline"/>
        </w:rPr>
        <w:t xml:space="preserve"> of an artificially fragmented inefficient industry. </w:t>
      </w:r>
      <w:r w:rsidRPr="00A97B53">
        <w:rPr>
          <w:rStyle w:val="StyleUnderline"/>
          <w:highlight w:val="cyan"/>
        </w:rPr>
        <w:t>The patent monopoly fits</w:t>
      </w:r>
      <w:r w:rsidRPr="0000098C">
        <w:rPr>
          <w:rStyle w:val="StyleUnderline"/>
        </w:rPr>
        <w:t xml:space="preserve"> directly </w:t>
      </w:r>
      <w:r w:rsidRPr="00A97B53">
        <w:rPr>
          <w:rStyle w:val="StyleUnderline"/>
          <w:highlight w:val="cyan"/>
        </w:rPr>
        <w:t>into this scheme</w:t>
      </w:r>
      <w:r w:rsidRPr="0000098C">
        <w:rPr>
          <w:rStyle w:val="StyleUnderline"/>
        </w:rPr>
        <w:t xml:space="preserve"> insofar as its central aim is achieved.</w:t>
      </w:r>
      <w:r w:rsidRPr="0000098C">
        <w:rPr>
          <w:sz w:val="16"/>
        </w:rPr>
        <w:t xml:space="preserve"> 156</w:t>
      </w:r>
    </w:p>
    <w:p w14:paraId="1FA6A224" w14:textId="77777777" w:rsidR="00C82E8A" w:rsidRPr="0000098C" w:rsidRDefault="00C82E8A" w:rsidP="00C82E8A">
      <w:pPr>
        <w:rPr>
          <w:sz w:val="16"/>
        </w:rPr>
      </w:pPr>
      <w:r w:rsidRPr="0000098C">
        <w:rPr>
          <w:sz w:val="16"/>
        </w:rPr>
        <w:t xml:space="preserve">Bowman then was among the first to articulate something akin to what we advance here: both policies foster consumer welfare. Bowman further argued that </w:t>
      </w:r>
      <w:r w:rsidRPr="00A97B53">
        <w:rPr>
          <w:rStyle w:val="StyleUnderline"/>
          <w:highlight w:val="cyan"/>
        </w:rPr>
        <w:t>when</w:t>
      </w:r>
      <w:r w:rsidRPr="0000098C">
        <w:rPr>
          <w:rStyle w:val="StyleUnderline"/>
        </w:rPr>
        <w:t xml:space="preserve"> patentees use their </w:t>
      </w:r>
      <w:r w:rsidRPr="00A97B53">
        <w:rPr>
          <w:rStyle w:val="StyleUnderline"/>
          <w:highlight w:val="cyan"/>
        </w:rPr>
        <w:t>patents</w:t>
      </w:r>
      <w:r w:rsidRPr="0000098C">
        <w:rPr>
          <w:rStyle w:val="StyleUnderline"/>
        </w:rPr>
        <w:t xml:space="preserve"> to </w:t>
      </w:r>
      <w:r w:rsidRPr="00A97B53">
        <w:rPr>
          <w:rStyle w:val="StyleUnderline"/>
          <w:highlight w:val="cyan"/>
        </w:rPr>
        <w:t>impose vertical restrictions</w:t>
      </w:r>
      <w:r w:rsidRPr="0000098C">
        <w:rPr>
          <w:rStyle w:val="StyleUnderline"/>
        </w:rPr>
        <w:t xml:space="preserve"> on licensees, </w:t>
      </w:r>
      <w:r w:rsidRPr="00A97B53">
        <w:rPr>
          <w:rStyle w:val="StyleUnderline"/>
          <w:highlight w:val="cyan"/>
        </w:rPr>
        <w:t>they do not improperly enlarge</w:t>
      </w:r>
      <w:r w:rsidRPr="0000098C">
        <w:rPr>
          <w:rStyle w:val="StyleUnderline"/>
        </w:rPr>
        <w:t xml:space="preserve"> their </w:t>
      </w:r>
      <w:r w:rsidRPr="00A97B53">
        <w:rPr>
          <w:rStyle w:val="StyleUnderline"/>
          <w:highlight w:val="cyan"/>
        </w:rPr>
        <w:t>monopoly</w:t>
      </w:r>
      <w:r w:rsidRPr="0000098C">
        <w:rPr>
          <w:rStyle w:val="StyleUnderline"/>
        </w:rPr>
        <w:t xml:space="preserve"> power. Vertical </w:t>
      </w:r>
      <w:r w:rsidRPr="00A97B53">
        <w:rPr>
          <w:rStyle w:val="StyleUnderline"/>
          <w:highlight w:val="cyan"/>
        </w:rPr>
        <w:t>restrictions</w:t>
      </w:r>
      <w:r w:rsidRPr="0000098C">
        <w:rPr>
          <w:sz w:val="16"/>
        </w:rPr>
        <w:t xml:space="preserve"> do not create market power, he argued; instead, they </w:t>
      </w:r>
      <w:r w:rsidRPr="0000098C">
        <w:rPr>
          <w:rStyle w:val="StyleUnderline"/>
        </w:rPr>
        <w:t>efficiently extract the maximum reward from the legitimate patent monopoly</w:t>
      </w:r>
      <w:r w:rsidRPr="0000098C">
        <w:rPr>
          <w:sz w:val="16"/>
        </w:rPr>
        <w:t xml:space="preserve">.15 7 Further, Bowman argued, </w:t>
      </w:r>
      <w:r w:rsidRPr="0000098C">
        <w:rPr>
          <w:rStyle w:val="StyleUnderline"/>
        </w:rPr>
        <w:t>patent licenses</w:t>
      </w:r>
      <w:r w:rsidRPr="0000098C">
        <w:rPr>
          <w:sz w:val="16"/>
        </w:rPr>
        <w:t xml:space="preserve"> containing these restrictions </w:t>
      </w:r>
      <w:r w:rsidRPr="0000098C">
        <w:rPr>
          <w:rStyle w:val="StyleUnderline"/>
        </w:rPr>
        <w:t xml:space="preserve">often </w:t>
      </w:r>
      <w:r w:rsidRPr="00A97B53">
        <w:rPr>
          <w:rStyle w:val="StyleUnderline"/>
          <w:highlight w:val="cyan"/>
        </w:rPr>
        <w:t>yield allocative efficiency gains</w:t>
      </w:r>
      <w:r w:rsidRPr="0000098C">
        <w:rPr>
          <w:rStyle w:val="StyleUnderline"/>
        </w:rPr>
        <w:t xml:space="preserve"> and so may actually be desirable</w:t>
      </w:r>
      <w:r w:rsidRPr="0000098C">
        <w:rPr>
          <w:sz w:val="16"/>
        </w:rPr>
        <w:t>. Bowman advocated allowing a patentee to impose any restriction where "the reward to the patentee arising from the conditional use measures the patented product's competitive superiority over substitutes."1 5 8</w:t>
      </w:r>
    </w:p>
    <w:p w14:paraId="56A6F1BB" w14:textId="77777777" w:rsidR="00C82E8A" w:rsidRPr="0061739D" w:rsidRDefault="00C82E8A" w:rsidP="00C82E8A">
      <w:pPr>
        <w:rPr>
          <w:sz w:val="16"/>
        </w:rPr>
      </w:pPr>
      <w:r w:rsidRPr="0061739D">
        <w:rPr>
          <w:sz w:val="16"/>
        </w:rPr>
        <w:t xml:space="preserve">Louis Kaplow, going against the grain during the Golden Age, argued in 1984 that "the conflict [between antitrust law and patent policy] runs even deeper than has generally been recognized." 1 5 9 He then developed a conceptual solution to this conflict: restrictive practices should be </w:t>
      </w:r>
      <w:r w:rsidRPr="0061739D">
        <w:rPr>
          <w:sz w:val="16"/>
        </w:rPr>
        <w:lastRenderedPageBreak/>
        <w:t>analyzed by looking at the ratio of patentee reward to monopoly loss. If innovative activity grows with incentives to innovate, as patent policy assumes, this ratio signifies the relationship between societal benefit and loss resulting from the restrictive practice 160-i.e., the higher the ratio, the more desirable the practice. Kaplow acknowledged that application of this ratio test could be extremely complex and unwieldy, particularly because courts and legislatures rarely have sufficient information to calculate the numerator or denominator. 161 In addition, Kaplow emphasized, courts must resolve this conflict on a case-by-case basis, whereas optimal policy would consider all cases in the aggregate. 162 However, Kaplow criticized both Baxter and Bowman for "offer[ing] a test regulating the maximum reward without offering any analysis that bears on whether the level selected is anywhere near the appropriate amount or whether that reward is achieved in the least costly manner possible." 163 Only his ratio test, he argued, accounted for all "concerns relevant to a determination of proper patent-antitrust policy." 1 6 4</w:t>
      </w:r>
    </w:p>
    <w:p w14:paraId="5D9464AE" w14:textId="77777777" w:rsidR="00C82E8A" w:rsidRPr="0061739D" w:rsidRDefault="00C82E8A" w:rsidP="00C82E8A">
      <w:pPr>
        <w:rPr>
          <w:sz w:val="16"/>
        </w:rPr>
      </w:pPr>
      <w:r w:rsidRPr="0061739D">
        <w:rPr>
          <w:sz w:val="16"/>
        </w:rPr>
        <w:t>This conversation has continued apace into the contemporary era. Herbert Hovenkamp has examined the conflict and concluded, like Professor Bowman, that in many situations where conflict is thought to arise-including those involving vertical restraints-the conflict is illusory and the regimes are compatible. 165 Other scholars have looked at how the changing face of innovation affects the relationship between patent and antitrust law. Mark Lemley has argued that innovation policy should be industry-specific, as some industries, such as the pharmaceutical industry, require strong patent protections to provide an adequate incentive to innovate. On the other hand, in other industries, such as Internet technology, competition is the primary driver of innovation, and innovation will increase with strong antitrust policy.166</w:t>
      </w:r>
    </w:p>
    <w:p w14:paraId="20E74792" w14:textId="77777777" w:rsidR="00C82E8A" w:rsidRPr="0061739D" w:rsidRDefault="00C82E8A" w:rsidP="00C82E8A">
      <w:pPr>
        <w:rPr>
          <w:sz w:val="16"/>
        </w:rPr>
      </w:pPr>
      <w:r w:rsidRPr="0061739D">
        <w:rPr>
          <w:sz w:val="16"/>
        </w:rPr>
        <w:t>B. A New Argument for Reconciling Antitrust and Patent Law</w:t>
      </w:r>
    </w:p>
    <w:p w14:paraId="63B17624" w14:textId="77777777" w:rsidR="00C82E8A" w:rsidRPr="0000098C" w:rsidRDefault="00C82E8A" w:rsidP="00C82E8A">
      <w:pPr>
        <w:rPr>
          <w:rStyle w:val="StyleUnderline"/>
        </w:rPr>
      </w:pPr>
      <w:r w:rsidRPr="0061739D">
        <w:rPr>
          <w:sz w:val="16"/>
        </w:rPr>
        <w:t xml:space="preserve">We contribute to this conversation by offering a new perspective: </w:t>
      </w:r>
      <w:r w:rsidRPr="0061739D">
        <w:rPr>
          <w:rStyle w:val="StyleUnderline"/>
        </w:rPr>
        <w:t>without divining a precise formula for balancing the benefits and trade-offs of these two welfare-enhancing regimes</w:t>
      </w:r>
      <w:r w:rsidRPr="0061739D">
        <w:rPr>
          <w:sz w:val="16"/>
        </w:rPr>
        <w:t xml:space="preserve">-without assessing, for example, whether Kaplow's ratio test is the ideal model for determining the permissible exercise of patent rights-we argue that </w:t>
      </w:r>
      <w:r w:rsidRPr="00A97B53">
        <w:rPr>
          <w:rStyle w:val="StyleUnderline"/>
          <w:highlight w:val="cyan"/>
        </w:rPr>
        <w:t>there exists some optimum balance between the two.</w:t>
      </w:r>
      <w:r w:rsidRPr="0061739D">
        <w:rPr>
          <w:rStyle w:val="StyleUnderline"/>
        </w:rPr>
        <w:t xml:space="preserve"> </w:t>
      </w:r>
      <w:r w:rsidRPr="0061739D">
        <w:rPr>
          <w:sz w:val="16"/>
        </w:rPr>
        <w:t xml:space="preserve">We postulate that, at some level, </w:t>
      </w:r>
      <w:r w:rsidRPr="00A97B53">
        <w:rPr>
          <w:rStyle w:val="StyleUnderline"/>
          <w:highlight w:val="cyan"/>
        </w:rPr>
        <w:t>patent</w:t>
      </w:r>
      <w:r w:rsidRPr="0061739D">
        <w:rPr>
          <w:rStyle w:val="StyleUnderline"/>
        </w:rPr>
        <w:t xml:space="preserve"> protection </w:t>
      </w:r>
      <w:r w:rsidRPr="00A97B53">
        <w:rPr>
          <w:rStyle w:val="StyleUnderline"/>
          <w:highlight w:val="cyan"/>
        </w:rPr>
        <w:t>and antitrust</w:t>
      </w:r>
      <w:r w:rsidRPr="0061739D">
        <w:rPr>
          <w:rStyle w:val="StyleUnderline"/>
        </w:rPr>
        <w:t xml:space="preserve"> enforcement </w:t>
      </w:r>
      <w:r w:rsidRPr="00A97B53">
        <w:rPr>
          <w:rStyle w:val="StyleUnderline"/>
          <w:highlight w:val="cyan"/>
        </w:rPr>
        <w:t>together optimize innovation incentives and competition</w:t>
      </w:r>
      <w:r w:rsidRPr="0061739D">
        <w:rPr>
          <w:rStyle w:val="StyleUnderline"/>
        </w:rPr>
        <w:t xml:space="preserve"> to enhance consumer </w:t>
      </w:r>
      <w:r w:rsidRPr="0000098C">
        <w:rPr>
          <w:rStyle w:val="StyleUnderline"/>
        </w:rPr>
        <w:t xml:space="preserve">welfare. </w:t>
      </w:r>
      <w:r w:rsidRPr="00A97B53">
        <w:rPr>
          <w:rStyle w:val="StyleUnderline"/>
          <w:highlight w:val="cyan"/>
        </w:rPr>
        <w:t>Congress</w:t>
      </w:r>
      <w:r w:rsidRPr="0000098C">
        <w:rPr>
          <w:rStyle w:val="StyleUnderline"/>
        </w:rPr>
        <w:t>,</w:t>
      </w:r>
      <w:r>
        <w:t xml:space="preserve"> </w:t>
      </w:r>
      <w:r w:rsidRPr="0000098C">
        <w:rPr>
          <w:rStyle w:val="StyleUnderline"/>
        </w:rPr>
        <w:t xml:space="preserve">which has the power to implement a coherent policy regime, </w:t>
      </w:r>
      <w:r w:rsidRPr="00A97B53">
        <w:rPr>
          <w:rStyle w:val="StyleUnderline"/>
          <w:highlight w:val="cyan"/>
        </w:rPr>
        <w:t>is in the best position to</w:t>
      </w:r>
      <w:r w:rsidRPr="0000098C">
        <w:rPr>
          <w:sz w:val="16"/>
        </w:rPr>
        <w:t xml:space="preserve"> determine this </w:t>
      </w:r>
      <w:r w:rsidRPr="00A97B53">
        <w:rPr>
          <w:rStyle w:val="StyleUnderline"/>
          <w:highlight w:val="cyan"/>
        </w:rPr>
        <w:t>balance</w:t>
      </w:r>
      <w:r w:rsidRPr="0000098C">
        <w:rPr>
          <w:sz w:val="16"/>
        </w:rPr>
        <w:t xml:space="preserve"> through observation, empirical study, and democratic pressure. The job of the courts and the executive, then, should be to realize Congress's vision by applying its rules faithfully. If Congress strikes the right balance, errors in applying either policy will undermine the effectiveness of both. If Congress strikes the wrong balance, erroneous application of the law may inhibit corrective legislation. </w:t>
      </w:r>
      <w:r w:rsidRPr="0000098C">
        <w:rPr>
          <w:rStyle w:val="StyleUnderline"/>
        </w:rPr>
        <w:t xml:space="preserve">Because Congress has written broader, more discretionary antitrust laws and more specific patent laws, faithful </w:t>
      </w:r>
      <w:r w:rsidRPr="00A97B53">
        <w:rPr>
          <w:rStyle w:val="StyleUnderline"/>
          <w:highlight w:val="cyan"/>
        </w:rPr>
        <w:t>administration entails calibrating antitrust</w:t>
      </w:r>
      <w:r w:rsidRPr="0000098C">
        <w:rPr>
          <w:rStyle w:val="StyleUnderline"/>
        </w:rPr>
        <w:t xml:space="preserve"> enforcement in order </w:t>
      </w:r>
      <w:r w:rsidRPr="00A97B53">
        <w:rPr>
          <w:rStyle w:val="StyleUnderline"/>
          <w:highlight w:val="cyan"/>
        </w:rPr>
        <w:t>to allow patent holders to exercise</w:t>
      </w:r>
      <w:r w:rsidRPr="0000098C">
        <w:rPr>
          <w:rStyle w:val="StyleUnderline"/>
        </w:rPr>
        <w:t xml:space="preserve"> the full scope of </w:t>
      </w:r>
      <w:r w:rsidRPr="00A97B53">
        <w:rPr>
          <w:rStyle w:val="StyleUnderline"/>
          <w:highlight w:val="cyan"/>
        </w:rPr>
        <w:t>their rights</w:t>
      </w:r>
      <w:r w:rsidRPr="0000098C">
        <w:rPr>
          <w:rStyle w:val="StyleUnderline"/>
        </w:rPr>
        <w:t>.</w:t>
      </w:r>
    </w:p>
    <w:p w14:paraId="2A0E3592" w14:textId="77777777" w:rsidR="00C82E8A" w:rsidRPr="0061739D" w:rsidRDefault="00C82E8A" w:rsidP="00C82E8A">
      <w:pPr>
        <w:rPr>
          <w:sz w:val="16"/>
        </w:rPr>
      </w:pPr>
      <w:r w:rsidRPr="0061739D">
        <w:rPr>
          <w:sz w:val="16"/>
        </w:rPr>
        <w:t>1. A Theoretical Optimum</w:t>
      </w:r>
    </w:p>
    <w:p w14:paraId="7E29EA7E" w14:textId="77777777" w:rsidR="00C82E8A" w:rsidRPr="0000098C" w:rsidRDefault="00C82E8A" w:rsidP="00C82E8A">
      <w:pPr>
        <w:rPr>
          <w:sz w:val="16"/>
        </w:rPr>
      </w:pPr>
      <w:r w:rsidRPr="0061739D">
        <w:rPr>
          <w:sz w:val="16"/>
        </w:rPr>
        <w:t xml:space="preserve">Although Baxter, Bowman, and Kaplow argued over precisely how to optimize the balance between patent protection and antitrust enforcement, we start with a more fundamental and less explored issue: whether there exists an optimal balance at all. We conclude that there is such a balance. At the height of the historical pendulum swings, courts and other governmental actors have suggested that one of these regimes is an enemy of good governance and the other an ally. 167 If this were the case, no balance would be necessary: government should minimize enforcement of one and maximize enforcement of the other. Conversely, if both of these regimes were unqualified goods or unqualified harms, the government should, respectively, maximize or minimize both simultaneously. We, however, agree with the FTC statement that </w:t>
      </w:r>
      <w:r w:rsidRPr="0061739D">
        <w:rPr>
          <w:rStyle w:val="StyleUnderline"/>
        </w:rPr>
        <w:t>"[c]</w:t>
      </w:r>
      <w:r w:rsidRPr="00A97B53">
        <w:rPr>
          <w:rStyle w:val="StyleUnderline"/>
          <w:highlight w:val="cyan"/>
        </w:rPr>
        <w:t>ompetition and patent policy are bound</w:t>
      </w:r>
      <w:r w:rsidRPr="0061739D">
        <w:rPr>
          <w:rStyle w:val="StyleUnderline"/>
        </w:rPr>
        <w:t xml:space="preserve"> together </w:t>
      </w:r>
      <w:r w:rsidRPr="00A97B53">
        <w:rPr>
          <w:rStyle w:val="StyleUnderline"/>
          <w:highlight w:val="cyan"/>
        </w:rPr>
        <w:t>by</w:t>
      </w:r>
      <w:r w:rsidRPr="0061739D">
        <w:rPr>
          <w:rStyle w:val="StyleUnderline"/>
        </w:rPr>
        <w:t xml:space="preserve"> the economics of </w:t>
      </w:r>
      <w:r w:rsidRPr="00A97B53">
        <w:rPr>
          <w:rStyle w:val="StyleUnderline"/>
          <w:highlight w:val="cyan"/>
        </w:rPr>
        <w:t>innovation</w:t>
      </w:r>
      <w:r w:rsidRPr="0061739D">
        <w:rPr>
          <w:rStyle w:val="StyleUnderline"/>
        </w:rPr>
        <w:t xml:space="preserve"> and an intricate web of legal rules that seek to balance the scope and effect of each policy. Errors or systematic </w:t>
      </w:r>
      <w:r w:rsidRPr="00A97B53">
        <w:rPr>
          <w:rStyle w:val="StyleUnderline"/>
          <w:highlight w:val="cyan"/>
        </w:rPr>
        <w:t>biases in</w:t>
      </w:r>
      <w:r w:rsidRPr="0061739D">
        <w:rPr>
          <w:rStyle w:val="StyleUnderline"/>
        </w:rPr>
        <w:t xml:space="preserve"> the interpretation or </w:t>
      </w:r>
      <w:r w:rsidRPr="00A97B53">
        <w:rPr>
          <w:rStyle w:val="StyleUnderline"/>
          <w:highlight w:val="cyan"/>
        </w:rPr>
        <w:t>application of one policy's rules can harm the other</w:t>
      </w:r>
      <w:r w:rsidRPr="0061739D">
        <w:rPr>
          <w:rStyle w:val="StyleUnderline"/>
        </w:rPr>
        <w:t xml:space="preserve"> policy</w:t>
      </w:r>
      <w:r w:rsidRPr="00A97B53">
        <w:rPr>
          <w:rStyle w:val="StyleUnderline"/>
          <w:highlight w:val="cyan"/>
        </w:rPr>
        <w:t>'s effectiveness</w:t>
      </w:r>
      <w:r w:rsidRPr="00A97B53">
        <w:rPr>
          <w:sz w:val="16"/>
          <w:highlight w:val="cyan"/>
        </w:rPr>
        <w:t>."</w:t>
      </w:r>
      <w:r w:rsidRPr="0061739D">
        <w:rPr>
          <w:sz w:val="16"/>
        </w:rPr>
        <w:t xml:space="preserve"> 16 8 In other words, </w:t>
      </w:r>
      <w:r w:rsidRPr="0061739D">
        <w:rPr>
          <w:rStyle w:val="StyleUnderline"/>
        </w:rPr>
        <w:t xml:space="preserve">both </w:t>
      </w:r>
      <w:r w:rsidRPr="00A97B53">
        <w:rPr>
          <w:rStyle w:val="StyleUnderline"/>
          <w:highlight w:val="cyan"/>
        </w:rPr>
        <w:t>patent</w:t>
      </w:r>
      <w:r w:rsidRPr="0061739D">
        <w:rPr>
          <w:rStyle w:val="StyleUnderline"/>
        </w:rPr>
        <w:t xml:space="preserve"> law </w:t>
      </w:r>
      <w:r w:rsidRPr="00A97B53">
        <w:rPr>
          <w:rStyle w:val="StyleUnderline"/>
          <w:highlight w:val="cyan"/>
        </w:rPr>
        <w:t>and antitrust law are positive</w:t>
      </w:r>
      <w:r w:rsidRPr="0061739D">
        <w:rPr>
          <w:rStyle w:val="StyleUnderline"/>
        </w:rPr>
        <w:t xml:space="preserve"> forces, </w:t>
      </w:r>
      <w:r w:rsidRPr="00A97B53">
        <w:rPr>
          <w:rStyle w:val="StyleUnderline"/>
          <w:highlight w:val="cyan"/>
        </w:rPr>
        <w:t>but they</w:t>
      </w:r>
      <w:r w:rsidRPr="0061739D">
        <w:rPr>
          <w:sz w:val="16"/>
        </w:rPr>
        <w:t xml:space="preserve"> can interfere with each other-in cases like Actavis, for example-and so </w:t>
      </w:r>
      <w:r w:rsidRPr="00A97B53">
        <w:rPr>
          <w:rStyle w:val="StyleUnderline"/>
          <w:highlight w:val="cyan"/>
        </w:rPr>
        <w:t>must be balanced</w:t>
      </w:r>
      <w:r w:rsidRPr="0061739D">
        <w:rPr>
          <w:sz w:val="16"/>
        </w:rPr>
        <w:t xml:space="preserve"> accordingly.</w:t>
      </w:r>
    </w:p>
    <w:p w14:paraId="122E0331" w14:textId="77777777" w:rsidR="00C82E8A" w:rsidRPr="00C82E8A" w:rsidRDefault="00C82E8A" w:rsidP="00C82E8A"/>
    <w:p w14:paraId="35108F29" w14:textId="1A1F0E83" w:rsidR="00C82E8A" w:rsidRDefault="00C82E8A" w:rsidP="00C82E8A">
      <w:pPr>
        <w:pStyle w:val="Heading2"/>
      </w:pPr>
      <w:r>
        <w:lastRenderedPageBreak/>
        <w:t>Solvency</w:t>
      </w:r>
    </w:p>
    <w:p w14:paraId="77D16686" w14:textId="2E6A4C48" w:rsidR="00234E91" w:rsidRDefault="00234E91" w:rsidP="00C82E8A">
      <w:pPr>
        <w:pStyle w:val="Heading3"/>
      </w:pPr>
      <w:r>
        <w:lastRenderedPageBreak/>
        <w:t>Solvency---Patents Key---2AC</w:t>
      </w:r>
    </w:p>
    <w:p w14:paraId="3D105312" w14:textId="364FBDF2" w:rsidR="0046710C" w:rsidRPr="0046710C" w:rsidRDefault="0046710C" w:rsidP="0046710C">
      <w:pPr>
        <w:pStyle w:val="Analytics"/>
      </w:pPr>
      <w:r>
        <w:t xml:space="preserve">Antitrust </w:t>
      </w:r>
      <w:r w:rsidRPr="0046710C">
        <w:rPr>
          <w:u w:val="single"/>
        </w:rPr>
        <w:t>can’t solve</w:t>
      </w:r>
      <w:r>
        <w:t>:</w:t>
      </w:r>
    </w:p>
    <w:p w14:paraId="0F42FC86" w14:textId="2C5DDC33" w:rsidR="00234E91" w:rsidRPr="00BB5F4E" w:rsidRDefault="0046710C" w:rsidP="00234E91">
      <w:pPr>
        <w:pStyle w:val="Heading4"/>
      </w:pPr>
      <w:r>
        <w:t xml:space="preserve">1. </w:t>
      </w:r>
      <w:r w:rsidRPr="0046710C">
        <w:rPr>
          <w:u w:val="single"/>
        </w:rPr>
        <w:t>PATENT RACES</w:t>
      </w:r>
      <w:r>
        <w:t xml:space="preserve">. </w:t>
      </w:r>
    </w:p>
    <w:p w14:paraId="17DE4BD7" w14:textId="77777777" w:rsidR="00234E91" w:rsidRPr="00BB5F4E" w:rsidRDefault="00234E91" w:rsidP="00234E91">
      <w:pPr>
        <w:spacing w:after="120" w:line="235" w:lineRule="atLeast"/>
        <w:rPr>
          <w:color w:val="000000"/>
        </w:rPr>
      </w:pPr>
      <w:r w:rsidRPr="00BB5F4E">
        <w:rPr>
          <w:b/>
          <w:bCs/>
          <w:sz w:val="26"/>
          <w:szCs w:val="26"/>
        </w:rPr>
        <w:t>MIT Sloan Office ‘20</w:t>
      </w:r>
      <w:r w:rsidRPr="00BB5F4E">
        <w:t xml:space="preserve"> [</w:t>
      </w:r>
      <w:r w:rsidRPr="00BB5F4E">
        <w:rPr>
          <w:color w:val="000000"/>
        </w:rPr>
        <w:t>MIT Sloan Office of Communications; The Managerial Communication unit offers theory and skill development in oral, written, interpersonal, cross-cultural, and leadership communication. Unit faculty members teach core courses in the MBA and undergraduate programs, as well as electives that provide more depth in specialized types of communication. In addition, members of the unit teach courses in ethics and are involved in the MIT Sloan Innovation Period; MIT Sloan education</w:t>
      </w:r>
      <w:r w:rsidRPr="00BB5F4E">
        <w:t xml:space="preserve">, </w:t>
      </w:r>
      <w:r w:rsidRPr="00BB5F4E">
        <w:rPr>
          <w:color w:val="000000"/>
        </w:rPr>
        <w:t>“MIT Sloan study shows the power of patents to impact innovation.”</w:t>
      </w:r>
      <w:r w:rsidRPr="00BB5F4E">
        <w:t xml:space="preserve"> </w:t>
      </w:r>
      <w:r w:rsidRPr="00BB5F4E">
        <w:rPr>
          <w:color w:val="000000"/>
        </w:rPr>
        <w:t>https://mitsloan.mit.edu/press/mit-sloan-study-shows-power-patents-to-impact-innovation</w:t>
      </w:r>
      <w:r w:rsidRPr="00BB5F4E">
        <w:t>]</w:t>
      </w:r>
    </w:p>
    <w:p w14:paraId="4610428F" w14:textId="77777777" w:rsidR="00234E91" w:rsidRPr="00BB5F4E" w:rsidRDefault="00234E91" w:rsidP="00234E91">
      <w:pPr>
        <w:rPr>
          <w:u w:val="single"/>
        </w:rPr>
      </w:pPr>
      <w:r w:rsidRPr="00BB5F4E">
        <w:rPr>
          <w:highlight w:val="cyan"/>
          <w:u w:val="single"/>
        </w:rPr>
        <w:t>MIT</w:t>
      </w:r>
      <w:r w:rsidRPr="00BB5F4E">
        <w:rPr>
          <w:u w:val="single"/>
        </w:rPr>
        <w:t xml:space="preserve"> Sloan </w:t>
      </w:r>
      <w:r w:rsidRPr="00BB5F4E">
        <w:rPr>
          <w:highlight w:val="cyan"/>
          <w:u w:val="single"/>
        </w:rPr>
        <w:t>study shows the power of patents to impact innovation</w:t>
      </w:r>
    </w:p>
    <w:p w14:paraId="78D63E6A" w14:textId="77777777" w:rsidR="00234E91" w:rsidRPr="00BB5F4E" w:rsidRDefault="00234E91" w:rsidP="00234E91">
      <w:pPr>
        <w:rPr>
          <w:u w:val="single"/>
        </w:rPr>
      </w:pPr>
      <w:r w:rsidRPr="00BB5F4E">
        <w:rPr>
          <w:highlight w:val="cyan"/>
          <w:u w:val="single"/>
        </w:rPr>
        <w:t xml:space="preserve">Winners of patent races conduct </w:t>
      </w:r>
      <w:r w:rsidRPr="00BB5F4E">
        <w:rPr>
          <w:b/>
          <w:bCs/>
          <w:highlight w:val="cyan"/>
          <w:u w:val="single"/>
        </w:rPr>
        <w:t>14% more</w:t>
      </w:r>
      <w:r w:rsidRPr="00BB5F4E">
        <w:rPr>
          <w:highlight w:val="cyan"/>
          <w:u w:val="single"/>
        </w:rPr>
        <w:t xml:space="preserve"> follow-on research</w:t>
      </w:r>
    </w:p>
    <w:p w14:paraId="4E2559E0" w14:textId="77777777" w:rsidR="00234E91" w:rsidRPr="00BB5F4E" w:rsidRDefault="00234E91" w:rsidP="00234E91">
      <w:pPr>
        <w:rPr>
          <w:u w:val="single"/>
        </w:rPr>
      </w:pPr>
      <w:r w:rsidRPr="00BB5F4E">
        <w:rPr>
          <w:sz w:val="16"/>
          <w:szCs w:val="16"/>
        </w:rPr>
        <w:t>CAMBRIDGE, Mass., June 29, 2020 –</w:t>
      </w:r>
      <w:r w:rsidRPr="00BB5F4E">
        <w:t xml:space="preserve"> </w:t>
      </w:r>
      <w:r w:rsidRPr="00BB5F4E">
        <w:rPr>
          <w:u w:val="single"/>
        </w:rPr>
        <w:t>While the U.S. patent system is designed to protect innovation, it is unclear how many firms are racing for patent protection and what effect racing has on</w:t>
      </w:r>
      <w:r w:rsidRPr="00BB5F4E">
        <w:t xml:space="preserve"> </w:t>
      </w:r>
      <w:r w:rsidRPr="00BB5F4E">
        <w:rPr>
          <w:u w:val="single"/>
        </w:rPr>
        <w:t>innovation</w:t>
      </w:r>
      <w:r w:rsidRPr="00BB5F4E">
        <w:t xml:space="preserve">. </w:t>
      </w:r>
      <w:r w:rsidRPr="00BB5F4E">
        <w:rPr>
          <w:sz w:val="16"/>
          <w:szCs w:val="16"/>
        </w:rPr>
        <w:t xml:space="preserve">To gain insights on these questions, </w:t>
      </w:r>
      <w:r w:rsidRPr="00BB5F4E">
        <w:rPr>
          <w:u w:val="single"/>
        </w:rPr>
        <w:t>Dr. Neil Thompson, an innovation scholar at the MIT Sloan School of Management, created a way to identify patent races and analyze the effect of patent racing on innovation.</w:t>
      </w:r>
    </w:p>
    <w:p w14:paraId="09F5B979" w14:textId="77777777" w:rsidR="00234E91" w:rsidRPr="00BB5F4E" w:rsidRDefault="00234E91" w:rsidP="00234E91">
      <w:pPr>
        <w:rPr>
          <w:u w:val="single"/>
        </w:rPr>
      </w:pPr>
      <w:r w:rsidRPr="00BB5F4E">
        <w:rPr>
          <w:u w:val="single"/>
        </w:rPr>
        <w:t>“Patent races have often been discussed in theory, but this is the first study to allow a broad-based look at how these are happening in the real world,” says Thompson, who conducted the study with Jeffrey Kuhn of UC Berkeley.</w:t>
      </w:r>
    </w:p>
    <w:p w14:paraId="32D91B4B" w14:textId="77777777" w:rsidR="00234E91" w:rsidRPr="00BB5F4E" w:rsidRDefault="00234E91" w:rsidP="00234E91">
      <w:pPr>
        <w:rPr>
          <w:u w:val="single"/>
        </w:rPr>
      </w:pPr>
      <w:r w:rsidRPr="00BB5F4E">
        <w:rPr>
          <w:u w:val="single"/>
        </w:rPr>
        <w:t>Their research focused on two questions: 1) Where are firms racing to complete similar innovations? 2) What are the benefits of winning that race?</w:t>
      </w:r>
    </w:p>
    <w:p w14:paraId="4DF8D8E6" w14:textId="77777777" w:rsidR="00234E91" w:rsidRPr="00BB5F4E" w:rsidRDefault="00234E91" w:rsidP="00234E91">
      <w:pPr>
        <w:rPr>
          <w:u w:val="single"/>
        </w:rPr>
      </w:pPr>
      <w:r w:rsidRPr="00BB5F4E">
        <w:rPr>
          <w:u w:val="single"/>
        </w:rPr>
        <w:t xml:space="preserve">“We found that </w:t>
      </w:r>
      <w:r w:rsidRPr="00BB5F4E">
        <w:rPr>
          <w:b/>
          <w:bCs/>
          <w:highlight w:val="cyan"/>
          <w:u w:val="single"/>
        </w:rPr>
        <w:t>10% of all patents are in patent races</w:t>
      </w:r>
      <w:r w:rsidRPr="00BB5F4E">
        <w:rPr>
          <w:b/>
          <w:bCs/>
          <w:u w:val="single"/>
        </w:rPr>
        <w:t>.</w:t>
      </w:r>
      <w:r w:rsidRPr="00BB5F4E">
        <w:rPr>
          <w:u w:val="single"/>
        </w:rPr>
        <w:t xml:space="preserve"> This is </w:t>
      </w:r>
      <w:r w:rsidRPr="00BB5F4E">
        <w:rPr>
          <w:highlight w:val="cyan"/>
          <w:u w:val="single"/>
        </w:rPr>
        <w:t>a</w:t>
      </w:r>
      <w:r w:rsidRPr="00BB5F4E">
        <w:rPr>
          <w:u w:val="single"/>
        </w:rPr>
        <w:t xml:space="preserve"> surprisingly </w:t>
      </w:r>
      <w:r w:rsidRPr="00BB5F4E">
        <w:rPr>
          <w:b/>
          <w:bCs/>
          <w:highlight w:val="cyan"/>
          <w:u w:val="single"/>
        </w:rPr>
        <w:t>large number of cases</w:t>
      </w:r>
      <w:r w:rsidRPr="00BB5F4E">
        <w:rPr>
          <w:highlight w:val="cyan"/>
          <w:u w:val="single"/>
        </w:rPr>
        <w:t xml:space="preserve"> where firms are competing neck-and-neck for the same invention</w:t>
      </w:r>
      <w:r w:rsidRPr="00BB5F4E">
        <w:rPr>
          <w:u w:val="single"/>
        </w:rPr>
        <w:t>,” says Thompson.</w:t>
      </w:r>
    </w:p>
    <w:p w14:paraId="5EA5C26D" w14:textId="77777777" w:rsidR="00234E91" w:rsidRPr="00BB5F4E" w:rsidRDefault="00234E91" w:rsidP="00234E91">
      <w:pPr>
        <w:rPr>
          <w:u w:val="single"/>
        </w:rPr>
      </w:pPr>
      <w:r w:rsidRPr="00BB5F4E">
        <w:rPr>
          <w:u w:val="single"/>
        </w:rPr>
        <w:t>They further found that patent racing is more common in certain technology areas than others. Thompson explains, “</w:t>
      </w:r>
      <w:r w:rsidRPr="00BB5F4E">
        <w:rPr>
          <w:b/>
          <w:bCs/>
          <w:highlight w:val="cyan"/>
          <w:u w:val="single"/>
        </w:rPr>
        <w:t>Computing had the highest share</w:t>
      </w:r>
      <w:r w:rsidRPr="00BB5F4E">
        <w:rPr>
          <w:highlight w:val="cyan"/>
          <w:u w:val="single"/>
        </w:rPr>
        <w:t xml:space="preserve"> of patents in races, at </w:t>
      </w:r>
      <w:r w:rsidRPr="00BB5F4E">
        <w:rPr>
          <w:b/>
          <w:bCs/>
          <w:highlight w:val="cyan"/>
          <w:u w:val="single"/>
        </w:rPr>
        <w:t>16%</w:t>
      </w:r>
      <w:r w:rsidRPr="00BB5F4E">
        <w:rPr>
          <w:b/>
          <w:bCs/>
          <w:u w:val="single"/>
        </w:rPr>
        <w:t>,</w:t>
      </w:r>
      <w:r w:rsidRPr="00BB5F4E">
        <w:rPr>
          <w:u w:val="single"/>
        </w:rPr>
        <w:t xml:space="preserve"> followed by communications, which had 13%. At the other extreme, only 5% of biotechnology patents are in a race.”</w:t>
      </w:r>
    </w:p>
    <w:p w14:paraId="1820A565" w14:textId="77777777" w:rsidR="00234E91" w:rsidRPr="00BB5F4E" w:rsidRDefault="00234E91" w:rsidP="00234E91">
      <w:pPr>
        <w:rPr>
          <w:u w:val="single"/>
        </w:rPr>
      </w:pPr>
      <w:r w:rsidRPr="00BB5F4E">
        <w:rPr>
          <w:u w:val="single"/>
        </w:rPr>
        <w:t>Their study also highlighted how races effect how participants innovate in the future. “</w:t>
      </w:r>
      <w:r w:rsidRPr="00BB5F4E">
        <w:rPr>
          <w:highlight w:val="cyan"/>
          <w:u w:val="single"/>
        </w:rPr>
        <w:t xml:space="preserve">If you win a patent race, that prompts you to do </w:t>
      </w:r>
      <w:r w:rsidRPr="00BB5F4E">
        <w:rPr>
          <w:b/>
          <w:bCs/>
          <w:highlight w:val="cyan"/>
          <w:u w:val="single"/>
        </w:rPr>
        <w:t>14% more follow-on research</w:t>
      </w:r>
      <w:r w:rsidRPr="00BB5F4E">
        <w:rPr>
          <w:u w:val="single"/>
        </w:rPr>
        <w:t xml:space="preserve">. In contrast, </w:t>
      </w:r>
      <w:r w:rsidRPr="00BB5F4E">
        <w:rPr>
          <w:highlight w:val="cyan"/>
          <w:u w:val="single"/>
        </w:rPr>
        <w:t>if you lose you are</w:t>
      </w:r>
      <w:r w:rsidRPr="00BB5F4E">
        <w:rPr>
          <w:u w:val="single"/>
        </w:rPr>
        <w:t xml:space="preserve"> almost </w:t>
      </w:r>
      <w:r w:rsidRPr="00BB5F4E">
        <w:rPr>
          <w:b/>
          <w:bCs/>
          <w:highlight w:val="cyan"/>
          <w:u w:val="single"/>
        </w:rPr>
        <w:t>three times</w:t>
      </w:r>
      <w:r w:rsidRPr="00BB5F4E">
        <w:rPr>
          <w:highlight w:val="cyan"/>
          <w:u w:val="single"/>
        </w:rPr>
        <w:t xml:space="preserve"> as likely to abandon your invention</w:t>
      </w:r>
      <w:r w:rsidRPr="00BB5F4E">
        <w:rPr>
          <w:u w:val="single"/>
        </w:rPr>
        <w:t xml:space="preserve"> or, if not, you have to try to ‘invent around’ the winner’s patent, perhaps by trying to find another technical way to achieve the same function,” he notes.</w:t>
      </w:r>
    </w:p>
    <w:p w14:paraId="3775C658" w14:textId="77777777" w:rsidR="00234E91" w:rsidRPr="00BB5F4E" w:rsidRDefault="00234E91" w:rsidP="00234E91">
      <w:pPr>
        <w:rPr>
          <w:u w:val="single"/>
        </w:rPr>
      </w:pPr>
      <w:r w:rsidRPr="00BB5F4E">
        <w:rPr>
          <w:u w:val="single"/>
        </w:rPr>
        <w:t xml:space="preserve">“Not surprisingly given the large impact on innovation, </w:t>
      </w:r>
      <w:r w:rsidRPr="00BB5F4E">
        <w:rPr>
          <w:highlight w:val="cyan"/>
          <w:u w:val="single"/>
        </w:rPr>
        <w:t>firms in patent races spend more on research and development and do a lot more patenting</w:t>
      </w:r>
      <w:r w:rsidRPr="00BB5F4E">
        <w:rPr>
          <w:u w:val="single"/>
        </w:rPr>
        <w:t>” says Thompson.</w:t>
      </w:r>
    </w:p>
    <w:p w14:paraId="3C46EFB7" w14:textId="77777777" w:rsidR="00234E91" w:rsidRPr="00BB5F4E" w:rsidRDefault="00234E91" w:rsidP="00234E91">
      <w:pPr>
        <w:rPr>
          <w:u w:val="single"/>
        </w:rPr>
      </w:pPr>
      <w:r w:rsidRPr="00BB5F4E">
        <w:rPr>
          <w:u w:val="single"/>
        </w:rPr>
        <w:t xml:space="preserve">He adds, “This study shows that this type of intense competition in innovation is quite common </w:t>
      </w:r>
      <w:r w:rsidRPr="00BB5F4E">
        <w:rPr>
          <w:highlight w:val="cyan"/>
          <w:u w:val="single"/>
        </w:rPr>
        <w:t>and has big effects on</w:t>
      </w:r>
      <w:r w:rsidRPr="00BB5F4E">
        <w:rPr>
          <w:u w:val="single"/>
        </w:rPr>
        <w:t xml:space="preserve"> which </w:t>
      </w:r>
      <w:r w:rsidRPr="00BB5F4E">
        <w:rPr>
          <w:highlight w:val="cyan"/>
          <w:u w:val="single"/>
        </w:rPr>
        <w:t>innovation</w:t>
      </w:r>
      <w:r w:rsidRPr="00BB5F4E">
        <w:rPr>
          <w:u w:val="single"/>
        </w:rPr>
        <w:t xml:space="preserve"> projects prosper and which fade.”</w:t>
      </w:r>
    </w:p>
    <w:p w14:paraId="08671FD8" w14:textId="77777777" w:rsidR="00234E91" w:rsidRPr="00BB5F4E" w:rsidRDefault="00234E91" w:rsidP="00234E91"/>
    <w:p w14:paraId="773D4535" w14:textId="56B11761" w:rsidR="00234E91" w:rsidRPr="00BB5F4E" w:rsidRDefault="0046710C" w:rsidP="00234E91">
      <w:pPr>
        <w:pStyle w:val="Heading4"/>
      </w:pPr>
      <w:r>
        <w:lastRenderedPageBreak/>
        <w:t xml:space="preserve">2. </w:t>
      </w:r>
      <w:r w:rsidRPr="0046710C">
        <w:rPr>
          <w:u w:val="single"/>
        </w:rPr>
        <w:t>INVENTIVES</w:t>
      </w:r>
      <w:r>
        <w:t xml:space="preserve">. Only positive inducements solve. </w:t>
      </w:r>
    </w:p>
    <w:p w14:paraId="0494F4C0" w14:textId="77777777" w:rsidR="00234E91" w:rsidRPr="00BB5F4E" w:rsidRDefault="00234E91" w:rsidP="00234E91">
      <w:pPr>
        <w:spacing w:after="120" w:line="235" w:lineRule="atLeast"/>
        <w:rPr>
          <w:color w:val="000000"/>
        </w:rPr>
      </w:pPr>
      <w:r w:rsidRPr="00BB5F4E">
        <w:rPr>
          <w:b/>
          <w:bCs/>
          <w:color w:val="000000"/>
          <w:sz w:val="26"/>
          <w:szCs w:val="26"/>
        </w:rPr>
        <w:t>Lee ’21</w:t>
      </w:r>
      <w:r w:rsidRPr="00BB5F4E">
        <w:rPr>
          <w:color w:val="000000"/>
        </w:rPr>
        <w:t> [Peter; November 23; Martin Luther King Jr. Professor of Law, UC Davis School of Law; Washington University Law Review, “Churn” https://wustllawreview.org/2021/11/23/churn/]</w:t>
      </w:r>
    </w:p>
    <w:p w14:paraId="617E0BD7" w14:textId="77777777" w:rsidR="00234E91" w:rsidRPr="00BB5F4E" w:rsidRDefault="00234E91" w:rsidP="00234E91">
      <w:pPr>
        <w:spacing w:line="235" w:lineRule="atLeast"/>
        <w:rPr>
          <w:color w:val="000000"/>
          <w:u w:val="single"/>
        </w:rPr>
      </w:pPr>
      <w:r w:rsidRPr="00BB5F4E">
        <w:rPr>
          <w:color w:val="000000"/>
          <w:u w:val="single"/>
        </w:rPr>
        <w:t>While </w:t>
      </w:r>
      <w:r w:rsidRPr="00BB5F4E">
        <w:rPr>
          <w:b/>
          <w:bCs/>
          <w:color w:val="000000"/>
          <w:highlight w:val="cyan"/>
          <w:u w:val="single"/>
          <w:shd w:val="clear" w:color="auto" w:fill="FFFF00"/>
        </w:rPr>
        <w:t>patent</w:t>
      </w:r>
      <w:r w:rsidRPr="00BB5F4E">
        <w:rPr>
          <w:color w:val="000000"/>
          <w:u w:val="single"/>
        </w:rPr>
        <w:t> expiration has important impacts on parties other than the patentee, it also </w:t>
      </w:r>
      <w:r w:rsidRPr="00BB5F4E">
        <w:rPr>
          <w:color w:val="000000"/>
          <w:highlight w:val="cyan"/>
          <w:u w:val="single"/>
        </w:rPr>
        <w:t>significantly affects</w:t>
      </w:r>
      <w:r w:rsidRPr="00BB5F4E">
        <w:rPr>
          <w:color w:val="000000"/>
          <w:u w:val="single"/>
        </w:rPr>
        <w:t xml:space="preserve"> the </w:t>
      </w:r>
      <w:r w:rsidRPr="00BB5F4E">
        <w:rPr>
          <w:b/>
          <w:bCs/>
          <w:color w:val="000000"/>
          <w:highlight w:val="cyan"/>
          <w:u w:val="single"/>
        </w:rPr>
        <w:t>incentives</w:t>
      </w:r>
      <w:r w:rsidRPr="00BB5F4E">
        <w:rPr>
          <w:color w:val="000000"/>
          <w:u w:val="single"/>
        </w:rPr>
        <w:t> and behavior </w:t>
      </w:r>
      <w:r w:rsidRPr="00BB5F4E">
        <w:rPr>
          <w:color w:val="000000"/>
          <w:highlight w:val="cyan"/>
          <w:u w:val="single"/>
        </w:rPr>
        <w:t>of</w:t>
      </w:r>
      <w:r w:rsidRPr="00BB5F4E">
        <w:rPr>
          <w:color w:val="000000"/>
          <w:u w:val="single"/>
        </w:rPr>
        <w:t> the </w:t>
      </w:r>
      <w:r w:rsidRPr="00BB5F4E">
        <w:rPr>
          <w:b/>
          <w:bCs/>
          <w:color w:val="000000"/>
          <w:highlight w:val="cyan"/>
          <w:u w:val="single"/>
        </w:rPr>
        <w:t>patentee</w:t>
      </w:r>
      <w:r w:rsidRPr="00BB5F4E">
        <w:rPr>
          <w:color w:val="000000"/>
          <w:u w:val="single"/>
        </w:rPr>
        <w:t> itself. Here again, most of the relevant studies focus on the pharmaceutical industry.</w:t>
      </w:r>
      <w:r w:rsidRPr="00BB5F4E">
        <w:rPr>
          <w:color w:val="000000"/>
        </w:rPr>
        <w:t xml:space="preserve"> </w:t>
      </w:r>
      <w:r w:rsidRPr="00BB5F4E">
        <w:rPr>
          <w:color w:val="000000"/>
          <w:sz w:val="16"/>
          <w:szCs w:val="16"/>
        </w:rPr>
        <w:t>Not surprisingly, one response of firms facing patent expiration is to engage in strategic behavior to extend exclusivity with little or no new innovation.138 Pharmaceutical patentees engage in “lifecycle management” by launching “authorized” generics prior to patents expiring on their brand drugs, practicing “evergreening” by which they patent incremental variations of a base drug, and obtaining FDA approval for new uses of existing drugs for which patents will soon expire.139</w:t>
      </w:r>
      <w:r w:rsidRPr="00BB5F4E">
        <w:rPr>
          <w:color w:val="000000"/>
        </w:rPr>
        <w:t xml:space="preserve"> </w:t>
      </w:r>
      <w:r w:rsidRPr="00BB5F4E">
        <w:rPr>
          <w:color w:val="000000"/>
          <w:u w:val="single"/>
        </w:rPr>
        <w:t>Pharmaceutical companies facing impending patent expiration have also engaged in “reverse payment” settlements with generic companies to delay the latter’s entry into the market.140 In other cases, firms facing patent expirations engage in mergers and acquisitions to shore up market share and revenues while actually decreasing aggregate expenditures on R&amp;D.141 In short, impending patent expiration can motivate patentees to extend exclusivity in minimally innovative (and sometimes innovation- dampening) ways.142</w:t>
      </w:r>
    </w:p>
    <w:p w14:paraId="3B9929BF" w14:textId="77777777" w:rsidR="00234E91" w:rsidRPr="00BB5F4E" w:rsidRDefault="00234E91" w:rsidP="00234E91">
      <w:pPr>
        <w:spacing w:line="235" w:lineRule="atLeast"/>
        <w:rPr>
          <w:color w:val="000000"/>
          <w:u w:val="single"/>
        </w:rPr>
      </w:pPr>
      <w:r w:rsidRPr="00BB5F4E">
        <w:rPr>
          <w:color w:val="000000"/>
          <w:u w:val="single"/>
        </w:rPr>
        <w:t>Importantly, however, patent expiration can also </w:t>
      </w:r>
      <w:r w:rsidRPr="00BB5F4E">
        <w:rPr>
          <w:b/>
          <w:bCs/>
          <w:color w:val="000000"/>
          <w:highlight w:val="cyan"/>
          <w:u w:val="single"/>
          <w:shd w:val="clear" w:color="auto" w:fill="FFFF00"/>
        </w:rPr>
        <w:t>motivate</w:t>
      </w:r>
      <w:r w:rsidRPr="00BB5F4E">
        <w:rPr>
          <w:color w:val="000000"/>
          <w:u w:val="single"/>
        </w:rPr>
        <w:t> </w:t>
      </w:r>
      <w:r w:rsidRPr="00BB5F4E">
        <w:rPr>
          <w:color w:val="000000"/>
          <w:highlight w:val="cyan"/>
          <w:u w:val="single"/>
          <w:shd w:val="clear" w:color="auto" w:fill="FFFF00"/>
        </w:rPr>
        <w:t>patentees to continue</w:t>
      </w:r>
      <w:r w:rsidRPr="00BB5F4E">
        <w:rPr>
          <w:color w:val="000000"/>
          <w:highlight w:val="cyan"/>
          <w:u w:val="single"/>
        </w:rPr>
        <w:t> </w:t>
      </w:r>
      <w:r w:rsidRPr="00BB5F4E">
        <w:rPr>
          <w:b/>
          <w:bCs/>
          <w:color w:val="000000"/>
          <w:highlight w:val="cyan"/>
          <w:u w:val="single"/>
          <w:shd w:val="clear" w:color="auto" w:fill="FFFF00"/>
        </w:rPr>
        <w:t>innovating</w:t>
      </w:r>
      <w:r w:rsidRPr="00BB5F4E">
        <w:rPr>
          <w:color w:val="000000"/>
          <w:u w:val="single"/>
        </w:rPr>
        <w:t>. In this sense, </w:t>
      </w:r>
      <w:r w:rsidRPr="00BB5F4E">
        <w:rPr>
          <w:b/>
          <w:bCs/>
          <w:color w:val="000000"/>
          <w:u w:val="single"/>
        </w:rPr>
        <w:t>impending</w:t>
      </w:r>
      <w:r w:rsidRPr="00BB5F4E">
        <w:rPr>
          <w:color w:val="000000"/>
          <w:u w:val="single"/>
        </w:rPr>
        <w:t> expiration </w:t>
      </w:r>
      <w:r w:rsidRPr="00BB5F4E">
        <w:rPr>
          <w:color w:val="000000"/>
          <w:highlight w:val="cyan"/>
          <w:u w:val="single"/>
          <w:shd w:val="clear" w:color="auto" w:fill="FFFF00"/>
        </w:rPr>
        <w:t>provides</w:t>
      </w:r>
      <w:r w:rsidRPr="00BB5F4E">
        <w:rPr>
          <w:color w:val="000000"/>
          <w:u w:val="single"/>
        </w:rPr>
        <w:t> the </w:t>
      </w:r>
      <w:r w:rsidRPr="00BB5F4E">
        <w:rPr>
          <w:b/>
          <w:bCs/>
          <w:color w:val="000000"/>
          <w:u w:val="single"/>
        </w:rPr>
        <w:t>constant</w:t>
      </w:r>
      <w:r w:rsidRPr="00BB5F4E">
        <w:rPr>
          <w:color w:val="000000"/>
          <w:u w:val="single"/>
        </w:rPr>
        <w:t> </w:t>
      </w:r>
      <w:r w:rsidRPr="00BB5F4E">
        <w:rPr>
          <w:b/>
          <w:bCs/>
          <w:color w:val="000000"/>
          <w:highlight w:val="cyan"/>
          <w:u w:val="single"/>
          <w:shd w:val="clear" w:color="auto" w:fill="FFFF00"/>
        </w:rPr>
        <w:t>pressure</w:t>
      </w:r>
      <w:r w:rsidRPr="00BB5F4E">
        <w:rPr>
          <w:color w:val="000000"/>
          <w:u w:val="single"/>
        </w:rPr>
        <w:t> to innovate </w:t>
      </w:r>
      <w:r w:rsidRPr="00BB5F4E">
        <w:rPr>
          <w:color w:val="000000"/>
          <w:highlight w:val="cyan"/>
          <w:u w:val="single"/>
          <w:shd w:val="clear" w:color="auto" w:fill="FFFF00"/>
        </w:rPr>
        <w:t>at</w:t>
      </w:r>
      <w:r w:rsidRPr="00BB5F4E">
        <w:rPr>
          <w:color w:val="000000"/>
          <w:u w:val="single"/>
        </w:rPr>
        <w:t> the </w:t>
      </w:r>
      <w:r w:rsidRPr="00BB5F4E">
        <w:rPr>
          <w:color w:val="000000"/>
          <w:highlight w:val="cyan"/>
          <w:u w:val="single"/>
          <w:shd w:val="clear" w:color="auto" w:fill="FFFF00"/>
        </w:rPr>
        <w:t>heart of</w:t>
      </w:r>
      <w:r w:rsidRPr="00BB5F4E">
        <w:rPr>
          <w:color w:val="000000"/>
          <w:highlight w:val="cyan"/>
          <w:u w:val="single"/>
        </w:rPr>
        <w:t> </w:t>
      </w:r>
      <w:r w:rsidRPr="00BB5F4E">
        <w:rPr>
          <w:b/>
          <w:bCs/>
          <w:color w:val="000000"/>
          <w:highlight w:val="cyan"/>
          <w:u w:val="single"/>
          <w:shd w:val="clear" w:color="auto" w:fill="FFFF00"/>
        </w:rPr>
        <w:t>churn</w:t>
      </w:r>
      <w:r w:rsidRPr="00BB5F4E">
        <w:rPr>
          <w:color w:val="000000"/>
          <w:u w:val="single"/>
        </w:rPr>
        <w:t>. Technology firms are ongoing concerns that assume </w:t>
      </w:r>
      <w:r w:rsidRPr="00BB5F4E">
        <w:rPr>
          <w:b/>
          <w:bCs/>
          <w:color w:val="000000"/>
          <w:u w:val="single"/>
        </w:rPr>
        <w:t>debts</w:t>
      </w:r>
      <w:r w:rsidRPr="00BB5F4E">
        <w:rPr>
          <w:color w:val="000000"/>
          <w:u w:val="single"/>
        </w:rPr>
        <w:t>, lease </w:t>
      </w:r>
      <w:r w:rsidRPr="00BB5F4E">
        <w:rPr>
          <w:b/>
          <w:bCs/>
          <w:color w:val="000000"/>
          <w:u w:val="single"/>
        </w:rPr>
        <w:t>facilities</w:t>
      </w:r>
      <w:r w:rsidRPr="00BB5F4E">
        <w:rPr>
          <w:color w:val="000000"/>
          <w:u w:val="single"/>
        </w:rPr>
        <w:t>, and build up </w:t>
      </w:r>
      <w:r w:rsidRPr="00BB5F4E">
        <w:rPr>
          <w:b/>
          <w:bCs/>
          <w:color w:val="000000"/>
          <w:u w:val="single"/>
        </w:rPr>
        <w:t>reliance interests</w:t>
      </w:r>
      <w:r w:rsidRPr="00BB5F4E">
        <w:rPr>
          <w:color w:val="000000"/>
          <w:u w:val="single"/>
        </w:rPr>
        <w:t> on the </w:t>
      </w:r>
      <w:r w:rsidRPr="00BB5F4E">
        <w:rPr>
          <w:b/>
          <w:bCs/>
          <w:color w:val="000000"/>
          <w:u w:val="single"/>
        </w:rPr>
        <w:t>expectation</w:t>
      </w:r>
      <w:r w:rsidRPr="00BB5F4E">
        <w:rPr>
          <w:color w:val="000000"/>
          <w:u w:val="single"/>
        </w:rPr>
        <w:t> of continued </w:t>
      </w:r>
      <w:r w:rsidRPr="00BB5F4E">
        <w:rPr>
          <w:b/>
          <w:bCs/>
          <w:color w:val="000000"/>
          <w:u w:val="single"/>
        </w:rPr>
        <w:t>revenue</w:t>
      </w:r>
      <w:r w:rsidRPr="00BB5F4E">
        <w:rPr>
          <w:color w:val="000000"/>
          <w:u w:val="single"/>
        </w:rPr>
        <w:t> streams sustaining their operations. While the unit of analysis in patent law is usually a </w:t>
      </w:r>
      <w:r w:rsidRPr="00BB5F4E">
        <w:rPr>
          <w:b/>
          <w:bCs/>
          <w:color w:val="000000"/>
          <w:u w:val="single"/>
        </w:rPr>
        <w:t>single</w:t>
      </w:r>
      <w:r w:rsidRPr="00BB5F4E">
        <w:rPr>
          <w:color w:val="000000"/>
          <w:u w:val="single"/>
        </w:rPr>
        <w:t> innovation, a </w:t>
      </w:r>
      <w:r w:rsidRPr="00BB5F4E">
        <w:rPr>
          <w:b/>
          <w:bCs/>
          <w:color w:val="000000"/>
          <w:highlight w:val="cyan"/>
          <w:u w:val="single"/>
          <w:shd w:val="clear" w:color="auto" w:fill="FFFF00"/>
        </w:rPr>
        <w:t>dynamic view</w:t>
      </w:r>
      <w:r w:rsidRPr="00BB5F4E">
        <w:rPr>
          <w:color w:val="000000"/>
          <w:u w:val="single"/>
        </w:rPr>
        <w:t> of business lifecycles </w:t>
      </w:r>
      <w:r w:rsidRPr="00BB5F4E">
        <w:rPr>
          <w:color w:val="000000"/>
          <w:highlight w:val="cyan"/>
          <w:u w:val="single"/>
          <w:shd w:val="clear" w:color="auto" w:fill="FFFF00"/>
        </w:rPr>
        <w:t>reveals</w:t>
      </w:r>
      <w:r w:rsidRPr="00BB5F4E">
        <w:rPr>
          <w:color w:val="000000"/>
          <w:u w:val="single"/>
        </w:rPr>
        <w:t> that </w:t>
      </w:r>
      <w:r w:rsidRPr="00BB5F4E">
        <w:rPr>
          <w:b/>
          <w:bCs/>
          <w:color w:val="000000"/>
          <w:highlight w:val="cyan"/>
          <w:u w:val="single"/>
          <w:shd w:val="clear" w:color="auto" w:fill="FFFF00"/>
        </w:rPr>
        <w:t>no</w:t>
      </w:r>
      <w:r w:rsidRPr="00BB5F4E">
        <w:rPr>
          <w:color w:val="000000"/>
          <w:u w:val="single"/>
        </w:rPr>
        <w:t> technology </w:t>
      </w:r>
      <w:r w:rsidRPr="00BB5F4E">
        <w:rPr>
          <w:b/>
          <w:bCs/>
          <w:color w:val="000000"/>
          <w:highlight w:val="cyan"/>
          <w:u w:val="single"/>
          <w:shd w:val="clear" w:color="auto" w:fill="FFFF00"/>
        </w:rPr>
        <w:t>firm</w:t>
      </w:r>
      <w:r w:rsidRPr="00BB5F4E">
        <w:rPr>
          <w:color w:val="000000"/>
          <w:highlight w:val="cyan"/>
          <w:u w:val="single"/>
        </w:rPr>
        <w:t> </w:t>
      </w:r>
      <w:r w:rsidRPr="00BB5F4E">
        <w:rPr>
          <w:color w:val="000000"/>
          <w:highlight w:val="cyan"/>
          <w:u w:val="single"/>
          <w:shd w:val="clear" w:color="auto" w:fill="FFFF00"/>
        </w:rPr>
        <w:t>can</w:t>
      </w:r>
      <w:r w:rsidRPr="00BB5F4E">
        <w:rPr>
          <w:color w:val="000000"/>
          <w:u w:val="single"/>
        </w:rPr>
        <w:t> long </w:t>
      </w:r>
      <w:r w:rsidRPr="00BB5F4E">
        <w:rPr>
          <w:color w:val="000000"/>
          <w:highlight w:val="cyan"/>
          <w:u w:val="single"/>
          <w:shd w:val="clear" w:color="auto" w:fill="FFFF00"/>
        </w:rPr>
        <w:t>sustain itself with</w:t>
      </w:r>
      <w:r w:rsidRPr="00BB5F4E">
        <w:rPr>
          <w:color w:val="000000"/>
          <w:u w:val="single"/>
        </w:rPr>
        <w:t> just a </w:t>
      </w:r>
      <w:r w:rsidRPr="00BB5F4E">
        <w:rPr>
          <w:b/>
          <w:bCs/>
          <w:color w:val="000000"/>
          <w:highlight w:val="cyan"/>
          <w:u w:val="single"/>
          <w:shd w:val="clear" w:color="auto" w:fill="FFFF00"/>
        </w:rPr>
        <w:t>single innovation</w:t>
      </w:r>
      <w:r w:rsidRPr="00BB5F4E">
        <w:rPr>
          <w:color w:val="000000"/>
          <w:u w:val="single"/>
        </w:rPr>
        <w:t>. Furthermore, </w:t>
      </w:r>
      <w:r w:rsidRPr="00BB5F4E">
        <w:rPr>
          <w:color w:val="000000"/>
          <w:highlight w:val="cyan"/>
          <w:u w:val="single"/>
          <w:shd w:val="clear" w:color="auto" w:fill="FFFF00"/>
        </w:rPr>
        <w:t>given</w:t>
      </w:r>
      <w:r w:rsidRPr="00BB5F4E">
        <w:rPr>
          <w:color w:val="000000"/>
          <w:u w:val="single"/>
        </w:rPr>
        <w:t> the long </w:t>
      </w:r>
      <w:r w:rsidRPr="00BB5F4E">
        <w:rPr>
          <w:color w:val="000000"/>
          <w:highlight w:val="cyan"/>
          <w:u w:val="single"/>
          <w:shd w:val="clear" w:color="auto" w:fill="FFFF00"/>
        </w:rPr>
        <w:t>time</w:t>
      </w:r>
      <w:r w:rsidRPr="00BB5F4E">
        <w:rPr>
          <w:color w:val="000000"/>
          <w:u w:val="single"/>
        </w:rPr>
        <w:t> required to develop innovations </w:t>
      </w:r>
      <w:r w:rsidRPr="00BB5F4E">
        <w:rPr>
          <w:color w:val="000000"/>
          <w:highlight w:val="cyan"/>
          <w:u w:val="single"/>
          <w:shd w:val="clear" w:color="auto" w:fill="FFFF00"/>
        </w:rPr>
        <w:t>and</w:t>
      </w:r>
      <w:r w:rsidRPr="00BB5F4E">
        <w:rPr>
          <w:color w:val="000000"/>
          <w:u w:val="single"/>
        </w:rPr>
        <w:t> the </w:t>
      </w:r>
      <w:r w:rsidRPr="00BB5F4E">
        <w:rPr>
          <w:b/>
          <w:bCs/>
          <w:color w:val="000000"/>
          <w:highlight w:val="cyan"/>
          <w:u w:val="single"/>
          <w:shd w:val="clear" w:color="auto" w:fill="FFFF00"/>
        </w:rPr>
        <w:t>probability</w:t>
      </w:r>
      <w:r w:rsidRPr="00BB5F4E">
        <w:rPr>
          <w:color w:val="000000"/>
          <w:u w:val="single"/>
        </w:rPr>
        <w:t> that </w:t>
      </w:r>
      <w:r w:rsidRPr="00BB5F4E">
        <w:rPr>
          <w:color w:val="000000"/>
          <w:highlight w:val="cyan"/>
          <w:u w:val="single"/>
          <w:shd w:val="clear" w:color="auto" w:fill="FFFF00"/>
        </w:rPr>
        <w:t>many</w:t>
      </w:r>
      <w:r w:rsidRPr="00BB5F4E">
        <w:rPr>
          <w:color w:val="000000"/>
          <w:u w:val="single"/>
        </w:rPr>
        <w:t> of them will </w:t>
      </w:r>
      <w:r w:rsidRPr="00BB5F4E">
        <w:rPr>
          <w:b/>
          <w:bCs/>
          <w:color w:val="000000"/>
          <w:highlight w:val="cyan"/>
          <w:u w:val="single"/>
          <w:shd w:val="clear" w:color="auto" w:fill="FFFF00"/>
        </w:rPr>
        <w:t>fail</w:t>
      </w:r>
      <w:r w:rsidRPr="00BB5F4E">
        <w:rPr>
          <w:color w:val="000000"/>
          <w:u w:val="single"/>
        </w:rPr>
        <w:t>, firms </w:t>
      </w:r>
      <w:r w:rsidRPr="00BB5F4E">
        <w:rPr>
          <w:b/>
          <w:bCs/>
          <w:color w:val="000000"/>
          <w:highlight w:val="cyan"/>
          <w:u w:val="single"/>
          <w:shd w:val="clear" w:color="auto" w:fill="FFFF00"/>
        </w:rPr>
        <w:t>cannot wait</w:t>
      </w:r>
      <w:r w:rsidRPr="00BB5F4E">
        <w:rPr>
          <w:color w:val="000000"/>
          <w:highlight w:val="cyan"/>
          <w:u w:val="single"/>
        </w:rPr>
        <w:t> </w:t>
      </w:r>
      <w:r w:rsidRPr="00BB5F4E">
        <w:rPr>
          <w:color w:val="000000"/>
          <w:highlight w:val="cyan"/>
          <w:u w:val="single"/>
          <w:shd w:val="clear" w:color="auto" w:fill="FFFF00"/>
        </w:rPr>
        <w:t>for</w:t>
      </w:r>
      <w:r w:rsidRPr="00BB5F4E">
        <w:rPr>
          <w:color w:val="000000"/>
          <w:u w:val="single"/>
        </w:rPr>
        <w:t> a key </w:t>
      </w:r>
      <w:r w:rsidRPr="00BB5F4E">
        <w:rPr>
          <w:color w:val="000000"/>
          <w:highlight w:val="cyan"/>
          <w:u w:val="single"/>
          <w:shd w:val="clear" w:color="auto" w:fill="FFFF00"/>
        </w:rPr>
        <w:t>patent to</w:t>
      </w:r>
      <w:r w:rsidRPr="00BB5F4E">
        <w:rPr>
          <w:color w:val="000000"/>
          <w:highlight w:val="cyan"/>
          <w:u w:val="single"/>
        </w:rPr>
        <w:t> </w:t>
      </w:r>
      <w:r w:rsidRPr="00BB5F4E">
        <w:rPr>
          <w:b/>
          <w:bCs/>
          <w:color w:val="000000"/>
          <w:highlight w:val="cyan"/>
          <w:u w:val="single"/>
          <w:shd w:val="clear" w:color="auto" w:fill="FFFF00"/>
        </w:rPr>
        <w:t>expire</w:t>
      </w:r>
      <w:r w:rsidRPr="00BB5F4E">
        <w:rPr>
          <w:color w:val="000000"/>
          <w:highlight w:val="cyan"/>
          <w:u w:val="single"/>
        </w:rPr>
        <w:t> </w:t>
      </w:r>
      <w:r w:rsidRPr="00BB5F4E">
        <w:rPr>
          <w:color w:val="000000"/>
          <w:highlight w:val="cyan"/>
          <w:u w:val="single"/>
          <w:shd w:val="clear" w:color="auto" w:fill="FFFF00"/>
        </w:rPr>
        <w:t>before initiating</w:t>
      </w:r>
      <w:r w:rsidRPr="00BB5F4E">
        <w:rPr>
          <w:color w:val="000000"/>
          <w:u w:val="single"/>
        </w:rPr>
        <w:t> the next round of </w:t>
      </w:r>
      <w:r w:rsidRPr="00BB5F4E">
        <w:rPr>
          <w:b/>
          <w:bCs/>
          <w:color w:val="000000"/>
          <w:highlight w:val="cyan"/>
          <w:u w:val="single"/>
          <w:shd w:val="clear" w:color="auto" w:fill="FFFF00"/>
        </w:rPr>
        <w:t>r</w:t>
      </w:r>
      <w:r w:rsidRPr="00BB5F4E">
        <w:rPr>
          <w:color w:val="000000"/>
          <w:u w:val="single"/>
        </w:rPr>
        <w:t>esearch </w:t>
      </w:r>
      <w:r w:rsidRPr="00BB5F4E">
        <w:rPr>
          <w:b/>
          <w:bCs/>
          <w:color w:val="000000"/>
          <w:highlight w:val="cyan"/>
          <w:u w:val="single"/>
          <w:shd w:val="clear" w:color="auto" w:fill="FFFF00"/>
        </w:rPr>
        <w:t>and d</w:t>
      </w:r>
      <w:r w:rsidRPr="00BB5F4E">
        <w:rPr>
          <w:color w:val="000000"/>
          <w:u w:val="single"/>
        </w:rPr>
        <w:t>evelopment. Rather, expiration of the </w:t>
      </w:r>
      <w:r w:rsidRPr="00BB5F4E">
        <w:rPr>
          <w:b/>
          <w:bCs/>
          <w:color w:val="000000"/>
          <w:u w:val="single"/>
        </w:rPr>
        <w:t>patent term</w:t>
      </w:r>
      <w:r w:rsidRPr="00BB5F4E">
        <w:rPr>
          <w:color w:val="000000"/>
          <w:u w:val="single"/>
        </w:rPr>
        <w:t> provides an </w:t>
      </w:r>
      <w:r w:rsidRPr="00BB5F4E">
        <w:rPr>
          <w:b/>
          <w:bCs/>
          <w:color w:val="000000"/>
          <w:u w:val="single"/>
        </w:rPr>
        <w:t>impetus</w:t>
      </w:r>
      <w:r w:rsidRPr="00BB5F4E">
        <w:rPr>
          <w:color w:val="000000"/>
          <w:u w:val="single"/>
        </w:rPr>
        <w:t> for </w:t>
      </w:r>
      <w:r w:rsidRPr="00BB5F4E">
        <w:rPr>
          <w:color w:val="000000"/>
          <w:highlight w:val="cyan"/>
          <w:u w:val="single"/>
          <w:shd w:val="clear" w:color="auto" w:fill="FFFF00"/>
        </w:rPr>
        <w:t>established firms</w:t>
      </w:r>
      <w:r w:rsidRPr="00BB5F4E">
        <w:rPr>
          <w:color w:val="000000"/>
          <w:u w:val="single"/>
        </w:rPr>
        <w:t> to </w:t>
      </w:r>
      <w:r w:rsidRPr="00BB5F4E">
        <w:rPr>
          <w:color w:val="000000"/>
          <w:highlight w:val="cyan"/>
          <w:u w:val="single"/>
          <w:shd w:val="clear" w:color="auto" w:fill="FFFF00"/>
        </w:rPr>
        <w:t>innovate</w:t>
      </w:r>
      <w:r w:rsidRPr="00BB5F4E">
        <w:rPr>
          <w:color w:val="000000"/>
          <w:highlight w:val="cyan"/>
          <w:u w:val="single"/>
        </w:rPr>
        <w:t> </w:t>
      </w:r>
      <w:r w:rsidRPr="00BB5F4E">
        <w:rPr>
          <w:b/>
          <w:bCs/>
          <w:color w:val="000000"/>
          <w:highlight w:val="cyan"/>
          <w:u w:val="single"/>
          <w:shd w:val="clear" w:color="auto" w:fill="FFFF00"/>
        </w:rPr>
        <w:t>continuously</w:t>
      </w:r>
      <w:r w:rsidRPr="00BB5F4E">
        <w:rPr>
          <w:color w:val="000000"/>
          <w:u w:val="single"/>
        </w:rPr>
        <w:t>.</w:t>
      </w:r>
    </w:p>
    <w:p w14:paraId="7DE35AC7" w14:textId="77777777" w:rsidR="00234E91" w:rsidRPr="00BB5F4E" w:rsidRDefault="00234E91" w:rsidP="00234E91">
      <w:pPr>
        <w:spacing w:line="235" w:lineRule="atLeast"/>
        <w:rPr>
          <w:color w:val="000000"/>
          <w:u w:val="single"/>
        </w:rPr>
      </w:pPr>
      <w:r w:rsidRPr="00BB5F4E">
        <w:rPr>
          <w:color w:val="000000"/>
          <w:u w:val="single"/>
        </w:rPr>
        <w:t>A </w:t>
      </w:r>
      <w:r w:rsidRPr="00BB5F4E">
        <w:rPr>
          <w:b/>
          <w:bCs/>
          <w:color w:val="000000"/>
          <w:highlight w:val="cyan"/>
          <w:u w:val="single"/>
          <w:shd w:val="clear" w:color="auto" w:fill="FFFF00"/>
        </w:rPr>
        <w:t>study</w:t>
      </w:r>
      <w:r w:rsidRPr="00BB5F4E">
        <w:rPr>
          <w:color w:val="000000"/>
          <w:highlight w:val="cyan"/>
          <w:u w:val="single"/>
        </w:rPr>
        <w:t> by the E</w:t>
      </w:r>
      <w:r w:rsidRPr="00BB5F4E">
        <w:rPr>
          <w:color w:val="000000"/>
          <w:u w:val="single"/>
        </w:rPr>
        <w:t xml:space="preserve">uropean </w:t>
      </w:r>
      <w:r w:rsidRPr="00BB5F4E">
        <w:rPr>
          <w:color w:val="000000"/>
          <w:highlight w:val="cyan"/>
          <w:u w:val="single"/>
        </w:rPr>
        <w:t>U</w:t>
      </w:r>
      <w:r w:rsidRPr="00BB5F4E">
        <w:rPr>
          <w:color w:val="000000"/>
          <w:u w:val="single"/>
        </w:rPr>
        <w:t>nion </w:t>
      </w:r>
      <w:r w:rsidRPr="00BB5F4E">
        <w:rPr>
          <w:color w:val="000000"/>
          <w:highlight w:val="cyan"/>
          <w:u w:val="single"/>
          <w:shd w:val="clear" w:color="auto" w:fill="FFFF00"/>
        </w:rPr>
        <w:t>found</w:t>
      </w:r>
      <w:r w:rsidRPr="00BB5F4E">
        <w:rPr>
          <w:color w:val="000000"/>
          <w:u w:val="single"/>
        </w:rPr>
        <w:t> that because impending patent expiration limits the time during which companies can recoup investments, “</w:t>
      </w:r>
      <w:r w:rsidRPr="00BB5F4E">
        <w:rPr>
          <w:color w:val="000000"/>
          <w:highlight w:val="cyan"/>
          <w:u w:val="single"/>
        </w:rPr>
        <w:t>originator companies are incentivized to </w:t>
      </w:r>
      <w:r w:rsidRPr="00BB5F4E">
        <w:rPr>
          <w:b/>
          <w:bCs/>
          <w:color w:val="000000"/>
          <w:highlight w:val="cyan"/>
          <w:u w:val="single"/>
        </w:rPr>
        <w:t>constantly</w:t>
      </w:r>
      <w:r w:rsidRPr="00BB5F4E">
        <w:rPr>
          <w:color w:val="000000"/>
          <w:highlight w:val="cyan"/>
          <w:u w:val="single"/>
        </w:rPr>
        <w:t> search for </w:t>
      </w:r>
      <w:r w:rsidRPr="00BB5F4E">
        <w:rPr>
          <w:b/>
          <w:bCs/>
          <w:color w:val="000000"/>
          <w:highlight w:val="cyan"/>
          <w:u w:val="single"/>
        </w:rPr>
        <w:t>new medicines</w:t>
      </w:r>
      <w:r w:rsidRPr="00BB5F4E">
        <w:rPr>
          <w:color w:val="000000"/>
          <w:u w:val="single"/>
        </w:rPr>
        <w:t>.” 143 Other commentators assert that the “</w:t>
      </w:r>
      <w:r w:rsidRPr="00BB5F4E">
        <w:rPr>
          <w:b/>
          <w:bCs/>
          <w:color w:val="000000"/>
          <w:highlight w:val="cyan"/>
          <w:u w:val="single"/>
          <w:shd w:val="clear" w:color="auto" w:fill="FFFF00"/>
        </w:rPr>
        <w:t>patent cliff</w:t>
      </w:r>
      <w:r w:rsidRPr="00BB5F4E">
        <w:rPr>
          <w:color w:val="000000"/>
          <w:u w:val="single"/>
        </w:rPr>
        <w:t>” of upcoming expirations “</w:t>
      </w:r>
      <w:r w:rsidRPr="00BB5F4E">
        <w:rPr>
          <w:color w:val="000000"/>
          <w:highlight w:val="cyan"/>
          <w:u w:val="single"/>
          <w:shd w:val="clear" w:color="auto" w:fill="FFFF00"/>
        </w:rPr>
        <w:t>induced</w:t>
      </w:r>
      <w:r w:rsidRPr="00BB5F4E">
        <w:rPr>
          <w:color w:val="000000"/>
          <w:u w:val="single"/>
        </w:rPr>
        <w:t> the </w:t>
      </w:r>
      <w:r w:rsidRPr="00BB5F4E">
        <w:rPr>
          <w:b/>
          <w:bCs/>
          <w:color w:val="000000"/>
          <w:highlight w:val="cyan"/>
          <w:u w:val="single"/>
          <w:shd w:val="clear" w:color="auto" w:fill="FFFF00"/>
        </w:rPr>
        <w:t>pharma</w:t>
      </w:r>
      <w:r w:rsidRPr="00BB5F4E">
        <w:rPr>
          <w:color w:val="000000"/>
          <w:u w:val="single"/>
        </w:rPr>
        <w:t>ceutical industry </w:t>
      </w:r>
      <w:r w:rsidRPr="00BB5F4E">
        <w:rPr>
          <w:color w:val="000000"/>
          <w:highlight w:val="cyan"/>
          <w:u w:val="single"/>
          <w:shd w:val="clear" w:color="auto" w:fill="FFFF00"/>
        </w:rPr>
        <w:t>into</w:t>
      </w:r>
      <w:r w:rsidRPr="00BB5F4E">
        <w:rPr>
          <w:color w:val="000000"/>
          <w:u w:val="single"/>
        </w:rPr>
        <w:t> a </w:t>
      </w:r>
      <w:r w:rsidRPr="00BB5F4E">
        <w:rPr>
          <w:b/>
          <w:bCs/>
          <w:color w:val="000000"/>
          <w:highlight w:val="cyan"/>
          <w:u w:val="single"/>
          <w:shd w:val="clear" w:color="auto" w:fill="FFFF00"/>
        </w:rPr>
        <w:t>new wave</w:t>
      </w:r>
      <w:r w:rsidRPr="00BB5F4E">
        <w:rPr>
          <w:color w:val="000000"/>
          <w:highlight w:val="cyan"/>
          <w:u w:val="single"/>
        </w:rPr>
        <w:t> </w:t>
      </w:r>
      <w:r w:rsidRPr="00BB5F4E">
        <w:rPr>
          <w:color w:val="000000"/>
          <w:highlight w:val="cyan"/>
          <w:u w:val="single"/>
          <w:shd w:val="clear" w:color="auto" w:fill="FFFF00"/>
        </w:rPr>
        <w:t>of</w:t>
      </w:r>
      <w:r w:rsidRPr="00BB5F4E">
        <w:rPr>
          <w:color w:val="000000"/>
          <w:u w:val="single"/>
        </w:rPr>
        <w:t> product </w:t>
      </w:r>
      <w:r w:rsidRPr="00BB5F4E">
        <w:rPr>
          <w:b/>
          <w:bCs/>
          <w:color w:val="000000"/>
          <w:highlight w:val="cyan"/>
          <w:u w:val="single"/>
          <w:shd w:val="clear" w:color="auto" w:fill="FFFF00"/>
        </w:rPr>
        <w:t>innovation</w:t>
      </w:r>
      <w:r w:rsidRPr="00BB5F4E">
        <w:rPr>
          <w:color w:val="000000"/>
          <w:u w:val="single"/>
        </w:rPr>
        <w:t>.”</w:t>
      </w:r>
      <w:r w:rsidRPr="00BB5F4E">
        <w:rPr>
          <w:color w:val="000000"/>
          <w:sz w:val="16"/>
          <w:szCs w:val="16"/>
        </w:rPr>
        <w:t>144 A decade ago, the pharmaceutical industry faced impending patent expirations on forty biologics valued at $60 billion in annual sales.145 Merck responded to these upcoming expirations by investing $1.5 billion in Merck BioVentures, which aimed to discover new and follow-on biologics. 146 Many incumbents with expiring patents switched from a “blockbuster” strategy to a “niche buster” strategy, shifting research and development to specialty drugs with lower substitution potential.</w:t>
      </w:r>
      <w:r w:rsidRPr="00BB5F4E">
        <w:rPr>
          <w:color w:val="000000"/>
          <w:u w:val="single"/>
        </w:rPr>
        <w:t>147 Particularly if non-innovative and strategic approaches to prolong exclusivity are curtailed, patent expiration can play an important role in motivating continual innovation by rightsholders, thus contributing to churn.</w:t>
      </w:r>
    </w:p>
    <w:p w14:paraId="161E6EB2" w14:textId="77777777" w:rsidR="00234E91" w:rsidRPr="00BB5F4E" w:rsidRDefault="00234E91" w:rsidP="00234E91">
      <w:pPr>
        <w:spacing w:line="235" w:lineRule="atLeast"/>
        <w:rPr>
          <w:color w:val="000000"/>
          <w:u w:val="single"/>
        </w:rPr>
      </w:pPr>
    </w:p>
    <w:p w14:paraId="28895372" w14:textId="18EE206E" w:rsidR="00234E91" w:rsidRPr="0046710C" w:rsidRDefault="0046710C" w:rsidP="00234E91">
      <w:pPr>
        <w:pStyle w:val="Heading4"/>
      </w:pPr>
      <w:r>
        <w:t xml:space="preserve">3. </w:t>
      </w:r>
      <w:r>
        <w:rPr>
          <w:u w:val="single"/>
        </w:rPr>
        <w:t>DISCLOSURE</w:t>
      </w:r>
      <w:r>
        <w:t xml:space="preserve">. It’s key to follow on. </w:t>
      </w:r>
    </w:p>
    <w:p w14:paraId="3752F968" w14:textId="77777777" w:rsidR="00234E91" w:rsidRPr="00BB5F4E" w:rsidRDefault="00234E91" w:rsidP="00234E91">
      <w:pPr>
        <w:spacing w:after="120" w:line="235" w:lineRule="atLeast"/>
        <w:rPr>
          <w:color w:val="000000"/>
        </w:rPr>
      </w:pPr>
      <w:r w:rsidRPr="00BB5F4E">
        <w:rPr>
          <w:b/>
          <w:bCs/>
          <w:color w:val="000000"/>
          <w:sz w:val="26"/>
          <w:szCs w:val="26"/>
        </w:rPr>
        <w:t>Phelps ’15</w:t>
      </w:r>
      <w:r w:rsidRPr="00BB5F4E">
        <w:rPr>
          <w:color w:val="000000"/>
        </w:rPr>
        <w:t xml:space="preserve"> [Marshall; July 16; Former chief of global intellectual property operations for IBM and Microsoft, “Do Patents Really Promote Innovation? A Response To The Economist” https://www.forbes.com/sites/marshallphelps/2015/09/16/do-patents-really-promote-innovation-a-response-to-the-economist/?sh=37bb19c31921] </w:t>
      </w:r>
    </w:p>
    <w:p w14:paraId="0536DF14" w14:textId="77777777" w:rsidR="00234E91" w:rsidRPr="00BB5F4E" w:rsidRDefault="00234E91" w:rsidP="00234E91">
      <w:pPr>
        <w:spacing w:line="235" w:lineRule="atLeast"/>
        <w:rPr>
          <w:color w:val="000000"/>
        </w:rPr>
      </w:pPr>
      <w:r w:rsidRPr="00BB5F4E">
        <w:rPr>
          <w:color w:val="000000"/>
        </w:rPr>
        <w:t>“Do Patents Really Promote Innovation? A Response To The Economist,” Forbes, https://www.forbes.com/sites/marshallphelps/2015/09/16/do-patents-really-promote-innovation-a-response-to-the-economist/?sh=37bb19c31921</w:t>
      </w:r>
    </w:p>
    <w:p w14:paraId="2518C301" w14:textId="77777777" w:rsidR="00234E91" w:rsidRPr="00BB5F4E" w:rsidRDefault="00234E91" w:rsidP="00234E91">
      <w:pPr>
        <w:spacing w:line="235" w:lineRule="atLeast"/>
        <w:rPr>
          <w:color w:val="000000"/>
        </w:rPr>
      </w:pPr>
      <w:r w:rsidRPr="00BB5F4E">
        <w:rPr>
          <w:b/>
          <w:bCs/>
          <w:color w:val="000000"/>
          <w:u w:val="single"/>
        </w:rPr>
        <w:lastRenderedPageBreak/>
        <w:t>Economists</w:t>
      </w:r>
      <w:r w:rsidRPr="00BB5F4E">
        <w:rPr>
          <w:color w:val="000000"/>
        </w:rPr>
        <w:t> </w:t>
      </w:r>
      <w:r w:rsidRPr="00BB5F4E">
        <w:rPr>
          <w:color w:val="000000"/>
          <w:u w:val="single"/>
        </w:rPr>
        <w:t>have</w:t>
      </w:r>
      <w:r w:rsidRPr="00BB5F4E">
        <w:rPr>
          <w:color w:val="000000"/>
        </w:rPr>
        <w:t> </w:t>
      </w:r>
      <w:r w:rsidRPr="00BB5F4E">
        <w:rPr>
          <w:b/>
          <w:bCs/>
          <w:color w:val="000000"/>
          <w:u w:val="single"/>
        </w:rPr>
        <w:t>repeatedly demonstrated</w:t>
      </w:r>
      <w:r w:rsidRPr="00BB5F4E">
        <w:rPr>
          <w:color w:val="000000"/>
        </w:rPr>
        <w:t> </w:t>
      </w:r>
      <w:r w:rsidRPr="00BB5F4E">
        <w:rPr>
          <w:color w:val="000000"/>
          <w:u w:val="single"/>
        </w:rPr>
        <w:t>that inventors are</w:t>
      </w:r>
      <w:r w:rsidRPr="00BB5F4E">
        <w:rPr>
          <w:color w:val="000000"/>
        </w:rPr>
        <w:t> </w:t>
      </w:r>
      <w:r w:rsidRPr="00BB5F4E">
        <w:rPr>
          <w:b/>
          <w:bCs/>
          <w:color w:val="000000"/>
          <w:u w:val="single"/>
        </w:rPr>
        <w:t>driven primarily</w:t>
      </w:r>
      <w:r w:rsidRPr="00BB5F4E">
        <w:rPr>
          <w:color w:val="000000"/>
        </w:rPr>
        <w:t> </w:t>
      </w:r>
      <w:r w:rsidRPr="00BB5F4E">
        <w:rPr>
          <w:color w:val="000000"/>
          <w:u w:val="single"/>
        </w:rPr>
        <w:t>by the</w:t>
      </w:r>
      <w:r w:rsidRPr="00BB5F4E">
        <w:rPr>
          <w:color w:val="000000"/>
        </w:rPr>
        <w:t> </w:t>
      </w:r>
      <w:r w:rsidRPr="00BB5F4E">
        <w:rPr>
          <w:b/>
          <w:bCs/>
          <w:color w:val="000000"/>
          <w:u w:val="single"/>
        </w:rPr>
        <w:t>expectation of profiting</w:t>
      </w:r>
      <w:r w:rsidRPr="00BB5F4E">
        <w:rPr>
          <w:color w:val="000000"/>
        </w:rPr>
        <w:t> </w:t>
      </w:r>
      <w:r w:rsidRPr="00BB5F4E">
        <w:rPr>
          <w:color w:val="000000"/>
          <w:u w:val="single"/>
        </w:rPr>
        <w:t>from owning the rights to their inventions.</w:t>
      </w:r>
      <w:r w:rsidRPr="00BB5F4E">
        <w:rPr>
          <w:color w:val="000000"/>
        </w:rPr>
        <w:t> Zorina Khan of , whose 2005 classic The Democratization of Invention: Patents and Copyrights in American Economic Development was awarded the prestigious Alice Hanson Jones Prize for outstanding work in economic history, observed that “</w:t>
      </w:r>
      <w:r w:rsidRPr="00BB5F4E">
        <w:rPr>
          <w:color w:val="000000"/>
          <w:u w:val="single"/>
        </w:rPr>
        <w:t>Ordinary people [are] stimulated by higher perceived returns or demand-side incentives to make long-term commitments to inventive activity</w:t>
      </w:r>
      <w:r w:rsidRPr="00BB5F4E">
        <w:rPr>
          <w:color w:val="000000"/>
        </w:rPr>
        <w:t>.” </w:t>
      </w:r>
      <w:r w:rsidRPr="00BB5F4E">
        <w:rPr>
          <w:color w:val="000000"/>
          <w:u w:val="single"/>
        </w:rPr>
        <w:t>She also found that “their patterns of patenting were procyclical [and] responded to expected profit opportunities</w:t>
      </w:r>
      <w:r w:rsidRPr="00BB5F4E">
        <w:rPr>
          <w:color w:val="000000"/>
        </w:rPr>
        <w:t>.”</w:t>
      </w:r>
    </w:p>
    <w:p w14:paraId="41FDD4CE" w14:textId="77777777" w:rsidR="00234E91" w:rsidRPr="00BB5F4E" w:rsidRDefault="00234E91" w:rsidP="00234E91">
      <w:pPr>
        <w:spacing w:line="235" w:lineRule="atLeast"/>
        <w:rPr>
          <w:color w:val="000000"/>
        </w:rPr>
      </w:pPr>
      <w:r w:rsidRPr="00BB5F4E">
        <w:rPr>
          <w:color w:val="000000"/>
        </w:rPr>
        <w:t>Along with her colleague the late Kenneth Sokoloff of UCLA, Professor </w:t>
      </w:r>
      <w:r w:rsidRPr="00BB5F4E">
        <w:rPr>
          <w:color w:val="000000"/>
          <w:u w:val="single"/>
        </w:rPr>
        <w:t>Khan then</w:t>
      </w:r>
      <w:r w:rsidRPr="00BB5F4E">
        <w:rPr>
          <w:color w:val="000000"/>
        </w:rPr>
        <w:t>  </w:t>
      </w:r>
      <w:r w:rsidRPr="00BB5F4E">
        <w:rPr>
          <w:color w:val="000000"/>
          <w:u w:val="single"/>
        </w:rPr>
        <w:t>in helping U.S. startup businesses grow the economy from an</w:t>
      </w:r>
      <w:r w:rsidRPr="00BB5F4E">
        <w:rPr>
          <w:color w:val="000000"/>
        </w:rPr>
        <w:t> </w:t>
      </w:r>
      <w:r w:rsidRPr="00BB5F4E">
        <w:rPr>
          <w:b/>
          <w:bCs/>
          <w:color w:val="000000"/>
          <w:u w:val="single"/>
        </w:rPr>
        <w:t>agrarian backwater</w:t>
      </w:r>
      <w:r w:rsidRPr="00BB5F4E">
        <w:rPr>
          <w:color w:val="000000"/>
        </w:rPr>
        <w:t> </w:t>
      </w:r>
      <w:r w:rsidRPr="00BB5F4E">
        <w:rPr>
          <w:color w:val="000000"/>
          <w:u w:val="single"/>
        </w:rPr>
        <w:t>into the</w:t>
      </w:r>
      <w:r w:rsidRPr="00BB5F4E">
        <w:rPr>
          <w:color w:val="000000"/>
        </w:rPr>
        <w:t> </w:t>
      </w:r>
      <w:r w:rsidRPr="00BB5F4E">
        <w:rPr>
          <w:b/>
          <w:bCs/>
          <w:color w:val="000000"/>
          <w:u w:val="single"/>
        </w:rPr>
        <w:t>most powerful industrial economy</w:t>
      </w:r>
      <w:r w:rsidRPr="00BB5F4E">
        <w:rPr>
          <w:color w:val="000000"/>
        </w:rPr>
        <w:t> </w:t>
      </w:r>
      <w:r w:rsidRPr="00BB5F4E">
        <w:rPr>
          <w:color w:val="000000"/>
          <w:u w:val="single"/>
        </w:rPr>
        <w:t>on the face of the earth</w:t>
      </w:r>
      <w:r w:rsidRPr="00BB5F4E">
        <w:rPr>
          <w:color w:val="000000"/>
        </w:rPr>
        <w:t>:</w:t>
      </w:r>
    </w:p>
    <w:p w14:paraId="41D9BBB3" w14:textId="77777777" w:rsidR="00234E91" w:rsidRPr="00BB5F4E" w:rsidRDefault="00234E91" w:rsidP="00234E91">
      <w:pPr>
        <w:spacing w:line="235" w:lineRule="atLeast"/>
        <w:rPr>
          <w:color w:val="000000"/>
        </w:rPr>
      </w:pPr>
      <w:r w:rsidRPr="00BB5F4E">
        <w:rPr>
          <w:color w:val="000000"/>
          <w:u w:val="single"/>
        </w:rPr>
        <w:t>The U.S. patent system had a powerful impact on the patterns of inventive activity. Its provision of broad access to property rights on new inventions, coupled with the requirement of</w:t>
      </w:r>
      <w:r w:rsidRPr="00BB5F4E">
        <w:rPr>
          <w:color w:val="000000"/>
        </w:rPr>
        <w:t> </w:t>
      </w:r>
      <w:r w:rsidRPr="00BB5F4E">
        <w:rPr>
          <w:color w:val="000000"/>
          <w:highlight w:val="cyan"/>
          <w:u w:val="single"/>
          <w:shd w:val="clear" w:color="auto" w:fill="FFFF00"/>
        </w:rPr>
        <w:t>public disclosure, was</w:t>
      </w:r>
      <w:r w:rsidRPr="00BB5F4E">
        <w:rPr>
          <w:color w:val="000000"/>
          <w:highlight w:val="cyan"/>
        </w:rPr>
        <w:t> </w:t>
      </w:r>
      <w:r w:rsidRPr="00BB5F4E">
        <w:rPr>
          <w:b/>
          <w:bCs/>
          <w:color w:val="000000"/>
          <w:highlight w:val="cyan"/>
          <w:u w:val="single"/>
          <w:shd w:val="clear" w:color="auto" w:fill="FFFF00"/>
        </w:rPr>
        <w:t>extremely effective</w:t>
      </w:r>
      <w:r w:rsidRPr="00BB5F4E">
        <w:rPr>
          <w:color w:val="000000"/>
          <w:highlight w:val="cyan"/>
        </w:rPr>
        <w:t> </w:t>
      </w:r>
      <w:r w:rsidRPr="00BB5F4E">
        <w:rPr>
          <w:color w:val="000000"/>
          <w:highlight w:val="cyan"/>
          <w:u w:val="single"/>
          <w:shd w:val="clear" w:color="auto" w:fill="FFFF00"/>
        </w:rPr>
        <w:t>at stimulating</w:t>
      </w:r>
      <w:r w:rsidRPr="00BB5F4E">
        <w:rPr>
          <w:color w:val="000000"/>
        </w:rPr>
        <w:t> </w:t>
      </w:r>
      <w:r w:rsidRPr="00BB5F4E">
        <w:rPr>
          <w:color w:val="000000"/>
          <w:u w:val="single"/>
        </w:rPr>
        <w:t>the growth of a market for technology and</w:t>
      </w:r>
      <w:r w:rsidRPr="00BB5F4E">
        <w:rPr>
          <w:color w:val="000000"/>
        </w:rPr>
        <w:t> </w:t>
      </w:r>
      <w:r w:rsidRPr="00BB5F4E">
        <w:rPr>
          <w:b/>
          <w:bCs/>
          <w:color w:val="000000"/>
          <w:u w:val="single"/>
        </w:rPr>
        <w:t>promoting</w:t>
      </w:r>
      <w:r w:rsidRPr="00BB5F4E">
        <w:rPr>
          <w:color w:val="000000"/>
        </w:rPr>
        <w:t> </w:t>
      </w:r>
      <w:r w:rsidRPr="00BB5F4E">
        <w:rPr>
          <w:b/>
          <w:bCs/>
          <w:color w:val="000000"/>
          <w:highlight w:val="cyan"/>
          <w:u w:val="single"/>
          <w:shd w:val="clear" w:color="auto" w:fill="FFFF00"/>
        </w:rPr>
        <w:t>technological change</w:t>
      </w:r>
      <w:r w:rsidRPr="00BB5F4E">
        <w:rPr>
          <w:color w:val="000000"/>
        </w:rPr>
        <w:t> </w:t>
      </w:r>
      <w:r w:rsidRPr="00BB5F4E">
        <w:rPr>
          <w:color w:val="000000"/>
          <w:u w:val="single"/>
        </w:rPr>
        <w:t>[emphasis added].</w:t>
      </w:r>
    </w:p>
    <w:p w14:paraId="5902AC33" w14:textId="77777777" w:rsidR="00234E91" w:rsidRPr="00BB5F4E" w:rsidRDefault="00234E91" w:rsidP="00234E91">
      <w:pPr>
        <w:spacing w:line="235" w:lineRule="atLeast"/>
        <w:rPr>
          <w:color w:val="000000"/>
        </w:rPr>
      </w:pPr>
      <w:r w:rsidRPr="00BB5F4E">
        <w:rPr>
          <w:color w:val="000000"/>
          <w:highlight w:val="cyan"/>
          <w:u w:val="single"/>
          <w:shd w:val="clear" w:color="auto" w:fill="FFFF00"/>
        </w:rPr>
        <w:t>Over</w:t>
      </w:r>
      <w:r w:rsidRPr="00BB5F4E">
        <w:rPr>
          <w:color w:val="000000"/>
        </w:rPr>
        <w:t> </w:t>
      </w:r>
      <w:r w:rsidRPr="00BB5F4E">
        <w:rPr>
          <w:color w:val="000000"/>
          <w:u w:val="single"/>
        </w:rPr>
        <w:t>the last</w:t>
      </w:r>
      <w:r w:rsidRPr="00BB5F4E">
        <w:rPr>
          <w:color w:val="000000"/>
        </w:rPr>
        <w:t> </w:t>
      </w:r>
      <w:r w:rsidRPr="00BB5F4E">
        <w:rPr>
          <w:color w:val="000000"/>
          <w:highlight w:val="cyan"/>
          <w:u w:val="single"/>
          <w:shd w:val="clear" w:color="auto" w:fill="FFFF00"/>
        </w:rPr>
        <w:t>50 years</w:t>
      </w:r>
      <w:r w:rsidRPr="00BB5F4E">
        <w:rPr>
          <w:color w:val="000000"/>
          <w:highlight w:val="cyan"/>
          <w:u w:val="single"/>
        </w:rPr>
        <w:t>,</w:t>
      </w:r>
      <w:r w:rsidRPr="00BB5F4E">
        <w:rPr>
          <w:color w:val="000000"/>
          <w:highlight w:val="cyan"/>
        </w:rPr>
        <w:t> </w:t>
      </w:r>
      <w:r w:rsidRPr="00BB5F4E">
        <w:rPr>
          <w:color w:val="000000"/>
          <w:highlight w:val="cyan"/>
          <w:u w:val="single"/>
          <w:shd w:val="clear" w:color="auto" w:fill="FFFF00"/>
        </w:rPr>
        <w:t>economists</w:t>
      </w:r>
      <w:r w:rsidRPr="00BB5F4E">
        <w:rPr>
          <w:color w:val="000000"/>
        </w:rPr>
        <w:t> </w:t>
      </w:r>
      <w:r w:rsidRPr="00BB5F4E">
        <w:rPr>
          <w:color w:val="000000"/>
          <w:u w:val="single"/>
        </w:rPr>
        <w:t>have</w:t>
      </w:r>
      <w:r w:rsidRPr="00BB5F4E">
        <w:rPr>
          <w:color w:val="000000"/>
        </w:rPr>
        <w:t> </w:t>
      </w:r>
      <w:r w:rsidRPr="00BB5F4E">
        <w:rPr>
          <w:color w:val="000000"/>
          <w:highlight w:val="cyan"/>
          <w:u w:val="single"/>
          <w:shd w:val="clear" w:color="auto" w:fill="FFFF00"/>
        </w:rPr>
        <w:t>found</w:t>
      </w:r>
      <w:r w:rsidRPr="00BB5F4E">
        <w:rPr>
          <w:color w:val="000000"/>
        </w:rPr>
        <w:t> </w:t>
      </w:r>
      <w:r w:rsidRPr="00BB5F4E">
        <w:rPr>
          <w:color w:val="000000"/>
          <w:u w:val="single"/>
        </w:rPr>
        <w:t>that</w:t>
      </w:r>
      <w:r w:rsidRPr="00BB5F4E">
        <w:rPr>
          <w:color w:val="000000"/>
        </w:rPr>
        <w:t> </w:t>
      </w:r>
      <w:r w:rsidRPr="00BB5F4E">
        <w:rPr>
          <w:color w:val="000000"/>
          <w:highlight w:val="cyan"/>
          <w:u w:val="single"/>
          <w:shd w:val="clear" w:color="auto" w:fill="FFFF00"/>
        </w:rPr>
        <w:t>patents continue to foster</w:t>
      </w:r>
      <w:r w:rsidRPr="00BB5F4E">
        <w:rPr>
          <w:color w:val="000000"/>
        </w:rPr>
        <w:t> </w:t>
      </w:r>
      <w:r w:rsidRPr="00BB5F4E">
        <w:rPr>
          <w:color w:val="000000"/>
          <w:u w:val="single"/>
        </w:rPr>
        <w:t>ex ante</w:t>
      </w:r>
      <w:r w:rsidRPr="00BB5F4E">
        <w:rPr>
          <w:color w:val="000000"/>
        </w:rPr>
        <w:t> </w:t>
      </w:r>
      <w:r w:rsidRPr="00BB5F4E">
        <w:rPr>
          <w:color w:val="000000"/>
          <w:highlight w:val="cyan"/>
          <w:u w:val="single"/>
          <w:shd w:val="clear" w:color="auto" w:fill="FFFF00"/>
        </w:rPr>
        <w:t>innovation</w:t>
      </w:r>
      <w:r w:rsidRPr="00BB5F4E">
        <w:rPr>
          <w:color w:val="000000"/>
        </w:rPr>
        <w:t> </w:t>
      </w:r>
      <w:r w:rsidRPr="00BB5F4E">
        <w:rPr>
          <w:color w:val="000000"/>
          <w:u w:val="single"/>
        </w:rPr>
        <w:t>— meaning, they induce people to invent because of the prospect of profiting from those inventions</w:t>
      </w:r>
      <w:r w:rsidRPr="00BB5F4E">
        <w:rPr>
          <w:color w:val="000000"/>
        </w:rPr>
        <w:t>. </w:t>
      </w:r>
      <w:r w:rsidRPr="00BB5F4E">
        <w:rPr>
          <w:color w:val="000000"/>
          <w:u w:val="single"/>
        </w:rPr>
        <w:t>The work of economists such as Arrow</w:t>
      </w:r>
      <w:r w:rsidRPr="00BB5F4E">
        <w:rPr>
          <w:color w:val="000000"/>
        </w:rPr>
        <w:t> (1962), </w:t>
      </w:r>
      <w:r w:rsidRPr="00BB5F4E">
        <w:rPr>
          <w:color w:val="000000"/>
          <w:u w:val="single"/>
        </w:rPr>
        <w:t>Griliches</w:t>
      </w:r>
      <w:r w:rsidRPr="00BB5F4E">
        <w:rPr>
          <w:color w:val="000000"/>
        </w:rPr>
        <w:t> (1963), </w:t>
      </w:r>
      <w:r w:rsidRPr="00BB5F4E">
        <w:rPr>
          <w:color w:val="000000"/>
          <w:u w:val="single"/>
        </w:rPr>
        <w:t>Schmookler</w:t>
      </w:r>
      <w:r w:rsidRPr="00BB5F4E">
        <w:rPr>
          <w:color w:val="000000"/>
        </w:rPr>
        <w:t> (1966), </w:t>
      </w:r>
      <w:r w:rsidRPr="00BB5F4E">
        <w:rPr>
          <w:color w:val="000000"/>
          <w:u w:val="single"/>
        </w:rPr>
        <w:t>Kitch</w:t>
      </w:r>
      <w:r w:rsidRPr="00BB5F4E">
        <w:rPr>
          <w:color w:val="000000"/>
        </w:rPr>
        <w:t> (1977), </w:t>
      </w:r>
      <w:r w:rsidRPr="00BB5F4E">
        <w:rPr>
          <w:color w:val="000000"/>
          <w:u w:val="single"/>
        </w:rPr>
        <w:t>Reinganum</w:t>
      </w:r>
      <w:r w:rsidRPr="00BB5F4E">
        <w:rPr>
          <w:color w:val="000000"/>
        </w:rPr>
        <w:t> (1981), </w:t>
      </w:r>
      <w:r w:rsidRPr="00BB5F4E">
        <w:rPr>
          <w:color w:val="000000"/>
          <w:u w:val="single"/>
        </w:rPr>
        <w:t>Klemperer</w:t>
      </w:r>
      <w:r w:rsidRPr="00BB5F4E">
        <w:rPr>
          <w:color w:val="000000"/>
        </w:rPr>
        <w:t> (1990), </w:t>
      </w:r>
      <w:r w:rsidRPr="00BB5F4E">
        <w:rPr>
          <w:color w:val="000000"/>
          <w:u w:val="single"/>
        </w:rPr>
        <w:t>Romer</w:t>
      </w:r>
      <w:r w:rsidRPr="00BB5F4E">
        <w:rPr>
          <w:color w:val="000000"/>
        </w:rPr>
        <w:t> (1990), </w:t>
      </w:r>
      <w:r w:rsidRPr="00BB5F4E">
        <w:rPr>
          <w:color w:val="000000"/>
          <w:u w:val="single"/>
        </w:rPr>
        <w:t>Giulbert and Shapiro</w:t>
      </w:r>
      <w:r w:rsidRPr="00BB5F4E">
        <w:rPr>
          <w:color w:val="000000"/>
        </w:rPr>
        <w:t> (1990), </w:t>
      </w:r>
      <w:r w:rsidRPr="00BB5F4E">
        <w:rPr>
          <w:color w:val="000000"/>
          <w:u w:val="single"/>
        </w:rPr>
        <w:t>Grossman and</w:t>
      </w:r>
      <w:r w:rsidRPr="00BB5F4E">
        <w:rPr>
          <w:color w:val="000000"/>
        </w:rPr>
        <w:t> </w:t>
      </w:r>
      <w:r w:rsidRPr="00BB5F4E">
        <w:rPr>
          <w:color w:val="000000"/>
          <w:u w:val="single"/>
        </w:rPr>
        <w:t>Helpman</w:t>
      </w:r>
      <w:r w:rsidRPr="00BB5F4E">
        <w:rPr>
          <w:color w:val="000000"/>
        </w:rPr>
        <w:t> (1991), </w:t>
      </w:r>
      <w:r w:rsidRPr="00BB5F4E">
        <w:rPr>
          <w:color w:val="000000"/>
          <w:u w:val="single"/>
        </w:rPr>
        <w:t>Scotchmer (1999), and Gallini</w:t>
      </w:r>
      <w:r w:rsidRPr="00BB5F4E">
        <w:rPr>
          <w:color w:val="000000"/>
        </w:rPr>
        <w:t> (2002) on this issue is mostly available for free online at the  Research Network.</w:t>
      </w:r>
    </w:p>
    <w:p w14:paraId="56950920" w14:textId="77777777" w:rsidR="00234E91" w:rsidRPr="00BB5F4E" w:rsidRDefault="00234E91" w:rsidP="00234E91">
      <w:pPr>
        <w:spacing w:line="235" w:lineRule="atLeast"/>
        <w:rPr>
          <w:color w:val="000000"/>
        </w:rPr>
      </w:pPr>
      <w:r w:rsidRPr="00BB5F4E">
        <w:rPr>
          <w:color w:val="000000"/>
        </w:rPr>
        <w:t>One especially interesting 2007 study by Arora, Ceccagnoli, and Cowen entitled  found that "</w:t>
      </w:r>
      <w:r w:rsidRPr="00BB5F4E">
        <w:rPr>
          <w:color w:val="000000"/>
          <w:u w:val="single"/>
        </w:rPr>
        <w:t>the patent premium for innovations that were patented is substantial</w:t>
      </w:r>
      <w:r w:rsidRPr="00BB5F4E">
        <w:rPr>
          <w:color w:val="000000"/>
        </w:rPr>
        <w:t>. </w:t>
      </w:r>
      <w:r w:rsidRPr="00BB5F4E">
        <w:rPr>
          <w:b/>
          <w:bCs/>
          <w:color w:val="000000"/>
          <w:highlight w:val="cyan"/>
          <w:u w:val="single"/>
          <w:shd w:val="clear" w:color="auto" w:fill="FFFF00"/>
        </w:rPr>
        <w:t>Firms earn</w:t>
      </w:r>
      <w:r w:rsidRPr="00BB5F4E">
        <w:rPr>
          <w:color w:val="000000"/>
        </w:rPr>
        <w:t> </w:t>
      </w:r>
      <w:r w:rsidRPr="00BB5F4E">
        <w:rPr>
          <w:color w:val="000000"/>
          <w:u w:val="single"/>
        </w:rPr>
        <w:t>on average</w:t>
      </w:r>
      <w:r w:rsidRPr="00BB5F4E">
        <w:rPr>
          <w:color w:val="000000"/>
        </w:rPr>
        <w:t> </w:t>
      </w:r>
      <w:r w:rsidRPr="00BB5F4E">
        <w:rPr>
          <w:color w:val="000000"/>
          <w:highlight w:val="cyan"/>
          <w:u w:val="single"/>
          <w:shd w:val="clear" w:color="auto" w:fill="FFFF00"/>
        </w:rPr>
        <w:t>a</w:t>
      </w:r>
      <w:r w:rsidRPr="00BB5F4E">
        <w:rPr>
          <w:color w:val="000000"/>
          <w:highlight w:val="cyan"/>
        </w:rPr>
        <w:t> </w:t>
      </w:r>
      <w:r w:rsidRPr="00BB5F4E">
        <w:rPr>
          <w:b/>
          <w:bCs/>
          <w:color w:val="000000"/>
          <w:highlight w:val="cyan"/>
          <w:u w:val="single"/>
          <w:shd w:val="clear" w:color="auto" w:fill="FFFF00"/>
        </w:rPr>
        <w:t>50% premium</w:t>
      </w:r>
      <w:r w:rsidRPr="00BB5F4E">
        <w:rPr>
          <w:color w:val="000000"/>
        </w:rPr>
        <w:t> </w:t>
      </w:r>
      <w:r w:rsidRPr="00BB5F4E">
        <w:rPr>
          <w:b/>
          <w:bCs/>
          <w:color w:val="000000"/>
          <w:u w:val="single"/>
        </w:rPr>
        <w:t>over the no patenting case</w:t>
      </w:r>
      <w:r w:rsidRPr="00BB5F4E">
        <w:rPr>
          <w:color w:val="000000"/>
          <w:u w:val="single"/>
        </w:rPr>
        <w:t>, ranging from 60% in the health related industries to about 40% in electronics</w:t>
      </w:r>
      <w:r w:rsidRPr="00BB5F4E">
        <w:rPr>
          <w:color w:val="000000"/>
        </w:rPr>
        <w:t>.”</w:t>
      </w:r>
    </w:p>
    <w:p w14:paraId="2E8C0058" w14:textId="77777777" w:rsidR="00234E91" w:rsidRPr="00BB5F4E" w:rsidRDefault="00234E91" w:rsidP="00234E91">
      <w:pPr>
        <w:spacing w:line="235" w:lineRule="atLeast"/>
        <w:rPr>
          <w:color w:val="000000"/>
        </w:rPr>
      </w:pPr>
      <w:r w:rsidRPr="00BB5F4E">
        <w:rPr>
          <w:color w:val="000000"/>
        </w:rPr>
        <w:t>Sure, one should be cautious about academic research, especially given the old joke about how an economist opens a can of soup. (Answer: assume a can opener.) But </w:t>
      </w:r>
      <w:r w:rsidRPr="00BB5F4E">
        <w:rPr>
          <w:color w:val="000000"/>
          <w:u w:val="single"/>
        </w:rPr>
        <w:t>real-world economics clearly confirms the research findings</w:t>
      </w:r>
      <w:r w:rsidRPr="00BB5F4E">
        <w:rPr>
          <w:color w:val="000000"/>
        </w:rPr>
        <w:t>.</w:t>
      </w:r>
    </w:p>
    <w:p w14:paraId="4BF60324" w14:textId="77777777" w:rsidR="00234E91" w:rsidRPr="00BB5F4E" w:rsidRDefault="00234E91" w:rsidP="00234E91">
      <w:pPr>
        <w:spacing w:line="235" w:lineRule="atLeast"/>
        <w:rPr>
          <w:color w:val="000000"/>
        </w:rPr>
      </w:pPr>
      <w:r w:rsidRPr="00BB5F4E">
        <w:rPr>
          <w:b/>
          <w:bCs/>
          <w:color w:val="000000"/>
          <w:highlight w:val="cyan"/>
          <w:u w:val="single"/>
          <w:shd w:val="clear" w:color="auto" w:fill="FFFF00"/>
        </w:rPr>
        <w:t>Consider</w:t>
      </w:r>
      <w:r w:rsidRPr="00BB5F4E">
        <w:rPr>
          <w:color w:val="000000"/>
        </w:rPr>
        <w:t>, for example, </w:t>
      </w:r>
      <w:r w:rsidRPr="00BB5F4E">
        <w:rPr>
          <w:color w:val="000000"/>
          <w:u w:val="single"/>
        </w:rPr>
        <w:t>that</w:t>
      </w:r>
      <w:r w:rsidRPr="00BB5F4E">
        <w:rPr>
          <w:color w:val="000000"/>
        </w:rPr>
        <w:t> </w:t>
      </w:r>
      <w:r w:rsidRPr="00BB5F4E">
        <w:rPr>
          <w:b/>
          <w:bCs/>
          <w:color w:val="000000"/>
          <w:highlight w:val="cyan"/>
          <w:u w:val="single"/>
          <w:shd w:val="clear" w:color="auto" w:fill="FFFF00"/>
        </w:rPr>
        <w:t>the biggest</w:t>
      </w:r>
      <w:r w:rsidRPr="00BB5F4E">
        <w:rPr>
          <w:color w:val="000000"/>
        </w:rPr>
        <w:t> </w:t>
      </w:r>
      <w:r w:rsidRPr="00BB5F4E">
        <w:rPr>
          <w:color w:val="000000"/>
          <w:u w:val="single"/>
        </w:rPr>
        <w:t>job-creating</w:t>
      </w:r>
      <w:r w:rsidRPr="00BB5F4E">
        <w:rPr>
          <w:color w:val="000000"/>
        </w:rPr>
        <w:t> </w:t>
      </w:r>
      <w:r w:rsidRPr="00A9319B">
        <w:rPr>
          <w:b/>
          <w:bCs/>
          <w:color w:val="000000"/>
          <w:highlight w:val="cyan"/>
          <w:u w:val="single"/>
          <w:shd w:val="clear" w:color="auto" w:fill="FFFF00"/>
        </w:rPr>
        <w:t xml:space="preserve">new industries of </w:t>
      </w:r>
      <w:r w:rsidRPr="00BB5F4E">
        <w:rPr>
          <w:b/>
          <w:bCs/>
          <w:color w:val="000000"/>
          <w:highlight w:val="cyan"/>
          <w:u w:val="single"/>
          <w:shd w:val="clear" w:color="auto" w:fill="FFFF00"/>
        </w:rPr>
        <w:t>the last 60 years</w:t>
      </w:r>
      <w:r w:rsidRPr="00BB5F4E">
        <w:rPr>
          <w:color w:val="000000"/>
        </w:rPr>
        <w:t> </w:t>
      </w:r>
      <w:r w:rsidRPr="00BB5F4E">
        <w:rPr>
          <w:color w:val="000000"/>
          <w:u w:val="single"/>
        </w:rPr>
        <w:t>— semiconductors (consumer electronics), PCs, software, biotech, mobile telephony, and Internet e-commerce —</w:t>
      </w:r>
      <w:r w:rsidRPr="00BB5F4E">
        <w:rPr>
          <w:color w:val="000000"/>
        </w:rPr>
        <w:t> </w:t>
      </w:r>
      <w:r w:rsidRPr="00BB5F4E">
        <w:rPr>
          <w:b/>
          <w:bCs/>
          <w:color w:val="000000"/>
          <w:highlight w:val="cyan"/>
          <w:u w:val="single"/>
          <w:shd w:val="clear" w:color="auto" w:fill="FFFF00"/>
        </w:rPr>
        <w:t>were all launched</w:t>
      </w:r>
      <w:r w:rsidRPr="00BB5F4E">
        <w:rPr>
          <w:color w:val="000000"/>
        </w:rPr>
        <w:t> </w:t>
      </w:r>
      <w:r w:rsidRPr="00BB5F4E">
        <w:rPr>
          <w:color w:val="000000"/>
          <w:u w:val="single"/>
        </w:rPr>
        <w:t>and grew</w:t>
      </w:r>
      <w:r w:rsidRPr="00BB5F4E">
        <w:rPr>
          <w:color w:val="000000"/>
        </w:rPr>
        <w:t> </w:t>
      </w:r>
      <w:r w:rsidRPr="00BB5F4E">
        <w:rPr>
          <w:color w:val="000000"/>
          <w:u w:val="single"/>
        </w:rPr>
        <w:t>strong</w:t>
      </w:r>
      <w:r w:rsidRPr="00BB5F4E">
        <w:rPr>
          <w:color w:val="000000"/>
        </w:rPr>
        <w:t> </w:t>
      </w:r>
      <w:r w:rsidRPr="00BB5F4E">
        <w:rPr>
          <w:color w:val="000000"/>
          <w:highlight w:val="cyan"/>
          <w:u w:val="single"/>
          <w:shd w:val="clear" w:color="auto" w:fill="FFFF00"/>
        </w:rPr>
        <w:t>on</w:t>
      </w:r>
      <w:r w:rsidRPr="00BB5F4E">
        <w:rPr>
          <w:color w:val="000000"/>
        </w:rPr>
        <w:t> </w:t>
      </w:r>
      <w:r w:rsidRPr="00BB5F4E">
        <w:rPr>
          <w:color w:val="000000"/>
          <w:u w:val="single"/>
        </w:rPr>
        <w:t>the</w:t>
      </w:r>
      <w:r w:rsidRPr="00BB5F4E">
        <w:rPr>
          <w:color w:val="000000"/>
        </w:rPr>
        <w:t> </w:t>
      </w:r>
      <w:r w:rsidRPr="00BB5F4E">
        <w:rPr>
          <w:b/>
          <w:bCs/>
          <w:color w:val="000000"/>
          <w:highlight w:val="cyan"/>
          <w:u w:val="single"/>
          <w:shd w:val="clear" w:color="auto" w:fill="FFFF00"/>
        </w:rPr>
        <w:t>basis of patented inventions created by</w:t>
      </w:r>
      <w:r w:rsidRPr="00BB5F4E">
        <w:rPr>
          <w:color w:val="000000"/>
        </w:rPr>
        <w:t> </w:t>
      </w:r>
      <w:r w:rsidRPr="00BB5F4E">
        <w:rPr>
          <w:b/>
          <w:bCs/>
          <w:color w:val="000000"/>
          <w:u w:val="single"/>
        </w:rPr>
        <w:t>startup</w:t>
      </w:r>
      <w:r w:rsidRPr="00BB5F4E">
        <w:rPr>
          <w:color w:val="000000"/>
        </w:rPr>
        <w:t> </w:t>
      </w:r>
      <w:r w:rsidRPr="00BB5F4E">
        <w:rPr>
          <w:b/>
          <w:bCs/>
          <w:color w:val="000000"/>
          <w:u w:val="single"/>
        </w:rPr>
        <w:t>businesses.</w:t>
      </w:r>
      <w:r w:rsidRPr="00BB5F4E">
        <w:rPr>
          <w:color w:val="000000"/>
        </w:rPr>
        <w:t> As the CEO of Juno Therapeutics, Hans Bishop, and ARCH Venture Partners co-founder Bob Nelson : “</w:t>
      </w:r>
      <w:r w:rsidRPr="00BB5F4E">
        <w:rPr>
          <w:color w:val="000000"/>
          <w:u w:val="single"/>
        </w:rPr>
        <w:t>Let us be clear:</w:t>
      </w:r>
      <w:r w:rsidRPr="00BB5F4E">
        <w:rPr>
          <w:color w:val="000000"/>
        </w:rPr>
        <w:t> </w:t>
      </w:r>
      <w:r w:rsidRPr="00BB5F4E">
        <w:rPr>
          <w:color w:val="000000"/>
          <w:highlight w:val="cyan"/>
          <w:u w:val="single"/>
          <w:shd w:val="clear" w:color="auto" w:fill="FFFF00"/>
        </w:rPr>
        <w:t>investments in</w:t>
      </w:r>
      <w:r w:rsidRPr="00BB5F4E">
        <w:rPr>
          <w:color w:val="000000"/>
        </w:rPr>
        <w:t> </w:t>
      </w:r>
      <w:r w:rsidRPr="00BB5F4E">
        <w:rPr>
          <w:color w:val="000000"/>
          <w:u w:val="single"/>
        </w:rPr>
        <w:t>the</w:t>
      </w:r>
      <w:r w:rsidRPr="00BB5F4E">
        <w:rPr>
          <w:color w:val="000000"/>
        </w:rPr>
        <w:t> </w:t>
      </w:r>
      <w:r w:rsidRPr="00BB5F4E">
        <w:rPr>
          <w:b/>
          <w:bCs/>
          <w:color w:val="000000"/>
          <w:highlight w:val="cyan"/>
          <w:u w:val="single"/>
          <w:shd w:val="clear" w:color="auto" w:fill="FFFF00"/>
        </w:rPr>
        <w:t>biotech</w:t>
      </w:r>
      <w:r w:rsidRPr="00BB5F4E">
        <w:rPr>
          <w:color w:val="000000"/>
        </w:rPr>
        <w:t> </w:t>
      </w:r>
      <w:r w:rsidRPr="00BB5F4E">
        <w:rPr>
          <w:color w:val="000000"/>
          <w:u w:val="single"/>
        </w:rPr>
        <w:t>industry</w:t>
      </w:r>
      <w:r w:rsidRPr="00BB5F4E">
        <w:rPr>
          <w:color w:val="000000"/>
        </w:rPr>
        <w:t> </w:t>
      </w:r>
      <w:r w:rsidRPr="00BB5F4E">
        <w:rPr>
          <w:color w:val="000000"/>
          <w:highlight w:val="cyan"/>
          <w:u w:val="single"/>
          <w:shd w:val="clear" w:color="auto" w:fill="FFFF00"/>
        </w:rPr>
        <w:t>are</w:t>
      </w:r>
      <w:r w:rsidRPr="00BB5F4E">
        <w:rPr>
          <w:color w:val="000000"/>
          <w:highlight w:val="cyan"/>
        </w:rPr>
        <w:t> </w:t>
      </w:r>
      <w:r w:rsidRPr="00BB5F4E">
        <w:rPr>
          <w:b/>
          <w:bCs/>
          <w:color w:val="000000"/>
          <w:highlight w:val="cyan"/>
          <w:u w:val="single"/>
          <w:shd w:val="clear" w:color="auto" w:fill="FFFF00"/>
        </w:rPr>
        <w:t>based entirely on patents</w:t>
      </w:r>
      <w:r w:rsidRPr="00BB5F4E">
        <w:rPr>
          <w:color w:val="000000"/>
          <w:u w:val="single"/>
        </w:rPr>
        <w:t>. Without strong patents, we cannot raise money to find cures for disease</w:t>
      </w:r>
      <w:r w:rsidRPr="00BB5F4E">
        <w:rPr>
          <w:color w:val="000000"/>
        </w:rPr>
        <w:t>.”</w:t>
      </w:r>
    </w:p>
    <w:p w14:paraId="37E34762" w14:textId="77777777" w:rsidR="00234E91" w:rsidRPr="00BB5F4E" w:rsidRDefault="00234E91" w:rsidP="00234E91">
      <w:pPr>
        <w:spacing w:line="235" w:lineRule="atLeast"/>
        <w:rPr>
          <w:color w:val="000000"/>
        </w:rPr>
      </w:pPr>
      <w:r w:rsidRPr="00BB5F4E">
        <w:rPr>
          <w:color w:val="000000"/>
          <w:u w:val="single"/>
        </w:rPr>
        <w:t>Moreover, the</w:t>
      </w:r>
      <w:r w:rsidRPr="00BB5F4E">
        <w:rPr>
          <w:color w:val="000000"/>
        </w:rPr>
        <w:t> </w:t>
      </w:r>
      <w:r w:rsidRPr="00BB5F4E">
        <w:rPr>
          <w:color w:val="000000"/>
          <w:u w:val="single"/>
        </w:rPr>
        <w:t>evidence that patents foster innovation is not confined to the U.S., nor is it limited only to developed countries.</w:t>
      </w:r>
    </w:p>
    <w:p w14:paraId="25364322" w14:textId="77777777" w:rsidR="00234E91" w:rsidRPr="00BB5F4E" w:rsidRDefault="00234E91" w:rsidP="00234E91">
      <w:pPr>
        <w:spacing w:line="235" w:lineRule="atLeast"/>
        <w:rPr>
          <w:color w:val="000000"/>
        </w:rPr>
      </w:pPr>
      <w:r w:rsidRPr="00BB5F4E">
        <w:rPr>
          <w:color w:val="000000"/>
        </w:rPr>
        <w:t>In 2008, by the Organization for Economic Co-operation and Development (OECD) found that “</w:t>
      </w:r>
      <w:r w:rsidRPr="00BB5F4E">
        <w:rPr>
          <w:color w:val="000000"/>
          <w:u w:val="single"/>
        </w:rPr>
        <w:t>stronger levels of patent protection are positively and significantly associated with inflows of high-tech product [and] expenditures on R&amp;D</w:t>
      </w:r>
      <w:r w:rsidRPr="00BB5F4E">
        <w:rPr>
          <w:color w:val="000000"/>
        </w:rPr>
        <w:t>.” </w:t>
      </w:r>
      <w:r w:rsidRPr="00BB5F4E">
        <w:rPr>
          <w:color w:val="000000"/>
          <w:u w:val="single"/>
        </w:rPr>
        <w:t>And in</w:t>
      </w:r>
      <w:r w:rsidRPr="00BB5F4E">
        <w:rPr>
          <w:color w:val="000000"/>
        </w:rPr>
        <w:t> </w:t>
      </w:r>
      <w:r w:rsidRPr="00BB5F4E">
        <w:rPr>
          <w:color w:val="000000"/>
          <w:u w:val="single"/>
        </w:rPr>
        <w:t>that attracted wide attention, Shih-Tse Lo of Concordia University in Montreal found that the 1986 reforms strengthening the Taiwanese patent system “stimulated additional inventive activity, especially in industries where patent protection is generally regarded as an effective strategy for extracting returns, and in industries which are more R&amp;D intensive</w:t>
      </w:r>
      <w:r w:rsidRPr="00BB5F4E">
        <w:rPr>
          <w:color w:val="000000"/>
        </w:rPr>
        <w:t>. The reforms also seemed to induce additional foreign direct investment in Taiwan.”</w:t>
      </w:r>
    </w:p>
    <w:p w14:paraId="2DBA4299" w14:textId="77777777" w:rsidR="00234E91" w:rsidRPr="00BB5F4E" w:rsidRDefault="00234E91" w:rsidP="00234E91">
      <w:pPr>
        <w:spacing w:line="235" w:lineRule="atLeast"/>
        <w:rPr>
          <w:color w:val="000000"/>
        </w:rPr>
      </w:pPr>
      <w:r w:rsidRPr="00BB5F4E">
        <w:rPr>
          <w:color w:val="000000"/>
          <w:u w:val="single"/>
        </w:rPr>
        <w:lastRenderedPageBreak/>
        <w:t>Interestingly, the evidence also shows that rather than hindering knowledge sharing</w:t>
      </w:r>
      <w:r w:rsidRPr="00BB5F4E">
        <w:rPr>
          <w:color w:val="000000"/>
        </w:rPr>
        <w:t>, as the Economist claims, </w:t>
      </w:r>
      <w:r w:rsidRPr="00BB5F4E">
        <w:rPr>
          <w:color w:val="000000"/>
          <w:u w:val="single"/>
        </w:rPr>
        <w:t>patents actually promote it</w:t>
      </w:r>
      <w:r w:rsidRPr="00BB5F4E">
        <w:rPr>
          <w:color w:val="000000"/>
        </w:rPr>
        <w:t>. </w:t>
      </w:r>
      <w:r w:rsidRPr="00BB5F4E">
        <w:rPr>
          <w:color w:val="000000"/>
          <w:u w:val="single"/>
        </w:rPr>
        <w:t>observed that “patents</w:t>
      </w:r>
      <w:r w:rsidRPr="00BB5F4E">
        <w:rPr>
          <w:color w:val="000000"/>
        </w:rPr>
        <w:t> </w:t>
      </w:r>
      <w:r w:rsidRPr="00BB5F4E">
        <w:rPr>
          <w:color w:val="000000"/>
          <w:highlight w:val="cyan"/>
          <w:u w:val="single"/>
          <w:shd w:val="clear" w:color="auto" w:fill="FFFF00"/>
        </w:rPr>
        <w:t>improve</w:t>
      </w:r>
      <w:r w:rsidRPr="00BB5F4E">
        <w:rPr>
          <w:color w:val="000000"/>
        </w:rPr>
        <w:t> </w:t>
      </w:r>
      <w:r w:rsidRPr="00BB5F4E">
        <w:rPr>
          <w:color w:val="000000"/>
          <w:u w:val="single"/>
        </w:rPr>
        <w:t>the</w:t>
      </w:r>
      <w:r w:rsidRPr="00BB5F4E">
        <w:rPr>
          <w:color w:val="000000"/>
        </w:rPr>
        <w:t> </w:t>
      </w:r>
      <w:r w:rsidRPr="00BB5F4E">
        <w:rPr>
          <w:color w:val="000000"/>
          <w:highlight w:val="cyan"/>
          <w:u w:val="single"/>
          <w:shd w:val="clear" w:color="auto" w:fill="FFFF00"/>
        </w:rPr>
        <w:t>allocation of resources by</w:t>
      </w:r>
      <w:r w:rsidRPr="00BB5F4E">
        <w:rPr>
          <w:color w:val="000000"/>
          <w:highlight w:val="cyan"/>
        </w:rPr>
        <w:t> </w:t>
      </w:r>
      <w:r w:rsidRPr="00BB5F4E">
        <w:rPr>
          <w:b/>
          <w:bCs/>
          <w:color w:val="000000"/>
          <w:highlight w:val="cyan"/>
          <w:u w:val="single"/>
          <w:shd w:val="clear" w:color="auto" w:fill="FFFF00"/>
        </w:rPr>
        <w:t>encouraging rapid experimentation</w:t>
      </w:r>
      <w:r w:rsidRPr="00BB5F4E">
        <w:rPr>
          <w:color w:val="000000"/>
          <w:highlight w:val="cyan"/>
        </w:rPr>
        <w:t> </w:t>
      </w:r>
      <w:r w:rsidRPr="00BB5F4E">
        <w:rPr>
          <w:color w:val="000000"/>
          <w:highlight w:val="cyan"/>
          <w:u w:val="single"/>
          <w:shd w:val="clear" w:color="auto" w:fill="FFFF00"/>
        </w:rPr>
        <w:t>and</w:t>
      </w:r>
      <w:r w:rsidRPr="00BB5F4E">
        <w:rPr>
          <w:color w:val="000000"/>
        </w:rPr>
        <w:t> </w:t>
      </w:r>
      <w:r w:rsidRPr="00BB5F4E">
        <w:rPr>
          <w:color w:val="000000"/>
          <w:u w:val="single"/>
        </w:rPr>
        <w:t>efficient</w:t>
      </w:r>
      <w:r w:rsidRPr="00BB5F4E">
        <w:rPr>
          <w:color w:val="000000"/>
        </w:rPr>
        <w:t> </w:t>
      </w:r>
      <w:r w:rsidRPr="00BB5F4E">
        <w:rPr>
          <w:b/>
          <w:bCs/>
          <w:color w:val="000000"/>
          <w:u w:val="single"/>
        </w:rPr>
        <w:t>ex-post</w:t>
      </w:r>
      <w:r w:rsidRPr="00BB5F4E">
        <w:rPr>
          <w:color w:val="000000"/>
        </w:rPr>
        <w:t> </w:t>
      </w:r>
      <w:r w:rsidRPr="00BB5F4E">
        <w:rPr>
          <w:b/>
          <w:bCs/>
          <w:color w:val="000000"/>
          <w:highlight w:val="cyan"/>
          <w:u w:val="single"/>
          <w:shd w:val="clear" w:color="auto" w:fill="FFFF00"/>
        </w:rPr>
        <w:t>transfer of knowledge</w:t>
      </w:r>
      <w:r w:rsidRPr="00BB5F4E">
        <w:rPr>
          <w:color w:val="000000"/>
        </w:rPr>
        <w:t> </w:t>
      </w:r>
      <w:r w:rsidRPr="00BB5F4E">
        <w:rPr>
          <w:color w:val="000000"/>
          <w:u w:val="single"/>
        </w:rPr>
        <w:t>across firms</w:t>
      </w:r>
      <w:r w:rsidRPr="00BB5F4E">
        <w:rPr>
          <w:color w:val="000000"/>
        </w:rPr>
        <w:t>.”</w:t>
      </w:r>
    </w:p>
    <w:p w14:paraId="5D99B9DA" w14:textId="77777777" w:rsidR="00234E91" w:rsidRPr="00BB5F4E" w:rsidRDefault="00234E91" w:rsidP="00234E91">
      <w:pPr>
        <w:spacing w:line="235" w:lineRule="atLeast"/>
        <w:rPr>
          <w:color w:val="000000"/>
        </w:rPr>
      </w:pPr>
      <w:r w:rsidRPr="00BB5F4E">
        <w:rPr>
          <w:color w:val="000000"/>
          <w:u w:val="single"/>
        </w:rPr>
        <w:t>Indeed, it turns out that</w:t>
      </w:r>
      <w:r w:rsidRPr="00BB5F4E">
        <w:rPr>
          <w:color w:val="000000"/>
        </w:rPr>
        <w:t> </w:t>
      </w:r>
      <w:r w:rsidRPr="00BB5F4E">
        <w:rPr>
          <w:b/>
          <w:bCs/>
          <w:color w:val="000000"/>
          <w:highlight w:val="cyan"/>
          <w:u w:val="single"/>
          <w:shd w:val="clear" w:color="auto" w:fill="FFFF00"/>
        </w:rPr>
        <w:t>the</w:t>
      </w:r>
      <w:r w:rsidRPr="00BB5F4E">
        <w:rPr>
          <w:color w:val="000000"/>
        </w:rPr>
        <w:t> </w:t>
      </w:r>
      <w:r w:rsidRPr="00BB5F4E">
        <w:rPr>
          <w:b/>
          <w:bCs/>
          <w:color w:val="000000"/>
          <w:u w:val="single"/>
        </w:rPr>
        <w:t>patent</w:t>
      </w:r>
      <w:r w:rsidRPr="00BB5F4E">
        <w:rPr>
          <w:color w:val="000000"/>
        </w:rPr>
        <w:t> </w:t>
      </w:r>
      <w:r w:rsidRPr="00BB5F4E">
        <w:rPr>
          <w:b/>
          <w:bCs/>
          <w:color w:val="000000"/>
          <w:highlight w:val="cyan"/>
          <w:u w:val="single"/>
          <w:shd w:val="clear" w:color="auto" w:fill="FFFF00"/>
        </w:rPr>
        <w:t>system is</w:t>
      </w:r>
      <w:r w:rsidRPr="00BB5F4E">
        <w:rPr>
          <w:color w:val="000000"/>
        </w:rPr>
        <w:t> </w:t>
      </w:r>
      <w:r w:rsidRPr="00BB5F4E">
        <w:rPr>
          <w:b/>
          <w:bCs/>
          <w:color w:val="000000"/>
          <w:u w:val="single"/>
        </w:rPr>
        <w:t>one of</w:t>
      </w:r>
      <w:r w:rsidRPr="00BB5F4E">
        <w:rPr>
          <w:color w:val="000000"/>
        </w:rPr>
        <w:t> </w:t>
      </w:r>
      <w:r w:rsidRPr="00BB5F4E">
        <w:rPr>
          <w:b/>
          <w:bCs/>
          <w:color w:val="000000"/>
          <w:highlight w:val="cyan"/>
          <w:u w:val="single"/>
          <w:shd w:val="clear" w:color="auto" w:fill="FFFF00"/>
        </w:rPr>
        <w:t>the most effective tool</w:t>
      </w:r>
      <w:r w:rsidRPr="00BB5F4E">
        <w:rPr>
          <w:b/>
          <w:bCs/>
          <w:color w:val="000000"/>
          <w:highlight w:val="cyan"/>
          <w:u w:val="single"/>
        </w:rPr>
        <w:t>s</w:t>
      </w:r>
      <w:r w:rsidRPr="00BB5F4E">
        <w:rPr>
          <w:color w:val="000000"/>
          <w:highlight w:val="cyan"/>
        </w:rPr>
        <w:t> </w:t>
      </w:r>
      <w:r w:rsidRPr="00BB5F4E">
        <w:rPr>
          <w:b/>
          <w:bCs/>
          <w:color w:val="000000"/>
          <w:highlight w:val="cyan"/>
          <w:u w:val="single"/>
          <w:shd w:val="clear" w:color="auto" w:fill="FFFF00"/>
        </w:rPr>
        <w:t>for</w:t>
      </w:r>
      <w:r w:rsidRPr="00BB5F4E">
        <w:rPr>
          <w:color w:val="000000"/>
          <w:highlight w:val="cyan"/>
        </w:rPr>
        <w:t> </w:t>
      </w:r>
      <w:r w:rsidRPr="00BB5F4E">
        <w:rPr>
          <w:b/>
          <w:bCs/>
          <w:color w:val="000000"/>
          <w:highlight w:val="cyan"/>
          <w:u w:val="single"/>
          <w:shd w:val="clear" w:color="auto" w:fill="FFFF00"/>
        </w:rPr>
        <w:t>knowledge-sharing</w:t>
      </w:r>
      <w:r w:rsidRPr="00BB5F4E">
        <w:rPr>
          <w:color w:val="000000"/>
        </w:rPr>
        <w:t> </w:t>
      </w:r>
      <w:r w:rsidRPr="00BB5F4E">
        <w:rPr>
          <w:color w:val="000000"/>
          <w:u w:val="single"/>
        </w:rPr>
        <w:t>and technology transfer</w:t>
      </w:r>
      <w:r w:rsidRPr="00BB5F4E">
        <w:rPr>
          <w:color w:val="000000"/>
        </w:rPr>
        <w:t> </w:t>
      </w:r>
      <w:r w:rsidRPr="00BB5F4E">
        <w:rPr>
          <w:b/>
          <w:bCs/>
          <w:color w:val="000000"/>
          <w:highlight w:val="cyan"/>
          <w:u w:val="single"/>
          <w:shd w:val="clear" w:color="auto" w:fill="FFFF00"/>
        </w:rPr>
        <w:t>ever devised</w:t>
      </w:r>
      <w:r w:rsidRPr="00BB5F4E">
        <w:rPr>
          <w:color w:val="000000"/>
        </w:rPr>
        <w:t>.  by French economists Francois Leveque and Yann Meniere found that </w:t>
      </w:r>
      <w:r w:rsidRPr="00BB5F4E">
        <w:rPr>
          <w:color w:val="000000"/>
          <w:u w:val="single"/>
        </w:rPr>
        <w:t>88 percent of U.S., European, and Japanese businesses said they actually rely upon the information disclosed in patents to keep up with technology advances and direct their own R&amp;D efforts.</w:t>
      </w:r>
    </w:p>
    <w:p w14:paraId="6D7BCAF7" w14:textId="77777777" w:rsidR="00234E91" w:rsidRPr="00BB5F4E" w:rsidRDefault="00234E91" w:rsidP="00234E91">
      <w:pPr>
        <w:spacing w:line="235" w:lineRule="atLeast"/>
        <w:rPr>
          <w:color w:val="000000"/>
        </w:rPr>
      </w:pPr>
      <w:r w:rsidRPr="00BB5F4E">
        <w:rPr>
          <w:color w:val="000000"/>
          <w:u w:val="single"/>
        </w:rPr>
        <w:t>This is hardly a new phenomenon</w:t>
      </w:r>
      <w:r w:rsidRPr="00BB5F4E">
        <w:rPr>
          <w:color w:val="000000"/>
        </w:rPr>
        <w:t>. </w:t>
      </w:r>
      <w:r w:rsidRPr="00BB5F4E">
        <w:rPr>
          <w:color w:val="000000"/>
          <w:u w:val="single"/>
        </w:rPr>
        <w:t>The 19th century inventor Elias E. Reis</w:t>
      </w:r>
      <w:r w:rsidRPr="00BB5F4E">
        <w:rPr>
          <w:color w:val="000000"/>
        </w:rPr>
        <w:t>  </w:t>
      </w:r>
      <w:r w:rsidRPr="00BB5F4E">
        <w:rPr>
          <w:color w:val="000000"/>
          <w:u w:val="single"/>
        </w:rPr>
        <w:t>that when he read about an 1886 patent issued to Elihu Thomson for a new method of electric welding, “there immediately opened up to my mind a field of new applications to which I saw I could apply my system of producing heat in large quantities</w:t>
      </w:r>
      <w:r w:rsidRPr="00BB5F4E">
        <w:rPr>
          <w:color w:val="000000"/>
        </w:rPr>
        <w:t>.” Thomas </w:t>
      </w:r>
      <w:r w:rsidRPr="00BB5F4E">
        <w:rPr>
          <w:b/>
          <w:bCs/>
          <w:color w:val="000000"/>
          <w:u w:val="single"/>
        </w:rPr>
        <w:t>Edison</w:t>
      </w:r>
      <w:r w:rsidRPr="00BB5F4E">
        <w:rPr>
          <w:color w:val="000000"/>
        </w:rPr>
        <w:t> </w:t>
      </w:r>
      <w:r w:rsidRPr="00BB5F4E">
        <w:rPr>
          <w:color w:val="000000"/>
          <w:u w:val="single"/>
        </w:rPr>
        <w:t>was known to</w:t>
      </w:r>
      <w:r w:rsidRPr="00BB5F4E">
        <w:rPr>
          <w:color w:val="000000"/>
        </w:rPr>
        <w:t> </w:t>
      </w:r>
      <w:r w:rsidRPr="00BB5F4E">
        <w:rPr>
          <w:b/>
          <w:bCs/>
          <w:color w:val="000000"/>
          <w:u w:val="single"/>
        </w:rPr>
        <w:t>frequent the patent office</w:t>
      </w:r>
      <w:r w:rsidRPr="00BB5F4E">
        <w:rPr>
          <w:color w:val="000000"/>
        </w:rPr>
        <w:t> </w:t>
      </w:r>
      <w:r w:rsidRPr="00BB5F4E">
        <w:rPr>
          <w:color w:val="000000"/>
          <w:u w:val="single"/>
        </w:rPr>
        <w:t>in order to</w:t>
      </w:r>
      <w:r w:rsidRPr="00BB5F4E">
        <w:rPr>
          <w:color w:val="000000"/>
        </w:rPr>
        <w:t> </w:t>
      </w:r>
      <w:r w:rsidRPr="00BB5F4E">
        <w:rPr>
          <w:b/>
          <w:bCs/>
          <w:color w:val="000000"/>
          <w:u w:val="single"/>
        </w:rPr>
        <w:t>study other inventors’ patents</w:t>
      </w:r>
      <w:r w:rsidRPr="00BB5F4E">
        <w:rPr>
          <w:color w:val="000000"/>
        </w:rPr>
        <w:t> </w:t>
      </w:r>
      <w:r w:rsidRPr="00BB5F4E">
        <w:rPr>
          <w:color w:val="000000"/>
          <w:u w:val="single"/>
        </w:rPr>
        <w:t>and hopefully</w:t>
      </w:r>
      <w:r w:rsidRPr="00BB5F4E">
        <w:rPr>
          <w:color w:val="000000"/>
        </w:rPr>
        <w:t> </w:t>
      </w:r>
      <w:r w:rsidRPr="00BB5F4E">
        <w:rPr>
          <w:b/>
          <w:bCs/>
          <w:color w:val="000000"/>
          <w:u w:val="single"/>
        </w:rPr>
        <w:t>spark ideas of his own</w:t>
      </w:r>
      <w:r w:rsidRPr="00BB5F4E">
        <w:rPr>
          <w:color w:val="000000"/>
          <w:u w:val="single"/>
        </w:rPr>
        <w:t>.</w:t>
      </w:r>
    </w:p>
    <w:p w14:paraId="41265FB7" w14:textId="77777777" w:rsidR="00234E91" w:rsidRPr="00BB5F4E" w:rsidRDefault="00234E91" w:rsidP="00234E91">
      <w:pPr>
        <w:spacing w:line="235" w:lineRule="atLeast"/>
        <w:rPr>
          <w:color w:val="000000"/>
        </w:rPr>
      </w:pPr>
      <w:r w:rsidRPr="00BB5F4E">
        <w:rPr>
          <w:color w:val="000000"/>
          <w:u w:val="single"/>
        </w:rPr>
        <w:t>As for Edison himself</w:t>
      </w:r>
      <w:r w:rsidRPr="00BB5F4E">
        <w:rPr>
          <w:color w:val="000000"/>
        </w:rPr>
        <w:t>,  </w:t>
      </w:r>
      <w:r w:rsidRPr="00BB5F4E">
        <w:rPr>
          <w:color w:val="000000"/>
          <w:u w:val="single"/>
        </w:rPr>
        <w:t>found that rather than blocking further invention,</w:t>
      </w:r>
      <w:r w:rsidRPr="00BB5F4E">
        <w:rPr>
          <w:color w:val="000000"/>
        </w:rPr>
        <w:t> </w:t>
      </w:r>
      <w:r w:rsidRPr="00BB5F4E">
        <w:rPr>
          <w:b/>
          <w:bCs/>
          <w:color w:val="000000"/>
          <w:u w:val="single"/>
        </w:rPr>
        <w:t>his seminal</w:t>
      </w:r>
      <w:r w:rsidRPr="00BB5F4E">
        <w:rPr>
          <w:color w:val="000000"/>
        </w:rPr>
        <w:t> </w:t>
      </w:r>
      <w:r w:rsidRPr="00BB5F4E">
        <w:rPr>
          <w:color w:val="000000"/>
          <w:u w:val="single"/>
        </w:rPr>
        <w:t>1880 incandescent</w:t>
      </w:r>
      <w:r w:rsidRPr="00BB5F4E">
        <w:rPr>
          <w:color w:val="000000"/>
        </w:rPr>
        <w:t> </w:t>
      </w:r>
      <w:r w:rsidRPr="00BB5F4E">
        <w:rPr>
          <w:b/>
          <w:bCs/>
          <w:color w:val="000000"/>
          <w:u w:val="single"/>
        </w:rPr>
        <w:t>lamp patent</w:t>
      </w:r>
      <w:r w:rsidRPr="00BB5F4E">
        <w:rPr>
          <w:color w:val="000000"/>
        </w:rPr>
        <w:t> </w:t>
      </w:r>
      <w:r w:rsidRPr="00BB5F4E">
        <w:rPr>
          <w:color w:val="000000"/>
          <w:u w:val="single"/>
        </w:rPr>
        <w:t>(No. 223,898) actually “</w:t>
      </w:r>
      <w:r w:rsidRPr="00BB5F4E">
        <w:rPr>
          <w:b/>
          <w:bCs/>
          <w:color w:val="000000"/>
          <w:u w:val="single"/>
        </w:rPr>
        <w:t>stimulated downstream development work</w:t>
      </w:r>
      <w:r w:rsidRPr="00BB5F4E">
        <w:rPr>
          <w:color w:val="000000"/>
          <w:u w:val="single"/>
        </w:rPr>
        <w:t>” that resulted in “new technologies of commercial significance [including] the</w:t>
      </w:r>
      <w:r w:rsidRPr="00BB5F4E">
        <w:rPr>
          <w:color w:val="000000"/>
        </w:rPr>
        <w:t> </w:t>
      </w:r>
      <w:r w:rsidRPr="00BB5F4E">
        <w:rPr>
          <w:b/>
          <w:bCs/>
          <w:color w:val="000000"/>
          <w:u w:val="single"/>
        </w:rPr>
        <w:t>Tesla coil</w:t>
      </w:r>
      <w:r w:rsidRPr="00BB5F4E">
        <w:rPr>
          <w:color w:val="000000"/>
          <w:u w:val="single"/>
        </w:rPr>
        <w:t>, hermetically sealed connectors, chemical vapor deposition process, tungsten lamp filaments and</w:t>
      </w:r>
      <w:r w:rsidRPr="00BB5F4E">
        <w:rPr>
          <w:color w:val="000000"/>
        </w:rPr>
        <w:t> </w:t>
      </w:r>
      <w:r w:rsidRPr="00BB5F4E">
        <w:rPr>
          <w:b/>
          <w:bCs/>
          <w:color w:val="000000"/>
          <w:u w:val="single"/>
        </w:rPr>
        <w:t>phosphorescent lighting that led to today’s fluorescent lamps.”</w:t>
      </w:r>
    </w:p>
    <w:p w14:paraId="7832BE3A" w14:textId="77777777" w:rsidR="00234E91" w:rsidRPr="00BB5F4E" w:rsidRDefault="00234E91" w:rsidP="00234E91">
      <w:pPr>
        <w:spacing w:line="235" w:lineRule="atLeast"/>
        <w:rPr>
          <w:color w:val="000000"/>
        </w:rPr>
      </w:pPr>
      <w:r w:rsidRPr="00BB5F4E">
        <w:rPr>
          <w:color w:val="000000"/>
        </w:rPr>
        <w:t>A simple thought experiment suggests why this is so. </w:t>
      </w:r>
      <w:r w:rsidRPr="00BB5F4E">
        <w:rPr>
          <w:color w:val="000000"/>
          <w:u w:val="single"/>
        </w:rPr>
        <w:t>As UCLA’s Sokoloff and Yale’s Naomi Lamoreaux</w:t>
      </w:r>
      <w:r w:rsidRPr="00BB5F4E">
        <w:rPr>
          <w:color w:val="000000"/>
        </w:rPr>
        <w:t>  </w:t>
      </w:r>
      <w:r w:rsidRPr="00BB5F4E">
        <w:rPr>
          <w:color w:val="000000"/>
          <w:u w:val="single"/>
        </w:rPr>
        <w:t>“The very act of establishing exclusive property rights in invention not only protected patentees but also promoted the diffusion of information about technology</w:t>
      </w:r>
      <w:r w:rsidRPr="00BB5F4E">
        <w:rPr>
          <w:color w:val="000000"/>
        </w:rPr>
        <w:t>. </w:t>
      </w:r>
      <w:r w:rsidRPr="00BB5F4E">
        <w:rPr>
          <w:color w:val="000000"/>
          <w:u w:val="single"/>
        </w:rPr>
        <w:t>To see why, imagine</w:t>
      </w:r>
      <w:r w:rsidRPr="00BB5F4E">
        <w:rPr>
          <w:color w:val="000000"/>
        </w:rPr>
        <w:t> </w:t>
      </w:r>
      <w:r w:rsidRPr="00BB5F4E">
        <w:rPr>
          <w:color w:val="000000"/>
          <w:u w:val="single"/>
        </w:rPr>
        <w:t>a world in which there was no patent system</w:t>
      </w:r>
      <w:r w:rsidRPr="00BB5F4E">
        <w:rPr>
          <w:color w:val="000000"/>
        </w:rPr>
        <w:t> </w:t>
      </w:r>
      <w:r w:rsidRPr="00BB5F4E">
        <w:rPr>
          <w:color w:val="000000"/>
          <w:u w:val="single"/>
        </w:rPr>
        <w:t>to guarantee inventors property rights to their discoveries. In such a world,</w:t>
      </w:r>
      <w:r w:rsidRPr="00BB5F4E">
        <w:rPr>
          <w:color w:val="000000"/>
        </w:rPr>
        <w:t> </w:t>
      </w:r>
      <w:r w:rsidRPr="00BB5F4E">
        <w:rPr>
          <w:b/>
          <w:bCs/>
          <w:color w:val="000000"/>
          <w:highlight w:val="cyan"/>
          <w:u w:val="single"/>
          <w:shd w:val="clear" w:color="auto" w:fill="FFFF00"/>
        </w:rPr>
        <w:t>inventors</w:t>
      </w:r>
      <w:r w:rsidRPr="00BB5F4E">
        <w:rPr>
          <w:color w:val="000000"/>
          <w:highlight w:val="cyan"/>
        </w:rPr>
        <w:t> </w:t>
      </w:r>
      <w:r w:rsidRPr="00BB5F4E">
        <w:rPr>
          <w:color w:val="000000"/>
          <w:highlight w:val="cyan"/>
          <w:u w:val="single"/>
          <w:shd w:val="clear" w:color="auto" w:fill="FFFF00"/>
        </w:rPr>
        <w:t>would</w:t>
      </w:r>
      <w:r w:rsidRPr="00BB5F4E">
        <w:rPr>
          <w:color w:val="000000"/>
          <w:highlight w:val="cyan"/>
        </w:rPr>
        <w:t> </w:t>
      </w:r>
      <w:r w:rsidRPr="00BB5F4E">
        <w:rPr>
          <w:b/>
          <w:bCs/>
          <w:color w:val="000000"/>
          <w:highlight w:val="cyan"/>
          <w:u w:val="single"/>
          <w:shd w:val="clear" w:color="auto" w:fill="FFFF00"/>
        </w:rPr>
        <w:t>have every incentive to be secretive</w:t>
      </w:r>
      <w:r w:rsidRPr="00BB5F4E">
        <w:rPr>
          <w:color w:val="000000"/>
          <w:highlight w:val="cyan"/>
        </w:rPr>
        <w:t> </w:t>
      </w:r>
      <w:r w:rsidRPr="00BB5F4E">
        <w:rPr>
          <w:color w:val="000000"/>
          <w:highlight w:val="cyan"/>
          <w:u w:val="single"/>
          <w:shd w:val="clear" w:color="auto" w:fill="FFFF00"/>
        </w:rPr>
        <w:t>and</w:t>
      </w:r>
      <w:r w:rsidRPr="00BB5F4E">
        <w:rPr>
          <w:color w:val="000000"/>
          <w:highlight w:val="cyan"/>
        </w:rPr>
        <w:t> </w:t>
      </w:r>
      <w:r w:rsidRPr="00BB5F4E">
        <w:rPr>
          <w:b/>
          <w:bCs/>
          <w:color w:val="000000"/>
          <w:highlight w:val="cyan"/>
          <w:u w:val="single"/>
          <w:shd w:val="clear" w:color="auto" w:fill="FFFF00"/>
        </w:rPr>
        <w:t>guard</w:t>
      </w:r>
      <w:r w:rsidRPr="00BB5F4E">
        <w:rPr>
          <w:color w:val="000000"/>
        </w:rPr>
        <w:t> </w:t>
      </w:r>
      <w:r w:rsidRPr="00BB5F4E">
        <w:rPr>
          <w:b/>
          <w:bCs/>
          <w:color w:val="000000"/>
          <w:u w:val="single"/>
        </w:rPr>
        <w:t>jealously</w:t>
      </w:r>
      <w:r w:rsidRPr="00BB5F4E">
        <w:rPr>
          <w:color w:val="000000"/>
        </w:rPr>
        <w:t> </w:t>
      </w:r>
      <w:r w:rsidRPr="00BB5F4E">
        <w:rPr>
          <w:b/>
          <w:bCs/>
          <w:color w:val="000000"/>
          <w:highlight w:val="cyan"/>
          <w:u w:val="single"/>
          <w:shd w:val="clear" w:color="auto" w:fill="FFFF00"/>
        </w:rPr>
        <w:t>their discoveries</w:t>
      </w:r>
      <w:r w:rsidRPr="00BB5F4E">
        <w:rPr>
          <w:color w:val="000000"/>
        </w:rPr>
        <w:t> </w:t>
      </w:r>
      <w:r w:rsidRPr="00BB5F4E">
        <w:rPr>
          <w:color w:val="000000"/>
          <w:u w:val="single"/>
        </w:rPr>
        <w:t>from competitors [because those discoveries] could, of course, be copied with impunity</w:t>
      </w:r>
      <w:r w:rsidRPr="00BB5F4E">
        <w:rPr>
          <w:color w:val="000000"/>
        </w:rPr>
        <w:t>.</w:t>
      </w:r>
    </w:p>
    <w:p w14:paraId="4DB8B39A" w14:textId="77777777" w:rsidR="00234E91" w:rsidRPr="00BB5F4E" w:rsidRDefault="00234E91" w:rsidP="00234E91">
      <w:pPr>
        <w:spacing w:line="235" w:lineRule="atLeast"/>
        <w:rPr>
          <w:color w:val="000000"/>
        </w:rPr>
      </w:pPr>
      <w:r w:rsidRPr="00BB5F4E">
        <w:rPr>
          <w:b/>
          <w:bCs/>
          <w:color w:val="000000"/>
          <w:highlight w:val="cyan"/>
          <w:u w:val="single"/>
          <w:shd w:val="clear" w:color="auto" w:fill="FFFF00"/>
        </w:rPr>
        <w:t>This is</w:t>
      </w:r>
      <w:r w:rsidRPr="00BB5F4E">
        <w:rPr>
          <w:color w:val="000000"/>
        </w:rPr>
        <w:t> </w:t>
      </w:r>
      <w:r w:rsidRPr="00BB5F4E">
        <w:rPr>
          <w:b/>
          <w:bCs/>
          <w:color w:val="000000"/>
          <w:u w:val="single"/>
        </w:rPr>
        <w:t>the world of</w:t>
      </w:r>
      <w:r w:rsidRPr="00BB5F4E">
        <w:rPr>
          <w:color w:val="000000"/>
        </w:rPr>
        <w:t> </w:t>
      </w:r>
      <w:r w:rsidRPr="00BB5F4E">
        <w:rPr>
          <w:b/>
          <w:bCs/>
          <w:color w:val="000000"/>
          <w:highlight w:val="cyan"/>
          <w:u w:val="single"/>
          <w:shd w:val="clear" w:color="auto" w:fill="FFFF00"/>
        </w:rPr>
        <w:t>trade secrets</w:t>
      </w:r>
      <w:r w:rsidRPr="00BB5F4E">
        <w:rPr>
          <w:color w:val="000000"/>
          <w:highlight w:val="cyan"/>
        </w:rPr>
        <w:t>.</w:t>
      </w:r>
    </w:p>
    <w:p w14:paraId="41CEF070" w14:textId="77777777" w:rsidR="00234E91" w:rsidRPr="00BB5F4E" w:rsidRDefault="00234E91" w:rsidP="00234E91">
      <w:pPr>
        <w:spacing w:line="235" w:lineRule="atLeast"/>
        <w:rPr>
          <w:color w:val="000000"/>
        </w:rPr>
      </w:pPr>
      <w:r w:rsidRPr="00BB5F4E">
        <w:rPr>
          <w:color w:val="000000"/>
        </w:rPr>
        <w:t>“</w:t>
      </w:r>
      <w:r w:rsidRPr="00BB5F4E">
        <w:rPr>
          <w:color w:val="000000"/>
          <w:highlight w:val="cyan"/>
          <w:u w:val="single"/>
          <w:shd w:val="clear" w:color="auto" w:fill="FFFF00"/>
        </w:rPr>
        <w:t>By contrast</w:t>
      </w:r>
      <w:r w:rsidRPr="00BB5F4E">
        <w:rPr>
          <w:color w:val="000000"/>
        </w:rPr>
        <w:t>,” the authors noted, “in a </w:t>
      </w:r>
      <w:r w:rsidRPr="00BB5F4E">
        <w:rPr>
          <w:color w:val="000000"/>
          <w:u w:val="single"/>
        </w:rPr>
        <w:t>world where property rights in invention were protected, the situation would be very different.</w:t>
      </w:r>
      <w:r w:rsidRPr="00BB5F4E">
        <w:rPr>
          <w:color w:val="000000"/>
        </w:rPr>
        <w:t> </w:t>
      </w:r>
      <w:r w:rsidRPr="00BB5F4E">
        <w:rPr>
          <w:color w:val="000000"/>
          <w:highlight w:val="cyan"/>
          <w:u w:val="single"/>
          <w:shd w:val="clear" w:color="auto" w:fill="FFFF00"/>
        </w:rPr>
        <w:t>Inventors</w:t>
      </w:r>
      <w:r w:rsidRPr="00BB5F4E">
        <w:rPr>
          <w:color w:val="000000"/>
          <w:highlight w:val="cyan"/>
        </w:rPr>
        <w:t> </w:t>
      </w:r>
      <w:r w:rsidRPr="00BB5F4E">
        <w:rPr>
          <w:color w:val="000000"/>
          <w:highlight w:val="cyan"/>
          <w:u w:val="single"/>
          <w:shd w:val="clear" w:color="auto" w:fill="FFFF00"/>
        </w:rPr>
        <w:t>would</w:t>
      </w:r>
      <w:r w:rsidRPr="00BB5F4E">
        <w:rPr>
          <w:color w:val="000000"/>
        </w:rPr>
        <w:t> </w:t>
      </w:r>
      <w:r w:rsidRPr="00BB5F4E">
        <w:rPr>
          <w:color w:val="000000"/>
          <w:u w:val="single"/>
        </w:rPr>
        <w:t>now</w:t>
      </w:r>
      <w:r w:rsidRPr="00BB5F4E">
        <w:rPr>
          <w:color w:val="000000"/>
        </w:rPr>
        <w:t> </w:t>
      </w:r>
      <w:r w:rsidRPr="00BB5F4E">
        <w:rPr>
          <w:color w:val="000000"/>
          <w:highlight w:val="cyan"/>
          <w:u w:val="single"/>
          <w:shd w:val="clear" w:color="auto" w:fill="FFFF00"/>
        </w:rPr>
        <w:t>feel free</w:t>
      </w:r>
      <w:r w:rsidRPr="00BB5F4E">
        <w:rPr>
          <w:color w:val="000000"/>
          <w:u w:val="single"/>
          <w:shd w:val="clear" w:color="auto" w:fill="FFFF00"/>
        </w:rPr>
        <w:t xml:space="preserve"> </w:t>
      </w:r>
      <w:r w:rsidRPr="00BB5F4E">
        <w:rPr>
          <w:color w:val="000000"/>
          <w:highlight w:val="cyan"/>
          <w:u w:val="single"/>
          <w:shd w:val="clear" w:color="auto" w:fill="FFFF00"/>
        </w:rPr>
        <w:t>to</w:t>
      </w:r>
      <w:r w:rsidRPr="00BB5F4E">
        <w:rPr>
          <w:color w:val="000000"/>
          <w:highlight w:val="cyan"/>
        </w:rPr>
        <w:t> </w:t>
      </w:r>
      <w:r w:rsidRPr="00BB5F4E">
        <w:rPr>
          <w:b/>
          <w:bCs/>
          <w:color w:val="000000"/>
          <w:highlight w:val="cyan"/>
          <w:u w:val="single"/>
          <w:shd w:val="clear" w:color="auto" w:fill="FFFF00"/>
        </w:rPr>
        <w:t>promote</w:t>
      </w:r>
      <w:r w:rsidRPr="00BB5F4E">
        <w:rPr>
          <w:color w:val="000000"/>
        </w:rPr>
        <w:t> </w:t>
      </w:r>
      <w:r w:rsidRPr="00BB5F4E">
        <w:rPr>
          <w:b/>
          <w:bCs/>
          <w:color w:val="000000"/>
          <w:u w:val="single"/>
        </w:rPr>
        <w:t>their</w:t>
      </w:r>
      <w:r w:rsidRPr="00BB5F4E">
        <w:rPr>
          <w:color w:val="000000"/>
        </w:rPr>
        <w:t> </w:t>
      </w:r>
      <w:r w:rsidRPr="00BB5F4E">
        <w:rPr>
          <w:b/>
          <w:bCs/>
          <w:color w:val="000000"/>
          <w:highlight w:val="cyan"/>
          <w:u w:val="single"/>
          <w:shd w:val="clear" w:color="auto" w:fill="FFFF00"/>
        </w:rPr>
        <w:t>discoveries</w:t>
      </w:r>
      <w:r w:rsidRPr="00BB5F4E">
        <w:rPr>
          <w:color w:val="000000"/>
        </w:rPr>
        <w:t> </w:t>
      </w:r>
      <w:r w:rsidRPr="00BB5F4E">
        <w:rPr>
          <w:color w:val="000000"/>
          <w:u w:val="single"/>
        </w:rPr>
        <w:t>as</w:t>
      </w:r>
      <w:r w:rsidRPr="00BB5F4E">
        <w:rPr>
          <w:color w:val="000000"/>
        </w:rPr>
        <w:t> </w:t>
      </w:r>
      <w:r w:rsidRPr="00BB5F4E">
        <w:rPr>
          <w:b/>
          <w:bCs/>
          <w:color w:val="000000"/>
          <w:highlight w:val="cyan"/>
          <w:u w:val="single"/>
          <w:shd w:val="clear" w:color="auto" w:fill="FFFF00"/>
        </w:rPr>
        <w:t>widely as possible</w:t>
      </w:r>
      <w:r w:rsidRPr="00BB5F4E">
        <w:rPr>
          <w:color w:val="000000"/>
        </w:rPr>
        <w:t> </w:t>
      </w:r>
      <w:r w:rsidRPr="00BB5F4E">
        <w:rPr>
          <w:color w:val="000000"/>
          <w:u w:val="single"/>
        </w:rPr>
        <w:t>so as</w:t>
      </w:r>
      <w:r w:rsidRPr="00BB5F4E">
        <w:rPr>
          <w:color w:val="000000"/>
        </w:rPr>
        <w:t> </w:t>
      </w:r>
      <w:r w:rsidRPr="00BB5F4E">
        <w:rPr>
          <w:color w:val="000000"/>
          <w:highlight w:val="cyan"/>
          <w:u w:val="single"/>
          <w:shd w:val="clear" w:color="auto" w:fill="FFFF00"/>
        </w:rPr>
        <w:t>to</w:t>
      </w:r>
      <w:r w:rsidRPr="00BB5F4E">
        <w:rPr>
          <w:color w:val="000000"/>
          <w:highlight w:val="cyan"/>
        </w:rPr>
        <w:t> </w:t>
      </w:r>
      <w:r w:rsidRPr="00BB5F4E">
        <w:rPr>
          <w:b/>
          <w:bCs/>
          <w:color w:val="000000"/>
          <w:highlight w:val="cyan"/>
          <w:u w:val="single"/>
          <w:shd w:val="clear" w:color="auto" w:fill="FFFF00"/>
        </w:rPr>
        <w:t>maximize returns</w:t>
      </w:r>
      <w:r w:rsidRPr="00BB5F4E">
        <w:rPr>
          <w:color w:val="000000"/>
        </w:rPr>
        <w:t> </w:t>
      </w:r>
      <w:r w:rsidRPr="00BB5F4E">
        <w:rPr>
          <w:color w:val="000000"/>
          <w:u w:val="single"/>
        </w:rPr>
        <w:t>either from commercializing their ideas themselves or from [licensing] rights to the idea to others</w:t>
      </w:r>
      <w:r w:rsidRPr="00BB5F4E">
        <w:rPr>
          <w:color w:val="000000"/>
        </w:rPr>
        <w:t>. </w:t>
      </w:r>
      <w:r w:rsidRPr="00BB5F4E">
        <w:rPr>
          <w:color w:val="000000"/>
          <w:u w:val="single"/>
        </w:rPr>
        <w:t>The protections offered by the patent system would thus be an important stimulus to the exchange of technological information in and of themselves</w:t>
      </w:r>
      <w:r w:rsidRPr="00BB5F4E">
        <w:rPr>
          <w:color w:val="000000"/>
        </w:rPr>
        <w:t>. </w:t>
      </w:r>
      <w:r w:rsidRPr="00BB5F4E">
        <w:rPr>
          <w:color w:val="000000"/>
          <w:u w:val="single"/>
        </w:rPr>
        <w:t>Moreover, it is likely that the</w:t>
      </w:r>
      <w:r w:rsidRPr="00BB5F4E">
        <w:rPr>
          <w:color w:val="000000"/>
        </w:rPr>
        <w:t> </w:t>
      </w:r>
      <w:r w:rsidRPr="00BB5F4E">
        <w:rPr>
          <w:b/>
          <w:bCs/>
          <w:color w:val="000000"/>
          <w:highlight w:val="cyan"/>
          <w:u w:val="single"/>
          <w:shd w:val="clear" w:color="auto" w:fill="FFFF00"/>
        </w:rPr>
        <w:t>cross-fertilization</w:t>
      </w:r>
      <w:r w:rsidRPr="00BB5F4E">
        <w:rPr>
          <w:color w:val="000000"/>
        </w:rPr>
        <w:t> </w:t>
      </w:r>
      <w:r w:rsidRPr="00BB5F4E">
        <w:rPr>
          <w:color w:val="000000"/>
          <w:u w:val="single"/>
        </w:rPr>
        <w:t>that resulted</w:t>
      </w:r>
      <w:r w:rsidRPr="00BB5F4E">
        <w:rPr>
          <w:color w:val="000000"/>
        </w:rPr>
        <w:t> </w:t>
      </w:r>
      <w:r w:rsidRPr="00BB5F4E">
        <w:rPr>
          <w:color w:val="000000"/>
          <w:u w:val="single"/>
        </w:rPr>
        <w:t>from these information flows</w:t>
      </w:r>
      <w:r w:rsidRPr="00BB5F4E">
        <w:rPr>
          <w:color w:val="000000"/>
        </w:rPr>
        <w:t> </w:t>
      </w:r>
      <w:r w:rsidRPr="00BB5F4E">
        <w:rPr>
          <w:color w:val="000000"/>
          <w:highlight w:val="cyan"/>
          <w:u w:val="single"/>
          <w:shd w:val="clear" w:color="auto" w:fill="FFFF00"/>
        </w:rPr>
        <w:t>would be a</w:t>
      </w:r>
      <w:r w:rsidRPr="00BB5F4E">
        <w:rPr>
          <w:color w:val="000000"/>
          <w:highlight w:val="cyan"/>
        </w:rPr>
        <w:t> </w:t>
      </w:r>
      <w:r w:rsidRPr="00BB5F4E">
        <w:rPr>
          <w:b/>
          <w:bCs/>
          <w:color w:val="000000"/>
          <w:highlight w:val="cyan"/>
          <w:u w:val="single"/>
          <w:shd w:val="clear" w:color="auto" w:fill="FFFF00"/>
        </w:rPr>
        <w:t>potent stimulus to</w:t>
      </w:r>
      <w:r w:rsidRPr="00BB5F4E">
        <w:rPr>
          <w:color w:val="000000"/>
          <w:highlight w:val="cyan"/>
        </w:rPr>
        <w:t> </w:t>
      </w:r>
      <w:r w:rsidRPr="00BB5F4E">
        <w:rPr>
          <w:b/>
          <w:bCs/>
          <w:color w:val="000000"/>
          <w:highlight w:val="cyan"/>
          <w:u w:val="single"/>
          <w:shd w:val="clear" w:color="auto" w:fill="FFFF00"/>
        </w:rPr>
        <w:t>technological change</w:t>
      </w:r>
      <w:r w:rsidRPr="00BB5F4E">
        <w:rPr>
          <w:color w:val="000000"/>
        </w:rPr>
        <w:t>.”</w:t>
      </w:r>
    </w:p>
    <w:p w14:paraId="3AEADC31" w14:textId="77777777" w:rsidR="00234E91" w:rsidRPr="00BB5F4E" w:rsidRDefault="00234E91" w:rsidP="00234E91">
      <w:pPr>
        <w:spacing w:line="235" w:lineRule="atLeast"/>
        <w:rPr>
          <w:color w:val="000000"/>
        </w:rPr>
      </w:pPr>
      <w:r w:rsidRPr="00BB5F4E">
        <w:rPr>
          <w:color w:val="000000"/>
          <w:u w:val="single"/>
        </w:rPr>
        <w:t>In the real world, one need only look at the smartphone industry to see the truth in that thought experiment</w:t>
      </w:r>
      <w:r w:rsidRPr="00BB5F4E">
        <w:rPr>
          <w:color w:val="000000"/>
        </w:rPr>
        <w:t>. </w:t>
      </w:r>
      <w:r w:rsidRPr="00BB5F4E">
        <w:rPr>
          <w:color w:val="000000"/>
          <w:u w:val="single"/>
        </w:rPr>
        <w:t>Does anyone believe that global smartphone use would have experienced such extraordinarily rapid growth under a trade secret regime</w:t>
      </w:r>
      <w:r w:rsidRPr="00BB5F4E">
        <w:rPr>
          <w:color w:val="000000"/>
        </w:rPr>
        <w:t>? </w:t>
      </w:r>
      <w:r w:rsidRPr="00BB5F4E">
        <w:rPr>
          <w:b/>
          <w:bCs/>
          <w:color w:val="000000"/>
          <w:u w:val="single"/>
        </w:rPr>
        <w:t>Impossible</w:t>
      </w:r>
      <w:r w:rsidRPr="00BB5F4E">
        <w:rPr>
          <w:color w:val="000000"/>
        </w:rPr>
        <w:t>. </w:t>
      </w:r>
      <w:r w:rsidRPr="00BB5F4E">
        <w:rPr>
          <w:b/>
          <w:bCs/>
          <w:color w:val="000000"/>
          <w:highlight w:val="cyan"/>
          <w:u w:val="single"/>
          <w:shd w:val="clear" w:color="auto" w:fill="FFFF00"/>
        </w:rPr>
        <w:t>Only a strong patent</w:t>
      </w:r>
      <w:r w:rsidRPr="00BB5F4E">
        <w:rPr>
          <w:color w:val="000000"/>
          <w:highlight w:val="cyan"/>
        </w:rPr>
        <w:t> </w:t>
      </w:r>
      <w:r w:rsidRPr="00BB5F4E">
        <w:rPr>
          <w:b/>
          <w:bCs/>
          <w:color w:val="000000"/>
          <w:highlight w:val="cyan"/>
          <w:u w:val="single"/>
          <w:shd w:val="clear" w:color="auto" w:fill="FFFF00"/>
        </w:rPr>
        <w:t>system</w:t>
      </w:r>
      <w:r w:rsidRPr="00BB5F4E">
        <w:rPr>
          <w:color w:val="000000"/>
          <w:highlight w:val="cyan"/>
        </w:rPr>
        <w:t> </w:t>
      </w:r>
      <w:r w:rsidRPr="00BB5F4E">
        <w:rPr>
          <w:color w:val="000000"/>
          <w:highlight w:val="cyan"/>
          <w:u w:val="single"/>
          <w:shd w:val="clear" w:color="auto" w:fill="FFFF00"/>
        </w:rPr>
        <w:t>enabling</w:t>
      </w:r>
      <w:r w:rsidRPr="00BB5F4E">
        <w:rPr>
          <w:color w:val="000000"/>
        </w:rPr>
        <w:t> </w:t>
      </w:r>
      <w:r w:rsidRPr="00BB5F4E">
        <w:rPr>
          <w:color w:val="000000"/>
          <w:u w:val="single"/>
        </w:rPr>
        <w:t>the</w:t>
      </w:r>
      <w:r w:rsidRPr="00BB5F4E">
        <w:rPr>
          <w:color w:val="000000"/>
        </w:rPr>
        <w:t> </w:t>
      </w:r>
      <w:r w:rsidRPr="00BB5F4E">
        <w:rPr>
          <w:b/>
          <w:bCs/>
          <w:color w:val="000000"/>
          <w:highlight w:val="cyan"/>
          <w:u w:val="single"/>
          <w:shd w:val="clear" w:color="auto" w:fill="FFFF00"/>
        </w:rPr>
        <w:t>licensing</w:t>
      </w:r>
      <w:r w:rsidRPr="00BB5F4E">
        <w:rPr>
          <w:color w:val="000000"/>
          <w:highlight w:val="cyan"/>
        </w:rPr>
        <w:t> </w:t>
      </w:r>
      <w:r w:rsidRPr="00BB5F4E">
        <w:rPr>
          <w:color w:val="000000"/>
          <w:highlight w:val="cyan"/>
          <w:u w:val="single"/>
          <w:shd w:val="clear" w:color="auto" w:fill="FFFF00"/>
        </w:rPr>
        <w:t>and</w:t>
      </w:r>
      <w:r w:rsidRPr="00BB5F4E">
        <w:rPr>
          <w:color w:val="000000"/>
          <w:highlight w:val="cyan"/>
        </w:rPr>
        <w:t> </w:t>
      </w:r>
      <w:r w:rsidRPr="00BB5F4E">
        <w:rPr>
          <w:b/>
          <w:bCs/>
          <w:color w:val="000000"/>
          <w:highlight w:val="cyan"/>
          <w:u w:val="single"/>
          <w:shd w:val="clear" w:color="auto" w:fill="FFFF00"/>
        </w:rPr>
        <w:t>cross-licensing</w:t>
      </w:r>
      <w:r w:rsidRPr="00BB5F4E">
        <w:rPr>
          <w:color w:val="000000"/>
        </w:rPr>
        <w:t> </w:t>
      </w:r>
      <w:r w:rsidRPr="00BB5F4E">
        <w:rPr>
          <w:b/>
          <w:bCs/>
          <w:color w:val="000000"/>
          <w:u w:val="single"/>
        </w:rPr>
        <w:t>of proprietary technology</w:t>
      </w:r>
      <w:r w:rsidRPr="00BB5F4E">
        <w:rPr>
          <w:color w:val="000000"/>
        </w:rPr>
        <w:t> </w:t>
      </w:r>
      <w:r w:rsidRPr="00BB5F4E">
        <w:rPr>
          <w:color w:val="000000"/>
          <w:u w:val="single"/>
        </w:rPr>
        <w:t>across four very disparate industries —telephony, electronics, computing and software</w:t>
      </w:r>
      <w:r w:rsidRPr="00BB5F4E">
        <w:rPr>
          <w:color w:val="000000"/>
        </w:rPr>
        <w:t> — </w:t>
      </w:r>
      <w:r w:rsidRPr="00BB5F4E">
        <w:rPr>
          <w:color w:val="000000"/>
          <w:u w:val="single"/>
        </w:rPr>
        <w:t>could have</w:t>
      </w:r>
      <w:r w:rsidRPr="00BB5F4E">
        <w:rPr>
          <w:color w:val="000000"/>
        </w:rPr>
        <w:t> </w:t>
      </w:r>
      <w:r w:rsidRPr="00BB5F4E">
        <w:rPr>
          <w:color w:val="000000"/>
          <w:highlight w:val="cyan"/>
          <w:u w:val="single"/>
          <w:shd w:val="clear" w:color="auto" w:fill="FFFF00"/>
        </w:rPr>
        <w:t>produced</w:t>
      </w:r>
      <w:r w:rsidRPr="00BB5F4E">
        <w:rPr>
          <w:color w:val="000000"/>
        </w:rPr>
        <w:t> </w:t>
      </w:r>
      <w:r w:rsidRPr="00BB5F4E">
        <w:rPr>
          <w:color w:val="000000"/>
          <w:u w:val="single"/>
        </w:rPr>
        <w:t>the</w:t>
      </w:r>
      <w:r w:rsidRPr="00BB5F4E">
        <w:rPr>
          <w:color w:val="000000"/>
        </w:rPr>
        <w:t> </w:t>
      </w:r>
      <w:r w:rsidRPr="00BB5F4E">
        <w:rPr>
          <w:color w:val="000000"/>
          <w:u w:val="single"/>
        </w:rPr>
        <w:t>hugely successful</w:t>
      </w:r>
      <w:r w:rsidRPr="00BB5F4E">
        <w:rPr>
          <w:color w:val="000000"/>
        </w:rPr>
        <w:t> </w:t>
      </w:r>
      <w:r w:rsidRPr="00BB5F4E">
        <w:rPr>
          <w:color w:val="000000"/>
          <w:highlight w:val="cyan"/>
          <w:u w:val="single"/>
          <w:shd w:val="clear" w:color="auto" w:fill="FFFF00"/>
        </w:rPr>
        <w:t>smartphone</w:t>
      </w:r>
      <w:r w:rsidRPr="00BB5F4E">
        <w:rPr>
          <w:color w:val="000000"/>
        </w:rPr>
        <w:t> </w:t>
      </w:r>
      <w:r w:rsidRPr="00BB5F4E">
        <w:rPr>
          <w:color w:val="000000"/>
          <w:u w:val="single"/>
        </w:rPr>
        <w:t>industry</w:t>
      </w:r>
      <w:r w:rsidRPr="00BB5F4E">
        <w:rPr>
          <w:color w:val="000000"/>
        </w:rPr>
        <w:t> </w:t>
      </w:r>
      <w:r w:rsidRPr="00BB5F4E">
        <w:rPr>
          <w:color w:val="000000"/>
          <w:u w:val="single"/>
        </w:rPr>
        <w:t>that</w:t>
      </w:r>
      <w:r w:rsidRPr="00BB5F4E">
        <w:rPr>
          <w:color w:val="000000"/>
        </w:rPr>
        <w:t> </w:t>
      </w:r>
      <w:r w:rsidRPr="00BB5F4E">
        <w:rPr>
          <w:color w:val="000000"/>
          <w:highlight w:val="cyan"/>
          <w:u w:val="single"/>
          <w:shd w:val="clear" w:color="auto" w:fill="FFFF00"/>
        </w:rPr>
        <w:t>we enjoy today</w:t>
      </w:r>
      <w:r w:rsidRPr="00BB5F4E">
        <w:rPr>
          <w:color w:val="000000"/>
          <w:highlight w:val="cyan"/>
        </w:rPr>
        <w:t>.</w:t>
      </w:r>
    </w:p>
    <w:p w14:paraId="5F0E2608" w14:textId="77777777" w:rsidR="00234E91" w:rsidRPr="00BB5F4E" w:rsidRDefault="00234E91" w:rsidP="00234E91">
      <w:pPr>
        <w:spacing w:line="235" w:lineRule="atLeast"/>
        <w:rPr>
          <w:color w:val="000000"/>
        </w:rPr>
      </w:pPr>
      <w:r w:rsidRPr="00BB5F4E">
        <w:rPr>
          <w:color w:val="000000"/>
          <w:u w:val="single"/>
        </w:rPr>
        <w:t>The response of some critics to all this evidence is, “Yes, but you can’t prove causation</w:t>
      </w:r>
      <w:r w:rsidRPr="00BB5F4E">
        <w:rPr>
          <w:color w:val="000000"/>
        </w:rPr>
        <w:t>.”</w:t>
      </w:r>
    </w:p>
    <w:p w14:paraId="3CD5DFC4" w14:textId="77777777" w:rsidR="00234E91" w:rsidRPr="00BB5F4E" w:rsidRDefault="00234E91" w:rsidP="00234E91">
      <w:pPr>
        <w:spacing w:line="235" w:lineRule="atLeast"/>
        <w:rPr>
          <w:color w:val="000000"/>
        </w:rPr>
      </w:pPr>
      <w:r w:rsidRPr="00BB5F4E">
        <w:rPr>
          <w:color w:val="000000"/>
        </w:rPr>
        <w:t xml:space="preserve">And it’s true, one cannot prove theoretically that the patent system by itself causes higher rates of innovation and economic growth. That’s because the exogenous factors — the dynamism of markets, </w:t>
      </w:r>
      <w:r w:rsidRPr="00BB5F4E">
        <w:rPr>
          <w:color w:val="000000"/>
        </w:rPr>
        <w:lastRenderedPageBreak/>
        <w:t>the efficacy of legal and governmental institutions, the availability of capital, and the role of countless other factors — are far too complex and interdependent to isolate causation to patents alone. It’s like trying to pinpoint ultimate causation in the weather. It can’t be done.</w:t>
      </w:r>
    </w:p>
    <w:p w14:paraId="73F63A64" w14:textId="77777777" w:rsidR="00234E91" w:rsidRPr="00BB5F4E" w:rsidRDefault="00234E91" w:rsidP="00234E91">
      <w:pPr>
        <w:spacing w:line="235" w:lineRule="atLeast"/>
        <w:rPr>
          <w:color w:val="000000"/>
        </w:rPr>
      </w:pPr>
      <w:r w:rsidRPr="00BB5F4E">
        <w:rPr>
          <w:color w:val="000000"/>
          <w:u w:val="single"/>
        </w:rPr>
        <w:t>But by the same token, one also cannot prove that free market capitalism — isolated from all the legal, educational, economic, governmental and cultural institutions that surround it in any country</w:t>
      </w:r>
      <w:r w:rsidRPr="00BB5F4E">
        <w:rPr>
          <w:color w:val="000000"/>
        </w:rPr>
        <w:t> — </w:t>
      </w:r>
      <w:r w:rsidRPr="00BB5F4E">
        <w:rPr>
          <w:color w:val="000000"/>
          <w:u w:val="single"/>
        </w:rPr>
        <w:t>causes more economic growth than a government-run socialist economy</w:t>
      </w:r>
      <w:r w:rsidRPr="00BB5F4E">
        <w:rPr>
          <w:color w:val="000000"/>
        </w:rPr>
        <w:t>. </w:t>
      </w:r>
      <w:r w:rsidRPr="00BB5F4E">
        <w:rPr>
          <w:color w:val="000000"/>
          <w:u w:val="single"/>
        </w:rPr>
        <w:t>Yet we all know without a doubt from real-world experience</w:t>
      </w:r>
      <w:r w:rsidRPr="00BB5F4E">
        <w:rPr>
          <w:color w:val="000000"/>
        </w:rPr>
        <w:t> — including the fact that 74 years of socialism in the Soviet Union failed to produce even a decent refrigerator — </w:t>
      </w:r>
      <w:r w:rsidRPr="00BB5F4E">
        <w:rPr>
          <w:color w:val="000000"/>
          <w:u w:val="single"/>
        </w:rPr>
        <w:t>that</w:t>
      </w:r>
      <w:r w:rsidRPr="00BB5F4E">
        <w:rPr>
          <w:color w:val="000000"/>
        </w:rPr>
        <w:t> </w:t>
      </w:r>
      <w:r w:rsidRPr="00BB5F4E">
        <w:rPr>
          <w:b/>
          <w:bCs/>
          <w:color w:val="000000"/>
          <w:u w:val="single"/>
        </w:rPr>
        <w:t>free markets</w:t>
      </w:r>
      <w:r w:rsidRPr="00BB5F4E">
        <w:rPr>
          <w:color w:val="000000"/>
        </w:rPr>
        <w:t> </w:t>
      </w:r>
      <w:r w:rsidRPr="00BB5F4E">
        <w:rPr>
          <w:color w:val="000000"/>
          <w:u w:val="single"/>
        </w:rPr>
        <w:t>are</w:t>
      </w:r>
      <w:r w:rsidRPr="00BB5F4E">
        <w:rPr>
          <w:color w:val="000000"/>
        </w:rPr>
        <w:t> </w:t>
      </w:r>
      <w:r w:rsidRPr="00BB5F4E">
        <w:rPr>
          <w:b/>
          <w:bCs/>
          <w:color w:val="000000"/>
          <w:u w:val="single"/>
        </w:rPr>
        <w:t>strongly correlated with</w:t>
      </w:r>
      <w:r w:rsidRPr="00BB5F4E">
        <w:rPr>
          <w:color w:val="000000"/>
        </w:rPr>
        <w:t> </w:t>
      </w:r>
      <w:r w:rsidRPr="00BB5F4E">
        <w:rPr>
          <w:color w:val="000000"/>
          <w:u w:val="single"/>
        </w:rPr>
        <w:t>greater</w:t>
      </w:r>
      <w:r w:rsidRPr="00BB5F4E">
        <w:rPr>
          <w:color w:val="000000"/>
        </w:rPr>
        <w:t> </w:t>
      </w:r>
      <w:r w:rsidRPr="00BB5F4E">
        <w:rPr>
          <w:b/>
          <w:bCs/>
          <w:color w:val="000000"/>
          <w:u w:val="single"/>
        </w:rPr>
        <w:t>economic prosperity</w:t>
      </w:r>
      <w:r w:rsidRPr="00BB5F4E">
        <w:rPr>
          <w:color w:val="000000"/>
        </w:rPr>
        <w:t>.</w:t>
      </w:r>
    </w:p>
    <w:p w14:paraId="125984A9" w14:textId="35A5B6EB" w:rsidR="00234E91" w:rsidRPr="00234E91" w:rsidRDefault="00234E91" w:rsidP="00234E91">
      <w:pPr>
        <w:spacing w:line="235" w:lineRule="atLeast"/>
        <w:rPr>
          <w:color w:val="000000"/>
        </w:rPr>
      </w:pPr>
      <w:r w:rsidRPr="00BB5F4E">
        <w:rPr>
          <w:color w:val="000000"/>
          <w:u w:val="single"/>
        </w:rPr>
        <w:t>The same is true of the patent system</w:t>
      </w:r>
      <w:r w:rsidRPr="00BB5F4E">
        <w:rPr>
          <w:color w:val="000000"/>
        </w:rPr>
        <w:t>: </w:t>
      </w:r>
      <w:r w:rsidRPr="00BB5F4E">
        <w:rPr>
          <w:b/>
          <w:bCs/>
          <w:color w:val="000000"/>
          <w:highlight w:val="cyan"/>
          <w:u w:val="single"/>
          <w:shd w:val="clear" w:color="auto" w:fill="FFFF00"/>
        </w:rPr>
        <w:t>on balance</w:t>
      </w:r>
      <w:r w:rsidRPr="00BB5F4E">
        <w:rPr>
          <w:color w:val="000000"/>
          <w:highlight w:val="cyan"/>
        </w:rPr>
        <w:t> </w:t>
      </w:r>
      <w:r w:rsidRPr="00BB5F4E">
        <w:rPr>
          <w:color w:val="000000"/>
          <w:highlight w:val="cyan"/>
          <w:u w:val="single"/>
          <w:shd w:val="clear" w:color="auto" w:fill="FFFF00"/>
        </w:rPr>
        <w:t>and</w:t>
      </w:r>
      <w:r w:rsidRPr="00BB5F4E">
        <w:rPr>
          <w:color w:val="000000"/>
          <w:highlight w:val="cyan"/>
        </w:rPr>
        <w:t> </w:t>
      </w:r>
      <w:r w:rsidRPr="00BB5F4E">
        <w:rPr>
          <w:color w:val="000000"/>
          <w:highlight w:val="cyan"/>
          <w:u w:val="single"/>
          <w:shd w:val="clear" w:color="auto" w:fill="FFFF00"/>
        </w:rPr>
        <w:t>over the long term</w:t>
      </w:r>
      <w:r w:rsidRPr="00BB5F4E">
        <w:rPr>
          <w:color w:val="000000"/>
          <w:highlight w:val="cyan"/>
          <w:u w:val="single"/>
        </w:rPr>
        <w:t>,</w:t>
      </w:r>
      <w:r w:rsidRPr="00BB5F4E">
        <w:rPr>
          <w:color w:val="000000"/>
          <w:highlight w:val="cyan"/>
        </w:rPr>
        <w:t> </w:t>
      </w:r>
      <w:r w:rsidRPr="00BB5F4E">
        <w:rPr>
          <w:b/>
          <w:bCs/>
          <w:color w:val="000000"/>
          <w:highlight w:val="cyan"/>
          <w:u w:val="single"/>
          <w:shd w:val="clear" w:color="auto" w:fill="FFFF00"/>
        </w:rPr>
        <w:t>patents</w:t>
      </w:r>
      <w:r w:rsidRPr="00BB5F4E">
        <w:rPr>
          <w:color w:val="000000"/>
        </w:rPr>
        <w:t> </w:t>
      </w:r>
      <w:r w:rsidRPr="00BB5F4E">
        <w:rPr>
          <w:color w:val="000000"/>
          <w:u w:val="single"/>
        </w:rPr>
        <w:t>are</w:t>
      </w:r>
      <w:r w:rsidRPr="00BB5F4E">
        <w:rPr>
          <w:color w:val="000000"/>
        </w:rPr>
        <w:t> </w:t>
      </w:r>
      <w:r w:rsidRPr="00BB5F4E">
        <w:rPr>
          <w:b/>
          <w:bCs/>
          <w:color w:val="000000"/>
          <w:highlight w:val="cyan"/>
          <w:u w:val="single"/>
          <w:shd w:val="clear" w:color="auto" w:fill="FFFF00"/>
        </w:rPr>
        <w:t>strongly correlated with increased innovation</w:t>
      </w:r>
      <w:r w:rsidRPr="00BB5F4E">
        <w:rPr>
          <w:color w:val="000000"/>
          <w:highlight w:val="cyan"/>
          <w:u w:val="single"/>
        </w:rPr>
        <w:t>,</w:t>
      </w:r>
      <w:r w:rsidRPr="00BB5F4E">
        <w:rPr>
          <w:color w:val="000000"/>
          <w:highlight w:val="cyan"/>
        </w:rPr>
        <w:t> </w:t>
      </w:r>
      <w:r w:rsidRPr="00BB5F4E">
        <w:rPr>
          <w:color w:val="000000"/>
          <w:highlight w:val="cyan"/>
          <w:u w:val="single"/>
          <w:shd w:val="clear" w:color="auto" w:fill="FFFF00"/>
        </w:rPr>
        <w:t>knowledge sharing</w:t>
      </w:r>
      <w:r w:rsidRPr="00BB5F4E">
        <w:rPr>
          <w:color w:val="000000"/>
          <w:highlight w:val="cyan"/>
          <w:u w:val="single"/>
        </w:rPr>
        <w:t>,</w:t>
      </w:r>
      <w:r w:rsidRPr="00BB5F4E">
        <w:rPr>
          <w:color w:val="000000"/>
          <w:highlight w:val="cyan"/>
        </w:rPr>
        <w:t> </w:t>
      </w:r>
      <w:r w:rsidRPr="00BB5F4E">
        <w:rPr>
          <w:color w:val="000000"/>
          <w:highlight w:val="cyan"/>
          <w:u w:val="single"/>
          <w:shd w:val="clear" w:color="auto" w:fill="FFFF00"/>
        </w:rPr>
        <w:t>and</w:t>
      </w:r>
      <w:r w:rsidRPr="00BB5F4E">
        <w:rPr>
          <w:color w:val="000000"/>
        </w:rPr>
        <w:t> </w:t>
      </w:r>
      <w:r w:rsidRPr="00BB5F4E">
        <w:rPr>
          <w:color w:val="000000"/>
          <w:u w:val="single"/>
        </w:rPr>
        <w:t>economic</w:t>
      </w:r>
      <w:r w:rsidRPr="00BB5F4E">
        <w:rPr>
          <w:color w:val="000000"/>
        </w:rPr>
        <w:t> </w:t>
      </w:r>
      <w:r w:rsidRPr="00BB5F4E">
        <w:rPr>
          <w:color w:val="000000"/>
          <w:highlight w:val="cyan"/>
          <w:u w:val="single"/>
          <w:shd w:val="clear" w:color="auto" w:fill="FFFF00"/>
        </w:rPr>
        <w:t>growth</w:t>
      </w:r>
      <w:r w:rsidRPr="00BB5F4E">
        <w:rPr>
          <w:color w:val="000000"/>
          <w:u w:val="single"/>
        </w:rPr>
        <w:t>.</w:t>
      </w:r>
    </w:p>
    <w:p w14:paraId="3EF67BA3" w14:textId="6334B35A" w:rsidR="00C82E8A" w:rsidRDefault="00C82E8A" w:rsidP="00C82E8A">
      <w:pPr>
        <w:pStyle w:val="Heading3"/>
      </w:pPr>
      <w:r>
        <w:lastRenderedPageBreak/>
        <w:t>Solvency---Antitrust Fails---2AC</w:t>
      </w:r>
    </w:p>
    <w:p w14:paraId="30A4FD31" w14:textId="77777777" w:rsidR="00C82E8A" w:rsidRDefault="00C82E8A" w:rsidP="00C82E8A">
      <w:pPr>
        <w:pStyle w:val="Heading4"/>
      </w:pPr>
      <w:r>
        <w:t>Antitrust fails---creates huge uncertainty, destroys innovation, is exploited by rivals, and succumbs to political pressure.</w:t>
      </w:r>
    </w:p>
    <w:p w14:paraId="44921731" w14:textId="77777777" w:rsidR="00C82E8A" w:rsidRPr="00661FD9" w:rsidRDefault="00C82E8A" w:rsidP="00C82E8A">
      <w:pPr>
        <w:rPr>
          <w:rStyle w:val="Style13ptBold"/>
        </w:rPr>
      </w:pPr>
      <w:r>
        <w:rPr>
          <w:rStyle w:val="Style13ptBold"/>
        </w:rPr>
        <w:t xml:space="preserve">Levy ‘24 </w:t>
      </w:r>
      <w:r w:rsidRPr="00661FD9">
        <w:t>[</w:t>
      </w:r>
      <w:r>
        <w:t xml:space="preserve">Robert; March 28; 14 year </w:t>
      </w:r>
      <w:r w:rsidRPr="00661FD9">
        <w:t>chairman of the board of directors at the Cato Institute</w:t>
      </w:r>
      <w:r>
        <w:t xml:space="preserve">; CATO Institute, “The Case Against Antitrust,” </w:t>
      </w:r>
      <w:r w:rsidRPr="00661FD9">
        <w:t>https://www.cato.org/blog/case-against-antitrust#:~:text=Because%20of%20murky%20statutes%20and,contracting%E2%80%94become%20violations%20of%20law.</w:t>
      </w:r>
      <w:r>
        <w:t>]</w:t>
      </w:r>
    </w:p>
    <w:p w14:paraId="33909D33" w14:textId="77777777" w:rsidR="00C82E8A" w:rsidRPr="00DD7E17" w:rsidRDefault="00C82E8A" w:rsidP="00C82E8A">
      <w:pPr>
        <w:rPr>
          <w:sz w:val="16"/>
        </w:rPr>
      </w:pPr>
      <w:r w:rsidRPr="00DD7E17">
        <w:rPr>
          <w:sz w:val="16"/>
        </w:rPr>
        <w:t xml:space="preserve">Second, </w:t>
      </w:r>
      <w:r w:rsidRPr="00DD7E17">
        <w:rPr>
          <w:rStyle w:val="Emphasis"/>
        </w:rPr>
        <w:t>antitrust</w:t>
      </w:r>
      <w:r w:rsidRPr="00DD7E17">
        <w:rPr>
          <w:rStyle w:val="StyleUnderline"/>
        </w:rPr>
        <w:t xml:space="preserve"> laws are </w:t>
      </w:r>
      <w:r w:rsidRPr="00DD7E17">
        <w:rPr>
          <w:sz w:val="16"/>
        </w:rPr>
        <w:t>fluid, nonobjective, and often</w:t>
      </w:r>
      <w:r w:rsidRPr="00DD7E17">
        <w:rPr>
          <w:rStyle w:val="StyleUnderline"/>
          <w:sz w:val="16"/>
        </w:rPr>
        <w:t xml:space="preserve"> </w:t>
      </w:r>
      <w:r w:rsidRPr="00DD7E17">
        <w:rPr>
          <w:rStyle w:val="Emphasis"/>
        </w:rPr>
        <w:t>retroactive</w:t>
      </w:r>
      <w:r w:rsidRPr="00DD7E17">
        <w:rPr>
          <w:rStyle w:val="StyleUnderline"/>
        </w:rPr>
        <w:t>. </w:t>
      </w:r>
      <w:r w:rsidRPr="00DD7E17">
        <w:rPr>
          <w:sz w:val="16"/>
        </w:rPr>
        <w:t>Because of murky statutes and conflicting case law,</w:t>
      </w:r>
      <w:r w:rsidRPr="00DD7E17">
        <w:rPr>
          <w:rStyle w:val="StyleUnderline"/>
        </w:rPr>
        <w:t xml:space="preserve"> companies </w:t>
      </w:r>
      <w:r w:rsidRPr="00DD7E17">
        <w:rPr>
          <w:rStyle w:val="Emphasis"/>
        </w:rPr>
        <w:t>never</w:t>
      </w:r>
      <w:r w:rsidRPr="00DD7E17">
        <w:rPr>
          <w:rStyle w:val="StyleUnderline"/>
        </w:rPr>
        <w:t xml:space="preserve"> can be quite </w:t>
      </w:r>
      <w:r w:rsidRPr="00DD7E17">
        <w:rPr>
          <w:rStyle w:val="Emphasis"/>
        </w:rPr>
        <w:t>sure what</w:t>
      </w:r>
      <w:r w:rsidRPr="00DD7E17">
        <w:rPr>
          <w:rStyle w:val="StyleUnderline"/>
        </w:rPr>
        <w:t xml:space="preserve"> constitutes </w:t>
      </w:r>
      <w:r w:rsidRPr="00DD7E17">
        <w:rPr>
          <w:rStyle w:val="Emphasis"/>
        </w:rPr>
        <w:t>permissible</w:t>
      </w:r>
      <w:r w:rsidRPr="00DD7E17">
        <w:rPr>
          <w:rStyle w:val="StyleUnderline"/>
        </w:rPr>
        <w:t xml:space="preserve"> behavior.</w:t>
      </w:r>
      <w:r w:rsidRPr="00DD7E17">
        <w:rPr>
          <w:sz w:val="16"/>
        </w:rPr>
        <w:t xml:space="preserve"> </w:t>
      </w:r>
      <w:r w:rsidRPr="00DD7E17">
        <w:rPr>
          <w:rStyle w:val="StyleUnderline"/>
        </w:rPr>
        <w:t>Conduct that is</w:t>
      </w:r>
      <w:r w:rsidRPr="00DD7E17">
        <w:rPr>
          <w:sz w:val="16"/>
        </w:rPr>
        <w:t xml:space="preserve"> otherwise </w:t>
      </w:r>
      <w:r w:rsidRPr="00DD7E17">
        <w:rPr>
          <w:rStyle w:val="Emphasis"/>
        </w:rPr>
        <w:t>legal</w:t>
      </w:r>
      <w:r w:rsidRPr="00DD7E17">
        <w:rPr>
          <w:sz w:val="16"/>
        </w:rPr>
        <w:t xml:space="preserve"> somehow </w:t>
      </w:r>
      <w:r w:rsidRPr="00DD7E17">
        <w:rPr>
          <w:rStyle w:val="Emphasis"/>
        </w:rPr>
        <w:t>morphs into</w:t>
      </w:r>
      <w:r w:rsidRPr="00DD7E17">
        <w:rPr>
          <w:rStyle w:val="StyleUnderline"/>
        </w:rPr>
        <w:t xml:space="preserve"> an antitrust </w:t>
      </w:r>
      <w:r w:rsidRPr="00DD7E17">
        <w:rPr>
          <w:rStyle w:val="Emphasis"/>
        </w:rPr>
        <w:t>violation</w:t>
      </w:r>
      <w:r w:rsidRPr="00DD7E17">
        <w:rPr>
          <w:rStyle w:val="StyleUnderline"/>
        </w:rPr>
        <w:t>. Normal business practices—price discounts, product improvements, exclusive contracting—become violations of law.</w:t>
      </w:r>
      <w:r w:rsidRPr="00DD7E17">
        <w:rPr>
          <w:sz w:val="16"/>
        </w:rPr>
        <w:t xml:space="preserve"> When they’re not accused of monopoly price gouging for charging too much, companies are accused of predatory pricing for charging too little, or collusion for charging the same.</w:t>
      </w:r>
    </w:p>
    <w:p w14:paraId="4DEB84AB" w14:textId="77777777" w:rsidR="00C82E8A" w:rsidRPr="00DD7E17" w:rsidRDefault="00C82E8A" w:rsidP="00C82E8A">
      <w:pPr>
        <w:rPr>
          <w:sz w:val="16"/>
        </w:rPr>
      </w:pPr>
      <w:r w:rsidRPr="00DD7E17">
        <w:rPr>
          <w:sz w:val="16"/>
        </w:rPr>
        <w:t xml:space="preserve">Third, </w:t>
      </w:r>
      <w:r w:rsidRPr="00DD7E17">
        <w:rPr>
          <w:rStyle w:val="StyleUnderline"/>
        </w:rPr>
        <w:t>antitrust is based on a static</w:t>
      </w:r>
      <w:r w:rsidRPr="00DD7E17">
        <w:rPr>
          <w:sz w:val="16"/>
        </w:rPr>
        <w:t xml:space="preserve"> view of the </w:t>
      </w:r>
      <w:r w:rsidRPr="00DD7E17">
        <w:rPr>
          <w:rStyle w:val="StyleUnderline"/>
        </w:rPr>
        <w:t>market.</w:t>
      </w:r>
      <w:r w:rsidRPr="00DD7E17">
        <w:rPr>
          <w:sz w:val="16"/>
        </w:rPr>
        <w:t xml:space="preserve"> In real markets, sellers seek to carve out mini-monopolies. Profits from market power are the engine that drives the economy. So, what might happen in a utopian, perfectly competitive environment is irrelevant to the question whether government intervention is necessary or appropriate. The proper comparison is with the marketplace that will evolve </w:t>
      </w:r>
      <w:r w:rsidRPr="00DD7E17">
        <w:rPr>
          <w:rStyle w:val="StyleUnderline"/>
        </w:rPr>
        <w:t xml:space="preserve">if the antitrust laws, by </w:t>
      </w:r>
      <w:r w:rsidRPr="00DD7E17">
        <w:rPr>
          <w:rStyle w:val="Emphasis"/>
        </w:rPr>
        <w:t>punishing success, eliminate incentives</w:t>
      </w:r>
      <w:r w:rsidRPr="00DD7E17">
        <w:rPr>
          <w:rStyle w:val="StyleUnderline"/>
        </w:rPr>
        <w:t xml:space="preserve"> for new and improved products. </w:t>
      </w:r>
      <w:r w:rsidRPr="00DD7E17">
        <w:rPr>
          <w:rStyle w:val="Emphasis"/>
        </w:rPr>
        <w:t>Markets move faster than antitrust</w:t>
      </w:r>
      <w:r w:rsidRPr="00DD7E17">
        <w:rPr>
          <w:rStyle w:val="StyleUnderline"/>
        </w:rPr>
        <w:t xml:space="preserve"> laws could ever move.</w:t>
      </w:r>
      <w:r w:rsidRPr="00DD7E17">
        <w:rPr>
          <w:sz w:val="16"/>
        </w:rPr>
        <w:t xml:space="preserve"> Consumers rule, not producers. And consumers can unseat any product and any company no matter how powerful and entrenched. Just ask WordPerfect or Lotus or Polaroid.</w:t>
      </w:r>
    </w:p>
    <w:p w14:paraId="5F4D7779" w14:textId="77777777" w:rsidR="00C82E8A" w:rsidRPr="00DD7E17" w:rsidRDefault="00C82E8A" w:rsidP="00C82E8A">
      <w:pPr>
        <w:rPr>
          <w:sz w:val="16"/>
        </w:rPr>
      </w:pPr>
      <w:r w:rsidRPr="00DD7E17">
        <w:rPr>
          <w:sz w:val="16"/>
        </w:rPr>
        <w:t xml:space="preserve">Fourth, </w:t>
      </w:r>
      <w:r w:rsidRPr="00DD7E17">
        <w:rPr>
          <w:rStyle w:val="StyleUnderline"/>
        </w:rPr>
        <w:t xml:space="preserve">antitrust remedies are </w:t>
      </w:r>
      <w:r w:rsidRPr="00DD7E17">
        <w:rPr>
          <w:rStyle w:val="Emphasis"/>
        </w:rPr>
        <w:t>designed by bureaucrats</w:t>
      </w:r>
      <w:r w:rsidRPr="00DD7E17">
        <w:rPr>
          <w:rStyle w:val="StyleUnderline"/>
        </w:rPr>
        <w:t xml:space="preserve"> who don’t understand how markets work. </w:t>
      </w:r>
      <w:r w:rsidRPr="00DD7E17">
        <w:rPr>
          <w:rStyle w:val="Emphasis"/>
        </w:rPr>
        <w:t>Economic losses</w:t>
      </w:r>
      <w:r w:rsidRPr="00DD7E17">
        <w:rPr>
          <w:rStyle w:val="StyleUnderline"/>
        </w:rPr>
        <w:t xml:space="preserve"> from excessive regulation can </w:t>
      </w:r>
      <w:r w:rsidRPr="00DD7E17">
        <w:rPr>
          <w:rStyle w:val="Emphasis"/>
        </w:rPr>
        <w:t>do great damage</w:t>
      </w:r>
      <w:r w:rsidRPr="00DD7E17">
        <w:rPr>
          <w:rStyle w:val="StyleUnderline"/>
        </w:rPr>
        <w:t xml:space="preserve"> to producers and consumers</w:t>
      </w:r>
      <w:r w:rsidRPr="00DD7E17">
        <w:rPr>
          <w:sz w:val="16"/>
        </w:rPr>
        <w:t>. But government moves forward in the name of correcting market imperfections, apparently without considering the consequences of government intervention. Proponents of antitrust tell us that government planners know which products should be withdrawn from the market, no matter what consumers actually prefer. The problem with that argument is that it leads directly to paternalism, to the idea than an elite corps of experts knows our interests better than we do—and can regulate our affairs to satisfy those interests better than the market does.</w:t>
      </w:r>
    </w:p>
    <w:p w14:paraId="39ED579E" w14:textId="77777777" w:rsidR="00C82E8A" w:rsidRPr="00DD7E17" w:rsidRDefault="00C82E8A" w:rsidP="00C82E8A">
      <w:pPr>
        <w:rPr>
          <w:sz w:val="16"/>
        </w:rPr>
      </w:pPr>
      <w:r w:rsidRPr="00DD7E17">
        <w:rPr>
          <w:sz w:val="16"/>
        </w:rPr>
        <w:t xml:space="preserve">The real issue is not whether one product is better than another but who gets to decide—consumers, declaring their preferences by purchases in the market or specialists at the Justice Department or the Federal Trade Commission rating the merits of various goods and services. When we permit government to make such decisions for us, and we allow those decisions to trump the subjective choices of consumers, </w:t>
      </w:r>
      <w:r w:rsidRPr="00DD7E17">
        <w:rPr>
          <w:rStyle w:val="StyleUnderline"/>
        </w:rPr>
        <w:t xml:space="preserve">we </w:t>
      </w:r>
      <w:r w:rsidRPr="00DD7E17">
        <w:rPr>
          <w:rStyle w:val="Emphasis"/>
        </w:rPr>
        <w:t>abandon</w:t>
      </w:r>
      <w:r w:rsidRPr="00DD7E17">
        <w:rPr>
          <w:rStyle w:val="StyleUnderline"/>
        </w:rPr>
        <w:t xml:space="preserve"> any pretense of a </w:t>
      </w:r>
      <w:r w:rsidRPr="00DD7E17">
        <w:rPr>
          <w:rStyle w:val="Emphasis"/>
        </w:rPr>
        <w:t>free market</w:t>
      </w:r>
      <w:r w:rsidRPr="00DD7E17">
        <w:rPr>
          <w:rStyle w:val="StyleUnderline"/>
        </w:rPr>
        <w:t>.</w:t>
      </w:r>
      <w:r w:rsidRPr="00DD7E17">
        <w:rPr>
          <w:sz w:val="16"/>
        </w:rPr>
        <w:t xml:space="preserve"> In the process, we reduce consumer choice to a formalistic appraisal centering on technical features alone, notwithstanding that products are also desired for quality, price, service, convenience, and a host of other variables.</w:t>
      </w:r>
    </w:p>
    <w:p w14:paraId="61470923" w14:textId="77777777" w:rsidR="00C82E8A" w:rsidRPr="00DD7E17" w:rsidRDefault="00C82E8A" w:rsidP="00C82E8A">
      <w:pPr>
        <w:rPr>
          <w:sz w:val="16"/>
        </w:rPr>
      </w:pPr>
      <w:r w:rsidRPr="00DD7E17">
        <w:rPr>
          <w:sz w:val="16"/>
        </w:rPr>
        <w:t xml:space="preserve">Fifth, </w:t>
      </w:r>
      <w:r w:rsidRPr="00DD7E17">
        <w:rPr>
          <w:rStyle w:val="StyleUnderline"/>
        </w:rPr>
        <w:t xml:space="preserve">antitrust </w:t>
      </w:r>
      <w:r w:rsidRPr="00DD7E17">
        <w:rPr>
          <w:rStyle w:val="Emphasis"/>
        </w:rPr>
        <w:t>law is wielded by business rivals</w:t>
      </w:r>
      <w:r w:rsidRPr="00DD7E17">
        <w:rPr>
          <w:rStyle w:val="StyleUnderline"/>
        </w:rPr>
        <w:t xml:space="preserve"> and their allies in the political arena. Instead of focusing on new and better products, disgruntled rivals try to exploit the law</w:t>
      </w:r>
      <w:r w:rsidRPr="00DD7E17">
        <w:rPr>
          <w:sz w:val="16"/>
        </w:rPr>
        <w:t xml:space="preserve">—consorting with members of Congress, their staffers, antitrust officials, and the best lobbying and public relations firms that money can buy. Soon enough, </w:t>
      </w:r>
      <w:r w:rsidRPr="00DD7E17">
        <w:rPr>
          <w:rStyle w:val="StyleUnderline"/>
        </w:rPr>
        <w:t>the targeted company responds in kind—using political influence to bring down competitors.</w:t>
      </w:r>
      <w:r w:rsidRPr="00DD7E17">
        <w:rPr>
          <w:sz w:val="16"/>
        </w:rPr>
        <w:t xml:space="preserve"> That agenda will </w:t>
      </w:r>
      <w:r w:rsidRPr="00DD7E17">
        <w:rPr>
          <w:rStyle w:val="StyleUnderline"/>
        </w:rPr>
        <w:t>destroy what it sets out to protect.</w:t>
      </w:r>
      <w:r w:rsidRPr="00DD7E17">
        <w:rPr>
          <w:sz w:val="16"/>
        </w:rPr>
        <w:t xml:space="preserve"> Politicians are mostly order takers. Therefore, we’ll get the kind of government we ask for—including oppressive regulation. Citizens who are troubled by huge corporations dominating private markets should be even more concerned if those same </w:t>
      </w:r>
      <w:r w:rsidRPr="00DD7E17">
        <w:rPr>
          <w:rStyle w:val="StyleUnderline"/>
        </w:rPr>
        <w:t>corporations decide that political clout better serves their interest—</w:t>
      </w:r>
      <w:r w:rsidRPr="00DD7E17">
        <w:rPr>
          <w:rStyle w:val="Emphasis"/>
        </w:rPr>
        <w:t>politicizing competition</w:t>
      </w:r>
      <w:r w:rsidRPr="00DD7E17">
        <w:rPr>
          <w:sz w:val="16"/>
        </w:rPr>
        <w:t xml:space="preserve"> to advance the private interests of favored competitors.</w:t>
      </w:r>
    </w:p>
    <w:p w14:paraId="7D365B27" w14:textId="77777777" w:rsidR="00C82E8A" w:rsidRPr="00DD7E17" w:rsidRDefault="00C82E8A" w:rsidP="00C82E8A">
      <w:pPr>
        <w:rPr>
          <w:sz w:val="16"/>
        </w:rPr>
      </w:pPr>
      <w:r w:rsidRPr="00DD7E17">
        <w:rPr>
          <w:sz w:val="16"/>
        </w:rPr>
        <w:t xml:space="preserve">Sixth, </w:t>
      </w:r>
      <w:r w:rsidRPr="00DD7E17">
        <w:rPr>
          <w:rStyle w:val="StyleUnderline"/>
        </w:rPr>
        <w:t>barriers to entry are created by government</w:t>
      </w:r>
      <w:r w:rsidRPr="00DD7E17">
        <w:rPr>
          <w:sz w:val="16"/>
        </w:rPr>
        <w:t>, not private businesses. </w:t>
      </w:r>
      <w:r w:rsidRPr="00DD7E17">
        <w:rPr>
          <w:rStyle w:val="StyleUnderline"/>
        </w:rPr>
        <w:t>Under antitrust law, the proper test for government intervention is whether barriers to entry foreclose meaningful competition.</w:t>
      </w:r>
      <w:r w:rsidRPr="00DD7E17">
        <w:rPr>
          <w:sz w:val="16"/>
        </w:rPr>
        <w:t xml:space="preserve"> But what is a “barrier”? </w:t>
      </w:r>
      <w:r w:rsidRPr="00DD7E17">
        <w:rPr>
          <w:rStyle w:val="StyleUnderline"/>
        </w:rPr>
        <w:t xml:space="preserve">When a company advertises, </w:t>
      </w:r>
      <w:r w:rsidRPr="00DD7E17">
        <w:rPr>
          <w:rStyle w:val="Emphasis"/>
        </w:rPr>
        <w:t>lowers prices, improves quality,</w:t>
      </w:r>
      <w:r w:rsidRPr="00DD7E17">
        <w:rPr>
          <w:rStyle w:val="StyleUnderline"/>
        </w:rPr>
        <w:t xml:space="preserve"> adds </w:t>
      </w:r>
      <w:r w:rsidRPr="00DD7E17">
        <w:rPr>
          <w:rStyle w:val="Emphasis"/>
        </w:rPr>
        <w:t>features, or</w:t>
      </w:r>
      <w:r w:rsidRPr="00DD7E17">
        <w:rPr>
          <w:rStyle w:val="StyleUnderline"/>
        </w:rPr>
        <w:t xml:space="preserve"> offers </w:t>
      </w:r>
      <w:r w:rsidRPr="00DD7E17">
        <w:rPr>
          <w:rStyle w:val="StyleUnderline"/>
        </w:rPr>
        <w:lastRenderedPageBreak/>
        <w:t xml:space="preserve">better </w:t>
      </w:r>
      <w:r w:rsidRPr="00DD7E17">
        <w:rPr>
          <w:rStyle w:val="Emphasis"/>
        </w:rPr>
        <w:t>service</w:t>
      </w:r>
      <w:r w:rsidRPr="00DD7E17">
        <w:rPr>
          <w:rStyle w:val="StyleUnderline"/>
        </w:rPr>
        <w:t xml:space="preserve">, it </w:t>
      </w:r>
      <w:r w:rsidRPr="00DD7E17">
        <w:rPr>
          <w:rStyle w:val="Emphasis"/>
        </w:rPr>
        <w:t>discourages rivals</w:t>
      </w:r>
      <w:r w:rsidRPr="00DD7E17">
        <w:rPr>
          <w:rStyle w:val="StyleUnderline"/>
        </w:rPr>
        <w:t xml:space="preserve">. But it cannot bar them. </w:t>
      </w:r>
      <w:r w:rsidRPr="00DD7E17">
        <w:rPr>
          <w:rStyle w:val="Emphasis"/>
        </w:rPr>
        <w:t>True barriers</w:t>
      </w:r>
      <w:r w:rsidRPr="00DD7E17">
        <w:rPr>
          <w:rStyle w:val="StyleUnderline"/>
        </w:rPr>
        <w:t xml:space="preserve"> </w:t>
      </w:r>
      <w:r w:rsidRPr="00DD7E17">
        <w:rPr>
          <w:rStyle w:val="Emphasis"/>
        </w:rPr>
        <w:t>arise from government misbehavior</w:t>
      </w:r>
      <w:r w:rsidRPr="00DD7E17">
        <w:rPr>
          <w:rStyle w:val="StyleUnderline"/>
        </w:rPr>
        <w:t>, not private power</w:t>
      </w:r>
      <w:r w:rsidRPr="00DD7E17">
        <w:rPr>
          <w:sz w:val="16"/>
        </w:rPr>
        <w:t xml:space="preserve">—from special-interest legislation or a misconceived regulatory regimen that protects existing producers from competition. When government grants targeted tax benefits, subsidies, insurance guarantees, and loans, or enacts tariffs and quotas to protect domestic companies from foreign rivals, </w:t>
      </w:r>
      <w:r w:rsidRPr="00DD7E17">
        <w:rPr>
          <w:rStyle w:val="StyleUnderline"/>
        </w:rPr>
        <w:t xml:space="preserve">that </w:t>
      </w:r>
      <w:r w:rsidRPr="00DD7E17">
        <w:rPr>
          <w:rStyle w:val="Emphasis"/>
        </w:rPr>
        <w:t>creates</w:t>
      </w:r>
      <w:r w:rsidRPr="00DD7E17">
        <w:rPr>
          <w:rStyle w:val="StyleUnderline"/>
        </w:rPr>
        <w:t xml:space="preserve"> the same </w:t>
      </w:r>
      <w:r w:rsidRPr="00DD7E17">
        <w:rPr>
          <w:rStyle w:val="Emphasis"/>
        </w:rPr>
        <w:t>anti-competitive environment</w:t>
      </w:r>
      <w:r w:rsidRPr="00DD7E17">
        <w:rPr>
          <w:rStyle w:val="StyleUnderline"/>
        </w:rPr>
        <w:t xml:space="preserve"> that the antitrust </w:t>
      </w:r>
      <w:r w:rsidRPr="00DD7E17">
        <w:rPr>
          <w:rStyle w:val="Emphasis"/>
        </w:rPr>
        <w:t>laws were meant to foreclose</w:t>
      </w:r>
      <w:r w:rsidRPr="00DD7E17">
        <w:rPr>
          <w:rStyle w:val="StyleUnderline"/>
        </w:rPr>
        <w:t>. That’s how</w:t>
      </w:r>
      <w:r w:rsidRPr="00DD7E17">
        <w:rPr>
          <w:rStyle w:val="Emphasis"/>
        </w:rPr>
        <w:t xml:space="preserve"> barriers to competition</w:t>
      </w:r>
      <w:r w:rsidRPr="00DD7E17">
        <w:rPr>
          <w:rStyle w:val="StyleUnderline"/>
        </w:rPr>
        <w:t xml:space="preserve"> are born</w:t>
      </w:r>
      <w:r w:rsidRPr="00DD7E17">
        <w:rPr>
          <w:sz w:val="16"/>
        </w:rPr>
        <w:t xml:space="preserve"> and nurtured at public expense. The obvious answer, which has little to do with antitrust, is for government to stop creating those barriers to begin with.</w:t>
      </w:r>
    </w:p>
    <w:p w14:paraId="2953E666" w14:textId="77777777" w:rsidR="00C82E8A" w:rsidRPr="00DD7E17" w:rsidRDefault="00C82E8A" w:rsidP="00C82E8A">
      <w:pPr>
        <w:rPr>
          <w:sz w:val="16"/>
        </w:rPr>
      </w:pPr>
      <w:r w:rsidRPr="00DD7E17">
        <w:rPr>
          <w:sz w:val="16"/>
        </w:rPr>
        <w:t xml:space="preserve">Seventh, </w:t>
      </w:r>
      <w:r w:rsidRPr="00DD7E17">
        <w:rPr>
          <w:rStyle w:val="Emphasis"/>
        </w:rPr>
        <w:t>competitors</w:t>
      </w:r>
      <w:r w:rsidRPr="00DD7E17">
        <w:rPr>
          <w:rStyle w:val="StyleUnderline"/>
        </w:rPr>
        <w:t xml:space="preserve"> can be </w:t>
      </w:r>
      <w:r w:rsidRPr="00DD7E17">
        <w:rPr>
          <w:rStyle w:val="Emphasis"/>
        </w:rPr>
        <w:t>mischaracterized as monopolists</w:t>
      </w:r>
      <w:r w:rsidRPr="00DD7E17">
        <w:rPr>
          <w:rStyle w:val="StyleUnderline"/>
        </w:rPr>
        <w:t xml:space="preserve"> when markets are defined too narrowly.</w:t>
      </w:r>
      <w:r w:rsidRPr="00DD7E17">
        <w:rPr>
          <w:sz w:val="16"/>
        </w:rPr>
        <w:t xml:space="preserve"> As a first step, </w:t>
      </w:r>
      <w:r w:rsidRPr="00DD7E17">
        <w:rPr>
          <w:rStyle w:val="StyleUnderline"/>
        </w:rPr>
        <w:t>anti-monopoly regulation requires a definition of the relevant market. That step can determine whether</w:t>
      </w:r>
      <w:r w:rsidRPr="00DD7E17">
        <w:rPr>
          <w:sz w:val="16"/>
        </w:rPr>
        <w:t xml:space="preserve">, and the extent to which, </w:t>
      </w:r>
      <w:r w:rsidRPr="00DD7E17">
        <w:rPr>
          <w:rStyle w:val="StyleUnderline"/>
        </w:rPr>
        <w:t>companies are exercising sufficient market power to justify government intervention.</w:t>
      </w:r>
      <w:r w:rsidRPr="00DD7E17">
        <w:rPr>
          <w:sz w:val="16"/>
        </w:rPr>
        <w:t> Consider social media enterprises. Is Facebook, for example, so dominant that its customers are harmed and its rivals extinguished? Some skeptics would note that Facebook is a zero-priced service, and that advertising, driven by consumer data, is more plentiful and less expensive than ever. Others would note that billions of users patronize social media alternatives such as TikTok, Twitter, Reddit, and LinkedIn. But perhaps the more important observation is this: The relevant market is not only social media. Facebook’s mission is to communicate with its customers and provide a forum for the exchange of information. That same mission, broadly defined, describes not only social media, but also television, radio, newspapers, magazines, direct mail, movies, books, and more. Which companies, within that spectrum, comprise the relevant market? There is no definitive answer. </w:t>
      </w:r>
    </w:p>
    <w:p w14:paraId="688AD1F1" w14:textId="1BD3F8E3" w:rsidR="00C82E8A" w:rsidRDefault="00C82E8A" w:rsidP="00C82E8A">
      <w:pPr>
        <w:rPr>
          <w:rStyle w:val="Emphasis"/>
        </w:rPr>
      </w:pPr>
      <w:r w:rsidRPr="00DD7E17">
        <w:rPr>
          <w:sz w:val="16"/>
        </w:rPr>
        <w:t>Eighth</w:t>
      </w:r>
      <w:r w:rsidRPr="00DD7E17">
        <w:rPr>
          <w:rStyle w:val="StyleUnderline"/>
        </w:rPr>
        <w:t xml:space="preserve">, </w:t>
      </w:r>
      <w:r w:rsidRPr="00DD7E17">
        <w:rPr>
          <w:rStyle w:val="Emphasis"/>
        </w:rPr>
        <w:t>antitrust</w:t>
      </w:r>
      <w:r w:rsidRPr="00DD7E17">
        <w:rPr>
          <w:rStyle w:val="StyleUnderline"/>
        </w:rPr>
        <w:t xml:space="preserve"> will </w:t>
      </w:r>
      <w:r w:rsidRPr="00DD7E17">
        <w:rPr>
          <w:rStyle w:val="Emphasis"/>
        </w:rPr>
        <w:t>inevitably</w:t>
      </w:r>
      <w:r w:rsidRPr="00DD7E17">
        <w:rPr>
          <w:rStyle w:val="StyleUnderline"/>
        </w:rPr>
        <w:t xml:space="preserve"> be used by unprincipled politicians as a </w:t>
      </w:r>
      <w:r w:rsidRPr="00DD7E17">
        <w:rPr>
          <w:rStyle w:val="Emphasis"/>
        </w:rPr>
        <w:t>political bludgeon</w:t>
      </w:r>
      <w:r w:rsidRPr="00DD7E17">
        <w:rPr>
          <w:rStyle w:val="StyleUnderline"/>
        </w:rPr>
        <w:t xml:space="preserve">. Too often, the </w:t>
      </w:r>
      <w:r w:rsidRPr="00DD7E17">
        <w:rPr>
          <w:rStyle w:val="Emphasis"/>
        </w:rPr>
        <w:t>executive</w:t>
      </w:r>
      <w:r w:rsidRPr="00DD7E17">
        <w:rPr>
          <w:rStyle w:val="StyleUnderline"/>
        </w:rPr>
        <w:t xml:space="preserve"> branch has exploited the antitrust laws to </w:t>
      </w:r>
      <w:r w:rsidRPr="00DD7E17">
        <w:rPr>
          <w:rStyle w:val="Emphasis"/>
        </w:rPr>
        <w:t>force conformity</w:t>
      </w:r>
      <w:r w:rsidRPr="00DD7E17">
        <w:rPr>
          <w:rStyle w:val="StyleUnderline"/>
        </w:rPr>
        <w:t xml:space="preserve"> by “uncooperative” companies.</w:t>
      </w:r>
      <w:r w:rsidRPr="00DD7E17">
        <w:rPr>
          <w:sz w:val="16"/>
        </w:rPr>
        <w:t xml:space="preserve"> Remember when President </w:t>
      </w:r>
      <w:r w:rsidRPr="00DD7E17">
        <w:rPr>
          <w:rStyle w:val="Emphasis"/>
        </w:rPr>
        <w:t>Nixon used the threat</w:t>
      </w:r>
      <w:r w:rsidRPr="00DD7E17">
        <w:rPr>
          <w:rStyle w:val="StyleUnderline"/>
        </w:rPr>
        <w:t xml:space="preserve"> of an antitrust suit against the three major TV networks </w:t>
      </w:r>
      <w:r w:rsidRPr="00DD7E17">
        <w:rPr>
          <w:rStyle w:val="Emphasis"/>
        </w:rPr>
        <w:t>to extort</w:t>
      </w:r>
      <w:r w:rsidRPr="00DD7E17">
        <w:rPr>
          <w:rStyle w:val="StyleUnderline"/>
        </w:rPr>
        <w:t xml:space="preserve"> more </w:t>
      </w:r>
      <w:r w:rsidRPr="00DD7E17">
        <w:rPr>
          <w:rStyle w:val="Emphasis"/>
        </w:rPr>
        <w:t>favorable</w:t>
      </w:r>
      <w:r w:rsidRPr="00DD7E17">
        <w:rPr>
          <w:rStyle w:val="StyleUnderline"/>
        </w:rPr>
        <w:t xml:space="preserve"> media </w:t>
      </w:r>
      <w:r w:rsidRPr="00DD7E17">
        <w:rPr>
          <w:rStyle w:val="Emphasis"/>
        </w:rPr>
        <w:t>coverage</w:t>
      </w:r>
      <w:r w:rsidRPr="00DD7E17">
        <w:rPr>
          <w:rStyle w:val="StyleUnderline"/>
        </w:rPr>
        <w:t>.</w:t>
      </w:r>
      <w:r w:rsidRPr="00DD7E17">
        <w:rPr>
          <w:sz w:val="16"/>
        </w:rPr>
        <w:t xml:space="preserve"> On a widely publicized tape, Nixon told his aide, Chuck Colson, “Our gain is more important than the economic gain. We don’t give a goddamn about the economic gain. Our game here is solely political.” If Nixon were the only culprit, that would be bad enough. But today’s crusade against Apple suggests that the Biden administration seeks political dividends by attacking a huge and immensely rich corporation, notwithstanding the economic toll. The lesson is clear: </w:t>
      </w:r>
      <w:r w:rsidRPr="00DD7E17">
        <w:rPr>
          <w:rStyle w:val="Emphasis"/>
        </w:rPr>
        <w:t>the threat</w:t>
      </w:r>
      <w:r w:rsidRPr="00DD7E17">
        <w:rPr>
          <w:rStyle w:val="StyleUnderline"/>
        </w:rPr>
        <w:t xml:space="preserve"> of abusive public power </w:t>
      </w:r>
      <w:r w:rsidRPr="00DD7E17">
        <w:rPr>
          <w:rStyle w:val="Emphasis"/>
        </w:rPr>
        <w:t>is far larger than</w:t>
      </w:r>
      <w:r w:rsidRPr="00DD7E17">
        <w:rPr>
          <w:rStyle w:val="StyleUnderline"/>
        </w:rPr>
        <w:t xml:space="preserve"> the threat of private </w:t>
      </w:r>
      <w:r w:rsidRPr="00DD7E17">
        <w:rPr>
          <w:rStyle w:val="Emphasis"/>
        </w:rPr>
        <w:t>market power.</w:t>
      </w:r>
    </w:p>
    <w:p w14:paraId="1781964F" w14:textId="77777777" w:rsidR="00C82E8A" w:rsidRDefault="00C82E8A" w:rsidP="00C82E8A">
      <w:pPr>
        <w:pStyle w:val="Heading4"/>
      </w:pPr>
      <w:r>
        <w:t>Can’t solve – bad antitrust policy is ingrained in the judiciary – means any changes will be circumvented.</w:t>
      </w:r>
    </w:p>
    <w:p w14:paraId="61701D74" w14:textId="77777777" w:rsidR="00C82E8A" w:rsidRPr="00AF5F0C" w:rsidRDefault="00C82E8A" w:rsidP="00C82E8A">
      <w:pPr>
        <w:rPr>
          <w:rStyle w:val="Style13ptBold"/>
        </w:rPr>
      </w:pPr>
      <w:r>
        <w:rPr>
          <w:rStyle w:val="Style13ptBold"/>
        </w:rPr>
        <w:t xml:space="preserve">Appelbaum ’22 </w:t>
      </w:r>
      <w:r w:rsidRPr="00AF5F0C">
        <w:t>[</w:t>
      </w:r>
      <w:r>
        <w:t xml:space="preserve">Binyamin; June 1; </w:t>
      </w:r>
      <w:r w:rsidRPr="00AF5F0C">
        <w:t>write</w:t>
      </w:r>
      <w:r>
        <w:t>s</w:t>
      </w:r>
      <w:r w:rsidRPr="00AF5F0C">
        <w:t xml:space="preserve"> about public policy, often through the lens of economics</w:t>
      </w:r>
      <w:r>
        <w:t xml:space="preserve">; The New York Times Editorial Board, “When Picking Judges, Democrats Need to Stop Ignoring Economics,” </w:t>
      </w:r>
      <w:r w:rsidRPr="00AF5F0C">
        <w:t>https://www.nytimes.com/2022/06/01/opinion/judges-democrats-antitrust.html</w:t>
      </w:r>
      <w:r>
        <w:t>]</w:t>
      </w:r>
    </w:p>
    <w:p w14:paraId="2526D34B" w14:textId="77777777" w:rsidR="00C82E8A" w:rsidRPr="00161CCC" w:rsidRDefault="00C82E8A" w:rsidP="00C82E8A">
      <w:pPr>
        <w:rPr>
          <w:sz w:val="16"/>
        </w:rPr>
      </w:pPr>
      <w:r w:rsidRPr="00161CCC">
        <w:rPr>
          <w:sz w:val="16"/>
        </w:rPr>
        <w:t xml:space="preserve">But Mr. Biden is missing a crucial opportunity to push back against corporate power. </w:t>
      </w:r>
      <w:r w:rsidRPr="00161CCC">
        <w:rPr>
          <w:rStyle w:val="Emphasis"/>
        </w:rPr>
        <w:t>To make a</w:t>
      </w:r>
      <w:r w:rsidRPr="00161CCC">
        <w:rPr>
          <w:sz w:val="16"/>
        </w:rPr>
        <w:t xml:space="preserve"> lasting </w:t>
      </w:r>
      <w:r w:rsidRPr="00161CCC">
        <w:rPr>
          <w:rStyle w:val="Emphasis"/>
        </w:rPr>
        <w:t>change</w:t>
      </w:r>
      <w:r w:rsidRPr="00AF5F0C">
        <w:rPr>
          <w:rStyle w:val="StyleUnderline"/>
        </w:rPr>
        <w:t xml:space="preserve"> </w:t>
      </w:r>
      <w:r w:rsidRPr="00161CCC">
        <w:rPr>
          <w:rStyle w:val="Emphasis"/>
        </w:rPr>
        <w:t>in</w:t>
      </w:r>
      <w:r w:rsidRPr="00161CCC">
        <w:rPr>
          <w:sz w:val="16"/>
        </w:rPr>
        <w:t xml:space="preserve"> the enforcement of </w:t>
      </w:r>
      <w:r w:rsidRPr="00161CCC">
        <w:rPr>
          <w:rStyle w:val="Emphasis"/>
        </w:rPr>
        <w:t>antitrust</w:t>
      </w:r>
      <w:r w:rsidRPr="00AF5F0C">
        <w:rPr>
          <w:rStyle w:val="StyleUnderline"/>
        </w:rPr>
        <w:t xml:space="preserve"> laws, he needs to</w:t>
      </w:r>
      <w:r w:rsidRPr="00161CCC">
        <w:rPr>
          <w:sz w:val="16"/>
        </w:rPr>
        <w:t xml:space="preserve"> borrow a page from President Ronald Reagan’s playbook and </w:t>
      </w:r>
      <w:r w:rsidRPr="00161CCC">
        <w:rPr>
          <w:rStyle w:val="Emphasis"/>
        </w:rPr>
        <w:t>put</w:t>
      </w:r>
      <w:r w:rsidRPr="00AF5F0C">
        <w:rPr>
          <w:rStyle w:val="StyleUnderline"/>
        </w:rPr>
        <w:t xml:space="preserve"> antitrust </w:t>
      </w:r>
      <w:r w:rsidRPr="00161CCC">
        <w:rPr>
          <w:rStyle w:val="Emphasis"/>
        </w:rPr>
        <w:t>experts on</w:t>
      </w:r>
      <w:r w:rsidRPr="00AF5F0C">
        <w:rPr>
          <w:rStyle w:val="StyleUnderline"/>
        </w:rPr>
        <w:t xml:space="preserve"> the </w:t>
      </w:r>
      <w:r w:rsidRPr="00161CCC">
        <w:rPr>
          <w:rStyle w:val="Emphasis"/>
        </w:rPr>
        <w:t>federal bench</w:t>
      </w:r>
      <w:r w:rsidRPr="00AF5F0C">
        <w:rPr>
          <w:rStyle w:val="StyleUnderline"/>
        </w:rPr>
        <w:t>.</w:t>
      </w:r>
    </w:p>
    <w:p w14:paraId="5D84AA27" w14:textId="77777777" w:rsidR="00C82E8A" w:rsidRPr="00AF5F0C" w:rsidRDefault="00C82E8A" w:rsidP="00C82E8A">
      <w:pPr>
        <w:rPr>
          <w:rStyle w:val="StyleUnderline"/>
        </w:rPr>
      </w:pPr>
      <w:r w:rsidRPr="00AF5F0C">
        <w:rPr>
          <w:rStyle w:val="StyleUnderline"/>
        </w:rPr>
        <w:t xml:space="preserve">Mr. </w:t>
      </w:r>
      <w:r w:rsidRPr="00161CCC">
        <w:rPr>
          <w:rStyle w:val="Emphasis"/>
        </w:rPr>
        <w:t>Reagan suspended</w:t>
      </w:r>
      <w:r w:rsidRPr="00AF5F0C">
        <w:rPr>
          <w:rStyle w:val="StyleUnderline"/>
        </w:rPr>
        <w:t xml:space="preserve"> the government’s efforts to </w:t>
      </w:r>
      <w:r w:rsidRPr="00161CCC">
        <w:rPr>
          <w:rStyle w:val="Emphasis"/>
        </w:rPr>
        <w:t>check corporate power</w:t>
      </w:r>
      <w:r w:rsidRPr="00AF5F0C">
        <w:rPr>
          <w:rStyle w:val="StyleUnderline"/>
        </w:rPr>
        <w:t>, adopting instead a policy best described as nonintervention in the life of large corporations.</w:t>
      </w:r>
      <w:r w:rsidRPr="00161CCC">
        <w:rPr>
          <w:sz w:val="16"/>
        </w:rPr>
        <w:t xml:space="preserve"> He made it stick, too. Since then, even </w:t>
      </w:r>
      <w:r w:rsidRPr="00161CCC">
        <w:rPr>
          <w:rStyle w:val="Emphasis"/>
        </w:rPr>
        <w:t>Democrat</w:t>
      </w:r>
      <w:r w:rsidRPr="00AF5F0C">
        <w:rPr>
          <w:rStyle w:val="StyleUnderline"/>
        </w:rPr>
        <w:t xml:space="preserve">ic administrations have </w:t>
      </w:r>
      <w:r w:rsidRPr="00161CCC">
        <w:rPr>
          <w:rStyle w:val="Emphasis"/>
        </w:rPr>
        <w:t>treated antitrust law as obsolete.</w:t>
      </w:r>
    </w:p>
    <w:p w14:paraId="45808611" w14:textId="77777777" w:rsidR="00C82E8A" w:rsidRPr="00161CCC" w:rsidRDefault="00C82E8A" w:rsidP="00C82E8A">
      <w:pPr>
        <w:rPr>
          <w:sz w:val="16"/>
        </w:rPr>
      </w:pPr>
      <w:r w:rsidRPr="00161CCC">
        <w:rPr>
          <w:sz w:val="16"/>
        </w:rPr>
        <w:t>The public face of Mr. Reagan’s paradigm shift was William French Smith, the corporate lawyer whom the president tapped as his attorney general, who declared in June 1981, “We must recognize that bigness in business does not necessarily mean badness.”</w:t>
      </w:r>
    </w:p>
    <w:p w14:paraId="6EA4033A" w14:textId="77777777" w:rsidR="00C82E8A" w:rsidRPr="00161CCC" w:rsidRDefault="00C82E8A" w:rsidP="00C82E8A">
      <w:pPr>
        <w:rPr>
          <w:sz w:val="16"/>
        </w:rPr>
      </w:pPr>
      <w:r w:rsidRPr="00161CCC">
        <w:rPr>
          <w:sz w:val="16"/>
        </w:rPr>
        <w:lastRenderedPageBreak/>
        <w:t xml:space="preserve">Much of </w:t>
      </w:r>
      <w:r w:rsidRPr="00AF5F0C">
        <w:rPr>
          <w:rStyle w:val="StyleUnderline"/>
        </w:rPr>
        <w:t>the work</w:t>
      </w:r>
      <w:r w:rsidRPr="00161CCC">
        <w:rPr>
          <w:sz w:val="16"/>
        </w:rPr>
        <w:t xml:space="preserve">, however, </w:t>
      </w:r>
      <w:r w:rsidRPr="00AF5F0C">
        <w:rPr>
          <w:rStyle w:val="StyleUnderline"/>
        </w:rPr>
        <w:t xml:space="preserve">was done by a group of </w:t>
      </w:r>
      <w:r w:rsidRPr="00161CCC">
        <w:rPr>
          <w:rStyle w:val="Emphasis"/>
        </w:rPr>
        <w:t>anti-antitrust academics picked by</w:t>
      </w:r>
      <w:r w:rsidRPr="00AF5F0C">
        <w:rPr>
          <w:rStyle w:val="StyleUnderline"/>
        </w:rPr>
        <w:t xml:space="preserve"> Mr. </w:t>
      </w:r>
      <w:r w:rsidRPr="00161CCC">
        <w:rPr>
          <w:rStyle w:val="Emphasis"/>
        </w:rPr>
        <w:t xml:space="preserve">Reagan </w:t>
      </w:r>
      <w:r w:rsidRPr="00AF5F0C">
        <w:rPr>
          <w:rStyle w:val="StyleUnderline"/>
        </w:rPr>
        <w:t>to serve as federal judges,</w:t>
      </w:r>
      <w:r w:rsidRPr="00161CCC">
        <w:rPr>
          <w:sz w:val="16"/>
        </w:rPr>
        <w:t xml:space="preserve"> including Robert Bork, Richard Posner and Antonin Scalia. </w:t>
      </w:r>
      <w:r w:rsidRPr="00AF5F0C">
        <w:rPr>
          <w:rStyle w:val="StyleUnderline"/>
        </w:rPr>
        <w:t xml:space="preserve">The letter of </w:t>
      </w:r>
      <w:r w:rsidRPr="00161CCC">
        <w:rPr>
          <w:rStyle w:val="Emphasis"/>
        </w:rPr>
        <w:t>the nation’s antitrust laws hasn’t changed</w:t>
      </w:r>
      <w:r w:rsidRPr="00AF5F0C">
        <w:rPr>
          <w:rStyle w:val="StyleUnderline"/>
        </w:rPr>
        <w:t xml:space="preserve">, but those </w:t>
      </w:r>
      <w:r w:rsidRPr="00161CCC">
        <w:rPr>
          <w:rStyle w:val="Emphasis"/>
        </w:rPr>
        <w:t>judges</w:t>
      </w:r>
      <w:r w:rsidRPr="00AF5F0C">
        <w:rPr>
          <w:rStyle w:val="StyleUnderline"/>
        </w:rPr>
        <w:t xml:space="preserve"> rewrote the </w:t>
      </w:r>
      <w:r w:rsidRPr="00161CCC">
        <w:rPr>
          <w:rStyle w:val="Emphasis"/>
        </w:rPr>
        <w:t>meaning of the laws</w:t>
      </w:r>
      <w:r w:rsidRPr="00AF5F0C">
        <w:rPr>
          <w:rStyle w:val="StyleUnderline"/>
        </w:rPr>
        <w:t xml:space="preserve">. To </w:t>
      </w:r>
      <w:r w:rsidRPr="00161CCC">
        <w:rPr>
          <w:rStyle w:val="Emphasis"/>
        </w:rPr>
        <w:t>undo their work</w:t>
      </w:r>
      <w:r w:rsidRPr="00AF5F0C">
        <w:rPr>
          <w:rStyle w:val="StyleUnderline"/>
        </w:rPr>
        <w:t xml:space="preserve"> — to advance a </w:t>
      </w:r>
      <w:r w:rsidRPr="00161CCC">
        <w:rPr>
          <w:rStyle w:val="Emphasis"/>
        </w:rPr>
        <w:t>new understanding of antitrust</w:t>
      </w:r>
      <w:r w:rsidRPr="00161CCC">
        <w:rPr>
          <w:sz w:val="16"/>
        </w:rPr>
        <w:t xml:space="preserve"> — it is necessary to put a new generation of intellectuals into black robes.</w:t>
      </w:r>
    </w:p>
    <w:p w14:paraId="251CCC19" w14:textId="77777777" w:rsidR="00C82E8A" w:rsidRPr="00161CCC" w:rsidRDefault="00C82E8A" w:rsidP="00C82E8A">
      <w:pPr>
        <w:rPr>
          <w:sz w:val="16"/>
        </w:rPr>
      </w:pPr>
      <w:r w:rsidRPr="00161CCC">
        <w:rPr>
          <w:sz w:val="16"/>
        </w:rPr>
        <w:t xml:space="preserve">So far, </w:t>
      </w:r>
      <w:r w:rsidRPr="00AF5F0C">
        <w:rPr>
          <w:rStyle w:val="StyleUnderline"/>
        </w:rPr>
        <w:t xml:space="preserve">there are </w:t>
      </w:r>
      <w:r w:rsidRPr="00161CCC">
        <w:rPr>
          <w:rStyle w:val="Emphasis"/>
        </w:rPr>
        <w:t>no antitrust experts</w:t>
      </w:r>
      <w:r w:rsidRPr="00AF5F0C">
        <w:rPr>
          <w:rStyle w:val="StyleUnderline"/>
        </w:rPr>
        <w:t xml:space="preserve"> among the 27 people</w:t>
      </w:r>
      <w:r w:rsidRPr="00161CCC">
        <w:rPr>
          <w:sz w:val="16"/>
        </w:rPr>
        <w:t xml:space="preserve"> Mr. </w:t>
      </w:r>
      <w:r w:rsidRPr="00161CCC">
        <w:rPr>
          <w:rStyle w:val="Emphasis"/>
        </w:rPr>
        <w:t>Biden has nominated</w:t>
      </w:r>
      <w:r w:rsidRPr="00AF5F0C">
        <w:rPr>
          <w:rStyle w:val="StyleUnderline"/>
        </w:rPr>
        <w:t xml:space="preserve"> to federal appeals courts</w:t>
      </w:r>
      <w:r w:rsidRPr="00161CCC">
        <w:rPr>
          <w:sz w:val="16"/>
        </w:rPr>
        <w:t>, according to William Kovacic, who led the F.T.C. under President George W. Bush and is now a law professor at George Washington University. “There’s nobody who’s got that deep academic experience looking at economic regulatory matters,” Mr. Kovacic said.</w:t>
      </w:r>
    </w:p>
    <w:p w14:paraId="5CCE9081" w14:textId="77777777" w:rsidR="00C82E8A" w:rsidRPr="00AF5F0C" w:rsidRDefault="00C82E8A" w:rsidP="00C82E8A">
      <w:pPr>
        <w:rPr>
          <w:rStyle w:val="StyleUnderline"/>
        </w:rPr>
      </w:pPr>
      <w:r w:rsidRPr="00161CCC">
        <w:rPr>
          <w:sz w:val="16"/>
        </w:rPr>
        <w:t xml:space="preserve">Mr. Biden has a limited number of chances to pick judges and has other worthy priorities. He has emphasized the need for the judiciary to better reflect the nation’s diversity, and </w:t>
      </w:r>
      <w:r w:rsidRPr="00AF5F0C">
        <w:rPr>
          <w:rStyle w:val="StyleUnderline"/>
        </w:rPr>
        <w:t>he has selected a significant number of public defenders, legal aid lawyers and civil rights lawyers.</w:t>
      </w:r>
    </w:p>
    <w:p w14:paraId="743B06D2" w14:textId="0E19CF50" w:rsidR="00C82E8A" w:rsidRDefault="00C82E8A" w:rsidP="00C82E8A">
      <w:pPr>
        <w:rPr>
          <w:sz w:val="16"/>
        </w:rPr>
      </w:pPr>
      <w:r w:rsidRPr="00161CCC">
        <w:rPr>
          <w:sz w:val="16"/>
        </w:rPr>
        <w:t xml:space="preserve">But Mr. Biden needs to pay attention to economic justice, too. </w:t>
      </w:r>
      <w:r w:rsidRPr="00AF5F0C">
        <w:rPr>
          <w:rStyle w:val="StyleUnderline"/>
        </w:rPr>
        <w:t xml:space="preserve">It is a </w:t>
      </w:r>
      <w:r w:rsidRPr="00161CCC">
        <w:rPr>
          <w:rStyle w:val="Emphasis"/>
        </w:rPr>
        <w:t>mistake to assume</w:t>
      </w:r>
      <w:r w:rsidRPr="00AF5F0C">
        <w:rPr>
          <w:rStyle w:val="StyleUnderline"/>
        </w:rPr>
        <w:t xml:space="preserve"> that judges with </w:t>
      </w:r>
      <w:r w:rsidRPr="00161CCC">
        <w:rPr>
          <w:rStyle w:val="Emphasis"/>
        </w:rPr>
        <w:t>progressive outlooks</w:t>
      </w:r>
      <w:r w:rsidRPr="00AF5F0C">
        <w:rPr>
          <w:rStyle w:val="StyleUnderline"/>
        </w:rPr>
        <w:t xml:space="preserve"> on social issues will necessarily </w:t>
      </w:r>
      <w:r w:rsidRPr="00161CCC">
        <w:rPr>
          <w:rStyle w:val="Emphasis"/>
        </w:rPr>
        <w:t>favor constraints on corporate power</w:t>
      </w:r>
      <w:r w:rsidRPr="00AF5F0C">
        <w:rPr>
          <w:rStyle w:val="StyleUnderline"/>
        </w:rPr>
        <w:t>.</w:t>
      </w:r>
      <w:r w:rsidRPr="00161CCC">
        <w:rPr>
          <w:sz w:val="16"/>
        </w:rPr>
        <w:t xml:space="preserve"> Some of the most celebrated liberal justices of recent decades, including Thurgood Marshall, Ruth Bader Ginsburg and Stephen Breyer, played key roles in gutting the nation’s antitrust laws. If the Biden administration is serious about checking the power of corporations, it needs to nominate jurists who are intellectually committed to that goal.</w:t>
      </w:r>
    </w:p>
    <w:p w14:paraId="2E0AF9E9" w14:textId="62142F2F" w:rsidR="00C82E8A" w:rsidRDefault="00C82E8A" w:rsidP="00C82E8A">
      <w:pPr>
        <w:pStyle w:val="Heading3"/>
      </w:pPr>
      <w:r>
        <w:lastRenderedPageBreak/>
        <w:t>Solvency---Antitrust Fails---1AR</w:t>
      </w:r>
    </w:p>
    <w:p w14:paraId="68E2A115" w14:textId="77777777" w:rsidR="00C82E8A" w:rsidRPr="00BB5F4E" w:rsidRDefault="00C82E8A" w:rsidP="00C82E8A">
      <w:pPr>
        <w:pStyle w:val="Heading4"/>
      </w:pPr>
      <w:r w:rsidRPr="00BB5F4E">
        <w:t>Antitrust is the worst option</w:t>
      </w:r>
    </w:p>
    <w:p w14:paraId="594A98CA" w14:textId="77777777" w:rsidR="00C82E8A" w:rsidRPr="00BB5F4E" w:rsidRDefault="00C82E8A" w:rsidP="00C82E8A">
      <w:pPr>
        <w:spacing w:after="120" w:line="235" w:lineRule="atLeast"/>
        <w:rPr>
          <w:color w:val="000000"/>
        </w:rPr>
      </w:pPr>
      <w:r w:rsidRPr="00BB5F4E">
        <w:rPr>
          <w:b/>
          <w:bCs/>
          <w:color w:val="000000"/>
          <w:sz w:val="26"/>
          <w:szCs w:val="26"/>
        </w:rPr>
        <w:t>Sipe ‘16</w:t>
      </w:r>
      <w:r w:rsidRPr="00BB5F4E">
        <w:rPr>
          <w:color w:val="000000"/>
        </w:rPr>
        <w:t> [Mathew; assistant professor of law, J.D., Yale Law School; B.A., University of Virginia; University of Michigan Education, “ARTICLE: PATENT PRIVATEERS AND ANTITRUST FEARS” https://repository.law.umich.edu/cgi/viewcontent.cgi?params=/context/mttlr/article/1215/&amp;path_info=MTTLR22_2_sipe.pdf]</w:t>
      </w:r>
    </w:p>
    <w:p w14:paraId="1DD46862" w14:textId="77777777" w:rsidR="00C82E8A" w:rsidRPr="00BB5F4E" w:rsidRDefault="00C82E8A" w:rsidP="00C82E8A">
      <w:r w:rsidRPr="00BB5F4E">
        <w:t xml:space="preserve">But the </w:t>
      </w:r>
      <w:r w:rsidRPr="00BB5F4E">
        <w:rPr>
          <w:u w:val="single"/>
        </w:rPr>
        <w:t>arguments for the role of antitrust law in regulating collusion are not arguments for policing privateering activity in and of itself</w:t>
      </w:r>
      <w:r w:rsidRPr="00BB5F4E">
        <w:t xml:space="preserve">. This is simply a natural extension of the longstanding proscription against collusion between competitors or anticompetitive mergers - a proscription unique to the specialized laws of antitrust. </w:t>
      </w:r>
      <w:r w:rsidRPr="00BB5F4E">
        <w:rPr>
          <w:highlight w:val="cyan"/>
          <w:u w:val="single"/>
        </w:rPr>
        <w:t xml:space="preserve">The </w:t>
      </w:r>
      <w:r w:rsidRPr="00BB5F4E">
        <w:rPr>
          <w:b/>
          <w:bCs/>
          <w:highlight w:val="cyan"/>
          <w:u w:val="single"/>
        </w:rPr>
        <w:t>fundamental problem</w:t>
      </w:r>
      <w:r w:rsidRPr="00BB5F4E">
        <w:rPr>
          <w:highlight w:val="cyan"/>
          <w:u w:val="single"/>
        </w:rPr>
        <w:t xml:space="preserve"> with</w:t>
      </w:r>
      <w:r w:rsidRPr="00BB5F4E">
        <w:rPr>
          <w:u w:val="single"/>
        </w:rPr>
        <w:t xml:space="preserve"> most popular and academic </w:t>
      </w:r>
      <w:r w:rsidRPr="00BB5F4E">
        <w:rPr>
          <w:highlight w:val="cyan"/>
          <w:u w:val="single"/>
        </w:rPr>
        <w:t>arguments calling for antitrust intervention is that they fail to recognize this distinction, and</w:t>
      </w:r>
      <w:r w:rsidRPr="00BB5F4E">
        <w:rPr>
          <w:u w:val="single"/>
        </w:rPr>
        <w:t xml:space="preserve"> in turn </w:t>
      </w:r>
      <w:r w:rsidRPr="00BB5F4E">
        <w:rPr>
          <w:b/>
          <w:bCs/>
          <w:highlight w:val="cyan"/>
          <w:u w:val="single"/>
        </w:rPr>
        <w:t>the limitations inherent to antitrust law</w:t>
      </w:r>
      <w:r w:rsidRPr="00BB5F4E">
        <w:rPr>
          <w:u w:val="single"/>
        </w:rPr>
        <w:t xml:space="preserve">. These limitations may be quasi-constitutional, such as the Noerr-Pennington doctrine, 170 or they may be practical, such as proving intent under Section 2. 171 Superimposed on these limitations is the notion - supported not only by academics but also the Supreme Court - that when an alternative regime to antitrust law is available, efficiency considerations dictate that </w:t>
      </w:r>
      <w:r w:rsidRPr="00BB5F4E">
        <w:rPr>
          <w:highlight w:val="cyan"/>
          <w:u w:val="single"/>
        </w:rPr>
        <w:t>antitrust's role should be minimized</w:t>
      </w:r>
      <w:r w:rsidRPr="00BB5F4E">
        <w:rPr>
          <w:u w:val="single"/>
        </w:rPr>
        <w:t>.</w:t>
      </w:r>
      <w:r w:rsidRPr="00BB5F4E">
        <w:t xml:space="preserve"> 172</w:t>
      </w:r>
    </w:p>
    <w:p w14:paraId="78B539C3" w14:textId="77777777" w:rsidR="00C82E8A" w:rsidRPr="00BB5F4E" w:rsidRDefault="00C82E8A" w:rsidP="00C82E8A">
      <w:pPr>
        <w:rPr>
          <w:u w:val="single"/>
        </w:rPr>
      </w:pPr>
      <w:r w:rsidRPr="00BB5F4E">
        <w:t xml:space="preserve">This is to say nothing of the more generalist arguments in favor of a limited role for antitrust law. </w:t>
      </w:r>
      <w:r w:rsidRPr="00BB5F4E">
        <w:rPr>
          <w:u w:val="single"/>
        </w:rPr>
        <w:t>Antitrust violations are ultimately felonies, after all, so practices condemned by antitrust law "should not be … just over the line," but "so clearly beyond the pale … as to be subjects of strong condemnation.</w:t>
      </w:r>
      <w:r w:rsidRPr="00BB5F4E">
        <w:t xml:space="preserve">" 173 Given the highly broad and open text of the actual antitrust statutes, this is a particularly salient concern for voluntary compliance and clarity. 174 </w:t>
      </w:r>
      <w:r w:rsidRPr="00BB5F4E">
        <w:rPr>
          <w:b/>
          <w:bCs/>
          <w:u w:val="single"/>
        </w:rPr>
        <w:t xml:space="preserve">The </w:t>
      </w:r>
      <w:r w:rsidRPr="00BB5F4E">
        <w:rPr>
          <w:b/>
          <w:bCs/>
          <w:highlight w:val="cyan"/>
          <w:u w:val="single"/>
        </w:rPr>
        <w:t>particularly high cost of false positives - not only the direct costs of treble damages but also the inducement of rent-seeking activities - coupled with judges' lack of economic or industry expertise suggests minimizing the role of antitrust law as mere business regulator.</w:t>
      </w:r>
      <w:r w:rsidRPr="00BB5F4E">
        <w:rPr>
          <w:highlight w:val="cyan"/>
        </w:rPr>
        <w:t xml:space="preserve"> </w:t>
      </w:r>
      <w:r w:rsidRPr="00BB5F4E">
        <w:t xml:space="preserve">175 In short, there is good reason to be skeptical "about courts' ability to separate good conduct from bad" and "modest[] about what [antitrust] laws can do well." 176 These arguments are convincing in their own right. But they mostly serve here to highlight the fact that </w:t>
      </w:r>
      <w:r w:rsidRPr="00BB5F4E">
        <w:rPr>
          <w:highlight w:val="cyan"/>
          <w:u w:val="single"/>
        </w:rPr>
        <w:t>conduct without a clear anticompetitive</w:t>
      </w:r>
      <w:r w:rsidRPr="00BB5F4E">
        <w:rPr>
          <w:u w:val="single"/>
        </w:rPr>
        <w:t xml:space="preserve"> [*224] valence - such as unilateral usage of privateering - </w:t>
      </w:r>
      <w:r w:rsidRPr="00BB5F4E">
        <w:rPr>
          <w:highlight w:val="cyan"/>
          <w:u w:val="single"/>
        </w:rPr>
        <w:t>should not be curtailed by antitrust laws where alt</w:t>
      </w:r>
      <w:r w:rsidRPr="00BB5F4E">
        <w:rPr>
          <w:u w:val="single"/>
        </w:rPr>
        <w:t>ernative</w:t>
      </w:r>
      <w:r w:rsidRPr="00BB5F4E">
        <w:rPr>
          <w:highlight w:val="cyan"/>
          <w:u w:val="single"/>
        </w:rPr>
        <w:t>s are available</w:t>
      </w:r>
      <w:r w:rsidRPr="00BB5F4E">
        <w:rPr>
          <w:u w:val="single"/>
        </w:rPr>
        <w:t>.</w:t>
      </w:r>
    </w:p>
    <w:p w14:paraId="279D18A5" w14:textId="52B63625" w:rsidR="00C82E8A" w:rsidRPr="00C82E8A" w:rsidRDefault="00C82E8A" w:rsidP="00C82E8A">
      <w:r w:rsidRPr="00BB5F4E">
        <w:rPr>
          <w:u w:val="single"/>
        </w:rPr>
        <w:t>Older Supreme Court decisions</w:t>
      </w:r>
      <w:r w:rsidRPr="00BB5F4E">
        <w:t xml:space="preserve">, including Cement Institute, 160 Brown Shoe, 161 and Sperry &amp; Hutchinson, 162 </w:t>
      </w:r>
      <w:r w:rsidRPr="00BB5F4E">
        <w:rPr>
          <w:u w:val="single"/>
        </w:rPr>
        <w:t xml:space="preserve">granted section 5 an expansive interpretation to match its generous wording. Thus, </w:t>
      </w:r>
      <w:r w:rsidRPr="00BB5F4E">
        <w:rPr>
          <w:highlight w:val="cyan"/>
          <w:u w:val="single"/>
        </w:rPr>
        <w:t>the Court confirmed</w:t>
      </w:r>
      <w:r w:rsidRPr="00BB5F4E">
        <w:rPr>
          <w:u w:val="single"/>
        </w:rPr>
        <w:t xml:space="preserve"> that </w:t>
      </w:r>
      <w:r w:rsidRPr="00BB5F4E">
        <w:rPr>
          <w:highlight w:val="cyan"/>
          <w:u w:val="single"/>
        </w:rPr>
        <w:t>section 5</w:t>
      </w:r>
      <w:r w:rsidRPr="00BB5F4E">
        <w:t xml:space="preserve"> both encompasses and </w:t>
      </w:r>
      <w:r w:rsidRPr="00BB5F4E">
        <w:rPr>
          <w:highlight w:val="cyan"/>
          <w:u w:val="single"/>
        </w:rPr>
        <w:t>surpasses the Sherman Act provisions</w:t>
      </w:r>
      <w:r w:rsidRPr="00BB5F4E">
        <w:t xml:space="preserve">. 163 </w:t>
      </w:r>
      <w:r w:rsidRPr="00BB5F4E">
        <w:rPr>
          <w:u w:val="single"/>
        </w:rPr>
        <w:t>The 'broad powers' of the FTC</w:t>
      </w:r>
      <w:r w:rsidRPr="00BB5F4E">
        <w:t xml:space="preserve"> under section 5 </w:t>
      </w:r>
      <w:r w:rsidRPr="00BB5F4E">
        <w:rPr>
          <w:u w:val="single"/>
        </w:rPr>
        <w:t>were emphasized</w:t>
      </w:r>
      <w:r w:rsidRPr="00BB5F4E">
        <w:t>, as 'well established with regard to trade practices which conflict with the basic policies of the Sherman and Clayton Acts even though such practices may not actually violate these laws'. 164 Later, even this rule of thumb-that prohibited conduct should run contrary to competition policy, even if not the strict provisions of the antitrust rules-was rejected as an absolute requirement. In assessing fairness, the FTC may take into consideration 'public values beyond simply those enshrined in the letter or encompassed in the spirit of the antitrust laws'. 165 Thus, section 5 has been identified as a potential mechanism by which to address types of anticompetitive conduct outside the discrete Sherman Act prohibitions, including oligopoly</w:t>
      </w:r>
    </w:p>
    <w:p w14:paraId="6270E0CF" w14:textId="7E234314" w:rsidR="000274CE" w:rsidRDefault="000274CE" w:rsidP="00C82E8A">
      <w:pPr>
        <w:pStyle w:val="Heading3"/>
      </w:pPr>
      <w:r>
        <w:lastRenderedPageBreak/>
        <w:t>Solvency---BioTech---2AC</w:t>
      </w:r>
    </w:p>
    <w:p w14:paraId="6E935021" w14:textId="77777777" w:rsidR="000274CE" w:rsidRPr="00C25486" w:rsidRDefault="000274CE" w:rsidP="000274CE">
      <w:pPr>
        <w:pStyle w:val="Heading4"/>
      </w:pPr>
      <w:r>
        <w:t xml:space="preserve">Antitrust shuts down biotech innovation and disincentivizes future research. </w:t>
      </w:r>
    </w:p>
    <w:p w14:paraId="2475ED83" w14:textId="77777777" w:rsidR="000274CE" w:rsidRPr="00C25486" w:rsidRDefault="000274CE" w:rsidP="000274CE">
      <w:r w:rsidRPr="00C25486">
        <w:rPr>
          <w:rStyle w:val="Style13ptBold"/>
        </w:rPr>
        <w:t>Fleming</w:t>
      </w:r>
      <w:r>
        <w:t xml:space="preserve"> ‘20</w:t>
      </w:r>
      <w:r w:rsidRPr="00C25486">
        <w:rPr>
          <w:rStyle w:val="Style13ptBold"/>
        </w:rPr>
        <w:t>24</w:t>
      </w:r>
      <w:r>
        <w:t xml:space="preserve"> [Standish; February 14; </w:t>
      </w:r>
      <w:r w:rsidRPr="00C25486">
        <w:t>Founding Managing Member of Forward Ventures</w:t>
      </w:r>
      <w:r>
        <w:t xml:space="preserve"> and holder of a MBA from the UCLA Graduate School of Management; Forbes,“FTC’s Antitrust Regulation Threatens Pharma Innovation,” </w:t>
      </w:r>
      <w:r w:rsidRPr="00C25486">
        <w:t>https://www.forbes.com/sites/stanfleming/2024/02/14/ftcs-misguided-antitrust-regulation-threatens-pharma-innovation/</w:t>
      </w:r>
      <w:r>
        <w:t>]</w:t>
      </w:r>
    </w:p>
    <w:p w14:paraId="5B25873D" w14:textId="77777777" w:rsidR="000274CE" w:rsidRPr="00C25486" w:rsidRDefault="000274CE" w:rsidP="000274CE">
      <w:pPr>
        <w:rPr>
          <w:rStyle w:val="Emphasis"/>
        </w:rPr>
      </w:pPr>
      <w:r w:rsidRPr="00C25486">
        <w:rPr>
          <w:sz w:val="16"/>
        </w:rPr>
        <w:t xml:space="preserve">On December 11 of last year, </w:t>
      </w:r>
      <w:r w:rsidRPr="00C25486">
        <w:rPr>
          <w:rStyle w:val="StyleUnderline"/>
        </w:rPr>
        <w:t xml:space="preserve">the </w:t>
      </w:r>
      <w:r w:rsidRPr="00E00F79">
        <w:rPr>
          <w:rStyle w:val="StyleUnderline"/>
          <w:highlight w:val="cyan"/>
        </w:rPr>
        <w:t>F</w:t>
      </w:r>
      <w:r w:rsidRPr="00C25486">
        <w:rPr>
          <w:sz w:val="16"/>
        </w:rPr>
        <w:t xml:space="preserve">ederal </w:t>
      </w:r>
      <w:r w:rsidRPr="00E00F79">
        <w:rPr>
          <w:rStyle w:val="StyleUnderline"/>
          <w:highlight w:val="cyan"/>
        </w:rPr>
        <w:t>T</w:t>
      </w:r>
      <w:r w:rsidRPr="00C25486">
        <w:rPr>
          <w:sz w:val="16"/>
        </w:rPr>
        <w:t xml:space="preserve">rade </w:t>
      </w:r>
      <w:r w:rsidRPr="00E00F79">
        <w:rPr>
          <w:rStyle w:val="StyleUnderline"/>
          <w:highlight w:val="cyan"/>
        </w:rPr>
        <w:t>C</w:t>
      </w:r>
      <w:r w:rsidRPr="00C25486">
        <w:rPr>
          <w:sz w:val="16"/>
        </w:rPr>
        <w:t xml:space="preserve">ommission </w:t>
      </w:r>
      <w:r w:rsidRPr="00E00F79">
        <w:rPr>
          <w:rStyle w:val="StyleUnderline"/>
          <w:highlight w:val="cyan"/>
        </w:rPr>
        <w:t>filed</w:t>
      </w:r>
      <w:r w:rsidRPr="00C25486">
        <w:rPr>
          <w:rStyle w:val="StyleUnderline"/>
        </w:rPr>
        <w:t xml:space="preserve"> suit </w:t>
      </w:r>
      <w:r w:rsidRPr="00E00F79">
        <w:rPr>
          <w:rStyle w:val="StyleUnderline"/>
          <w:highlight w:val="cyan"/>
        </w:rPr>
        <w:t>to block a partnership between Sanofi and Maze</w:t>
      </w:r>
      <w:r w:rsidRPr="00C25486">
        <w:rPr>
          <w:rStyle w:val="StyleUnderline"/>
        </w:rPr>
        <w:t xml:space="preserve"> Pharmaceuticals </w:t>
      </w:r>
      <w:r w:rsidRPr="00E00F79">
        <w:rPr>
          <w:rStyle w:val="StyleUnderline"/>
          <w:highlight w:val="cyan"/>
        </w:rPr>
        <w:t>to develop a drug for Pompe</w:t>
      </w:r>
      <w:r w:rsidRPr="00C25486">
        <w:rPr>
          <w:rStyle w:val="StyleUnderline"/>
        </w:rPr>
        <w:t xml:space="preserve"> disease</w:t>
      </w:r>
      <w:r w:rsidRPr="00C25486">
        <w:rPr>
          <w:sz w:val="16"/>
        </w:rPr>
        <w:t xml:space="preserve">, a partnership that the government said threatened “to deprive patients of a new, innovative treatment.” In fact, the </w:t>
      </w:r>
      <w:r w:rsidRPr="00C25486">
        <w:rPr>
          <w:rStyle w:val="Emphasis"/>
        </w:rPr>
        <w:t>anti-trust</w:t>
      </w:r>
      <w:r w:rsidRPr="00C25486">
        <w:rPr>
          <w:sz w:val="16"/>
        </w:rPr>
        <w:t xml:space="preserve"> policy, intended to promote innovation, </w:t>
      </w:r>
      <w:r w:rsidRPr="00C25486">
        <w:rPr>
          <w:rStyle w:val="StyleUnderline"/>
        </w:rPr>
        <w:t xml:space="preserve">could </w:t>
      </w:r>
      <w:r w:rsidRPr="00C25486">
        <w:rPr>
          <w:rStyle w:val="Emphasis"/>
        </w:rPr>
        <w:t>disrupt the development of “life-saving, essential care.”</w:t>
      </w:r>
    </w:p>
    <w:p w14:paraId="49C22865" w14:textId="77777777" w:rsidR="000274CE" w:rsidRPr="00E00F79" w:rsidRDefault="000274CE" w:rsidP="000274CE">
      <w:pPr>
        <w:rPr>
          <w:sz w:val="16"/>
        </w:rPr>
      </w:pPr>
      <w:r w:rsidRPr="00C25486">
        <w:rPr>
          <w:sz w:val="16"/>
        </w:rPr>
        <w:t xml:space="preserve">It is often said that small companies are not simply miniature versions of their larger brethren. Nowhere is that more clearly demonstrated than </w:t>
      </w:r>
      <w:r w:rsidRPr="00C25486">
        <w:rPr>
          <w:rStyle w:val="StyleUnderline"/>
        </w:rPr>
        <w:t>in the pharmaceutical industry</w:t>
      </w:r>
      <w:r w:rsidRPr="00C25486">
        <w:rPr>
          <w:sz w:val="16"/>
        </w:rPr>
        <w:t xml:space="preserve">, where the </w:t>
      </w:r>
      <w:r w:rsidRPr="00C25486">
        <w:rPr>
          <w:rStyle w:val="StyleUnderline"/>
        </w:rPr>
        <w:t xml:space="preserve">entrepreneurial community serves as a principal source of new medicines. </w:t>
      </w:r>
      <w:r w:rsidRPr="00E00F79">
        <w:rPr>
          <w:rStyle w:val="StyleUnderline"/>
          <w:highlight w:val="cyan"/>
        </w:rPr>
        <w:t>The commission’s approach</w:t>
      </w:r>
      <w:r w:rsidRPr="00E00F79">
        <w:rPr>
          <w:rStyle w:val="StyleUnderline"/>
        </w:rPr>
        <w:t xml:space="preserve">, designed to prevent the manipulation of markets by the largest corporations, </w:t>
      </w:r>
      <w:r w:rsidRPr="00E00F79">
        <w:rPr>
          <w:rStyle w:val="StyleUnderline"/>
          <w:highlight w:val="cyan"/>
        </w:rPr>
        <w:t>could</w:t>
      </w:r>
      <w:r w:rsidRPr="00C25486">
        <w:rPr>
          <w:rStyle w:val="StyleUnderline"/>
        </w:rPr>
        <w:t xml:space="preserve"> have the opposite effect of </w:t>
      </w:r>
      <w:r w:rsidRPr="00E00F79">
        <w:rPr>
          <w:rStyle w:val="Emphasis"/>
          <w:highlight w:val="cyan"/>
        </w:rPr>
        <w:t>discouraging competition</w:t>
      </w:r>
      <w:r w:rsidRPr="00C25486">
        <w:rPr>
          <w:sz w:val="16"/>
        </w:rPr>
        <w:t xml:space="preserve"> in the market </w:t>
      </w:r>
      <w:r w:rsidRPr="00E00F79">
        <w:rPr>
          <w:rStyle w:val="StyleUnderline"/>
          <w:highlight w:val="cyan"/>
        </w:rPr>
        <w:t xml:space="preserve">for </w:t>
      </w:r>
      <w:r w:rsidRPr="00E00F79">
        <w:rPr>
          <w:rStyle w:val="Emphasis"/>
          <w:highlight w:val="cyan"/>
        </w:rPr>
        <w:t>innovation</w:t>
      </w:r>
      <w:r w:rsidRPr="00E00F79">
        <w:rPr>
          <w:sz w:val="16"/>
          <w:highlight w:val="cyan"/>
        </w:rPr>
        <w:t>.</w:t>
      </w:r>
    </w:p>
    <w:p w14:paraId="3894807C" w14:textId="77777777" w:rsidR="000274CE" w:rsidRPr="00E00F79" w:rsidRDefault="000274CE" w:rsidP="000274CE">
      <w:pPr>
        <w:rPr>
          <w:sz w:val="16"/>
        </w:rPr>
      </w:pPr>
      <w:r w:rsidRPr="00E00F79">
        <w:rPr>
          <w:sz w:val="16"/>
        </w:rPr>
        <w:t xml:space="preserve">Currently </w:t>
      </w:r>
      <w:r w:rsidRPr="00E00F79">
        <w:rPr>
          <w:rStyle w:val="StyleUnderline"/>
        </w:rPr>
        <w:t>there are only two injectable drugs for the disease</w:t>
      </w:r>
      <w:r w:rsidRPr="00E00F79">
        <w:rPr>
          <w:sz w:val="16"/>
        </w:rPr>
        <w:t xml:space="preserve">. Sanofi owns them both. </w:t>
      </w:r>
      <w:r w:rsidRPr="00E00F79">
        <w:rPr>
          <w:rStyle w:val="StyleUnderline"/>
          <w:highlight w:val="cyan"/>
        </w:rPr>
        <w:t>Maze, a small biotech</w:t>
      </w:r>
      <w:r w:rsidRPr="00E00F79">
        <w:rPr>
          <w:rStyle w:val="StyleUnderline"/>
        </w:rPr>
        <w:t xml:space="preserve">, has </w:t>
      </w:r>
      <w:r w:rsidRPr="00E00F79">
        <w:rPr>
          <w:rStyle w:val="StyleUnderline"/>
          <w:highlight w:val="cyan"/>
        </w:rPr>
        <w:t>completed</w:t>
      </w:r>
      <w:r w:rsidRPr="00E00F79">
        <w:rPr>
          <w:sz w:val="16"/>
        </w:rPr>
        <w:t xml:space="preserve"> early </w:t>
      </w:r>
      <w:r w:rsidRPr="00E00F79">
        <w:rPr>
          <w:rStyle w:val="StyleUnderline"/>
        </w:rPr>
        <w:t xml:space="preserve">testing of </w:t>
      </w:r>
      <w:r w:rsidRPr="00E00F79">
        <w:rPr>
          <w:rStyle w:val="StyleUnderline"/>
          <w:highlight w:val="cyan"/>
        </w:rPr>
        <w:t>a</w:t>
      </w:r>
      <w:r w:rsidRPr="00E00F79">
        <w:rPr>
          <w:sz w:val="16"/>
        </w:rPr>
        <w:t xml:space="preserve">n oral </w:t>
      </w:r>
      <w:r w:rsidRPr="00E00F79">
        <w:rPr>
          <w:rStyle w:val="StyleUnderline"/>
          <w:highlight w:val="cyan"/>
        </w:rPr>
        <w:t>med</w:t>
      </w:r>
      <w:r w:rsidRPr="00E00F79">
        <w:rPr>
          <w:rStyle w:val="StyleUnderline"/>
        </w:rPr>
        <w:t xml:space="preserve">ication, </w:t>
      </w:r>
      <w:r w:rsidRPr="00E00F79">
        <w:rPr>
          <w:rStyle w:val="StyleUnderline"/>
          <w:highlight w:val="cyan"/>
        </w:rPr>
        <w:t>which</w:t>
      </w:r>
      <w:r w:rsidRPr="00E00F79">
        <w:rPr>
          <w:rStyle w:val="StyleUnderline"/>
        </w:rPr>
        <w:t>,</w:t>
      </w:r>
      <w:r w:rsidRPr="00E00F79">
        <w:rPr>
          <w:sz w:val="16"/>
        </w:rPr>
        <w:t xml:space="preserve"> if successful, </w:t>
      </w:r>
      <w:r w:rsidRPr="00E00F79">
        <w:rPr>
          <w:rStyle w:val="StyleUnderline"/>
          <w:highlight w:val="cyan"/>
        </w:rPr>
        <w:t>would likely take</w:t>
      </w:r>
      <w:r w:rsidRPr="00E00F79">
        <w:rPr>
          <w:rStyle w:val="StyleUnderline"/>
        </w:rPr>
        <w:t xml:space="preserve"> much</w:t>
      </w:r>
      <w:r w:rsidRPr="00E00F79">
        <w:rPr>
          <w:sz w:val="16"/>
        </w:rPr>
        <w:t>—if not all—</w:t>
      </w:r>
      <w:r w:rsidRPr="00E00F79">
        <w:rPr>
          <w:rStyle w:val="StyleUnderline"/>
        </w:rPr>
        <w:t xml:space="preserve">of </w:t>
      </w:r>
      <w:r w:rsidRPr="00E00F79">
        <w:rPr>
          <w:rStyle w:val="StyleUnderline"/>
          <w:highlight w:val="cyan"/>
        </w:rPr>
        <w:t>the market. The FTC stated</w:t>
      </w:r>
      <w:r w:rsidRPr="00E00F79">
        <w:rPr>
          <w:rStyle w:val="StyleUnderline"/>
        </w:rPr>
        <w:t xml:space="preserve"> that “</w:t>
      </w:r>
      <w:r w:rsidRPr="00E00F79">
        <w:rPr>
          <w:rStyle w:val="StyleUnderline"/>
          <w:highlight w:val="cyan"/>
        </w:rPr>
        <w:t>the</w:t>
      </w:r>
      <w:r w:rsidRPr="00E00F79">
        <w:rPr>
          <w:rStyle w:val="StyleUnderline"/>
        </w:rPr>
        <w:t xml:space="preserve"> proposed </w:t>
      </w:r>
      <w:r w:rsidRPr="00E00F79">
        <w:rPr>
          <w:rStyle w:val="StyleUnderline"/>
          <w:highlight w:val="cyan"/>
        </w:rPr>
        <w:t>deal would have allowed</w:t>
      </w:r>
      <w:r w:rsidRPr="00E00F79">
        <w:rPr>
          <w:sz w:val="16"/>
        </w:rPr>
        <w:t xml:space="preserve"> Sanofi to maintain its </w:t>
      </w:r>
      <w:r w:rsidRPr="00E00F79">
        <w:rPr>
          <w:rStyle w:val="StyleUnderline"/>
          <w:highlight w:val="cyan"/>
        </w:rPr>
        <w:t>monopoly power</w:t>
      </w:r>
      <w:r w:rsidRPr="00E00F79">
        <w:rPr>
          <w:sz w:val="16"/>
        </w:rPr>
        <w:t>” and continue charging “over $750,000” annually for its Pompe therapies.”</w:t>
      </w:r>
    </w:p>
    <w:p w14:paraId="3411EE10" w14:textId="77777777" w:rsidR="000274CE" w:rsidRPr="00E00F79" w:rsidRDefault="000274CE" w:rsidP="000274CE">
      <w:pPr>
        <w:rPr>
          <w:sz w:val="16"/>
        </w:rPr>
      </w:pPr>
      <w:r w:rsidRPr="00E00F79">
        <w:rPr>
          <w:sz w:val="16"/>
        </w:rPr>
        <w:t>However, the high prices that the commission seeks to prevent are not the result of collusion but the patent system. Regardless of who owns the new drug, if approved, it will be expensive because competitors cannot copy it. Patents create a temporary monopoly that enables the inventor/developer of a product to recoup the costs of innovation. High prices are the reason that a company would spend hundreds of millions of dollars and as much as a decade to develop a new medicine for a market of only 1,000 patients. Competitive pricing will begin without FTC intervention when patents expire, and generic competition enters the market at discounts of as much as 90%.</w:t>
      </w:r>
    </w:p>
    <w:p w14:paraId="2EE6AD90" w14:textId="77777777" w:rsidR="000274CE" w:rsidRPr="00E00F79" w:rsidRDefault="000274CE" w:rsidP="000274CE">
      <w:pPr>
        <w:rPr>
          <w:sz w:val="16"/>
        </w:rPr>
      </w:pPr>
      <w:r w:rsidRPr="00C25486">
        <w:rPr>
          <w:sz w:val="16"/>
        </w:rPr>
        <w:t>The response to the suit was immediate. To quote an FTC press release: “Within hours after the commission issued the complaint, Sanofi announced that it would terminate the agreement.” FTC Chair Lina M. Khan called the result a “successful effort by the commission to protect competition in the pharmaceutical industry.”</w:t>
      </w:r>
    </w:p>
    <w:p w14:paraId="629D274E" w14:textId="77777777" w:rsidR="000274CE" w:rsidRPr="00C25486" w:rsidRDefault="000274CE" w:rsidP="000274CE">
      <w:pPr>
        <w:rPr>
          <w:rStyle w:val="StyleUnderline"/>
        </w:rPr>
      </w:pPr>
      <w:r w:rsidRPr="00E00F79">
        <w:rPr>
          <w:sz w:val="16"/>
        </w:rPr>
        <w:t xml:space="preserve">In her statement, Ms. Khan pointed out that “The complaint also broke new ground by charging that an acquisition of a product in the pipeline with no sales can still constitute illegal monopolization.” In case anyone failed to grasp that the intent of its policy is “to arrest anticompetitive tendencies in their incipiency,” the following week the commission issued “Merger Guidelines” that spelled out its plans in detail. </w:t>
      </w:r>
      <w:r w:rsidRPr="00E00F79">
        <w:rPr>
          <w:rStyle w:val="StyleUnderline"/>
          <w:highlight w:val="cyan"/>
        </w:rPr>
        <w:t>If the FTC pursues this policy broadly</w:t>
      </w:r>
      <w:r w:rsidRPr="00C25486">
        <w:rPr>
          <w:rStyle w:val="StyleUnderline"/>
        </w:rPr>
        <w:t xml:space="preserve"> in the life-sciences community, </w:t>
      </w:r>
      <w:r w:rsidRPr="00E00F79">
        <w:rPr>
          <w:rStyle w:val="StyleUnderline"/>
          <w:highlight w:val="cyan"/>
        </w:rPr>
        <w:t xml:space="preserve">it could have a </w:t>
      </w:r>
      <w:r w:rsidRPr="00E00F79">
        <w:rPr>
          <w:rStyle w:val="Emphasis"/>
          <w:highlight w:val="cyan"/>
        </w:rPr>
        <w:t>chilling effect</w:t>
      </w:r>
      <w:r w:rsidRPr="00E00F79">
        <w:rPr>
          <w:rStyle w:val="StyleUnderline"/>
          <w:highlight w:val="cyan"/>
        </w:rPr>
        <w:t xml:space="preserve"> on</w:t>
      </w:r>
      <w:r w:rsidRPr="00C25486">
        <w:rPr>
          <w:rStyle w:val="StyleUnderline"/>
        </w:rPr>
        <w:t xml:space="preserve"> the </w:t>
      </w:r>
      <w:r w:rsidRPr="00C25486">
        <w:rPr>
          <w:rStyle w:val="Emphasis"/>
        </w:rPr>
        <w:t xml:space="preserve">supply of </w:t>
      </w:r>
      <w:r w:rsidRPr="00E00F79">
        <w:rPr>
          <w:rStyle w:val="Emphasis"/>
          <w:highlight w:val="cyan"/>
        </w:rPr>
        <w:t>new drugs</w:t>
      </w:r>
      <w:r w:rsidRPr="00E00F79">
        <w:rPr>
          <w:rStyle w:val="StyleUnderline"/>
          <w:highlight w:val="cyan"/>
        </w:rPr>
        <w:t>.</w:t>
      </w:r>
    </w:p>
    <w:p w14:paraId="41F9CBCE" w14:textId="77777777" w:rsidR="000274CE" w:rsidRPr="00E00F79" w:rsidRDefault="000274CE" w:rsidP="000274CE">
      <w:pPr>
        <w:rPr>
          <w:rStyle w:val="StyleUnderline"/>
        </w:rPr>
      </w:pPr>
      <w:r w:rsidRPr="00E00F79">
        <w:rPr>
          <w:sz w:val="16"/>
        </w:rPr>
        <w:t xml:space="preserve">Large and small </w:t>
      </w:r>
      <w:r w:rsidRPr="00E00F79">
        <w:rPr>
          <w:rStyle w:val="StyleUnderline"/>
          <w:highlight w:val="cyan"/>
        </w:rPr>
        <w:t>biopharma</w:t>
      </w:r>
      <w:r w:rsidRPr="00E00F79">
        <w:rPr>
          <w:sz w:val="16"/>
        </w:rPr>
        <w:t xml:space="preserve"> companies operate in different markets. </w:t>
      </w:r>
      <w:r w:rsidRPr="00E00F79">
        <w:rPr>
          <w:rStyle w:val="StyleUnderline"/>
          <w:highlight w:val="cyan"/>
        </w:rPr>
        <w:t>Startups</w:t>
      </w:r>
      <w:r w:rsidRPr="00E00F79">
        <w:rPr>
          <w:sz w:val="16"/>
        </w:rPr>
        <w:t xml:space="preserve">, like Maze, </w:t>
      </w:r>
      <w:r w:rsidRPr="00E00F79">
        <w:rPr>
          <w:rStyle w:val="StyleUnderline"/>
          <w:highlight w:val="cyan"/>
        </w:rPr>
        <w:t>focus</w:t>
      </w:r>
      <w:r w:rsidRPr="00E00F79">
        <w:rPr>
          <w:rStyle w:val="StyleUnderline"/>
        </w:rPr>
        <w:t xml:space="preserve"> exclusively </w:t>
      </w:r>
      <w:r w:rsidRPr="00E00F79">
        <w:rPr>
          <w:rStyle w:val="StyleUnderline"/>
          <w:highlight w:val="cyan"/>
        </w:rPr>
        <w:t>on innovation</w:t>
      </w:r>
      <w:r w:rsidRPr="00E00F79">
        <w:rPr>
          <w:sz w:val="16"/>
        </w:rPr>
        <w:t xml:space="preserve">; the multi-national giants devote most of their attention to the sales of existing products, the activity for which anti-trust laws were written. Innovation markets operate differently from conventional markets. </w:t>
      </w:r>
      <w:r w:rsidRPr="00E00F79">
        <w:rPr>
          <w:rStyle w:val="StyleUnderline"/>
        </w:rPr>
        <w:t xml:space="preserve">The </w:t>
      </w:r>
      <w:r w:rsidRPr="00E00F79">
        <w:rPr>
          <w:rStyle w:val="StyleUnderline"/>
          <w:highlight w:val="cyan"/>
        </w:rPr>
        <w:t>commissioners</w:t>
      </w:r>
      <w:r w:rsidRPr="00E00F79">
        <w:rPr>
          <w:rStyle w:val="StyleUnderline"/>
        </w:rPr>
        <w:t xml:space="preserve"> talk about the prices of the drugs that people take but </w:t>
      </w:r>
      <w:r w:rsidRPr="00E00F79">
        <w:rPr>
          <w:rStyle w:val="StyleUnderline"/>
          <w:highlight w:val="cyan"/>
        </w:rPr>
        <w:t>focus regulatory efforts on molecules in development</w:t>
      </w:r>
      <w:r w:rsidRPr="00E00F79">
        <w:rPr>
          <w:rStyle w:val="StyleUnderline"/>
        </w:rPr>
        <w:t xml:space="preserve"> that haven’t yet</w:t>
      </w:r>
      <w:r w:rsidRPr="00E00F79">
        <w:rPr>
          <w:sz w:val="16"/>
        </w:rPr>
        <w:t>—and may never—</w:t>
      </w:r>
      <w:r w:rsidRPr="00E00F79">
        <w:rPr>
          <w:rStyle w:val="StyleUnderline"/>
        </w:rPr>
        <w:t xml:space="preserve">become products. </w:t>
      </w:r>
      <w:r w:rsidRPr="00E00F79">
        <w:rPr>
          <w:rStyle w:val="StyleUnderline"/>
          <w:highlight w:val="cyan"/>
        </w:rPr>
        <w:t>In that arena</w:t>
      </w:r>
      <w:r w:rsidRPr="00E00F79">
        <w:rPr>
          <w:sz w:val="16"/>
        </w:rPr>
        <w:t xml:space="preserve">, conventional </w:t>
      </w:r>
      <w:r w:rsidRPr="00E00F79">
        <w:rPr>
          <w:rStyle w:val="StyleUnderline"/>
          <w:highlight w:val="cyan"/>
        </w:rPr>
        <w:t>antitrust tactics</w:t>
      </w:r>
      <w:r w:rsidRPr="00E00F79">
        <w:rPr>
          <w:rStyle w:val="StyleUnderline"/>
        </w:rPr>
        <w:t xml:space="preserve"> can </w:t>
      </w:r>
      <w:r w:rsidRPr="00E00F79">
        <w:rPr>
          <w:rStyle w:val="Emphasis"/>
          <w:highlight w:val="cyan"/>
        </w:rPr>
        <w:t>reduce competition</w:t>
      </w:r>
      <w:r w:rsidRPr="00E00F79">
        <w:rPr>
          <w:rStyle w:val="StyleUnderline"/>
          <w:highlight w:val="cyan"/>
        </w:rPr>
        <w:t xml:space="preserve"> and </w:t>
      </w:r>
      <w:r w:rsidRPr="00E00F79">
        <w:rPr>
          <w:rStyle w:val="Emphasis"/>
          <w:highlight w:val="cyan"/>
        </w:rPr>
        <w:t>prevent new medicines</w:t>
      </w:r>
      <w:r w:rsidRPr="00E00F79">
        <w:rPr>
          <w:rStyle w:val="StyleUnderline"/>
        </w:rPr>
        <w:t xml:space="preserve"> from reaching patients.</w:t>
      </w:r>
    </w:p>
    <w:p w14:paraId="270C69F7" w14:textId="77777777" w:rsidR="000274CE" w:rsidRPr="00E00F79" w:rsidRDefault="000274CE" w:rsidP="000274CE">
      <w:pPr>
        <w:rPr>
          <w:sz w:val="16"/>
        </w:rPr>
      </w:pPr>
      <w:r w:rsidRPr="00E00F79">
        <w:rPr>
          <w:rStyle w:val="StyleUnderline"/>
          <w:highlight w:val="cyan"/>
        </w:rPr>
        <w:t>More than half of new drugs originate in small biotech</w:t>
      </w:r>
      <w:r w:rsidRPr="00E00F79">
        <w:rPr>
          <w:rStyle w:val="StyleUnderline"/>
        </w:rPr>
        <w:t xml:space="preserve"> companies. By targeting</w:t>
      </w:r>
      <w:r w:rsidRPr="00E00F79">
        <w:rPr>
          <w:sz w:val="16"/>
        </w:rPr>
        <w:t xml:space="preserve"> Sanofi-</w:t>
      </w:r>
      <w:r w:rsidRPr="00E00F79">
        <w:rPr>
          <w:rStyle w:val="StyleUnderline"/>
        </w:rPr>
        <w:t>Maze, the FTC broke up a research collaboration</w:t>
      </w:r>
      <w:r w:rsidRPr="00E00F79">
        <w:rPr>
          <w:sz w:val="16"/>
        </w:rPr>
        <w:t xml:space="preserve">, not a cartel. </w:t>
      </w:r>
      <w:r w:rsidRPr="00E00F79">
        <w:rPr>
          <w:rStyle w:val="StyleUnderline"/>
        </w:rPr>
        <w:t xml:space="preserve">The cost of development is so great, the process takes so long and the probability of failure is so high </w:t>
      </w:r>
      <w:r w:rsidRPr="00E00F79">
        <w:rPr>
          <w:rStyle w:val="StyleUnderline"/>
          <w:highlight w:val="cyan"/>
        </w:rPr>
        <w:t>that few startups can take a product</w:t>
      </w:r>
      <w:r w:rsidRPr="00E00F79">
        <w:rPr>
          <w:sz w:val="16"/>
        </w:rPr>
        <w:t xml:space="preserve"> from </w:t>
      </w:r>
      <w:r w:rsidRPr="00E00F79">
        <w:rPr>
          <w:rStyle w:val="StyleUnderline"/>
        </w:rPr>
        <w:t xml:space="preserve">discovery </w:t>
      </w:r>
      <w:r w:rsidRPr="00E00F79">
        <w:rPr>
          <w:rStyle w:val="StyleUnderline"/>
          <w:highlight w:val="cyan"/>
        </w:rPr>
        <w:t>to approval without help. Through</w:t>
      </w:r>
      <w:r w:rsidRPr="00E00F79">
        <w:rPr>
          <w:rStyle w:val="StyleUnderline"/>
        </w:rPr>
        <w:t xml:space="preserve"> a </w:t>
      </w:r>
      <w:r w:rsidRPr="00E00F79">
        <w:rPr>
          <w:rStyle w:val="StyleUnderline"/>
          <w:highlight w:val="cyan"/>
        </w:rPr>
        <w:t>collaboration, a small biotech can access infrastructure</w:t>
      </w:r>
      <w:r w:rsidRPr="00E00F79">
        <w:rPr>
          <w:rStyle w:val="StyleUnderline"/>
        </w:rPr>
        <w:t xml:space="preserve"> and expertise </w:t>
      </w:r>
      <w:r w:rsidRPr="00E00F79">
        <w:rPr>
          <w:rStyle w:val="StyleUnderline"/>
          <w:highlight w:val="cyan"/>
        </w:rPr>
        <w:lastRenderedPageBreak/>
        <w:t>that a large partner has</w:t>
      </w:r>
      <w:r w:rsidRPr="00E00F79">
        <w:rPr>
          <w:sz w:val="16"/>
        </w:rPr>
        <w:t xml:space="preserve"> spent decades and hundreds of millions of dollars building. To reduce risk and attract investors, </w:t>
      </w:r>
      <w:r w:rsidRPr="00E00F79">
        <w:rPr>
          <w:rStyle w:val="StyleUnderline"/>
          <w:highlight w:val="cyan"/>
        </w:rPr>
        <w:t>startups must have</w:t>
      </w:r>
      <w:r w:rsidRPr="00E00F79">
        <w:rPr>
          <w:rStyle w:val="StyleUnderline"/>
        </w:rPr>
        <w:t xml:space="preserve"> the option of seeking </w:t>
      </w:r>
      <w:r w:rsidRPr="00E00F79">
        <w:rPr>
          <w:rStyle w:val="Emphasis"/>
          <w:highlight w:val="cyan"/>
        </w:rPr>
        <w:t>support from pharma</w:t>
      </w:r>
      <w:r w:rsidRPr="00E00F79">
        <w:rPr>
          <w:sz w:val="16"/>
        </w:rPr>
        <w:t>. The companies best suited and most likely to be interested are those already in the therapeutic area.</w:t>
      </w:r>
    </w:p>
    <w:p w14:paraId="2249F130" w14:textId="77777777" w:rsidR="000274CE" w:rsidRPr="00E00F79" w:rsidRDefault="000274CE" w:rsidP="000274CE">
      <w:pPr>
        <w:rPr>
          <w:sz w:val="16"/>
        </w:rPr>
      </w:pPr>
      <w:r w:rsidRPr="00E00F79">
        <w:rPr>
          <w:sz w:val="16"/>
        </w:rPr>
        <w:t>The commission claimed that “If Sanofi did not acquire MZE001, MZE001 would continue development as part of Maze,” either independently or partnered with another firm. That may be true in this case. However, not all small companies would be so fortunate, particularly when interest rates are high, as they have been lately, and financial markets are closed to them.</w:t>
      </w:r>
    </w:p>
    <w:p w14:paraId="09B68AB8" w14:textId="77777777" w:rsidR="000274CE" w:rsidRPr="00E00F79" w:rsidRDefault="000274CE" w:rsidP="000274CE">
      <w:pPr>
        <w:rPr>
          <w:rStyle w:val="StyleUnderline"/>
        </w:rPr>
      </w:pPr>
      <w:r w:rsidRPr="00E00F79">
        <w:rPr>
          <w:sz w:val="16"/>
        </w:rPr>
        <w:t xml:space="preserve">Rare-disease niche markets support few players—in the case of Pompe disease—a single company. </w:t>
      </w:r>
      <w:r w:rsidRPr="00E00F79">
        <w:rPr>
          <w:rStyle w:val="StyleUnderline"/>
          <w:highlight w:val="cyan"/>
        </w:rPr>
        <w:t>By taking the market leader out</w:t>
      </w:r>
      <w:r w:rsidRPr="00E00F79">
        <w:rPr>
          <w:rStyle w:val="StyleUnderline"/>
        </w:rPr>
        <w:t xml:space="preserve"> of the market for drugs in development, </w:t>
      </w:r>
      <w:r w:rsidRPr="00E00F79">
        <w:rPr>
          <w:rStyle w:val="StyleUnderline"/>
          <w:highlight w:val="cyan"/>
        </w:rPr>
        <w:t>antitrust</w:t>
      </w:r>
      <w:r w:rsidRPr="00E00F79">
        <w:rPr>
          <w:rStyle w:val="StyleUnderline"/>
        </w:rPr>
        <w:t xml:space="preserve"> policy </w:t>
      </w:r>
      <w:r w:rsidRPr="00E00F79">
        <w:rPr>
          <w:rStyle w:val="Emphasis"/>
          <w:highlight w:val="cyan"/>
        </w:rPr>
        <w:t>limits</w:t>
      </w:r>
      <w:r w:rsidRPr="00E00F79">
        <w:rPr>
          <w:rStyle w:val="Emphasis"/>
        </w:rPr>
        <w:t xml:space="preserve"> the field of </w:t>
      </w:r>
      <w:r w:rsidRPr="00E00F79">
        <w:rPr>
          <w:rStyle w:val="Emphasis"/>
          <w:highlight w:val="cyan"/>
        </w:rPr>
        <w:t>potential bidders</w:t>
      </w:r>
      <w:r w:rsidRPr="00E00F79">
        <w:rPr>
          <w:rStyle w:val="StyleUnderline"/>
        </w:rPr>
        <w:t xml:space="preserve"> for molecules or companies</w:t>
      </w:r>
      <w:r w:rsidRPr="00E00F79">
        <w:rPr>
          <w:sz w:val="16"/>
        </w:rPr>
        <w:t xml:space="preserve">. </w:t>
      </w:r>
      <w:r w:rsidRPr="00E00F79">
        <w:rPr>
          <w:rStyle w:val="StyleUnderline"/>
        </w:rPr>
        <w:t xml:space="preserve">Reduced competition means </w:t>
      </w:r>
      <w:r w:rsidRPr="00E00F79">
        <w:rPr>
          <w:rStyle w:val="StyleUnderline"/>
          <w:highlight w:val="cyan"/>
        </w:rPr>
        <w:t>buyers can dictate lower prices</w:t>
      </w:r>
      <w:r w:rsidRPr="00E00F79">
        <w:rPr>
          <w:sz w:val="16"/>
        </w:rPr>
        <w:t xml:space="preserve"> that don’t reflect the true value the small companies have built. </w:t>
      </w:r>
      <w:r w:rsidRPr="00E00F79">
        <w:rPr>
          <w:rStyle w:val="StyleUnderline"/>
        </w:rPr>
        <w:t xml:space="preserve">When returns for </w:t>
      </w:r>
      <w:r w:rsidRPr="00E00F79">
        <w:rPr>
          <w:sz w:val="16"/>
        </w:rPr>
        <w:t xml:space="preserve">investment in </w:t>
      </w:r>
      <w:r w:rsidRPr="00E00F79">
        <w:rPr>
          <w:rStyle w:val="StyleUnderline"/>
        </w:rPr>
        <w:t xml:space="preserve">innovation suffer, </w:t>
      </w:r>
      <w:r w:rsidRPr="00E00F79">
        <w:rPr>
          <w:rStyle w:val="StyleUnderline"/>
          <w:highlight w:val="cyan"/>
        </w:rPr>
        <w:t>entrepreneurs struggle to raise money</w:t>
      </w:r>
      <w:r w:rsidRPr="00E00F79">
        <w:rPr>
          <w:sz w:val="16"/>
        </w:rPr>
        <w:t xml:space="preserve">; some fail </w:t>
      </w:r>
      <w:r w:rsidRPr="00E00F79">
        <w:rPr>
          <w:rStyle w:val="StyleUnderline"/>
          <w:highlight w:val="cyan"/>
        </w:rPr>
        <w:t>and molecules do not get developed</w:t>
      </w:r>
      <w:r w:rsidRPr="00E00F79">
        <w:rPr>
          <w:rStyle w:val="StyleUnderline"/>
        </w:rPr>
        <w:t>.</w:t>
      </w:r>
    </w:p>
    <w:p w14:paraId="3AF464E0" w14:textId="77777777" w:rsidR="000274CE" w:rsidRPr="00E00F79" w:rsidRDefault="000274CE" w:rsidP="000274CE">
      <w:pPr>
        <w:rPr>
          <w:sz w:val="16"/>
        </w:rPr>
      </w:pPr>
      <w:r w:rsidRPr="00E00F79">
        <w:rPr>
          <w:rStyle w:val="StyleUnderline"/>
          <w:highlight w:val="cyan"/>
        </w:rPr>
        <w:t>The commission</w:t>
      </w:r>
      <w:r w:rsidRPr="00E00F79">
        <w:rPr>
          <w:rStyle w:val="StyleUnderline"/>
        </w:rPr>
        <w:t xml:space="preserve"> expects that</w:t>
      </w:r>
      <w:r w:rsidRPr="00E00F79">
        <w:rPr>
          <w:sz w:val="16"/>
        </w:rPr>
        <w:t xml:space="preserve"> by publishing its guidelines and highlighting its “important victory” over a small research partnership, </w:t>
      </w:r>
      <w:r w:rsidRPr="00E00F79">
        <w:rPr>
          <w:rStyle w:val="StyleUnderline"/>
        </w:rPr>
        <w:t xml:space="preserve">it can </w:t>
      </w:r>
      <w:r w:rsidRPr="00E00F79">
        <w:rPr>
          <w:rStyle w:val="Emphasis"/>
          <w:highlight w:val="cyan"/>
        </w:rPr>
        <w:t>discourage</w:t>
      </w:r>
      <w:r w:rsidRPr="00E00F79">
        <w:rPr>
          <w:rStyle w:val="Emphasis"/>
        </w:rPr>
        <w:t xml:space="preserve"> such </w:t>
      </w:r>
      <w:r w:rsidRPr="00E00F79">
        <w:rPr>
          <w:rStyle w:val="Emphasis"/>
          <w:highlight w:val="cyan"/>
        </w:rPr>
        <w:t>arrangements before they happen</w:t>
      </w:r>
      <w:r w:rsidRPr="00E00F79">
        <w:rPr>
          <w:rStyle w:val="StyleUnderline"/>
        </w:rPr>
        <w:t>. If a would-be buyer</w:t>
      </w:r>
      <w:r w:rsidRPr="00E00F79">
        <w:rPr>
          <w:sz w:val="16"/>
        </w:rPr>
        <w:t xml:space="preserve"> like Sanofi of a product or company </w:t>
      </w:r>
      <w:r w:rsidRPr="00E00F79">
        <w:rPr>
          <w:rStyle w:val="StyleUnderline"/>
        </w:rPr>
        <w:t>suspects that the commission will object, they will not waste their time considering a collaboration</w:t>
      </w:r>
      <w:r w:rsidRPr="00E00F79">
        <w:rPr>
          <w:sz w:val="16"/>
        </w:rPr>
        <w:t>. Should the molecule ever come to market, they can buy it then, when it might be worth a court battle.</w:t>
      </w:r>
    </w:p>
    <w:p w14:paraId="4CCEA969" w14:textId="77777777" w:rsidR="000274CE" w:rsidRPr="00E00F79" w:rsidRDefault="000274CE" w:rsidP="000274CE">
      <w:pPr>
        <w:rPr>
          <w:sz w:val="16"/>
        </w:rPr>
      </w:pPr>
      <w:r w:rsidRPr="00E00F79">
        <w:rPr>
          <w:sz w:val="16"/>
        </w:rPr>
        <w:t>The importance of unfettered M&amp;A in the research market is reflected in the opening lines of a January 11 Wall Street Journal article: “Recent acquisitions of small drugmakers are giving biotechnology venture capitalists hope for stabilization in their industry following two years of declining investment.”</w:t>
      </w:r>
    </w:p>
    <w:p w14:paraId="5C5CC8E1" w14:textId="2A52EBE0" w:rsidR="000274CE" w:rsidRPr="000274CE" w:rsidRDefault="000274CE" w:rsidP="000274CE">
      <w:pPr>
        <w:rPr>
          <w:sz w:val="16"/>
        </w:rPr>
      </w:pPr>
      <w:r w:rsidRPr="00C25486">
        <w:rPr>
          <w:rStyle w:val="StyleUnderline"/>
        </w:rPr>
        <w:t xml:space="preserve">Antitrust policy that discourages research partnerships will limit investment in new molecules. </w:t>
      </w:r>
      <w:r w:rsidRPr="00C25486">
        <w:rPr>
          <w:sz w:val="16"/>
        </w:rPr>
        <w:t xml:space="preserve">Lawsuits will go unchallenged in court and and the </w:t>
      </w:r>
      <w:r w:rsidRPr="00C25486">
        <w:rPr>
          <w:rStyle w:val="StyleUnderline"/>
        </w:rPr>
        <w:t>collaborations will end</w:t>
      </w:r>
      <w:r w:rsidRPr="00C25486">
        <w:rPr>
          <w:sz w:val="16"/>
        </w:rPr>
        <w:t xml:space="preserve">. Ideas and </w:t>
      </w:r>
      <w:r w:rsidRPr="00C25486">
        <w:rPr>
          <w:rStyle w:val="StyleUnderline"/>
        </w:rPr>
        <w:t>inventions</w:t>
      </w:r>
      <w:r w:rsidRPr="00C25486">
        <w:rPr>
          <w:sz w:val="16"/>
        </w:rPr>
        <w:t xml:space="preserve"> that </w:t>
      </w:r>
      <w:r w:rsidRPr="00C25486">
        <w:rPr>
          <w:rStyle w:val="StyleUnderline"/>
        </w:rPr>
        <w:t>never get to market</w:t>
      </w:r>
      <w:r w:rsidRPr="00C25486">
        <w:rPr>
          <w:sz w:val="16"/>
        </w:rPr>
        <w:t xml:space="preserve"> will not be missed. </w:t>
      </w:r>
      <w:r w:rsidRPr="00C25486">
        <w:rPr>
          <w:rStyle w:val="StyleUnderline"/>
        </w:rPr>
        <w:t>The commissioners should</w:t>
      </w:r>
      <w:r w:rsidRPr="00C25486">
        <w:rPr>
          <w:sz w:val="16"/>
        </w:rPr>
        <w:t xml:space="preserve"> promote—</w:t>
      </w:r>
      <w:r w:rsidRPr="00C25486">
        <w:rPr>
          <w:rStyle w:val="StyleUnderline"/>
        </w:rPr>
        <w:t>not disrupt</w:t>
      </w:r>
      <w:r w:rsidRPr="00C25486">
        <w:rPr>
          <w:sz w:val="16"/>
        </w:rPr>
        <w:t>—</w:t>
      </w:r>
      <w:r w:rsidRPr="00C25486">
        <w:rPr>
          <w:rStyle w:val="StyleUnderline"/>
        </w:rPr>
        <w:t>collaborations if they want to</w:t>
      </w:r>
      <w:r w:rsidRPr="00C25486">
        <w:rPr>
          <w:sz w:val="16"/>
        </w:rPr>
        <w:t xml:space="preserve"> help </w:t>
      </w:r>
      <w:r w:rsidRPr="00C25486">
        <w:rPr>
          <w:rStyle w:val="StyleUnderline"/>
        </w:rPr>
        <w:t>bring new innovative treatments</w:t>
      </w:r>
      <w:r w:rsidRPr="00C25486">
        <w:rPr>
          <w:sz w:val="16"/>
        </w:rPr>
        <w:t xml:space="preserve"> to patients.</w:t>
      </w:r>
    </w:p>
    <w:p w14:paraId="020009AF" w14:textId="4244BF6F" w:rsidR="00C82E8A" w:rsidRDefault="00C82E8A" w:rsidP="00C82E8A">
      <w:pPr>
        <w:pStyle w:val="Heading3"/>
      </w:pPr>
      <w:r>
        <w:lastRenderedPageBreak/>
        <w:t>Solvency---Innovation---2AC</w:t>
      </w:r>
    </w:p>
    <w:p w14:paraId="3659FC1D" w14:textId="77777777" w:rsidR="00C82E8A" w:rsidRDefault="00C82E8A" w:rsidP="00C82E8A">
      <w:pPr>
        <w:pStyle w:val="Heading4"/>
      </w:pPr>
      <w:r>
        <w:t>Antitrust does nothing except stifle innovation.</w:t>
      </w:r>
    </w:p>
    <w:p w14:paraId="3529BF93" w14:textId="77777777" w:rsidR="00C82E8A" w:rsidRPr="00957337" w:rsidRDefault="00C82E8A" w:rsidP="00C82E8A">
      <w:pPr>
        <w:rPr>
          <w:rStyle w:val="Style13ptBold"/>
        </w:rPr>
      </w:pPr>
      <w:r>
        <w:rPr>
          <w:rStyle w:val="Style13ptBold"/>
        </w:rPr>
        <w:t xml:space="preserve">Blask ’21 </w:t>
      </w:r>
      <w:r w:rsidRPr="00957337">
        <w:t>[</w:t>
      </w:r>
      <w:r>
        <w:t xml:space="preserve">Ari; 2021; </w:t>
      </w:r>
      <w:r w:rsidRPr="00957337">
        <w:t>associate in Willkie’s Litigation Department and Antitrust &amp; Competition Group</w:t>
      </w:r>
      <w:r>
        <w:t xml:space="preserve">; CATO Institute, “Undermining Innovation?” </w:t>
      </w:r>
      <w:r w:rsidRPr="00957337">
        <w:t>https://www.cato.org/regulation/summer-2021/undermining-innovation</w:t>
      </w:r>
      <w:r>
        <w:t>]</w:t>
      </w:r>
    </w:p>
    <w:p w14:paraId="1DA7387B" w14:textId="77777777" w:rsidR="00C82E8A" w:rsidRPr="00CA176E" w:rsidRDefault="00C82E8A" w:rsidP="00C82E8A">
      <w:pPr>
        <w:rPr>
          <w:sz w:val="16"/>
        </w:rPr>
      </w:pPr>
      <w:r w:rsidRPr="00CA176E">
        <w:rPr>
          <w:rStyle w:val="StyleUnderline"/>
        </w:rPr>
        <w:t xml:space="preserve">There is </w:t>
      </w:r>
      <w:r w:rsidRPr="00CA176E">
        <w:rPr>
          <w:rStyle w:val="Emphasis"/>
        </w:rPr>
        <w:t xml:space="preserve">much to criticize </w:t>
      </w:r>
      <w:r w:rsidRPr="00CA176E">
        <w:rPr>
          <w:rStyle w:val="StyleUnderline"/>
        </w:rPr>
        <w:t xml:space="preserve">about </w:t>
      </w:r>
      <w:r w:rsidRPr="00CA176E">
        <w:rPr>
          <w:rStyle w:val="Emphasis"/>
        </w:rPr>
        <w:t>government meddling</w:t>
      </w:r>
      <w:r w:rsidRPr="00CA176E">
        <w:rPr>
          <w:rStyle w:val="StyleUnderline"/>
        </w:rPr>
        <w:t xml:space="preserve"> in the tech market. </w:t>
      </w:r>
      <w:r w:rsidRPr="00CA176E">
        <w:rPr>
          <w:rStyle w:val="Emphasis"/>
        </w:rPr>
        <w:t>Tech</w:t>
      </w:r>
      <w:r w:rsidRPr="00CA176E">
        <w:rPr>
          <w:rStyle w:val="StyleUnderline"/>
        </w:rPr>
        <w:t xml:space="preserve"> has </w:t>
      </w:r>
      <w:r w:rsidRPr="00CA176E">
        <w:rPr>
          <w:rStyle w:val="Emphasis"/>
        </w:rPr>
        <w:t>spurred productivity</w:t>
      </w:r>
      <w:r w:rsidRPr="00CA176E">
        <w:rPr>
          <w:rStyle w:val="StyleUnderline"/>
        </w:rPr>
        <w:t xml:space="preserve"> growth and created a bounty of new products</w:t>
      </w:r>
      <w:r w:rsidRPr="00CA176E">
        <w:rPr>
          <w:sz w:val="16"/>
        </w:rPr>
        <w:t xml:space="preserve"> in recent decades. Many of </w:t>
      </w:r>
      <w:r w:rsidRPr="00CA176E">
        <w:rPr>
          <w:rStyle w:val="StyleUnderline"/>
        </w:rPr>
        <w:t>these products are free and digitization has by and large reduced costs compared to non-internet alternatives</w:t>
      </w:r>
      <w:r w:rsidRPr="00CA176E">
        <w:rPr>
          <w:sz w:val="16"/>
        </w:rPr>
        <w:t xml:space="preserve"> or predecessors. </w:t>
      </w:r>
      <w:r w:rsidRPr="00CA176E">
        <w:rPr>
          <w:rStyle w:val="StyleUnderline"/>
        </w:rPr>
        <w:t>Arguments that the U.S. tech sector is not competitive disregard changes in prices across different economic sectors, while government regulatory barriers and labor intensiveness explain high prices</w:t>
      </w:r>
      <w:r w:rsidRPr="00CA176E">
        <w:rPr>
          <w:sz w:val="16"/>
        </w:rPr>
        <w:t xml:space="preserve"> in areas like education and housing.</w:t>
      </w:r>
    </w:p>
    <w:p w14:paraId="332E8480" w14:textId="77777777" w:rsidR="00C82E8A" w:rsidRPr="00CA176E" w:rsidRDefault="00C82E8A" w:rsidP="00C82E8A">
      <w:pPr>
        <w:rPr>
          <w:sz w:val="16"/>
        </w:rPr>
      </w:pPr>
      <w:r w:rsidRPr="00CA176E">
        <w:rPr>
          <w:sz w:val="16"/>
        </w:rPr>
        <w:t>Nonetheless, calls to expand antitrust are growing. One thrust is to promote digital startup competition. In recent years, competitive process scholars like Columbia’s Tim Wu and Lina Kahn (now appointees of the Biden administration), Yale’s Fiona Scott Morton, and former Federal Trade Commission economist Jonathan Baker have written books and articles suggesting that judicial emphasis on price and output in exclusionary conduct cases is particularly ill suited to the digital economy. They propose that courts alter how they weigh procompetitive and anticompetitive effects when evaluating vertical integration and vertical contractual restraints. They also suggest removing the below-cost and recoupment requirements for predatory pricing exclusion claims.</w:t>
      </w:r>
    </w:p>
    <w:p w14:paraId="1A9DF6B9" w14:textId="77777777" w:rsidR="00C82E8A" w:rsidRPr="00CA176E" w:rsidRDefault="00C82E8A" w:rsidP="00C82E8A">
      <w:pPr>
        <w:rPr>
          <w:rStyle w:val="StyleUnderline"/>
        </w:rPr>
      </w:pPr>
      <w:r w:rsidRPr="00CA176E">
        <w:rPr>
          <w:rStyle w:val="StyleUnderline"/>
        </w:rPr>
        <w:t xml:space="preserve">The </w:t>
      </w:r>
      <w:r w:rsidRPr="00CA176E">
        <w:rPr>
          <w:rStyle w:val="Emphasis"/>
        </w:rPr>
        <w:t>competitive process</w:t>
      </w:r>
      <w:r w:rsidRPr="00CA176E">
        <w:rPr>
          <w:sz w:val="16"/>
        </w:rPr>
        <w:t xml:space="preserve"> school’s proposed </w:t>
      </w:r>
      <w:r w:rsidRPr="00CA176E">
        <w:rPr>
          <w:rStyle w:val="Emphasis"/>
        </w:rPr>
        <w:t>reforms</w:t>
      </w:r>
      <w:r w:rsidRPr="00CA176E">
        <w:rPr>
          <w:rStyle w:val="StyleUnderline"/>
        </w:rPr>
        <w:t xml:space="preserve"> should be </w:t>
      </w:r>
      <w:r w:rsidRPr="00CA176E">
        <w:rPr>
          <w:rStyle w:val="Emphasis"/>
        </w:rPr>
        <w:t>rejected</w:t>
      </w:r>
      <w:r w:rsidRPr="00CA176E">
        <w:rPr>
          <w:rStyle w:val="StyleUnderline"/>
        </w:rPr>
        <w:t xml:space="preserve"> because </w:t>
      </w:r>
      <w:r w:rsidRPr="00CA176E">
        <w:rPr>
          <w:rStyle w:val="Emphasis"/>
        </w:rPr>
        <w:t>current law</w:t>
      </w:r>
      <w:r w:rsidRPr="00CA176E">
        <w:rPr>
          <w:rStyle w:val="StyleUnderline"/>
        </w:rPr>
        <w:t xml:space="preserve"> </w:t>
      </w:r>
      <w:r w:rsidRPr="00CA176E">
        <w:rPr>
          <w:rStyle w:val="Emphasis"/>
        </w:rPr>
        <w:t>adequate</w:t>
      </w:r>
      <w:r w:rsidRPr="00CA176E">
        <w:rPr>
          <w:rStyle w:val="StyleUnderline"/>
        </w:rPr>
        <w:t xml:space="preserve">ly prohibits unjustified dominant firm exclusionary conduct without </w:t>
      </w:r>
      <w:r w:rsidRPr="00CA176E">
        <w:rPr>
          <w:rStyle w:val="Emphasis"/>
        </w:rPr>
        <w:t>unduly protecting inefficient competitors</w:t>
      </w:r>
      <w:r w:rsidRPr="00CA176E">
        <w:rPr>
          <w:rStyle w:val="StyleUnderline"/>
        </w:rPr>
        <w:t>.</w:t>
      </w:r>
      <w:r w:rsidRPr="00CA176E">
        <w:rPr>
          <w:sz w:val="16"/>
        </w:rPr>
        <w:t xml:space="preserve"> The proposed changes </w:t>
      </w:r>
      <w:r w:rsidRPr="00CA176E">
        <w:rPr>
          <w:rStyle w:val="StyleUnderline"/>
        </w:rPr>
        <w:t>would not improve the ability of courts to sanction unjustified exclusionary conduct that harms startups.</w:t>
      </w:r>
      <w:r w:rsidRPr="00CA176E">
        <w:rPr>
          <w:sz w:val="16"/>
        </w:rPr>
        <w:t xml:space="preserve"> Instead, </w:t>
      </w:r>
      <w:r w:rsidRPr="00CA176E">
        <w:rPr>
          <w:rStyle w:val="StyleUnderline"/>
        </w:rPr>
        <w:t>the reforms</w:t>
      </w:r>
      <w:r w:rsidRPr="00CA176E">
        <w:rPr>
          <w:sz w:val="16"/>
        </w:rPr>
        <w:t xml:space="preserve"> might </w:t>
      </w:r>
      <w:r w:rsidRPr="00CA176E">
        <w:rPr>
          <w:rStyle w:val="StyleUnderline"/>
        </w:rPr>
        <w:t>prevent dominant firms from achieving efficient scale and discourage new firms from aggressively pursuing price and quality competitiveness.</w:t>
      </w:r>
    </w:p>
    <w:p w14:paraId="390ED0FA" w14:textId="77777777" w:rsidR="00C82E8A" w:rsidRPr="00CA176E" w:rsidRDefault="00C82E8A" w:rsidP="00C82E8A">
      <w:pPr>
        <w:rPr>
          <w:sz w:val="16"/>
        </w:rPr>
      </w:pPr>
      <w:r w:rsidRPr="00CA176E">
        <w:rPr>
          <w:sz w:val="16"/>
        </w:rPr>
        <w:t>Balacing Analysis in Vertical Mergers, Vertical Restraints, and Vertical Ties</w:t>
      </w:r>
    </w:p>
    <w:p w14:paraId="0873E263" w14:textId="77777777" w:rsidR="00C82E8A" w:rsidRPr="00CA176E" w:rsidRDefault="00C82E8A" w:rsidP="00C82E8A">
      <w:pPr>
        <w:rPr>
          <w:rStyle w:val="StyleUnderline"/>
        </w:rPr>
      </w:pPr>
      <w:r w:rsidRPr="00CA176E">
        <w:rPr>
          <w:sz w:val="16"/>
        </w:rPr>
        <w:t xml:space="preserve">Balancing procompetitive and anticompetitive effects is the primary analytical tool used by courts in evaluating potentially exclusionary vertical mergers, vertical restraints, and product ties conducted or implemented by dominant firms. These balancing analyses usually do not take the form of an attempt to calculate the net economic effect of challenged conduct. Courts often consider whether a procompetitive benefit could be achieved by a less restrictive alternative. Additionally, defendants win close cases because of burden-of-proof issues. Therefore, </w:t>
      </w:r>
      <w:r w:rsidRPr="00CA176E">
        <w:rPr>
          <w:rStyle w:val="StyleUnderline"/>
        </w:rPr>
        <w:t>balancing analyses consist of rough analyses of competitive and anticompetitive effects rather than precise attempts to quantify the conduct.</w:t>
      </w:r>
    </w:p>
    <w:p w14:paraId="60C0A217" w14:textId="77777777" w:rsidR="00C82E8A" w:rsidRPr="00CA176E" w:rsidRDefault="00C82E8A" w:rsidP="00C82E8A">
      <w:pPr>
        <w:rPr>
          <w:sz w:val="16"/>
        </w:rPr>
      </w:pPr>
      <w:r w:rsidRPr="00CA176E">
        <w:rPr>
          <w:rStyle w:val="StyleUnderline"/>
        </w:rPr>
        <w:t>Competitive process scholars argue that balancing analyses focus too much on evidence of price harm and downplay the possibility of inefficient nascent competitors becoming efficiency leaders in the future.</w:t>
      </w:r>
      <w:r w:rsidRPr="00CA176E">
        <w:rPr>
          <w:sz w:val="16"/>
        </w:rPr>
        <w:t xml:space="preserve"> To fix this, they advocate adding legislatively mandated presumptions to the balancing analysis that would block more exclusionary conduct. Specific proposals given by Wu, Kahn, and Baker, and by a recent House Antitrust Subcommittee report, include altering doctrine by making a platform’s integration with an application (e.g., Amazon selling its own branded goods on its platform) prima facie evidence of anticompetitive behavior; increasing scrutiny of exclusive dealing, “most favored nation,” and data provision vertical contracts; and creating a presumption against approving vertical mergers if the target supplies at least 30% of the goods or services in its market.</w:t>
      </w:r>
    </w:p>
    <w:p w14:paraId="59173A0D" w14:textId="77777777" w:rsidR="00C82E8A" w:rsidRPr="00CA176E" w:rsidRDefault="00C82E8A" w:rsidP="00C82E8A">
      <w:pPr>
        <w:rPr>
          <w:rStyle w:val="StyleUnderline"/>
        </w:rPr>
      </w:pPr>
      <w:r w:rsidRPr="00CA176E">
        <w:rPr>
          <w:rStyle w:val="StyleUnderline"/>
        </w:rPr>
        <w:t xml:space="preserve">The proposed </w:t>
      </w:r>
      <w:r w:rsidRPr="00CA176E">
        <w:rPr>
          <w:rStyle w:val="Emphasis"/>
        </w:rPr>
        <w:t>reforms are</w:t>
      </w:r>
      <w:r w:rsidRPr="00CA176E">
        <w:rPr>
          <w:rStyle w:val="StyleUnderline"/>
        </w:rPr>
        <w:t xml:space="preserve"> a solution </w:t>
      </w:r>
      <w:r w:rsidRPr="00CA176E">
        <w:rPr>
          <w:rStyle w:val="Emphasis"/>
        </w:rPr>
        <w:t>in search of</w:t>
      </w:r>
      <w:r w:rsidRPr="00CA176E">
        <w:rPr>
          <w:rStyle w:val="StyleUnderline"/>
        </w:rPr>
        <w:t xml:space="preserve"> </w:t>
      </w:r>
      <w:r w:rsidRPr="00CA176E">
        <w:rPr>
          <w:rStyle w:val="Emphasis"/>
        </w:rPr>
        <w:t>a problem</w:t>
      </w:r>
      <w:r w:rsidRPr="00CA176E">
        <w:rPr>
          <w:rStyle w:val="StyleUnderline"/>
        </w:rPr>
        <w:t xml:space="preserve"> and ought to be </w:t>
      </w:r>
      <w:r w:rsidRPr="00CA176E">
        <w:rPr>
          <w:rStyle w:val="Emphasis"/>
        </w:rPr>
        <w:t>rejected</w:t>
      </w:r>
      <w:r w:rsidRPr="00CA176E">
        <w:rPr>
          <w:rStyle w:val="StyleUnderline"/>
        </w:rPr>
        <w:t>. A dominant firm’s conduct should not be prohibited unless its exclusionary consequences reflect the firm’s dominance as opposed to its efficiency, and could exclude a competitor of equal or superior efficiency.</w:t>
      </w:r>
      <w:r w:rsidRPr="00CA176E">
        <w:rPr>
          <w:sz w:val="16"/>
        </w:rPr>
        <w:t xml:space="preserve"> Applying this principle to a wide set of firms, industries, cost structures, and so on requires very careful attention to the specific facts of a case. One virtue of today’s law is that it understands that these and a host of other factors go into determining whether a certain practice with exclusionary consequences mainly reflects efficiency or dominance. </w:t>
      </w:r>
      <w:r w:rsidRPr="00CA176E">
        <w:rPr>
          <w:rStyle w:val="Emphasis"/>
        </w:rPr>
        <w:t>Current law allows</w:t>
      </w:r>
      <w:r w:rsidRPr="00CA176E">
        <w:rPr>
          <w:rStyle w:val="StyleUnderline"/>
        </w:rPr>
        <w:t xml:space="preserve"> courts to address the </w:t>
      </w:r>
      <w:r w:rsidRPr="00CA176E">
        <w:rPr>
          <w:rStyle w:val="Emphasis"/>
        </w:rPr>
        <w:t xml:space="preserve">specifics </w:t>
      </w:r>
      <w:r w:rsidRPr="00CA176E">
        <w:rPr>
          <w:rStyle w:val="Emphasis"/>
        </w:rPr>
        <w:lastRenderedPageBreak/>
        <w:t>of each case</w:t>
      </w:r>
      <w:r w:rsidRPr="00CA176E">
        <w:rPr>
          <w:rStyle w:val="StyleUnderline"/>
        </w:rPr>
        <w:t xml:space="preserve"> </w:t>
      </w:r>
      <w:r w:rsidRPr="00CA176E">
        <w:rPr>
          <w:rStyle w:val="Emphasis"/>
        </w:rPr>
        <w:t>without</w:t>
      </w:r>
      <w:r w:rsidRPr="00CA176E">
        <w:rPr>
          <w:rStyle w:val="StyleUnderline"/>
        </w:rPr>
        <w:t xml:space="preserve"> being burdened by the type of </w:t>
      </w:r>
      <w:r w:rsidRPr="00CA176E">
        <w:rPr>
          <w:rStyle w:val="Emphasis"/>
        </w:rPr>
        <w:t>blunt presumptions</w:t>
      </w:r>
      <w:r w:rsidRPr="00CA176E">
        <w:rPr>
          <w:rStyle w:val="StyleUnderline"/>
        </w:rPr>
        <w:t xml:space="preserve"> the competitive process adherents propose.</w:t>
      </w:r>
    </w:p>
    <w:p w14:paraId="6B1ADB90" w14:textId="77777777" w:rsidR="00C82E8A" w:rsidRPr="00CA176E" w:rsidRDefault="00C82E8A" w:rsidP="00C82E8A">
      <w:pPr>
        <w:rPr>
          <w:sz w:val="16"/>
        </w:rPr>
      </w:pPr>
      <w:r w:rsidRPr="00CA176E">
        <w:rPr>
          <w:sz w:val="16"/>
        </w:rPr>
        <w:t>Competitive process scholars argue that vertical exclusion warrants particular scrutiny when undertaken by a dominant digital platform because of the naturally monopolistic features of digital markets. For instance, Wu recently argued in the New York Times that Google’s acquisition of the mapping software company Waze should have been challenged and possibly blocked. According to him, a putative Google competitor with a better search platform might struggle to compete for market share unless it has good mapping software that it can integrate into search, as Google has done. Google’s mapping advantage might entirely deter the competitor from making the investments and raising the capital necessary to enter the search market.</w:t>
      </w:r>
    </w:p>
    <w:p w14:paraId="00661129" w14:textId="77777777" w:rsidR="00C82E8A" w:rsidRPr="00CA176E" w:rsidRDefault="00C82E8A" w:rsidP="00C82E8A">
      <w:pPr>
        <w:rPr>
          <w:sz w:val="16"/>
        </w:rPr>
      </w:pPr>
      <w:r w:rsidRPr="00CA176E">
        <w:rPr>
          <w:sz w:val="16"/>
        </w:rPr>
        <w:t>Platform markets / These barriers could be reinforced by search’s platform market structure. Platform markets (also referred to as two-sided markets) are markets where businesses provide value, at least in part, by matching providers with consumers; think of Airbnb’s matching property owners and renters. Platform markets are often digitally based because a primary value of the internet is instantaneous processing of large sources of information. Thus, Amazon’s marketplace matches buyers and third-party sellers, Uber matches riders and drivers, and Google matches searchers with content. Platform businesses feature consumer network effects because either one or both sets of market participants benefit when more consumers use the platform. When customers have reason to use just one platform and switching costs are high, the market structure might encourage enduring monopoly even in the face of a superior competitor. By contrast, when switching costs are low and when it makes sense for consumers to use more than one platform, the market will support multiple firms, making it easier for new firms with competitive advantages to enter.</w:t>
      </w:r>
    </w:p>
    <w:p w14:paraId="66AD104F" w14:textId="77777777" w:rsidR="00C82E8A" w:rsidRPr="00CA176E" w:rsidRDefault="00C82E8A" w:rsidP="00C82E8A">
      <w:pPr>
        <w:rPr>
          <w:rStyle w:val="StyleUnderline"/>
        </w:rPr>
      </w:pPr>
      <w:r w:rsidRPr="00CA176E">
        <w:rPr>
          <w:sz w:val="16"/>
        </w:rPr>
        <w:t xml:space="preserve">Tying / Competitive process </w:t>
      </w:r>
      <w:r w:rsidRPr="00CA176E">
        <w:rPr>
          <w:rStyle w:val="StyleUnderline"/>
        </w:rPr>
        <w:t xml:space="preserve">scholars acknowledge that some </w:t>
      </w:r>
      <w:r w:rsidRPr="00CA176E">
        <w:rPr>
          <w:rStyle w:val="Emphasis"/>
        </w:rPr>
        <w:t>digital markets</w:t>
      </w:r>
      <w:r w:rsidRPr="00CA176E">
        <w:rPr>
          <w:rStyle w:val="StyleUnderline"/>
        </w:rPr>
        <w:t xml:space="preserve"> have a greater </w:t>
      </w:r>
      <w:r w:rsidRPr="00CA176E">
        <w:rPr>
          <w:rStyle w:val="Emphasis"/>
        </w:rPr>
        <w:t>tendency toward sustained</w:t>
      </w:r>
      <w:r w:rsidRPr="00CA176E">
        <w:rPr>
          <w:rStyle w:val="StyleUnderline"/>
        </w:rPr>
        <w:t xml:space="preserve">, inefficient </w:t>
      </w:r>
      <w:r w:rsidRPr="00CA176E">
        <w:rPr>
          <w:rStyle w:val="Emphasis"/>
        </w:rPr>
        <w:t>monopolization</w:t>
      </w:r>
      <w:r w:rsidRPr="00CA176E">
        <w:rPr>
          <w:rStyle w:val="StyleUnderline"/>
        </w:rPr>
        <w:t>. Nonetheless, they advocate new anti-dominant firm presumptions that would apply equally across the digital economy.</w:t>
      </w:r>
    </w:p>
    <w:p w14:paraId="3468DFAF" w14:textId="71AE59E2" w:rsidR="00C82E8A" w:rsidRDefault="00C82E8A" w:rsidP="00C82E8A">
      <w:pPr>
        <w:rPr>
          <w:sz w:val="16"/>
        </w:rPr>
      </w:pPr>
      <w:r w:rsidRPr="00CA176E">
        <w:rPr>
          <w:rStyle w:val="Emphasis"/>
        </w:rPr>
        <w:t>These</w:t>
      </w:r>
      <w:r w:rsidRPr="00CA176E">
        <w:rPr>
          <w:rStyle w:val="StyleUnderline"/>
        </w:rPr>
        <w:t xml:space="preserve"> </w:t>
      </w:r>
      <w:r w:rsidRPr="00CA176E">
        <w:rPr>
          <w:sz w:val="16"/>
        </w:rPr>
        <w:t>reform</w:t>
      </w:r>
      <w:r w:rsidRPr="00CA176E">
        <w:rPr>
          <w:rStyle w:val="StyleUnderline"/>
        </w:rPr>
        <w:t xml:space="preserve"> </w:t>
      </w:r>
      <w:r w:rsidRPr="00CA176E">
        <w:rPr>
          <w:rStyle w:val="Emphasis"/>
        </w:rPr>
        <w:t>proposals</w:t>
      </w:r>
      <w:r w:rsidRPr="00CA176E">
        <w:rPr>
          <w:sz w:val="16"/>
        </w:rPr>
        <w:t xml:space="preserve"> might </w:t>
      </w:r>
      <w:r w:rsidRPr="00CA176E">
        <w:rPr>
          <w:rStyle w:val="Emphasis"/>
        </w:rPr>
        <w:t>undermine</w:t>
      </w:r>
      <w:r w:rsidRPr="00CA176E">
        <w:rPr>
          <w:rStyle w:val="StyleUnderline"/>
        </w:rPr>
        <w:t xml:space="preserve"> careful</w:t>
      </w:r>
      <w:r w:rsidRPr="00CA176E">
        <w:rPr>
          <w:rStyle w:val="Emphasis"/>
        </w:rPr>
        <w:t>, fact-sensitive adjudication</w:t>
      </w:r>
      <w:r w:rsidRPr="00CA176E">
        <w:rPr>
          <w:rStyle w:val="StyleUnderline"/>
        </w:rPr>
        <w:t xml:space="preserve"> of exclusion cases. </w:t>
      </w:r>
      <w:r w:rsidRPr="00CA176E">
        <w:rPr>
          <w:sz w:val="16"/>
        </w:rPr>
        <w:t xml:space="preserve">Consider Google’s acquisition of Waze and its proposed acquisition of Fitbit. </w:t>
      </w:r>
      <w:r w:rsidRPr="00CA176E">
        <w:rPr>
          <w:rStyle w:val="StyleUnderline"/>
        </w:rPr>
        <w:t>If enforcement agencies challenge those acquisitions under current doctrine, a reviewing court would pay close attention to the efficiency benefits of the deals, namely the benefits to consumers of direct integration of real-time mapping</w:t>
      </w:r>
      <w:r w:rsidRPr="00CA176E">
        <w:rPr>
          <w:sz w:val="16"/>
        </w:rPr>
        <w:t xml:space="preserve"> or fitness tracking software with Google’s widely used email and search functions. Moreover, </w:t>
      </w:r>
      <w:r w:rsidRPr="00CA176E">
        <w:rPr>
          <w:rStyle w:val="StyleUnderline"/>
        </w:rPr>
        <w:t>the court would note limits to the exclusionary effect.</w:t>
      </w:r>
      <w:r w:rsidRPr="00CA176E">
        <w:rPr>
          <w:sz w:val="16"/>
        </w:rPr>
        <w:t xml:space="preserve"> Waze’s and Fitbit’s technological advantages are their easy-to-use interfaces and automated methods of processing user data. In theory, </w:t>
      </w:r>
      <w:r w:rsidRPr="00CA176E">
        <w:rPr>
          <w:rStyle w:val="StyleUnderline"/>
        </w:rPr>
        <w:t xml:space="preserve">those processes could be improved upon by a competitor solely with human capital inputs. A </w:t>
      </w:r>
      <w:r w:rsidRPr="00CA176E">
        <w:rPr>
          <w:rStyle w:val="Emphasis"/>
        </w:rPr>
        <w:t>competitor with Google</w:t>
      </w:r>
      <w:r w:rsidRPr="00CA176E">
        <w:rPr>
          <w:rStyle w:val="StyleUnderline"/>
        </w:rPr>
        <w:t xml:space="preserve">’s search might therefore </w:t>
      </w:r>
      <w:r w:rsidRPr="00CA176E">
        <w:rPr>
          <w:rStyle w:val="Emphasis"/>
        </w:rPr>
        <w:t>need to invest</w:t>
      </w:r>
      <w:r w:rsidRPr="00CA176E">
        <w:rPr>
          <w:rStyle w:val="StyleUnderline"/>
        </w:rPr>
        <w:t xml:space="preserve"> some more capital</w:t>
      </w:r>
      <w:r w:rsidRPr="00CA176E">
        <w:rPr>
          <w:sz w:val="16"/>
        </w:rPr>
        <w:t xml:space="preserve"> to develop its own map and fitness platforms, </w:t>
      </w:r>
      <w:r w:rsidRPr="00CA176E">
        <w:rPr>
          <w:rStyle w:val="Emphasis"/>
        </w:rPr>
        <w:t>but by no means does that make competing</w:t>
      </w:r>
      <w:r w:rsidRPr="00CA176E">
        <w:rPr>
          <w:rStyle w:val="StyleUnderline"/>
        </w:rPr>
        <w:t xml:space="preserve"> significantly </w:t>
      </w:r>
      <w:r w:rsidRPr="00CA176E">
        <w:rPr>
          <w:rStyle w:val="Emphasis"/>
        </w:rPr>
        <w:t>harder</w:t>
      </w:r>
      <w:r w:rsidRPr="00CA176E">
        <w:rPr>
          <w:rStyle w:val="StyleUnderline"/>
        </w:rPr>
        <w:t>.</w:t>
      </w:r>
      <w:r w:rsidRPr="00CA176E">
        <w:rPr>
          <w:sz w:val="16"/>
        </w:rPr>
        <w:t xml:space="preserve"> The search engine competitor could also forgo mapping and fitness integration and still survive. Integrating search with mapping and fitness functions certainly provides some consumer benefits, </w:t>
      </w:r>
      <w:r w:rsidRPr="00CA176E">
        <w:rPr>
          <w:rStyle w:val="StyleUnderline"/>
        </w:rPr>
        <w:t xml:space="preserve">but they are not extreme relative to the alternative of using separate search, mapping, and fitness programs. Under </w:t>
      </w:r>
      <w:r w:rsidRPr="00CA176E">
        <w:rPr>
          <w:sz w:val="16"/>
        </w:rPr>
        <w:t xml:space="preserve">the competitive process school’s proposed </w:t>
      </w:r>
      <w:r w:rsidRPr="00CA176E">
        <w:rPr>
          <w:rStyle w:val="StyleUnderline"/>
        </w:rPr>
        <w:t>changes, however, a court would have to start its analysis of these proposed mergers by noting that the case involves a platform buying an app with a large share of its market.</w:t>
      </w:r>
      <w:r w:rsidRPr="00CA176E">
        <w:rPr>
          <w:sz w:val="16"/>
        </w:rPr>
        <w:t xml:space="preserve"> By placing large weight on that characteristic of the deal, the new doctrine might therefore minimize other facts that show barriers to entry were low and benefits to consumers important.</w:t>
      </w:r>
    </w:p>
    <w:p w14:paraId="683E9385" w14:textId="0BC1E577" w:rsidR="00506743" w:rsidRDefault="00506743" w:rsidP="00506743">
      <w:pPr>
        <w:pStyle w:val="Heading3"/>
      </w:pPr>
      <w:r>
        <w:lastRenderedPageBreak/>
        <w:t>Solvency---Innovaiton---1AR</w:t>
      </w:r>
    </w:p>
    <w:p w14:paraId="01C2E79B" w14:textId="77777777" w:rsidR="00506743" w:rsidRDefault="00506743" w:rsidP="00506743">
      <w:pPr>
        <w:pStyle w:val="Heading4"/>
      </w:pPr>
      <w:r>
        <w:t xml:space="preserve">Antitrust impedes innovation. </w:t>
      </w:r>
    </w:p>
    <w:p w14:paraId="2D3BDE41" w14:textId="77777777" w:rsidR="00506743" w:rsidRDefault="00506743" w:rsidP="00506743">
      <w:r w:rsidRPr="00724688">
        <w:rPr>
          <w:rStyle w:val="Style13ptBold"/>
        </w:rPr>
        <w:t>Day</w:t>
      </w:r>
      <w:r>
        <w:t xml:space="preserve"> ‘20</w:t>
      </w:r>
      <w:r w:rsidRPr="00724688">
        <w:rPr>
          <w:rStyle w:val="Style13ptBold"/>
        </w:rPr>
        <w:t>17</w:t>
      </w:r>
      <w:r>
        <w:t xml:space="preserve"> [Gregory; October 17; </w:t>
      </w:r>
      <w:r w:rsidRPr="00724688">
        <w:t>Associate Professor of Legal Studies at the Terry College of Business</w:t>
      </w:r>
      <w:r>
        <w:t xml:space="preserve">, </w:t>
      </w:r>
      <w:r w:rsidRPr="00724688">
        <w:t>Affiliated Fellow at Yale Law School’s Information Society Project as well as the University of North Carolina’s Center for Information, Technology, and Public Life</w:t>
      </w:r>
      <w:r>
        <w:t xml:space="preserve">; Columbia Law School’s Blog on Corporations and the Capital Markets, “How Antitrust Affects Innovation,” </w:t>
      </w:r>
      <w:hyperlink r:id="rId38" w:history="1">
        <w:r w:rsidRPr="0031070B">
          <w:rPr>
            <w:rStyle w:val="Hyperlink"/>
          </w:rPr>
          <w:t>https://clsbluesky.law.columbia.edu/2017/10/17/how-antitrust-affects-innovation/</w:t>
        </w:r>
      </w:hyperlink>
      <w:r>
        <w:t xml:space="preserve">] </w:t>
      </w:r>
    </w:p>
    <w:p w14:paraId="6CCA3F40" w14:textId="77777777" w:rsidR="00506743" w:rsidRPr="00724688" w:rsidRDefault="00506743" w:rsidP="00506743">
      <w:pPr>
        <w:rPr>
          <w:sz w:val="16"/>
        </w:rPr>
      </w:pPr>
      <w:r w:rsidRPr="00724688">
        <w:rPr>
          <w:rStyle w:val="StyleUnderline"/>
        </w:rPr>
        <w:t>Very little evidence</w:t>
      </w:r>
      <w:r w:rsidRPr="00724688">
        <w:rPr>
          <w:sz w:val="16"/>
        </w:rPr>
        <w:t xml:space="preserve">, however, </w:t>
      </w:r>
      <w:r w:rsidRPr="00724688">
        <w:rPr>
          <w:rStyle w:val="StyleUnderline"/>
        </w:rPr>
        <w:t xml:space="preserve">indicates that antitrust law affects </w:t>
      </w:r>
      <w:r w:rsidRPr="00724688">
        <w:rPr>
          <w:sz w:val="16"/>
        </w:rPr>
        <w:t xml:space="preserve">the rate of </w:t>
      </w:r>
      <w:r w:rsidRPr="00724688">
        <w:rPr>
          <w:rStyle w:val="StyleUnderline"/>
        </w:rPr>
        <w:t>innovation</w:t>
      </w:r>
      <w:r w:rsidRPr="00724688">
        <w:rPr>
          <w:sz w:val="16"/>
        </w:rPr>
        <w:t xml:space="preserve">. There are three possibilities. Antitrust enforcement could strengthen incentives to innovate. It could, however, also diminish them: </w:t>
      </w:r>
      <w:r w:rsidRPr="0061739D">
        <w:rPr>
          <w:rStyle w:val="StyleUnderline"/>
          <w:highlight w:val="cyan"/>
        </w:rPr>
        <w:t>If firms believe</w:t>
      </w:r>
      <w:r w:rsidRPr="00724688">
        <w:rPr>
          <w:rStyle w:val="StyleUnderline"/>
        </w:rPr>
        <w:t xml:space="preserve"> that aggressive </w:t>
      </w:r>
      <w:r w:rsidRPr="0061739D">
        <w:rPr>
          <w:rStyle w:val="StyleUnderline"/>
          <w:highlight w:val="cyan"/>
        </w:rPr>
        <w:t>innovation is likely to draw</w:t>
      </w:r>
      <w:r w:rsidRPr="00724688">
        <w:rPr>
          <w:rStyle w:val="StyleUnderline"/>
        </w:rPr>
        <w:t xml:space="preserve"> unwanted </w:t>
      </w:r>
      <w:r w:rsidRPr="0061739D">
        <w:rPr>
          <w:rStyle w:val="StyleUnderline"/>
          <w:highlight w:val="cyan"/>
        </w:rPr>
        <w:t>attention from regulators, their motivation to invent</w:t>
      </w:r>
      <w:r w:rsidRPr="00724688">
        <w:rPr>
          <w:rStyle w:val="StyleUnderline"/>
        </w:rPr>
        <w:t xml:space="preserve"> new goods and methods </w:t>
      </w:r>
      <w:r w:rsidRPr="0061739D">
        <w:rPr>
          <w:rStyle w:val="StyleUnderline"/>
          <w:highlight w:val="cyan"/>
        </w:rPr>
        <w:t>could wane</w:t>
      </w:r>
      <w:r w:rsidRPr="00724688">
        <w:rPr>
          <w:sz w:val="16"/>
        </w:rPr>
        <w:t>. And as a practical matter</w:t>
      </w:r>
      <w:r w:rsidRPr="00724688">
        <w:rPr>
          <w:rStyle w:val="StyleUnderline"/>
        </w:rPr>
        <w:t>, the courts are probably ill equipped to create incentives for technological advancement</w:t>
      </w:r>
      <w:r w:rsidRPr="00724688">
        <w:rPr>
          <w:sz w:val="16"/>
        </w:rPr>
        <w:t>. The third possibility is that innovation and antitrust have no causal relationship.</w:t>
      </w:r>
    </w:p>
    <w:p w14:paraId="25E970B7" w14:textId="77777777" w:rsidR="00506743" w:rsidRPr="001519D1" w:rsidRDefault="00506743" w:rsidP="00506743">
      <w:pPr>
        <w:rPr>
          <w:sz w:val="16"/>
        </w:rPr>
      </w:pPr>
      <w:r w:rsidRPr="001519D1">
        <w:rPr>
          <w:sz w:val="16"/>
        </w:rPr>
        <w:t xml:space="preserve">In fact, </w:t>
      </w:r>
      <w:r w:rsidRPr="001519D1">
        <w:rPr>
          <w:rStyle w:val="StyleUnderline"/>
        </w:rPr>
        <w:t>scholarship has often noted how little is known about antitrust’s influence on innovation</w:t>
      </w:r>
      <w:r w:rsidRPr="001519D1">
        <w:rPr>
          <w:sz w:val="16"/>
        </w:rPr>
        <w:t>. Despite the literature’s efforts—employing case studies, formalized logic, and theoretical explorations—“the consensus is that there is no clear answer.” Professor Alan Devlin remarked, “[u]nfortunately, the specific antitrust policies that best promote technological advancement are far from clear.” Professor Marina Lao found that “</w:t>
      </w:r>
      <w:r w:rsidRPr="0061739D">
        <w:rPr>
          <w:rStyle w:val="StyleUnderline"/>
          <w:highlight w:val="cyan"/>
        </w:rPr>
        <w:t>there is neither empirical nor</w:t>
      </w:r>
      <w:r w:rsidRPr="001519D1">
        <w:rPr>
          <w:rStyle w:val="StyleUnderline"/>
        </w:rPr>
        <w:t xml:space="preserve"> clear </w:t>
      </w:r>
      <w:r w:rsidRPr="0061739D">
        <w:rPr>
          <w:rStyle w:val="StyleUnderline"/>
          <w:highlight w:val="cyan"/>
        </w:rPr>
        <w:t>theoretical support for the hypothesis that monopolistic conditions, relative to competition, encourage</w:t>
      </w:r>
      <w:r w:rsidRPr="001519D1">
        <w:rPr>
          <w:rStyle w:val="StyleUnderline"/>
        </w:rPr>
        <w:t xml:space="preserve"> more </w:t>
      </w:r>
      <w:r w:rsidRPr="0061739D">
        <w:rPr>
          <w:rStyle w:val="StyleUnderline"/>
          <w:highlight w:val="cyan"/>
        </w:rPr>
        <w:t>innovation</w:t>
      </w:r>
      <w:r w:rsidRPr="001519D1">
        <w:rPr>
          <w:sz w:val="16"/>
        </w:rPr>
        <w:t xml:space="preserve">.” One commentator summed up these efforts, stating that “we may not be confident that antitrust suits enhance innovation, but we cannot be confident that they </w:t>
      </w:r>
      <w:r w:rsidRPr="001519D1">
        <w:rPr>
          <w:strike/>
          <w:sz w:val="16"/>
        </w:rPr>
        <w:t>retard</w:t>
      </w:r>
      <w:r w:rsidRPr="001519D1">
        <w:rPr>
          <w:sz w:val="16"/>
        </w:rPr>
        <w:t xml:space="preserve"> [harm] it either.”</w:t>
      </w:r>
    </w:p>
    <w:p w14:paraId="0795D6B4" w14:textId="77777777" w:rsidR="00506743" w:rsidRPr="001519D1" w:rsidRDefault="00506743" w:rsidP="00506743">
      <w:pPr>
        <w:rPr>
          <w:sz w:val="16"/>
        </w:rPr>
      </w:pPr>
      <w:r w:rsidRPr="001519D1">
        <w:rPr>
          <w:sz w:val="16"/>
        </w:rPr>
        <w:t>My research responds to this state of affairs by empirically testing antitrust enforcement’s relationship with innovation. The history of antitrust law is an ideal natural laboratory for empirical study since its rate of enforcement has fluctuated, creating variations that generate strong statistical results. For example, each category of antitrust action initiated by the government has changed in a unique pattern. The rate of Section 1 investigations has steadily declined, but merger enforcement—which has traditionally been less common than sections 1 and 2 investigations—peaked in the 1990s and has since become more prominent than Sherman Act investigations. As a result, it can be statistically determined with a high level of confidence whether the rate of innovation has changed in accordance with increases and decreases of antitrust activity, controlling for mitigating factors.</w:t>
      </w:r>
    </w:p>
    <w:p w14:paraId="1A5A700A" w14:textId="77777777" w:rsidR="00506743" w:rsidRPr="001519D1" w:rsidRDefault="00506743" w:rsidP="00506743">
      <w:pPr>
        <w:rPr>
          <w:sz w:val="16"/>
        </w:rPr>
      </w:pPr>
      <w:r w:rsidRPr="001519D1">
        <w:rPr>
          <w:sz w:val="16"/>
        </w:rPr>
        <w:t>I constructed a new dataset of publicly available information as well as data received from Freedom of Information Act (“FOIA”) requests. The dataset spans from 1963 to 2015 with a unique entry each year. The results of the models are consistent, strong, and quite unexpected, demonstrating the effects of antitrust enforcement on society’s ability to produce patents and R&amp;D.</w:t>
      </w:r>
    </w:p>
    <w:p w14:paraId="1A88EF66" w14:textId="77777777" w:rsidR="00506743" w:rsidRPr="00724688" w:rsidRDefault="00506743" w:rsidP="00506743">
      <w:pPr>
        <w:rPr>
          <w:sz w:val="16"/>
        </w:rPr>
      </w:pPr>
      <w:r w:rsidRPr="00724688">
        <w:rPr>
          <w:sz w:val="16"/>
        </w:rPr>
        <w:t xml:space="preserve">First, </w:t>
      </w:r>
      <w:r w:rsidRPr="0061739D">
        <w:rPr>
          <w:rStyle w:val="StyleUnderline"/>
          <w:highlight w:val="cyan"/>
        </w:rPr>
        <w:t xml:space="preserve">a greater number of </w:t>
      </w:r>
      <w:r w:rsidRPr="0061739D">
        <w:rPr>
          <w:rStyle w:val="Emphasis"/>
          <w:highlight w:val="cyan"/>
        </w:rPr>
        <w:t>antitrust lawsuits</w:t>
      </w:r>
      <w:r w:rsidRPr="00724688">
        <w:rPr>
          <w:sz w:val="16"/>
        </w:rPr>
        <w:t xml:space="preserve"> filed by private parties—which are the most common type of antitrust action—</w:t>
      </w:r>
      <w:r w:rsidRPr="0061739D">
        <w:rPr>
          <w:rStyle w:val="Emphasis"/>
          <w:highlight w:val="cyan"/>
        </w:rPr>
        <w:t>impedes innovation</w:t>
      </w:r>
      <w:r w:rsidRPr="00724688">
        <w:rPr>
          <w:sz w:val="16"/>
        </w:rPr>
        <w:t xml:space="preserve">. Second, the different types of antitrust actions initiated by the government tend to affect innovation in profoundly different ways. Merger challenges (under the Clayton Act) promote innovation while </w:t>
      </w:r>
      <w:r w:rsidRPr="00724688">
        <w:rPr>
          <w:rStyle w:val="StyleUnderline"/>
        </w:rPr>
        <w:t>restraint of trade and monopolization claims</w:t>
      </w:r>
      <w:r w:rsidRPr="00724688">
        <w:rPr>
          <w:sz w:val="16"/>
        </w:rPr>
        <w:t xml:space="preserve"> (under sections 1 and 2 of the Sherman Act) </w:t>
      </w:r>
      <w:r w:rsidRPr="00724688">
        <w:rPr>
          <w:rStyle w:val="StyleUnderline"/>
        </w:rPr>
        <w:t>suppress innovative markets</w:t>
      </w:r>
      <w:r w:rsidRPr="00724688">
        <w:rPr>
          <w:sz w:val="16"/>
        </w:rPr>
        <w:t xml:space="preserve">. Even more interesting, </w:t>
      </w:r>
      <w:r w:rsidRPr="00724688">
        <w:rPr>
          <w:rStyle w:val="StyleUnderline"/>
        </w:rPr>
        <w:t>these effects become stronger after the antitrust agencies explicitly made promoting innovation a part of their joint policies</w:t>
      </w:r>
      <w:r>
        <w:t>.</w:t>
      </w:r>
    </w:p>
    <w:p w14:paraId="1254E5A3" w14:textId="77777777" w:rsidR="00506743" w:rsidRPr="00724688" w:rsidRDefault="00506743" w:rsidP="00506743">
      <w:pPr>
        <w:rPr>
          <w:sz w:val="16"/>
        </w:rPr>
      </w:pPr>
      <w:r w:rsidRPr="00724688">
        <w:rPr>
          <w:sz w:val="16"/>
        </w:rPr>
        <w:t>My results suggest that the arguments for and against antitrust have merit. On one hand, antitrust enforcement fosters the incentives to innovate when it preserves the number of firms competing within a market. Yet enforcement reduces innovation when it scrutinizes how firms compete. This makes sense. Commentators have noted that the Sherman Act is designed to raise suspicions about many activities in which innovative firms typically engage. An inventor may, for instance, exclude competitors from using her invention or enter into contracts and agreements with competitors to license or develop technology— either scenario can draw an antitrust challenge. Enforcing the Sherman Act can thus curb innovation by creating liability for inventors who would like to comply with the law. In short, antitrust appears to promote innovation when it maintains competition by preserving the number of firms competing within a market, but it retards innovation when it limits how exactly those firms compete against each other.</w:t>
      </w:r>
    </w:p>
    <w:p w14:paraId="4750CC85" w14:textId="693EEC66" w:rsidR="00506743" w:rsidRPr="00506743" w:rsidRDefault="00506743" w:rsidP="00506743">
      <w:pPr>
        <w:rPr>
          <w:u w:val="single"/>
        </w:rPr>
      </w:pPr>
      <w:r w:rsidRPr="00724688">
        <w:rPr>
          <w:sz w:val="16"/>
        </w:rPr>
        <w:t xml:space="preserve">My analysis also supports concerns that </w:t>
      </w:r>
      <w:r w:rsidRPr="00724688">
        <w:rPr>
          <w:rStyle w:val="StyleUnderline"/>
        </w:rPr>
        <w:t xml:space="preserve">the mere </w:t>
      </w:r>
      <w:r w:rsidRPr="0061739D">
        <w:rPr>
          <w:rStyle w:val="StyleUnderline"/>
          <w:highlight w:val="cyan"/>
        </w:rPr>
        <w:t>presence of the F</w:t>
      </w:r>
      <w:r w:rsidRPr="00724688">
        <w:rPr>
          <w:sz w:val="16"/>
        </w:rPr>
        <w:t xml:space="preserve">ederal </w:t>
      </w:r>
      <w:r w:rsidRPr="0061739D">
        <w:rPr>
          <w:rStyle w:val="StyleUnderline"/>
          <w:highlight w:val="cyan"/>
        </w:rPr>
        <w:t>T</w:t>
      </w:r>
      <w:r w:rsidRPr="00724688">
        <w:rPr>
          <w:sz w:val="16"/>
        </w:rPr>
        <w:t xml:space="preserve">rade </w:t>
      </w:r>
      <w:r w:rsidRPr="0061739D">
        <w:rPr>
          <w:rStyle w:val="StyleUnderline"/>
          <w:highlight w:val="cyan"/>
        </w:rPr>
        <w:t>C</w:t>
      </w:r>
      <w:r w:rsidRPr="00724688">
        <w:rPr>
          <w:sz w:val="16"/>
        </w:rPr>
        <w:t xml:space="preserve">ommission and the Department of Justice </w:t>
      </w:r>
      <w:r w:rsidRPr="0061739D">
        <w:rPr>
          <w:rStyle w:val="StyleUnderline"/>
          <w:highlight w:val="cyan"/>
        </w:rPr>
        <w:t>in</w:t>
      </w:r>
      <w:r w:rsidRPr="00724688">
        <w:rPr>
          <w:rStyle w:val="StyleUnderline"/>
        </w:rPr>
        <w:t xml:space="preserve"> dynamic </w:t>
      </w:r>
      <w:r w:rsidRPr="0061739D">
        <w:rPr>
          <w:rStyle w:val="StyleUnderline"/>
          <w:highlight w:val="cyan"/>
        </w:rPr>
        <w:t>markets</w:t>
      </w:r>
      <w:r w:rsidRPr="00724688">
        <w:rPr>
          <w:rStyle w:val="StyleUnderline"/>
        </w:rPr>
        <w:t xml:space="preserve"> might </w:t>
      </w:r>
      <w:r w:rsidRPr="0061739D">
        <w:rPr>
          <w:rStyle w:val="StyleUnderline"/>
          <w:highlight w:val="cyan"/>
        </w:rPr>
        <w:t>chill</w:t>
      </w:r>
      <w:r w:rsidRPr="00724688">
        <w:rPr>
          <w:rStyle w:val="StyleUnderline"/>
        </w:rPr>
        <w:t xml:space="preserve"> the </w:t>
      </w:r>
      <w:r w:rsidRPr="0061739D">
        <w:rPr>
          <w:rStyle w:val="StyleUnderline"/>
          <w:highlight w:val="cyan"/>
        </w:rPr>
        <w:t>incentives to innovate</w:t>
      </w:r>
      <w:r w:rsidRPr="00724688">
        <w:rPr>
          <w:rStyle w:val="StyleUnderline"/>
        </w:rPr>
        <w:t xml:space="preserve">. As the administrative state of antitrust </w:t>
      </w:r>
      <w:r w:rsidRPr="00724688">
        <w:rPr>
          <w:rStyle w:val="StyleUnderline"/>
        </w:rPr>
        <w:lastRenderedPageBreak/>
        <w:t>increases</w:t>
      </w:r>
      <w:r w:rsidRPr="00724688">
        <w:rPr>
          <w:sz w:val="16"/>
        </w:rPr>
        <w:t>—measured by the size of agency budgets and the number of investigations, actions, and personnel—</w:t>
      </w:r>
      <w:r w:rsidRPr="00724688">
        <w:rPr>
          <w:rStyle w:val="StyleUnderline"/>
        </w:rPr>
        <w:t>the innovation in private industry decreases</w:t>
      </w:r>
      <w:r w:rsidRPr="00724688">
        <w:rPr>
          <w:sz w:val="16"/>
        </w:rPr>
        <w:t xml:space="preserve">. To offer an analogy, when drivers can spot a police officer by the highway, they are more likely to drive below the speed limit, acting in an overly conservative manner. In the innovation context, a similar effect appears to be true: Although </w:t>
      </w:r>
      <w:r w:rsidRPr="00724688">
        <w:rPr>
          <w:rStyle w:val="StyleUnderline"/>
        </w:rPr>
        <w:t xml:space="preserve">the </w:t>
      </w:r>
      <w:r w:rsidRPr="0061739D">
        <w:rPr>
          <w:rStyle w:val="StyleUnderline"/>
          <w:highlight w:val="cyan"/>
        </w:rPr>
        <w:t>presence of antitrust</w:t>
      </w:r>
      <w:r w:rsidRPr="00724688">
        <w:rPr>
          <w:rStyle w:val="StyleUnderline"/>
        </w:rPr>
        <w:t xml:space="preserve"> regulators in innovative markets</w:t>
      </w:r>
      <w:r w:rsidRPr="00724688">
        <w:rPr>
          <w:sz w:val="16"/>
        </w:rPr>
        <w:t xml:space="preserve"> may </w:t>
      </w:r>
      <w:r w:rsidRPr="0061739D">
        <w:rPr>
          <w:rStyle w:val="StyleUnderline"/>
          <w:highlight w:val="cyan"/>
        </w:rPr>
        <w:t>make</w:t>
      </w:r>
      <w:r w:rsidRPr="00724688">
        <w:rPr>
          <w:sz w:val="16"/>
        </w:rPr>
        <w:t xml:space="preserve"> some </w:t>
      </w:r>
      <w:r w:rsidRPr="0061739D">
        <w:rPr>
          <w:rStyle w:val="StyleUnderline"/>
          <w:highlight w:val="cyan"/>
        </w:rPr>
        <w:t>firms</w:t>
      </w:r>
      <w:r w:rsidRPr="00724688">
        <w:rPr>
          <w:sz w:val="16"/>
        </w:rPr>
        <w:t xml:space="preserve"> abide by the law, it can also make others </w:t>
      </w:r>
      <w:r w:rsidRPr="0061739D">
        <w:rPr>
          <w:rStyle w:val="Emphasis"/>
          <w:highlight w:val="cyan"/>
        </w:rPr>
        <w:t>overly cautious</w:t>
      </w:r>
      <w:r w:rsidRPr="0061739D">
        <w:rPr>
          <w:rStyle w:val="StyleUnderline"/>
          <w:highlight w:val="cyan"/>
        </w:rPr>
        <w:t xml:space="preserve"> and </w:t>
      </w:r>
      <w:r w:rsidRPr="0061739D">
        <w:rPr>
          <w:rStyle w:val="Emphasis"/>
          <w:highlight w:val="cyan"/>
        </w:rPr>
        <w:t>reduce innovation</w:t>
      </w:r>
      <w:r w:rsidRPr="00724688">
        <w:rPr>
          <w:rStyle w:val="StyleUnderline"/>
        </w:rPr>
        <w:t>.</w:t>
      </w:r>
    </w:p>
    <w:p w14:paraId="55CAF4D8" w14:textId="77777777" w:rsidR="00506743" w:rsidRPr="00BB5B88" w:rsidRDefault="00506743" w:rsidP="00506743">
      <w:pPr>
        <w:pStyle w:val="Heading4"/>
        <w:rPr>
          <w:b w:val="0"/>
          <w:bCs/>
        </w:rPr>
      </w:pPr>
      <w:r>
        <w:t xml:space="preserve">Antitrust might be the worst thing since A-Spec. </w:t>
      </w:r>
      <w:r>
        <w:rPr>
          <w:b w:val="0"/>
          <w:bCs/>
        </w:rPr>
        <w:t>Empirics go aff.</w:t>
      </w:r>
    </w:p>
    <w:p w14:paraId="661FF0B0" w14:textId="77777777" w:rsidR="00506743" w:rsidRDefault="00506743" w:rsidP="00506743">
      <w:r>
        <w:rPr>
          <w:rFonts w:eastAsiaTheme="majorEastAsia" w:cstheme="majorBidi"/>
          <w:b/>
          <w:iCs/>
          <w:sz w:val="26"/>
        </w:rPr>
        <w:t xml:space="preserve">Armentano </w:t>
      </w:r>
      <w:r w:rsidRPr="00362DE3">
        <w:rPr>
          <w:rFonts w:eastAsiaTheme="majorEastAsia" w:cstheme="majorBidi"/>
          <w:b/>
          <w:iCs/>
          <w:sz w:val="26"/>
        </w:rPr>
        <w:t>’</w:t>
      </w:r>
      <w:r>
        <w:rPr>
          <w:rFonts w:eastAsiaTheme="majorEastAsia" w:cstheme="majorBidi"/>
          <w:b/>
          <w:iCs/>
          <w:sz w:val="26"/>
        </w:rPr>
        <w:t>19</w:t>
      </w:r>
      <w:r>
        <w:rPr>
          <w:b/>
          <w:sz w:val="26"/>
        </w:rPr>
        <w:t xml:space="preserve"> </w:t>
      </w:r>
      <w:r>
        <w:t>[Dominick; February 21;</w:t>
      </w:r>
      <w:r w:rsidRPr="00B17A77">
        <w:rPr>
          <w:rFonts w:ascii="Arial" w:hAnsi="Arial" w:cs="Arial"/>
          <w:color w:val="1F2021"/>
          <w:sz w:val="21"/>
          <w:szCs w:val="21"/>
        </w:rPr>
        <w:t xml:space="preserve"> </w:t>
      </w:r>
      <w:r>
        <w:t>Professor</w:t>
      </w:r>
      <w:r w:rsidRPr="00C1670A">
        <w:t xml:space="preserve"> emeritus in economics at the University of Hartford in Connecticut and an Associated Scholar of the Mises Institute</w:t>
      </w:r>
      <w:r>
        <w:t>; Mises Institute, “</w:t>
      </w:r>
      <w:r w:rsidRPr="00D40BFF">
        <w:t>Antitrust Policy Is Both Harmful and Useless</w:t>
      </w:r>
      <w:r>
        <w:t xml:space="preserve">,” </w:t>
      </w:r>
      <w:r w:rsidRPr="00D40BFF">
        <w:t>https://mises.org/mises-daily/antitrust-policy-both-harmful-and-useless</w:t>
      </w:r>
      <w:r>
        <w:t>]//av</w:t>
      </w:r>
    </w:p>
    <w:p w14:paraId="72617131" w14:textId="77777777" w:rsidR="00506743" w:rsidRPr="005A6D98" w:rsidRDefault="00506743" w:rsidP="00506743">
      <w:pPr>
        <w:rPr>
          <w:rStyle w:val="Emphasis"/>
        </w:rPr>
      </w:pPr>
      <w:r w:rsidRPr="00B23416">
        <w:rPr>
          <w:rStyle w:val="StyleUnderline"/>
        </w:rPr>
        <w:t>If firms</w:t>
      </w:r>
      <w:r w:rsidRPr="0076142F">
        <w:rPr>
          <w:sz w:val="16"/>
        </w:rPr>
        <w:t xml:space="preserve"> in free markets </w:t>
      </w:r>
      <w:r w:rsidRPr="00B23416">
        <w:rPr>
          <w:rStyle w:val="StyleUnderline"/>
        </w:rPr>
        <w:t>can really monopolize in restraint of trade</w:t>
      </w:r>
      <w:r w:rsidRPr="0076142F">
        <w:rPr>
          <w:sz w:val="16"/>
        </w:rPr>
        <w:t xml:space="preserve">, the </w:t>
      </w:r>
      <w:r w:rsidRPr="00BF5AFE">
        <w:rPr>
          <w:rStyle w:val="StyleUnderline"/>
        </w:rPr>
        <w:t>empirical evidence should reside in</w:t>
      </w:r>
      <w:r w:rsidRPr="0076142F">
        <w:rPr>
          <w:sz w:val="16"/>
        </w:rPr>
        <w:t xml:space="preserve"> the many </w:t>
      </w:r>
      <w:r w:rsidRPr="00B23416">
        <w:rPr>
          <w:rStyle w:val="StyleUnderline"/>
        </w:rPr>
        <w:t xml:space="preserve">classic </w:t>
      </w:r>
      <w:r w:rsidRPr="00BF5AFE">
        <w:rPr>
          <w:rStyle w:val="StyleUnderline"/>
        </w:rPr>
        <w:t>antitrust</w:t>
      </w:r>
      <w:r w:rsidRPr="00B23416">
        <w:rPr>
          <w:rStyle w:val="StyleUnderline"/>
        </w:rPr>
        <w:t xml:space="preserve"> cases</w:t>
      </w:r>
      <w:r w:rsidRPr="0076142F">
        <w:rPr>
          <w:sz w:val="16"/>
        </w:rPr>
        <w:t xml:space="preserve"> brought over the last 100 years. </w:t>
      </w:r>
      <w:r w:rsidRPr="00B23416">
        <w:rPr>
          <w:rStyle w:val="StyleUnderline"/>
        </w:rPr>
        <w:t xml:space="preserve">Yet an </w:t>
      </w:r>
      <w:r w:rsidRPr="00BF5AFE">
        <w:rPr>
          <w:rStyle w:val="Emphasis"/>
          <w:highlight w:val="cyan"/>
        </w:rPr>
        <w:t>examination of</w:t>
      </w:r>
      <w:r w:rsidRPr="0076142F">
        <w:rPr>
          <w:sz w:val="16"/>
        </w:rPr>
        <w:t xml:space="preserve"> some of the </w:t>
      </w:r>
      <w:r w:rsidRPr="00000399">
        <w:rPr>
          <w:rStyle w:val="StyleUnderline"/>
        </w:rPr>
        <w:t>most famous</w:t>
      </w:r>
      <w:r w:rsidRPr="0076142F">
        <w:rPr>
          <w:sz w:val="16"/>
        </w:rPr>
        <w:t xml:space="preserve"> of these classic </w:t>
      </w:r>
      <w:r w:rsidRPr="000845A7">
        <w:rPr>
          <w:rStyle w:val="Emphasis"/>
        </w:rPr>
        <w:t xml:space="preserve">antitrust </w:t>
      </w:r>
      <w:r w:rsidRPr="00BF5AFE">
        <w:rPr>
          <w:rStyle w:val="Emphasis"/>
          <w:highlight w:val="cyan"/>
        </w:rPr>
        <w:t>cases reveals</w:t>
      </w:r>
      <w:r w:rsidRPr="00000399">
        <w:rPr>
          <w:rStyle w:val="StyleUnderline"/>
        </w:rPr>
        <w:t xml:space="preserve"> that the </w:t>
      </w:r>
      <w:r w:rsidRPr="00BF5AFE">
        <w:rPr>
          <w:rStyle w:val="Emphasis"/>
          <w:highlight w:val="cyan"/>
        </w:rPr>
        <w:t>firms</w:t>
      </w:r>
      <w:r w:rsidRPr="005A6D98">
        <w:t xml:space="preserve"> indicted </w:t>
      </w:r>
      <w:r w:rsidRPr="0076142F">
        <w:rPr>
          <w:sz w:val="16"/>
        </w:rPr>
        <w:t xml:space="preserve">and (mostly) </w:t>
      </w:r>
      <w:r w:rsidRPr="00BF5AFE">
        <w:rPr>
          <w:rStyle w:val="Emphasis"/>
          <w:highlight w:val="cyan"/>
        </w:rPr>
        <w:t>convicted were</w:t>
      </w:r>
      <w:r w:rsidRPr="00000399">
        <w:rPr>
          <w:rStyle w:val="StyleUnderline"/>
        </w:rPr>
        <w:t xml:space="preserve"> generally </w:t>
      </w:r>
      <w:r w:rsidRPr="00BF5AFE">
        <w:rPr>
          <w:rStyle w:val="StyleUnderline"/>
          <w:highlight w:val="cyan"/>
        </w:rPr>
        <w:t>increasing</w:t>
      </w:r>
      <w:r w:rsidRPr="00BF5AFE">
        <w:rPr>
          <w:rStyle w:val="StyleUnderline"/>
        </w:rPr>
        <w:t xml:space="preserve"> market</w:t>
      </w:r>
      <w:r w:rsidRPr="00000399">
        <w:rPr>
          <w:rStyle w:val="StyleUnderline"/>
        </w:rPr>
        <w:t xml:space="preserve"> </w:t>
      </w:r>
      <w:r w:rsidRPr="00BF5AFE">
        <w:rPr>
          <w:rStyle w:val="StyleUnderline"/>
          <w:highlight w:val="cyan"/>
        </w:rPr>
        <w:t>output</w:t>
      </w:r>
      <w:r w:rsidRPr="0076142F">
        <w:rPr>
          <w:sz w:val="16"/>
        </w:rPr>
        <w:t xml:space="preserve">, lowering market prices, </w:t>
      </w:r>
      <w:r w:rsidRPr="00BF5AFE">
        <w:rPr>
          <w:rStyle w:val="StyleUnderline"/>
          <w:highlight w:val="cyan"/>
        </w:rPr>
        <w:t xml:space="preserve">and </w:t>
      </w:r>
      <w:r w:rsidRPr="00BF5AFE">
        <w:rPr>
          <w:rStyle w:val="Emphasis"/>
          <w:highlight w:val="cyan"/>
        </w:rPr>
        <w:t>innovating.</w:t>
      </w:r>
    </w:p>
    <w:p w14:paraId="1F405C2A" w14:textId="77777777" w:rsidR="00506743" w:rsidRPr="0076142F" w:rsidRDefault="00506743" w:rsidP="00506743">
      <w:pPr>
        <w:rPr>
          <w:sz w:val="16"/>
        </w:rPr>
      </w:pPr>
      <w:r w:rsidRPr="0076142F">
        <w:rPr>
          <w:sz w:val="16"/>
        </w:rPr>
        <w:t>Standard Oil of New Jersey (1911)</w:t>
      </w:r>
    </w:p>
    <w:p w14:paraId="031C7860" w14:textId="77777777" w:rsidR="00506743" w:rsidRPr="0076142F" w:rsidRDefault="00506743" w:rsidP="00506743">
      <w:pPr>
        <w:rPr>
          <w:sz w:val="16"/>
        </w:rPr>
      </w:pPr>
      <w:r w:rsidRPr="0076142F">
        <w:rPr>
          <w:sz w:val="16"/>
        </w:rPr>
        <w:t>One of the most famous (and misunderstood) antitrust cases in history is </w:t>
      </w:r>
      <w:r w:rsidRPr="00BF5AFE">
        <w:rPr>
          <w:rStyle w:val="Emphasis"/>
          <w:highlight w:val="cyan"/>
        </w:rPr>
        <w:t>US v. Standard</w:t>
      </w:r>
      <w:r w:rsidRPr="00B646F9">
        <w:rPr>
          <w:rStyle w:val="Emphasis"/>
        </w:rPr>
        <w:t xml:space="preserve"> Oil</w:t>
      </w:r>
      <w:r w:rsidRPr="0076142F">
        <w:rPr>
          <w:sz w:val="16"/>
        </w:rPr>
        <w:t xml:space="preserve"> of New Jersey (1911).</w:t>
      </w:r>
    </w:p>
    <w:p w14:paraId="7642A86E" w14:textId="77777777" w:rsidR="00506743" w:rsidRPr="0076142F" w:rsidRDefault="00506743" w:rsidP="00506743">
      <w:pPr>
        <w:rPr>
          <w:sz w:val="16"/>
        </w:rPr>
      </w:pPr>
      <w:r w:rsidRPr="0076142F">
        <w:rPr>
          <w:sz w:val="16"/>
        </w:rPr>
        <w:t>The popular explanation of this case is that Standard Oil monopolized the oil industry, destroyed rivals through the use of predatory price-cutting, raised prices to consumers, and was punished by the Supreme Court for these proven transgressions. Nice story but totally false.</w:t>
      </w:r>
    </w:p>
    <w:p w14:paraId="76446E95" w14:textId="77777777" w:rsidR="00506743" w:rsidRPr="0076142F" w:rsidRDefault="00506743" w:rsidP="00506743">
      <w:pPr>
        <w:rPr>
          <w:sz w:val="16"/>
        </w:rPr>
      </w:pPr>
      <w:r w:rsidRPr="0076142F">
        <w:rPr>
          <w:sz w:val="16"/>
        </w:rPr>
        <w:t xml:space="preserve">First, </w:t>
      </w:r>
      <w:r w:rsidRPr="00BF5AFE">
        <w:rPr>
          <w:rStyle w:val="StyleUnderline"/>
          <w:highlight w:val="cyan"/>
        </w:rPr>
        <w:t xml:space="preserve">Standard </w:t>
      </w:r>
      <w:r w:rsidRPr="00BF5AFE">
        <w:rPr>
          <w:rStyle w:val="Emphasis"/>
          <w:highlight w:val="cyan"/>
        </w:rPr>
        <w:t>never</w:t>
      </w:r>
      <w:r w:rsidRPr="00C06246">
        <w:rPr>
          <w:rStyle w:val="StyleUnderline"/>
        </w:rPr>
        <w:t xml:space="preserve"> even </w:t>
      </w:r>
      <w:r w:rsidRPr="00BF5AFE">
        <w:rPr>
          <w:rStyle w:val="Emphasis"/>
          <w:highlight w:val="cyan"/>
        </w:rPr>
        <w:t>monopolized</w:t>
      </w:r>
      <w:r w:rsidRPr="0076142F">
        <w:rPr>
          <w:sz w:val="16"/>
        </w:rPr>
        <w:t xml:space="preserve"> petroleum refining, let alone </w:t>
      </w:r>
      <w:r w:rsidRPr="00C06246">
        <w:rPr>
          <w:rStyle w:val="StyleUnderline"/>
        </w:rPr>
        <w:t>the</w:t>
      </w:r>
      <w:r w:rsidRPr="0076142F">
        <w:rPr>
          <w:sz w:val="16"/>
        </w:rPr>
        <w:t xml:space="preserve"> entire </w:t>
      </w:r>
      <w:r w:rsidRPr="00C06246">
        <w:rPr>
          <w:rStyle w:val="StyleUnderline"/>
        </w:rPr>
        <w:t>oil industry</w:t>
      </w:r>
      <w:r w:rsidRPr="0076142F">
        <w:rPr>
          <w:sz w:val="16"/>
        </w:rPr>
        <w:t xml:space="preserve"> (production, transportation, refining, distribution) which would have been an impossibility. Even in domestic refining, </w:t>
      </w:r>
      <w:r w:rsidRPr="00E73C86">
        <w:rPr>
          <w:rStyle w:val="StyleUnderline"/>
        </w:rPr>
        <w:t>Standard’s share of the market declined</w:t>
      </w:r>
      <w:r w:rsidRPr="0076142F">
        <w:rPr>
          <w:sz w:val="16"/>
        </w:rPr>
        <w:t xml:space="preserve"> for decades </w:t>
      </w:r>
      <w:r w:rsidRPr="00E73C86">
        <w:rPr>
          <w:rStyle w:val="StyleUnderline"/>
        </w:rPr>
        <w:t>prior to the antitrust case</w:t>
      </w:r>
      <w:r w:rsidRPr="0076142F">
        <w:rPr>
          <w:sz w:val="16"/>
        </w:rPr>
        <w:t xml:space="preserve"> (64% in 1907) and there were at least 137 competitors (firms like Shell, Gulf, Texaco) in oil refining in 1911.</w:t>
      </w:r>
    </w:p>
    <w:p w14:paraId="3A534D2E" w14:textId="77777777" w:rsidR="00506743" w:rsidRPr="0076142F" w:rsidRDefault="00506743" w:rsidP="00506743">
      <w:pPr>
        <w:rPr>
          <w:sz w:val="16"/>
        </w:rPr>
      </w:pPr>
      <w:r w:rsidRPr="0076142F">
        <w:rPr>
          <w:sz w:val="16"/>
        </w:rPr>
        <w:t xml:space="preserve">Second, although predatory practices were alleged by the government at trial, </w:t>
      </w:r>
      <w:r w:rsidRPr="00E73C86">
        <w:rPr>
          <w:rStyle w:val="StyleUnderline"/>
        </w:rPr>
        <w:t>Standard offered rebuttal on all counts</w:t>
      </w:r>
      <w:r w:rsidRPr="0076142F">
        <w:rPr>
          <w:sz w:val="16"/>
        </w:rPr>
        <w:t>. Neither the trial court nor the Supreme Court ever made any specific finding of guilt on the conflicting charges of predatory practices.</w:t>
      </w:r>
    </w:p>
    <w:p w14:paraId="28C4ABB7" w14:textId="77777777" w:rsidR="00506743" w:rsidRPr="0076142F" w:rsidRDefault="00506743" w:rsidP="00506743">
      <w:pPr>
        <w:rPr>
          <w:sz w:val="16"/>
        </w:rPr>
      </w:pPr>
      <w:r w:rsidRPr="0076142F">
        <w:rPr>
          <w:sz w:val="16"/>
        </w:rPr>
        <w:t xml:space="preserve">Third, </w:t>
      </w:r>
      <w:r w:rsidRPr="00B75798">
        <w:rPr>
          <w:rStyle w:val="StyleUnderline"/>
        </w:rPr>
        <w:t xml:space="preserve">petroleum </w:t>
      </w:r>
      <w:r w:rsidRPr="00BF5AFE">
        <w:rPr>
          <w:rStyle w:val="StyleUnderline"/>
          <w:highlight w:val="cyan"/>
        </w:rPr>
        <w:t xml:space="preserve">market </w:t>
      </w:r>
      <w:r w:rsidRPr="00BF5AFE">
        <w:rPr>
          <w:rStyle w:val="Emphasis"/>
          <w:highlight w:val="cyan"/>
        </w:rPr>
        <w:t>outputs increased</w:t>
      </w:r>
      <w:r w:rsidRPr="00B75798">
        <w:rPr>
          <w:rStyle w:val="StyleUnderline"/>
        </w:rPr>
        <w:t xml:space="preserve"> and </w:t>
      </w:r>
      <w:r w:rsidRPr="005A6D98">
        <w:rPr>
          <w:rStyle w:val="Emphasis"/>
        </w:rPr>
        <w:t>prices declined</w:t>
      </w:r>
      <w:r w:rsidRPr="00B75798">
        <w:rPr>
          <w:rStyle w:val="StyleUnderline"/>
        </w:rPr>
        <w:t xml:space="preserve"> for decades </w:t>
      </w:r>
      <w:r w:rsidRPr="00BF5AFE">
        <w:rPr>
          <w:rStyle w:val="StyleUnderline"/>
          <w:highlight w:val="cyan"/>
        </w:rPr>
        <w:t>during</w:t>
      </w:r>
      <w:r w:rsidRPr="00B75798">
        <w:rPr>
          <w:rStyle w:val="StyleUnderline"/>
        </w:rPr>
        <w:t xml:space="preserve"> the alleged </w:t>
      </w:r>
      <w:r w:rsidRPr="00BF5AFE">
        <w:rPr>
          <w:rStyle w:val="StyleUnderline"/>
          <w:highlight w:val="cyan"/>
        </w:rPr>
        <w:t>period of “monopolization</w:t>
      </w:r>
      <w:r w:rsidRPr="0076142F">
        <w:rPr>
          <w:sz w:val="16"/>
        </w:rPr>
        <w:t>” by Standard Oil. For example, prices for kerosene (the industry’s major product) were 30 cents a gallon in 1869 and fell to about 6 cents a gallon at the time of the antitrust trial.</w:t>
      </w:r>
    </w:p>
    <w:p w14:paraId="1BFC4255" w14:textId="77777777" w:rsidR="00506743" w:rsidRPr="0076142F" w:rsidRDefault="00506743" w:rsidP="00506743">
      <w:pPr>
        <w:rPr>
          <w:sz w:val="16"/>
        </w:rPr>
      </w:pPr>
      <w:r w:rsidRPr="0076142F">
        <w:rPr>
          <w:sz w:val="16"/>
        </w:rPr>
        <w:t xml:space="preserve">Finally, the </w:t>
      </w:r>
      <w:r w:rsidRPr="00FC19DE">
        <w:rPr>
          <w:rStyle w:val="StyleUnderline"/>
        </w:rPr>
        <w:t>Supreme Court broke up the Standard Oil holding company not because of</w:t>
      </w:r>
      <w:r w:rsidRPr="0076142F">
        <w:rPr>
          <w:sz w:val="16"/>
        </w:rPr>
        <w:t xml:space="preserve"> any demonstrable </w:t>
      </w:r>
      <w:r w:rsidRPr="00FC19DE">
        <w:rPr>
          <w:rStyle w:val="StyleUnderline"/>
        </w:rPr>
        <w:t>harm to consumers</w:t>
      </w:r>
      <w:r w:rsidRPr="0076142F">
        <w:rPr>
          <w:sz w:val="16"/>
        </w:rPr>
        <w:t xml:space="preserve"> (there was none) </w:t>
      </w:r>
      <w:r w:rsidRPr="00D5741B">
        <w:rPr>
          <w:rStyle w:val="StyleUnderline"/>
        </w:rPr>
        <w:t>but because it discerned some vague “intent” to monopolize through</w:t>
      </w:r>
      <w:r w:rsidRPr="0076142F">
        <w:rPr>
          <w:sz w:val="16"/>
        </w:rPr>
        <w:t xml:space="preserve"> Standard’s many </w:t>
      </w:r>
      <w:r w:rsidRPr="00D5741B">
        <w:rPr>
          <w:rStyle w:val="StyleUnderline"/>
        </w:rPr>
        <w:t>mergers</w:t>
      </w:r>
      <w:r w:rsidRPr="0076142F">
        <w:rPr>
          <w:sz w:val="16"/>
        </w:rPr>
        <w:t>, an “intent” that just as clearly never succeeded in producing any monopoly. Yet generations of economic and legal commentators have been misled about monopoly and the alleged efficacy of antitrust policy because of the “facts everybody knows” concerning the Standard Oil antitrust case.</w:t>
      </w:r>
    </w:p>
    <w:p w14:paraId="378968DB" w14:textId="77777777" w:rsidR="00506743" w:rsidRPr="0076142F" w:rsidRDefault="00506743" w:rsidP="00506743">
      <w:pPr>
        <w:rPr>
          <w:sz w:val="16"/>
        </w:rPr>
      </w:pPr>
      <w:r w:rsidRPr="0076142F">
        <w:rPr>
          <w:sz w:val="16"/>
        </w:rPr>
        <w:t>American Tobacco (1911)</w:t>
      </w:r>
    </w:p>
    <w:p w14:paraId="2D887952" w14:textId="77777777" w:rsidR="00506743" w:rsidRPr="0076142F" w:rsidRDefault="00506743" w:rsidP="00506743">
      <w:pPr>
        <w:rPr>
          <w:sz w:val="16"/>
        </w:rPr>
      </w:pPr>
      <w:r w:rsidRPr="0076142F">
        <w:rPr>
          <w:sz w:val="16"/>
        </w:rPr>
        <w:t>The antitrust case against the American Tobacco Company (</w:t>
      </w:r>
      <w:r w:rsidRPr="00BF5AFE">
        <w:rPr>
          <w:rStyle w:val="Emphasis"/>
          <w:highlight w:val="cyan"/>
        </w:rPr>
        <w:t>US v. American Tobacco</w:t>
      </w:r>
      <w:r w:rsidRPr="0076142F">
        <w:rPr>
          <w:sz w:val="16"/>
        </w:rPr>
        <w:t xml:space="preserve">, 1911) is similar in many respects to Standard Oil. American Tobacco put together a large diversified tobacco company through merger with smaller specialty companies. Yet they were </w:t>
      </w:r>
      <w:r w:rsidRPr="00BF5AFE">
        <w:rPr>
          <w:rStyle w:val="Emphasis"/>
          <w:highlight w:val="cyan"/>
        </w:rPr>
        <w:t>never</w:t>
      </w:r>
      <w:r w:rsidRPr="00D5741B">
        <w:rPr>
          <w:rStyle w:val="StyleUnderline"/>
        </w:rPr>
        <w:t xml:space="preserve"> able to </w:t>
      </w:r>
      <w:r w:rsidRPr="00BF5AFE">
        <w:rPr>
          <w:rStyle w:val="Emphasis"/>
          <w:highlight w:val="cyan"/>
        </w:rPr>
        <w:t>monopolize</w:t>
      </w:r>
      <w:r w:rsidRPr="00D5741B">
        <w:rPr>
          <w:rStyle w:val="StyleUnderline"/>
        </w:rPr>
        <w:t xml:space="preserve"> the </w:t>
      </w:r>
      <w:r w:rsidRPr="00BF5AFE">
        <w:rPr>
          <w:rStyle w:val="StyleUnderline"/>
          <w:highlight w:val="cyan"/>
        </w:rPr>
        <w:t>tobacco industry</w:t>
      </w:r>
      <w:r w:rsidRPr="0076142F">
        <w:rPr>
          <w:sz w:val="16"/>
        </w:rPr>
        <w:t xml:space="preserve"> as the government alleged, nor were they able to raise prices of tobacco products. Outputs increased and prices fell for decades prior to the antitrust suit. </w:t>
      </w:r>
      <w:r w:rsidRPr="00F10DA4">
        <w:rPr>
          <w:rStyle w:val="StyleUnderline"/>
        </w:rPr>
        <w:t xml:space="preserve">Many </w:t>
      </w:r>
      <w:r w:rsidRPr="00BF5AFE">
        <w:rPr>
          <w:rStyle w:val="Emphasis"/>
          <w:highlight w:val="cyan"/>
        </w:rPr>
        <w:t>thousands</w:t>
      </w:r>
      <w:r w:rsidRPr="0076142F">
        <w:rPr>
          <w:sz w:val="16"/>
        </w:rPr>
        <w:t xml:space="preserve"> of cigarette, smoking tobacco, snuff, and </w:t>
      </w:r>
      <w:r w:rsidRPr="00F10DA4">
        <w:rPr>
          <w:rStyle w:val="StyleUnderline"/>
        </w:rPr>
        <w:t xml:space="preserve">cigar companies </w:t>
      </w:r>
      <w:r w:rsidRPr="00BF5AFE">
        <w:rPr>
          <w:rStyle w:val="Emphasis"/>
          <w:highlight w:val="cyan"/>
        </w:rPr>
        <w:t>competed</w:t>
      </w:r>
      <w:r w:rsidRPr="00BF5AFE">
        <w:rPr>
          <w:rStyle w:val="StyleUnderline"/>
          <w:highlight w:val="cyan"/>
        </w:rPr>
        <w:t xml:space="preserve"> against</w:t>
      </w:r>
      <w:r w:rsidRPr="00F10DA4">
        <w:rPr>
          <w:rStyle w:val="StyleUnderline"/>
        </w:rPr>
        <w:t xml:space="preserve"> the </w:t>
      </w:r>
      <w:r w:rsidRPr="00BF5AFE">
        <w:rPr>
          <w:rStyle w:val="StyleUnderline"/>
          <w:highlight w:val="cyan"/>
        </w:rPr>
        <w:t>American companies</w:t>
      </w:r>
      <w:r w:rsidRPr="00BF5AFE">
        <w:rPr>
          <w:rStyle w:val="StyleUnderline"/>
        </w:rPr>
        <w:t xml:space="preserve"> a</w:t>
      </w:r>
      <w:r w:rsidRPr="00F10DA4">
        <w:rPr>
          <w:rStyle w:val="StyleUnderline"/>
        </w:rPr>
        <w:t>nd ease of entry</w:t>
      </w:r>
      <w:r w:rsidRPr="0076142F">
        <w:rPr>
          <w:sz w:val="16"/>
        </w:rPr>
        <w:t xml:space="preserve"> and availability of raw </w:t>
      </w:r>
      <w:r w:rsidRPr="0076142F">
        <w:rPr>
          <w:sz w:val="16"/>
        </w:rPr>
        <w:lastRenderedPageBreak/>
        <w:t xml:space="preserve">materials (leaf tobacco obtained at auction) </w:t>
      </w:r>
      <w:r w:rsidRPr="00F10DA4">
        <w:rPr>
          <w:rStyle w:val="StyleUnderline"/>
        </w:rPr>
        <w:t>made vigorous competition inevitable</w:t>
      </w:r>
      <w:r w:rsidRPr="0076142F">
        <w:rPr>
          <w:sz w:val="16"/>
        </w:rPr>
        <w:t>. The American Tobacco holding company was broken up by the Supreme Court because of some vague intent to monopolize (again, as evidenced through mergers) but, like Standard Oil, there was a total absence of demonstrable (economic) injury to consumers of tobacco products.</w:t>
      </w:r>
    </w:p>
    <w:p w14:paraId="67A2F782" w14:textId="77777777" w:rsidR="00506743" w:rsidRPr="0076142F" w:rsidRDefault="00506743" w:rsidP="00506743">
      <w:pPr>
        <w:rPr>
          <w:sz w:val="16"/>
        </w:rPr>
      </w:pPr>
      <w:r w:rsidRPr="0076142F">
        <w:rPr>
          <w:sz w:val="16"/>
        </w:rPr>
        <w:t>Alcoa (1945)</w:t>
      </w:r>
    </w:p>
    <w:p w14:paraId="71FE2352" w14:textId="77777777" w:rsidR="00506743" w:rsidRPr="0076142F" w:rsidRDefault="00506743" w:rsidP="00506743">
      <w:pPr>
        <w:rPr>
          <w:sz w:val="16"/>
        </w:rPr>
      </w:pPr>
      <w:r w:rsidRPr="00BF5AFE">
        <w:rPr>
          <w:rStyle w:val="Emphasis"/>
          <w:highlight w:val="cyan"/>
        </w:rPr>
        <w:t>US v. Aluminum</w:t>
      </w:r>
      <w:r w:rsidRPr="00B646F9">
        <w:rPr>
          <w:rStyle w:val="Emphasis"/>
        </w:rPr>
        <w:t xml:space="preserve"> Company</w:t>
      </w:r>
      <w:r w:rsidRPr="009212DF">
        <w:rPr>
          <w:rStyle w:val="StyleUnderline"/>
        </w:rPr>
        <w:t xml:space="preserve"> of America </w:t>
      </w:r>
      <w:r w:rsidRPr="0076142F">
        <w:rPr>
          <w:sz w:val="16"/>
        </w:rPr>
        <w:t xml:space="preserve">(1945) is one of the </w:t>
      </w:r>
      <w:r w:rsidRPr="00BF5AFE">
        <w:rPr>
          <w:rStyle w:val="Emphasis"/>
          <w:highlight w:val="cyan"/>
        </w:rPr>
        <w:t>most egregious</w:t>
      </w:r>
      <w:r w:rsidRPr="0076142F">
        <w:rPr>
          <w:sz w:val="16"/>
        </w:rPr>
        <w:t xml:space="preserve"> anticonsumer </w:t>
      </w:r>
      <w:r w:rsidRPr="00F10DA4">
        <w:rPr>
          <w:rStyle w:val="StyleUnderline"/>
        </w:rPr>
        <w:t xml:space="preserve">antitrust cases </w:t>
      </w:r>
      <w:r w:rsidRPr="009212DF">
        <w:rPr>
          <w:rStyle w:val="Emphasis"/>
        </w:rPr>
        <w:t>on record</w:t>
      </w:r>
      <w:r w:rsidRPr="0076142F">
        <w:rPr>
          <w:sz w:val="16"/>
        </w:rPr>
        <w:t xml:space="preserve">. Modern </w:t>
      </w:r>
      <w:r w:rsidRPr="00F10DA4">
        <w:rPr>
          <w:rStyle w:val="StyleUnderline"/>
        </w:rPr>
        <w:t>trustbusters are forever offering apologies for Alcoa</w:t>
      </w:r>
      <w:r w:rsidRPr="0076142F">
        <w:rPr>
          <w:sz w:val="16"/>
        </w:rPr>
        <w:t xml:space="preserve">. And with good reason. The government pursued Alcoa in court for 13 years (between 1937 and 1950). Yet after a long and laborious trial that ended in 1939, </w:t>
      </w:r>
      <w:r w:rsidRPr="000B2430">
        <w:rPr>
          <w:rStyle w:val="StyleUnderline"/>
        </w:rPr>
        <w:t>Judge</w:t>
      </w:r>
      <w:r w:rsidRPr="0076142F">
        <w:rPr>
          <w:sz w:val="16"/>
        </w:rPr>
        <w:t xml:space="preserve"> Caffey </w:t>
      </w:r>
      <w:r w:rsidRPr="000B2430">
        <w:rPr>
          <w:rStyle w:val="StyleUnderline"/>
        </w:rPr>
        <w:t>dismissed almost 150 separate government charges against</w:t>
      </w:r>
      <w:r w:rsidRPr="0076142F">
        <w:rPr>
          <w:sz w:val="16"/>
        </w:rPr>
        <w:t xml:space="preserve"> the defendant </w:t>
      </w:r>
      <w:r w:rsidRPr="000B2430">
        <w:rPr>
          <w:rStyle w:val="StyleUnderline"/>
        </w:rPr>
        <w:t>Alcoa</w:t>
      </w:r>
      <w:r w:rsidRPr="0076142F">
        <w:rPr>
          <w:sz w:val="16"/>
        </w:rPr>
        <w:t xml:space="preserve">, </w:t>
      </w:r>
      <w:r w:rsidRPr="000B2430">
        <w:rPr>
          <w:rStyle w:val="StyleUnderline"/>
        </w:rPr>
        <w:t>including allegations</w:t>
      </w:r>
      <w:r w:rsidRPr="0076142F">
        <w:rPr>
          <w:sz w:val="16"/>
        </w:rPr>
        <w:t xml:space="preserve"> that </w:t>
      </w:r>
      <w:r w:rsidRPr="000B2430">
        <w:rPr>
          <w:rStyle w:val="StyleUnderline"/>
        </w:rPr>
        <w:t>they monopolized waterpower</w:t>
      </w:r>
      <w:r w:rsidRPr="0076142F">
        <w:rPr>
          <w:sz w:val="16"/>
        </w:rPr>
        <w:t xml:space="preserve"> sites (for producing electricity) </w:t>
      </w:r>
      <w:r w:rsidRPr="000B2430">
        <w:rPr>
          <w:rStyle w:val="StyleUnderline"/>
        </w:rPr>
        <w:t>and</w:t>
      </w:r>
      <w:r w:rsidRPr="0076142F">
        <w:rPr>
          <w:sz w:val="16"/>
        </w:rPr>
        <w:t xml:space="preserve"> monopolized the raw material </w:t>
      </w:r>
      <w:r w:rsidRPr="000B2430">
        <w:rPr>
          <w:rStyle w:val="StyleUnderline"/>
        </w:rPr>
        <w:t>bauxite</w:t>
      </w:r>
      <w:r w:rsidRPr="0076142F">
        <w:rPr>
          <w:sz w:val="16"/>
        </w:rPr>
        <w:t>, from which aluminum ingot is made. Caffey also determined that Alcoa innovated rapidly, expanded aluminum refining capacity and outputs continuously, and had lowered aluminum ingot prices for 50 years, while taking a very modest return on its investment.</w:t>
      </w:r>
    </w:p>
    <w:p w14:paraId="3D9DEC9D" w14:textId="77777777" w:rsidR="00506743" w:rsidRPr="0076142F" w:rsidRDefault="00506743" w:rsidP="00506743">
      <w:pPr>
        <w:rPr>
          <w:sz w:val="16"/>
        </w:rPr>
      </w:pPr>
      <w:r w:rsidRPr="0076142F">
        <w:rPr>
          <w:sz w:val="16"/>
        </w:rPr>
        <w:t xml:space="preserve">Yet an </w:t>
      </w:r>
      <w:r w:rsidRPr="00BF5AFE">
        <w:rPr>
          <w:rStyle w:val="StyleUnderline"/>
        </w:rPr>
        <w:t xml:space="preserve">appellate </w:t>
      </w:r>
      <w:r w:rsidRPr="00BF5AFE">
        <w:rPr>
          <w:rStyle w:val="StyleUnderline"/>
          <w:highlight w:val="cyan"/>
        </w:rPr>
        <w:t>court</w:t>
      </w:r>
      <w:r w:rsidRPr="0076142F">
        <w:rPr>
          <w:sz w:val="16"/>
        </w:rPr>
        <w:t xml:space="preserve"> in 1945 (acting in lieu of the Supreme Court) </w:t>
      </w:r>
      <w:r w:rsidRPr="00BF5AFE">
        <w:rPr>
          <w:rStyle w:val="StyleUnderline"/>
          <w:highlight w:val="cyan"/>
        </w:rPr>
        <w:t>decided</w:t>
      </w:r>
      <w:r w:rsidRPr="00BF5AFE">
        <w:rPr>
          <w:rStyle w:val="StyleUnderline"/>
        </w:rPr>
        <w:t xml:space="preserve"> that </w:t>
      </w:r>
      <w:r w:rsidRPr="00BF5AFE">
        <w:rPr>
          <w:rStyle w:val="StyleUnderline"/>
          <w:highlight w:val="cyan"/>
        </w:rPr>
        <w:t>expanding outputs and lowering prices</w:t>
      </w:r>
      <w:r w:rsidRPr="0076142F">
        <w:rPr>
          <w:sz w:val="16"/>
        </w:rPr>
        <w:t xml:space="preserve"> illegally excluded rivals from the opportunity to compete and thereby </w:t>
      </w:r>
      <w:r w:rsidRPr="00BF5AFE">
        <w:rPr>
          <w:rStyle w:val="StyleUnderline"/>
          <w:highlight w:val="cyan"/>
        </w:rPr>
        <w:t>violated antitrust</w:t>
      </w:r>
      <w:r w:rsidRPr="00BF5AFE">
        <w:rPr>
          <w:rStyle w:val="StyleUnderline"/>
        </w:rPr>
        <w:t xml:space="preserve"> law</w:t>
      </w:r>
      <w:r w:rsidRPr="0076142F">
        <w:rPr>
          <w:sz w:val="16"/>
        </w:rPr>
        <w:t>. (Translation: if Alcoa had been less efficient in serving its customers there would have been more “competition” — read competitors — less exclusion, and no antitrust violation.) The Alcoa appellate decision confirmed that antitrust was hell bound: economic efficiency now counted as illegally exclusionary and ultimately a violation of law.</w:t>
      </w:r>
    </w:p>
    <w:p w14:paraId="6E8B0532" w14:textId="77777777" w:rsidR="00506743" w:rsidRPr="0076142F" w:rsidRDefault="00506743" w:rsidP="00506743">
      <w:pPr>
        <w:rPr>
          <w:sz w:val="16"/>
        </w:rPr>
      </w:pPr>
      <w:r w:rsidRPr="0076142F">
        <w:rPr>
          <w:sz w:val="16"/>
        </w:rPr>
        <w:t>American Can (1949) and United Shoe (1954)</w:t>
      </w:r>
    </w:p>
    <w:p w14:paraId="665337E9" w14:textId="77777777" w:rsidR="00506743" w:rsidRPr="0076142F" w:rsidRDefault="00506743" w:rsidP="00506743">
      <w:pPr>
        <w:rPr>
          <w:sz w:val="16"/>
        </w:rPr>
      </w:pPr>
      <w:r w:rsidRPr="0076142F">
        <w:rPr>
          <w:sz w:val="16"/>
        </w:rPr>
        <w:t>This trend was confirmed in US v. American Can (1949) and in US v. United Shoe Machinery Corporation (1953). In American Can, the trial judge determined that American Can held its dominant market position because it “coerced” its customers into signing long-term leases. How, in a free market, did it do that? Why, by offering generous and attractive terms to its customers such as generous price discounts for large orders of cans. So, as a part of his final decision in the case, the judge ordered American to raise prices to its can customers so that there could be more competition with less efficient can producers and can-closing machinery makers. Consumers of cans ultimately paid for this contrived increase in “competition.”</w:t>
      </w:r>
    </w:p>
    <w:p w14:paraId="2194E34D" w14:textId="77777777" w:rsidR="00506743" w:rsidRPr="0076142F" w:rsidRDefault="00506743" w:rsidP="00506743">
      <w:pPr>
        <w:rPr>
          <w:sz w:val="16"/>
        </w:rPr>
      </w:pPr>
      <w:r w:rsidRPr="0076142F">
        <w:rPr>
          <w:sz w:val="16"/>
        </w:rPr>
        <w:t>In United Shoe, United had manufactured shoe machinery and leased its many machines to hundreds of domestic and international shoemakers. Its market share was always high (85%) because (as the trial court found) its machines were technologically superior to those of competitors, its leasing rates were reasonable, and it repaired machines promptly and at no extra charge to the customer. As a consequence of this superior economic performance, customers were extremely loyal and tended to renew leases when old ones expired; less efficient rivals had great difficulty convincing shoe companies to switch their business since the shoe companies were generally satisfied with United’s terms. Several shoemakers testified for the defendant United Shoe at the trial.</w:t>
      </w:r>
    </w:p>
    <w:p w14:paraId="67E0CBE6" w14:textId="77777777" w:rsidR="00506743" w:rsidRPr="0076142F" w:rsidRDefault="00506743" w:rsidP="00506743">
      <w:pPr>
        <w:rPr>
          <w:sz w:val="16"/>
        </w:rPr>
      </w:pPr>
      <w:r w:rsidRPr="0076142F">
        <w:rPr>
          <w:sz w:val="16"/>
        </w:rPr>
        <w:t>Yet the trial judge spied the illegality inherent in superior economic performance provided over many decades: smaller rivals were thereby “excluded” from competing and that fact violated the antitrust laws. The trial court then saddled United with restrictions that, it reasoned, would destroy its unique economic advantages and put it back in the same (less efficient) class as its competitors. But when the legal sanctions failed to really hamper United Shoe’s efficiency, the Department of Justice appealed the lower court decision to the US Supreme Court (1968), which divested (and eventually wrecked) the company.</w:t>
      </w:r>
    </w:p>
    <w:p w14:paraId="35FB28F9" w14:textId="77777777" w:rsidR="00506743" w:rsidRPr="0076142F" w:rsidRDefault="00506743" w:rsidP="00506743">
      <w:pPr>
        <w:rPr>
          <w:sz w:val="16"/>
        </w:rPr>
      </w:pPr>
      <w:r w:rsidRPr="0076142F">
        <w:rPr>
          <w:sz w:val="16"/>
        </w:rPr>
        <w:t xml:space="preserve">The </w:t>
      </w:r>
      <w:r w:rsidRPr="00BF5AFE">
        <w:rPr>
          <w:rStyle w:val="Emphasis"/>
          <w:highlight w:val="cyan"/>
        </w:rPr>
        <w:t>wrong</w:t>
      </w:r>
      <w:r w:rsidRPr="00BB5B88">
        <w:rPr>
          <w:rStyle w:val="StyleUnderline"/>
        </w:rPr>
        <w:t xml:space="preserve">-headed </w:t>
      </w:r>
      <w:r w:rsidRPr="00BF5AFE">
        <w:rPr>
          <w:rStyle w:val="Emphasis"/>
          <w:highlight w:val="cyan"/>
        </w:rPr>
        <w:t>theory</w:t>
      </w:r>
      <w:r w:rsidRPr="00BB5B88">
        <w:rPr>
          <w:rStyle w:val="StyleUnderline"/>
        </w:rPr>
        <w:t xml:space="preserve"> being actualized in all of these cases </w:t>
      </w:r>
      <w:r w:rsidRPr="00BF5AFE">
        <w:rPr>
          <w:rStyle w:val="Emphasis"/>
          <w:highlight w:val="cyan"/>
        </w:rPr>
        <w:t>is</w:t>
      </w:r>
      <w:r w:rsidRPr="00BB5B88">
        <w:rPr>
          <w:rStyle w:val="StyleUnderline"/>
        </w:rPr>
        <w:t xml:space="preserve"> the notion </w:t>
      </w:r>
      <w:r w:rsidRPr="00BF5AFE">
        <w:rPr>
          <w:rStyle w:val="Emphasis"/>
          <w:highlight w:val="cyan"/>
        </w:rPr>
        <w:t>that</w:t>
      </w:r>
      <w:r w:rsidRPr="00BB5B88">
        <w:rPr>
          <w:rStyle w:val="StyleUnderline"/>
        </w:rPr>
        <w:t xml:space="preserve"> free </w:t>
      </w:r>
      <w:r w:rsidRPr="00BF5AFE">
        <w:rPr>
          <w:rStyle w:val="Emphasis"/>
          <w:highlight w:val="cyan"/>
        </w:rPr>
        <w:t>consumer choice</w:t>
      </w:r>
      <w:r w:rsidRPr="0076142F">
        <w:rPr>
          <w:sz w:val="16"/>
        </w:rPr>
        <w:t xml:space="preserve"> and business efficiency somehow </w:t>
      </w:r>
      <w:r w:rsidRPr="00BF5AFE">
        <w:rPr>
          <w:rStyle w:val="Emphasis"/>
          <w:highlight w:val="cyan"/>
        </w:rPr>
        <w:t>restrain trade</w:t>
      </w:r>
      <w:r w:rsidRPr="00BF5AFE">
        <w:rPr>
          <w:rStyle w:val="Emphasis"/>
        </w:rPr>
        <w:t xml:space="preserve"> and violate</w:t>
      </w:r>
      <w:r w:rsidRPr="00BB5B88">
        <w:rPr>
          <w:rStyle w:val="StyleUnderline"/>
        </w:rPr>
        <w:t xml:space="preserve"> the </w:t>
      </w:r>
      <w:r w:rsidRPr="009212DF">
        <w:rPr>
          <w:rStyle w:val="Emphasis"/>
        </w:rPr>
        <w:t>antitrust</w:t>
      </w:r>
      <w:r w:rsidRPr="00BB5B88">
        <w:rPr>
          <w:rStyle w:val="StyleUnderline"/>
        </w:rPr>
        <w:t xml:space="preserve"> law</w:t>
      </w:r>
      <w:r w:rsidRPr="0076142F">
        <w:rPr>
          <w:sz w:val="16"/>
        </w:rPr>
        <w:t xml:space="preserve">, the exact opposite of the truth. </w:t>
      </w:r>
      <w:r w:rsidRPr="00BF5AFE">
        <w:rPr>
          <w:rStyle w:val="Emphasis"/>
          <w:highlight w:val="cyan"/>
        </w:rPr>
        <w:t>Efficient firms</w:t>
      </w:r>
      <w:r w:rsidRPr="00BB5B88">
        <w:rPr>
          <w:rStyle w:val="StyleUnderline"/>
        </w:rPr>
        <w:t xml:space="preserve"> such as Alcoa and United Shoe </w:t>
      </w:r>
      <w:r w:rsidRPr="00BF5AFE">
        <w:rPr>
          <w:rStyle w:val="Emphasis"/>
          <w:highlight w:val="cyan"/>
        </w:rPr>
        <w:t>innovated</w:t>
      </w:r>
      <w:r w:rsidRPr="00BF5AFE">
        <w:rPr>
          <w:rStyle w:val="StyleUnderline"/>
          <w:highlight w:val="cyan"/>
        </w:rPr>
        <w:t xml:space="preserve"> new products</w:t>
      </w:r>
      <w:r w:rsidRPr="00BB5B88">
        <w:rPr>
          <w:rStyle w:val="StyleUnderline"/>
        </w:rPr>
        <w:t xml:space="preserve"> and production techniques </w:t>
      </w:r>
      <w:r w:rsidRPr="0076142F">
        <w:rPr>
          <w:sz w:val="16"/>
        </w:rPr>
        <w:t xml:space="preserve">and lowered prices; they always </w:t>
      </w:r>
      <w:r w:rsidRPr="00BF5AFE">
        <w:rPr>
          <w:rStyle w:val="StyleUnderline"/>
          <w:highlight w:val="cyan"/>
        </w:rPr>
        <w:t>did</w:t>
      </w:r>
      <w:r w:rsidRPr="00BB5B88">
        <w:rPr>
          <w:rStyle w:val="StyleUnderline"/>
        </w:rPr>
        <w:t xml:space="preserve"> more </w:t>
      </w:r>
      <w:r w:rsidRPr="00BF5AFE">
        <w:rPr>
          <w:rStyle w:val="StyleUnderline"/>
          <w:highlight w:val="cyan"/>
        </w:rPr>
        <w:t>business</w:t>
      </w:r>
      <w:r w:rsidRPr="0076142F">
        <w:rPr>
          <w:sz w:val="16"/>
        </w:rPr>
        <w:t xml:space="preserve"> (while less efficient rivals did less) in order </w:t>
      </w:r>
      <w:r w:rsidRPr="003025ED">
        <w:rPr>
          <w:rStyle w:val="StyleUnderline"/>
        </w:rPr>
        <w:t>to keep and even expand their dominant market position</w:t>
      </w:r>
      <w:r w:rsidRPr="0076142F">
        <w:rPr>
          <w:sz w:val="16"/>
        </w:rPr>
        <w:t xml:space="preserve">. But this is precisely how free markets are supposed to work, such that scarce resources tend to maximize consumer value. Yet consistently throughout business history, </w:t>
      </w:r>
      <w:r w:rsidRPr="00BF5AFE">
        <w:rPr>
          <w:rStyle w:val="Emphasis"/>
          <w:highlight w:val="cyan"/>
        </w:rPr>
        <w:t>antitrust</w:t>
      </w:r>
      <w:r w:rsidRPr="0076142F">
        <w:rPr>
          <w:sz w:val="16"/>
        </w:rPr>
        <w:t xml:space="preserve"> regulation has </w:t>
      </w:r>
      <w:r w:rsidRPr="003025ED">
        <w:rPr>
          <w:rStyle w:val="StyleUnderline"/>
        </w:rPr>
        <w:t>been employed</w:t>
      </w:r>
      <w:r w:rsidRPr="0076142F">
        <w:rPr>
          <w:sz w:val="16"/>
        </w:rPr>
        <w:t xml:space="preserve"> (by both government and business rivals) as a legal weapon </w:t>
      </w:r>
      <w:r w:rsidRPr="003025ED">
        <w:rPr>
          <w:rStyle w:val="StyleUnderline"/>
        </w:rPr>
        <w:t xml:space="preserve">to </w:t>
      </w:r>
      <w:r w:rsidRPr="00BF5AFE">
        <w:rPr>
          <w:rStyle w:val="Emphasis"/>
          <w:highlight w:val="cyan"/>
        </w:rPr>
        <w:t>bludgeon</w:t>
      </w:r>
      <w:r w:rsidRPr="003025ED">
        <w:rPr>
          <w:rStyle w:val="StyleUnderline"/>
        </w:rPr>
        <w:t xml:space="preserve"> aggressively </w:t>
      </w:r>
      <w:r w:rsidRPr="00BF5AFE">
        <w:rPr>
          <w:rStyle w:val="Emphasis"/>
          <w:highlight w:val="cyan"/>
        </w:rPr>
        <w:t>competitive firms</w:t>
      </w:r>
      <w:r w:rsidRPr="0076142F">
        <w:rPr>
          <w:sz w:val="16"/>
        </w:rPr>
        <w:t xml:space="preserve"> that innovate and lower costs and prices.</w:t>
      </w:r>
    </w:p>
    <w:p w14:paraId="7F5F99F1" w14:textId="77777777" w:rsidR="00506743" w:rsidRPr="0076142F" w:rsidRDefault="00506743" w:rsidP="00506743">
      <w:pPr>
        <w:rPr>
          <w:sz w:val="16"/>
        </w:rPr>
      </w:pPr>
      <w:r w:rsidRPr="0076142F">
        <w:rPr>
          <w:sz w:val="16"/>
        </w:rPr>
        <w:t>Microsoft (2001)</w:t>
      </w:r>
    </w:p>
    <w:p w14:paraId="11A1A951" w14:textId="77777777" w:rsidR="00506743" w:rsidRPr="0076142F" w:rsidRDefault="00506743" w:rsidP="00506743">
      <w:pPr>
        <w:rPr>
          <w:sz w:val="16"/>
        </w:rPr>
      </w:pPr>
      <w:r w:rsidRPr="0076142F">
        <w:rPr>
          <w:sz w:val="16"/>
        </w:rPr>
        <w:t xml:space="preserve">Despite so-called regulatory reforms, this pernicious trend in antitrust enforcement has continued. The best and </w:t>
      </w:r>
      <w:r w:rsidRPr="003025ED">
        <w:rPr>
          <w:rStyle w:val="StyleUnderline"/>
        </w:rPr>
        <w:t>most recent example is</w:t>
      </w:r>
      <w:r w:rsidRPr="0076142F">
        <w:rPr>
          <w:sz w:val="16"/>
        </w:rPr>
        <w:t>, of course, </w:t>
      </w:r>
      <w:r w:rsidRPr="003025ED">
        <w:rPr>
          <w:rStyle w:val="StyleUnderline"/>
        </w:rPr>
        <w:t>US v. Microsoft</w:t>
      </w:r>
      <w:r w:rsidRPr="0076142F">
        <w:rPr>
          <w:sz w:val="16"/>
        </w:rPr>
        <w:t xml:space="preserve"> (2001). The heart of the antitrust case brought by the Department of Justice and 19 state attorney generals </w:t>
      </w:r>
      <w:r w:rsidRPr="0076142F">
        <w:rPr>
          <w:sz w:val="16"/>
        </w:rPr>
        <w:lastRenderedPageBreak/>
        <w:t>in 1998 was that Microsoft’s decision to integrated its Web browser, Explorer, into its Windows 98 operating software system illegally excluded competitive browsers, such as rival Netscape’s Navigator, and evidenced an intent to “monopolize” in violation of the Sherman Act.</w:t>
      </w:r>
    </w:p>
    <w:p w14:paraId="01E93829" w14:textId="77777777" w:rsidR="00506743" w:rsidRPr="0076142F" w:rsidRDefault="00506743" w:rsidP="00506743">
      <w:pPr>
        <w:rPr>
          <w:sz w:val="16"/>
        </w:rPr>
      </w:pPr>
      <w:r w:rsidRPr="0076142F">
        <w:rPr>
          <w:sz w:val="16"/>
        </w:rPr>
        <w:t xml:space="preserve">Since </w:t>
      </w:r>
      <w:r w:rsidRPr="003025ED">
        <w:rPr>
          <w:rStyle w:val="StyleUnderline"/>
        </w:rPr>
        <w:t>Microsoft allegedly held a “monopoly</w:t>
      </w:r>
      <w:r w:rsidRPr="00EF3AD8">
        <w:rPr>
          <w:rStyle w:val="StyleUnderline"/>
        </w:rPr>
        <w:t>” in operating systems</w:t>
      </w:r>
      <w:r w:rsidRPr="0076142F">
        <w:rPr>
          <w:sz w:val="16"/>
        </w:rPr>
        <w:t xml:space="preserve"> and employed its monopoly power to exclude competitors unfairly, trial court judge Thomas Penfield Jackson, having agreed with the bulk of the government’s argument, found the company guilty of illegal monopolization and ordered the firm regulated and divested. On appeal, however, important parts of this decision, in particular the divestiture order, were overturned and the lower court judge rebuked.</w:t>
      </w:r>
    </w:p>
    <w:p w14:paraId="6B1C250E" w14:textId="77777777" w:rsidR="00506743" w:rsidRPr="0076142F" w:rsidRDefault="00506743" w:rsidP="00506743">
      <w:pPr>
        <w:rPr>
          <w:sz w:val="14"/>
        </w:rPr>
      </w:pPr>
      <w:r w:rsidRPr="0076142F">
        <w:rPr>
          <w:sz w:val="14"/>
        </w:rPr>
        <w:t>The government’s charges were always baseless. The plaintiffs first argued that Microsoft held a monopoly in operating systems (a near 90% market share) and that they had leveraged that market power into the browser market to crush Netscape. But the government’s market share numbers were grossly inaccurate. To arrive at a so-called monopoly market share, the trial court accepted a definition of the relevant market (”single user desktop PCs that use an Intel-compatible chip”) that conveniently excluded all of the computers and networking software made by Microsoft’s major rivals such as Apple, Sun, Novell, and a host of other companies. In addition, counting only licensed systems allowed Judge Jackson to exclude arbitrarily all of the operating systems sold at retail, those downloaded from the Web, and all “naked” computers shipped without any operating system installed at all. These</w:t>
      </w:r>
      <w:r w:rsidRPr="0076142F">
        <w:rPr>
          <w:rStyle w:val="StyleUnderline"/>
        </w:rPr>
        <w:t xml:space="preserve"> factual</w:t>
      </w:r>
      <w:r w:rsidRPr="00EF3AD8">
        <w:rPr>
          <w:rStyle w:val="StyleUnderline"/>
        </w:rPr>
        <w:t xml:space="preserve"> errors narrowed severely the actual competitive market and simply turned Microsoft into the “monopolist</w:t>
      </w:r>
      <w:r w:rsidRPr="0076142F">
        <w:rPr>
          <w:sz w:val="14"/>
        </w:rPr>
        <w:t>” the government required for its antitrust violation. If market share is meaningful at all in antitrust analysis (extremely doubtful), Microsoft’s actual share of any realistic relevant market was less than 70% and not enough for any monopoly designation.</w:t>
      </w:r>
    </w:p>
    <w:p w14:paraId="31C671B7" w14:textId="77777777" w:rsidR="00506743" w:rsidRPr="0076142F" w:rsidRDefault="00506743" w:rsidP="00506743">
      <w:pPr>
        <w:rPr>
          <w:sz w:val="14"/>
        </w:rPr>
      </w:pPr>
      <w:r w:rsidRPr="0076142F">
        <w:rPr>
          <w:sz w:val="14"/>
        </w:rPr>
        <w:t>But if Microsoft had no actual monopoly, then its battle with Netscape over the browser market takes on a totally different perspective. When Microsoft first integrated its browser into its operating system software, it was Netscape that held the bulk of the browser sales. It was Netscape that held the “dominant” market position in browsers and it was Microsoft that was attempting to better compete by improving the terms of exchange for PC consumers. Microsoft proceeded to fully integrate its browser and effectively reduce its price to zero and consumers responded favorably; Microsoft’s browser did more business and Netscape’s browser did less. Nor was the Netscape browser ever unfairly “foreclosed” or “excluded” from the market; PC users downloaded millions of copies of Netscape’s browser during the period of alleged exclusion by Microsoft. Thus, the entire government’s case was an attempt to regulate innovation and consumer choice at the behest of ambitious attorneys and disgruntled competitors. That Microsoft eventually emerged victorious in this particular case at the appellate level (after a decade of litigation some of which involved the FTC) does not mitigate the absolute folly of this persecution.</w:t>
      </w:r>
    </w:p>
    <w:p w14:paraId="25054BFA" w14:textId="77777777" w:rsidR="00506743" w:rsidRPr="0076142F" w:rsidRDefault="00506743" w:rsidP="00506743">
      <w:pPr>
        <w:rPr>
          <w:sz w:val="16"/>
        </w:rPr>
      </w:pPr>
      <w:r w:rsidRPr="0076142F">
        <w:rPr>
          <w:sz w:val="16"/>
        </w:rPr>
        <w:t>CONCLUSIONS</w:t>
      </w:r>
    </w:p>
    <w:p w14:paraId="398C48A0" w14:textId="62BFF8F8" w:rsidR="00506743" w:rsidRPr="00506743" w:rsidRDefault="00506743" w:rsidP="00506743">
      <w:pPr>
        <w:rPr>
          <w:sz w:val="16"/>
        </w:rPr>
      </w:pPr>
      <w:r w:rsidRPr="00B646F9">
        <w:rPr>
          <w:rStyle w:val="StyleUnderline"/>
          <w:highlight w:val="cyan"/>
        </w:rPr>
        <w:t>Antitrust theory</w:t>
      </w:r>
      <w:r w:rsidRPr="00455113">
        <w:rPr>
          <w:rStyle w:val="StyleUnderline"/>
        </w:rPr>
        <w:t xml:space="preserve"> and history </w:t>
      </w:r>
      <w:r w:rsidRPr="00BF5AFE">
        <w:rPr>
          <w:rStyle w:val="StyleUnderline"/>
          <w:highlight w:val="cyan"/>
        </w:rPr>
        <w:t>are</w:t>
      </w:r>
      <w:r w:rsidRPr="0076142F">
        <w:rPr>
          <w:sz w:val="16"/>
        </w:rPr>
        <w:t xml:space="preserve"> both </w:t>
      </w:r>
      <w:r w:rsidRPr="00BF5AFE">
        <w:rPr>
          <w:rStyle w:val="Emphasis"/>
          <w:highlight w:val="cyan"/>
        </w:rPr>
        <w:t>a myth</w:t>
      </w:r>
      <w:r w:rsidRPr="0076142F">
        <w:rPr>
          <w:sz w:val="16"/>
        </w:rPr>
        <w:t xml:space="preserve"> and a hoax. The </w:t>
      </w:r>
      <w:r w:rsidRPr="00BF5AFE">
        <w:rPr>
          <w:rStyle w:val="Emphasis"/>
          <w:highlight w:val="cyan"/>
        </w:rPr>
        <w:t>laws</w:t>
      </w:r>
      <w:r w:rsidRPr="00455113">
        <w:rPr>
          <w:rStyle w:val="StyleUnderline"/>
        </w:rPr>
        <w:t xml:space="preserve"> were </w:t>
      </w:r>
      <w:r w:rsidRPr="00BF5AFE">
        <w:rPr>
          <w:rStyle w:val="Emphasis"/>
          <w:highlight w:val="cyan"/>
        </w:rPr>
        <w:t>never</w:t>
      </w:r>
      <w:r w:rsidRPr="00455113">
        <w:rPr>
          <w:rStyle w:val="StyleUnderline"/>
        </w:rPr>
        <w:t xml:space="preserve"> intended to </w:t>
      </w:r>
      <w:r w:rsidRPr="00BF5AFE">
        <w:rPr>
          <w:rStyle w:val="Emphasis"/>
          <w:highlight w:val="cyan"/>
        </w:rPr>
        <w:t>help consumers</w:t>
      </w:r>
      <w:r w:rsidRPr="0076142F">
        <w:rPr>
          <w:sz w:val="16"/>
        </w:rPr>
        <w:t xml:space="preserve"> (Robert Bork’s protestations to the contrary) and their long historical </w:t>
      </w:r>
      <w:r w:rsidRPr="00455113">
        <w:rPr>
          <w:rStyle w:val="StyleUnderline"/>
        </w:rPr>
        <w:t>track record is that they have not helped</w:t>
      </w:r>
      <w:r w:rsidRPr="0076142F">
        <w:rPr>
          <w:sz w:val="16"/>
        </w:rPr>
        <w:t xml:space="preserve"> consumers. </w:t>
      </w:r>
      <w:r w:rsidRPr="00961CD8">
        <w:rPr>
          <w:rStyle w:val="StyleUnderline"/>
        </w:rPr>
        <w:t>They</w:t>
      </w:r>
      <w:r w:rsidRPr="0076142F">
        <w:rPr>
          <w:sz w:val="16"/>
        </w:rPr>
        <w:t xml:space="preserve"> have, instead, </w:t>
      </w:r>
      <w:r w:rsidRPr="00B646F9">
        <w:rPr>
          <w:rStyle w:val="StyleUnderline"/>
          <w:highlight w:val="cyan"/>
        </w:rPr>
        <w:t>punished innovative</w:t>
      </w:r>
      <w:r w:rsidRPr="0076142F">
        <w:rPr>
          <w:sz w:val="16"/>
        </w:rPr>
        <w:t xml:space="preserve"> and efficient business </w:t>
      </w:r>
      <w:r w:rsidRPr="00B646F9">
        <w:rPr>
          <w:rStyle w:val="StyleUnderline"/>
          <w:highlight w:val="cyan"/>
        </w:rPr>
        <w:t>organizations</w:t>
      </w:r>
      <w:r w:rsidRPr="00961CD8">
        <w:rPr>
          <w:rStyle w:val="StyleUnderline"/>
        </w:rPr>
        <w:t xml:space="preserve"> while </w:t>
      </w:r>
      <w:r w:rsidRPr="00BF5AFE">
        <w:rPr>
          <w:rStyle w:val="StyleUnderline"/>
        </w:rPr>
        <w:t>protecting</w:t>
      </w:r>
      <w:r w:rsidRPr="00961CD8">
        <w:rPr>
          <w:rStyle w:val="StyleUnderline"/>
        </w:rPr>
        <w:t xml:space="preserve"> less efficient competitors</w:t>
      </w:r>
      <w:r w:rsidRPr="0076142F">
        <w:rPr>
          <w:sz w:val="16"/>
        </w:rPr>
        <w:t xml:space="preserve"> and every state-sanctioned monopoly. They have </w:t>
      </w:r>
      <w:r w:rsidRPr="00961CD8">
        <w:rPr>
          <w:rStyle w:val="StyleUnderline"/>
        </w:rPr>
        <w:t xml:space="preserve">tended </w:t>
      </w:r>
      <w:r w:rsidRPr="00BF5AFE">
        <w:rPr>
          <w:rStyle w:val="StyleUnderline"/>
        </w:rPr>
        <w:t xml:space="preserve">to </w:t>
      </w:r>
      <w:r w:rsidRPr="00BF5AFE">
        <w:rPr>
          <w:rStyle w:val="StyleUnderline"/>
          <w:highlight w:val="cyan"/>
        </w:rPr>
        <w:t>make consumers poor</w:t>
      </w:r>
      <w:r w:rsidRPr="00B646F9">
        <w:rPr>
          <w:rStyle w:val="StyleUnderline"/>
        </w:rPr>
        <w:t>er</w:t>
      </w:r>
      <w:r w:rsidRPr="00961CD8">
        <w:rPr>
          <w:rStyle w:val="StyleUnderline"/>
        </w:rPr>
        <w:t xml:space="preserve"> and the overall </w:t>
      </w:r>
      <w:r w:rsidRPr="00BF5AFE">
        <w:rPr>
          <w:rStyle w:val="Emphasis"/>
          <w:highlight w:val="cyan"/>
        </w:rPr>
        <w:t>economy less efficient</w:t>
      </w:r>
      <w:r w:rsidRPr="0076142F">
        <w:rPr>
          <w:sz w:val="16"/>
        </w:rPr>
        <w:t xml:space="preserve"> and they deserve to be repealed, not reformed. That the </w:t>
      </w:r>
      <w:r w:rsidRPr="00BF5AFE">
        <w:rPr>
          <w:rStyle w:val="StyleUnderline"/>
          <w:highlight w:val="cyan"/>
        </w:rPr>
        <w:t>antitrust</w:t>
      </w:r>
      <w:r w:rsidRPr="00293C7F">
        <w:rPr>
          <w:rStyle w:val="StyleUnderline"/>
        </w:rPr>
        <w:t xml:space="preserve"> paradigm</w:t>
      </w:r>
      <w:r w:rsidRPr="0076142F">
        <w:rPr>
          <w:sz w:val="16"/>
        </w:rPr>
        <w:t xml:space="preserve"> still can find support among a majority of economists, lawyers, and the public </w:t>
      </w:r>
      <w:r w:rsidRPr="00A01AC1">
        <w:rPr>
          <w:rStyle w:val="StyleUnderline"/>
          <w:highlight w:val="cyan"/>
        </w:rPr>
        <w:t xml:space="preserve">is a </w:t>
      </w:r>
      <w:r w:rsidRPr="00A01AC1">
        <w:rPr>
          <w:rStyle w:val="Emphasis"/>
          <w:highlight w:val="cyan"/>
        </w:rPr>
        <w:t xml:space="preserve">testament to </w:t>
      </w:r>
      <w:r w:rsidRPr="00BF5AFE">
        <w:rPr>
          <w:rStyle w:val="Emphasis"/>
          <w:highlight w:val="cyan"/>
        </w:rPr>
        <w:t>intellectual laziness</w:t>
      </w:r>
      <w:r w:rsidRPr="0076142F">
        <w:rPr>
          <w:sz w:val="16"/>
        </w:rPr>
        <w:t>, to the power of special interest, and to decades of successful myth making.</w:t>
      </w:r>
    </w:p>
    <w:p w14:paraId="4780A7C3" w14:textId="5BABA9A3" w:rsidR="003126AA" w:rsidRPr="003126AA" w:rsidRDefault="009E3346" w:rsidP="003126AA">
      <w:pPr>
        <w:pStyle w:val="Heading3"/>
      </w:pPr>
      <w:r>
        <w:lastRenderedPageBreak/>
        <w:t>Solvency---Innovation---Ext</w:t>
      </w:r>
    </w:p>
    <w:p w14:paraId="7734CE18" w14:textId="77777777" w:rsidR="009E3346" w:rsidRDefault="009E3346" w:rsidP="009E3346">
      <w:pPr>
        <w:pStyle w:val="Heading4"/>
      </w:pPr>
      <w:r>
        <w:t>Antitrust decreases product innovation and profits.</w:t>
      </w:r>
    </w:p>
    <w:p w14:paraId="3FD35DEA" w14:textId="77777777" w:rsidR="009E3346" w:rsidRDefault="009E3346" w:rsidP="009E3346">
      <w:r w:rsidRPr="00362DE3">
        <w:rPr>
          <w:rFonts w:eastAsiaTheme="majorEastAsia" w:cstheme="majorBidi"/>
          <w:b/>
          <w:iCs/>
          <w:sz w:val="26"/>
        </w:rPr>
        <w:t>Katila ’</w:t>
      </w:r>
      <w:r>
        <w:rPr>
          <w:rFonts w:eastAsiaTheme="majorEastAsia" w:cstheme="majorBidi"/>
          <w:b/>
          <w:iCs/>
          <w:sz w:val="26"/>
        </w:rPr>
        <w:t>23</w:t>
      </w:r>
      <w:r>
        <w:rPr>
          <w:b/>
          <w:sz w:val="26"/>
        </w:rPr>
        <w:t xml:space="preserve"> </w:t>
      </w:r>
      <w:r>
        <w:t xml:space="preserve">[Ritta and </w:t>
      </w:r>
      <w:r w:rsidRPr="0011064A">
        <w:t>Sruthi Thatchenkery</w:t>
      </w:r>
      <w:r>
        <w:t xml:space="preserve">; February 24; </w:t>
      </w:r>
      <w:r w:rsidRPr="00EB65EB">
        <w:t>Professor of Management Science, Faculty Director of the Stanford Technology Ventures Program</w:t>
      </w:r>
      <w:r>
        <w:t xml:space="preserve">. </w:t>
      </w:r>
      <w:r w:rsidRPr="00EB65EB">
        <w:t>Her research is in the intersection of technology strategy and organizational learning, using machine learning, statistical analysis and mixed methods. She is an expert on innovation, competition, and entrepreneurship in large firms</w:t>
      </w:r>
      <w:r>
        <w:t xml:space="preserve">; Had a doctoral </w:t>
      </w:r>
      <w:r w:rsidRPr="00141D7A">
        <w:t xml:space="preserve">dissertation </w:t>
      </w:r>
      <w:r>
        <w:t xml:space="preserve">that </w:t>
      </w:r>
      <w:r w:rsidRPr="00141D7A">
        <w:t>was the winner of the Wiley Blackwell Outstanding Dissertation Award from the Strategic Management division of the Academy of Management</w:t>
      </w:r>
      <w:r>
        <w:t>,</w:t>
      </w:r>
      <w:r w:rsidRPr="00141D7A">
        <w:t xml:space="preserve"> </w:t>
      </w:r>
      <w:r>
        <w:t>studies h</w:t>
      </w:r>
      <w:r w:rsidRPr="0062592C">
        <w:t>ow firms can best compete and innovate in high-tech industries</w:t>
      </w:r>
      <w:r>
        <w:t>;</w:t>
      </w:r>
      <w:r w:rsidRPr="0062592C">
        <w:t xml:space="preserve"> </w:t>
      </w:r>
      <w:r>
        <w:t>Harvard Business Review, “</w:t>
      </w:r>
      <w:r w:rsidRPr="00E730D6">
        <w:t>The Surprising Consequences of Antitrust Actions Against Big Tech</w:t>
      </w:r>
      <w:r>
        <w:t xml:space="preserve">,” </w:t>
      </w:r>
      <w:r w:rsidRPr="005D5750">
        <w:t>https://hbr.org/2023/02/the-surprising-consequences-of-antitrust-actions-against-big-tech]//av</w:t>
      </w:r>
    </w:p>
    <w:p w14:paraId="2AC6A2C4" w14:textId="77777777" w:rsidR="009E3346" w:rsidRPr="00270AD1" w:rsidRDefault="009E3346" w:rsidP="009E3346">
      <w:pPr>
        <w:rPr>
          <w:sz w:val="16"/>
        </w:rPr>
      </w:pPr>
      <w:r w:rsidRPr="00270AD1">
        <w:rPr>
          <w:sz w:val="16"/>
        </w:rPr>
        <w:t xml:space="preserve">But those patents didn’t lead to successful products. </w:t>
      </w:r>
      <w:r w:rsidRPr="00270AD1">
        <w:rPr>
          <w:rStyle w:val="StyleUnderline"/>
          <w:highlight w:val="cyan"/>
        </w:rPr>
        <w:t xml:space="preserve">Commercialization did </w:t>
      </w:r>
      <w:r w:rsidRPr="00270AD1">
        <w:rPr>
          <w:rStyle w:val="Emphasis"/>
          <w:highlight w:val="cyan"/>
        </w:rPr>
        <w:t>not increase</w:t>
      </w:r>
      <w:r w:rsidRPr="00270AD1">
        <w:rPr>
          <w:sz w:val="16"/>
        </w:rPr>
        <w:t xml:space="preserve"> in the treated markets, (and there was no difference between low- and high-market-share complementors.) What’s more, we found that most </w:t>
      </w:r>
      <w:r w:rsidRPr="00E454E4">
        <w:rPr>
          <w:rStyle w:val="StyleUnderline"/>
        </w:rPr>
        <w:t xml:space="preserve">everyone’s </w:t>
      </w:r>
      <w:r w:rsidRPr="00270AD1">
        <w:rPr>
          <w:rStyle w:val="Emphasis"/>
          <w:highlight w:val="cyan"/>
        </w:rPr>
        <w:t>profits declined</w:t>
      </w:r>
      <w:r w:rsidRPr="00270AD1">
        <w:rPr>
          <w:sz w:val="16"/>
        </w:rPr>
        <w:t xml:space="preserve"> </w:t>
      </w:r>
      <w:r w:rsidRPr="00E454E4">
        <w:rPr>
          <w:rStyle w:val="StyleUnderline"/>
        </w:rPr>
        <w:t xml:space="preserve">— </w:t>
      </w:r>
      <w:r w:rsidRPr="00270AD1">
        <w:rPr>
          <w:rStyle w:val="StyleUnderline"/>
        </w:rPr>
        <w:t>especially</w:t>
      </w:r>
      <w:r w:rsidRPr="00E454E4">
        <w:rPr>
          <w:rStyle w:val="StyleUnderline"/>
        </w:rPr>
        <w:t xml:space="preserve"> those of </w:t>
      </w:r>
      <w:r w:rsidRPr="00270AD1">
        <w:rPr>
          <w:rStyle w:val="StyleUnderline"/>
        </w:rPr>
        <w:t>complementors</w:t>
      </w:r>
      <w:r w:rsidRPr="00270AD1">
        <w:rPr>
          <w:sz w:val="16"/>
        </w:rPr>
        <w:t xml:space="preserve"> with low market shares, who, in theory, should have been the beneficiaries of the </w:t>
      </w:r>
      <w:r w:rsidRPr="00270AD1">
        <w:rPr>
          <w:rStyle w:val="StyleUnderline"/>
          <w:highlight w:val="cyan"/>
        </w:rPr>
        <w:t>antitrust</w:t>
      </w:r>
      <w:r w:rsidRPr="00270AD1">
        <w:rPr>
          <w:sz w:val="16"/>
        </w:rPr>
        <w:t xml:space="preserve"> action. Despite being the most innovative of the bunch, they </w:t>
      </w:r>
      <w:r w:rsidRPr="00270AD1">
        <w:rPr>
          <w:rStyle w:val="StyleUnderline"/>
          <w:highlight w:val="cyan"/>
        </w:rPr>
        <w:t>failed</w:t>
      </w:r>
      <w:r w:rsidRPr="00E454E4">
        <w:rPr>
          <w:rStyle w:val="StyleUnderline"/>
        </w:rPr>
        <w:t xml:space="preserve"> to thrive</w:t>
      </w:r>
      <w:r w:rsidRPr="00270AD1">
        <w:rPr>
          <w:sz w:val="16"/>
        </w:rPr>
        <w:t xml:space="preserve">. In contrast, the </w:t>
      </w:r>
      <w:r w:rsidRPr="00270AD1">
        <w:rPr>
          <w:rStyle w:val="Emphasis"/>
          <w:highlight w:val="cyan"/>
        </w:rPr>
        <w:t>big</w:t>
      </w:r>
      <w:r w:rsidRPr="00270AD1">
        <w:rPr>
          <w:rStyle w:val="Emphasis"/>
        </w:rPr>
        <w:t xml:space="preserve">ger </w:t>
      </w:r>
      <w:r w:rsidRPr="00270AD1">
        <w:rPr>
          <w:rStyle w:val="Emphasis"/>
          <w:highlight w:val="cyan"/>
        </w:rPr>
        <w:t>players</w:t>
      </w:r>
      <w:r w:rsidRPr="00270AD1">
        <w:rPr>
          <w:sz w:val="16"/>
        </w:rPr>
        <w:t xml:space="preserve"> who had been nipping at Microsoft’s heels did not patent significantly more after the antitrust settlement than they had before, but they didn’t see the drastic profitability decreases either. If anything, because they </w:t>
      </w:r>
      <w:r w:rsidRPr="00E454E4">
        <w:rPr>
          <w:rStyle w:val="StyleUnderline"/>
        </w:rPr>
        <w:t xml:space="preserve">did </w:t>
      </w:r>
      <w:r w:rsidRPr="00270AD1">
        <w:rPr>
          <w:rStyle w:val="Emphasis"/>
          <w:highlight w:val="cyan"/>
        </w:rPr>
        <w:t>not increase</w:t>
      </w:r>
      <w:r w:rsidRPr="00E454E4">
        <w:rPr>
          <w:rStyle w:val="StyleUnderline"/>
        </w:rPr>
        <w:t xml:space="preserve"> their investment in </w:t>
      </w:r>
      <w:r w:rsidRPr="00270AD1">
        <w:rPr>
          <w:rStyle w:val="Emphasis"/>
          <w:highlight w:val="cyan"/>
        </w:rPr>
        <w:t>innovation</w:t>
      </w:r>
      <w:r w:rsidRPr="00270AD1">
        <w:rPr>
          <w:sz w:val="16"/>
        </w:rPr>
        <w:t xml:space="preserve">, the big players seem to have benefited most from the antitrust case against Microsoft by becoming more efficient, </w:t>
      </w:r>
      <w:r w:rsidRPr="00E454E4">
        <w:rPr>
          <w:rStyle w:val="StyleUnderline"/>
        </w:rPr>
        <w:t>not more innovative</w:t>
      </w:r>
      <w:r w:rsidRPr="00270AD1">
        <w:rPr>
          <w:sz w:val="16"/>
        </w:rPr>
        <w:t>.</w:t>
      </w:r>
    </w:p>
    <w:p w14:paraId="0EC6AF03" w14:textId="53CFA82E" w:rsidR="009E3346" w:rsidRPr="009E3346" w:rsidRDefault="009E3346" w:rsidP="009E3346">
      <w:pPr>
        <w:rPr>
          <w:sz w:val="16"/>
        </w:rPr>
      </w:pPr>
      <w:r w:rsidRPr="00270AD1">
        <w:rPr>
          <w:sz w:val="16"/>
        </w:rPr>
        <w:t xml:space="preserve">And finally, </w:t>
      </w:r>
      <w:r w:rsidRPr="00E454E4">
        <w:rPr>
          <w:rStyle w:val="StyleUnderline"/>
        </w:rPr>
        <w:t xml:space="preserve">although regulators might have hoped to see </w:t>
      </w:r>
      <w:r w:rsidRPr="00270AD1">
        <w:rPr>
          <w:rStyle w:val="Emphasis"/>
          <w:highlight w:val="cyan"/>
        </w:rPr>
        <w:t>new companies</w:t>
      </w:r>
      <w:r w:rsidRPr="00270AD1">
        <w:rPr>
          <w:sz w:val="16"/>
        </w:rPr>
        <w:t xml:space="preserve"> enter the treated markets, </w:t>
      </w:r>
      <w:r w:rsidRPr="00E454E4">
        <w:rPr>
          <w:rStyle w:val="StyleUnderline"/>
        </w:rPr>
        <w:t xml:space="preserve">it </w:t>
      </w:r>
      <w:r w:rsidRPr="00270AD1">
        <w:rPr>
          <w:rStyle w:val="Emphasis"/>
          <w:highlight w:val="cyan"/>
        </w:rPr>
        <w:t>didn’t happen</w:t>
      </w:r>
      <w:r w:rsidRPr="00270AD1">
        <w:rPr>
          <w:sz w:val="16"/>
        </w:rPr>
        <w:t>. The number of firms moving into the markets, we found, did not increase following the settlement, another consumer-benefiting outcome that failed to materialize.</w:t>
      </w:r>
    </w:p>
    <w:p w14:paraId="0E57B061" w14:textId="4101A712" w:rsidR="00A274C8" w:rsidRDefault="00A274C8" w:rsidP="00C82E8A">
      <w:pPr>
        <w:pStyle w:val="Heading3"/>
      </w:pPr>
      <w:r>
        <w:lastRenderedPageBreak/>
        <w:t>Solvency---Monopolies---2AC</w:t>
      </w:r>
    </w:p>
    <w:p w14:paraId="4C9FA5D5" w14:textId="77777777" w:rsidR="00A274C8" w:rsidRDefault="00A274C8" w:rsidP="00A274C8">
      <w:pPr>
        <w:pStyle w:val="Heading4"/>
      </w:pPr>
      <w:r>
        <w:t>Monopolies are difficult and good – antitrust doesn’t solve anything.</w:t>
      </w:r>
    </w:p>
    <w:p w14:paraId="23A9BFD0" w14:textId="77777777" w:rsidR="00A274C8" w:rsidRPr="00BC3C3A" w:rsidRDefault="00A274C8" w:rsidP="00A274C8">
      <w:r>
        <w:rPr>
          <w:rFonts w:eastAsiaTheme="majorEastAsia" w:cstheme="majorBidi"/>
          <w:b/>
          <w:iCs/>
          <w:sz w:val="26"/>
        </w:rPr>
        <w:t xml:space="preserve">Armentano </w:t>
      </w:r>
      <w:r w:rsidRPr="00362DE3">
        <w:rPr>
          <w:rFonts w:eastAsiaTheme="majorEastAsia" w:cstheme="majorBidi"/>
          <w:b/>
          <w:iCs/>
          <w:sz w:val="26"/>
        </w:rPr>
        <w:t>’</w:t>
      </w:r>
      <w:r>
        <w:rPr>
          <w:rFonts w:eastAsiaTheme="majorEastAsia" w:cstheme="majorBidi"/>
          <w:b/>
          <w:iCs/>
          <w:sz w:val="26"/>
        </w:rPr>
        <w:t>19</w:t>
      </w:r>
      <w:r>
        <w:rPr>
          <w:b/>
          <w:sz w:val="26"/>
        </w:rPr>
        <w:t xml:space="preserve"> </w:t>
      </w:r>
      <w:r>
        <w:t>[Dominick; February 21;</w:t>
      </w:r>
      <w:r w:rsidRPr="00B17A77">
        <w:rPr>
          <w:rFonts w:ascii="Arial" w:hAnsi="Arial" w:cs="Arial"/>
          <w:color w:val="1F2021"/>
          <w:sz w:val="21"/>
          <w:szCs w:val="21"/>
        </w:rPr>
        <w:t xml:space="preserve"> </w:t>
      </w:r>
      <w:r>
        <w:t>Professor</w:t>
      </w:r>
      <w:r w:rsidRPr="00C1670A">
        <w:t xml:space="preserve"> emeritus in economics at the University of Hartford in Connecticut and an Associated Scholar of the Mises Institute</w:t>
      </w:r>
      <w:r>
        <w:t>; Mises Institute, “</w:t>
      </w:r>
      <w:r w:rsidRPr="00D40BFF">
        <w:t>Antitrust Policy Is Both Harmful and Useless</w:t>
      </w:r>
      <w:r>
        <w:t xml:space="preserve">,” </w:t>
      </w:r>
      <w:r w:rsidRPr="00D40BFF">
        <w:t>https://mises.org/mises-daily/antitrust-policy-both-harmful-and-useless</w:t>
      </w:r>
      <w:r>
        <w:t>]//av</w:t>
      </w:r>
    </w:p>
    <w:p w14:paraId="42304376" w14:textId="77777777" w:rsidR="00A274C8" w:rsidRPr="00BC3C3A" w:rsidRDefault="00A274C8" w:rsidP="00A274C8">
      <w:pPr>
        <w:rPr>
          <w:sz w:val="16"/>
        </w:rPr>
      </w:pPr>
      <w:r w:rsidRPr="00BC3C3A">
        <w:rPr>
          <w:sz w:val="16"/>
        </w:rPr>
        <w:t xml:space="preserve">But are these theories correct? </w:t>
      </w:r>
      <w:r w:rsidRPr="00BC3C3A">
        <w:rPr>
          <w:rStyle w:val="StyleUnderline"/>
          <w:highlight w:val="cyan"/>
        </w:rPr>
        <w:t>Is there</w:t>
      </w:r>
      <w:r w:rsidRPr="00BC3C3A">
        <w:rPr>
          <w:rStyle w:val="StyleUnderline"/>
        </w:rPr>
        <w:t xml:space="preserve"> really </w:t>
      </w:r>
      <w:r w:rsidRPr="00BC3C3A">
        <w:rPr>
          <w:rStyle w:val="StyleUnderline"/>
          <w:highlight w:val="cyan"/>
        </w:rPr>
        <w:t>a</w:t>
      </w:r>
      <w:r w:rsidRPr="00BC3C3A">
        <w:rPr>
          <w:rStyle w:val="StyleUnderline"/>
        </w:rPr>
        <w:t xml:space="preserve"> free-market </w:t>
      </w:r>
      <w:r w:rsidRPr="00BC3C3A">
        <w:rPr>
          <w:rStyle w:val="StyleUnderline"/>
          <w:highlight w:val="cyan"/>
        </w:rPr>
        <w:t>monopoly problem</w:t>
      </w:r>
      <w:r w:rsidRPr="00BC3C3A">
        <w:rPr>
          <w:sz w:val="16"/>
        </w:rPr>
        <w:t>? Assuming that we can even define what we mean by a “</w:t>
      </w:r>
      <w:r w:rsidRPr="00BC3C3A">
        <w:rPr>
          <w:rStyle w:val="StyleUnderline"/>
        </w:rPr>
        <w:t xml:space="preserve">free-market </w:t>
      </w:r>
      <w:r w:rsidRPr="00BC3C3A">
        <w:rPr>
          <w:rStyle w:val="Emphasis"/>
        </w:rPr>
        <w:t>monopoly</w:t>
      </w:r>
      <w:r w:rsidRPr="00BC3C3A">
        <w:rPr>
          <w:sz w:val="16"/>
        </w:rPr>
        <w:t xml:space="preserve">,” </w:t>
      </w:r>
      <w:r w:rsidRPr="00BC3C3A">
        <w:rPr>
          <w:rStyle w:val="StyleUnderline"/>
        </w:rPr>
        <w:t xml:space="preserve">it </w:t>
      </w:r>
      <w:r w:rsidRPr="00BC3C3A">
        <w:rPr>
          <w:rStyle w:val="Emphasis"/>
        </w:rPr>
        <w:t>would</w:t>
      </w:r>
      <w:r w:rsidRPr="00BC3C3A">
        <w:rPr>
          <w:sz w:val="16"/>
        </w:rPr>
        <w:t xml:space="preserve"> certainly </w:t>
      </w:r>
      <w:r w:rsidRPr="00BC3C3A">
        <w:rPr>
          <w:rStyle w:val="Emphasis"/>
        </w:rPr>
        <w:t>follow</w:t>
      </w:r>
      <w:r w:rsidRPr="00BC3C3A">
        <w:rPr>
          <w:rStyle w:val="StyleUnderline"/>
        </w:rPr>
        <w:t xml:space="preserve"> that </w:t>
      </w:r>
      <w:r w:rsidRPr="00BC3C3A">
        <w:rPr>
          <w:rStyle w:val="Emphasis"/>
        </w:rPr>
        <w:t>firms</w:t>
      </w:r>
      <w:r w:rsidRPr="00BC3C3A">
        <w:rPr>
          <w:sz w:val="16"/>
        </w:rPr>
        <w:t xml:space="preserve"> in a free market would </w:t>
      </w:r>
      <w:r w:rsidRPr="00BC3C3A">
        <w:rPr>
          <w:rStyle w:val="Emphasis"/>
        </w:rPr>
        <w:t>have</w:t>
      </w:r>
      <w:r w:rsidRPr="00BC3C3A">
        <w:rPr>
          <w:rStyle w:val="StyleUnderline"/>
        </w:rPr>
        <w:t xml:space="preserve"> the </w:t>
      </w:r>
      <w:r w:rsidRPr="00BC3C3A">
        <w:rPr>
          <w:rStyle w:val="Emphasis"/>
        </w:rPr>
        <w:t>freedom to</w:t>
      </w:r>
      <w:r w:rsidRPr="00BC3C3A">
        <w:rPr>
          <w:rStyle w:val="StyleUnderline"/>
        </w:rPr>
        <w:t xml:space="preserve"> attempt to </w:t>
      </w:r>
      <w:r w:rsidRPr="00BC3C3A">
        <w:rPr>
          <w:rStyle w:val="Emphasis"/>
        </w:rPr>
        <w:t>monopolize</w:t>
      </w:r>
      <w:r w:rsidRPr="00BC3C3A">
        <w:rPr>
          <w:sz w:val="16"/>
        </w:rPr>
        <w:t xml:space="preserve"> (control the entire supply of) some raw material, product or service. But </w:t>
      </w:r>
      <w:r w:rsidRPr="00BC3C3A">
        <w:rPr>
          <w:rStyle w:val="Emphasis"/>
          <w:highlight w:val="cyan"/>
        </w:rPr>
        <w:t>whether they would</w:t>
      </w:r>
      <w:r w:rsidRPr="00BC3C3A">
        <w:rPr>
          <w:rStyle w:val="StyleUnderline"/>
        </w:rPr>
        <w:t xml:space="preserve"> be able to </w:t>
      </w:r>
      <w:r w:rsidRPr="00BC3C3A">
        <w:rPr>
          <w:rStyle w:val="StyleUnderline"/>
          <w:highlight w:val="cyan"/>
        </w:rPr>
        <w:t>restrict</w:t>
      </w:r>
      <w:r w:rsidRPr="00BC3C3A">
        <w:rPr>
          <w:rStyle w:val="StyleUnderline"/>
        </w:rPr>
        <w:t xml:space="preserve"> market </w:t>
      </w:r>
      <w:r w:rsidRPr="00BC3C3A">
        <w:rPr>
          <w:rStyle w:val="StyleUnderline"/>
          <w:highlight w:val="cyan"/>
        </w:rPr>
        <w:t>output</w:t>
      </w:r>
      <w:r w:rsidRPr="00BC3C3A">
        <w:rPr>
          <w:rStyle w:val="StyleUnderline"/>
        </w:rPr>
        <w:t xml:space="preserve"> </w:t>
      </w:r>
      <w:r w:rsidRPr="00BC3C3A">
        <w:rPr>
          <w:sz w:val="16"/>
        </w:rPr>
        <w:t xml:space="preserve">for any reasonable period of time </w:t>
      </w:r>
      <w:r w:rsidRPr="00BC3C3A">
        <w:rPr>
          <w:rStyle w:val="Emphasis"/>
          <w:highlight w:val="cyan"/>
        </w:rPr>
        <w:t>is debatable</w:t>
      </w:r>
      <w:r w:rsidRPr="00BC3C3A">
        <w:rPr>
          <w:sz w:val="16"/>
        </w:rPr>
        <w:t>.</w:t>
      </w:r>
    </w:p>
    <w:p w14:paraId="5098E8D9" w14:textId="77777777" w:rsidR="00A274C8" w:rsidRPr="00BC3C3A" w:rsidRDefault="00A274C8" w:rsidP="00A274C8">
      <w:pPr>
        <w:rPr>
          <w:sz w:val="16"/>
        </w:rPr>
      </w:pPr>
      <w:r w:rsidRPr="00BC3C3A">
        <w:rPr>
          <w:rStyle w:val="StyleUnderline"/>
        </w:rPr>
        <w:t xml:space="preserve">First, such </w:t>
      </w:r>
      <w:r w:rsidRPr="00BC3C3A">
        <w:rPr>
          <w:rStyle w:val="Emphasis"/>
          <w:highlight w:val="cyan"/>
        </w:rPr>
        <w:t>attempts</w:t>
      </w:r>
      <w:r w:rsidRPr="00BC3C3A">
        <w:rPr>
          <w:sz w:val="16"/>
        </w:rPr>
        <w:t xml:space="preserve"> (mergers, buying up available supplies of raw materials) </w:t>
      </w:r>
      <w:r w:rsidRPr="00BC3C3A">
        <w:rPr>
          <w:rStyle w:val="Emphasis"/>
          <w:highlight w:val="cyan"/>
        </w:rPr>
        <w:t>can be</w:t>
      </w:r>
      <w:r w:rsidRPr="00BC3C3A">
        <w:rPr>
          <w:rStyle w:val="StyleUnderline"/>
        </w:rPr>
        <w:t xml:space="preserve"> prohibitively </w:t>
      </w:r>
      <w:r w:rsidRPr="00BC3C3A">
        <w:rPr>
          <w:rStyle w:val="StyleUnderline"/>
          <w:highlight w:val="cyan"/>
        </w:rPr>
        <w:t xml:space="preserve">expensive, even </w:t>
      </w:r>
      <w:r w:rsidRPr="00BC3C3A">
        <w:rPr>
          <w:rStyle w:val="Emphasis"/>
          <w:highlight w:val="cyan"/>
        </w:rPr>
        <w:t>unprofitable</w:t>
      </w:r>
      <w:r w:rsidRPr="00BC3C3A">
        <w:rPr>
          <w:sz w:val="16"/>
        </w:rPr>
        <w:t>, and therefore unlikely.</w:t>
      </w:r>
    </w:p>
    <w:p w14:paraId="1529A4A7" w14:textId="77777777" w:rsidR="00A274C8" w:rsidRPr="00BC3C3A" w:rsidRDefault="00A274C8" w:rsidP="00A274C8">
      <w:pPr>
        <w:rPr>
          <w:sz w:val="16"/>
        </w:rPr>
      </w:pPr>
      <w:r w:rsidRPr="00BC3C3A">
        <w:rPr>
          <w:rStyle w:val="StyleUnderline"/>
        </w:rPr>
        <w:t xml:space="preserve">Second, any </w:t>
      </w:r>
      <w:r w:rsidRPr="00BC3C3A">
        <w:rPr>
          <w:rStyle w:val="Emphasis"/>
          <w:highlight w:val="cyan"/>
        </w:rPr>
        <w:t>other</w:t>
      </w:r>
      <w:r w:rsidRPr="00BC3C3A">
        <w:rPr>
          <w:rStyle w:val="StyleUnderline"/>
        </w:rPr>
        <w:t xml:space="preserve"> existing </w:t>
      </w:r>
      <w:r w:rsidRPr="00BC3C3A">
        <w:rPr>
          <w:rStyle w:val="Emphasis"/>
          <w:highlight w:val="cyan"/>
        </w:rPr>
        <w:t>firm</w:t>
      </w:r>
      <w:r w:rsidRPr="00BC3C3A">
        <w:rPr>
          <w:sz w:val="16"/>
        </w:rPr>
        <w:t xml:space="preserve"> in the economy (or any new firm with access to capital) </w:t>
      </w:r>
      <w:r w:rsidRPr="00BC3C3A">
        <w:rPr>
          <w:rStyle w:val="Emphasis"/>
          <w:highlight w:val="cyan"/>
        </w:rPr>
        <w:t>would be</w:t>
      </w:r>
      <w:r w:rsidRPr="00BC3C3A">
        <w:rPr>
          <w:rStyle w:val="StyleUnderline"/>
        </w:rPr>
        <w:t xml:space="preserve"> perfectly </w:t>
      </w:r>
      <w:r w:rsidRPr="00BC3C3A">
        <w:rPr>
          <w:rStyle w:val="Emphasis"/>
          <w:highlight w:val="cyan"/>
        </w:rPr>
        <w:t>free to compete</w:t>
      </w:r>
      <w:r w:rsidRPr="00BC3C3A">
        <w:rPr>
          <w:rStyle w:val="StyleUnderline"/>
          <w:highlight w:val="cyan"/>
        </w:rPr>
        <w:t xml:space="preserve"> with</w:t>
      </w:r>
      <w:r w:rsidRPr="00BC3C3A">
        <w:rPr>
          <w:rStyle w:val="StyleUnderline"/>
        </w:rPr>
        <w:t xml:space="preserve"> any would-be </w:t>
      </w:r>
      <w:r w:rsidRPr="00BC3C3A">
        <w:rPr>
          <w:rStyle w:val="StyleUnderline"/>
          <w:highlight w:val="cyan"/>
        </w:rPr>
        <w:t>monopolist</w:t>
      </w:r>
      <w:r w:rsidRPr="00BC3C3A">
        <w:rPr>
          <w:sz w:val="16"/>
        </w:rPr>
        <w:t xml:space="preserve">, free to innovate, free to improve product, free to increase its own output, </w:t>
      </w:r>
      <w:r w:rsidRPr="00BC3C3A">
        <w:rPr>
          <w:rStyle w:val="StyleUnderline"/>
        </w:rPr>
        <w:t>and consumers would be free to take advantage of that competition</w:t>
      </w:r>
      <w:r w:rsidRPr="00BC3C3A">
        <w:rPr>
          <w:sz w:val="16"/>
        </w:rPr>
        <w:t>.</w:t>
      </w:r>
    </w:p>
    <w:p w14:paraId="799E49A5" w14:textId="77777777" w:rsidR="00A274C8" w:rsidRPr="00BC3C3A" w:rsidRDefault="00A274C8" w:rsidP="00A274C8">
      <w:pPr>
        <w:rPr>
          <w:sz w:val="16"/>
        </w:rPr>
      </w:pPr>
      <w:r w:rsidRPr="00BC3C3A">
        <w:rPr>
          <w:sz w:val="16"/>
        </w:rPr>
        <w:t xml:space="preserve">Thus, </w:t>
      </w:r>
      <w:r w:rsidRPr="00BC3C3A">
        <w:rPr>
          <w:rStyle w:val="StyleUnderline"/>
        </w:rPr>
        <w:t xml:space="preserve">any firm that attempted to </w:t>
      </w:r>
      <w:r w:rsidRPr="00BC3C3A">
        <w:rPr>
          <w:rStyle w:val="StyleUnderline"/>
          <w:highlight w:val="cyan"/>
        </w:rPr>
        <w:t>monopolize</w:t>
      </w:r>
      <w:r w:rsidRPr="00BC3C3A">
        <w:rPr>
          <w:sz w:val="16"/>
        </w:rPr>
        <w:t xml:space="preserve"> and restrict market output </w:t>
      </w:r>
      <w:r w:rsidRPr="00BC3C3A">
        <w:rPr>
          <w:rStyle w:val="StyleUnderline"/>
          <w:highlight w:val="cyan"/>
        </w:rPr>
        <w:t xml:space="preserve">could </w:t>
      </w:r>
      <w:r w:rsidRPr="00BC3C3A">
        <w:rPr>
          <w:rStyle w:val="Emphasis"/>
          <w:highlight w:val="cyan"/>
        </w:rPr>
        <w:t>lose sales</w:t>
      </w:r>
      <w:r w:rsidRPr="00BC3C3A">
        <w:rPr>
          <w:sz w:val="16"/>
        </w:rPr>
        <w:t xml:space="preserve"> and profits to any other business organization that found it profitable to cater to consumers and compete. Any alleged </w:t>
      </w:r>
      <w:r w:rsidRPr="00BC3C3A">
        <w:rPr>
          <w:rStyle w:val="StyleUnderline"/>
        </w:rPr>
        <w:t>free-market monopoly supplier</w:t>
      </w:r>
      <w:r w:rsidRPr="00BC3C3A">
        <w:rPr>
          <w:sz w:val="16"/>
        </w:rPr>
        <w:t xml:space="preserve"> that attempted to “restrain trade” </w:t>
      </w:r>
      <w:r w:rsidRPr="00BC3C3A">
        <w:rPr>
          <w:rStyle w:val="StyleUnderline"/>
          <w:highlight w:val="cyan"/>
        </w:rPr>
        <w:t xml:space="preserve">would </w:t>
      </w:r>
      <w:r w:rsidRPr="00BC3C3A">
        <w:rPr>
          <w:rStyle w:val="Emphasis"/>
          <w:highlight w:val="cyan"/>
        </w:rPr>
        <w:t>create</w:t>
      </w:r>
      <w:r w:rsidRPr="00BC3C3A">
        <w:rPr>
          <w:rStyle w:val="Emphasis"/>
        </w:rPr>
        <w:t xml:space="preserve"> </w:t>
      </w:r>
      <w:r w:rsidRPr="00BC3C3A">
        <w:rPr>
          <w:rStyle w:val="StyleUnderline"/>
        </w:rPr>
        <w:t>profitable</w:t>
      </w:r>
      <w:r w:rsidRPr="00BC3C3A">
        <w:rPr>
          <w:rStyle w:val="Emphasis"/>
        </w:rPr>
        <w:t xml:space="preserve"> </w:t>
      </w:r>
      <w:r w:rsidRPr="00BC3C3A">
        <w:rPr>
          <w:rStyle w:val="Emphasis"/>
          <w:highlight w:val="cyan"/>
        </w:rPr>
        <w:t>opportunities for competitors</w:t>
      </w:r>
      <w:r w:rsidRPr="00BC3C3A">
        <w:rPr>
          <w:sz w:val="16"/>
        </w:rPr>
        <w:t xml:space="preserve"> and potential competitors, and </w:t>
      </w:r>
      <w:r w:rsidRPr="00BC3C3A">
        <w:rPr>
          <w:rStyle w:val="StyleUnderline"/>
        </w:rPr>
        <w:t>these profitable opportunities would exist as long as markets are legally open</w:t>
      </w:r>
      <w:r w:rsidRPr="00BC3C3A">
        <w:rPr>
          <w:sz w:val="16"/>
        </w:rPr>
        <w:t xml:space="preserve"> to new suppliers and consumers are legally free to support alternative suppliers. </w:t>
      </w:r>
      <w:r w:rsidRPr="00BC3C3A">
        <w:rPr>
          <w:rStyle w:val="StyleUnderline"/>
        </w:rPr>
        <w:t xml:space="preserve">It is </w:t>
      </w:r>
      <w:r w:rsidRPr="00BC3C3A">
        <w:rPr>
          <w:rStyle w:val="Emphasis"/>
          <w:highlight w:val="cyan"/>
        </w:rPr>
        <w:t>no</w:t>
      </w:r>
      <w:r w:rsidRPr="00BC3C3A">
        <w:rPr>
          <w:rStyle w:val="Emphasis"/>
        </w:rPr>
        <w:t>t obvious</w:t>
      </w:r>
      <w:r w:rsidRPr="00BC3C3A">
        <w:rPr>
          <w:sz w:val="16"/>
        </w:rPr>
        <w:t xml:space="preserve">, therefore, that </w:t>
      </w:r>
      <w:r w:rsidRPr="00BC3C3A">
        <w:rPr>
          <w:rStyle w:val="StyleUnderline"/>
          <w:highlight w:val="cyan"/>
        </w:rPr>
        <w:t>attempt</w:t>
      </w:r>
      <w:r w:rsidRPr="00BC3C3A">
        <w:rPr>
          <w:rStyle w:val="StyleUnderline"/>
        </w:rPr>
        <w:t xml:space="preserve">ing </w:t>
      </w:r>
      <w:r w:rsidRPr="00BC3C3A">
        <w:rPr>
          <w:rStyle w:val="StyleUnderline"/>
          <w:highlight w:val="cyan"/>
        </w:rPr>
        <w:t xml:space="preserve">to </w:t>
      </w:r>
      <w:r w:rsidRPr="00BC3C3A">
        <w:rPr>
          <w:rStyle w:val="Emphasis"/>
          <w:highlight w:val="cyan"/>
        </w:rPr>
        <w:t>monopolize</w:t>
      </w:r>
      <w:r w:rsidRPr="00BC3C3A">
        <w:rPr>
          <w:rStyle w:val="StyleUnderline"/>
        </w:rPr>
        <w:t xml:space="preserve"> actually </w:t>
      </w:r>
      <w:r w:rsidRPr="00BC3C3A">
        <w:rPr>
          <w:rStyle w:val="StyleUnderline"/>
          <w:highlight w:val="cyan"/>
        </w:rPr>
        <w:t xml:space="preserve">can </w:t>
      </w:r>
      <w:r w:rsidRPr="00BC3C3A">
        <w:rPr>
          <w:rStyle w:val="Emphasis"/>
          <w:highlight w:val="cyan"/>
        </w:rPr>
        <w:t>restrain trade</w:t>
      </w:r>
      <w:r w:rsidRPr="00BC3C3A">
        <w:rPr>
          <w:sz w:val="16"/>
        </w:rPr>
        <w:t xml:space="preserve"> or misallocate economic resources.</w:t>
      </w:r>
    </w:p>
    <w:p w14:paraId="487C3ADF" w14:textId="77777777" w:rsidR="00A274C8" w:rsidRPr="00BC3C3A" w:rsidRDefault="00A274C8" w:rsidP="00A274C8">
      <w:pPr>
        <w:rPr>
          <w:sz w:val="16"/>
        </w:rPr>
      </w:pPr>
      <w:r w:rsidRPr="00BC3C3A">
        <w:rPr>
          <w:sz w:val="16"/>
        </w:rPr>
        <w:t>Following the approach above, a free-market monopoly supplier is not theoretically impossible. For example, if a firm were substantially more efficient than all of its competitors and potential competitors, that is, if it were able to produce some product or service at the lowest cost and charge the lowest price to consumers, it could become (temporarily, perhaps) the only supplier in some well-defined market. The firm’s “efficiency” would create a “barrier of entry” of sorts, totally benign of course, since the only competitors “excluded” would be relatively inefficient suppliers. Alternatively, consumers could always “monopolize” all of their choices for a specific product or service on only one company, making that company a momentary monopoly supplier.</w:t>
      </w:r>
    </w:p>
    <w:p w14:paraId="5DA98D54" w14:textId="41EDDE28" w:rsidR="00A274C8" w:rsidRPr="00A274C8" w:rsidRDefault="00A274C8" w:rsidP="00A274C8">
      <w:pPr>
        <w:rPr>
          <w:u w:val="single"/>
        </w:rPr>
      </w:pPr>
      <w:r w:rsidRPr="00BC3C3A">
        <w:rPr>
          <w:sz w:val="16"/>
        </w:rPr>
        <w:t xml:space="preserve">But </w:t>
      </w:r>
      <w:r w:rsidRPr="00BC3C3A">
        <w:rPr>
          <w:rStyle w:val="StyleUnderline"/>
        </w:rPr>
        <w:t xml:space="preserve">it is </w:t>
      </w:r>
      <w:r w:rsidRPr="00BC3C3A">
        <w:rPr>
          <w:rStyle w:val="StyleUnderline"/>
          <w:highlight w:val="cyan"/>
        </w:rPr>
        <w:t>difficult to understand what is economically problematic</w:t>
      </w:r>
      <w:r w:rsidRPr="00BC3C3A">
        <w:rPr>
          <w:rStyle w:val="StyleUnderline"/>
        </w:rPr>
        <w:t xml:space="preserve"> with any of this</w:t>
      </w:r>
      <w:r w:rsidRPr="00BC3C3A">
        <w:rPr>
          <w:sz w:val="16"/>
        </w:rPr>
        <w:t xml:space="preserve">. Clearly </w:t>
      </w:r>
      <w:r w:rsidRPr="00BC3C3A">
        <w:rPr>
          <w:rStyle w:val="StyleUnderline"/>
        </w:rPr>
        <w:t>this circumstance is not the devilish monopoly problem</w:t>
      </w:r>
      <w:r w:rsidRPr="00BC3C3A">
        <w:rPr>
          <w:sz w:val="16"/>
        </w:rPr>
        <w:t xml:space="preserve"> envisioned by critics of the free market since </w:t>
      </w:r>
      <w:r w:rsidRPr="00BC3C3A">
        <w:rPr>
          <w:rStyle w:val="StyleUnderline"/>
        </w:rPr>
        <w:t>low costs, expanded outputs, lower prices, and free consumer choice are the beneficial attributes of an open market process</w:t>
      </w:r>
      <w:r w:rsidRPr="00BC3C3A">
        <w:rPr>
          <w:sz w:val="16"/>
        </w:rPr>
        <w:t xml:space="preserve">; they clearly enhance, not harm, any reasonable definition of consumer welfare. So </w:t>
      </w:r>
      <w:r w:rsidRPr="00BC3C3A">
        <w:rPr>
          <w:rStyle w:val="StyleUnderline"/>
        </w:rPr>
        <w:t>a free-market “</w:t>
      </w:r>
      <w:r w:rsidRPr="00BC3C3A">
        <w:rPr>
          <w:rStyle w:val="Emphasis"/>
          <w:highlight w:val="cyan"/>
        </w:rPr>
        <w:t>monopoly</w:t>
      </w:r>
      <w:r w:rsidRPr="00BC3C3A">
        <w:rPr>
          <w:rStyle w:val="StyleUnderline"/>
        </w:rPr>
        <w:t xml:space="preserve">” supplier </w:t>
      </w:r>
      <w:r w:rsidRPr="00BC3C3A">
        <w:rPr>
          <w:rStyle w:val="Emphasis"/>
          <w:highlight w:val="cyan"/>
        </w:rPr>
        <w:t>is</w:t>
      </w:r>
      <w:r w:rsidRPr="00BC3C3A">
        <w:rPr>
          <w:rStyle w:val="StyleUnderline"/>
          <w:highlight w:val="cyan"/>
        </w:rPr>
        <w:t xml:space="preserve"> theoretically </w:t>
      </w:r>
      <w:r w:rsidRPr="00BC3C3A">
        <w:rPr>
          <w:rStyle w:val="Emphasis"/>
          <w:highlight w:val="cyan"/>
        </w:rPr>
        <w:t>possible but not</w:t>
      </w:r>
      <w:r w:rsidRPr="00BC3C3A">
        <w:rPr>
          <w:rStyle w:val="Emphasis"/>
        </w:rPr>
        <w:t xml:space="preserve"> </w:t>
      </w:r>
      <w:r w:rsidRPr="00BC3C3A">
        <w:rPr>
          <w:rStyle w:val="StyleUnderline"/>
        </w:rPr>
        <w:t xml:space="preserve">necessarily </w:t>
      </w:r>
      <w:r w:rsidRPr="00BC3C3A">
        <w:rPr>
          <w:rStyle w:val="Emphasis"/>
          <w:highlight w:val="cyan"/>
        </w:rPr>
        <w:t>harmful</w:t>
      </w:r>
      <w:r w:rsidRPr="00BC3C3A">
        <w:rPr>
          <w:sz w:val="16"/>
        </w:rPr>
        <w:t xml:space="preserve"> and </w:t>
      </w:r>
      <w:r w:rsidRPr="00BC3C3A">
        <w:rPr>
          <w:rStyle w:val="StyleUnderline"/>
        </w:rPr>
        <w:t xml:space="preserve">would </w:t>
      </w:r>
      <w:r w:rsidRPr="00BC3C3A">
        <w:rPr>
          <w:rStyle w:val="Emphasis"/>
          <w:highlight w:val="cyan"/>
        </w:rPr>
        <w:t>not rationalize</w:t>
      </w:r>
      <w:r w:rsidRPr="00BC3C3A">
        <w:rPr>
          <w:rStyle w:val="StyleUnderline"/>
        </w:rPr>
        <w:t xml:space="preserve"> any </w:t>
      </w:r>
      <w:r w:rsidRPr="00BC3C3A">
        <w:rPr>
          <w:rStyle w:val="Emphasis"/>
          <w:highlight w:val="cyan"/>
        </w:rPr>
        <w:t>antitrust regulation</w:t>
      </w:r>
      <w:r w:rsidRPr="00BC3C3A">
        <w:rPr>
          <w:rStyle w:val="StyleUnderline"/>
        </w:rPr>
        <w:t>.</w:t>
      </w:r>
    </w:p>
    <w:p w14:paraId="4F18D046" w14:textId="6EBE0074" w:rsidR="00F75C8F" w:rsidRDefault="00F75C8F" w:rsidP="00C82E8A">
      <w:pPr>
        <w:pStyle w:val="Heading3"/>
      </w:pPr>
      <w:r>
        <w:lastRenderedPageBreak/>
        <w:t>Solvency---Small Business---2AC</w:t>
      </w:r>
    </w:p>
    <w:p w14:paraId="5C23009C" w14:textId="77777777" w:rsidR="00F75C8F" w:rsidRDefault="00F75C8F" w:rsidP="00F75C8F">
      <w:pPr>
        <w:pStyle w:val="Heading4"/>
      </w:pPr>
      <w:r>
        <w:t>Antitrust regulations would harm small businesses.</w:t>
      </w:r>
    </w:p>
    <w:p w14:paraId="45DB4141" w14:textId="77777777" w:rsidR="00F75C8F" w:rsidRPr="00013B0F" w:rsidRDefault="00F75C8F" w:rsidP="00F75C8F">
      <w:r w:rsidRPr="001F3DCF">
        <w:rPr>
          <w:rFonts w:eastAsiaTheme="majorEastAsia" w:cstheme="majorBidi"/>
          <w:b/>
          <w:iCs/>
          <w:sz w:val="26"/>
        </w:rPr>
        <w:t xml:space="preserve">Buckmaster </w:t>
      </w:r>
      <w:r>
        <w:rPr>
          <w:rFonts w:eastAsiaTheme="majorEastAsia" w:cstheme="majorBidi"/>
          <w:b/>
          <w:iCs/>
          <w:sz w:val="26"/>
        </w:rPr>
        <w:t xml:space="preserve">et al. </w:t>
      </w:r>
      <w:r w:rsidRPr="00362DE3">
        <w:rPr>
          <w:rFonts w:eastAsiaTheme="majorEastAsia" w:cstheme="majorBidi"/>
          <w:b/>
          <w:iCs/>
          <w:sz w:val="26"/>
        </w:rPr>
        <w:t>’</w:t>
      </w:r>
      <w:r>
        <w:rPr>
          <w:rFonts w:eastAsiaTheme="majorEastAsia" w:cstheme="majorBidi"/>
          <w:b/>
          <w:iCs/>
          <w:sz w:val="26"/>
        </w:rPr>
        <w:t>22</w:t>
      </w:r>
      <w:r>
        <w:rPr>
          <w:b/>
          <w:sz w:val="26"/>
        </w:rPr>
        <w:t xml:space="preserve"> </w:t>
      </w:r>
      <w:r>
        <w:t>[Amy,</w:t>
      </w:r>
      <w:r w:rsidRPr="00666CDA">
        <w:t xml:space="preserve"> Rosanne Foust</w:t>
      </w:r>
      <w:r>
        <w:t xml:space="preserve">, and </w:t>
      </w:r>
      <w:r w:rsidRPr="00F15D2D">
        <w:t>Peter Leroe-Muñoz</w:t>
      </w:r>
      <w:r>
        <w:t>; July 5;</w:t>
      </w:r>
      <w:r w:rsidRPr="00B17A77">
        <w:rPr>
          <w:rFonts w:ascii="Arial" w:hAnsi="Arial" w:cs="Arial"/>
          <w:color w:val="1F2021"/>
          <w:sz w:val="21"/>
          <w:szCs w:val="21"/>
        </w:rPr>
        <w:t xml:space="preserve"> </w:t>
      </w:r>
      <w:r w:rsidRPr="00551DA3">
        <w:t>President &amp; CEO of Chamber San Mateo County, one of the leading business organizations in California representing businesses of all sizes and industries</w:t>
      </w:r>
      <w:r>
        <w:t>;</w:t>
      </w:r>
      <w:r w:rsidRPr="0062592C">
        <w:t xml:space="preserve"> </w:t>
      </w:r>
      <w:r w:rsidRPr="008F2F0D">
        <w:t xml:space="preserve">accomplished several objectives for </w:t>
      </w:r>
      <w:r w:rsidRPr="00577E22">
        <w:t>SAMCEDA</w:t>
      </w:r>
      <w:r w:rsidRPr="008F2F0D">
        <w:t>, including increasing membership, developing the annual Awards of Excellence to focus on innovation and entrepreneurship and contributing to the advancement of high-speed transit in the area</w:t>
      </w:r>
      <w:r>
        <w:t>;</w:t>
      </w:r>
      <w:r w:rsidRPr="00577E22">
        <w:t xml:space="preserve"> </w:t>
      </w:r>
      <w:r>
        <w:t>G</w:t>
      </w:r>
      <w:r w:rsidRPr="00577E22">
        <w:t>eneral Counsel and Sr. Vice President of Tech Policy for the Silicon Valley Leadership Group</w:t>
      </w:r>
      <w:r>
        <w:t>; SVLG, “</w:t>
      </w:r>
      <w:r w:rsidRPr="00053DDF">
        <w:t>Federal Antitrust Proposals Are Bad for America’s Small Businesses, Consumers, and the Innovation Economy</w:t>
      </w:r>
      <w:r>
        <w:t xml:space="preserve">,” </w:t>
      </w:r>
      <w:r w:rsidRPr="00DF294B">
        <w:t>https://www.svlg.org/svlg-blog-federal-antitrust-proposals/</w:t>
      </w:r>
      <w:r>
        <w:t>]//av</w:t>
      </w:r>
    </w:p>
    <w:p w14:paraId="076339A0" w14:textId="77777777" w:rsidR="00F75C8F" w:rsidRPr="002714BA" w:rsidRDefault="00F75C8F" w:rsidP="00F75C8F">
      <w:pPr>
        <w:rPr>
          <w:sz w:val="16"/>
        </w:rPr>
      </w:pPr>
      <w:r w:rsidRPr="002714BA">
        <w:rPr>
          <w:sz w:val="16"/>
        </w:rPr>
        <w:t xml:space="preserve">Out of the frying pan, into the fire. That old refrain describes America’s economy after COVID and during our current wave of inflation. But as companies and entrepreneurs struggle, some politicians are pushing for </w:t>
      </w:r>
      <w:r w:rsidRPr="00C80980">
        <w:rPr>
          <w:rStyle w:val="Emphasis"/>
          <w:highlight w:val="cyan"/>
        </w:rPr>
        <w:t>antitrust</w:t>
      </w:r>
      <w:r w:rsidRPr="00C80980">
        <w:rPr>
          <w:rStyle w:val="StyleUnderline"/>
          <w:highlight w:val="cyan"/>
        </w:rPr>
        <w:t xml:space="preserve"> laws</w:t>
      </w:r>
      <w:r w:rsidRPr="002714BA">
        <w:rPr>
          <w:sz w:val="16"/>
        </w:rPr>
        <w:t xml:space="preserve"> that </w:t>
      </w:r>
      <w:r w:rsidRPr="00052407">
        <w:rPr>
          <w:rStyle w:val="StyleUnderline"/>
        </w:rPr>
        <w:t xml:space="preserve">would </w:t>
      </w:r>
      <w:r w:rsidRPr="00C80980">
        <w:rPr>
          <w:rStyle w:val="Emphasis"/>
          <w:highlight w:val="cyan"/>
        </w:rPr>
        <w:t>undermine</w:t>
      </w:r>
      <w:r w:rsidRPr="00A908FD">
        <w:rPr>
          <w:rStyle w:val="Emphasis"/>
        </w:rPr>
        <w:t xml:space="preserve"> </w:t>
      </w:r>
      <w:r w:rsidRPr="00A908FD">
        <w:rPr>
          <w:rStyle w:val="StyleUnderline"/>
        </w:rPr>
        <w:t>American</w:t>
      </w:r>
      <w:r w:rsidRPr="00A908FD">
        <w:rPr>
          <w:rStyle w:val="Emphasis"/>
        </w:rPr>
        <w:t xml:space="preserve"> business </w:t>
      </w:r>
      <w:r w:rsidRPr="00C80980">
        <w:rPr>
          <w:rStyle w:val="Emphasis"/>
          <w:highlight w:val="cyan"/>
        </w:rPr>
        <w:t>competitiveness</w:t>
      </w:r>
      <w:r w:rsidRPr="00052407">
        <w:rPr>
          <w:rStyle w:val="StyleUnderline"/>
        </w:rPr>
        <w:t xml:space="preserve"> and security</w:t>
      </w:r>
      <w:r w:rsidRPr="002714BA">
        <w:rPr>
          <w:sz w:val="16"/>
        </w:rPr>
        <w:t>.</w:t>
      </w:r>
    </w:p>
    <w:p w14:paraId="04A66EE5" w14:textId="77777777" w:rsidR="00F75C8F" w:rsidRPr="002714BA" w:rsidRDefault="00F75C8F" w:rsidP="00F75C8F">
      <w:pPr>
        <w:rPr>
          <w:sz w:val="16"/>
        </w:rPr>
      </w:pPr>
      <w:r w:rsidRPr="002714BA">
        <w:rPr>
          <w:sz w:val="16"/>
        </w:rPr>
        <w:t>The antitrust bills being considered in Congress would, among other things, prohibit select US platforms from promoting their products on their own sites, break up integrated digital tools, require open-door interfaces, and prohibit mergers of a certain size.  </w:t>
      </w:r>
    </w:p>
    <w:p w14:paraId="7FF8EA67" w14:textId="77777777" w:rsidR="00F75C8F" w:rsidRPr="002714BA" w:rsidRDefault="00F75C8F" w:rsidP="00F75C8F">
      <w:pPr>
        <w:rPr>
          <w:sz w:val="16"/>
        </w:rPr>
      </w:pPr>
      <w:r w:rsidRPr="002714BA">
        <w:rPr>
          <w:sz w:val="16"/>
        </w:rPr>
        <w:t xml:space="preserve">The legislation targets large tech companies, but </w:t>
      </w:r>
      <w:r w:rsidRPr="00C80980">
        <w:rPr>
          <w:rStyle w:val="Emphasis"/>
          <w:highlight w:val="cyan"/>
        </w:rPr>
        <w:t>local businesses</w:t>
      </w:r>
      <w:r w:rsidRPr="000F1FA4">
        <w:rPr>
          <w:rStyle w:val="StyleUnderline"/>
        </w:rPr>
        <w:t xml:space="preserve">, consumers and entrepreneurs </w:t>
      </w:r>
      <w:r w:rsidRPr="00C80980">
        <w:rPr>
          <w:rStyle w:val="StyleUnderline"/>
          <w:highlight w:val="cyan"/>
        </w:rPr>
        <w:t>will</w:t>
      </w:r>
      <w:r w:rsidRPr="000F1FA4">
        <w:rPr>
          <w:rStyle w:val="StyleUnderline"/>
        </w:rPr>
        <w:t xml:space="preserve"> all </w:t>
      </w:r>
      <w:r w:rsidRPr="00C80980">
        <w:rPr>
          <w:rStyle w:val="Emphasis"/>
          <w:highlight w:val="cyan"/>
        </w:rPr>
        <w:t>feel</w:t>
      </w:r>
      <w:r w:rsidRPr="000F1FA4">
        <w:rPr>
          <w:rStyle w:val="StyleUnderline"/>
        </w:rPr>
        <w:t xml:space="preserve"> the </w:t>
      </w:r>
      <w:r w:rsidRPr="00C80980">
        <w:rPr>
          <w:rStyle w:val="Emphasis"/>
          <w:highlight w:val="cyan"/>
        </w:rPr>
        <w:t>negative effects</w:t>
      </w:r>
      <w:r w:rsidRPr="00C80980">
        <w:rPr>
          <w:rStyle w:val="StyleUnderline"/>
        </w:rPr>
        <w:t xml:space="preserve"> of</w:t>
      </w:r>
      <w:r w:rsidRPr="00C80980">
        <w:rPr>
          <w:sz w:val="16"/>
        </w:rPr>
        <w:t xml:space="preserve"> the</w:t>
      </w:r>
      <w:r w:rsidRPr="002714BA">
        <w:rPr>
          <w:sz w:val="16"/>
        </w:rPr>
        <w:t xml:space="preserve"> </w:t>
      </w:r>
      <w:r w:rsidRPr="000F1FA4">
        <w:rPr>
          <w:rStyle w:val="StyleUnderline"/>
        </w:rPr>
        <w:t>bills</w:t>
      </w:r>
      <w:r w:rsidRPr="002714BA">
        <w:rPr>
          <w:sz w:val="16"/>
        </w:rPr>
        <w:t xml:space="preserve">.  Currently, </w:t>
      </w:r>
      <w:r w:rsidRPr="000F1FA4">
        <w:rPr>
          <w:rStyle w:val="StyleUnderline"/>
        </w:rPr>
        <w:t>small operations can use</w:t>
      </w:r>
      <w:r w:rsidRPr="002714BA">
        <w:rPr>
          <w:sz w:val="16"/>
        </w:rPr>
        <w:t xml:space="preserve"> large online </w:t>
      </w:r>
      <w:r w:rsidRPr="000F1FA4">
        <w:rPr>
          <w:rStyle w:val="StyleUnderline"/>
        </w:rPr>
        <w:t>marketplaces to build a base of customers</w:t>
      </w:r>
      <w:r w:rsidRPr="002714BA">
        <w:rPr>
          <w:sz w:val="16"/>
        </w:rPr>
        <w:t>, grow their sales, and deliver goods around the state, country or globe.  Additionally, large online marketplaces use economies of scale to provide consumers greater product selection, rapid delivery and lower cost shipping. However, the proposed antitrust laws will curtail or prohibit these features on the most-used marketplaces, reducing sellers’ market access, limiting consumer choice, and making delivery more expensive. </w:t>
      </w:r>
    </w:p>
    <w:p w14:paraId="0B457FDC" w14:textId="77777777" w:rsidR="00F75C8F" w:rsidRPr="002714BA" w:rsidRDefault="00F75C8F" w:rsidP="00F75C8F">
      <w:pPr>
        <w:rPr>
          <w:sz w:val="16"/>
        </w:rPr>
      </w:pPr>
      <w:r w:rsidRPr="002714BA">
        <w:rPr>
          <w:sz w:val="16"/>
        </w:rPr>
        <w:t xml:space="preserve">In addition to raising costs, the </w:t>
      </w:r>
      <w:r w:rsidRPr="000F1FA4">
        <w:rPr>
          <w:rStyle w:val="StyleUnderline"/>
        </w:rPr>
        <w:t xml:space="preserve">antitrust </w:t>
      </w:r>
      <w:r w:rsidRPr="00C80980">
        <w:rPr>
          <w:rStyle w:val="StyleUnderline"/>
          <w:highlight w:val="cyan"/>
        </w:rPr>
        <w:t>bills</w:t>
      </w:r>
      <w:r w:rsidRPr="000F1FA4">
        <w:rPr>
          <w:rStyle w:val="StyleUnderline"/>
        </w:rPr>
        <w:t xml:space="preserve"> will </w:t>
      </w:r>
      <w:r w:rsidRPr="00C80980">
        <w:rPr>
          <w:rStyle w:val="Emphasis"/>
          <w:highlight w:val="cyan"/>
        </w:rPr>
        <w:t>fragment</w:t>
      </w:r>
      <w:r w:rsidRPr="00A908FD">
        <w:rPr>
          <w:rStyle w:val="Emphasis"/>
        </w:rPr>
        <w:t xml:space="preserve"> business </w:t>
      </w:r>
      <w:r w:rsidRPr="00C80980">
        <w:rPr>
          <w:rStyle w:val="Emphasis"/>
          <w:highlight w:val="cyan"/>
        </w:rPr>
        <w:t>operations</w:t>
      </w:r>
      <w:r w:rsidRPr="00C80980">
        <w:rPr>
          <w:rStyle w:val="StyleUnderline"/>
          <w:highlight w:val="cyan"/>
        </w:rPr>
        <w:t>. Small businesses</w:t>
      </w:r>
      <w:r w:rsidRPr="000F1FA4">
        <w:rPr>
          <w:rStyle w:val="StyleUnderline"/>
        </w:rPr>
        <w:t xml:space="preserve"> often </w:t>
      </w:r>
      <w:r w:rsidRPr="00C80980">
        <w:rPr>
          <w:rStyle w:val="StyleUnderline"/>
          <w:highlight w:val="cyan"/>
        </w:rPr>
        <w:t>consolidate</w:t>
      </w:r>
      <w:r w:rsidRPr="002714BA">
        <w:rPr>
          <w:sz w:val="16"/>
        </w:rPr>
        <w:t xml:space="preserve"> their online </w:t>
      </w:r>
      <w:r w:rsidRPr="00C80980">
        <w:rPr>
          <w:rStyle w:val="StyleUnderline"/>
          <w:highlight w:val="cyan"/>
        </w:rPr>
        <w:t>info</w:t>
      </w:r>
      <w:r w:rsidRPr="002714BA">
        <w:rPr>
          <w:sz w:val="16"/>
        </w:rPr>
        <w:t xml:space="preserve">rmation under a single platform to make it easier for them to interact with consumers. This may include apps or websites that integrate no-cost features, including maps, photos, calendaring, video, reviews and others. The </w:t>
      </w:r>
      <w:r w:rsidRPr="000F1FA4">
        <w:rPr>
          <w:rStyle w:val="StyleUnderline"/>
        </w:rPr>
        <w:t xml:space="preserve">proposed </w:t>
      </w:r>
      <w:r w:rsidRPr="00C80980">
        <w:rPr>
          <w:rStyle w:val="Emphasis"/>
          <w:highlight w:val="cyan"/>
        </w:rPr>
        <w:t>laws</w:t>
      </w:r>
      <w:r w:rsidRPr="000F1FA4">
        <w:rPr>
          <w:rStyle w:val="StyleUnderline"/>
        </w:rPr>
        <w:t xml:space="preserve"> will </w:t>
      </w:r>
      <w:r w:rsidRPr="00C80980">
        <w:rPr>
          <w:rStyle w:val="StyleUnderline"/>
        </w:rPr>
        <w:t>break up</w:t>
      </w:r>
      <w:r w:rsidRPr="000F1FA4">
        <w:rPr>
          <w:rStyle w:val="StyleUnderline"/>
        </w:rPr>
        <w:t xml:space="preserve"> and </w:t>
      </w:r>
      <w:r w:rsidRPr="00C80980">
        <w:rPr>
          <w:rStyle w:val="Emphasis"/>
          <w:highlight w:val="cyan"/>
        </w:rPr>
        <w:t>scatter</w:t>
      </w:r>
      <w:r w:rsidRPr="000F1FA4">
        <w:rPr>
          <w:rStyle w:val="StyleUnderline"/>
        </w:rPr>
        <w:t xml:space="preserve"> these </w:t>
      </w:r>
      <w:r w:rsidRPr="00C80980">
        <w:rPr>
          <w:rStyle w:val="Emphasis"/>
          <w:highlight w:val="cyan"/>
        </w:rPr>
        <w:t>resources</w:t>
      </w:r>
      <w:r w:rsidRPr="002714BA">
        <w:rPr>
          <w:sz w:val="16"/>
        </w:rPr>
        <w:t>, making it more difficult for businesses to serve their customers. </w:t>
      </w:r>
    </w:p>
    <w:p w14:paraId="0446D9F1" w14:textId="77777777" w:rsidR="00F75C8F" w:rsidRPr="002714BA" w:rsidRDefault="00F75C8F" w:rsidP="00F75C8F">
      <w:pPr>
        <w:rPr>
          <w:sz w:val="16"/>
        </w:rPr>
      </w:pPr>
      <w:r w:rsidRPr="002714BA">
        <w:rPr>
          <w:sz w:val="16"/>
        </w:rPr>
        <w:t xml:space="preserve">It’s also important to recognize that </w:t>
      </w:r>
      <w:r w:rsidRPr="000F1FA4">
        <w:rPr>
          <w:rStyle w:val="StyleUnderline"/>
        </w:rPr>
        <w:t xml:space="preserve">antitrust </w:t>
      </w:r>
      <w:r w:rsidRPr="00C80980">
        <w:rPr>
          <w:rStyle w:val="StyleUnderline"/>
          <w:highlight w:val="cyan"/>
        </w:rPr>
        <w:t>legislation</w:t>
      </w:r>
      <w:r w:rsidRPr="000F1FA4">
        <w:rPr>
          <w:rStyle w:val="StyleUnderline"/>
        </w:rPr>
        <w:t xml:space="preserve"> will </w:t>
      </w:r>
      <w:r w:rsidRPr="00C80980">
        <w:rPr>
          <w:rStyle w:val="StyleUnderline"/>
          <w:highlight w:val="cyan"/>
        </w:rPr>
        <w:t>make it</w:t>
      </w:r>
      <w:r w:rsidRPr="000F1FA4">
        <w:rPr>
          <w:rStyle w:val="StyleUnderline"/>
        </w:rPr>
        <w:t xml:space="preserve"> more </w:t>
      </w:r>
      <w:r w:rsidRPr="00C80980">
        <w:rPr>
          <w:rStyle w:val="Emphasis"/>
          <w:highlight w:val="cyan"/>
        </w:rPr>
        <w:t>difficult for</w:t>
      </w:r>
      <w:r w:rsidRPr="000F1FA4">
        <w:rPr>
          <w:rStyle w:val="StyleUnderline"/>
        </w:rPr>
        <w:t xml:space="preserve"> small businesses and </w:t>
      </w:r>
      <w:r w:rsidRPr="00C80980">
        <w:rPr>
          <w:rStyle w:val="Emphasis"/>
          <w:highlight w:val="cyan"/>
        </w:rPr>
        <w:t>startups</w:t>
      </w:r>
      <w:r w:rsidRPr="000F1FA4">
        <w:rPr>
          <w:rStyle w:val="StyleUnderline"/>
        </w:rPr>
        <w:t xml:space="preserve"> to succeed</w:t>
      </w:r>
      <w:r w:rsidRPr="002714BA">
        <w:rPr>
          <w:sz w:val="16"/>
        </w:rPr>
        <w:t xml:space="preserve">. One of the bills would prohibit covered entities from making acquisitions of a certain size. </w:t>
      </w:r>
      <w:r w:rsidRPr="00EB27CC">
        <w:rPr>
          <w:rStyle w:val="StyleUnderline"/>
        </w:rPr>
        <w:t>Barring acquisitions of companies</w:t>
      </w:r>
      <w:r w:rsidRPr="002714BA">
        <w:rPr>
          <w:sz w:val="16"/>
        </w:rPr>
        <w:t xml:space="preserve"> by select acquirers </w:t>
      </w:r>
      <w:r w:rsidRPr="00EB27CC">
        <w:rPr>
          <w:rStyle w:val="StyleUnderline"/>
        </w:rPr>
        <w:t xml:space="preserve">would </w:t>
      </w:r>
      <w:r w:rsidRPr="00C80980">
        <w:rPr>
          <w:rStyle w:val="Emphasis"/>
          <w:highlight w:val="cyan"/>
        </w:rPr>
        <w:t>close the door</w:t>
      </w:r>
      <w:r w:rsidRPr="00EB27CC">
        <w:rPr>
          <w:rStyle w:val="StyleUnderline"/>
        </w:rPr>
        <w:t xml:space="preserve"> for many small</w:t>
      </w:r>
      <w:r w:rsidRPr="002714BA">
        <w:rPr>
          <w:sz w:val="16"/>
        </w:rPr>
        <w:t xml:space="preserve"> </w:t>
      </w:r>
      <w:r w:rsidRPr="00EB27CC">
        <w:rPr>
          <w:rStyle w:val="StyleUnderline"/>
        </w:rPr>
        <w:t>companies</w:t>
      </w:r>
      <w:r w:rsidRPr="002714BA">
        <w:rPr>
          <w:sz w:val="16"/>
        </w:rPr>
        <w:t xml:space="preserve"> to grow. </w:t>
      </w:r>
      <w:r w:rsidRPr="00EB27CC">
        <w:rPr>
          <w:rStyle w:val="StyleUnderline"/>
        </w:rPr>
        <w:t xml:space="preserve">Startups often look </w:t>
      </w:r>
      <w:r w:rsidRPr="00C80980">
        <w:rPr>
          <w:rStyle w:val="StyleUnderline"/>
          <w:highlight w:val="cyan"/>
        </w:rPr>
        <w:t>to</w:t>
      </w:r>
      <w:r w:rsidRPr="00EB27CC">
        <w:rPr>
          <w:rStyle w:val="StyleUnderline"/>
        </w:rPr>
        <w:t xml:space="preserve"> </w:t>
      </w:r>
      <w:r w:rsidRPr="00C80980">
        <w:rPr>
          <w:rStyle w:val="StyleUnderline"/>
          <w:highlight w:val="cyan"/>
        </w:rPr>
        <w:t>mergers</w:t>
      </w:r>
      <w:r w:rsidRPr="002714BA">
        <w:rPr>
          <w:sz w:val="16"/>
        </w:rPr>
        <w:t xml:space="preserve"> with large companies as a viable, often only, strategy to expand and become profitable. Without this opportunity, </w:t>
      </w:r>
      <w:r w:rsidRPr="00F277BF">
        <w:rPr>
          <w:rStyle w:val="StyleUnderline"/>
        </w:rPr>
        <w:t xml:space="preserve">many potential </w:t>
      </w:r>
      <w:r w:rsidRPr="00C80980">
        <w:rPr>
          <w:rStyle w:val="StyleUnderline"/>
          <w:highlight w:val="cyan"/>
        </w:rPr>
        <w:t>entrepreneurs</w:t>
      </w:r>
      <w:r w:rsidRPr="00F277BF">
        <w:rPr>
          <w:rStyle w:val="StyleUnderline"/>
        </w:rPr>
        <w:t xml:space="preserve"> will </w:t>
      </w:r>
      <w:r w:rsidRPr="00C80980">
        <w:rPr>
          <w:rStyle w:val="Emphasis"/>
          <w:highlight w:val="cyan"/>
        </w:rPr>
        <w:t>decline</w:t>
      </w:r>
      <w:r w:rsidRPr="00F277BF">
        <w:rPr>
          <w:rStyle w:val="StyleUnderline"/>
        </w:rPr>
        <w:t xml:space="preserve"> to launch </w:t>
      </w:r>
      <w:r w:rsidRPr="00C3104D">
        <w:rPr>
          <w:rStyle w:val="Emphasis"/>
        </w:rPr>
        <w:t>new</w:t>
      </w:r>
      <w:r w:rsidRPr="00F277BF">
        <w:rPr>
          <w:rStyle w:val="StyleUnderline"/>
        </w:rPr>
        <w:t xml:space="preserve"> </w:t>
      </w:r>
      <w:r w:rsidRPr="00C80980">
        <w:rPr>
          <w:rStyle w:val="Emphasis"/>
          <w:highlight w:val="cyan"/>
        </w:rPr>
        <w:t>ventures</w:t>
      </w:r>
      <w:r w:rsidRPr="002714BA">
        <w:rPr>
          <w:sz w:val="16"/>
        </w:rPr>
        <w:t xml:space="preserve">, and instead remain entrenched at incumbent companies. The </w:t>
      </w:r>
      <w:r w:rsidRPr="00F277BF">
        <w:rPr>
          <w:rStyle w:val="StyleUnderline"/>
        </w:rPr>
        <w:t xml:space="preserve">result? Fewer new companies, lower levels of job creation and a </w:t>
      </w:r>
      <w:r w:rsidRPr="00C80980">
        <w:rPr>
          <w:rStyle w:val="StyleUnderline"/>
          <w:highlight w:val="cyan"/>
        </w:rPr>
        <w:t>loss of innovation</w:t>
      </w:r>
      <w:r w:rsidRPr="00F277BF">
        <w:rPr>
          <w:rStyle w:val="StyleUnderline"/>
        </w:rPr>
        <w:t>.</w:t>
      </w:r>
      <w:r w:rsidRPr="002714BA">
        <w:rPr>
          <w:sz w:val="16"/>
        </w:rPr>
        <w:t>  </w:t>
      </w:r>
    </w:p>
    <w:p w14:paraId="2D239CD0" w14:textId="77777777" w:rsidR="00F75C8F" w:rsidRPr="002714BA" w:rsidRDefault="00F75C8F" w:rsidP="00F75C8F">
      <w:pPr>
        <w:rPr>
          <w:sz w:val="16"/>
        </w:rPr>
      </w:pPr>
      <w:r w:rsidRPr="002714BA">
        <w:rPr>
          <w:sz w:val="16"/>
        </w:rPr>
        <w:t xml:space="preserve">America’s Innovation Economy is the strongest in the world, worth approximately $2 trillion. It’s important to remember that our tech ecosystem includes more than just the largest companies. Scrappy </w:t>
      </w:r>
      <w:r w:rsidRPr="002714BA">
        <w:rPr>
          <w:rStyle w:val="StyleUnderline"/>
        </w:rPr>
        <w:t>startups defy the odds and create bold new visions</w:t>
      </w:r>
      <w:r w:rsidRPr="002714BA">
        <w:rPr>
          <w:sz w:val="16"/>
        </w:rPr>
        <w:t xml:space="preserve">. Universities contribute to America’s research and development, and community colleges help diversify our workforce. </w:t>
      </w:r>
      <w:r w:rsidRPr="002714BA">
        <w:rPr>
          <w:rStyle w:val="StyleUnderline"/>
        </w:rPr>
        <w:t>Our technology leadership depends on these diverse actors</w:t>
      </w:r>
      <w:r w:rsidRPr="002714BA">
        <w:rPr>
          <w:sz w:val="16"/>
        </w:rPr>
        <w:t>, and we need to ensure that they have the opportunity to continue contributing to our success.</w:t>
      </w:r>
    </w:p>
    <w:p w14:paraId="316A754E" w14:textId="1EC932D2" w:rsidR="00F75C8F" w:rsidRPr="00F75C8F" w:rsidRDefault="00F75C8F" w:rsidP="00F75C8F">
      <w:pPr>
        <w:rPr>
          <w:sz w:val="16"/>
        </w:rPr>
      </w:pPr>
      <w:r w:rsidRPr="002714BA">
        <w:rPr>
          <w:sz w:val="16"/>
        </w:rPr>
        <w:t xml:space="preserve">Unfortunately, the </w:t>
      </w:r>
      <w:r w:rsidRPr="002714BA">
        <w:rPr>
          <w:rStyle w:val="StyleUnderline"/>
        </w:rPr>
        <w:t xml:space="preserve">rushed </w:t>
      </w:r>
      <w:r w:rsidRPr="00D92273">
        <w:rPr>
          <w:rStyle w:val="Emphasis"/>
        </w:rPr>
        <w:t>antitrust</w:t>
      </w:r>
      <w:r w:rsidRPr="002714BA">
        <w:rPr>
          <w:rStyle w:val="StyleUnderline"/>
        </w:rPr>
        <w:t xml:space="preserve"> bills</w:t>
      </w:r>
      <w:r w:rsidRPr="002714BA">
        <w:rPr>
          <w:sz w:val="16"/>
        </w:rPr>
        <w:t xml:space="preserve"> will </w:t>
      </w:r>
      <w:r w:rsidRPr="00C80980">
        <w:rPr>
          <w:rStyle w:val="Emphasis"/>
          <w:highlight w:val="cyan"/>
        </w:rPr>
        <w:t>undermine</w:t>
      </w:r>
      <w:r w:rsidRPr="002714BA">
        <w:rPr>
          <w:rStyle w:val="StyleUnderline"/>
        </w:rPr>
        <w:t xml:space="preserve"> America’s </w:t>
      </w:r>
      <w:r w:rsidRPr="00C80980">
        <w:rPr>
          <w:rStyle w:val="StyleUnderline"/>
          <w:highlight w:val="cyan"/>
        </w:rPr>
        <w:t>economy and</w:t>
      </w:r>
      <w:r w:rsidRPr="002714BA">
        <w:rPr>
          <w:rStyle w:val="StyleUnderline"/>
        </w:rPr>
        <w:t xml:space="preserve"> tech </w:t>
      </w:r>
      <w:r w:rsidRPr="00C80980">
        <w:rPr>
          <w:rStyle w:val="Emphasis"/>
          <w:highlight w:val="cyan"/>
        </w:rPr>
        <w:t>leadership</w:t>
      </w:r>
      <w:r w:rsidRPr="002714BA">
        <w:rPr>
          <w:sz w:val="16"/>
        </w:rPr>
        <w:t xml:space="preserve">. The proposed </w:t>
      </w:r>
      <w:r w:rsidRPr="002714BA">
        <w:rPr>
          <w:rStyle w:val="StyleUnderline"/>
        </w:rPr>
        <w:t xml:space="preserve">laws only target US companies </w:t>
      </w:r>
      <w:r w:rsidRPr="002714BA">
        <w:rPr>
          <w:sz w:val="16"/>
        </w:rPr>
        <w:t xml:space="preserve">and exempt foreign competitors from similar rules and restrictions. Further, the </w:t>
      </w:r>
      <w:r w:rsidRPr="002714BA">
        <w:rPr>
          <w:rStyle w:val="StyleUnderline"/>
        </w:rPr>
        <w:t xml:space="preserve">bills </w:t>
      </w:r>
      <w:r w:rsidRPr="002714BA">
        <w:rPr>
          <w:rStyle w:val="StyleUnderline"/>
        </w:rPr>
        <w:lastRenderedPageBreak/>
        <w:t>would require that American companies make certain datasets</w:t>
      </w:r>
      <w:r w:rsidRPr="002714BA">
        <w:rPr>
          <w:sz w:val="16"/>
        </w:rPr>
        <w:t xml:space="preserve"> and interfaces </w:t>
      </w:r>
      <w:r w:rsidRPr="002714BA">
        <w:rPr>
          <w:rStyle w:val="StyleUnderline"/>
        </w:rPr>
        <w:t>publicly-accessible</w:t>
      </w:r>
      <w:r w:rsidRPr="002714BA">
        <w:rPr>
          <w:sz w:val="16"/>
        </w:rPr>
        <w:t xml:space="preserve">, potentially </w:t>
      </w:r>
      <w:r w:rsidRPr="00C80980">
        <w:rPr>
          <w:rStyle w:val="StyleUnderline"/>
          <w:highlight w:val="cyan"/>
        </w:rPr>
        <w:t>exposing</w:t>
      </w:r>
      <w:r w:rsidRPr="002714BA">
        <w:rPr>
          <w:rStyle w:val="StyleUnderline"/>
        </w:rPr>
        <w:t xml:space="preserve"> sensitive consumer </w:t>
      </w:r>
      <w:r w:rsidRPr="00C80980">
        <w:rPr>
          <w:rStyle w:val="StyleUnderline"/>
          <w:highlight w:val="cyan"/>
        </w:rPr>
        <w:t>data</w:t>
      </w:r>
      <w:r w:rsidRPr="002714BA">
        <w:rPr>
          <w:sz w:val="16"/>
        </w:rPr>
        <w:t xml:space="preserve"> and opening the door to </w:t>
      </w:r>
      <w:r w:rsidRPr="00C80980">
        <w:rPr>
          <w:rStyle w:val="Emphasis"/>
          <w:highlight w:val="cyan"/>
        </w:rPr>
        <w:t>increased</w:t>
      </w:r>
      <w:r w:rsidRPr="00D92273">
        <w:rPr>
          <w:rStyle w:val="Emphasis"/>
        </w:rPr>
        <w:t xml:space="preserve"> cybersecurity</w:t>
      </w:r>
      <w:r w:rsidRPr="002714BA">
        <w:rPr>
          <w:rStyle w:val="StyleUnderline"/>
        </w:rPr>
        <w:t xml:space="preserve"> and misinformation/</w:t>
      </w:r>
      <w:r w:rsidRPr="00C80980">
        <w:rPr>
          <w:rStyle w:val="StyleUnderline"/>
          <w:highlight w:val="cyan"/>
        </w:rPr>
        <w:t>disinfo</w:t>
      </w:r>
      <w:r w:rsidRPr="002714BA">
        <w:rPr>
          <w:rStyle w:val="StyleUnderline"/>
        </w:rPr>
        <w:t xml:space="preserve">rmation </w:t>
      </w:r>
      <w:r w:rsidRPr="00C80980">
        <w:rPr>
          <w:rStyle w:val="Emphasis"/>
          <w:highlight w:val="cyan"/>
        </w:rPr>
        <w:t>risks</w:t>
      </w:r>
      <w:r w:rsidRPr="002714BA">
        <w:rPr>
          <w:sz w:val="16"/>
        </w:rPr>
        <w:t>. Several former high ranking national security officials, from Republican and Democratic administrations, have repeatedly warned about these security risks and their geopolitical consequences.</w:t>
      </w:r>
    </w:p>
    <w:p w14:paraId="6E28526F" w14:textId="677A04D8" w:rsidR="0046710C" w:rsidRDefault="0046710C" w:rsidP="00C82E8A">
      <w:pPr>
        <w:pStyle w:val="Heading3"/>
      </w:pPr>
      <w:r>
        <w:lastRenderedPageBreak/>
        <w:t>Solvency---Start Ups---2AC</w:t>
      </w:r>
    </w:p>
    <w:p w14:paraId="257C494C" w14:textId="77777777" w:rsidR="0046710C" w:rsidRPr="001E246F" w:rsidRDefault="0046710C" w:rsidP="0046710C">
      <w:pPr>
        <w:pStyle w:val="Heading4"/>
      </w:pPr>
      <w:r>
        <w:t>Expanding antitrust laws harm startups</w:t>
      </w:r>
    </w:p>
    <w:p w14:paraId="2C14A5AD" w14:textId="77777777" w:rsidR="0046710C" w:rsidRDefault="0046710C" w:rsidP="0046710C">
      <w:r w:rsidRPr="00FC6A8A">
        <w:rPr>
          <w:b/>
          <w:bCs/>
          <w:sz w:val="26"/>
          <w:szCs w:val="26"/>
        </w:rPr>
        <w:t>NVCA</w:t>
      </w:r>
      <w:r>
        <w:rPr>
          <w:b/>
          <w:bCs/>
          <w:sz w:val="26"/>
          <w:szCs w:val="26"/>
        </w:rPr>
        <w:t xml:space="preserve"> 21 </w:t>
      </w:r>
      <w:r>
        <w:t>[NVCA</w:t>
      </w:r>
      <w:r w:rsidRPr="00FC6A8A">
        <w:t xml:space="preserve">; National Venture Capital Associations </w:t>
      </w:r>
      <w:r>
        <w:t xml:space="preserve">is </w:t>
      </w:r>
      <w:r w:rsidRPr="00FC6A8A">
        <w:t xml:space="preserve">a nonprofit association </w:t>
      </w:r>
      <w:r>
        <w:t>that convenes</w:t>
      </w:r>
      <w:r w:rsidRPr="00FC6A8A">
        <w:t xml:space="preserve"> venture capital investors, entrepreneurs, and industry partners to shape public policy priorities, to develop new industry initiatives, to provide premier research, and to participate in professional development opportunities with their peers</w:t>
      </w:r>
      <w:r>
        <w:t>; June 2021;</w:t>
      </w:r>
      <w:r w:rsidRPr="00FC6A8A">
        <w:t xml:space="preserve"> “Expanding</w:t>
      </w:r>
      <w:r>
        <w:t xml:space="preserve"> Antitrust Laws Could Harm U.S. Startup Ecosystem” </w:t>
      </w:r>
      <w:r w:rsidRPr="00FC6A8A">
        <w:t>https://nvca.org/wp-content/uploads/2021/06/NVCA-background-on-antitrust-and-acquisitions.pdf</w:t>
      </w:r>
      <w:r>
        <w:t>] zy</w:t>
      </w:r>
    </w:p>
    <w:p w14:paraId="2F24B91D" w14:textId="77777777" w:rsidR="0046710C" w:rsidRPr="007500B8" w:rsidRDefault="0046710C" w:rsidP="0046710C">
      <w:pPr>
        <w:rPr>
          <w:sz w:val="16"/>
        </w:rPr>
      </w:pPr>
      <w:r w:rsidRPr="00764786">
        <w:rPr>
          <w:rStyle w:val="StyleUnderline"/>
          <w:b/>
          <w:bCs/>
        </w:rPr>
        <w:t>V</w:t>
      </w:r>
      <w:r w:rsidRPr="00764786">
        <w:rPr>
          <w:rStyle w:val="StyleUnderline"/>
        </w:rPr>
        <w:t xml:space="preserve">enture </w:t>
      </w:r>
      <w:r w:rsidRPr="00764786">
        <w:rPr>
          <w:rStyle w:val="StyleUnderline"/>
          <w:b/>
          <w:bCs/>
        </w:rPr>
        <w:t>c</w:t>
      </w:r>
      <w:r w:rsidRPr="00764786">
        <w:rPr>
          <w:rStyle w:val="StyleUnderline"/>
        </w:rPr>
        <w:t xml:space="preserve">apital </w:t>
      </w:r>
      <w:r w:rsidRPr="00764786">
        <w:rPr>
          <w:rStyle w:val="StyleUnderline"/>
          <w:b/>
          <w:bCs/>
        </w:rPr>
        <w:t>is the fuel for high-growth startups</w:t>
      </w:r>
      <w:r w:rsidRPr="007500B8">
        <w:rPr>
          <w:sz w:val="16"/>
        </w:rPr>
        <w:t xml:space="preserve"> that have transformed the world. Recent examples include Moderna and Zoom, and past examples include Genentech and eBay. VCs partner with entrepreneurs to build companies. This includes incubating a company within a venture firm, investing in a founder with merely an idea and a business plan, or providing capital and expertise to propel a company as it grows.</w:t>
      </w:r>
    </w:p>
    <w:p w14:paraId="2EDE4A27" w14:textId="77777777" w:rsidR="0046710C" w:rsidRPr="007500B8" w:rsidRDefault="0046710C" w:rsidP="0046710C">
      <w:pPr>
        <w:rPr>
          <w:sz w:val="16"/>
        </w:rPr>
      </w:pPr>
      <w:r w:rsidRPr="00764786">
        <w:rPr>
          <w:rStyle w:val="StyleUnderline"/>
        </w:rPr>
        <w:t xml:space="preserve">For </w:t>
      </w:r>
      <w:r w:rsidRPr="00764786">
        <w:rPr>
          <w:rStyle w:val="StyleUnderline"/>
          <w:b/>
          <w:bCs/>
        </w:rPr>
        <w:t>venture-backed companies</w:t>
      </w:r>
      <w:r w:rsidRPr="007500B8">
        <w:rPr>
          <w:sz w:val="16"/>
        </w:rPr>
        <w:t xml:space="preserve"> there are effectively three outcomes: standalone company (often via initial public offering); merger or acquisition; or bankruptcy. Company failure is the most common outcome, but the success stories are often hypergrowth companies with a big impact. Many entrepreneurs and their investors begin the company building process with the hope of creating a standalone, public company. However, in most cases an IPO is not possible, and </w:t>
      </w:r>
      <w:r w:rsidRPr="00764786">
        <w:rPr>
          <w:rStyle w:val="StyleUnderline"/>
        </w:rPr>
        <w:t>the preferred</w:t>
      </w:r>
      <w:r w:rsidRPr="007500B8">
        <w:rPr>
          <w:sz w:val="16"/>
        </w:rPr>
        <w:t xml:space="preserve"> exit </w:t>
      </w:r>
      <w:r w:rsidRPr="00764786">
        <w:rPr>
          <w:rStyle w:val="StyleUnderline"/>
          <w:b/>
          <w:bCs/>
        </w:rPr>
        <w:t>opportunity becomes</w:t>
      </w:r>
      <w:r w:rsidRPr="00764786">
        <w:rPr>
          <w:rStyle w:val="StyleUnderline"/>
        </w:rPr>
        <w:t xml:space="preserve"> an </w:t>
      </w:r>
      <w:r w:rsidRPr="00764786">
        <w:rPr>
          <w:rStyle w:val="StyleUnderline"/>
          <w:b/>
          <w:bCs/>
        </w:rPr>
        <w:t>acquisition by another company</w:t>
      </w:r>
      <w:r w:rsidRPr="007500B8">
        <w:rPr>
          <w:sz w:val="16"/>
        </w:rPr>
        <w:t xml:space="preserve">, with </w:t>
      </w:r>
      <w:r w:rsidRPr="00764786">
        <w:rPr>
          <w:rStyle w:val="StyleUnderline"/>
          <w:b/>
          <w:bCs/>
        </w:rPr>
        <w:t>58%</w:t>
      </w:r>
      <w:r w:rsidRPr="00764786">
        <w:rPr>
          <w:rStyle w:val="StyleUnderline"/>
        </w:rPr>
        <w:t xml:space="preserve"> of startups expecting to be acquired</w:t>
      </w:r>
      <w:r w:rsidRPr="007500B8">
        <w:rPr>
          <w:sz w:val="16"/>
        </w:rPr>
        <w:t>.1 Ultimately, approximately 10 times as many startups are acquired than complete an IPO, with 836 venture-backed companies having been acquired in 2019, whereas 82 went public.2</w:t>
      </w:r>
    </w:p>
    <w:p w14:paraId="20CF91FC" w14:textId="77777777" w:rsidR="0046710C" w:rsidRPr="007500B8" w:rsidRDefault="0046710C" w:rsidP="0046710C">
      <w:pPr>
        <w:rPr>
          <w:sz w:val="16"/>
        </w:rPr>
      </w:pPr>
      <w:r w:rsidRPr="007500B8">
        <w:rPr>
          <w:sz w:val="16"/>
        </w:rPr>
        <w:t xml:space="preserve">These </w:t>
      </w:r>
      <w:r w:rsidRPr="00764786">
        <w:rPr>
          <w:rStyle w:val="StyleUnderline"/>
          <w:b/>
          <w:bCs/>
        </w:rPr>
        <w:t>acquisitions contribute</w:t>
      </w:r>
      <w:r w:rsidRPr="00764786">
        <w:rPr>
          <w:rStyle w:val="StyleUnderline"/>
        </w:rPr>
        <w:t xml:space="preserve"> to the </w:t>
      </w:r>
      <w:r w:rsidRPr="00764786">
        <w:rPr>
          <w:rStyle w:val="StyleUnderline"/>
          <w:b/>
          <w:bCs/>
        </w:rPr>
        <w:t>health of the startup ecosystem</w:t>
      </w:r>
      <w:r w:rsidRPr="007500B8">
        <w:rPr>
          <w:sz w:val="16"/>
        </w:rPr>
        <w:t xml:space="preserve">, as entrepreneurs who realize liquidity through the sale of their company regularly go on to found new, innovative companies, and often invest in other startups as angel investors or VCs. Furthermore, </w:t>
      </w:r>
      <w:r w:rsidRPr="00764786">
        <w:rPr>
          <w:rStyle w:val="StyleUnderline"/>
        </w:rPr>
        <w:t xml:space="preserve">acquisitions </w:t>
      </w:r>
      <w:r w:rsidRPr="00764786">
        <w:rPr>
          <w:rStyle w:val="StyleUnderline"/>
          <w:b/>
          <w:bCs/>
        </w:rPr>
        <w:t>help</w:t>
      </w:r>
      <w:r w:rsidRPr="00764786">
        <w:rPr>
          <w:rStyle w:val="StyleUnderline"/>
        </w:rPr>
        <w:t xml:space="preserve"> </w:t>
      </w:r>
      <w:r w:rsidRPr="007500B8">
        <w:rPr>
          <w:sz w:val="16"/>
        </w:rPr>
        <w:t xml:space="preserve">power the </w:t>
      </w:r>
      <w:r w:rsidRPr="00764786">
        <w:rPr>
          <w:rStyle w:val="StyleUnderline"/>
          <w:b/>
          <w:bCs/>
        </w:rPr>
        <w:t>return</w:t>
      </w:r>
      <w:r w:rsidRPr="007500B8">
        <w:rPr>
          <w:sz w:val="16"/>
        </w:rPr>
        <w:t xml:space="preserve">s of </w:t>
      </w:r>
      <w:r w:rsidRPr="00764786">
        <w:rPr>
          <w:rStyle w:val="StyleUnderline"/>
        </w:rPr>
        <w:t xml:space="preserve">VC </w:t>
      </w:r>
      <w:r w:rsidRPr="00764786">
        <w:rPr>
          <w:rStyle w:val="StyleUnderline"/>
          <w:b/>
          <w:bCs/>
        </w:rPr>
        <w:t>funds,</w:t>
      </w:r>
      <w:r w:rsidRPr="007500B8">
        <w:rPr>
          <w:sz w:val="16"/>
        </w:rPr>
        <w:t xml:space="preserve"> thereby </w:t>
      </w:r>
      <w:r w:rsidRPr="00764786">
        <w:rPr>
          <w:rStyle w:val="StyleUnderline"/>
        </w:rPr>
        <w:t>allowing VCs to raise new funds</w:t>
      </w:r>
      <w:r w:rsidRPr="007500B8">
        <w:rPr>
          <w:sz w:val="16"/>
        </w:rPr>
        <w:t xml:space="preserve"> and </w:t>
      </w:r>
      <w:r w:rsidRPr="00764786">
        <w:rPr>
          <w:rStyle w:val="StyleUnderline"/>
          <w:b/>
          <w:bCs/>
        </w:rPr>
        <w:t>invest in</w:t>
      </w:r>
      <w:r w:rsidRPr="00764786">
        <w:rPr>
          <w:rStyle w:val="StyleUnderline"/>
        </w:rPr>
        <w:t xml:space="preserve"> the next generation of </w:t>
      </w:r>
      <w:r w:rsidRPr="00764786">
        <w:rPr>
          <w:rStyle w:val="StyleUnderline"/>
          <w:b/>
          <w:bCs/>
        </w:rPr>
        <w:t>entrepreneur</w:t>
      </w:r>
      <w:r w:rsidRPr="00764786">
        <w:rPr>
          <w:rStyle w:val="StyleUnderline"/>
        </w:rPr>
        <w:t>s</w:t>
      </w:r>
      <w:r w:rsidRPr="007500B8">
        <w:rPr>
          <w:sz w:val="16"/>
        </w:rPr>
        <w:t>. This “recycling effect” is one of the key drivers of dynamism in our economy.</w:t>
      </w:r>
    </w:p>
    <w:p w14:paraId="562045E4" w14:textId="77777777" w:rsidR="0046710C" w:rsidRPr="007500B8" w:rsidRDefault="0046710C" w:rsidP="0046710C">
      <w:pPr>
        <w:rPr>
          <w:sz w:val="16"/>
        </w:rPr>
      </w:pPr>
      <w:r w:rsidRPr="00764786">
        <w:rPr>
          <w:rStyle w:val="StyleUnderline"/>
        </w:rPr>
        <w:t>Acquisitions more common</w:t>
      </w:r>
      <w:r w:rsidRPr="007500B8">
        <w:rPr>
          <w:sz w:val="16"/>
        </w:rPr>
        <w:t xml:space="preserve"> as </w:t>
      </w:r>
      <w:r w:rsidRPr="00764786">
        <w:rPr>
          <w:rStyle w:val="StyleUnderline"/>
          <w:b/>
          <w:bCs/>
        </w:rPr>
        <w:t>public markets</w:t>
      </w:r>
      <w:r w:rsidRPr="00764786">
        <w:rPr>
          <w:rStyle w:val="StyleUnderline"/>
        </w:rPr>
        <w:t xml:space="preserve"> have </w:t>
      </w:r>
      <w:r w:rsidRPr="00764786">
        <w:rPr>
          <w:rStyle w:val="StyleUnderline"/>
          <w:b/>
          <w:bCs/>
        </w:rPr>
        <w:t>become</w:t>
      </w:r>
      <w:r w:rsidRPr="007500B8">
        <w:rPr>
          <w:sz w:val="16"/>
        </w:rPr>
        <w:t xml:space="preserve"> more </w:t>
      </w:r>
      <w:r w:rsidRPr="00764786">
        <w:rPr>
          <w:rStyle w:val="StyleUnderline"/>
          <w:b/>
          <w:bCs/>
        </w:rPr>
        <w:t>hostile to smaller companies</w:t>
      </w:r>
    </w:p>
    <w:p w14:paraId="2F261166" w14:textId="77777777" w:rsidR="0046710C" w:rsidRPr="007500B8" w:rsidRDefault="0046710C" w:rsidP="0046710C">
      <w:pPr>
        <w:rPr>
          <w:sz w:val="16"/>
        </w:rPr>
      </w:pPr>
      <w:r w:rsidRPr="007500B8">
        <w:rPr>
          <w:sz w:val="16"/>
        </w:rPr>
        <w:t>Acquisitions of VC-backed companies have always been more common than IPOs but have become more important to the startup ecosystem in recent years as the public markets have become more challenging for small capitalization companies. The data bears out this reality in stark terms. The number of IPOs per year post-2000 has dropped by more than half relative to the preceding two decades. Companies going public are older than they used to be—the average age of a company undergoing an IPO in the last decade was around 10.7 years as compared to 7.5 years in the 1980s and 8.5 years in the 1990s. Far fewer small capitalization companies go public: between 1980-2000, companies with less than $50 million in annual sales made up about 50 percent of IPOs; post-2000 that number has dropped to about 35 percent. 3</w:t>
      </w:r>
    </w:p>
    <w:p w14:paraId="62763A2A" w14:textId="77777777" w:rsidR="0046710C" w:rsidRPr="007500B8" w:rsidRDefault="0046710C" w:rsidP="0046710C">
      <w:pPr>
        <w:rPr>
          <w:sz w:val="16"/>
        </w:rPr>
      </w:pPr>
      <w:r w:rsidRPr="007500B8">
        <w:rPr>
          <w:sz w:val="16"/>
        </w:rPr>
        <w:t xml:space="preserve">The reality is </w:t>
      </w:r>
      <w:r w:rsidRPr="00764786">
        <w:rPr>
          <w:rStyle w:val="StyleUnderline"/>
          <w:b/>
          <w:bCs/>
        </w:rPr>
        <w:t>most young companies cannot</w:t>
      </w:r>
      <w:r w:rsidRPr="00764786">
        <w:rPr>
          <w:rStyle w:val="StyleUnderline"/>
        </w:rPr>
        <w:t xml:space="preserve"> </w:t>
      </w:r>
      <w:r w:rsidRPr="007500B8">
        <w:rPr>
          <w:sz w:val="16"/>
        </w:rPr>
        <w:t xml:space="preserve">realistically achieve the size and scale necessary to </w:t>
      </w:r>
      <w:r w:rsidRPr="00764786">
        <w:rPr>
          <w:rStyle w:val="StyleUnderline"/>
          <w:b/>
          <w:bCs/>
        </w:rPr>
        <w:t xml:space="preserve">survive </w:t>
      </w:r>
      <w:r w:rsidRPr="00764786">
        <w:rPr>
          <w:rStyle w:val="StyleUnderline"/>
        </w:rPr>
        <w:t>in the public markets</w:t>
      </w:r>
      <w:r w:rsidRPr="007500B8">
        <w:rPr>
          <w:sz w:val="16"/>
        </w:rPr>
        <w:t xml:space="preserve"> of today. It has become more expensive and significantly more challenging to manage public companies; much of the infrastructure that supported small companies going public has disappeared; and the public markets have unfortunately become more short-term in nature. The frustrating result is that the U.S. now has roughly half the total number of public companies than there were twenty years ago. 4 Acquisition activity for most of these companies represents their only realistic chance of success.</w:t>
      </w:r>
    </w:p>
    <w:p w14:paraId="6CA23B5E" w14:textId="77777777" w:rsidR="0046710C" w:rsidRPr="007500B8" w:rsidRDefault="0046710C" w:rsidP="0046710C">
      <w:pPr>
        <w:rPr>
          <w:sz w:val="16"/>
        </w:rPr>
      </w:pPr>
      <w:r w:rsidRPr="00764786">
        <w:rPr>
          <w:rStyle w:val="StyleUnderline"/>
          <w:b/>
          <w:bCs/>
        </w:rPr>
        <w:t>Expanding antitrust</w:t>
      </w:r>
      <w:r w:rsidRPr="00764786">
        <w:rPr>
          <w:rStyle w:val="StyleUnderline"/>
        </w:rPr>
        <w:t xml:space="preserve"> law</w:t>
      </w:r>
      <w:r w:rsidRPr="007500B8">
        <w:rPr>
          <w:sz w:val="16"/>
        </w:rPr>
        <w:t xml:space="preserve"> to restrict acquisitions </w:t>
      </w:r>
      <w:r w:rsidRPr="00764786">
        <w:rPr>
          <w:rStyle w:val="StyleUnderline"/>
        </w:rPr>
        <w:t xml:space="preserve">could </w:t>
      </w:r>
      <w:r w:rsidRPr="00764786">
        <w:rPr>
          <w:rStyle w:val="StyleUnderline"/>
          <w:b/>
          <w:bCs/>
        </w:rPr>
        <w:t>chill investment into startups</w:t>
      </w:r>
    </w:p>
    <w:p w14:paraId="26CC6462" w14:textId="77777777" w:rsidR="0046710C" w:rsidRPr="007500B8" w:rsidRDefault="0046710C" w:rsidP="0046710C">
      <w:pPr>
        <w:rPr>
          <w:sz w:val="16"/>
        </w:rPr>
      </w:pPr>
      <w:r w:rsidRPr="007500B8">
        <w:rPr>
          <w:sz w:val="16"/>
        </w:rPr>
        <w:t xml:space="preserve">Recent proposals would modify the existing </w:t>
      </w:r>
      <w:r w:rsidRPr="007500B8">
        <w:rPr>
          <w:rStyle w:val="StyleUnderline"/>
          <w:b/>
          <w:bCs/>
        </w:rPr>
        <w:t xml:space="preserve">antitrust </w:t>
      </w:r>
      <w:r w:rsidRPr="00764786">
        <w:rPr>
          <w:rStyle w:val="StyleUnderline"/>
        </w:rPr>
        <w:t>rules</w:t>
      </w:r>
      <w:r w:rsidRPr="007500B8">
        <w:rPr>
          <w:sz w:val="16"/>
        </w:rPr>
        <w:t xml:space="preserve"> to </w:t>
      </w:r>
      <w:r w:rsidRPr="007500B8">
        <w:rPr>
          <w:rStyle w:val="StyleUnderline"/>
          <w:b/>
          <w:bCs/>
        </w:rPr>
        <w:t>place the burden</w:t>
      </w:r>
      <w:r w:rsidRPr="007500B8">
        <w:rPr>
          <w:sz w:val="16"/>
        </w:rPr>
        <w:t xml:space="preserve"> on businesses </w:t>
      </w:r>
      <w:r w:rsidRPr="00764786">
        <w:rPr>
          <w:rStyle w:val="StyleUnderline"/>
        </w:rPr>
        <w:t xml:space="preserve">to </w:t>
      </w:r>
      <w:r w:rsidRPr="007500B8">
        <w:rPr>
          <w:rStyle w:val="StyleUnderline"/>
          <w:b/>
          <w:bCs/>
        </w:rPr>
        <w:t xml:space="preserve">prove </w:t>
      </w:r>
      <w:r w:rsidRPr="007500B8">
        <w:rPr>
          <w:rStyle w:val="StyleUnderline"/>
        </w:rPr>
        <w:t>that an</w:t>
      </w:r>
      <w:r w:rsidRPr="007500B8">
        <w:rPr>
          <w:rStyle w:val="StyleUnderline"/>
          <w:b/>
          <w:bCs/>
        </w:rPr>
        <w:t xml:space="preserve"> acquisition is pro-competitive</w:t>
      </w:r>
      <w:r w:rsidRPr="007500B8">
        <w:rPr>
          <w:sz w:val="16"/>
        </w:rPr>
        <w:t xml:space="preserve">, even when the acquiring party does not have a history of anti-competitive acquisitions. These proposals </w:t>
      </w:r>
      <w:r w:rsidRPr="007500B8">
        <w:rPr>
          <w:rStyle w:val="StyleUnderline"/>
          <w:b/>
          <w:bCs/>
        </w:rPr>
        <w:t>could have a chilling effect on</w:t>
      </w:r>
      <w:r w:rsidRPr="00764786">
        <w:rPr>
          <w:rStyle w:val="StyleUnderline"/>
        </w:rPr>
        <w:t xml:space="preserve"> the </w:t>
      </w:r>
      <w:r w:rsidRPr="007500B8">
        <w:rPr>
          <w:rStyle w:val="StyleUnderline"/>
          <w:b/>
          <w:bCs/>
        </w:rPr>
        <w:t>startup and venture ecosystem</w:t>
      </w:r>
      <w:r w:rsidRPr="00764786">
        <w:rPr>
          <w:rStyle w:val="StyleUnderline"/>
        </w:rPr>
        <w:t xml:space="preserve">, as it may make it </w:t>
      </w:r>
      <w:r w:rsidRPr="007500B8">
        <w:rPr>
          <w:rStyle w:val="StyleUnderline"/>
          <w:b/>
          <w:bCs/>
        </w:rPr>
        <w:t>harder for startups to be acquired</w:t>
      </w:r>
      <w:r w:rsidRPr="007500B8">
        <w:rPr>
          <w:sz w:val="16"/>
        </w:rPr>
        <w:t xml:space="preserve">; </w:t>
      </w:r>
      <w:r w:rsidRPr="00764786">
        <w:rPr>
          <w:rStyle w:val="StyleUnderline"/>
        </w:rPr>
        <w:t>elongate the timeline for liquidity</w:t>
      </w:r>
      <w:r w:rsidRPr="007500B8">
        <w:rPr>
          <w:sz w:val="16"/>
        </w:rPr>
        <w:t>;</w:t>
      </w:r>
      <w:r w:rsidRPr="00764786">
        <w:rPr>
          <w:rStyle w:val="StyleUnderline"/>
        </w:rPr>
        <w:t xml:space="preserve"> and increase the regulatory and legal costs of an acquisition</w:t>
      </w:r>
      <w:r w:rsidRPr="007500B8">
        <w:rPr>
          <w:sz w:val="16"/>
        </w:rPr>
        <w:t>. As a result, U.S. R&amp;D and job creation could be jeopardized. As Patricia Nakache of Trinity Ventures testified before the Senate Judiciary Committee in 2019:</w:t>
      </w:r>
    </w:p>
    <w:p w14:paraId="4EA4DB42" w14:textId="01FF9285" w:rsidR="0046710C" w:rsidRPr="0046710C" w:rsidRDefault="0046710C" w:rsidP="0046710C">
      <w:pPr>
        <w:rPr>
          <w:sz w:val="16"/>
        </w:rPr>
      </w:pPr>
      <w:r w:rsidRPr="007500B8">
        <w:rPr>
          <w:sz w:val="16"/>
        </w:rPr>
        <w:lastRenderedPageBreak/>
        <w:t xml:space="preserve">If the government makes it more challenging for incumbents to acquire these companies, this will have the devastating effect of making it less attractive to launch a new enterprise and for people like myself to fund and partner with those companies. </w:t>
      </w:r>
      <w:r w:rsidRPr="00764786">
        <w:rPr>
          <w:rStyle w:val="StyleUnderline"/>
        </w:rPr>
        <w:t xml:space="preserve">The end result will be </w:t>
      </w:r>
      <w:r w:rsidRPr="007500B8">
        <w:rPr>
          <w:rStyle w:val="StyleUnderline"/>
          <w:b/>
          <w:bCs/>
        </w:rPr>
        <w:t>harm to</w:t>
      </w:r>
      <w:r w:rsidRPr="00764786">
        <w:rPr>
          <w:rStyle w:val="StyleUnderline"/>
        </w:rPr>
        <w:t xml:space="preserve"> the American </w:t>
      </w:r>
      <w:r w:rsidRPr="007500B8">
        <w:rPr>
          <w:rStyle w:val="StyleUnderline"/>
          <w:b/>
          <w:bCs/>
        </w:rPr>
        <w:t>innovation</w:t>
      </w:r>
      <w:r w:rsidRPr="00764786">
        <w:rPr>
          <w:rStyle w:val="StyleUnderline"/>
        </w:rPr>
        <w:t xml:space="preserve"> economy.”</w:t>
      </w:r>
      <w:r w:rsidRPr="007500B8">
        <w:rPr>
          <w:sz w:val="16"/>
        </w:rPr>
        <w:t>5</w:t>
      </w:r>
    </w:p>
    <w:p w14:paraId="06545D1A" w14:textId="47E3184E" w:rsidR="00C82E8A" w:rsidRDefault="00C82E8A" w:rsidP="00C82E8A">
      <w:pPr>
        <w:pStyle w:val="Heading3"/>
      </w:pPr>
      <w:r>
        <w:lastRenderedPageBreak/>
        <w:t>Solvency---Tech Race---2AC</w:t>
      </w:r>
    </w:p>
    <w:p w14:paraId="070B57E0" w14:textId="77777777" w:rsidR="00C82E8A" w:rsidRDefault="00C82E8A" w:rsidP="00C82E8A">
      <w:pPr>
        <w:pStyle w:val="Heading4"/>
      </w:pPr>
      <w:r>
        <w:t>Antitrust destroys American innovation and is a huge gift to China.</w:t>
      </w:r>
    </w:p>
    <w:p w14:paraId="5936EEC3" w14:textId="77777777" w:rsidR="00C82E8A" w:rsidRPr="0094780D" w:rsidRDefault="00C82E8A" w:rsidP="00C82E8A">
      <w:pPr>
        <w:rPr>
          <w:rStyle w:val="Style13ptBold"/>
        </w:rPr>
      </w:pPr>
      <w:r>
        <w:rPr>
          <w:rStyle w:val="Style13ptBold"/>
        </w:rPr>
        <w:t xml:space="preserve">Atkinson ‘24 </w:t>
      </w:r>
      <w:r w:rsidRPr="0094780D">
        <w:t>[</w:t>
      </w:r>
      <w:r>
        <w:t xml:space="preserve">Robert; May 10; </w:t>
      </w:r>
      <w:r w:rsidRPr="0094780D">
        <w:t>founder and president of the Information Technology and Innovation Foundation (ITIF), recognized as the world’s top think tank for science and technology policy</w:t>
      </w:r>
      <w:r>
        <w:t xml:space="preserve">; ITIF, “America Needs Big Tech to Beat Big China,” </w:t>
      </w:r>
      <w:r w:rsidRPr="0094780D">
        <w:t>https://itif.org/publications/2024/05/10/america-needs-big-tech-to-beat-big-china/</w:t>
      </w:r>
      <w:r>
        <w:t>]</w:t>
      </w:r>
    </w:p>
    <w:p w14:paraId="2B728622" w14:textId="77777777" w:rsidR="00C82E8A" w:rsidRPr="00CD03E5" w:rsidRDefault="00C82E8A" w:rsidP="00C82E8A">
      <w:pPr>
        <w:rPr>
          <w:sz w:val="16"/>
        </w:rPr>
      </w:pPr>
      <w:r w:rsidRPr="00CD03E5">
        <w:rPr>
          <w:sz w:val="16"/>
        </w:rPr>
        <w:t xml:space="preserve">So, </w:t>
      </w:r>
      <w:r w:rsidRPr="006B0371">
        <w:rPr>
          <w:rStyle w:val="StyleUnderline"/>
        </w:rPr>
        <w:t>how should U.S. policy, particularly antitrust, treat large</w:t>
      </w:r>
      <w:r w:rsidRPr="00CD03E5">
        <w:rPr>
          <w:sz w:val="16"/>
        </w:rPr>
        <w:t xml:space="preserve">, sophisticated, and powerful </w:t>
      </w:r>
      <w:r w:rsidRPr="006B0371">
        <w:rPr>
          <w:rStyle w:val="StyleUnderline"/>
        </w:rPr>
        <w:t>technology firms</w:t>
      </w:r>
      <w:r w:rsidRPr="00CD03E5">
        <w:rPr>
          <w:sz w:val="16"/>
        </w:rPr>
        <w:t xml:space="preserve">, given this new fiscal reality? On one side are those who argue that breaking up or taking other aggressive antitrust actions against leading U.S. technology companies will only strengthen China’s hand by enabling its companies to compete against hobbled U.S. technology corporations. The argument goes that </w:t>
      </w:r>
      <w:r w:rsidRPr="006B0371">
        <w:rPr>
          <w:rStyle w:val="StyleUnderline"/>
        </w:rPr>
        <w:t xml:space="preserve">big </w:t>
      </w:r>
      <w:r w:rsidRPr="0094780D">
        <w:rPr>
          <w:rStyle w:val="Emphasis"/>
        </w:rPr>
        <w:t>American companies, who have</w:t>
      </w:r>
      <w:r w:rsidRPr="006B0371">
        <w:rPr>
          <w:rStyle w:val="StyleUnderline"/>
        </w:rPr>
        <w:t xml:space="preserve"> the revenues to fund </w:t>
      </w:r>
      <w:r w:rsidRPr="0094780D">
        <w:rPr>
          <w:rStyle w:val="Emphasis"/>
        </w:rPr>
        <w:t>R&amp;D and</w:t>
      </w:r>
      <w:r w:rsidRPr="006B0371">
        <w:rPr>
          <w:rStyle w:val="StyleUnderline"/>
        </w:rPr>
        <w:t xml:space="preserve"> other </w:t>
      </w:r>
      <w:r w:rsidRPr="0094780D">
        <w:rPr>
          <w:rStyle w:val="Emphasis"/>
        </w:rPr>
        <w:t>investments</w:t>
      </w:r>
      <w:r w:rsidRPr="006B0371">
        <w:rPr>
          <w:rStyle w:val="StyleUnderline"/>
        </w:rPr>
        <w:t>, will</w:t>
      </w:r>
      <w:r w:rsidRPr="00CD03E5">
        <w:rPr>
          <w:sz w:val="16"/>
        </w:rPr>
        <w:t xml:space="preserve"> weaken, if not </w:t>
      </w:r>
      <w:r w:rsidRPr="0094780D">
        <w:rPr>
          <w:rStyle w:val="Emphasis"/>
        </w:rPr>
        <w:t>crumble, if</w:t>
      </w:r>
      <w:r w:rsidRPr="00CD03E5">
        <w:rPr>
          <w:sz w:val="16"/>
        </w:rPr>
        <w:t xml:space="preserve"> the </w:t>
      </w:r>
      <w:r w:rsidRPr="0094780D">
        <w:rPr>
          <w:rStyle w:val="Emphasis"/>
        </w:rPr>
        <w:t>antitrust</w:t>
      </w:r>
      <w:r w:rsidRPr="006B0371">
        <w:rPr>
          <w:rStyle w:val="StyleUnderline"/>
        </w:rPr>
        <w:t xml:space="preserve"> cudgel </w:t>
      </w:r>
      <w:r w:rsidRPr="0094780D">
        <w:rPr>
          <w:rStyle w:val="Emphasis"/>
        </w:rPr>
        <w:t>is applied</w:t>
      </w:r>
      <w:r w:rsidRPr="00CD03E5">
        <w:rPr>
          <w:sz w:val="16"/>
        </w:rPr>
        <w:t xml:space="preserve"> to them, as many have in the past under similar antitrust enforcement.</w:t>
      </w:r>
    </w:p>
    <w:p w14:paraId="63909147" w14:textId="77777777" w:rsidR="00C82E8A" w:rsidRPr="006B0371" w:rsidRDefault="00C82E8A" w:rsidP="00C82E8A">
      <w:pPr>
        <w:rPr>
          <w:rStyle w:val="StyleUnderline"/>
        </w:rPr>
      </w:pPr>
      <w:r w:rsidRPr="00CD03E5">
        <w:rPr>
          <w:sz w:val="16"/>
        </w:rPr>
        <w:t xml:space="preserve">On the other side are the </w:t>
      </w:r>
      <w:r w:rsidRPr="006B0371">
        <w:rPr>
          <w:rStyle w:val="StyleUnderline"/>
        </w:rPr>
        <w:t>anti–big business</w:t>
      </w:r>
      <w:r w:rsidRPr="0094780D">
        <w:rPr>
          <w:rStyle w:val="StyleUnderline"/>
        </w:rPr>
        <w:t xml:space="preserve">, </w:t>
      </w:r>
      <w:r w:rsidRPr="00CD03E5">
        <w:rPr>
          <w:rStyle w:val="Emphasis"/>
        </w:rPr>
        <w:t>neo-Brandeisians</w:t>
      </w:r>
      <w:r w:rsidRPr="00CD03E5">
        <w:rPr>
          <w:sz w:val="16"/>
        </w:rPr>
        <w:t xml:space="preserve"> and their leader, Federal Trade Commission Chair Lina Khan. Khan and her allies </w:t>
      </w:r>
      <w:r w:rsidRPr="00CD03E5">
        <w:rPr>
          <w:rStyle w:val="Emphasis"/>
        </w:rPr>
        <w:t>seek to transform the</w:t>
      </w:r>
      <w:r w:rsidRPr="006B0371">
        <w:rPr>
          <w:rStyle w:val="StyleUnderline"/>
        </w:rPr>
        <w:t xml:space="preserve"> U.S. </w:t>
      </w:r>
      <w:r w:rsidRPr="00CD03E5">
        <w:rPr>
          <w:rStyle w:val="Emphasis"/>
        </w:rPr>
        <w:t>economy into</w:t>
      </w:r>
      <w:r w:rsidRPr="00CD03E5">
        <w:rPr>
          <w:sz w:val="16"/>
        </w:rPr>
        <w:t xml:space="preserve"> one that is </w:t>
      </w:r>
      <w:r w:rsidRPr="006B0371">
        <w:rPr>
          <w:rStyle w:val="StyleUnderline"/>
        </w:rPr>
        <w:t xml:space="preserve">dominated by </w:t>
      </w:r>
      <w:r w:rsidRPr="00CD03E5">
        <w:rPr>
          <w:rStyle w:val="Emphasis"/>
        </w:rPr>
        <w:t>small</w:t>
      </w:r>
      <w:r w:rsidRPr="00CD03E5">
        <w:rPr>
          <w:sz w:val="16"/>
        </w:rPr>
        <w:t xml:space="preserve"> and mid-sized </w:t>
      </w:r>
      <w:r w:rsidRPr="00CD03E5">
        <w:rPr>
          <w:rStyle w:val="Emphasis"/>
        </w:rPr>
        <w:t>firms</w:t>
      </w:r>
      <w:r w:rsidRPr="00CD03E5">
        <w:rPr>
          <w:sz w:val="16"/>
        </w:rPr>
        <w:t xml:space="preserve">—or, in industry sectors where scale economies or technological complexity makes that impossible, into one that is operated or </w:t>
      </w:r>
      <w:r w:rsidRPr="006B0371">
        <w:rPr>
          <w:rStyle w:val="StyleUnderline"/>
        </w:rPr>
        <w:t>heavily regulated by government.</w:t>
      </w:r>
    </w:p>
    <w:p w14:paraId="3C224336" w14:textId="77777777" w:rsidR="00C82E8A" w:rsidRPr="006B0371" w:rsidRDefault="00C82E8A" w:rsidP="00C82E8A">
      <w:pPr>
        <w:rPr>
          <w:rStyle w:val="StyleUnderline"/>
        </w:rPr>
      </w:pPr>
      <w:r w:rsidRPr="00CD03E5">
        <w:rPr>
          <w:sz w:val="16"/>
        </w:rPr>
        <w:t xml:space="preserve">To date, the neo-Brandeisian movement has made astounding progress, albeit not so much by winning actual antitrust cases, because courts have repeatedly held the FTC to account on matters of the law, but in successfully convincing a large share of policymakers and others that big corporations are the problem. Put bluntly, if you say “monopoly” frequently enough, </w:t>
      </w:r>
      <w:r w:rsidRPr="006B0371">
        <w:rPr>
          <w:rStyle w:val="StyleUnderline"/>
        </w:rPr>
        <w:t>people</w:t>
      </w:r>
      <w:r w:rsidRPr="00CD03E5">
        <w:rPr>
          <w:sz w:val="16"/>
        </w:rPr>
        <w:t xml:space="preserve"> will start to believe it. Indeed, many now </w:t>
      </w:r>
      <w:r w:rsidRPr="0094780D">
        <w:rPr>
          <w:rStyle w:val="Emphasis"/>
        </w:rPr>
        <w:t>believe</w:t>
      </w:r>
      <w:r w:rsidRPr="006B0371">
        <w:rPr>
          <w:rStyle w:val="StyleUnderline"/>
        </w:rPr>
        <w:t xml:space="preserve"> that </w:t>
      </w:r>
      <w:r w:rsidRPr="0094780D">
        <w:rPr>
          <w:rStyle w:val="Emphasis"/>
        </w:rPr>
        <w:t xml:space="preserve">America is </w:t>
      </w:r>
      <w:r w:rsidRPr="006B0371">
        <w:rPr>
          <w:rStyle w:val="StyleUnderline"/>
        </w:rPr>
        <w:t xml:space="preserve">mired </w:t>
      </w:r>
      <w:r w:rsidRPr="0094780D">
        <w:rPr>
          <w:rStyle w:val="Emphasis"/>
        </w:rPr>
        <w:t>in</w:t>
      </w:r>
      <w:r w:rsidRPr="006B0371">
        <w:rPr>
          <w:rStyle w:val="StyleUnderline"/>
        </w:rPr>
        <w:t xml:space="preserve"> a </w:t>
      </w:r>
      <w:r w:rsidRPr="0094780D">
        <w:rPr>
          <w:rStyle w:val="Emphasis"/>
        </w:rPr>
        <w:t>monopoly crisis</w:t>
      </w:r>
      <w:r w:rsidRPr="00CD03E5">
        <w:rPr>
          <w:sz w:val="16"/>
        </w:rPr>
        <w:t xml:space="preserve"> that is killing small business, suppressing wages, fueling inequality, and harming innovation—even though all of those claims </w:t>
      </w:r>
      <w:r w:rsidRPr="006B0371">
        <w:rPr>
          <w:rStyle w:val="StyleUnderline"/>
        </w:rPr>
        <w:t xml:space="preserve">have been shown to be </w:t>
      </w:r>
      <w:r w:rsidRPr="0094780D">
        <w:rPr>
          <w:rStyle w:val="Emphasis"/>
        </w:rPr>
        <w:t>wrong</w:t>
      </w:r>
      <w:r w:rsidRPr="006B0371">
        <w:rPr>
          <w:rStyle w:val="StyleUnderline"/>
        </w:rPr>
        <w:t>.</w:t>
      </w:r>
    </w:p>
    <w:p w14:paraId="0979301C" w14:textId="77777777" w:rsidR="00C82E8A" w:rsidRPr="0094780D" w:rsidRDefault="00C82E8A" w:rsidP="00C82E8A">
      <w:pPr>
        <w:rPr>
          <w:rStyle w:val="StyleUnderline"/>
        </w:rPr>
      </w:pPr>
      <w:r w:rsidRPr="00CD03E5">
        <w:rPr>
          <w:sz w:val="16"/>
        </w:rPr>
        <w:t xml:space="preserve">Impervious to these analytical critiques, neo-Brandeisians face only one remaining intellectual hurdle to achieve their goal of a remade American economy: the argument that </w:t>
      </w:r>
      <w:r w:rsidRPr="0094780D">
        <w:rPr>
          <w:rStyle w:val="Emphasis"/>
        </w:rPr>
        <w:t>breaking up</w:t>
      </w:r>
      <w:r w:rsidRPr="006B0371">
        <w:rPr>
          <w:rStyle w:val="StyleUnderline"/>
        </w:rPr>
        <w:t xml:space="preserve"> or shackling </w:t>
      </w:r>
      <w:r w:rsidRPr="0094780D">
        <w:rPr>
          <w:rStyle w:val="Emphasis"/>
        </w:rPr>
        <w:t xml:space="preserve">America’s </w:t>
      </w:r>
      <w:r w:rsidRPr="006B0371">
        <w:rPr>
          <w:rStyle w:val="StyleUnderline"/>
        </w:rPr>
        <w:t xml:space="preserve">large </w:t>
      </w:r>
      <w:r w:rsidRPr="0094780D">
        <w:rPr>
          <w:rStyle w:val="Emphasis"/>
        </w:rPr>
        <w:t>technology</w:t>
      </w:r>
      <w:r w:rsidRPr="006B0371">
        <w:rPr>
          <w:rStyle w:val="StyleUnderline"/>
        </w:rPr>
        <w:t xml:space="preserve"> multinationals will be </w:t>
      </w:r>
      <w:r w:rsidRPr="0094780D">
        <w:rPr>
          <w:rStyle w:val="Emphasis"/>
        </w:rPr>
        <w:t>handing</w:t>
      </w:r>
      <w:r w:rsidRPr="00CD03E5">
        <w:rPr>
          <w:sz w:val="16"/>
        </w:rPr>
        <w:t xml:space="preserve"> Chinese President </w:t>
      </w:r>
      <w:r w:rsidRPr="0094780D">
        <w:rPr>
          <w:rStyle w:val="Emphasis"/>
        </w:rPr>
        <w:t>Xi</w:t>
      </w:r>
      <w:r w:rsidRPr="00CD03E5">
        <w:rPr>
          <w:sz w:val="16"/>
        </w:rPr>
        <w:t xml:space="preserve"> Jinping </w:t>
      </w:r>
      <w:r w:rsidRPr="0094780D">
        <w:rPr>
          <w:rStyle w:val="Emphasis"/>
        </w:rPr>
        <w:t>a present</w:t>
      </w:r>
      <w:r w:rsidRPr="0094780D">
        <w:rPr>
          <w:rStyle w:val="StyleUnderline"/>
        </w:rPr>
        <w:t xml:space="preserve"> wrapped in a bow.</w:t>
      </w:r>
    </w:p>
    <w:p w14:paraId="09374C36" w14:textId="77777777" w:rsidR="00C82E8A" w:rsidRPr="00CD03E5" w:rsidRDefault="00C82E8A" w:rsidP="00C82E8A">
      <w:pPr>
        <w:rPr>
          <w:sz w:val="16"/>
        </w:rPr>
      </w:pPr>
      <w:r w:rsidRPr="00CD03E5">
        <w:rPr>
          <w:sz w:val="16"/>
        </w:rPr>
        <w:t xml:space="preserve">Knowing that </w:t>
      </w:r>
      <w:r w:rsidRPr="006B0371">
        <w:rPr>
          <w:rStyle w:val="StyleUnderline"/>
        </w:rPr>
        <w:t xml:space="preserve">this truth is the </w:t>
      </w:r>
      <w:r w:rsidRPr="0094780D">
        <w:rPr>
          <w:rStyle w:val="Emphasis"/>
        </w:rPr>
        <w:t>movement’s Achilles’ heel</w:t>
      </w:r>
      <w:r w:rsidRPr="00CD03E5">
        <w:rPr>
          <w:sz w:val="16"/>
        </w:rPr>
        <w:t xml:space="preserve">, they have recently begun a campaign to discredit this argument. The most recent entrant in the battle was Lina Khan who launched a counter strike with a recent speech at the Carnegie Endowment and an article in Foreign Policy. After raising some </w:t>
      </w:r>
      <w:r w:rsidRPr="0094780D">
        <w:rPr>
          <w:rStyle w:val="Emphasis"/>
        </w:rPr>
        <w:t>anecdotal horror stories</w:t>
      </w:r>
      <w:r w:rsidRPr="006B0371">
        <w:rPr>
          <w:rStyle w:val="StyleUnderline"/>
        </w:rPr>
        <w:t xml:space="preserve"> supposedly caused by monopoly</w:t>
      </w:r>
      <w:r w:rsidRPr="00CD03E5">
        <w:rPr>
          <w:sz w:val="16"/>
        </w:rPr>
        <w:t xml:space="preserve"> (for example, a largely government-funded black powder factory that exploded) and blaming monopoly—</w:t>
      </w:r>
      <w:r w:rsidRPr="0094780D">
        <w:rPr>
          <w:rStyle w:val="Emphasis"/>
        </w:rPr>
        <w:t>rather than Chinese competition</w:t>
      </w:r>
      <w:r w:rsidRPr="00CD03E5">
        <w:rPr>
          <w:sz w:val="16"/>
        </w:rPr>
        <w:t>, of course—for the fact that the United States didn’t produce enough masks and personal protective equipment during COVID-19, she goes for her key point: “To stay ahead globally, we don’t need to protect our monopolies from innovation—we need to protect innovation from our monopolies.”</w:t>
      </w:r>
    </w:p>
    <w:p w14:paraId="29736346" w14:textId="77777777" w:rsidR="00C82E8A" w:rsidRPr="00CD03E5" w:rsidRDefault="00C82E8A" w:rsidP="00C82E8A">
      <w:pPr>
        <w:rPr>
          <w:sz w:val="16"/>
        </w:rPr>
      </w:pPr>
      <w:r w:rsidRPr="00CD03E5">
        <w:rPr>
          <w:sz w:val="16"/>
        </w:rPr>
        <w:t xml:space="preserve">At first blush, it would seem to be a compelling argument. Khan asserts that past antitrust actions to break up or weaken American technology leaders actually spurred more innovation. It’s as if she sees the rotting corpses of big technology companies killed by the Justice Department and the FTC as providing the rich compost in which an array of new technology startups can sprout. Of course, if these </w:t>
      </w:r>
      <w:r w:rsidRPr="0094780D">
        <w:rPr>
          <w:rStyle w:val="Emphasis"/>
        </w:rPr>
        <w:t>startups get big</w:t>
      </w:r>
      <w:r w:rsidRPr="006B0371">
        <w:rPr>
          <w:rStyle w:val="StyleUnderline"/>
        </w:rPr>
        <w:t>, as Google and Meta did</w:t>
      </w:r>
      <w:r w:rsidRPr="00CD03E5">
        <w:rPr>
          <w:sz w:val="16"/>
        </w:rPr>
        <w:t xml:space="preserve">, they too will likely </w:t>
      </w:r>
      <w:r w:rsidRPr="0094780D">
        <w:rPr>
          <w:rStyle w:val="Emphasis"/>
        </w:rPr>
        <w:t>face antitrust</w:t>
      </w:r>
      <w:r w:rsidRPr="006B0371">
        <w:rPr>
          <w:rStyle w:val="StyleUnderline"/>
        </w:rPr>
        <w:t xml:space="preserve"> action</w:t>
      </w:r>
      <w:r w:rsidRPr="00CD03E5">
        <w:rPr>
          <w:sz w:val="16"/>
        </w:rPr>
        <w:t xml:space="preserve"> and be crushed and recycled to provide fertilizer for the next generation of innovative startups.</w:t>
      </w:r>
    </w:p>
    <w:p w14:paraId="4AB43BFC" w14:textId="77777777" w:rsidR="00C82E8A" w:rsidRPr="00CD03E5" w:rsidRDefault="00C82E8A" w:rsidP="00C82E8A">
      <w:pPr>
        <w:rPr>
          <w:sz w:val="16"/>
        </w:rPr>
      </w:pPr>
      <w:r w:rsidRPr="00CD03E5">
        <w:rPr>
          <w:sz w:val="16"/>
        </w:rPr>
        <w:t xml:space="preserve">But there are two key reasons why Kahn’s narrative that </w:t>
      </w:r>
      <w:r w:rsidRPr="0094780D">
        <w:rPr>
          <w:rStyle w:val="Emphasis"/>
        </w:rPr>
        <w:t>breaking up big tech</w:t>
      </w:r>
      <w:r w:rsidRPr="006B0371">
        <w:rPr>
          <w:rStyle w:val="StyleUnderline"/>
        </w:rPr>
        <w:t xml:space="preserve">nology companies will </w:t>
      </w:r>
      <w:r w:rsidRPr="0094780D">
        <w:rPr>
          <w:rStyle w:val="Emphasis"/>
        </w:rPr>
        <w:t>help</w:t>
      </w:r>
      <w:r w:rsidRPr="00CD03E5">
        <w:rPr>
          <w:sz w:val="16"/>
        </w:rPr>
        <w:t xml:space="preserve">, not hurt </w:t>
      </w:r>
      <w:r w:rsidRPr="006B0371">
        <w:rPr>
          <w:rStyle w:val="StyleUnderline"/>
        </w:rPr>
        <w:t xml:space="preserve">U.S. </w:t>
      </w:r>
      <w:r w:rsidRPr="0094780D">
        <w:rPr>
          <w:rStyle w:val="Emphasis"/>
        </w:rPr>
        <w:t>competition</w:t>
      </w:r>
      <w:r w:rsidRPr="006B0371">
        <w:rPr>
          <w:rStyle w:val="StyleUnderline"/>
        </w:rPr>
        <w:t xml:space="preserve"> with China are </w:t>
      </w:r>
      <w:r w:rsidRPr="0094780D">
        <w:rPr>
          <w:rStyle w:val="Emphasis"/>
        </w:rPr>
        <w:t>wrong</w:t>
      </w:r>
      <w:r w:rsidRPr="00CD03E5">
        <w:rPr>
          <w:sz w:val="16"/>
        </w:rPr>
        <w:t xml:space="preserve">. First, </w:t>
      </w:r>
      <w:r w:rsidRPr="006B0371">
        <w:rPr>
          <w:rStyle w:val="StyleUnderline"/>
        </w:rPr>
        <w:t xml:space="preserve">it’s </w:t>
      </w:r>
      <w:r w:rsidRPr="00CD03E5">
        <w:rPr>
          <w:rStyle w:val="Emphasis"/>
        </w:rPr>
        <w:t>not true</w:t>
      </w:r>
      <w:r w:rsidRPr="006B0371">
        <w:rPr>
          <w:rStyle w:val="StyleUnderline"/>
        </w:rPr>
        <w:t xml:space="preserve"> that</w:t>
      </w:r>
      <w:r w:rsidRPr="00CD03E5">
        <w:rPr>
          <w:sz w:val="16"/>
        </w:rPr>
        <w:t xml:space="preserve"> past </w:t>
      </w:r>
      <w:r w:rsidRPr="00CD03E5">
        <w:rPr>
          <w:rStyle w:val="Emphasis"/>
        </w:rPr>
        <w:t>antitrust</w:t>
      </w:r>
      <w:r w:rsidRPr="006B0371">
        <w:rPr>
          <w:rStyle w:val="StyleUnderline"/>
        </w:rPr>
        <w:t xml:space="preserve"> efforts</w:t>
      </w:r>
      <w:r w:rsidRPr="00CD03E5">
        <w:rPr>
          <w:sz w:val="16"/>
        </w:rPr>
        <w:t xml:space="preserve"> attacking large American tech corporations </w:t>
      </w:r>
      <w:r w:rsidRPr="00CD03E5">
        <w:rPr>
          <w:rStyle w:val="Emphasis"/>
        </w:rPr>
        <w:t>were</w:t>
      </w:r>
      <w:r w:rsidRPr="00C03E56">
        <w:rPr>
          <w:rStyle w:val="StyleUnderline"/>
        </w:rPr>
        <w:t xml:space="preserve"> a</w:t>
      </w:r>
      <w:r w:rsidRPr="00CD03E5">
        <w:rPr>
          <w:sz w:val="16"/>
        </w:rPr>
        <w:t xml:space="preserve"> resounding </w:t>
      </w:r>
      <w:r w:rsidRPr="00CD03E5">
        <w:rPr>
          <w:rStyle w:val="Emphasis"/>
        </w:rPr>
        <w:t>success</w:t>
      </w:r>
      <w:r w:rsidRPr="00CD03E5">
        <w:rPr>
          <w:sz w:val="16"/>
        </w:rPr>
        <w:t xml:space="preserve">. In fact, </w:t>
      </w:r>
      <w:r w:rsidRPr="00CD03E5">
        <w:rPr>
          <w:rStyle w:val="Emphasis"/>
        </w:rPr>
        <w:t xml:space="preserve">they did </w:t>
      </w:r>
      <w:r w:rsidRPr="00C03E56">
        <w:rPr>
          <w:rStyle w:val="StyleUnderline"/>
        </w:rPr>
        <w:t xml:space="preserve">considerable </w:t>
      </w:r>
      <w:r w:rsidRPr="00CD03E5">
        <w:rPr>
          <w:rStyle w:val="Emphasis"/>
        </w:rPr>
        <w:t>harm</w:t>
      </w:r>
      <w:r w:rsidRPr="00CD03E5">
        <w:rPr>
          <w:sz w:val="16"/>
        </w:rPr>
        <w:t xml:space="preserve">. In the 1950s, </w:t>
      </w:r>
      <w:r w:rsidRPr="00C03E56">
        <w:rPr>
          <w:rStyle w:val="StyleUnderline"/>
        </w:rPr>
        <w:t>RCA was the largest</w:t>
      </w:r>
      <w:r w:rsidRPr="00CD03E5">
        <w:rPr>
          <w:sz w:val="16"/>
        </w:rPr>
        <w:t xml:space="preserve"> </w:t>
      </w:r>
      <w:r w:rsidRPr="00CD03E5">
        <w:rPr>
          <w:sz w:val="16"/>
        </w:rPr>
        <w:lastRenderedPageBreak/>
        <w:t xml:space="preserve">consumer </w:t>
      </w:r>
      <w:r w:rsidRPr="00C03E56">
        <w:rPr>
          <w:rStyle w:val="StyleUnderline"/>
        </w:rPr>
        <w:t>electronics firm in the world</w:t>
      </w:r>
      <w:r w:rsidRPr="00CD03E5">
        <w:rPr>
          <w:sz w:val="16"/>
        </w:rPr>
        <w:t xml:space="preserve">—the Huawei of its time—created by the U.S. government to ensure U.S. independence in radio technology. However, </w:t>
      </w:r>
      <w:r w:rsidRPr="00C03E56">
        <w:rPr>
          <w:rStyle w:val="StyleUnderline"/>
        </w:rPr>
        <w:t xml:space="preserve">when the </w:t>
      </w:r>
      <w:r w:rsidRPr="00CD03E5">
        <w:rPr>
          <w:rStyle w:val="Emphasis"/>
        </w:rPr>
        <w:t>DOJ forced it to give away</w:t>
      </w:r>
      <w:r w:rsidRPr="00CD03E5">
        <w:rPr>
          <w:sz w:val="16"/>
        </w:rPr>
        <w:t xml:space="preserve"> all of its </w:t>
      </w:r>
      <w:r w:rsidRPr="00CD03E5">
        <w:rPr>
          <w:rStyle w:val="Emphasis"/>
        </w:rPr>
        <w:t>patents for free</w:t>
      </w:r>
      <w:r w:rsidRPr="00C03E56">
        <w:rPr>
          <w:rStyle w:val="StyleUnderline"/>
        </w:rPr>
        <w:t xml:space="preserve">, the </w:t>
      </w:r>
      <w:r w:rsidRPr="00CD03E5">
        <w:rPr>
          <w:rStyle w:val="Emphasis"/>
        </w:rPr>
        <w:t>result was</w:t>
      </w:r>
      <w:r w:rsidRPr="00CD03E5">
        <w:rPr>
          <w:sz w:val="16"/>
        </w:rPr>
        <w:t xml:space="preserve"> in fact more </w:t>
      </w:r>
      <w:r w:rsidRPr="00C03E56">
        <w:rPr>
          <w:rStyle w:val="StyleUnderline"/>
        </w:rPr>
        <w:t>competition—not from other U.S. companies</w:t>
      </w:r>
      <w:r w:rsidRPr="00CD03E5">
        <w:rPr>
          <w:sz w:val="16"/>
        </w:rPr>
        <w:t>, but from</w:t>
      </w:r>
      <w:r w:rsidRPr="00CD03E5">
        <w:rPr>
          <w:rStyle w:val="Emphasis"/>
        </w:rPr>
        <w:t xml:space="preserve"> Japan, whose electronics </w:t>
      </w:r>
      <w:r w:rsidRPr="00C03E56">
        <w:rPr>
          <w:rStyle w:val="StyleUnderline"/>
        </w:rPr>
        <w:t xml:space="preserve">companies </w:t>
      </w:r>
      <w:r w:rsidRPr="00CD03E5">
        <w:rPr>
          <w:rStyle w:val="Emphasis"/>
        </w:rPr>
        <w:t>reaped the benefits</w:t>
      </w:r>
      <w:r w:rsidRPr="00C03E56">
        <w:rPr>
          <w:rStyle w:val="StyleUnderline"/>
        </w:rPr>
        <w:t xml:space="preserve"> </w:t>
      </w:r>
      <w:r w:rsidRPr="00CD03E5">
        <w:rPr>
          <w:sz w:val="16"/>
        </w:rPr>
        <w:t>of a cornucopia of leading-edge technology from RCA.</w:t>
      </w:r>
    </w:p>
    <w:p w14:paraId="7F6E1E4A" w14:textId="77777777" w:rsidR="00C82E8A" w:rsidRPr="00CD03E5" w:rsidRDefault="00C82E8A" w:rsidP="00C82E8A">
      <w:pPr>
        <w:rPr>
          <w:sz w:val="16"/>
        </w:rPr>
      </w:pPr>
      <w:r w:rsidRPr="00CD03E5">
        <w:rPr>
          <w:sz w:val="16"/>
        </w:rPr>
        <w:t xml:space="preserve">Likewise, </w:t>
      </w:r>
      <w:r w:rsidRPr="00C03E56">
        <w:rPr>
          <w:rStyle w:val="StyleUnderline"/>
        </w:rPr>
        <w:t xml:space="preserve">when the </w:t>
      </w:r>
      <w:r w:rsidRPr="00CD03E5">
        <w:rPr>
          <w:rStyle w:val="Emphasis"/>
        </w:rPr>
        <w:t>DOJ pressured</w:t>
      </w:r>
      <w:r w:rsidRPr="00CD03E5">
        <w:rPr>
          <w:sz w:val="16"/>
        </w:rPr>
        <w:t xml:space="preserve"> AT&amp;T’s </w:t>
      </w:r>
      <w:r w:rsidRPr="00CD03E5">
        <w:rPr>
          <w:rStyle w:val="Emphasis"/>
        </w:rPr>
        <w:t>Bell Labs to license</w:t>
      </w:r>
      <w:r w:rsidRPr="00CD03E5">
        <w:rPr>
          <w:sz w:val="16"/>
        </w:rPr>
        <w:t xml:space="preserve"> its transistor technology to other firms for a trifling sum, they did—including to </w:t>
      </w:r>
      <w:r w:rsidRPr="00CD03E5">
        <w:rPr>
          <w:rStyle w:val="Emphasis"/>
        </w:rPr>
        <w:t>foreign competitors</w:t>
      </w:r>
      <w:r w:rsidRPr="00CD03E5">
        <w:rPr>
          <w:sz w:val="16"/>
        </w:rPr>
        <w:t xml:space="preserve"> like Siemens and Ericsson, which then </w:t>
      </w:r>
      <w:r w:rsidRPr="00C03E56">
        <w:rPr>
          <w:rStyle w:val="StyleUnderline"/>
        </w:rPr>
        <w:t xml:space="preserve">enjoyed a </w:t>
      </w:r>
      <w:r w:rsidRPr="00CD03E5">
        <w:rPr>
          <w:rStyle w:val="Emphasis"/>
        </w:rPr>
        <w:t>leg up over America</w:t>
      </w:r>
      <w:r w:rsidRPr="00C03E56">
        <w:rPr>
          <w:rStyle w:val="StyleUnderline"/>
        </w:rPr>
        <w:t>n competitors</w:t>
      </w:r>
      <w:r w:rsidRPr="00CD03E5">
        <w:rPr>
          <w:sz w:val="16"/>
        </w:rPr>
        <w:t xml:space="preserve">. Moreover, </w:t>
      </w:r>
      <w:r w:rsidRPr="00C03E56">
        <w:rPr>
          <w:rStyle w:val="StyleUnderline"/>
        </w:rPr>
        <w:t xml:space="preserve">the </w:t>
      </w:r>
      <w:r w:rsidRPr="00CD03E5">
        <w:rPr>
          <w:rStyle w:val="Emphasis"/>
        </w:rPr>
        <w:t>demise of Lucent</w:t>
      </w:r>
      <w:r w:rsidRPr="00C03E56">
        <w:rPr>
          <w:rStyle w:val="StyleUnderline"/>
        </w:rPr>
        <w:t xml:space="preserve"> was caused in no small part </w:t>
      </w:r>
      <w:r w:rsidRPr="00CD03E5">
        <w:rPr>
          <w:rStyle w:val="Emphasis"/>
        </w:rPr>
        <w:t>by</w:t>
      </w:r>
      <w:r w:rsidRPr="00C03E56">
        <w:rPr>
          <w:rStyle w:val="StyleUnderline"/>
        </w:rPr>
        <w:t xml:space="preserve"> a long string of </w:t>
      </w:r>
      <w:r w:rsidRPr="00CD03E5">
        <w:rPr>
          <w:rStyle w:val="Emphasis"/>
        </w:rPr>
        <w:t>aggressive antitrust actions</w:t>
      </w:r>
      <w:r w:rsidRPr="00CD03E5">
        <w:rPr>
          <w:sz w:val="16"/>
        </w:rPr>
        <w:t> against Western Electric (its predecessor).</w:t>
      </w:r>
    </w:p>
    <w:p w14:paraId="3E8D04BA" w14:textId="77777777" w:rsidR="00C82E8A" w:rsidRPr="00C03E56" w:rsidRDefault="00C82E8A" w:rsidP="00C82E8A">
      <w:pPr>
        <w:rPr>
          <w:rStyle w:val="StyleUnderline"/>
        </w:rPr>
      </w:pPr>
      <w:r w:rsidRPr="00CD03E5">
        <w:rPr>
          <w:sz w:val="16"/>
        </w:rPr>
        <w:t xml:space="preserve">Indeed, </w:t>
      </w:r>
      <w:r w:rsidRPr="00C03E56">
        <w:rPr>
          <w:rStyle w:val="StyleUnderline"/>
        </w:rPr>
        <w:t xml:space="preserve">the </w:t>
      </w:r>
      <w:r w:rsidRPr="00CD03E5">
        <w:rPr>
          <w:rStyle w:val="Emphasis"/>
        </w:rPr>
        <w:t>break-up of AT&amp;T</w:t>
      </w:r>
      <w:r w:rsidRPr="00CD03E5">
        <w:rPr>
          <w:sz w:val="16"/>
        </w:rPr>
        <w:t xml:space="preserve">, commonly cited by neo-Brandeisians as an example of a good break-up, led to the decline of Bell Labs (once the world’s leading research laboratory) and similarly </w:t>
      </w:r>
      <w:r w:rsidRPr="00CD03E5">
        <w:rPr>
          <w:rStyle w:val="Emphasis"/>
        </w:rPr>
        <w:t>allowed foreign companies to dominate</w:t>
      </w:r>
      <w:r w:rsidRPr="00C03E56">
        <w:rPr>
          <w:rStyle w:val="StyleUnderline"/>
        </w:rPr>
        <w:t xml:space="preserve"> the global telecom equipment market</w:t>
      </w:r>
      <w:r w:rsidRPr="00CD03E5">
        <w:rPr>
          <w:sz w:val="16"/>
        </w:rPr>
        <w:t xml:space="preserve">. Similarly, </w:t>
      </w:r>
      <w:r w:rsidRPr="00C03E56">
        <w:rPr>
          <w:rStyle w:val="StyleUnderline"/>
        </w:rPr>
        <w:t>when DOJ sought to break up IBM</w:t>
      </w:r>
      <w:r w:rsidRPr="00CD03E5">
        <w:rPr>
          <w:sz w:val="16"/>
        </w:rPr>
        <w:t xml:space="preserve"> into separate mainframe and small business system companies, IBM</w:t>
      </w:r>
      <w:r w:rsidRPr="00C03E56">
        <w:rPr>
          <w:rStyle w:val="StyleUnderline"/>
        </w:rPr>
        <w:t xml:space="preserve"> leadership became timid and took their eye off the competition</w:t>
      </w:r>
      <w:r w:rsidRPr="00CD03E5">
        <w:rPr>
          <w:sz w:val="16"/>
        </w:rPr>
        <w:t xml:space="preserve">. The result: By the late 1980s, the idea that IBM needed to be broken up was laughable. Today, </w:t>
      </w:r>
      <w:r w:rsidRPr="00C03E56">
        <w:rPr>
          <w:rStyle w:val="StyleUnderline"/>
        </w:rPr>
        <w:t xml:space="preserve">the </w:t>
      </w:r>
      <w:r w:rsidRPr="00CD03E5">
        <w:rPr>
          <w:rStyle w:val="Emphasis"/>
        </w:rPr>
        <w:t>company is a shadow of</w:t>
      </w:r>
      <w:r w:rsidRPr="00C03E56">
        <w:rPr>
          <w:rStyle w:val="StyleUnderline"/>
        </w:rPr>
        <w:t xml:space="preserve"> its once-gigantic </w:t>
      </w:r>
      <w:r w:rsidRPr="00CD03E5">
        <w:rPr>
          <w:rStyle w:val="Emphasis"/>
        </w:rPr>
        <w:t>self</w:t>
      </w:r>
      <w:r w:rsidRPr="00C03E56">
        <w:rPr>
          <w:rStyle w:val="StyleUnderline"/>
        </w:rPr>
        <w:t>.</w:t>
      </w:r>
    </w:p>
    <w:p w14:paraId="42FB398C" w14:textId="77777777" w:rsidR="00C82E8A" w:rsidRPr="00CD03E5" w:rsidRDefault="00C82E8A" w:rsidP="00C82E8A">
      <w:pPr>
        <w:rPr>
          <w:sz w:val="16"/>
        </w:rPr>
      </w:pPr>
      <w:r w:rsidRPr="00C03E56">
        <w:rPr>
          <w:rStyle w:val="StyleUnderline"/>
        </w:rPr>
        <w:t>Neo-Brandeisians conveniently ignore the fact</w:t>
      </w:r>
      <w:r w:rsidRPr="00CD03E5">
        <w:rPr>
          <w:sz w:val="16"/>
        </w:rPr>
        <w:t xml:space="preserve"> that </w:t>
      </w:r>
      <w:r w:rsidRPr="00C03E56">
        <w:rPr>
          <w:rStyle w:val="StyleUnderline"/>
        </w:rPr>
        <w:t xml:space="preserve">the </w:t>
      </w:r>
      <w:r w:rsidRPr="00CD03E5">
        <w:rPr>
          <w:rStyle w:val="Emphasis"/>
        </w:rPr>
        <w:t>U</w:t>
      </w:r>
      <w:r w:rsidRPr="00CD03E5">
        <w:rPr>
          <w:sz w:val="16"/>
        </w:rPr>
        <w:t xml:space="preserve">nited </w:t>
      </w:r>
      <w:r w:rsidRPr="00CD03E5">
        <w:rPr>
          <w:rStyle w:val="Emphasis"/>
        </w:rPr>
        <w:t>S</w:t>
      </w:r>
      <w:r w:rsidRPr="00CD03E5">
        <w:rPr>
          <w:sz w:val="16"/>
        </w:rPr>
        <w:t xml:space="preserve">tates </w:t>
      </w:r>
      <w:r w:rsidRPr="00CD03E5">
        <w:rPr>
          <w:rStyle w:val="Emphasis"/>
        </w:rPr>
        <w:t>was dominant in tech</w:t>
      </w:r>
      <w:r w:rsidRPr="00CD03E5">
        <w:rPr>
          <w:sz w:val="16"/>
        </w:rPr>
        <w:t xml:space="preserve">nology in the 1950s and 60s </w:t>
      </w:r>
      <w:r w:rsidRPr="00CD03E5">
        <w:rPr>
          <w:rStyle w:val="Emphasis"/>
        </w:rPr>
        <w:t>before antitrust</w:t>
      </w:r>
      <w:r w:rsidRPr="00C03E56">
        <w:rPr>
          <w:rStyle w:val="StyleUnderline"/>
        </w:rPr>
        <w:t xml:space="preserve"> authorities took a sledgehammer to the country’s leading tech</w:t>
      </w:r>
      <w:r w:rsidRPr="00CD03E5">
        <w:rPr>
          <w:sz w:val="16"/>
        </w:rPr>
        <w:t xml:space="preserve">nology </w:t>
      </w:r>
      <w:r w:rsidRPr="00C03E56">
        <w:rPr>
          <w:rStyle w:val="StyleUnderline"/>
        </w:rPr>
        <w:t>firms</w:t>
      </w:r>
      <w:r w:rsidRPr="00CD03E5">
        <w:rPr>
          <w:sz w:val="16"/>
        </w:rPr>
        <w:t xml:space="preserve">. But the evidence is clear: </w:t>
      </w:r>
      <w:r w:rsidRPr="00CD03E5">
        <w:rPr>
          <w:rStyle w:val="Emphasis"/>
        </w:rPr>
        <w:t>Rather than spurring innovation</w:t>
      </w:r>
      <w:r w:rsidRPr="00C03E56">
        <w:rPr>
          <w:rStyle w:val="StyleUnderline"/>
        </w:rPr>
        <w:t>, attacking America’s tech</w:t>
      </w:r>
      <w:r w:rsidRPr="00CD03E5">
        <w:rPr>
          <w:sz w:val="16"/>
        </w:rPr>
        <w:t xml:space="preserve">nological </w:t>
      </w:r>
      <w:r w:rsidRPr="00C03E56">
        <w:rPr>
          <w:rStyle w:val="StyleUnderline"/>
        </w:rPr>
        <w:t xml:space="preserve">leaders </w:t>
      </w:r>
      <w:r w:rsidRPr="00CD03E5">
        <w:rPr>
          <w:rStyle w:val="Emphasis"/>
        </w:rPr>
        <w:t>has enabled</w:t>
      </w:r>
      <w:r w:rsidRPr="00C03E56">
        <w:rPr>
          <w:rStyle w:val="StyleUnderline"/>
        </w:rPr>
        <w:t xml:space="preserve"> European, Japanese, and</w:t>
      </w:r>
      <w:r w:rsidRPr="00CD03E5">
        <w:rPr>
          <w:sz w:val="16"/>
        </w:rPr>
        <w:t xml:space="preserve"> now </w:t>
      </w:r>
      <w:r w:rsidRPr="00CD03E5">
        <w:rPr>
          <w:rStyle w:val="Emphasis"/>
        </w:rPr>
        <w:t>Chinese firms</w:t>
      </w:r>
      <w:r w:rsidRPr="00CD03E5">
        <w:rPr>
          <w:rStyle w:val="StyleUnderline"/>
        </w:rPr>
        <w:t xml:space="preserve"> to succeed</w:t>
      </w:r>
      <w:r w:rsidRPr="00CD03E5">
        <w:rPr>
          <w:sz w:val="16"/>
        </w:rPr>
        <w:t>.</w:t>
      </w:r>
    </w:p>
    <w:p w14:paraId="3ADB91DE" w14:textId="77777777" w:rsidR="00C82E8A" w:rsidRPr="00CD03E5" w:rsidRDefault="00C82E8A" w:rsidP="00C82E8A">
      <w:pPr>
        <w:rPr>
          <w:sz w:val="16"/>
        </w:rPr>
      </w:pPr>
      <w:r w:rsidRPr="00CD03E5">
        <w:rPr>
          <w:sz w:val="16"/>
        </w:rPr>
        <w:t xml:space="preserve">Neo-Brandeisians also argue that it was the </w:t>
      </w:r>
      <w:r w:rsidRPr="00C03E56">
        <w:rPr>
          <w:rStyle w:val="StyleUnderline"/>
        </w:rPr>
        <w:t>DOJ’s actions</w:t>
      </w:r>
      <w:r w:rsidRPr="00CD03E5">
        <w:rPr>
          <w:sz w:val="16"/>
        </w:rPr>
        <w:t xml:space="preserve"> against Microsoft that enabled today’s tech giants to emerge. In truth, when the settlement was finally approved in June 2004, it included minor but still helpful actions such as requiring Microsoft to provide third-party developers information about its application programming interface. But that </w:t>
      </w:r>
      <w:r w:rsidRPr="00C03E56">
        <w:rPr>
          <w:rStyle w:val="StyleUnderline"/>
        </w:rPr>
        <w:t>had little to do with the emergence of large tech platforms</w:t>
      </w:r>
      <w:r w:rsidRPr="00CD03E5">
        <w:rPr>
          <w:sz w:val="16"/>
        </w:rPr>
        <w:t>. By the end of the year, Google had already gone public, Amazon had beta tested its first cloud offering, Apple had begun work on the iPhone, and Facebook had been founded.</w:t>
      </w:r>
    </w:p>
    <w:p w14:paraId="1477BB9B" w14:textId="77777777" w:rsidR="00C82E8A" w:rsidRPr="00CD03E5" w:rsidRDefault="00C82E8A" w:rsidP="00C82E8A">
      <w:pPr>
        <w:rPr>
          <w:sz w:val="16"/>
        </w:rPr>
      </w:pPr>
      <w:r w:rsidRPr="00CD03E5">
        <w:rPr>
          <w:sz w:val="16"/>
        </w:rPr>
        <w:t>Which brings us to today. As the Biden administration implements the CHIPS and Science Act and takes other actions to avoid losing more technology leadership to China, one thing that is no longer on the table is the opportunity for big subsides of the kinds China showers on its companies. The CHIPS funding was a one-time affair, because our massive national debt will require budget austerity as far as the eye can see. Moreover, the challenge goes far beyond semiconductors, as China, as a share of GDP, produces twice as much value added output in advanced industries like electronics, machinery, and computers as the United States.</w:t>
      </w:r>
    </w:p>
    <w:p w14:paraId="5064E780" w14:textId="77777777" w:rsidR="00C82E8A" w:rsidRPr="00CD03E5" w:rsidRDefault="00C82E8A" w:rsidP="00C82E8A">
      <w:pPr>
        <w:rPr>
          <w:sz w:val="16"/>
        </w:rPr>
      </w:pPr>
      <w:r w:rsidRPr="00CD03E5">
        <w:rPr>
          <w:sz w:val="16"/>
        </w:rPr>
        <w:t>This means policymakers need to rely on U.S. companies’ own efforts to fund the truly massive levels of R&amp;D needed to beat China’s state-backed technology leaders. Of the top R&amp;D spenders in the world in 2021, five were American tech companies (Amazon, Alphabet, Meta, Microsoft, and Apple), and the other was Huawei. These five firms invested more in R&amp;D than the top 81 Chinese-owned firms combined, with Amazon by itself investing more in R&amp;D than the total amounts spent by Canada, France, or Italy. And yet these are the firms Khan (and the EU) is so aggressively seeking to cut down to size.</w:t>
      </w:r>
    </w:p>
    <w:p w14:paraId="38D9652E" w14:textId="2C52720E" w:rsidR="00C82E8A" w:rsidRDefault="00C82E8A" w:rsidP="00C82E8A">
      <w:pPr>
        <w:rPr>
          <w:rStyle w:val="StyleUnderline"/>
        </w:rPr>
      </w:pPr>
      <w:r w:rsidRPr="00C03E56">
        <w:rPr>
          <w:rStyle w:val="StyleUnderline"/>
        </w:rPr>
        <w:t xml:space="preserve">As important as entrepreneurial tech firms are to the </w:t>
      </w:r>
      <w:r w:rsidRPr="00CD03E5">
        <w:rPr>
          <w:rStyle w:val="Emphasis"/>
        </w:rPr>
        <w:t>U.S. innovation</w:t>
      </w:r>
      <w:r w:rsidRPr="00C03E56">
        <w:rPr>
          <w:rStyle w:val="StyleUnderline"/>
        </w:rPr>
        <w:t xml:space="preserve"> ecosystem, the reality is that </w:t>
      </w:r>
      <w:r w:rsidRPr="00CD03E5">
        <w:rPr>
          <w:rStyle w:val="Emphasis"/>
        </w:rPr>
        <w:t>many are sitting ducks for Chinese tech</w:t>
      </w:r>
      <w:r w:rsidRPr="00CD03E5">
        <w:rPr>
          <w:sz w:val="16"/>
        </w:rPr>
        <w:t xml:space="preserve">nology predation because they lack scale and deep pockets. As such, </w:t>
      </w:r>
      <w:r w:rsidRPr="00C03E56">
        <w:rPr>
          <w:rStyle w:val="StyleUnderline"/>
        </w:rPr>
        <w:t>the sooner U.S. policymakers realize that in the ongoing techno-economic competition with China, a key component of America’s arsenal of democracy</w:t>
      </w:r>
      <w:r w:rsidRPr="00CD03E5">
        <w:rPr>
          <w:sz w:val="16"/>
        </w:rPr>
        <w:t xml:space="preserve"> is its large, highly innovative technology firms, </w:t>
      </w:r>
      <w:r w:rsidRPr="00C03E56">
        <w:rPr>
          <w:rStyle w:val="StyleUnderline"/>
        </w:rPr>
        <w:t>the better</w:t>
      </w:r>
      <w:r w:rsidRPr="00CD03E5">
        <w:rPr>
          <w:sz w:val="16"/>
        </w:rPr>
        <w:t xml:space="preserve"> off we will be. </w:t>
      </w:r>
      <w:r w:rsidRPr="00C03E56">
        <w:rPr>
          <w:rStyle w:val="StyleUnderline"/>
        </w:rPr>
        <w:t>But</w:t>
      </w:r>
      <w:r w:rsidRPr="00CD03E5">
        <w:rPr>
          <w:sz w:val="16"/>
        </w:rPr>
        <w:t xml:space="preserve"> alas, </w:t>
      </w:r>
      <w:r w:rsidRPr="00CD03E5">
        <w:rPr>
          <w:rStyle w:val="Emphasis"/>
        </w:rPr>
        <w:t xml:space="preserve">if </w:t>
      </w:r>
      <w:r w:rsidRPr="00C03E56">
        <w:rPr>
          <w:rStyle w:val="StyleUnderline"/>
        </w:rPr>
        <w:t xml:space="preserve">we go down the </w:t>
      </w:r>
      <w:r w:rsidRPr="00CD03E5">
        <w:rPr>
          <w:rStyle w:val="Emphasis"/>
        </w:rPr>
        <w:t>neo-Brandeisian</w:t>
      </w:r>
      <w:r w:rsidRPr="00CD03E5">
        <w:rPr>
          <w:sz w:val="16"/>
        </w:rPr>
        <w:t xml:space="preserve"> “Big is Bad” </w:t>
      </w:r>
      <w:r w:rsidRPr="00CD03E5">
        <w:rPr>
          <w:rStyle w:val="Emphasis"/>
        </w:rPr>
        <w:t>path</w:t>
      </w:r>
      <w:r w:rsidRPr="00CD03E5">
        <w:rPr>
          <w:rStyle w:val="StyleUnderline"/>
        </w:rPr>
        <w:t xml:space="preserve">, all </w:t>
      </w:r>
      <w:r w:rsidRPr="00CD03E5">
        <w:rPr>
          <w:rStyle w:val="Emphasis"/>
        </w:rPr>
        <w:t>Xi</w:t>
      </w:r>
      <w:r w:rsidRPr="00CD03E5">
        <w:rPr>
          <w:sz w:val="16"/>
        </w:rPr>
        <w:t xml:space="preserve"> Jinping may </w:t>
      </w:r>
      <w:r w:rsidRPr="00CD03E5">
        <w:rPr>
          <w:rStyle w:val="Emphasis"/>
        </w:rPr>
        <w:t>have to</w:t>
      </w:r>
      <w:r w:rsidRPr="00CD03E5">
        <w:rPr>
          <w:rStyle w:val="StyleUnderline"/>
        </w:rPr>
        <w:t xml:space="preserve"> do</w:t>
      </w:r>
      <w:r w:rsidRPr="00CD03E5">
        <w:rPr>
          <w:sz w:val="16"/>
        </w:rPr>
        <w:t> is</w:t>
      </w:r>
      <w:r w:rsidRPr="00CD03E5">
        <w:rPr>
          <w:rStyle w:val="StyleUnderline"/>
        </w:rPr>
        <w:t xml:space="preserve"> </w:t>
      </w:r>
      <w:r w:rsidRPr="00CD03E5">
        <w:rPr>
          <w:rStyle w:val="Emphasis"/>
        </w:rPr>
        <w:t>wait</w:t>
      </w:r>
      <w:r w:rsidRPr="00C03E56">
        <w:rPr>
          <w:rStyle w:val="StyleUnderline"/>
        </w:rPr>
        <w:t>.</w:t>
      </w:r>
    </w:p>
    <w:p w14:paraId="6F623DB4" w14:textId="77777777" w:rsidR="0046710C" w:rsidRPr="00593288" w:rsidRDefault="0046710C" w:rsidP="0046710C">
      <w:pPr>
        <w:pStyle w:val="Heading4"/>
      </w:pPr>
      <w:r>
        <w:lastRenderedPageBreak/>
        <w:t xml:space="preserve">Antitrust innovation is uncertain and delayed – loses the China tech race. </w:t>
      </w:r>
    </w:p>
    <w:p w14:paraId="26E61B54" w14:textId="77777777" w:rsidR="0046710C" w:rsidRDefault="0046710C" w:rsidP="0046710C">
      <w:r w:rsidRPr="00593288">
        <w:rPr>
          <w:rStyle w:val="Style13ptBold"/>
        </w:rPr>
        <w:t>Lewis</w:t>
      </w:r>
      <w:r>
        <w:t xml:space="preserve"> ‘20</w:t>
      </w:r>
      <w:r w:rsidRPr="00593288">
        <w:rPr>
          <w:rStyle w:val="Style13ptBold"/>
        </w:rPr>
        <w:t>24</w:t>
      </w:r>
      <w:r>
        <w:t xml:space="preserve"> [James; April 29; Senior </w:t>
      </w:r>
      <w:r w:rsidRPr="00EA7570">
        <w:t>vice president and director of the Strategic Technologies Program at the Center for Strategic and International Studies in Washington, D.C</w:t>
      </w:r>
      <w:r>
        <w:t xml:space="preserve">; Center for Strategic &amp; International Studies, “Innovation and Antitrust in Competition with China,” </w:t>
      </w:r>
      <w:r w:rsidRPr="00593288">
        <w:t>https://www.csis.org/analysis/innovation-and-antitrust-competition-china</w:t>
      </w:r>
      <w:r>
        <w:t>]</w:t>
      </w:r>
    </w:p>
    <w:p w14:paraId="64B31F6F" w14:textId="77777777" w:rsidR="0046710C" w:rsidRPr="007160FB" w:rsidRDefault="0046710C" w:rsidP="0046710C">
      <w:pPr>
        <w:rPr>
          <w:rStyle w:val="StyleUnderline"/>
        </w:rPr>
      </w:pPr>
      <w:r w:rsidRPr="007160FB">
        <w:rPr>
          <w:sz w:val="16"/>
        </w:rPr>
        <w:t xml:space="preserve">One solution that encourages innovators and entrepreneurs to take the risk of failure has been to allow them to be bought by larger, established corporations. In some sectors, like defense, buying innovative start-ups is a primary source of innovation. Two decades ago, </w:t>
      </w:r>
      <w:r w:rsidRPr="007160FB">
        <w:rPr>
          <w:rStyle w:val="StyleUnderline"/>
          <w:highlight w:val="cyan"/>
        </w:rPr>
        <w:t>when the U</w:t>
      </w:r>
      <w:r w:rsidRPr="007160FB">
        <w:rPr>
          <w:sz w:val="16"/>
        </w:rPr>
        <w:t xml:space="preserve">nited </w:t>
      </w:r>
      <w:r w:rsidRPr="007160FB">
        <w:rPr>
          <w:rStyle w:val="StyleUnderline"/>
          <w:highlight w:val="cyan"/>
        </w:rPr>
        <w:t>S</w:t>
      </w:r>
      <w:r w:rsidRPr="007160FB">
        <w:rPr>
          <w:sz w:val="16"/>
        </w:rPr>
        <w:t xml:space="preserve">tates </w:t>
      </w:r>
      <w:r w:rsidRPr="007160FB">
        <w:rPr>
          <w:rStyle w:val="StyleUnderline"/>
          <w:highlight w:val="cyan"/>
        </w:rPr>
        <w:t>was</w:t>
      </w:r>
      <w:r w:rsidRPr="007160FB">
        <w:rPr>
          <w:rStyle w:val="StyleUnderline"/>
        </w:rPr>
        <w:t xml:space="preserve"> more </w:t>
      </w:r>
      <w:r w:rsidRPr="007160FB">
        <w:rPr>
          <w:rStyle w:val="StyleUnderline"/>
          <w:highlight w:val="cyan"/>
        </w:rPr>
        <w:t>comfortable with the lead it</w:t>
      </w:r>
      <w:r w:rsidRPr="007160FB">
        <w:rPr>
          <w:sz w:val="16"/>
        </w:rPr>
        <w:t xml:space="preserve"> and its allies </w:t>
      </w:r>
      <w:r w:rsidRPr="007160FB">
        <w:rPr>
          <w:rStyle w:val="StyleUnderline"/>
          <w:highlight w:val="cyan"/>
        </w:rPr>
        <w:t>had over China</w:t>
      </w:r>
      <w:r w:rsidRPr="007160FB">
        <w:rPr>
          <w:rStyle w:val="StyleUnderline"/>
        </w:rPr>
        <w:t xml:space="preserve"> in tech</w:t>
      </w:r>
      <w:r w:rsidRPr="007160FB">
        <w:rPr>
          <w:sz w:val="16"/>
        </w:rPr>
        <w:t xml:space="preserve">nology, </w:t>
      </w:r>
      <w:r w:rsidRPr="007160FB">
        <w:rPr>
          <w:rStyle w:val="StyleUnderline"/>
          <w:highlight w:val="cyan"/>
        </w:rPr>
        <w:t>dismantling the current innovation system</w:t>
      </w:r>
      <w:r w:rsidRPr="007160FB">
        <w:rPr>
          <w:rStyle w:val="StyleUnderline"/>
        </w:rPr>
        <w:t xml:space="preserve"> in pursuit of hypnotical gains </w:t>
      </w:r>
      <w:r w:rsidRPr="007160FB">
        <w:rPr>
          <w:rStyle w:val="StyleUnderline"/>
          <w:highlight w:val="cyan"/>
        </w:rPr>
        <w:t>may have been</w:t>
      </w:r>
      <w:r w:rsidRPr="007160FB">
        <w:rPr>
          <w:rStyle w:val="StyleUnderline"/>
        </w:rPr>
        <w:t xml:space="preserve"> a </w:t>
      </w:r>
      <w:r w:rsidRPr="007160FB">
        <w:rPr>
          <w:rStyle w:val="StyleUnderline"/>
          <w:highlight w:val="cyan"/>
        </w:rPr>
        <w:t>tolerable</w:t>
      </w:r>
      <w:r w:rsidRPr="007160FB">
        <w:rPr>
          <w:rStyle w:val="StyleUnderline"/>
        </w:rPr>
        <w:t xml:space="preserve"> risk, </w:t>
      </w:r>
      <w:r w:rsidRPr="007160FB">
        <w:rPr>
          <w:rStyle w:val="StyleUnderline"/>
          <w:highlight w:val="cyan"/>
        </w:rPr>
        <w:t>but that is no longer the case</w:t>
      </w:r>
      <w:r w:rsidRPr="007160FB">
        <w:rPr>
          <w:sz w:val="16"/>
        </w:rPr>
        <w:t xml:space="preserve">. That means the FTC and Department of Justice (DOJ) </w:t>
      </w:r>
      <w:r w:rsidRPr="007160FB">
        <w:rPr>
          <w:rStyle w:val="StyleUnderline"/>
          <w:highlight w:val="cyan"/>
        </w:rPr>
        <w:t>antitrust</w:t>
      </w:r>
      <w:r w:rsidRPr="007160FB">
        <w:rPr>
          <w:rStyle w:val="StyleUnderline"/>
        </w:rPr>
        <w:t xml:space="preserve"> effort </w:t>
      </w:r>
      <w:r w:rsidRPr="007160FB">
        <w:rPr>
          <w:rStyle w:val="StyleUnderline"/>
          <w:highlight w:val="cyan"/>
        </w:rPr>
        <w:t xml:space="preserve">need to be </w:t>
      </w:r>
      <w:r w:rsidRPr="007160FB">
        <w:rPr>
          <w:rStyle w:val="Emphasis"/>
          <w:highlight w:val="cyan"/>
        </w:rPr>
        <w:t>subsidiary to larger strategic concerns</w:t>
      </w:r>
      <w:r w:rsidRPr="007160FB">
        <w:rPr>
          <w:sz w:val="16"/>
        </w:rPr>
        <w:t xml:space="preserve"> and made as part of decisions on national security, particularly </w:t>
      </w:r>
      <w:r w:rsidRPr="007160FB">
        <w:rPr>
          <w:rStyle w:val="StyleUnderline"/>
          <w:highlight w:val="cyan"/>
        </w:rPr>
        <w:t xml:space="preserve">as </w:t>
      </w:r>
      <w:r w:rsidRPr="007160FB">
        <w:rPr>
          <w:rStyle w:val="StyleUnderline"/>
        </w:rPr>
        <w:t xml:space="preserve">some </w:t>
      </w:r>
      <w:r w:rsidRPr="007160FB">
        <w:rPr>
          <w:rStyle w:val="StyleUnderline"/>
          <w:highlight w:val="cyan"/>
        </w:rPr>
        <w:t>actions</w:t>
      </w:r>
      <w:r w:rsidRPr="007160FB">
        <w:rPr>
          <w:sz w:val="16"/>
          <w:highlight w:val="cyan"/>
        </w:rPr>
        <w:t xml:space="preserve"> (</w:t>
      </w:r>
      <w:r w:rsidRPr="007160FB">
        <w:rPr>
          <w:rStyle w:val="StyleUnderline"/>
          <w:highlight w:val="cyan"/>
        </w:rPr>
        <w:t>such as blocking acquisitions and partnerships</w:t>
      </w:r>
      <w:r w:rsidRPr="007160FB">
        <w:rPr>
          <w:rStyle w:val="StyleUnderline"/>
        </w:rPr>
        <w:t xml:space="preserve"> between start-ups and big tech firms</w:t>
      </w:r>
      <w:r w:rsidRPr="007160FB">
        <w:rPr>
          <w:sz w:val="16"/>
        </w:rPr>
        <w:t xml:space="preserve">) </w:t>
      </w:r>
      <w:r w:rsidRPr="007160FB">
        <w:rPr>
          <w:rStyle w:val="StyleUnderline"/>
          <w:highlight w:val="cyan"/>
        </w:rPr>
        <w:t>will</w:t>
      </w:r>
      <w:r w:rsidRPr="007160FB">
        <w:rPr>
          <w:sz w:val="16"/>
        </w:rPr>
        <w:t xml:space="preserve"> likely </w:t>
      </w:r>
      <w:r w:rsidRPr="007160FB">
        <w:rPr>
          <w:rStyle w:val="StyleUnderline"/>
          <w:highlight w:val="cyan"/>
        </w:rPr>
        <w:t xml:space="preserve">have a </w:t>
      </w:r>
      <w:r w:rsidRPr="007160FB">
        <w:rPr>
          <w:rStyle w:val="Emphasis"/>
          <w:highlight w:val="cyan"/>
        </w:rPr>
        <w:t>chilling effect on</w:t>
      </w:r>
      <w:r w:rsidRPr="007160FB">
        <w:rPr>
          <w:rStyle w:val="Emphasis"/>
        </w:rPr>
        <w:t xml:space="preserve"> the </w:t>
      </w:r>
      <w:r w:rsidRPr="007160FB">
        <w:rPr>
          <w:rStyle w:val="Emphasis"/>
          <w:highlight w:val="cyan"/>
        </w:rPr>
        <w:t>U.S. innovation</w:t>
      </w:r>
      <w:r w:rsidRPr="007160FB">
        <w:rPr>
          <w:rStyle w:val="StyleUnderline"/>
        </w:rPr>
        <w:t xml:space="preserve"> system.</w:t>
      </w:r>
    </w:p>
    <w:p w14:paraId="46C9CED3" w14:textId="77777777" w:rsidR="0046710C" w:rsidRPr="007160FB" w:rsidRDefault="0046710C" w:rsidP="0046710C">
      <w:pPr>
        <w:rPr>
          <w:sz w:val="16"/>
        </w:rPr>
      </w:pPr>
      <w:r w:rsidRPr="007160FB">
        <w:rPr>
          <w:rStyle w:val="StyleUnderline"/>
        </w:rPr>
        <w:t>Another tradeoff is possible future gain in exchange for potentially immediate loss</w:t>
      </w:r>
      <w:r w:rsidRPr="007160FB">
        <w:rPr>
          <w:sz w:val="16"/>
        </w:rPr>
        <w:t xml:space="preserve">. There is good research on how </w:t>
      </w:r>
      <w:r w:rsidRPr="007160FB">
        <w:rPr>
          <w:rStyle w:val="StyleUnderline"/>
          <w:highlight w:val="cyan"/>
        </w:rPr>
        <w:t>antitrust</w:t>
      </w:r>
      <w:r w:rsidRPr="007160FB">
        <w:rPr>
          <w:sz w:val="16"/>
        </w:rPr>
        <w:t xml:space="preserve"> measures can increase </w:t>
      </w:r>
      <w:r w:rsidRPr="007160FB">
        <w:rPr>
          <w:rStyle w:val="Emphasis"/>
          <w:highlight w:val="cyan"/>
        </w:rPr>
        <w:t>innovation</w:t>
      </w:r>
      <w:r w:rsidRPr="007160FB">
        <w:rPr>
          <w:sz w:val="16"/>
        </w:rPr>
        <w:t xml:space="preserve">, but the effect </w:t>
      </w:r>
      <w:r w:rsidRPr="007160FB">
        <w:rPr>
          <w:rStyle w:val="Emphasis"/>
          <w:highlight w:val="cyan"/>
        </w:rPr>
        <w:t>is not immediate</w:t>
      </w:r>
      <w:r w:rsidRPr="007160FB">
        <w:rPr>
          <w:sz w:val="16"/>
        </w:rPr>
        <w:t xml:space="preserve">. This makes competition different from early antitrust episodes (Standard Oil or AT&amp;T) in that the issue is not purely domestic, the United States cases an aggressive competitor, and </w:t>
      </w:r>
      <w:r w:rsidRPr="007160FB">
        <w:rPr>
          <w:rStyle w:val="StyleUnderline"/>
        </w:rPr>
        <w:t xml:space="preserve">there is risk that </w:t>
      </w:r>
      <w:r w:rsidRPr="007160FB">
        <w:rPr>
          <w:rStyle w:val="StyleUnderline"/>
          <w:highlight w:val="cyan"/>
        </w:rPr>
        <w:t>in the time it would take for</w:t>
      </w:r>
      <w:r w:rsidRPr="007160FB">
        <w:rPr>
          <w:rStyle w:val="StyleUnderline"/>
        </w:rPr>
        <w:t xml:space="preserve"> the </w:t>
      </w:r>
      <w:r w:rsidRPr="007160FB">
        <w:rPr>
          <w:rStyle w:val="StyleUnderline"/>
          <w:highlight w:val="cyan"/>
        </w:rPr>
        <w:t>U.S. innovation</w:t>
      </w:r>
      <w:r w:rsidRPr="007160FB">
        <w:rPr>
          <w:rStyle w:val="StyleUnderline"/>
        </w:rPr>
        <w:t xml:space="preserve"> system </w:t>
      </w:r>
      <w:r w:rsidRPr="007160FB">
        <w:rPr>
          <w:rStyle w:val="StyleUnderline"/>
          <w:highlight w:val="cyan"/>
        </w:rPr>
        <w:t>to recover from antitrust</w:t>
      </w:r>
      <w:r w:rsidRPr="007160FB">
        <w:rPr>
          <w:rStyle w:val="StyleUnderline"/>
        </w:rPr>
        <w:t xml:space="preserve"> action, </w:t>
      </w:r>
      <w:r w:rsidRPr="007160FB">
        <w:rPr>
          <w:rStyle w:val="Emphasis"/>
          <w:highlight w:val="cyan"/>
        </w:rPr>
        <w:t>China would pull irreversibly ahead</w:t>
      </w:r>
      <w:r w:rsidRPr="007160FB">
        <w:rPr>
          <w:sz w:val="16"/>
        </w:rPr>
        <w:t>. This kind of irreversible loss of position has been an element of industrial competition among great powers since the 1900s and must be avoided.</w:t>
      </w:r>
    </w:p>
    <w:p w14:paraId="471044E7" w14:textId="77777777" w:rsidR="0046710C" w:rsidRPr="007160FB" w:rsidRDefault="0046710C" w:rsidP="0046710C">
      <w:pPr>
        <w:rPr>
          <w:sz w:val="16"/>
        </w:rPr>
      </w:pPr>
      <w:r w:rsidRPr="007160FB">
        <w:rPr>
          <w:sz w:val="16"/>
        </w:rPr>
        <w:t>A powerful counterpoint to antitrust measures can be found in the actions of the European Commission. Europe, despite strong research capabilities and an energetic (if often frustrated) entrepreneurial culture, is not an innovation powerhouse and lags far behind the United States and China. The FTC and DOJ have worked with the European Commission in developing antitrust policies and regulations, but an attempt to align or transplant Brussel’s regulatory culture to the United States creates a significant risk of damage to U.S. national security and the ability to innovate and create new technologies while providing an advantage to China. The United States must decide if it is willing to take a large gamble—that reassembling its innovation machine during an international competition can be done without loss.</w:t>
      </w:r>
    </w:p>
    <w:p w14:paraId="563019FF" w14:textId="77777777" w:rsidR="0046710C" w:rsidRPr="007160FB" w:rsidRDefault="0046710C" w:rsidP="0046710C">
      <w:pPr>
        <w:rPr>
          <w:sz w:val="16"/>
        </w:rPr>
      </w:pPr>
      <w:r w:rsidRPr="007160FB">
        <w:rPr>
          <w:sz w:val="16"/>
        </w:rPr>
        <w:t xml:space="preserve">Acting against harm to privacy or ending self-preferencing are essential, but </w:t>
      </w:r>
      <w:r w:rsidRPr="007160FB">
        <w:rPr>
          <w:rStyle w:val="StyleUnderline"/>
        </w:rPr>
        <w:t>discounting the contest with China</w:t>
      </w:r>
      <w:r w:rsidRPr="007160FB">
        <w:rPr>
          <w:sz w:val="16"/>
        </w:rPr>
        <w:t xml:space="preserve"> (</w:t>
      </w:r>
      <w:r w:rsidRPr="007160FB">
        <w:rPr>
          <w:rStyle w:val="StyleUnderline"/>
        </w:rPr>
        <w:t>as many antitrust initiatives seem to do</w:t>
      </w:r>
      <w:r w:rsidRPr="007160FB">
        <w:rPr>
          <w:sz w:val="16"/>
        </w:rPr>
        <w:t xml:space="preserve">) </w:t>
      </w:r>
      <w:r w:rsidRPr="007160FB">
        <w:rPr>
          <w:rStyle w:val="StyleUnderline"/>
        </w:rPr>
        <w:t>or arguing that any risk to innovation can be compensated in a timely fashion by the unproven benefits of disrupting tech giants may reflect a degree of hubris</w:t>
      </w:r>
      <w:r w:rsidRPr="007160FB">
        <w:rPr>
          <w:sz w:val="16"/>
        </w:rPr>
        <w:t xml:space="preserve">. U.S. foreign policy has been scarred in this century by hubris. There may be a similar degree of hubris in our approach to tech competition with China and antitrust. The argument that there is some set of changes that promise hypothetical improvements and that “disrupting” the successful U.S. innovation machine in mid-race can be done without risk in the current politico-military contest is quite a gamble. The antitrust question is not simply one for lawyers and businesses; it is now </w:t>
      </w:r>
      <w:r w:rsidRPr="007160FB">
        <w:rPr>
          <w:sz w:val="16"/>
          <w:highlight w:val="cyan"/>
        </w:rPr>
        <w:t xml:space="preserve">over </w:t>
      </w:r>
      <w:r w:rsidRPr="007160FB">
        <w:rPr>
          <w:rStyle w:val="Emphasis"/>
          <w:highlight w:val="cyan"/>
        </w:rPr>
        <w:t>industrial policy and national security</w:t>
      </w:r>
      <w:r w:rsidRPr="007160FB">
        <w:rPr>
          <w:sz w:val="16"/>
        </w:rPr>
        <w:t xml:space="preserve">, and these should </w:t>
      </w:r>
      <w:r w:rsidRPr="007160FB">
        <w:rPr>
          <w:rStyle w:val="Emphasis"/>
          <w:highlight w:val="cyan"/>
        </w:rPr>
        <w:t>take priority</w:t>
      </w:r>
      <w:r w:rsidRPr="007160FB">
        <w:rPr>
          <w:sz w:val="16"/>
        </w:rPr>
        <w:t>.</w:t>
      </w:r>
    </w:p>
    <w:p w14:paraId="27B89614" w14:textId="6A831A1B" w:rsidR="0046710C" w:rsidRPr="00C82E8A" w:rsidRDefault="0046710C" w:rsidP="00C82E8A">
      <w:pPr>
        <w:rPr>
          <w:sz w:val="16"/>
        </w:rPr>
      </w:pPr>
      <w:r w:rsidRPr="007160FB">
        <w:rPr>
          <w:sz w:val="16"/>
        </w:rPr>
        <w:t xml:space="preserve">The central question is whether the United States needs national champions for a military competition with China or, conversely, whether it should harm any de facto national champions during that contest. The answer to the latter question is clearly no. A strong case can be made that de facto national champions do not give other nations an advantage in competing to innovate. If one assumed, optimistically, that there is ample time to dawdle in this contest with China, Russia, Iran, and others, antitrust advocates might have a point; but </w:t>
      </w:r>
      <w:r w:rsidRPr="007160FB">
        <w:rPr>
          <w:rStyle w:val="StyleUnderline"/>
        </w:rPr>
        <w:t xml:space="preserve">if one assumes that the risk of great power conflict is greater than it has been in decades, </w:t>
      </w:r>
      <w:r w:rsidRPr="007160FB">
        <w:rPr>
          <w:rStyle w:val="StyleUnderline"/>
          <w:highlight w:val="cyan"/>
        </w:rPr>
        <w:t>now is not the time for an experiment in legal theory</w:t>
      </w:r>
      <w:r w:rsidRPr="007160FB">
        <w:rPr>
          <w:sz w:val="16"/>
        </w:rPr>
        <w:t>. If predictions of “Peak China” have any merit, and if the United States can avoid a clash in the years it will take China under Xi to decline, it can later afford testing antirust policy some years from now, but not at the moment.</w:t>
      </w:r>
    </w:p>
    <w:p w14:paraId="50901A24" w14:textId="227E238E" w:rsidR="003126AA" w:rsidRDefault="003126AA" w:rsidP="003126AA">
      <w:pPr>
        <w:pStyle w:val="Heading3"/>
      </w:pPr>
      <w:r>
        <w:lastRenderedPageBreak/>
        <w:t>Solvency---AT: Competition---2AC</w:t>
      </w:r>
    </w:p>
    <w:p w14:paraId="47ED9741" w14:textId="77777777" w:rsidR="003126AA" w:rsidRDefault="003126AA" w:rsidP="003126AA">
      <w:pPr>
        <w:pStyle w:val="Heading4"/>
      </w:pPr>
      <w:r>
        <w:t>Antitrust demolishes global competition</w:t>
      </w:r>
      <w:r w:rsidRPr="00FB573A">
        <w:rPr>
          <w:b w:val="0"/>
          <w:bCs/>
        </w:rPr>
        <w:t xml:space="preserve"> – indicts the FTC.</w:t>
      </w:r>
    </w:p>
    <w:p w14:paraId="00D07049" w14:textId="77777777" w:rsidR="003126AA" w:rsidRDefault="003126AA" w:rsidP="003126AA">
      <w:r>
        <w:rPr>
          <w:rFonts w:eastAsiaTheme="majorEastAsia" w:cstheme="majorBidi"/>
          <w:b/>
          <w:iCs/>
          <w:sz w:val="26"/>
        </w:rPr>
        <w:t>Tian</w:t>
      </w:r>
      <w:r w:rsidRPr="00362DE3">
        <w:rPr>
          <w:rFonts w:eastAsiaTheme="majorEastAsia" w:cstheme="majorBidi"/>
          <w:b/>
          <w:iCs/>
          <w:sz w:val="26"/>
        </w:rPr>
        <w:t xml:space="preserve"> ’</w:t>
      </w:r>
      <w:r>
        <w:rPr>
          <w:rFonts w:eastAsiaTheme="majorEastAsia" w:cstheme="majorBidi"/>
          <w:b/>
          <w:iCs/>
          <w:sz w:val="26"/>
        </w:rPr>
        <w:t>23</w:t>
      </w:r>
      <w:r>
        <w:rPr>
          <w:b/>
          <w:sz w:val="26"/>
        </w:rPr>
        <w:t xml:space="preserve"> </w:t>
      </w:r>
      <w:r>
        <w:t>[Steven and Jeffrey Sonnenfeld; December 13;</w:t>
      </w:r>
      <w:r w:rsidRPr="00B17A77">
        <w:rPr>
          <w:rFonts w:ascii="Arial" w:hAnsi="Arial" w:cs="Arial"/>
          <w:color w:val="1F2021"/>
          <w:sz w:val="21"/>
          <w:szCs w:val="21"/>
        </w:rPr>
        <w:t xml:space="preserve"> </w:t>
      </w:r>
      <w:r w:rsidRPr="00B17A77">
        <w:t>Director of Research, Chief Executive Leadership Institute</w:t>
      </w:r>
      <w:r>
        <w:t xml:space="preserve">; </w:t>
      </w:r>
      <w:r w:rsidRPr="00EF3817">
        <w:t>Senior Associate Dean for Leadership Studies &amp; Lester Crown Professor in the Practice of Management</w:t>
      </w:r>
      <w:r>
        <w:t>;</w:t>
      </w:r>
      <w:r w:rsidRPr="0062592C">
        <w:t xml:space="preserve"> </w:t>
      </w:r>
      <w:r>
        <w:t>Yale Insights, “</w:t>
      </w:r>
      <w:r w:rsidRPr="00754398">
        <w:t>The FTC’s Antitrust Overreach Is Hurting U.S. Competitiveness and Destroying Value</w:t>
      </w:r>
      <w:r>
        <w:t xml:space="preserve">,” </w:t>
      </w:r>
      <w:r w:rsidRPr="00F60996">
        <w:t>https://insights.som.yale.edu/insights/the-ftcs-antitrust-overreach-is-hurting-us-competitiveness-and-destroying-value</w:t>
      </w:r>
      <w:r>
        <w:t>]//av</w:t>
      </w:r>
    </w:p>
    <w:p w14:paraId="57704190" w14:textId="77777777" w:rsidR="003126AA" w:rsidRPr="00316027" w:rsidRDefault="003126AA" w:rsidP="003126AA">
      <w:pPr>
        <w:rPr>
          <w:sz w:val="16"/>
        </w:rPr>
      </w:pPr>
      <w:r w:rsidRPr="00316027">
        <w:rPr>
          <w:sz w:val="16"/>
        </w:rPr>
        <w:t xml:space="preserve">Arguably the </w:t>
      </w:r>
      <w:r w:rsidRPr="00F60996">
        <w:rPr>
          <w:rStyle w:val="StyleUnderline"/>
        </w:rPr>
        <w:t>most damaging byproduct of</w:t>
      </w:r>
      <w:r w:rsidRPr="00316027">
        <w:rPr>
          <w:sz w:val="16"/>
        </w:rPr>
        <w:t xml:space="preserve"> Khan’s anti-merger </w:t>
      </w:r>
      <w:r w:rsidRPr="00316027">
        <w:rPr>
          <w:rStyle w:val="StyleUnderline"/>
          <w:highlight w:val="cyan"/>
        </w:rPr>
        <w:t>overreach</w:t>
      </w:r>
      <w:r w:rsidRPr="00F60996">
        <w:rPr>
          <w:rStyle w:val="StyleUnderline"/>
        </w:rPr>
        <w:t xml:space="preserve"> is that it </w:t>
      </w:r>
      <w:r w:rsidRPr="00316027">
        <w:rPr>
          <w:rStyle w:val="StyleUnderline"/>
          <w:highlight w:val="cyan"/>
        </w:rPr>
        <w:t xml:space="preserve">is </w:t>
      </w:r>
      <w:r w:rsidRPr="00316027">
        <w:rPr>
          <w:rStyle w:val="Emphasis"/>
          <w:highlight w:val="cyan"/>
        </w:rPr>
        <w:t>hurting</w:t>
      </w:r>
      <w:r w:rsidRPr="00316027">
        <w:rPr>
          <w:rStyle w:val="Emphasis"/>
        </w:rPr>
        <w:t xml:space="preserve"> American </w:t>
      </w:r>
      <w:r w:rsidRPr="00316027">
        <w:rPr>
          <w:rStyle w:val="Emphasis"/>
          <w:highlight w:val="cyan"/>
        </w:rPr>
        <w:t>global competitiveness</w:t>
      </w:r>
      <w:r w:rsidRPr="00316027">
        <w:rPr>
          <w:rStyle w:val="StyleUnderline"/>
          <w:highlight w:val="cyan"/>
        </w:rPr>
        <w:t xml:space="preserve"> and innov</w:t>
      </w:r>
      <w:r w:rsidRPr="00F60996">
        <w:rPr>
          <w:rStyle w:val="StyleUnderline"/>
        </w:rPr>
        <w:t>ation</w:t>
      </w:r>
      <w:r w:rsidRPr="00316027">
        <w:rPr>
          <w:sz w:val="16"/>
        </w:rPr>
        <w:t xml:space="preserve">, even </w:t>
      </w:r>
      <w:r w:rsidRPr="00F60996">
        <w:rPr>
          <w:rStyle w:val="StyleUnderline"/>
        </w:rPr>
        <w:t>in fields such as life-saving medicines</w:t>
      </w:r>
      <w:r w:rsidRPr="00316027">
        <w:rPr>
          <w:sz w:val="16"/>
        </w:rPr>
        <w:t>. For example, when the FTC filed suit against pharmaceutical giant Amgen for its acquisition of Horizon Therapeutics despite the companies having no overlapping products (the first time this has ever happened for any pharmaceutical company) and the FTC was closely scrutinizing Pfizer’s purchase of Seagen to advance no-overlap cancer drugs, even Amgen and Pfizer’s competitors rallied against the FTC.</w:t>
      </w:r>
    </w:p>
    <w:p w14:paraId="08900F21" w14:textId="77777777" w:rsidR="003126AA" w:rsidRPr="00316027" w:rsidRDefault="003126AA" w:rsidP="003126AA">
      <w:pPr>
        <w:rPr>
          <w:sz w:val="16"/>
        </w:rPr>
      </w:pPr>
      <w:r w:rsidRPr="00316027">
        <w:rPr>
          <w:rStyle w:val="Emphasis"/>
          <w:highlight w:val="cyan"/>
        </w:rPr>
        <w:t>Pharma</w:t>
      </w:r>
      <w:r w:rsidRPr="00F60996">
        <w:rPr>
          <w:rStyle w:val="StyleUnderline"/>
        </w:rPr>
        <w:t xml:space="preserve"> industry groups </w:t>
      </w:r>
      <w:r w:rsidRPr="00316027">
        <w:rPr>
          <w:rStyle w:val="Emphasis"/>
        </w:rPr>
        <w:t>came together</w:t>
      </w:r>
      <w:r w:rsidRPr="00F60996">
        <w:rPr>
          <w:rStyle w:val="StyleUnderline"/>
        </w:rPr>
        <w:t xml:space="preserve"> to</w:t>
      </w:r>
      <w:r w:rsidRPr="00316027">
        <w:rPr>
          <w:sz w:val="16"/>
        </w:rPr>
        <w:t> publish a detailed report </w:t>
      </w:r>
      <w:r w:rsidRPr="00F60996">
        <w:rPr>
          <w:rStyle w:val="StyleUnderline"/>
        </w:rPr>
        <w:t>show</w:t>
      </w:r>
      <w:r w:rsidRPr="00316027">
        <w:rPr>
          <w:sz w:val="16"/>
        </w:rPr>
        <w:t xml:space="preserve">ing </w:t>
      </w:r>
      <w:r w:rsidRPr="00F60996">
        <w:rPr>
          <w:rStyle w:val="StyleUnderline"/>
        </w:rPr>
        <w:t>how</w:t>
      </w:r>
      <w:r w:rsidRPr="00316027">
        <w:rPr>
          <w:sz w:val="16"/>
        </w:rPr>
        <w:t xml:space="preserve"> $18 billion in private venture capital investment and </w:t>
      </w:r>
      <w:r w:rsidRPr="00F60996">
        <w:rPr>
          <w:rStyle w:val="StyleUnderline"/>
        </w:rPr>
        <w:t>$152 billion</w:t>
      </w:r>
      <w:r w:rsidRPr="00316027">
        <w:rPr>
          <w:sz w:val="16"/>
        </w:rPr>
        <w:t xml:space="preserve"> in large pharmaceutical company investments </w:t>
      </w:r>
      <w:r w:rsidRPr="00F60996">
        <w:rPr>
          <w:rStyle w:val="StyleUnderline"/>
        </w:rPr>
        <w:t xml:space="preserve">into new vaccines and </w:t>
      </w:r>
      <w:r w:rsidRPr="00316027">
        <w:rPr>
          <w:rStyle w:val="StyleUnderline"/>
          <w:highlight w:val="cyan"/>
        </w:rPr>
        <w:t>treatments</w:t>
      </w:r>
      <w:r w:rsidRPr="00F60996">
        <w:rPr>
          <w:rStyle w:val="StyleUnderline"/>
        </w:rPr>
        <w:t xml:space="preserve"> would </w:t>
      </w:r>
      <w:r w:rsidRPr="00316027">
        <w:rPr>
          <w:rStyle w:val="StyleUnderline"/>
          <w:highlight w:val="cyan"/>
        </w:rPr>
        <w:t>be</w:t>
      </w:r>
      <w:r w:rsidRPr="00F60996">
        <w:rPr>
          <w:rStyle w:val="StyleUnderline"/>
        </w:rPr>
        <w:t xml:space="preserve"> practically </w:t>
      </w:r>
      <w:r w:rsidRPr="00316027">
        <w:rPr>
          <w:rStyle w:val="Emphasis"/>
          <w:highlight w:val="cyan"/>
        </w:rPr>
        <w:t>outlawed overnight</w:t>
      </w:r>
      <w:r w:rsidRPr="00316027">
        <w:rPr>
          <w:rStyle w:val="StyleUnderline"/>
          <w:highlight w:val="cyan"/>
        </w:rPr>
        <w:t>, bring</w:t>
      </w:r>
      <w:r w:rsidRPr="00316027">
        <w:rPr>
          <w:rStyle w:val="StyleUnderline"/>
        </w:rPr>
        <w:t>ing</w:t>
      </w:r>
      <w:r w:rsidRPr="00316027">
        <w:rPr>
          <w:sz w:val="16"/>
        </w:rPr>
        <w:t xml:space="preserve"> the </w:t>
      </w:r>
      <w:r w:rsidRPr="00316027">
        <w:rPr>
          <w:rStyle w:val="Emphasis"/>
        </w:rPr>
        <w:t xml:space="preserve">flow of new </w:t>
      </w:r>
      <w:r w:rsidRPr="00316027">
        <w:rPr>
          <w:rStyle w:val="Emphasis"/>
          <w:highlight w:val="cyan"/>
        </w:rPr>
        <w:t>drugs</w:t>
      </w:r>
      <w:r w:rsidRPr="00F60996">
        <w:rPr>
          <w:rStyle w:val="StyleUnderline"/>
        </w:rPr>
        <w:t xml:space="preserve"> to </w:t>
      </w:r>
      <w:r w:rsidRPr="00316027">
        <w:rPr>
          <w:rStyle w:val="StyleUnderline"/>
          <w:highlight w:val="cyan"/>
        </w:rPr>
        <w:t>market to a</w:t>
      </w:r>
      <w:r w:rsidRPr="00F60996">
        <w:rPr>
          <w:rStyle w:val="StyleUnderline"/>
        </w:rPr>
        <w:t xml:space="preserve"> </w:t>
      </w:r>
      <w:r w:rsidRPr="00316027">
        <w:rPr>
          <w:rStyle w:val="Emphasis"/>
        </w:rPr>
        <w:t xml:space="preserve">virtual </w:t>
      </w:r>
      <w:r w:rsidRPr="00316027">
        <w:rPr>
          <w:rStyle w:val="Emphasis"/>
          <w:highlight w:val="cyan"/>
        </w:rPr>
        <w:t>halt</w:t>
      </w:r>
      <w:r w:rsidRPr="00316027">
        <w:rPr>
          <w:sz w:val="16"/>
        </w:rPr>
        <w:t xml:space="preserve"> and </w:t>
      </w:r>
      <w:r w:rsidRPr="00316027">
        <w:rPr>
          <w:rStyle w:val="Emphasis"/>
        </w:rPr>
        <w:t>bankrupting thousands</w:t>
      </w:r>
      <w:r w:rsidRPr="00F60996">
        <w:rPr>
          <w:rStyle w:val="StyleUnderline"/>
        </w:rPr>
        <w:t xml:space="preserve"> of biotech startups </w:t>
      </w:r>
      <w:r w:rsidRPr="00316027">
        <w:rPr>
          <w:rStyle w:val="Emphasis"/>
        </w:rPr>
        <w:t>overnight</w:t>
      </w:r>
      <w:r w:rsidRPr="00316027">
        <w:rPr>
          <w:sz w:val="16"/>
        </w:rPr>
        <w:t>. A respected pharmaceutical industry analyst, Jay Olson of Oppenheimer, wrote, “Stop the insanity,” describing the FTC actions as “ludicrous,” echoing the sentiments of many of his peers.</w:t>
      </w:r>
    </w:p>
    <w:p w14:paraId="19A10D74" w14:textId="77777777" w:rsidR="003126AA" w:rsidRPr="00316027" w:rsidRDefault="003126AA" w:rsidP="003126AA">
      <w:pPr>
        <w:rPr>
          <w:sz w:val="16"/>
        </w:rPr>
      </w:pPr>
      <w:r w:rsidRPr="00316027">
        <w:rPr>
          <w:sz w:val="16"/>
        </w:rPr>
        <w:t>Only after severe blowback did the FTC pause, then rapidly settle, the suit. Nevertheless, the damage from Khan’s suit has been lasting, with biotech venture capital investments down 25% this quarter, partially spurred by investor concerns over FTC interference, resulting in fewer new drugs being brought to market. Meanwhile, Khan has refused to acknowledge any mistake. In fact, Khan took a victory lap over “significant” settlement concessions in its settlement with Amgen—even though Amgen factually noted that all the settlement entailed was a promise not to commit illegal actions (which the company has never done and had no intention to do regardless of the settlement) with zero real impact on Amgen’s business.</w:t>
      </w:r>
    </w:p>
    <w:p w14:paraId="528DD1EA" w14:textId="77777777" w:rsidR="003126AA" w:rsidRPr="00E71024" w:rsidRDefault="003126AA" w:rsidP="003126AA">
      <w:pPr>
        <w:rPr>
          <w:sz w:val="16"/>
        </w:rPr>
      </w:pPr>
      <w:r w:rsidRPr="00E71024">
        <w:rPr>
          <w:sz w:val="16"/>
        </w:rPr>
        <w:t xml:space="preserve">Importantly, </w:t>
      </w:r>
      <w:r w:rsidRPr="00E71024">
        <w:rPr>
          <w:rStyle w:val="Emphasis"/>
          <w:highlight w:val="cyan"/>
        </w:rPr>
        <w:t>antitrust</w:t>
      </w:r>
      <w:r w:rsidRPr="00E71024">
        <w:rPr>
          <w:rStyle w:val="StyleUnderline"/>
        </w:rPr>
        <w:t xml:space="preserve"> overreach is </w:t>
      </w:r>
      <w:r w:rsidRPr="00E71024">
        <w:rPr>
          <w:rStyle w:val="Emphasis"/>
          <w:highlight w:val="cyan"/>
        </w:rPr>
        <w:t>hurt</w:t>
      </w:r>
      <w:r w:rsidRPr="00E71024">
        <w:rPr>
          <w:rStyle w:val="Emphasis"/>
        </w:rPr>
        <w:t>ing</w:t>
      </w:r>
      <w:r w:rsidRPr="00E71024">
        <w:rPr>
          <w:rStyle w:val="StyleUnderline"/>
        </w:rPr>
        <w:t xml:space="preserve"> American business </w:t>
      </w:r>
      <w:r w:rsidRPr="00E71024">
        <w:rPr>
          <w:rStyle w:val="Emphasis"/>
          <w:highlight w:val="cyan"/>
        </w:rPr>
        <w:t>competitiveness in global markets</w:t>
      </w:r>
      <w:r w:rsidRPr="00E71024">
        <w:rPr>
          <w:sz w:val="16"/>
        </w:rPr>
        <w:t xml:space="preserve">, with the </w:t>
      </w:r>
      <w:r w:rsidRPr="00E71024">
        <w:rPr>
          <w:rStyle w:val="Emphasis"/>
          <w:highlight w:val="cyan"/>
        </w:rPr>
        <w:t>FTC calculating</w:t>
      </w:r>
      <w:r w:rsidRPr="00E71024">
        <w:rPr>
          <w:rStyle w:val="StyleUnderline"/>
        </w:rPr>
        <w:t xml:space="preserve"> industry concentration on a </w:t>
      </w:r>
      <w:r w:rsidRPr="00E71024">
        <w:rPr>
          <w:rStyle w:val="Emphasis"/>
          <w:highlight w:val="cyan"/>
        </w:rPr>
        <w:t>purely</w:t>
      </w:r>
      <w:r w:rsidRPr="00E71024">
        <w:rPr>
          <w:rStyle w:val="StyleUnderline"/>
        </w:rPr>
        <w:t xml:space="preserve"> </w:t>
      </w:r>
      <w:r w:rsidRPr="00E71024">
        <w:rPr>
          <w:rStyle w:val="Emphasis"/>
          <w:highlight w:val="cyan"/>
        </w:rPr>
        <w:t>domestic</w:t>
      </w:r>
      <w:r w:rsidRPr="00E71024">
        <w:rPr>
          <w:sz w:val="16"/>
        </w:rPr>
        <w:t>—and sometimes even local—</w:t>
      </w:r>
      <w:r w:rsidRPr="00E71024">
        <w:rPr>
          <w:rStyle w:val="StyleUnderline"/>
        </w:rPr>
        <w:t>basis</w:t>
      </w:r>
      <w:r w:rsidRPr="00E71024">
        <w:rPr>
          <w:sz w:val="16"/>
        </w:rPr>
        <w:t xml:space="preserve"> instead of examining market share on a global scale. For example, this week’s reports emerged that the </w:t>
      </w:r>
      <w:r w:rsidRPr="00E71024">
        <w:rPr>
          <w:rStyle w:val="StyleUnderline"/>
        </w:rPr>
        <w:t>FTC is now probing the Exxon-Pioneer merger</w:t>
      </w:r>
      <w:r w:rsidRPr="00E71024">
        <w:rPr>
          <w:sz w:val="16"/>
        </w:rPr>
        <w:t xml:space="preserve">, which means the FTC will likely also probe the Chevron-Hess merger. Antitrust advocates rightly note that </w:t>
      </w:r>
      <w:r w:rsidRPr="00E71024">
        <w:rPr>
          <w:rStyle w:val="StyleUnderline"/>
        </w:rPr>
        <w:t xml:space="preserve">the Exxon-Pioneer merger </w:t>
      </w:r>
      <w:r w:rsidRPr="00E71024">
        <w:rPr>
          <w:sz w:val="16"/>
        </w:rPr>
        <w:t xml:space="preserve">means the combined entity </w:t>
      </w:r>
      <w:r w:rsidRPr="00E71024">
        <w:rPr>
          <w:rStyle w:val="StyleUnderline"/>
        </w:rPr>
        <w:t>will control over 50% of the Permian oil field, but oil is</w:t>
      </w:r>
      <w:r w:rsidRPr="00E71024">
        <w:rPr>
          <w:sz w:val="16"/>
        </w:rPr>
        <w:t xml:space="preserve">, by definition, </w:t>
      </w:r>
      <w:r w:rsidRPr="00E71024">
        <w:rPr>
          <w:rStyle w:val="StyleUnderline"/>
        </w:rPr>
        <w:t>a global marketplace</w:t>
      </w:r>
      <w:r w:rsidRPr="00E71024">
        <w:rPr>
          <w:sz w:val="16"/>
        </w:rPr>
        <w:t>, and the Permian oil field is equivalent to just 5% of global production.</w:t>
      </w:r>
    </w:p>
    <w:p w14:paraId="25BACF62" w14:textId="77777777" w:rsidR="003126AA" w:rsidRPr="00E71024" w:rsidRDefault="003126AA" w:rsidP="003126AA">
      <w:pPr>
        <w:rPr>
          <w:sz w:val="16"/>
        </w:rPr>
      </w:pPr>
      <w:r w:rsidRPr="00E71024">
        <w:rPr>
          <w:rStyle w:val="StyleUnderline"/>
          <w:highlight w:val="cyan"/>
        </w:rPr>
        <w:t>Do we</w:t>
      </w:r>
      <w:r w:rsidRPr="00E71024">
        <w:rPr>
          <w:sz w:val="16"/>
        </w:rPr>
        <w:t xml:space="preserve"> really </w:t>
      </w:r>
      <w:r w:rsidRPr="00E71024">
        <w:rPr>
          <w:rStyle w:val="StyleUnderline"/>
          <w:highlight w:val="cyan"/>
        </w:rPr>
        <w:t>want to</w:t>
      </w:r>
      <w:r w:rsidRPr="00E71024">
        <w:rPr>
          <w:rStyle w:val="StyleUnderline"/>
        </w:rPr>
        <w:t xml:space="preserve"> have to </w:t>
      </w:r>
      <w:r w:rsidRPr="00E71024">
        <w:rPr>
          <w:rStyle w:val="Emphasis"/>
          <w:highlight w:val="cyan"/>
        </w:rPr>
        <w:t>buy</w:t>
      </w:r>
      <w:r w:rsidRPr="00E71024">
        <w:rPr>
          <w:rStyle w:val="Emphasis"/>
        </w:rPr>
        <w:t xml:space="preserve"> more oil </w:t>
      </w:r>
      <w:r w:rsidRPr="00E71024">
        <w:rPr>
          <w:rStyle w:val="Emphasis"/>
          <w:highlight w:val="cyan"/>
        </w:rPr>
        <w:t>from</w:t>
      </w:r>
      <w:r w:rsidRPr="00E71024">
        <w:rPr>
          <w:sz w:val="16"/>
        </w:rPr>
        <w:t xml:space="preserve"> Vladimir Putin and other </w:t>
      </w:r>
      <w:r w:rsidRPr="00E71024">
        <w:rPr>
          <w:rStyle w:val="Emphasis"/>
          <w:highlight w:val="cyan"/>
        </w:rPr>
        <w:t>foreign autocrats</w:t>
      </w:r>
      <w:r w:rsidRPr="00E71024">
        <w:rPr>
          <w:rStyle w:val="StyleUnderline"/>
        </w:rPr>
        <w:t xml:space="preserve"> by hurting our own companies</w:t>
      </w:r>
      <w:r w:rsidRPr="00E71024">
        <w:rPr>
          <w:sz w:val="16"/>
        </w:rPr>
        <w:t xml:space="preserve">? Hamstringing American entities by miscalculating industry concentration as </w:t>
      </w:r>
      <w:r w:rsidRPr="00E71024">
        <w:rPr>
          <w:rStyle w:val="StyleUnderline"/>
        </w:rPr>
        <w:t>if U.S. companies do not compete with foreign competitors</w:t>
      </w:r>
      <w:r w:rsidRPr="00E71024">
        <w:rPr>
          <w:sz w:val="16"/>
        </w:rPr>
        <w:t xml:space="preserve">, many of which are subsidized by their national governments, in </w:t>
      </w:r>
      <w:r w:rsidRPr="00E71024">
        <w:rPr>
          <w:rStyle w:val="StyleUnderline"/>
        </w:rPr>
        <w:t xml:space="preserve">strategic industries such as energy, steelmaking, mining, and others </w:t>
      </w:r>
      <w:r w:rsidRPr="00E71024">
        <w:rPr>
          <w:rStyle w:val="StyleUnderline"/>
          <w:highlight w:val="cyan"/>
        </w:rPr>
        <w:t>only</w:t>
      </w:r>
      <w:r w:rsidRPr="00E71024">
        <w:rPr>
          <w:rStyle w:val="Emphasis"/>
          <w:highlight w:val="cyan"/>
        </w:rPr>
        <w:t xml:space="preserve"> hurts</w:t>
      </w:r>
      <w:r w:rsidRPr="00E71024">
        <w:rPr>
          <w:rStyle w:val="Emphasis"/>
        </w:rPr>
        <w:t xml:space="preserve"> American </w:t>
      </w:r>
      <w:r w:rsidRPr="00E71024">
        <w:rPr>
          <w:rStyle w:val="Emphasis"/>
          <w:highlight w:val="cyan"/>
        </w:rPr>
        <w:t>competitiveness</w:t>
      </w:r>
      <w:r w:rsidRPr="00E71024">
        <w:rPr>
          <w:sz w:val="16"/>
        </w:rPr>
        <w:t>.</w:t>
      </w:r>
    </w:p>
    <w:p w14:paraId="4BDF1320" w14:textId="01B57D9D" w:rsidR="003126AA" w:rsidRPr="003126AA" w:rsidRDefault="003126AA" w:rsidP="003126AA">
      <w:pPr>
        <w:rPr>
          <w:sz w:val="16"/>
        </w:rPr>
      </w:pPr>
      <w:r w:rsidRPr="00E71024">
        <w:rPr>
          <w:sz w:val="16"/>
        </w:rPr>
        <w:t xml:space="preserve">Another example of how </w:t>
      </w:r>
      <w:r w:rsidRPr="00E71024">
        <w:rPr>
          <w:rStyle w:val="StyleUnderline"/>
        </w:rPr>
        <w:t>market share is defined too narrowly</w:t>
      </w:r>
      <w:r w:rsidRPr="00E71024">
        <w:rPr>
          <w:sz w:val="16"/>
        </w:rPr>
        <w:t xml:space="preserve"> and locally is Roark Capital’s purchase of Subway. </w:t>
      </w:r>
      <w:r w:rsidRPr="00E71024">
        <w:rPr>
          <w:rStyle w:val="StyleUnderline"/>
        </w:rPr>
        <w:t>Antitrust advocates point out</w:t>
      </w:r>
      <w:r w:rsidRPr="00E71024">
        <w:rPr>
          <w:sz w:val="16"/>
        </w:rPr>
        <w:t xml:space="preserve"> that Subway has a 20% </w:t>
      </w:r>
      <w:r w:rsidRPr="00E71024">
        <w:rPr>
          <w:rStyle w:val="StyleUnderline"/>
        </w:rPr>
        <w:t>market share</w:t>
      </w:r>
      <w:r w:rsidRPr="00E71024">
        <w:rPr>
          <w:sz w:val="16"/>
        </w:rPr>
        <w:t xml:space="preserve"> in sandwiches and delis </w:t>
      </w:r>
      <w:r w:rsidRPr="00E71024">
        <w:rPr>
          <w:rStyle w:val="StyleUnderline"/>
        </w:rPr>
        <w:t>within the U.S</w:t>
      </w:r>
      <w:r w:rsidRPr="00E71024">
        <w:rPr>
          <w:sz w:val="16"/>
        </w:rPr>
        <w:t xml:space="preserve">.—but its </w:t>
      </w:r>
      <w:r w:rsidRPr="00E71024">
        <w:rPr>
          <w:rStyle w:val="Emphasis"/>
          <w:highlight w:val="cyan"/>
        </w:rPr>
        <w:t>international presence</w:t>
      </w:r>
      <w:r w:rsidRPr="00E71024">
        <w:rPr>
          <w:rStyle w:val="StyleUnderline"/>
        </w:rPr>
        <w:t xml:space="preserve"> has been much more </w:t>
      </w:r>
      <w:r w:rsidRPr="00E71024">
        <w:rPr>
          <w:rStyle w:val="StyleUnderline"/>
          <w:highlight w:val="cyan"/>
        </w:rPr>
        <w:t>challenged with </w:t>
      </w:r>
      <w:r w:rsidRPr="00E71024">
        <w:rPr>
          <w:rStyle w:val="Emphasis"/>
          <w:highlight w:val="cyan"/>
        </w:rPr>
        <w:t>single-digit</w:t>
      </w:r>
      <w:r w:rsidRPr="00E71024">
        <w:rPr>
          <w:sz w:val="16"/>
        </w:rPr>
        <w:t xml:space="preserve"> (if even that) </w:t>
      </w:r>
      <w:r w:rsidRPr="00E71024">
        <w:rPr>
          <w:rStyle w:val="StyleUnderline"/>
        </w:rPr>
        <w:t>market share across each of its international markets</w:t>
      </w:r>
      <w:r w:rsidRPr="00E71024">
        <w:rPr>
          <w:sz w:val="16"/>
        </w:rPr>
        <w:t>. In almost every international market, Subway trails behind local brands as well as U.S.-based competitors such as McDonald’s and Yum Brands, which have a combined market share of up to 70% in some overseas localities.</w:t>
      </w:r>
    </w:p>
    <w:p w14:paraId="28C48791" w14:textId="6397C5E7" w:rsidR="00C82E8A" w:rsidRDefault="00C82E8A" w:rsidP="00C82E8A">
      <w:pPr>
        <w:pStyle w:val="Heading2"/>
      </w:pPr>
      <w:r>
        <w:lastRenderedPageBreak/>
        <w:t>Internal</w:t>
      </w:r>
    </w:p>
    <w:p w14:paraId="357C2C57" w14:textId="1B7A6733" w:rsidR="00C82E8A" w:rsidRDefault="00C82E8A" w:rsidP="00C82E8A">
      <w:pPr>
        <w:pStyle w:val="Heading3"/>
      </w:pPr>
      <w:r>
        <w:lastRenderedPageBreak/>
        <w:t>Internal---2AC</w:t>
      </w:r>
    </w:p>
    <w:p w14:paraId="63A59FC3" w14:textId="77777777" w:rsidR="0047256C" w:rsidRPr="001545B2" w:rsidRDefault="0047256C" w:rsidP="0047256C">
      <w:pPr>
        <w:pStyle w:val="Heading4"/>
      </w:pPr>
      <w:r w:rsidRPr="001545B2">
        <w:t xml:space="preserve">No pollution impact </w:t>
      </w:r>
    </w:p>
    <w:p w14:paraId="63EEF17A" w14:textId="77777777" w:rsidR="0047256C" w:rsidRPr="001545B2" w:rsidRDefault="0047256C" w:rsidP="0047256C">
      <w:pPr>
        <w:rPr>
          <w:rFonts w:cstheme="minorHAnsi"/>
        </w:rPr>
      </w:pPr>
      <w:r w:rsidRPr="001545B2">
        <w:rPr>
          <w:b/>
          <w:bCs/>
        </w:rPr>
        <w:t>Kareiva and Carranza 18</w:t>
      </w:r>
      <w:r w:rsidRPr="001545B2">
        <w:rPr>
          <w:rFonts w:cstheme="minorHAnsi"/>
        </w:rPr>
        <w:t>—Institute of the Environment and Sustainability, University of California, Los Angeles (Peter and Valerie, “Existential risk due to ecosystem collapse: Nature strikes back,” Futures, available online January 5, 2018, ScienceDirect, dml)</w:t>
      </w:r>
    </w:p>
    <w:p w14:paraId="60B2B5E7" w14:textId="77777777" w:rsidR="0047256C" w:rsidRPr="001545B2" w:rsidRDefault="0047256C" w:rsidP="0047256C">
      <w:pPr>
        <w:rPr>
          <w:rStyle w:val="StyleUnderline"/>
          <w:rFonts w:cstheme="minorHAnsi"/>
        </w:rPr>
      </w:pPr>
      <w:r w:rsidRPr="001545B2">
        <w:rPr>
          <w:rFonts w:cstheme="minorHAnsi"/>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FC081D">
        <w:rPr>
          <w:rStyle w:val="Emphasis"/>
          <w:rFonts w:cstheme="minorHAnsi"/>
          <w:highlight w:val="cyan"/>
        </w:rPr>
        <w:t>Excessive chemical pollution</w:t>
      </w:r>
      <w:r w:rsidRPr="00FC081D">
        <w:rPr>
          <w:rStyle w:val="StyleUnderline"/>
          <w:rFonts w:cstheme="minorHAnsi"/>
          <w:highlight w:val="cyan"/>
        </w:rPr>
        <w:t xml:space="preserve"> and</w:t>
      </w:r>
      <w:r w:rsidRPr="001545B2">
        <w:rPr>
          <w:rFonts w:cstheme="minorHAnsi"/>
          <w:sz w:val="16"/>
        </w:rPr>
        <w:t xml:space="preserve"> excessive </w:t>
      </w:r>
      <w:r w:rsidRPr="00FC081D">
        <w:rPr>
          <w:rStyle w:val="Emphasis"/>
          <w:rFonts w:cstheme="minorHAnsi"/>
          <w:highlight w:val="cyan"/>
        </w:rPr>
        <w:t>atmospheric aerosol loading</w:t>
      </w:r>
      <w:r w:rsidRPr="001545B2">
        <w:rPr>
          <w:rStyle w:val="StyleUnderline"/>
          <w:rFonts w:cstheme="minorHAnsi"/>
        </w:rPr>
        <w:t xml:space="preserve"> </w:t>
      </w:r>
      <w:r w:rsidRPr="00FC081D">
        <w:rPr>
          <w:rStyle w:val="StyleUnderline"/>
          <w:rFonts w:cstheme="minorHAnsi"/>
          <w:highlight w:val="cyan"/>
        </w:rPr>
        <w:t>have</w:t>
      </w:r>
      <w:r w:rsidRPr="001545B2">
        <w:rPr>
          <w:rStyle w:val="StyleUnderline"/>
          <w:rFonts w:cstheme="minorHAnsi"/>
        </w:rPr>
        <w:t xml:space="preserve"> each </w:t>
      </w:r>
      <w:r w:rsidRPr="00FC081D">
        <w:rPr>
          <w:rStyle w:val="StyleUnderline"/>
          <w:rFonts w:cstheme="minorHAnsi"/>
          <w:highlight w:val="cyan"/>
        </w:rPr>
        <w:t>been suggested as</w:t>
      </w:r>
      <w:r w:rsidRPr="001545B2">
        <w:rPr>
          <w:rStyle w:val="StyleUnderline"/>
          <w:rFonts w:cstheme="minorHAnsi"/>
        </w:rPr>
        <w:t xml:space="preserve"> planetary </w:t>
      </w:r>
      <w:r w:rsidRPr="00FC081D">
        <w:rPr>
          <w:rStyle w:val="StyleUnderline"/>
          <w:rFonts w:cstheme="minorHAnsi"/>
          <w:highlight w:val="cyan"/>
        </w:rPr>
        <w:t>boundaries</w:t>
      </w:r>
      <w:r w:rsidRPr="001545B2">
        <w:rPr>
          <w:rFonts w:cstheme="minorHAnsi"/>
          <w:sz w:val="16"/>
        </w:rPr>
        <w:t xml:space="preserve"> as well. In the case of these pollution boundaries, </w:t>
      </w:r>
      <w:r w:rsidRPr="001545B2">
        <w:rPr>
          <w:rStyle w:val="StyleUnderline"/>
          <w:rFonts w:cstheme="minorHAnsi"/>
        </w:rPr>
        <w:t xml:space="preserve">there are </w:t>
      </w:r>
      <w:r w:rsidRPr="001545B2">
        <w:rPr>
          <w:rStyle w:val="Emphasis"/>
          <w:rFonts w:cstheme="minorHAnsi"/>
        </w:rPr>
        <w:t>well-documented mechanisms</w:t>
      </w:r>
      <w:r w:rsidRPr="001545B2">
        <w:rPr>
          <w:rStyle w:val="StyleUnderline"/>
          <w:rFonts w:cstheme="minorHAnsi"/>
        </w:rPr>
        <w:t xml:space="preserve"> by which surpassing some concentration of a pollutant inflicts severe human health hazards. There is </w:t>
      </w:r>
      <w:r w:rsidRPr="001545B2">
        <w:rPr>
          <w:rStyle w:val="Emphasis"/>
          <w:rFonts w:cstheme="minorHAnsi"/>
        </w:rPr>
        <w:t>abundant evidence</w:t>
      </w:r>
      <w:r w:rsidRPr="001545B2">
        <w:rPr>
          <w:rStyle w:val="StyleUnderline"/>
          <w:rFonts w:cstheme="minorHAnsi"/>
        </w:rPr>
        <w:t xml:space="preserve"> linking chemical and aerosol pollution to higher mortality and lower reproductive success in humans</w:t>
      </w:r>
      <w:r w:rsidRPr="001545B2">
        <w:rPr>
          <w:rFonts w:cstheme="minorHAnsi"/>
          <w:sz w:val="16"/>
        </w:rPr>
        <w:t xml:space="preserve">, which in turn could cause a major die-off. It is perhaps appropriate then that when Hollywood envisions an unlivable world, it often invokes a story of humans poisoning themselves. </w:t>
      </w:r>
      <w:r w:rsidRPr="001545B2">
        <w:rPr>
          <w:rStyle w:val="StyleUnderline"/>
          <w:rFonts w:cstheme="minorHAnsi"/>
        </w:rPr>
        <w:t xml:space="preserve">That said, </w:t>
      </w:r>
      <w:r w:rsidRPr="00FC081D">
        <w:rPr>
          <w:rStyle w:val="StyleUnderline"/>
          <w:rFonts w:cstheme="minorHAnsi"/>
          <w:highlight w:val="cyan"/>
        </w:rPr>
        <w:t xml:space="preserve">it is </w:t>
      </w:r>
      <w:r w:rsidRPr="00FC081D">
        <w:rPr>
          <w:rStyle w:val="Emphasis"/>
          <w:rFonts w:cstheme="minorHAnsi"/>
          <w:highlight w:val="cyan"/>
        </w:rPr>
        <w:t>doubtful</w:t>
      </w:r>
      <w:r w:rsidRPr="001545B2">
        <w:rPr>
          <w:rStyle w:val="StyleUnderline"/>
          <w:rFonts w:cstheme="minorHAnsi"/>
        </w:rPr>
        <w:t xml:space="preserve"> that </w:t>
      </w:r>
      <w:r w:rsidRPr="00FC081D">
        <w:rPr>
          <w:rStyle w:val="StyleUnderline"/>
          <w:rFonts w:cstheme="minorHAnsi"/>
          <w:highlight w:val="cyan"/>
        </w:rPr>
        <w:t xml:space="preserve">we will </w:t>
      </w:r>
      <w:r w:rsidRPr="00FC081D">
        <w:rPr>
          <w:rStyle w:val="Emphasis"/>
          <w:rFonts w:cstheme="minorHAnsi"/>
          <w:highlight w:val="cyan"/>
        </w:rPr>
        <w:t>poison ourselves towards extinction</w:t>
      </w:r>
      <w:r w:rsidRPr="001545B2">
        <w:rPr>
          <w:rStyle w:val="StyleUnderline"/>
          <w:rFonts w:cstheme="minorHAnsi"/>
        </w:rPr>
        <w:t xml:space="preserve">. </w:t>
      </w:r>
      <w:r w:rsidRPr="001545B2">
        <w:rPr>
          <w:rStyle w:val="Emphasis"/>
          <w:rFonts w:cstheme="minorHAnsi"/>
        </w:rPr>
        <w:t>Data show</w:t>
      </w:r>
      <w:r w:rsidRPr="001545B2">
        <w:rPr>
          <w:rStyle w:val="StyleUnderline"/>
          <w:rFonts w:cstheme="minorHAnsi"/>
        </w:rPr>
        <w:t xml:space="preserve"> that as </w:t>
      </w:r>
      <w:r w:rsidRPr="00FC081D">
        <w:rPr>
          <w:rStyle w:val="StyleUnderline"/>
          <w:rFonts w:cstheme="minorHAnsi"/>
          <w:highlight w:val="cyan"/>
        </w:rPr>
        <w:t xml:space="preserve">nations </w:t>
      </w:r>
      <w:r w:rsidRPr="00FC081D">
        <w:rPr>
          <w:rStyle w:val="Emphasis"/>
          <w:rFonts w:cstheme="minorHAnsi"/>
          <w:highlight w:val="cyan"/>
        </w:rPr>
        <w:t>develop</w:t>
      </w:r>
      <w:r w:rsidRPr="00FC081D">
        <w:rPr>
          <w:rStyle w:val="StyleUnderline"/>
          <w:rFonts w:cstheme="minorHAnsi"/>
          <w:highlight w:val="cyan"/>
        </w:rPr>
        <w:t xml:space="preserve"> and </w:t>
      </w:r>
      <w:r w:rsidRPr="00FC081D">
        <w:rPr>
          <w:rStyle w:val="Emphasis"/>
          <w:rFonts w:cstheme="minorHAnsi"/>
          <w:highlight w:val="cyan"/>
        </w:rPr>
        <w:t>increase their wealth</w:t>
      </w:r>
      <w:r w:rsidRPr="00FC081D">
        <w:rPr>
          <w:rStyle w:val="StyleUnderline"/>
          <w:rFonts w:cstheme="minorHAnsi"/>
          <w:highlight w:val="cyan"/>
        </w:rPr>
        <w:t xml:space="preserve">, </w:t>
      </w:r>
      <w:r w:rsidRPr="001545B2">
        <w:rPr>
          <w:rStyle w:val="StyleUnderline"/>
          <w:rFonts w:cstheme="minorHAnsi"/>
        </w:rPr>
        <w:t xml:space="preserve">they tend to </w:t>
      </w:r>
      <w:r w:rsidRPr="00FC081D">
        <w:rPr>
          <w:rStyle w:val="Emphasis"/>
          <w:rFonts w:cstheme="minorHAnsi"/>
          <w:highlight w:val="cyan"/>
        </w:rPr>
        <w:t>clean up their air</w:t>
      </w:r>
      <w:r w:rsidRPr="00FC081D">
        <w:rPr>
          <w:rStyle w:val="StyleUnderline"/>
          <w:rFonts w:cstheme="minorHAnsi"/>
          <w:highlight w:val="cyan"/>
        </w:rPr>
        <w:t xml:space="preserve"> and </w:t>
      </w:r>
      <w:r w:rsidRPr="00FC081D">
        <w:rPr>
          <w:rStyle w:val="Emphasis"/>
          <w:rFonts w:cstheme="minorHAnsi"/>
          <w:highlight w:val="cyan"/>
        </w:rPr>
        <w:t>water</w:t>
      </w:r>
      <w:r w:rsidRPr="00FC081D">
        <w:rPr>
          <w:rStyle w:val="StyleUnderline"/>
          <w:rFonts w:cstheme="minorHAnsi"/>
          <w:highlight w:val="cyan"/>
        </w:rPr>
        <w:t xml:space="preserve"> and </w:t>
      </w:r>
      <w:r w:rsidRPr="00FC081D">
        <w:rPr>
          <w:rStyle w:val="Emphasis"/>
          <w:rFonts w:cstheme="minorHAnsi"/>
          <w:highlight w:val="cyan"/>
        </w:rPr>
        <w:t>reduce environmental pollution</w:t>
      </w:r>
      <w:r w:rsidRPr="001545B2">
        <w:rPr>
          <w:rFonts w:cstheme="minorHAnsi"/>
          <w:sz w:val="16"/>
        </w:rPr>
        <w:t xml:space="preserve"> (Flörke et al., 2013; Hao &amp; Wang, 2005). </w:t>
      </w:r>
      <w:r w:rsidRPr="001545B2">
        <w:rPr>
          <w:rStyle w:val="StyleUnderline"/>
          <w:rFonts w:cstheme="minorHAnsi"/>
        </w:rPr>
        <w:t xml:space="preserve">In addition, as </w:t>
      </w:r>
      <w:r w:rsidRPr="00FC081D">
        <w:rPr>
          <w:rStyle w:val="StyleUnderline"/>
          <w:rFonts w:cstheme="minorHAnsi"/>
          <w:highlight w:val="cyan"/>
        </w:rPr>
        <w:t xml:space="preserve">economies become </w:t>
      </w:r>
      <w:r w:rsidRPr="00FC081D">
        <w:rPr>
          <w:rStyle w:val="Emphasis"/>
          <w:rFonts w:cstheme="minorHAnsi"/>
          <w:highlight w:val="cyan"/>
        </w:rPr>
        <w:t>more circular</w:t>
      </w:r>
      <w:r w:rsidRPr="001545B2">
        <w:rPr>
          <w:rFonts w:cstheme="minorHAnsi"/>
          <w:sz w:val="16"/>
        </w:rPr>
        <w:t xml:space="preserve"> (see Mathews &amp; Tan, 2016), </w:t>
      </w:r>
      <w:r w:rsidRPr="00FC081D">
        <w:rPr>
          <w:rStyle w:val="StyleUnderline"/>
          <w:rFonts w:cstheme="minorHAnsi"/>
          <w:highlight w:val="cyan"/>
        </w:rPr>
        <w:t xml:space="preserve">environmental damage due to waste products is </w:t>
      </w:r>
      <w:r w:rsidRPr="00FC081D">
        <w:rPr>
          <w:rStyle w:val="Emphasis"/>
          <w:rFonts w:cstheme="minorHAnsi"/>
          <w:highlight w:val="cyan"/>
        </w:rPr>
        <w:t>likely to decline</w:t>
      </w:r>
      <w:r w:rsidRPr="001545B2">
        <w:rPr>
          <w:rFonts w:cstheme="minorHAnsi"/>
          <w:sz w:val="16"/>
        </w:rPr>
        <w:t xml:space="preserve">. The key point is that </w:t>
      </w:r>
      <w:r w:rsidRPr="001545B2">
        <w:rPr>
          <w:rStyle w:val="StyleUnderline"/>
          <w:rFonts w:cstheme="minorHAnsi"/>
        </w:rPr>
        <w:t xml:space="preserve">the pollutants associated with the planetary boundaries are </w:t>
      </w:r>
      <w:r w:rsidRPr="001545B2">
        <w:rPr>
          <w:rStyle w:val="Emphasis"/>
          <w:rFonts w:cstheme="minorHAnsi"/>
        </w:rPr>
        <w:t>so widely recognized</w:t>
      </w:r>
      <w:r w:rsidRPr="001545B2">
        <w:rPr>
          <w:rStyle w:val="StyleUnderline"/>
          <w:rFonts w:cstheme="minorHAnsi"/>
        </w:rPr>
        <w:t xml:space="preserve">, and the consequences of local toxic events are </w:t>
      </w:r>
      <w:r w:rsidRPr="001545B2">
        <w:rPr>
          <w:rStyle w:val="Emphasis"/>
          <w:rFonts w:cstheme="minorHAnsi"/>
        </w:rPr>
        <w:t>so immediate</w:t>
      </w:r>
      <w:r w:rsidRPr="001545B2">
        <w:rPr>
          <w:rStyle w:val="StyleUnderline"/>
          <w:rFonts w:cstheme="minorHAnsi"/>
        </w:rPr>
        <w:t xml:space="preserve">, that it is </w:t>
      </w:r>
      <w:r w:rsidRPr="001545B2">
        <w:rPr>
          <w:rStyle w:val="Emphasis"/>
          <w:rFonts w:cstheme="minorHAnsi"/>
        </w:rPr>
        <w:t>reasonable</w:t>
      </w:r>
      <w:r w:rsidRPr="001545B2">
        <w:rPr>
          <w:rStyle w:val="StyleUnderline"/>
          <w:rFonts w:cstheme="minorHAnsi"/>
        </w:rPr>
        <w:t xml:space="preserve"> to expect national governments to </w:t>
      </w:r>
      <w:r w:rsidRPr="001545B2">
        <w:rPr>
          <w:rStyle w:val="Emphasis"/>
          <w:rFonts w:cstheme="minorHAnsi"/>
        </w:rPr>
        <w:t>act before we suffer a planetary ecocatastrophe</w:t>
      </w:r>
      <w:r w:rsidRPr="001545B2">
        <w:rPr>
          <w:rStyle w:val="StyleUnderline"/>
          <w:rFonts w:cstheme="minorHAnsi"/>
        </w:rPr>
        <w:t>.</w:t>
      </w:r>
    </w:p>
    <w:p w14:paraId="4421E6F2" w14:textId="77777777" w:rsidR="0047256C" w:rsidRPr="0047256C" w:rsidRDefault="0047256C" w:rsidP="0047256C"/>
    <w:p w14:paraId="77BDDC12" w14:textId="77777777" w:rsidR="00C82E8A" w:rsidRPr="002A14C9" w:rsidRDefault="00C82E8A" w:rsidP="00C82E8A">
      <w:pPr>
        <w:pStyle w:val="Heading4"/>
        <w:rPr>
          <w:bCs/>
        </w:rPr>
      </w:pPr>
      <w:r w:rsidRPr="002A14C9">
        <w:rPr>
          <w:bCs/>
          <w:u w:val="single"/>
        </w:rPr>
        <w:t>Alts</w:t>
      </w:r>
      <w:r w:rsidRPr="002A14C9">
        <w:rPr>
          <w:bCs/>
        </w:rPr>
        <w:t xml:space="preserve"> to the chemical sector and it’s </w:t>
      </w:r>
      <w:r w:rsidRPr="002A14C9">
        <w:rPr>
          <w:bCs/>
          <w:u w:val="single"/>
        </w:rPr>
        <w:t>inevitably solved</w:t>
      </w:r>
      <w:r w:rsidRPr="002A14C9">
        <w:rPr>
          <w:bCs/>
        </w:rPr>
        <w:t>.</w:t>
      </w:r>
    </w:p>
    <w:p w14:paraId="49B08FE8" w14:textId="77777777" w:rsidR="00C82E8A" w:rsidRDefault="00C82E8A" w:rsidP="00C82E8A">
      <w:r>
        <w:rPr>
          <w:rFonts w:eastAsiaTheme="majorEastAsia" w:cstheme="majorBidi"/>
          <w:b/>
          <w:iCs/>
          <w:sz w:val="26"/>
        </w:rPr>
        <w:t>Boeser ’24</w:t>
      </w:r>
      <w:r>
        <w:rPr>
          <w:b/>
          <w:sz w:val="26"/>
        </w:rPr>
        <w:t xml:space="preserve"> </w:t>
      </w:r>
      <w:r>
        <w:t>[Alexander; April 24;</w:t>
      </w:r>
      <w:r>
        <w:rPr>
          <w:rFonts w:ascii="Arial" w:hAnsi="Arial" w:cs="Arial"/>
          <w:color w:val="1F2021"/>
          <w:sz w:val="21"/>
          <w:szCs w:val="21"/>
        </w:rPr>
        <w:t xml:space="preserve"> </w:t>
      </w:r>
      <w:r>
        <w:t>Senior Ecosystem Manager Chemistry at 5-HT Chemistry &amp; Health; 5-HT, “Chances of the chemical industry: status quo 2024,” https://www.5-ht.com/en/media/blog/chances-of-the-chemical-industry-status-quo-2024]//av</w:t>
      </w:r>
    </w:p>
    <w:p w14:paraId="158D8A61" w14:textId="77777777" w:rsidR="00C82E8A" w:rsidRDefault="00C82E8A" w:rsidP="00C82E8A">
      <w:pPr>
        <w:rPr>
          <w:sz w:val="16"/>
        </w:rPr>
      </w:pPr>
      <w:r>
        <w:rPr>
          <w:sz w:val="16"/>
        </w:rPr>
        <w:t xml:space="preserve">The </w:t>
      </w:r>
      <w:r>
        <w:rPr>
          <w:highlight w:val="cyan"/>
          <w:u w:val="single"/>
        </w:rPr>
        <w:t>chemical industry</w:t>
      </w:r>
      <w:r>
        <w:rPr>
          <w:u w:val="single"/>
        </w:rPr>
        <w:t xml:space="preserve"> is currently </w:t>
      </w:r>
      <w:r>
        <w:rPr>
          <w:rStyle w:val="Emphasis"/>
          <w:highlight w:val="cyan"/>
        </w:rPr>
        <w:t>facing</w:t>
      </w:r>
      <w:r>
        <w:rPr>
          <w:rStyle w:val="Emphasis"/>
        </w:rPr>
        <w:t xml:space="preserve"> several </w:t>
      </w:r>
      <w:r>
        <w:rPr>
          <w:rStyle w:val="Emphasis"/>
          <w:highlight w:val="cyan"/>
        </w:rPr>
        <w:t>challenges</w:t>
      </w:r>
      <w:r>
        <w:rPr>
          <w:sz w:val="16"/>
        </w:rPr>
        <w:t xml:space="preserve">, which will likely still be present in the next few years: </w:t>
      </w:r>
      <w:r>
        <w:rPr>
          <w:rStyle w:val="Emphasis"/>
          <w:highlight w:val="cyan"/>
        </w:rPr>
        <w:t>China</w:t>
      </w:r>
      <w:r>
        <w:rPr>
          <w:rStyle w:val="StyleUnderline"/>
          <w:highlight w:val="cyan"/>
        </w:rPr>
        <w:t xml:space="preserve"> has</w:t>
      </w:r>
      <w:r>
        <w:rPr>
          <w:rStyle w:val="StyleUnderline"/>
        </w:rPr>
        <w:t xml:space="preserve"> a </w:t>
      </w:r>
      <w:r>
        <w:rPr>
          <w:rStyle w:val="Emphasis"/>
          <w:highlight w:val="cyan"/>
        </w:rPr>
        <w:t>strong influence</w:t>
      </w:r>
      <w:r>
        <w:rPr>
          <w:rStyle w:val="StyleUnderline"/>
        </w:rPr>
        <w:t xml:space="preserve"> on the global chemical market</w:t>
      </w:r>
      <w:r>
        <w:rPr>
          <w:sz w:val="16"/>
        </w:rPr>
        <w:t xml:space="preserve">, while </w:t>
      </w:r>
      <w:r>
        <w:rPr>
          <w:rStyle w:val="StyleUnderline"/>
        </w:rPr>
        <w:t xml:space="preserve">Europe </w:t>
      </w:r>
      <w:r>
        <w:rPr>
          <w:rStyle w:val="StyleUnderline"/>
          <w:highlight w:val="cyan"/>
        </w:rPr>
        <w:t>and</w:t>
      </w:r>
      <w:r>
        <w:rPr>
          <w:rStyle w:val="StyleUnderline"/>
        </w:rPr>
        <w:t xml:space="preserve"> the </w:t>
      </w:r>
      <w:r>
        <w:rPr>
          <w:rStyle w:val="Emphasis"/>
          <w:highlight w:val="cyan"/>
        </w:rPr>
        <w:t>US</w:t>
      </w:r>
      <w:r>
        <w:rPr>
          <w:rStyle w:val="StyleUnderline"/>
        </w:rPr>
        <w:t xml:space="preserve"> steadily </w:t>
      </w:r>
      <w:r>
        <w:rPr>
          <w:rStyle w:val="Emphasis"/>
          <w:highlight w:val="cyan"/>
        </w:rPr>
        <w:t>lose</w:t>
      </w:r>
      <w:r>
        <w:rPr>
          <w:rStyle w:val="StyleUnderline"/>
          <w:highlight w:val="cyan"/>
        </w:rPr>
        <w:t xml:space="preserve"> their </w:t>
      </w:r>
      <w:r>
        <w:rPr>
          <w:rStyle w:val="Emphasis"/>
          <w:highlight w:val="cyan"/>
        </w:rPr>
        <w:t>share</w:t>
      </w:r>
      <w:r>
        <w:rPr>
          <w:sz w:val="16"/>
        </w:rPr>
        <w:t xml:space="preserve">. Additionally, albeit being necessary, </w:t>
      </w:r>
      <w:r>
        <w:rPr>
          <w:rStyle w:val="StyleUnderline"/>
        </w:rPr>
        <w:t xml:space="preserve">sustainability-driven </w:t>
      </w:r>
      <w:r>
        <w:rPr>
          <w:rStyle w:val="StyleUnderline"/>
          <w:highlight w:val="cyan"/>
        </w:rPr>
        <w:t>regulations like</w:t>
      </w:r>
      <w:r>
        <w:rPr>
          <w:rStyle w:val="StyleUnderline"/>
        </w:rPr>
        <w:t xml:space="preserve"> the </w:t>
      </w:r>
      <w:r>
        <w:rPr>
          <w:rStyle w:val="Emphasis"/>
        </w:rPr>
        <w:t xml:space="preserve">European </w:t>
      </w:r>
      <w:r>
        <w:rPr>
          <w:rStyle w:val="Emphasis"/>
          <w:highlight w:val="cyan"/>
        </w:rPr>
        <w:t>Green Deal threaten</w:t>
      </w:r>
      <w:r>
        <w:rPr>
          <w:rStyle w:val="StyleUnderline"/>
        </w:rPr>
        <w:t xml:space="preserve"> to negatively impact </w:t>
      </w:r>
      <w:r>
        <w:rPr>
          <w:rStyle w:val="StyleUnderline"/>
          <w:highlight w:val="cyan"/>
        </w:rPr>
        <w:t>the</w:t>
      </w:r>
      <w:r>
        <w:rPr>
          <w:rStyle w:val="StyleUnderline"/>
        </w:rPr>
        <w:t xml:space="preserve"> </w:t>
      </w:r>
      <w:r>
        <w:rPr>
          <w:rStyle w:val="Emphasis"/>
        </w:rPr>
        <w:t xml:space="preserve">chemical </w:t>
      </w:r>
      <w:r>
        <w:rPr>
          <w:rStyle w:val="Emphasis"/>
          <w:highlight w:val="cyan"/>
        </w:rPr>
        <w:t>industry</w:t>
      </w:r>
      <w:r>
        <w:rPr>
          <w:sz w:val="16"/>
        </w:rPr>
        <w:t xml:space="preserve"> further on their way to reach a net-zero future.</w:t>
      </w:r>
    </w:p>
    <w:p w14:paraId="72026F92" w14:textId="77777777" w:rsidR="00C82E8A" w:rsidRDefault="00C82E8A" w:rsidP="00C82E8A">
      <w:pPr>
        <w:rPr>
          <w:sz w:val="16"/>
        </w:rPr>
      </w:pPr>
      <w:r>
        <w:rPr>
          <w:rStyle w:val="StyleUnderline"/>
        </w:rPr>
        <w:t>At</w:t>
      </w:r>
      <w:r>
        <w:rPr>
          <w:sz w:val="16"/>
        </w:rPr>
        <w:t xml:space="preserve"> the </w:t>
      </w:r>
      <w:r>
        <w:rPr>
          <w:rStyle w:val="StyleUnderline"/>
        </w:rPr>
        <w:t>same time</w:t>
      </w:r>
      <w:r>
        <w:rPr>
          <w:sz w:val="16"/>
        </w:rPr>
        <w:t xml:space="preserve">, many </w:t>
      </w:r>
      <w:r>
        <w:rPr>
          <w:rStyle w:val="Emphasis"/>
          <w:highlight w:val="cyan"/>
        </w:rPr>
        <w:t>chances</w:t>
      </w:r>
      <w:r>
        <w:rPr>
          <w:sz w:val="16"/>
        </w:rPr>
        <w:t xml:space="preserve"> are currently present that can be leveraged to overcome or </w:t>
      </w:r>
      <w:r>
        <w:rPr>
          <w:rStyle w:val="Emphasis"/>
          <w:highlight w:val="cyan"/>
        </w:rPr>
        <w:t>mitigate</w:t>
      </w:r>
      <w:r>
        <w:rPr>
          <w:rStyle w:val="StyleUnderline"/>
        </w:rPr>
        <w:t xml:space="preserve"> these </w:t>
      </w:r>
      <w:r>
        <w:rPr>
          <w:rStyle w:val="StyleUnderline"/>
          <w:highlight w:val="cyan"/>
        </w:rPr>
        <w:t>problems</w:t>
      </w:r>
      <w:r>
        <w:rPr>
          <w:sz w:val="16"/>
        </w:rPr>
        <w:t>:</w:t>
      </w:r>
    </w:p>
    <w:p w14:paraId="627F270D" w14:textId="77777777" w:rsidR="00C82E8A" w:rsidRDefault="00C82E8A" w:rsidP="00C82E8A">
      <w:pPr>
        <w:rPr>
          <w:sz w:val="16"/>
        </w:rPr>
      </w:pPr>
      <w:r>
        <w:rPr>
          <w:rStyle w:val="Emphasis"/>
          <w:highlight w:val="cyan"/>
        </w:rPr>
        <w:t>Specialization</w:t>
      </w:r>
      <w:r>
        <w:rPr>
          <w:sz w:val="16"/>
        </w:rPr>
        <w:t xml:space="preserve"> and localization, combined with self-critical assessments, clear goals for the future and incentives for innovators </w:t>
      </w:r>
      <w:r>
        <w:rPr>
          <w:rStyle w:val="StyleUnderline"/>
        </w:rPr>
        <w:t xml:space="preserve">can </w:t>
      </w:r>
      <w:r>
        <w:rPr>
          <w:rStyle w:val="StyleUnderline"/>
          <w:highlight w:val="cyan"/>
        </w:rPr>
        <w:t>lead to</w:t>
      </w:r>
      <w:r>
        <w:rPr>
          <w:rStyle w:val="StyleUnderline"/>
        </w:rPr>
        <w:t xml:space="preserve"> new flexibility and agility in old structures as well as outstanding steady </w:t>
      </w:r>
      <w:r>
        <w:rPr>
          <w:rStyle w:val="StyleUnderline"/>
          <w:highlight w:val="cyan"/>
        </w:rPr>
        <w:t>growth</w:t>
      </w:r>
      <w:r>
        <w:rPr>
          <w:sz w:val="16"/>
        </w:rPr>
        <w:t xml:space="preserve"> over many years for some markets &amp; segments,</w:t>
      </w:r>
    </w:p>
    <w:p w14:paraId="430A1708" w14:textId="77777777" w:rsidR="00C82E8A" w:rsidRDefault="00C82E8A" w:rsidP="00C82E8A">
      <w:pPr>
        <w:rPr>
          <w:sz w:val="16"/>
        </w:rPr>
      </w:pPr>
      <w:r>
        <w:rPr>
          <w:sz w:val="16"/>
        </w:rPr>
        <w:t>By addressing future drivers for demand in the energy transition, bio- based products &amp; feedstocks and combining them with innovative recycling technologies, the chemical industry itself and its customers can pave the way to a greener and more sustainable future – bringing net-zero closer to reality,</w:t>
      </w:r>
    </w:p>
    <w:p w14:paraId="75226AAA" w14:textId="77777777" w:rsidR="00C82E8A" w:rsidRDefault="00C82E8A" w:rsidP="00C82E8A">
      <w:pPr>
        <w:rPr>
          <w:sz w:val="16"/>
        </w:rPr>
      </w:pPr>
      <w:r>
        <w:rPr>
          <w:rStyle w:val="StyleUnderline"/>
        </w:rPr>
        <w:lastRenderedPageBreak/>
        <w:t xml:space="preserve">Using </w:t>
      </w:r>
      <w:r>
        <w:rPr>
          <w:rStyle w:val="Emphasis"/>
          <w:highlight w:val="cyan"/>
        </w:rPr>
        <w:t>existing knowledge</w:t>
      </w:r>
      <w:r>
        <w:rPr>
          <w:sz w:val="16"/>
        </w:rPr>
        <w:t xml:space="preserve"> and data together with purposefully implemented digital tools, </w:t>
      </w:r>
      <w:r>
        <w:rPr>
          <w:rStyle w:val="StyleUnderline"/>
        </w:rPr>
        <w:t xml:space="preserve">chemical </w:t>
      </w:r>
      <w:r>
        <w:rPr>
          <w:rStyle w:val="Emphasis"/>
        </w:rPr>
        <w:t>companies</w:t>
      </w:r>
      <w:r>
        <w:rPr>
          <w:rStyle w:val="StyleUnderline"/>
        </w:rPr>
        <w:t xml:space="preserve"> will be </w:t>
      </w:r>
      <w:r>
        <w:rPr>
          <w:rStyle w:val="StyleUnderline"/>
          <w:highlight w:val="cyan"/>
        </w:rPr>
        <w:t xml:space="preserve">able to </w:t>
      </w:r>
      <w:r>
        <w:rPr>
          <w:rStyle w:val="Emphasis"/>
          <w:highlight w:val="cyan"/>
        </w:rPr>
        <w:t>be</w:t>
      </w:r>
      <w:r>
        <w:rPr>
          <w:rStyle w:val="Emphasis"/>
        </w:rPr>
        <w:t xml:space="preserve">come more </w:t>
      </w:r>
      <w:r>
        <w:rPr>
          <w:rStyle w:val="Emphasis"/>
          <w:highlight w:val="cyan"/>
        </w:rPr>
        <w:t>efficient</w:t>
      </w:r>
      <w:r>
        <w:rPr>
          <w:sz w:val="16"/>
        </w:rPr>
        <w:t xml:space="preserve"> and future-proof </w:t>
      </w:r>
      <w:r>
        <w:rPr>
          <w:rStyle w:val="StyleUnderline"/>
        </w:rPr>
        <w:t>through data-driven processes</w:t>
      </w:r>
      <w:r>
        <w:rPr>
          <w:sz w:val="16"/>
        </w:rPr>
        <w:t>, decision-making and business operations.</w:t>
      </w:r>
    </w:p>
    <w:p w14:paraId="227E57D7" w14:textId="14F03601" w:rsidR="00403531" w:rsidRDefault="00C82E8A" w:rsidP="00403531">
      <w:pPr>
        <w:rPr>
          <w:sz w:val="16"/>
        </w:rPr>
      </w:pPr>
      <w:r>
        <w:rPr>
          <w:sz w:val="16"/>
        </w:rPr>
        <w:t xml:space="preserve">Although not explicitly discussed in this article, </w:t>
      </w:r>
      <w:r>
        <w:rPr>
          <w:rStyle w:val="StyleUnderline"/>
        </w:rPr>
        <w:t xml:space="preserve">leveraging </w:t>
      </w:r>
      <w:r>
        <w:rPr>
          <w:rStyle w:val="Emphasis"/>
          <w:highlight w:val="cyan"/>
        </w:rPr>
        <w:t>existing assets</w:t>
      </w:r>
      <w:r>
        <w:rPr>
          <w:rStyle w:val="StyleUnderline"/>
        </w:rPr>
        <w:t xml:space="preserve"> and ecosystems </w:t>
      </w:r>
      <w:r>
        <w:rPr>
          <w:rStyle w:val="StyleUnderline"/>
          <w:highlight w:val="cyan"/>
        </w:rPr>
        <w:t>offers exceptional chances</w:t>
      </w:r>
      <w:r>
        <w:rPr>
          <w:rStyle w:val="StyleUnderline"/>
        </w:rPr>
        <w:t>, too</w:t>
      </w:r>
      <w:r>
        <w:rPr>
          <w:sz w:val="16"/>
        </w:rPr>
        <w:t xml:space="preserve">. There is </w:t>
      </w:r>
      <w:r>
        <w:rPr>
          <w:rStyle w:val="Emphasis"/>
        </w:rPr>
        <w:t>no</w:t>
      </w:r>
      <w:r>
        <w:rPr>
          <w:rStyle w:val="StyleUnderline"/>
        </w:rPr>
        <w:t xml:space="preserve"> such thing as a </w:t>
      </w:r>
      <w:r>
        <w:rPr>
          <w:rStyle w:val="Emphasis"/>
        </w:rPr>
        <w:t>perfect</w:t>
      </w:r>
      <w:r>
        <w:rPr>
          <w:sz w:val="16"/>
        </w:rPr>
        <w:t xml:space="preserve"> company or </w:t>
      </w:r>
      <w:r>
        <w:rPr>
          <w:rStyle w:val="StyleUnderline"/>
        </w:rPr>
        <w:t xml:space="preserve">economical </w:t>
      </w:r>
      <w:r>
        <w:rPr>
          <w:rStyle w:val="Emphasis"/>
        </w:rPr>
        <w:t>market</w:t>
      </w:r>
      <w:r>
        <w:rPr>
          <w:sz w:val="16"/>
        </w:rPr>
        <w:t>, putting everyone in the chemical industry (at least to some degree) into the same boat.</w:t>
      </w:r>
    </w:p>
    <w:p w14:paraId="7E0ADDB1" w14:textId="77777777" w:rsidR="00403531" w:rsidRPr="00403531" w:rsidRDefault="00403531" w:rsidP="00403531">
      <w:pPr>
        <w:rPr>
          <w:sz w:val="16"/>
        </w:rPr>
      </w:pPr>
    </w:p>
    <w:sectPr w:rsidR="00403531" w:rsidRPr="00403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70A03"/>
    <w:multiLevelType w:val="multilevel"/>
    <w:tmpl w:val="B114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D117654"/>
    <w:multiLevelType w:val="hybridMultilevel"/>
    <w:tmpl w:val="FC644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364ED3"/>
    <w:multiLevelType w:val="hybridMultilevel"/>
    <w:tmpl w:val="540CE6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2017726892">
    <w:abstractNumId w:val="15"/>
  </w:num>
  <w:num w:numId="16" w16cid:durableId="487866164">
    <w:abstractNumId w:val="12"/>
  </w:num>
  <w:num w:numId="17" w16cid:durableId="10424857">
    <w:abstractNumId w:val="16"/>
  </w:num>
  <w:num w:numId="18" w16cid:durableId="1653676760">
    <w:abstractNumId w:val="11"/>
  </w:num>
  <w:num w:numId="19" w16cid:durableId="14859721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053747456"/>
  </w:docVars>
  <w:rsids>
    <w:rsidRoot w:val="009C66A9"/>
    <w:rsid w:val="000274CE"/>
    <w:rsid w:val="00061175"/>
    <w:rsid w:val="00116BBA"/>
    <w:rsid w:val="002074C4"/>
    <w:rsid w:val="00234E91"/>
    <w:rsid w:val="00235ED6"/>
    <w:rsid w:val="003126AA"/>
    <w:rsid w:val="00403531"/>
    <w:rsid w:val="00426E0F"/>
    <w:rsid w:val="0046710C"/>
    <w:rsid w:val="0047256C"/>
    <w:rsid w:val="00506743"/>
    <w:rsid w:val="00546B38"/>
    <w:rsid w:val="00594BA6"/>
    <w:rsid w:val="005C3BA2"/>
    <w:rsid w:val="0063127F"/>
    <w:rsid w:val="0065261B"/>
    <w:rsid w:val="006E2B16"/>
    <w:rsid w:val="007C6387"/>
    <w:rsid w:val="0083710C"/>
    <w:rsid w:val="009979AF"/>
    <w:rsid w:val="009C66A9"/>
    <w:rsid w:val="009E3346"/>
    <w:rsid w:val="00A274C8"/>
    <w:rsid w:val="00A53105"/>
    <w:rsid w:val="00C82E8A"/>
    <w:rsid w:val="00C94A1F"/>
    <w:rsid w:val="00C9687C"/>
    <w:rsid w:val="00DC2CA9"/>
    <w:rsid w:val="00F75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F15401"/>
  <w15:chartTrackingRefBased/>
  <w15:docId w15:val="{810AA981-41B3-A44E-9C5F-A39B8ED5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127F"/>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autoRedefine/>
    <w:qFormat/>
    <w:rsid w:val="006312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6312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qFormat/>
    <w:rsid w:val="006312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7"/>
    <w:qFormat/>
    <w:rsid w:val="006312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127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C66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12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27F"/>
  </w:style>
  <w:style w:type="character" w:customStyle="1" w:styleId="Heading1Char">
    <w:name w:val="Heading 1 Char"/>
    <w:aliases w:val="Pocket Char"/>
    <w:basedOn w:val="DefaultParagraphFont"/>
    <w:link w:val="Heading1"/>
    <w:rsid w:val="0063127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312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3127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3127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312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C6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6A9"/>
    <w:rPr>
      <w:rFonts w:eastAsiaTheme="majorEastAsia" w:cstheme="majorBidi"/>
      <w:color w:val="272727" w:themeColor="text1" w:themeTint="D8"/>
    </w:rPr>
  </w:style>
  <w:style w:type="paragraph" w:styleId="Title">
    <w:name w:val="Title"/>
    <w:basedOn w:val="Normal"/>
    <w:next w:val="Normal"/>
    <w:link w:val="TitleChar"/>
    <w:uiPriority w:val="10"/>
    <w:qFormat/>
    <w:rsid w:val="009C66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6A9"/>
    <w:pPr>
      <w:spacing w:before="160"/>
      <w:jc w:val="center"/>
    </w:pPr>
    <w:rPr>
      <w:i/>
      <w:iCs/>
      <w:color w:val="404040" w:themeColor="text1" w:themeTint="BF"/>
    </w:rPr>
  </w:style>
  <w:style w:type="character" w:customStyle="1" w:styleId="QuoteChar">
    <w:name w:val="Quote Char"/>
    <w:basedOn w:val="DefaultParagraphFont"/>
    <w:link w:val="Quote"/>
    <w:uiPriority w:val="29"/>
    <w:rsid w:val="009C66A9"/>
    <w:rPr>
      <w:i/>
      <w:iCs/>
      <w:color w:val="404040" w:themeColor="text1" w:themeTint="BF"/>
    </w:rPr>
  </w:style>
  <w:style w:type="paragraph" w:styleId="ListParagraph">
    <w:name w:val="List Paragraph"/>
    <w:aliases w:val="6 font"/>
    <w:basedOn w:val="Normal"/>
    <w:uiPriority w:val="34"/>
    <w:qFormat/>
    <w:rsid w:val="009C66A9"/>
    <w:pPr>
      <w:ind w:left="720"/>
      <w:contextualSpacing/>
    </w:pPr>
  </w:style>
  <w:style w:type="character" w:styleId="IntenseEmphasis">
    <w:name w:val="Intense Emphasis"/>
    <w:basedOn w:val="DefaultParagraphFont"/>
    <w:uiPriority w:val="21"/>
    <w:qFormat/>
    <w:rsid w:val="009C66A9"/>
    <w:rPr>
      <w:i/>
      <w:iCs/>
      <w:color w:val="0F4761" w:themeColor="accent1" w:themeShade="BF"/>
    </w:rPr>
  </w:style>
  <w:style w:type="paragraph" w:styleId="IntenseQuote">
    <w:name w:val="Intense Quote"/>
    <w:basedOn w:val="Normal"/>
    <w:next w:val="Normal"/>
    <w:link w:val="IntenseQuoteChar"/>
    <w:uiPriority w:val="30"/>
    <w:qFormat/>
    <w:rsid w:val="009C6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6A9"/>
    <w:rPr>
      <w:i/>
      <w:iCs/>
      <w:color w:val="0F4761" w:themeColor="accent1" w:themeShade="BF"/>
    </w:rPr>
  </w:style>
  <w:style w:type="character" w:styleId="IntenseReference">
    <w:name w:val="Intense Reference"/>
    <w:basedOn w:val="DefaultParagraphFont"/>
    <w:uiPriority w:val="32"/>
    <w:qFormat/>
    <w:rsid w:val="009C66A9"/>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Style1,Debate,B1,"/>
    <w:basedOn w:val="DefaultParagraphFont"/>
    <w:link w:val="textbold"/>
    <w:uiPriority w:val="8"/>
    <w:qFormat/>
    <w:rsid w:val="0063127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312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3127F"/>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63127F"/>
    <w:rPr>
      <w:b w:val="0"/>
      <w:sz w:val="22"/>
      <w:u w:val="single"/>
    </w:rPr>
  </w:style>
  <w:style w:type="character" w:styleId="Strong">
    <w:name w:val="Strong"/>
    <w:basedOn w:val="DefaultParagraphFont"/>
    <w:uiPriority w:val="22"/>
    <w:qFormat/>
    <w:rsid w:val="0063127F"/>
    <w:rPr>
      <w:b/>
      <w:bCs/>
    </w:rPr>
  </w:style>
  <w:style w:type="character" w:styleId="BookTitle">
    <w:name w:val="Book Title"/>
    <w:basedOn w:val="DefaultParagraphFont"/>
    <w:uiPriority w:val="33"/>
    <w:qFormat/>
    <w:rsid w:val="0063127F"/>
    <w:rPr>
      <w:b/>
      <w:bCs/>
      <w:i/>
      <w:iCs/>
      <w:spacing w:val="5"/>
    </w:rPr>
  </w:style>
  <w:style w:type="numbering" w:styleId="111111">
    <w:name w:val="Outline List 2"/>
    <w:basedOn w:val="NoList"/>
    <w:uiPriority w:val="99"/>
    <w:semiHidden/>
    <w:unhideWhenUsed/>
    <w:rsid w:val="0063127F"/>
  </w:style>
  <w:style w:type="paragraph" w:styleId="Header">
    <w:name w:val="header"/>
    <w:basedOn w:val="Normal"/>
    <w:link w:val="HeaderChar"/>
    <w:uiPriority w:val="99"/>
    <w:semiHidden/>
    <w:rsid w:val="006312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127F"/>
    <w:rPr>
      <w:rFonts w:ascii="Calibri" w:hAnsi="Calibri" w:cs="Calibri"/>
      <w:kern w:val="0"/>
      <w:sz w:val="22"/>
      <w:szCs w:val="22"/>
      <w14:ligatures w14:val="none"/>
    </w:rPr>
  </w:style>
  <w:style w:type="paragraph" w:styleId="Footer">
    <w:name w:val="footer"/>
    <w:basedOn w:val="Normal"/>
    <w:link w:val="FooterChar"/>
    <w:uiPriority w:val="99"/>
    <w:semiHidden/>
    <w:rsid w:val="006312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127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3127F"/>
    <w:pPr>
      <w:spacing w:after="120"/>
    </w:pPr>
  </w:style>
  <w:style w:type="character" w:customStyle="1" w:styleId="BodyTextChar">
    <w:name w:val="Body Text Char"/>
    <w:basedOn w:val="DefaultParagraphFont"/>
    <w:link w:val="BodyText"/>
    <w:uiPriority w:val="99"/>
    <w:semiHidden/>
    <w:rsid w:val="0063127F"/>
    <w:rPr>
      <w:rFonts w:ascii="Calibri" w:hAnsi="Calibri" w:cs="Calibri"/>
      <w:kern w:val="0"/>
      <w:sz w:val="22"/>
      <w:szCs w:val="22"/>
      <w14:ligatures w14:val="none"/>
    </w:rPr>
  </w:style>
  <w:style w:type="paragraph" w:styleId="NoSpacing">
    <w:name w:val="No Spacing"/>
    <w:link w:val="NoSpacingChar"/>
    <w:uiPriority w:val="99"/>
    <w:unhideWhenUsed/>
    <w:qFormat/>
    <w:rsid w:val="0063127F"/>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3127F"/>
    <w:rPr>
      <w:rFonts w:ascii="Calibri" w:hAnsi="Calibri" w:cs="Calibri"/>
      <w:kern w:val="0"/>
      <w:sz w:val="22"/>
      <w:szCs w:val="22"/>
      <w14:ligatures w14:val="none"/>
    </w:rPr>
  </w:style>
  <w:style w:type="character" w:styleId="Hyperlink">
    <w:name w:val="Hyperlink"/>
    <w:basedOn w:val="DefaultParagraphFont"/>
    <w:uiPriority w:val="99"/>
    <w:unhideWhenUsed/>
    <w:rsid w:val="0063127F"/>
    <w:rPr>
      <w:color w:val="auto"/>
      <w:u w:val="none"/>
    </w:rPr>
  </w:style>
  <w:style w:type="character" w:styleId="UnresolvedMention">
    <w:name w:val="Unresolved Mention"/>
    <w:basedOn w:val="DefaultParagraphFont"/>
    <w:uiPriority w:val="99"/>
    <w:semiHidden/>
    <w:unhideWhenUsed/>
    <w:rsid w:val="0063127F"/>
    <w:rPr>
      <w:color w:val="605E5C"/>
      <w:shd w:val="clear" w:color="auto" w:fill="E1DFDD"/>
    </w:rPr>
  </w:style>
  <w:style w:type="paragraph" w:customStyle="1" w:styleId="Analytics">
    <w:name w:val="Analytics"/>
    <w:link w:val="AnalyticsChar"/>
    <w:autoRedefine/>
    <w:uiPriority w:val="4"/>
    <w:qFormat/>
    <w:rsid w:val="0063127F"/>
    <w:pPr>
      <w:spacing w:line="259" w:lineRule="auto"/>
      <w:outlineLvl w:val="3"/>
    </w:pPr>
    <w:rPr>
      <w:rFonts w:ascii="Calibri" w:eastAsiaTheme="majorEastAsia" w:hAnsi="Calibri" w:cstheme="majorBidi"/>
      <w:b/>
      <w:iCs/>
      <w:color w:val="000000" w:themeColor="text1"/>
      <w:kern w:val="0"/>
      <w:sz w:val="26"/>
      <w:szCs w:val="28"/>
      <w14:ligatures w14:val="none"/>
    </w:rPr>
  </w:style>
  <w:style w:type="character" w:customStyle="1" w:styleId="AnalyticsChar">
    <w:name w:val="Analytics Char"/>
    <w:basedOn w:val="DefaultParagraphFont"/>
    <w:link w:val="Analytics"/>
    <w:uiPriority w:val="4"/>
    <w:rsid w:val="0063127F"/>
    <w:rPr>
      <w:rFonts w:ascii="Calibri" w:eastAsiaTheme="majorEastAsia" w:hAnsi="Calibri" w:cstheme="majorBidi"/>
      <w:b/>
      <w:iCs/>
      <w:color w:val="000000" w:themeColor="text1"/>
      <w:kern w:val="0"/>
      <w:sz w:val="26"/>
      <w:szCs w:val="28"/>
      <w14:ligatures w14:val="none"/>
    </w:rPr>
  </w:style>
  <w:style w:type="paragraph" w:customStyle="1" w:styleId="textbold">
    <w:name w:val="text bold"/>
    <w:basedOn w:val="Normal"/>
    <w:link w:val="Emphasis"/>
    <w:uiPriority w:val="8"/>
    <w:qFormat/>
    <w:rsid w:val="009C66A9"/>
    <w:pPr>
      <w:pBdr>
        <w:top w:val="single" w:sz="8" w:space="0" w:color="auto"/>
        <w:left w:val="single" w:sz="8" w:space="0" w:color="auto"/>
        <w:bottom w:val="single" w:sz="8" w:space="0" w:color="auto"/>
        <w:right w:val="single" w:sz="8" w:space="0" w:color="auto"/>
      </w:pBdr>
      <w:spacing w:line="256" w:lineRule="auto"/>
      <w:ind w:left="720"/>
      <w:jc w:val="both"/>
    </w:pPr>
    <w:rPr>
      <w:b/>
      <w:iCs/>
      <w:kern w:val="2"/>
      <w:sz w:val="24"/>
      <w:szCs w:val="24"/>
      <w:u w:val="single"/>
      <w:bdr w:val="single" w:sz="8" w:space="0" w:color="auto"/>
      <w14:ligatures w14:val="standardContextual"/>
    </w:rPr>
  </w:style>
  <w:style w:type="character" w:customStyle="1" w:styleId="anchor-text">
    <w:name w:val="anchor-text"/>
    <w:basedOn w:val="DefaultParagraphFont"/>
    <w:rsid w:val="009C66A9"/>
  </w:style>
  <w:style w:type="paragraph" w:styleId="NormalWeb">
    <w:name w:val="Normal (Web)"/>
    <w:basedOn w:val="Normal"/>
    <w:uiPriority w:val="99"/>
    <w:semiHidden/>
    <w:unhideWhenUsed/>
    <w:rsid w:val="004035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ericanaffairsjournal.org/2020/02/corporatism-for-the-twenty-first-century/" TargetMode="External"/><Relationship Id="rId18" Type="http://schemas.openxmlformats.org/officeDocument/2006/relationships/hyperlink" Target="https://americanaffairsjournal.org/2020/02/corporatism-for-the-twenty-first-century/" TargetMode="External"/><Relationship Id="rId26" Type="http://schemas.openxmlformats.org/officeDocument/2006/relationships/hyperlink" Target="https://www.politico.com/f/?id=00000173-0d14-dd78-a9ff-7fb6e2a70000" TargetMode="External"/><Relationship Id="rId39" Type="http://schemas.openxmlformats.org/officeDocument/2006/relationships/fontTable" Target="fontTable.xml"/><Relationship Id="rId21" Type="http://schemas.openxmlformats.org/officeDocument/2006/relationships/hyperlink" Target="https://americanaffairsjournal.org/2020/02/corporatism-for-the-twenty-first-century/" TargetMode="External"/><Relationship Id="rId34" Type="http://schemas.openxmlformats.org/officeDocument/2006/relationships/hyperlink" Target="https://ec.europa.eu/commission/presscorner/detail/en/IP_11_473" TargetMode="External"/><Relationship Id="rId7" Type="http://schemas.openxmlformats.org/officeDocument/2006/relationships/hyperlink" Target="https://search.lib.umich.edu/everything?query=Microsoft%2C+Google%2C+and+a+New+Era+of+Antitrust&amp;utm_source=lib-home" TargetMode="External"/><Relationship Id="rId12" Type="http://schemas.openxmlformats.org/officeDocument/2006/relationships/hyperlink" Target="https://americanaffairsjournal.org/2020/02/corporatism-for-the-twenty-first-century/" TargetMode="External"/><Relationship Id="rId17" Type="http://schemas.openxmlformats.org/officeDocument/2006/relationships/hyperlink" Target="https://americanaffairsjournal.org/2020/02/corporatism-for-the-twenty-first-century/" TargetMode="External"/><Relationship Id="rId25" Type="http://schemas.openxmlformats.org/officeDocument/2006/relationships/hyperlink" Target="https://repository.uchastings.edu/cgi/viewcontent.cgi?article=3999&amp;context=hastings_law_journal" TargetMode="External"/><Relationship Id="rId33" Type="http://schemas.openxmlformats.org/officeDocument/2006/relationships/hyperlink" Target="https://www.reuters.com/article/eu-cartel/update-5-unilever-pg-fined-315-mln-euros-for-price-fixing-idUSLDE73C0Y820110413" TargetMode="External"/><Relationship Id="rId38" Type="http://schemas.openxmlformats.org/officeDocument/2006/relationships/hyperlink" Target="https://clsbluesky.law.columbia.edu/2017/10/17/how-antitrust-affects-innovation/" TargetMode="External"/><Relationship Id="rId2" Type="http://schemas.openxmlformats.org/officeDocument/2006/relationships/styles" Target="styles.xml"/><Relationship Id="rId16" Type="http://schemas.openxmlformats.org/officeDocument/2006/relationships/hyperlink" Target="https://americanaffairsjournal.org/2020/02/corporatism-for-the-twenty-first-century/" TargetMode="External"/><Relationship Id="rId20" Type="http://schemas.openxmlformats.org/officeDocument/2006/relationships/hyperlink" Target="https://americanaffairsjournal.org/2020/02/corporatism-for-the-twenty-first-century/" TargetMode="External"/><Relationship Id="rId29" Type="http://schemas.openxmlformats.org/officeDocument/2006/relationships/hyperlink" Target="https://www.refinitiv.com/perspectives/future-of-investing-trading/climate-risk-and-the-auto-sector-the-impact-of-changing-consumer-demand/" TargetMode="External"/><Relationship Id="rId1" Type="http://schemas.openxmlformats.org/officeDocument/2006/relationships/numbering" Target="numbering.xml"/><Relationship Id="rId6" Type="http://schemas.openxmlformats.org/officeDocument/2006/relationships/hyperlink" Target="https://scholarship.law.slu.edu/cgi/viewcontent.cgi?article=1058&amp;context=jhlp" TargetMode="External"/><Relationship Id="rId11" Type="http://schemas.openxmlformats.org/officeDocument/2006/relationships/image" Target="media/image1.jpeg"/><Relationship Id="rId24" Type="http://schemas.openxmlformats.org/officeDocument/2006/relationships/hyperlink" Target="https://hbr.org/2022/10/when-climate-collaboration-is-treated-as-an-antitrust-violation" TargetMode="External"/><Relationship Id="rId32" Type="http://schemas.openxmlformats.org/officeDocument/2006/relationships/hyperlink" Target="https://www.stanfordlawreview.org/print/article/the-law-of-the-corporation-as-environmental-law/" TargetMode="External"/><Relationship Id="rId37" Type="http://schemas.openxmlformats.org/officeDocument/2006/relationships/hyperlink" Target="https://scholarship.law.vanderbilt.edu/cgi/viewcontent.cgi?article=1176&amp;context=jetlaw" TargetMode="External"/><Relationship Id="rId40" Type="http://schemas.openxmlformats.org/officeDocument/2006/relationships/theme" Target="theme/theme1.xml"/><Relationship Id="rId5" Type="http://schemas.openxmlformats.org/officeDocument/2006/relationships/hyperlink" Target="https://web-p-ebscohost-com.proxy.lib.umich.edu/ehost/pdfviewer/pdfviewer?vid=0&amp;sid=4ec44a75-ad27-4ca4-a43f-afd4049c0eca%40redis" TargetMode="External"/><Relationship Id="rId15" Type="http://schemas.openxmlformats.org/officeDocument/2006/relationships/hyperlink" Target="https://americanaffairsjournal.org/2020/02/corporatism-for-the-twenty-first-century/" TargetMode="External"/><Relationship Id="rId23" Type="http://schemas.openxmlformats.org/officeDocument/2006/relationships/hyperlink" Target="https://environment-review.yale.edu/reframing-antitrust-law-environmental-problem" TargetMode="External"/><Relationship Id="rId28" Type="http://schemas.openxmlformats.org/officeDocument/2006/relationships/hyperlink" Target="https://europe.autonews.com/automakers/toyota-honda-nissan-top-list-automakers-facing-climate-change-risks" TargetMode="External"/><Relationship Id="rId36" Type="http://schemas.openxmlformats.org/officeDocument/2006/relationships/hyperlink" Target="https://doi.org/10.1016/j.respol.2021.104295" TargetMode="External"/><Relationship Id="rId10" Type="http://schemas.openxmlformats.org/officeDocument/2006/relationships/hyperlink" Target="https://americanaffairsjournal.org/2020/02/corporatism-for-the-twenty-first-century/" TargetMode="External"/><Relationship Id="rId19" Type="http://schemas.openxmlformats.org/officeDocument/2006/relationships/hyperlink" Target="https://americanaffairsjournal.org/2020/02/corporatism-for-the-twenty-first-century/" TargetMode="External"/><Relationship Id="rId31" Type="http://schemas.openxmlformats.org/officeDocument/2006/relationships/hyperlink" Target="https://academic.oup.com/antitrust/article/8/2/354/5819564" TargetMode="External"/><Relationship Id="rId4" Type="http://schemas.openxmlformats.org/officeDocument/2006/relationships/webSettings" Target="webSettings.xml"/><Relationship Id="rId9" Type="http://schemas.openxmlformats.org/officeDocument/2006/relationships/hyperlink" Target="https://americanaffairsjournal.org/2020/02/corporatism-for-the-twenty-first-century/" TargetMode="External"/><Relationship Id="rId14" Type="http://schemas.openxmlformats.org/officeDocument/2006/relationships/hyperlink" Target="https://americanaffairsjournal.org/2020/02/corporatism-for-the-twenty-first-century/" TargetMode="External"/><Relationship Id="rId22" Type="http://schemas.openxmlformats.org/officeDocument/2006/relationships/hyperlink" Target="https://americanaffairsjournal.org/2020/02/corporatism-for-the-twenty-first-century/" TargetMode="External"/><Relationship Id="rId27" Type="http://schemas.openxmlformats.org/officeDocument/2006/relationships/hyperlink" Target="https://www.wsj.com/articles/justice-department-drops-antitrust-probe-of-auto-makers-involved-in-california-emissions-deal-11581114207" TargetMode="External"/><Relationship Id="rId30" Type="http://schemas.openxmlformats.org/officeDocument/2006/relationships/hyperlink" Target="https://e360.yale.edu/features/how-climate-change-is-disrupting-the-global-supply-chain" TargetMode="External"/><Relationship Id="rId35" Type="http://schemas.openxmlformats.org/officeDocument/2006/relationships/hyperlink" Target="https://www.imf.org/en/News/Articles/2023/04/11/pr23116-statement-imf-md-cop28-pres-un-sp-envoy-clim-action-finance" TargetMode="External"/><Relationship Id="rId8" Type="http://schemas.openxmlformats.org/officeDocument/2006/relationships/hyperlink" Target="https://americanaffairsjournal.org/2020/02/corporatism-for-the-twenty-first-century/"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ennettdombc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28</TotalTime>
  <Pages>90</Pages>
  <Words>45253</Words>
  <Characters>257943</Characters>
  <Application>Microsoft Office Word</Application>
  <DocSecurity>0</DocSecurity>
  <Lines>2149</Lines>
  <Paragraphs>605</Paragraphs>
  <ScaleCrop>false</ScaleCrop>
  <Company/>
  <LinksUpToDate>false</LinksUpToDate>
  <CharactersWithSpaces>302591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Dombcik, Bennett</dc:creator>
  <cp:keywords/>
  <dc:description/>
  <cp:lastModifiedBy>Dombcik, Bennett</cp:lastModifiedBy>
  <cp:revision>24</cp:revision>
  <dcterms:created xsi:type="dcterms:W3CDTF">2024-07-04T13:55:00Z</dcterms:created>
  <dcterms:modified xsi:type="dcterms:W3CDTF">2024-07-14T17:05:00Z</dcterms:modified>
</cp:coreProperties>
</file>