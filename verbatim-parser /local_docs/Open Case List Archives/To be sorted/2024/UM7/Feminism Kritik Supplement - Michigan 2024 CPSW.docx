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CE7DE8" w14:textId="4AF62FDC" w:rsidR="00D8529D" w:rsidRDefault="00D8529D" w:rsidP="00D8529D">
      <w:pPr>
        <w:pStyle w:val="Heading1"/>
      </w:pPr>
      <w:r>
        <w:t xml:space="preserve">Fem k </w:t>
      </w:r>
      <w:r w:rsidR="00133BF0">
        <w:t>–</w:t>
      </w:r>
      <w:r>
        <w:t xml:space="preserve"> </w:t>
      </w:r>
      <w:r w:rsidR="00133BF0">
        <w:t>updates</w:t>
      </w:r>
    </w:p>
    <w:p w14:paraId="5162396B" w14:textId="7FF3E9EA" w:rsidR="00F40AC7" w:rsidRPr="00F40AC7" w:rsidRDefault="00F40AC7" w:rsidP="00F40AC7">
      <w:r>
        <w:t>Enjoy!! –from: 'scotty p is the goat’ research group, aka Lily M., Lena, Lucas P., Maanyata, Norah P., Sonal S., Tavishi, Tenzin C.</w:t>
      </w:r>
    </w:p>
    <w:p w14:paraId="3B8430BC" w14:textId="26FB60DC" w:rsidR="00133BF0" w:rsidRDefault="009F75F8" w:rsidP="00512F98">
      <w:pPr>
        <w:pStyle w:val="Heading1"/>
      </w:pPr>
      <w:r>
        <w:t>N</w:t>
      </w:r>
      <w:r w:rsidR="00133BF0">
        <w:t>e</w:t>
      </w:r>
      <w:r>
        <w:t>g</w:t>
      </w:r>
    </w:p>
    <w:p w14:paraId="1332A355" w14:textId="73049B51" w:rsidR="00512F98" w:rsidRDefault="008A2EBB" w:rsidP="00512F98">
      <w:pPr>
        <w:pStyle w:val="Heading2"/>
      </w:pPr>
      <w:r>
        <w:t xml:space="preserve">Links/Alts </w:t>
      </w:r>
    </w:p>
    <w:p w14:paraId="77BCF9A5" w14:textId="23EC8241" w:rsidR="00AA40E3" w:rsidRPr="00AA40E3" w:rsidRDefault="00AA40E3" w:rsidP="00AA40E3">
      <w:pPr>
        <w:pStyle w:val="Heading2"/>
      </w:pPr>
      <w:r>
        <w:t xml:space="preserve">Generics </w:t>
      </w:r>
    </w:p>
    <w:p w14:paraId="316E5435" w14:textId="29B1990F" w:rsidR="00AA40E3" w:rsidRDefault="00AA40E3" w:rsidP="00AA40E3">
      <w:pPr>
        <w:pStyle w:val="Heading3"/>
      </w:pPr>
      <w:r>
        <w:t>1</w:t>
      </w:r>
      <w:r>
        <w:t>NC</w:t>
      </w:r>
      <w:r>
        <w:t>---L---</w:t>
      </w:r>
      <w:r>
        <w:t>IP</w:t>
      </w:r>
    </w:p>
    <w:p w14:paraId="7AA7ECBD" w14:textId="77777777" w:rsidR="005C0F18" w:rsidRPr="002041F0" w:rsidRDefault="005C0F18" w:rsidP="005C0F18">
      <w:pPr>
        <w:pStyle w:val="Heading4"/>
      </w:pPr>
      <w:r>
        <w:t>IP reformations are not enough to solve gender inequality, only an expansion curated to radical feminism can solve.</w:t>
      </w:r>
    </w:p>
    <w:p w14:paraId="173205B9" w14:textId="77777777" w:rsidR="005C0F18" w:rsidRPr="00BF5769" w:rsidRDefault="005C0F18" w:rsidP="005C0F18">
      <w:pPr>
        <w:rPr>
          <w:sz w:val="24"/>
        </w:rPr>
      </w:pPr>
      <w:r w:rsidRPr="004033DF">
        <w:rPr>
          <w:b/>
          <w:sz w:val="24"/>
        </w:rPr>
        <w:t>Firestone ’79</w:t>
      </w:r>
      <w:r>
        <w:t xml:space="preserve">, </w:t>
      </w:r>
      <w:r w:rsidRPr="00BF5769">
        <w:rPr>
          <w:sz w:val="18"/>
        </w:rPr>
        <w:t xml:space="preserve">(Shulamith Bath Shmuel Ben Ari Firestone was a Canadian-American radical feminist writer and activist, book republished 1979, “The Dialectic of Sex,” accessed 7.15.24, Ch.1, </w:t>
      </w:r>
      <w:hyperlink r:id="rId8" w:history="1">
        <w:r w:rsidRPr="00BF5769">
          <w:rPr>
            <w:rStyle w:val="Hyperlink"/>
            <w:sz w:val="18"/>
          </w:rPr>
          <w:t>https://www.marxists.org/subject/women/authors/firestone-shulamith/dialectic-sex.htm</w:t>
        </w:r>
      </w:hyperlink>
      <w:r w:rsidRPr="00BF5769">
        <w:rPr>
          <w:sz w:val="18"/>
          <w:szCs w:val="16"/>
        </w:rPr>
        <w:t>,) T.C--NN</w:t>
      </w:r>
    </w:p>
    <w:p w14:paraId="751255CF" w14:textId="77777777" w:rsidR="005C0F18" w:rsidRDefault="005C0F18" w:rsidP="005C0F18">
      <w:pPr>
        <w:rPr>
          <w:sz w:val="16"/>
        </w:rPr>
      </w:pPr>
      <w:r w:rsidRPr="004033DF">
        <w:rPr>
          <w:u w:val="single"/>
        </w:rPr>
        <w:t xml:space="preserve">Sex class is so </w:t>
      </w:r>
      <w:r w:rsidRPr="007C1AE2">
        <w:rPr>
          <w:rStyle w:val="Emphasis"/>
        </w:rPr>
        <w:t>deep</w:t>
      </w:r>
      <w:r w:rsidRPr="004033DF">
        <w:rPr>
          <w:u w:val="single"/>
        </w:rPr>
        <w:t xml:space="preserve"> as to be </w:t>
      </w:r>
      <w:r w:rsidRPr="007C1AE2">
        <w:rPr>
          <w:rStyle w:val="Emphasis"/>
        </w:rPr>
        <w:t>invisible</w:t>
      </w:r>
      <w:r w:rsidRPr="004033DF">
        <w:rPr>
          <w:u w:val="single"/>
        </w:rPr>
        <w:t xml:space="preserve">. Or it may appear as a superficial inequality, one that can be solved by merely a few reforms, or perhaps by the full integration of women into the </w:t>
      </w:r>
      <w:proofErr w:type="spellStart"/>
      <w:r w:rsidRPr="004033DF">
        <w:rPr>
          <w:u w:val="single"/>
        </w:rPr>
        <w:t>labour</w:t>
      </w:r>
      <w:proofErr w:type="spellEnd"/>
      <w:r w:rsidRPr="004033DF">
        <w:rPr>
          <w:u w:val="single"/>
        </w:rPr>
        <w:t xml:space="preserve"> force</w:t>
      </w:r>
      <w:r w:rsidRPr="002041F0">
        <w:rPr>
          <w:u w:val="single"/>
        </w:rPr>
        <w:t>. But the reaction of the common man, woman, and child </w:t>
      </w:r>
      <w:r w:rsidRPr="002041F0">
        <w:rPr>
          <w:i/>
          <w:iCs/>
          <w:u w:val="single"/>
        </w:rPr>
        <w:t>- 'That? </w:t>
      </w:r>
      <w:r w:rsidRPr="002041F0">
        <w:rPr>
          <w:u w:val="single"/>
        </w:rPr>
        <w:t>Why you can't change </w:t>
      </w:r>
      <w:r w:rsidRPr="002041F0">
        <w:rPr>
          <w:i/>
          <w:iCs/>
          <w:u w:val="single"/>
        </w:rPr>
        <w:t>that! </w:t>
      </w:r>
      <w:r w:rsidRPr="002041F0">
        <w:rPr>
          <w:u w:val="single"/>
        </w:rPr>
        <w:t>You must be out of your mind!' - is the closest to the truth. We are talking about something every bit as deep as that. This gut reaction - the assumption that, even when they don't know it, feminists are talking about changing a fundamental biological condition</w:t>
      </w:r>
      <w:r w:rsidRPr="007C1AE2">
        <w:rPr>
          <w:sz w:val="16"/>
        </w:rPr>
        <w:t xml:space="preserve"> - is an honest one. That so profound a change cannot be easily fitted into traditional categories of thought, e.g., 'political', is not because these categories do not apply but because they are not big enough: radical feminism bursts through them. If there were another word more all-embracing than </w:t>
      </w:r>
      <w:r w:rsidRPr="007C1AE2">
        <w:rPr>
          <w:i/>
          <w:iCs/>
          <w:sz w:val="16"/>
        </w:rPr>
        <w:t>revolution </w:t>
      </w:r>
      <w:r w:rsidRPr="007C1AE2">
        <w:rPr>
          <w:sz w:val="16"/>
        </w:rPr>
        <w:t xml:space="preserve">- we would use it. </w:t>
      </w:r>
      <w:r w:rsidRPr="004033DF">
        <w:rPr>
          <w:u w:val="single"/>
        </w:rPr>
        <w:t>Until a certain level of evolution had been reached and technology had achieved its present sophistication, to question fundamental biological conditions was insanity. Why should a woman give up her precious seat in the cattle car for a bloody struggle she could not hope to win? But, for the first time in some countries, the preconditions for feminist revolution exist - indeed, the situation is beginning to </w:t>
      </w:r>
      <w:r w:rsidRPr="004033DF">
        <w:rPr>
          <w:i/>
          <w:iCs/>
          <w:u w:val="single"/>
        </w:rPr>
        <w:t>demand </w:t>
      </w:r>
      <w:r w:rsidRPr="004033DF">
        <w:rPr>
          <w:u w:val="single"/>
        </w:rPr>
        <w:t>such a revolution.</w:t>
      </w:r>
      <w:r w:rsidRPr="007C1AE2">
        <w:rPr>
          <w:sz w:val="16"/>
        </w:rPr>
        <w:t xml:space="preserve"> </w:t>
      </w:r>
      <w:r w:rsidRPr="004033DF">
        <w:rPr>
          <w:u w:val="single"/>
        </w:rPr>
        <w:t>The first women are fleeing the massacre, and sharing and tottering, are beginning to find each other. Their first move is a careful joint observation</w:t>
      </w:r>
      <w:r w:rsidRPr="007C1AE2">
        <w:rPr>
          <w:sz w:val="16"/>
        </w:rPr>
        <w:t xml:space="preserve">, to </w:t>
      </w:r>
      <w:proofErr w:type="spellStart"/>
      <w:r w:rsidRPr="007C1AE2">
        <w:rPr>
          <w:sz w:val="16"/>
        </w:rPr>
        <w:t>resensitise</w:t>
      </w:r>
      <w:proofErr w:type="spellEnd"/>
      <w:r w:rsidRPr="007C1AE2">
        <w:rPr>
          <w:sz w:val="16"/>
        </w:rPr>
        <w:t xml:space="preserve"> a fractured consciousness. This is painful: no matter how many levels of consciousness one reaches, the problem always goes deeper. It is everywhere. The division yin and yang </w:t>
      </w:r>
      <w:proofErr w:type="gramStart"/>
      <w:r w:rsidRPr="007C1AE2">
        <w:rPr>
          <w:sz w:val="16"/>
        </w:rPr>
        <w:t>pervades</w:t>
      </w:r>
      <w:proofErr w:type="gramEnd"/>
      <w:r w:rsidRPr="007C1AE2">
        <w:rPr>
          <w:sz w:val="16"/>
        </w:rPr>
        <w:t xml:space="preserve"> all culture, history, economics, nature itself; modern Western versions of sex discrimination are only the most recent layer. To so heighten one's sensitivity to sexism presents problems far worse than the black militant's new awareness of racism: feminists </w:t>
      </w:r>
      <w:proofErr w:type="gramStart"/>
      <w:r w:rsidRPr="007C1AE2">
        <w:rPr>
          <w:sz w:val="16"/>
        </w:rPr>
        <w:t>have to</w:t>
      </w:r>
      <w:proofErr w:type="gramEnd"/>
      <w:r w:rsidRPr="007C1AE2">
        <w:rPr>
          <w:sz w:val="16"/>
        </w:rPr>
        <w:t xml:space="preserve"> question, not just all of </w:t>
      </w:r>
      <w:r w:rsidRPr="007C1AE2">
        <w:rPr>
          <w:i/>
          <w:iCs/>
          <w:sz w:val="16"/>
        </w:rPr>
        <w:t>Western </w:t>
      </w:r>
      <w:r w:rsidRPr="007C1AE2">
        <w:rPr>
          <w:sz w:val="16"/>
        </w:rPr>
        <w:t xml:space="preserve">culture, but the </w:t>
      </w:r>
      <w:proofErr w:type="spellStart"/>
      <w:r w:rsidRPr="007C1AE2">
        <w:rPr>
          <w:sz w:val="16"/>
        </w:rPr>
        <w:t>organisation</w:t>
      </w:r>
      <w:proofErr w:type="spellEnd"/>
      <w:r w:rsidRPr="007C1AE2">
        <w:rPr>
          <w:sz w:val="16"/>
        </w:rPr>
        <w:t xml:space="preserve"> of culture itself, and further, even the very </w:t>
      </w:r>
      <w:proofErr w:type="spellStart"/>
      <w:r w:rsidRPr="007C1AE2">
        <w:rPr>
          <w:sz w:val="16"/>
        </w:rPr>
        <w:t>organisation</w:t>
      </w:r>
      <w:proofErr w:type="spellEnd"/>
      <w:r w:rsidRPr="007C1AE2">
        <w:rPr>
          <w:sz w:val="16"/>
        </w:rPr>
        <w:t xml:space="preserve"> of nature. Many women give up in despair: if </w:t>
      </w:r>
      <w:r w:rsidRPr="007C1AE2">
        <w:rPr>
          <w:i/>
          <w:iCs/>
          <w:sz w:val="16"/>
        </w:rPr>
        <w:t>that's </w:t>
      </w:r>
      <w:r w:rsidRPr="007C1AE2">
        <w:rPr>
          <w:sz w:val="16"/>
        </w:rPr>
        <w:t xml:space="preserve">how deep it </w:t>
      </w:r>
      <w:proofErr w:type="gramStart"/>
      <w:r w:rsidRPr="007C1AE2">
        <w:rPr>
          <w:sz w:val="16"/>
        </w:rPr>
        <w:t>goes</w:t>
      </w:r>
      <w:proofErr w:type="gramEnd"/>
      <w:r w:rsidRPr="007C1AE2">
        <w:rPr>
          <w:sz w:val="16"/>
        </w:rPr>
        <w:t xml:space="preserve"> they don't want to know. Others continue strengthening and enlarging the movement, their painful sensitivity to female oppression existing for a purpose: eventually to eliminate it. Before we can act to change a situation, however, we must know how it has arisen and evolved, and through what institutions it now operates. Engels's '[We must] examine the historic succession of events from which the antagonism has sprung in order to discover in the conditions thus created the means of ending the conflict.' For feminist revolution we shall need an analysis of the dynamics of sex war as comprehensive as the Marx-Engels analysis of class antagonism was for the economic revolution. More comprehensive. For we are dealing with a larger problem, with an oppression that goes back beyond recorded history to the animal kingdom itself. In creating such an </w:t>
      </w:r>
      <w:proofErr w:type="gramStart"/>
      <w:r w:rsidRPr="007C1AE2">
        <w:rPr>
          <w:sz w:val="16"/>
        </w:rPr>
        <w:t>analysis</w:t>
      </w:r>
      <w:proofErr w:type="gramEnd"/>
      <w:r w:rsidRPr="007C1AE2">
        <w:rPr>
          <w:sz w:val="16"/>
        </w:rPr>
        <w:t xml:space="preserve"> we can learn a lot from Marx and Engels: not their literal opinions about women - about the </w:t>
      </w:r>
      <w:r w:rsidRPr="007C1AE2">
        <w:rPr>
          <w:u w:val="single"/>
        </w:rPr>
        <w:t>condition of women as an oppressed class</w:t>
      </w:r>
      <w:r w:rsidRPr="007C1AE2">
        <w:rPr>
          <w:sz w:val="16"/>
        </w:rPr>
        <w:t xml:space="preserve"> they know next to nothing, </w:t>
      </w:r>
      <w:proofErr w:type="spellStart"/>
      <w:r w:rsidRPr="007C1AE2">
        <w:rPr>
          <w:sz w:val="16"/>
        </w:rPr>
        <w:t>recognising</w:t>
      </w:r>
      <w:proofErr w:type="spellEnd"/>
      <w:r w:rsidRPr="007C1AE2">
        <w:rPr>
          <w:sz w:val="16"/>
        </w:rPr>
        <w:t xml:space="preserve"> it only where it overlaps with economics but rather -their--analytic </w:t>
      </w:r>
      <w:r w:rsidRPr="007C1AE2">
        <w:rPr>
          <w:i/>
          <w:iCs/>
          <w:sz w:val="16"/>
        </w:rPr>
        <w:t>method.</w:t>
      </w:r>
      <w:r w:rsidRPr="007C1AE2">
        <w:rPr>
          <w:sz w:val="16"/>
        </w:rPr>
        <w:t xml:space="preserve"> Marx and Engels outdid their socialist forerunners in that they developed a method of analysis which was both </w:t>
      </w:r>
      <w:r w:rsidRPr="007C1AE2">
        <w:rPr>
          <w:i/>
          <w:iCs/>
          <w:sz w:val="16"/>
        </w:rPr>
        <w:t>dialectical</w:t>
      </w:r>
      <w:r w:rsidRPr="007C1AE2">
        <w:rPr>
          <w:sz w:val="16"/>
        </w:rPr>
        <w:t> and</w:t>
      </w:r>
      <w:r w:rsidRPr="007C1AE2">
        <w:rPr>
          <w:i/>
          <w:iCs/>
          <w:sz w:val="16"/>
        </w:rPr>
        <w:t> materialist. </w:t>
      </w:r>
      <w:r w:rsidRPr="007C1AE2">
        <w:rPr>
          <w:sz w:val="16"/>
        </w:rPr>
        <w:t xml:space="preserve">The first in centuries to view history dialectically, they saw the world as process, a natural flux of action and reaction, of opposites yet inseparable and interpenetrating. Because they were able to perceive history as movie rather than as snapshot, they attempted to avoid falling into the stagnant 'metaphysical' view that had trapped so many other great minds. (This sort of analysis itself may be a product of the sex division, as discussed in Chapter 9.) They combined this view of the dynamic interplay of historical forces with a materialist one, that is, they attempted for the first time to put historical and cultural change on a real basis, to trace the development of economic classes to organic causes. By understanding thoroughly the mechanics of history, they hoped to show men how to master it. Socialist thinkers prior to Marx and Engels, such as Fourier, Owen, and Bebel, had been able to do no more than </w:t>
      </w:r>
      <w:proofErr w:type="spellStart"/>
      <w:r w:rsidRPr="007C1AE2">
        <w:rPr>
          <w:sz w:val="16"/>
        </w:rPr>
        <w:t>moralise</w:t>
      </w:r>
      <w:proofErr w:type="spellEnd"/>
      <w:r w:rsidRPr="007C1AE2">
        <w:rPr>
          <w:sz w:val="16"/>
        </w:rPr>
        <w:t xml:space="preserve"> about existing social inequalities, positing an ideal world where class privilege and exploitation should not exist - in the same way that early feminist thinkers posited a world where male privilege and exploitation ought not exist - by mere virtue of good will. In both cases, because the early thinkers did not really understand how the social injustice had evolved, maintained itself, or could be eliminated, their ideas existed in a cultural vacuum, utopian. Marx and Engels, on the other hand, </w:t>
      </w:r>
      <w:proofErr w:type="gramStart"/>
      <w:r w:rsidRPr="007C1AE2">
        <w:rPr>
          <w:sz w:val="16"/>
        </w:rPr>
        <w:t>attempted .</w:t>
      </w:r>
      <w:proofErr w:type="gramEnd"/>
      <w:r w:rsidRPr="007C1AE2">
        <w:rPr>
          <w:sz w:val="16"/>
        </w:rPr>
        <w:t xml:space="preserve"> a scientific approach to history, </w:t>
      </w:r>
      <w:proofErr w:type="gramStart"/>
      <w:r w:rsidRPr="007C1AE2">
        <w:rPr>
          <w:sz w:val="16"/>
        </w:rPr>
        <w:t>They</w:t>
      </w:r>
      <w:proofErr w:type="gramEnd"/>
      <w:r w:rsidRPr="007C1AE2">
        <w:rPr>
          <w:sz w:val="16"/>
        </w:rPr>
        <w:t xml:space="preserve"> traced the class conflict to its real economic origins, projecting an economic solution based on objective economic preconditions already present: the seizure by the proletariat of the means of production would lead to a communism in which government had withered away, no longer needed to repress the lower class for the sake of the higher. In the classless society the interests of every individual would be synonymous with those of the larger society. But the doctrine of historical materialism, much as it was a brilliant advance over previous historical analysis, was not the complete answer, as later events bore out. For though Marx and Engels grounded their </w:t>
      </w:r>
      <w:proofErr w:type="gramStart"/>
      <w:r w:rsidRPr="007C1AE2">
        <w:rPr>
          <w:sz w:val="16"/>
        </w:rPr>
        <w:t>theory in reality, it</w:t>
      </w:r>
      <w:proofErr w:type="gramEnd"/>
      <w:r w:rsidRPr="007C1AE2">
        <w:rPr>
          <w:sz w:val="16"/>
        </w:rPr>
        <w:t xml:space="preserve"> was only a </w:t>
      </w:r>
      <w:r w:rsidRPr="007C1AE2">
        <w:rPr>
          <w:i/>
          <w:iCs/>
          <w:sz w:val="16"/>
        </w:rPr>
        <w:t>partial</w:t>
      </w:r>
      <w:r w:rsidRPr="007C1AE2">
        <w:rPr>
          <w:sz w:val="16"/>
        </w:rPr>
        <w:t> reality. Here is Engels's strictly economic definition of historical materialism from </w:t>
      </w:r>
      <w:r w:rsidRPr="007C1AE2">
        <w:rPr>
          <w:i/>
          <w:iCs/>
          <w:sz w:val="16"/>
        </w:rPr>
        <w:t>Socialism: Utopian or Scientific</w:t>
      </w:r>
      <w:r w:rsidRPr="007C1AE2">
        <w:rPr>
          <w:sz w:val="16"/>
        </w:rPr>
        <w:t>: Historical materialism is that view of the course of history which seeks the </w:t>
      </w:r>
      <w:r w:rsidRPr="007C1AE2">
        <w:rPr>
          <w:i/>
          <w:iCs/>
          <w:sz w:val="16"/>
        </w:rPr>
        <w:t>ultimate </w:t>
      </w:r>
      <w:r w:rsidRPr="007C1AE2">
        <w:rPr>
          <w:sz w:val="16"/>
        </w:rPr>
        <w:t>cause and the great moving power of all historical events in the economic development of society, in the changes of tile modes of production and exchange, in the consequent division of society into distinct classes, and in the struggles of these classes against one another-. (Italics mine)</w:t>
      </w:r>
    </w:p>
    <w:p w14:paraId="5B72CA9A" w14:textId="77777777" w:rsidR="005C0F18" w:rsidRPr="005B7F34" w:rsidRDefault="005C0F18" w:rsidP="005C0F18">
      <w:pPr>
        <w:rPr>
          <w:sz w:val="16"/>
        </w:rPr>
      </w:pPr>
    </w:p>
    <w:p w14:paraId="4E8DCEFC" w14:textId="77777777" w:rsidR="00C5684F" w:rsidRDefault="00C5684F" w:rsidP="00C5684F">
      <w:pPr>
        <w:pStyle w:val="Heading4"/>
        <w:rPr>
          <w:rFonts w:asciiTheme="minorHAnsi" w:hAnsiTheme="minorHAnsi" w:cstheme="minorHAnsi"/>
          <w:sz w:val="22"/>
        </w:rPr>
      </w:pPr>
      <w:r>
        <w:rPr>
          <w:rFonts w:asciiTheme="minorHAnsi" w:hAnsiTheme="minorHAnsi" w:cstheme="minorHAnsi"/>
          <w:sz w:val="22"/>
        </w:rPr>
        <w:t>IPR bad for Women</w:t>
      </w:r>
    </w:p>
    <w:p w14:paraId="314A879E" w14:textId="77777777" w:rsidR="00C5684F" w:rsidRPr="006C041C" w:rsidRDefault="00C5684F" w:rsidP="00C5684F">
      <w:r w:rsidRPr="006C041C">
        <w:rPr>
          <w:rStyle w:val="Style13ptBold"/>
        </w:rPr>
        <w:t>Institute for Women’s Policy Research ‘</w:t>
      </w:r>
      <w:proofErr w:type="gramStart"/>
      <w:r w:rsidRPr="006C041C">
        <w:rPr>
          <w:rStyle w:val="Style13ptBold"/>
        </w:rPr>
        <w:t>20</w:t>
      </w:r>
      <w:r>
        <w:t xml:space="preserve">  (</w:t>
      </w:r>
      <w:proofErr w:type="gramEnd"/>
      <w:r>
        <w:t>Institute for Women’s Policy Research, “Innovation and Intellectual Property among Women Entrepreneurs” 10/28/20. Accessed 07/17/2024 https://iwpr.org/innovation-and-intellectual-property-among-women-entrepreneurs/) IL TG</w:t>
      </w:r>
    </w:p>
    <w:p w14:paraId="13418BB9" w14:textId="77777777" w:rsidR="00C5684F" w:rsidRDefault="00C5684F" w:rsidP="00C5684F">
      <w:r>
        <w:t xml:space="preserve">Women make up growing share of U.S. entrepreneurs, with much of that growth driven by women of color (American Express Open 2017). </w:t>
      </w:r>
      <w:r w:rsidRPr="00BB484F">
        <w:rPr>
          <w:rStyle w:val="StyleUnderline"/>
          <w:highlight w:val="green"/>
        </w:rPr>
        <w:t xml:space="preserve">Women are </w:t>
      </w:r>
      <w:r w:rsidRPr="00BB484F">
        <w:rPr>
          <w:rStyle w:val="Emphasis"/>
          <w:highlight w:val="green"/>
        </w:rPr>
        <w:t xml:space="preserve">far less likely </w:t>
      </w:r>
      <w:r w:rsidRPr="00BB484F">
        <w:rPr>
          <w:rStyle w:val="StyleUnderline"/>
          <w:highlight w:val="green"/>
        </w:rPr>
        <w:t xml:space="preserve">than men, </w:t>
      </w:r>
      <w:r w:rsidRPr="00BB484F">
        <w:rPr>
          <w:rStyle w:val="StyleUnderline"/>
        </w:rPr>
        <w:t>however</w:t>
      </w:r>
      <w:r w:rsidRPr="00BB484F">
        <w:rPr>
          <w:rStyle w:val="StyleUnderline"/>
          <w:highlight w:val="green"/>
        </w:rPr>
        <w:t>, to hold patents</w:t>
      </w:r>
      <w:r>
        <w:t xml:space="preserve"> (Milli et al. 2016), which has important implications for their business success, particularly for those in STEM industries, where patents are more common. Similarly, Bell et al. (2016) </w:t>
      </w:r>
      <w:proofErr w:type="gramStart"/>
      <w:r>
        <w:t>show</w:t>
      </w:r>
      <w:proofErr w:type="gramEnd"/>
      <w:r>
        <w:t xml:space="preserve"> that </w:t>
      </w:r>
      <w:r w:rsidRPr="00BB484F">
        <w:rPr>
          <w:rStyle w:val="StyleUnderline"/>
          <w:highlight w:val="green"/>
        </w:rPr>
        <w:t>children from minority racial and ethnic groups</w:t>
      </w:r>
      <w:r w:rsidRPr="00BB484F">
        <w:rPr>
          <w:rStyle w:val="StyleUnderline"/>
        </w:rPr>
        <w:t xml:space="preserve">, apart from Asian children, </w:t>
      </w:r>
      <w:r w:rsidRPr="00BB484F">
        <w:rPr>
          <w:rStyle w:val="StyleUnderline"/>
          <w:highlight w:val="green"/>
        </w:rPr>
        <w:t>are much less likely to grow up to be</w:t>
      </w:r>
      <w:r w:rsidRPr="00BB484F">
        <w:rPr>
          <w:rStyle w:val="StyleUnderline"/>
        </w:rPr>
        <w:t xml:space="preserve"> </w:t>
      </w:r>
      <w:r w:rsidRPr="00BB484F">
        <w:rPr>
          <w:rStyle w:val="StyleUnderline"/>
          <w:highlight w:val="green"/>
        </w:rPr>
        <w:t>inventors</w:t>
      </w:r>
      <w:r>
        <w:t>: White children are three times as likely as Black children, and eight times as likely as Hispanic children, to become inventors as adults.</w:t>
      </w:r>
    </w:p>
    <w:p w14:paraId="5499EB15" w14:textId="77777777" w:rsidR="00C5684F" w:rsidRDefault="00C5684F" w:rsidP="00C5684F">
      <w:r>
        <w:t xml:space="preserve">Previous research has found that intellectual property rights, including patents, can play an important role in business success. Many lenders consider patent ownership, or at least having a patent application filed, an important factor in making their funding decisions: </w:t>
      </w:r>
      <w:r w:rsidRPr="00BB484F">
        <w:rPr>
          <w:rStyle w:val="StyleUnderline"/>
        </w:rPr>
        <w:t xml:space="preserve">patent </w:t>
      </w:r>
      <w:r w:rsidRPr="00BB484F">
        <w:rPr>
          <w:rStyle w:val="StyleUnderline"/>
          <w:highlight w:val="green"/>
        </w:rPr>
        <w:t>holders are more likely to receive private equity financing</w:t>
      </w:r>
      <w:r w:rsidRPr="00BB484F">
        <w:rPr>
          <w:rStyle w:val="StyleUnderline"/>
        </w:rPr>
        <w:t xml:space="preserve"> from venture capitalists </w:t>
      </w:r>
      <w:r w:rsidRPr="00BB484F">
        <w:rPr>
          <w:rStyle w:val="StyleUnderline"/>
          <w:highlight w:val="green"/>
        </w:rPr>
        <w:t>and</w:t>
      </w:r>
      <w:r w:rsidRPr="00BB484F">
        <w:rPr>
          <w:rStyle w:val="StyleUnderline"/>
        </w:rPr>
        <w:t xml:space="preserve"> typically receive funding more quickly than entrepreneurs who do not hold patents</w:t>
      </w:r>
      <w:r>
        <w:t xml:space="preserve"> (</w:t>
      </w:r>
      <w:proofErr w:type="spellStart"/>
      <w:r>
        <w:t>Häussler</w:t>
      </w:r>
      <w:proofErr w:type="spellEnd"/>
      <w:r>
        <w:t xml:space="preserve">, Harhoff, and Mueller 2012; Graham et al. 2009). Patents have also been linked to </w:t>
      </w:r>
      <w:r w:rsidRPr="00BB484F">
        <w:rPr>
          <w:rStyle w:val="StyleUnderline"/>
          <w:highlight w:val="green"/>
        </w:rPr>
        <w:t>greater market value</w:t>
      </w:r>
      <w:r w:rsidRPr="00BB484F">
        <w:rPr>
          <w:rStyle w:val="StyleUnderline"/>
        </w:rPr>
        <w:t xml:space="preserve"> among established businesses</w:t>
      </w:r>
      <w:r>
        <w:t xml:space="preserve"> (Hall, Jaffe, and Trajtenberg 2005). Higher rates of patenting or other intellectual property holdings </w:t>
      </w:r>
      <w:r w:rsidRPr="00BB484F">
        <w:rPr>
          <w:rStyle w:val="StyleUnderline"/>
        </w:rPr>
        <w:t xml:space="preserve">among women business owners </w:t>
      </w:r>
      <w:r w:rsidRPr="00BB484F">
        <w:rPr>
          <w:rStyle w:val="Emphasis"/>
        </w:rPr>
        <w:t>could improve their access</w:t>
      </w:r>
      <w:r w:rsidRPr="00BB484F">
        <w:rPr>
          <w:rStyle w:val="StyleUnderline"/>
        </w:rPr>
        <w:t xml:space="preserve"> to financing and help them achieve their growth aspirations and maximize revenues</w:t>
      </w:r>
      <w:r>
        <w:t>.</w:t>
      </w:r>
    </w:p>
    <w:p w14:paraId="2FDC6B48" w14:textId="77777777" w:rsidR="00C5684F" w:rsidRDefault="00C5684F" w:rsidP="00C5684F">
      <w:r>
        <w:t xml:space="preserve">Progress toward gender and racial/ethnic equity in innovation would also benefit society. Diverse contributions are essential to identifying and developing solutions to the pressing problems confronting individual communities and the world more broadly. An array of unique standpoints </w:t>
      </w:r>
      <w:proofErr w:type="gramStart"/>
      <w:r>
        <w:t>offer</w:t>
      </w:r>
      <w:proofErr w:type="gramEnd"/>
      <w:r>
        <w:t xml:space="preserve"> invaluable perspectives for innovation. By </w:t>
      </w:r>
      <w:r w:rsidRPr="00BB484F">
        <w:rPr>
          <w:rStyle w:val="StyleUnderline"/>
          <w:highlight w:val="green"/>
        </w:rPr>
        <w:t>integrating more women and p</w:t>
      </w:r>
      <w:r w:rsidRPr="00BB484F">
        <w:rPr>
          <w:rStyle w:val="StyleUnderline"/>
        </w:rPr>
        <w:t xml:space="preserve">eople </w:t>
      </w:r>
      <w:r w:rsidRPr="00BB484F">
        <w:rPr>
          <w:rStyle w:val="StyleUnderline"/>
          <w:highlight w:val="green"/>
        </w:rPr>
        <w:t>o</w:t>
      </w:r>
      <w:r w:rsidRPr="00BB484F">
        <w:rPr>
          <w:rStyle w:val="StyleUnderline"/>
        </w:rPr>
        <w:t xml:space="preserve">f </w:t>
      </w:r>
      <w:r w:rsidRPr="00BB484F">
        <w:rPr>
          <w:rStyle w:val="StyleUnderline"/>
          <w:highlight w:val="green"/>
        </w:rPr>
        <w:t>c</w:t>
      </w:r>
      <w:r w:rsidRPr="00BB484F">
        <w:rPr>
          <w:rStyle w:val="StyleUnderline"/>
        </w:rPr>
        <w:t xml:space="preserve">olor </w:t>
      </w:r>
      <w:r w:rsidRPr="00BB484F">
        <w:rPr>
          <w:rStyle w:val="StyleUnderline"/>
          <w:highlight w:val="green"/>
        </w:rPr>
        <w:t>into the innovation ecosystem</w:t>
      </w:r>
      <w:r w:rsidRPr="00BB484F">
        <w:rPr>
          <w:rStyle w:val="StyleUnderline"/>
        </w:rPr>
        <w:t xml:space="preserve">, </w:t>
      </w:r>
      <w:r w:rsidRPr="00BB484F">
        <w:rPr>
          <w:rStyle w:val="StyleUnderline"/>
          <w:highlight w:val="green"/>
        </w:rPr>
        <w:t xml:space="preserve">we will </w:t>
      </w:r>
      <w:r w:rsidRPr="00BB484F">
        <w:rPr>
          <w:rStyle w:val="Emphasis"/>
          <w:highlight w:val="green"/>
        </w:rPr>
        <w:t>benefit from the contributions</w:t>
      </w:r>
      <w:r w:rsidRPr="00BB484F">
        <w:rPr>
          <w:rStyle w:val="StyleUnderline"/>
        </w:rPr>
        <w:t xml:space="preserve"> of more talented inventors</w:t>
      </w:r>
      <w:r>
        <w:t xml:space="preserve"> and the ideas, products, and solutions they can develop if provided the opportunity.</w:t>
      </w:r>
    </w:p>
    <w:p w14:paraId="360C7D27" w14:textId="77777777" w:rsidR="00C5684F" w:rsidRDefault="00C5684F" w:rsidP="00C5684F">
      <w:r>
        <w:t xml:space="preserve">Until recently, data on the intellectual property (IP) holdings and other research and development (R&amp;D) activities among entrepreneurs were limited. New data from the Annual Survey of Entrepreneurs, a new survey on employer firms gathered by the Census Bureau, however, provide an unprecedented opportunity to examine a broad array of IP holdings, patenting activity, and R&amp;D activities among entrepreneurs by gender, and by race and ethnicity. This report documents participation in these activities </w:t>
      </w:r>
      <w:r w:rsidRPr="00BB484F">
        <w:rPr>
          <w:rStyle w:val="StyleUnderline"/>
        </w:rPr>
        <w:t>among women- and men-owned employer firms and explores how these activities relate to business outcomes, such as funding, revenue, and survival</w:t>
      </w:r>
      <w:r>
        <w:t xml:space="preserve">.[1] The report also uses data from the 1997-2010 waves of the Survey of Business Owners to discuss </w:t>
      </w:r>
      <w:r w:rsidRPr="00BB484F">
        <w:rPr>
          <w:rStyle w:val="StyleUnderline"/>
        </w:rPr>
        <w:t>women’s representation as entrepreneurs over time</w:t>
      </w:r>
      <w:r>
        <w:t>.</w:t>
      </w:r>
    </w:p>
    <w:p w14:paraId="182A0C66" w14:textId="77777777" w:rsidR="00C5684F" w:rsidRDefault="00C5684F" w:rsidP="00C5684F">
      <w:pPr>
        <w:pStyle w:val="Heading4"/>
        <w:rPr>
          <w:rFonts w:asciiTheme="minorHAnsi" w:hAnsiTheme="minorHAnsi" w:cstheme="minorHAnsi"/>
          <w:sz w:val="22"/>
        </w:rPr>
      </w:pPr>
      <w:r>
        <w:rPr>
          <w:rFonts w:asciiTheme="minorHAnsi" w:hAnsiTheme="minorHAnsi" w:cstheme="minorHAnsi"/>
          <w:sz w:val="22"/>
        </w:rPr>
        <w:t>IPR is sexist and racist</w:t>
      </w:r>
    </w:p>
    <w:p w14:paraId="202A669F" w14:textId="77777777" w:rsidR="00C5684F" w:rsidRPr="006C041C" w:rsidRDefault="00C5684F" w:rsidP="00C5684F">
      <w:r w:rsidRPr="006C041C">
        <w:rPr>
          <w:rStyle w:val="Style13ptBold"/>
        </w:rPr>
        <w:t>Greene ‘</w:t>
      </w:r>
      <w:proofErr w:type="gramStart"/>
      <w:r w:rsidRPr="006C041C">
        <w:rPr>
          <w:rStyle w:val="Style13ptBold"/>
        </w:rPr>
        <w:t>08</w:t>
      </w:r>
      <w:r>
        <w:t xml:space="preserve">  (</w:t>
      </w:r>
      <w:proofErr w:type="gramEnd"/>
      <w:r>
        <w:t>K.J. Greene, “Intellectual Property at the Intersection of Race and Gender: Lady Sings the Blues” 2008. Accessed 07/17/2024 chrome -extension://efaidnbmnnnibpcajpcglclefindmkaj/https://digitalcommons.wcl.american.edu/cgi/viewcontent.cgi?article=1040&amp;context=jgspl /) IL TG</w:t>
      </w:r>
    </w:p>
    <w:p w14:paraId="15AF92C5" w14:textId="77777777" w:rsidR="00C5684F" w:rsidRPr="00DC7611" w:rsidRDefault="00C5684F" w:rsidP="00C5684F">
      <w:pPr>
        <w:rPr>
          <w:rStyle w:val="StyleUnderline"/>
        </w:rPr>
      </w:pPr>
      <w:r w:rsidRPr="00BB484F">
        <w:t xml:space="preserve">Traditionally, </w:t>
      </w:r>
      <w:r w:rsidRPr="00DC7611">
        <w:rPr>
          <w:rStyle w:val="Emphasis"/>
          <w:highlight w:val="green"/>
        </w:rPr>
        <w:t>IP</w:t>
      </w:r>
      <w:r w:rsidRPr="00BB484F">
        <w:t xml:space="preserve"> scholarship and jurisprudence has </w:t>
      </w:r>
      <w:r w:rsidRPr="00DC7611">
        <w:rPr>
          <w:rStyle w:val="Emphasis"/>
          <w:highlight w:val="green"/>
        </w:rPr>
        <w:t>not focused on race and gender inequality</w:t>
      </w:r>
      <w:r w:rsidRPr="00BB484F">
        <w:t xml:space="preserve">.  However, these issues are receiving renewed attention in feminist scholarship and in critiques of existing power structures by those concerned with the treatment of people of color, women, and indigenous peoples in the international arena.  Analytical inquiries that explore the </w:t>
      </w:r>
      <w:r w:rsidRPr="00DC7611">
        <w:rPr>
          <w:rStyle w:val="StyleUnderline"/>
        </w:rPr>
        <w:t>rights of minorities, women, and indigenous peoples enhance the debate about IP reforms</w:t>
      </w:r>
      <w:r w:rsidRPr="00BB484F">
        <w:t xml:space="preserve">.  Further, a focus on the least advantaged segments of society, such as blues women, shifts the debate to focus on the empowerment of artists who create, and </w:t>
      </w:r>
      <w:r w:rsidRPr="00DC7611">
        <w:rPr>
          <w:rStyle w:val="StyleUnderline"/>
        </w:rPr>
        <w:t>not on empowerment of large conglomerates that control IP in the United States and abroad</w:t>
      </w:r>
      <w:r w:rsidRPr="00BB484F">
        <w:t xml:space="preserve">. </w:t>
      </w:r>
      <w:proofErr w:type="gramStart"/>
      <w:r w:rsidRPr="00BB484F">
        <w:t>Part I of this Article,</w:t>
      </w:r>
      <w:proofErr w:type="gramEnd"/>
      <w:r w:rsidRPr="00BB484F">
        <w:t xml:space="preserve"> briefly discusses the tenets of critical race theory to show that it can be useful in explaining </w:t>
      </w:r>
      <w:r w:rsidRPr="00DC7611">
        <w:rPr>
          <w:rStyle w:val="StyleUnderline"/>
        </w:rPr>
        <w:t xml:space="preserve">how </w:t>
      </w:r>
      <w:r w:rsidRPr="00DC7611">
        <w:rPr>
          <w:rStyle w:val="StyleUnderline"/>
          <w:highlight w:val="green"/>
        </w:rPr>
        <w:t xml:space="preserve">IP law has </w:t>
      </w:r>
      <w:r w:rsidRPr="00DC7611">
        <w:rPr>
          <w:rStyle w:val="Emphasis"/>
          <w:highlight w:val="green"/>
        </w:rPr>
        <w:t>disadvantaged African-American</w:t>
      </w:r>
      <w:r w:rsidRPr="00DC7611">
        <w:rPr>
          <w:rStyle w:val="StyleUnderline"/>
          <w:highlight w:val="green"/>
        </w:rPr>
        <w:t xml:space="preserve"> artists </w:t>
      </w:r>
      <w:r w:rsidRPr="00DC7611">
        <w:rPr>
          <w:rStyle w:val="StyleUnderline"/>
        </w:rPr>
        <w:t>and fostered their subordination</w:t>
      </w:r>
      <w:r w:rsidRPr="00BB484F">
        <w:t xml:space="preserve">.  Part II explores how feminist critiques of IP benefit from examining the </w:t>
      </w:r>
      <w:r w:rsidRPr="00DC7611">
        <w:rPr>
          <w:rStyle w:val="Emphasis"/>
          <w:highlight w:val="green"/>
        </w:rPr>
        <w:t>treatment of black women</w:t>
      </w:r>
      <w:r w:rsidRPr="00DC7611">
        <w:rPr>
          <w:rStyle w:val="StyleUnderline"/>
        </w:rPr>
        <w:t>, using blues women of the 1920s as a focal point</w:t>
      </w:r>
      <w:r w:rsidRPr="00BB484F">
        <w:t xml:space="preserve">.  Part III examines how the </w:t>
      </w:r>
      <w:r w:rsidRPr="00DC7611">
        <w:rPr>
          <w:rStyle w:val="Emphasis"/>
          <w:highlight w:val="green"/>
        </w:rPr>
        <w:t>treatment of indigenous peoples</w:t>
      </w:r>
      <w:r w:rsidRPr="00DC7611">
        <w:rPr>
          <w:rStyle w:val="StyleUnderline"/>
          <w:highlight w:val="green"/>
        </w:rPr>
        <w:t xml:space="preserve"> parallels IP deprivations</w:t>
      </w:r>
      <w:r w:rsidRPr="00DC7611">
        <w:rPr>
          <w:rStyle w:val="StyleUnderline"/>
        </w:rPr>
        <w:t xml:space="preserve"> of blacks and women.</w:t>
      </w:r>
    </w:p>
    <w:p w14:paraId="7E7E4E46" w14:textId="4BBCA31C" w:rsidR="00C5684F" w:rsidRPr="00C5684F" w:rsidRDefault="00C5684F" w:rsidP="00C5684F">
      <w:r w:rsidRPr="00DC7611">
        <w:t>Many legal scholars increasingly recognize that the examination of race in legal discourse serves to illuminate the merits and values of the law.5  In contrast, before the 1980s, legal scholarship “</w:t>
      </w:r>
      <w:r w:rsidRPr="00DC7611">
        <w:rPr>
          <w:rStyle w:val="Emphasis"/>
          <w:highlight w:val="green"/>
        </w:rPr>
        <w:t>virtually ignored legal theorizing</w:t>
      </w:r>
      <w:r w:rsidRPr="00DC7611">
        <w:rPr>
          <w:rStyle w:val="StyleUnderline"/>
        </w:rPr>
        <w:t xml:space="preserve"> based on the perspectives </w:t>
      </w:r>
      <w:r w:rsidRPr="00DC7611">
        <w:rPr>
          <w:rStyle w:val="StyleUnderline"/>
          <w:highlight w:val="green"/>
        </w:rPr>
        <w:t xml:space="preserve">of </w:t>
      </w:r>
      <w:r w:rsidRPr="00DC7611">
        <w:rPr>
          <w:rStyle w:val="Emphasis"/>
          <w:highlight w:val="green"/>
        </w:rPr>
        <w:t>p</w:t>
      </w:r>
      <w:r w:rsidRPr="00DC7611">
        <w:rPr>
          <w:rStyle w:val="Emphasis"/>
        </w:rPr>
        <w:t xml:space="preserve">eople </w:t>
      </w:r>
      <w:r w:rsidRPr="00DC7611">
        <w:rPr>
          <w:rStyle w:val="Emphasis"/>
          <w:highlight w:val="green"/>
        </w:rPr>
        <w:t>o</w:t>
      </w:r>
      <w:r w:rsidRPr="00DC7611">
        <w:rPr>
          <w:rStyle w:val="Emphasis"/>
        </w:rPr>
        <w:t xml:space="preserve">f </w:t>
      </w:r>
      <w:r w:rsidRPr="00DC7611">
        <w:rPr>
          <w:rStyle w:val="Emphasis"/>
          <w:highlight w:val="green"/>
        </w:rPr>
        <w:t>c</w:t>
      </w:r>
      <w:r w:rsidRPr="00DC7611">
        <w:rPr>
          <w:rStyle w:val="Emphasis"/>
        </w:rPr>
        <w:t>olor</w:t>
      </w:r>
      <w:r w:rsidRPr="00DC7611">
        <w:t>.”6  The invisibility of race in legal discourse changed with the advent of critical race theory (“CRT”) in the late 1980s, following the development of feminist legal theory in the prior decade. Critical race theory is not a unified construct, but it does set forth four core tenets.7  First, it posits that “</w:t>
      </w:r>
      <w:r w:rsidRPr="00DC7611">
        <w:rPr>
          <w:rStyle w:val="StyleUnderline"/>
        </w:rPr>
        <w:t>race and racism are endemic to the American normative order</w:t>
      </w:r>
      <w:r w:rsidRPr="00DC7611">
        <w:t xml:space="preserve">.”8  Second, it posits that </w:t>
      </w:r>
      <w:r w:rsidRPr="00DC7611">
        <w:rPr>
          <w:rStyle w:val="StyleUnderline"/>
        </w:rPr>
        <w:t>legal structures are “part of the social fabric</w:t>
      </w:r>
      <w:r w:rsidRPr="00DC7611">
        <w:t xml:space="preserve"> . . . [which] constructs and produces race and race relations . . . [in support of] white supremacy.”9  Third, it contends that the construct of </w:t>
      </w:r>
      <w:r w:rsidRPr="00DC7611">
        <w:rPr>
          <w:rStyle w:val="StyleUnderline"/>
        </w:rPr>
        <w:t>“</w:t>
      </w:r>
      <w:r w:rsidRPr="00DC7611">
        <w:rPr>
          <w:rStyle w:val="StyleUnderline"/>
          <w:highlight w:val="green"/>
        </w:rPr>
        <w:t xml:space="preserve">colorblindness” in legal jurisprudence “ignores and cements the </w:t>
      </w:r>
      <w:r w:rsidRPr="00DC7611">
        <w:rPr>
          <w:rStyle w:val="Emphasis"/>
          <w:highlight w:val="green"/>
        </w:rPr>
        <w:t>racial caste system</w:t>
      </w:r>
      <w:r w:rsidRPr="00DC7611">
        <w:rPr>
          <w:rStyle w:val="Emphasis"/>
        </w:rPr>
        <w:t xml:space="preserve"> constructed in part by law</w:t>
      </w:r>
      <w:r w:rsidRPr="00DC7611">
        <w:rPr>
          <w:rStyle w:val="StyleUnderline"/>
        </w:rPr>
        <w:t>,”</w:t>
      </w:r>
      <w:r w:rsidRPr="00DC7611">
        <w:t xml:space="preserve"> and thus </w:t>
      </w:r>
      <w:r w:rsidRPr="00DC7611">
        <w:rPr>
          <w:rStyle w:val="Emphasis"/>
          <w:highlight w:val="green"/>
        </w:rPr>
        <w:t>perpetuates inequality</w:t>
      </w:r>
      <w:r w:rsidRPr="00DC7611">
        <w:rPr>
          <w:rStyle w:val="StyleUnderline"/>
        </w:rPr>
        <w:t xml:space="preserve"> for subordinated groups</w:t>
      </w:r>
      <w:r w:rsidRPr="00DC7611">
        <w:t xml:space="preserve">.10  Finally, CRT proponents advocate that “[legal scholars should be] working toward a norm of ‘racial equality’ where different groups </w:t>
      </w:r>
      <w:r w:rsidRPr="00DC7611">
        <w:rPr>
          <w:rStyle w:val="StyleUnderline"/>
        </w:rPr>
        <w:t xml:space="preserve">will not continue to suffer the </w:t>
      </w:r>
      <w:r w:rsidRPr="00DC7611">
        <w:rPr>
          <w:rStyle w:val="Emphasis"/>
        </w:rPr>
        <w:t>oppression and subordination</w:t>
      </w:r>
      <w:r w:rsidRPr="00DC7611">
        <w:rPr>
          <w:rStyle w:val="StyleUnderline"/>
        </w:rPr>
        <w:t xml:space="preserve"> they have suffered</w:t>
      </w:r>
      <w:r w:rsidRPr="00DC7611">
        <w:t>.”11</w:t>
      </w:r>
    </w:p>
    <w:p w14:paraId="3CCC8370" w14:textId="6720F13B" w:rsidR="00AA40E3" w:rsidRDefault="00AA40E3" w:rsidP="00AA40E3">
      <w:pPr>
        <w:pStyle w:val="Heading3"/>
      </w:pPr>
      <w:r>
        <w:t>1NC---L</w:t>
      </w:r>
      <w:r w:rsidR="00276F17">
        <w:t>+A</w:t>
      </w:r>
      <w:r>
        <w:t xml:space="preserve">---Trademark </w:t>
      </w:r>
    </w:p>
    <w:p w14:paraId="0CDB3AE1" w14:textId="77777777" w:rsidR="00AA40E3" w:rsidRPr="00000083" w:rsidRDefault="00AA40E3" w:rsidP="00AA40E3">
      <w:pPr>
        <w:pStyle w:val="Heading4"/>
      </w:pPr>
      <w:r>
        <w:t xml:space="preserve">Trademark law assumes innovation stems from big tech corporations and excludes artistic collaborations based on recognition and care  </w:t>
      </w:r>
    </w:p>
    <w:p w14:paraId="516E7F63" w14:textId="77777777" w:rsidR="00AA40E3" w:rsidRPr="00000083" w:rsidRDefault="00AA40E3" w:rsidP="00AA40E3">
      <w:r>
        <w:t xml:space="preserve">Halbert, Debora. "Feminist Interpretations of Intellectual Property." American University Journal of Gender, Social Policy &amp; the Law, vol. 14, no. 3, 2006, pp. 431-460. </w:t>
      </w:r>
      <w:proofErr w:type="spellStart"/>
      <w:r>
        <w:t>HeinOnline</w:t>
      </w:r>
      <w:proofErr w:type="spellEnd"/>
      <w:r>
        <w:t xml:space="preserve">. (Halbert- VP for Academic Strategy at the University of </w:t>
      </w:r>
      <w:r w:rsidRPr="00000083">
        <w:t>Hawai'i</w:t>
      </w:r>
      <w:r>
        <w:t>) II Norah</w:t>
      </w:r>
    </w:p>
    <w:p w14:paraId="6722BB8D" w14:textId="366A1753" w:rsidR="00AA40E3" w:rsidRDefault="00AA40E3" w:rsidP="00AA40E3">
      <w:r>
        <w:t xml:space="preserve">I have attempted to investigate the </w:t>
      </w:r>
      <w:r w:rsidRPr="00000083">
        <w:rPr>
          <w:u w:val="single"/>
        </w:rPr>
        <w:t>multiple ways feminist perspectives might be applied to intellectual property</w:t>
      </w:r>
      <w:r>
        <w:t xml:space="preserve">. Women who identify with feminist thought may take any number of positions on the issue of intellectual property, from endorsing a system that protects the authorial autonomy of women, or, by contrast, </w:t>
      </w:r>
      <w:r w:rsidRPr="00000083">
        <w:rPr>
          <w:u w:val="single"/>
        </w:rPr>
        <w:t xml:space="preserve">offering a critique of the underlying assumptions of a property discourse founded on a masculine construction of knowledge. </w:t>
      </w:r>
      <w:r>
        <w:t xml:space="preserve">While work has been done on the history of authorship and the </w:t>
      </w:r>
      <w:r w:rsidRPr="00000083">
        <w:rPr>
          <w:u w:val="single"/>
        </w:rPr>
        <w:t>ways women were either ignored and/or used to define the boundaries of literary texts, much less has been done on the contemporary state of authorship from a feminist perspective</w:t>
      </w:r>
      <w:r>
        <w:t xml:space="preserve">. Additionally, there is a need for </w:t>
      </w:r>
      <w:r w:rsidRPr="00000083">
        <w:rPr>
          <w:u w:val="single"/>
        </w:rPr>
        <w:t>a more direct feminist interpretation of the growing case law on copyright, patents and trademarks</w:t>
      </w:r>
      <w:r>
        <w:t xml:space="preserve">. 156 Feminism can provide a study of intellectual property with both a different viewpoint on the law and a method for articulating a different process. The alternatives grow from the case examples of </w:t>
      </w:r>
      <w:r w:rsidRPr="00000083">
        <w:rPr>
          <w:u w:val="single"/>
        </w:rPr>
        <w:t>women's creativity-quilting, knitting and feminist publishing to name a few</w:t>
      </w:r>
      <w:r>
        <w:t xml:space="preserve">. These examples suggest that </w:t>
      </w:r>
      <w:r w:rsidRPr="00000083">
        <w:rPr>
          <w:u w:val="single"/>
        </w:rPr>
        <w:t xml:space="preserve">whether "natural" to women or not, a different relationship to creative work can be articulated from a feminist perspective. </w:t>
      </w:r>
      <w:r>
        <w:t xml:space="preserve">• This is an approach that </w:t>
      </w:r>
      <w:r w:rsidRPr="00000083">
        <w:rPr>
          <w:u w:val="single"/>
        </w:rPr>
        <w:t xml:space="preserve">recognizes collaboration as much as individual contributions, recognizes that the author (of a quilt, dress or book) and the reader/user form an important relationship often based upon mutual respect, recognition, and care, and that there is no need to construct a definition of literature or "high art" premised upon reactive boundaries that declare what </w:t>
      </w:r>
      <w:proofErr w:type="spellStart"/>
      <w:r w:rsidRPr="00000083">
        <w:rPr>
          <w:u w:val="single"/>
        </w:rPr>
        <w:t>goo'd</w:t>
      </w:r>
      <w:proofErr w:type="spellEnd"/>
      <w:r w:rsidRPr="00000083">
        <w:rPr>
          <w:u w:val="single"/>
        </w:rPr>
        <w:t xml:space="preserve"> work is not-the work of women.</w:t>
      </w:r>
      <w:r>
        <w:t xml:space="preserve"> A feminist perspective works at the foundation of the legal system by changing the assumptions upon which much of the law is based. Thus, there would ultimately have to be changes in the law that would reflect changes in the underlying social structure. The ultimate threat posed by the system of intellectual property, as currently conceptualized, is that it </w:t>
      </w:r>
      <w:r w:rsidRPr="00000083">
        <w:rPr>
          <w:u w:val="single"/>
        </w:rPr>
        <w:t>may</w:t>
      </w:r>
      <w:r>
        <w:t xml:space="preserve"> further </w:t>
      </w:r>
      <w:r w:rsidRPr="00000083">
        <w:rPr>
          <w:u w:val="single"/>
        </w:rPr>
        <w:t>erode the values that can still be found in the types of creative endeavors that women produce</w:t>
      </w:r>
      <w:r>
        <w:t>. We can hope that by understanding the alternatives a feminist interpretation makes available, at least some creative people will be provided with a cultural space where creation is about more than property rights. Of course, a structural critique must be tempered by the fact that numerous women have turned the traditional system of intellectual property to their benefit. In the end, much as in the beginning, it is difficult to see a single feminist interpretation applying here. However, the many different interpretations create a more complex and richer dialogue on intellectual property, one that seems important to continue</w:t>
      </w:r>
    </w:p>
    <w:p w14:paraId="3A820F4D" w14:textId="6995E474" w:rsidR="00AA40E3" w:rsidRDefault="00276F17" w:rsidP="00AA40E3">
      <w:pPr>
        <w:pStyle w:val="Heading4"/>
      </w:pPr>
      <w:r>
        <w:t xml:space="preserve">Alternative </w:t>
      </w:r>
    </w:p>
    <w:p w14:paraId="2A91D936" w14:textId="77777777" w:rsidR="00AA40E3" w:rsidRPr="00F12A7B" w:rsidRDefault="00AA40E3" w:rsidP="00AA40E3">
      <w:r>
        <w:t xml:space="preserve">Mathew, Sasha (2021). A feminist manifesto of resistance against intellectual property regimes: reclaiming the public domain as an open-access information </w:t>
      </w:r>
      <w:proofErr w:type="gramStart"/>
      <w:r>
        <w:t>commons</w:t>
      </w:r>
      <w:proofErr w:type="gramEnd"/>
      <w:r>
        <w:t xml:space="preserve">. Critical African Studies, 13(1), 115–126. </w:t>
      </w:r>
      <w:hyperlink r:id="rId9" w:history="1">
        <w:r w:rsidRPr="00E52C05">
          <w:rPr>
            <w:rStyle w:val="Hyperlink"/>
          </w:rPr>
          <w:t>https://doi-org.proxy.lib.umich.edu/10.1080/21681392.2021.1909881</w:t>
        </w:r>
      </w:hyperlink>
      <w:r>
        <w:t xml:space="preserve"> (Mathew - </w:t>
      </w:r>
      <w:r w:rsidRPr="00B73C58">
        <w:t xml:space="preserve">Harvard Kennedy School, Cambridge, MA, </w:t>
      </w:r>
      <w:proofErr w:type="gramStart"/>
      <w:r w:rsidRPr="00B73C58">
        <w:t>USA</w:t>
      </w:r>
      <w:r>
        <w:t>)  II</w:t>
      </w:r>
      <w:proofErr w:type="gramEnd"/>
      <w:r>
        <w:t xml:space="preserve"> Norah</w:t>
      </w:r>
    </w:p>
    <w:p w14:paraId="3846B719" w14:textId="77777777" w:rsidR="00AA40E3" w:rsidRPr="00F12A7B" w:rsidRDefault="00AA40E3" w:rsidP="00AA40E3">
      <w:r w:rsidRPr="00F12A7B">
        <w:t>The steady march of IP regimes across the global South has not been without resistance. We see the use of countervailing strategies and the application of IP law as a legal vehicle for ‘facilitating (or thwarting) recognition of diverse contributors to social discourse’ (Sunder </w:t>
      </w:r>
      <w:hyperlink r:id="rId10" w:history="1">
        <w:r w:rsidRPr="00F12A7B">
          <w:rPr>
            <w:rStyle w:val="Hyperlink"/>
          </w:rPr>
          <w:t>Citation2006</w:t>
        </w:r>
      </w:hyperlink>
      <w:r w:rsidRPr="00F12A7B">
        <w:t xml:space="preserve">). The linking of identity politics (issues of recognition) with intellectual property (issues of redistribution) </w:t>
      </w:r>
      <w:proofErr w:type="gramStart"/>
      <w:r w:rsidRPr="00F12A7B">
        <w:t>highlight</w:t>
      </w:r>
      <w:proofErr w:type="gramEnd"/>
      <w:r w:rsidRPr="00F12A7B">
        <w:t xml:space="preserve"> the efforts of individuals from marginalized communities to resist appropriation and benefit materially from their own cultural production. Intellectual property law thus becomes more than a tool for incentivizing creativity and emerges as a terrain of struggle for social relations. The language of this struggle is voiced in terms of human rights, as both the Universal Declaration for Human Rights and the International Covenant on Economic, Social, and Cultural Rights affirm the right of all peoples to be recognized for and materially benefit from their cultural creations.</w:t>
      </w:r>
    </w:p>
    <w:p w14:paraId="0BEB02B1" w14:textId="77777777" w:rsidR="00AA40E3" w:rsidRPr="00F12A7B" w:rsidRDefault="00AA40E3" w:rsidP="00AA40E3">
      <w:r w:rsidRPr="00F12A7B">
        <w:t>However, the struggle of marginalized communities to benefit from their own production is not an even or fair one: the field is tilted. Their IP claims often do not succeed, not only because of the way the law is constructed, but equally because of their unequal bargaining capacities and resources (Sunder </w:t>
      </w:r>
      <w:hyperlink r:id="rId11" w:history="1">
        <w:r w:rsidRPr="00F12A7B">
          <w:rPr>
            <w:rStyle w:val="Hyperlink"/>
          </w:rPr>
          <w:t>Citation2006</w:t>
        </w:r>
      </w:hyperlink>
      <w:r w:rsidRPr="00F12A7B">
        <w:t>). Consider how in India, Brahmin supremacy was sustained by their monopoly over education and the learning of English, and enforced by a violent system of intra – and inter-caste social restrictions and punishments (Chandra </w:t>
      </w:r>
      <w:hyperlink r:id="rId12" w:history="1">
        <w:r w:rsidRPr="00F12A7B">
          <w:rPr>
            <w:rStyle w:val="Hyperlink"/>
          </w:rPr>
          <w:t>Citation2012</w:t>
        </w:r>
      </w:hyperlink>
      <w:r w:rsidRPr="00F12A7B">
        <w:t xml:space="preserve">). Even today, the upper-castes perceive themselves to be the natural inheritors of scientific research and practice in India; there is an appalling under-representation of Dalits, indigenous, and lower-caste groups in India’s leading scientific and technical institutions despite the fact they far outnumber the Brahmin minority. Access to knowledge production systems and to the markets that value this knowledge continue to be blocked by compounded access barriers. More pertinently, it is worthwhile to ask whether those long excluded from </w:t>
      </w:r>
      <w:proofErr w:type="gramStart"/>
      <w:r w:rsidRPr="00F12A7B">
        <w:t>particular types</w:t>
      </w:r>
      <w:proofErr w:type="gramEnd"/>
      <w:r w:rsidRPr="00F12A7B">
        <w:t xml:space="preserve"> of knowledge can truly be empowered upon the terrain of an alien epistemology built in tandem with social and political hierarchies whose very existence relied on scientific and moral justifications of inequality.</w:t>
      </w:r>
    </w:p>
    <w:p w14:paraId="51D2F427" w14:textId="77777777" w:rsidR="00AA40E3" w:rsidRPr="00F12A7B" w:rsidRDefault="00AA40E3" w:rsidP="00AA40E3">
      <w:r w:rsidRPr="00F12A7B">
        <w:t>Intellectual property regimes purport to be neutral, but at their core, they presume gendered, racialized, epistemological hierarchies. The philosophical underpinnings of the intellectual property rights regime exhibit the binaries that characterize male-oriented epistemologies: male/female, public/private, scientific/primitive, rational/relational (Burk </w:t>
      </w:r>
      <w:hyperlink r:id="rId13" w:history="1">
        <w:r w:rsidRPr="00F12A7B">
          <w:rPr>
            <w:rStyle w:val="Hyperlink"/>
          </w:rPr>
          <w:t>Citation2007</w:t>
        </w:r>
      </w:hyperlink>
      <w:r w:rsidRPr="00F12A7B">
        <w:t>). Feminist and decolonial ways of being and doing on the other hand, strive to transcend the binaries that naturalize domination and instead emphasize horizontality and mutuality. Feminist scholar Marion Crain (1857) advances an alternative vision of how women exercise power: ‘Power exercised in a community emanates horizontally, expanding outward in a web-like fashion, rather than vertically in a hierarchy (as quoted in Levy and Newman </w:t>
      </w:r>
      <w:hyperlink r:id="rId14" w:history="1">
        <w:r w:rsidRPr="00F12A7B">
          <w:rPr>
            <w:rStyle w:val="Hyperlink"/>
          </w:rPr>
          <w:t>Citation2019</w:t>
        </w:r>
      </w:hyperlink>
      <w:r w:rsidRPr="00F12A7B">
        <w:t>, 119).</w:t>
      </w:r>
    </w:p>
    <w:p w14:paraId="24ED4A52" w14:textId="77777777" w:rsidR="00AA40E3" w:rsidRPr="00F12A7B" w:rsidRDefault="00AA40E3" w:rsidP="00AA40E3">
      <w:r w:rsidRPr="00F12A7B">
        <w:t xml:space="preserve">In the current Information Age, as forces of capital chart out new public domains from which to generate monopoly rents, human experience and </w:t>
      </w:r>
      <w:proofErr w:type="spellStart"/>
      <w:r w:rsidRPr="00F12A7B">
        <w:t>behaviour</w:t>
      </w:r>
      <w:proofErr w:type="spellEnd"/>
      <w:r w:rsidRPr="00F12A7B">
        <w:t xml:space="preserve"> itself has become the raw material for finished ‘prediction products’ in advertising marketplaces, as Shoshana Zuboff has argued (Zuboff </w:t>
      </w:r>
      <w:hyperlink r:id="rId15" w:history="1">
        <w:r w:rsidRPr="00F12A7B">
          <w:rPr>
            <w:rStyle w:val="Hyperlink"/>
          </w:rPr>
          <w:t>Citation2018</w:t>
        </w:r>
      </w:hyperlink>
      <w:r w:rsidRPr="00F12A7B">
        <w:t>). Private property is an unsuitable organizing principle for society in the Information Age.</w:t>
      </w:r>
    </w:p>
    <w:p w14:paraId="3E48F093" w14:textId="77777777" w:rsidR="00AA40E3" w:rsidRPr="00F12A7B" w:rsidRDefault="00AA40E3" w:rsidP="00AA40E3">
      <w:r w:rsidRPr="00F12A7B">
        <w:t>The opportunity to make meaning must be accessible to all on equal terms. In his Guerrilla Open Access Manifesto, Aaron Swartz declared that permitting those at elite universities, but not ‘children in the global South’ to access the world’s scientific and cultural heritage is ‘outrageous and unacceptable’ (Swartz </w:t>
      </w:r>
      <w:hyperlink r:id="rId16" w:history="1">
        <w:r w:rsidRPr="00F12A7B">
          <w:rPr>
            <w:rStyle w:val="Hyperlink"/>
          </w:rPr>
          <w:t>Citation2008</w:t>
        </w:r>
      </w:hyperlink>
      <w:r w:rsidRPr="00F12A7B">
        <w:t xml:space="preserve">). And yet, as IP scholar James Boyle points out, much of 20th Century culture is ‘lost culture’. The inordinate tenure of copyright has ensured that copyrighted and commercially are unavailable because they have no identifiable copyright holder who could agree to ‘reprint the books, screen the films or play the </w:t>
      </w:r>
      <w:proofErr w:type="gramStart"/>
      <w:r w:rsidRPr="00F12A7B">
        <w:t>songs’</w:t>
      </w:r>
      <w:proofErr w:type="gramEnd"/>
      <w:r w:rsidRPr="00F12A7B">
        <w:t>. Records are incomplete or absent (Boyle </w:t>
      </w:r>
      <w:hyperlink r:id="rId17" w:history="1">
        <w:r w:rsidRPr="00F12A7B">
          <w:rPr>
            <w:rStyle w:val="Hyperlink"/>
          </w:rPr>
          <w:t>Citation2008</w:t>
        </w:r>
      </w:hyperlink>
      <w:r w:rsidRPr="00F12A7B">
        <w:t>, 9).</w:t>
      </w:r>
    </w:p>
    <w:p w14:paraId="0F420781" w14:textId="77777777" w:rsidR="00AA40E3" w:rsidRPr="00F12A7B" w:rsidRDefault="00AA40E3" w:rsidP="00AA40E3">
      <w:r w:rsidRPr="00F12A7B">
        <w:t xml:space="preserve">As we become aware of the power relations at play in the construction and valuation of knowledge, we should </w:t>
      </w:r>
      <w:proofErr w:type="spellStart"/>
      <w:r w:rsidRPr="00F12A7B">
        <w:t>endeavour</w:t>
      </w:r>
      <w:proofErr w:type="spellEnd"/>
      <w:r w:rsidRPr="00F12A7B">
        <w:t xml:space="preserve"> to create alternative accounts of knowledge and value, rather than simply seek to extend existing protections to disempowered groups. We must attempt to imagine an orientation towards knowledge which values the abstract and </w:t>
      </w:r>
      <w:proofErr w:type="gramStart"/>
      <w:r w:rsidRPr="00F12A7B">
        <w:t>relational, and</w:t>
      </w:r>
      <w:proofErr w:type="gramEnd"/>
      <w:r w:rsidRPr="00F12A7B">
        <w:t xml:space="preserve"> locates value in non-market forms. In other words, we must, as Audre Lorde urges us, forge new tools to dismantle the master’s house.</w:t>
      </w:r>
    </w:p>
    <w:p w14:paraId="73269A01" w14:textId="77777777" w:rsidR="00AA40E3" w:rsidRPr="00F12A7B" w:rsidRDefault="00AA40E3" w:rsidP="00AA40E3">
      <w:pPr>
        <w:rPr>
          <w:b/>
          <w:bCs/>
        </w:rPr>
      </w:pPr>
      <w:r w:rsidRPr="00F12A7B">
        <w:rPr>
          <w:b/>
          <w:bCs/>
        </w:rPr>
        <w:t>II.A feminist decolonial public domain</w:t>
      </w:r>
    </w:p>
    <w:p w14:paraId="2AEF16C5" w14:textId="77777777" w:rsidR="00AA40E3" w:rsidRPr="00F12A7B" w:rsidRDefault="00AA40E3" w:rsidP="00AA40E3">
      <w:r w:rsidRPr="00F12A7B">
        <w:t>The rampant overprotection of intellectual property empowered by the forces of information capitalism is resulting in the growing privatization and enclosure of the public domain, and the marginalization and devaluation (or susceptibility to ‘theft’) of the knowledge produced and held in disempowered communities. The public domain, for our purposes, consists of the types and uses of information and aspects of culture that remain publicly accessible: free to use without permission or payment.</w:t>
      </w:r>
    </w:p>
    <w:p w14:paraId="31494787" w14:textId="77777777" w:rsidR="00AA40E3" w:rsidRPr="00F12A7B" w:rsidRDefault="00AA40E3" w:rsidP="00AA40E3">
      <w:r w:rsidRPr="00F12A7B">
        <w:t>Legal scholar Deborah Halbert argues (</w:t>
      </w:r>
      <w:hyperlink r:id="rId18" w:history="1">
        <w:r w:rsidRPr="00F12A7B">
          <w:rPr>
            <w:rStyle w:val="Hyperlink"/>
          </w:rPr>
          <w:t>Citation2006</w:t>
        </w:r>
      </w:hyperlink>
      <w:r w:rsidRPr="00F12A7B">
        <w:t>) that the public domain is inherently ‘feminine’ because it rejects dualities: it does not privilege a single way of knowing and doing over another.</w:t>
      </w:r>
    </w:p>
    <w:p w14:paraId="6349D637" w14:textId="77777777" w:rsidR="00AA40E3" w:rsidRPr="00F12A7B" w:rsidRDefault="00AA40E3" w:rsidP="00AA40E3">
      <w:r w:rsidRPr="00F12A7B">
        <w:t>It builds bridges to alternative ways of knowing, which are not mediated by market-based exchange. Rather, the public domain is built on social bonds – gifts, rather than commodities. It is feminine in the current global gender order (i.e. hegemonic patriarchy) because it recognizes that production is an inescapably communal activity; which makes sharing with the community ‘morally appropriate’ (</w:t>
      </w:r>
      <w:hyperlink r:id="rId19" w:history="1">
        <w:r w:rsidRPr="00F12A7B">
          <w:rPr>
            <w:rStyle w:val="Hyperlink"/>
          </w:rPr>
          <w:t>Citation2006</w:t>
        </w:r>
      </w:hyperlink>
      <w:r w:rsidRPr="00F12A7B">
        <w:t>). Halbert’s conception of the public domain is resonant with Nancy Fraser’s ‘sphere of social reproduction’ (</w:t>
      </w:r>
      <w:proofErr w:type="spellStart"/>
      <w:r w:rsidRPr="00F12A7B">
        <w:t>Arruzza</w:t>
      </w:r>
      <w:proofErr w:type="spellEnd"/>
      <w:r w:rsidRPr="00F12A7B">
        <w:t>, Fraser, and Bhattacharya </w:t>
      </w:r>
      <w:hyperlink r:id="rId20" w:history="1">
        <w:r w:rsidRPr="00F12A7B">
          <w:rPr>
            <w:rStyle w:val="Hyperlink"/>
          </w:rPr>
          <w:t>Citation2019</w:t>
        </w:r>
      </w:hyperlink>
      <w:r w:rsidRPr="00F12A7B">
        <w:t xml:space="preserve">, 8). The social reproduction sphere encompasses sites upon which the young are socialized, communities built, meaning produced and social bonds forged: in ‘households, </w:t>
      </w:r>
      <w:proofErr w:type="spellStart"/>
      <w:r w:rsidRPr="00F12A7B">
        <w:t>neighbourhoods</w:t>
      </w:r>
      <w:proofErr w:type="spellEnd"/>
      <w:r w:rsidRPr="00F12A7B">
        <w:t xml:space="preserve">, civil society associations, and public institutions, including schools, childcare and eldercare </w:t>
      </w:r>
      <w:proofErr w:type="gramStart"/>
      <w:r w:rsidRPr="00F12A7B">
        <w:t>centers’</w:t>
      </w:r>
      <w:proofErr w:type="gramEnd"/>
      <w:r w:rsidRPr="00F12A7B">
        <w:t xml:space="preserve">. This sphere – distinct from that of commodity production and waged </w:t>
      </w:r>
      <w:proofErr w:type="spellStart"/>
      <w:r w:rsidRPr="00F12A7B">
        <w:t>labour</w:t>
      </w:r>
      <w:proofErr w:type="spellEnd"/>
      <w:r w:rsidRPr="00F12A7B">
        <w:t>, is what sustains and makes capitalism possible (Fraser and Jaeggi </w:t>
      </w:r>
      <w:hyperlink r:id="rId21" w:history="1">
        <w:r w:rsidRPr="00F12A7B">
          <w:rPr>
            <w:rStyle w:val="Hyperlink"/>
          </w:rPr>
          <w:t>Citation2018</w:t>
        </w:r>
      </w:hyperlink>
      <w:r w:rsidRPr="00F12A7B">
        <w:t>). Both conceptions of the social reproduction sphere and the public domain reflect feminist epistemologies; they are sites of subordination – and accordingly, of radical possibility. I invoke these conceptions in proposing what is an expansively feminist, decolonial project: the reclamation of the public domain in service of the social good, rather than in service of commodity production and capital accumulation.</w:t>
      </w:r>
    </w:p>
    <w:p w14:paraId="22ABE375" w14:textId="77777777" w:rsidR="00AA40E3" w:rsidRPr="00F12A7B" w:rsidRDefault="00AA40E3" w:rsidP="00AA40E3">
      <w:r w:rsidRPr="00F12A7B">
        <w:t>There have been movements within IP scholarship to strengthen and protect the public domain against encroachment and enclosure (</w:t>
      </w:r>
      <w:proofErr w:type="spellStart"/>
      <w:r w:rsidRPr="00F12A7B">
        <w:t>Benkler</w:t>
      </w:r>
      <w:proofErr w:type="spellEnd"/>
      <w:r w:rsidRPr="00F12A7B">
        <w:t> </w:t>
      </w:r>
      <w:hyperlink r:id="rId22" w:history="1">
        <w:r w:rsidRPr="00F12A7B">
          <w:rPr>
            <w:rStyle w:val="Hyperlink"/>
          </w:rPr>
          <w:t>Citation1999</w:t>
        </w:r>
      </w:hyperlink>
      <w:r w:rsidRPr="00F12A7B">
        <w:t>). Other scholars caution against a ‘romanticization’ of the public domain, which they point out has been a source for the exploitation of the ‘</w:t>
      </w:r>
      <w:proofErr w:type="spellStart"/>
      <w:r w:rsidRPr="00F12A7B">
        <w:t>labour</w:t>
      </w:r>
      <w:proofErr w:type="spellEnd"/>
      <w:r w:rsidRPr="00F12A7B">
        <w:t xml:space="preserve"> and bodies of the disempowered’ (Chander and Sunder </w:t>
      </w:r>
      <w:hyperlink r:id="rId23" w:history="1">
        <w:r w:rsidRPr="00F12A7B">
          <w:rPr>
            <w:rStyle w:val="Hyperlink"/>
          </w:rPr>
          <w:t>Citation2004</w:t>
        </w:r>
      </w:hyperlink>
      <w:r w:rsidRPr="00F12A7B">
        <w:t xml:space="preserve">). They propose that there is a dialectical relationship between the public domain and IP, and that the public domain rather than act as a bulwark against </w:t>
      </w:r>
      <w:proofErr w:type="spellStart"/>
      <w:r w:rsidRPr="00F12A7B">
        <w:t>propertization</w:t>
      </w:r>
      <w:proofErr w:type="spellEnd"/>
      <w:r w:rsidRPr="00F12A7B">
        <w:t>, feeds and enables it (Chander and Sunder </w:t>
      </w:r>
      <w:hyperlink r:id="rId24" w:history="1">
        <w:r w:rsidRPr="00F12A7B">
          <w:rPr>
            <w:rStyle w:val="Hyperlink"/>
          </w:rPr>
          <w:t>Citation2004</w:t>
        </w:r>
      </w:hyperlink>
      <w:r w:rsidRPr="00F12A7B">
        <w:t>). Yet, recognizing that differing resources and circumstances shape the capacity to draw advantage from a commons, enables us to also recognize that the forces that produce these differing capabilities are political in nature (Chander and Sunder </w:t>
      </w:r>
      <w:hyperlink r:id="rId25" w:history="1">
        <w:r w:rsidRPr="00F12A7B">
          <w:rPr>
            <w:rStyle w:val="Hyperlink"/>
          </w:rPr>
          <w:t>Citation2004</w:t>
        </w:r>
      </w:hyperlink>
      <w:r w:rsidRPr="00F12A7B">
        <w:t xml:space="preserve">). In calling for a revolt against IP regimes, I mean to attack the institutions that such a politics of hierarchy and exclusion has produced; and in calling for the reclamation of the public domain, I hope to furnish the soil for a different type of politics – one that has nourished the social reproduction sphere and </w:t>
      </w:r>
      <w:proofErr w:type="spellStart"/>
      <w:r w:rsidRPr="00F12A7B">
        <w:t>honours</w:t>
      </w:r>
      <w:proofErr w:type="spellEnd"/>
      <w:r w:rsidRPr="00F12A7B">
        <w:t> feminist, indigenous, and Southern ways of knowing and doing.</w:t>
      </w:r>
    </w:p>
    <w:p w14:paraId="3741D36D" w14:textId="77777777" w:rsidR="00AA40E3" w:rsidRPr="00F12A7B" w:rsidRDefault="00AA40E3" w:rsidP="00AA40E3">
      <w:r w:rsidRPr="00F12A7B">
        <w:t>We participate in neoliberal capitalism, </w:t>
      </w:r>
      <w:r w:rsidRPr="00F12A7B">
        <w:rPr>
          <w:i/>
          <w:iCs/>
        </w:rPr>
        <w:t>inter alia</w:t>
      </w:r>
      <w:r w:rsidRPr="00F12A7B">
        <w:t xml:space="preserve">, by complying with and </w:t>
      </w:r>
      <w:proofErr w:type="spellStart"/>
      <w:r w:rsidRPr="00F12A7B">
        <w:t>honouring</w:t>
      </w:r>
      <w:proofErr w:type="spellEnd"/>
      <w:r w:rsidRPr="00F12A7B">
        <w:t xml:space="preserve"> the claims of the intellectual property regime – an edifice built on the expropriated </w:t>
      </w:r>
      <w:proofErr w:type="spellStart"/>
      <w:r w:rsidRPr="00F12A7B">
        <w:t>labour</w:t>
      </w:r>
      <w:proofErr w:type="spellEnd"/>
      <w:r w:rsidRPr="00F12A7B">
        <w:t xml:space="preserve"> of indigenous and colonized people, slaves, Dalits and oppressed people everywhere. It is a system built on ownership and exclusion; a means for the forces of financial capital to continuously enclose and appropriate the public domain. Rejecting the constructs and imaginaries of IP law opens possibilities for other organizational forms, knowledge production systems and theories of value that could be de-linked from subordination and extraction. I do not propose a reform of the IP regime or an extension of its protection to the marginal. I do not propose greater use of licenses such as GNU General Public License (Copyleft) or share-alike licenses (Creative Commons), which attempt to expand the public domain without subverting or challenging intellectual property law as an institution. I do not propose to use the master’s tools to create sites of possibility within structures of subjugation.</w:t>
      </w:r>
    </w:p>
    <w:p w14:paraId="7358C0DB" w14:textId="77777777" w:rsidR="00AA40E3" w:rsidRPr="00F12A7B" w:rsidRDefault="00AA40E3" w:rsidP="00AA40E3">
      <w:r w:rsidRPr="00F12A7B">
        <w:t xml:space="preserve">A reimagination of knowledge production from a feminist and decolonial epistemological standpoint would emphasize authorship and creation as acts of reaffirming the interconnectedness of human sociality. It would reject the idea of authorship as ownership and cultural production as a discrete entity with clearly defined </w:t>
      </w:r>
      <w:proofErr w:type="gramStart"/>
      <w:r w:rsidRPr="00F12A7B">
        <w:t>borders, and</w:t>
      </w:r>
      <w:proofErr w:type="gramEnd"/>
      <w:r w:rsidRPr="00F12A7B">
        <w:t xml:space="preserve"> acknowledge the intrinsically communal nature of knowledge production and consumption. In rejecting capitalist epistemologies and theories of value which are rooted in racism and caste-based patriarchy, colonialism and </w:t>
      </w:r>
      <w:proofErr w:type="spellStart"/>
      <w:r w:rsidRPr="00F12A7B">
        <w:t>labour</w:t>
      </w:r>
      <w:proofErr w:type="spellEnd"/>
      <w:r w:rsidRPr="00F12A7B">
        <w:t xml:space="preserve"> oppression, we hope to instantiate new forms of value drawing from community and the ‘raw power of connection’ (Lorde </w:t>
      </w:r>
      <w:hyperlink r:id="rId26" w:history="1">
        <w:r w:rsidRPr="00F12A7B">
          <w:rPr>
            <w:rStyle w:val="Hyperlink"/>
          </w:rPr>
          <w:t>Citation2018</w:t>
        </w:r>
      </w:hyperlink>
      <w:r w:rsidRPr="00F12A7B">
        <w:t>).</w:t>
      </w:r>
    </w:p>
    <w:p w14:paraId="2EEB7D9B" w14:textId="77777777" w:rsidR="00AA40E3" w:rsidRPr="00F12A7B" w:rsidRDefault="00AA40E3" w:rsidP="00AA40E3"/>
    <w:p w14:paraId="1B3E7A74" w14:textId="77777777" w:rsidR="00AA40E3" w:rsidRPr="00694BBD" w:rsidRDefault="00AA40E3" w:rsidP="00AA40E3"/>
    <w:p w14:paraId="23113D9A" w14:textId="7D4CD91C" w:rsidR="00AA40E3" w:rsidRDefault="00AA40E3" w:rsidP="00AA40E3">
      <w:pPr>
        <w:pStyle w:val="Heading3"/>
      </w:pPr>
      <w:r>
        <w:t>1NC---L---Copyright</w:t>
      </w:r>
    </w:p>
    <w:p w14:paraId="0DDBDE07" w14:textId="3FA01D13" w:rsidR="00AA40E3" w:rsidRPr="00AA40E3" w:rsidRDefault="00AA40E3" w:rsidP="00AA40E3">
      <w:pPr>
        <w:pStyle w:val="Heading4"/>
        <w:rPr>
          <w:rStyle w:val="Style13ptBold"/>
          <w:b/>
          <w:bCs w:val="0"/>
        </w:rPr>
      </w:pPr>
      <w:r>
        <w:t xml:space="preserve">Masculine perceptions of authorship </w:t>
      </w:r>
      <w:proofErr w:type="gramStart"/>
      <w:r>
        <w:t>carries</w:t>
      </w:r>
      <w:proofErr w:type="gramEnd"/>
      <w:r>
        <w:t xml:space="preserve"> through to the copyright state – the exclusive right of copyright denies the right of works with collective ownership</w:t>
      </w:r>
      <w:r w:rsidRPr="009D56CB">
        <w:br/>
      </w:r>
      <w:r w:rsidRPr="00C76B67">
        <w:rPr>
          <w:rStyle w:val="Style13ptBold"/>
          <w:b/>
          <w:bCs w:val="0"/>
        </w:rPr>
        <w:t>Burk 6</w:t>
      </w:r>
      <w:r w:rsidRPr="00C76B67">
        <w:rPr>
          <w:b w:val="0"/>
          <w:bCs/>
          <w:sz w:val="22"/>
        </w:rPr>
        <w:t xml:space="preserve"> Visiting Professor, Cornell Law School; Oppenheimer, Wolff &amp; Donnelly; Professor of Law (Dan L., “ARTICLE: COPYRIGHT AND FEMINISM IN DIGITAL MEDIA”, 14 Am. U.J. Gender Soc. </w:t>
      </w:r>
      <w:proofErr w:type="spellStart"/>
      <w:r w:rsidRPr="00C76B67">
        <w:rPr>
          <w:b w:val="0"/>
          <w:bCs/>
          <w:sz w:val="22"/>
        </w:rPr>
        <w:t>Pol'y</w:t>
      </w:r>
      <w:proofErr w:type="spellEnd"/>
      <w:r w:rsidRPr="00C76B67">
        <w:rPr>
          <w:b w:val="0"/>
          <w:bCs/>
          <w:sz w:val="22"/>
        </w:rPr>
        <w:t xml:space="preserve"> &amp; L. 519, 2006, </w:t>
      </w:r>
      <w:proofErr w:type="spellStart"/>
      <w:r w:rsidRPr="00C76B67">
        <w:rPr>
          <w:b w:val="0"/>
          <w:bCs/>
          <w:sz w:val="22"/>
        </w:rPr>
        <w:t>NexisUni</w:t>
      </w:r>
      <w:proofErr w:type="spellEnd"/>
      <w:r w:rsidRPr="00C76B67">
        <w:rPr>
          <w:b w:val="0"/>
          <w:bCs/>
          <w:sz w:val="22"/>
        </w:rPr>
        <w:t xml:space="preserve"> via University of Michigan Library System, DOA: 7/15/24)//LFS – LMH</w:t>
      </w:r>
      <w:r w:rsidRPr="00C76B67">
        <w:rPr>
          <w:b w:val="0"/>
          <w:bCs/>
          <w:sz w:val="22"/>
          <w:bdr w:val="none" w:sz="0" w:space="0" w:color="auto" w:frame="1"/>
          <w:shd w:val="clear" w:color="auto" w:fill="FFFFFF"/>
        </w:rPr>
        <w:t xml:space="preserve"> </w:t>
      </w:r>
    </w:p>
    <w:p w14:paraId="46E171B5" w14:textId="77777777" w:rsidR="00AA40E3" w:rsidRPr="00B96898" w:rsidRDefault="00AA40E3" w:rsidP="00AA40E3">
      <w:r w:rsidRPr="00B96898">
        <w:rPr>
          <w:u w:val="single"/>
        </w:rPr>
        <w:t xml:space="preserve">Recent scholarship has begun to identify and investigate the gendered origin and character of these statutory assumptions. Historical analyses of institutionalized publication show that the milieu from which notions of authorship and copyright are drawn were rife with notions of paternity over texts that the </w:t>
      </w:r>
      <w:proofErr w:type="gramStart"/>
      <w:r w:rsidRPr="00B96898">
        <w:rPr>
          <w:u w:val="single"/>
        </w:rPr>
        <w:t>masculine  [</w:t>
      </w:r>
      <w:proofErr w:type="gramEnd"/>
      <w:r w:rsidRPr="00B96898">
        <w:rPr>
          <w:u w:val="single"/>
        </w:rPr>
        <w:t>*546]  author had "begotten."</w:t>
      </w:r>
      <w:r w:rsidRPr="00B96898">
        <w:t> 104 </w:t>
      </w:r>
      <w:r w:rsidRPr="00B96898">
        <w:rPr>
          <w:sz w:val="16"/>
          <w:szCs w:val="16"/>
        </w:rPr>
        <w:t>This biological formulation of creativity is reflected in the nature and character of the rights that became associated with authorship. Shelly Wright notes that copyright law hinges largely upon exclusive rights of "reproduction," a concept with strong semantic and rhetorical association to procreation and family ordering. 105 Indeed, in jurisdictions that recognize moral rights, what is now called the right of attribution was classically denominated as the "right of paternity" that grants the author the right to demand identification as the progenitor and originator of a work.</w:t>
      </w:r>
    </w:p>
    <w:p w14:paraId="51D40B50" w14:textId="77777777" w:rsidR="00AA40E3" w:rsidRPr="00B96898" w:rsidRDefault="00AA40E3" w:rsidP="00AA40E3">
      <w:pPr>
        <w:rPr>
          <w:u w:val="single"/>
        </w:rPr>
      </w:pPr>
      <w:r w:rsidRPr="00B96898">
        <w:rPr>
          <w:u w:val="single"/>
        </w:rPr>
        <w:t>This metaphor of masculine parentage is closely tied to the notion of the heroic author. Romantic notions of authorship, like patriarchal notions of fatherhood, entail a lineal and simple causality between the effort or activity of authors and the works they develop. 106 The romantic image encompasses the sense of masculine isolation identified by relational </w:t>
      </w:r>
      <w:r w:rsidRPr="00B96898">
        <w:rPr>
          <w:rFonts w:eastAsiaTheme="majorEastAsia"/>
          <w:u w:val="single"/>
        </w:rPr>
        <w:t>feminists</w:t>
      </w:r>
      <w:r w:rsidRPr="00B96898">
        <w:rPr>
          <w:u w:val="single"/>
        </w:rPr>
        <w:t>. 107 The text itself becomes the feminized "other" against which the author is differentiated. 108 Moreover, the myth of singular paternity ignores the contributions of other, often invisible contributors to the work and raises the image of the author to iconic status. 109 The author is thus envisioned as a discrete and solitary individual, separate from both the community that consumes the work and from the relational network of shared understandings and cultural images within which the work arises. 110</w:t>
      </w:r>
    </w:p>
    <w:p w14:paraId="4EC2DEBE" w14:textId="77777777" w:rsidR="00AA40E3" w:rsidRPr="00B96898" w:rsidRDefault="00AA40E3" w:rsidP="00AA40E3">
      <w:pPr>
        <w:rPr>
          <w:u w:val="single"/>
        </w:rPr>
      </w:pPr>
      <w:r w:rsidRPr="00B96898">
        <w:rPr>
          <w:u w:val="single"/>
        </w:rPr>
        <w:t>Gendered formulations of ownership stem from the paternity metaphor as well. </w:t>
      </w:r>
      <w:r w:rsidRPr="00B96898">
        <w:rPr>
          <w:rFonts w:eastAsiaTheme="majorEastAsia"/>
          <w:u w:val="single"/>
        </w:rPr>
        <w:t>Feminist</w:t>
      </w:r>
      <w:r w:rsidRPr="00B96898">
        <w:rPr>
          <w:u w:val="single"/>
        </w:rPr>
        <w:t xml:space="preserve"> commentators have noted that the "substantial similarity" test for copyright infringement echoes historical doctrines of family law in which patriarchal control over the purity of biological reproduction was premised upon familial likeness. 111 This parallel is graphically, if unwittingly, illustrated by recent directors' comments that label </w:t>
      </w:r>
      <w:proofErr w:type="spellStart"/>
      <w:r w:rsidRPr="00B96898">
        <w:rPr>
          <w:u w:val="single"/>
        </w:rPr>
        <w:t>ClearPlay</w:t>
      </w:r>
      <w:proofErr w:type="spellEnd"/>
      <w:r w:rsidRPr="00B96898">
        <w:rPr>
          <w:u w:val="single"/>
        </w:rPr>
        <w:t xml:space="preserve"> and similar </w:t>
      </w:r>
      <w:proofErr w:type="gramStart"/>
      <w:r w:rsidRPr="00B96898">
        <w:rPr>
          <w:u w:val="single"/>
        </w:rPr>
        <w:t>viewing  [</w:t>
      </w:r>
      <w:proofErr w:type="gramEnd"/>
      <w:r w:rsidRPr="00B96898">
        <w:rPr>
          <w:u w:val="single"/>
        </w:rPr>
        <w:t>*547]  technologies as a "bastardization" of their films.</w:t>
      </w:r>
      <w:r w:rsidRPr="00B96898">
        <w:t> 112 </w:t>
      </w:r>
      <w:r w:rsidRPr="00B96898">
        <w:rPr>
          <w:u w:val="single"/>
        </w:rPr>
        <w:t xml:space="preserve">In this formulation, copyright closely parallels the character of paternalistic marriage, custody, and paternity laws that have been identified as intended to control female reproduction </w:t>
      </w:r>
      <w:proofErr w:type="gramStart"/>
      <w:r w:rsidRPr="00B96898">
        <w:rPr>
          <w:u w:val="single"/>
        </w:rPr>
        <w:t>in order to</w:t>
      </w:r>
      <w:proofErr w:type="gramEnd"/>
      <w:r w:rsidRPr="00B96898">
        <w:rPr>
          <w:u w:val="single"/>
        </w:rPr>
        <w:t xml:space="preserve"> ensure legitimacy of offspring and concomitantly control inheritance of land and chattels. 113 Debora Halbert thus notes that such discourses led inevitably from masculine notions of textual authorship to paternal conceptualizations of property and ownership; as much as a man's child or wife was regarded as his chattel, so were his texts. 114</w:t>
      </w:r>
    </w:p>
    <w:p w14:paraId="24E80155" w14:textId="77777777" w:rsidR="00AA40E3" w:rsidRPr="00B96898" w:rsidRDefault="00AA40E3" w:rsidP="00AA40E3">
      <w:pPr>
        <w:rPr>
          <w:sz w:val="16"/>
          <w:szCs w:val="16"/>
        </w:rPr>
      </w:pPr>
      <w:r w:rsidRPr="00B96898">
        <w:rPr>
          <w:u w:val="single"/>
        </w:rPr>
        <w:t>This quality of masculine separation carries through to the present copyright statute, shaping doctrines such as the right of adaptation in ways inimical to collaborative or hypertextual re-formation of texts. </w:t>
      </w:r>
      <w:r w:rsidRPr="00B96898">
        <w:rPr>
          <w:rFonts w:eastAsiaTheme="majorEastAsia"/>
          <w:u w:val="single"/>
        </w:rPr>
        <w:t>Feminist</w:t>
      </w:r>
      <w:r w:rsidRPr="00B96898">
        <w:rPr>
          <w:u w:val="single"/>
        </w:rPr>
        <w:t> critique of property notes that the separation between owner and owned sets the object of ownership apart, and that in turn engenders power over the thing so designated. 115 Power over a thing is effectively synonymous with property, especially private property</w:t>
      </w:r>
      <w:r w:rsidRPr="00B96898">
        <w:t>. 116 </w:t>
      </w:r>
      <w:r w:rsidRPr="00B96898">
        <w:rPr>
          <w:sz w:val="16"/>
          <w:szCs w:val="16"/>
        </w:rPr>
        <w:t xml:space="preserve">The right to exclude others constitutes the canonical trope for defining property, meaning that canonical property </w:t>
      </w:r>
      <w:proofErr w:type="gramStart"/>
      <w:r w:rsidRPr="00B96898">
        <w:rPr>
          <w:sz w:val="16"/>
          <w:szCs w:val="16"/>
        </w:rPr>
        <w:t>by definition requires</w:t>
      </w:r>
      <w:proofErr w:type="gramEnd"/>
      <w:r w:rsidRPr="00B96898">
        <w:rPr>
          <w:sz w:val="16"/>
          <w:szCs w:val="16"/>
        </w:rPr>
        <w:t xml:space="preserve"> a boundary of separation from non-property. In the case of literary property, this necessitates clear separations between author and text, reader and text, and author and reader. To the extent that hypertext dissolves or blurs such boundaries, its qualities are altogether alien to the copyright regime.</w:t>
      </w:r>
    </w:p>
    <w:p w14:paraId="7387D957" w14:textId="77777777" w:rsidR="00AA40E3" w:rsidRPr="00B96898" w:rsidRDefault="00AA40E3" w:rsidP="00AA40E3">
      <w:pPr>
        <w:rPr>
          <w:u w:val="single"/>
        </w:rPr>
      </w:pPr>
      <w:r w:rsidRPr="00B96898">
        <w:rPr>
          <w:sz w:val="16"/>
          <w:szCs w:val="16"/>
        </w:rPr>
        <w:t>This characteristic of the statute should in some sense be expected. Copyright comprises a form of control or power over users in part because the statute's stated purpose under U.S. law is to allow authors to extract payments in exchange for permission to use the protected work. 117 This justification might be challenged under </w:t>
      </w:r>
      <w:r w:rsidRPr="00B96898">
        <w:rPr>
          <w:rFonts w:eastAsiaTheme="majorEastAsia"/>
          <w:sz w:val="16"/>
          <w:szCs w:val="16"/>
        </w:rPr>
        <w:t>feminist</w:t>
      </w:r>
      <w:r w:rsidRPr="00B96898">
        <w:rPr>
          <w:sz w:val="16"/>
          <w:szCs w:val="16"/>
        </w:rPr>
        <w:t xml:space="preserve"> theory, which might offer a differing view of the </w:t>
      </w:r>
      <w:proofErr w:type="gramStart"/>
      <w:r w:rsidRPr="00B96898">
        <w:rPr>
          <w:sz w:val="16"/>
          <w:szCs w:val="16"/>
        </w:rPr>
        <w:t>Constitutional  [</w:t>
      </w:r>
      <w:proofErr w:type="gramEnd"/>
      <w:r w:rsidRPr="00B96898">
        <w:rPr>
          <w:sz w:val="16"/>
          <w:szCs w:val="16"/>
        </w:rPr>
        <w:t>*548]  mandate - an ambitious undertaking rather beyond the scope of this short paper.</w:t>
      </w:r>
      <w:r w:rsidRPr="00B96898">
        <w:t xml:space="preserve"> </w:t>
      </w:r>
      <w:r w:rsidRPr="00B96898">
        <w:rPr>
          <w:u w:val="single"/>
        </w:rPr>
        <w:t>However, even within the current justification of the copyright regime, the present formulation of the copyright doctrine contemplates a specific canon of control that privileges some types of "progress" over others. The current assumptions embedded in the statute may in fact foreclose progress in the development of innovative, non-traditional works.</w:t>
      </w:r>
    </w:p>
    <w:p w14:paraId="3DA9D90A" w14:textId="77777777" w:rsidR="00AA40E3" w:rsidRDefault="00AA40E3" w:rsidP="00AA40E3">
      <w:pPr>
        <w:rPr>
          <w:u w:val="single"/>
        </w:rPr>
      </w:pPr>
      <w:r w:rsidRPr="00B96898">
        <w:rPr>
          <w:sz w:val="16"/>
          <w:szCs w:val="16"/>
        </w:rPr>
        <w:t>There is reason to believe that the term "Progress" as used by the framers in the Constitution may have meant something quite different than common usage of the term today, either colloquially or legally. 118 Under either definition, however,</w:t>
      </w:r>
      <w:r w:rsidRPr="00B96898">
        <w:t xml:space="preserve"> </w:t>
      </w:r>
      <w:r w:rsidRPr="00B96898">
        <w:rPr>
          <w:u w:val="single"/>
        </w:rPr>
        <w:t>Margaret Chon points out that there is no reason to privilege a particular type of informational development at the expense of others. 119 Yet the danger of suppressing </w:t>
      </w:r>
      <w:r w:rsidRPr="00B96898">
        <w:rPr>
          <w:rFonts w:eastAsiaTheme="majorEastAsia"/>
          <w:u w:val="single"/>
        </w:rPr>
        <w:t>alternative</w:t>
      </w:r>
      <w:r w:rsidRPr="00B96898">
        <w:rPr>
          <w:u w:val="single"/>
        </w:rPr>
        <w:t xml:space="preserve"> forms of knowledge, learning, and scholarship </w:t>
      </w:r>
      <w:proofErr w:type="gramStart"/>
      <w:r w:rsidRPr="00B96898">
        <w:rPr>
          <w:u w:val="single"/>
        </w:rPr>
        <w:t>on the basis of</w:t>
      </w:r>
      <w:proofErr w:type="gramEnd"/>
      <w:r w:rsidRPr="00B96898">
        <w:rPr>
          <w:u w:val="single"/>
        </w:rPr>
        <w:t xml:space="preserve"> the copyright law's unstated assumptions or hierarchy and linearity is real</w:t>
      </w:r>
      <w:r w:rsidRPr="00B96898">
        <w:t xml:space="preserve">. </w:t>
      </w:r>
      <w:r w:rsidRPr="00B96898">
        <w:rPr>
          <w:u w:val="single"/>
        </w:rPr>
        <w:t>The exclusive right of adaptation, suppressing unauthorized uses of the text, implements a bias against collaborative or non-linear uses of text that forecloses certain modes of thought and discovery that might be termed "</w:t>
      </w:r>
      <w:r w:rsidRPr="00B96898">
        <w:rPr>
          <w:rFonts w:eastAsiaTheme="majorEastAsia"/>
          <w:u w:val="single"/>
        </w:rPr>
        <w:t>feminist</w:t>
      </w:r>
      <w:r w:rsidRPr="00B96898">
        <w:t xml:space="preserve">." </w:t>
      </w:r>
      <w:r w:rsidRPr="00B96898">
        <w:rPr>
          <w:sz w:val="16"/>
          <w:szCs w:val="16"/>
        </w:rPr>
        <w:t xml:space="preserve">This perspective stands in stark contrast to some recent commentary suggesting that the development of digital media requires granting authors new rights over the </w:t>
      </w:r>
      <w:proofErr w:type="gramStart"/>
      <w:r w:rsidRPr="00B96898">
        <w:rPr>
          <w:sz w:val="16"/>
          <w:szCs w:val="16"/>
        </w:rPr>
        <w:t>manner in which</w:t>
      </w:r>
      <w:proofErr w:type="gramEnd"/>
      <w:r w:rsidRPr="00B96898">
        <w:rPr>
          <w:sz w:val="16"/>
          <w:szCs w:val="16"/>
        </w:rPr>
        <w:t xml:space="preserve"> audiences experience copyrighted works</w:t>
      </w:r>
      <w:r w:rsidRPr="00B96898">
        <w:t>. 120 </w:t>
      </w:r>
      <w:r w:rsidRPr="00B96898">
        <w:rPr>
          <w:u w:val="single"/>
        </w:rPr>
        <w:t>From a </w:t>
      </w:r>
      <w:r w:rsidRPr="00B96898">
        <w:rPr>
          <w:rFonts w:eastAsiaTheme="majorEastAsia"/>
          <w:u w:val="single"/>
        </w:rPr>
        <w:t>feminist</w:t>
      </w:r>
      <w:r w:rsidRPr="00B96898">
        <w:rPr>
          <w:u w:val="single"/>
        </w:rPr>
        <w:t> perspective, such a move to expand authorial domination over the reader's experience seems especially pernicious. Doing so promises to simply reinforce current patterns of thought and dominance and may serve to impede copyright's stated goal of promoting the progress of science.</w:t>
      </w:r>
    </w:p>
    <w:p w14:paraId="37F826FB" w14:textId="77777777" w:rsidR="00AA40E3" w:rsidRDefault="00AA40E3" w:rsidP="00AA40E3">
      <w:pPr>
        <w:rPr>
          <w:u w:val="single"/>
        </w:rPr>
      </w:pPr>
    </w:p>
    <w:p w14:paraId="77C601CF" w14:textId="77566A57" w:rsidR="00AA40E3" w:rsidRPr="00C76B67" w:rsidRDefault="00AA40E3" w:rsidP="00C76B67">
      <w:pPr>
        <w:pStyle w:val="Heading4"/>
      </w:pPr>
      <w:r>
        <w:t>Copyright law is the epicenter – current methods of law dilute the intellectual worth or the subjects</w:t>
      </w:r>
    </w:p>
    <w:p w14:paraId="024057B1" w14:textId="77777777" w:rsidR="00AA40E3" w:rsidRPr="006D2872" w:rsidRDefault="00AA40E3" w:rsidP="00AA40E3">
      <w:pPr>
        <w:rPr>
          <w:rStyle w:val="Style13ptBold"/>
        </w:rPr>
      </w:pPr>
      <w:r>
        <w:rPr>
          <w:rStyle w:val="Style13ptBold"/>
        </w:rPr>
        <w:t xml:space="preserve">Chiapetta </w:t>
      </w:r>
      <w:r w:rsidRPr="006D2872">
        <w:rPr>
          <w:color w:val="000000"/>
          <w:shd w:val="clear" w:color="auto" w:fill="FFFFFF"/>
        </w:rPr>
        <w:t>Professor of Law, Willamette University College of Law.</w:t>
      </w:r>
      <w:r>
        <w:rPr>
          <w:color w:val="000000"/>
        </w:rPr>
        <w:t xml:space="preserve"> (Vincent, “</w:t>
      </w:r>
      <w:r w:rsidRPr="006D2872">
        <w:rPr>
          <w:color w:val="000000"/>
          <w:shd w:val="clear" w:color="auto" w:fill="FFFFFF"/>
        </w:rPr>
        <w:t>ARTICLE: THE (PRACTICAL) MEANING OF PROPERTY</w:t>
      </w:r>
      <w:r>
        <w:rPr>
          <w:color w:val="000000"/>
          <w:shd w:val="clear" w:color="auto" w:fill="FFFFFF"/>
        </w:rPr>
        <w:t>”</w:t>
      </w:r>
      <w:r w:rsidRPr="006D2872">
        <w:rPr>
          <w:color w:val="000000"/>
          <w:bdr w:val="none" w:sz="0" w:space="0" w:color="auto" w:frame="1"/>
          <w:shd w:val="clear" w:color="auto" w:fill="FFFFFF"/>
        </w:rPr>
        <w:t xml:space="preserve">, </w:t>
      </w:r>
      <w:r w:rsidRPr="006D2872">
        <w:rPr>
          <w:i/>
          <w:iCs/>
          <w:color w:val="000000"/>
          <w:bdr w:val="none" w:sz="0" w:space="0" w:color="auto" w:frame="1"/>
          <w:shd w:val="clear" w:color="auto" w:fill="FFFFFF"/>
        </w:rPr>
        <w:t>46 Willamette L. Rev. 297</w:t>
      </w:r>
      <w:r>
        <w:rPr>
          <w:i/>
          <w:iCs/>
          <w:color w:val="000000"/>
          <w:bdr w:val="none" w:sz="0" w:space="0" w:color="auto" w:frame="1"/>
          <w:shd w:val="clear" w:color="auto" w:fill="FFFFFF"/>
        </w:rPr>
        <w:t xml:space="preserve">, </w:t>
      </w:r>
      <w:r>
        <w:rPr>
          <w:color w:val="000000"/>
          <w:bdr w:val="none" w:sz="0" w:space="0" w:color="auto" w:frame="1"/>
          <w:shd w:val="clear" w:color="auto" w:fill="FFFFFF"/>
        </w:rPr>
        <w:t xml:space="preserve">Winter 2009, </w:t>
      </w:r>
      <w:proofErr w:type="spellStart"/>
      <w:r>
        <w:rPr>
          <w:color w:val="000000"/>
          <w:bdr w:val="none" w:sz="0" w:space="0" w:color="auto" w:frame="1"/>
          <w:shd w:val="clear" w:color="auto" w:fill="FFFFFF"/>
        </w:rPr>
        <w:t>NexisUni</w:t>
      </w:r>
      <w:proofErr w:type="spellEnd"/>
      <w:r>
        <w:rPr>
          <w:color w:val="000000"/>
          <w:bdr w:val="none" w:sz="0" w:space="0" w:color="auto" w:frame="1"/>
          <w:shd w:val="clear" w:color="auto" w:fill="FFFFFF"/>
        </w:rPr>
        <w:t xml:space="preserve"> via University of Michigan Library System, DOA: 7/15/24)//LFS – LMH </w:t>
      </w:r>
    </w:p>
    <w:p w14:paraId="7970CD95" w14:textId="77777777" w:rsidR="00AA40E3" w:rsidRPr="006D2872" w:rsidRDefault="00AA40E3" w:rsidP="00AA40E3">
      <w:r w:rsidRPr="006D2872">
        <w:t> [*308</w:t>
      </w:r>
      <w:proofErr w:type="gramStart"/>
      <w:r w:rsidRPr="006D2872">
        <w:t>]  </w:t>
      </w:r>
      <w:r w:rsidRPr="009D659B">
        <w:rPr>
          <w:rFonts w:ascii="inherit" w:hAnsi="inherit"/>
          <w:u w:val="single"/>
          <w:bdr w:val="none" w:sz="0" w:space="0" w:color="auto" w:frame="1"/>
        </w:rPr>
        <w:t>Intellectual</w:t>
      </w:r>
      <w:proofErr w:type="gramEnd"/>
      <w:r w:rsidRPr="009D659B">
        <w:rPr>
          <w:rFonts w:ascii="inherit" w:hAnsi="inherit"/>
          <w:u w:val="single"/>
          <w:bdr w:val="none" w:sz="0" w:space="0" w:color="auto" w:frame="1"/>
        </w:rPr>
        <w:t xml:space="preserve"> property</w:t>
      </w:r>
      <w:r w:rsidRPr="009D659B">
        <w:rPr>
          <w:u w:val="single"/>
        </w:rPr>
        <w:t> law has taken property beyond its roots in the tangible - those things we literally hold dear. That extension has loosed legions of academics through many hundreds of articles to fervently debate the appropriate extent of property rights in ideas and their expression. </w:t>
      </w:r>
      <w:r w:rsidRPr="009D659B">
        <w:rPr>
          <w:rFonts w:ascii="inherit" w:hAnsi="inherit"/>
          <w:b/>
          <w:bCs/>
          <w:u w:val="single"/>
          <w:bdr w:val="none" w:sz="0" w:space="0" w:color="auto" w:frame="1"/>
          <w:shd w:val="clear" w:color="auto" w:fill="FFFFFF"/>
        </w:rPr>
        <w:t>56</w:t>
      </w:r>
      <w:r w:rsidRPr="009D659B">
        <w:rPr>
          <w:u w:val="single"/>
        </w:rPr>
        <w:t> From the fine to the technological arts, the burning question is whether increasing "</w:t>
      </w:r>
      <w:proofErr w:type="spellStart"/>
      <w:r w:rsidRPr="009D659B">
        <w:rPr>
          <w:u w:val="single"/>
        </w:rPr>
        <w:t>propertization</w:t>
      </w:r>
      <w:proofErr w:type="spellEnd"/>
      <w:r w:rsidRPr="009D659B">
        <w:rPr>
          <w:u w:val="single"/>
        </w:rPr>
        <w:t>" of those intangibles reflects an improved understanding of the appropriate (and even just) reach of individual ownership or, alternatively, whether Blackstonian absolute domains run amok.</w:t>
      </w:r>
    </w:p>
    <w:p w14:paraId="778BB461" w14:textId="77777777" w:rsidR="00AA40E3" w:rsidRPr="006D2872" w:rsidRDefault="00AA40E3" w:rsidP="00AA40E3">
      <w:r w:rsidRPr="009D659B">
        <w:rPr>
          <w:u w:val="single"/>
        </w:rPr>
        <w:t>Examples can be found across the full gamut of </w:t>
      </w:r>
      <w:r w:rsidRPr="009D659B">
        <w:rPr>
          <w:rFonts w:ascii="inherit" w:hAnsi="inherit"/>
          <w:u w:val="single"/>
          <w:bdr w:val="none" w:sz="0" w:space="0" w:color="auto" w:frame="1"/>
        </w:rPr>
        <w:t>intellectual property</w:t>
      </w:r>
      <w:r w:rsidRPr="009D659B">
        <w:rPr>
          <w:u w:val="single"/>
        </w:rPr>
        <w:t> regimes. Patent law's subject matter has been extended to cover business methods </w:t>
      </w:r>
      <w:r w:rsidRPr="009D659B">
        <w:rPr>
          <w:rFonts w:ascii="inherit" w:hAnsi="inherit"/>
          <w:b/>
          <w:bCs/>
          <w:u w:val="single"/>
          <w:bdr w:val="none" w:sz="0" w:space="0" w:color="auto" w:frame="1"/>
          <w:shd w:val="clear" w:color="auto" w:fill="FFFFFF"/>
        </w:rPr>
        <w:t>57</w:t>
      </w:r>
      <w:r w:rsidRPr="009D659B">
        <w:rPr>
          <w:u w:val="single"/>
        </w:rPr>
        <w:t> and the "stuff of life," </w:t>
      </w:r>
      <w:r w:rsidRPr="009D659B">
        <w:rPr>
          <w:rFonts w:ascii="inherit" w:hAnsi="inherit"/>
          <w:b/>
          <w:bCs/>
          <w:u w:val="single"/>
          <w:bdr w:val="none" w:sz="0" w:space="0" w:color="auto" w:frame="1"/>
          <w:shd w:val="clear" w:color="auto" w:fill="FFFFFF"/>
        </w:rPr>
        <w:t>58</w:t>
      </w:r>
      <w:r w:rsidRPr="009D659B">
        <w:rPr>
          <w:u w:val="single"/>
        </w:rPr>
        <w:t> putting those areas of the formerly public domain behind private fences. </w:t>
      </w:r>
      <w:r w:rsidRPr="009D659B">
        <w:rPr>
          <w:rFonts w:ascii="inherit" w:hAnsi="inherit"/>
          <w:b/>
          <w:bCs/>
          <w:u w:val="single"/>
          <w:bdr w:val="none" w:sz="0" w:space="0" w:color="auto" w:frame="1"/>
          <w:shd w:val="clear" w:color="auto" w:fill="FFFFFF"/>
        </w:rPr>
        <w:t>5</w:t>
      </w:r>
      <w:r w:rsidRPr="006D2872">
        <w:rPr>
          <w:rFonts w:ascii="inherit" w:hAnsi="inherit"/>
          <w:b/>
          <w:bCs/>
          <w:bdr w:val="none" w:sz="0" w:space="0" w:color="auto" w:frame="1"/>
          <w:shd w:val="clear" w:color="auto" w:fill="FFFFFF"/>
        </w:rPr>
        <w:t>9</w:t>
      </w:r>
      <w:r w:rsidRPr="006D2872">
        <w:t> Proponents, depending on their normative persuasions, may laud the expansion as encouraging economically beneficial increases in innovation </w:t>
      </w:r>
      <w:r w:rsidRPr="006D2872">
        <w:rPr>
          <w:rFonts w:ascii="inherit" w:hAnsi="inherit"/>
          <w:b/>
          <w:bCs/>
          <w:bdr w:val="none" w:sz="0" w:space="0" w:color="auto" w:frame="1"/>
          <w:shd w:val="clear" w:color="auto" w:fill="FFFFFF"/>
        </w:rPr>
        <w:t>60</w:t>
      </w:r>
      <w:r w:rsidRPr="006D2872">
        <w:t> or as just recognition of inventors' natural rights. </w:t>
      </w:r>
      <w:r w:rsidRPr="006D2872">
        <w:rPr>
          <w:rFonts w:ascii="inherit" w:hAnsi="inherit"/>
          <w:b/>
          <w:bCs/>
          <w:bdr w:val="none" w:sz="0" w:space="0" w:color="auto" w:frame="1"/>
          <w:shd w:val="clear" w:color="auto" w:fill="FFFFFF"/>
        </w:rPr>
        <w:t>61</w:t>
      </w:r>
      <w:r w:rsidRPr="006D2872">
        <w:t> Opponents agonize over the effects on future innovation, competition, </w:t>
      </w:r>
      <w:r w:rsidRPr="006D2872">
        <w:rPr>
          <w:rFonts w:ascii="inherit" w:hAnsi="inherit"/>
          <w:b/>
          <w:bCs/>
          <w:bdr w:val="none" w:sz="0" w:space="0" w:color="auto" w:frame="1"/>
          <w:shd w:val="clear" w:color="auto" w:fill="FFFFFF"/>
        </w:rPr>
        <w:t>62</w:t>
      </w:r>
      <w:r w:rsidRPr="006D2872">
        <w:t> and impaired access. </w:t>
      </w:r>
      <w:r w:rsidRPr="006D2872">
        <w:rPr>
          <w:rFonts w:ascii="inherit" w:hAnsi="inherit"/>
          <w:b/>
          <w:bCs/>
          <w:bdr w:val="none" w:sz="0" w:space="0" w:color="auto" w:frame="1"/>
          <w:shd w:val="clear" w:color="auto" w:fill="FFFFFF"/>
        </w:rPr>
        <w:t>63</w:t>
      </w:r>
      <w:r w:rsidRPr="006D2872">
        <w:t xml:space="preserve"> Similarly, some praise trademark law's expansion </w:t>
      </w:r>
      <w:proofErr w:type="gramStart"/>
      <w:r w:rsidRPr="006D2872">
        <w:t>into  [</w:t>
      </w:r>
      <w:proofErr w:type="gramEnd"/>
      <w:r w:rsidRPr="006D2872">
        <w:t>*309]  dilution and anti-cyber-squatting as avoiding incipient consumer confusion </w:t>
      </w:r>
      <w:r w:rsidRPr="006D2872">
        <w:rPr>
          <w:rFonts w:ascii="inherit" w:hAnsi="inherit"/>
          <w:b/>
          <w:bCs/>
          <w:bdr w:val="none" w:sz="0" w:space="0" w:color="auto" w:frame="1"/>
          <w:shd w:val="clear" w:color="auto" w:fill="FFFFFF"/>
        </w:rPr>
        <w:t>64</w:t>
      </w:r>
      <w:r w:rsidRPr="006D2872">
        <w:t> or as limiting incentive-dampening free rides on others' investment. </w:t>
      </w:r>
      <w:r w:rsidRPr="006D2872">
        <w:rPr>
          <w:rFonts w:ascii="inherit" w:hAnsi="inherit"/>
          <w:b/>
          <w:bCs/>
          <w:bdr w:val="none" w:sz="0" w:space="0" w:color="auto" w:frame="1"/>
          <w:shd w:val="clear" w:color="auto" w:fill="FFFFFF"/>
        </w:rPr>
        <w:t>65</w:t>
      </w:r>
      <w:r w:rsidRPr="006D2872">
        <w:t> Still others denounce those same expansions as clogs on competition </w:t>
      </w:r>
      <w:r w:rsidRPr="006D2872">
        <w:rPr>
          <w:rFonts w:ascii="inherit" w:hAnsi="inherit"/>
          <w:b/>
          <w:bCs/>
          <w:bdr w:val="none" w:sz="0" w:space="0" w:color="auto" w:frame="1"/>
          <w:shd w:val="clear" w:color="auto" w:fill="FFFFFF"/>
        </w:rPr>
        <w:t>66</w:t>
      </w:r>
      <w:r w:rsidRPr="006D2872">
        <w:t> and muzzles on free speech. </w:t>
      </w:r>
      <w:r w:rsidRPr="006D2872">
        <w:rPr>
          <w:rFonts w:ascii="inherit" w:hAnsi="inherit"/>
          <w:b/>
          <w:bCs/>
          <w:bdr w:val="none" w:sz="0" w:space="0" w:color="auto" w:frame="1"/>
          <w:shd w:val="clear" w:color="auto" w:fill="FFFFFF"/>
        </w:rPr>
        <w:t>67</w:t>
      </w:r>
    </w:p>
    <w:p w14:paraId="4593E9B2" w14:textId="77777777" w:rsidR="00AA40E3" w:rsidRPr="006D2872" w:rsidRDefault="00AA40E3" w:rsidP="00AA40E3">
      <w:r w:rsidRPr="009D659B">
        <w:rPr>
          <w:u w:val="single"/>
        </w:rPr>
        <w:t>The epicenter of public interest in the </w:t>
      </w:r>
      <w:r w:rsidRPr="009D659B">
        <w:rPr>
          <w:rFonts w:ascii="inherit" w:hAnsi="inherit"/>
          <w:u w:val="single"/>
          <w:bdr w:val="none" w:sz="0" w:space="0" w:color="auto" w:frame="1"/>
        </w:rPr>
        <w:t>intellectual property</w:t>
      </w:r>
      <w:r w:rsidRPr="009D659B">
        <w:rPr>
          <w:u w:val="single"/>
        </w:rPr>
        <w:t> debate, however, is copyright law. The rise and fall of Napster and its peer-to-peer progeny </w:t>
      </w:r>
      <w:r w:rsidRPr="009D659B">
        <w:rPr>
          <w:rFonts w:ascii="inherit" w:hAnsi="inherit"/>
          <w:b/>
          <w:bCs/>
          <w:u w:val="single"/>
          <w:bdr w:val="none" w:sz="0" w:space="0" w:color="auto" w:frame="1"/>
          <w:shd w:val="clear" w:color="auto" w:fill="FFFFFF"/>
        </w:rPr>
        <w:t>68</w:t>
      </w:r>
      <w:r w:rsidRPr="009D659B">
        <w:rPr>
          <w:u w:val="single"/>
        </w:rPr>
        <w:t xml:space="preserve"> have not only garnered considerable attention in the general </w:t>
      </w:r>
      <w:proofErr w:type="gramStart"/>
      <w:r w:rsidRPr="009D659B">
        <w:rPr>
          <w:u w:val="single"/>
        </w:rPr>
        <w:t>press, but</w:t>
      </w:r>
      <w:proofErr w:type="gramEnd"/>
      <w:r w:rsidRPr="009D659B">
        <w:rPr>
          <w:u w:val="single"/>
        </w:rPr>
        <w:t xml:space="preserve"> have also become topics of water-cooler conversation</w:t>
      </w:r>
      <w:r w:rsidRPr="006D2872">
        <w:t>. Individuals have formed strong opinions, frequently based on direct personal experience, </w:t>
      </w:r>
      <w:r w:rsidRPr="006D2872">
        <w:rPr>
          <w:rFonts w:ascii="inherit" w:hAnsi="inherit"/>
          <w:b/>
          <w:bCs/>
          <w:bdr w:val="none" w:sz="0" w:space="0" w:color="auto" w:frame="1"/>
          <w:shd w:val="clear" w:color="auto" w:fill="FFFFFF"/>
        </w:rPr>
        <w:t>69</w:t>
      </w:r>
      <w:r w:rsidRPr="006D2872">
        <w:t xml:space="preserve"> about whether music downloaders are digital age Robin Hoods doing heroic battle against corporate greed or scurrilous knaves undermining society's cultural advance or interfering with composers' and musicians' just due. </w:t>
      </w:r>
      <w:r w:rsidRPr="009D659B">
        <w:rPr>
          <w:u w:val="single"/>
        </w:rPr>
        <w:t>Other copyright ownership disputes include the justice (or not) of the 20-year extension of the term of protection, </w:t>
      </w:r>
      <w:r w:rsidRPr="009D659B">
        <w:rPr>
          <w:rFonts w:ascii="inherit" w:hAnsi="inherit"/>
          <w:b/>
          <w:bCs/>
          <w:u w:val="single"/>
          <w:bdr w:val="none" w:sz="0" w:space="0" w:color="auto" w:frame="1"/>
          <w:shd w:val="clear" w:color="auto" w:fill="FFFFFF"/>
        </w:rPr>
        <w:t>70</w:t>
      </w:r>
      <w:r w:rsidRPr="009D659B">
        <w:rPr>
          <w:u w:val="single"/>
        </w:rPr>
        <w:t> the fairness (or not) of technology protection mechanisms and anti-circumvention laws, </w:t>
      </w:r>
      <w:r w:rsidRPr="009D659B">
        <w:rPr>
          <w:rFonts w:ascii="inherit" w:hAnsi="inherit"/>
          <w:b/>
          <w:bCs/>
          <w:u w:val="single"/>
          <w:bdr w:val="none" w:sz="0" w:space="0" w:color="auto" w:frame="1"/>
          <w:shd w:val="clear" w:color="auto" w:fill="FFFFFF"/>
        </w:rPr>
        <w:t>71</w:t>
      </w:r>
      <w:r w:rsidRPr="009D659B">
        <w:rPr>
          <w:u w:val="single"/>
        </w:rPr>
        <w:t xml:space="preserve"> and the appropriateness (or not) of the Supreme Court's addition </w:t>
      </w:r>
      <w:proofErr w:type="gramStart"/>
      <w:r w:rsidRPr="009D659B">
        <w:rPr>
          <w:u w:val="single"/>
        </w:rPr>
        <w:t>of  [</w:t>
      </w:r>
      <w:proofErr w:type="gramEnd"/>
      <w:r w:rsidRPr="009D659B">
        <w:rPr>
          <w:u w:val="single"/>
        </w:rPr>
        <w:t>*310]  inducement-based secondary liability to copyright law, </w:t>
      </w:r>
      <w:r w:rsidRPr="009D659B">
        <w:rPr>
          <w:rFonts w:ascii="inherit" w:hAnsi="inherit"/>
          <w:b/>
          <w:bCs/>
          <w:u w:val="single"/>
          <w:bdr w:val="none" w:sz="0" w:space="0" w:color="auto" w:frame="1"/>
          <w:shd w:val="clear" w:color="auto" w:fill="FFFFFF"/>
        </w:rPr>
        <w:t>72</w:t>
      </w:r>
      <w:r w:rsidRPr="009D659B">
        <w:rPr>
          <w:u w:val="single"/>
        </w:rPr>
        <w:t> particularly given the possible effects on innovation. </w:t>
      </w:r>
      <w:r w:rsidRPr="006D2872">
        <w:rPr>
          <w:rFonts w:ascii="inherit" w:hAnsi="inherit"/>
          <w:b/>
          <w:bCs/>
          <w:bdr w:val="none" w:sz="0" w:space="0" w:color="auto" w:frame="1"/>
          <w:shd w:val="clear" w:color="auto" w:fill="FFFFFF"/>
        </w:rPr>
        <w:t>73</w:t>
      </w:r>
    </w:p>
    <w:p w14:paraId="56792043" w14:textId="77777777" w:rsidR="00AA40E3" w:rsidRDefault="00AA40E3" w:rsidP="00AA40E3">
      <w:pPr>
        <w:rPr>
          <w:u w:val="single"/>
        </w:rPr>
      </w:pPr>
      <w:r w:rsidRPr="009D659B">
        <w:rPr>
          <w:u w:val="single"/>
        </w:rPr>
        <w:t>Property is also playing an increasingly significant role regarding issues previously framed in distinctly different terms - in particular, as questions of personal autonomy, privacy, free speech, and other individual rights.</w:t>
      </w:r>
      <w:r w:rsidRPr="006D2872">
        <w:t xml:space="preserve"> Takings jurisprudence has moved well beyond realty to incorporate claims that government "entitlements" constitute the property of the claimants, not merely individual rights. </w:t>
      </w:r>
      <w:r w:rsidRPr="006D2872">
        <w:rPr>
          <w:rFonts w:ascii="inherit" w:hAnsi="inherit"/>
          <w:b/>
          <w:bCs/>
          <w:bdr w:val="none" w:sz="0" w:space="0" w:color="auto" w:frame="1"/>
          <w:shd w:val="clear" w:color="auto" w:fill="FFFFFF"/>
        </w:rPr>
        <w:t>74</w:t>
      </w:r>
      <w:r w:rsidRPr="006D2872">
        <w:t xml:space="preserve"> Human organs and DNA hardly have long-standing traditions as </w:t>
      </w:r>
      <w:proofErr w:type="spellStart"/>
      <w:r w:rsidRPr="006D2872">
        <w:t>personalty</w:t>
      </w:r>
      <w:proofErr w:type="spellEnd"/>
      <w:r w:rsidRPr="006D2872">
        <w:t>. As technology turns them into exploitable resources, those seeking the related economic returns (or at least to prevent others from obtaining them) have shifted from emphasizing personal autonomy concerns to asserting property-based claims. </w:t>
      </w:r>
      <w:r w:rsidRPr="006D2872">
        <w:rPr>
          <w:rFonts w:ascii="inherit" w:hAnsi="inherit"/>
          <w:b/>
          <w:bCs/>
          <w:bdr w:val="none" w:sz="0" w:space="0" w:color="auto" w:frame="1"/>
          <w:shd w:val="clear" w:color="auto" w:fill="FFFFFF"/>
        </w:rPr>
        <w:t>75</w:t>
      </w:r>
      <w:r w:rsidRPr="006D2872">
        <w:t> </w:t>
      </w:r>
      <w:r w:rsidRPr="009D659B">
        <w:rPr>
          <w:u w:val="single"/>
        </w:rPr>
        <w:t>Similarly, value-capture and harm-avoidance considerations arising from online consumer data collection, unwanted e-mail, </w:t>
      </w:r>
      <w:r w:rsidRPr="009D659B">
        <w:rPr>
          <w:rFonts w:ascii="inherit" w:hAnsi="inherit"/>
          <w:b/>
          <w:bCs/>
          <w:u w:val="single"/>
          <w:bdr w:val="none" w:sz="0" w:space="0" w:color="auto" w:frame="1"/>
          <w:shd w:val="clear" w:color="auto" w:fill="FFFFFF"/>
        </w:rPr>
        <w:t>76</w:t>
      </w:r>
      <w:r w:rsidRPr="009D659B">
        <w:rPr>
          <w:u w:val="single"/>
        </w:rPr>
        <w:t> the scanning of websites for information, the planting of spyware, </w:t>
      </w:r>
      <w:r w:rsidRPr="009D659B">
        <w:rPr>
          <w:rFonts w:ascii="inherit" w:hAnsi="inherit"/>
          <w:b/>
          <w:bCs/>
          <w:u w:val="single"/>
          <w:bdr w:val="none" w:sz="0" w:space="0" w:color="auto" w:frame="1"/>
          <w:shd w:val="clear" w:color="auto" w:fill="FFFFFF"/>
        </w:rPr>
        <w:t>77</w:t>
      </w:r>
      <w:r w:rsidRPr="009D659B">
        <w:rPr>
          <w:u w:val="single"/>
        </w:rPr>
        <w:t> and domain name conflicts, </w:t>
      </w:r>
      <w:r w:rsidRPr="009D659B">
        <w:rPr>
          <w:rFonts w:ascii="inherit" w:hAnsi="inherit"/>
          <w:b/>
          <w:bCs/>
          <w:u w:val="single"/>
          <w:bdr w:val="none" w:sz="0" w:space="0" w:color="auto" w:frame="1"/>
          <w:shd w:val="clear" w:color="auto" w:fill="FFFFFF"/>
        </w:rPr>
        <w:t>78</w:t>
      </w:r>
      <w:r w:rsidRPr="009D659B">
        <w:rPr>
          <w:u w:val="single"/>
        </w:rPr>
        <w:t> lead plaintiffs to assume the mantle of wronged property owners rather than persons whose privacy has been invaded or identities compromised.</w:t>
      </w:r>
    </w:p>
    <w:p w14:paraId="623B422C" w14:textId="77777777" w:rsidR="00C76B67" w:rsidRDefault="00AA40E3" w:rsidP="00AA40E3">
      <w:pPr>
        <w:pStyle w:val="Heading4"/>
        <w:rPr>
          <w:rStyle w:val="StyleUnderline"/>
          <w:color w:val="000000" w:themeColor="text1"/>
          <w:sz w:val="26"/>
          <w:szCs w:val="26"/>
          <w:u w:val="none"/>
        </w:rPr>
      </w:pPr>
      <w:r w:rsidRPr="00D05082">
        <w:rPr>
          <w:rStyle w:val="StyleUnderline"/>
          <w:color w:val="000000" w:themeColor="text1"/>
          <w:sz w:val="26"/>
          <w:szCs w:val="26"/>
          <w:u w:val="none"/>
        </w:rPr>
        <w:t xml:space="preserve">Strengthened copyright protections re-entrench systems that disadvantage women                    </w:t>
      </w:r>
    </w:p>
    <w:p w14:paraId="55612D48" w14:textId="5357A814" w:rsidR="00C76B67" w:rsidRDefault="00C76B67" w:rsidP="00AA40E3">
      <w:pPr>
        <w:rPr>
          <w:color w:val="000000" w:themeColor="text1"/>
          <w:sz w:val="12"/>
        </w:rPr>
      </w:pPr>
      <w:r w:rsidRPr="00C76B67">
        <w:rPr>
          <w:rStyle w:val="Style13ptBold"/>
        </w:rPr>
        <w:t>Bartow 06</w:t>
      </w:r>
      <w:r>
        <w:rPr>
          <w:color w:val="000000" w:themeColor="text1"/>
          <w:sz w:val="12"/>
        </w:rPr>
        <w:t xml:space="preserve"> </w:t>
      </w:r>
      <w:r w:rsidRPr="00181E47">
        <w:rPr>
          <w:color w:val="000000" w:themeColor="text1"/>
          <w:sz w:val="20"/>
          <w:szCs w:val="20"/>
        </w:rPr>
        <w:t xml:space="preserve">(Ann Bartow, Professor of Law at the University of New Hampshire School of Law, “Fair Use and the Fairer Sex: Gender, Feminism, and Copyright Law,” Journal of Gender, Social Policy &amp; the Law Volume 14 Issue 3, 2006, https://digitalcommons.wcl.american.edu/cgi/viewcontent.cgi?referer=&amp;httpsredir=1&amp;article=1267&amp;context=jgspl//Accessed July 15th, 2024) </w:t>
      </w:r>
      <w:proofErr w:type="spellStart"/>
      <w:r w:rsidRPr="00181E47">
        <w:rPr>
          <w:color w:val="000000" w:themeColor="text1"/>
          <w:sz w:val="20"/>
          <w:szCs w:val="20"/>
        </w:rPr>
        <w:t>cpsw-sns</w:t>
      </w:r>
      <w:proofErr w:type="spellEnd"/>
    </w:p>
    <w:p w14:paraId="0D12E690" w14:textId="0AF0DD29" w:rsidR="00AA40E3" w:rsidRDefault="00AA40E3" w:rsidP="00AA40E3">
      <w:pPr>
        <w:rPr>
          <w:color w:val="000000" w:themeColor="text1"/>
          <w:sz w:val="12"/>
        </w:rPr>
      </w:pPr>
      <w:r w:rsidRPr="005A2DD6">
        <w:rPr>
          <w:color w:val="000000" w:themeColor="text1"/>
          <w:sz w:val="12"/>
        </w:rPr>
        <w:t xml:space="preserve">If copyright laws do not adequately value women’s creative work, it may mean that the laws themselves should be amended, </w:t>
      </w:r>
      <w:r w:rsidRPr="00D05082">
        <w:rPr>
          <w:rStyle w:val="StyleUnderline"/>
          <w:color w:val="000000" w:themeColor="text1"/>
        </w:rPr>
        <w:t>expanding existing protections</w:t>
      </w:r>
      <w:r w:rsidRPr="005A2DD6">
        <w:rPr>
          <w:color w:val="000000" w:themeColor="text1"/>
          <w:sz w:val="12"/>
        </w:rPr>
        <w:t xml:space="preserve"> so that additional categories of creative works are clearly accorded copyrightability. This </w:t>
      </w:r>
      <w:r w:rsidRPr="00D05082">
        <w:rPr>
          <w:rStyle w:val="StyleUnderline"/>
          <w:color w:val="000000" w:themeColor="text1"/>
        </w:rPr>
        <w:t xml:space="preserve">assumes that copyrightability will enhance creativity and the distribution of creative works in a way that is favorable to the greater good of women. Women who fail to fully commercialize </w:t>
      </w:r>
      <w:r w:rsidRPr="005A2DD6">
        <w:rPr>
          <w:color w:val="000000" w:themeColor="text1"/>
          <w:sz w:val="12"/>
        </w:rPr>
        <w:t xml:space="preserve">their creative works may </w:t>
      </w:r>
      <w:r w:rsidRPr="00D05082">
        <w:rPr>
          <w:rStyle w:val="StyleUnderline"/>
          <w:color w:val="000000" w:themeColor="text1"/>
        </w:rPr>
        <w:t>lose income</w:t>
      </w:r>
      <w:r w:rsidRPr="005A2DD6">
        <w:rPr>
          <w:color w:val="000000" w:themeColor="text1"/>
          <w:sz w:val="12"/>
        </w:rPr>
        <w:t xml:space="preserve">. The impact of commercialization upon the control they have over their works is a bit more complicated, as </w:t>
      </w:r>
      <w:r w:rsidRPr="00D05082">
        <w:rPr>
          <w:rStyle w:val="StyleUnderline"/>
          <w:color w:val="000000" w:themeColor="text1"/>
        </w:rPr>
        <w:t>commercialization usually requires an author to relinquish all control over her copyrights or ownership of the actual copyrights themselves</w:t>
      </w:r>
      <w:r w:rsidRPr="005A2DD6">
        <w:rPr>
          <w:color w:val="000000" w:themeColor="text1"/>
          <w:sz w:val="12"/>
        </w:rPr>
        <w:t xml:space="preserve">. Women who manage to retain ownership of their copyrights, but do not aggressively police unauthorized uses of their copyrighted works, may lose both income and a measure of control over their works. All of this is true for men as well, but there may be </w:t>
      </w:r>
      <w:r w:rsidRPr="00D05082">
        <w:rPr>
          <w:rStyle w:val="StyleUnderline"/>
          <w:color w:val="000000" w:themeColor="text1"/>
        </w:rPr>
        <w:t xml:space="preserve">gendered differences with respect to the number of </w:t>
      </w:r>
      <w:proofErr w:type="gramStart"/>
      <w:r w:rsidRPr="00D05082">
        <w:rPr>
          <w:rStyle w:val="StyleUnderline"/>
          <w:color w:val="000000" w:themeColor="text1"/>
        </w:rPr>
        <w:t>female</w:t>
      </w:r>
      <w:proofErr w:type="gramEnd"/>
      <w:r w:rsidRPr="00D05082">
        <w:rPr>
          <w:rStyle w:val="StyleUnderline"/>
          <w:color w:val="000000" w:themeColor="text1"/>
        </w:rPr>
        <w:t xml:space="preserve"> versus male authors who are realistically able to commercialize, control, and protect their creative works. </w:t>
      </w:r>
      <w:r w:rsidRPr="005A2DD6">
        <w:rPr>
          <w:color w:val="000000" w:themeColor="text1"/>
          <w:sz w:val="12"/>
        </w:rPr>
        <w:t xml:space="preserve">Portions of any detectable disparities may be attributable to the nature and form of the works themselves, rather than the sex of the authors, but there also may be </w:t>
      </w:r>
      <w:r w:rsidRPr="00D05082">
        <w:rPr>
          <w:rStyle w:val="StyleUnderline"/>
          <w:color w:val="000000" w:themeColor="text1"/>
        </w:rPr>
        <w:t>gendered differences in the mediums through which women and men creatively express themselves</w:t>
      </w:r>
      <w:r w:rsidRPr="005A2DD6">
        <w:rPr>
          <w:color w:val="000000" w:themeColor="text1"/>
          <w:sz w:val="12"/>
        </w:rPr>
        <w:t xml:space="preserve">. If </w:t>
      </w:r>
      <w:r w:rsidRPr="00D05082">
        <w:rPr>
          <w:rStyle w:val="StyleUnderline"/>
          <w:color w:val="000000" w:themeColor="text1"/>
        </w:rPr>
        <w:t>women are disproportionately disadvantaged</w:t>
      </w:r>
      <w:r w:rsidRPr="005A2DD6">
        <w:rPr>
          <w:color w:val="000000" w:themeColor="text1"/>
          <w:sz w:val="12"/>
        </w:rPr>
        <w:t xml:space="preserve"> by too little copyright protection for </w:t>
      </w:r>
      <w:proofErr w:type="gramStart"/>
      <w:r w:rsidRPr="005A2DD6">
        <w:rPr>
          <w:color w:val="000000" w:themeColor="text1"/>
          <w:sz w:val="12"/>
        </w:rPr>
        <w:t>particular types</w:t>
      </w:r>
      <w:proofErr w:type="gramEnd"/>
      <w:r w:rsidRPr="005A2DD6">
        <w:rPr>
          <w:color w:val="000000" w:themeColor="text1"/>
          <w:sz w:val="12"/>
        </w:rPr>
        <w:t xml:space="preserve"> of creative works, application of feminist principles would suggest that copyright laws need to be amended to create copyright parity between the genders. Expanding copyright coverage might then be envisioned as “</w:t>
      </w:r>
      <w:r w:rsidRPr="00D05082">
        <w:rPr>
          <w:rStyle w:val="StyleUnderline"/>
          <w:color w:val="000000" w:themeColor="text1"/>
        </w:rPr>
        <w:t>leveling the playing field.</w:t>
      </w:r>
      <w:r w:rsidRPr="005A2DD6">
        <w:rPr>
          <w:color w:val="000000" w:themeColor="text1"/>
          <w:sz w:val="12"/>
        </w:rPr>
        <w:t xml:space="preserve">” However, this </w:t>
      </w:r>
      <w:r w:rsidRPr="00D05082">
        <w:rPr>
          <w:rStyle w:val="StyleUnderline"/>
          <w:color w:val="000000" w:themeColor="text1"/>
        </w:rPr>
        <w:t>assumes that, substantively as well as rhetorically,</w:t>
      </w:r>
      <w:r w:rsidRPr="005A2DD6">
        <w:rPr>
          <w:color w:val="000000" w:themeColor="text1"/>
          <w:sz w:val="12"/>
        </w:rPr>
        <w:t xml:space="preserve"> after the playing field is “re-graded,” </w:t>
      </w:r>
      <w:r w:rsidRPr="00D05082">
        <w:rPr>
          <w:rStyle w:val="StyleUnderline"/>
          <w:color w:val="000000" w:themeColor="text1"/>
        </w:rPr>
        <w:t>women ought to be out competing equally with men in a game contrived by men that has objectives and governing rules devised by men and is refereed by men</w:t>
      </w:r>
      <w:r w:rsidRPr="005A2DD6">
        <w:rPr>
          <w:color w:val="000000" w:themeColor="text1"/>
          <w:sz w:val="12"/>
        </w:rPr>
        <w:t>. In this respect at least</w:t>
      </w:r>
      <w:r w:rsidRPr="00D05082">
        <w:rPr>
          <w:rStyle w:val="StyleUnderline"/>
          <w:color w:val="000000" w:themeColor="text1"/>
        </w:rPr>
        <w:t xml:space="preserve">, an </w:t>
      </w:r>
      <w:r w:rsidRPr="00D05082">
        <w:rPr>
          <w:rStyle w:val="Emphasis"/>
          <w:color w:val="000000" w:themeColor="text1"/>
        </w:rPr>
        <w:t>expansionist or maximalist position</w:t>
      </w:r>
      <w:r w:rsidRPr="00D05082">
        <w:rPr>
          <w:rStyle w:val="StyleUnderline"/>
          <w:color w:val="000000" w:themeColor="text1"/>
        </w:rPr>
        <w:t xml:space="preserve"> on copyright scope</w:t>
      </w:r>
      <w:r w:rsidRPr="005A2DD6">
        <w:rPr>
          <w:color w:val="000000" w:themeColor="text1"/>
          <w:sz w:val="12"/>
        </w:rPr>
        <w:t xml:space="preserve"> can be </w:t>
      </w:r>
      <w:r w:rsidRPr="00D05082">
        <w:rPr>
          <w:rStyle w:val="StyleUnderline"/>
          <w:color w:val="000000" w:themeColor="text1"/>
        </w:rPr>
        <w:t xml:space="preserve">characterized as </w:t>
      </w:r>
      <w:r w:rsidRPr="00D05082">
        <w:rPr>
          <w:rStyle w:val="Emphasis"/>
          <w:color w:val="000000" w:themeColor="text1"/>
        </w:rPr>
        <w:t>contrary to</w:t>
      </w:r>
      <w:r w:rsidRPr="00D05082">
        <w:rPr>
          <w:rStyle w:val="StyleUnderline"/>
          <w:color w:val="000000" w:themeColor="text1"/>
        </w:rPr>
        <w:t xml:space="preserve"> some of the values of </w:t>
      </w:r>
      <w:r w:rsidRPr="00D05082">
        <w:rPr>
          <w:rStyle w:val="Emphasis"/>
          <w:color w:val="000000" w:themeColor="text1"/>
        </w:rPr>
        <w:t>feminism.</w:t>
      </w:r>
      <w:r w:rsidRPr="005A2DD6">
        <w:rPr>
          <w:color w:val="000000" w:themeColor="text1"/>
          <w:sz w:val="12"/>
        </w:rPr>
        <w:t xml:space="preserve"> Certain copyright use and access restrictions may not mesh well with culturally significant roles and activities of women</w:t>
      </w:r>
      <w:r w:rsidRPr="00D05082">
        <w:rPr>
          <w:rStyle w:val="StyleUnderline"/>
          <w:color w:val="000000" w:themeColor="text1"/>
        </w:rPr>
        <w:t xml:space="preserve">. Copyright protections constructively impose complicated formalities, </w:t>
      </w:r>
      <w:r w:rsidRPr="005A2DD6">
        <w:rPr>
          <w:color w:val="000000" w:themeColor="text1"/>
          <w:sz w:val="12"/>
        </w:rPr>
        <w:t>such as licensing and permission procedures</w:t>
      </w:r>
      <w:r w:rsidRPr="00D05082">
        <w:rPr>
          <w:rStyle w:val="StyleUnderline"/>
          <w:color w:val="000000" w:themeColor="text1"/>
        </w:rPr>
        <w:t xml:space="preserve">, that generate uncertainty and transaction costs, </w:t>
      </w:r>
      <w:r w:rsidRPr="005A2DD6">
        <w:rPr>
          <w:color w:val="000000" w:themeColor="text1"/>
          <w:sz w:val="12"/>
        </w:rPr>
        <w:t xml:space="preserve">which can </w:t>
      </w:r>
      <w:r w:rsidRPr="00D05082">
        <w:rPr>
          <w:rStyle w:val="StyleUnderline"/>
          <w:color w:val="000000" w:themeColor="text1"/>
        </w:rPr>
        <w:t>complicate creative productivity and the distribution and end uses of copyrighted works</w:t>
      </w:r>
      <w:r w:rsidRPr="005A2DD6">
        <w:rPr>
          <w:color w:val="000000" w:themeColor="text1"/>
          <w:sz w:val="12"/>
        </w:rPr>
        <w:t xml:space="preserve">. </w:t>
      </w:r>
      <w:r w:rsidRPr="00D05082">
        <w:rPr>
          <w:rStyle w:val="StyleUnderline"/>
          <w:color w:val="000000" w:themeColor="text1"/>
        </w:rPr>
        <w:t>If female authors, intermediaries, or consumers are disproportionately inhibited by copyright law strictures</w:t>
      </w:r>
      <w:r w:rsidRPr="005A2DD6">
        <w:rPr>
          <w:color w:val="000000" w:themeColor="text1"/>
          <w:sz w:val="12"/>
        </w:rPr>
        <w:t xml:space="preserve"> or have less access to competent legal advice and assistance, </w:t>
      </w:r>
      <w:r w:rsidRPr="00D05082">
        <w:rPr>
          <w:rStyle w:val="StyleUnderline"/>
          <w:color w:val="000000" w:themeColor="text1"/>
        </w:rPr>
        <w:t>feminism would propose that the ways in which copyrights are applied or enforced by the courts should be altered in ways that better facilitate actualization of the goals of the copyright system with</w:t>
      </w:r>
      <w:r w:rsidRPr="00D05082">
        <w:rPr>
          <w:rStyle w:val="Emphasis"/>
          <w:color w:val="000000" w:themeColor="text1"/>
        </w:rPr>
        <w:t xml:space="preserve"> respect to women</w:t>
      </w:r>
      <w:r w:rsidRPr="005A2DD6">
        <w:rPr>
          <w:color w:val="000000" w:themeColor="text1"/>
          <w:sz w:val="12"/>
        </w:rPr>
        <w:t xml:space="preserve">. One specific, complicated, and interesting question is whether female authors are disproportionately burdened, or benefited, by the relative absence of legal formalities that must be complied with </w:t>
      </w:r>
      <w:proofErr w:type="gramStart"/>
      <w:r w:rsidRPr="005A2DD6">
        <w:rPr>
          <w:color w:val="000000" w:themeColor="text1"/>
          <w:sz w:val="12"/>
        </w:rPr>
        <w:t>in order to</w:t>
      </w:r>
      <w:proofErr w:type="gramEnd"/>
      <w:r w:rsidRPr="005A2DD6">
        <w:rPr>
          <w:color w:val="000000" w:themeColor="text1"/>
          <w:sz w:val="12"/>
        </w:rPr>
        <w:t xml:space="preserve"> secure a valid and protectable copyright. At one time, the procedural requirements for securing and maintaining full copyright protection for a newly created work required an aspiring copyright holder to comply with somewhat complicated copyright notice, deposit, registration, and recordation of transfers and licenses provisions.41 The Copyright Act of 1976 and subsequent Berne Convention Implementation Act of 1988 significantly reduced formalities,42 vesting works created on or after January 1978 with copyright protections at the moment they are completed,43 and eliminating the notice requirement as of March 1989.44 Though U.S residents must register copyrighted works in order to bring copyright infringement suits,45 registration can be virtually coterminous with the filing of the pertinent complaint and supporting documents.46 This diminution of formalities, particularly the elimination of the notice requirement, has been vigorously criticized47 because it has effectively created a presumption that everything that is potentially copyrightable is copyright protected. The absence of copyright notice on a work no longer communicates anything meaningful </w:t>
      </w:r>
      <w:proofErr w:type="gramStart"/>
      <w:r w:rsidRPr="005A2DD6">
        <w:rPr>
          <w:color w:val="000000" w:themeColor="text1"/>
          <w:sz w:val="12"/>
        </w:rPr>
        <w:t>on the subject of the</w:t>
      </w:r>
      <w:proofErr w:type="gramEnd"/>
      <w:r w:rsidRPr="005A2DD6">
        <w:rPr>
          <w:color w:val="000000" w:themeColor="text1"/>
          <w:sz w:val="12"/>
        </w:rPr>
        <w:t xml:space="preserve"> copyright status of the work or about who holds the rights. This makes it more difficult to ascertain whether a particular work </w:t>
      </w:r>
      <w:proofErr w:type="gramStart"/>
      <w:r w:rsidRPr="005A2DD6">
        <w:rPr>
          <w:color w:val="000000" w:themeColor="text1"/>
          <w:sz w:val="12"/>
        </w:rPr>
        <w:t>actually is</w:t>
      </w:r>
      <w:proofErr w:type="gramEnd"/>
      <w:r w:rsidRPr="005A2DD6">
        <w:rPr>
          <w:color w:val="000000" w:themeColor="text1"/>
          <w:sz w:val="12"/>
        </w:rPr>
        <w:t xml:space="preserve"> copyrighted, what the scope of the copyright might be, and who needs to be contacted if licenses or permissions are to be obtained. </w:t>
      </w:r>
    </w:p>
    <w:p w14:paraId="2923DEC8" w14:textId="77777777" w:rsidR="00AA40E3" w:rsidRDefault="00AA40E3" w:rsidP="00AA40E3">
      <w:pPr>
        <w:pStyle w:val="Heading4"/>
      </w:pPr>
      <w:r>
        <w:t>Copyright protection excludes traditionally female crafts and collective forms of production this upholds the idea of the “single innovator” that could not exist without the labor of woman</w:t>
      </w:r>
    </w:p>
    <w:p w14:paraId="60266889" w14:textId="77777777" w:rsidR="00AA40E3" w:rsidRPr="00F12A7B" w:rsidRDefault="00AA40E3" w:rsidP="00AA40E3">
      <w:r>
        <w:t xml:space="preserve">Mathew, Sasha (2021). A feminist manifesto of resistance against intellectual property regimes: reclaiming the public domain as an open-access information </w:t>
      </w:r>
      <w:proofErr w:type="gramStart"/>
      <w:r>
        <w:t>commons</w:t>
      </w:r>
      <w:proofErr w:type="gramEnd"/>
      <w:r>
        <w:t xml:space="preserve">. Critical African Studies, 13(1), 115–126. </w:t>
      </w:r>
      <w:hyperlink r:id="rId27" w:history="1">
        <w:r w:rsidRPr="00E52C05">
          <w:rPr>
            <w:rStyle w:val="Hyperlink"/>
          </w:rPr>
          <w:t>https://doi-org.proxy.lib.umich.edu/10.1080/21681392.2021.1909881</w:t>
        </w:r>
      </w:hyperlink>
      <w:r>
        <w:t xml:space="preserve"> (Mathew - </w:t>
      </w:r>
      <w:r w:rsidRPr="00B73C58">
        <w:t xml:space="preserve">Harvard Kennedy School, Cambridge, MA, </w:t>
      </w:r>
      <w:proofErr w:type="gramStart"/>
      <w:r w:rsidRPr="00B73C58">
        <w:t>USA</w:t>
      </w:r>
      <w:r>
        <w:t>)  II</w:t>
      </w:r>
      <w:proofErr w:type="gramEnd"/>
      <w:r>
        <w:t xml:space="preserve"> Norah</w:t>
      </w:r>
    </w:p>
    <w:p w14:paraId="3C852D5B" w14:textId="77777777" w:rsidR="00AA40E3" w:rsidRDefault="00AA40E3" w:rsidP="00AA40E3">
      <w:r w:rsidRPr="00F12A7B">
        <w:rPr>
          <w:u w:val="single"/>
        </w:rPr>
        <w:t xml:space="preserve">Copyright and patent regimes </w:t>
      </w:r>
      <w:r w:rsidRPr="00F12A7B">
        <w:t>evolved</w:t>
      </w:r>
      <w:r>
        <w:t xml:space="preserve"> from and continue to </w:t>
      </w:r>
      <w:r w:rsidRPr="00F12A7B">
        <w:rPr>
          <w:u w:val="single"/>
        </w:rPr>
        <w:t xml:space="preserve">rely upon patriarchal notions of the individual ‘creative genius’ and the ‘inventor paradigm’ – both </w:t>
      </w:r>
      <w:proofErr w:type="gramStart"/>
      <w:r w:rsidRPr="00F12A7B">
        <w:rPr>
          <w:u w:val="single"/>
        </w:rPr>
        <w:t>whom</w:t>
      </w:r>
      <w:proofErr w:type="gramEnd"/>
      <w:r w:rsidRPr="00F12A7B">
        <w:rPr>
          <w:u w:val="single"/>
        </w:rPr>
        <w:t xml:space="preserve"> were envisioned as male</w:t>
      </w:r>
      <w:r>
        <w:t xml:space="preserve">. Historically, </w:t>
      </w:r>
      <w:r w:rsidRPr="00F12A7B">
        <w:rPr>
          <w:u w:val="single"/>
        </w:rPr>
        <w:t xml:space="preserve">copyright protection </w:t>
      </w:r>
      <w:r>
        <w:t xml:space="preserve">was </w:t>
      </w:r>
      <w:r w:rsidRPr="00F12A7B">
        <w:rPr>
          <w:u w:val="single"/>
        </w:rPr>
        <w:t>only addressed</w:t>
      </w:r>
      <w:r>
        <w:t xml:space="preserve"> to the ‘</w:t>
      </w:r>
      <w:r w:rsidRPr="00F12A7B">
        <w:rPr>
          <w:u w:val="single"/>
        </w:rPr>
        <w:t>high arts’ of sculpture, painting,</w:t>
      </w:r>
      <w:r>
        <w:t xml:space="preserve"> </w:t>
      </w:r>
      <w:r w:rsidRPr="00F12A7B">
        <w:rPr>
          <w:u w:val="single"/>
        </w:rPr>
        <w:t>literature and music</w:t>
      </w:r>
      <w:r>
        <w:t xml:space="preserve"> </w:t>
      </w:r>
      <w:r w:rsidRPr="00F12A7B">
        <w:rPr>
          <w:u w:val="single"/>
        </w:rPr>
        <w:t>– fields dominated by men</w:t>
      </w:r>
      <w:r>
        <w:t xml:space="preserve">, </w:t>
      </w:r>
      <w:r w:rsidRPr="00F12A7B">
        <w:rPr>
          <w:u w:val="single"/>
        </w:rPr>
        <w:t>excluding</w:t>
      </w:r>
      <w:r>
        <w:t xml:space="preserve"> (until recently</w:t>
      </w:r>
      <w:r w:rsidRPr="00F12A7B">
        <w:rPr>
          <w:u w:val="single"/>
        </w:rPr>
        <w:t>) female ‘crafts’ such as needlework, knitting and quilting</w:t>
      </w:r>
      <w:r>
        <w:t xml:space="preserve"> (Wright Citation1994).</w:t>
      </w:r>
    </w:p>
    <w:p w14:paraId="5C29D0E0" w14:textId="77777777" w:rsidR="00AA40E3" w:rsidRDefault="00AA40E3" w:rsidP="00AA40E3">
      <w:r>
        <w:t xml:space="preserve">Feminist critics point out that it is </w:t>
      </w:r>
      <w:r w:rsidRPr="00F12A7B">
        <w:rPr>
          <w:u w:val="single"/>
        </w:rPr>
        <w:t xml:space="preserve">women’s </w:t>
      </w:r>
      <w:proofErr w:type="spellStart"/>
      <w:r w:rsidRPr="00F12A7B">
        <w:rPr>
          <w:u w:val="single"/>
        </w:rPr>
        <w:t>labour</w:t>
      </w:r>
      <w:proofErr w:type="spellEnd"/>
      <w:r>
        <w:t xml:space="preserve"> and their </w:t>
      </w:r>
      <w:r w:rsidRPr="00F12A7B">
        <w:rPr>
          <w:u w:val="single"/>
        </w:rPr>
        <w:t xml:space="preserve">attendance to social reproduction </w:t>
      </w:r>
      <w:r>
        <w:t xml:space="preserve">functions </w:t>
      </w:r>
      <w:r w:rsidRPr="00F12A7B">
        <w:rPr>
          <w:u w:val="single"/>
        </w:rPr>
        <w:t>which allow men to immerse themselves in the production of knowledge and art, and that individual works of (male) authorship are therefore impossible</w:t>
      </w:r>
      <w:r>
        <w:t xml:space="preserve"> (Halbert Citation2006). Even today</w:t>
      </w:r>
      <w:r w:rsidRPr="00F12A7B">
        <w:rPr>
          <w:u w:val="single"/>
        </w:rPr>
        <w:t>, white male authors are significantly over-represented in copyright registrations in the US</w:t>
      </w:r>
      <w:r>
        <w:t xml:space="preserve"> (Brauneis and Olia Citation2018). Similarly, </w:t>
      </w:r>
      <w:r w:rsidRPr="00F12A7B">
        <w:rPr>
          <w:u w:val="single"/>
        </w:rPr>
        <w:t>feminist scholars have critiqued the ‘inventor paradigm’ of patent law</w:t>
      </w:r>
      <w:r>
        <w:t xml:space="preserve"> (Gearhart-Serna Citation2009). </w:t>
      </w:r>
      <w:r w:rsidRPr="00F12A7B">
        <w:rPr>
          <w:u w:val="single"/>
        </w:rPr>
        <w:t>Women have</w:t>
      </w:r>
      <w:r>
        <w:t xml:space="preserve"> long </w:t>
      </w:r>
      <w:r w:rsidRPr="00F12A7B">
        <w:rPr>
          <w:u w:val="single"/>
        </w:rPr>
        <w:t>been excluded from the inventor role by lack of access</w:t>
      </w:r>
      <w:r>
        <w:t xml:space="preserve"> </w:t>
      </w:r>
      <w:r w:rsidRPr="00F12A7B">
        <w:rPr>
          <w:u w:val="single"/>
        </w:rPr>
        <w:t>to</w:t>
      </w:r>
      <w:r>
        <w:t xml:space="preserve"> the </w:t>
      </w:r>
      <w:r w:rsidRPr="00F12A7B">
        <w:rPr>
          <w:u w:val="single"/>
        </w:rPr>
        <w:t>resources</w:t>
      </w:r>
      <w:r>
        <w:t xml:space="preserve"> </w:t>
      </w:r>
      <w:r w:rsidRPr="00F12A7B">
        <w:rPr>
          <w:u w:val="single"/>
        </w:rPr>
        <w:t>that would allow them to claim patents</w:t>
      </w:r>
      <w:r>
        <w:t xml:space="preserve">, </w:t>
      </w:r>
      <w:r w:rsidRPr="00F12A7B">
        <w:rPr>
          <w:u w:val="single"/>
        </w:rPr>
        <w:t>and by misogynistic public cultures that devalue women</w:t>
      </w:r>
      <w:r>
        <w:t xml:space="preserve"> </w:t>
      </w:r>
      <w:r w:rsidRPr="00F12A7B">
        <w:rPr>
          <w:u w:val="single"/>
        </w:rPr>
        <w:t>as original, novel authors and inventors</w:t>
      </w:r>
      <w:r>
        <w:t xml:space="preserve">. More directly, the </w:t>
      </w:r>
      <w:r w:rsidRPr="00F12A7B">
        <w:rPr>
          <w:u w:val="single"/>
        </w:rPr>
        <w:t>inventor paradigm</w:t>
      </w:r>
      <w:r>
        <w:t xml:space="preserve"> </w:t>
      </w:r>
      <w:r w:rsidRPr="00F12A7B">
        <w:rPr>
          <w:u w:val="single"/>
        </w:rPr>
        <w:t>encodes values and epistemologies which are inherently male</w:t>
      </w:r>
      <w:r>
        <w:t xml:space="preserve"> and </w:t>
      </w:r>
      <w:proofErr w:type="gramStart"/>
      <w:r>
        <w:t>Western, and</w:t>
      </w:r>
      <w:proofErr w:type="gramEnd"/>
      <w:r>
        <w:t xml:space="preserve"> </w:t>
      </w:r>
      <w:r w:rsidRPr="00F12A7B">
        <w:rPr>
          <w:u w:val="single"/>
        </w:rPr>
        <w:t>devalues non-conforming knowledge</w:t>
      </w:r>
      <w:r>
        <w:t xml:space="preserve"> systems (Gearhart-Serna Citation2009). Consider ‘</w:t>
      </w:r>
      <w:r w:rsidRPr="00F12A7B">
        <w:rPr>
          <w:u w:val="single"/>
        </w:rPr>
        <w:t>traditional knowledge’</w:t>
      </w:r>
      <w:r>
        <w:t xml:space="preserve">, a </w:t>
      </w:r>
      <w:proofErr w:type="gramStart"/>
      <w:r>
        <w:t>community based</w:t>
      </w:r>
      <w:proofErr w:type="gramEnd"/>
      <w:r>
        <w:t xml:space="preserve"> resource, held by and passed down within communities. Traditional knowledge has been associated </w:t>
      </w:r>
      <w:r w:rsidRPr="00F12A7B">
        <w:rPr>
          <w:u w:val="single"/>
        </w:rPr>
        <w:t>with indigenous subjecthood and gendered</w:t>
      </w:r>
      <w:r>
        <w:t xml:space="preserve"> feminine – it is seen as ‘instinctive and pre-modern’ in contrast to the scientific, rational, developed ways of knowing, epistemically associated with masculinity (Gearhart-Serna Citation2009).</w:t>
      </w:r>
    </w:p>
    <w:p w14:paraId="4B3F12E4" w14:textId="77777777" w:rsidR="00AA40E3" w:rsidRDefault="00AA40E3" w:rsidP="00AA40E3">
      <w:r>
        <w:t xml:space="preserve">In addition, the requirement for a discernible author or set of authors arises from eighteenth century </w:t>
      </w:r>
      <w:r w:rsidRPr="00F12A7B">
        <w:rPr>
          <w:u w:val="single"/>
        </w:rPr>
        <w:t>Eurocentric conceptions of the creative process</w:t>
      </w:r>
      <w:r>
        <w:t xml:space="preserve"> (Burk Citation2007). The political </w:t>
      </w:r>
      <w:r w:rsidRPr="00F12A7B">
        <w:rPr>
          <w:u w:val="single"/>
        </w:rPr>
        <w:t>economy of cultural production excludes or marginalizes women, forcing them to participate as males –</w:t>
      </w:r>
      <w:r>
        <w:t xml:space="preserve"> or relegating them to the status of inspirers or emotional supporters for men’s cultural creation (Halbert Citation2006).</w:t>
      </w:r>
    </w:p>
    <w:p w14:paraId="4DC495C9" w14:textId="77777777" w:rsidR="00AA40E3" w:rsidRPr="00F12A7B" w:rsidRDefault="00AA40E3" w:rsidP="00AA40E3">
      <w:pPr>
        <w:rPr>
          <w:u w:val="single"/>
        </w:rPr>
      </w:pPr>
      <w:r w:rsidRPr="00F12A7B">
        <w:rPr>
          <w:u w:val="single"/>
        </w:rPr>
        <w:t>Collective forms of</w:t>
      </w:r>
      <w:r>
        <w:t xml:space="preserve"> production such as folklore and oral traditions are not regarded as eligible for protection until appropriated and fixed in a tangible medium amenable to market exchange (Halbert Citation2006). The Lockean </w:t>
      </w:r>
      <w:r w:rsidRPr="00F12A7B">
        <w:rPr>
          <w:u w:val="single"/>
        </w:rPr>
        <w:t xml:space="preserve">fiction of the individual creative genius at the </w:t>
      </w:r>
      <w:proofErr w:type="spellStart"/>
      <w:r w:rsidRPr="00F12A7B">
        <w:rPr>
          <w:u w:val="single"/>
        </w:rPr>
        <w:t>centre</w:t>
      </w:r>
      <w:proofErr w:type="spellEnd"/>
      <w:r w:rsidRPr="00F12A7B">
        <w:rPr>
          <w:u w:val="single"/>
        </w:rPr>
        <w:t xml:space="preserve"> of knowledge production, thus begins to fall apart when questioned</w:t>
      </w:r>
      <w:r>
        <w:t xml:space="preserve">; it successfully obscures the </w:t>
      </w:r>
      <w:r w:rsidRPr="00F12A7B">
        <w:rPr>
          <w:u w:val="single"/>
        </w:rPr>
        <w:t>relational nature of the creative process</w:t>
      </w:r>
      <w:r>
        <w:t xml:space="preserve"> as a web deeply </w:t>
      </w:r>
      <w:r w:rsidRPr="00F12A7B">
        <w:rPr>
          <w:u w:val="single"/>
        </w:rPr>
        <w:t>interwoven with the work of other social actors and built upon existing hierarchies and asymmetries.</w:t>
      </w:r>
    </w:p>
    <w:p w14:paraId="09B31B83" w14:textId="77777777" w:rsidR="00AA40E3" w:rsidRDefault="00AA40E3" w:rsidP="00AA40E3">
      <w:r>
        <w:t>Commoditization</w:t>
      </w:r>
    </w:p>
    <w:p w14:paraId="37331BC0" w14:textId="77777777" w:rsidR="00AA40E3" w:rsidRDefault="00AA40E3" w:rsidP="00AA40E3">
      <w:r>
        <w:t xml:space="preserve">Both types of IP regimes – copyright and patent – use legal devices to transform knowledge into something amenable to commodification. </w:t>
      </w:r>
      <w:r w:rsidRPr="00F12A7B">
        <w:rPr>
          <w:b/>
          <w:bCs/>
          <w:u w:val="single"/>
        </w:rPr>
        <w:t>Copyright law</w:t>
      </w:r>
      <w:r w:rsidRPr="00F12A7B">
        <w:rPr>
          <w:u w:val="single"/>
        </w:rPr>
        <w:t xml:space="preserve"> specifies a fixation standard</w:t>
      </w:r>
      <w:r>
        <w:t xml:space="preserve">: it </w:t>
      </w:r>
      <w:r w:rsidRPr="00F12A7B">
        <w:rPr>
          <w:u w:val="single"/>
        </w:rPr>
        <w:t>protects</w:t>
      </w:r>
      <w:r>
        <w:t xml:space="preserve"> </w:t>
      </w:r>
      <w:r w:rsidRPr="00F12A7B">
        <w:rPr>
          <w:b/>
          <w:bCs/>
          <w:u w:val="single"/>
        </w:rPr>
        <w:t>the expression of ideas fixed in mediums from which they can be perceived</w:t>
      </w:r>
      <w:r>
        <w:t xml:space="preserve">, reproduced, or otherwise communicated. </w:t>
      </w:r>
      <w:r w:rsidRPr="00F12A7B">
        <w:rPr>
          <w:u w:val="single"/>
        </w:rPr>
        <w:t>Patent law demands non-obviousness, an inventive step from the prior art.</w:t>
      </w:r>
      <w:r>
        <w:t xml:space="preserve"> The historical processes which configured IP law, have inextricable roots in processes of colonialism. </w:t>
      </w:r>
      <w:r w:rsidRPr="00F12A7B">
        <w:rPr>
          <w:u w:val="single"/>
        </w:rPr>
        <w:t>Indigenous knowledge and practices did not receive the status of science</w:t>
      </w:r>
      <w:r>
        <w:t xml:space="preserve"> and were </w:t>
      </w:r>
      <w:r w:rsidRPr="00F12A7B">
        <w:rPr>
          <w:u w:val="single"/>
        </w:rPr>
        <w:t>not deemed worthy of protection.</w:t>
      </w:r>
      <w:r>
        <w:t xml:space="preserve"> </w:t>
      </w:r>
      <w:r w:rsidRPr="00F12A7B">
        <w:rPr>
          <w:u w:val="single"/>
        </w:rPr>
        <w:t>Instead</w:t>
      </w:r>
      <w:r>
        <w:t xml:space="preserve">, they have been </w:t>
      </w:r>
      <w:r w:rsidRPr="00F12A7B">
        <w:rPr>
          <w:u w:val="single"/>
        </w:rPr>
        <w:t>deemed obvious or not valuable</w:t>
      </w:r>
      <w:r>
        <w:t>, placed within the realm of ‘public domain’ and coded as available for taking. The Western scientist takes a ‘non-novel’ and ‘obvious’ piece of traditional knowledge and converts it into something capable of industrial application: something useful, finished and patentable. As ecofeminist Vandana Shiva notes:</w:t>
      </w:r>
    </w:p>
    <w:p w14:paraId="3EBC6034" w14:textId="77777777" w:rsidR="00AA40E3" w:rsidRDefault="00AA40E3" w:rsidP="00AA40E3">
      <w:r>
        <w:t>Under the colonial influence, the biological and intellectual heritage of non-Western societies was devalued. The priorities of scientific development and R&amp;D efforts, guided by a Western bias, transformed the plurality of knowledge systems into a hierarchy of knowledge systems.</w:t>
      </w:r>
    </w:p>
    <w:p w14:paraId="5BC3815B" w14:textId="77777777" w:rsidR="00AA40E3" w:rsidRDefault="00AA40E3" w:rsidP="00AA40E3">
      <w:r>
        <w:t>(Shiva Citation2000)</w:t>
      </w:r>
    </w:p>
    <w:p w14:paraId="7646716C" w14:textId="77777777" w:rsidR="00AA40E3" w:rsidRDefault="00AA40E3" w:rsidP="00AA40E3">
      <w:r>
        <w:t>Hegemonic ideas about knowledge, code knowledge produced by marginalized groups as ‘</w:t>
      </w:r>
      <w:r w:rsidRPr="00F12A7B">
        <w:rPr>
          <w:u w:val="single"/>
        </w:rPr>
        <w:t xml:space="preserve">unscientific, superstitions and ‘old wives’ tales’’ (itself a sexist rhetorical </w:t>
      </w:r>
      <w:proofErr w:type="spellStart"/>
      <w:r>
        <w:t>manoeuvre</w:t>
      </w:r>
      <w:proofErr w:type="spellEnd"/>
      <w:r>
        <w:t>) (Barwa and Rai Citation2003). Such knowledge attains the status of property when transformed by scientific methodologies into commodity form</w:t>
      </w:r>
      <w:r w:rsidRPr="00B73C58">
        <w:rPr>
          <w:u w:val="single"/>
        </w:rPr>
        <w:t>: fixed into a tangible medium or embedded into a scientific process capable of disclosing an inventive step</w:t>
      </w:r>
      <w:r>
        <w:t xml:space="preserve"> (Barwa and Rai Citation2003). However, this process of transformation often distorts and diminishes the integrity, authenticity and spirituality of collective heritage systems, which resist containment in these alien legal vessels (Paterson and Karjala Citation2003). Other types of indigenous knowledge are so embedded within their natural landscapes, that attempting to remove it could damage the relationships of communities with land and impact their capacity for self-determination (Barsh Citation1999).</w:t>
      </w:r>
    </w:p>
    <w:p w14:paraId="077A359F" w14:textId="77777777" w:rsidR="00AA40E3" w:rsidRDefault="00AA40E3" w:rsidP="00AA40E3">
      <w:r>
        <w:t xml:space="preserve">Intellectual property regimes claim to benefit individual artists and producers by giving them control over the disposition of their own </w:t>
      </w:r>
      <w:proofErr w:type="spellStart"/>
      <w:r>
        <w:t>labour</w:t>
      </w:r>
      <w:proofErr w:type="spellEnd"/>
      <w:r>
        <w:t xml:space="preserve">. </w:t>
      </w:r>
      <w:proofErr w:type="gramStart"/>
      <w:r>
        <w:t>In reality, however</w:t>
      </w:r>
      <w:proofErr w:type="gramEnd"/>
      <w:r>
        <w:t xml:space="preserve">, this rhetoric of individual empowerment obscures the ways in which IP operates to dispossess and harm groups. Consider for instance, the history of Black cultural production in America, which has been one of innovation and creativity, as Greene (Citation2008) notes, but its commodity process has been one of ‘appropriation, degradation and devaluation’. </w:t>
      </w:r>
      <w:proofErr w:type="gramStart"/>
      <w:r>
        <w:t xml:space="preserve">From </w:t>
      </w:r>
      <w:r w:rsidRPr="00B73C58">
        <w:rPr>
          <w:u w:val="single"/>
        </w:rPr>
        <w:t>appropriating slave songs,</w:t>
      </w:r>
      <w:proofErr w:type="gramEnd"/>
      <w:r>
        <w:t xml:space="preserve"> to ‘black-face minstrelsy’, to the work of Black blues artists pilfered from the public domain, IP law facilitated plunder. Greene argues that </w:t>
      </w:r>
      <w:r w:rsidRPr="00B73C58">
        <w:rPr>
          <w:u w:val="single"/>
        </w:rPr>
        <w:t>the structures of copyright law enabled this plunder: the ‘idea-expression dichotomy’</w:t>
      </w:r>
      <w:r>
        <w:t xml:space="preserve"> in copyright law relegated the ground-breaking work of Black composers to the ideas domain and thus ineligible for expression-based protection; the fixation standard disadvantaged improvisation, which is integral to African-American modes of production; and the </w:t>
      </w:r>
      <w:r w:rsidRPr="00B73C58">
        <w:rPr>
          <w:u w:val="single"/>
        </w:rPr>
        <w:t>onerous registration formalities of copyright, put it out of reach of semi-literate Black composers, whose lack of fluency with legalistic bureaucracies was itself a means and an end of American racism.</w:t>
      </w:r>
    </w:p>
    <w:p w14:paraId="7667D220" w14:textId="77777777" w:rsidR="00AA40E3" w:rsidRDefault="00AA40E3" w:rsidP="00AA40E3">
      <w:r>
        <w:t xml:space="preserve">IP regimes operate by excluding access and commandeering surpluses – both features of capitalist institutions and production systems, a point that is forcefully illustrated by the cultural appropriation of Black American art, which enabled white artists to realize large financial gains by playing Black creators’ music to largely white audiences (Greene, Citation2008). And yet, Black artists have continued to innovate and create even without economic incentives or with asymmetric access to the market-based fruits of their </w:t>
      </w:r>
      <w:proofErr w:type="spellStart"/>
      <w:r>
        <w:t>labour</w:t>
      </w:r>
      <w:proofErr w:type="spellEnd"/>
      <w:r>
        <w:t xml:space="preserve"> (Greene, Citation2008). This calls into question a key assumption of and justification for copyright law: that economic incentives built around individual ownership are indispensable to creation and innovation.</w:t>
      </w:r>
    </w:p>
    <w:p w14:paraId="07F50CC4" w14:textId="77777777" w:rsidR="00AA40E3" w:rsidRDefault="00AA40E3" w:rsidP="00AA40E3">
      <w:r>
        <w:t>Incentives and innovation</w:t>
      </w:r>
    </w:p>
    <w:p w14:paraId="5EF7677C" w14:textId="77777777" w:rsidR="00AA40E3" w:rsidRDefault="00AA40E3" w:rsidP="00AA40E3">
      <w:r>
        <w:t>IP defenders often make the claim that economic incentive is the key to creativity and innovation and that market mechanisms drive the ‘innovation engine’ (Johnson Citation2010, 247). However, neither history nor psychology bear this claim out. Pre-modern China, considered one of the most innovative civilizations in history, did not permit any ‘monopolistic rights of exploitation’ over an invention or work (Darch Citation2017, 44). Similarly, indigenous peoples have produced and stewarded vast vaults of artistic and scientific knowledge for centuries. As Vandana Shiva writes, IP offers distorted ideas of creativity, by denying the role of innovation in traditional systems – such as for instance, the role that farmers play in developing high-yielding, soil fertility-enhancing varieties of crops through traditional practices (Shiva Citation1999, 29).</w:t>
      </w:r>
    </w:p>
    <w:p w14:paraId="5449E74C" w14:textId="77777777" w:rsidR="00AA40E3" w:rsidRPr="000219C2" w:rsidRDefault="00AA40E3" w:rsidP="00AA40E3">
      <w:r>
        <w:t>There is little empirical evidence of the claim that expanded IP regimes result in increased innovation. On the contrary, in the information domain in particular, patents tend to benefit rent-seekers while harming innovation and access to knowledge, owing to increasingly ‘combinatorial’ and ‘incremental’ patents forming ‘patent thickets’, which block the path to innovation (</w:t>
      </w:r>
      <w:proofErr w:type="spellStart"/>
      <w:r>
        <w:t>Aigrain</w:t>
      </w:r>
      <w:proofErr w:type="spellEnd"/>
      <w:r>
        <w:t xml:space="preserve"> Citation2010, 162</w:t>
      </w:r>
      <w:r w:rsidRPr="00B73C58">
        <w:rPr>
          <w:u w:val="single"/>
        </w:rPr>
        <w:t xml:space="preserve">). Copyright benefits – increasingly corporatized – are largely allocated amongst a complex web of publishers, distributors, producers, marketers, and advertisers, rather than artists or composers (Greene Citation2008). Callahan (Citation2017a), musician and activist, likens the music industry to a plantation system, where recording artists are equivalent to sharecroppers and recording companies; the owners of channels of distribution and marketing, are the landlords who extract underpaid </w:t>
      </w:r>
      <w:proofErr w:type="spellStart"/>
      <w:r w:rsidRPr="00B73C58">
        <w:rPr>
          <w:u w:val="single"/>
        </w:rPr>
        <w:t>labour</w:t>
      </w:r>
      <w:proofErr w:type="spellEnd"/>
      <w:r w:rsidRPr="00B73C58">
        <w:rPr>
          <w:u w:val="single"/>
        </w:rPr>
        <w:t xml:space="preserve"> from artists in exchange for access to distribution (16). He points out that the American music industry was built on ‘slavery, Jim Crow and the perpetuation of racism</w:t>
      </w:r>
      <w:r>
        <w:t>’ (Callahan Citation2017a, 19).</w:t>
      </w:r>
    </w:p>
    <w:p w14:paraId="41C50452" w14:textId="77777777" w:rsidR="00AA40E3" w:rsidRDefault="00AA40E3" w:rsidP="00AA40E3">
      <w:pPr>
        <w:pStyle w:val="Heading3"/>
      </w:pPr>
      <w:r>
        <w:t>1NC---L---Patents</w:t>
      </w:r>
    </w:p>
    <w:p w14:paraId="09314779" w14:textId="4E2BA4C1" w:rsidR="00414390" w:rsidRDefault="00E3643E" w:rsidP="00414390">
      <w:pPr>
        <w:pStyle w:val="Heading4"/>
      </w:pPr>
      <w:r>
        <w:t>All p</w:t>
      </w:r>
      <w:r w:rsidR="00414390">
        <w:t xml:space="preserve">atent eligibility requirements are </w:t>
      </w:r>
      <w:r w:rsidR="005155A1">
        <w:t xml:space="preserve">gendered </w:t>
      </w:r>
      <w:r w:rsidR="00414390">
        <w:t>and inaccessible to female inventors</w:t>
      </w:r>
      <w:r w:rsidR="00414390">
        <w:t>---</w:t>
      </w:r>
      <w:r>
        <w:t xml:space="preserve">the </w:t>
      </w:r>
      <w:proofErr w:type="spellStart"/>
      <w:r>
        <w:t>affs</w:t>
      </w:r>
      <w:proofErr w:type="spellEnd"/>
      <w:r>
        <w:t xml:space="preserve"> expansion of it is insufficient to address the issue </w:t>
      </w:r>
    </w:p>
    <w:p w14:paraId="428FB257" w14:textId="77777777" w:rsidR="00414390" w:rsidRPr="00DF7F8E" w:rsidRDefault="00414390" w:rsidP="00414390">
      <w:r w:rsidRPr="00DF7F8E">
        <w:rPr>
          <w:rStyle w:val="Style13ptBold"/>
        </w:rPr>
        <w:t>Lai</w:t>
      </w:r>
      <w:r>
        <w:t xml:space="preserve">, PhD, </w:t>
      </w:r>
      <w:r w:rsidRPr="00DF7F8E">
        <w:rPr>
          <w:rStyle w:val="Style13ptBold"/>
        </w:rPr>
        <w:t>20</w:t>
      </w:r>
      <w:r>
        <w:t xml:space="preserve"> (Jessica C., </w:t>
      </w:r>
      <w:proofErr w:type="spellStart"/>
      <w:r>
        <w:t>Accounting@Victoria</w:t>
      </w:r>
      <w:proofErr w:type="spellEnd"/>
      <w:r>
        <w:t>, The Role of Patents as a Gendered Chameleon Social &amp; Legal Studies April 2021 Pg. 203-229; ISSN: 0964-6639, 1461-7390) [</w:t>
      </w:r>
      <w:proofErr w:type="spellStart"/>
      <w:r>
        <w:t>cpsw</w:t>
      </w:r>
      <w:proofErr w:type="spellEnd"/>
      <w:r>
        <w:t xml:space="preserve"> – </w:t>
      </w:r>
      <w:proofErr w:type="spellStart"/>
      <w:r>
        <w:t>qls</w:t>
      </w:r>
      <w:proofErr w:type="spellEnd"/>
      <w:r>
        <w:t xml:space="preserve"> </w:t>
      </w:r>
      <w:proofErr w:type="spellStart"/>
      <w:r>
        <w:t>ms</w:t>
      </w:r>
      <w:proofErr w:type="spellEnd"/>
      <w:r>
        <w:t>]</w:t>
      </w:r>
    </w:p>
    <w:p w14:paraId="1DB99517" w14:textId="77777777" w:rsidR="00414390" w:rsidRDefault="00414390" w:rsidP="00414390">
      <w:pPr>
        <w:rPr>
          <w:sz w:val="16"/>
        </w:rPr>
      </w:pPr>
      <w:r w:rsidRPr="0042526D">
        <w:rPr>
          <w:rStyle w:val="StyleUnderline"/>
        </w:rPr>
        <w:t xml:space="preserve">Regarding the ‘inventor’, patent law is concerned with those who contribute to the ‘inventive concept’ behind an invention. </w:t>
      </w:r>
      <w:r w:rsidRPr="00D23810">
        <w:rPr>
          <w:rStyle w:val="Emphasis"/>
        </w:rPr>
        <w:t>There is no inventorship attributed to</w:t>
      </w:r>
      <w:r w:rsidRPr="0042526D">
        <w:rPr>
          <w:rStyle w:val="StyleUnderline"/>
        </w:rPr>
        <w:t xml:space="preserve"> those who ‘merely’ contribute manual or </w:t>
      </w:r>
      <w:r w:rsidRPr="00D23810">
        <w:rPr>
          <w:rStyle w:val="Emphasis"/>
        </w:rPr>
        <w:t xml:space="preserve">bodily </w:t>
      </w:r>
      <w:proofErr w:type="spellStart"/>
      <w:r w:rsidRPr="00D23810">
        <w:rPr>
          <w:rStyle w:val="Emphasis"/>
        </w:rPr>
        <w:t>labour</w:t>
      </w:r>
      <w:proofErr w:type="spellEnd"/>
      <w:r w:rsidRPr="00A907D5">
        <w:rPr>
          <w:sz w:val="16"/>
        </w:rPr>
        <w:t xml:space="preserve"> (Burk, 2007, 186-194). Similarly, </w:t>
      </w:r>
      <w:r w:rsidRPr="0042526D">
        <w:rPr>
          <w:rStyle w:val="StyleUnderline"/>
        </w:rPr>
        <w:t xml:space="preserve">patent law is </w:t>
      </w:r>
      <w:r w:rsidRPr="00D23810">
        <w:rPr>
          <w:rStyle w:val="Emphasis"/>
        </w:rPr>
        <w:t>not interested in</w:t>
      </w:r>
      <w:r w:rsidRPr="0042526D">
        <w:rPr>
          <w:rStyle w:val="StyleUnderline"/>
        </w:rPr>
        <w:t xml:space="preserve"> the </w:t>
      </w:r>
      <w:r w:rsidRPr="00D23810">
        <w:rPr>
          <w:rStyle w:val="Emphasis"/>
        </w:rPr>
        <w:t>communal nature of the inventive process</w:t>
      </w:r>
      <w:r w:rsidRPr="00A907D5">
        <w:rPr>
          <w:sz w:val="16"/>
        </w:rPr>
        <w:t xml:space="preserve"> (Pollack, 2006: 615-616) – it requires a discrete list of those who contributed to the discrete inventive concept. This </w:t>
      </w:r>
      <w:proofErr w:type="gramStart"/>
      <w:r w:rsidRPr="00A907D5">
        <w:rPr>
          <w:sz w:val="16"/>
        </w:rPr>
        <w:t>reflect</w:t>
      </w:r>
      <w:proofErr w:type="gramEnd"/>
      <w:r w:rsidRPr="00A907D5">
        <w:rPr>
          <w:sz w:val="16"/>
        </w:rPr>
        <w:t xml:space="preserve"> patent law’s development </w:t>
      </w:r>
      <w:r w:rsidRPr="00630D50">
        <w:rPr>
          <w:rStyle w:val="StyleUnderline"/>
        </w:rPr>
        <w:t xml:space="preserve">based on the </w:t>
      </w:r>
      <w:r w:rsidRPr="00D23810">
        <w:rPr>
          <w:rStyle w:val="Emphasis"/>
        </w:rPr>
        <w:t xml:space="preserve">justification that intellectual </w:t>
      </w:r>
      <w:proofErr w:type="spellStart"/>
      <w:r w:rsidRPr="00D23810">
        <w:rPr>
          <w:rStyle w:val="Emphasis"/>
        </w:rPr>
        <w:t>labour</w:t>
      </w:r>
      <w:proofErr w:type="spellEnd"/>
      <w:r w:rsidRPr="00630D50">
        <w:rPr>
          <w:rStyle w:val="StyleUnderline"/>
        </w:rPr>
        <w:t xml:space="preserve"> of the mind </w:t>
      </w:r>
      <w:r w:rsidRPr="00D23810">
        <w:rPr>
          <w:rStyle w:val="Emphasis"/>
        </w:rPr>
        <w:t>was</w:t>
      </w:r>
      <w:r w:rsidRPr="00630D50">
        <w:rPr>
          <w:rStyle w:val="StyleUnderline"/>
        </w:rPr>
        <w:t xml:space="preserve"> of </w:t>
      </w:r>
      <w:r w:rsidRPr="00D23810">
        <w:rPr>
          <w:rStyle w:val="Emphasis"/>
        </w:rPr>
        <w:t>greater value than</w:t>
      </w:r>
      <w:r w:rsidRPr="00630D50">
        <w:rPr>
          <w:rStyle w:val="StyleUnderline"/>
        </w:rPr>
        <w:t xml:space="preserve"> mere </w:t>
      </w:r>
      <w:proofErr w:type="spellStart"/>
      <w:r w:rsidRPr="00D23810">
        <w:rPr>
          <w:rStyle w:val="Emphasis"/>
        </w:rPr>
        <w:t>labour</w:t>
      </w:r>
      <w:proofErr w:type="spellEnd"/>
      <w:r w:rsidRPr="00D23810">
        <w:rPr>
          <w:rStyle w:val="Emphasis"/>
        </w:rPr>
        <w:t xml:space="preserve"> of the body</w:t>
      </w:r>
      <w:r w:rsidRPr="00A907D5">
        <w:rPr>
          <w:sz w:val="16"/>
        </w:rPr>
        <w:t xml:space="preserve"> (Foster, 2011: 319-320). More specifically, </w:t>
      </w:r>
      <w:r w:rsidRPr="00630D50">
        <w:rPr>
          <w:rStyle w:val="StyleUnderline"/>
        </w:rPr>
        <w:t xml:space="preserve">the </w:t>
      </w:r>
      <w:r w:rsidRPr="00D23810">
        <w:rPr>
          <w:rStyle w:val="Emphasis"/>
        </w:rPr>
        <w:t xml:space="preserve">mind/body dichotomy mirrors the market </w:t>
      </w:r>
      <w:proofErr w:type="spellStart"/>
      <w:r w:rsidRPr="00D23810">
        <w:rPr>
          <w:rStyle w:val="Emphasis"/>
        </w:rPr>
        <w:t>favouring</w:t>
      </w:r>
      <w:proofErr w:type="spellEnd"/>
      <w:r w:rsidRPr="00630D50">
        <w:rPr>
          <w:rStyle w:val="StyleUnderline"/>
        </w:rPr>
        <w:t xml:space="preserve"> masculine work in the intellectual (derived from the great </w:t>
      </w:r>
      <w:r w:rsidRPr="00D23810">
        <w:rPr>
          <w:rStyle w:val="Emphasis"/>
        </w:rPr>
        <w:t>male ‘geniuses’</w:t>
      </w:r>
      <w:r w:rsidRPr="00630D50">
        <w:rPr>
          <w:rStyle w:val="StyleUnderline"/>
        </w:rPr>
        <w:t>),</w:t>
      </w:r>
      <w:r w:rsidRPr="00D23810">
        <w:rPr>
          <w:rStyle w:val="Emphasis"/>
        </w:rPr>
        <w:t xml:space="preserve"> over</w:t>
      </w:r>
      <w:r w:rsidRPr="00630D50">
        <w:rPr>
          <w:rStyle w:val="StyleUnderline"/>
        </w:rPr>
        <w:t xml:space="preserve"> </w:t>
      </w:r>
      <w:r w:rsidRPr="00D23810">
        <w:rPr>
          <w:rStyle w:val="Emphasis"/>
        </w:rPr>
        <w:t>feminine</w:t>
      </w:r>
      <w:r w:rsidRPr="00D23810">
        <w:rPr>
          <w:rStyle w:val="Emphasis"/>
          <w:b w:val="0"/>
          <w:bCs/>
        </w:rPr>
        <w:t xml:space="preserve"> </w:t>
      </w:r>
      <w:proofErr w:type="spellStart"/>
      <w:r w:rsidRPr="00D23810">
        <w:rPr>
          <w:rStyle w:val="Emphasis"/>
          <w:b w:val="0"/>
          <w:bCs/>
        </w:rPr>
        <w:t>labour</w:t>
      </w:r>
      <w:proofErr w:type="spellEnd"/>
      <w:r w:rsidRPr="00630D50">
        <w:rPr>
          <w:rStyle w:val="StyleUnderline"/>
        </w:rPr>
        <w:t xml:space="preserve"> (derived from nature and the ‘</w:t>
      </w:r>
      <w:r w:rsidRPr="00D23810">
        <w:rPr>
          <w:rStyle w:val="Emphasis"/>
        </w:rPr>
        <w:t>nurturers</w:t>
      </w:r>
      <w:r w:rsidRPr="00630D50">
        <w:rPr>
          <w:rStyle w:val="StyleUnderline"/>
        </w:rPr>
        <w:t xml:space="preserve">’). Thus, </w:t>
      </w:r>
      <w:r w:rsidRPr="00D23810">
        <w:rPr>
          <w:rStyle w:val="Emphasis"/>
          <w:sz w:val="32"/>
          <w:szCs w:val="32"/>
        </w:rPr>
        <w:t xml:space="preserve">patent law </w:t>
      </w:r>
      <w:proofErr w:type="spellStart"/>
      <w:r w:rsidRPr="00D23810">
        <w:rPr>
          <w:rStyle w:val="Emphasis"/>
          <w:sz w:val="32"/>
          <w:szCs w:val="32"/>
        </w:rPr>
        <w:t>idealises</w:t>
      </w:r>
      <w:proofErr w:type="spellEnd"/>
      <w:r w:rsidRPr="00D23810">
        <w:rPr>
          <w:rStyle w:val="Emphasis"/>
        </w:rPr>
        <w:t xml:space="preserve"> </w:t>
      </w:r>
      <w:r w:rsidRPr="00D23810">
        <w:rPr>
          <w:rStyle w:val="Emphasis"/>
          <w:sz w:val="32"/>
          <w:szCs w:val="32"/>
        </w:rPr>
        <w:t>the constructed lone genius inventor</w:t>
      </w:r>
      <w:r w:rsidRPr="00D23810">
        <w:rPr>
          <w:sz w:val="32"/>
          <w:szCs w:val="32"/>
        </w:rPr>
        <w:t xml:space="preserve"> </w:t>
      </w:r>
      <w:r w:rsidRPr="00A907D5">
        <w:rPr>
          <w:sz w:val="16"/>
        </w:rPr>
        <w:t xml:space="preserve">(Fausto-Sterling, 1981: 45–46), </w:t>
      </w:r>
      <w:r w:rsidRPr="00D23810">
        <w:rPr>
          <w:sz w:val="16"/>
        </w:rPr>
        <w:t>who exists within a capitalist mode of production and ‘</w:t>
      </w:r>
      <w:proofErr w:type="spellStart"/>
      <w:r w:rsidRPr="00D23810">
        <w:rPr>
          <w:sz w:val="16"/>
        </w:rPr>
        <w:t>divid</w:t>
      </w:r>
      <w:proofErr w:type="spellEnd"/>
      <w:r w:rsidRPr="00D23810">
        <w:rPr>
          <w:sz w:val="16"/>
        </w:rPr>
        <w:t xml:space="preserve">[es] subject from object and knower 4 from the known’ </w:t>
      </w:r>
      <w:r w:rsidRPr="00A907D5">
        <w:rPr>
          <w:sz w:val="16"/>
        </w:rPr>
        <w:t xml:space="preserve">(Halbert, 2006: 439). In contrast, </w:t>
      </w:r>
      <w:r w:rsidRPr="00D23810">
        <w:rPr>
          <w:rStyle w:val="Emphasis"/>
        </w:rPr>
        <w:t>feminine knowledge is</w:t>
      </w:r>
      <w:r w:rsidRPr="0028051C">
        <w:rPr>
          <w:rStyle w:val="StyleUnderline"/>
        </w:rPr>
        <w:t xml:space="preserve"> often </w:t>
      </w:r>
      <w:r w:rsidRPr="00D23810">
        <w:rPr>
          <w:rStyle w:val="Emphasis"/>
        </w:rPr>
        <w:t>physical</w:t>
      </w:r>
      <w:r w:rsidRPr="0028051C">
        <w:rPr>
          <w:rStyle w:val="StyleUnderline"/>
        </w:rPr>
        <w:t xml:space="preserve"> and typically related to child-rearing</w:t>
      </w:r>
      <w:r w:rsidRPr="00A907D5">
        <w:rPr>
          <w:sz w:val="16"/>
        </w:rPr>
        <w:t xml:space="preserve">, </w:t>
      </w:r>
      <w:r w:rsidRPr="0028051C">
        <w:rPr>
          <w:rStyle w:val="StyleUnderline"/>
        </w:rPr>
        <w:t xml:space="preserve">caretaking </w:t>
      </w:r>
      <w:r w:rsidRPr="00D23810">
        <w:rPr>
          <w:rStyle w:val="Emphasis"/>
        </w:rPr>
        <w:t>and</w:t>
      </w:r>
      <w:r w:rsidRPr="0028051C">
        <w:rPr>
          <w:rStyle w:val="StyleUnderline"/>
        </w:rPr>
        <w:t xml:space="preserve"> the domestic</w:t>
      </w:r>
      <w:r w:rsidRPr="00A907D5">
        <w:rPr>
          <w:sz w:val="16"/>
        </w:rPr>
        <w:t xml:space="preserve"> (Burk, 2007: 191–194). It is </w:t>
      </w:r>
      <w:r w:rsidRPr="0028051C">
        <w:rPr>
          <w:rStyle w:val="StyleUnderline"/>
        </w:rPr>
        <w:t xml:space="preserve">stereotypically </w:t>
      </w:r>
      <w:r w:rsidRPr="00E3643E">
        <w:rPr>
          <w:rStyle w:val="StyleUnderline"/>
        </w:rPr>
        <w:t>invented in a cumulative fashion</w:t>
      </w:r>
      <w:r w:rsidRPr="00A907D5">
        <w:rPr>
          <w:sz w:val="16"/>
        </w:rPr>
        <w:t xml:space="preserve"> in communal environments, where </w:t>
      </w:r>
      <w:r w:rsidRPr="00D23810">
        <w:rPr>
          <w:rStyle w:val="Emphasis"/>
        </w:rPr>
        <w:t>invention is inseparable from what has come before</w:t>
      </w:r>
      <w:r w:rsidRPr="0028051C">
        <w:rPr>
          <w:rStyle w:val="StyleUnderline"/>
        </w:rPr>
        <w:t xml:space="preserve"> and from its knowers</w:t>
      </w:r>
      <w:r w:rsidRPr="00A907D5">
        <w:rPr>
          <w:sz w:val="16"/>
        </w:rPr>
        <w:t xml:space="preserve">. This </w:t>
      </w:r>
      <w:r w:rsidRPr="00E3643E">
        <w:rPr>
          <w:rStyle w:val="StyleUnderline"/>
        </w:rPr>
        <w:t>does not sit well with modern patent law requiring</w:t>
      </w:r>
      <w:r w:rsidRPr="0028051C">
        <w:rPr>
          <w:rStyle w:val="StyleUnderline"/>
        </w:rPr>
        <w:t xml:space="preserve"> nameable inventors of an </w:t>
      </w:r>
      <w:r w:rsidRPr="00D23810">
        <w:rPr>
          <w:rStyle w:val="Emphasis"/>
        </w:rPr>
        <w:t>isolated inventive concept</w:t>
      </w:r>
      <w:r w:rsidRPr="00A907D5">
        <w:rPr>
          <w:sz w:val="16"/>
        </w:rPr>
        <w:t xml:space="preserve">. As to patentability, </w:t>
      </w:r>
      <w:r w:rsidRPr="00D23810">
        <w:rPr>
          <w:rStyle w:val="Emphasis"/>
          <w:b w:val="0"/>
          <w:bCs/>
        </w:rPr>
        <w:t>an invention must be novel</w:t>
      </w:r>
      <w:r w:rsidRPr="00D23810">
        <w:rPr>
          <w:rStyle w:val="StyleUnderline"/>
          <w:b/>
          <w:bCs/>
        </w:rPr>
        <w:t>,</w:t>
      </w:r>
      <w:r w:rsidRPr="0028051C">
        <w:rPr>
          <w:rStyle w:val="StyleUnderline"/>
        </w:rPr>
        <w:t xml:space="preserve"> non-obvious</w:t>
      </w:r>
      <w:r w:rsidRPr="00A907D5">
        <w:rPr>
          <w:sz w:val="16"/>
        </w:rPr>
        <w:t xml:space="preserve"> (or embody an inventive step), </w:t>
      </w:r>
      <w:r w:rsidRPr="0028051C">
        <w:rPr>
          <w:rStyle w:val="StyleUnderline"/>
        </w:rPr>
        <w:t>have utility or be useful</w:t>
      </w:r>
      <w:r w:rsidRPr="00A907D5">
        <w:rPr>
          <w:sz w:val="16"/>
        </w:rPr>
        <w:t xml:space="preserve"> (or have industrial application in Europe), and </w:t>
      </w:r>
      <w:r w:rsidRPr="0028051C">
        <w:rPr>
          <w:rStyle w:val="StyleUnderline"/>
        </w:rPr>
        <w:t>constitute patent-eligible subject matter</w:t>
      </w:r>
      <w:r w:rsidRPr="00A907D5">
        <w:rPr>
          <w:sz w:val="16"/>
        </w:rPr>
        <w:t xml:space="preserve">. </w:t>
      </w:r>
      <w:r w:rsidRPr="0028051C">
        <w:rPr>
          <w:rStyle w:val="StyleUnderline"/>
        </w:rPr>
        <w:t>The requirements</w:t>
      </w:r>
      <w:r w:rsidRPr="00A907D5">
        <w:rPr>
          <w:sz w:val="16"/>
        </w:rPr>
        <w:t xml:space="preserve"> for patentability </w:t>
      </w:r>
      <w:r w:rsidRPr="0028051C">
        <w:rPr>
          <w:rStyle w:val="StyleUnderline"/>
        </w:rPr>
        <w:t>reflect multiple constructed binaries</w:t>
      </w:r>
      <w:r w:rsidRPr="00A907D5">
        <w:rPr>
          <w:sz w:val="16"/>
        </w:rPr>
        <w:t xml:space="preserve">, </w:t>
      </w:r>
      <w:r w:rsidRPr="0028051C">
        <w:rPr>
          <w:rStyle w:val="StyleUnderline"/>
        </w:rPr>
        <w:t xml:space="preserve">which </w:t>
      </w:r>
      <w:proofErr w:type="spellStart"/>
      <w:r w:rsidRPr="0028051C">
        <w:rPr>
          <w:rStyle w:val="StyleUnderline"/>
        </w:rPr>
        <w:t>favour</w:t>
      </w:r>
      <w:proofErr w:type="spellEnd"/>
      <w:r w:rsidRPr="0028051C">
        <w:rPr>
          <w:rStyle w:val="StyleUnderline"/>
        </w:rPr>
        <w:t xml:space="preserve"> the masculine over the feminine</w:t>
      </w:r>
      <w:r w:rsidRPr="00A907D5">
        <w:rPr>
          <w:sz w:val="16"/>
        </w:rPr>
        <w:t xml:space="preserve">. The gendered nature of these requirements has been </w:t>
      </w:r>
      <w:proofErr w:type="spellStart"/>
      <w:r w:rsidRPr="00A907D5">
        <w:rPr>
          <w:sz w:val="16"/>
        </w:rPr>
        <w:t>analysed</w:t>
      </w:r>
      <w:proofErr w:type="spellEnd"/>
      <w:r w:rsidRPr="00A907D5">
        <w:rPr>
          <w:sz w:val="16"/>
        </w:rPr>
        <w:t xml:space="preserve"> in depth elsewhere (forthcoming) and is </w:t>
      </w:r>
      <w:proofErr w:type="spellStart"/>
      <w:r w:rsidRPr="00A907D5">
        <w:rPr>
          <w:sz w:val="16"/>
        </w:rPr>
        <w:t>summarised</w:t>
      </w:r>
      <w:proofErr w:type="spellEnd"/>
      <w:r w:rsidRPr="00A907D5">
        <w:rPr>
          <w:sz w:val="16"/>
        </w:rPr>
        <w:t xml:space="preserve"> in the following. </w:t>
      </w:r>
      <w:r w:rsidRPr="0028051C">
        <w:rPr>
          <w:rStyle w:val="StyleUnderline"/>
        </w:rPr>
        <w:t xml:space="preserve">The </w:t>
      </w:r>
      <w:r w:rsidRPr="00E3643E">
        <w:rPr>
          <w:rStyle w:val="StyleUnderline"/>
        </w:rPr>
        <w:t>standard of novelty requires that inventions are new</w:t>
      </w:r>
      <w:r w:rsidRPr="0028051C">
        <w:rPr>
          <w:rStyle w:val="StyleUnderline"/>
        </w:rPr>
        <w:t xml:space="preserve"> when compared to prior art. T</w:t>
      </w:r>
      <w:r w:rsidRPr="00A907D5">
        <w:rPr>
          <w:sz w:val="16"/>
        </w:rPr>
        <w:t xml:space="preserve">his is ostensibly a quantitative assessment. However, the </w:t>
      </w:r>
      <w:proofErr w:type="spellStart"/>
      <w:r w:rsidRPr="00A907D5">
        <w:rPr>
          <w:sz w:val="16"/>
        </w:rPr>
        <w:t>conceptualisation</w:t>
      </w:r>
      <w:proofErr w:type="spellEnd"/>
      <w:r w:rsidRPr="00A907D5">
        <w:rPr>
          <w:sz w:val="16"/>
        </w:rPr>
        <w:t xml:space="preserve"> of novelty is </w:t>
      </w:r>
      <w:proofErr w:type="spellStart"/>
      <w:r w:rsidRPr="00A907D5">
        <w:rPr>
          <w:sz w:val="16"/>
        </w:rPr>
        <w:t>valueladen</w:t>
      </w:r>
      <w:proofErr w:type="spellEnd"/>
      <w:r w:rsidRPr="00A907D5">
        <w:rPr>
          <w:sz w:val="16"/>
        </w:rPr>
        <w:t xml:space="preserve">. </w:t>
      </w:r>
      <w:r w:rsidRPr="0028051C">
        <w:rPr>
          <w:rStyle w:val="StyleUnderline"/>
        </w:rPr>
        <w:t xml:space="preserve">Historically, </w:t>
      </w:r>
      <w:r w:rsidRPr="00D23810">
        <w:rPr>
          <w:rStyle w:val="Emphasis"/>
        </w:rPr>
        <w:t>women’s inventions were classified as</w:t>
      </w:r>
      <w:r w:rsidRPr="00D23810">
        <w:rPr>
          <w:rStyle w:val="Emphasis"/>
          <w:b w:val="0"/>
          <w:bCs/>
        </w:rPr>
        <w:t xml:space="preserve"> constituting</w:t>
      </w:r>
      <w:r w:rsidRPr="0028051C">
        <w:rPr>
          <w:rStyle w:val="StyleUnderline"/>
        </w:rPr>
        <w:t xml:space="preserve"> </w:t>
      </w:r>
      <w:r w:rsidRPr="00D23810">
        <w:rPr>
          <w:rStyle w:val="Emphasis"/>
        </w:rPr>
        <w:t>better ways to do housework,</w:t>
      </w:r>
      <w:r w:rsidRPr="0028051C">
        <w:rPr>
          <w:rStyle w:val="StyleUnderline"/>
        </w:rPr>
        <w:t xml:space="preserve"> ‘make-do’ </w:t>
      </w:r>
      <w:r w:rsidRPr="00B447DA">
        <w:rPr>
          <w:rStyle w:val="Emphasis"/>
        </w:rPr>
        <w:t xml:space="preserve">or </w:t>
      </w:r>
      <w:r w:rsidRPr="0028051C">
        <w:rPr>
          <w:rStyle w:val="StyleUnderline"/>
        </w:rPr>
        <w:t>improvisations, or ‘</w:t>
      </w:r>
      <w:r w:rsidRPr="00B447DA">
        <w:rPr>
          <w:rStyle w:val="Emphasis"/>
        </w:rPr>
        <w:t>an extension of the traditional homemaker’s role’</w:t>
      </w:r>
      <w:r w:rsidRPr="00A907D5">
        <w:rPr>
          <w:sz w:val="16"/>
        </w:rPr>
        <w:t xml:space="preserve"> (McDaniel, Cummins and Sender Beauchamp, 1988: 8–9; Stanley, 1992: 197). </w:t>
      </w:r>
      <w:r w:rsidRPr="0028051C">
        <w:rPr>
          <w:rStyle w:val="StyleUnderline"/>
        </w:rPr>
        <w:t xml:space="preserve">They </w:t>
      </w:r>
      <w:r w:rsidRPr="00E3643E">
        <w:rPr>
          <w:rStyle w:val="StyleUnderline"/>
        </w:rPr>
        <w:t>were not</w:t>
      </w:r>
      <w:r w:rsidRPr="0028051C">
        <w:rPr>
          <w:rStyle w:val="StyleUnderline"/>
        </w:rPr>
        <w:t xml:space="preserve"> considered </w:t>
      </w:r>
      <w:r w:rsidRPr="00E3643E">
        <w:rPr>
          <w:rStyle w:val="StyleUnderline"/>
        </w:rPr>
        <w:t>new, but</w:t>
      </w:r>
      <w:r w:rsidRPr="00B447DA">
        <w:rPr>
          <w:rStyle w:val="Emphasis"/>
        </w:rPr>
        <w:t xml:space="preserve"> part of a woman’s role</w:t>
      </w:r>
      <w:r w:rsidRPr="0028051C">
        <w:rPr>
          <w:rStyle w:val="StyleUnderline"/>
        </w:rPr>
        <w:t xml:space="preserve"> </w:t>
      </w:r>
      <w:r w:rsidRPr="00B447DA">
        <w:rPr>
          <w:rStyle w:val="Emphasis"/>
        </w:rPr>
        <w:t>in</w:t>
      </w:r>
      <w:r w:rsidRPr="0028051C">
        <w:rPr>
          <w:rStyle w:val="StyleUnderline"/>
        </w:rPr>
        <w:t xml:space="preserve"> the private sphere </w:t>
      </w:r>
      <w:r w:rsidRPr="00B447DA">
        <w:rPr>
          <w:rStyle w:val="Emphasis"/>
        </w:rPr>
        <w:t>– the home</w:t>
      </w:r>
      <w:r w:rsidRPr="0028051C">
        <w:rPr>
          <w:rStyle w:val="StyleUnderline"/>
        </w:rPr>
        <w:t xml:space="preserve"> </w:t>
      </w:r>
      <w:r w:rsidRPr="00A907D5">
        <w:rPr>
          <w:sz w:val="16"/>
        </w:rPr>
        <w:t xml:space="preserve">(e.g. </w:t>
      </w:r>
      <w:proofErr w:type="spellStart"/>
      <w:r w:rsidRPr="00A907D5">
        <w:rPr>
          <w:sz w:val="16"/>
        </w:rPr>
        <w:t>GordonBouvier</w:t>
      </w:r>
      <w:proofErr w:type="spellEnd"/>
      <w:r w:rsidRPr="00A907D5">
        <w:rPr>
          <w:sz w:val="16"/>
        </w:rPr>
        <w:t>, 2019). Only men were considered to occupy the public sphere – a place of trade and commerce (</w:t>
      </w:r>
      <w:proofErr w:type="spellStart"/>
      <w:r w:rsidRPr="00A907D5">
        <w:rPr>
          <w:sz w:val="16"/>
        </w:rPr>
        <w:t>Elshtain</w:t>
      </w:r>
      <w:proofErr w:type="spellEnd"/>
      <w:r w:rsidRPr="00A907D5">
        <w:rPr>
          <w:sz w:val="16"/>
        </w:rPr>
        <w:t>, 1993; Rosaldo, 1974: 17; Pollack, 2006: 613 and 615)</w:t>
      </w:r>
      <w:r w:rsidRPr="0028051C">
        <w:rPr>
          <w:rStyle w:val="StyleUnderline"/>
        </w:rPr>
        <w:t xml:space="preserve">. That is, </w:t>
      </w:r>
      <w:r w:rsidRPr="00B447DA">
        <w:rPr>
          <w:rStyle w:val="Emphasis"/>
          <w:b w:val="0"/>
          <w:bCs/>
        </w:rPr>
        <w:t xml:space="preserve">women are </w:t>
      </w:r>
      <w:proofErr w:type="spellStart"/>
      <w:r w:rsidRPr="00B447DA">
        <w:rPr>
          <w:rStyle w:val="Emphasis"/>
          <w:b w:val="0"/>
          <w:bCs/>
        </w:rPr>
        <w:t>socialised</w:t>
      </w:r>
      <w:proofErr w:type="spellEnd"/>
      <w:r w:rsidRPr="00B447DA">
        <w:rPr>
          <w:rStyle w:val="Emphasis"/>
          <w:b w:val="0"/>
          <w:bCs/>
        </w:rPr>
        <w:t xml:space="preserve"> to give</w:t>
      </w:r>
      <w:r w:rsidRPr="00B447DA">
        <w:rPr>
          <w:rStyle w:val="StyleUnderline"/>
          <w:b/>
          <w:bCs/>
        </w:rPr>
        <w:t xml:space="preserve">, </w:t>
      </w:r>
      <w:r w:rsidRPr="00B447DA">
        <w:rPr>
          <w:rStyle w:val="Emphasis"/>
          <w:b w:val="0"/>
          <w:bCs/>
        </w:rPr>
        <w:t>while</w:t>
      </w:r>
      <w:r w:rsidRPr="00B447DA">
        <w:rPr>
          <w:rStyle w:val="Emphasis"/>
        </w:rPr>
        <w:t xml:space="preserve"> men are free to take</w:t>
      </w:r>
      <w:r w:rsidRPr="0028051C">
        <w:rPr>
          <w:rStyle w:val="StyleUnderline"/>
        </w:rPr>
        <w:t xml:space="preserve"> </w:t>
      </w:r>
      <w:r w:rsidRPr="00B447DA">
        <w:rPr>
          <w:rStyle w:val="Emphasis"/>
        </w:rPr>
        <w:t>from the private sphere</w:t>
      </w:r>
      <w:r w:rsidRPr="0028051C">
        <w:rPr>
          <w:rStyle w:val="StyleUnderline"/>
        </w:rPr>
        <w:t xml:space="preserve"> </w:t>
      </w:r>
      <w:r w:rsidRPr="00B447DA">
        <w:rPr>
          <w:rStyle w:val="Emphasis"/>
        </w:rPr>
        <w:t xml:space="preserve">and </w:t>
      </w:r>
      <w:proofErr w:type="spellStart"/>
      <w:r w:rsidRPr="00B447DA">
        <w:rPr>
          <w:rStyle w:val="Emphasis"/>
        </w:rPr>
        <w:t>commercialise</w:t>
      </w:r>
      <w:proofErr w:type="spellEnd"/>
      <w:r w:rsidRPr="0028051C">
        <w:rPr>
          <w:rStyle w:val="StyleUnderline"/>
        </w:rPr>
        <w:t xml:space="preserve"> and gain </w:t>
      </w:r>
      <w:r w:rsidRPr="00B447DA">
        <w:rPr>
          <w:rStyle w:val="Emphasis"/>
        </w:rPr>
        <w:t>in the public sphere</w:t>
      </w:r>
      <w:r w:rsidRPr="0028051C">
        <w:rPr>
          <w:rStyle w:val="StyleUnderline"/>
        </w:rPr>
        <w:t xml:space="preserve">. </w:t>
      </w:r>
      <w:r w:rsidRPr="00E3643E">
        <w:rPr>
          <w:rStyle w:val="StyleUnderline"/>
        </w:rPr>
        <w:t>Inventions must be non-obvious to</w:t>
      </w:r>
      <w:r w:rsidRPr="0028051C">
        <w:rPr>
          <w:rStyle w:val="StyleUnderline"/>
        </w:rPr>
        <w:t xml:space="preserve"> the ‘person having ordinary skill in the art’ </w:t>
      </w:r>
      <w:r w:rsidRPr="00A907D5">
        <w:rPr>
          <w:sz w:val="16"/>
        </w:rPr>
        <w:t xml:space="preserve">(PHOSITA). </w:t>
      </w:r>
      <w:r w:rsidRPr="00E3643E">
        <w:rPr>
          <w:rStyle w:val="StyleUnderline"/>
        </w:rPr>
        <w:t xml:space="preserve">PHOSITA </w:t>
      </w:r>
      <w:r w:rsidRPr="0028051C">
        <w:rPr>
          <w:rStyle w:val="StyleUnderline"/>
        </w:rPr>
        <w:t xml:space="preserve">must consider the invention to be inventive. This is in relation to </w:t>
      </w:r>
      <w:proofErr w:type="gramStart"/>
      <w:r w:rsidRPr="0028051C">
        <w:rPr>
          <w:rStyle w:val="StyleUnderline"/>
        </w:rPr>
        <w:t>the ‘</w:t>
      </w:r>
      <w:proofErr w:type="gramEnd"/>
      <w:r w:rsidRPr="0028051C">
        <w:rPr>
          <w:rStyle w:val="StyleUnderline"/>
        </w:rPr>
        <w:t xml:space="preserve">common general knowledge’. Constructed masculine </w:t>
      </w:r>
      <w:r w:rsidRPr="00A907D5">
        <w:rPr>
          <w:sz w:val="16"/>
        </w:rPr>
        <w:t xml:space="preserve">(Burk, 2011: 903–4), </w:t>
      </w:r>
      <w:r w:rsidRPr="00B447DA">
        <w:rPr>
          <w:rStyle w:val="Emphasis"/>
        </w:rPr>
        <w:t>PHOSITA judges inventions based on the</w:t>
      </w:r>
      <w:r w:rsidRPr="0028051C">
        <w:rPr>
          <w:rStyle w:val="StyleUnderline"/>
        </w:rPr>
        <w:t xml:space="preserve"> </w:t>
      </w:r>
      <w:r w:rsidRPr="00B447DA">
        <w:rPr>
          <w:rStyle w:val="Emphasis"/>
        </w:rPr>
        <w:t>common general knowledge of men</w:t>
      </w:r>
      <w:r w:rsidRPr="0028051C">
        <w:rPr>
          <w:rStyle w:val="StyleUnderline"/>
        </w:rPr>
        <w:t>.</w:t>
      </w:r>
      <w:r w:rsidRPr="00A907D5">
        <w:rPr>
          <w:sz w:val="16"/>
        </w:rPr>
        <w:t xml:space="preserve"> </w:t>
      </w:r>
      <w:r w:rsidRPr="0028051C">
        <w:rPr>
          <w:rStyle w:val="StyleUnderline"/>
        </w:rPr>
        <w:t xml:space="preserve">As </w:t>
      </w:r>
      <w:r w:rsidRPr="00E3643E">
        <w:rPr>
          <w:rStyle w:val="StyleUnderline"/>
        </w:rPr>
        <w:t>feminine knowledge is in the private sphere, it is not part of the common general knowledge</w:t>
      </w:r>
      <w:r w:rsidRPr="00E3643E">
        <w:rPr>
          <w:rStyle w:val="Emphasis"/>
        </w:rPr>
        <w:t>.</w:t>
      </w:r>
      <w:r w:rsidRPr="00A907D5">
        <w:rPr>
          <w:sz w:val="16"/>
        </w:rPr>
        <w:t xml:space="preserve"> Thus, </w:t>
      </w:r>
      <w:r w:rsidRPr="00B447DA">
        <w:rPr>
          <w:rStyle w:val="Emphasis"/>
        </w:rPr>
        <w:t>inventions are only assessed</w:t>
      </w:r>
      <w:r w:rsidRPr="003C51B8">
        <w:rPr>
          <w:rStyle w:val="StyleUnderline"/>
        </w:rPr>
        <w:t xml:space="preserve"> relative </w:t>
      </w:r>
      <w:r w:rsidRPr="00B447DA">
        <w:rPr>
          <w:rStyle w:val="Emphasis"/>
        </w:rPr>
        <w:t>to masculine</w:t>
      </w:r>
      <w:r w:rsidRPr="003C51B8">
        <w:rPr>
          <w:rStyle w:val="StyleUnderline"/>
        </w:rPr>
        <w:t xml:space="preserve"> </w:t>
      </w:r>
      <w:r w:rsidRPr="00B447DA">
        <w:rPr>
          <w:rStyle w:val="Emphasis"/>
        </w:rPr>
        <w:t>modes of</w:t>
      </w:r>
      <w:r w:rsidRPr="003C51B8">
        <w:rPr>
          <w:rStyle w:val="StyleUnderline"/>
        </w:rPr>
        <w:t xml:space="preserve"> science and </w:t>
      </w:r>
      <w:r w:rsidRPr="00B447DA">
        <w:rPr>
          <w:rStyle w:val="Emphasis"/>
        </w:rPr>
        <w:t xml:space="preserve">invention </w:t>
      </w:r>
      <w:r w:rsidRPr="00A907D5">
        <w:rPr>
          <w:sz w:val="16"/>
        </w:rPr>
        <w:t>(Burk, 2015</w:t>
      </w:r>
      <w:r w:rsidRPr="003C51B8">
        <w:rPr>
          <w:rStyle w:val="StyleUnderline"/>
        </w:rPr>
        <w:t xml:space="preserve">). </w:t>
      </w:r>
      <w:r w:rsidRPr="00B447DA">
        <w:rPr>
          <w:rStyle w:val="Emphasis"/>
        </w:rPr>
        <w:t>Feminine knowledge is invisible</w:t>
      </w:r>
      <w:r w:rsidRPr="003C51B8">
        <w:rPr>
          <w:rStyle w:val="StyleUnderline"/>
        </w:rPr>
        <w:t xml:space="preserve"> to the patent system. This </w:t>
      </w:r>
      <w:r w:rsidRPr="00B447DA">
        <w:rPr>
          <w:rStyle w:val="Emphasis"/>
        </w:rPr>
        <w:t>keeps</w:t>
      </w:r>
      <w:r w:rsidRPr="003C51B8">
        <w:rPr>
          <w:rStyle w:val="StyleUnderline"/>
        </w:rPr>
        <w:t xml:space="preserve"> knowledge coded feminine </w:t>
      </w:r>
      <w:r w:rsidRPr="00B447DA">
        <w:rPr>
          <w:rStyle w:val="Emphasis"/>
        </w:rPr>
        <w:t>open to appropriation</w:t>
      </w:r>
      <w:r w:rsidRPr="003C51B8">
        <w:rPr>
          <w:rStyle w:val="StyleUnderline"/>
        </w:rPr>
        <w:t xml:space="preserve"> – </w:t>
      </w:r>
      <w:r w:rsidRPr="00E3643E">
        <w:rPr>
          <w:rStyle w:val="StyleUnderline"/>
        </w:rPr>
        <w:t>considered new and possibly embodying an inventive step when filtered through masculine modes of science and invention</w:t>
      </w:r>
      <w:r w:rsidRPr="00A907D5">
        <w:rPr>
          <w:sz w:val="16"/>
        </w:rPr>
        <w:t xml:space="preserve"> (Foster, 2011: 312). If women traditionally occupy the private sphere, it should be immediately clear that </w:t>
      </w:r>
      <w:r w:rsidRPr="00E3643E">
        <w:rPr>
          <w:rStyle w:val="StyleUnderline"/>
        </w:rPr>
        <w:t>the utility or industrial application requirement discriminates against them.</w:t>
      </w:r>
      <w:r w:rsidRPr="00A907D5">
        <w:rPr>
          <w:sz w:val="16"/>
        </w:rPr>
        <w:t xml:space="preserve"> </w:t>
      </w:r>
      <w:r w:rsidRPr="003C51B8">
        <w:rPr>
          <w:rStyle w:val="StyleUnderline"/>
        </w:rPr>
        <w:t>Anglo-American jurisdictions use the utility standard, which</w:t>
      </w:r>
      <w:r w:rsidRPr="00A907D5">
        <w:rPr>
          <w:sz w:val="16"/>
        </w:rPr>
        <w:t xml:space="preserve"> </w:t>
      </w:r>
      <w:r w:rsidRPr="003C51B8">
        <w:rPr>
          <w:rStyle w:val="StyleUnderline"/>
        </w:rPr>
        <w:t xml:space="preserve">has been </w:t>
      </w:r>
      <w:r w:rsidRPr="00E3643E">
        <w:rPr>
          <w:rStyle w:val="StyleUnderline"/>
        </w:rPr>
        <w:t>interpreted as meaning capable of being worked in business</w:t>
      </w:r>
      <w:r w:rsidRPr="00574DE5">
        <w:rPr>
          <w:rStyle w:val="Emphasis"/>
        </w:rPr>
        <w:t xml:space="preserve"> </w:t>
      </w:r>
      <w:r w:rsidRPr="00574DE5">
        <w:rPr>
          <w:rStyle w:val="Emphasis"/>
          <w:b w:val="0"/>
          <w:bCs/>
        </w:rPr>
        <w:t>or industry</w:t>
      </w:r>
      <w:r w:rsidRPr="00A907D5">
        <w:rPr>
          <w:sz w:val="16"/>
        </w:rPr>
        <w:t xml:space="preserve"> (Pierce, 2006: 7, 72). 2 Being in the private sphere, </w:t>
      </w:r>
      <w:r w:rsidRPr="00574DE5">
        <w:rPr>
          <w:rStyle w:val="Emphasis"/>
        </w:rPr>
        <w:t>women were less likely to create</w:t>
      </w:r>
      <w:r w:rsidRPr="003C51B8">
        <w:rPr>
          <w:rStyle w:val="StyleUnderline"/>
        </w:rPr>
        <w:t xml:space="preserve"> </w:t>
      </w:r>
      <w:r w:rsidRPr="00574DE5">
        <w:rPr>
          <w:rStyle w:val="Emphasis"/>
        </w:rPr>
        <w:t>something to be worked</w:t>
      </w:r>
      <w:r w:rsidRPr="003C51B8">
        <w:rPr>
          <w:rStyle w:val="StyleUnderline"/>
        </w:rPr>
        <w:t xml:space="preserve"> </w:t>
      </w:r>
      <w:r w:rsidRPr="00574DE5">
        <w:rPr>
          <w:rStyle w:val="Emphasis"/>
        </w:rPr>
        <w:t>in business.</w:t>
      </w:r>
      <w:r w:rsidRPr="00A907D5">
        <w:rPr>
          <w:sz w:val="16"/>
        </w:rPr>
        <w:t xml:space="preserve"> European jurisdictions require that inventions have an industrial application. ‘Industrial’ has been defined according to masculine ideals of work (Mellor, 1997; Rose, 1986). </w:t>
      </w:r>
      <w:r w:rsidRPr="00574DE5">
        <w:rPr>
          <w:rStyle w:val="Emphasis"/>
        </w:rPr>
        <w:t xml:space="preserve">Masculine </w:t>
      </w:r>
      <w:proofErr w:type="spellStart"/>
      <w:r w:rsidRPr="00574DE5">
        <w:rPr>
          <w:rStyle w:val="Emphasis"/>
        </w:rPr>
        <w:t>labour</w:t>
      </w:r>
      <w:proofErr w:type="spellEnd"/>
      <w:r w:rsidRPr="00574DE5">
        <w:rPr>
          <w:rStyle w:val="Emphasis"/>
        </w:rPr>
        <w:t xml:space="preserve"> generates abstract knowledge in</w:t>
      </w:r>
      <w:r w:rsidRPr="003C51B8">
        <w:rPr>
          <w:rStyle w:val="StyleUnderline"/>
        </w:rPr>
        <w:t xml:space="preserve"> laboratories, </w:t>
      </w:r>
      <w:r w:rsidRPr="00574DE5">
        <w:rPr>
          <w:rStyle w:val="Emphasis"/>
        </w:rPr>
        <w:t>research institutes</w:t>
      </w:r>
      <w:r w:rsidRPr="003C51B8">
        <w:rPr>
          <w:rStyle w:val="StyleUnderline"/>
        </w:rPr>
        <w:t xml:space="preserve"> and factories, outside of social relationships, </w:t>
      </w:r>
      <w:r w:rsidRPr="00574DE5">
        <w:rPr>
          <w:rStyle w:val="Emphasis"/>
        </w:rPr>
        <w:t xml:space="preserve">allowing it to be </w:t>
      </w:r>
      <w:proofErr w:type="spellStart"/>
      <w:r w:rsidRPr="00574DE5">
        <w:rPr>
          <w:rStyle w:val="Emphasis"/>
        </w:rPr>
        <w:t>commoditised</w:t>
      </w:r>
      <w:proofErr w:type="spellEnd"/>
      <w:r w:rsidRPr="00A907D5">
        <w:rPr>
          <w:sz w:val="16"/>
        </w:rPr>
        <w:t>. In contrast</w:t>
      </w:r>
      <w:r w:rsidRPr="003C51B8">
        <w:rPr>
          <w:rStyle w:val="StyleUnderline"/>
        </w:rPr>
        <w:t xml:space="preserve">, </w:t>
      </w:r>
      <w:r w:rsidRPr="00574DE5">
        <w:rPr>
          <w:rStyle w:val="Emphasis"/>
        </w:rPr>
        <w:t xml:space="preserve">feminine </w:t>
      </w:r>
      <w:proofErr w:type="spellStart"/>
      <w:r w:rsidRPr="00574DE5">
        <w:rPr>
          <w:rStyle w:val="Emphasis"/>
        </w:rPr>
        <w:t>labour</w:t>
      </w:r>
      <w:proofErr w:type="spellEnd"/>
      <w:r w:rsidRPr="003C51B8">
        <w:rPr>
          <w:rStyle w:val="StyleUnderline"/>
        </w:rPr>
        <w:t xml:space="preserve"> </w:t>
      </w:r>
      <w:r w:rsidRPr="00574DE5">
        <w:rPr>
          <w:rStyle w:val="Emphasis"/>
        </w:rPr>
        <w:t xml:space="preserve">is constructed as ‘care’ </w:t>
      </w:r>
      <w:proofErr w:type="spellStart"/>
      <w:r w:rsidRPr="00574DE5">
        <w:rPr>
          <w:rStyle w:val="Emphasis"/>
        </w:rPr>
        <w:t>labour</w:t>
      </w:r>
      <w:proofErr w:type="spellEnd"/>
      <w:r w:rsidRPr="003C51B8">
        <w:rPr>
          <w:rStyle w:val="StyleUnderline"/>
        </w:rPr>
        <w:t xml:space="preserve">, being </w:t>
      </w:r>
      <w:proofErr w:type="spellStart"/>
      <w:r w:rsidRPr="003C51B8">
        <w:rPr>
          <w:rStyle w:val="StyleUnderline"/>
        </w:rPr>
        <w:t>labour</w:t>
      </w:r>
      <w:proofErr w:type="spellEnd"/>
      <w:r w:rsidRPr="003C51B8">
        <w:rPr>
          <w:rStyle w:val="StyleUnderline"/>
        </w:rPr>
        <w:t xml:space="preserve"> of the hand, brain and heart, </w:t>
      </w:r>
      <w:r w:rsidRPr="00574DE5">
        <w:rPr>
          <w:rStyle w:val="Emphasis"/>
        </w:rPr>
        <w:t>and placed within a social structure that de-</w:t>
      </w:r>
      <w:proofErr w:type="spellStart"/>
      <w:r w:rsidRPr="00574DE5">
        <w:rPr>
          <w:rStyle w:val="Emphasis"/>
        </w:rPr>
        <w:t>commoditises</w:t>
      </w:r>
      <w:proofErr w:type="spellEnd"/>
      <w:r w:rsidRPr="00A907D5">
        <w:rPr>
          <w:sz w:val="16"/>
        </w:rPr>
        <w:t xml:space="preserve"> it (Halbert, 2006: 439). </w:t>
      </w:r>
      <w:r w:rsidRPr="003C51B8">
        <w:rPr>
          <w:rStyle w:val="StyleUnderline"/>
        </w:rPr>
        <w:t xml:space="preserve">The definition of </w:t>
      </w:r>
      <w:r w:rsidRPr="00574DE5">
        <w:rPr>
          <w:rStyle w:val="Emphasis"/>
        </w:rPr>
        <w:t>patent-eligible subject matter</w:t>
      </w:r>
      <w:r w:rsidRPr="003C51B8">
        <w:rPr>
          <w:rStyle w:val="StyleUnderline"/>
        </w:rPr>
        <w:t xml:space="preserve"> analogously </w:t>
      </w:r>
      <w:r w:rsidRPr="00574DE5">
        <w:rPr>
          <w:rStyle w:val="Emphasis"/>
        </w:rPr>
        <w:t xml:space="preserve">reflects a focus on </w:t>
      </w:r>
      <w:r w:rsidRPr="00574DE5">
        <w:rPr>
          <w:rStyle w:val="Emphasis"/>
          <w:b w:val="0"/>
          <w:bCs/>
        </w:rPr>
        <w:t xml:space="preserve">the </w:t>
      </w:r>
      <w:proofErr w:type="gramStart"/>
      <w:r w:rsidRPr="00574DE5">
        <w:rPr>
          <w:rStyle w:val="Emphasis"/>
          <w:b w:val="0"/>
          <w:bCs/>
        </w:rPr>
        <w:t>industrial</w:t>
      </w:r>
      <w:proofErr w:type="gramEnd"/>
      <w:r w:rsidRPr="00574DE5">
        <w:rPr>
          <w:rStyle w:val="Emphasis"/>
          <w:b w:val="0"/>
          <w:bCs/>
        </w:rPr>
        <w:t>.</w:t>
      </w:r>
      <w:r w:rsidRPr="003C51B8">
        <w:rPr>
          <w:rStyle w:val="StyleUnderline"/>
        </w:rPr>
        <w:t xml:space="preserve"> It consists of manners of </w:t>
      </w:r>
      <w:r w:rsidRPr="00574DE5">
        <w:rPr>
          <w:rStyle w:val="Emphasis"/>
        </w:rPr>
        <w:t>manufacture, machines</w:t>
      </w:r>
      <w:r w:rsidRPr="003C51B8">
        <w:rPr>
          <w:rStyle w:val="StyleUnderline"/>
        </w:rPr>
        <w:t xml:space="preserve"> </w:t>
      </w:r>
      <w:r w:rsidRPr="00574DE5">
        <w:rPr>
          <w:rStyle w:val="Emphasis"/>
        </w:rPr>
        <w:t>and compositions of matter</w:t>
      </w:r>
      <w:r w:rsidRPr="003C51B8">
        <w:rPr>
          <w:rStyle w:val="StyleUnderline"/>
        </w:rPr>
        <w:t xml:space="preserve">.3 It is the products of </w:t>
      </w:r>
      <w:proofErr w:type="spellStart"/>
      <w:r w:rsidRPr="003C51B8">
        <w:rPr>
          <w:rStyle w:val="StyleUnderline"/>
        </w:rPr>
        <w:t>industrialised</w:t>
      </w:r>
      <w:proofErr w:type="spellEnd"/>
      <w:r w:rsidRPr="003C51B8">
        <w:rPr>
          <w:rStyle w:val="StyleUnderline"/>
        </w:rPr>
        <w:t xml:space="preserve"> </w:t>
      </w:r>
      <w:proofErr w:type="spellStart"/>
      <w:r w:rsidRPr="003C51B8">
        <w:rPr>
          <w:rStyle w:val="StyleUnderline"/>
        </w:rPr>
        <w:t>labour</w:t>
      </w:r>
      <w:proofErr w:type="spellEnd"/>
      <w:r w:rsidRPr="003C51B8">
        <w:rPr>
          <w:rStyle w:val="StyleUnderline"/>
        </w:rPr>
        <w:t xml:space="preserve">, as opposed to care </w:t>
      </w:r>
      <w:proofErr w:type="spellStart"/>
      <w:r w:rsidRPr="003C51B8">
        <w:rPr>
          <w:rStyle w:val="StyleUnderline"/>
        </w:rPr>
        <w:t>labour</w:t>
      </w:r>
      <w:proofErr w:type="spellEnd"/>
      <w:r w:rsidRPr="00A907D5">
        <w:rPr>
          <w:sz w:val="16"/>
        </w:rPr>
        <w:t xml:space="preserve"> (Halbert, 2006: 439; </w:t>
      </w:r>
      <w:proofErr w:type="spellStart"/>
      <w:r w:rsidRPr="00A907D5">
        <w:rPr>
          <w:sz w:val="16"/>
        </w:rPr>
        <w:t>Doagoo</w:t>
      </w:r>
      <w:proofErr w:type="spellEnd"/>
      <w:r w:rsidRPr="00A907D5">
        <w:rPr>
          <w:sz w:val="16"/>
        </w:rPr>
        <w:t xml:space="preserve">, 2014: 191–8). </w:t>
      </w:r>
    </w:p>
    <w:p w14:paraId="36056CF2" w14:textId="77777777" w:rsidR="00414390" w:rsidRPr="00414390" w:rsidRDefault="00414390" w:rsidP="00414390"/>
    <w:p w14:paraId="3E43960E" w14:textId="77777777" w:rsidR="00AA40E3" w:rsidRDefault="00AA40E3" w:rsidP="00AA40E3">
      <w:pPr>
        <w:pStyle w:val="Heading4"/>
      </w:pPr>
      <w:r>
        <w:t>Women are constantly underrepresented and underappreciated among the large scale of patentees</w:t>
      </w:r>
    </w:p>
    <w:p w14:paraId="41E06FE0" w14:textId="77777777" w:rsidR="00AA40E3" w:rsidRPr="00BF5769" w:rsidRDefault="00AA40E3" w:rsidP="00AA40E3">
      <w:pPr>
        <w:rPr>
          <w:sz w:val="24"/>
        </w:rPr>
      </w:pPr>
      <w:r w:rsidRPr="00BF5769">
        <w:rPr>
          <w:b/>
          <w:sz w:val="24"/>
        </w:rPr>
        <w:t>Hunt et al ’13</w:t>
      </w:r>
      <w:r w:rsidRPr="00BF5769">
        <w:rPr>
          <w:sz w:val="24"/>
        </w:rPr>
        <w:t xml:space="preserve"> </w:t>
      </w:r>
      <w:r w:rsidRPr="00BF5769">
        <w:rPr>
          <w:sz w:val="18"/>
          <w:szCs w:val="18"/>
        </w:rPr>
        <w:t xml:space="preserve">(Jennifer Hunt is a </w:t>
      </w:r>
      <w:r w:rsidRPr="00BF5769">
        <w:rPr>
          <w:color w:val="1F1F1F"/>
          <w:sz w:val="18"/>
          <w:szCs w:val="18"/>
          <w:shd w:val="clear" w:color="auto" w:fill="FFFFFF"/>
        </w:rPr>
        <w:t xml:space="preserve">corresponding author at: Department of Economics, Rutgers University, May 2013, “Why are women underrepresented amongst patentees? “Accessed 7.16.24, </w:t>
      </w:r>
      <w:hyperlink r:id="rId28" w:history="1">
        <w:r w:rsidRPr="00BF5769">
          <w:rPr>
            <w:rStyle w:val="Hyperlink"/>
            <w:sz w:val="18"/>
            <w:szCs w:val="18"/>
            <w:shd w:val="clear" w:color="auto" w:fill="FFFFFF"/>
          </w:rPr>
          <w:t>https://www.sciencedirect.com/science/article/abs/pii/S0048733312002594</w:t>
        </w:r>
      </w:hyperlink>
      <w:r w:rsidRPr="00BF5769">
        <w:rPr>
          <w:color w:val="1F1F1F"/>
          <w:sz w:val="18"/>
          <w:szCs w:val="18"/>
          <w:shd w:val="clear" w:color="auto" w:fill="FFFFFF"/>
        </w:rPr>
        <w:t>) T.C--NN</w:t>
      </w:r>
    </w:p>
    <w:p w14:paraId="5A30C794" w14:textId="77777777" w:rsidR="00AA40E3" w:rsidRPr="00E867E8" w:rsidRDefault="00AA40E3" w:rsidP="00AA40E3">
      <w:pPr>
        <w:rPr>
          <w:b/>
          <w:u w:val="single"/>
        </w:rPr>
      </w:pPr>
      <w:r w:rsidRPr="005617C5">
        <w:rPr>
          <w:rStyle w:val="Emphasis"/>
        </w:rPr>
        <w:t>The gender gap</w:t>
      </w:r>
      <w:r w:rsidRPr="00BF5769">
        <w:rPr>
          <w:u w:val="single"/>
        </w:rPr>
        <w:t xml:space="preserve"> in </w:t>
      </w:r>
      <w:r w:rsidRPr="00E867E8">
        <w:rPr>
          <w:u w:val="single"/>
        </w:rPr>
        <w:t>patenting</w:t>
      </w:r>
      <w:r w:rsidRPr="00BF5769">
        <w:rPr>
          <w:u w:val="single"/>
        </w:rPr>
        <w:t xml:space="preserve"> rates is much </w:t>
      </w:r>
      <w:r w:rsidRPr="005617C5">
        <w:rPr>
          <w:rStyle w:val="Emphasis"/>
        </w:rPr>
        <w:t xml:space="preserve">more pronounced </w:t>
      </w:r>
      <w:r w:rsidRPr="00BF5769">
        <w:rPr>
          <w:u w:val="single"/>
        </w:rPr>
        <w:t xml:space="preserve">than the gender gap in many other endeavors: American women patent at </w:t>
      </w:r>
      <w:r w:rsidRPr="00E867E8">
        <w:rPr>
          <w:rStyle w:val="Emphasis"/>
        </w:rPr>
        <w:t>only 8%</w:t>
      </w:r>
      <w:r w:rsidRPr="00BF5769">
        <w:rPr>
          <w:u w:val="single"/>
        </w:rPr>
        <w:t xml:space="preserve"> of the male rate</w:t>
      </w:r>
      <w:r w:rsidRPr="00E867E8">
        <w:rPr>
          <w:sz w:val="16"/>
        </w:rPr>
        <w:t xml:space="preserve">, according to the National Survey of College Graduates 2003, while </w:t>
      </w:r>
      <w:r w:rsidRPr="00BF5769">
        <w:rPr>
          <w:u w:val="single"/>
        </w:rPr>
        <w:t>by comparison they earn 81% of male full-time weekly earnings</w:t>
      </w:r>
      <w:r w:rsidRPr="00E867E8">
        <w:rPr>
          <w:sz w:val="16"/>
        </w:rPr>
        <w:t xml:space="preserve"> (U.S. Bureau of Labor Statistics, 2011). Other sources confirm the wide patenting gap. Only 10.3% of the 90,705 U.S. origin patents granted in 1998 are estimated by U.S. Patent and Trademark Office (1999) to have had at least one female inventor.</w:t>
      </w:r>
      <w:r w:rsidRPr="00E867E8">
        <w:rPr>
          <w:sz w:val="16"/>
          <w:vertAlign w:val="superscript"/>
        </w:rPr>
        <w:t>1</w:t>
      </w:r>
      <w:r w:rsidRPr="00E867E8">
        <w:rPr>
          <w:sz w:val="16"/>
        </w:rPr>
        <w:t> Adjusting for co-authorship, Frietsch et al. (2009) estimate that women accounted for 8.2% of patents filed by Americans at the European Patent Office in 2005, a decrease from the 8.8% peak of 2001. The highest shares were for Spain and France (12.3% and 10.2% respectively), while the lowest shares were for Austria and Germany (3.2% and 4.7% respectively).</w:t>
      </w:r>
      <w:r w:rsidRPr="00E867E8">
        <w:rPr>
          <w:sz w:val="16"/>
          <w:vertAlign w:val="superscript"/>
        </w:rPr>
        <w:t>2</w:t>
      </w:r>
      <w:r w:rsidRPr="00E867E8">
        <w:rPr>
          <w:sz w:val="16"/>
        </w:rPr>
        <w:t> </w:t>
      </w:r>
      <w:r w:rsidRPr="00BF5769">
        <w:rPr>
          <w:u w:val="single"/>
        </w:rPr>
        <w:t xml:space="preserve">The </w:t>
      </w:r>
      <w:r w:rsidRPr="00EE0553">
        <w:rPr>
          <w:rStyle w:val="Emphasis"/>
        </w:rPr>
        <w:t>magnitude</w:t>
      </w:r>
      <w:r w:rsidRPr="00BF5769">
        <w:rPr>
          <w:u w:val="single"/>
        </w:rPr>
        <w:t xml:space="preserve"> of the gender gap in patenting raises the concern that, rather than reflecting comparative advantage or differing tastes by gender, the gap reflects gender inequity and an </w:t>
      </w:r>
      <w:r w:rsidRPr="00EE0553">
        <w:rPr>
          <w:rStyle w:val="Emphasis"/>
        </w:rPr>
        <w:t>inefficient use of female innovative capacity</w:t>
      </w:r>
      <w:r w:rsidRPr="00BF5769">
        <w:rPr>
          <w:u w:val="single"/>
        </w:rPr>
        <w:t>.</w:t>
      </w:r>
      <w:r>
        <w:rPr>
          <w:b/>
          <w:u w:val="single"/>
        </w:rPr>
        <w:t xml:space="preserve"> </w:t>
      </w:r>
      <w:r w:rsidRPr="00E867E8">
        <w:rPr>
          <w:sz w:val="16"/>
        </w:rPr>
        <w:t>Innovation, or equivalently, technological progress, is a driver of economic growth and key to future prosperity: more than half of U.S. economic growth since the Second World War is attributable to technological progress (</w:t>
      </w:r>
      <w:proofErr w:type="spellStart"/>
      <w:r w:rsidRPr="00E867E8">
        <w:rPr>
          <w:sz w:val="16"/>
        </w:rPr>
        <w:t>Boskin</w:t>
      </w:r>
      <w:proofErr w:type="spellEnd"/>
      <w:r w:rsidRPr="00E867E8">
        <w:rPr>
          <w:sz w:val="16"/>
        </w:rPr>
        <w:t xml:space="preserve"> and Lau, 2000). Clearly, growth will be highest if the innovative capacity of the whole workforce is exploited, and doing so is particularly important at a time of concern about growth and technological progress. By referring to the 2007–2009 recession as a “Sputnik moment”, President Obama in 2010 called into doubt whether the United States was innovating at its full potential,</w:t>
      </w:r>
      <w:r w:rsidRPr="00E867E8">
        <w:rPr>
          <w:sz w:val="16"/>
          <w:vertAlign w:val="superscript"/>
        </w:rPr>
        <w:t>3</w:t>
      </w:r>
      <w:r w:rsidRPr="00E867E8">
        <w:rPr>
          <w:sz w:val="16"/>
        </w:rPr>
        <w:t xml:space="preserve"> while an influential report by the </w:t>
      </w:r>
      <w:r w:rsidRPr="00E867E8">
        <w:rPr>
          <w:u w:val="single"/>
        </w:rPr>
        <w:t>National Academy of Sciences</w:t>
      </w:r>
      <w:r w:rsidRPr="00E867E8">
        <w:rPr>
          <w:sz w:val="16"/>
        </w:rPr>
        <w:t xml:space="preserve"> (2007) </w:t>
      </w:r>
      <w:r w:rsidRPr="00E867E8">
        <w:rPr>
          <w:u w:val="single"/>
        </w:rPr>
        <w:t xml:space="preserve">states “…the committee is deeply concerned that the scientific and technological building blocks critical to our economic leadership are eroding…” Among many other recommendations, the report </w:t>
      </w:r>
      <w:r w:rsidRPr="00EE0553">
        <w:rPr>
          <w:rStyle w:val="Emphasis"/>
        </w:rPr>
        <w:t>urges increasing the share of women</w:t>
      </w:r>
      <w:r w:rsidRPr="00E867E8">
        <w:rPr>
          <w:u w:val="single"/>
        </w:rPr>
        <w:t xml:space="preserve"> in science and engineering.</w:t>
      </w:r>
      <w:r>
        <w:rPr>
          <w:u w:val="single"/>
        </w:rPr>
        <w:t xml:space="preserve"> </w:t>
      </w:r>
      <w:r w:rsidRPr="00E867E8">
        <w:rPr>
          <w:sz w:val="16"/>
        </w:rPr>
        <w:t xml:space="preserve">Innovation is difficult to measure at the individual level, and scholars use patents as a proxy. While not all innovations are patented, patenting is likely to be correlated with unpatented innovation, including innovation embodied in tacit knowledge and disseminated by inter-firm worker mobility. In this paper, we explore women's underperformance in patenting using a representative sample of U.S. college graduates, the 2003 National Survey of College Graduates. While there have been earlier quantitative studies of the question, </w:t>
      </w:r>
      <w:r w:rsidRPr="00E867E8">
        <w:rPr>
          <w:u w:val="single"/>
        </w:rPr>
        <w:t>they have been confined to samples of PhDs, generally academic scientists and engineers.</w:t>
      </w:r>
      <w:r w:rsidRPr="00E867E8">
        <w:rPr>
          <w:u w:val="single"/>
          <w:vertAlign w:val="superscript"/>
        </w:rPr>
        <w:t>4</w:t>
      </w:r>
      <w:r w:rsidRPr="00E867E8">
        <w:rPr>
          <w:u w:val="single"/>
        </w:rPr>
        <w:t> </w:t>
      </w:r>
      <w:r w:rsidRPr="00E867E8">
        <w:rPr>
          <w:sz w:val="16"/>
        </w:rPr>
        <w:t>Such samples provide only limited information about patenting generally, since our data show that over a five-year window, PhDs are granted only 29% of patents and academics only 7% of patents. Furthermore, the gender patenting gap appears to be much smaller in these samples than in the more general population we study in our paper. Although the studies generally do not report the unadjusted gender gap, we estimate based on information in the papers that women in these samples are between 40% and two–thirds as likely to patent as men, compared with 8% for the college graduates we study. Most of the gender patenting gap apparently arises because women do not get to the stage of being in the samples of earlier studies.</w:t>
      </w:r>
    </w:p>
    <w:p w14:paraId="7FFEBA50" w14:textId="38931FA9" w:rsidR="00AA40E3" w:rsidRPr="00F40AC7" w:rsidRDefault="00AA40E3" w:rsidP="00AA40E3">
      <w:pPr>
        <w:pStyle w:val="Heading2"/>
      </w:pPr>
      <w:r>
        <w:t>Mechanisms</w:t>
      </w:r>
    </w:p>
    <w:p w14:paraId="212464E5" w14:textId="77777777" w:rsidR="00276F17" w:rsidRDefault="00276F17" w:rsidP="00276F17">
      <w:pPr>
        <w:pStyle w:val="Heading3"/>
      </w:pPr>
      <w:r>
        <w:t xml:space="preserve">1NC---L+A---Tech </w:t>
      </w:r>
    </w:p>
    <w:p w14:paraId="0C3F7299" w14:textId="77777777" w:rsidR="00276F17" w:rsidRDefault="00276F17" w:rsidP="00276F17">
      <w:pPr>
        <w:pStyle w:val="Heading4"/>
      </w:pPr>
      <w:r>
        <w:t>Current “hard technology” perpetuates masculine values that lead to inevitable destruction---the alternative creates a “soft technology” society that ends exploitive tech</w:t>
      </w:r>
    </w:p>
    <w:p w14:paraId="791BFD0B" w14:textId="77777777" w:rsidR="00276F17" w:rsidRPr="007973A1" w:rsidRDefault="00276F17" w:rsidP="00276F17">
      <w:r>
        <w:t xml:space="preserve">Joan A. </w:t>
      </w:r>
      <w:r w:rsidRPr="006E5698">
        <w:rPr>
          <w:rStyle w:val="Style13ptBold"/>
        </w:rPr>
        <w:t>Rothschild</w:t>
      </w:r>
      <w:r>
        <w:t>, 19</w:t>
      </w:r>
      <w:r w:rsidRPr="006E5698">
        <w:rPr>
          <w:rStyle w:val="Style13ptBold"/>
        </w:rPr>
        <w:t>81</w:t>
      </w:r>
      <w:r>
        <w:t xml:space="preserve"> [Department of History and Politics, University of Lowell, Lowell, MA 01854, </w:t>
      </w:r>
      <w:proofErr w:type="spellStart"/>
      <w:proofErr w:type="gramStart"/>
      <w:r>
        <w:t>U.SoA</w:t>
      </w:r>
      <w:proofErr w:type="spellEnd"/>
      <w:proofErr w:type="gramEnd"/>
      <w:r>
        <w:t xml:space="preserve">. ]"A feminist perspective on technology and the future", Pergamon Press, </w:t>
      </w:r>
      <w:hyperlink r:id="rId29" w:history="1">
        <w:r w:rsidRPr="006921DE">
          <w:rPr>
            <w:rStyle w:val="Hyperlink"/>
          </w:rPr>
          <w:t>https://www.sciencedirect.com/science/article/pii/S0148068581963739</w:t>
        </w:r>
      </w:hyperlink>
      <w:r>
        <w:t xml:space="preserve"> [</w:t>
      </w:r>
      <w:proofErr w:type="spellStart"/>
      <w:r>
        <w:t>cpsw</w:t>
      </w:r>
      <w:proofErr w:type="spellEnd"/>
      <w:r>
        <w:t xml:space="preserve"> - </w:t>
      </w:r>
      <w:proofErr w:type="spellStart"/>
      <w:r>
        <w:t>qls</w:t>
      </w:r>
      <w:proofErr w:type="spellEnd"/>
      <w:r>
        <w:t xml:space="preserve"> </w:t>
      </w:r>
      <w:proofErr w:type="spellStart"/>
      <w:r>
        <w:t>ms</w:t>
      </w:r>
      <w:proofErr w:type="spellEnd"/>
      <w:r>
        <w:t xml:space="preserve">] </w:t>
      </w:r>
    </w:p>
    <w:p w14:paraId="41C7884E" w14:textId="77777777" w:rsidR="00276F17" w:rsidRDefault="00276F17" w:rsidP="00276F17">
      <w:pPr>
        <w:rPr>
          <w:sz w:val="16"/>
        </w:rPr>
      </w:pPr>
      <w:r w:rsidRPr="007973A1">
        <w:rPr>
          <w:sz w:val="16"/>
        </w:rPr>
        <w:t xml:space="preserve">Mention technology and what word images spring to mind? Science, invention, machines. Skill, ingenuity: homo faber. But </w:t>
      </w:r>
      <w:proofErr w:type="spellStart"/>
      <w:r w:rsidRPr="007973A1">
        <w:rPr>
          <w:sz w:val="16"/>
        </w:rPr>
        <w:t>femina</w:t>
      </w:r>
      <w:proofErr w:type="spellEnd"/>
      <w:r w:rsidRPr="007973A1">
        <w:rPr>
          <w:sz w:val="16"/>
        </w:rPr>
        <w:t xml:space="preserve"> </w:t>
      </w:r>
      <w:proofErr w:type="spellStart"/>
      <w:r w:rsidRPr="007973A1">
        <w:rPr>
          <w:sz w:val="16"/>
        </w:rPr>
        <w:t>fabera</w:t>
      </w:r>
      <w:proofErr w:type="spellEnd"/>
      <w:r w:rsidRPr="007973A1">
        <w:rPr>
          <w:sz w:val="16"/>
        </w:rPr>
        <w:t xml:space="preserve">? 1 Hardly. </w:t>
      </w:r>
      <w:r w:rsidRPr="002735FC">
        <w:rPr>
          <w:rStyle w:val="StyleUnderline"/>
        </w:rPr>
        <w:t>Trapped</w:t>
      </w:r>
      <w:r w:rsidRPr="007973A1">
        <w:rPr>
          <w:sz w:val="16"/>
        </w:rPr>
        <w:t xml:space="preserve"> for most of her history by biology </w:t>
      </w:r>
      <w:r w:rsidRPr="002735FC">
        <w:rPr>
          <w:rStyle w:val="StyleUnderline"/>
        </w:rPr>
        <w:t>into the private sphere of home</w:t>
      </w:r>
      <w:r w:rsidRPr="007973A1">
        <w:rPr>
          <w:sz w:val="16"/>
        </w:rPr>
        <w:t xml:space="preserve">, family, and locality, and </w:t>
      </w:r>
      <w:r w:rsidRPr="002735FC">
        <w:rPr>
          <w:rStyle w:val="StyleUnderline"/>
        </w:rPr>
        <w:t>barred from</w:t>
      </w:r>
      <w:r w:rsidRPr="007973A1">
        <w:rPr>
          <w:sz w:val="16"/>
        </w:rPr>
        <w:t xml:space="preserve"> the necessary training and </w:t>
      </w:r>
      <w:r w:rsidRPr="002735FC">
        <w:rPr>
          <w:rStyle w:val="StyleUnderline"/>
        </w:rPr>
        <w:t>education</w:t>
      </w:r>
      <w:r w:rsidRPr="007973A1">
        <w:rPr>
          <w:sz w:val="16"/>
        </w:rPr>
        <w:t xml:space="preserve"> especially </w:t>
      </w:r>
      <w:r w:rsidRPr="002735FC">
        <w:rPr>
          <w:rStyle w:val="StyleUnderline"/>
        </w:rPr>
        <w:t>scientific and mathematic</w:t>
      </w:r>
      <w:r w:rsidRPr="007973A1">
        <w:rPr>
          <w:sz w:val="16"/>
        </w:rPr>
        <w:t xml:space="preserve"> (Osen, 1974~; </w:t>
      </w:r>
      <w:proofErr w:type="spellStart"/>
      <w:r w:rsidRPr="007973A1">
        <w:rPr>
          <w:sz w:val="16"/>
        </w:rPr>
        <w:t>Mozans</w:t>
      </w:r>
      <w:proofErr w:type="spellEnd"/>
      <w:r w:rsidRPr="007973A1">
        <w:rPr>
          <w:sz w:val="16"/>
        </w:rPr>
        <w:t xml:space="preserve">, </w:t>
      </w:r>
      <w:proofErr w:type="gramStart"/>
      <w:r w:rsidRPr="007973A1">
        <w:rPr>
          <w:sz w:val="16"/>
        </w:rPr>
        <w:t>1975)--</w:t>
      </w:r>
      <w:proofErr w:type="gramEnd"/>
      <w:r w:rsidRPr="002735FC">
        <w:rPr>
          <w:rStyle w:val="Emphasis"/>
        </w:rPr>
        <w:t>woman has been kept outside the mainstream of recorded technological development</w:t>
      </w:r>
      <w:r w:rsidRPr="007973A1">
        <w:rPr>
          <w:sz w:val="16"/>
        </w:rPr>
        <w:t xml:space="preserve">. Historically, </w:t>
      </w:r>
      <w:r w:rsidRPr="002735FC">
        <w:rPr>
          <w:rStyle w:val="StyleUnderline"/>
        </w:rPr>
        <w:t xml:space="preserve">she has been seen as </w:t>
      </w:r>
      <w:r w:rsidRPr="002735FC">
        <w:rPr>
          <w:rStyle w:val="Emphasis"/>
        </w:rPr>
        <w:t xml:space="preserve">contributing </w:t>
      </w:r>
      <w:r w:rsidRPr="007973A1">
        <w:rPr>
          <w:sz w:val="16"/>
        </w:rPr>
        <w:t xml:space="preserve">little or </w:t>
      </w:r>
      <w:r w:rsidRPr="002735FC">
        <w:rPr>
          <w:rStyle w:val="Emphasis"/>
        </w:rPr>
        <w:t xml:space="preserve">nothing </w:t>
      </w:r>
      <w:r w:rsidRPr="002735FC">
        <w:rPr>
          <w:rStyle w:val="StyleUnderline"/>
        </w:rPr>
        <w:t>to technology</w:t>
      </w:r>
      <w:r w:rsidRPr="007973A1">
        <w:rPr>
          <w:sz w:val="16"/>
        </w:rPr>
        <w:t xml:space="preserve">. At most, woman has been viewed as </w:t>
      </w:r>
      <w:r w:rsidRPr="002735FC">
        <w:rPr>
          <w:rStyle w:val="Emphasis"/>
        </w:rPr>
        <w:t>being acted upon</w:t>
      </w:r>
      <w:r w:rsidRPr="007973A1">
        <w:rPr>
          <w:sz w:val="16"/>
        </w:rPr>
        <w:t xml:space="preserve"> by technological change--as in accounts of how the industrial revolution </w:t>
      </w:r>
      <w:r w:rsidRPr="002735FC">
        <w:rPr>
          <w:rStyle w:val="StyleUnderline"/>
        </w:rPr>
        <w:t>brought women out of the home</w:t>
      </w:r>
      <w:r w:rsidRPr="007973A1">
        <w:rPr>
          <w:sz w:val="16"/>
        </w:rPr>
        <w:t xml:space="preserve"> and into the paid workforce (Baker, </w:t>
      </w:r>
      <w:proofErr w:type="gramStart"/>
      <w:r w:rsidRPr="007973A1">
        <w:rPr>
          <w:sz w:val="16"/>
        </w:rPr>
        <w:t>1964)--</w:t>
      </w:r>
      <w:proofErr w:type="gramEnd"/>
      <w:r w:rsidRPr="007973A1">
        <w:rPr>
          <w:sz w:val="16"/>
        </w:rPr>
        <w:t xml:space="preserve">or else as </w:t>
      </w:r>
      <w:r w:rsidRPr="002735FC">
        <w:rPr>
          <w:rStyle w:val="StyleUnderline"/>
        </w:rPr>
        <w:t>user of technology</w:t>
      </w:r>
      <w:r w:rsidRPr="007973A1">
        <w:rPr>
          <w:sz w:val="16"/>
        </w:rPr>
        <w:t xml:space="preserve"> devised by others, e.g. the </w:t>
      </w:r>
      <w:r w:rsidRPr="002735FC">
        <w:rPr>
          <w:rStyle w:val="StyleUnderline"/>
        </w:rPr>
        <w:t>'happy housewife'</w:t>
      </w:r>
      <w:r w:rsidRPr="007973A1">
        <w:rPr>
          <w:sz w:val="16"/>
        </w:rPr>
        <w:t xml:space="preserve"> </w:t>
      </w:r>
      <w:r w:rsidRPr="002735FC">
        <w:rPr>
          <w:rStyle w:val="StyleUnderline"/>
        </w:rPr>
        <w:t>and her</w:t>
      </w:r>
      <w:r w:rsidRPr="007973A1">
        <w:rPr>
          <w:sz w:val="16"/>
        </w:rPr>
        <w:t xml:space="preserve"> so-called </w:t>
      </w:r>
      <w:r w:rsidRPr="002735FC">
        <w:rPr>
          <w:rStyle w:val="StyleUnderline"/>
        </w:rPr>
        <w:t>labor-saving devices</w:t>
      </w:r>
      <w:r w:rsidRPr="007973A1">
        <w:rPr>
          <w:sz w:val="16"/>
        </w:rPr>
        <w:t xml:space="preserve">. Only recently has </w:t>
      </w:r>
      <w:r w:rsidRPr="002735FC">
        <w:rPr>
          <w:rStyle w:val="StyleUnderline"/>
        </w:rPr>
        <w:t>feminist scholarship</w:t>
      </w:r>
      <w:r w:rsidRPr="007973A1">
        <w:rPr>
          <w:sz w:val="16"/>
        </w:rPr>
        <w:t xml:space="preserve"> begun to </w:t>
      </w:r>
      <w:r w:rsidRPr="002735FC">
        <w:rPr>
          <w:rStyle w:val="StyleUnderline"/>
        </w:rPr>
        <w:t>shatter the</w:t>
      </w:r>
      <w:r w:rsidRPr="007973A1">
        <w:rPr>
          <w:sz w:val="16"/>
        </w:rPr>
        <w:t xml:space="preserve"> prevailing </w:t>
      </w:r>
      <w:r w:rsidRPr="002735FC">
        <w:rPr>
          <w:rStyle w:val="StyleUnderline"/>
        </w:rPr>
        <w:t>myths</w:t>
      </w:r>
      <w:r w:rsidRPr="007973A1">
        <w:rPr>
          <w:sz w:val="16"/>
        </w:rPr>
        <w:t xml:space="preserve"> about the effects of technology on women's lives. New studies of the seventies have begun to show the ways </w:t>
      </w:r>
      <w:r w:rsidRPr="002735FC">
        <w:rPr>
          <w:rStyle w:val="StyleUnderline"/>
        </w:rPr>
        <w:t>women have contributed to</w:t>
      </w:r>
      <w:r w:rsidRPr="007973A1">
        <w:rPr>
          <w:sz w:val="16"/>
        </w:rPr>
        <w:t xml:space="preserve"> methods of </w:t>
      </w:r>
      <w:r w:rsidRPr="002735FC">
        <w:rPr>
          <w:rStyle w:val="StyleUnderline"/>
        </w:rPr>
        <w:t>farming and industry</w:t>
      </w:r>
      <w:r w:rsidRPr="007973A1">
        <w:rPr>
          <w:sz w:val="16"/>
        </w:rPr>
        <w:t xml:space="preserve">, to </w:t>
      </w:r>
      <w:r w:rsidRPr="002735FC">
        <w:rPr>
          <w:rStyle w:val="StyleUnderline"/>
        </w:rPr>
        <w:t>social invention</w:t>
      </w:r>
      <w:r w:rsidRPr="007973A1">
        <w:rPr>
          <w:sz w:val="16"/>
        </w:rPr>
        <w:t xml:space="preserve">, to forms of </w:t>
      </w:r>
      <w:r w:rsidRPr="002735FC">
        <w:rPr>
          <w:rStyle w:val="StyleUnderline"/>
        </w:rPr>
        <w:t>political and social organization</w:t>
      </w:r>
      <w:r w:rsidRPr="007973A1">
        <w:rPr>
          <w:sz w:val="16"/>
        </w:rPr>
        <w:t xml:space="preserve"> [footnotes omitted] What is the significance of a 'feminist perspective' for technology? What is such a perspective, and what can it mean for the future? A </w:t>
      </w:r>
      <w:r w:rsidRPr="002735FC">
        <w:rPr>
          <w:rStyle w:val="StyleUnderline"/>
        </w:rPr>
        <w:t>feminist perspective means</w:t>
      </w:r>
      <w:r w:rsidRPr="007973A1">
        <w:rPr>
          <w:sz w:val="16"/>
        </w:rPr>
        <w:t xml:space="preserve">, above all, </w:t>
      </w:r>
      <w:r w:rsidRPr="002735FC">
        <w:rPr>
          <w:rStyle w:val="StyleUnderline"/>
        </w:rPr>
        <w:t>a certain set of values</w:t>
      </w:r>
      <w:r w:rsidRPr="007973A1">
        <w:rPr>
          <w:sz w:val="16"/>
        </w:rPr>
        <w:t xml:space="preserve">. </w:t>
      </w:r>
      <w:r w:rsidRPr="002735FC">
        <w:rPr>
          <w:rStyle w:val="StyleUnderline"/>
        </w:rPr>
        <w:t>Sexist society</w:t>
      </w:r>
      <w:r w:rsidRPr="007973A1">
        <w:rPr>
          <w:sz w:val="16"/>
        </w:rPr>
        <w:t xml:space="preserve">, in systematically subordinating more than one-half of its population, </w:t>
      </w:r>
      <w:r w:rsidRPr="002735FC">
        <w:rPr>
          <w:rStyle w:val="StyleUnderline"/>
        </w:rPr>
        <w:t>is</w:t>
      </w:r>
      <w:r w:rsidRPr="007973A1">
        <w:rPr>
          <w:sz w:val="16"/>
        </w:rPr>
        <w:t xml:space="preserve"> both </w:t>
      </w:r>
      <w:r w:rsidRPr="002735FC">
        <w:rPr>
          <w:rStyle w:val="StyleUnderline"/>
        </w:rPr>
        <w:t>exploitative and anti-humanistic</w:t>
      </w:r>
      <w:r w:rsidRPr="007973A1">
        <w:rPr>
          <w:sz w:val="16"/>
        </w:rPr>
        <w:t xml:space="preserve">. </w:t>
      </w:r>
      <w:r w:rsidRPr="002735FC">
        <w:rPr>
          <w:rStyle w:val="StyleUnderline"/>
        </w:rPr>
        <w:t>Feminism</w:t>
      </w:r>
      <w:r w:rsidRPr="007973A1">
        <w:rPr>
          <w:sz w:val="16"/>
        </w:rPr>
        <w:t xml:space="preserve">, in seeking to have women realize themselves as independent, autonomous human beings, </w:t>
      </w:r>
      <w:r w:rsidRPr="002735FC">
        <w:rPr>
          <w:rStyle w:val="StyleUnderline"/>
        </w:rPr>
        <w:t>must necessarily reject social systems</w:t>
      </w:r>
      <w:r w:rsidRPr="007973A1">
        <w:rPr>
          <w:sz w:val="16"/>
        </w:rPr>
        <w:t xml:space="preserve"> </w:t>
      </w:r>
      <w:r w:rsidRPr="002735FC">
        <w:rPr>
          <w:rStyle w:val="StyleUnderline"/>
        </w:rPr>
        <w:t>and their</w:t>
      </w:r>
      <w:r w:rsidRPr="007973A1">
        <w:rPr>
          <w:sz w:val="16"/>
        </w:rPr>
        <w:t xml:space="preserve"> </w:t>
      </w:r>
      <w:r w:rsidRPr="002735FC">
        <w:rPr>
          <w:rStyle w:val="StyleUnderline"/>
        </w:rPr>
        <w:t>ideologies that exploit</w:t>
      </w:r>
      <w:r w:rsidRPr="007973A1">
        <w:rPr>
          <w:sz w:val="16"/>
        </w:rPr>
        <w:t xml:space="preserve"> and dominate. Feminism </w:t>
      </w:r>
      <w:r w:rsidRPr="002735FC">
        <w:rPr>
          <w:rStyle w:val="StyleUnderline"/>
        </w:rPr>
        <w:t>means creating a society in which a set of values can be brought to prevail that can end such systems of dominance.</w:t>
      </w:r>
      <w:r w:rsidRPr="007973A1">
        <w:rPr>
          <w:sz w:val="16"/>
        </w:rPr>
        <w:t xml:space="preserve"> At the broadest level, then, a feminist perspective is </w:t>
      </w:r>
      <w:r w:rsidRPr="002735FC">
        <w:rPr>
          <w:rStyle w:val="StyleUnderline"/>
        </w:rPr>
        <w:t>humanistic</w:t>
      </w:r>
      <w:r w:rsidRPr="007973A1">
        <w:rPr>
          <w:sz w:val="16"/>
        </w:rPr>
        <w:t xml:space="preserve">, </w:t>
      </w:r>
      <w:r w:rsidRPr="002735FC">
        <w:rPr>
          <w:rStyle w:val="StyleUnderline"/>
        </w:rPr>
        <w:t>life-oriented, nonexploitative</w:t>
      </w:r>
      <w:r w:rsidRPr="007973A1">
        <w:rPr>
          <w:sz w:val="16"/>
        </w:rPr>
        <w:t xml:space="preserve">. Taking a feminist perspective toward technology serves two important functions. It enables us to gain </w:t>
      </w:r>
      <w:r w:rsidRPr="002735FC">
        <w:rPr>
          <w:rStyle w:val="StyleUnderline"/>
        </w:rPr>
        <w:t>greater insight into the</w:t>
      </w:r>
      <w:r w:rsidRPr="007973A1">
        <w:rPr>
          <w:sz w:val="16"/>
        </w:rPr>
        <w:t xml:space="preserve"> values and </w:t>
      </w:r>
      <w:r w:rsidRPr="002735FC">
        <w:rPr>
          <w:rStyle w:val="StyleUnderline"/>
        </w:rPr>
        <w:t>assumptions which underlie our technology's</w:t>
      </w:r>
      <w:r w:rsidRPr="007973A1">
        <w:rPr>
          <w:sz w:val="16"/>
        </w:rPr>
        <w:t xml:space="preserve"> creation and use. 4 Second, a feminist perspective can </w:t>
      </w:r>
      <w:r w:rsidRPr="002735FC">
        <w:rPr>
          <w:rStyle w:val="StyleUnderline"/>
        </w:rPr>
        <w:t>direct us toward</w:t>
      </w:r>
      <w:r w:rsidRPr="007973A1">
        <w:rPr>
          <w:sz w:val="16"/>
        </w:rPr>
        <w:t xml:space="preserve"> a </w:t>
      </w:r>
      <w:r w:rsidRPr="002735FC">
        <w:rPr>
          <w:rStyle w:val="StyleUnderline"/>
        </w:rPr>
        <w:t>humanistic technology</w:t>
      </w:r>
      <w:r w:rsidRPr="007973A1">
        <w:rPr>
          <w:sz w:val="16"/>
        </w:rPr>
        <w:t xml:space="preserve"> for the future. The </w:t>
      </w:r>
      <w:r w:rsidRPr="002735FC">
        <w:rPr>
          <w:rStyle w:val="Emphasis"/>
        </w:rPr>
        <w:t>assumption that our technology is ~value-free'</w:t>
      </w:r>
      <w:r w:rsidRPr="007973A1">
        <w:rPr>
          <w:sz w:val="16"/>
        </w:rPr>
        <w:t xml:space="preserve"> and that values enter only with its use </w:t>
      </w:r>
      <w:r w:rsidRPr="002735FC">
        <w:rPr>
          <w:rStyle w:val="Emphasis"/>
        </w:rPr>
        <w:t>has been refuted</w:t>
      </w:r>
      <w:r w:rsidRPr="007973A1">
        <w:rPr>
          <w:sz w:val="16"/>
        </w:rPr>
        <w:t xml:space="preserve"> on other than strictly feminist grounds (Marcuse, 1964; Ellul, 1964; </w:t>
      </w:r>
      <w:proofErr w:type="spellStart"/>
      <w:r w:rsidRPr="007973A1">
        <w:rPr>
          <w:sz w:val="16"/>
        </w:rPr>
        <w:t>Ferkiss</w:t>
      </w:r>
      <w:proofErr w:type="spellEnd"/>
      <w:r w:rsidRPr="007973A1">
        <w:rPr>
          <w:sz w:val="16"/>
        </w:rPr>
        <w:t xml:space="preserve">, 1969; McDermott, 1969; Leiss, 1974; Muller, 1970; Noble, 1977). A feminist perspective strengthens the case. If we </w:t>
      </w:r>
      <w:r w:rsidRPr="002735FC">
        <w:rPr>
          <w:rStyle w:val="StyleUnderline"/>
        </w:rPr>
        <w:t>describe technology as knowledge organized and systematized for productive purposes</w:t>
      </w:r>
      <w:r w:rsidRPr="007973A1">
        <w:rPr>
          <w:sz w:val="16"/>
        </w:rPr>
        <w:t xml:space="preserve">, </w:t>
      </w:r>
      <w:r w:rsidRPr="002735FC">
        <w:rPr>
          <w:rStyle w:val="StyleUnderline"/>
        </w:rPr>
        <w:t>fulfilling the goals</w:t>
      </w:r>
      <w:r w:rsidRPr="007973A1">
        <w:rPr>
          <w:sz w:val="16"/>
        </w:rPr>
        <w:t xml:space="preserve"> and ideals </w:t>
      </w:r>
      <w:r w:rsidRPr="002735FC">
        <w:rPr>
          <w:rStyle w:val="StyleUnderline"/>
        </w:rPr>
        <w:t>of a particular culture</w:t>
      </w:r>
      <w:r w:rsidRPr="007973A1">
        <w:rPr>
          <w:sz w:val="16"/>
        </w:rPr>
        <w:t xml:space="preserve"> (Gendron, 1977; Pacey, 1976; Firestone, 1970), we begin to </w:t>
      </w:r>
      <w:r w:rsidRPr="002735FC">
        <w:rPr>
          <w:rStyle w:val="StyleUnderline"/>
        </w:rPr>
        <w:t>see how</w:t>
      </w:r>
      <w:r w:rsidRPr="007973A1">
        <w:rPr>
          <w:sz w:val="16"/>
        </w:rPr>
        <w:t xml:space="preserve"> the creation of </w:t>
      </w:r>
      <w:r w:rsidRPr="002735FC">
        <w:rPr>
          <w:rStyle w:val="StyleUnderline"/>
        </w:rPr>
        <w:t>technology</w:t>
      </w:r>
      <w:r w:rsidRPr="007973A1">
        <w:rPr>
          <w:sz w:val="16"/>
        </w:rPr>
        <w:t xml:space="preserve">, </w:t>
      </w:r>
      <w:r w:rsidRPr="002735FC">
        <w:rPr>
          <w:rStyle w:val="StyleUnderline"/>
        </w:rPr>
        <w:t>not just its use</w:t>
      </w:r>
      <w:r w:rsidRPr="007973A1">
        <w:rPr>
          <w:sz w:val="16"/>
        </w:rPr>
        <w:t xml:space="preserve">, grows out of and </w:t>
      </w:r>
      <w:r w:rsidRPr="002735FC">
        <w:rPr>
          <w:rStyle w:val="StyleUnderline"/>
        </w:rPr>
        <w:t>cannot be separated from a mindset</w:t>
      </w:r>
      <w:r w:rsidRPr="007973A1">
        <w:rPr>
          <w:sz w:val="16"/>
        </w:rPr>
        <w:t xml:space="preserve"> </w:t>
      </w:r>
      <w:r w:rsidRPr="002735FC">
        <w:rPr>
          <w:rStyle w:val="StyleUnderline"/>
        </w:rPr>
        <w:t>which in turn reflects a set of values</w:t>
      </w:r>
      <w:r w:rsidRPr="007973A1">
        <w:rPr>
          <w:sz w:val="16"/>
        </w:rPr>
        <w:t xml:space="preserve">. As Kuhn (1970) has clearly demonstrated, the development of </w:t>
      </w:r>
      <w:r w:rsidRPr="002735FC">
        <w:rPr>
          <w:rStyle w:val="StyleUnderline"/>
        </w:rPr>
        <w:t>scientific knowledge</w:t>
      </w:r>
      <w:r w:rsidRPr="007973A1">
        <w:rPr>
          <w:sz w:val="16"/>
        </w:rPr>
        <w:t>--which forms the building blocks for most of our modem technology--</w:t>
      </w:r>
      <w:r w:rsidRPr="002735FC">
        <w:rPr>
          <w:rStyle w:val="StyleUnderline"/>
        </w:rPr>
        <w:t>is</w:t>
      </w:r>
      <w:r w:rsidRPr="007973A1">
        <w:rPr>
          <w:sz w:val="16"/>
        </w:rPr>
        <w:t xml:space="preserve"> </w:t>
      </w:r>
      <w:proofErr w:type="gramStart"/>
      <w:r w:rsidRPr="007973A1">
        <w:rPr>
          <w:sz w:val="16"/>
        </w:rPr>
        <w:t xml:space="preserve">in itself </w:t>
      </w:r>
      <w:r w:rsidRPr="002735FC">
        <w:rPr>
          <w:rStyle w:val="StyleUnderline"/>
        </w:rPr>
        <w:t>subject</w:t>
      </w:r>
      <w:proofErr w:type="gramEnd"/>
      <w:r w:rsidRPr="002735FC">
        <w:rPr>
          <w:rStyle w:val="StyleUnderline"/>
        </w:rPr>
        <w:t xml:space="preserve"> to prevailing societal norms</w:t>
      </w:r>
      <w:r w:rsidRPr="007973A1">
        <w:rPr>
          <w:sz w:val="16"/>
        </w:rPr>
        <w:t xml:space="preserve"> and values. Therefore, </w:t>
      </w:r>
      <w:r w:rsidRPr="002735FC">
        <w:rPr>
          <w:rStyle w:val="StyleUnderline"/>
        </w:rPr>
        <w:t>how and for what</w:t>
      </w:r>
      <w:r w:rsidRPr="007973A1">
        <w:rPr>
          <w:sz w:val="16"/>
        </w:rPr>
        <w:t xml:space="preserve"> productive purposes that </w:t>
      </w:r>
      <w:r w:rsidRPr="002735FC">
        <w:rPr>
          <w:rStyle w:val="StyleUnderline"/>
        </w:rPr>
        <w:t>knowledge</w:t>
      </w:r>
      <w:r w:rsidRPr="007973A1">
        <w:rPr>
          <w:sz w:val="16"/>
        </w:rPr>
        <w:t xml:space="preserve"> shall be </w:t>
      </w:r>
      <w:r w:rsidRPr="002735FC">
        <w:rPr>
          <w:rStyle w:val="StyleUnderline"/>
        </w:rPr>
        <w:t>shaped is not</w:t>
      </w:r>
      <w:r w:rsidRPr="007973A1">
        <w:rPr>
          <w:sz w:val="16"/>
        </w:rPr>
        <w:t xml:space="preserve"> a </w:t>
      </w:r>
      <w:r w:rsidRPr="002735FC">
        <w:rPr>
          <w:rStyle w:val="StyleUnderline"/>
        </w:rPr>
        <w:t>random</w:t>
      </w:r>
      <w:r w:rsidRPr="007973A1">
        <w:rPr>
          <w:sz w:val="16"/>
        </w:rPr>
        <w:t xml:space="preserve"> choice, but subject to what the scientific, technological, and political community will support. Since the </w:t>
      </w:r>
      <w:r w:rsidRPr="002735FC">
        <w:rPr>
          <w:rStyle w:val="StyleUnderline"/>
        </w:rPr>
        <w:t>institutional forces</w:t>
      </w:r>
      <w:r w:rsidRPr="007973A1">
        <w:rPr>
          <w:sz w:val="16"/>
        </w:rPr>
        <w:t xml:space="preserve"> of </w:t>
      </w:r>
      <w:r w:rsidRPr="002735FC">
        <w:rPr>
          <w:rStyle w:val="StyleUnderline"/>
        </w:rPr>
        <w:t>corporate wealth</w:t>
      </w:r>
      <w:r w:rsidRPr="007973A1">
        <w:rPr>
          <w:sz w:val="16"/>
        </w:rPr>
        <w:t xml:space="preserve">, of the </w:t>
      </w:r>
      <w:r w:rsidRPr="002735FC">
        <w:rPr>
          <w:rStyle w:val="StyleUnderline"/>
        </w:rPr>
        <w:t>military</w:t>
      </w:r>
      <w:r w:rsidRPr="007973A1">
        <w:rPr>
          <w:sz w:val="16"/>
        </w:rPr>
        <w:t xml:space="preserve">, </w:t>
      </w:r>
      <w:r w:rsidRPr="002735FC">
        <w:rPr>
          <w:rStyle w:val="StyleUnderline"/>
        </w:rPr>
        <w:t>university</w:t>
      </w:r>
      <w:r w:rsidRPr="007973A1">
        <w:rPr>
          <w:sz w:val="16"/>
        </w:rPr>
        <w:t xml:space="preserve">, and </w:t>
      </w:r>
      <w:r w:rsidRPr="002735FC">
        <w:rPr>
          <w:rStyle w:val="StyleUnderline"/>
        </w:rPr>
        <w:t>political establishments</w:t>
      </w:r>
      <w:r w:rsidRPr="007973A1">
        <w:rPr>
          <w:sz w:val="16"/>
        </w:rPr>
        <w:t xml:space="preserve"> combine today to </w:t>
      </w:r>
      <w:r w:rsidRPr="002735FC">
        <w:rPr>
          <w:rStyle w:val="StyleUnderline"/>
        </w:rPr>
        <w:t>set</w:t>
      </w:r>
      <w:r w:rsidRPr="007973A1">
        <w:rPr>
          <w:sz w:val="16"/>
        </w:rPr>
        <w:t xml:space="preserve"> the </w:t>
      </w:r>
      <w:r w:rsidRPr="002735FC">
        <w:rPr>
          <w:rStyle w:val="StyleUnderline"/>
        </w:rPr>
        <w:t>priorities</w:t>
      </w:r>
      <w:r w:rsidRPr="007973A1">
        <w:rPr>
          <w:sz w:val="16"/>
        </w:rPr>
        <w:t xml:space="preserve"> for technological development, </w:t>
      </w:r>
      <w:r w:rsidRPr="002735FC">
        <w:rPr>
          <w:rStyle w:val="StyleUnderline"/>
        </w:rPr>
        <w:t>as well as use</w:t>
      </w:r>
      <w:r w:rsidRPr="007973A1">
        <w:rPr>
          <w:sz w:val="16"/>
        </w:rPr>
        <w:t xml:space="preserve">, </w:t>
      </w:r>
      <w:r w:rsidRPr="002735FC">
        <w:rPr>
          <w:rStyle w:val="Emphasis"/>
        </w:rPr>
        <w:t>we are guaranteed</w:t>
      </w:r>
      <w:r w:rsidRPr="007973A1">
        <w:rPr>
          <w:sz w:val="16"/>
        </w:rPr>
        <w:t xml:space="preserve"> </w:t>
      </w:r>
      <w:r w:rsidRPr="002735FC">
        <w:rPr>
          <w:rStyle w:val="StyleUnderline"/>
        </w:rPr>
        <w:t>that</w:t>
      </w:r>
      <w:r w:rsidRPr="007973A1">
        <w:rPr>
          <w:sz w:val="16"/>
        </w:rPr>
        <w:t xml:space="preserve"> ideals reflecting the </w:t>
      </w:r>
      <w:r w:rsidRPr="002735FC">
        <w:rPr>
          <w:rStyle w:val="Emphasis"/>
        </w:rPr>
        <w:t>values of</w:t>
      </w:r>
      <w:r w:rsidRPr="007973A1">
        <w:rPr>
          <w:sz w:val="16"/>
        </w:rPr>
        <w:t xml:space="preserve"> these </w:t>
      </w:r>
      <w:r w:rsidRPr="002735FC">
        <w:rPr>
          <w:rStyle w:val="Emphasis"/>
        </w:rPr>
        <w:t xml:space="preserve">powerful </w:t>
      </w:r>
      <w:r w:rsidRPr="007973A1">
        <w:rPr>
          <w:sz w:val="16"/>
        </w:rPr>
        <w:t xml:space="preserve">institutional forces </w:t>
      </w:r>
      <w:r w:rsidRPr="00A22527">
        <w:rPr>
          <w:rStyle w:val="Emphasis"/>
        </w:rPr>
        <w:t>shall be perpetuated in our technology</w:t>
      </w:r>
      <w:r w:rsidRPr="007973A1">
        <w:rPr>
          <w:sz w:val="16"/>
        </w:rPr>
        <w:t xml:space="preserve">. 5 These ideals </w:t>
      </w:r>
      <w:r w:rsidRPr="00A22527">
        <w:rPr>
          <w:rStyle w:val="StyleUnderline"/>
        </w:rPr>
        <w:t>coalesce into the technological ideal</w:t>
      </w:r>
      <w:r w:rsidRPr="007973A1">
        <w:rPr>
          <w:sz w:val="16"/>
        </w:rPr>
        <w:t xml:space="preserve">, that </w:t>
      </w:r>
      <w:r w:rsidRPr="00A22527">
        <w:rPr>
          <w:rStyle w:val="StyleUnderline"/>
        </w:rPr>
        <w:t>of 'rational efficiency'</w:t>
      </w:r>
      <w:r w:rsidRPr="007973A1">
        <w:rPr>
          <w:sz w:val="16"/>
        </w:rPr>
        <w:t xml:space="preserve">--Ellul's (1964) 'technique'. And as </w:t>
      </w:r>
      <w:proofErr w:type="spellStart"/>
      <w:r w:rsidRPr="007973A1">
        <w:rPr>
          <w:sz w:val="16"/>
        </w:rPr>
        <w:t>Ferldss</w:t>
      </w:r>
      <w:proofErr w:type="spellEnd"/>
      <w:r w:rsidRPr="007973A1">
        <w:rPr>
          <w:sz w:val="16"/>
        </w:rPr>
        <w:t xml:space="preserve"> (1974) compellingly shows, when that ideal is carried forth under the impetus of a liberal political economy</w:t>
      </w:r>
      <w:r w:rsidRPr="00A22527">
        <w:rPr>
          <w:rStyle w:val="StyleUnderline"/>
        </w:rPr>
        <w:t xml:space="preserve">, </w:t>
      </w:r>
      <w:r w:rsidRPr="00A22527">
        <w:rPr>
          <w:rStyle w:val="Emphasis"/>
        </w:rPr>
        <w:t>technology</w:t>
      </w:r>
      <w:r w:rsidRPr="007973A1">
        <w:rPr>
          <w:sz w:val="16"/>
        </w:rPr>
        <w:t xml:space="preserve"> in the name of progress </w:t>
      </w:r>
      <w:r w:rsidRPr="00A22527">
        <w:rPr>
          <w:rStyle w:val="Emphasis"/>
        </w:rPr>
        <w:t>exploits all it touches: human beings, nature, the universe. It is anti-humanistic, anti-ecological</w:t>
      </w:r>
      <w:r w:rsidRPr="007973A1">
        <w:rPr>
          <w:sz w:val="16"/>
        </w:rPr>
        <w:t xml:space="preserve">. </w:t>
      </w:r>
      <w:r w:rsidRPr="00A22527">
        <w:rPr>
          <w:rStyle w:val="Emphasis"/>
        </w:rPr>
        <w:t>It wastes, it conquers, it destroys</w:t>
      </w:r>
      <w:r w:rsidRPr="007973A1">
        <w:rPr>
          <w:sz w:val="16"/>
        </w:rPr>
        <w:t xml:space="preserve">. Our </w:t>
      </w:r>
      <w:r w:rsidRPr="00A22527">
        <w:rPr>
          <w:rStyle w:val="StyleUnderline"/>
        </w:rPr>
        <w:t>Western concept of technology</w:t>
      </w:r>
      <w:r w:rsidRPr="007973A1">
        <w:rPr>
          <w:sz w:val="16"/>
        </w:rPr>
        <w:t>--</w:t>
      </w:r>
      <w:r w:rsidRPr="00A22527">
        <w:rPr>
          <w:rStyle w:val="StyleUnderline"/>
        </w:rPr>
        <w:t xml:space="preserve">as </w:t>
      </w:r>
      <w:r w:rsidRPr="007973A1">
        <w:rPr>
          <w:sz w:val="16"/>
        </w:rPr>
        <w:t xml:space="preserve">all-powerful and </w:t>
      </w:r>
      <w:r w:rsidRPr="00A22527">
        <w:rPr>
          <w:rStyle w:val="StyleUnderline"/>
        </w:rPr>
        <w:t xml:space="preserve">all-conquering--is </w:t>
      </w:r>
      <w:r w:rsidRPr="007973A1">
        <w:rPr>
          <w:sz w:val="16"/>
        </w:rPr>
        <w:t xml:space="preserve">distinctively and </w:t>
      </w:r>
      <w:r w:rsidRPr="00A22527">
        <w:rPr>
          <w:rStyle w:val="StyleUnderline"/>
        </w:rPr>
        <w:t>distinctly male</w:t>
      </w:r>
      <w:r w:rsidRPr="007973A1">
        <w:rPr>
          <w:sz w:val="16"/>
        </w:rPr>
        <w:t xml:space="preserve">. </w:t>
      </w:r>
      <w:proofErr w:type="gramStart"/>
      <w:r w:rsidRPr="007973A1">
        <w:rPr>
          <w:sz w:val="16"/>
        </w:rPr>
        <w:t>With the exception of</w:t>
      </w:r>
      <w:proofErr w:type="gramEnd"/>
      <w:r w:rsidRPr="007973A1">
        <w:rPr>
          <w:sz w:val="16"/>
        </w:rPr>
        <w:t xml:space="preserve"> the physio-genital, gender attributes, like technology, are cultural products. ~ As such, </w:t>
      </w:r>
      <w:r w:rsidRPr="00A22527">
        <w:rPr>
          <w:rStyle w:val="StyleUnderline"/>
        </w:rPr>
        <w:t>they reflect what is valued in a society</w:t>
      </w:r>
      <w:r w:rsidRPr="007973A1">
        <w:rPr>
          <w:sz w:val="16"/>
        </w:rPr>
        <w:t xml:space="preserve">. </w:t>
      </w:r>
      <w:r w:rsidRPr="00A22527">
        <w:rPr>
          <w:rStyle w:val="StyleUnderline"/>
        </w:rPr>
        <w:t>Being aggressive, independent, strong, objective, rational, analytical, unemotional, is considered not only male, but superior</w:t>
      </w:r>
      <w:r w:rsidRPr="007973A1">
        <w:rPr>
          <w:sz w:val="16"/>
        </w:rPr>
        <w:t xml:space="preserve">. </w:t>
      </w:r>
      <w:r w:rsidRPr="00A22527">
        <w:rPr>
          <w:rStyle w:val="StyleUnderline"/>
        </w:rPr>
        <w:t>Such qualities make fortunes</w:t>
      </w:r>
      <w:r w:rsidRPr="007973A1">
        <w:rPr>
          <w:sz w:val="16"/>
        </w:rPr>
        <w:t xml:space="preserve"> </w:t>
      </w:r>
      <w:r w:rsidRPr="00A22527">
        <w:rPr>
          <w:rStyle w:val="StyleUnderline"/>
        </w:rPr>
        <w:t xml:space="preserve">and build empires. </w:t>
      </w:r>
      <w:r w:rsidRPr="007973A1">
        <w:rPr>
          <w:sz w:val="16"/>
        </w:rPr>
        <w:t xml:space="preserve">Being passive, dependent, weak, subjective, intuitive, empathic, emotional, may be revered in song and story, but at best such </w:t>
      </w:r>
      <w:r w:rsidRPr="00A22527">
        <w:rPr>
          <w:rStyle w:val="StyleUnderline"/>
        </w:rPr>
        <w:t>'female' qualities merely support; they do not conquer or win</w:t>
      </w:r>
      <w:r w:rsidRPr="007973A1">
        <w:rPr>
          <w:sz w:val="16"/>
        </w:rPr>
        <w:t xml:space="preserve">. So-called </w:t>
      </w:r>
      <w:r w:rsidRPr="00A22527">
        <w:rPr>
          <w:rStyle w:val="Emphasis"/>
        </w:rPr>
        <w:t>male attributes are the valued attributes</w:t>
      </w:r>
      <w:r w:rsidRPr="007973A1">
        <w:rPr>
          <w:sz w:val="16"/>
        </w:rPr>
        <w:t xml:space="preserve">. And </w:t>
      </w:r>
      <w:r w:rsidRPr="00A22527">
        <w:rPr>
          <w:rStyle w:val="StyleUnderline"/>
        </w:rPr>
        <w:t>on such valuing rides power</w:t>
      </w:r>
      <w:r w:rsidRPr="007973A1">
        <w:rPr>
          <w:sz w:val="16"/>
        </w:rPr>
        <w:t xml:space="preserve">. </w:t>
      </w:r>
      <w:r w:rsidRPr="00A22527">
        <w:rPr>
          <w:rStyle w:val="Emphasis"/>
        </w:rPr>
        <w:t>Male values rule in our society</w:t>
      </w:r>
      <w:r w:rsidRPr="007973A1">
        <w:rPr>
          <w:sz w:val="16"/>
        </w:rPr>
        <w:t xml:space="preserve">. To state, then, that </w:t>
      </w:r>
      <w:r w:rsidRPr="00A22527">
        <w:rPr>
          <w:rStyle w:val="StyleUnderline"/>
        </w:rPr>
        <w:t>our technology is male is to show how powerful a hold the values of conquest and dominance have on our technological perspectiv</w:t>
      </w:r>
      <w:r w:rsidRPr="007973A1">
        <w:rPr>
          <w:sz w:val="16"/>
        </w:rPr>
        <w:t xml:space="preserve">e, rooted as they are in a belief 4 A Feminist Perspective on Technology and the Future 67 in the rightness and supremacy of the male worldview (Reuther, 1975; al-Hibri, 1980; Gray, 1979; Ruth, 1978). </w:t>
      </w:r>
      <w:r w:rsidRPr="00A22527">
        <w:rPr>
          <w:rStyle w:val="StyleUnderline"/>
        </w:rPr>
        <w:t>Those who are in positions of power</w:t>
      </w:r>
      <w:r w:rsidRPr="007973A1">
        <w:rPr>
          <w:sz w:val="16"/>
        </w:rPr>
        <w:t xml:space="preserve"> (who are mostly men), </w:t>
      </w:r>
      <w:r w:rsidRPr="00A22527">
        <w:rPr>
          <w:rStyle w:val="StyleUnderline"/>
        </w:rPr>
        <w:t>and who thus control the course of technological development, have had bred into them since birth</w:t>
      </w:r>
      <w:r w:rsidRPr="007973A1">
        <w:rPr>
          <w:sz w:val="16"/>
        </w:rPr>
        <w:t>--</w:t>
      </w:r>
      <w:r w:rsidRPr="00A22527">
        <w:rPr>
          <w:rStyle w:val="StyleUnderline"/>
        </w:rPr>
        <w:t>and continuously reinforced by societal institutions</w:t>
      </w:r>
      <w:r w:rsidRPr="007973A1">
        <w:rPr>
          <w:sz w:val="16"/>
        </w:rPr>
        <w:t>--</w:t>
      </w:r>
      <w:r w:rsidRPr="00A22527">
        <w:rPr>
          <w:rStyle w:val="StyleUnderline"/>
        </w:rPr>
        <w:t xml:space="preserve">that </w:t>
      </w:r>
      <w:r w:rsidRPr="007973A1">
        <w:rPr>
          <w:sz w:val="16"/>
        </w:rPr>
        <w:t xml:space="preserve">the </w:t>
      </w:r>
      <w:r w:rsidRPr="00A22527">
        <w:rPr>
          <w:rStyle w:val="StyleUnderline"/>
        </w:rPr>
        <w:t>male</w:t>
      </w:r>
      <w:r w:rsidRPr="007973A1">
        <w:rPr>
          <w:sz w:val="16"/>
        </w:rPr>
        <w:t xml:space="preserve"> and the male way of doing things </w:t>
      </w:r>
      <w:r w:rsidRPr="00A22527">
        <w:rPr>
          <w:rStyle w:val="StyleUnderline"/>
        </w:rPr>
        <w:t>are superior.</w:t>
      </w:r>
      <w:r w:rsidRPr="007973A1">
        <w:rPr>
          <w:sz w:val="16"/>
        </w:rPr>
        <w:t xml:space="preserve"> </w:t>
      </w:r>
      <w:r w:rsidRPr="00A22527">
        <w:rPr>
          <w:rStyle w:val="Emphasis"/>
        </w:rPr>
        <w:t>We are locked into</w:t>
      </w:r>
      <w:r w:rsidRPr="00A22527">
        <w:rPr>
          <w:rStyle w:val="StyleUnderline"/>
        </w:rPr>
        <w:t xml:space="preserve"> an anti-ecological, anti-humanistic, </w:t>
      </w:r>
      <w:r w:rsidRPr="00A22527">
        <w:rPr>
          <w:rStyle w:val="Emphasis"/>
        </w:rPr>
        <w:t>exploitative technology</w:t>
      </w:r>
      <w:r w:rsidRPr="00A22527">
        <w:rPr>
          <w:rStyle w:val="StyleUnderline"/>
        </w:rPr>
        <w:t xml:space="preserve"> </w:t>
      </w:r>
      <w:r w:rsidRPr="007973A1">
        <w:rPr>
          <w:sz w:val="16"/>
        </w:rPr>
        <w:t xml:space="preserve">not solely because of political, economic, scientific, and philosophical beliefs, but </w:t>
      </w:r>
      <w:r w:rsidRPr="00A22527">
        <w:rPr>
          <w:rStyle w:val="Emphasis"/>
        </w:rPr>
        <w:t>because such beliefs</w:t>
      </w:r>
      <w:r w:rsidRPr="007973A1">
        <w:rPr>
          <w:sz w:val="16"/>
        </w:rPr>
        <w:t xml:space="preserve"> and the systems they underpin </w:t>
      </w:r>
      <w:r w:rsidRPr="00A22527">
        <w:rPr>
          <w:rStyle w:val="Emphasis"/>
        </w:rPr>
        <w:t xml:space="preserve">are </w:t>
      </w:r>
      <w:r w:rsidRPr="007973A1">
        <w:rPr>
          <w:sz w:val="16"/>
        </w:rPr>
        <w:t xml:space="preserve">powerfully </w:t>
      </w:r>
      <w:r w:rsidRPr="00A22527">
        <w:rPr>
          <w:rStyle w:val="Emphasis"/>
        </w:rPr>
        <w:t>supported by the dominant system of male values</w:t>
      </w:r>
      <w:r w:rsidRPr="007973A1">
        <w:rPr>
          <w:sz w:val="16"/>
        </w:rPr>
        <w:t xml:space="preserve">. What would happen </w:t>
      </w:r>
      <w:r w:rsidRPr="00A22527">
        <w:rPr>
          <w:rStyle w:val="StyleUnderline"/>
        </w:rPr>
        <w:t>if</w:t>
      </w:r>
      <w:r w:rsidRPr="007973A1">
        <w:rPr>
          <w:sz w:val="16"/>
        </w:rPr>
        <w:t xml:space="preserve"> these </w:t>
      </w:r>
      <w:r w:rsidRPr="00A22527">
        <w:rPr>
          <w:rStyle w:val="StyleUnderline"/>
        </w:rPr>
        <w:t>values were shifted</w:t>
      </w:r>
      <w:r w:rsidRPr="007973A1">
        <w:rPr>
          <w:sz w:val="16"/>
        </w:rPr>
        <w:t xml:space="preserve">? What would happen if our technology became nurturant, life-supporting, sensitive, empathic, intuitive? Science writer Robin Clarke (as quoted in Milton, 1974) describes our </w:t>
      </w:r>
      <w:r w:rsidRPr="00A22527">
        <w:rPr>
          <w:rStyle w:val="StyleUnderline"/>
        </w:rPr>
        <w:t>'hard technology society' as alienated, destructive, fragmented, centralized, elitist.</w:t>
      </w:r>
      <w:r w:rsidRPr="007973A1">
        <w:rPr>
          <w:sz w:val="16"/>
        </w:rPr>
        <w:t xml:space="preserve"> By contrast, his </w:t>
      </w:r>
      <w:r w:rsidRPr="00A22527">
        <w:rPr>
          <w:rStyle w:val="Emphasis"/>
        </w:rPr>
        <w:t>'soft' technology</w:t>
      </w:r>
      <w:r w:rsidRPr="00A22527">
        <w:rPr>
          <w:rStyle w:val="StyleUnderline"/>
        </w:rPr>
        <w:t xml:space="preserve"> community </w:t>
      </w:r>
      <w:r w:rsidRPr="00A22527">
        <w:rPr>
          <w:rStyle w:val="Emphasis"/>
        </w:rPr>
        <w:t>would be integrated with life</w:t>
      </w:r>
      <w:r w:rsidRPr="00A22527">
        <w:rPr>
          <w:rStyle w:val="StyleUnderline"/>
        </w:rPr>
        <w:t xml:space="preserve">, culture, and </w:t>
      </w:r>
      <w:r w:rsidRPr="00A22527">
        <w:rPr>
          <w:rStyle w:val="Emphasis"/>
        </w:rPr>
        <w:t>nature,</w:t>
      </w:r>
      <w:r w:rsidRPr="00A22527">
        <w:rPr>
          <w:rStyle w:val="StyleUnderline"/>
        </w:rPr>
        <w:t xml:space="preserve"> and would be decentralized, </w:t>
      </w:r>
      <w:r w:rsidRPr="00A22527">
        <w:rPr>
          <w:rStyle w:val="Emphasis"/>
        </w:rPr>
        <w:t>egalitarian,</w:t>
      </w:r>
      <w:r w:rsidRPr="00A22527">
        <w:rPr>
          <w:rStyle w:val="StyleUnderline"/>
        </w:rPr>
        <w:t xml:space="preserve"> and democratic</w:t>
      </w:r>
      <w:r w:rsidRPr="007973A1">
        <w:rPr>
          <w:sz w:val="16"/>
        </w:rPr>
        <w:t xml:space="preserve"> (Milton, 1974; p. 268). </w:t>
      </w:r>
      <w:proofErr w:type="spellStart"/>
      <w:r w:rsidRPr="007973A1">
        <w:rPr>
          <w:sz w:val="16"/>
        </w:rPr>
        <w:t>Ferkiss</w:t>
      </w:r>
      <w:proofErr w:type="spellEnd"/>
      <w:r w:rsidRPr="007973A1">
        <w:rPr>
          <w:sz w:val="16"/>
        </w:rPr>
        <w:t xml:space="preserve"> (1969) looks toward a technology and a society which is </w:t>
      </w:r>
      <w:r w:rsidRPr="00A22527">
        <w:rPr>
          <w:rStyle w:val="StyleUnderline"/>
        </w:rPr>
        <w:t>holistic, natural, and immanent</w:t>
      </w:r>
      <w:r w:rsidRPr="007973A1">
        <w:rPr>
          <w:sz w:val="16"/>
        </w:rPr>
        <w:t xml:space="preserve">. Bookchin (1971) writes of a 'liberatory technology'; there are the terms alternative, passive, and appropriate technology (Schumacher, 1973; Dickson, 1975); we have Illich's (1973) 'convivial' tools. The </w:t>
      </w:r>
      <w:r w:rsidRPr="00A22527">
        <w:rPr>
          <w:rStyle w:val="StyleUnderline"/>
        </w:rPr>
        <w:t>hard technology society correlates with values and attributes called male</w:t>
      </w:r>
      <w:r w:rsidRPr="007973A1">
        <w:rPr>
          <w:sz w:val="16"/>
        </w:rPr>
        <w:t xml:space="preserve">, while the </w:t>
      </w:r>
      <w:r w:rsidRPr="00A22527">
        <w:rPr>
          <w:rStyle w:val="Emphasis"/>
        </w:rPr>
        <w:t>soft technology</w:t>
      </w:r>
      <w:r w:rsidRPr="00A22527">
        <w:rPr>
          <w:rStyle w:val="StyleUnderline"/>
        </w:rPr>
        <w:t xml:space="preserve"> and holistic community is </w:t>
      </w:r>
      <w:r w:rsidRPr="00A22527">
        <w:rPr>
          <w:rStyle w:val="Emphasis"/>
        </w:rPr>
        <w:t>compatible with</w:t>
      </w:r>
      <w:r w:rsidRPr="00A22527">
        <w:rPr>
          <w:rStyle w:val="StyleUnderline"/>
        </w:rPr>
        <w:t xml:space="preserve"> so-called female attributes and </w:t>
      </w:r>
      <w:r w:rsidRPr="00A22527">
        <w:rPr>
          <w:rStyle w:val="Emphasis"/>
        </w:rPr>
        <w:t>feminist values</w:t>
      </w:r>
      <w:r w:rsidRPr="007973A1">
        <w:rPr>
          <w:sz w:val="16"/>
        </w:rPr>
        <w:t xml:space="preserve">. A </w:t>
      </w:r>
      <w:r w:rsidRPr="00A22527">
        <w:rPr>
          <w:rStyle w:val="StyleUnderline"/>
        </w:rPr>
        <w:t>feminist perspective on technology</w:t>
      </w:r>
      <w:r w:rsidRPr="007973A1">
        <w:rPr>
          <w:sz w:val="16"/>
        </w:rPr>
        <w:t xml:space="preserve"> </w:t>
      </w:r>
      <w:r w:rsidRPr="00A22527">
        <w:rPr>
          <w:rStyle w:val="StyleUnderline"/>
        </w:rPr>
        <w:t>means seeking to</w:t>
      </w:r>
      <w:r w:rsidRPr="007973A1">
        <w:rPr>
          <w:sz w:val="16"/>
        </w:rPr>
        <w:t xml:space="preserve"> discover and further </w:t>
      </w:r>
      <w:r w:rsidRPr="00A22527">
        <w:rPr>
          <w:rStyle w:val="StyleUnderline"/>
        </w:rPr>
        <w:t>define feminist values</w:t>
      </w:r>
      <w:r w:rsidRPr="007973A1">
        <w:rPr>
          <w:sz w:val="16"/>
        </w:rPr>
        <w:t xml:space="preserve"> </w:t>
      </w:r>
      <w:r w:rsidRPr="00A22527">
        <w:rPr>
          <w:rStyle w:val="StyleUnderline"/>
        </w:rPr>
        <w:t>and finding ways to implement them in our technology</w:t>
      </w:r>
      <w:r w:rsidRPr="007973A1">
        <w:rPr>
          <w:sz w:val="16"/>
        </w:rPr>
        <w:t xml:space="preserve">. It means attempting to </w:t>
      </w:r>
      <w:r w:rsidRPr="00A22527">
        <w:rPr>
          <w:rStyle w:val="StyleUnderline"/>
        </w:rPr>
        <w:t>project an alternative set of technological values</w:t>
      </w:r>
      <w:r w:rsidRPr="007973A1">
        <w:rPr>
          <w:sz w:val="16"/>
        </w:rPr>
        <w:t xml:space="preserve">, and to discover ideas and models for a future humanistic, </w:t>
      </w:r>
      <w:r w:rsidRPr="00A22527">
        <w:rPr>
          <w:rStyle w:val="StyleUnderline"/>
        </w:rPr>
        <w:t>'soft technology' society</w:t>
      </w:r>
      <w:r w:rsidRPr="007973A1">
        <w:rPr>
          <w:sz w:val="16"/>
        </w:rPr>
        <w:t xml:space="preserve">. </w:t>
      </w:r>
      <w:r w:rsidRPr="00A22527">
        <w:rPr>
          <w:rStyle w:val="Emphasis"/>
        </w:rPr>
        <w:t>Women's role</w:t>
      </w:r>
      <w:r w:rsidRPr="007973A1">
        <w:rPr>
          <w:sz w:val="16"/>
        </w:rPr>
        <w:t xml:space="preserve"> in technological development has been </w:t>
      </w:r>
      <w:r w:rsidRPr="00A22527">
        <w:rPr>
          <w:rStyle w:val="Emphasis"/>
        </w:rPr>
        <w:t xml:space="preserve">neglected </w:t>
      </w:r>
      <w:r w:rsidRPr="007973A1">
        <w:rPr>
          <w:sz w:val="16"/>
        </w:rPr>
        <w:t>partially</w:t>
      </w:r>
      <w:r w:rsidRPr="00A22527">
        <w:rPr>
          <w:rStyle w:val="StyleUnderline"/>
        </w:rPr>
        <w:t xml:space="preserve"> </w:t>
      </w:r>
      <w:r w:rsidRPr="00A22527">
        <w:rPr>
          <w:rStyle w:val="Emphasis"/>
        </w:rPr>
        <w:t>because</w:t>
      </w:r>
      <w:r w:rsidRPr="007973A1">
        <w:rPr>
          <w:sz w:val="16"/>
        </w:rPr>
        <w:t xml:space="preserve"> homo faber has been </w:t>
      </w:r>
      <w:r w:rsidRPr="00A22527">
        <w:rPr>
          <w:rStyle w:val="Emphasis"/>
        </w:rPr>
        <w:t xml:space="preserve">seen </w:t>
      </w:r>
      <w:r w:rsidRPr="007973A1">
        <w:rPr>
          <w:sz w:val="16"/>
        </w:rPr>
        <w:t xml:space="preserve">literally by our historians </w:t>
      </w:r>
      <w:r w:rsidRPr="00A22527">
        <w:rPr>
          <w:rStyle w:val="Emphasis"/>
        </w:rPr>
        <w:t>as</w:t>
      </w:r>
      <w:r w:rsidRPr="007973A1">
        <w:rPr>
          <w:sz w:val="16"/>
        </w:rPr>
        <w:t xml:space="preserve"> male. 7 Man does, </w:t>
      </w:r>
      <w:r w:rsidRPr="00A22527">
        <w:rPr>
          <w:rStyle w:val="Emphasis"/>
        </w:rPr>
        <w:t xml:space="preserve">woman </w:t>
      </w:r>
      <w:r w:rsidRPr="007973A1">
        <w:rPr>
          <w:sz w:val="16"/>
        </w:rPr>
        <w:t xml:space="preserve">is: the latter </w:t>
      </w:r>
      <w:r w:rsidRPr="00A22527">
        <w:rPr>
          <w:rStyle w:val="Emphasis"/>
        </w:rPr>
        <w:t>does not</w:t>
      </w:r>
      <w:r w:rsidRPr="007973A1">
        <w:rPr>
          <w:sz w:val="16"/>
        </w:rPr>
        <w:t xml:space="preserve"> invent, </w:t>
      </w:r>
      <w:r w:rsidRPr="00A22527">
        <w:rPr>
          <w:rStyle w:val="Emphasis"/>
        </w:rPr>
        <w:t>innovate.</w:t>
      </w:r>
      <w:r w:rsidRPr="007973A1">
        <w:rPr>
          <w:sz w:val="16"/>
        </w:rPr>
        <w:t xml:space="preserve"> But her role has also been neglected because underlying these accounts is the Western cultural perspective that </w:t>
      </w:r>
      <w:proofErr w:type="spellStart"/>
      <w:r w:rsidRPr="00A22527">
        <w:rPr>
          <w:rStyle w:val="StyleUnderline"/>
        </w:rPr>
        <w:t>homofaber</w:t>
      </w:r>
      <w:r w:rsidRPr="007973A1">
        <w:rPr>
          <w:sz w:val="16"/>
        </w:rPr>
        <w:t>'s</w:t>
      </w:r>
      <w:proofErr w:type="spellEnd"/>
      <w:r w:rsidRPr="007973A1">
        <w:rPr>
          <w:sz w:val="16"/>
        </w:rPr>
        <w:t xml:space="preserve"> purpose in inventing tools is to </w:t>
      </w:r>
      <w:r w:rsidRPr="00A22527">
        <w:rPr>
          <w:rStyle w:val="StyleUnderline"/>
        </w:rPr>
        <w:t>make</w:t>
      </w:r>
      <w:r w:rsidRPr="007973A1">
        <w:rPr>
          <w:sz w:val="16"/>
        </w:rPr>
        <w:t xml:space="preserve"> bigger, </w:t>
      </w:r>
      <w:r w:rsidRPr="00A22527">
        <w:rPr>
          <w:rStyle w:val="StyleUnderline"/>
        </w:rPr>
        <w:t>better</w:t>
      </w:r>
      <w:r w:rsidRPr="007973A1">
        <w:rPr>
          <w:sz w:val="16"/>
        </w:rPr>
        <w:t xml:space="preserve">, </w:t>
      </w:r>
      <w:r w:rsidRPr="00A22527">
        <w:rPr>
          <w:rStyle w:val="StyleUnderline"/>
        </w:rPr>
        <w:t>more efficient tools</w:t>
      </w:r>
      <w:r w:rsidRPr="007973A1">
        <w:rPr>
          <w:sz w:val="16"/>
        </w:rPr>
        <w:t xml:space="preserve"> each time. </w:t>
      </w:r>
      <w:r w:rsidRPr="007973A1">
        <w:rPr>
          <w:rStyle w:val="Emphasis"/>
        </w:rPr>
        <w:t xml:space="preserve">Homo </w:t>
      </w:r>
      <w:proofErr w:type="spellStart"/>
      <w:r w:rsidRPr="007973A1">
        <w:rPr>
          <w:rStyle w:val="Emphasis"/>
        </w:rPr>
        <w:t>faber's</w:t>
      </w:r>
      <w:proofErr w:type="spellEnd"/>
      <w:r w:rsidRPr="007973A1">
        <w:rPr>
          <w:rStyle w:val="Emphasis"/>
        </w:rPr>
        <w:t xml:space="preserve"> ideal is progress</w:t>
      </w:r>
      <w:r w:rsidRPr="007973A1">
        <w:rPr>
          <w:sz w:val="16"/>
        </w:rPr>
        <w:t xml:space="preserve">. </w:t>
      </w:r>
      <w:r w:rsidRPr="00A22527">
        <w:rPr>
          <w:rStyle w:val="StyleUnderline"/>
        </w:rPr>
        <w:t>We</w:t>
      </w:r>
      <w:r w:rsidRPr="007973A1">
        <w:rPr>
          <w:sz w:val="16"/>
        </w:rPr>
        <w:t xml:space="preserve"> can read about those technologies which appear to contribute to the 'advance' or 'progress' of productive </w:t>
      </w:r>
      <w:proofErr w:type="gramStart"/>
      <w:r w:rsidRPr="007973A1">
        <w:rPr>
          <w:sz w:val="16"/>
        </w:rPr>
        <w:t>processes, but</w:t>
      </w:r>
      <w:proofErr w:type="gramEnd"/>
      <w:r w:rsidRPr="007973A1">
        <w:rPr>
          <w:sz w:val="16"/>
        </w:rPr>
        <w:t xml:space="preserve"> </w:t>
      </w:r>
      <w:r w:rsidRPr="00A22527">
        <w:rPr>
          <w:rStyle w:val="StyleUnderline"/>
        </w:rPr>
        <w:t>learn little of</w:t>
      </w:r>
      <w:r w:rsidRPr="007973A1">
        <w:rPr>
          <w:sz w:val="16"/>
        </w:rPr>
        <w:t xml:space="preserve"> those </w:t>
      </w:r>
      <w:r w:rsidRPr="00A22527">
        <w:rPr>
          <w:rStyle w:val="StyleUnderline"/>
        </w:rPr>
        <w:t>organizational processes</w:t>
      </w:r>
      <w:r w:rsidRPr="007973A1">
        <w:rPr>
          <w:sz w:val="16"/>
        </w:rPr>
        <w:t xml:space="preserve"> or forms </w:t>
      </w:r>
      <w:r w:rsidRPr="00A22527">
        <w:rPr>
          <w:rStyle w:val="StyleUnderline"/>
        </w:rPr>
        <w:t xml:space="preserve">that may have pursued other </w:t>
      </w:r>
      <w:r w:rsidRPr="007973A1">
        <w:rPr>
          <w:sz w:val="16"/>
        </w:rPr>
        <w:t xml:space="preserve">social, economic, political, or cultural </w:t>
      </w:r>
      <w:r w:rsidRPr="00A22527">
        <w:rPr>
          <w:rStyle w:val="StyleUnderline"/>
        </w:rPr>
        <w:t>ideals, or</w:t>
      </w:r>
      <w:r w:rsidRPr="007973A1">
        <w:rPr>
          <w:sz w:val="16"/>
        </w:rPr>
        <w:t xml:space="preserve"> of those </w:t>
      </w:r>
      <w:r w:rsidRPr="00A22527">
        <w:rPr>
          <w:rStyle w:val="StyleUnderline"/>
        </w:rPr>
        <w:t>societies</w:t>
      </w:r>
      <w:r w:rsidRPr="007973A1">
        <w:rPr>
          <w:sz w:val="16"/>
        </w:rPr>
        <w:t xml:space="preserve"> in </w:t>
      </w:r>
      <w:r w:rsidRPr="00A22527">
        <w:rPr>
          <w:rStyle w:val="StyleUnderline"/>
        </w:rPr>
        <w:t>which Western-styled progress is not</w:t>
      </w:r>
      <w:r w:rsidRPr="007973A1">
        <w:rPr>
          <w:sz w:val="16"/>
        </w:rPr>
        <w:t xml:space="preserve"> the </w:t>
      </w:r>
      <w:r w:rsidRPr="00A22527">
        <w:rPr>
          <w:rStyle w:val="StyleUnderline"/>
        </w:rPr>
        <w:t>ideal.</w:t>
      </w:r>
      <w:r w:rsidRPr="007973A1">
        <w:rPr>
          <w:sz w:val="16"/>
        </w:rPr>
        <w:t xml:space="preserve"> A feminist perspective that seeks to find women's role in technological development would not be culture- or ideology-bound in this way. In other words, the feminist perspective is freer to explore alternative ideals, to establish new categories and frameworks for technology and its development. How do we find such categories and frameworks? The sources of ideas and </w:t>
      </w:r>
      <w:r w:rsidRPr="005B0533">
        <w:rPr>
          <w:rStyle w:val="StyleUnderline"/>
        </w:rPr>
        <w:t>models for a feminist 'soft technology'</w:t>
      </w:r>
      <w:r w:rsidRPr="007973A1">
        <w:rPr>
          <w:sz w:val="16"/>
        </w:rPr>
        <w:t xml:space="preserve"> future are threefold. First, we </w:t>
      </w:r>
      <w:r w:rsidRPr="005B0533">
        <w:rPr>
          <w:rStyle w:val="StyleUnderline"/>
        </w:rPr>
        <w:t>need to uncover</w:t>
      </w:r>
      <w:r w:rsidRPr="007973A1">
        <w:rPr>
          <w:sz w:val="16"/>
        </w:rPr>
        <w:t xml:space="preserve"> </w:t>
      </w:r>
      <w:r w:rsidRPr="005B0533">
        <w:rPr>
          <w:rStyle w:val="StyleUnderline"/>
        </w:rPr>
        <w:t>women's role in technological development</w:t>
      </w:r>
      <w:r w:rsidRPr="007973A1">
        <w:rPr>
          <w:sz w:val="16"/>
        </w:rPr>
        <w:t xml:space="preserve"> in the past, </w:t>
      </w:r>
      <w:proofErr w:type="gramStart"/>
      <w:r w:rsidRPr="007973A1">
        <w:rPr>
          <w:sz w:val="16"/>
        </w:rPr>
        <w:t>and also</w:t>
      </w:r>
      <w:proofErr w:type="gramEnd"/>
      <w:r w:rsidRPr="007973A1">
        <w:rPr>
          <w:sz w:val="16"/>
        </w:rPr>
        <w:t xml:space="preserve"> in present societies culturally and developmentally different from our own. Second, we must </w:t>
      </w:r>
      <w:r w:rsidRPr="005B0533">
        <w:rPr>
          <w:rStyle w:val="StyleUnderline"/>
        </w:rPr>
        <w:t>look to</w:t>
      </w:r>
      <w:r w:rsidRPr="007973A1">
        <w:rPr>
          <w:sz w:val="16"/>
        </w:rPr>
        <w:t xml:space="preserve"> the theory and experience of the </w:t>
      </w:r>
      <w:r w:rsidRPr="005B0533">
        <w:rPr>
          <w:rStyle w:val="StyleUnderline"/>
        </w:rPr>
        <w:t>current feminist movement</w:t>
      </w:r>
      <w:r w:rsidRPr="007973A1">
        <w:rPr>
          <w:sz w:val="16"/>
        </w:rPr>
        <w:t xml:space="preserve">. And third, we must look at </w:t>
      </w:r>
      <w:r w:rsidRPr="005B0533">
        <w:rPr>
          <w:rStyle w:val="StyleUnderline"/>
        </w:rPr>
        <w:t>feminist projections</w:t>
      </w:r>
      <w:r w:rsidRPr="007973A1">
        <w:rPr>
          <w:sz w:val="16"/>
        </w:rPr>
        <w:t xml:space="preserve"> </w:t>
      </w:r>
      <w:r w:rsidRPr="005B0533">
        <w:rPr>
          <w:rStyle w:val="StyleUnderline"/>
        </w:rPr>
        <w:t>for</w:t>
      </w:r>
      <w:r w:rsidRPr="007973A1">
        <w:rPr>
          <w:sz w:val="16"/>
        </w:rPr>
        <w:t xml:space="preserve"> the </w:t>
      </w:r>
      <w:r w:rsidRPr="005B0533">
        <w:rPr>
          <w:rStyle w:val="StyleUnderline"/>
        </w:rPr>
        <w:t>future.</w:t>
      </w:r>
      <w:r w:rsidRPr="007973A1">
        <w:rPr>
          <w:sz w:val="16"/>
        </w:rPr>
        <w:t xml:space="preserve"> </w:t>
      </w:r>
    </w:p>
    <w:p w14:paraId="1EC4F52D" w14:textId="77777777" w:rsidR="00276F17" w:rsidRDefault="00276F17" w:rsidP="00276F17">
      <w:pPr>
        <w:pStyle w:val="Heading4"/>
      </w:pPr>
      <w:r>
        <w:t xml:space="preserve">Soft technology empirically </w:t>
      </w:r>
      <w:proofErr w:type="gramStart"/>
      <w:r>
        <w:t>prove</w:t>
      </w:r>
      <w:proofErr w:type="gramEnd"/>
      <w:r>
        <w:t xml:space="preserve"> and key to the liberation of women </w:t>
      </w:r>
    </w:p>
    <w:p w14:paraId="04FE74DA" w14:textId="77777777" w:rsidR="00276F17" w:rsidRPr="006E5698" w:rsidRDefault="00276F17" w:rsidP="00276F17">
      <w:r>
        <w:t xml:space="preserve">Joan A. </w:t>
      </w:r>
      <w:r w:rsidRPr="006E5698">
        <w:rPr>
          <w:rStyle w:val="Style13ptBold"/>
        </w:rPr>
        <w:t>Rothschild</w:t>
      </w:r>
      <w:r>
        <w:t>, 19</w:t>
      </w:r>
      <w:r w:rsidRPr="006E5698">
        <w:rPr>
          <w:rStyle w:val="Style13ptBold"/>
        </w:rPr>
        <w:t>81</w:t>
      </w:r>
      <w:r>
        <w:t xml:space="preserve"> [Department of History and Politics, University of Lowell, Lowell, MA 01854, </w:t>
      </w:r>
      <w:proofErr w:type="spellStart"/>
      <w:proofErr w:type="gramStart"/>
      <w:r>
        <w:t>U.SoA</w:t>
      </w:r>
      <w:proofErr w:type="spellEnd"/>
      <w:proofErr w:type="gramEnd"/>
      <w:r>
        <w:t xml:space="preserve">. ]"A feminist perspective on technology and the future", Pergamon Press, </w:t>
      </w:r>
      <w:hyperlink r:id="rId30" w:history="1">
        <w:r w:rsidRPr="006921DE">
          <w:rPr>
            <w:rStyle w:val="Hyperlink"/>
          </w:rPr>
          <w:t>https://www.sciencedirect.com/science/article/pii/S0148068581963739</w:t>
        </w:r>
      </w:hyperlink>
      <w:r>
        <w:t xml:space="preserve"> [</w:t>
      </w:r>
      <w:proofErr w:type="spellStart"/>
      <w:r>
        <w:t>cpsw</w:t>
      </w:r>
      <w:proofErr w:type="spellEnd"/>
      <w:r>
        <w:t xml:space="preserve"> - </w:t>
      </w:r>
      <w:proofErr w:type="spellStart"/>
      <w:r>
        <w:t>qls</w:t>
      </w:r>
      <w:proofErr w:type="spellEnd"/>
      <w:r>
        <w:t xml:space="preserve"> </w:t>
      </w:r>
      <w:proofErr w:type="spellStart"/>
      <w:r>
        <w:t>ms</w:t>
      </w:r>
      <w:proofErr w:type="spellEnd"/>
      <w:r>
        <w:t xml:space="preserve">] </w:t>
      </w:r>
    </w:p>
    <w:p w14:paraId="30D576D5" w14:textId="77777777" w:rsidR="00276F17" w:rsidRPr="000219C2" w:rsidRDefault="00276F17" w:rsidP="00276F17">
      <w:pPr>
        <w:rPr>
          <w:sz w:val="16"/>
        </w:rPr>
      </w:pPr>
      <w:r w:rsidRPr="007973A1">
        <w:rPr>
          <w:rStyle w:val="Emphasis"/>
        </w:rPr>
        <w:t>Women's</w:t>
      </w:r>
      <w:r w:rsidRPr="005B0533">
        <w:rPr>
          <w:rStyle w:val="StyleUnderline"/>
        </w:rPr>
        <w:t xml:space="preserve"> past </w:t>
      </w:r>
      <w:r w:rsidRPr="007973A1">
        <w:rPr>
          <w:rStyle w:val="Emphasis"/>
        </w:rPr>
        <w:t xml:space="preserve">contributions </w:t>
      </w:r>
      <w:r w:rsidRPr="007973A1">
        <w:rPr>
          <w:sz w:val="16"/>
        </w:rPr>
        <w:t xml:space="preserve">to technology </w:t>
      </w:r>
      <w:r w:rsidRPr="007973A1">
        <w:rPr>
          <w:rStyle w:val="Emphasis"/>
        </w:rPr>
        <w:t>have been</w:t>
      </w:r>
      <w:r w:rsidRPr="007973A1">
        <w:rPr>
          <w:sz w:val="16"/>
        </w:rPr>
        <w:t xml:space="preserve"> largely</w:t>
      </w:r>
      <w:r w:rsidRPr="005B0533">
        <w:rPr>
          <w:rStyle w:val="StyleUnderline"/>
        </w:rPr>
        <w:t xml:space="preserve"> </w:t>
      </w:r>
      <w:r w:rsidRPr="007973A1">
        <w:rPr>
          <w:rStyle w:val="Emphasis"/>
        </w:rPr>
        <w:t>ignored</w:t>
      </w:r>
      <w:r w:rsidRPr="005B0533">
        <w:rPr>
          <w:rStyle w:val="StyleUnderline"/>
        </w:rPr>
        <w:t xml:space="preserve"> </w:t>
      </w:r>
      <w:r w:rsidRPr="007973A1">
        <w:rPr>
          <w:sz w:val="16"/>
        </w:rPr>
        <w:t xml:space="preserve">until recently (see especially Trescott, 1979; Stanley, 1979). In seeking to redress the balance and reveal women and inventions hidden from history, feminist scholarship can do what is being done in other fields, such as in history generally, in the social and natural sciences, in the arts and literature. 7 But as in the fields undergoing transformation through feminist scholarship, a </w:t>
      </w:r>
      <w:r w:rsidRPr="005B0533">
        <w:rPr>
          <w:rStyle w:val="StyleUnderline"/>
        </w:rPr>
        <w:t>feminist perspective</w:t>
      </w:r>
      <w:r w:rsidRPr="007973A1">
        <w:rPr>
          <w:sz w:val="16"/>
        </w:rPr>
        <w:t xml:space="preserve"> on technological history shall do more than </w:t>
      </w:r>
      <w:r w:rsidRPr="005B0533">
        <w:rPr>
          <w:rStyle w:val="StyleUnderline"/>
        </w:rPr>
        <w:t>fill in</w:t>
      </w:r>
      <w:r w:rsidRPr="007973A1">
        <w:rPr>
          <w:sz w:val="16"/>
        </w:rPr>
        <w:t xml:space="preserve"> another </w:t>
      </w:r>
      <w:r w:rsidRPr="005B0533">
        <w:rPr>
          <w:rStyle w:val="StyleUnderline"/>
        </w:rPr>
        <w:t>piece of women's missing past</w:t>
      </w:r>
      <w:r w:rsidRPr="007973A1">
        <w:rPr>
          <w:sz w:val="16"/>
        </w:rPr>
        <w:t xml:space="preserve">. For a feminist perspective asks why. Why have women's contributions to technology been obscured? Recent scholarship (especially Tanner and Zihlman, 1976; </w:t>
      </w:r>
      <w:proofErr w:type="spellStart"/>
      <w:r w:rsidRPr="007973A1">
        <w:rPr>
          <w:sz w:val="16"/>
        </w:rPr>
        <w:t>Zihtman</w:t>
      </w:r>
      <w:proofErr w:type="spellEnd"/>
      <w:r w:rsidRPr="007973A1">
        <w:rPr>
          <w:sz w:val="16"/>
        </w:rPr>
        <w:t xml:space="preserve">, 1978) indicates that </w:t>
      </w:r>
      <w:r w:rsidRPr="007973A1">
        <w:rPr>
          <w:rStyle w:val="Emphasis"/>
        </w:rPr>
        <w:t>early tools</w:t>
      </w:r>
      <w:r w:rsidRPr="005B0533">
        <w:rPr>
          <w:rStyle w:val="StyleUnderline"/>
        </w:rPr>
        <w:t xml:space="preserve"> for gathering, preparing food, caring for children were devised by women</w:t>
      </w:r>
      <w:r w:rsidRPr="007973A1">
        <w:rPr>
          <w:sz w:val="16"/>
        </w:rPr>
        <w:t xml:space="preserve">, and that </w:t>
      </w:r>
      <w:r w:rsidRPr="005B0533">
        <w:rPr>
          <w:rStyle w:val="StyleUnderline"/>
        </w:rPr>
        <w:t xml:space="preserve">living patterns and social organization in which such </w:t>
      </w:r>
      <w:proofErr w:type="spellStart"/>
      <w:r w:rsidRPr="005B0533">
        <w:rPr>
          <w:rStyle w:val="StyleUnderline"/>
        </w:rPr>
        <w:t>toolinvention</w:t>
      </w:r>
      <w:proofErr w:type="spellEnd"/>
      <w:r w:rsidRPr="005B0533">
        <w:rPr>
          <w:rStyle w:val="StyleUnderline"/>
        </w:rPr>
        <w:t xml:space="preserve"> and use took place were </w:t>
      </w:r>
      <w:proofErr w:type="gramStart"/>
      <w:r w:rsidRPr="005B0533">
        <w:rPr>
          <w:rStyle w:val="StyleUnderline"/>
        </w:rPr>
        <w:t>female-centered</w:t>
      </w:r>
      <w:proofErr w:type="gramEnd"/>
      <w:r w:rsidRPr="007973A1">
        <w:rPr>
          <w:sz w:val="16"/>
        </w:rPr>
        <w:t xml:space="preserve">. </w:t>
      </w:r>
      <w:r w:rsidRPr="005B0533">
        <w:rPr>
          <w:rStyle w:val="StyleUnderline"/>
        </w:rPr>
        <w:t>Why,</w:t>
      </w:r>
      <w:r w:rsidRPr="007973A1">
        <w:rPr>
          <w:sz w:val="16"/>
        </w:rPr>
        <w:t xml:space="preserve"> then, </w:t>
      </w:r>
      <w:r w:rsidRPr="005B0533">
        <w:rPr>
          <w:rStyle w:val="StyleUnderline"/>
        </w:rPr>
        <w:t xml:space="preserve">has there been a </w:t>
      </w:r>
      <w:r w:rsidRPr="007973A1">
        <w:rPr>
          <w:rStyle w:val="Emphasis"/>
        </w:rPr>
        <w:t>consistent bias</w:t>
      </w:r>
      <w:r w:rsidRPr="007973A1">
        <w:rPr>
          <w:sz w:val="16"/>
        </w:rPr>
        <w:t xml:space="preserve"> in the literature </w:t>
      </w:r>
      <w:r w:rsidRPr="005B0533">
        <w:rPr>
          <w:rStyle w:val="StyleUnderline"/>
        </w:rPr>
        <w:t>to value tools for hunting</w:t>
      </w:r>
      <w:r w:rsidRPr="007973A1">
        <w:rPr>
          <w:sz w:val="16"/>
        </w:rPr>
        <w:t xml:space="preserve"> </w:t>
      </w:r>
      <w:r w:rsidRPr="005B0533">
        <w:rPr>
          <w:rStyle w:val="StyleUnderline"/>
        </w:rPr>
        <w:t>and combat</w:t>
      </w:r>
      <w:r w:rsidRPr="007973A1">
        <w:rPr>
          <w:sz w:val="16"/>
        </w:rPr>
        <w:t xml:space="preserve"> over those for field and hearth, and </w:t>
      </w:r>
      <w:r w:rsidRPr="007973A1">
        <w:rPr>
          <w:rStyle w:val="Emphasis"/>
        </w:rPr>
        <w:t>to assign</w:t>
      </w:r>
      <w:r w:rsidRPr="007973A1">
        <w:rPr>
          <w:sz w:val="16"/>
        </w:rPr>
        <w:t xml:space="preserve"> to </w:t>
      </w:r>
      <w:r w:rsidRPr="007973A1">
        <w:rPr>
          <w:rStyle w:val="Emphasis"/>
        </w:rPr>
        <w:t>men the dominant role</w:t>
      </w:r>
      <w:r w:rsidRPr="007973A1">
        <w:rPr>
          <w:sz w:val="16"/>
        </w:rPr>
        <w:t xml:space="preserve"> in establishing modes of living and social organization? We must also consider changes over time. Has there been any pattern to women's inventions? What is significant about reinterpreting the effects of technology on women's labor, both industrial and domestic (see Trescott, 1979; Rothschild, 1981; Hacker, 1979)? How has women's role in technological development correlated with changes in living patterns, modes of production, and a society's dominant cultural values (see al-Hibri, 1981)? Questions inevitably emerge about what is significant technology, s </w:t>
      </w:r>
      <w:proofErr w:type="gramStart"/>
      <w:r w:rsidRPr="007973A1">
        <w:rPr>
          <w:sz w:val="16"/>
        </w:rPr>
        <w:t>In</w:t>
      </w:r>
      <w:proofErr w:type="gramEnd"/>
      <w:r w:rsidRPr="007973A1">
        <w:rPr>
          <w:sz w:val="16"/>
        </w:rPr>
        <w:t xml:space="preserve"> what ways does the gender dimension affect how technology has been defined and what kinds of technology have been produced and used? Has there been a female technology, and, if so, has it been feminist as well? Much the same approach can be taken in examining present-day societies developmentally and culturally different from our own. Women's traditional association with crafts can be a particularly fruitful area (Heresies, 1978). Are such crafts industrial arts, or tourist baubles? Why? The effects of modernization need also to be further explored (Boserup, 1970; Siens, 1977; Youssef, 1974). Turning to the current feminist movement, we find ideas and models for an alternative technological future in both research and experience. This is so because of contemporary feminism's commitment to sharing and egalitarian values, and to the personal as political. </w:t>
      </w:r>
      <w:proofErr w:type="gramStart"/>
      <w:r w:rsidRPr="007973A1">
        <w:rPr>
          <w:sz w:val="16"/>
        </w:rPr>
        <w:t>Thus</w:t>
      </w:r>
      <w:proofErr w:type="gramEnd"/>
      <w:r w:rsidRPr="007973A1">
        <w:rPr>
          <w:sz w:val="16"/>
        </w:rPr>
        <w:t xml:space="preserve"> </w:t>
      </w:r>
      <w:r w:rsidRPr="005B0533">
        <w:rPr>
          <w:rStyle w:val="StyleUnderline"/>
        </w:rPr>
        <w:t xml:space="preserve">feminists seek to break down the </w:t>
      </w:r>
      <w:r w:rsidRPr="007973A1">
        <w:rPr>
          <w:rStyle w:val="Emphasis"/>
        </w:rPr>
        <w:t>false separation between theory and practice</w:t>
      </w:r>
      <w:r w:rsidRPr="007973A1">
        <w:rPr>
          <w:sz w:val="16"/>
        </w:rPr>
        <w:t xml:space="preserve">, </w:t>
      </w:r>
      <w:r w:rsidRPr="005B0533">
        <w:rPr>
          <w:rStyle w:val="StyleUnderline"/>
        </w:rPr>
        <w:t>to move back and forth between the worlds of ideas and experience, and never to lose sight of the human dimension</w:t>
      </w:r>
      <w:r w:rsidRPr="007973A1">
        <w:rPr>
          <w:sz w:val="16"/>
        </w:rPr>
        <w:t xml:space="preserve">. </w:t>
      </w:r>
      <w:r w:rsidRPr="005B0533">
        <w:rPr>
          <w:rStyle w:val="StyleUnderline"/>
        </w:rPr>
        <w:t>Modern technological society</w:t>
      </w:r>
      <w:r w:rsidRPr="007973A1">
        <w:rPr>
          <w:sz w:val="16"/>
        </w:rPr>
        <w:t xml:space="preserve">, regardless of </w:t>
      </w:r>
      <w:proofErr w:type="spellStart"/>
      <w:r w:rsidRPr="007973A1">
        <w:rPr>
          <w:sz w:val="16"/>
        </w:rPr>
        <w:t>econo</w:t>
      </w:r>
      <w:proofErr w:type="spellEnd"/>
      <w:r w:rsidRPr="007973A1">
        <w:rPr>
          <w:sz w:val="16"/>
        </w:rPr>
        <w:t xml:space="preserve">-political ideology, </w:t>
      </w:r>
      <w:r w:rsidRPr="005B0533">
        <w:rPr>
          <w:rStyle w:val="StyleUnderline"/>
        </w:rPr>
        <w:t>is almost exclusively controlled by men</w:t>
      </w:r>
      <w:r w:rsidRPr="007973A1">
        <w:rPr>
          <w:sz w:val="16"/>
        </w:rPr>
        <w:t xml:space="preserve"> and male values that ignore or reject such feminist concerns. Therefore, </w:t>
      </w:r>
      <w:r w:rsidRPr="005B0533">
        <w:rPr>
          <w:rStyle w:val="StyleUnderline"/>
        </w:rPr>
        <w:t>we must look for</w:t>
      </w:r>
      <w:r w:rsidRPr="007973A1">
        <w:rPr>
          <w:sz w:val="16"/>
        </w:rPr>
        <w:t xml:space="preserve"> a </w:t>
      </w:r>
      <w:r w:rsidRPr="005B0533">
        <w:rPr>
          <w:rStyle w:val="StyleUnderline"/>
        </w:rPr>
        <w:t>feminist perspective on technology</w:t>
      </w:r>
      <w:r w:rsidRPr="007973A1">
        <w:rPr>
          <w:sz w:val="16"/>
        </w:rPr>
        <w:t xml:space="preserve"> in these very strengths of the feminist movement. </w:t>
      </w:r>
      <w:r w:rsidRPr="005B0533">
        <w:rPr>
          <w:rStyle w:val="StyleUnderline"/>
        </w:rPr>
        <w:t>We can</w:t>
      </w:r>
      <w:r w:rsidRPr="007973A1">
        <w:rPr>
          <w:sz w:val="16"/>
        </w:rPr>
        <w:t xml:space="preserve"> </w:t>
      </w:r>
      <w:r w:rsidRPr="005B0533">
        <w:rPr>
          <w:rStyle w:val="StyleUnderline"/>
        </w:rPr>
        <w:t>seek ideas</w:t>
      </w:r>
      <w:r w:rsidRPr="007973A1">
        <w:rPr>
          <w:sz w:val="16"/>
        </w:rPr>
        <w:t xml:space="preserve"> and models for an alternative technological future </w:t>
      </w:r>
      <w:r w:rsidRPr="005B0533">
        <w:rPr>
          <w:rStyle w:val="StyleUnderline"/>
        </w:rPr>
        <w:t>in</w:t>
      </w:r>
      <w:r w:rsidRPr="007973A1">
        <w:rPr>
          <w:sz w:val="16"/>
        </w:rPr>
        <w:t xml:space="preserve"> such </w:t>
      </w:r>
      <w:r w:rsidRPr="007973A1">
        <w:rPr>
          <w:rStyle w:val="Emphasis"/>
        </w:rPr>
        <w:t>areas of feminist concern</w:t>
      </w:r>
      <w:r w:rsidRPr="005B0533">
        <w:rPr>
          <w:rStyle w:val="StyleUnderline"/>
        </w:rPr>
        <w:t xml:space="preserve"> as home and family</w:t>
      </w:r>
      <w:r w:rsidRPr="007973A1">
        <w:rPr>
          <w:sz w:val="16"/>
        </w:rPr>
        <w:t xml:space="preserve">, </w:t>
      </w:r>
      <w:r w:rsidRPr="005B0533">
        <w:rPr>
          <w:rStyle w:val="StyleUnderline"/>
        </w:rPr>
        <w:t>medicine and health care</w:t>
      </w:r>
      <w:r w:rsidRPr="007973A1">
        <w:rPr>
          <w:sz w:val="16"/>
        </w:rPr>
        <w:t xml:space="preserve">, </w:t>
      </w:r>
      <w:r w:rsidRPr="005B0533">
        <w:rPr>
          <w:rStyle w:val="StyleUnderline"/>
        </w:rPr>
        <w:t>feminist organizations, education, the world of work, the ecology movement</w:t>
      </w:r>
      <w:r w:rsidRPr="007973A1">
        <w:rPr>
          <w:sz w:val="16"/>
        </w:rPr>
        <w:t xml:space="preserve">. What are the dimensions of such an inquiry? Focus on </w:t>
      </w:r>
      <w:r w:rsidRPr="005B0533">
        <w:rPr>
          <w:rStyle w:val="StyleUnderline"/>
        </w:rPr>
        <w:t>home and family</w:t>
      </w:r>
      <w:r w:rsidRPr="007973A1">
        <w:rPr>
          <w:sz w:val="16"/>
        </w:rPr>
        <w:t xml:space="preserve"> has been important, not only because it is women's traditional sphere, but also because it--particularly the modern nuclear family--</w:t>
      </w:r>
      <w:r w:rsidRPr="005B0533">
        <w:rPr>
          <w:rStyle w:val="StyleUnderline"/>
        </w:rPr>
        <w:t xml:space="preserve">has been seen as the </w:t>
      </w:r>
      <w:r w:rsidRPr="007973A1">
        <w:rPr>
          <w:rStyle w:val="Emphasis"/>
        </w:rPr>
        <w:t>root of women's oppression</w:t>
      </w:r>
      <w:r w:rsidRPr="007973A1">
        <w:rPr>
          <w:sz w:val="16"/>
        </w:rPr>
        <w:t xml:space="preserve">. Feminist analysis and experimentation have increasingly looked to alternative ways of organizing sexual relationships, reproduction, and childrearing. In the areas of </w:t>
      </w:r>
      <w:r w:rsidRPr="005B0533">
        <w:rPr>
          <w:rStyle w:val="StyleUnderline"/>
        </w:rPr>
        <w:t>sex and reproduction</w:t>
      </w:r>
      <w:r w:rsidRPr="007973A1">
        <w:rPr>
          <w:sz w:val="16"/>
        </w:rPr>
        <w:t xml:space="preserve">, we have, for example, Firestone's (1970) </w:t>
      </w:r>
      <w:r w:rsidRPr="007973A1">
        <w:rPr>
          <w:rStyle w:val="Emphasis"/>
        </w:rPr>
        <w:t>proposals</w:t>
      </w:r>
      <w:r w:rsidRPr="005B0533">
        <w:rPr>
          <w:rStyle w:val="StyleUnderline"/>
        </w:rPr>
        <w:t xml:space="preserve"> to de-biologize women</w:t>
      </w:r>
      <w:r w:rsidRPr="007973A1">
        <w:rPr>
          <w:sz w:val="16"/>
        </w:rPr>
        <w:t xml:space="preserve"> by </w:t>
      </w:r>
      <w:r w:rsidRPr="007973A1">
        <w:rPr>
          <w:rStyle w:val="Emphasis"/>
        </w:rPr>
        <w:t>free</w:t>
      </w:r>
      <w:r w:rsidRPr="005B0533">
        <w:rPr>
          <w:rStyle w:val="StyleUnderline"/>
        </w:rPr>
        <w:t xml:space="preserve">ing </w:t>
      </w:r>
      <w:r w:rsidRPr="007973A1">
        <w:rPr>
          <w:rStyle w:val="Emphasis"/>
        </w:rPr>
        <w:t>them completely,</w:t>
      </w:r>
      <w:r w:rsidRPr="007973A1">
        <w:rPr>
          <w:sz w:val="16"/>
        </w:rPr>
        <w:t xml:space="preserve"> </w:t>
      </w:r>
      <w:r w:rsidRPr="005B0533">
        <w:rPr>
          <w:rStyle w:val="StyleUnderline"/>
        </w:rPr>
        <w:t>through technology</w:t>
      </w:r>
      <w:r w:rsidRPr="007973A1">
        <w:rPr>
          <w:sz w:val="16"/>
        </w:rPr>
        <w:t xml:space="preserve">, from childbearing-- including </w:t>
      </w:r>
      <w:r w:rsidRPr="005B0533">
        <w:rPr>
          <w:rStyle w:val="StyleUnderline"/>
        </w:rPr>
        <w:t>creating humans artificially and</w:t>
      </w:r>
      <w:r w:rsidRPr="007973A1">
        <w:rPr>
          <w:sz w:val="16"/>
        </w:rPr>
        <w:t xml:space="preserve"> </w:t>
      </w:r>
      <w:r w:rsidRPr="005B0533">
        <w:rPr>
          <w:rStyle w:val="StyleUnderline"/>
        </w:rPr>
        <w:t>making it</w:t>
      </w:r>
      <w:r w:rsidRPr="007973A1">
        <w:rPr>
          <w:sz w:val="16"/>
        </w:rPr>
        <w:t xml:space="preserve"> </w:t>
      </w:r>
      <w:r w:rsidRPr="005B0533">
        <w:rPr>
          <w:rStyle w:val="StyleUnderline"/>
        </w:rPr>
        <w:t>possible for men to bear children</w:t>
      </w:r>
      <w:r w:rsidRPr="007973A1">
        <w:rPr>
          <w:sz w:val="16"/>
        </w:rPr>
        <w:t xml:space="preserve">. The freer sexuality and alternative households she </w:t>
      </w:r>
      <w:proofErr w:type="gramStart"/>
      <w:r w:rsidRPr="007973A1">
        <w:rPr>
          <w:sz w:val="16"/>
        </w:rPr>
        <w:t>proposes</w:t>
      </w:r>
      <w:proofErr w:type="gramEnd"/>
      <w:r w:rsidRPr="007973A1">
        <w:rPr>
          <w:sz w:val="16"/>
        </w:rPr>
        <w:t xml:space="preserve"> then become technically possible. Social scientists such as Bernard (1973, 1974), Keller (1971), Binstock (1972), Francoeur (1972), and Giele (1978) have predicted </w:t>
      </w:r>
      <w:proofErr w:type="gramStart"/>
      <w:r w:rsidRPr="007973A1">
        <w:rPr>
          <w:sz w:val="16"/>
        </w:rPr>
        <w:t>less</w:t>
      </w:r>
      <w:proofErr w:type="gramEnd"/>
      <w:r w:rsidRPr="007973A1">
        <w:rPr>
          <w:sz w:val="16"/>
        </w:rPr>
        <w:t xml:space="preserve"> radical changes in family structure and 8 Personal communication with Autumn Stanley, December 1979. A Feminist Perspective on Technology and the Future 69 motherhood. These include the </w:t>
      </w:r>
      <w:r w:rsidRPr="005B0533">
        <w:rPr>
          <w:rStyle w:val="StyleUnderline"/>
        </w:rPr>
        <w:t>acceptance of</w:t>
      </w:r>
      <w:r w:rsidRPr="007973A1">
        <w:rPr>
          <w:sz w:val="16"/>
        </w:rPr>
        <w:t xml:space="preserve"> a variety of marriage patterns and of single status--including single motherhood--and the future </w:t>
      </w:r>
      <w:r w:rsidRPr="005B0533">
        <w:rPr>
          <w:rStyle w:val="StyleUnderline"/>
        </w:rPr>
        <w:t>decline of the mother role</w:t>
      </w:r>
      <w:r w:rsidRPr="007973A1">
        <w:rPr>
          <w:sz w:val="16"/>
        </w:rPr>
        <w:t xml:space="preserve"> as other roles become available to women (see also Tripp, 1974). Experiments in new family arrangements had roots as well in the 1960s counterculture. Sociologist Patrick Conover views the alternate culture as resting on feminine values. He writes, '... I am prone to simplify the cultural issue by arguing that the creators of alternate culture have rejected the values of their fathers and "discovered" the values of their mothers recast in different words so as not to affront their male egos' (Conover, 1973; p. 114). That he assumes the creators of the alternate culture are male, while recognizing the importance of female values and the psycho-social difficulties for males to adopt those values, again illustrates the tenacity of the male-supremacist model. The persistence of such thinking also helps to explain why such experiments, although professedly feminist in their goals, often remained sexist in practice. All-female communities, both lesbian and not, have given us a still further range of </w:t>
      </w:r>
      <w:r w:rsidRPr="007973A1">
        <w:rPr>
          <w:rStyle w:val="Emphasis"/>
        </w:rPr>
        <w:t>alternative living patterns</w:t>
      </w:r>
      <w:r w:rsidRPr="007973A1">
        <w:rPr>
          <w:sz w:val="16"/>
        </w:rPr>
        <w:t xml:space="preserve">. The idea of such communities, in both fact and imagination, is increasingly studied and reported on (see, for example, Quest, 1978; Country Women; Auerbach, 1978; Gilman, 1979). A feminist perspective on sexual relationships, childbearing, and childrearing can have explicit as well as implicit effects for technology. Whether it be </w:t>
      </w:r>
      <w:r w:rsidRPr="005B0533">
        <w:rPr>
          <w:rStyle w:val="StyleUnderline"/>
        </w:rPr>
        <w:t xml:space="preserve">technologies of </w:t>
      </w:r>
      <w:r w:rsidRPr="007973A1">
        <w:rPr>
          <w:rStyle w:val="Emphasis"/>
        </w:rPr>
        <w:t>birth control</w:t>
      </w:r>
      <w:r w:rsidRPr="005B0533">
        <w:rPr>
          <w:rStyle w:val="StyleUnderline"/>
        </w:rPr>
        <w:t xml:space="preserve"> and reproduction</w:t>
      </w:r>
      <w:r w:rsidRPr="007973A1">
        <w:rPr>
          <w:sz w:val="16"/>
        </w:rPr>
        <w:t xml:space="preserve">, or </w:t>
      </w:r>
      <w:r w:rsidRPr="005B0533">
        <w:rPr>
          <w:rStyle w:val="StyleUnderline"/>
        </w:rPr>
        <w:t>social invention arising from</w:t>
      </w:r>
      <w:r w:rsidRPr="007973A1">
        <w:rPr>
          <w:sz w:val="16"/>
        </w:rPr>
        <w:t xml:space="preserve"> theories and </w:t>
      </w:r>
      <w:r w:rsidRPr="005B0533">
        <w:rPr>
          <w:rStyle w:val="StyleUnderline"/>
        </w:rPr>
        <w:t>experiments in family</w:t>
      </w:r>
      <w:r w:rsidRPr="007973A1">
        <w:rPr>
          <w:sz w:val="16"/>
        </w:rPr>
        <w:t xml:space="preserve"> living patterns, organizing human knowledge in these areas for the future needs to be done </w:t>
      </w:r>
      <w:proofErr w:type="gramStart"/>
      <w:r w:rsidRPr="007973A1">
        <w:rPr>
          <w:sz w:val="16"/>
        </w:rPr>
        <w:t>in light of</w:t>
      </w:r>
      <w:proofErr w:type="gramEnd"/>
      <w:r w:rsidRPr="007973A1">
        <w:rPr>
          <w:sz w:val="16"/>
        </w:rPr>
        <w:t xml:space="preserve"> the ideals of the half of the human race intimately involved in these technologies, but traditionally as receiver or victim---not as shaper. Men, and the male-supremacist model, continue to control the research priorities in such areas as population control, reproduction, and family law (Gordon, 1977; Rose and Hanmer, 1976; Rothschild, 1981). Ethical concerns over genetic engineering need to reflect an even stronger feminist perspective. All areas of science, especially medicine, have been gaining new feminist attention. A critical eye is cast on the masculine nature of science and the scientific world, and projections of what a </w:t>
      </w:r>
      <w:r w:rsidRPr="005B0533">
        <w:rPr>
          <w:rStyle w:val="Emphasis"/>
        </w:rPr>
        <w:t>feminist science</w:t>
      </w:r>
      <w:r w:rsidRPr="007973A1">
        <w:rPr>
          <w:sz w:val="16"/>
        </w:rPr>
        <w:t xml:space="preserve"> would be like are beginning to emerge (</w:t>
      </w:r>
      <w:proofErr w:type="spellStart"/>
      <w:r w:rsidRPr="007973A1">
        <w:rPr>
          <w:sz w:val="16"/>
        </w:rPr>
        <w:t>lmpact</w:t>
      </w:r>
      <w:proofErr w:type="spellEnd"/>
      <w:r w:rsidRPr="007973A1">
        <w:rPr>
          <w:sz w:val="16"/>
        </w:rPr>
        <w:t xml:space="preserve"> of Science on Society, 1975; Hubbard, et al., 1979; Harding, 1979; Keller, 1980; Signs, 1978; Reed, 1978; Haraway, 1978). Demonstrating how women become objects, and even victims, of medical research, microbiologist Rita Arditti outlines what a feminist perspective in science and medicine would mean. 'It [a </w:t>
      </w:r>
      <w:r w:rsidRPr="007973A1">
        <w:rPr>
          <w:rStyle w:val="Emphasis"/>
        </w:rPr>
        <w:t>feminist perspective] would involve</w:t>
      </w:r>
      <w:r w:rsidRPr="007973A1">
        <w:rPr>
          <w:sz w:val="16"/>
        </w:rPr>
        <w:t xml:space="preserve"> the </w:t>
      </w:r>
      <w:r w:rsidRPr="007973A1">
        <w:rPr>
          <w:rStyle w:val="Emphasis"/>
        </w:rPr>
        <w:t>conversion from</w:t>
      </w:r>
      <w:r w:rsidRPr="007973A1">
        <w:rPr>
          <w:sz w:val="16"/>
        </w:rPr>
        <w:t xml:space="preserve"> an </w:t>
      </w:r>
      <w:r w:rsidRPr="007973A1">
        <w:rPr>
          <w:rStyle w:val="Emphasis"/>
        </w:rPr>
        <w:t>exploitative value-free technology to</w:t>
      </w:r>
      <w:r w:rsidRPr="007973A1">
        <w:rPr>
          <w:sz w:val="16"/>
        </w:rPr>
        <w:t xml:space="preserve"> a commitment to a </w:t>
      </w:r>
      <w:r w:rsidRPr="007973A1">
        <w:rPr>
          <w:rStyle w:val="Emphasis"/>
        </w:rPr>
        <w:t>humane technology</w:t>
      </w:r>
      <w:r w:rsidRPr="005B0533">
        <w:rPr>
          <w:rStyle w:val="StyleUnderline"/>
        </w:rPr>
        <w:t>:</w:t>
      </w:r>
      <w:r w:rsidRPr="007973A1">
        <w:rPr>
          <w:sz w:val="16"/>
        </w:rPr>
        <w:t xml:space="preserve"> to preventive medicine~ fair distribution of material goods and educational opportunities .... Scientific research that would finally take the interests of women into consideration will only be developed and carried out in a life-oriented society in which sexism does not exist anymore and in which feminist priorities are the priorities of the whole culture' (Arditti, 1974; p. 31). </w:t>
      </w:r>
    </w:p>
    <w:p w14:paraId="320E9BB9" w14:textId="77777777" w:rsidR="00276F17" w:rsidRDefault="00276F17" w:rsidP="00276F17">
      <w:pPr>
        <w:pStyle w:val="Heading3"/>
      </w:pPr>
      <w:r>
        <w:t>1NC---L---AI</w:t>
      </w:r>
    </w:p>
    <w:p w14:paraId="7578DD2C" w14:textId="77777777" w:rsidR="00276F17" w:rsidRDefault="00276F17" w:rsidP="00276F17">
      <w:pPr>
        <w:pStyle w:val="Heading4"/>
      </w:pPr>
      <w:r>
        <w:t>Current AI models show gender imbalances in AI and without feminist intervention a patriarchal technological world is ensured</w:t>
      </w:r>
    </w:p>
    <w:p w14:paraId="38C9E070" w14:textId="77777777" w:rsidR="00276F17" w:rsidRPr="004A5C99" w:rsidRDefault="00276F17" w:rsidP="00276F17">
      <w:r w:rsidRPr="004A5C99">
        <w:rPr>
          <w:rStyle w:val="Style13ptBold"/>
        </w:rPr>
        <w:t>Kumar and Choudhury ’22</w:t>
      </w:r>
      <w:r>
        <w:t xml:space="preserve"> (</w:t>
      </w:r>
      <w:r w:rsidRPr="004A5C99">
        <w:t>Shailendra Kumar</w:t>
      </w:r>
      <w:r>
        <w:t xml:space="preserve">; </w:t>
      </w:r>
      <w:r w:rsidRPr="004A5C99">
        <w:t>Department of Management, Sikkim Central University, Sikkim, India</w:t>
      </w:r>
      <w:r>
        <w:t xml:space="preserve"> and </w:t>
      </w:r>
      <w:r w:rsidRPr="004A5C99">
        <w:t>Sanghamitra Choudhu</w:t>
      </w:r>
      <w:r>
        <w:t>ry; Department of Political Science, Bodoland State University, Kokrajhar, Assam, India, Department of Asian Studies, St. Antony’s College, University of Oxford, Oxford, UK, Department of History and Anthropology, Queen’s University, Belfast, Northern Ireland, UK, Hague Academy of International Law, Hague, the Netherlands, Centre for the Study of Law and Governance, Jawaharlal Nehru University, New Delhi, India, Nature, “</w:t>
      </w:r>
      <w:r w:rsidRPr="004A5C99">
        <w:t>Gender and feminist considerations in artificial intelligence from a developing-world perspective, with India as a case study</w:t>
      </w:r>
      <w:r>
        <w:t xml:space="preserve">”, </w:t>
      </w:r>
      <w:proofErr w:type="spellStart"/>
      <w:r>
        <w:t>Janurary</w:t>
      </w:r>
      <w:proofErr w:type="spellEnd"/>
      <w:r>
        <w:t xml:space="preserve"> 26, 2022, </w:t>
      </w:r>
      <w:r w:rsidRPr="004A5C99">
        <w:t>https://www.nature.com/articles/s41599-022-01043-5</w:t>
      </w:r>
      <w:r>
        <w:t>) /CPSW LP</w:t>
      </w:r>
    </w:p>
    <w:p w14:paraId="33B4017B" w14:textId="77777777" w:rsidR="00276F17" w:rsidRDefault="00276F17" w:rsidP="00276F17">
      <w:r>
        <w:t xml:space="preserve">Women in some South-Asian countries, like India, Pakistan, Bangladesh, and Afghanistan face significant hardships and problems, ranging from human trafficking to gender discrimination. Compared to their counterparts in developed countries, developing-world women encounter a biased atmosphere. Many South Asian countries have a patriarchal and male-dominated society, and their culture has a strong preference for male offspring (Kristof, 1993; </w:t>
      </w:r>
      <w:proofErr w:type="spellStart"/>
      <w:r>
        <w:t>Bhalotra</w:t>
      </w:r>
      <w:proofErr w:type="spellEnd"/>
      <w:r>
        <w:t xml:space="preserve"> et al., 2020; </w:t>
      </w:r>
      <w:proofErr w:type="spellStart"/>
      <w:r>
        <w:t>Oomman</w:t>
      </w:r>
      <w:proofErr w:type="spellEnd"/>
      <w:r>
        <w:t xml:space="preserve"> and Ganatra, 2002). These </w:t>
      </w:r>
      <w:r w:rsidRPr="00F76AF1">
        <w:rPr>
          <w:rStyle w:val="StyleUnderline"/>
        </w:rPr>
        <w:t>countries, particularly India, have experienced instances where tech</w:t>
      </w:r>
      <w:r>
        <w:t xml:space="preserve">nology </w:t>
      </w:r>
      <w:r w:rsidRPr="00F76AF1">
        <w:rPr>
          <w:rStyle w:val="StyleUnderline"/>
        </w:rPr>
        <w:t>has been utilized to create gender bias</w:t>
      </w:r>
      <w:r>
        <w:t xml:space="preserve"> (</w:t>
      </w:r>
      <w:proofErr w:type="spellStart"/>
      <w:r>
        <w:t>Guilmoto</w:t>
      </w:r>
      <w:proofErr w:type="spellEnd"/>
      <w:r>
        <w:t>, 2015). For</w:t>
      </w:r>
      <w:r w:rsidRPr="00F76AF1">
        <w:rPr>
          <w:rStyle w:val="StyleUnderline"/>
        </w:rPr>
        <w:t xml:space="preserve"> example, there has been a great misuse of some of the techniques, of </w:t>
      </w:r>
      <w:r>
        <w:t xml:space="preserve">which </w:t>
      </w:r>
      <w:r w:rsidRPr="00F76AF1">
        <w:rPr>
          <w:rStyle w:val="StyleUnderline"/>
        </w:rPr>
        <w:t>sonography, or ultrasound</w:t>
      </w:r>
      <w:r>
        <w:t xml:space="preserve">, is one. The public misappropriated sonography, which was intended to determine the </w:t>
      </w:r>
      <w:proofErr w:type="spellStart"/>
      <w:r>
        <w:t>unborn’s</w:t>
      </w:r>
      <w:proofErr w:type="spellEnd"/>
      <w:r>
        <w:t xml:space="preserve"> health select the fetus’s </w:t>
      </w:r>
      <w:proofErr w:type="gramStart"/>
      <w:r>
        <w:t>gender, and</w:t>
      </w:r>
      <w:proofErr w:type="gramEnd"/>
      <w:r>
        <w:t xml:space="preserve"> perform an abortion if the fetus is female (Alkaabi et al., 2007; Akbulut-Yuksel and Rosenblum, 2012; Bowman-Smart et al., 2020). Many Indian states, particularly the northern states of India, have seen a significant drop in the sex ratio due to this erroneous use of technology. India’s unbalanced child sex ratio has rapidly deteriorated. In 1981, there were 962 females in the 0–6-year age group for every 1000 boys. In 1991, there were 945 girls, then 927 girls in 2001, and 918 girls at the time of the 2011 Census (Bose, 2011; Hu and Schlosser, 2012). In 1994, the Indian government passed the Pre-conception and Pre-Natal Diagnostic Techniques (Prohibition of Sex Selection) Act to halt this trend. The law made it unlawful for medical practitioners to divulge the sex of a fetus due to worries that ultrasound technology was being used to detect the sex of the unborn child and terminate the female fetus (</w:t>
      </w:r>
      <w:proofErr w:type="spellStart"/>
      <w:r>
        <w:t>Nidadavolu</w:t>
      </w:r>
      <w:proofErr w:type="spellEnd"/>
      <w:r>
        <w:t xml:space="preserve"> and Bracken, 2006; </w:t>
      </w:r>
      <w:proofErr w:type="spellStart"/>
      <w:r>
        <w:t>Ahankari</w:t>
      </w:r>
      <w:proofErr w:type="spellEnd"/>
      <w:r>
        <w:t xml:space="preserve"> et al., 2015). However, as the Indian Census data over the years demonstrates, the law did not operate as well as intended. According to public health campaigners, this is due to the Indian government’s failure to enforce the law effectively; sex determination and female feticide continue due to medical practitioners’ lack of oversight. Radiologists and gynecologists, on the other hand, argue that it’s because the law was misguided from the outset, holding the medical profession responsible for a societal problem (Tripathi, 2016).</w:t>
      </w:r>
    </w:p>
    <w:p w14:paraId="1BA98887" w14:textId="77777777" w:rsidR="00276F17" w:rsidRDefault="00276F17" w:rsidP="00276F17">
      <w:r w:rsidRPr="00F76AF1">
        <w:rPr>
          <w:rStyle w:val="StyleUnderline"/>
        </w:rPr>
        <w:t>In the realm of a</w:t>
      </w:r>
      <w:r>
        <w:t xml:space="preserve">rtificial </w:t>
      </w:r>
      <w:r w:rsidRPr="00F76AF1">
        <w:rPr>
          <w:rStyle w:val="StyleUnderline"/>
        </w:rPr>
        <w:t>i</w:t>
      </w:r>
      <w:r>
        <w:t xml:space="preserve">ntelligence, </w:t>
      </w:r>
      <w:r w:rsidRPr="00F76AF1">
        <w:rPr>
          <w:rStyle w:val="StyleUnderline"/>
        </w:rPr>
        <w:t>gender imbalance is a critical issue</w:t>
      </w:r>
      <w:r>
        <w:t xml:space="preserve">. </w:t>
      </w:r>
      <w:r w:rsidRPr="00F76AF1">
        <w:rPr>
          <w:rStyle w:val="StyleUnderline"/>
        </w:rPr>
        <w:t>Because of how AI systems are developed, gender bias in AI can be problematic</w:t>
      </w:r>
      <w:r>
        <w:t xml:space="preserve">. </w:t>
      </w:r>
      <w:r w:rsidRPr="00F76AF1">
        <w:rPr>
          <w:rStyle w:val="StyleUnderline"/>
        </w:rPr>
        <w:t>Algorithm developers may be unaware of their prejudices, and implicit biases and unknowingly pass their socially rooted gender prejudices onto robots</w:t>
      </w:r>
      <w:r>
        <w:t xml:space="preserve">. </w:t>
      </w:r>
      <w:r w:rsidRPr="00F76AF1">
        <w:rPr>
          <w:rStyle w:val="StyleUnderline"/>
        </w:rPr>
        <w:t>This is evident because the present trends in machine learning reinforce historical stereotypes of women, such as humility, mildness, and the need for protection</w:t>
      </w:r>
      <w:r>
        <w:t xml:space="preserve">. </w:t>
      </w:r>
      <w:r w:rsidRPr="00F76AF1">
        <w:rPr>
          <w:rStyle w:val="StyleUnderline"/>
        </w:rPr>
        <w:t>For instance, security robots are primarily male, but service and sex robots are primarily female</w:t>
      </w:r>
      <w:r>
        <w:t xml:space="preserve">. </w:t>
      </w:r>
      <w:r w:rsidRPr="00F76AF1">
        <w:rPr>
          <w:rStyle w:val="StyleUnderline"/>
        </w:rPr>
        <w:t>Another example is AI-driven risk analysis in the justice system</w:t>
      </w:r>
      <w:r>
        <w:t xml:space="preserve">. </w:t>
      </w:r>
      <w:r w:rsidRPr="00F76AF1">
        <w:rPr>
          <w:rStyle w:val="StyleUnderline"/>
        </w:rPr>
        <w:t>The algorithms may overlook the fact that women are less likely to re-offend than men, placing women at a disadvantage</w:t>
      </w:r>
      <w:r>
        <w:t xml:space="preserve">. </w:t>
      </w:r>
      <w:r w:rsidRPr="00F76AF1">
        <w:rPr>
          <w:rStyle w:val="StyleUnderline"/>
        </w:rPr>
        <w:t>Female gendering increases bots’ perceived humanity and the acceptability of AI</w:t>
      </w:r>
      <w:r>
        <w:t xml:space="preserve">. </w:t>
      </w:r>
      <w:r w:rsidRPr="00F76AF1">
        <w:rPr>
          <w:rStyle w:val="StyleUnderline"/>
        </w:rPr>
        <w:t>Consumers believe that female AI is more humane and more reliable and therefore more ready to meet users’ particular demands</w:t>
      </w:r>
      <w:r>
        <w:t xml:space="preserve">. Because the feminization of robots boosts their marketability, </w:t>
      </w:r>
      <w:r w:rsidRPr="00F76AF1">
        <w:rPr>
          <w:rStyle w:val="StyleUnderline"/>
        </w:rPr>
        <w:t>AI is attempting to humanize them by embedding feminist characteristics and striving for acceptability in a male-dominated robotic society</w:t>
      </w:r>
      <w:r>
        <w:t xml:space="preserve">. </w:t>
      </w:r>
      <w:r w:rsidRPr="00F76AF1">
        <w:rPr>
          <w:rStyle w:val="StyleUnderline"/>
        </w:rPr>
        <w:t>There’s a risk that machine learning tech</w:t>
      </w:r>
      <w:r>
        <w:t xml:space="preserve">nologies </w:t>
      </w:r>
      <w:r w:rsidRPr="00F76AF1">
        <w:rPr>
          <w:rStyle w:val="StyleUnderline"/>
        </w:rPr>
        <w:t>will wind up having biases encoded if women don’t make a significant contribution</w:t>
      </w:r>
      <w:r>
        <w:t>. Diverse teams made up of both men and women are not just better at recognizing skewed data, but they’re also more likely to spot issues that could have dire societal consequences. While women’s characteristics are highly valued in AI robots, protein-basedFootnote1 women’s jobs are in jeopardy. Presently, women hold only 22% of worldwide AI positions while men hold 78% (World Economic Forum Report, 2018). According to another study by wired.com, only 12% of machine learning researchers are women, which is a concerning ratio for a subject that is meant to transform society (</w:t>
      </w:r>
      <w:proofErr w:type="spellStart"/>
      <w:r>
        <w:t>Simonite</w:t>
      </w:r>
      <w:proofErr w:type="spellEnd"/>
      <w:r>
        <w:t xml:space="preserve">, 2018). </w:t>
      </w:r>
      <w:r w:rsidRPr="00F76AF1">
        <w:rPr>
          <w:rStyle w:val="StyleUnderline"/>
        </w:rPr>
        <w:t>Because women make up such a small percentage of the technological workforce, technology may become the tangible incarnation of male power in the coming years</w:t>
      </w:r>
      <w:r>
        <w:t xml:space="preserve">. </w:t>
      </w:r>
      <w:r w:rsidRPr="00F76AF1">
        <w:rPr>
          <w:rStyle w:val="StyleUnderline"/>
        </w:rPr>
        <w:t>The situation in the developing world is worse, and hence a cautious approach is required to ensure that a male-dominated society in some of the developing world’s countries does not abuse AI’s power and use it to exacerbate the predicament of women who are already in a precarious situation</w:t>
      </w:r>
      <w:r>
        <w:t>.</w:t>
      </w:r>
    </w:p>
    <w:p w14:paraId="51E76966" w14:textId="77777777" w:rsidR="00276F17" w:rsidRDefault="00276F17" w:rsidP="00276F17">
      <w:r>
        <w:t>This manuscript discusses the relationship between women, technology, manifestation, and probable prospects in the developing world. Taking India as a case study, the manuscript further focuses on how the ontology and epistemology perspectives used in the fields of AI, and robotics will affect the futures of women in developing countries. Women in the developing world, particularly in South Asia, are stereotyped as doing domestic work and have low representation in high-level positions. They are disproportionately underemployed and endure employment discrimination. The article will attempt to explore, whether the introduction of AI would exacerbate the already fragile position of women in South Asia or serve as a liberating force for them. While studies on the influence of AI on women have been conducted in industrialized countries, research in developing countries has been minimal. This manuscript will aim to bridge this gap.</w:t>
      </w:r>
    </w:p>
    <w:p w14:paraId="35C35D66" w14:textId="77777777" w:rsidR="00276F17" w:rsidRDefault="00276F17" w:rsidP="00276F17">
      <w:r>
        <w:t>The study tests the following hypothesis:</w:t>
      </w:r>
    </w:p>
    <w:p w14:paraId="22E2E8C0" w14:textId="77777777" w:rsidR="00276F17" w:rsidRDefault="00276F17" w:rsidP="00276F17">
      <w:r>
        <w:t>H01: The changing lifestyle, growing challenges, and increasing use of AI robots in daily life may not be a threat to the existing human relationship.</w:t>
      </w:r>
    </w:p>
    <w:p w14:paraId="7607C74B" w14:textId="77777777" w:rsidR="00276F17" w:rsidRDefault="00276F17" w:rsidP="00276F17">
      <w:r>
        <w:t>HA1: The changing lifestyle, growing challenges, and increasing use of AI robots in daily life may be a threat to the existing human relationship.</w:t>
      </w:r>
    </w:p>
    <w:p w14:paraId="23757545" w14:textId="77777777" w:rsidR="00276F17" w:rsidRDefault="00276F17" w:rsidP="00276F17">
      <w:r>
        <w:t>H02: There is no significant difference in the perception of females and males towards AI robots.</w:t>
      </w:r>
    </w:p>
    <w:p w14:paraId="6C2096A1" w14:textId="77777777" w:rsidR="00276F17" w:rsidRDefault="00276F17" w:rsidP="00276F17">
      <w:r>
        <w:t>HA2: There is a significant difference in the perception of females and males towards AI robots.</w:t>
      </w:r>
    </w:p>
    <w:p w14:paraId="393F9207" w14:textId="77777777" w:rsidR="00276F17" w:rsidRDefault="00276F17" w:rsidP="00276F17">
      <w:r>
        <w:t>H03: There is no major variation in the requirements and utilization of AI robots between men and women.</w:t>
      </w:r>
    </w:p>
    <w:p w14:paraId="56D1F3FA" w14:textId="77777777" w:rsidR="00276F17" w:rsidRDefault="00276F17" w:rsidP="00276F17">
      <w:r>
        <w:t>HA3: There is a considerable difference in the requirements and use of AI robots between men and women.</w:t>
      </w:r>
    </w:p>
    <w:p w14:paraId="4F89AB11" w14:textId="77777777" w:rsidR="00276F17" w:rsidRDefault="00276F17" w:rsidP="00276F17">
      <w:r>
        <w:t>H04: When it comes to the gender of the robots, there is no substantial difference between male and female preferences.</w:t>
      </w:r>
    </w:p>
    <w:p w14:paraId="6F747E92" w14:textId="77777777" w:rsidR="00276F17" w:rsidRDefault="00276F17" w:rsidP="00276F17">
      <w:r>
        <w:t>HA4: When it comes to the gender of the robots, there is a substantial difference between male and female preferences.</w:t>
      </w:r>
    </w:p>
    <w:p w14:paraId="6328873F" w14:textId="77777777" w:rsidR="00276F17" w:rsidRDefault="00276F17" w:rsidP="00276F17">
      <w:r>
        <w:t>The manuscript is divided into four sections. The first section is an introduction, followed by a literature review, methodology, results and discussion, and finally, a conclusion.</w:t>
      </w:r>
    </w:p>
    <w:p w14:paraId="632524A2" w14:textId="77777777" w:rsidR="00276F17" w:rsidRDefault="00276F17" w:rsidP="00276F17">
      <w:pPr>
        <w:pStyle w:val="Heading3"/>
      </w:pPr>
      <w:r>
        <w:t>1NC---L---Gene Editing/Reproduction</w:t>
      </w:r>
    </w:p>
    <w:p w14:paraId="22FB422E" w14:textId="77777777" w:rsidR="00276F17" w:rsidRDefault="00276F17" w:rsidP="00276F17">
      <w:pPr>
        <w:pStyle w:val="Heading4"/>
      </w:pPr>
      <w:r>
        <w:t>Reproductive and gene editing technologies, even those directed toward men, are gendered and pose an inherent risk to women.</w:t>
      </w:r>
    </w:p>
    <w:p w14:paraId="1C26A4B2" w14:textId="77777777" w:rsidR="00276F17" w:rsidRPr="001E7773" w:rsidRDefault="00276F17" w:rsidP="00276F17">
      <w:pPr>
        <w:rPr>
          <w:b/>
          <w:bCs/>
          <w:sz w:val="24"/>
          <w:szCs w:val="24"/>
        </w:rPr>
      </w:pPr>
      <w:r w:rsidRPr="00B36AD7">
        <w:rPr>
          <w:rStyle w:val="Style13ptBold"/>
        </w:rPr>
        <w:t>Melo-Martín 16</w:t>
      </w:r>
      <w:r>
        <w:t xml:space="preserve"> (</w:t>
      </w:r>
      <w:r w:rsidRPr="001E7773">
        <w:t>Inmaculada de Melo-Martín</w:t>
      </w:r>
      <w:r>
        <w:t xml:space="preserve">, </w:t>
      </w:r>
      <w:r w:rsidRPr="001E7773">
        <w:t>Professor of Medical Ethics at Weill Cornell Medical College</w:t>
      </w:r>
      <w:r>
        <w:t>, R</w:t>
      </w:r>
      <w:r w:rsidRPr="001E7773">
        <w:t xml:space="preserve">ethinking </w:t>
      </w:r>
      <w:proofErr w:type="spellStart"/>
      <w:r w:rsidRPr="001E7773">
        <w:t>Reprogenetics</w:t>
      </w:r>
      <w:proofErr w:type="spellEnd"/>
      <w:r w:rsidRPr="001E7773">
        <w:t xml:space="preserve">: Enhancing Ethical Analyses of </w:t>
      </w:r>
      <w:proofErr w:type="spellStart"/>
      <w:r w:rsidRPr="001E7773">
        <w:t>Reprogenetic</w:t>
      </w:r>
      <w:proofErr w:type="spellEnd"/>
      <w:r w:rsidRPr="001E7773">
        <w:t xml:space="preserve"> Technologies</w:t>
      </w:r>
      <w:r>
        <w:t>, “</w:t>
      </w:r>
      <w:r w:rsidRPr="001E7773">
        <w:t xml:space="preserve">Not of Woman Born: </w:t>
      </w:r>
      <w:proofErr w:type="spellStart"/>
      <w:r w:rsidRPr="001E7773">
        <w:t>Reprogenetics</w:t>
      </w:r>
      <w:proofErr w:type="spellEnd"/>
      <w:r w:rsidRPr="001E7773">
        <w:t xml:space="preserve"> and the Erasing of Women</w:t>
      </w:r>
      <w:r>
        <w:t>”, October 2016, Accessed via Oxford Academic) /CPSW LP</w:t>
      </w:r>
    </w:p>
    <w:p w14:paraId="11890D2B" w14:textId="77777777" w:rsidR="00276F17" w:rsidRDefault="00276F17" w:rsidP="00276F17">
      <w:proofErr w:type="spellStart"/>
      <w:r>
        <w:t>Reprogenetic</w:t>
      </w:r>
      <w:proofErr w:type="spellEnd"/>
      <w:r>
        <w:t xml:space="preserve"> Technologies and Women</w:t>
      </w:r>
    </w:p>
    <w:p w14:paraId="51CAEF8E" w14:textId="77777777" w:rsidR="00276F17" w:rsidRDefault="00276F17" w:rsidP="00276F17">
      <w:r w:rsidRPr="00BF3BA4">
        <w:rPr>
          <w:u w:val="single"/>
        </w:rPr>
        <w:t>Feminist scholars have repeatedly called attention to the fact that scientific knowledge and technological innovations are rarely gender-neutral</w:t>
      </w:r>
      <w:r>
        <w:t xml:space="preserve"> (see, for instance, Anderson 2004; Haraway 1988; Harding 1986; Keller 1985; Longino 1987; Mahowald 2000; Rolin 2004; </w:t>
      </w:r>
      <w:proofErr w:type="spellStart"/>
      <w:r>
        <w:t>Wajcman</w:t>
      </w:r>
      <w:proofErr w:type="spellEnd"/>
      <w:r>
        <w:t xml:space="preserve"> 2004; Wylie and Nelson 2007). </w:t>
      </w:r>
      <w:r w:rsidRPr="00BF3BA4">
        <w:rPr>
          <w:u w:val="single"/>
        </w:rPr>
        <w:t>Not only have women been historically excluded from professional scientific practices</w:t>
      </w:r>
      <w:r>
        <w:t xml:space="preserve"> (Burrelli 2008; Butcher 2011; </w:t>
      </w:r>
      <w:proofErr w:type="spellStart"/>
      <w:r>
        <w:t>Sheltzer</w:t>
      </w:r>
      <w:proofErr w:type="spellEnd"/>
      <w:r>
        <w:t xml:space="preserve"> and Smith 2014), </w:t>
      </w:r>
      <w:r w:rsidRPr="00BF3BA4">
        <w:rPr>
          <w:u w:val="single"/>
        </w:rPr>
        <w:t>but the methods, data, and knowledge of science have frequently been used to justify such exclusion</w:t>
      </w:r>
      <w:r>
        <w:t xml:space="preserve"> (Code 1991; Haraway 1988; Harding 1991; </w:t>
      </w:r>
      <w:proofErr w:type="spellStart"/>
      <w:r>
        <w:t>Schiebinger</w:t>
      </w:r>
      <w:proofErr w:type="spellEnd"/>
      <w:r>
        <w:t xml:space="preserve"> 1989). Feminist scholars have also shown that </w:t>
      </w:r>
      <w:r w:rsidRPr="00BF3BA4">
        <w:rPr>
          <w:u w:val="single"/>
        </w:rPr>
        <w:t>the ideal of objectivity itself, as traditionally interpreted, is laden with androcentric values and that scientific theories are plagued with gender biases</w:t>
      </w:r>
      <w:r>
        <w:t xml:space="preserve"> (Fausto-Sterling 1992; Haraway 1989; Hrdy 1986; Jordan-Young 2010; Lloyd 2005; Spanier 1995). Similarly, </w:t>
      </w:r>
      <w:r w:rsidRPr="00BF3BA4">
        <w:rPr>
          <w:u w:val="single"/>
        </w:rPr>
        <w:t>feminists have shown that issues of concern to women and other marginalized groups have been routinely sidelined as subjects of scientific inquiry and that the scientific and technological knowledge that is produced is often of little use for those in subordinate positions</w:t>
      </w:r>
      <w:r>
        <w:t xml:space="preserve"> (Harding 2008; </w:t>
      </w:r>
      <w:proofErr w:type="spellStart"/>
      <w:r>
        <w:t>Schiebinger</w:t>
      </w:r>
      <w:proofErr w:type="spellEnd"/>
      <w:r>
        <w:t xml:space="preserve"> 2004; </w:t>
      </w:r>
      <w:proofErr w:type="spellStart"/>
      <w:r>
        <w:t>Wajcman</w:t>
      </w:r>
      <w:proofErr w:type="spellEnd"/>
      <w:r>
        <w:t xml:space="preserve"> 2004). When matters relevant to women are investigated, they are often treated in ways that reproduce gender-normative stereotypes or serve to reinforce oppressive social hierarchies (Harding 1991; Fausto-Sterling 2000; Martin 1987; Richardson 2012; Tuana 1993).</w:t>
      </w:r>
    </w:p>
    <w:p w14:paraId="7154F89E" w14:textId="77777777" w:rsidR="00276F17" w:rsidRDefault="00276F17" w:rsidP="00276F17">
      <w:r>
        <w:t xml:space="preserve">Moreover, </w:t>
      </w:r>
      <w:r w:rsidRPr="00BF3BA4">
        <w:rPr>
          <w:u w:val="single"/>
        </w:rPr>
        <w:t>science and tech</w:t>
      </w:r>
      <w:r>
        <w:t xml:space="preserve">nology frequently </w:t>
      </w:r>
      <w:r w:rsidRPr="00BF3BA4">
        <w:rPr>
          <w:u w:val="single"/>
        </w:rPr>
        <w:t>have differential impacts on men and women</w:t>
      </w:r>
      <w:r>
        <w:t xml:space="preserve">. Nowhere is this more obvious than </w:t>
      </w:r>
      <w:r w:rsidRPr="00BF3BA4">
        <w:rPr>
          <w:u w:val="single"/>
        </w:rPr>
        <w:t>in the case of reproductive science and technology, with the development of contraceptive methods directed mostly at women, research on infertility until very recently focused overwhelmingly on women, and the development of technologies to address infertility using women’s bodies even in cases of male infertility</w:t>
      </w:r>
      <w:r>
        <w:t xml:space="preserve"> (Arditti, Klein, and Minden 1984; Corea 1985; Roberts 1997; Rowland 1992). Indeed, </w:t>
      </w:r>
      <w:r w:rsidRPr="00BF3BA4">
        <w:rPr>
          <w:u w:val="single"/>
        </w:rPr>
        <w:t>it is no accident that feminists have devoted a significant amount of attention to the gender-laden aspects of reproductive technologies and sciences</w:t>
      </w:r>
      <w:r>
        <w:t xml:space="preserve"> (Arditti, Klein, and Minden 1984; Callahan 1995; Corea 1987; </w:t>
      </w:r>
      <w:proofErr w:type="spellStart"/>
      <w:r>
        <w:t>Donchin</w:t>
      </w:r>
      <w:proofErr w:type="spellEnd"/>
      <w:r>
        <w:t xml:space="preserve"> 1993; Duden 1993; Mahowald 2000; Martin 1987; Overall 1987; Purdy 1996; Roberts 1997; Rothman 1989; Sherwin 1992). This makes </w:t>
      </w:r>
      <w:proofErr w:type="gramStart"/>
      <w:r>
        <w:t>all the more</w:t>
      </w:r>
      <w:proofErr w:type="gramEnd"/>
      <w:r>
        <w:t xml:space="preserve"> conspicuous both the absence of references to this literature and the absence of these concerns in the works of mainstream proponents of </w:t>
      </w:r>
      <w:proofErr w:type="spellStart"/>
      <w:r>
        <w:t>reprogenetic</w:t>
      </w:r>
      <w:proofErr w:type="spellEnd"/>
      <w:r>
        <w:t xml:space="preserve"> technologies.</w:t>
      </w:r>
    </w:p>
    <w:p w14:paraId="63D2C407" w14:textId="77777777" w:rsidR="00276F17" w:rsidRDefault="00276F17" w:rsidP="00276F17">
      <w:r>
        <w:t xml:space="preserve">Importantly, though, even when often treated as such, genetic sciences and technologies are not any more gender-neutral than reproductive sciences and technologies (Mahowald 2000; Richardson 2012; Spanier 1995). </w:t>
      </w:r>
      <w:r w:rsidRPr="00BF3BA4">
        <w:rPr>
          <w:u w:val="single"/>
        </w:rPr>
        <w:t xml:space="preserve">Genetic interventions </w:t>
      </w:r>
      <w:proofErr w:type="gramStart"/>
      <w:r w:rsidRPr="00BF3BA4">
        <w:rPr>
          <w:u w:val="single"/>
        </w:rPr>
        <w:t>in particular directly</w:t>
      </w:r>
      <w:proofErr w:type="gramEnd"/>
      <w:r w:rsidRPr="00BF3BA4">
        <w:rPr>
          <w:u w:val="single"/>
        </w:rPr>
        <w:t xml:space="preserve"> and differentially affect women’s bodies and impact women’s lives</w:t>
      </w:r>
      <w:r>
        <w:t xml:space="preserve"> (</w:t>
      </w:r>
      <w:proofErr w:type="spellStart"/>
      <w:r>
        <w:t>d’Agincourt</w:t>
      </w:r>
      <w:proofErr w:type="spellEnd"/>
      <w:r>
        <w:t xml:space="preserve">-Canning 2006; Mahowald 2000). Take, for instance, </w:t>
      </w:r>
      <w:r w:rsidRPr="00BF3BA4">
        <w:rPr>
          <w:u w:val="single"/>
        </w:rPr>
        <w:t xml:space="preserve">carrier testing and screening, which is usually used to give prospective parents </w:t>
      </w:r>
      <w:r w:rsidRPr="00BF3BA4">
        <w:t>information about their genetic status</w:t>
      </w:r>
      <w:r>
        <w:t xml:space="preserve"> so that they can make educated decisions about reproduction. Carriers are individuals who have one normal and one mutated copy of a gene associated with a disease. Because carriers have a normal copy, they ordinarily do not exhibit symptoms of the genetic disorder. Carriers can, however, transmit the mutated allele to their offspring. If a recessive allele is inherited from both parents, the child can be affected by the disease in question. Recessive traits for which carrier testing is common include cystic fibrosis, Tay-Sachs disease, and sickle cell anemia. Although at first glance the decision to undergo carrier testing for reproductive reasons might seem to affect women and men equally, </w:t>
      </w:r>
      <w:proofErr w:type="gramStart"/>
      <w:r>
        <w:t>in actuality this</w:t>
      </w:r>
      <w:proofErr w:type="gramEnd"/>
      <w:r>
        <w:t xml:space="preserve"> is far from the case. Research on population-based screening programs </w:t>
      </w:r>
      <w:r w:rsidRPr="00BF3BA4">
        <w:rPr>
          <w:u w:val="single"/>
        </w:rPr>
        <w:t xml:space="preserve">indicates that women tend to accept offers of free carrier testing for </w:t>
      </w:r>
      <w:proofErr w:type="gramStart"/>
      <w:r w:rsidRPr="00BF3BA4">
        <w:rPr>
          <w:u w:val="single"/>
        </w:rPr>
        <w:t>particular genetic</w:t>
      </w:r>
      <w:proofErr w:type="gramEnd"/>
      <w:r w:rsidRPr="00BF3BA4">
        <w:rPr>
          <w:u w:val="single"/>
        </w:rPr>
        <w:t xml:space="preserve"> condition</w:t>
      </w:r>
      <w:r>
        <w:t xml:space="preserve">s (e.g., cystic fibrosis) </w:t>
      </w:r>
      <w:r w:rsidRPr="00BF3BA4">
        <w:rPr>
          <w:u w:val="single"/>
        </w:rPr>
        <w:t>more often than men do</w:t>
      </w:r>
      <w:r>
        <w:t xml:space="preserve"> (Bekker et al. 1993; Evans et al. 1997). </w:t>
      </w:r>
      <w:r w:rsidRPr="00BF3BA4">
        <w:rPr>
          <w:u w:val="single"/>
        </w:rPr>
        <w:t>Women also tend to be tested initially when there might be a risk of transmission of a genetic mutation to a couple’s children; only if the woman tests positive for a recessive disorder is the male partner involved in the testing (Mahowald 2000). Some have suggested that this discrepancy might occur because men see carrier testing as related to reproductive choices and thus more of a woman’s responsibility</w:t>
      </w:r>
      <w:r>
        <w:t xml:space="preserve"> (Bekker et al. 1993; </w:t>
      </w:r>
      <w:proofErr w:type="spellStart"/>
      <w:r>
        <w:t>d’Agincourt</w:t>
      </w:r>
      <w:proofErr w:type="spellEnd"/>
      <w:r>
        <w:t xml:space="preserve">-Canning 2006). </w:t>
      </w:r>
      <w:r w:rsidRPr="00BF3BA4">
        <w:rPr>
          <w:u w:val="single"/>
        </w:rPr>
        <w:t>It might also be related to the sense of responsibility</w:t>
      </w:r>
      <w:r>
        <w:t xml:space="preserve"> for and to others that women tend to have. </w:t>
      </w:r>
      <w:r w:rsidRPr="00BF3BA4">
        <w:rPr>
          <w:u w:val="single"/>
        </w:rPr>
        <w:t>Another factor might be that women tend to use primary health care services more than men</w:t>
      </w:r>
      <w:r>
        <w:t xml:space="preserve"> (</w:t>
      </w:r>
      <w:proofErr w:type="spellStart"/>
      <w:r>
        <w:t>Bertakis</w:t>
      </w:r>
      <w:proofErr w:type="spellEnd"/>
      <w:r>
        <w:t xml:space="preserve"> et al. 2000). Whatever the reason, </w:t>
      </w:r>
      <w:proofErr w:type="gramStart"/>
      <w:r>
        <w:t>it is clear that carrier</w:t>
      </w:r>
      <w:proofErr w:type="gramEnd"/>
      <w:r>
        <w:t xml:space="preserve"> testing affects men and women unequally.</w:t>
      </w:r>
    </w:p>
    <w:p w14:paraId="27B7197C" w14:textId="77777777" w:rsidR="00276F17" w:rsidRDefault="00276F17" w:rsidP="00276F17"/>
    <w:p w14:paraId="365974D4" w14:textId="77777777" w:rsidR="00276F17" w:rsidRDefault="00276F17" w:rsidP="00276F17">
      <w:r>
        <w:t xml:space="preserve">But if science and technology in general, and reproductive and genetic sciences and technologies in particular, are gendered, then analyzing </w:t>
      </w:r>
      <w:proofErr w:type="spellStart"/>
      <w:r>
        <w:t>reprogenetic</w:t>
      </w:r>
      <w:proofErr w:type="spellEnd"/>
      <w:r>
        <w:t xml:space="preserve"> technologies as if they were gender-neutral is inappropriate for a variety of reasons. First, it offers a mistaken description of these technologies. Although couples might indeed make decisions about whether, when, and what type of technologies to use, only women’s bodies are directly involved in the use of IVF. And </w:t>
      </w:r>
      <w:proofErr w:type="gramStart"/>
      <w:r>
        <w:t>all of</w:t>
      </w:r>
      <w:proofErr w:type="gramEnd"/>
      <w:r>
        <w:t xml:space="preserve"> the genetic interventions necessary for selecting and enhancing embryos require the use of IVF. Gender-neutral analyses simply conceal the differential burdens of these technologies on men’s and women’s bodies. Second, gender-neutral examinations obscure the unequal effects that reproductive decisions have on men’s and women’s lives. Third, ignoring the gendered aspects of </w:t>
      </w:r>
      <w:proofErr w:type="spellStart"/>
      <w:r>
        <w:t>reprogenetics</w:t>
      </w:r>
      <w:proofErr w:type="spellEnd"/>
      <w:r>
        <w:t xml:space="preserve"> is likely to contribute to injustices against women. In what follows, I discuss these concerns in detail.</w:t>
      </w:r>
    </w:p>
    <w:p w14:paraId="20E3A722" w14:textId="77777777" w:rsidR="00276F17" w:rsidRDefault="00276F17" w:rsidP="00276F17">
      <w:r>
        <w:t xml:space="preserve">It bears repeating that gendered analysis of </w:t>
      </w:r>
      <w:proofErr w:type="spellStart"/>
      <w:r>
        <w:t>reprogenetic</w:t>
      </w:r>
      <w:proofErr w:type="spellEnd"/>
      <w:r>
        <w:t xml:space="preserve"> technologies, or indeed of scientific and technological knowledge and implementation in general, need not presuppose a problematic essentialist view of women. It seems clear that </w:t>
      </w:r>
      <w:proofErr w:type="spellStart"/>
      <w:r>
        <w:t>reprogenetic</w:t>
      </w:r>
      <w:proofErr w:type="spellEnd"/>
      <w:r>
        <w:t xml:space="preserve"> technologies have disparate effects on differently situated women. For instance, in the United States, where access to </w:t>
      </w:r>
      <w:proofErr w:type="spellStart"/>
      <w:r>
        <w:t>reprogenetic</w:t>
      </w:r>
      <w:proofErr w:type="spellEnd"/>
      <w:r>
        <w:t xml:space="preserve"> technologies depends on ability to pay, white, economically well-off women constitute the main users of these technologies (Spar 2006). On the other hand, as the burgeoning market in cross-border reproductive care shows, poor women are often the ones providing eggs and serving as gestational carriers (Dickenson 2011; </w:t>
      </w:r>
      <w:proofErr w:type="spellStart"/>
      <w:r>
        <w:t>Donchin</w:t>
      </w:r>
      <w:proofErr w:type="spellEnd"/>
      <w:r>
        <w:t xml:space="preserve"> 2010; Twine 2015). Whereas white, middle-class women are encouraged to use these technologies, a variety of laws and institutional practices discourage women of color from having children (Roberts 1997). Likewise, the main aim of these technologies is to prevent the birth of children with </w:t>
      </w:r>
      <w:proofErr w:type="gramStart"/>
      <w:r>
        <w:t>particular diseases</w:t>
      </w:r>
      <w:proofErr w:type="gramEnd"/>
      <w:r>
        <w:t xml:space="preserve"> and disabilities, so women who are thought to be at higher risk of having children considered disabled are a target group (</w:t>
      </w:r>
      <w:proofErr w:type="spellStart"/>
      <w:r>
        <w:t>Parens</w:t>
      </w:r>
      <w:proofErr w:type="spellEnd"/>
      <w:r>
        <w:t xml:space="preserve"> and Asch 1999; Scully 2008; Shakespeare 2006; Tremain 2001). Nonetheless, although women in different social positions can be affected by these technologies in very different ways, this does not mean that they do not have anything in common (Roberts 2009). Analysis of the intersectionality of gender with other social categories such as race, disability status, class, and nationality </w:t>
      </w:r>
      <w:proofErr w:type="gramStart"/>
      <w:r>
        <w:t>is</w:t>
      </w:r>
      <w:proofErr w:type="gramEnd"/>
      <w:r>
        <w:t xml:space="preserve"> likely to provide unique insight, but this does not mean that attention to gender is irrelevant (</w:t>
      </w:r>
      <w:proofErr w:type="spellStart"/>
      <w:r>
        <w:t>Alcoff</w:t>
      </w:r>
      <w:proofErr w:type="spellEnd"/>
      <w:r>
        <w:t xml:space="preserve"> 2006; </w:t>
      </w:r>
      <w:proofErr w:type="spellStart"/>
      <w:r>
        <w:t>Haslanger</w:t>
      </w:r>
      <w:proofErr w:type="spellEnd"/>
      <w:r>
        <w:t xml:space="preserve"> 2000; Witt 2011).</w:t>
      </w:r>
    </w:p>
    <w:p w14:paraId="588F8D14" w14:textId="77777777" w:rsidR="00276F17" w:rsidRDefault="00276F17" w:rsidP="00276F17"/>
    <w:p w14:paraId="16242E48" w14:textId="77777777" w:rsidR="00276F17" w:rsidRDefault="00276F17" w:rsidP="00276F17"/>
    <w:p w14:paraId="4F9A4C78" w14:textId="77777777" w:rsidR="00276F17" w:rsidRPr="00D05082" w:rsidRDefault="00276F17" w:rsidP="00276F17">
      <w:pPr>
        <w:pStyle w:val="Heading3"/>
        <w:rPr>
          <w:color w:val="000000" w:themeColor="text1"/>
        </w:rPr>
      </w:pPr>
      <w:r>
        <w:rPr>
          <w:color w:val="000000" w:themeColor="text1"/>
        </w:rPr>
        <w:t>1NC---L---</w:t>
      </w:r>
      <w:r w:rsidRPr="00D05082">
        <w:rPr>
          <w:color w:val="000000" w:themeColor="text1"/>
        </w:rPr>
        <w:t>Climate</w:t>
      </w:r>
      <w:r>
        <w:rPr>
          <w:color w:val="000000" w:themeColor="text1"/>
        </w:rPr>
        <w:t>/Green Tech</w:t>
      </w:r>
      <w:r w:rsidRPr="00D05082">
        <w:rPr>
          <w:color w:val="000000" w:themeColor="text1"/>
        </w:rPr>
        <w:t xml:space="preserve"> </w:t>
      </w:r>
    </w:p>
    <w:p w14:paraId="6D7467EA" w14:textId="77777777" w:rsidR="00276F17" w:rsidRPr="00D05082" w:rsidRDefault="00276F17" w:rsidP="00276F17">
      <w:pPr>
        <w:pStyle w:val="Heading4"/>
        <w:rPr>
          <w:b w:val="0"/>
          <w:bCs/>
          <w:color w:val="000000" w:themeColor="text1"/>
        </w:rPr>
      </w:pPr>
      <w:r w:rsidRPr="00D05082">
        <w:rPr>
          <w:color w:val="000000" w:themeColor="text1"/>
        </w:rPr>
        <w:t xml:space="preserve">The </w:t>
      </w:r>
      <w:proofErr w:type="spellStart"/>
      <w:r w:rsidRPr="00D05082">
        <w:rPr>
          <w:color w:val="000000" w:themeColor="text1"/>
        </w:rPr>
        <w:t>aff</w:t>
      </w:r>
      <w:proofErr w:type="spellEnd"/>
      <w:r w:rsidRPr="00D05082">
        <w:rPr>
          <w:color w:val="000000" w:themeColor="text1"/>
        </w:rPr>
        <w:t xml:space="preserve"> submits to paternalistic understandings of climate vulnerability, rendering those deemed vulnerable as </w:t>
      </w:r>
      <w:proofErr w:type="spellStart"/>
      <w:r w:rsidRPr="00D05082">
        <w:rPr>
          <w:color w:val="000000" w:themeColor="text1"/>
        </w:rPr>
        <w:t>ungrievable</w:t>
      </w:r>
      <w:proofErr w:type="spellEnd"/>
      <w:r w:rsidRPr="00D05082">
        <w:rPr>
          <w:color w:val="000000" w:themeColor="text1"/>
        </w:rPr>
        <w:t xml:space="preserve">                                                                      Springer 23 </w:t>
      </w:r>
      <w:r w:rsidRPr="00D05082">
        <w:rPr>
          <w:rStyle w:val="Style13ptBold"/>
          <w:color w:val="000000" w:themeColor="text1"/>
        </w:rPr>
        <w:t>(Springer Nature Limited, “Resisting climate change vulnerability: feminist and decolonial insights,” Nexis Uni Database, September 27</w:t>
      </w:r>
      <w:r w:rsidRPr="00D05082">
        <w:rPr>
          <w:rStyle w:val="Style13ptBold"/>
          <w:color w:val="000000" w:themeColor="text1"/>
          <w:vertAlign w:val="superscript"/>
        </w:rPr>
        <w:t>th</w:t>
      </w:r>
      <w:r w:rsidRPr="00D05082">
        <w:rPr>
          <w:rStyle w:val="Style13ptBold"/>
          <w:color w:val="000000" w:themeColor="text1"/>
        </w:rPr>
        <w:t xml:space="preserve">, 2023, </w:t>
      </w:r>
      <w:r>
        <w:rPr>
          <w:rStyle w:val="Style13ptBold"/>
          <w:color w:val="000000" w:themeColor="text1"/>
        </w:rPr>
        <w:t xml:space="preserve">via </w:t>
      </w:r>
      <w:proofErr w:type="spellStart"/>
      <w:r>
        <w:rPr>
          <w:rStyle w:val="Style13ptBold"/>
          <w:color w:val="000000" w:themeColor="text1"/>
        </w:rPr>
        <w:t>umich</w:t>
      </w:r>
      <w:proofErr w:type="spellEnd"/>
      <w:r>
        <w:rPr>
          <w:rStyle w:val="Style13ptBold"/>
          <w:color w:val="000000" w:themeColor="text1"/>
        </w:rPr>
        <w:t xml:space="preserve"> library system</w:t>
      </w:r>
      <w:r w:rsidRPr="00D05082">
        <w:rPr>
          <w:rStyle w:val="Style13ptBold"/>
          <w:color w:val="000000" w:themeColor="text1"/>
        </w:rPr>
        <w:t>//Accessed July 13</w:t>
      </w:r>
      <w:r w:rsidRPr="00D05082">
        <w:rPr>
          <w:rStyle w:val="Style13ptBold"/>
          <w:color w:val="000000" w:themeColor="text1"/>
          <w:vertAlign w:val="superscript"/>
        </w:rPr>
        <w:t>th</w:t>
      </w:r>
      <w:r w:rsidRPr="00D05082">
        <w:rPr>
          <w:rStyle w:val="Style13ptBold"/>
          <w:color w:val="000000" w:themeColor="text1"/>
        </w:rPr>
        <w:t xml:space="preserve">, 2024) </w:t>
      </w:r>
      <w:proofErr w:type="spellStart"/>
      <w:r w:rsidRPr="00D05082">
        <w:rPr>
          <w:rStyle w:val="Style13ptBold"/>
          <w:color w:val="000000" w:themeColor="text1"/>
        </w:rPr>
        <w:t>cpsw-sns</w:t>
      </w:r>
      <w:proofErr w:type="spellEnd"/>
    </w:p>
    <w:p w14:paraId="25C3716C" w14:textId="77777777" w:rsidR="00276F17" w:rsidRPr="005A2DD6" w:rsidRDefault="00276F17" w:rsidP="00276F17">
      <w:pPr>
        <w:rPr>
          <w:b/>
          <w:iCs/>
          <w:color w:val="000000" w:themeColor="text1"/>
          <w:u w:val="single"/>
          <w:bdr w:val="single" w:sz="8" w:space="0" w:color="auto"/>
        </w:rPr>
      </w:pPr>
      <w:r w:rsidRPr="00D05082">
        <w:rPr>
          <w:rStyle w:val="Emphasis"/>
          <w:color w:val="000000" w:themeColor="text1"/>
        </w:rPr>
        <w:t xml:space="preserve">Vulnerability is </w:t>
      </w:r>
      <w:r w:rsidRPr="00D05082">
        <w:rPr>
          <w:rStyle w:val="StyleUnderline"/>
          <w:color w:val="000000" w:themeColor="text1"/>
        </w:rPr>
        <w:t xml:space="preserve">an </w:t>
      </w:r>
      <w:r w:rsidRPr="00D05082">
        <w:rPr>
          <w:rStyle w:val="Emphasis"/>
          <w:color w:val="000000" w:themeColor="text1"/>
        </w:rPr>
        <w:t>interdisciplinary</w:t>
      </w:r>
      <w:r w:rsidRPr="00D05082">
        <w:rPr>
          <w:rStyle w:val="StyleUnderline"/>
          <w:color w:val="000000" w:themeColor="text1"/>
        </w:rPr>
        <w:t xml:space="preserve"> concept that is used widely in discussions of differential distribution of harm and risk. </w:t>
      </w:r>
      <w:r w:rsidRPr="005A2DD6">
        <w:rPr>
          <w:color w:val="000000" w:themeColor="text1"/>
          <w:sz w:val="14"/>
        </w:rPr>
        <w:t xml:space="preserve">The way that </w:t>
      </w:r>
      <w:r w:rsidRPr="00D05082">
        <w:rPr>
          <w:rStyle w:val="StyleUnderline"/>
          <w:color w:val="000000" w:themeColor="text1"/>
        </w:rPr>
        <w:t xml:space="preserve">vulnerability is </w:t>
      </w:r>
      <w:proofErr w:type="spellStart"/>
      <w:r w:rsidRPr="00D05082">
        <w:rPr>
          <w:rStyle w:val="StyleUnderline"/>
          <w:color w:val="000000" w:themeColor="text1"/>
        </w:rPr>
        <w:t>conceptualised</w:t>
      </w:r>
      <w:proofErr w:type="spellEnd"/>
      <w:r w:rsidRPr="00D05082">
        <w:rPr>
          <w:rStyle w:val="StyleUnderline"/>
          <w:color w:val="000000" w:themeColor="text1"/>
        </w:rPr>
        <w:t xml:space="preserve"> is important for how </w:t>
      </w:r>
      <w:r w:rsidRPr="00D05082">
        <w:rPr>
          <w:rStyle w:val="Emphasis"/>
          <w:color w:val="000000" w:themeColor="text1"/>
        </w:rPr>
        <w:t>this harm is understood to have been created,</w:t>
      </w:r>
      <w:r w:rsidRPr="005A2DD6">
        <w:rPr>
          <w:color w:val="000000" w:themeColor="text1"/>
          <w:sz w:val="14"/>
        </w:rPr>
        <w:t xml:space="preserve"> and therefore what action should be taken to reduce it (O’Brien </w:t>
      </w:r>
      <w:proofErr w:type="gramStart"/>
      <w:r w:rsidRPr="005A2DD6">
        <w:rPr>
          <w:color w:val="000000" w:themeColor="text1"/>
          <w:sz w:val="14"/>
        </w:rPr>
        <w:t>et al. )</w:t>
      </w:r>
      <w:proofErr w:type="gramEnd"/>
      <w:r w:rsidRPr="005A2DD6">
        <w:rPr>
          <w:color w:val="000000" w:themeColor="text1"/>
          <w:sz w:val="14"/>
        </w:rPr>
        <w:t xml:space="preserve">. Yet in a climate change context, understanding and contesting the meaning of vulnerability has proved extremely difficult. On the one hand, it is an increasingly </w:t>
      </w:r>
      <w:proofErr w:type="spellStart"/>
      <w:r w:rsidRPr="005A2DD6">
        <w:rPr>
          <w:color w:val="000000" w:themeColor="text1"/>
          <w:sz w:val="14"/>
        </w:rPr>
        <w:t>formalised</w:t>
      </w:r>
      <w:proofErr w:type="spellEnd"/>
      <w:r w:rsidRPr="005A2DD6">
        <w:rPr>
          <w:color w:val="000000" w:themeColor="text1"/>
          <w:sz w:val="14"/>
        </w:rPr>
        <w:t xml:space="preserve"> term that means something very specific scientifically and methodologically within the climate change institutions. On the other hand, </w:t>
      </w:r>
      <w:r w:rsidRPr="00D05082">
        <w:rPr>
          <w:rStyle w:val="StyleUnderline"/>
          <w:color w:val="000000" w:themeColor="text1"/>
        </w:rPr>
        <w:t>vulnerability is part of a discursive framework of risk that “denigrates large regions of the world as disease-ridden, poverty-stricken and disaster-prone”</w:t>
      </w:r>
      <w:r w:rsidRPr="005A2DD6">
        <w:rPr>
          <w:color w:val="000000" w:themeColor="text1"/>
          <w:sz w:val="14"/>
        </w:rPr>
        <w:t xml:space="preserve"> (</w:t>
      </w:r>
      <w:proofErr w:type="spellStart"/>
      <w:proofErr w:type="gramStart"/>
      <w:r w:rsidRPr="005A2DD6">
        <w:rPr>
          <w:color w:val="000000" w:themeColor="text1"/>
          <w:sz w:val="14"/>
        </w:rPr>
        <w:t>Bankoff</w:t>
      </w:r>
      <w:proofErr w:type="spellEnd"/>
      <w:r w:rsidRPr="005A2DD6">
        <w:rPr>
          <w:color w:val="000000" w:themeColor="text1"/>
          <w:sz w:val="14"/>
        </w:rPr>
        <w:t xml:space="preserve"> ,</w:t>
      </w:r>
      <w:proofErr w:type="gramEnd"/>
      <w:r w:rsidRPr="005A2DD6">
        <w:rPr>
          <w:color w:val="000000" w:themeColor="text1"/>
          <w:sz w:val="14"/>
        </w:rPr>
        <w:t xml:space="preserve"> 19). In this article, I show how </w:t>
      </w:r>
      <w:r w:rsidRPr="00D05082">
        <w:rPr>
          <w:rStyle w:val="StyleUnderline"/>
          <w:color w:val="000000" w:themeColor="text1"/>
        </w:rPr>
        <w:t>contestations into the scientific project have not sufficiently worked to address the colonial geographic imaginaries that underlie the discursive framework of vulnerability</w:t>
      </w:r>
      <w:r w:rsidRPr="005A2DD6">
        <w:rPr>
          <w:color w:val="000000" w:themeColor="text1"/>
          <w:sz w:val="14"/>
        </w:rPr>
        <w:t xml:space="preserve">. I suggest that </w:t>
      </w:r>
      <w:r w:rsidRPr="00D05082">
        <w:rPr>
          <w:rStyle w:val="StyleUnderline"/>
          <w:color w:val="000000" w:themeColor="text1"/>
        </w:rPr>
        <w:t>bringing together the work of critical adaptation studies (CAS) with the theoretical work of critical feminist and decolonial scholars offers one way to address this issue.</w:t>
      </w:r>
      <w:r w:rsidRPr="00D05082">
        <w:rPr>
          <w:color w:val="000000" w:themeColor="text1"/>
          <w:u w:val="single"/>
        </w:rPr>
        <w:t xml:space="preserve"> </w:t>
      </w:r>
      <w:r w:rsidRPr="00D05082">
        <w:rPr>
          <w:rStyle w:val="StyleUnderline"/>
          <w:color w:val="000000" w:themeColor="text1"/>
        </w:rPr>
        <w:t xml:space="preserve">The importance of vulnerability institutionally within climate change politics is </w:t>
      </w:r>
      <w:proofErr w:type="spellStart"/>
      <w:r w:rsidRPr="00D05082">
        <w:rPr>
          <w:rStyle w:val="StyleUnderline"/>
          <w:color w:val="000000" w:themeColor="text1"/>
        </w:rPr>
        <w:t>formalised</w:t>
      </w:r>
      <w:proofErr w:type="spellEnd"/>
      <w:r w:rsidRPr="00D05082">
        <w:rPr>
          <w:rStyle w:val="StyleUnderline"/>
          <w:color w:val="000000" w:themeColor="text1"/>
        </w:rPr>
        <w:t xml:space="preserve"> </w:t>
      </w:r>
      <w:r w:rsidRPr="005A2DD6">
        <w:rPr>
          <w:color w:val="000000" w:themeColor="text1"/>
          <w:sz w:val="14"/>
        </w:rPr>
        <w:t xml:space="preserve">within the United Nations Framework Convention on Climate Change (UNFCCC) and the Intergovernmental Panel on Climate Change (IPCC). Vulnerability’s institutional use is both to help identify the Article 2 objective of </w:t>
      </w:r>
      <w:proofErr w:type="spellStart"/>
      <w:r w:rsidRPr="005A2DD6">
        <w:rPr>
          <w:color w:val="000000" w:themeColor="text1"/>
          <w:sz w:val="14"/>
        </w:rPr>
        <w:t>stabilising</w:t>
      </w:r>
      <w:proofErr w:type="spellEnd"/>
      <w:r w:rsidRPr="005A2DD6">
        <w:rPr>
          <w:color w:val="000000" w:themeColor="text1"/>
          <w:sz w:val="14"/>
        </w:rPr>
        <w:t xml:space="preserve"> greenhouse gas concentrations to prevent “dangerous anthropogenic interference with the climate system” (</w:t>
      </w:r>
      <w:proofErr w:type="gramStart"/>
      <w:r w:rsidRPr="005A2DD6">
        <w:rPr>
          <w:color w:val="000000" w:themeColor="text1"/>
          <w:sz w:val="14"/>
        </w:rPr>
        <w:t>UNFCCC ,</w:t>
      </w:r>
      <w:proofErr w:type="gramEnd"/>
      <w:r w:rsidRPr="005A2DD6">
        <w:rPr>
          <w:color w:val="000000" w:themeColor="text1"/>
          <w:sz w:val="14"/>
        </w:rPr>
        <w:t xml:space="preserve"> Article 2) and enable comparability across regions, geographical areas, economic sectors, and states (UNFCCC , Article 4). Vulnerability is therefore important within the UNFCCC </w:t>
      </w:r>
      <w:r w:rsidRPr="00D05082">
        <w:rPr>
          <w:rStyle w:val="StyleUnderline"/>
          <w:color w:val="000000" w:themeColor="text1"/>
        </w:rPr>
        <w:t>due to its institutional link with resource distribution</w:t>
      </w:r>
      <w:r w:rsidRPr="005A2DD6">
        <w:rPr>
          <w:color w:val="000000" w:themeColor="text1"/>
          <w:sz w:val="14"/>
        </w:rPr>
        <w:t xml:space="preserve">, for example, through the Green Climate Fund (GCF). </w:t>
      </w:r>
      <w:r w:rsidRPr="00D05082">
        <w:rPr>
          <w:rStyle w:val="StyleUnderline"/>
          <w:color w:val="000000" w:themeColor="text1"/>
        </w:rPr>
        <w:t xml:space="preserve">This importance makes it a key interest for </w:t>
      </w:r>
      <w:r w:rsidRPr="005A2DD6">
        <w:rPr>
          <w:color w:val="000000" w:themeColor="text1"/>
          <w:sz w:val="14"/>
        </w:rPr>
        <w:t xml:space="preserve">IPCC Working Group II (WGII) </w:t>
      </w:r>
      <w:r w:rsidRPr="00D05082">
        <w:rPr>
          <w:rStyle w:val="StyleUnderline"/>
          <w:color w:val="000000" w:themeColor="text1"/>
        </w:rPr>
        <w:t>and a chapter heading in their reports alongside ‘</w:t>
      </w:r>
      <w:proofErr w:type="gramStart"/>
      <w:r w:rsidRPr="00D05082">
        <w:rPr>
          <w:rStyle w:val="StyleUnderline"/>
          <w:color w:val="000000" w:themeColor="text1"/>
        </w:rPr>
        <w:t>impacts’</w:t>
      </w:r>
      <w:proofErr w:type="gramEnd"/>
      <w:r w:rsidRPr="00D05082">
        <w:rPr>
          <w:rStyle w:val="StyleUnderline"/>
          <w:color w:val="000000" w:themeColor="text1"/>
        </w:rPr>
        <w:t xml:space="preserve"> and ‘adaptation’. It is also used strategically by climate justice advocates and high-ambition Global South states</w:t>
      </w:r>
      <w:r w:rsidRPr="005A2DD6">
        <w:rPr>
          <w:color w:val="000000" w:themeColor="text1"/>
          <w:sz w:val="14"/>
        </w:rPr>
        <w:t xml:space="preserve"> through coalitions such as the Alliance of Small Island States (AOSIS) and the Climate Vulnerable Forum (CVF). The </w:t>
      </w:r>
      <w:r w:rsidRPr="00D05082">
        <w:rPr>
          <w:rStyle w:val="StyleUnderline"/>
          <w:color w:val="000000" w:themeColor="text1"/>
        </w:rPr>
        <w:t>scientific literature that dominates climate change knowledge production on vulnerability understands it as a positivist concept. Vulnerability is framed as a measurable phenomenon that can be used to quantify which states and regions are most exposed to the impacts of climate changes in relation to their ability to adapt to these impacts.</w:t>
      </w:r>
      <w:r w:rsidRPr="005A2DD6">
        <w:rPr>
          <w:color w:val="000000" w:themeColor="text1"/>
          <w:sz w:val="14"/>
        </w:rPr>
        <w:t xml:space="preserve"> However, vulnerability is also a highly contested term, creating a huge literature on the topic from a wide range of theoretical angles (review articles include </w:t>
      </w:r>
      <w:proofErr w:type="gramStart"/>
      <w:r w:rsidRPr="005A2DD6">
        <w:rPr>
          <w:color w:val="000000" w:themeColor="text1"/>
          <w:sz w:val="14"/>
        </w:rPr>
        <w:t>Adger ;</w:t>
      </w:r>
      <w:proofErr w:type="gramEnd"/>
      <w:r w:rsidRPr="005A2DD6">
        <w:rPr>
          <w:color w:val="000000" w:themeColor="text1"/>
          <w:sz w:val="14"/>
        </w:rPr>
        <w:t xml:space="preserve"> </w:t>
      </w:r>
      <w:proofErr w:type="spellStart"/>
      <w:r w:rsidRPr="005A2DD6">
        <w:rPr>
          <w:color w:val="000000" w:themeColor="text1"/>
          <w:sz w:val="14"/>
        </w:rPr>
        <w:t>Füssel</w:t>
      </w:r>
      <w:proofErr w:type="spellEnd"/>
      <w:r w:rsidRPr="005A2DD6">
        <w:rPr>
          <w:color w:val="000000" w:themeColor="text1"/>
          <w:sz w:val="14"/>
        </w:rPr>
        <w:t xml:space="preserve"> ; Methmann and </w:t>
      </w:r>
      <w:proofErr w:type="spellStart"/>
      <w:r w:rsidRPr="005A2DD6">
        <w:rPr>
          <w:color w:val="000000" w:themeColor="text1"/>
          <w:sz w:val="14"/>
        </w:rPr>
        <w:t>Oels</w:t>
      </w:r>
      <w:proofErr w:type="spellEnd"/>
      <w:r w:rsidRPr="005A2DD6">
        <w:rPr>
          <w:color w:val="000000" w:themeColor="text1"/>
          <w:sz w:val="14"/>
        </w:rPr>
        <w:t xml:space="preserve"> ). The importance of the concept institutionally means that significant research attention has been paid to advancing how climate change vulnerability can best be </w:t>
      </w:r>
      <w:proofErr w:type="spellStart"/>
      <w:r w:rsidRPr="005A2DD6">
        <w:rPr>
          <w:color w:val="000000" w:themeColor="text1"/>
          <w:sz w:val="14"/>
        </w:rPr>
        <w:t>conceptualised</w:t>
      </w:r>
      <w:proofErr w:type="spellEnd"/>
      <w:r w:rsidRPr="005A2DD6">
        <w:rPr>
          <w:color w:val="000000" w:themeColor="text1"/>
          <w:sz w:val="14"/>
        </w:rPr>
        <w:t xml:space="preserve"> </w:t>
      </w:r>
      <w:proofErr w:type="gramStart"/>
      <w:r w:rsidRPr="005A2DD6">
        <w:rPr>
          <w:color w:val="000000" w:themeColor="text1"/>
          <w:sz w:val="14"/>
        </w:rPr>
        <w:t>in order to</w:t>
      </w:r>
      <w:proofErr w:type="gramEnd"/>
      <w:r w:rsidRPr="005A2DD6">
        <w:rPr>
          <w:color w:val="000000" w:themeColor="text1"/>
          <w:sz w:val="14"/>
        </w:rPr>
        <w:t xml:space="preserve"> enable accurate measurement and indexing of global vulnerabilities. There have been two key interventions into this ‘scientific’ </w:t>
      </w:r>
      <w:r w:rsidRPr="00D05082">
        <w:rPr>
          <w:rStyle w:val="StyleUnderline"/>
          <w:color w:val="000000" w:themeColor="text1"/>
        </w:rPr>
        <w:t>understanding of vulnerability developed in the institutions that have expanded from the biophysical understanding of vulnerability as primarily related to sea level rise that dominated in the first IPCC reports</w:t>
      </w:r>
      <w:r w:rsidRPr="005A2DD6">
        <w:rPr>
          <w:color w:val="000000" w:themeColor="text1"/>
          <w:sz w:val="14"/>
        </w:rPr>
        <w:t xml:space="preserve">. Firstly, the ‘social vulnerability’ literature has expanded how vulnerability should be understood, beyond the biophysical effects of climate change and into more consideration of the social factors that affect adaptive capacity (Bohle </w:t>
      </w:r>
      <w:proofErr w:type="gramStart"/>
      <w:r w:rsidRPr="005A2DD6">
        <w:rPr>
          <w:color w:val="000000" w:themeColor="text1"/>
          <w:sz w:val="14"/>
        </w:rPr>
        <w:t>et al. ;</w:t>
      </w:r>
      <w:proofErr w:type="gramEnd"/>
      <w:r w:rsidRPr="005A2DD6">
        <w:rPr>
          <w:color w:val="000000" w:themeColor="text1"/>
          <w:sz w:val="14"/>
        </w:rPr>
        <w:t xml:space="preserve"> Adger ). </w:t>
      </w:r>
      <w:r w:rsidRPr="00D05082">
        <w:rPr>
          <w:rStyle w:val="StyleUnderline"/>
          <w:color w:val="000000" w:themeColor="text1"/>
        </w:rPr>
        <w:t xml:space="preserve">Secondly, there has been </w:t>
      </w:r>
      <w:r w:rsidRPr="00D05082">
        <w:rPr>
          <w:rStyle w:val="Emphasis"/>
          <w:color w:val="000000" w:themeColor="text1"/>
        </w:rPr>
        <w:t>a feminist intervention that has expanded who should be considered vulnerable</w:t>
      </w:r>
      <w:r w:rsidRPr="00D05082">
        <w:rPr>
          <w:rStyle w:val="StyleUnderline"/>
          <w:color w:val="000000" w:themeColor="text1"/>
        </w:rPr>
        <w:t xml:space="preserve">, to </w:t>
      </w:r>
      <w:r w:rsidRPr="00D05082">
        <w:rPr>
          <w:rStyle w:val="Emphasis"/>
          <w:color w:val="000000" w:themeColor="text1"/>
        </w:rPr>
        <w:t>move away from state-level analysis</w:t>
      </w:r>
      <w:r w:rsidRPr="00D05082">
        <w:rPr>
          <w:rStyle w:val="StyleUnderline"/>
          <w:color w:val="000000" w:themeColor="text1"/>
        </w:rPr>
        <w:t xml:space="preserve"> and to include considerations of gender and </w:t>
      </w:r>
      <w:proofErr w:type="spellStart"/>
      <w:r w:rsidRPr="00D05082">
        <w:rPr>
          <w:rStyle w:val="StyleUnderline"/>
          <w:color w:val="000000" w:themeColor="text1"/>
        </w:rPr>
        <w:t>marginalised</w:t>
      </w:r>
      <w:proofErr w:type="spellEnd"/>
      <w:r w:rsidRPr="00D05082">
        <w:rPr>
          <w:rStyle w:val="StyleUnderline"/>
          <w:color w:val="000000" w:themeColor="text1"/>
        </w:rPr>
        <w:t xml:space="preserve"> groups </w:t>
      </w:r>
      <w:r w:rsidRPr="005A2DD6">
        <w:rPr>
          <w:color w:val="000000" w:themeColor="text1"/>
          <w:sz w:val="14"/>
        </w:rPr>
        <w:t>(</w:t>
      </w:r>
      <w:proofErr w:type="gramStart"/>
      <w:r w:rsidRPr="005A2DD6">
        <w:rPr>
          <w:color w:val="000000" w:themeColor="text1"/>
          <w:sz w:val="14"/>
        </w:rPr>
        <w:t>Fordham ;</w:t>
      </w:r>
      <w:proofErr w:type="gramEnd"/>
      <w:r w:rsidRPr="005A2DD6">
        <w:rPr>
          <w:color w:val="000000" w:themeColor="text1"/>
          <w:sz w:val="14"/>
        </w:rPr>
        <w:t xml:space="preserve"> Bunce and Ford ). However, these two interventions have afforded less research attention to historical and discursive questions of why certain groups are perceived as vulnerable, or how vulnerability is created and maintained (Quealy and </w:t>
      </w:r>
      <w:proofErr w:type="gramStart"/>
      <w:r w:rsidRPr="005A2DD6">
        <w:rPr>
          <w:color w:val="000000" w:themeColor="text1"/>
          <w:sz w:val="14"/>
        </w:rPr>
        <w:t>Yates ;</w:t>
      </w:r>
      <w:proofErr w:type="gramEnd"/>
      <w:r w:rsidRPr="005A2DD6">
        <w:rPr>
          <w:color w:val="000000" w:themeColor="text1"/>
          <w:sz w:val="14"/>
        </w:rPr>
        <w:t xml:space="preserve"> Ribot , ). The developing field of critical adaptation studies goes some way to addressing this problem of a </w:t>
      </w:r>
      <w:proofErr w:type="spellStart"/>
      <w:r w:rsidRPr="005A2DD6">
        <w:rPr>
          <w:color w:val="000000" w:themeColor="text1"/>
          <w:sz w:val="14"/>
        </w:rPr>
        <w:t>depoliticised</w:t>
      </w:r>
      <w:proofErr w:type="spellEnd"/>
      <w:r w:rsidRPr="005A2DD6">
        <w:rPr>
          <w:color w:val="000000" w:themeColor="text1"/>
          <w:sz w:val="14"/>
        </w:rPr>
        <w:t xml:space="preserve"> and technocratic scientific </w:t>
      </w:r>
      <w:proofErr w:type="spellStart"/>
      <w:r w:rsidRPr="005A2DD6">
        <w:rPr>
          <w:color w:val="000000" w:themeColor="text1"/>
          <w:sz w:val="14"/>
        </w:rPr>
        <w:t>conceptualisation</w:t>
      </w:r>
      <w:proofErr w:type="spellEnd"/>
      <w:r w:rsidRPr="005A2DD6">
        <w:rPr>
          <w:color w:val="000000" w:themeColor="text1"/>
          <w:sz w:val="14"/>
        </w:rPr>
        <w:t xml:space="preserve"> by tackling questions of power and politics. Rather than only asking how vulnerability should be measured and who should be included in research, CAS asks how vulnerability is produced and </w:t>
      </w:r>
      <w:proofErr w:type="spellStart"/>
      <w:r w:rsidRPr="005A2DD6">
        <w:rPr>
          <w:color w:val="000000" w:themeColor="text1"/>
          <w:sz w:val="14"/>
        </w:rPr>
        <w:t>operationalised</w:t>
      </w:r>
      <w:proofErr w:type="spellEnd"/>
      <w:r w:rsidRPr="005A2DD6">
        <w:rPr>
          <w:color w:val="000000" w:themeColor="text1"/>
          <w:sz w:val="14"/>
        </w:rPr>
        <w:t xml:space="preserve"> through climate change politics itself. CAS asks how formal adaptation projects reproduce power relations through resource distribution (</w:t>
      </w:r>
      <w:proofErr w:type="gramStart"/>
      <w:r w:rsidRPr="005A2DD6">
        <w:rPr>
          <w:color w:val="000000" w:themeColor="text1"/>
          <w:sz w:val="14"/>
        </w:rPr>
        <w:t>Mikulewicz )</w:t>
      </w:r>
      <w:proofErr w:type="gramEnd"/>
      <w:r w:rsidRPr="005A2DD6">
        <w:rPr>
          <w:color w:val="000000" w:themeColor="text1"/>
          <w:sz w:val="14"/>
        </w:rPr>
        <w:t xml:space="preserve">, and further embed dynamics of power and knowledge (Nightingale ), and </w:t>
      </w:r>
      <w:proofErr w:type="spellStart"/>
      <w:r w:rsidRPr="005A2DD6">
        <w:rPr>
          <w:color w:val="000000" w:themeColor="text1"/>
          <w:sz w:val="14"/>
        </w:rPr>
        <w:t>racialised</w:t>
      </w:r>
      <w:proofErr w:type="spellEnd"/>
      <w:r w:rsidRPr="005A2DD6">
        <w:rPr>
          <w:color w:val="000000" w:themeColor="text1"/>
          <w:sz w:val="14"/>
        </w:rPr>
        <w:t xml:space="preserve"> </w:t>
      </w:r>
      <w:proofErr w:type="spellStart"/>
      <w:r w:rsidRPr="005A2DD6">
        <w:rPr>
          <w:color w:val="000000" w:themeColor="text1"/>
          <w:sz w:val="14"/>
        </w:rPr>
        <w:t>marginalisation</w:t>
      </w:r>
      <w:proofErr w:type="spellEnd"/>
      <w:r w:rsidRPr="005A2DD6">
        <w:rPr>
          <w:color w:val="000000" w:themeColor="text1"/>
          <w:sz w:val="14"/>
        </w:rPr>
        <w:t xml:space="preserve"> (Hardy et al. ). However, as this work is primarily </w:t>
      </w:r>
      <w:proofErr w:type="spellStart"/>
      <w:r w:rsidRPr="005A2DD6">
        <w:rPr>
          <w:color w:val="000000" w:themeColor="text1"/>
          <w:sz w:val="14"/>
        </w:rPr>
        <w:t>focussed</w:t>
      </w:r>
      <w:proofErr w:type="spellEnd"/>
      <w:r w:rsidRPr="005A2DD6">
        <w:rPr>
          <w:color w:val="000000" w:themeColor="text1"/>
          <w:sz w:val="14"/>
        </w:rPr>
        <w:t xml:space="preserve"> on contesting the scientific </w:t>
      </w:r>
      <w:proofErr w:type="spellStart"/>
      <w:r w:rsidRPr="005A2DD6">
        <w:rPr>
          <w:color w:val="000000" w:themeColor="text1"/>
          <w:sz w:val="14"/>
        </w:rPr>
        <w:t>conceptualisation</w:t>
      </w:r>
      <w:proofErr w:type="spellEnd"/>
      <w:r w:rsidRPr="005A2DD6">
        <w:rPr>
          <w:color w:val="000000" w:themeColor="text1"/>
          <w:sz w:val="14"/>
        </w:rPr>
        <w:t xml:space="preserve"> of vulnerability, it has left the discursive framework of vulnerability largely unchallenged. This </w:t>
      </w:r>
      <w:r w:rsidRPr="00D05082">
        <w:rPr>
          <w:rStyle w:val="StyleUnderline"/>
          <w:color w:val="000000" w:themeColor="text1"/>
        </w:rPr>
        <w:t>discursive framework of vulnerability rests upon colonial imaginative geographies of places and people, that work to enable an acceptance of some vulnerabilities and harms as ‘natural’ rather than political</w:t>
      </w:r>
      <w:r w:rsidRPr="005A2DD6">
        <w:rPr>
          <w:color w:val="000000" w:themeColor="text1"/>
          <w:sz w:val="14"/>
        </w:rPr>
        <w:t xml:space="preserve"> (</w:t>
      </w:r>
      <w:proofErr w:type="gramStart"/>
      <w:r w:rsidRPr="005A2DD6">
        <w:rPr>
          <w:color w:val="000000" w:themeColor="text1"/>
          <w:sz w:val="14"/>
        </w:rPr>
        <w:t>Sultana ;</w:t>
      </w:r>
      <w:proofErr w:type="gramEnd"/>
      <w:r w:rsidRPr="005A2DD6">
        <w:rPr>
          <w:color w:val="000000" w:themeColor="text1"/>
          <w:sz w:val="14"/>
        </w:rPr>
        <w:t xml:space="preserve"> Weatherill ). </w:t>
      </w:r>
      <w:r w:rsidRPr="00D05082">
        <w:rPr>
          <w:rStyle w:val="StyleUnderline"/>
          <w:color w:val="000000" w:themeColor="text1"/>
        </w:rPr>
        <w:t xml:space="preserve">Without an interrogation of the underlying assumptions that vulnerability is inherent to certain people, races, or genders, critical work on vulnerability will continue to reproduce these colonial imaginaries that </w:t>
      </w:r>
      <w:proofErr w:type="spellStart"/>
      <w:r w:rsidRPr="00D05082">
        <w:rPr>
          <w:rStyle w:val="StyleUnderline"/>
          <w:color w:val="000000" w:themeColor="text1"/>
        </w:rPr>
        <w:t>naturalise</w:t>
      </w:r>
      <w:proofErr w:type="spellEnd"/>
      <w:r w:rsidRPr="00D05082">
        <w:rPr>
          <w:rStyle w:val="StyleUnderline"/>
          <w:color w:val="000000" w:themeColor="text1"/>
        </w:rPr>
        <w:t xml:space="preserve"> and justify the continued production of vulnerability</w:t>
      </w:r>
      <w:r w:rsidRPr="005A2DD6">
        <w:rPr>
          <w:color w:val="000000" w:themeColor="text1"/>
          <w:sz w:val="14"/>
        </w:rPr>
        <w:t xml:space="preserve">. In this article, I suggest that more attention should be paid to the resistance work of critical feminist and decolonial scholars, particularly the work of those who are themselves deemed vulnerable. This work addresses the </w:t>
      </w:r>
      <w:r w:rsidRPr="00D05082">
        <w:rPr>
          <w:rStyle w:val="StyleUnderline"/>
          <w:color w:val="000000" w:themeColor="text1"/>
        </w:rPr>
        <w:t xml:space="preserve">coloniality of vulnerability discourse and therefore helps to question the gendered and </w:t>
      </w:r>
      <w:proofErr w:type="spellStart"/>
      <w:r w:rsidRPr="00D05082">
        <w:rPr>
          <w:rStyle w:val="StyleUnderline"/>
          <w:color w:val="000000" w:themeColor="text1"/>
        </w:rPr>
        <w:t>racialised</w:t>
      </w:r>
      <w:proofErr w:type="spellEnd"/>
      <w:r w:rsidRPr="00D05082">
        <w:rPr>
          <w:rStyle w:val="StyleUnderline"/>
          <w:color w:val="000000" w:themeColor="text1"/>
        </w:rPr>
        <w:t xml:space="preserve"> assumptions that underlie it.</w:t>
      </w:r>
      <w:r w:rsidRPr="005A2DD6">
        <w:rPr>
          <w:color w:val="000000" w:themeColor="text1"/>
          <w:sz w:val="14"/>
        </w:rPr>
        <w:t xml:space="preserve"> </w:t>
      </w:r>
      <w:r w:rsidRPr="00D05082">
        <w:rPr>
          <w:rStyle w:val="StyleUnderline"/>
          <w:color w:val="000000" w:themeColor="text1"/>
        </w:rPr>
        <w:t>Rethinking climate change vulnerability from the position of resistance therefore enables a challenge to what Judith Butler calls the ‘First World fantasies’ of invulnerability (</w:t>
      </w:r>
      <w:proofErr w:type="gramStart"/>
      <w:r w:rsidRPr="00D05082">
        <w:rPr>
          <w:rStyle w:val="StyleUnderline"/>
          <w:color w:val="000000" w:themeColor="text1"/>
        </w:rPr>
        <w:t>Butler )</w:t>
      </w:r>
      <w:proofErr w:type="gramEnd"/>
      <w:r w:rsidRPr="00D05082">
        <w:rPr>
          <w:rStyle w:val="StyleUnderline"/>
          <w:color w:val="000000" w:themeColor="text1"/>
        </w:rPr>
        <w:t xml:space="preserve"> that underlie the scientific vulnerability research.</w:t>
      </w:r>
      <w:r w:rsidRPr="00D05082">
        <w:rPr>
          <w:color w:val="000000" w:themeColor="text1"/>
          <w:u w:val="single"/>
        </w:rPr>
        <w:t xml:space="preserve"> </w:t>
      </w:r>
      <w:r w:rsidRPr="005A2DD6">
        <w:rPr>
          <w:color w:val="000000" w:themeColor="text1"/>
          <w:sz w:val="14"/>
        </w:rPr>
        <w:t xml:space="preserve">The first section of this article discusses institutional debates around vulnerability, namely how it should be measured, and who should be the focus of analysis. This is followed by a section on CAS, a relatively new field that has sought to </w:t>
      </w:r>
      <w:proofErr w:type="spellStart"/>
      <w:r w:rsidRPr="005A2DD6">
        <w:rPr>
          <w:color w:val="000000" w:themeColor="text1"/>
          <w:sz w:val="14"/>
        </w:rPr>
        <w:t>politicise</w:t>
      </w:r>
      <w:proofErr w:type="spellEnd"/>
      <w:r w:rsidRPr="005A2DD6">
        <w:rPr>
          <w:color w:val="000000" w:themeColor="text1"/>
          <w:sz w:val="14"/>
        </w:rPr>
        <w:t xml:space="preserve"> vulnerability, and a section on the critical feminist and decolonial literature that provides theoretical tools to uncover the politics of vulnerability discourse. Finally, building upon this literature, the article discusses potential avenues of further research brought by these perspectives, that </w:t>
      </w:r>
      <w:proofErr w:type="gramStart"/>
      <w:r w:rsidRPr="005A2DD6">
        <w:rPr>
          <w:color w:val="000000" w:themeColor="text1"/>
          <w:sz w:val="14"/>
        </w:rPr>
        <w:t>open up</w:t>
      </w:r>
      <w:proofErr w:type="gramEnd"/>
      <w:r w:rsidRPr="005A2DD6">
        <w:rPr>
          <w:color w:val="000000" w:themeColor="text1"/>
          <w:sz w:val="14"/>
        </w:rPr>
        <w:t xml:space="preserve"> new ways of thinking about climate change vulnerability. I contend that </w:t>
      </w:r>
      <w:r w:rsidRPr="00D05082">
        <w:rPr>
          <w:rStyle w:val="StyleUnderline"/>
          <w:color w:val="000000" w:themeColor="text1"/>
        </w:rPr>
        <w:t xml:space="preserve">applying critical feminist and decolonial insights into vulnerability to climate change shows that </w:t>
      </w:r>
      <w:r w:rsidRPr="00D05082">
        <w:rPr>
          <w:rStyle w:val="Emphasis"/>
          <w:color w:val="000000" w:themeColor="text1"/>
        </w:rPr>
        <w:t>climate change is a form of violence that relies upon assumptions</w:t>
      </w:r>
      <w:r w:rsidRPr="00D05082">
        <w:rPr>
          <w:rStyle w:val="StyleUnderline"/>
          <w:color w:val="000000" w:themeColor="text1"/>
        </w:rPr>
        <w:t xml:space="preserve"> that those hurt will be </w:t>
      </w:r>
      <w:r w:rsidRPr="00D05082">
        <w:rPr>
          <w:rStyle w:val="Emphasis"/>
          <w:color w:val="000000" w:themeColor="text1"/>
        </w:rPr>
        <w:t>the globally disposable;</w:t>
      </w:r>
      <w:r w:rsidRPr="00D05082">
        <w:rPr>
          <w:rStyle w:val="StyleUnderline"/>
          <w:color w:val="000000" w:themeColor="text1"/>
        </w:rPr>
        <w:t xml:space="preserve"> the people </w:t>
      </w:r>
      <w:proofErr w:type="spellStart"/>
      <w:r w:rsidRPr="00D05082">
        <w:rPr>
          <w:rStyle w:val="StyleUnderline"/>
          <w:color w:val="000000" w:themeColor="text1"/>
        </w:rPr>
        <w:t>racialised</w:t>
      </w:r>
      <w:proofErr w:type="spellEnd"/>
      <w:r w:rsidRPr="00D05082">
        <w:rPr>
          <w:rStyle w:val="StyleUnderline"/>
          <w:color w:val="000000" w:themeColor="text1"/>
        </w:rPr>
        <w:t xml:space="preserve"> and </w:t>
      </w:r>
      <w:r w:rsidRPr="00D05082">
        <w:rPr>
          <w:rStyle w:val="Emphasis"/>
          <w:color w:val="000000" w:themeColor="text1"/>
        </w:rPr>
        <w:t xml:space="preserve">gendered as </w:t>
      </w:r>
      <w:proofErr w:type="spellStart"/>
      <w:r w:rsidRPr="00D05082">
        <w:rPr>
          <w:rStyle w:val="Emphasis"/>
          <w:color w:val="000000" w:themeColor="text1"/>
        </w:rPr>
        <w:t>ungrievable</w:t>
      </w:r>
      <w:proofErr w:type="spellEnd"/>
      <w:r w:rsidRPr="005A2DD6">
        <w:rPr>
          <w:color w:val="000000" w:themeColor="text1"/>
          <w:sz w:val="14"/>
        </w:rPr>
        <w:t xml:space="preserve"> (</w:t>
      </w:r>
      <w:proofErr w:type="gramStart"/>
      <w:r w:rsidRPr="005A2DD6">
        <w:rPr>
          <w:color w:val="000000" w:themeColor="text1"/>
          <w:sz w:val="14"/>
        </w:rPr>
        <w:t>Butler )</w:t>
      </w:r>
      <w:proofErr w:type="gramEnd"/>
      <w:r w:rsidRPr="005A2DD6">
        <w:rPr>
          <w:color w:val="000000" w:themeColor="text1"/>
          <w:sz w:val="14"/>
        </w:rPr>
        <w:t xml:space="preserve">. </w:t>
      </w:r>
      <w:r w:rsidRPr="00D05082">
        <w:rPr>
          <w:rStyle w:val="StyleUnderline"/>
          <w:color w:val="000000" w:themeColor="text1"/>
        </w:rPr>
        <w:t xml:space="preserve">The </w:t>
      </w:r>
      <w:r w:rsidRPr="00D05082">
        <w:rPr>
          <w:rStyle w:val="Emphasis"/>
          <w:color w:val="000000" w:themeColor="text1"/>
        </w:rPr>
        <w:t>inclusion of these insights</w:t>
      </w:r>
      <w:r w:rsidRPr="00D05082">
        <w:rPr>
          <w:rStyle w:val="StyleUnderline"/>
          <w:color w:val="000000" w:themeColor="text1"/>
        </w:rPr>
        <w:t xml:space="preserve"> into critical climate change literature would </w:t>
      </w:r>
      <w:proofErr w:type="gramStart"/>
      <w:r w:rsidRPr="00D05082">
        <w:rPr>
          <w:rStyle w:val="Emphasis"/>
          <w:color w:val="000000" w:themeColor="text1"/>
        </w:rPr>
        <w:t>open up</w:t>
      </w:r>
      <w:proofErr w:type="gramEnd"/>
      <w:r w:rsidRPr="00D05082">
        <w:rPr>
          <w:rStyle w:val="Emphasis"/>
          <w:color w:val="000000" w:themeColor="text1"/>
        </w:rPr>
        <w:t xml:space="preserve"> space for challenging the ongoing paternalism and coloniality of climate change politics. </w:t>
      </w:r>
      <w:r w:rsidRPr="005A2DD6">
        <w:rPr>
          <w:color w:val="000000" w:themeColor="text1"/>
          <w:sz w:val="14"/>
        </w:rPr>
        <w:t xml:space="preserve">Vulnerability in climate change politics: contestation </w:t>
      </w:r>
      <w:r w:rsidRPr="00D05082">
        <w:rPr>
          <w:rStyle w:val="StyleUnderline"/>
          <w:color w:val="000000" w:themeColor="text1"/>
        </w:rPr>
        <w:t xml:space="preserve">Within climate change politics, vulnerability started as a primarily biophysical and socioeconomic concept. </w:t>
      </w:r>
      <w:r w:rsidRPr="005A2DD6">
        <w:rPr>
          <w:color w:val="000000" w:themeColor="text1"/>
          <w:sz w:val="14"/>
        </w:rPr>
        <w:t xml:space="preserve">In the earliest IPCC reports, vulnerability was mostly used in relation to sea level rise, so it was islands and low-lying regions that were quickly identified as the ‘most vulnerable’ to climate change. </w:t>
      </w:r>
      <w:r w:rsidRPr="00D05082">
        <w:rPr>
          <w:rStyle w:val="StyleUnderline"/>
          <w:color w:val="000000" w:themeColor="text1"/>
        </w:rPr>
        <w:t>Socioeconomic factors were also included in this early understanding, reflecting an assumption that development status and vulnerability must be related.</w:t>
      </w:r>
      <w:r w:rsidRPr="005A2DD6">
        <w:rPr>
          <w:color w:val="000000" w:themeColor="text1"/>
          <w:sz w:val="14"/>
        </w:rPr>
        <w:t xml:space="preserve"> The complexity of vulnerability has increased over time to a much broader understanding that includes developmental and governance indicators. This broadening has occurred in two directions: an expansion of how vulnerability should be measured, and who this measurement should scale to include. Attempts at </w:t>
      </w:r>
      <w:r w:rsidRPr="00D05082">
        <w:rPr>
          <w:rStyle w:val="StyleUnderline"/>
          <w:color w:val="000000" w:themeColor="text1"/>
        </w:rPr>
        <w:t>translating vulnerability into a positivist concept have proven extremely difficult</w:t>
      </w:r>
      <w:r w:rsidRPr="005A2DD6">
        <w:rPr>
          <w:color w:val="000000" w:themeColor="text1"/>
          <w:sz w:val="14"/>
        </w:rPr>
        <w:t xml:space="preserve">, “we question the very possibility of reducing complex social–ecological processes to numbers, or a number, given the diversity of spatiotemporal processes involved” (Barnett </w:t>
      </w:r>
      <w:proofErr w:type="gramStart"/>
      <w:r w:rsidRPr="005A2DD6">
        <w:rPr>
          <w:color w:val="000000" w:themeColor="text1"/>
          <w:sz w:val="14"/>
        </w:rPr>
        <w:t>et al. ,</w:t>
      </w:r>
      <w:proofErr w:type="gramEnd"/>
      <w:r w:rsidRPr="005A2DD6">
        <w:rPr>
          <w:color w:val="000000" w:themeColor="text1"/>
          <w:sz w:val="14"/>
        </w:rPr>
        <w:t xml:space="preserve"> 115). Yet the formal requirement for comparable vulnerability assessments remains in place, so interventions and debates around how vulnerability should be measured continue. However, paradoxically, the majority of vulnerability assessment research does not itself engage with theory, meaning that this literature “spin[s] in circles: researchers repeatedly conduct similar analyses in different geographical settings with inconsistent or incommensurable findings” (</w:t>
      </w:r>
      <w:proofErr w:type="spellStart"/>
      <w:r w:rsidRPr="005A2DD6">
        <w:rPr>
          <w:color w:val="000000" w:themeColor="text1"/>
          <w:sz w:val="14"/>
        </w:rPr>
        <w:t>Kuhlicke</w:t>
      </w:r>
      <w:proofErr w:type="spellEnd"/>
      <w:r w:rsidRPr="005A2DD6">
        <w:rPr>
          <w:color w:val="000000" w:themeColor="text1"/>
          <w:sz w:val="14"/>
        </w:rPr>
        <w:t xml:space="preserve"> </w:t>
      </w:r>
      <w:proofErr w:type="gramStart"/>
      <w:r w:rsidRPr="005A2DD6">
        <w:rPr>
          <w:color w:val="000000" w:themeColor="text1"/>
          <w:sz w:val="14"/>
        </w:rPr>
        <w:t>et al. ,</w:t>
      </w:r>
      <w:proofErr w:type="gramEnd"/>
      <w:r w:rsidRPr="005A2DD6">
        <w:rPr>
          <w:color w:val="000000" w:themeColor="text1"/>
          <w:sz w:val="14"/>
        </w:rPr>
        <w:t xml:space="preserve"> 10). Instead of theoretical engagement, this literature will often include a citation of the IPCC definition, meaning that the IPCC’s framing of vulnerability is extremely important. The first IPCC example of an attempt at ranking states according to vulnerability omitted developed states from consideration on the basis of their assumed invulnerability (IPCC </w:t>
      </w:r>
      <w:proofErr w:type="gramStart"/>
      <w:r w:rsidRPr="005A2DD6">
        <w:rPr>
          <w:color w:val="000000" w:themeColor="text1"/>
          <w:sz w:val="14"/>
        </w:rPr>
        <w:t>WGII ,</w:t>
      </w:r>
      <w:proofErr w:type="gramEnd"/>
      <w:r w:rsidRPr="005A2DD6">
        <w:rPr>
          <w:color w:val="000000" w:themeColor="text1"/>
          <w:sz w:val="14"/>
        </w:rPr>
        <w:t xml:space="preserve"> 2–20). This was followed by a seven-step methodology which again </w:t>
      </w:r>
      <w:proofErr w:type="spellStart"/>
      <w:r w:rsidRPr="005A2DD6">
        <w:rPr>
          <w:color w:val="000000" w:themeColor="text1"/>
          <w:sz w:val="14"/>
        </w:rPr>
        <w:t>focussed</w:t>
      </w:r>
      <w:proofErr w:type="spellEnd"/>
      <w:r w:rsidRPr="005A2DD6">
        <w:rPr>
          <w:color w:val="000000" w:themeColor="text1"/>
          <w:sz w:val="14"/>
        </w:rPr>
        <w:t xml:space="preserve"> on socioeconomic development and physical changes (</w:t>
      </w:r>
      <w:proofErr w:type="gramStart"/>
      <w:r w:rsidRPr="005A2DD6">
        <w:rPr>
          <w:color w:val="000000" w:themeColor="text1"/>
          <w:sz w:val="14"/>
        </w:rPr>
        <w:t>IPCC )</w:t>
      </w:r>
      <w:proofErr w:type="gramEnd"/>
      <w:r w:rsidRPr="005A2DD6">
        <w:rPr>
          <w:color w:val="000000" w:themeColor="text1"/>
          <w:sz w:val="14"/>
        </w:rPr>
        <w:t xml:space="preserve">. Over time, more indexes were developed, and their methodologies became increasingly </w:t>
      </w:r>
      <w:proofErr w:type="spellStart"/>
      <w:r w:rsidRPr="005A2DD6">
        <w:rPr>
          <w:color w:val="000000" w:themeColor="text1"/>
          <w:sz w:val="14"/>
        </w:rPr>
        <w:t>formalised</w:t>
      </w:r>
      <w:proofErr w:type="spellEnd"/>
      <w:r w:rsidRPr="005A2DD6">
        <w:rPr>
          <w:color w:val="000000" w:themeColor="text1"/>
          <w:sz w:val="14"/>
        </w:rPr>
        <w:t xml:space="preserve"> and intricate. The intervention of social vulnerability, which became prominent in the IPCC from AR3 (IPCC </w:t>
      </w:r>
      <w:proofErr w:type="gramStart"/>
      <w:r w:rsidRPr="005A2DD6">
        <w:rPr>
          <w:color w:val="000000" w:themeColor="text1"/>
          <w:sz w:val="14"/>
        </w:rPr>
        <w:t>WGII )</w:t>
      </w:r>
      <w:proofErr w:type="gramEnd"/>
      <w:r w:rsidRPr="005A2DD6">
        <w:rPr>
          <w:color w:val="000000" w:themeColor="text1"/>
          <w:sz w:val="14"/>
        </w:rPr>
        <w:t>, was intended to re/</w:t>
      </w:r>
      <w:proofErr w:type="spellStart"/>
      <w:r w:rsidRPr="005A2DD6">
        <w:rPr>
          <w:color w:val="000000" w:themeColor="text1"/>
          <w:sz w:val="14"/>
        </w:rPr>
        <w:t>politicise</w:t>
      </w:r>
      <w:proofErr w:type="spellEnd"/>
      <w:r w:rsidRPr="005A2DD6">
        <w:rPr>
          <w:color w:val="000000" w:themeColor="text1"/>
          <w:sz w:val="14"/>
        </w:rPr>
        <w:t xml:space="preserve"> vulnerability, bringing in non-climate change literature to create an “analytical triangle… [of] human ecology, expanded entitlements and political economy” (Bohle et al. , 39). This work is informed by the ‘unnatural disaster’ literature, Sen’s entitlements, and a critique of the IPCC for too much of a focus on physical geography in vulnerability assessment, “concentrating on the regions or ecosystems which are threatened: forests, agriculture, and coastal regions for example” (</w:t>
      </w:r>
      <w:proofErr w:type="gramStart"/>
      <w:r w:rsidRPr="005A2DD6">
        <w:rPr>
          <w:color w:val="000000" w:themeColor="text1"/>
          <w:sz w:val="14"/>
        </w:rPr>
        <w:t>Adger ,</w:t>
      </w:r>
      <w:proofErr w:type="gramEnd"/>
      <w:r w:rsidRPr="005A2DD6">
        <w:rPr>
          <w:color w:val="000000" w:themeColor="text1"/>
          <w:sz w:val="14"/>
        </w:rPr>
        <w:t xml:space="preserve"> 250). The </w:t>
      </w:r>
      <w:r w:rsidRPr="00D05082">
        <w:rPr>
          <w:rStyle w:val="StyleUnderline"/>
          <w:color w:val="000000" w:themeColor="text1"/>
        </w:rPr>
        <w:t xml:space="preserve">differences between social vulnerability and the </w:t>
      </w:r>
      <w:proofErr w:type="spellStart"/>
      <w:r w:rsidRPr="00D05082">
        <w:rPr>
          <w:rStyle w:val="StyleUnderline"/>
          <w:color w:val="000000" w:themeColor="text1"/>
        </w:rPr>
        <w:t>conceptualisation</w:t>
      </w:r>
      <w:proofErr w:type="spellEnd"/>
      <w:r w:rsidRPr="005A2DD6">
        <w:rPr>
          <w:color w:val="000000" w:themeColor="text1"/>
          <w:sz w:val="14"/>
        </w:rPr>
        <w:t xml:space="preserve"> seen previously in the IPCC </w:t>
      </w:r>
      <w:r w:rsidRPr="00D05082">
        <w:rPr>
          <w:rStyle w:val="StyleUnderline"/>
          <w:color w:val="000000" w:themeColor="text1"/>
        </w:rPr>
        <w:t xml:space="preserve">are a move to focus on social groups as opposed to regions or region-types, and an inclusion of notions of power, class, and </w:t>
      </w:r>
      <w:r w:rsidRPr="005A2DD6">
        <w:rPr>
          <w:color w:val="000000" w:themeColor="text1"/>
          <w:sz w:val="14"/>
        </w:rPr>
        <w:t>to a lesser extent</w:t>
      </w:r>
      <w:r w:rsidRPr="00D05082">
        <w:rPr>
          <w:rStyle w:val="StyleUnderline"/>
          <w:color w:val="000000" w:themeColor="text1"/>
        </w:rPr>
        <w:t>, race and gender</w:t>
      </w:r>
      <w:r w:rsidRPr="005A2DD6">
        <w:rPr>
          <w:color w:val="000000" w:themeColor="text1"/>
          <w:sz w:val="14"/>
        </w:rPr>
        <w:t>. This change in focus means that social vulnerability begins to create a causal narrative for vulnerability, and the global political economy is no longer framed as benign, “</w:t>
      </w:r>
      <w:r w:rsidRPr="00D05082">
        <w:rPr>
          <w:rStyle w:val="StyleUnderline"/>
          <w:color w:val="000000" w:themeColor="text1"/>
        </w:rPr>
        <w:t>Vulnerability is the result of processes in which humans actively engage and which they can almost always prevent” (</w:t>
      </w:r>
      <w:proofErr w:type="gramStart"/>
      <w:r w:rsidRPr="005A2DD6">
        <w:rPr>
          <w:color w:val="000000" w:themeColor="text1"/>
          <w:sz w:val="14"/>
        </w:rPr>
        <w:t>Adger ,</w:t>
      </w:r>
      <w:proofErr w:type="gramEnd"/>
      <w:r w:rsidRPr="005A2DD6">
        <w:rPr>
          <w:color w:val="000000" w:themeColor="text1"/>
          <w:sz w:val="14"/>
        </w:rPr>
        <w:t xml:space="preserve"> 270). </w:t>
      </w:r>
      <w:r w:rsidRPr="00D05082">
        <w:rPr>
          <w:rStyle w:val="Emphasis"/>
          <w:color w:val="000000" w:themeColor="text1"/>
        </w:rPr>
        <w:t>Social vulnerability is</w:t>
      </w:r>
      <w:r w:rsidRPr="00D05082">
        <w:rPr>
          <w:rStyle w:val="StyleUnderline"/>
          <w:color w:val="000000" w:themeColor="text1"/>
        </w:rPr>
        <w:t xml:space="preserve"> therefore understood as not ‘natural’ as it </w:t>
      </w:r>
      <w:r w:rsidRPr="00D05082">
        <w:rPr>
          <w:rStyle w:val="Emphasis"/>
          <w:color w:val="000000" w:themeColor="text1"/>
        </w:rPr>
        <w:t>produced by society.</w:t>
      </w:r>
      <w:r w:rsidRPr="005A2DD6">
        <w:rPr>
          <w:color w:val="000000" w:themeColor="text1"/>
          <w:sz w:val="14"/>
        </w:rPr>
        <w:t xml:space="preserve"> This literature comes at times from a critical theoretical background, but its application to climate change requires the positivism of assessment methodologies. Questions therefore remain fixed on how to measure vulnerability, with vulnerability measured through development and governmental proxies such as GDP per capita, ‘dependency’ and ‘stability’ (</w:t>
      </w:r>
      <w:proofErr w:type="gramStart"/>
      <w:r w:rsidRPr="005A2DD6">
        <w:rPr>
          <w:color w:val="000000" w:themeColor="text1"/>
          <w:sz w:val="14"/>
        </w:rPr>
        <w:t>Adger ,</w:t>
      </w:r>
      <w:proofErr w:type="gramEnd"/>
      <w:r w:rsidRPr="005A2DD6">
        <w:rPr>
          <w:color w:val="000000" w:themeColor="text1"/>
          <w:sz w:val="14"/>
        </w:rPr>
        <w:t xml:space="preserve"> 252). The </w:t>
      </w:r>
      <w:r w:rsidRPr="00D05082">
        <w:rPr>
          <w:rStyle w:val="StyleUnderline"/>
          <w:color w:val="000000" w:themeColor="text1"/>
        </w:rPr>
        <w:t>necessity of proxies therefore flattens a lot of the potential of social vulnerability.</w:t>
      </w:r>
      <w:r w:rsidRPr="00D05082">
        <w:rPr>
          <w:color w:val="000000" w:themeColor="text1"/>
          <w:u w:val="single"/>
        </w:rPr>
        <w:t xml:space="preserve"> </w:t>
      </w:r>
      <w:r w:rsidRPr="00D05082">
        <w:rPr>
          <w:rStyle w:val="StyleUnderline"/>
          <w:color w:val="000000" w:themeColor="text1"/>
        </w:rPr>
        <w:t xml:space="preserve">This question of ‘who is vulnerable’ </w:t>
      </w:r>
      <w:r w:rsidRPr="005A2DD6">
        <w:rPr>
          <w:color w:val="000000" w:themeColor="text1"/>
          <w:sz w:val="14"/>
        </w:rPr>
        <w:t xml:space="preserve">is politically important due to the financial and strategic resources that are involved in the identification of vulnerability. Social </w:t>
      </w:r>
      <w:r w:rsidRPr="00D05082">
        <w:rPr>
          <w:rStyle w:val="StyleUnderline"/>
          <w:color w:val="000000" w:themeColor="text1"/>
        </w:rPr>
        <w:t>vulnerability began to complicate this question beyond earlier understandings of vulnerability as inherent to certain environment types</w:t>
      </w:r>
      <w:r w:rsidRPr="005A2DD6">
        <w:rPr>
          <w:color w:val="000000" w:themeColor="text1"/>
          <w:sz w:val="14"/>
        </w:rPr>
        <w:t xml:space="preserve">. </w:t>
      </w:r>
      <w:r w:rsidRPr="00D05082">
        <w:rPr>
          <w:rStyle w:val="StyleUnderline"/>
          <w:color w:val="000000" w:themeColor="text1"/>
        </w:rPr>
        <w:t>It includes notions of class and power</w:t>
      </w:r>
      <w:r w:rsidRPr="005A2DD6">
        <w:rPr>
          <w:color w:val="000000" w:themeColor="text1"/>
          <w:sz w:val="14"/>
        </w:rPr>
        <w:t xml:space="preserve">, and different scales of analysis rather than state comparisons only. Vulnerable social groups are </w:t>
      </w:r>
      <w:r w:rsidRPr="00D05082">
        <w:rPr>
          <w:rStyle w:val="StyleUnderline"/>
          <w:color w:val="000000" w:themeColor="text1"/>
        </w:rPr>
        <w:t xml:space="preserve">therefore identified as poor and </w:t>
      </w:r>
      <w:proofErr w:type="spellStart"/>
      <w:r w:rsidRPr="00D05082">
        <w:rPr>
          <w:rStyle w:val="StyleUnderline"/>
          <w:color w:val="000000" w:themeColor="text1"/>
        </w:rPr>
        <w:t>marginalised</w:t>
      </w:r>
      <w:proofErr w:type="spellEnd"/>
      <w:r w:rsidRPr="00D05082">
        <w:rPr>
          <w:rStyle w:val="StyleUnderline"/>
          <w:color w:val="000000" w:themeColor="text1"/>
        </w:rPr>
        <w:t xml:space="preserve"> livelihood groups, for example, refugees, and “widowed, divorced or separated women, malnourished children, the infirm and handicapped, and the elderly”</w:t>
      </w:r>
      <w:r w:rsidRPr="005A2DD6">
        <w:rPr>
          <w:color w:val="000000" w:themeColor="text1"/>
          <w:sz w:val="14"/>
        </w:rPr>
        <w:t xml:space="preserve"> (Bohle </w:t>
      </w:r>
      <w:proofErr w:type="gramStart"/>
      <w:r w:rsidRPr="005A2DD6">
        <w:rPr>
          <w:color w:val="000000" w:themeColor="text1"/>
          <w:sz w:val="14"/>
        </w:rPr>
        <w:t>et al. ,</w:t>
      </w:r>
      <w:proofErr w:type="gramEnd"/>
      <w:r w:rsidRPr="005A2DD6">
        <w:rPr>
          <w:color w:val="000000" w:themeColor="text1"/>
          <w:sz w:val="14"/>
        </w:rPr>
        <w:t xml:space="preserve"> 42). Yet it is with this question of ‘who’ that the difficulties and contradictions of the positivist approach become most clear. Complicating ‘who is vulnerable’ means looking for different subjects of analysis, but the positivist methodology still requires </w:t>
      </w:r>
      <w:proofErr w:type="spellStart"/>
      <w:r w:rsidRPr="005A2DD6">
        <w:rPr>
          <w:color w:val="000000" w:themeColor="text1"/>
          <w:sz w:val="14"/>
        </w:rPr>
        <w:t>generalisations</w:t>
      </w:r>
      <w:proofErr w:type="spellEnd"/>
      <w:r w:rsidRPr="005A2DD6">
        <w:rPr>
          <w:color w:val="000000" w:themeColor="text1"/>
          <w:sz w:val="14"/>
        </w:rPr>
        <w:t xml:space="preserve"> and proxies to enable comparable measurement and indexing. </w:t>
      </w:r>
      <w:r w:rsidRPr="00D05082">
        <w:rPr>
          <w:rStyle w:val="StyleUnderline"/>
          <w:color w:val="000000" w:themeColor="text1"/>
        </w:rPr>
        <w:t xml:space="preserve">This methodological problem was taken up in a </w:t>
      </w:r>
      <w:r w:rsidRPr="00D05082">
        <w:rPr>
          <w:rStyle w:val="Emphasis"/>
          <w:color w:val="000000" w:themeColor="text1"/>
        </w:rPr>
        <w:t xml:space="preserve">feminist intervention </w:t>
      </w:r>
      <w:r w:rsidRPr="00D05082">
        <w:rPr>
          <w:rStyle w:val="StyleUnderline"/>
          <w:color w:val="000000" w:themeColor="text1"/>
        </w:rPr>
        <w:t>that has expanded who should be considered vulnerable,</w:t>
      </w:r>
      <w:r w:rsidRPr="00D05082">
        <w:rPr>
          <w:color w:val="000000" w:themeColor="text1"/>
          <w:u w:val="single"/>
        </w:rPr>
        <w:t xml:space="preserve"> </w:t>
      </w:r>
      <w:proofErr w:type="gramStart"/>
      <w:r w:rsidRPr="005A2DD6">
        <w:rPr>
          <w:color w:val="000000" w:themeColor="text1"/>
          <w:sz w:val="14"/>
        </w:rPr>
        <w:t>The</w:t>
      </w:r>
      <w:proofErr w:type="gramEnd"/>
      <w:r w:rsidRPr="005A2DD6">
        <w:rPr>
          <w:color w:val="000000" w:themeColor="text1"/>
          <w:sz w:val="14"/>
        </w:rPr>
        <w:t xml:space="preserve"> first intervention of feminist researchers into the vulnerability debate was to argue for the inclusion of gender in vulnerability assessment. This meant drawing attention to the way that women are differentially affected by climate change (Bunce and </w:t>
      </w:r>
      <w:proofErr w:type="gramStart"/>
      <w:r w:rsidRPr="005A2DD6">
        <w:rPr>
          <w:color w:val="000000" w:themeColor="text1"/>
          <w:sz w:val="14"/>
        </w:rPr>
        <w:t>Ford )</w:t>
      </w:r>
      <w:proofErr w:type="gramEnd"/>
      <w:r w:rsidRPr="005A2DD6">
        <w:rPr>
          <w:color w:val="000000" w:themeColor="text1"/>
          <w:sz w:val="14"/>
        </w:rPr>
        <w:t xml:space="preserve"> both by the material impacts of climate change and gender-blind policy responses. This means that this second intervention is again directed at the scientific framework, and redirecting attention towards thinking about </w:t>
      </w:r>
      <w:proofErr w:type="spellStart"/>
      <w:r w:rsidRPr="005A2DD6">
        <w:rPr>
          <w:color w:val="000000" w:themeColor="text1"/>
          <w:sz w:val="14"/>
        </w:rPr>
        <w:t>marginalised</w:t>
      </w:r>
      <w:proofErr w:type="spellEnd"/>
      <w:r w:rsidRPr="005A2DD6">
        <w:rPr>
          <w:color w:val="000000" w:themeColor="text1"/>
          <w:sz w:val="14"/>
        </w:rPr>
        <w:t xml:space="preserve"> groups, starting with the inclusion of gender. </w:t>
      </w:r>
      <w:r w:rsidRPr="00D05082">
        <w:rPr>
          <w:rStyle w:val="StyleUnderline"/>
          <w:color w:val="000000" w:themeColor="text1"/>
        </w:rPr>
        <w:t>Gender in this work is primarily used to demonstrate how women as an empirical category are particularly vulnerable to the effects of climate change, rather than taking a wider understanding of gender.</w:t>
      </w:r>
      <w:r w:rsidRPr="005A2DD6">
        <w:rPr>
          <w:color w:val="000000" w:themeColor="text1"/>
          <w:sz w:val="14"/>
        </w:rPr>
        <w:t xml:space="preserve"> ‘Women’ here means poor women, and </w:t>
      </w:r>
      <w:r w:rsidRPr="00D05082">
        <w:rPr>
          <w:rStyle w:val="StyleUnderline"/>
          <w:color w:val="000000" w:themeColor="text1"/>
        </w:rPr>
        <w:t>more so, poor women from the Global South</w:t>
      </w:r>
      <w:r w:rsidRPr="005A2DD6">
        <w:rPr>
          <w:color w:val="000000" w:themeColor="text1"/>
          <w:sz w:val="14"/>
        </w:rPr>
        <w:t xml:space="preserve">, “where gendered cultural expectations, such as women undertaking multiple tasks at home, persist… and </w:t>
      </w:r>
      <w:r w:rsidRPr="00D05082">
        <w:rPr>
          <w:rStyle w:val="StyleUnderline"/>
          <w:color w:val="000000" w:themeColor="text1"/>
        </w:rPr>
        <w:t>the ratios of women affected or killed by climate-related disasters to the total population are already higher than in developed nations</w:t>
      </w:r>
      <w:r w:rsidRPr="005A2DD6">
        <w:rPr>
          <w:color w:val="000000" w:themeColor="text1"/>
          <w:sz w:val="14"/>
        </w:rPr>
        <w:t xml:space="preserve">” (IPCC </w:t>
      </w:r>
      <w:proofErr w:type="gramStart"/>
      <w:r w:rsidRPr="005A2DD6">
        <w:rPr>
          <w:color w:val="000000" w:themeColor="text1"/>
          <w:sz w:val="14"/>
        </w:rPr>
        <w:t>WGII ,</w:t>
      </w:r>
      <w:proofErr w:type="gramEnd"/>
      <w:r w:rsidRPr="005A2DD6">
        <w:rPr>
          <w:color w:val="000000" w:themeColor="text1"/>
          <w:sz w:val="14"/>
        </w:rPr>
        <w:t xml:space="preserve"> 374). This move takes the form of altering methodologies, in tandem with social vulnerability, to include proxies such as ‘female literacy rates’ and ‘female child mortality rates’ (O’Brien </w:t>
      </w:r>
      <w:proofErr w:type="gramStart"/>
      <w:r w:rsidRPr="005A2DD6">
        <w:rPr>
          <w:color w:val="000000" w:themeColor="text1"/>
          <w:sz w:val="14"/>
        </w:rPr>
        <w:t>et al. ,</w:t>
      </w:r>
      <w:proofErr w:type="gramEnd"/>
      <w:r w:rsidRPr="005A2DD6">
        <w:rPr>
          <w:color w:val="000000" w:themeColor="text1"/>
          <w:sz w:val="14"/>
        </w:rPr>
        <w:t xml:space="preserve"> 305, note 7). </w:t>
      </w:r>
      <w:r w:rsidRPr="00D05082">
        <w:rPr>
          <w:rStyle w:val="StyleUnderline"/>
          <w:color w:val="000000" w:themeColor="text1"/>
        </w:rPr>
        <w:t xml:space="preserve">Whilst there is a focus on women, through this intervention, ‘who is vulnerable’ is again understood through lists of </w:t>
      </w:r>
      <w:proofErr w:type="spellStart"/>
      <w:r w:rsidRPr="00D05082">
        <w:rPr>
          <w:rStyle w:val="StyleUnderline"/>
          <w:color w:val="000000" w:themeColor="text1"/>
        </w:rPr>
        <w:t>marginalised</w:t>
      </w:r>
      <w:proofErr w:type="spellEnd"/>
      <w:r w:rsidRPr="00D05082">
        <w:rPr>
          <w:rStyle w:val="StyleUnderline"/>
          <w:color w:val="000000" w:themeColor="text1"/>
        </w:rPr>
        <w:t xml:space="preserve"> groups, such as “age, class, gender, health and social status”</w:t>
      </w:r>
      <w:r w:rsidRPr="005A2DD6">
        <w:rPr>
          <w:color w:val="000000" w:themeColor="text1"/>
          <w:sz w:val="14"/>
        </w:rPr>
        <w:t xml:space="preserve"> (IPCC </w:t>
      </w:r>
      <w:proofErr w:type="gramStart"/>
      <w:r w:rsidRPr="005A2DD6">
        <w:rPr>
          <w:color w:val="000000" w:themeColor="text1"/>
          <w:sz w:val="14"/>
        </w:rPr>
        <w:t>WGII ,</w:t>
      </w:r>
      <w:proofErr w:type="gramEnd"/>
      <w:r w:rsidRPr="005A2DD6">
        <w:rPr>
          <w:color w:val="000000" w:themeColor="text1"/>
          <w:sz w:val="14"/>
        </w:rPr>
        <w:t xml:space="preserve"> 729). Or, “Wealth, education, ethnicity, religion, gender, age, class/caste, disability, and health status” (IPCC </w:t>
      </w:r>
      <w:proofErr w:type="gramStart"/>
      <w:r w:rsidRPr="005A2DD6">
        <w:rPr>
          <w:color w:val="000000" w:themeColor="text1"/>
          <w:sz w:val="14"/>
        </w:rPr>
        <w:t>WGII ,</w:t>
      </w:r>
      <w:proofErr w:type="gramEnd"/>
      <w:r w:rsidRPr="005A2DD6">
        <w:rPr>
          <w:color w:val="000000" w:themeColor="text1"/>
          <w:sz w:val="14"/>
        </w:rPr>
        <w:t xml:space="preserve"> 1066–67). The </w:t>
      </w:r>
      <w:r w:rsidRPr="00D05082">
        <w:rPr>
          <w:rStyle w:val="StyleUnderline"/>
          <w:color w:val="000000" w:themeColor="text1"/>
        </w:rPr>
        <w:t>inclusion of this work into the IPCC reports sometimes leads to women being framed as inherently vulnerable</w:t>
      </w:r>
      <w:r w:rsidRPr="00D05082">
        <w:rPr>
          <w:rStyle w:val="Emphasis"/>
          <w:color w:val="000000" w:themeColor="text1"/>
        </w:rPr>
        <w:t>, as if this was scientific fact</w:t>
      </w:r>
      <w:r w:rsidRPr="005A2DD6">
        <w:rPr>
          <w:color w:val="000000" w:themeColor="text1"/>
          <w:sz w:val="14"/>
        </w:rPr>
        <w:t xml:space="preserve">. For example, a section about heat stress in Assessment Report 5 (AR5) </w:t>
      </w:r>
      <w:r w:rsidRPr="00D05082">
        <w:rPr>
          <w:rStyle w:val="StyleUnderline"/>
          <w:color w:val="000000" w:themeColor="text1"/>
        </w:rPr>
        <w:t>notes a “usually higher physiological vulnerability in women</w:t>
      </w:r>
      <w:r w:rsidRPr="005A2DD6">
        <w:rPr>
          <w:color w:val="000000" w:themeColor="text1"/>
          <w:sz w:val="14"/>
        </w:rPr>
        <w:t xml:space="preserve">” (IPCC </w:t>
      </w:r>
      <w:proofErr w:type="gramStart"/>
      <w:r w:rsidRPr="005A2DD6">
        <w:rPr>
          <w:color w:val="000000" w:themeColor="text1"/>
          <w:sz w:val="14"/>
        </w:rPr>
        <w:t>WGII ,</w:t>
      </w:r>
      <w:proofErr w:type="gramEnd"/>
      <w:r w:rsidRPr="005A2DD6">
        <w:rPr>
          <w:color w:val="000000" w:themeColor="text1"/>
          <w:sz w:val="14"/>
        </w:rPr>
        <w:t xml:space="preserve"> 106). This claim is not supported by a reference, but instead signposts a later section. However, this later section (IPCC </w:t>
      </w:r>
      <w:proofErr w:type="gramStart"/>
      <w:r w:rsidRPr="005A2DD6">
        <w:rPr>
          <w:color w:val="000000" w:themeColor="text1"/>
          <w:sz w:val="14"/>
        </w:rPr>
        <w:t>WGII ,</w:t>
      </w:r>
      <w:proofErr w:type="gramEnd"/>
      <w:r w:rsidRPr="005A2DD6">
        <w:rPr>
          <w:color w:val="000000" w:themeColor="text1"/>
          <w:sz w:val="14"/>
        </w:rPr>
        <w:t xml:space="preserve"> 718) leads only to evidence of the effect of heat stress on children and pregnant women. </w:t>
      </w:r>
      <w:r w:rsidRPr="00D05082">
        <w:rPr>
          <w:rStyle w:val="StyleUnderline"/>
          <w:color w:val="000000" w:themeColor="text1"/>
        </w:rPr>
        <w:t xml:space="preserve">This does not support the claim of higher physiological vulnerability in </w:t>
      </w:r>
      <w:proofErr w:type="gramStart"/>
      <w:r w:rsidRPr="00D05082">
        <w:rPr>
          <w:rStyle w:val="StyleUnderline"/>
          <w:color w:val="000000" w:themeColor="text1"/>
        </w:rPr>
        <w:t>women as a whole, yet</w:t>
      </w:r>
      <w:proofErr w:type="gramEnd"/>
      <w:r w:rsidRPr="00D05082">
        <w:rPr>
          <w:rStyle w:val="StyleUnderline"/>
          <w:color w:val="000000" w:themeColor="text1"/>
        </w:rPr>
        <w:t xml:space="preserve"> this is the claim that is made. </w:t>
      </w:r>
      <w:r w:rsidRPr="005A2DD6">
        <w:rPr>
          <w:color w:val="000000" w:themeColor="text1"/>
          <w:sz w:val="14"/>
        </w:rPr>
        <w:t>This approach has therefore reproduced discourses of women as either vulnerable or as virtuous in relation to the environment (Arora-</w:t>
      </w:r>
      <w:proofErr w:type="gramStart"/>
      <w:r w:rsidRPr="005A2DD6">
        <w:rPr>
          <w:color w:val="000000" w:themeColor="text1"/>
          <w:sz w:val="14"/>
        </w:rPr>
        <w:t>Jonsson )</w:t>
      </w:r>
      <w:proofErr w:type="gramEnd"/>
      <w:r w:rsidRPr="005A2DD6">
        <w:rPr>
          <w:color w:val="000000" w:themeColor="text1"/>
          <w:sz w:val="14"/>
        </w:rPr>
        <w:t xml:space="preserve"> and further embedded the iconic climate victim image of “a lone South Asian woman standing chest-high in rising flood waters” (MacGregor , 227). In order to participate in the work of the climate institutions, this approach fails to draw on the feminist critiques that show how this discourse of vulnerability reproduces “colonial visions of a superior global north and an inferior south” (</w:t>
      </w:r>
      <w:proofErr w:type="gramStart"/>
      <w:r w:rsidRPr="005A2DD6">
        <w:rPr>
          <w:color w:val="000000" w:themeColor="text1"/>
          <w:sz w:val="14"/>
        </w:rPr>
        <w:t>Manzo ,</w:t>
      </w:r>
      <w:proofErr w:type="gramEnd"/>
      <w:r w:rsidRPr="005A2DD6">
        <w:rPr>
          <w:color w:val="000000" w:themeColor="text1"/>
          <w:sz w:val="14"/>
        </w:rPr>
        <w:t xml:space="preserve"> 103). This has led to a call for more feminist work on the gendered effects of masculinist discourses that dominate climate change politics, using the analytical tools of feminism to dig down and pull up “the deep roots of the discourses that frame gender and climate politics everywhere” (</w:t>
      </w:r>
      <w:proofErr w:type="gramStart"/>
      <w:r w:rsidRPr="005A2DD6">
        <w:rPr>
          <w:color w:val="000000" w:themeColor="text1"/>
          <w:sz w:val="14"/>
        </w:rPr>
        <w:t>MacGregor ,</w:t>
      </w:r>
      <w:proofErr w:type="gramEnd"/>
      <w:r w:rsidRPr="005A2DD6">
        <w:rPr>
          <w:color w:val="000000" w:themeColor="text1"/>
          <w:sz w:val="14"/>
        </w:rPr>
        <w:t xml:space="preserve"> 236). This article renews this call. Critical adaptation studies: power and politics CAS is a developing literature that works to re/</w:t>
      </w:r>
      <w:proofErr w:type="spellStart"/>
      <w:r w:rsidRPr="005A2DD6">
        <w:rPr>
          <w:color w:val="000000" w:themeColor="text1"/>
          <w:sz w:val="14"/>
        </w:rPr>
        <w:t>politicise</w:t>
      </w:r>
      <w:proofErr w:type="spellEnd"/>
      <w:r w:rsidRPr="005A2DD6">
        <w:rPr>
          <w:color w:val="000000" w:themeColor="text1"/>
          <w:sz w:val="14"/>
        </w:rPr>
        <w:t xml:space="preserve"> adaptation. Vulnerability is therefore not the only focus of this work, but the importance of vulnerability for adaptation means it figures heavily. CAS builds on the work done through the concept of social vulnerability, but is more concerned with power and politics, arguing, “power and politics are embroiled in all aspects of adaptation </w:t>
      </w:r>
      <w:proofErr w:type="spellStart"/>
      <w:r w:rsidRPr="005A2DD6">
        <w:rPr>
          <w:color w:val="000000" w:themeColor="text1"/>
          <w:sz w:val="14"/>
        </w:rPr>
        <w:t>programmes</w:t>
      </w:r>
      <w:proofErr w:type="spellEnd"/>
      <w:r w:rsidRPr="005A2DD6">
        <w:rPr>
          <w:color w:val="000000" w:themeColor="text1"/>
          <w:sz w:val="14"/>
        </w:rPr>
        <w:t>, including in their inception and design, making power constitutive of adaptation rather than an externality that requires postimplementation management” (</w:t>
      </w:r>
      <w:proofErr w:type="gramStart"/>
      <w:r w:rsidRPr="005A2DD6">
        <w:rPr>
          <w:color w:val="000000" w:themeColor="text1"/>
          <w:sz w:val="14"/>
        </w:rPr>
        <w:t>Nightingale ,</w:t>
      </w:r>
      <w:proofErr w:type="gramEnd"/>
      <w:r w:rsidRPr="005A2DD6">
        <w:rPr>
          <w:color w:val="000000" w:themeColor="text1"/>
          <w:sz w:val="14"/>
        </w:rPr>
        <w:t xml:space="preserve"> 12). Social vulnerability is </w:t>
      </w:r>
      <w:proofErr w:type="spellStart"/>
      <w:r w:rsidRPr="005A2DD6">
        <w:rPr>
          <w:color w:val="000000" w:themeColor="text1"/>
          <w:sz w:val="14"/>
        </w:rPr>
        <w:t>criticised</w:t>
      </w:r>
      <w:proofErr w:type="spellEnd"/>
      <w:r w:rsidRPr="005A2DD6">
        <w:rPr>
          <w:color w:val="000000" w:themeColor="text1"/>
          <w:sz w:val="14"/>
        </w:rPr>
        <w:t xml:space="preserve"> for tracing how social differentials affect vulnerability, “without interrogating why and how such inequalities have been produced or reproduced in the first place” (</w:t>
      </w:r>
      <w:proofErr w:type="gramStart"/>
      <w:r w:rsidRPr="005A2DD6">
        <w:rPr>
          <w:color w:val="000000" w:themeColor="text1"/>
          <w:sz w:val="14"/>
        </w:rPr>
        <w:t>Taylor ,</w:t>
      </w:r>
      <w:proofErr w:type="gramEnd"/>
      <w:r w:rsidRPr="005A2DD6">
        <w:rPr>
          <w:color w:val="000000" w:themeColor="text1"/>
          <w:sz w:val="14"/>
        </w:rPr>
        <w:t xml:space="preserve"> 82). CAS’ additional analysis of power and politics enables deeper attention to be paid to how adaptation policy </w:t>
      </w:r>
      <w:proofErr w:type="gramStart"/>
      <w:r w:rsidRPr="005A2DD6">
        <w:rPr>
          <w:color w:val="000000" w:themeColor="text1"/>
          <w:sz w:val="14"/>
        </w:rPr>
        <w:t>actually affects</w:t>
      </w:r>
      <w:proofErr w:type="gramEnd"/>
      <w:r w:rsidRPr="005A2DD6">
        <w:rPr>
          <w:color w:val="000000" w:themeColor="text1"/>
          <w:sz w:val="14"/>
        </w:rPr>
        <w:t xml:space="preserve"> those considered ‘vulnerable’ and who is able to effectively engage in the politics of adaptation. However, its focus on the politics of adaptation means that CAS is still primarily an intervention into the scientific understanding of vulnerability. The ‘how’ of addressing vulnerability is still adaptation, and the ‘who’ is still </w:t>
      </w:r>
      <w:proofErr w:type="spellStart"/>
      <w:r w:rsidRPr="005A2DD6">
        <w:rPr>
          <w:color w:val="000000" w:themeColor="text1"/>
          <w:sz w:val="14"/>
        </w:rPr>
        <w:t>marginalised</w:t>
      </w:r>
      <w:proofErr w:type="spellEnd"/>
      <w:r w:rsidRPr="005A2DD6">
        <w:rPr>
          <w:color w:val="000000" w:themeColor="text1"/>
          <w:sz w:val="14"/>
        </w:rPr>
        <w:t xml:space="preserve"> groups within the Global South. CAS goes deeper into an analysis of vulnerability by not just asking how vulnerability should be identified and measured, but how it is produced. This additional step interrogates the origins of vulnerability, “[to] reveal that these origins are, in essence, political” (</w:t>
      </w:r>
      <w:proofErr w:type="gramStart"/>
      <w:r w:rsidRPr="005A2DD6">
        <w:rPr>
          <w:color w:val="000000" w:themeColor="text1"/>
          <w:sz w:val="14"/>
        </w:rPr>
        <w:t>Mikulewicz ,</w:t>
      </w:r>
      <w:proofErr w:type="gramEnd"/>
      <w:r w:rsidRPr="005A2DD6">
        <w:rPr>
          <w:color w:val="000000" w:themeColor="text1"/>
          <w:sz w:val="14"/>
        </w:rPr>
        <w:t xml:space="preserve"> 29). This interrogation shows that vulnerability is not natural or inherent, but that people are </w:t>
      </w:r>
      <w:proofErr w:type="spellStart"/>
      <w:r w:rsidRPr="005A2DD6">
        <w:rPr>
          <w:color w:val="000000" w:themeColor="text1"/>
          <w:sz w:val="14"/>
        </w:rPr>
        <w:t>vulnerabilised</w:t>
      </w:r>
      <w:proofErr w:type="spellEnd"/>
      <w:r w:rsidRPr="005A2DD6">
        <w:rPr>
          <w:color w:val="000000" w:themeColor="text1"/>
          <w:sz w:val="14"/>
        </w:rPr>
        <w:t xml:space="preserve"> or “rendered vulnerable” (</w:t>
      </w:r>
      <w:proofErr w:type="gramStart"/>
      <w:r w:rsidRPr="005A2DD6">
        <w:rPr>
          <w:color w:val="000000" w:themeColor="text1"/>
          <w:sz w:val="14"/>
        </w:rPr>
        <w:t>Taylor ,</w:t>
      </w:r>
      <w:proofErr w:type="gramEnd"/>
      <w:r w:rsidRPr="005A2DD6">
        <w:rPr>
          <w:color w:val="000000" w:themeColor="text1"/>
          <w:sz w:val="14"/>
        </w:rPr>
        <w:t xml:space="preserve"> 86). Vulnerability is also understood to be produced relationally, with “the relative security of some… produced through a series of socio-ecological relationships that reproduce the relative vulnerability of others” (</w:t>
      </w:r>
      <w:proofErr w:type="gramStart"/>
      <w:r w:rsidRPr="005A2DD6">
        <w:rPr>
          <w:color w:val="000000" w:themeColor="text1"/>
          <w:sz w:val="14"/>
        </w:rPr>
        <w:t>Taylor ,</w:t>
      </w:r>
      <w:proofErr w:type="gramEnd"/>
      <w:r w:rsidRPr="005A2DD6">
        <w:rPr>
          <w:color w:val="000000" w:themeColor="text1"/>
          <w:sz w:val="14"/>
        </w:rPr>
        <w:t xml:space="preserve"> 73). Vulnerability therefore needs to be </w:t>
      </w:r>
      <w:proofErr w:type="spellStart"/>
      <w:r w:rsidRPr="005A2DD6">
        <w:rPr>
          <w:color w:val="000000" w:themeColor="text1"/>
          <w:sz w:val="14"/>
        </w:rPr>
        <w:t>analysed</w:t>
      </w:r>
      <w:proofErr w:type="spellEnd"/>
      <w:r w:rsidRPr="005A2DD6">
        <w:rPr>
          <w:color w:val="000000" w:themeColor="text1"/>
          <w:sz w:val="14"/>
        </w:rPr>
        <w:t xml:space="preserve"> in terms of origin, here meaning research into the politics of adaptation itself. CAS conducts this analysis in three ways. Firstly, through analysis of the power dynamics that affect policy; secondly through attention to the politics of knowledge; and thirdly, through research into the power of adaptation discourses. The first way that CAS uncovers the politics of climate change adaptation is an analysis of how power operates within policy. This work finds that ‘vulnerability’ is not the criteria which is enabling access to resources, an assumption that underlies much climate change vulnerability research. Instead, vulnerability is understood as being produced or even exacerbated by the politics of adaptation. For example, the ‘</w:t>
      </w:r>
      <w:proofErr w:type="spellStart"/>
      <w:r w:rsidRPr="005A2DD6">
        <w:rPr>
          <w:color w:val="000000" w:themeColor="text1"/>
          <w:sz w:val="14"/>
        </w:rPr>
        <w:t>economisation</w:t>
      </w:r>
      <w:proofErr w:type="spellEnd"/>
      <w:r w:rsidRPr="005A2DD6">
        <w:rPr>
          <w:color w:val="000000" w:themeColor="text1"/>
          <w:sz w:val="14"/>
        </w:rPr>
        <w:t xml:space="preserve"> of vulnerability’ means that adaptation projects can be vulnerability-inducing, when vulnerability becomes a rationale for market-based solutions, aimed primarily at driving economic growth (</w:t>
      </w:r>
      <w:proofErr w:type="gramStart"/>
      <w:r w:rsidRPr="005A2DD6">
        <w:rPr>
          <w:color w:val="000000" w:themeColor="text1"/>
          <w:sz w:val="14"/>
        </w:rPr>
        <w:t>Friedman )</w:t>
      </w:r>
      <w:proofErr w:type="gramEnd"/>
      <w:r w:rsidRPr="005A2DD6">
        <w:rPr>
          <w:color w:val="000000" w:themeColor="text1"/>
          <w:sz w:val="14"/>
        </w:rPr>
        <w:t>. This vulnerability exacerbation can also occur through ignoring social inequalities at a local level, meaning that the root causes of vulnerability are missed (</w:t>
      </w:r>
      <w:proofErr w:type="gramStart"/>
      <w:r w:rsidRPr="005A2DD6">
        <w:rPr>
          <w:color w:val="000000" w:themeColor="text1"/>
          <w:sz w:val="14"/>
        </w:rPr>
        <w:t>Mikulewicz ,</w:t>
      </w:r>
      <w:proofErr w:type="gramEnd"/>
      <w:r w:rsidRPr="005A2DD6">
        <w:rPr>
          <w:color w:val="000000" w:themeColor="text1"/>
          <w:sz w:val="14"/>
        </w:rPr>
        <w:t xml:space="preserve"> 19). This implies a need for more contextual vulnerability analysis, in order to “promote responses that contribute to change the conditions that create vulnerability in the first place” (</w:t>
      </w:r>
      <w:proofErr w:type="spellStart"/>
      <w:proofErr w:type="gramStart"/>
      <w:r w:rsidRPr="005A2DD6">
        <w:rPr>
          <w:color w:val="000000" w:themeColor="text1"/>
          <w:sz w:val="14"/>
        </w:rPr>
        <w:t>Nagoda</w:t>
      </w:r>
      <w:proofErr w:type="spellEnd"/>
      <w:r w:rsidRPr="005A2DD6">
        <w:rPr>
          <w:color w:val="000000" w:themeColor="text1"/>
          <w:sz w:val="14"/>
        </w:rPr>
        <w:t xml:space="preserve"> ,</w:t>
      </w:r>
      <w:proofErr w:type="gramEnd"/>
      <w:r w:rsidRPr="005A2DD6">
        <w:rPr>
          <w:color w:val="000000" w:themeColor="text1"/>
          <w:sz w:val="14"/>
        </w:rPr>
        <w:t xml:space="preserve"> 570). It can also occur as those with relative power within communities are able to affect adaptation policy through strategic use of vulnerability identification. As one example, research into adaptation projects in Nepal finds that “… the choices of adaptation efforts overwhelmingly </w:t>
      </w:r>
      <w:proofErr w:type="spellStart"/>
      <w:r w:rsidRPr="005A2DD6">
        <w:rPr>
          <w:color w:val="000000" w:themeColor="text1"/>
          <w:sz w:val="14"/>
        </w:rPr>
        <w:t>favoured</w:t>
      </w:r>
      <w:proofErr w:type="spellEnd"/>
      <w:r w:rsidRPr="005A2DD6">
        <w:rPr>
          <w:color w:val="000000" w:themeColor="text1"/>
          <w:sz w:val="14"/>
        </w:rPr>
        <w:t xml:space="preserve"> the wealthier, higher caste landowners… [who] were able to use their social and political clout to shape the adaptation project towards their needs rather than those of more vulnerable people” (</w:t>
      </w:r>
      <w:proofErr w:type="gramStart"/>
      <w:r w:rsidRPr="005A2DD6">
        <w:rPr>
          <w:color w:val="000000" w:themeColor="text1"/>
          <w:sz w:val="14"/>
        </w:rPr>
        <w:t>Nightingale ,</w:t>
      </w:r>
      <w:proofErr w:type="gramEnd"/>
      <w:r w:rsidRPr="005A2DD6">
        <w:rPr>
          <w:color w:val="000000" w:themeColor="text1"/>
          <w:sz w:val="14"/>
        </w:rPr>
        <w:t xml:space="preserve"> 17). This can be understood as an example of (mal)adaptation opportunism, “a situation in which projects undertaken in the name of climate change adaptation (CCA) are overrun by interests other than the stated or intended objectives of the CCA project” (Owusu-</w:t>
      </w:r>
      <w:proofErr w:type="spellStart"/>
      <w:proofErr w:type="gramStart"/>
      <w:r w:rsidRPr="005A2DD6">
        <w:rPr>
          <w:color w:val="000000" w:themeColor="text1"/>
          <w:sz w:val="14"/>
        </w:rPr>
        <w:t>Daaku</w:t>
      </w:r>
      <w:proofErr w:type="spellEnd"/>
      <w:r w:rsidRPr="005A2DD6">
        <w:rPr>
          <w:color w:val="000000" w:themeColor="text1"/>
          <w:sz w:val="14"/>
        </w:rPr>
        <w:t xml:space="preserve"> ,</w:t>
      </w:r>
      <w:proofErr w:type="gramEnd"/>
      <w:r w:rsidRPr="005A2DD6">
        <w:rPr>
          <w:color w:val="000000" w:themeColor="text1"/>
          <w:sz w:val="14"/>
        </w:rPr>
        <w:t xml:space="preserve"> 935). This suggests that solutions such as ‘bottom up’ policy are still not enough to understand the politics of vulnerability and adaptation if they continue to rely upon </w:t>
      </w:r>
      <w:proofErr w:type="spellStart"/>
      <w:r w:rsidRPr="005A2DD6">
        <w:rPr>
          <w:color w:val="000000" w:themeColor="text1"/>
          <w:sz w:val="14"/>
        </w:rPr>
        <w:t>generalising</w:t>
      </w:r>
      <w:proofErr w:type="spellEnd"/>
      <w:r w:rsidRPr="005A2DD6">
        <w:rPr>
          <w:color w:val="000000" w:themeColor="text1"/>
          <w:sz w:val="14"/>
        </w:rPr>
        <w:t xml:space="preserve"> assumptions about </w:t>
      </w:r>
      <w:proofErr w:type="gramStart"/>
      <w:r w:rsidRPr="005A2DD6">
        <w:rPr>
          <w:color w:val="000000" w:themeColor="text1"/>
          <w:sz w:val="14"/>
        </w:rPr>
        <w:t>communities, and</w:t>
      </w:r>
      <w:proofErr w:type="gramEnd"/>
      <w:r w:rsidRPr="005A2DD6">
        <w:rPr>
          <w:color w:val="000000" w:themeColor="text1"/>
          <w:sz w:val="14"/>
        </w:rPr>
        <w:t xml:space="preserve"> fail to account for local dynamics. Building on this, the second way that CAS uncovers the politics of climate change adaptation is through attention to the politics of knowledge. This work highlights that without an explicit acknowledgement of power relations and politics within adaptation decision making, bottom up approaches still fall short of adaptation’s “transformative potential” (Tschakert </w:t>
      </w:r>
      <w:proofErr w:type="gramStart"/>
      <w:r w:rsidRPr="005A2DD6">
        <w:rPr>
          <w:color w:val="000000" w:themeColor="text1"/>
          <w:sz w:val="14"/>
        </w:rPr>
        <w:t>et al. ,</w:t>
      </w:r>
      <w:proofErr w:type="gramEnd"/>
      <w:r w:rsidRPr="005A2DD6">
        <w:rPr>
          <w:color w:val="000000" w:themeColor="text1"/>
          <w:sz w:val="14"/>
        </w:rPr>
        <w:t xml:space="preserve"> 182). This is because of the aforementioned nuances of how power operates at a local level, but also because of how groups are positioned in relation to adaptation, whose knowledges are considered authoritative, and “who is considered knowledgeable and competent to undertake planned activities” (Eriksen </w:t>
      </w:r>
      <w:proofErr w:type="gramStart"/>
      <w:r w:rsidRPr="005A2DD6">
        <w:rPr>
          <w:color w:val="000000" w:themeColor="text1"/>
          <w:sz w:val="14"/>
        </w:rPr>
        <w:t>et al. ,</w:t>
      </w:r>
      <w:proofErr w:type="gramEnd"/>
      <w:r w:rsidRPr="005A2DD6">
        <w:rPr>
          <w:color w:val="000000" w:themeColor="text1"/>
          <w:sz w:val="14"/>
        </w:rPr>
        <w:t xml:space="preserve"> 527). This argument builds on research into the UNFCCC and IPCC (</w:t>
      </w:r>
      <w:proofErr w:type="gramStart"/>
      <w:r w:rsidRPr="005A2DD6">
        <w:rPr>
          <w:color w:val="000000" w:themeColor="text1"/>
          <w:sz w:val="14"/>
        </w:rPr>
        <w:t>Hulme )</w:t>
      </w:r>
      <w:proofErr w:type="gramEnd"/>
      <w:r w:rsidRPr="005A2DD6">
        <w:rPr>
          <w:color w:val="000000" w:themeColor="text1"/>
          <w:sz w:val="14"/>
        </w:rPr>
        <w:t xml:space="preserve"> which has </w:t>
      </w:r>
      <w:proofErr w:type="gramStart"/>
      <w:r w:rsidRPr="005A2DD6">
        <w:rPr>
          <w:color w:val="000000" w:themeColor="text1"/>
          <w:sz w:val="14"/>
        </w:rPr>
        <w:t>highlighted that</w:t>
      </w:r>
      <w:proofErr w:type="gramEnd"/>
      <w:r w:rsidRPr="005A2DD6">
        <w:rPr>
          <w:color w:val="000000" w:themeColor="text1"/>
          <w:sz w:val="14"/>
        </w:rPr>
        <w:t xml:space="preserve"> how the problem of climate change is framed affects how the solutions to climate change are understood. For adaptation and more specifically vulnerability, this means researching at a smaller scale to prevent </w:t>
      </w:r>
      <w:proofErr w:type="spellStart"/>
      <w:r w:rsidRPr="005A2DD6">
        <w:rPr>
          <w:color w:val="000000" w:themeColor="text1"/>
          <w:sz w:val="14"/>
        </w:rPr>
        <w:t>generalisations</w:t>
      </w:r>
      <w:proofErr w:type="spellEnd"/>
      <w:r w:rsidRPr="005A2DD6">
        <w:rPr>
          <w:color w:val="000000" w:themeColor="text1"/>
          <w:sz w:val="14"/>
        </w:rPr>
        <w:t xml:space="preserve"> of entire populations as ‘climate vulnerable’ (Eriksen </w:t>
      </w:r>
      <w:proofErr w:type="gramStart"/>
      <w:r w:rsidRPr="005A2DD6">
        <w:rPr>
          <w:color w:val="000000" w:themeColor="text1"/>
          <w:sz w:val="14"/>
        </w:rPr>
        <w:t>et al. ,</w:t>
      </w:r>
      <w:proofErr w:type="gramEnd"/>
      <w:r w:rsidRPr="005A2DD6">
        <w:rPr>
          <w:color w:val="000000" w:themeColor="text1"/>
          <w:sz w:val="14"/>
        </w:rPr>
        <w:t xml:space="preserve"> 529). It also means including “local knowledge and strategies in designing adaptation measures; it is supposed to be not just community-based but also community-driven” (</w:t>
      </w:r>
      <w:proofErr w:type="gramStart"/>
      <w:r w:rsidRPr="005A2DD6">
        <w:rPr>
          <w:color w:val="000000" w:themeColor="text1"/>
          <w:sz w:val="14"/>
        </w:rPr>
        <w:t>Mikulewicz ,</w:t>
      </w:r>
      <w:proofErr w:type="gramEnd"/>
      <w:r w:rsidRPr="005A2DD6">
        <w:rPr>
          <w:color w:val="000000" w:themeColor="text1"/>
          <w:sz w:val="14"/>
        </w:rPr>
        <w:t xml:space="preserve"> 22, my emphasis). Finally, CAS is interested in the power and politics of adaptation and vulnerability discourses. Discourses become an analytical focus, drawing on Foucault and Butler (Tschakert </w:t>
      </w:r>
      <w:proofErr w:type="gramStart"/>
      <w:r w:rsidRPr="005A2DD6">
        <w:rPr>
          <w:color w:val="000000" w:themeColor="text1"/>
          <w:sz w:val="14"/>
        </w:rPr>
        <w:t>et al. ;</w:t>
      </w:r>
      <w:proofErr w:type="gramEnd"/>
      <w:r w:rsidRPr="005A2DD6">
        <w:rPr>
          <w:color w:val="000000" w:themeColor="text1"/>
          <w:sz w:val="14"/>
        </w:rPr>
        <w:t xml:space="preserve"> Nightingale ; Mikulewicz ) to ask questions about </w:t>
      </w:r>
      <w:proofErr w:type="gramStart"/>
      <w:r w:rsidRPr="005A2DD6">
        <w:rPr>
          <w:color w:val="000000" w:themeColor="text1"/>
          <w:sz w:val="14"/>
        </w:rPr>
        <w:t>the vulnerable</w:t>
      </w:r>
      <w:proofErr w:type="gramEnd"/>
      <w:r w:rsidRPr="005A2DD6">
        <w:rPr>
          <w:color w:val="000000" w:themeColor="text1"/>
          <w:sz w:val="14"/>
        </w:rPr>
        <w:t xml:space="preserve"> subjectivity. Viewing adaptation as a discourse enables an analysis of vulnerability not as some, “benign, evolutionary process that humanity must undergo to adjust to climate change but rather a powerful discourse that </w:t>
      </w:r>
      <w:proofErr w:type="spellStart"/>
      <w:r w:rsidRPr="005A2DD6">
        <w:rPr>
          <w:color w:val="000000" w:themeColor="text1"/>
          <w:sz w:val="14"/>
        </w:rPr>
        <w:t>legitimises</w:t>
      </w:r>
      <w:proofErr w:type="spellEnd"/>
      <w:r w:rsidRPr="005A2DD6">
        <w:rPr>
          <w:color w:val="000000" w:themeColor="text1"/>
          <w:sz w:val="14"/>
        </w:rPr>
        <w:t xml:space="preserve"> specific forms of depoliticized governance that lead to technocratic solutions and preclude any meaningful social transformation” (</w:t>
      </w:r>
      <w:proofErr w:type="gramStart"/>
      <w:r w:rsidRPr="005A2DD6">
        <w:rPr>
          <w:color w:val="000000" w:themeColor="text1"/>
          <w:sz w:val="14"/>
        </w:rPr>
        <w:t>Mikulewicz ,</w:t>
      </w:r>
      <w:proofErr w:type="gramEnd"/>
      <w:r w:rsidRPr="005A2DD6">
        <w:rPr>
          <w:color w:val="000000" w:themeColor="text1"/>
          <w:sz w:val="14"/>
        </w:rPr>
        <w:t xml:space="preserve"> 2). </w:t>
      </w:r>
      <w:r w:rsidRPr="00D05082">
        <w:rPr>
          <w:rStyle w:val="StyleUnderline"/>
          <w:color w:val="000000" w:themeColor="text1"/>
        </w:rPr>
        <w:t>This work therefore shows what the designation of ‘vulnerable’ means for people or groups</w:t>
      </w:r>
      <w:r w:rsidRPr="005A2DD6">
        <w:rPr>
          <w:color w:val="000000" w:themeColor="text1"/>
          <w:sz w:val="14"/>
        </w:rPr>
        <w:t>. It finds that vulnerability is ‘</w:t>
      </w:r>
      <w:proofErr w:type="spellStart"/>
      <w:r w:rsidRPr="005A2DD6">
        <w:rPr>
          <w:color w:val="000000" w:themeColor="text1"/>
          <w:sz w:val="14"/>
        </w:rPr>
        <w:t>weaponised</w:t>
      </w:r>
      <w:proofErr w:type="spellEnd"/>
      <w:r w:rsidRPr="005A2DD6">
        <w:rPr>
          <w:color w:val="000000" w:themeColor="text1"/>
          <w:sz w:val="14"/>
        </w:rPr>
        <w:t xml:space="preserve">’, transferring an at-risk population discursively into a threat, leading in turn to </w:t>
      </w:r>
      <w:proofErr w:type="spellStart"/>
      <w:r w:rsidRPr="005A2DD6">
        <w:rPr>
          <w:color w:val="000000" w:themeColor="text1"/>
          <w:sz w:val="14"/>
        </w:rPr>
        <w:t>dehumanisation</w:t>
      </w:r>
      <w:proofErr w:type="spellEnd"/>
      <w:r w:rsidRPr="005A2DD6">
        <w:rPr>
          <w:color w:val="000000" w:themeColor="text1"/>
          <w:sz w:val="14"/>
        </w:rPr>
        <w:t xml:space="preserve"> and fear responses (</w:t>
      </w:r>
      <w:proofErr w:type="spellStart"/>
      <w:r w:rsidRPr="005A2DD6">
        <w:rPr>
          <w:color w:val="000000" w:themeColor="text1"/>
          <w:sz w:val="14"/>
        </w:rPr>
        <w:t>Chmutina</w:t>
      </w:r>
      <w:proofErr w:type="spellEnd"/>
      <w:r w:rsidRPr="005A2DD6">
        <w:rPr>
          <w:color w:val="000000" w:themeColor="text1"/>
          <w:sz w:val="14"/>
        </w:rPr>
        <w:t xml:space="preserve"> </w:t>
      </w:r>
      <w:proofErr w:type="gramStart"/>
      <w:r w:rsidRPr="005A2DD6">
        <w:rPr>
          <w:color w:val="000000" w:themeColor="text1"/>
          <w:sz w:val="14"/>
        </w:rPr>
        <w:t>et al. )</w:t>
      </w:r>
      <w:proofErr w:type="gramEnd"/>
      <w:r w:rsidRPr="005A2DD6">
        <w:rPr>
          <w:color w:val="000000" w:themeColor="text1"/>
          <w:sz w:val="14"/>
        </w:rPr>
        <w:t xml:space="preserve">. These security responses are seen especially in discourses of climate-induced mass-migration and climate conflict (Thomas and </w:t>
      </w:r>
      <w:proofErr w:type="gramStart"/>
      <w:r w:rsidRPr="005A2DD6">
        <w:rPr>
          <w:color w:val="000000" w:themeColor="text1"/>
          <w:sz w:val="14"/>
        </w:rPr>
        <w:t>Warner ,</w:t>
      </w:r>
      <w:proofErr w:type="gramEnd"/>
      <w:r w:rsidRPr="005A2DD6">
        <w:rPr>
          <w:color w:val="000000" w:themeColor="text1"/>
          <w:sz w:val="14"/>
        </w:rPr>
        <w:t xml:space="preserve"> 9). </w:t>
      </w:r>
      <w:r w:rsidRPr="00D05082">
        <w:rPr>
          <w:rStyle w:val="StyleUnderline"/>
          <w:color w:val="000000" w:themeColor="text1"/>
        </w:rPr>
        <w:t xml:space="preserve">This means that the discourse of vulnerability is itself </w:t>
      </w:r>
      <w:proofErr w:type="spellStart"/>
      <w:r w:rsidRPr="00D05082">
        <w:rPr>
          <w:rStyle w:val="StyleUnderline"/>
          <w:color w:val="000000" w:themeColor="text1"/>
        </w:rPr>
        <w:t>vulnerabilising</w:t>
      </w:r>
      <w:proofErr w:type="spellEnd"/>
      <w:r w:rsidRPr="00D05082">
        <w:rPr>
          <w:rStyle w:val="StyleUnderline"/>
          <w:color w:val="000000" w:themeColor="text1"/>
        </w:rPr>
        <w:t>, “the creation of threats from vulnerable populations requires explicit recognition of others’ vulnerability coupled with discursive and material actions that reproduce and exacerbate that status”</w:t>
      </w:r>
      <w:r w:rsidRPr="005A2DD6">
        <w:rPr>
          <w:color w:val="000000" w:themeColor="text1"/>
          <w:sz w:val="14"/>
        </w:rPr>
        <w:t xml:space="preserve"> (Thomas and </w:t>
      </w:r>
      <w:proofErr w:type="gramStart"/>
      <w:r w:rsidRPr="005A2DD6">
        <w:rPr>
          <w:color w:val="000000" w:themeColor="text1"/>
          <w:sz w:val="14"/>
        </w:rPr>
        <w:t>Warner ,</w:t>
      </w:r>
      <w:proofErr w:type="gramEnd"/>
      <w:r w:rsidRPr="005A2DD6">
        <w:rPr>
          <w:color w:val="000000" w:themeColor="text1"/>
          <w:sz w:val="14"/>
        </w:rPr>
        <w:t xml:space="preserve"> 9). People or groups discursively constructed as ‘the vulnerable’ therefore become the problem to be solved, through actions such as, “eviction and demolition rather than vulnerability prevention actions of transformational adaptation” (</w:t>
      </w:r>
      <w:proofErr w:type="spellStart"/>
      <w:proofErr w:type="gramStart"/>
      <w:r w:rsidRPr="005A2DD6">
        <w:rPr>
          <w:color w:val="000000" w:themeColor="text1"/>
          <w:sz w:val="14"/>
        </w:rPr>
        <w:t>Fayombo</w:t>
      </w:r>
      <w:proofErr w:type="spellEnd"/>
      <w:r w:rsidRPr="005A2DD6">
        <w:rPr>
          <w:color w:val="000000" w:themeColor="text1"/>
          <w:sz w:val="14"/>
        </w:rPr>
        <w:t xml:space="preserve"> ,</w:t>
      </w:r>
      <w:proofErr w:type="gramEnd"/>
      <w:r w:rsidRPr="005A2DD6">
        <w:rPr>
          <w:color w:val="000000" w:themeColor="text1"/>
          <w:sz w:val="14"/>
        </w:rPr>
        <w:t xml:space="preserve"> 297). The discursive construction of ‘the vulnerable Other’ actually undermines the ability to access resources and further exacerbates vulnerability (</w:t>
      </w:r>
      <w:proofErr w:type="spellStart"/>
      <w:proofErr w:type="gramStart"/>
      <w:r w:rsidRPr="005A2DD6">
        <w:rPr>
          <w:color w:val="000000" w:themeColor="text1"/>
          <w:sz w:val="14"/>
        </w:rPr>
        <w:t>Fayombo</w:t>
      </w:r>
      <w:proofErr w:type="spellEnd"/>
      <w:r w:rsidRPr="005A2DD6">
        <w:rPr>
          <w:color w:val="000000" w:themeColor="text1"/>
          <w:sz w:val="14"/>
        </w:rPr>
        <w:t xml:space="preserve"> )</w:t>
      </w:r>
      <w:proofErr w:type="gramEnd"/>
      <w:r w:rsidRPr="005A2DD6">
        <w:rPr>
          <w:color w:val="000000" w:themeColor="text1"/>
          <w:sz w:val="14"/>
        </w:rPr>
        <w:t>. Kasia Paprocki calls this process of pre-emptive removal as a reaction to apparently inevitable unviability, ‘anticipatory ruin’ (</w:t>
      </w:r>
      <w:proofErr w:type="gramStart"/>
      <w:r w:rsidRPr="005A2DD6">
        <w:rPr>
          <w:color w:val="000000" w:themeColor="text1"/>
          <w:sz w:val="14"/>
        </w:rPr>
        <w:t>Paprocki )</w:t>
      </w:r>
      <w:proofErr w:type="gramEnd"/>
      <w:r w:rsidRPr="005A2DD6">
        <w:rPr>
          <w:color w:val="000000" w:themeColor="text1"/>
          <w:sz w:val="14"/>
        </w:rPr>
        <w:t>. This process bypasses the wants and needs of communities, and climate change “becomes a post-facto justification for a process of ruination through the planning of particular development interventions both historically and into the future” (</w:t>
      </w:r>
      <w:proofErr w:type="gramStart"/>
      <w:r w:rsidRPr="005A2DD6">
        <w:rPr>
          <w:color w:val="000000" w:themeColor="text1"/>
          <w:sz w:val="14"/>
        </w:rPr>
        <w:t>Paprocki ,</w:t>
      </w:r>
      <w:proofErr w:type="gramEnd"/>
      <w:r w:rsidRPr="005A2DD6">
        <w:rPr>
          <w:color w:val="000000" w:themeColor="text1"/>
          <w:sz w:val="14"/>
        </w:rPr>
        <w:t xml:space="preserve"> 309). Together, these insights of CAS work to uncover how the politics of climate change adaptation renders people vulnerable. This is an important intervention into the dominant scientific approaches of biophysical and social vulnerability which do not sufficiently </w:t>
      </w:r>
      <w:proofErr w:type="spellStart"/>
      <w:r w:rsidRPr="005A2DD6">
        <w:rPr>
          <w:color w:val="000000" w:themeColor="text1"/>
          <w:sz w:val="14"/>
        </w:rPr>
        <w:t>politicise</w:t>
      </w:r>
      <w:proofErr w:type="spellEnd"/>
      <w:r w:rsidRPr="005A2DD6">
        <w:rPr>
          <w:color w:val="000000" w:themeColor="text1"/>
          <w:sz w:val="14"/>
        </w:rPr>
        <w:t xml:space="preserve"> how vulnerability is re/produced, particularly through climate change politics itself. In this sense, CAS serves as an important </w:t>
      </w:r>
      <w:proofErr w:type="spellStart"/>
      <w:r w:rsidRPr="005A2DD6">
        <w:rPr>
          <w:color w:val="000000" w:themeColor="text1"/>
          <w:sz w:val="14"/>
        </w:rPr>
        <w:t>politicisation</w:t>
      </w:r>
      <w:proofErr w:type="spellEnd"/>
      <w:r w:rsidRPr="005A2DD6">
        <w:rPr>
          <w:color w:val="000000" w:themeColor="text1"/>
          <w:sz w:val="14"/>
        </w:rPr>
        <w:t xml:space="preserve"> of the scientific understanding of vulnerability. However, what CAS does less to address, is the discursive framework of vulnerability which has an underlying historical story of vulnerability that rests upon colonial imaginative geographies of people and places. </w:t>
      </w:r>
      <w:r w:rsidRPr="00D05082">
        <w:rPr>
          <w:rStyle w:val="StyleUnderline"/>
          <w:color w:val="000000" w:themeColor="text1"/>
        </w:rPr>
        <w:t xml:space="preserve">As with the feminist intervention of ‘adding gender’, the case studies of CAS are drawn from the Global South, and the arguments for understanding local dynamics are understood to be relevant to ‘developing </w:t>
      </w:r>
      <w:proofErr w:type="gramStart"/>
      <w:r w:rsidRPr="00D05082">
        <w:rPr>
          <w:rStyle w:val="StyleUnderline"/>
          <w:color w:val="000000" w:themeColor="text1"/>
        </w:rPr>
        <w:t>countries’</w:t>
      </w:r>
      <w:proofErr w:type="gramEnd"/>
      <w:r w:rsidRPr="00D05082">
        <w:rPr>
          <w:rStyle w:val="StyleUnderline"/>
          <w:color w:val="000000" w:themeColor="text1"/>
        </w:rPr>
        <w:t>. Yet the ongoing coloniality of global politics and global climate politics (</w:t>
      </w:r>
      <w:proofErr w:type="gramStart"/>
      <w:r w:rsidRPr="00D05082">
        <w:rPr>
          <w:rStyle w:val="StyleUnderline"/>
          <w:color w:val="000000" w:themeColor="text1"/>
        </w:rPr>
        <w:t>Sultana )</w:t>
      </w:r>
      <w:proofErr w:type="gramEnd"/>
      <w:r w:rsidRPr="00D05082">
        <w:rPr>
          <w:rStyle w:val="StyleUnderline"/>
          <w:color w:val="000000" w:themeColor="text1"/>
        </w:rPr>
        <w:t xml:space="preserve"> is not yet understood as a driver of vulnerability itself</w:t>
      </w:r>
      <w:r w:rsidRPr="005A2DD6">
        <w:rPr>
          <w:color w:val="000000" w:themeColor="text1"/>
          <w:sz w:val="14"/>
        </w:rPr>
        <w:t xml:space="preserve">. The colonial patterns of harm that climate change seems to follow are thus </w:t>
      </w:r>
      <w:proofErr w:type="spellStart"/>
      <w:r w:rsidRPr="005A2DD6">
        <w:rPr>
          <w:color w:val="000000" w:themeColor="text1"/>
          <w:sz w:val="14"/>
        </w:rPr>
        <w:t>naturalised</w:t>
      </w:r>
      <w:proofErr w:type="spellEnd"/>
      <w:r w:rsidRPr="005A2DD6">
        <w:rPr>
          <w:color w:val="000000" w:themeColor="text1"/>
          <w:sz w:val="14"/>
        </w:rPr>
        <w:t>. One article does draw from postcolonialism to discuss colonial imaginations (</w:t>
      </w:r>
      <w:proofErr w:type="gramStart"/>
      <w:r w:rsidRPr="005A2DD6">
        <w:rPr>
          <w:color w:val="000000" w:themeColor="text1"/>
          <w:sz w:val="14"/>
        </w:rPr>
        <w:t>Mikulewicz )</w:t>
      </w:r>
      <w:proofErr w:type="gramEnd"/>
      <w:r w:rsidRPr="005A2DD6">
        <w:rPr>
          <w:color w:val="000000" w:themeColor="text1"/>
          <w:sz w:val="14"/>
        </w:rPr>
        <w:t xml:space="preserve"> and another takes seriously the discursive effects of being identified as vulnerable (Thomas and Warner ). However, the purpose of most CAS work is to contribute to policy so even in these papers, adaptation is an “urgent development goal” (</w:t>
      </w:r>
      <w:proofErr w:type="gramStart"/>
      <w:r w:rsidRPr="005A2DD6">
        <w:rPr>
          <w:color w:val="000000" w:themeColor="text1"/>
          <w:sz w:val="14"/>
        </w:rPr>
        <w:t>Mikulewicz ,</w:t>
      </w:r>
      <w:proofErr w:type="gramEnd"/>
      <w:r w:rsidRPr="005A2DD6">
        <w:rPr>
          <w:color w:val="000000" w:themeColor="text1"/>
          <w:sz w:val="14"/>
        </w:rPr>
        <w:t xml:space="preserve"> 6</w:t>
      </w:r>
      <w:r w:rsidRPr="00D05082">
        <w:rPr>
          <w:rStyle w:val="StyleUnderline"/>
          <w:color w:val="000000" w:themeColor="text1"/>
        </w:rPr>
        <w:t>). This policy-minded focus of CAS is explicit throughout, “One of the advantages of this framework is its explicit policy relevance” (</w:t>
      </w:r>
      <w:proofErr w:type="gramStart"/>
      <w:r w:rsidRPr="00D05082">
        <w:rPr>
          <w:rStyle w:val="StyleUnderline"/>
          <w:color w:val="000000" w:themeColor="text1"/>
        </w:rPr>
        <w:t>Taylor ,</w:t>
      </w:r>
      <w:proofErr w:type="gramEnd"/>
      <w:r w:rsidRPr="00D05082">
        <w:rPr>
          <w:rStyle w:val="StyleUnderline"/>
          <w:color w:val="000000" w:themeColor="text1"/>
        </w:rPr>
        <w:t xml:space="preserve"> 81). With their research offering lessons for adaptation, “Researchers and policy makers may thus appropriate and redirect the problematic practice of personification to better serve those most in need” (Thomas and </w:t>
      </w:r>
      <w:proofErr w:type="gramStart"/>
      <w:r w:rsidRPr="00D05082">
        <w:rPr>
          <w:rStyle w:val="StyleUnderline"/>
          <w:color w:val="000000" w:themeColor="text1"/>
        </w:rPr>
        <w:t>Warner ,</w:t>
      </w:r>
      <w:proofErr w:type="gramEnd"/>
      <w:r w:rsidRPr="00D05082">
        <w:rPr>
          <w:rStyle w:val="StyleUnderline"/>
          <w:color w:val="000000" w:themeColor="text1"/>
        </w:rPr>
        <w:t xml:space="preserve"> 9). </w:t>
      </w:r>
      <w:r w:rsidRPr="005A2DD6">
        <w:rPr>
          <w:color w:val="000000" w:themeColor="text1"/>
          <w:sz w:val="14"/>
        </w:rPr>
        <w:t xml:space="preserve">This instinct is understandable in such an urgent area of politics. However, the effect of this is a limit on how far CAS </w:t>
      </w:r>
      <w:proofErr w:type="gramStart"/>
      <w:r w:rsidRPr="005A2DD6">
        <w:rPr>
          <w:color w:val="000000" w:themeColor="text1"/>
          <w:sz w:val="14"/>
        </w:rPr>
        <w:t>is able to</w:t>
      </w:r>
      <w:proofErr w:type="gramEnd"/>
      <w:r w:rsidRPr="005A2DD6">
        <w:rPr>
          <w:color w:val="000000" w:themeColor="text1"/>
          <w:sz w:val="14"/>
        </w:rPr>
        <w:t xml:space="preserve"> push its analysis, as it attempts to shift the paradigm rather than fully challenge it. Without taking this next step, to question and deconstruct the discursive framework of vulnerability, vulnerability will continue to be used to </w:t>
      </w:r>
      <w:proofErr w:type="spellStart"/>
      <w:r w:rsidRPr="005A2DD6">
        <w:rPr>
          <w:color w:val="000000" w:themeColor="text1"/>
          <w:sz w:val="14"/>
        </w:rPr>
        <w:t>depoliticise</w:t>
      </w:r>
      <w:proofErr w:type="spellEnd"/>
      <w:r w:rsidRPr="005A2DD6">
        <w:rPr>
          <w:color w:val="000000" w:themeColor="text1"/>
          <w:sz w:val="14"/>
        </w:rPr>
        <w:t xml:space="preserve"> patterns of harm that are framed as natural. For example, the early intuitive link between vulnerability, sea level rise and islands built upon a discursive history of islands as vulnerable and doomed to uninhabitability that has served to </w:t>
      </w:r>
      <w:proofErr w:type="spellStart"/>
      <w:r w:rsidRPr="005A2DD6">
        <w:rPr>
          <w:color w:val="000000" w:themeColor="text1"/>
          <w:sz w:val="14"/>
        </w:rPr>
        <w:t>naturalise</w:t>
      </w:r>
      <w:proofErr w:type="spellEnd"/>
      <w:r w:rsidRPr="005A2DD6">
        <w:rPr>
          <w:color w:val="000000" w:themeColor="text1"/>
          <w:sz w:val="14"/>
        </w:rPr>
        <w:t xml:space="preserve"> the threat of uninhabitability as inevitable (</w:t>
      </w:r>
      <w:proofErr w:type="gramStart"/>
      <w:r w:rsidRPr="005A2DD6">
        <w:rPr>
          <w:color w:val="000000" w:themeColor="text1"/>
          <w:sz w:val="14"/>
        </w:rPr>
        <w:t>Weatherill )</w:t>
      </w:r>
      <w:proofErr w:type="gramEnd"/>
      <w:r w:rsidRPr="005A2DD6">
        <w:rPr>
          <w:color w:val="000000" w:themeColor="text1"/>
          <w:sz w:val="14"/>
        </w:rPr>
        <w:t>. Similarly, the narrative of “Third World women… as the impoverished, vulnerable “other”” (</w:t>
      </w:r>
      <w:proofErr w:type="gramStart"/>
      <w:r w:rsidRPr="005A2DD6">
        <w:rPr>
          <w:color w:val="000000" w:themeColor="text1"/>
          <w:sz w:val="14"/>
        </w:rPr>
        <w:t>Parpart ,</w:t>
      </w:r>
      <w:proofErr w:type="gramEnd"/>
      <w:r w:rsidRPr="005A2DD6">
        <w:rPr>
          <w:color w:val="000000" w:themeColor="text1"/>
          <w:sz w:val="14"/>
        </w:rPr>
        <w:t xml:space="preserve"> 236) is so entrenched, that climate change disappears in these narratives, as only one more threat experienced by the inherently ‘weak’ that can be solved through ‘First World’ expertise and intervention. In a climate change context, the scientific project of measuring vulnerability is riddled with these assumptions that turn climate change into another arm of development politics. For a critical approach to vulnerability, these assumptions need to be better challenged. In the next section, I use the theoretical insights of critical feminist and decolonial scholarship to outline ways in which this literature could </w:t>
      </w:r>
      <w:proofErr w:type="gramStart"/>
      <w:r w:rsidRPr="005A2DD6">
        <w:rPr>
          <w:color w:val="000000" w:themeColor="text1"/>
          <w:sz w:val="14"/>
        </w:rPr>
        <w:t>open up</w:t>
      </w:r>
      <w:proofErr w:type="gramEnd"/>
      <w:r w:rsidRPr="005A2DD6">
        <w:rPr>
          <w:color w:val="000000" w:themeColor="text1"/>
          <w:sz w:val="14"/>
        </w:rPr>
        <w:t xml:space="preserve"> new possibilities in understanding climate change vulnerability. Resisting vulnerability: critical feminist and decolonial insights This section explores the theoretical insights of critical feminist and decolonial scholarship around resistance and vulnerability. </w:t>
      </w:r>
      <w:r w:rsidRPr="00D05082">
        <w:rPr>
          <w:rStyle w:val="StyleUnderline"/>
          <w:color w:val="000000" w:themeColor="text1"/>
        </w:rPr>
        <w:t>Engaging with this scholarship is an acknowledgement of the fast growing literature on the coloniality of climate change politics (</w:t>
      </w:r>
      <w:r w:rsidRPr="005A2DD6">
        <w:rPr>
          <w:color w:val="000000" w:themeColor="text1"/>
          <w:sz w:val="14"/>
        </w:rPr>
        <w:t xml:space="preserve">see, for example, Bhambra and </w:t>
      </w:r>
      <w:proofErr w:type="gramStart"/>
      <w:r w:rsidRPr="005A2DD6">
        <w:rPr>
          <w:color w:val="000000" w:themeColor="text1"/>
          <w:sz w:val="14"/>
        </w:rPr>
        <w:t>Newell ;</w:t>
      </w:r>
      <w:proofErr w:type="gramEnd"/>
      <w:r w:rsidRPr="005A2DD6">
        <w:rPr>
          <w:color w:val="000000" w:themeColor="text1"/>
          <w:sz w:val="14"/>
        </w:rPr>
        <w:t xml:space="preserve"> Perry ; Sultana ; </w:t>
      </w:r>
      <w:proofErr w:type="spellStart"/>
      <w:r w:rsidRPr="005A2DD6">
        <w:rPr>
          <w:color w:val="000000" w:themeColor="text1"/>
          <w:sz w:val="14"/>
        </w:rPr>
        <w:t>Táíwò</w:t>
      </w:r>
      <w:proofErr w:type="spellEnd"/>
      <w:r w:rsidRPr="005A2DD6">
        <w:rPr>
          <w:color w:val="000000" w:themeColor="text1"/>
          <w:sz w:val="14"/>
        </w:rPr>
        <w:t xml:space="preserve"> ). This literature takes an additional step to the argument that colonialism has driven climate change, through its extractive and destructive use of both land and people. It argues that coloniality continues to structure the logics of global politics. </w:t>
      </w:r>
      <w:r w:rsidRPr="00D05082">
        <w:rPr>
          <w:rStyle w:val="StyleUnderline"/>
          <w:color w:val="000000" w:themeColor="text1"/>
        </w:rPr>
        <w:t xml:space="preserve">This approach highlights that </w:t>
      </w:r>
      <w:r w:rsidRPr="00D05082">
        <w:rPr>
          <w:rStyle w:val="Emphasis"/>
          <w:color w:val="000000" w:themeColor="text1"/>
        </w:rPr>
        <w:t>not only is the material harm of climate change</w:t>
      </w:r>
      <w:r w:rsidRPr="00D05082">
        <w:rPr>
          <w:rStyle w:val="StyleUnderline"/>
          <w:color w:val="000000" w:themeColor="text1"/>
        </w:rPr>
        <w:t xml:space="preserve"> differentially distributed</w:t>
      </w:r>
      <w:r w:rsidRPr="00D05082">
        <w:rPr>
          <w:rStyle w:val="Emphasis"/>
          <w:color w:val="000000" w:themeColor="text1"/>
        </w:rPr>
        <w:t xml:space="preserve">, </w:t>
      </w:r>
      <w:proofErr w:type="gramStart"/>
      <w:r w:rsidRPr="00D05082">
        <w:rPr>
          <w:rStyle w:val="Emphasis"/>
          <w:color w:val="000000" w:themeColor="text1"/>
        </w:rPr>
        <w:t>it</w:t>
      </w:r>
      <w:proofErr w:type="gramEnd"/>
      <w:r w:rsidRPr="00D05082">
        <w:rPr>
          <w:rStyle w:val="Emphasis"/>
          <w:color w:val="000000" w:themeColor="text1"/>
        </w:rPr>
        <w:t xml:space="preserve"> is also justified through the language</w:t>
      </w:r>
      <w:r w:rsidRPr="00D05082">
        <w:rPr>
          <w:rStyle w:val="StyleUnderline"/>
          <w:color w:val="000000" w:themeColor="text1"/>
        </w:rPr>
        <w:t xml:space="preserve"> of climate science. </w:t>
      </w:r>
      <w:r w:rsidRPr="00D05082">
        <w:rPr>
          <w:rStyle w:val="Emphasis"/>
          <w:color w:val="000000" w:themeColor="text1"/>
        </w:rPr>
        <w:t>The discursive framework of vulnerability</w:t>
      </w:r>
      <w:r w:rsidRPr="00D05082">
        <w:rPr>
          <w:rStyle w:val="StyleUnderline"/>
          <w:color w:val="000000" w:themeColor="text1"/>
        </w:rPr>
        <w:t xml:space="preserve"> is part of what Wynter calls the ‘grounds of legitimacy’ for ongoing coloniality </w:t>
      </w:r>
      <w:r w:rsidRPr="005A2DD6">
        <w:rPr>
          <w:color w:val="000000" w:themeColor="text1"/>
          <w:sz w:val="14"/>
        </w:rPr>
        <w:t>(</w:t>
      </w:r>
      <w:proofErr w:type="gramStart"/>
      <w:r w:rsidRPr="005A2DD6">
        <w:rPr>
          <w:color w:val="000000" w:themeColor="text1"/>
          <w:sz w:val="14"/>
        </w:rPr>
        <w:t>Wynter ,</w:t>
      </w:r>
      <w:proofErr w:type="gramEnd"/>
      <w:r w:rsidRPr="005A2DD6">
        <w:rPr>
          <w:color w:val="000000" w:themeColor="text1"/>
          <w:sz w:val="14"/>
        </w:rPr>
        <w:t xml:space="preserve"> 292). The </w:t>
      </w:r>
      <w:proofErr w:type="spellStart"/>
      <w:r w:rsidRPr="005A2DD6">
        <w:rPr>
          <w:color w:val="000000" w:themeColor="text1"/>
          <w:sz w:val="14"/>
        </w:rPr>
        <w:t>naturalisation</w:t>
      </w:r>
      <w:proofErr w:type="spellEnd"/>
      <w:r w:rsidRPr="005A2DD6">
        <w:rPr>
          <w:color w:val="000000" w:themeColor="text1"/>
          <w:sz w:val="14"/>
        </w:rPr>
        <w:t xml:space="preserve"> of vulnerability justifies the ongoing </w:t>
      </w:r>
      <w:proofErr w:type="spellStart"/>
      <w:r w:rsidRPr="005A2DD6">
        <w:rPr>
          <w:color w:val="000000" w:themeColor="text1"/>
          <w:sz w:val="14"/>
        </w:rPr>
        <w:t>colonisation</w:t>
      </w:r>
      <w:proofErr w:type="spellEnd"/>
      <w:r w:rsidRPr="005A2DD6">
        <w:rPr>
          <w:color w:val="000000" w:themeColor="text1"/>
          <w:sz w:val="14"/>
        </w:rPr>
        <w:t xml:space="preserve"> of land and of climate. This section is structured around the resistance to vulnerability discourse that is found in the counternarratives of the Pacific, where the phrase ‘To Hell With Drowning’ has become a rallying cry (</w:t>
      </w:r>
      <w:proofErr w:type="gramStart"/>
      <w:r w:rsidRPr="005A2DD6">
        <w:rPr>
          <w:color w:val="000000" w:themeColor="text1"/>
          <w:sz w:val="14"/>
        </w:rPr>
        <w:t>Aguon )</w:t>
      </w:r>
      <w:proofErr w:type="gramEnd"/>
      <w:r w:rsidRPr="005A2DD6">
        <w:rPr>
          <w:color w:val="000000" w:themeColor="text1"/>
          <w:sz w:val="14"/>
        </w:rPr>
        <w:t xml:space="preserve">. Whilst the Pacific has long been used as the charismatic icon of global climate vulnerability, many scholars and activists in the region are vocal in their rejection of this identity. This rejection is not to deny the enormity of what climate change is causing in the region, but to deny the </w:t>
      </w:r>
      <w:proofErr w:type="spellStart"/>
      <w:r w:rsidRPr="005A2DD6">
        <w:rPr>
          <w:color w:val="000000" w:themeColor="text1"/>
          <w:sz w:val="14"/>
        </w:rPr>
        <w:t>depoliticising</w:t>
      </w:r>
      <w:proofErr w:type="spellEnd"/>
      <w:r w:rsidRPr="005A2DD6">
        <w:rPr>
          <w:color w:val="000000" w:themeColor="text1"/>
          <w:sz w:val="14"/>
        </w:rPr>
        <w:t xml:space="preserve"> passive voice of the ‘sinking island states’ or the ‘drowning </w:t>
      </w:r>
      <w:proofErr w:type="gramStart"/>
      <w:r w:rsidRPr="005A2DD6">
        <w:rPr>
          <w:color w:val="000000" w:themeColor="text1"/>
          <w:sz w:val="14"/>
        </w:rPr>
        <w:t>islands’</w:t>
      </w:r>
      <w:proofErr w:type="gramEnd"/>
      <w:r w:rsidRPr="005A2DD6">
        <w:rPr>
          <w:color w:val="000000" w:themeColor="text1"/>
          <w:sz w:val="14"/>
        </w:rPr>
        <w:t xml:space="preserve">. Nor is this rejection new. In 2013, the slogan, ‘We’re not drowning, we’re fighting’ (350 </w:t>
      </w:r>
      <w:proofErr w:type="gramStart"/>
      <w:r w:rsidRPr="005A2DD6">
        <w:rPr>
          <w:color w:val="000000" w:themeColor="text1"/>
          <w:sz w:val="14"/>
        </w:rPr>
        <w:t>Pacific )</w:t>
      </w:r>
      <w:proofErr w:type="gramEnd"/>
      <w:r w:rsidRPr="005A2DD6">
        <w:rPr>
          <w:color w:val="000000" w:themeColor="text1"/>
          <w:sz w:val="14"/>
        </w:rPr>
        <w:t xml:space="preserve"> accompanied a Warrior Day of Action </w:t>
      </w:r>
      <w:proofErr w:type="spellStart"/>
      <w:r w:rsidRPr="005A2DD6">
        <w:rPr>
          <w:color w:val="000000" w:themeColor="text1"/>
          <w:sz w:val="14"/>
        </w:rPr>
        <w:t>organised</w:t>
      </w:r>
      <w:proofErr w:type="spellEnd"/>
      <w:r w:rsidRPr="005A2DD6">
        <w:rPr>
          <w:color w:val="000000" w:themeColor="text1"/>
          <w:sz w:val="14"/>
        </w:rPr>
        <w:t xml:space="preserve"> by the Pacific Climate Warriors, which both denied the global narrative of victimhood, and expressed solidarity across the region. The actions took place on ten islands across the Pacific and featured fighting dances and demonstrations in a show of strength, pride, and a demand for a dignified future for their islands and their children (350 </w:t>
      </w:r>
      <w:proofErr w:type="gramStart"/>
      <w:r w:rsidRPr="005A2DD6">
        <w:rPr>
          <w:color w:val="000000" w:themeColor="text1"/>
          <w:sz w:val="14"/>
        </w:rPr>
        <w:t>Pacific )</w:t>
      </w:r>
      <w:proofErr w:type="gramEnd"/>
      <w:r w:rsidRPr="005A2DD6">
        <w:rPr>
          <w:color w:val="000000" w:themeColor="text1"/>
          <w:sz w:val="14"/>
        </w:rPr>
        <w:t xml:space="preserve">. Vulnerability is being resisted in this Pacific activism in two important ways. Firstly, vulnerability is being resisted as an identity due to its </w:t>
      </w:r>
      <w:proofErr w:type="spellStart"/>
      <w:r w:rsidRPr="005A2DD6">
        <w:rPr>
          <w:color w:val="000000" w:themeColor="text1"/>
          <w:sz w:val="14"/>
        </w:rPr>
        <w:t>victimising</w:t>
      </w:r>
      <w:proofErr w:type="spellEnd"/>
      <w:r w:rsidRPr="005A2DD6">
        <w:rPr>
          <w:color w:val="000000" w:themeColor="text1"/>
          <w:sz w:val="14"/>
        </w:rPr>
        <w:t xml:space="preserve"> implications, an argument that resonates strongly with critical feminist work (</w:t>
      </w:r>
      <w:proofErr w:type="gramStart"/>
      <w:r w:rsidRPr="005A2DD6">
        <w:rPr>
          <w:color w:val="000000" w:themeColor="text1"/>
          <w:sz w:val="14"/>
        </w:rPr>
        <w:t>Parpart ;</w:t>
      </w:r>
      <w:proofErr w:type="gramEnd"/>
      <w:r w:rsidRPr="005A2DD6">
        <w:rPr>
          <w:color w:val="000000" w:themeColor="text1"/>
          <w:sz w:val="14"/>
        </w:rPr>
        <w:t xml:space="preserve"> MacGregor ; Butler ). Resisting vulnerability in this sense does not mean denying the problems of inequality and injustice, but arguing that </w:t>
      </w:r>
      <w:proofErr w:type="spellStart"/>
      <w:r w:rsidRPr="005A2DD6">
        <w:rPr>
          <w:color w:val="000000" w:themeColor="text1"/>
          <w:sz w:val="14"/>
        </w:rPr>
        <w:t>victimising</w:t>
      </w:r>
      <w:proofErr w:type="spellEnd"/>
      <w:r w:rsidRPr="005A2DD6">
        <w:rPr>
          <w:color w:val="000000" w:themeColor="text1"/>
          <w:sz w:val="14"/>
        </w:rPr>
        <w:t xml:space="preserve"> discourses </w:t>
      </w:r>
      <w:proofErr w:type="spellStart"/>
      <w:r w:rsidRPr="005A2DD6">
        <w:rPr>
          <w:color w:val="000000" w:themeColor="text1"/>
          <w:sz w:val="14"/>
        </w:rPr>
        <w:t>naturalise</w:t>
      </w:r>
      <w:proofErr w:type="spellEnd"/>
      <w:r w:rsidRPr="005A2DD6">
        <w:rPr>
          <w:color w:val="000000" w:themeColor="text1"/>
          <w:sz w:val="14"/>
        </w:rPr>
        <w:t xml:space="preserve"> and </w:t>
      </w:r>
      <w:proofErr w:type="spellStart"/>
      <w:r w:rsidRPr="005A2DD6">
        <w:rPr>
          <w:color w:val="000000" w:themeColor="text1"/>
          <w:sz w:val="14"/>
        </w:rPr>
        <w:t>essentialise</w:t>
      </w:r>
      <w:proofErr w:type="spellEnd"/>
      <w:r w:rsidRPr="005A2DD6">
        <w:rPr>
          <w:color w:val="000000" w:themeColor="text1"/>
          <w:sz w:val="14"/>
        </w:rPr>
        <w:t xml:space="preserve">, rather than challenge, </w:t>
      </w:r>
      <w:proofErr w:type="spellStart"/>
      <w:r w:rsidRPr="005A2DD6">
        <w:rPr>
          <w:color w:val="000000" w:themeColor="text1"/>
          <w:sz w:val="14"/>
        </w:rPr>
        <w:t>vulnerabilising</w:t>
      </w:r>
      <w:proofErr w:type="spellEnd"/>
      <w:r w:rsidRPr="005A2DD6">
        <w:rPr>
          <w:color w:val="000000" w:themeColor="text1"/>
          <w:sz w:val="14"/>
        </w:rPr>
        <w:t xml:space="preserve"> politics and policies. This resistance is a political rejection of the use of </w:t>
      </w:r>
      <w:proofErr w:type="spellStart"/>
      <w:r w:rsidRPr="005A2DD6">
        <w:rPr>
          <w:color w:val="000000" w:themeColor="text1"/>
          <w:sz w:val="14"/>
        </w:rPr>
        <w:t>depoliticising</w:t>
      </w:r>
      <w:proofErr w:type="spellEnd"/>
      <w:r w:rsidRPr="005A2DD6">
        <w:rPr>
          <w:color w:val="000000" w:themeColor="text1"/>
          <w:sz w:val="14"/>
        </w:rPr>
        <w:t xml:space="preserve"> language which relies upon the dualist construction of the ‘Third World’ as impoverished and in need of salvation from the developed North, reinforcing “the authority of Northern development agencies and specialists” (</w:t>
      </w:r>
      <w:proofErr w:type="gramStart"/>
      <w:r w:rsidRPr="005A2DD6">
        <w:rPr>
          <w:color w:val="000000" w:themeColor="text1"/>
          <w:sz w:val="14"/>
        </w:rPr>
        <w:t>Parpart ,</w:t>
      </w:r>
      <w:proofErr w:type="gramEnd"/>
      <w:r w:rsidRPr="005A2DD6">
        <w:rPr>
          <w:color w:val="000000" w:themeColor="text1"/>
          <w:sz w:val="14"/>
        </w:rPr>
        <w:t xml:space="preserve"> 222). Hence, ‘we are not drowning, we are fighting’ is a rejection of the </w:t>
      </w:r>
      <w:proofErr w:type="spellStart"/>
      <w:r w:rsidRPr="005A2DD6">
        <w:rPr>
          <w:color w:val="000000" w:themeColor="text1"/>
          <w:sz w:val="14"/>
        </w:rPr>
        <w:t>depoliticised</w:t>
      </w:r>
      <w:proofErr w:type="spellEnd"/>
      <w:r w:rsidRPr="005A2DD6">
        <w:rPr>
          <w:color w:val="000000" w:themeColor="text1"/>
          <w:sz w:val="14"/>
        </w:rPr>
        <w:t xml:space="preserve"> vulnerable victim identity, and its paternalistic political responses. Secondly, </w:t>
      </w:r>
      <w:r w:rsidRPr="00D05082">
        <w:rPr>
          <w:rStyle w:val="StyleUnderline"/>
          <w:color w:val="000000" w:themeColor="text1"/>
        </w:rPr>
        <w:t>vulnerability is being resisted as a condition that is being created through an ongoing violent colonial politics of disposability</w:t>
      </w:r>
      <w:r w:rsidRPr="005A2DD6">
        <w:rPr>
          <w:color w:val="000000" w:themeColor="text1"/>
          <w:sz w:val="14"/>
        </w:rPr>
        <w:t>. In the Pacific, climate change does not appear as a new threat, but as a continuation of the politics of harm perpetuated by colonial powers ‘for the good of mankind’ (</w:t>
      </w:r>
      <w:proofErr w:type="spellStart"/>
      <w:r w:rsidRPr="005A2DD6">
        <w:rPr>
          <w:color w:val="000000" w:themeColor="text1"/>
          <w:sz w:val="14"/>
        </w:rPr>
        <w:t>Jetñil</w:t>
      </w:r>
      <w:proofErr w:type="spellEnd"/>
      <w:r w:rsidRPr="005A2DD6">
        <w:rPr>
          <w:color w:val="000000" w:themeColor="text1"/>
          <w:sz w:val="14"/>
        </w:rPr>
        <w:t>-</w:t>
      </w:r>
      <w:proofErr w:type="gramStart"/>
      <w:r w:rsidRPr="005A2DD6">
        <w:rPr>
          <w:color w:val="000000" w:themeColor="text1"/>
          <w:sz w:val="14"/>
        </w:rPr>
        <w:t>Kijiner )</w:t>
      </w:r>
      <w:proofErr w:type="gramEnd"/>
      <w:r w:rsidRPr="005A2DD6">
        <w:rPr>
          <w:color w:val="000000" w:themeColor="text1"/>
          <w:sz w:val="14"/>
        </w:rPr>
        <w:t xml:space="preserve">. Resistance in this second sense takes place as a </w:t>
      </w:r>
      <w:proofErr w:type="spellStart"/>
      <w:r w:rsidRPr="005A2DD6">
        <w:rPr>
          <w:color w:val="000000" w:themeColor="text1"/>
          <w:sz w:val="14"/>
        </w:rPr>
        <w:t>repoliticising</w:t>
      </w:r>
      <w:proofErr w:type="spellEnd"/>
      <w:r w:rsidRPr="005A2DD6">
        <w:rPr>
          <w:color w:val="000000" w:themeColor="text1"/>
          <w:sz w:val="14"/>
        </w:rPr>
        <w:t xml:space="preserve"> and decolonial set of demands for strong and urgent climate action, to prevent the unfolding of what vulnerability discourse too easily frames as inevitable. Hence, ‘to hell with drowning’, means to hell with being sacrificed again. The Pacific is a region which has seen waves of violence for the enrichment of others, from colonial land theft, to </w:t>
      </w:r>
      <w:proofErr w:type="spellStart"/>
      <w:r w:rsidRPr="005A2DD6">
        <w:rPr>
          <w:color w:val="000000" w:themeColor="text1"/>
          <w:sz w:val="14"/>
        </w:rPr>
        <w:t>blackbirding</w:t>
      </w:r>
      <w:proofErr w:type="spellEnd"/>
      <w:r w:rsidRPr="005A2DD6">
        <w:rPr>
          <w:color w:val="000000" w:themeColor="text1"/>
          <w:sz w:val="14"/>
        </w:rPr>
        <w:t xml:space="preserve">, nuclear testing, </w:t>
      </w:r>
      <w:proofErr w:type="spellStart"/>
      <w:r w:rsidRPr="005A2DD6">
        <w:rPr>
          <w:color w:val="000000" w:themeColor="text1"/>
          <w:sz w:val="14"/>
        </w:rPr>
        <w:t>militarisation</w:t>
      </w:r>
      <w:proofErr w:type="spellEnd"/>
      <w:r w:rsidRPr="005A2DD6">
        <w:rPr>
          <w:color w:val="000000" w:themeColor="text1"/>
          <w:sz w:val="14"/>
        </w:rPr>
        <w:t>, forced displacement, ruinous mining, and now climate change (</w:t>
      </w:r>
      <w:proofErr w:type="spellStart"/>
      <w:proofErr w:type="gramStart"/>
      <w:r w:rsidRPr="005A2DD6">
        <w:rPr>
          <w:color w:val="000000" w:themeColor="text1"/>
          <w:sz w:val="14"/>
        </w:rPr>
        <w:t>Teaiwa</w:t>
      </w:r>
      <w:proofErr w:type="spellEnd"/>
      <w:r w:rsidRPr="005A2DD6">
        <w:rPr>
          <w:color w:val="000000" w:themeColor="text1"/>
          <w:sz w:val="14"/>
        </w:rPr>
        <w:t xml:space="preserve"> ,</w:t>
      </w:r>
      <w:proofErr w:type="gramEnd"/>
      <w:r w:rsidRPr="005A2DD6">
        <w:rPr>
          <w:color w:val="000000" w:themeColor="text1"/>
          <w:sz w:val="14"/>
        </w:rPr>
        <w:t xml:space="preserve"> ). This violence has always been ecological, with: “Whaling and overfishing in the Pacific. Phosphate strip-mining in Banaba and Nauru. Gold and copper mining in Papua New Guinea and Bougainville. Clear-cutting and logging in the Solomon Islands and Vanuatu. Sugar plantations in Fiji. Copra plantations in Micronesia. Palm oil plantations in West Papua. GMO plantations in </w:t>
      </w:r>
      <w:proofErr w:type="gramStart"/>
      <w:r w:rsidRPr="005A2DD6">
        <w:rPr>
          <w:color w:val="000000" w:themeColor="text1"/>
          <w:sz w:val="14"/>
        </w:rPr>
        <w:t>Hawai‘</w:t>
      </w:r>
      <w:proofErr w:type="gramEnd"/>
      <w:r w:rsidRPr="005A2DD6">
        <w:rPr>
          <w:color w:val="000000" w:themeColor="text1"/>
          <w:sz w:val="14"/>
        </w:rPr>
        <w:t xml:space="preserve">i. The militarization of </w:t>
      </w:r>
      <w:proofErr w:type="spellStart"/>
      <w:r w:rsidRPr="005A2DD6">
        <w:rPr>
          <w:color w:val="000000" w:themeColor="text1"/>
          <w:sz w:val="14"/>
        </w:rPr>
        <w:t>Guåhan</w:t>
      </w:r>
      <w:proofErr w:type="spellEnd"/>
      <w:r w:rsidRPr="005A2DD6">
        <w:rPr>
          <w:color w:val="000000" w:themeColor="text1"/>
          <w:sz w:val="14"/>
        </w:rPr>
        <w:t xml:space="preserve">. The bombing of </w:t>
      </w:r>
      <w:proofErr w:type="spellStart"/>
      <w:proofErr w:type="gramStart"/>
      <w:r w:rsidRPr="005A2DD6">
        <w:rPr>
          <w:color w:val="000000" w:themeColor="text1"/>
          <w:sz w:val="14"/>
        </w:rPr>
        <w:t>Kaho‘</w:t>
      </w:r>
      <w:proofErr w:type="gramEnd"/>
      <w:r w:rsidRPr="005A2DD6">
        <w:rPr>
          <w:color w:val="000000" w:themeColor="text1"/>
          <w:sz w:val="14"/>
        </w:rPr>
        <w:t>olawe</w:t>
      </w:r>
      <w:proofErr w:type="spellEnd"/>
      <w:r w:rsidRPr="005A2DD6">
        <w:rPr>
          <w:color w:val="000000" w:themeColor="text1"/>
          <w:sz w:val="14"/>
        </w:rPr>
        <w:t xml:space="preserve"> and </w:t>
      </w:r>
      <w:proofErr w:type="spellStart"/>
      <w:r w:rsidRPr="005A2DD6">
        <w:rPr>
          <w:color w:val="000000" w:themeColor="text1"/>
          <w:sz w:val="14"/>
        </w:rPr>
        <w:t>Pōhakuloa</w:t>
      </w:r>
      <w:proofErr w:type="spellEnd"/>
      <w:r w:rsidRPr="005A2DD6">
        <w:rPr>
          <w:color w:val="000000" w:themeColor="text1"/>
          <w:sz w:val="14"/>
        </w:rPr>
        <w:t xml:space="preserve">. The dredging of Apra Harbor, Pearl Harbor, and Pago Pago Harbor. The horror of nuclear testing in Bikini, </w:t>
      </w:r>
      <w:proofErr w:type="spellStart"/>
      <w:r w:rsidRPr="005A2DD6">
        <w:rPr>
          <w:color w:val="000000" w:themeColor="text1"/>
          <w:sz w:val="14"/>
        </w:rPr>
        <w:t>Enewetak</w:t>
      </w:r>
      <w:proofErr w:type="spellEnd"/>
      <w:r w:rsidRPr="005A2DD6">
        <w:rPr>
          <w:color w:val="000000" w:themeColor="text1"/>
          <w:sz w:val="14"/>
        </w:rPr>
        <w:t xml:space="preserve">, </w:t>
      </w:r>
      <w:proofErr w:type="spellStart"/>
      <w:r w:rsidRPr="005A2DD6">
        <w:rPr>
          <w:color w:val="000000" w:themeColor="text1"/>
          <w:sz w:val="14"/>
        </w:rPr>
        <w:t>Fangataufa</w:t>
      </w:r>
      <w:proofErr w:type="spellEnd"/>
      <w:r w:rsidRPr="005A2DD6">
        <w:rPr>
          <w:color w:val="000000" w:themeColor="text1"/>
          <w:sz w:val="14"/>
        </w:rPr>
        <w:t xml:space="preserve">, </w:t>
      </w:r>
      <w:proofErr w:type="spellStart"/>
      <w:r w:rsidRPr="005A2DD6">
        <w:rPr>
          <w:color w:val="000000" w:themeColor="text1"/>
          <w:sz w:val="14"/>
        </w:rPr>
        <w:t>Mururoa</w:t>
      </w:r>
      <w:proofErr w:type="spellEnd"/>
      <w:r w:rsidRPr="005A2DD6">
        <w:rPr>
          <w:color w:val="000000" w:themeColor="text1"/>
          <w:sz w:val="14"/>
        </w:rPr>
        <w:t>, Malden, and Kiritimati” (</w:t>
      </w:r>
      <w:proofErr w:type="spellStart"/>
      <w:r w:rsidRPr="005A2DD6">
        <w:rPr>
          <w:color w:val="000000" w:themeColor="text1"/>
          <w:sz w:val="14"/>
        </w:rPr>
        <w:t>Jetñil</w:t>
      </w:r>
      <w:proofErr w:type="spellEnd"/>
      <w:r w:rsidRPr="005A2DD6">
        <w:rPr>
          <w:color w:val="000000" w:themeColor="text1"/>
          <w:sz w:val="14"/>
        </w:rPr>
        <w:t xml:space="preserve">-Kijiner, Kava, and </w:t>
      </w:r>
      <w:proofErr w:type="gramStart"/>
      <w:r w:rsidRPr="005A2DD6">
        <w:rPr>
          <w:color w:val="000000" w:themeColor="text1"/>
          <w:sz w:val="14"/>
        </w:rPr>
        <w:t>Perez ,</w:t>
      </w:r>
      <w:proofErr w:type="gramEnd"/>
      <w:r w:rsidRPr="005A2DD6">
        <w:rPr>
          <w:color w:val="000000" w:themeColor="text1"/>
          <w:sz w:val="14"/>
        </w:rPr>
        <w:t xml:space="preserve"> xv). Resisting vulnerability as a demand for ending violence in the Pacific is therefore expansive, “Environmentalism is a clunky word to describe the ways in which Pacific Islanders fight for land, ocean, air” (</w:t>
      </w:r>
      <w:proofErr w:type="spellStart"/>
      <w:r w:rsidRPr="005A2DD6">
        <w:rPr>
          <w:color w:val="000000" w:themeColor="text1"/>
          <w:sz w:val="14"/>
        </w:rPr>
        <w:t>Jetñil</w:t>
      </w:r>
      <w:proofErr w:type="spellEnd"/>
      <w:r w:rsidRPr="005A2DD6">
        <w:rPr>
          <w:color w:val="000000" w:themeColor="text1"/>
          <w:sz w:val="14"/>
        </w:rPr>
        <w:t>-</w:t>
      </w:r>
      <w:proofErr w:type="gramStart"/>
      <w:r w:rsidRPr="005A2DD6">
        <w:rPr>
          <w:color w:val="000000" w:themeColor="text1"/>
          <w:sz w:val="14"/>
        </w:rPr>
        <w:t>Kijiner ,</w:t>
      </w:r>
      <w:proofErr w:type="gramEnd"/>
      <w:r w:rsidRPr="005A2DD6">
        <w:rPr>
          <w:color w:val="000000" w:themeColor="text1"/>
          <w:sz w:val="14"/>
        </w:rPr>
        <w:t xml:space="preserve"> 387). It is decolonial and anticolonial, whilst also demanding strong mitigation and commitments to reparative redistribution through and beyond loss and damage and adaptation funds. In the rest of this section, I will discuss these two areas of resistance, bringing in the literature from critical feminist and decolonial scholarship </w:t>
      </w:r>
      <w:proofErr w:type="gramStart"/>
      <w:r w:rsidRPr="005A2DD6">
        <w:rPr>
          <w:color w:val="000000" w:themeColor="text1"/>
          <w:sz w:val="14"/>
        </w:rPr>
        <w:t>in order to</w:t>
      </w:r>
      <w:proofErr w:type="gramEnd"/>
      <w:r w:rsidRPr="005A2DD6">
        <w:rPr>
          <w:color w:val="000000" w:themeColor="text1"/>
          <w:sz w:val="14"/>
        </w:rPr>
        <w:t xml:space="preserve"> provide a theoretical counternarrative to the vulnerability scholarship discussed so far. I argue that bringing seemingly disparate scholarships together to address </w:t>
      </w:r>
      <w:proofErr w:type="spellStart"/>
      <w:r w:rsidRPr="005A2DD6">
        <w:rPr>
          <w:color w:val="000000" w:themeColor="text1"/>
          <w:sz w:val="14"/>
        </w:rPr>
        <w:t>victimisation</w:t>
      </w:r>
      <w:proofErr w:type="spellEnd"/>
      <w:r w:rsidRPr="005A2DD6">
        <w:rPr>
          <w:color w:val="000000" w:themeColor="text1"/>
          <w:sz w:val="14"/>
        </w:rPr>
        <w:t xml:space="preserve"> and disposability provides a generative way of thinking about vulnerability as a concept of care and interdependence. Resisting </w:t>
      </w:r>
      <w:proofErr w:type="spellStart"/>
      <w:r w:rsidRPr="005A2DD6">
        <w:rPr>
          <w:color w:val="000000" w:themeColor="text1"/>
          <w:sz w:val="14"/>
        </w:rPr>
        <w:t>victimisation</w:t>
      </w:r>
      <w:proofErr w:type="spellEnd"/>
      <w:r w:rsidRPr="005A2DD6">
        <w:rPr>
          <w:color w:val="000000" w:themeColor="text1"/>
          <w:sz w:val="14"/>
        </w:rPr>
        <w:t xml:space="preserve"> and paternalism Firstly then, </w:t>
      </w:r>
      <w:r w:rsidRPr="00D05082">
        <w:rPr>
          <w:rStyle w:val="StyleUnderline"/>
          <w:color w:val="000000" w:themeColor="text1"/>
        </w:rPr>
        <w:t xml:space="preserve">critical feminist work has long argued against the </w:t>
      </w:r>
      <w:proofErr w:type="spellStart"/>
      <w:r w:rsidRPr="00D05082">
        <w:rPr>
          <w:rStyle w:val="StyleUnderline"/>
          <w:color w:val="000000" w:themeColor="text1"/>
        </w:rPr>
        <w:t>essentialising</w:t>
      </w:r>
      <w:proofErr w:type="spellEnd"/>
      <w:r w:rsidRPr="00D05082">
        <w:rPr>
          <w:rStyle w:val="StyleUnderline"/>
          <w:color w:val="000000" w:themeColor="text1"/>
        </w:rPr>
        <w:t xml:space="preserve"> effect of vulnerability discourse which further entrenches “the image of the helpless premodern, vulnerable Third World woman” (</w:t>
      </w:r>
      <w:proofErr w:type="gramStart"/>
      <w:r w:rsidRPr="00D05082">
        <w:rPr>
          <w:rStyle w:val="StyleUnderline"/>
          <w:color w:val="000000" w:themeColor="text1"/>
        </w:rPr>
        <w:t>Parpart ,</w:t>
      </w:r>
      <w:proofErr w:type="gramEnd"/>
      <w:r w:rsidRPr="00D05082">
        <w:rPr>
          <w:rStyle w:val="StyleUnderline"/>
          <w:color w:val="000000" w:themeColor="text1"/>
        </w:rPr>
        <w:t xml:space="preserve"> 222).</w:t>
      </w:r>
      <w:r w:rsidRPr="005A2DD6">
        <w:rPr>
          <w:color w:val="000000" w:themeColor="text1"/>
          <w:sz w:val="14"/>
        </w:rPr>
        <w:t xml:space="preserve"> This is a key feminist insight that rejects claims about the constitutive vulnerability of womanhood, or poverty, “in favor of a social and political account about how vulnerability is produced and distributed” (Butler </w:t>
      </w:r>
      <w:proofErr w:type="gramStart"/>
      <w:r w:rsidRPr="005A2DD6">
        <w:rPr>
          <w:color w:val="000000" w:themeColor="text1"/>
          <w:sz w:val="14"/>
        </w:rPr>
        <w:t>et al. ,</w:t>
      </w:r>
      <w:proofErr w:type="gramEnd"/>
      <w:r w:rsidRPr="005A2DD6">
        <w:rPr>
          <w:color w:val="000000" w:themeColor="text1"/>
          <w:sz w:val="14"/>
        </w:rPr>
        <w:t xml:space="preserve"> 2). This means questioning the assumption that women are naturally more vulnerable, and asking what processes produce this vulnerability, or neglect women from the distribution of the resources and tools that create invulnerability. Gilson’s work () points to the difference between negative vulnerability, conceived as weakness, and positive vulnerability as a universal human and enabling condition of potential which gives us the ability, “to fall in love, to learn, to take pleasure and find comfort in the presence of others, and to experience the simultaneity of these feelings” (</w:t>
      </w:r>
      <w:proofErr w:type="gramStart"/>
      <w:r w:rsidRPr="005A2DD6">
        <w:rPr>
          <w:color w:val="000000" w:themeColor="text1"/>
          <w:sz w:val="14"/>
        </w:rPr>
        <w:t>Gilson ,</w:t>
      </w:r>
      <w:proofErr w:type="gramEnd"/>
      <w:r w:rsidRPr="005A2DD6">
        <w:rPr>
          <w:color w:val="000000" w:themeColor="text1"/>
          <w:sz w:val="14"/>
        </w:rPr>
        <w:t xml:space="preserve"> 310). She also shows how it is the negative understanding that dominates, with </w:t>
      </w:r>
      <w:proofErr w:type="spellStart"/>
      <w:r w:rsidRPr="005A2DD6">
        <w:rPr>
          <w:color w:val="000000" w:themeColor="text1"/>
          <w:sz w:val="14"/>
        </w:rPr>
        <w:t>essentialising</w:t>
      </w:r>
      <w:proofErr w:type="spellEnd"/>
      <w:r w:rsidRPr="005A2DD6">
        <w:rPr>
          <w:color w:val="000000" w:themeColor="text1"/>
          <w:sz w:val="14"/>
        </w:rPr>
        <w:t xml:space="preserve"> effects: “A shift is made from thinking of vulnerability in terms of weakness to thinking about those who are vulnerable as weak. </w:t>
      </w:r>
      <w:r w:rsidRPr="00D05082">
        <w:rPr>
          <w:rStyle w:val="StyleUnderline"/>
          <w:color w:val="000000" w:themeColor="text1"/>
        </w:rPr>
        <w:t>This shift is encapsulated in statements such as “those living below the poverty line are vulnerable to disease” or “women are vulnerable to sexual assault,” which can then collapse into the belief, for instance, that “the poor are dirty, incapable of caring for themselves” and “women are defenseless creatures; women are weak”” (</w:t>
      </w:r>
      <w:proofErr w:type="gramStart"/>
      <w:r w:rsidRPr="005A2DD6">
        <w:rPr>
          <w:color w:val="000000" w:themeColor="text1"/>
          <w:sz w:val="14"/>
        </w:rPr>
        <w:t>Gilson ,</w:t>
      </w:r>
      <w:proofErr w:type="gramEnd"/>
      <w:r w:rsidRPr="005A2DD6">
        <w:rPr>
          <w:color w:val="000000" w:themeColor="text1"/>
          <w:sz w:val="14"/>
        </w:rPr>
        <w:t xml:space="preserve"> 311). In this way ‘the vulnerable’ becomes a research object, and a community to be identified and then ‘assisted’. Whilst CAS research has shown the way that this identification can be wielded strategically </w:t>
      </w:r>
      <w:proofErr w:type="gramStart"/>
      <w:r w:rsidRPr="005A2DD6">
        <w:rPr>
          <w:color w:val="000000" w:themeColor="text1"/>
          <w:sz w:val="14"/>
        </w:rPr>
        <w:t>in order to</w:t>
      </w:r>
      <w:proofErr w:type="gramEnd"/>
      <w:r w:rsidRPr="005A2DD6">
        <w:rPr>
          <w:color w:val="000000" w:themeColor="text1"/>
          <w:sz w:val="14"/>
        </w:rPr>
        <w:t xml:space="preserve"> gain access to resources, it has also shown the dangers of this identification, where vulnerable groups become </w:t>
      </w:r>
      <w:proofErr w:type="spellStart"/>
      <w:r w:rsidRPr="005A2DD6">
        <w:rPr>
          <w:color w:val="000000" w:themeColor="text1"/>
          <w:sz w:val="14"/>
        </w:rPr>
        <w:t>securitised</w:t>
      </w:r>
      <w:proofErr w:type="spellEnd"/>
      <w:r w:rsidRPr="005A2DD6">
        <w:rPr>
          <w:color w:val="000000" w:themeColor="text1"/>
          <w:sz w:val="14"/>
        </w:rPr>
        <w:t xml:space="preserve"> groups. It is anti-essentialist feminist vulnerability work that can acknowledge the </w:t>
      </w:r>
      <w:proofErr w:type="spellStart"/>
      <w:r w:rsidRPr="005A2DD6">
        <w:rPr>
          <w:color w:val="000000" w:themeColor="text1"/>
          <w:sz w:val="14"/>
        </w:rPr>
        <w:t>vulnerabilisation</w:t>
      </w:r>
      <w:proofErr w:type="spellEnd"/>
      <w:r w:rsidRPr="005A2DD6">
        <w:rPr>
          <w:color w:val="000000" w:themeColor="text1"/>
          <w:sz w:val="14"/>
        </w:rPr>
        <w:t xml:space="preserve"> of </w:t>
      </w:r>
      <w:proofErr w:type="spellStart"/>
      <w:r w:rsidRPr="005A2DD6">
        <w:rPr>
          <w:color w:val="000000" w:themeColor="text1"/>
          <w:sz w:val="14"/>
        </w:rPr>
        <w:t>marginalised</w:t>
      </w:r>
      <w:proofErr w:type="spellEnd"/>
      <w:r w:rsidRPr="005A2DD6">
        <w:rPr>
          <w:color w:val="000000" w:themeColor="text1"/>
          <w:sz w:val="14"/>
        </w:rPr>
        <w:t xml:space="preserve"> </w:t>
      </w:r>
      <w:proofErr w:type="gramStart"/>
      <w:r w:rsidRPr="005A2DD6">
        <w:rPr>
          <w:color w:val="000000" w:themeColor="text1"/>
          <w:sz w:val="14"/>
        </w:rPr>
        <w:t>communities, and</w:t>
      </w:r>
      <w:proofErr w:type="gramEnd"/>
      <w:r w:rsidRPr="005A2DD6">
        <w:rPr>
          <w:color w:val="000000" w:themeColor="text1"/>
          <w:sz w:val="14"/>
        </w:rPr>
        <w:t xml:space="preserve"> show that processes of vulnerability identification are gendered. Thus avoiding the “triumphant, purified neutrality, [that] erases social and political contestations, economic disparities, and the material processes of the entangled, emergent world” (</w:t>
      </w:r>
      <w:proofErr w:type="gramStart"/>
      <w:r w:rsidRPr="005A2DD6">
        <w:rPr>
          <w:color w:val="000000" w:themeColor="text1"/>
          <w:sz w:val="14"/>
        </w:rPr>
        <w:t>Alaimo ,</w:t>
      </w:r>
      <w:proofErr w:type="gramEnd"/>
      <w:r w:rsidRPr="005A2DD6">
        <w:rPr>
          <w:color w:val="000000" w:themeColor="text1"/>
          <w:sz w:val="14"/>
        </w:rPr>
        <w:t xml:space="preserve"> 30). </w:t>
      </w:r>
      <w:r w:rsidRPr="00D05082">
        <w:rPr>
          <w:rStyle w:val="StyleUnderline"/>
          <w:color w:val="000000" w:themeColor="text1"/>
        </w:rPr>
        <w:t xml:space="preserve">This dual move creates a firmly political position that </w:t>
      </w:r>
      <w:proofErr w:type="spellStart"/>
      <w:r w:rsidRPr="00D05082">
        <w:rPr>
          <w:rStyle w:val="StyleUnderline"/>
          <w:color w:val="000000" w:themeColor="text1"/>
        </w:rPr>
        <w:t>recognises</w:t>
      </w:r>
      <w:proofErr w:type="spellEnd"/>
      <w:r w:rsidRPr="00D05082">
        <w:rPr>
          <w:rStyle w:val="StyleUnderline"/>
          <w:color w:val="000000" w:themeColor="text1"/>
        </w:rPr>
        <w:t xml:space="preserve"> both the social construction of gendered inequalities, but also of climate change, that is also “manufactured in a crucible of inequality</w:t>
      </w:r>
      <w:r w:rsidRPr="005A2DD6">
        <w:rPr>
          <w:color w:val="000000" w:themeColor="text1"/>
          <w:sz w:val="14"/>
        </w:rPr>
        <w:t xml:space="preserve">… a product of the industrial and the fossil-fuel eras, </w:t>
      </w:r>
      <w:r w:rsidRPr="00D05082">
        <w:rPr>
          <w:rStyle w:val="StyleUnderline"/>
          <w:color w:val="000000" w:themeColor="text1"/>
        </w:rPr>
        <w:t>historical forces powered by exploitation, colonialism, and nearly limitless instrumental use of “nature”” (</w:t>
      </w:r>
      <w:proofErr w:type="gramStart"/>
      <w:r w:rsidRPr="00D05082">
        <w:rPr>
          <w:rStyle w:val="StyleUnderline"/>
          <w:color w:val="000000" w:themeColor="text1"/>
        </w:rPr>
        <w:t>Cuomo ,</w:t>
      </w:r>
      <w:proofErr w:type="gramEnd"/>
      <w:r w:rsidRPr="00D05082">
        <w:rPr>
          <w:rStyle w:val="StyleUnderline"/>
          <w:color w:val="000000" w:themeColor="text1"/>
        </w:rPr>
        <w:t xml:space="preserve"> 693).</w:t>
      </w:r>
      <w:r w:rsidRPr="005A2DD6">
        <w:rPr>
          <w:color w:val="000000" w:themeColor="text1"/>
          <w:sz w:val="14"/>
        </w:rPr>
        <w:t xml:space="preserve"> </w:t>
      </w:r>
      <w:r w:rsidRPr="00D05082">
        <w:rPr>
          <w:rStyle w:val="StyleUnderline"/>
          <w:color w:val="000000" w:themeColor="text1"/>
        </w:rPr>
        <w:t xml:space="preserve">With this </w:t>
      </w:r>
      <w:proofErr w:type="spellStart"/>
      <w:r w:rsidRPr="00D05082">
        <w:rPr>
          <w:rStyle w:val="StyleUnderline"/>
          <w:color w:val="000000" w:themeColor="text1"/>
        </w:rPr>
        <w:t>victimising</w:t>
      </w:r>
      <w:proofErr w:type="spellEnd"/>
      <w:r w:rsidRPr="00D05082">
        <w:rPr>
          <w:rStyle w:val="StyleUnderline"/>
          <w:color w:val="000000" w:themeColor="text1"/>
        </w:rPr>
        <w:t xml:space="preserve"> identity, comes a paternalist politics that flows from identifying ‘the vulnerable’ to a moral argument for more intervention to ‘fix’ the vulnerability</w:t>
      </w:r>
      <w:r w:rsidRPr="005A2DD6">
        <w:rPr>
          <w:color w:val="000000" w:themeColor="text1"/>
          <w:sz w:val="14"/>
        </w:rPr>
        <w:t xml:space="preserve">. This disempowering politics of vulnerability lies in the majority of climate change work, including CAS. The scientific frame of vulnerability is designed to identify and target the ‘most vulnerable’ and </w:t>
      </w:r>
      <w:proofErr w:type="gramStart"/>
      <w:r w:rsidRPr="005A2DD6">
        <w:rPr>
          <w:color w:val="000000" w:themeColor="text1"/>
          <w:sz w:val="14"/>
        </w:rPr>
        <w:t>provide assistance</w:t>
      </w:r>
      <w:proofErr w:type="gramEnd"/>
      <w:r w:rsidRPr="005A2DD6">
        <w:rPr>
          <w:color w:val="000000" w:themeColor="text1"/>
          <w:sz w:val="14"/>
        </w:rPr>
        <w:t xml:space="preserve"> in the form of neoliberal development strategies such as finance. These strategies obscure that “racial-patriarchal capitalism and colonialism [are] root causes of the climate crisis… [making] target populations… responsible for managing the adverse effects of climatic changes, receiving (limited) assistance conditional on their willingness to go along with a pre-packaged plan” (Andreucci and </w:t>
      </w:r>
      <w:proofErr w:type="gramStart"/>
      <w:r w:rsidRPr="005A2DD6">
        <w:rPr>
          <w:color w:val="000000" w:themeColor="text1"/>
          <w:sz w:val="14"/>
        </w:rPr>
        <w:t>Zografos ,</w:t>
      </w:r>
      <w:proofErr w:type="gramEnd"/>
      <w:r w:rsidRPr="005A2DD6">
        <w:rPr>
          <w:color w:val="000000" w:themeColor="text1"/>
          <w:sz w:val="14"/>
        </w:rPr>
        <w:t xml:space="preserve"> 6). This assistance has been shown by feminist work to place an additional burden on women (see for example </w:t>
      </w:r>
      <w:proofErr w:type="gramStart"/>
      <w:r w:rsidRPr="005A2DD6">
        <w:rPr>
          <w:color w:val="000000" w:themeColor="text1"/>
          <w:sz w:val="14"/>
        </w:rPr>
        <w:t>Chant )</w:t>
      </w:r>
      <w:proofErr w:type="gramEnd"/>
      <w:r w:rsidRPr="005A2DD6">
        <w:rPr>
          <w:color w:val="000000" w:themeColor="text1"/>
          <w:sz w:val="14"/>
        </w:rPr>
        <w:t xml:space="preserve">. It is also a model that assumes that vulnerability is victimhood, passivity, and inaction (Butler </w:t>
      </w:r>
      <w:proofErr w:type="gramStart"/>
      <w:r w:rsidRPr="005A2DD6">
        <w:rPr>
          <w:color w:val="000000" w:themeColor="text1"/>
          <w:sz w:val="14"/>
        </w:rPr>
        <w:t>et al. ,</w:t>
      </w:r>
      <w:proofErr w:type="gramEnd"/>
      <w:r w:rsidRPr="005A2DD6">
        <w:rPr>
          <w:color w:val="000000" w:themeColor="text1"/>
          <w:sz w:val="14"/>
        </w:rPr>
        <w:t xml:space="preserve"> 1). If action </w:t>
      </w:r>
      <w:proofErr w:type="gramStart"/>
      <w:r w:rsidRPr="005A2DD6">
        <w:rPr>
          <w:color w:val="000000" w:themeColor="text1"/>
          <w:sz w:val="14"/>
        </w:rPr>
        <w:t>has to</w:t>
      </w:r>
      <w:proofErr w:type="gramEnd"/>
      <w:r w:rsidRPr="005A2DD6">
        <w:rPr>
          <w:color w:val="000000" w:themeColor="text1"/>
          <w:sz w:val="14"/>
        </w:rPr>
        <w:t xml:space="preserve"> be taken by the invulnerable subject, and the invulnerable subject is the masculine, Western Man, then this reinforces a politics of paternalism and coloniality. Within climate change this also undervalues forms of knowledge that lie outside of the institutions, leaving “very little room for human voices let alone the voices of those women who would wish to complicate or resist the way they appear in the climate story” (</w:t>
      </w:r>
      <w:proofErr w:type="gramStart"/>
      <w:r w:rsidRPr="005A2DD6">
        <w:rPr>
          <w:color w:val="000000" w:themeColor="text1"/>
          <w:sz w:val="14"/>
        </w:rPr>
        <w:t>MacGregor ,</w:t>
      </w:r>
      <w:proofErr w:type="gramEnd"/>
      <w:r w:rsidRPr="005A2DD6">
        <w:rPr>
          <w:color w:val="000000" w:themeColor="text1"/>
          <w:sz w:val="14"/>
        </w:rPr>
        <w:t xml:space="preserve"> 227). This politics is one that CAS needs to do more to reject, seeking as it does to contribute to policy. Vulnerability discourse is </w:t>
      </w:r>
      <w:proofErr w:type="spellStart"/>
      <w:r w:rsidRPr="005A2DD6">
        <w:rPr>
          <w:color w:val="000000" w:themeColor="text1"/>
          <w:sz w:val="14"/>
        </w:rPr>
        <w:t>depoliticising</w:t>
      </w:r>
      <w:proofErr w:type="spellEnd"/>
      <w:r w:rsidRPr="005A2DD6">
        <w:rPr>
          <w:color w:val="000000" w:themeColor="text1"/>
          <w:sz w:val="14"/>
        </w:rPr>
        <w:t xml:space="preserve"> as it shields from debate questions around how vulnerability is created</w:t>
      </w:r>
      <w:r w:rsidRPr="00D05082">
        <w:rPr>
          <w:rStyle w:val="StyleUnderline"/>
          <w:color w:val="000000" w:themeColor="text1"/>
        </w:rPr>
        <w:t>. By asking where vulnerability comes from</w:t>
      </w:r>
      <w:r w:rsidRPr="00D05082">
        <w:rPr>
          <w:rStyle w:val="Emphasis"/>
          <w:color w:val="000000" w:themeColor="text1"/>
        </w:rPr>
        <w:t>, questions of power become inseparable from the discourse itself</w:t>
      </w:r>
      <w:r w:rsidRPr="00D05082">
        <w:rPr>
          <w:rStyle w:val="StyleUnderline"/>
          <w:color w:val="000000" w:themeColor="text1"/>
        </w:rPr>
        <w:t>.</w:t>
      </w:r>
      <w:r w:rsidRPr="005A2DD6">
        <w:rPr>
          <w:color w:val="000000" w:themeColor="text1"/>
          <w:sz w:val="14"/>
        </w:rPr>
        <w:t xml:space="preserve"> </w:t>
      </w:r>
      <w:r w:rsidRPr="00D05082">
        <w:rPr>
          <w:rStyle w:val="StyleUnderline"/>
          <w:color w:val="000000" w:themeColor="text1"/>
        </w:rPr>
        <w:t xml:space="preserve">Asking these questions reveals how vulnerability fits into hegemonic discourses of masculinity and femininity that not only </w:t>
      </w:r>
      <w:proofErr w:type="spellStart"/>
      <w:r w:rsidRPr="00D05082">
        <w:rPr>
          <w:rStyle w:val="StyleUnderline"/>
          <w:color w:val="000000" w:themeColor="text1"/>
        </w:rPr>
        <w:t>naturalise</w:t>
      </w:r>
      <w:proofErr w:type="spellEnd"/>
      <w:r w:rsidRPr="00D05082">
        <w:rPr>
          <w:rStyle w:val="StyleUnderline"/>
          <w:color w:val="000000" w:themeColor="text1"/>
        </w:rPr>
        <w:t xml:space="preserve"> the vulnerability of some, but frame and produce climate politics.</w:t>
      </w:r>
      <w:r w:rsidRPr="005A2DD6">
        <w:rPr>
          <w:color w:val="000000" w:themeColor="text1"/>
          <w:sz w:val="14"/>
        </w:rPr>
        <w:t xml:space="preserve"> </w:t>
      </w:r>
      <w:proofErr w:type="spellStart"/>
      <w:r w:rsidRPr="00D05082">
        <w:rPr>
          <w:rStyle w:val="StyleUnderline"/>
          <w:color w:val="000000" w:themeColor="text1"/>
        </w:rPr>
        <w:t>Overemphasising</w:t>
      </w:r>
      <w:proofErr w:type="spellEnd"/>
      <w:r w:rsidRPr="00D05082">
        <w:rPr>
          <w:rStyle w:val="StyleUnderline"/>
          <w:color w:val="000000" w:themeColor="text1"/>
        </w:rPr>
        <w:t xml:space="preserve"> vulnerability therefore limits the possibilities for action, </w:t>
      </w:r>
      <w:r w:rsidRPr="005A2DD6">
        <w:rPr>
          <w:color w:val="000000" w:themeColor="text1"/>
          <w:sz w:val="14"/>
        </w:rPr>
        <w:t xml:space="preserve">“as it obscures power imbalances and denies women agency while </w:t>
      </w:r>
      <w:proofErr w:type="spellStart"/>
      <w:r w:rsidRPr="005A2DD6">
        <w:rPr>
          <w:color w:val="000000" w:themeColor="text1"/>
          <w:sz w:val="14"/>
        </w:rPr>
        <w:t>legitimising</w:t>
      </w:r>
      <w:proofErr w:type="spellEnd"/>
      <w:r w:rsidRPr="005A2DD6">
        <w:rPr>
          <w:color w:val="000000" w:themeColor="text1"/>
          <w:sz w:val="14"/>
        </w:rPr>
        <w:t xml:space="preserve"> differences as unchangeable” (Bee </w:t>
      </w:r>
      <w:proofErr w:type="gramStart"/>
      <w:r w:rsidRPr="005A2DD6">
        <w:rPr>
          <w:color w:val="000000" w:themeColor="text1"/>
          <w:sz w:val="14"/>
        </w:rPr>
        <w:t>et al. ,</w:t>
      </w:r>
      <w:proofErr w:type="gramEnd"/>
      <w:r w:rsidRPr="005A2DD6">
        <w:rPr>
          <w:color w:val="000000" w:themeColor="text1"/>
          <w:sz w:val="14"/>
        </w:rPr>
        <w:t xml:space="preserve"> 98). Hence, </w:t>
      </w:r>
      <w:r w:rsidRPr="00D05082">
        <w:rPr>
          <w:rStyle w:val="Emphasis"/>
          <w:color w:val="000000" w:themeColor="text1"/>
        </w:rPr>
        <w:t>vulnerability is a discourse</w:t>
      </w:r>
      <w:r w:rsidRPr="00D05082">
        <w:rPr>
          <w:rStyle w:val="StyleUnderline"/>
          <w:color w:val="000000" w:themeColor="text1"/>
        </w:rPr>
        <w:t xml:space="preserve"> that is also </w:t>
      </w:r>
      <w:r w:rsidRPr="00D05082">
        <w:rPr>
          <w:rStyle w:val="Emphasis"/>
          <w:color w:val="000000" w:themeColor="text1"/>
        </w:rPr>
        <w:t>disempowering, constructing women as “one dimensional objects</w:t>
      </w:r>
      <w:r w:rsidRPr="00D05082">
        <w:rPr>
          <w:rStyle w:val="StyleUnderline"/>
          <w:color w:val="000000" w:themeColor="text1"/>
        </w:rPr>
        <w:t>:</w:t>
      </w:r>
      <w:r w:rsidRPr="005A2DD6">
        <w:rPr>
          <w:color w:val="000000" w:themeColor="text1"/>
          <w:sz w:val="14"/>
        </w:rPr>
        <w:t xml:space="preserve"> [who] rarely enter the discussion unless as climate victims” (</w:t>
      </w:r>
      <w:proofErr w:type="gramStart"/>
      <w:r w:rsidRPr="005A2DD6">
        <w:rPr>
          <w:color w:val="000000" w:themeColor="text1"/>
          <w:sz w:val="14"/>
        </w:rPr>
        <w:t>MacGregor ,</w:t>
      </w:r>
      <w:proofErr w:type="gramEnd"/>
      <w:r w:rsidRPr="005A2DD6">
        <w:rPr>
          <w:color w:val="000000" w:themeColor="text1"/>
          <w:sz w:val="14"/>
        </w:rPr>
        <w:t xml:space="preserve"> 227). This affirms stereotypes about the “</w:t>
      </w:r>
      <w:r w:rsidRPr="00D05082">
        <w:rPr>
          <w:rStyle w:val="StyleUnderline"/>
          <w:color w:val="000000" w:themeColor="text1"/>
        </w:rPr>
        <w:t>Southern woman as helpless, voiceless and largely unable to cope without the help of UN development agencies funded and staffed by the North</w:t>
      </w:r>
      <w:r w:rsidRPr="005A2DD6">
        <w:rPr>
          <w:color w:val="000000" w:themeColor="text1"/>
          <w:sz w:val="14"/>
        </w:rPr>
        <w:t>” (</w:t>
      </w:r>
      <w:proofErr w:type="gramStart"/>
      <w:r w:rsidRPr="005A2DD6">
        <w:rPr>
          <w:color w:val="000000" w:themeColor="text1"/>
          <w:sz w:val="14"/>
        </w:rPr>
        <w:t>MacGregor ,</w:t>
      </w:r>
      <w:proofErr w:type="gramEnd"/>
      <w:r w:rsidRPr="005A2DD6">
        <w:rPr>
          <w:color w:val="000000" w:themeColor="text1"/>
          <w:sz w:val="14"/>
        </w:rPr>
        <w:t xml:space="preserve"> 227). Again, this makes the high emitting states the solution to the problem of the weak and vulnerable people and states through “t</w:t>
      </w:r>
      <w:r w:rsidRPr="00D05082">
        <w:rPr>
          <w:rStyle w:val="StyleUnderline"/>
          <w:color w:val="000000" w:themeColor="text1"/>
        </w:rPr>
        <w:t xml:space="preserve">he imposition of external, </w:t>
      </w:r>
      <w:r w:rsidRPr="00D05082">
        <w:rPr>
          <w:rStyle w:val="Emphasis"/>
          <w:color w:val="000000" w:themeColor="text1"/>
        </w:rPr>
        <w:t>top-down interventions</w:t>
      </w:r>
      <w:r w:rsidRPr="00D05082">
        <w:rPr>
          <w:rStyle w:val="StyleUnderline"/>
          <w:color w:val="000000" w:themeColor="text1"/>
        </w:rPr>
        <w:t xml:space="preserve"> to ‘effectively’ tackle </w:t>
      </w:r>
      <w:r w:rsidRPr="00D05082">
        <w:rPr>
          <w:rStyle w:val="Emphasis"/>
          <w:color w:val="000000" w:themeColor="text1"/>
        </w:rPr>
        <w:t xml:space="preserve">climate change that further </w:t>
      </w:r>
      <w:proofErr w:type="spellStart"/>
      <w:r w:rsidRPr="00D05082">
        <w:rPr>
          <w:rStyle w:val="Emphasis"/>
          <w:color w:val="000000" w:themeColor="text1"/>
        </w:rPr>
        <w:t>marginalise</w:t>
      </w:r>
      <w:proofErr w:type="spellEnd"/>
      <w:r w:rsidRPr="00D05082">
        <w:rPr>
          <w:rStyle w:val="Emphasis"/>
          <w:color w:val="000000" w:themeColor="text1"/>
        </w:rPr>
        <w:t xml:space="preserve"> and silence women</w:t>
      </w:r>
      <w:r w:rsidRPr="00D05082">
        <w:rPr>
          <w:rStyle w:val="StyleUnderline"/>
          <w:color w:val="000000" w:themeColor="text1"/>
        </w:rPr>
        <w:t xml:space="preserve">’s as well as male voices and their experiences in dealing with </w:t>
      </w:r>
      <w:r w:rsidRPr="00D05082">
        <w:rPr>
          <w:rStyle w:val="Emphasis"/>
          <w:color w:val="000000" w:themeColor="text1"/>
        </w:rPr>
        <w:t>climatic extremes</w:t>
      </w:r>
      <w:r w:rsidRPr="005A2DD6">
        <w:rPr>
          <w:color w:val="000000" w:themeColor="text1"/>
          <w:sz w:val="14"/>
        </w:rPr>
        <w:t xml:space="preserve">” (Bee, Biermann, and </w:t>
      </w:r>
      <w:proofErr w:type="gramStart"/>
      <w:r w:rsidRPr="005A2DD6">
        <w:rPr>
          <w:color w:val="000000" w:themeColor="text1"/>
          <w:sz w:val="14"/>
        </w:rPr>
        <w:t>Tschakert ,</w:t>
      </w:r>
      <w:proofErr w:type="gramEnd"/>
      <w:r w:rsidRPr="005A2DD6">
        <w:rPr>
          <w:color w:val="000000" w:themeColor="text1"/>
          <w:sz w:val="14"/>
        </w:rPr>
        <w:t xml:space="preserve"> 98). Resisting disposability Secondly, </w:t>
      </w:r>
      <w:r w:rsidRPr="00D05082">
        <w:rPr>
          <w:rStyle w:val="StyleUnderline"/>
          <w:color w:val="000000" w:themeColor="text1"/>
        </w:rPr>
        <w:t>critical feminist and decolonial work brings to the fore how vulnerability is being actively created through an ongoing, violent politics of disposability.</w:t>
      </w:r>
      <w:r w:rsidRPr="005A2DD6">
        <w:rPr>
          <w:color w:val="000000" w:themeColor="text1"/>
          <w:sz w:val="14"/>
        </w:rPr>
        <w:t xml:space="preserve"> If ‘the vulnerable’ in climate change politics are the people and regions that are widely expected to be badly affected, then </w:t>
      </w:r>
      <w:r w:rsidRPr="00D05082">
        <w:rPr>
          <w:rStyle w:val="StyleUnderline"/>
          <w:color w:val="000000" w:themeColor="text1"/>
        </w:rPr>
        <w:t>‘vulnerability’ is an imaginative line drawn to separate what and who is expected to be in danger, and what and who is expected to be safe</w:t>
      </w:r>
      <w:r w:rsidRPr="005A2DD6">
        <w:rPr>
          <w:color w:val="000000" w:themeColor="text1"/>
          <w:sz w:val="14"/>
        </w:rPr>
        <w:t>. Theoretically at least, this division is also intended to mark “who or what is seen as vulnerable and in need of preservation” (</w:t>
      </w:r>
      <w:proofErr w:type="gramStart"/>
      <w:r w:rsidRPr="005A2DD6">
        <w:rPr>
          <w:color w:val="000000" w:themeColor="text1"/>
          <w:sz w:val="14"/>
        </w:rPr>
        <w:t>Cohn ,</w:t>
      </w:r>
      <w:proofErr w:type="gramEnd"/>
      <w:r w:rsidRPr="005A2DD6">
        <w:rPr>
          <w:color w:val="000000" w:themeColor="text1"/>
          <w:sz w:val="14"/>
        </w:rPr>
        <w:t xml:space="preserve"> 51). From a critical perspective, much of the reason for lack of action on climate change is because this line is drawn around a </w:t>
      </w:r>
      <w:proofErr w:type="spellStart"/>
      <w:r w:rsidRPr="005A2DD6">
        <w:rPr>
          <w:color w:val="000000" w:themeColor="text1"/>
          <w:sz w:val="14"/>
        </w:rPr>
        <w:t>racialised</w:t>
      </w:r>
      <w:proofErr w:type="spellEnd"/>
      <w:r w:rsidRPr="005A2DD6">
        <w:rPr>
          <w:color w:val="000000" w:themeColor="text1"/>
          <w:sz w:val="14"/>
        </w:rPr>
        <w:t xml:space="preserve"> and </w:t>
      </w:r>
      <w:proofErr w:type="spellStart"/>
      <w:r w:rsidRPr="005A2DD6">
        <w:rPr>
          <w:color w:val="000000" w:themeColor="text1"/>
          <w:sz w:val="14"/>
        </w:rPr>
        <w:t>feminised</w:t>
      </w:r>
      <w:proofErr w:type="spellEnd"/>
      <w:r w:rsidRPr="005A2DD6">
        <w:rPr>
          <w:color w:val="000000" w:themeColor="text1"/>
          <w:sz w:val="14"/>
        </w:rPr>
        <w:t xml:space="preserve"> group of people and places, where risk and danger are already expected to be</w:t>
      </w:r>
      <w:r w:rsidRPr="00D05082">
        <w:rPr>
          <w:rStyle w:val="StyleUnderline"/>
          <w:color w:val="000000" w:themeColor="text1"/>
        </w:rPr>
        <w:t xml:space="preserve">. It is the </w:t>
      </w:r>
      <w:proofErr w:type="spellStart"/>
      <w:r w:rsidRPr="00D05082">
        <w:rPr>
          <w:rStyle w:val="StyleUnderline"/>
          <w:color w:val="000000" w:themeColor="text1"/>
        </w:rPr>
        <w:t>feminised</w:t>
      </w:r>
      <w:proofErr w:type="spellEnd"/>
      <w:r w:rsidRPr="00D05082">
        <w:rPr>
          <w:rStyle w:val="StyleUnderline"/>
          <w:color w:val="000000" w:themeColor="text1"/>
        </w:rPr>
        <w:t xml:space="preserve">, </w:t>
      </w:r>
      <w:proofErr w:type="spellStart"/>
      <w:r w:rsidRPr="00D05082">
        <w:rPr>
          <w:rStyle w:val="StyleUnderline"/>
          <w:color w:val="000000" w:themeColor="text1"/>
        </w:rPr>
        <w:t>racialised</w:t>
      </w:r>
      <w:proofErr w:type="spellEnd"/>
      <w:r w:rsidRPr="00D05082">
        <w:rPr>
          <w:rStyle w:val="StyleUnderline"/>
          <w:color w:val="000000" w:themeColor="text1"/>
        </w:rPr>
        <w:t xml:space="preserve"> Other who is the vulnerable </w:t>
      </w:r>
      <w:proofErr w:type="gramStart"/>
      <w:r w:rsidRPr="00D05082">
        <w:rPr>
          <w:rStyle w:val="StyleUnderline"/>
          <w:color w:val="000000" w:themeColor="text1"/>
        </w:rPr>
        <w:t>object;</w:t>
      </w:r>
      <w:proofErr w:type="gramEnd"/>
      <w:r w:rsidRPr="00D05082">
        <w:rPr>
          <w:rStyle w:val="StyleUnderline"/>
          <w:color w:val="000000" w:themeColor="text1"/>
        </w:rPr>
        <w:t xml:space="preserve"> not the masculine, rational White Male subject.</w:t>
      </w:r>
      <w:r w:rsidRPr="00D05082">
        <w:rPr>
          <w:color w:val="000000" w:themeColor="text1"/>
          <w:u w:val="single"/>
        </w:rPr>
        <w:t xml:space="preserve"> </w:t>
      </w:r>
      <w:r w:rsidRPr="005A2DD6">
        <w:rPr>
          <w:color w:val="000000" w:themeColor="text1"/>
          <w:sz w:val="14"/>
        </w:rPr>
        <w:t>Yet feminists have long argued that vulnerability is constitutive of being human, “Our humanity springs from our precariousness and the appreciation for life that it instils” (</w:t>
      </w:r>
      <w:proofErr w:type="gramStart"/>
      <w:r w:rsidRPr="005A2DD6">
        <w:rPr>
          <w:color w:val="000000" w:themeColor="text1"/>
          <w:sz w:val="14"/>
        </w:rPr>
        <w:t>Gammon ,</w:t>
      </w:r>
      <w:proofErr w:type="gramEnd"/>
      <w:r w:rsidRPr="005A2DD6">
        <w:rPr>
          <w:color w:val="000000" w:themeColor="text1"/>
          <w:sz w:val="14"/>
        </w:rPr>
        <w:t xml:space="preserve"> 149). A feminist notion of vulnerability is also then related to care, where ‘appreciation for life’ comes from the knowledge of its vulnerability. Where the recognition of the vulnerability of others (as opposed to the vulnerable Other, to whom we will return) </w:t>
      </w:r>
      <w:proofErr w:type="spellStart"/>
      <w:r w:rsidRPr="005A2DD6">
        <w:rPr>
          <w:color w:val="000000" w:themeColor="text1"/>
          <w:sz w:val="14"/>
        </w:rPr>
        <w:t>realises</w:t>
      </w:r>
      <w:proofErr w:type="spellEnd"/>
      <w:r w:rsidRPr="005A2DD6">
        <w:rPr>
          <w:color w:val="000000" w:themeColor="text1"/>
          <w:sz w:val="14"/>
        </w:rPr>
        <w:t xml:space="preserve"> their humanity, “Through the understanding of the vulnerability of others, they become flesh and blood. When we truly grasp the vulnerability of others, they escape the mere realm of facticity, becoming entwined in our own subjectivities” (</w:t>
      </w:r>
      <w:proofErr w:type="gramStart"/>
      <w:r w:rsidRPr="005A2DD6">
        <w:rPr>
          <w:color w:val="000000" w:themeColor="text1"/>
          <w:sz w:val="14"/>
        </w:rPr>
        <w:t>Gammon ,</w:t>
      </w:r>
      <w:proofErr w:type="gramEnd"/>
      <w:r w:rsidRPr="005A2DD6">
        <w:rPr>
          <w:color w:val="000000" w:themeColor="text1"/>
          <w:sz w:val="14"/>
        </w:rPr>
        <w:t xml:space="preserve"> 149). On the other side of this lies masculine, colonial rejection of vulnerability, the ‘delusions’ (</w:t>
      </w:r>
      <w:proofErr w:type="gramStart"/>
      <w:r w:rsidRPr="005A2DD6">
        <w:rPr>
          <w:color w:val="000000" w:themeColor="text1"/>
          <w:sz w:val="14"/>
        </w:rPr>
        <w:t>Barry )</w:t>
      </w:r>
      <w:proofErr w:type="gramEnd"/>
      <w:r w:rsidRPr="005A2DD6">
        <w:rPr>
          <w:color w:val="000000" w:themeColor="text1"/>
          <w:sz w:val="14"/>
        </w:rPr>
        <w:t xml:space="preserve"> or fantasies of invulnerability (Weatherill ), and the </w:t>
      </w:r>
      <w:proofErr w:type="spellStart"/>
      <w:r w:rsidRPr="005A2DD6">
        <w:rPr>
          <w:color w:val="000000" w:themeColor="text1"/>
          <w:sz w:val="14"/>
        </w:rPr>
        <w:t>dehumanisation</w:t>
      </w:r>
      <w:proofErr w:type="spellEnd"/>
      <w:r w:rsidRPr="005A2DD6">
        <w:rPr>
          <w:color w:val="000000" w:themeColor="text1"/>
          <w:sz w:val="14"/>
        </w:rPr>
        <w:t xml:space="preserve"> of the vulnerable. The </w:t>
      </w:r>
      <w:r w:rsidRPr="00D05082">
        <w:rPr>
          <w:rStyle w:val="StyleUnderline"/>
          <w:color w:val="000000" w:themeColor="text1"/>
        </w:rPr>
        <w:t>masculine conflation of vulnerability with weakness requires a disavowal to retain the fantasy of invulnerability</w:t>
      </w:r>
      <w:r w:rsidRPr="005A2DD6">
        <w:rPr>
          <w:color w:val="000000" w:themeColor="text1"/>
          <w:sz w:val="14"/>
        </w:rPr>
        <w:t>, “The denial of vulnerability can be understood to be motivated by the desire—conscious or not—to maintain a certain kind of subjectivity privileged in capitalist socioeconomic systems, namely, that of the prototypical, arrogantly self-sufficient, independent, invulnerable master subject” (</w:t>
      </w:r>
      <w:proofErr w:type="gramStart"/>
      <w:r w:rsidRPr="005A2DD6">
        <w:rPr>
          <w:color w:val="000000" w:themeColor="text1"/>
          <w:sz w:val="14"/>
        </w:rPr>
        <w:t>Gilson ,</w:t>
      </w:r>
      <w:proofErr w:type="gramEnd"/>
      <w:r w:rsidRPr="005A2DD6">
        <w:rPr>
          <w:color w:val="000000" w:themeColor="text1"/>
          <w:sz w:val="14"/>
        </w:rPr>
        <w:t xml:space="preserve"> 312). The politics of this myth of autonomy (</w:t>
      </w:r>
      <w:proofErr w:type="gramStart"/>
      <w:r w:rsidRPr="005A2DD6">
        <w:rPr>
          <w:color w:val="000000" w:themeColor="text1"/>
          <w:sz w:val="14"/>
        </w:rPr>
        <w:t>Fineman )</w:t>
      </w:r>
      <w:proofErr w:type="gramEnd"/>
      <w:r w:rsidRPr="005A2DD6">
        <w:rPr>
          <w:color w:val="000000" w:themeColor="text1"/>
          <w:sz w:val="14"/>
        </w:rPr>
        <w:t xml:space="preserve"> is reactionary, because it is an impossible state, “</w:t>
      </w:r>
      <w:r w:rsidRPr="00D05082">
        <w:rPr>
          <w:rStyle w:val="StyleUnderline"/>
          <w:color w:val="000000" w:themeColor="text1"/>
        </w:rPr>
        <w:t>because vulnerability is an unavoidable feature of our existence, invulnerability must be continually sought and, as it is never really adequately and securely achieved, masterful identity must be continually shored up</w:t>
      </w:r>
      <w:r w:rsidRPr="005A2DD6">
        <w:rPr>
          <w:color w:val="000000" w:themeColor="text1"/>
          <w:sz w:val="14"/>
        </w:rPr>
        <w:t>” (Gilson , 313). The masculine fear of or denial of vulnerability creates a fearful and reactionary politics. It is the denial of vulnerability that can fuel violence, as in Butler’s example of the US response to September 11th, as a vulnerability-exposing attack. The fear response in this case was to “banish it in the name of action invested with the power to restore the loss or return the world to a former order, or to reinvigorate a fantasy that the world was formerly orderly” (</w:t>
      </w:r>
      <w:proofErr w:type="gramStart"/>
      <w:r w:rsidRPr="005A2DD6">
        <w:rPr>
          <w:color w:val="000000" w:themeColor="text1"/>
          <w:sz w:val="14"/>
        </w:rPr>
        <w:t>Butler ,</w:t>
      </w:r>
      <w:proofErr w:type="gramEnd"/>
      <w:r w:rsidRPr="005A2DD6">
        <w:rPr>
          <w:color w:val="000000" w:themeColor="text1"/>
          <w:sz w:val="14"/>
        </w:rPr>
        <w:t xml:space="preserve"> 29). </w:t>
      </w:r>
      <w:r w:rsidRPr="00D05082">
        <w:rPr>
          <w:rStyle w:val="StyleUnderline"/>
          <w:color w:val="000000" w:themeColor="text1"/>
        </w:rPr>
        <w:t xml:space="preserve">Feminist theory argues against this fear-response and instead for a radical openness to what happens if vulnerability is accepted, </w:t>
      </w:r>
      <w:r w:rsidRPr="005A2DD6">
        <w:rPr>
          <w:color w:val="000000" w:themeColor="text1"/>
          <w:sz w:val="14"/>
        </w:rPr>
        <w:t>“as a space to work from as opposed to something only to be overcome” (</w:t>
      </w:r>
      <w:proofErr w:type="gramStart"/>
      <w:r w:rsidRPr="005A2DD6">
        <w:rPr>
          <w:color w:val="000000" w:themeColor="text1"/>
          <w:sz w:val="14"/>
        </w:rPr>
        <w:t>Hirsch ,</w:t>
      </w:r>
      <w:proofErr w:type="gramEnd"/>
      <w:r w:rsidRPr="005A2DD6">
        <w:rPr>
          <w:color w:val="000000" w:themeColor="text1"/>
          <w:sz w:val="14"/>
        </w:rPr>
        <w:t xml:space="preserve"> 81). For climate change, it is imperative that the fantasy of invulnerability is challenged so that fantasies of wealth-based individualistic safety are no longer allowed to dominate. </w:t>
      </w:r>
      <w:r w:rsidRPr="00D05082">
        <w:rPr>
          <w:rStyle w:val="StyleUnderline"/>
          <w:color w:val="000000" w:themeColor="text1"/>
        </w:rPr>
        <w:t xml:space="preserve">The </w:t>
      </w:r>
      <w:r w:rsidRPr="00D05082">
        <w:rPr>
          <w:rStyle w:val="Emphasis"/>
          <w:color w:val="000000" w:themeColor="text1"/>
        </w:rPr>
        <w:t>racialization and feminization of the vulnerable Other are an active process of dehumanization, allowing the politics of disposability.</w:t>
      </w:r>
      <w:r w:rsidRPr="005A2DD6">
        <w:rPr>
          <w:color w:val="000000" w:themeColor="text1"/>
          <w:sz w:val="14"/>
        </w:rPr>
        <w:t xml:space="preserve"> </w:t>
      </w:r>
    </w:p>
    <w:p w14:paraId="63260D23" w14:textId="77777777" w:rsidR="007A7C92" w:rsidRDefault="00276F17" w:rsidP="00276F17">
      <w:pPr>
        <w:pStyle w:val="Heading4"/>
      </w:pPr>
      <w:r>
        <w:t xml:space="preserve">Knowledge about environmental technology and spatial planning is gendered – current innovation fails to account for important feminine perspectives </w:t>
      </w:r>
    </w:p>
    <w:p w14:paraId="55E307FC" w14:textId="4C7339F7" w:rsidR="00276F17" w:rsidRPr="007A7C92" w:rsidRDefault="007A7C92" w:rsidP="007A7C92">
      <w:r w:rsidRPr="007A7C92">
        <w:rPr>
          <w:sz w:val="16"/>
          <w:szCs w:val="16"/>
        </w:rPr>
        <w:t>*</w:t>
      </w:r>
      <w:proofErr w:type="gramStart"/>
      <w:r w:rsidRPr="007A7C92">
        <w:rPr>
          <w:sz w:val="16"/>
          <w:szCs w:val="16"/>
        </w:rPr>
        <w:t>could</w:t>
      </w:r>
      <w:proofErr w:type="gramEnd"/>
      <w:r w:rsidRPr="007A7C92">
        <w:rPr>
          <w:sz w:val="16"/>
          <w:szCs w:val="16"/>
        </w:rPr>
        <w:t xml:space="preserve"> also be cut in the context of scenario planning or feminism in debate </w:t>
      </w:r>
      <w:r w:rsidR="00276F17" w:rsidRPr="007A7C92">
        <w:rPr>
          <w:sz w:val="16"/>
          <w:szCs w:val="16"/>
        </w:rPr>
        <w:tab/>
      </w:r>
      <w:r w:rsidR="00276F17">
        <w:tab/>
        <w:t xml:space="preserve">                   </w:t>
      </w:r>
      <w:r>
        <w:br/>
      </w:r>
      <w:r w:rsidR="00276F17" w:rsidRPr="007A7C92">
        <w:rPr>
          <w:rStyle w:val="Style13ptBold"/>
        </w:rPr>
        <w:t>Sage 19</w:t>
      </w:r>
      <w:r w:rsidR="00276F17" w:rsidRPr="007A7C92">
        <w:rPr>
          <w:b/>
          <w:bCs/>
        </w:rPr>
        <w:t xml:space="preserve"> </w:t>
      </w:r>
      <w:r w:rsidR="00276F17" w:rsidRPr="007A7C92">
        <w:t xml:space="preserve">(Sage Publications, “Fracking and epistemic injustice: A feminist critique of knowledge formation – Environment and Planning,” March 2024, Nexis University Database, via </w:t>
      </w:r>
      <w:proofErr w:type="spellStart"/>
      <w:r w:rsidR="00276F17" w:rsidRPr="007A7C92">
        <w:t>umich</w:t>
      </w:r>
      <w:proofErr w:type="spellEnd"/>
      <w:r w:rsidR="00276F17" w:rsidRPr="007A7C92">
        <w:t xml:space="preserve"> library system//Accessed July 17th, 2024) </w:t>
      </w:r>
      <w:proofErr w:type="spellStart"/>
      <w:r w:rsidR="00276F17" w:rsidRPr="007A7C92">
        <w:t>cpsw-sns</w:t>
      </w:r>
      <w:proofErr w:type="spellEnd"/>
    </w:p>
    <w:p w14:paraId="01B640E4" w14:textId="77777777" w:rsidR="00276F17" w:rsidRPr="00FA0B68" w:rsidRDefault="00276F17" w:rsidP="00276F17">
      <w:pPr>
        <w:rPr>
          <w:rStyle w:val="StyleUnderline"/>
        </w:rPr>
      </w:pPr>
      <w:r w:rsidRPr="00FA0B68">
        <w:rPr>
          <w:sz w:val="14"/>
        </w:rPr>
        <w:t>ABSTRACT</w:t>
      </w:r>
      <w:r>
        <w:rPr>
          <w:sz w:val="14"/>
        </w:rPr>
        <w:t xml:space="preserve"> </w:t>
      </w:r>
      <w:r w:rsidRPr="00FA0B68">
        <w:rPr>
          <w:sz w:val="14"/>
        </w:rPr>
        <w:t xml:space="preserve">The expansion of </w:t>
      </w:r>
      <w:r w:rsidRPr="00B93A16">
        <w:rPr>
          <w:rStyle w:val="StyleUnderline"/>
        </w:rPr>
        <w:t>fracking</w:t>
      </w:r>
      <w:r w:rsidRPr="00FA0B68">
        <w:rPr>
          <w:sz w:val="14"/>
        </w:rPr>
        <w:t xml:space="preserve">, an intensive form of hydrocarbon extraction, </w:t>
      </w:r>
      <w:r w:rsidRPr="0023036A">
        <w:rPr>
          <w:rStyle w:val="StyleUnderline"/>
        </w:rPr>
        <w:t xml:space="preserve">has been met with increasing public hostility, </w:t>
      </w:r>
      <w:r w:rsidRPr="00FA0B68">
        <w:rPr>
          <w:sz w:val="14"/>
        </w:rPr>
        <w:t xml:space="preserve">spanning a diverse range of interests and political allegiances. However, to date, few authors have engaged with the role of gender and women activists. In this paper, I consider how </w:t>
      </w:r>
      <w:r w:rsidRPr="0023036A">
        <w:rPr>
          <w:rStyle w:val="StyleUnderline"/>
        </w:rPr>
        <w:t>gender and gendered ideas have been used as a resource to underpin fracking protests</w:t>
      </w:r>
      <w:r w:rsidRPr="00FA0B68">
        <w:rPr>
          <w:sz w:val="14"/>
        </w:rPr>
        <w:t xml:space="preserve"> in the USA and UK. I find that </w:t>
      </w:r>
      <w:r w:rsidRPr="0023036A">
        <w:rPr>
          <w:rStyle w:val="Emphasis"/>
        </w:rPr>
        <w:t>a problematic gendered binary</w:t>
      </w:r>
      <w:r w:rsidRPr="0023036A">
        <w:rPr>
          <w:rStyle w:val="StyleUnderline"/>
        </w:rPr>
        <w:t xml:space="preserve"> </w:t>
      </w:r>
      <w:r w:rsidRPr="00FA0B68">
        <w:rPr>
          <w:sz w:val="14"/>
        </w:rPr>
        <w:t xml:space="preserve">has emerged that </w:t>
      </w:r>
      <w:r w:rsidRPr="0023036A">
        <w:rPr>
          <w:rStyle w:val="StyleUnderline"/>
        </w:rPr>
        <w:t xml:space="preserve">undermined the veracity of anti-fracking protestors’ opposition and aligns with modes of </w:t>
      </w:r>
      <w:r w:rsidRPr="0023036A">
        <w:rPr>
          <w:rStyle w:val="Emphasis"/>
        </w:rPr>
        <w:t>planning governance</w:t>
      </w:r>
      <w:r w:rsidRPr="0023036A">
        <w:rPr>
          <w:rStyle w:val="StyleUnderline"/>
        </w:rPr>
        <w:t xml:space="preserve"> that </w:t>
      </w:r>
      <w:r w:rsidRPr="0023036A">
        <w:rPr>
          <w:rStyle w:val="Emphasis"/>
        </w:rPr>
        <w:t>valorize universal and objective forms of knowledge.</w:t>
      </w:r>
      <w:r w:rsidRPr="00FA0B68">
        <w:rPr>
          <w:sz w:val="14"/>
        </w:rPr>
        <w:t xml:space="preserve"> Drawing upon a </w:t>
      </w:r>
      <w:r w:rsidRPr="0023036A">
        <w:rPr>
          <w:rStyle w:val="StyleUnderline"/>
        </w:rPr>
        <w:t>feminist epistemological stance</w:t>
      </w:r>
      <w:r w:rsidRPr="00FA0B68">
        <w:rPr>
          <w:sz w:val="14"/>
        </w:rPr>
        <w:t xml:space="preserve">, I turn to a planning dispute over noise levels in Lancashire, England, to explore the limits to current forms of knowledge production. </w:t>
      </w:r>
      <w:r w:rsidRPr="0023036A">
        <w:rPr>
          <w:rStyle w:val="StyleUnderline"/>
        </w:rPr>
        <w:t xml:space="preserve">I argue that specific actors, </w:t>
      </w:r>
      <w:proofErr w:type="spellStart"/>
      <w:r w:rsidRPr="0023036A">
        <w:rPr>
          <w:rStyle w:val="StyleUnderline"/>
        </w:rPr>
        <w:t>behaviours</w:t>
      </w:r>
      <w:proofErr w:type="spellEnd"/>
      <w:r w:rsidRPr="0023036A">
        <w:rPr>
          <w:rStyle w:val="StyleUnderline"/>
        </w:rPr>
        <w:t xml:space="preserve">, and forms of </w:t>
      </w:r>
      <w:r w:rsidRPr="0023036A">
        <w:rPr>
          <w:rStyle w:val="Emphasis"/>
        </w:rPr>
        <w:t>knowledge become</w:t>
      </w:r>
      <w:r w:rsidRPr="0023036A">
        <w:rPr>
          <w:rStyle w:val="StyleUnderline"/>
        </w:rPr>
        <w:t xml:space="preserve"> framed as </w:t>
      </w:r>
      <w:r w:rsidRPr="0023036A">
        <w:rPr>
          <w:rStyle w:val="Emphasis"/>
        </w:rPr>
        <w:t>gendered and unreliable</w:t>
      </w:r>
      <w:r w:rsidRPr="0023036A">
        <w:rPr>
          <w:rStyle w:val="StyleUnderline"/>
        </w:rPr>
        <w:t xml:space="preserve"> in the sphere of technica</w:t>
      </w:r>
      <w:r w:rsidRPr="0023036A">
        <w:rPr>
          <w:rStyle w:val="Emphasis"/>
        </w:rPr>
        <w:t>l decision making</w:t>
      </w:r>
      <w:r w:rsidRPr="0023036A">
        <w:rPr>
          <w:rStyle w:val="StyleUnderline"/>
        </w:rPr>
        <w:t>, diminishing our understanding of the complexities of human experience and</w:t>
      </w:r>
      <w:r w:rsidRPr="0023036A">
        <w:rPr>
          <w:rStyle w:val="Emphasis"/>
        </w:rPr>
        <w:t xml:space="preserve"> subjectivity </w:t>
      </w:r>
      <w:r w:rsidRPr="0023036A">
        <w:rPr>
          <w:rStyle w:val="StyleUnderline"/>
        </w:rPr>
        <w:t xml:space="preserve">within </w:t>
      </w:r>
      <w:r w:rsidRPr="0023036A">
        <w:rPr>
          <w:rStyle w:val="Emphasis"/>
        </w:rPr>
        <w:t>spatial planning.</w:t>
      </w:r>
      <w:r>
        <w:rPr>
          <w:rStyle w:val="Emphasis"/>
        </w:rPr>
        <w:t xml:space="preserve"> </w:t>
      </w:r>
      <w:r w:rsidRPr="00FA0B68">
        <w:rPr>
          <w:sz w:val="14"/>
        </w:rPr>
        <w:t>Women think differently to men on a whole range of issues – I am sure both men and women would agree with that statement … As a mother, I would do nothing to put my family, or any other family, in harm’s way. As a scientist, I study the facts and know that many of the fears are irrational …</w:t>
      </w:r>
      <w:r w:rsidRPr="0023036A">
        <w:rPr>
          <w:rStyle w:val="StyleUnderline"/>
        </w:rPr>
        <w:t> Scientific language does not resonate with them [women].</w:t>
      </w:r>
      <w:r w:rsidRPr="00FA0B68">
        <w:rPr>
          <w:sz w:val="14"/>
        </w:rPr>
        <w:t xml:space="preserve"> They do not engage with it. What </w:t>
      </w:r>
      <w:r w:rsidRPr="0023036A">
        <w:rPr>
          <w:rStyle w:val="StyleUnderline"/>
        </w:rPr>
        <w:t>they do connect with is the impact they think science or technology will have on them and their family.</w:t>
      </w:r>
      <w:r w:rsidRPr="00FA0B68">
        <w:rPr>
          <w:sz w:val="14"/>
        </w:rPr>
        <w:t xml:space="preserve"> Averil MacDonald1</w:t>
      </w:r>
      <w:r>
        <w:rPr>
          <w:sz w:val="14"/>
        </w:rPr>
        <w:t xml:space="preserve"> </w:t>
      </w:r>
      <w:r w:rsidRPr="00FA0B68">
        <w:rPr>
          <w:sz w:val="14"/>
        </w:rPr>
        <w:t xml:space="preserve">My opening epigraph sets out the viewpoint of the scientist Averil MacDonald who was appointed chair of the industry lobbying body UK Onshore Oil and Gas in 2015. Her words exemplify a wider perception of public opposition to fracking. The assertion that </w:t>
      </w:r>
      <w:r w:rsidRPr="002F2A07">
        <w:rPr>
          <w:rStyle w:val="StyleUnderline"/>
        </w:rPr>
        <w:t xml:space="preserve">public viewpoints from women on the matter are something that can be </w:t>
      </w:r>
      <w:r w:rsidRPr="002F2A07">
        <w:rPr>
          <w:rStyle w:val="Emphasis"/>
        </w:rPr>
        <w:t>disregarded as irrational</w:t>
      </w:r>
      <w:r w:rsidRPr="002F2A07">
        <w:rPr>
          <w:rStyle w:val="StyleUnderline"/>
        </w:rPr>
        <w:t xml:space="preserve"> goes to the heart of </w:t>
      </w:r>
      <w:r w:rsidRPr="002F2A07">
        <w:rPr>
          <w:rStyle w:val="Emphasis"/>
        </w:rPr>
        <w:t>questions of knowledge and objectivity</w:t>
      </w:r>
      <w:r w:rsidRPr="002F2A07">
        <w:rPr>
          <w:rStyle w:val="StyleUnderline"/>
        </w:rPr>
        <w:t xml:space="preserve">, and </w:t>
      </w:r>
      <w:r w:rsidRPr="002F2A07">
        <w:rPr>
          <w:rStyle w:val="Emphasis"/>
        </w:rPr>
        <w:t>how science is framed</w:t>
      </w:r>
      <w:r w:rsidRPr="002F2A07">
        <w:rPr>
          <w:rStyle w:val="StyleUnderline"/>
        </w:rPr>
        <w:t xml:space="preserve"> and </w:t>
      </w:r>
      <w:proofErr w:type="spellStart"/>
      <w:r w:rsidRPr="002F2A07">
        <w:rPr>
          <w:rStyle w:val="StyleUnderline"/>
        </w:rPr>
        <w:t>utilised</w:t>
      </w:r>
      <w:proofErr w:type="spellEnd"/>
      <w:r w:rsidRPr="002F2A07">
        <w:rPr>
          <w:rStyle w:val="StyleUnderline"/>
        </w:rPr>
        <w:t xml:space="preserve"> to support vastly different perspectives within planning disputes.</w:t>
      </w:r>
      <w:r w:rsidRPr="00FA0B68">
        <w:rPr>
          <w:sz w:val="14"/>
        </w:rPr>
        <w:t xml:space="preserve"> To date, the intense public debate on fracking, which refers to a key part of the extraction of shale gas from deep subsurface rock, has revolved around disputed knowledge claims regarding the environmental, health, and social impacts on local communities (see Cotton, 2015; </w:t>
      </w:r>
      <w:proofErr w:type="spellStart"/>
      <w:r w:rsidRPr="00FA0B68">
        <w:rPr>
          <w:sz w:val="14"/>
        </w:rPr>
        <w:t>Sovacool</w:t>
      </w:r>
      <w:proofErr w:type="spellEnd"/>
      <w:r w:rsidRPr="00FA0B68">
        <w:rPr>
          <w:sz w:val="14"/>
        </w:rPr>
        <w:t xml:space="preserve"> et al., 2020). Supporters of the </w:t>
      </w:r>
      <w:r w:rsidRPr="002F2A07">
        <w:rPr>
          <w:rStyle w:val="StyleUnderline"/>
        </w:rPr>
        <w:t xml:space="preserve">industry have deployed arguments that opposition is rooted in the non-rational world of emotions, with women so concerned with their caring roles that they are unable to engage with science in their everyday lives. </w:t>
      </w:r>
      <w:r w:rsidRPr="002F2A07">
        <w:rPr>
          <w:rStyle w:val="Emphasis"/>
        </w:rPr>
        <w:t>Gendered discourses</w:t>
      </w:r>
      <w:r w:rsidRPr="002F2A07">
        <w:rPr>
          <w:rStyle w:val="StyleUnderline"/>
        </w:rPr>
        <w:t xml:space="preserve"> have in turn been used by </w:t>
      </w:r>
      <w:r w:rsidRPr="002F2A07">
        <w:rPr>
          <w:rStyle w:val="Emphasis"/>
        </w:rPr>
        <w:t>anti-fracking campaigners</w:t>
      </w:r>
      <w:r w:rsidRPr="002F2A07">
        <w:rPr>
          <w:rStyle w:val="StyleUnderline"/>
        </w:rPr>
        <w:t xml:space="preserve"> to support their claims to know and care for local environments more deeply.</w:t>
      </w:r>
      <w:r>
        <w:rPr>
          <w:u w:val="single"/>
        </w:rPr>
        <w:t xml:space="preserve"> </w:t>
      </w:r>
      <w:r w:rsidRPr="00FA0B68">
        <w:rPr>
          <w:sz w:val="14"/>
        </w:rPr>
        <w:t xml:space="preserve">In this paper, I explore how essentialist ideas about gender have proliferated throughout the public debate on fracking. In the first section of the </w:t>
      </w:r>
      <w:proofErr w:type="gramStart"/>
      <w:r w:rsidRPr="00FA0B68">
        <w:rPr>
          <w:sz w:val="14"/>
        </w:rPr>
        <w:t>paper</w:t>
      </w:r>
      <w:proofErr w:type="gramEnd"/>
      <w:r w:rsidRPr="00FA0B68">
        <w:rPr>
          <w:sz w:val="14"/>
        </w:rPr>
        <w:t xml:space="preserve"> I outline how gendered opposition that draws on ideas about the relationship between nature and women have animated aspects of public protest. Secondly, I turn to a feminist epistemological critique that challenges a prevailing “rational versus irrational” knowledge binary underpinned by gendered stereotypes. In the final section I examine these gendered framings through the politics of noise. I look at the limitations of current governance approaches that seek universal measures through which to evaluate decisions. Specifically, I consider how the </w:t>
      </w:r>
      <w:r w:rsidRPr="002F2A07">
        <w:rPr>
          <w:rStyle w:val="StyleUnderline"/>
        </w:rPr>
        <w:t xml:space="preserve">multi-layered nature of opposition to fracking reveals the continuing limitations of current </w:t>
      </w:r>
      <w:proofErr w:type="spellStart"/>
      <w:r w:rsidRPr="002F2A07">
        <w:rPr>
          <w:rStyle w:val="StyleUnderline"/>
        </w:rPr>
        <w:t>conceptualisations</w:t>
      </w:r>
      <w:proofErr w:type="spellEnd"/>
      <w:r w:rsidRPr="002F2A07">
        <w:rPr>
          <w:rStyle w:val="StyleUnderline"/>
        </w:rPr>
        <w:t xml:space="preserve"> of knowledge within environmental and planning decision-making</w:t>
      </w:r>
      <w:r w:rsidRPr="00FA0B68">
        <w:rPr>
          <w:sz w:val="14"/>
        </w:rPr>
        <w:t>. My argument draws upon interviews with people involved in the shale gas dispute, including advocates and protesters, in Pennsylvania, USA, and Lancashire England.2 I focus in this paper on the interviews with women, although gender was not the primary focus of my research at the time of conducting fieldwork. The final part of the paper, focused on a specific dispute over noise, draws on the publicly available reports, from the planning inquiry, and noise reports, as well as watching the public inquiry via weblink and recorded sessions (9 February–11 March 2016).</w:t>
      </w:r>
      <w:r>
        <w:rPr>
          <w:sz w:val="14"/>
        </w:rPr>
        <w:t xml:space="preserve"> </w:t>
      </w:r>
      <w:r w:rsidRPr="00FA0B68">
        <w:rPr>
          <w:sz w:val="14"/>
        </w:rPr>
        <w:t xml:space="preserve">Drawing on a feminist lens, I raise questions about how a </w:t>
      </w:r>
      <w:r w:rsidRPr="002F2A07">
        <w:rPr>
          <w:rStyle w:val="Emphasis"/>
        </w:rPr>
        <w:t>binary distinction</w:t>
      </w:r>
      <w:r w:rsidRPr="002F2A07">
        <w:rPr>
          <w:rStyle w:val="StyleUnderline"/>
        </w:rPr>
        <w:t xml:space="preserve"> emerges between objective scientific decision-making and more</w:t>
      </w:r>
      <w:r w:rsidRPr="002F2A07">
        <w:rPr>
          <w:rStyle w:val="Emphasis"/>
        </w:rPr>
        <w:t xml:space="preserve"> subjective “emotional” forms of knowledge</w:t>
      </w:r>
      <w:r w:rsidRPr="002F2A07">
        <w:rPr>
          <w:rStyle w:val="StyleUnderline"/>
        </w:rPr>
        <w:t xml:space="preserve"> and dissent both shape and limit policy-making processe</w:t>
      </w:r>
      <w:r w:rsidRPr="00FA0B68">
        <w:rPr>
          <w:sz w:val="14"/>
        </w:rPr>
        <w:t xml:space="preserve">s. Focusing upon a key area of dispute, noise, I examine how feminist epistemological approaches towards the subjective are crucial to understanding and </w:t>
      </w:r>
      <w:proofErr w:type="spellStart"/>
      <w:r w:rsidRPr="00FA0B68">
        <w:rPr>
          <w:sz w:val="14"/>
        </w:rPr>
        <w:t>analysing</w:t>
      </w:r>
      <w:proofErr w:type="spellEnd"/>
      <w:r w:rsidRPr="00FA0B68">
        <w:rPr>
          <w:sz w:val="14"/>
        </w:rPr>
        <w:t xml:space="preserve"> the complexities of shale gas development. Noise emerges as an important factor to consider questions of knowledge as the community could gain influence through engaging with technical assessment of sound. However, the sounds produced by fracking operations cannot be reduced to </w:t>
      </w:r>
      <w:proofErr w:type="spellStart"/>
      <w:r w:rsidRPr="00FA0B68">
        <w:rPr>
          <w:sz w:val="14"/>
        </w:rPr>
        <w:t>standardised</w:t>
      </w:r>
      <w:proofErr w:type="spellEnd"/>
      <w:r w:rsidRPr="00FA0B68">
        <w:rPr>
          <w:sz w:val="14"/>
        </w:rPr>
        <w:t xml:space="preserve"> levels of noise that are presumed to have similar and universal impacts on others.</w:t>
      </w:r>
      <w:r>
        <w:rPr>
          <w:sz w:val="14"/>
        </w:rPr>
        <w:t xml:space="preserve"> </w:t>
      </w:r>
      <w:r w:rsidRPr="00FA0B68">
        <w:rPr>
          <w:sz w:val="14"/>
        </w:rPr>
        <w:t xml:space="preserve">Women have emerged as key actors in the anti-fracking </w:t>
      </w:r>
      <w:proofErr w:type="gramStart"/>
      <w:r w:rsidRPr="00FA0B68">
        <w:rPr>
          <w:sz w:val="14"/>
        </w:rPr>
        <w:t>movement</w:t>
      </w:r>
      <w:proofErr w:type="gramEnd"/>
      <w:r w:rsidRPr="00FA0B68">
        <w:rPr>
          <w:sz w:val="14"/>
        </w:rPr>
        <w:t xml:space="preserve"> but their activism has been subject to a backlash and underpins a key tenet of the dismissal of public concerns as irrational and outside the rational space of allegedly scientifically informed policy-making. Whilst the anti-fracking movement spans gender and political affiliations, a </w:t>
      </w:r>
      <w:r w:rsidRPr="002F2A07">
        <w:rPr>
          <w:rStyle w:val="Emphasis"/>
        </w:rPr>
        <w:t>feminist epistemology p</w:t>
      </w:r>
      <w:r w:rsidRPr="002F2A07">
        <w:rPr>
          <w:rStyle w:val="StyleUnderline"/>
        </w:rPr>
        <w:t>rovides crucial</w:t>
      </w:r>
      <w:r w:rsidRPr="002F2A07">
        <w:rPr>
          <w:rStyle w:val="Emphasis"/>
        </w:rPr>
        <w:t xml:space="preserve"> insights </w:t>
      </w:r>
      <w:r w:rsidRPr="002F2A07">
        <w:rPr>
          <w:rStyle w:val="StyleUnderline"/>
        </w:rPr>
        <w:t xml:space="preserve">into the relegation </w:t>
      </w:r>
      <w:r w:rsidRPr="002F2A07">
        <w:rPr>
          <w:rStyle w:val="Emphasis"/>
        </w:rPr>
        <w:t>of community forms of understanding</w:t>
      </w:r>
      <w:r w:rsidRPr="002F2A07">
        <w:rPr>
          <w:rStyle w:val="StyleUnderline"/>
        </w:rPr>
        <w:t xml:space="preserve"> that have long been critiqued in planning research</w:t>
      </w:r>
      <w:r w:rsidRPr="00FA0B68">
        <w:rPr>
          <w:sz w:val="14"/>
        </w:rPr>
        <w:t xml:space="preserve"> (see Aitken, 2009; Rydin, 2007, 2020). </w:t>
      </w:r>
      <w:r w:rsidRPr="002F2A07">
        <w:rPr>
          <w:rStyle w:val="StyleUnderline"/>
        </w:rPr>
        <w:t xml:space="preserve">A </w:t>
      </w:r>
      <w:r w:rsidRPr="002F2A07">
        <w:rPr>
          <w:rStyle w:val="Emphasis"/>
        </w:rPr>
        <w:t>feminist critique challenges modes of policy-making</w:t>
      </w:r>
      <w:r w:rsidRPr="002F2A07">
        <w:rPr>
          <w:rStyle w:val="StyleUnderline"/>
        </w:rPr>
        <w:t xml:space="preserve"> that separate decisions from people and imagine a </w:t>
      </w:r>
      <w:r w:rsidRPr="002F2A07">
        <w:rPr>
          <w:rStyle w:val="Emphasis"/>
        </w:rPr>
        <w:t>rational world</w:t>
      </w:r>
      <w:r w:rsidRPr="002F2A07">
        <w:rPr>
          <w:rStyle w:val="StyleUnderline"/>
        </w:rPr>
        <w:t xml:space="preserve"> where decision-making has equal impacts on different </w:t>
      </w:r>
      <w:proofErr w:type="gramStart"/>
      <w:r w:rsidRPr="002F2A07">
        <w:rPr>
          <w:rStyle w:val="StyleUnderline"/>
        </w:rPr>
        <w:t>groups</w:t>
      </w:r>
      <w:proofErr w:type="gramEnd"/>
      <w:r w:rsidRPr="002F2A07">
        <w:rPr>
          <w:rStyle w:val="StyleUnderline"/>
        </w:rPr>
        <w:t xml:space="preserve"> and all are </w:t>
      </w:r>
      <w:r w:rsidRPr="002F2A07">
        <w:rPr>
          <w:rStyle w:val="Emphasis"/>
        </w:rPr>
        <w:t xml:space="preserve">equally </w:t>
      </w:r>
      <w:r w:rsidRPr="002F2A07">
        <w:rPr>
          <w:rStyle w:val="StyleUnderline"/>
        </w:rPr>
        <w:t xml:space="preserve">able to </w:t>
      </w:r>
      <w:r w:rsidRPr="002F2A07">
        <w:rPr>
          <w:rStyle w:val="Emphasis"/>
        </w:rPr>
        <w:t>participat</w:t>
      </w:r>
      <w:r w:rsidRPr="002F2A07">
        <w:rPr>
          <w:rStyle w:val="StyleUnderline"/>
        </w:rPr>
        <w:t>e in public debates</w:t>
      </w:r>
      <w:r w:rsidRPr="00FA0B68">
        <w:rPr>
          <w:sz w:val="14"/>
        </w:rPr>
        <w:t xml:space="preserve">. Public policy scholars have </w:t>
      </w:r>
      <w:proofErr w:type="spellStart"/>
      <w:r w:rsidRPr="00FA0B68">
        <w:rPr>
          <w:sz w:val="14"/>
        </w:rPr>
        <w:t>emphasised</w:t>
      </w:r>
      <w:proofErr w:type="spellEnd"/>
      <w:r w:rsidRPr="00FA0B68">
        <w:rPr>
          <w:sz w:val="14"/>
        </w:rPr>
        <w:t xml:space="preserve"> the </w:t>
      </w:r>
      <w:r w:rsidRPr="002F2A07">
        <w:rPr>
          <w:rStyle w:val="StyleUnderline"/>
        </w:rPr>
        <w:t xml:space="preserve">growing need to engage with the role </w:t>
      </w:r>
      <w:r w:rsidRPr="002F2A07">
        <w:rPr>
          <w:rStyle w:val="Emphasis"/>
        </w:rPr>
        <w:t xml:space="preserve">of emotions in </w:t>
      </w:r>
      <w:proofErr w:type="gramStart"/>
      <w:r w:rsidRPr="002F2A07">
        <w:rPr>
          <w:rStyle w:val="Emphasis"/>
        </w:rPr>
        <w:t>policy-making</w:t>
      </w:r>
      <w:proofErr w:type="gramEnd"/>
      <w:r w:rsidRPr="00FA0B68">
        <w:rPr>
          <w:sz w:val="14"/>
        </w:rPr>
        <w:t xml:space="preserve"> (Verhoeven and </w:t>
      </w:r>
      <w:proofErr w:type="spellStart"/>
      <w:r w:rsidRPr="00FA0B68">
        <w:rPr>
          <w:sz w:val="14"/>
        </w:rPr>
        <w:t>Duyvendak</w:t>
      </w:r>
      <w:proofErr w:type="spellEnd"/>
      <w:r w:rsidRPr="00FA0B68">
        <w:rPr>
          <w:sz w:val="14"/>
        </w:rPr>
        <w:t>, 2016). However, expressions of emotion can act to re-</w:t>
      </w:r>
      <w:proofErr w:type="spellStart"/>
      <w:r w:rsidRPr="00FA0B68">
        <w:rPr>
          <w:sz w:val="14"/>
        </w:rPr>
        <w:t>essentialise</w:t>
      </w:r>
      <w:proofErr w:type="spellEnd"/>
      <w:r w:rsidRPr="00FA0B68">
        <w:rPr>
          <w:sz w:val="14"/>
        </w:rPr>
        <w:t xml:space="preserve"> gendered tropes (see for example </w:t>
      </w:r>
      <w:proofErr w:type="spellStart"/>
      <w:r w:rsidRPr="00FA0B68">
        <w:rPr>
          <w:sz w:val="14"/>
        </w:rPr>
        <w:t>Durnová</w:t>
      </w:r>
      <w:proofErr w:type="spellEnd"/>
      <w:r w:rsidRPr="00FA0B68">
        <w:rPr>
          <w:sz w:val="14"/>
        </w:rPr>
        <w:t xml:space="preserve"> and </w:t>
      </w:r>
      <w:proofErr w:type="spellStart"/>
      <w:r w:rsidRPr="00FA0B68">
        <w:rPr>
          <w:sz w:val="14"/>
        </w:rPr>
        <w:t>Hejzlarová</w:t>
      </w:r>
      <w:proofErr w:type="spellEnd"/>
      <w:r w:rsidRPr="00FA0B68">
        <w:rPr>
          <w:sz w:val="14"/>
        </w:rPr>
        <w:t>, 2018). Jessica Pykett and colleagues point to the growing “</w:t>
      </w:r>
      <w:proofErr w:type="spellStart"/>
      <w:r w:rsidRPr="002F2A07">
        <w:rPr>
          <w:rStyle w:val="StyleUnderline"/>
        </w:rPr>
        <w:t>emotionalised</w:t>
      </w:r>
      <w:proofErr w:type="spellEnd"/>
      <w:r w:rsidRPr="002F2A07">
        <w:rPr>
          <w:rStyle w:val="StyleUnderline"/>
        </w:rPr>
        <w:t xml:space="preserve"> rhetoric” deployed in political debates but they further caution that “emotional resources and repertoires are of course in themselves linked to wider inequalities: </w:t>
      </w:r>
      <w:r w:rsidRPr="00FA0B68">
        <w:rPr>
          <w:sz w:val="14"/>
        </w:rPr>
        <w:t xml:space="preserve">who is able to muster and display appropriate emotions within encounters with the </w:t>
      </w:r>
      <w:proofErr w:type="gramStart"/>
      <w:r w:rsidRPr="00FA0B68">
        <w:rPr>
          <w:sz w:val="14"/>
        </w:rPr>
        <w:t>state  …</w:t>
      </w:r>
      <w:proofErr w:type="gramEnd"/>
      <w:r w:rsidRPr="00FA0B68">
        <w:rPr>
          <w:sz w:val="14"/>
        </w:rPr>
        <w:t> ” (Pykett et al., 2016: 9).</w:t>
      </w:r>
      <w:r>
        <w:rPr>
          <w:sz w:val="14"/>
        </w:rPr>
        <w:t xml:space="preserve"> </w:t>
      </w:r>
      <w:r w:rsidRPr="00FA0B68">
        <w:rPr>
          <w:sz w:val="14"/>
        </w:rPr>
        <w:t xml:space="preserve">By a feminist and gendered approach, my research focus is on women involved in the movement, and how a </w:t>
      </w:r>
      <w:r w:rsidRPr="00FA0B68">
        <w:rPr>
          <w:rStyle w:val="StyleUnderline"/>
        </w:rPr>
        <w:t>binary emerges relegating community objection to a long-standing gendered sets of ideas of irrationality and subjectivity.</w:t>
      </w:r>
      <w:r w:rsidRPr="00FA0B68">
        <w:rPr>
          <w:sz w:val="14"/>
        </w:rPr>
        <w:t xml:space="preserve"> Yet </w:t>
      </w:r>
      <w:r w:rsidRPr="00FA0B68">
        <w:rPr>
          <w:rStyle w:val="StyleUnderline"/>
        </w:rPr>
        <w:t>fracking disputes are further constrained by the highly formal realm</w:t>
      </w:r>
      <w:r w:rsidRPr="00FA0B68">
        <w:rPr>
          <w:sz w:val="14"/>
        </w:rPr>
        <w:t xml:space="preserve"> of spatial planning where permission must be sought for each specific shale gas well to developed and require objections to conform to a series of issues deemed relevant by central government. Planning as a spatial mode of governance has been </w:t>
      </w:r>
      <w:r w:rsidRPr="00FA0B68">
        <w:rPr>
          <w:rStyle w:val="StyleUnderline"/>
        </w:rPr>
        <w:t>subject to critique due to its limited ability to engage with the public in highly formal settings</w:t>
      </w:r>
      <w:r w:rsidRPr="00FA0B68">
        <w:rPr>
          <w:sz w:val="14"/>
        </w:rPr>
        <w:t xml:space="preserve"> (Aitken, 2009). Furthermore, the challenges of multi-scalar forms of decision-making that may bypass the public at higher levels and where they may struggle to be heard at locally specific stages. (see Abbot, 2020; Owens, 2004; Rydin, 2020). “Spatial governance” refers to those systems of decision making that have spatial or environmental dimensions including, but not limited to, the formal state apparatus and the legislative framework for land use planning. Whilst planning ostensibly lies within the hands of the state, the operation of shale gas requires engagement with regulatory state actors, as well as industry actors monitoring, advising, and producing research data. Yet these non-traditional forms of governance raise questions of legitimacy and accountability (see Lau, 2014) There is considerable dispute between work focused on fracking disputes that argues that knowledge and information has little bearing on community beliefs about the industry (Evensen, 2017; Stedman et al., 2016). A second strand queries the notion of objective risk as well as the limited trust that public institutions hold, particularly when they are seen to be advocates for the technology (see Bradshaw and Waite, 2017; Goldstein, 2014; Williams et al., 2017; Zilliox and Smith, 2018).</w:t>
      </w:r>
      <w:r>
        <w:rPr>
          <w:sz w:val="14"/>
        </w:rPr>
        <w:t xml:space="preserve"> </w:t>
      </w:r>
      <w:r w:rsidRPr="00FA0B68">
        <w:rPr>
          <w:rStyle w:val="StyleUnderline"/>
        </w:rPr>
        <w:t>Environmental concerns regarding air quality, water contamination, traffic impacts, noise levels, human and animal health, and wider social impacts of shale gas development have advanced particularly in the US context</w:t>
      </w:r>
      <w:r w:rsidRPr="00FA0B68">
        <w:rPr>
          <w:sz w:val="14"/>
        </w:rPr>
        <w:t xml:space="preserve"> (see Davis and Fisk, 2017; Dunlop et al., 2021; Evensen and Stedman, 2017; </w:t>
      </w:r>
      <w:proofErr w:type="spellStart"/>
      <w:r w:rsidRPr="00FA0B68">
        <w:rPr>
          <w:sz w:val="14"/>
        </w:rPr>
        <w:t>Kinchy</w:t>
      </w:r>
      <w:proofErr w:type="spellEnd"/>
      <w:r w:rsidRPr="00FA0B68">
        <w:rPr>
          <w:sz w:val="14"/>
        </w:rPr>
        <w:t xml:space="preserve"> et al., 2014; </w:t>
      </w:r>
      <w:proofErr w:type="spellStart"/>
      <w:r w:rsidRPr="00FA0B68">
        <w:rPr>
          <w:sz w:val="14"/>
        </w:rPr>
        <w:t>Szolucha</w:t>
      </w:r>
      <w:proofErr w:type="spellEnd"/>
      <w:r w:rsidRPr="00FA0B68">
        <w:rPr>
          <w:sz w:val="14"/>
        </w:rPr>
        <w:t xml:space="preserve">, 2021). There continues to be public distrust of the industry, as well as a series of studies examining the negative impacts for </w:t>
      </w:r>
      <w:proofErr w:type="gramStart"/>
      <w:r w:rsidRPr="00FA0B68">
        <w:rPr>
          <w:sz w:val="14"/>
        </w:rPr>
        <w:t>local residents</w:t>
      </w:r>
      <w:proofErr w:type="gramEnd"/>
      <w:r w:rsidRPr="00FA0B68">
        <w:rPr>
          <w:sz w:val="14"/>
        </w:rPr>
        <w:t xml:space="preserve"> living near shale gas sites or affected by the wider industry (Burbidge and Adams, 2020; Fry et al., 2015; Litovitz et al., 2013; Meng, 2015). </w:t>
      </w:r>
      <w:r w:rsidRPr="00FA0B68">
        <w:rPr>
          <w:rStyle w:val="StyleUnderline"/>
        </w:rPr>
        <w:t>The anti-fracking protests themselves have drawn increasing attention from scholars with studies have focused on motivations for opposition and the experiences of residents,</w:t>
      </w:r>
      <w:r w:rsidRPr="00FA0B68">
        <w:rPr>
          <w:sz w:val="14"/>
        </w:rPr>
        <w:t xml:space="preserve"> adding to existing work on environmental activism (see Beebeejaun, 2019; Cotton and Charnley-Parry, 2018; Muncie, 2020).</w:t>
      </w:r>
      <w:r>
        <w:rPr>
          <w:sz w:val="14"/>
        </w:rPr>
        <w:t xml:space="preserve"> </w:t>
      </w:r>
      <w:r w:rsidRPr="00FA0B68">
        <w:rPr>
          <w:sz w:val="14"/>
        </w:rPr>
        <w:t xml:space="preserve">The </w:t>
      </w:r>
      <w:r w:rsidRPr="00FA0B68">
        <w:rPr>
          <w:rStyle w:val="StyleUnderline"/>
        </w:rPr>
        <w:t>limitations of current public policy arenas to weave together scientific complexities into robust regulatory frameworks, arguably challenges the limits to current forms of governance and decision-making</w:t>
      </w:r>
      <w:r w:rsidRPr="00FA0B68">
        <w:rPr>
          <w:sz w:val="14"/>
        </w:rPr>
        <w:t xml:space="preserve">. Pathways to resolving these disputes have proved to be a thorny issue with no clear answers. The idea of frames through which discursive claims regarding the industry’s impacts and pathways to decision-making has been an important focus of attention in how to engage with the disputed and </w:t>
      </w:r>
      <w:proofErr w:type="gramStart"/>
      <w:r w:rsidRPr="00FA0B68">
        <w:rPr>
          <w:sz w:val="14"/>
        </w:rPr>
        <w:t>highly-charged</w:t>
      </w:r>
      <w:proofErr w:type="gramEnd"/>
      <w:r w:rsidRPr="00FA0B68">
        <w:rPr>
          <w:sz w:val="14"/>
        </w:rPr>
        <w:t xml:space="preserve"> terrain. The scholars Tamara Metze and Jennifer Dodge (2016) have explored the way in which ostensibly deliberative debates around fracking are shaped or framed by different actors seeking to frame the benefits or risks to fracking. Despite the intense differences between perspectives that contribute to highly adversarial processes, Dodge (2015) suggests that ways of thinking have been advanced over time with debates pushing forward all actors’ knowledge and perspectives. Yet the capacity of the state to reframe the nature of the debate acts to resituate the types of knowledge that might illuminate decisions. Tamara Metze traces the shifting boundaries that unfolded in the face of public controversy and strong opposition to fracking in the Netherlands. She notes that it moved from economic issues to one of environment risk before being transferred to the planning arena. The change of forum for debate presented a way of reasserting the topic as a technical debate rather than a political one that some formulation of national interest could guide (Metze, 2017).</w:t>
      </w:r>
      <w:r>
        <w:rPr>
          <w:sz w:val="14"/>
        </w:rPr>
        <w:t xml:space="preserve"> </w:t>
      </w:r>
      <w:r w:rsidRPr="00FA0B68">
        <w:rPr>
          <w:sz w:val="14"/>
        </w:rPr>
        <w:t xml:space="preserve">Planning inquiries exemplify such an arena where evidence produced by communities is often considered to lack the scientific and objective credibility (see Aitken, 2009, 2010; Lee et al., 2018; Rydin et al., 2018). The environmental impact assessment processes (EIA) </w:t>
      </w:r>
      <w:proofErr w:type="gramStart"/>
      <w:r w:rsidRPr="00FA0B68">
        <w:rPr>
          <w:sz w:val="14"/>
        </w:rPr>
        <w:t>informs</w:t>
      </w:r>
      <w:proofErr w:type="gramEnd"/>
      <w:r w:rsidRPr="00FA0B68">
        <w:rPr>
          <w:sz w:val="14"/>
        </w:rPr>
        <w:t xml:space="preserve"> </w:t>
      </w:r>
      <w:proofErr w:type="gramStart"/>
      <w:r w:rsidRPr="00FA0B68">
        <w:rPr>
          <w:sz w:val="14"/>
        </w:rPr>
        <w:t>potential</w:t>
      </w:r>
      <w:proofErr w:type="gramEnd"/>
      <w:r w:rsidRPr="00FA0B68">
        <w:rPr>
          <w:sz w:val="14"/>
        </w:rPr>
        <w:t xml:space="preserve"> development of shale gas in the UK as is the case with many other countries. These assessments have become increasingly complex, spanning a range of distinctive scientific and technical fields arguably far beyond the knowledge and expertise of planners. For the planning system to operate it must be presumed that Environmental Impact Assessments provide “correct” forms of data. The legal scholar Jane Holder is critical of the undue influence that developers garner through the EIA process, given their ability to set the terms of reference for data collection. “The reliance in environmental assessments procedures upon scientific and expert opinion appears to offer objectivity in terms of prediction of likely effects and impacts” (Holder, 2004: 241). Ideas of objective certainty become important political currency, with even objectors questioning their own credibility within the highly formal and semi-legal processes of the planning inquiry. The energy researcher Mhairi Aitken elucidates how knowledge and science is represented within the public </w:t>
      </w:r>
      <w:proofErr w:type="spellStart"/>
      <w:r w:rsidRPr="00FA0B68">
        <w:rPr>
          <w:sz w:val="14"/>
        </w:rPr>
        <w:t>inquiry:Prior</w:t>
      </w:r>
      <w:proofErr w:type="spellEnd"/>
      <w:r w:rsidRPr="00FA0B68">
        <w:rPr>
          <w:sz w:val="14"/>
        </w:rPr>
        <w:t xml:space="preserve"> inquiries may be construed to have </w:t>
      </w:r>
      <w:proofErr w:type="spellStart"/>
      <w:r w:rsidRPr="00FA0B68">
        <w:rPr>
          <w:sz w:val="14"/>
        </w:rPr>
        <w:t>socialised</w:t>
      </w:r>
      <w:proofErr w:type="spellEnd"/>
      <w:r w:rsidRPr="00FA0B68">
        <w:rPr>
          <w:sz w:val="14"/>
        </w:rPr>
        <w:t xml:space="preserve"> members of the public to accept that expert knowledge exists apart from—even as superior to—lay knowledge and that this alone is an appropriate basis for determining technical decisions (Aitken, 2010: 63).Despite an acknowledgement that women are more likely to be opposed to fracking, the role of gender, particularly as a socially and politically constructed </w:t>
      </w:r>
      <w:proofErr w:type="spellStart"/>
      <w:r w:rsidRPr="00FA0B68">
        <w:rPr>
          <w:sz w:val="14"/>
        </w:rPr>
        <w:t>categorisation</w:t>
      </w:r>
      <w:proofErr w:type="spellEnd"/>
      <w:r w:rsidRPr="00FA0B68">
        <w:rPr>
          <w:sz w:val="14"/>
        </w:rPr>
        <w:t xml:space="preserve">, has been largely overlooked in much research (for an example see Weible et al., 2016). </w:t>
      </w:r>
      <w:r w:rsidRPr="00FA0B68">
        <w:rPr>
          <w:rStyle w:val="StyleUnderline"/>
        </w:rPr>
        <w:t>Discussion of gender, when it does occur, reveals essentialist representations of gender exemplified in the epigra</w:t>
      </w:r>
      <w:r w:rsidRPr="00FA0B68">
        <w:rPr>
          <w:sz w:val="14"/>
        </w:rPr>
        <w:t xml:space="preserve">ph. Furthermore, Rachel Howell’s evaluation of public opposition notes how “Hypotheses to account for the gender differences that are often found in environmental risk perceptions include biological and social explanations (women are more vulnerable and are nurturers by nature or </w:t>
      </w:r>
      <w:proofErr w:type="spellStart"/>
      <w:r w:rsidRPr="00FA0B68">
        <w:rPr>
          <w:sz w:val="14"/>
        </w:rPr>
        <w:t>socialisation</w:t>
      </w:r>
      <w:proofErr w:type="spellEnd"/>
      <w:r w:rsidRPr="00FA0B68">
        <w:rPr>
          <w:sz w:val="14"/>
        </w:rPr>
        <w:t>) </w:t>
      </w:r>
      <w:proofErr w:type="gramStart"/>
      <w:r w:rsidRPr="00FA0B68">
        <w:rPr>
          <w:sz w:val="14"/>
        </w:rPr>
        <w:t>… ”</w:t>
      </w:r>
      <w:proofErr w:type="gramEnd"/>
      <w:r w:rsidRPr="00FA0B68">
        <w:rPr>
          <w:sz w:val="14"/>
        </w:rPr>
        <w:t xml:space="preserve"> (2018: 726</w:t>
      </w:r>
      <w:r w:rsidRPr="00FA0B68">
        <w:rPr>
          <w:rStyle w:val="StyleUnderline"/>
        </w:rPr>
        <w:t>). Exploring how gender intersects with the framing of opposition and shapes knowledge disputes remains an important yet underexplored arena.</w:t>
      </w:r>
    </w:p>
    <w:p w14:paraId="1409205F" w14:textId="040B82E1" w:rsidR="00512F98" w:rsidRPr="000219C2" w:rsidRDefault="000219C2" w:rsidP="00512F98">
      <w:pPr>
        <w:pStyle w:val="Heading3"/>
      </w:pPr>
      <w:r>
        <w:t>1NC---</w:t>
      </w:r>
      <w:r w:rsidR="00512F98">
        <w:t>L</w:t>
      </w:r>
      <w:r w:rsidR="008A2EBB">
        <w:t>+A</w:t>
      </w:r>
      <w:r w:rsidR="00512F98">
        <w:t>---Crime</w:t>
      </w:r>
      <w:r w:rsidR="00276F17">
        <w:t>/Counterfeiting</w:t>
      </w:r>
    </w:p>
    <w:p w14:paraId="6D9D530C" w14:textId="77777777" w:rsidR="000219C2" w:rsidRPr="000B595A" w:rsidRDefault="000219C2" w:rsidP="000219C2">
      <w:pPr>
        <w:pStyle w:val="Heading4"/>
      </w:pPr>
      <w:r>
        <w:t>The 1AC’s division between legitimate and illegitimate business makes women invisible</w:t>
      </w:r>
    </w:p>
    <w:p w14:paraId="4787D91D" w14:textId="77777777" w:rsidR="000219C2" w:rsidRPr="000B595A" w:rsidRDefault="000219C2" w:rsidP="000219C2">
      <w:r w:rsidRPr="003B22A8">
        <w:rPr>
          <w:rStyle w:val="Style13ptBold"/>
        </w:rPr>
        <w:t>Davies</w:t>
      </w:r>
      <w:r>
        <w:t>, Pamela A.  20</w:t>
      </w:r>
      <w:r w:rsidRPr="003B22A8">
        <w:rPr>
          <w:rStyle w:val="Style13ptBold"/>
        </w:rPr>
        <w:t>03</w:t>
      </w:r>
      <w:r>
        <w:t xml:space="preserve"> [Pamela joined Northumbria University in a full-time capacity in 1993 having moved north to Newcastle-upon-Tyne to begin work in a research post with Northumbria Police in 1989. Her current is in criminology and victimology.] Feminist Theory Vol. 4, </w:t>
      </w:r>
      <w:proofErr w:type="spellStart"/>
      <w:r>
        <w:t>Iss</w:t>
      </w:r>
      <w:proofErr w:type="spellEnd"/>
      <w:r>
        <w:t xml:space="preserve">. </w:t>
      </w:r>
      <w:proofErr w:type="gramStart"/>
      <w:r>
        <w:t>3,  (</w:t>
      </w:r>
      <w:proofErr w:type="gramEnd"/>
      <w:r>
        <w:t xml:space="preserve">December 2003), "Is Economic Crime a Man's Game?", Database: </w:t>
      </w:r>
      <w:proofErr w:type="spellStart"/>
      <w:r>
        <w:t>Proquest</w:t>
      </w:r>
      <w:proofErr w:type="spellEnd"/>
      <w:r>
        <w:t>, accessed through University of Michigan [</w:t>
      </w:r>
      <w:proofErr w:type="spellStart"/>
      <w:r>
        <w:t>cpsw</w:t>
      </w:r>
      <w:proofErr w:type="spellEnd"/>
      <w:r>
        <w:t xml:space="preserve"> – </w:t>
      </w:r>
      <w:proofErr w:type="spellStart"/>
      <w:r>
        <w:t>qls</w:t>
      </w:r>
      <w:proofErr w:type="spellEnd"/>
      <w:r>
        <w:t xml:space="preserve"> </w:t>
      </w:r>
      <w:proofErr w:type="spellStart"/>
      <w:r>
        <w:t>ms</w:t>
      </w:r>
      <w:proofErr w:type="spellEnd"/>
      <w:r>
        <w:t xml:space="preserve">] </w:t>
      </w:r>
    </w:p>
    <w:p w14:paraId="41A0FAA3" w14:textId="77777777" w:rsidR="000219C2" w:rsidRDefault="000219C2" w:rsidP="000219C2">
      <w:pPr>
        <w:rPr>
          <w:sz w:val="16"/>
        </w:rPr>
      </w:pPr>
      <w:r w:rsidRPr="001245F0">
        <w:rPr>
          <w:rStyle w:val="StyleUnderline"/>
        </w:rPr>
        <w:t xml:space="preserve">The analysis of crime within </w:t>
      </w:r>
      <w:r w:rsidRPr="00C56252">
        <w:rPr>
          <w:rStyle w:val="Emphasis"/>
        </w:rPr>
        <w:t>licit and illicit economies has been most explicitly developed</w:t>
      </w:r>
      <w:r w:rsidRPr="00EF6970">
        <w:rPr>
          <w:sz w:val="16"/>
        </w:rPr>
        <w:t xml:space="preserve"> and exemplified in relation to drugs markets (see for example Dorn and South, 1990; Dorn et al., 1992; Ruggiero and South, 1995; Ruggiero and Vass, 1992; South, 1997). This research has identified seven diverse groups involved in drug trafficking. These groups range from those that are loosely organized and less professional, such as </w:t>
      </w:r>
      <w:r w:rsidRPr="001245F0">
        <w:rPr>
          <w:rStyle w:val="StyleUnderline"/>
        </w:rPr>
        <w:t>‘trading charities’</w:t>
      </w:r>
      <w:r w:rsidRPr="00EF6970">
        <w:rPr>
          <w:sz w:val="16"/>
        </w:rPr>
        <w:t xml:space="preserve">, to the more organized </w:t>
      </w:r>
      <w:r w:rsidRPr="001245F0">
        <w:rPr>
          <w:rStyle w:val="StyleUnderline"/>
        </w:rPr>
        <w:t>‘business sideliners’</w:t>
      </w:r>
      <w:r w:rsidRPr="00EF6970">
        <w:rPr>
          <w:sz w:val="16"/>
        </w:rPr>
        <w:t xml:space="preserve"> </w:t>
      </w:r>
      <w:r w:rsidRPr="001245F0">
        <w:rPr>
          <w:rStyle w:val="StyleUnderline"/>
        </w:rPr>
        <w:t>who are primarily involved in legitimate businesses</w:t>
      </w:r>
      <w:r w:rsidRPr="00EF6970">
        <w:rPr>
          <w:sz w:val="16"/>
        </w:rPr>
        <w:t>. Similar to the latter group are</w:t>
      </w:r>
      <w:r w:rsidRPr="001245F0">
        <w:rPr>
          <w:rStyle w:val="StyleUnderline"/>
        </w:rPr>
        <w:t xml:space="preserve"> ‘criminal </w:t>
      </w:r>
      <w:proofErr w:type="gramStart"/>
      <w:r w:rsidRPr="001245F0">
        <w:rPr>
          <w:rStyle w:val="StyleUnderline"/>
        </w:rPr>
        <w:t>diversifiers’</w:t>
      </w:r>
      <w:proofErr w:type="gramEnd"/>
      <w:r w:rsidRPr="001245F0">
        <w:rPr>
          <w:rStyle w:val="StyleUnderline"/>
        </w:rPr>
        <w:t xml:space="preserve"> or professional criminals, whereas corrupt officials who obtain cash for private or other gain feature in the category, ‘state sponsored enterprise’ </w:t>
      </w:r>
      <w:r w:rsidRPr="00EF6970">
        <w:rPr>
          <w:sz w:val="16"/>
        </w:rPr>
        <w:t xml:space="preserve">(Croall, 1998). South acknowledges, however, that </w:t>
      </w:r>
      <w:r w:rsidRPr="001245F0">
        <w:rPr>
          <w:rStyle w:val="StyleUnderline"/>
        </w:rPr>
        <w:t>women’s position in the drug economy is rarely explored</w:t>
      </w:r>
      <w:r w:rsidRPr="00EF6970">
        <w:rPr>
          <w:sz w:val="16"/>
        </w:rPr>
        <w:t xml:space="preserve"> (South, 2002: 920). The literature on crime and markets and the detailed research on crime and the drugs market provide collectively significant insights into the operation of the informal and criminal economies, </w:t>
      </w:r>
      <w:r w:rsidRPr="001245F0">
        <w:rPr>
          <w:rStyle w:val="StyleUnderline"/>
        </w:rPr>
        <w:t xml:space="preserve">in particular the relationships and </w:t>
      </w:r>
      <w:r w:rsidRPr="00C35D50">
        <w:rPr>
          <w:rStyle w:val="Emphasis"/>
        </w:rPr>
        <w:t>blurred boundaries between</w:t>
      </w:r>
      <w:r w:rsidRPr="001245F0">
        <w:rPr>
          <w:rStyle w:val="StyleUnderline"/>
        </w:rPr>
        <w:t xml:space="preserve"> </w:t>
      </w:r>
      <w:r w:rsidRPr="00C35D50">
        <w:rPr>
          <w:rStyle w:val="Emphasis"/>
        </w:rPr>
        <w:t>legitimate and illegitimate businesses</w:t>
      </w:r>
      <w:r w:rsidRPr="00EF6970">
        <w:rPr>
          <w:sz w:val="16"/>
        </w:rPr>
        <w:t xml:space="preserve"> (see also Findlay, 1998; Hobbs, 1988, 1994, 1995). Ruggiero has Davies: Is economic crime a man’s game? 293 often noted the </w:t>
      </w:r>
      <w:r w:rsidRPr="001245F0">
        <w:rPr>
          <w:rStyle w:val="StyleUnderline"/>
        </w:rPr>
        <w:t>extent to which the ‘</w:t>
      </w:r>
      <w:r w:rsidRPr="00C35D50">
        <w:rPr>
          <w:rStyle w:val="Emphasis"/>
        </w:rPr>
        <w:t xml:space="preserve">criminal’ </w:t>
      </w:r>
      <w:proofErr w:type="spellStart"/>
      <w:r w:rsidRPr="00C35D50">
        <w:rPr>
          <w:rStyle w:val="Emphasis"/>
        </w:rPr>
        <w:t>labour</w:t>
      </w:r>
      <w:proofErr w:type="spellEnd"/>
      <w:r w:rsidRPr="00C35D50">
        <w:rPr>
          <w:rStyle w:val="Emphasis"/>
        </w:rPr>
        <w:t xml:space="preserve"> market parallels the legitimate one</w:t>
      </w:r>
      <w:r w:rsidRPr="00EF6970">
        <w:rPr>
          <w:sz w:val="16"/>
        </w:rPr>
        <w:t xml:space="preserve"> (Ruggiero, 1996). </w:t>
      </w:r>
      <w:r w:rsidRPr="001245F0">
        <w:rPr>
          <w:rStyle w:val="StyleUnderline"/>
        </w:rPr>
        <w:t>He specifically points to the mirroring of the licit economy in the drug economy</w:t>
      </w:r>
      <w:r w:rsidRPr="00EF6970">
        <w:rPr>
          <w:sz w:val="16"/>
        </w:rPr>
        <w:t xml:space="preserve"> (Ruggiero, 2000: 22) as well as </w:t>
      </w:r>
      <w:r w:rsidRPr="001245F0">
        <w:rPr>
          <w:rStyle w:val="StyleUnderline"/>
        </w:rPr>
        <w:t>the blurred distinctions between employment and unemployment and between licit and illicit work in the marketplace or ‘urban bazaar’</w:t>
      </w:r>
      <w:r w:rsidRPr="00EF6970">
        <w:rPr>
          <w:sz w:val="16"/>
        </w:rPr>
        <w:t xml:space="preserve"> (Ruggiero, 2000: 30). While the examination of the embeddedness of crime and markets is particularly sophisticated in respect of how the illegal drug economy operates, for feminist theoreticians there remain inherent problems. </w:t>
      </w:r>
      <w:r w:rsidRPr="00C35D50">
        <w:rPr>
          <w:rStyle w:val="Emphasis"/>
        </w:rPr>
        <w:t xml:space="preserve">Women remain largely </w:t>
      </w:r>
      <w:proofErr w:type="gramStart"/>
      <w:r w:rsidRPr="00C35D50">
        <w:rPr>
          <w:rStyle w:val="Emphasis"/>
        </w:rPr>
        <w:t>invisible</w:t>
      </w:r>
      <w:proofErr w:type="gramEnd"/>
      <w:r w:rsidRPr="00C35D50">
        <w:rPr>
          <w:rStyle w:val="Emphasis"/>
        </w:rPr>
        <w:t xml:space="preserve"> and gender is only partially explored through masculinity.</w:t>
      </w:r>
      <w:r w:rsidRPr="001245F0">
        <w:rPr>
          <w:rStyle w:val="StyleUnderline"/>
        </w:rPr>
        <w:t xml:space="preserve"> There are few examples or analyses of women doing crime and femininity is under-explored</w:t>
      </w:r>
      <w:r w:rsidRPr="00EF6970">
        <w:rPr>
          <w:sz w:val="16"/>
        </w:rPr>
        <w:t xml:space="preserve">. Gendering the economic and the economy </w:t>
      </w:r>
      <w:proofErr w:type="gramStart"/>
      <w:r w:rsidRPr="00EF6970">
        <w:rPr>
          <w:sz w:val="16"/>
        </w:rPr>
        <w:t>The</w:t>
      </w:r>
      <w:proofErr w:type="gramEnd"/>
      <w:r w:rsidRPr="00EF6970">
        <w:rPr>
          <w:sz w:val="16"/>
        </w:rPr>
        <w:t xml:space="preserve"> developments noted above expand our understanding of crime as a commercial relationship in the market place. However, the work remains disappointing from a feminist theoretical perspective</w:t>
      </w:r>
      <w:r w:rsidRPr="001245F0">
        <w:rPr>
          <w:rStyle w:val="StyleUnderline"/>
        </w:rPr>
        <w:t>. It remains open to the earliest type of feminist critique</w:t>
      </w:r>
      <w:r w:rsidRPr="00EF6970">
        <w:rPr>
          <w:sz w:val="16"/>
        </w:rPr>
        <w:t xml:space="preserve"> when </w:t>
      </w:r>
      <w:r w:rsidRPr="00C35D50">
        <w:rPr>
          <w:rStyle w:val="Emphasis"/>
        </w:rPr>
        <w:t>women were largely neglected, hidden and largely invisible. Where they do feature, this is as exceptions to the rule</w:t>
      </w:r>
      <w:r w:rsidRPr="00EF6970">
        <w:rPr>
          <w:sz w:val="16"/>
        </w:rPr>
        <w:t xml:space="preserve">. Hobbs (1995) gives just one example of a female drug dealer: Moira’s entrance into crime was based upon the rational acknowledgement that an entrepreneurial opportunity was staring her in the face. The chance of making money from crime was apparent to her by the evident incompetence of her boyfriend. She sells dope. (Hobbs, 1995: 23) Hobbs’s commentary simply extends from the boys and men to Moira with some additional interesting points about her use of gender and sexuality in her criminal business. The theoretical contributions made by Hobbs to the gendering of the economy, however, can for the most part be </w:t>
      </w:r>
      <w:r w:rsidRPr="001245F0">
        <w:rPr>
          <w:rStyle w:val="StyleUnderline"/>
        </w:rPr>
        <w:t xml:space="preserve">accredited to his work around boys ‘doing the </w:t>
      </w:r>
      <w:proofErr w:type="gramStart"/>
      <w:r w:rsidRPr="001245F0">
        <w:rPr>
          <w:rStyle w:val="StyleUnderline"/>
        </w:rPr>
        <w:t>business’</w:t>
      </w:r>
      <w:proofErr w:type="gramEnd"/>
      <w:r w:rsidRPr="001245F0">
        <w:rPr>
          <w:rStyle w:val="StyleUnderline"/>
        </w:rPr>
        <w:t xml:space="preserve"> and masculinity rather than femininity.</w:t>
      </w:r>
      <w:r w:rsidRPr="00EF6970">
        <w:rPr>
          <w:sz w:val="16"/>
        </w:rPr>
        <w:t xml:space="preserve"> In a similar vein, Ruggiero (2000: 44) discusses occupational barriers in illegal economies based on race and ethnicity in some detail, but not gender</w:t>
      </w:r>
      <w:r w:rsidRPr="001245F0">
        <w:rPr>
          <w:rStyle w:val="StyleUnderline"/>
        </w:rPr>
        <w:t xml:space="preserve">. </w:t>
      </w:r>
      <w:r w:rsidRPr="00C35D50">
        <w:rPr>
          <w:rStyle w:val="Emphasis"/>
        </w:rPr>
        <w:t>Women are briefly</w:t>
      </w:r>
      <w:r w:rsidRPr="001245F0">
        <w:rPr>
          <w:rStyle w:val="StyleUnderline"/>
        </w:rPr>
        <w:t xml:space="preserve"> alluded to</w:t>
      </w:r>
      <w:r w:rsidRPr="00EF6970">
        <w:rPr>
          <w:sz w:val="16"/>
        </w:rPr>
        <w:t xml:space="preserve"> as the victims of human trafficking (Ruggiero, 2000: 95) </w:t>
      </w:r>
      <w:r w:rsidRPr="001245F0">
        <w:rPr>
          <w:rStyle w:val="StyleUnderline"/>
        </w:rPr>
        <w:t xml:space="preserve">and </w:t>
      </w:r>
      <w:r w:rsidRPr="00EF6970">
        <w:rPr>
          <w:sz w:val="16"/>
        </w:rPr>
        <w:t xml:space="preserve">they are also </w:t>
      </w:r>
      <w:r w:rsidRPr="001245F0">
        <w:rPr>
          <w:rStyle w:val="StyleUnderline"/>
        </w:rPr>
        <w:t xml:space="preserve">briefly </w:t>
      </w:r>
      <w:r w:rsidRPr="00C35D50">
        <w:rPr>
          <w:rStyle w:val="Emphasis"/>
        </w:rPr>
        <w:t>acknowledged at the margins of the informal and criminal economies</w:t>
      </w:r>
      <w:r w:rsidRPr="001245F0">
        <w:rPr>
          <w:rStyle w:val="StyleUnderline"/>
        </w:rPr>
        <w:t xml:space="preserve">. In this respect </w:t>
      </w:r>
      <w:r w:rsidRPr="00C35D50">
        <w:rPr>
          <w:rStyle w:val="Emphasis"/>
        </w:rPr>
        <w:t xml:space="preserve">women feature as </w:t>
      </w:r>
      <w:proofErr w:type="gramStart"/>
      <w:r w:rsidRPr="00C35D50">
        <w:rPr>
          <w:rStyle w:val="Emphasis"/>
        </w:rPr>
        <w:t>‘ “</w:t>
      </w:r>
      <w:proofErr w:type="gramEnd"/>
      <w:r w:rsidRPr="00C35D50">
        <w:rPr>
          <w:rStyle w:val="Emphasis"/>
        </w:rPr>
        <w:t>grafters”, an inexperienced army of users, a criminal reserve army’</w:t>
      </w:r>
      <w:r w:rsidRPr="00EF6970">
        <w:rPr>
          <w:sz w:val="16"/>
        </w:rPr>
        <w:t xml:space="preserve"> (Ruggiero, 2000: 21). In Taylor’s work (1999a), despite a lengthy section within the context of a chapter reviewing the social transitions of the late 20th century entitled ‘Crises of Masculinity and the Gender Order’, women’s participation in crime as offenders is little referred to. Given Taylor’s initial recognition of the gender order, together with the growing evidence that women are engaged in and are increasingly jailed for drug-related offences (Carlen, 2002), </w:t>
      </w:r>
      <w:r w:rsidRPr="002E1E78">
        <w:rPr>
          <w:rStyle w:val="StyleUnderline"/>
        </w:rPr>
        <w:t>it is disappointing that women feature in such a limited way in the remainder of the analysis of crime and markets.</w:t>
      </w:r>
      <w:r w:rsidRPr="00EF6970">
        <w:rPr>
          <w:sz w:val="16"/>
        </w:rPr>
        <w:t xml:space="preserve"> </w:t>
      </w:r>
    </w:p>
    <w:p w14:paraId="57BC1588" w14:textId="77777777" w:rsidR="000219C2" w:rsidRDefault="000219C2" w:rsidP="000219C2">
      <w:pPr>
        <w:pStyle w:val="Heading4"/>
      </w:pPr>
      <w:r>
        <w:t xml:space="preserve">The 1AC perpetuates “gendered victimization” where women are obscured as the victims of market-violence </w:t>
      </w:r>
    </w:p>
    <w:p w14:paraId="4F881E01" w14:textId="77777777" w:rsidR="000219C2" w:rsidRPr="003B22A8" w:rsidRDefault="000219C2" w:rsidP="000219C2">
      <w:r w:rsidRPr="003B22A8">
        <w:rPr>
          <w:rStyle w:val="Style13ptBold"/>
        </w:rPr>
        <w:t>Davies</w:t>
      </w:r>
      <w:r>
        <w:t>, Pamela A.  20</w:t>
      </w:r>
      <w:r w:rsidRPr="003B22A8">
        <w:rPr>
          <w:rStyle w:val="Style13ptBold"/>
        </w:rPr>
        <w:t>03</w:t>
      </w:r>
      <w:r>
        <w:t xml:space="preserve"> [Pamela joined Northumbria University in a full-time capacity in 1993 having moved north to Newcastle-upon-Tyne to begin work in a research post with Northumbria Police in 1989. Her current is in criminology and victimology.] Feminist Theory Vol. 4, </w:t>
      </w:r>
      <w:proofErr w:type="spellStart"/>
      <w:r>
        <w:t>Iss</w:t>
      </w:r>
      <w:proofErr w:type="spellEnd"/>
      <w:r>
        <w:t xml:space="preserve">. </w:t>
      </w:r>
      <w:proofErr w:type="gramStart"/>
      <w:r>
        <w:t>3,  (</w:t>
      </w:r>
      <w:proofErr w:type="gramEnd"/>
      <w:r>
        <w:t xml:space="preserve">December 2003), "Is Economic Crime a Man's Game?", Database: </w:t>
      </w:r>
      <w:proofErr w:type="spellStart"/>
      <w:r>
        <w:t>Proquest</w:t>
      </w:r>
      <w:proofErr w:type="spellEnd"/>
      <w:r>
        <w:t>, accessed through University of Michigan [</w:t>
      </w:r>
      <w:proofErr w:type="spellStart"/>
      <w:r>
        <w:t>cpsw</w:t>
      </w:r>
      <w:proofErr w:type="spellEnd"/>
      <w:r>
        <w:t xml:space="preserve"> – </w:t>
      </w:r>
      <w:proofErr w:type="spellStart"/>
      <w:r>
        <w:t>qls</w:t>
      </w:r>
      <w:proofErr w:type="spellEnd"/>
      <w:r>
        <w:t xml:space="preserve"> </w:t>
      </w:r>
      <w:proofErr w:type="spellStart"/>
      <w:r>
        <w:t>ms</w:t>
      </w:r>
      <w:proofErr w:type="spellEnd"/>
      <w:r>
        <w:t xml:space="preserve">] </w:t>
      </w:r>
    </w:p>
    <w:p w14:paraId="33F3EF58" w14:textId="77777777" w:rsidR="000219C2" w:rsidRDefault="000219C2" w:rsidP="000219C2">
      <w:pPr>
        <w:rPr>
          <w:sz w:val="16"/>
        </w:rPr>
      </w:pPr>
      <w:r w:rsidRPr="00AC6869">
        <w:rPr>
          <w:rStyle w:val="StyleUnderline"/>
        </w:rPr>
        <w:t xml:space="preserve">The reasons why material </w:t>
      </w:r>
      <w:r w:rsidRPr="006A4CCC">
        <w:rPr>
          <w:rStyle w:val="Emphasis"/>
        </w:rPr>
        <w:t xml:space="preserve">possessions are stolen </w:t>
      </w:r>
      <w:proofErr w:type="gramStart"/>
      <w:r w:rsidRPr="006A4CCC">
        <w:rPr>
          <w:rStyle w:val="Emphasis"/>
        </w:rPr>
        <w:t>is</w:t>
      </w:r>
      <w:proofErr w:type="gramEnd"/>
      <w:r w:rsidRPr="006A4CCC">
        <w:rPr>
          <w:rStyle w:val="Emphasis"/>
        </w:rPr>
        <w:t xml:space="preserve"> explained by need, necessity or greed</w:t>
      </w:r>
      <w:r w:rsidRPr="00AC6869">
        <w:rPr>
          <w:rStyle w:val="StyleUnderline"/>
        </w:rPr>
        <w:t>. We can recognize these explanations of criminality as core to theoretical criminolog</w:t>
      </w:r>
      <w:r w:rsidRPr="00EF6970">
        <w:rPr>
          <w:sz w:val="16"/>
        </w:rPr>
        <w:t xml:space="preserve">y, especially critical, left realist, cultural and postmodern criminological enterprises. A critical review of how economic crime and economic criminality have been variously defined and explored confirms that gender has for the most part been ignored. How women may contribute as perpetrators or victims of economic crime remains underexplored. Quotation three above neatly summarizes how women and girls are represented within the context of economic criminality and this too is problematic. These points are examined in greater detail in subsequent sections of this article. The above brings us only slightly closer to a clear and useful definition of what constitutes ‘economic crimes’ and what </w:t>
      </w:r>
      <w:proofErr w:type="gramStart"/>
      <w:r w:rsidRPr="00EF6970">
        <w:rPr>
          <w:sz w:val="16"/>
        </w:rPr>
        <w:t>particular crimes</w:t>
      </w:r>
      <w:proofErr w:type="gramEnd"/>
      <w:r w:rsidRPr="00EF6970">
        <w:rPr>
          <w:sz w:val="16"/>
        </w:rPr>
        <w:t xml:space="preserve"> for economic gain may be included in this generic category. Taking account of the prevailing definitions in the literature is clearly imperative for future research pertaining to economic crimes and crime for economic gain but such research will also need to </w:t>
      </w:r>
      <w:proofErr w:type="gramStart"/>
      <w:r w:rsidRPr="00EF6970">
        <w:rPr>
          <w:sz w:val="16"/>
        </w:rPr>
        <w:t>take into account</w:t>
      </w:r>
      <w:proofErr w:type="gramEnd"/>
      <w:r w:rsidRPr="00EF6970">
        <w:rPr>
          <w:sz w:val="16"/>
        </w:rPr>
        <w:t xml:space="preserve"> </w:t>
      </w:r>
      <w:r w:rsidRPr="00AC6869">
        <w:rPr>
          <w:rStyle w:val="StyleUnderline"/>
        </w:rPr>
        <w:t xml:space="preserve">the limitations and contradictions incumbent in the dominant definitions and classifications. This article goes some way towards </w:t>
      </w:r>
      <w:r w:rsidRPr="006A4CCC">
        <w:rPr>
          <w:rStyle w:val="Emphasis"/>
        </w:rPr>
        <w:t>developing a feminist critique of them</w:t>
      </w:r>
      <w:r w:rsidRPr="00EF6970">
        <w:rPr>
          <w:sz w:val="16"/>
        </w:rPr>
        <w:t xml:space="preserve">. At best, the above discussion leads to a definition of economic crimes that includes most varieties of property crimes, in particular thefts such as shoplifting and pilfering, frauds and forgery, burglary, robbery, some forms of car and drug-related offences as well as prostitution and other crimes that come under the general heading of white-collar crimes. These examples can clearly be labelled acquisitive crimes or ‘instrumental’ crimes, as opposed to crimes that may be committed due to reasons of boredom, and to some extent, for the excitement. Criminology has a strong tradition of being sensitive to ‘the economic’, as identified in the argument above on economic criminality. Nevertheless, the foregoing demands a theoretical feminist critique. Economic crimes and women If finding a common and consistent definition or classification of ‘economic crimes’ is difficult, finding a definition or classification of ‘economic crimes’ as they apply to female offenders is doubly problematic. Attempts to elaborate upon what may properly constitute economic crimes, as reviewed above, are inherently problematic in themselves and unsurprisingly, but still disappointingly, they are flawed from a feminist perspective. Two fundamental problems are evident. First, </w:t>
      </w:r>
      <w:r w:rsidRPr="006A4CCC">
        <w:rPr>
          <w:rStyle w:val="Emphasis"/>
        </w:rPr>
        <w:t>women as victims remain largely invisible in dominant definitions</w:t>
      </w:r>
      <w:r w:rsidRPr="00AC6869">
        <w:rPr>
          <w:rStyle w:val="StyleUnderline"/>
        </w:rPr>
        <w:t xml:space="preserve">/classifications of white-collar </w:t>
      </w:r>
      <w:r w:rsidRPr="00EF6970">
        <w:rPr>
          <w:sz w:val="16"/>
        </w:rPr>
        <w:t>(Croall, 2001), corporate (Snider, 288 Feminist Theory 4(3) 1996) and other (</w:t>
      </w:r>
      <w:proofErr w:type="spellStart"/>
      <w:r w:rsidRPr="00EF6970">
        <w:rPr>
          <w:sz w:val="16"/>
        </w:rPr>
        <w:t>Gelsthorpe</w:t>
      </w:r>
      <w:proofErr w:type="spellEnd"/>
      <w:r w:rsidRPr="00EF6970">
        <w:rPr>
          <w:sz w:val="16"/>
        </w:rPr>
        <w:t xml:space="preserve"> and Morris, 1988) </w:t>
      </w:r>
      <w:r w:rsidRPr="00AC6869">
        <w:rPr>
          <w:rStyle w:val="StyleUnderline"/>
        </w:rPr>
        <w:t xml:space="preserve">varieties </w:t>
      </w:r>
      <w:r w:rsidRPr="006A4CCC">
        <w:rPr>
          <w:rStyle w:val="Emphasis"/>
        </w:rPr>
        <w:t>of economic crimes</w:t>
      </w:r>
      <w:r w:rsidRPr="00AC6869">
        <w:rPr>
          <w:rStyle w:val="StyleUnderline"/>
        </w:rPr>
        <w:t xml:space="preserve">, thereby </w:t>
      </w:r>
      <w:r w:rsidRPr="006A4CCC">
        <w:rPr>
          <w:rStyle w:val="Emphasis"/>
        </w:rPr>
        <w:t>obscuring the gendered nature of victimization</w:t>
      </w:r>
      <w:r w:rsidRPr="00EF6970">
        <w:rPr>
          <w:sz w:val="16"/>
        </w:rPr>
        <w:t xml:space="preserve">. Women as victims of certain corporate and business crimes remain doubly susceptible to invisibility. </w:t>
      </w:r>
      <w:r w:rsidRPr="00AC6869">
        <w:rPr>
          <w:rStyle w:val="StyleUnderline"/>
        </w:rPr>
        <w:t xml:space="preserve">Crimes and criminality remain the primary concern of mainstream criminology and </w:t>
      </w:r>
      <w:r w:rsidRPr="006A4CCC">
        <w:rPr>
          <w:rStyle w:val="Emphasis"/>
        </w:rPr>
        <w:t>victims tend to be</w:t>
      </w:r>
      <w:r w:rsidRPr="00AC6869">
        <w:rPr>
          <w:rStyle w:val="StyleUnderline"/>
        </w:rPr>
        <w:t xml:space="preserve"> </w:t>
      </w:r>
      <w:r w:rsidRPr="006A4CCC">
        <w:rPr>
          <w:rStyle w:val="Emphasis"/>
        </w:rPr>
        <w:t xml:space="preserve">identified only </w:t>
      </w:r>
      <w:proofErr w:type="gramStart"/>
      <w:r w:rsidRPr="006A4CCC">
        <w:rPr>
          <w:rStyle w:val="Emphasis"/>
        </w:rPr>
        <w:t>as a result of</w:t>
      </w:r>
      <w:proofErr w:type="gramEnd"/>
      <w:r w:rsidRPr="006A4CCC">
        <w:rPr>
          <w:rStyle w:val="Emphasis"/>
        </w:rPr>
        <w:t xml:space="preserve"> crimes</w:t>
      </w:r>
      <w:r w:rsidRPr="00AC6869">
        <w:rPr>
          <w:rStyle w:val="StyleUnderline"/>
        </w:rPr>
        <w:t xml:space="preserve"> </w:t>
      </w:r>
      <w:r w:rsidRPr="006A4CCC">
        <w:rPr>
          <w:rStyle w:val="Emphasis"/>
        </w:rPr>
        <w:t>being proven and perpetrators being caught</w:t>
      </w:r>
      <w:r w:rsidRPr="00EF6970">
        <w:rPr>
          <w:sz w:val="16"/>
        </w:rPr>
        <w:t xml:space="preserve"> (Davies et al., 1996; Mawby and </w:t>
      </w:r>
      <w:proofErr w:type="spellStart"/>
      <w:r w:rsidRPr="00EF6970">
        <w:rPr>
          <w:sz w:val="16"/>
        </w:rPr>
        <w:t>Walklate</w:t>
      </w:r>
      <w:proofErr w:type="spellEnd"/>
      <w:r w:rsidRPr="00EF6970">
        <w:rPr>
          <w:sz w:val="16"/>
        </w:rPr>
        <w:t xml:space="preserve">, 1994). </w:t>
      </w:r>
      <w:r w:rsidRPr="00AC6869">
        <w:rPr>
          <w:rStyle w:val="StyleUnderline"/>
        </w:rPr>
        <w:t>Victim accreditation and status depends upon this process being completed</w:t>
      </w:r>
      <w:r w:rsidRPr="00EF6970">
        <w:rPr>
          <w:sz w:val="16"/>
        </w:rPr>
        <w:t xml:space="preserve"> and until then sufferers </w:t>
      </w:r>
      <w:r w:rsidRPr="006A4CCC">
        <w:rPr>
          <w:rStyle w:val="Emphasis"/>
        </w:rPr>
        <w:t>remain alleged victims</w:t>
      </w:r>
      <w:r w:rsidRPr="00EF6970">
        <w:rPr>
          <w:sz w:val="16"/>
        </w:rPr>
        <w:t xml:space="preserve">. </w:t>
      </w:r>
      <w:r w:rsidRPr="006A4CCC">
        <w:rPr>
          <w:rStyle w:val="Emphasis"/>
        </w:rPr>
        <w:t>Economic corporate</w:t>
      </w:r>
      <w:r w:rsidRPr="00EF6970">
        <w:rPr>
          <w:sz w:val="16"/>
        </w:rPr>
        <w:t xml:space="preserve"> </w:t>
      </w:r>
      <w:r w:rsidRPr="006A4CCC">
        <w:rPr>
          <w:rStyle w:val="Emphasis"/>
        </w:rPr>
        <w:t>and business crimes tend to be</w:t>
      </w:r>
      <w:r w:rsidRPr="00EF6970">
        <w:rPr>
          <w:sz w:val="16"/>
        </w:rPr>
        <w:t xml:space="preserve"> in the main </w:t>
      </w:r>
      <w:r w:rsidRPr="00AC6869">
        <w:rPr>
          <w:rStyle w:val="StyleUnderline"/>
        </w:rPr>
        <w:t xml:space="preserve">invisible, </w:t>
      </w:r>
      <w:r w:rsidRPr="006A4CCC">
        <w:rPr>
          <w:rStyle w:val="Emphasis"/>
        </w:rPr>
        <w:t>under-policed</w:t>
      </w:r>
      <w:r w:rsidRPr="006A4CCC">
        <w:rPr>
          <w:rStyle w:val="Emphasis"/>
          <w:b w:val="0"/>
          <w:bCs/>
        </w:rPr>
        <w:t>, under-controlled</w:t>
      </w:r>
      <w:r w:rsidRPr="00AC6869">
        <w:rPr>
          <w:rStyle w:val="StyleUnderline"/>
        </w:rPr>
        <w:t xml:space="preserve"> </w:t>
      </w:r>
      <w:r w:rsidRPr="006A4CCC">
        <w:rPr>
          <w:rStyle w:val="Emphasis"/>
        </w:rPr>
        <w:t xml:space="preserve">and the offenders </w:t>
      </w:r>
      <w:r w:rsidRPr="00AC6869">
        <w:rPr>
          <w:rStyle w:val="StyleUnderline"/>
        </w:rPr>
        <w:t xml:space="preserve">under-prosecuted </w:t>
      </w:r>
      <w:r w:rsidRPr="006A4CCC">
        <w:rPr>
          <w:rStyle w:val="Emphasis"/>
        </w:rPr>
        <w:t>and under-punished,</w:t>
      </w:r>
      <w:r w:rsidRPr="00AC6869">
        <w:rPr>
          <w:rStyle w:val="StyleUnderline"/>
        </w:rPr>
        <w:t xml:space="preserve"> at least in the public domain</w:t>
      </w:r>
      <w:r w:rsidRPr="00EF6970">
        <w:rPr>
          <w:sz w:val="16"/>
        </w:rPr>
        <w:t xml:space="preserve">. If such harmful and criminal economic activities and practices are invisible so too are the women victims of such activities, </w:t>
      </w:r>
      <w:proofErr w:type="spellStart"/>
      <w:r w:rsidRPr="00EF6970">
        <w:rPr>
          <w:sz w:val="16"/>
        </w:rPr>
        <w:t>behaviour</w:t>
      </w:r>
      <w:proofErr w:type="spellEnd"/>
      <w:r w:rsidRPr="00EF6970">
        <w:rPr>
          <w:sz w:val="16"/>
        </w:rPr>
        <w:t xml:space="preserve"> and crimes. </w:t>
      </w:r>
      <w:r w:rsidRPr="006A4CCC">
        <w:rPr>
          <w:rStyle w:val="Emphasis"/>
        </w:rPr>
        <w:t>Women are emerging as</w:t>
      </w:r>
      <w:r w:rsidRPr="00AC6869">
        <w:rPr>
          <w:rStyle w:val="StyleUnderline"/>
        </w:rPr>
        <w:t xml:space="preserve"> the </w:t>
      </w:r>
      <w:r w:rsidRPr="006A4CCC">
        <w:rPr>
          <w:rStyle w:val="Emphasis"/>
        </w:rPr>
        <w:t>victims of</w:t>
      </w:r>
      <w:r w:rsidRPr="006A4CCC">
        <w:rPr>
          <w:rStyle w:val="Emphasis"/>
          <w:b w:val="0"/>
          <w:bCs/>
        </w:rPr>
        <w:t xml:space="preserve"> pharmaceutical companies</w:t>
      </w:r>
      <w:r w:rsidRPr="00AC6869">
        <w:rPr>
          <w:rStyle w:val="StyleUnderline"/>
        </w:rPr>
        <w:t xml:space="preserve">, the fashion and beauty industry. In effect women are victims </w:t>
      </w:r>
      <w:r w:rsidRPr="006A4CCC">
        <w:rPr>
          <w:rStyle w:val="Emphasis"/>
          <w:b w:val="0"/>
          <w:bCs/>
        </w:rPr>
        <w:t>of</w:t>
      </w:r>
      <w:r w:rsidRPr="006A4CCC">
        <w:rPr>
          <w:rStyle w:val="Emphasis"/>
        </w:rPr>
        <w:t xml:space="preserve"> </w:t>
      </w:r>
      <w:r w:rsidRPr="00AC6869">
        <w:rPr>
          <w:rStyle w:val="StyleUnderline"/>
        </w:rPr>
        <w:t>what</w:t>
      </w:r>
      <w:r w:rsidRPr="00EF6970">
        <w:rPr>
          <w:sz w:val="16"/>
        </w:rPr>
        <w:t xml:space="preserve"> Hall (1997) </w:t>
      </w:r>
      <w:r w:rsidRPr="00AC6869">
        <w:rPr>
          <w:rStyle w:val="StyleUnderline"/>
        </w:rPr>
        <w:t xml:space="preserve">describes as the globalizing </w:t>
      </w:r>
      <w:r w:rsidRPr="006A4CCC">
        <w:rPr>
          <w:rStyle w:val="Emphasis"/>
        </w:rPr>
        <w:t>neo-capitalist marketplace,</w:t>
      </w:r>
      <w:r w:rsidRPr="00AC6869">
        <w:rPr>
          <w:rStyle w:val="StyleUnderline"/>
        </w:rPr>
        <w:t xml:space="preserve"> based on circulation, consumption and social administration: </w:t>
      </w:r>
      <w:r w:rsidRPr="006A4CCC">
        <w:rPr>
          <w:rStyle w:val="Emphasis"/>
          <w:sz w:val="28"/>
          <w:szCs w:val="28"/>
        </w:rPr>
        <w:t>they are victims of a consumer society.</w:t>
      </w:r>
      <w:r w:rsidRPr="00EF6970">
        <w:rPr>
          <w:sz w:val="16"/>
        </w:rPr>
        <w:t xml:space="preserve"> Women and their children have been victimized by suffering </w:t>
      </w:r>
      <w:r w:rsidRPr="00AC6869">
        <w:rPr>
          <w:rStyle w:val="StyleUnderline"/>
        </w:rPr>
        <w:t>personal abuses</w:t>
      </w:r>
      <w:r w:rsidRPr="00EF6970">
        <w:rPr>
          <w:sz w:val="16"/>
        </w:rPr>
        <w:t xml:space="preserve">, including the deforming of their bodies. It is rare that this is documented but one collection of articles edited by Elizabeth </w:t>
      </w:r>
      <w:proofErr w:type="spellStart"/>
      <w:r w:rsidRPr="00EF6970">
        <w:rPr>
          <w:sz w:val="16"/>
        </w:rPr>
        <w:t>Szockyi</w:t>
      </w:r>
      <w:proofErr w:type="spellEnd"/>
      <w:r w:rsidRPr="00EF6970">
        <w:rPr>
          <w:sz w:val="16"/>
        </w:rPr>
        <w:t xml:space="preserve"> and James Fox, entitled Corporate Victimization of Women (1996) focuses on such issues. In that volume, Loreen Snider discusses </w:t>
      </w:r>
      <w:r w:rsidRPr="00AC6869">
        <w:rPr>
          <w:rStyle w:val="StyleUnderline"/>
        </w:rPr>
        <w:t>the gender-blindness of the corporate crime literature more generally</w:t>
      </w:r>
      <w:r w:rsidRPr="00EF6970">
        <w:rPr>
          <w:sz w:val="16"/>
        </w:rPr>
        <w:t xml:space="preserve">. </w:t>
      </w:r>
      <w:r w:rsidRPr="006A4CCC">
        <w:rPr>
          <w:rStyle w:val="Emphasis"/>
        </w:rPr>
        <w:t>Despite the gender-neutral character</w:t>
      </w:r>
      <w:r w:rsidRPr="00AC6869">
        <w:rPr>
          <w:rStyle w:val="StyleUnderline"/>
        </w:rPr>
        <w:t xml:space="preserve"> of the term ‘economic crime’, </w:t>
      </w:r>
      <w:r w:rsidRPr="006A4CCC">
        <w:rPr>
          <w:rStyle w:val="Emphasis"/>
        </w:rPr>
        <w:t>women are often disproportionately the victims of the less visible</w:t>
      </w:r>
      <w:r w:rsidRPr="00AC6869">
        <w:rPr>
          <w:rStyle w:val="StyleUnderline"/>
        </w:rPr>
        <w:t xml:space="preserve">, </w:t>
      </w:r>
      <w:r w:rsidRPr="002C61AD">
        <w:rPr>
          <w:rStyle w:val="Emphasis"/>
        </w:rPr>
        <w:t>yet very</w:t>
      </w:r>
      <w:r w:rsidRPr="00AC6869">
        <w:rPr>
          <w:rStyle w:val="StyleUnderline"/>
        </w:rPr>
        <w:t xml:space="preserve"> physically, emotionally and financially </w:t>
      </w:r>
      <w:r w:rsidRPr="002C61AD">
        <w:rPr>
          <w:rStyle w:val="Emphasis"/>
        </w:rPr>
        <w:t>harmful, forms of economic crime</w:t>
      </w:r>
      <w:r w:rsidRPr="00EF6970">
        <w:rPr>
          <w:sz w:val="16"/>
        </w:rPr>
        <w:t xml:space="preserve">. </w:t>
      </w:r>
      <w:proofErr w:type="gramStart"/>
      <w:r w:rsidRPr="00AC6869">
        <w:rPr>
          <w:rStyle w:val="StyleUnderline"/>
        </w:rPr>
        <w:t>Moreover</w:t>
      </w:r>
      <w:proofErr w:type="gramEnd"/>
      <w:r w:rsidRPr="00AC6869">
        <w:rPr>
          <w:rStyle w:val="StyleUnderline"/>
        </w:rPr>
        <w:t xml:space="preserve"> the impact of such forms of victimization and the recovery period is likely to be greater for these female victims</w:t>
      </w:r>
      <w:r w:rsidRPr="002C61AD">
        <w:rPr>
          <w:rStyle w:val="Emphasis"/>
        </w:rPr>
        <w:t>. The acceptance of gender-free and gender-neutral terms has blinded us, thereby rendering the gender patterning of victimization invisible.</w:t>
      </w:r>
      <w:r w:rsidRPr="00EF6970">
        <w:rPr>
          <w:sz w:val="16"/>
        </w:rPr>
        <w:t xml:space="preserve">   </w:t>
      </w:r>
    </w:p>
    <w:p w14:paraId="3031DAC9" w14:textId="77777777" w:rsidR="000219C2" w:rsidRDefault="000219C2" w:rsidP="000219C2">
      <w:pPr>
        <w:pStyle w:val="Heading4"/>
      </w:pPr>
      <w:r>
        <w:t xml:space="preserve">The 1AC homogenizes crime---the motivation is not “dishonesty” but a society unable to meet individual material needs---their monetary punishments won’t solve  </w:t>
      </w:r>
    </w:p>
    <w:p w14:paraId="03A3265E" w14:textId="77777777" w:rsidR="000219C2" w:rsidRPr="003B22A8" w:rsidRDefault="000219C2" w:rsidP="000219C2">
      <w:r w:rsidRPr="003B22A8">
        <w:rPr>
          <w:rStyle w:val="Style13ptBold"/>
        </w:rPr>
        <w:t>Davies</w:t>
      </w:r>
      <w:r>
        <w:t>, Pamela A.  20</w:t>
      </w:r>
      <w:r w:rsidRPr="003B22A8">
        <w:rPr>
          <w:rStyle w:val="Style13ptBold"/>
        </w:rPr>
        <w:t>03</w:t>
      </w:r>
      <w:r>
        <w:t xml:space="preserve"> [Pamela joined Northumbria University in a full-time capacity in 1993 having moved north to Newcastle-upon-Tyne to begin work in a research post with Northumbria Police in 1989. Her current is in criminology and victimology.] Feminist Theory Vol. 4, </w:t>
      </w:r>
      <w:proofErr w:type="spellStart"/>
      <w:r>
        <w:t>Iss</w:t>
      </w:r>
      <w:proofErr w:type="spellEnd"/>
      <w:r>
        <w:t xml:space="preserve">. </w:t>
      </w:r>
      <w:proofErr w:type="gramStart"/>
      <w:r>
        <w:t>3,  (</w:t>
      </w:r>
      <w:proofErr w:type="gramEnd"/>
      <w:r>
        <w:t xml:space="preserve">December 2003), "Is Economic Crime a Man's Game?", Database: </w:t>
      </w:r>
      <w:proofErr w:type="spellStart"/>
      <w:r>
        <w:t>Proquest</w:t>
      </w:r>
      <w:proofErr w:type="spellEnd"/>
      <w:r>
        <w:t>, accessed through University of Michigan [</w:t>
      </w:r>
      <w:proofErr w:type="spellStart"/>
      <w:r>
        <w:t>cpsw</w:t>
      </w:r>
      <w:proofErr w:type="spellEnd"/>
      <w:r>
        <w:t xml:space="preserve"> – </w:t>
      </w:r>
      <w:proofErr w:type="spellStart"/>
      <w:r>
        <w:t>qls</w:t>
      </w:r>
      <w:proofErr w:type="spellEnd"/>
      <w:r>
        <w:t xml:space="preserve"> </w:t>
      </w:r>
      <w:proofErr w:type="spellStart"/>
      <w:r>
        <w:t>ms</w:t>
      </w:r>
      <w:proofErr w:type="spellEnd"/>
      <w:r>
        <w:t xml:space="preserve">] </w:t>
      </w:r>
    </w:p>
    <w:p w14:paraId="2503935B" w14:textId="77777777" w:rsidR="000219C2" w:rsidRPr="00B20F2F" w:rsidRDefault="000219C2" w:rsidP="000219C2">
      <w:pPr>
        <w:rPr>
          <w:sz w:val="16"/>
        </w:rPr>
      </w:pPr>
      <w:r w:rsidRPr="00EF6970">
        <w:rPr>
          <w:sz w:val="16"/>
        </w:rPr>
        <w:t xml:space="preserve">Economic criminality This avenue for the investigation of economic crimes takes us into much broader realms of how the economic intrudes upon criminality. </w:t>
      </w:r>
      <w:r w:rsidRPr="00EF6970">
        <w:rPr>
          <w:rStyle w:val="Emphasis"/>
        </w:rPr>
        <w:t>Explaining crime by</w:t>
      </w:r>
      <w:r w:rsidRPr="005A55F5">
        <w:rPr>
          <w:rStyle w:val="StyleUnderline"/>
        </w:rPr>
        <w:t xml:space="preserve"> reference to </w:t>
      </w:r>
      <w:r w:rsidRPr="00EF6970">
        <w:rPr>
          <w:rStyle w:val="Emphasis"/>
        </w:rPr>
        <w:t>economic motivations</w:t>
      </w:r>
      <w:r w:rsidRPr="005A55F5">
        <w:rPr>
          <w:rStyle w:val="StyleUnderline"/>
        </w:rPr>
        <w:t xml:space="preserve"> and economic criminality is a strong theme in criminological theorizing</w:t>
      </w:r>
      <w:r w:rsidRPr="00EF6970">
        <w:rPr>
          <w:sz w:val="16"/>
        </w:rPr>
        <w:t xml:space="preserve">. </w:t>
      </w:r>
      <w:r w:rsidRPr="005A55F5">
        <w:rPr>
          <w:rStyle w:val="StyleUnderline"/>
        </w:rPr>
        <w:t>Indeed, it is a foundational assumption within critical criminology that human beings have choices, but not in conditions of their own choosing and those crimes they may commit are inextricably bound up with ‘the economic’</w:t>
      </w:r>
      <w:r w:rsidRPr="00EF6970">
        <w:rPr>
          <w:sz w:val="16"/>
        </w:rPr>
        <w:t xml:space="preserve">. This was noted in the early work of Merton (1938, 1968) who suggests that the </w:t>
      </w:r>
      <w:r w:rsidRPr="005A55F5">
        <w:rPr>
          <w:rStyle w:val="StyleUnderline"/>
        </w:rPr>
        <w:t xml:space="preserve">crimes of </w:t>
      </w:r>
      <w:r w:rsidRPr="006A4CCC">
        <w:rPr>
          <w:rStyle w:val="Emphasis"/>
        </w:rPr>
        <w:t>fraud,</w:t>
      </w:r>
      <w:r w:rsidRPr="005A55F5">
        <w:rPr>
          <w:rStyle w:val="StyleUnderline"/>
        </w:rPr>
        <w:t xml:space="preserve"> employee </w:t>
      </w:r>
      <w:r w:rsidRPr="006A4CCC">
        <w:rPr>
          <w:rStyle w:val="Emphasis"/>
        </w:rPr>
        <w:t>theft, gambling, prostitution</w:t>
      </w:r>
      <w:r w:rsidRPr="005A55F5">
        <w:rPr>
          <w:rStyle w:val="StyleUnderline"/>
        </w:rPr>
        <w:t xml:space="preserve">, burglary and robbery tend to be </w:t>
      </w:r>
      <w:r w:rsidRPr="006A4CCC">
        <w:rPr>
          <w:rStyle w:val="Emphasis"/>
        </w:rPr>
        <w:t>carried out by ‘</w:t>
      </w:r>
      <w:proofErr w:type="gramStart"/>
      <w:r w:rsidRPr="006A4CCC">
        <w:rPr>
          <w:rStyle w:val="Emphasis"/>
        </w:rPr>
        <w:t>innovators’</w:t>
      </w:r>
      <w:proofErr w:type="gramEnd"/>
      <w:r w:rsidRPr="00EF6970">
        <w:rPr>
          <w:sz w:val="16"/>
        </w:rPr>
        <w:t xml:space="preserve">. This is the category of offender who, </w:t>
      </w:r>
      <w:r w:rsidRPr="006A4CCC">
        <w:rPr>
          <w:rStyle w:val="Emphasis"/>
        </w:rPr>
        <w:t>unable to acquire wealth by</w:t>
      </w:r>
      <w:r w:rsidRPr="005A55F5">
        <w:rPr>
          <w:rStyle w:val="StyleUnderline"/>
        </w:rPr>
        <w:t xml:space="preserve"> institutionalized or </w:t>
      </w:r>
      <w:r w:rsidRPr="006A4CCC">
        <w:rPr>
          <w:rStyle w:val="Emphasis"/>
        </w:rPr>
        <w:t>legitimate means</w:t>
      </w:r>
      <w:r w:rsidRPr="005A55F5">
        <w:rPr>
          <w:rStyle w:val="StyleUnderline"/>
        </w:rPr>
        <w:t xml:space="preserve">, </w:t>
      </w:r>
      <w:r w:rsidRPr="006A4CCC">
        <w:rPr>
          <w:rStyle w:val="Emphasis"/>
        </w:rPr>
        <w:t>devises alternative ways by which wealth can be acquired</w:t>
      </w:r>
      <w:r w:rsidRPr="00EF6970">
        <w:rPr>
          <w:sz w:val="16"/>
        </w:rPr>
        <w:t xml:space="preserve"> (Vold et al., 1998). </w:t>
      </w:r>
      <w:r w:rsidRPr="005A55F5">
        <w:rPr>
          <w:rStyle w:val="StyleUnderline"/>
        </w:rPr>
        <w:t>Thus ‘innovators’ use such crimes as economic crimes</w:t>
      </w:r>
      <w:r w:rsidRPr="00EF6970">
        <w:rPr>
          <w:sz w:val="16"/>
        </w:rPr>
        <w:t xml:space="preserve">. The strong left realist tradition within criminology similarly argues that the effects of </w:t>
      </w:r>
      <w:r w:rsidRPr="006A4CCC">
        <w:rPr>
          <w:rStyle w:val="Emphasis"/>
          <w:b w:val="0"/>
          <w:bCs/>
        </w:rPr>
        <w:t>economic marginalization</w:t>
      </w:r>
      <w:r w:rsidRPr="00EF6970">
        <w:rPr>
          <w:sz w:val="16"/>
        </w:rPr>
        <w:t xml:space="preserve"> can </w:t>
      </w:r>
      <w:r w:rsidRPr="005A55F5">
        <w:rPr>
          <w:rStyle w:val="StyleUnderline"/>
        </w:rPr>
        <w:t xml:space="preserve">combine with political disaffection and engender anti-social </w:t>
      </w:r>
      <w:proofErr w:type="spellStart"/>
      <w:r w:rsidRPr="005A55F5">
        <w:rPr>
          <w:rStyle w:val="StyleUnderline"/>
        </w:rPr>
        <w:t>behaviour</w:t>
      </w:r>
      <w:proofErr w:type="spellEnd"/>
      <w:r w:rsidRPr="00EF6970">
        <w:rPr>
          <w:sz w:val="16"/>
        </w:rPr>
        <w:t xml:space="preserve">. Such theorizing suggests that </w:t>
      </w:r>
      <w:r w:rsidRPr="006A4CCC">
        <w:rPr>
          <w:rStyle w:val="Emphasis"/>
        </w:rPr>
        <w:t xml:space="preserve">crime thrives where </w:t>
      </w:r>
      <w:r w:rsidRPr="006A4CCC">
        <w:rPr>
          <w:rStyle w:val="Emphasis"/>
          <w:b w:val="0"/>
          <w:bCs/>
        </w:rPr>
        <w:t xml:space="preserve">the </w:t>
      </w:r>
      <w:r w:rsidRPr="006A4CCC">
        <w:rPr>
          <w:rStyle w:val="Emphasis"/>
        </w:rPr>
        <w:t>expectations of material rewards cannot be met</w:t>
      </w:r>
      <w:r w:rsidRPr="005A55F5">
        <w:rPr>
          <w:rStyle w:val="StyleUnderline"/>
        </w:rPr>
        <w:t xml:space="preserve"> </w:t>
      </w:r>
      <w:r w:rsidRPr="006A4CCC">
        <w:rPr>
          <w:rStyle w:val="Emphasis"/>
        </w:rPr>
        <w:t>equally well in all sections of society</w:t>
      </w:r>
      <w:r w:rsidRPr="00EF6970">
        <w:rPr>
          <w:sz w:val="16"/>
        </w:rPr>
        <w:t xml:space="preserve"> and hence is greatly influenced by the Mertonian tradition and strain theory. Thus</w:t>
      </w:r>
      <w:r w:rsidRPr="005A55F5">
        <w:rPr>
          <w:rStyle w:val="StyleUnderline"/>
        </w:rPr>
        <w:t>, ‘</w:t>
      </w:r>
      <w:r w:rsidRPr="006A4CCC">
        <w:rPr>
          <w:rStyle w:val="Emphasis"/>
        </w:rPr>
        <w:t>economic criminality’ becomes</w:t>
      </w:r>
      <w:r w:rsidRPr="005A55F5">
        <w:rPr>
          <w:rStyle w:val="StyleUnderline"/>
        </w:rPr>
        <w:t xml:space="preserve"> conflated and </w:t>
      </w:r>
      <w:r w:rsidRPr="006A4CCC">
        <w:rPr>
          <w:rStyle w:val="Emphasis"/>
        </w:rPr>
        <w:t xml:space="preserve">inextricable from ‘economic </w:t>
      </w:r>
      <w:proofErr w:type="gramStart"/>
      <w:r w:rsidRPr="006A4CCC">
        <w:rPr>
          <w:rStyle w:val="Emphasis"/>
        </w:rPr>
        <w:t>crimes’</w:t>
      </w:r>
      <w:proofErr w:type="gramEnd"/>
      <w:r w:rsidRPr="006A4CCC">
        <w:rPr>
          <w:rStyle w:val="Emphasis"/>
        </w:rPr>
        <w:t>.</w:t>
      </w:r>
      <w:r w:rsidRPr="00EF6970">
        <w:rPr>
          <w:sz w:val="16"/>
        </w:rPr>
        <w:t xml:space="preserve"> Quotation three illustrates this effectively: [</w:t>
      </w:r>
      <w:r w:rsidRPr="005A55F5">
        <w:rPr>
          <w:rStyle w:val="StyleUnderline"/>
        </w:rPr>
        <w:t>C]</w:t>
      </w:r>
      <w:proofErr w:type="spellStart"/>
      <w:r w:rsidRPr="005A55F5">
        <w:rPr>
          <w:rStyle w:val="StyleUnderline"/>
        </w:rPr>
        <w:t>rimes</w:t>
      </w:r>
      <w:proofErr w:type="spellEnd"/>
      <w:r w:rsidRPr="005A55F5">
        <w:rPr>
          <w:rStyle w:val="StyleUnderline"/>
        </w:rPr>
        <w:t xml:space="preserve"> committed as a consequence of economic circumstances and resources</w:t>
      </w:r>
      <w:proofErr w:type="gramStart"/>
      <w:r w:rsidRPr="005A55F5">
        <w:rPr>
          <w:rStyle w:val="StyleUnderline"/>
        </w:rPr>
        <w:t>. . . .</w:t>
      </w:r>
      <w:proofErr w:type="gramEnd"/>
      <w:r w:rsidRPr="005A55F5">
        <w:rPr>
          <w:rStyle w:val="StyleUnderline"/>
        </w:rPr>
        <w:t xml:space="preserve"> sex, fraud and shoplifting</w:t>
      </w:r>
      <w:proofErr w:type="gramStart"/>
      <w:r w:rsidRPr="005A55F5">
        <w:rPr>
          <w:rStyle w:val="StyleUnderline"/>
        </w:rPr>
        <w:t>. . . .</w:t>
      </w:r>
      <w:proofErr w:type="gramEnd"/>
      <w:r w:rsidRPr="005A55F5">
        <w:rPr>
          <w:rStyle w:val="StyleUnderline"/>
        </w:rPr>
        <w:t xml:space="preserve"> The </w:t>
      </w:r>
      <w:r w:rsidRPr="006A4CCC">
        <w:rPr>
          <w:rStyle w:val="Emphasis"/>
        </w:rPr>
        <w:t xml:space="preserve">motive is economic </w:t>
      </w:r>
      <w:proofErr w:type="gramStart"/>
      <w:r w:rsidRPr="006A4CCC">
        <w:rPr>
          <w:rStyle w:val="Emphasis"/>
        </w:rPr>
        <w:t>survival</w:t>
      </w:r>
      <w:proofErr w:type="gramEnd"/>
      <w:r w:rsidRPr="006A4CCC">
        <w:rPr>
          <w:rStyle w:val="Emphasis"/>
        </w:rPr>
        <w:t xml:space="preserve"> and the means are related to opportunity and resources</w:t>
      </w:r>
      <w:r w:rsidRPr="005A55F5">
        <w:rPr>
          <w:rStyle w:val="StyleUnderline"/>
        </w:rPr>
        <w:t xml:space="preserve">. </w:t>
      </w:r>
      <w:r w:rsidRPr="006A4CCC">
        <w:rPr>
          <w:rStyle w:val="Emphasis"/>
          <w:b w:val="0"/>
          <w:bCs/>
        </w:rPr>
        <w:t>Women can sell their bodies</w:t>
      </w:r>
      <w:proofErr w:type="gramStart"/>
      <w:r w:rsidRPr="006A4CCC">
        <w:rPr>
          <w:rStyle w:val="StyleUnderline"/>
          <w:b/>
          <w:bCs/>
        </w:rPr>
        <w:t>. . . .</w:t>
      </w:r>
      <w:proofErr w:type="gramEnd"/>
      <w:r w:rsidRPr="006A4CCC">
        <w:rPr>
          <w:rStyle w:val="StyleUnderline"/>
          <w:b/>
          <w:bCs/>
        </w:rPr>
        <w:t xml:space="preserve"> </w:t>
      </w:r>
      <w:proofErr w:type="gramStart"/>
      <w:r w:rsidRPr="006A4CCC">
        <w:rPr>
          <w:rStyle w:val="StyleUnderline"/>
        </w:rPr>
        <w:t>their</w:t>
      </w:r>
      <w:proofErr w:type="gramEnd"/>
      <w:r w:rsidRPr="006A4CCC">
        <w:rPr>
          <w:rStyle w:val="StyleUnderline"/>
          <w:b/>
          <w:bCs/>
        </w:rPr>
        <w:t xml:space="preserve"> </w:t>
      </w:r>
      <w:r w:rsidRPr="006A4CCC">
        <w:rPr>
          <w:rStyle w:val="Emphasis"/>
          <w:b w:val="0"/>
          <w:bCs/>
        </w:rPr>
        <w:t>fraud is</w:t>
      </w:r>
      <w:r w:rsidRPr="006A4CCC">
        <w:rPr>
          <w:rStyle w:val="StyleUnderline"/>
          <w:b/>
          <w:bCs/>
        </w:rPr>
        <w:t xml:space="preserve"> </w:t>
      </w:r>
      <w:r w:rsidRPr="006A4CCC">
        <w:rPr>
          <w:rStyle w:val="StyleUnderline"/>
        </w:rPr>
        <w:t>often related to working while on benefits or use of</w:t>
      </w:r>
      <w:r w:rsidRPr="006A4CCC">
        <w:rPr>
          <w:rStyle w:val="StyleUnderline"/>
          <w:b/>
          <w:bCs/>
        </w:rPr>
        <w:t xml:space="preserve"> </w:t>
      </w:r>
      <w:r w:rsidRPr="006A4CCC">
        <w:rPr>
          <w:rStyle w:val="Emphasis"/>
          <w:b w:val="0"/>
          <w:bCs/>
        </w:rPr>
        <w:t>stolen credit cards</w:t>
      </w:r>
      <w:proofErr w:type="gramStart"/>
      <w:r w:rsidRPr="006A4CCC">
        <w:rPr>
          <w:rStyle w:val="StyleUnderline"/>
          <w:b/>
          <w:bCs/>
        </w:rPr>
        <w:t>.</w:t>
      </w:r>
      <w:r w:rsidRPr="005A55F5">
        <w:rPr>
          <w:rStyle w:val="StyleUnderline"/>
        </w:rPr>
        <w:t xml:space="preserve"> . . .</w:t>
      </w:r>
      <w:proofErr w:type="gramEnd"/>
      <w:r w:rsidRPr="005A55F5">
        <w:rPr>
          <w:rStyle w:val="StyleUnderline"/>
        </w:rPr>
        <w:t xml:space="preserve"> In short </w:t>
      </w:r>
      <w:r w:rsidRPr="006A4CCC">
        <w:rPr>
          <w:rStyle w:val="Emphasis"/>
        </w:rPr>
        <w:t>people who are not</w:t>
      </w:r>
      <w:r w:rsidRPr="005A55F5">
        <w:rPr>
          <w:rStyle w:val="StyleUnderline"/>
        </w:rPr>
        <w:t xml:space="preserve"> necessarily </w:t>
      </w:r>
      <w:r w:rsidRPr="006A4CCC">
        <w:rPr>
          <w:rStyle w:val="Emphasis"/>
        </w:rPr>
        <w:t>committed to dishonesty</w:t>
      </w:r>
      <w:r w:rsidRPr="005A55F5">
        <w:rPr>
          <w:rStyle w:val="StyleUnderline"/>
        </w:rPr>
        <w:t xml:space="preserve"> or a criminal career </w:t>
      </w:r>
      <w:r w:rsidRPr="006A4CCC">
        <w:rPr>
          <w:rStyle w:val="Emphasis"/>
        </w:rPr>
        <w:t>commit ‘economic crimes’ to supply the things that they need</w:t>
      </w:r>
      <w:r w:rsidRPr="005A55F5">
        <w:rPr>
          <w:rStyle w:val="StyleUnderline"/>
        </w:rPr>
        <w:t xml:space="preserve"> </w:t>
      </w:r>
      <w:r w:rsidRPr="00EF6970">
        <w:rPr>
          <w:sz w:val="16"/>
        </w:rPr>
        <w:t xml:space="preserve">Davies: Is economic crime a man’s game? 287 </w:t>
      </w:r>
      <w:r w:rsidRPr="005A55F5">
        <w:rPr>
          <w:rStyle w:val="StyleUnderline"/>
        </w:rPr>
        <w:t xml:space="preserve">but cannot afford . . . </w:t>
      </w:r>
      <w:r w:rsidRPr="006A4CCC">
        <w:rPr>
          <w:rStyle w:val="Emphasis"/>
        </w:rPr>
        <w:t xml:space="preserve">crimes . . . become economic because of </w:t>
      </w:r>
      <w:r w:rsidRPr="005A55F5">
        <w:rPr>
          <w:rStyle w:val="StyleUnderline"/>
        </w:rPr>
        <w:t>the economic circumstances and (</w:t>
      </w:r>
      <w:r w:rsidRPr="006A4CCC">
        <w:rPr>
          <w:rStyle w:val="Emphasis"/>
        </w:rPr>
        <w:t>lack of) criminal resourcefulness of the perpetrators.</w:t>
      </w:r>
      <w:r w:rsidRPr="00EF6970">
        <w:rPr>
          <w:sz w:val="16"/>
        </w:rPr>
        <w:t xml:space="preserve"> (Personal communication) Phrases used as synonymous with ‘economic crime’ noted in the early part of this article also imply, or are used alongside, a particular explanation for the activity or crime. </w:t>
      </w:r>
    </w:p>
    <w:p w14:paraId="176692D7" w14:textId="77777777" w:rsidR="00AA40E3" w:rsidRDefault="00AA40E3" w:rsidP="00AA40E3">
      <w:pPr>
        <w:pStyle w:val="Heading4"/>
      </w:pPr>
      <w:r>
        <w:t>In crime analysis women are either seen as a distinct evil or barely or not at all</w:t>
      </w:r>
    </w:p>
    <w:p w14:paraId="551BF9A0" w14:textId="77777777" w:rsidR="00AA40E3" w:rsidRDefault="00AA40E3" w:rsidP="00AA40E3">
      <w:r w:rsidRPr="00111B85">
        <w:rPr>
          <w:rStyle w:val="Style13ptBold"/>
        </w:rPr>
        <w:t>Smart 13</w:t>
      </w:r>
      <w:r>
        <w:t xml:space="preserve"> (Carol Smart; </w:t>
      </w:r>
      <w:r w:rsidRPr="0000588C">
        <w:t>Professor of Sociology at the University of Leeds</w:t>
      </w:r>
      <w:r>
        <w:t xml:space="preserve">, Women, Crime and Criminology </w:t>
      </w:r>
      <w:proofErr w:type="gramStart"/>
      <w:r>
        <w:t>A</w:t>
      </w:r>
      <w:proofErr w:type="gramEnd"/>
      <w:r>
        <w:t xml:space="preserve"> Feminist Critique, “Redressing the balance: Women and Criminology”, 2013, Accessed via Taylor &amp; Francis Books) /CPSW LP</w:t>
      </w:r>
    </w:p>
    <w:p w14:paraId="2D445FD2" w14:textId="77777777" w:rsidR="00AA40E3" w:rsidRPr="0000588C" w:rsidRDefault="00AA40E3" w:rsidP="00AA40E3">
      <w:r>
        <w:t>*Edited for language</w:t>
      </w:r>
    </w:p>
    <w:p w14:paraId="331CB5F6" w14:textId="77777777" w:rsidR="00AA40E3" w:rsidRDefault="00AA40E3" w:rsidP="00AA40E3">
      <w:r>
        <w:t xml:space="preserve">It is not correct to state that women have been entirely ignored in the study of crime and deviance. Women do constitute a topic in the existing criminological literature; however, </w:t>
      </w:r>
      <w:r w:rsidRPr="00562DC2">
        <w:rPr>
          <w:rStyle w:val="StyleUnderline"/>
        </w:rPr>
        <w:t>the quality of the work which does address the question of female criminality leaves much to be desired</w:t>
      </w:r>
      <w:r>
        <w:t xml:space="preserve">. </w:t>
      </w:r>
      <w:r w:rsidRPr="00562DC2">
        <w:rPr>
          <w:rStyle w:val="StyleUnderline"/>
        </w:rPr>
        <w:t xml:space="preserve">Studies which make some kind of reference to women may be divided into two categories, </w:t>
      </w:r>
      <w:r>
        <w:t xml:space="preserve">namely </w:t>
      </w:r>
      <w:r w:rsidRPr="00562DC2">
        <w:rPr>
          <w:rStyle w:val="StyleUnderline"/>
        </w:rPr>
        <w:t>those which make an explicit reference to female criminality and those in which the topic is left implicit</w:t>
      </w:r>
      <w:r>
        <w:t xml:space="preserve">. I have dealt with studies which refer explicitly to female criminality in some detail. </w:t>
      </w:r>
      <w:r w:rsidRPr="00562DC2">
        <w:rPr>
          <w:rStyle w:val="StyleUnderline"/>
        </w:rPr>
        <w:t>The limitations</w:t>
      </w:r>
      <w:r>
        <w:t xml:space="preserve"> of </w:t>
      </w:r>
      <w:proofErr w:type="gramStart"/>
      <w:r>
        <w:t xml:space="preserve">the majority </w:t>
      </w:r>
      <w:r w:rsidRPr="00562DC2">
        <w:rPr>
          <w:rStyle w:val="StyleUnderline"/>
        </w:rPr>
        <w:t>of</w:t>
      </w:r>
      <w:proofErr w:type="gramEnd"/>
      <w:r w:rsidRPr="00562DC2">
        <w:rPr>
          <w:rStyle w:val="StyleUnderline"/>
        </w:rPr>
        <w:t xml:space="preserve"> these studies arise as a result of a basic inadequacy in the perception of the nature of women and a reliance upon a determinate model of female </w:t>
      </w:r>
      <w:proofErr w:type="spellStart"/>
      <w:r w:rsidRPr="00562DC2">
        <w:rPr>
          <w:rStyle w:val="StyleUnderline"/>
        </w:rPr>
        <w:t>behaviour</w:t>
      </w:r>
      <w:proofErr w:type="spellEnd"/>
      <w:r>
        <w:t xml:space="preserve">. Such </w:t>
      </w:r>
      <w:r w:rsidRPr="00562DC2">
        <w:rPr>
          <w:rStyle w:val="StyleUnderline"/>
        </w:rPr>
        <w:t>studies</w:t>
      </w:r>
      <w:r>
        <w:t xml:space="preserve"> (cf. Lombroso and Ferrero, 1895; Cowie, Cowie and Slater, 1968) </w:t>
      </w:r>
      <w:r w:rsidRPr="00562DC2">
        <w:rPr>
          <w:rStyle w:val="StyleUnderline"/>
        </w:rPr>
        <w:t xml:space="preserve">presume an inherent and 'natural' distinction exists between the temperament, ability and </w:t>
      </w:r>
      <w:proofErr w:type="spellStart"/>
      <w:r w:rsidRPr="00562DC2">
        <w:rPr>
          <w:rStyle w:val="StyleUnderline"/>
        </w:rPr>
        <w:t>conditionability</w:t>
      </w:r>
      <w:proofErr w:type="spellEnd"/>
      <w:r w:rsidRPr="00562DC2">
        <w:rPr>
          <w:rStyle w:val="StyleUnderline"/>
        </w:rPr>
        <w:t xml:space="preserve"> of women and men and recourse is made to this premise to explain female criminality</w:t>
      </w:r>
      <w:r>
        <w:t xml:space="preserve">. </w:t>
      </w:r>
      <w:r w:rsidRPr="00562DC2">
        <w:rPr>
          <w:rStyle w:val="StyleUnderline"/>
        </w:rPr>
        <w:t xml:space="preserve">Other studies </w:t>
      </w:r>
      <w:r>
        <w:t xml:space="preserve">(cf. Pollak, 1961) </w:t>
      </w:r>
      <w:r w:rsidRPr="00562DC2">
        <w:rPr>
          <w:rStyle w:val="StyleUnderline"/>
        </w:rPr>
        <w:t>perpetuate the myth of the evil woman whose physiology is the source of her ability to deceive and manipulate</w:t>
      </w:r>
      <w:r>
        <w:t xml:space="preserve">, whilst work also exists (cf. Greenwald, 1958; Gibbens, 1957; Glover, 1969) </w:t>
      </w:r>
      <w:r w:rsidRPr="00562DC2">
        <w:rPr>
          <w:rStyle w:val="StyleUnderline"/>
        </w:rPr>
        <w:t xml:space="preserve">which draws upon the 'feminine psyche' to account for female criminality under the assumption that any rejection of the traditional female role, as in criminal </w:t>
      </w:r>
      <w:proofErr w:type="spellStart"/>
      <w:r w:rsidRPr="00562DC2">
        <w:rPr>
          <w:rStyle w:val="StyleUnderline"/>
        </w:rPr>
        <w:t>behaviour</w:t>
      </w:r>
      <w:proofErr w:type="spellEnd"/>
      <w:r w:rsidRPr="00562DC2">
        <w:rPr>
          <w:rStyle w:val="StyleUnderline"/>
        </w:rPr>
        <w:t>, is indicative of a personality disorder</w:t>
      </w:r>
      <w:r>
        <w:t xml:space="preserve">. </w:t>
      </w:r>
      <w:r w:rsidRPr="00562DC2">
        <w:rPr>
          <w:rStyle w:val="StyleUnderline"/>
        </w:rPr>
        <w:t>The essence of all these studies is that women are treated as fundamentally and qualitatively different from men</w:t>
      </w:r>
      <w:r>
        <w:t xml:space="preserve">. </w:t>
      </w:r>
      <w:proofErr w:type="gramStart"/>
      <w:r>
        <w:t>Of course</w:t>
      </w:r>
      <w:proofErr w:type="gramEnd"/>
      <w:r>
        <w:t xml:space="preserve"> there are differences but those differences which exist and which are relevant to an understanding of criminal </w:t>
      </w:r>
      <w:proofErr w:type="spellStart"/>
      <w:r>
        <w:t>behaviour</w:t>
      </w:r>
      <w:proofErr w:type="spellEnd"/>
      <w:r>
        <w:t xml:space="preserve"> are culturally determinate rather than a reflection of the natural qualities of the sexes. This type of analysis of female offenders is not peculiar to male criminologists; incredibly even those studies which are written, or partially written, by women (cf. Cowie et al., 1968; Richardson, 1969) contain derogatory and sexist attitudes about women. </w:t>
      </w:r>
      <w:proofErr w:type="gramStart"/>
      <w:r>
        <w:t>Unfortunately</w:t>
      </w:r>
      <w:proofErr w:type="gramEnd"/>
      <w:r>
        <w:t xml:space="preserve"> this tendency for women sociologists and criminologists to support the prevailing, male-oriented ideology merely serves to perpetuate that ideology and even lends it greater credibility. </w:t>
      </w:r>
    </w:p>
    <w:p w14:paraId="6F7D5A75" w14:textId="77777777" w:rsidR="00AA40E3" w:rsidRDefault="00AA40E3" w:rsidP="00AA40E3">
      <w:r w:rsidRPr="00562DC2">
        <w:rPr>
          <w:rStyle w:val="StyleUnderline"/>
        </w:rPr>
        <w:t xml:space="preserve">The second category of criminological study includes those studies which refer only implicitly to female </w:t>
      </w:r>
      <w:proofErr w:type="gramStart"/>
      <w:r w:rsidRPr="00562DC2">
        <w:rPr>
          <w:rStyle w:val="StyleUnderline"/>
        </w:rPr>
        <w:t>offenders</w:t>
      </w:r>
      <w:proofErr w:type="gramEnd"/>
      <w:r w:rsidRPr="00562DC2">
        <w:rPr>
          <w:rStyle w:val="StyleUnderline"/>
        </w:rPr>
        <w:t xml:space="preserve"> or which refer to them indirectly</w:t>
      </w:r>
      <w:r>
        <w:t xml:space="preserve"> in token recognition. For example, in the latter category can be included Walker's Crime and Punishment in Britain (1973) and Hall-Williams's The English Penal System in Transition (1970)' </w:t>
      </w:r>
      <w:r w:rsidRPr="00562DC2">
        <w:rPr>
          <w:rStyle w:val="StyleUnderline"/>
        </w:rPr>
        <w:t>In</w:t>
      </w:r>
      <w:r>
        <w:t xml:space="preserve"> both of these </w:t>
      </w:r>
      <w:r w:rsidRPr="00562DC2">
        <w:rPr>
          <w:rStyle w:val="StyleUnderline"/>
        </w:rPr>
        <w:t xml:space="preserve">studies women are allocated a minor reference; they are categorized alongside juvenile delinquents </w:t>
      </w:r>
      <w:r>
        <w:t xml:space="preserve">and </w:t>
      </w:r>
      <w:r w:rsidRPr="00562DC2">
        <w:rPr>
          <w:strike/>
          <w:color w:val="FF0000"/>
        </w:rPr>
        <w:t>mentally abnormal offenders</w:t>
      </w:r>
      <w:r>
        <w:t>-</w:t>
      </w:r>
      <w:r w:rsidRPr="00562DC2">
        <w:rPr>
          <w:u w:val="single"/>
        </w:rPr>
        <w:t>a classification no doubt symbolic of women's traditional civil and legal status, that is, comparable to children</w:t>
      </w:r>
      <w:r>
        <w:t xml:space="preserve"> and </w:t>
      </w:r>
      <w:r w:rsidRPr="00562DC2">
        <w:rPr>
          <w:strike/>
          <w:color w:val="FF0000"/>
        </w:rPr>
        <w:t>'lunatics'</w:t>
      </w:r>
      <w:r>
        <w:t xml:space="preserve">. </w:t>
      </w:r>
      <w:r w:rsidRPr="00562DC2">
        <w:rPr>
          <w:u w:val="single"/>
        </w:rPr>
        <w:t>In many criminological studies female offenders are not mentioned at all, either their</w:t>
      </w:r>
      <w:r>
        <w:t xml:space="preserve"> very </w:t>
      </w:r>
      <w:r w:rsidRPr="00562DC2">
        <w:rPr>
          <w:u w:val="single"/>
        </w:rPr>
        <w:t xml:space="preserve">existence is </w:t>
      </w:r>
      <w:proofErr w:type="gramStart"/>
      <w:r w:rsidRPr="00562DC2">
        <w:rPr>
          <w:u w:val="single"/>
        </w:rPr>
        <w:t>ignored</w:t>
      </w:r>
      <w:proofErr w:type="gramEnd"/>
      <w:r w:rsidRPr="00562DC2">
        <w:rPr>
          <w:u w:val="single"/>
        </w:rPr>
        <w:t xml:space="preserve"> or they are held to be too insignificant to be worthy of consideration</w:t>
      </w:r>
      <w:r>
        <w:t xml:space="preserve">. </w:t>
      </w:r>
      <w:r w:rsidRPr="00562DC2">
        <w:rPr>
          <w:u w:val="single"/>
        </w:rPr>
        <w:t>The deviant</w:t>
      </w:r>
      <w:r>
        <w:t xml:space="preserve">, the criminal or the actor </w:t>
      </w:r>
      <w:r w:rsidRPr="00562DC2">
        <w:rPr>
          <w:u w:val="single"/>
        </w:rPr>
        <w:t>is always male</w:t>
      </w:r>
      <w:r>
        <w:t xml:space="preserve">; it is always </w:t>
      </w:r>
      <w:r w:rsidRPr="00562DC2">
        <w:rPr>
          <w:u w:val="single"/>
        </w:rPr>
        <w:t>his rationality, his motivation, his alienation, or his victim</w:t>
      </w:r>
      <w:r>
        <w:t xml:space="preserve">. And this is more than a convenient choice of words; the selection of the male pronoun may be said to be inclusive of the female but in </w:t>
      </w:r>
      <w:proofErr w:type="gramStart"/>
      <w:r>
        <w:t>reality</w:t>
      </w:r>
      <w:proofErr w:type="gramEnd"/>
      <w:r>
        <w:t xml:space="preserve"> it is not; it merely excludes women and makes them invisible. </w:t>
      </w:r>
      <w:proofErr w:type="gramStart"/>
      <w:r>
        <w:t>Moreover</w:t>
      </w:r>
      <w:proofErr w:type="gramEnd"/>
      <w:r>
        <w:t xml:space="preserve"> the assumption that the male includes the female is not a very satisfactory argument; it does not allow an equal weighting or consideration for both sexes. </w:t>
      </w:r>
      <w:r w:rsidRPr="0000588C">
        <w:rPr>
          <w:u w:val="single"/>
        </w:rPr>
        <w:t>On the contrary the female is subsumed by the male, her experience of the world is never expressed even though it may be and frequently is different from the male experience. Essentially the woman is not given a voice because it is assumed the man can speak for her</w:t>
      </w:r>
      <w:r>
        <w:t>. As de Beauvoir maintains,</w:t>
      </w:r>
    </w:p>
    <w:p w14:paraId="37042E45" w14:textId="77777777" w:rsidR="00AA40E3" w:rsidRPr="00512F98" w:rsidRDefault="00AA40E3" w:rsidP="00AA40E3">
      <w:r>
        <w:t xml:space="preserve">This humanity is </w:t>
      </w:r>
      <w:proofErr w:type="gramStart"/>
      <w:r>
        <w:t>male</w:t>
      </w:r>
      <w:proofErr w:type="gramEnd"/>
      <w:r>
        <w:t xml:space="preserve"> and man defines woman not in herself but as relative to him; she is not regarded as an autonomous being.... She is defined and differentiated with reference to man and not he with reference to her; she is the incidental, the inessential as opposed to the essential. He is the Subject, he is the Absolute-she is the Other (de Beauvoir, 1974, p. 16).</w:t>
      </w:r>
    </w:p>
    <w:p w14:paraId="1538CE2C" w14:textId="054EAA40" w:rsidR="000219C2" w:rsidRDefault="000219C2" w:rsidP="000219C2">
      <w:pPr>
        <w:pStyle w:val="Heading4"/>
      </w:pPr>
      <w:r>
        <w:t xml:space="preserve">The alternative is “economic </w:t>
      </w:r>
      <w:proofErr w:type="gramStart"/>
      <w:r>
        <w:t>provisioning”----</w:t>
      </w:r>
      <w:proofErr w:type="gramEnd"/>
      <w:r>
        <w:t xml:space="preserve">replacing rational economics with irrational feminist economics </w:t>
      </w:r>
    </w:p>
    <w:p w14:paraId="3F4A25BB" w14:textId="77777777" w:rsidR="000219C2" w:rsidRPr="000B595A" w:rsidRDefault="000219C2" w:rsidP="000219C2">
      <w:r w:rsidRPr="003B22A8">
        <w:rPr>
          <w:rStyle w:val="Style13ptBold"/>
        </w:rPr>
        <w:t>Davies</w:t>
      </w:r>
      <w:r>
        <w:t>, Pamela A.  20</w:t>
      </w:r>
      <w:r w:rsidRPr="003B22A8">
        <w:rPr>
          <w:rStyle w:val="Style13ptBold"/>
        </w:rPr>
        <w:t>03</w:t>
      </w:r>
      <w:r>
        <w:t xml:space="preserve"> [Pamela joined Northumbria University in a full-time capacity in 1993 having moved north to Newcastle-upon-Tyne to begin work in a research post with Northumbria Police in 1989. Her current is in criminology and victimology.] Feminist Theory Vol. 4, </w:t>
      </w:r>
      <w:proofErr w:type="spellStart"/>
      <w:r>
        <w:t>Iss</w:t>
      </w:r>
      <w:proofErr w:type="spellEnd"/>
      <w:r>
        <w:t xml:space="preserve">. </w:t>
      </w:r>
      <w:proofErr w:type="gramStart"/>
      <w:r>
        <w:t>3,  (</w:t>
      </w:r>
      <w:proofErr w:type="gramEnd"/>
      <w:r>
        <w:t xml:space="preserve">December 2003), "Is Economic Crime a Man's Game?", Database: </w:t>
      </w:r>
      <w:proofErr w:type="spellStart"/>
      <w:r>
        <w:t>Proquest</w:t>
      </w:r>
      <w:proofErr w:type="spellEnd"/>
      <w:r>
        <w:t>, accessed through University of Michigan [</w:t>
      </w:r>
      <w:proofErr w:type="spellStart"/>
      <w:r>
        <w:t>cpsw</w:t>
      </w:r>
      <w:proofErr w:type="spellEnd"/>
      <w:r>
        <w:t xml:space="preserve"> – </w:t>
      </w:r>
      <w:proofErr w:type="spellStart"/>
      <w:r>
        <w:t>qls</w:t>
      </w:r>
      <w:proofErr w:type="spellEnd"/>
      <w:r>
        <w:t xml:space="preserve"> </w:t>
      </w:r>
      <w:proofErr w:type="spellStart"/>
      <w:r>
        <w:t>ms</w:t>
      </w:r>
      <w:proofErr w:type="spellEnd"/>
      <w:r>
        <w:t xml:space="preserve">] </w:t>
      </w:r>
    </w:p>
    <w:p w14:paraId="4363FAE7" w14:textId="41B5A982" w:rsidR="000219C2" w:rsidRDefault="000219C2" w:rsidP="000219C2">
      <w:pPr>
        <w:rPr>
          <w:sz w:val="16"/>
        </w:rPr>
      </w:pPr>
      <w:r w:rsidRPr="002E1E78">
        <w:rPr>
          <w:rStyle w:val="StyleUnderline"/>
        </w:rPr>
        <w:t xml:space="preserve">However, equally </w:t>
      </w:r>
      <w:r w:rsidRPr="00C35D50">
        <w:rPr>
          <w:rStyle w:val="Emphasis"/>
        </w:rPr>
        <w:t>problematic is the way in which notions of the economic</w:t>
      </w:r>
      <w:r w:rsidRPr="002E1E78">
        <w:rPr>
          <w:rStyle w:val="StyleUnderline"/>
        </w:rPr>
        <w:t xml:space="preserve"> and the economy </w:t>
      </w:r>
      <w:r w:rsidRPr="00C35D50">
        <w:rPr>
          <w:rStyle w:val="Emphasis"/>
        </w:rPr>
        <w:t>find expression</w:t>
      </w:r>
      <w:r w:rsidRPr="002E1E78">
        <w:rPr>
          <w:rStyle w:val="StyleUnderline"/>
        </w:rPr>
        <w:t xml:space="preserve">. </w:t>
      </w:r>
      <w:r w:rsidRPr="00EF6970">
        <w:rPr>
          <w:sz w:val="16"/>
        </w:rPr>
        <w:t xml:space="preserve">These emergent forms of 294 Feminist Theory 4(3) discourse on crime and </w:t>
      </w:r>
      <w:r w:rsidRPr="002E1E78">
        <w:rPr>
          <w:rStyle w:val="StyleUnderline"/>
        </w:rPr>
        <w:t xml:space="preserve">the economy still largely present themselves as wedded to notions of the economic as business. </w:t>
      </w:r>
      <w:r w:rsidRPr="00C35D50">
        <w:rPr>
          <w:rStyle w:val="Emphasis"/>
        </w:rPr>
        <w:t>The economic emerges as business-oriented activity for profit and gain versus loss</w:t>
      </w:r>
      <w:r w:rsidRPr="002E1E78">
        <w:rPr>
          <w:rStyle w:val="StyleUnderline"/>
        </w:rPr>
        <w:t xml:space="preserve">, benefits versus costs. </w:t>
      </w:r>
      <w:r w:rsidRPr="00EF6970">
        <w:rPr>
          <w:sz w:val="16"/>
        </w:rPr>
        <w:t xml:space="preserve">Economic activity emerges as business-oriented activity, trading, buying and selling according to the demand and supply mechanisms of the market. </w:t>
      </w:r>
      <w:r w:rsidRPr="003B22A8">
        <w:rPr>
          <w:rStyle w:val="Emphasis"/>
        </w:rPr>
        <w:t>The market,</w:t>
      </w:r>
      <w:r w:rsidRPr="002E1E78">
        <w:rPr>
          <w:rStyle w:val="StyleUnderline"/>
        </w:rPr>
        <w:t xml:space="preserve"> in turn, </w:t>
      </w:r>
      <w:r w:rsidRPr="00C35D50">
        <w:rPr>
          <w:rStyle w:val="Emphasis"/>
          <w:b w:val="0"/>
          <w:bCs/>
        </w:rPr>
        <w:t>is itself an environment</w:t>
      </w:r>
      <w:r w:rsidRPr="00C35D50">
        <w:rPr>
          <w:rStyle w:val="StyleUnderline"/>
          <w:b/>
          <w:bCs/>
        </w:rPr>
        <w:t>,</w:t>
      </w:r>
      <w:r w:rsidRPr="002E1E78">
        <w:rPr>
          <w:rStyle w:val="StyleUnderline"/>
        </w:rPr>
        <w:t xml:space="preserve"> place or space defined according to similar criteria. Despite detailed efforts to delineate ‘the market’ </w:t>
      </w:r>
      <w:r w:rsidRPr="003B22A8">
        <w:rPr>
          <w:rStyle w:val="Emphasis"/>
        </w:rPr>
        <w:t>as something additional to a simple mechanism occupying a space where goods and services are traded</w:t>
      </w:r>
      <w:r w:rsidRPr="00EF6970">
        <w:rPr>
          <w:sz w:val="16"/>
        </w:rPr>
        <w:t xml:space="preserve">, Taylor and Ruggiero nevertheless largely accept a traditional definition of the economic as narrowly defined by orthodox mainstream economists. In effect, </w:t>
      </w:r>
      <w:r w:rsidRPr="002E1E78">
        <w:rPr>
          <w:rStyle w:val="StyleUnderline"/>
        </w:rPr>
        <w:t xml:space="preserve">they remain largely uncritical of this </w:t>
      </w:r>
      <w:proofErr w:type="gramStart"/>
      <w:r w:rsidRPr="002E1E78">
        <w:rPr>
          <w:rStyle w:val="StyleUnderline"/>
        </w:rPr>
        <w:t>particular economic</w:t>
      </w:r>
      <w:proofErr w:type="gramEnd"/>
      <w:r w:rsidRPr="002E1E78">
        <w:rPr>
          <w:rStyle w:val="StyleUnderline"/>
        </w:rPr>
        <w:t xml:space="preserve"> focus within their broader conception of the market and import it as given.</w:t>
      </w:r>
      <w:r w:rsidRPr="00EF6970">
        <w:rPr>
          <w:sz w:val="16"/>
        </w:rPr>
        <w:t xml:space="preserve"> One feminist perspective may be to attempt to incorporate the missing feminist issues – the add-women-and-stir variety. A second may be to stick with the emerging analyses of crime as embedded in markets and perhaps make it compatible with feminist economic concepts. </w:t>
      </w:r>
      <w:r w:rsidRPr="002E1E78">
        <w:rPr>
          <w:rStyle w:val="StyleUnderline"/>
        </w:rPr>
        <w:t xml:space="preserve">A further feminist perspective may be more radical. It may argue that the </w:t>
      </w:r>
      <w:r w:rsidRPr="003B22A8">
        <w:rPr>
          <w:rStyle w:val="Emphasis"/>
        </w:rPr>
        <w:t xml:space="preserve">emergent forms of discourse on crime and markets are too wedded to notions of the </w:t>
      </w:r>
      <w:proofErr w:type="spellStart"/>
      <w:r w:rsidRPr="003B22A8">
        <w:rPr>
          <w:rStyle w:val="Emphasis"/>
        </w:rPr>
        <w:t>marketas</w:t>
      </w:r>
      <w:proofErr w:type="spellEnd"/>
      <w:r w:rsidRPr="003B22A8">
        <w:rPr>
          <w:rStyle w:val="Emphasis"/>
        </w:rPr>
        <w:t>-the-economic-as-business and that altogether different economic concepts – feminist economic concepts – ought to be adopted as wholesale replacement versions of the notion of the economic</w:t>
      </w:r>
      <w:r w:rsidRPr="002E1E78">
        <w:rPr>
          <w:rStyle w:val="StyleUnderline"/>
        </w:rPr>
        <w:t>.</w:t>
      </w:r>
      <w:r w:rsidRPr="00EF6970">
        <w:rPr>
          <w:sz w:val="16"/>
        </w:rPr>
        <w:t xml:space="preserve"> The economic and rational choice </w:t>
      </w:r>
      <w:proofErr w:type="gramStart"/>
      <w:r w:rsidRPr="00EF6970">
        <w:rPr>
          <w:sz w:val="16"/>
        </w:rPr>
        <w:t>In</w:t>
      </w:r>
      <w:proofErr w:type="gramEnd"/>
      <w:r w:rsidRPr="00EF6970">
        <w:rPr>
          <w:sz w:val="16"/>
        </w:rPr>
        <w:t xml:space="preserve"> this context it is worth examining the economic as specifically linked to the notion of rational choice. The ways in which </w:t>
      </w:r>
      <w:r w:rsidRPr="00B20F2F">
        <w:rPr>
          <w:rStyle w:val="Emphasis"/>
        </w:rPr>
        <w:t>rational choice</w:t>
      </w:r>
      <w:r w:rsidRPr="002E1E78">
        <w:rPr>
          <w:rStyle w:val="StyleUnderline"/>
        </w:rPr>
        <w:t xml:space="preserve"> has been articulated and </w:t>
      </w:r>
      <w:r w:rsidRPr="00B20F2F">
        <w:rPr>
          <w:rStyle w:val="Emphasis"/>
        </w:rPr>
        <w:t>developed within criminology</w:t>
      </w:r>
      <w:r w:rsidRPr="00EF6970">
        <w:rPr>
          <w:sz w:val="16"/>
        </w:rPr>
        <w:t xml:space="preserve"> indicates the </w:t>
      </w:r>
      <w:proofErr w:type="gramStart"/>
      <w:r w:rsidRPr="00EF6970">
        <w:rPr>
          <w:sz w:val="16"/>
        </w:rPr>
        <w:t>manner in which</w:t>
      </w:r>
      <w:proofErr w:type="gramEnd"/>
      <w:r w:rsidRPr="00EF6970">
        <w:rPr>
          <w:sz w:val="16"/>
        </w:rPr>
        <w:t xml:space="preserve"> the notion of the ‘economic’ has been popularly incorporated into criminology. The rational choice perspective generally focuses upon both the opportunities to commit crimes and offenders’ choice to commit them</w:t>
      </w:r>
      <w:r w:rsidRPr="002E1E78">
        <w:rPr>
          <w:rStyle w:val="StyleUnderline"/>
        </w:rPr>
        <w:t xml:space="preserve">. The ‘choice’ that offenders make is deemed ‘rational’ in that the offender engages in a form of ‘cost benefit </w:t>
      </w:r>
      <w:proofErr w:type="gramStart"/>
      <w:r w:rsidRPr="002E1E78">
        <w:rPr>
          <w:rStyle w:val="StyleUnderline"/>
        </w:rPr>
        <w:t>analysis’</w:t>
      </w:r>
      <w:proofErr w:type="gramEnd"/>
      <w:r w:rsidRPr="002E1E78">
        <w:rPr>
          <w:rStyle w:val="StyleUnderline"/>
        </w:rPr>
        <w:t>. This type of analysis is therefore essentially an economic one. It entails calculating and weighing up the risks of detection</w:t>
      </w:r>
      <w:r w:rsidRPr="00EF6970">
        <w:rPr>
          <w:sz w:val="16"/>
        </w:rPr>
        <w:t>, capture and punishment, on the one hand, against the material rewards, benefits and satisfactions to be reaped from seizing the opportunity to commit the crime, on the other</w:t>
      </w:r>
      <w:r w:rsidRPr="002E1E78">
        <w:rPr>
          <w:rStyle w:val="StyleUnderline"/>
        </w:rPr>
        <w:t xml:space="preserve">. In this way the </w:t>
      </w:r>
      <w:r w:rsidRPr="00B20F2F">
        <w:rPr>
          <w:rStyle w:val="Emphasis"/>
        </w:rPr>
        <w:t>offenders are always assumed to be acting rationally,</w:t>
      </w:r>
      <w:r w:rsidRPr="002E1E78">
        <w:rPr>
          <w:rStyle w:val="StyleUnderline"/>
        </w:rPr>
        <w:t xml:space="preserve"> seeking to benefit themselves by their criminal </w:t>
      </w:r>
      <w:proofErr w:type="spellStart"/>
      <w:r w:rsidRPr="002E1E78">
        <w:rPr>
          <w:rStyle w:val="StyleUnderline"/>
        </w:rPr>
        <w:t>behaviour</w:t>
      </w:r>
      <w:proofErr w:type="spellEnd"/>
      <w:r w:rsidRPr="002E1E78">
        <w:rPr>
          <w:rStyle w:val="StyleUnderline"/>
        </w:rPr>
        <w:t>.</w:t>
      </w:r>
      <w:r w:rsidRPr="00EF6970">
        <w:rPr>
          <w:sz w:val="16"/>
        </w:rPr>
        <w:t xml:space="preserve"> It is widely acknowledged that the spur to the recent incarnations of classical ideas in criminology derives from the work of Cornish and Clarke in 1986. Their version of the rational choice perspective suggests that offenders act ‘in terms of a limited or bounded rationality’ (Hopkins-Burke, 2001: 44). </w:t>
      </w:r>
      <w:r w:rsidRPr="002E1E78">
        <w:rPr>
          <w:rStyle w:val="StyleUnderline"/>
        </w:rPr>
        <w:t>The rational choice model has been applied to a range of different offences in the search for situational crime prevention measures.</w:t>
      </w:r>
      <w:r w:rsidRPr="00EF6970">
        <w:rPr>
          <w:sz w:val="16"/>
        </w:rPr>
        <w:t xml:space="preserve"> In the 1980s research addressed offenders’ motivations and the costs and benefits of robbery (Walsh, 1986). Shoplifting (Carroll and Weaver in Cornish and Clarke, 1986), burglary (Bennett and Wright, 1984) and opium addiction Davies: Is economic crime a man’s game? 295 (Bennett, 1986) were among the </w:t>
      </w:r>
      <w:proofErr w:type="gramStart"/>
      <w:r w:rsidRPr="00EF6970">
        <w:rPr>
          <w:sz w:val="16"/>
        </w:rPr>
        <w:t>particular offences</w:t>
      </w:r>
      <w:proofErr w:type="gramEnd"/>
      <w:r w:rsidRPr="00EF6970">
        <w:rPr>
          <w:sz w:val="16"/>
        </w:rPr>
        <w:t xml:space="preserve"> examined. This early phase of application clearly saw the </w:t>
      </w:r>
      <w:r w:rsidRPr="002E1E78">
        <w:rPr>
          <w:rStyle w:val="StyleUnderline"/>
        </w:rPr>
        <w:t>rational choice model as more applicable to crime for gain or property crimes than to ‘expressive crime’.</w:t>
      </w:r>
      <w:r w:rsidRPr="00EF6970">
        <w:rPr>
          <w:sz w:val="16"/>
        </w:rPr>
        <w:t xml:space="preserve"> The contemporary variant of the rational choice model has become somewhat less economically determined and routine activities theory claims to apply to both personal and property crimes. </w:t>
      </w:r>
      <w:proofErr w:type="gramStart"/>
      <w:r w:rsidRPr="00EF6970">
        <w:rPr>
          <w:sz w:val="16"/>
        </w:rPr>
        <w:t>Thus</w:t>
      </w:r>
      <w:proofErr w:type="gramEnd"/>
      <w:r w:rsidRPr="00EF6970">
        <w:rPr>
          <w:sz w:val="16"/>
        </w:rPr>
        <w:t xml:space="preserve"> in the 1990s</w:t>
      </w:r>
      <w:r w:rsidRPr="002E1E78">
        <w:rPr>
          <w:rStyle w:val="StyleUnderline"/>
        </w:rPr>
        <w:t>, routine activity theory</w:t>
      </w:r>
      <w:r w:rsidRPr="00EF6970">
        <w:rPr>
          <w:sz w:val="16"/>
        </w:rPr>
        <w:t xml:space="preserve">, pioneered by Felson (1994), </w:t>
      </w:r>
      <w:r w:rsidRPr="002E1E78">
        <w:rPr>
          <w:rStyle w:val="StyleUnderline"/>
        </w:rPr>
        <w:t>expresses concerns about how ‘the press of circumstances shapes individual acts (rational choice)’</w:t>
      </w:r>
      <w:r w:rsidRPr="00EF6970">
        <w:rPr>
          <w:sz w:val="16"/>
        </w:rPr>
        <w:t xml:space="preserve"> (Pease, 2000). </w:t>
      </w:r>
      <w:r w:rsidRPr="002E1E78">
        <w:rPr>
          <w:rStyle w:val="StyleUnderline"/>
        </w:rPr>
        <w:t xml:space="preserve">Both of these perspectives – rational choice and routine activity – have inspired strategies for crime </w:t>
      </w:r>
      <w:proofErr w:type="gramStart"/>
      <w:r w:rsidRPr="002E1E78">
        <w:rPr>
          <w:rStyle w:val="StyleUnderline"/>
        </w:rPr>
        <w:t>control;</w:t>
      </w:r>
      <w:proofErr w:type="gramEnd"/>
      <w:r w:rsidRPr="002E1E78">
        <w:rPr>
          <w:rStyle w:val="StyleUnderline"/>
        </w:rPr>
        <w:t xml:space="preserve"> in particular situational crime prevention research and policies</w:t>
      </w:r>
      <w:r w:rsidRPr="00EF6970">
        <w:rPr>
          <w:sz w:val="16"/>
        </w:rPr>
        <w:t xml:space="preserve">. In this respect the legacy and influence of ‘economic rationality’ in general endures. The brand of criminology that has been most widely embraced in Home Office and policy-making circles in the last decade or so has been that associated with the perspectives (rational choice and routine activity) and crime control strategies (situational crime prevention) derived from </w:t>
      </w:r>
      <w:r w:rsidRPr="002E1E78">
        <w:rPr>
          <w:rStyle w:val="StyleUnderline"/>
        </w:rPr>
        <w:t>a fundamentally classical view of human nature wherein offenders are free, rational and make choices. There are several problems with this wholesale adoption of the rational choice model</w:t>
      </w:r>
      <w:r w:rsidRPr="00EF6970">
        <w:rPr>
          <w:sz w:val="16"/>
        </w:rPr>
        <w:t xml:space="preserve"> and the rational actor model within criminology. The model incorporated within criminology is little changed from that originating within the mainstream of the discipline of economics. The rational choice perspective represents the enduring way in which economics has permeated criminology. </w:t>
      </w:r>
      <w:r w:rsidRPr="002E1E78">
        <w:rPr>
          <w:rStyle w:val="StyleUnderline"/>
        </w:rPr>
        <w:t xml:space="preserve">There are widespread criticisms of the core analytical assumptions of rational choice </w:t>
      </w:r>
      <w:proofErr w:type="gramStart"/>
      <w:r w:rsidRPr="002E1E78">
        <w:rPr>
          <w:rStyle w:val="StyleUnderline"/>
        </w:rPr>
        <w:t>perspectives;</w:t>
      </w:r>
      <w:proofErr w:type="gramEnd"/>
      <w:r w:rsidRPr="002E1E78">
        <w:rPr>
          <w:rStyle w:val="StyleUnderline"/>
        </w:rPr>
        <w:t xml:space="preserve"> namely its primary focus on the individual and individual responsibility, as well as its assumptions about choice. </w:t>
      </w:r>
      <w:r w:rsidRPr="00B20F2F">
        <w:rPr>
          <w:rStyle w:val="Emphasis"/>
        </w:rPr>
        <w:t>Wider forces</w:t>
      </w:r>
      <w:r w:rsidRPr="002E1E78">
        <w:rPr>
          <w:rStyle w:val="StyleUnderline"/>
        </w:rPr>
        <w:t xml:space="preserve"> and issues that may influence decisions, such as </w:t>
      </w:r>
      <w:r w:rsidRPr="00B20F2F">
        <w:rPr>
          <w:rStyle w:val="Emphasis"/>
        </w:rPr>
        <w:t>morality,</w:t>
      </w:r>
      <w:r w:rsidRPr="002E1E78">
        <w:rPr>
          <w:rStyle w:val="StyleUnderline"/>
        </w:rPr>
        <w:t xml:space="preserve"> </w:t>
      </w:r>
      <w:r w:rsidRPr="00B20F2F">
        <w:rPr>
          <w:rStyle w:val="Emphasis"/>
        </w:rPr>
        <w:t>conformity, social organization and inequality</w:t>
      </w:r>
      <w:r w:rsidRPr="002E1E78">
        <w:rPr>
          <w:rStyle w:val="StyleUnderline"/>
        </w:rPr>
        <w:t>, including race, ethnicity, gender and class tend to be largely ignored</w:t>
      </w:r>
      <w:r w:rsidRPr="00EF6970">
        <w:rPr>
          <w:sz w:val="16"/>
        </w:rPr>
        <w:t xml:space="preserve">. In effect, as Taylor puts it, </w:t>
      </w:r>
      <w:r w:rsidRPr="00B20F2F">
        <w:rPr>
          <w:rStyle w:val="Emphasis"/>
        </w:rPr>
        <w:t>individuals are viewed as</w:t>
      </w:r>
      <w:r w:rsidRPr="00EF6970">
        <w:rPr>
          <w:sz w:val="16"/>
        </w:rPr>
        <w:t xml:space="preserve"> </w:t>
      </w:r>
      <w:r w:rsidRPr="002E1E78">
        <w:rPr>
          <w:rStyle w:val="StyleUnderline"/>
        </w:rPr>
        <w:t>‘identical “</w:t>
      </w:r>
      <w:r w:rsidRPr="00B20F2F">
        <w:rPr>
          <w:rStyle w:val="Emphasis"/>
        </w:rPr>
        <w:t>calculators</w:t>
      </w:r>
      <w:proofErr w:type="gramStart"/>
      <w:r w:rsidRPr="00B20F2F">
        <w:rPr>
          <w:rStyle w:val="Emphasis"/>
        </w:rPr>
        <w:t>”</w:t>
      </w:r>
      <w:r w:rsidRPr="00EF6970">
        <w:rPr>
          <w:sz w:val="16"/>
        </w:rPr>
        <w:t xml:space="preserve"> ’</w:t>
      </w:r>
      <w:proofErr w:type="gramEnd"/>
      <w:r w:rsidRPr="00EF6970">
        <w:rPr>
          <w:sz w:val="16"/>
        </w:rPr>
        <w:t xml:space="preserve"> (Taylor, 1999a). Despite ongoing critiques of rational choice perspectives in their crude and more refined representations, they endure and exert considerable impact upon criminological debates as well as influencing public policy. I would argue that this method of incorporating the economic within criminology and this demonstration of </w:t>
      </w:r>
      <w:proofErr w:type="spellStart"/>
      <w:r w:rsidRPr="00EF6970">
        <w:rPr>
          <w:sz w:val="16"/>
        </w:rPr>
        <w:t>interdisciplinarianism</w:t>
      </w:r>
      <w:proofErr w:type="spellEnd"/>
      <w:r w:rsidRPr="00EF6970">
        <w:rPr>
          <w:sz w:val="16"/>
        </w:rPr>
        <w:t xml:space="preserve"> is unsuitable for feminist criminology, economics and feminist theorizing generally. </w:t>
      </w:r>
      <w:r w:rsidRPr="002E1E78">
        <w:rPr>
          <w:rStyle w:val="StyleUnderline"/>
        </w:rPr>
        <w:t>Adopting the rational choice model of economic activity is selecting a particular and inappropriate type of economic analysis</w:t>
      </w:r>
      <w:r w:rsidRPr="00EF6970">
        <w:rPr>
          <w:sz w:val="16"/>
        </w:rPr>
        <w:t xml:space="preserve">. </w:t>
      </w:r>
      <w:r w:rsidRPr="002E1E78">
        <w:rPr>
          <w:rStyle w:val="StyleUnderline"/>
        </w:rPr>
        <w:t xml:space="preserve">Such a selective and unitary model, which excludes whole areas of legitimate economic activity that are important for </w:t>
      </w:r>
      <w:proofErr w:type="gramStart"/>
      <w:r w:rsidRPr="002E1E78">
        <w:rPr>
          <w:rStyle w:val="StyleUnderline"/>
        </w:rPr>
        <w:t>women in particular</w:t>
      </w:r>
      <w:proofErr w:type="gramEnd"/>
      <w:r w:rsidRPr="002E1E78">
        <w:rPr>
          <w:rStyle w:val="StyleUnderline"/>
        </w:rPr>
        <w:t xml:space="preserve"> (e.g. homeworking, domestic </w:t>
      </w:r>
      <w:proofErr w:type="spellStart"/>
      <w:r w:rsidRPr="002E1E78">
        <w:rPr>
          <w:rStyle w:val="StyleUnderline"/>
        </w:rPr>
        <w:t>labour</w:t>
      </w:r>
      <w:proofErr w:type="spellEnd"/>
      <w:r w:rsidRPr="002E1E78">
        <w:rPr>
          <w:rStyle w:val="StyleUnderline"/>
        </w:rPr>
        <w:t>, childcare, unpaid work and so on), leads to an only partial understanding of economic life</w:t>
      </w:r>
      <w:r w:rsidRPr="00EF6970">
        <w:rPr>
          <w:sz w:val="16"/>
        </w:rPr>
        <w:t xml:space="preserve">. </w:t>
      </w:r>
      <w:r w:rsidRPr="002E1E78">
        <w:rPr>
          <w:rStyle w:val="StyleUnderline"/>
        </w:rPr>
        <w:t>Similarly, if legitimate economic activities are excluded, so too are the illegitimate and unofficial or extra-legal activities that both men and women engage in</w:t>
      </w:r>
      <w:r w:rsidRPr="00EF6970">
        <w:rPr>
          <w:sz w:val="16"/>
        </w:rPr>
        <w:t xml:space="preserve">. </w:t>
      </w:r>
      <w:r w:rsidRPr="002E1E78">
        <w:rPr>
          <w:rStyle w:val="StyleUnderline"/>
        </w:rPr>
        <w:t xml:space="preserve">By introducing a </w:t>
      </w:r>
      <w:r w:rsidRPr="00B20F2F">
        <w:rPr>
          <w:rStyle w:val="Emphasis"/>
        </w:rPr>
        <w:t>feminist economist’s critique</w:t>
      </w:r>
      <w:r w:rsidRPr="002E1E78">
        <w:rPr>
          <w:rStyle w:val="StyleUnderline"/>
        </w:rPr>
        <w:t xml:space="preserve"> of the rational choice model that dominates their discipline</w:t>
      </w:r>
      <w:r w:rsidRPr="00EF6970">
        <w:rPr>
          <w:sz w:val="16"/>
        </w:rPr>
        <w:t xml:space="preserve">, I hope, finally, </w:t>
      </w:r>
      <w:r w:rsidRPr="002E1E78">
        <w:rPr>
          <w:rStyle w:val="StyleUnderline"/>
        </w:rPr>
        <w:t>to demonstrate and convince readers that the whole notion of the economic within criminology deserves (feminist) critique.</w:t>
      </w:r>
      <w:r w:rsidRPr="00EF6970">
        <w:rPr>
          <w:sz w:val="16"/>
        </w:rPr>
        <w:t xml:space="preserve"> 296 Feminist Theory 4(3) A decade ago Ferber and Nelson </w:t>
      </w:r>
      <w:proofErr w:type="gramStart"/>
      <w:r w:rsidRPr="00EF6970">
        <w:rPr>
          <w:sz w:val="16"/>
        </w:rPr>
        <w:t>opened up</w:t>
      </w:r>
      <w:proofErr w:type="gramEnd"/>
      <w:r w:rsidRPr="00EF6970">
        <w:rPr>
          <w:sz w:val="16"/>
        </w:rPr>
        <w:t xml:space="preserve"> the debate about feminist economics in their edited collection Beyond Economic Man: Feminist Theory and Economics. Ferber and Nelson’s argument was that </w:t>
      </w:r>
      <w:r w:rsidRPr="00B20F2F">
        <w:rPr>
          <w:rStyle w:val="Emphasis"/>
        </w:rPr>
        <w:t>economics should be known as ‘the study of the basis of human material welfare’</w:t>
      </w:r>
      <w:r w:rsidRPr="00EF6970">
        <w:rPr>
          <w:sz w:val="16"/>
        </w:rPr>
        <w:t xml:space="preserve"> (1993: 145) </w:t>
      </w:r>
      <w:r w:rsidRPr="002E1E78">
        <w:rPr>
          <w:rStyle w:val="StyleUnderline"/>
        </w:rPr>
        <w:t>and that economics should be concerned with all the necessities and conveniences that sustain and improve life</w:t>
      </w:r>
      <w:r w:rsidRPr="00EF6970">
        <w:rPr>
          <w:sz w:val="16"/>
        </w:rPr>
        <w:t xml:space="preserve">. </w:t>
      </w:r>
      <w:r w:rsidRPr="002E1E78">
        <w:rPr>
          <w:rStyle w:val="StyleUnderline"/>
        </w:rPr>
        <w:t>This should be the proper subject matter of the field of economics – the phenomenon of the production and redistribution of goods and services</w:t>
      </w:r>
      <w:r w:rsidRPr="00EF6970">
        <w:rPr>
          <w:sz w:val="16"/>
        </w:rPr>
        <w:t xml:space="preserve"> (1993: 165). </w:t>
      </w:r>
      <w:proofErr w:type="gramStart"/>
      <w:r w:rsidRPr="00EF6970">
        <w:rPr>
          <w:sz w:val="16"/>
        </w:rPr>
        <w:t>Hence</w:t>
      </w:r>
      <w:proofErr w:type="gramEnd"/>
      <w:r w:rsidRPr="00EF6970">
        <w:rPr>
          <w:sz w:val="16"/>
        </w:rPr>
        <w:t xml:space="preserve"> they argue for a </w:t>
      </w:r>
      <w:r w:rsidRPr="00B20F2F">
        <w:rPr>
          <w:rStyle w:val="Emphasis"/>
        </w:rPr>
        <w:t>refocusing on the ‘provisioning’ of human life</w:t>
      </w:r>
      <w:r w:rsidRPr="00EF6970">
        <w:rPr>
          <w:sz w:val="16"/>
        </w:rPr>
        <w:t xml:space="preserve"> (1993: 135). The editors claim that </w:t>
      </w:r>
      <w:r w:rsidRPr="002E1E78">
        <w:rPr>
          <w:rStyle w:val="StyleUnderline"/>
        </w:rPr>
        <w:t>economic provisioning makes</w:t>
      </w:r>
      <w:r w:rsidRPr="00EF6970">
        <w:rPr>
          <w:sz w:val="16"/>
        </w:rPr>
        <w:t xml:space="preserve"> economics a </w:t>
      </w:r>
      <w:r w:rsidRPr="002E1E78">
        <w:rPr>
          <w:rStyle w:val="StyleUnderline"/>
        </w:rPr>
        <w:t xml:space="preserve">more </w:t>
      </w:r>
      <w:r w:rsidRPr="00B20F2F">
        <w:rPr>
          <w:rStyle w:val="Emphasis"/>
        </w:rPr>
        <w:t>fully human or gender-friendly science than if it</w:t>
      </w:r>
      <w:r w:rsidRPr="002E1E78">
        <w:rPr>
          <w:rStyle w:val="StyleUnderline"/>
        </w:rPr>
        <w:t xml:space="preserve"> </w:t>
      </w:r>
      <w:r w:rsidRPr="00EF6970">
        <w:rPr>
          <w:sz w:val="16"/>
        </w:rPr>
        <w:t xml:space="preserve">were to </w:t>
      </w:r>
      <w:r w:rsidRPr="00B20F2F">
        <w:rPr>
          <w:rStyle w:val="Emphasis"/>
        </w:rPr>
        <w:t>remain exclusively concerned with goods and services</w:t>
      </w:r>
      <w:r w:rsidRPr="002E1E78">
        <w:rPr>
          <w:rStyle w:val="StyleUnderline"/>
        </w:rPr>
        <w:t xml:space="preserve"> traded in the market.</w:t>
      </w:r>
      <w:r w:rsidRPr="00EF6970">
        <w:rPr>
          <w:sz w:val="16"/>
        </w:rPr>
        <w:t xml:space="preserve"> </w:t>
      </w:r>
      <w:r w:rsidRPr="002E1E78">
        <w:rPr>
          <w:rStyle w:val="StyleUnderline"/>
        </w:rPr>
        <w:t xml:space="preserve">It is suggested that this concept of </w:t>
      </w:r>
      <w:r w:rsidRPr="00B20F2F">
        <w:rPr>
          <w:rStyle w:val="Emphasis"/>
        </w:rPr>
        <w:t>‘economic provisioning’</w:t>
      </w:r>
      <w:r w:rsidRPr="002E1E78">
        <w:rPr>
          <w:rStyle w:val="StyleUnderline"/>
        </w:rPr>
        <w:t xml:space="preserve"> </w:t>
      </w:r>
      <w:r w:rsidRPr="00B20F2F">
        <w:rPr>
          <w:rStyle w:val="Emphasis"/>
        </w:rPr>
        <w:t>addresses</w:t>
      </w:r>
      <w:r w:rsidRPr="002E1E78">
        <w:rPr>
          <w:rStyle w:val="StyleUnderline"/>
        </w:rPr>
        <w:t xml:space="preserve"> the </w:t>
      </w:r>
      <w:r w:rsidRPr="00B20F2F">
        <w:rPr>
          <w:rStyle w:val="Emphasis"/>
        </w:rPr>
        <w:t>social reality</w:t>
      </w:r>
      <w:r w:rsidRPr="002E1E78">
        <w:rPr>
          <w:rStyle w:val="StyleUnderline"/>
        </w:rPr>
        <w:t xml:space="preserve"> that women’s economic position differs from the economic reality faced by men.</w:t>
      </w:r>
      <w:r w:rsidRPr="00EF6970">
        <w:rPr>
          <w:sz w:val="16"/>
        </w:rPr>
        <w:t xml:space="preserve"> </w:t>
      </w:r>
      <w:r w:rsidRPr="002E1E78">
        <w:rPr>
          <w:rStyle w:val="StyleUnderline"/>
        </w:rPr>
        <w:t>Hence economic provisioning is held out as a way forward, away from an inadequate definition of economic activity.</w:t>
      </w:r>
      <w:r w:rsidRPr="00EF6970">
        <w:rPr>
          <w:sz w:val="16"/>
        </w:rPr>
        <w:t xml:space="preserve"> The concept of </w:t>
      </w:r>
      <w:r w:rsidRPr="00EF6970">
        <w:rPr>
          <w:rStyle w:val="StyleUnderline"/>
        </w:rPr>
        <w:t>economic provisioning is</w:t>
      </w:r>
      <w:r w:rsidRPr="00EF6970">
        <w:rPr>
          <w:sz w:val="16"/>
        </w:rPr>
        <w:t xml:space="preserve"> offered as a </w:t>
      </w:r>
      <w:r w:rsidRPr="00EF6970">
        <w:rPr>
          <w:rStyle w:val="StyleUnderline"/>
        </w:rPr>
        <w:t>simple alternative</w:t>
      </w:r>
      <w:r w:rsidRPr="00EF6970">
        <w:rPr>
          <w:sz w:val="16"/>
        </w:rPr>
        <w:t xml:space="preserve"> within economics. The more developed argument of the volume lies in its critique of the dominant and traditional focal point within economics. Ferber and Nelson challenge the traditional and dominant presentation and application of neo-classical economics. In essence, they </w:t>
      </w:r>
      <w:r w:rsidRPr="00EF6970">
        <w:rPr>
          <w:rStyle w:val="StyleUnderline"/>
        </w:rPr>
        <w:t>take issue with</w:t>
      </w:r>
      <w:r w:rsidRPr="00EF6970">
        <w:rPr>
          <w:sz w:val="16"/>
        </w:rPr>
        <w:t xml:space="preserve"> the way in which </w:t>
      </w:r>
      <w:r w:rsidRPr="00EF6970">
        <w:rPr>
          <w:rStyle w:val="StyleUnderline"/>
        </w:rPr>
        <w:t>rational choice theory</w:t>
      </w:r>
      <w:r w:rsidRPr="00EF6970">
        <w:rPr>
          <w:sz w:val="16"/>
        </w:rPr>
        <w:t xml:space="preserve"> and the market have variously come to define what economics is all about. They suggest that </w:t>
      </w:r>
      <w:r w:rsidRPr="00EF6970">
        <w:rPr>
          <w:rStyle w:val="StyleUnderline"/>
        </w:rPr>
        <w:t>economic analysis tends to be dominated by assumptions of free individual choice, where individual human action is governed by rational action in the search for optimum rewards and maximum gains</w:t>
      </w:r>
      <w:r w:rsidRPr="00EF6970">
        <w:rPr>
          <w:sz w:val="16"/>
        </w:rPr>
        <w:t xml:space="preserve">. Choice theory has become equal to economic theory. At the macro level this translates, as already noted, into a simplistic preoccupation with the market where goods and services are traded. </w:t>
      </w:r>
      <w:r w:rsidRPr="00EF6970">
        <w:rPr>
          <w:rStyle w:val="StyleUnderline"/>
        </w:rPr>
        <w:t>This feminist critique of economics is a persuasive one and could be superimposed upon the emerging literature on crime and markets, as discussed earlier in the article</w:t>
      </w:r>
      <w:r w:rsidRPr="00EF6970">
        <w:rPr>
          <w:sz w:val="16"/>
        </w:rPr>
        <w:t xml:space="preserve">. However, within that literature a feminist influence and contribution remains largely invisible. </w:t>
      </w:r>
      <w:r w:rsidRPr="00EF6970">
        <w:rPr>
          <w:rStyle w:val="StyleUnderline"/>
        </w:rPr>
        <w:t>Most feminist positions have some measure of disagreement with the assumption that we all make choices in a process of rational optimization</w:t>
      </w:r>
      <w:r w:rsidRPr="00EF6970">
        <w:rPr>
          <w:sz w:val="16"/>
        </w:rPr>
        <w:t xml:space="preserve"> (Ferber and Nelson, 1993: 61). </w:t>
      </w:r>
      <w:r w:rsidRPr="00EF6970">
        <w:rPr>
          <w:rStyle w:val="StyleUnderline"/>
        </w:rPr>
        <w:t xml:space="preserve">Women do not easily or comfortably fit into such disembodied views of how society operates. Women are more likely to identify themselves through family relations than as separate, detached and emotionally disconnected from others. </w:t>
      </w:r>
      <w:r w:rsidRPr="00EF6970">
        <w:rPr>
          <w:sz w:val="16"/>
        </w:rPr>
        <w:t xml:space="preserve">As Ferber and Nelson (1993) conclude, if notions of rational choice are to survive and be useful to feminist economists, </w:t>
      </w:r>
      <w:r w:rsidRPr="00EF6970">
        <w:rPr>
          <w:rStyle w:val="StyleUnderline"/>
        </w:rPr>
        <w:t>different conceptions of rationality are likely to be required</w:t>
      </w:r>
      <w:r w:rsidRPr="00EF6970">
        <w:rPr>
          <w:sz w:val="16"/>
        </w:rPr>
        <w:t xml:space="preserve"> (Ferber and Nelson, 1993: 164).   Conclusion This article has been inspired by my attempts to explore female offending for economic gain and the ensuing problems of defining the economic crimes of women. It has raised many more problematic issues for Davies: Is economic crime a man’s game? 297 criminology and other disciplines than it has satisfied. My original starting point has led to a much more fundamental concern about the uses by criminologists and others of the notion of economic crime and the dilemma of</w:t>
      </w:r>
      <w:r w:rsidRPr="00EF6970">
        <w:rPr>
          <w:rStyle w:val="StyleUnderline"/>
        </w:rPr>
        <w:t xml:space="preserve"> what is ‘economic’</w:t>
      </w:r>
      <w:r w:rsidRPr="00EF6970">
        <w:rPr>
          <w:sz w:val="16"/>
        </w:rPr>
        <w:t xml:space="preserve">. </w:t>
      </w:r>
      <w:proofErr w:type="gramStart"/>
      <w:r w:rsidRPr="00EF6970">
        <w:rPr>
          <w:sz w:val="16"/>
        </w:rPr>
        <w:t>Thus</w:t>
      </w:r>
      <w:proofErr w:type="gramEnd"/>
      <w:r w:rsidRPr="00EF6970">
        <w:rPr>
          <w:sz w:val="16"/>
        </w:rPr>
        <w:t xml:space="preserve"> the article has illustrated </w:t>
      </w:r>
      <w:r w:rsidRPr="00EF6970">
        <w:rPr>
          <w:rStyle w:val="StyleUnderline"/>
        </w:rPr>
        <w:t>the problematics of economic classifications and definitions in criminology</w:t>
      </w:r>
      <w:r w:rsidRPr="00EF6970">
        <w:rPr>
          <w:sz w:val="16"/>
        </w:rPr>
        <w:t xml:space="preserve"> and mounted an argument that suggests </w:t>
      </w:r>
      <w:r w:rsidRPr="00EF6970">
        <w:rPr>
          <w:rStyle w:val="StyleUnderline"/>
        </w:rPr>
        <w:t>the whole notion of the economic, within and outside criminology, demands feminist critique.</w:t>
      </w:r>
      <w:r w:rsidRPr="00EF6970">
        <w:rPr>
          <w:sz w:val="16"/>
        </w:rPr>
        <w:t xml:space="preserve"> There is much to be said for trying to benefit from the lessons already learned in another discipline, and to bring a feminist economist’s influence to bear on how the economic is incorporated into criminology may be one such lesson</w:t>
      </w:r>
      <w:r w:rsidRPr="00EF6970">
        <w:rPr>
          <w:rStyle w:val="StyleUnderline"/>
        </w:rPr>
        <w:t>. If economic categorizations and concepts are to survive as descriptive and analytical devices within criminology and more generally, then feminist economists and feminist theory demands different conceptions of rationality</w:t>
      </w:r>
      <w:r w:rsidRPr="00EF6970">
        <w:rPr>
          <w:sz w:val="16"/>
        </w:rPr>
        <w:t xml:space="preserve">. Some feminist theorizing has questioned what </w:t>
      </w:r>
      <w:proofErr w:type="gramStart"/>
      <w:r w:rsidRPr="00EF6970">
        <w:rPr>
          <w:sz w:val="16"/>
        </w:rPr>
        <w:t>actually constitutes</w:t>
      </w:r>
      <w:proofErr w:type="gramEnd"/>
      <w:r w:rsidRPr="00EF6970">
        <w:rPr>
          <w:sz w:val="16"/>
        </w:rPr>
        <w:t xml:space="preserve"> rational knowledge (</w:t>
      </w:r>
      <w:proofErr w:type="spellStart"/>
      <w:r w:rsidRPr="00EF6970">
        <w:rPr>
          <w:sz w:val="16"/>
        </w:rPr>
        <w:t>Walklate</w:t>
      </w:r>
      <w:proofErr w:type="spellEnd"/>
      <w:r w:rsidRPr="00EF6970">
        <w:rPr>
          <w:sz w:val="16"/>
        </w:rPr>
        <w:t xml:space="preserve">, 2003: 37). </w:t>
      </w:r>
      <w:r w:rsidRPr="00B20F2F">
        <w:rPr>
          <w:rStyle w:val="Emphasis"/>
        </w:rPr>
        <w:t>Allowing a feminist economist’s influence</w:t>
      </w:r>
      <w:r w:rsidRPr="00EF6970">
        <w:rPr>
          <w:rStyle w:val="StyleUnderline"/>
        </w:rPr>
        <w:t xml:space="preserve"> to combine with versions of rationality that are concerned with a more contextual form of reasoning</w:t>
      </w:r>
      <w:r w:rsidRPr="00EF6970">
        <w:rPr>
          <w:sz w:val="16"/>
        </w:rPr>
        <w:t xml:space="preserve">, as suggested by feminist writers Gilligan (1998), Harding (1991) and, within criminology, </w:t>
      </w:r>
      <w:proofErr w:type="spellStart"/>
      <w:r w:rsidRPr="00EF6970">
        <w:rPr>
          <w:sz w:val="16"/>
        </w:rPr>
        <w:t>Walklate</w:t>
      </w:r>
      <w:proofErr w:type="spellEnd"/>
      <w:r w:rsidRPr="00EF6970">
        <w:rPr>
          <w:sz w:val="16"/>
        </w:rPr>
        <w:t xml:space="preserve"> (1995, 2001), </w:t>
      </w:r>
      <w:r w:rsidRPr="00B20F2F">
        <w:rPr>
          <w:rStyle w:val="Emphasis"/>
        </w:rPr>
        <w:t>may provide a path to a gendering of the economy.</w:t>
      </w:r>
      <w:r w:rsidRPr="00EF6970">
        <w:rPr>
          <w:sz w:val="16"/>
        </w:rPr>
        <w:t xml:space="preserve"> </w:t>
      </w:r>
      <w:r w:rsidRPr="00EF6970">
        <w:rPr>
          <w:rStyle w:val="StyleUnderline"/>
        </w:rPr>
        <w:t xml:space="preserve">Conjoining feminist versions of the ‘economic’ with feminist versions of rationality in criminology may offer a new way of </w:t>
      </w:r>
      <w:r w:rsidRPr="00B20F2F">
        <w:rPr>
          <w:rStyle w:val="Emphasis"/>
        </w:rPr>
        <w:t>conceptualizing women’s crime in economic terms and women’s crimes for economic gain.</w:t>
      </w:r>
      <w:r w:rsidRPr="00EF6970">
        <w:rPr>
          <w:sz w:val="16"/>
        </w:rPr>
        <w:t xml:space="preserve"> </w:t>
      </w:r>
      <w:r w:rsidRPr="00EF6970">
        <w:rPr>
          <w:rStyle w:val="StyleUnderline"/>
        </w:rPr>
        <w:t>Hence refocusing the subject matter of the field of economics on the ‘provisioning’ of human life within an overall assessment of women’s position as regards agency and structure is suggested.</w:t>
      </w:r>
      <w:r w:rsidRPr="00EF6970">
        <w:rPr>
          <w:sz w:val="16"/>
        </w:rPr>
        <w:t xml:space="preserve"> Thus, following </w:t>
      </w:r>
      <w:proofErr w:type="spellStart"/>
      <w:r w:rsidRPr="00EF6970">
        <w:rPr>
          <w:sz w:val="16"/>
        </w:rPr>
        <w:t>Walklate</w:t>
      </w:r>
      <w:proofErr w:type="spellEnd"/>
      <w:r w:rsidRPr="00EF6970">
        <w:rPr>
          <w:sz w:val="16"/>
        </w:rPr>
        <w:t>, it may be useful to consider if there is any way in which the 19th century dualisms of male/female, rational/irrational and reason/emotion may be transgressed (</w:t>
      </w:r>
      <w:proofErr w:type="spellStart"/>
      <w:r w:rsidRPr="00EF6970">
        <w:rPr>
          <w:sz w:val="16"/>
        </w:rPr>
        <w:t>Walklate</w:t>
      </w:r>
      <w:proofErr w:type="spellEnd"/>
      <w:r w:rsidRPr="00EF6970">
        <w:rPr>
          <w:sz w:val="16"/>
        </w:rPr>
        <w:t xml:space="preserve">, 2003: 38). Hence </w:t>
      </w:r>
      <w:r w:rsidRPr="00EF6970">
        <w:rPr>
          <w:rStyle w:val="StyleUnderline"/>
        </w:rPr>
        <w:t xml:space="preserve">this article </w:t>
      </w:r>
      <w:r w:rsidRPr="00B20F2F">
        <w:rPr>
          <w:rStyle w:val="Emphasis"/>
        </w:rPr>
        <w:t>demands a critical review of the tendency to dichotomize women’s agency in respect of offending</w:t>
      </w:r>
      <w:r w:rsidRPr="00EF6970">
        <w:rPr>
          <w:rStyle w:val="StyleUnderline"/>
        </w:rPr>
        <w:t>. More specifically, feminist theorizing ought to take up the challenge of explaining the extent to which women are motivated to do crime more for need than greed</w:t>
      </w:r>
      <w:r w:rsidRPr="00EF6970">
        <w:rPr>
          <w:sz w:val="16"/>
        </w:rPr>
        <w:t xml:space="preserve">. </w:t>
      </w:r>
    </w:p>
    <w:p w14:paraId="1DD2D60A" w14:textId="77777777" w:rsidR="00276F17" w:rsidRDefault="00276F17" w:rsidP="00276F17">
      <w:pPr>
        <w:pStyle w:val="Heading3"/>
      </w:pPr>
      <w:r>
        <w:t>1NC---L---Courts/Domestic Law</w:t>
      </w:r>
    </w:p>
    <w:p w14:paraId="3C6A002B" w14:textId="231F5192" w:rsidR="00276F17" w:rsidRPr="009D349D" w:rsidRDefault="00276F17" w:rsidP="00276F17">
      <w:pPr>
        <w:pStyle w:val="Heading4"/>
        <w:rPr>
          <w:sz w:val="20"/>
          <w:szCs w:val="20"/>
        </w:rPr>
      </w:pPr>
      <w:r>
        <w:t xml:space="preserve">Fem IR in judicial systems is the only way to strengthen them impactfully and garner secure solvency        </w:t>
      </w:r>
      <w:r>
        <w:tab/>
      </w:r>
      <w:r w:rsidR="009D349D">
        <w:br/>
      </w:r>
      <w:r>
        <w:t xml:space="preserve">Sage 15 </w:t>
      </w:r>
      <w:r w:rsidRPr="009D349D">
        <w:rPr>
          <w:rStyle w:val="Style13ptBold"/>
          <w:sz w:val="20"/>
          <w:szCs w:val="20"/>
        </w:rPr>
        <w:t xml:space="preserve">(Sage Publications, “The Positivist Study of Gender and International Relations,” January 2015, Nexis University Database, via </w:t>
      </w:r>
      <w:proofErr w:type="spellStart"/>
      <w:r w:rsidRPr="009D349D">
        <w:rPr>
          <w:rStyle w:val="Style13ptBold"/>
          <w:sz w:val="20"/>
          <w:szCs w:val="20"/>
        </w:rPr>
        <w:t>umich</w:t>
      </w:r>
      <w:proofErr w:type="spellEnd"/>
      <w:r w:rsidRPr="009D349D">
        <w:rPr>
          <w:rStyle w:val="Style13ptBold"/>
          <w:sz w:val="20"/>
          <w:szCs w:val="20"/>
        </w:rPr>
        <w:t xml:space="preserve"> library system//Accessed July 17</w:t>
      </w:r>
      <w:r w:rsidRPr="009D349D">
        <w:rPr>
          <w:rStyle w:val="Style13ptBold"/>
          <w:sz w:val="20"/>
          <w:szCs w:val="20"/>
          <w:vertAlign w:val="superscript"/>
        </w:rPr>
        <w:t>th</w:t>
      </w:r>
      <w:r w:rsidRPr="009D349D">
        <w:rPr>
          <w:rStyle w:val="Style13ptBold"/>
          <w:sz w:val="20"/>
          <w:szCs w:val="20"/>
        </w:rPr>
        <w:t xml:space="preserve">, 2024) </w:t>
      </w:r>
      <w:proofErr w:type="spellStart"/>
      <w:r w:rsidRPr="009D349D">
        <w:rPr>
          <w:rStyle w:val="Style13ptBold"/>
          <w:sz w:val="20"/>
          <w:szCs w:val="20"/>
        </w:rPr>
        <w:t>cpsw-sns</w:t>
      </w:r>
      <w:proofErr w:type="spellEnd"/>
    </w:p>
    <w:p w14:paraId="499556D9" w14:textId="77777777" w:rsidR="00276F17" w:rsidRPr="006C0148" w:rsidRDefault="00276F17" w:rsidP="00276F17">
      <w:r w:rsidRPr="0023036A">
        <w:rPr>
          <w:sz w:val="14"/>
        </w:rPr>
        <w:t xml:space="preserve">An important leadership selection issue is the presence of gender quotas. Dozens of countries around the world maintain some form of legislative gender quota, laws aiding the access of women to hold legislative office. Gender quotas improve legislative gender diversity, though sometimes in nuanced ways (Jones 2009; Fallon, Swiss, and </w:t>
      </w:r>
      <w:proofErr w:type="spellStart"/>
      <w:r w:rsidRPr="0023036A">
        <w:rPr>
          <w:sz w:val="14"/>
        </w:rPr>
        <w:t>Viterna</w:t>
      </w:r>
      <w:proofErr w:type="spellEnd"/>
      <w:r w:rsidRPr="0023036A">
        <w:rPr>
          <w:sz w:val="14"/>
        </w:rPr>
        <w:t xml:space="preserve"> 2012). It is possible </w:t>
      </w:r>
      <w:r w:rsidRPr="001617E5">
        <w:rPr>
          <w:rStyle w:val="StyleUnderline"/>
        </w:rPr>
        <w:t>that female legislators elected in the presence of a gender quota might have different conflict attitudes than those elected without a gender quota.</w:t>
      </w:r>
      <w:r>
        <w:rPr>
          <w:rStyle w:val="StyleUnderline"/>
        </w:rPr>
        <w:t xml:space="preserve"> </w:t>
      </w:r>
      <w:r w:rsidRPr="0023036A">
        <w:rPr>
          <w:sz w:val="14"/>
        </w:rPr>
        <w:t xml:space="preserve">A related leadership selection question is whether the </w:t>
      </w:r>
      <w:r w:rsidRPr="0023036A">
        <w:rPr>
          <w:rStyle w:val="StyleUnderline"/>
        </w:rPr>
        <w:t>conflict attitudes of women</w:t>
      </w:r>
      <w:r w:rsidRPr="0023036A">
        <w:rPr>
          <w:sz w:val="14"/>
        </w:rPr>
        <w:t xml:space="preserve"> elected to office </w:t>
      </w:r>
      <w:r w:rsidRPr="0023036A">
        <w:rPr>
          <w:rStyle w:val="StyleUnderline"/>
        </w:rPr>
        <w:t>represent common conflict attitudes of all women</w:t>
      </w:r>
      <w:r w:rsidRPr="0023036A">
        <w:rPr>
          <w:sz w:val="14"/>
        </w:rPr>
        <w:t xml:space="preserve"> or are instead outliers. An electorate preferring a hawkish leader and perceiving that women are unlikely to be as hawkish as men might only select especially hawkish women (Enloe 1989, 6). Some female leaders have behaved hawkishly while in office, including Margaret Thatcher, Golda Meir, Indira Gandhi, and Park Gyun-</w:t>
      </w:r>
      <w:proofErr w:type="spellStart"/>
      <w:r w:rsidRPr="0023036A">
        <w:rPr>
          <w:sz w:val="14"/>
        </w:rPr>
        <w:t>hye</w:t>
      </w:r>
      <w:proofErr w:type="spellEnd"/>
      <w:r w:rsidRPr="0023036A">
        <w:rPr>
          <w:sz w:val="14"/>
        </w:rPr>
        <w:t xml:space="preserve">. There is some suggestive evidence for this selection effect dynamic. For example, Jennifer Lawless (2004) observed that the 9/11 attacks pushed the American electorate to prefer male leadership traits and to be less willing to support qualified female presidential candidates. Using a laboratory experiment, Mirya Holman, Jennifer Merolla, and Elizabeth Zechmeister (2011) found </w:t>
      </w:r>
      <w:r w:rsidRPr="0023036A">
        <w:rPr>
          <w:rStyle w:val="StyleUnderline"/>
        </w:rPr>
        <w:t xml:space="preserve">that higher perceived levels of terrorist threat exacerbated gender stereotypes, including female shortcomings as political leaders, but that </w:t>
      </w:r>
      <w:r w:rsidRPr="0023036A">
        <w:rPr>
          <w:rStyle w:val="Emphasis"/>
        </w:rPr>
        <w:t>female leaders</w:t>
      </w:r>
      <w:r w:rsidRPr="0023036A">
        <w:rPr>
          <w:rStyle w:val="StyleUnderline"/>
        </w:rPr>
        <w:t xml:space="preserve"> perceived as being tough on foreign policy were </w:t>
      </w:r>
      <w:r w:rsidRPr="0023036A">
        <w:rPr>
          <w:rStyle w:val="Emphasis"/>
        </w:rPr>
        <w:t>immune t</w:t>
      </w:r>
      <w:r w:rsidRPr="0023036A">
        <w:rPr>
          <w:rStyle w:val="StyleUnderline"/>
        </w:rPr>
        <w:t>o these increased stereotype effects</w:t>
      </w:r>
      <w:r w:rsidRPr="0023036A">
        <w:rPr>
          <w:sz w:val="14"/>
        </w:rPr>
        <w:t xml:space="preserve">. Perhaps in contrast, Sarah Croco and Gartner (2014) used an experimental design to demonstrate that individuals are not likely to think less of female politicians who change their policy positions during wartime as compared with male politicians who change their policy positions. This is all further suggestion that </w:t>
      </w:r>
      <w:r w:rsidRPr="0023036A">
        <w:rPr>
          <w:rStyle w:val="Emphasis"/>
        </w:rPr>
        <w:t>essentialist assumptions</w:t>
      </w:r>
      <w:r w:rsidRPr="0023036A">
        <w:rPr>
          <w:rStyle w:val="StyleUnderline"/>
        </w:rPr>
        <w:t xml:space="preserve"> within gender/IR research on leadership </w:t>
      </w:r>
      <w:r w:rsidRPr="0023036A">
        <w:rPr>
          <w:rStyle w:val="Emphasis"/>
        </w:rPr>
        <w:t>need to be unpacked.</w:t>
      </w:r>
      <w:r>
        <w:rPr>
          <w:rStyle w:val="Emphasis"/>
        </w:rPr>
        <w:t xml:space="preserve"> </w:t>
      </w:r>
      <w:r w:rsidRPr="0023036A">
        <w:rPr>
          <w:sz w:val="14"/>
        </w:rPr>
        <w:t xml:space="preserve">Second, scholarship </w:t>
      </w:r>
      <w:r w:rsidRPr="0023036A">
        <w:rPr>
          <w:rStyle w:val="StyleUnderline"/>
        </w:rPr>
        <w:t>on gender, leadership, and conflict needs to account for possible strategic interactions, perhaps building on experimental work on the effects of gender on how people play strategic games</w:t>
      </w:r>
      <w:r w:rsidRPr="0023036A">
        <w:rPr>
          <w:sz w:val="14"/>
        </w:rPr>
        <w:t xml:space="preserve"> like prisoner’s dilemma (e.g., Ortmann and </w:t>
      </w:r>
      <w:proofErr w:type="spellStart"/>
      <w:r w:rsidRPr="0023036A">
        <w:rPr>
          <w:sz w:val="14"/>
        </w:rPr>
        <w:t>Tischy</w:t>
      </w:r>
      <w:proofErr w:type="spellEnd"/>
      <w:r w:rsidRPr="0023036A">
        <w:rPr>
          <w:sz w:val="14"/>
        </w:rPr>
        <w:t xml:space="preserve"> 1999). A conventional insight from the literature on interstate conflict is that one side’s willingness to initiate conflict is affected in part by its perception of its potential adversary’s aversion to conflict, as states perceived as having low resolve for conflict might attract more conflict initiation. If women are perceived as conflict-averse, then states led by women may be more likely to be the targets of aggression or may be the targets of higher demands. There is the flavor of this when during the 1971 Bangladesh crisis Pakistani President Yahya Khan remarked that Indian Prime Minister Gandhi “is neither a woman nor a head of state by wanting to be both at once,” and that he hoped to tell her face to face, “Shut up, woman; leave me alone and let my refugees come back” (quoted in Bhatia 1974, 242). North Korea referred to Secretary of State Hillary Clinton as a “minister in a skirt.” Conversely, female leaders acting aggressively or resolutely may be categorized using other gender stereotypes. North Korea decried belligerent actions by the (female) South Korean President Park as a “venomous swish of skirt” (Sang-</w:t>
      </w:r>
      <w:proofErr w:type="spellStart"/>
      <w:r w:rsidRPr="0023036A">
        <w:rPr>
          <w:sz w:val="14"/>
        </w:rPr>
        <w:t>hun</w:t>
      </w:r>
      <w:proofErr w:type="spellEnd"/>
      <w:r w:rsidRPr="0023036A">
        <w:rPr>
          <w:sz w:val="14"/>
        </w:rPr>
        <w:t xml:space="preserve"> 2013). In 1971, President Richard Nixon and National Security Advisor Henry Kissinger repeatedly referred in private to the pro-war Gandhi as a “bitch” (Bass 2013, 252, 255).</w:t>
      </w:r>
      <w:r>
        <w:rPr>
          <w:sz w:val="14"/>
        </w:rPr>
        <w:t xml:space="preserve"> </w:t>
      </w:r>
      <w:r w:rsidRPr="0023036A">
        <w:rPr>
          <w:sz w:val="14"/>
        </w:rPr>
        <w:t xml:space="preserve">Third, </w:t>
      </w:r>
      <w:r w:rsidRPr="0023036A">
        <w:rPr>
          <w:rStyle w:val="StyleUnderline"/>
        </w:rPr>
        <w:t>scholars can continue to explore the causes and effects of gender diversity in other elements of government,</w:t>
      </w:r>
      <w:r w:rsidRPr="0023036A">
        <w:rPr>
          <w:sz w:val="14"/>
        </w:rPr>
        <w:t xml:space="preserve"> beyond national leadership, legislative membership, cabinet membership, and participation in peacekeeping forces and the armed services. Consider four different political/policy posts for which gender diversity might translate into different policy outcomes: </w:t>
      </w:r>
      <w:r w:rsidRPr="0023036A">
        <w:rPr>
          <w:rStyle w:val="StyleUnderline"/>
        </w:rPr>
        <w:t>ambassadors, international judgeships, foreign policy bureaucrats, and central bankers</w:t>
      </w:r>
      <w:r w:rsidRPr="0023036A">
        <w:rPr>
          <w:sz w:val="14"/>
        </w:rPr>
        <w:t xml:space="preserve">. Regarding ambassadors, gender diversity might correlate with variance in negotiating styles and affect the ability of states to signal effectively resolve or willingness to cooperate. Some have speculated that in summer 1990, Saddam Hussein might not have taken seriously the warnings issues by US Ambassador April Glaspie because she was a woman. Others took this farther, including a senior, male, State Department official who said: “We have some lessons to learn. The first is don’t send women as Ambassadors” (quoted in Goldstein 2001, 126). The reverse is that if this stereotype is true, </w:t>
      </w:r>
      <w:r w:rsidRPr="0023036A">
        <w:rPr>
          <w:rStyle w:val="Emphasis"/>
        </w:rPr>
        <w:t>female ambassadors</w:t>
      </w:r>
      <w:r w:rsidRPr="0023036A">
        <w:rPr>
          <w:rStyle w:val="StyleUnderline"/>
        </w:rPr>
        <w:t xml:space="preserve"> might be more effective </w:t>
      </w:r>
      <w:r w:rsidRPr="0023036A">
        <w:rPr>
          <w:rStyle w:val="Emphasis"/>
        </w:rPr>
        <w:t>at reducing tensions and insecurity.</w:t>
      </w:r>
      <w:r w:rsidRPr="0023036A">
        <w:rPr>
          <w:rStyle w:val="StyleUnderline"/>
        </w:rPr>
        <w:t xml:space="preserve"> Regarding judgeships, scholarship on the politics of the </w:t>
      </w:r>
      <w:r w:rsidRPr="0023036A">
        <w:rPr>
          <w:rStyle w:val="Emphasis"/>
        </w:rPr>
        <w:t>American courts</w:t>
      </w:r>
      <w:r w:rsidRPr="0023036A">
        <w:rPr>
          <w:rStyle w:val="StyleUnderline"/>
        </w:rPr>
        <w:t xml:space="preserve"> has explored the possible </w:t>
      </w:r>
      <w:r w:rsidRPr="0023036A">
        <w:rPr>
          <w:rStyle w:val="Emphasis"/>
        </w:rPr>
        <w:t>effects of gender on judicial behavior</w:t>
      </w:r>
      <w:r w:rsidRPr="0023036A">
        <w:rPr>
          <w:sz w:val="14"/>
        </w:rPr>
        <w:t xml:space="preserve"> (Cichowski 2013). </w:t>
      </w:r>
      <w:r w:rsidRPr="0023036A">
        <w:rPr>
          <w:rStyle w:val="StyleUnderline"/>
        </w:rPr>
        <w:t xml:space="preserve">In the </w:t>
      </w:r>
      <w:r w:rsidRPr="0023036A">
        <w:rPr>
          <w:rStyle w:val="Emphasis"/>
        </w:rPr>
        <w:t xml:space="preserve">international setting, gender diversity might affect judicial decision </w:t>
      </w:r>
      <w:r w:rsidRPr="0023036A">
        <w:rPr>
          <w:rStyle w:val="StyleUnderline"/>
        </w:rPr>
        <w:t>making in fora such as the European Court of Human Rights, International Criminal Court, and European Court of Justice. Regarding members of the foreign policy bureaucracy, Anne-Marie Slaughter (2012) famously discussed the role that gender and motherhood plays in the career advancement for individuals working for agencies such as the Departments of State and Defense</w:t>
      </w:r>
      <w:r w:rsidRPr="0023036A">
        <w:rPr>
          <w:sz w:val="14"/>
        </w:rPr>
        <w:t xml:space="preserve">. </w:t>
      </w:r>
      <w:r w:rsidRPr="0023036A">
        <w:rPr>
          <w:rStyle w:val="StyleUnderline"/>
        </w:rPr>
        <w:t>There is a larger literature on gender and organization theory, inclusive of the question of how</w:t>
      </w:r>
      <w:r w:rsidRPr="0023036A">
        <w:rPr>
          <w:rStyle w:val="Emphasis"/>
        </w:rPr>
        <w:t xml:space="preserve"> gender diversity </w:t>
      </w:r>
      <w:r w:rsidRPr="0023036A">
        <w:rPr>
          <w:rStyle w:val="StyleUnderline"/>
        </w:rPr>
        <w:t xml:space="preserve">within an organization </w:t>
      </w:r>
      <w:r w:rsidRPr="0023036A">
        <w:rPr>
          <w:rStyle w:val="Emphasis"/>
        </w:rPr>
        <w:t xml:space="preserve">can affect organizational culture and behavior </w:t>
      </w:r>
      <w:r w:rsidRPr="0023036A">
        <w:rPr>
          <w:sz w:val="14"/>
        </w:rPr>
        <w:t xml:space="preserve">(Acker 1990). Regarding central bankers, women are poorly represented in central banking circles in the advanced industrial world (“The Unsteady March of Diversity” 2013), and the 2013 debate about the nomination of Janet Yellen as the next </w:t>
      </w:r>
      <w:r w:rsidRPr="0023036A">
        <w:rPr>
          <w:rStyle w:val="StyleUnderline"/>
        </w:rPr>
        <w:t xml:space="preserve">US Federal Reserve Chairperson raised questions as to how </w:t>
      </w:r>
      <w:r w:rsidRPr="0023036A">
        <w:rPr>
          <w:rStyle w:val="Emphasis"/>
        </w:rPr>
        <w:t xml:space="preserve">gender </w:t>
      </w:r>
      <w:r w:rsidRPr="0023036A">
        <w:rPr>
          <w:rStyle w:val="StyleUnderline"/>
        </w:rPr>
        <w:t xml:space="preserve">might interact with the selection and behavior of central </w:t>
      </w:r>
      <w:r w:rsidRPr="0023036A">
        <w:rPr>
          <w:rStyle w:val="Emphasis"/>
        </w:rPr>
        <w:t>bank leadership</w:t>
      </w:r>
      <w:r w:rsidRPr="0023036A">
        <w:rPr>
          <w:sz w:val="14"/>
        </w:rPr>
        <w:t xml:space="preserve"> (Applebaum and Lowrey 2013).</w:t>
      </w:r>
      <w:r>
        <w:rPr>
          <w:sz w:val="14"/>
        </w:rPr>
        <w:t xml:space="preserve"> </w:t>
      </w:r>
      <w:r w:rsidRPr="0023036A">
        <w:rPr>
          <w:sz w:val="14"/>
        </w:rPr>
        <w:t xml:space="preserve">Fourth, there is the possibility that issue area might interact with how leader gender affects the willingness to use force. As noted, some public opinion work suggests women are more sensitive to humanitarian crises, and anecdotally humanitarian concerns have sometimes pushed female leaders to support the use of force. Indira Gandhi attacked Pakistan in 1971 because of an escalating humanitarian crisis in East Pakistan (Bass 2013, 88-94). In 1993, US ambassador to the UN Madeline Albright was among the most supportive of American military action to protect Bosnian Serbs, more so than some senior men in the Clinton administration, at one point remarking to a more hesitant General Colin Powell, “What’s the point of having this superb military you’re always talking about if we can’t use it?” (quoted in Powell with Persico 1995, 561). Future positivist work might try to sort out these possible intervening </w:t>
      </w:r>
      <w:proofErr w:type="spellStart"/>
      <w:r w:rsidRPr="0023036A">
        <w:rPr>
          <w:sz w:val="14"/>
        </w:rPr>
        <w:t>effe</w:t>
      </w:r>
      <w:proofErr w:type="spellEnd"/>
    </w:p>
    <w:p w14:paraId="0131ABE3" w14:textId="77777777" w:rsidR="00276F17" w:rsidRPr="00A90C2D" w:rsidRDefault="00276F17" w:rsidP="00276F17">
      <w:pPr>
        <w:pStyle w:val="Heading4"/>
        <w:rPr>
          <w:color w:val="FF0000"/>
        </w:rPr>
      </w:pPr>
      <w:r w:rsidRPr="00A90C2D">
        <w:rPr>
          <w:color w:val="FF0000"/>
        </w:rPr>
        <w:t xml:space="preserve">It’s like you’re being stretched in so </w:t>
      </w:r>
      <w:proofErr w:type="gramStart"/>
      <w:r w:rsidRPr="00A90C2D">
        <w:rPr>
          <w:color w:val="FF0000"/>
        </w:rPr>
        <w:t>many different ways</w:t>
      </w:r>
      <w:proofErr w:type="gramEnd"/>
      <w:r w:rsidRPr="00A90C2D">
        <w:rPr>
          <w:color w:val="FF0000"/>
        </w:rPr>
        <w:t>…</w:t>
      </w:r>
    </w:p>
    <w:p w14:paraId="699BC9E7" w14:textId="77777777" w:rsidR="00276F17" w:rsidRPr="00A90C2D" w:rsidRDefault="00276F17" w:rsidP="00276F17">
      <w:pPr>
        <w:pStyle w:val="Heading4"/>
        <w:rPr>
          <w:color w:val="FF0000"/>
        </w:rPr>
      </w:pPr>
      <w:r w:rsidRPr="00A90C2D">
        <w:rPr>
          <w:color w:val="FF0000"/>
        </w:rPr>
        <w:t xml:space="preserve">I know from </w:t>
      </w:r>
      <w:proofErr w:type="gramStart"/>
      <w:r w:rsidRPr="00A90C2D">
        <w:rPr>
          <w:color w:val="FF0000"/>
        </w:rPr>
        <w:t>experience,</w:t>
      </w:r>
      <w:proofErr w:type="gramEnd"/>
      <w:r w:rsidRPr="00A90C2D">
        <w:rPr>
          <w:color w:val="FF0000"/>
        </w:rPr>
        <w:t xml:space="preserve"> I’ve had to deal with it. </w:t>
      </w:r>
    </w:p>
    <w:p w14:paraId="189D83BB" w14:textId="77777777" w:rsidR="00276F17" w:rsidRPr="004D71CC" w:rsidRDefault="00276F17" w:rsidP="00276F17">
      <w:pPr>
        <w:pStyle w:val="Heading4"/>
      </w:pPr>
      <w:r>
        <w:t xml:space="preserve">While feminist legal theory has some methods of resistance, it </w:t>
      </w:r>
      <w:proofErr w:type="gramStart"/>
      <w:r>
        <w:t>isn’t able to</w:t>
      </w:r>
      <w:proofErr w:type="gramEnd"/>
      <w:r>
        <w:t xml:space="preserve"> fully actualize its goals because it isn’t able to reach true intersectional methods of thought – by observing the roles of minority, single mothers, we can begin to recognize the discourse in the legal system</w:t>
      </w:r>
    </w:p>
    <w:p w14:paraId="6DD34F95" w14:textId="77777777" w:rsidR="00276F17" w:rsidRPr="009D56CB" w:rsidRDefault="00276F17" w:rsidP="00276F17">
      <w:pPr>
        <w:rPr>
          <w:rStyle w:val="Style13ptBold"/>
        </w:rPr>
      </w:pPr>
      <w:r>
        <w:rPr>
          <w:rStyle w:val="Style13ptBold"/>
        </w:rPr>
        <w:t xml:space="preserve">Huda 1 </w:t>
      </w:r>
      <w:r w:rsidRPr="009D56CB">
        <w:rPr>
          <w:color w:val="000000"/>
          <w:shd w:val="clear" w:color="auto" w:fill="FFFFFF"/>
        </w:rPr>
        <w:t>*Associate, Foley &amp; Lardner, Washington, D.C.; B.A. and J.D., Georgetown University; M.Phil. in English Literature, Oxford (U.K.). During law school, I worked as a legal intern for the Women's Rights Project at Human Rights Watch, Washington, D.C.</w:t>
      </w:r>
      <w:r>
        <w:rPr>
          <w:color w:val="000000"/>
        </w:rPr>
        <w:t xml:space="preserve"> (Parvin R., “</w:t>
      </w:r>
      <w:r w:rsidRPr="009D56CB">
        <w:rPr>
          <w:color w:val="000000"/>
          <w:shd w:val="clear" w:color="auto" w:fill="FFFFFF"/>
        </w:rPr>
        <w:t>ARTICLE: SINGLED OUT: A CRITIQUE OF THE REPRESENTATION OF SINGLE MOTHERHOOD IN WELFARE DISCOURSE</w:t>
      </w:r>
      <w:r>
        <w:rPr>
          <w:color w:val="000000"/>
          <w:shd w:val="clear" w:color="auto" w:fill="FFFFFF"/>
        </w:rPr>
        <w:t>”</w:t>
      </w:r>
      <w:r w:rsidRPr="009D56CB">
        <w:rPr>
          <w:color w:val="000000"/>
          <w:bdr w:val="none" w:sz="0" w:space="0" w:color="auto" w:frame="1"/>
          <w:shd w:val="clear" w:color="auto" w:fill="FFFFFF"/>
        </w:rPr>
        <w:t xml:space="preserve">, </w:t>
      </w:r>
      <w:r w:rsidRPr="009D56CB">
        <w:rPr>
          <w:i/>
          <w:iCs/>
          <w:color w:val="000000"/>
          <w:bdr w:val="none" w:sz="0" w:space="0" w:color="auto" w:frame="1"/>
          <w:shd w:val="clear" w:color="auto" w:fill="FFFFFF"/>
        </w:rPr>
        <w:t>7 Wm. &amp; Mary J. of Women &amp; L. 341</w:t>
      </w:r>
      <w:r>
        <w:rPr>
          <w:i/>
          <w:iCs/>
          <w:color w:val="000000"/>
          <w:bdr w:val="none" w:sz="0" w:space="0" w:color="auto" w:frame="1"/>
          <w:shd w:val="clear" w:color="auto" w:fill="FFFFFF"/>
        </w:rPr>
        <w:t xml:space="preserve">, </w:t>
      </w:r>
      <w:r>
        <w:rPr>
          <w:color w:val="000000"/>
          <w:bdr w:val="none" w:sz="0" w:space="0" w:color="auto" w:frame="1"/>
          <w:shd w:val="clear" w:color="auto" w:fill="FFFFFF"/>
        </w:rPr>
        <w:t xml:space="preserve">Winter 2001, </w:t>
      </w:r>
      <w:proofErr w:type="spellStart"/>
      <w:r>
        <w:rPr>
          <w:color w:val="000000"/>
          <w:bdr w:val="none" w:sz="0" w:space="0" w:color="auto" w:frame="1"/>
          <w:shd w:val="clear" w:color="auto" w:fill="FFFFFF"/>
        </w:rPr>
        <w:t>NexisUni</w:t>
      </w:r>
      <w:proofErr w:type="spellEnd"/>
      <w:r>
        <w:rPr>
          <w:color w:val="000000"/>
          <w:bdr w:val="none" w:sz="0" w:space="0" w:color="auto" w:frame="1"/>
          <w:shd w:val="clear" w:color="auto" w:fill="FFFFFF"/>
        </w:rPr>
        <w:t xml:space="preserve"> via University of Michigan Library System, DOA: 7/15/24)//LFS – LMH </w:t>
      </w:r>
    </w:p>
    <w:p w14:paraId="5EA0FF3D" w14:textId="77777777" w:rsidR="00276F17" w:rsidRPr="007B0D03" w:rsidRDefault="00276F17" w:rsidP="00276F17">
      <w:pPr>
        <w:rPr>
          <w:u w:val="single"/>
        </w:rPr>
      </w:pPr>
      <w:r w:rsidRPr="007B0D03">
        <w:rPr>
          <w:u w:val="single"/>
        </w:rPr>
        <w:t xml:space="preserve">Suppose you </w:t>
      </w:r>
      <w:proofErr w:type="gramStart"/>
      <w:r w:rsidRPr="007B0D03">
        <w:rPr>
          <w:u w:val="single"/>
        </w:rPr>
        <w:t>have to</w:t>
      </w:r>
      <w:proofErr w:type="gramEnd"/>
      <w:r w:rsidRPr="007B0D03">
        <w:rPr>
          <w:u w:val="single"/>
        </w:rPr>
        <w:t xml:space="preserve"> go up to </w:t>
      </w:r>
      <w:proofErr w:type="gramStart"/>
      <w:r w:rsidRPr="007B0D03">
        <w:rPr>
          <w:u w:val="single"/>
        </w:rPr>
        <w:t>the school</w:t>
      </w:r>
      <w:proofErr w:type="gramEnd"/>
      <w:r w:rsidRPr="007B0D03">
        <w:rPr>
          <w:u w:val="single"/>
        </w:rPr>
        <w:t>. You've got to be a full-time mother, then you've got to be a breadwinner, then you've got to be a nursemaid and you've just got to always be there. It's like you're being stretched so many different ways</w:t>
      </w:r>
      <w:proofErr w:type="gramStart"/>
      <w:r w:rsidRPr="007B0D03">
        <w:rPr>
          <w:u w:val="single"/>
        </w:rPr>
        <w:t>. . . .</w:t>
      </w:r>
      <w:proofErr w:type="gramEnd"/>
    </w:p>
    <w:p w14:paraId="616CA797" w14:textId="77777777" w:rsidR="00276F17" w:rsidRPr="007B0D03" w:rsidRDefault="00276F17" w:rsidP="00276F17">
      <w:pPr>
        <w:rPr>
          <w:u w:val="single"/>
        </w:rPr>
      </w:pPr>
      <w:r w:rsidRPr="007B0D03">
        <w:rPr>
          <w:u w:val="single"/>
        </w:rPr>
        <w:t xml:space="preserve">I know from my experience. I've had to deal with it. I would get </w:t>
      </w:r>
      <w:proofErr w:type="gramStart"/>
      <w:r w:rsidRPr="007B0D03">
        <w:rPr>
          <w:u w:val="single"/>
        </w:rPr>
        <w:t>depressed</w:t>
      </w:r>
      <w:proofErr w:type="gramEnd"/>
      <w:r w:rsidRPr="007B0D03">
        <w:rPr>
          <w:u w:val="single"/>
        </w:rPr>
        <w:t xml:space="preserve"> and I would withdraw. Somehow, you can even feel like you're not even a part of society because you're standing there looking at the American Dream and you feel like it's passing you over. Just the basics. To pay rent, to buy the food and to make sure your kids have decent clothing so they can go to school and look like they belong to somebody. You don't always have that when you're working. </w:t>
      </w:r>
      <w:bookmarkStart w:id="0" w:name="footnoterefdef"/>
      <w:r w:rsidRPr="007B0D03">
        <w:rPr>
          <w:u w:val="single"/>
        </w:rPr>
        <w:t>1</w:t>
      </w:r>
    </w:p>
    <w:p w14:paraId="2066434B" w14:textId="77777777" w:rsidR="00276F17" w:rsidRPr="007B0D03" w:rsidRDefault="00276F17" w:rsidP="00276F17">
      <w:pPr>
        <w:rPr>
          <w:sz w:val="16"/>
          <w:szCs w:val="16"/>
        </w:rPr>
      </w:pPr>
      <w:r w:rsidRPr="007B0D03">
        <w:rPr>
          <w:sz w:val="16"/>
          <w:szCs w:val="16"/>
        </w:rPr>
        <w:t>I. Introduction</w:t>
      </w:r>
    </w:p>
    <w:p w14:paraId="0E305C41" w14:textId="77777777" w:rsidR="00276F17" w:rsidRPr="007B0D03" w:rsidRDefault="00276F17" w:rsidP="00276F17">
      <w:pPr>
        <w:rPr>
          <w:sz w:val="16"/>
          <w:szCs w:val="16"/>
        </w:rPr>
      </w:pPr>
      <w:r w:rsidRPr="007B0D03">
        <w:rPr>
          <w:sz w:val="16"/>
          <w:szCs w:val="16"/>
        </w:rPr>
        <w:t>In August 1996, President Clinton enacted the Personal Responsibility and Work Opportunity Reconciliation Act of 1996 (PRWORA), 2 a reform that "end[ed] welfare as we know it." 3 A measure aimed at curing the "pathology" of dependence on government support, the act purported to "convert . . . welfare into a helping hand, rather than a handout." 4 While the Act's preamble and legislative history admirably celebrate self-sufficiency and a strong work ethic, its specific provisions communicate messages concerning morality, behavior and "deserving" and "undeserving" welfare recipients. PRWORA represents the tradition and commitment of welfare policy writers to the "</w:t>
      </w:r>
      <w:proofErr w:type="spellStart"/>
      <w:r w:rsidRPr="007B0D03">
        <w:rPr>
          <w:sz w:val="16"/>
          <w:szCs w:val="16"/>
        </w:rPr>
        <w:t>preserv</w:t>
      </w:r>
      <w:proofErr w:type="spellEnd"/>
      <w:r w:rsidRPr="007B0D03">
        <w:rPr>
          <w:sz w:val="16"/>
          <w:szCs w:val="16"/>
        </w:rPr>
        <w:t>[</w:t>
      </w:r>
      <w:proofErr w:type="spellStart"/>
      <w:r w:rsidRPr="007B0D03">
        <w:rPr>
          <w:sz w:val="16"/>
          <w:szCs w:val="16"/>
        </w:rPr>
        <w:t>ation</w:t>
      </w:r>
      <w:proofErr w:type="spellEnd"/>
      <w:r w:rsidRPr="007B0D03">
        <w:rPr>
          <w:sz w:val="16"/>
          <w:szCs w:val="16"/>
        </w:rPr>
        <w:t>] of the moral order- the work ethic and family, gender, race, and ethnic relations." 5  [*342]  Welfare policy historically has been deployed as a "set of symbols that convey what behaviors are virtuous and what are deviant." 6 In overtly condemnatory and punitive terms, PRWORA stigmatizes dependence and ascribes moral fault to one particular group: poor single mothers. 7 Ignoring the realities that poor single mothers face as they struggle with caretaking and employment responsibilities, PRWORA imposes strict time limits and stringent work requirements in the name of "family values" and "independence." 8</w:t>
      </w:r>
      <w:bookmarkEnd w:id="0"/>
    </w:p>
    <w:p w14:paraId="704FF271" w14:textId="77777777" w:rsidR="00276F17" w:rsidRPr="007B0D03" w:rsidRDefault="00276F17" w:rsidP="00276F17">
      <w:pPr>
        <w:rPr>
          <w:sz w:val="16"/>
          <w:szCs w:val="16"/>
        </w:rPr>
      </w:pPr>
      <w:r w:rsidRPr="007B0D03">
        <w:rPr>
          <w:u w:val="single"/>
        </w:rPr>
        <w:t>Feminist legal theory provides a useful means of examining the representation of single mothers in welfare discourse and suggests constructive ways to rethink common understandings of independence, employment and responsibility. This Article will explore the status of single motherhood in relationship to welfare policy through four models: liberal </w:t>
      </w:r>
      <w:r w:rsidRPr="007B0D03">
        <w:rPr>
          <w:rFonts w:eastAsiaTheme="majorEastAsia"/>
          <w:u w:val="single"/>
        </w:rPr>
        <w:t>feminism</w:t>
      </w:r>
      <w:r w:rsidRPr="007B0D03">
        <w:rPr>
          <w:u w:val="single"/>
        </w:rPr>
        <w:t>, radical </w:t>
      </w:r>
      <w:r w:rsidRPr="007B0D03">
        <w:rPr>
          <w:rFonts w:eastAsiaTheme="majorEastAsia"/>
          <w:u w:val="single"/>
        </w:rPr>
        <w:t>feminism</w:t>
      </w:r>
      <w:r w:rsidRPr="007B0D03">
        <w:rPr>
          <w:u w:val="single"/>
        </w:rPr>
        <w:t>, cultural </w:t>
      </w:r>
      <w:r w:rsidRPr="007B0D03">
        <w:rPr>
          <w:rFonts w:eastAsiaTheme="majorEastAsia"/>
          <w:u w:val="single"/>
        </w:rPr>
        <w:t>feminism</w:t>
      </w:r>
      <w:r w:rsidRPr="007B0D03">
        <w:rPr>
          <w:u w:val="single"/>
        </w:rPr>
        <w:t> and </w:t>
      </w:r>
      <w:r w:rsidRPr="007B0D03">
        <w:rPr>
          <w:rFonts w:eastAsiaTheme="majorEastAsia"/>
          <w:u w:val="single"/>
        </w:rPr>
        <w:t>intersectional</w:t>
      </w:r>
      <w:r w:rsidRPr="007B0D03">
        <w:rPr>
          <w:u w:val="single"/>
        </w:rPr>
        <w:t> </w:t>
      </w:r>
      <w:r w:rsidRPr="007B0D03">
        <w:rPr>
          <w:rFonts w:eastAsiaTheme="majorEastAsia"/>
          <w:u w:val="single"/>
        </w:rPr>
        <w:t>feminism</w:t>
      </w:r>
      <w:r w:rsidRPr="007B0D03">
        <w:rPr>
          <w:u w:val="single"/>
        </w:rPr>
        <w:t xml:space="preserve">. </w:t>
      </w:r>
      <w:r w:rsidRPr="007B0D03">
        <w:rPr>
          <w:sz w:val="16"/>
          <w:szCs w:val="16"/>
        </w:rPr>
        <w:t>As a starting point, it will trace the key elements of PRWORA that have an adverse impact on single mothers and briefly discuss the stigmatization of single mothers in welfare discourse. The argument will primarily employ the four theoretical models to assess the strengths and weaknesses of welfare policy writers in ameliorating the position of single mothers, and to consider practical and just alternatives to PRWORA's provisions.</w:t>
      </w:r>
    </w:p>
    <w:p w14:paraId="4614C82B" w14:textId="77777777" w:rsidR="00276F17" w:rsidRPr="007B0D03" w:rsidRDefault="00276F17" w:rsidP="00276F17">
      <w:pPr>
        <w:rPr>
          <w:u w:val="single"/>
        </w:rPr>
      </w:pPr>
      <w:r w:rsidRPr="007B0D03">
        <w:rPr>
          <w:sz w:val="16"/>
          <w:szCs w:val="16"/>
        </w:rPr>
        <w:t xml:space="preserve">Although emphasizing different concerns, each model examines the debilitating </w:t>
      </w:r>
      <w:proofErr w:type="gramStart"/>
      <w:r w:rsidRPr="007B0D03">
        <w:rPr>
          <w:sz w:val="16"/>
          <w:szCs w:val="16"/>
        </w:rPr>
        <w:t>manner in which</w:t>
      </w:r>
      <w:proofErr w:type="gramEnd"/>
      <w:r w:rsidRPr="007B0D03">
        <w:rPr>
          <w:sz w:val="16"/>
          <w:szCs w:val="16"/>
        </w:rPr>
        <w:t xml:space="preserve"> welfare policy constructs poor single motherhood and exposes the normative vision that underpins the valorization of marriage and "self-sufficiency." </w:t>
      </w:r>
      <w:r w:rsidRPr="007B0D03">
        <w:rPr>
          <w:u w:val="single"/>
        </w:rPr>
        <w:t xml:space="preserve">A liberal feminist reading challenges welfare policy's infringements on women's autonomy and exercise of choice, particularly in the context of reproductive decisions. From a radical feminist perspective, welfare policy reflects a systemic, gendered power imbalance and hierarchy in which women are relegated to subordinate economic and social positions. PRWORA obfuscates this imbalance and punishes poor women for their failure to function successfully and "independently" as economic actors. The cultural feminist </w:t>
      </w:r>
      <w:proofErr w:type="gramStart"/>
      <w:r w:rsidRPr="007B0D03">
        <w:rPr>
          <w:u w:val="single"/>
        </w:rPr>
        <w:t>approach  [</w:t>
      </w:r>
      <w:proofErr w:type="gramEnd"/>
      <w:r w:rsidRPr="007B0D03">
        <w:rPr>
          <w:u w:val="single"/>
        </w:rPr>
        <w:t>*343]  acknowledges this power imbalance and presents an affirmative model for the valorization of women's dependency labor. It seeks to transform the contours of the welfare debate through a philosophical understanding of human relationships as fundamentally interconnected and interdependent. Finally, the </w:t>
      </w:r>
      <w:r w:rsidRPr="007B0D03">
        <w:rPr>
          <w:rFonts w:eastAsiaTheme="majorEastAsia"/>
          <w:u w:val="single"/>
        </w:rPr>
        <w:t>intersectional</w:t>
      </w:r>
      <w:r w:rsidRPr="007B0D03">
        <w:rPr>
          <w:u w:val="single"/>
        </w:rPr>
        <w:t> feminist approach concentrates on minority women, the most critical group of single mothers. This approach also brings to the foreground the marginalization of race issues in the liberal, radical and cultural feminist models.</w:t>
      </w:r>
    </w:p>
    <w:p w14:paraId="265001D9" w14:textId="77777777" w:rsidR="00276F17" w:rsidRDefault="00276F17" w:rsidP="00276F17">
      <w:pPr>
        <w:rPr>
          <w:u w:val="single"/>
        </w:rPr>
      </w:pPr>
      <w:r w:rsidRPr="007B0D03">
        <w:rPr>
          <w:u w:val="single"/>
        </w:rPr>
        <w:t xml:space="preserve">The unique needs of minority mothers and the pervasive realities of racism challenge the possibility of alliances among feminists of different perspectives to improve the condition of poor single mothers. </w:t>
      </w:r>
      <w:proofErr w:type="gramStart"/>
      <w:r w:rsidRPr="007B0D03">
        <w:rPr>
          <w:u w:val="single"/>
        </w:rPr>
        <w:t>In light of</w:t>
      </w:r>
      <w:proofErr w:type="gramEnd"/>
      <w:r w:rsidRPr="007B0D03">
        <w:rPr>
          <w:u w:val="single"/>
        </w:rPr>
        <w:t xml:space="preserve"> these feminist models, reform of the low-wage labor market and a revitalized characterization of the work ethic and the value of caretaking would provide a blueprint for a welfare policy that is sensitive to the concerns of poor single mothers.</w:t>
      </w:r>
    </w:p>
    <w:p w14:paraId="585B3778" w14:textId="6D08C03F" w:rsidR="000219C2" w:rsidRDefault="000219C2" w:rsidP="000219C2">
      <w:pPr>
        <w:pStyle w:val="Heading3"/>
      </w:pPr>
      <w:r>
        <w:t>1NC---</w:t>
      </w:r>
      <w:r w:rsidR="00512F98">
        <w:t>L</w:t>
      </w:r>
      <w:r w:rsidR="00AA40E3">
        <w:t>+A</w:t>
      </w:r>
      <w:r w:rsidR="00512F98">
        <w:t>---</w:t>
      </w:r>
      <w:r>
        <w:t>Democratic Peace Theory</w:t>
      </w:r>
    </w:p>
    <w:p w14:paraId="3E6BDDD8" w14:textId="77777777" w:rsidR="000219C2" w:rsidRDefault="000219C2" w:rsidP="000219C2">
      <w:pPr>
        <w:pStyle w:val="Heading4"/>
      </w:pPr>
      <w:r>
        <w:t xml:space="preserve">Democratic peace theory is flawed – the use of a rights-based ethic assumes the government is “responsible” for peace rather than the people </w:t>
      </w:r>
    </w:p>
    <w:p w14:paraId="3A6A3175" w14:textId="269A0F73" w:rsidR="000219C2" w:rsidRPr="009B0A9E" w:rsidRDefault="000219C2" w:rsidP="000219C2">
      <w:r w:rsidRPr="00F364B0">
        <w:rPr>
          <w:rFonts w:eastAsiaTheme="majorEastAsia" w:cstheme="majorBidi"/>
          <w:b/>
          <w:iCs/>
          <w:sz w:val="26"/>
        </w:rPr>
        <w:t>Allison 02</w:t>
      </w:r>
      <w:r>
        <w:t xml:space="preserve">, Juliann Emmons Allison, “Peace among Friends: A Feminist Interpretation of the “Democratic Peace,”” Accessed through Wiley Online Library, </w:t>
      </w:r>
      <w:proofErr w:type="gramStart"/>
      <w:r>
        <w:t>Published</w:t>
      </w:r>
      <w:proofErr w:type="gramEnd"/>
      <w:r>
        <w:t>:</w:t>
      </w:r>
      <w:r w:rsidRPr="00F364B0">
        <w:t xml:space="preserve"> 17 December 2002</w:t>
      </w:r>
      <w:r>
        <w:t xml:space="preserve">, </w:t>
      </w:r>
      <w:r w:rsidRPr="00722ED3">
        <w:t xml:space="preserve">PEACE &amp; CHANGE, Vol. 26, No. 2, </w:t>
      </w:r>
      <w:r>
        <w:t xml:space="preserve">Pg 204-209, </w:t>
      </w:r>
      <w:r w:rsidRPr="00722ED3">
        <w:t>April 2001 © 2001 Peace History Society and Consortium on Peace Research, Education, and Developmen</w:t>
      </w:r>
      <w:r>
        <w:t xml:space="preserve">t Accessed 7/13/2024 II Norah (Allison - </w:t>
      </w:r>
      <w:r w:rsidRPr="00722ED3">
        <w:t>Assistant Professor of Political Science, University of California, Riverside</w:t>
      </w:r>
      <w:r>
        <w:t>)</w:t>
      </w:r>
    </w:p>
    <w:p w14:paraId="16F81A11" w14:textId="77777777" w:rsidR="000219C2" w:rsidRDefault="000219C2" w:rsidP="000219C2">
      <w:pPr>
        <w:rPr>
          <w:u w:val="single"/>
        </w:rPr>
      </w:pPr>
      <w:r w:rsidRPr="009E1093">
        <w:rPr>
          <w:sz w:val="16"/>
        </w:rPr>
        <w:t xml:space="preserve">That </w:t>
      </w:r>
      <w:r w:rsidRPr="009B0A9E">
        <w:rPr>
          <w:u w:val="single"/>
        </w:rPr>
        <w:t xml:space="preserve">democracies, </w:t>
      </w:r>
      <w:r w:rsidRPr="009E1093">
        <w:rPr>
          <w:sz w:val="16"/>
        </w:rPr>
        <w:t xml:space="preserve">though </w:t>
      </w:r>
      <w:r w:rsidRPr="009B0A9E">
        <w:rPr>
          <w:u w:val="single"/>
        </w:rPr>
        <w:t>just as belligerent as non-democracies, are</w:t>
      </w:r>
      <w:r w:rsidRPr="009E1093">
        <w:rPr>
          <w:sz w:val="16"/>
        </w:rPr>
        <w:t xml:space="preserve"> </w:t>
      </w:r>
      <w:r w:rsidRPr="009B0A9E">
        <w:rPr>
          <w:u w:val="single"/>
        </w:rPr>
        <w:t xml:space="preserve">unlikely to fight one another is practically law in the study of international relations. Yet </w:t>
      </w:r>
      <w:r w:rsidRPr="009E1093">
        <w:rPr>
          <w:sz w:val="16"/>
        </w:rPr>
        <w:t xml:space="preserve">prevailing liberal </w:t>
      </w:r>
      <w:r w:rsidRPr="009B0A9E">
        <w:rPr>
          <w:u w:val="single"/>
        </w:rPr>
        <w:t>explanations for</w:t>
      </w:r>
      <w:r w:rsidRPr="009E1093">
        <w:rPr>
          <w:sz w:val="16"/>
        </w:rPr>
        <w:t xml:space="preserve"> this </w:t>
      </w:r>
      <w:r w:rsidRPr="009B0A9E">
        <w:rPr>
          <w:b/>
          <w:bCs/>
          <w:u w:val="single"/>
        </w:rPr>
        <w:t>democratic peace</w:t>
      </w:r>
      <w:r w:rsidRPr="009E1093">
        <w:rPr>
          <w:sz w:val="16"/>
        </w:rPr>
        <w:t xml:space="preserve">, which focus primarily on democratic political institutions and culture, </w:t>
      </w:r>
      <w:r w:rsidRPr="009B0A9E">
        <w:rPr>
          <w:u w:val="single"/>
        </w:rPr>
        <w:t>remain incomplete.</w:t>
      </w:r>
      <w:r w:rsidRPr="009E1093">
        <w:rPr>
          <w:sz w:val="16"/>
        </w:rPr>
        <w:t xml:space="preserve"> Most importantly, </w:t>
      </w:r>
      <w:r w:rsidRPr="009B0A9E">
        <w:rPr>
          <w:u w:val="single"/>
        </w:rPr>
        <w:t xml:space="preserve">these explanations </w:t>
      </w:r>
      <w:r w:rsidRPr="009B0A9E">
        <w:rPr>
          <w:b/>
          <w:bCs/>
          <w:u w:val="single"/>
        </w:rPr>
        <w:t>emphasize a rights-based ethic</w:t>
      </w:r>
      <w:r w:rsidRPr="009B0A9E">
        <w:rPr>
          <w:u w:val="single"/>
        </w:rPr>
        <w:t xml:space="preserve">, which </w:t>
      </w:r>
      <w:r w:rsidRPr="009B0A9E">
        <w:rPr>
          <w:b/>
          <w:bCs/>
          <w:u w:val="single"/>
        </w:rPr>
        <w:t>has</w:t>
      </w:r>
      <w:r w:rsidRPr="009B0A9E">
        <w:rPr>
          <w:u w:val="single"/>
        </w:rPr>
        <w:t xml:space="preserve"> significantly </w:t>
      </w:r>
      <w:r w:rsidRPr="009B0A9E">
        <w:rPr>
          <w:b/>
          <w:bCs/>
          <w:u w:val="single"/>
        </w:rPr>
        <w:t>limited our comprehension of the link between domestic politics and international relations to empirical generalizations</w:t>
      </w:r>
      <w:r w:rsidRPr="009E1093">
        <w:rPr>
          <w:sz w:val="16"/>
        </w:rPr>
        <w:t xml:space="preserve">. </w:t>
      </w:r>
      <w:r w:rsidRPr="009B0A9E">
        <w:rPr>
          <w:u w:val="single"/>
        </w:rPr>
        <w:t>International relationships</w:t>
      </w:r>
      <w:r w:rsidRPr="009E1093">
        <w:rPr>
          <w:sz w:val="16"/>
        </w:rPr>
        <w:t xml:space="preserve">, however, are intrinsically interdependent and therefore thoroughly knowable </w:t>
      </w:r>
      <w:r w:rsidRPr="009B0A9E">
        <w:rPr>
          <w:u w:val="single"/>
        </w:rPr>
        <w:t>only in the context in which they occur and are experienced</w:t>
      </w:r>
      <w:r w:rsidRPr="009E1093">
        <w:rPr>
          <w:sz w:val="16"/>
        </w:rPr>
        <w:t xml:space="preserve">. In this article I interpret the “democratic peace” as a single thread, albeit a highly visible and important one, in the dense fabric of international relations. More specifically, I enlarge the context in which domestic politics is connected to international relations to include the </w:t>
      </w:r>
      <w:r w:rsidRPr="009B0A9E">
        <w:rPr>
          <w:b/>
          <w:bCs/>
          <w:u w:val="single"/>
        </w:rPr>
        <w:t>politics of care</w:t>
      </w:r>
      <w:r w:rsidRPr="009E1093">
        <w:rPr>
          <w:sz w:val="16"/>
        </w:rPr>
        <w:t>—</w:t>
      </w:r>
      <w:r w:rsidRPr="009B0A9E">
        <w:rPr>
          <w:u w:val="single"/>
        </w:rPr>
        <w:t xml:space="preserve">itself a practice that </w:t>
      </w:r>
      <w:r w:rsidRPr="009B0A9E">
        <w:rPr>
          <w:b/>
          <w:bCs/>
          <w:u w:val="single"/>
        </w:rPr>
        <w:t>is</w:t>
      </w:r>
      <w:r w:rsidRPr="009B0A9E">
        <w:rPr>
          <w:u w:val="single"/>
        </w:rPr>
        <w:t xml:space="preserve"> usually understood to be private, i.e.</w:t>
      </w:r>
      <w:proofErr w:type="gramStart"/>
      <w:r w:rsidRPr="009B0A9E">
        <w:rPr>
          <w:u w:val="single"/>
        </w:rPr>
        <w:t>, particular, often</w:t>
      </w:r>
      <w:proofErr w:type="gramEnd"/>
      <w:r w:rsidRPr="009B0A9E">
        <w:rPr>
          <w:u w:val="single"/>
        </w:rPr>
        <w:t xml:space="preserve"> </w:t>
      </w:r>
      <w:r w:rsidRPr="009B0A9E">
        <w:rPr>
          <w:b/>
          <w:bCs/>
          <w:u w:val="single"/>
        </w:rPr>
        <w:t>emotional, and contextually moral</w:t>
      </w:r>
      <w:r w:rsidRPr="009E1093">
        <w:rPr>
          <w:sz w:val="16"/>
        </w:rPr>
        <w:t xml:space="preserve">. </w:t>
      </w:r>
      <w:r w:rsidRPr="009B0A9E">
        <w:rPr>
          <w:b/>
          <w:bCs/>
          <w:u w:val="single"/>
        </w:rPr>
        <w:t>The result is a</w:t>
      </w:r>
      <w:r w:rsidRPr="009E1093">
        <w:rPr>
          <w:sz w:val="16"/>
        </w:rPr>
        <w:t xml:space="preserve"> </w:t>
      </w:r>
      <w:r w:rsidRPr="009B0A9E">
        <w:rPr>
          <w:u w:val="single"/>
        </w:rPr>
        <w:t xml:space="preserve">more </w:t>
      </w:r>
      <w:r w:rsidRPr="009B0A9E">
        <w:rPr>
          <w:b/>
          <w:bCs/>
          <w:u w:val="single"/>
        </w:rPr>
        <w:t>refined understanding</w:t>
      </w:r>
      <w:r w:rsidRPr="009B0A9E">
        <w:rPr>
          <w:u w:val="single"/>
        </w:rPr>
        <w:t xml:space="preserve"> of the conditions for </w:t>
      </w:r>
      <w:r w:rsidRPr="009B0A9E">
        <w:rPr>
          <w:b/>
          <w:bCs/>
          <w:u w:val="single"/>
        </w:rPr>
        <w:t>peace</w:t>
      </w:r>
      <w:r w:rsidRPr="009B0A9E">
        <w:rPr>
          <w:u w:val="single"/>
        </w:rPr>
        <w:t xml:space="preserve"> </w:t>
      </w:r>
      <w:r w:rsidRPr="009B0A9E">
        <w:rPr>
          <w:b/>
          <w:bCs/>
          <w:u w:val="single"/>
        </w:rPr>
        <w:t>among all nations—democratic or not</w:t>
      </w:r>
      <w:r w:rsidRPr="009B0A9E">
        <w:rPr>
          <w:u w:val="single"/>
        </w:rPr>
        <w:t>.</w:t>
      </w:r>
    </w:p>
    <w:p w14:paraId="470CB95E" w14:textId="77777777" w:rsidR="000219C2" w:rsidRPr="009E1093" w:rsidRDefault="000219C2" w:rsidP="000219C2">
      <w:pPr>
        <w:rPr>
          <w:sz w:val="16"/>
        </w:rPr>
      </w:pPr>
      <w:r w:rsidRPr="009E1093">
        <w:rPr>
          <w:sz w:val="16"/>
        </w:rPr>
        <w:t>We have before us the opportunity to forge for ourselves and for future generations a new world order, a world where the rule of law. . .governs the conduct of nations. —U.S. President George Bush, January 17, 1991</w:t>
      </w:r>
    </w:p>
    <w:p w14:paraId="4E303805" w14:textId="77777777" w:rsidR="000219C2" w:rsidRPr="009E1093" w:rsidRDefault="000219C2" w:rsidP="000219C2">
      <w:pPr>
        <w:rPr>
          <w:sz w:val="16"/>
        </w:rPr>
      </w:pPr>
      <w:r w:rsidRPr="009E1093">
        <w:rPr>
          <w:sz w:val="16"/>
        </w:rPr>
        <w:t xml:space="preserve"> The unprecedented coalition of twenty-eight nations united in opposition to Iraq’s 1990 occupation of Kuwait, the participation of the former Soviet Union and sympathetic Middle East nations notwithstanding, is symbolic of the value Western industrialized democracies associate with individual rights, international law, and open markets. Indeed, it is the manifestation of these prerogatives in an array of long-standing trade arrangements, military alliances, and other multinational institutions that supports a widespread belief in the existence of a liberal peace: </w:t>
      </w:r>
      <w:r w:rsidRPr="007062C5">
        <w:rPr>
          <w:u w:val="single"/>
        </w:rPr>
        <w:t>“</w:t>
      </w:r>
      <w:r w:rsidRPr="009E1093">
        <w:rPr>
          <w:sz w:val="16"/>
        </w:rPr>
        <w:t>democracies rarely wage war on one another.”</w:t>
      </w:r>
    </w:p>
    <w:p w14:paraId="2AE1EEBC" w14:textId="77777777" w:rsidR="000219C2" w:rsidRPr="009E1093" w:rsidRDefault="000219C2" w:rsidP="000219C2">
      <w:pPr>
        <w:rPr>
          <w:sz w:val="16"/>
        </w:rPr>
      </w:pPr>
      <w:r w:rsidRPr="009E1093">
        <w:rPr>
          <w:sz w:val="16"/>
        </w:rPr>
        <w:t xml:space="preserve">The </w:t>
      </w:r>
      <w:r w:rsidRPr="007062C5">
        <w:rPr>
          <w:u w:val="single"/>
        </w:rPr>
        <w:t>so-called “democratic peace” is more than a matter of faith,</w:t>
      </w:r>
      <w:r w:rsidRPr="009E1093">
        <w:rPr>
          <w:sz w:val="16"/>
        </w:rPr>
        <w:t xml:space="preserve"> though. Empirical support for the absence of war between democratic nation-states is overwhelming.2 Despite the existence of a handful of wars between democracies, statistical analyses and detailed case studies alike provide evidence that a special peace began to emerge between democratic nation-states at least as early as the second half of the nineteenth century. Proponents of the democratic peace proposition even go so far as to claim it is “as close as anything we have to an empirical law in international relations.”3</w:t>
      </w:r>
    </w:p>
    <w:p w14:paraId="389070BF" w14:textId="77777777" w:rsidR="000219C2" w:rsidRPr="009E1093" w:rsidRDefault="000219C2" w:rsidP="000219C2">
      <w:pPr>
        <w:rPr>
          <w:sz w:val="16"/>
        </w:rPr>
      </w:pPr>
      <w:r w:rsidRPr="009E1093">
        <w:rPr>
          <w:sz w:val="16"/>
        </w:rPr>
        <w:t xml:space="preserve"> The origins of liberal support for the democratic peace proposition lie in Kant’s philosophical prescription for a perpetual peace among republican governments. According to Kant, the self-interest inherent to nations as well as to the individuals who inhabit them will propel them from an “</w:t>
      </w:r>
      <w:proofErr w:type="spellStart"/>
      <w:r w:rsidRPr="009E1093">
        <w:rPr>
          <w:sz w:val="16"/>
        </w:rPr>
        <w:t>inter national</w:t>
      </w:r>
      <w:proofErr w:type="spellEnd"/>
      <w:r w:rsidRPr="009E1093">
        <w:rPr>
          <w:sz w:val="16"/>
        </w:rPr>
        <w:t>, lawless state of nature” into a federation of sovereign republics to be secured by economic exchange and interdependence.4 Contemporary academic interpretations of this argument maintain that the representative governments, legal equality of all citizens, protection of private property, and operation of market-oriented economies associated with democracy enable individuals to exercise their rational opposition to the costs of war as a powerful domestic constraint on the use of force. A derivative democratic institutions argument suggests that “open” domestic institutions make it difficult for the leaders of democracies to gain the widespread support necessary for war. The alternative democratic culture argument suggests instead that leaders of democracies share democratic norms that facilitate mutual accommodation and the avoidance of all but the most restrained conflict.5</w:t>
      </w:r>
    </w:p>
    <w:p w14:paraId="1842300C" w14:textId="77777777" w:rsidR="000219C2" w:rsidRPr="009E1093" w:rsidRDefault="000219C2" w:rsidP="000219C2">
      <w:pPr>
        <w:rPr>
          <w:sz w:val="16"/>
        </w:rPr>
      </w:pPr>
      <w:r w:rsidRPr="009E1093">
        <w:rPr>
          <w:sz w:val="16"/>
        </w:rPr>
        <w:t xml:space="preserve">More recently, scholars have relocated the emergence of the democratic peace phenomenon within a more general process of international integra </w:t>
      </w:r>
      <w:proofErr w:type="spellStart"/>
      <w:r w:rsidRPr="009E1093">
        <w:rPr>
          <w:sz w:val="16"/>
        </w:rPr>
        <w:t>tion</w:t>
      </w:r>
      <w:proofErr w:type="spellEnd"/>
      <w:r w:rsidRPr="009E1093">
        <w:rPr>
          <w:sz w:val="16"/>
        </w:rPr>
        <w:t xml:space="preserve">. Such a process arguably culminates in a security community whose members agree that change must occur peacefully, with a set of institutions and practices strong enough to assure peace among its populations for a “long time.” This approach draws upon the work of Karl Deutsch and his col leagues, Political Community in the North Atlantic Area, on the post–World </w:t>
      </w:r>
      <w:proofErr w:type="spellStart"/>
      <w:r w:rsidRPr="009E1093">
        <w:rPr>
          <w:sz w:val="16"/>
        </w:rPr>
        <w:t>WarII</w:t>
      </w:r>
      <w:proofErr w:type="spellEnd"/>
      <w:r w:rsidRPr="009E1093">
        <w:rPr>
          <w:sz w:val="16"/>
        </w:rPr>
        <w:t xml:space="preserve"> establishment of economic stability and military security in the North Atlantic region. According to Deutsch, shared peaceful decision-making </w:t>
      </w:r>
      <w:proofErr w:type="spellStart"/>
      <w:r w:rsidRPr="009E1093">
        <w:rPr>
          <w:sz w:val="16"/>
        </w:rPr>
        <w:t>val</w:t>
      </w:r>
      <w:proofErr w:type="spellEnd"/>
      <w:r w:rsidRPr="009E1093">
        <w:rPr>
          <w:sz w:val="16"/>
        </w:rPr>
        <w:t xml:space="preserve"> </w:t>
      </w:r>
      <w:proofErr w:type="spellStart"/>
      <w:r w:rsidRPr="009E1093">
        <w:rPr>
          <w:sz w:val="16"/>
        </w:rPr>
        <w:t>ues</w:t>
      </w:r>
      <w:proofErr w:type="spellEnd"/>
      <w:r w:rsidRPr="009E1093">
        <w:rPr>
          <w:sz w:val="16"/>
        </w:rPr>
        <w:t>, multiple reliable means of communication, and predictable patterns of behavior are central to the expectation of peace among the members of a security community.6</w:t>
      </w:r>
    </w:p>
    <w:p w14:paraId="3E39FBF9" w14:textId="77777777" w:rsidR="000219C2" w:rsidRDefault="000219C2" w:rsidP="000219C2">
      <w:pPr>
        <w:rPr>
          <w:u w:val="single"/>
        </w:rPr>
      </w:pPr>
      <w:r w:rsidRPr="009E1093">
        <w:rPr>
          <w:sz w:val="16"/>
        </w:rPr>
        <w:t xml:space="preserve">There are three sorts of criticisms generally leveled at this </w:t>
      </w:r>
      <w:proofErr w:type="gramStart"/>
      <w:r w:rsidRPr="009E1093">
        <w:rPr>
          <w:sz w:val="16"/>
        </w:rPr>
        <w:t>literature as a whole</w:t>
      </w:r>
      <w:proofErr w:type="gramEnd"/>
      <w:r w:rsidRPr="009E1093">
        <w:rPr>
          <w:sz w:val="16"/>
        </w:rPr>
        <w:t>. The first two of these primarily concern conceptual and technical issues associated with the large body of quantitative studies of the relationship between “regime type” and “war,” asking: (1</w:t>
      </w:r>
      <w:r w:rsidRPr="00BF762A">
        <w:rPr>
          <w:u w:val="single"/>
        </w:rPr>
        <w:t>) How do we define the</w:t>
      </w:r>
      <w:r w:rsidRPr="009E1093">
        <w:rPr>
          <w:sz w:val="16"/>
        </w:rPr>
        <w:t xml:space="preserve"> </w:t>
      </w:r>
      <w:r w:rsidRPr="00BF762A">
        <w:rPr>
          <w:u w:val="single"/>
        </w:rPr>
        <w:t>concepts “democracy” and “war”;</w:t>
      </w:r>
      <w:r w:rsidRPr="009E1093">
        <w:rPr>
          <w:sz w:val="16"/>
        </w:rPr>
        <w:t xml:space="preserve"> and (2) </w:t>
      </w:r>
      <w:r w:rsidRPr="00BF762A">
        <w:rPr>
          <w:u w:val="single"/>
        </w:rPr>
        <w:t>Considering wars are statistically rare events, should we be surprised by the observed absence of war between democracies?</w:t>
      </w:r>
      <w:r w:rsidRPr="009E1093">
        <w:rPr>
          <w:sz w:val="16"/>
        </w:rPr>
        <w:t xml:space="preserve"> The third and more immediately relevant criticism suggests that liberal </w:t>
      </w:r>
      <w:r w:rsidRPr="00BF762A">
        <w:rPr>
          <w:u w:val="single"/>
        </w:rPr>
        <w:t>scholars</w:t>
      </w:r>
      <w:r w:rsidRPr="009E1093">
        <w:rPr>
          <w:sz w:val="16"/>
        </w:rPr>
        <w:t xml:space="preserve"> have </w:t>
      </w:r>
      <w:r w:rsidRPr="00BF762A">
        <w:rPr>
          <w:u w:val="single"/>
        </w:rPr>
        <w:t>yet to produce a theoretically</w:t>
      </w:r>
      <w:r w:rsidRPr="009E1093">
        <w:rPr>
          <w:sz w:val="16"/>
        </w:rPr>
        <w:t xml:space="preserve"> </w:t>
      </w:r>
      <w:r w:rsidRPr="00BF762A">
        <w:rPr>
          <w:u w:val="single"/>
        </w:rPr>
        <w:t>convincing explanation for the democratic peace phenomenon</w:t>
      </w:r>
      <w:r w:rsidRPr="009E1093">
        <w:rPr>
          <w:sz w:val="16"/>
        </w:rPr>
        <w:t xml:space="preserve">. This position is largely consistent with arguments such as Blainey’s on commerce and conflict, which suggests that </w:t>
      </w:r>
      <w:r w:rsidRPr="00BF762A">
        <w:rPr>
          <w:u w:val="single"/>
        </w:rPr>
        <w:t>if trade, democracy, and any number of other common influences could foster peace between nations, “then the First World War was a tragic accident.”</w:t>
      </w:r>
      <w:r w:rsidRPr="009E1093">
        <w:rPr>
          <w:sz w:val="16"/>
        </w:rPr>
        <w:t xml:space="preserve">7 Yet a number of important historical case studies do illuminate the process by which democracies’ mutual recognition as friends appears to have contributed significantly to their capacity to resolve conflicts between them peacefully.8 </w:t>
      </w:r>
      <w:r w:rsidRPr="001C5D90">
        <w:rPr>
          <w:u w:val="single"/>
        </w:rPr>
        <w:t>What gives?</w:t>
      </w:r>
    </w:p>
    <w:p w14:paraId="51846176" w14:textId="77777777" w:rsidR="000219C2" w:rsidRPr="009E1093" w:rsidRDefault="000219C2" w:rsidP="000219C2">
      <w:pPr>
        <w:rPr>
          <w:sz w:val="16"/>
        </w:rPr>
      </w:pPr>
      <w:r w:rsidRPr="009E1093">
        <w:rPr>
          <w:sz w:val="16"/>
        </w:rPr>
        <w:t xml:space="preserve"> </w:t>
      </w:r>
      <w:r w:rsidRPr="001C5D90">
        <w:rPr>
          <w:u w:val="single"/>
        </w:rPr>
        <w:t>The disparity between</w:t>
      </w:r>
      <w:r w:rsidRPr="009E1093">
        <w:rPr>
          <w:sz w:val="16"/>
        </w:rPr>
        <w:t xml:space="preserve"> the </w:t>
      </w:r>
      <w:r w:rsidRPr="001C5D90">
        <w:rPr>
          <w:u w:val="single"/>
        </w:rPr>
        <w:t>tendency of democratic nation-states to resolve conflicts between themselves short of war</w:t>
      </w:r>
      <w:r w:rsidRPr="009E1093">
        <w:rPr>
          <w:sz w:val="16"/>
        </w:rPr>
        <w:t xml:space="preserve"> </w:t>
      </w:r>
      <w:r w:rsidRPr="001C5D90">
        <w:rPr>
          <w:u w:val="single"/>
        </w:rPr>
        <w:t>and actual instances of war and peace between democracies can be attributed to scholars’ general failure to recognize war and peace as phases in the inconstant expression of naturally fluctuating relationships between nations</w:t>
      </w:r>
      <w:r w:rsidRPr="009E1093">
        <w:rPr>
          <w:sz w:val="16"/>
        </w:rPr>
        <w:t xml:space="preserve">.9 I would argue, moreover, that a peaceful international relationship might range from a state in which there exists a </w:t>
      </w:r>
      <w:r w:rsidRPr="001C5D90">
        <w:rPr>
          <w:u w:val="single"/>
        </w:rPr>
        <w:t>barely perceptible threat of conflict to a “special and more stable condition in which the threat itself of conflict is effectively lacking</w:t>
      </w:r>
      <w:r w:rsidRPr="009E1093">
        <w:rPr>
          <w:sz w:val="16"/>
        </w:rPr>
        <w:t xml:space="preserve">.”10 This state of unequivocal </w:t>
      </w:r>
      <w:r w:rsidRPr="00E97011">
        <w:rPr>
          <w:b/>
          <w:bCs/>
          <w:u w:val="single"/>
        </w:rPr>
        <w:t>peace is more than the absence of war</w:t>
      </w:r>
      <w:r w:rsidRPr="00E97011">
        <w:rPr>
          <w:u w:val="single"/>
        </w:rPr>
        <w:t>.</w:t>
      </w:r>
      <w:r w:rsidRPr="009E1093">
        <w:rPr>
          <w:sz w:val="16"/>
        </w:rPr>
        <w:t xml:space="preserve"> Consistent with the United Nations’ definition of a “culture of peace,” it reflects the enduring commitment of </w:t>
      </w:r>
      <w:r w:rsidRPr="00E97011">
        <w:rPr>
          <w:u w:val="single"/>
        </w:rPr>
        <w:t>nation-states</w:t>
      </w:r>
      <w:r w:rsidRPr="009E1093">
        <w:rPr>
          <w:sz w:val="16"/>
        </w:rPr>
        <w:t xml:space="preserve"> to </w:t>
      </w:r>
      <w:r w:rsidRPr="00E97011">
        <w:rPr>
          <w:u w:val="single"/>
        </w:rPr>
        <w:t xml:space="preserve">transcend </w:t>
      </w:r>
      <w:r w:rsidRPr="009E1093">
        <w:rPr>
          <w:sz w:val="16"/>
        </w:rPr>
        <w:t xml:space="preserve">particular and </w:t>
      </w:r>
      <w:r w:rsidRPr="00E97011">
        <w:rPr>
          <w:u w:val="single"/>
        </w:rPr>
        <w:t>localized disputes</w:t>
      </w:r>
      <w:r w:rsidRPr="009E1093">
        <w:rPr>
          <w:sz w:val="16"/>
        </w:rPr>
        <w:t xml:space="preserve"> </w:t>
      </w:r>
      <w:r w:rsidRPr="00E97011">
        <w:rPr>
          <w:u w:val="single"/>
        </w:rPr>
        <w:t>in the interest of greater</w:t>
      </w:r>
      <w:r w:rsidRPr="009E1093">
        <w:rPr>
          <w:sz w:val="16"/>
        </w:rPr>
        <w:t xml:space="preserve"> communication and a more equitable </w:t>
      </w:r>
      <w:r w:rsidRPr="00E97011">
        <w:rPr>
          <w:u w:val="single"/>
        </w:rPr>
        <w:t>distribution of resources at every level of government</w:t>
      </w:r>
      <w:r w:rsidRPr="009E1093">
        <w:rPr>
          <w:sz w:val="16"/>
        </w:rPr>
        <w:t xml:space="preserve">.11 Achieving such </w:t>
      </w:r>
      <w:r w:rsidRPr="00E97011">
        <w:rPr>
          <w:u w:val="single"/>
        </w:rPr>
        <w:t>a state of peace requires: (1) a mutual decision by nation-states that war will no longer be considered an appropriate mechanism for resolving disputes that arise between them</w:t>
      </w:r>
      <w:r w:rsidRPr="009E1093">
        <w:rPr>
          <w:sz w:val="16"/>
        </w:rPr>
        <w:t xml:space="preserve">, and (2) </w:t>
      </w:r>
      <w:r w:rsidRPr="00E97011">
        <w:rPr>
          <w:u w:val="single"/>
        </w:rPr>
        <w:t>the formulation of policies designed specifically to promote rapprochement.</w:t>
      </w:r>
      <w:r w:rsidRPr="009E1093">
        <w:rPr>
          <w:sz w:val="16"/>
        </w:rPr>
        <w:t xml:space="preserve">12 The 1994 agreement between the </w:t>
      </w:r>
      <w:r w:rsidRPr="00E97011">
        <w:rPr>
          <w:u w:val="single"/>
        </w:rPr>
        <w:t>United States and Russia to cease targeting</w:t>
      </w:r>
      <w:r w:rsidRPr="009E1093">
        <w:rPr>
          <w:sz w:val="16"/>
        </w:rPr>
        <w:t xml:space="preserve"> one another with nuclear weapons is a recent and important example of </w:t>
      </w:r>
      <w:r w:rsidRPr="00E97011">
        <w:rPr>
          <w:u w:val="single"/>
        </w:rPr>
        <w:t>nation-states intentionally entering into a permanent peace</w:t>
      </w:r>
      <w:r w:rsidRPr="009E1093">
        <w:rPr>
          <w:sz w:val="16"/>
        </w:rPr>
        <w:t>.</w:t>
      </w:r>
    </w:p>
    <w:p w14:paraId="5E9BDC2F" w14:textId="77777777" w:rsidR="000219C2" w:rsidRPr="009E1093" w:rsidRDefault="000219C2" w:rsidP="000219C2">
      <w:pPr>
        <w:rPr>
          <w:sz w:val="16"/>
        </w:rPr>
      </w:pPr>
      <w:r w:rsidRPr="009E1093">
        <w:rPr>
          <w:sz w:val="16"/>
        </w:rPr>
        <w:t xml:space="preserve">The present study explores the </w:t>
      </w:r>
      <w:r w:rsidRPr="00E97011">
        <w:rPr>
          <w:u w:val="single"/>
        </w:rPr>
        <w:t>implications of understanding</w:t>
      </w:r>
      <w:r w:rsidRPr="009E1093">
        <w:rPr>
          <w:sz w:val="16"/>
        </w:rPr>
        <w:t xml:space="preserve"> the democratic </w:t>
      </w:r>
      <w:r w:rsidRPr="00E97011">
        <w:rPr>
          <w:u w:val="single"/>
        </w:rPr>
        <w:t>peace</w:t>
      </w:r>
      <w:r w:rsidRPr="009E1093">
        <w:rPr>
          <w:sz w:val="16"/>
        </w:rPr>
        <w:t xml:space="preserve"> </w:t>
      </w:r>
      <w:r w:rsidRPr="00E97011">
        <w:rPr>
          <w:u w:val="single"/>
        </w:rPr>
        <w:t>as</w:t>
      </w:r>
      <w:r w:rsidRPr="009E1093">
        <w:rPr>
          <w:sz w:val="16"/>
        </w:rPr>
        <w:t xml:space="preserve"> </w:t>
      </w:r>
      <w:r w:rsidRPr="00E97011">
        <w:rPr>
          <w:u w:val="single"/>
        </w:rPr>
        <w:t>the attrition of even the prospect of warfare</w:t>
      </w:r>
      <w:r w:rsidRPr="009E1093">
        <w:rPr>
          <w:sz w:val="16"/>
        </w:rPr>
        <w:t xml:space="preserve"> between nations, </w:t>
      </w:r>
      <w:r w:rsidRPr="00E97011">
        <w:rPr>
          <w:u w:val="single"/>
        </w:rPr>
        <w:t>rather than simply the observed absence of war between them</w:t>
      </w:r>
      <w:r w:rsidRPr="009E1093">
        <w:rPr>
          <w:sz w:val="16"/>
        </w:rPr>
        <w:t xml:space="preserve">. </w:t>
      </w:r>
      <w:proofErr w:type="gramStart"/>
      <w:r w:rsidRPr="009E1093">
        <w:rPr>
          <w:sz w:val="16"/>
        </w:rPr>
        <w:t>Of course</w:t>
      </w:r>
      <w:proofErr w:type="gramEnd"/>
      <w:r w:rsidRPr="009E1093">
        <w:rPr>
          <w:sz w:val="16"/>
        </w:rPr>
        <w:t xml:space="preserve"> the decision not to wage war, in principle, is related to the peaceful resolution of international conflicts. However, it is </w:t>
      </w:r>
      <w:r w:rsidRPr="00AA20F8">
        <w:rPr>
          <w:u w:val="single"/>
        </w:rPr>
        <w:t>the intention to reconcile</w:t>
      </w:r>
      <w:r w:rsidRPr="009E1093">
        <w:rPr>
          <w:sz w:val="16"/>
        </w:rPr>
        <w:t xml:space="preserve"> inherent in </w:t>
      </w:r>
      <w:r w:rsidRPr="00AA20F8">
        <w:rPr>
          <w:u w:val="single"/>
        </w:rPr>
        <w:t xml:space="preserve">the decision not to wage war </w:t>
      </w:r>
      <w:r w:rsidRPr="009E1093">
        <w:rPr>
          <w:sz w:val="16"/>
        </w:rPr>
        <w:t xml:space="preserve">that I regard as significant because it </w:t>
      </w:r>
      <w:r w:rsidRPr="00AA20F8">
        <w:rPr>
          <w:u w:val="single"/>
        </w:rPr>
        <w:t>renders international peace the almost certain outcome of deliberate choice</w:t>
      </w:r>
      <w:r w:rsidRPr="009E1093">
        <w:rPr>
          <w:sz w:val="16"/>
        </w:rPr>
        <w:t xml:space="preserve"> in a relationship, </w:t>
      </w:r>
      <w:r w:rsidRPr="00AA20F8">
        <w:rPr>
          <w:u w:val="single"/>
        </w:rPr>
        <w:t>rather than the potential result</w:t>
      </w:r>
      <w:r w:rsidRPr="009E1093">
        <w:rPr>
          <w:sz w:val="16"/>
        </w:rPr>
        <w:t xml:space="preserve"> </w:t>
      </w:r>
      <w:r w:rsidRPr="00AA20F8">
        <w:rPr>
          <w:u w:val="single"/>
        </w:rPr>
        <w:t>of</w:t>
      </w:r>
      <w:r w:rsidRPr="009E1093">
        <w:rPr>
          <w:sz w:val="16"/>
        </w:rPr>
        <w:t xml:space="preserve"> an </w:t>
      </w:r>
      <w:r w:rsidRPr="00AA20F8">
        <w:rPr>
          <w:u w:val="single"/>
        </w:rPr>
        <w:t>intractable evolutionary process.</w:t>
      </w:r>
      <w:r w:rsidRPr="009E1093">
        <w:rPr>
          <w:sz w:val="16"/>
        </w:rPr>
        <w:t xml:space="preserve"> </w:t>
      </w:r>
      <w:r w:rsidRPr="00AA20F8">
        <w:rPr>
          <w:u w:val="single"/>
        </w:rPr>
        <w:t>Without this intention, “perpetual” peace is reduced to a truce</w:t>
      </w:r>
      <w:r w:rsidRPr="009E1093">
        <w:rPr>
          <w:sz w:val="16"/>
        </w:rPr>
        <w:t>.13</w:t>
      </w:r>
    </w:p>
    <w:p w14:paraId="1C5ADBA1" w14:textId="77777777" w:rsidR="000219C2" w:rsidRPr="009E1093" w:rsidRDefault="000219C2" w:rsidP="000219C2">
      <w:pPr>
        <w:rPr>
          <w:sz w:val="16"/>
        </w:rPr>
      </w:pPr>
      <w:r w:rsidRPr="009E1093">
        <w:rPr>
          <w:sz w:val="16"/>
        </w:rPr>
        <w:t xml:space="preserve">Reconceptualizing peace as an aspect of </w:t>
      </w:r>
      <w:r w:rsidRPr="00AA20F8">
        <w:rPr>
          <w:u w:val="single"/>
        </w:rPr>
        <w:t>international relationship requires a “different point of view</w:t>
      </w:r>
      <w:r w:rsidRPr="009E1093">
        <w:rPr>
          <w:sz w:val="16"/>
        </w:rPr>
        <w:t>,” one that is able to perceive “</w:t>
      </w:r>
      <w:r w:rsidRPr="00AA20F8">
        <w:rPr>
          <w:u w:val="single"/>
        </w:rPr>
        <w:t>tantrums, betrayals, and rages” as well as</w:t>
      </w:r>
      <w:r w:rsidRPr="009E1093">
        <w:rPr>
          <w:sz w:val="16"/>
        </w:rPr>
        <w:t xml:space="preserve"> instances of “</w:t>
      </w:r>
      <w:r w:rsidRPr="00AA20F8">
        <w:rPr>
          <w:u w:val="single"/>
        </w:rPr>
        <w:t>persistence, trust, and commitment</w:t>
      </w:r>
      <w:r w:rsidRPr="009E1093">
        <w:rPr>
          <w:sz w:val="16"/>
        </w:rPr>
        <w:t xml:space="preserve">” </w:t>
      </w:r>
      <w:r w:rsidRPr="00AA20F8">
        <w:rPr>
          <w:u w:val="single"/>
        </w:rPr>
        <w:t>as paths to rapprochement</w:t>
      </w:r>
      <w:r w:rsidRPr="009E1093">
        <w:rPr>
          <w:sz w:val="16"/>
        </w:rPr>
        <w:t xml:space="preserve">.14 Thus I argue here that </w:t>
      </w:r>
      <w:r w:rsidRPr="00AA20F8">
        <w:rPr>
          <w:u w:val="single"/>
        </w:rPr>
        <w:t>international peace</w:t>
      </w:r>
      <w:r w:rsidRPr="009E1093">
        <w:rPr>
          <w:sz w:val="16"/>
        </w:rPr>
        <w:t xml:space="preserve"> may be </w:t>
      </w:r>
      <w:r w:rsidRPr="00AA20F8">
        <w:rPr>
          <w:u w:val="single"/>
        </w:rPr>
        <w:t>more fully understood within an ethics of care that privileges our</w:t>
      </w:r>
      <w:r w:rsidRPr="009E1093">
        <w:rPr>
          <w:sz w:val="16"/>
        </w:rPr>
        <w:t xml:space="preserve"> human, </w:t>
      </w:r>
      <w:r w:rsidRPr="00AA20F8">
        <w:rPr>
          <w:u w:val="single"/>
        </w:rPr>
        <w:t>emotional connectedness and social interdependence</w:t>
      </w:r>
      <w:r w:rsidRPr="009E1093">
        <w:rPr>
          <w:sz w:val="16"/>
        </w:rPr>
        <w:t xml:space="preserve"> </w:t>
      </w:r>
      <w:r w:rsidRPr="00AA20F8">
        <w:rPr>
          <w:u w:val="single"/>
        </w:rPr>
        <w:t>rather than</w:t>
      </w:r>
      <w:r w:rsidRPr="009E1093">
        <w:rPr>
          <w:sz w:val="16"/>
        </w:rPr>
        <w:t xml:space="preserve"> within </w:t>
      </w:r>
      <w:r w:rsidRPr="00AA20F8">
        <w:rPr>
          <w:u w:val="single"/>
        </w:rPr>
        <w:t>the rights-based ethic on which the democratic peace is conventionally premised</w:t>
      </w:r>
      <w:r w:rsidRPr="009E1093">
        <w:rPr>
          <w:sz w:val="16"/>
        </w:rPr>
        <w:t xml:space="preserve">. Indeed, peaceful international relationships do </w:t>
      </w:r>
      <w:r w:rsidRPr="00AA20F8">
        <w:rPr>
          <w:u w:val="single"/>
        </w:rPr>
        <w:t>embody the vital emotional and social ties that bind individuals and peoples.</w:t>
      </w:r>
      <w:r w:rsidRPr="009E1093">
        <w:rPr>
          <w:sz w:val="16"/>
        </w:rPr>
        <w:t xml:space="preserve"> Literally, </w:t>
      </w:r>
      <w:r w:rsidRPr="00AA20F8">
        <w:rPr>
          <w:u w:val="single"/>
        </w:rPr>
        <w:t>the quintessential Anglo-American peace is often attributable</w:t>
      </w:r>
      <w:r w:rsidRPr="009E1093">
        <w:rPr>
          <w:sz w:val="16"/>
        </w:rPr>
        <w:t xml:space="preserve"> in part </w:t>
      </w:r>
      <w:r w:rsidRPr="00AA20F8">
        <w:rPr>
          <w:u w:val="single"/>
        </w:rPr>
        <w:t>to the proliferation of marriages between British nobles</w:t>
      </w:r>
      <w:r w:rsidRPr="009E1093">
        <w:rPr>
          <w:sz w:val="16"/>
        </w:rPr>
        <w:t xml:space="preserve"> </w:t>
      </w:r>
      <w:r w:rsidRPr="00AA20F8">
        <w:rPr>
          <w:u w:val="single"/>
        </w:rPr>
        <w:t>and</w:t>
      </w:r>
      <w:r w:rsidRPr="009E1093">
        <w:rPr>
          <w:sz w:val="16"/>
        </w:rPr>
        <w:t xml:space="preserve"> the </w:t>
      </w:r>
      <w:r w:rsidRPr="00AA20F8">
        <w:rPr>
          <w:u w:val="single"/>
        </w:rPr>
        <w:t>daughters of American elites</w:t>
      </w:r>
      <w:r w:rsidRPr="009E1093">
        <w:rPr>
          <w:sz w:val="16"/>
        </w:rPr>
        <w:t xml:space="preserve"> at the turn of the twentieth century.15 Yet prevailing accounts of </w:t>
      </w:r>
      <w:r w:rsidRPr="00AA20F8">
        <w:rPr>
          <w:b/>
          <w:bCs/>
          <w:u w:val="single"/>
        </w:rPr>
        <w:t>the democratic peace are premised on an ethic that sanctions only the rational behavior of autonomous individuals.16</w:t>
      </w:r>
      <w:r w:rsidRPr="009E1093">
        <w:rPr>
          <w:sz w:val="16"/>
        </w:rPr>
        <w:t xml:space="preserve"> The remainder of this article begins with a discussion of the ethical foundations of the democratic peace that illuminates the limitations of a Kantian framework for extending “democratic politics within states generally, and... immediate interpersonal relations” to the international level.17 I follow this discussion with a summary of </w:t>
      </w:r>
      <w:r w:rsidRPr="00AA20F8">
        <w:rPr>
          <w:u w:val="single"/>
        </w:rPr>
        <w:t>an alternative, feminist ethical approach designed to broaden the normative, and so also the empirical, foundation for international peace</w:t>
      </w:r>
      <w:r w:rsidRPr="009E1093">
        <w:rPr>
          <w:sz w:val="16"/>
        </w:rPr>
        <w:t xml:space="preserve">. Most importantly, I introduce the practices of “caring about,” “taking care of,” and “giving and receiving care,” which engender emotions such as </w:t>
      </w:r>
      <w:r w:rsidRPr="00AA20F8">
        <w:rPr>
          <w:u w:val="single"/>
        </w:rPr>
        <w:t>empathy and compassion</w:t>
      </w:r>
      <w:r w:rsidRPr="009E1093">
        <w:rPr>
          <w:sz w:val="16"/>
        </w:rPr>
        <w:t xml:space="preserve"> that </w:t>
      </w:r>
      <w:r w:rsidRPr="00AA20F8">
        <w:rPr>
          <w:u w:val="single"/>
        </w:rPr>
        <w:t>are</w:t>
      </w:r>
      <w:r w:rsidRPr="009E1093">
        <w:rPr>
          <w:sz w:val="16"/>
        </w:rPr>
        <w:t xml:space="preserve"> arguably </w:t>
      </w:r>
      <w:r w:rsidRPr="00AA20F8">
        <w:rPr>
          <w:u w:val="single"/>
        </w:rPr>
        <w:t>requisite for lasting, international peace</w:t>
      </w:r>
      <w:r w:rsidRPr="009E1093">
        <w:rPr>
          <w:sz w:val="16"/>
        </w:rPr>
        <w:t xml:space="preserve">. I then develop the implications for the concept of a special democratic peace that might be associated with incorporating care into the moral environment of international relations.18 The conclusion provides a summary and thoughts on the domestic politics of peace. </w:t>
      </w:r>
    </w:p>
    <w:p w14:paraId="64A8802F" w14:textId="77777777" w:rsidR="000219C2" w:rsidRPr="009E1093" w:rsidRDefault="000219C2" w:rsidP="000219C2">
      <w:pPr>
        <w:rPr>
          <w:sz w:val="16"/>
        </w:rPr>
      </w:pPr>
      <w:r w:rsidRPr="009E1093">
        <w:rPr>
          <w:sz w:val="16"/>
        </w:rPr>
        <w:t>THE ETHICAL FOUNDATIONS FOR PEACE</w:t>
      </w:r>
    </w:p>
    <w:p w14:paraId="2F4A7CF7" w14:textId="77777777" w:rsidR="000219C2" w:rsidRPr="009E1093" w:rsidRDefault="000219C2" w:rsidP="000219C2">
      <w:pPr>
        <w:rPr>
          <w:sz w:val="16"/>
        </w:rPr>
      </w:pPr>
      <w:r w:rsidRPr="009E1093">
        <w:rPr>
          <w:sz w:val="16"/>
        </w:rPr>
        <w:t xml:space="preserve"> The </w:t>
      </w:r>
      <w:r w:rsidRPr="0085661E">
        <w:rPr>
          <w:b/>
          <w:bCs/>
          <w:u w:val="single"/>
        </w:rPr>
        <w:t>ethical foundation for peace understood</w:t>
      </w:r>
      <w:r w:rsidRPr="009E1093">
        <w:rPr>
          <w:b/>
          <w:bCs/>
          <w:sz w:val="16"/>
        </w:rPr>
        <w:t xml:space="preserve"> </w:t>
      </w:r>
      <w:r w:rsidRPr="0085661E">
        <w:rPr>
          <w:u w:val="single"/>
        </w:rPr>
        <w:t>as</w:t>
      </w:r>
      <w:r w:rsidRPr="009E1093">
        <w:rPr>
          <w:sz w:val="16"/>
        </w:rPr>
        <w:t xml:space="preserve"> a </w:t>
      </w:r>
      <w:r w:rsidRPr="0085661E">
        <w:rPr>
          <w:b/>
          <w:bCs/>
          <w:u w:val="single"/>
        </w:rPr>
        <w:t>forbearance from war</w:t>
      </w:r>
      <w:r w:rsidRPr="009E1093">
        <w:rPr>
          <w:sz w:val="16"/>
        </w:rPr>
        <w:t xml:space="preserve"> as a </w:t>
      </w:r>
      <w:r w:rsidRPr="0085661E">
        <w:rPr>
          <w:b/>
          <w:bCs/>
          <w:u w:val="single"/>
        </w:rPr>
        <w:t>means of conflict resolution lies</w:t>
      </w:r>
      <w:r w:rsidRPr="009E1093">
        <w:rPr>
          <w:sz w:val="16"/>
        </w:rPr>
        <w:t xml:space="preserve"> not </w:t>
      </w:r>
      <w:r w:rsidRPr="0085661E">
        <w:rPr>
          <w:u w:val="single"/>
        </w:rPr>
        <w:t>in</w:t>
      </w:r>
      <w:r w:rsidRPr="009E1093">
        <w:rPr>
          <w:sz w:val="16"/>
        </w:rPr>
        <w:t xml:space="preserve"> the morality of international politics but rather in the </w:t>
      </w:r>
      <w:r w:rsidRPr="0085661E">
        <w:rPr>
          <w:b/>
          <w:bCs/>
          <w:u w:val="single"/>
        </w:rPr>
        <w:t>moral choices of the individuals inhabiting the world’s nations</w:t>
      </w:r>
      <w:r w:rsidRPr="009E1093">
        <w:rPr>
          <w:sz w:val="16"/>
        </w:rPr>
        <w:t xml:space="preserve">. The </w:t>
      </w:r>
      <w:r w:rsidRPr="0085661E">
        <w:rPr>
          <w:u w:val="single"/>
        </w:rPr>
        <w:t>dominant voice</w:t>
      </w:r>
      <w:r w:rsidRPr="009E1093">
        <w:rPr>
          <w:sz w:val="16"/>
        </w:rPr>
        <w:t xml:space="preserve"> in this respect </w:t>
      </w:r>
      <w:r w:rsidRPr="0085661E">
        <w:rPr>
          <w:u w:val="single"/>
        </w:rPr>
        <w:t>regards humans</w:t>
      </w:r>
      <w:r w:rsidRPr="009E1093">
        <w:rPr>
          <w:sz w:val="16"/>
        </w:rPr>
        <w:t xml:space="preserve"> </w:t>
      </w:r>
      <w:r w:rsidRPr="0085661E">
        <w:rPr>
          <w:u w:val="single"/>
        </w:rPr>
        <w:t>as</w:t>
      </w:r>
      <w:r w:rsidRPr="009E1093">
        <w:rPr>
          <w:sz w:val="16"/>
        </w:rPr>
        <w:t xml:space="preserve"> innately aggressive, and champions human reason as the foundation for international peace.19 This voice originated with the Enlightenment, a nineteenth-century intellectual </w:t>
      </w:r>
      <w:r w:rsidRPr="0085661E">
        <w:rPr>
          <w:u w:val="single"/>
        </w:rPr>
        <w:t>movement that put its faith in</w:t>
      </w:r>
      <w:r w:rsidRPr="009E1093">
        <w:rPr>
          <w:sz w:val="16"/>
        </w:rPr>
        <w:t xml:space="preserve"> science and </w:t>
      </w:r>
      <w:r w:rsidRPr="0085661E">
        <w:rPr>
          <w:u w:val="single"/>
        </w:rPr>
        <w:t xml:space="preserve">the power of </w:t>
      </w:r>
      <w:proofErr w:type="gramStart"/>
      <w:r w:rsidRPr="0085661E">
        <w:rPr>
          <w:u w:val="single"/>
        </w:rPr>
        <w:t>reason</w:t>
      </w:r>
      <w:r w:rsidRPr="009E1093">
        <w:rPr>
          <w:sz w:val="16"/>
        </w:rPr>
        <w:t xml:space="preserve">  as</w:t>
      </w:r>
      <w:proofErr w:type="gramEnd"/>
      <w:r w:rsidRPr="009E1093">
        <w:rPr>
          <w:sz w:val="16"/>
        </w:rPr>
        <w:t xml:space="preserve"> the future of human progress. Kant </w:t>
      </w:r>
      <w:proofErr w:type="gramStart"/>
      <w:r w:rsidRPr="009E1093">
        <w:rPr>
          <w:sz w:val="16"/>
        </w:rPr>
        <w:t>in particular distinguished</w:t>
      </w:r>
      <w:proofErr w:type="gramEnd"/>
      <w:r w:rsidRPr="009E1093">
        <w:rPr>
          <w:sz w:val="16"/>
        </w:rPr>
        <w:t xml:space="preserve"> himself among his peers in the movement by reasoning that a (nation-) state organized to ensure “justice to the rights of man” might naturally foster </w:t>
      </w:r>
      <w:r w:rsidRPr="0085661E">
        <w:rPr>
          <w:u w:val="single"/>
        </w:rPr>
        <w:t>peace via federation with like-minded nations</w:t>
      </w:r>
      <w:r w:rsidRPr="009E1093">
        <w:rPr>
          <w:sz w:val="16"/>
        </w:rPr>
        <w:t xml:space="preserve">. More specifically, he argued that republican forms of government best constrain their citizens to “behave in such a way that [their] choices are compatible with the greatest amount of external freedom for everyone,” and thereby impart the “moral culture” that would </w:t>
      </w:r>
      <w:proofErr w:type="gramStart"/>
      <w:r w:rsidRPr="009E1093">
        <w:rPr>
          <w:sz w:val="16"/>
        </w:rPr>
        <w:t>underlay</w:t>
      </w:r>
      <w:proofErr w:type="gramEnd"/>
      <w:r w:rsidRPr="009E1093">
        <w:rPr>
          <w:sz w:val="16"/>
        </w:rPr>
        <w:t xml:space="preserve"> international principles of justice, common understandings and peace.20</w:t>
      </w:r>
    </w:p>
    <w:p w14:paraId="57A8ED2A" w14:textId="77777777" w:rsidR="000219C2" w:rsidRDefault="000219C2" w:rsidP="000219C2">
      <w:pPr>
        <w:rPr>
          <w:u w:val="single"/>
        </w:rPr>
      </w:pPr>
      <w:r w:rsidRPr="009E1093">
        <w:rPr>
          <w:sz w:val="16"/>
        </w:rPr>
        <w:t>Here Kant is quite clear on the intrinsic connection between morality and government—</w:t>
      </w:r>
      <w:r w:rsidRPr="00C40A7B">
        <w:rPr>
          <w:u w:val="single"/>
        </w:rPr>
        <w:t>private morality can only exist where it is protected by a kind of public morality in the form of republican government</w:t>
      </w:r>
      <w:r w:rsidRPr="009E1093">
        <w:rPr>
          <w:sz w:val="16"/>
        </w:rPr>
        <w:t xml:space="preserve">. Arguably </w:t>
      </w:r>
      <w:r w:rsidRPr="00C40A7B">
        <w:rPr>
          <w:u w:val="single"/>
        </w:rPr>
        <w:t>it is only a republican government that would be consistent with Kant’s</w:t>
      </w:r>
      <w:r w:rsidRPr="009E1093">
        <w:rPr>
          <w:sz w:val="16"/>
        </w:rPr>
        <w:t xml:space="preserve"> funda mental ethical </w:t>
      </w:r>
      <w:r w:rsidRPr="00C40A7B">
        <w:rPr>
          <w:u w:val="single"/>
        </w:rPr>
        <w:t>norm</w:t>
      </w:r>
      <w:r w:rsidRPr="009E1093">
        <w:rPr>
          <w:sz w:val="16"/>
        </w:rPr>
        <w:t xml:space="preserve">, the Categorical Imperative. The </w:t>
      </w:r>
      <w:r w:rsidRPr="00C40A7B">
        <w:rPr>
          <w:u w:val="single"/>
        </w:rPr>
        <w:t>Categorical Imperative</w:t>
      </w:r>
      <w:r w:rsidRPr="009E1093">
        <w:rPr>
          <w:sz w:val="16"/>
        </w:rPr>
        <w:t xml:space="preserve"> essentially compels </w:t>
      </w:r>
      <w:r w:rsidRPr="00C40A7B">
        <w:rPr>
          <w:u w:val="single"/>
        </w:rPr>
        <w:t xml:space="preserve">an individual to behave in the manner in which he or she would wish everyone to behave </w:t>
      </w:r>
      <w:r w:rsidRPr="009E1093">
        <w:rPr>
          <w:sz w:val="16"/>
        </w:rPr>
        <w:t xml:space="preserve">(autonomy of universal law), and to treat others always as ends and never as means (respect for the dignity of persons).21 Yet he formally recognizes philosophical tradition and practicality by distinguishing between the laws that should govern public life and the moral rules that must be cultivated privately or at home—i.e., compassion, integrity and religious devotion. The upshot of this distinction is to separate a person’s process of moral choice from, and render it secondary to, his or her society’s ethical system. On the one hand this moral hierarchy provides a sensible basis for justifying a government’s preoccupation with the survival of its nation. On the other hand, however, it excuses government from attending to the everyday activities and myriad relationships that give meaning to the lives of its citizens and serve as the purpose for the government’s very existence.22 This </w:t>
      </w:r>
      <w:r w:rsidRPr="00C40A7B">
        <w:rPr>
          <w:b/>
          <w:bCs/>
          <w:u w:val="single"/>
        </w:rPr>
        <w:t>inattention is problematic because peace breaks out much as life is lived,</w:t>
      </w:r>
      <w:r w:rsidRPr="00C40A7B">
        <w:rPr>
          <w:u w:val="single"/>
        </w:rPr>
        <w:t xml:space="preserve"> t</w:t>
      </w:r>
      <w:r w:rsidRPr="009E1093">
        <w:rPr>
          <w:sz w:val="16"/>
        </w:rPr>
        <w:t>hat is, “</w:t>
      </w:r>
      <w:r w:rsidRPr="00C40A7B">
        <w:rPr>
          <w:u w:val="single"/>
        </w:rPr>
        <w:t xml:space="preserve">by one person at a time, amid particular events, and [having] </w:t>
      </w:r>
      <w:r w:rsidRPr="00C40A7B">
        <w:rPr>
          <w:b/>
          <w:bCs/>
          <w:u w:val="single"/>
        </w:rPr>
        <w:t>genuine importance only where it imparts this distinctiveness to the one who lives</w:t>
      </w:r>
      <w:r w:rsidRPr="00C40A7B">
        <w:rPr>
          <w:u w:val="single"/>
        </w:rPr>
        <w:t xml:space="preserve"> it.”</w:t>
      </w:r>
      <w:r w:rsidRPr="009E1093">
        <w:rPr>
          <w:sz w:val="16"/>
        </w:rPr>
        <w:t xml:space="preserve">23 The Anglo-American rapprochement to which I previously alluded, for example, was established by ordinary British and American citizens as well as their governmental leaders during a time in which Britain and the </w:t>
      </w:r>
      <w:r w:rsidRPr="00C40A7B">
        <w:rPr>
          <w:u w:val="single"/>
        </w:rPr>
        <w:t>United States acknowledged distinct imperial interests in the old and new worlds, respectively; established complementary trading patterns</w:t>
      </w:r>
      <w:r w:rsidRPr="009E1093">
        <w:rPr>
          <w:sz w:val="16"/>
        </w:rPr>
        <w:t xml:space="preserve">; and came to regard one another as “best friends.” </w:t>
      </w:r>
      <w:r w:rsidRPr="00C40A7B">
        <w:rPr>
          <w:u w:val="single"/>
        </w:rPr>
        <w:t>This international friendship</w:t>
      </w:r>
      <w:r w:rsidRPr="009E1093">
        <w:rPr>
          <w:sz w:val="16"/>
        </w:rPr>
        <w:t xml:space="preserve"> was based on the large number of </w:t>
      </w:r>
      <w:r w:rsidRPr="00C40A7B">
        <w:rPr>
          <w:u w:val="single"/>
        </w:rPr>
        <w:t>similarities between the British and American societies, including language, literature, religion, culture, and political ideology and institutions.</w:t>
      </w:r>
      <w:r w:rsidRPr="009E1093">
        <w:rPr>
          <w:sz w:val="16"/>
        </w:rPr>
        <w:t xml:space="preserve">24 Moreover, it was experienced alike by </w:t>
      </w:r>
      <w:r w:rsidRPr="00F364B0">
        <w:rPr>
          <w:u w:val="single"/>
        </w:rPr>
        <w:t>British and American publics and influential decision-makers</w:t>
      </w:r>
      <w:r w:rsidRPr="009E1093">
        <w:rPr>
          <w:sz w:val="16"/>
        </w:rPr>
        <w:t xml:space="preserve">, including the </w:t>
      </w:r>
      <w:r w:rsidRPr="00F364B0">
        <w:rPr>
          <w:u w:val="single"/>
        </w:rPr>
        <w:t>British  Colonial Secretary, Joseph Chamberlain, British Prime Minister Arthur Balfour</w:t>
      </w:r>
      <w:r w:rsidRPr="009E1093">
        <w:rPr>
          <w:sz w:val="16"/>
        </w:rPr>
        <w:t xml:space="preserve">, U.S. Ambassador to England, </w:t>
      </w:r>
      <w:r w:rsidRPr="00F364B0">
        <w:rPr>
          <w:u w:val="single"/>
        </w:rPr>
        <w:t>John Hay, and U.S. Secretary of State Theodore Roosevelt.</w:t>
      </w:r>
      <w:r w:rsidRPr="009E1093">
        <w:rPr>
          <w:sz w:val="16"/>
        </w:rPr>
        <w:t xml:space="preserve"> </w:t>
      </w:r>
      <w:proofErr w:type="gramStart"/>
      <w:r w:rsidRPr="009E1093">
        <w:rPr>
          <w:sz w:val="16"/>
        </w:rPr>
        <w:t>Thus</w:t>
      </w:r>
      <w:proofErr w:type="gramEnd"/>
      <w:r w:rsidRPr="009E1093">
        <w:rPr>
          <w:sz w:val="16"/>
        </w:rPr>
        <w:t xml:space="preserve"> it would be difficult, if not </w:t>
      </w:r>
      <w:r w:rsidRPr="00F364B0">
        <w:rPr>
          <w:u w:val="single"/>
        </w:rPr>
        <w:t>impossible, to understand peace</w:t>
      </w:r>
      <w:r w:rsidRPr="009E1093">
        <w:rPr>
          <w:sz w:val="16"/>
        </w:rPr>
        <w:t xml:space="preserve"> in this case </w:t>
      </w:r>
      <w:r w:rsidRPr="00F364B0">
        <w:rPr>
          <w:u w:val="single"/>
        </w:rPr>
        <w:t>outside of the particularities of diplomatic and personal friendships.</w:t>
      </w:r>
    </w:p>
    <w:p w14:paraId="069F5182" w14:textId="77777777" w:rsidR="000219C2" w:rsidRDefault="000219C2" w:rsidP="000219C2">
      <w:pPr>
        <w:pStyle w:val="Heading4"/>
      </w:pPr>
      <w:r>
        <w:t>Security of democratic nations do not indicate peace</w:t>
      </w:r>
    </w:p>
    <w:p w14:paraId="29069543" w14:textId="77777777" w:rsidR="000219C2" w:rsidRPr="00722ED3" w:rsidRDefault="000219C2" w:rsidP="000219C2">
      <w:r w:rsidRPr="00F364B0">
        <w:rPr>
          <w:rFonts w:eastAsiaTheme="majorEastAsia" w:cstheme="majorBidi"/>
          <w:b/>
          <w:iCs/>
          <w:sz w:val="26"/>
        </w:rPr>
        <w:t>Allison 02</w:t>
      </w:r>
      <w:r>
        <w:t xml:space="preserve">, Juliann Emmons Allison, “Peace among Friends: A Feminist Interpretation of the “Democratic Peace,”” Accessed through Wiley Online Library, </w:t>
      </w:r>
      <w:proofErr w:type="gramStart"/>
      <w:r>
        <w:t>Published</w:t>
      </w:r>
      <w:proofErr w:type="gramEnd"/>
      <w:r>
        <w:t>:</w:t>
      </w:r>
      <w:r w:rsidRPr="00F364B0">
        <w:t xml:space="preserve"> 17 December 2002</w:t>
      </w:r>
      <w:r>
        <w:t xml:space="preserve">, </w:t>
      </w:r>
      <w:r w:rsidRPr="00722ED3">
        <w:t xml:space="preserve">PEACE &amp; CHANGE, Vol. 26, No. 2, </w:t>
      </w:r>
      <w:r>
        <w:t xml:space="preserve">Pg 204-209, </w:t>
      </w:r>
      <w:r w:rsidRPr="00722ED3">
        <w:t>April 2001 © 2001 Peace History Society and Consortium on Peace Research, Education, and Developmen</w:t>
      </w:r>
      <w:r>
        <w:t xml:space="preserve">t Accessed 7/13/2024 II Norah (Allison - </w:t>
      </w:r>
      <w:r w:rsidRPr="00722ED3">
        <w:t>Assistant Professor of Political Science, University of California, Riverside</w:t>
      </w:r>
      <w:r>
        <w:t>)</w:t>
      </w:r>
    </w:p>
    <w:p w14:paraId="7C98E52E" w14:textId="77777777" w:rsidR="000219C2" w:rsidRDefault="000219C2" w:rsidP="000219C2">
      <w:r>
        <w:t xml:space="preserve"> By illuminating the rich context in which a state of peace emerges between nations, this article has demonstrated that the </w:t>
      </w:r>
      <w:r w:rsidRPr="009E1093">
        <w:rPr>
          <w:u w:val="single"/>
        </w:rPr>
        <w:t xml:space="preserve">care ethic can provide a broader, more complete foundation for the observed democratic peace, </w:t>
      </w:r>
      <w:r>
        <w:t>one within which “</w:t>
      </w:r>
      <w:r w:rsidRPr="009E1093">
        <w:rPr>
          <w:u w:val="single"/>
        </w:rPr>
        <w:t>considerations of rights and justice constitute a subset</w:t>
      </w:r>
      <w:r>
        <w:t xml:space="preserve">— though admittedly an important one.”47 More specifically, peace, like war, begins “in the mind,” according to Kenneth Waltz. This attribution of </w:t>
      </w:r>
      <w:r w:rsidRPr="009E1093">
        <w:rPr>
          <w:u w:val="single"/>
        </w:rPr>
        <w:t xml:space="preserve">the root cause of peace </w:t>
      </w:r>
      <w:r>
        <w:t xml:space="preserve">to attitudes and intentions of individuals is evident in Arnold </w:t>
      </w:r>
      <w:proofErr w:type="spellStart"/>
      <w:r>
        <w:t>Wolfers’s</w:t>
      </w:r>
      <w:proofErr w:type="spellEnd"/>
      <w:r>
        <w:t xml:space="preserve"> early and controversial defense of the importance of moral </w:t>
      </w:r>
      <w:proofErr w:type="spellStart"/>
      <w:r>
        <w:t>ity</w:t>
      </w:r>
      <w:proofErr w:type="spellEnd"/>
      <w:r>
        <w:t xml:space="preserve"> in international politics. The main point of his essay on “Statesmanship and Moral Choice” is that </w:t>
      </w:r>
      <w:r w:rsidRPr="009E1093">
        <w:rPr>
          <w:u w:val="single"/>
        </w:rPr>
        <w:t>national leaders are morally obliged to “establish bonds of friendship</w:t>
      </w:r>
      <w:r>
        <w:t xml:space="preserve">.”48 The explicit connection here between </w:t>
      </w:r>
      <w:r w:rsidRPr="009E1093">
        <w:rPr>
          <w:u w:val="single"/>
        </w:rPr>
        <w:t xml:space="preserve">moral obligations in international relations, easily derived from, say, a human right to peace, and care as it is </w:t>
      </w:r>
      <w:proofErr w:type="spellStart"/>
      <w:r w:rsidRPr="009E1093">
        <w:rPr>
          <w:u w:val="single"/>
        </w:rPr>
        <w:t>prac</w:t>
      </w:r>
      <w:proofErr w:type="spellEnd"/>
      <w:r w:rsidRPr="009E1093">
        <w:rPr>
          <w:u w:val="single"/>
        </w:rPr>
        <w:t xml:space="preserve"> </w:t>
      </w:r>
      <w:proofErr w:type="spellStart"/>
      <w:r w:rsidRPr="009E1093">
        <w:rPr>
          <w:u w:val="single"/>
        </w:rPr>
        <w:t>ticed</w:t>
      </w:r>
      <w:proofErr w:type="spellEnd"/>
      <w:r w:rsidRPr="009E1093">
        <w:rPr>
          <w:u w:val="single"/>
        </w:rPr>
        <w:t xml:space="preserve"> in friendship holds a twofold</w:t>
      </w:r>
      <w:r>
        <w:t xml:space="preserve"> significance for the purposes of this article. First, this </w:t>
      </w:r>
      <w:r w:rsidRPr="009E1093">
        <w:rPr>
          <w:u w:val="single"/>
        </w:rPr>
        <w:t>connection intimates the ethically prior position of care</w:t>
      </w:r>
      <w:r>
        <w:t xml:space="preserve">. Indeed, </w:t>
      </w:r>
      <w:r w:rsidRPr="009E1093">
        <w:rPr>
          <w:u w:val="single"/>
        </w:rPr>
        <w:t>especially as women and members of other traditionally under-represented groups enter the political process, the practice of care associated most closely with them influences local and national policy.</w:t>
      </w:r>
      <w:r>
        <w:t xml:space="preserve"> While this relationship has been widely confirmed for the world’s democratic, industrialized nations, it has more recently been evidenced in non-democratic and less-developed nations. </w:t>
      </w:r>
      <w:proofErr w:type="spellStart"/>
      <w:r w:rsidRPr="009E1093">
        <w:rPr>
          <w:u w:val="single"/>
        </w:rPr>
        <w:t>Womenpiece</w:t>
      </w:r>
      <w:proofErr w:type="spellEnd"/>
      <w:r w:rsidRPr="009E1093">
        <w:rPr>
          <w:u w:val="single"/>
        </w:rPr>
        <w:t>-workers in Bangladesh</w:t>
      </w:r>
      <w:r>
        <w:t xml:space="preserve">, for example, successfully formed a labor union as a platform for </w:t>
      </w:r>
      <w:r w:rsidRPr="009E1093">
        <w:rPr>
          <w:u w:val="single"/>
        </w:rPr>
        <w:t>legalizing the economic independence women there need to care and provide for their families</w:t>
      </w:r>
      <w:r>
        <w:t xml:space="preserve">.49 The international political process increasingly respects such domestic laws and policies, in part due to personal and diplomatic relationships among individuals committed to humanitarian The “Democratic Peace” norms. That is, in order for the leader of a sovereign nation to fulfill his or her recognized role, he or she must be sensitive to and appreciate fully the array of details and contexts associated with friendship in international relations.50 Second, </w:t>
      </w:r>
      <w:r w:rsidRPr="00E32987">
        <w:rPr>
          <w:u w:val="single"/>
        </w:rPr>
        <w:t>the connection between the traditional, rights-based ethic and the alternative ethic of care raises the issue of how to delimit the exercise of friendship in international relations so that the practice of care therein may be widely regarded as necessary and judicious</w:t>
      </w:r>
      <w:r>
        <w:t xml:space="preserve">. This issue reflects a concern that care has and might conceivably continue to engender a dependency characterized by paternalism and the privileging of those in power.51 Discus </w:t>
      </w:r>
      <w:proofErr w:type="spellStart"/>
      <w:r>
        <w:t>sions</w:t>
      </w:r>
      <w:proofErr w:type="spellEnd"/>
      <w:r>
        <w:t xml:space="preserve"> relevant to the dangers actually and potentially inherent in the practice of care are wide-ranging and perhaps tangential to the focus of this article. Still, the recognition here of the importance of relationships to human </w:t>
      </w:r>
      <w:proofErr w:type="spellStart"/>
      <w:r>
        <w:t>exis</w:t>
      </w:r>
      <w:proofErr w:type="spellEnd"/>
      <w:r>
        <w:t xml:space="preserve"> </w:t>
      </w:r>
      <w:proofErr w:type="spellStart"/>
      <w:r>
        <w:t>tence</w:t>
      </w:r>
      <w:proofErr w:type="spellEnd"/>
      <w:r>
        <w:t xml:space="preserve"> and, by extension</w:t>
      </w:r>
      <w:r w:rsidRPr="00E32987">
        <w:rPr>
          <w:u w:val="single"/>
        </w:rPr>
        <w:t>, international peace would support ongoing feminist and critical re-evaluations of participation, deliberation, and communication in democratic politics</w:t>
      </w:r>
      <w:r>
        <w:t xml:space="preserve">. Central to this research agenda is the idea that </w:t>
      </w:r>
      <w:proofErr w:type="spellStart"/>
      <w:r>
        <w:t>democ</w:t>
      </w:r>
      <w:proofErr w:type="spellEnd"/>
      <w:r>
        <w:t xml:space="preserve"> racy may well have less to do with securing individual rights than with honor </w:t>
      </w:r>
      <w:proofErr w:type="spellStart"/>
      <w:r>
        <w:t>ing</w:t>
      </w:r>
      <w:proofErr w:type="spellEnd"/>
      <w:r>
        <w:t xml:space="preserve"> the individual as a particular person “with social connections and commitments, but also autonomy.”52 Consider, for instance, the extension of the right to vote to women in most Western industrialized nations during the first half of the twentieth </w:t>
      </w:r>
      <w:proofErr w:type="spellStart"/>
      <w:r>
        <w:t>cen</w:t>
      </w:r>
      <w:proofErr w:type="spellEnd"/>
      <w:r>
        <w:t xml:space="preserve"> </w:t>
      </w:r>
      <w:proofErr w:type="spellStart"/>
      <w:r>
        <w:t>tury</w:t>
      </w:r>
      <w:proofErr w:type="spellEnd"/>
      <w:r>
        <w:t xml:space="preserve">. It took decades even in the </w:t>
      </w:r>
      <w:r w:rsidRPr="00E32987">
        <w:rPr>
          <w:u w:val="single"/>
        </w:rPr>
        <w:t>most progressive nations for universal adult suffrage to generate policies intended to secure women’s access to productive employment and to protect their reproductive role in family and society</w:t>
      </w:r>
      <w:r>
        <w:t xml:space="preserve">.53 Now voting, as a means of participating in government, is considered a human right and thus a partial justification for international recognition and acceptance into the international community of nation-states.54 Of course, this history may be regarded as an indication that it may be a very long time yet before the practice and politics of care domestically affects the foreign policies of nation-states sufficiently to yield a lasting peace among them. Alternatively, it might be understood as a sign that peace really is, as contemporary visionaries suggest, only as far away as we permit it to be.55 </w:t>
      </w:r>
    </w:p>
    <w:p w14:paraId="109D1E9C" w14:textId="77777777" w:rsidR="000219C2" w:rsidRDefault="000219C2" w:rsidP="000219C2">
      <w:pPr>
        <w:pStyle w:val="Heading4"/>
      </w:pPr>
      <w:r>
        <w:t xml:space="preserve">The alternative is an ethical framework that promotes a care economy </w:t>
      </w:r>
    </w:p>
    <w:p w14:paraId="76ABF4C0" w14:textId="77777777" w:rsidR="000219C2" w:rsidRPr="00722ED3" w:rsidRDefault="000219C2" w:rsidP="000219C2">
      <w:r w:rsidRPr="00F364B0">
        <w:rPr>
          <w:rFonts w:eastAsiaTheme="majorEastAsia" w:cstheme="majorBidi"/>
          <w:b/>
          <w:iCs/>
          <w:sz w:val="26"/>
        </w:rPr>
        <w:t>Allison 02</w:t>
      </w:r>
      <w:r>
        <w:t xml:space="preserve">, Juliann Emmons Allison, “Peace among Friends: A Feminist Interpretation of the “Democratic Peace,”” Accessed through Wiley Online Library, </w:t>
      </w:r>
      <w:proofErr w:type="gramStart"/>
      <w:r>
        <w:t>Published</w:t>
      </w:r>
      <w:proofErr w:type="gramEnd"/>
      <w:r>
        <w:t>:</w:t>
      </w:r>
      <w:r w:rsidRPr="00F364B0">
        <w:t xml:space="preserve"> 17 December 2002</w:t>
      </w:r>
      <w:r>
        <w:t xml:space="preserve">, </w:t>
      </w:r>
      <w:r w:rsidRPr="00722ED3">
        <w:t xml:space="preserve">PEACE &amp; CHANGE, Vol. 26, No. 2, </w:t>
      </w:r>
      <w:r>
        <w:t xml:space="preserve">Pg 204-209, </w:t>
      </w:r>
      <w:r w:rsidRPr="00722ED3">
        <w:t>April 2001 © 2001 Peace History Society and Consortium on Peace Research, Education, and Developmen</w:t>
      </w:r>
      <w:r>
        <w:t xml:space="preserve">t Accessed 7/13/2024 II Norah (Allison - </w:t>
      </w:r>
      <w:r w:rsidRPr="00722ED3">
        <w:t>Assistant Professor of Political Science, University of California, Riverside</w:t>
      </w:r>
      <w:r>
        <w:t>)</w:t>
      </w:r>
    </w:p>
    <w:p w14:paraId="3DD95ECA" w14:textId="77777777" w:rsidR="000219C2" w:rsidRDefault="000219C2" w:rsidP="000219C2">
      <w:r w:rsidRPr="00EA16A1">
        <w:t xml:space="preserve">Ideally, of course, friendship as a private relationship would be protected by a republican government within a Kantian ethical framework. But the rules of friendship, as such, derive almost exclusively from the experiences of the friends themselves choosing playmates and companions, and maintaining those relationships in all their particularities.25 I turn in the following section </w:t>
      </w:r>
      <w:r w:rsidRPr="00EA16A1">
        <w:rPr>
          <w:u w:val="single"/>
        </w:rPr>
        <w:t xml:space="preserve">to an </w:t>
      </w:r>
      <w:r w:rsidRPr="00EA16A1">
        <w:rPr>
          <w:b/>
          <w:bCs/>
          <w:u w:val="single"/>
        </w:rPr>
        <w:t>alternative ethical framework that promises to incorporate the context and idiosyncrasies of international relationships—in particular, friendship —necessary for peace</w:t>
      </w:r>
      <w:r w:rsidRPr="00EA16A1">
        <w:t xml:space="preserve">.26 AN ALTERNATIVE, FEMINIST ETHIC OF CARE Considering the importance of international relationships to peace, an </w:t>
      </w:r>
      <w:r w:rsidRPr="00EA16A1">
        <w:rPr>
          <w:u w:val="single"/>
        </w:rPr>
        <w:t>ethic of care provides a fitting alternative to the prevailing Kantian</w:t>
      </w:r>
      <w:r w:rsidRPr="00EA16A1">
        <w:t xml:space="preserve">, </w:t>
      </w:r>
      <w:r w:rsidRPr="00EA16A1">
        <w:rPr>
          <w:u w:val="single"/>
        </w:rPr>
        <w:t>rights-based ethical foundation for the democratic peace</w:t>
      </w:r>
      <w:r w:rsidRPr="00EA16A1">
        <w:t xml:space="preserve"> phenomenon. Most significantly, an ethic of care “</w:t>
      </w:r>
      <w:r w:rsidRPr="00EA16A1">
        <w:rPr>
          <w:b/>
          <w:bCs/>
          <w:u w:val="single"/>
        </w:rPr>
        <w:t>begins from a different understanding of human nature and human interaction</w:t>
      </w:r>
      <w:r w:rsidRPr="00EA16A1">
        <w:rPr>
          <w:u w:val="single"/>
        </w:rPr>
        <w:t>.</w:t>
      </w:r>
      <w:r w:rsidRPr="00EA16A1">
        <w:t xml:space="preserve"> </w:t>
      </w:r>
      <w:r w:rsidRPr="00EA16A1">
        <w:rPr>
          <w:u w:val="single"/>
        </w:rPr>
        <w:t>Rather than seeing people as rational actors pursuing their own goals and maximizing their interests, we must instead see people as constantly enmeshed in relationships of care.”</w:t>
      </w:r>
      <w:r w:rsidRPr="00EA16A1">
        <w:t xml:space="preserve"> It follows that the </w:t>
      </w:r>
      <w:r w:rsidRPr="00EA16A1">
        <w:rPr>
          <w:u w:val="single"/>
        </w:rPr>
        <w:t>political behavior of individuals</w:t>
      </w:r>
      <w:r w:rsidRPr="00EA16A1">
        <w:t xml:space="preserve"> must </w:t>
      </w:r>
      <w:r w:rsidRPr="00EA16A1">
        <w:rPr>
          <w:u w:val="single"/>
        </w:rPr>
        <w:t>reflect not only their self-interests</w:t>
      </w:r>
      <w:r w:rsidRPr="00EA16A1">
        <w:t xml:space="preserve">, </w:t>
      </w:r>
      <w:r w:rsidRPr="00EA16A1">
        <w:rPr>
          <w:u w:val="single"/>
        </w:rPr>
        <w:t>but</w:t>
      </w:r>
      <w:r w:rsidRPr="00EA16A1">
        <w:t xml:space="preserve"> also the particular </w:t>
      </w:r>
      <w:r w:rsidRPr="00EA16A1">
        <w:rPr>
          <w:u w:val="single"/>
        </w:rPr>
        <w:t>“constellation of caring relationships”</w:t>
      </w:r>
      <w:r w:rsidRPr="00EA16A1">
        <w:t xml:space="preserve"> in which they find themselves, and the institutions that define and sustain those relationships.27 This moral voice is rooted in Carol Gilligan’s claim that women tend to express an ethic that emphasizes relationships and responsibilities, as opposed to rules and rights. Gilligan argues that </w:t>
      </w:r>
      <w:r w:rsidRPr="00EA16A1">
        <w:rPr>
          <w:u w:val="single"/>
        </w:rPr>
        <w:t>the process by which an individual develops a method of moral reasoning</w:t>
      </w:r>
      <w:r w:rsidRPr="00EA16A1">
        <w:t xml:space="preserve"> </w:t>
      </w:r>
      <w:r w:rsidRPr="00EA16A1">
        <w:rPr>
          <w:u w:val="single"/>
        </w:rPr>
        <w:t>governed by “self-legislated and self-imposed</w:t>
      </w:r>
      <w:r w:rsidRPr="00EA16A1">
        <w:t xml:space="preserve"> universal </w:t>
      </w:r>
      <w:r w:rsidRPr="00EA16A1">
        <w:rPr>
          <w:u w:val="single"/>
        </w:rPr>
        <w:t>principles</w:t>
      </w:r>
      <w:r w:rsidRPr="00EA16A1">
        <w:t xml:space="preserve"> such as those of justice, reciprocity and respect</w:t>
      </w:r>
      <w:r w:rsidRPr="00EA16A1">
        <w:rPr>
          <w:u w:val="single"/>
        </w:rPr>
        <w:t>” is gendered.</w:t>
      </w:r>
      <w:r w:rsidRPr="00EA16A1">
        <w:t xml:space="preserve"> More specifically</w:t>
      </w:r>
      <w:r w:rsidRPr="00EA16A1">
        <w:rPr>
          <w:u w:val="single"/>
        </w:rPr>
        <w:t xml:space="preserve">, </w:t>
      </w:r>
      <w:r w:rsidRPr="00EA16A1">
        <w:rPr>
          <w:b/>
          <w:bCs/>
          <w:u w:val="single"/>
        </w:rPr>
        <w:t>the way in which women make moral choices differs from</w:t>
      </w:r>
      <w:r w:rsidRPr="00EA16A1">
        <w:rPr>
          <w:b/>
          <w:bCs/>
        </w:rPr>
        <w:t xml:space="preserve"> </w:t>
      </w:r>
      <w:r w:rsidRPr="00EA16A1">
        <w:rPr>
          <w:b/>
          <w:bCs/>
          <w:u w:val="single"/>
        </w:rPr>
        <w:t>Kohlberg’s process because they see themselves less as autonomous individuals than as interdependent human beings</w:t>
      </w:r>
      <w:r w:rsidRPr="00EA16A1">
        <w:t xml:space="preserve">.28 Gilligan accounts for this difference in terms of Chodorow’s argument that a young girl’s natural connection to her mother is the source of the relatedness that would prepare her for the traditional work of caring for a home and family; a young boy’s need to separate from his mother and identify instead with his father is likewise the source of his inability to relate deeply to others and </w:t>
      </w:r>
      <w:proofErr w:type="spellStart"/>
      <w:r w:rsidRPr="00EA16A1">
        <w:t>cor</w:t>
      </w:r>
      <w:proofErr w:type="spellEnd"/>
      <w:r w:rsidRPr="00EA16A1">
        <w:t xml:space="preserve"> responding readiness for work in the public sphere.29 Gilligan concludes on</w:t>
      </w:r>
      <w:r>
        <w:t xml:space="preserve"> </w:t>
      </w:r>
      <w:r w:rsidRPr="00EA16A1">
        <w:rPr>
          <w:b/>
          <w:bCs/>
          <w:u w:val="single"/>
        </w:rPr>
        <w:t>It also notably distinguishes care epistemologically from a rights-based</w:t>
      </w:r>
    </w:p>
    <w:p w14:paraId="57163A95" w14:textId="77777777" w:rsidR="000219C2" w:rsidRDefault="000219C2" w:rsidP="000219C2">
      <w:pPr>
        <w:rPr>
          <w:u w:val="single"/>
        </w:rPr>
      </w:pPr>
      <w:r>
        <w:t xml:space="preserve"> perspective. </w:t>
      </w:r>
      <w:r w:rsidRPr="00EA16A1">
        <w:rPr>
          <w:u w:val="single"/>
        </w:rPr>
        <w:t>Care as a foundation for moral choice is obviously grounded in experience rather than pure reason</w:t>
      </w:r>
      <w:r>
        <w:t xml:space="preserve"> as a source of knowing or validating behavior. Nowhere is this </w:t>
      </w:r>
      <w:proofErr w:type="gramStart"/>
      <w:r>
        <w:t>more true</w:t>
      </w:r>
      <w:proofErr w:type="gramEnd"/>
      <w:r>
        <w:t xml:space="preserve"> than in the case of motherhood.30 Motherhood—</w:t>
      </w:r>
      <w:proofErr w:type="spellStart"/>
      <w:r>
        <w:t>anexperience</w:t>
      </w:r>
      <w:proofErr w:type="spellEnd"/>
      <w:r>
        <w:t xml:space="preserve"> that is, of course, unique to women—remains a distinguishing relationship for the care ethic, broadly understood. The actual physical experience of pregnancy, birth, and motherhood reshapes a woman’s moral identity: “pregnancy is not something that just happens to women. . . from the moment a women learns she is pregnant . . . [her] responsibilities are mediated by this unique bodily perspective.”31 The portent of such a fundamental change in moral consciousness lies in questions of how </w:t>
      </w:r>
      <w:proofErr w:type="spellStart"/>
      <w:r>
        <w:t>wemight</w:t>
      </w:r>
      <w:proofErr w:type="spellEnd"/>
      <w:r>
        <w:t xml:space="preserve"> generalize the virtues of motherhood, “the caring, nurture </w:t>
      </w:r>
      <w:proofErr w:type="spellStart"/>
      <w:r>
        <w:t>ing</w:t>
      </w:r>
      <w:proofErr w:type="spellEnd"/>
      <w:r>
        <w:t xml:space="preserve">, feeling, intuiting, empathizing, and relating.”32 One possibility lies in the introduction of “maternal thinking,” which emphasizes the responsibilities that mothers share in preserving the lives of their children; fostering their physical, intellectual, and psychological growth; and training them in citizenship into a nation’s policy-making process. Despite the potential par </w:t>
      </w:r>
      <w:proofErr w:type="spellStart"/>
      <w:r>
        <w:t>adox</w:t>
      </w:r>
      <w:proofErr w:type="spellEnd"/>
      <w:r>
        <w:t xml:space="preserve"> inherent in the coupling of “preserving life” and “citizenship training,” which can include military service, Ruddick argues that the logic of this kind of thinking is pacifist.33 </w:t>
      </w:r>
      <w:r w:rsidRPr="00EA16A1">
        <w:rPr>
          <w:u w:val="single"/>
        </w:rPr>
        <w:t>That women, because they exclusively are able to bear children, reason ably possess a distinct perspective on moral life</w:t>
      </w:r>
      <w:r>
        <w:t xml:space="preserve"> should not be surprising. It is increasingly clear, however, that the experiences of establishing and main </w:t>
      </w:r>
      <w:proofErr w:type="spellStart"/>
      <w:r>
        <w:t>taining</w:t>
      </w:r>
      <w:proofErr w:type="spellEnd"/>
      <w:r>
        <w:t xml:space="preserve"> caring relationships in general are not limited to women. Although only women </w:t>
      </w:r>
      <w:proofErr w:type="gramStart"/>
      <w:r>
        <w:t>are able to</w:t>
      </w:r>
      <w:proofErr w:type="gramEnd"/>
      <w:r>
        <w:t xml:space="preserve"> bear children, young people, grandparents, society’s economically disadvantaged and disenfranchised members, and others in positions of submission and servility are particularly likely to reason in terms of their personal experiences and relationships. Working-class people and parents, for instance, often provide “feminine,” </w:t>
      </w:r>
      <w:proofErr w:type="gramStart"/>
      <w:r>
        <w:t xml:space="preserve">or particular, </w:t>
      </w:r>
      <w:r w:rsidRPr="00EA16A1">
        <w:rPr>
          <w:u w:val="single"/>
        </w:rPr>
        <w:t>nonutilitarian</w:t>
      </w:r>
      <w:proofErr w:type="gramEnd"/>
      <w:r w:rsidRPr="00EA16A1">
        <w:rPr>
          <w:u w:val="single"/>
        </w:rPr>
        <w:t xml:space="preserve"> justifications for their moral choices</w:t>
      </w:r>
      <w:r>
        <w:t xml:space="preserve">. More specifically, recent studies suggest that members of such groups as well as women “seemed to think it obvious that compromise and accommodation were good things, at least in cases of conflict.”34 That </w:t>
      </w:r>
      <w:r w:rsidRPr="00EA16A1">
        <w:rPr>
          <w:u w:val="single"/>
        </w:rPr>
        <w:t>pacifism is thus the logical conclusion of moral reasoning is critical to the argument at hand because it supports a care-based alternative to “perpetual peace</w:t>
      </w:r>
      <w:r>
        <w:t xml:space="preserve">.” More specifically, the practices of “caring about,” “taking care of,” “care-giving,” and “receiving care” are not merely important  considerations once constitutionally guaranteed rights have set some “moral </w:t>
      </w:r>
      <w:proofErr w:type="spellStart"/>
      <w:r>
        <w:t>minimum”asthe</w:t>
      </w:r>
      <w:proofErr w:type="spellEnd"/>
      <w:r>
        <w:t xml:space="preserve"> criterion of ethical behavior, but rather establish “the wider moral framework. . . .”35 Thus, I argue below that </w:t>
      </w:r>
      <w:r w:rsidRPr="00EA16A1">
        <w:rPr>
          <w:u w:val="single"/>
        </w:rPr>
        <w:t>the roots of international peace are planted firmly at “home” in the incorporation of what has been considered private morality into the domestic politics of care.</w:t>
      </w:r>
    </w:p>
    <w:p w14:paraId="65E2297B" w14:textId="77777777" w:rsidR="00276F17" w:rsidRPr="002040FF" w:rsidRDefault="00276F17" w:rsidP="00276F17">
      <w:pPr>
        <w:pStyle w:val="Heading3"/>
      </w:pPr>
      <w:r>
        <w:t>1NC---L+A---I-Law</w:t>
      </w:r>
    </w:p>
    <w:p w14:paraId="305E4CD8" w14:textId="77777777" w:rsidR="00276F17" w:rsidRPr="001A618D" w:rsidRDefault="00276F17" w:rsidP="00276F17">
      <w:pPr>
        <w:pStyle w:val="Heading4"/>
      </w:pPr>
      <w:r>
        <w:t>Constructions of international law are meant to degrade women to aliens – the epistemology of the 1ac’s process doctrines are methods to keep women out!</w:t>
      </w:r>
    </w:p>
    <w:p w14:paraId="2CB6C94B" w14:textId="77777777" w:rsidR="00276F17" w:rsidRPr="00EE5D42" w:rsidRDefault="00276F17" w:rsidP="00276F17">
      <w:pPr>
        <w:rPr>
          <w:rStyle w:val="Style13ptBold"/>
        </w:rPr>
      </w:pPr>
      <w:r>
        <w:rPr>
          <w:rStyle w:val="Style13ptBold"/>
        </w:rPr>
        <w:t xml:space="preserve">Romany 93 </w:t>
      </w:r>
      <w:r w:rsidRPr="00EE5D42">
        <w:rPr>
          <w:color w:val="000000"/>
          <w:shd w:val="clear" w:color="auto" w:fill="FFFFFF"/>
        </w:rPr>
        <w:t xml:space="preserve">* Professor of Law, City University of New York Law School. This Article is part of a joint project with Professor Rhonda </w:t>
      </w:r>
      <w:proofErr w:type="spellStart"/>
      <w:r w:rsidRPr="00EE5D42">
        <w:rPr>
          <w:color w:val="000000"/>
          <w:shd w:val="clear" w:color="auto" w:fill="FFFFFF"/>
        </w:rPr>
        <w:t>Copelon</w:t>
      </w:r>
      <w:proofErr w:type="spellEnd"/>
      <w:r w:rsidRPr="00EE5D42">
        <w:rPr>
          <w:color w:val="000000"/>
          <w:shd w:val="clear" w:color="auto" w:fill="FFFFFF"/>
        </w:rPr>
        <w:t>, who addresses gender-based violence as an egregious human rights violation.</w:t>
      </w:r>
      <w:r>
        <w:rPr>
          <w:color w:val="000000"/>
        </w:rPr>
        <w:t xml:space="preserve"> (Celina, “</w:t>
      </w:r>
      <w:r w:rsidRPr="00EE5D42">
        <w:rPr>
          <w:color w:val="000000"/>
          <w:shd w:val="clear" w:color="auto" w:fill="FFFFFF"/>
        </w:rPr>
        <w:t>ARTICLE: WOMEN AS ALIENS: A </w:t>
      </w:r>
      <w:r w:rsidRPr="00EE5D42">
        <w:rPr>
          <w:color w:val="000000"/>
          <w:bdr w:val="none" w:sz="0" w:space="0" w:color="auto" w:frame="1"/>
        </w:rPr>
        <w:t>FEMINIST</w:t>
      </w:r>
      <w:r w:rsidRPr="00EE5D42">
        <w:rPr>
          <w:color w:val="000000"/>
          <w:shd w:val="clear" w:color="auto" w:fill="FFFFFF"/>
        </w:rPr>
        <w:t> </w:t>
      </w:r>
      <w:r w:rsidRPr="00EE5D42">
        <w:rPr>
          <w:color w:val="000000"/>
          <w:bdr w:val="none" w:sz="0" w:space="0" w:color="auto" w:frame="1"/>
        </w:rPr>
        <w:t>CRITIQUE</w:t>
      </w:r>
      <w:r w:rsidRPr="00EE5D42">
        <w:rPr>
          <w:color w:val="000000"/>
          <w:shd w:val="clear" w:color="auto" w:fill="FFFFFF"/>
        </w:rPr>
        <w:t> OF THE PUBLIC/PRIVATE DISTINCTION IN INTERNATIONAL HUMAN RIGHTS LAW</w:t>
      </w:r>
      <w:r>
        <w:rPr>
          <w:color w:val="000000"/>
          <w:shd w:val="clear" w:color="auto" w:fill="FFFFFF"/>
        </w:rPr>
        <w:t>”</w:t>
      </w:r>
      <w:r w:rsidRPr="00EE5D42">
        <w:rPr>
          <w:color w:val="000000"/>
          <w:bdr w:val="none" w:sz="0" w:space="0" w:color="auto" w:frame="1"/>
          <w:shd w:val="clear" w:color="auto" w:fill="FFFFFF"/>
        </w:rPr>
        <w:t xml:space="preserve">, </w:t>
      </w:r>
      <w:r w:rsidRPr="00EE5D42">
        <w:rPr>
          <w:i/>
          <w:iCs/>
          <w:color w:val="000000"/>
          <w:bdr w:val="none" w:sz="0" w:space="0" w:color="auto" w:frame="1"/>
          <w:shd w:val="clear" w:color="auto" w:fill="FFFFFF"/>
        </w:rPr>
        <w:t xml:space="preserve">6 Harv. Hum. </w:t>
      </w:r>
      <w:proofErr w:type="spellStart"/>
      <w:r w:rsidRPr="00EE5D42">
        <w:rPr>
          <w:i/>
          <w:iCs/>
          <w:color w:val="000000"/>
          <w:bdr w:val="none" w:sz="0" w:space="0" w:color="auto" w:frame="1"/>
          <w:shd w:val="clear" w:color="auto" w:fill="FFFFFF"/>
        </w:rPr>
        <w:t>Rts</w:t>
      </w:r>
      <w:proofErr w:type="spellEnd"/>
      <w:r w:rsidRPr="00EE5D42">
        <w:rPr>
          <w:i/>
          <w:iCs/>
          <w:color w:val="000000"/>
          <w:bdr w:val="none" w:sz="0" w:space="0" w:color="auto" w:frame="1"/>
          <w:shd w:val="clear" w:color="auto" w:fill="FFFFFF"/>
        </w:rPr>
        <w:t>. J. 87</w:t>
      </w:r>
      <w:r>
        <w:rPr>
          <w:i/>
          <w:iCs/>
          <w:color w:val="000000"/>
          <w:bdr w:val="none" w:sz="0" w:space="0" w:color="auto" w:frame="1"/>
          <w:shd w:val="clear" w:color="auto" w:fill="FFFFFF"/>
        </w:rPr>
        <w:t xml:space="preserve">, </w:t>
      </w:r>
      <w:r>
        <w:rPr>
          <w:color w:val="000000"/>
          <w:bdr w:val="none" w:sz="0" w:space="0" w:color="auto" w:frame="1"/>
          <w:shd w:val="clear" w:color="auto" w:fill="FFFFFF"/>
        </w:rPr>
        <w:t xml:space="preserve">1993, Nexis Uni via the University of Michigan Library System, DOA: 7/13/24)//LFS – LMH </w:t>
      </w:r>
    </w:p>
    <w:p w14:paraId="7B551F61" w14:textId="77777777" w:rsidR="00276F17" w:rsidRPr="006A5119" w:rsidRDefault="00276F17" w:rsidP="00276F17">
      <w:pPr>
        <w:rPr>
          <w:u w:val="single"/>
        </w:rPr>
      </w:pPr>
      <w:r w:rsidRPr="006A5119">
        <w:rPr>
          <w:u w:val="single"/>
        </w:rPr>
        <w:t>A feminist analysis must insert itself into the critique of the illusion of coherence projected by international law.</w:t>
      </w:r>
      <w:r w:rsidRPr="006A5119">
        <w:t xml:space="preserve"> </w:t>
      </w:r>
      <w:r w:rsidRPr="006A5119">
        <w:rPr>
          <w:u w:val="single"/>
        </w:rPr>
        <w:t>By dissecting the structure of international legal argument and exposing its artifactual nature, a feminist critique can reveal how such construction serves to perpetuate the alienation of women</w:t>
      </w:r>
      <w:r w:rsidRPr="006A5119">
        <w:t xml:space="preserve"> within international law. By attacking the doctrinal framework, </w:t>
      </w:r>
      <w:r w:rsidRPr="006A5119">
        <w:rPr>
          <w:u w:val="single"/>
        </w:rPr>
        <w:t>a feminist critique shows how the interplay of sources and process doctrines keeps women outside the boundaries of the international legal argumentative framework.</w:t>
      </w:r>
    </w:p>
    <w:p w14:paraId="0BA1C3FA" w14:textId="77777777" w:rsidR="00276F17" w:rsidRPr="006A5119" w:rsidRDefault="00276F17" w:rsidP="00276F17">
      <w:r w:rsidRPr="006A5119">
        <w:t xml:space="preserve">Through abstraction, hyperbole, and argumentative equivocation, 38 process doctrines, which delimit actors and their jurisdiction, assert independence from sources and substantive standards of behavior. The two most significant areas of process doctrines, participation 39 and jurisdiction, 40 establish and limit sovereign identity without reference to sources or substance. </w:t>
      </w:r>
      <w:r w:rsidRPr="006A5119">
        <w:rPr>
          <w:u w:val="single"/>
        </w:rPr>
        <w:t>Participation doctrines, which establish sovereignty, must do so without reference to the substance of law. Sovereignty relies on facts and practices, not on the consensual basis of legal sources. In limiting sovereign authority, jurisdiction doctrines must remain procedural, also without reference to substantive law.  </w:t>
      </w:r>
      <w:r w:rsidRPr="006A5119">
        <w:t>[*95</w:t>
      </w:r>
      <w:proofErr w:type="gramStart"/>
      <w:r w:rsidRPr="006A5119">
        <w:t>]  Jurisdiction</w:t>
      </w:r>
      <w:proofErr w:type="gramEnd"/>
      <w:r w:rsidRPr="006A5119">
        <w:t xml:space="preserve"> doctrines are "the ground, the basis, the preexisting supposition of sovereign autonomy;" delimitations of sovereign authority must not abridge the sovereign's ability to act. 41</w:t>
      </w:r>
    </w:p>
    <w:p w14:paraId="57E80B7C" w14:textId="77777777" w:rsidR="00276F17" w:rsidRPr="006A5119" w:rsidRDefault="00276F17" w:rsidP="00276F17">
      <w:r w:rsidRPr="006A5119">
        <w:rPr>
          <w:u w:val="single"/>
        </w:rPr>
        <w:t xml:space="preserve">Process doctrines maintain dominance through an illusory separation from sources and substance doctrine. However, as David Kennedy points out, process doctrines rely heavily on </w:t>
      </w:r>
      <w:proofErr w:type="gramStart"/>
      <w:r w:rsidRPr="006A5119">
        <w:rPr>
          <w:u w:val="single"/>
        </w:rPr>
        <w:t>both of them</w:t>
      </w:r>
      <w:proofErr w:type="gramEnd"/>
      <w:r w:rsidRPr="006A5119">
        <w:rPr>
          <w:u w:val="single"/>
        </w:rPr>
        <w:t xml:space="preserve"> or "at least upon an image of sources and substance."</w:t>
      </w:r>
      <w:r w:rsidRPr="006A5119">
        <w:t> 42</w:t>
      </w:r>
    </w:p>
    <w:p w14:paraId="7C0D80B1" w14:textId="77777777" w:rsidR="00276F17" w:rsidRPr="006A5119" w:rsidRDefault="00276F17" w:rsidP="00276F17">
      <w:pPr>
        <w:rPr>
          <w:u w:val="single"/>
        </w:rPr>
      </w:pPr>
      <w:r w:rsidRPr="006A5119">
        <w:rPr>
          <w:u w:val="single"/>
        </w:rPr>
        <w:t xml:space="preserve">A critique of process doctrines which challenges their </w:t>
      </w:r>
      <w:proofErr w:type="gramStart"/>
      <w:r w:rsidRPr="006A5119">
        <w:rPr>
          <w:u w:val="single"/>
        </w:rPr>
        <w:t>independence</w:t>
      </w:r>
      <w:proofErr w:type="gramEnd"/>
      <w:r w:rsidRPr="006A5119">
        <w:rPr>
          <w:u w:val="single"/>
        </w:rPr>
        <w:t xml:space="preserve"> and which exposes their exclusions has great potential for a feminist reconceptualization of human rights law</w:t>
      </w:r>
      <w:r w:rsidRPr="006A5119">
        <w:t xml:space="preserve">. </w:t>
      </w:r>
      <w:r w:rsidRPr="006A5119">
        <w:rPr>
          <w:u w:val="single"/>
        </w:rPr>
        <w:t>Participation doctrines</w:t>
      </w:r>
      <w:r w:rsidRPr="006A5119">
        <w:t xml:space="preserve"> which establish sovereignty </w:t>
      </w:r>
      <w:r w:rsidRPr="006A5119">
        <w:rPr>
          <w:u w:val="single"/>
        </w:rPr>
        <w:t>rely on facts and practices that encode women's exclusion.</w:t>
      </w:r>
      <w:r w:rsidRPr="006A5119">
        <w:t xml:space="preserve"> Women are the stateless subjects of international law according to such facts and practices. </w:t>
      </w:r>
      <w:r w:rsidRPr="006A5119">
        <w:rPr>
          <w:u w:val="single"/>
        </w:rPr>
        <w:t>The construction of these facts and practices keeps the alien status of women entrenched</w:t>
      </w:r>
      <w:r w:rsidRPr="006A5119">
        <w:t xml:space="preserve">. </w:t>
      </w:r>
      <w:r w:rsidRPr="006A5119">
        <w:rPr>
          <w:u w:val="single"/>
        </w:rPr>
        <w:t>Under this construction, women are aliens within their states and aliens within an international society defined by participation doctrines which do not deem them to be actors. The jurisdiction doctrines -- in charge of delimiting avenues of legitimate interchange where authoritative norms are elaborated, and which must remain procedural and free of sources that rely only on consent -- also relegate the "subjectivity" of women to outer boundaries.</w:t>
      </w:r>
    </w:p>
    <w:p w14:paraId="2D0EEEAD" w14:textId="77777777" w:rsidR="00276F17" w:rsidRPr="00B46F34" w:rsidRDefault="00276F17" w:rsidP="00276F17">
      <w:pPr>
        <w:pStyle w:val="Heading4"/>
        <w:rPr>
          <w:b w:val="0"/>
          <w:bCs/>
          <w:sz w:val="22"/>
        </w:rPr>
      </w:pPr>
      <w:r>
        <w:t>Feminist critiques of the historical norms of international rights law seeks to destabilize the current system of IR</w:t>
      </w:r>
      <w:r w:rsidRPr="006A5119">
        <w:rPr>
          <w:rFonts w:ascii="Times New Roman" w:eastAsia="Times New Roman" w:hAnsi="Times New Roman" w:cs="Times New Roman"/>
          <w:color w:val="000000"/>
          <w:sz w:val="24"/>
          <w:szCs w:val="24"/>
        </w:rPr>
        <w:br/>
      </w:r>
      <w:r w:rsidRPr="00B46F34">
        <w:t xml:space="preserve">Romany 93 </w:t>
      </w:r>
      <w:r w:rsidRPr="00B46F34">
        <w:rPr>
          <w:b w:val="0"/>
          <w:bCs/>
          <w:sz w:val="22"/>
        </w:rPr>
        <w:t xml:space="preserve">Professor of Law, City University of New York Law School. This Article is part of a joint project with Professor Rhonda </w:t>
      </w:r>
      <w:proofErr w:type="spellStart"/>
      <w:r w:rsidRPr="00B46F34">
        <w:rPr>
          <w:b w:val="0"/>
          <w:bCs/>
          <w:sz w:val="22"/>
        </w:rPr>
        <w:t>Copelon</w:t>
      </w:r>
      <w:proofErr w:type="spellEnd"/>
      <w:r w:rsidRPr="00B46F34">
        <w:rPr>
          <w:b w:val="0"/>
          <w:bCs/>
          <w:sz w:val="22"/>
        </w:rPr>
        <w:t xml:space="preserve">, who addresses gender-based violence as an egregious human rights violation. (Celina, “ARTICLE: WOMEN AS ALIENS: A FEMINIST CRITIQUE OF THE PUBLIC/PRIVATE DISTINCTION IN INTERNATIONAL HUMAN RIGHTS LAW”, 6 Harv. Hum. </w:t>
      </w:r>
      <w:proofErr w:type="spellStart"/>
      <w:r w:rsidRPr="00B46F34">
        <w:rPr>
          <w:b w:val="0"/>
          <w:bCs/>
          <w:sz w:val="22"/>
        </w:rPr>
        <w:t>Rts</w:t>
      </w:r>
      <w:proofErr w:type="spellEnd"/>
      <w:r w:rsidRPr="00B46F34">
        <w:rPr>
          <w:b w:val="0"/>
          <w:bCs/>
          <w:sz w:val="22"/>
        </w:rPr>
        <w:t>. J. 87, 1993, Nexis Uni via the University of Michigan Library System, DOA: 7/13/24)//LFS – LMH</w:t>
      </w:r>
      <w:r w:rsidRPr="00B46F34">
        <w:rPr>
          <w:b w:val="0"/>
          <w:bCs/>
          <w:color w:val="000000"/>
          <w:sz w:val="22"/>
          <w:bdr w:val="none" w:sz="0" w:space="0" w:color="auto" w:frame="1"/>
          <w:shd w:val="clear" w:color="auto" w:fill="FFFFFF"/>
        </w:rPr>
        <w:t xml:space="preserve"> </w:t>
      </w:r>
    </w:p>
    <w:p w14:paraId="30E73DBD" w14:textId="77777777" w:rsidR="00276F17" w:rsidRPr="006A5119" w:rsidRDefault="00276F17" w:rsidP="00276F17">
      <w:r w:rsidRPr="006A5119">
        <w:t>C. A Sketch of a Feminist Critical Historical Assessment</w:t>
      </w:r>
    </w:p>
    <w:p w14:paraId="32383BCD" w14:textId="77777777" w:rsidR="00276F17" w:rsidRPr="006A5119" w:rsidRDefault="00276F17" w:rsidP="00276F17">
      <w:r w:rsidRPr="006A5119">
        <w:rPr>
          <w:u w:val="single"/>
        </w:rPr>
        <w:t xml:space="preserve">A feminist approach to human rights would incorporate a critical, political-historical assessment of both the emergence and hierarchization of human rights; it would insist upon the recognition of women's political and civil rights </w:t>
      </w:r>
      <w:proofErr w:type="gramStart"/>
      <w:r w:rsidRPr="006A5119">
        <w:rPr>
          <w:u w:val="single"/>
        </w:rPr>
        <w:t>in order to</w:t>
      </w:r>
      <w:proofErr w:type="gramEnd"/>
      <w:r w:rsidRPr="006A5119">
        <w:rPr>
          <w:u w:val="single"/>
        </w:rPr>
        <w:t xml:space="preserve"> liberate them from their social and economic subordination. In such a historicization of human </w:t>
      </w:r>
      <w:proofErr w:type="gramStart"/>
      <w:r w:rsidRPr="006A5119">
        <w:rPr>
          <w:u w:val="single"/>
        </w:rPr>
        <w:t>rights,</w:t>
      </w:r>
      <w:r w:rsidRPr="006A5119">
        <w:t>  [</w:t>
      </w:r>
      <w:proofErr w:type="gramEnd"/>
      <w:r w:rsidRPr="006A5119">
        <w:t>*96]  </w:t>
      </w:r>
      <w:r w:rsidRPr="006A5119">
        <w:rPr>
          <w:u w:val="single"/>
        </w:rPr>
        <w:t xml:space="preserve">a feminist critique would demonstrate how the emergence of human rights derives legitimacy from sources and process doctrines </w:t>
      </w:r>
      <w:r w:rsidRPr="006A5119">
        <w:t xml:space="preserve">which embrace political and moral choices played out through historically specific conceptions of justice, equality, and dignity. </w:t>
      </w:r>
      <w:r w:rsidRPr="006A5119">
        <w:rPr>
          <w:u w:val="single"/>
        </w:rPr>
        <w:t>The critique would show how core concepts of human rights law, such as the dignity and personal integrity of human beings, have the imprint of the historical struggles of groups and individuals who bring about changes in the discursive and non-discursive conditions that ultimately realign power structures and thus generate legitimate legal rules.</w:t>
      </w:r>
      <w:r w:rsidRPr="006A5119">
        <w:t> 43</w:t>
      </w:r>
    </w:p>
    <w:p w14:paraId="325AED88" w14:textId="77777777" w:rsidR="00276F17" w:rsidRPr="006A5119" w:rsidRDefault="00276F17" w:rsidP="00276F17">
      <w:r w:rsidRPr="006A5119">
        <w:rPr>
          <w:u w:val="single"/>
        </w:rPr>
        <w:t>A feminist critical historical review of those norms</w:t>
      </w:r>
      <w:r w:rsidRPr="006A5119">
        <w:t xml:space="preserve"> considered as jus cogens, for example, </w:t>
      </w:r>
      <w:r w:rsidRPr="006A5119">
        <w:rPr>
          <w:u w:val="single"/>
        </w:rPr>
        <w:t>which achieve universal acclaim by virtue of their "protection of interests which are not limited to a particular state or group of states" but which "belong to the community as a whole," 44 must ask why women's issues do not belong to the international community and are relegated to either individual states or treaty law. A feminist critique must ask why white supremacy belongs to the "community" while male supremacy belongs to the individual state, why gender issues are deemed private within international society.</w:t>
      </w:r>
      <w:r w:rsidRPr="006A5119">
        <w:t> 45</w:t>
      </w:r>
    </w:p>
    <w:p w14:paraId="65574DE0" w14:textId="77777777" w:rsidR="00276F17" w:rsidRDefault="00276F17" w:rsidP="00276F17">
      <w:pPr>
        <w:rPr>
          <w:u w:val="single"/>
        </w:rPr>
      </w:pPr>
      <w:r w:rsidRPr="006A5119">
        <w:t>An historical </w:t>
      </w:r>
      <w:r w:rsidRPr="006A5119">
        <w:rPr>
          <w:u w:val="single"/>
        </w:rPr>
        <w:t>feminist analysis acts to destabilize the legitimacy foundations embedded in the sources and process doctrines of international human rights law. Women's struggle for dignity, justice, and equality still needs to capture the attention of those legislators and adjudicators who do not see that women's civil and political rights in the private sphere are systematically abused as part of a global structure of gender subordination.</w:t>
      </w:r>
    </w:p>
    <w:p w14:paraId="6153718D" w14:textId="77777777" w:rsidR="00276F17" w:rsidRPr="00256554" w:rsidRDefault="00276F17" w:rsidP="00276F17">
      <w:pPr>
        <w:pStyle w:val="Heading4"/>
      </w:pPr>
      <w:r>
        <w:t>patriarchal narratives drive women out of control of their lives – international law conversions and praxis of revolutions – women are shut out without deep interrogations</w:t>
      </w:r>
    </w:p>
    <w:p w14:paraId="59380CA2" w14:textId="77777777" w:rsidR="00276F17" w:rsidRPr="00EE5D42" w:rsidRDefault="00276F17" w:rsidP="00276F17">
      <w:pPr>
        <w:rPr>
          <w:b/>
          <w:bCs/>
          <w:sz w:val="26"/>
        </w:rPr>
      </w:pPr>
      <w:r>
        <w:rPr>
          <w:rStyle w:val="Style13ptBold"/>
        </w:rPr>
        <w:t xml:space="preserve">Romany 93 </w:t>
      </w:r>
      <w:r w:rsidRPr="00EE5D42">
        <w:rPr>
          <w:color w:val="000000"/>
          <w:shd w:val="clear" w:color="auto" w:fill="FFFFFF"/>
        </w:rPr>
        <w:t xml:space="preserve">* Professor of Law, City University of New York Law School. This Article is part of a joint project with Professor Rhonda </w:t>
      </w:r>
      <w:proofErr w:type="spellStart"/>
      <w:r w:rsidRPr="00EE5D42">
        <w:rPr>
          <w:color w:val="000000"/>
          <w:shd w:val="clear" w:color="auto" w:fill="FFFFFF"/>
        </w:rPr>
        <w:t>Copelon</w:t>
      </w:r>
      <w:proofErr w:type="spellEnd"/>
      <w:r w:rsidRPr="00EE5D42">
        <w:rPr>
          <w:color w:val="000000"/>
          <w:shd w:val="clear" w:color="auto" w:fill="FFFFFF"/>
        </w:rPr>
        <w:t>, who addresses gender-based violence as an egregious human rights violation.</w:t>
      </w:r>
      <w:r>
        <w:rPr>
          <w:color w:val="000000"/>
        </w:rPr>
        <w:t xml:space="preserve"> (Celina, “</w:t>
      </w:r>
      <w:r w:rsidRPr="00EE5D42">
        <w:rPr>
          <w:color w:val="000000"/>
          <w:shd w:val="clear" w:color="auto" w:fill="FFFFFF"/>
        </w:rPr>
        <w:t>ARTICLE: WOMEN AS ALIENS: A </w:t>
      </w:r>
      <w:r w:rsidRPr="00EE5D42">
        <w:rPr>
          <w:color w:val="000000"/>
          <w:bdr w:val="none" w:sz="0" w:space="0" w:color="auto" w:frame="1"/>
        </w:rPr>
        <w:t>FEMINIST</w:t>
      </w:r>
      <w:r w:rsidRPr="00EE5D42">
        <w:rPr>
          <w:color w:val="000000"/>
          <w:shd w:val="clear" w:color="auto" w:fill="FFFFFF"/>
        </w:rPr>
        <w:t> </w:t>
      </w:r>
      <w:r w:rsidRPr="00EE5D42">
        <w:rPr>
          <w:color w:val="000000"/>
          <w:bdr w:val="none" w:sz="0" w:space="0" w:color="auto" w:frame="1"/>
        </w:rPr>
        <w:t>CRITIQUE</w:t>
      </w:r>
      <w:r w:rsidRPr="00EE5D42">
        <w:rPr>
          <w:color w:val="000000"/>
          <w:shd w:val="clear" w:color="auto" w:fill="FFFFFF"/>
        </w:rPr>
        <w:t> OF THE PUBLIC/PRIVATE DISTINCTION IN INTERNATIONAL HUMAN RIGHTS LAW</w:t>
      </w:r>
      <w:r>
        <w:rPr>
          <w:color w:val="000000"/>
          <w:shd w:val="clear" w:color="auto" w:fill="FFFFFF"/>
        </w:rPr>
        <w:t>”</w:t>
      </w:r>
      <w:r w:rsidRPr="00EE5D42">
        <w:rPr>
          <w:color w:val="000000"/>
          <w:bdr w:val="none" w:sz="0" w:space="0" w:color="auto" w:frame="1"/>
          <w:shd w:val="clear" w:color="auto" w:fill="FFFFFF"/>
        </w:rPr>
        <w:t xml:space="preserve">, </w:t>
      </w:r>
      <w:r w:rsidRPr="00EE5D42">
        <w:rPr>
          <w:i/>
          <w:iCs/>
          <w:color w:val="000000"/>
          <w:bdr w:val="none" w:sz="0" w:space="0" w:color="auto" w:frame="1"/>
          <w:shd w:val="clear" w:color="auto" w:fill="FFFFFF"/>
        </w:rPr>
        <w:t xml:space="preserve">6 Harv. Hum. </w:t>
      </w:r>
      <w:proofErr w:type="spellStart"/>
      <w:r w:rsidRPr="00EE5D42">
        <w:rPr>
          <w:i/>
          <w:iCs/>
          <w:color w:val="000000"/>
          <w:bdr w:val="none" w:sz="0" w:space="0" w:color="auto" w:frame="1"/>
          <w:shd w:val="clear" w:color="auto" w:fill="FFFFFF"/>
        </w:rPr>
        <w:t>Rts</w:t>
      </w:r>
      <w:proofErr w:type="spellEnd"/>
      <w:r w:rsidRPr="00EE5D42">
        <w:rPr>
          <w:i/>
          <w:iCs/>
          <w:color w:val="000000"/>
          <w:bdr w:val="none" w:sz="0" w:space="0" w:color="auto" w:frame="1"/>
          <w:shd w:val="clear" w:color="auto" w:fill="FFFFFF"/>
        </w:rPr>
        <w:t>. J. 87</w:t>
      </w:r>
      <w:r>
        <w:rPr>
          <w:i/>
          <w:iCs/>
          <w:color w:val="000000"/>
          <w:bdr w:val="none" w:sz="0" w:space="0" w:color="auto" w:frame="1"/>
          <w:shd w:val="clear" w:color="auto" w:fill="FFFFFF"/>
        </w:rPr>
        <w:t xml:space="preserve">, </w:t>
      </w:r>
      <w:r>
        <w:rPr>
          <w:color w:val="000000"/>
          <w:bdr w:val="none" w:sz="0" w:space="0" w:color="auto" w:frame="1"/>
          <w:shd w:val="clear" w:color="auto" w:fill="FFFFFF"/>
        </w:rPr>
        <w:t xml:space="preserve">1993, Nexis Uni via the University of Michigan Library System, DOA: 7/13/24)//LFS – LMH </w:t>
      </w:r>
    </w:p>
    <w:p w14:paraId="56497798" w14:textId="77777777" w:rsidR="00276F17" w:rsidRPr="00EE5D42" w:rsidRDefault="00276F17" w:rsidP="00276F17">
      <w:r w:rsidRPr="00EE5D42">
        <w:rPr>
          <w:u w:val="single"/>
        </w:rPr>
        <w:t>Conceiving of international legal argument as a dialogic framework 190 would create a significant methodological and substantive tool for subjecting the interaction of "sources," "process," and "substance" doctrines to substantial deviation</w:t>
      </w:r>
      <w:r w:rsidRPr="00EE5D42">
        <w:t>.</w:t>
      </w:r>
      <w:r w:rsidRPr="00EE5D42">
        <w:rPr>
          <w:sz w:val="16"/>
          <w:szCs w:val="16"/>
        </w:rPr>
        <w:t xml:space="preserve"> A dialogue that incorporates a feminist understanding of social arrangements and legal argument as part of a critique of international law and the human rights field would help to undo the repressive nature of these three doctrines and thereby enable law's transformative potential to run its course.</w:t>
      </w:r>
    </w:p>
    <w:p w14:paraId="5B7DECC4" w14:textId="77777777" w:rsidR="00276F17" w:rsidRPr="00EE5D42" w:rsidRDefault="00276F17" w:rsidP="00276F17">
      <w:pPr>
        <w:rPr>
          <w:u w:val="single"/>
        </w:rPr>
      </w:pPr>
      <w:r w:rsidRPr="00EE5D42">
        <w:rPr>
          <w:u w:val="single"/>
        </w:rPr>
        <w:t>The patriarchal narrative which divorces the economic and social framework from the political and civil framework generates a story of "civility" and citizenship that neglects the socioeconomic structures in which women's subordination occurs.</w:t>
      </w:r>
      <w:r w:rsidRPr="00EE5D42">
        <w:t xml:space="preserve"> It promotes the demarcation of </w:t>
      </w:r>
      <w:proofErr w:type="gramStart"/>
      <w:r w:rsidRPr="00EE5D42">
        <w:t>social</w:t>
      </w:r>
      <w:proofErr w:type="gramEnd"/>
      <w:r w:rsidRPr="00EE5D42">
        <w:t xml:space="preserve"> into public and private spheres. It creates a coerced exile of the experiences of women in the rights framework. </w:t>
      </w:r>
      <w:r w:rsidRPr="00EE5D42">
        <w:rPr>
          <w:u w:val="single"/>
        </w:rPr>
        <w:t xml:space="preserve">This narrative </w:t>
      </w:r>
      <w:proofErr w:type="gramStart"/>
      <w:r w:rsidRPr="00EE5D42">
        <w:rPr>
          <w:u w:val="single"/>
        </w:rPr>
        <w:t>must  [</w:t>
      </w:r>
      <w:proofErr w:type="gramEnd"/>
      <w:r w:rsidRPr="00EE5D42">
        <w:rPr>
          <w:u w:val="single"/>
        </w:rPr>
        <w:t>*125]  be the subject of a reconstituted dialogue which brings to the fore the ideological nature of such constructions and which creates conditions for a reasoned construction of alternatives.</w:t>
      </w:r>
    </w:p>
    <w:p w14:paraId="08F10049" w14:textId="77777777" w:rsidR="00276F17" w:rsidRPr="00EE5D42" w:rsidRDefault="00276F17" w:rsidP="00276F17">
      <w:pPr>
        <w:rPr>
          <w:sz w:val="16"/>
          <w:szCs w:val="16"/>
        </w:rPr>
      </w:pPr>
      <w:r w:rsidRPr="00EE5D42">
        <w:rPr>
          <w:u w:val="single"/>
        </w:rPr>
        <w:t>Women, as aliens within such a system, must create a dialogue which avoids the one-dimensionality that currently infects the human rights discourse. Patriarchal domination is a state of being which goes beyond material conditions of subordination; women are also stripped of the "psychic, linguistic and textual vehicles of resistance."</w:t>
      </w:r>
      <w:r w:rsidRPr="00EE5D42">
        <w:t> </w:t>
      </w:r>
      <w:r w:rsidRPr="00EE5D42">
        <w:rPr>
          <w:sz w:val="16"/>
          <w:szCs w:val="16"/>
        </w:rPr>
        <w:t>191 International society is an enveloping silence where actors who mirror masculine world views operate unhindered by the need to provide discursive justifications of their authority and who do not disclose to the "citizens-readers" (by mystifying legal discourse) the exclusionary nature of the master script.</w:t>
      </w:r>
    </w:p>
    <w:p w14:paraId="20A4A545" w14:textId="77777777" w:rsidR="00276F17" w:rsidRPr="00EE5D42" w:rsidRDefault="00276F17" w:rsidP="00276F17">
      <w:pPr>
        <w:rPr>
          <w:u w:val="single"/>
        </w:rPr>
      </w:pPr>
      <w:r w:rsidRPr="00EE5D42">
        <w:rPr>
          <w:sz w:val="16"/>
          <w:szCs w:val="16"/>
        </w:rPr>
        <w:t xml:space="preserve">The legitimation of human rights discourse therefore rests on the renunciation of the hegemonic communicative competence held by the few. Ideal speech situations which create the conditions for transformation require that actor-participants enjoy </w:t>
      </w:r>
      <w:proofErr w:type="gramStart"/>
      <w:r w:rsidRPr="00EE5D42">
        <w:rPr>
          <w:sz w:val="16"/>
          <w:szCs w:val="16"/>
        </w:rPr>
        <w:t>more or less equal</w:t>
      </w:r>
      <w:proofErr w:type="gramEnd"/>
      <w:r w:rsidRPr="00EE5D42">
        <w:rPr>
          <w:sz w:val="16"/>
          <w:szCs w:val="16"/>
        </w:rPr>
        <w:t xml:space="preserve"> chances to participate effectively in norm-constituting dialogues. </w:t>
      </w:r>
      <w:r w:rsidRPr="00EE5D42">
        <w:rPr>
          <w:u w:val="single"/>
        </w:rPr>
        <w:t xml:space="preserve">Such conditions enable women to recapture control over their lives. Law as a site of struggle becomes </w:t>
      </w:r>
      <w:proofErr w:type="spellStart"/>
      <w:r w:rsidRPr="00EE5D42">
        <w:rPr>
          <w:u w:val="single"/>
        </w:rPr>
        <w:t>debureaucratized</w:t>
      </w:r>
      <w:proofErr w:type="spellEnd"/>
      <w:r w:rsidRPr="00EE5D42">
        <w:rPr>
          <w:u w:val="single"/>
        </w:rPr>
        <w:t xml:space="preserve"> and </w:t>
      </w:r>
      <w:proofErr w:type="spellStart"/>
      <w:r w:rsidRPr="00EE5D42">
        <w:rPr>
          <w:u w:val="single"/>
        </w:rPr>
        <w:t>deinsulated</w:t>
      </w:r>
      <w:proofErr w:type="spellEnd"/>
      <w:r w:rsidRPr="00EE5D42">
        <w:rPr>
          <w:u w:val="single"/>
        </w:rPr>
        <w:t xml:space="preserve"> from the barriers of expertise. Communicative competence for the alien woman requires a rejection of a language of silence that only a few can master and requires renewed political speaking. This renewed dialogue gives all participants mobilizing insights which depose the structured silence enthroned by the ideological constructions perpetuated by the praxis of historical elites.</w:t>
      </w:r>
    </w:p>
    <w:p w14:paraId="67651D1C" w14:textId="77777777" w:rsidR="00276F17" w:rsidRDefault="00276F17" w:rsidP="00276F17">
      <w:pPr>
        <w:rPr>
          <w:u w:val="single"/>
        </w:rPr>
      </w:pPr>
    </w:p>
    <w:p w14:paraId="2D1A9B3B" w14:textId="77777777" w:rsidR="00276F17" w:rsidRDefault="00276F17" w:rsidP="00276F17">
      <w:pPr>
        <w:pStyle w:val="Heading4"/>
        <w:rPr>
          <w:rFonts w:eastAsia="Times New Roman"/>
        </w:rPr>
      </w:pPr>
      <w:r>
        <w:rPr>
          <w:rFonts w:eastAsia="Times New Roman"/>
        </w:rPr>
        <w:t xml:space="preserve">The space of international law is a path for feminist resistance – and in the </w:t>
      </w:r>
      <w:proofErr w:type="spellStart"/>
      <w:r>
        <w:rPr>
          <w:rFonts w:eastAsia="Times New Roman"/>
        </w:rPr>
        <w:t>squo</w:t>
      </w:r>
      <w:proofErr w:type="spellEnd"/>
      <w:r>
        <w:rPr>
          <w:rFonts w:eastAsia="Times New Roman"/>
        </w:rPr>
        <w:t xml:space="preserve"> liberal mechanisms are forced through underlying assumptions</w:t>
      </w:r>
    </w:p>
    <w:p w14:paraId="70C1FB06" w14:textId="77777777" w:rsidR="00276F17" w:rsidRPr="00EE5D42" w:rsidRDefault="00276F17" w:rsidP="00276F17">
      <w:pPr>
        <w:rPr>
          <w:b/>
          <w:bCs/>
          <w:sz w:val="26"/>
        </w:rPr>
      </w:pPr>
      <w:r>
        <w:rPr>
          <w:rStyle w:val="Style13ptBold"/>
        </w:rPr>
        <w:t xml:space="preserve">Romany 93 </w:t>
      </w:r>
      <w:r w:rsidRPr="00EE5D42">
        <w:rPr>
          <w:color w:val="000000"/>
          <w:shd w:val="clear" w:color="auto" w:fill="FFFFFF"/>
        </w:rPr>
        <w:t xml:space="preserve">* Professor of Law, City University of New York Law School. This Article is part of a joint project with Professor Rhonda </w:t>
      </w:r>
      <w:proofErr w:type="spellStart"/>
      <w:r w:rsidRPr="00EE5D42">
        <w:rPr>
          <w:color w:val="000000"/>
          <w:shd w:val="clear" w:color="auto" w:fill="FFFFFF"/>
        </w:rPr>
        <w:t>Copelon</w:t>
      </w:r>
      <w:proofErr w:type="spellEnd"/>
      <w:r w:rsidRPr="00EE5D42">
        <w:rPr>
          <w:color w:val="000000"/>
          <w:shd w:val="clear" w:color="auto" w:fill="FFFFFF"/>
        </w:rPr>
        <w:t>, who addresses gender-based violence as an egregious human rights violation.</w:t>
      </w:r>
      <w:r>
        <w:rPr>
          <w:color w:val="000000"/>
        </w:rPr>
        <w:t xml:space="preserve"> (Celina, “</w:t>
      </w:r>
      <w:r w:rsidRPr="00EE5D42">
        <w:rPr>
          <w:color w:val="000000"/>
          <w:shd w:val="clear" w:color="auto" w:fill="FFFFFF"/>
        </w:rPr>
        <w:t>ARTICLE: WOMEN AS ALIENS: A </w:t>
      </w:r>
      <w:r w:rsidRPr="00EE5D42">
        <w:rPr>
          <w:color w:val="000000"/>
          <w:bdr w:val="none" w:sz="0" w:space="0" w:color="auto" w:frame="1"/>
        </w:rPr>
        <w:t>FEMINIST</w:t>
      </w:r>
      <w:r w:rsidRPr="00EE5D42">
        <w:rPr>
          <w:color w:val="000000"/>
          <w:shd w:val="clear" w:color="auto" w:fill="FFFFFF"/>
        </w:rPr>
        <w:t> </w:t>
      </w:r>
      <w:r w:rsidRPr="00EE5D42">
        <w:rPr>
          <w:color w:val="000000"/>
          <w:bdr w:val="none" w:sz="0" w:space="0" w:color="auto" w:frame="1"/>
        </w:rPr>
        <w:t>CRITIQUE</w:t>
      </w:r>
      <w:r w:rsidRPr="00EE5D42">
        <w:rPr>
          <w:color w:val="000000"/>
          <w:shd w:val="clear" w:color="auto" w:fill="FFFFFF"/>
        </w:rPr>
        <w:t> OF THE PUBLIC/PRIVATE DISTINCTION IN INTERNATIONAL HUMAN RIGHTS LAW</w:t>
      </w:r>
      <w:r>
        <w:rPr>
          <w:color w:val="000000"/>
          <w:shd w:val="clear" w:color="auto" w:fill="FFFFFF"/>
        </w:rPr>
        <w:t>”</w:t>
      </w:r>
      <w:r w:rsidRPr="00EE5D42">
        <w:rPr>
          <w:color w:val="000000"/>
          <w:bdr w:val="none" w:sz="0" w:space="0" w:color="auto" w:frame="1"/>
          <w:shd w:val="clear" w:color="auto" w:fill="FFFFFF"/>
        </w:rPr>
        <w:t xml:space="preserve">, </w:t>
      </w:r>
      <w:r w:rsidRPr="00EE5D42">
        <w:rPr>
          <w:i/>
          <w:iCs/>
          <w:color w:val="000000"/>
          <w:bdr w:val="none" w:sz="0" w:space="0" w:color="auto" w:frame="1"/>
          <w:shd w:val="clear" w:color="auto" w:fill="FFFFFF"/>
        </w:rPr>
        <w:t xml:space="preserve">6 Harv. Hum. </w:t>
      </w:r>
      <w:proofErr w:type="spellStart"/>
      <w:r w:rsidRPr="00EE5D42">
        <w:rPr>
          <w:i/>
          <w:iCs/>
          <w:color w:val="000000"/>
          <w:bdr w:val="none" w:sz="0" w:space="0" w:color="auto" w:frame="1"/>
          <w:shd w:val="clear" w:color="auto" w:fill="FFFFFF"/>
        </w:rPr>
        <w:t>Rts</w:t>
      </w:r>
      <w:proofErr w:type="spellEnd"/>
      <w:r w:rsidRPr="00EE5D42">
        <w:rPr>
          <w:i/>
          <w:iCs/>
          <w:color w:val="000000"/>
          <w:bdr w:val="none" w:sz="0" w:space="0" w:color="auto" w:frame="1"/>
          <w:shd w:val="clear" w:color="auto" w:fill="FFFFFF"/>
        </w:rPr>
        <w:t>. J. 87</w:t>
      </w:r>
      <w:r>
        <w:rPr>
          <w:i/>
          <w:iCs/>
          <w:color w:val="000000"/>
          <w:bdr w:val="none" w:sz="0" w:space="0" w:color="auto" w:frame="1"/>
          <w:shd w:val="clear" w:color="auto" w:fill="FFFFFF"/>
        </w:rPr>
        <w:t xml:space="preserve">, </w:t>
      </w:r>
      <w:r>
        <w:rPr>
          <w:color w:val="000000"/>
          <w:bdr w:val="none" w:sz="0" w:space="0" w:color="auto" w:frame="1"/>
          <w:shd w:val="clear" w:color="auto" w:fill="FFFFFF"/>
        </w:rPr>
        <w:t xml:space="preserve">1993, Nexis Uni via the University of Michigan Library System, DOA: 7/13/24)//LFS – LMH </w:t>
      </w:r>
    </w:p>
    <w:p w14:paraId="5CC81827" w14:textId="77777777" w:rsidR="00276F17" w:rsidRPr="00EE5D42" w:rsidRDefault="00276F17" w:rsidP="00276F17">
      <w:pPr>
        <w:rPr>
          <w:u w:val="single"/>
        </w:rPr>
      </w:pPr>
      <w:r w:rsidRPr="00EE5D42">
        <w:t xml:space="preserve">A. </w:t>
      </w:r>
      <w:r w:rsidRPr="00EE5D42">
        <w:rPr>
          <w:u w:val="single"/>
        </w:rPr>
        <w:t>Adapting the Critique of Rights to the International Law Framework</w:t>
      </w:r>
    </w:p>
    <w:p w14:paraId="03537D7E" w14:textId="77777777" w:rsidR="00276F17" w:rsidRPr="00EE5D42" w:rsidRDefault="00276F17" w:rsidP="00276F17">
      <w:pPr>
        <w:rPr>
          <w:u w:val="single"/>
        </w:rPr>
      </w:pPr>
      <w:r w:rsidRPr="00EE5D42">
        <w:t>Any critique of rights discourse must be historicized. Rights have historically played a significant role in the eradication of legal privilege. </w:t>
      </w:r>
      <w:proofErr w:type="gramStart"/>
      <w:r w:rsidRPr="00EE5D42">
        <w:t>46  [</w:t>
      </w:r>
      <w:proofErr w:type="gramEnd"/>
      <w:r w:rsidRPr="00EE5D42">
        <w:t>*97]  </w:t>
      </w:r>
      <w:r w:rsidRPr="00EE5D42">
        <w:rPr>
          <w:u w:val="single"/>
        </w:rPr>
        <w:t>The challenge awaiting a feminist critique is to ensure that the discourse of rights learns to walk on its own in the human rights field as applied to women. To argue that such a discourse has "run its course" is to lose sight of the relationship between rights and historical stages.</w:t>
      </w:r>
    </w:p>
    <w:p w14:paraId="3501FEC6" w14:textId="77777777" w:rsidR="00276F17" w:rsidRPr="00EE5D42" w:rsidRDefault="00276F17" w:rsidP="00276F17">
      <w:r w:rsidRPr="00EE5D42">
        <w:t xml:space="preserve">At a formal level, </w:t>
      </w:r>
      <w:r w:rsidRPr="00EE5D42">
        <w:rPr>
          <w:u w:val="single"/>
        </w:rPr>
        <w:t>women have no access to mainstream human rights law.</w:t>
      </w:r>
      <w:r w:rsidRPr="00EE5D42">
        <w:t xml:space="preserve"> The public/private distinction continues to enforce legal privilege along gender lines. Thus, without discarding altogether the value of critiques which expose the limitations of the rights discourse, </w:t>
      </w:r>
      <w:r w:rsidRPr="00EE5D42">
        <w:rPr>
          <w:u w:val="single"/>
        </w:rPr>
        <w:t>the task of a feminist understanding of human rights law is to situate those critiques within "the political climate," to recognize their "defensive" character, 47 and to allow them to exist, not as rigid artifacts, but as instruments that in eradicating legal privilege draw boundaries and instill fairness into the organization of social relations. The woman who demands her human rights "is not a supplicant or a seeker of charity, but a person with dignity demanding a just outcome according to widely accepted criteria of fairness."</w:t>
      </w:r>
      <w:r w:rsidRPr="00EE5D42">
        <w:t> 48</w:t>
      </w:r>
    </w:p>
    <w:p w14:paraId="2897CE05" w14:textId="77777777" w:rsidR="00276F17" w:rsidRPr="00EE5D42" w:rsidRDefault="00276F17" w:rsidP="00276F17">
      <w:r w:rsidRPr="00EE5D42">
        <w:t>B. The "Substantive" Law of State Responsibility</w:t>
      </w:r>
    </w:p>
    <w:p w14:paraId="62C7695C" w14:textId="77777777" w:rsidR="00276F17" w:rsidRPr="00EE5D42" w:rsidRDefault="00276F17" w:rsidP="00276F17">
      <w:r w:rsidRPr="00EE5D42">
        <w:rPr>
          <w:u w:val="single"/>
        </w:rPr>
        <w:t>The requirement of state action as a threshold justiciability question in the context of human rights owes its genesis to the demarcation of spheres between the state and the individual.</w:t>
      </w:r>
      <w:r w:rsidRPr="00EE5D42">
        <w:t xml:space="preserve"> This demarcation is paradigmatic of a social organization founded upon the mythical story of the social contract and crystallized by the emergence of the </w:t>
      </w:r>
      <w:proofErr w:type="spellStart"/>
      <w:r w:rsidRPr="00EE5D42">
        <w:t>nationstate</w:t>
      </w:r>
      <w:proofErr w:type="spellEnd"/>
      <w:r w:rsidRPr="00EE5D42">
        <w:t>, via sovereignty theories of the sixteenth and seventeenth centuries. 49</w:t>
      </w:r>
    </w:p>
    <w:p w14:paraId="1721DC92" w14:textId="77777777" w:rsidR="00276F17" w:rsidRPr="00EE5D42" w:rsidRDefault="00276F17" w:rsidP="00276F17">
      <w:r w:rsidRPr="00EE5D42">
        <w:rPr>
          <w:u w:val="single"/>
        </w:rPr>
        <w:t>International law</w:t>
      </w:r>
      <w:proofErr w:type="gramStart"/>
      <w:r w:rsidRPr="00EE5D42">
        <w:rPr>
          <w:u w:val="single"/>
        </w:rPr>
        <w:t>, and in particular</w:t>
      </w:r>
      <w:proofErr w:type="gramEnd"/>
      <w:r w:rsidRPr="00EE5D42">
        <w:rPr>
          <w:u w:val="single"/>
        </w:rPr>
        <w:t xml:space="preserve"> the human rights field, becomes a crucial medium through which underlying liberal values are shaped, advanced, and refined. A feminist approach to human rights </w:t>
      </w:r>
      <w:proofErr w:type="gramStart"/>
      <w:r w:rsidRPr="00EE5D42">
        <w:rPr>
          <w:u w:val="single"/>
        </w:rPr>
        <w:t>law</w:t>
      </w:r>
      <w:proofErr w:type="gramEnd"/>
      <w:r w:rsidRPr="00EE5D42">
        <w:rPr>
          <w:u w:val="single"/>
        </w:rPr>
        <w:t xml:space="preserve"> therefore grapples with the core narratives underlying the individual and the state and in doing so exposes, from a gender perspective, their inconsistencies and exclusions</w:t>
      </w:r>
      <w:r w:rsidRPr="00EE5D42">
        <w:t xml:space="preserve">. </w:t>
      </w:r>
      <w:r w:rsidRPr="00EE5D42">
        <w:rPr>
          <w:u w:val="single"/>
        </w:rPr>
        <w:t xml:space="preserve">Such an approach </w:t>
      </w:r>
      <w:r w:rsidRPr="00EE5D42">
        <w:t>exposes the gender bias of those social relations upon which the state is constituted, and "</w:t>
      </w:r>
      <w:r w:rsidRPr="00EE5D42">
        <w:rPr>
          <w:u w:val="single"/>
        </w:rPr>
        <w:t>casts shadows on the ability of the Western tradition to give an accurate picture of human relations."</w:t>
      </w:r>
      <w:r w:rsidRPr="00EE5D42">
        <w:t> 50</w:t>
      </w:r>
    </w:p>
    <w:p w14:paraId="091780F8" w14:textId="77777777" w:rsidR="00276F17" w:rsidRPr="00EE5D42" w:rsidRDefault="00276F17" w:rsidP="00276F17">
      <w:r w:rsidRPr="00EE5D42">
        <w:t> [*98</w:t>
      </w:r>
      <w:proofErr w:type="gramStart"/>
      <w:r w:rsidRPr="00EE5D42">
        <w:t>]  The</w:t>
      </w:r>
      <w:proofErr w:type="gramEnd"/>
      <w:r w:rsidRPr="00EE5D42">
        <w:t xml:space="preserve"> natural social contract story has not been immune from revisions brought about by historical forces. Nevertheless, its concept of negative rights which guarantee individual freedom is deeply entrenched. After experiencing some erosion with the advent of social institutions promoting the public interest (brought about by twentieth-century progressivism), </w:t>
      </w:r>
      <w:r w:rsidRPr="00EE5D42">
        <w:rPr>
          <w:u w:val="single"/>
        </w:rPr>
        <w:t>the public/private distinction regained hegemony as a defense against totalitarianism after World War II. 51 Progressive notions were subordinated by the argument that "any substantive conception of the public interest was simply the first step on the road to totalitarianism." 52 The neutral state was reconceived as the "sum of the vectors of private conflict."</w:t>
      </w:r>
      <w:r w:rsidRPr="00EE5D42">
        <w:t> 53</w:t>
      </w:r>
    </w:p>
    <w:p w14:paraId="65BB58D9" w14:textId="77777777" w:rsidR="00276F17" w:rsidRPr="00EE5D42" w:rsidRDefault="00276F17" w:rsidP="00276F17">
      <w:pPr>
        <w:rPr>
          <w:u w:val="single"/>
        </w:rPr>
      </w:pPr>
      <w:r w:rsidRPr="00EE5D42">
        <w:t xml:space="preserve">The liberal foundations of state action requirements in the human rights field must undergo both an external and internal critique that exposes their ideological character. </w:t>
      </w:r>
      <w:r w:rsidRPr="00EE5D42">
        <w:rPr>
          <w:u w:val="single"/>
        </w:rPr>
        <w:t>The external critique, by exposing the ideological values in conflict, reveals the flaws inherent in a system of state responsibility built upon the liberal public/private distinction. At the same time, the external critique fuels an incremental approach upon which an internal critique can be elaborated.</w:t>
      </w:r>
      <w:r w:rsidRPr="00B46F34">
        <w:br/>
      </w:r>
    </w:p>
    <w:p w14:paraId="1257F7A4" w14:textId="2D15E8F1" w:rsidR="00276F17" w:rsidRPr="00D05082" w:rsidRDefault="00276F17" w:rsidP="00276F17">
      <w:pPr>
        <w:pStyle w:val="Heading3"/>
        <w:rPr>
          <w:color w:val="000000" w:themeColor="text1"/>
        </w:rPr>
      </w:pPr>
      <w:r>
        <w:rPr>
          <w:color w:val="000000" w:themeColor="text1"/>
        </w:rPr>
        <w:t>1NC---L</w:t>
      </w:r>
      <w:r w:rsidR="00DD21A8">
        <w:rPr>
          <w:color w:val="000000" w:themeColor="text1"/>
        </w:rPr>
        <w:t>+A</w:t>
      </w:r>
      <w:r>
        <w:rPr>
          <w:color w:val="000000" w:themeColor="text1"/>
        </w:rPr>
        <w:t>---</w:t>
      </w:r>
      <w:r w:rsidRPr="00D05082">
        <w:rPr>
          <w:color w:val="000000" w:themeColor="text1"/>
        </w:rPr>
        <w:t>Fo</w:t>
      </w:r>
      <w:r>
        <w:rPr>
          <w:color w:val="000000" w:themeColor="text1"/>
        </w:rPr>
        <w:t xml:space="preserve">reign Policy </w:t>
      </w:r>
    </w:p>
    <w:p w14:paraId="53C3FA1C" w14:textId="0C454A97" w:rsidR="00276F17" w:rsidRPr="00D05082" w:rsidRDefault="00276F17" w:rsidP="00276F17">
      <w:pPr>
        <w:pStyle w:val="Heading4"/>
        <w:rPr>
          <w:color w:val="000000" w:themeColor="text1"/>
        </w:rPr>
      </w:pPr>
      <w:r w:rsidRPr="00D05082">
        <w:rPr>
          <w:color w:val="000000" w:themeColor="text1"/>
        </w:rPr>
        <w:t xml:space="preserve">Localized postcolonial feminist foreign policy (FPP) paradigms promote intersectionality and avoid the homogenization of Global South women Impact 23 </w:t>
      </w:r>
      <w:r w:rsidRPr="00D05082">
        <w:rPr>
          <w:rStyle w:val="Style13ptBold"/>
          <w:color w:val="000000" w:themeColor="text1"/>
        </w:rPr>
        <w:t xml:space="preserve">(Impact News Service, “What Can Feminist Foreign Policy Learn </w:t>
      </w:r>
      <w:proofErr w:type="gramStart"/>
      <w:r w:rsidRPr="00D05082">
        <w:rPr>
          <w:rStyle w:val="Style13ptBold"/>
          <w:color w:val="000000" w:themeColor="text1"/>
        </w:rPr>
        <w:t>From</w:t>
      </w:r>
      <w:proofErr w:type="gramEnd"/>
      <w:r w:rsidRPr="00D05082">
        <w:rPr>
          <w:rStyle w:val="Style13ptBold"/>
          <w:color w:val="000000" w:themeColor="text1"/>
        </w:rPr>
        <w:t xml:space="preserve"> Postcolonial Feminism?” Nexis Uni Database, October 24, 2023, </w:t>
      </w:r>
      <w:r>
        <w:rPr>
          <w:rStyle w:val="Style13ptBold"/>
          <w:color w:val="000000" w:themeColor="text1"/>
        </w:rPr>
        <w:t xml:space="preserve">via </w:t>
      </w:r>
      <w:proofErr w:type="spellStart"/>
      <w:r>
        <w:rPr>
          <w:rStyle w:val="Style13ptBold"/>
          <w:color w:val="000000" w:themeColor="text1"/>
        </w:rPr>
        <w:t>umich</w:t>
      </w:r>
      <w:proofErr w:type="spellEnd"/>
      <w:r>
        <w:rPr>
          <w:rStyle w:val="Style13ptBold"/>
          <w:color w:val="000000" w:themeColor="text1"/>
        </w:rPr>
        <w:t xml:space="preserve"> library system</w:t>
      </w:r>
      <w:r w:rsidRPr="00D05082">
        <w:rPr>
          <w:rStyle w:val="Style13ptBold"/>
          <w:color w:val="000000" w:themeColor="text1"/>
        </w:rPr>
        <w:t>//Accessed July 13</w:t>
      </w:r>
      <w:r w:rsidRPr="00D05082">
        <w:rPr>
          <w:rStyle w:val="Style13ptBold"/>
          <w:color w:val="000000" w:themeColor="text1"/>
          <w:vertAlign w:val="superscript"/>
        </w:rPr>
        <w:t>th</w:t>
      </w:r>
      <w:r w:rsidRPr="00D05082">
        <w:rPr>
          <w:rStyle w:val="Style13ptBold"/>
          <w:color w:val="000000" w:themeColor="text1"/>
        </w:rPr>
        <w:t xml:space="preserve">, 2024) </w:t>
      </w:r>
      <w:proofErr w:type="spellStart"/>
      <w:r w:rsidRPr="00D05082">
        <w:rPr>
          <w:rStyle w:val="Style13ptBold"/>
          <w:color w:val="000000" w:themeColor="text1"/>
        </w:rPr>
        <w:t>cpsw-sns</w:t>
      </w:r>
      <w:proofErr w:type="spellEnd"/>
    </w:p>
    <w:p w14:paraId="205EF278" w14:textId="77777777" w:rsidR="00276F17" w:rsidRDefault="00276F17" w:rsidP="00276F17">
      <w:pPr>
        <w:rPr>
          <w:rStyle w:val="StyleUnderline"/>
          <w:color w:val="000000" w:themeColor="text1"/>
        </w:rPr>
      </w:pPr>
      <w:r w:rsidRPr="005A2DD6">
        <w:rPr>
          <w:color w:val="000000" w:themeColor="text1"/>
          <w:sz w:val="10"/>
        </w:rPr>
        <w:t xml:space="preserve">Many </w:t>
      </w:r>
      <w:r w:rsidRPr="00D05082">
        <w:rPr>
          <w:rStyle w:val="StyleUnderline"/>
          <w:color w:val="000000" w:themeColor="text1"/>
        </w:rPr>
        <w:t>postcolonial countries</w:t>
      </w:r>
      <w:r w:rsidRPr="005A2DD6">
        <w:rPr>
          <w:color w:val="000000" w:themeColor="text1"/>
          <w:sz w:val="10"/>
        </w:rPr>
        <w:t xml:space="preserve"> like India are </w:t>
      </w:r>
      <w:r w:rsidRPr="00D05082">
        <w:rPr>
          <w:rStyle w:val="StyleUnderline"/>
          <w:color w:val="000000" w:themeColor="text1"/>
        </w:rPr>
        <w:t xml:space="preserve">becoming increasingly critical of Western </w:t>
      </w:r>
      <w:proofErr w:type="gramStart"/>
      <w:r w:rsidRPr="00D05082">
        <w:rPr>
          <w:rStyle w:val="StyleUnderline"/>
          <w:color w:val="000000" w:themeColor="text1"/>
        </w:rPr>
        <w:t>dominance</w:t>
      </w:r>
      <w:r w:rsidRPr="005A2DD6">
        <w:rPr>
          <w:color w:val="000000" w:themeColor="text1"/>
          <w:sz w:val="10"/>
        </w:rPr>
        <w:t>, and</w:t>
      </w:r>
      <w:proofErr w:type="gramEnd"/>
      <w:r w:rsidRPr="005A2DD6">
        <w:rPr>
          <w:color w:val="000000" w:themeColor="text1"/>
          <w:sz w:val="10"/>
        </w:rPr>
        <w:t xml:space="preserve"> are raising concerns of their own around the need to address global inequalities, including ensuring a just transition in response to the climate crisis; </w:t>
      </w:r>
      <w:r w:rsidRPr="00D05082">
        <w:rPr>
          <w:rStyle w:val="StyleUnderline"/>
          <w:color w:val="000000" w:themeColor="text1"/>
        </w:rPr>
        <w:t xml:space="preserve">alleviating </w:t>
      </w:r>
      <w:r w:rsidRPr="00D05082">
        <w:rPr>
          <w:rStyle w:val="StyleUnderline"/>
          <w:strike/>
          <w:color w:val="000000" w:themeColor="text1"/>
        </w:rPr>
        <w:t xml:space="preserve">crippling </w:t>
      </w:r>
      <w:r w:rsidRPr="00D05082">
        <w:rPr>
          <w:rStyle w:val="StyleUnderline"/>
          <w:color w:val="000000" w:themeColor="text1"/>
        </w:rPr>
        <w:t xml:space="preserve">debt burdens; and increasing Global South representation in international institutions. </w:t>
      </w:r>
      <w:r w:rsidRPr="005A2DD6">
        <w:rPr>
          <w:color w:val="000000" w:themeColor="text1"/>
          <w:sz w:val="10"/>
        </w:rPr>
        <w:t xml:space="preserve">With this rise in global contestation, some postcolonial states are seizing the opportunity to assert their agency on the world stage. Amid the opportunities and challenges presented by the prospect of a multipolar world order, </w:t>
      </w:r>
      <w:r w:rsidRPr="00D05082">
        <w:rPr>
          <w:rStyle w:val="StyleUnderline"/>
          <w:color w:val="000000" w:themeColor="text1"/>
        </w:rPr>
        <w:t>the potential of feminist foreign policies (FFPs) to contribute to transforming foreign policymaking and the multilateral system, deserves attention</w:t>
      </w:r>
      <w:r w:rsidRPr="005A2DD6">
        <w:rPr>
          <w:color w:val="000000" w:themeColor="text1"/>
          <w:sz w:val="10"/>
        </w:rPr>
        <w:t>. FFPs were initially centered in Western nations,[</w:t>
      </w:r>
      <w:proofErr w:type="gramStart"/>
      <w:r w:rsidRPr="005A2DD6">
        <w:rPr>
          <w:color w:val="000000" w:themeColor="text1"/>
          <w:sz w:val="10"/>
        </w:rPr>
        <w:t>1]but</w:t>
      </w:r>
      <w:proofErr w:type="gramEnd"/>
      <w:r w:rsidRPr="005A2DD6">
        <w:rPr>
          <w:color w:val="000000" w:themeColor="text1"/>
          <w:sz w:val="10"/>
        </w:rPr>
        <w:t xml:space="preserve"> as countries from non-Western nations adopt them, </w:t>
      </w:r>
      <w:r w:rsidRPr="00D05082">
        <w:rPr>
          <w:rStyle w:val="StyleUnderline"/>
          <w:color w:val="000000" w:themeColor="text1"/>
        </w:rPr>
        <w:t>there is growing recognition that these feminist policies should seek to disrupt colonial and racial hierarchies alongside patriarchal ones. The first FFP</w:t>
      </w:r>
      <w:r w:rsidRPr="005A2DD6">
        <w:rPr>
          <w:color w:val="000000" w:themeColor="text1"/>
          <w:sz w:val="10"/>
        </w:rPr>
        <w:t>, put in place by Sweden in 2014, focused on promoting women’ s rights</w:t>
      </w:r>
      <w:r w:rsidRPr="00D05082">
        <w:rPr>
          <w:rStyle w:val="StyleUnderline"/>
          <w:color w:val="000000" w:themeColor="text1"/>
        </w:rPr>
        <w:t>, increasing representation of women in foreign policy, and directing more resources toward advancing gender equality.</w:t>
      </w:r>
      <w:r w:rsidRPr="005A2DD6">
        <w:rPr>
          <w:color w:val="000000" w:themeColor="text1"/>
          <w:sz w:val="10"/>
        </w:rPr>
        <w:t xml:space="preserve"> Generally</w:t>
      </w:r>
      <w:r w:rsidRPr="00D05082">
        <w:rPr>
          <w:rStyle w:val="Emphasis"/>
          <w:color w:val="000000" w:themeColor="text1"/>
        </w:rPr>
        <w:t>, FFPs aim to make foreign policymaking</w:t>
      </w:r>
      <w:r w:rsidRPr="00D05082">
        <w:rPr>
          <w:rStyle w:val="StyleUnderline"/>
          <w:color w:val="000000" w:themeColor="text1"/>
        </w:rPr>
        <w:t>—including international agreements, aid and investment, among others—</w:t>
      </w:r>
      <w:r w:rsidRPr="00D05082">
        <w:rPr>
          <w:rStyle w:val="Emphasis"/>
          <w:color w:val="000000" w:themeColor="text1"/>
        </w:rPr>
        <w:t>more gender-sensitive</w:t>
      </w:r>
      <w:r w:rsidRPr="005A2DD6">
        <w:rPr>
          <w:color w:val="000000" w:themeColor="text1"/>
          <w:sz w:val="10"/>
        </w:rPr>
        <w:t>. But to what extent have Western FFPs taken the perspectives and criticisms of feminists from postcolonial nations into account? Understanding postcolonial feminism can allow for greater critical reflections on Western FFPs, the roles they might play in transforming gender inequalities in international politics, as well as the different approaches to feminist change taking root within postcolonial nations themselves. What is Postcolonial Feminism? ­­­­­</w:t>
      </w:r>
      <w:r w:rsidRPr="00D05082">
        <w:rPr>
          <w:rStyle w:val="StyleUnderline"/>
          <w:color w:val="000000" w:themeColor="text1"/>
        </w:rPr>
        <w:t>Postcolonialism concerns itself with the critical analysis of the legacies and current manifestations of colonialism</w:t>
      </w:r>
      <w:r w:rsidRPr="005A2DD6">
        <w:rPr>
          <w:color w:val="000000" w:themeColor="text1"/>
          <w:sz w:val="10"/>
        </w:rPr>
        <w:t xml:space="preserve">. </w:t>
      </w:r>
      <w:r w:rsidRPr="00D05082">
        <w:rPr>
          <w:rStyle w:val="StyleUnderline"/>
          <w:color w:val="000000" w:themeColor="text1"/>
        </w:rPr>
        <w:t xml:space="preserve">It points to the need to deliberately decenter the dominant culture </w:t>
      </w:r>
      <w:proofErr w:type="gramStart"/>
      <w:r w:rsidRPr="00D05082">
        <w:rPr>
          <w:rStyle w:val="StyleUnderline"/>
          <w:color w:val="000000" w:themeColor="text1"/>
        </w:rPr>
        <w:t>in order for</w:t>
      </w:r>
      <w:proofErr w:type="gramEnd"/>
      <w:r w:rsidRPr="00D05082">
        <w:rPr>
          <w:rStyle w:val="StyleUnderline"/>
          <w:color w:val="000000" w:themeColor="text1"/>
        </w:rPr>
        <w:t xml:space="preserve"> marginalized perspectives to be accepted sources of knowledge</w:t>
      </w:r>
      <w:r w:rsidRPr="005A2DD6">
        <w:rPr>
          <w:color w:val="000000" w:themeColor="text1"/>
          <w:sz w:val="10"/>
        </w:rPr>
        <w:t>. Postcolonial studies build on anticolonial theories associated with 20thcentury independence movements, as well as racial and social justice movements. More recently, postcolonial thought has informed criticisms of some Western foreign policy approaches to, for example, aid, development, humanitarian interventions, and peacebuilding, labeling them as “neocolonial</w:t>
      </w:r>
      <w:proofErr w:type="gramStart"/>
      <w:r w:rsidRPr="005A2DD6">
        <w:rPr>
          <w:color w:val="000000" w:themeColor="text1"/>
          <w:sz w:val="10"/>
        </w:rPr>
        <w:t>. ”</w:t>
      </w:r>
      <w:proofErr w:type="gramEnd"/>
      <w:r w:rsidRPr="005A2DD6">
        <w:rPr>
          <w:color w:val="000000" w:themeColor="text1"/>
          <w:sz w:val="10"/>
        </w:rPr>
        <w:t xml:space="preserve"> </w:t>
      </w:r>
      <w:r w:rsidRPr="00D05082">
        <w:rPr>
          <w:rStyle w:val="Emphasis"/>
          <w:color w:val="000000" w:themeColor="text1"/>
        </w:rPr>
        <w:t>Feminist perspective</w:t>
      </w:r>
      <w:r w:rsidRPr="00D05082">
        <w:rPr>
          <w:rStyle w:val="StyleUnderline"/>
          <w:color w:val="000000" w:themeColor="text1"/>
        </w:rPr>
        <w:t xml:space="preserve">s are often rooted in </w:t>
      </w:r>
      <w:r w:rsidRPr="00D05082">
        <w:rPr>
          <w:rStyle w:val="Emphasis"/>
          <w:color w:val="000000" w:themeColor="text1"/>
        </w:rPr>
        <w:t>grassroots political organizing</w:t>
      </w:r>
      <w:r w:rsidRPr="00D05082">
        <w:rPr>
          <w:rStyle w:val="StyleUnderline"/>
          <w:color w:val="000000" w:themeColor="text1"/>
        </w:rPr>
        <w:t>, though they are not confined to local spaces, and transnational movements have been key to many feminist advancements.</w:t>
      </w:r>
      <w:r w:rsidRPr="005A2DD6">
        <w:rPr>
          <w:color w:val="000000" w:themeColor="text1"/>
          <w:sz w:val="10"/>
        </w:rPr>
        <w:t xml:space="preserve"> Postcolonial feminist theorists, both within and outside of the West, challenge Western notions of feminism, and argue that not all women are colonized equally</w:t>
      </w:r>
      <w:r w:rsidRPr="00D05082">
        <w:rPr>
          <w:rStyle w:val="StyleUnderline"/>
          <w:color w:val="000000" w:themeColor="text1"/>
        </w:rPr>
        <w:t>. In “Under Western Eyes,” scholar Chandra Talpade Mohanty highlights how “</w:t>
      </w:r>
      <w:r w:rsidRPr="00D05082">
        <w:rPr>
          <w:rStyle w:val="Emphasis"/>
          <w:color w:val="000000" w:themeColor="text1"/>
        </w:rPr>
        <w:t>third world women” are assumed to be a homogenous group</w:t>
      </w:r>
      <w:r w:rsidRPr="00D05082">
        <w:rPr>
          <w:rStyle w:val="StyleUnderline"/>
          <w:color w:val="000000" w:themeColor="text1"/>
        </w:rPr>
        <w:t>, uniformly oppressed by and suffering more in relation to men</w:t>
      </w:r>
      <w:r w:rsidRPr="005A2DD6">
        <w:rPr>
          <w:color w:val="000000" w:themeColor="text1"/>
          <w:sz w:val="10"/>
        </w:rPr>
        <w:t xml:space="preserve">. She argues </w:t>
      </w:r>
      <w:r w:rsidRPr="00D05082">
        <w:rPr>
          <w:rStyle w:val="StyleUnderline"/>
          <w:color w:val="000000" w:themeColor="text1"/>
        </w:rPr>
        <w:t xml:space="preserve">that this universalizing tendency </w:t>
      </w:r>
      <w:r w:rsidRPr="00D05082">
        <w:rPr>
          <w:rStyle w:val="Emphasis"/>
          <w:color w:val="000000" w:themeColor="text1"/>
        </w:rPr>
        <w:t xml:space="preserve">fails to account for differences </w:t>
      </w:r>
      <w:r w:rsidRPr="00D05082">
        <w:rPr>
          <w:rStyle w:val="StyleUnderline"/>
          <w:color w:val="000000" w:themeColor="text1"/>
        </w:rPr>
        <w:t xml:space="preserve">between women in their experiences of oppression </w:t>
      </w:r>
      <w:r w:rsidRPr="00D05082">
        <w:rPr>
          <w:rStyle w:val="Emphasis"/>
          <w:color w:val="000000" w:themeColor="text1"/>
        </w:rPr>
        <w:t>based on intersecting identities</w:t>
      </w:r>
      <w:r w:rsidRPr="00D05082">
        <w:rPr>
          <w:rStyle w:val="StyleUnderline"/>
          <w:color w:val="000000" w:themeColor="text1"/>
        </w:rPr>
        <w:t xml:space="preserve">, including race, caste, class, or religion; nor does it consider the shared experiences between women and men who are marginalized </w:t>
      </w:r>
      <w:proofErr w:type="gramStart"/>
      <w:r w:rsidRPr="00D05082">
        <w:rPr>
          <w:rStyle w:val="StyleUnderline"/>
          <w:color w:val="000000" w:themeColor="text1"/>
        </w:rPr>
        <w:t>on the basis of</w:t>
      </w:r>
      <w:proofErr w:type="gramEnd"/>
      <w:r w:rsidRPr="00D05082">
        <w:rPr>
          <w:rStyle w:val="StyleUnderline"/>
          <w:color w:val="000000" w:themeColor="text1"/>
        </w:rPr>
        <w:t xml:space="preserve"> those categories. Postcolonial feminist theories </w:t>
      </w:r>
      <w:r w:rsidRPr="005A2DD6">
        <w:rPr>
          <w:color w:val="000000" w:themeColor="text1"/>
          <w:sz w:val="10"/>
        </w:rPr>
        <w:t xml:space="preserve">therefore </w:t>
      </w:r>
      <w:r w:rsidRPr="00D05082">
        <w:rPr>
          <w:rStyle w:val="StyleUnderline"/>
          <w:color w:val="000000" w:themeColor="text1"/>
        </w:rPr>
        <w:t>highlight racialized aspects of society often ignored by Western feminism</w:t>
      </w:r>
      <w:r w:rsidRPr="005A2DD6">
        <w:rPr>
          <w:color w:val="000000" w:themeColor="text1"/>
          <w:sz w:val="10"/>
        </w:rPr>
        <w:t xml:space="preserve">, as well as the role of colonialism in the subjugation of postcolonial societies that continues even today. In a recent interview, scholar Swati Parashar says that many of the conservative laws in India that are challenged by feminists were established during the colonial era. In the context of Western </w:t>
      </w:r>
      <w:proofErr w:type="gramStart"/>
      <w:r w:rsidRPr="005A2DD6">
        <w:rPr>
          <w:color w:val="000000" w:themeColor="text1"/>
          <w:sz w:val="10"/>
        </w:rPr>
        <w:t>countries ’</w:t>
      </w:r>
      <w:proofErr w:type="gramEnd"/>
      <w:r w:rsidRPr="005A2DD6">
        <w:rPr>
          <w:color w:val="000000" w:themeColor="text1"/>
          <w:sz w:val="10"/>
        </w:rPr>
        <w:t xml:space="preserve"> FFPs, she asks: Is it fair to assume that non-Western states do not have an enlightened sense of gender equality? Why Does Postcolonial Feminism Critique Western FFPs? One of the most notable </w:t>
      </w:r>
      <w:r w:rsidRPr="00D05082">
        <w:rPr>
          <w:rStyle w:val="StyleUnderline"/>
          <w:color w:val="000000" w:themeColor="text1"/>
        </w:rPr>
        <w:t>critiques of Western FFPs</w:t>
      </w:r>
      <w:r w:rsidRPr="005A2DD6">
        <w:rPr>
          <w:color w:val="000000" w:themeColor="text1"/>
          <w:sz w:val="10"/>
        </w:rPr>
        <w:t xml:space="preserve"> by postcolonial feminism </w:t>
      </w:r>
      <w:r w:rsidRPr="00D05082">
        <w:rPr>
          <w:rStyle w:val="StyleUnderline"/>
          <w:color w:val="000000" w:themeColor="text1"/>
        </w:rPr>
        <w:t>points to how Western FFPs view Global South women.</w:t>
      </w:r>
      <w:r w:rsidRPr="005A2DD6">
        <w:rPr>
          <w:color w:val="000000" w:themeColor="text1"/>
          <w:sz w:val="10"/>
        </w:rPr>
        <w:t xml:space="preserve"> Feminist movements often appeal to the unique forms of violence and oppression experienced by women—such as economic disempowerment or experiences of sexual violence—in attempts to mobilize support for greater rights or efforts to address a particular form of violence or inequality. However, these movements have largely grown organically in their local contexts, even when leveraging international norms. </w:t>
      </w:r>
      <w:r w:rsidRPr="00D05082">
        <w:rPr>
          <w:rStyle w:val="StyleUnderline"/>
          <w:color w:val="000000" w:themeColor="text1"/>
        </w:rPr>
        <w:t xml:space="preserve">Mohanty warns Western feminists that, in uncritically assuming a </w:t>
      </w:r>
      <w:r w:rsidRPr="00D05082">
        <w:rPr>
          <w:rStyle w:val="Emphasis"/>
          <w:color w:val="000000" w:themeColor="text1"/>
        </w:rPr>
        <w:t>shared victimhood status</w:t>
      </w:r>
      <w:r w:rsidRPr="00D05082">
        <w:rPr>
          <w:rStyle w:val="StyleUnderline"/>
          <w:color w:val="000000" w:themeColor="text1"/>
        </w:rPr>
        <w:t>—which can be a site of agency and change when wielded by women organizing politically—</w:t>
      </w:r>
      <w:r w:rsidRPr="00D05082">
        <w:rPr>
          <w:rStyle w:val="Emphasis"/>
          <w:color w:val="000000" w:themeColor="text1"/>
        </w:rPr>
        <w:t>Global South women can become limited in their agency,</w:t>
      </w:r>
      <w:r w:rsidRPr="00D05082">
        <w:rPr>
          <w:rStyle w:val="StyleUnderline"/>
          <w:color w:val="000000" w:themeColor="text1"/>
        </w:rPr>
        <w:t xml:space="preserve"> turning them into objectified “others,” and, potentially reproducing imperialist assumptions about their inferiority. </w:t>
      </w:r>
      <w:r w:rsidRPr="005A2DD6">
        <w:rPr>
          <w:color w:val="000000" w:themeColor="text1"/>
          <w:sz w:val="10"/>
        </w:rPr>
        <w:t xml:space="preserve">Some more recent </w:t>
      </w:r>
      <w:proofErr w:type="spellStart"/>
      <w:r w:rsidRPr="005A2DD6">
        <w:rPr>
          <w:color w:val="000000" w:themeColor="text1"/>
          <w:sz w:val="10"/>
        </w:rPr>
        <w:t>critiqueswarnthat</w:t>
      </w:r>
      <w:proofErr w:type="spellEnd"/>
      <w:r w:rsidRPr="005A2DD6">
        <w:rPr>
          <w:color w:val="000000" w:themeColor="text1"/>
          <w:sz w:val="10"/>
        </w:rPr>
        <w:t xml:space="preserve"> Western states </w:t>
      </w:r>
      <w:r w:rsidRPr="00D05082">
        <w:rPr>
          <w:rStyle w:val="StyleUnderline"/>
          <w:color w:val="000000" w:themeColor="text1"/>
        </w:rPr>
        <w:t xml:space="preserve">which implement FFPs without transforming the “masculinist underpinnings” of their own foreign policy institutions risks perpetuating a “masculine </w:t>
      </w:r>
      <w:r w:rsidRPr="00D05082">
        <w:rPr>
          <w:rStyle w:val="Emphasis"/>
          <w:color w:val="000000" w:themeColor="text1"/>
        </w:rPr>
        <w:t>protector logic” toward Global South women</w:t>
      </w:r>
      <w:r w:rsidRPr="00D05082">
        <w:rPr>
          <w:rStyle w:val="StyleUnderline"/>
          <w:color w:val="000000" w:themeColor="text1"/>
        </w:rPr>
        <w:t>, who are portrayed as needing protection</w:t>
      </w:r>
      <w:r w:rsidRPr="005A2DD6">
        <w:rPr>
          <w:color w:val="000000" w:themeColor="text1"/>
          <w:sz w:val="10"/>
        </w:rPr>
        <w:t xml:space="preserve">. This could in turn be used as justification for unwanted or ineffective interventions. Critics have </w:t>
      </w:r>
      <w:proofErr w:type="spellStart"/>
      <w:r w:rsidRPr="005A2DD6">
        <w:rPr>
          <w:color w:val="000000" w:themeColor="text1"/>
          <w:sz w:val="10"/>
        </w:rPr>
        <w:t>alsosuggestedthat</w:t>
      </w:r>
      <w:proofErr w:type="spellEnd"/>
      <w:r w:rsidRPr="005A2DD6">
        <w:rPr>
          <w:color w:val="000000" w:themeColor="text1"/>
          <w:sz w:val="10"/>
        </w:rPr>
        <w:t xml:space="preserve"> uneven power dynamics between the Global North and South allows for “brown and black bodies inevitably becoming the testing ground for policy priorities</w:t>
      </w:r>
      <w:proofErr w:type="gramStart"/>
      <w:r w:rsidRPr="005A2DD6">
        <w:rPr>
          <w:color w:val="000000" w:themeColor="text1"/>
          <w:sz w:val="10"/>
        </w:rPr>
        <w:t>. ”</w:t>
      </w:r>
      <w:proofErr w:type="gramEnd"/>
      <w:r w:rsidRPr="005A2DD6">
        <w:rPr>
          <w:color w:val="000000" w:themeColor="text1"/>
          <w:sz w:val="10"/>
        </w:rPr>
        <w:t xml:space="preserve"> The FFPs of Western states often promote strategies for achieving greater gender equality that are broadly </w:t>
      </w:r>
      <w:proofErr w:type="gramStart"/>
      <w:r w:rsidRPr="005A2DD6">
        <w:rPr>
          <w:color w:val="000000" w:themeColor="text1"/>
          <w:sz w:val="10"/>
        </w:rPr>
        <w:t>similar to</w:t>
      </w:r>
      <w:proofErr w:type="gramEnd"/>
      <w:r w:rsidRPr="005A2DD6">
        <w:rPr>
          <w:color w:val="000000" w:themeColor="text1"/>
          <w:sz w:val="10"/>
        </w:rPr>
        <w:t xml:space="preserve"> those pursued by Western feminists. Postcolonial feminist critiques take issue with the tendency of Western feminism to view its own trajectory as more inherently feminist, and to therefore believe that Global South countries </w:t>
      </w:r>
      <w:proofErr w:type="gramStart"/>
      <w:r w:rsidRPr="005A2DD6">
        <w:rPr>
          <w:color w:val="000000" w:themeColor="text1"/>
          <w:sz w:val="10"/>
        </w:rPr>
        <w:t>have to</w:t>
      </w:r>
      <w:proofErr w:type="gramEnd"/>
      <w:r w:rsidRPr="005A2DD6">
        <w:rPr>
          <w:color w:val="000000" w:themeColor="text1"/>
          <w:sz w:val="10"/>
        </w:rPr>
        <w:t xml:space="preserve"> adopt similar strategies in order to “catch up” to the progress that has been made in the West. For instance, </w:t>
      </w:r>
      <w:proofErr w:type="gramStart"/>
      <w:r w:rsidRPr="005A2DD6">
        <w:rPr>
          <w:color w:val="000000" w:themeColor="text1"/>
          <w:sz w:val="10"/>
        </w:rPr>
        <w:t>Sweden ’</w:t>
      </w:r>
      <w:proofErr w:type="gramEnd"/>
      <w:r w:rsidRPr="005A2DD6">
        <w:rPr>
          <w:color w:val="000000" w:themeColor="text1"/>
          <w:sz w:val="10"/>
        </w:rPr>
        <w:t xml:space="preserve"> s FFP(which was withdrawn last year by the new government) promoted women ’ s participation in formal politics, including in peace processes, as one of its main objectives. This raises broader questions: is increased representation among the most important objectives for all women around the world in their struggles for equality, and should it be so central to FFP? Scholar Columba </w:t>
      </w:r>
      <w:proofErr w:type="spellStart"/>
      <w:r w:rsidRPr="005A2DD6">
        <w:rPr>
          <w:color w:val="000000" w:themeColor="text1"/>
          <w:sz w:val="10"/>
        </w:rPr>
        <w:t>Achilleos-Sarllargues</w:t>
      </w:r>
      <w:proofErr w:type="spellEnd"/>
      <w:r w:rsidRPr="005A2DD6">
        <w:rPr>
          <w:color w:val="000000" w:themeColor="text1"/>
          <w:sz w:val="10"/>
        </w:rPr>
        <w:t xml:space="preserve"> that although </w:t>
      </w:r>
      <w:proofErr w:type="gramStart"/>
      <w:r w:rsidRPr="005A2DD6">
        <w:rPr>
          <w:color w:val="000000" w:themeColor="text1"/>
          <w:sz w:val="10"/>
        </w:rPr>
        <w:t>it ’</w:t>
      </w:r>
      <w:proofErr w:type="gramEnd"/>
      <w:r w:rsidRPr="005A2DD6">
        <w:rPr>
          <w:color w:val="000000" w:themeColor="text1"/>
          <w:sz w:val="10"/>
        </w:rPr>
        <w:t xml:space="preserve"> s imperative to address historical underrepresentation of women in foreign policy, to “simply take elite women as a subject in foreign policy and ‘stir ’ is not enough. ” Postcolonial </w:t>
      </w:r>
      <w:proofErr w:type="gramStart"/>
      <w:r w:rsidRPr="005A2DD6">
        <w:rPr>
          <w:color w:val="000000" w:themeColor="text1"/>
          <w:sz w:val="10"/>
        </w:rPr>
        <w:t>Feminism ’</w:t>
      </w:r>
      <w:proofErr w:type="gramEnd"/>
      <w:r w:rsidRPr="005A2DD6">
        <w:rPr>
          <w:color w:val="000000" w:themeColor="text1"/>
          <w:sz w:val="10"/>
        </w:rPr>
        <w:t xml:space="preserve"> s Alternative Perspectives The contributions of postcolonial thinkers are not limited to exposing the exclusionary nature of Western-dominant politics and institutions. They allow for the reimagining, restructuring, and reconstructing of policymaking to consider local forms of knowledge and accord importance to bottom-up perspectives. Across the postcolonial world, local organizations are working toward </w:t>
      </w:r>
      <w:proofErr w:type="gramStart"/>
      <w:r w:rsidRPr="005A2DD6">
        <w:rPr>
          <w:color w:val="000000" w:themeColor="text1"/>
          <w:sz w:val="10"/>
        </w:rPr>
        <w:t>women ’</w:t>
      </w:r>
      <w:proofErr w:type="gramEnd"/>
      <w:r w:rsidRPr="005A2DD6">
        <w:rPr>
          <w:color w:val="000000" w:themeColor="text1"/>
          <w:sz w:val="10"/>
        </w:rPr>
        <w:t xml:space="preserve"> s equality, promoting their own visions of feminist transformation, and making positive advances on the ground. </w:t>
      </w:r>
      <w:r w:rsidRPr="00D05082">
        <w:rPr>
          <w:rStyle w:val="StyleUnderline"/>
          <w:color w:val="000000" w:themeColor="text1"/>
        </w:rPr>
        <w:t>These ground-up feminist movements offer perspectives that would be useful for drafting more inclusive, postcolonial feminist-informed FFPs that integrate the priorities and successful strategies of local activists,</w:t>
      </w:r>
      <w:r w:rsidRPr="005A2DD6">
        <w:rPr>
          <w:color w:val="000000" w:themeColor="text1"/>
          <w:sz w:val="10"/>
        </w:rPr>
        <w:t xml:space="preserve"> and </w:t>
      </w:r>
      <w:r w:rsidRPr="00D05082">
        <w:rPr>
          <w:rStyle w:val="Emphasis"/>
          <w:color w:val="000000" w:themeColor="text1"/>
        </w:rPr>
        <w:t>avoid a universalizing one-size-fits-all approach</w:t>
      </w:r>
      <w:r w:rsidRPr="00D05082">
        <w:rPr>
          <w:rStyle w:val="StyleUnderline"/>
          <w:color w:val="000000" w:themeColor="text1"/>
        </w:rPr>
        <w:t xml:space="preserve"> that </w:t>
      </w:r>
      <w:proofErr w:type="spellStart"/>
      <w:proofErr w:type="gramStart"/>
      <w:r w:rsidRPr="00D05082">
        <w:rPr>
          <w:rStyle w:val="StyleUnderline"/>
          <w:color w:val="000000" w:themeColor="text1"/>
        </w:rPr>
        <w:t>doesn</w:t>
      </w:r>
      <w:proofErr w:type="spellEnd"/>
      <w:r w:rsidRPr="00D05082">
        <w:rPr>
          <w:rStyle w:val="StyleUnderline"/>
          <w:color w:val="000000" w:themeColor="text1"/>
        </w:rPr>
        <w:t xml:space="preserve"> ’</w:t>
      </w:r>
      <w:proofErr w:type="gramEnd"/>
      <w:r w:rsidRPr="00D05082">
        <w:rPr>
          <w:rStyle w:val="StyleUnderline"/>
          <w:color w:val="000000" w:themeColor="text1"/>
        </w:rPr>
        <w:t xml:space="preserve"> t accommodate the </w:t>
      </w:r>
      <w:r w:rsidRPr="00D05082">
        <w:rPr>
          <w:rStyle w:val="Emphasis"/>
          <w:color w:val="000000" w:themeColor="text1"/>
        </w:rPr>
        <w:t xml:space="preserve">specific challenges faced by women in postcolonial contexts. </w:t>
      </w:r>
      <w:r w:rsidRPr="00D05082">
        <w:rPr>
          <w:rStyle w:val="StyleUnderline"/>
          <w:color w:val="000000" w:themeColor="text1"/>
        </w:rPr>
        <w:t xml:space="preserve">Locally-led organizations are often better able to recognize the complexities of </w:t>
      </w:r>
      <w:proofErr w:type="gramStart"/>
      <w:r w:rsidRPr="00D05082">
        <w:rPr>
          <w:rStyle w:val="StyleUnderline"/>
          <w:color w:val="000000" w:themeColor="text1"/>
        </w:rPr>
        <w:t>women ’</w:t>
      </w:r>
      <w:proofErr w:type="gramEnd"/>
      <w:r w:rsidRPr="00D05082">
        <w:rPr>
          <w:rStyle w:val="StyleUnderline"/>
          <w:color w:val="000000" w:themeColor="text1"/>
        </w:rPr>
        <w:t xml:space="preserve"> s identities and the intersectional challenges they face, which helps to promote practical strategies toward economic and political empowermen</w:t>
      </w:r>
      <w:r w:rsidRPr="005A2DD6">
        <w:rPr>
          <w:color w:val="000000" w:themeColor="text1"/>
          <w:sz w:val="10"/>
        </w:rPr>
        <w:t xml:space="preserve">t, while also </w:t>
      </w:r>
      <w:r w:rsidRPr="00D05082">
        <w:rPr>
          <w:rStyle w:val="StyleUnderline"/>
          <w:color w:val="000000" w:themeColor="text1"/>
        </w:rPr>
        <w:t>undermining assumptions that all women experience the same forms of discrimination and prioritize their gender identity above other intersections.</w:t>
      </w:r>
      <w:r w:rsidRPr="005A2DD6">
        <w:rPr>
          <w:color w:val="000000" w:themeColor="text1"/>
          <w:sz w:val="10"/>
        </w:rPr>
        <w:t xml:space="preserve"> For instance, in Nepal, the Feminist Dalit Organization supports women from the Dalit community and looks to address both gender and caste-based discrimination, thereby advocating for Dalit and </w:t>
      </w:r>
      <w:proofErr w:type="gramStart"/>
      <w:r w:rsidRPr="005A2DD6">
        <w:rPr>
          <w:color w:val="000000" w:themeColor="text1"/>
          <w:sz w:val="10"/>
        </w:rPr>
        <w:t>women ’</w:t>
      </w:r>
      <w:proofErr w:type="gramEnd"/>
      <w:r w:rsidRPr="005A2DD6">
        <w:rPr>
          <w:color w:val="000000" w:themeColor="text1"/>
          <w:sz w:val="10"/>
        </w:rPr>
        <w:t xml:space="preserve"> s rights simultaneously. In Sri Lanka, Muslim feminists use </w:t>
      </w:r>
      <w:proofErr w:type="spellStart"/>
      <w:r w:rsidRPr="005A2DD6">
        <w:rPr>
          <w:color w:val="000000" w:themeColor="text1"/>
          <w:sz w:val="10"/>
        </w:rPr>
        <w:t>avariety</w:t>
      </w:r>
      <w:proofErr w:type="spellEnd"/>
      <w:r w:rsidRPr="005A2DD6">
        <w:rPr>
          <w:color w:val="000000" w:themeColor="text1"/>
          <w:sz w:val="10"/>
        </w:rPr>
        <w:t xml:space="preserve"> of </w:t>
      </w:r>
      <w:proofErr w:type="spellStart"/>
      <w:r w:rsidRPr="005A2DD6">
        <w:rPr>
          <w:color w:val="000000" w:themeColor="text1"/>
          <w:sz w:val="10"/>
        </w:rPr>
        <w:t>strategiesinformed</w:t>
      </w:r>
      <w:proofErr w:type="spellEnd"/>
      <w:r w:rsidRPr="005A2DD6">
        <w:rPr>
          <w:color w:val="000000" w:themeColor="text1"/>
          <w:sz w:val="10"/>
        </w:rPr>
        <w:t xml:space="preserve"> by local conditions to navigate discriminatory practices. For example, they have promoted solution-oriented arbitration in marital disputes. And in Afghanistan, the Afghan Men as Allies in a Feminist </w:t>
      </w:r>
      <w:proofErr w:type="spellStart"/>
      <w:r w:rsidRPr="005A2DD6">
        <w:rPr>
          <w:color w:val="000000" w:themeColor="text1"/>
          <w:sz w:val="10"/>
        </w:rPr>
        <w:t>StruggleProjectfocuses</w:t>
      </w:r>
      <w:proofErr w:type="spellEnd"/>
      <w:r w:rsidRPr="005A2DD6">
        <w:rPr>
          <w:color w:val="000000" w:themeColor="text1"/>
          <w:sz w:val="10"/>
        </w:rPr>
        <w:t xml:space="preserve"> on countering essentialist, patriarchal narratives surrounding Afghan men, and showcases their role in an Islamic feminist struggle. Since 2020, </w:t>
      </w:r>
      <w:proofErr w:type="spellStart"/>
      <w:r w:rsidRPr="00D05082">
        <w:rPr>
          <w:rStyle w:val="StyleUnderline"/>
          <w:color w:val="000000" w:themeColor="text1"/>
        </w:rPr>
        <w:t>someLatin</w:t>
      </w:r>
      <w:proofErr w:type="spellEnd"/>
      <w:r w:rsidRPr="00D05082">
        <w:rPr>
          <w:rStyle w:val="StyleUnderline"/>
          <w:color w:val="000000" w:themeColor="text1"/>
        </w:rPr>
        <w:t xml:space="preserve"> American </w:t>
      </w:r>
      <w:proofErr w:type="spellStart"/>
      <w:r w:rsidRPr="00D05082">
        <w:rPr>
          <w:rStyle w:val="StyleUnderline"/>
          <w:color w:val="000000" w:themeColor="text1"/>
        </w:rPr>
        <w:t>countrieshave</w:t>
      </w:r>
      <w:proofErr w:type="spellEnd"/>
      <w:r w:rsidRPr="00D05082">
        <w:rPr>
          <w:rStyle w:val="StyleUnderline"/>
          <w:color w:val="000000" w:themeColor="text1"/>
        </w:rPr>
        <w:t xml:space="preserve"> also adopted FFPs. If these can build on the </w:t>
      </w:r>
      <w:proofErr w:type="gramStart"/>
      <w:r w:rsidRPr="00D05082">
        <w:rPr>
          <w:rStyle w:val="StyleUnderline"/>
          <w:color w:val="000000" w:themeColor="text1"/>
        </w:rPr>
        <w:t>region ’</w:t>
      </w:r>
      <w:proofErr w:type="gramEnd"/>
      <w:r w:rsidRPr="00D05082">
        <w:rPr>
          <w:rStyle w:val="StyleUnderline"/>
          <w:color w:val="000000" w:themeColor="text1"/>
        </w:rPr>
        <w:t xml:space="preserve"> s strong traditions of feminist organizing, they present an opportunity for non-Western feminisms to inform foreign policymaking and efforts to transform global politics. </w:t>
      </w:r>
      <w:r w:rsidRPr="005A2DD6">
        <w:rPr>
          <w:color w:val="000000" w:themeColor="text1"/>
          <w:sz w:val="10"/>
        </w:rPr>
        <w:t xml:space="preserve">Conclusion In2021, </w:t>
      </w:r>
      <w:proofErr w:type="gramStart"/>
      <w:r w:rsidRPr="005A2DD6">
        <w:rPr>
          <w:color w:val="000000" w:themeColor="text1"/>
          <w:sz w:val="10"/>
        </w:rPr>
        <w:t>India ’</w:t>
      </w:r>
      <w:proofErr w:type="gramEnd"/>
      <w:r w:rsidRPr="005A2DD6">
        <w:rPr>
          <w:color w:val="000000" w:themeColor="text1"/>
          <w:sz w:val="10"/>
        </w:rPr>
        <w:t xml:space="preserve"> s External Affairs Minister said in the context of a gender-balanced foreign policy, that bringing in a feminist perspective to foreign policy cannot be directly replicated or imported from the West: “These countries have different cultures, different historical traditions. We need such a framework to evolve organically for it to work</w:t>
      </w:r>
      <w:proofErr w:type="gramStart"/>
      <w:r w:rsidRPr="005A2DD6">
        <w:rPr>
          <w:color w:val="000000" w:themeColor="text1"/>
          <w:sz w:val="10"/>
        </w:rPr>
        <w:t>. ”</w:t>
      </w:r>
      <w:proofErr w:type="gramEnd"/>
      <w:r w:rsidRPr="005A2DD6">
        <w:rPr>
          <w:color w:val="000000" w:themeColor="text1"/>
          <w:sz w:val="10"/>
        </w:rPr>
        <w:t xml:space="preserve"> While foreign policy positions of postcolonial nations are right to be skeptical and critical about Western policies, they must work toward a context-specific FFP that accords recognition to </w:t>
      </w:r>
      <w:proofErr w:type="spellStart"/>
      <w:r w:rsidRPr="005A2DD6">
        <w:rPr>
          <w:color w:val="000000" w:themeColor="text1"/>
          <w:sz w:val="10"/>
        </w:rPr>
        <w:t>intersectionalities</w:t>
      </w:r>
      <w:proofErr w:type="spellEnd"/>
      <w:r w:rsidRPr="005A2DD6">
        <w:rPr>
          <w:color w:val="000000" w:themeColor="text1"/>
          <w:sz w:val="10"/>
        </w:rPr>
        <w:t xml:space="preserve"> within their societies. While FFPs from Global North states have begun to recognize the need to direct resources toward </w:t>
      </w:r>
      <w:proofErr w:type="gramStart"/>
      <w:r w:rsidRPr="005A2DD6">
        <w:rPr>
          <w:color w:val="000000" w:themeColor="text1"/>
          <w:sz w:val="10"/>
        </w:rPr>
        <w:t>women ’</w:t>
      </w:r>
      <w:proofErr w:type="gramEnd"/>
      <w:r w:rsidRPr="005A2DD6">
        <w:rPr>
          <w:color w:val="000000" w:themeColor="text1"/>
          <w:sz w:val="10"/>
        </w:rPr>
        <w:t xml:space="preserve"> s organizations working toward gender equality on the ground, FFPs as policy instruments will always be limited if undertaken as a top-down approach. Postcolonial feminism can help Western states reckon with their own inequalities while drafting their FFPs. For instance, there </w:t>
      </w:r>
      <w:proofErr w:type="spellStart"/>
      <w:r w:rsidRPr="005A2DD6">
        <w:rPr>
          <w:color w:val="000000" w:themeColor="text1"/>
          <w:sz w:val="10"/>
        </w:rPr>
        <w:t>islittle</w:t>
      </w:r>
      <w:proofErr w:type="spellEnd"/>
      <w:r w:rsidRPr="005A2DD6">
        <w:rPr>
          <w:color w:val="000000" w:themeColor="text1"/>
          <w:sz w:val="10"/>
        </w:rPr>
        <w:t xml:space="preserve"> </w:t>
      </w:r>
      <w:proofErr w:type="spellStart"/>
      <w:r w:rsidRPr="005A2DD6">
        <w:rPr>
          <w:color w:val="000000" w:themeColor="text1"/>
          <w:sz w:val="10"/>
        </w:rPr>
        <w:t>referencein</w:t>
      </w:r>
      <w:proofErr w:type="spellEnd"/>
      <w:r w:rsidRPr="005A2DD6">
        <w:rPr>
          <w:color w:val="000000" w:themeColor="text1"/>
          <w:sz w:val="10"/>
        </w:rPr>
        <w:t xml:space="preserve"> the FFPs of former colonial powers or settler colonial states to these pasts or to their indigenous communities, neglecting the role these events played and continue to play in creating global gendered inequalities, and potentially precluding many means of transforming these dynamics. And within Western nations, postcolonial feminisms will continue to be particularly relevant to current movements that are reckoning with the legacies of colonialism and racial injustice, and promoting policy measures that seek to remedy inequalities faced by marginalized communities, including indigenous communities. </w:t>
      </w:r>
      <w:r w:rsidRPr="00D05082">
        <w:rPr>
          <w:rStyle w:val="StyleUnderline"/>
          <w:color w:val="000000" w:themeColor="text1"/>
        </w:rPr>
        <w:t>In implementing their FFPs, Western nations must go beyond Global North-centrism</w:t>
      </w:r>
      <w:r w:rsidRPr="005A2DD6">
        <w:rPr>
          <w:color w:val="000000" w:themeColor="text1"/>
          <w:sz w:val="10"/>
        </w:rPr>
        <w:t xml:space="preserve">. </w:t>
      </w:r>
      <w:r w:rsidRPr="00D05082">
        <w:rPr>
          <w:rStyle w:val="StyleUnderline"/>
          <w:color w:val="000000" w:themeColor="text1"/>
        </w:rPr>
        <w:t xml:space="preserve">A </w:t>
      </w:r>
      <w:r w:rsidRPr="00D05082">
        <w:rPr>
          <w:rStyle w:val="Emphasis"/>
          <w:color w:val="000000" w:themeColor="text1"/>
        </w:rPr>
        <w:t>postcolonial-feminist informed FFP offers potential for both the Global North and South to advance feminist objectives.</w:t>
      </w:r>
      <w:r w:rsidRPr="005A2DD6">
        <w:rPr>
          <w:color w:val="000000" w:themeColor="text1"/>
          <w:sz w:val="10"/>
        </w:rPr>
        <w:t xml:space="preserve"> </w:t>
      </w:r>
      <w:r w:rsidRPr="00D05082">
        <w:rPr>
          <w:rStyle w:val="StyleUnderline"/>
          <w:color w:val="000000" w:themeColor="text1"/>
        </w:rPr>
        <w:t xml:space="preserve">Policy discourses must acknowledge colonialism and differentiated impacts of foreign </w:t>
      </w:r>
      <w:proofErr w:type="gramStart"/>
      <w:r w:rsidRPr="00D05082">
        <w:rPr>
          <w:rStyle w:val="StyleUnderline"/>
          <w:color w:val="000000" w:themeColor="text1"/>
        </w:rPr>
        <w:t>policy, and</w:t>
      </w:r>
      <w:proofErr w:type="gramEnd"/>
      <w:r w:rsidRPr="00D05082">
        <w:rPr>
          <w:rStyle w:val="StyleUnderline"/>
          <w:color w:val="000000" w:themeColor="text1"/>
        </w:rPr>
        <w:t xml:space="preserve"> avoid Global South women being homogenized as victims. Understanding and incorporating the strategies of the marginalized could have better consequences for feminist foreign policymaking. For both the West and the postcolonial world, when it comes to feminist foreign policy, there is scope for nuance.</w:t>
      </w:r>
    </w:p>
    <w:p w14:paraId="7588A774" w14:textId="1290DF4F" w:rsidR="00276F17" w:rsidRPr="00BA2307" w:rsidRDefault="00276F17" w:rsidP="00276F17">
      <w:pPr>
        <w:pStyle w:val="Heading4"/>
        <w:rPr>
          <w:b w:val="0"/>
          <w:bCs/>
        </w:rPr>
      </w:pPr>
      <w:r>
        <w:t>Ethical “feminine” frameworks for foreign policy are k2 accessing human security – FFPs solve</w:t>
      </w:r>
      <w:r>
        <w:tab/>
      </w:r>
      <w:r w:rsidR="009D349D">
        <w:br/>
      </w:r>
      <w:r>
        <w:t xml:space="preserve">Sage 19 </w:t>
      </w:r>
      <w:r>
        <w:rPr>
          <w:rStyle w:val="Style13ptBold"/>
        </w:rPr>
        <w:t>(Sage Publications, “</w:t>
      </w:r>
      <w:proofErr w:type="spellStart"/>
      <w:r>
        <w:rPr>
          <w:rStyle w:val="Style13ptBold"/>
        </w:rPr>
        <w:t>T</w:t>
      </w:r>
      <w:r w:rsidRPr="004B61EF">
        <w:rPr>
          <w:rStyle w:val="Style13ptBold"/>
        </w:rPr>
        <w:t>heorising</w:t>
      </w:r>
      <w:proofErr w:type="spellEnd"/>
      <w:r w:rsidRPr="004B61EF">
        <w:rPr>
          <w:rStyle w:val="Style13ptBold"/>
        </w:rPr>
        <w:t xml:space="preserve"> feminist foreign policy. International Relations</w:t>
      </w:r>
      <w:r>
        <w:rPr>
          <w:rStyle w:val="Style13ptBold"/>
        </w:rPr>
        <w:t xml:space="preserve">” March 2019, Nexis University Database, via </w:t>
      </w:r>
      <w:proofErr w:type="spellStart"/>
      <w:r>
        <w:rPr>
          <w:rStyle w:val="Style13ptBold"/>
        </w:rPr>
        <w:t>umich</w:t>
      </w:r>
      <w:proofErr w:type="spellEnd"/>
      <w:r>
        <w:rPr>
          <w:rStyle w:val="Style13ptBold"/>
        </w:rPr>
        <w:t xml:space="preserve"> library system</w:t>
      </w:r>
      <w:r w:rsidRPr="004B61EF">
        <w:rPr>
          <w:rStyle w:val="Style13ptBold"/>
        </w:rPr>
        <w:t xml:space="preserve">//Accessed </w:t>
      </w:r>
      <w:r>
        <w:rPr>
          <w:rStyle w:val="Style13ptBold"/>
        </w:rPr>
        <w:t>July 17</w:t>
      </w:r>
      <w:r w:rsidRPr="004B61EF">
        <w:rPr>
          <w:rStyle w:val="Style13ptBold"/>
          <w:vertAlign w:val="superscript"/>
        </w:rPr>
        <w:t>th</w:t>
      </w:r>
      <w:r>
        <w:rPr>
          <w:rStyle w:val="Style13ptBold"/>
        </w:rPr>
        <w:t xml:space="preserve">, 2024) </w:t>
      </w:r>
      <w:proofErr w:type="spellStart"/>
      <w:r>
        <w:rPr>
          <w:rStyle w:val="Style13ptBold"/>
        </w:rPr>
        <w:t>cpsw-sns</w:t>
      </w:r>
      <w:proofErr w:type="spellEnd"/>
    </w:p>
    <w:p w14:paraId="168D0062" w14:textId="77777777" w:rsidR="00276F17" w:rsidRPr="006C0148" w:rsidRDefault="00276F17" w:rsidP="00276F17">
      <w:pPr>
        <w:rPr>
          <w:rStyle w:val="StyleUnderline"/>
          <w:b/>
          <w:iCs/>
        </w:rPr>
      </w:pPr>
      <w:r w:rsidRPr="00BA2307">
        <w:rPr>
          <w:rStyle w:val="StyleUnderline"/>
        </w:rPr>
        <w:t>Ethics of care as foreign policy conduct</w:t>
      </w:r>
      <w:r w:rsidRPr="001617E5">
        <w:rPr>
          <w:color w:val="000000" w:themeColor="text1"/>
          <w:sz w:val="14"/>
        </w:rPr>
        <w:t xml:space="preserve"> is often </w:t>
      </w:r>
      <w:r w:rsidRPr="00BA2307">
        <w:rPr>
          <w:rStyle w:val="StyleUnderline"/>
        </w:rPr>
        <w:t xml:space="preserve">expressed in notions of gender-just protection </w:t>
      </w:r>
      <w:r w:rsidRPr="001617E5">
        <w:rPr>
          <w:color w:val="000000" w:themeColor="text1"/>
          <w:sz w:val="14"/>
        </w:rPr>
        <w:t xml:space="preserve">of such </w:t>
      </w:r>
      <w:proofErr w:type="spellStart"/>
      <w:r w:rsidRPr="001617E5">
        <w:rPr>
          <w:color w:val="000000" w:themeColor="text1"/>
          <w:sz w:val="14"/>
        </w:rPr>
        <w:t>marginalised</w:t>
      </w:r>
      <w:proofErr w:type="spellEnd"/>
      <w:r w:rsidRPr="001617E5">
        <w:rPr>
          <w:color w:val="000000" w:themeColor="text1"/>
          <w:sz w:val="14"/>
        </w:rPr>
        <w:t xml:space="preserve"> groups, in particular, the protection of women and children from gendered violence and discrimination. Here ethics of care scholar Joan </w:t>
      </w:r>
      <w:proofErr w:type="spellStart"/>
      <w:r w:rsidRPr="001617E5">
        <w:rPr>
          <w:color w:val="000000" w:themeColor="text1"/>
          <w:sz w:val="14"/>
        </w:rPr>
        <w:t>Tronto</w:t>
      </w:r>
      <w:proofErr w:type="spellEnd"/>
      <w:r w:rsidRPr="001617E5">
        <w:rPr>
          <w:color w:val="000000" w:themeColor="text1"/>
          <w:sz w:val="14"/>
        </w:rPr>
        <w:t xml:space="preserve"> highlights the shift in global relations from </w:t>
      </w:r>
      <w:r w:rsidRPr="00BA2307">
        <w:rPr>
          <w:rStyle w:val="StyleUnderline"/>
        </w:rPr>
        <w:t>what previously was a ‘right to intervene’ and sovereign-based logic to ‘the responsibility to protect’ and an ethics of global care</w:t>
      </w:r>
      <w:r w:rsidRPr="001617E5">
        <w:rPr>
          <w:color w:val="000000" w:themeColor="text1"/>
          <w:sz w:val="14"/>
        </w:rPr>
        <w:t xml:space="preserve">.65 We propose here </w:t>
      </w:r>
      <w:r w:rsidRPr="00BA2307">
        <w:rPr>
          <w:rStyle w:val="StyleUnderline"/>
        </w:rPr>
        <w:t xml:space="preserve">that protection, though at times requiring military means, should always rest on the act of listening to </w:t>
      </w:r>
      <w:proofErr w:type="spellStart"/>
      <w:r w:rsidRPr="00BA2307">
        <w:rPr>
          <w:rStyle w:val="Emphasis"/>
        </w:rPr>
        <w:t>marginalised</w:t>
      </w:r>
      <w:proofErr w:type="spellEnd"/>
      <w:r w:rsidRPr="00BA2307">
        <w:rPr>
          <w:rStyle w:val="Emphasis"/>
        </w:rPr>
        <w:t xml:space="preserve"> voices</w:t>
      </w:r>
      <w:r w:rsidRPr="00BA2307">
        <w:rPr>
          <w:rStyle w:val="StyleUnderline"/>
        </w:rPr>
        <w:t xml:space="preserve"> – </w:t>
      </w:r>
      <w:r w:rsidRPr="00BA2307">
        <w:rPr>
          <w:rStyle w:val="Emphasis"/>
        </w:rPr>
        <w:t>a diplomatic tool</w:t>
      </w:r>
      <w:r w:rsidRPr="00BA2307">
        <w:rPr>
          <w:rStyle w:val="StyleUnderline"/>
        </w:rPr>
        <w:t xml:space="preserve"> that is key to the successful conduct of </w:t>
      </w:r>
      <w:r w:rsidRPr="00BA2307">
        <w:rPr>
          <w:rStyle w:val="Emphasis"/>
        </w:rPr>
        <w:t>feminist foreign policy.</w:t>
      </w:r>
      <w:r>
        <w:rPr>
          <w:rStyle w:val="StyleUnderline"/>
        </w:rPr>
        <w:t xml:space="preserve"> </w:t>
      </w:r>
      <w:r w:rsidRPr="001617E5">
        <w:rPr>
          <w:color w:val="000000" w:themeColor="text1"/>
          <w:sz w:val="14"/>
        </w:rPr>
        <w:t xml:space="preserve">A </w:t>
      </w:r>
      <w:r w:rsidRPr="00BA2307">
        <w:rPr>
          <w:rStyle w:val="StyleUnderline"/>
        </w:rPr>
        <w:t>foreign policy</w:t>
      </w:r>
      <w:r w:rsidRPr="001617E5">
        <w:rPr>
          <w:color w:val="000000" w:themeColor="text1"/>
          <w:sz w:val="14"/>
        </w:rPr>
        <w:t xml:space="preserve">, which builds on the ethics of care as its foundation, rests on the idea of inclusive and ethical dialogues as well as acts </w:t>
      </w:r>
      <w:r w:rsidRPr="00BA2307">
        <w:rPr>
          <w:rStyle w:val="StyleUnderline"/>
        </w:rPr>
        <w:t>of listening across borders and intersectional confines</w:t>
      </w:r>
      <w:r w:rsidRPr="001617E5">
        <w:rPr>
          <w:color w:val="000000" w:themeColor="text1"/>
          <w:sz w:val="14"/>
        </w:rPr>
        <w:t xml:space="preserve">. Virginia Held holds that </w:t>
      </w:r>
      <w:r w:rsidRPr="00BA2307">
        <w:rPr>
          <w:rStyle w:val="StyleUnderline"/>
        </w:rPr>
        <w:t xml:space="preserve">emotions, such as empathy, sensitivity and responsiveness, </w:t>
      </w:r>
      <w:r w:rsidRPr="001617E5">
        <w:rPr>
          <w:color w:val="000000" w:themeColor="text1"/>
          <w:sz w:val="14"/>
        </w:rPr>
        <w:t xml:space="preserve">are sentiments that </w:t>
      </w:r>
      <w:r w:rsidRPr="00BA2307">
        <w:rPr>
          <w:rStyle w:val="StyleUnderline"/>
        </w:rPr>
        <w:t>need to be cultivated</w:t>
      </w:r>
      <w:r w:rsidRPr="001617E5">
        <w:rPr>
          <w:color w:val="000000" w:themeColor="text1"/>
          <w:sz w:val="14"/>
        </w:rPr>
        <w:t xml:space="preserve"> as a significant element </w:t>
      </w:r>
      <w:r w:rsidRPr="00BA2307">
        <w:rPr>
          <w:rStyle w:val="StyleUnderline"/>
        </w:rPr>
        <w:t>when making moral decisions</w:t>
      </w:r>
      <w:r w:rsidRPr="001617E5">
        <w:rPr>
          <w:color w:val="000000" w:themeColor="text1"/>
          <w:sz w:val="14"/>
        </w:rPr>
        <w:t xml:space="preserve">.66 </w:t>
      </w:r>
      <w:r w:rsidRPr="00BA2307">
        <w:rPr>
          <w:rStyle w:val="StyleUnderline"/>
        </w:rPr>
        <w:t>Central to</w:t>
      </w:r>
      <w:r w:rsidRPr="001617E5">
        <w:rPr>
          <w:color w:val="000000" w:themeColor="text1"/>
          <w:sz w:val="14"/>
        </w:rPr>
        <w:t xml:space="preserve"> the analysis of </w:t>
      </w:r>
      <w:r w:rsidRPr="00BA2307">
        <w:rPr>
          <w:rStyle w:val="StyleUnderline"/>
        </w:rPr>
        <w:t>feminist foreign policy</w:t>
      </w:r>
      <w:r w:rsidRPr="001617E5">
        <w:rPr>
          <w:color w:val="000000" w:themeColor="text1"/>
          <w:sz w:val="14"/>
        </w:rPr>
        <w:t xml:space="preserve"> then is the extent to which </w:t>
      </w:r>
      <w:r w:rsidRPr="00BA2307">
        <w:rPr>
          <w:rStyle w:val="StyleUnderline"/>
        </w:rPr>
        <w:t>care, the act of listening and dialogical engagement really are key norms in the implementation of gender-just external relations</w:t>
      </w:r>
      <w:r w:rsidRPr="001617E5">
        <w:rPr>
          <w:color w:val="000000" w:themeColor="text1"/>
          <w:sz w:val="14"/>
        </w:rPr>
        <w:t xml:space="preserve">? Here we find Christine Sylvester’s67 concept of empathetic cooperation particularly useful and closely associated with the ethics of care.68 </w:t>
      </w:r>
      <w:r w:rsidRPr="00BA2307">
        <w:rPr>
          <w:rStyle w:val="StyleUnderline"/>
        </w:rPr>
        <w:t>Empathetic cooperation challenges sovereign rights and national interests as the sole platforms</w:t>
      </w:r>
      <w:r w:rsidRPr="001617E5">
        <w:rPr>
          <w:color w:val="000000" w:themeColor="text1"/>
          <w:sz w:val="14"/>
        </w:rPr>
        <w:t xml:space="preserve"> for international interactions </w:t>
      </w:r>
      <w:r w:rsidRPr="00BA2307">
        <w:rPr>
          <w:rStyle w:val="StyleUnderline"/>
        </w:rPr>
        <w:t xml:space="preserve">in </w:t>
      </w:r>
      <w:proofErr w:type="spellStart"/>
      <w:r w:rsidRPr="00BA2307">
        <w:rPr>
          <w:rStyle w:val="StyleUnderline"/>
        </w:rPr>
        <w:t>favour</w:t>
      </w:r>
      <w:proofErr w:type="spellEnd"/>
      <w:r w:rsidRPr="00BA2307">
        <w:rPr>
          <w:rStyle w:val="StyleUnderline"/>
        </w:rPr>
        <w:t xml:space="preserve"> of empathy across intersectional and ethical boundaries</w:t>
      </w:r>
      <w:r w:rsidRPr="001617E5">
        <w:rPr>
          <w:color w:val="000000" w:themeColor="text1"/>
          <w:sz w:val="14"/>
        </w:rPr>
        <w:t xml:space="preserve">. Laura Sjoberg also suggests that emphatic cooperation is a fruitful platform for the development of a feminist international security ethic, which </w:t>
      </w:r>
      <w:r w:rsidRPr="00BA2307">
        <w:rPr>
          <w:rStyle w:val="StyleUnderline"/>
        </w:rPr>
        <w:t xml:space="preserve">pays attention to care and justice as well as the gendered structures that have led to the </w:t>
      </w:r>
      <w:proofErr w:type="spellStart"/>
      <w:r w:rsidRPr="00BA2307">
        <w:rPr>
          <w:rStyle w:val="StyleUnderline"/>
        </w:rPr>
        <w:t>marginalisation</w:t>
      </w:r>
      <w:proofErr w:type="spellEnd"/>
      <w:r w:rsidRPr="00BA2307">
        <w:rPr>
          <w:rStyle w:val="StyleUnderline"/>
        </w:rPr>
        <w:t xml:space="preserve"> of vulnerable groups</w:t>
      </w:r>
      <w:r w:rsidRPr="001617E5">
        <w:rPr>
          <w:color w:val="000000" w:themeColor="text1"/>
          <w:sz w:val="14"/>
        </w:rPr>
        <w:t xml:space="preserve"> across international society.69 It may also lead to ‘a form of knowledge of other persons that draws explicitly on the commonalty of feelings and experiences to enrich one’s understanding of another in his or her own right’.70 If empathy is an expressed willingness and ability to appreciate the other then empathetic cooperation is ‘a process of positional slippage that occurs when one listens seriously to the concerns, fears and agendas of those one is unaccustomed to hearing’.71 In short, we argue that empathetic cooperation, as part of the making of a feminist foreign policy, may be a way of opening up for a global ethic and concrete expressions of politics, </w:t>
      </w:r>
      <w:r w:rsidRPr="00BA2307">
        <w:rPr>
          <w:rStyle w:val="StyleUnderline"/>
        </w:rPr>
        <w:t xml:space="preserve">which do not privilege statist interests and notions of security. </w:t>
      </w:r>
      <w:r w:rsidRPr="001617E5">
        <w:rPr>
          <w:color w:val="000000" w:themeColor="text1"/>
          <w:sz w:val="14"/>
        </w:rPr>
        <w:t xml:space="preserve">Moreover, </w:t>
      </w:r>
      <w:r w:rsidRPr="00BA2307">
        <w:rPr>
          <w:rStyle w:val="StyleUnderline"/>
        </w:rPr>
        <w:t xml:space="preserve">it moves the agenda </w:t>
      </w:r>
      <w:r w:rsidRPr="00BA2307">
        <w:rPr>
          <w:rStyle w:val="Emphasis"/>
        </w:rPr>
        <w:t>towards human security</w:t>
      </w:r>
      <w:r w:rsidRPr="00BA2307">
        <w:rPr>
          <w:rStyle w:val="StyleUnderline"/>
        </w:rPr>
        <w:t xml:space="preserve"> while respecting cultural difference</w:t>
      </w:r>
      <w:r w:rsidRPr="001617E5">
        <w:rPr>
          <w:color w:val="000000" w:themeColor="text1"/>
          <w:sz w:val="14"/>
        </w:rPr>
        <w:t xml:space="preserve">.72 Thus, to explore the presence </w:t>
      </w:r>
      <w:r w:rsidRPr="00BA2307">
        <w:rPr>
          <w:rStyle w:val="StyleUnderline"/>
        </w:rPr>
        <w:t>of empathetic cooperation in the conduct of feminist and gender-based foreign policy is key to the analysis of feminist foreign policy and to ethical investigations into ethically minded foreign policy more broadly.</w:t>
      </w:r>
      <w:r>
        <w:rPr>
          <w:rStyle w:val="StyleUnderline"/>
        </w:rPr>
        <w:t xml:space="preserve"> </w:t>
      </w:r>
      <w:r w:rsidRPr="001617E5">
        <w:rPr>
          <w:color w:val="000000" w:themeColor="text1"/>
          <w:sz w:val="14"/>
        </w:rPr>
        <w:t>Conclusion</w:t>
      </w:r>
      <w:r>
        <w:rPr>
          <w:color w:val="000000" w:themeColor="text1"/>
          <w:sz w:val="14"/>
        </w:rPr>
        <w:t xml:space="preserve"> </w:t>
      </w:r>
      <w:r w:rsidRPr="001617E5">
        <w:rPr>
          <w:color w:val="000000" w:themeColor="text1"/>
          <w:sz w:val="14"/>
        </w:rPr>
        <w:t xml:space="preserve">An increasing number of states integrate feminist and pro-gender norms in their foreign policies and in some cases, with Sweden and Canada being instructive examples here, they have even adopted a feminist framing of their foreign policies. While feminist foreign policies and practices are still in the making, we have argued that there is a need to critically unpack the ethical and feminist underpinnings of these recent developments. This in turn calls for the </w:t>
      </w:r>
      <w:r w:rsidRPr="00BA2307">
        <w:rPr>
          <w:rStyle w:val="StyleUnderline"/>
        </w:rPr>
        <w:t>development of a theoretical framework that builds on central scholarship on international ethics, feminist IR theory and the ethics of care.</w:t>
      </w:r>
      <w:r w:rsidRPr="001617E5">
        <w:rPr>
          <w:color w:val="000000" w:themeColor="text1"/>
          <w:sz w:val="14"/>
        </w:rPr>
        <w:t xml:space="preserve"> The framework proposed here is novel and analytically very applicable to the analysis of feminist foreign policy in three distinct ways. First, as we have argued throughout, it makes an original feminist contribution to the study of ethical foreign policy. Studies on international ethics have provided </w:t>
      </w:r>
      <w:proofErr w:type="gramStart"/>
      <w:r w:rsidRPr="001617E5">
        <w:rPr>
          <w:color w:val="000000" w:themeColor="text1"/>
          <w:sz w:val="14"/>
        </w:rPr>
        <w:t>ground breaking</w:t>
      </w:r>
      <w:proofErr w:type="gramEnd"/>
      <w:r w:rsidRPr="001617E5">
        <w:rPr>
          <w:color w:val="000000" w:themeColor="text1"/>
          <w:sz w:val="14"/>
        </w:rPr>
        <w:t xml:space="preserve"> insights into the conduct of ethical foreign policy and the possibility of international good citizenship and good statehood, but </w:t>
      </w:r>
      <w:r w:rsidRPr="00BA2307">
        <w:rPr>
          <w:rStyle w:val="StyleUnderline"/>
        </w:rPr>
        <w:t xml:space="preserve">most interventions are gender-blind, and as such, ignore the quest for global gender justice. </w:t>
      </w:r>
      <w:r w:rsidRPr="001617E5">
        <w:rPr>
          <w:color w:val="000000" w:themeColor="text1"/>
          <w:sz w:val="14"/>
        </w:rPr>
        <w:t xml:space="preserve">Our </w:t>
      </w:r>
      <w:r w:rsidRPr="00BA2307">
        <w:rPr>
          <w:rStyle w:val="StyleUnderline"/>
        </w:rPr>
        <w:t xml:space="preserve">analytical framework provides a corrective by highlighting the presence of inequalities and gendered practices of discrimination that </w:t>
      </w:r>
      <w:r w:rsidRPr="00BA2307">
        <w:rPr>
          <w:rStyle w:val="Emphasis"/>
        </w:rPr>
        <w:t>impede on states’ ethical ambitions</w:t>
      </w:r>
      <w:r w:rsidRPr="00BA2307">
        <w:rPr>
          <w:rStyle w:val="StyleUnderline"/>
        </w:rPr>
        <w:t xml:space="preserve"> to </w:t>
      </w:r>
      <w:r w:rsidRPr="00BA2307">
        <w:rPr>
          <w:rStyle w:val="Emphasis"/>
        </w:rPr>
        <w:t>further international justice</w:t>
      </w:r>
      <w:r w:rsidRPr="00BA2307">
        <w:rPr>
          <w:rStyle w:val="StyleUnderline"/>
        </w:rPr>
        <w:t>.</w:t>
      </w:r>
      <w:r w:rsidRPr="001617E5">
        <w:rPr>
          <w:color w:val="000000" w:themeColor="text1"/>
          <w:sz w:val="14"/>
        </w:rPr>
        <w:t xml:space="preserve"> Hence, by paying attention to such things as gender-based violence, and by identifying the lack of inclusion and representation of women and other </w:t>
      </w:r>
      <w:proofErr w:type="spellStart"/>
      <w:r w:rsidRPr="001617E5">
        <w:rPr>
          <w:color w:val="000000" w:themeColor="text1"/>
          <w:sz w:val="14"/>
        </w:rPr>
        <w:t>marginalised</w:t>
      </w:r>
      <w:proofErr w:type="spellEnd"/>
      <w:r w:rsidRPr="001617E5">
        <w:rPr>
          <w:color w:val="000000" w:themeColor="text1"/>
          <w:sz w:val="14"/>
        </w:rPr>
        <w:t xml:space="preserve"> groups in key foreign policy processes, a richer set of reflections on the conditions, success and moral ambitions of ethical foreign policy can be offered.</w:t>
      </w:r>
      <w:r>
        <w:rPr>
          <w:color w:val="000000" w:themeColor="text1"/>
          <w:sz w:val="14"/>
        </w:rPr>
        <w:t xml:space="preserve"> </w:t>
      </w:r>
      <w:r w:rsidRPr="001617E5">
        <w:rPr>
          <w:color w:val="000000" w:themeColor="text1"/>
          <w:sz w:val="14"/>
        </w:rPr>
        <w:t xml:space="preserve">Second, our analytical framework provides insight into the ways in which </w:t>
      </w:r>
      <w:r w:rsidRPr="00BA2307">
        <w:rPr>
          <w:rStyle w:val="StyleUnderline"/>
        </w:rPr>
        <w:t>feminist IR theory and care ethics can be applied productively to the study of other-regarding foreign policy.</w:t>
      </w:r>
      <w:r w:rsidRPr="001617E5">
        <w:rPr>
          <w:color w:val="000000" w:themeColor="text1"/>
          <w:sz w:val="14"/>
        </w:rPr>
        <w:t xml:space="preserve"> The framework triggers a set of innovative questions and points to new potential areas for analysis – among other things, it invites a critical investigation of the constitutive links between the domestic ethical setting in which foreign policy is constituted and the global applications of that policy. More specifically, it enables an analysis of the extent to which a </w:t>
      </w:r>
      <w:r w:rsidRPr="00BA2307">
        <w:rPr>
          <w:rStyle w:val="StyleUnderline"/>
        </w:rPr>
        <w:t>specific state’s pro-gender and feminist foreign policy reflects a strong commitment to gender equality at home.</w:t>
      </w:r>
      <w:r w:rsidRPr="001617E5">
        <w:rPr>
          <w:color w:val="000000" w:themeColor="text1"/>
          <w:sz w:val="14"/>
        </w:rPr>
        <w:t xml:space="preserve"> Moreover, it </w:t>
      </w:r>
      <w:r w:rsidRPr="00BA2307">
        <w:rPr>
          <w:rStyle w:val="StyleUnderline"/>
        </w:rPr>
        <w:t xml:space="preserve">raises questions about inclusion and representation by critically evaluating which actors and </w:t>
      </w:r>
      <w:proofErr w:type="spellStart"/>
      <w:r w:rsidRPr="00BA2307">
        <w:rPr>
          <w:rStyle w:val="StyleUnderline"/>
        </w:rPr>
        <w:t>organisations</w:t>
      </w:r>
      <w:proofErr w:type="spellEnd"/>
      <w:r w:rsidRPr="00BA2307">
        <w:rPr>
          <w:rStyle w:val="StyleUnderline"/>
        </w:rPr>
        <w:t xml:space="preserve"> are partaking in the making of an ethically infused foreign policy</w:t>
      </w:r>
      <w:r w:rsidRPr="001617E5">
        <w:rPr>
          <w:color w:val="000000" w:themeColor="text1"/>
          <w:sz w:val="14"/>
        </w:rPr>
        <w:t xml:space="preserve">? Perhaps most importantly, it </w:t>
      </w:r>
      <w:r w:rsidRPr="00BA2307">
        <w:rPr>
          <w:rStyle w:val="StyleUnderline"/>
        </w:rPr>
        <w:t xml:space="preserve">facilitates a </w:t>
      </w:r>
      <w:r w:rsidRPr="00BA2307">
        <w:rPr>
          <w:rStyle w:val="Emphasis"/>
        </w:rPr>
        <w:t>critical evaluation of</w:t>
      </w:r>
      <w:r w:rsidRPr="00BA2307">
        <w:rPr>
          <w:rStyle w:val="StyleUnderline"/>
        </w:rPr>
        <w:t xml:space="preserve"> the </w:t>
      </w:r>
      <w:r w:rsidRPr="00BA2307">
        <w:rPr>
          <w:rStyle w:val="Emphasis"/>
        </w:rPr>
        <w:t>capability of f</w:t>
      </w:r>
      <w:r w:rsidRPr="00BA2307">
        <w:rPr>
          <w:rStyle w:val="StyleUnderline"/>
        </w:rPr>
        <w:t xml:space="preserve">eminist </w:t>
      </w:r>
      <w:r w:rsidRPr="00BA2307">
        <w:rPr>
          <w:rStyle w:val="Emphasis"/>
        </w:rPr>
        <w:t>f</w:t>
      </w:r>
      <w:r w:rsidRPr="00BA2307">
        <w:rPr>
          <w:rStyle w:val="StyleUnderline"/>
        </w:rPr>
        <w:t xml:space="preserve">oreign </w:t>
      </w:r>
      <w:r w:rsidRPr="00BA2307">
        <w:rPr>
          <w:rStyle w:val="Emphasis"/>
        </w:rPr>
        <w:t>p</w:t>
      </w:r>
      <w:r w:rsidRPr="00BA2307">
        <w:rPr>
          <w:rStyle w:val="StyleUnderline"/>
        </w:rPr>
        <w:t xml:space="preserve">olicy </w:t>
      </w:r>
      <w:r w:rsidRPr="00BA2307">
        <w:rPr>
          <w:rStyle w:val="Emphasis"/>
        </w:rPr>
        <w:t xml:space="preserve">to capture </w:t>
      </w:r>
      <w:proofErr w:type="spellStart"/>
      <w:r w:rsidRPr="00BA2307">
        <w:rPr>
          <w:rStyle w:val="Emphasis"/>
        </w:rPr>
        <w:t>local</w:t>
      </w:r>
      <w:r w:rsidRPr="00BA2307">
        <w:rPr>
          <w:rStyle w:val="StyleUnderline"/>
        </w:rPr>
        <w:t>ised</w:t>
      </w:r>
      <w:proofErr w:type="spellEnd"/>
      <w:r w:rsidRPr="00BA2307">
        <w:rPr>
          <w:rStyle w:val="StyleUnderline"/>
        </w:rPr>
        <w:t xml:space="preserve"> experiences by taking account of the </w:t>
      </w:r>
      <w:r w:rsidRPr="00BA2307">
        <w:rPr>
          <w:rStyle w:val="Emphasis"/>
        </w:rPr>
        <w:t>voices of women</w:t>
      </w:r>
      <w:r w:rsidRPr="00BA2307">
        <w:rPr>
          <w:rStyle w:val="StyleUnderline"/>
        </w:rPr>
        <w:t xml:space="preserve">, and other </w:t>
      </w:r>
      <w:r w:rsidRPr="00BA2307">
        <w:rPr>
          <w:rStyle w:val="Emphasis"/>
        </w:rPr>
        <w:t>intersectional subjects</w:t>
      </w:r>
      <w:r w:rsidRPr="001617E5">
        <w:rPr>
          <w:color w:val="000000" w:themeColor="text1"/>
          <w:sz w:val="14"/>
        </w:rPr>
        <w:t xml:space="preserve"> in the making of ethically informed feminist foreign policy.</w:t>
      </w:r>
      <w:r>
        <w:rPr>
          <w:color w:val="000000" w:themeColor="text1"/>
          <w:sz w:val="14"/>
        </w:rPr>
        <w:t xml:space="preserve"> </w:t>
      </w:r>
      <w:r w:rsidRPr="001617E5">
        <w:rPr>
          <w:color w:val="000000" w:themeColor="text1"/>
          <w:sz w:val="14"/>
        </w:rPr>
        <w:t xml:space="preserve">Third, the </w:t>
      </w:r>
      <w:r w:rsidRPr="001617E5">
        <w:rPr>
          <w:rStyle w:val="StyleUnderline"/>
        </w:rPr>
        <w:t>framework can generate empirical knowledge that in turn can provide policy relevant input to the refinement and formulation of an actual feminist foreign policy</w:t>
      </w:r>
      <w:r w:rsidRPr="001617E5">
        <w:rPr>
          <w:color w:val="000000" w:themeColor="text1"/>
          <w:sz w:val="14"/>
        </w:rPr>
        <w:t xml:space="preserve">. For instance, the adoption of an intersectional sensitive approach provides for greater understandings of the gendered logics and intersectional power relations that are present in foreign policy processes. Moreover, the strong emphasis </w:t>
      </w:r>
      <w:r w:rsidRPr="001617E5">
        <w:rPr>
          <w:rStyle w:val="StyleUnderline"/>
        </w:rPr>
        <w:t xml:space="preserve">on care and relationality provides fertile ground for </w:t>
      </w:r>
      <w:r w:rsidRPr="001617E5">
        <w:rPr>
          <w:rStyle w:val="Emphasis"/>
        </w:rPr>
        <w:t>enhancing knowledge</w:t>
      </w:r>
      <w:r w:rsidRPr="001617E5">
        <w:rPr>
          <w:rStyle w:val="StyleUnderline"/>
        </w:rPr>
        <w:t xml:space="preserve"> of the situated contents</w:t>
      </w:r>
      <w:r w:rsidRPr="001617E5">
        <w:rPr>
          <w:color w:val="000000" w:themeColor="text1"/>
          <w:sz w:val="14"/>
        </w:rPr>
        <w:t xml:space="preserve"> of a feminist foreign policy and calling into attention the importance of listening in foreign policy practice. In contrast to other efforts to theoretically approach ethical foreign policy, our approach is grounded in an </w:t>
      </w:r>
      <w:r w:rsidRPr="001617E5">
        <w:rPr>
          <w:rStyle w:val="StyleUnderline"/>
        </w:rPr>
        <w:t xml:space="preserve">explicit employment of an </w:t>
      </w:r>
      <w:r w:rsidRPr="001617E5">
        <w:rPr>
          <w:rStyle w:val="Emphasis"/>
        </w:rPr>
        <w:t>ontological relationality</w:t>
      </w:r>
      <w:r w:rsidRPr="001617E5">
        <w:rPr>
          <w:rStyle w:val="StyleUnderline"/>
        </w:rPr>
        <w:t xml:space="preserve">, which takes account of actual experiences and stories that in many cases have been untold. </w:t>
      </w:r>
      <w:r w:rsidRPr="001617E5">
        <w:rPr>
          <w:color w:val="000000" w:themeColor="text1"/>
          <w:sz w:val="14"/>
        </w:rPr>
        <w:t xml:space="preserve">In this regard, we have found it useful to include the idea of ‘empathetic cooperation’, which highlights the full engagement of inclusive and ethical dialogue across borders and intersectional confines, thus uncovering stories that other mainstream foreign policy approaches tend to neglect. Moreover, our framework may serve as a normative yardstick against which we can </w:t>
      </w:r>
      <w:r w:rsidRPr="001617E5">
        <w:rPr>
          <w:rStyle w:val="StyleUnderline"/>
        </w:rPr>
        <w:t xml:space="preserve">critically evaluate the outcomes of a state’s claimed feminist foreign policy goals. </w:t>
      </w:r>
      <w:r w:rsidRPr="001617E5">
        <w:rPr>
          <w:color w:val="000000" w:themeColor="text1"/>
          <w:sz w:val="14"/>
        </w:rPr>
        <w:t xml:space="preserve">This in turn allows us to shed light on the tensions between the ethical underpinnings of feminist foreign policy ideas and the pragmatism of foreign policy practice. Our </w:t>
      </w:r>
      <w:proofErr w:type="spellStart"/>
      <w:r w:rsidRPr="001617E5">
        <w:rPr>
          <w:rStyle w:val="StyleUnderline"/>
        </w:rPr>
        <w:t>theorisation</w:t>
      </w:r>
      <w:proofErr w:type="spellEnd"/>
      <w:r w:rsidRPr="001617E5">
        <w:rPr>
          <w:rStyle w:val="StyleUnderline"/>
        </w:rPr>
        <w:t xml:space="preserve"> of feminist foreign policy then adds considerable </w:t>
      </w:r>
      <w:proofErr w:type="spellStart"/>
      <w:r w:rsidRPr="001617E5">
        <w:rPr>
          <w:rStyle w:val="StyleUnderline"/>
        </w:rPr>
        <w:t>rigour</w:t>
      </w:r>
      <w:proofErr w:type="spellEnd"/>
      <w:r w:rsidRPr="001617E5">
        <w:rPr>
          <w:rStyle w:val="StyleUnderline"/>
        </w:rPr>
        <w:t xml:space="preserve"> to existing scholarship on states’ ethical conduct by adding an </w:t>
      </w:r>
      <w:r w:rsidRPr="001617E5">
        <w:rPr>
          <w:rStyle w:val="Emphasis"/>
        </w:rPr>
        <w:t>explicit feminist angle</w:t>
      </w:r>
      <w:r w:rsidRPr="001617E5">
        <w:rPr>
          <w:rStyle w:val="StyleUnderline"/>
        </w:rPr>
        <w:t xml:space="preserve"> and by situating the study within </w:t>
      </w:r>
      <w:r w:rsidRPr="001617E5">
        <w:rPr>
          <w:rStyle w:val="Emphasis"/>
        </w:rPr>
        <w:t>feminist ethical reasoning.</w:t>
      </w:r>
    </w:p>
    <w:p w14:paraId="066FA894" w14:textId="77777777" w:rsidR="00276F17" w:rsidRDefault="00276F17" w:rsidP="00276F17">
      <w:pPr>
        <w:pStyle w:val="Heading3"/>
      </w:pPr>
      <w:r w:rsidRPr="002E3521">
        <w:t>1NC</w:t>
      </w:r>
      <w:r>
        <w:t>---</w:t>
      </w:r>
      <w:r w:rsidRPr="002E3521">
        <w:t>L</w:t>
      </w:r>
      <w:r>
        <w:t>---</w:t>
      </w:r>
      <w:r w:rsidRPr="002E3521">
        <w:t xml:space="preserve">Globalization </w:t>
      </w:r>
    </w:p>
    <w:p w14:paraId="04A2EB32" w14:textId="77777777" w:rsidR="00276F17" w:rsidRPr="006B1739" w:rsidRDefault="00276F17" w:rsidP="00276F17">
      <w:pPr>
        <w:rPr>
          <w:sz w:val="12"/>
        </w:rPr>
      </w:pPr>
    </w:p>
    <w:p w14:paraId="79257DD4" w14:textId="77777777" w:rsidR="00276F17" w:rsidRPr="002E3521" w:rsidRDefault="00276F17" w:rsidP="00276F17">
      <w:pPr>
        <w:pStyle w:val="Heading4"/>
      </w:pPr>
      <w:r w:rsidRPr="002E3521">
        <w:t xml:space="preserve">Failure to attune scholarship to the gendered nature of globalization results in massive structural violence </w:t>
      </w:r>
    </w:p>
    <w:p w14:paraId="2E5935B6" w14:textId="77777777" w:rsidR="00276F17" w:rsidRPr="005E6633" w:rsidRDefault="00276F17" w:rsidP="00276F17">
      <w:pPr>
        <w:rPr>
          <w:b/>
        </w:rPr>
      </w:pPr>
      <w:r w:rsidRPr="005E6633">
        <w:rPr>
          <w:b/>
        </w:rPr>
        <w:t>Hawkesworth, PhD, 09</w:t>
      </w:r>
    </w:p>
    <w:p w14:paraId="2F6E5F29" w14:textId="77777777" w:rsidR="00276F17" w:rsidRPr="006B1739" w:rsidRDefault="00276F17" w:rsidP="00276F17">
      <w:pPr>
        <w:rPr>
          <w:sz w:val="12"/>
        </w:rPr>
      </w:pPr>
      <w:r w:rsidRPr="006B1739">
        <w:rPr>
          <w:sz w:val="12"/>
        </w:rPr>
        <w:t xml:space="preserve">(Mary, Prof @ </w:t>
      </w:r>
      <w:proofErr w:type="gramStart"/>
      <w:r w:rsidRPr="006B1739">
        <w:rPr>
          <w:sz w:val="12"/>
        </w:rPr>
        <w:t xml:space="preserve">Rutgers,  </w:t>
      </w:r>
      <w:r w:rsidRPr="006B1739">
        <w:rPr>
          <w:i/>
          <w:sz w:val="12"/>
        </w:rPr>
        <w:t>Policy</w:t>
      </w:r>
      <w:proofErr w:type="gramEnd"/>
      <w:r w:rsidRPr="006B1739">
        <w:rPr>
          <w:i/>
          <w:sz w:val="12"/>
        </w:rPr>
        <w:t xml:space="preserve"> discourse as sanctioned ignorance: theorizing the erasure of feminist knowledge</w:t>
      </w:r>
      <w:r w:rsidRPr="006B1739">
        <w:rPr>
          <w:sz w:val="12"/>
        </w:rPr>
        <w:t xml:space="preserve">  Critical Policy Studies Vol. 3, Nos. 3–4, October–December 2009 )</w:t>
      </w:r>
    </w:p>
    <w:p w14:paraId="38456BC8" w14:textId="77777777" w:rsidR="00276F17" w:rsidRDefault="00276F17" w:rsidP="00276F17">
      <w:pPr>
        <w:rPr>
          <w:sz w:val="12"/>
          <w:szCs w:val="20"/>
        </w:rPr>
      </w:pPr>
      <w:r w:rsidRPr="006B1739">
        <w:rPr>
          <w:sz w:val="12"/>
          <w:szCs w:val="20"/>
        </w:rPr>
        <w:t xml:space="preserve">The </w:t>
      </w:r>
      <w:r w:rsidRPr="002E3521">
        <w:rPr>
          <w:szCs w:val="20"/>
          <w:u w:val="single"/>
        </w:rPr>
        <w:t xml:space="preserve">feminization of poverty refers to more than the fact that 70% of the poor globally are women; the ‘poor’ are </w:t>
      </w:r>
      <w:r w:rsidRPr="002E3521">
        <w:rPr>
          <w:b/>
          <w:szCs w:val="20"/>
          <w:u w:val="single"/>
        </w:rPr>
        <w:t>constituted as a ‘feminized’ category</w:t>
      </w:r>
      <w:r w:rsidRPr="002E3521">
        <w:rPr>
          <w:szCs w:val="20"/>
          <w:u w:val="single"/>
        </w:rPr>
        <w:t xml:space="preserve">, as dependent, </w:t>
      </w:r>
      <w:proofErr w:type="spellStart"/>
      <w:r w:rsidRPr="002E3521">
        <w:rPr>
          <w:szCs w:val="20"/>
          <w:u w:val="single"/>
        </w:rPr>
        <w:t>subrational</w:t>
      </w:r>
      <w:proofErr w:type="spellEnd"/>
      <w:r w:rsidRPr="002E3521">
        <w:rPr>
          <w:szCs w:val="20"/>
          <w:u w:val="single"/>
        </w:rPr>
        <w:t>, and in need of direction</w:t>
      </w:r>
      <w:r w:rsidRPr="006B1739">
        <w:rPr>
          <w:sz w:val="12"/>
          <w:szCs w:val="20"/>
        </w:rPr>
        <w:t xml:space="preserve"> (Kingfisher 2002). The </w:t>
      </w:r>
      <w:r w:rsidRPr="002E3521">
        <w:rPr>
          <w:szCs w:val="20"/>
          <w:u w:val="single"/>
        </w:rPr>
        <w:t>transnational marketization of the care economy provides that direction through ‘the return of the serving classes’</w:t>
      </w:r>
      <w:r w:rsidRPr="006B1739">
        <w:rPr>
          <w:sz w:val="12"/>
          <w:szCs w:val="20"/>
        </w:rPr>
        <w:t xml:space="preserve"> (Sassen 2002, p. 259). The </w:t>
      </w:r>
      <w:r w:rsidRPr="002E3521">
        <w:rPr>
          <w:szCs w:val="20"/>
          <w:u w:val="single"/>
        </w:rPr>
        <w:t xml:space="preserve">increase in </w:t>
      </w:r>
      <w:proofErr w:type="gramStart"/>
      <w:r w:rsidRPr="002E3521">
        <w:rPr>
          <w:szCs w:val="20"/>
          <w:u w:val="single"/>
        </w:rPr>
        <w:t>low-wage</w:t>
      </w:r>
      <w:proofErr w:type="gramEnd"/>
      <w:r w:rsidRPr="002E3521">
        <w:rPr>
          <w:szCs w:val="20"/>
          <w:u w:val="single"/>
        </w:rPr>
        <w:t xml:space="preserve"> work globally constitutes a ‘feminization of job supply’</w:t>
      </w:r>
      <w:r w:rsidRPr="006B1739">
        <w:rPr>
          <w:sz w:val="12"/>
          <w:szCs w:val="20"/>
        </w:rPr>
        <w:t xml:space="preserve"> (Sassen 2002, p. 259</w:t>
      </w:r>
      <w:r w:rsidRPr="002E3521">
        <w:rPr>
          <w:szCs w:val="20"/>
          <w:u w:val="single"/>
        </w:rPr>
        <w:t xml:space="preserve">), as poorly paid workers are expected to adopt </w:t>
      </w:r>
      <w:r w:rsidRPr="002E3521">
        <w:rPr>
          <w:b/>
          <w:szCs w:val="20"/>
          <w:u w:val="single"/>
        </w:rPr>
        <w:t>the self-sacrificing demeanor of the subaltern</w:t>
      </w:r>
      <w:r w:rsidRPr="006B1739">
        <w:rPr>
          <w:sz w:val="12"/>
          <w:szCs w:val="20"/>
        </w:rPr>
        <w:t xml:space="preserve">. </w:t>
      </w:r>
      <w:r w:rsidRPr="002E3521">
        <w:rPr>
          <w:szCs w:val="20"/>
          <w:u w:val="single"/>
        </w:rPr>
        <w:t>Informalization and casualization constitute a ‘</w:t>
      </w:r>
      <w:r w:rsidRPr="002E3521">
        <w:rPr>
          <w:b/>
          <w:szCs w:val="20"/>
          <w:u w:val="single"/>
        </w:rPr>
        <w:t>feminization of business opportunities</w:t>
      </w:r>
      <w:r w:rsidRPr="006B1739">
        <w:rPr>
          <w:sz w:val="12"/>
          <w:szCs w:val="20"/>
        </w:rPr>
        <w:t xml:space="preserve">’ (Sassen 2002, p. 263), as </w:t>
      </w:r>
      <w:r w:rsidRPr="002E3521">
        <w:rPr>
          <w:szCs w:val="20"/>
          <w:u w:val="single"/>
        </w:rPr>
        <w:t xml:space="preserve">microfinance subjects increasing numbers of women to the </w:t>
      </w:r>
      <w:r w:rsidRPr="002E3521">
        <w:rPr>
          <w:b/>
          <w:szCs w:val="20"/>
          <w:u w:val="single"/>
        </w:rPr>
        <w:t>stern discipline of the market’s ‘Invisible Hand’</w:t>
      </w:r>
      <w:r w:rsidRPr="002E3521">
        <w:rPr>
          <w:szCs w:val="20"/>
          <w:u w:val="single"/>
        </w:rPr>
        <w:t>. The World Bank</w:t>
      </w:r>
      <w:r w:rsidRPr="006B1739">
        <w:rPr>
          <w:sz w:val="12"/>
          <w:szCs w:val="20"/>
        </w:rPr>
        <w:t xml:space="preserve"> (2002) </w:t>
      </w:r>
      <w:r w:rsidRPr="002E3521">
        <w:rPr>
          <w:szCs w:val="20"/>
          <w:u w:val="single"/>
        </w:rPr>
        <w:t>promotes the ‘</w:t>
      </w:r>
      <w:r w:rsidRPr="002E3521">
        <w:rPr>
          <w:b/>
          <w:szCs w:val="20"/>
          <w:u w:val="single"/>
        </w:rPr>
        <w:t>feminization of survival’</w:t>
      </w:r>
      <w:r w:rsidRPr="002E3521">
        <w:rPr>
          <w:szCs w:val="20"/>
          <w:u w:val="single"/>
        </w:rPr>
        <w:t xml:space="preserve"> as the solution to the problem of global poverty</w:t>
      </w:r>
      <w:r w:rsidRPr="006B1739">
        <w:rPr>
          <w:sz w:val="12"/>
          <w:szCs w:val="20"/>
        </w:rPr>
        <w:t xml:space="preserve">, and households, communities, and </w:t>
      </w:r>
      <w:r w:rsidRPr="002E3521">
        <w:rPr>
          <w:b/>
          <w:szCs w:val="20"/>
          <w:u w:val="single"/>
        </w:rPr>
        <w:t xml:space="preserve">governments become increasingly dependent on women for their survival as the structural forces of globalization make the possibilities of poverty alleviation increasingly remote. </w:t>
      </w:r>
      <w:r w:rsidRPr="006B1739">
        <w:rPr>
          <w:sz w:val="12"/>
          <w:szCs w:val="20"/>
        </w:rPr>
        <w:t xml:space="preserve">The logic of ‘feminization’ is complex and contradictory. </w:t>
      </w:r>
      <w:r w:rsidRPr="002E3521">
        <w:rPr>
          <w:szCs w:val="20"/>
          <w:u w:val="single"/>
        </w:rPr>
        <w:t>Women are simultaneously hailed as resourceful providers,</w:t>
      </w:r>
      <w:r w:rsidRPr="006B1739">
        <w:rPr>
          <w:sz w:val="12"/>
          <w:szCs w:val="20"/>
        </w:rPr>
        <w:t xml:space="preserve"> reliable micro-entrepreneurs, cosmopolitan citizens, </w:t>
      </w:r>
      <w:r w:rsidRPr="002E3521">
        <w:rPr>
          <w:szCs w:val="20"/>
          <w:u w:val="single"/>
        </w:rPr>
        <w:t xml:space="preserve">and positioned as ‘disposable domestics’, </w:t>
      </w:r>
      <w:r w:rsidRPr="006B1739">
        <w:rPr>
          <w:sz w:val="12"/>
          <w:szCs w:val="20"/>
        </w:rPr>
        <w:t xml:space="preserve">the exploited global workforce, and as </w:t>
      </w:r>
      <w:r w:rsidRPr="002E3521">
        <w:rPr>
          <w:b/>
          <w:szCs w:val="20"/>
          <w:u w:val="single"/>
        </w:rPr>
        <w:t>displaced, devalued, and disenfranchised diasporic citizens</w:t>
      </w:r>
      <w:r w:rsidRPr="006B1739">
        <w:rPr>
          <w:sz w:val="12"/>
          <w:szCs w:val="20"/>
        </w:rPr>
        <w:t xml:space="preserve">. In the early 1980s, Christine </w:t>
      </w:r>
      <w:proofErr w:type="spellStart"/>
      <w:r w:rsidRPr="002E3521">
        <w:rPr>
          <w:szCs w:val="20"/>
          <w:u w:val="single"/>
        </w:rPr>
        <w:t>Delphy</w:t>
      </w:r>
      <w:proofErr w:type="spellEnd"/>
      <w:r w:rsidRPr="006B1739">
        <w:rPr>
          <w:sz w:val="12"/>
          <w:szCs w:val="20"/>
        </w:rPr>
        <w:t xml:space="preserve"> (1984) </w:t>
      </w:r>
      <w:r w:rsidRPr="002E3521">
        <w:rPr>
          <w:szCs w:val="20"/>
          <w:u w:val="single"/>
        </w:rPr>
        <w:t xml:space="preserve">argued that what made ‘women’s work’ distinctive was not the </w:t>
      </w:r>
      <w:proofErr w:type="gramStart"/>
      <w:r w:rsidRPr="002E3521">
        <w:rPr>
          <w:szCs w:val="20"/>
          <w:u w:val="single"/>
        </w:rPr>
        <w:t>particular tasks</w:t>
      </w:r>
      <w:proofErr w:type="gramEnd"/>
      <w:r w:rsidRPr="002E3521">
        <w:rPr>
          <w:szCs w:val="20"/>
          <w:u w:val="single"/>
        </w:rPr>
        <w:t xml:space="preserve"> involved but the requirement that </w:t>
      </w:r>
      <w:r w:rsidRPr="002E3521">
        <w:rPr>
          <w:b/>
          <w:szCs w:val="20"/>
          <w:u w:val="single"/>
        </w:rPr>
        <w:t>those tasks be done in a relation of subservience</w:t>
      </w:r>
      <w:r w:rsidRPr="006B1739">
        <w:rPr>
          <w:sz w:val="12"/>
          <w:szCs w:val="20"/>
        </w:rPr>
        <w:t xml:space="preserve">. ‘Feminization’ replicates a mandate of subservience. </w:t>
      </w:r>
      <w:r w:rsidRPr="002E3521">
        <w:rPr>
          <w:szCs w:val="20"/>
          <w:u w:val="single"/>
        </w:rPr>
        <w:t xml:space="preserve">Regardless of the tasks involved, feminization entails a logic of </w:t>
      </w:r>
      <w:proofErr w:type="spellStart"/>
      <w:r w:rsidRPr="002E3521">
        <w:rPr>
          <w:szCs w:val="20"/>
          <w:u w:val="single"/>
        </w:rPr>
        <w:t>menialization</w:t>
      </w:r>
      <w:proofErr w:type="spellEnd"/>
      <w:r w:rsidRPr="002E3521">
        <w:rPr>
          <w:szCs w:val="20"/>
          <w:u w:val="single"/>
        </w:rPr>
        <w:t>, requiring that tasks be performed with a measure of servility. Where patriarchy required women’s generic subservience to men</w:t>
      </w:r>
      <w:r w:rsidRPr="002E3521">
        <w:rPr>
          <w:b/>
          <w:szCs w:val="20"/>
          <w:u w:val="single"/>
        </w:rPr>
        <w:t>, feminization renders the ‘feminized’</w:t>
      </w:r>
      <w:r w:rsidRPr="006B1739">
        <w:rPr>
          <w:sz w:val="12"/>
          <w:szCs w:val="20"/>
        </w:rPr>
        <w:t xml:space="preserve"> (men and women) </w:t>
      </w:r>
      <w:r w:rsidRPr="002E3521">
        <w:rPr>
          <w:b/>
          <w:szCs w:val="20"/>
          <w:u w:val="single"/>
        </w:rPr>
        <w:t>subservient to market imperatives, profit maximization, and commodification</w:t>
      </w:r>
      <w:r w:rsidRPr="006B1739">
        <w:rPr>
          <w:sz w:val="12"/>
          <w:szCs w:val="20"/>
        </w:rPr>
        <w:t>. Tim Kaufman-</w:t>
      </w:r>
      <w:r w:rsidRPr="002E3521">
        <w:rPr>
          <w:szCs w:val="20"/>
          <w:u w:val="single"/>
        </w:rPr>
        <w:t>Osborn</w:t>
      </w:r>
      <w:r w:rsidRPr="006B1739">
        <w:rPr>
          <w:sz w:val="12"/>
          <w:szCs w:val="20"/>
        </w:rPr>
        <w:t xml:space="preserve"> (2005, p. 5) has </w:t>
      </w:r>
      <w:r w:rsidRPr="002E3521">
        <w:rPr>
          <w:szCs w:val="20"/>
          <w:u w:val="single"/>
        </w:rPr>
        <w:t>suggested that ‘feminization’ is a ‘strategy of power’ involving ‘</w:t>
      </w:r>
      <w:r w:rsidRPr="002E3521">
        <w:rPr>
          <w:b/>
          <w:szCs w:val="20"/>
          <w:u w:val="single"/>
        </w:rPr>
        <w:t>scripted practices of subordination</w:t>
      </w:r>
      <w:r w:rsidRPr="002E3521">
        <w:rPr>
          <w:b/>
          <w:szCs w:val="20"/>
        </w:rPr>
        <w:t>’</w:t>
      </w:r>
      <w:r w:rsidRPr="006B1739">
        <w:rPr>
          <w:sz w:val="12"/>
          <w:szCs w:val="20"/>
        </w:rPr>
        <w:t xml:space="preserve">, </w:t>
      </w:r>
      <w:r w:rsidRPr="002E3521">
        <w:rPr>
          <w:szCs w:val="20"/>
          <w:u w:val="single"/>
        </w:rPr>
        <w:t xml:space="preserve">which work by cutting people off from the known and reassuring, casting them into the strange, and disorienting them to foster compliance. </w:t>
      </w:r>
      <w:r w:rsidRPr="006B1739">
        <w:rPr>
          <w:sz w:val="12"/>
          <w:szCs w:val="20"/>
        </w:rPr>
        <w:t xml:space="preserve">There is much about </w:t>
      </w:r>
      <w:r w:rsidRPr="002E3521">
        <w:rPr>
          <w:szCs w:val="20"/>
          <w:u w:val="single"/>
        </w:rPr>
        <w:t>globalization</w:t>
      </w:r>
      <w:r w:rsidRPr="006B1739">
        <w:rPr>
          <w:sz w:val="12"/>
          <w:szCs w:val="20"/>
        </w:rPr>
        <w:t xml:space="preserve"> that </w:t>
      </w:r>
      <w:r w:rsidRPr="002E3521">
        <w:rPr>
          <w:b/>
          <w:szCs w:val="20"/>
          <w:u w:val="single"/>
        </w:rPr>
        <w:t>fits this description</w:t>
      </w:r>
      <w:r w:rsidRPr="006B1739">
        <w:rPr>
          <w:sz w:val="12"/>
          <w:szCs w:val="20"/>
        </w:rPr>
        <w:t>. Transnational migrants quite literally are cut off from all that is known and familiar, cast into strange homes in strange lands. Marketization in former socialist states superimposes the strange upon the remnants of a lost way of life</w:t>
      </w:r>
      <w:r w:rsidRPr="002E3521">
        <w:rPr>
          <w:szCs w:val="20"/>
          <w:u w:val="single"/>
        </w:rPr>
        <w:t xml:space="preserve">. Deindustrialization and flexibilization of labor in emergent service economies disorients workers who can no longer rely on </w:t>
      </w:r>
      <w:proofErr w:type="spellStart"/>
      <w:r w:rsidRPr="002E3521">
        <w:rPr>
          <w:szCs w:val="20"/>
          <w:u w:val="single"/>
        </w:rPr>
        <w:t>longterm</w:t>
      </w:r>
      <w:proofErr w:type="spellEnd"/>
      <w:r w:rsidRPr="002E3521">
        <w:rPr>
          <w:szCs w:val="20"/>
          <w:u w:val="single"/>
        </w:rPr>
        <w:t xml:space="preserve"> employment at living wages</w:t>
      </w:r>
      <w:r w:rsidRPr="006B1739">
        <w:rPr>
          <w:sz w:val="12"/>
          <w:szCs w:val="20"/>
        </w:rPr>
        <w:t xml:space="preserve">. </w:t>
      </w:r>
      <w:r w:rsidRPr="002E3521">
        <w:rPr>
          <w:szCs w:val="20"/>
          <w:u w:val="single"/>
        </w:rPr>
        <w:t>Structural adjustment policies cut</w:t>
      </w:r>
      <w:r w:rsidRPr="006B1739">
        <w:rPr>
          <w:sz w:val="12"/>
          <w:szCs w:val="20"/>
        </w:rPr>
        <w:t xml:space="preserve"> people in </w:t>
      </w:r>
      <w:r w:rsidRPr="002E3521">
        <w:rPr>
          <w:szCs w:val="20"/>
          <w:u w:val="single"/>
        </w:rPr>
        <w:t>the global south off from livelihoods built upon subsistence agriculture and subject them to the vicissitudes of export cropping</w:t>
      </w:r>
      <w:r w:rsidRPr="006B1739">
        <w:rPr>
          <w:sz w:val="12"/>
          <w:szCs w:val="20"/>
        </w:rPr>
        <w:t xml:space="preserve">, </w:t>
      </w:r>
      <w:proofErr w:type="gramStart"/>
      <w:r w:rsidRPr="006B1739">
        <w:rPr>
          <w:sz w:val="12"/>
          <w:szCs w:val="20"/>
        </w:rPr>
        <w:t>off-shore</w:t>
      </w:r>
      <w:proofErr w:type="gramEnd"/>
      <w:r w:rsidRPr="006B1739">
        <w:rPr>
          <w:sz w:val="12"/>
          <w:szCs w:val="20"/>
        </w:rPr>
        <w:t xml:space="preserve"> enterprises, urban and transnational migration, </w:t>
      </w:r>
      <w:r w:rsidRPr="002E3521">
        <w:rPr>
          <w:b/>
          <w:szCs w:val="20"/>
          <w:u w:val="single"/>
        </w:rPr>
        <w:t>and radical restructuring of family and community life</w:t>
      </w:r>
      <w:r w:rsidRPr="006B1739">
        <w:rPr>
          <w:sz w:val="12"/>
          <w:szCs w:val="20"/>
        </w:rPr>
        <w:t xml:space="preserve">. </w:t>
      </w:r>
      <w:r w:rsidRPr="002E3521">
        <w:rPr>
          <w:b/>
          <w:szCs w:val="20"/>
          <w:u w:val="single"/>
        </w:rPr>
        <w:t>The dimensions of feminization contrast starkly with neoliberal claims concerning the beneficial effects of globalization</w:t>
      </w:r>
      <w:r w:rsidRPr="006B1739">
        <w:rPr>
          <w:sz w:val="12"/>
          <w:szCs w:val="20"/>
        </w:rPr>
        <w:t xml:space="preserve">. </w:t>
      </w:r>
      <w:r w:rsidRPr="002E3521">
        <w:rPr>
          <w:szCs w:val="20"/>
          <w:u w:val="single"/>
        </w:rPr>
        <w:t>Rather than promoting freedom, equality, self-determination</w:t>
      </w:r>
      <w:r w:rsidRPr="006B1739">
        <w:rPr>
          <w:sz w:val="12"/>
          <w:szCs w:val="20"/>
        </w:rPr>
        <w:t xml:space="preserve">, maximization of self-interest, and individual flourishing, </w:t>
      </w:r>
      <w:r w:rsidRPr="002E3521">
        <w:rPr>
          <w:szCs w:val="20"/>
          <w:u w:val="single"/>
        </w:rPr>
        <w:t xml:space="preserve">feminization produces </w:t>
      </w:r>
      <w:proofErr w:type="gramStart"/>
      <w:r w:rsidRPr="002E3521">
        <w:rPr>
          <w:szCs w:val="20"/>
          <w:u w:val="single"/>
        </w:rPr>
        <w:t>marked  inequalities</w:t>
      </w:r>
      <w:proofErr w:type="gramEnd"/>
      <w:r w:rsidRPr="002E3521">
        <w:rPr>
          <w:szCs w:val="20"/>
          <w:u w:val="single"/>
        </w:rPr>
        <w:t xml:space="preserve">, which workers rendered docile and subservient </w:t>
      </w:r>
      <w:r w:rsidRPr="002E3521">
        <w:rPr>
          <w:b/>
          <w:szCs w:val="20"/>
          <w:u w:val="single"/>
        </w:rPr>
        <w:t>accept with resignation</w:t>
      </w:r>
      <w:r w:rsidRPr="006B1739">
        <w:rPr>
          <w:sz w:val="12"/>
          <w:szCs w:val="20"/>
        </w:rPr>
        <w:t xml:space="preserve">. </w:t>
      </w:r>
      <w:r w:rsidRPr="002E3521">
        <w:rPr>
          <w:szCs w:val="20"/>
          <w:u w:val="single"/>
        </w:rPr>
        <w:t>Rather than conforming to the ‘developmental logic’ of modernization discourses</w:t>
      </w:r>
      <w:r w:rsidRPr="006B1739">
        <w:rPr>
          <w:sz w:val="12"/>
          <w:szCs w:val="20"/>
        </w:rPr>
        <w:t xml:space="preserve"> (</w:t>
      </w:r>
      <w:proofErr w:type="spellStart"/>
      <w:r w:rsidRPr="006B1739">
        <w:rPr>
          <w:sz w:val="12"/>
          <w:szCs w:val="20"/>
        </w:rPr>
        <w:t>CruzMalavé</w:t>
      </w:r>
      <w:proofErr w:type="spellEnd"/>
      <w:r w:rsidRPr="006B1739">
        <w:rPr>
          <w:sz w:val="12"/>
          <w:szCs w:val="20"/>
        </w:rPr>
        <w:t xml:space="preserve"> and Manalansan 2002), which suggests that the market obliterates ‘traditional’ cultures and relations, and establishes liberal individual freedoms in their place, </w:t>
      </w:r>
      <w:r w:rsidRPr="002E3521">
        <w:rPr>
          <w:szCs w:val="20"/>
          <w:u w:val="single"/>
        </w:rPr>
        <w:t xml:space="preserve">feminization restores features of </w:t>
      </w:r>
      <w:r w:rsidRPr="002E3521">
        <w:rPr>
          <w:b/>
          <w:szCs w:val="20"/>
          <w:u w:val="single"/>
        </w:rPr>
        <w:t>oppressive feudal relations</w:t>
      </w:r>
      <w:r w:rsidRPr="006B1739">
        <w:rPr>
          <w:sz w:val="12"/>
          <w:szCs w:val="20"/>
        </w:rPr>
        <w:t xml:space="preserve">, such as indentured servitude, servile relations, political disenfranchisement, and sexual slavery. </w:t>
      </w:r>
      <w:r w:rsidRPr="002E3521">
        <w:rPr>
          <w:b/>
          <w:szCs w:val="20"/>
          <w:u w:val="single"/>
        </w:rPr>
        <w:t>Feminization challenges the central logic and the purported benefits of globalization</w:t>
      </w:r>
      <w:r w:rsidRPr="006B1739">
        <w:rPr>
          <w:sz w:val="12"/>
          <w:szCs w:val="20"/>
        </w:rPr>
        <w:t xml:space="preserve"> </w:t>
      </w:r>
      <w:r w:rsidRPr="002E3521">
        <w:rPr>
          <w:szCs w:val="20"/>
          <w:u w:val="single"/>
        </w:rPr>
        <w:t xml:space="preserve">and raises important questions about the </w:t>
      </w:r>
      <w:proofErr w:type="gramStart"/>
      <w:r w:rsidRPr="002E3521">
        <w:rPr>
          <w:szCs w:val="20"/>
          <w:u w:val="single"/>
        </w:rPr>
        <w:t>long term</w:t>
      </w:r>
      <w:proofErr w:type="gramEnd"/>
      <w:r w:rsidRPr="002E3521">
        <w:rPr>
          <w:szCs w:val="20"/>
          <w:u w:val="single"/>
        </w:rPr>
        <w:t xml:space="preserve"> prospects of the majority of the world population</w:t>
      </w:r>
      <w:r w:rsidRPr="006B1739">
        <w:rPr>
          <w:sz w:val="12"/>
          <w:szCs w:val="20"/>
        </w:rPr>
        <w:t xml:space="preserve">, the nature of women’s waged and unwaged work, </w:t>
      </w:r>
      <w:r w:rsidRPr="002E3521">
        <w:rPr>
          <w:szCs w:val="20"/>
          <w:u w:val="single"/>
        </w:rPr>
        <w:t>the conditions of labor within the global economy, the scope of democratic practices within neoliberalism, and gendered power relations</w:t>
      </w:r>
      <w:r w:rsidRPr="006B1739">
        <w:rPr>
          <w:sz w:val="12"/>
          <w:szCs w:val="20"/>
        </w:rPr>
        <w:t xml:space="preserve"> within families, communities, nations, global institutions and transnational arenas. </w:t>
      </w:r>
      <w:r w:rsidRPr="002E3521">
        <w:rPr>
          <w:b/>
          <w:szCs w:val="20"/>
          <w:u w:val="single"/>
        </w:rPr>
        <w:t xml:space="preserve">Given the importance of such questions for </w:t>
      </w:r>
      <w:proofErr w:type="gramStart"/>
      <w:r w:rsidRPr="002E3521">
        <w:rPr>
          <w:b/>
          <w:szCs w:val="20"/>
          <w:u w:val="single"/>
        </w:rPr>
        <w:t>policy-makers</w:t>
      </w:r>
      <w:proofErr w:type="gramEnd"/>
      <w:r w:rsidRPr="002E3521">
        <w:rPr>
          <w:b/>
          <w:szCs w:val="20"/>
          <w:u w:val="single"/>
        </w:rPr>
        <w:t xml:space="preserve"> and policy analysts, why is this knowledge so routinely erased from mainstream globalization discourses?</w:t>
      </w:r>
      <w:r w:rsidRPr="006B1739">
        <w:rPr>
          <w:sz w:val="12"/>
          <w:szCs w:val="20"/>
        </w:rPr>
        <w:t xml:space="preserve"> (275-6)</w:t>
      </w:r>
    </w:p>
    <w:p w14:paraId="5A44A0DC" w14:textId="77777777" w:rsidR="00276F17" w:rsidRDefault="00276F17" w:rsidP="00276F17">
      <w:pPr>
        <w:rPr>
          <w:sz w:val="12"/>
          <w:szCs w:val="20"/>
        </w:rPr>
      </w:pPr>
    </w:p>
    <w:p w14:paraId="15DC0386" w14:textId="77777777" w:rsidR="00276F17" w:rsidRPr="0076027C" w:rsidRDefault="00276F17" w:rsidP="00276F17">
      <w:pPr>
        <w:pStyle w:val="Heading4"/>
      </w:pPr>
      <w:r w:rsidRPr="0076027C">
        <w:t xml:space="preserve">Pro- Globalization narratives hide "feminization of labor" to construct comparative advantage tropes </w:t>
      </w:r>
    </w:p>
    <w:p w14:paraId="347FD8DD" w14:textId="77777777" w:rsidR="00276F17" w:rsidRPr="005E6633" w:rsidRDefault="00276F17" w:rsidP="00276F17">
      <w:pPr>
        <w:rPr>
          <w:b/>
        </w:rPr>
      </w:pPr>
      <w:r w:rsidRPr="005E6633">
        <w:rPr>
          <w:b/>
        </w:rPr>
        <w:t>Hawkesworth, PhD, 09</w:t>
      </w:r>
    </w:p>
    <w:p w14:paraId="27AF5E11" w14:textId="77777777" w:rsidR="00276F17" w:rsidRPr="006B1739" w:rsidRDefault="00276F17" w:rsidP="00276F17">
      <w:pPr>
        <w:rPr>
          <w:sz w:val="12"/>
        </w:rPr>
      </w:pPr>
      <w:r w:rsidRPr="006B1739">
        <w:rPr>
          <w:sz w:val="12"/>
        </w:rPr>
        <w:t xml:space="preserve">(Mary, Prof @ </w:t>
      </w:r>
      <w:proofErr w:type="gramStart"/>
      <w:r w:rsidRPr="006B1739">
        <w:rPr>
          <w:sz w:val="12"/>
        </w:rPr>
        <w:t xml:space="preserve">Rutgers,  </w:t>
      </w:r>
      <w:r w:rsidRPr="006B1739">
        <w:rPr>
          <w:i/>
          <w:sz w:val="12"/>
        </w:rPr>
        <w:t>Policy</w:t>
      </w:r>
      <w:proofErr w:type="gramEnd"/>
      <w:r w:rsidRPr="006B1739">
        <w:rPr>
          <w:i/>
          <w:sz w:val="12"/>
        </w:rPr>
        <w:t xml:space="preserve"> discourse as sanctioned ignorance: theorizing the erasure of feminist knowledge</w:t>
      </w:r>
      <w:r w:rsidRPr="006B1739">
        <w:rPr>
          <w:sz w:val="12"/>
        </w:rPr>
        <w:t xml:space="preserve">  Critical Policy Studies Vol. 3, Nos. 3–4, October–December 2009 )</w:t>
      </w:r>
    </w:p>
    <w:p w14:paraId="0DB88C78" w14:textId="77777777" w:rsidR="00276F17" w:rsidRDefault="00276F17" w:rsidP="00276F17">
      <w:pPr>
        <w:rPr>
          <w:sz w:val="12"/>
          <w:szCs w:val="20"/>
        </w:rPr>
      </w:pPr>
      <w:r w:rsidRPr="006B1739">
        <w:rPr>
          <w:sz w:val="12"/>
          <w:szCs w:val="20"/>
        </w:rPr>
        <w:t xml:space="preserve">Over the past two decades, </w:t>
      </w:r>
      <w:r w:rsidRPr="0076027C">
        <w:rPr>
          <w:szCs w:val="20"/>
          <w:u w:val="single"/>
        </w:rPr>
        <w:t>more and more women across the global south have been recruited to the formal labor force</w:t>
      </w:r>
      <w:r w:rsidRPr="006B1739">
        <w:rPr>
          <w:sz w:val="12"/>
          <w:szCs w:val="20"/>
        </w:rPr>
        <w:t xml:space="preserve">, supplementing the work they do in the home and in the production of subsistence. </w:t>
      </w:r>
      <w:r w:rsidRPr="0076027C">
        <w:rPr>
          <w:szCs w:val="20"/>
          <w:u w:val="single"/>
        </w:rPr>
        <w:t>Feminist scholars characterize this phenomenon as ‘the feminization of the labor force’</w:t>
      </w:r>
      <w:r w:rsidRPr="006B1739">
        <w:rPr>
          <w:sz w:val="12"/>
          <w:szCs w:val="20"/>
        </w:rPr>
        <w:t xml:space="preserve">. </w:t>
      </w:r>
      <w:r w:rsidRPr="0076027C">
        <w:rPr>
          <w:szCs w:val="20"/>
          <w:u w:val="single"/>
        </w:rPr>
        <w:t>In export processing zones</w:t>
      </w:r>
      <w:r w:rsidRPr="006B1739">
        <w:rPr>
          <w:sz w:val="12"/>
          <w:szCs w:val="20"/>
        </w:rPr>
        <w:t xml:space="preserve"> across the global south, for example, </w:t>
      </w:r>
      <w:r w:rsidRPr="0076027C">
        <w:rPr>
          <w:szCs w:val="20"/>
          <w:u w:val="single"/>
        </w:rPr>
        <w:t>women constitute 70–90% of the factory workers</w:t>
      </w:r>
      <w:r w:rsidRPr="006B1739">
        <w:rPr>
          <w:sz w:val="12"/>
          <w:szCs w:val="20"/>
        </w:rPr>
        <w:t xml:space="preserve"> producing textiles, leather goods, toys, electronic goods, and pharmaceuticals (</w:t>
      </w:r>
      <w:proofErr w:type="spellStart"/>
      <w:r w:rsidRPr="006B1739">
        <w:rPr>
          <w:sz w:val="12"/>
          <w:szCs w:val="20"/>
        </w:rPr>
        <w:t>Wichterich</w:t>
      </w:r>
      <w:proofErr w:type="spellEnd"/>
      <w:r w:rsidRPr="006B1739">
        <w:rPr>
          <w:sz w:val="12"/>
          <w:szCs w:val="20"/>
        </w:rPr>
        <w:t xml:space="preserve"> 2000). </w:t>
      </w:r>
      <w:r w:rsidRPr="0076027C">
        <w:rPr>
          <w:szCs w:val="20"/>
          <w:u w:val="single"/>
        </w:rPr>
        <w:t xml:space="preserve">Export processing zones approximate a new form of ‘extra-territoriality’, existing within the borders of </w:t>
      </w:r>
      <w:proofErr w:type="gramStart"/>
      <w:r w:rsidRPr="0076027C">
        <w:rPr>
          <w:szCs w:val="20"/>
          <w:u w:val="single"/>
        </w:rPr>
        <w:t>particular states</w:t>
      </w:r>
      <w:proofErr w:type="gramEnd"/>
      <w:r w:rsidRPr="0076027C">
        <w:rPr>
          <w:szCs w:val="20"/>
          <w:u w:val="single"/>
        </w:rPr>
        <w:t>, but exempt from taxes, tariffs, national labor laws, and environmental regulations</w:t>
      </w:r>
      <w:r w:rsidRPr="006B1739">
        <w:rPr>
          <w:sz w:val="12"/>
          <w:szCs w:val="20"/>
        </w:rPr>
        <w:t xml:space="preserve">. </w:t>
      </w:r>
      <w:r w:rsidRPr="0076027C">
        <w:rPr>
          <w:szCs w:val="20"/>
          <w:u w:val="single"/>
        </w:rPr>
        <w:t>With official and unofficial bans against labor unions, working hours are long and working conditions</w:t>
      </w:r>
      <w:r w:rsidRPr="006B1739">
        <w:rPr>
          <w:sz w:val="12"/>
          <w:szCs w:val="20"/>
        </w:rPr>
        <w:t xml:space="preserve"> are often </w:t>
      </w:r>
      <w:r w:rsidRPr="0076027C">
        <w:rPr>
          <w:szCs w:val="20"/>
          <w:u w:val="single"/>
        </w:rPr>
        <w:t>hazardous</w:t>
      </w:r>
      <w:r w:rsidRPr="006B1739">
        <w:rPr>
          <w:sz w:val="12"/>
          <w:szCs w:val="20"/>
        </w:rPr>
        <w:t xml:space="preserve">. </w:t>
      </w:r>
      <w:r w:rsidRPr="0076027C">
        <w:rPr>
          <w:szCs w:val="20"/>
          <w:u w:val="single"/>
        </w:rPr>
        <w:t>As transnational corporations</w:t>
      </w:r>
      <w:r w:rsidRPr="006B1739">
        <w:rPr>
          <w:sz w:val="12"/>
          <w:szCs w:val="20"/>
        </w:rPr>
        <w:t xml:space="preserve"> have increasingly </w:t>
      </w:r>
      <w:r w:rsidRPr="0076027C">
        <w:rPr>
          <w:szCs w:val="20"/>
          <w:u w:val="single"/>
        </w:rPr>
        <w:t>moved to ‘outsourcing’</w:t>
      </w:r>
      <w:r w:rsidRPr="006B1739">
        <w:rPr>
          <w:sz w:val="12"/>
          <w:szCs w:val="20"/>
        </w:rPr>
        <w:t xml:space="preserve"> labor, </w:t>
      </w:r>
      <w:r w:rsidRPr="0076027C">
        <w:rPr>
          <w:szCs w:val="20"/>
          <w:u w:val="single"/>
        </w:rPr>
        <w:t>200 million women are employed by subcontractors</w:t>
      </w:r>
      <w:r w:rsidRPr="006B1739">
        <w:rPr>
          <w:sz w:val="12"/>
          <w:szCs w:val="20"/>
        </w:rPr>
        <w:t xml:space="preserve">. In textile and pharmaceutical production, women employees work in their employers’ homes, garages, or workshops for very low wages. </w:t>
      </w:r>
      <w:r w:rsidRPr="0076027C">
        <w:rPr>
          <w:szCs w:val="20"/>
          <w:u w:val="single"/>
        </w:rPr>
        <w:t>To meet production deadlines, mandatory overtime without compensation is often required</w:t>
      </w:r>
      <w:r w:rsidRPr="006B1739">
        <w:rPr>
          <w:sz w:val="12"/>
          <w:szCs w:val="20"/>
        </w:rPr>
        <w:t xml:space="preserve">. The </w:t>
      </w:r>
      <w:r w:rsidRPr="0076027C">
        <w:rPr>
          <w:szCs w:val="20"/>
          <w:u w:val="single"/>
        </w:rPr>
        <w:t>tolls of such working conditions are manifold</w:t>
      </w:r>
      <w:r w:rsidRPr="006B1739">
        <w:rPr>
          <w:sz w:val="12"/>
          <w:szCs w:val="20"/>
        </w:rPr>
        <w:t xml:space="preserve">. </w:t>
      </w:r>
      <w:r w:rsidRPr="0076027C">
        <w:rPr>
          <w:szCs w:val="20"/>
          <w:u w:val="single"/>
        </w:rPr>
        <w:t>Long hours</w:t>
      </w:r>
      <w:r w:rsidRPr="006B1739">
        <w:rPr>
          <w:sz w:val="12"/>
          <w:szCs w:val="20"/>
        </w:rPr>
        <w:t xml:space="preserve"> at work </w:t>
      </w:r>
      <w:r w:rsidRPr="0076027C">
        <w:rPr>
          <w:szCs w:val="20"/>
          <w:u w:val="single"/>
        </w:rPr>
        <w:t>impose strains upon family life</w:t>
      </w:r>
      <w:r w:rsidRPr="006B1739">
        <w:rPr>
          <w:sz w:val="12"/>
          <w:szCs w:val="20"/>
        </w:rPr>
        <w:t xml:space="preserve"> as women workers have little time to perform the domestic chores expected of them. Some families find it difficult to withstand such strains. In Salvador, for example, 80% of the married women in textile production are living without their husbands (</w:t>
      </w:r>
      <w:proofErr w:type="spellStart"/>
      <w:r w:rsidRPr="006B1739">
        <w:rPr>
          <w:sz w:val="12"/>
          <w:szCs w:val="20"/>
        </w:rPr>
        <w:t>Wichterich</w:t>
      </w:r>
      <w:proofErr w:type="spellEnd"/>
      <w:r w:rsidRPr="006B1739">
        <w:rPr>
          <w:sz w:val="12"/>
          <w:szCs w:val="20"/>
        </w:rPr>
        <w:t xml:space="preserve"> 2000, Brooks 2007). </w:t>
      </w:r>
      <w:proofErr w:type="gramStart"/>
      <w:r w:rsidRPr="006B1739">
        <w:rPr>
          <w:sz w:val="12"/>
          <w:szCs w:val="20"/>
        </w:rPr>
        <w:t>Thus</w:t>
      </w:r>
      <w:proofErr w:type="gramEnd"/>
      <w:r w:rsidRPr="006B1739">
        <w:rPr>
          <w:sz w:val="12"/>
          <w:szCs w:val="20"/>
        </w:rPr>
        <w:t xml:space="preserve"> </w:t>
      </w:r>
      <w:r w:rsidRPr="0076027C">
        <w:rPr>
          <w:szCs w:val="20"/>
          <w:u w:val="single"/>
        </w:rPr>
        <w:t>feminist scholars have pointed out that globalization is changing family formations: 52% of poor households are now headed by women</w:t>
      </w:r>
      <w:r w:rsidRPr="006B1739">
        <w:rPr>
          <w:sz w:val="12"/>
          <w:szCs w:val="20"/>
        </w:rPr>
        <w:t xml:space="preserve">, compared to 20% in the 1990s, and 10% in 1970s (Poster and </w:t>
      </w:r>
      <w:proofErr w:type="spellStart"/>
      <w:r w:rsidRPr="006B1739">
        <w:rPr>
          <w:sz w:val="12"/>
          <w:szCs w:val="20"/>
        </w:rPr>
        <w:t>Salime</w:t>
      </w:r>
      <w:proofErr w:type="spellEnd"/>
      <w:r w:rsidRPr="006B1739">
        <w:rPr>
          <w:sz w:val="12"/>
          <w:szCs w:val="20"/>
        </w:rPr>
        <w:t xml:space="preserve"> 2002, p. 211). </w:t>
      </w:r>
      <w:r w:rsidRPr="0076027C">
        <w:rPr>
          <w:szCs w:val="20"/>
          <w:u w:val="single"/>
        </w:rPr>
        <w:t>The health effects</w:t>
      </w:r>
      <w:r w:rsidRPr="006B1739">
        <w:rPr>
          <w:sz w:val="12"/>
          <w:szCs w:val="20"/>
        </w:rPr>
        <w:t xml:space="preserve"> of work in the export processing zones </w:t>
      </w:r>
      <w:r w:rsidRPr="0076027C">
        <w:rPr>
          <w:szCs w:val="20"/>
          <w:u w:val="single"/>
        </w:rPr>
        <w:t>are</w:t>
      </w:r>
      <w:r w:rsidRPr="006B1739">
        <w:rPr>
          <w:sz w:val="12"/>
          <w:szCs w:val="20"/>
        </w:rPr>
        <w:t xml:space="preserve"> also </w:t>
      </w:r>
      <w:r w:rsidRPr="0076027C">
        <w:rPr>
          <w:szCs w:val="20"/>
          <w:u w:val="single"/>
        </w:rPr>
        <w:t>palpable</w:t>
      </w:r>
      <w:r w:rsidRPr="006B1739">
        <w:rPr>
          <w:sz w:val="12"/>
          <w:szCs w:val="20"/>
        </w:rPr>
        <w:t xml:space="preserve">. </w:t>
      </w:r>
      <w:r w:rsidRPr="0076027C">
        <w:rPr>
          <w:szCs w:val="20"/>
          <w:u w:val="single"/>
        </w:rPr>
        <w:t>Women</w:t>
      </w:r>
      <w:r w:rsidRPr="006B1739">
        <w:rPr>
          <w:sz w:val="12"/>
          <w:szCs w:val="20"/>
        </w:rPr>
        <w:t xml:space="preserve"> </w:t>
      </w:r>
      <w:r w:rsidRPr="0076027C">
        <w:rPr>
          <w:szCs w:val="20"/>
          <w:u w:val="single"/>
        </w:rPr>
        <w:t>working in export processing zones have twice the normal rate of miscarriages and deliver twice as many underweight babies.</w:t>
      </w:r>
      <w:r w:rsidRPr="006B1739">
        <w:rPr>
          <w:sz w:val="12"/>
          <w:szCs w:val="20"/>
        </w:rPr>
        <w:t xml:space="preserve"> </w:t>
      </w:r>
      <w:r w:rsidRPr="0076027C">
        <w:rPr>
          <w:szCs w:val="20"/>
          <w:u w:val="single"/>
        </w:rPr>
        <w:t>Poor lighting, eye strain, and repetitive stress syndrome combine to impair the performance of women factory workers after a comparatively short period.</w:t>
      </w:r>
      <w:r w:rsidRPr="006B1739">
        <w:rPr>
          <w:sz w:val="12"/>
          <w:szCs w:val="20"/>
        </w:rPr>
        <w:t xml:space="preserve"> The average work life for </w:t>
      </w:r>
      <w:proofErr w:type="gramStart"/>
      <w:r w:rsidRPr="006B1739">
        <w:rPr>
          <w:sz w:val="12"/>
          <w:szCs w:val="20"/>
        </w:rPr>
        <w:t>women  factory</w:t>
      </w:r>
      <w:proofErr w:type="gramEnd"/>
      <w:r w:rsidRPr="006B1739">
        <w:rPr>
          <w:sz w:val="12"/>
          <w:szCs w:val="20"/>
        </w:rPr>
        <w:t xml:space="preserve"> workers in Thailand, for example, is five years. </w:t>
      </w:r>
      <w:r w:rsidRPr="0076027C">
        <w:rPr>
          <w:szCs w:val="20"/>
          <w:u w:val="single"/>
        </w:rPr>
        <w:t>Job-induced problems with eye– hand coordination provide managers with a reason for firing workers</w:t>
      </w:r>
      <w:r w:rsidRPr="006B1739">
        <w:rPr>
          <w:sz w:val="12"/>
          <w:szCs w:val="20"/>
        </w:rPr>
        <w:t>. Nor is Thailand atypical. In Central America, the average woman factory worker is let go after seven years (</w:t>
      </w:r>
      <w:proofErr w:type="spellStart"/>
      <w:r w:rsidRPr="006B1739">
        <w:rPr>
          <w:sz w:val="12"/>
          <w:szCs w:val="20"/>
        </w:rPr>
        <w:t>Wichterich</w:t>
      </w:r>
      <w:proofErr w:type="spellEnd"/>
      <w:r w:rsidRPr="006B1739">
        <w:rPr>
          <w:sz w:val="12"/>
          <w:szCs w:val="20"/>
        </w:rPr>
        <w:t xml:space="preserve"> 2000). The ‘</w:t>
      </w:r>
      <w:r w:rsidRPr="0076027C">
        <w:rPr>
          <w:szCs w:val="20"/>
          <w:u w:val="single"/>
        </w:rPr>
        <w:t>feminization of labor’ under globalization involves more than</w:t>
      </w:r>
      <w:r w:rsidRPr="006B1739">
        <w:rPr>
          <w:sz w:val="12"/>
          <w:szCs w:val="20"/>
        </w:rPr>
        <w:t xml:space="preserve"> a shift to a majority </w:t>
      </w:r>
      <w:r w:rsidRPr="0076027C">
        <w:rPr>
          <w:szCs w:val="20"/>
          <w:u w:val="single"/>
        </w:rPr>
        <w:t>female labor force</w:t>
      </w:r>
      <w:r w:rsidRPr="006B1739">
        <w:rPr>
          <w:sz w:val="12"/>
          <w:szCs w:val="20"/>
        </w:rPr>
        <w:t xml:space="preserve">. </w:t>
      </w:r>
      <w:r w:rsidRPr="0076027C">
        <w:rPr>
          <w:szCs w:val="20"/>
          <w:u w:val="single"/>
        </w:rPr>
        <w:t>It</w:t>
      </w:r>
      <w:r w:rsidRPr="006B1739">
        <w:rPr>
          <w:sz w:val="12"/>
          <w:szCs w:val="20"/>
        </w:rPr>
        <w:t xml:space="preserve"> also </w:t>
      </w:r>
      <w:r w:rsidRPr="0076027C">
        <w:rPr>
          <w:szCs w:val="20"/>
          <w:u w:val="single"/>
        </w:rPr>
        <w:t xml:space="preserve">encompasses ‘informal’ and ‘flexible’ conditions of employment long associated with women workers, including part-time and temporary jobs, </w:t>
      </w:r>
      <w:r w:rsidRPr="0076027C">
        <w:rPr>
          <w:b/>
          <w:szCs w:val="20"/>
          <w:u w:val="single"/>
        </w:rPr>
        <w:t>low wages, and no benefits</w:t>
      </w:r>
      <w:r w:rsidRPr="006B1739">
        <w:rPr>
          <w:sz w:val="12"/>
          <w:szCs w:val="20"/>
        </w:rPr>
        <w:t>. In 1975, 80% of economically active workers were eligible for unemployment compensation; in 1995 only 25% of economically active workers qualified for that benefit (</w:t>
      </w:r>
      <w:proofErr w:type="spellStart"/>
      <w:r w:rsidRPr="006B1739">
        <w:rPr>
          <w:sz w:val="12"/>
          <w:szCs w:val="20"/>
        </w:rPr>
        <w:t>Wichterich</w:t>
      </w:r>
      <w:proofErr w:type="spellEnd"/>
      <w:r w:rsidRPr="006B1739">
        <w:rPr>
          <w:sz w:val="12"/>
          <w:szCs w:val="20"/>
        </w:rPr>
        <w:t xml:space="preserve"> 2000). </w:t>
      </w:r>
      <w:r w:rsidRPr="0076027C">
        <w:rPr>
          <w:szCs w:val="20"/>
          <w:u w:val="single"/>
        </w:rPr>
        <w:t>Both men and women workers have been subjected to ‘informalization’ and ‘flexibilization’ as the conditions of labor are ‘feminized’</w:t>
      </w:r>
      <w:r w:rsidRPr="006B1739">
        <w:rPr>
          <w:sz w:val="12"/>
          <w:szCs w:val="20"/>
        </w:rPr>
        <w:t xml:space="preserve">. The feminization of the labor force and </w:t>
      </w:r>
      <w:r w:rsidRPr="0076027C">
        <w:rPr>
          <w:szCs w:val="20"/>
          <w:u w:val="single"/>
        </w:rPr>
        <w:t>feminization of the conditions of labor are</w:t>
      </w:r>
      <w:r w:rsidRPr="006B1739">
        <w:rPr>
          <w:sz w:val="12"/>
          <w:szCs w:val="20"/>
        </w:rPr>
        <w:t xml:space="preserve"> also </w:t>
      </w:r>
      <w:r w:rsidRPr="0076027C">
        <w:rPr>
          <w:b/>
          <w:szCs w:val="20"/>
          <w:u w:val="single"/>
        </w:rPr>
        <w:t>related to the kinds of work characteristic of globalization</w:t>
      </w:r>
      <w:r w:rsidRPr="006B1739">
        <w:rPr>
          <w:sz w:val="12"/>
          <w:szCs w:val="20"/>
        </w:rPr>
        <w:t xml:space="preserve">, </w:t>
      </w:r>
      <w:proofErr w:type="gramStart"/>
      <w:r w:rsidRPr="0076027C">
        <w:rPr>
          <w:szCs w:val="20"/>
          <w:u w:val="single"/>
        </w:rPr>
        <w:t>in particular to</w:t>
      </w:r>
      <w:proofErr w:type="gramEnd"/>
      <w:r w:rsidRPr="0076027C">
        <w:rPr>
          <w:szCs w:val="20"/>
          <w:u w:val="single"/>
        </w:rPr>
        <w:t xml:space="preserve"> the shift to a service economy. Although male-dominated services in finance</w:t>
      </w:r>
      <w:r w:rsidRPr="006B1739">
        <w:rPr>
          <w:sz w:val="12"/>
          <w:szCs w:val="20"/>
        </w:rPr>
        <w:t xml:space="preserve"> and information technology </w:t>
      </w:r>
      <w:r w:rsidRPr="0076027C">
        <w:rPr>
          <w:szCs w:val="20"/>
          <w:u w:val="single"/>
        </w:rPr>
        <w:t>can be highly remunerated</w:t>
      </w:r>
      <w:r w:rsidRPr="006B1739">
        <w:rPr>
          <w:sz w:val="12"/>
          <w:szCs w:val="20"/>
        </w:rPr>
        <w:t xml:space="preserve">, </w:t>
      </w:r>
      <w:r w:rsidRPr="0076027C">
        <w:rPr>
          <w:szCs w:val="20"/>
          <w:u w:val="single"/>
        </w:rPr>
        <w:t>women-dominated services such as childcare</w:t>
      </w:r>
      <w:r w:rsidRPr="006B1739">
        <w:rPr>
          <w:sz w:val="12"/>
          <w:szCs w:val="20"/>
        </w:rPr>
        <w:t xml:space="preserve">, paraprofessional </w:t>
      </w:r>
      <w:r w:rsidRPr="0076027C">
        <w:rPr>
          <w:szCs w:val="20"/>
          <w:u w:val="single"/>
        </w:rPr>
        <w:t>health care</w:t>
      </w:r>
      <w:r w:rsidRPr="006B1739">
        <w:rPr>
          <w:sz w:val="12"/>
          <w:szCs w:val="20"/>
        </w:rPr>
        <w:t>, retail sales, or cleaning services</w:t>
      </w:r>
      <w:r w:rsidRPr="0076027C">
        <w:rPr>
          <w:szCs w:val="20"/>
          <w:u w:val="single"/>
        </w:rPr>
        <w:t>, tend to be paid very poorly</w:t>
      </w:r>
      <w:r w:rsidRPr="006B1739">
        <w:rPr>
          <w:sz w:val="12"/>
          <w:szCs w:val="20"/>
        </w:rPr>
        <w:t xml:space="preserve">. </w:t>
      </w:r>
      <w:proofErr w:type="gramStart"/>
      <w:r w:rsidRPr="0076027C">
        <w:rPr>
          <w:b/>
          <w:szCs w:val="20"/>
          <w:u w:val="single"/>
        </w:rPr>
        <w:t>The vast majority of</w:t>
      </w:r>
      <w:proofErr w:type="gramEnd"/>
      <w:r w:rsidRPr="0076027C">
        <w:rPr>
          <w:b/>
          <w:szCs w:val="20"/>
          <w:u w:val="single"/>
        </w:rPr>
        <w:t xml:space="preserve"> women service workers earn subsistence-level wages or less</w:t>
      </w:r>
      <w:r w:rsidRPr="006B1739">
        <w:rPr>
          <w:sz w:val="12"/>
          <w:szCs w:val="20"/>
        </w:rPr>
        <w:t xml:space="preserve">, </w:t>
      </w:r>
      <w:r w:rsidRPr="0076027C">
        <w:rPr>
          <w:szCs w:val="20"/>
          <w:u w:val="single"/>
        </w:rPr>
        <w:t xml:space="preserve">which contributes to the </w:t>
      </w:r>
      <w:r w:rsidRPr="0076027C">
        <w:rPr>
          <w:b/>
          <w:szCs w:val="20"/>
          <w:u w:val="single"/>
        </w:rPr>
        <w:t>feminization of poverty</w:t>
      </w:r>
      <w:r w:rsidRPr="006B1739">
        <w:rPr>
          <w:sz w:val="12"/>
          <w:szCs w:val="20"/>
        </w:rPr>
        <w:t xml:space="preserve"> (</w:t>
      </w:r>
      <w:proofErr w:type="spellStart"/>
      <w:r w:rsidRPr="006B1739">
        <w:rPr>
          <w:sz w:val="12"/>
          <w:szCs w:val="20"/>
        </w:rPr>
        <w:t>Wichterich</w:t>
      </w:r>
      <w:proofErr w:type="spellEnd"/>
      <w:r w:rsidRPr="006B1739">
        <w:rPr>
          <w:sz w:val="12"/>
          <w:szCs w:val="20"/>
        </w:rPr>
        <w:t xml:space="preserve"> 2000). </w:t>
      </w:r>
      <w:r w:rsidRPr="0076027C">
        <w:rPr>
          <w:b/>
          <w:szCs w:val="20"/>
          <w:u w:val="single"/>
        </w:rPr>
        <w:t>More than 70% of the poor globally are women</w:t>
      </w:r>
      <w:r w:rsidRPr="006B1739">
        <w:rPr>
          <w:sz w:val="12"/>
          <w:szCs w:val="20"/>
        </w:rPr>
        <w:t xml:space="preserve">. The </w:t>
      </w:r>
      <w:r w:rsidRPr="0076027C">
        <w:rPr>
          <w:szCs w:val="20"/>
          <w:u w:val="single"/>
        </w:rPr>
        <w:t xml:space="preserve">economic restructuring involved in the transition to a market-based service economy </w:t>
      </w:r>
      <w:r w:rsidRPr="0076027C">
        <w:rPr>
          <w:b/>
          <w:szCs w:val="20"/>
          <w:u w:val="single"/>
        </w:rPr>
        <w:t>has been particularly tough on women workers</w:t>
      </w:r>
      <w:r w:rsidRPr="006B1739">
        <w:rPr>
          <w:sz w:val="12"/>
          <w:szCs w:val="20"/>
        </w:rPr>
        <w:t xml:space="preserve">. In 1990, prior to the collapse of state socialism in Russia, women held 60% of the </w:t>
      </w:r>
      <w:proofErr w:type="gramStart"/>
      <w:r w:rsidRPr="006B1739">
        <w:rPr>
          <w:sz w:val="12"/>
          <w:szCs w:val="20"/>
        </w:rPr>
        <w:t>highly-skilled</w:t>
      </w:r>
      <w:proofErr w:type="gramEnd"/>
      <w:r w:rsidRPr="006B1739">
        <w:rPr>
          <w:sz w:val="12"/>
          <w:szCs w:val="20"/>
        </w:rPr>
        <w:t xml:space="preserve"> positions in fields such as medicine and chemistry. In the transition to a market economy, 80% of women workers lost their jobs. After a decade of severe economic dislocation, the job opportunities available for many women were far less attractive than the positions they had lost. Taking positions as hairdressers, cosmeticians, secretaries, and sex workers, many Russian women experienced a significant decline in wages. Before 1990, Russian women earned 70% of the average male wage; in 2000, they earned 40% of the average male wage (</w:t>
      </w:r>
      <w:proofErr w:type="spellStart"/>
      <w:r w:rsidRPr="006B1739">
        <w:rPr>
          <w:sz w:val="12"/>
          <w:szCs w:val="20"/>
        </w:rPr>
        <w:t>Wichterich</w:t>
      </w:r>
      <w:proofErr w:type="spellEnd"/>
      <w:r w:rsidRPr="006B1739">
        <w:rPr>
          <w:sz w:val="12"/>
          <w:szCs w:val="20"/>
        </w:rPr>
        <w:t xml:space="preserve"> 2000). The </w:t>
      </w:r>
      <w:proofErr w:type="spellStart"/>
      <w:r w:rsidRPr="006B1739">
        <w:rPr>
          <w:sz w:val="12"/>
          <w:szCs w:val="20"/>
        </w:rPr>
        <w:t>instensification</w:t>
      </w:r>
      <w:proofErr w:type="spellEnd"/>
      <w:r w:rsidRPr="006B1739">
        <w:rPr>
          <w:sz w:val="12"/>
          <w:szCs w:val="20"/>
        </w:rPr>
        <w:t xml:space="preserve"> of sex-segregation in the labor force under recent globalization has contributed to a growing wage gap between male and female workers. In Western nations women earn 10–25% less than average male earnings; in the global south, as in Russia and former Soviet states, women earn 30–60% less than the average male wage. (270-1)</w:t>
      </w:r>
    </w:p>
    <w:p w14:paraId="533BAA25" w14:textId="77777777" w:rsidR="00276F17" w:rsidRDefault="00276F17" w:rsidP="00276F17">
      <w:pPr>
        <w:pStyle w:val="Heading3"/>
      </w:pPr>
      <w:r>
        <w:t xml:space="preserve">1NC---L---TRIPS </w:t>
      </w:r>
    </w:p>
    <w:p w14:paraId="32FB3884" w14:textId="77777777" w:rsidR="00276F17" w:rsidRDefault="00276F17" w:rsidP="00276F17">
      <w:pPr>
        <w:pStyle w:val="Heading4"/>
      </w:pPr>
      <w:r>
        <w:t xml:space="preserve">TRIPS only grants patents to inventions that have “industrial application,” that discourages innovation in female dominated fields  </w:t>
      </w:r>
    </w:p>
    <w:p w14:paraId="6AB3E915" w14:textId="222B418E" w:rsidR="00276F17" w:rsidRDefault="00276F17" w:rsidP="00276F17">
      <w:proofErr w:type="spellStart"/>
      <w:r w:rsidRPr="009D349D">
        <w:rPr>
          <w:rStyle w:val="Style13ptBold"/>
        </w:rPr>
        <w:t>Yanisky</w:t>
      </w:r>
      <w:proofErr w:type="spellEnd"/>
      <w:r w:rsidRPr="009D349D">
        <w:rPr>
          <w:rStyle w:val="Style13ptBold"/>
        </w:rPr>
        <w:t>-Ravid</w:t>
      </w:r>
      <w:r>
        <w:t xml:space="preserve">, </w:t>
      </w:r>
      <w:r w:rsidR="005674F1" w:rsidRPr="005674F1">
        <w:rPr>
          <w:rStyle w:val="Style13ptBold"/>
        </w:rPr>
        <w:t xml:space="preserve">11 </w:t>
      </w:r>
      <w:r>
        <w:t xml:space="preserve">Shlomit. "Eligible Patent Matter - Gender Analysis of Patent Law: International and Comparative Perspectives." American University Journal of Gender, Social Policy &amp; the Law, vol. 19, no. 3, 2011, pp. 851-880. </w:t>
      </w:r>
      <w:proofErr w:type="spellStart"/>
      <w:r>
        <w:t>HeinOnline</w:t>
      </w:r>
      <w:proofErr w:type="spellEnd"/>
      <w:r>
        <w:t>. II Norah</w:t>
      </w:r>
    </w:p>
    <w:p w14:paraId="1301AF43" w14:textId="77777777" w:rsidR="00276F17" w:rsidRPr="00D94FF9" w:rsidRDefault="00276F17" w:rsidP="00276F17">
      <w:pPr>
        <w:rPr>
          <w:sz w:val="16"/>
        </w:rPr>
      </w:pPr>
      <w:r w:rsidRPr="00D94FF9">
        <w:rPr>
          <w:sz w:val="16"/>
        </w:rPr>
        <w:t xml:space="preserve">EXCLUSION OF WOMEN INVENTORS BY THE NARROW DEFINITION OF A PATENTABLE INVENTION Eligible Patent Matter (EPM) as </w:t>
      </w:r>
      <w:proofErr w:type="gramStart"/>
      <w:r w:rsidRPr="00D94FF9">
        <w:rPr>
          <w:sz w:val="16"/>
        </w:rPr>
        <w:t>a Filtering Factor Intellectual property laws</w:t>
      </w:r>
      <w:proofErr w:type="gramEnd"/>
      <w:r w:rsidRPr="00D94FF9">
        <w:rPr>
          <w:sz w:val="16"/>
        </w:rPr>
        <w:t xml:space="preserve"> provide important sources of access to concrete and intellectual assets, capital, rights and power.2 5 Recognition of the continued and increasing contribution of intellectual property to innovation is well established. Patent ownership plays an important role acting as an incentive for advancement that inevitably leads to economic growth. As such, the number of patent applications and grants has grown significantly over recent years, as has the type and breadth of inventions that can be patented.26 The laws of intellectual property make it possible for applicants and other people who have access to the patent system to benefit from basic, existential values including liberty, autonomy, and security while developing 27 and actualizing their personhood. From this point of departure, it is no wonder that the laws of property and intellectual property have served as the focal point of a philosophical-legal-social debate. However, intellectual property laws have not yet been subject to major feminist analysis. When viewed within the context of gender, the reality reveals that </w:t>
      </w:r>
      <w:r w:rsidRPr="00807D8B">
        <w:rPr>
          <w:u w:val="single"/>
        </w:rPr>
        <w:t>women scientists are less productive than men scientists.</w:t>
      </w:r>
      <w:r w:rsidRPr="00D94FF9">
        <w:rPr>
          <w:sz w:val="16"/>
        </w:rPr>
        <w:t xml:space="preserve"> This has a </w:t>
      </w:r>
      <w:r w:rsidRPr="00807D8B">
        <w:rPr>
          <w:u w:val="single"/>
        </w:rPr>
        <w:t>significant and negative impact on women's career advancement</w:t>
      </w:r>
      <w:r w:rsidRPr="00D94FF9">
        <w:rPr>
          <w:sz w:val="16"/>
        </w:rPr>
        <w:t xml:space="preserve"> by </w:t>
      </w:r>
      <w:r w:rsidRPr="00807D8B">
        <w:rPr>
          <w:u w:val="single"/>
        </w:rPr>
        <w:t>creating and perpetuating inequalities</w:t>
      </w:r>
      <w:r w:rsidRPr="00D94FF9">
        <w:rPr>
          <w:sz w:val="16"/>
        </w:rPr>
        <w:t xml:space="preserve"> in the relevant fields, such as reward and cognition.</w:t>
      </w:r>
    </w:p>
    <w:p w14:paraId="42AD4EA5" w14:textId="77777777" w:rsidR="00276F17" w:rsidRPr="00D94FF9" w:rsidRDefault="00276F17" w:rsidP="00276F17">
      <w:pPr>
        <w:rPr>
          <w:sz w:val="16"/>
        </w:rPr>
      </w:pPr>
      <w:r w:rsidRPr="00D94FF9">
        <w:rPr>
          <w:sz w:val="16"/>
        </w:rPr>
        <w:t xml:space="preserve">This Article emphasizes the claim that patent law does not provide protection for all products and processes equally, but only for those products or processes that the law itself defines as worthy of protection (resulting in the exclusion of women). In other words, there are built-in legal filters in patent law. One of these accepted "filters" in the field is the principle of EPM. According to this principle, a </w:t>
      </w:r>
      <w:r w:rsidRPr="00807D8B">
        <w:rPr>
          <w:u w:val="single"/>
        </w:rPr>
        <w:t xml:space="preserve">patentable invention is one that complies with certain criteria, which are established by the law. </w:t>
      </w:r>
      <w:r w:rsidRPr="00D94FF9">
        <w:rPr>
          <w:sz w:val="16"/>
        </w:rPr>
        <w:t xml:space="preserve">Inter alia, these include the requirement that the </w:t>
      </w:r>
      <w:r w:rsidRPr="00807D8B">
        <w:rPr>
          <w:u w:val="single"/>
        </w:rPr>
        <w:t>invention be "new and useful."</w:t>
      </w:r>
      <w:r w:rsidRPr="00D94FF9">
        <w:rPr>
          <w:sz w:val="16"/>
        </w:rPr>
        <w:t xml:space="preserve"> 28</w:t>
      </w:r>
    </w:p>
    <w:p w14:paraId="0DAED75A" w14:textId="77777777" w:rsidR="00276F17" w:rsidRPr="00D94FF9" w:rsidRDefault="00276F17" w:rsidP="00276F17">
      <w:pPr>
        <w:rPr>
          <w:sz w:val="16"/>
        </w:rPr>
      </w:pPr>
      <w:r w:rsidRPr="00D94FF9">
        <w:rPr>
          <w:sz w:val="16"/>
        </w:rPr>
        <w:t>The first argument, described below, illuminates the phenomenon of how the use of the narrow definition of a patentable invention acts to exclude women. A comparison is made between the narrow definition of an "invention" that is prevalent in international treaties and the long-standing broader U.S. approach.</w:t>
      </w:r>
    </w:p>
    <w:p w14:paraId="07884F25" w14:textId="77777777" w:rsidR="00276F17" w:rsidRPr="00D94FF9" w:rsidRDefault="00276F17" w:rsidP="00276F17">
      <w:pPr>
        <w:rPr>
          <w:sz w:val="16"/>
        </w:rPr>
      </w:pPr>
      <w:r w:rsidRPr="00D94FF9">
        <w:rPr>
          <w:sz w:val="16"/>
        </w:rPr>
        <w:t>Until recently, it was possible to identify at least two principal legal approaches to defining an invention: (</w:t>
      </w:r>
      <w:proofErr w:type="spellStart"/>
      <w:r w:rsidRPr="00D94FF9">
        <w:rPr>
          <w:sz w:val="16"/>
        </w:rPr>
        <w:t>i</w:t>
      </w:r>
      <w:proofErr w:type="spellEnd"/>
      <w:r w:rsidRPr="00D94FF9">
        <w:rPr>
          <w:sz w:val="16"/>
        </w:rPr>
        <w:t xml:space="preserve">) the narrow definition, and (ii) the broad definition. </w:t>
      </w:r>
      <w:r w:rsidRPr="00D94FF9">
        <w:rPr>
          <w:u w:val="single"/>
        </w:rPr>
        <w:t>The narrow approach</w:t>
      </w:r>
      <w:r w:rsidRPr="00D94FF9">
        <w:rPr>
          <w:sz w:val="16"/>
        </w:rPr>
        <w:t xml:space="preserve"> is found in the Agreement on Trade Related Aspects of Intellectual Property Rights (</w:t>
      </w:r>
      <w:r w:rsidRPr="00D94FF9">
        <w:rPr>
          <w:u w:val="single"/>
        </w:rPr>
        <w:t>TRIPS</w:t>
      </w:r>
      <w:r w:rsidRPr="00D94FF9">
        <w:rPr>
          <w:sz w:val="16"/>
        </w:rPr>
        <w:t>) 29 and has been adopted by many countries, such as Israel. 3 0 This definition includes technological and industrial aspects as threshold conditions for recognizing an invention as patentable. As explained below, this definition, in actual practice</w:t>
      </w:r>
      <w:r w:rsidRPr="00807D8B">
        <w:rPr>
          <w:u w:val="single"/>
        </w:rPr>
        <w:t>, excludes women</w:t>
      </w:r>
      <w:r w:rsidRPr="00D94FF9">
        <w:rPr>
          <w:sz w:val="16"/>
        </w:rPr>
        <w:t xml:space="preserve"> </w:t>
      </w:r>
      <w:proofErr w:type="gramStart"/>
      <w:r w:rsidRPr="00D94FF9">
        <w:rPr>
          <w:u w:val="single"/>
        </w:rPr>
        <w:t>as a result of</w:t>
      </w:r>
      <w:proofErr w:type="gramEnd"/>
      <w:r w:rsidRPr="00D94FF9">
        <w:rPr>
          <w:u w:val="single"/>
        </w:rPr>
        <w:t xml:space="preserve"> its focus on industrial and technological matters</w:t>
      </w:r>
      <w:r w:rsidRPr="00D94FF9">
        <w:rPr>
          <w:sz w:val="16"/>
        </w:rPr>
        <w:t>.</w:t>
      </w:r>
    </w:p>
    <w:p w14:paraId="135101CE" w14:textId="77777777" w:rsidR="00276F17" w:rsidRPr="00D94FF9" w:rsidRDefault="00276F17" w:rsidP="00276F17">
      <w:pPr>
        <w:rPr>
          <w:sz w:val="16"/>
        </w:rPr>
      </w:pPr>
      <w:r w:rsidRPr="00D94FF9">
        <w:rPr>
          <w:sz w:val="16"/>
        </w:rPr>
        <w:t xml:space="preserve">The broad approach is best illustrated by U.S. patent law and its traditional interpretation of patentable matter, which is not limited by technological or industrial requirements, and includes a wider range of </w:t>
      </w:r>
      <w:proofErr w:type="spellStart"/>
      <w:proofErr w:type="gramStart"/>
      <w:r w:rsidRPr="00D94FF9">
        <w:rPr>
          <w:sz w:val="16"/>
        </w:rPr>
        <w:t>inventions.The</w:t>
      </w:r>
      <w:proofErr w:type="spellEnd"/>
      <w:proofErr w:type="gramEnd"/>
      <w:r w:rsidRPr="00D94FF9">
        <w:rPr>
          <w:sz w:val="16"/>
        </w:rPr>
        <w:t xml:space="preserve"> definition adopted by U.S. law is broader than the TRIPS agreement definition and, therefore, more accepting of the varied occupations of women and their creations.</w:t>
      </w:r>
    </w:p>
    <w:p w14:paraId="25BEFAA1" w14:textId="77777777" w:rsidR="00276F17" w:rsidRDefault="00276F17" w:rsidP="00276F17">
      <w:pPr>
        <w:rPr>
          <w:sz w:val="16"/>
        </w:rPr>
      </w:pPr>
      <w:r w:rsidRPr="00D94FF9">
        <w:rPr>
          <w:sz w:val="16"/>
        </w:rPr>
        <w:t xml:space="preserve">Recently, however, and to the detriment of women in the sciences, this approach was challenged by U.S. courts on varying levels. The Supreme Court, however, in a traditionalist form, most recently rejected the trend of moving </w:t>
      </w:r>
      <w:proofErr w:type="gramStart"/>
      <w:r w:rsidRPr="00D94FF9">
        <w:rPr>
          <w:sz w:val="16"/>
        </w:rPr>
        <w:t>lower level</w:t>
      </w:r>
      <w:proofErr w:type="gramEnd"/>
      <w:r w:rsidRPr="00D94FF9">
        <w:rPr>
          <w:sz w:val="16"/>
        </w:rPr>
        <w:t xml:space="preserve"> U.S. courts toward a narrower approach.31 This narrowing trend can be seen, for example, in In re Bilski by the U.S. Court of Appeals for the Federal Circuit, which will be discussed below. 3 2 The recent struggle in U.S. courts to abandon the broader approach and adopt the narrowing trend is a matter of concern. As the definition of EPM increases its </w:t>
      </w:r>
      <w:r w:rsidRPr="00D94FF9">
        <w:rPr>
          <w:u w:val="single"/>
        </w:rPr>
        <w:t>focus on products</w:t>
      </w:r>
      <w:r w:rsidRPr="00D94FF9">
        <w:rPr>
          <w:sz w:val="16"/>
        </w:rPr>
        <w:t xml:space="preserve"> or processes that contain </w:t>
      </w:r>
      <w:r w:rsidRPr="00D94FF9">
        <w:rPr>
          <w:u w:val="single"/>
        </w:rPr>
        <w:t>only mechanical, technical and industrial aspects</w:t>
      </w:r>
      <w:r w:rsidRPr="00D94FF9">
        <w:rPr>
          <w:sz w:val="16"/>
        </w:rPr>
        <w:t xml:space="preserve">, it becomes more likely that the definition serves to </w:t>
      </w:r>
      <w:r w:rsidRPr="00D94FF9">
        <w:rPr>
          <w:u w:val="single"/>
        </w:rPr>
        <w:t>exclude women from becoming inventors</w:t>
      </w:r>
      <w:r w:rsidRPr="00D94FF9">
        <w:rPr>
          <w:sz w:val="16"/>
        </w:rPr>
        <w:t>. Therefore, these courts' decisions need to be addressed from a gender perspective.</w:t>
      </w:r>
    </w:p>
    <w:p w14:paraId="2AA1AE35" w14:textId="77777777" w:rsidR="00276F17" w:rsidRPr="000219C2" w:rsidRDefault="00276F17" w:rsidP="00276F17">
      <w:pPr>
        <w:rPr>
          <w:sz w:val="16"/>
        </w:rPr>
      </w:pPr>
      <w:r w:rsidRPr="004641FA">
        <w:rPr>
          <w:sz w:val="16"/>
        </w:rPr>
        <w:t xml:space="preserve">The most significant </w:t>
      </w:r>
      <w:r w:rsidRPr="00D94FF9">
        <w:rPr>
          <w:u w:val="single"/>
        </w:rPr>
        <w:t>international treaties relating to patents</w:t>
      </w:r>
      <w:r w:rsidRPr="004641FA">
        <w:rPr>
          <w:sz w:val="16"/>
        </w:rPr>
        <w:t xml:space="preserve"> have </w:t>
      </w:r>
      <w:r w:rsidRPr="00D94FF9">
        <w:rPr>
          <w:u w:val="single"/>
        </w:rPr>
        <w:t>adopted the narrow definition of what is a patentable</w:t>
      </w:r>
      <w:r w:rsidRPr="004641FA">
        <w:rPr>
          <w:sz w:val="16"/>
        </w:rPr>
        <w:t xml:space="preserve"> invention, "patents shall be available for any inventions, whether products or processes, in all fields of technology, provided that they are new, involve an inventive step and are capable of industrial application."33 This definition as it appears in the TRIPS treaty is not atypical or isolated. For instance, the European Patent Convention (EPC) also takes the industrial approach in defining what constitutes an invention: "</w:t>
      </w:r>
      <w:r w:rsidRPr="00D94FF9">
        <w:rPr>
          <w:u w:val="single"/>
        </w:rPr>
        <w:t>European patents shall be granted for any inventions which are susceptible of industrial application</w:t>
      </w:r>
      <w:r w:rsidRPr="004641FA">
        <w:rPr>
          <w:sz w:val="16"/>
        </w:rPr>
        <w:t xml:space="preserve">." 3 4These structures and treaties of international intellectual property law are centralized and the wording used in international treaties is then translated literally into the amended legislation of the various signatory countries. </w:t>
      </w:r>
      <w:proofErr w:type="gramStart"/>
      <w:r w:rsidRPr="004641FA">
        <w:rPr>
          <w:sz w:val="16"/>
        </w:rPr>
        <w:t>As a consequence</w:t>
      </w:r>
      <w:proofErr w:type="gramEnd"/>
      <w:r w:rsidRPr="004641FA">
        <w:rPr>
          <w:sz w:val="16"/>
        </w:rPr>
        <w:t xml:space="preserve">, countries that utilize the </w:t>
      </w:r>
      <w:r w:rsidRPr="00D94FF9">
        <w:rPr>
          <w:u w:val="single"/>
        </w:rPr>
        <w:t>TRIPS</w:t>
      </w:r>
      <w:r w:rsidRPr="004641FA">
        <w:rPr>
          <w:sz w:val="16"/>
        </w:rPr>
        <w:t xml:space="preserve"> definition </w:t>
      </w:r>
      <w:r w:rsidRPr="00D94FF9">
        <w:rPr>
          <w:u w:val="single"/>
        </w:rPr>
        <w:t>adopted similar definition</w:t>
      </w:r>
      <w:r w:rsidRPr="004641FA">
        <w:rPr>
          <w:sz w:val="16"/>
        </w:rPr>
        <w:t xml:space="preserve">s </w:t>
      </w:r>
      <w:r w:rsidRPr="00D94FF9">
        <w:rPr>
          <w:u w:val="single"/>
        </w:rPr>
        <w:t>that</w:t>
      </w:r>
      <w:r w:rsidRPr="004641FA">
        <w:rPr>
          <w:sz w:val="16"/>
        </w:rPr>
        <w:t xml:space="preserve"> </w:t>
      </w:r>
      <w:r w:rsidRPr="00D94FF9">
        <w:rPr>
          <w:u w:val="single"/>
        </w:rPr>
        <w:t>require a technological application</w:t>
      </w:r>
      <w:r w:rsidRPr="004641FA">
        <w:rPr>
          <w:sz w:val="16"/>
        </w:rPr>
        <w:t xml:space="preserve"> </w:t>
      </w:r>
      <w:r w:rsidRPr="004641FA">
        <w:rPr>
          <w:u w:val="single"/>
        </w:rPr>
        <w:t>as a prior condition for registering a patent</w:t>
      </w:r>
      <w:r w:rsidRPr="004641FA">
        <w:rPr>
          <w:sz w:val="16"/>
        </w:rPr>
        <w:t xml:space="preserve"> and for receiving the protection of patent laws.35 The technological character of an invention has therefore become a central element in the question: what is a patentable invention? As one could attest, "[p]</w:t>
      </w:r>
      <w:proofErr w:type="spellStart"/>
      <w:r w:rsidRPr="004641FA">
        <w:rPr>
          <w:sz w:val="16"/>
        </w:rPr>
        <w:t>atent</w:t>
      </w:r>
      <w:proofErr w:type="spellEnd"/>
      <w:r w:rsidRPr="004641FA">
        <w:rPr>
          <w:sz w:val="16"/>
        </w:rPr>
        <w:t xml:space="preserve"> law is technology-neutral in theory," but, when taking a deeper view - "it is technology-specific in application."3 6 Intellectual property rights, in general, and patent law in particular, are justified primarily on the foundation of a utilitarian rationale that is expressed in the U.S. Constitution. 37 According to this rationale, </w:t>
      </w:r>
      <w:proofErr w:type="gramStart"/>
      <w:r w:rsidRPr="004641FA">
        <w:rPr>
          <w:sz w:val="16"/>
        </w:rPr>
        <w:t>in order to</w:t>
      </w:r>
      <w:proofErr w:type="gramEnd"/>
      <w:r w:rsidRPr="004641FA">
        <w:rPr>
          <w:sz w:val="16"/>
        </w:rPr>
        <w:t xml:space="preserve"> </w:t>
      </w:r>
      <w:r w:rsidRPr="004641FA">
        <w:rPr>
          <w:u w:val="single"/>
        </w:rPr>
        <w:t>encourage progress in fields that are important to humanity,</w:t>
      </w:r>
      <w:r w:rsidRPr="004641FA">
        <w:rPr>
          <w:sz w:val="16"/>
        </w:rPr>
        <w:t xml:space="preserve"> a social contract is entered into between the public and the inventor. In this transaction, exclusive rights are granted, for a limited period, to whoever enriches the world with innovative intellectual products (or is likely to move the process forward). 3 8 Intellectual property laws are intended to act as an incentive factor for inventors to continue to enrich humanity with new and important intellectual products. </w:t>
      </w:r>
    </w:p>
    <w:p w14:paraId="72849CD6" w14:textId="77777777" w:rsidR="00276F17" w:rsidRDefault="00276F17" w:rsidP="00276F17">
      <w:pPr>
        <w:pStyle w:val="Heading3"/>
      </w:pPr>
      <w:r w:rsidRPr="00F37040">
        <w:t>1NC</w:t>
      </w:r>
      <w:r>
        <w:t>---L---</w:t>
      </w:r>
      <w:r w:rsidRPr="00F37040">
        <w:t>Trade/WTO</w:t>
      </w:r>
    </w:p>
    <w:p w14:paraId="6481BF37" w14:textId="77777777" w:rsidR="00276F17" w:rsidRPr="00F37040" w:rsidRDefault="00276F17" w:rsidP="00276F17"/>
    <w:p w14:paraId="60919C63" w14:textId="77777777" w:rsidR="00276F17" w:rsidRPr="00B44974" w:rsidRDefault="00276F17" w:rsidP="00276F17">
      <w:pPr>
        <w:pStyle w:val="Heading4"/>
      </w:pPr>
      <w:r w:rsidRPr="00B44974">
        <w:t xml:space="preserve">Free Trade/WTO structurally disadvantage developing countries in favor of corporate interests. Use your ballot to withdraw consent from the global economy </w:t>
      </w:r>
    </w:p>
    <w:p w14:paraId="4D296206" w14:textId="77777777" w:rsidR="00276F17" w:rsidRDefault="00276F17" w:rsidP="00276F17">
      <w:pPr>
        <w:rPr>
          <w:rStyle w:val="StyleUnderline"/>
          <w:b/>
        </w:rPr>
      </w:pPr>
      <w:r>
        <w:rPr>
          <w:rStyle w:val="StyleUnderline"/>
          <w:b/>
        </w:rPr>
        <w:t xml:space="preserve">Jaggar, PhD, 02 </w:t>
      </w:r>
    </w:p>
    <w:p w14:paraId="47A254C6" w14:textId="77777777" w:rsidR="00276F17" w:rsidRPr="006B1739" w:rsidRDefault="00276F17" w:rsidP="00276F17">
      <w:pPr>
        <w:rPr>
          <w:rStyle w:val="StyleUnderline"/>
          <w:sz w:val="12"/>
        </w:rPr>
      </w:pPr>
      <w:r w:rsidRPr="006B1739">
        <w:rPr>
          <w:rStyle w:val="StyleUnderline"/>
          <w:sz w:val="12"/>
        </w:rPr>
        <w:t xml:space="preserve">(Alison M, Vulnerable </w:t>
      </w:r>
      <w:r w:rsidRPr="006B1739">
        <w:rPr>
          <w:rStyle w:val="StyleUnderline"/>
          <w:i/>
          <w:sz w:val="12"/>
        </w:rPr>
        <w:t>Women and Neo-Liberal Globalization: Debt Burdens Undermine Women's Health in the Global South</w:t>
      </w:r>
      <w:r w:rsidRPr="006B1739">
        <w:rPr>
          <w:rStyle w:val="StyleUnderline"/>
          <w:sz w:val="12"/>
        </w:rPr>
        <w:t xml:space="preserve">, Theoretical Medicine 23, 425-40) </w:t>
      </w:r>
    </w:p>
    <w:p w14:paraId="399B0C8B" w14:textId="77777777" w:rsidR="00276F17" w:rsidRPr="006B1739" w:rsidRDefault="00276F17" w:rsidP="00276F17">
      <w:pPr>
        <w:rPr>
          <w:rStyle w:val="StyleUnderline"/>
          <w:sz w:val="12"/>
        </w:rPr>
      </w:pPr>
      <w:r w:rsidRPr="00872382">
        <w:rPr>
          <w:rStyle w:val="StyleUnderline"/>
        </w:rPr>
        <w:t>Liberal democratic theory holds that all citizens are collectively responsible for decisions made by their democratically elected governments</w:t>
      </w:r>
      <w:r w:rsidRPr="006B1739">
        <w:rPr>
          <w:rStyle w:val="StyleUnderline"/>
          <w:sz w:val="12"/>
        </w:rPr>
        <w:t xml:space="preserve">. </w:t>
      </w:r>
      <w:r w:rsidRPr="00872382">
        <w:rPr>
          <w:rStyle w:val="StyleUnderline"/>
        </w:rPr>
        <w:t>Even citizens who disagree</w:t>
      </w:r>
      <w:r w:rsidRPr="006B1739">
        <w:rPr>
          <w:rStyle w:val="StyleUnderline"/>
          <w:sz w:val="12"/>
        </w:rPr>
        <w:t xml:space="preserve"> with particular government policies </w:t>
      </w:r>
      <w:r w:rsidRPr="00872382">
        <w:rPr>
          <w:rStyle w:val="StyleUnderline"/>
        </w:rPr>
        <w:t>are said to have consented</w:t>
      </w:r>
      <w:r w:rsidRPr="006B1739">
        <w:rPr>
          <w:rStyle w:val="StyleUnderline"/>
          <w:sz w:val="12"/>
        </w:rPr>
        <w:t xml:space="preserve"> to them indirectly if not directly </w:t>
      </w:r>
      <w:r w:rsidRPr="00872382">
        <w:rPr>
          <w:rStyle w:val="StyleUnderline"/>
        </w:rPr>
        <w:t xml:space="preserve">because </w:t>
      </w:r>
      <w:r w:rsidRPr="00872382">
        <w:rPr>
          <w:rStyle w:val="StyleUnderline"/>
          <w:b/>
        </w:rPr>
        <w:t>they agreed to the rules of the electoral game</w:t>
      </w:r>
      <w:r w:rsidRPr="00872382">
        <w:rPr>
          <w:rStyle w:val="StyleUnderline"/>
        </w:rPr>
        <w:t>.</w:t>
      </w:r>
      <w:r w:rsidRPr="006B1739">
        <w:rPr>
          <w:rStyle w:val="StyleUnderline"/>
          <w:sz w:val="12"/>
        </w:rPr>
        <w:t xml:space="preserve">16 Like most </w:t>
      </w:r>
      <w:proofErr w:type="gramStart"/>
      <w:r w:rsidRPr="006B1739">
        <w:rPr>
          <w:rStyle w:val="StyleUnderline"/>
          <w:sz w:val="12"/>
        </w:rPr>
        <w:t>bio-ethicists</w:t>
      </w:r>
      <w:proofErr w:type="gramEnd"/>
      <w:r w:rsidRPr="006B1739">
        <w:rPr>
          <w:rStyle w:val="StyleUnderline"/>
          <w:sz w:val="12"/>
        </w:rPr>
        <w:t xml:space="preserve">, most liberal political philosophers hold that </w:t>
      </w:r>
      <w:r w:rsidRPr="002E2793">
        <w:rPr>
          <w:rStyle w:val="StyleUnderline"/>
        </w:rPr>
        <w:t>such consent is binding only if it is informed, rational and uncoerced. In practice</w:t>
      </w:r>
      <w:r w:rsidRPr="006B1739">
        <w:rPr>
          <w:rStyle w:val="StyleUnderline"/>
          <w:sz w:val="12"/>
        </w:rPr>
        <w:t xml:space="preserve">, however, </w:t>
      </w:r>
      <w:r w:rsidRPr="002E2793">
        <w:rPr>
          <w:rStyle w:val="StyleUnderline"/>
        </w:rPr>
        <w:t>people’s rationality is always imperfect</w:t>
      </w:r>
      <w:r w:rsidRPr="006B1739">
        <w:rPr>
          <w:rStyle w:val="StyleUnderline"/>
          <w:sz w:val="12"/>
        </w:rPr>
        <w:t xml:space="preserve">, their </w:t>
      </w:r>
      <w:r w:rsidRPr="002E2793">
        <w:rPr>
          <w:rStyle w:val="StyleUnderline"/>
        </w:rPr>
        <w:t>information incomplete and</w:t>
      </w:r>
      <w:r w:rsidRPr="006B1739">
        <w:rPr>
          <w:rStyle w:val="StyleUnderline"/>
          <w:sz w:val="12"/>
        </w:rPr>
        <w:t xml:space="preserve"> their </w:t>
      </w:r>
      <w:r w:rsidRPr="002E2793">
        <w:rPr>
          <w:rStyle w:val="StyleUnderline"/>
          <w:b/>
        </w:rPr>
        <w:t>available options restricted;</w:t>
      </w:r>
      <w:r w:rsidRPr="006B1739">
        <w:rPr>
          <w:rStyle w:val="StyleUnderline"/>
          <w:sz w:val="12"/>
        </w:rPr>
        <w:t xml:space="preserve"> hence the validity of consent is always a matter of judgement. I shall argue that, </w:t>
      </w:r>
      <w:r w:rsidRPr="002E2793">
        <w:rPr>
          <w:rStyle w:val="StyleUnderline"/>
        </w:rPr>
        <w:t>when</w:t>
      </w:r>
      <w:r w:rsidRPr="006B1739">
        <w:rPr>
          <w:rStyle w:val="StyleUnderline"/>
          <w:sz w:val="12"/>
        </w:rPr>
        <w:t xml:space="preserve"> many </w:t>
      </w:r>
      <w:r w:rsidRPr="002E2793">
        <w:rPr>
          <w:rStyle w:val="StyleUnderline"/>
        </w:rPr>
        <w:t>Southern countries undertook</w:t>
      </w:r>
      <w:r w:rsidRPr="006B1739">
        <w:rPr>
          <w:rStyle w:val="StyleUnderline"/>
          <w:sz w:val="12"/>
        </w:rPr>
        <w:t xml:space="preserve"> their supposed </w:t>
      </w:r>
      <w:r w:rsidRPr="002E2793">
        <w:rPr>
          <w:rStyle w:val="StyleUnderline"/>
        </w:rPr>
        <w:t>debts</w:t>
      </w:r>
      <w:r w:rsidRPr="006B1739">
        <w:rPr>
          <w:rStyle w:val="StyleUnderline"/>
          <w:sz w:val="12"/>
        </w:rPr>
        <w:t xml:space="preserve">, </w:t>
      </w:r>
      <w:r w:rsidRPr="002E2793">
        <w:rPr>
          <w:rStyle w:val="StyleUnderline"/>
        </w:rPr>
        <w:t>their citizenry was largely uninformed and/or their options were virtually nonexistent</w:t>
      </w:r>
      <w:r w:rsidRPr="006B1739">
        <w:rPr>
          <w:rStyle w:val="StyleUnderline"/>
          <w:sz w:val="12"/>
        </w:rPr>
        <w:t xml:space="preserve">. Consent to the debt as coerced: many Southern countries were forced to borrow because their wealth was stolen One reason why citizens in the global South cannot be said to have undertaken their supposed debts voluntarily is that </w:t>
      </w:r>
      <w:r w:rsidRPr="00494F8D">
        <w:rPr>
          <w:rStyle w:val="StyleUnderline"/>
        </w:rPr>
        <w:t>neo-liberalism was not introduced into a global state of nature, comprised of nation states that were politically sovereign and economically independent</w:t>
      </w:r>
      <w:r w:rsidRPr="006B1739">
        <w:rPr>
          <w:rStyle w:val="StyleUnderline"/>
          <w:sz w:val="12"/>
        </w:rPr>
        <w:t xml:space="preserve">. Instead, </w:t>
      </w:r>
      <w:r w:rsidRPr="00494F8D">
        <w:rPr>
          <w:rStyle w:val="StyleUnderline"/>
          <w:b/>
        </w:rPr>
        <w:t xml:space="preserve">it was introduced into a world previously made unequal by colonialism </w:t>
      </w:r>
      <w:r w:rsidRPr="006B1739">
        <w:rPr>
          <w:rStyle w:val="StyleUnderline"/>
          <w:sz w:val="12"/>
        </w:rPr>
        <w:t xml:space="preserve">– which also often exacerbated inequalities among and between men and women. </w:t>
      </w:r>
      <w:r w:rsidRPr="00494F8D">
        <w:rPr>
          <w:rStyle w:val="StyleUnderline"/>
        </w:rPr>
        <w:t xml:space="preserve">Despite </w:t>
      </w:r>
      <w:r w:rsidRPr="006B1739">
        <w:rPr>
          <w:rStyle w:val="StyleUnderline"/>
          <w:sz w:val="12"/>
        </w:rPr>
        <w:t xml:space="preserve">the </w:t>
      </w:r>
      <w:r w:rsidRPr="00494F8D">
        <w:rPr>
          <w:rStyle w:val="StyleUnderline"/>
        </w:rPr>
        <w:t>lip service paid by</w:t>
      </w:r>
      <w:r w:rsidRPr="006B1739">
        <w:rPr>
          <w:rStyle w:val="StyleUnderline"/>
          <w:sz w:val="12"/>
        </w:rPr>
        <w:t xml:space="preserve"> the </w:t>
      </w:r>
      <w:r w:rsidRPr="00494F8D">
        <w:rPr>
          <w:rStyle w:val="StyleUnderline"/>
        </w:rPr>
        <w:t>European Enlightenment to such ideals as universal freedom</w:t>
      </w:r>
      <w:r w:rsidRPr="006B1739">
        <w:rPr>
          <w:rStyle w:val="StyleUnderline"/>
          <w:sz w:val="12"/>
        </w:rPr>
        <w:t xml:space="preserve"> and equality, </w:t>
      </w:r>
      <w:r w:rsidRPr="00494F8D">
        <w:rPr>
          <w:rStyle w:val="StyleUnderline"/>
          <w:b/>
        </w:rPr>
        <w:t>European expansion was characterized by violence, slavery and genocide</w:t>
      </w:r>
      <w:r w:rsidRPr="006B1739">
        <w:rPr>
          <w:rStyle w:val="StyleUnderline"/>
          <w:sz w:val="12"/>
        </w:rPr>
        <w:t xml:space="preserve">. </w:t>
      </w:r>
      <w:r w:rsidRPr="00494F8D">
        <w:rPr>
          <w:rStyle w:val="StyleUnderline"/>
        </w:rPr>
        <w:t xml:space="preserve">These destroyed </w:t>
      </w:r>
      <w:proofErr w:type="gramStart"/>
      <w:r w:rsidRPr="00494F8D">
        <w:rPr>
          <w:rStyle w:val="StyleUnderline"/>
        </w:rPr>
        <w:t>many  non</w:t>
      </w:r>
      <w:proofErr w:type="gramEnd"/>
      <w:r w:rsidRPr="00494F8D">
        <w:rPr>
          <w:rStyle w:val="StyleUnderline"/>
        </w:rPr>
        <w:t xml:space="preserve">-European societies and drastically weakened many others, forcibly converting them into sources of cheap raw materials, food and </w:t>
      </w:r>
      <w:proofErr w:type="spellStart"/>
      <w:r w:rsidRPr="00494F8D">
        <w:rPr>
          <w:rStyle w:val="StyleUnderline"/>
        </w:rPr>
        <w:t>labour</w:t>
      </w:r>
      <w:proofErr w:type="spellEnd"/>
      <w:r w:rsidRPr="00494F8D">
        <w:rPr>
          <w:rStyle w:val="StyleUnderline"/>
        </w:rPr>
        <w:t xml:space="preserve">, as well as markets for the manufactured goods of the colonizing countries. </w:t>
      </w:r>
      <w:r w:rsidRPr="006B1739">
        <w:rPr>
          <w:rStyle w:val="StyleUnderline"/>
          <w:sz w:val="12"/>
        </w:rPr>
        <w:t xml:space="preserve">The </w:t>
      </w:r>
      <w:r w:rsidRPr="00494F8D">
        <w:rPr>
          <w:rStyle w:val="StyleUnderline"/>
        </w:rPr>
        <w:t>import of manufactured goods from Europe and the US undermined production by local artisans and suppressed the manufacturing potential of the colonies</w:t>
      </w:r>
      <w:r w:rsidRPr="006B1739">
        <w:rPr>
          <w:rStyle w:val="StyleUnderline"/>
          <w:sz w:val="12"/>
        </w:rPr>
        <w:t xml:space="preserve">. Thus, </w:t>
      </w:r>
      <w:r w:rsidRPr="00494F8D">
        <w:rPr>
          <w:rStyle w:val="StyleUnderline"/>
          <w:b/>
        </w:rPr>
        <w:t xml:space="preserve">it made formerly self-sufficient communities economically dependent. </w:t>
      </w:r>
      <w:r w:rsidRPr="006B1739">
        <w:rPr>
          <w:rStyle w:val="StyleUnderline"/>
          <w:sz w:val="12"/>
        </w:rPr>
        <w:t xml:space="preserve">Patterns of colonization varied but typically </w:t>
      </w:r>
      <w:r w:rsidRPr="00AF20DD">
        <w:rPr>
          <w:rStyle w:val="StyleUnderline"/>
        </w:rPr>
        <w:t>they created powerful local elites whose interests were linked to maintaining an open economy</w:t>
      </w:r>
      <w:r w:rsidRPr="006B1739">
        <w:rPr>
          <w:rStyle w:val="StyleUnderline"/>
          <w:sz w:val="12"/>
        </w:rPr>
        <w:t xml:space="preserve">. At the same time, much of the population was severely impoverished and the seeds were planted of land misuse and environmental degradation.17 In short, </w:t>
      </w:r>
      <w:r w:rsidRPr="00AF20DD">
        <w:rPr>
          <w:rStyle w:val="StyleUnderline"/>
        </w:rPr>
        <w:t>colonialism drained massive resources and wealth away from the colonies and destroyed their economic self-sufficiency. After political independence, the erstwhile colonies were left dependent on the metropolis for manufactured goods</w:t>
      </w:r>
      <w:r w:rsidRPr="006B1739">
        <w:rPr>
          <w:rStyle w:val="StyleUnderline"/>
          <w:sz w:val="12"/>
        </w:rPr>
        <w:t xml:space="preserve"> </w:t>
      </w:r>
      <w:proofErr w:type="gramStart"/>
      <w:r w:rsidRPr="006B1739">
        <w:rPr>
          <w:rStyle w:val="StyleUnderline"/>
          <w:sz w:val="12"/>
        </w:rPr>
        <w:t>and also</w:t>
      </w:r>
      <w:proofErr w:type="gramEnd"/>
      <w:r w:rsidRPr="006B1739">
        <w:rPr>
          <w:rStyle w:val="StyleUnderline"/>
          <w:sz w:val="12"/>
        </w:rPr>
        <w:t xml:space="preserve"> for training indigenous professional and skilled people. Seeking to end their economically disadvantageous position as suppliers of raw materials, many Southern countries sought to develop their own industries. However, so </w:t>
      </w:r>
      <w:r w:rsidRPr="00AF20DD">
        <w:rPr>
          <w:rStyle w:val="StyleUnderline"/>
        </w:rPr>
        <w:t>much wealth had been siphoned off from their nations during the colonial period that they lacked sufficient capital to invest in new plant or infrastructure and were forced to borrow</w:t>
      </w:r>
      <w:r w:rsidRPr="006B1739">
        <w:rPr>
          <w:rStyle w:val="StyleUnderline"/>
          <w:sz w:val="12"/>
        </w:rPr>
        <w:t xml:space="preserve">. </w:t>
      </w:r>
      <w:r w:rsidRPr="00AF20DD">
        <w:rPr>
          <w:rStyle w:val="StyleUnderline"/>
          <w:b/>
        </w:rPr>
        <w:t>It was because they had been impoverished by previous centuries of Northern colonialism that these countries cannot be said to have undertaken their debts voluntarily</w:t>
      </w:r>
      <w:r w:rsidRPr="006B1739">
        <w:rPr>
          <w:rStyle w:val="StyleUnderline"/>
          <w:sz w:val="12"/>
        </w:rPr>
        <w:t xml:space="preserve"> – even if they consented formally to accept the loans. Basically, </w:t>
      </w:r>
      <w:r w:rsidRPr="00AF20DD">
        <w:rPr>
          <w:rStyle w:val="StyleUnderline"/>
        </w:rPr>
        <w:t xml:space="preserve">they are forced to borrow back wealth that was stolen from them – and to borrow it from </w:t>
      </w:r>
      <w:r w:rsidRPr="006B1739">
        <w:rPr>
          <w:rStyle w:val="StyleUnderline"/>
          <w:sz w:val="12"/>
        </w:rPr>
        <w:t xml:space="preserve">(the descendants of) </w:t>
      </w:r>
      <w:r w:rsidRPr="00AF20DD">
        <w:rPr>
          <w:rStyle w:val="StyleUnderline"/>
        </w:rPr>
        <w:t>the robbers</w:t>
      </w:r>
      <w:r w:rsidRPr="006B1739">
        <w:rPr>
          <w:rStyle w:val="StyleUnderline"/>
          <w:sz w:val="12"/>
        </w:rPr>
        <w:t xml:space="preserve">. Consent to Southern debt as uninformed or non-existent </w:t>
      </w:r>
      <w:proofErr w:type="gramStart"/>
      <w:r w:rsidRPr="00853E61">
        <w:rPr>
          <w:rStyle w:val="StyleUnderline"/>
        </w:rPr>
        <w:t>The</w:t>
      </w:r>
      <w:proofErr w:type="gramEnd"/>
      <w:r w:rsidRPr="00853E61">
        <w:rPr>
          <w:rStyle w:val="StyleUnderline"/>
        </w:rPr>
        <w:t xml:space="preserve"> people who bear the overwhelming burden of paying Southern debt are the poorest citizens of the poorest countries in the world.</w:t>
      </w:r>
      <w:r w:rsidRPr="006B1739">
        <w:rPr>
          <w:rStyle w:val="StyleUnderline"/>
          <w:sz w:val="12"/>
        </w:rPr>
        <w:t xml:space="preserve"> This is </w:t>
      </w:r>
      <w:r w:rsidRPr="00853E61">
        <w:rPr>
          <w:rStyle w:val="StyleUnderline"/>
        </w:rPr>
        <w:t>especially Southern women</w:t>
      </w:r>
      <w:r w:rsidRPr="006B1739">
        <w:rPr>
          <w:rStyle w:val="StyleUnderline"/>
          <w:sz w:val="12"/>
        </w:rPr>
        <w:t xml:space="preserve">. These </w:t>
      </w:r>
      <w:r w:rsidRPr="00853E61">
        <w:rPr>
          <w:rStyle w:val="StyleUnderline"/>
        </w:rPr>
        <w:t>citizens are held economically responsible for debts undertaken by their governments, often before they were born.</w:t>
      </w:r>
      <w:r w:rsidRPr="006B1739">
        <w:rPr>
          <w:rStyle w:val="StyleUnderline"/>
          <w:sz w:val="12"/>
        </w:rPr>
        <w:t xml:space="preserve"> Every baby born in the developing world today owes about $500 at birth. In most heavily indebted countries, however, electorates were uninformed about the meaning or even existence of foreign loans. Debts were often assumed by local elites, who spent them on unproductive prestige projects or siphoned them into personal foreign bank accounts. Many debtor countries were run by autocratic rulers, who were supported by wealthy First World countries as a bulwark against popular insurgencies regarded as “communist,” and they often used borrowed funds on the military repression of their own populations. Thus, much of the money lent to </w:t>
      </w:r>
      <w:proofErr w:type="spellStart"/>
      <w:r w:rsidRPr="006B1739">
        <w:rPr>
          <w:rStyle w:val="StyleUnderline"/>
          <w:sz w:val="12"/>
        </w:rPr>
        <w:t>ThirdWorld</w:t>
      </w:r>
      <w:proofErr w:type="spellEnd"/>
      <w:r w:rsidRPr="006B1739">
        <w:rPr>
          <w:rStyle w:val="StyleUnderline"/>
          <w:sz w:val="12"/>
        </w:rPr>
        <w:t xml:space="preserve"> rulers in the 1970s and 1980s by wealthy </w:t>
      </w:r>
      <w:proofErr w:type="spellStart"/>
      <w:r w:rsidRPr="006B1739">
        <w:rPr>
          <w:rStyle w:val="StyleUnderline"/>
          <w:sz w:val="12"/>
        </w:rPr>
        <w:t>FirstWorld</w:t>
      </w:r>
      <w:proofErr w:type="spellEnd"/>
      <w:r w:rsidRPr="006B1739">
        <w:rPr>
          <w:rStyle w:val="StyleUnderline"/>
          <w:sz w:val="12"/>
        </w:rPr>
        <w:t xml:space="preserve"> </w:t>
      </w:r>
      <w:proofErr w:type="gramStart"/>
      <w:r w:rsidRPr="006B1739">
        <w:rPr>
          <w:rStyle w:val="StyleUnderline"/>
          <w:sz w:val="12"/>
        </w:rPr>
        <w:t>states  not</w:t>
      </w:r>
      <w:proofErr w:type="gramEnd"/>
      <w:r w:rsidRPr="006B1739">
        <w:rPr>
          <w:rStyle w:val="StyleUnderline"/>
          <w:sz w:val="12"/>
        </w:rPr>
        <w:t xml:space="preserve"> only did not support economic development but in fact undermined it by subverting democracy. Given this history, it is plausible to argue that poor people in the global South have no responsibility to pay back money that they did not ask to borrow, from which they enjoyed no benefits, and through which they were even repressed. It is especially unreasonable to expect Southern women to be responsible for the debts because, even if they had the formal equality of the vote, they had even less input than men into taking on the loans and benefited even less from them. We have seen </w:t>
      </w:r>
      <w:proofErr w:type="gramStart"/>
      <w:r w:rsidRPr="006B1739">
        <w:rPr>
          <w:rStyle w:val="StyleUnderline"/>
          <w:sz w:val="12"/>
        </w:rPr>
        <w:t>that women</w:t>
      </w:r>
      <w:proofErr w:type="gramEnd"/>
      <w:r w:rsidRPr="006B1739">
        <w:rPr>
          <w:rStyle w:val="StyleUnderline"/>
          <w:sz w:val="12"/>
        </w:rPr>
        <w:t xml:space="preserve"> in the global South, as a group, receive less food, health care and education than men, and they benefit even less from military expenditures. Absence of democracy in global economic institutions So </w:t>
      </w:r>
      <w:proofErr w:type="gramStart"/>
      <w:r w:rsidRPr="006B1739">
        <w:rPr>
          <w:rStyle w:val="StyleUnderline"/>
          <w:sz w:val="12"/>
        </w:rPr>
        <w:t>far</w:t>
      </w:r>
      <w:proofErr w:type="gramEnd"/>
      <w:r w:rsidRPr="006B1739">
        <w:rPr>
          <w:rStyle w:val="StyleUnderline"/>
          <w:sz w:val="12"/>
        </w:rPr>
        <w:t xml:space="preserve"> I have contended that the entry of many Southern countries into the neo-liberal global economic system occurred under considerable duress and was therefore less than fully voluntary. I now wish to argue that </w:t>
      </w:r>
      <w:r w:rsidRPr="00853E61">
        <w:rPr>
          <w:rStyle w:val="StyleUnderline"/>
        </w:rPr>
        <w:t xml:space="preserve">a situation of duress continues, since these countries have </w:t>
      </w:r>
      <w:r w:rsidRPr="00853E61">
        <w:rPr>
          <w:rStyle w:val="StyleUnderline"/>
          <w:b/>
        </w:rPr>
        <w:t>little or no influence</w:t>
      </w:r>
      <w:r w:rsidRPr="00853E61">
        <w:rPr>
          <w:rStyle w:val="StyleUnderline"/>
        </w:rPr>
        <w:t xml:space="preserve"> over the conduct of the global economic system, despite being </w:t>
      </w:r>
      <w:r w:rsidRPr="00853E61">
        <w:rPr>
          <w:rStyle w:val="StyleUnderline"/>
          <w:b/>
        </w:rPr>
        <w:t>bound by its rules</w:t>
      </w:r>
      <w:r w:rsidRPr="006B1739">
        <w:rPr>
          <w:rStyle w:val="StyleUnderline"/>
          <w:sz w:val="12"/>
        </w:rPr>
        <w:t xml:space="preserve">. The political weakness of what was then called the Third World was already evident in the 1980s, when SAPs were imposed on many debtor nations. At that time, the International Monetary Fund and </w:t>
      </w:r>
      <w:proofErr w:type="spellStart"/>
      <w:r w:rsidRPr="006B1739">
        <w:rPr>
          <w:rStyle w:val="StyleUnderline"/>
          <w:sz w:val="12"/>
        </w:rPr>
        <w:t>theWorld</w:t>
      </w:r>
      <w:proofErr w:type="spellEnd"/>
      <w:r w:rsidRPr="006B1739">
        <w:rPr>
          <w:rStyle w:val="StyleUnderline"/>
          <w:sz w:val="12"/>
        </w:rPr>
        <w:t xml:space="preserve"> Bank were the main institutions governing the global economy and their policies were heavily influenced by a small group of wealthy countries. </w:t>
      </w:r>
      <w:r w:rsidRPr="00281FD8">
        <w:rPr>
          <w:rStyle w:val="StyleUnderline"/>
        </w:rPr>
        <w:t xml:space="preserve">At both the World Bank and IMF, the number of votes a country receives is based on how much capital it gives the institution, so </w:t>
      </w:r>
      <w:r w:rsidRPr="00281FD8">
        <w:rPr>
          <w:rStyle w:val="StyleUnderline"/>
          <w:b/>
        </w:rPr>
        <w:t>rich countries have disproportionate voting power.</w:t>
      </w:r>
      <w:r w:rsidRPr="00281FD8">
        <w:rPr>
          <w:rStyle w:val="StyleUnderline"/>
        </w:rPr>
        <w:t>1</w:t>
      </w:r>
      <w:r w:rsidRPr="006B1739">
        <w:rPr>
          <w:rStyle w:val="StyleUnderline"/>
          <w:sz w:val="12"/>
        </w:rPr>
        <w:t xml:space="preserve">8 Although it is intuitively reasonable that lenders should be able to determine the conditions under which they lend their money, we have seen that much of the wealth of world’s rich countries was derived, directly or indirectly, from a long history of conquest and colonial exploitation. Since this wealth was acquired illegitimately, I suggest that those who currently claim ownership of it lack the moral right to control its disposal, much less to use it in ways that worsen the lives of those from whom it was taken. </w:t>
      </w:r>
      <w:r w:rsidRPr="00281FD8">
        <w:rPr>
          <w:rStyle w:val="StyleUnderline"/>
        </w:rPr>
        <w:t xml:space="preserve">The birth of </w:t>
      </w:r>
      <w:proofErr w:type="spellStart"/>
      <w:r w:rsidRPr="00281FD8">
        <w:rPr>
          <w:rStyle w:val="StyleUnderline"/>
        </w:rPr>
        <w:t>theWTO</w:t>
      </w:r>
      <w:proofErr w:type="spellEnd"/>
      <w:r w:rsidRPr="00281FD8">
        <w:rPr>
          <w:rStyle w:val="StyleUnderline"/>
        </w:rPr>
        <w:t xml:space="preserve"> created a supranational organization whose rules</w:t>
      </w:r>
      <w:r w:rsidRPr="006B1739">
        <w:rPr>
          <w:rStyle w:val="StyleUnderline"/>
          <w:sz w:val="12"/>
        </w:rPr>
        <w:t xml:space="preserve">, as we have seen, </w:t>
      </w:r>
      <w:r w:rsidRPr="00281FD8">
        <w:rPr>
          <w:rStyle w:val="StyleUnderline"/>
        </w:rPr>
        <w:t>supersede the national laws of its members on issues of trade</w:t>
      </w:r>
      <w:r w:rsidRPr="006B1739">
        <w:rPr>
          <w:rStyle w:val="StyleUnderline"/>
          <w:sz w:val="12"/>
        </w:rPr>
        <w:t xml:space="preserve">. </w:t>
      </w:r>
      <w:r w:rsidRPr="009D50B9">
        <w:rPr>
          <w:rStyle w:val="StyleUnderline"/>
        </w:rPr>
        <w:t xml:space="preserve">Joining the WTO limits the sovereignty of member nations over an enormous range of issues, since the WTO construes trade </w:t>
      </w:r>
      <w:r w:rsidRPr="009D50B9">
        <w:rPr>
          <w:rStyle w:val="StyleUnderline"/>
          <w:b/>
        </w:rPr>
        <w:t>so broadly as to include many matters of ethics and public policy</w:t>
      </w:r>
      <w:r w:rsidRPr="006B1739">
        <w:rPr>
          <w:rStyle w:val="StyleUnderline"/>
          <w:sz w:val="12"/>
        </w:rPr>
        <w:t xml:space="preserve">. </w:t>
      </w:r>
      <w:r w:rsidRPr="00B61C78">
        <w:rPr>
          <w:rStyle w:val="StyleUnderline"/>
        </w:rPr>
        <w:t>The WTO is formally democratic</w:t>
      </w:r>
      <w:r w:rsidRPr="006B1739">
        <w:rPr>
          <w:rStyle w:val="StyleUnderline"/>
          <w:sz w:val="12"/>
        </w:rPr>
        <w:t xml:space="preserve"> in that each of its 142 member countries has one representative or delegate, who participates in negotiations over trade rules, </w:t>
      </w:r>
      <w:proofErr w:type="gramStart"/>
      <w:r w:rsidRPr="00B61C78">
        <w:rPr>
          <w:rStyle w:val="StyleUnderline"/>
          <w:b/>
        </w:rPr>
        <w:t>but  democracy</w:t>
      </w:r>
      <w:proofErr w:type="gramEnd"/>
      <w:r w:rsidRPr="00B61C78">
        <w:rPr>
          <w:rStyle w:val="StyleUnderline"/>
          <w:b/>
        </w:rPr>
        <w:t xml:space="preserve"> within the WTO is limited in practice in many ways</w:t>
      </w:r>
      <w:r w:rsidRPr="006B1739">
        <w:rPr>
          <w:rStyle w:val="StyleUnderline"/>
          <w:sz w:val="12"/>
        </w:rPr>
        <w:t xml:space="preserve">. </w:t>
      </w:r>
      <w:r w:rsidRPr="00B61C78">
        <w:rPr>
          <w:rStyle w:val="StyleUnderline"/>
        </w:rPr>
        <w:t>Wealthy countries have far more influence</w:t>
      </w:r>
      <w:r w:rsidRPr="006B1739">
        <w:rPr>
          <w:rStyle w:val="StyleUnderline"/>
          <w:sz w:val="12"/>
        </w:rPr>
        <w:t xml:space="preserve"> than poor ones, </w:t>
      </w:r>
      <w:r w:rsidRPr="00B61C78">
        <w:rPr>
          <w:rStyle w:val="StyleUnderline"/>
        </w:rPr>
        <w:t>and numerous meetings are restricted to the G-7 group</w:t>
      </w:r>
      <w:r w:rsidRPr="006B1739">
        <w:rPr>
          <w:rStyle w:val="StyleUnderline"/>
          <w:sz w:val="12"/>
        </w:rPr>
        <w:t xml:space="preserve">, the most powerful member countries, </w:t>
      </w:r>
      <w:r w:rsidRPr="00B61C78">
        <w:rPr>
          <w:rStyle w:val="StyleUnderline"/>
          <w:b/>
        </w:rPr>
        <w:t>excluding the less powerful even when decisions directly affect them</w:t>
      </w:r>
      <w:r w:rsidRPr="006B1739">
        <w:rPr>
          <w:rStyle w:val="StyleUnderline"/>
          <w:sz w:val="12"/>
        </w:rPr>
        <w:t xml:space="preserve">. Moreover, even though sovereign states are the only official members of the WTO, </w:t>
      </w:r>
      <w:r w:rsidRPr="00AC42B7">
        <w:rPr>
          <w:rStyle w:val="StyleUnderline"/>
        </w:rPr>
        <w:t xml:space="preserve">this </w:t>
      </w:r>
      <w:r w:rsidRPr="00AC42B7">
        <w:rPr>
          <w:rStyle w:val="StyleUnderline"/>
          <w:b/>
        </w:rPr>
        <w:t>organization’s dispute resolution system</w:t>
      </w:r>
      <w:r w:rsidRPr="00AC42B7">
        <w:rPr>
          <w:rStyle w:val="StyleUnderline"/>
        </w:rPr>
        <w:t xml:space="preserve"> allows powerful multinational corporations to challenge trade barriers or domestic regulations, sometimes seeking to </w:t>
      </w:r>
      <w:r w:rsidRPr="00AC42B7">
        <w:rPr>
          <w:rStyle w:val="StyleUnderline"/>
          <w:b/>
        </w:rPr>
        <w:t>reverse decisions lost in the political arena at home</w:t>
      </w:r>
      <w:r w:rsidRPr="00AC42B7">
        <w:rPr>
          <w:rStyle w:val="StyleUnderline"/>
          <w:b/>
          <w:sz w:val="12"/>
        </w:rPr>
        <w:t>.</w:t>
      </w:r>
      <w:r w:rsidRPr="006B1739">
        <w:rPr>
          <w:rStyle w:val="StyleUnderline"/>
          <w:sz w:val="12"/>
        </w:rPr>
        <w:t xml:space="preserve"> </w:t>
      </w:r>
      <w:r w:rsidRPr="00AC42B7">
        <w:rPr>
          <w:rStyle w:val="StyleUnderline"/>
          <w:b/>
        </w:rPr>
        <w:t xml:space="preserve">The dispute resolution system of the WTO violates most democratic notions of due process and openness. </w:t>
      </w:r>
      <w:r w:rsidRPr="00AC42B7">
        <w:rPr>
          <w:rStyle w:val="StyleUnderline"/>
        </w:rPr>
        <w:t>Cases are heard before a tribunal of “trade experts</w:t>
      </w:r>
      <w:r w:rsidRPr="006B1739">
        <w:rPr>
          <w:rStyle w:val="StyleUnderline"/>
          <w:sz w:val="12"/>
        </w:rPr>
        <w:t xml:space="preserve">,” generally lawyers, </w:t>
      </w:r>
      <w:r w:rsidRPr="00AC42B7">
        <w:rPr>
          <w:rStyle w:val="StyleUnderline"/>
          <w:b/>
        </w:rPr>
        <w:t xml:space="preserve">who are required to make their ruling with a presumption in favor of free trade, </w:t>
      </w:r>
      <w:r w:rsidRPr="006B1739">
        <w:rPr>
          <w:rStyle w:val="StyleUnderline"/>
          <w:sz w:val="12"/>
        </w:rPr>
        <w:t xml:space="preserve">and the burden is on governments to justify any restrictions on this. </w:t>
      </w:r>
      <w:r w:rsidRPr="00AC42B7">
        <w:rPr>
          <w:rStyle w:val="StyleUnderline"/>
          <w:b/>
        </w:rPr>
        <w:t>The WTO dispute resolute system permits no amicus briefs, no observers, no public record of the deliberations, and no appeals</w:t>
      </w:r>
      <w:r w:rsidRPr="006B1739">
        <w:rPr>
          <w:rStyle w:val="StyleUnderline"/>
          <w:sz w:val="12"/>
        </w:rPr>
        <w:t xml:space="preserve">. </w:t>
      </w:r>
      <w:r w:rsidRPr="00AC42B7">
        <w:rPr>
          <w:rStyle w:val="StyleUnderline"/>
        </w:rPr>
        <w:t xml:space="preserve">The present organization of the global economy undermines democracy by </w:t>
      </w:r>
      <w:r w:rsidRPr="00F37040">
        <w:rPr>
          <w:rStyle w:val="StyleUnderline"/>
          <w:b/>
        </w:rPr>
        <w:t>increasing the political exclusion of the poorest and most marginalized people across the world</w:t>
      </w:r>
      <w:r w:rsidRPr="00AC42B7">
        <w:rPr>
          <w:rStyle w:val="StyleUnderline"/>
        </w:rPr>
        <w:t xml:space="preserve">. </w:t>
      </w:r>
      <w:r w:rsidRPr="00F37040">
        <w:rPr>
          <w:rStyle w:val="StyleUnderline"/>
        </w:rPr>
        <w:t xml:space="preserve">It </w:t>
      </w:r>
      <w:r w:rsidRPr="00F37040">
        <w:rPr>
          <w:rStyle w:val="StyleUnderline"/>
          <w:b/>
        </w:rPr>
        <w:t>especially excludes women</w:t>
      </w:r>
      <w:r w:rsidRPr="006B1739">
        <w:rPr>
          <w:rStyle w:val="StyleUnderline"/>
          <w:sz w:val="12"/>
        </w:rPr>
        <w:t xml:space="preserve">, </w:t>
      </w:r>
      <w:r w:rsidRPr="00F37040">
        <w:rPr>
          <w:rStyle w:val="StyleUnderline"/>
        </w:rPr>
        <w:t>who are among the poorest and most marginalized</w:t>
      </w:r>
      <w:r w:rsidRPr="006B1739">
        <w:rPr>
          <w:rStyle w:val="StyleUnderline"/>
          <w:sz w:val="12"/>
        </w:rPr>
        <w:t xml:space="preserve"> of all. Even though the proportion of women representatives recently has increased in most national legislatures, except those of Eastern Europe, the significance of this gain is diminished when the authority of national legislatures is reduced. </w:t>
      </w:r>
      <w:r w:rsidRPr="00F37040">
        <w:rPr>
          <w:rStyle w:val="StyleUnderline"/>
        </w:rPr>
        <w:t xml:space="preserve">The virtual absence of women from the decision-making processes of such bodies as </w:t>
      </w:r>
      <w:proofErr w:type="spellStart"/>
      <w:r w:rsidRPr="00F37040">
        <w:rPr>
          <w:rStyle w:val="StyleUnderline"/>
        </w:rPr>
        <w:t>theWorld</w:t>
      </w:r>
      <w:proofErr w:type="spellEnd"/>
      <w:r w:rsidRPr="00F37040">
        <w:rPr>
          <w:rStyle w:val="StyleUnderline"/>
        </w:rPr>
        <w:t xml:space="preserve"> Bank, the International Monetary Fund, and the World Trade Organization reflects the very limited influence exercised by women at all levels of global politics</w:t>
      </w:r>
      <w:r w:rsidRPr="006B1739">
        <w:rPr>
          <w:rStyle w:val="StyleUnderline"/>
          <w:sz w:val="12"/>
        </w:rPr>
        <w:t>. (433-6)</w:t>
      </w:r>
    </w:p>
    <w:p w14:paraId="0C3CF775" w14:textId="77777777" w:rsidR="00276F17" w:rsidRDefault="00276F17" w:rsidP="00276F17">
      <w:pPr>
        <w:pStyle w:val="Heading4"/>
        <w:rPr>
          <w:rStyle w:val="StyleUnderline"/>
          <w:b w:val="0"/>
        </w:rPr>
      </w:pPr>
      <w:r>
        <w:rPr>
          <w:rStyle w:val="StyleUnderline"/>
        </w:rPr>
        <w:t xml:space="preserve">Free trade isn't a level playing field- its structurally biased against developing countries and produces a cycle of poverty </w:t>
      </w:r>
    </w:p>
    <w:p w14:paraId="19EDF782" w14:textId="77777777" w:rsidR="00276F17" w:rsidRDefault="00276F17" w:rsidP="00276F17">
      <w:pPr>
        <w:rPr>
          <w:rStyle w:val="StyleUnderline"/>
          <w:b/>
        </w:rPr>
      </w:pPr>
      <w:r>
        <w:rPr>
          <w:rStyle w:val="StyleUnderline"/>
          <w:b/>
        </w:rPr>
        <w:t xml:space="preserve">Jaggar, PhD, 02 </w:t>
      </w:r>
    </w:p>
    <w:p w14:paraId="593CEBF3" w14:textId="77777777" w:rsidR="00276F17" w:rsidRPr="006B1739" w:rsidRDefault="00276F17" w:rsidP="00276F17">
      <w:pPr>
        <w:rPr>
          <w:rStyle w:val="StyleUnderline"/>
          <w:sz w:val="12"/>
        </w:rPr>
      </w:pPr>
      <w:r w:rsidRPr="006B1739">
        <w:rPr>
          <w:rStyle w:val="StyleUnderline"/>
          <w:sz w:val="12"/>
        </w:rPr>
        <w:t xml:space="preserve">(Alison M, Vulnerable </w:t>
      </w:r>
      <w:r w:rsidRPr="006B1739">
        <w:rPr>
          <w:rStyle w:val="StyleUnderline"/>
          <w:i/>
          <w:sz w:val="12"/>
        </w:rPr>
        <w:t>Women and Neo-Liberal Globalization: Debt Burdens Undermine Women's Health in the Global South</w:t>
      </w:r>
      <w:r w:rsidRPr="006B1739">
        <w:rPr>
          <w:rStyle w:val="StyleUnderline"/>
          <w:sz w:val="12"/>
        </w:rPr>
        <w:t xml:space="preserve">, Theoretical Medicine 23, 425-40) </w:t>
      </w:r>
    </w:p>
    <w:p w14:paraId="1134AC30" w14:textId="77777777" w:rsidR="00276F17" w:rsidRDefault="00276F17" w:rsidP="00276F17">
      <w:pPr>
        <w:rPr>
          <w:rStyle w:val="StyleUnderline"/>
          <w:sz w:val="12"/>
        </w:rPr>
      </w:pPr>
      <w:r w:rsidRPr="006F6300">
        <w:rPr>
          <w:rStyle w:val="StyleUnderline"/>
        </w:rPr>
        <w:t>When neo-liberal globalization has been so harmful</w:t>
      </w:r>
      <w:r w:rsidRPr="006B1739">
        <w:rPr>
          <w:rStyle w:val="StyleUnderline"/>
          <w:sz w:val="12"/>
        </w:rPr>
        <w:t xml:space="preserve"> to the health of many people in the global South, </w:t>
      </w:r>
      <w:r w:rsidRPr="006F6300">
        <w:rPr>
          <w:rStyle w:val="StyleUnderline"/>
        </w:rPr>
        <w:t>it is natural to wonder why they continue to participate in this system</w:t>
      </w:r>
      <w:r w:rsidRPr="006B1739">
        <w:rPr>
          <w:rStyle w:val="StyleUnderline"/>
          <w:sz w:val="12"/>
        </w:rPr>
        <w:t xml:space="preserve">. Much of the answer lies in the past. </w:t>
      </w:r>
      <w:r w:rsidRPr="00D628E8">
        <w:rPr>
          <w:rStyle w:val="StyleUnderline"/>
        </w:rPr>
        <w:t>Neo-liberal policies were introduced</w:t>
      </w:r>
      <w:r w:rsidRPr="006B1739">
        <w:rPr>
          <w:rStyle w:val="StyleUnderline"/>
          <w:sz w:val="12"/>
        </w:rPr>
        <w:t xml:space="preserve"> in many Southern countries in the 1980s </w:t>
      </w:r>
      <w:r w:rsidRPr="00D628E8">
        <w:rPr>
          <w:rStyle w:val="StyleUnderline"/>
        </w:rPr>
        <w:t>as conditions of borrowing money</w:t>
      </w:r>
      <w:r w:rsidRPr="006B1739">
        <w:rPr>
          <w:rStyle w:val="StyleUnderline"/>
          <w:sz w:val="12"/>
        </w:rPr>
        <w:t xml:space="preserve"> from international lending institutions or of rescheduling existing debts. Many developing countries engaged in massive borrowing in the 1970s, when interest rates were low but, when interest rates rose sharply at the end of that decade, most debtor countries had difficulty paying the interest on their loans. In the early 1980s a world debt crisis resulted, threatening the failure of major US banks and perhaps a collapse of the world economic system. </w:t>
      </w:r>
      <w:proofErr w:type="gramStart"/>
      <w:r w:rsidRPr="006B1739">
        <w:rPr>
          <w:rStyle w:val="StyleUnderline"/>
          <w:sz w:val="12"/>
        </w:rPr>
        <w:t>In order to</w:t>
      </w:r>
      <w:proofErr w:type="gramEnd"/>
      <w:r w:rsidRPr="006B1739">
        <w:rPr>
          <w:rStyle w:val="StyleUnderline"/>
          <w:sz w:val="12"/>
        </w:rPr>
        <w:t xml:space="preserve"> forestall default by large debtors such as Mexico, international lending institutions such as the International Monetary Fund and the World Bank rescheduled many debts. At the same time, they imposed new loan conditions mandating so-called policies of structural adjustment or SAPs. </w:t>
      </w:r>
      <w:r w:rsidRPr="00D628E8">
        <w:rPr>
          <w:rStyle w:val="StyleUnderline"/>
        </w:rPr>
        <w:t xml:space="preserve">These neoliberal economic policies “adjust” the “structures” of local economies </w:t>
      </w:r>
      <w:proofErr w:type="gramStart"/>
      <w:r w:rsidRPr="00D628E8">
        <w:rPr>
          <w:rStyle w:val="StyleUnderline"/>
        </w:rPr>
        <w:t>so  that</w:t>
      </w:r>
      <w:proofErr w:type="gramEnd"/>
      <w:r w:rsidRPr="00D628E8">
        <w:rPr>
          <w:rStyle w:val="StyleUnderline"/>
        </w:rPr>
        <w:t xml:space="preserve"> they can be integrated into the global economic system</w:t>
      </w:r>
      <w:r w:rsidRPr="006B1739">
        <w:rPr>
          <w:rStyle w:val="StyleUnderline"/>
          <w:sz w:val="12"/>
        </w:rPr>
        <w:t xml:space="preserve">, thus enabling them to gain the foreign currency necessary for servicing external debts. SAPS thus are designed to orient local economies away from production intended to satisfy the needs of local people and towards producing goods for export.15 </w:t>
      </w:r>
      <w:r w:rsidRPr="00D628E8">
        <w:rPr>
          <w:rStyle w:val="StyleUnderline"/>
        </w:rPr>
        <w:t xml:space="preserve">Any local economy that is integrated into the global economy becomes </w:t>
      </w:r>
      <w:r w:rsidRPr="00D628E8">
        <w:rPr>
          <w:rStyle w:val="StyleUnderline"/>
          <w:b/>
        </w:rPr>
        <w:t>vulnerable to the vicissitudes of world trade</w:t>
      </w:r>
      <w:r w:rsidRPr="006B1739">
        <w:rPr>
          <w:rStyle w:val="StyleUnderline"/>
          <w:sz w:val="12"/>
        </w:rPr>
        <w:t xml:space="preserve">. For example, SAPs </w:t>
      </w:r>
      <w:r w:rsidRPr="00D628E8">
        <w:rPr>
          <w:rStyle w:val="StyleUnderline"/>
        </w:rPr>
        <w:t>encouragement of cash crop agriculture</w:t>
      </w:r>
      <w:r w:rsidRPr="006B1739">
        <w:rPr>
          <w:rStyle w:val="StyleUnderline"/>
          <w:sz w:val="12"/>
        </w:rPr>
        <w:t xml:space="preserve">, has </w:t>
      </w:r>
      <w:r w:rsidRPr="00D628E8">
        <w:rPr>
          <w:rStyle w:val="StyleUnderline"/>
        </w:rPr>
        <w:t>forced many countries in the global South to become permanently dependent on Northern machines and fertilizers</w:t>
      </w:r>
      <w:r w:rsidRPr="006B1739">
        <w:rPr>
          <w:rStyle w:val="StyleUnderline"/>
          <w:sz w:val="12"/>
        </w:rPr>
        <w:t xml:space="preserve">, as well as on world prices for their crops. </w:t>
      </w:r>
      <w:r w:rsidRPr="00A44853">
        <w:rPr>
          <w:rStyle w:val="StyleUnderline"/>
        </w:rPr>
        <w:t xml:space="preserve">Thus, SAPs have created guaranteed markets for Northern manufactured products, technologies and consumer goods and simultaneously have </w:t>
      </w:r>
      <w:r w:rsidRPr="00A44853">
        <w:rPr>
          <w:rStyle w:val="StyleUnderline"/>
          <w:b/>
        </w:rPr>
        <w:t>ensured a “captive” supply of cheap exploitable labor</w:t>
      </w:r>
      <w:r w:rsidRPr="00A44853">
        <w:rPr>
          <w:rStyle w:val="StyleUnderline"/>
        </w:rPr>
        <w:t>,</w:t>
      </w:r>
      <w:r w:rsidRPr="006B1739">
        <w:rPr>
          <w:rStyle w:val="StyleUnderline"/>
          <w:sz w:val="12"/>
        </w:rPr>
        <w:t xml:space="preserve"> cheap raw materials and agricultural products. In a world where the terms of trade for raw materials and agricultural products have historically tended to worsen (with a few conspicuous exceptions, such as oil), </w:t>
      </w:r>
      <w:r w:rsidRPr="00A44853">
        <w:rPr>
          <w:rStyle w:val="StyleUnderline"/>
          <w:b/>
        </w:rPr>
        <w:t>such interdependence has inevitably made the North richer and the South poorer</w:t>
      </w:r>
      <w:r w:rsidRPr="006B1739">
        <w:rPr>
          <w:rStyle w:val="StyleUnderline"/>
          <w:sz w:val="12"/>
        </w:rPr>
        <w:t xml:space="preserve">. Although SAPs were promoted as necessary to economic development in the global South, they have harmed rather than helped development in many debtor nations. The </w:t>
      </w:r>
      <w:r w:rsidRPr="00A44853">
        <w:rPr>
          <w:rStyle w:val="StyleUnderline"/>
        </w:rPr>
        <w:t>growth rates of most debtor countries have been significantly reduced, living standards</w:t>
      </w:r>
      <w:r w:rsidRPr="006B1739">
        <w:rPr>
          <w:rStyle w:val="StyleUnderline"/>
          <w:sz w:val="12"/>
        </w:rPr>
        <w:t xml:space="preserve"> in many have </w:t>
      </w:r>
      <w:r w:rsidRPr="00A44853">
        <w:rPr>
          <w:rStyle w:val="StyleUnderline"/>
        </w:rPr>
        <w:t>deteriorated,</w:t>
      </w:r>
      <w:r w:rsidRPr="006B1739">
        <w:rPr>
          <w:rStyle w:val="StyleUnderline"/>
          <w:sz w:val="12"/>
        </w:rPr>
        <w:t xml:space="preserve"> and </w:t>
      </w:r>
      <w:r w:rsidRPr="00A44853">
        <w:rPr>
          <w:rStyle w:val="StyleUnderline"/>
        </w:rPr>
        <w:t xml:space="preserve">some have become trapped in a vicious cycle of stagnation and decline. </w:t>
      </w:r>
      <w:r w:rsidRPr="006B1739">
        <w:rPr>
          <w:rStyle w:val="StyleUnderline"/>
          <w:sz w:val="12"/>
        </w:rPr>
        <w:t xml:space="preserve">Some of the </w:t>
      </w:r>
      <w:r w:rsidRPr="00A44853">
        <w:rPr>
          <w:rStyle w:val="StyleUnderline"/>
        </w:rPr>
        <w:t xml:space="preserve">countries that are </w:t>
      </w:r>
      <w:r w:rsidRPr="00A44853">
        <w:rPr>
          <w:rStyle w:val="StyleUnderline"/>
          <w:b/>
        </w:rPr>
        <w:t>worst off are the most integrated</w:t>
      </w:r>
      <w:r w:rsidRPr="00A44853">
        <w:rPr>
          <w:rStyle w:val="StyleUnderline"/>
        </w:rPr>
        <w:t xml:space="preserve"> into the global economy</w:t>
      </w:r>
      <w:r w:rsidRPr="006B1739">
        <w:rPr>
          <w:rStyle w:val="StyleUnderline"/>
          <w:sz w:val="12"/>
        </w:rPr>
        <w:t xml:space="preserve">; for instance, exports account for close to 30 percent of the GDP of impoverished sub-Saharan Africa, compared to less than 20 percent for industrialized nations. Many Southern countries are now in a state of economic collapse and their debt burden has multiplied many times over. By 1997, the total debt stock owed by the developing world to the developed world was $217 TRILLION, up from $1.4 trillion in 1990. Although SAPs have been counterproductive from the point of the view of the global South, they have been highly successful from the point of the view of the global North. This is because they have ensured that an increasing proportion of the debtor countries’ resources have gone to paying off foreign debts. Even by the mid-1980s, the Third World was paying out annually about three times as much in debt repayments as it received in aid from all developed-country governments and international aid agencies combined. Ten years later, the developing countries are paying the rich nations $717 million per day in debt service; $12 billion annually flows north out of Africa. </w:t>
      </w:r>
      <w:r w:rsidRPr="00872382">
        <w:rPr>
          <w:rStyle w:val="StyleUnderline"/>
        </w:rPr>
        <w:t>The need to service their debts provides much of the explanation why many countries in the global South have joined the WTO</w:t>
      </w:r>
      <w:r w:rsidRPr="006B1739">
        <w:rPr>
          <w:rStyle w:val="StyleUnderline"/>
          <w:sz w:val="12"/>
        </w:rPr>
        <w:t xml:space="preserve">, </w:t>
      </w:r>
      <w:proofErr w:type="gramStart"/>
      <w:r w:rsidRPr="00872382">
        <w:rPr>
          <w:rStyle w:val="StyleUnderline"/>
          <w:b/>
        </w:rPr>
        <w:t>despite  the</w:t>
      </w:r>
      <w:proofErr w:type="gramEnd"/>
      <w:r w:rsidRPr="00872382">
        <w:rPr>
          <w:rStyle w:val="StyleUnderline"/>
          <w:b/>
        </w:rPr>
        <w:t xml:space="preserve"> fact that the neo-liberal rules of this organization tend to favor the interests of Northern countries and corporations over those of poor people and countries</w:t>
      </w:r>
      <w:r w:rsidRPr="006B1739">
        <w:rPr>
          <w:rStyle w:val="StyleUnderline"/>
          <w:sz w:val="12"/>
        </w:rPr>
        <w:t xml:space="preserve">. Deeply indebted nations, which need foreign exchange to service their debt, cannot afford to be left out of the global trading system. Thus, </w:t>
      </w:r>
      <w:r w:rsidRPr="00872382">
        <w:rPr>
          <w:rStyle w:val="StyleUnderline"/>
        </w:rPr>
        <w:t>the existence of longstanding debt is one of the chief mechanisms maintaining global neo-liberalism. It binds Southern debtors and Northern creditors together in a system advantageous primarily to the privileged classes of the global North.</w:t>
      </w:r>
      <w:r w:rsidRPr="006B1739">
        <w:rPr>
          <w:rStyle w:val="StyleUnderline"/>
          <w:sz w:val="12"/>
        </w:rPr>
        <w:t xml:space="preserve"> Because this system is harmful to most women’s health, Southern debt should be an important concern for both medical ethics and feminist ethics. I wish to conclude by suggesting that many supposed Southern debt obligations are not morally binding because they were not legitimately undertaken. (431-33)</w:t>
      </w:r>
    </w:p>
    <w:p w14:paraId="6C5EB1F1" w14:textId="4D824605" w:rsidR="00276F17" w:rsidRDefault="00276F17" w:rsidP="00276F17">
      <w:pPr>
        <w:pStyle w:val="Heading3"/>
      </w:pPr>
      <w:r>
        <w:t>1NC---L</w:t>
      </w:r>
      <w:r w:rsidR="00DD21A8">
        <w:t>+A</w:t>
      </w:r>
      <w:r>
        <w:t>---China/Competitiveness</w:t>
      </w:r>
    </w:p>
    <w:p w14:paraId="2F5E27C1" w14:textId="77777777" w:rsidR="00276F17" w:rsidRPr="008D7D09" w:rsidRDefault="00276F17" w:rsidP="00276F17">
      <w:pPr>
        <w:pStyle w:val="Heading4"/>
        <w:rPr>
          <w:rStyle w:val="StyleUnderline"/>
          <w:rFonts w:cs="Calibri"/>
          <w:sz w:val="26"/>
          <w:szCs w:val="26"/>
          <w:u w:val="none"/>
        </w:rPr>
      </w:pPr>
      <w:r w:rsidRPr="008D7D09">
        <w:rPr>
          <w:rStyle w:val="StyleUnderline"/>
          <w:rFonts w:cs="Calibri"/>
          <w:sz w:val="26"/>
          <w:szCs w:val="26"/>
          <w:u w:val="none"/>
        </w:rPr>
        <w:t>China is not a threat to liberal international order. The country has been a leader in the growth of international women’s rights frameworks, showing crucial support for feminist goals which the U.S. lacks.</w:t>
      </w:r>
    </w:p>
    <w:p w14:paraId="4A27D561" w14:textId="77777777" w:rsidR="00276F17" w:rsidRDefault="00276F17" w:rsidP="00276F17">
      <w:pPr>
        <w:pStyle w:val="NormalWeb"/>
        <w:textAlignment w:val="baseline"/>
        <w:rPr>
          <w:rStyle w:val="Style13ptBold"/>
          <w:rFonts w:ascii="Calibri" w:hAnsi="Calibri" w:cs="Calibri"/>
        </w:rPr>
      </w:pPr>
      <w:r w:rsidRPr="008D5B0A">
        <w:rPr>
          <w:rStyle w:val="Style13ptBold"/>
          <w:rFonts w:ascii="Calibri" w:hAnsi="Calibri" w:cs="Calibri"/>
        </w:rPr>
        <w:t>C</w:t>
      </w:r>
      <w:r>
        <w:rPr>
          <w:rStyle w:val="Style13ptBold"/>
          <w:rFonts w:ascii="Calibri" w:hAnsi="Calibri" w:cs="Calibri"/>
        </w:rPr>
        <w:t>ai, ‘21</w:t>
      </w:r>
    </w:p>
    <w:p w14:paraId="7531C1E7" w14:textId="77777777" w:rsidR="00276F17" w:rsidRPr="00EB0B35" w:rsidRDefault="00276F17" w:rsidP="00276F17">
      <w:pPr>
        <w:pStyle w:val="NormalWeb"/>
        <w:textAlignment w:val="baseline"/>
        <w:rPr>
          <w:rStyle w:val="Style13ptBold"/>
          <w:rFonts w:asciiTheme="minorHAnsi" w:hAnsiTheme="minorHAnsi" w:cstheme="minorHAnsi"/>
          <w:b w:val="0"/>
          <w:bCs w:val="0"/>
          <w:sz w:val="22"/>
          <w:szCs w:val="22"/>
        </w:rPr>
      </w:pPr>
      <w:r w:rsidRPr="00EB0B35">
        <w:rPr>
          <w:rStyle w:val="Style13ptBold"/>
          <w:rFonts w:asciiTheme="minorHAnsi" w:hAnsiTheme="minorHAnsi" w:cstheme="minorHAnsi"/>
          <w:b w:val="0"/>
          <w:bCs w:val="0"/>
          <w:sz w:val="22"/>
          <w:szCs w:val="22"/>
        </w:rPr>
        <w:t xml:space="preserve">(Yiping Cai is a PhD student at the University of California, Irvine. She has received a </w:t>
      </w:r>
      <w:proofErr w:type="gramStart"/>
      <w:r w:rsidRPr="00EB0B35">
        <w:rPr>
          <w:rStyle w:val="Style13ptBold"/>
          <w:rFonts w:asciiTheme="minorHAnsi" w:hAnsiTheme="minorHAnsi" w:cstheme="minorHAnsi"/>
          <w:b w:val="0"/>
          <w:bCs w:val="0"/>
          <w:sz w:val="22"/>
          <w:szCs w:val="22"/>
        </w:rPr>
        <w:t>master’s in Human</w:t>
      </w:r>
      <w:proofErr w:type="gramEnd"/>
      <w:r w:rsidRPr="00EB0B35">
        <w:rPr>
          <w:rStyle w:val="Style13ptBold"/>
          <w:rFonts w:asciiTheme="minorHAnsi" w:hAnsiTheme="minorHAnsi" w:cstheme="minorHAnsi"/>
          <w:b w:val="0"/>
          <w:bCs w:val="0"/>
          <w:sz w:val="22"/>
          <w:szCs w:val="22"/>
        </w:rPr>
        <w:t xml:space="preserve"> Rights Law from Peking University. She is a feminist activist and journalist. Summer 2021, </w:t>
      </w:r>
      <w:r w:rsidRPr="00EB0B35">
        <w:rPr>
          <w:rStyle w:val="Style13ptBold"/>
          <w:rFonts w:asciiTheme="minorHAnsi" w:hAnsiTheme="minorHAnsi" w:cstheme="minorHAnsi"/>
          <w:b w:val="0"/>
          <w:bCs w:val="0"/>
          <w:i/>
          <w:iCs/>
          <w:sz w:val="22"/>
          <w:szCs w:val="22"/>
        </w:rPr>
        <w:t>What Do Gender Equality and Women's Rights Have to Do with China's Global Engagement?</w:t>
      </w:r>
      <w:r w:rsidRPr="00EB0B35">
        <w:rPr>
          <w:rStyle w:val="Style13ptBold"/>
          <w:rFonts w:asciiTheme="minorHAnsi" w:hAnsiTheme="minorHAnsi" w:cstheme="minorHAnsi"/>
          <w:b w:val="0"/>
          <w:bCs w:val="0"/>
          <w:sz w:val="22"/>
          <w:szCs w:val="22"/>
        </w:rPr>
        <w:t xml:space="preserve"> Feminist Studies, Vol. 47, Issue 2, from Feminist Studies, Inc. </w:t>
      </w:r>
      <w:hyperlink r:id="rId31" w:history="1">
        <w:r w:rsidRPr="00EB0B35">
          <w:rPr>
            <w:rStyle w:val="Hyperlink"/>
            <w:rFonts w:asciiTheme="minorHAnsi" w:hAnsiTheme="minorHAnsi" w:cstheme="minorHAnsi"/>
            <w:b/>
            <w:bCs/>
            <w:sz w:val="22"/>
            <w:szCs w:val="22"/>
          </w:rPr>
          <w:t>https://go-gale-com.proxy.lib.umich.edu/ps/i.do?p=LITF&amp;u=umuser&amp;id=GALE%7CA685929181&amp;v=2.1&amp;it=r&amp;sid=primo&amp;aty=ip</w:t>
        </w:r>
      </w:hyperlink>
      <w:r w:rsidRPr="00EB0B35">
        <w:rPr>
          <w:rStyle w:val="Style13ptBold"/>
          <w:rFonts w:asciiTheme="minorHAnsi" w:hAnsiTheme="minorHAnsi" w:cstheme="minorHAnsi"/>
          <w:b w:val="0"/>
          <w:bCs w:val="0"/>
          <w:sz w:val="22"/>
          <w:szCs w:val="22"/>
        </w:rPr>
        <w:t xml:space="preserve"> //CPSW- GHS-LHM)</w:t>
      </w:r>
    </w:p>
    <w:p w14:paraId="10E8A8B1" w14:textId="77777777" w:rsidR="00276F17" w:rsidRDefault="00276F17" w:rsidP="00276F17">
      <w:pPr>
        <w:pStyle w:val="NormalWeb"/>
        <w:textAlignment w:val="baseline"/>
        <w:rPr>
          <w:rFonts w:ascii="Calibri" w:hAnsi="Calibri" w:cs="Calibri"/>
          <w:color w:val="000000"/>
          <w:sz w:val="12"/>
        </w:rPr>
      </w:pPr>
      <w:r w:rsidRPr="005574DE">
        <w:rPr>
          <w:rStyle w:val="StyleUnderline"/>
          <w:rFonts w:ascii="Calibri" w:hAnsi="Calibri" w:cs="Calibri"/>
          <w:highlight w:val="green"/>
        </w:rPr>
        <w:t>With C</w:t>
      </w:r>
      <w:r w:rsidRPr="009A6F47">
        <w:rPr>
          <w:rStyle w:val="StyleUnderline"/>
          <w:rFonts w:ascii="Calibri" w:hAnsi="Calibri" w:cs="Calibri"/>
          <w:highlight w:val="green"/>
        </w:rPr>
        <w:t>hina's growing influence</w:t>
      </w:r>
      <w:r w:rsidRPr="00A164C2">
        <w:rPr>
          <w:rStyle w:val="StyleUnderline"/>
          <w:rFonts w:ascii="Calibri" w:hAnsi="Calibri" w:cs="Calibri"/>
        </w:rPr>
        <w:t xml:space="preserve"> in the world, </w:t>
      </w:r>
      <w:r w:rsidRPr="005574DE">
        <w:rPr>
          <w:rStyle w:val="Emphasis"/>
          <w:highlight w:val="green"/>
        </w:rPr>
        <w:t xml:space="preserve">there is increasing </w:t>
      </w:r>
      <w:r w:rsidRPr="0090162F">
        <w:rPr>
          <w:rStyle w:val="Emphasis"/>
          <w:highlight w:val="green"/>
        </w:rPr>
        <w:t>criticism</w:t>
      </w:r>
      <w:r w:rsidRPr="00A164C2">
        <w:rPr>
          <w:rStyle w:val="Emphasis"/>
        </w:rPr>
        <w:t xml:space="preserve"> and skepticism</w:t>
      </w:r>
      <w:r w:rsidRPr="00A164C2">
        <w:rPr>
          <w:rStyle w:val="StyleUnderline"/>
          <w:rFonts w:ascii="Calibri" w:hAnsi="Calibri" w:cs="Calibri"/>
        </w:rPr>
        <w:t xml:space="preserve"> </w:t>
      </w:r>
      <w:proofErr w:type="gramStart"/>
      <w:r w:rsidRPr="00A164C2">
        <w:rPr>
          <w:rStyle w:val="StyleUnderline"/>
          <w:rFonts w:ascii="Calibri" w:hAnsi="Calibri" w:cs="Calibri"/>
        </w:rPr>
        <w:t>with regard to</w:t>
      </w:r>
      <w:proofErr w:type="gramEnd"/>
      <w:r w:rsidRPr="00A164C2">
        <w:rPr>
          <w:rStyle w:val="StyleUnderline"/>
          <w:rFonts w:ascii="Calibri" w:hAnsi="Calibri" w:cs="Calibri"/>
        </w:rPr>
        <w:t xml:space="preserve"> Chinese overseas investment and initiatives within the public opinion of recipient countries, </w:t>
      </w:r>
      <w:r w:rsidRPr="0090162F">
        <w:rPr>
          <w:rStyle w:val="Emphasis"/>
        </w:rPr>
        <w:t xml:space="preserve">leading to charges </w:t>
      </w:r>
      <w:r w:rsidRPr="009A6F47">
        <w:rPr>
          <w:rStyle w:val="Emphasis"/>
          <w:highlight w:val="green"/>
        </w:rPr>
        <w:t>such as the "China Threat"</w:t>
      </w:r>
      <w:r w:rsidRPr="00A164C2">
        <w:rPr>
          <w:rStyle w:val="Emphasis"/>
        </w:rPr>
        <w:t xml:space="preserve"> </w:t>
      </w:r>
      <w:r w:rsidRPr="0061088D">
        <w:rPr>
          <w:rFonts w:ascii="Calibri" w:hAnsi="Calibri" w:cs="Calibri"/>
          <w:color w:val="000000"/>
          <w:sz w:val="12"/>
        </w:rPr>
        <w:t xml:space="preserve">and "neocolonialism." (9) In response, China is revamping its global engagement strategies to </w:t>
      </w:r>
      <w:r w:rsidRPr="009A6F47">
        <w:rPr>
          <w:rStyle w:val="StyleUnderline"/>
          <w:rFonts w:ascii="Calibri" w:hAnsi="Calibri" w:cs="Calibri"/>
          <w:highlight w:val="green"/>
        </w:rPr>
        <w:t>counter</w:t>
      </w:r>
      <w:r w:rsidRPr="0090162F">
        <w:rPr>
          <w:rStyle w:val="StyleUnderline"/>
          <w:rFonts w:ascii="Calibri" w:hAnsi="Calibri" w:cs="Calibri"/>
        </w:rPr>
        <w:t xml:space="preserve"> these </w:t>
      </w:r>
      <w:r w:rsidRPr="009A6F47">
        <w:rPr>
          <w:rStyle w:val="StyleUnderline"/>
          <w:rFonts w:ascii="Calibri" w:hAnsi="Calibri" w:cs="Calibri"/>
          <w:highlight w:val="green"/>
        </w:rPr>
        <w:t>narrativ</w:t>
      </w:r>
      <w:r w:rsidRPr="005574DE">
        <w:rPr>
          <w:rStyle w:val="StyleUnderline"/>
          <w:rFonts w:ascii="Calibri" w:hAnsi="Calibri" w:cs="Calibri"/>
          <w:highlight w:val="green"/>
        </w:rPr>
        <w:t>es</w:t>
      </w:r>
      <w:r w:rsidRPr="00A164C2">
        <w:rPr>
          <w:rStyle w:val="StyleUnderline"/>
          <w:rFonts w:ascii="Calibri" w:hAnsi="Calibri" w:cs="Calibri"/>
        </w:rPr>
        <w:t xml:space="preserve"> as well as to strengthen the mutual benefits and </w:t>
      </w:r>
      <w:r w:rsidRPr="005574DE">
        <w:rPr>
          <w:rStyle w:val="StyleUnderline"/>
          <w:rFonts w:ascii="Calibri" w:hAnsi="Calibri" w:cs="Calibri"/>
          <w:highlight w:val="green"/>
        </w:rPr>
        <w:t xml:space="preserve">mitigate </w:t>
      </w:r>
      <w:r w:rsidRPr="005574DE">
        <w:rPr>
          <w:rStyle w:val="StyleUnderline"/>
          <w:rFonts w:ascii="Calibri" w:hAnsi="Calibri" w:cs="Calibri"/>
        </w:rPr>
        <w:t xml:space="preserve">the </w:t>
      </w:r>
      <w:r w:rsidRPr="005574DE">
        <w:rPr>
          <w:rStyle w:val="StyleUnderline"/>
          <w:rFonts w:ascii="Calibri" w:hAnsi="Calibri" w:cs="Calibri"/>
          <w:highlight w:val="green"/>
        </w:rPr>
        <w:t xml:space="preserve">negative </w:t>
      </w:r>
      <w:r w:rsidRPr="005574DE">
        <w:rPr>
          <w:rStyle w:val="StyleUnderline"/>
          <w:rFonts w:ascii="Calibri" w:hAnsi="Calibri" w:cs="Calibri"/>
        </w:rPr>
        <w:t xml:space="preserve">impact of its </w:t>
      </w:r>
      <w:r w:rsidRPr="005574DE">
        <w:rPr>
          <w:rStyle w:val="StyleUnderline"/>
          <w:rFonts w:ascii="Calibri" w:hAnsi="Calibri" w:cs="Calibri"/>
          <w:highlight w:val="green"/>
        </w:rPr>
        <w:t>relations with other countries</w:t>
      </w:r>
      <w:r w:rsidRPr="00A164C2">
        <w:rPr>
          <w:rStyle w:val="StyleUnderline"/>
          <w:rFonts w:ascii="Calibri" w:hAnsi="Calibri" w:cs="Calibri"/>
        </w:rPr>
        <w:t xml:space="preserve">. </w:t>
      </w:r>
      <w:r w:rsidRPr="005574DE">
        <w:rPr>
          <w:rStyle w:val="StyleUnderline"/>
          <w:rFonts w:ascii="Calibri" w:hAnsi="Calibri" w:cs="Calibri"/>
          <w:highlight w:val="green"/>
        </w:rPr>
        <w:t>Telling "good Chinese stories"</w:t>
      </w:r>
      <w:r w:rsidRPr="0061088D">
        <w:rPr>
          <w:rFonts w:ascii="Calibri" w:hAnsi="Calibri" w:cs="Calibri"/>
          <w:color w:val="000000"/>
          <w:sz w:val="12"/>
        </w:rPr>
        <w:t xml:space="preserve"> and sharing Chinese development experiences are just two examples of these efforts. Stories about women and girls' development in China are among those that China is willing and able to share. (10) </w:t>
      </w:r>
      <w:r w:rsidRPr="00A164C2">
        <w:rPr>
          <w:rStyle w:val="StyleUnderline"/>
          <w:rFonts w:ascii="Calibri" w:hAnsi="Calibri" w:cs="Calibri"/>
        </w:rPr>
        <w:t>One example is the story of Li Ziqi</w:t>
      </w:r>
      <w:r w:rsidRPr="0061088D">
        <w:rPr>
          <w:rFonts w:ascii="Calibri" w:hAnsi="Calibri" w:cs="Calibri"/>
          <w:color w:val="000000"/>
          <w:sz w:val="12"/>
        </w:rPr>
        <w:t xml:space="preserve"> [phrase omitted] </w:t>
      </w:r>
      <w:r w:rsidRPr="00A164C2">
        <w:rPr>
          <w:rStyle w:val="StyleUnderline"/>
          <w:rFonts w:ascii="Calibri" w:hAnsi="Calibri" w:cs="Calibri"/>
        </w:rPr>
        <w:t xml:space="preserve">a thirty-one-year-old woman from Sichuan province whose YouTube channel celebrating rural life and Chinese culinary arts has acquired 14.1 million followers by 2021. </w:t>
      </w:r>
      <w:r w:rsidRPr="0061088D">
        <w:rPr>
          <w:rFonts w:ascii="Calibri" w:hAnsi="Calibri" w:cs="Calibri"/>
          <w:sz w:val="12"/>
        </w:rPr>
        <w:t>One commentator on the state-owned China Central Television channel said about her</w:t>
      </w:r>
      <w:r w:rsidRPr="00A164C2">
        <w:rPr>
          <w:rStyle w:val="StyleUnderline"/>
          <w:rFonts w:ascii="Calibri" w:hAnsi="Calibri" w:cs="Calibri"/>
        </w:rPr>
        <w:t>, "without a word commending China, Li promotes Chinese culture in a good way and tells a good China story."</w:t>
      </w:r>
      <w:r w:rsidRPr="0061088D">
        <w:rPr>
          <w:rFonts w:ascii="Calibri" w:hAnsi="Calibri" w:cs="Calibri"/>
          <w:color w:val="000000"/>
          <w:sz w:val="12"/>
        </w:rPr>
        <w:t xml:space="preserve"> (11) Another example is the way </w:t>
      </w:r>
      <w:r w:rsidRPr="00A164C2">
        <w:rPr>
          <w:rStyle w:val="StyleUnderline"/>
          <w:rFonts w:ascii="Calibri" w:hAnsi="Calibri" w:cs="Calibri"/>
        </w:rPr>
        <w:t>China highlights the contributions of women to coviD-19 pandemic prevention</w:t>
      </w:r>
      <w:r w:rsidRPr="0061088D">
        <w:rPr>
          <w:rFonts w:ascii="Calibri" w:hAnsi="Calibri" w:cs="Calibri"/>
          <w:color w:val="000000"/>
          <w:sz w:val="12"/>
        </w:rPr>
        <w:t xml:space="preserve"> and control efforts as manifested in President Xi Jinping's speech at the UN event marking Beijing+25 on October </w:t>
      </w:r>
      <w:proofErr w:type="spellStart"/>
      <w:r w:rsidRPr="0061088D">
        <w:rPr>
          <w:rFonts w:ascii="Calibri" w:hAnsi="Calibri" w:cs="Calibri"/>
          <w:color w:val="000000"/>
          <w:sz w:val="12"/>
        </w:rPr>
        <w:t>i</w:t>
      </w:r>
      <w:proofErr w:type="spellEnd"/>
      <w:r w:rsidRPr="0061088D">
        <w:rPr>
          <w:rFonts w:ascii="Calibri" w:hAnsi="Calibri" w:cs="Calibri"/>
          <w:color w:val="000000"/>
          <w:sz w:val="12"/>
        </w:rPr>
        <w:t xml:space="preserve">, 2020. (12) In an earlier speech, on September 27, 2015, Xi cohosted an event with UN Women called the Global Leaders' Meeting on Gender Equality and Women's Empowerment: A Commitment to Action, commemorating the twentieth anniversary of the Beijing Fourth World Conference on Women. </w:t>
      </w:r>
      <w:r w:rsidRPr="00A164C2">
        <w:rPr>
          <w:rStyle w:val="Emphasis"/>
        </w:rPr>
        <w:t xml:space="preserve">Xi highlighted </w:t>
      </w:r>
      <w:r w:rsidRPr="0090162F">
        <w:rPr>
          <w:rStyle w:val="Emphasis"/>
          <w:highlight w:val="green"/>
        </w:rPr>
        <w:t>the</w:t>
      </w:r>
      <w:r w:rsidRPr="00A164C2">
        <w:rPr>
          <w:rStyle w:val="Emphasis"/>
        </w:rPr>
        <w:t xml:space="preserve"> </w:t>
      </w:r>
      <w:r w:rsidRPr="007F0FEF">
        <w:rPr>
          <w:rStyle w:val="Emphasis"/>
          <w:highlight w:val="green"/>
        </w:rPr>
        <w:t>Chinese government's achievements and commitments to</w:t>
      </w:r>
      <w:r w:rsidRPr="00A164C2">
        <w:rPr>
          <w:rStyle w:val="Emphasis"/>
        </w:rPr>
        <w:t xml:space="preserve"> the UN's fifth Sustainable Development Goals (SDGS)--achieve </w:t>
      </w:r>
      <w:r w:rsidRPr="007F0FEF">
        <w:rPr>
          <w:rStyle w:val="Emphasis"/>
          <w:highlight w:val="green"/>
        </w:rPr>
        <w:t>gender equality</w:t>
      </w:r>
      <w:r w:rsidRPr="00A164C2">
        <w:rPr>
          <w:rStyle w:val="Emphasis"/>
        </w:rPr>
        <w:t xml:space="preserve"> and empower all women and girls. China </w:t>
      </w:r>
      <w:r w:rsidRPr="007F0FEF">
        <w:rPr>
          <w:rStyle w:val="Emphasis"/>
          <w:highlight w:val="green"/>
        </w:rPr>
        <w:t>donated</w:t>
      </w:r>
      <w:r w:rsidRPr="00A164C2">
        <w:rPr>
          <w:rStyle w:val="Emphasis"/>
        </w:rPr>
        <w:t xml:space="preserve"> US</w:t>
      </w:r>
      <w:r w:rsidRPr="007F0FEF">
        <w:rPr>
          <w:rStyle w:val="Emphasis"/>
          <w:highlight w:val="green"/>
        </w:rPr>
        <w:t>$10 million to UN</w:t>
      </w:r>
      <w:r w:rsidRPr="00A164C2">
        <w:rPr>
          <w:rStyle w:val="Emphasis"/>
        </w:rPr>
        <w:t xml:space="preserve"> </w:t>
      </w:r>
      <w:r w:rsidRPr="007F0FEF">
        <w:rPr>
          <w:rStyle w:val="Emphasis"/>
          <w:highlight w:val="green"/>
        </w:rPr>
        <w:t>Women</w:t>
      </w:r>
      <w:r w:rsidRPr="00A164C2">
        <w:rPr>
          <w:rStyle w:val="Emphasis"/>
        </w:rPr>
        <w:t xml:space="preserve"> for implementation of the </w:t>
      </w:r>
      <w:proofErr w:type="spellStart"/>
      <w:r w:rsidRPr="00A164C2">
        <w:rPr>
          <w:rStyle w:val="Emphasis"/>
        </w:rPr>
        <w:t>BPfA</w:t>
      </w:r>
      <w:proofErr w:type="spellEnd"/>
      <w:r w:rsidRPr="00A164C2">
        <w:rPr>
          <w:rStyle w:val="Emphasis"/>
        </w:rPr>
        <w:t xml:space="preserve"> and the realization of Agenda 2030. </w:t>
      </w:r>
      <w:r w:rsidRPr="00A164C2">
        <w:rPr>
          <w:rStyle w:val="StyleUnderline"/>
          <w:rFonts w:ascii="Calibri" w:hAnsi="Calibri" w:cs="Calibri"/>
        </w:rPr>
        <w:t xml:space="preserve">China also </w:t>
      </w:r>
      <w:r w:rsidRPr="005574DE">
        <w:rPr>
          <w:rStyle w:val="StyleUnderline"/>
          <w:rFonts w:ascii="Calibri" w:hAnsi="Calibri" w:cs="Calibri"/>
          <w:highlight w:val="green"/>
        </w:rPr>
        <w:t>pledged to help</w:t>
      </w:r>
      <w:r w:rsidRPr="00A164C2">
        <w:rPr>
          <w:rStyle w:val="StyleUnderline"/>
          <w:rFonts w:ascii="Calibri" w:hAnsi="Calibri" w:cs="Calibri"/>
        </w:rPr>
        <w:t xml:space="preserve"> other </w:t>
      </w:r>
      <w:r w:rsidRPr="005574DE">
        <w:rPr>
          <w:rStyle w:val="StyleUnderline"/>
          <w:rFonts w:ascii="Calibri" w:hAnsi="Calibri" w:cs="Calibri"/>
          <w:highlight w:val="green"/>
        </w:rPr>
        <w:t>developing countries build</w:t>
      </w:r>
      <w:r w:rsidRPr="00A164C2">
        <w:rPr>
          <w:rStyle w:val="StyleUnderline"/>
          <w:rFonts w:ascii="Calibri" w:hAnsi="Calibri" w:cs="Calibri"/>
        </w:rPr>
        <w:t xml:space="preserve"> one hundred </w:t>
      </w:r>
      <w:r w:rsidRPr="005574DE">
        <w:rPr>
          <w:rStyle w:val="StyleUnderline"/>
          <w:rFonts w:ascii="Calibri" w:hAnsi="Calibri" w:cs="Calibri"/>
          <w:highlight w:val="green"/>
        </w:rPr>
        <w:t>health initiatives for women</w:t>
      </w:r>
      <w:r w:rsidRPr="00A164C2">
        <w:rPr>
          <w:rStyle w:val="StyleUnderline"/>
          <w:rFonts w:ascii="Calibri" w:hAnsi="Calibri" w:cs="Calibri"/>
        </w:rPr>
        <w:t xml:space="preserve"> and children, send teams of medical experts to provide services, </w:t>
      </w:r>
      <w:r w:rsidRPr="005574DE">
        <w:rPr>
          <w:rStyle w:val="StyleUnderline"/>
          <w:rFonts w:ascii="Calibri" w:hAnsi="Calibri" w:cs="Calibri"/>
          <w:highlight w:val="green"/>
        </w:rPr>
        <w:t>and implement</w:t>
      </w:r>
      <w:r w:rsidRPr="00A164C2">
        <w:rPr>
          <w:rStyle w:val="StyleUnderline"/>
          <w:rFonts w:ascii="Calibri" w:hAnsi="Calibri" w:cs="Calibri"/>
        </w:rPr>
        <w:t xml:space="preserve"> one hundred happy </w:t>
      </w:r>
      <w:r w:rsidRPr="005574DE">
        <w:rPr>
          <w:rStyle w:val="StyleUnderline"/>
          <w:rFonts w:ascii="Calibri" w:hAnsi="Calibri" w:cs="Calibri"/>
          <w:highlight w:val="green"/>
        </w:rPr>
        <w:t>campus</w:t>
      </w:r>
      <w:r w:rsidRPr="00A164C2">
        <w:rPr>
          <w:rStyle w:val="StyleUnderline"/>
          <w:rFonts w:ascii="Calibri" w:hAnsi="Calibri" w:cs="Calibri"/>
        </w:rPr>
        <w:t xml:space="preserve"> project</w:t>
      </w:r>
      <w:r w:rsidRPr="005574DE">
        <w:rPr>
          <w:rStyle w:val="StyleUnderline"/>
          <w:rFonts w:ascii="Calibri" w:hAnsi="Calibri" w:cs="Calibri"/>
          <w:highlight w:val="green"/>
        </w:rPr>
        <w:t>s</w:t>
      </w:r>
      <w:r w:rsidRPr="00A164C2">
        <w:rPr>
          <w:rStyle w:val="StyleUnderline"/>
          <w:rFonts w:ascii="Calibri" w:hAnsi="Calibri" w:cs="Calibri"/>
        </w:rPr>
        <w:t xml:space="preserve"> </w:t>
      </w:r>
      <w:r w:rsidRPr="005574DE">
        <w:rPr>
          <w:rStyle w:val="StyleUnderline"/>
          <w:rFonts w:ascii="Calibri" w:hAnsi="Calibri" w:cs="Calibri"/>
          <w:highlight w:val="green"/>
        </w:rPr>
        <w:t xml:space="preserve">for schooling </w:t>
      </w:r>
      <w:r w:rsidRPr="00783EBE">
        <w:rPr>
          <w:rStyle w:val="StyleUnderline"/>
          <w:rFonts w:ascii="Calibri" w:hAnsi="Calibri" w:cs="Calibri"/>
        </w:rPr>
        <w:t xml:space="preserve">poor </w:t>
      </w:r>
      <w:r w:rsidRPr="005574DE">
        <w:rPr>
          <w:rStyle w:val="StyleUnderline"/>
          <w:rFonts w:ascii="Calibri" w:hAnsi="Calibri" w:cs="Calibri"/>
          <w:highlight w:val="green"/>
        </w:rPr>
        <w:t>girls</w:t>
      </w:r>
      <w:r w:rsidRPr="00A164C2">
        <w:rPr>
          <w:rStyle w:val="StyleUnderline"/>
          <w:rFonts w:ascii="Calibri" w:hAnsi="Calibri" w:cs="Calibri"/>
        </w:rPr>
        <w:t xml:space="preserve">. Training programs in China will host 30,000 women from developing countries and 100,000 training opportunities will be provided in local communities of developing countries. This high-profile event that China cohosted in New York helps to put gender equality back on the political agenda after the Beijing conference in 1995, providing important momentum and legitimacy. Thereafter, at the Asia-Pacific Ministerial Conference as part of the Beijing+25 Review held in Bangkok </w:t>
      </w:r>
      <w:r w:rsidRPr="005574DE">
        <w:rPr>
          <w:rStyle w:val="StyleUnderline"/>
          <w:rFonts w:ascii="Calibri" w:hAnsi="Calibri" w:cs="Calibri"/>
        </w:rPr>
        <w:t>in November 2019</w:t>
      </w:r>
      <w:r w:rsidRPr="00A164C2">
        <w:rPr>
          <w:rStyle w:val="StyleUnderline"/>
          <w:rFonts w:ascii="Calibri" w:hAnsi="Calibri" w:cs="Calibri"/>
        </w:rPr>
        <w:t xml:space="preserve">, </w:t>
      </w:r>
      <w:r w:rsidRPr="005574DE">
        <w:rPr>
          <w:rStyle w:val="StyleUnderline"/>
          <w:rFonts w:ascii="Calibri" w:hAnsi="Calibri" w:cs="Calibri"/>
          <w:highlight w:val="green"/>
        </w:rPr>
        <w:t>Chinese delegates</w:t>
      </w:r>
      <w:r w:rsidRPr="00A164C2">
        <w:rPr>
          <w:rStyle w:val="StyleUnderline"/>
          <w:rFonts w:ascii="Calibri" w:hAnsi="Calibri" w:cs="Calibri"/>
        </w:rPr>
        <w:t xml:space="preserve"> </w:t>
      </w:r>
      <w:r w:rsidRPr="005574DE">
        <w:rPr>
          <w:rStyle w:val="StyleUnderline"/>
          <w:rFonts w:ascii="Calibri" w:hAnsi="Calibri" w:cs="Calibri"/>
          <w:highlight w:val="green"/>
        </w:rPr>
        <w:t>updated its</w:t>
      </w:r>
      <w:r w:rsidRPr="00A164C2">
        <w:rPr>
          <w:rStyle w:val="StyleUnderline"/>
          <w:rFonts w:ascii="Calibri" w:hAnsi="Calibri" w:cs="Calibri"/>
        </w:rPr>
        <w:t xml:space="preserve"> partners on the </w:t>
      </w:r>
      <w:r w:rsidRPr="005574DE">
        <w:rPr>
          <w:rStyle w:val="StyleUnderline"/>
          <w:rFonts w:ascii="Calibri" w:hAnsi="Calibri" w:cs="Calibri"/>
          <w:highlight w:val="green"/>
        </w:rPr>
        <w:t>progress</w:t>
      </w:r>
      <w:r w:rsidRPr="00A164C2">
        <w:rPr>
          <w:rStyle w:val="StyleUnderline"/>
          <w:rFonts w:ascii="Calibri" w:hAnsi="Calibri" w:cs="Calibri"/>
        </w:rPr>
        <w:t xml:space="preserve"> made thus far </w:t>
      </w:r>
      <w:r w:rsidRPr="005574DE">
        <w:rPr>
          <w:rStyle w:val="StyleUnderline"/>
          <w:rFonts w:ascii="Calibri" w:hAnsi="Calibri" w:cs="Calibri"/>
          <w:highlight w:val="green"/>
        </w:rPr>
        <w:t>and reaffirmed</w:t>
      </w:r>
      <w:r w:rsidRPr="00A164C2">
        <w:rPr>
          <w:rStyle w:val="StyleUnderline"/>
          <w:rFonts w:ascii="Calibri" w:hAnsi="Calibri" w:cs="Calibri"/>
        </w:rPr>
        <w:t xml:space="preserve"> that </w:t>
      </w:r>
      <w:r w:rsidRPr="005574DE">
        <w:rPr>
          <w:rStyle w:val="StyleUnderline"/>
          <w:rFonts w:ascii="Calibri" w:hAnsi="Calibri" w:cs="Calibri"/>
          <w:highlight w:val="green"/>
        </w:rPr>
        <w:t>all commitments</w:t>
      </w:r>
      <w:r w:rsidRPr="00A164C2">
        <w:rPr>
          <w:rStyle w:val="StyleUnderline"/>
          <w:rFonts w:ascii="Calibri" w:hAnsi="Calibri" w:cs="Calibri"/>
        </w:rPr>
        <w:t xml:space="preserve"> would be fulfilled by the year 2020.</w:t>
      </w:r>
      <w:r w:rsidRPr="0061088D">
        <w:rPr>
          <w:rFonts w:ascii="Calibri" w:hAnsi="Calibri" w:cs="Calibri"/>
          <w:color w:val="000000"/>
          <w:sz w:val="12"/>
        </w:rPr>
        <w:t xml:space="preserve"> (13) </w:t>
      </w:r>
      <w:r w:rsidRPr="007F0FEF">
        <w:rPr>
          <w:rStyle w:val="Emphasis"/>
          <w:highlight w:val="green"/>
        </w:rPr>
        <w:t>China</w:t>
      </w:r>
      <w:r w:rsidRPr="00A164C2">
        <w:rPr>
          <w:rStyle w:val="Emphasis"/>
        </w:rPr>
        <w:t xml:space="preserve"> has already </w:t>
      </w:r>
      <w:r w:rsidRPr="007F0FEF">
        <w:rPr>
          <w:rStyle w:val="Emphasis"/>
          <w:highlight w:val="green"/>
        </w:rPr>
        <w:t>launched</w:t>
      </w:r>
      <w:r w:rsidRPr="00A164C2">
        <w:rPr>
          <w:rStyle w:val="Emphasis"/>
        </w:rPr>
        <w:t xml:space="preserve"> some </w:t>
      </w:r>
      <w:r w:rsidRPr="007F0FEF">
        <w:rPr>
          <w:rStyle w:val="Emphasis"/>
          <w:highlight w:val="green"/>
        </w:rPr>
        <w:t>programs through multilateral</w:t>
      </w:r>
      <w:r w:rsidRPr="00A164C2">
        <w:rPr>
          <w:rStyle w:val="Emphasis"/>
        </w:rPr>
        <w:t xml:space="preserve"> and bilateral </w:t>
      </w:r>
      <w:r w:rsidRPr="007F0FEF">
        <w:rPr>
          <w:rStyle w:val="Emphasis"/>
          <w:highlight w:val="green"/>
        </w:rPr>
        <w:t>platforms to</w:t>
      </w:r>
      <w:r w:rsidRPr="00A164C2">
        <w:rPr>
          <w:rStyle w:val="Emphasis"/>
        </w:rPr>
        <w:t xml:space="preserve"> </w:t>
      </w:r>
      <w:r w:rsidRPr="007F0FEF">
        <w:rPr>
          <w:rStyle w:val="Emphasis"/>
          <w:highlight w:val="green"/>
        </w:rPr>
        <w:t>strengthen its cooperation</w:t>
      </w:r>
      <w:r w:rsidRPr="00A164C2">
        <w:rPr>
          <w:rStyle w:val="Emphasis"/>
        </w:rPr>
        <w:t xml:space="preserve"> </w:t>
      </w:r>
      <w:r w:rsidRPr="005574DE">
        <w:rPr>
          <w:rStyle w:val="Emphasis"/>
          <w:highlight w:val="green"/>
        </w:rPr>
        <w:t>with other countries</w:t>
      </w:r>
      <w:r w:rsidRPr="00A164C2">
        <w:rPr>
          <w:rStyle w:val="Emphasis"/>
        </w:rPr>
        <w:t xml:space="preserve"> on gender related issues</w:t>
      </w:r>
      <w:r w:rsidRPr="00A164C2">
        <w:rPr>
          <w:rStyle w:val="StyleUnderline"/>
          <w:rFonts w:ascii="Calibri" w:hAnsi="Calibri" w:cs="Calibri"/>
        </w:rPr>
        <w:t>.</w:t>
      </w:r>
      <w:r w:rsidRPr="0061088D">
        <w:rPr>
          <w:rFonts w:ascii="Calibri" w:hAnsi="Calibri" w:cs="Calibri"/>
          <w:color w:val="000000"/>
          <w:sz w:val="12"/>
        </w:rPr>
        <w:t xml:space="preserve"> The report "Equality, Development and Sharing: Progress of the Women's Cause in the 70 Years since New China's Founding" enumerates China's achievements in promoting women's development and gender equality at the global level. (14) </w:t>
      </w:r>
      <w:r w:rsidRPr="00A164C2">
        <w:rPr>
          <w:rStyle w:val="StyleUnderline"/>
          <w:rFonts w:ascii="Calibri" w:hAnsi="Calibri" w:cs="Calibri"/>
        </w:rPr>
        <w:t xml:space="preserve">It states, for example, that </w:t>
      </w:r>
      <w:r w:rsidRPr="00783EBE">
        <w:rPr>
          <w:rStyle w:val="StyleUnderline"/>
          <w:rFonts w:ascii="Calibri" w:hAnsi="Calibri" w:cs="Calibri"/>
        </w:rPr>
        <w:t xml:space="preserve">China </w:t>
      </w:r>
      <w:r w:rsidRPr="005574DE">
        <w:rPr>
          <w:rStyle w:val="StyleUnderline"/>
          <w:rFonts w:ascii="Calibri" w:hAnsi="Calibri" w:cs="Calibri"/>
          <w:highlight w:val="green"/>
        </w:rPr>
        <w:t>actively</w:t>
      </w:r>
      <w:r w:rsidRPr="00A164C2">
        <w:rPr>
          <w:rStyle w:val="StyleUnderline"/>
          <w:rFonts w:ascii="Calibri" w:hAnsi="Calibri" w:cs="Calibri"/>
        </w:rPr>
        <w:t xml:space="preserve"> </w:t>
      </w:r>
      <w:r w:rsidRPr="005574DE">
        <w:rPr>
          <w:rStyle w:val="StyleUnderline"/>
          <w:rFonts w:ascii="Calibri" w:hAnsi="Calibri" w:cs="Calibri"/>
          <w:highlight w:val="green"/>
        </w:rPr>
        <w:t xml:space="preserve">ratifies the UN's </w:t>
      </w:r>
      <w:r w:rsidRPr="00783EBE">
        <w:rPr>
          <w:rStyle w:val="StyleUnderline"/>
          <w:rFonts w:ascii="Calibri" w:hAnsi="Calibri" w:cs="Calibri"/>
          <w:highlight w:val="green"/>
        </w:rPr>
        <w:t>international i</w:t>
      </w:r>
      <w:r w:rsidRPr="005574DE">
        <w:rPr>
          <w:rStyle w:val="StyleUnderline"/>
          <w:rFonts w:ascii="Calibri" w:hAnsi="Calibri" w:cs="Calibri"/>
          <w:highlight w:val="green"/>
        </w:rPr>
        <w:t>nstruments in</w:t>
      </w:r>
      <w:r w:rsidRPr="00A164C2">
        <w:rPr>
          <w:rStyle w:val="StyleUnderline"/>
          <w:rFonts w:ascii="Calibri" w:hAnsi="Calibri" w:cs="Calibri"/>
        </w:rPr>
        <w:t xml:space="preserve"> the field of </w:t>
      </w:r>
      <w:r w:rsidRPr="005574DE">
        <w:rPr>
          <w:rStyle w:val="StyleUnderline"/>
          <w:rFonts w:ascii="Calibri" w:hAnsi="Calibri" w:cs="Calibri"/>
          <w:highlight w:val="green"/>
        </w:rPr>
        <w:t>gender equality</w:t>
      </w:r>
      <w:r w:rsidRPr="00A164C2">
        <w:rPr>
          <w:rStyle w:val="StyleUnderline"/>
          <w:rFonts w:ascii="Calibri" w:hAnsi="Calibri" w:cs="Calibri"/>
        </w:rPr>
        <w:t xml:space="preserve"> and fully promotes women's development progress. Furthermore, China has </w:t>
      </w:r>
      <w:r w:rsidRPr="005574DE">
        <w:rPr>
          <w:rStyle w:val="StyleUnderline"/>
          <w:rFonts w:ascii="Calibri" w:hAnsi="Calibri" w:cs="Calibri"/>
          <w:highlight w:val="green"/>
        </w:rPr>
        <w:t>maintained</w:t>
      </w:r>
      <w:r w:rsidRPr="00A164C2">
        <w:rPr>
          <w:rStyle w:val="StyleUnderline"/>
          <w:rFonts w:ascii="Calibri" w:hAnsi="Calibri" w:cs="Calibri"/>
        </w:rPr>
        <w:t xml:space="preserve"> friendly </w:t>
      </w:r>
      <w:r w:rsidRPr="005574DE">
        <w:rPr>
          <w:rStyle w:val="StyleUnderline"/>
          <w:rFonts w:ascii="Calibri" w:hAnsi="Calibri" w:cs="Calibri"/>
          <w:highlight w:val="green"/>
        </w:rPr>
        <w:t>exchanges with 145 countries and 429 women's organizations</w:t>
      </w:r>
      <w:r w:rsidRPr="00A164C2">
        <w:rPr>
          <w:rStyle w:val="StyleUnderline"/>
          <w:rFonts w:ascii="Calibri" w:hAnsi="Calibri" w:cs="Calibri"/>
        </w:rPr>
        <w:t xml:space="preserve"> and institutions as well as relevant UN organizations and special agencies. </w:t>
      </w:r>
      <w:r w:rsidRPr="005574DE">
        <w:rPr>
          <w:rStyle w:val="StyleUnderline"/>
          <w:rFonts w:ascii="Calibri" w:hAnsi="Calibri" w:cs="Calibri"/>
          <w:highlight w:val="green"/>
        </w:rPr>
        <w:t>Through</w:t>
      </w:r>
      <w:r w:rsidRPr="00A164C2">
        <w:rPr>
          <w:rStyle w:val="StyleUnderline"/>
          <w:rFonts w:ascii="Calibri" w:hAnsi="Calibri" w:cs="Calibri"/>
        </w:rPr>
        <w:t xml:space="preserve"> its aid projects, donations to UN Women, and other </w:t>
      </w:r>
      <w:r w:rsidRPr="005574DE">
        <w:rPr>
          <w:rStyle w:val="StyleUnderline"/>
          <w:rFonts w:ascii="Calibri" w:hAnsi="Calibri" w:cs="Calibri"/>
          <w:highlight w:val="green"/>
        </w:rPr>
        <w:t>South-South cooperation</w:t>
      </w:r>
      <w:r w:rsidRPr="00A164C2">
        <w:rPr>
          <w:rStyle w:val="StyleUnderline"/>
          <w:rFonts w:ascii="Calibri" w:hAnsi="Calibri" w:cs="Calibri"/>
        </w:rPr>
        <w:t xml:space="preserve"> projects, </w:t>
      </w:r>
      <w:r w:rsidRPr="005574DE">
        <w:rPr>
          <w:rStyle w:val="StyleUnderline"/>
          <w:rFonts w:ascii="Calibri" w:hAnsi="Calibri" w:cs="Calibri"/>
          <w:highlight w:val="green"/>
        </w:rPr>
        <w:t>China</w:t>
      </w:r>
      <w:r w:rsidRPr="00A164C2">
        <w:rPr>
          <w:rStyle w:val="StyleUnderline"/>
          <w:rFonts w:ascii="Calibri" w:hAnsi="Calibri" w:cs="Calibri"/>
        </w:rPr>
        <w:t xml:space="preserve"> has </w:t>
      </w:r>
      <w:r w:rsidRPr="005574DE">
        <w:rPr>
          <w:rStyle w:val="StyleUnderline"/>
          <w:rFonts w:ascii="Calibri" w:hAnsi="Calibri" w:cs="Calibri"/>
          <w:highlight w:val="green"/>
        </w:rPr>
        <w:t>actively promoted</w:t>
      </w:r>
      <w:r w:rsidRPr="00A164C2">
        <w:rPr>
          <w:rStyle w:val="StyleUnderline"/>
          <w:rFonts w:ascii="Calibri" w:hAnsi="Calibri" w:cs="Calibri"/>
        </w:rPr>
        <w:t xml:space="preserve"> the development of </w:t>
      </w:r>
      <w:r w:rsidRPr="005574DE">
        <w:rPr>
          <w:rStyle w:val="StyleUnderline"/>
          <w:rFonts w:ascii="Calibri" w:hAnsi="Calibri" w:cs="Calibri"/>
          <w:highlight w:val="green"/>
        </w:rPr>
        <w:t>women's health, education, economy</w:t>
      </w:r>
      <w:r w:rsidRPr="00A164C2">
        <w:rPr>
          <w:rStyle w:val="StyleUnderline"/>
          <w:rFonts w:ascii="Calibri" w:hAnsi="Calibri" w:cs="Calibri"/>
        </w:rPr>
        <w:t xml:space="preserve">, poverty alleviation, </w:t>
      </w:r>
      <w:r w:rsidRPr="005574DE">
        <w:rPr>
          <w:rStyle w:val="StyleUnderline"/>
          <w:rFonts w:ascii="Calibri" w:hAnsi="Calibri" w:cs="Calibri"/>
          <w:highlight w:val="green"/>
        </w:rPr>
        <w:t xml:space="preserve">and </w:t>
      </w:r>
      <w:r w:rsidRPr="005574DE">
        <w:rPr>
          <w:rStyle w:val="StyleUnderline"/>
          <w:rFonts w:ascii="Calibri" w:hAnsi="Calibri" w:cs="Calibri"/>
        </w:rPr>
        <w:t>t</w:t>
      </w:r>
      <w:r w:rsidRPr="00A164C2">
        <w:rPr>
          <w:rStyle w:val="StyleUnderline"/>
          <w:rFonts w:ascii="Calibri" w:hAnsi="Calibri" w:cs="Calibri"/>
        </w:rPr>
        <w:t xml:space="preserve">he </w:t>
      </w:r>
      <w:r w:rsidRPr="005574DE">
        <w:rPr>
          <w:rStyle w:val="StyleUnderline"/>
          <w:rFonts w:ascii="Calibri" w:hAnsi="Calibri" w:cs="Calibri"/>
          <w:highlight w:val="green"/>
        </w:rPr>
        <w:t>environment</w:t>
      </w:r>
      <w:r w:rsidRPr="00A164C2">
        <w:rPr>
          <w:rStyle w:val="StyleUnderline"/>
          <w:rFonts w:ascii="Calibri" w:hAnsi="Calibri" w:cs="Calibri"/>
        </w:rPr>
        <w:t xml:space="preserve"> in developing countries.</w:t>
      </w:r>
      <w:r w:rsidRPr="0061088D">
        <w:rPr>
          <w:rFonts w:ascii="Calibri" w:hAnsi="Calibri" w:cs="Calibri"/>
          <w:color w:val="000000"/>
          <w:sz w:val="12"/>
        </w:rPr>
        <w:t xml:space="preserve"> On nine occasions, Chinese representatives have been elected to the UN Committee on the Elimination of All Forms of Discrimination against Women (CEDAW). Nearly 1,000 Chinese women participate in UN peacekeeping missions, of which China is one of the major funders and the largest troop-contributing country among the permanent members of the UN Security Council. (15) Following that report, at the high-level panel discussion commemorating the twenty-fifth anniversary of the Beijing Declaration and Platform for Action held at the forty-third session of the UN Human Rights Council on February 25, 2020, in Geneva, Chinese representatives proposed to advance gender equality and women's development in three areas: </w:t>
      </w:r>
      <w:r w:rsidRPr="00A164C2">
        <w:rPr>
          <w:rStyle w:val="StyleUnderline"/>
          <w:rFonts w:ascii="Calibri" w:hAnsi="Calibri" w:cs="Calibri"/>
        </w:rPr>
        <w:t xml:space="preserve">advance women's cause through development, </w:t>
      </w:r>
      <w:r w:rsidRPr="007F0FEF">
        <w:rPr>
          <w:rStyle w:val="StyleUnderline"/>
          <w:rFonts w:ascii="Calibri" w:hAnsi="Calibri" w:cs="Calibri"/>
          <w:highlight w:val="green"/>
        </w:rPr>
        <w:t>improve</w:t>
      </w:r>
      <w:r w:rsidRPr="00A164C2">
        <w:rPr>
          <w:rStyle w:val="StyleUnderline"/>
          <w:rFonts w:ascii="Calibri" w:hAnsi="Calibri" w:cs="Calibri"/>
        </w:rPr>
        <w:t xml:space="preserve"> the protection of </w:t>
      </w:r>
      <w:r w:rsidRPr="007F0FEF">
        <w:rPr>
          <w:rStyle w:val="StyleUnderline"/>
          <w:rFonts w:ascii="Calibri" w:hAnsi="Calibri" w:cs="Calibri"/>
          <w:highlight w:val="green"/>
        </w:rPr>
        <w:t>women's rights through laws</w:t>
      </w:r>
      <w:r w:rsidRPr="00A164C2">
        <w:rPr>
          <w:rStyle w:val="StyleUnderline"/>
          <w:rFonts w:ascii="Calibri" w:hAnsi="Calibri" w:cs="Calibri"/>
        </w:rPr>
        <w:t xml:space="preserve"> and policies, </w:t>
      </w:r>
      <w:r w:rsidRPr="007F0FEF">
        <w:rPr>
          <w:rStyle w:val="StyleUnderline"/>
          <w:rFonts w:ascii="Calibri" w:hAnsi="Calibri" w:cs="Calibri"/>
          <w:highlight w:val="green"/>
        </w:rPr>
        <w:t>and strengthen international</w:t>
      </w:r>
      <w:r w:rsidRPr="00A164C2">
        <w:rPr>
          <w:rStyle w:val="StyleUnderline"/>
          <w:rFonts w:ascii="Calibri" w:hAnsi="Calibri" w:cs="Calibri"/>
        </w:rPr>
        <w:t xml:space="preserve"> </w:t>
      </w:r>
      <w:r w:rsidRPr="007F0FEF">
        <w:rPr>
          <w:rStyle w:val="StyleUnderline"/>
          <w:rFonts w:ascii="Calibri" w:hAnsi="Calibri" w:cs="Calibri"/>
          <w:highlight w:val="green"/>
        </w:rPr>
        <w:t>coop</w:t>
      </w:r>
      <w:r w:rsidRPr="00783EBE">
        <w:rPr>
          <w:rStyle w:val="StyleUnderline"/>
          <w:rFonts w:ascii="Calibri" w:hAnsi="Calibri" w:cs="Calibri"/>
        </w:rPr>
        <w:t>eration</w:t>
      </w:r>
      <w:r w:rsidRPr="00A164C2">
        <w:rPr>
          <w:rStyle w:val="StyleUnderline"/>
          <w:rFonts w:ascii="Calibri" w:hAnsi="Calibri" w:cs="Calibri"/>
        </w:rPr>
        <w:t xml:space="preserve"> with adherence to the principle of cooperation </w:t>
      </w:r>
      <w:r w:rsidRPr="007F0FEF">
        <w:rPr>
          <w:rStyle w:val="StyleUnderline"/>
          <w:rFonts w:ascii="Calibri" w:hAnsi="Calibri" w:cs="Calibri"/>
          <w:highlight w:val="green"/>
        </w:rPr>
        <w:t>for win-win results</w:t>
      </w:r>
      <w:r w:rsidRPr="00A164C2">
        <w:rPr>
          <w:rStyle w:val="StyleUnderline"/>
          <w:rFonts w:ascii="Calibri" w:hAnsi="Calibri" w:cs="Calibri"/>
        </w:rPr>
        <w:t>.</w:t>
      </w:r>
      <w:r w:rsidRPr="0061088D">
        <w:rPr>
          <w:rFonts w:ascii="Calibri" w:hAnsi="Calibri" w:cs="Calibri"/>
          <w:color w:val="000000"/>
          <w:sz w:val="12"/>
        </w:rPr>
        <w:t xml:space="preserve"> These efforts would take place </w:t>
      </w:r>
      <w:proofErr w:type="gramStart"/>
      <w:r w:rsidRPr="0061088D">
        <w:rPr>
          <w:rFonts w:ascii="Calibri" w:hAnsi="Calibri" w:cs="Calibri"/>
          <w:color w:val="000000"/>
          <w:sz w:val="12"/>
        </w:rPr>
        <w:t>on the basis of</w:t>
      </w:r>
      <w:proofErr w:type="gramEnd"/>
      <w:r w:rsidRPr="0061088D">
        <w:rPr>
          <w:rFonts w:ascii="Calibri" w:hAnsi="Calibri" w:cs="Calibri"/>
          <w:color w:val="000000"/>
          <w:sz w:val="12"/>
        </w:rPr>
        <w:t xml:space="preserve"> respecting the needs and contexts of individual countries, especially on </w:t>
      </w:r>
      <w:r w:rsidRPr="00A164C2">
        <w:rPr>
          <w:rStyle w:val="StyleUnderline"/>
          <w:rFonts w:ascii="Calibri" w:hAnsi="Calibri" w:cs="Calibri"/>
        </w:rPr>
        <w:t>issues of climate change, migration and the refugee crisis, and online violence against women</w:t>
      </w:r>
      <w:r w:rsidRPr="0061088D">
        <w:rPr>
          <w:rFonts w:ascii="Calibri" w:hAnsi="Calibri" w:cs="Calibri"/>
          <w:color w:val="000000"/>
          <w:sz w:val="12"/>
        </w:rPr>
        <w:t xml:space="preserve">. (16) </w:t>
      </w:r>
      <w:r w:rsidRPr="0061088D">
        <w:rPr>
          <w:rFonts w:ascii="Calibri" w:hAnsi="Calibri" w:cs="Calibri"/>
          <w:sz w:val="12"/>
        </w:rPr>
        <w:t>Do these Chinese gender stories in the report reflect actual changes or are they merely self-congratulatory state propaganda? How are these narratives received and interpreted by the target audiences? To what extent are these stories reliable as well as reflective of the status quo of women's lives and the reality of gender equality in China? The answers to these questions are all subject to the judgment of global audiences</w:t>
      </w:r>
      <w:r w:rsidRPr="0061088D">
        <w:rPr>
          <w:sz w:val="12"/>
        </w:rPr>
        <w:t xml:space="preserve">. </w:t>
      </w:r>
      <w:r w:rsidRPr="0061088D">
        <w:rPr>
          <w:rFonts w:ascii="Calibri" w:hAnsi="Calibri" w:cs="Calibri"/>
          <w:color w:val="000000"/>
          <w:sz w:val="12"/>
        </w:rPr>
        <w:t xml:space="preserve">However, one thing China must prioritize in its storytelling is careful selection of the language used. Although the content of the stories is Chinese-specific, the language should be the universally recognized as conveying gender equality, human rights, sustainable development, and so on. It must be consistent with international conventions and policy frameworks, such as human rights treaties, </w:t>
      </w:r>
      <w:proofErr w:type="spellStart"/>
      <w:r w:rsidRPr="0061088D">
        <w:rPr>
          <w:rFonts w:ascii="Calibri" w:hAnsi="Calibri" w:cs="Calibri"/>
          <w:color w:val="000000"/>
          <w:sz w:val="12"/>
        </w:rPr>
        <w:t>BPfA</w:t>
      </w:r>
      <w:proofErr w:type="spellEnd"/>
      <w:r w:rsidRPr="0061088D">
        <w:rPr>
          <w:rFonts w:ascii="Calibri" w:hAnsi="Calibri" w:cs="Calibri"/>
          <w:color w:val="000000"/>
          <w:sz w:val="12"/>
        </w:rPr>
        <w:t xml:space="preserve">, CEDAW, and SDGS </w:t>
      </w:r>
      <w:proofErr w:type="gramStart"/>
      <w:r w:rsidRPr="0061088D">
        <w:rPr>
          <w:rFonts w:ascii="Calibri" w:hAnsi="Calibri" w:cs="Calibri"/>
          <w:color w:val="000000"/>
          <w:sz w:val="12"/>
        </w:rPr>
        <w:t>in order to</w:t>
      </w:r>
      <w:proofErr w:type="gramEnd"/>
      <w:r w:rsidRPr="0061088D">
        <w:rPr>
          <w:rFonts w:ascii="Calibri" w:hAnsi="Calibri" w:cs="Calibri"/>
          <w:color w:val="000000"/>
          <w:sz w:val="12"/>
        </w:rPr>
        <w:t xml:space="preserve"> reach diverse global audiences and address their concerns. </w:t>
      </w:r>
      <w:r w:rsidRPr="0061088D">
        <w:rPr>
          <w:rFonts w:ascii="Calibri" w:hAnsi="Calibri" w:cs="Calibri"/>
          <w:color w:val="000000"/>
          <w:sz w:val="12"/>
          <w:bdr w:val="none" w:sz="0" w:space="0" w:color="auto" w:frame="1"/>
        </w:rPr>
        <w:t>CHINESE GOVERNMENT'S POSITION ON GENDER-RELATED ISSUES IN THE GLOBAL ARENA</w:t>
      </w:r>
      <w:r w:rsidRPr="0061088D">
        <w:rPr>
          <w:rFonts w:ascii="Calibri" w:hAnsi="Calibri" w:cs="Calibri"/>
          <w:color w:val="000000"/>
          <w:sz w:val="12"/>
        </w:rPr>
        <w:t xml:space="preserve"> In this section, I shift to a discussion of the low-key role and contradictory positions regarding gender that the Chinese government holds and the reasons behind them. </w:t>
      </w:r>
      <w:r w:rsidRPr="0061088D">
        <w:rPr>
          <w:rStyle w:val="StyleUnderline"/>
          <w:rFonts w:ascii="Calibri" w:hAnsi="Calibri" w:cs="Calibri"/>
          <w:sz w:val="12"/>
        </w:rPr>
        <w:t>There is a potential for China to play a more proactive role on the international stage in terms of promoting gender equality and women's rights.</w:t>
      </w:r>
      <w:r w:rsidRPr="0061088D">
        <w:rPr>
          <w:rFonts w:ascii="Calibri" w:hAnsi="Calibri" w:cs="Calibri"/>
          <w:color w:val="000000"/>
          <w:sz w:val="12"/>
        </w:rPr>
        <w:t xml:space="preserve"> (17) Nevertheless, observing China's positioning in various global forums and negotiations at ICPD and Beijing reviews as well as the Sustainable Development Goals, the UN security council, the human rights council and other commissions, </w:t>
      </w:r>
      <w:r w:rsidRPr="0061088D">
        <w:rPr>
          <w:rStyle w:val="StyleUnderline"/>
          <w:rFonts w:ascii="Calibri" w:hAnsi="Calibri" w:cs="Calibri"/>
          <w:sz w:val="12"/>
        </w:rPr>
        <w:t xml:space="preserve">gender issues do not seem to receive much attention or visibility in China's foreign policy when compared with trade, security, international cooperation, </w:t>
      </w:r>
      <w:proofErr w:type="gramStart"/>
      <w:r w:rsidRPr="0061088D">
        <w:rPr>
          <w:rStyle w:val="StyleUnderline"/>
          <w:rFonts w:ascii="Calibri" w:hAnsi="Calibri" w:cs="Calibri"/>
          <w:sz w:val="12"/>
        </w:rPr>
        <w:t>counter-terrorism</w:t>
      </w:r>
      <w:proofErr w:type="gramEnd"/>
      <w:r w:rsidRPr="0061088D">
        <w:rPr>
          <w:rStyle w:val="StyleUnderline"/>
          <w:rFonts w:ascii="Calibri" w:hAnsi="Calibri" w:cs="Calibri"/>
          <w:sz w:val="12"/>
        </w:rPr>
        <w:t>, climate change, and other major issues. Nor are there consistent, coherent positions on gender issues in the global arena</w:t>
      </w:r>
      <w:r w:rsidRPr="0061088D">
        <w:rPr>
          <w:rFonts w:ascii="Calibri" w:hAnsi="Calibri" w:cs="Calibri"/>
          <w:color w:val="000000"/>
          <w:sz w:val="12"/>
        </w:rPr>
        <w:t xml:space="preserve">. Instead, Chinese government representatives seemingly take a low-key role and hold ambiguous, sometimes </w:t>
      </w:r>
      <w:r w:rsidRPr="0061088D">
        <w:rPr>
          <w:rStyle w:val="StyleUnderline"/>
          <w:rFonts w:ascii="Calibri" w:hAnsi="Calibri" w:cs="Calibri"/>
          <w:sz w:val="12"/>
        </w:rPr>
        <w:t>even contradictory positions on various issues regarding gender, sexuality, and human rights.</w:t>
      </w:r>
      <w:r w:rsidRPr="0061088D">
        <w:rPr>
          <w:rFonts w:ascii="Calibri" w:hAnsi="Calibri" w:cs="Calibri"/>
          <w:color w:val="000000"/>
          <w:sz w:val="12"/>
        </w:rPr>
        <w:t xml:space="preserve"> Such positions imply the potential role that China could play to promote gender equality in global contexts; however, they also show that </w:t>
      </w:r>
      <w:r w:rsidRPr="0061088D">
        <w:rPr>
          <w:rStyle w:val="StyleUnderline"/>
          <w:rFonts w:ascii="Calibri" w:hAnsi="Calibri" w:cs="Calibri"/>
          <w:sz w:val="12"/>
        </w:rPr>
        <w:t>gender equality and women's rights can be watered down or compromised as China negotiates instead for political and economic benefits and other priority issues</w:t>
      </w:r>
      <w:r w:rsidRPr="0061088D">
        <w:rPr>
          <w:rFonts w:ascii="Calibri" w:hAnsi="Calibri" w:cs="Calibri"/>
          <w:color w:val="000000"/>
          <w:sz w:val="12"/>
        </w:rPr>
        <w:t xml:space="preserve">. </w:t>
      </w:r>
      <w:r w:rsidRPr="0061088D">
        <w:rPr>
          <w:rStyle w:val="Emphasis"/>
          <w:highlight w:val="green"/>
        </w:rPr>
        <w:t>Unlike</w:t>
      </w:r>
      <w:r w:rsidRPr="008B5112">
        <w:rPr>
          <w:rStyle w:val="Emphasis"/>
        </w:rPr>
        <w:t xml:space="preserve"> a handful of UN member states, such as </w:t>
      </w:r>
      <w:r w:rsidRPr="0061088D">
        <w:rPr>
          <w:rStyle w:val="Emphasis"/>
          <w:highlight w:val="green"/>
        </w:rPr>
        <w:t>Russia or the United States, who have blocked</w:t>
      </w:r>
      <w:r w:rsidRPr="008B5112">
        <w:rPr>
          <w:rStyle w:val="Emphasis"/>
        </w:rPr>
        <w:t xml:space="preserve"> the process or voted </w:t>
      </w:r>
      <w:r w:rsidRPr="0061088D">
        <w:rPr>
          <w:rStyle w:val="Emphasis"/>
        </w:rPr>
        <w:t>against</w:t>
      </w:r>
      <w:r w:rsidRPr="0061088D">
        <w:rPr>
          <w:rStyle w:val="Emphasis"/>
          <w:highlight w:val="green"/>
        </w:rPr>
        <w:t xml:space="preserve"> hard-negotiated agreements</w:t>
      </w:r>
      <w:r w:rsidRPr="008B5112">
        <w:rPr>
          <w:rStyle w:val="Emphasis"/>
        </w:rPr>
        <w:t xml:space="preserve">, </w:t>
      </w:r>
      <w:r w:rsidRPr="0061088D">
        <w:rPr>
          <w:rStyle w:val="Emphasis"/>
          <w:highlight w:val="green"/>
        </w:rPr>
        <w:t>China</w:t>
      </w:r>
      <w:r w:rsidRPr="008B5112">
        <w:rPr>
          <w:rStyle w:val="Emphasis"/>
        </w:rPr>
        <w:t xml:space="preserve"> has </w:t>
      </w:r>
      <w:r w:rsidRPr="0061088D">
        <w:rPr>
          <w:rStyle w:val="Emphasis"/>
          <w:highlight w:val="green"/>
        </w:rPr>
        <w:t>joined the international consensus supporting</w:t>
      </w:r>
      <w:r w:rsidRPr="008B5112">
        <w:rPr>
          <w:rStyle w:val="Emphasis"/>
        </w:rPr>
        <w:t xml:space="preserve"> all the outcome documents following reviews of the 4wcw and the ICPD as well as the SDGS and sessions of the Commission on the Status of </w:t>
      </w:r>
      <w:r w:rsidRPr="0061088D">
        <w:rPr>
          <w:rStyle w:val="Emphasis"/>
          <w:highlight w:val="green"/>
        </w:rPr>
        <w:t>Women</w:t>
      </w:r>
      <w:r w:rsidRPr="008B5112">
        <w:rPr>
          <w:rStyle w:val="Emphasis"/>
        </w:rPr>
        <w:t xml:space="preserve">. </w:t>
      </w:r>
      <w:r w:rsidRPr="0061088D">
        <w:rPr>
          <w:rFonts w:ascii="Calibri" w:hAnsi="Calibri" w:cs="Calibri"/>
          <w:color w:val="000000"/>
          <w:sz w:val="12"/>
        </w:rPr>
        <w:t xml:space="preserve">Thus, China supports gender equality and the inclusion of women's empowerment language, sometimes with compromises. For example, </w:t>
      </w:r>
      <w:r w:rsidRPr="008B5112">
        <w:rPr>
          <w:rStyle w:val="Emphasis"/>
        </w:rPr>
        <w:t>at the Asia Pacific Ministerial Meeting on Beijing+25 held in Bangkok in November 2019</w:t>
      </w:r>
      <w:r w:rsidRPr="0061088D">
        <w:rPr>
          <w:rFonts w:ascii="Calibri" w:hAnsi="Calibri" w:cs="Calibri"/>
          <w:color w:val="000000"/>
          <w:sz w:val="12"/>
        </w:rPr>
        <w:t xml:space="preserve">, organized by the UN Economic and Social Commission for Asia and the Pacific (UNESCAP), </w:t>
      </w:r>
      <w:r w:rsidRPr="008B5112">
        <w:rPr>
          <w:rStyle w:val="Emphasis"/>
        </w:rPr>
        <w:t xml:space="preserve">the </w:t>
      </w:r>
      <w:r w:rsidRPr="0061088D">
        <w:rPr>
          <w:rStyle w:val="Emphasis"/>
          <w:highlight w:val="green"/>
        </w:rPr>
        <w:t>US</w:t>
      </w:r>
      <w:r w:rsidRPr="008B5112">
        <w:rPr>
          <w:rStyle w:val="Emphasis"/>
        </w:rPr>
        <w:t xml:space="preserve"> asked for a roll-call vote and then </w:t>
      </w:r>
      <w:r w:rsidRPr="0061088D">
        <w:rPr>
          <w:rStyle w:val="Emphasis"/>
          <w:highlight w:val="green"/>
        </w:rPr>
        <w:t>cast the only vote against the Asia Pacific Declaration on Advancing Gender Equality and Women's Empowerment</w:t>
      </w:r>
      <w:r w:rsidRPr="0061088D">
        <w:rPr>
          <w:rFonts w:ascii="Calibri" w:hAnsi="Calibri" w:cs="Calibri"/>
          <w:color w:val="000000"/>
          <w:sz w:val="12"/>
        </w:rPr>
        <w:t xml:space="preserve">. The Beijing+25 Review was adopted at the end of the intergovernmental meeting--not just the paragraphs on sexual and reproductive health and rights but the agreement in its entirety. Chinese delegates expressed reservation about the term "women human rights defenders" in paragraph nine, noting that there was no international consensus on what constitutes women human rights defenders and that the term was not well defined, but they agreed to adopt the </w:t>
      </w:r>
      <w:proofErr w:type="gramStart"/>
      <w:r w:rsidRPr="0061088D">
        <w:rPr>
          <w:rFonts w:ascii="Calibri" w:hAnsi="Calibri" w:cs="Calibri"/>
          <w:color w:val="000000"/>
          <w:sz w:val="12"/>
        </w:rPr>
        <w:t>declaration</w:t>
      </w:r>
      <w:proofErr w:type="gramEnd"/>
      <w:r w:rsidRPr="0061088D">
        <w:rPr>
          <w:rFonts w:ascii="Calibri" w:hAnsi="Calibri" w:cs="Calibri"/>
          <w:color w:val="000000"/>
          <w:sz w:val="12"/>
        </w:rPr>
        <w:t xml:space="preserve"> nonetheless. (18) </w:t>
      </w:r>
      <w:r w:rsidRPr="005574DE">
        <w:rPr>
          <w:rStyle w:val="StyleUnderline"/>
          <w:rFonts w:ascii="Calibri" w:hAnsi="Calibri" w:cs="Calibri"/>
          <w:highlight w:val="green"/>
        </w:rPr>
        <w:t xml:space="preserve">China </w:t>
      </w:r>
      <w:r w:rsidRPr="00783EBE">
        <w:rPr>
          <w:rStyle w:val="StyleUnderline"/>
          <w:rFonts w:ascii="Calibri" w:hAnsi="Calibri" w:cs="Calibri"/>
        </w:rPr>
        <w:t xml:space="preserve">has been </w:t>
      </w:r>
      <w:r w:rsidRPr="005574DE">
        <w:rPr>
          <w:rStyle w:val="StyleUnderline"/>
          <w:rFonts w:ascii="Calibri" w:hAnsi="Calibri" w:cs="Calibri"/>
          <w:highlight w:val="green"/>
        </w:rPr>
        <w:t>consistently aligned</w:t>
      </w:r>
      <w:r w:rsidRPr="008B5112">
        <w:rPr>
          <w:rStyle w:val="StyleUnderline"/>
          <w:rFonts w:ascii="Calibri" w:hAnsi="Calibri" w:cs="Calibri"/>
        </w:rPr>
        <w:t xml:space="preserve"> </w:t>
      </w:r>
      <w:r w:rsidRPr="005574DE">
        <w:rPr>
          <w:rStyle w:val="StyleUnderline"/>
          <w:rFonts w:ascii="Calibri" w:hAnsi="Calibri" w:cs="Calibri"/>
          <w:highlight w:val="green"/>
        </w:rPr>
        <w:t>with the</w:t>
      </w:r>
      <w:r w:rsidRPr="008B5112">
        <w:rPr>
          <w:rStyle w:val="StyleUnderline"/>
          <w:rFonts w:ascii="Calibri" w:hAnsi="Calibri" w:cs="Calibri"/>
        </w:rPr>
        <w:t xml:space="preserve"> agreed-upon language of "gender equality and women's empowerment" in </w:t>
      </w:r>
      <w:r w:rsidRPr="005574DE">
        <w:rPr>
          <w:rStyle w:val="StyleUnderline"/>
          <w:rFonts w:ascii="Calibri" w:hAnsi="Calibri" w:cs="Calibri"/>
          <w:highlight w:val="green"/>
        </w:rPr>
        <w:t>UN</w:t>
      </w:r>
      <w:r w:rsidRPr="008B5112">
        <w:rPr>
          <w:rStyle w:val="StyleUnderline"/>
          <w:rFonts w:ascii="Calibri" w:hAnsi="Calibri" w:cs="Calibri"/>
        </w:rPr>
        <w:t xml:space="preserve"> documents such as </w:t>
      </w:r>
      <w:proofErr w:type="spellStart"/>
      <w:r w:rsidRPr="008B5112">
        <w:rPr>
          <w:rStyle w:val="StyleUnderline"/>
          <w:rFonts w:ascii="Calibri" w:hAnsi="Calibri" w:cs="Calibri"/>
        </w:rPr>
        <w:t>BPfA</w:t>
      </w:r>
      <w:proofErr w:type="spellEnd"/>
      <w:r w:rsidRPr="008B5112">
        <w:rPr>
          <w:rStyle w:val="StyleUnderline"/>
          <w:rFonts w:ascii="Calibri" w:hAnsi="Calibri" w:cs="Calibri"/>
        </w:rPr>
        <w:t xml:space="preserve"> and SDG5. It also does not oppose the language of women's human rights.</w:t>
      </w:r>
      <w:r w:rsidRPr="0061088D">
        <w:rPr>
          <w:rFonts w:ascii="Calibri" w:hAnsi="Calibri" w:cs="Calibri"/>
          <w:color w:val="000000"/>
          <w:sz w:val="12"/>
        </w:rPr>
        <w:t xml:space="preserve"> Its hesitation to recognize "women's human rights defenders" indicates that, concerning China's foreign policy, the matter of human rights is more fraught than that of gender or women, and it is more difficult to reach consensus on this issue.</w:t>
      </w:r>
    </w:p>
    <w:p w14:paraId="70AA813C" w14:textId="77777777" w:rsidR="00276F17" w:rsidRDefault="00276F17" w:rsidP="00276F17">
      <w:pPr>
        <w:pStyle w:val="Heading4"/>
      </w:pPr>
      <w:r>
        <w:t xml:space="preserve">Feminist international relations theory helps mitigate tension between Tiawan and China, and vastly improves U.S. China </w:t>
      </w:r>
      <w:r w:rsidRPr="00205BBD">
        <w:t>relations</w:t>
      </w:r>
      <w:r>
        <w:t>.</w:t>
      </w:r>
    </w:p>
    <w:p w14:paraId="582CDAEC" w14:textId="77777777" w:rsidR="00276F17" w:rsidRDefault="00276F17" w:rsidP="00276F17">
      <w:pPr>
        <w:rPr>
          <w:rStyle w:val="Style13ptBold"/>
        </w:rPr>
      </w:pPr>
      <w:r w:rsidRPr="00776398">
        <w:rPr>
          <w:rStyle w:val="Style13ptBold"/>
        </w:rPr>
        <w:t xml:space="preserve">Shih, </w:t>
      </w:r>
      <w:r>
        <w:rPr>
          <w:rStyle w:val="Style13ptBold"/>
        </w:rPr>
        <w:t xml:space="preserve">’22 </w:t>
      </w:r>
    </w:p>
    <w:p w14:paraId="4BD780F3" w14:textId="77777777" w:rsidR="00276F17" w:rsidRPr="00EB0B35" w:rsidRDefault="00276F17" w:rsidP="00276F17">
      <w:pPr>
        <w:rPr>
          <w:rStyle w:val="Style13ptBold"/>
          <w:b w:val="0"/>
          <w:bCs w:val="0"/>
          <w:sz w:val="22"/>
        </w:rPr>
      </w:pPr>
      <w:r w:rsidRPr="00EB0B35">
        <w:rPr>
          <w:rStyle w:val="Style13ptBold"/>
          <w:b w:val="0"/>
          <w:bCs w:val="0"/>
          <w:sz w:val="22"/>
        </w:rPr>
        <w:t>(Chih-</w:t>
      </w:r>
      <w:proofErr w:type="spellStart"/>
      <w:r w:rsidRPr="00EB0B35">
        <w:rPr>
          <w:rStyle w:val="Style13ptBold"/>
          <w:b w:val="0"/>
          <w:bCs w:val="0"/>
          <w:sz w:val="22"/>
        </w:rPr>
        <w:t>yu</w:t>
      </w:r>
      <w:proofErr w:type="spellEnd"/>
      <w:r w:rsidRPr="00EB0B35">
        <w:rPr>
          <w:rStyle w:val="Style13ptBold"/>
          <w:b w:val="0"/>
          <w:bCs w:val="0"/>
          <w:sz w:val="22"/>
        </w:rPr>
        <w:t xml:space="preserve"> Shih is a political science professor at National Taiwan University and National Chair Professor of the Republic of China. He earned a Master of Public Policy degree from Harvard University and a PhD from the University of Denver. 2022, </w:t>
      </w:r>
      <w:r w:rsidRPr="00EB0B35">
        <w:rPr>
          <w:rStyle w:val="Style13ptBold"/>
          <w:b w:val="0"/>
          <w:bCs w:val="0"/>
          <w:i/>
          <w:iCs/>
          <w:sz w:val="22"/>
        </w:rPr>
        <w:t>Eros of International Relations: Self-Feminizing and the Claiming of Postcolonial Chineseness.</w:t>
      </w:r>
      <w:r w:rsidRPr="00EB0B35">
        <w:rPr>
          <w:b/>
          <w:bCs/>
        </w:rPr>
        <w:t xml:space="preserve"> Pages 100-102. </w:t>
      </w:r>
      <w:r w:rsidRPr="00EB0B35">
        <w:rPr>
          <w:rStyle w:val="Style13ptBold"/>
          <w:b w:val="0"/>
          <w:bCs w:val="0"/>
          <w:sz w:val="22"/>
        </w:rPr>
        <w:t xml:space="preserve">Hong Kong University Press. </w:t>
      </w:r>
      <w:hyperlink r:id="rId32" w:history="1">
        <w:r w:rsidRPr="00EB0B35">
          <w:rPr>
            <w:rStyle w:val="Hyperlink"/>
            <w:b/>
            <w:bCs/>
          </w:rPr>
          <w:t>https://www.jstor.org/stable/j.ctv2j6xdh4?turn_away=true</w:t>
        </w:r>
      </w:hyperlink>
      <w:r w:rsidRPr="00EB0B35">
        <w:rPr>
          <w:rStyle w:val="Style13ptBold"/>
          <w:b w:val="0"/>
          <w:bCs w:val="0"/>
          <w:sz w:val="22"/>
        </w:rPr>
        <w:t xml:space="preserve"> //CPSW – GHS-LHM)</w:t>
      </w:r>
    </w:p>
    <w:p w14:paraId="257AD5BA" w14:textId="77777777" w:rsidR="00276F17" w:rsidRPr="00776398" w:rsidRDefault="00276F17" w:rsidP="00276F17">
      <w:pPr>
        <w:rPr>
          <w:b/>
          <w:bCs/>
          <w:sz w:val="26"/>
        </w:rPr>
      </w:pPr>
      <w:r w:rsidRPr="007414A3">
        <w:rPr>
          <w:color w:val="000000"/>
          <w:sz w:val="16"/>
          <w:szCs w:val="24"/>
        </w:rPr>
        <w:t xml:space="preserve">The evolution of the past two decades has </w:t>
      </w:r>
      <w:r w:rsidRPr="00205BBD">
        <w:rPr>
          <w:rStyle w:val="Emphasis"/>
          <w:sz w:val="24"/>
          <w:szCs w:val="24"/>
        </w:rPr>
        <w:t>not</w:t>
      </w:r>
      <w:r w:rsidRPr="007414A3">
        <w:rPr>
          <w:rStyle w:val="Emphasis"/>
          <w:sz w:val="24"/>
          <w:szCs w:val="24"/>
        </w:rPr>
        <w:t xml:space="preserve"> appeared </w:t>
      </w:r>
      <w:r w:rsidRPr="00205BBD">
        <w:rPr>
          <w:rStyle w:val="Emphasis"/>
          <w:sz w:val="24"/>
          <w:szCs w:val="24"/>
        </w:rPr>
        <w:t xml:space="preserve">promising because </w:t>
      </w:r>
      <w:r w:rsidRPr="00205BBD">
        <w:rPr>
          <w:rStyle w:val="Emphasis"/>
          <w:sz w:val="24"/>
          <w:szCs w:val="24"/>
          <w:highlight w:val="green"/>
        </w:rPr>
        <w:t xml:space="preserve">nationalist politics in China </w:t>
      </w:r>
      <w:r w:rsidRPr="002170C2">
        <w:rPr>
          <w:rStyle w:val="Emphasis"/>
          <w:sz w:val="24"/>
          <w:szCs w:val="24"/>
          <w:highlight w:val="green"/>
        </w:rPr>
        <w:t>and Taiwan rival each other</w:t>
      </w:r>
      <w:r w:rsidRPr="007414A3">
        <w:rPr>
          <w:color w:val="000000"/>
          <w:sz w:val="16"/>
          <w:szCs w:val="24"/>
        </w:rPr>
        <w:t xml:space="preserve">, which </w:t>
      </w:r>
      <w:r w:rsidRPr="007414A3">
        <w:rPr>
          <w:rStyle w:val="StyleUnderline"/>
          <w:sz w:val="24"/>
          <w:szCs w:val="24"/>
        </w:rPr>
        <w:t>culminated in a “self-othering” statist platform in Taiwan in the first half of 2020, during the COVID-19 pandemic</w:t>
      </w:r>
      <w:r w:rsidRPr="007414A3">
        <w:rPr>
          <w:color w:val="000000"/>
          <w:sz w:val="16"/>
          <w:szCs w:val="24"/>
        </w:rPr>
        <w:t xml:space="preserve">. The pandemic started in the city of Wuhan in China and then spread globally; the </w:t>
      </w:r>
      <w:r w:rsidRPr="007414A3">
        <w:rPr>
          <w:rStyle w:val="StyleUnderline"/>
          <w:sz w:val="24"/>
          <w:szCs w:val="24"/>
        </w:rPr>
        <w:t>Taipei authorities, for their part, seized the opportunity to construct an equivalence between China and the virus that quickly led to the exclusion of Taiwan’s own legal citizens, who have been connected to China in one way or another.</w:t>
      </w:r>
      <w:r w:rsidRPr="007414A3">
        <w:rPr>
          <w:color w:val="000000"/>
          <w:sz w:val="16"/>
          <w:szCs w:val="24"/>
        </w:rPr>
        <w:t xml:space="preserve"> </w:t>
      </w:r>
      <w:r w:rsidRPr="007414A3">
        <w:rPr>
          <w:rStyle w:val="StyleUnderline"/>
          <w:sz w:val="24"/>
          <w:szCs w:val="24"/>
        </w:rPr>
        <w:t>The reinforcement of the binary presumably demonstrates that Taiwan is Western rather than Chinese and incurs gendered, colonial, and illiberal consequences. In its long quest to become a member of the West, as opposed to a part of greater China, Taiwan’s anti-pandemic platform cashed in on the opportunities provided by the pandemic to stigmatize Chinese spouses of Taiwanese, usually wives, and their families.</w:t>
      </w:r>
      <w:r w:rsidRPr="007414A3">
        <w:rPr>
          <w:color w:val="000000"/>
          <w:sz w:val="16"/>
          <w:szCs w:val="24"/>
        </w:rPr>
        <w:t xml:space="preserve"> In fact, several thousand individuals, together with their children, who were visiting their Chinese relatives in Wuhan during the Chinese New Year festival became stuck in the city during the pandemic. Taiwan offered to take them back on government charter flights, an arrangement exclusively aimed at insinuating Taiwan’s independent statehood, which the sensitive Chinese authorities accordingly rejected. In addition, only parents who held a Taiwan passport were allowed entry and not their children—who were still waiting for their passports in a long queue—so many mothers were forced to remain with their children in Wuhan. The Taiwanese authorities proceeded to ban them from returning at all unless they took a Taiwanese charter flight “directly” from Wuhan, which was never available. After Wuhan’s reopening, however, these passport holders or Taiwan residents were still not allowed to enter Taiwan. </w:t>
      </w:r>
      <w:proofErr w:type="gramStart"/>
      <w:r w:rsidRPr="007414A3">
        <w:rPr>
          <w:color w:val="000000"/>
          <w:sz w:val="16"/>
          <w:szCs w:val="24"/>
        </w:rPr>
        <w:t>In order to</w:t>
      </w:r>
      <w:proofErr w:type="gramEnd"/>
      <w:r w:rsidRPr="007414A3">
        <w:rPr>
          <w:color w:val="000000"/>
          <w:sz w:val="16"/>
          <w:szCs w:val="24"/>
        </w:rPr>
        <w:t xml:space="preserve"> bar them from entry through indirect flight arrangements via a third transition point, the immigration authorities marked their passport electronically in the same way they do a persona non grata. When repeatedly asked during news conferences to compare those banned Taiwanese visiting Wuhan with other returnees, who were escaping far more serious pandemic conditions in the United States and Europe but allowed entry—initially without even observing 14 days of collective quarantine—the official reply was that the human rights of passengers from these countries must be respected. Deep in the background are the tens of thousands of families across the Taiwan Strait who, while practically providing immunity for Taiwan against an allegedly dangerous Chineseness, call into question official de-Sinicization campaigns. </w:t>
      </w:r>
      <w:r w:rsidRPr="007414A3">
        <w:rPr>
          <w:rStyle w:val="StyleUnderline"/>
          <w:sz w:val="24"/>
          <w:szCs w:val="24"/>
        </w:rPr>
        <w:t>The pandemic has been a needed front for the government to strike back, substitute separation for immunity, and inflict self-othering. In fact, as the pandemic fades in China, the pro-independence authorities in Taipei proceed to ban any Chinese vaccines offered by various Chinese sources to Taiwan, despite the enormous difficulties for the Taiwanese to import vaccines elsewhere</w:t>
      </w:r>
      <w:r w:rsidRPr="007414A3">
        <w:rPr>
          <w:color w:val="000000"/>
          <w:sz w:val="16"/>
          <w:szCs w:val="24"/>
        </w:rPr>
        <w:t xml:space="preserve">. Other than the KMT or the TPP, femininity has been vividly displayed in the cross-strait activities of Taiwanese businesspeople, families, students, and tourists in their endeavors to comply with the numerous regulations—set by both authorities that discourage their interactions—and win the support of their fellow citizens, who have become increasingly distrustful or hostile toward their counterparts across the strait. Even so, these involuntary political trespassers have been able to expand their network, benefit their acquaintances, and literally restrain Taiwanese politicians from exacerbating a decoupling policy, which has remained extreme rhetorical but much milder in practice. </w:t>
      </w:r>
      <w:r w:rsidRPr="002170C2">
        <w:rPr>
          <w:rStyle w:val="StyleUnderline"/>
          <w:sz w:val="24"/>
          <w:szCs w:val="24"/>
          <w:highlight w:val="green"/>
        </w:rPr>
        <w:t>Postcolonial sensibilities</w:t>
      </w:r>
      <w:r w:rsidRPr="007414A3">
        <w:rPr>
          <w:rStyle w:val="StyleUnderline"/>
          <w:sz w:val="24"/>
          <w:szCs w:val="24"/>
        </w:rPr>
        <w:t xml:space="preserve">, </w:t>
      </w:r>
      <w:r w:rsidRPr="002170C2">
        <w:rPr>
          <w:rStyle w:val="StyleUnderline"/>
          <w:sz w:val="24"/>
          <w:szCs w:val="24"/>
          <w:highlight w:val="green"/>
        </w:rPr>
        <w:t>reflected in the quest for political autonomy</w:t>
      </w:r>
      <w:r w:rsidRPr="007414A3">
        <w:rPr>
          <w:rStyle w:val="StyleUnderline"/>
          <w:sz w:val="24"/>
          <w:szCs w:val="24"/>
        </w:rPr>
        <w:t xml:space="preserve"> from control and dominance, </w:t>
      </w:r>
      <w:r w:rsidRPr="002170C2">
        <w:rPr>
          <w:rStyle w:val="StyleUnderline"/>
          <w:sz w:val="24"/>
          <w:szCs w:val="24"/>
          <w:highlight w:val="green"/>
        </w:rPr>
        <w:t>have consumed</w:t>
      </w:r>
      <w:r w:rsidRPr="007414A3">
        <w:rPr>
          <w:rStyle w:val="StyleUnderline"/>
          <w:sz w:val="24"/>
          <w:szCs w:val="24"/>
        </w:rPr>
        <w:t xml:space="preserve"> much of the </w:t>
      </w:r>
      <w:r w:rsidRPr="002170C2">
        <w:rPr>
          <w:rStyle w:val="StyleUnderline"/>
          <w:sz w:val="24"/>
          <w:szCs w:val="24"/>
          <w:highlight w:val="green"/>
        </w:rPr>
        <w:t xml:space="preserve">political discourse </w:t>
      </w:r>
      <w:proofErr w:type="gramStart"/>
      <w:r w:rsidRPr="002170C2">
        <w:rPr>
          <w:rStyle w:val="StyleUnderline"/>
          <w:sz w:val="24"/>
          <w:szCs w:val="24"/>
          <w:highlight w:val="green"/>
        </w:rPr>
        <w:t>on</w:t>
      </w:r>
      <w:proofErr w:type="gramEnd"/>
      <w:r w:rsidRPr="002170C2">
        <w:rPr>
          <w:rStyle w:val="StyleUnderline"/>
          <w:sz w:val="24"/>
          <w:szCs w:val="24"/>
          <w:highlight w:val="green"/>
        </w:rPr>
        <w:t xml:space="preserve"> Taiwan</w:t>
      </w:r>
      <w:r w:rsidRPr="007414A3">
        <w:rPr>
          <w:rStyle w:val="StyleUnderline"/>
          <w:sz w:val="24"/>
          <w:szCs w:val="24"/>
        </w:rPr>
        <w:t xml:space="preserve"> and its future relations with China.</w:t>
      </w:r>
      <w:r w:rsidRPr="007414A3">
        <w:rPr>
          <w:color w:val="000000"/>
          <w:sz w:val="16"/>
          <w:szCs w:val="24"/>
        </w:rPr>
        <w:t xml:space="preserve"> </w:t>
      </w:r>
      <w:r w:rsidRPr="002170C2">
        <w:rPr>
          <w:rStyle w:val="Emphasis"/>
          <w:sz w:val="24"/>
          <w:szCs w:val="24"/>
          <w:highlight w:val="green"/>
        </w:rPr>
        <w:t>Such sensibilities threaten to</w:t>
      </w:r>
      <w:r w:rsidRPr="007414A3">
        <w:rPr>
          <w:rStyle w:val="Emphasis"/>
          <w:sz w:val="24"/>
          <w:szCs w:val="24"/>
        </w:rPr>
        <w:t xml:space="preserve"> </w:t>
      </w:r>
      <w:r w:rsidRPr="002170C2">
        <w:rPr>
          <w:rStyle w:val="Emphasis"/>
          <w:sz w:val="24"/>
          <w:szCs w:val="24"/>
          <w:highlight w:val="green"/>
        </w:rPr>
        <w:t>reduce Chinese nationalism</w:t>
      </w:r>
      <w:r w:rsidRPr="007414A3">
        <w:rPr>
          <w:rStyle w:val="Emphasis"/>
          <w:sz w:val="24"/>
          <w:szCs w:val="24"/>
        </w:rPr>
        <w:t xml:space="preserve"> anywhere to its feared irrelevance </w:t>
      </w:r>
      <w:r w:rsidRPr="002170C2">
        <w:rPr>
          <w:rStyle w:val="Emphasis"/>
          <w:sz w:val="24"/>
          <w:szCs w:val="24"/>
          <w:highlight w:val="green"/>
        </w:rPr>
        <w:t>and apprehension regarding continuous Western imperialism in China</w:t>
      </w:r>
      <w:r w:rsidRPr="007414A3">
        <w:rPr>
          <w:rStyle w:val="Emphasis"/>
          <w:sz w:val="24"/>
          <w:szCs w:val="24"/>
        </w:rPr>
        <w:t>.</w:t>
      </w:r>
      <w:r w:rsidRPr="007414A3">
        <w:rPr>
          <w:color w:val="000000"/>
          <w:sz w:val="16"/>
          <w:szCs w:val="24"/>
        </w:rPr>
        <w:t xml:space="preserve"> </w:t>
      </w:r>
      <w:r w:rsidRPr="007414A3">
        <w:rPr>
          <w:rStyle w:val="Emphasis"/>
          <w:sz w:val="24"/>
          <w:szCs w:val="24"/>
        </w:rPr>
        <w:t xml:space="preserve">On the other hand, </w:t>
      </w:r>
      <w:r w:rsidRPr="002170C2">
        <w:rPr>
          <w:rStyle w:val="Emphasis"/>
          <w:sz w:val="24"/>
          <w:szCs w:val="24"/>
          <w:highlight w:val="green"/>
        </w:rPr>
        <w:t>the same sensibilities prompt the pro-Taiwan independence forces</w:t>
      </w:r>
      <w:r w:rsidRPr="007414A3">
        <w:rPr>
          <w:rStyle w:val="Emphasis"/>
          <w:sz w:val="24"/>
          <w:szCs w:val="24"/>
        </w:rPr>
        <w:t xml:space="preserve">, ironically, </w:t>
      </w:r>
      <w:r w:rsidRPr="002170C2">
        <w:rPr>
          <w:rStyle w:val="Emphasis"/>
          <w:sz w:val="24"/>
          <w:szCs w:val="24"/>
          <w:highlight w:val="green"/>
        </w:rPr>
        <w:t>to desire a dependence on the U</w:t>
      </w:r>
      <w:r w:rsidRPr="007414A3">
        <w:rPr>
          <w:rStyle w:val="Emphasis"/>
          <w:sz w:val="24"/>
          <w:szCs w:val="24"/>
        </w:rPr>
        <w:t xml:space="preserve">nited </w:t>
      </w:r>
      <w:r w:rsidRPr="002170C2">
        <w:rPr>
          <w:rStyle w:val="Emphasis"/>
          <w:sz w:val="24"/>
          <w:szCs w:val="24"/>
          <w:highlight w:val="green"/>
        </w:rPr>
        <w:t>S</w:t>
      </w:r>
      <w:r w:rsidRPr="007414A3">
        <w:rPr>
          <w:rStyle w:val="Emphasis"/>
          <w:sz w:val="24"/>
          <w:szCs w:val="24"/>
        </w:rPr>
        <w:t>tates</w:t>
      </w:r>
      <w:r w:rsidRPr="007414A3">
        <w:rPr>
          <w:color w:val="000000"/>
          <w:sz w:val="16"/>
          <w:szCs w:val="24"/>
        </w:rPr>
        <w:t xml:space="preserve"> </w:t>
      </w:r>
      <w:r w:rsidRPr="007414A3">
        <w:rPr>
          <w:rStyle w:val="StyleUnderline"/>
          <w:sz w:val="24"/>
          <w:szCs w:val="24"/>
        </w:rPr>
        <w:t>and, to a lesser degree, Japan.</w:t>
      </w:r>
      <w:r w:rsidRPr="007414A3">
        <w:rPr>
          <w:color w:val="000000"/>
          <w:sz w:val="16"/>
          <w:szCs w:val="24"/>
        </w:rPr>
        <w:t xml:space="preserve"> China-Taiwan relations thus involve </w:t>
      </w:r>
      <w:proofErr w:type="gramStart"/>
      <w:r w:rsidRPr="007414A3">
        <w:rPr>
          <w:color w:val="000000"/>
          <w:sz w:val="16"/>
          <w:szCs w:val="24"/>
        </w:rPr>
        <w:t>a number of</w:t>
      </w:r>
      <w:proofErr w:type="gramEnd"/>
      <w:r w:rsidRPr="007414A3">
        <w:rPr>
          <w:color w:val="000000"/>
          <w:sz w:val="16"/>
          <w:szCs w:val="24"/>
        </w:rPr>
        <w:t xml:space="preserve"> complexities and ironies. In hindsight, all these sensibilities are </w:t>
      </w:r>
      <w:r w:rsidRPr="007414A3">
        <w:rPr>
          <w:rStyle w:val="StyleUnderline"/>
          <w:sz w:val="24"/>
          <w:szCs w:val="24"/>
        </w:rPr>
        <w:t>essentially composed of two threads of discourse.</w:t>
      </w:r>
      <w:r w:rsidRPr="007414A3">
        <w:rPr>
          <w:color w:val="000000"/>
          <w:sz w:val="16"/>
          <w:szCs w:val="24"/>
        </w:rPr>
        <w:t xml:space="preserve"> The first thread reproduces the binary of the self and the other, mainly in territorial and legal terms. This binary comprises the rivalry between China and Taiwan as well as the rivalry between China and the United States. In the latter binary, Taiwan is merely a dependent of either China or the United States, in accordance with whether Beijing’s or Washington’s perspectives are adopted. It is </w:t>
      </w:r>
      <w:r w:rsidRPr="002170C2">
        <w:rPr>
          <w:rStyle w:val="Emphasis"/>
          <w:sz w:val="24"/>
          <w:szCs w:val="24"/>
          <w:highlight w:val="green"/>
        </w:rPr>
        <w:t xml:space="preserve">this quest for </w:t>
      </w:r>
      <w:r w:rsidRPr="00205BBD">
        <w:rPr>
          <w:rStyle w:val="Emphasis"/>
          <w:sz w:val="24"/>
          <w:szCs w:val="24"/>
          <w:highlight w:val="green"/>
        </w:rPr>
        <w:t>dependence disguised as independence</w:t>
      </w:r>
      <w:r w:rsidRPr="007414A3">
        <w:rPr>
          <w:rStyle w:val="Emphasis"/>
          <w:sz w:val="24"/>
          <w:szCs w:val="24"/>
        </w:rPr>
        <w:t xml:space="preserve"> that </w:t>
      </w:r>
      <w:r w:rsidRPr="00205BBD">
        <w:rPr>
          <w:rStyle w:val="Emphasis"/>
          <w:sz w:val="24"/>
          <w:szCs w:val="24"/>
          <w:highlight w:val="green"/>
        </w:rPr>
        <w:t>creates</w:t>
      </w:r>
      <w:r w:rsidRPr="007414A3">
        <w:rPr>
          <w:rStyle w:val="Emphasis"/>
          <w:sz w:val="24"/>
          <w:szCs w:val="24"/>
        </w:rPr>
        <w:t xml:space="preserve"> the second </w:t>
      </w:r>
      <w:r w:rsidRPr="00205BBD">
        <w:rPr>
          <w:rStyle w:val="Emphasis"/>
          <w:sz w:val="24"/>
          <w:szCs w:val="24"/>
          <w:highlight w:val="green"/>
        </w:rPr>
        <w:t>thread of discourse</w:t>
      </w:r>
      <w:r w:rsidRPr="007414A3">
        <w:rPr>
          <w:rStyle w:val="Emphasis"/>
          <w:sz w:val="24"/>
          <w:szCs w:val="24"/>
        </w:rPr>
        <w:t xml:space="preserve"> and defines the scope of this book</w:t>
      </w:r>
      <w:r w:rsidRPr="007414A3">
        <w:rPr>
          <w:color w:val="000000"/>
          <w:sz w:val="16"/>
          <w:szCs w:val="24"/>
        </w:rPr>
        <w:t xml:space="preserve">. In its samples, this chapter discovers </w:t>
      </w:r>
      <w:r w:rsidRPr="007414A3">
        <w:rPr>
          <w:rStyle w:val="Emphasis"/>
          <w:sz w:val="24"/>
          <w:szCs w:val="24"/>
        </w:rPr>
        <w:t>both threads</w:t>
      </w:r>
      <w:r w:rsidRPr="007414A3">
        <w:rPr>
          <w:color w:val="000000"/>
          <w:sz w:val="16"/>
          <w:szCs w:val="24"/>
        </w:rPr>
        <w:t>,</w:t>
      </w:r>
      <w:r w:rsidRPr="00947333">
        <w:rPr>
          <w:rStyle w:val="Emphasis"/>
        </w:rPr>
        <w:t xml:space="preserve"> </w:t>
      </w:r>
      <w:r w:rsidRPr="00947333">
        <w:rPr>
          <w:rStyle w:val="Emphasis"/>
          <w:highlight w:val="green"/>
        </w:rPr>
        <w:t>which</w:t>
      </w:r>
      <w:r w:rsidRPr="00205BBD">
        <w:rPr>
          <w:sz w:val="16"/>
          <w:szCs w:val="24"/>
          <w:highlight w:val="green"/>
        </w:rPr>
        <w:t xml:space="preserve"> </w:t>
      </w:r>
      <w:r w:rsidRPr="00205BBD">
        <w:rPr>
          <w:rStyle w:val="Emphasis"/>
          <w:sz w:val="24"/>
          <w:szCs w:val="24"/>
          <w:highlight w:val="green"/>
        </w:rPr>
        <w:t xml:space="preserve">are </w:t>
      </w:r>
      <w:r w:rsidRPr="002170C2">
        <w:rPr>
          <w:rStyle w:val="Emphasis"/>
          <w:sz w:val="24"/>
          <w:szCs w:val="24"/>
          <w:highlight w:val="green"/>
        </w:rPr>
        <w:t>discursively masculine and feminine</w:t>
      </w:r>
      <w:r w:rsidRPr="007414A3">
        <w:rPr>
          <w:rStyle w:val="Emphasis"/>
          <w:sz w:val="24"/>
          <w:szCs w:val="24"/>
        </w:rPr>
        <w:t>.</w:t>
      </w:r>
      <w:r w:rsidRPr="007414A3">
        <w:rPr>
          <w:color w:val="000000"/>
          <w:sz w:val="16"/>
          <w:szCs w:val="24"/>
        </w:rPr>
        <w:t xml:space="preserve"> </w:t>
      </w:r>
      <w:r w:rsidRPr="007414A3">
        <w:rPr>
          <w:rStyle w:val="Emphasis"/>
          <w:sz w:val="24"/>
          <w:szCs w:val="24"/>
        </w:rPr>
        <w:t xml:space="preserve">The </w:t>
      </w:r>
      <w:r w:rsidRPr="00205BBD">
        <w:rPr>
          <w:rStyle w:val="Emphasis"/>
          <w:sz w:val="24"/>
          <w:szCs w:val="24"/>
          <w:highlight w:val="green"/>
        </w:rPr>
        <w:t>masculine</w:t>
      </w:r>
      <w:r w:rsidRPr="007414A3">
        <w:rPr>
          <w:rStyle w:val="Emphasis"/>
          <w:sz w:val="24"/>
          <w:szCs w:val="24"/>
        </w:rPr>
        <w:t xml:space="preserve"> </w:t>
      </w:r>
      <w:r w:rsidRPr="00205BBD">
        <w:rPr>
          <w:rStyle w:val="Emphasis"/>
          <w:sz w:val="24"/>
          <w:szCs w:val="24"/>
          <w:highlight w:val="green"/>
        </w:rPr>
        <w:t>discourse</w:t>
      </w:r>
      <w:r w:rsidRPr="007414A3">
        <w:rPr>
          <w:rStyle w:val="Emphasis"/>
          <w:sz w:val="24"/>
          <w:szCs w:val="24"/>
        </w:rPr>
        <w:t xml:space="preserve">s are </w:t>
      </w:r>
      <w:r w:rsidRPr="002170C2">
        <w:rPr>
          <w:rStyle w:val="Emphasis"/>
          <w:sz w:val="24"/>
          <w:szCs w:val="24"/>
          <w:highlight w:val="green"/>
        </w:rPr>
        <w:t xml:space="preserve">characterized by </w:t>
      </w:r>
      <w:r w:rsidRPr="00205BBD">
        <w:rPr>
          <w:rStyle w:val="Emphasis"/>
          <w:sz w:val="24"/>
          <w:szCs w:val="24"/>
        </w:rPr>
        <w:t>the</w:t>
      </w:r>
      <w:r w:rsidRPr="002170C2">
        <w:rPr>
          <w:rStyle w:val="Emphasis"/>
          <w:sz w:val="24"/>
          <w:szCs w:val="24"/>
          <w:highlight w:val="green"/>
        </w:rPr>
        <w:t xml:space="preserve"> sensibilities of political autonomy and</w:t>
      </w:r>
      <w:r w:rsidRPr="00205BBD">
        <w:rPr>
          <w:rStyle w:val="Emphasis"/>
          <w:sz w:val="24"/>
          <w:szCs w:val="24"/>
        </w:rPr>
        <w:t xml:space="preserve">/or </w:t>
      </w:r>
      <w:r w:rsidRPr="002170C2">
        <w:rPr>
          <w:rStyle w:val="Emphasis"/>
          <w:sz w:val="24"/>
          <w:szCs w:val="24"/>
          <w:highlight w:val="green"/>
        </w:rPr>
        <w:t>rival ideologies</w:t>
      </w:r>
      <w:r w:rsidRPr="00205BBD">
        <w:rPr>
          <w:rStyle w:val="Emphasis"/>
          <w:sz w:val="24"/>
          <w:szCs w:val="24"/>
          <w:highlight w:val="green"/>
        </w:rPr>
        <w:t>, while</w:t>
      </w:r>
      <w:r w:rsidRPr="007414A3">
        <w:rPr>
          <w:rStyle w:val="Emphasis"/>
          <w:sz w:val="24"/>
          <w:szCs w:val="24"/>
        </w:rPr>
        <w:t xml:space="preserve"> the </w:t>
      </w:r>
      <w:r w:rsidRPr="002170C2">
        <w:rPr>
          <w:rStyle w:val="Emphasis"/>
          <w:sz w:val="24"/>
          <w:szCs w:val="24"/>
          <w:highlight w:val="green"/>
        </w:rPr>
        <w:t>feminine discourses encompass</w:t>
      </w:r>
      <w:r w:rsidRPr="007414A3">
        <w:rPr>
          <w:rStyle w:val="Emphasis"/>
          <w:sz w:val="24"/>
          <w:szCs w:val="24"/>
        </w:rPr>
        <w:t xml:space="preserve"> a </w:t>
      </w:r>
      <w:r w:rsidRPr="002170C2">
        <w:rPr>
          <w:rStyle w:val="Emphasis"/>
          <w:sz w:val="24"/>
          <w:szCs w:val="24"/>
          <w:highlight w:val="green"/>
        </w:rPr>
        <w:t>readiness for reconciliation</w:t>
      </w:r>
      <w:r w:rsidRPr="007414A3">
        <w:rPr>
          <w:rStyle w:val="Emphasis"/>
          <w:sz w:val="24"/>
          <w:szCs w:val="24"/>
        </w:rPr>
        <w:t xml:space="preserve">, bridging, and adaptation on the one hand </w:t>
      </w:r>
      <w:r w:rsidRPr="00205BBD">
        <w:rPr>
          <w:rStyle w:val="Emphasis"/>
          <w:sz w:val="24"/>
          <w:szCs w:val="24"/>
          <w:highlight w:val="green"/>
        </w:rPr>
        <w:t>and</w:t>
      </w:r>
      <w:r w:rsidRPr="007414A3">
        <w:rPr>
          <w:rStyle w:val="Emphasis"/>
          <w:sz w:val="24"/>
          <w:szCs w:val="24"/>
        </w:rPr>
        <w:t xml:space="preserve"> a </w:t>
      </w:r>
      <w:r w:rsidRPr="00205BBD">
        <w:rPr>
          <w:rStyle w:val="Emphasis"/>
          <w:sz w:val="24"/>
          <w:szCs w:val="24"/>
          <w:highlight w:val="green"/>
        </w:rPr>
        <w:t>tolerance</w:t>
      </w:r>
      <w:r w:rsidRPr="007414A3">
        <w:rPr>
          <w:rStyle w:val="Emphasis"/>
          <w:sz w:val="24"/>
          <w:szCs w:val="24"/>
        </w:rPr>
        <w:t xml:space="preserve"> of inconsistency on the other</w:t>
      </w:r>
      <w:r w:rsidRPr="007414A3">
        <w:rPr>
          <w:color w:val="000000"/>
          <w:sz w:val="16"/>
          <w:szCs w:val="24"/>
        </w:rPr>
        <w:t xml:space="preserve">. </w:t>
      </w:r>
      <w:r w:rsidRPr="007414A3">
        <w:rPr>
          <w:rStyle w:val="StyleUnderline"/>
          <w:sz w:val="24"/>
          <w:szCs w:val="24"/>
        </w:rPr>
        <w:t>These discourses are respectively uttered by male and female professionals or entrepreneurs</w:t>
      </w:r>
      <w:r w:rsidRPr="007414A3">
        <w:rPr>
          <w:color w:val="000000"/>
          <w:sz w:val="16"/>
          <w:szCs w:val="24"/>
        </w:rPr>
        <w:t xml:space="preserve">. The </w:t>
      </w:r>
      <w:r w:rsidRPr="00205BBD">
        <w:rPr>
          <w:rStyle w:val="StyleUnderline"/>
          <w:sz w:val="24"/>
          <w:szCs w:val="24"/>
          <w:highlight w:val="green"/>
        </w:rPr>
        <w:t>masculine discourses exemplify</w:t>
      </w:r>
      <w:r w:rsidRPr="007414A3">
        <w:rPr>
          <w:rStyle w:val="StyleUnderline"/>
          <w:sz w:val="24"/>
          <w:szCs w:val="24"/>
        </w:rPr>
        <w:t xml:space="preserve"> the strategy of </w:t>
      </w:r>
      <w:r w:rsidRPr="00205BBD">
        <w:rPr>
          <w:rStyle w:val="StyleUnderline"/>
          <w:sz w:val="24"/>
          <w:szCs w:val="24"/>
          <w:highlight w:val="green"/>
        </w:rPr>
        <w:t>side-taking</w:t>
      </w:r>
      <w:r w:rsidRPr="007414A3">
        <w:rPr>
          <w:rStyle w:val="StyleUnderline"/>
          <w:sz w:val="24"/>
          <w:szCs w:val="24"/>
        </w:rPr>
        <w:t xml:space="preserve"> between international rules or market performance and local conventions; they are metaphors for Taiwan’s choice between </w:t>
      </w:r>
      <w:r w:rsidRPr="00205BBD">
        <w:rPr>
          <w:rStyle w:val="StyleUnderline"/>
          <w:sz w:val="24"/>
          <w:szCs w:val="24"/>
          <w:highlight w:val="green"/>
        </w:rPr>
        <w:t>the United States and China</w:t>
      </w:r>
      <w:r w:rsidRPr="007414A3">
        <w:rPr>
          <w:rStyle w:val="StyleUnderline"/>
          <w:sz w:val="24"/>
          <w:szCs w:val="24"/>
        </w:rPr>
        <w:t>, or China’s choice between internationalism and nationalism</w:t>
      </w:r>
      <w:r w:rsidRPr="007414A3">
        <w:rPr>
          <w:color w:val="000000"/>
          <w:sz w:val="16"/>
          <w:szCs w:val="24"/>
        </w:rPr>
        <w:t xml:space="preserve">. International relations theory, as applied to </w:t>
      </w:r>
      <w:r w:rsidRPr="007414A3">
        <w:rPr>
          <w:rStyle w:val="StyleUnderline"/>
          <w:sz w:val="24"/>
          <w:szCs w:val="24"/>
        </w:rPr>
        <w:t>Taiwan, echoes masculine discourses</w:t>
      </w:r>
      <w:r w:rsidRPr="007414A3">
        <w:rPr>
          <w:color w:val="000000"/>
          <w:sz w:val="16"/>
          <w:szCs w:val="24"/>
        </w:rPr>
        <w:t xml:space="preserve"> (D. Chang 2009), up to and including articulations by alleged feminists who mimic masculine values (Wei 2019). The </w:t>
      </w:r>
      <w:r w:rsidRPr="00205BBD">
        <w:rPr>
          <w:rStyle w:val="StyleUnderline"/>
          <w:sz w:val="24"/>
          <w:szCs w:val="24"/>
          <w:highlight w:val="green"/>
        </w:rPr>
        <w:t>feminine discourses are</w:t>
      </w:r>
      <w:r w:rsidRPr="007414A3">
        <w:rPr>
          <w:color w:val="000000"/>
          <w:sz w:val="16"/>
          <w:szCs w:val="24"/>
        </w:rPr>
        <w:t>, however</w:t>
      </w:r>
      <w:r w:rsidRPr="007414A3">
        <w:rPr>
          <w:rStyle w:val="StyleUnderline"/>
          <w:sz w:val="24"/>
          <w:szCs w:val="24"/>
        </w:rPr>
        <w:t xml:space="preserve">, </w:t>
      </w:r>
      <w:r w:rsidRPr="00205BBD">
        <w:rPr>
          <w:rStyle w:val="StyleUnderline"/>
          <w:sz w:val="24"/>
          <w:szCs w:val="24"/>
          <w:highlight w:val="green"/>
        </w:rPr>
        <w:t>unfamiliar to i</w:t>
      </w:r>
      <w:r w:rsidRPr="007414A3">
        <w:rPr>
          <w:rStyle w:val="StyleUnderline"/>
          <w:sz w:val="24"/>
          <w:szCs w:val="24"/>
        </w:rPr>
        <w:t xml:space="preserve">nternational </w:t>
      </w:r>
      <w:r w:rsidRPr="00205BBD">
        <w:rPr>
          <w:rStyle w:val="StyleUnderline"/>
          <w:sz w:val="24"/>
          <w:szCs w:val="24"/>
          <w:highlight w:val="green"/>
        </w:rPr>
        <w:t>r</w:t>
      </w:r>
      <w:r w:rsidRPr="007414A3">
        <w:rPr>
          <w:rStyle w:val="StyleUnderline"/>
          <w:sz w:val="24"/>
          <w:szCs w:val="24"/>
        </w:rPr>
        <w:t>elations theory</w:t>
      </w:r>
      <w:r w:rsidRPr="007414A3">
        <w:rPr>
          <w:color w:val="000000"/>
          <w:sz w:val="16"/>
          <w:szCs w:val="24"/>
        </w:rPr>
        <w:t xml:space="preserve"> (Chan 2000; Chowdhry and Ling 2010). </w:t>
      </w:r>
      <w:r w:rsidRPr="007414A3">
        <w:rPr>
          <w:rStyle w:val="StyleUnderline"/>
          <w:sz w:val="24"/>
          <w:szCs w:val="24"/>
        </w:rPr>
        <w:t>They engender relational identities and reflect practices that either postpone a decision on where to draw the binary or deliberately alternate between the two elements indefinitely</w:t>
      </w:r>
      <w:r w:rsidRPr="007414A3">
        <w:rPr>
          <w:color w:val="000000"/>
          <w:sz w:val="16"/>
          <w:szCs w:val="24"/>
        </w:rPr>
        <w:t>. Self-feminizing is intrinsic during alternation because the dependent relationship improvised threatens neither side</w:t>
      </w:r>
      <w:r w:rsidRPr="007414A3">
        <w:rPr>
          <w:rStyle w:val="Emphasis"/>
          <w:sz w:val="24"/>
          <w:szCs w:val="24"/>
        </w:rPr>
        <w:t xml:space="preserve">. </w:t>
      </w:r>
      <w:r w:rsidRPr="00205BBD">
        <w:rPr>
          <w:rStyle w:val="Emphasis"/>
          <w:sz w:val="24"/>
          <w:szCs w:val="24"/>
        </w:rPr>
        <w:t xml:space="preserve">A </w:t>
      </w:r>
      <w:r w:rsidRPr="002170C2">
        <w:rPr>
          <w:rStyle w:val="Emphasis"/>
          <w:sz w:val="24"/>
          <w:szCs w:val="24"/>
          <w:highlight w:val="green"/>
        </w:rPr>
        <w:t xml:space="preserve">self-feminizing </w:t>
      </w:r>
      <w:r w:rsidRPr="00205BBD">
        <w:rPr>
          <w:rStyle w:val="Emphasis"/>
          <w:sz w:val="24"/>
          <w:szCs w:val="24"/>
        </w:rPr>
        <w:t>approach</w:t>
      </w:r>
      <w:r w:rsidRPr="002170C2">
        <w:rPr>
          <w:rStyle w:val="Emphasis"/>
          <w:sz w:val="24"/>
          <w:szCs w:val="24"/>
          <w:highlight w:val="green"/>
        </w:rPr>
        <w:t xml:space="preserve"> improvises </w:t>
      </w:r>
      <w:r w:rsidRPr="00205BBD">
        <w:rPr>
          <w:rStyle w:val="Emphasis"/>
          <w:sz w:val="24"/>
          <w:szCs w:val="24"/>
        </w:rPr>
        <w:t xml:space="preserve">the </w:t>
      </w:r>
      <w:r w:rsidRPr="002170C2">
        <w:rPr>
          <w:rStyle w:val="Emphasis"/>
          <w:sz w:val="24"/>
          <w:szCs w:val="24"/>
          <w:highlight w:val="green"/>
        </w:rPr>
        <w:t>relationships between the U</w:t>
      </w:r>
      <w:r w:rsidRPr="007414A3">
        <w:rPr>
          <w:rStyle w:val="Emphasis"/>
          <w:sz w:val="24"/>
          <w:szCs w:val="24"/>
        </w:rPr>
        <w:t xml:space="preserve">nited </w:t>
      </w:r>
      <w:r w:rsidRPr="002170C2">
        <w:rPr>
          <w:rStyle w:val="Emphasis"/>
          <w:sz w:val="24"/>
          <w:szCs w:val="24"/>
          <w:highlight w:val="green"/>
        </w:rPr>
        <w:t>S</w:t>
      </w:r>
      <w:r w:rsidRPr="007414A3">
        <w:rPr>
          <w:rStyle w:val="Emphasis"/>
          <w:sz w:val="24"/>
          <w:szCs w:val="24"/>
        </w:rPr>
        <w:t xml:space="preserve">tates </w:t>
      </w:r>
      <w:r w:rsidRPr="002170C2">
        <w:rPr>
          <w:rStyle w:val="Emphasis"/>
          <w:sz w:val="24"/>
          <w:szCs w:val="24"/>
          <w:highlight w:val="green"/>
        </w:rPr>
        <w:t>and China</w:t>
      </w:r>
      <w:r w:rsidRPr="007414A3">
        <w:rPr>
          <w:rStyle w:val="Emphasis"/>
          <w:sz w:val="24"/>
          <w:szCs w:val="24"/>
        </w:rPr>
        <w:t xml:space="preserve"> </w:t>
      </w:r>
      <w:proofErr w:type="gramStart"/>
      <w:r w:rsidRPr="007414A3">
        <w:rPr>
          <w:rStyle w:val="Emphasis"/>
          <w:sz w:val="24"/>
          <w:szCs w:val="24"/>
        </w:rPr>
        <w:t xml:space="preserve">indirectly, </w:t>
      </w:r>
      <w:r w:rsidRPr="002170C2">
        <w:rPr>
          <w:rStyle w:val="Emphasis"/>
          <w:sz w:val="24"/>
          <w:szCs w:val="24"/>
          <w:highlight w:val="green"/>
        </w:rPr>
        <w:t>and</w:t>
      </w:r>
      <w:proofErr w:type="gramEnd"/>
      <w:r w:rsidRPr="002170C2">
        <w:rPr>
          <w:rStyle w:val="Emphasis"/>
          <w:sz w:val="24"/>
          <w:szCs w:val="24"/>
          <w:highlight w:val="green"/>
        </w:rPr>
        <w:t xml:space="preserve"> facilitates the constitution of</w:t>
      </w:r>
      <w:r w:rsidRPr="007414A3">
        <w:rPr>
          <w:rStyle w:val="Emphasis"/>
          <w:sz w:val="24"/>
          <w:szCs w:val="24"/>
        </w:rPr>
        <w:t xml:space="preserve"> </w:t>
      </w:r>
      <w:r w:rsidRPr="002170C2">
        <w:rPr>
          <w:rStyle w:val="Emphasis"/>
          <w:sz w:val="24"/>
          <w:szCs w:val="24"/>
          <w:highlight w:val="green"/>
        </w:rPr>
        <w:t>their relational identities by way of the same dependent other</w:t>
      </w:r>
      <w:r w:rsidRPr="007414A3">
        <w:rPr>
          <w:color w:val="000000"/>
          <w:sz w:val="16"/>
          <w:szCs w:val="24"/>
        </w:rPr>
        <w:t xml:space="preserve">. In practice, </w:t>
      </w:r>
      <w:r w:rsidRPr="007414A3">
        <w:rPr>
          <w:rStyle w:val="StyleUnderline"/>
          <w:sz w:val="24"/>
          <w:szCs w:val="24"/>
        </w:rPr>
        <w:t>such consciously enacted femininity is ubiquitous.</w:t>
      </w:r>
      <w:r w:rsidRPr="007414A3">
        <w:rPr>
          <w:color w:val="000000"/>
          <w:sz w:val="16"/>
          <w:szCs w:val="24"/>
        </w:rPr>
        <w:t xml:space="preserve"> It can be argued that the self-feminizing of female professionals and entrepreneurs, which keeps the international and local from direct confrontation, points to a non-solution as a solution to seemingly rival identities. The potential confrontation can be caused by either divergent ideologies or competing people: local accountants, enclaved refugees, migrant workers, and colonized populations are examples of consciously low-profiled practitioners improvising non-threatening relationships that cut across politically correct binaries. </w:t>
      </w:r>
      <w:r w:rsidRPr="007414A3">
        <w:rPr>
          <w:rStyle w:val="Emphasis"/>
          <w:sz w:val="24"/>
          <w:szCs w:val="24"/>
        </w:rPr>
        <w:t xml:space="preserve">Although these binaries are used to support hierarchy and dominance, the </w:t>
      </w:r>
      <w:r w:rsidRPr="002170C2">
        <w:rPr>
          <w:rStyle w:val="Emphasis"/>
          <w:sz w:val="24"/>
          <w:szCs w:val="24"/>
          <w:highlight w:val="green"/>
        </w:rPr>
        <w:t>self-feminizing</w:t>
      </w:r>
      <w:r w:rsidRPr="007414A3">
        <w:rPr>
          <w:rStyle w:val="Emphasis"/>
          <w:sz w:val="24"/>
          <w:szCs w:val="24"/>
        </w:rPr>
        <w:t xml:space="preserve"> </w:t>
      </w:r>
      <w:r w:rsidRPr="002170C2">
        <w:rPr>
          <w:rStyle w:val="Emphasis"/>
          <w:sz w:val="24"/>
          <w:szCs w:val="24"/>
          <w:highlight w:val="green"/>
        </w:rPr>
        <w:t xml:space="preserve">agencies enable epistemological </w:t>
      </w:r>
      <w:r w:rsidRPr="00205BBD">
        <w:rPr>
          <w:rStyle w:val="Emphasis"/>
          <w:sz w:val="24"/>
          <w:szCs w:val="24"/>
          <w:highlight w:val="green"/>
        </w:rPr>
        <w:t>equality between all competitors</w:t>
      </w:r>
      <w:r w:rsidRPr="007414A3">
        <w:rPr>
          <w:rStyle w:val="Emphasis"/>
          <w:sz w:val="24"/>
          <w:szCs w:val="24"/>
        </w:rPr>
        <w:t xml:space="preserve"> and rivals,</w:t>
      </w:r>
      <w:r w:rsidRPr="007414A3">
        <w:rPr>
          <w:color w:val="000000"/>
          <w:sz w:val="16"/>
          <w:szCs w:val="24"/>
        </w:rPr>
        <w:t xml:space="preserve"> who resemble each other in their relational sensibilities and responsibilities, albeit differing in kind, toward the common feminized dependents. One </w:t>
      </w:r>
      <w:r w:rsidRPr="007414A3">
        <w:rPr>
          <w:rStyle w:val="Emphasis"/>
          <w:sz w:val="24"/>
          <w:szCs w:val="24"/>
        </w:rPr>
        <w:t xml:space="preserve">plausible consequence of self-feminizing, then, is </w:t>
      </w:r>
      <w:r w:rsidRPr="002170C2">
        <w:rPr>
          <w:rStyle w:val="Emphasis"/>
          <w:sz w:val="24"/>
          <w:szCs w:val="24"/>
          <w:highlight w:val="green"/>
        </w:rPr>
        <w:t>emancipation from the pressure to enforce universal</w:t>
      </w:r>
      <w:r w:rsidRPr="007414A3">
        <w:rPr>
          <w:rStyle w:val="Emphasis"/>
          <w:sz w:val="24"/>
          <w:szCs w:val="24"/>
        </w:rPr>
        <w:t xml:space="preserve"> norms and </w:t>
      </w:r>
      <w:r w:rsidRPr="002170C2">
        <w:rPr>
          <w:rStyle w:val="Emphasis"/>
          <w:sz w:val="24"/>
          <w:szCs w:val="24"/>
          <w:highlight w:val="green"/>
        </w:rPr>
        <w:t>rules.</w:t>
      </w:r>
      <w:r w:rsidRPr="007414A3">
        <w:rPr>
          <w:color w:val="000000"/>
          <w:sz w:val="16"/>
          <w:szCs w:val="24"/>
        </w:rPr>
        <w:t xml:space="preserve"> That said, the 25-year-old archives reveal the need for caution against any optimism about emancipation, as none of the male interviewees on the list practiced noticeable self-feminizing at the time. This lacuna of male participation may have already changed today, as more women plays leading roles in international sectors. However, the opposite can also be true if more women in the capacity of branch head or government head take on masculine values in their roles. Will there be more transgender strategists due to a more balanced mix of cisgender leaders, or vice versa? This could be answered by undertaking follow-up research in the future on the strategizing style of female CEOs and male CFOs in Taiwan’s international sector. The result could have serious cultural implications for anyone concerned with the prospects of emancipation from the masculine rivalry in the sovereign world.</w:t>
      </w:r>
    </w:p>
    <w:p w14:paraId="7466062D" w14:textId="77777777" w:rsidR="00276F17" w:rsidRDefault="00276F17" w:rsidP="00276F17">
      <w:pPr>
        <w:pStyle w:val="Heading4"/>
      </w:pPr>
      <w:r>
        <w:t xml:space="preserve">The alternative is to endorse a reinterpretation of international relationships through a feminist perspective which puts reciprocal caring at the forefront. This process creates epistemological equality through interdependence, which is empirically able to solve structures and relationships that were previously socialized with a negative form of masculinity and can bridge rivalries. </w:t>
      </w:r>
    </w:p>
    <w:p w14:paraId="0907E2BD" w14:textId="77777777" w:rsidR="00276F17" w:rsidRDefault="00276F17" w:rsidP="00276F17">
      <w:pPr>
        <w:rPr>
          <w:rStyle w:val="Style13ptBold"/>
        </w:rPr>
      </w:pPr>
      <w:r w:rsidRPr="00C02D07">
        <w:rPr>
          <w:rStyle w:val="Style13ptBold"/>
        </w:rPr>
        <w:t>Shih, ‘</w:t>
      </w:r>
      <w:r>
        <w:rPr>
          <w:rStyle w:val="Style13ptBold"/>
        </w:rPr>
        <w:t>22</w:t>
      </w:r>
    </w:p>
    <w:p w14:paraId="0E921FD7" w14:textId="77777777" w:rsidR="00276F17" w:rsidRPr="00EB0B35" w:rsidRDefault="00276F17" w:rsidP="00276F17">
      <w:pPr>
        <w:rPr>
          <w:b/>
          <w:bCs/>
        </w:rPr>
      </w:pPr>
      <w:r w:rsidRPr="00EB0B35">
        <w:rPr>
          <w:rStyle w:val="Style13ptBold"/>
          <w:b w:val="0"/>
          <w:bCs w:val="0"/>
          <w:sz w:val="22"/>
        </w:rPr>
        <w:t>(Chih-</w:t>
      </w:r>
      <w:proofErr w:type="spellStart"/>
      <w:r w:rsidRPr="00EB0B35">
        <w:rPr>
          <w:rStyle w:val="Style13ptBold"/>
          <w:b w:val="0"/>
          <w:bCs w:val="0"/>
          <w:sz w:val="22"/>
        </w:rPr>
        <w:t>yu</w:t>
      </w:r>
      <w:proofErr w:type="spellEnd"/>
      <w:r w:rsidRPr="00EB0B35">
        <w:rPr>
          <w:rStyle w:val="Style13ptBold"/>
          <w:b w:val="0"/>
          <w:bCs w:val="0"/>
          <w:sz w:val="22"/>
        </w:rPr>
        <w:t xml:space="preserve"> Shih is a political science professor at National Taiwan University and National Chair Professor of the Republic of China. He earned a Master of Public Policy degree from Harvard University and a PhD from the University of Denver. 2022, </w:t>
      </w:r>
      <w:r w:rsidRPr="00EB0B35">
        <w:rPr>
          <w:rStyle w:val="Style13ptBold"/>
          <w:b w:val="0"/>
          <w:bCs w:val="0"/>
          <w:i/>
          <w:iCs/>
          <w:sz w:val="22"/>
        </w:rPr>
        <w:t>Eros of International Relations: Self-Feminizing and the Claiming of Postcolonial Chineseness.</w:t>
      </w:r>
      <w:r w:rsidRPr="00EB0B35">
        <w:rPr>
          <w:b/>
          <w:bCs/>
        </w:rPr>
        <w:t xml:space="preserve"> Pages 103-104. </w:t>
      </w:r>
      <w:r w:rsidRPr="00EB0B35">
        <w:rPr>
          <w:rStyle w:val="Style13ptBold"/>
          <w:b w:val="0"/>
          <w:bCs w:val="0"/>
          <w:sz w:val="22"/>
        </w:rPr>
        <w:t xml:space="preserve">Hong Kong University Press. </w:t>
      </w:r>
      <w:hyperlink r:id="rId33" w:history="1">
        <w:r w:rsidRPr="00EB0B35">
          <w:rPr>
            <w:rStyle w:val="Hyperlink"/>
            <w:b/>
            <w:bCs/>
          </w:rPr>
          <w:t>https://www.jstor.org/stable/j.ctv2j6xdh4?turn_away=true</w:t>
        </w:r>
      </w:hyperlink>
      <w:r w:rsidRPr="00EB0B35">
        <w:rPr>
          <w:rStyle w:val="Style13ptBold"/>
          <w:b w:val="0"/>
          <w:bCs w:val="0"/>
          <w:sz w:val="22"/>
        </w:rPr>
        <w:t xml:space="preserve"> //CPSW – GHS-LHM)</w:t>
      </w:r>
    </w:p>
    <w:p w14:paraId="16DC30E8" w14:textId="77777777" w:rsidR="00276F17" w:rsidRDefault="00276F17" w:rsidP="00276F17">
      <w:pPr>
        <w:pStyle w:val="NormalWeb"/>
        <w:textAlignment w:val="baseline"/>
        <w:rPr>
          <w:rFonts w:ascii="Calibri" w:hAnsi="Calibri" w:cs="Calibri"/>
          <w:sz w:val="14"/>
        </w:rPr>
      </w:pPr>
      <w:r w:rsidRPr="006266DF">
        <w:rPr>
          <w:rStyle w:val="StyleUnderline"/>
          <w:rFonts w:ascii="Calibri" w:hAnsi="Calibri" w:cs="Calibri"/>
          <w:highlight w:val="green"/>
        </w:rPr>
        <w:t>Efforts to re-/engender i</w:t>
      </w:r>
      <w:r w:rsidRPr="00E65C2C">
        <w:rPr>
          <w:rStyle w:val="StyleUnderline"/>
          <w:rFonts w:ascii="Calibri" w:hAnsi="Calibri" w:cs="Calibri"/>
        </w:rPr>
        <w:t xml:space="preserve">nternational </w:t>
      </w:r>
      <w:r w:rsidRPr="006266DF">
        <w:rPr>
          <w:rStyle w:val="StyleUnderline"/>
          <w:rFonts w:ascii="Calibri" w:hAnsi="Calibri" w:cs="Calibri"/>
          <w:highlight w:val="green"/>
        </w:rPr>
        <w:t>r</w:t>
      </w:r>
      <w:r w:rsidRPr="00E65C2C">
        <w:rPr>
          <w:rStyle w:val="StyleUnderline"/>
          <w:rFonts w:ascii="Calibri" w:hAnsi="Calibri" w:cs="Calibri"/>
        </w:rPr>
        <w:t xml:space="preserve">elations </w:t>
      </w:r>
      <w:r w:rsidRPr="006266DF">
        <w:rPr>
          <w:rStyle w:val="StyleUnderline"/>
          <w:rFonts w:ascii="Calibri" w:hAnsi="Calibri" w:cs="Calibri"/>
          <w:highlight w:val="green"/>
        </w:rPr>
        <w:t>in the past</w:t>
      </w:r>
      <w:r w:rsidRPr="00E65C2C">
        <w:rPr>
          <w:rStyle w:val="StyleUnderline"/>
          <w:rFonts w:ascii="Calibri" w:hAnsi="Calibri" w:cs="Calibri"/>
        </w:rPr>
        <w:t xml:space="preserve"> few decades </w:t>
      </w:r>
      <w:r w:rsidRPr="006266DF">
        <w:rPr>
          <w:rStyle w:val="StyleUnderline"/>
          <w:rFonts w:ascii="Calibri" w:hAnsi="Calibri" w:cs="Calibri"/>
          <w:highlight w:val="green"/>
        </w:rPr>
        <w:t>have</w:t>
      </w:r>
      <w:r w:rsidRPr="00E65C2C">
        <w:rPr>
          <w:rStyle w:val="StyleUnderline"/>
          <w:rFonts w:ascii="Calibri" w:hAnsi="Calibri" w:cs="Calibri"/>
        </w:rPr>
        <w:t xml:space="preserve"> focused on </w:t>
      </w:r>
      <w:r w:rsidRPr="006266DF">
        <w:rPr>
          <w:rStyle w:val="StyleUnderline"/>
          <w:rFonts w:ascii="Calibri" w:hAnsi="Calibri" w:cs="Calibri"/>
          <w:highlight w:val="green"/>
        </w:rPr>
        <w:t>expos</w:t>
      </w:r>
      <w:r w:rsidRPr="00B356E7">
        <w:rPr>
          <w:rStyle w:val="StyleUnderline"/>
          <w:rFonts w:ascii="Calibri" w:hAnsi="Calibri" w:cs="Calibri"/>
        </w:rPr>
        <w:t>ing</w:t>
      </w:r>
      <w:r w:rsidRPr="006266DF">
        <w:rPr>
          <w:rStyle w:val="StyleUnderline"/>
          <w:rFonts w:ascii="Calibri" w:hAnsi="Calibri" w:cs="Calibri"/>
          <w:highlight w:val="green"/>
        </w:rPr>
        <w:t xml:space="preserve"> patriarchal power and</w:t>
      </w:r>
      <w:r w:rsidRPr="00E65C2C">
        <w:rPr>
          <w:rStyle w:val="StyleUnderline"/>
          <w:rFonts w:ascii="Calibri" w:hAnsi="Calibri" w:cs="Calibri"/>
        </w:rPr>
        <w:t xml:space="preserve"> ideologies as well as the </w:t>
      </w:r>
      <w:r w:rsidRPr="006266DF">
        <w:rPr>
          <w:rStyle w:val="StyleUnderline"/>
          <w:rFonts w:ascii="Calibri" w:hAnsi="Calibri" w:cs="Calibri"/>
          <w:highlight w:val="green"/>
        </w:rPr>
        <w:t>gendered role-making that</w:t>
      </w:r>
      <w:r w:rsidRPr="00E65C2C">
        <w:rPr>
          <w:rStyle w:val="StyleUnderline"/>
          <w:rFonts w:ascii="Calibri" w:hAnsi="Calibri" w:cs="Calibri"/>
        </w:rPr>
        <w:t xml:space="preserve"> reflects, </w:t>
      </w:r>
      <w:r w:rsidRPr="006266DF">
        <w:rPr>
          <w:rStyle w:val="StyleUnderline"/>
          <w:rFonts w:ascii="Calibri" w:hAnsi="Calibri" w:cs="Calibri"/>
          <w:highlight w:val="green"/>
        </w:rPr>
        <w:t>reproduces, and</w:t>
      </w:r>
      <w:r w:rsidRPr="00E65C2C">
        <w:rPr>
          <w:rStyle w:val="StyleUnderline"/>
          <w:rFonts w:ascii="Calibri" w:hAnsi="Calibri" w:cs="Calibri"/>
        </w:rPr>
        <w:t xml:space="preserve"> arguably </w:t>
      </w:r>
      <w:r w:rsidRPr="006266DF">
        <w:rPr>
          <w:rStyle w:val="StyleUnderline"/>
          <w:rFonts w:ascii="Calibri" w:hAnsi="Calibri" w:cs="Calibri"/>
          <w:highlight w:val="green"/>
        </w:rPr>
        <w:t>abuses gender differences.</w:t>
      </w:r>
      <w:r w:rsidRPr="00E65C2C">
        <w:rPr>
          <w:rStyle w:val="StyleUnderline"/>
          <w:rFonts w:ascii="Calibri" w:hAnsi="Calibri" w:cs="Calibri"/>
        </w:rPr>
        <w:t xml:space="preserve"> </w:t>
      </w:r>
      <w:r w:rsidRPr="006266DF">
        <w:rPr>
          <w:rFonts w:ascii="Calibri" w:hAnsi="Calibri" w:cs="Calibri"/>
          <w:sz w:val="14"/>
        </w:rPr>
        <w:t xml:space="preserve">However, </w:t>
      </w:r>
      <w:r w:rsidRPr="00E65C2C">
        <w:rPr>
          <w:rStyle w:val="StyleUnderline"/>
          <w:rFonts w:ascii="Calibri" w:hAnsi="Calibri" w:cs="Calibri"/>
        </w:rPr>
        <w:t>the practical improvement</w:t>
      </w:r>
      <w:r w:rsidRPr="006266DF">
        <w:rPr>
          <w:rFonts w:ascii="Calibri" w:hAnsi="Calibri" w:cs="Calibri"/>
          <w:sz w:val="14"/>
        </w:rPr>
        <w:t xml:space="preserve"> in international relations </w:t>
      </w:r>
      <w:r w:rsidRPr="00E65C2C">
        <w:rPr>
          <w:rStyle w:val="StyleUnderline"/>
          <w:rFonts w:ascii="Calibri" w:hAnsi="Calibri" w:cs="Calibri"/>
        </w:rPr>
        <w:t>has been modest at best</w:t>
      </w:r>
      <w:r w:rsidRPr="006266DF">
        <w:rPr>
          <w:rFonts w:ascii="Calibri" w:hAnsi="Calibri" w:cs="Calibri"/>
          <w:sz w:val="14"/>
        </w:rPr>
        <w:t xml:space="preserve">—if it even exists—because the national actors and their discourses are able to reappropriate gender consciousness and the ensuing reforms’ potential to patriarchal power’s advantage. As a result, the peace advocacy that arises from border-crossing solidarity and is embedded in living together, mutual empathy, ideological neutrality, aversion to violence, and environmental sensibilities yields to military threat, swagger, or clashes between political forces. In reality, the caring and mothering that deactivate exclusionary sovereign borders can give way to xenophobia, which seeks to monopolize resources and commit demonization, especially during </w:t>
      </w:r>
      <w:proofErr w:type="gramStart"/>
      <w:r w:rsidRPr="006266DF">
        <w:rPr>
          <w:rFonts w:ascii="Calibri" w:hAnsi="Calibri" w:cs="Calibri"/>
          <w:sz w:val="14"/>
        </w:rPr>
        <w:t>an</w:t>
      </w:r>
      <w:proofErr w:type="gramEnd"/>
      <w:r w:rsidRPr="006266DF">
        <w:rPr>
          <w:rFonts w:ascii="Calibri" w:hAnsi="Calibri" w:cs="Calibri"/>
          <w:sz w:val="14"/>
        </w:rPr>
        <w:t xml:space="preserve"> pandemic or an exodus of refugees. The responsibility to protect easily ends up politicized by national leaders, who purport to justify the confrontation, intervention, and exploitation mobilized by the trained masculine instinct. All of this is truly disappointing. In adding to the critical engendering attempts of feminist literature on international relations, </w:t>
      </w:r>
      <w:r w:rsidRPr="00BB0CCB">
        <w:rPr>
          <w:rStyle w:val="StyleUnderline"/>
          <w:rFonts w:ascii="Calibri" w:hAnsi="Calibri" w:cs="Calibri"/>
          <w:highlight w:val="green"/>
        </w:rPr>
        <w:t>this book</w:t>
      </w:r>
      <w:r w:rsidRPr="006266DF">
        <w:rPr>
          <w:rFonts w:ascii="Calibri" w:hAnsi="Calibri" w:cs="Calibri"/>
          <w:sz w:val="14"/>
        </w:rPr>
        <w:t xml:space="preserve"> conveys little optimistic sense of its similarly critical intent. It nevertheless </w:t>
      </w:r>
      <w:r w:rsidRPr="000D6417">
        <w:rPr>
          <w:rStyle w:val="StyleUnderline"/>
          <w:rFonts w:ascii="Calibri" w:hAnsi="Calibri" w:cs="Calibri"/>
          <w:highlight w:val="green"/>
        </w:rPr>
        <w:t>seeks to</w:t>
      </w:r>
      <w:r w:rsidRPr="000D6417">
        <w:rPr>
          <w:rStyle w:val="StyleUnderline"/>
        </w:rPr>
        <w:t xml:space="preserve"> </w:t>
      </w:r>
      <w:r w:rsidRPr="006266DF">
        <w:rPr>
          <w:rStyle w:val="Emphasis"/>
          <w:highlight w:val="green"/>
        </w:rPr>
        <w:t>present an empirically</w:t>
      </w:r>
      <w:r w:rsidRPr="00E65C2C">
        <w:rPr>
          <w:rStyle w:val="Emphasis"/>
        </w:rPr>
        <w:t xml:space="preserve"> </w:t>
      </w:r>
      <w:r w:rsidRPr="006266DF">
        <w:rPr>
          <w:rStyle w:val="Emphasis"/>
          <w:highlight w:val="green"/>
        </w:rPr>
        <w:t>plausible reinterpretation from a revisionist gender perspective</w:t>
      </w:r>
      <w:r w:rsidRPr="006266DF">
        <w:rPr>
          <w:rFonts w:ascii="Calibri" w:hAnsi="Calibri" w:cs="Calibri"/>
          <w:sz w:val="14"/>
        </w:rPr>
        <w:t xml:space="preserve">—to detect how </w:t>
      </w:r>
      <w:r w:rsidRPr="006266DF">
        <w:rPr>
          <w:rStyle w:val="Emphasis"/>
          <w:highlight w:val="green"/>
        </w:rPr>
        <w:t>i</w:t>
      </w:r>
      <w:r w:rsidRPr="00E65C2C">
        <w:rPr>
          <w:rStyle w:val="Emphasis"/>
        </w:rPr>
        <w:t xml:space="preserve">nternational </w:t>
      </w:r>
      <w:r w:rsidRPr="006266DF">
        <w:rPr>
          <w:rStyle w:val="Emphasis"/>
          <w:highlight w:val="green"/>
        </w:rPr>
        <w:t>r</w:t>
      </w:r>
      <w:r w:rsidRPr="00E65C2C">
        <w:rPr>
          <w:rStyle w:val="Emphasis"/>
        </w:rPr>
        <w:t>elation</w:t>
      </w:r>
      <w:r w:rsidRPr="00BF14F1">
        <w:rPr>
          <w:rStyle w:val="Emphasis"/>
        </w:rPr>
        <w:t>s</w:t>
      </w:r>
      <w:r w:rsidRPr="00E65C2C">
        <w:rPr>
          <w:rStyle w:val="Emphasis"/>
        </w:rPr>
        <w:t xml:space="preserve"> are, </w:t>
      </w:r>
      <w:r w:rsidRPr="00F60E97">
        <w:rPr>
          <w:rStyle w:val="Emphasis"/>
        </w:rPr>
        <w:t xml:space="preserve">in practice, </w:t>
      </w:r>
      <w:r w:rsidRPr="006266DF">
        <w:rPr>
          <w:rStyle w:val="Emphasis"/>
          <w:highlight w:val="green"/>
        </w:rPr>
        <w:t>not always engrossed in</w:t>
      </w:r>
      <w:r w:rsidRPr="00E65C2C">
        <w:rPr>
          <w:rStyle w:val="Emphasis"/>
        </w:rPr>
        <w:t xml:space="preserve"> the </w:t>
      </w:r>
      <w:r w:rsidRPr="006266DF">
        <w:rPr>
          <w:rStyle w:val="Emphasis"/>
          <w:highlight w:val="green"/>
        </w:rPr>
        <w:t>masculine</w:t>
      </w:r>
      <w:r w:rsidRPr="00E65C2C">
        <w:rPr>
          <w:rStyle w:val="Emphasis"/>
        </w:rPr>
        <w:t xml:space="preserve"> style of sovereign, national, and </w:t>
      </w:r>
      <w:r w:rsidRPr="006266DF">
        <w:rPr>
          <w:rStyle w:val="Emphasis"/>
          <w:highlight w:val="green"/>
        </w:rPr>
        <w:t>power-oriented platforms</w:t>
      </w:r>
      <w:r w:rsidRPr="00E65C2C">
        <w:rPr>
          <w:rStyle w:val="Emphasis"/>
        </w:rPr>
        <w:t>.</w:t>
      </w:r>
      <w:r w:rsidRPr="006266DF">
        <w:rPr>
          <w:rFonts w:ascii="Calibri" w:hAnsi="Calibri" w:cs="Calibri"/>
          <w:sz w:val="14"/>
        </w:rPr>
        <w:t xml:space="preserve"> </w:t>
      </w:r>
      <w:r w:rsidRPr="006266DF">
        <w:rPr>
          <w:rStyle w:val="Emphasis"/>
          <w:highlight w:val="green"/>
        </w:rPr>
        <w:t>Gendered biases</w:t>
      </w:r>
      <w:r w:rsidRPr="006266DF">
        <w:rPr>
          <w:rFonts w:ascii="Calibri" w:hAnsi="Calibri" w:cs="Calibri"/>
          <w:sz w:val="14"/>
        </w:rPr>
        <w:t xml:space="preserve"> in international relations </w:t>
      </w:r>
      <w:r w:rsidRPr="006266DF">
        <w:rPr>
          <w:rStyle w:val="Emphasis"/>
          <w:highlight w:val="green"/>
        </w:rPr>
        <w:t>can</w:t>
      </w:r>
      <w:r w:rsidRPr="00E65C2C">
        <w:rPr>
          <w:rStyle w:val="Emphasis"/>
        </w:rPr>
        <w:t xml:space="preserve"> </w:t>
      </w:r>
      <w:r w:rsidRPr="00E65C2C">
        <w:rPr>
          <w:rStyle w:val="StyleUnderline"/>
          <w:rFonts w:ascii="Calibri" w:hAnsi="Calibri" w:cs="Calibri"/>
        </w:rPr>
        <w:t xml:space="preserve">occasionally </w:t>
      </w:r>
      <w:r w:rsidRPr="006266DF">
        <w:rPr>
          <w:rStyle w:val="Emphasis"/>
          <w:highlight w:val="green"/>
        </w:rPr>
        <w:t>lead to</w:t>
      </w:r>
      <w:r w:rsidRPr="00E65C2C">
        <w:rPr>
          <w:rStyle w:val="Emphasis"/>
        </w:rPr>
        <w:t xml:space="preserve"> certain results that are conducive to </w:t>
      </w:r>
      <w:r w:rsidRPr="006266DF">
        <w:rPr>
          <w:rStyle w:val="Emphasis"/>
          <w:highlight w:val="green"/>
        </w:rPr>
        <w:t>the easing of masculinity</w:t>
      </w:r>
      <w:r w:rsidRPr="00E65C2C">
        <w:rPr>
          <w:rStyle w:val="StyleUnderline"/>
          <w:rFonts w:ascii="Calibri" w:hAnsi="Calibri" w:cs="Calibri"/>
        </w:rPr>
        <w:t xml:space="preserve">, </w:t>
      </w:r>
      <w:r w:rsidRPr="006266DF">
        <w:rPr>
          <w:rFonts w:ascii="Calibri" w:hAnsi="Calibri" w:cs="Calibri"/>
          <w:sz w:val="14"/>
        </w:rPr>
        <w:t xml:space="preserve">and these results become </w:t>
      </w:r>
      <w:r w:rsidRPr="00E65C2C">
        <w:rPr>
          <w:rStyle w:val="Emphasis"/>
        </w:rPr>
        <w:t xml:space="preserve">visible </w:t>
      </w:r>
      <w:r w:rsidRPr="006266DF">
        <w:rPr>
          <w:rStyle w:val="Emphasis"/>
          <w:highlight w:val="green"/>
        </w:rPr>
        <w:t>at various levels</w:t>
      </w:r>
      <w:r w:rsidRPr="00E65C2C">
        <w:rPr>
          <w:rStyle w:val="Emphasis"/>
        </w:rPr>
        <w:t>: national, municipal, and corporate</w:t>
      </w:r>
      <w:r w:rsidRPr="006266DF">
        <w:rPr>
          <w:rFonts w:ascii="Calibri" w:hAnsi="Calibri" w:cs="Calibri"/>
          <w:sz w:val="14"/>
        </w:rPr>
        <w:t xml:space="preserve">. In these instances, the </w:t>
      </w:r>
      <w:r w:rsidRPr="006266DF">
        <w:rPr>
          <w:rStyle w:val="Emphasis"/>
          <w:highlight w:val="green"/>
        </w:rPr>
        <w:t>actors</w:t>
      </w:r>
      <w:r w:rsidRPr="006266DF">
        <w:rPr>
          <w:rFonts w:ascii="Calibri" w:hAnsi="Calibri" w:cs="Calibri"/>
          <w:sz w:val="14"/>
        </w:rPr>
        <w:t xml:space="preserve">—women and men alike, </w:t>
      </w:r>
      <w:r w:rsidRPr="006266DF">
        <w:rPr>
          <w:rStyle w:val="Emphasis"/>
          <w:highlight w:val="green"/>
        </w:rPr>
        <w:t>who have been conditioned</w:t>
      </w:r>
      <w:r w:rsidRPr="00E65C2C">
        <w:rPr>
          <w:rStyle w:val="Emphasis"/>
        </w:rPr>
        <w:t xml:space="preserve"> by the patriarchal pedagogy and socialization</w:t>
      </w:r>
      <w:r w:rsidRPr="006266DF">
        <w:rPr>
          <w:rFonts w:ascii="Calibri" w:hAnsi="Calibri" w:cs="Calibri"/>
          <w:sz w:val="14"/>
        </w:rPr>
        <w:t>—</w:t>
      </w:r>
      <w:r w:rsidRPr="006266DF">
        <w:rPr>
          <w:rStyle w:val="Emphasis"/>
          <w:highlight w:val="green"/>
        </w:rPr>
        <w:t>reveal a need and capacity to think and act differently.</w:t>
      </w:r>
      <w:r w:rsidRPr="006266DF">
        <w:rPr>
          <w:rFonts w:ascii="Calibri" w:hAnsi="Calibri" w:cs="Calibri"/>
          <w:sz w:val="14"/>
        </w:rPr>
        <w:t xml:space="preserve"> Moreover, exactly because </w:t>
      </w:r>
      <w:r w:rsidRPr="00E65C2C">
        <w:rPr>
          <w:rStyle w:val="StyleUnderline"/>
          <w:rFonts w:ascii="Calibri" w:hAnsi="Calibri" w:cs="Calibri"/>
        </w:rPr>
        <w:t xml:space="preserve">intelligent actors detect this intellectual and emotional </w:t>
      </w:r>
      <w:r w:rsidRPr="00F60E97">
        <w:rPr>
          <w:rStyle w:val="StyleUnderline"/>
          <w:rFonts w:ascii="Calibri" w:hAnsi="Calibri" w:cs="Calibri"/>
        </w:rPr>
        <w:t>need</w:t>
      </w:r>
      <w:r w:rsidRPr="006266DF">
        <w:rPr>
          <w:rStyle w:val="StyleUnderline"/>
          <w:rFonts w:ascii="Calibri" w:hAnsi="Calibri" w:cs="Calibri"/>
          <w:highlight w:val="green"/>
        </w:rPr>
        <w:t xml:space="preserve"> among all people</w:t>
      </w:r>
      <w:r w:rsidRPr="00E65C2C">
        <w:rPr>
          <w:rStyle w:val="StyleUnderline"/>
          <w:rFonts w:ascii="Calibri" w:hAnsi="Calibri" w:cs="Calibri"/>
        </w:rPr>
        <w:t xml:space="preserve">, including presumably the strong, they </w:t>
      </w:r>
      <w:r w:rsidRPr="00F60E97">
        <w:rPr>
          <w:rStyle w:val="StyleUnderline"/>
          <w:rFonts w:ascii="Calibri" w:hAnsi="Calibri" w:cs="Calibri"/>
          <w:highlight w:val="green"/>
        </w:rPr>
        <w:t>can trigger</w:t>
      </w:r>
      <w:r w:rsidRPr="00F60E97">
        <w:rPr>
          <w:rStyle w:val="StyleUnderline"/>
          <w:rFonts w:ascii="Calibri" w:hAnsi="Calibri" w:cs="Calibri"/>
        </w:rPr>
        <w:t xml:space="preserve"> </w:t>
      </w:r>
      <w:r w:rsidRPr="006266DF">
        <w:rPr>
          <w:rStyle w:val="StyleUnderline"/>
          <w:rFonts w:ascii="Calibri" w:hAnsi="Calibri" w:cs="Calibri"/>
          <w:highlight w:val="green"/>
        </w:rPr>
        <w:t>a degree of transformation within a given temporal span and at a certain site</w:t>
      </w:r>
      <w:r w:rsidRPr="006266DF">
        <w:rPr>
          <w:rFonts w:ascii="Calibri" w:hAnsi="Calibri" w:cs="Calibri"/>
          <w:sz w:val="14"/>
        </w:rPr>
        <w:t xml:space="preserve">. This book embarks upon the realization of this </w:t>
      </w:r>
      <w:r w:rsidRPr="00E65C2C">
        <w:rPr>
          <w:rStyle w:val="Emphasis"/>
        </w:rPr>
        <w:t xml:space="preserve">sporadic emancipation. </w:t>
      </w:r>
      <w:r w:rsidRPr="006266DF">
        <w:rPr>
          <w:rFonts w:ascii="Calibri" w:hAnsi="Calibri" w:cs="Calibri"/>
          <w:sz w:val="14"/>
        </w:rPr>
        <w:t xml:space="preserve">Specifically, </w:t>
      </w:r>
      <w:r w:rsidRPr="006266DF">
        <w:rPr>
          <w:rStyle w:val="Emphasis"/>
          <w:highlight w:val="green"/>
        </w:rPr>
        <w:t>self-feminization can serve as a catalyst</w:t>
      </w:r>
      <w:r w:rsidRPr="00E65C2C">
        <w:rPr>
          <w:rStyle w:val="Emphasis"/>
        </w:rPr>
        <w:t xml:space="preserve"> for emancipation </w:t>
      </w:r>
      <w:r w:rsidRPr="006266DF">
        <w:rPr>
          <w:rStyle w:val="Emphasis"/>
          <w:highlight w:val="green"/>
        </w:rPr>
        <w:t>that bridges the relations between rivals</w:t>
      </w:r>
      <w:r w:rsidRPr="00E65C2C">
        <w:rPr>
          <w:rStyle w:val="Emphasis"/>
        </w:rPr>
        <w:t xml:space="preserve"> in context.</w:t>
      </w:r>
      <w:r w:rsidRPr="006266DF">
        <w:rPr>
          <w:rFonts w:ascii="Calibri" w:hAnsi="Calibri" w:cs="Calibri"/>
          <w:sz w:val="14"/>
        </w:rPr>
        <w:t xml:space="preserve"> The purpose of </w:t>
      </w:r>
      <w:r w:rsidRPr="00E65C2C">
        <w:rPr>
          <w:rStyle w:val="StyleUnderline"/>
          <w:rFonts w:ascii="Calibri" w:hAnsi="Calibri" w:cs="Calibri"/>
        </w:rPr>
        <w:t xml:space="preserve">self-feminization is to oblige caring </w:t>
      </w:r>
      <w:proofErr w:type="gramStart"/>
      <w:r w:rsidRPr="00E65C2C">
        <w:rPr>
          <w:rStyle w:val="StyleUnderline"/>
          <w:rFonts w:ascii="Calibri" w:hAnsi="Calibri" w:cs="Calibri"/>
        </w:rPr>
        <w:t>in order to</w:t>
      </w:r>
      <w:proofErr w:type="gramEnd"/>
      <w:r w:rsidRPr="00E65C2C">
        <w:rPr>
          <w:rStyle w:val="StyleUnderline"/>
          <w:rFonts w:ascii="Calibri" w:hAnsi="Calibri" w:cs="Calibri"/>
        </w:rPr>
        <w:t xml:space="preserve"> make relationality a constituent of the identities of all interacting actors</w:t>
      </w:r>
      <w:r w:rsidRPr="006266DF">
        <w:rPr>
          <w:rFonts w:ascii="Calibri" w:hAnsi="Calibri" w:cs="Calibri"/>
          <w:sz w:val="14"/>
        </w:rPr>
        <w:t xml:space="preserve">. It can peculiarly enhance the level of caring on the part of self- feminizing actors, who are the first to enjoy their own gendered image and therefore are emotionally capable of bringing enthusiasm for their service to their visitors. The epistemologically double-sided self-feminization creates plausible roles for a caring relationship either by obliging the self to care for others or others to care for the self. </w:t>
      </w:r>
      <w:r w:rsidRPr="00E65C2C">
        <w:rPr>
          <w:rStyle w:val="StyleUnderline"/>
          <w:rFonts w:ascii="Calibri" w:hAnsi="Calibri" w:cs="Calibri"/>
        </w:rPr>
        <w:t xml:space="preserve">The </w:t>
      </w:r>
      <w:r w:rsidRPr="006266DF">
        <w:rPr>
          <w:rStyle w:val="StyleUnderline"/>
          <w:rFonts w:ascii="Calibri" w:hAnsi="Calibri" w:cs="Calibri"/>
          <w:highlight w:val="green"/>
        </w:rPr>
        <w:t>two parties are epistemologically</w:t>
      </w:r>
      <w:r w:rsidRPr="00E65C2C">
        <w:rPr>
          <w:rStyle w:val="StyleUnderline"/>
          <w:rFonts w:ascii="Calibri" w:hAnsi="Calibri" w:cs="Calibri"/>
        </w:rPr>
        <w:t xml:space="preserve"> </w:t>
      </w:r>
      <w:r w:rsidRPr="006266DF">
        <w:rPr>
          <w:rStyle w:val="StyleUnderline"/>
          <w:rFonts w:ascii="Calibri" w:hAnsi="Calibri" w:cs="Calibri"/>
          <w:highlight w:val="green"/>
        </w:rPr>
        <w:t>equal</w:t>
      </w:r>
      <w:r w:rsidRPr="00E65C2C">
        <w:rPr>
          <w:rStyle w:val="StyleUnderline"/>
          <w:rFonts w:ascii="Calibri" w:hAnsi="Calibri" w:cs="Calibri"/>
        </w:rPr>
        <w:t>, as they need each other to practice the caring relationship, regardless of the asymmetry of power that often characterizes their imagined binary.</w:t>
      </w:r>
      <w:r w:rsidRPr="006266DF">
        <w:rPr>
          <w:rFonts w:ascii="Calibri" w:hAnsi="Calibri" w:cs="Calibri"/>
          <w:sz w:val="14"/>
        </w:rPr>
        <w:t xml:space="preserve"> </w:t>
      </w:r>
      <w:r w:rsidRPr="00E65C2C">
        <w:rPr>
          <w:rStyle w:val="Emphasis"/>
        </w:rPr>
        <w:t xml:space="preserve">Provided that the relationship is reciprocal, the </w:t>
      </w:r>
      <w:r w:rsidRPr="006266DF">
        <w:rPr>
          <w:rStyle w:val="Emphasis"/>
          <w:highlight w:val="green"/>
        </w:rPr>
        <w:t>rivalry</w:t>
      </w:r>
      <w:r w:rsidRPr="00E65C2C">
        <w:rPr>
          <w:rStyle w:val="Emphasis"/>
        </w:rPr>
        <w:t xml:space="preserve"> between them </w:t>
      </w:r>
      <w:r w:rsidRPr="006266DF">
        <w:rPr>
          <w:rStyle w:val="Emphasis"/>
          <w:highlight w:val="green"/>
        </w:rPr>
        <w:t>becomes</w:t>
      </w:r>
      <w:r w:rsidRPr="00E65C2C">
        <w:rPr>
          <w:rStyle w:val="Emphasis"/>
        </w:rPr>
        <w:t xml:space="preserve"> more </w:t>
      </w:r>
      <w:r w:rsidRPr="006266DF">
        <w:rPr>
          <w:rStyle w:val="Emphasis"/>
          <w:highlight w:val="green"/>
        </w:rPr>
        <w:t>negotiable,</w:t>
      </w:r>
      <w:r w:rsidRPr="00E65C2C">
        <w:rPr>
          <w:rStyle w:val="Emphasis"/>
        </w:rPr>
        <w:t xml:space="preserve"> non-solution more appealing, and </w:t>
      </w:r>
      <w:r w:rsidRPr="006266DF">
        <w:rPr>
          <w:rStyle w:val="Emphasis"/>
          <w:highlight w:val="green"/>
        </w:rPr>
        <w:t>inconsistency more tolerable</w:t>
      </w:r>
      <w:r w:rsidRPr="00E65C2C">
        <w:rPr>
          <w:rStyle w:val="Emphasis"/>
        </w:rPr>
        <w:t>.</w:t>
      </w:r>
      <w:r w:rsidRPr="006266DF">
        <w:rPr>
          <w:rFonts w:ascii="Calibri" w:hAnsi="Calibri" w:cs="Calibri"/>
          <w:sz w:val="14"/>
        </w:rPr>
        <w:t xml:space="preserve"> As such, </w:t>
      </w:r>
      <w:r w:rsidRPr="00E65C2C">
        <w:rPr>
          <w:rStyle w:val="StyleUnderline"/>
          <w:rFonts w:ascii="Calibri" w:hAnsi="Calibri" w:cs="Calibri"/>
        </w:rPr>
        <w:t>ostensibly universal rules and norms are neutralized</w:t>
      </w:r>
      <w:r w:rsidRPr="006266DF">
        <w:rPr>
          <w:rFonts w:ascii="Calibri" w:hAnsi="Calibri" w:cs="Calibri"/>
          <w:sz w:val="14"/>
        </w:rPr>
        <w:t xml:space="preserve">. </w:t>
      </w:r>
      <w:r w:rsidRPr="006266DF">
        <w:rPr>
          <w:rStyle w:val="Emphasis"/>
          <w:highlight w:val="green"/>
        </w:rPr>
        <w:t>I</w:t>
      </w:r>
      <w:r w:rsidRPr="00E65C2C">
        <w:rPr>
          <w:rStyle w:val="Emphasis"/>
        </w:rPr>
        <w:t xml:space="preserve">nternational </w:t>
      </w:r>
      <w:r w:rsidRPr="006266DF">
        <w:rPr>
          <w:rStyle w:val="Emphasis"/>
          <w:highlight w:val="green"/>
        </w:rPr>
        <w:t>r</w:t>
      </w:r>
      <w:r w:rsidRPr="00E65C2C">
        <w:rPr>
          <w:rStyle w:val="Emphasis"/>
        </w:rPr>
        <w:t xml:space="preserve">elations theory </w:t>
      </w:r>
      <w:r w:rsidRPr="006266DF">
        <w:rPr>
          <w:rStyle w:val="Emphasis"/>
          <w:highlight w:val="green"/>
        </w:rPr>
        <w:t>can</w:t>
      </w:r>
      <w:r w:rsidRPr="00E65C2C">
        <w:rPr>
          <w:rStyle w:val="Emphasis"/>
        </w:rPr>
        <w:t xml:space="preserve"> </w:t>
      </w:r>
      <w:r w:rsidRPr="006266DF">
        <w:rPr>
          <w:rStyle w:val="Emphasis"/>
          <w:highlight w:val="green"/>
        </w:rPr>
        <w:t>benefit from treating social site</w:t>
      </w:r>
      <w:r w:rsidRPr="00F60E97">
        <w:rPr>
          <w:rStyle w:val="Emphasis"/>
          <w:highlight w:val="green"/>
        </w:rPr>
        <w:t>s,</w:t>
      </w:r>
      <w:r w:rsidRPr="00E65C2C">
        <w:rPr>
          <w:rStyle w:val="Emphasis"/>
        </w:rPr>
        <w:t xml:space="preserve"> composed of carefully crafted gendered roles in context, </w:t>
      </w:r>
      <w:r w:rsidRPr="006266DF">
        <w:rPr>
          <w:rStyle w:val="Emphasis"/>
          <w:highlight w:val="green"/>
        </w:rPr>
        <w:t>as the base of action</w:t>
      </w:r>
      <w:r w:rsidRPr="00E65C2C">
        <w:rPr>
          <w:rStyle w:val="Emphasis"/>
        </w:rPr>
        <w:t>.</w:t>
      </w:r>
      <w:r w:rsidRPr="006266DF">
        <w:rPr>
          <w:rFonts w:ascii="Calibri" w:hAnsi="Calibri" w:cs="Calibri"/>
          <w:sz w:val="14"/>
        </w:rPr>
        <w:t xml:space="preserve"> </w:t>
      </w:r>
      <w:r w:rsidRPr="00E65C2C">
        <w:rPr>
          <w:rStyle w:val="StyleUnderline"/>
          <w:rFonts w:ascii="Calibri" w:hAnsi="Calibri" w:cs="Calibri"/>
        </w:rPr>
        <w:t>Social sites are subject to spinning and recombination, through which the actors readily attend to the instability of identity, appreciate their own agency for relating, and critically engage these sites’ intersectionality, which constitutes different actors.</w:t>
      </w:r>
      <w:r w:rsidRPr="006266DF">
        <w:rPr>
          <w:rFonts w:ascii="Calibri" w:hAnsi="Calibri" w:cs="Calibri"/>
          <w:sz w:val="14"/>
        </w:rPr>
        <w:t xml:space="preserve"> Self- feminizing in this book </w:t>
      </w:r>
      <w:r w:rsidRPr="006266DF">
        <w:rPr>
          <w:rStyle w:val="StyleUnderline"/>
          <w:rFonts w:ascii="Calibri" w:hAnsi="Calibri" w:cs="Calibri"/>
          <w:highlight w:val="green"/>
        </w:rPr>
        <w:t>relies on postcolonialism and feminism</w:t>
      </w:r>
      <w:r w:rsidRPr="006266DF">
        <w:rPr>
          <w:rFonts w:ascii="Calibri" w:hAnsi="Calibri" w:cs="Calibri"/>
          <w:sz w:val="14"/>
        </w:rPr>
        <w:t xml:space="preserve"> to discover how a subaltern, late-coming state, city, and corporation </w:t>
      </w:r>
      <w:r w:rsidRPr="002F0262">
        <w:rPr>
          <w:rStyle w:val="StyleUnderline"/>
          <w:rFonts w:ascii="Calibri" w:hAnsi="Calibri" w:cs="Calibri"/>
          <w:highlight w:val="green"/>
        </w:rPr>
        <w:t>to</w:t>
      </w:r>
      <w:r w:rsidRPr="006266DF">
        <w:rPr>
          <w:rFonts w:ascii="Calibri" w:hAnsi="Calibri" w:cs="Calibri"/>
          <w:sz w:val="14"/>
        </w:rPr>
        <w:t xml:space="preserve">gether </w:t>
      </w:r>
      <w:r w:rsidRPr="006266DF">
        <w:rPr>
          <w:rStyle w:val="StyleUnderline"/>
          <w:rFonts w:ascii="Calibri" w:hAnsi="Calibri" w:cs="Calibri"/>
          <w:highlight w:val="green"/>
        </w:rPr>
        <w:t>reconstruct a practical thread of Chineseness</w:t>
      </w:r>
      <w:r w:rsidRPr="006266DF">
        <w:rPr>
          <w:rFonts w:ascii="Calibri" w:hAnsi="Calibri" w:cs="Calibri"/>
          <w:sz w:val="14"/>
        </w:rPr>
        <w:t>, whose meanings vary according to the context, the perceived characteristics of the other relational self, and the strategy of those allegedly acting on behalf of Chineseness. This unstable Chineseness would bring forth a disquieting epistemological lens and prompt a quest for another kind of empirical agenda, one to retrieve and even reactivate an emancipation through gendered relations.</w:t>
      </w:r>
    </w:p>
    <w:p w14:paraId="3CFFE261" w14:textId="77777777" w:rsidR="00DD21A8" w:rsidRPr="008D7D09" w:rsidRDefault="00DD21A8" w:rsidP="00DD21A8">
      <w:pPr>
        <w:pStyle w:val="Heading4"/>
        <w:rPr>
          <w:rStyle w:val="Style13ptBold"/>
          <w:b/>
          <w:bCs w:val="0"/>
        </w:rPr>
      </w:pPr>
      <w:r w:rsidRPr="008D7D09">
        <w:rPr>
          <w:rStyle w:val="Style13ptBold"/>
          <w:b/>
          <w:bCs w:val="0"/>
        </w:rPr>
        <w:t xml:space="preserve">The alt solves. Prioritizing feminist international relations improves policy making, increases predictive accuracy, and reforms international relations with China. </w:t>
      </w:r>
    </w:p>
    <w:p w14:paraId="3F9C6EFE" w14:textId="77777777" w:rsidR="00DD21A8" w:rsidRPr="00517A53" w:rsidRDefault="00DD21A8" w:rsidP="00DD21A8">
      <w:pPr>
        <w:rPr>
          <w:rStyle w:val="Style13ptBold"/>
        </w:rPr>
      </w:pPr>
      <w:r w:rsidRPr="00517A53">
        <w:rPr>
          <w:rStyle w:val="Style13ptBold"/>
        </w:rPr>
        <w:t xml:space="preserve">Wang, </w:t>
      </w:r>
      <w:r>
        <w:rPr>
          <w:rStyle w:val="Style13ptBold"/>
        </w:rPr>
        <w:t>‘19</w:t>
      </w:r>
    </w:p>
    <w:p w14:paraId="6F5AD240" w14:textId="77777777" w:rsidR="00DD21A8" w:rsidRPr="008D7D09" w:rsidRDefault="00DD21A8" w:rsidP="00DD21A8">
      <w:pPr>
        <w:rPr>
          <w:rStyle w:val="Style13ptBold"/>
          <w:b w:val="0"/>
          <w:bCs w:val="0"/>
          <w:sz w:val="22"/>
        </w:rPr>
      </w:pPr>
      <w:r w:rsidRPr="008D7D09">
        <w:rPr>
          <w:rStyle w:val="Style13ptBold"/>
          <w:b w:val="0"/>
          <w:bCs w:val="0"/>
          <w:sz w:val="22"/>
        </w:rPr>
        <w:t>(Joy (</w:t>
      </w:r>
      <w:proofErr w:type="spellStart"/>
      <w:r w:rsidRPr="008D7D09">
        <w:rPr>
          <w:rStyle w:val="Style13ptBold"/>
          <w:b w:val="0"/>
          <w:bCs w:val="0"/>
          <w:sz w:val="22"/>
        </w:rPr>
        <w:t>Zhiruo</w:t>
      </w:r>
      <w:proofErr w:type="spellEnd"/>
      <w:r w:rsidRPr="008D7D09">
        <w:rPr>
          <w:rStyle w:val="Style13ptBold"/>
          <w:b w:val="0"/>
          <w:bCs w:val="0"/>
          <w:sz w:val="22"/>
        </w:rPr>
        <w:t xml:space="preserve">) Wang is a current PhD student at Carnegie Mellon University. She received her undergraduate degree from Beijing Normal University. March 2, 2019, </w:t>
      </w:r>
      <w:r w:rsidRPr="008D7D09">
        <w:rPr>
          <w:rStyle w:val="Style13ptBold"/>
          <w:b w:val="0"/>
          <w:bCs w:val="0"/>
          <w:i/>
          <w:iCs/>
          <w:sz w:val="22"/>
        </w:rPr>
        <w:t xml:space="preserve">Limits of Realism in Understanding Chinese Land Reclamation, </w:t>
      </w:r>
      <w:r w:rsidRPr="008D7D09">
        <w:rPr>
          <w:rStyle w:val="Style13ptBold"/>
          <w:b w:val="0"/>
          <w:bCs w:val="0"/>
          <w:sz w:val="22"/>
        </w:rPr>
        <w:t xml:space="preserve">Foreign Affairs Review, A Johns Hopkins International Studies Publication. </w:t>
      </w:r>
      <w:hyperlink r:id="rId34" w:history="1">
        <w:r w:rsidRPr="008D7D09">
          <w:rPr>
            <w:rStyle w:val="Hyperlink"/>
            <w:b/>
            <w:bCs/>
          </w:rPr>
          <w:t>https://jhufar.com/2019/03/02/limits-of-realism-in-understanding-chinese-land-reclamation/</w:t>
        </w:r>
      </w:hyperlink>
      <w:r w:rsidRPr="008D7D09">
        <w:rPr>
          <w:rStyle w:val="Style13ptBold"/>
          <w:b w:val="0"/>
          <w:bCs w:val="0"/>
          <w:sz w:val="22"/>
        </w:rPr>
        <w:t xml:space="preserve"> CPSW – GHS-LHM)</w:t>
      </w:r>
    </w:p>
    <w:p w14:paraId="0A40C223" w14:textId="77777777" w:rsidR="00DD21A8" w:rsidRDefault="00DD21A8" w:rsidP="00DD21A8">
      <w:pPr>
        <w:pStyle w:val="NormalWeb"/>
        <w:shd w:val="clear" w:color="auto" w:fill="FFFFFF"/>
        <w:spacing w:before="0" w:beforeAutospacing="0" w:after="300" w:afterAutospacing="0"/>
        <w:rPr>
          <w:rStyle w:val="Emphasis"/>
        </w:rPr>
      </w:pPr>
      <w:r w:rsidRPr="00497458">
        <w:rPr>
          <w:rStyle w:val="Emphasis"/>
          <w:highlight w:val="cyan"/>
        </w:rPr>
        <w:t xml:space="preserve">International relations </w:t>
      </w:r>
      <w:proofErr w:type="gramStart"/>
      <w:r w:rsidRPr="00497458">
        <w:rPr>
          <w:rStyle w:val="Emphasis"/>
          <w:highlight w:val="cyan"/>
        </w:rPr>
        <w:t>is</w:t>
      </w:r>
      <w:proofErr w:type="gramEnd"/>
      <w:r w:rsidRPr="00DC7551">
        <w:rPr>
          <w:rFonts w:ascii="Calibri" w:hAnsi="Calibri" w:cs="Calibri"/>
          <w:sz w:val="12"/>
          <w:szCs w:val="26"/>
        </w:rPr>
        <w:t xml:space="preserve"> arguably a man’s world, </w:t>
      </w:r>
      <w:r w:rsidRPr="00497458">
        <w:rPr>
          <w:rStyle w:val="Emphasis"/>
          <w:highlight w:val="cyan"/>
        </w:rPr>
        <w:t>dominated by masculine modes of thinking</w:t>
      </w:r>
      <w:r w:rsidRPr="00DC7551">
        <w:rPr>
          <w:rFonts w:ascii="Calibri" w:hAnsi="Calibri" w:cs="Calibri"/>
          <w:sz w:val="12"/>
          <w:szCs w:val="26"/>
        </w:rPr>
        <w:t xml:space="preserve">. This is certainly true given that in </w:t>
      </w:r>
      <w:r w:rsidRPr="00D83B3E">
        <w:rPr>
          <w:rStyle w:val="Emphasis"/>
        </w:rPr>
        <w:t>the US women had been barred from entry until very recently and sex discrimination still abounds.</w:t>
      </w:r>
      <w:r w:rsidRPr="00DC7551">
        <w:rPr>
          <w:rFonts w:ascii="Calibri" w:hAnsi="Calibri" w:cs="Calibri"/>
          <w:sz w:val="12"/>
          <w:szCs w:val="26"/>
          <w:vertAlign w:val="superscript"/>
        </w:rPr>
        <w:t>17</w:t>
      </w:r>
      <w:r w:rsidRPr="00DC7551">
        <w:rPr>
          <w:rFonts w:ascii="Calibri" w:hAnsi="Calibri" w:cs="Calibri"/>
          <w:sz w:val="12"/>
          <w:szCs w:val="26"/>
        </w:rPr>
        <w:t xml:space="preserve"> Feminist theory believes that </w:t>
      </w:r>
      <w:r w:rsidRPr="00497458">
        <w:rPr>
          <w:rStyle w:val="Emphasis"/>
          <w:highlight w:val="cyan"/>
        </w:rPr>
        <w:t>women</w:t>
      </w:r>
      <w:r w:rsidRPr="00596F24">
        <w:rPr>
          <w:rStyle w:val="Emphasis"/>
        </w:rPr>
        <w:t xml:space="preserve"> tend </w:t>
      </w:r>
      <w:r w:rsidRPr="00497458">
        <w:rPr>
          <w:rStyle w:val="Emphasis"/>
        </w:rPr>
        <w:t xml:space="preserve">to </w:t>
      </w:r>
      <w:r w:rsidRPr="00497458">
        <w:rPr>
          <w:rStyle w:val="Emphasis"/>
          <w:highlight w:val="cyan"/>
        </w:rPr>
        <w:t>define power in terms of the ability to cooperate</w:t>
      </w:r>
      <w:r w:rsidRPr="00596F24">
        <w:rPr>
          <w:rStyle w:val="Emphasis"/>
        </w:rPr>
        <w:t xml:space="preserve"> </w:t>
      </w:r>
      <w:r w:rsidRPr="00DC7551">
        <w:rPr>
          <w:rFonts w:ascii="Calibri" w:hAnsi="Calibri" w:cs="Calibri"/>
          <w:sz w:val="12"/>
          <w:szCs w:val="26"/>
        </w:rPr>
        <w:t xml:space="preserve">(as opposed to the masculine definition of control over others) </w:t>
      </w:r>
      <w:r w:rsidRPr="00497458">
        <w:rPr>
          <w:rStyle w:val="Emphasis"/>
          <w:highlight w:val="cyan"/>
        </w:rPr>
        <w:t>and discern</w:t>
      </w:r>
      <w:r w:rsidRPr="00596F24">
        <w:rPr>
          <w:rStyle w:val="Emphasis"/>
        </w:rPr>
        <w:t xml:space="preserve"> more </w:t>
      </w:r>
      <w:r w:rsidRPr="00497458">
        <w:rPr>
          <w:rStyle w:val="Emphasis"/>
          <w:highlight w:val="cyan"/>
        </w:rPr>
        <w:t>opportunities for toleration and coalition-building</w:t>
      </w:r>
      <w:r w:rsidRPr="00596F24">
        <w:rPr>
          <w:rStyle w:val="Emphasis"/>
        </w:rPr>
        <w:t xml:space="preserve"> in spite of differences</w:t>
      </w:r>
      <w:r w:rsidRPr="00DC7551">
        <w:rPr>
          <w:rFonts w:ascii="Calibri" w:hAnsi="Calibri" w:cs="Calibri"/>
          <w:sz w:val="12"/>
          <w:szCs w:val="26"/>
        </w:rPr>
        <w:t xml:space="preserve">; this is because </w:t>
      </w:r>
      <w:r w:rsidRPr="00596F24">
        <w:rPr>
          <w:rStyle w:val="Emphasis"/>
        </w:rPr>
        <w:t xml:space="preserve">females often </w:t>
      </w:r>
      <w:r w:rsidRPr="00497458">
        <w:rPr>
          <w:rStyle w:val="Emphasis"/>
          <w:highlight w:val="cyan"/>
        </w:rPr>
        <w:t>rely on persuasion and shared understanding</w:t>
      </w:r>
      <w:r w:rsidRPr="00596F24">
        <w:rPr>
          <w:rStyle w:val="Emphasis"/>
        </w:rPr>
        <w:t xml:space="preserve"> in solving domestic disputes </w:t>
      </w:r>
      <w:r w:rsidRPr="00497458">
        <w:rPr>
          <w:rStyle w:val="Emphasis"/>
          <w:highlight w:val="cyan"/>
        </w:rPr>
        <w:t>and are</w:t>
      </w:r>
      <w:r w:rsidRPr="00596F24">
        <w:rPr>
          <w:rStyle w:val="Emphasis"/>
        </w:rPr>
        <w:t xml:space="preserve"> </w:t>
      </w:r>
      <w:r w:rsidRPr="00497458">
        <w:rPr>
          <w:rStyle w:val="Emphasis"/>
        </w:rPr>
        <w:t>therefore</w:t>
      </w:r>
      <w:r w:rsidRPr="00497458">
        <w:rPr>
          <w:rStyle w:val="Emphasis"/>
          <w:highlight w:val="cyan"/>
        </w:rPr>
        <w:t xml:space="preserve"> socialized in</w:t>
      </w:r>
      <w:r w:rsidRPr="00596F24">
        <w:rPr>
          <w:rStyle w:val="Emphasis"/>
        </w:rPr>
        <w:t xml:space="preserve">to </w:t>
      </w:r>
      <w:r w:rsidRPr="00497458">
        <w:rPr>
          <w:rStyle w:val="Emphasis"/>
          <w:highlight w:val="cyan"/>
        </w:rPr>
        <w:t>a</w:t>
      </w:r>
      <w:r w:rsidRPr="00596F24">
        <w:rPr>
          <w:rStyle w:val="Emphasis"/>
        </w:rPr>
        <w:t xml:space="preserve"> more contextual, </w:t>
      </w:r>
      <w:r w:rsidRPr="00497458">
        <w:rPr>
          <w:rStyle w:val="Emphasis"/>
          <w:highlight w:val="cyan"/>
        </w:rPr>
        <w:t>narrative-based mode</w:t>
      </w:r>
      <w:r w:rsidRPr="00596F24">
        <w:rPr>
          <w:rStyle w:val="Emphasis"/>
        </w:rPr>
        <w:t xml:space="preserve"> of analysis.18</w:t>
      </w:r>
      <w:r w:rsidRPr="00DC7551">
        <w:rPr>
          <w:rFonts w:ascii="Calibri" w:hAnsi="Calibri" w:cs="Calibri"/>
          <w:sz w:val="12"/>
          <w:szCs w:val="26"/>
        </w:rPr>
        <w:t xml:space="preserve"> As a result, </w:t>
      </w:r>
      <w:r w:rsidRPr="00596F24">
        <w:rPr>
          <w:rStyle w:val="Emphasis"/>
        </w:rPr>
        <w:t xml:space="preserve">feminists argue that </w:t>
      </w:r>
      <w:r w:rsidRPr="00497458">
        <w:rPr>
          <w:rStyle w:val="Emphasis"/>
          <w:highlight w:val="cyan"/>
        </w:rPr>
        <w:t>global politics would look</w:t>
      </w:r>
      <w:r w:rsidRPr="00596F24">
        <w:rPr>
          <w:rStyle w:val="Emphasis"/>
        </w:rPr>
        <w:t xml:space="preserve"> much </w:t>
      </w:r>
      <w:r w:rsidRPr="00497458">
        <w:rPr>
          <w:rStyle w:val="Emphasis"/>
          <w:highlight w:val="cyan"/>
        </w:rPr>
        <w:t>different if women were national leaders</w:t>
      </w:r>
      <w:r w:rsidRPr="00596F24">
        <w:rPr>
          <w:rStyle w:val="Emphasis"/>
        </w:rPr>
        <w:t>.</w:t>
      </w:r>
      <w:r w:rsidRPr="00DC7551">
        <w:rPr>
          <w:rFonts w:ascii="Calibri" w:hAnsi="Calibri" w:cs="Calibri"/>
          <w:sz w:val="12"/>
          <w:szCs w:val="26"/>
        </w:rPr>
        <w:t xml:space="preserve"> This feminist interpretation </w:t>
      </w:r>
      <w:r w:rsidRPr="00497458">
        <w:rPr>
          <w:rStyle w:val="Emphasis"/>
          <w:highlight w:val="cyan"/>
        </w:rPr>
        <w:t>explains the magnitude and aggressiveness</w:t>
      </w:r>
      <w:r w:rsidRPr="00596F24">
        <w:rPr>
          <w:rStyle w:val="Emphasis"/>
        </w:rPr>
        <w:t xml:space="preserve"> </w:t>
      </w:r>
      <w:r w:rsidRPr="00497458">
        <w:rPr>
          <w:rStyle w:val="Emphasis"/>
          <w:highlight w:val="cyan"/>
        </w:rPr>
        <w:t>of China</w:t>
      </w:r>
      <w:r w:rsidRPr="00497458">
        <w:rPr>
          <w:rStyle w:val="Emphasis"/>
        </w:rPr>
        <w:t>’s land reclamation</w:t>
      </w:r>
      <w:r w:rsidRPr="00DC7551">
        <w:rPr>
          <w:rFonts w:ascii="Calibri" w:hAnsi="Calibri" w:cs="Calibri"/>
          <w:sz w:val="12"/>
          <w:szCs w:val="26"/>
        </w:rPr>
        <w:t>. Despite its communist egalitarian ideals</w:t>
      </w:r>
      <w:r w:rsidRPr="00596F24">
        <w:rPr>
          <w:rStyle w:val="Emphasis"/>
        </w:rPr>
        <w:t xml:space="preserve">, </w:t>
      </w:r>
      <w:r w:rsidRPr="009658ED">
        <w:rPr>
          <w:rStyle w:val="Emphasis"/>
          <w:highlight w:val="cyan"/>
        </w:rPr>
        <w:t>China</w:t>
      </w:r>
      <w:r w:rsidRPr="00596F24">
        <w:rPr>
          <w:rStyle w:val="Emphasis"/>
        </w:rPr>
        <w:t xml:space="preserve"> </w:t>
      </w:r>
      <w:r w:rsidRPr="00497458">
        <w:rPr>
          <w:rStyle w:val="Emphasis"/>
          <w:highlight w:val="cyan"/>
        </w:rPr>
        <w:t>is</w:t>
      </w:r>
      <w:r w:rsidRPr="00DC7551">
        <w:rPr>
          <w:rFonts w:ascii="Calibri" w:hAnsi="Calibri" w:cs="Calibri"/>
          <w:sz w:val="12"/>
          <w:szCs w:val="26"/>
        </w:rPr>
        <w:t xml:space="preserve"> in fact </w:t>
      </w:r>
      <w:r w:rsidRPr="00497458">
        <w:rPr>
          <w:rStyle w:val="Emphasis"/>
          <w:highlight w:val="cyan"/>
        </w:rPr>
        <w:t>a deeply sexist society</w:t>
      </w:r>
      <w:r w:rsidRPr="00596F24">
        <w:rPr>
          <w:rStyle w:val="Emphasis"/>
        </w:rPr>
        <w:t xml:space="preserve">. </w:t>
      </w:r>
      <w:r w:rsidRPr="00DC7551">
        <w:rPr>
          <w:rFonts w:ascii="Calibri" w:hAnsi="Calibri" w:cs="Calibri"/>
          <w:sz w:val="12"/>
          <w:szCs w:val="26"/>
        </w:rPr>
        <w:t>Structurally, the mandatory retirement age for female government workers, including those employed in state-owned enterprises and public universities, is 50 or 55 while the male equivalent is 60.</w:t>
      </w:r>
      <w:r w:rsidRPr="00DC7551">
        <w:rPr>
          <w:rFonts w:ascii="Calibri" w:hAnsi="Calibri" w:cs="Calibri"/>
          <w:sz w:val="12"/>
          <w:szCs w:val="26"/>
          <w:vertAlign w:val="superscript"/>
        </w:rPr>
        <w:t>19</w:t>
      </w:r>
      <w:r w:rsidRPr="00DC7551">
        <w:rPr>
          <w:rFonts w:ascii="Calibri" w:hAnsi="Calibri" w:cs="Calibri"/>
          <w:sz w:val="12"/>
          <w:szCs w:val="26"/>
        </w:rPr>
        <w:t> This differential treatment not only impedes women’s ability to achieve high leadership positions as most government officials only reach the highest ranks in their 60s, but also perpetuates the gender stereotype that women are less physically vigorous than men. As of now, there are no women in the Politburo Standing Committee, the highest decision-making unit in China, and only one woman in the 25-member Politburo, the next rung after the Politburo Standing Committee.</w:t>
      </w:r>
      <w:r w:rsidRPr="00DC7551">
        <w:rPr>
          <w:rFonts w:ascii="Calibri" w:hAnsi="Calibri" w:cs="Calibri"/>
          <w:sz w:val="12"/>
          <w:szCs w:val="26"/>
          <w:vertAlign w:val="superscript"/>
        </w:rPr>
        <w:t>20</w:t>
      </w:r>
      <w:r w:rsidRPr="00DC7551">
        <w:rPr>
          <w:rFonts w:ascii="Calibri" w:hAnsi="Calibri" w:cs="Calibri"/>
          <w:sz w:val="12"/>
          <w:szCs w:val="26"/>
        </w:rPr>
        <w:t xml:space="preserve"> Therefore, </w:t>
      </w:r>
      <w:r w:rsidRPr="007A3D5E">
        <w:rPr>
          <w:rStyle w:val="Emphasis"/>
        </w:rPr>
        <w:t xml:space="preserve">the </w:t>
      </w:r>
      <w:r w:rsidRPr="00497458">
        <w:rPr>
          <w:rStyle w:val="Emphasis"/>
          <w:highlight w:val="cyan"/>
        </w:rPr>
        <w:t>lack of female contribution</w:t>
      </w:r>
      <w:r w:rsidRPr="007A3D5E">
        <w:rPr>
          <w:rStyle w:val="Emphasis"/>
        </w:rPr>
        <w:t xml:space="preserve"> to policies can be construed a</w:t>
      </w:r>
      <w:r w:rsidRPr="00D73BB3">
        <w:rPr>
          <w:rStyle w:val="Emphasis"/>
          <w:highlight w:val="cyan"/>
        </w:rPr>
        <w:t>s</w:t>
      </w:r>
      <w:r w:rsidRPr="007A3D5E">
        <w:rPr>
          <w:rStyle w:val="Emphasis"/>
        </w:rPr>
        <w:t xml:space="preserve"> </w:t>
      </w:r>
      <w:r w:rsidRPr="00497458">
        <w:rPr>
          <w:rStyle w:val="Emphasis"/>
          <w:highlight w:val="cyan"/>
        </w:rPr>
        <w:t xml:space="preserve">the reason why China chose </w:t>
      </w:r>
      <w:r w:rsidRPr="00497458">
        <w:rPr>
          <w:rStyle w:val="Emphasis"/>
        </w:rPr>
        <w:t xml:space="preserve">to pursue </w:t>
      </w:r>
      <w:r w:rsidRPr="00497458">
        <w:rPr>
          <w:rStyle w:val="Emphasis"/>
          <w:highlight w:val="cyan"/>
        </w:rPr>
        <w:t xml:space="preserve">a </w:t>
      </w:r>
      <w:r w:rsidRPr="00497458">
        <w:rPr>
          <w:rStyle w:val="Emphasis"/>
        </w:rPr>
        <w:t xml:space="preserve">more </w:t>
      </w:r>
      <w:r w:rsidRPr="00497458">
        <w:rPr>
          <w:rStyle w:val="Emphasis"/>
          <w:highlight w:val="cyan"/>
        </w:rPr>
        <w:t>militaristic response</w:t>
      </w:r>
      <w:r w:rsidRPr="00DC7551">
        <w:rPr>
          <w:rFonts w:ascii="Calibri" w:hAnsi="Calibri" w:cs="Calibri"/>
          <w:sz w:val="12"/>
          <w:szCs w:val="26"/>
        </w:rPr>
        <w:t xml:space="preserve"> (island building</w:t>
      </w:r>
      <w:r w:rsidRPr="007A3D5E">
        <w:rPr>
          <w:rStyle w:val="Emphasis"/>
        </w:rPr>
        <w:t>) instead of seeking cooperation</w:t>
      </w:r>
      <w:r w:rsidRPr="00DC7551">
        <w:rPr>
          <w:rFonts w:ascii="Calibri" w:hAnsi="Calibri" w:cs="Calibri"/>
          <w:sz w:val="12"/>
          <w:szCs w:val="26"/>
        </w:rPr>
        <w:t xml:space="preserve"> and a larger scale of operation since males tend to perceive more threats than females and to </w:t>
      </w:r>
      <w:r w:rsidRPr="0097351B">
        <w:rPr>
          <w:rStyle w:val="Emphasis"/>
        </w:rPr>
        <w:t>think in terms of sheer strength as opposed to persuasion.</w:t>
      </w:r>
      <w:r>
        <w:rPr>
          <w:rStyle w:val="Emphasis"/>
        </w:rPr>
        <w:t xml:space="preserve"> </w:t>
      </w:r>
      <w:r w:rsidRPr="00DC7551">
        <w:rPr>
          <w:rFonts w:ascii="Calibri" w:hAnsi="Calibri" w:cs="Calibri"/>
          <w:sz w:val="12"/>
        </w:rPr>
        <w:t>Overall, realism explains a significant part of China’s rationale for land reclamation as relative power and military capability did factor heavily into its calculation. However, first and second level analysis, constructivism and feminism elucidate components that realism fails to incorporate: (1) land reclamation itself as a viable strategy (2) its timing in 2014 and (3) its tremendous scale.</w:t>
      </w:r>
      <w:r w:rsidRPr="00211559">
        <w:rPr>
          <w:rStyle w:val="StyleUnderline"/>
          <w:rFonts w:ascii="Calibri" w:hAnsi="Calibri" w:cs="Calibri"/>
        </w:rPr>
        <w:t xml:space="preserve"> </w:t>
      </w:r>
      <w:r w:rsidRPr="00DC7551">
        <w:rPr>
          <w:rFonts w:ascii="Calibri" w:hAnsi="Calibri" w:cs="Calibri"/>
          <w:sz w:val="12"/>
        </w:rPr>
        <w:t xml:space="preserve">This is because </w:t>
      </w:r>
      <w:r w:rsidRPr="00211559">
        <w:rPr>
          <w:rStyle w:val="StyleUnderline"/>
          <w:rFonts w:ascii="Calibri" w:hAnsi="Calibri" w:cs="Calibri"/>
        </w:rPr>
        <w:t>realism fails to acknowledge the influence that a state’s culture, structure and history exert on shaping interests and identities and the lenses through which it receives and interprets external realities.</w:t>
      </w:r>
      <w:r w:rsidRPr="00DC7551">
        <w:rPr>
          <w:rFonts w:ascii="Calibri" w:hAnsi="Calibri" w:cs="Calibri"/>
          <w:sz w:val="12"/>
        </w:rPr>
        <w:t xml:space="preserve"> Therefore, to fully understand the issue of land reclamation in the South China Sea, a simple look at the balance of power would not suffice; meticulous attention must be paid to the </w:t>
      </w:r>
      <w:proofErr w:type="gramStart"/>
      <w:r w:rsidRPr="00DC7551">
        <w:rPr>
          <w:rFonts w:ascii="Calibri" w:hAnsi="Calibri" w:cs="Calibri"/>
          <w:sz w:val="12"/>
        </w:rPr>
        <w:t>particular circumstances</w:t>
      </w:r>
      <w:proofErr w:type="gramEnd"/>
      <w:r w:rsidRPr="00DC7551">
        <w:rPr>
          <w:rFonts w:ascii="Calibri" w:hAnsi="Calibri" w:cs="Calibri"/>
          <w:sz w:val="12"/>
        </w:rPr>
        <w:t xml:space="preserve"> of the countries involved. Peaceful resolution of this conflict depends on an impartial synthesis of different approaches and one day we may hope to see a South China Sea characterized by tranquility and cooperation.</w:t>
      </w:r>
    </w:p>
    <w:p w14:paraId="7599D474" w14:textId="77777777" w:rsidR="00DD21A8" w:rsidRDefault="00DD21A8" w:rsidP="00DD21A8">
      <w:pPr>
        <w:pStyle w:val="Heading4"/>
      </w:pPr>
      <w:r>
        <w:t>The alt solves. Including the feminist practice of understanding social sites in an international context strengthens Post-Western IR and overcomes gaps between backgrounds and cultures.</w:t>
      </w:r>
    </w:p>
    <w:p w14:paraId="29785A35" w14:textId="77777777" w:rsidR="00DD21A8" w:rsidRDefault="00DD21A8" w:rsidP="00DD21A8">
      <w:pPr>
        <w:rPr>
          <w:rStyle w:val="Style13ptBold"/>
        </w:rPr>
      </w:pPr>
      <w:r w:rsidRPr="00776398">
        <w:rPr>
          <w:rStyle w:val="Style13ptBold"/>
        </w:rPr>
        <w:t>Shih, ‘</w:t>
      </w:r>
      <w:r>
        <w:rPr>
          <w:rStyle w:val="Style13ptBold"/>
        </w:rPr>
        <w:t>22</w:t>
      </w:r>
    </w:p>
    <w:p w14:paraId="092964AC" w14:textId="77777777" w:rsidR="00DD21A8" w:rsidRPr="00EB0B35" w:rsidRDefault="00DD21A8" w:rsidP="00DD21A8">
      <w:pPr>
        <w:rPr>
          <w:rStyle w:val="Style13ptBold"/>
          <w:b w:val="0"/>
          <w:bCs w:val="0"/>
          <w:sz w:val="22"/>
        </w:rPr>
      </w:pPr>
      <w:r w:rsidRPr="00EB0B35">
        <w:rPr>
          <w:rStyle w:val="Style13ptBold"/>
          <w:b w:val="0"/>
          <w:bCs w:val="0"/>
          <w:sz w:val="22"/>
        </w:rPr>
        <w:t>(Chih-</w:t>
      </w:r>
      <w:proofErr w:type="spellStart"/>
      <w:r w:rsidRPr="00EB0B35">
        <w:rPr>
          <w:rStyle w:val="Style13ptBold"/>
          <w:b w:val="0"/>
          <w:bCs w:val="0"/>
          <w:sz w:val="22"/>
        </w:rPr>
        <w:t>yu</w:t>
      </w:r>
      <w:proofErr w:type="spellEnd"/>
      <w:r w:rsidRPr="00EB0B35">
        <w:rPr>
          <w:rStyle w:val="Style13ptBold"/>
          <w:b w:val="0"/>
          <w:bCs w:val="0"/>
          <w:sz w:val="22"/>
        </w:rPr>
        <w:t xml:space="preserve"> Shih is a political science professor at National Taiwan University and National Chair Professor of the Republic of China. He earned a Master of Public Policy degree from Harvard University and a PhD from the University of Denver. 2022, </w:t>
      </w:r>
      <w:r w:rsidRPr="00EB0B35">
        <w:rPr>
          <w:rStyle w:val="Style13ptBold"/>
          <w:b w:val="0"/>
          <w:bCs w:val="0"/>
          <w:i/>
          <w:iCs/>
          <w:sz w:val="22"/>
        </w:rPr>
        <w:t>Eros of International Relations: Self-Feminizing and the Claiming of Postcolonial Chineseness.</w:t>
      </w:r>
      <w:r w:rsidRPr="00EB0B35">
        <w:rPr>
          <w:b/>
          <w:bCs/>
        </w:rPr>
        <w:t xml:space="preserve"> </w:t>
      </w:r>
      <w:r w:rsidRPr="00EB0B35">
        <w:t>Pages 66-67.</w:t>
      </w:r>
      <w:r w:rsidRPr="00EB0B35">
        <w:rPr>
          <w:b/>
          <w:bCs/>
        </w:rPr>
        <w:t xml:space="preserve"> </w:t>
      </w:r>
      <w:r w:rsidRPr="00EB0B35">
        <w:rPr>
          <w:rStyle w:val="Style13ptBold"/>
          <w:b w:val="0"/>
          <w:bCs w:val="0"/>
          <w:sz w:val="22"/>
        </w:rPr>
        <w:t xml:space="preserve">Hong Kong University Press. </w:t>
      </w:r>
      <w:hyperlink r:id="rId35" w:history="1">
        <w:r w:rsidRPr="00EB0B35">
          <w:rPr>
            <w:rStyle w:val="Hyperlink"/>
            <w:b/>
            <w:bCs/>
          </w:rPr>
          <w:t>https://www.jstor.org/stable/j.ctv2j6xdh4?turn_away=true</w:t>
        </w:r>
      </w:hyperlink>
      <w:r w:rsidRPr="00EB0B35">
        <w:rPr>
          <w:rStyle w:val="Style13ptBold"/>
          <w:b w:val="0"/>
          <w:bCs w:val="0"/>
          <w:sz w:val="22"/>
        </w:rPr>
        <w:t xml:space="preserve"> //CPSW – GHS-LHM)</w:t>
      </w:r>
    </w:p>
    <w:p w14:paraId="1407BD8E" w14:textId="77777777" w:rsidR="00DD21A8" w:rsidRPr="00060A6B" w:rsidRDefault="00DD21A8" w:rsidP="00DD21A8">
      <w:pPr>
        <w:rPr>
          <w:sz w:val="14"/>
          <w:szCs w:val="24"/>
        </w:rPr>
      </w:pPr>
      <w:r w:rsidRPr="00A74AB8">
        <w:rPr>
          <w:rStyle w:val="Emphasis"/>
          <w:sz w:val="24"/>
          <w:szCs w:val="24"/>
          <w:highlight w:val="green"/>
        </w:rPr>
        <w:t>Post-Western i</w:t>
      </w:r>
      <w:r w:rsidRPr="009E5ABB">
        <w:rPr>
          <w:rStyle w:val="Emphasis"/>
          <w:sz w:val="24"/>
          <w:szCs w:val="24"/>
        </w:rPr>
        <w:t xml:space="preserve">nternational </w:t>
      </w:r>
      <w:r w:rsidRPr="00A74AB8">
        <w:rPr>
          <w:rStyle w:val="Emphasis"/>
          <w:sz w:val="24"/>
          <w:szCs w:val="24"/>
          <w:highlight w:val="green"/>
        </w:rPr>
        <w:t>r</w:t>
      </w:r>
      <w:r w:rsidRPr="009E5ABB">
        <w:rPr>
          <w:rStyle w:val="Emphasis"/>
          <w:sz w:val="24"/>
          <w:szCs w:val="24"/>
        </w:rPr>
        <w:t xml:space="preserve">elations theory </w:t>
      </w:r>
      <w:r w:rsidRPr="00A74AB8">
        <w:rPr>
          <w:rStyle w:val="Emphasis"/>
          <w:sz w:val="24"/>
          <w:szCs w:val="24"/>
          <w:highlight w:val="green"/>
        </w:rPr>
        <w:t>has yet to extend its analysis to social sites</w:t>
      </w:r>
      <w:r w:rsidRPr="00060A6B">
        <w:rPr>
          <w:sz w:val="14"/>
          <w:szCs w:val="24"/>
        </w:rPr>
        <w:t xml:space="preserve">: these sites may include </w:t>
      </w:r>
      <w:r w:rsidRPr="00A74AB8">
        <w:rPr>
          <w:rStyle w:val="Emphasis"/>
          <w:sz w:val="24"/>
          <w:szCs w:val="24"/>
          <w:highlight w:val="green"/>
        </w:rPr>
        <w:t>gender, role, network</w:t>
      </w:r>
      <w:r w:rsidRPr="00060A6B">
        <w:rPr>
          <w:sz w:val="14"/>
          <w:szCs w:val="24"/>
        </w:rPr>
        <w:t xml:space="preserve">, and so on. The </w:t>
      </w:r>
      <w:r w:rsidRPr="009E5ABB">
        <w:rPr>
          <w:rStyle w:val="StyleUnderline"/>
          <w:sz w:val="24"/>
          <w:szCs w:val="24"/>
        </w:rPr>
        <w:t xml:space="preserve">individual </w:t>
      </w:r>
      <w:r w:rsidRPr="00A74AB8">
        <w:rPr>
          <w:rStyle w:val="StyleUnderline"/>
          <w:sz w:val="24"/>
          <w:szCs w:val="24"/>
          <w:highlight w:val="green"/>
        </w:rPr>
        <w:t>actors</w:t>
      </w:r>
      <w:r w:rsidRPr="00060A6B">
        <w:rPr>
          <w:sz w:val="14"/>
          <w:szCs w:val="24"/>
          <w:highlight w:val="green"/>
        </w:rPr>
        <w:t>,</w:t>
      </w:r>
      <w:r w:rsidRPr="00060A6B">
        <w:rPr>
          <w:sz w:val="14"/>
          <w:szCs w:val="24"/>
        </w:rPr>
        <w:t xml:space="preserve"> each in the capacities they choose to serve, </w:t>
      </w:r>
      <w:r w:rsidRPr="009E5ABB">
        <w:rPr>
          <w:rStyle w:val="StyleUnderline"/>
          <w:sz w:val="24"/>
          <w:szCs w:val="24"/>
        </w:rPr>
        <w:t xml:space="preserve">understand and </w:t>
      </w:r>
      <w:r w:rsidRPr="00A74AB8">
        <w:rPr>
          <w:rStyle w:val="StyleUnderline"/>
          <w:sz w:val="24"/>
          <w:szCs w:val="24"/>
          <w:highlight w:val="green"/>
        </w:rPr>
        <w:t>practice learned values differently while in different roles</w:t>
      </w:r>
      <w:r w:rsidRPr="00060A6B">
        <w:rPr>
          <w:sz w:val="14"/>
          <w:szCs w:val="24"/>
        </w:rPr>
        <w:t xml:space="preserve">, for example. Therefore, </w:t>
      </w:r>
      <w:r w:rsidRPr="00060A6B">
        <w:rPr>
          <w:sz w:val="14"/>
        </w:rPr>
        <w:t>difference and agency do not merely revise European international relations:</w:t>
      </w:r>
      <w:r w:rsidRPr="00060A6B">
        <w:rPr>
          <w:sz w:val="14"/>
          <w:szCs w:val="24"/>
        </w:rPr>
        <w:t xml:space="preserve"> through shifting between social sites, the actors similarly revise their own practices and understandings. </w:t>
      </w:r>
      <w:r w:rsidRPr="009E5ABB">
        <w:rPr>
          <w:rStyle w:val="StyleUnderline"/>
          <w:sz w:val="24"/>
          <w:szCs w:val="24"/>
        </w:rPr>
        <w:t>Post-Western international relations gains strength by allowing differences inside all individual sites.</w:t>
      </w:r>
      <w:r w:rsidRPr="00060A6B">
        <w:rPr>
          <w:sz w:val="14"/>
          <w:szCs w:val="24"/>
        </w:rPr>
        <w:t xml:space="preserve"> The ensuing discussion will show how cheongsam, as both an individual and a non-geographical site, can multiply the meanings of modernity and international relations. At the municipal level, cheongsam as a metaphorical site further alludes to gender, just as it does as a social site; the site, however, is a far broader and deeper category for post-Western theories and practices than cheongsam alone. </w:t>
      </w:r>
      <w:r w:rsidRPr="00A74AB8">
        <w:rPr>
          <w:rStyle w:val="Emphasis"/>
          <w:sz w:val="24"/>
          <w:szCs w:val="24"/>
          <w:highlight w:val="green"/>
        </w:rPr>
        <w:t>Role theory can improve</w:t>
      </w:r>
      <w:r w:rsidRPr="009E5ABB">
        <w:rPr>
          <w:rStyle w:val="Emphasis"/>
          <w:sz w:val="24"/>
          <w:szCs w:val="24"/>
        </w:rPr>
        <w:t xml:space="preserve"> this </w:t>
      </w:r>
      <w:r w:rsidRPr="00A74AB8">
        <w:rPr>
          <w:rStyle w:val="Emphasis"/>
          <w:sz w:val="24"/>
          <w:szCs w:val="24"/>
          <w:highlight w:val="green"/>
        </w:rPr>
        <w:t>post-Western quest for</w:t>
      </w:r>
      <w:r w:rsidRPr="009E5ABB">
        <w:rPr>
          <w:rStyle w:val="Emphasis"/>
          <w:sz w:val="24"/>
          <w:szCs w:val="24"/>
        </w:rPr>
        <w:t xml:space="preserve"> sited </w:t>
      </w:r>
      <w:r w:rsidRPr="00A74AB8">
        <w:rPr>
          <w:rStyle w:val="Emphasis"/>
          <w:sz w:val="24"/>
          <w:szCs w:val="24"/>
          <w:highlight w:val="green"/>
        </w:rPr>
        <w:t>agency</w:t>
      </w:r>
      <w:r w:rsidRPr="009E5ABB">
        <w:rPr>
          <w:rStyle w:val="Emphasis"/>
          <w:sz w:val="24"/>
          <w:szCs w:val="24"/>
        </w:rPr>
        <w:t xml:space="preserve"> and subjectivity </w:t>
      </w:r>
      <w:r w:rsidRPr="00A74AB8">
        <w:rPr>
          <w:rStyle w:val="Emphasis"/>
          <w:sz w:val="24"/>
          <w:szCs w:val="24"/>
          <w:highlight w:val="green"/>
        </w:rPr>
        <w:t>by showing how actors</w:t>
      </w:r>
      <w:r w:rsidRPr="009E5ABB">
        <w:rPr>
          <w:rStyle w:val="Emphasis"/>
          <w:sz w:val="24"/>
          <w:szCs w:val="24"/>
        </w:rPr>
        <w:t xml:space="preserve"> not only </w:t>
      </w:r>
      <w:r w:rsidRPr="00A74AB8">
        <w:rPr>
          <w:rStyle w:val="Emphasis"/>
          <w:sz w:val="24"/>
          <w:szCs w:val="24"/>
          <w:highlight w:val="green"/>
        </w:rPr>
        <w:t>adopt the roles imposed on them by European</w:t>
      </w:r>
      <w:r w:rsidRPr="009E5ABB">
        <w:rPr>
          <w:rStyle w:val="Emphasis"/>
          <w:sz w:val="24"/>
          <w:szCs w:val="24"/>
        </w:rPr>
        <w:t xml:space="preserve"> </w:t>
      </w:r>
      <w:r w:rsidRPr="00A74AB8">
        <w:rPr>
          <w:rStyle w:val="Emphasis"/>
          <w:sz w:val="24"/>
          <w:szCs w:val="24"/>
          <w:highlight w:val="green"/>
        </w:rPr>
        <w:t>i</w:t>
      </w:r>
      <w:r w:rsidRPr="009E5ABB">
        <w:rPr>
          <w:rStyle w:val="Emphasis"/>
          <w:sz w:val="24"/>
          <w:szCs w:val="24"/>
        </w:rPr>
        <w:t xml:space="preserve">nternational </w:t>
      </w:r>
      <w:r w:rsidRPr="00A74AB8">
        <w:rPr>
          <w:rStyle w:val="Emphasis"/>
          <w:sz w:val="24"/>
          <w:szCs w:val="24"/>
          <w:highlight w:val="green"/>
        </w:rPr>
        <w:t>r</w:t>
      </w:r>
      <w:r w:rsidRPr="009E5ABB">
        <w:rPr>
          <w:rStyle w:val="Emphasis"/>
          <w:sz w:val="24"/>
          <w:szCs w:val="24"/>
        </w:rPr>
        <w:t xml:space="preserve">elations, but also create roles for others to adopt </w:t>
      </w:r>
      <w:r w:rsidRPr="00060A6B">
        <w:rPr>
          <w:sz w:val="14"/>
          <w:szCs w:val="24"/>
        </w:rPr>
        <w:t xml:space="preserve">(C.-c. Huang 2020a; Michalski and Pan 2016; Harnisch 2012). </w:t>
      </w:r>
      <w:r w:rsidRPr="009E5ABB">
        <w:rPr>
          <w:rStyle w:val="StyleUnderline"/>
          <w:sz w:val="24"/>
          <w:szCs w:val="24"/>
        </w:rPr>
        <w:t xml:space="preserve">This capacity for the </w:t>
      </w:r>
      <w:proofErr w:type="spellStart"/>
      <w:r w:rsidRPr="00A74AB8">
        <w:rPr>
          <w:rStyle w:val="StyleUnderline"/>
          <w:sz w:val="24"/>
          <w:szCs w:val="24"/>
          <w:highlight w:val="green"/>
        </w:rPr>
        <w:t>altercasting</w:t>
      </w:r>
      <w:proofErr w:type="spellEnd"/>
      <w:r w:rsidRPr="009E5ABB">
        <w:rPr>
          <w:rStyle w:val="StyleUnderline"/>
          <w:sz w:val="24"/>
          <w:szCs w:val="24"/>
        </w:rPr>
        <w:t xml:space="preserve"> of others </w:t>
      </w:r>
      <w:r w:rsidRPr="00A74AB8">
        <w:rPr>
          <w:rStyle w:val="StyleUnderline"/>
          <w:sz w:val="24"/>
          <w:szCs w:val="24"/>
          <w:highlight w:val="green"/>
        </w:rPr>
        <w:t>testifies to</w:t>
      </w:r>
      <w:r w:rsidRPr="009E5ABB">
        <w:rPr>
          <w:rStyle w:val="StyleUnderline"/>
          <w:sz w:val="24"/>
          <w:szCs w:val="24"/>
        </w:rPr>
        <w:t xml:space="preserve"> the subjectivity of the </w:t>
      </w:r>
      <w:r w:rsidRPr="00A74AB8">
        <w:rPr>
          <w:rStyle w:val="StyleUnderline"/>
          <w:sz w:val="24"/>
          <w:szCs w:val="24"/>
          <w:highlight w:val="green"/>
        </w:rPr>
        <w:t>actors</w:t>
      </w:r>
      <w:r w:rsidRPr="009E5ABB">
        <w:rPr>
          <w:rStyle w:val="StyleUnderline"/>
          <w:sz w:val="24"/>
          <w:szCs w:val="24"/>
        </w:rPr>
        <w:t xml:space="preserve"> at a social site </w:t>
      </w:r>
      <w:r w:rsidRPr="00A74AB8">
        <w:rPr>
          <w:rStyle w:val="StyleUnderline"/>
          <w:sz w:val="24"/>
          <w:szCs w:val="24"/>
          <w:highlight w:val="green"/>
        </w:rPr>
        <w:t>to revise the meaning of European</w:t>
      </w:r>
      <w:r w:rsidRPr="009E5ABB">
        <w:rPr>
          <w:rStyle w:val="StyleUnderline"/>
          <w:sz w:val="24"/>
          <w:szCs w:val="24"/>
        </w:rPr>
        <w:t xml:space="preserve"> </w:t>
      </w:r>
      <w:r w:rsidRPr="00A74AB8">
        <w:rPr>
          <w:rStyle w:val="StyleUnderline"/>
          <w:sz w:val="24"/>
          <w:szCs w:val="24"/>
          <w:highlight w:val="green"/>
        </w:rPr>
        <w:t>i</w:t>
      </w:r>
      <w:r w:rsidRPr="009E5ABB">
        <w:rPr>
          <w:rStyle w:val="StyleUnderline"/>
          <w:sz w:val="24"/>
          <w:szCs w:val="24"/>
        </w:rPr>
        <w:t xml:space="preserve">nternational </w:t>
      </w:r>
      <w:r w:rsidRPr="00A74AB8">
        <w:rPr>
          <w:rStyle w:val="StyleUnderline"/>
          <w:sz w:val="24"/>
          <w:szCs w:val="24"/>
          <w:highlight w:val="green"/>
        </w:rPr>
        <w:t>r</w:t>
      </w:r>
      <w:r w:rsidRPr="009E5ABB">
        <w:rPr>
          <w:rStyle w:val="StyleUnderline"/>
          <w:sz w:val="24"/>
          <w:szCs w:val="24"/>
        </w:rPr>
        <w:t>elations</w:t>
      </w:r>
      <w:r w:rsidRPr="00060A6B">
        <w:rPr>
          <w:sz w:val="14"/>
          <w:szCs w:val="24"/>
        </w:rPr>
        <w:t xml:space="preserve">. </w:t>
      </w:r>
      <w:r w:rsidRPr="009E5ABB">
        <w:rPr>
          <w:rStyle w:val="StyleUnderline"/>
          <w:sz w:val="24"/>
          <w:szCs w:val="24"/>
        </w:rPr>
        <w:t xml:space="preserve">However, the contemporary literature of </w:t>
      </w:r>
      <w:proofErr w:type="spellStart"/>
      <w:r w:rsidRPr="009E5ABB">
        <w:rPr>
          <w:rStyle w:val="StyleUnderline"/>
          <w:sz w:val="24"/>
          <w:szCs w:val="24"/>
        </w:rPr>
        <w:t>altercasting</w:t>
      </w:r>
      <w:proofErr w:type="spellEnd"/>
      <w:r w:rsidRPr="009E5ABB">
        <w:rPr>
          <w:rStyle w:val="StyleUnderline"/>
          <w:sz w:val="24"/>
          <w:szCs w:val="24"/>
        </w:rPr>
        <w:t xml:space="preserve"> is implicitly gendered to the extent that it is about ego-initiated interaction, the quest for ontological security, and protection of a master role</w:t>
      </w:r>
      <w:r w:rsidRPr="00060A6B">
        <w:rPr>
          <w:sz w:val="14"/>
          <w:szCs w:val="24"/>
        </w:rPr>
        <w:t xml:space="preserve"> (</w:t>
      </w:r>
      <w:proofErr w:type="spellStart"/>
      <w:r w:rsidRPr="00060A6B">
        <w:rPr>
          <w:sz w:val="14"/>
          <w:szCs w:val="24"/>
        </w:rPr>
        <w:t>Fazendeiro</w:t>
      </w:r>
      <w:proofErr w:type="spellEnd"/>
      <w:r w:rsidRPr="00060A6B">
        <w:rPr>
          <w:sz w:val="14"/>
          <w:szCs w:val="24"/>
        </w:rPr>
        <w:t xml:space="preserve"> 2020; Harnisch 2016; Klose 2020), </w:t>
      </w:r>
      <w:r w:rsidRPr="00A74AB8">
        <w:rPr>
          <w:rStyle w:val="Emphasis"/>
          <w:sz w:val="24"/>
          <w:szCs w:val="24"/>
          <w:highlight w:val="green"/>
        </w:rPr>
        <w:t>as opposed to the feminist concerns regarding boundary crossing,</w:t>
      </w:r>
      <w:r w:rsidRPr="009E5ABB">
        <w:rPr>
          <w:rStyle w:val="Emphasis"/>
          <w:sz w:val="24"/>
          <w:szCs w:val="24"/>
        </w:rPr>
        <w:t xml:space="preserve"> </w:t>
      </w:r>
      <w:r w:rsidRPr="00A74AB8">
        <w:rPr>
          <w:rStyle w:val="Emphasis"/>
          <w:sz w:val="24"/>
          <w:szCs w:val="24"/>
          <w:highlight w:val="green"/>
        </w:rPr>
        <w:t>relational security, or contextualized improvisation</w:t>
      </w:r>
      <w:r w:rsidRPr="009E5ABB">
        <w:rPr>
          <w:rStyle w:val="Emphasis"/>
          <w:sz w:val="24"/>
          <w:szCs w:val="24"/>
        </w:rPr>
        <w:t>.</w:t>
      </w:r>
      <w:r w:rsidRPr="00060A6B">
        <w:rPr>
          <w:sz w:val="14"/>
          <w:szCs w:val="24"/>
        </w:rPr>
        <w:t xml:space="preserve"> Such patriarchal </w:t>
      </w:r>
      <w:proofErr w:type="spellStart"/>
      <w:r w:rsidRPr="00060A6B">
        <w:rPr>
          <w:sz w:val="14"/>
          <w:szCs w:val="24"/>
        </w:rPr>
        <w:t>altercasting</w:t>
      </w:r>
      <w:proofErr w:type="spellEnd"/>
      <w:r w:rsidRPr="00060A6B">
        <w:rPr>
          <w:sz w:val="14"/>
          <w:szCs w:val="24"/>
        </w:rPr>
        <w:t xml:space="preserve"> in the existing literature requires the exploration of distinctively internal role sources (Thies 2010, 2012; Wehner and Thies 2014). National role sources form one major agenda of role theory as it applies to international relations (Cantir and </w:t>
      </w:r>
      <w:proofErr w:type="spellStart"/>
      <w:r w:rsidRPr="00060A6B">
        <w:rPr>
          <w:sz w:val="14"/>
          <w:szCs w:val="24"/>
        </w:rPr>
        <w:t>Kaarbo</w:t>
      </w:r>
      <w:proofErr w:type="spellEnd"/>
      <w:r w:rsidRPr="00060A6B">
        <w:rPr>
          <w:sz w:val="14"/>
          <w:szCs w:val="24"/>
        </w:rPr>
        <w:t xml:space="preserve"> 2016). In contrast, cheongsam can be a social site, with its wearers inspired to cast their alters and audience into a reconciliatory role relation. Given that roles are intersubjective and mutual expectations exist between the actors, cheongsam can be a role source when its wearers are inspired to make roles. This </w:t>
      </w:r>
      <w:r w:rsidRPr="009E5ABB">
        <w:rPr>
          <w:rStyle w:val="StyleUnderline"/>
          <w:sz w:val="24"/>
          <w:szCs w:val="24"/>
        </w:rPr>
        <w:t>agency turns</w:t>
      </w:r>
      <w:r w:rsidRPr="00060A6B">
        <w:rPr>
          <w:sz w:val="14"/>
          <w:szCs w:val="24"/>
        </w:rPr>
        <w:t xml:space="preserve"> the stereotypical women and, metaphorically, </w:t>
      </w:r>
      <w:r w:rsidRPr="009E5ABB">
        <w:rPr>
          <w:rStyle w:val="StyleUnderline"/>
          <w:sz w:val="24"/>
          <w:szCs w:val="24"/>
        </w:rPr>
        <w:t xml:space="preserve">postcolonial actors in general from primarily role takers into assertive and yet non-egotistical performers </w:t>
      </w:r>
      <w:r w:rsidRPr="00060A6B">
        <w:rPr>
          <w:sz w:val="14"/>
          <w:szCs w:val="24"/>
        </w:rPr>
        <w:t>(</w:t>
      </w:r>
      <w:proofErr w:type="spellStart"/>
      <w:r w:rsidRPr="00060A6B">
        <w:rPr>
          <w:sz w:val="14"/>
          <w:szCs w:val="24"/>
        </w:rPr>
        <w:t>Pushikin</w:t>
      </w:r>
      <w:proofErr w:type="spellEnd"/>
      <w:r w:rsidRPr="00060A6B">
        <w:rPr>
          <w:sz w:val="14"/>
          <w:szCs w:val="24"/>
        </w:rPr>
        <w:t xml:space="preserve"> 2017). The subsequent sections will argue that cheongsam represents such a self- romanticizing state of mind that its owners are not objects of a gaze; rather, they refine and appropriate onlooker preferences, engage in self-entertainment, and </w:t>
      </w:r>
      <w:proofErr w:type="spellStart"/>
      <w:r w:rsidRPr="00060A6B">
        <w:rPr>
          <w:sz w:val="14"/>
          <w:szCs w:val="24"/>
        </w:rPr>
        <w:t>altercast</w:t>
      </w:r>
      <w:proofErr w:type="spellEnd"/>
      <w:r w:rsidRPr="00060A6B">
        <w:rPr>
          <w:sz w:val="14"/>
          <w:szCs w:val="24"/>
        </w:rPr>
        <w:t xml:space="preserve"> the onlookers to show appreciation. Relational theory considers the social networks, linguistic embeddings, and shared rights that constitute the identities of different actors with the same relations (Jackson and Nexon 1999, 2019; Nordin and Smith 2019), and are embedded in some kind of resemblance between them. These are the prior resemblances built into the identities of actors who practice, reproduce, and revise these relations. </w:t>
      </w:r>
      <w:r w:rsidRPr="009E5ABB">
        <w:rPr>
          <w:rStyle w:val="Emphasis"/>
          <w:sz w:val="24"/>
          <w:szCs w:val="24"/>
        </w:rPr>
        <w:t xml:space="preserve">Therefore, </w:t>
      </w:r>
      <w:r w:rsidRPr="00A74AB8">
        <w:rPr>
          <w:rStyle w:val="Emphasis"/>
          <w:sz w:val="24"/>
          <w:szCs w:val="24"/>
          <w:highlight w:val="green"/>
        </w:rPr>
        <w:t>relations are role sources</w:t>
      </w:r>
      <w:r w:rsidRPr="009E5ABB">
        <w:rPr>
          <w:rStyle w:val="Emphasis"/>
          <w:sz w:val="24"/>
          <w:szCs w:val="24"/>
        </w:rPr>
        <w:t xml:space="preserve">. Relational identities </w:t>
      </w:r>
      <w:r w:rsidRPr="00A74AB8">
        <w:rPr>
          <w:rStyle w:val="Emphasis"/>
          <w:sz w:val="24"/>
          <w:szCs w:val="24"/>
          <w:highlight w:val="green"/>
        </w:rPr>
        <w:t>thus oblige self-restraint</w:t>
      </w:r>
      <w:r w:rsidRPr="009E5ABB">
        <w:rPr>
          <w:rStyle w:val="Emphasis"/>
          <w:sz w:val="24"/>
          <w:szCs w:val="24"/>
        </w:rPr>
        <w:t xml:space="preserve">, resulting in role expectations. </w:t>
      </w:r>
      <w:r w:rsidRPr="00A74AB8">
        <w:rPr>
          <w:rStyle w:val="Emphasis"/>
          <w:sz w:val="24"/>
          <w:szCs w:val="24"/>
          <w:highlight w:val="green"/>
        </w:rPr>
        <w:t>Post-Western international relations sensitize relational theorists to civilizational differences</w:t>
      </w:r>
      <w:r w:rsidRPr="009E5ABB">
        <w:rPr>
          <w:rStyle w:val="Emphasis"/>
          <w:sz w:val="24"/>
          <w:szCs w:val="24"/>
        </w:rPr>
        <w:t xml:space="preserve">, but relational theory </w:t>
      </w:r>
      <w:r w:rsidRPr="00A74AB8">
        <w:rPr>
          <w:rStyle w:val="Emphasis"/>
          <w:sz w:val="24"/>
          <w:szCs w:val="24"/>
          <w:highlight w:val="green"/>
        </w:rPr>
        <w:t>fails to cope with at least two processes</w:t>
      </w:r>
      <w:r w:rsidRPr="009E5ABB">
        <w:rPr>
          <w:rStyle w:val="Emphasis"/>
          <w:sz w:val="24"/>
          <w:szCs w:val="24"/>
        </w:rPr>
        <w:t xml:space="preserve"> that fail to prepare any apparent role expectation. The first is </w:t>
      </w:r>
      <w:r w:rsidRPr="00A74AB8">
        <w:rPr>
          <w:rStyle w:val="Emphasis"/>
          <w:sz w:val="24"/>
          <w:szCs w:val="24"/>
          <w:highlight w:val="green"/>
        </w:rPr>
        <w:t>between actors coming from different prior relations</w:t>
      </w:r>
      <w:r w:rsidRPr="009E5ABB">
        <w:rPr>
          <w:rStyle w:val="Emphasis"/>
          <w:sz w:val="24"/>
          <w:szCs w:val="24"/>
        </w:rPr>
        <w:t xml:space="preserve"> (e.g., between </w:t>
      </w:r>
      <w:r w:rsidRPr="00A74AB8">
        <w:rPr>
          <w:rStyle w:val="Emphasis"/>
          <w:sz w:val="24"/>
          <w:szCs w:val="24"/>
          <w:highlight w:val="green"/>
        </w:rPr>
        <w:t>Christianity and Confucianism</w:t>
      </w:r>
      <w:r w:rsidRPr="009E5ABB">
        <w:rPr>
          <w:rStyle w:val="Emphasis"/>
          <w:sz w:val="24"/>
          <w:szCs w:val="24"/>
        </w:rPr>
        <w:t xml:space="preserve">) and the second is </w:t>
      </w:r>
      <w:r w:rsidRPr="00A74AB8">
        <w:rPr>
          <w:rStyle w:val="Emphasis"/>
          <w:sz w:val="24"/>
          <w:szCs w:val="24"/>
          <w:highlight w:val="green"/>
        </w:rPr>
        <w:t>where the prior relations are thin</w:t>
      </w:r>
      <w:r w:rsidRPr="009E5ABB">
        <w:rPr>
          <w:rStyle w:val="Emphasis"/>
          <w:sz w:val="24"/>
          <w:szCs w:val="24"/>
        </w:rPr>
        <w:t xml:space="preserve"> or abstract (e.g., </w:t>
      </w:r>
      <w:r w:rsidRPr="00A74AB8">
        <w:rPr>
          <w:rStyle w:val="Emphasis"/>
          <w:sz w:val="24"/>
          <w:szCs w:val="24"/>
          <w:highlight w:val="green"/>
        </w:rPr>
        <w:t>the Confucian notion of harmony or Buddhist nothingness</w:t>
      </w:r>
      <w:r w:rsidRPr="009E5ABB">
        <w:rPr>
          <w:rStyle w:val="Emphasis"/>
          <w:sz w:val="24"/>
          <w:szCs w:val="24"/>
        </w:rPr>
        <w:t xml:space="preserve">). The Confucian theme of harmony denotes a belief that all are bound to be </w:t>
      </w:r>
      <w:proofErr w:type="gramStart"/>
      <w:r w:rsidRPr="009E5ABB">
        <w:rPr>
          <w:rStyle w:val="Emphasis"/>
          <w:sz w:val="24"/>
          <w:szCs w:val="24"/>
        </w:rPr>
        <w:t>related, but</w:t>
      </w:r>
      <w:proofErr w:type="gramEnd"/>
      <w:r w:rsidRPr="009E5ABB">
        <w:rPr>
          <w:rStyle w:val="Emphasis"/>
          <w:sz w:val="24"/>
          <w:szCs w:val="24"/>
        </w:rPr>
        <w:t xml:space="preserve"> fails to reveal how they are related. Under these two conditions, prior relations fail to offer sufficient clues regarding how to bring roles into an interactive relation, which is why the </w:t>
      </w:r>
      <w:r w:rsidRPr="00A74AB8">
        <w:rPr>
          <w:rStyle w:val="Emphasis"/>
          <w:sz w:val="24"/>
          <w:szCs w:val="24"/>
          <w:highlight w:val="green"/>
        </w:rPr>
        <w:t>improvisation of practical relationship through role-making is necessary</w:t>
      </w:r>
      <w:r w:rsidRPr="009E5ABB">
        <w:rPr>
          <w:rStyle w:val="Emphasis"/>
          <w:sz w:val="24"/>
          <w:szCs w:val="24"/>
        </w:rPr>
        <w:t xml:space="preserve"> </w:t>
      </w:r>
      <w:proofErr w:type="gramStart"/>
      <w:r w:rsidRPr="009E5ABB">
        <w:rPr>
          <w:rStyle w:val="Emphasis"/>
          <w:sz w:val="24"/>
          <w:szCs w:val="24"/>
        </w:rPr>
        <w:t>in order for</w:t>
      </w:r>
      <w:proofErr w:type="gramEnd"/>
      <w:r w:rsidRPr="009E5ABB">
        <w:rPr>
          <w:rStyle w:val="Emphasis"/>
          <w:sz w:val="24"/>
          <w:szCs w:val="24"/>
        </w:rPr>
        <w:t xml:space="preserve"> the relational theory to be complete.</w:t>
      </w:r>
      <w:r w:rsidRPr="00060A6B">
        <w:rPr>
          <w:sz w:val="14"/>
          <w:szCs w:val="24"/>
        </w:rPr>
        <w:t xml:space="preserve"> The discussion that follows will show how self-romanticizing by actors in cheongsam is a particular way of improvising relations.</w:t>
      </w:r>
    </w:p>
    <w:p w14:paraId="45FE7FC4" w14:textId="77777777" w:rsidR="00276F17" w:rsidRDefault="00276F17" w:rsidP="00276F17">
      <w:pPr>
        <w:pStyle w:val="Heading3"/>
      </w:pPr>
      <w:r>
        <w:t>1NC---L---India Growth</w:t>
      </w:r>
    </w:p>
    <w:p w14:paraId="4F784D48" w14:textId="77777777" w:rsidR="00276F17" w:rsidRDefault="00276F17" w:rsidP="00276F17">
      <w:pPr>
        <w:pStyle w:val="Heading4"/>
      </w:pPr>
      <w:r>
        <w:t>Models of industrial growth in India lead to less gender equality –work crowded out</w:t>
      </w:r>
    </w:p>
    <w:p w14:paraId="55399D25" w14:textId="77777777" w:rsidR="00276F17" w:rsidRPr="00C14BC3" w:rsidRDefault="00276F17" w:rsidP="00276F17">
      <w:r w:rsidRPr="005674F1">
        <w:rPr>
          <w:rStyle w:val="Style13ptBold"/>
        </w:rPr>
        <w:t xml:space="preserve">Berik </w:t>
      </w:r>
      <w:r>
        <w:t xml:space="preserve">et. al </w:t>
      </w:r>
      <w:r w:rsidRPr="005674F1">
        <w:rPr>
          <w:rStyle w:val="Style13ptBold"/>
        </w:rPr>
        <w:t>23</w:t>
      </w:r>
      <w:r>
        <w:t xml:space="preserve"> (</w:t>
      </w:r>
      <w:r w:rsidRPr="00B804E1">
        <w:t>Günseli Berik</w:t>
      </w:r>
      <w:r>
        <w:t xml:space="preserve">; </w:t>
      </w:r>
      <w:r w:rsidRPr="00B804E1">
        <w:t>Department of Economics, University of Utah</w:t>
      </w:r>
      <w:r>
        <w:t xml:space="preserve">, </w:t>
      </w:r>
      <w:r w:rsidRPr="00B804E1">
        <w:t xml:space="preserve">Yana van der </w:t>
      </w:r>
      <w:proofErr w:type="spellStart"/>
      <w:r w:rsidRPr="00B804E1">
        <w:t>Meulen</w:t>
      </w:r>
      <w:proofErr w:type="spellEnd"/>
      <w:r w:rsidRPr="00B804E1">
        <w:t xml:space="preserve"> Rodgers</w:t>
      </w:r>
      <w:r>
        <w:t xml:space="preserve">, </w:t>
      </w:r>
      <w:r w:rsidRPr="00B804E1">
        <w:t>Department of Women's and Gender Studies, Rutgers University</w:t>
      </w:r>
      <w:r>
        <w:t xml:space="preserve">, and </w:t>
      </w:r>
      <w:r w:rsidRPr="00B804E1">
        <w:t xml:space="preserve">Stephanie </w:t>
      </w:r>
      <w:proofErr w:type="spellStart"/>
      <w:r w:rsidRPr="00B804E1">
        <w:t>Seguino</w:t>
      </w:r>
      <w:proofErr w:type="spellEnd"/>
      <w:r>
        <w:t xml:space="preserve">; </w:t>
      </w:r>
      <w:r w:rsidRPr="00B804E1">
        <w:t>Department of Economics, University of Vermont</w:t>
      </w:r>
      <w:r>
        <w:t>, Feminist Economics, “</w:t>
      </w:r>
      <w:r w:rsidRPr="00B804E1">
        <w:t>Feminist Economics of Inequality, Development, and Growth</w:t>
      </w:r>
      <w:r>
        <w:t xml:space="preserve">”, July 23, 2009, </w:t>
      </w:r>
      <w:r w:rsidRPr="00B804E1">
        <w:t>https://www-tandfonline-com.proxy.lib.umich.edu/doi/full/10.1080/13545700903093524</w:t>
      </w:r>
      <w:r>
        <w:t>) /CPSW LP</w:t>
      </w:r>
    </w:p>
    <w:p w14:paraId="1E4E740D" w14:textId="77777777" w:rsidR="00276F17" w:rsidRDefault="00276F17" w:rsidP="00276F17">
      <w:r>
        <w:t>Impact of Macroeconomic Policies on Inequality</w:t>
      </w:r>
    </w:p>
    <w:p w14:paraId="42C6E7DF" w14:textId="77777777" w:rsidR="00276F17" w:rsidRDefault="00276F17" w:rsidP="00276F17">
      <w:r w:rsidRPr="00273AA6">
        <w:rPr>
          <w:rStyle w:val="StyleUnderline"/>
        </w:rPr>
        <w:t>Developing countries have adopted remarkably similar macroeconomic policies since the 1980s</w:t>
      </w:r>
      <w:r>
        <w:t xml:space="preserve">, in large part due to the influence of the World Bank and IMF. </w:t>
      </w:r>
      <w:r w:rsidRPr="00273AA6">
        <w:rPr>
          <w:rStyle w:val="StyleUnderline"/>
        </w:rPr>
        <w:t>Those policies have included a reduced role for the state in directing investment, fiscal austerity, inflation-targeting, coupled with trade, investment, and financial liberalization. This set of policies has had mixed effects on women's employment</w:t>
      </w:r>
      <w:r>
        <w:t>. In some countries, women have experienced increased access to employment in export-oriented labor-intensive manufacturing (Guy Standing Citation1999). These gains in employment have been accompanied by precarious working conditions, however, due to labor deregulation and deflationary macroeconomic policies. In other developing countries, trade liberalization has resulted in the demise of domestic industries and loss of formal employment. Strapped by IMF and World Bank conditionality, which is even more stringent than the World Trade Organization (WTO) regulatory structure, governments continue to have fewer policy options to implement active industrial policies to generate employment (Shahrukh Rafi Khan Citation2007). These policy constraints have led to the rapid expansion of a range of informal jobs that lack basic legal and social protections and are not subject to formal economic regulations. In manufacturing, jobs are often dead-end with no opportunity to move up the job ladder to higher-wage, skilled jobs or to supervisory positions. Firms have increasingly turned to flexible and informal work arrangements that are temporary, seasonal, or casual, with women slotted for those jobs (Radhika Balakrishnan Citation2001).</w:t>
      </w:r>
    </w:p>
    <w:p w14:paraId="63BA24FC" w14:textId="77777777" w:rsidR="00276F17" w:rsidRDefault="00276F17" w:rsidP="00276F17">
      <w:r>
        <w:t xml:space="preserve">The increasing informalization of the global workforce has brought a growing tendency of final-goods producers to subcontract toward smaller-scale, home-based operations (Marilyn Carr, Martha Alter Chen, and Jane Tate 2000). Home-based workers are predominantly women who work for lower pay (often on a piece-rate basis), receive few if any fringe benefits, pay their own utility costs, work long hours, and remain uncovered by most national labor laws. Many women resort to this type of work if they have lost formal-sector jobs or if they need to combine paid work with childcare obligations (Lourdes </w:t>
      </w:r>
      <w:proofErr w:type="spellStart"/>
      <w:r>
        <w:t>Benería</w:t>
      </w:r>
      <w:proofErr w:type="spellEnd"/>
      <w:r>
        <w:t xml:space="preserve"> 2007).</w:t>
      </w:r>
    </w:p>
    <w:p w14:paraId="7729C29E" w14:textId="77777777" w:rsidR="00276F17" w:rsidRDefault="00276F17" w:rsidP="00276F17">
      <w:r w:rsidRPr="00273AA6">
        <w:rPr>
          <w:rStyle w:val="StyleUnderline"/>
        </w:rPr>
        <w:t xml:space="preserve">Given the </w:t>
      </w:r>
      <w:proofErr w:type="gramStart"/>
      <w:r w:rsidRPr="00273AA6">
        <w:rPr>
          <w:rStyle w:val="StyleUnderline"/>
        </w:rPr>
        <w:t>fairly widespread</w:t>
      </w:r>
      <w:proofErr w:type="gramEnd"/>
      <w:r w:rsidRPr="00273AA6">
        <w:rPr>
          <w:rStyle w:val="StyleUnderline"/>
        </w:rPr>
        <w:t xml:space="preserve"> nature of home-based work as an inherent structure in many developing economies, an interesting question is how macroeconomic policy reforms have affected the home-based work decisions of women and men</w:t>
      </w:r>
      <w:r>
        <w:t xml:space="preserve">. Uma Rani and </w:t>
      </w:r>
      <w:proofErr w:type="spellStart"/>
      <w:r>
        <w:t>Jeemol</w:t>
      </w:r>
      <w:proofErr w:type="spellEnd"/>
      <w:r>
        <w:t xml:space="preserve"> Unni (2009), in this volume, use both household survey data and macroeconomic data to tackle this question in the case of India's trade and industrial policy liberalization of the 1990s. </w:t>
      </w:r>
      <w:r w:rsidRPr="00273AA6">
        <w:rPr>
          <w:rStyle w:val="StyleUnderline"/>
        </w:rPr>
        <w:t xml:space="preserve">Like many developing countries after World War II, India had utilized an import substitution industrialization strategy </w:t>
      </w:r>
      <w:r>
        <w:t xml:space="preserve">as a basis </w:t>
      </w:r>
      <w:r w:rsidRPr="00273AA6">
        <w:rPr>
          <w:rStyle w:val="StyleUnderline"/>
        </w:rPr>
        <w:t>for development planning</w:t>
      </w:r>
      <w:r>
        <w:t xml:space="preserve">. </w:t>
      </w:r>
      <w:r w:rsidRPr="00273AA6">
        <w:t>However, in the early 1990s</w:t>
      </w:r>
      <w:r>
        <w:t xml:space="preserve">, a series of external, political, and macroeconomic shocks precipitated a financial crisis to which the Indian government responded by requesting stand-by assistance from the IMF. In exchange for IMF aid, the government agreed to a </w:t>
      </w:r>
      <w:proofErr w:type="gramStart"/>
      <w:r>
        <w:t>fairly standard</w:t>
      </w:r>
      <w:proofErr w:type="gramEnd"/>
      <w:r>
        <w:t xml:space="preserve"> policy prescription of stabilization and structural adjustment policies, including a major reduction in tariff rates across the board. Additional waves of trade and industrial policy reforms followed.</w:t>
      </w:r>
    </w:p>
    <w:p w14:paraId="181C16E5" w14:textId="77777777" w:rsidR="00276F17" w:rsidRDefault="00276F17" w:rsidP="00276F17">
      <w:r w:rsidRPr="00273AA6">
        <w:rPr>
          <w:rStyle w:val="StyleUnderline"/>
        </w:rPr>
        <w:t>In exploring how India's trade and investment liberalization affected home-based workers</w:t>
      </w:r>
      <w:r>
        <w:t xml:space="preserve">, Rani and Unni (Citation2009) </w:t>
      </w:r>
      <w:r w:rsidRPr="00273AA6">
        <w:rPr>
          <w:rStyle w:val="StyleUnderline"/>
        </w:rPr>
        <w:t>find more of an impact on men</w:t>
      </w:r>
      <w:r>
        <w:t xml:space="preserve">. The authors argue that </w:t>
      </w:r>
      <w:r w:rsidRPr="00273AA6">
        <w:rPr>
          <w:rStyle w:val="StyleUnderline"/>
        </w:rPr>
        <w:t>home-based work was already a prominent feature of the female labor market in India before the reforms, and that cultural norms and socioeconomic status more so than macroeconomic policy reforms determined women's home-based work</w:t>
      </w:r>
      <w:r>
        <w:t>. However,</w:t>
      </w:r>
      <w:r w:rsidRPr="00273AA6">
        <w:rPr>
          <w:rStyle w:val="StyleUnderline"/>
        </w:rPr>
        <w:t xml:space="preserve"> a relatively small proportion of men had engaged in home-based work before the liberalization</w:t>
      </w:r>
      <w:r>
        <w:t xml:space="preserve">. </w:t>
      </w:r>
      <w:r w:rsidRPr="00273AA6">
        <w:rPr>
          <w:rStyle w:val="StyleUnderline"/>
        </w:rPr>
        <w:t>Men's labor proved more responsive to the increased employment opportunities in home-based work that followed the reforms. The increase in men's home-based work was especially pronounced in import-competing industries producing machinery</w:t>
      </w:r>
      <w:r>
        <w:t xml:space="preserve">. Since </w:t>
      </w:r>
      <w:r w:rsidRPr="00273AA6">
        <w:rPr>
          <w:rStyle w:val="StyleUnderline"/>
        </w:rPr>
        <w:t>this activity was generally considered heavy work, it was socially more acceptable for men to engage in this work</w:t>
      </w:r>
      <w:r>
        <w:t xml:space="preserve">. </w:t>
      </w:r>
      <w:r w:rsidRPr="00273AA6">
        <w:rPr>
          <w:rStyle w:val="StyleUnderline"/>
        </w:rPr>
        <w:t>When reforms led to outsourcing, firms preferred male workers even when the activity was home-based</w:t>
      </w:r>
      <w:r>
        <w:t xml:space="preserve">. </w:t>
      </w:r>
      <w:r w:rsidRPr="00273AA6">
        <w:rPr>
          <w:rStyle w:val="StyleUnderline"/>
        </w:rPr>
        <w:t>Caste also played a role</w:t>
      </w:r>
      <w:r>
        <w:t xml:space="preserve">, </w:t>
      </w:r>
      <w:r w:rsidRPr="00273AA6">
        <w:rPr>
          <w:rStyle w:val="StyleUnderline"/>
        </w:rPr>
        <w:t>with men in lower-status castes being more likely to participate in low-paid home-based jobs</w:t>
      </w:r>
      <w:r>
        <w:t xml:space="preserve">, since men in higher-status castes had more employment options outside the home. </w:t>
      </w:r>
      <w:r w:rsidRPr="00273AA6">
        <w:rPr>
          <w:rStyle w:val="StyleUnderline"/>
        </w:rPr>
        <w:t>Hence liberalization policies in India brought men closer to women in the incidence of home-based work, resulting in downward harmonization of pay and work conditions, which is not a viable approach to achieving gender equality</w:t>
      </w:r>
      <w:r>
        <w:t xml:space="preserve">. Rani and Unni's (Citation2009) study </w:t>
      </w:r>
      <w:proofErr w:type="gramStart"/>
      <w:r>
        <w:t>is</w:t>
      </w:r>
      <w:proofErr w:type="gramEnd"/>
      <w:r>
        <w:t xml:space="preserve"> unique for its use of micro and macro data to examine the effect of macroeconomic policies on the relative composition of visible work in the market economy and of invisible home-based work.</w:t>
      </w:r>
    </w:p>
    <w:p w14:paraId="08A70D76" w14:textId="77777777" w:rsidR="00276F17" w:rsidRPr="00C14BC3" w:rsidRDefault="00276F17" w:rsidP="00276F17">
      <w:pPr>
        <w:rPr>
          <w:sz w:val="16"/>
        </w:rPr>
      </w:pPr>
      <w:r w:rsidRPr="00C14BC3">
        <w:rPr>
          <w:sz w:val="16"/>
        </w:rPr>
        <w:t>More broadly, the informal economy is a vitally important structure that permeates the various links between gender and the macroeconomy. To the extent that women are overrepresented in informal work, macroeconomic reforms to boost aggregate demand can lead to employment gains that disproportionately favor men. In this volume, Bernadette Mukhwana Wanjala and Maureen Were (2009) conduct a multiplier analysis using a Social Accounting Matrix (SAM) for Kenya to examine how domestic investment strategies targeting sectors with high linkages affect employment and pay. They show that women workers in Kenya benefit relatively less from new domestic investment in manufacturing since they predominantly work in sectors where the stimulus package creates low-paid, unskilled jobs. The authors conclude that financing for development by promoting domestic investment must support women's skills acquisition, primarily through higher education and training opportunities, so that they have improved access to formal and skilled jobs.</w:t>
      </w:r>
    </w:p>
    <w:p w14:paraId="0BBC192C" w14:textId="77777777" w:rsidR="00276F17" w:rsidRPr="00C14BC3" w:rsidRDefault="00276F17" w:rsidP="00276F17">
      <w:pPr>
        <w:rPr>
          <w:sz w:val="16"/>
        </w:rPr>
      </w:pPr>
      <w:r w:rsidRPr="00C14BC3">
        <w:rPr>
          <w:sz w:val="16"/>
        </w:rPr>
        <w:t xml:space="preserve">Just as gender-neutral policy reforms to stimulate domestic investment can have gendered effects due to women's concentration in the informal economy, public sector downsizing may be gender-neutral in intent but have differential effects in practice. Public sector employment retrenchment, an integral part of broader economic reform strategies, is motivated by the need to trim government budget deficits, correct staffing and skill imbalances in public enterprises, improve efficiency of public sector operations, and refocus the priorities of national governments. Downsizing often involves lay-offs for employees, particularly women, who have lower levels of tenure, less education, and lower status positions. As </w:t>
      </w:r>
      <w:proofErr w:type="spellStart"/>
      <w:r w:rsidRPr="00C14BC3">
        <w:rPr>
          <w:sz w:val="16"/>
        </w:rPr>
        <w:t>Jieyu</w:t>
      </w:r>
      <w:proofErr w:type="spellEnd"/>
      <w:r w:rsidRPr="00C14BC3">
        <w:rPr>
          <w:sz w:val="16"/>
        </w:rPr>
        <w:t xml:space="preserve"> Liu (Citation2007) argues, during China's public sector retrenchment in the late 1990s, women experienced disproportionate job losses primarily due to the nature of gendered job segregation (that is, women's concentration in less-skilled jobs), which also constrained women's post-lay off job prospects.</w:t>
      </w:r>
    </w:p>
    <w:p w14:paraId="4A1E7464" w14:textId="77777777" w:rsidR="00276F17" w:rsidRPr="00C14BC3" w:rsidRDefault="00276F17" w:rsidP="00276F17">
      <w:pPr>
        <w:rPr>
          <w:sz w:val="16"/>
        </w:rPr>
      </w:pPr>
      <w:r w:rsidRPr="00C14BC3">
        <w:rPr>
          <w:sz w:val="16"/>
        </w:rPr>
        <w:t>Sai Ding, Xiao-yuan Dong, and Shi Li (2009), in this volume, examine how changes in the employment and earnings of married women in China affected overall income inequality from 1988 to 2002, a period of profound economic reforms and substantial public sector retrenchment. They argue that when women generate monetary incomes in the paid labor market, their earnings contribute to the household's purchasing power and potentially to a lessening in overall income inequality if their spouses are in low-paid jobs. The authors use a decomposition procedure involving the coefficient of variation of total household income and find that the disproportionate job losses of women during the retrenchment contributed to rising overall inequality in urban China, which worked against the otherwise equalizing effect that their earnings would have had on inequality. These results provide valuable new evidence that a market-oriented reform strategy may be ostensibly gender-neutral but in practice may contribute to greater gender disparity in employment rates. This distorts the otherwise equalizing effect of women's labor force participation and worsens overall income inequality.</w:t>
      </w:r>
    </w:p>
    <w:p w14:paraId="0D63FE24" w14:textId="77777777" w:rsidR="00276F17" w:rsidRPr="00C14BC3" w:rsidRDefault="00276F17" w:rsidP="00276F17">
      <w:pPr>
        <w:rPr>
          <w:sz w:val="16"/>
        </w:rPr>
      </w:pPr>
      <w:r w:rsidRPr="00C14BC3">
        <w:rPr>
          <w:sz w:val="16"/>
        </w:rPr>
        <w:t xml:space="preserve">Building social provisioning criteria into macroeconomic models constitutes an important step toward examining the gender implications of macroeconomic policies. Such efforts have precedents in the theoretical models of William Darity (Citation1995) and Korkut Ertürk and Nilüfer Çağatay (1995), along with a small but growing number of studies that add women's unpaid work and gendered power relations to Computable General Equilibrium (CGE) models. CGE analysis, which has a </w:t>
      </w:r>
      <w:proofErr w:type="gramStart"/>
      <w:r w:rsidRPr="00C14BC3">
        <w:rPr>
          <w:sz w:val="16"/>
        </w:rPr>
        <w:t>fairly long</w:t>
      </w:r>
      <w:proofErr w:type="gramEnd"/>
      <w:r w:rsidRPr="00C14BC3">
        <w:rPr>
          <w:sz w:val="16"/>
        </w:rPr>
        <w:t xml:space="preserve"> history as a planning tool in scholarly and policy discourse, can be used to demonstrate that macroeconomic policies and shocks affect men and women differently through multiple sectoral linkages in the economy. In this volume, Rizwana Siddiqui (Citation2009) constructs a gendered CGE model for Pakistan and conducts a series of simulations involving the liberalization of trade policy. The model incorporates several innovations, including social reproduction activities, labor disaggregated by gender, and male- and female-headed households. Siddiqui's results indicate that trade reforms led to a higher gender gap in domestic workloads, literacy rates, and infant mortality rates among poor households. Because overall welfare was reduced, Siddiqui concludes that poverty reduction and income redistribution policies need to accompany trade liberalization.</w:t>
      </w:r>
    </w:p>
    <w:p w14:paraId="50196E70" w14:textId="77777777" w:rsidR="00276F17" w:rsidRPr="00C14BC3" w:rsidRDefault="00276F17" w:rsidP="00276F17">
      <w:pPr>
        <w:rPr>
          <w:sz w:val="16"/>
        </w:rPr>
      </w:pPr>
      <w:r w:rsidRPr="00C14BC3">
        <w:rPr>
          <w:sz w:val="16"/>
        </w:rPr>
        <w:t>Jeanne E. Koopman (Citation2009) provides the only analysis in this volume of the impact of macroeconomic policies on an agrarian economy. In an historical account of the modernization of agriculture in the Senegal River Valley since the 1970s, she explains how the implementation of market-oriented reforms from 1985 onward undercut a fledgling labor- and capital-intensive farming system that was supposed to promote food security. The construction of dams and irrigation schemes to support modern agriculture contributed to Senegal's unsustainable debt burden, which was followed by the country's structural adjustment program. These policies increased the cost of farming by cutting credit and subsidies to smallholders. Consistent with the outcomes of agricultural trade liberalization in other countries in Sub-Saharan Africa and in Latin America in the 1990s (</w:t>
      </w:r>
      <w:proofErr w:type="spellStart"/>
      <w:r w:rsidRPr="00C14BC3">
        <w:rPr>
          <w:sz w:val="16"/>
        </w:rPr>
        <w:t>Mamerto</w:t>
      </w:r>
      <w:proofErr w:type="spellEnd"/>
      <w:r w:rsidRPr="00C14BC3">
        <w:rPr>
          <w:sz w:val="16"/>
        </w:rPr>
        <w:t xml:space="preserve"> Perez, Sergio Schlesinger, and Timothy A. Wise 2008), family farmers in Senegal were further squeezed by falling prices for their output when trade liberalization exposed them to import competition, and the government eliminated its program to purchase the output of farmers.</w:t>
      </w:r>
    </w:p>
    <w:p w14:paraId="7AAEA3D6" w14:textId="77777777" w:rsidR="00276F17" w:rsidRPr="00C14BC3" w:rsidRDefault="00276F17" w:rsidP="00276F17">
      <w:pPr>
        <w:rPr>
          <w:sz w:val="16"/>
        </w:rPr>
      </w:pPr>
      <w:r w:rsidRPr="00C14BC3">
        <w:rPr>
          <w:sz w:val="16"/>
        </w:rPr>
        <w:t>A decline in caste inequality accompanied the shift from traditional to modern irrigated farming in the Senegal River Valley, as the government distributed equal-sized plots to all heads of household. Men's migration, to make up for the elimination of government support for farming, also contributed to the decline in caste-based income inequality, as migrants were disproportionately from artisan and ex-slave castes. However, the government's model of irrigated plot distribution left gender inequality in access to land unchanged, as only a small proportion of women could obtain land rights as household heads. Unlike other parts of Africa, married women in Senegal did not have customary land-use rights nor did they have substantial gender-specific food provisioning responsibilities. As the labor-intensive farming was phased in and men's migration increased, women were called upon to work on male-controlled household plots. Based on time-use survey data from 1958 and 1991–2, Koopman documents the shift in agricultural work burden from men to women and children. Surprisingly, this shift in burden was accompanied by a decline in the absolute amount of time devoted to farming, which according to Koopman is symptomatic of policy failure. As of 2008, rice farming and migration are no longer viable, and these smallholders, who make up half the population in Senegal, are faced with rising food insecurity. Koopman's village case study shows that the farm income generated by women on small garden plots is vital for household livelihoods. Yet, both their insecure land rights and competition from subsidized European food imports constrain women's attempts to grow vegetables for the market and household subsistence.</w:t>
      </w:r>
    </w:p>
    <w:p w14:paraId="18D05130" w14:textId="77777777" w:rsidR="00276F17" w:rsidRPr="00C14BC3" w:rsidRDefault="00276F17" w:rsidP="00276F17">
      <w:pPr>
        <w:rPr>
          <w:sz w:val="16"/>
        </w:rPr>
      </w:pPr>
      <w:r w:rsidRPr="00C14BC3">
        <w:rPr>
          <w:sz w:val="16"/>
        </w:rPr>
        <w:t xml:space="preserve">Also in this volume, Ajit Zacharias and Melissa Mahoney (2009) explore the gender implications of the shift in power relations in the US from 1982 to 1997 that led to an increase in profitability. This phenomenon was contemporaneous with structural change in the economy as evidenced by the growing share of labor-intensive jobs, primarily in services. The authors investigate the impact of the feminization of employment on the profit rate during the “leaden age,” as it is denoted in the post-Keynesian literature, due to the combination of economic growth with downward pressure on </w:t>
      </w:r>
      <w:proofErr w:type="gramStart"/>
      <w:r w:rsidRPr="00C14BC3">
        <w:rPr>
          <w:sz w:val="16"/>
        </w:rPr>
        <w:t>wages.Footnote</w:t>
      </w:r>
      <w:proofErr w:type="gramEnd"/>
      <w:r w:rsidRPr="00C14BC3">
        <w:rPr>
          <w:sz w:val="16"/>
        </w:rPr>
        <w:t xml:space="preserve">10 Surprisingly, the driving factor in rising profitability was not the incorporation of women into the economy at lower wages than men's. Rather, declines in unionization and the liberalization of FDI and trade contributed to declining employment and wages in primarily male-dominated, blue collar manufacturing jobs. One result was that men's wages fell, accounting for three-quarters of the increase in the gender wage ratio during this period. Hence, as Rani and Unni (Citation2009) also demonstrate, macro-level policies had a gender inequitable effect in a way that disadvantaged men more than women. </w:t>
      </w:r>
      <w:proofErr w:type="gramStart"/>
      <w:r w:rsidRPr="00C14BC3">
        <w:rPr>
          <w:sz w:val="16"/>
        </w:rPr>
        <w:t>And,</w:t>
      </w:r>
      <w:proofErr w:type="gramEnd"/>
      <w:r w:rsidRPr="00C14BC3">
        <w:rPr>
          <w:sz w:val="16"/>
        </w:rPr>
        <w:t xml:space="preserve"> as other contributions to this volume underscore, gender job segregation shaped the gendered effects of macroeconomic policy. While feminist economics research in recent years has produced a good deal of evidence that women's livelihoods have been made more precarious by the shift to policies that promote market and trade liberalization and a reduced role for the state, clearly there are countries in which men have been disproportionately negatively affected.</w:t>
      </w:r>
    </w:p>
    <w:p w14:paraId="0AC76F70" w14:textId="77777777" w:rsidR="00276F17" w:rsidRPr="00C14BC3" w:rsidRDefault="00276F17" w:rsidP="00276F17">
      <w:pPr>
        <w:rPr>
          <w:sz w:val="16"/>
        </w:rPr>
      </w:pPr>
      <w:r w:rsidRPr="00C14BC3">
        <w:rPr>
          <w:sz w:val="16"/>
        </w:rPr>
        <w:t xml:space="preserve">Yelena </w:t>
      </w:r>
      <w:proofErr w:type="spellStart"/>
      <w:r w:rsidRPr="00C14BC3">
        <w:rPr>
          <w:sz w:val="16"/>
        </w:rPr>
        <w:t>Takhtamanova</w:t>
      </w:r>
      <w:proofErr w:type="spellEnd"/>
      <w:r w:rsidRPr="00C14BC3">
        <w:rPr>
          <w:sz w:val="16"/>
        </w:rPr>
        <w:t xml:space="preserve"> and Eva </w:t>
      </w:r>
      <w:proofErr w:type="spellStart"/>
      <w:r w:rsidRPr="00C14BC3">
        <w:rPr>
          <w:sz w:val="16"/>
        </w:rPr>
        <w:t>Sierminska</w:t>
      </w:r>
      <w:proofErr w:type="spellEnd"/>
      <w:r w:rsidRPr="00C14BC3">
        <w:rPr>
          <w:sz w:val="16"/>
        </w:rPr>
        <w:t xml:space="preserve"> (2009), in this volume, offer another study on a developed economy, with an investigation of the gendered employment impact of contractionary monetary policy on member countries of the </w:t>
      </w:r>
      <w:proofErr w:type="spellStart"/>
      <w:r w:rsidRPr="00C14BC3">
        <w:rPr>
          <w:sz w:val="16"/>
        </w:rPr>
        <w:t>Organisation</w:t>
      </w:r>
      <w:proofErr w:type="spellEnd"/>
      <w:r w:rsidRPr="00C14BC3">
        <w:rPr>
          <w:sz w:val="16"/>
        </w:rPr>
        <w:t xml:space="preserve"> for Economic Cooperation and Development (OECD). In contrast to recent empirical evidence from developing countries indicating that the costs of reducing inflation are disproportionately borne by women (Elissa Braunstein and James Heintz 2008), </w:t>
      </w:r>
      <w:proofErr w:type="spellStart"/>
      <w:r w:rsidRPr="00C14BC3">
        <w:rPr>
          <w:sz w:val="16"/>
        </w:rPr>
        <w:t>Takhtamanova</w:t>
      </w:r>
      <w:proofErr w:type="spellEnd"/>
      <w:r w:rsidRPr="00C14BC3">
        <w:rPr>
          <w:sz w:val="16"/>
        </w:rPr>
        <w:t xml:space="preserve"> and </w:t>
      </w:r>
      <w:proofErr w:type="spellStart"/>
      <w:r w:rsidRPr="00C14BC3">
        <w:rPr>
          <w:sz w:val="16"/>
        </w:rPr>
        <w:t>Sierminska</w:t>
      </w:r>
      <w:proofErr w:type="spellEnd"/>
      <w:r w:rsidRPr="00C14BC3">
        <w:rPr>
          <w:sz w:val="16"/>
        </w:rPr>
        <w:t xml:space="preserve"> do not find any statistically significant employment effects by gender for nine OECD countries for the period 1980–2004. The results, based on both single equation estimation and vector autoregression (VAR) techniques, indicate that there is no statistically significant difference in male and female employment elasticities in response to a change in short-term interest rates. The authors' VAR results, however, do show statistically significant negative employment effects of monetary policy shocks on men and women for most countries in the sample. The absence of a gendered effect could be attributable to women's concentration in sectors that are less susceptible to disruption during cyclical fluctuations. In the US, one of the countries in their analysis, a body of evidence indicates that men and women in subordinate ethnic groups bear the burden of joblessness in response to contractionary monetary policy, suggesting that sometimes ethnic inequality can substitute for gender inequality (John D. Abell Citation1991; Willem </w:t>
      </w:r>
      <w:proofErr w:type="spellStart"/>
      <w:r w:rsidRPr="00C14BC3">
        <w:rPr>
          <w:sz w:val="16"/>
        </w:rPr>
        <w:t>Thorbecke</w:t>
      </w:r>
      <w:proofErr w:type="spellEnd"/>
      <w:r w:rsidRPr="00C14BC3">
        <w:rPr>
          <w:sz w:val="16"/>
        </w:rPr>
        <w:t xml:space="preserve"> Citation2001; Seth B. Carpenter and William M. Rodgers, III 2004). Unfortunately, sparse or nonexistent racially disaggregated employment data in other OECD countries hampers the possibilities for determining whether the costs of monetary shocks are similarly distributed to subaltern groups in those countries.</w:t>
      </w:r>
    </w:p>
    <w:p w14:paraId="200ADCBA" w14:textId="77777777" w:rsidR="00276F17" w:rsidRPr="00C14BC3" w:rsidRDefault="00276F17" w:rsidP="00276F17">
      <w:pPr>
        <w:rPr>
          <w:sz w:val="16"/>
        </w:rPr>
      </w:pPr>
      <w:r w:rsidRPr="00C14BC3">
        <w:rPr>
          <w:sz w:val="16"/>
        </w:rPr>
        <w:t>Consistent with emerging standards in the field of feminist economics, this volume's studies utilize a diverse set of methodologies to analyze inequality. While large-scale surveys are a key source of evidence, several studies rely on methodologies that go beyond econometric analysis to provide valuable descriptions of changes in inequality. On one end is Koopman's (2009) historical study that draws upon large-scale survey data on time use by gender and age and a recent village sample survey on women's income contribution to the household. At another point along the spectrum, Ding, Dong, and Li (2009), as well as Zacharias and Mahoney (2009), rely on decomposition techniques to identify the sources of changes in inequality. We also see a variety of regression techniques applied to country-specific data, such as logit regressions of work decisions (Rani and Unni [2009]), and vector autoregressions and ordinary least squares regressions of monetary policy effects on employment (</w:t>
      </w:r>
      <w:proofErr w:type="spellStart"/>
      <w:r w:rsidRPr="00C14BC3">
        <w:rPr>
          <w:sz w:val="16"/>
        </w:rPr>
        <w:t>Takhtamanova</w:t>
      </w:r>
      <w:proofErr w:type="spellEnd"/>
      <w:r w:rsidRPr="00C14BC3">
        <w:rPr>
          <w:sz w:val="16"/>
        </w:rPr>
        <w:t xml:space="preserve"> and </w:t>
      </w:r>
      <w:proofErr w:type="spellStart"/>
      <w:r w:rsidRPr="00C14BC3">
        <w:rPr>
          <w:sz w:val="16"/>
        </w:rPr>
        <w:t>Sierminska</w:t>
      </w:r>
      <w:proofErr w:type="spellEnd"/>
      <w:r w:rsidRPr="00C14BC3">
        <w:rPr>
          <w:sz w:val="16"/>
        </w:rPr>
        <w:t xml:space="preserve"> [2009]). Likewise, the unit of analysis ranges from a region within a country or a village that yields rich insights on process (Koopman [2009]), to all households or a set of macroeconomic aggregates within a country (Siddiqui [2009]), to a large set of countries (exemplified by Stephan Klasen and Francesca </w:t>
      </w:r>
      <w:proofErr w:type="spellStart"/>
      <w:r w:rsidRPr="00C14BC3">
        <w:rPr>
          <w:sz w:val="16"/>
        </w:rPr>
        <w:t>Lamanna's</w:t>
      </w:r>
      <w:proofErr w:type="spellEnd"/>
      <w:r w:rsidRPr="00C14BC3">
        <w:rPr>
          <w:sz w:val="16"/>
        </w:rPr>
        <w:t xml:space="preserve"> [2009] and Matthias Busse and Peter Nunnenkamp's [2009] contributions discussed in the next section).</w:t>
      </w:r>
    </w:p>
    <w:p w14:paraId="5BC29885" w14:textId="77777777" w:rsidR="00276F17" w:rsidRDefault="00276F17" w:rsidP="00276F17">
      <w:pPr>
        <w:rPr>
          <w:sz w:val="16"/>
        </w:rPr>
      </w:pPr>
      <w:r w:rsidRPr="00C14BC3">
        <w:rPr>
          <w:sz w:val="16"/>
        </w:rPr>
        <w:t xml:space="preserve">The volume also includes gendered applications of multi-sector planning models </w:t>
      </w:r>
      <w:proofErr w:type="gramStart"/>
      <w:r w:rsidRPr="00C14BC3">
        <w:rPr>
          <w:sz w:val="16"/>
        </w:rPr>
        <w:t>similar to</w:t>
      </w:r>
      <w:proofErr w:type="gramEnd"/>
      <w:r w:rsidRPr="00C14BC3">
        <w:rPr>
          <w:sz w:val="16"/>
        </w:rPr>
        <w:t xml:space="preserve"> those used by governments and international agencies to simulate the outcomes of macroeconomic reforms through multiple channels in the economy (Wanjala and Were [2009]; Siddiqui [2009]). While other types of gendered macro models follow an economy-wide approach and link aspects of the monetary economy with those of the household economy, they do not allow for connections with detailed sectors (Marzia Fontana and Yana van der </w:t>
      </w:r>
      <w:proofErr w:type="spellStart"/>
      <w:r w:rsidRPr="00C14BC3">
        <w:rPr>
          <w:sz w:val="16"/>
        </w:rPr>
        <w:t>Meulen</w:t>
      </w:r>
      <w:proofErr w:type="spellEnd"/>
      <w:r w:rsidRPr="00C14BC3">
        <w:rPr>
          <w:sz w:val="16"/>
        </w:rPr>
        <w:t xml:space="preserve"> Rodgers 2005). An engendered CGE approach fills this gap with the simultaneous analysis of all individual sectors of the monetary economy, the relations among them, and the linkages and feedback effects between the monetary economy and the household economy. Yet SAM- and CGE-based techniques are still evolving, and readers need to be careful to assess the underlying assumptions and parameter choices that help to determine the simulation </w:t>
      </w:r>
      <w:proofErr w:type="gramStart"/>
      <w:r w:rsidRPr="00C14BC3">
        <w:rPr>
          <w:sz w:val="16"/>
        </w:rPr>
        <w:t>results.Footnote</w:t>
      </w:r>
      <w:proofErr w:type="gramEnd"/>
      <w:r w:rsidRPr="00C14BC3">
        <w:rPr>
          <w:sz w:val="16"/>
        </w:rPr>
        <w:t>11 That said, analyses by Wanjala and Were (2009) and Siddiqui (2009) shed light on important gender-related reallocation mechanisms through which macroeconomic reforms might operate, mechanisms that conventional analyses fail to capture.</w:t>
      </w:r>
    </w:p>
    <w:p w14:paraId="5362150F" w14:textId="77777777" w:rsidR="00276F17" w:rsidRDefault="00276F17" w:rsidP="00276F17">
      <w:pPr>
        <w:rPr>
          <w:sz w:val="16"/>
        </w:rPr>
      </w:pPr>
    </w:p>
    <w:p w14:paraId="74CECC1E" w14:textId="77777777" w:rsidR="00276F17" w:rsidRDefault="00276F17" w:rsidP="00276F17">
      <w:pPr>
        <w:rPr>
          <w:sz w:val="16"/>
        </w:rPr>
      </w:pPr>
    </w:p>
    <w:p w14:paraId="3C799BC7" w14:textId="77777777" w:rsidR="00276F17" w:rsidRPr="006C7466" w:rsidRDefault="00276F17" w:rsidP="00276F17">
      <w:pPr>
        <w:pStyle w:val="Heading4"/>
      </w:pPr>
      <w:r>
        <w:t>Indian development excludes women form key education and health opportunities while not recognizing care work</w:t>
      </w:r>
    </w:p>
    <w:p w14:paraId="2059E4F5" w14:textId="77777777" w:rsidR="00276F17" w:rsidRDefault="00276F17" w:rsidP="00276F17">
      <w:r w:rsidRPr="005674F1">
        <w:rPr>
          <w:rStyle w:val="Style13ptBold"/>
        </w:rPr>
        <w:t>Eapen and</w:t>
      </w:r>
      <w:r>
        <w:t xml:space="preserve"> </w:t>
      </w:r>
      <w:r w:rsidRPr="005674F1">
        <w:rPr>
          <w:rStyle w:val="Style13ptBold"/>
        </w:rPr>
        <w:t>Mehta 12</w:t>
      </w:r>
      <w:r>
        <w:t xml:space="preserve"> (Mridul Eapen; </w:t>
      </w:r>
      <w:proofErr w:type="spellStart"/>
      <w:r w:rsidRPr="006C7466">
        <w:t>Hon.Fellow</w:t>
      </w:r>
      <w:proofErr w:type="spellEnd"/>
      <w:r w:rsidRPr="006C7466">
        <w:t xml:space="preserve"> at Centre for Development Studies</w:t>
      </w:r>
      <w:r>
        <w:t xml:space="preserve"> and Aasha Kapur Mehta; </w:t>
      </w:r>
      <w:r w:rsidRPr="006C7466">
        <w:t>Chairperson, Centre for Gender Studies, IHD and Former Professor IIPA, New Delhi</w:t>
      </w:r>
      <w:r>
        <w:t>, Economic &amp; Political Weekly, “</w:t>
      </w:r>
      <w:r w:rsidRPr="006C7466">
        <w:t>Gendering the Twelfth Plan: A Feminist Perspective</w:t>
      </w:r>
      <w:r>
        <w:t xml:space="preserve">”, April 28, 2012, </w:t>
      </w:r>
      <w:r w:rsidRPr="006C7466">
        <w:t>https://www.jstor.org/stable/pdf/23214836.pdf?refreqid=fastly-default%3A0a1848247361dc16b909712255e4e9de&amp;ab_segments=&amp;origin=&amp;initiator=&amp;acceptTC=1</w:t>
      </w:r>
      <w:r>
        <w:t>) /CPSW LP</w:t>
      </w:r>
    </w:p>
    <w:p w14:paraId="33B13F4E" w14:textId="77777777" w:rsidR="00276F17" w:rsidRDefault="00276F17" w:rsidP="00276F17">
      <w:r w:rsidRPr="00B54F29">
        <w:rPr>
          <w:rStyle w:val="StyleUnderline"/>
        </w:rPr>
        <w:t>Inclusive growth implies that the gains of development are shared between all citizens in ways that are just</w:t>
      </w:r>
      <w:r>
        <w:t xml:space="preserve">. That is to say, the state takes positive action to compensate the traditional disadvantages of the weak, the deprived and the vulnerable so that each citizen attains a minimal level of capabilities necessary for survival and functioning. </w:t>
      </w:r>
      <w:r w:rsidRPr="00B54F29">
        <w:rPr>
          <w:rStyle w:val="StyleUnderline"/>
        </w:rPr>
        <w:t>India's record in this regard is far from satisfactory</w:t>
      </w:r>
      <w:r>
        <w:t xml:space="preserve">; inequalities on grounds of religion, caste and </w:t>
      </w:r>
      <w:proofErr w:type="spellStart"/>
      <w:r>
        <w:t>ethni</w:t>
      </w:r>
      <w:proofErr w:type="spellEnd"/>
      <w:r>
        <w:t xml:space="preserve"> city are rampant and these get compounded once again for women of all groups on grounds of gender. </w:t>
      </w:r>
      <w:r w:rsidRPr="00B54F29">
        <w:rPr>
          <w:rStyle w:val="StyleUnderline"/>
        </w:rPr>
        <w:t xml:space="preserve">An unacceptably large section of the population, among whom women form the majority, </w:t>
      </w:r>
      <w:proofErr w:type="gramStart"/>
      <w:r w:rsidRPr="00B54F29">
        <w:rPr>
          <w:rStyle w:val="StyleUnderline"/>
        </w:rPr>
        <w:t>still continues</w:t>
      </w:r>
      <w:proofErr w:type="gramEnd"/>
      <w:r w:rsidRPr="00B54F29">
        <w:rPr>
          <w:rStyle w:val="StyleUnderline"/>
        </w:rPr>
        <w:t xml:space="preserve"> to suffer from hunger, ill-health and ignorance</w:t>
      </w:r>
      <w:r>
        <w:t>.</w:t>
      </w:r>
    </w:p>
    <w:p w14:paraId="31D664EF" w14:textId="77777777" w:rsidR="00276F17" w:rsidRDefault="00276F17" w:rsidP="00276F17">
      <w:r>
        <w:t xml:space="preserve">Education: </w:t>
      </w:r>
      <w:r w:rsidRPr="00B54F29">
        <w:rPr>
          <w:rStyle w:val="StyleUnderline"/>
        </w:rPr>
        <w:t>Access to education and skill training exemplifies these failures</w:t>
      </w:r>
      <w:r>
        <w:t xml:space="preserve">. Despite the constitutional provision of </w:t>
      </w:r>
      <w:proofErr w:type="gramStart"/>
      <w:r>
        <w:t>a right</w:t>
      </w:r>
      <w:proofErr w:type="gramEnd"/>
      <w:r>
        <w:t xml:space="preserve"> to education and the Sarva Shiksha Abhiyan campaign, </w:t>
      </w:r>
      <w:r w:rsidRPr="00B54F29">
        <w:rPr>
          <w:rStyle w:val="StyleUnderline"/>
        </w:rPr>
        <w:t>there are still persistent gaps and discrimination in access to education on grounds of religion, caste, ethnicity and gender</w:t>
      </w:r>
      <w:r>
        <w:t xml:space="preserve">. Regrettably, this time too, policymakers do not appear to have any vision for redressing that situation. </w:t>
      </w:r>
      <w:r w:rsidRPr="00B54F29">
        <w:rPr>
          <w:rStyle w:val="StyleUnderline"/>
        </w:rPr>
        <w:t>Too much of early childhood education is being left largely to underpaid female teachers who,</w:t>
      </w:r>
      <w:r>
        <w:t xml:space="preserve"> </w:t>
      </w:r>
      <w:proofErr w:type="gramStart"/>
      <w:r>
        <w:t>in spite of</w:t>
      </w:r>
      <w:proofErr w:type="gramEnd"/>
      <w:r>
        <w:t xml:space="preserve"> being state employees, </w:t>
      </w:r>
      <w:r w:rsidRPr="00B54F29">
        <w:rPr>
          <w:rStyle w:val="StyleUnderline"/>
        </w:rPr>
        <w:t>are denied workers' righ</w:t>
      </w:r>
      <w:r>
        <w:t>ts.</w:t>
      </w:r>
    </w:p>
    <w:p w14:paraId="08EAF740" w14:textId="77777777" w:rsidR="00276F17" w:rsidRDefault="00276F17" w:rsidP="00276F17">
      <w:r w:rsidRPr="00B54F29">
        <w:rPr>
          <w:rStyle w:val="StyleUnderline"/>
        </w:rPr>
        <w:t>The planners make no mention of action</w:t>
      </w:r>
      <w:r>
        <w:t xml:space="preserve"> on the </w:t>
      </w:r>
      <w:proofErr w:type="spellStart"/>
      <w:r>
        <w:t>recommenda</w:t>
      </w:r>
      <w:proofErr w:type="spellEnd"/>
      <w:r>
        <w:t xml:space="preserve"> </w:t>
      </w:r>
      <w:proofErr w:type="spellStart"/>
      <w:r>
        <w:t>tions</w:t>
      </w:r>
      <w:proofErr w:type="spellEnd"/>
      <w:r>
        <w:t xml:space="preserve"> </w:t>
      </w:r>
      <w:r w:rsidRPr="00B54F29">
        <w:rPr>
          <w:rStyle w:val="StyleUnderline"/>
        </w:rPr>
        <w:t>made by the various commissions and committees set up during the Eleventh Plan, which is when significantly the big push for education was announced</w:t>
      </w:r>
      <w:r>
        <w:t xml:space="preserve">. There is an intention to bring in the private for-profit model into educational institutions. The </w:t>
      </w:r>
      <w:proofErr w:type="spellStart"/>
      <w:r>
        <w:t>empha</w:t>
      </w:r>
      <w:proofErr w:type="spellEnd"/>
      <w:r>
        <w:t xml:space="preserve"> </w:t>
      </w:r>
      <w:proofErr w:type="spellStart"/>
      <w:r>
        <w:t>sis</w:t>
      </w:r>
      <w:proofErr w:type="spellEnd"/>
      <w:r>
        <w:t xml:space="preserve"> on the </w:t>
      </w:r>
      <w:proofErr w:type="spellStart"/>
      <w:r>
        <w:t>ppp</w:t>
      </w:r>
      <w:proofErr w:type="spellEnd"/>
      <w:r>
        <w:t xml:space="preserve"> model for all levels of education must be backed up with evidence and justification to show how it has been success </w:t>
      </w:r>
      <w:proofErr w:type="spellStart"/>
      <w:r>
        <w:t>ful</w:t>
      </w:r>
      <w:proofErr w:type="spellEnd"/>
      <w:r>
        <w:t xml:space="preserve"> either in extending facilities to the deprived or in generally improving the quality of education. This is especially true of train </w:t>
      </w:r>
      <w:proofErr w:type="spellStart"/>
      <w:r>
        <w:t>ing</w:t>
      </w:r>
      <w:proofErr w:type="spellEnd"/>
      <w:r>
        <w:t xml:space="preserve"> in skills. </w:t>
      </w:r>
      <w:r w:rsidRPr="00B54F29">
        <w:rPr>
          <w:rStyle w:val="StyleUnderline"/>
        </w:rPr>
        <w:t>Access to skills has become a prerogative of those who can pay exorbitant fees. Women are deprived on several grounds since families have reservations regarding spending</w:t>
      </w:r>
      <w:r>
        <w:t xml:space="preserve"> large </w:t>
      </w:r>
      <w:proofErr w:type="spellStart"/>
      <w:r>
        <w:t>amo</w:t>
      </w:r>
      <w:proofErr w:type="spellEnd"/>
      <w:r>
        <w:t xml:space="preserve"> </w:t>
      </w:r>
      <w:proofErr w:type="spellStart"/>
      <w:r>
        <w:t>unts</w:t>
      </w:r>
      <w:proofErr w:type="spellEnd"/>
      <w:r>
        <w:t xml:space="preserve"> </w:t>
      </w:r>
      <w:r w:rsidRPr="00B54F29">
        <w:rPr>
          <w:rStyle w:val="StyleUnderline"/>
        </w:rPr>
        <w:t>on a daughter's education</w:t>
      </w:r>
      <w:r>
        <w:t xml:space="preserve">. And if the family budget is con strained, then the choice automatically is in </w:t>
      </w:r>
      <w:proofErr w:type="spellStart"/>
      <w:r>
        <w:t>favour</w:t>
      </w:r>
      <w:proofErr w:type="spellEnd"/>
      <w:r>
        <w:t xml:space="preserve"> of the son.</w:t>
      </w:r>
    </w:p>
    <w:p w14:paraId="391BFE3C" w14:textId="77777777" w:rsidR="00276F17" w:rsidRDefault="00276F17" w:rsidP="00276F17">
      <w:r w:rsidRPr="00B54F29">
        <w:rPr>
          <w:rStyle w:val="StyleUnderline"/>
        </w:rPr>
        <w:t xml:space="preserve">There is also no reason to believe that the </w:t>
      </w:r>
      <w:proofErr w:type="spellStart"/>
      <w:r w:rsidRPr="00B54F29">
        <w:rPr>
          <w:rStyle w:val="StyleUnderline"/>
        </w:rPr>
        <w:t>ppp</w:t>
      </w:r>
      <w:proofErr w:type="spellEnd"/>
      <w:r w:rsidRPr="00B54F29">
        <w:rPr>
          <w:rStyle w:val="StyleUnderline"/>
        </w:rPr>
        <w:t xml:space="preserve"> model will cater to the urgent need for skill training and upgrading among numerous workers</w:t>
      </w:r>
      <w:r>
        <w:t xml:space="preserve"> in the </w:t>
      </w:r>
      <w:proofErr w:type="spellStart"/>
      <w:r>
        <w:t>unorganised</w:t>
      </w:r>
      <w:proofErr w:type="spellEnd"/>
      <w:r>
        <w:t xml:space="preserve"> sector who, as men </w:t>
      </w:r>
      <w:proofErr w:type="spellStart"/>
      <w:r>
        <w:t>tioned</w:t>
      </w:r>
      <w:proofErr w:type="spellEnd"/>
      <w:r>
        <w:t xml:space="preserve"> before, can find no markets for their traditional skills unless these are coupled with modern inputs and some entre </w:t>
      </w:r>
      <w:proofErr w:type="spellStart"/>
      <w:r>
        <w:t>preneurial</w:t>
      </w:r>
      <w:proofErr w:type="spellEnd"/>
      <w:r>
        <w:t xml:space="preserve"> skill. To </w:t>
      </w:r>
      <w:proofErr w:type="spellStart"/>
      <w:r>
        <w:t>universalise</w:t>
      </w:r>
      <w:proofErr w:type="spellEnd"/>
      <w:r>
        <w:t xml:space="preserve"> access to these skills at all levels and to all social groups, the state needs to promote flexible vocational school education as well as enterprise-level training that is sensitive to local opportunities and traditional skills. The Twelfth Plan must pick up the challenge of ensuring that all children, including differently abled children, are able to enjoy equal access to education and educational institutions.</w:t>
      </w:r>
    </w:p>
    <w:p w14:paraId="01F50F2E" w14:textId="77777777" w:rsidR="00276F17" w:rsidRDefault="00276F17" w:rsidP="00276F17">
      <w:r>
        <w:t xml:space="preserve">Health: </w:t>
      </w:r>
      <w:r w:rsidRPr="00B54F29">
        <w:rPr>
          <w:rStyle w:val="StyleUnderline"/>
        </w:rPr>
        <w:t xml:space="preserve">The most glaring form of gender discrimination is in the health sector, where it is visibly manifested in the low female-male sex ratio, the high levels of and sex differentials in morbidity and mortality as well as differential access to treat </w:t>
      </w:r>
      <w:proofErr w:type="spellStart"/>
      <w:r w:rsidRPr="00B54F29">
        <w:rPr>
          <w:rStyle w:val="StyleUnderline"/>
        </w:rPr>
        <w:t>ment</w:t>
      </w:r>
      <w:proofErr w:type="spellEnd"/>
      <w:r w:rsidRPr="00B54F29">
        <w:rPr>
          <w:rStyle w:val="StyleUnderline"/>
        </w:rPr>
        <w:t xml:space="preserve"> and care</w:t>
      </w:r>
      <w:r>
        <w:t xml:space="preserve">. The zero-to-six child sex ratio has continued to decline from 927 to 914 as per the provisional results of Census 2011. </w:t>
      </w:r>
      <w:r w:rsidRPr="00B54F29">
        <w:rPr>
          <w:rStyle w:val="StyleUnderline"/>
        </w:rPr>
        <w:t>Differentials in morbidity and mortality and differential access to treatment and care for women are causes for concern</w:t>
      </w:r>
      <w:r>
        <w:t xml:space="preserve">. </w:t>
      </w:r>
      <w:r w:rsidRPr="00B54F29">
        <w:rPr>
          <w:rStyle w:val="StyleUnderline"/>
        </w:rPr>
        <w:t>Juxtaposed against the high communicable and non-</w:t>
      </w:r>
      <w:proofErr w:type="spellStart"/>
      <w:r w:rsidRPr="00B54F29">
        <w:rPr>
          <w:rStyle w:val="StyleUnderline"/>
        </w:rPr>
        <w:t>commu</w:t>
      </w:r>
      <w:proofErr w:type="spellEnd"/>
      <w:r w:rsidRPr="00B54F29">
        <w:rPr>
          <w:rStyle w:val="StyleUnderline"/>
        </w:rPr>
        <w:t xml:space="preserve"> </w:t>
      </w:r>
      <w:proofErr w:type="spellStart"/>
      <w:r w:rsidRPr="00B54F29">
        <w:rPr>
          <w:rStyle w:val="StyleUnderline"/>
        </w:rPr>
        <w:t>nicable</w:t>
      </w:r>
      <w:proofErr w:type="spellEnd"/>
      <w:r w:rsidRPr="00B54F29">
        <w:rPr>
          <w:rStyle w:val="StyleUnderline"/>
        </w:rPr>
        <w:t xml:space="preserve"> disease burden is the low public sector provisioning for health and the unmet commitments on provision of access to care</w:t>
      </w:r>
      <w:r>
        <w:t xml:space="preserve">. </w:t>
      </w:r>
      <w:r w:rsidRPr="00B54F29">
        <w:rPr>
          <w:rStyle w:val="StyleUnderline"/>
        </w:rPr>
        <w:t xml:space="preserve">Public expenditure on healthcare in India is among the lowest in the world, both as a proportion of total expenditure on healthcare and as a percentage of </w:t>
      </w:r>
      <w:proofErr w:type="spellStart"/>
      <w:r w:rsidRPr="00B54F29">
        <w:rPr>
          <w:rStyle w:val="StyleUnderline"/>
        </w:rPr>
        <w:t>gdp</w:t>
      </w:r>
      <w:proofErr w:type="spellEnd"/>
      <w:r w:rsidRPr="00B54F29">
        <w:rPr>
          <w:rStyle w:val="StyleUnderline"/>
        </w:rPr>
        <w:t xml:space="preserve">. Government expend </w:t>
      </w:r>
      <w:proofErr w:type="spellStart"/>
      <w:r w:rsidRPr="00B54F29">
        <w:rPr>
          <w:rStyle w:val="StyleUnderline"/>
        </w:rPr>
        <w:t>iture</w:t>
      </w:r>
      <w:proofErr w:type="spellEnd"/>
      <w:r w:rsidRPr="00B54F29">
        <w:rPr>
          <w:rStyle w:val="StyleUnderline"/>
        </w:rPr>
        <w:t xml:space="preserve"> on healthcare in India constitutes only 19.67% of total expenditure </w:t>
      </w:r>
      <w:r>
        <w:t>while 71.13% is spent by households themselves (Ministry of Health and Family Welfare 2009). In contrast, government expenditure on healthcare is 87% of total health related expenditure in the United Kingdom (</w:t>
      </w:r>
      <w:proofErr w:type="spellStart"/>
      <w:r>
        <w:t>uk</w:t>
      </w:r>
      <w:proofErr w:type="spellEnd"/>
      <w:r>
        <w:t>), 80% in France, 64% in Thailand and 46% in Sri Lanka (ibid). Clearly, public expenditure on healthcare in India is among the lowest in the world.</w:t>
      </w:r>
    </w:p>
    <w:p w14:paraId="315400D9" w14:textId="77777777" w:rsidR="00276F17" w:rsidRDefault="00276F17" w:rsidP="00276F17">
      <w:r>
        <w:t xml:space="preserve">The Eleventh Plan fell severely short of raising the share of public expenditure on health from less than 1% of </w:t>
      </w:r>
      <w:proofErr w:type="spellStart"/>
      <w:r>
        <w:t>gdp</w:t>
      </w:r>
      <w:proofErr w:type="spellEnd"/>
      <w:r>
        <w:t xml:space="preserve"> in 2006-07, to 2-3% of </w:t>
      </w:r>
      <w:proofErr w:type="spellStart"/>
      <w:r>
        <w:t>gdp</w:t>
      </w:r>
      <w:proofErr w:type="spellEnd"/>
      <w:r>
        <w:t xml:space="preserve">. The likely achievement will be only 1.4% of </w:t>
      </w:r>
      <w:proofErr w:type="spellStart"/>
      <w:r>
        <w:t>gdp</w:t>
      </w:r>
      <w:proofErr w:type="spellEnd"/>
      <w:r>
        <w:t xml:space="preserve">. The approach paper suggests that total health expenditure will be increased to 2.5% of </w:t>
      </w:r>
      <w:proofErr w:type="spellStart"/>
      <w:r>
        <w:t>gdp</w:t>
      </w:r>
      <w:proofErr w:type="spellEnd"/>
      <w:r>
        <w:t xml:space="preserve"> by the end of the Twelfth Plan, but there is no basis for determining whether this is adequate. Nor is there a road map for achieving this number.</w:t>
      </w:r>
    </w:p>
    <w:p w14:paraId="7EB153F5" w14:textId="77777777" w:rsidR="00276F17" w:rsidRDefault="00276F17" w:rsidP="00276F17">
      <w:r w:rsidRPr="00B54F29">
        <w:rPr>
          <w:rStyle w:val="StyleUnderline"/>
        </w:rPr>
        <w:t>There is need for recognition of the critical care work provided by women, that saves the public health system both time and cost</w:t>
      </w:r>
      <w:r>
        <w:t xml:space="preserve">. </w:t>
      </w:r>
      <w:r w:rsidRPr="00B54F29">
        <w:rPr>
          <w:rStyle w:val="StyleUnderline"/>
        </w:rPr>
        <w:t xml:space="preserve">The primary burden of caregiving within the home falls on women. This needs to be </w:t>
      </w:r>
      <w:proofErr w:type="spellStart"/>
      <w:r w:rsidRPr="00B54F29">
        <w:rPr>
          <w:rStyle w:val="StyleUnderline"/>
        </w:rPr>
        <w:t>recognised</w:t>
      </w:r>
      <w:proofErr w:type="spellEnd"/>
      <w:r w:rsidRPr="00B54F29">
        <w:rPr>
          <w:rStyle w:val="StyleUnderline"/>
        </w:rPr>
        <w:t xml:space="preserve"> and support provided to alleviate the difficulties, drudgery and depression that surround provision of care</w:t>
      </w:r>
      <w:r>
        <w:t xml:space="preserve">. Macroeconomic policy takes the "reproductive" economy where women undertake most of the work for </w:t>
      </w:r>
      <w:proofErr w:type="gramStart"/>
      <w:r>
        <w:t>granted, and</w:t>
      </w:r>
      <w:proofErr w:type="gramEnd"/>
      <w:r>
        <w:t xml:space="preserve"> assume that it will adjust to changes induced by </w:t>
      </w:r>
      <w:proofErr w:type="spellStart"/>
      <w:r>
        <w:t>macroeco</w:t>
      </w:r>
      <w:proofErr w:type="spellEnd"/>
      <w:r>
        <w:t xml:space="preserve"> nomic variables. While the approach paper notes that the bur den of financing healthcare falls excessively on households in the form of out-of-pocket expenses, the solution suggested is publicly financed healthcare services through high quality, district-level plans for health services, funded primarily by the states. This will be a non-starter as several states will not have the required funds.</w:t>
      </w:r>
    </w:p>
    <w:p w14:paraId="73EEC7A6" w14:textId="77777777" w:rsidR="00276F17" w:rsidRDefault="00276F17" w:rsidP="00276F17">
      <w:r>
        <w:t xml:space="preserve">While ill-health affects both men and women, </w:t>
      </w:r>
      <w:r w:rsidRPr="00B54F29">
        <w:rPr>
          <w:rStyle w:val="StyleUnderline"/>
        </w:rPr>
        <w:t xml:space="preserve">the problems get compounded for women due to higher morbidity in both rural and urban areas, lack of access to and control over resources, restrictions on mobility, </w:t>
      </w:r>
      <w:proofErr w:type="spellStart"/>
      <w:r w:rsidRPr="00B54F29">
        <w:rPr>
          <w:rStyle w:val="StyleUnderline"/>
        </w:rPr>
        <w:t>unrecognised</w:t>
      </w:r>
      <w:proofErr w:type="spellEnd"/>
      <w:r w:rsidRPr="00B54F29">
        <w:rPr>
          <w:rStyle w:val="StyleUnderline"/>
        </w:rPr>
        <w:t xml:space="preserve"> care work bur den, high levels of </w:t>
      </w:r>
      <w:proofErr w:type="spellStart"/>
      <w:r w:rsidRPr="00B54F29">
        <w:rPr>
          <w:rStyle w:val="StyleUnderline"/>
        </w:rPr>
        <w:t>anaemia</w:t>
      </w:r>
      <w:proofErr w:type="spellEnd"/>
      <w:r w:rsidRPr="00B54F29">
        <w:rPr>
          <w:rStyle w:val="StyleUnderline"/>
        </w:rPr>
        <w:t xml:space="preserve"> and greater fear of stigma</w:t>
      </w:r>
      <w:r>
        <w:t xml:space="preserve">. </w:t>
      </w:r>
      <w:r w:rsidRPr="00B54F29">
        <w:rPr>
          <w:rStyle w:val="StyleUnderline"/>
        </w:rPr>
        <w:t>Additionally, women are victims of domestic and other forms of violence</w:t>
      </w:r>
      <w:r>
        <w:t xml:space="preserve">. This is a public health issue but public provisioning for implementing the Protection of Women from Domestic Violence Act 2005 that has been passed falls far short of needs. In </w:t>
      </w:r>
      <w:proofErr w:type="spellStart"/>
      <w:r>
        <w:t>addi</w:t>
      </w:r>
      <w:proofErr w:type="spellEnd"/>
      <w:r>
        <w:t xml:space="preserve"> </w:t>
      </w:r>
      <w:proofErr w:type="spellStart"/>
      <w:r>
        <w:t>tion</w:t>
      </w:r>
      <w:proofErr w:type="spellEnd"/>
      <w:r>
        <w:t xml:space="preserve"> to reducing maternal mortality and providing reproductive healthcare, the focus of health provisioning for women </w:t>
      </w:r>
      <w:proofErr w:type="gramStart"/>
      <w:r>
        <w:t>has to</w:t>
      </w:r>
      <w:proofErr w:type="gramEnd"/>
      <w:r>
        <w:t xml:space="preserve"> be on planning for women's survival and health throughout the life cycle. This requires that data on disease burden and health seeking </w:t>
      </w:r>
      <w:proofErr w:type="spellStart"/>
      <w:r>
        <w:t>behaviour</w:t>
      </w:r>
      <w:proofErr w:type="spellEnd"/>
      <w:r>
        <w:t xml:space="preserve"> be presented separately for males and </w:t>
      </w:r>
      <w:proofErr w:type="spellStart"/>
      <w:r>
        <w:t>fe</w:t>
      </w:r>
      <w:proofErr w:type="spellEnd"/>
      <w:r>
        <w:t xml:space="preserve"> males. Data show that reported morbidity is higher among women than men. However, disease-wise information is </w:t>
      </w:r>
      <w:proofErr w:type="spellStart"/>
      <w:r>
        <w:t>spo</w:t>
      </w:r>
      <w:proofErr w:type="spellEnd"/>
      <w:r>
        <w:t xml:space="preserve"> </w:t>
      </w:r>
      <w:proofErr w:type="spellStart"/>
      <w:r>
        <w:t>radic</w:t>
      </w:r>
      <w:proofErr w:type="spellEnd"/>
      <w:r>
        <w:t>. Strategies are needed for identification of specific barriers to access to healthcare and removal of these constraints.</w:t>
      </w:r>
    </w:p>
    <w:p w14:paraId="2A6E3001" w14:textId="77777777" w:rsidR="00276F17" w:rsidRDefault="00276F17" w:rsidP="00276F17">
      <w:r>
        <w:t xml:space="preserve">Shortfalls in essential infrastructure, nurses, doctors, and other staff and drugs must be corrected and access to primary health </w:t>
      </w:r>
      <w:proofErr w:type="spellStart"/>
      <w:r>
        <w:t>centres</w:t>
      </w:r>
      <w:proofErr w:type="spellEnd"/>
      <w:r>
        <w:t xml:space="preserve"> (</w:t>
      </w:r>
      <w:proofErr w:type="spellStart"/>
      <w:r>
        <w:t>phcs</w:t>
      </w:r>
      <w:proofErr w:type="spellEnd"/>
      <w:r>
        <w:t xml:space="preserve">), community health </w:t>
      </w:r>
      <w:proofErr w:type="spellStart"/>
      <w:r>
        <w:t>centres</w:t>
      </w:r>
      <w:proofErr w:type="spellEnd"/>
      <w:r>
        <w:t xml:space="preserve"> (</w:t>
      </w:r>
      <w:proofErr w:type="spellStart"/>
      <w:r>
        <w:t>chcs</w:t>
      </w:r>
      <w:proofErr w:type="spellEnd"/>
      <w:r>
        <w:t xml:space="preserve">) and medical care be provided based on population and area norms. Access to healthcare cannot depend on the vagaries of public-private or pub </w:t>
      </w:r>
      <w:proofErr w:type="spellStart"/>
      <w:r>
        <w:t>lic</w:t>
      </w:r>
      <w:proofErr w:type="spellEnd"/>
      <w:r>
        <w:t xml:space="preserve"> donor partnerships. The state must take responsibility for acc ess to quality healthcare - preventive, promotive and curative - for all, with special responsibility for vulnerable groups. However, the "vulnerable" cannot be determined by ownership of a below poverty line (bpl) card, since that will lead to errors of exclusion.</w:t>
      </w:r>
    </w:p>
    <w:p w14:paraId="4DD680B4" w14:textId="77777777" w:rsidR="00276F17" w:rsidRDefault="00276F17" w:rsidP="00276F17">
      <w:pPr>
        <w:pStyle w:val="Heading3"/>
      </w:pPr>
      <w:r>
        <w:t xml:space="preserve">1NC---L---Indo-Pak </w:t>
      </w:r>
    </w:p>
    <w:p w14:paraId="39146523" w14:textId="77777777" w:rsidR="00276F17" w:rsidRPr="0098416F" w:rsidRDefault="00276F17" w:rsidP="00276F17">
      <w:pPr>
        <w:pStyle w:val="Heading4"/>
      </w:pPr>
      <w:r>
        <w:t>Indo-</w:t>
      </w:r>
      <w:proofErr w:type="spellStart"/>
      <w:r>
        <w:t>pak</w:t>
      </w:r>
      <w:proofErr w:type="spellEnd"/>
      <w:r>
        <w:t xml:space="preserve"> relations are fundamentally anti-feminist!</w:t>
      </w:r>
    </w:p>
    <w:p w14:paraId="5E78D132" w14:textId="77777777" w:rsidR="00276F17" w:rsidRPr="00D11C26" w:rsidRDefault="00276F17" w:rsidP="00276F17">
      <w:pPr>
        <w:rPr>
          <w:rStyle w:val="Style13ptBold"/>
        </w:rPr>
      </w:pPr>
      <w:r>
        <w:rPr>
          <w:rStyle w:val="Style13ptBold"/>
        </w:rPr>
        <w:t>Khan and Hashmi 15</w:t>
      </w:r>
      <w:r w:rsidRPr="00D11C26">
        <w:rPr>
          <w:rFonts w:ascii="Cambria Math" w:hAnsi="Cambria Math" w:cs="Cambria Math"/>
        </w:rPr>
        <w:t xml:space="preserve"> </w:t>
      </w:r>
      <w:r>
        <w:rPr>
          <w:rFonts w:ascii="Cambria Math" w:hAnsi="Cambria Math" w:cs="Cambria Math"/>
        </w:rPr>
        <w:t xml:space="preserve">yes, they’re both </w:t>
      </w:r>
      <w:r>
        <w:t xml:space="preserve">PhD Candidate, School of International and Public Affairs, Jilin University, P.R China (M. Arif and Shah Rukh, “Feminist Assumptions and False Promises of Peace: A case study of India and Pakistan”, </w:t>
      </w:r>
      <w:r>
        <w:rPr>
          <w:i/>
          <w:iCs/>
        </w:rPr>
        <w:t xml:space="preserve">Journal of Education and Social Sciences, </w:t>
      </w:r>
      <w:r>
        <w:t xml:space="preserve">Vol. 3(1): 198-208, Accessed via University of Michigan Library System, DOA: 7/17/24)//LFS – LMH </w:t>
      </w:r>
    </w:p>
    <w:p w14:paraId="5BFE5111" w14:textId="77777777" w:rsidR="00276F17" w:rsidRPr="00254B40" w:rsidRDefault="00276F17" w:rsidP="00276F17">
      <w:pPr>
        <w:rPr>
          <w:u w:val="single"/>
        </w:rPr>
      </w:pPr>
      <w:r w:rsidRPr="00322735">
        <w:rPr>
          <w:u w:val="single"/>
        </w:rPr>
        <w:t>Gender and Politics in South Asia:</w:t>
      </w:r>
      <w:r>
        <w:t xml:space="preserve"> An analysis of India and Pakistan </w:t>
      </w:r>
      <w:proofErr w:type="gramStart"/>
      <w:r>
        <w:t>As</w:t>
      </w:r>
      <w:proofErr w:type="gramEnd"/>
      <w:r>
        <w:t xml:space="preserve"> in other parts of the world issue of gender is equally critical in South Asia and women of this region face same imbalanced behaviors as in rest of the world. </w:t>
      </w:r>
      <w:r w:rsidRPr="00322735">
        <w:rPr>
          <w:u w:val="single"/>
        </w:rPr>
        <w:t xml:space="preserve">Society’s cultures and religions of South Asia constitute an environment unfriendly and biased towards women and sometimes cruel in causing discriminatory rituals against women of this region. Religion has been used as a tool in South Asia for suppression of women and they have been treated as </w:t>
      </w:r>
      <w:proofErr w:type="gramStart"/>
      <w:r w:rsidRPr="00322735">
        <w:rPr>
          <w:u w:val="single"/>
        </w:rPr>
        <w:t>sub human</w:t>
      </w:r>
      <w:proofErr w:type="gramEnd"/>
      <w:r w:rsidRPr="00322735">
        <w:rPr>
          <w:u w:val="single"/>
        </w:rPr>
        <w:t>.</w:t>
      </w:r>
      <w:r>
        <w:t xml:space="preserve"> </w:t>
      </w:r>
      <w:r w:rsidRPr="00322735">
        <w:rPr>
          <w:u w:val="single"/>
        </w:rPr>
        <w:t xml:space="preserve">Devastating situation of poor literacy and medical care for women in South Asia is also one of miseries created and neglected by the corrupt regimes. Focusing more on political empowerment it is evident that women remained head of states in most of the countries of the South Asia, such as Bangladesh, India, Pakistan and Sri Lanka. </w:t>
      </w:r>
      <w:r>
        <w:t>Despite they remained popular figure in the masses, an ordinary woman remains subject to violence and discrimination with fewer opportunities to flourish and survive with dignity. Fig. 1 “Women Percentage in Legislature” below shows comparative participation of South Asian women in politics with less than 10 percent women in legislature in the region as a whole and Pakistan as leading state with more</w:t>
      </w:r>
      <w:r w:rsidRPr="00D11C26">
        <w:t xml:space="preserve"> </w:t>
      </w:r>
      <w:r>
        <w:t xml:space="preserve">women in legislature. Table indicates how utmost 1/5th of the total legislative body are women only in one country of South Asia and 2% in Bangladesh with less than 10% in the largest claimed democracy of the world. Though this lesser representation of women in the national parliaments strengthens the feminist argument of gender biased, by meeting all bitter realities and pitfalls for women, this region has done nothing better rather it remained in bottom half of the list, but when it comes to power politics, the women in power, particularly in India and Pakistan left no scope for advocates of cooperative nature of women. &lt;&lt;table omitted&gt;&gt; </w:t>
      </w:r>
      <w:r w:rsidRPr="00322735">
        <w:rPr>
          <w:u w:val="single"/>
        </w:rPr>
        <w:t xml:space="preserve">Coming to the focal point, Pakistan and India are two major states of south Asia having rivalry against each other and had fought three wars within 24 years of their existence. </w:t>
      </w:r>
      <w:proofErr w:type="gramStart"/>
      <w:r w:rsidRPr="00322735">
        <w:rPr>
          <w:u w:val="single"/>
        </w:rPr>
        <w:t>Over all</w:t>
      </w:r>
      <w:proofErr w:type="gramEnd"/>
      <w:r w:rsidRPr="00322735">
        <w:rPr>
          <w:u w:val="single"/>
        </w:rPr>
        <w:t xml:space="preserve"> environment in these rival states remained as it was in Europe of late 18th century that was extreme nationalism even at the cost of others. In such political and divisionary foreign </w:t>
      </w:r>
      <w:proofErr w:type="gramStart"/>
      <w:r w:rsidRPr="00322735">
        <w:rPr>
          <w:u w:val="single"/>
        </w:rPr>
        <w:t>policy oriented</w:t>
      </w:r>
      <w:proofErr w:type="gramEnd"/>
      <w:r w:rsidRPr="00322735">
        <w:rPr>
          <w:u w:val="single"/>
        </w:rPr>
        <w:t xml:space="preserve"> strategies women in power couldn’t serve the assumed purpose and pre-occupied political situation prevailed that resulted war and continuity of international crisis on border. This highlights that as in other parts of the </w:t>
      </w:r>
      <w:proofErr w:type="gramStart"/>
      <w:r w:rsidRPr="00322735">
        <w:rPr>
          <w:u w:val="single"/>
        </w:rPr>
        <w:t>world</w:t>
      </w:r>
      <w:proofErr w:type="gramEnd"/>
      <w:r w:rsidRPr="00322735">
        <w:rPr>
          <w:u w:val="single"/>
        </w:rPr>
        <w:t xml:space="preserve"> the South Asian politics too exposed in terms of gendered politics. Despite fragile peace and less optimism in setting up good relations in two neighbors, women in power did nothing but to follow suit of the existing patterns and dismayed feminist peace scholars. Came into office of prime minister in 1966, Indira Gandhi not only applied violence and use of force on international front but also quite often in domestic issues. Daring, decisive and bold, she never hesitated to apply means of force to achieve desired objectives. Creation of Bangladesh in 1971, brought climax of her political career and she rode on the crest of popularity during that time (Bhattacharjee, 2012). </w:t>
      </w:r>
      <w:r>
        <w:t>Maneuvered successfully to dismember Pakistan and detonation of atom bomb in 1974, both are the practical examples to challenge</w:t>
      </w:r>
      <w:r w:rsidRPr="00D11C26">
        <w:t xml:space="preserve"> </w:t>
      </w:r>
      <w:r>
        <w:t>the notion of cooperative woman rather conflictual one. India on its way to stable democracy faced the national emergency, a form of constitutional crisis in aftermaths of High Court decision against the Prime Minister in office, alleged her of electoral malpractice in 1971 elections thereby declaring 1971 parliamentary elections in Rae Bareilly null and void. The masses came out in the streets and demanded for her resignation but brutally dealt by the government, press was under strict censorship and constitutional rights were abrogated (Gandhi, 1985). She had the option to go for peaceful means to mitigate this crisis by appealing the supreme court and wait for the final verdict rather, she again opted alternative means</w:t>
      </w:r>
      <w:r w:rsidRPr="00254B40">
        <w:rPr>
          <w:u w:val="single"/>
        </w:rPr>
        <w:t xml:space="preserve">. Some 145000 people were in prison under this emergency and democratic rights were denied by the government (Ali, 1991). In </w:t>
      </w:r>
      <w:proofErr w:type="gramStart"/>
      <w:r w:rsidRPr="00254B40">
        <w:rPr>
          <w:u w:val="single"/>
        </w:rPr>
        <w:t>June,</w:t>
      </w:r>
      <w:proofErr w:type="gramEnd"/>
      <w:r w:rsidRPr="00254B40">
        <w:rPr>
          <w:u w:val="single"/>
        </w:rPr>
        <w:t xml:space="preserve"> 1984 Operation “Blue Star”, was an outcome of her order to put an assault on the “Golden Temple” the holiest place of the Sikhs. This was heinous practice of state violence against civilians, </w:t>
      </w:r>
      <w:proofErr w:type="gramStart"/>
      <w:r w:rsidRPr="00254B40">
        <w:rPr>
          <w:u w:val="single"/>
        </w:rPr>
        <w:t>tough</w:t>
      </w:r>
      <w:proofErr w:type="gramEnd"/>
      <w:r w:rsidRPr="00254B40">
        <w:rPr>
          <w:u w:val="single"/>
        </w:rPr>
        <w:t xml:space="preserve"> there were few anti-state forces present in the </w:t>
      </w:r>
      <w:proofErr w:type="gramStart"/>
      <w:r w:rsidRPr="00254B40">
        <w:rPr>
          <w:u w:val="single"/>
        </w:rPr>
        <w:t>temple</w:t>
      </w:r>
      <w:proofErr w:type="gramEnd"/>
      <w:r w:rsidRPr="00254B40">
        <w:rPr>
          <w:u w:val="single"/>
        </w:rPr>
        <w:t xml:space="preserve"> but collateral damage was highest, left more than 1000 people dead. From the military perspective Gen. SK Sinha, clearly rejected military operation as a last resort in his words, The Army Action was not the ‘last resort’ as Prime Minister Indira Gandhi would have us to believe</w:t>
      </w:r>
      <w:r>
        <w:t xml:space="preserve">... It had been in her mind for more than 18 months... Shortly after the Akali agitation of 1982, the Army began rehearsals of a commando raid near </w:t>
      </w:r>
      <w:proofErr w:type="spellStart"/>
      <w:r>
        <w:t>Chakrata</w:t>
      </w:r>
      <w:proofErr w:type="spellEnd"/>
      <w:r>
        <w:t xml:space="preserve"> </w:t>
      </w:r>
      <w:proofErr w:type="spellStart"/>
      <w:r>
        <w:t>Contonment</w:t>
      </w:r>
      <w:proofErr w:type="spellEnd"/>
      <w:r>
        <w:t xml:space="preserve"> in the Doon Valley, where a complete replica of the Golden Temple complex had been built... Another training involving Aviation Research Centre Commandos was given in the </w:t>
      </w:r>
      <w:proofErr w:type="spellStart"/>
      <w:r>
        <w:t>Sarsawa</w:t>
      </w:r>
      <w:proofErr w:type="spellEnd"/>
      <w:r>
        <w:t xml:space="preserve"> area and Yamuna bed in helicopters converted into gunships. (Operation-Blue-Star, 2013). Choices made by Mrs. Gandhi were purely at her own will and she deliberately opted for violence and potential use of military operation against the Sikhs. As in her own words, I don’t give a damn if the Golden Temple and whole of Amritsar are destroyed, I want </w:t>
      </w:r>
      <w:proofErr w:type="spellStart"/>
      <w:r>
        <w:t>Bhindranwale</w:t>
      </w:r>
      <w:proofErr w:type="spellEnd"/>
      <w:r>
        <w:t xml:space="preserve"> dead. (Operation-Blue-Star, 2013) </w:t>
      </w:r>
      <w:r w:rsidRPr="00254B40">
        <w:rPr>
          <w:u w:val="single"/>
        </w:rPr>
        <w:t xml:space="preserve">Additionally Mizoram, Nagaland and Kashmir were dealt with iron hand and conflict resolving approach was never peaceful and application of negotiation and dialogue was outlawed. In office of Prime Minister, Benazir Bhutto made merely any difference to change or modify the impression of security state about Pakistan. Although her liberal rhetoric and democratic perceptions were popular in the west, she continued nuclear program of Pakistan. Two visits to North Korea were made in 1990 &amp; 1996 and was alleged to be the carrier of information sharing for missile technology with Pyongyang (Frantz &amp; Collins, 2007). As premier in both terms, the movement for self-determination in Kashmir was at zenith, this movement was supported politically, diplomatically and morally by the government of Pakistan. It was same time when the office of Prime Minster authorized Interior Minister to install Taliban Government in the war-ridden Afghanistan mainly to seek strategic depth for defense and to control situation there (Chitkara, 1996). This was entirely opposite to the democratic believes and installment of fundamental regime in a state like Afghanistan proved lethal in coming future. In domestic political issue, only in Karachi the commercial capital of Pakistan more than 1000 people were killed in violence and same number of people were killed by security forces and law enforcement agencies in 1995, whereas political solution of the situation was quite possible (Gayer, 2014) Exclusively on the basis of political divergence with the leading parity in Karachi i.e. </w:t>
      </w:r>
      <w:proofErr w:type="spellStart"/>
      <w:r w:rsidRPr="00254B40">
        <w:rPr>
          <w:u w:val="single"/>
        </w:rPr>
        <w:t>Mutahidda</w:t>
      </w:r>
      <w:proofErr w:type="spellEnd"/>
      <w:r w:rsidRPr="00254B40">
        <w:rPr>
          <w:u w:val="single"/>
        </w:rPr>
        <w:t xml:space="preserve"> </w:t>
      </w:r>
      <w:proofErr w:type="spellStart"/>
      <w:r w:rsidRPr="00254B40">
        <w:rPr>
          <w:u w:val="single"/>
        </w:rPr>
        <w:t>Qomi</w:t>
      </w:r>
      <w:proofErr w:type="spellEnd"/>
      <w:r w:rsidRPr="00254B40">
        <w:rPr>
          <w:u w:val="single"/>
        </w:rPr>
        <w:t xml:space="preserve"> Movement civil death were allowed and violence was practiced under the protection of state legitimacy. Both terms in office were infame with respect to charges about corruption and in 1995 Pakistan was in </w:t>
      </w:r>
      <w:proofErr w:type="gramStart"/>
      <w:r w:rsidRPr="00254B40">
        <w:rPr>
          <w:u w:val="single"/>
        </w:rPr>
        <w:t>the both</w:t>
      </w:r>
      <w:proofErr w:type="gramEnd"/>
      <w:r w:rsidRPr="00254B40">
        <w:rPr>
          <w:u w:val="single"/>
        </w:rPr>
        <w:t xml:space="preserve"> end of the list of most corrupt sates. Popular slogan of Pakistan People’s Party “Roti, </w:t>
      </w:r>
      <w:proofErr w:type="spellStart"/>
      <w:r w:rsidRPr="00254B40">
        <w:rPr>
          <w:u w:val="single"/>
        </w:rPr>
        <w:t>Kapra</w:t>
      </w:r>
      <w:proofErr w:type="spellEnd"/>
      <w:r w:rsidRPr="00254B40">
        <w:rPr>
          <w:u w:val="single"/>
        </w:rPr>
        <w:t xml:space="preserve"> aur Makan” mean food, clothing and shelter were never materialized instead, and hunger, unemployment and bad governance were the hallmark of that government.</w:t>
      </w:r>
    </w:p>
    <w:p w14:paraId="556996A6" w14:textId="6BB86DB3" w:rsidR="00F40AC7" w:rsidRDefault="00F40AC7" w:rsidP="00F40AC7">
      <w:pPr>
        <w:pStyle w:val="Heading3"/>
      </w:pPr>
      <w:r>
        <w:t>1</w:t>
      </w:r>
      <w:r w:rsidR="00AA40E3">
        <w:t>NC</w:t>
      </w:r>
      <w:r>
        <w:t>--- L---</w:t>
      </w:r>
      <w:r w:rsidR="00AA40E3">
        <w:t>F</w:t>
      </w:r>
      <w:r>
        <w:t>ood</w:t>
      </w:r>
      <w:r w:rsidR="00AA40E3">
        <w:t xml:space="preserve"> Security</w:t>
      </w:r>
    </w:p>
    <w:p w14:paraId="78B4320C" w14:textId="77777777" w:rsidR="00F40AC7" w:rsidRPr="00F40AC7" w:rsidRDefault="00F40AC7" w:rsidP="00F40AC7">
      <w:pPr>
        <w:pStyle w:val="Heading4"/>
        <w:rPr>
          <w:rStyle w:val="StyleUnderline"/>
          <w:sz w:val="26"/>
          <w:u w:val="none"/>
        </w:rPr>
      </w:pPr>
      <w:r w:rsidRPr="00F40AC7">
        <w:rPr>
          <w:rStyle w:val="StyleUnderline"/>
          <w:sz w:val="26"/>
          <w:u w:val="none"/>
        </w:rPr>
        <w:t xml:space="preserve">The affirmative’s calculations of the impact of food security do not account for the experiences of women. Women are the primary victims of food insecurity, so solvency will never be achieved without addressing its roots in patriarchy. </w:t>
      </w:r>
    </w:p>
    <w:p w14:paraId="33F0EFD2" w14:textId="77777777" w:rsidR="00F40AC7" w:rsidRDefault="00F40AC7" w:rsidP="00F40AC7">
      <w:pPr>
        <w:rPr>
          <w:rStyle w:val="Style13ptBold"/>
        </w:rPr>
      </w:pPr>
      <w:r>
        <w:rPr>
          <w:rStyle w:val="Style13ptBold"/>
        </w:rPr>
        <w:t>Guerra, ‘17</w:t>
      </w:r>
    </w:p>
    <w:p w14:paraId="3D2D0FB3" w14:textId="77777777" w:rsidR="00F40AC7" w:rsidRPr="005674F1" w:rsidRDefault="00F40AC7" w:rsidP="00F40AC7">
      <w:pPr>
        <w:rPr>
          <w:rStyle w:val="Style13ptBold"/>
          <w:b w:val="0"/>
          <w:bCs w:val="0"/>
          <w:sz w:val="22"/>
        </w:rPr>
      </w:pPr>
      <w:r w:rsidRPr="005674F1">
        <w:rPr>
          <w:rStyle w:val="Style13ptBold"/>
          <w:b w:val="0"/>
          <w:bCs w:val="0"/>
          <w:sz w:val="22"/>
        </w:rPr>
        <w:t xml:space="preserve">(Alberta Guerra is a Senior Policy Analyst at ActionAid USA. She holds an MSc in Peace Education, International Cooperation, Human Rights, and European Union Politics, and a master's degree in political science from La Sapienza University. ActionAid is an international network building a just, equitable, and sustainable world in solidarity with communities on the frontlines of poverty and injustice. ActionAid USA is the U.S. branch of ActionAid International, which works in more than 70 countries to achieve social justice, gender equality, and poverty eradication. October 2, 2017, </w:t>
      </w:r>
      <w:r w:rsidRPr="005674F1">
        <w:rPr>
          <w:rStyle w:val="Style13ptBold"/>
          <w:b w:val="0"/>
          <w:bCs w:val="0"/>
          <w:i/>
          <w:iCs/>
          <w:sz w:val="22"/>
        </w:rPr>
        <w:t xml:space="preserve">Why Feminism Matters for Food Security and Nutrition. </w:t>
      </w:r>
      <w:proofErr w:type="spellStart"/>
      <w:r w:rsidRPr="005674F1">
        <w:rPr>
          <w:rStyle w:val="Style13ptBold"/>
          <w:b w:val="0"/>
          <w:bCs w:val="0"/>
          <w:sz w:val="22"/>
          <w:lang w:val="fr-FR"/>
        </w:rPr>
        <w:t>ActionAid</w:t>
      </w:r>
      <w:proofErr w:type="spellEnd"/>
      <w:r w:rsidRPr="005674F1">
        <w:rPr>
          <w:rStyle w:val="Style13ptBold"/>
          <w:b w:val="0"/>
          <w:bCs w:val="0"/>
          <w:sz w:val="22"/>
          <w:lang w:val="fr-FR"/>
        </w:rPr>
        <w:t xml:space="preserve"> USA. </w:t>
      </w:r>
      <w:hyperlink r:id="rId36" w:history="1">
        <w:r w:rsidRPr="005674F1">
          <w:rPr>
            <w:rStyle w:val="Hyperlink"/>
            <w:b/>
            <w:bCs/>
          </w:rPr>
          <w:t>https://www.actionaidusa.org/insight/feminism-matters-food-security-nutrition/</w:t>
        </w:r>
      </w:hyperlink>
      <w:r w:rsidRPr="005674F1">
        <w:rPr>
          <w:rStyle w:val="Style13ptBold"/>
          <w:b w:val="0"/>
          <w:bCs w:val="0"/>
          <w:sz w:val="22"/>
        </w:rPr>
        <w:t>/ CPSW – GHS-LHM)</w:t>
      </w:r>
    </w:p>
    <w:p w14:paraId="3DE0EB6B" w14:textId="2D22B94E" w:rsidR="00F40AC7" w:rsidRPr="00F40AC7" w:rsidRDefault="00F40AC7" w:rsidP="00F40AC7">
      <w:pPr>
        <w:shd w:val="clear" w:color="auto" w:fill="FFFFFF"/>
        <w:spacing w:after="300" w:line="240" w:lineRule="auto"/>
        <w:rPr>
          <w:sz w:val="24"/>
          <w:szCs w:val="24"/>
          <w:u w:val="single"/>
        </w:rPr>
      </w:pPr>
      <w:r w:rsidRPr="009D04F0">
        <w:rPr>
          <w:rStyle w:val="StyleUnderline"/>
          <w:sz w:val="24"/>
          <w:szCs w:val="24"/>
        </w:rPr>
        <w:t>For many</w:t>
      </w:r>
      <w:r w:rsidRPr="009D04F0">
        <w:rPr>
          <w:rFonts w:eastAsia="Times New Roman"/>
          <w:spacing w:val="8"/>
          <w:sz w:val="16"/>
          <w:szCs w:val="24"/>
        </w:rPr>
        <w:t xml:space="preserve"> people in the world, </w:t>
      </w:r>
      <w:r w:rsidRPr="009D04F0">
        <w:rPr>
          <w:rStyle w:val="StyleUnderline"/>
          <w:sz w:val="24"/>
          <w:szCs w:val="24"/>
        </w:rPr>
        <w:t>the link between women and food security is about the role women play in producing food, cooking for others, and caring for household members.</w:t>
      </w:r>
      <w:r w:rsidRPr="009D04F0">
        <w:rPr>
          <w:rFonts w:eastAsia="Times New Roman"/>
          <w:spacing w:val="8"/>
          <w:sz w:val="16"/>
          <w:szCs w:val="24"/>
        </w:rPr>
        <w:t xml:space="preserve"> The more women are well fed, the more they </w:t>
      </w:r>
      <w:proofErr w:type="gramStart"/>
      <w:r w:rsidRPr="009D04F0">
        <w:rPr>
          <w:rFonts w:eastAsia="Times New Roman"/>
          <w:spacing w:val="8"/>
          <w:sz w:val="16"/>
          <w:szCs w:val="24"/>
        </w:rPr>
        <w:t>are able to</w:t>
      </w:r>
      <w:proofErr w:type="gramEnd"/>
      <w:r w:rsidRPr="009D04F0">
        <w:rPr>
          <w:rFonts w:eastAsia="Times New Roman"/>
          <w:spacing w:val="8"/>
          <w:sz w:val="16"/>
          <w:szCs w:val="24"/>
        </w:rPr>
        <w:t xml:space="preserve"> undertake </w:t>
      </w:r>
      <w:r w:rsidRPr="009D04F0">
        <w:rPr>
          <w:rStyle w:val="StyleUnderline"/>
          <w:sz w:val="24"/>
          <w:szCs w:val="24"/>
        </w:rPr>
        <w:t>these multiple roles for the benefit of their families.</w:t>
      </w:r>
      <w:r w:rsidRPr="004F15C9">
        <w:rPr>
          <w:rStyle w:val="StyleUnderline"/>
          <w:sz w:val="24"/>
          <w:szCs w:val="24"/>
        </w:rPr>
        <w:t xml:space="preserve"> </w:t>
      </w:r>
      <w:r w:rsidRPr="009D04F0">
        <w:rPr>
          <w:rStyle w:val="StyleUnderline"/>
          <w:sz w:val="24"/>
          <w:szCs w:val="24"/>
        </w:rPr>
        <w:t xml:space="preserve">Yet </w:t>
      </w:r>
      <w:r w:rsidRPr="009D04F0">
        <w:rPr>
          <w:rStyle w:val="StyleUnderline"/>
          <w:sz w:val="24"/>
          <w:szCs w:val="24"/>
          <w:highlight w:val="green"/>
        </w:rPr>
        <w:t>for feminist movements</w:t>
      </w:r>
      <w:r w:rsidRPr="009D04F0">
        <w:rPr>
          <w:rFonts w:eastAsia="Times New Roman"/>
          <w:spacing w:val="8"/>
          <w:sz w:val="16"/>
          <w:szCs w:val="24"/>
        </w:rPr>
        <w:t xml:space="preserve"> and women’s rights activists</w:t>
      </w:r>
      <w:r w:rsidRPr="009D04F0">
        <w:rPr>
          <w:rStyle w:val="StyleUnderline"/>
          <w:sz w:val="24"/>
          <w:szCs w:val="24"/>
        </w:rPr>
        <w:t>, women are much more than that. Women are human beings with their own rights</w:t>
      </w:r>
      <w:r w:rsidRPr="009D04F0">
        <w:rPr>
          <w:rFonts w:eastAsia="Times New Roman"/>
          <w:spacing w:val="8"/>
          <w:sz w:val="16"/>
          <w:szCs w:val="24"/>
        </w:rPr>
        <w:t xml:space="preserve">, and </w:t>
      </w:r>
      <w:r w:rsidRPr="009D04F0">
        <w:rPr>
          <w:rStyle w:val="Emphasis"/>
          <w:sz w:val="24"/>
          <w:szCs w:val="24"/>
          <w:highlight w:val="green"/>
        </w:rPr>
        <w:t>without the elimination of violence</w:t>
      </w:r>
      <w:r w:rsidRPr="009D04F0">
        <w:rPr>
          <w:rStyle w:val="Emphasis"/>
          <w:sz w:val="24"/>
          <w:szCs w:val="24"/>
        </w:rPr>
        <w:t xml:space="preserve"> and discrimination, </w:t>
      </w:r>
      <w:r w:rsidRPr="009D04F0">
        <w:rPr>
          <w:rStyle w:val="Emphasis"/>
          <w:sz w:val="24"/>
          <w:szCs w:val="24"/>
          <w:highlight w:val="green"/>
        </w:rPr>
        <w:t>women’s food security will never be achieved</w:t>
      </w:r>
      <w:r w:rsidRPr="009D04F0">
        <w:rPr>
          <w:rStyle w:val="Emphasis"/>
          <w:sz w:val="24"/>
          <w:szCs w:val="24"/>
        </w:rPr>
        <w:t>.</w:t>
      </w:r>
      <w:r w:rsidRPr="004F15C9">
        <w:rPr>
          <w:rStyle w:val="Emphasis"/>
          <w:sz w:val="24"/>
          <w:szCs w:val="24"/>
        </w:rPr>
        <w:t xml:space="preserve"> </w:t>
      </w:r>
      <w:r w:rsidRPr="009D04F0">
        <w:rPr>
          <w:rStyle w:val="Emphasis"/>
          <w:sz w:val="24"/>
          <w:szCs w:val="24"/>
          <w:highlight w:val="green"/>
        </w:rPr>
        <w:t>Women are the most affected by food insecurity</w:t>
      </w:r>
      <w:r w:rsidRPr="009D04F0">
        <w:rPr>
          <w:rStyle w:val="Emphasis"/>
          <w:sz w:val="24"/>
          <w:szCs w:val="24"/>
        </w:rPr>
        <w:t xml:space="preserve"> because they are the last to eat in the family.</w:t>
      </w:r>
      <w:r w:rsidRPr="009D04F0">
        <w:rPr>
          <w:rFonts w:eastAsia="Times New Roman"/>
          <w:spacing w:val="8"/>
          <w:sz w:val="16"/>
          <w:szCs w:val="24"/>
        </w:rPr>
        <w:t xml:space="preserve"> </w:t>
      </w:r>
      <w:r w:rsidRPr="009D04F0">
        <w:rPr>
          <w:rStyle w:val="Emphasis"/>
          <w:sz w:val="24"/>
          <w:szCs w:val="24"/>
          <w:highlight w:val="green"/>
        </w:rPr>
        <w:t>They have</w:t>
      </w:r>
      <w:r w:rsidRPr="009D04F0">
        <w:rPr>
          <w:rStyle w:val="Emphasis"/>
          <w:sz w:val="24"/>
          <w:szCs w:val="24"/>
        </w:rPr>
        <w:t xml:space="preserve"> </w:t>
      </w:r>
      <w:r w:rsidRPr="009D04F0">
        <w:rPr>
          <w:rStyle w:val="Emphasis"/>
          <w:sz w:val="24"/>
          <w:szCs w:val="24"/>
          <w:highlight w:val="green"/>
        </w:rPr>
        <w:t>less access to natural resources and services</w:t>
      </w:r>
      <w:r w:rsidRPr="009D04F0">
        <w:rPr>
          <w:rStyle w:val="Emphasis"/>
          <w:sz w:val="24"/>
          <w:szCs w:val="24"/>
        </w:rPr>
        <w:t xml:space="preserve">, they </w:t>
      </w:r>
      <w:r w:rsidRPr="009D04F0">
        <w:rPr>
          <w:rStyle w:val="Emphasis"/>
          <w:sz w:val="24"/>
          <w:szCs w:val="24"/>
          <w:highlight w:val="green"/>
        </w:rPr>
        <w:t>bear the bulk of household chores</w:t>
      </w:r>
      <w:r w:rsidRPr="009D04F0">
        <w:rPr>
          <w:rStyle w:val="Emphasis"/>
          <w:sz w:val="24"/>
          <w:szCs w:val="24"/>
        </w:rPr>
        <w:t xml:space="preserve">, </w:t>
      </w:r>
      <w:r w:rsidRPr="009D04F0">
        <w:rPr>
          <w:rStyle w:val="Emphasis"/>
          <w:sz w:val="24"/>
          <w:szCs w:val="24"/>
          <w:highlight w:val="green"/>
        </w:rPr>
        <w:t>and</w:t>
      </w:r>
      <w:r w:rsidRPr="009D04F0">
        <w:rPr>
          <w:rStyle w:val="Emphasis"/>
          <w:sz w:val="24"/>
          <w:szCs w:val="24"/>
        </w:rPr>
        <w:t xml:space="preserve"> they </w:t>
      </w:r>
      <w:r w:rsidRPr="009D04F0">
        <w:rPr>
          <w:rStyle w:val="Emphasis"/>
          <w:sz w:val="24"/>
          <w:szCs w:val="24"/>
          <w:highlight w:val="green"/>
        </w:rPr>
        <w:t>face</w:t>
      </w:r>
      <w:r w:rsidRPr="009D04F0">
        <w:rPr>
          <w:rStyle w:val="Emphasis"/>
          <w:sz w:val="24"/>
          <w:szCs w:val="24"/>
        </w:rPr>
        <w:t xml:space="preserve"> discrimination and </w:t>
      </w:r>
      <w:r w:rsidRPr="009D04F0">
        <w:rPr>
          <w:rStyle w:val="Emphasis"/>
          <w:sz w:val="24"/>
          <w:szCs w:val="24"/>
          <w:highlight w:val="green"/>
        </w:rPr>
        <w:t>multiple forms</w:t>
      </w:r>
      <w:r w:rsidRPr="009D04F0">
        <w:rPr>
          <w:rStyle w:val="Emphasis"/>
          <w:sz w:val="24"/>
          <w:szCs w:val="24"/>
        </w:rPr>
        <w:t xml:space="preserve"> </w:t>
      </w:r>
      <w:r w:rsidRPr="009D04F0">
        <w:rPr>
          <w:rStyle w:val="Emphasis"/>
          <w:sz w:val="24"/>
          <w:szCs w:val="24"/>
          <w:highlight w:val="green"/>
        </w:rPr>
        <w:t>of violence</w:t>
      </w:r>
      <w:r w:rsidRPr="009D04F0">
        <w:rPr>
          <w:rStyle w:val="Emphasis"/>
          <w:sz w:val="24"/>
          <w:szCs w:val="24"/>
        </w:rPr>
        <w:t xml:space="preserve"> – all of which leave them economically vulnerable and food insecure.</w:t>
      </w:r>
      <w:r w:rsidRPr="009D04F0">
        <w:rPr>
          <w:rFonts w:eastAsia="Times New Roman"/>
          <w:spacing w:val="8"/>
          <w:sz w:val="16"/>
          <w:szCs w:val="24"/>
        </w:rPr>
        <w:t xml:space="preserve"> </w:t>
      </w:r>
      <w:r w:rsidRPr="009D04F0">
        <w:rPr>
          <w:rStyle w:val="StyleUnderline"/>
          <w:sz w:val="24"/>
          <w:szCs w:val="24"/>
          <w:highlight w:val="green"/>
        </w:rPr>
        <w:t>Respecting women’s rights means that women will be food secure</w:t>
      </w:r>
      <w:r w:rsidRPr="009D04F0">
        <w:rPr>
          <w:rStyle w:val="StyleUnderline"/>
          <w:sz w:val="24"/>
          <w:szCs w:val="24"/>
        </w:rPr>
        <w:t>, along with their families, because they will be free from violence, discrimination, economic injustice and disempowerment.</w:t>
      </w:r>
      <w:r w:rsidRPr="004F15C9">
        <w:rPr>
          <w:rStyle w:val="StyleUnderline"/>
          <w:sz w:val="24"/>
          <w:szCs w:val="24"/>
        </w:rPr>
        <w:t xml:space="preserve"> </w:t>
      </w:r>
      <w:r w:rsidRPr="009D04F0">
        <w:rPr>
          <w:sz w:val="16"/>
          <w:szCs w:val="24"/>
        </w:rPr>
        <w:t>Tackling Women’s Food Security at the UN</w:t>
      </w:r>
      <w:r w:rsidRPr="004F15C9">
        <w:rPr>
          <w:sz w:val="16"/>
          <w:szCs w:val="24"/>
        </w:rPr>
        <w:t xml:space="preserve"> </w:t>
      </w:r>
      <w:r w:rsidRPr="009D04F0">
        <w:rPr>
          <w:rFonts w:eastAsia="Times New Roman"/>
          <w:spacing w:val="8"/>
          <w:sz w:val="16"/>
          <w:szCs w:val="24"/>
        </w:rPr>
        <w:t>The</w:t>
      </w:r>
      <w:r w:rsidRPr="004F15C9">
        <w:rPr>
          <w:rFonts w:eastAsia="Times New Roman"/>
          <w:spacing w:val="8"/>
          <w:sz w:val="16"/>
          <w:szCs w:val="24"/>
        </w:rPr>
        <w:t xml:space="preserve"> </w:t>
      </w:r>
      <w:r w:rsidRPr="009D04F0">
        <w:rPr>
          <w:rFonts w:eastAsia="Times New Roman"/>
          <w:spacing w:val="8"/>
          <w:sz w:val="16"/>
          <w:szCs w:val="24"/>
        </w:rPr>
        <w:t>Convention on the Elimination of All Forms of Discrimination against Women (CEDAW)</w:t>
      </w:r>
      <w:r w:rsidRPr="004F15C9">
        <w:rPr>
          <w:rFonts w:eastAsia="Times New Roman"/>
          <w:spacing w:val="8"/>
          <w:sz w:val="16"/>
          <w:szCs w:val="24"/>
        </w:rPr>
        <w:t xml:space="preserve"> </w:t>
      </w:r>
      <w:r w:rsidRPr="009D04F0">
        <w:rPr>
          <w:rFonts w:eastAsia="Times New Roman"/>
          <w:spacing w:val="8"/>
          <w:sz w:val="16"/>
          <w:szCs w:val="24"/>
        </w:rPr>
        <w:t>holds governments accountable to all forms of discrimination against women. The recently adopted</w:t>
      </w:r>
      <w:r w:rsidRPr="004F15C9">
        <w:rPr>
          <w:rFonts w:eastAsia="Times New Roman"/>
          <w:spacing w:val="8"/>
          <w:sz w:val="16"/>
          <w:szCs w:val="24"/>
        </w:rPr>
        <w:t xml:space="preserve"> </w:t>
      </w:r>
      <w:r w:rsidRPr="009D04F0">
        <w:rPr>
          <w:rFonts w:eastAsia="Times New Roman"/>
          <w:spacing w:val="8"/>
          <w:sz w:val="16"/>
          <w:szCs w:val="24"/>
        </w:rPr>
        <w:t>General Recommendation 34 (GR34)</w:t>
      </w:r>
      <w:r w:rsidRPr="004F15C9">
        <w:rPr>
          <w:rFonts w:eastAsia="Times New Roman"/>
          <w:spacing w:val="8"/>
          <w:sz w:val="16"/>
          <w:szCs w:val="24"/>
        </w:rPr>
        <w:t xml:space="preserve"> </w:t>
      </w:r>
      <w:r w:rsidRPr="009D04F0">
        <w:rPr>
          <w:rFonts w:eastAsia="Times New Roman"/>
          <w:spacing w:val="8"/>
          <w:sz w:val="16"/>
          <w:szCs w:val="24"/>
        </w:rPr>
        <w:t>further elaborates on the obligation of governments to respect the human rights of rural women specifically.</w:t>
      </w:r>
      <w:r w:rsidRPr="004F15C9">
        <w:rPr>
          <w:rFonts w:eastAsia="Times New Roman"/>
          <w:spacing w:val="8"/>
          <w:sz w:val="16"/>
          <w:szCs w:val="24"/>
        </w:rPr>
        <w:t xml:space="preserve"> </w:t>
      </w:r>
      <w:r w:rsidRPr="009D04F0">
        <w:rPr>
          <w:rStyle w:val="StyleUnderline"/>
          <w:sz w:val="24"/>
          <w:szCs w:val="24"/>
          <w:highlight w:val="green"/>
        </w:rPr>
        <w:t xml:space="preserve">Rural women </w:t>
      </w:r>
      <w:r w:rsidRPr="009D04F0">
        <w:rPr>
          <w:rStyle w:val="StyleUnderline"/>
          <w:sz w:val="24"/>
          <w:szCs w:val="24"/>
        </w:rPr>
        <w:t xml:space="preserve">represent a quarter of the world’s population and </w:t>
      </w:r>
      <w:r w:rsidRPr="009D04F0">
        <w:rPr>
          <w:rStyle w:val="StyleUnderline"/>
          <w:sz w:val="24"/>
          <w:szCs w:val="24"/>
          <w:highlight w:val="green"/>
        </w:rPr>
        <w:t xml:space="preserve">make up </w:t>
      </w:r>
      <w:proofErr w:type="gramStart"/>
      <w:r w:rsidRPr="009D04F0">
        <w:rPr>
          <w:rStyle w:val="StyleUnderline"/>
          <w:sz w:val="24"/>
          <w:szCs w:val="24"/>
          <w:highlight w:val="green"/>
        </w:rPr>
        <w:t>the majority of</w:t>
      </w:r>
      <w:proofErr w:type="gramEnd"/>
      <w:r w:rsidRPr="009D04F0">
        <w:rPr>
          <w:rStyle w:val="StyleUnderline"/>
          <w:sz w:val="24"/>
          <w:szCs w:val="24"/>
          <w:highlight w:val="green"/>
        </w:rPr>
        <w:t xml:space="preserve"> small-scale farmers</w:t>
      </w:r>
      <w:r w:rsidRPr="009D04F0">
        <w:rPr>
          <w:rStyle w:val="StyleUnderline"/>
          <w:sz w:val="24"/>
          <w:szCs w:val="24"/>
        </w:rPr>
        <w:t xml:space="preserve"> in the world</w:t>
      </w:r>
      <w:r w:rsidRPr="009D04F0">
        <w:rPr>
          <w:rFonts w:eastAsia="Times New Roman"/>
          <w:b/>
          <w:bCs/>
          <w:spacing w:val="8"/>
          <w:sz w:val="16"/>
          <w:szCs w:val="24"/>
        </w:rPr>
        <w:t>.</w:t>
      </w:r>
      <w:r w:rsidRPr="004F15C9">
        <w:rPr>
          <w:rFonts w:eastAsia="Times New Roman"/>
          <w:spacing w:val="8"/>
          <w:sz w:val="16"/>
          <w:szCs w:val="24"/>
        </w:rPr>
        <w:t xml:space="preserve"> </w:t>
      </w:r>
      <w:r w:rsidRPr="009D04F0">
        <w:rPr>
          <w:rFonts w:eastAsia="Times New Roman"/>
          <w:spacing w:val="8"/>
          <w:sz w:val="16"/>
          <w:szCs w:val="24"/>
        </w:rPr>
        <w:t xml:space="preserve">Yet </w:t>
      </w:r>
      <w:r w:rsidRPr="009D04F0">
        <w:rPr>
          <w:rStyle w:val="Emphasis"/>
          <w:sz w:val="24"/>
          <w:szCs w:val="24"/>
        </w:rPr>
        <w:t>they</w:t>
      </w:r>
      <w:r w:rsidRPr="009D04F0">
        <w:rPr>
          <w:rFonts w:eastAsia="Times New Roman"/>
          <w:spacing w:val="8"/>
          <w:sz w:val="16"/>
          <w:szCs w:val="24"/>
        </w:rPr>
        <w:t xml:space="preserve"> continue to </w:t>
      </w:r>
      <w:r w:rsidRPr="009D04F0">
        <w:rPr>
          <w:rStyle w:val="Emphasis"/>
          <w:sz w:val="24"/>
          <w:szCs w:val="24"/>
        </w:rPr>
        <w:t>face systematic and persistent barriers to the full enjoyment of their human rights.</w:t>
      </w:r>
      <w:r w:rsidRPr="009D04F0">
        <w:rPr>
          <w:rFonts w:eastAsia="Times New Roman"/>
          <w:spacing w:val="8"/>
          <w:sz w:val="16"/>
          <w:szCs w:val="24"/>
        </w:rPr>
        <w:t xml:space="preserve"> In many cases, conditions have deteriorated due to the persistence of </w:t>
      </w:r>
      <w:r w:rsidRPr="009D04F0">
        <w:rPr>
          <w:rStyle w:val="StyleUnderline"/>
          <w:sz w:val="24"/>
          <w:szCs w:val="24"/>
        </w:rPr>
        <w:t>discriminatory laws and policies,</w:t>
      </w:r>
      <w:r w:rsidRPr="009D04F0">
        <w:rPr>
          <w:rFonts w:eastAsia="Times New Roman"/>
          <w:spacing w:val="8"/>
          <w:sz w:val="16"/>
          <w:szCs w:val="24"/>
        </w:rPr>
        <w:t xml:space="preserve"> the </w:t>
      </w:r>
      <w:r w:rsidRPr="009D04F0">
        <w:rPr>
          <w:rStyle w:val="StyleUnderline"/>
          <w:sz w:val="24"/>
          <w:szCs w:val="24"/>
        </w:rPr>
        <w:t>lack of implementation of gender-sensitive laws</w:t>
      </w:r>
      <w:r w:rsidRPr="009D04F0">
        <w:rPr>
          <w:rFonts w:eastAsia="Times New Roman"/>
          <w:spacing w:val="8"/>
          <w:sz w:val="16"/>
          <w:szCs w:val="24"/>
        </w:rPr>
        <w:t xml:space="preserve">, and the </w:t>
      </w:r>
      <w:r w:rsidRPr="009D04F0">
        <w:rPr>
          <w:rStyle w:val="StyleUnderline"/>
          <w:sz w:val="24"/>
          <w:szCs w:val="24"/>
        </w:rPr>
        <w:t>continuation of patriarchal structures fueled by social norms and customary attitudes.</w:t>
      </w:r>
      <w:r w:rsidRPr="004F15C9">
        <w:rPr>
          <w:rStyle w:val="StyleUnderline"/>
          <w:sz w:val="24"/>
          <w:szCs w:val="24"/>
        </w:rPr>
        <w:t xml:space="preserve"> </w:t>
      </w:r>
      <w:r w:rsidRPr="009D04F0">
        <w:rPr>
          <w:rFonts w:eastAsia="Times New Roman"/>
          <w:spacing w:val="8"/>
          <w:sz w:val="16"/>
          <w:szCs w:val="24"/>
        </w:rPr>
        <w:t xml:space="preserve">Taking a clear stance in favor of reforming the current food system, </w:t>
      </w:r>
      <w:r w:rsidRPr="009D04F0">
        <w:rPr>
          <w:rStyle w:val="Emphasis"/>
          <w:sz w:val="24"/>
          <w:szCs w:val="24"/>
        </w:rPr>
        <w:t xml:space="preserve">GR 34 promotes </w:t>
      </w:r>
      <w:r w:rsidRPr="009D04F0">
        <w:rPr>
          <w:rStyle w:val="Emphasis"/>
          <w:sz w:val="24"/>
          <w:szCs w:val="24"/>
          <w:highlight w:val="green"/>
        </w:rPr>
        <w:t>agroecology as the model to empower women socially and economically</w:t>
      </w:r>
      <w:r w:rsidRPr="009D04F0">
        <w:rPr>
          <w:rFonts w:eastAsia="Times New Roman"/>
          <w:spacing w:val="8"/>
          <w:sz w:val="16"/>
          <w:szCs w:val="24"/>
        </w:rPr>
        <w:t xml:space="preserve">. </w:t>
      </w:r>
      <w:r w:rsidRPr="009D04F0">
        <w:rPr>
          <w:rStyle w:val="StyleUnderline"/>
          <w:sz w:val="24"/>
          <w:szCs w:val="24"/>
        </w:rPr>
        <w:t xml:space="preserve">The statement was a </w:t>
      </w:r>
      <w:r w:rsidRPr="009D04F0">
        <w:rPr>
          <w:rStyle w:val="StyleUnderline"/>
          <w:sz w:val="24"/>
          <w:szCs w:val="24"/>
          <w:highlight w:val="green"/>
        </w:rPr>
        <w:t>central topic</w:t>
      </w:r>
      <w:r w:rsidRPr="009D04F0">
        <w:rPr>
          <w:rStyle w:val="StyleUnderline"/>
          <w:sz w:val="24"/>
          <w:szCs w:val="24"/>
        </w:rPr>
        <w:t xml:space="preserve"> of discussion this week </w:t>
      </w:r>
      <w:r w:rsidRPr="009D04F0">
        <w:rPr>
          <w:rStyle w:val="StyleUnderline"/>
          <w:sz w:val="24"/>
          <w:szCs w:val="24"/>
          <w:highlight w:val="green"/>
        </w:rPr>
        <w:t>at the</w:t>
      </w:r>
      <w:r w:rsidRPr="009D04F0">
        <w:rPr>
          <w:rStyle w:val="StyleUnderline"/>
          <w:sz w:val="24"/>
          <w:szCs w:val="24"/>
        </w:rPr>
        <w:t xml:space="preserve"> Committee on World Food Security, a global space at the </w:t>
      </w:r>
      <w:r w:rsidRPr="009D04F0">
        <w:rPr>
          <w:rStyle w:val="StyleUnderline"/>
          <w:sz w:val="24"/>
          <w:szCs w:val="24"/>
          <w:highlight w:val="green"/>
        </w:rPr>
        <w:t>U</w:t>
      </w:r>
      <w:r w:rsidRPr="009D04F0">
        <w:rPr>
          <w:rStyle w:val="StyleUnderline"/>
          <w:sz w:val="24"/>
          <w:szCs w:val="24"/>
        </w:rPr>
        <w:t xml:space="preserve">nited </w:t>
      </w:r>
      <w:r w:rsidRPr="009D04F0">
        <w:rPr>
          <w:rStyle w:val="StyleUnderline"/>
          <w:sz w:val="24"/>
          <w:szCs w:val="24"/>
          <w:highlight w:val="green"/>
        </w:rPr>
        <w:t>N</w:t>
      </w:r>
      <w:r w:rsidRPr="009D04F0">
        <w:rPr>
          <w:rStyle w:val="StyleUnderline"/>
          <w:sz w:val="24"/>
          <w:szCs w:val="24"/>
        </w:rPr>
        <w:t xml:space="preserve">ations for discussing food security and nutrition. </w:t>
      </w:r>
      <w:r w:rsidRPr="009D04F0">
        <w:rPr>
          <w:rFonts w:eastAsia="Times New Roman"/>
          <w:spacing w:val="8"/>
          <w:sz w:val="16"/>
          <w:szCs w:val="24"/>
        </w:rPr>
        <w:t>The Committee held a forum on women’s empowerment, with the purpose of looking into the persistent barriers to the empowerment of women and how GR 34 can advance women’s rights.</w:t>
      </w:r>
      <w:r w:rsidRPr="004F15C9">
        <w:rPr>
          <w:rFonts w:eastAsia="Times New Roman"/>
          <w:spacing w:val="8"/>
          <w:sz w:val="16"/>
          <w:szCs w:val="24"/>
        </w:rPr>
        <w:t xml:space="preserve"> </w:t>
      </w:r>
      <w:r w:rsidRPr="009D04F0">
        <w:rPr>
          <w:rFonts w:eastAsia="Times New Roman"/>
          <w:spacing w:val="8"/>
          <w:sz w:val="16"/>
          <w:szCs w:val="24"/>
        </w:rPr>
        <w:t xml:space="preserve">In the preparation for the forum, I had the privilege of working </w:t>
      </w:r>
      <w:r w:rsidRPr="009D04F0">
        <w:rPr>
          <w:rStyle w:val="Emphasis"/>
          <w:sz w:val="24"/>
          <w:szCs w:val="24"/>
        </w:rPr>
        <w:t xml:space="preserve">together with women from feminist movements, small-scale farmers, and indigenous women from all over the world, to bring the voice of the grassroots into the UN global space. </w:t>
      </w:r>
      <w:r w:rsidRPr="009D04F0">
        <w:rPr>
          <w:rFonts w:eastAsia="Times New Roman"/>
          <w:spacing w:val="8"/>
          <w:sz w:val="16"/>
          <w:szCs w:val="24"/>
        </w:rPr>
        <w:t xml:space="preserve">Their feminist analysis concluded that </w:t>
      </w:r>
      <w:r w:rsidRPr="009D04F0">
        <w:rPr>
          <w:rStyle w:val="Emphasis"/>
          <w:sz w:val="24"/>
          <w:szCs w:val="24"/>
          <w:highlight w:val="green"/>
        </w:rPr>
        <w:t>the</w:t>
      </w:r>
      <w:r w:rsidRPr="009D04F0">
        <w:rPr>
          <w:rStyle w:val="Emphasis"/>
          <w:sz w:val="24"/>
          <w:szCs w:val="24"/>
        </w:rPr>
        <w:t xml:space="preserve"> current </w:t>
      </w:r>
      <w:r w:rsidRPr="009D04F0">
        <w:rPr>
          <w:rStyle w:val="Emphasis"/>
          <w:sz w:val="24"/>
          <w:szCs w:val="24"/>
          <w:highlight w:val="green"/>
        </w:rPr>
        <w:t>neo-liberal economy builds on patriarchy</w:t>
      </w:r>
      <w:r w:rsidRPr="009D04F0">
        <w:rPr>
          <w:rStyle w:val="Emphasis"/>
          <w:sz w:val="24"/>
          <w:szCs w:val="24"/>
        </w:rPr>
        <w:t>, over</w:t>
      </w:r>
      <w:r w:rsidRPr="009D04F0">
        <w:rPr>
          <w:rStyle w:val="Emphasis"/>
          <w:sz w:val="24"/>
          <w:szCs w:val="24"/>
          <w:highlight w:val="green"/>
        </w:rPr>
        <w:t xml:space="preserve">exploitation of </w:t>
      </w:r>
      <w:proofErr w:type="gramStart"/>
      <w:r w:rsidRPr="009D04F0">
        <w:rPr>
          <w:rStyle w:val="Emphasis"/>
          <w:sz w:val="24"/>
          <w:szCs w:val="24"/>
          <w:highlight w:val="green"/>
        </w:rPr>
        <w:t>women’s</w:t>
      </w:r>
      <w:proofErr w:type="gramEnd"/>
      <w:r w:rsidRPr="009D04F0">
        <w:rPr>
          <w:rStyle w:val="Emphasis"/>
          <w:sz w:val="24"/>
          <w:szCs w:val="24"/>
        </w:rPr>
        <w:t xml:space="preserve"> paid and unpaid </w:t>
      </w:r>
      <w:r w:rsidRPr="009D04F0">
        <w:rPr>
          <w:rStyle w:val="Emphasis"/>
          <w:sz w:val="24"/>
          <w:szCs w:val="24"/>
          <w:highlight w:val="green"/>
        </w:rPr>
        <w:t>care work</w:t>
      </w:r>
      <w:r w:rsidRPr="009D04F0">
        <w:rPr>
          <w:rStyle w:val="Emphasis"/>
          <w:sz w:val="24"/>
          <w:szCs w:val="24"/>
        </w:rPr>
        <w:t>, and discriminatory access to resources and opportunities.</w:t>
      </w:r>
      <w:r w:rsidRPr="004F15C9">
        <w:rPr>
          <w:rStyle w:val="Emphasis"/>
          <w:sz w:val="24"/>
          <w:szCs w:val="24"/>
        </w:rPr>
        <w:t xml:space="preserve"> </w:t>
      </w:r>
      <w:r w:rsidRPr="009D04F0">
        <w:rPr>
          <w:rStyle w:val="Emphasis"/>
          <w:sz w:val="24"/>
          <w:szCs w:val="24"/>
        </w:rPr>
        <w:t xml:space="preserve">Profit is being made </w:t>
      </w:r>
      <w:r w:rsidRPr="009D04F0">
        <w:rPr>
          <w:rStyle w:val="Emphasis"/>
          <w:sz w:val="24"/>
          <w:szCs w:val="24"/>
          <w:highlight w:val="green"/>
        </w:rPr>
        <w:t>on the shoulders of women who pay the most and get the least.</w:t>
      </w:r>
      <w:r w:rsidRPr="004F15C9">
        <w:rPr>
          <w:rStyle w:val="Emphasis"/>
          <w:sz w:val="24"/>
          <w:szCs w:val="24"/>
        </w:rPr>
        <w:t xml:space="preserve"> </w:t>
      </w:r>
      <w:r w:rsidRPr="009D04F0">
        <w:rPr>
          <w:rFonts w:eastAsia="Times New Roman"/>
          <w:spacing w:val="8"/>
          <w:sz w:val="16"/>
          <w:szCs w:val="24"/>
        </w:rPr>
        <w:t xml:space="preserve">“We don’t want an adaptive </w:t>
      </w:r>
      <w:proofErr w:type="gramStart"/>
      <w:r w:rsidRPr="009D04F0">
        <w:rPr>
          <w:rFonts w:eastAsia="Times New Roman"/>
          <w:spacing w:val="8"/>
          <w:sz w:val="16"/>
          <w:szCs w:val="24"/>
        </w:rPr>
        <w:t>agenda,</w:t>
      </w:r>
      <w:proofErr w:type="gramEnd"/>
      <w:r w:rsidRPr="009D04F0">
        <w:rPr>
          <w:rFonts w:eastAsia="Times New Roman"/>
          <w:spacing w:val="8"/>
          <w:sz w:val="16"/>
          <w:szCs w:val="24"/>
        </w:rPr>
        <w:t xml:space="preserve"> </w:t>
      </w:r>
      <w:r w:rsidRPr="009D04F0">
        <w:rPr>
          <w:rStyle w:val="Emphasis"/>
          <w:sz w:val="24"/>
          <w:szCs w:val="24"/>
          <w:highlight w:val="green"/>
        </w:rPr>
        <w:t>we want</w:t>
      </w:r>
      <w:r w:rsidRPr="009D04F0">
        <w:rPr>
          <w:rStyle w:val="Emphasis"/>
          <w:sz w:val="24"/>
          <w:szCs w:val="24"/>
        </w:rPr>
        <w:t xml:space="preserve"> to promote </w:t>
      </w:r>
      <w:r w:rsidRPr="009D04F0">
        <w:rPr>
          <w:rStyle w:val="Emphasis"/>
          <w:sz w:val="24"/>
          <w:szCs w:val="24"/>
          <w:highlight w:val="green"/>
        </w:rPr>
        <w:t>an</w:t>
      </w:r>
      <w:r w:rsidRPr="00EB1928">
        <w:rPr>
          <w:rStyle w:val="Emphasis"/>
          <w:sz w:val="24"/>
          <w:szCs w:val="24"/>
          <w:highlight w:val="green"/>
        </w:rPr>
        <w:t xml:space="preserve"> </w:t>
      </w:r>
      <w:r w:rsidRPr="009D04F0">
        <w:rPr>
          <w:rStyle w:val="Emphasis"/>
          <w:sz w:val="24"/>
          <w:szCs w:val="24"/>
          <w:highlight w:val="green"/>
        </w:rPr>
        <w:t>alternative model</w:t>
      </w:r>
      <w:r w:rsidRPr="00EB1928">
        <w:rPr>
          <w:rStyle w:val="Emphasis"/>
          <w:sz w:val="24"/>
          <w:szCs w:val="24"/>
          <w:highlight w:val="green"/>
        </w:rPr>
        <w:t xml:space="preserve"> </w:t>
      </w:r>
      <w:r w:rsidRPr="009D04F0">
        <w:rPr>
          <w:rStyle w:val="Emphasis"/>
          <w:sz w:val="24"/>
          <w:szCs w:val="24"/>
          <w:highlight w:val="green"/>
        </w:rPr>
        <w:t>of production and consumption</w:t>
      </w:r>
      <w:r w:rsidRPr="009D04F0">
        <w:rPr>
          <w:rStyle w:val="Emphasis"/>
          <w:sz w:val="24"/>
          <w:szCs w:val="24"/>
        </w:rPr>
        <w:t>.”</w:t>
      </w:r>
      <w:r w:rsidRPr="004F15C9">
        <w:rPr>
          <w:rFonts w:eastAsia="Times New Roman"/>
          <w:spacing w:val="8"/>
          <w:sz w:val="16"/>
          <w:szCs w:val="24"/>
        </w:rPr>
        <w:t xml:space="preserve"> </w:t>
      </w:r>
      <w:r w:rsidRPr="009D04F0">
        <w:rPr>
          <w:rFonts w:eastAsia="Times New Roman"/>
          <w:spacing w:val="8"/>
          <w:sz w:val="16"/>
          <w:szCs w:val="24"/>
        </w:rPr>
        <w:t xml:space="preserve">– Nettie Wiebe, woman farmer from </w:t>
      </w:r>
      <w:r w:rsidRPr="009D04F0">
        <w:rPr>
          <w:rStyle w:val="StyleUnderline"/>
          <w:sz w:val="24"/>
          <w:szCs w:val="24"/>
        </w:rPr>
        <w:t xml:space="preserve">La Via </w:t>
      </w:r>
      <w:proofErr w:type="spellStart"/>
      <w:r w:rsidRPr="009D04F0">
        <w:rPr>
          <w:rStyle w:val="StyleUnderline"/>
          <w:sz w:val="24"/>
          <w:szCs w:val="24"/>
        </w:rPr>
        <w:t>Campesina</w:t>
      </w:r>
      <w:proofErr w:type="spellEnd"/>
      <w:r w:rsidRPr="009D04F0">
        <w:rPr>
          <w:rStyle w:val="StyleUnderline"/>
          <w:sz w:val="24"/>
          <w:szCs w:val="24"/>
        </w:rPr>
        <w:t>, an international movement of small-scale farmers</w:t>
      </w:r>
      <w:r w:rsidRPr="004F15C9">
        <w:rPr>
          <w:rFonts w:eastAsia="Times New Roman"/>
          <w:spacing w:val="8"/>
          <w:sz w:val="16"/>
          <w:szCs w:val="24"/>
        </w:rPr>
        <w:t xml:space="preserve"> </w:t>
      </w:r>
      <w:proofErr w:type="gramStart"/>
      <w:r w:rsidRPr="009D04F0">
        <w:rPr>
          <w:rStyle w:val="Emphasis"/>
          <w:sz w:val="24"/>
          <w:szCs w:val="24"/>
        </w:rPr>
        <w:t>The</w:t>
      </w:r>
      <w:proofErr w:type="gramEnd"/>
      <w:r w:rsidRPr="009D04F0">
        <w:rPr>
          <w:rStyle w:val="Emphasis"/>
          <w:sz w:val="24"/>
          <w:szCs w:val="24"/>
        </w:rPr>
        <w:t xml:space="preserve"> current food system, which is characterized by </w:t>
      </w:r>
      <w:r w:rsidRPr="009D04F0">
        <w:rPr>
          <w:rStyle w:val="Emphasis"/>
          <w:sz w:val="24"/>
          <w:szCs w:val="24"/>
          <w:highlight w:val="green"/>
        </w:rPr>
        <w:t>increased market concentration and</w:t>
      </w:r>
      <w:r w:rsidRPr="009D04F0">
        <w:rPr>
          <w:rStyle w:val="Emphasis"/>
          <w:sz w:val="24"/>
          <w:szCs w:val="24"/>
        </w:rPr>
        <w:t xml:space="preserve"> expansion of </w:t>
      </w:r>
      <w:r w:rsidRPr="009D04F0">
        <w:rPr>
          <w:rStyle w:val="Emphasis"/>
          <w:sz w:val="24"/>
          <w:szCs w:val="24"/>
          <w:highlight w:val="green"/>
        </w:rPr>
        <w:t>industrial ag</w:t>
      </w:r>
      <w:r w:rsidRPr="009D04F0">
        <w:rPr>
          <w:rStyle w:val="Emphasis"/>
          <w:sz w:val="24"/>
          <w:szCs w:val="24"/>
        </w:rPr>
        <w:t xml:space="preserve">riculture, </w:t>
      </w:r>
      <w:r w:rsidRPr="009D04F0">
        <w:rPr>
          <w:rStyle w:val="Emphasis"/>
          <w:sz w:val="24"/>
          <w:szCs w:val="24"/>
          <w:highlight w:val="green"/>
        </w:rPr>
        <w:t xml:space="preserve">is </w:t>
      </w:r>
      <w:r w:rsidRPr="009D04F0">
        <w:rPr>
          <w:rStyle w:val="Emphasis"/>
          <w:sz w:val="24"/>
          <w:szCs w:val="24"/>
        </w:rPr>
        <w:t xml:space="preserve">a form of </w:t>
      </w:r>
      <w:r w:rsidRPr="009D04F0">
        <w:rPr>
          <w:rStyle w:val="Emphasis"/>
          <w:sz w:val="24"/>
          <w:szCs w:val="24"/>
          <w:highlight w:val="green"/>
        </w:rPr>
        <w:t>violence against natural resources</w:t>
      </w:r>
      <w:r w:rsidRPr="00EB1928">
        <w:rPr>
          <w:rStyle w:val="Emphasis"/>
          <w:sz w:val="24"/>
          <w:szCs w:val="24"/>
          <w:highlight w:val="green"/>
        </w:rPr>
        <w:t xml:space="preserve"> </w:t>
      </w:r>
      <w:r w:rsidRPr="009D04F0">
        <w:rPr>
          <w:rStyle w:val="Emphasis"/>
          <w:sz w:val="24"/>
          <w:szCs w:val="24"/>
          <w:highlight w:val="green"/>
        </w:rPr>
        <w:t>and</w:t>
      </w:r>
      <w:r w:rsidRPr="004F15C9">
        <w:rPr>
          <w:rStyle w:val="Emphasis"/>
          <w:sz w:val="24"/>
          <w:szCs w:val="24"/>
        </w:rPr>
        <w:t xml:space="preserve"> </w:t>
      </w:r>
      <w:r w:rsidRPr="009D04F0">
        <w:rPr>
          <w:rStyle w:val="Emphasis"/>
          <w:sz w:val="24"/>
          <w:szCs w:val="24"/>
        </w:rPr>
        <w:t xml:space="preserve">perpetuates violence against </w:t>
      </w:r>
      <w:r w:rsidRPr="009D04F0">
        <w:rPr>
          <w:rStyle w:val="Emphasis"/>
          <w:sz w:val="24"/>
          <w:szCs w:val="24"/>
          <w:highlight w:val="green"/>
        </w:rPr>
        <w:t>women.</w:t>
      </w:r>
      <w:r w:rsidRPr="009D04F0">
        <w:rPr>
          <w:rStyle w:val="Emphasis"/>
          <w:sz w:val="24"/>
          <w:szCs w:val="24"/>
        </w:rPr>
        <w:t xml:space="preserve"> Women are forced off their land, criminalized for defending their land and their seeds and deprived of decent work conditions as farmworkers.</w:t>
      </w:r>
      <w:r w:rsidRPr="009D04F0">
        <w:rPr>
          <w:rFonts w:eastAsia="Times New Roman"/>
          <w:spacing w:val="8"/>
          <w:sz w:val="16"/>
          <w:szCs w:val="24"/>
        </w:rPr>
        <w:t xml:space="preserve"> For these women the solution is not to simply remove the barriers to the global market and integrate them into the industrial agricultural model. </w:t>
      </w:r>
      <w:r w:rsidRPr="009D04F0">
        <w:rPr>
          <w:rStyle w:val="Emphasis"/>
          <w:sz w:val="24"/>
          <w:szCs w:val="24"/>
        </w:rPr>
        <w:t>They want to be supported in their own way to produce and sell.</w:t>
      </w:r>
      <w:r w:rsidRPr="004F15C9">
        <w:rPr>
          <w:rStyle w:val="Emphasis"/>
          <w:sz w:val="24"/>
          <w:szCs w:val="24"/>
        </w:rPr>
        <w:t xml:space="preserve"> </w:t>
      </w:r>
      <w:r w:rsidRPr="009D04F0">
        <w:rPr>
          <w:rStyle w:val="Emphasis"/>
          <w:sz w:val="24"/>
          <w:szCs w:val="24"/>
        </w:rPr>
        <w:t xml:space="preserve">To achieve women’s rights, </w:t>
      </w:r>
      <w:r w:rsidRPr="009D04F0">
        <w:rPr>
          <w:rStyle w:val="Emphasis"/>
          <w:sz w:val="24"/>
          <w:szCs w:val="24"/>
          <w:highlight w:val="green"/>
        </w:rPr>
        <w:t xml:space="preserve">we </w:t>
      </w:r>
      <w:proofErr w:type="gramStart"/>
      <w:r w:rsidRPr="009D04F0">
        <w:rPr>
          <w:rStyle w:val="Emphasis"/>
          <w:sz w:val="24"/>
          <w:szCs w:val="24"/>
          <w:highlight w:val="green"/>
        </w:rPr>
        <w:t>have to</w:t>
      </w:r>
      <w:proofErr w:type="gramEnd"/>
      <w:r w:rsidRPr="009D04F0">
        <w:rPr>
          <w:rStyle w:val="Emphasis"/>
          <w:sz w:val="24"/>
          <w:szCs w:val="24"/>
          <w:highlight w:val="green"/>
        </w:rPr>
        <w:t xml:space="preserve"> move to</w:t>
      </w:r>
      <w:r w:rsidRPr="009D04F0">
        <w:rPr>
          <w:rStyle w:val="Emphasis"/>
          <w:sz w:val="24"/>
          <w:szCs w:val="24"/>
        </w:rPr>
        <w:t xml:space="preserve">wards </w:t>
      </w:r>
      <w:r w:rsidRPr="009D04F0">
        <w:rPr>
          <w:rStyle w:val="Emphasis"/>
          <w:sz w:val="24"/>
          <w:szCs w:val="24"/>
          <w:highlight w:val="green"/>
        </w:rPr>
        <w:t xml:space="preserve">a new </w:t>
      </w:r>
      <w:r w:rsidRPr="009D04F0">
        <w:rPr>
          <w:rStyle w:val="Emphasis"/>
          <w:sz w:val="24"/>
          <w:szCs w:val="24"/>
        </w:rPr>
        <w:t xml:space="preserve">global </w:t>
      </w:r>
      <w:r w:rsidRPr="009D04F0">
        <w:rPr>
          <w:rStyle w:val="Emphasis"/>
          <w:sz w:val="24"/>
          <w:szCs w:val="24"/>
          <w:highlight w:val="green"/>
        </w:rPr>
        <w:t>food system</w:t>
      </w:r>
      <w:r w:rsidRPr="009D04F0">
        <w:rPr>
          <w:rStyle w:val="Emphasis"/>
          <w:sz w:val="24"/>
          <w:szCs w:val="24"/>
        </w:rPr>
        <w:t xml:space="preserve"> where women can control what they produce </w:t>
      </w:r>
      <w:r w:rsidRPr="009D04F0">
        <w:rPr>
          <w:rFonts w:eastAsia="Times New Roman"/>
          <w:spacing w:val="8"/>
          <w:sz w:val="16"/>
          <w:szCs w:val="24"/>
        </w:rPr>
        <w:t xml:space="preserve">and what they sell in the local markets, </w:t>
      </w:r>
      <w:r w:rsidRPr="009D04F0">
        <w:rPr>
          <w:rStyle w:val="Emphasis"/>
          <w:sz w:val="24"/>
          <w:szCs w:val="24"/>
        </w:rPr>
        <w:t>where unpaid care work like cooking and cleaning is recognized</w:t>
      </w:r>
      <w:r w:rsidRPr="009D04F0">
        <w:rPr>
          <w:rFonts w:eastAsia="Times New Roman"/>
          <w:spacing w:val="8"/>
          <w:sz w:val="16"/>
          <w:szCs w:val="24"/>
        </w:rPr>
        <w:t xml:space="preserve">, and </w:t>
      </w:r>
      <w:r w:rsidRPr="009D04F0">
        <w:rPr>
          <w:rStyle w:val="Emphasis"/>
          <w:sz w:val="24"/>
          <w:szCs w:val="24"/>
        </w:rPr>
        <w:t>where public services are safe and accessible and reduce the burden of unpaid care work</w:t>
      </w:r>
      <w:r w:rsidRPr="009D04F0">
        <w:rPr>
          <w:rFonts w:eastAsia="Times New Roman"/>
          <w:spacing w:val="8"/>
          <w:sz w:val="16"/>
          <w:szCs w:val="24"/>
        </w:rPr>
        <w:t>. By getting rid of harmful chemicals like fertilizers and pesticides</w:t>
      </w:r>
      <w:r w:rsidRPr="009D04F0">
        <w:rPr>
          <w:rStyle w:val="Emphasis"/>
          <w:sz w:val="24"/>
          <w:szCs w:val="24"/>
        </w:rPr>
        <w:t xml:space="preserve">, </w:t>
      </w:r>
      <w:r w:rsidRPr="009D04F0">
        <w:rPr>
          <w:rStyle w:val="Emphasis"/>
          <w:sz w:val="24"/>
          <w:szCs w:val="24"/>
          <w:highlight w:val="green"/>
        </w:rPr>
        <w:t xml:space="preserve">agroecology allows women to be less dependent </w:t>
      </w:r>
      <w:proofErr w:type="gramStart"/>
      <w:r w:rsidRPr="009D04F0">
        <w:rPr>
          <w:rStyle w:val="Emphasis"/>
          <w:sz w:val="24"/>
          <w:szCs w:val="24"/>
          <w:highlight w:val="green"/>
        </w:rPr>
        <w:t>and</w:t>
      </w:r>
      <w:r w:rsidRPr="009D04F0">
        <w:rPr>
          <w:rStyle w:val="Emphasis"/>
          <w:sz w:val="24"/>
          <w:szCs w:val="24"/>
        </w:rPr>
        <w:t xml:space="preserve"> also</w:t>
      </w:r>
      <w:proofErr w:type="gramEnd"/>
      <w:r w:rsidRPr="009D04F0">
        <w:rPr>
          <w:rStyle w:val="Emphasis"/>
          <w:sz w:val="24"/>
          <w:szCs w:val="24"/>
        </w:rPr>
        <w:t xml:space="preserve"> </w:t>
      </w:r>
      <w:r w:rsidRPr="009D04F0">
        <w:rPr>
          <w:rStyle w:val="Emphasis"/>
          <w:sz w:val="24"/>
          <w:szCs w:val="24"/>
          <w:highlight w:val="green"/>
        </w:rPr>
        <w:t>benefits their health</w:t>
      </w:r>
      <w:r w:rsidRPr="009D04F0">
        <w:rPr>
          <w:rStyle w:val="Emphasis"/>
          <w:sz w:val="24"/>
          <w:szCs w:val="24"/>
        </w:rPr>
        <w:t>, income and soil fertility.</w:t>
      </w:r>
      <w:r w:rsidRPr="004F15C9">
        <w:rPr>
          <w:rStyle w:val="Emphasis"/>
          <w:sz w:val="24"/>
          <w:szCs w:val="24"/>
        </w:rPr>
        <w:t xml:space="preserve"> </w:t>
      </w:r>
      <w:r w:rsidRPr="009D04F0">
        <w:rPr>
          <w:rFonts w:eastAsia="Times New Roman"/>
          <w:spacing w:val="8"/>
          <w:sz w:val="16"/>
          <w:szCs w:val="24"/>
        </w:rPr>
        <w:t>“We farmers do all the work in the field.</w:t>
      </w:r>
      <w:r w:rsidRPr="004F15C9">
        <w:rPr>
          <w:rFonts w:eastAsia="Times New Roman"/>
          <w:spacing w:val="8"/>
          <w:sz w:val="16"/>
          <w:szCs w:val="24"/>
        </w:rPr>
        <w:t xml:space="preserve"> </w:t>
      </w:r>
      <w:r w:rsidRPr="009D04F0">
        <w:rPr>
          <w:rStyle w:val="StyleUnderline"/>
          <w:sz w:val="24"/>
          <w:szCs w:val="24"/>
        </w:rPr>
        <w:t xml:space="preserve">We go through a lot to make sure we put food on </w:t>
      </w:r>
      <w:proofErr w:type="gramStart"/>
      <w:r w:rsidRPr="009D04F0">
        <w:rPr>
          <w:rStyle w:val="StyleUnderline"/>
          <w:sz w:val="24"/>
          <w:szCs w:val="24"/>
        </w:rPr>
        <w:t>table</w:t>
      </w:r>
      <w:proofErr w:type="gramEnd"/>
      <w:r w:rsidRPr="009D04F0">
        <w:rPr>
          <w:rStyle w:val="StyleUnderline"/>
          <w:sz w:val="24"/>
          <w:szCs w:val="24"/>
        </w:rPr>
        <w:t xml:space="preserve"> for</w:t>
      </w:r>
      <w:r w:rsidRPr="009D04F0">
        <w:rPr>
          <w:rFonts w:eastAsia="Times New Roman"/>
          <w:spacing w:val="8"/>
          <w:sz w:val="16"/>
          <w:szCs w:val="24"/>
        </w:rPr>
        <w:t xml:space="preserve"> our family, [our] communities and </w:t>
      </w:r>
      <w:r w:rsidRPr="009D04F0">
        <w:rPr>
          <w:rStyle w:val="StyleUnderline"/>
          <w:sz w:val="24"/>
          <w:szCs w:val="24"/>
        </w:rPr>
        <w:t>the world in general</w:t>
      </w:r>
      <w:r w:rsidRPr="009D04F0">
        <w:rPr>
          <w:rStyle w:val="Emphasis"/>
          <w:sz w:val="24"/>
          <w:szCs w:val="24"/>
        </w:rPr>
        <w:t xml:space="preserve">. But in the </w:t>
      </w:r>
      <w:proofErr w:type="gramStart"/>
      <w:r w:rsidRPr="009D04F0">
        <w:rPr>
          <w:rStyle w:val="Emphasis"/>
          <w:sz w:val="24"/>
          <w:szCs w:val="24"/>
        </w:rPr>
        <w:t>end</w:t>
      </w:r>
      <w:proofErr w:type="gramEnd"/>
      <w:r w:rsidRPr="009D04F0">
        <w:rPr>
          <w:rStyle w:val="Emphasis"/>
          <w:sz w:val="24"/>
          <w:szCs w:val="24"/>
        </w:rPr>
        <w:t xml:space="preserve"> we are not</w:t>
      </w:r>
      <w:r w:rsidRPr="009D04F0">
        <w:rPr>
          <w:rFonts w:eastAsia="Times New Roman"/>
          <w:spacing w:val="8"/>
          <w:sz w:val="16"/>
          <w:szCs w:val="24"/>
        </w:rPr>
        <w:t xml:space="preserve"> there to enjoy the fruits of our hard work. We are not </w:t>
      </w:r>
      <w:r w:rsidRPr="009D04F0">
        <w:rPr>
          <w:rStyle w:val="Emphasis"/>
          <w:sz w:val="24"/>
          <w:szCs w:val="24"/>
        </w:rPr>
        <w:t>recognized as the key players of food production in the world</w:t>
      </w:r>
      <w:r w:rsidRPr="009D04F0">
        <w:rPr>
          <w:rFonts w:eastAsia="Times New Roman"/>
          <w:spacing w:val="8"/>
          <w:sz w:val="16"/>
          <w:szCs w:val="24"/>
        </w:rPr>
        <w:t xml:space="preserve">. </w:t>
      </w:r>
      <w:r w:rsidRPr="009D04F0">
        <w:rPr>
          <w:rStyle w:val="Emphasis"/>
          <w:sz w:val="24"/>
          <w:szCs w:val="24"/>
          <w:highlight w:val="green"/>
        </w:rPr>
        <w:t>If we [want] to eliminate hunger</w:t>
      </w:r>
      <w:r w:rsidRPr="009D04F0">
        <w:rPr>
          <w:rStyle w:val="Emphasis"/>
          <w:sz w:val="24"/>
          <w:szCs w:val="24"/>
        </w:rPr>
        <w:t xml:space="preserve"> in the world, we need to have secured tool[s] </w:t>
      </w:r>
      <w:r w:rsidRPr="009D04F0">
        <w:rPr>
          <w:rStyle w:val="Emphasis"/>
          <w:sz w:val="24"/>
          <w:szCs w:val="24"/>
          <w:highlight w:val="green"/>
        </w:rPr>
        <w:t>women need to be empowered</w:t>
      </w:r>
      <w:r w:rsidRPr="009D04F0">
        <w:rPr>
          <w:rStyle w:val="Emphasis"/>
          <w:sz w:val="24"/>
          <w:szCs w:val="24"/>
        </w:rPr>
        <w:t xml:space="preserve"> and recognized.</w:t>
      </w:r>
      <w:r w:rsidRPr="004F15C9">
        <w:rPr>
          <w:rFonts w:eastAsia="Times New Roman"/>
          <w:spacing w:val="8"/>
          <w:sz w:val="16"/>
          <w:szCs w:val="24"/>
        </w:rPr>
        <w:t xml:space="preserve"> </w:t>
      </w:r>
      <w:r w:rsidRPr="009D04F0">
        <w:rPr>
          <w:rFonts w:eastAsia="Times New Roman"/>
          <w:spacing w:val="8"/>
          <w:sz w:val="16"/>
          <w:szCs w:val="24"/>
        </w:rPr>
        <w:t>We need to make sure we eliminate the barriers and challenges that burden women farmers.”</w:t>
      </w:r>
      <w:r w:rsidRPr="004F15C9">
        <w:rPr>
          <w:rFonts w:eastAsia="Times New Roman"/>
          <w:spacing w:val="8"/>
          <w:sz w:val="16"/>
          <w:szCs w:val="24"/>
        </w:rPr>
        <w:t xml:space="preserve"> </w:t>
      </w:r>
      <w:r w:rsidRPr="009D04F0">
        <w:rPr>
          <w:rFonts w:eastAsia="Times New Roman"/>
          <w:spacing w:val="8"/>
          <w:sz w:val="16"/>
          <w:szCs w:val="24"/>
        </w:rPr>
        <w:t xml:space="preserve">– Eva </w:t>
      </w:r>
      <w:proofErr w:type="spellStart"/>
      <w:r w:rsidRPr="009D04F0">
        <w:rPr>
          <w:rFonts w:eastAsia="Times New Roman"/>
          <w:spacing w:val="8"/>
          <w:sz w:val="16"/>
          <w:szCs w:val="24"/>
        </w:rPr>
        <w:t>Mageni</w:t>
      </w:r>
      <w:proofErr w:type="spellEnd"/>
      <w:r w:rsidRPr="009D04F0">
        <w:rPr>
          <w:rFonts w:eastAsia="Times New Roman"/>
          <w:spacing w:val="8"/>
          <w:sz w:val="16"/>
          <w:szCs w:val="24"/>
        </w:rPr>
        <w:t xml:space="preserve"> Daudi, President of the Rural Women Farmers Forum,</w:t>
      </w:r>
      <w:r w:rsidRPr="004F15C9">
        <w:rPr>
          <w:rFonts w:eastAsia="Times New Roman"/>
          <w:spacing w:val="8"/>
          <w:sz w:val="16"/>
          <w:szCs w:val="24"/>
        </w:rPr>
        <w:t xml:space="preserve"> </w:t>
      </w:r>
      <w:r w:rsidRPr="009D04F0">
        <w:rPr>
          <w:rFonts w:eastAsia="Times New Roman"/>
          <w:spacing w:val="8"/>
          <w:sz w:val="16"/>
          <w:szCs w:val="24"/>
        </w:rPr>
        <w:t>Tanzanian woman farmer</w:t>
      </w:r>
      <w:r w:rsidRPr="004F15C9">
        <w:rPr>
          <w:rFonts w:eastAsia="Times New Roman"/>
          <w:spacing w:val="8"/>
          <w:sz w:val="16"/>
          <w:szCs w:val="24"/>
        </w:rPr>
        <w:t xml:space="preserve">. </w:t>
      </w:r>
      <w:r w:rsidRPr="009D04F0">
        <w:rPr>
          <w:rStyle w:val="Emphasis"/>
          <w:sz w:val="24"/>
          <w:szCs w:val="24"/>
        </w:rPr>
        <w:t xml:space="preserve">Women must be granted equal rights to so that they can access and control their land and seeds, take up leadership roles and enjoy decent work conditions and living wages. Governments must recognize all women’s rights </w:t>
      </w:r>
      <w:proofErr w:type="gramStart"/>
      <w:r w:rsidRPr="009D04F0">
        <w:rPr>
          <w:rStyle w:val="Emphasis"/>
          <w:sz w:val="24"/>
          <w:szCs w:val="24"/>
        </w:rPr>
        <w:t>and also</w:t>
      </w:r>
      <w:proofErr w:type="gramEnd"/>
      <w:r w:rsidRPr="009D04F0">
        <w:rPr>
          <w:rStyle w:val="Emphasis"/>
          <w:sz w:val="24"/>
          <w:szCs w:val="24"/>
        </w:rPr>
        <w:t xml:space="preserve"> support feminist movements and grassroots associations to bring forward their demands.</w:t>
      </w:r>
      <w:r w:rsidRPr="004F15C9">
        <w:rPr>
          <w:rStyle w:val="Emphasis"/>
          <w:sz w:val="24"/>
          <w:szCs w:val="24"/>
        </w:rPr>
        <w:t xml:space="preserve"> </w:t>
      </w:r>
      <w:r w:rsidRPr="009D04F0">
        <w:rPr>
          <w:rFonts w:eastAsia="Times New Roman"/>
          <w:spacing w:val="8"/>
          <w:sz w:val="16"/>
          <w:szCs w:val="24"/>
        </w:rPr>
        <w:t>Women are agents of their own development and empowerment, if they would be ensured respect and equal opportunities to fully unleash their potential.</w:t>
      </w:r>
    </w:p>
    <w:p w14:paraId="2FB0CDF7" w14:textId="3924EE49" w:rsidR="006C0148" w:rsidRPr="00D05082" w:rsidRDefault="006C0148" w:rsidP="006C0148">
      <w:pPr>
        <w:pStyle w:val="Heading3"/>
        <w:rPr>
          <w:color w:val="000000" w:themeColor="text1"/>
        </w:rPr>
      </w:pPr>
      <w:r>
        <w:rPr>
          <w:color w:val="000000" w:themeColor="text1"/>
        </w:rPr>
        <w:t>1</w:t>
      </w:r>
      <w:r w:rsidR="00AA40E3">
        <w:rPr>
          <w:color w:val="000000" w:themeColor="text1"/>
        </w:rPr>
        <w:t>NC</w:t>
      </w:r>
      <w:r>
        <w:rPr>
          <w:color w:val="000000" w:themeColor="text1"/>
        </w:rPr>
        <w:t>---L</w:t>
      </w:r>
      <w:r w:rsidR="00DD21A8">
        <w:rPr>
          <w:color w:val="000000" w:themeColor="text1"/>
        </w:rPr>
        <w:t>+A</w:t>
      </w:r>
      <w:r>
        <w:rPr>
          <w:color w:val="000000" w:themeColor="text1"/>
        </w:rPr>
        <w:t>---</w:t>
      </w:r>
      <w:r w:rsidRPr="00D05082">
        <w:rPr>
          <w:color w:val="000000" w:themeColor="text1"/>
        </w:rPr>
        <w:t>Healthcare/Pharma</w:t>
      </w:r>
    </w:p>
    <w:p w14:paraId="20C77C84" w14:textId="77777777" w:rsidR="005674F1" w:rsidRDefault="006C0148" w:rsidP="006C0148">
      <w:pPr>
        <w:pStyle w:val="Heading4"/>
        <w:rPr>
          <w:color w:val="000000" w:themeColor="text1"/>
        </w:rPr>
      </w:pPr>
      <w:r w:rsidRPr="00D05082">
        <w:rPr>
          <w:color w:val="000000" w:themeColor="text1"/>
        </w:rPr>
        <w:t xml:space="preserve">The health industry is androcentric    </w:t>
      </w:r>
    </w:p>
    <w:p w14:paraId="64BE3C0F" w14:textId="44C606FF" w:rsidR="006C0148" w:rsidRDefault="005674F1" w:rsidP="005674F1">
      <w:proofErr w:type="spellStart"/>
      <w:r w:rsidRPr="005674F1">
        <w:rPr>
          <w:rStyle w:val="Style13ptBold"/>
        </w:rPr>
        <w:t>Noticias</w:t>
      </w:r>
      <w:proofErr w:type="spellEnd"/>
      <w:r w:rsidRPr="005674F1">
        <w:rPr>
          <w:rStyle w:val="Style13ptBold"/>
        </w:rPr>
        <w:t xml:space="preserve"> 23</w:t>
      </w:r>
      <w:r>
        <w:t xml:space="preserve"> (CE </w:t>
      </w:r>
      <w:proofErr w:type="spellStart"/>
      <w:r>
        <w:t>Noticias</w:t>
      </w:r>
      <w:proofErr w:type="spellEnd"/>
      <w:r>
        <w:t xml:space="preserve"> </w:t>
      </w:r>
      <w:proofErr w:type="spellStart"/>
      <w:r>
        <w:t>Financieras</w:t>
      </w:r>
      <w:proofErr w:type="spellEnd"/>
      <w:r>
        <w:t xml:space="preserve"> English, “Health, yet another territory of feminist struggle,” Nexis Uni, September 6, 2023, via </w:t>
      </w:r>
      <w:proofErr w:type="spellStart"/>
      <w:r>
        <w:t>umich</w:t>
      </w:r>
      <w:proofErr w:type="spellEnd"/>
      <w:r>
        <w:t xml:space="preserve"> library system//Accessed July 15th, 2024) </w:t>
      </w:r>
      <w:proofErr w:type="spellStart"/>
      <w:r>
        <w:t>cpsw-sns</w:t>
      </w:r>
      <w:proofErr w:type="spellEnd"/>
      <w:r w:rsidR="006C0148" w:rsidRPr="00D05082">
        <w:t xml:space="preserve">                                                                              </w:t>
      </w:r>
    </w:p>
    <w:p w14:paraId="4B8EDADF" w14:textId="77777777" w:rsidR="006C0148" w:rsidRPr="005A2DD6" w:rsidRDefault="006C0148" w:rsidP="006C0148">
      <w:pPr>
        <w:rPr>
          <w:color w:val="000000" w:themeColor="text1"/>
          <w:sz w:val="10"/>
        </w:rPr>
      </w:pPr>
      <w:r w:rsidRPr="005A2DD6">
        <w:rPr>
          <w:color w:val="000000" w:themeColor="text1"/>
          <w:sz w:val="10"/>
        </w:rPr>
        <w:t xml:space="preserve">The extensive research carried out by this specialist gives visibility and recognition to the genealogy and feminist historical memory in health. But, above all, its content is intended to shake the public's conscience. "Many ideas we have today about </w:t>
      </w:r>
      <w:r w:rsidRPr="00D05082">
        <w:rPr>
          <w:rStyle w:val="StyleUnderline"/>
          <w:color w:val="000000" w:themeColor="text1"/>
        </w:rPr>
        <w:t>women's health come from a historical process in which men, who were the ones with the power to elaborate concepts, considered women's health to be weak and labile by nature, because of our biology,</w:t>
      </w:r>
      <w:r w:rsidRPr="005A2DD6">
        <w:rPr>
          <w:color w:val="000000" w:themeColor="text1"/>
          <w:sz w:val="10"/>
        </w:rPr>
        <w:t xml:space="preserve">" she assures. This totally erroneous vision is still anchored in our society. As </w:t>
      </w:r>
      <w:proofErr w:type="spellStart"/>
      <w:r w:rsidRPr="005A2DD6">
        <w:rPr>
          <w:color w:val="000000" w:themeColor="text1"/>
          <w:sz w:val="10"/>
        </w:rPr>
        <w:t>Nogueiras</w:t>
      </w:r>
      <w:proofErr w:type="spellEnd"/>
      <w:r w:rsidRPr="005A2DD6">
        <w:rPr>
          <w:color w:val="000000" w:themeColor="text1"/>
          <w:sz w:val="10"/>
        </w:rPr>
        <w:t xml:space="preserve"> García argues, </w:t>
      </w:r>
      <w:r w:rsidRPr="00D05082">
        <w:rPr>
          <w:rStyle w:val="StyleUnderline"/>
          <w:color w:val="000000" w:themeColor="text1"/>
        </w:rPr>
        <w:t>it is "a self-interested idea at the service of men that, after centuries of history, continues to crouch in health theories and practices under the cloak of objectivity</w:t>
      </w:r>
      <w:r w:rsidRPr="005A2DD6">
        <w:rPr>
          <w:color w:val="000000" w:themeColor="text1"/>
          <w:sz w:val="10"/>
        </w:rPr>
        <w:t xml:space="preserve">, and also in each and every one of us, because it is </w:t>
      </w:r>
      <w:r w:rsidRPr="00D05082">
        <w:rPr>
          <w:rStyle w:val="StyleUnderline"/>
          <w:color w:val="000000" w:themeColor="text1"/>
        </w:rPr>
        <w:t>part of the cultural baggage we have acquired".</w:t>
      </w:r>
      <w:r w:rsidRPr="005A2DD6">
        <w:rPr>
          <w:color w:val="000000" w:themeColor="text1"/>
          <w:sz w:val="10"/>
        </w:rPr>
        <w:t xml:space="preserve"> In fact, among many of the themes that surface in the book, readers will be surprised to see </w:t>
      </w:r>
      <w:r w:rsidRPr="00D05082">
        <w:rPr>
          <w:rStyle w:val="StyleUnderline"/>
          <w:color w:val="000000" w:themeColor="text1"/>
        </w:rPr>
        <w:t xml:space="preserve">the relationship of health with </w:t>
      </w:r>
      <w:r w:rsidRPr="00D05082">
        <w:rPr>
          <w:rStyle w:val="Emphasis"/>
          <w:color w:val="000000" w:themeColor="text1"/>
        </w:rPr>
        <w:t>systems of subordination and subjugation</w:t>
      </w:r>
      <w:r w:rsidRPr="00D05082">
        <w:rPr>
          <w:rStyle w:val="StyleUnderline"/>
          <w:color w:val="000000" w:themeColor="text1"/>
        </w:rPr>
        <w:t xml:space="preserve">. From healers to contemporary feminism </w:t>
      </w:r>
      <w:proofErr w:type="gramStart"/>
      <w:r w:rsidRPr="005A2DD6">
        <w:rPr>
          <w:color w:val="000000" w:themeColor="text1"/>
          <w:sz w:val="10"/>
        </w:rPr>
        <w:t>The</w:t>
      </w:r>
      <w:proofErr w:type="gramEnd"/>
      <w:r w:rsidRPr="005A2DD6">
        <w:rPr>
          <w:color w:val="000000" w:themeColor="text1"/>
          <w:sz w:val="10"/>
        </w:rPr>
        <w:t xml:space="preserve"> text sheds light on the history of women healers, true forerunners and pioneers, and their expulsion from the practice of health care by men in the Middle Ages, who exclusively appropriated a professional field hitherto occupied by women. "We have to know that </w:t>
      </w:r>
      <w:r w:rsidRPr="00D05082">
        <w:rPr>
          <w:rStyle w:val="StyleUnderline"/>
          <w:color w:val="000000" w:themeColor="text1"/>
        </w:rPr>
        <w:t xml:space="preserve">science and professional practice was built without women for centuries, that is why we say that science, and </w:t>
      </w:r>
      <w:r w:rsidRPr="00D05082">
        <w:rPr>
          <w:rStyle w:val="Emphasis"/>
          <w:color w:val="000000" w:themeColor="text1"/>
        </w:rPr>
        <w:t>health sciences in particular, are androcentric and patriarchal</w:t>
      </w:r>
      <w:r w:rsidRPr="00D05082">
        <w:rPr>
          <w:rStyle w:val="StyleUnderline"/>
          <w:color w:val="000000" w:themeColor="text1"/>
        </w:rPr>
        <w:t xml:space="preserve">, they </w:t>
      </w:r>
      <w:r w:rsidRPr="00D05082">
        <w:rPr>
          <w:rStyle w:val="Emphasis"/>
          <w:color w:val="000000" w:themeColor="text1"/>
        </w:rPr>
        <w:t>have sexist, scientific and clinical biases</w:t>
      </w:r>
      <w:r w:rsidRPr="005A2DD6">
        <w:rPr>
          <w:color w:val="000000" w:themeColor="text1"/>
          <w:sz w:val="10"/>
        </w:rPr>
        <w:t xml:space="preserve">," explains the author. At all times, </w:t>
      </w:r>
      <w:proofErr w:type="spellStart"/>
      <w:r w:rsidRPr="005A2DD6">
        <w:rPr>
          <w:color w:val="000000" w:themeColor="text1"/>
          <w:sz w:val="10"/>
        </w:rPr>
        <w:t>Nogueiras</w:t>
      </w:r>
      <w:proofErr w:type="spellEnd"/>
      <w:r w:rsidRPr="005A2DD6">
        <w:rPr>
          <w:color w:val="000000" w:themeColor="text1"/>
          <w:sz w:val="10"/>
        </w:rPr>
        <w:t xml:space="preserve"> García speaks with extensive knowledge of the cause. The researcher has actively participated in the women's health movement, as a professional she has worked in institutional spaces for equality and was also co-founder of the Espacio de Salud Entre </w:t>
      </w:r>
      <w:proofErr w:type="spellStart"/>
      <w:r w:rsidRPr="005A2DD6">
        <w:rPr>
          <w:color w:val="000000" w:themeColor="text1"/>
          <w:sz w:val="10"/>
        </w:rPr>
        <w:t>Nosotras</w:t>
      </w:r>
      <w:proofErr w:type="spellEnd"/>
      <w:r w:rsidRPr="005A2DD6">
        <w:rPr>
          <w:color w:val="000000" w:themeColor="text1"/>
          <w:sz w:val="10"/>
        </w:rPr>
        <w:t xml:space="preserve">, created by the </w:t>
      </w:r>
      <w:proofErr w:type="spellStart"/>
      <w:r w:rsidRPr="005A2DD6">
        <w:rPr>
          <w:color w:val="000000" w:themeColor="text1"/>
          <w:sz w:val="10"/>
        </w:rPr>
        <w:t>Asociación</w:t>
      </w:r>
      <w:proofErr w:type="spellEnd"/>
      <w:r w:rsidRPr="005A2DD6">
        <w:rPr>
          <w:color w:val="000000" w:themeColor="text1"/>
          <w:sz w:val="10"/>
        </w:rPr>
        <w:t xml:space="preserve"> de Mujeres </w:t>
      </w:r>
      <w:proofErr w:type="spellStart"/>
      <w:r w:rsidRPr="005A2DD6">
        <w:rPr>
          <w:color w:val="000000" w:themeColor="text1"/>
          <w:sz w:val="10"/>
        </w:rPr>
        <w:t>por</w:t>
      </w:r>
      <w:proofErr w:type="spellEnd"/>
      <w:r w:rsidRPr="005A2DD6">
        <w:rPr>
          <w:color w:val="000000" w:themeColor="text1"/>
          <w:sz w:val="10"/>
        </w:rPr>
        <w:t xml:space="preserve"> la Salud in 1990. This book is the result of her celebrated thesis, </w:t>
      </w:r>
      <w:proofErr w:type="gramStart"/>
      <w:r w:rsidRPr="005A2DD6">
        <w:rPr>
          <w:color w:val="000000" w:themeColor="text1"/>
          <w:sz w:val="10"/>
        </w:rPr>
        <w:t>a research</w:t>
      </w:r>
      <w:proofErr w:type="gramEnd"/>
      <w:r w:rsidRPr="005A2DD6">
        <w:rPr>
          <w:color w:val="000000" w:themeColor="text1"/>
          <w:sz w:val="10"/>
        </w:rPr>
        <w:t xml:space="preserve"> carried out after her work experience at the Women's Health Observatory. In the first part of the publication, the author exposes the discourses, practices and vindications in the different periods of the development of feminist theory. In the second part, the critical feminist studies of the health sciences are collected, highlighting their androcentric perspective and supporting the need for feminist theory to be incorporated into health studies and disciplines, as well as into professional and clinical practices. At the end, </w:t>
      </w:r>
      <w:proofErr w:type="spellStart"/>
      <w:r w:rsidRPr="005A2DD6">
        <w:rPr>
          <w:color w:val="000000" w:themeColor="text1"/>
          <w:sz w:val="10"/>
        </w:rPr>
        <w:t>Nogueiras</w:t>
      </w:r>
      <w:proofErr w:type="spellEnd"/>
      <w:r w:rsidRPr="005A2DD6">
        <w:rPr>
          <w:color w:val="000000" w:themeColor="text1"/>
          <w:sz w:val="10"/>
        </w:rPr>
        <w:t xml:space="preserve"> García systematizes the contributions that have been developed in Spain from 1975 to the present. Betting on training in feminism for health professionals. "Let's remember that until 1975, women lacked rights, and with the arrival of democracy, a whole process of vindication and activism began, raising women's awareness, creating public health policies and training professionals," says the specialist. And it is the latter that the author also wants to focus on</w:t>
      </w:r>
      <w:r w:rsidRPr="00D05082">
        <w:rPr>
          <w:rStyle w:val="StyleUnderline"/>
          <w:color w:val="000000" w:themeColor="text1"/>
        </w:rPr>
        <w:t>. "It is important for health professionals to be aware of the feminist critique of science so that they can develop critical</w:t>
      </w:r>
      <w:r w:rsidRPr="00D05082">
        <w:rPr>
          <w:rStyle w:val="Emphasis"/>
          <w:color w:val="000000" w:themeColor="text1"/>
        </w:rPr>
        <w:t xml:space="preserve"> thinking about the knowledge they have acquired</w:t>
      </w:r>
      <w:r w:rsidRPr="00D05082">
        <w:rPr>
          <w:rStyle w:val="StyleUnderline"/>
          <w:color w:val="000000" w:themeColor="text1"/>
        </w:rPr>
        <w:t>,"</w:t>
      </w:r>
      <w:r w:rsidRPr="005A2DD6">
        <w:rPr>
          <w:color w:val="000000" w:themeColor="text1"/>
          <w:sz w:val="10"/>
        </w:rPr>
        <w:t xml:space="preserve"> she remarks. For the author, "</w:t>
      </w:r>
      <w:r w:rsidRPr="00D05082">
        <w:rPr>
          <w:rStyle w:val="StyleUnderline"/>
          <w:color w:val="000000" w:themeColor="text1"/>
        </w:rPr>
        <w:t>if professionals continue to lack a feminist perspective on health, they will not be able to understand where the ailments and illnesses that women bring to the healthcare system come from</w:t>
      </w:r>
      <w:r w:rsidRPr="005A2DD6">
        <w:rPr>
          <w:color w:val="000000" w:themeColor="text1"/>
          <w:sz w:val="10"/>
        </w:rPr>
        <w:t>". In this way, specialists could relate the health of their patients to the violence they suffer in the couple or the overload of care, among other aspects, and thus avoid diagnoses that have nothing to do with reality or prescriptions for psychotropic drugs that will not help them. Although, in general,</w:t>
      </w:r>
      <w:r w:rsidRPr="00D05082">
        <w:rPr>
          <w:rStyle w:val="StyleUnderline"/>
          <w:color w:val="000000" w:themeColor="text1"/>
        </w:rPr>
        <w:t xml:space="preserve"> </w:t>
      </w:r>
      <w:r w:rsidRPr="00D05082">
        <w:rPr>
          <w:rStyle w:val="Emphasis"/>
          <w:color w:val="000000" w:themeColor="text1"/>
        </w:rPr>
        <w:t xml:space="preserve">society lacks training in feminism </w:t>
      </w:r>
      <w:r w:rsidRPr="00D05082">
        <w:rPr>
          <w:rStyle w:val="StyleUnderline"/>
          <w:color w:val="000000" w:themeColor="text1"/>
        </w:rPr>
        <w:t>and a certain amount of critical thinking in this regard</w:t>
      </w:r>
      <w:r w:rsidRPr="005A2DD6">
        <w:rPr>
          <w:color w:val="000000" w:themeColor="text1"/>
          <w:sz w:val="10"/>
        </w:rPr>
        <w:t xml:space="preserve">, </w:t>
      </w:r>
      <w:proofErr w:type="spellStart"/>
      <w:r w:rsidRPr="005A2DD6">
        <w:rPr>
          <w:color w:val="000000" w:themeColor="text1"/>
          <w:sz w:val="10"/>
        </w:rPr>
        <w:t>Nogueiras</w:t>
      </w:r>
      <w:proofErr w:type="spellEnd"/>
      <w:r w:rsidRPr="005A2DD6">
        <w:rPr>
          <w:color w:val="000000" w:themeColor="text1"/>
          <w:sz w:val="10"/>
        </w:rPr>
        <w:t xml:space="preserve"> García is optimistic</w:t>
      </w:r>
      <w:r w:rsidRPr="00D05082">
        <w:rPr>
          <w:rStyle w:val="StyleUnderline"/>
          <w:color w:val="000000" w:themeColor="text1"/>
        </w:rPr>
        <w:t>. "Feminism is transforming all areas of life and knowledge</w:t>
      </w:r>
      <w:r w:rsidRPr="005A2DD6">
        <w:rPr>
          <w:color w:val="000000" w:themeColor="text1"/>
          <w:sz w:val="10"/>
        </w:rPr>
        <w:t>," she says. However, it would be useless to think that all progress has been made. For the researcher "it is important to continue creating spaces for awareness, training and reflection". Because there are still many challenges to achieve and milestones to celebrate.</w:t>
      </w:r>
    </w:p>
    <w:p w14:paraId="426F7727" w14:textId="34038076" w:rsidR="006C0148" w:rsidRPr="00D05082" w:rsidRDefault="006C0148" w:rsidP="006C0148">
      <w:pPr>
        <w:pStyle w:val="Heading4"/>
        <w:rPr>
          <w:color w:val="000000" w:themeColor="text1"/>
        </w:rPr>
      </w:pPr>
      <w:r w:rsidRPr="00D05082">
        <w:rPr>
          <w:color w:val="000000" w:themeColor="text1"/>
        </w:rPr>
        <w:t>The rejection of neoliberal “</w:t>
      </w:r>
      <w:proofErr w:type="spellStart"/>
      <w:r w:rsidRPr="00D05082">
        <w:rPr>
          <w:color w:val="000000" w:themeColor="text1"/>
        </w:rPr>
        <w:t>responsibilized</w:t>
      </w:r>
      <w:proofErr w:type="spellEnd"/>
      <w:r w:rsidRPr="00D05082">
        <w:rPr>
          <w:color w:val="000000" w:themeColor="text1"/>
        </w:rPr>
        <w:t xml:space="preserve">” care work creates space for the collectivization and the un-gendering of essential roles, preventing care burnout --- eliminating ownership and profit in healthcare solves                                                                                                            Springer 24 </w:t>
      </w:r>
      <w:r w:rsidRPr="00D05082">
        <w:rPr>
          <w:rStyle w:val="Style13ptBold"/>
          <w:color w:val="000000" w:themeColor="text1"/>
        </w:rPr>
        <w:t xml:space="preserve">(Springer Nature Limited, “From wages for housework to self-care: feminist perspectives on the care economy,” Nexis Uni Database, February 14, 2024, </w:t>
      </w:r>
      <w:r>
        <w:rPr>
          <w:rStyle w:val="Style13ptBold"/>
          <w:color w:val="000000" w:themeColor="text1"/>
        </w:rPr>
        <w:t xml:space="preserve">via </w:t>
      </w:r>
      <w:proofErr w:type="spellStart"/>
      <w:r>
        <w:rPr>
          <w:rStyle w:val="Style13ptBold"/>
          <w:color w:val="000000" w:themeColor="text1"/>
        </w:rPr>
        <w:t>umich</w:t>
      </w:r>
      <w:proofErr w:type="spellEnd"/>
      <w:r>
        <w:rPr>
          <w:rStyle w:val="Style13ptBold"/>
          <w:color w:val="000000" w:themeColor="text1"/>
        </w:rPr>
        <w:t xml:space="preserve"> library system</w:t>
      </w:r>
      <w:r w:rsidRPr="00D05082">
        <w:rPr>
          <w:rStyle w:val="Style13ptBold"/>
          <w:color w:val="000000" w:themeColor="text1"/>
        </w:rPr>
        <w:t>//Accessed July 13</w:t>
      </w:r>
      <w:r w:rsidRPr="00D05082">
        <w:rPr>
          <w:rStyle w:val="Style13ptBold"/>
          <w:color w:val="000000" w:themeColor="text1"/>
          <w:vertAlign w:val="superscript"/>
        </w:rPr>
        <w:t>th</w:t>
      </w:r>
      <w:r w:rsidRPr="00D05082">
        <w:rPr>
          <w:rStyle w:val="Style13ptBold"/>
          <w:color w:val="000000" w:themeColor="text1"/>
        </w:rPr>
        <w:t xml:space="preserve">, 2024) </w:t>
      </w:r>
      <w:proofErr w:type="spellStart"/>
      <w:r w:rsidRPr="00D05082">
        <w:rPr>
          <w:rStyle w:val="Style13ptBold"/>
          <w:color w:val="000000" w:themeColor="text1"/>
        </w:rPr>
        <w:t>cpsw-sns</w:t>
      </w:r>
      <w:proofErr w:type="spellEnd"/>
    </w:p>
    <w:p w14:paraId="493ADA5A" w14:textId="77777777" w:rsidR="006C0148" w:rsidRPr="00D05082" w:rsidRDefault="006C0148" w:rsidP="006C0148">
      <w:pPr>
        <w:rPr>
          <w:rStyle w:val="StyleUnderline"/>
          <w:b/>
          <w:color w:val="000000" w:themeColor="text1"/>
        </w:rPr>
      </w:pPr>
      <w:r w:rsidRPr="005A2DD6">
        <w:rPr>
          <w:color w:val="000000" w:themeColor="text1"/>
          <w:sz w:val="8"/>
        </w:rPr>
        <w:t xml:space="preserve">With significant numbers of health and social care workers unable to do their jobs because they are ill or isolating, people cannot get the care they require. Routine surgeries are being postponed; chronic health conditions are worsening; and the elderly, disabled, and immunocompromised remain isolated, with their mental, as well as physical, health at risk. Yet as much as Covid-19 has urgently focused our </w:t>
      </w:r>
      <w:r w:rsidRPr="00D05082">
        <w:rPr>
          <w:rStyle w:val="StyleUnderline"/>
          <w:color w:val="000000" w:themeColor="text1"/>
        </w:rPr>
        <w:t xml:space="preserve">attention on </w:t>
      </w:r>
      <w:r w:rsidRPr="00D05082">
        <w:rPr>
          <w:rStyle w:val="Emphasis"/>
          <w:color w:val="000000" w:themeColor="text1"/>
        </w:rPr>
        <w:t>care</w:t>
      </w:r>
      <w:r w:rsidRPr="005A2DD6">
        <w:rPr>
          <w:color w:val="000000" w:themeColor="text1"/>
          <w:sz w:val="8"/>
        </w:rPr>
        <w:t xml:space="preserve">, this </w:t>
      </w:r>
      <w:r w:rsidRPr="00D05082">
        <w:rPr>
          <w:rStyle w:val="Emphasis"/>
          <w:color w:val="000000" w:themeColor="text1"/>
        </w:rPr>
        <w:t>crisis</w:t>
      </w:r>
      <w:r w:rsidRPr="005A2DD6">
        <w:rPr>
          <w:color w:val="000000" w:themeColor="text1"/>
          <w:sz w:val="8"/>
        </w:rPr>
        <w:t>, contrary to the intimations of Patel and others</w:t>
      </w:r>
      <w:r w:rsidRPr="00D05082">
        <w:rPr>
          <w:rStyle w:val="StyleUnderline"/>
          <w:color w:val="000000" w:themeColor="text1"/>
        </w:rPr>
        <w:t>, is far from new</w:t>
      </w:r>
      <w:r w:rsidRPr="005A2DD6">
        <w:rPr>
          <w:color w:val="000000" w:themeColor="text1"/>
          <w:sz w:val="8"/>
        </w:rPr>
        <w:t xml:space="preserve">. And while the </w:t>
      </w:r>
      <w:r w:rsidRPr="00D05082">
        <w:rPr>
          <w:rStyle w:val="StyleUnderline"/>
          <w:color w:val="000000" w:themeColor="text1"/>
        </w:rPr>
        <w:t>neoliberal austerity measures that led inexorably to this crisis can</w:t>
      </w:r>
      <w:r w:rsidRPr="005A2DD6">
        <w:rPr>
          <w:color w:val="000000" w:themeColor="text1"/>
          <w:sz w:val="8"/>
        </w:rPr>
        <w:t xml:space="preserve"> indeed </w:t>
      </w:r>
      <w:r w:rsidRPr="00D05082">
        <w:rPr>
          <w:rStyle w:val="StyleUnderline"/>
          <w:color w:val="000000" w:themeColor="text1"/>
        </w:rPr>
        <w:t>be traced to</w:t>
      </w:r>
      <w:r w:rsidRPr="005A2DD6">
        <w:rPr>
          <w:color w:val="000000" w:themeColor="text1"/>
          <w:sz w:val="8"/>
        </w:rPr>
        <w:t xml:space="preserve"> the 2008 </w:t>
      </w:r>
      <w:r w:rsidRPr="00D05082">
        <w:rPr>
          <w:rStyle w:val="StyleUnderline"/>
          <w:color w:val="000000" w:themeColor="text1"/>
        </w:rPr>
        <w:t>financial crisis</w:t>
      </w:r>
      <w:r w:rsidRPr="005A2DD6">
        <w:rPr>
          <w:color w:val="000000" w:themeColor="text1"/>
          <w:sz w:val="8"/>
        </w:rPr>
        <w:t xml:space="preserve"> (</w:t>
      </w:r>
      <w:proofErr w:type="gramStart"/>
      <w:r w:rsidRPr="005A2DD6">
        <w:rPr>
          <w:color w:val="000000" w:themeColor="text1"/>
          <w:sz w:val="8"/>
        </w:rPr>
        <w:t>Fraser ;</w:t>
      </w:r>
      <w:proofErr w:type="gramEnd"/>
      <w:r w:rsidRPr="005A2DD6">
        <w:rPr>
          <w:color w:val="000000" w:themeColor="text1"/>
          <w:sz w:val="8"/>
        </w:rPr>
        <w:t xml:space="preserve"> Dowling ), such strategies have been impacting care since as early as the 1970s. Following the 1973 US-supported coup against Salvador Allende’s socialist government, Chile, under the dictatorship of Augusto Pinochet, was one of the first countries to promote the comprehensive marketization of its healthcare (</w:t>
      </w:r>
      <w:proofErr w:type="spellStart"/>
      <w:r w:rsidRPr="005A2DD6">
        <w:rPr>
          <w:color w:val="000000" w:themeColor="text1"/>
          <w:sz w:val="8"/>
        </w:rPr>
        <w:t>Rotarou</w:t>
      </w:r>
      <w:proofErr w:type="spellEnd"/>
      <w:r w:rsidRPr="005A2DD6">
        <w:rPr>
          <w:color w:val="000000" w:themeColor="text1"/>
          <w:sz w:val="8"/>
        </w:rPr>
        <w:t xml:space="preserve"> and </w:t>
      </w:r>
      <w:proofErr w:type="gramStart"/>
      <w:r w:rsidRPr="005A2DD6">
        <w:rPr>
          <w:color w:val="000000" w:themeColor="text1"/>
          <w:sz w:val="8"/>
        </w:rPr>
        <w:t>Sakellariou )</w:t>
      </w:r>
      <w:proofErr w:type="gramEnd"/>
      <w:r w:rsidRPr="005A2DD6">
        <w:rPr>
          <w:color w:val="000000" w:themeColor="text1"/>
          <w:sz w:val="8"/>
        </w:rPr>
        <w:t xml:space="preserve">. These </w:t>
      </w:r>
      <w:r w:rsidRPr="00D05082">
        <w:rPr>
          <w:rStyle w:val="StyleUnderline"/>
          <w:color w:val="000000" w:themeColor="text1"/>
        </w:rPr>
        <w:t>reforms led to</w:t>
      </w:r>
      <w:r w:rsidRPr="005A2DD6">
        <w:rPr>
          <w:color w:val="000000" w:themeColor="text1"/>
          <w:sz w:val="8"/>
        </w:rPr>
        <w:t xml:space="preserve"> increasing emphasis being placed ‘on health as a choice’; in other words, to </w:t>
      </w:r>
      <w:r w:rsidRPr="00D05082">
        <w:rPr>
          <w:rStyle w:val="StyleUnderline"/>
          <w:color w:val="000000" w:themeColor="text1"/>
        </w:rPr>
        <w:t>healthcare becoming ‘a need/product that people need to manage privately’ (</w:t>
      </w:r>
      <w:r w:rsidRPr="005A2DD6">
        <w:rPr>
          <w:color w:val="000000" w:themeColor="text1"/>
          <w:sz w:val="8"/>
        </w:rPr>
        <w:t xml:space="preserve">Sakellariou and </w:t>
      </w:r>
      <w:proofErr w:type="spellStart"/>
      <w:proofErr w:type="gramStart"/>
      <w:r w:rsidRPr="005A2DD6">
        <w:rPr>
          <w:color w:val="000000" w:themeColor="text1"/>
          <w:sz w:val="8"/>
        </w:rPr>
        <w:t>Rotarou</w:t>
      </w:r>
      <w:proofErr w:type="spellEnd"/>
      <w:r w:rsidRPr="005A2DD6">
        <w:rPr>
          <w:color w:val="000000" w:themeColor="text1"/>
          <w:sz w:val="8"/>
        </w:rPr>
        <w:t xml:space="preserve"> ,</w:t>
      </w:r>
      <w:proofErr w:type="gramEnd"/>
      <w:r w:rsidRPr="005A2DD6">
        <w:rPr>
          <w:color w:val="000000" w:themeColor="text1"/>
          <w:sz w:val="8"/>
        </w:rPr>
        <w:t xml:space="preserve"> pp. 495–496). The </w:t>
      </w:r>
      <w:r w:rsidRPr="00D05082">
        <w:rPr>
          <w:rStyle w:val="StyleUnderline"/>
          <w:color w:val="000000" w:themeColor="text1"/>
        </w:rPr>
        <w:t>consequence</w:t>
      </w:r>
      <w:r w:rsidRPr="005A2DD6">
        <w:rPr>
          <w:color w:val="000000" w:themeColor="text1"/>
          <w:sz w:val="8"/>
        </w:rPr>
        <w:t xml:space="preserve">s have </w:t>
      </w:r>
      <w:r w:rsidRPr="00D05082">
        <w:rPr>
          <w:rStyle w:val="StyleUnderline"/>
          <w:color w:val="000000" w:themeColor="text1"/>
        </w:rPr>
        <w:t>included negative impacts on welfare provision, exacerbated poverty and income inequality, and a structurally segmented healthcare system in which the poorest</w:t>
      </w:r>
      <w:r w:rsidRPr="005A2DD6">
        <w:rPr>
          <w:color w:val="000000" w:themeColor="text1"/>
          <w:sz w:val="8"/>
        </w:rPr>
        <w:t xml:space="preserve"> (treated by the public sector) </w:t>
      </w:r>
      <w:r w:rsidRPr="00D05082">
        <w:rPr>
          <w:rStyle w:val="StyleUnderline"/>
          <w:color w:val="000000" w:themeColor="text1"/>
        </w:rPr>
        <w:t>lose out</w:t>
      </w:r>
      <w:r w:rsidRPr="005A2DD6">
        <w:rPr>
          <w:color w:val="000000" w:themeColor="text1"/>
          <w:sz w:val="8"/>
        </w:rPr>
        <w:t xml:space="preserve"> ‘while high-income, low-risk populations are generally treated in the private sector’ (Missoni and </w:t>
      </w:r>
      <w:proofErr w:type="gramStart"/>
      <w:r w:rsidRPr="005A2DD6">
        <w:rPr>
          <w:color w:val="000000" w:themeColor="text1"/>
          <w:sz w:val="8"/>
        </w:rPr>
        <w:t>Solimano )</w:t>
      </w:r>
      <w:proofErr w:type="gramEnd"/>
      <w:r w:rsidRPr="005A2DD6">
        <w:rPr>
          <w:color w:val="000000" w:themeColor="text1"/>
          <w:sz w:val="8"/>
        </w:rPr>
        <w:t>. In Canada, we can identify similar developments at the federal level following Brian Mulroney’s election as Prime Minister in 1984 (</w:t>
      </w:r>
      <w:proofErr w:type="gramStart"/>
      <w:r w:rsidRPr="005A2DD6">
        <w:rPr>
          <w:color w:val="000000" w:themeColor="text1"/>
          <w:sz w:val="8"/>
        </w:rPr>
        <w:t>Gill ;</w:t>
      </w:r>
      <w:proofErr w:type="gramEnd"/>
      <w:r w:rsidRPr="005A2DD6">
        <w:rPr>
          <w:color w:val="000000" w:themeColor="text1"/>
          <w:sz w:val="8"/>
        </w:rPr>
        <w:t xml:space="preserve"> Jamieson et al. ). Likewise, </w:t>
      </w:r>
      <w:r w:rsidRPr="00D05082">
        <w:rPr>
          <w:rStyle w:val="StyleUnderline"/>
          <w:color w:val="000000" w:themeColor="text1"/>
        </w:rPr>
        <w:t>across Europe and the United States, we can track the ‘</w:t>
      </w:r>
      <w:proofErr w:type="spellStart"/>
      <w:r w:rsidRPr="00D05082">
        <w:rPr>
          <w:rStyle w:val="StyleUnderline"/>
          <w:color w:val="000000" w:themeColor="text1"/>
        </w:rPr>
        <w:t>profitization</w:t>
      </w:r>
      <w:proofErr w:type="spellEnd"/>
      <w:r w:rsidRPr="00D05082">
        <w:rPr>
          <w:rStyle w:val="StyleUnderline"/>
          <w:color w:val="000000" w:themeColor="text1"/>
        </w:rPr>
        <w:t>’</w:t>
      </w:r>
      <w:r w:rsidRPr="005A2DD6">
        <w:rPr>
          <w:color w:val="000000" w:themeColor="text1"/>
          <w:sz w:val="8"/>
        </w:rPr>
        <w:t xml:space="preserve"> (Armstrong and </w:t>
      </w:r>
      <w:proofErr w:type="spellStart"/>
      <w:proofErr w:type="gramStart"/>
      <w:r w:rsidRPr="005A2DD6">
        <w:rPr>
          <w:color w:val="000000" w:themeColor="text1"/>
          <w:sz w:val="8"/>
        </w:rPr>
        <w:t>Yalnizyan</w:t>
      </w:r>
      <w:proofErr w:type="spellEnd"/>
      <w:r w:rsidRPr="005A2DD6">
        <w:rPr>
          <w:color w:val="000000" w:themeColor="text1"/>
          <w:sz w:val="8"/>
        </w:rPr>
        <w:t xml:space="preserve"> )</w:t>
      </w:r>
      <w:proofErr w:type="gramEnd"/>
      <w:r w:rsidRPr="005A2DD6">
        <w:rPr>
          <w:color w:val="000000" w:themeColor="text1"/>
          <w:sz w:val="8"/>
        </w:rPr>
        <w:t xml:space="preserve"> </w:t>
      </w:r>
      <w:r w:rsidRPr="00D05082">
        <w:rPr>
          <w:rStyle w:val="StyleUnderline"/>
          <w:color w:val="000000" w:themeColor="text1"/>
        </w:rPr>
        <w:t>and ‘financialization’</w:t>
      </w:r>
      <w:r w:rsidRPr="005A2DD6">
        <w:rPr>
          <w:color w:val="000000" w:themeColor="text1"/>
          <w:sz w:val="8"/>
        </w:rPr>
        <w:t xml:space="preserve"> (Hunter and Murray ) </w:t>
      </w:r>
      <w:r w:rsidRPr="00D05082">
        <w:rPr>
          <w:rStyle w:val="StyleUnderline"/>
          <w:color w:val="000000" w:themeColor="text1"/>
        </w:rPr>
        <w:t>of care</w:t>
      </w:r>
      <w:r w:rsidRPr="005A2DD6">
        <w:rPr>
          <w:color w:val="000000" w:themeColor="text1"/>
          <w:sz w:val="8"/>
        </w:rPr>
        <w:t xml:space="preserve"> from the early 1980s through the present day. What if we widened our vision and approached </w:t>
      </w:r>
      <w:r w:rsidRPr="00D05082">
        <w:rPr>
          <w:rStyle w:val="StyleUnderline"/>
          <w:color w:val="000000" w:themeColor="text1"/>
        </w:rPr>
        <w:t xml:space="preserve">the current care crisis as the consequence of </w:t>
      </w:r>
      <w:r w:rsidRPr="005A2DD6">
        <w:rPr>
          <w:color w:val="000000" w:themeColor="text1"/>
          <w:sz w:val="8"/>
        </w:rPr>
        <w:t xml:space="preserve">decades-long transnational developments tied to </w:t>
      </w:r>
      <w:r w:rsidRPr="00D05082">
        <w:rPr>
          <w:rStyle w:val="StyleUnderline"/>
          <w:color w:val="000000" w:themeColor="text1"/>
        </w:rPr>
        <w:t>neoliberal logics of deregulation and marketized choice</w:t>
      </w:r>
      <w:r w:rsidRPr="005A2DD6">
        <w:rPr>
          <w:color w:val="000000" w:themeColor="text1"/>
          <w:sz w:val="8"/>
        </w:rPr>
        <w:t>? In contemporary North American and European contexts, the term ‘</w:t>
      </w:r>
      <w:r w:rsidRPr="00D05082">
        <w:rPr>
          <w:rStyle w:val="StyleUnderline"/>
          <w:color w:val="000000" w:themeColor="text1"/>
        </w:rPr>
        <w:t>choice’ is associated most readily with a democratic discourse of rights. Yet ‘</w:t>
      </w:r>
      <w:r w:rsidRPr="00D05082">
        <w:rPr>
          <w:rStyle w:val="Emphasis"/>
          <w:color w:val="000000" w:themeColor="text1"/>
        </w:rPr>
        <w:t>freedom of choice’</w:t>
      </w:r>
      <w:r w:rsidRPr="00D05082">
        <w:rPr>
          <w:rStyle w:val="StyleUnderline"/>
          <w:color w:val="000000" w:themeColor="text1"/>
        </w:rPr>
        <w:t>, understood in a neoliberal context</w:t>
      </w:r>
      <w:r w:rsidRPr="005A2DD6">
        <w:rPr>
          <w:color w:val="000000" w:themeColor="text1"/>
          <w:sz w:val="8"/>
        </w:rPr>
        <w:t xml:space="preserve">, </w:t>
      </w:r>
      <w:r w:rsidRPr="00D05082">
        <w:rPr>
          <w:rStyle w:val="Emphasis"/>
          <w:color w:val="000000" w:themeColor="text1"/>
        </w:rPr>
        <w:t xml:space="preserve">cannot be disentangled from the market; </w:t>
      </w:r>
      <w:r w:rsidRPr="00D05082">
        <w:rPr>
          <w:rStyle w:val="StyleUnderline"/>
          <w:color w:val="000000" w:themeColor="text1"/>
        </w:rPr>
        <w:t xml:space="preserve">a </w:t>
      </w:r>
      <w:r w:rsidRPr="005A2DD6">
        <w:rPr>
          <w:color w:val="000000" w:themeColor="text1"/>
          <w:sz w:val="8"/>
        </w:rPr>
        <w:t xml:space="preserve">useful </w:t>
      </w:r>
      <w:r w:rsidRPr="00D05082">
        <w:rPr>
          <w:rStyle w:val="StyleUnderline"/>
          <w:color w:val="000000" w:themeColor="text1"/>
        </w:rPr>
        <w:t>working definition is ‘one’s ability to choose maximum material gain and profit in order to construct one’s own self’</w:t>
      </w:r>
      <w:r w:rsidRPr="005A2DD6">
        <w:rPr>
          <w:color w:val="000000" w:themeColor="text1"/>
          <w:sz w:val="8"/>
        </w:rPr>
        <w:t xml:space="preserve"> (</w:t>
      </w:r>
      <w:proofErr w:type="gramStart"/>
      <w:r w:rsidRPr="005A2DD6">
        <w:rPr>
          <w:color w:val="000000" w:themeColor="text1"/>
          <w:sz w:val="8"/>
        </w:rPr>
        <w:t>Chen ,</w:t>
      </w:r>
      <w:proofErr w:type="gramEnd"/>
      <w:r w:rsidRPr="005A2DD6">
        <w:rPr>
          <w:color w:val="000000" w:themeColor="text1"/>
          <w:sz w:val="8"/>
        </w:rPr>
        <w:t xml:space="preserve"> pp. 442–443). </w:t>
      </w:r>
      <w:proofErr w:type="spellStart"/>
      <w:r w:rsidRPr="005A2DD6">
        <w:rPr>
          <w:color w:val="000000" w:themeColor="text1"/>
          <w:sz w:val="8"/>
        </w:rPr>
        <w:t>Rotarou</w:t>
      </w:r>
      <w:proofErr w:type="spellEnd"/>
      <w:r w:rsidRPr="005A2DD6">
        <w:rPr>
          <w:color w:val="000000" w:themeColor="text1"/>
          <w:sz w:val="8"/>
        </w:rPr>
        <w:t xml:space="preserve"> and Sakellariou (, pp. 495, 500) posit the proliferating discourse of ‘health as a choice’ as an ‘extreme form of </w:t>
      </w:r>
      <w:proofErr w:type="spellStart"/>
      <w:r w:rsidRPr="005A2DD6">
        <w:rPr>
          <w:color w:val="000000" w:themeColor="text1"/>
          <w:sz w:val="8"/>
        </w:rPr>
        <w:t>responsibilisation</w:t>
      </w:r>
      <w:proofErr w:type="spellEnd"/>
      <w:r w:rsidRPr="005A2DD6">
        <w:rPr>
          <w:color w:val="000000" w:themeColor="text1"/>
          <w:sz w:val="8"/>
        </w:rPr>
        <w:t xml:space="preserve">’, in which ‘people are not only asked to be responsible for their own </w:t>
      </w:r>
      <w:proofErr w:type="gramStart"/>
      <w:r w:rsidRPr="005A2DD6">
        <w:rPr>
          <w:color w:val="000000" w:themeColor="text1"/>
          <w:sz w:val="8"/>
        </w:rPr>
        <w:t>health</w:t>
      </w:r>
      <w:proofErr w:type="gramEnd"/>
      <w:r w:rsidRPr="005A2DD6">
        <w:rPr>
          <w:color w:val="000000" w:themeColor="text1"/>
          <w:sz w:val="8"/>
        </w:rPr>
        <w:t xml:space="preserve"> but they are also </w:t>
      </w:r>
      <w:proofErr w:type="spellStart"/>
      <w:r w:rsidRPr="005A2DD6">
        <w:rPr>
          <w:color w:val="000000" w:themeColor="text1"/>
          <w:sz w:val="8"/>
        </w:rPr>
        <w:t>penalised</w:t>
      </w:r>
      <w:proofErr w:type="spellEnd"/>
      <w:r w:rsidRPr="005A2DD6">
        <w:rPr>
          <w:color w:val="000000" w:themeColor="text1"/>
          <w:sz w:val="8"/>
        </w:rPr>
        <w:t xml:space="preserve"> for who they are’. In an </w:t>
      </w:r>
      <w:r w:rsidRPr="00D05082">
        <w:rPr>
          <w:rStyle w:val="StyleUnderline"/>
          <w:color w:val="000000" w:themeColor="text1"/>
        </w:rPr>
        <w:t xml:space="preserve">increasingly deregulated and privatized health care context, </w:t>
      </w:r>
      <w:proofErr w:type="spellStart"/>
      <w:r w:rsidRPr="005A2DD6">
        <w:rPr>
          <w:color w:val="000000" w:themeColor="text1"/>
          <w:sz w:val="8"/>
        </w:rPr>
        <w:t>responsibilization</w:t>
      </w:r>
      <w:proofErr w:type="spellEnd"/>
      <w:r w:rsidRPr="005A2DD6">
        <w:rPr>
          <w:color w:val="000000" w:themeColor="text1"/>
          <w:sz w:val="8"/>
        </w:rPr>
        <w:t xml:space="preserve"> thus means that </w:t>
      </w:r>
      <w:r w:rsidRPr="00D05082">
        <w:rPr>
          <w:rStyle w:val="StyleUnderline"/>
          <w:color w:val="000000" w:themeColor="text1"/>
        </w:rPr>
        <w:t xml:space="preserve">people are </w:t>
      </w:r>
      <w:r w:rsidRPr="005A2DD6">
        <w:rPr>
          <w:color w:val="000000" w:themeColor="text1"/>
          <w:sz w:val="8"/>
        </w:rPr>
        <w:t xml:space="preserve">not just made responsible for their own health but placed </w:t>
      </w:r>
      <w:r w:rsidRPr="00D05082">
        <w:rPr>
          <w:rStyle w:val="StyleUnderline"/>
          <w:color w:val="000000" w:themeColor="text1"/>
        </w:rPr>
        <w:t>at differential disadvantages depending on factors beyond their control—and so beyond choice—including gender, class, race, ethnicity, disability, age, and sexual orientation</w:t>
      </w:r>
      <w:r w:rsidRPr="005A2DD6">
        <w:rPr>
          <w:color w:val="000000" w:themeColor="text1"/>
          <w:sz w:val="8"/>
        </w:rPr>
        <w:t xml:space="preserve">. In the stark assessment of political theorist Wendy Brown: ‘As human capital, the subject [in contemporary neoliberal society] is at once in charge of itself, responsible for itself, and yet a potentially dispensable element of the whole’ (, p. 110). In what follows, I </w:t>
      </w:r>
      <w:r w:rsidRPr="00D05082">
        <w:rPr>
          <w:rStyle w:val="StyleUnderline"/>
          <w:color w:val="000000" w:themeColor="text1"/>
        </w:rPr>
        <w:t xml:space="preserve">consider these developments from a feminist perspective, arguing that privatization of </w:t>
      </w:r>
      <w:r w:rsidRPr="005A2DD6">
        <w:rPr>
          <w:color w:val="000000" w:themeColor="text1"/>
          <w:sz w:val="8"/>
        </w:rPr>
        <w:t>health</w:t>
      </w:r>
      <w:r w:rsidRPr="00D05082">
        <w:rPr>
          <w:rStyle w:val="StyleUnderline"/>
          <w:color w:val="000000" w:themeColor="text1"/>
        </w:rPr>
        <w:t xml:space="preserve"> care </w:t>
      </w:r>
      <w:r w:rsidRPr="005A2DD6">
        <w:rPr>
          <w:color w:val="000000" w:themeColor="text1"/>
          <w:sz w:val="8"/>
        </w:rPr>
        <w:t xml:space="preserve">since the 1970s has </w:t>
      </w:r>
      <w:r w:rsidRPr="00D05082">
        <w:rPr>
          <w:rStyle w:val="StyleUnderline"/>
          <w:color w:val="000000" w:themeColor="text1"/>
        </w:rPr>
        <w:t>created a paradox whereby</w:t>
      </w:r>
      <w:r w:rsidRPr="005A2DD6">
        <w:rPr>
          <w:color w:val="000000" w:themeColor="text1"/>
          <w:sz w:val="8"/>
        </w:rPr>
        <w:t xml:space="preserve"> a </w:t>
      </w:r>
      <w:r w:rsidRPr="00D05082">
        <w:rPr>
          <w:rStyle w:val="StyleUnderline"/>
          <w:color w:val="000000" w:themeColor="text1"/>
        </w:rPr>
        <w:t xml:space="preserve">neoliberal </w:t>
      </w:r>
      <w:r w:rsidRPr="00D05082">
        <w:rPr>
          <w:rStyle w:val="Emphasis"/>
          <w:color w:val="000000" w:themeColor="text1"/>
        </w:rPr>
        <w:t>discourse of</w:t>
      </w:r>
      <w:r w:rsidRPr="00D05082">
        <w:rPr>
          <w:rStyle w:val="StyleUnderline"/>
          <w:color w:val="000000" w:themeColor="text1"/>
        </w:rPr>
        <w:t xml:space="preserve"> ‘</w:t>
      </w:r>
      <w:r w:rsidRPr="005A2DD6">
        <w:rPr>
          <w:color w:val="000000" w:themeColor="text1"/>
          <w:sz w:val="8"/>
        </w:rPr>
        <w:t xml:space="preserve">freedom of </w:t>
      </w:r>
      <w:r w:rsidRPr="00D05082">
        <w:rPr>
          <w:rStyle w:val="Emphasis"/>
          <w:color w:val="000000" w:themeColor="text1"/>
        </w:rPr>
        <w:t>choice’</w:t>
      </w:r>
      <w:r w:rsidRPr="005A2DD6">
        <w:rPr>
          <w:color w:val="000000" w:themeColor="text1"/>
          <w:sz w:val="8"/>
        </w:rPr>
        <w:t xml:space="preserve"> </w:t>
      </w:r>
      <w:r w:rsidRPr="00D05082">
        <w:rPr>
          <w:rStyle w:val="StyleUnderline"/>
          <w:color w:val="000000" w:themeColor="text1"/>
        </w:rPr>
        <w:t>masks the fact that it is increasingly difficult to make good choices when it comes to caring for oneself and for one’s loved ones.</w:t>
      </w:r>
      <w:r w:rsidRPr="005A2DD6">
        <w:rPr>
          <w:color w:val="000000" w:themeColor="text1"/>
          <w:sz w:val="8"/>
        </w:rPr>
        <w:t xml:space="preserve"> Part one of this paper explores how, in North American and European contexts</w:t>
      </w:r>
      <w:r w:rsidRPr="00D05082">
        <w:rPr>
          <w:rStyle w:val="StyleUnderline"/>
          <w:color w:val="000000" w:themeColor="text1"/>
        </w:rPr>
        <w:t xml:space="preserve">, </w:t>
      </w:r>
      <w:r w:rsidRPr="00D05082">
        <w:rPr>
          <w:rStyle w:val="Emphasis"/>
          <w:color w:val="000000" w:themeColor="text1"/>
        </w:rPr>
        <w:t>feminists</w:t>
      </w:r>
      <w:r w:rsidRPr="00D05082">
        <w:rPr>
          <w:rStyle w:val="StyleUnderline"/>
          <w:color w:val="000000" w:themeColor="text1"/>
        </w:rPr>
        <w:t xml:space="preserve"> have historically sought to </w:t>
      </w:r>
      <w:r w:rsidRPr="00D05082">
        <w:rPr>
          <w:rStyle w:val="Emphasis"/>
          <w:color w:val="000000" w:themeColor="text1"/>
        </w:rPr>
        <w:t>counter</w:t>
      </w:r>
      <w:r w:rsidRPr="00D05082">
        <w:rPr>
          <w:rStyle w:val="StyleUnderline"/>
          <w:color w:val="000000" w:themeColor="text1"/>
        </w:rPr>
        <w:t xml:space="preserve"> a</w:t>
      </w:r>
      <w:r w:rsidRPr="00D05082">
        <w:rPr>
          <w:rStyle w:val="Emphasis"/>
          <w:color w:val="000000" w:themeColor="text1"/>
        </w:rPr>
        <w:t xml:space="preserve"> neoliberal logic</w:t>
      </w:r>
      <w:r w:rsidRPr="00D05082">
        <w:rPr>
          <w:rStyle w:val="StyleUnderline"/>
          <w:color w:val="000000" w:themeColor="text1"/>
        </w:rPr>
        <w:t xml:space="preserve"> of </w:t>
      </w:r>
      <w:proofErr w:type="spellStart"/>
      <w:r w:rsidRPr="00D05082">
        <w:rPr>
          <w:rStyle w:val="StyleUnderline"/>
          <w:color w:val="000000" w:themeColor="text1"/>
        </w:rPr>
        <w:t>responsibilized</w:t>
      </w:r>
      <w:proofErr w:type="spellEnd"/>
      <w:r w:rsidRPr="00D05082">
        <w:rPr>
          <w:rStyle w:val="StyleUnderline"/>
          <w:color w:val="000000" w:themeColor="text1"/>
        </w:rPr>
        <w:t xml:space="preserve"> and privatized choice</w:t>
      </w:r>
      <w:r w:rsidRPr="00D05082">
        <w:rPr>
          <w:rStyle w:val="Emphasis"/>
          <w:color w:val="000000" w:themeColor="text1"/>
        </w:rPr>
        <w:t>, advocating instead for state and collective provisions for care</w:t>
      </w:r>
      <w:r w:rsidRPr="005A2DD6">
        <w:rPr>
          <w:color w:val="000000" w:themeColor="text1"/>
          <w:sz w:val="8"/>
        </w:rPr>
        <w:t xml:space="preserve">. To do this, I take as a case study the Wages for Housework movement, which demanded state remuneration for traditionally unwaged domestic labor, such as cooking, cleaning, and </w:t>
      </w:r>
      <w:proofErr w:type="gramStart"/>
      <w:r w:rsidRPr="005A2DD6">
        <w:rPr>
          <w:color w:val="000000" w:themeColor="text1"/>
          <w:sz w:val="8"/>
        </w:rPr>
        <w:t>child care</w:t>
      </w:r>
      <w:proofErr w:type="gramEnd"/>
      <w:r w:rsidRPr="005A2DD6">
        <w:rPr>
          <w:color w:val="000000" w:themeColor="text1"/>
          <w:sz w:val="8"/>
        </w:rPr>
        <w:t xml:space="preserve">. I argue for the relevance of Wages for Housework’s insights to the current care crisis and trace its influence on contemporary feminist critiques of capitalism. At the same time, I address failures and limitations of this movement. Part two of this paper examines the social and political effects of the </w:t>
      </w:r>
      <w:proofErr w:type="spellStart"/>
      <w:r w:rsidRPr="005A2DD6">
        <w:rPr>
          <w:color w:val="000000" w:themeColor="text1"/>
          <w:sz w:val="8"/>
        </w:rPr>
        <w:t>profitization</w:t>
      </w:r>
      <w:proofErr w:type="spellEnd"/>
      <w:r w:rsidRPr="005A2DD6">
        <w:rPr>
          <w:color w:val="000000" w:themeColor="text1"/>
          <w:sz w:val="8"/>
        </w:rPr>
        <w:t xml:space="preserve"> of care in the post-2008 austerity era. Here, I focus on the discourse and marketization of self-care, proposing that the </w:t>
      </w:r>
      <w:proofErr w:type="spellStart"/>
      <w:r w:rsidRPr="005A2DD6">
        <w:rPr>
          <w:color w:val="000000" w:themeColor="text1"/>
          <w:sz w:val="8"/>
        </w:rPr>
        <w:t>responsibilization</w:t>
      </w:r>
      <w:proofErr w:type="spellEnd"/>
      <w:r w:rsidRPr="005A2DD6">
        <w:rPr>
          <w:color w:val="000000" w:themeColor="text1"/>
          <w:sz w:val="8"/>
        </w:rPr>
        <w:t xml:space="preserve"> of female-identified subjects is a symptom of the premium placed on choice in contemporary neoliberal society. I also examine liberal feminist complicity in the increasing commodification of care. In charting this lineage, my objectives are twofold. First, I aim to demonstrate that </w:t>
      </w:r>
      <w:r w:rsidRPr="00D05082">
        <w:rPr>
          <w:rStyle w:val="StyleUnderline"/>
          <w:color w:val="000000" w:themeColor="text1"/>
        </w:rPr>
        <w:t>attending to historical feminist discourse and debate can provide valuable insight into the current care crisis, precisely because care has been its continual preoccupation.</w:t>
      </w:r>
      <w:r w:rsidRPr="005A2DD6">
        <w:rPr>
          <w:color w:val="000000" w:themeColor="text1"/>
          <w:sz w:val="8"/>
        </w:rPr>
        <w:t xml:space="preserve"> Second, I aim to show that</w:t>
      </w:r>
      <w:r w:rsidRPr="00D05082">
        <w:rPr>
          <w:rStyle w:val="StyleUnderline"/>
          <w:color w:val="000000" w:themeColor="text1"/>
        </w:rPr>
        <w:t xml:space="preserve"> it is unjust to frame care—whether for oneself or for others—as a problem of individual responsibility and explore proposals</w:t>
      </w:r>
      <w:r w:rsidRPr="005A2DD6">
        <w:rPr>
          <w:color w:val="000000" w:themeColor="text1"/>
          <w:sz w:val="8"/>
        </w:rPr>
        <w:t xml:space="preserve"> for a ‘</w:t>
      </w:r>
      <w:r w:rsidRPr="00D05082">
        <w:rPr>
          <w:rStyle w:val="StyleUnderline"/>
          <w:color w:val="000000" w:themeColor="text1"/>
        </w:rPr>
        <w:t xml:space="preserve">universal </w:t>
      </w:r>
      <w:r w:rsidRPr="005A2DD6">
        <w:rPr>
          <w:color w:val="000000" w:themeColor="text1"/>
          <w:sz w:val="8"/>
        </w:rPr>
        <w:t xml:space="preserve">basic services’ </w:t>
      </w:r>
      <w:r w:rsidRPr="00D05082">
        <w:rPr>
          <w:rStyle w:val="StyleUnderline"/>
          <w:color w:val="000000" w:themeColor="text1"/>
        </w:rPr>
        <w:t>model as the most equitable solution to the current care crisis</w:t>
      </w:r>
      <w:r w:rsidRPr="005A2DD6">
        <w:rPr>
          <w:color w:val="000000" w:themeColor="text1"/>
          <w:sz w:val="8"/>
        </w:rPr>
        <w:t xml:space="preserve">. Historicizing care: a case study </w:t>
      </w:r>
      <w:proofErr w:type="gramStart"/>
      <w:r w:rsidRPr="005A2DD6">
        <w:rPr>
          <w:color w:val="000000" w:themeColor="text1"/>
          <w:sz w:val="8"/>
        </w:rPr>
        <w:t>The</w:t>
      </w:r>
      <w:proofErr w:type="gramEnd"/>
      <w:r w:rsidRPr="005A2DD6">
        <w:rPr>
          <w:color w:val="000000" w:themeColor="text1"/>
          <w:sz w:val="8"/>
        </w:rPr>
        <w:t xml:space="preserve"> increasing privatization of care, with its attendant discourse of ‘freedom of choice’, goes hand in hand, for many, with the diminished possibility of making good choices when it comes to caring for themselves and their loved ones. In fact, </w:t>
      </w:r>
      <w:r w:rsidRPr="00D05082">
        <w:rPr>
          <w:rStyle w:val="StyleUnderline"/>
          <w:color w:val="000000" w:themeColor="text1"/>
        </w:rPr>
        <w:t>the logic behind the pervasive deregulation of care</w:t>
      </w:r>
      <w:r w:rsidRPr="005A2DD6">
        <w:rPr>
          <w:color w:val="000000" w:themeColor="text1"/>
          <w:sz w:val="8"/>
        </w:rPr>
        <w:t xml:space="preserve"> in the final decades of the twentieth century </w:t>
      </w:r>
      <w:r w:rsidRPr="00D05082">
        <w:rPr>
          <w:rStyle w:val="StyleUnderline"/>
          <w:color w:val="000000" w:themeColor="text1"/>
        </w:rPr>
        <w:t>can be understood as resting on yet another apparent contradiction</w:t>
      </w:r>
      <w:r w:rsidRPr="005A2DD6">
        <w:rPr>
          <w:color w:val="000000" w:themeColor="text1"/>
          <w:sz w:val="8"/>
        </w:rPr>
        <w:t xml:space="preserve">. </w:t>
      </w:r>
      <w:r w:rsidRPr="00D05082">
        <w:rPr>
          <w:rStyle w:val="StyleUnderline"/>
          <w:color w:val="000000" w:themeColor="text1"/>
        </w:rPr>
        <w:t>If something is considered essential</w:t>
      </w:r>
      <w:r w:rsidRPr="005A2DD6">
        <w:rPr>
          <w:color w:val="000000" w:themeColor="text1"/>
          <w:sz w:val="8"/>
        </w:rPr>
        <w:t xml:space="preserve"> to a successfully functioning society, </w:t>
      </w:r>
      <w:r w:rsidRPr="00D05082">
        <w:rPr>
          <w:rStyle w:val="StyleUnderline"/>
          <w:color w:val="000000" w:themeColor="text1"/>
        </w:rPr>
        <w:t>we might expect that it would be highly valued by that same society</w:t>
      </w:r>
      <w:r w:rsidRPr="005A2DD6">
        <w:rPr>
          <w:color w:val="000000" w:themeColor="text1"/>
          <w:sz w:val="8"/>
        </w:rPr>
        <w:t xml:space="preserve">. </w:t>
      </w:r>
      <w:r w:rsidRPr="00D05082">
        <w:rPr>
          <w:rStyle w:val="StyleUnderline"/>
          <w:color w:val="000000" w:themeColor="text1"/>
        </w:rPr>
        <w:t xml:space="preserve">Yet </w:t>
      </w:r>
      <w:r w:rsidRPr="005A2DD6">
        <w:rPr>
          <w:color w:val="000000" w:themeColor="text1"/>
          <w:sz w:val="8"/>
        </w:rPr>
        <w:t xml:space="preserve">the fact is that </w:t>
      </w:r>
      <w:r w:rsidRPr="00D05082">
        <w:rPr>
          <w:rStyle w:val="StyleUnderline"/>
          <w:color w:val="000000" w:themeColor="text1"/>
        </w:rPr>
        <w:t>care work is often framed</w:t>
      </w:r>
      <w:r w:rsidRPr="005A2DD6">
        <w:rPr>
          <w:color w:val="000000" w:themeColor="text1"/>
          <w:sz w:val="8"/>
        </w:rPr>
        <w:t xml:space="preserve"> as essential work (a descriptor that proliferated during the early stages of the pandemic) at the same time that it is consistently devalued: a contradiction neatly emblematized by the ‘Clap for Carers’ gesture that gained traction at the height of Covid-19 in the UK, but which was subsequently criticized </w:t>
      </w:r>
      <w:r w:rsidRPr="00D05082">
        <w:rPr>
          <w:rStyle w:val="StyleUnderline"/>
          <w:color w:val="000000" w:themeColor="text1"/>
        </w:rPr>
        <w:t>as a ‘sentimental distraction’ (</w:t>
      </w:r>
      <w:proofErr w:type="gramStart"/>
      <w:r w:rsidRPr="00D05082">
        <w:rPr>
          <w:rStyle w:val="StyleUnderline"/>
          <w:color w:val="000000" w:themeColor="text1"/>
        </w:rPr>
        <w:t>Addley )</w:t>
      </w:r>
      <w:proofErr w:type="gramEnd"/>
      <w:r w:rsidRPr="00D05082">
        <w:rPr>
          <w:rStyle w:val="StyleUnderline"/>
          <w:color w:val="000000" w:themeColor="text1"/>
        </w:rPr>
        <w:t xml:space="preserve">. </w:t>
      </w:r>
      <w:r w:rsidRPr="005A2DD6">
        <w:rPr>
          <w:color w:val="000000" w:themeColor="text1"/>
          <w:sz w:val="8"/>
        </w:rPr>
        <w:t xml:space="preserve">What would it mean </w:t>
      </w:r>
      <w:r w:rsidRPr="00D05082">
        <w:rPr>
          <w:rStyle w:val="StyleUnderline"/>
          <w:color w:val="000000" w:themeColor="text1"/>
        </w:rPr>
        <w:t>to grant care work its true value</w:t>
      </w:r>
      <w:r w:rsidRPr="005A2DD6">
        <w:rPr>
          <w:color w:val="000000" w:themeColor="text1"/>
          <w:sz w:val="8"/>
        </w:rPr>
        <w:t xml:space="preserve">? Is there another way? Admittedly, these are complex and abstract questions. It is to </w:t>
      </w:r>
      <w:r w:rsidRPr="00D05082">
        <w:rPr>
          <w:rStyle w:val="StyleUnderline"/>
          <w:color w:val="000000" w:themeColor="text1"/>
        </w:rPr>
        <w:t>bring them into focus that I turn to the international feminist movement Wages for Housework</w:t>
      </w:r>
      <w:r w:rsidRPr="005A2DD6">
        <w:rPr>
          <w:color w:val="000000" w:themeColor="text1"/>
          <w:sz w:val="8"/>
        </w:rPr>
        <w:t>, which offered some concrete proposals on this topic. Wages for Housework unfolded in the 1970s, a decade hovering between two capitalist regimes: on the one hand, state-managed ‘responsible capitalism’ associated with Roosevelt’s New Deal and Johnson’s Great Society; on the other hand, a new regime of globalizing financialized capitalism that would come to be associated with neoliberal political and economic policies (</w:t>
      </w:r>
      <w:proofErr w:type="gramStart"/>
      <w:r w:rsidRPr="005A2DD6">
        <w:rPr>
          <w:color w:val="000000" w:themeColor="text1"/>
          <w:sz w:val="8"/>
        </w:rPr>
        <w:t>Fraser ,</w:t>
      </w:r>
      <w:proofErr w:type="gramEnd"/>
      <w:r w:rsidRPr="005A2DD6">
        <w:rPr>
          <w:color w:val="000000" w:themeColor="text1"/>
          <w:sz w:val="8"/>
        </w:rPr>
        <w:t xml:space="preserve"> p. 25). To be clear, Wages for Housework is far from the only example of a Marxist–feminist effort in this decade to challenge the historic devaluation of unpaid work within the family-household (</w:t>
      </w:r>
      <w:proofErr w:type="gramStart"/>
      <w:r w:rsidRPr="005A2DD6">
        <w:rPr>
          <w:color w:val="000000" w:themeColor="text1"/>
          <w:sz w:val="8"/>
        </w:rPr>
        <w:t>Benston ;</w:t>
      </w:r>
      <w:proofErr w:type="gramEnd"/>
      <w:r w:rsidRPr="005A2DD6">
        <w:rPr>
          <w:color w:val="000000" w:themeColor="text1"/>
          <w:sz w:val="8"/>
        </w:rPr>
        <w:t xml:space="preserve"> Morton ); nor was it without controversy (Vogel ). I train my focus on Wages for Housework, then, in order to reflect upon the ongoing significance of the considerable demands it placed on the Fordist state (demands arguably no longer possible in the current post-Fordist neoliberal era); to consider what we might learn from it about collective action and renumeration for historically unwaged labor; </w:t>
      </w:r>
      <w:r w:rsidRPr="00D05082">
        <w:rPr>
          <w:rStyle w:val="StyleUnderline"/>
          <w:color w:val="000000" w:themeColor="text1"/>
        </w:rPr>
        <w:t>and also to consider the implications of its limitations and failures as a feminist political intervention.</w:t>
      </w:r>
      <w:r w:rsidRPr="005A2DD6">
        <w:rPr>
          <w:color w:val="000000" w:themeColor="text1"/>
          <w:sz w:val="8"/>
        </w:rPr>
        <w:t xml:space="preserve"> Wages for housework Also known as </w:t>
      </w:r>
      <w:proofErr w:type="spellStart"/>
      <w:r w:rsidRPr="005A2DD6">
        <w:rPr>
          <w:color w:val="000000" w:themeColor="text1"/>
          <w:sz w:val="8"/>
        </w:rPr>
        <w:t>salaire</w:t>
      </w:r>
      <w:proofErr w:type="spellEnd"/>
      <w:r w:rsidRPr="005A2DD6">
        <w:rPr>
          <w:color w:val="000000" w:themeColor="text1"/>
          <w:sz w:val="8"/>
        </w:rPr>
        <w:t xml:space="preserve"> au travail </w:t>
      </w:r>
      <w:proofErr w:type="spellStart"/>
      <w:r w:rsidRPr="005A2DD6">
        <w:rPr>
          <w:color w:val="000000" w:themeColor="text1"/>
          <w:sz w:val="8"/>
        </w:rPr>
        <w:t>ménager</w:t>
      </w:r>
      <w:proofErr w:type="spellEnd"/>
      <w:r w:rsidRPr="005A2DD6">
        <w:rPr>
          <w:color w:val="000000" w:themeColor="text1"/>
          <w:sz w:val="8"/>
        </w:rPr>
        <w:t xml:space="preserve">, </w:t>
      </w:r>
      <w:proofErr w:type="spellStart"/>
      <w:r w:rsidRPr="005A2DD6">
        <w:rPr>
          <w:color w:val="000000" w:themeColor="text1"/>
          <w:sz w:val="8"/>
        </w:rPr>
        <w:t>salario</w:t>
      </w:r>
      <w:proofErr w:type="spellEnd"/>
      <w:r w:rsidRPr="005A2DD6">
        <w:rPr>
          <w:color w:val="000000" w:themeColor="text1"/>
          <w:sz w:val="8"/>
        </w:rPr>
        <w:t xml:space="preserve"> al </w:t>
      </w:r>
      <w:proofErr w:type="spellStart"/>
      <w:r w:rsidRPr="005A2DD6">
        <w:rPr>
          <w:color w:val="000000" w:themeColor="text1"/>
          <w:sz w:val="8"/>
        </w:rPr>
        <w:t>lavoro</w:t>
      </w:r>
      <w:proofErr w:type="spellEnd"/>
      <w:r w:rsidRPr="005A2DD6">
        <w:rPr>
          <w:color w:val="000000" w:themeColor="text1"/>
          <w:sz w:val="8"/>
        </w:rPr>
        <w:t xml:space="preserve"> domestic, and Lohn für </w:t>
      </w:r>
      <w:proofErr w:type="spellStart"/>
      <w:r w:rsidRPr="005A2DD6">
        <w:rPr>
          <w:color w:val="000000" w:themeColor="text1"/>
          <w:sz w:val="8"/>
        </w:rPr>
        <w:t>Hausarbeit</w:t>
      </w:r>
      <w:proofErr w:type="spellEnd"/>
      <w:r w:rsidRPr="005A2DD6">
        <w:rPr>
          <w:color w:val="000000" w:themeColor="text1"/>
          <w:sz w:val="8"/>
        </w:rPr>
        <w:t>, Wages for Housework began in 1972 with the formation of the International Feminist Collective (IFC) by Mariarosa Dalla Costa, Silvia Federici, Brigitte Galtier, and Selma James. Initiated under the auspices of the IFC (which remained active as a collective until 1977),</w:t>
      </w:r>
      <w:r w:rsidRPr="00D05082">
        <w:rPr>
          <w:rStyle w:val="StyleUnderline"/>
          <w:color w:val="000000" w:themeColor="text1"/>
        </w:rPr>
        <w:t xml:space="preserve"> Wages for Housework combined a theoretical Marxist orientation with the insights of lived experience </w:t>
      </w:r>
      <w:proofErr w:type="gramStart"/>
      <w:r w:rsidRPr="00D05082">
        <w:rPr>
          <w:rStyle w:val="StyleUnderline"/>
          <w:color w:val="000000" w:themeColor="text1"/>
        </w:rPr>
        <w:t>in order to</w:t>
      </w:r>
      <w:proofErr w:type="gramEnd"/>
      <w:r w:rsidRPr="00D05082">
        <w:rPr>
          <w:rStyle w:val="StyleUnderline"/>
          <w:color w:val="000000" w:themeColor="text1"/>
        </w:rPr>
        <w:t xml:space="preserve"> develop an ambitious critique of capital. </w:t>
      </w:r>
      <w:proofErr w:type="gramStart"/>
      <w:r w:rsidRPr="005A2DD6">
        <w:rPr>
          <w:color w:val="000000" w:themeColor="text1"/>
          <w:sz w:val="8"/>
        </w:rPr>
        <w:t xml:space="preserve">In particular, </w:t>
      </w:r>
      <w:r w:rsidRPr="00D05082">
        <w:rPr>
          <w:rStyle w:val="StyleUnderline"/>
          <w:color w:val="000000" w:themeColor="text1"/>
        </w:rPr>
        <w:t>it</w:t>
      </w:r>
      <w:proofErr w:type="gramEnd"/>
      <w:r w:rsidRPr="00D05082">
        <w:rPr>
          <w:rStyle w:val="StyleUnderline"/>
          <w:color w:val="000000" w:themeColor="text1"/>
        </w:rPr>
        <w:t xml:space="preserve"> sought to highlight how unpaid domestic work, often performed by women, enabled the reproduction of labor power and, hence, the reproduction of the capitalist system. Its foundational texts</w:t>
      </w:r>
      <w:r w:rsidRPr="005A2DD6">
        <w:rPr>
          <w:color w:val="000000" w:themeColor="text1"/>
          <w:sz w:val="8"/>
        </w:rPr>
        <w:t>—Wages Against Housework (1975) by Silvia Federici, The Power of Women and the Subversion of the Community (1975) by Mariarosa Dalla Costa and Sex, Race, and Class (1975) by Selma James—</w:t>
      </w:r>
      <w:r w:rsidRPr="00D05082">
        <w:rPr>
          <w:rStyle w:val="StyleUnderline"/>
          <w:color w:val="000000" w:themeColor="text1"/>
        </w:rPr>
        <w:t>linked a Marxist analysis of production with a feminist focus on reproduction; within this frame, housework could be proposed as a key form of reproductive labor underwriting capitalist economy.</w:t>
      </w:r>
      <w:r w:rsidRPr="005A2DD6">
        <w:rPr>
          <w:color w:val="000000" w:themeColor="text1"/>
          <w:sz w:val="8"/>
        </w:rPr>
        <w:t xml:space="preserve"> Perhaps the strongest formulation of Wages for Housework’s position can be traced to </w:t>
      </w:r>
      <w:r w:rsidRPr="00D05082">
        <w:rPr>
          <w:rStyle w:val="StyleUnderline"/>
          <w:color w:val="000000" w:themeColor="text1"/>
        </w:rPr>
        <w:t>Federici</w:t>
      </w:r>
      <w:r w:rsidRPr="005A2DD6">
        <w:rPr>
          <w:color w:val="000000" w:themeColor="text1"/>
          <w:sz w:val="8"/>
        </w:rPr>
        <w:t xml:space="preserve">’s essay ‘Wages Against Housework’, in which she </w:t>
      </w:r>
      <w:r w:rsidRPr="00D05082">
        <w:rPr>
          <w:rStyle w:val="StyleUnderline"/>
          <w:color w:val="000000" w:themeColor="text1"/>
        </w:rPr>
        <w:t>asserts that the movement’s goal is</w:t>
      </w:r>
      <w:r w:rsidRPr="005A2DD6">
        <w:rPr>
          <w:color w:val="000000" w:themeColor="text1"/>
          <w:sz w:val="8"/>
        </w:rPr>
        <w:t xml:space="preserve"> not simply to have the state renumerate houseworkers for their labor, but </w:t>
      </w:r>
      <w:r w:rsidRPr="00D05082">
        <w:rPr>
          <w:rStyle w:val="StyleUnderline"/>
          <w:color w:val="000000" w:themeColor="text1"/>
        </w:rPr>
        <w:t>to offer a ‘political perspective’ capable of subverting ‘the role to which women have been confined in capitalist society’</w:t>
      </w:r>
      <w:r w:rsidRPr="005A2DD6">
        <w:rPr>
          <w:color w:val="000000" w:themeColor="text1"/>
          <w:sz w:val="8"/>
        </w:rPr>
        <w:t xml:space="preserve"> (</w:t>
      </w:r>
      <w:proofErr w:type="gramStart"/>
      <w:r w:rsidRPr="005A2DD6">
        <w:rPr>
          <w:color w:val="000000" w:themeColor="text1"/>
          <w:sz w:val="8"/>
        </w:rPr>
        <w:t>Federici ,</w:t>
      </w:r>
      <w:proofErr w:type="gramEnd"/>
      <w:r w:rsidRPr="005A2DD6">
        <w:rPr>
          <w:color w:val="000000" w:themeColor="text1"/>
          <w:sz w:val="8"/>
        </w:rPr>
        <w:t xml:space="preserve"> p. 11). In Federici’s words, </w:t>
      </w:r>
      <w:r w:rsidRPr="00D05082">
        <w:rPr>
          <w:rStyle w:val="StyleUnderline"/>
          <w:color w:val="000000" w:themeColor="text1"/>
        </w:rPr>
        <w:t>‘just to want wages for housework means to refuse that work as the expression of our nature, and therefore to refuse precisely the female role that capitalism has invented for us’</w:t>
      </w:r>
      <w:r w:rsidRPr="005A2DD6">
        <w:rPr>
          <w:color w:val="000000" w:themeColor="text1"/>
          <w:sz w:val="8"/>
        </w:rPr>
        <w:t xml:space="preserve"> (, p. 14). Responding to leftist and Marxist critiques of Wages for Housework as ‘economistic’, she insists in this essay that ‘when we struggle for a </w:t>
      </w:r>
      <w:proofErr w:type="gramStart"/>
      <w:r w:rsidRPr="005A2DD6">
        <w:rPr>
          <w:color w:val="000000" w:themeColor="text1"/>
          <w:sz w:val="8"/>
        </w:rPr>
        <w:t>wage</w:t>
      </w:r>
      <w:proofErr w:type="gramEnd"/>
      <w:r w:rsidRPr="005A2DD6">
        <w:rPr>
          <w:color w:val="000000" w:themeColor="text1"/>
          <w:sz w:val="8"/>
        </w:rPr>
        <w:t xml:space="preserve"> we do not struggle to enter capitalist relations, because we have never been out of them. </w:t>
      </w:r>
      <w:r w:rsidRPr="00D05082">
        <w:rPr>
          <w:rStyle w:val="StyleUnderline"/>
          <w:color w:val="000000" w:themeColor="text1"/>
        </w:rPr>
        <w:t>We struggle to break capital’s plan for women’</w:t>
      </w:r>
      <w:r w:rsidRPr="005A2DD6">
        <w:rPr>
          <w:color w:val="000000" w:themeColor="text1"/>
          <w:sz w:val="8"/>
        </w:rPr>
        <w:t xml:space="preserve"> (, p. 15). </w:t>
      </w:r>
      <w:r w:rsidRPr="00D05082">
        <w:rPr>
          <w:rStyle w:val="StyleUnderline"/>
          <w:color w:val="000000" w:themeColor="text1"/>
        </w:rPr>
        <w:t xml:space="preserve">This revolutionary goal </w:t>
      </w:r>
      <w:r w:rsidRPr="005A2DD6">
        <w:rPr>
          <w:color w:val="000000" w:themeColor="text1"/>
          <w:sz w:val="8"/>
        </w:rPr>
        <w:t>– of ‘break[</w:t>
      </w:r>
      <w:proofErr w:type="spellStart"/>
      <w:r w:rsidRPr="005A2DD6">
        <w:rPr>
          <w:color w:val="000000" w:themeColor="text1"/>
          <w:sz w:val="8"/>
        </w:rPr>
        <w:t>ing</w:t>
      </w:r>
      <w:proofErr w:type="spellEnd"/>
      <w:r w:rsidRPr="005A2DD6">
        <w:rPr>
          <w:color w:val="000000" w:themeColor="text1"/>
          <w:sz w:val="8"/>
        </w:rPr>
        <w:t xml:space="preserve">] capital’s plan for women’—is foregrounded by the essay’s polemic title, in which the preposition ‘Against’ </w:t>
      </w:r>
      <w:r w:rsidRPr="00D05082">
        <w:rPr>
          <w:rStyle w:val="StyleUnderline"/>
          <w:color w:val="000000" w:themeColor="text1"/>
        </w:rPr>
        <w:t xml:space="preserve">highlights the movement’s critical stance toward capitalism. </w:t>
      </w:r>
      <w:r w:rsidRPr="005A2DD6">
        <w:rPr>
          <w:color w:val="000000" w:themeColor="text1"/>
          <w:sz w:val="8"/>
        </w:rPr>
        <w:t xml:space="preserve">Looking back on Wages for Housework in her 2011 essay ‘On Affective Labor’, Federici once more defends the platform, insisting that it was about both </w:t>
      </w:r>
      <w:r w:rsidRPr="00D05082">
        <w:rPr>
          <w:rStyle w:val="StyleUnderline"/>
          <w:color w:val="000000" w:themeColor="text1"/>
        </w:rPr>
        <w:t>exposing ‘archipelagos of unpaid activities’ carried out within the home and examining the ‘effect’ of these activities ‘on the position of women</w:t>
      </w:r>
      <w:r w:rsidRPr="005A2DD6">
        <w:rPr>
          <w:color w:val="000000" w:themeColor="text1"/>
          <w:sz w:val="8"/>
        </w:rPr>
        <w:t xml:space="preserve"> as waged workers’ (, p. 72). And lest we believe that such activities are confined to the past, she reminds us that </w:t>
      </w:r>
      <w:r w:rsidRPr="00D05082">
        <w:rPr>
          <w:rStyle w:val="StyleUnderline"/>
          <w:color w:val="000000" w:themeColor="text1"/>
        </w:rPr>
        <w:t>‘capital accumulation’</w:t>
      </w:r>
      <w:r w:rsidRPr="005A2DD6">
        <w:rPr>
          <w:color w:val="000000" w:themeColor="text1"/>
          <w:sz w:val="8"/>
        </w:rPr>
        <w:t xml:space="preserve"> continues to ‘[feed] on an immense amount of unpaid labor; above all, it </w:t>
      </w:r>
      <w:r w:rsidRPr="00D05082">
        <w:rPr>
          <w:rStyle w:val="StyleUnderline"/>
          <w:color w:val="000000" w:themeColor="text1"/>
        </w:rPr>
        <w:t>feeds on the systematic devaluation of reproductive work that translates into the devaluation of large sectors of the world proletariat’</w:t>
      </w:r>
      <w:r w:rsidRPr="005A2DD6">
        <w:rPr>
          <w:color w:val="000000" w:themeColor="text1"/>
          <w:sz w:val="8"/>
        </w:rPr>
        <w:t xml:space="preserve"> (</w:t>
      </w:r>
      <w:proofErr w:type="gramStart"/>
      <w:r w:rsidRPr="005A2DD6">
        <w:rPr>
          <w:color w:val="000000" w:themeColor="text1"/>
          <w:sz w:val="8"/>
        </w:rPr>
        <w:t>Federici ,</w:t>
      </w:r>
      <w:proofErr w:type="gramEnd"/>
      <w:r w:rsidRPr="005A2DD6">
        <w:rPr>
          <w:color w:val="000000" w:themeColor="text1"/>
          <w:sz w:val="8"/>
        </w:rPr>
        <w:t xml:space="preserve"> p. 72). The emphasis on ‘reproductive work’ in this statement allows us to situate the Wages for Housework intervention within a broader framework of feminist efforts to resist the devaluation of care work. From the perspective of the present, we can further understand Wages for Housework as anticipating the analyses of feminists today who train their attention on social reproductive labor: labor that creates, maintains, and restores the power of the labor force, and thus ensures the capacity of that force to produce value for the capitalist system (Federici ; Ferguson ; Bhattacharya , , ; </w:t>
      </w:r>
      <w:proofErr w:type="spellStart"/>
      <w:r w:rsidRPr="005A2DD6">
        <w:rPr>
          <w:color w:val="000000" w:themeColor="text1"/>
          <w:sz w:val="8"/>
        </w:rPr>
        <w:t>Mohandesi</w:t>
      </w:r>
      <w:proofErr w:type="spellEnd"/>
      <w:r w:rsidRPr="005A2DD6">
        <w:rPr>
          <w:color w:val="000000" w:themeColor="text1"/>
          <w:sz w:val="8"/>
        </w:rPr>
        <w:t xml:space="preserve"> and Teitelman ; Fraser ; </w:t>
      </w:r>
      <w:proofErr w:type="spellStart"/>
      <w:r w:rsidRPr="005A2DD6">
        <w:rPr>
          <w:color w:val="000000" w:themeColor="text1"/>
          <w:sz w:val="8"/>
        </w:rPr>
        <w:t>Benzanson</w:t>
      </w:r>
      <w:proofErr w:type="spellEnd"/>
      <w:r w:rsidRPr="005A2DD6">
        <w:rPr>
          <w:color w:val="000000" w:themeColor="text1"/>
          <w:sz w:val="8"/>
        </w:rPr>
        <w:t xml:space="preserve"> and Luxton ). Such feminists also work to analyze ‘how unpaid domestic </w:t>
      </w:r>
      <w:proofErr w:type="spellStart"/>
      <w:r w:rsidRPr="005A2DD6">
        <w:rPr>
          <w:color w:val="000000" w:themeColor="text1"/>
          <w:sz w:val="8"/>
        </w:rPr>
        <w:t>labour</w:t>
      </w:r>
      <w:proofErr w:type="spellEnd"/>
      <w:r w:rsidRPr="005A2DD6">
        <w:rPr>
          <w:color w:val="000000" w:themeColor="text1"/>
          <w:sz w:val="8"/>
        </w:rPr>
        <w:t xml:space="preserve"> and capitalistically “productive” </w:t>
      </w:r>
      <w:proofErr w:type="spellStart"/>
      <w:r w:rsidRPr="005A2DD6">
        <w:rPr>
          <w:color w:val="000000" w:themeColor="text1"/>
          <w:sz w:val="8"/>
        </w:rPr>
        <w:t>labour</w:t>
      </w:r>
      <w:proofErr w:type="spellEnd"/>
      <w:r w:rsidRPr="005A2DD6">
        <w:rPr>
          <w:color w:val="000000" w:themeColor="text1"/>
          <w:sz w:val="8"/>
        </w:rPr>
        <w:t xml:space="preserve"> interact to sustain a society dominated by capital’, in order to highlight the ‘the systemic nature of women’s oppression in capitalism’ (</w:t>
      </w:r>
      <w:proofErr w:type="gramStart"/>
      <w:r w:rsidRPr="005A2DD6">
        <w:rPr>
          <w:color w:val="000000" w:themeColor="text1"/>
          <w:sz w:val="8"/>
        </w:rPr>
        <w:t>Ferguson ,</w:t>
      </w:r>
      <w:proofErr w:type="gramEnd"/>
      <w:r w:rsidRPr="005A2DD6">
        <w:rPr>
          <w:color w:val="000000" w:themeColor="text1"/>
          <w:sz w:val="8"/>
        </w:rPr>
        <w:t xml:space="preserve"> pp. 86–87). It should be noted that Tithi </w:t>
      </w:r>
      <w:r w:rsidRPr="00D05082">
        <w:rPr>
          <w:rStyle w:val="StyleUnderline"/>
          <w:color w:val="000000" w:themeColor="text1"/>
        </w:rPr>
        <w:t>Bhattacharya,</w:t>
      </w:r>
      <w:r w:rsidRPr="005A2DD6">
        <w:rPr>
          <w:color w:val="000000" w:themeColor="text1"/>
          <w:sz w:val="8"/>
        </w:rPr>
        <w:t xml:space="preserve"> a Marxist historian who has played an important role in recent feminist thinking on social reproduction, </w:t>
      </w:r>
      <w:r w:rsidRPr="00D05082">
        <w:rPr>
          <w:rStyle w:val="StyleUnderline"/>
          <w:color w:val="000000" w:themeColor="text1"/>
        </w:rPr>
        <w:t xml:space="preserve">rejects </w:t>
      </w:r>
      <w:r w:rsidRPr="005A2DD6">
        <w:rPr>
          <w:color w:val="000000" w:themeColor="text1"/>
          <w:sz w:val="8"/>
        </w:rPr>
        <w:t xml:space="preserve">the idea </w:t>
      </w:r>
      <w:r w:rsidRPr="00D05082">
        <w:rPr>
          <w:rStyle w:val="StyleUnderline"/>
          <w:color w:val="000000" w:themeColor="text1"/>
        </w:rPr>
        <w:t>that domestic work is unpaid productive labor</w:t>
      </w:r>
      <w:r w:rsidRPr="005A2DD6">
        <w:rPr>
          <w:color w:val="000000" w:themeColor="text1"/>
          <w:sz w:val="8"/>
        </w:rPr>
        <w:t xml:space="preserve">, a position taken by Dalla Costa in her 1975 essay ‘Women and the Subversion of the Community’. Yet she still acknowledges that ‘we owe the wages-for-housework feminists of the 1970s a great analytical debt for theorizing questions of domestic labor in an effort to overcome the lacuna in Marx’ (2017, fn. p. 214). But the fact also remains that, in the 1970s and 80s, </w:t>
      </w:r>
      <w:r w:rsidRPr="00D05082">
        <w:rPr>
          <w:rStyle w:val="StyleUnderline"/>
          <w:color w:val="000000" w:themeColor="text1"/>
        </w:rPr>
        <w:t>mainstream and leftist feminists alike rejected Wages for Housework.</w:t>
      </w:r>
      <w:r w:rsidRPr="005A2DD6">
        <w:rPr>
          <w:color w:val="000000" w:themeColor="text1"/>
          <w:sz w:val="8"/>
        </w:rPr>
        <w:t xml:space="preserve"> Some saw it as a step backwards for women. They argued that </w:t>
      </w:r>
      <w:r w:rsidRPr="00D05082">
        <w:rPr>
          <w:rStyle w:val="StyleUnderline"/>
          <w:color w:val="000000" w:themeColor="text1"/>
        </w:rPr>
        <w:t xml:space="preserve">creating a government-issued salary for housework would reinforce gender norms and further isolate women </w:t>
      </w:r>
      <w:r w:rsidRPr="005A2DD6">
        <w:rPr>
          <w:color w:val="000000" w:themeColor="text1"/>
          <w:sz w:val="8"/>
        </w:rPr>
        <w:t xml:space="preserve">when they ought to be entering the workforce and focusing on issues like equal pay. The ‘economistic’ critique of the movement also retained its force, underpinning claims that Wages for Housework did not support the leftist goal of socializing domestic work in the form of daycare or community services. Angela Davis, for example, argued forcefully that </w:t>
      </w:r>
      <w:r w:rsidRPr="00D05082">
        <w:rPr>
          <w:rStyle w:val="StyleUnderline"/>
          <w:color w:val="000000" w:themeColor="text1"/>
        </w:rPr>
        <w:t xml:space="preserve">a ‘government paycheck for housewives would further legitimize […] domestic slavery’ </w:t>
      </w:r>
      <w:r w:rsidRPr="005A2DD6">
        <w:rPr>
          <w:color w:val="000000" w:themeColor="text1"/>
          <w:sz w:val="8"/>
        </w:rPr>
        <w:t>(, pp. 213–216), in addition to criticizing Wages for Housework for failing to recognize that many women already performed housework for a wage</w:t>
      </w:r>
      <w:r w:rsidRPr="00D05082">
        <w:rPr>
          <w:rStyle w:val="StyleUnderline"/>
          <w:color w:val="000000" w:themeColor="text1"/>
        </w:rPr>
        <w:t xml:space="preserve">, especially Black and immigrant women. </w:t>
      </w:r>
      <w:r w:rsidRPr="005A2DD6">
        <w:rPr>
          <w:color w:val="000000" w:themeColor="text1"/>
          <w:sz w:val="8"/>
        </w:rPr>
        <w:t xml:space="preserve">This latter critique pinpointed an internal tension that the movement struggled to </w:t>
      </w:r>
      <w:proofErr w:type="gramStart"/>
      <w:r w:rsidRPr="005A2DD6">
        <w:rPr>
          <w:color w:val="000000" w:themeColor="text1"/>
          <w:sz w:val="8"/>
        </w:rPr>
        <w:t>escape:</w:t>
      </w:r>
      <w:proofErr w:type="gramEnd"/>
      <w:r w:rsidRPr="005A2DD6">
        <w:rPr>
          <w:color w:val="000000" w:themeColor="text1"/>
          <w:sz w:val="8"/>
        </w:rPr>
        <w:t xml:space="preserve"> between its revolutionary anti-capitalist vision and </w:t>
      </w:r>
      <w:r w:rsidRPr="00D05082">
        <w:rPr>
          <w:rStyle w:val="StyleUnderline"/>
          <w:color w:val="000000" w:themeColor="text1"/>
        </w:rPr>
        <w:t xml:space="preserve">its seemingly reformist practical program of turning unwaged into waged labor, thus </w:t>
      </w:r>
      <w:r w:rsidRPr="00D05082">
        <w:rPr>
          <w:rStyle w:val="Emphasis"/>
          <w:color w:val="000000" w:themeColor="text1"/>
        </w:rPr>
        <w:t>integrating housework</w:t>
      </w:r>
      <w:r w:rsidRPr="00D05082">
        <w:rPr>
          <w:rStyle w:val="StyleUnderline"/>
          <w:color w:val="000000" w:themeColor="text1"/>
        </w:rPr>
        <w:t xml:space="preserve"> more comprehensively </w:t>
      </w:r>
      <w:r w:rsidRPr="00D05082">
        <w:rPr>
          <w:rStyle w:val="Emphasis"/>
          <w:color w:val="000000" w:themeColor="text1"/>
        </w:rPr>
        <w:t>into the capitalist system</w:t>
      </w:r>
      <w:r w:rsidRPr="00D05082">
        <w:rPr>
          <w:rStyle w:val="StyleUnderline"/>
          <w:color w:val="000000" w:themeColor="text1"/>
        </w:rPr>
        <w:t>.</w:t>
      </w:r>
      <w:r w:rsidRPr="005A2DD6">
        <w:rPr>
          <w:color w:val="000000" w:themeColor="text1"/>
          <w:sz w:val="8"/>
        </w:rPr>
        <w:t xml:space="preserve"> Despite Federici’s continued efforts to position the movement as opposing a reformist ethos, the criticism has endured. Was Wages for Housework, despite its anti-capitalist agenda, in fact playing into nascent neoliberal policy efforts to privatize and commodify care? A different direction of thought is in fact encouraged when we consider that the demands, questions, and modes of oppression articulated by Wages for Housework have not just remained relevant, but that, today, capital ‘precipitates gendered and racialized forms of misery even more complexly mediated by globalized and financialized configurations of accumulation’ (</w:t>
      </w:r>
      <w:proofErr w:type="gramStart"/>
      <w:r w:rsidRPr="005A2DD6">
        <w:rPr>
          <w:color w:val="000000" w:themeColor="text1"/>
          <w:sz w:val="8"/>
        </w:rPr>
        <w:t>Best ,</w:t>
      </w:r>
      <w:proofErr w:type="gramEnd"/>
      <w:r w:rsidRPr="005A2DD6">
        <w:rPr>
          <w:color w:val="000000" w:themeColor="text1"/>
          <w:sz w:val="8"/>
        </w:rPr>
        <w:t xml:space="preserve"> p. 896–897). It is also worth attending to the specificity of the movement’s language. In her introduction to Revolution at Point Zero, Federici (, p. 5) points out that Wages for Housework demanded state intervention in the form of ‘wages for housework not for housewives’. This emphasis on ‘housework’ (as opposed to ‘housewives’) would seem to imply the movement’s position that opposing hidden and devalued forms of labor performed by anybody—not just ‘wives’ or women—must underpin any credible critique of capitalism. We might then read, </w:t>
      </w:r>
      <w:r w:rsidRPr="00D05082">
        <w:rPr>
          <w:rStyle w:val="StyleUnderline"/>
          <w:color w:val="000000" w:themeColor="text1"/>
        </w:rPr>
        <w:t xml:space="preserve">as immanent within the founding word choice of ‘housework’, a </w:t>
      </w:r>
      <w:r w:rsidRPr="00D05082">
        <w:rPr>
          <w:rStyle w:val="Emphasis"/>
          <w:color w:val="000000" w:themeColor="text1"/>
        </w:rPr>
        <w:t xml:space="preserve">commitment to </w:t>
      </w:r>
      <w:r w:rsidRPr="00D05082">
        <w:rPr>
          <w:rStyle w:val="StyleUnderline"/>
          <w:color w:val="000000" w:themeColor="text1"/>
        </w:rPr>
        <w:t xml:space="preserve">‘the </w:t>
      </w:r>
      <w:r w:rsidRPr="00D05082">
        <w:rPr>
          <w:rStyle w:val="Emphasis"/>
          <w:color w:val="000000" w:themeColor="text1"/>
        </w:rPr>
        <w:t>collectivization and un-gendering</w:t>
      </w:r>
      <w:r w:rsidRPr="00D05082">
        <w:rPr>
          <w:rStyle w:val="StyleUnderline"/>
          <w:color w:val="000000" w:themeColor="text1"/>
        </w:rPr>
        <w:t xml:space="preserve"> of housework, and of all creative, life-sustaining activity associated therewith’ </w:t>
      </w:r>
      <w:r w:rsidRPr="005A2DD6">
        <w:rPr>
          <w:color w:val="000000" w:themeColor="text1"/>
          <w:sz w:val="8"/>
        </w:rPr>
        <w:t>(</w:t>
      </w:r>
      <w:proofErr w:type="gramStart"/>
      <w:r w:rsidRPr="005A2DD6">
        <w:rPr>
          <w:color w:val="000000" w:themeColor="text1"/>
          <w:sz w:val="8"/>
        </w:rPr>
        <w:t>Best ,</w:t>
      </w:r>
      <w:proofErr w:type="gramEnd"/>
      <w:r w:rsidRPr="005A2DD6">
        <w:rPr>
          <w:color w:val="000000" w:themeColor="text1"/>
          <w:sz w:val="8"/>
        </w:rPr>
        <w:t xml:space="preserve"> p. 917). Another lasting contribution of Wages for Housework has been to remind the world that emotional and material labor cannot be easily untangled precisely insofar as both constitute this ‘life-sustaining activity’. As I will discuss in part two of this paper, such a recognition is of the utmost importance when it comes to critiquing neoliberalism’s </w:t>
      </w:r>
      <w:proofErr w:type="spellStart"/>
      <w:r w:rsidRPr="005A2DD6">
        <w:rPr>
          <w:color w:val="000000" w:themeColor="text1"/>
          <w:sz w:val="8"/>
        </w:rPr>
        <w:t>responsibilization</w:t>
      </w:r>
      <w:proofErr w:type="spellEnd"/>
      <w:r w:rsidRPr="005A2DD6">
        <w:rPr>
          <w:color w:val="000000" w:themeColor="text1"/>
          <w:sz w:val="8"/>
        </w:rPr>
        <w:t xml:space="preserve"> of female-identified subjects. Turning care to </w:t>
      </w:r>
      <w:proofErr w:type="gramStart"/>
      <w:r w:rsidRPr="005A2DD6">
        <w:rPr>
          <w:color w:val="000000" w:themeColor="text1"/>
          <w:sz w:val="8"/>
        </w:rPr>
        <w:t>profit:</w:t>
      </w:r>
      <w:proofErr w:type="gramEnd"/>
      <w:r w:rsidRPr="005A2DD6">
        <w:rPr>
          <w:color w:val="000000" w:themeColor="text1"/>
          <w:sz w:val="8"/>
        </w:rPr>
        <w:t xml:space="preserve"> care fixes, self-care, and </w:t>
      </w:r>
      <w:proofErr w:type="spellStart"/>
      <w:r w:rsidRPr="005A2DD6">
        <w:rPr>
          <w:color w:val="000000" w:themeColor="text1"/>
          <w:sz w:val="8"/>
        </w:rPr>
        <w:t>responsibilized</w:t>
      </w:r>
      <w:proofErr w:type="spellEnd"/>
      <w:r w:rsidRPr="005A2DD6">
        <w:rPr>
          <w:color w:val="000000" w:themeColor="text1"/>
          <w:sz w:val="8"/>
        </w:rPr>
        <w:t xml:space="preserve"> subjects Living in the twenty-first century, we may feel that </w:t>
      </w:r>
      <w:r w:rsidRPr="00D05082">
        <w:rPr>
          <w:rStyle w:val="StyleUnderline"/>
          <w:color w:val="000000" w:themeColor="text1"/>
        </w:rPr>
        <w:t>Wages for Housework’s revolutionary vision is more out of reach than ever,</w:t>
      </w:r>
      <w:r w:rsidRPr="005A2DD6">
        <w:rPr>
          <w:color w:val="000000" w:themeColor="text1"/>
          <w:sz w:val="8"/>
        </w:rPr>
        <w:t xml:space="preserve"> despite noting the increasing influence of its analytical insights in feminist circles. Processes of marketization are increasingly employed to turn care work to financial profit, as neoliberal entrepreneurial logic has successfully colonized ‘non-market domains’ and ‘non-market contexts’ (</w:t>
      </w:r>
      <w:proofErr w:type="gramStart"/>
      <w:r w:rsidRPr="005A2DD6">
        <w:rPr>
          <w:color w:val="000000" w:themeColor="text1"/>
          <w:sz w:val="8"/>
        </w:rPr>
        <w:t>Davies )</w:t>
      </w:r>
      <w:proofErr w:type="gramEnd"/>
      <w:r w:rsidRPr="005A2DD6">
        <w:rPr>
          <w:color w:val="000000" w:themeColor="text1"/>
          <w:sz w:val="8"/>
        </w:rPr>
        <w:t>. A suggestive encapsulation of neoliberal entrepreneurial logic in the twenty-first century can be found in rhetoric associated with former UK prime minister David Cameron. In a March 2010 campaign speech, he asserted: ‘It’s not the big state that will tackle our social [sic] and increase wellbeing. It’s the Big Society’ (</w:t>
      </w:r>
      <w:proofErr w:type="gramStart"/>
      <w:r w:rsidRPr="005A2DD6">
        <w:rPr>
          <w:color w:val="000000" w:themeColor="text1"/>
          <w:sz w:val="8"/>
        </w:rPr>
        <w:t>Cameron )</w:t>
      </w:r>
      <w:proofErr w:type="gramEnd"/>
      <w:r w:rsidRPr="005A2DD6">
        <w:rPr>
          <w:color w:val="000000" w:themeColor="text1"/>
          <w:sz w:val="8"/>
        </w:rPr>
        <w:t xml:space="preserve">. Promoting civic virtue and empowerment at the local level, Cameron’s ‘Big Society’ envisioned community-minded individual citizens delivering care services that had previously been public. In the same speech, he invited the private sector to play a new role in public services: ‘if you’ve got the ideas and the people to tackle our most deep-rooted social problems, come and play a role in our public services’. In calling on individuals, charities, and for-profit corporations to ‘do their part’, Cameron was also, presumably, seeking to manage care gaps and other displacement effects created by austerity-era government cuts to social care funding, welfare benefits, and local authorities (Crawford et </w:t>
      </w:r>
      <w:proofErr w:type="gramStart"/>
      <w:r w:rsidRPr="005A2DD6">
        <w:rPr>
          <w:color w:val="000000" w:themeColor="text1"/>
          <w:sz w:val="8"/>
        </w:rPr>
        <w:t>al ,</w:t>
      </w:r>
      <w:proofErr w:type="gramEnd"/>
      <w:r w:rsidRPr="005A2DD6">
        <w:rPr>
          <w:color w:val="000000" w:themeColor="text1"/>
          <w:sz w:val="8"/>
        </w:rPr>
        <w:t xml:space="preserve"> p. 8). In the past decade, the private sector has heeded Cameron’s call. </w:t>
      </w:r>
      <w:r w:rsidRPr="00D05082">
        <w:rPr>
          <w:rStyle w:val="StyleUnderline"/>
          <w:color w:val="000000" w:themeColor="text1"/>
        </w:rPr>
        <w:t xml:space="preserve">Its expansion into the public arena has led to the privatization and </w:t>
      </w:r>
      <w:proofErr w:type="spellStart"/>
      <w:r w:rsidRPr="00D05082">
        <w:rPr>
          <w:rStyle w:val="StyleUnderline"/>
          <w:color w:val="000000" w:themeColor="text1"/>
        </w:rPr>
        <w:t>profitization</w:t>
      </w:r>
      <w:proofErr w:type="spellEnd"/>
      <w:r w:rsidRPr="00D05082">
        <w:rPr>
          <w:rStyle w:val="StyleUnderline"/>
          <w:color w:val="000000" w:themeColor="text1"/>
        </w:rPr>
        <w:t xml:space="preserve"> of care, with especially negative consequences for female-identified subjects.</w:t>
      </w:r>
      <w:r w:rsidRPr="005A2DD6">
        <w:rPr>
          <w:color w:val="000000" w:themeColor="text1"/>
          <w:sz w:val="8"/>
        </w:rPr>
        <w:t xml:space="preserve"> </w:t>
      </w:r>
      <w:r w:rsidRPr="00D05082">
        <w:rPr>
          <w:rStyle w:val="StyleUnderline"/>
          <w:color w:val="000000" w:themeColor="text1"/>
        </w:rPr>
        <w:t>Feminist economist Ruth Pearson () underscores the detrimental effects of neoliberal austerity policies on women</w:t>
      </w:r>
      <w:r w:rsidRPr="005A2DD6">
        <w:rPr>
          <w:color w:val="000000" w:themeColor="text1"/>
          <w:sz w:val="8"/>
        </w:rPr>
        <w:t xml:space="preserve"> and draws on statistics from the Women’s Budget Group, a leading feminist economics think tank, to show that BAME women are affected in particularly adverse ways by these policies. ‘One of the changes which has most directly impacted on BAME women’, she explains, ‘is the benefit cap, which limits child benefits to two children per family, and limits total receipts to £20,000 per year per household, (£23,000 in Greater London)—a cut from the 2013 ceiling of £26,000’ (</w:t>
      </w:r>
      <w:proofErr w:type="gramStart"/>
      <w:r w:rsidRPr="005A2DD6">
        <w:rPr>
          <w:color w:val="000000" w:themeColor="text1"/>
          <w:sz w:val="8"/>
        </w:rPr>
        <w:t>Pearson ,</w:t>
      </w:r>
      <w:proofErr w:type="gramEnd"/>
      <w:r w:rsidRPr="005A2DD6">
        <w:rPr>
          <w:color w:val="000000" w:themeColor="text1"/>
          <w:sz w:val="8"/>
        </w:rPr>
        <w:t xml:space="preserve"> p. 31). Pearson (, pp. 29–30) also calls attention to how budget cuts and cuts to healthcare services have resulted in increased unpaid caring responsibilities for women, who ‘are affected by austerity measures not only because they already earn lower wages in a gender discriminating </w:t>
      </w:r>
      <w:proofErr w:type="spellStart"/>
      <w:r w:rsidRPr="005A2DD6">
        <w:rPr>
          <w:color w:val="000000" w:themeColor="text1"/>
          <w:sz w:val="8"/>
        </w:rPr>
        <w:t>labour</w:t>
      </w:r>
      <w:proofErr w:type="spellEnd"/>
      <w:r w:rsidRPr="005A2DD6">
        <w:rPr>
          <w:color w:val="000000" w:themeColor="text1"/>
          <w:sz w:val="8"/>
        </w:rPr>
        <w:t xml:space="preserve"> market’, but because ‘they bear the major responsibility for family wellbeing through their unpaid work to ensure daily and generational reproduction’. A similar assessment is offered by </w:t>
      </w:r>
      <w:r w:rsidRPr="00D05082">
        <w:rPr>
          <w:rStyle w:val="StyleUnderline"/>
          <w:color w:val="000000" w:themeColor="text1"/>
        </w:rPr>
        <w:t>Brown (,</w:t>
      </w:r>
      <w:r w:rsidRPr="005A2DD6">
        <w:rPr>
          <w:color w:val="000000" w:themeColor="text1"/>
          <w:sz w:val="8"/>
        </w:rPr>
        <w:t xml:space="preserve"> p. 105), who </w:t>
      </w:r>
      <w:r w:rsidRPr="00D05082">
        <w:rPr>
          <w:rStyle w:val="StyleUnderline"/>
          <w:color w:val="000000" w:themeColor="text1"/>
        </w:rPr>
        <w:t>observes that ‘“</w:t>
      </w:r>
      <w:proofErr w:type="spellStart"/>
      <w:r w:rsidRPr="00D05082">
        <w:rPr>
          <w:rStyle w:val="Emphasis"/>
          <w:color w:val="000000" w:themeColor="text1"/>
        </w:rPr>
        <w:t>responsibilization</w:t>
      </w:r>
      <w:proofErr w:type="spellEnd"/>
      <w:r w:rsidRPr="00D05082">
        <w:rPr>
          <w:rStyle w:val="StyleUnderline"/>
          <w:color w:val="000000" w:themeColor="text1"/>
        </w:rPr>
        <w:t xml:space="preserve">” in the context of privatizing public goods uniquely penalizes women to the extent that they remain </w:t>
      </w:r>
      <w:r w:rsidRPr="00D05082">
        <w:rPr>
          <w:rStyle w:val="Emphasis"/>
          <w:color w:val="000000" w:themeColor="text1"/>
        </w:rPr>
        <w:t xml:space="preserve">disproportionately responsible for those who cannot be responsible for themselves’. </w:t>
      </w:r>
      <w:r w:rsidRPr="005A2DD6">
        <w:rPr>
          <w:color w:val="000000" w:themeColor="text1"/>
          <w:sz w:val="8"/>
        </w:rPr>
        <w:t xml:space="preserve">Predictably, this </w:t>
      </w:r>
      <w:r w:rsidRPr="00D05082">
        <w:rPr>
          <w:rStyle w:val="StyleUnderline"/>
          <w:color w:val="000000" w:themeColor="text1"/>
        </w:rPr>
        <w:t xml:space="preserve">responsibility has also made women increasingly reliant on those more contingent forms of ‘community’ </w:t>
      </w:r>
      <w:r w:rsidRPr="005A2DD6">
        <w:rPr>
          <w:color w:val="000000" w:themeColor="text1"/>
          <w:sz w:val="8"/>
        </w:rPr>
        <w:t xml:space="preserve">advocated by Cameron as part of his vision of a relentlessly privatized, yet unerringly charitable, Big Society. </w:t>
      </w:r>
      <w:r w:rsidRPr="00D05082">
        <w:rPr>
          <w:rStyle w:val="StyleUnderline"/>
          <w:color w:val="000000" w:themeColor="text1"/>
        </w:rPr>
        <w:t>A politically and socially malleable category, community has ‘universal connotations of the commonwealth’ as well as ‘particular connotations of the locality, the exclusive interests of specific people’,</w:t>
      </w:r>
      <w:r w:rsidRPr="005A2DD6">
        <w:rPr>
          <w:color w:val="000000" w:themeColor="text1"/>
          <w:sz w:val="8"/>
        </w:rPr>
        <w:t xml:space="preserve"> as philosopher Gillian Rose (, p. 15) has argued. It is capable, in other words, of both inclusivity (aid to diverse members) and exclusivity (bias and discrimination</w:t>
      </w:r>
      <w:r w:rsidRPr="00D05082">
        <w:rPr>
          <w:rStyle w:val="StyleUnderline"/>
          <w:color w:val="000000" w:themeColor="text1"/>
        </w:rPr>
        <w:t>), an unreliable combination when it comes to supporting those women in the most vulnerable positions.</w:t>
      </w:r>
      <w:r w:rsidRPr="005A2DD6">
        <w:rPr>
          <w:color w:val="000000" w:themeColor="text1"/>
          <w:sz w:val="8"/>
        </w:rPr>
        <w:t xml:space="preserve"> To put it differently, if the new supplemental model of community care imagines responsible citizens delivering care services that had previously been public, </w:t>
      </w:r>
      <w:r w:rsidRPr="00D05082">
        <w:rPr>
          <w:rStyle w:val="StyleUnderline"/>
          <w:color w:val="000000" w:themeColor="text1"/>
        </w:rPr>
        <w:t>we may equally imagine situations in which these same individuals are overworked, underpaid (or not paid at all), and thus at risk of not being able to take proper care of themselves and those for whom they are made responsible.</w:t>
      </w:r>
      <w:r w:rsidRPr="005A2DD6">
        <w:rPr>
          <w:color w:val="000000" w:themeColor="text1"/>
          <w:sz w:val="8"/>
        </w:rPr>
        <w:t xml:space="preserve"> Sociologist Evelyn Nakano </w:t>
      </w:r>
      <w:r w:rsidRPr="00D05082">
        <w:rPr>
          <w:rStyle w:val="StyleUnderline"/>
          <w:color w:val="000000" w:themeColor="text1"/>
        </w:rPr>
        <w:t xml:space="preserve">Glenn </w:t>
      </w:r>
      <w:r w:rsidRPr="005A2DD6">
        <w:rPr>
          <w:color w:val="000000" w:themeColor="text1"/>
          <w:sz w:val="8"/>
        </w:rPr>
        <w:t xml:space="preserve">(, p. 181) </w:t>
      </w:r>
      <w:r w:rsidRPr="00D05082">
        <w:rPr>
          <w:rStyle w:val="StyleUnderline"/>
          <w:color w:val="000000" w:themeColor="text1"/>
        </w:rPr>
        <w:t xml:space="preserve">highlights the global consequences of neoliberal austerity policies and associated </w:t>
      </w:r>
      <w:proofErr w:type="spellStart"/>
      <w:r w:rsidRPr="00D05082">
        <w:rPr>
          <w:rStyle w:val="StyleUnderline"/>
          <w:color w:val="000000" w:themeColor="text1"/>
        </w:rPr>
        <w:t>responsibilization</w:t>
      </w:r>
      <w:proofErr w:type="spellEnd"/>
      <w:r w:rsidRPr="00D05082">
        <w:rPr>
          <w:rStyle w:val="StyleUnderline"/>
          <w:color w:val="000000" w:themeColor="text1"/>
        </w:rPr>
        <w:t xml:space="preserve"> of individual citizens,</w:t>
      </w:r>
      <w:r w:rsidRPr="005A2DD6">
        <w:rPr>
          <w:color w:val="000000" w:themeColor="text1"/>
          <w:sz w:val="8"/>
        </w:rPr>
        <w:t xml:space="preserve"> noting that </w:t>
      </w:r>
      <w:r w:rsidRPr="00D05082">
        <w:rPr>
          <w:rStyle w:val="StyleUnderline"/>
          <w:color w:val="000000" w:themeColor="text1"/>
        </w:rPr>
        <w:t>immigrant labor ‘helps to bridge the contradiction between social policy that places responsibility for the care of citizens on families rather than the state and economic policies that have reduced the capacity of families to provide unpaid care’</w:t>
      </w:r>
      <w:r w:rsidRPr="005A2DD6">
        <w:rPr>
          <w:color w:val="000000" w:themeColor="text1"/>
          <w:sz w:val="8"/>
        </w:rPr>
        <w:t xml:space="preserve">. Working from a different yet related perspective, feminist philosopher Penelope </w:t>
      </w:r>
      <w:r w:rsidRPr="00D05082">
        <w:rPr>
          <w:rStyle w:val="StyleUnderline"/>
          <w:color w:val="000000" w:themeColor="text1"/>
        </w:rPr>
        <w:t xml:space="preserve">Deutscher </w:t>
      </w:r>
      <w:r w:rsidRPr="005A2DD6">
        <w:rPr>
          <w:color w:val="000000" w:themeColor="text1"/>
          <w:sz w:val="8"/>
        </w:rPr>
        <w:t xml:space="preserve">(, p. 51) </w:t>
      </w:r>
      <w:r w:rsidRPr="00D05082">
        <w:rPr>
          <w:rStyle w:val="StyleUnderline"/>
          <w:color w:val="000000" w:themeColor="text1"/>
        </w:rPr>
        <w:t>tracks the</w:t>
      </w:r>
      <w:r w:rsidRPr="00D05082">
        <w:rPr>
          <w:rStyle w:val="Emphasis"/>
          <w:color w:val="000000" w:themeColor="text1"/>
        </w:rPr>
        <w:t xml:space="preserve"> extraordinary demands neoliberal society places on mothers </w:t>
      </w:r>
      <w:r w:rsidRPr="00D05082">
        <w:rPr>
          <w:rStyle w:val="StyleUnderline"/>
          <w:color w:val="000000" w:themeColor="text1"/>
        </w:rPr>
        <w:t xml:space="preserve">and mothers-to-be, imagining her as ‘an </w:t>
      </w:r>
      <w:r w:rsidRPr="00D05082">
        <w:rPr>
          <w:rStyle w:val="Emphasis"/>
          <w:color w:val="000000" w:themeColor="text1"/>
        </w:rPr>
        <w:t xml:space="preserve">unselfish, </w:t>
      </w:r>
      <w:proofErr w:type="spellStart"/>
      <w:r w:rsidRPr="00D05082">
        <w:rPr>
          <w:rStyle w:val="Emphasis"/>
          <w:color w:val="000000" w:themeColor="text1"/>
        </w:rPr>
        <w:t>responsibilized</w:t>
      </w:r>
      <w:proofErr w:type="spellEnd"/>
      <w:r w:rsidRPr="00D05082">
        <w:rPr>
          <w:rStyle w:val="Emphasis"/>
          <w:color w:val="000000" w:themeColor="text1"/>
        </w:rPr>
        <w:t xml:space="preserve"> moral agent, conduit of individual and social </w:t>
      </w:r>
      <w:proofErr w:type="gramStart"/>
      <w:r w:rsidRPr="00D05082">
        <w:rPr>
          <w:rStyle w:val="Emphasis"/>
          <w:color w:val="000000" w:themeColor="text1"/>
        </w:rPr>
        <w:t>hopes’</w:t>
      </w:r>
      <w:proofErr w:type="gramEnd"/>
      <w:r w:rsidRPr="00D05082">
        <w:rPr>
          <w:rStyle w:val="StyleUnderline"/>
          <w:color w:val="000000" w:themeColor="text1"/>
        </w:rPr>
        <w:t>.</w:t>
      </w:r>
      <w:r w:rsidRPr="005A2DD6">
        <w:rPr>
          <w:color w:val="000000" w:themeColor="text1"/>
          <w:sz w:val="8"/>
        </w:rPr>
        <w:t xml:space="preserve"> Deutscher further observes that neoliberal </w:t>
      </w:r>
      <w:proofErr w:type="spellStart"/>
      <w:r w:rsidRPr="00D05082">
        <w:rPr>
          <w:rStyle w:val="StyleUnderline"/>
          <w:color w:val="000000" w:themeColor="text1"/>
        </w:rPr>
        <w:t>responsibilization</w:t>
      </w:r>
      <w:proofErr w:type="spellEnd"/>
      <w:r w:rsidRPr="00D05082">
        <w:rPr>
          <w:rStyle w:val="StyleUnderline"/>
          <w:color w:val="000000" w:themeColor="text1"/>
        </w:rPr>
        <w:t xml:space="preserve"> is more harmful to women who do not conform to the white, middle-class, heteronormative model of ideal motherhood</w:t>
      </w:r>
      <w:r w:rsidRPr="005A2DD6">
        <w:rPr>
          <w:color w:val="000000" w:themeColor="text1"/>
          <w:sz w:val="8"/>
        </w:rPr>
        <w:t xml:space="preserve">: ‘some pregnant women are overvalued, while others (figures of surplus pregnancy, of welfare benefit abuse or other kinds of irresponsibility) may be under- or devalued’ (, p. 50). In other words, the privatization and </w:t>
      </w:r>
      <w:proofErr w:type="spellStart"/>
      <w:r w:rsidRPr="005A2DD6">
        <w:rPr>
          <w:color w:val="000000" w:themeColor="text1"/>
          <w:sz w:val="8"/>
        </w:rPr>
        <w:t>profitization</w:t>
      </w:r>
      <w:proofErr w:type="spellEnd"/>
      <w:r w:rsidRPr="005A2DD6">
        <w:rPr>
          <w:color w:val="000000" w:themeColor="text1"/>
          <w:sz w:val="8"/>
        </w:rPr>
        <w:t xml:space="preserve"> of care means not only that some bodies are deemed more worthy of support and attention than others, but that </w:t>
      </w:r>
      <w:proofErr w:type="spellStart"/>
      <w:r w:rsidRPr="005A2DD6">
        <w:rPr>
          <w:color w:val="000000" w:themeColor="text1"/>
          <w:sz w:val="8"/>
        </w:rPr>
        <w:t>responsibilization</w:t>
      </w:r>
      <w:proofErr w:type="spellEnd"/>
      <w:r w:rsidRPr="005A2DD6">
        <w:rPr>
          <w:color w:val="000000" w:themeColor="text1"/>
          <w:sz w:val="8"/>
        </w:rPr>
        <w:t xml:space="preserve"> does not impact all persons equally. In what follows, I explore the consequences of this dual insight. Here, my argument is that, while Cameron’s charitable dream of the Big Society has faded somewhat from view––albeit to be replaced by ever more cost-effective methods of outsourcing (including, most recently, AI)—its entrepreneurial logic is very much alive today. </w:t>
      </w:r>
      <w:proofErr w:type="gramStart"/>
      <w:r w:rsidRPr="005A2DD6">
        <w:rPr>
          <w:color w:val="000000" w:themeColor="text1"/>
          <w:sz w:val="8"/>
        </w:rPr>
        <w:t>In order to</w:t>
      </w:r>
      <w:proofErr w:type="gramEnd"/>
      <w:r w:rsidRPr="005A2DD6">
        <w:rPr>
          <w:color w:val="000000" w:themeColor="text1"/>
          <w:sz w:val="8"/>
        </w:rPr>
        <w:t xml:space="preserve"> draw out the individualizing and </w:t>
      </w:r>
      <w:proofErr w:type="spellStart"/>
      <w:r w:rsidRPr="005A2DD6">
        <w:rPr>
          <w:color w:val="000000" w:themeColor="text1"/>
          <w:sz w:val="8"/>
        </w:rPr>
        <w:t>responsibilizing</w:t>
      </w:r>
      <w:proofErr w:type="spellEnd"/>
      <w:r w:rsidRPr="005A2DD6">
        <w:rPr>
          <w:color w:val="000000" w:themeColor="text1"/>
          <w:sz w:val="8"/>
        </w:rPr>
        <w:t xml:space="preserve"> implications of this entrepreneurial logic, I examine two specific manifestations of it. First, I turn my attention </w:t>
      </w:r>
      <w:r w:rsidRPr="00D05082">
        <w:rPr>
          <w:rStyle w:val="StyleUnderline"/>
          <w:color w:val="000000" w:themeColor="text1"/>
        </w:rPr>
        <w:t xml:space="preserve">to care fixes, associated with the privatization and </w:t>
      </w:r>
      <w:proofErr w:type="spellStart"/>
      <w:r w:rsidRPr="00D05082">
        <w:rPr>
          <w:rStyle w:val="StyleUnderline"/>
          <w:color w:val="000000" w:themeColor="text1"/>
        </w:rPr>
        <w:t>profitization</w:t>
      </w:r>
      <w:proofErr w:type="spellEnd"/>
      <w:r w:rsidRPr="00D05082">
        <w:rPr>
          <w:rStyle w:val="StyleUnderline"/>
          <w:color w:val="000000" w:themeColor="text1"/>
        </w:rPr>
        <w:t xml:space="preserve"> of care</w:t>
      </w:r>
      <w:r w:rsidRPr="005A2DD6">
        <w:rPr>
          <w:color w:val="000000" w:themeColor="text1"/>
          <w:sz w:val="8"/>
        </w:rPr>
        <w:t>. I then</w:t>
      </w:r>
      <w:r w:rsidRPr="00D05082">
        <w:rPr>
          <w:rStyle w:val="StyleUnderline"/>
          <w:color w:val="000000" w:themeColor="text1"/>
        </w:rPr>
        <w:t xml:space="preserve"> address self-care, which is at this moment emerging as a lucrative new market that turns to profit neoliberal society’s </w:t>
      </w:r>
      <w:proofErr w:type="spellStart"/>
      <w:r w:rsidRPr="00D05082">
        <w:rPr>
          <w:rStyle w:val="StyleUnderline"/>
          <w:color w:val="000000" w:themeColor="text1"/>
        </w:rPr>
        <w:t>responsibilization</w:t>
      </w:r>
      <w:proofErr w:type="spellEnd"/>
      <w:r w:rsidRPr="00D05082">
        <w:rPr>
          <w:rStyle w:val="StyleUnderline"/>
          <w:color w:val="000000" w:themeColor="text1"/>
        </w:rPr>
        <w:t xml:space="preserve"> of female-identified subjects. </w:t>
      </w:r>
      <w:r w:rsidRPr="005A2DD6">
        <w:rPr>
          <w:color w:val="000000" w:themeColor="text1"/>
          <w:sz w:val="8"/>
        </w:rPr>
        <w:t>Care fixes One of the most notable developments in the contemporary care economy has been the rise of what sociologist Emma Dowling calls the ‘care fix’. Dowling’s use of the term is influenced by the writings of geographer David Harvey (</w:t>
      </w:r>
      <w:proofErr w:type="gramStart"/>
      <w:r w:rsidRPr="005A2DD6">
        <w:rPr>
          <w:color w:val="000000" w:themeColor="text1"/>
          <w:sz w:val="8"/>
        </w:rPr>
        <w:t>, )</w:t>
      </w:r>
      <w:proofErr w:type="gramEnd"/>
      <w:r w:rsidRPr="005A2DD6">
        <w:rPr>
          <w:color w:val="000000" w:themeColor="text1"/>
          <w:sz w:val="8"/>
        </w:rPr>
        <w:t xml:space="preserve"> and sociologist Beverly Silver (), who analyze how capitalist production deals with the pressures of maintaining cost-effectiveness. Rather than addressing root causes or seeking to eradicate societal inequalities in care, a care fix is an economic band-aid. As Dowling (, pp. 74–75) explains: ‘central to the dynamics of the care fix are the ways in which caring is reconfigured, how care is (re)distributed and under what conditions care takes place’. Wages for Housework offers an illuminating point of reference here. It is possible that we would view the movement today as a care fix if its primary demand—a wage for all houseworkers—had been actualized. But the prevalence of such a view would surely depend on the nature and extent of the renumeration. If the wage was not enough to live on and thus functioned more along the lines of a placatory </w:t>
      </w:r>
      <w:proofErr w:type="gramStart"/>
      <w:r w:rsidRPr="005A2DD6">
        <w:rPr>
          <w:color w:val="000000" w:themeColor="text1"/>
          <w:sz w:val="8"/>
        </w:rPr>
        <w:t>supplement</w:t>
      </w:r>
      <w:proofErr w:type="gramEnd"/>
      <w:r w:rsidRPr="005A2DD6">
        <w:rPr>
          <w:color w:val="000000" w:themeColor="text1"/>
          <w:sz w:val="8"/>
        </w:rPr>
        <w:t xml:space="preserve"> then it could be viewed as a care fix. However, if the wage was more comprehensive—a wage presumably only possible if governments committed to an alternative economic logic—then it would be something else. To be clear, the </w:t>
      </w:r>
      <w:r w:rsidRPr="00D05082">
        <w:rPr>
          <w:rStyle w:val="StyleUnderline"/>
          <w:color w:val="000000" w:themeColor="text1"/>
        </w:rPr>
        <w:t>care fix is a solution for capital</w:t>
      </w:r>
      <w:r w:rsidRPr="005A2DD6">
        <w:rPr>
          <w:color w:val="000000" w:themeColor="text1"/>
          <w:sz w:val="8"/>
        </w:rPr>
        <w:t xml:space="preserve">, that is, a solution in the service of capitalist economy. On occasion, the interests of those seeking (or giving) care and the interests of the financialized and globalized economy may coincide. But it is always the interests of the latter that are prioritized, often with deleterious consequences for carers and those requiring care alike. We see this in the case of the Social Impact Bond (SIB), arguably the most significant example of a care fix that has contributed to the financialization of care since 2008. SIBs are financial instruments that encourage social impact investing when it might otherwise not be economically promising. They come into play when a public entity, like a local council, commissions a private sector service provider, like a charity, to solve a problem that would have been dealt with in the past through allocation of government funds. In such cases, a SIB is issued by an intermediary to generate the private financial support that, it is hoped, will enable a desired outcome to occur (Social </w:t>
      </w:r>
      <w:proofErr w:type="gramStart"/>
      <w:r w:rsidRPr="005A2DD6">
        <w:rPr>
          <w:color w:val="000000" w:themeColor="text1"/>
          <w:sz w:val="8"/>
        </w:rPr>
        <w:t>Finance ,</w:t>
      </w:r>
      <w:proofErr w:type="gramEnd"/>
      <w:r w:rsidRPr="005A2DD6">
        <w:rPr>
          <w:color w:val="000000" w:themeColor="text1"/>
          <w:sz w:val="8"/>
        </w:rPr>
        <w:t xml:space="preserve"> p. 12). It is important to emphasize that SIBs are performance-based contracts designed to generate revenue for the private sector. On the social impact side, there is what is known as a Social Return on Investment (SROI), meaning the elimination of present (and/or projected future) social costs. But, as Social Finance acknowledges, SIBs operate by ‘linking a social target to financial success’ (Social Finance p. 2). Their starting point is usually an estimation of cost savings that can accrue due to improved outcomes, although an estimation of future costs avoided is often seen as equally valuable. Crucial to the successful implementation of SIBs is thus the ability to measure social outcomes in monetary terms. When we consider these challenges of measurement in relation to care, it quickly becomes evident why the SIB care fix might be less ideal than the discourse around it has suggested (</w:t>
      </w:r>
      <w:proofErr w:type="gramStart"/>
      <w:r w:rsidRPr="005A2DD6">
        <w:rPr>
          <w:color w:val="000000" w:themeColor="text1"/>
          <w:sz w:val="8"/>
        </w:rPr>
        <w:t>Hartley )</w:t>
      </w:r>
      <w:proofErr w:type="gramEnd"/>
      <w:r w:rsidRPr="005A2DD6">
        <w:rPr>
          <w:color w:val="000000" w:themeColor="text1"/>
          <w:sz w:val="8"/>
        </w:rPr>
        <w:t xml:space="preserve">. To begin with, there are serious questions regarding the ethics of such a practice. It is not a stretch to assert that those citizens whose problems are being invested in are themselves ‘transformed into commodities’ (Roy </w:t>
      </w:r>
      <w:proofErr w:type="gramStart"/>
      <w:r w:rsidRPr="005A2DD6">
        <w:rPr>
          <w:color w:val="000000" w:themeColor="text1"/>
          <w:sz w:val="8"/>
        </w:rPr>
        <w:t>et al. )</w:t>
      </w:r>
      <w:proofErr w:type="gramEnd"/>
      <w:r w:rsidRPr="005A2DD6">
        <w:rPr>
          <w:color w:val="000000" w:themeColor="text1"/>
          <w:sz w:val="8"/>
        </w:rPr>
        <w:t xml:space="preserve">. Dowling further observes: ‘If we consider how many people’s lives have been devastated by the austerity that was deemed necessary for the British economy to remain attractive to financial investors, it comes with a sour aftertaste that private finance is now invited in to improve those very people’s chances’ (, p. 115). The measurement and quantification of social care from a financially motivated perspective also poses practical problems. Pressure to meet targets based on preconceived measurements may result in the misrepresentation of outcomes so that investors can receive their dividends. Moreover, despite the stated emphasis on ‘innovation’ (Social </w:t>
      </w:r>
      <w:proofErr w:type="gramStart"/>
      <w:r w:rsidRPr="005A2DD6">
        <w:rPr>
          <w:color w:val="000000" w:themeColor="text1"/>
          <w:sz w:val="8"/>
        </w:rPr>
        <w:t>Finance ,</w:t>
      </w:r>
      <w:proofErr w:type="gramEnd"/>
      <w:r w:rsidRPr="005A2DD6">
        <w:rPr>
          <w:color w:val="000000" w:themeColor="text1"/>
          <w:sz w:val="8"/>
        </w:rPr>
        <w:t xml:space="preserve"> p. 16), there is little incentive to take on difficult cases using the SIB model because it is unlikely that such cases will yield positive financial rewards, meaning that SIBs won’t ultimately help combat our most serious problems in care. In short, SIBs focus alleviating symptoms of the care crisis rather than addressing its root causes. In so doing, they reinforce the economic status quo, rather than challenging the system in the manner that feminist economists argue is necessary (Pearson and </w:t>
      </w:r>
      <w:proofErr w:type="gramStart"/>
      <w:r w:rsidRPr="005A2DD6">
        <w:rPr>
          <w:color w:val="000000" w:themeColor="text1"/>
          <w:sz w:val="8"/>
        </w:rPr>
        <w:t>Elson ;</w:t>
      </w:r>
      <w:proofErr w:type="gramEnd"/>
      <w:r w:rsidRPr="005A2DD6">
        <w:rPr>
          <w:color w:val="000000" w:themeColor="text1"/>
          <w:sz w:val="8"/>
        </w:rPr>
        <w:t xml:space="preserve"> Pearson ). Self-care The </w:t>
      </w:r>
      <w:r w:rsidRPr="00D05082">
        <w:rPr>
          <w:rStyle w:val="StyleUnderline"/>
          <w:color w:val="000000" w:themeColor="text1"/>
        </w:rPr>
        <w:t>care fix and self-care would seem have little in common upon initial reflection</w:t>
      </w:r>
      <w:r w:rsidRPr="005A2DD6">
        <w:rPr>
          <w:color w:val="000000" w:themeColor="text1"/>
          <w:sz w:val="8"/>
        </w:rPr>
        <w:t xml:space="preserve">. As we have seen, </w:t>
      </w:r>
      <w:r w:rsidRPr="00D05082">
        <w:rPr>
          <w:rStyle w:val="StyleUnderline"/>
          <w:color w:val="000000" w:themeColor="text1"/>
        </w:rPr>
        <w:t>the former is the handmaiden of capitalist economy, designed to benefit those already winning financially.</w:t>
      </w:r>
      <w:r w:rsidRPr="005A2DD6">
        <w:rPr>
          <w:color w:val="000000" w:themeColor="text1"/>
          <w:sz w:val="8"/>
        </w:rPr>
        <w:t xml:space="preserve"> In contrast, the latter, we might imagine, </w:t>
      </w:r>
      <w:r w:rsidRPr="00D05082">
        <w:rPr>
          <w:rStyle w:val="StyleUnderline"/>
          <w:color w:val="000000" w:themeColor="text1"/>
        </w:rPr>
        <w:t xml:space="preserve">is about resisting the lure of the market </w:t>
      </w:r>
      <w:proofErr w:type="gramStart"/>
      <w:r w:rsidRPr="00D05082">
        <w:rPr>
          <w:rStyle w:val="StyleUnderline"/>
          <w:color w:val="000000" w:themeColor="text1"/>
        </w:rPr>
        <w:t>in order to</w:t>
      </w:r>
      <w:proofErr w:type="gramEnd"/>
      <w:r w:rsidRPr="00D05082">
        <w:rPr>
          <w:rStyle w:val="StyleUnderline"/>
          <w:color w:val="000000" w:themeColor="text1"/>
        </w:rPr>
        <w:t xml:space="preserve"> seek what ‘money can’t buy’: e.g., an increased sense of self-worth, happiness, energy, and inner peace, all things associated with physical and mental wellbeing. Self-care</w:t>
      </w:r>
      <w:r w:rsidRPr="005A2DD6">
        <w:rPr>
          <w:color w:val="000000" w:themeColor="text1"/>
          <w:sz w:val="8"/>
        </w:rPr>
        <w:t xml:space="preserve"> can additionally be understood as a precondition of sustainable feminist political practice, premised as it is upon the recognition that caring for oneself is ‘</w:t>
      </w:r>
      <w:r w:rsidRPr="00D05082">
        <w:rPr>
          <w:rStyle w:val="StyleUnderline"/>
          <w:color w:val="000000" w:themeColor="text1"/>
        </w:rPr>
        <w:t xml:space="preserve">crucial to </w:t>
      </w:r>
      <w:r w:rsidRPr="00D05082">
        <w:rPr>
          <w:rStyle w:val="Emphasis"/>
          <w:color w:val="000000" w:themeColor="text1"/>
        </w:rPr>
        <w:t>avoiding compassion fatigue, burnout, and exhaustion’ for those tasked with caring for others</w:t>
      </w:r>
      <w:r w:rsidRPr="00D05082">
        <w:rPr>
          <w:rStyle w:val="StyleUnderline"/>
          <w:color w:val="000000" w:themeColor="text1"/>
        </w:rPr>
        <w:t xml:space="preserve"> and participating in collective action</w:t>
      </w:r>
      <w:r w:rsidRPr="005A2DD6">
        <w:rPr>
          <w:color w:val="000000" w:themeColor="text1"/>
          <w:sz w:val="8"/>
        </w:rPr>
        <w:t xml:space="preserve"> (</w:t>
      </w:r>
      <w:proofErr w:type="gramStart"/>
      <w:r w:rsidRPr="005A2DD6">
        <w:rPr>
          <w:color w:val="000000" w:themeColor="text1"/>
          <w:sz w:val="8"/>
        </w:rPr>
        <w:t>Dowling ,</w:t>
      </w:r>
      <w:proofErr w:type="gramEnd"/>
      <w:r w:rsidRPr="005A2DD6">
        <w:rPr>
          <w:color w:val="000000" w:themeColor="text1"/>
          <w:sz w:val="8"/>
        </w:rPr>
        <w:t xml:space="preserve"> p. 196). My argument, however, is that the primary ethical quandary of the SIB—that it </w:t>
      </w:r>
      <w:r w:rsidRPr="00D05082">
        <w:rPr>
          <w:rStyle w:val="StyleUnderline"/>
          <w:color w:val="000000" w:themeColor="text1"/>
        </w:rPr>
        <w:t>effectively transforms people into commodities—is equally true of the discourse of self-care as it proliferates today, in which little emphasis is placed on structural solutions to problems of personal wellbeing.</w:t>
      </w:r>
      <w:r w:rsidRPr="005A2DD6">
        <w:rPr>
          <w:color w:val="000000" w:themeColor="text1"/>
          <w:sz w:val="8"/>
        </w:rPr>
        <w:t xml:space="preserve"> Such problems are framed, rather, as opportunities for individual ‘growth’ (</w:t>
      </w:r>
      <w:proofErr w:type="gramStart"/>
      <w:r w:rsidRPr="005A2DD6">
        <w:rPr>
          <w:color w:val="000000" w:themeColor="text1"/>
          <w:sz w:val="8"/>
        </w:rPr>
        <w:t>Dowling ,</w:t>
      </w:r>
      <w:proofErr w:type="gramEnd"/>
      <w:r w:rsidRPr="005A2DD6">
        <w:rPr>
          <w:color w:val="000000" w:themeColor="text1"/>
          <w:sz w:val="8"/>
        </w:rPr>
        <w:t xml:space="preserve"> p. 186). But there is also a difference between the SIB care fix and contemporary self-care. In the case of the former, it is the abstracted other who is commodified at a safe distance from the SIB investor. In the case of latter, one is invited to commodify that with which one is intimately acquainted, namely one’s own person, through a process of self-investment. This </w:t>
      </w:r>
      <w:r w:rsidRPr="00D05082">
        <w:rPr>
          <w:rStyle w:val="StyleUnderline"/>
          <w:color w:val="000000" w:themeColor="text1"/>
        </w:rPr>
        <w:t>self-investment is not necessarily an index of self-interest in the traditional liberal individualist sense as we might think</w:t>
      </w:r>
      <w:r w:rsidRPr="005A2DD6">
        <w:rPr>
          <w:color w:val="000000" w:themeColor="text1"/>
          <w:sz w:val="8"/>
        </w:rPr>
        <w:t xml:space="preserve">. Wendy Brown (, p. 84) makes the compelling argument that ‘the idea and practice of </w:t>
      </w:r>
      <w:proofErr w:type="spellStart"/>
      <w:r w:rsidRPr="005A2DD6">
        <w:rPr>
          <w:color w:val="000000" w:themeColor="text1"/>
          <w:sz w:val="8"/>
        </w:rPr>
        <w:t>responsibilization</w:t>
      </w:r>
      <w:proofErr w:type="spellEnd"/>
      <w:r w:rsidRPr="005A2DD6">
        <w:rPr>
          <w:color w:val="000000" w:themeColor="text1"/>
          <w:sz w:val="8"/>
        </w:rPr>
        <w:t>—forcing the subject to become a responsible self-investor and self-provider—reconfigures the correct comportment of the subject from one naturally driven by satisfying interests to one forced to engage in a particular form of self-sustenance that meshes with the morality of the state and the health of the economy’. This idea of ‘meshing’ frames contemporary self-care (here termed ‘self-sustenance’) as, like the care fix, a ‘solution’ that in fact benefits something entirely different (the state, the economy) than the thing at which it ostensibly directs its curative properties (oneself). It would appear, then, that today’s subject of self-care is caught in a bind. Turning to the inventions of the market in an effort to ‘fix’ problems that capital perpetuates and intensifies, she is impelled to treat herself as ‘self-investing entrepreneurial capital’ (</w:t>
      </w:r>
      <w:proofErr w:type="gramStart"/>
      <w:r w:rsidRPr="005A2DD6">
        <w:rPr>
          <w:color w:val="000000" w:themeColor="text1"/>
          <w:sz w:val="8"/>
        </w:rPr>
        <w:t>Brown ,</w:t>
      </w:r>
      <w:proofErr w:type="gramEnd"/>
      <w:r w:rsidRPr="005A2DD6">
        <w:rPr>
          <w:color w:val="000000" w:themeColor="text1"/>
          <w:sz w:val="8"/>
        </w:rPr>
        <w:t xml:space="preserve"> p. 102). To put it simply, the self is recast as an investment project. Is it possible to get out of this contemporary bind of self-care? </w:t>
      </w:r>
      <w:r w:rsidRPr="00D05082">
        <w:rPr>
          <w:rStyle w:val="StyleUnderline"/>
          <w:color w:val="000000" w:themeColor="text1"/>
        </w:rPr>
        <w:t xml:space="preserve">Given </w:t>
      </w:r>
      <w:r w:rsidRPr="00D05082">
        <w:rPr>
          <w:rStyle w:val="Emphasis"/>
          <w:color w:val="000000" w:themeColor="text1"/>
        </w:rPr>
        <w:t>the constraints of neoliberal governance</w:t>
      </w:r>
      <w:r w:rsidRPr="00D05082">
        <w:rPr>
          <w:rStyle w:val="StyleUnderline"/>
          <w:color w:val="000000" w:themeColor="text1"/>
        </w:rPr>
        <w:t xml:space="preserve"> it </w:t>
      </w:r>
      <w:r w:rsidRPr="00D05082">
        <w:rPr>
          <w:rStyle w:val="Emphasis"/>
          <w:color w:val="000000" w:themeColor="text1"/>
        </w:rPr>
        <w:t>is difficult to be optimistic</w:t>
      </w:r>
      <w:r w:rsidRPr="00D05082">
        <w:rPr>
          <w:rStyle w:val="StyleUnderline"/>
          <w:color w:val="000000" w:themeColor="text1"/>
        </w:rPr>
        <w:t>.</w:t>
      </w:r>
      <w:r w:rsidRPr="005A2DD6">
        <w:rPr>
          <w:color w:val="000000" w:themeColor="text1"/>
          <w:sz w:val="8"/>
        </w:rPr>
        <w:t xml:space="preserve"> If subjects are liberated today to pursue the enhancement of their own selves as human capital, it is also arguably the case that neoliberal governance ‘tears up freedom’s grounding in sovereignty for states and subjects alike’ by inserting said subjects ‘into the norms and imperatives of market conduct […] to which their survival is tethered’ (</w:t>
      </w:r>
      <w:proofErr w:type="gramStart"/>
      <w:r w:rsidRPr="005A2DD6">
        <w:rPr>
          <w:color w:val="000000" w:themeColor="text1"/>
          <w:sz w:val="8"/>
        </w:rPr>
        <w:t>Brown ,</w:t>
      </w:r>
      <w:proofErr w:type="gramEnd"/>
      <w:r w:rsidRPr="005A2DD6">
        <w:rPr>
          <w:color w:val="000000" w:themeColor="text1"/>
          <w:sz w:val="8"/>
        </w:rPr>
        <w:t xml:space="preserve"> p. 108). The attenuation of self-sovereignty, associated historically with freedom of choice, can only have negative implications for the project of self-care as a pathway to genuine flourishing untethered from the ‘norms and imperatives of market conduct’. How are we to make the right choices under these conditions? What does it </w:t>
      </w:r>
      <w:proofErr w:type="gramStart"/>
      <w:r w:rsidRPr="005A2DD6">
        <w:rPr>
          <w:color w:val="000000" w:themeColor="text1"/>
          <w:sz w:val="8"/>
        </w:rPr>
        <w:t>actually mean</w:t>
      </w:r>
      <w:proofErr w:type="gramEnd"/>
      <w:r w:rsidRPr="005A2DD6">
        <w:rPr>
          <w:color w:val="000000" w:themeColor="text1"/>
          <w:sz w:val="8"/>
        </w:rPr>
        <w:t xml:space="preserve"> to care for oneself in such a world? </w:t>
      </w:r>
      <w:r w:rsidRPr="00D05082">
        <w:rPr>
          <w:rStyle w:val="StyleUnderline"/>
          <w:color w:val="000000" w:themeColor="text1"/>
        </w:rPr>
        <w:t>It is easier, admittedly, to offer examples of how the neoliberal entrepreneurial logic of self-care as self-investment is itself flourishing in contemporary society.</w:t>
      </w:r>
      <w:r w:rsidRPr="005A2DD6">
        <w:rPr>
          <w:color w:val="000000" w:themeColor="text1"/>
          <w:sz w:val="8"/>
        </w:rPr>
        <w:t xml:space="preserve"> Perhaps nowhere has this logic proved more effective than in variants of liberal feminism, which tell women to ‘lean in’ to high-powered careers so that they can get ‘to the top’ (</w:t>
      </w:r>
      <w:proofErr w:type="gramStart"/>
      <w:r w:rsidRPr="005A2DD6">
        <w:rPr>
          <w:color w:val="000000" w:themeColor="text1"/>
          <w:sz w:val="8"/>
        </w:rPr>
        <w:t>Sandberg ,</w:t>
      </w:r>
      <w:proofErr w:type="gramEnd"/>
      <w:r w:rsidRPr="005A2DD6">
        <w:rPr>
          <w:color w:val="000000" w:themeColor="text1"/>
          <w:sz w:val="8"/>
        </w:rPr>
        <w:t xml:space="preserve"> p. 8). The hope is that more women in leadership roles will translate into ‘a better world’ (</w:t>
      </w:r>
      <w:proofErr w:type="gramStart"/>
      <w:r w:rsidRPr="005A2DD6">
        <w:rPr>
          <w:color w:val="000000" w:themeColor="text1"/>
          <w:sz w:val="8"/>
        </w:rPr>
        <w:t>Sandberg ,</w:t>
      </w:r>
      <w:proofErr w:type="gramEnd"/>
      <w:r w:rsidRPr="005A2DD6">
        <w:rPr>
          <w:color w:val="000000" w:themeColor="text1"/>
          <w:sz w:val="8"/>
        </w:rPr>
        <w:t xml:space="preserve"> pp. 8, 7). Yet it is also these women, incentivized to compete for success in a highly marketized labor environment, who are arguably most willing (and able) to self-invest in those terms stipulated by neoliberal governance, both because they have financial wherewithal and because they are already participating in said logic as employees. It is this equal-opportunity feminism that Lola Olufemi rejects in her book Feminism, Interrupted, taking </w:t>
      </w:r>
      <w:r w:rsidRPr="00D05082">
        <w:rPr>
          <w:rStyle w:val="StyleUnderline"/>
          <w:color w:val="000000" w:themeColor="text1"/>
        </w:rPr>
        <w:t>‘white feminist neo-liberal politics’ to task for focusing ‘</w:t>
      </w:r>
      <w:r w:rsidRPr="00D05082">
        <w:rPr>
          <w:rStyle w:val="Emphasis"/>
          <w:color w:val="000000" w:themeColor="text1"/>
        </w:rPr>
        <w:t>on the self as vehicle for</w:t>
      </w:r>
      <w:r w:rsidRPr="00D05082">
        <w:rPr>
          <w:rStyle w:val="StyleUnderline"/>
          <w:color w:val="000000" w:themeColor="text1"/>
        </w:rPr>
        <w:t xml:space="preserve"> </w:t>
      </w:r>
      <w:proofErr w:type="spellStart"/>
      <w:r w:rsidRPr="00D05082">
        <w:rPr>
          <w:rStyle w:val="StyleUnderline"/>
          <w:color w:val="000000" w:themeColor="text1"/>
        </w:rPr>
        <w:t>self improvement</w:t>
      </w:r>
      <w:proofErr w:type="spellEnd"/>
      <w:r w:rsidRPr="00D05082">
        <w:rPr>
          <w:rStyle w:val="StyleUnderline"/>
          <w:color w:val="000000" w:themeColor="text1"/>
        </w:rPr>
        <w:t xml:space="preserve"> and </w:t>
      </w:r>
      <w:r w:rsidRPr="00D05082">
        <w:rPr>
          <w:rStyle w:val="Emphasis"/>
          <w:color w:val="000000" w:themeColor="text1"/>
        </w:rPr>
        <w:t xml:space="preserve">personal gain </w:t>
      </w:r>
      <w:r w:rsidRPr="00D05082">
        <w:rPr>
          <w:rStyle w:val="StyleUnderline"/>
          <w:color w:val="000000" w:themeColor="text1"/>
        </w:rPr>
        <w:t>at the expense of others’</w:t>
      </w:r>
      <w:r w:rsidRPr="005A2DD6">
        <w:rPr>
          <w:color w:val="000000" w:themeColor="text1"/>
          <w:sz w:val="8"/>
        </w:rPr>
        <w:t xml:space="preserve"> (</w:t>
      </w:r>
      <w:proofErr w:type="gramStart"/>
      <w:r w:rsidRPr="005A2DD6">
        <w:rPr>
          <w:color w:val="000000" w:themeColor="text1"/>
          <w:sz w:val="8"/>
        </w:rPr>
        <w:t>Olufemi ,</w:t>
      </w:r>
      <w:proofErr w:type="gramEnd"/>
      <w:r w:rsidRPr="005A2DD6">
        <w:rPr>
          <w:color w:val="000000" w:themeColor="text1"/>
          <w:sz w:val="8"/>
        </w:rPr>
        <w:t xml:space="preserve"> p. 4). While such a politics has a great deal to say about breaking the glass ceiling, it offers little, Olufemi observes, in the way of structural support for working-class women who care for others while sacrificing their own physical and mental health. Another troubling consequence of this recast notion of the self as self-investment site is how it has appropriated, for economic gain, feminist counter-models of self-care originally intended to oppose the market’s reductive and dehumanizing logic. Self-care has an especially important tradition of associations with Black feminist activists, who emphasize that it is only possible to fight sustainably for change and support those around you if you love, protect, and care for yourself. A notable feminist document that advocates for this kind of self-care is Audre Lorde’s essay ‘Uses of the Erotic: The Erotic as Power’. Lorde () calls on women to honor their own ‘self-connection’ as the precondition of true understanding and ‘sharing’ with others. It is only by attending to ‘internal knowledge and needs’, Lorde argues, that women can ‘begin to be responsible to ourselves in the deepest sense’ (, p. 28). Likewise, bell hooks () affirms the practice of radical self-love as essential to a constructive feminist politics, and as a means of healing. Self-care can also be an anti-capitalist stance. As racial equity consultant and activist Altheria Caldera (, p. 712) argues, if ‘capitalism forces us to neglect our personal and communal well-being for the sake of thriving industries’, then committing to self-care can be a political statement: a rejection of ‘implicit messages’ that Black women are ‘expendable’, ‘superhuman beings who don’t need nurturing’. </w:t>
      </w:r>
      <w:r w:rsidRPr="00D05082">
        <w:rPr>
          <w:rStyle w:val="StyleUnderline"/>
          <w:color w:val="000000" w:themeColor="text1"/>
        </w:rPr>
        <w:t xml:space="preserve">These are ideas that the </w:t>
      </w:r>
      <w:r w:rsidRPr="00D05082">
        <w:rPr>
          <w:rStyle w:val="Emphasis"/>
          <w:color w:val="000000" w:themeColor="text1"/>
        </w:rPr>
        <w:t>private sector is currently working hard to monetize,</w:t>
      </w:r>
      <w:r w:rsidRPr="005A2DD6">
        <w:rPr>
          <w:color w:val="000000" w:themeColor="text1"/>
          <w:sz w:val="8"/>
        </w:rPr>
        <w:t xml:space="preserve"> </w:t>
      </w:r>
      <w:r w:rsidRPr="00D05082">
        <w:rPr>
          <w:rStyle w:val="StyleUnderline"/>
          <w:color w:val="000000" w:themeColor="text1"/>
        </w:rPr>
        <w:t xml:space="preserve">while taking advantage of a matrix of pressures to do with normative societal ideas about how women should look, act, and feel. </w:t>
      </w:r>
      <w:r w:rsidRPr="005A2DD6">
        <w:rPr>
          <w:color w:val="000000" w:themeColor="text1"/>
          <w:sz w:val="8"/>
        </w:rPr>
        <w:t xml:space="preserve">Between 2014 and 2019, the value of the </w:t>
      </w:r>
      <w:r w:rsidRPr="00D05082">
        <w:rPr>
          <w:rStyle w:val="StyleUnderline"/>
          <w:color w:val="000000" w:themeColor="text1"/>
        </w:rPr>
        <w:t xml:space="preserve">health and wellness market in the UK increased by over £3.7 billion </w:t>
      </w:r>
      <w:r w:rsidRPr="005A2DD6">
        <w:rPr>
          <w:color w:val="000000" w:themeColor="text1"/>
          <w:sz w:val="8"/>
        </w:rPr>
        <w:t>(</w:t>
      </w:r>
      <w:proofErr w:type="gramStart"/>
      <w:r w:rsidRPr="005A2DD6">
        <w:rPr>
          <w:color w:val="000000" w:themeColor="text1"/>
          <w:sz w:val="8"/>
        </w:rPr>
        <w:t>Yates )</w:t>
      </w:r>
      <w:proofErr w:type="gramEnd"/>
      <w:r w:rsidRPr="005A2DD6">
        <w:rPr>
          <w:color w:val="000000" w:themeColor="text1"/>
          <w:sz w:val="8"/>
        </w:rPr>
        <w:t xml:space="preserve">. </w:t>
      </w:r>
      <w:r w:rsidRPr="00D05082">
        <w:rPr>
          <w:rStyle w:val="StyleUnderline"/>
          <w:color w:val="000000" w:themeColor="text1"/>
        </w:rPr>
        <w:t>Corporations, advertising firms, and mobile apps are targeting women’s concerns over their appearance and mental and physical health, promising to fix under-eye wrinkles, back pain, and depression—for a fee. Such anxieties are again exacerbated by an entrepreneurial logic of self-investment that posits a positive self-image as the precondition for financial and social success</w:t>
      </w:r>
      <w:r w:rsidRPr="005A2DD6">
        <w:rPr>
          <w:color w:val="000000" w:themeColor="text1"/>
          <w:sz w:val="8"/>
        </w:rPr>
        <w:t>. Women-centered media has mostly reinforced this logic. A 2021 article posted on marieclaire.com, ‘Download These Self-Care Apps When Everything Sucks’, promises that the listed apps ‘will work their stress-reducing magic to help you feel your best. Because that’s what self-care is really all about’ (</w:t>
      </w:r>
      <w:proofErr w:type="gramStart"/>
      <w:r w:rsidRPr="005A2DD6">
        <w:rPr>
          <w:color w:val="000000" w:themeColor="text1"/>
          <w:sz w:val="8"/>
        </w:rPr>
        <w:t>Epstein )</w:t>
      </w:r>
      <w:proofErr w:type="gramEnd"/>
      <w:r w:rsidRPr="005A2DD6">
        <w:rPr>
          <w:color w:val="000000" w:themeColor="text1"/>
          <w:sz w:val="8"/>
        </w:rPr>
        <w:t>. Options range from an app called Headspace, which guides meditation beginners through mindfulness techniques, to Shine, which sends you daily motivational texts. A similar article on theeverygirl.com assures readers that the self-care apps it features ‘Will Help You Meet Your Goals’ (</w:t>
      </w:r>
      <w:proofErr w:type="gramStart"/>
      <w:r w:rsidRPr="005A2DD6">
        <w:rPr>
          <w:color w:val="000000" w:themeColor="text1"/>
          <w:sz w:val="8"/>
        </w:rPr>
        <w:t>Santi )</w:t>
      </w:r>
      <w:proofErr w:type="gramEnd"/>
      <w:r w:rsidRPr="005A2DD6">
        <w:rPr>
          <w:color w:val="000000" w:themeColor="text1"/>
          <w:sz w:val="8"/>
        </w:rPr>
        <w:t>. One featured app, Happify, offers games and activities tailored to your personal mental health goals (building confidence, feeling less stressed). Users are even invited to track their overall happiness. Here, the ethical question of what it means for a for-profit company to measure one’s emotional ‘resources’ emerges. A glance at the company’s website (</w:t>
      </w:r>
      <w:proofErr w:type="gramStart"/>
      <w:r w:rsidRPr="005A2DD6">
        <w:rPr>
          <w:color w:val="000000" w:themeColor="text1"/>
          <w:sz w:val="8"/>
        </w:rPr>
        <w:t>Happify )</w:t>
      </w:r>
      <w:proofErr w:type="gramEnd"/>
      <w:r w:rsidRPr="005A2DD6">
        <w:rPr>
          <w:color w:val="000000" w:themeColor="text1"/>
          <w:sz w:val="8"/>
        </w:rPr>
        <w:t xml:space="preserve"> confirms its quantitative approach: ‘Your emotional wellbeing can be measured’! ‘86% of frequent users get happier in 2 </w:t>
      </w:r>
      <w:proofErr w:type="gramStart"/>
      <w:r w:rsidRPr="005A2DD6">
        <w:rPr>
          <w:color w:val="000000" w:themeColor="text1"/>
          <w:sz w:val="8"/>
        </w:rPr>
        <w:t>months’</w:t>
      </w:r>
      <w:proofErr w:type="gramEnd"/>
      <w:r w:rsidRPr="005A2DD6">
        <w:rPr>
          <w:color w:val="000000" w:themeColor="text1"/>
          <w:sz w:val="8"/>
        </w:rPr>
        <w:t>! ‘Find out your happiness score and start improving it today’! In the language circulated by Happify</w:t>
      </w:r>
      <w:proofErr w:type="gramStart"/>
      <w:r w:rsidRPr="005A2DD6">
        <w:rPr>
          <w:color w:val="000000" w:themeColor="text1"/>
          <w:sz w:val="8"/>
        </w:rPr>
        <w:t xml:space="preserve">, in particular, </w:t>
      </w:r>
      <w:r w:rsidRPr="00D05082">
        <w:rPr>
          <w:rStyle w:val="StyleUnderline"/>
          <w:color w:val="000000" w:themeColor="text1"/>
        </w:rPr>
        <w:t>we</w:t>
      </w:r>
      <w:proofErr w:type="gramEnd"/>
      <w:r w:rsidRPr="00D05082">
        <w:rPr>
          <w:rStyle w:val="StyleUnderline"/>
          <w:color w:val="000000" w:themeColor="text1"/>
        </w:rPr>
        <w:t xml:space="preserve"> might locate the source of a relation that cultural theorist Lauren Berlant () has theorized as ‘</w:t>
      </w:r>
      <w:r w:rsidRPr="00D05082">
        <w:rPr>
          <w:rStyle w:val="Emphasis"/>
          <w:color w:val="000000" w:themeColor="text1"/>
        </w:rPr>
        <w:t>cruel optimism’.</w:t>
      </w:r>
      <w:r w:rsidRPr="005A2DD6">
        <w:rPr>
          <w:color w:val="000000" w:themeColor="text1"/>
          <w:sz w:val="8"/>
        </w:rPr>
        <w:t xml:space="preserve"> </w:t>
      </w:r>
      <w:r w:rsidRPr="00D05082">
        <w:rPr>
          <w:rStyle w:val="StyleUnderline"/>
          <w:color w:val="000000" w:themeColor="text1"/>
        </w:rPr>
        <w:t>A new habit, or, in this case, app, promises to improve your wellbeing, yet ultimately becomes an obstacle to genuine flourishing</w:t>
      </w:r>
      <w:r w:rsidRPr="005A2DD6">
        <w:rPr>
          <w:color w:val="000000" w:themeColor="text1"/>
          <w:sz w:val="8"/>
        </w:rPr>
        <w:t>. Tied to your smartphone, clocking into the digital platform on a regular basis, and playing games to improve your ‘happiness score’: are these real solutions to the struggles of life- and world-building, or just another care fix? The point is not that we should abandon the project of self-care. Rather, the problem is that such remedies, not unlike SIBs, focus on symptoms rather than causes. Instead of creating the conditions for more meaningful ways of living, they reinforce ‘norms of self-management’ (</w:t>
      </w:r>
      <w:proofErr w:type="gramStart"/>
      <w:r w:rsidRPr="005A2DD6">
        <w:rPr>
          <w:color w:val="000000" w:themeColor="text1"/>
          <w:sz w:val="8"/>
        </w:rPr>
        <w:t>Berlant ,</w:t>
      </w:r>
      <w:proofErr w:type="gramEnd"/>
      <w:r w:rsidRPr="005A2DD6">
        <w:rPr>
          <w:color w:val="000000" w:themeColor="text1"/>
          <w:sz w:val="8"/>
        </w:rPr>
        <w:t xml:space="preserve"> p. 5), placing responsibility wholly on the individual. The implication: that you are your greatest asset—and, more bleakly, that no one will care for you if you don’t care for yourself. Conclusion: resisting </w:t>
      </w:r>
      <w:proofErr w:type="spellStart"/>
      <w:r w:rsidRPr="005A2DD6">
        <w:rPr>
          <w:color w:val="000000" w:themeColor="text1"/>
          <w:sz w:val="8"/>
        </w:rPr>
        <w:t>responsibilization</w:t>
      </w:r>
      <w:proofErr w:type="spellEnd"/>
      <w:r w:rsidRPr="005A2DD6">
        <w:rPr>
          <w:color w:val="000000" w:themeColor="text1"/>
          <w:sz w:val="8"/>
        </w:rPr>
        <w:t xml:space="preserve"> How might we reclaim more just and sustainable versions of care, including self-care, for the future? One simple answer is by attending more carefully to the history of feminism—to voices like the Wages for Housework feminists, Lorde, and hooks. </w:t>
      </w:r>
      <w:r w:rsidRPr="00D05082">
        <w:rPr>
          <w:rStyle w:val="StyleUnderline"/>
          <w:color w:val="000000" w:themeColor="text1"/>
        </w:rPr>
        <w:t xml:space="preserve">We must be more aware of the potential of neoliberal discourse to co-opt radical political visions and social justice movements for its own ends. A progressive feminist perspective on care also necessitates a serious critique of how the self-care industry is harming women and catering to the </w:t>
      </w:r>
      <w:r w:rsidRPr="00D05082">
        <w:rPr>
          <w:rStyle w:val="Emphasis"/>
          <w:color w:val="000000" w:themeColor="text1"/>
        </w:rPr>
        <w:t>interests of private capital</w:t>
      </w:r>
      <w:r w:rsidRPr="00D05082">
        <w:rPr>
          <w:rStyle w:val="StyleUnderline"/>
          <w:color w:val="000000" w:themeColor="text1"/>
        </w:rPr>
        <w:t>.</w:t>
      </w:r>
      <w:r w:rsidRPr="005A2DD6">
        <w:rPr>
          <w:color w:val="000000" w:themeColor="text1"/>
          <w:sz w:val="8"/>
        </w:rPr>
        <w:t xml:space="preserve"> Care for the self must also be tied to care for others—to a form of ‘being-in-community’ (</w:t>
      </w:r>
      <w:proofErr w:type="gramStart"/>
      <w:r w:rsidRPr="005A2DD6">
        <w:rPr>
          <w:color w:val="000000" w:themeColor="text1"/>
          <w:sz w:val="8"/>
        </w:rPr>
        <w:t>Caldera )</w:t>
      </w:r>
      <w:proofErr w:type="gramEnd"/>
      <w:r w:rsidRPr="005A2DD6">
        <w:rPr>
          <w:color w:val="000000" w:themeColor="text1"/>
          <w:sz w:val="8"/>
        </w:rPr>
        <w:t xml:space="preserve"> that is genuinely supportive, rather than community as an evasion of ‘the political problem’ (Rose , p. 16) that we saw in Cameron’s ‘Big Society’. Regarding this final point, Wages for Housework continues to provide critical stimulation and debate. On the one hand, there remains Davis’s objection that Wages for Housework failed to recognize that the solution to housework was comprehensive socialization through government subsidies due to its concern with ‘the plight of the housewife’ </w:t>
      </w:r>
      <w:proofErr w:type="gramStart"/>
      <w:r w:rsidRPr="005A2DD6">
        <w:rPr>
          <w:color w:val="000000" w:themeColor="text1"/>
          <w:sz w:val="8"/>
        </w:rPr>
        <w:t>( p.</w:t>
      </w:r>
      <w:proofErr w:type="gramEnd"/>
      <w:r w:rsidRPr="005A2DD6">
        <w:rPr>
          <w:color w:val="000000" w:themeColor="text1"/>
          <w:sz w:val="8"/>
        </w:rPr>
        <w:t xml:space="preserve"> 209): a characterization at odds with the movement’s stated aims, yet indicative of the fact that it focused too narrowly on unwaged reproductive labor in the home. On the other hand, the recognition that Wages for Housework’s insights are being leveraged in new areas of social justice, including the fight for sex workers’ rights, indicates its capacity to provide valuable theoretical and practical resources in a new arena of collective action. This is demonstrated in Juno Mac and Molly Smith’s recent book Revolting Prostitutes: The Fight for Sex Workers’ Rights, which draws upon Federici’s theorization of housework as work </w:t>
      </w:r>
      <w:proofErr w:type="gramStart"/>
      <w:r w:rsidRPr="005A2DD6">
        <w:rPr>
          <w:color w:val="000000" w:themeColor="text1"/>
          <w:sz w:val="8"/>
        </w:rPr>
        <w:t>in order to</w:t>
      </w:r>
      <w:proofErr w:type="gramEnd"/>
      <w:r w:rsidRPr="005A2DD6">
        <w:rPr>
          <w:color w:val="000000" w:themeColor="text1"/>
          <w:sz w:val="8"/>
        </w:rPr>
        <w:t xml:space="preserve"> insist that the same is true of sex work, with important consequences: ‘When sex workers assert that sex work is work, we are saying that we need rights. We are not saying that work is good or fun, or even harmless, nor that it has fundamental value’ (2018, p. 85). A fundamental principle of care</w:t>
      </w:r>
      <w:proofErr w:type="gramStart"/>
      <w:r w:rsidRPr="005A2DD6">
        <w:rPr>
          <w:color w:val="000000" w:themeColor="text1"/>
          <w:sz w:val="8"/>
        </w:rPr>
        <w:t>—‘</w:t>
      </w:r>
      <w:proofErr w:type="gramEnd"/>
      <w:r w:rsidRPr="005A2DD6">
        <w:rPr>
          <w:color w:val="000000" w:themeColor="text1"/>
          <w:sz w:val="8"/>
        </w:rPr>
        <w:t xml:space="preserve">safety at work’—underpins this fight for rights: ‘People should not have to demonstrate that their work has intrinsic value to society to deserve safety at work’ (Mac and Smith , p. 85). What, then, of the future of care? </w:t>
      </w:r>
      <w:r w:rsidRPr="00D05082">
        <w:rPr>
          <w:rStyle w:val="StyleUnderline"/>
          <w:color w:val="000000" w:themeColor="text1"/>
        </w:rPr>
        <w:t xml:space="preserve">Confining care to the private realm, and to the neoliberal discourse of personal responsibility, ‘has </w:t>
      </w:r>
      <w:r w:rsidRPr="00D05082">
        <w:rPr>
          <w:rStyle w:val="Emphasis"/>
          <w:color w:val="000000" w:themeColor="text1"/>
        </w:rPr>
        <w:t>obscured the public function that care labor serves</w:t>
      </w:r>
      <w:r w:rsidRPr="00D05082">
        <w:rPr>
          <w:rStyle w:val="StyleUnderline"/>
          <w:color w:val="000000" w:themeColor="text1"/>
        </w:rPr>
        <w:t xml:space="preserve"> and has masked its central place in the economy’</w:t>
      </w:r>
      <w:r w:rsidRPr="005A2DD6">
        <w:rPr>
          <w:color w:val="000000" w:themeColor="text1"/>
          <w:sz w:val="8"/>
        </w:rPr>
        <w:t xml:space="preserve"> (</w:t>
      </w:r>
      <w:proofErr w:type="gramStart"/>
      <w:r w:rsidRPr="005A2DD6">
        <w:rPr>
          <w:color w:val="000000" w:themeColor="text1"/>
          <w:sz w:val="8"/>
        </w:rPr>
        <w:t>Glenn ,</w:t>
      </w:r>
      <w:proofErr w:type="gramEnd"/>
      <w:r w:rsidRPr="005A2DD6">
        <w:rPr>
          <w:color w:val="000000" w:themeColor="text1"/>
          <w:sz w:val="8"/>
        </w:rPr>
        <w:t xml:space="preserve"> p. 10). The Covid-19 pandemic has reminded us that ‘the patriarchal ideology of the self-sufficient nuclear family entraps not only women but men in lives that are deemed, in that contradiction of contemporary capitalism, at once “essential” and “disposable”’ (</w:t>
      </w:r>
      <w:proofErr w:type="gramStart"/>
      <w:r w:rsidRPr="005A2DD6">
        <w:rPr>
          <w:color w:val="000000" w:themeColor="text1"/>
          <w:sz w:val="8"/>
        </w:rPr>
        <w:t>Srinivasan ,</w:t>
      </w:r>
      <w:proofErr w:type="gramEnd"/>
      <w:r w:rsidRPr="005A2DD6">
        <w:rPr>
          <w:color w:val="000000" w:themeColor="text1"/>
          <w:sz w:val="8"/>
        </w:rPr>
        <w:t xml:space="preserve"> p. 176). And it remains the case today that female-identified care providers ‘disproportionately remain the invisible infrastructure for all developing, mature, and worn-out human capital—children, adults, disabled, and elderly’ (</w:t>
      </w:r>
      <w:proofErr w:type="gramStart"/>
      <w:r w:rsidRPr="005A2DD6">
        <w:rPr>
          <w:color w:val="000000" w:themeColor="text1"/>
          <w:sz w:val="8"/>
        </w:rPr>
        <w:t>Brown ,</w:t>
      </w:r>
      <w:proofErr w:type="gramEnd"/>
      <w:r w:rsidRPr="005A2DD6">
        <w:rPr>
          <w:color w:val="000000" w:themeColor="text1"/>
          <w:sz w:val="8"/>
        </w:rPr>
        <w:t xml:space="preserve"> p. 105). How, then, to develop new models for care that integrate public assistance with resistance to the entrepreneurial and </w:t>
      </w:r>
      <w:proofErr w:type="spellStart"/>
      <w:r w:rsidRPr="005A2DD6">
        <w:rPr>
          <w:color w:val="000000" w:themeColor="text1"/>
          <w:sz w:val="8"/>
        </w:rPr>
        <w:t>responsibilizing</w:t>
      </w:r>
      <w:proofErr w:type="spellEnd"/>
      <w:r w:rsidRPr="005A2DD6">
        <w:rPr>
          <w:color w:val="000000" w:themeColor="text1"/>
          <w:sz w:val="8"/>
        </w:rPr>
        <w:t xml:space="preserve"> logic of neoliberalism? </w:t>
      </w:r>
      <w:r w:rsidRPr="00D05082">
        <w:rPr>
          <w:rStyle w:val="StyleUnderline"/>
          <w:color w:val="000000" w:themeColor="text1"/>
        </w:rPr>
        <w:t>If we accept that that is unjust to frame care—whether for oneself or for others—as a problem of individual responsibility, a vision of an ‘alternative economic logic’ is undoubtedly necessary (</w:t>
      </w:r>
      <w:proofErr w:type="gramStart"/>
      <w:r w:rsidRPr="00D05082">
        <w:rPr>
          <w:rStyle w:val="StyleUnderline"/>
          <w:color w:val="000000" w:themeColor="text1"/>
        </w:rPr>
        <w:t>Pearson ,</w:t>
      </w:r>
      <w:proofErr w:type="gramEnd"/>
      <w:r w:rsidRPr="00D05082">
        <w:rPr>
          <w:rStyle w:val="StyleUnderline"/>
          <w:color w:val="000000" w:themeColor="text1"/>
        </w:rPr>
        <w:t xml:space="preserve"> pp. 36). Such a vision ought to include ‘the incorporation of reproduction and care work into economic analysis and economic policies’, as well as a renewed commitment to public provision and ‘social infrastructure’ </w:t>
      </w:r>
      <w:r w:rsidRPr="005A2DD6">
        <w:rPr>
          <w:color w:val="000000" w:themeColor="text1"/>
          <w:sz w:val="8"/>
        </w:rPr>
        <w:t>(</w:t>
      </w:r>
      <w:proofErr w:type="gramStart"/>
      <w:r w:rsidRPr="005A2DD6">
        <w:rPr>
          <w:color w:val="000000" w:themeColor="text1"/>
          <w:sz w:val="8"/>
        </w:rPr>
        <w:t>Pearson ,</w:t>
      </w:r>
      <w:proofErr w:type="gramEnd"/>
      <w:r w:rsidRPr="005A2DD6">
        <w:rPr>
          <w:color w:val="000000" w:themeColor="text1"/>
          <w:sz w:val="8"/>
        </w:rPr>
        <w:t xml:space="preserve"> pp. 29, 36). One viable approach to the latter would be for governments to adopt a ‘universal basic services’ (UBS) model. As developed by Coot and Percy (), such a model is based on sustainable principles of ‘shared needs’ and ‘collective responsibilities’—and committed in both theory and practice to social equality and democratic decision-making. To be clear, these are commitments that we do not find in the rather different ‘universal basic income’ (UBI) model advocated by many libertarians, which proposes no-strings-attached cash payments to all members of society, regardless of their income. To rethink care, we must, finally, dismantle dichotomies that have historically delimited care and negatively impacted women, as the Wages for Housework feminists argued in the 1970s. Above all, in the words of Nancy Fraser (, p. 36), </w:t>
      </w:r>
      <w:r w:rsidRPr="00D05082">
        <w:rPr>
          <w:rStyle w:val="StyleUnderline"/>
          <w:color w:val="000000" w:themeColor="text1"/>
        </w:rPr>
        <w:t>we must ‘overcome financialized capitalism’s rapacious subjugation of reproduction to production––but this time without sacrificing either emancipation or social protection’.</w:t>
      </w:r>
    </w:p>
    <w:p w14:paraId="521B2663" w14:textId="77777777" w:rsidR="00276F17" w:rsidRDefault="00276F17" w:rsidP="00276F17">
      <w:pPr>
        <w:pStyle w:val="Heading3"/>
      </w:pPr>
      <w:r>
        <w:t>1NC---L---Disease</w:t>
      </w:r>
    </w:p>
    <w:p w14:paraId="769C7350" w14:textId="77777777" w:rsidR="00276F17" w:rsidRPr="0098416F" w:rsidRDefault="00276F17" w:rsidP="00276F17">
      <w:pPr>
        <w:pStyle w:val="Heading4"/>
      </w:pPr>
      <w:r>
        <w:t>Structural discrimination against mothers during pandemic times makes it impossible for women to access the care they need without discrimination</w:t>
      </w:r>
    </w:p>
    <w:p w14:paraId="6B00AB9C" w14:textId="4E018ABE" w:rsidR="00276F17" w:rsidRPr="00D8529D" w:rsidRDefault="00276F17" w:rsidP="00276F17">
      <w:pPr>
        <w:rPr>
          <w:rStyle w:val="Style13ptBold"/>
        </w:rPr>
      </w:pPr>
      <w:r>
        <w:rPr>
          <w:rStyle w:val="Style13ptBold"/>
        </w:rPr>
        <w:t>Thorpe et al. 24</w:t>
      </w:r>
      <w:r w:rsidRPr="00D8529D">
        <w:t xml:space="preserve"> </w:t>
      </w:r>
      <w:r>
        <w:t xml:space="preserve">1Te </w:t>
      </w:r>
      <w:proofErr w:type="spellStart"/>
      <w:r>
        <w:t>Huataki</w:t>
      </w:r>
      <w:proofErr w:type="spellEnd"/>
      <w:r>
        <w:t xml:space="preserve"> </w:t>
      </w:r>
      <w:proofErr w:type="spellStart"/>
      <w:r>
        <w:t>Waiora</w:t>
      </w:r>
      <w:proofErr w:type="spellEnd"/>
      <w:r>
        <w:t xml:space="preserve"> School of Health, University of Waikato, Hamilton, New Zealand, 2 Independent Scholar, Denver, CO, United States (Holly Thorpe, Nikki Barrett, Mihi Joy Nemani, Grace O’Leary and Niha Ahmed, “’It made me feel like a shit parent’: an intersectional analysis of pandemic mothering”, </w:t>
      </w:r>
      <w:r>
        <w:rPr>
          <w:i/>
          <w:iCs/>
        </w:rPr>
        <w:t xml:space="preserve">Frontiers in Sociology, </w:t>
      </w:r>
      <w:r>
        <w:t xml:space="preserve">02 April 2024, </w:t>
      </w:r>
      <w:hyperlink r:id="rId37" w:history="1">
        <w:r w:rsidRPr="009D354F">
          <w:rPr>
            <w:rStyle w:val="Hyperlink"/>
          </w:rPr>
          <w:t>file:///Users/lenahasiuk/Downloads/fsoc-09-1359827.pdf</w:t>
        </w:r>
      </w:hyperlink>
      <w:r>
        <w:t xml:space="preserve">, DOA: 7/17/24)//LFS – LMH </w:t>
      </w:r>
    </w:p>
    <w:p w14:paraId="13C48113" w14:textId="77777777" w:rsidR="00276F17" w:rsidRPr="00322735" w:rsidRDefault="00276F17" w:rsidP="00276F17">
      <w:pPr>
        <w:rPr>
          <w:u w:val="single"/>
        </w:rPr>
      </w:pPr>
      <w:r w:rsidRPr="0098416F">
        <w:rPr>
          <w:u w:val="single"/>
        </w:rPr>
        <w:t>“You can’t get that time back”: pregnancy, birthing and newborn babies Some of the mothers in our sample were pregnant with their first or second baby during the various New Zealand lockdowns. During the interviews, these mothers described experiencing various health concerns, including a fear of catching COVID19, and concerns about lack of familial support during the birthing process</w:t>
      </w:r>
      <w:r>
        <w:t>:</w:t>
      </w:r>
      <w:r w:rsidRPr="00D8529D">
        <w:t xml:space="preserve"> </w:t>
      </w:r>
      <w:r>
        <w:t xml:space="preserve">I was worrying about getting it, what would happen to the fetus? Then when you </w:t>
      </w:r>
      <w:proofErr w:type="gramStart"/>
      <w:r>
        <w:t>actually go</w:t>
      </w:r>
      <w:proofErr w:type="gramEnd"/>
      <w:r>
        <w:t xml:space="preserve"> into birth, when there was an outbreak, people weren’t allowed to have their partners in the delivery room, so we didn’t know what was going to happen. </w:t>
      </w:r>
      <w:r w:rsidRPr="0098416F">
        <w:rPr>
          <w:u w:val="single"/>
        </w:rPr>
        <w:t>The thought of [partner] not being there really freaked me out. Just having that in the back of your mind and worrying about whether your new-born would have some kind of health issue and then COVID would come. There were all those sorts of things that added that extra layer of anxiety on top of all the things you already worry about being pregnant (Emilla, first pregnancy).</w:t>
      </w:r>
      <w:r>
        <w:t xml:space="preserve"> </w:t>
      </w:r>
      <w:r w:rsidRPr="0098416F">
        <w:rPr>
          <w:u w:val="single"/>
        </w:rPr>
        <w:t>Pregnant women were navigating many different sources of information to try to understand the risks of COVID-19 while pregnant. During the early stages of the pandemic, scientific information was emerging very quickly, and there were long periods of time with much uncertainty due to the quickly evolving nature of the virus and its effects on human health</w:t>
      </w:r>
      <w:r>
        <w:t xml:space="preserve">. This context caused considerable stress and anxiety for pregnant women and new mothers who felt an “overwhelming sense of responsibility” to their (unborn) babies (Gray and Barnett, 2022). </w:t>
      </w:r>
      <w:r w:rsidRPr="0098416F">
        <w:rPr>
          <w:u w:val="single"/>
        </w:rPr>
        <w:t xml:space="preserve">The lack of services during this time caused many of the mothers, particularly those pregnant or with newborns, to experience various forms of uncertainty, stress, and anxiety. Many described logistical challenges in meeting their midwives or other medical professionals due to social isolation restrictions in place: It was </w:t>
      </w:r>
      <w:proofErr w:type="gramStart"/>
      <w:r w:rsidRPr="0098416F">
        <w:rPr>
          <w:u w:val="single"/>
        </w:rPr>
        <w:t>a really anxious</w:t>
      </w:r>
      <w:proofErr w:type="gramEnd"/>
      <w:r w:rsidRPr="0098416F">
        <w:rPr>
          <w:u w:val="single"/>
        </w:rPr>
        <w:t xml:space="preserve"> time because none of the services were available. I was trying to ring the numbers and there was nothing there, no support. It got up until I was throwing up every day and I knew I was </w:t>
      </w:r>
      <w:proofErr w:type="gramStart"/>
      <w:r w:rsidRPr="0098416F">
        <w:rPr>
          <w:u w:val="single"/>
        </w:rPr>
        <w:t>pregnant</w:t>
      </w:r>
      <w:proofErr w:type="gramEnd"/>
      <w:r w:rsidRPr="0098416F">
        <w:rPr>
          <w:u w:val="single"/>
        </w:rPr>
        <w:t xml:space="preserve"> and the hormones were high. I went to a scan on my own, because [husband] wasn’t allowed to come with me (Beth).</w:t>
      </w:r>
      <w:r>
        <w:t xml:space="preserve"> </w:t>
      </w:r>
      <w:r w:rsidRPr="0098416F">
        <w:rPr>
          <w:u w:val="single"/>
        </w:rPr>
        <w:t xml:space="preserve">Some experienced challenges with accessing social and emotional support. For example, one of the mothers experienced a miscarriage during the first nationwide </w:t>
      </w:r>
      <w:proofErr w:type="gramStart"/>
      <w:r w:rsidRPr="0098416F">
        <w:rPr>
          <w:u w:val="single"/>
        </w:rPr>
        <w:t>lockdown, and</w:t>
      </w:r>
      <w:proofErr w:type="gramEnd"/>
      <w:r w:rsidRPr="0098416F">
        <w:rPr>
          <w:u w:val="single"/>
        </w:rPr>
        <w:t xml:space="preserve"> recalls this as a particularly traumatic period of her life: The nurse called me up and said, “You’ve got to go to ED now because you’re still bleeding.” I went there, they dropped me off and she said, “You’ve got to be prepared for a D&amp;C [dilation and curettage]”.</w:t>
      </w:r>
      <w:r>
        <w:t xml:space="preserve"> </w:t>
      </w:r>
      <w:proofErr w:type="gramStart"/>
      <w:r>
        <w:t>So</w:t>
      </w:r>
      <w:proofErr w:type="gramEnd"/>
      <w:r>
        <w:t xml:space="preserve"> I went there. Going to the hospital was traumatic. </w:t>
      </w:r>
      <w:r w:rsidRPr="0098416F">
        <w:rPr>
          <w:u w:val="single"/>
        </w:rPr>
        <w:t xml:space="preserve">They were very </w:t>
      </w:r>
      <w:proofErr w:type="gramStart"/>
      <w:r w:rsidRPr="0098416F">
        <w:rPr>
          <w:u w:val="single"/>
        </w:rPr>
        <w:t>busy,</w:t>
      </w:r>
      <w:proofErr w:type="gramEnd"/>
      <w:r w:rsidRPr="0098416F">
        <w:rPr>
          <w:u w:val="single"/>
        </w:rPr>
        <w:t xml:space="preserve"> I didn’t get any emotional support. I was on my own and it was painful and awful. I came home, recovered. Then weeks after that, I had quite an emotional breakdown, I think because of the events. Some of the mothers expressed sadness and frustration by COVID-19 rules that restricted family support during special moments in their pregnancy journeys, particularly scans and birthing: You can’t get that time back. For me personally, I’ll never get to experience my first birth with my mum there. Or my scans. I had to go on my own, my family waited outside in the carpark. (Shanti, teen mother)</w:t>
      </w:r>
      <w:r w:rsidRPr="00D8529D">
        <w:t xml:space="preserve"> </w:t>
      </w:r>
      <w:r>
        <w:t xml:space="preserve">Attending medical appointments alone, without family support, was upsetting for some mothers (particularly teenage mothers), whereas others accepted such conditions as part of a national campaign to limit the spread of the virus. In the context of COVID-19, vaccinations were highly politicized “biomedical technologies” playing a significant role in the construction of the fetal and maternal body, and discourses of risk and responsibility (Lupton, 2012, 2022, 329). While the mothers in our study had widely ranging views on vaccination, many experienced various forms of judgement, misinformation, and miscommunication from the public and medical health professionals. </w:t>
      </w:r>
      <w:r w:rsidRPr="0098416F">
        <w:rPr>
          <w:u w:val="single"/>
        </w:rPr>
        <w:t xml:space="preserve">For example, first time migrant mother </w:t>
      </w:r>
      <w:proofErr w:type="spellStart"/>
      <w:r w:rsidRPr="0098416F">
        <w:rPr>
          <w:u w:val="single"/>
        </w:rPr>
        <w:t>Keeja</w:t>
      </w:r>
      <w:proofErr w:type="spellEnd"/>
      <w:r w:rsidRPr="0098416F">
        <w:rPr>
          <w:u w:val="single"/>
        </w:rPr>
        <w:t xml:space="preserve"> recalled her distress upon receiving conflicting information about vaccination: The same day I did my home pregnancy </w:t>
      </w:r>
      <w:proofErr w:type="gramStart"/>
      <w:r w:rsidRPr="0098416F">
        <w:rPr>
          <w:u w:val="single"/>
        </w:rPr>
        <w:t>test</w:t>
      </w:r>
      <w:proofErr w:type="gramEnd"/>
      <w:r w:rsidRPr="0098416F">
        <w:rPr>
          <w:u w:val="single"/>
        </w:rPr>
        <w:t xml:space="preserve"> and it was positive was the same day I did my first dose of vaccination, because I had already booked it. They tell you to let them know and I said, “Well, I just found out today that I’m pregnant.” They were like, “Oh, do you want to get vaccinated?” I was like, of course, I can’t believe you’re asking me this! For</w:t>
      </w:r>
      <w:r>
        <w:t xml:space="preserve"> many mothers, vaccination and masking were important measures to protect themselves and their babies, while others chose not to be vaccinated in fear of side-effects on their babies. With significant social restrictions based on vaccination status, some unvaccinated mothers described feeling angry about missed opportunities for their families to join them at medical appointments (i.e., scans, physiotherapy) and important milestones in their journey into motherhood: I didn’t get vaccinated while hapu (pregnant). . . because I don’t know how that’s going to affect my baby yet. But I would be in so much pain, my midwife would recommend me to go get massages, and chiropractic stuff, and I had to sit at home in pain because of the vaccine rules. (Avi, teen mother) I didn’t like how you had to be vaccinated to go to things, like even scans. My baby daddy didn’t come to my scans because everyone had to be vaccinated. (Hotu, teen mother) </w:t>
      </w:r>
      <w:r w:rsidRPr="00322735">
        <w:rPr>
          <w:u w:val="single"/>
        </w:rPr>
        <w:t xml:space="preserve">For these young </w:t>
      </w:r>
      <w:proofErr w:type="spellStart"/>
      <w:r w:rsidRPr="00322735">
        <w:rPr>
          <w:u w:val="single"/>
        </w:rPr>
        <w:t>Maori</w:t>
      </w:r>
      <w:proofErr w:type="spellEnd"/>
      <w:r w:rsidRPr="00322735">
        <w:rPr>
          <w:u w:val="single"/>
        </w:rPr>
        <w:t xml:space="preserve"> mothers, recalling their pregnancies ¯ during lockdowns and vaccination restrictions, evoked strong feelings of loss, grief and even anger toward the government. Herein our findings align with Thornton and Reich’s (2022) research on Black mothers and vaccine refusal in the US, highlighting how structural gendered racism and concerns about state intervention shaped vaccine decisions. Although the women had different views on vaccination, many felt that their competency as a ‘caring and responsible’ mother was being judged by strangers, family members and medical professionals based on their willingness to be vaccinated or not, and their efforts to minimize risk: I had a lot of medical issues with my pregnancy, and I’d go to hospital a lot.</w:t>
      </w:r>
      <w:r>
        <w:t xml:space="preserve"> And it’s just that constant badgering or the sly, “oh, you’re already not going to be a good mum, because</w:t>
      </w:r>
      <w:r w:rsidRPr="00D8529D">
        <w:t xml:space="preserve"> </w:t>
      </w:r>
      <w:r>
        <w:t xml:space="preserve">you’re not getting vaccinated”, “Think about your child”, “do what’s best for them”. What happened to, ‘my body, my choice’? I felt discriminated against because I wasn’t vaccinated. (Shanti, teen mother) I remember one lady was in the lift with me and she turned to me and said, “Oh, I hope you’re being careful.” I was like, “yeah, because I’m fucking going around [NZ city] trying to catch COVID. I want to get my baby sick [sarcasm]”. You become like public property when you’re pregnant, but those sorts of comments were a whole other thing. (Emilia) </w:t>
      </w:r>
      <w:r w:rsidRPr="00322735">
        <w:rPr>
          <w:u w:val="single"/>
        </w:rPr>
        <w:t>Outside of pandemic times, pregnant women and mothers of newborns experience high levels of “regulation, monitoring and control”, as well as social judgement in their approaches to mothering and the decisions they make to care for their babies and themselves (Longhurst, 1999; Lupton, 2012, 329). During the first two years of the pandemic, the mothers described heightened levels of judgement, particularly as pregnant women and new mothers navigated unknown risks of COVID infection and vaccination, often without the medical and social support required to make informed decisions.</w:t>
      </w:r>
      <w:r>
        <w:t xml:space="preserve"> In this way, our findings align with Manca’s (2021) research on pregnant women’s experiences of risk and intersectional power relations during the early stages of the pandemic. </w:t>
      </w:r>
      <w:r w:rsidRPr="00322735">
        <w:rPr>
          <w:u w:val="single"/>
        </w:rPr>
        <w:t xml:space="preserve">According to Manca (2021), medical responses to COVID19 were “(dis)organized within pre-existing economic, racial, colonial, and patriarchal power relations that disadvantaged some pregnant women more than others” (321). As our research shows, moral and medical judgements were indeed highly racialized, with young </w:t>
      </w:r>
      <w:proofErr w:type="spellStart"/>
      <w:r w:rsidRPr="00322735">
        <w:rPr>
          <w:u w:val="single"/>
        </w:rPr>
        <w:t>Maori</w:t>
      </w:r>
      <w:proofErr w:type="spellEnd"/>
      <w:r w:rsidRPr="00322735">
        <w:rPr>
          <w:u w:val="single"/>
        </w:rPr>
        <w:t>, Pacific and migrant mothers ¯ disproportionately facing the brunt of health professionals questioning and scrutiny. According to a recent report, the “single largest cause of maternal death in Aotearoa is suicide”,</w:t>
      </w:r>
      <w:r>
        <w:t xml:space="preserve"> particularly affecting </w:t>
      </w:r>
      <w:proofErr w:type="spellStart"/>
      <w:r>
        <w:t>wahine</w:t>
      </w:r>
      <w:proofErr w:type="spellEnd"/>
      <w:r>
        <w:t xml:space="preserve"> ¯ </w:t>
      </w:r>
      <w:proofErr w:type="spellStart"/>
      <w:r>
        <w:t>Maori</w:t>
      </w:r>
      <w:proofErr w:type="spellEnd"/>
      <w:r>
        <w:t xml:space="preserve"> mothers </w:t>
      </w:r>
      <w:proofErr w:type="gramStart"/>
      <w:r>
        <w:t>( ¯</w:t>
      </w:r>
      <w:proofErr w:type="gramEnd"/>
      <w:r>
        <w:t xml:space="preserve"> Hoki, 2019). </w:t>
      </w:r>
      <w:r w:rsidRPr="00322735">
        <w:rPr>
          <w:u w:val="single"/>
        </w:rPr>
        <w:t xml:space="preserve">With the pandemic further amplifying mental health issues, and with the absence of many structures of formal and informal support, intersectional approaches that recognize the compounding factors of ethnicity and socioeconomic deprivation (as a result of colonization, and ongoing racism in everyday life and health and social service provisions) on mothers’ health and wellbeing are necessary to provide the culturally-responsive care and support for those most impacted (Barrett et al., 2023). </w:t>
      </w:r>
    </w:p>
    <w:p w14:paraId="7498840D" w14:textId="77777777" w:rsidR="00276F17" w:rsidRPr="0098416F" w:rsidRDefault="00276F17" w:rsidP="00276F17">
      <w:pPr>
        <w:pStyle w:val="Heading4"/>
      </w:pPr>
      <w:r>
        <w:t>Low-income women/mothers are hit hardest – pandemics and rhetoric during times of crisis exacerbate these issues – methods of care networks have the best solvency</w:t>
      </w:r>
    </w:p>
    <w:p w14:paraId="1A0ED1DF" w14:textId="3ED6A5E3" w:rsidR="00276F17" w:rsidRPr="00D8529D" w:rsidRDefault="00276F17" w:rsidP="00276F17">
      <w:pPr>
        <w:rPr>
          <w:b/>
          <w:bCs/>
          <w:sz w:val="26"/>
        </w:rPr>
      </w:pPr>
      <w:r>
        <w:rPr>
          <w:rStyle w:val="Style13ptBold"/>
        </w:rPr>
        <w:t>Thorpe et al. 24</w:t>
      </w:r>
      <w:r w:rsidRPr="00D8529D">
        <w:t xml:space="preserve"> </w:t>
      </w:r>
      <w:r>
        <w:t xml:space="preserve">1Te </w:t>
      </w:r>
      <w:proofErr w:type="spellStart"/>
      <w:r>
        <w:t>Huataki</w:t>
      </w:r>
      <w:proofErr w:type="spellEnd"/>
      <w:r>
        <w:t xml:space="preserve"> </w:t>
      </w:r>
      <w:proofErr w:type="spellStart"/>
      <w:r>
        <w:t>Waiora</w:t>
      </w:r>
      <w:proofErr w:type="spellEnd"/>
      <w:r>
        <w:t xml:space="preserve"> School of Health, University of Waikato, Hamilton, New Zealand, 2 Independent Scholar, Denver, CO, United States (Holly Thorpe, Nikki Barrett, Mihi Joy Nemani, Grace O’Leary and Niha Ahmed, “’It made me feel like a shit parent’: an intersectional analysis of pandemic mothering”, </w:t>
      </w:r>
      <w:r>
        <w:rPr>
          <w:i/>
          <w:iCs/>
        </w:rPr>
        <w:t xml:space="preserve">Frontiers in Sociology, </w:t>
      </w:r>
      <w:r>
        <w:t xml:space="preserve">02 April 2024, </w:t>
      </w:r>
      <w:hyperlink r:id="rId38" w:history="1">
        <w:r w:rsidRPr="009D354F">
          <w:rPr>
            <w:rStyle w:val="Hyperlink"/>
          </w:rPr>
          <w:t>file:///Users/lenahasiuk/Downloads/fsoc-09-1359827.pdf</w:t>
        </w:r>
      </w:hyperlink>
      <w:r>
        <w:t xml:space="preserve">, DOA: 7/17/24)//LFS – LMH </w:t>
      </w:r>
    </w:p>
    <w:p w14:paraId="45962843" w14:textId="77777777" w:rsidR="00276F17" w:rsidRPr="00322735" w:rsidRDefault="00276F17" w:rsidP="00276F17">
      <w:pPr>
        <w:rPr>
          <w:u w:val="single"/>
        </w:rPr>
      </w:pPr>
      <w:r w:rsidRPr="00322735">
        <w:rPr>
          <w:u w:val="single"/>
        </w:rPr>
        <w:t xml:space="preserve">Single and low-income mothers Our sample included several single and low-income mothers for whom the pandemic posed many emotional, social, and financial challenges. Recent research (Mako Mama - </w:t>
      </w:r>
      <w:proofErr w:type="spellStart"/>
      <w:r w:rsidRPr="00322735">
        <w:rPr>
          <w:u w:val="single"/>
        </w:rPr>
        <w:t>Mangopare</w:t>
      </w:r>
      <w:proofErr w:type="spellEnd"/>
      <w:r w:rsidRPr="00322735">
        <w:rPr>
          <w:u w:val="single"/>
        </w:rPr>
        <w:t xml:space="preserve">, the Single Parents Project) conducted with over 3,500 sole parents in Aotearoa has documented the various forms of stigma and discrimination they experience (i.e., housing, welfare, social agencies) (Domett et al., 2023). There is a distinctly racial element to such discrimination. </w:t>
      </w:r>
      <w:r>
        <w:t>According to New Zealand’s Ministry of Social Development, 46 percent of sole parents</w:t>
      </w:r>
      <w:r w:rsidRPr="00D8529D">
        <w:t xml:space="preserve"> </w:t>
      </w:r>
      <w:r>
        <w:t xml:space="preserve">on a benefit (welfare) identify as </w:t>
      </w:r>
      <w:proofErr w:type="spellStart"/>
      <w:r>
        <w:t>Maori</w:t>
      </w:r>
      <w:proofErr w:type="spellEnd"/>
      <w:r>
        <w:t xml:space="preserve">, 28 percent as NZ ¯ European, and 12 percent are of Pacific Island heritage (Ministry of Social Development, 2021). Most of the single and </w:t>
      </w:r>
      <w:proofErr w:type="spellStart"/>
      <w:r>
        <w:t>lowincome</w:t>
      </w:r>
      <w:proofErr w:type="spellEnd"/>
      <w:r>
        <w:t xml:space="preserve"> mothers in our study were of </w:t>
      </w:r>
      <w:proofErr w:type="spellStart"/>
      <w:r>
        <w:t>Maori</w:t>
      </w:r>
      <w:proofErr w:type="spellEnd"/>
      <w:r>
        <w:t xml:space="preserve"> and/or Pacific ¯ ethnicities, many of whom have experienced various forms of racism throughout their lives (i.e., schooling, employment, health systems), while the maternal and welfare services they receive position them as subordinates (Gray and Crighton-Hill, 2019). According to Adcock et al. (2019), young </w:t>
      </w:r>
      <w:proofErr w:type="spellStart"/>
      <w:r>
        <w:t>Maori</w:t>
      </w:r>
      <w:proofErr w:type="spellEnd"/>
      <w:r>
        <w:t xml:space="preserve"> mothers are ¯ subject to “Eurocentric medical, disciplinary, and colonial gazes— through exclusionary health, education, and social services, and public prejudices—that see them as abnormal and in need of regulation” (250). </w:t>
      </w:r>
      <w:r w:rsidRPr="00322735">
        <w:rPr>
          <w:u w:val="single"/>
        </w:rPr>
        <w:t xml:space="preserve">However, their research also showed that, with support from their whanau (families), many young M ¯ </w:t>
      </w:r>
      <w:proofErr w:type="spellStart"/>
      <w:r w:rsidRPr="00322735">
        <w:rPr>
          <w:u w:val="single"/>
        </w:rPr>
        <w:t>aori</w:t>
      </w:r>
      <w:proofErr w:type="spellEnd"/>
      <w:r w:rsidRPr="00322735">
        <w:rPr>
          <w:u w:val="single"/>
        </w:rPr>
        <w:t xml:space="preserve"> mothers ¯ are “working hard to provide a positive future for themselves and their children” (250). With whanau often playing such an ¯ important role in the support networks for single and low-income mothers (and particularly </w:t>
      </w:r>
      <w:proofErr w:type="spellStart"/>
      <w:r w:rsidRPr="00322735">
        <w:rPr>
          <w:u w:val="single"/>
        </w:rPr>
        <w:t>Maori</w:t>
      </w:r>
      <w:proofErr w:type="spellEnd"/>
      <w:r w:rsidRPr="00322735">
        <w:rPr>
          <w:u w:val="single"/>
        </w:rPr>
        <w:t xml:space="preserve"> and Pacific w ¯ </w:t>
      </w:r>
      <w:proofErr w:type="spellStart"/>
      <w:r w:rsidRPr="00322735">
        <w:rPr>
          <w:u w:val="single"/>
        </w:rPr>
        <w:t>ahine</w:t>
      </w:r>
      <w:proofErr w:type="spellEnd"/>
      <w:r w:rsidRPr="00322735">
        <w:rPr>
          <w:u w:val="single"/>
        </w:rPr>
        <w:t>/women), ¯ extended lockdowns caused considerable distress when access to essential family and child-care support was no longer available or highly limited</w:t>
      </w:r>
      <w:r w:rsidRPr="00322735">
        <w:t xml:space="preserve">. </w:t>
      </w:r>
      <w:r w:rsidRPr="00322735">
        <w:rPr>
          <w:u w:val="single"/>
        </w:rPr>
        <w:t>Of particular concern for these mothers was the loss of childcare (i.e., school, daycare, kindergarten) and family support (i.e., grandparents, sisters). Without any reprieve from their full-time childcare responsibilities, the mothers described the significant impact on both them and their children. For example, Mila, a single mother with two young children, recalls: The boys started getting restless, and just not being able to get out and about was doing my head in, plus having the boys here with myself for almost three months now was driving me crazy. It was hard because they were playing up because they wanted to go see Nanny and Poppa, they couldn’t understand why they couldn’t go to school, see their friends, or play outside with the other kids like they usually do. Seeing how tough it was for them, it was hard on me, and it just made me feel like a shit parent really. For many single low-income mothers, getting access to food and supplies during lockdowns was another significant challenge. For some, access to public transport (i.e., buses) or childcare made supermarket visits difficult. For others, particularly those with children with allergies or nutritional needs, access to affordable supplies required highly creative approaches: I couldn’t find anything [toddler] was able to eat because he is very lactose intolerant. I’m only on a benefit so I was always going for the dollar packets of pasta and baby wipes, but all the cheaper items were always run out. Me and three of my siblings would go to the supermarket. . . each person had a list of items to get. . . and it will take a whole day just to get our regular shopping. Also, getting clothes was hard because the boys were out growing things so fast. (Narla)</w:t>
      </w:r>
      <w:r>
        <w:t xml:space="preserve"> Continuing, Narla recalled the challenges of being a single parent while she and her children (both under 5 years) had COVID19. Unwell and without any energy, she was unable to feed, clothe or change them:</w:t>
      </w:r>
      <w:r w:rsidRPr="00D8529D">
        <w:t xml:space="preserve"> </w:t>
      </w:r>
      <w:r>
        <w:t xml:space="preserve">I would only have 15 min of energy and in that 15 min I would open as many snacks as I can for the boys to help themselves throughout the whole day. Then I’d fall asleep. I’d pass out. Dinner time I would just Uber Eats a really big </w:t>
      </w:r>
      <w:proofErr w:type="gramStart"/>
      <w:r>
        <w:t>meal</w:t>
      </w:r>
      <w:proofErr w:type="gramEnd"/>
      <w:r>
        <w:t xml:space="preserve"> and they would just come and help themselves. I would fall asleep. It was horrible. I’m surprised I survived that whole thing on my own. I was mentally unstable. As the quotes powerfully illustrate, the pandemic took a particularly strong toll on the emotional, social, and physical health and wellbeing of single low-income mothers and their children. Our findings here align with research in the US that showed financial instability significantly exacerbated the mental health impacts (anxiety, depression, loneliness, and stress) among Black mothers, with stable income serving as “a protective factor for anxiety” (Ibekwe-Okafor et al., 2023, p. 694). </w:t>
      </w:r>
      <w:r w:rsidRPr="00322735">
        <w:rPr>
          <w:u w:val="single"/>
        </w:rPr>
        <w:t>A key theme for the single low-income mothers was the importance of informal social support networks. Some mothers were grateful to their family members who went to great lengths to support them from afar. For example, Lady recalled: “Mum was calling and talking to the kids every day. And that made things a lot easier</w:t>
      </w:r>
      <w:r w:rsidRPr="00322735">
        <w:t xml:space="preserve">”. </w:t>
      </w:r>
      <w:r w:rsidRPr="00322735">
        <w:rPr>
          <w:u w:val="single"/>
        </w:rPr>
        <w:t>Others described family, neighbors, and even the police, stepping in to relieve the pressure at critical moments: I’d be at home by myself with my sisters, who are nine-year old twins, and then my daughter who was a newborn. But my auntie, she lives down the road, so she was always coming to see me, hang out, help me clean the house with the kids, because they didn’t listen to me. (Porsche) Recognizing</w:t>
      </w:r>
      <w:r>
        <w:t xml:space="preserve"> the seriousness of the situation, some friends and family broke protocol to support the single mothers. For example, Mila described the critical roles played by a neighbor and her friends, while she struggled with mental health issues during the 107-day Auckland lockdown: I had my neighbor, she shares a wall with me</w:t>
      </w:r>
      <w:proofErr w:type="gramStart"/>
      <w:r>
        <w:t>. . . .</w:t>
      </w:r>
      <w:proofErr w:type="gramEnd"/>
      <w:r>
        <w:t xml:space="preserve"> if she could hear me screaming at the boys and the doors are closed and she can hear me through the walls, she’ll just let herself in and deal with the boys while I calm down and take 10 min to myself. My friends are awesome. I called them up and I was like, “Look, I’m not doing too good.” Then they all came over. They were like, “stuff the lockdown”. And they all showed up. A few hours with my friends . . . just keeps me going. For other single mothers, it was the financial aspects of the pandemic that posed the biggest challenges, with family members supporting them between jobs: Mum and dad were my biggest supporters. When I dropped down to part time [due to redundancies at work], they offered to cover [daughter’s] school expenses. </w:t>
      </w:r>
      <w:proofErr w:type="gramStart"/>
      <w:r>
        <w:t>As well as</w:t>
      </w:r>
      <w:proofErr w:type="gramEnd"/>
      <w:r>
        <w:t xml:space="preserve"> my brother, he ended up </w:t>
      </w:r>
      <w:proofErr w:type="gramStart"/>
      <w:r>
        <w:t>helping out</w:t>
      </w:r>
      <w:proofErr w:type="gramEnd"/>
      <w:r>
        <w:t xml:space="preserve"> with the grocery shopping. (Alyssa)</w:t>
      </w:r>
      <w:r w:rsidRPr="00D8529D">
        <w:t xml:space="preserve"> </w:t>
      </w:r>
      <w:r>
        <w:t xml:space="preserve">Our findings align with those of Radey et al. (2022) who identify the importance of formal and informal networks for exchanges of support for low-income mothers during the pandemic. Yet not all single mothers found support among their family and friends. Some described how the intensity and stress of the pandemic brought to the fore existing and new issues in their relationships with family members. For example, Narla described feeling disappointed when her parents, sisters and friends failed to understand the difficulties she was </w:t>
      </w:r>
      <w:proofErr w:type="gramStart"/>
      <w:r>
        <w:t>experiencing, and</w:t>
      </w:r>
      <w:proofErr w:type="gramEnd"/>
      <w:r>
        <w:t xml:space="preserve"> were unable or unwilling to look after her two young children: COVID has turned our world upside down in a bad way, in a very, very bad way! My friends with kids don’t get it because they’ve all got partners to </w:t>
      </w:r>
      <w:proofErr w:type="gramStart"/>
      <w:r>
        <w:t>help out</w:t>
      </w:r>
      <w:proofErr w:type="gramEnd"/>
      <w:r>
        <w:t xml:space="preserve"> with the kids and stuff. And my family are too tired from looking after my nephew 24/7 that when I ask for help looking after the kids, they just don’t want to. My sister and I used to talk every day, but now we don’t talk or see each other anymore. </w:t>
      </w:r>
      <w:r w:rsidRPr="00322735">
        <w:rPr>
          <w:u w:val="single"/>
        </w:rPr>
        <w:t>After many weeks of being the sole caregiver for two young children, and without any family support, Narla felt abandoned and alone (McLeish et al., 2022). Another mother of two young children recalled how the intensities of pandemic life surfaced challenges in her relationship with her partner, with instances of domestic violence that prompted her to leave the family home: Our relationship wasn’t fabulous anyway, but I think just being locked down just the four of us for that length of time just really brought out the bad sides. I had to make that decision, not only for myself, but for the kids because it was just such a toxic environment for them to grow up in. And the domestic violence happened in front of my oldest. . . I just had to make that call. I became a solo mother. I had to become a whole lot more independent, emotionally and financially. And yeah, we moved back in with my parents for 6 weeks before I found my own place. (Lady) As Broughton et al. (2022) have argued, mothering in the context of intimate partner violence requires feminist intersectional approaches that move beyond dominant ideologies of “normative motherhood, deficit and grit/resilience”, and toward approaches that emphasize “strengths and equity” (p. 3974). Such approaches become even more important in the context of the pandemic, where cases of domestic violence and intimate partner violence grew exponentially, and support systems available for women and their children were heavily reduced (Usher et al., 2023). In sum, single low-income mothers’ relationships with existing networks, and particularly family and friends, were either “strengthened or dissolved” in the context of COVID-19 (Radey et al., 2022), greatly impacting their capacity for coping during this exceptionally difficult period.</w:t>
      </w:r>
    </w:p>
    <w:p w14:paraId="2C935A6C" w14:textId="77777777" w:rsidR="00276F17" w:rsidRDefault="00276F17" w:rsidP="00276F17">
      <w:pPr>
        <w:pStyle w:val="Heading4"/>
      </w:pPr>
      <w:r>
        <w:t>Mother’s mental health also declines during pandemic times – sparks issues of mental health epidemics during disease outbreaks</w:t>
      </w:r>
    </w:p>
    <w:p w14:paraId="2C00B109" w14:textId="3543B60E" w:rsidR="00276F17" w:rsidRPr="00D8529D" w:rsidRDefault="00276F17" w:rsidP="00276F17">
      <w:pPr>
        <w:rPr>
          <w:b/>
          <w:bCs/>
          <w:sz w:val="26"/>
        </w:rPr>
      </w:pPr>
      <w:r>
        <w:rPr>
          <w:rStyle w:val="Style13ptBold"/>
        </w:rPr>
        <w:t>Thorpe et al. 24</w:t>
      </w:r>
      <w:r w:rsidRPr="00D8529D">
        <w:t xml:space="preserve"> </w:t>
      </w:r>
      <w:r>
        <w:t xml:space="preserve">1Te </w:t>
      </w:r>
      <w:proofErr w:type="spellStart"/>
      <w:r>
        <w:t>Huataki</w:t>
      </w:r>
      <w:proofErr w:type="spellEnd"/>
      <w:r>
        <w:t xml:space="preserve"> </w:t>
      </w:r>
      <w:proofErr w:type="spellStart"/>
      <w:r>
        <w:t>Waiora</w:t>
      </w:r>
      <w:proofErr w:type="spellEnd"/>
      <w:r>
        <w:t xml:space="preserve"> School of Health, University of Waikato, Hamilton, New Zealand, 2 Independent Scholar, Denver, CO, United States (Holly Thorpe, Nikki Barrett, Mihi Joy Nemani, Grace O’Leary and Niha Ahmed, “’It made me feel like a shit parent’: an intersectional analysis of pandemic mothering”, </w:t>
      </w:r>
      <w:r>
        <w:rPr>
          <w:i/>
          <w:iCs/>
        </w:rPr>
        <w:t xml:space="preserve">Frontiers in Sociology, </w:t>
      </w:r>
      <w:r>
        <w:t xml:space="preserve">02 April 2024, </w:t>
      </w:r>
      <w:hyperlink r:id="rId39" w:history="1">
        <w:r w:rsidRPr="009D354F">
          <w:rPr>
            <w:rStyle w:val="Hyperlink"/>
          </w:rPr>
          <w:t>file:///Users/lenahasiuk/Downloads/fsoc-09-1359827.pdf</w:t>
        </w:r>
      </w:hyperlink>
      <w:r>
        <w:t xml:space="preserve">, DOA: 7/17/24)//LFS – LMH </w:t>
      </w:r>
    </w:p>
    <w:p w14:paraId="31946AE8" w14:textId="77777777" w:rsidR="00276F17" w:rsidRPr="00322735" w:rsidRDefault="00276F17" w:rsidP="00276F17">
      <w:pPr>
        <w:rPr>
          <w:u w:val="single"/>
        </w:rPr>
      </w:pPr>
      <w:r w:rsidRPr="00322735">
        <w:rPr>
          <w:u w:val="single"/>
        </w:rPr>
        <w:t xml:space="preserve">Mothers’ wellbeing and mental health A few mothers described enjoying lockdowns, this was particularly the case for those mothers with older children (not babies or toddlers), without stressful jobs, some financial security and family support (i.e., sharing of childcare and domestic labor with partners). However, </w:t>
      </w:r>
      <w:proofErr w:type="gramStart"/>
      <w:r w:rsidRPr="00322735">
        <w:rPr>
          <w:u w:val="single"/>
        </w:rPr>
        <w:t>the majority of</w:t>
      </w:r>
      <w:proofErr w:type="gramEnd"/>
      <w:r w:rsidRPr="00322735">
        <w:rPr>
          <w:u w:val="single"/>
        </w:rPr>
        <w:t xml:space="preserve"> the mothers in our sample experienced what Dean et al. (2022) refer to as the mental overload of emotional labor (i.e., worrying about children’s health and wellbeing; managing multiple roles and responsibilities within the home, wider families, work).</w:t>
      </w:r>
      <w:r>
        <w:t xml:space="preserve"> Mirroring international research, the </w:t>
      </w:r>
      <w:r w:rsidRPr="00322735">
        <w:rPr>
          <w:u w:val="single"/>
        </w:rPr>
        <w:t>mothers in our study engaged in intensive forms of emotional labor through the daily management of their own and others’ emotions (i.e., children, partner, parents, friends, workmates), but the chronic nature of this mental overload was “exhausting, leading to increased anxiety, depression and poorer physical health” for many (Dean et al., 2022, p. 19). Across each of the groups (pregnant women, mothers with newborns, single and low-income mothers, and working mothers) some experienced severe mental health (i.e., depression) and “suicidal thoughts” (Narla) requiring medical treatment.</w:t>
      </w:r>
      <w:r>
        <w:t xml:space="preserve"> For these women, the lack of access to social and medical support compounded their mental health issues: Over time, my mental health just went so low, to a point where I told my social worker. . . I need help because I am not in a good headspace right now. I want to get onto things now before it gets worse, before I hurt myself or my kids. (Mila) I was mentally unstable. COVID was the main trigger. I realized after that three-month lockdown, my anger toward the boys, I had been </w:t>
      </w:r>
      <w:proofErr w:type="gramStart"/>
      <w:r>
        <w:t>more snappy</w:t>
      </w:r>
      <w:proofErr w:type="gramEnd"/>
      <w:r>
        <w:t xml:space="preserve"> at them to a point where CYFs [Child, Youth and Family] had been called on me. I can’t enjoy the boys as much as I would love to, because right now it’s more like a burden. My therapist was going to send me to respite, that’s how bad I am with my mental health </w:t>
      </w:r>
      <w:proofErr w:type="gramStart"/>
      <w:r>
        <w:t>at the moment</w:t>
      </w:r>
      <w:proofErr w:type="gramEnd"/>
      <w:r>
        <w:t xml:space="preserve">. . . but I said there is absolutely no way I can go to respite. . . because I won’t get my kids back again. (Narla) I think typically mums put everyone else before themselves, and it is a huge mental load. Just that building up of stress, not getting enough sleep, exhaustion. . . I was getting resentful of having to do everything. I had panic attacks. Depression. I needed help, but I couldn’t get hold of my psychotherapist. I turned up at [GP center], but they turned me away. They said, “We’re only seeing urgent patients.” I was getting to that point where I was having harmful thoughts. I ended up calling Helpline. I just wanted to sit in my wardrobe. (Beth) For many mothers in our study, the pandemic surfaced new affective relations with motherhood (i.e., anger, sadness, loss of enjoyment, resentment) that were contradictory to dominant discourses and social norms of ‘good motherhood’ (Schmidt et al., 2023). </w:t>
      </w:r>
      <w:r w:rsidRPr="00322735">
        <w:rPr>
          <w:u w:val="single"/>
        </w:rPr>
        <w:t xml:space="preserve">While Mila, Narla and Beth each had difficulty accessing mental health support, it was only the </w:t>
      </w:r>
      <w:proofErr w:type="spellStart"/>
      <w:r w:rsidRPr="00322735">
        <w:rPr>
          <w:u w:val="single"/>
        </w:rPr>
        <w:t>Maori</w:t>
      </w:r>
      <w:proofErr w:type="spellEnd"/>
      <w:r w:rsidRPr="00322735">
        <w:rPr>
          <w:u w:val="single"/>
        </w:rPr>
        <w:t xml:space="preserve">-Pacific mother ¯ (Narla) whose difficulties led to surveillance by the State (CYFs), with the ever-present threat of having her children removed from her care. As Stanley and de </w:t>
      </w:r>
      <w:proofErr w:type="spellStart"/>
      <w:r w:rsidRPr="00322735">
        <w:rPr>
          <w:u w:val="single"/>
        </w:rPr>
        <w:t>Froideville</w:t>
      </w:r>
      <w:proofErr w:type="spellEnd"/>
      <w:r w:rsidRPr="00322735">
        <w:rPr>
          <w:u w:val="single"/>
        </w:rPr>
        <w:t xml:space="preserve"> (2020) explain, discursive and institutional arrangements, and political and policy priorities, toward families in Aotearoa have long emphasized racialized risk and vulnerability, thus “re-emphasis[</w:t>
      </w:r>
      <w:proofErr w:type="spellStart"/>
      <w:r w:rsidRPr="00322735">
        <w:rPr>
          <w:u w:val="single"/>
        </w:rPr>
        <w:t>ing</w:t>
      </w:r>
      <w:proofErr w:type="spellEnd"/>
      <w:r w:rsidRPr="00322735">
        <w:rPr>
          <w:u w:val="single"/>
        </w:rPr>
        <w:t xml:space="preserve">] colonial practices of viewing </w:t>
      </w:r>
      <w:proofErr w:type="spellStart"/>
      <w:r w:rsidRPr="00322735">
        <w:rPr>
          <w:u w:val="single"/>
        </w:rPr>
        <w:t>Maori</w:t>
      </w:r>
      <w:proofErr w:type="spellEnd"/>
      <w:r w:rsidRPr="00322735">
        <w:rPr>
          <w:u w:val="single"/>
        </w:rPr>
        <w:t xml:space="preserve"> children and young people as deficit- ¯ laden risks to be managed”, thus rendering </w:t>
      </w:r>
      <w:proofErr w:type="spellStart"/>
      <w:r w:rsidRPr="00322735">
        <w:rPr>
          <w:u w:val="single"/>
        </w:rPr>
        <w:t>Maori</w:t>
      </w:r>
      <w:proofErr w:type="spellEnd"/>
      <w:r w:rsidRPr="00322735">
        <w:rPr>
          <w:u w:val="single"/>
        </w:rPr>
        <w:t xml:space="preserve"> families as ¯ “perilously entrenched in welfare and justice systems” (526). In this context, not only did </w:t>
      </w:r>
      <w:proofErr w:type="spellStart"/>
      <w:r w:rsidRPr="00322735">
        <w:rPr>
          <w:u w:val="single"/>
        </w:rPr>
        <w:t>Maori</w:t>
      </w:r>
      <w:proofErr w:type="spellEnd"/>
      <w:r w:rsidRPr="00322735">
        <w:rPr>
          <w:u w:val="single"/>
        </w:rPr>
        <w:t xml:space="preserve"> mothers find it more challenging to ¯ access mental health support, but previous experiences of racial discrimination within the health and social services negatively impacted their willingness to express vulnerabilities and seek help</w:t>
      </w:r>
      <w:r>
        <w:t>. Furthermore, our findings align with international research that has shown the heightened negative affect and mental distress among mothers during the pandemic was particularly heightened among those with babies, toddlers, and young children (Racine et al., 2021</w:t>
      </w:r>
      <w:r w:rsidRPr="00322735">
        <w:rPr>
          <w:u w:val="single"/>
        </w:rPr>
        <w:t>). Furthermore, the mothers in our sample without social and emotional support at home (and in their wider networks), and in economically difficult situations (i.e., single and low-income or welfare; income changes due to pandemic job loss in the family), described experiencing the most severe mental health impacts. The intersectional experiences of mothers on the margins must not be overlooked, particularly by those developing policies, practices, and support structures for families during periods of heightened stress, fear, and uncertainty.</w:t>
      </w:r>
    </w:p>
    <w:p w14:paraId="6E00C9A7" w14:textId="77777777" w:rsidR="00276F17" w:rsidRDefault="00276F17" w:rsidP="00276F17">
      <w:pPr>
        <w:pStyle w:val="Heading3"/>
      </w:pPr>
      <w:r>
        <w:t>1NC---L---Terrorism</w:t>
      </w:r>
    </w:p>
    <w:p w14:paraId="2F450521" w14:textId="77777777" w:rsidR="00276F17" w:rsidRPr="0098416F" w:rsidRDefault="00276F17" w:rsidP="00276F17">
      <w:pPr>
        <w:pStyle w:val="Heading4"/>
      </w:pPr>
      <w:r>
        <w:t>Rhetoric against terrorism excludes female scholarship and ignores the reality of many female terrorists</w:t>
      </w:r>
    </w:p>
    <w:p w14:paraId="05E28767" w14:textId="77777777" w:rsidR="00276F17" w:rsidRPr="0098416F" w:rsidRDefault="00276F17" w:rsidP="00276F17">
      <w:r>
        <w:rPr>
          <w:rStyle w:val="Style13ptBold"/>
        </w:rPr>
        <w:t xml:space="preserve">Sjoberg 9 </w:t>
      </w:r>
      <w:r w:rsidRPr="00D11C26">
        <w:t>Sjoberg is an American feminist scholar of international relations and international security. Her work specializes in gendered interpretations of just war theory, feminist security studies, and women's violence in global politics. </w:t>
      </w:r>
      <w:r>
        <w:t xml:space="preserve">(Laura E., “Feminist Interrogations of Terrorism/Terrorism Studies”, </w:t>
      </w:r>
      <w:r>
        <w:rPr>
          <w:i/>
          <w:iCs/>
        </w:rPr>
        <w:t xml:space="preserve">SAGE Journals, </w:t>
      </w:r>
      <w:r>
        <w:t xml:space="preserve">Mar 2009, Accessed via University of Michigan Library System, DOA: 7/17/24)//LFS – LMH </w:t>
      </w:r>
    </w:p>
    <w:p w14:paraId="5E7127AC" w14:textId="77777777" w:rsidR="00276F17" w:rsidRPr="00254B40" w:rsidRDefault="00276F17" w:rsidP="00276F17">
      <w:pPr>
        <w:rPr>
          <w:u w:val="single"/>
        </w:rPr>
      </w:pPr>
      <w:r w:rsidRPr="00254B40">
        <w:rPr>
          <w:u w:val="single"/>
        </w:rPr>
        <w:t xml:space="preserve">It is important to note at the outset that there is not one feminist perspective on </w:t>
      </w:r>
      <w:proofErr w:type="spellStart"/>
      <w:r w:rsidRPr="00254B40">
        <w:rPr>
          <w:u w:val="single"/>
        </w:rPr>
        <w:t>ter-rorism</w:t>
      </w:r>
      <w:proofErr w:type="spellEnd"/>
      <w:r w:rsidRPr="00254B40">
        <w:rPr>
          <w:u w:val="single"/>
        </w:rPr>
        <w:t>, but many</w:t>
      </w:r>
      <w:r w:rsidRPr="00D11C26">
        <w:t xml:space="preserve">. As women are different, feminists are different. </w:t>
      </w:r>
      <w:r w:rsidRPr="00254B40">
        <w:rPr>
          <w:u w:val="single"/>
        </w:rPr>
        <w:t>As there is variety among IR theories, there is variety among IR feminist theories – IR feminist realism, liberalism, constructivism, critical theory, postcolonialism and postmodernism</w:t>
      </w:r>
      <w:r w:rsidRPr="00D11C26">
        <w:t>. 1Since this short discussion piece cannot cover comprehensively IR feminisms’ various potential contributions to the study of terrorism</w:t>
      </w:r>
      <w:r w:rsidRPr="00254B40">
        <w:rPr>
          <w:u w:val="single"/>
        </w:rPr>
        <w:t xml:space="preserve">, I choose to present a collage of feminist perspectives on the question of terrorism. Some of these are related or complementary, others are divergent and sometimes conﬂicting. </w:t>
      </w:r>
      <w:r w:rsidRPr="00D11C26">
        <w:t>What they share is</w:t>
      </w:r>
      <w:r>
        <w:t xml:space="preserve"> </w:t>
      </w:r>
      <w:r w:rsidRPr="00D11C26">
        <w:t>being inspired by various observations of gender subordination in global politics.</w:t>
      </w:r>
      <w:r>
        <w:t xml:space="preserve"> </w:t>
      </w:r>
      <w:r w:rsidRPr="00D11C26">
        <w:t>The ﬁrst set of observations in this collage is inspired by one of the oldest questions</w:t>
      </w:r>
      <w:r>
        <w:t xml:space="preserve"> </w:t>
      </w:r>
      <w:r w:rsidRPr="00D11C26">
        <w:t xml:space="preserve">in feminist IR – </w:t>
      </w:r>
      <w:r w:rsidRPr="00254B40">
        <w:rPr>
          <w:u w:val="single"/>
        </w:rPr>
        <w:t>where are the women? 2 Women are underrepresented in the study of the perpetration and consequences of the actions that fall within our traditional understandings of terrorism.3 Most recent work on terrorism omits women altogether</w:t>
      </w:r>
      <w:r w:rsidRPr="00D11C26">
        <w:t>.</w:t>
      </w:r>
      <w:r>
        <w:t xml:space="preserve"> </w:t>
      </w:r>
      <w:r w:rsidRPr="00D11C26">
        <w:t>Several recent important books on terrorism, including Bruce Hoffman’s Inside</w:t>
      </w:r>
      <w:r>
        <w:t xml:space="preserve"> </w:t>
      </w:r>
      <w:r w:rsidRPr="00D11C26">
        <w:t>Terrorism, Ken Booth and Tim Dunne’s edited Worlds in Collision, and Walter</w:t>
      </w:r>
      <w:r>
        <w:t xml:space="preserve"> </w:t>
      </w:r>
      <w:r w:rsidRPr="00D11C26">
        <w:t>Enders and Todd Sandler’s The Political Economy of Terrorism, do not contain a</w:t>
      </w:r>
      <w:r>
        <w:t xml:space="preserve"> </w:t>
      </w:r>
      <w:r w:rsidRPr="00D11C26">
        <w:t>listing for ‘women’ in the index or serious discussions about the gender dynamics</w:t>
      </w:r>
      <w:r>
        <w:t xml:space="preserve"> </w:t>
      </w:r>
      <w:r w:rsidRPr="00D11C26">
        <w:t>or impacts of terrorism.4 Much work on terrorism treats the ‘terrorist’ as a subject</w:t>
      </w:r>
      <w:r>
        <w:t xml:space="preserve"> </w:t>
      </w:r>
      <w:r w:rsidRPr="00D11C26">
        <w:t>gendered male by deﬁnition.</w:t>
      </w:r>
      <w:r>
        <w:t xml:space="preserve"> </w:t>
      </w:r>
      <w:r w:rsidRPr="00254B40">
        <w:rPr>
          <w:u w:val="single"/>
        </w:rPr>
        <w:t xml:space="preserve">Both media presentations and scholarly work that do acknowledge women ‘related to’ terrorism in some way or another portray them in very gendered terms. Scholars are increasingly recognizing, for example, that women participate in terrorism as terrorists, a role that is not a new development.5 Still, even work which explicitly addresses women’s terrorism frequently characterizes participants as women </w:t>
      </w:r>
      <w:proofErr w:type="spellStart"/>
      <w:r w:rsidRPr="00254B40">
        <w:rPr>
          <w:u w:val="single"/>
        </w:rPr>
        <w:t>ter-rorists</w:t>
      </w:r>
      <w:proofErr w:type="spellEnd"/>
      <w:r w:rsidRPr="00254B40">
        <w:rPr>
          <w:u w:val="single"/>
        </w:rPr>
        <w:t xml:space="preserve"> rather than as terrorists who happen to be women – placing their gender at the forefront of accounts of their motivation. For example, Mia Bloom’s work on women suicide terrorists links their motivation almost exclusively to their status as rape victims</w:t>
      </w:r>
      <w:r w:rsidRPr="00D11C26">
        <w:t>.6 While Robert Pape claims women, like men, are rational actors when</w:t>
      </w:r>
      <w:r>
        <w:t xml:space="preserve"> </w:t>
      </w:r>
      <w:r w:rsidRPr="00D11C26">
        <w:t>they commit acts of terrorism, one of his case studies explains that a woman suicide</w:t>
      </w:r>
      <w:r>
        <w:t xml:space="preserve"> </w:t>
      </w:r>
      <w:r w:rsidRPr="00D11C26">
        <w:t>terrorist was acting rationally when she blew herself up, because it was the practical</w:t>
      </w:r>
      <w:r>
        <w:t xml:space="preserve"> </w:t>
      </w:r>
      <w:r w:rsidRPr="00D11C26">
        <w:t>alternative in her society for woman who was unlikely to marry or have children</w:t>
      </w:r>
      <w:r>
        <w:t xml:space="preserve"> </w:t>
      </w:r>
      <w:r w:rsidRPr="00D11C26">
        <w:t xml:space="preserve">because she had been raped.7In our recent book, Mothers, Monsters, Whores: Women’s Violence in GlobalPolitics,8 Caron Gentry and I argue that </w:t>
      </w:r>
      <w:r w:rsidRPr="00254B40">
        <w:rPr>
          <w:u w:val="single"/>
        </w:rPr>
        <w:t>women’s agency in their political (or even criminal) violence is denied even by those claiming to study women as women because women’s incapacity to commit acts of terror is essential to maintaining our current idealized notions of women and femininity</w:t>
      </w:r>
      <w:r w:rsidRPr="00D11C26">
        <w:t xml:space="preserve">. </w:t>
      </w:r>
      <w:r w:rsidRPr="00254B40">
        <w:rPr>
          <w:u w:val="single"/>
        </w:rPr>
        <w:t xml:space="preserve">At the same time as women are being ignored and downplayed as terrorists, the question of where the women are also leads us to recognize that ‘terrorist’ </w:t>
      </w:r>
      <w:proofErr w:type="spellStart"/>
      <w:r w:rsidRPr="00254B40">
        <w:rPr>
          <w:u w:val="single"/>
        </w:rPr>
        <w:t>organiza-tions</w:t>
      </w:r>
      <w:proofErr w:type="spellEnd"/>
      <w:r w:rsidRPr="00254B40">
        <w:rPr>
          <w:u w:val="single"/>
        </w:rPr>
        <w:t xml:space="preserve"> are increasingly incorporating women into their ranks, both in support roles and as perpetrators.9 </w:t>
      </w:r>
      <w:r w:rsidRPr="00D11C26">
        <w:t>The organizations claim various reasons for increasingly including</w:t>
      </w:r>
      <w:r>
        <w:t xml:space="preserve"> </w:t>
      </w:r>
      <w:r w:rsidRPr="00D11C26">
        <w:t>women: their increasing interest, the strategic advantages of women’s participation,</w:t>
      </w:r>
      <w:r>
        <w:t xml:space="preserve"> </w:t>
      </w:r>
      <w:r w:rsidRPr="00D11C26">
        <w:t xml:space="preserve">an interest in gender equality, and the dire emergency of the political cause. </w:t>
      </w:r>
      <w:r w:rsidRPr="00254B40">
        <w:rPr>
          <w:u w:val="single"/>
        </w:rPr>
        <w:t>Feminist perspectives on terrorism would at once interrogate gender relations within terrorist organizations and the gender dynamics of terrorist attacks. If ‘terrorism’ discourse does not pay enough attention to women as terrorists (as traditionally deﬁned), it also omits women as victims of that terrorism.</w:t>
      </w:r>
      <w:r w:rsidRPr="00D11C26">
        <w:t xml:space="preserve"> Another</w:t>
      </w:r>
      <w:r>
        <w:t xml:space="preserve"> </w:t>
      </w:r>
      <w:r w:rsidRPr="00D11C26">
        <w:t>feminist approach to terrorism, then, looks for the differential impacts of terrorism</w:t>
      </w:r>
      <w:r>
        <w:t xml:space="preserve"> </w:t>
      </w:r>
      <w:r w:rsidRPr="00D11C26">
        <w:t>and counterterrorism on those understood as men and those understood as women.</w:t>
      </w:r>
      <w:r>
        <w:t xml:space="preserve"> </w:t>
      </w:r>
      <w:r w:rsidRPr="00D11C26">
        <w:t xml:space="preserve">Terrorists target civilians as a method. </w:t>
      </w:r>
      <w:r w:rsidRPr="00254B40">
        <w:rPr>
          <w:u w:val="single"/>
        </w:rPr>
        <w:t>Many suicide bombings claim a disproportion-ate number of women victims, given the times and places of their attacks. Additionally, a recent study I did on criminal prosecutions of those involved with terrorism showed that the wives, sisters, and mothers of male terrorists are disproportionately arrested for the crimes of their relatives</w:t>
      </w:r>
      <w:r w:rsidRPr="00D11C26">
        <w:t xml:space="preserve">.10 </w:t>
      </w:r>
      <w:r w:rsidRPr="00254B40">
        <w:rPr>
          <w:u w:val="single"/>
        </w:rPr>
        <w:t>That does not even get into counterterrorism – where civilian women are often the ‘collateral damage’</w:t>
      </w:r>
      <w:r w:rsidRPr="00D11C26">
        <w:t xml:space="preserve"> in counterterrorist attacks.</w:t>
      </w:r>
      <w:r>
        <w:t xml:space="preserve"> </w:t>
      </w:r>
      <w:r w:rsidRPr="00D11C26">
        <w:t>Another piece of the collage, then, may be a feminist approach to the question of</w:t>
      </w:r>
      <w:r>
        <w:t xml:space="preserve"> </w:t>
      </w:r>
      <w:r w:rsidRPr="00D11C26">
        <w:t xml:space="preserve">the perspective from which we study terrorism. As Ann Tickner has noted, </w:t>
      </w:r>
      <w:r w:rsidRPr="00254B40">
        <w:rPr>
          <w:u w:val="single"/>
        </w:rPr>
        <w:t>feminist scholars are interested in starting the study of IR at the level of individual women’s</w:t>
      </w:r>
      <w:r>
        <w:rPr>
          <w:u w:val="single"/>
        </w:rPr>
        <w:t xml:space="preserve"> </w:t>
      </w:r>
      <w:r w:rsidRPr="00254B40">
        <w:rPr>
          <w:u w:val="single"/>
        </w:rPr>
        <w:t>lives</w:t>
      </w:r>
      <w:r w:rsidRPr="00D11C26">
        <w:t xml:space="preserve">.11 This commitment means that </w:t>
      </w:r>
      <w:r w:rsidRPr="00254B40">
        <w:rPr>
          <w:u w:val="single"/>
        </w:rPr>
        <w:t>feminist IR can be seen as a research program with a political commitment to studying global politics from the viewpoints of those marginalized in the international arena – from the ‘bottom up</w:t>
      </w:r>
      <w:r w:rsidRPr="00D11C26">
        <w:t>’, if you will.12Feminists contend that perspective inﬂuences both how and what we know about</w:t>
      </w:r>
      <w:r>
        <w:t xml:space="preserve"> </w:t>
      </w:r>
      <w:r w:rsidRPr="00D11C26">
        <w:t>global politics generally – that knowledge is both interested and political.13 We know</w:t>
      </w:r>
      <w:r>
        <w:t xml:space="preserve"> </w:t>
      </w:r>
      <w:r w:rsidRPr="00D11C26">
        <w:t>what we know about terrorism because we see it from our perspectives – in my case, as</w:t>
      </w:r>
      <w:r>
        <w:t xml:space="preserve"> </w:t>
      </w:r>
      <w:r w:rsidRPr="00D11C26">
        <w:t>someone who would never be in a situation where perpetration was a serious option,</w:t>
      </w:r>
      <w:r>
        <w:t xml:space="preserve"> </w:t>
      </w:r>
      <w:r w:rsidRPr="00D11C26">
        <w:t>as someone extremely unlikely to experience terrorism ﬁrst-hand, and as someone</w:t>
      </w:r>
      <w:r>
        <w:t xml:space="preserve"> </w:t>
      </w:r>
      <w:r w:rsidRPr="00D11C26">
        <w:t>who is not directly connected to a political cause for which terrorism is frequently</w:t>
      </w:r>
      <w:r>
        <w:t xml:space="preserve"> </w:t>
      </w:r>
      <w:r w:rsidRPr="00D11C26">
        <w:t>used. This is true of most (though not all) scholars who write about terrorism.</w:t>
      </w:r>
      <w:r>
        <w:t xml:space="preserve"> </w:t>
      </w:r>
      <w:r w:rsidRPr="00254B40">
        <w:rPr>
          <w:u w:val="single"/>
        </w:rPr>
        <w:t>Feminist scholarship suggests that there are alternative voices out there who see, experience and know terrorism differently – women, but not only women. People identiﬁed as women are, as Alison Jaggar noted, ‘at the vortex of contending social forces in the international arena’.14 An individual woman’s voice, then – be she a suicide terrorist, a victim of terrorism, a devotee to a cause which terrorism is often used to further, or a peace activist arguing against the use of violence for political ends – might both debunk our stereotypical understandings about what women are and tell us something more about terrorism than our social-scientiﬁc investigations alone can. Additionally, widening our perspective to look not only at those women who perpetrate and experience terrorism, but also those people (generally) who do so without being noticed, studied or counted, would bring us a different perspective – one that focuses on individual narratives rather than a globalized and hyper-securitized discourse of good and evil.</w:t>
      </w:r>
    </w:p>
    <w:p w14:paraId="360BE699" w14:textId="77777777" w:rsidR="00276F17" w:rsidRDefault="00276F17" w:rsidP="00276F17">
      <w:pPr>
        <w:pStyle w:val="Heading4"/>
      </w:pPr>
      <w:r>
        <w:t xml:space="preserve">Feminist scholar approaches to terrorism </w:t>
      </w:r>
      <w:proofErr w:type="gramStart"/>
      <w:r>
        <w:t>is</w:t>
      </w:r>
      <w:proofErr w:type="gramEnd"/>
      <w:r>
        <w:t xml:space="preserve"> the only method to see an intersectional method approach to terror!</w:t>
      </w:r>
    </w:p>
    <w:p w14:paraId="019A51C1" w14:textId="77777777" w:rsidR="00276F17" w:rsidRDefault="00276F17" w:rsidP="00276F17">
      <w:r>
        <w:rPr>
          <w:rStyle w:val="Style13ptBold"/>
        </w:rPr>
        <w:t xml:space="preserve">Sjoberg 9 </w:t>
      </w:r>
      <w:r w:rsidRPr="00D11C26">
        <w:t>Sjoberg is an American feminist scholar of international relations and international security. Her work specializes in gendered interpretations of just war theory, feminist security studies, and women's violence in global politics. </w:t>
      </w:r>
      <w:r>
        <w:t xml:space="preserve">(Laura E., “Feminist Interrogations of Terrorism/Terrorism Studies”, </w:t>
      </w:r>
      <w:r>
        <w:rPr>
          <w:i/>
          <w:iCs/>
        </w:rPr>
        <w:t xml:space="preserve">SAGE Journals, </w:t>
      </w:r>
      <w:r>
        <w:t xml:space="preserve">Mar 2009, Accessed via University of Michigan Library System, DOA: 7/17/24)//LFS – LMH </w:t>
      </w:r>
    </w:p>
    <w:p w14:paraId="183F083F" w14:textId="77777777" w:rsidR="00276F17" w:rsidRDefault="00276F17" w:rsidP="00276F17">
      <w:pPr>
        <w:rPr>
          <w:u w:val="single"/>
        </w:rPr>
      </w:pPr>
      <w:r w:rsidRPr="00254B40">
        <w:rPr>
          <w:u w:val="single"/>
        </w:rPr>
        <w:t>Feminist approaches to explaining terror might appropriate feminist insights on the incompleteness of human autonomy, the unrepresentativeness of rationality, and the limited utility of strong analytical distinctions between these categories. Feminist theory can present different readings of terrorism. Nancy Hirschmann’s work on re-</w:t>
      </w:r>
      <w:proofErr w:type="spellStart"/>
      <w:r w:rsidRPr="00254B40">
        <w:rPr>
          <w:u w:val="single"/>
        </w:rPr>
        <w:t>lational</w:t>
      </w:r>
      <w:proofErr w:type="spellEnd"/>
      <w:r w:rsidRPr="00254B40">
        <w:rPr>
          <w:u w:val="single"/>
        </w:rPr>
        <w:t xml:space="preserve"> autonomy29 might be used to argue that the decision to commit terror is part agent, part structure – how much of each is based on questions of relative power</w:t>
      </w:r>
      <w:r w:rsidRPr="00D11C26">
        <w:t xml:space="preserve">. </w:t>
      </w:r>
      <w:r w:rsidRPr="00254B40">
        <w:rPr>
          <w:u w:val="single"/>
        </w:rPr>
        <w:t xml:space="preserve">Catherine MacKinnon’s work on gender as a derivative difference30 could inspire the argument that the agency an actor has in a decision to commit terror is both wholly decisional and wholly socially constrained. Christine Sylvester’s work on empathetic cooperation31 provides a way to see that it is possible that even the divide between terror/counterterror and the west/Islam can be bridged. Katharine Moon’s work on individuals as bargaining chips in international security32 can be used to ﬁnd actors other than ‘terrorists’ and state leaders in international terrorism. Elisabeth </w:t>
      </w:r>
      <w:proofErr w:type="spellStart"/>
      <w:r w:rsidRPr="00254B40">
        <w:rPr>
          <w:u w:val="single"/>
        </w:rPr>
        <w:t>Prugl’s</w:t>
      </w:r>
      <w:proofErr w:type="spellEnd"/>
      <w:r w:rsidRPr="00254B40">
        <w:rPr>
          <w:u w:val="single"/>
        </w:rPr>
        <w:t xml:space="preserve"> work on the process of constructing gender roles33 could help understand the gen-</w:t>
      </w:r>
      <w:proofErr w:type="spellStart"/>
      <w:r w:rsidRPr="00254B40">
        <w:rPr>
          <w:u w:val="single"/>
        </w:rPr>
        <w:t>dered</w:t>
      </w:r>
      <w:proofErr w:type="spellEnd"/>
      <w:r w:rsidRPr="00254B40">
        <w:rPr>
          <w:u w:val="single"/>
        </w:rPr>
        <w:t xml:space="preserve"> constitution of terrorist subjects. Amy Allen’s work on deﬁning alternative strategies of power from the political margins34 might help to understand ‘terror’ </w:t>
      </w:r>
      <w:proofErr w:type="spellStart"/>
      <w:r w:rsidRPr="00254B40">
        <w:rPr>
          <w:u w:val="single"/>
        </w:rPr>
        <w:t>asa</w:t>
      </w:r>
      <w:proofErr w:type="spellEnd"/>
      <w:r w:rsidRPr="00254B40">
        <w:rPr>
          <w:u w:val="single"/>
        </w:rPr>
        <w:t xml:space="preserve"> tool of the powerless and the powerful. Anne Fausto-Sterling’s work on the sex/gender dichotomy35 can be used to analyze the gendered terrorist body as a symbolic manifestation.</w:t>
      </w:r>
    </w:p>
    <w:p w14:paraId="43278C09" w14:textId="5F7C1257" w:rsidR="009F75F8" w:rsidRDefault="009F75F8" w:rsidP="009F75F8">
      <w:pPr>
        <w:pStyle w:val="Heading3"/>
      </w:pPr>
      <w:r>
        <w:t>1N</w:t>
      </w:r>
      <w:r w:rsidR="00276F17">
        <w:t>C</w:t>
      </w:r>
      <w:r>
        <w:t>---L</w:t>
      </w:r>
      <w:r w:rsidR="00276F17">
        <w:t>+A---</w:t>
      </w:r>
      <w:r>
        <w:t>Econ/Development</w:t>
      </w:r>
    </w:p>
    <w:p w14:paraId="5F341434" w14:textId="77777777" w:rsidR="009F75F8" w:rsidRDefault="009F75F8" w:rsidP="009F75F8"/>
    <w:p w14:paraId="6BF7EE0C" w14:textId="77777777" w:rsidR="009F75F8" w:rsidRDefault="009F75F8" w:rsidP="009F75F8">
      <w:pPr>
        <w:pStyle w:val="Heading4"/>
      </w:pPr>
      <w:r>
        <w:t>Traditional models of growth and development are built upon the subjugation and unequal gendered opportunities presented to Women around the world – wage disparities, inequality in getting opportunities, and lack of recognition for social help and advancements</w:t>
      </w:r>
    </w:p>
    <w:p w14:paraId="2174366D" w14:textId="77777777" w:rsidR="009F75F8" w:rsidRPr="008037E2" w:rsidRDefault="009F75F8" w:rsidP="009F75F8">
      <w:r w:rsidRPr="00080DB5">
        <w:rPr>
          <w:rStyle w:val="Style13ptBold"/>
        </w:rPr>
        <w:t>Berik et. al ’09</w:t>
      </w:r>
      <w:r>
        <w:t xml:space="preserve"> (</w:t>
      </w:r>
      <w:r w:rsidRPr="008037E2">
        <w:t>Günseli Berik</w:t>
      </w:r>
      <w:r>
        <w:t xml:space="preserve">; </w:t>
      </w:r>
      <w:r w:rsidRPr="008037E2">
        <w:t>Department of Economics, University of Utah</w:t>
      </w:r>
      <w:r>
        <w:t xml:space="preserve">, </w:t>
      </w:r>
      <w:r w:rsidRPr="008037E2">
        <w:t xml:space="preserve">Yana van der </w:t>
      </w:r>
      <w:proofErr w:type="spellStart"/>
      <w:r w:rsidRPr="008037E2">
        <w:t>Meulen</w:t>
      </w:r>
      <w:proofErr w:type="spellEnd"/>
      <w:r w:rsidRPr="008037E2">
        <w:t xml:space="preserve"> Rodgers</w:t>
      </w:r>
      <w:r>
        <w:t xml:space="preserve">; </w:t>
      </w:r>
      <w:r w:rsidRPr="00080DB5">
        <w:t>Department of Women's and Gender Studies, Rutgers University</w:t>
      </w:r>
      <w:r>
        <w:t xml:space="preserve">, and </w:t>
      </w:r>
      <w:r w:rsidRPr="00080DB5">
        <w:t xml:space="preserve">Stephanie </w:t>
      </w:r>
      <w:proofErr w:type="spellStart"/>
      <w:r w:rsidRPr="00080DB5">
        <w:t>Seguino</w:t>
      </w:r>
      <w:proofErr w:type="spellEnd"/>
      <w:r>
        <w:t xml:space="preserve">; </w:t>
      </w:r>
      <w:r w:rsidRPr="00080DB5">
        <w:t>Department of Economics, University of Vermont</w:t>
      </w:r>
      <w:r>
        <w:t>, Feminist Economics, “</w:t>
      </w:r>
      <w:r w:rsidRPr="00080DB5">
        <w:t>Feminist Economics of Inequality, Development, and Grow</w:t>
      </w:r>
      <w:r>
        <w:t>th”, 7-23-2009, Accessed via Taylor and Francis Online) /CPSW LP</w:t>
      </w:r>
    </w:p>
    <w:p w14:paraId="0258B504" w14:textId="77777777" w:rsidR="009F75F8" w:rsidRDefault="009F75F8" w:rsidP="009F75F8">
      <w:r>
        <w:t>Feminist and Mainstream Perspectives on Inequality and Macroeconomics</w:t>
      </w:r>
    </w:p>
    <w:p w14:paraId="2024FD86" w14:textId="77777777" w:rsidR="009F75F8" w:rsidRDefault="009F75F8" w:rsidP="009F75F8">
      <w:r w:rsidRPr="00A77229">
        <w:rPr>
          <w:rStyle w:val="StyleUnderline"/>
        </w:rPr>
        <w:t>Distinct differences in the approaches of feminist and mainstream economists have emerged in the burgeoning research on the interrelationship of inequality and growth</w:t>
      </w:r>
      <w:r>
        <w:t xml:space="preserve">. </w:t>
      </w:r>
      <w:r w:rsidRPr="00A77229">
        <w:rPr>
          <w:rStyle w:val="StyleUnderline"/>
        </w:rPr>
        <w:t>Contrasting views are apparent</w:t>
      </w:r>
      <w:r>
        <w:t xml:space="preserve"> at the outset as evidenced </w:t>
      </w:r>
      <w:r w:rsidRPr="00A77229">
        <w:rPr>
          <w:rStyle w:val="StyleUnderline"/>
        </w:rPr>
        <w:t>in the framing of the inequality problem</w:t>
      </w:r>
      <w:r>
        <w:t xml:space="preserve">. We consider </w:t>
      </w:r>
      <w:r w:rsidRPr="00A77229">
        <w:rPr>
          <w:rStyle w:val="StyleUnderline"/>
        </w:rPr>
        <w:t>first the perspective of mainstream economics</w:t>
      </w:r>
      <w:r>
        <w:t xml:space="preserve"> that </w:t>
      </w:r>
      <w:r w:rsidRPr="00A77229">
        <w:rPr>
          <w:rStyle w:val="StyleUnderline"/>
        </w:rPr>
        <w:t>underlies the influential policy documents of the World Bank</w:t>
      </w:r>
      <w:r>
        <w:t xml:space="preserve">, including the 2006 World Development Report (hereafter WDR2006) evaluated by Diane Elson (Citation2009) in this volume. </w:t>
      </w:r>
      <w:r w:rsidRPr="00A77229">
        <w:rPr>
          <w:rStyle w:val="StyleUnderline"/>
        </w:rPr>
        <w:t>This perspective</w:t>
      </w:r>
      <w:r>
        <w:t>, which is also embodied in standard economics textbooks and thinking, does not fully reflect the growing sophistication of mainstream economics, but it d</w:t>
      </w:r>
      <w:r w:rsidRPr="00A77229">
        <w:rPr>
          <w:rStyle w:val="StyleUnderline"/>
        </w:rPr>
        <w:t>oes have a heavy influence in policy and the market reforms spearheaded by the World Bank and the</w:t>
      </w:r>
      <w:r>
        <w:t xml:space="preserve"> International Monetary Fund (</w:t>
      </w:r>
      <w:r w:rsidRPr="00A77229">
        <w:rPr>
          <w:rStyle w:val="StyleUnderline"/>
        </w:rPr>
        <w:t>IMF</w:t>
      </w:r>
      <w:r>
        <w:t xml:space="preserve">) </w:t>
      </w:r>
      <w:r w:rsidRPr="00A77229">
        <w:rPr>
          <w:rStyle w:val="StyleUnderline"/>
        </w:rPr>
        <w:t>in developing economies</w:t>
      </w:r>
      <w:r>
        <w:t>.</w:t>
      </w:r>
    </w:p>
    <w:p w14:paraId="461EB175" w14:textId="77777777" w:rsidR="009F75F8" w:rsidRDefault="009F75F8" w:rsidP="009F75F8">
      <w:r w:rsidRPr="00A77229">
        <w:rPr>
          <w:rStyle w:val="StyleUnderline"/>
        </w:rPr>
        <w:t>The mainstream perspective emphasizes equality of opportunity</w:t>
      </w:r>
      <w:r>
        <w:t xml:space="preserve">, in the sense of formal, legal equality </w:t>
      </w:r>
      <w:r w:rsidRPr="00A77229">
        <w:rPr>
          <w:rStyle w:val="StyleUnderline"/>
        </w:rPr>
        <w:t>but is reluctant to promote equality of outcomes based on the argument that it would undermine efficiency</w:t>
      </w:r>
      <w:r>
        <w:t xml:space="preserve">. As Elson's (Citation2009) textual analysis of WDR2006 indicates, the mainstream perspective argues that promoting equality of opportunity can achieve economic efficiency (or “prosperity,” as it is put throughout WDR 2006). </w:t>
      </w:r>
      <w:r w:rsidRPr="00A77229">
        <w:rPr>
          <w:rStyle w:val="StyleUnderline"/>
        </w:rPr>
        <w:t>Inequality of opportunity, in turn, is linked to poorly functioning markets that must be fixed by fostering greater competition</w:t>
      </w:r>
      <w:r>
        <w:t xml:space="preserve">. </w:t>
      </w:r>
      <w:r w:rsidRPr="00A77229">
        <w:rPr>
          <w:rStyle w:val="StyleUnderline"/>
        </w:rPr>
        <w:t>This approach has led to policy prescriptions that privilege market competition through liberalization and privatization.</w:t>
      </w:r>
      <w:r>
        <w:t xml:space="preserve"> </w:t>
      </w:r>
      <w:r w:rsidRPr="00A77229">
        <w:rPr>
          <w:rStyle w:val="StyleUnderline"/>
        </w:rPr>
        <w:t>The notion of competition</w:t>
      </w:r>
      <w:r>
        <w:t xml:space="preserve"> underlying the </w:t>
      </w:r>
      <w:proofErr w:type="gramStart"/>
      <w:r>
        <w:t>WDR2006</w:t>
      </w:r>
      <w:proofErr w:type="gramEnd"/>
      <w:r>
        <w:t xml:space="preserve"> </w:t>
      </w:r>
      <w:r w:rsidRPr="00A77229">
        <w:rPr>
          <w:rStyle w:val="StyleUnderline"/>
        </w:rPr>
        <w:t>and similar documents envisions an idealized society of small producers as the economic agents who will spur economic growth, a far cry from actual economies in which unequal bargaining power between corporations and wage workers abounds</w:t>
      </w:r>
      <w:r>
        <w:t>. Moreover,</w:t>
      </w:r>
      <w:r w:rsidRPr="00A77229">
        <w:rPr>
          <w:rStyle w:val="StyleUnderline"/>
        </w:rPr>
        <w:t xml:space="preserve"> the mainstream concept of competition does not recognize the social embeddedness of markets and that their operation reproduces the power inequalities and social norms</w:t>
      </w:r>
      <w:r>
        <w:t xml:space="preserve"> that are inscribed within these institutions.</w:t>
      </w:r>
    </w:p>
    <w:p w14:paraId="228AB3B1" w14:textId="77777777" w:rsidR="009F75F8" w:rsidRDefault="009F75F8" w:rsidP="009F75F8">
      <w:r w:rsidRPr="00A77229">
        <w:rPr>
          <w:rStyle w:val="StyleUnderline"/>
        </w:rPr>
        <w:t>Further underlying the mainstream perspective is a vision of modernization that sees inequality as a holdover of past unequal opportunities</w:t>
      </w:r>
      <w:r>
        <w:t xml:space="preserve"> (see, for example, James R. Kluegel and Eliot R. Smith 2007). As Elson (Citation2009) describes, the </w:t>
      </w:r>
      <w:r w:rsidRPr="00A77229">
        <w:rPr>
          <w:rStyle w:val="StyleUnderline"/>
        </w:rPr>
        <w:t>WDR2006 reflects a particularly narrow variant of this notion</w:t>
      </w:r>
      <w:r>
        <w:t xml:space="preserve">: </w:t>
      </w:r>
      <w:r w:rsidRPr="00A77229">
        <w:rPr>
          <w:rStyle w:val="StyleUnderline"/>
        </w:rPr>
        <w:t>inequality is a characteristic of traditional</w:t>
      </w:r>
      <w:r>
        <w:t xml:space="preserve"> (preindustrial) s</w:t>
      </w:r>
      <w:r w:rsidRPr="00A77229">
        <w:rPr>
          <w:rStyle w:val="StyleUnderline"/>
        </w:rPr>
        <w:t>ocieties where concentration of power creates self-reinforcing “inequality traps,”</w:t>
      </w:r>
      <w:r>
        <w:t xml:space="preserve"> a term frequently used in the WDR 2006. And the locus of gender inequality, according to the WDR2006, is rural South Asia and inequalities between men and women in the ownership of assets. Thus, the WDR2006 does not view gender inequality as a feature of industrial societies or high-growth East Asian economies.Footnote6 Moreover, despite widely accepted microeconomic analysis in which women's unpaid labor constrains their labor market participation and contributes to occupational segregation and gender wage inequality, the WDR2006 gives scant attention to both labor market inequality and women's burden of unpaid labor.Footnote7 Consistent with the mainstream perspective, however, WDR2006 views removing legal barriers to women's participation in labor markets and access to land rights as sufficient for achieving gender equity.Footnote8</w:t>
      </w:r>
    </w:p>
    <w:p w14:paraId="3E1C4D24" w14:textId="77777777" w:rsidR="009F75F8" w:rsidRPr="00A77229" w:rsidRDefault="009F75F8" w:rsidP="009F75F8">
      <w:pPr>
        <w:rPr>
          <w:rStyle w:val="StyleUnderline"/>
        </w:rPr>
      </w:pPr>
      <w:r w:rsidRPr="00A77229">
        <w:rPr>
          <w:rStyle w:val="StyleUnderline"/>
        </w:rPr>
        <w:t>In contrast to the mainstream perspective, most feminist economists seek equality of outcomes, broadly understood to encompass occupations, activities, and resources, including income and assets</w:t>
      </w:r>
      <w:r>
        <w:t xml:space="preserve">. We </w:t>
      </w:r>
      <w:r w:rsidRPr="00A77229">
        <w:rPr>
          <w:rStyle w:val="StyleUnderline"/>
        </w:rPr>
        <w:t>see equality of opportunity and equality of outcomes as closely related, such that systemic inequality in outcomes contributes to unequal power and</w:t>
      </w:r>
      <w:r>
        <w:t xml:space="preserve">, as a result, </w:t>
      </w:r>
      <w:r w:rsidRPr="00A77229">
        <w:rPr>
          <w:rStyle w:val="StyleUnderline"/>
        </w:rPr>
        <w:t xml:space="preserve">unequal </w:t>
      </w:r>
      <w:proofErr w:type="gramStart"/>
      <w:r w:rsidRPr="00A77229">
        <w:rPr>
          <w:rStyle w:val="StyleUnderline"/>
        </w:rPr>
        <w:t>opportunities</w:t>
      </w:r>
      <w:r>
        <w:t>.Footnote</w:t>
      </w:r>
      <w:proofErr w:type="gramEnd"/>
      <w:r>
        <w:t xml:space="preserve">9 Likewise, </w:t>
      </w:r>
      <w:r w:rsidRPr="00A77229">
        <w:rPr>
          <w:rStyle w:val="StyleUnderline"/>
        </w:rPr>
        <w:t>promoting equal opportunity will not be sufficient to ensure equality of outcomes, given the disadvantages that may arise from past history and present social arrangements</w:t>
      </w:r>
      <w:r>
        <w:t xml:space="preserve">. </w:t>
      </w:r>
      <w:r w:rsidRPr="00A77229">
        <w:rPr>
          <w:rStyle w:val="StyleUnderline"/>
        </w:rPr>
        <w:t>Market processes</w:t>
      </w:r>
      <w:r>
        <w:t xml:space="preserve">, far from alleviating the inequality problem, </w:t>
      </w:r>
      <w:r w:rsidRPr="00A77229">
        <w:rPr>
          <w:rStyle w:val="StyleUnderline"/>
        </w:rPr>
        <w:t>can exacerbate it</w:t>
      </w:r>
      <w:r>
        <w:t xml:space="preserve">. </w:t>
      </w:r>
      <w:r w:rsidRPr="00A77229">
        <w:rPr>
          <w:rStyle w:val="StyleUnderline"/>
        </w:rPr>
        <w:t>Gender norms are embedded in labor markets, and fostering competition can perpetuate gender inequality</w:t>
      </w:r>
      <w:r>
        <w:t xml:space="preserve">. </w:t>
      </w:r>
      <w:r w:rsidRPr="00A77229">
        <w:rPr>
          <w:rStyle w:val="StyleUnderline"/>
        </w:rPr>
        <w:t>For example, when women enter the labor market, they are often paid less than men on the assumption that they are dependent on men</w:t>
      </w:r>
      <w:r>
        <w:t xml:space="preserve">. </w:t>
      </w:r>
      <w:r w:rsidRPr="00A77229">
        <w:rPr>
          <w:rStyle w:val="StyleUnderline"/>
        </w:rPr>
        <w:t>Assigning men the role of breadwinner also provides a rationale for hiring men into jobs with upward mobility. Women, in turn, are slotted into low-wage, insecure jobs</w:t>
      </w:r>
      <w:r>
        <w:t xml:space="preserve"> considered to be fitting for their assumed role as secondary wage earner. </w:t>
      </w:r>
      <w:r w:rsidRPr="00A77229">
        <w:rPr>
          <w:rStyle w:val="StyleUnderline"/>
        </w:rPr>
        <w:t>Further, in the absence of policy to address women's unpaid housework and caring responsibilities or paid work arrangements that accommodate caring labor, competition in labor markets is stacked against women who have difficulty maintaining labor force attachment levels equal to</w:t>
      </w:r>
      <w:r>
        <w:t xml:space="preserve"> those of </w:t>
      </w:r>
      <w:r w:rsidRPr="00A77229">
        <w:rPr>
          <w:rStyle w:val="StyleUnderline"/>
        </w:rPr>
        <w:t>men</w:t>
      </w:r>
      <w:r>
        <w:t>. Th</w:t>
      </w:r>
      <w:r w:rsidRPr="00A77229">
        <w:rPr>
          <w:rStyle w:val="StyleUnderline"/>
        </w:rPr>
        <w:t>ese barriers, in turn, lead to persistent gender disparities in occupational outcomes and wages.</w:t>
      </w:r>
    </w:p>
    <w:p w14:paraId="5EC82EA0" w14:textId="77777777" w:rsidR="009F75F8" w:rsidRDefault="009F75F8" w:rsidP="009F75F8">
      <w:r w:rsidRPr="00A77229">
        <w:rPr>
          <w:rStyle w:val="StyleUnderline"/>
        </w:rPr>
        <w:t>Feminist economists' analyses of the interrelationship between inequality, development, and growth underscore that the macroeconomy provides the structural conditions under which equality is sought</w:t>
      </w:r>
      <w:r>
        <w:t xml:space="preserve">. In addition, </w:t>
      </w:r>
      <w:r w:rsidRPr="00A77229">
        <w:rPr>
          <w:rStyle w:val="StyleUnderline"/>
        </w:rPr>
        <w:t>gendered assumptions are embedded in models that guide macroeconomic policies</w:t>
      </w:r>
      <w:r>
        <w:t xml:space="preserve">. </w:t>
      </w:r>
      <w:r w:rsidRPr="00A77229">
        <w:rPr>
          <w:rStyle w:val="StyleUnderline"/>
        </w:rPr>
        <w:t>In this framework, individuals seek to provision for themselves and their families in the context of the macroeconomy. No matter how hard individuals work, how many sacrifices they make, and how much schooling they seek for themselves and their children, their families' ability to provision will depend on the structure and functioning of the aggregate economy</w:t>
      </w:r>
      <w:r>
        <w:t xml:space="preserve">. </w:t>
      </w:r>
      <w:r w:rsidRPr="00807303">
        <w:rPr>
          <w:rStyle w:val="StyleUnderline"/>
        </w:rPr>
        <w:t>Macroeconomic events can present hurdles</w:t>
      </w:r>
      <w:r>
        <w:t xml:space="preserve"> for individuals and families in a number of contexts, including a recession; </w:t>
      </w:r>
      <w:r w:rsidRPr="00807303">
        <w:rPr>
          <w:rStyle w:val="StyleUnderline"/>
        </w:rPr>
        <w:t>a structural change and thus a mismatch between the individual's skills and those in demand in labor markets; international agreements that have opened a country to trade competition and financial volatility, leading to instability in prices, interest rates, asset prices, and exchange rates, with</w:t>
      </w:r>
      <w:r>
        <w:t xml:space="preserve"> consequent </w:t>
      </w:r>
      <w:r w:rsidRPr="00807303">
        <w:rPr>
          <w:rStyle w:val="StyleUnderline"/>
        </w:rPr>
        <w:t>effects on employment</w:t>
      </w:r>
      <w:r>
        <w:t>; and liberalization of foreign direct investment (FDI) that gives employers the potential to bargain down wages. These examples indicate that the macroeconomy acts as a structure of constraint in the achievement of broadly shared well-being and may contribute to inequality.</w:t>
      </w:r>
    </w:p>
    <w:p w14:paraId="40B19414" w14:textId="77777777" w:rsidR="009F75F8" w:rsidRDefault="009F75F8" w:rsidP="009F75F8">
      <w:r w:rsidRPr="00807303">
        <w:rPr>
          <w:rStyle w:val="StyleUnderline"/>
        </w:rPr>
        <w:t>Further, the macroeconomy is itself a gendered structure</w:t>
      </w:r>
      <w:r>
        <w:t>, as evide</w:t>
      </w:r>
      <w:r w:rsidRPr="00807303">
        <w:rPr>
          <w:rStyle w:val="StyleUnderline"/>
        </w:rPr>
        <w:t>nced by differences in women's and men's employment distribution and reservation wages, the latter due to variations in responsibility for unpaid caring labor</w:t>
      </w:r>
      <w:r>
        <w:t xml:space="preserve">. </w:t>
      </w:r>
      <w:r w:rsidRPr="00807303">
        <w:rPr>
          <w:rStyle w:val="StyleUnderline"/>
        </w:rPr>
        <w:t>In addition, erroneous or unrealistic gendered assumptions are embedded in models that guide macroeconomic policies</w:t>
      </w:r>
      <w:r>
        <w:t xml:space="preserve"> (for example, assum</w:t>
      </w:r>
      <w:r w:rsidRPr="00807303">
        <w:rPr>
          <w:rStyle w:val="StyleUnderline"/>
        </w:rPr>
        <w:t xml:space="preserve">ptions that men are </w:t>
      </w:r>
      <w:proofErr w:type="gramStart"/>
      <w:r w:rsidRPr="00807303">
        <w:rPr>
          <w:rStyle w:val="StyleUnderline"/>
        </w:rPr>
        <w:t>breadwinners</w:t>
      </w:r>
      <w:proofErr w:type="gramEnd"/>
      <w:r w:rsidRPr="00807303">
        <w:rPr>
          <w:rStyle w:val="StyleUnderline"/>
        </w:rPr>
        <w:t xml:space="preserve"> and that labor is an unreproduced commodity</w:t>
      </w:r>
      <w:r>
        <w:t xml:space="preserve">), and </w:t>
      </w:r>
      <w:r w:rsidRPr="00807303">
        <w:rPr>
          <w:rStyle w:val="StyleUnderline"/>
        </w:rPr>
        <w:t>as a result, those policies can worsen gender equality</w:t>
      </w:r>
      <w:r>
        <w:t>.</w:t>
      </w:r>
    </w:p>
    <w:p w14:paraId="778AA8F1" w14:textId="77777777" w:rsidR="009F75F8" w:rsidRPr="00807303" w:rsidRDefault="009F75F8" w:rsidP="009F75F8">
      <w:pPr>
        <w:rPr>
          <w:sz w:val="16"/>
        </w:rPr>
      </w:pPr>
      <w:r w:rsidRPr="00807303">
        <w:rPr>
          <w:sz w:val="16"/>
        </w:rPr>
        <w:t xml:space="preserve">This understanding provides the framework for a large body of feminist economics research that critiques market-oriented policies for generating inequality and setbacks in achieving development. These policies, adopted </w:t>
      </w:r>
      <w:proofErr w:type="spellStart"/>
      <w:r w:rsidRPr="00807303">
        <w:rPr>
          <w:sz w:val="16"/>
        </w:rPr>
        <w:t>en</w:t>
      </w:r>
      <w:proofErr w:type="spellEnd"/>
      <w:r w:rsidRPr="00807303">
        <w:rPr>
          <w:sz w:val="16"/>
        </w:rPr>
        <w:t xml:space="preserve"> masse by developing and industrialized economies since the early 1980s, have accelerated their integration into the international economy and reduced government regulation over the domestic economy. Macroeconomic stabilization policies have sought to reduce inflation, budget deficits, and balance-of-payments deficits through restrictive monetary and fiscal policies and currency devaluation. Longer-term reforms </w:t>
      </w:r>
      <w:proofErr w:type="gramStart"/>
      <w:r w:rsidRPr="00807303">
        <w:rPr>
          <w:sz w:val="16"/>
        </w:rPr>
        <w:t>in the area of</w:t>
      </w:r>
      <w:proofErr w:type="gramEnd"/>
      <w:r w:rsidRPr="00807303">
        <w:rPr>
          <w:sz w:val="16"/>
        </w:rPr>
        <w:t xml:space="preserve"> trade liberalization, capital account liberalization, deregulation of government controls, and the privatization of public services and state-owned enterprises have become key components of structural adjustment programs. These stabilization policies and reforms have subsequently become normalized as “sound” macroeconomic policies.</w:t>
      </w:r>
    </w:p>
    <w:p w14:paraId="1D80120D" w14:textId="77777777" w:rsidR="009F75F8" w:rsidRPr="00807303" w:rsidRDefault="009F75F8" w:rsidP="009F75F8">
      <w:pPr>
        <w:rPr>
          <w:sz w:val="16"/>
        </w:rPr>
      </w:pPr>
    </w:p>
    <w:p w14:paraId="554130CC" w14:textId="77777777" w:rsidR="009F75F8" w:rsidRDefault="009F75F8" w:rsidP="009F75F8">
      <w:pPr>
        <w:rPr>
          <w:sz w:val="16"/>
        </w:rPr>
      </w:pPr>
      <w:r w:rsidRPr="00807303">
        <w:rPr>
          <w:sz w:val="16"/>
        </w:rPr>
        <w:t xml:space="preserve">A series of financial crises in East Asia, South America, and Russia, and most recently the global financial crisis that started in 2008, have brought widespread critique in policy and scholarly circles of the neoliberal policy agenda, with calls for a new international financial architecture and a move away from unfettered deregulation and liberalization (Barry </w:t>
      </w:r>
      <w:proofErr w:type="spellStart"/>
      <w:r w:rsidRPr="00807303">
        <w:rPr>
          <w:sz w:val="16"/>
        </w:rPr>
        <w:t>Eichengreen</w:t>
      </w:r>
      <w:proofErr w:type="spellEnd"/>
      <w:r w:rsidRPr="00807303">
        <w:rPr>
          <w:sz w:val="16"/>
        </w:rPr>
        <w:t xml:space="preserve"> Citation1999; Narcis Serra and Joseph Stiglitz 2008). Yet well before this clamor for change, feminist economists had critiqued the mainstream policy agenda for its uneven distributional consequences across gender, ethnicity, and class (Lourdes </w:t>
      </w:r>
      <w:proofErr w:type="spellStart"/>
      <w:r w:rsidRPr="00807303">
        <w:rPr>
          <w:sz w:val="16"/>
        </w:rPr>
        <w:t>Benería</w:t>
      </w:r>
      <w:proofErr w:type="spellEnd"/>
      <w:r w:rsidRPr="00807303">
        <w:rPr>
          <w:sz w:val="16"/>
        </w:rPr>
        <w:t xml:space="preserve"> and Shelley Feldman 1992; Pamela Sparr Citation1994; Nilüfer Çağatay, Diane Elson, and Caren Grown 1995). Feminist economists have argued that the deflationary bias and the commodification bias of these macroeconomic policies result in entitlement failures for low-income groups and more generally domestic groups that are not internationally mobile (Elson and Çağatay Citation2000). Budget cuts in basic public services along with privatization of these services and social protection increase livelihood insecurity and shift the burden of social reproduction onto these groups. Women in low-income groups</w:t>
      </w:r>
      <w:proofErr w:type="gramStart"/>
      <w:r w:rsidRPr="00807303">
        <w:rPr>
          <w:sz w:val="16"/>
        </w:rPr>
        <w:t>, in particular, have</w:t>
      </w:r>
      <w:proofErr w:type="gramEnd"/>
      <w:r w:rsidRPr="00807303">
        <w:rPr>
          <w:sz w:val="16"/>
        </w:rPr>
        <w:t xml:space="preserve"> to not only search for paid work in economies that generate, at best, weak employment growth but also put in more time and effort to provision with non-market substitutes to make ends meet. Further, the costs of increased vulnerability to global financial crises brought on by financial liberalization are borne by the same domestically locked-in groups who are least able to bear them. Thus, low inflation targets, budget surpluses, and efficiency are achieved by shifting costs and risks away from financial interests and wealthy domestic groups. Feminist economists have not only questioned the soundness of these macroeconomic policies but also made theoretical contributions to macroeconomic theories that recognize the implications of inequality (Berik and Rodgers 2008). We discuss our interpretations of this literature and this volume's contributions in the following two sections.</w:t>
      </w:r>
    </w:p>
    <w:p w14:paraId="40F9E52A" w14:textId="77777777" w:rsidR="009F75F8" w:rsidRDefault="009F75F8" w:rsidP="009F75F8">
      <w:pPr>
        <w:rPr>
          <w:sz w:val="16"/>
        </w:rPr>
      </w:pPr>
    </w:p>
    <w:p w14:paraId="4DD95B0B" w14:textId="77777777" w:rsidR="009F75F8" w:rsidRDefault="009F75F8" w:rsidP="009F75F8">
      <w:pPr>
        <w:rPr>
          <w:sz w:val="16"/>
        </w:rPr>
      </w:pPr>
    </w:p>
    <w:p w14:paraId="26868638" w14:textId="77777777" w:rsidR="009F75F8" w:rsidRDefault="009F75F8" w:rsidP="009F75F8">
      <w:pPr>
        <w:pStyle w:val="Heading4"/>
      </w:pPr>
      <w:r>
        <w:t>Traditional economic models try to rationalize themselves through traditional modes of ethics</w:t>
      </w:r>
    </w:p>
    <w:p w14:paraId="11D7E84A" w14:textId="77777777" w:rsidR="009F75F8" w:rsidRPr="00150A12" w:rsidRDefault="009F75F8" w:rsidP="009F75F8">
      <w:r w:rsidRPr="000131A6">
        <w:rPr>
          <w:rStyle w:val="Style13ptBold"/>
        </w:rPr>
        <w:t>Jochimsen and Knobloch 95</w:t>
      </w:r>
      <w:r>
        <w:t xml:space="preserve"> (</w:t>
      </w:r>
      <w:r w:rsidRPr="00150A12">
        <w:t>Maren Jochimsen</w:t>
      </w:r>
      <w:r>
        <w:t xml:space="preserve">; appointed first Secretary General of the newly founded European Platform of Women Scientists EPWS, an umbrella organization of networks of women scientists and organizations promoting women scientists in all disciplines throughout Europe, in November 2005. She has since then set up and managed the Platform’s Secretariat in Brussels, Belgium, and represented EPWS at numerous international conventions and working groups and </w:t>
      </w:r>
      <w:r w:rsidRPr="00150A12">
        <w:t>Ulrike Knobloch</w:t>
      </w:r>
      <w:r>
        <w:t xml:space="preserve">; </w:t>
      </w:r>
      <w:r w:rsidRPr="00150A12">
        <w:t xml:space="preserve">German economist at the University of </w:t>
      </w:r>
      <w:proofErr w:type="spellStart"/>
      <w:r w:rsidRPr="00150A12">
        <w:t>Vechta</w:t>
      </w:r>
      <w:proofErr w:type="spellEnd"/>
      <w:r>
        <w:t xml:space="preserve">, Ecological Economics, “Making the hidden visible: the importance of caring activities and their principles for any economy”, October 1995, </w:t>
      </w:r>
      <w:proofErr w:type="spellStart"/>
      <w:r>
        <w:t>Acsess</w:t>
      </w:r>
      <w:proofErr w:type="spellEnd"/>
      <w:r>
        <w:t xml:space="preserve"> via Science Direct</w:t>
      </w:r>
    </w:p>
    <w:p w14:paraId="22F71F79" w14:textId="77777777" w:rsidR="009F75F8" w:rsidRDefault="009F75F8" w:rsidP="009F75F8">
      <w:r>
        <w:t>2. Recovering the hidden foundations of economic activities: An ethical perspective</w:t>
      </w:r>
    </w:p>
    <w:p w14:paraId="7D7F2E75" w14:textId="77777777" w:rsidR="009F75F8" w:rsidRDefault="009F75F8" w:rsidP="009F75F8">
      <w:r w:rsidRPr="008D44B7">
        <w:rPr>
          <w:rStyle w:val="StyleUnderline"/>
        </w:rPr>
        <w:t>The industrial economic system, together with</w:t>
      </w:r>
      <w:r>
        <w:rPr>
          <w:rStyle w:val="StyleUnderline"/>
        </w:rPr>
        <w:t xml:space="preserve"> </w:t>
      </w:r>
      <w:r w:rsidRPr="008D44B7">
        <w:rPr>
          <w:rStyle w:val="StyleUnderline"/>
        </w:rPr>
        <w:t>widespread economic thinking, actually are responsible for the ecological and social crisis</w:t>
      </w:r>
      <w:r>
        <w:t xml:space="preserve">. Neoclassical economists claim their thinking to be value-free. </w:t>
      </w:r>
      <w:r w:rsidRPr="008D44B7">
        <w:rPr>
          <w:rStyle w:val="StyleUnderline"/>
        </w:rPr>
        <w:t>They do not realize the many taken for granted</w:t>
      </w:r>
      <w:r>
        <w:rPr>
          <w:rStyle w:val="StyleUnderline"/>
        </w:rPr>
        <w:t xml:space="preserve"> </w:t>
      </w:r>
      <w:r w:rsidRPr="008D44B7">
        <w:rPr>
          <w:rStyle w:val="StyleUnderline"/>
        </w:rPr>
        <w:t>foundations and the underlying value decisions on</w:t>
      </w:r>
      <w:r>
        <w:rPr>
          <w:rStyle w:val="StyleUnderline"/>
        </w:rPr>
        <w:t xml:space="preserve"> </w:t>
      </w:r>
      <w:r w:rsidRPr="008D44B7">
        <w:rPr>
          <w:rStyle w:val="StyleUnderline"/>
        </w:rPr>
        <w:t>which their thinking is based</w:t>
      </w:r>
      <w:r>
        <w:t xml:space="preserve">. </w:t>
      </w:r>
      <w:r w:rsidRPr="008D44B7">
        <w:rPr>
          <w:rStyle w:val="StyleUnderline"/>
        </w:rPr>
        <w:t xml:space="preserve">This narrow view </w:t>
      </w:r>
      <w:proofErr w:type="gramStart"/>
      <w:r w:rsidRPr="008D44B7">
        <w:rPr>
          <w:rStyle w:val="StyleUnderline"/>
        </w:rPr>
        <w:t>has</w:t>
      </w:r>
      <w:r>
        <w:rPr>
          <w:rStyle w:val="StyleUnderline"/>
        </w:rPr>
        <w:t xml:space="preserve"> </w:t>
      </w:r>
      <w:r w:rsidRPr="008D44B7">
        <w:rPr>
          <w:rStyle w:val="StyleUnderline"/>
        </w:rPr>
        <w:t>to</w:t>
      </w:r>
      <w:proofErr w:type="gramEnd"/>
      <w:r w:rsidRPr="008D44B7">
        <w:rPr>
          <w:rStyle w:val="StyleUnderline"/>
        </w:rPr>
        <w:t xml:space="preserve"> be enlarged by the</w:t>
      </w:r>
      <w:r>
        <w:t xml:space="preserve"> (re-)i</w:t>
      </w:r>
      <w:r w:rsidRPr="008D44B7">
        <w:rPr>
          <w:rStyle w:val="StyleUnderline"/>
        </w:rPr>
        <w:t>ntroduction of the ethical</w:t>
      </w:r>
      <w:r>
        <w:rPr>
          <w:rStyle w:val="StyleUnderline"/>
        </w:rPr>
        <w:t xml:space="preserve"> </w:t>
      </w:r>
      <w:r w:rsidRPr="008D44B7">
        <w:rPr>
          <w:rStyle w:val="StyleUnderline"/>
        </w:rPr>
        <w:t>perspective in looking at the foundations on which</w:t>
      </w:r>
      <w:r>
        <w:rPr>
          <w:rStyle w:val="StyleUnderline"/>
        </w:rPr>
        <w:t xml:space="preserve"> </w:t>
      </w:r>
      <w:r w:rsidRPr="008D44B7">
        <w:rPr>
          <w:rStyle w:val="StyleUnderline"/>
        </w:rPr>
        <w:t>industrial economies and the theoretical thinking</w:t>
      </w:r>
      <w:r>
        <w:rPr>
          <w:rStyle w:val="StyleUnderline"/>
        </w:rPr>
        <w:t xml:space="preserve"> </w:t>
      </w:r>
      <w:r w:rsidRPr="008D44B7">
        <w:rPr>
          <w:rStyle w:val="StyleUnderline"/>
        </w:rPr>
        <w:t>about them are based</w:t>
      </w:r>
      <w:r>
        <w:t xml:space="preserve">. Revealing the often taken for granted foundations is looking at economics from an ethical perspective. </w:t>
      </w:r>
    </w:p>
    <w:p w14:paraId="132645FA" w14:textId="77777777" w:rsidR="009F75F8" w:rsidRDefault="009F75F8" w:rsidP="009F75F8">
      <w:r>
        <w:t>In Europe, the discussion about the relation between ethics and economics (re-)started in the 1980s. There are different approaches, of which two should be mentioned. One of them is the "economic theory of morals" (</w:t>
      </w:r>
      <w:proofErr w:type="gramStart"/>
      <w:r>
        <w:t>()</w:t>
      </w:r>
      <w:proofErr w:type="spellStart"/>
      <w:r>
        <w:t>konomische</w:t>
      </w:r>
      <w:proofErr w:type="spellEnd"/>
      <w:proofErr w:type="gramEnd"/>
      <w:r>
        <w:t xml:space="preserve"> </w:t>
      </w:r>
      <w:proofErr w:type="spellStart"/>
      <w:r>
        <w:t>Theorie</w:t>
      </w:r>
      <w:proofErr w:type="spellEnd"/>
      <w:r>
        <w:t xml:space="preserve"> der Moral). The economic theory of morals does not question the economic model of </w:t>
      </w:r>
      <w:proofErr w:type="gramStart"/>
      <w:r>
        <w:t>action, but</w:t>
      </w:r>
      <w:proofErr w:type="gramEnd"/>
      <w:r>
        <w:t xml:space="preserve"> applies it to ethics as well (Homann and Biome-Drees, 1992). </w:t>
      </w:r>
    </w:p>
    <w:p w14:paraId="3E574AE2" w14:textId="77777777" w:rsidR="009F75F8" w:rsidRDefault="009F75F8" w:rsidP="009F75F8">
      <w:r>
        <w:t>The other approach is the "ethical theory of the economic foundations" (</w:t>
      </w:r>
      <w:proofErr w:type="spellStart"/>
      <w:r>
        <w:t>Grundlagenkritische</w:t>
      </w:r>
      <w:proofErr w:type="spellEnd"/>
      <w:r>
        <w:t xml:space="preserve"> </w:t>
      </w:r>
      <w:proofErr w:type="spellStart"/>
      <w:r>
        <w:t>Wirtschaftsethik</w:t>
      </w:r>
      <w:proofErr w:type="spellEnd"/>
      <w:r>
        <w:t xml:space="preserve">). It considers and, thus, makes visible the usually taken for granted foundations of economic theory and practice. In this case the ethical perspective in economics is understood as a critical view of the existing economic and social structures (Ulrich, 1990). The ethical theory of the economic foundations reconstructs general presuppositions of economics and economy. It is based on </w:t>
      </w:r>
      <w:proofErr w:type="spellStart"/>
      <w:r>
        <w:t>discoursive</w:t>
      </w:r>
      <w:proofErr w:type="spellEnd"/>
      <w:r>
        <w:t xml:space="preserve"> ethics or communicative ethics (Apel, 1976; Habermas, 1988), which makes use of the Kantian process of reflexive justification. The essence of this process is the reconstruction of the presuppositions of practical reason. Communicative ethics uses this idea and reconstructs the necessary presuppositions of discourses. The fundamental norm of communicative ethics is the principle of egalitarian reciprocity, the recognition of the subject in any human being. Every human being is recognized as a reasonable subject who has the same rights and duties as oneself. </w:t>
      </w:r>
    </w:p>
    <w:p w14:paraId="35E08962" w14:textId="77777777" w:rsidR="009F75F8" w:rsidRDefault="009F75F8" w:rsidP="009F75F8">
      <w:r>
        <w:t xml:space="preserve">But </w:t>
      </w:r>
      <w:r w:rsidRPr="008D44B7">
        <w:rPr>
          <w:rStyle w:val="StyleUnderline"/>
        </w:rPr>
        <w:t xml:space="preserve">every philosophy is based on a certain </w:t>
      </w:r>
      <w:proofErr w:type="gramStart"/>
      <w:r w:rsidRPr="008D44B7">
        <w:rPr>
          <w:rStyle w:val="StyleUnderline"/>
        </w:rPr>
        <w:t>experience</w:t>
      </w:r>
      <w:proofErr w:type="gramEnd"/>
      <w:r w:rsidRPr="008D44B7">
        <w:rPr>
          <w:rStyle w:val="StyleUnderline"/>
        </w:rPr>
        <w:t xml:space="preserve"> and it can be assumed that the fundamental</w:t>
      </w:r>
      <w:r>
        <w:rPr>
          <w:rStyle w:val="StyleUnderline"/>
        </w:rPr>
        <w:t xml:space="preserve"> </w:t>
      </w:r>
      <w:r w:rsidRPr="008D44B7">
        <w:rPr>
          <w:rStyle w:val="StyleUnderline"/>
        </w:rPr>
        <w:t>norm of communicative ethics reflects the experiences of their often male author</w:t>
      </w:r>
      <w:r>
        <w:t xml:space="preserve">s. Therefore, </w:t>
      </w:r>
      <w:r w:rsidRPr="008D44B7">
        <w:rPr>
          <w:rStyle w:val="StyleUnderline"/>
        </w:rPr>
        <w:t>we also</w:t>
      </w:r>
      <w:r>
        <w:rPr>
          <w:rStyle w:val="StyleUnderline"/>
        </w:rPr>
        <w:t xml:space="preserve"> </w:t>
      </w:r>
      <w:proofErr w:type="gramStart"/>
      <w:r w:rsidRPr="008D44B7">
        <w:rPr>
          <w:rStyle w:val="StyleUnderline"/>
        </w:rPr>
        <w:t>have to</w:t>
      </w:r>
      <w:proofErr w:type="gramEnd"/>
      <w:r w:rsidRPr="008D44B7">
        <w:rPr>
          <w:rStyle w:val="StyleUnderline"/>
        </w:rPr>
        <w:t xml:space="preserve"> ask for potential androcentric biases within</w:t>
      </w:r>
      <w:r>
        <w:rPr>
          <w:rStyle w:val="StyleUnderline"/>
        </w:rPr>
        <w:t xml:space="preserve"> </w:t>
      </w:r>
      <w:r w:rsidRPr="008D44B7">
        <w:rPr>
          <w:rStyle w:val="StyleUnderline"/>
        </w:rPr>
        <w:t>this fundamental norm. Feminist philosophers have</w:t>
      </w:r>
      <w:r>
        <w:rPr>
          <w:rStyle w:val="StyleUnderline"/>
        </w:rPr>
        <w:t xml:space="preserve"> </w:t>
      </w:r>
      <w:r w:rsidRPr="008D44B7">
        <w:rPr>
          <w:rStyle w:val="StyleUnderline"/>
        </w:rPr>
        <w:t>been pointing to this problem</w:t>
      </w:r>
      <w:r>
        <w:t xml:space="preserve">. </w:t>
      </w:r>
      <w:r w:rsidRPr="008D44B7">
        <w:rPr>
          <w:rStyle w:val="StyleUnderline"/>
        </w:rPr>
        <w:t>There are at least two</w:t>
      </w:r>
      <w:r>
        <w:rPr>
          <w:rStyle w:val="StyleUnderline"/>
        </w:rPr>
        <w:t xml:space="preserve"> </w:t>
      </w:r>
      <w:r w:rsidRPr="008D44B7">
        <w:rPr>
          <w:rStyle w:val="StyleUnderline"/>
        </w:rPr>
        <w:t xml:space="preserve">aspects of </w:t>
      </w:r>
      <w:proofErr w:type="spellStart"/>
      <w:r w:rsidRPr="008D44B7">
        <w:rPr>
          <w:rStyle w:val="StyleUnderline"/>
        </w:rPr>
        <w:t>discoursive</w:t>
      </w:r>
      <w:proofErr w:type="spellEnd"/>
      <w:r w:rsidRPr="008D44B7">
        <w:rPr>
          <w:rStyle w:val="StyleUnderline"/>
        </w:rPr>
        <w:t xml:space="preserve"> ethics which might be called</w:t>
      </w:r>
      <w:r>
        <w:rPr>
          <w:rStyle w:val="StyleUnderline"/>
        </w:rPr>
        <w:t xml:space="preserve"> </w:t>
      </w:r>
      <w:r w:rsidRPr="008D44B7">
        <w:rPr>
          <w:rStyle w:val="StyleUnderline"/>
        </w:rPr>
        <w:t>androcentric: first, the separation of questions of</w:t>
      </w:r>
      <w:r>
        <w:rPr>
          <w:rStyle w:val="StyleUnderline"/>
        </w:rPr>
        <w:t xml:space="preserve"> </w:t>
      </w:r>
      <w:r w:rsidRPr="008D44B7">
        <w:rPr>
          <w:rStyle w:val="StyleUnderline"/>
        </w:rPr>
        <w:t>justice from questions of the 'good life' and, second,</w:t>
      </w:r>
      <w:r>
        <w:rPr>
          <w:rStyle w:val="StyleUnderline"/>
        </w:rPr>
        <w:t xml:space="preserve"> </w:t>
      </w:r>
      <w:r w:rsidRPr="008D44B7">
        <w:rPr>
          <w:rStyle w:val="StyleUnderline"/>
        </w:rPr>
        <w:t>the conception of the autonomous self</w:t>
      </w:r>
      <w:r>
        <w:t xml:space="preserve">. </w:t>
      </w:r>
    </w:p>
    <w:p w14:paraId="020340CF" w14:textId="77777777" w:rsidR="009F75F8" w:rsidRDefault="009F75F8" w:rsidP="009F75F8">
      <w:r w:rsidRPr="008D44B7">
        <w:rPr>
          <w:rStyle w:val="StyleUnderline"/>
        </w:rPr>
        <w:t>The separation of questions of justice from questions of the so-called good life results in questions of</w:t>
      </w:r>
      <w:r>
        <w:rPr>
          <w:rStyle w:val="StyleUnderline"/>
        </w:rPr>
        <w:t xml:space="preserve"> </w:t>
      </w:r>
      <w:r w:rsidRPr="008D44B7">
        <w:rPr>
          <w:rStyle w:val="StyleUnderline"/>
        </w:rPr>
        <w:t>justice as discussed in public whereas questions of</w:t>
      </w:r>
      <w:r>
        <w:rPr>
          <w:rStyle w:val="StyleUnderline"/>
        </w:rPr>
        <w:t xml:space="preserve"> </w:t>
      </w:r>
      <w:r w:rsidRPr="008D44B7">
        <w:rPr>
          <w:rStyle w:val="StyleUnderline"/>
        </w:rPr>
        <w:t>the good life are relegated</w:t>
      </w:r>
      <w:r>
        <w:t xml:space="preserve"> to the private sphere. </w:t>
      </w:r>
      <w:r w:rsidRPr="008D44B7">
        <w:rPr>
          <w:rStyle w:val="StyleUnderline"/>
        </w:rPr>
        <w:t>Further</w:t>
      </w:r>
      <w:r>
        <w:t xml:space="preserve">more, </w:t>
      </w:r>
      <w:r w:rsidRPr="008D44B7">
        <w:rPr>
          <w:rStyle w:val="StyleUnderline"/>
        </w:rPr>
        <w:t>the neglect of questions of the good life</w:t>
      </w:r>
      <w:r>
        <w:rPr>
          <w:rStyle w:val="StyleUnderline"/>
        </w:rPr>
        <w:t xml:space="preserve"> </w:t>
      </w:r>
      <w:r w:rsidRPr="008D44B7">
        <w:rPr>
          <w:rStyle w:val="StyleUnderline"/>
        </w:rPr>
        <w:t>means that experiences of women are not discussed</w:t>
      </w:r>
      <w:r>
        <w:rPr>
          <w:rStyle w:val="StyleUnderline"/>
        </w:rPr>
        <w:t xml:space="preserve"> </w:t>
      </w:r>
      <w:r w:rsidRPr="008D44B7">
        <w:rPr>
          <w:rStyle w:val="StyleUnderline"/>
        </w:rPr>
        <w:t>in moral theory</w:t>
      </w:r>
      <w:r>
        <w:t xml:space="preserve">. </w:t>
      </w:r>
      <w:r w:rsidRPr="008D44B7">
        <w:rPr>
          <w:rStyle w:val="StyleUnderline"/>
        </w:rPr>
        <w:t>The conception of the autonomous</w:t>
      </w:r>
      <w:r>
        <w:rPr>
          <w:rStyle w:val="StyleUnderline"/>
        </w:rPr>
        <w:t xml:space="preserve"> </w:t>
      </w:r>
      <w:proofErr w:type="spellStart"/>
      <w:r w:rsidRPr="008D44B7">
        <w:rPr>
          <w:rStyle w:val="StyleUnderline"/>
        </w:rPr>
        <w:t>self bare</w:t>
      </w:r>
      <w:proofErr w:type="spellEnd"/>
      <w:r w:rsidRPr="008D44B7">
        <w:rPr>
          <w:rStyle w:val="StyleUnderline"/>
        </w:rPr>
        <w:t xml:space="preserve"> of any social relations reflects</w:t>
      </w:r>
      <w:r>
        <w:t xml:space="preserve"> an individual who is in our society </w:t>
      </w:r>
      <w:r w:rsidRPr="008D44B7">
        <w:rPr>
          <w:rStyle w:val="StyleUnderline"/>
        </w:rPr>
        <w:t>much closer to a man's than a</w:t>
      </w:r>
      <w:r>
        <w:rPr>
          <w:rStyle w:val="StyleUnderline"/>
        </w:rPr>
        <w:t xml:space="preserve"> </w:t>
      </w:r>
      <w:r w:rsidRPr="008D44B7">
        <w:rPr>
          <w:rStyle w:val="StyleUnderline"/>
        </w:rPr>
        <w:t>woman's conception of self</w:t>
      </w:r>
      <w:r>
        <w:t xml:space="preserve">. Again, experiences of women remain </w:t>
      </w:r>
      <w:proofErr w:type="gramStart"/>
      <w:r>
        <w:t>more or less excluded</w:t>
      </w:r>
      <w:proofErr w:type="gramEnd"/>
      <w:r>
        <w:t xml:space="preserve">. </w:t>
      </w:r>
    </w:p>
    <w:p w14:paraId="51D9EE42" w14:textId="77777777" w:rsidR="009F75F8" w:rsidRDefault="009F75F8" w:rsidP="009F75F8">
      <w:r>
        <w:t xml:space="preserve">The task of feminist ethics is to make visible the experiences of women in moral theory. </w:t>
      </w:r>
      <w:r w:rsidRPr="008D44B7">
        <w:rPr>
          <w:rStyle w:val="StyleUnderline"/>
        </w:rPr>
        <w:t>Feminist</w:t>
      </w:r>
      <w:r>
        <w:rPr>
          <w:rStyle w:val="StyleUnderline"/>
        </w:rPr>
        <w:t xml:space="preserve"> </w:t>
      </w:r>
      <w:proofErr w:type="spellStart"/>
      <w:r w:rsidRPr="008D44B7">
        <w:rPr>
          <w:rStyle w:val="StyleUnderline"/>
        </w:rPr>
        <w:t>discoursive</w:t>
      </w:r>
      <w:proofErr w:type="spellEnd"/>
      <w:r w:rsidRPr="008D44B7">
        <w:rPr>
          <w:rStyle w:val="StyleUnderline"/>
        </w:rPr>
        <w:t xml:space="preserve"> ethics argues that the 'generalized other'</w:t>
      </w:r>
      <w:r>
        <w:rPr>
          <w:rStyle w:val="StyleUnderline"/>
        </w:rPr>
        <w:t xml:space="preserve"> </w:t>
      </w:r>
      <w:r w:rsidRPr="008D44B7">
        <w:rPr>
          <w:rStyle w:val="StyleUnderline"/>
        </w:rPr>
        <w:t xml:space="preserve">should be completed by the 'concrete other' to </w:t>
      </w:r>
      <w:proofErr w:type="gramStart"/>
      <w:r w:rsidRPr="008D44B7">
        <w:rPr>
          <w:rStyle w:val="StyleUnderline"/>
        </w:rPr>
        <w:t>take</w:t>
      </w:r>
      <w:r>
        <w:rPr>
          <w:rStyle w:val="StyleUnderline"/>
        </w:rPr>
        <w:t xml:space="preserve"> </w:t>
      </w:r>
      <w:r w:rsidRPr="008D44B7">
        <w:rPr>
          <w:rStyle w:val="StyleUnderline"/>
        </w:rPr>
        <w:t>into account</w:t>
      </w:r>
      <w:proofErr w:type="gramEnd"/>
      <w:r w:rsidRPr="008D44B7">
        <w:rPr>
          <w:rStyle w:val="StyleUnderline"/>
        </w:rPr>
        <w:t xml:space="preserve"> experiences of women and their conception of self</w:t>
      </w:r>
      <w:r>
        <w:t xml:space="preserve">. Thus, besides the principle of egalitarian reciprocity, which concentrates on the social and ecological compatibility, we </w:t>
      </w:r>
      <w:proofErr w:type="gramStart"/>
      <w:r>
        <w:t>have to</w:t>
      </w:r>
      <w:proofErr w:type="gramEnd"/>
      <w:r>
        <w:t xml:space="preserve"> recognize the principle of 'complementary reciprocity' to make possible a 'communicative ethics of need interpretation' (</w:t>
      </w:r>
      <w:proofErr w:type="spellStart"/>
      <w:r>
        <w:t>Benhabib</w:t>
      </w:r>
      <w:proofErr w:type="spellEnd"/>
      <w:r>
        <w:t xml:space="preserve">, 1986). </w:t>
      </w:r>
    </w:p>
    <w:p w14:paraId="30964880" w14:textId="77777777" w:rsidR="009F75F8" w:rsidRDefault="009F75F8" w:rsidP="009F75F8">
      <w:r w:rsidRPr="008D44B7">
        <w:rPr>
          <w:rStyle w:val="StyleUnderline"/>
        </w:rPr>
        <w:t>The ethical theory of the economic foundations</w:t>
      </w:r>
      <w:r>
        <w:rPr>
          <w:rStyle w:val="StyleUnderline"/>
        </w:rPr>
        <w:t xml:space="preserve"> </w:t>
      </w:r>
      <w:r w:rsidRPr="008D44B7">
        <w:rPr>
          <w:rStyle w:val="StyleUnderline"/>
        </w:rPr>
        <w:t>and its feminist critique help us to identify as a main</w:t>
      </w:r>
      <w:r>
        <w:rPr>
          <w:rStyle w:val="StyleUnderline"/>
        </w:rPr>
        <w:t xml:space="preserve"> </w:t>
      </w:r>
      <w:r w:rsidRPr="008D44B7">
        <w:rPr>
          <w:rStyle w:val="StyleUnderline"/>
        </w:rPr>
        <w:t>foundation of the present economic system what we</w:t>
      </w:r>
      <w:r>
        <w:rPr>
          <w:rStyle w:val="StyleUnderline"/>
        </w:rPr>
        <w:t xml:space="preserve"> </w:t>
      </w:r>
      <w:r w:rsidRPr="008D44B7">
        <w:rPr>
          <w:rStyle w:val="StyleUnderline"/>
        </w:rPr>
        <w:t>call maintenance economy</w:t>
      </w:r>
      <w:r>
        <w:t xml:space="preserve">. In this paper we </w:t>
      </w:r>
      <w:r w:rsidRPr="008D44B7">
        <w:rPr>
          <w:rStyle w:val="StyleUnderline"/>
        </w:rPr>
        <w:t>define</w:t>
      </w:r>
      <w:r>
        <w:rPr>
          <w:rStyle w:val="StyleUnderline"/>
        </w:rPr>
        <w:t xml:space="preserve"> </w:t>
      </w:r>
      <w:r w:rsidRPr="008D44B7">
        <w:rPr>
          <w:rStyle w:val="StyleUnderline"/>
        </w:rPr>
        <w:t>maintenance economy as productive and creative</w:t>
      </w:r>
      <w:r>
        <w:rPr>
          <w:rStyle w:val="StyleUnderline"/>
        </w:rPr>
        <w:t xml:space="preserve"> </w:t>
      </w:r>
      <w:r w:rsidRPr="008D44B7">
        <w:rPr>
          <w:rStyle w:val="StyleUnderline"/>
        </w:rPr>
        <w:t>(reproductive) activities that are carried out without payment of money.</w:t>
      </w:r>
      <w:r>
        <w:t xml:space="preserve"> To these belong ecological processes as well as the maintenance of social and physical relations that are indispensable for human existence and which we call caring activities. In our society these numerous caring activities are mainly carried out by women. </w:t>
      </w:r>
    </w:p>
    <w:p w14:paraId="10681DE9" w14:textId="77777777" w:rsidR="009F75F8" w:rsidRDefault="009F75F8" w:rsidP="009F75F8">
      <w:r>
        <w:t xml:space="preserve">Our hypothesis is that </w:t>
      </w:r>
      <w:r w:rsidRPr="008D44B7">
        <w:rPr>
          <w:rStyle w:val="StyleUnderline"/>
        </w:rPr>
        <w:t>any understanding of the</w:t>
      </w:r>
      <w:r>
        <w:rPr>
          <w:rStyle w:val="StyleUnderline"/>
        </w:rPr>
        <w:t xml:space="preserve"> </w:t>
      </w:r>
      <w:r w:rsidRPr="008D44B7">
        <w:rPr>
          <w:rStyle w:val="StyleUnderline"/>
        </w:rPr>
        <w:t xml:space="preserve">maintenance economy is the basis for an understanding of economic </w:t>
      </w:r>
      <w:proofErr w:type="gramStart"/>
      <w:r w:rsidRPr="008D44B7">
        <w:rPr>
          <w:rStyle w:val="StyleUnderline"/>
        </w:rPr>
        <w:t>activities as a whole</w:t>
      </w:r>
      <w:proofErr w:type="gramEnd"/>
      <w:r>
        <w:t xml:space="preserve"> (Busch-</w:t>
      </w:r>
      <w:proofErr w:type="spellStart"/>
      <w:r>
        <w:t>Liity</w:t>
      </w:r>
      <w:proofErr w:type="spellEnd"/>
      <w:r>
        <w:t xml:space="preserve"> et al., 1994; Biesecker, 1992). </w:t>
      </w:r>
      <w:r w:rsidRPr="008D44B7">
        <w:rPr>
          <w:rStyle w:val="StyleUnderline"/>
        </w:rPr>
        <w:t xml:space="preserve">We </w:t>
      </w:r>
      <w:proofErr w:type="gramStart"/>
      <w:r w:rsidRPr="008D44B7">
        <w:rPr>
          <w:rStyle w:val="StyleUnderline"/>
        </w:rPr>
        <w:t>have to</w:t>
      </w:r>
      <w:proofErr w:type="gramEnd"/>
      <w:r w:rsidRPr="008D44B7">
        <w:rPr>
          <w:rStyle w:val="StyleUnderline"/>
        </w:rPr>
        <w:t xml:space="preserve"> take into</w:t>
      </w:r>
      <w:r>
        <w:rPr>
          <w:rStyle w:val="StyleUnderline"/>
        </w:rPr>
        <w:t xml:space="preserve"> </w:t>
      </w:r>
      <w:r w:rsidRPr="008D44B7">
        <w:rPr>
          <w:rStyle w:val="StyleUnderline"/>
        </w:rPr>
        <w:t>account the fundamental impact of this realm for any</w:t>
      </w:r>
      <w:r>
        <w:rPr>
          <w:rStyle w:val="StyleUnderline"/>
        </w:rPr>
        <w:t xml:space="preserve"> </w:t>
      </w:r>
      <w:r w:rsidRPr="008D44B7">
        <w:rPr>
          <w:rStyle w:val="StyleUnderline"/>
        </w:rPr>
        <w:t>economic and other human activity. Traditional</w:t>
      </w:r>
      <w:r>
        <w:rPr>
          <w:rStyle w:val="StyleUnderline"/>
        </w:rPr>
        <w:t xml:space="preserve"> </w:t>
      </w:r>
      <w:r w:rsidRPr="008D44B7">
        <w:rPr>
          <w:rStyle w:val="StyleUnderline"/>
        </w:rPr>
        <w:t>economists often fail to notice the importance of this</w:t>
      </w:r>
      <w:r>
        <w:rPr>
          <w:rStyle w:val="StyleUnderline"/>
        </w:rPr>
        <w:t xml:space="preserve"> </w:t>
      </w:r>
      <w:r w:rsidRPr="008D44B7">
        <w:rPr>
          <w:rStyle w:val="StyleUnderline"/>
        </w:rPr>
        <w:t>maintenance economy for every economic system.</w:t>
      </w:r>
      <w:r>
        <w:rPr>
          <w:rStyle w:val="StyleUnderline"/>
        </w:rPr>
        <w:t xml:space="preserve"> </w:t>
      </w:r>
      <w:r w:rsidRPr="008D44B7">
        <w:rPr>
          <w:rStyle w:val="StyleUnderline"/>
        </w:rPr>
        <w:t>The ethical theory of economic foundations in its</w:t>
      </w:r>
      <w:r>
        <w:rPr>
          <w:rStyle w:val="StyleUnderline"/>
        </w:rPr>
        <w:t xml:space="preserve"> </w:t>
      </w:r>
      <w:r w:rsidRPr="008D44B7">
        <w:rPr>
          <w:rStyle w:val="StyleUnderline"/>
        </w:rPr>
        <w:t>broadened view helps us to make this impact visible</w:t>
      </w:r>
      <w:r>
        <w:t xml:space="preserve">. </w:t>
      </w:r>
      <w:r w:rsidRPr="008D44B7">
        <w:rPr>
          <w:rStyle w:val="StyleUnderline"/>
        </w:rPr>
        <w:t>By rewriting economics from an ethical and feminist</w:t>
      </w:r>
      <w:r>
        <w:rPr>
          <w:rStyle w:val="StyleUnderline"/>
        </w:rPr>
        <w:t xml:space="preserve"> </w:t>
      </w:r>
      <w:r w:rsidRPr="008D44B7">
        <w:rPr>
          <w:rStyle w:val="StyleUnderline"/>
        </w:rPr>
        <w:t>perspective against the background of the ecological</w:t>
      </w:r>
      <w:r>
        <w:rPr>
          <w:rStyle w:val="StyleUnderline"/>
        </w:rPr>
        <w:t xml:space="preserve"> </w:t>
      </w:r>
      <w:r w:rsidRPr="008D44B7">
        <w:rPr>
          <w:rStyle w:val="StyleUnderline"/>
        </w:rPr>
        <w:t>and social crisis, we will get necessary insights to</w:t>
      </w:r>
      <w:r>
        <w:rPr>
          <w:rStyle w:val="StyleUnderline"/>
        </w:rPr>
        <w:t xml:space="preserve"> </w:t>
      </w:r>
      <w:r w:rsidRPr="008D44B7">
        <w:rPr>
          <w:rStyle w:val="StyleUnderline"/>
        </w:rPr>
        <w:t>redesign the socio-</w:t>
      </w:r>
      <w:proofErr w:type="spellStart"/>
      <w:r w:rsidRPr="008D44B7">
        <w:rPr>
          <w:rStyle w:val="StyleUnderline"/>
        </w:rPr>
        <w:t>politicai</w:t>
      </w:r>
      <w:proofErr w:type="spellEnd"/>
      <w:r w:rsidRPr="008D44B7">
        <w:rPr>
          <w:rStyle w:val="StyleUnderline"/>
        </w:rPr>
        <w:t xml:space="preserve"> structures </w:t>
      </w:r>
      <w:r>
        <w:t xml:space="preserve">towards a better future for women, men, and children. 3. The importance of caring activities and their principles for any economy </w:t>
      </w:r>
    </w:p>
    <w:p w14:paraId="05502B18" w14:textId="77777777" w:rsidR="009F75F8" w:rsidRDefault="009F75F8" w:rsidP="009F75F8">
      <w:r>
        <w:t xml:space="preserve">3.1. The ICE-model </w:t>
      </w:r>
    </w:p>
    <w:p w14:paraId="6F91FB14" w14:textId="77777777" w:rsidR="009F75F8" w:rsidRDefault="009F75F8" w:rsidP="009F75F8">
      <w:r>
        <w:t xml:space="preserve">Viewed from an ethical perspective, our analysis has three main elements: industrial economic thought and action (I), caring activities (C), and ecological processes (E). All three of them are densely interrelated in at least six different ways as presented in Fig. 1. </w:t>
      </w:r>
    </w:p>
    <w:p w14:paraId="4E5A136B" w14:textId="77777777" w:rsidR="009F75F8" w:rsidRDefault="009F75F8" w:rsidP="009F75F8">
      <w:r>
        <w:t xml:space="preserve">3.1.1. The elements </w:t>
      </w:r>
    </w:p>
    <w:p w14:paraId="70A7D1F3" w14:textId="77777777" w:rsidR="009F75F8" w:rsidRDefault="009F75F8" w:rsidP="009F75F8">
      <w:r>
        <w:t xml:space="preserve">Present day industrial economies have some fundamental characteristics: they are monetary </w:t>
      </w:r>
    </w:p>
    <w:p w14:paraId="712E4E8F" w14:textId="77777777" w:rsidR="009F75F8" w:rsidRDefault="009F75F8" w:rsidP="009F75F8">
      <w:r>
        <w:t>(Figure Omitted)</w:t>
      </w:r>
    </w:p>
    <w:p w14:paraId="1888CABF" w14:textId="77777777" w:rsidR="009F75F8" w:rsidRDefault="009F75F8" w:rsidP="009F75F8">
      <w:r>
        <w:t xml:space="preserve">economies; as free enterprise systems they are largely profit oriented; goods and services are produced by (gender) division of labor and are distributed and exchanged on the market. </w:t>
      </w:r>
      <w:r w:rsidRPr="008D44B7">
        <w:rPr>
          <w:rStyle w:val="StyleUnderline"/>
        </w:rPr>
        <w:t>The main paradigm of</w:t>
      </w:r>
      <w:r>
        <w:rPr>
          <w:rStyle w:val="StyleUnderline"/>
        </w:rPr>
        <w:t xml:space="preserve"> </w:t>
      </w:r>
      <w:r w:rsidRPr="008D44B7">
        <w:rPr>
          <w:rStyle w:val="StyleUnderline"/>
        </w:rPr>
        <w:t>money-making economies consists in the production</w:t>
      </w:r>
      <w:r>
        <w:rPr>
          <w:rStyle w:val="StyleUnderline"/>
        </w:rPr>
        <w:t xml:space="preserve"> </w:t>
      </w:r>
      <w:r w:rsidRPr="008D44B7">
        <w:rPr>
          <w:rStyle w:val="StyleUnderline"/>
        </w:rPr>
        <w:t>of exchange value</w:t>
      </w:r>
      <w:r>
        <w:t xml:space="preserve">. </w:t>
      </w:r>
      <w:r w:rsidRPr="008D44B7">
        <w:rPr>
          <w:rStyle w:val="StyleUnderline"/>
        </w:rPr>
        <w:t>This</w:t>
      </w:r>
      <w:r>
        <w:t xml:space="preserve"> paradigm </w:t>
      </w:r>
      <w:r w:rsidRPr="008D44B7">
        <w:rPr>
          <w:rStyle w:val="StyleUnderline"/>
        </w:rPr>
        <w:t>emphasizes the</w:t>
      </w:r>
      <w:r>
        <w:rPr>
          <w:rStyle w:val="StyleUnderline"/>
        </w:rPr>
        <w:t xml:space="preserve"> </w:t>
      </w:r>
      <w:r w:rsidRPr="008D44B7">
        <w:rPr>
          <w:rStyle w:val="StyleUnderline"/>
        </w:rPr>
        <w:t>overall target for economic systems producing commodities</w:t>
      </w:r>
      <w:r>
        <w:t>. In practical terms, therefore, the rationality of exchange value is identified with economic action as such (Immler, 1989). I</w:t>
      </w:r>
      <w:r w:rsidRPr="008D44B7">
        <w:rPr>
          <w:rStyle w:val="StyleUnderline"/>
        </w:rPr>
        <w:t>n monetary economies the</w:t>
      </w:r>
      <w:r>
        <w:rPr>
          <w:rStyle w:val="StyleUnderline"/>
        </w:rPr>
        <w:t xml:space="preserve"> </w:t>
      </w:r>
      <w:r w:rsidRPr="008D44B7">
        <w:rPr>
          <w:rStyle w:val="StyleUnderline"/>
        </w:rPr>
        <w:t>exchange value of a commodity or a service is in</w:t>
      </w:r>
      <w:r>
        <w:rPr>
          <w:rStyle w:val="StyleUnderline"/>
        </w:rPr>
        <w:t xml:space="preserve"> </w:t>
      </w:r>
      <w:r w:rsidRPr="008D44B7">
        <w:rPr>
          <w:rStyle w:val="StyleUnderline"/>
        </w:rPr>
        <w:t>most cases identical with its price</w:t>
      </w:r>
      <w:r>
        <w:t xml:space="preserve">. That means that present day economic processes attribute value only to what can be priced and, therefore, they can only react to what is of exchange value. The free enterprise, money-making economy is the kind of economy that mainstream economists refer to in defining and discussing economics. But </w:t>
      </w:r>
      <w:r w:rsidRPr="008D44B7">
        <w:rPr>
          <w:rStyle w:val="StyleUnderline"/>
        </w:rPr>
        <w:t>the economic world</w:t>
      </w:r>
      <w:r>
        <w:rPr>
          <w:rStyle w:val="StyleUnderline"/>
        </w:rPr>
        <w:t xml:space="preserve"> </w:t>
      </w:r>
      <w:r w:rsidRPr="008D44B7">
        <w:rPr>
          <w:rStyle w:val="StyleUnderline"/>
        </w:rPr>
        <w:t>understood as a monetary and profit-oriented world</w:t>
      </w:r>
      <w:r>
        <w:rPr>
          <w:rStyle w:val="StyleUnderline"/>
        </w:rPr>
        <w:t xml:space="preserve"> </w:t>
      </w:r>
      <w:r w:rsidRPr="008D44B7">
        <w:rPr>
          <w:rStyle w:val="StyleUnderline"/>
        </w:rPr>
        <w:t>is by no means identical with the world from which</w:t>
      </w:r>
      <w:r>
        <w:rPr>
          <w:rStyle w:val="StyleUnderline"/>
        </w:rPr>
        <w:t xml:space="preserve"> </w:t>
      </w:r>
      <w:r w:rsidRPr="008D44B7">
        <w:rPr>
          <w:rStyle w:val="StyleUnderline"/>
        </w:rPr>
        <w:t xml:space="preserve">economic activity </w:t>
      </w:r>
      <w:proofErr w:type="gramStart"/>
      <w:r w:rsidRPr="008D44B7">
        <w:rPr>
          <w:rStyle w:val="StyleUnderline"/>
        </w:rPr>
        <w:t>actually profits</w:t>
      </w:r>
      <w:proofErr w:type="gramEnd"/>
      <w:r>
        <w:t xml:space="preserve"> (Binswanger, 1991). </w:t>
      </w:r>
    </w:p>
    <w:p w14:paraId="52D6D289" w14:textId="77777777" w:rsidR="009F75F8" w:rsidRDefault="009F75F8" w:rsidP="009F75F8">
      <w:r w:rsidRPr="008D44B7">
        <w:rPr>
          <w:rStyle w:val="StyleUnderline"/>
        </w:rPr>
        <w:t xml:space="preserve">Economic thinking that is aware of its responsibility as regards the present crises </w:t>
      </w:r>
      <w:proofErr w:type="gramStart"/>
      <w:r w:rsidRPr="008D44B7">
        <w:rPr>
          <w:rStyle w:val="StyleUnderline"/>
        </w:rPr>
        <w:t>has to</w:t>
      </w:r>
      <w:proofErr w:type="gramEnd"/>
      <w:r w:rsidRPr="008D44B7">
        <w:rPr>
          <w:rStyle w:val="StyleUnderline"/>
        </w:rPr>
        <w:t xml:space="preserve"> take into</w:t>
      </w:r>
      <w:r>
        <w:rPr>
          <w:rStyle w:val="StyleUnderline"/>
        </w:rPr>
        <w:t xml:space="preserve"> </w:t>
      </w:r>
      <w:r w:rsidRPr="008D44B7">
        <w:rPr>
          <w:rStyle w:val="StyleUnderline"/>
        </w:rPr>
        <w:t>account the natural and social contexts of life</w:t>
      </w:r>
      <w:r>
        <w:t xml:space="preserve">. </w:t>
      </w:r>
      <w:r w:rsidRPr="008D44B7">
        <w:rPr>
          <w:rStyle w:val="StyleUnderline"/>
        </w:rPr>
        <w:t>These</w:t>
      </w:r>
      <w:r>
        <w:rPr>
          <w:rStyle w:val="StyleUnderline"/>
        </w:rPr>
        <w:t xml:space="preserve"> </w:t>
      </w:r>
      <w:r w:rsidRPr="008D44B7">
        <w:rPr>
          <w:rStyle w:val="StyleUnderline"/>
        </w:rPr>
        <w:t>contexts of life constitute the basis and framework of</w:t>
      </w:r>
      <w:r>
        <w:rPr>
          <w:rStyle w:val="StyleUnderline"/>
        </w:rPr>
        <w:t xml:space="preserve"> </w:t>
      </w:r>
      <w:r w:rsidRPr="008D44B7">
        <w:rPr>
          <w:rStyle w:val="StyleUnderline"/>
        </w:rPr>
        <w:t>any economic activity</w:t>
      </w:r>
      <w:r>
        <w:t xml:space="preserve">. Responsible economic thinking and action do not take these contexts for granted and drown them in its implicit assumptions or banish them as invariable data. On the contrary, it considers the prior conditions of economies and acknowledge their fundamental significance. </w:t>
      </w:r>
    </w:p>
    <w:p w14:paraId="1657A0BF" w14:textId="77777777" w:rsidR="009F75F8" w:rsidRDefault="009F75F8" w:rsidP="009F75F8">
      <w:r>
        <w:t xml:space="preserve">The base of the triangle we call maintenance economy. </w:t>
      </w:r>
      <w:r w:rsidRPr="008D44B7">
        <w:rPr>
          <w:rStyle w:val="StyleUnderline"/>
        </w:rPr>
        <w:t>To the maintaining basis of every economy belong ecological processes and caring activities</w:t>
      </w:r>
      <w:r>
        <w:t xml:space="preserve">. To this foundation of every economy belong parts of the eco-sphere which have not been used at all or which have been used only </w:t>
      </w:r>
      <w:proofErr w:type="gramStart"/>
      <w:r>
        <w:t>with regard to</w:t>
      </w:r>
      <w:proofErr w:type="gramEnd"/>
      <w:r>
        <w:t xml:space="preserve"> ecological exchange processes, such as the recycling of air by forests or the ground as storage room for industrial and household waste. Thus, the economic value of large parts of nature is neglected by economic thought, but nevertheless used and relied upon in economic activity. </w:t>
      </w:r>
    </w:p>
    <w:p w14:paraId="2750083F" w14:textId="35D8844C" w:rsidR="009F75F8" w:rsidRPr="00276F17" w:rsidRDefault="009F75F8" w:rsidP="009F75F8">
      <w:r w:rsidRPr="008D44B7">
        <w:rPr>
          <w:rStyle w:val="StyleUnderline"/>
        </w:rPr>
        <w:t>To this foundation</w:t>
      </w:r>
      <w:r>
        <w:t xml:space="preserve"> also </w:t>
      </w:r>
      <w:r w:rsidRPr="008D44B7">
        <w:rPr>
          <w:rStyle w:val="StyleUnderline"/>
        </w:rPr>
        <w:t>belongs the sphere of</w:t>
      </w:r>
      <w:r>
        <w:rPr>
          <w:rStyle w:val="StyleUnderline"/>
        </w:rPr>
        <w:t xml:space="preserve"> </w:t>
      </w:r>
      <w:r w:rsidRPr="008D44B7">
        <w:rPr>
          <w:rStyle w:val="StyleUnderline"/>
        </w:rPr>
        <w:t>what we call caring activities, in which production</w:t>
      </w:r>
      <w:r>
        <w:rPr>
          <w:rStyle w:val="StyleUnderline"/>
        </w:rPr>
        <w:t xml:space="preserve"> </w:t>
      </w:r>
      <w:r w:rsidRPr="008D44B7">
        <w:rPr>
          <w:rStyle w:val="StyleUnderline"/>
        </w:rPr>
        <w:t>and consumption are not yet linked by the monetary</w:t>
      </w:r>
      <w:r>
        <w:rPr>
          <w:rStyle w:val="StyleUnderline"/>
        </w:rPr>
        <w:t xml:space="preserve"> </w:t>
      </w:r>
      <w:r w:rsidRPr="008D44B7">
        <w:rPr>
          <w:rStyle w:val="StyleUnderline"/>
        </w:rPr>
        <w:t>process, but where the 'wage' of the work is its very</w:t>
      </w:r>
      <w:r>
        <w:rPr>
          <w:rStyle w:val="StyleUnderline"/>
        </w:rPr>
        <w:t xml:space="preserve"> </w:t>
      </w:r>
      <w:r w:rsidRPr="008D44B7">
        <w:rPr>
          <w:rStyle w:val="StyleUnderline"/>
        </w:rPr>
        <w:t>product</w:t>
      </w:r>
      <w:r>
        <w:t xml:space="preserve">. We still find such elements today, not only in third world economies, but also </w:t>
      </w:r>
      <w:proofErr w:type="gramStart"/>
      <w:r>
        <w:t>to a large extent</w:t>
      </w:r>
      <w:proofErr w:type="gramEnd"/>
      <w:r>
        <w:t xml:space="preserve"> in the basis of industrial economies. </w:t>
      </w:r>
    </w:p>
    <w:p w14:paraId="2CA87EFE" w14:textId="77777777" w:rsidR="009F75F8" w:rsidRDefault="009F75F8" w:rsidP="009F75F8">
      <w:pPr>
        <w:pStyle w:val="Heading4"/>
      </w:pPr>
      <w:r>
        <w:t>Doughnut economics is key to recognizing and supporting social work while also solving climate change</w:t>
      </w:r>
    </w:p>
    <w:p w14:paraId="0335735B" w14:textId="4E5838A4" w:rsidR="009F75F8" w:rsidRPr="00B246A1" w:rsidRDefault="009F75F8" w:rsidP="009F75F8">
      <w:r w:rsidRPr="00B246A1">
        <w:rPr>
          <w:rStyle w:val="Style13ptBold"/>
        </w:rPr>
        <w:t>Schmidt ’20</w:t>
      </w:r>
      <w:r>
        <w:t xml:space="preserve"> (Pia Schmidt; former Junior Project Manager, Bertelsmann Stiftung and Bertelsmann Stiftung, </w:t>
      </w:r>
      <w:proofErr w:type="spellStart"/>
      <w:r>
        <w:t>globaleurope</w:t>
      </w:r>
      <w:proofErr w:type="spellEnd"/>
      <w:r>
        <w:t>, “</w:t>
      </w:r>
      <w:r w:rsidRPr="00B246A1">
        <w:t>Doughnut Economics – Solving Inequality &amp; Ecological Degradation with a New Economic Model</w:t>
      </w:r>
      <w:r>
        <w:t xml:space="preserve">”, March 20, 2020, </w:t>
      </w:r>
      <w:r w:rsidRPr="00B246A1">
        <w:t>https://globaleurope.eu/globalization/doughnut-economics-solving-inequality-ecological-degradation-with-a-new-economic-model/</w:t>
      </w:r>
      <w:r>
        <w:t>) /CPSW LP</w:t>
      </w:r>
    </w:p>
    <w:p w14:paraId="349728D9" w14:textId="77777777" w:rsidR="009F75F8" w:rsidRDefault="009F75F8" w:rsidP="009F75F8">
      <w:r>
        <w:t>Starting with the Doughnut</w:t>
      </w:r>
    </w:p>
    <w:p w14:paraId="2606EEEB" w14:textId="77777777" w:rsidR="009F75F8" w:rsidRDefault="009F75F8" w:rsidP="009F75F8">
      <w:r>
        <w:t xml:space="preserve">For Raworth, </w:t>
      </w:r>
      <w:r w:rsidRPr="000A3134">
        <w:rPr>
          <w:rStyle w:val="StyleUnderline"/>
        </w:rPr>
        <w:t>economics lost sight of its social goal while trying to align with</w:t>
      </w:r>
      <w:r>
        <w:t xml:space="preserve"> physics’ laws of motion, with </w:t>
      </w:r>
      <w:r w:rsidRPr="000A3134">
        <w:rPr>
          <w:rStyle w:val="StyleUnderline"/>
        </w:rPr>
        <w:t>GDP being the most prominent proxy for wealth</w:t>
      </w:r>
      <w:r>
        <w:t>.</w:t>
      </w:r>
    </w:p>
    <w:p w14:paraId="73086EEE" w14:textId="77777777" w:rsidR="009F75F8" w:rsidRDefault="009F75F8" w:rsidP="009F75F8">
      <w:r>
        <w:t xml:space="preserve">But even </w:t>
      </w:r>
      <w:r w:rsidRPr="000A3134">
        <w:rPr>
          <w:rStyle w:val="StyleUnderline"/>
        </w:rPr>
        <w:t>after years of global economic growth, problems of extreme inequality persist, and the destruction of the environment has emerged</w:t>
      </w:r>
      <w:r>
        <w:t xml:space="preserve"> as a by-product of this economic model. </w:t>
      </w:r>
      <w:r w:rsidRPr="000A3134">
        <w:rPr>
          <w:rStyle w:val="StyleUnderline"/>
        </w:rPr>
        <w:t>This is where the doughnut comes into the picture</w:t>
      </w:r>
      <w:r>
        <w:t xml:space="preserve"> – the economic model drawn by Raworth, where GDP is displaced from the core of economics.</w:t>
      </w:r>
    </w:p>
    <w:p w14:paraId="25949E31" w14:textId="77777777" w:rsidR="009F75F8" w:rsidRDefault="009F75F8" w:rsidP="009F75F8">
      <w:r w:rsidRPr="000A3134">
        <w:rPr>
          <w:rStyle w:val="StyleUnderline"/>
        </w:rPr>
        <w:t>The doughnut’s inner ring represents a social foundation consisting of the SDG’s minimum social standards such as food, health, political voice, and gender equality. The outer ring illustrates the ecological ceiling beyond which lies nine planetary boundaries, tipping points, and unacceptable environmental degradation like climate change, land conversion, and biodiversity loss. The task is</w:t>
      </w:r>
      <w:r>
        <w:t xml:space="preserve"> now </w:t>
      </w:r>
      <w:r w:rsidRPr="000A3134">
        <w:rPr>
          <w:rStyle w:val="StyleUnderline"/>
        </w:rPr>
        <w:t>to bring humanity into</w:t>
      </w:r>
      <w:r>
        <w:t xml:space="preserve"> what Raworth calls </w:t>
      </w:r>
      <w:r w:rsidRPr="000A3134">
        <w:rPr>
          <w:rStyle w:val="StyleUnderline"/>
        </w:rPr>
        <w:t>the “doughnut’s safe and just space” to prevent social shortfall and ecological overshoot</w:t>
      </w:r>
      <w:r>
        <w:t>.</w:t>
      </w:r>
    </w:p>
    <w:p w14:paraId="51858FB2" w14:textId="77777777" w:rsidR="009F75F8" w:rsidRDefault="009F75F8" w:rsidP="009F75F8">
      <w:r>
        <w:t>There’s more to economics than the market</w:t>
      </w:r>
    </w:p>
    <w:p w14:paraId="0BE68DF6" w14:textId="77777777" w:rsidR="009F75F8" w:rsidRDefault="009F75F8" w:rsidP="009F75F8">
      <w:r>
        <w:t xml:space="preserve">Raworth critiques </w:t>
      </w:r>
      <w:r w:rsidRPr="000A3134">
        <w:rPr>
          <w:rStyle w:val="StyleUnderline"/>
        </w:rPr>
        <w:t>economics’ narrow focus on markets</w:t>
      </w:r>
      <w:r>
        <w:t xml:space="preserve"> which </w:t>
      </w:r>
      <w:r w:rsidRPr="000A3134">
        <w:rPr>
          <w:rStyle w:val="StyleUnderline"/>
        </w:rPr>
        <w:t>has created and perpetuated an image of a self-contained market, state’s incompetence, and market efficiency</w:t>
      </w:r>
      <w:r>
        <w:t xml:space="preserve">. As emblematic not only of this constraint but also of the outdated idea of the economy as a closed system, she sees a diagram of circular flow. She argues that </w:t>
      </w:r>
      <w:r w:rsidRPr="000A3134">
        <w:rPr>
          <w:rStyle w:val="StyleUnderline"/>
        </w:rPr>
        <w:t>focusing on the market leaves several blind spots, such as unpaid household labor and ecological distress</w:t>
      </w:r>
      <w:r>
        <w:t>.</w:t>
      </w:r>
    </w:p>
    <w:p w14:paraId="26E0D83B" w14:textId="77777777" w:rsidR="009F75F8" w:rsidRDefault="009F75F8" w:rsidP="009F75F8">
      <w:r>
        <w:t xml:space="preserve">Raworth introduces </w:t>
      </w:r>
      <w:r w:rsidRPr="000A3134">
        <w:rPr>
          <w:rStyle w:val="StyleUnderline"/>
        </w:rPr>
        <w:t>the households, the state, and the commons</w:t>
      </w:r>
      <w:r>
        <w:t xml:space="preserve"> (e.g., open-source software) as </w:t>
      </w:r>
      <w:r w:rsidRPr="000A3134">
        <w:rPr>
          <w:rStyle w:val="StyleUnderline"/>
        </w:rPr>
        <w:t>important forms of provisioning into this narrowed pictur</w:t>
      </w:r>
      <w:r>
        <w:t>e. To further broaden the view, she replaces the image of the economy as a closed system with an understanding of the economy as embedded in the earth’s system, heavily dependent on the earth’s sources and the power of the sun.</w:t>
      </w:r>
    </w:p>
    <w:p w14:paraId="1AD41C50" w14:textId="77777777" w:rsidR="009F75F8" w:rsidRDefault="009F75F8" w:rsidP="009F75F8">
      <w:r>
        <w:t>A new portrait of humanity</w:t>
      </w:r>
    </w:p>
    <w:p w14:paraId="564EEA79" w14:textId="77777777" w:rsidR="009F75F8" w:rsidRDefault="009F75F8" w:rsidP="009F75F8">
      <w:r>
        <w:t>Economics portrait of “rational economic man” as an isolated, self-interested, calculating human being that is fixed in taste and values and dominant over nature is in Raworth’s opinion, not only flawed in its assumptions but also damages the society and living world.</w:t>
      </w:r>
    </w:p>
    <w:p w14:paraId="2C8613C0" w14:textId="77777777" w:rsidR="009F75F8" w:rsidRDefault="009F75F8" w:rsidP="009F75F8">
      <w:r>
        <w:t xml:space="preserve">In her opinion, a </w:t>
      </w:r>
      <w:r w:rsidRPr="000A3134">
        <w:rPr>
          <w:rStyle w:val="StyleUnderline"/>
        </w:rPr>
        <w:t>new portrait of humanity that recognizes mutual aid and empathy of people, and acknowledges their interconnection, must be drawn</w:t>
      </w:r>
      <w:r>
        <w:t>. One that accepts people’s constant change of roles and, thus, wants and values and comprehends that humanity is deeply dependent upon the earth’s life-giving systems.</w:t>
      </w:r>
    </w:p>
    <w:p w14:paraId="2EB086E4" w14:textId="77777777" w:rsidR="009F75F8" w:rsidRDefault="009F75F8" w:rsidP="009F75F8">
      <w:r>
        <w:t>Embracing economic complexity</w:t>
      </w:r>
    </w:p>
    <w:p w14:paraId="4533A003" w14:textId="77777777" w:rsidR="009F75F8" w:rsidRPr="000A3134" w:rsidRDefault="009F75F8" w:rsidP="009F75F8">
      <w:pPr>
        <w:rPr>
          <w:rStyle w:val="StyleUnderline"/>
        </w:rPr>
      </w:pPr>
      <w:r>
        <w:t xml:space="preserve">Raworth argues that </w:t>
      </w:r>
      <w:r w:rsidRPr="000A3134">
        <w:rPr>
          <w:rStyle w:val="StyleUnderline"/>
        </w:rPr>
        <w:t>the limited model of a self-balancing market</w:t>
      </w:r>
      <w:r>
        <w:t xml:space="preserve">, like the mechanical equilibrium of the market’s supply and demand curves, </w:t>
      </w:r>
      <w:r w:rsidRPr="000A3134">
        <w:rPr>
          <w:rStyle w:val="StyleUnderline"/>
        </w:rPr>
        <w:t>oversimplifies the economy’s dynamic</w:t>
      </w:r>
      <w:r>
        <w:t xml:space="preserve">. To her, </w:t>
      </w:r>
      <w:r w:rsidRPr="000A3134">
        <w:rPr>
          <w:rStyle w:val="StyleUnderline"/>
        </w:rPr>
        <w:t>the myth of a self-equilibrating market became obvious during the 2008 crash, when economics failed to anticipate the real problems of the financial sector.</w:t>
      </w:r>
    </w:p>
    <w:p w14:paraId="688E5BFE" w14:textId="77777777" w:rsidR="009F75F8" w:rsidRDefault="009F75F8" w:rsidP="009F75F8">
      <w:r>
        <w:t>By encouraging economists to get savvy with systems, Raworth wants to equip economists with tools for grasping economics’ complexity. According to Raworth, t</w:t>
      </w:r>
      <w:r w:rsidRPr="00B246A1">
        <w:rPr>
          <w:rStyle w:val="StyleUnderline"/>
        </w:rPr>
        <w:t>he individual components of an economy interact in a system, connected by feedback loops that either reinforce their effect or bring stability to the system by balancing them</w:t>
      </w:r>
      <w:r>
        <w:t>. Thinking in systems may, for instance, help to better understand the dynamics that reinforce inequality, such as the ‘Success to the Successful’ trap.</w:t>
      </w:r>
    </w:p>
    <w:p w14:paraId="386C155C" w14:textId="77777777" w:rsidR="009F75F8" w:rsidRPr="00B246A1" w:rsidRDefault="009F75F8" w:rsidP="009F75F8">
      <w:pPr>
        <w:rPr>
          <w:sz w:val="16"/>
        </w:rPr>
      </w:pPr>
      <w:r w:rsidRPr="00B246A1">
        <w:rPr>
          <w:sz w:val="16"/>
        </w:rPr>
        <w:t>Distributive and regenerative by design</w:t>
      </w:r>
    </w:p>
    <w:p w14:paraId="257C4E74" w14:textId="77777777" w:rsidR="009F75F8" w:rsidRPr="00B246A1" w:rsidRDefault="009F75F8" w:rsidP="009F75F8">
      <w:pPr>
        <w:rPr>
          <w:sz w:val="16"/>
        </w:rPr>
      </w:pPr>
      <w:r w:rsidRPr="00B246A1">
        <w:rPr>
          <w:sz w:val="16"/>
        </w:rPr>
        <w:t xml:space="preserve">To tackle the goal of bringing everyone into the doughnut and decreasing ecological overshoot, Raworth promotes an economic design that is distributive and regenerative. Most importantly, she calls for debunking the twentieth-century message that things </w:t>
      </w:r>
      <w:proofErr w:type="gramStart"/>
      <w:r w:rsidRPr="00B246A1">
        <w:rPr>
          <w:sz w:val="16"/>
        </w:rPr>
        <w:t>have to</w:t>
      </w:r>
      <w:proofErr w:type="gramEnd"/>
      <w:r w:rsidRPr="00B246A1">
        <w:rPr>
          <w:sz w:val="16"/>
        </w:rPr>
        <w:t xml:space="preserve"> get worse to get better and that people have to wait for growth to solve the problem of extreme inequalities and ecological degradation.</w:t>
      </w:r>
    </w:p>
    <w:p w14:paraId="2CDA7E6D" w14:textId="77777777" w:rsidR="009F75F8" w:rsidRPr="00B246A1" w:rsidRDefault="009F75F8" w:rsidP="009F75F8">
      <w:pPr>
        <w:rPr>
          <w:sz w:val="16"/>
        </w:rPr>
      </w:pPr>
      <w:r w:rsidRPr="00B246A1">
        <w:rPr>
          <w:sz w:val="16"/>
        </w:rPr>
        <w:t>To her, achieving this goal means going beyond the redistribution of income, but also proactively designing measures for redistributing wealth from various sources such as knowledge, technology, enterprise, and ownership of land.</w:t>
      </w:r>
    </w:p>
    <w:p w14:paraId="5530DD9C" w14:textId="77777777" w:rsidR="009F75F8" w:rsidRPr="00B246A1" w:rsidRDefault="009F75F8" w:rsidP="009F75F8">
      <w:pPr>
        <w:rPr>
          <w:rStyle w:val="StyleUnderline"/>
        </w:rPr>
      </w:pPr>
      <w:r>
        <w:t xml:space="preserve">As a substitute for the degenerative linear industrial economy, Raworth supports </w:t>
      </w:r>
      <w:r w:rsidRPr="00B246A1">
        <w:rPr>
          <w:rStyle w:val="StyleUnderline"/>
        </w:rPr>
        <w:t>the design of a circular economy: industrial products are recycled, reused, repurposed, and repaired, and biological nutrients are utilized in multiple ways, such as deploying used coffee ground as a breeding ground for mushrooms.</w:t>
      </w:r>
    </w:p>
    <w:p w14:paraId="4EB2847C" w14:textId="77777777" w:rsidR="009F75F8" w:rsidRDefault="009F75F8" w:rsidP="009F75F8">
      <w:r>
        <w:t>What about growth?</w:t>
      </w:r>
    </w:p>
    <w:p w14:paraId="31916895" w14:textId="77777777" w:rsidR="009F75F8" w:rsidRDefault="009F75F8" w:rsidP="009F75F8">
      <w:r>
        <w:t xml:space="preserve">In the very beginning, Raworth replaced mainstream economics’ long-term goal of endless growth, represented by the continuous increase of GDP, with the doughnut. In her view, this is not enough since </w:t>
      </w:r>
      <w:r w:rsidRPr="00B246A1">
        <w:rPr>
          <w:rStyle w:val="StyleUnderline"/>
        </w:rPr>
        <w:t>we still need to overcome</w:t>
      </w:r>
      <w:r>
        <w:t xml:space="preserve"> what she calls “</w:t>
      </w:r>
      <w:r w:rsidRPr="00B246A1">
        <w:rPr>
          <w:rStyle w:val="StyleUnderline"/>
        </w:rPr>
        <w:t>our addiction to growth</w:t>
      </w:r>
      <w:r>
        <w:t xml:space="preserve">.” According to Raworth, </w:t>
      </w:r>
      <w:r w:rsidRPr="00B246A1">
        <w:rPr>
          <w:rStyle w:val="StyleUnderline"/>
        </w:rPr>
        <w:t>we have created</w:t>
      </w:r>
      <w:r>
        <w:t xml:space="preserve"> ‘</w:t>
      </w:r>
      <w:r w:rsidRPr="00B246A1">
        <w:rPr>
          <w:rStyle w:val="StyleUnderline"/>
        </w:rPr>
        <w:t xml:space="preserve">economies that need to grow, whether or not they make us </w:t>
      </w:r>
      <w:proofErr w:type="gramStart"/>
      <w:r w:rsidRPr="00B246A1">
        <w:rPr>
          <w:rStyle w:val="StyleUnderline"/>
        </w:rPr>
        <w:t>thrive:</w:t>
      </w:r>
      <w:proofErr w:type="gramEnd"/>
      <w:r w:rsidRPr="00B246A1">
        <w:rPr>
          <w:rStyle w:val="StyleUnderline"/>
        </w:rPr>
        <w:t xml:space="preserve"> what we need are economies that make us thrive, whether or not they grow</w:t>
      </w:r>
      <w:r>
        <w:t>.’ She suggests being agnostic about growth to cut our dependence on it.</w:t>
      </w:r>
    </w:p>
    <w:p w14:paraId="3265E64F" w14:textId="77777777" w:rsidR="009F75F8" w:rsidRDefault="009F75F8" w:rsidP="009F75F8">
      <w:r>
        <w:t>To be able to thrive without GDP growth, Raworth believes that it is necessary to redesign the social, financial, and political lock-ins to growth, for example, by promoting well-being without the dominance of the culture of consumerism in public-private life.</w:t>
      </w:r>
    </w:p>
    <w:p w14:paraId="16DD10FE" w14:textId="40A42AC5" w:rsidR="009F75F8" w:rsidRDefault="009F75F8" w:rsidP="009F75F8">
      <w:r w:rsidRPr="00B246A1">
        <w:rPr>
          <w:rStyle w:val="StyleUnderline"/>
        </w:rPr>
        <w:t>To find new measures for a thriving economy in which everyone’s social needs are met, and environmental degradation is stopped, economics needs to broaden the view for alternative approaches and turn the outdated mindset of growth upside down</w:t>
      </w:r>
      <w:r>
        <w:t>. Thinking about “The Doughnut” might help.</w:t>
      </w:r>
    </w:p>
    <w:p w14:paraId="65114185" w14:textId="6BED9FB7" w:rsidR="001D2C3D" w:rsidRDefault="001D2C3D" w:rsidP="001D2C3D">
      <w:pPr>
        <w:pStyle w:val="Heading3"/>
      </w:pPr>
      <w:r>
        <w:t>1NC---L---Fair Use</w:t>
      </w:r>
    </w:p>
    <w:p w14:paraId="795FD169" w14:textId="77777777" w:rsidR="001D2C3D" w:rsidRPr="004A6560" w:rsidRDefault="001D2C3D" w:rsidP="001D2C3D">
      <w:pPr>
        <w:pStyle w:val="Heading4"/>
        <w:rPr>
          <w:rStyle w:val="Style13ptBold"/>
          <w:b/>
          <w:bCs w:val="0"/>
        </w:rPr>
      </w:pPr>
      <w:bookmarkStart w:id="1" w:name="_Hlk172134030"/>
      <w:r w:rsidRPr="004A6560">
        <w:rPr>
          <w:rStyle w:val="Style13ptBold"/>
          <w:b/>
          <w:bCs w:val="0"/>
        </w:rPr>
        <w:t xml:space="preserve">Fair Use is </w:t>
      </w:r>
      <w:r w:rsidRPr="004A6560">
        <w:rPr>
          <w:rStyle w:val="Style13ptBold"/>
          <w:b/>
          <w:bCs w:val="0"/>
          <w:i/>
          <w:iCs w:val="0"/>
        </w:rPr>
        <w:t xml:space="preserve">inherently </w:t>
      </w:r>
      <w:r w:rsidRPr="004A6560">
        <w:rPr>
          <w:rStyle w:val="Style13ptBold"/>
          <w:b/>
          <w:bCs w:val="0"/>
        </w:rPr>
        <w:t xml:space="preserve">gendered and forces women to arbitrate “fairness” </w:t>
      </w:r>
    </w:p>
    <w:p w14:paraId="6BF197F6" w14:textId="77777777" w:rsidR="001D2C3D" w:rsidRPr="004A6560" w:rsidRDefault="001D2C3D" w:rsidP="001D2C3D">
      <w:pPr>
        <w:rPr>
          <w:rStyle w:val="StyleUnderline"/>
          <w:sz w:val="18"/>
          <w:szCs w:val="18"/>
          <w:u w:val="none"/>
        </w:rPr>
      </w:pPr>
      <w:r w:rsidRPr="004A6560">
        <w:rPr>
          <w:rStyle w:val="Style13ptBold"/>
        </w:rPr>
        <w:t>Bartow,</w:t>
      </w:r>
      <w:r>
        <w:rPr>
          <w:rStyle w:val="StyleUnderline"/>
          <w:sz w:val="18"/>
          <w:szCs w:val="18"/>
          <w:u w:val="none"/>
        </w:rPr>
        <w:t xml:space="preserve"> Ann. 20</w:t>
      </w:r>
      <w:r w:rsidRPr="004A6560">
        <w:rPr>
          <w:rStyle w:val="Style13ptBold"/>
        </w:rPr>
        <w:t>06</w:t>
      </w:r>
      <w:r>
        <w:rPr>
          <w:rStyle w:val="StyleUnderline"/>
          <w:sz w:val="18"/>
          <w:szCs w:val="18"/>
          <w:u w:val="none"/>
        </w:rPr>
        <w:t xml:space="preserve"> "Fair Use and the Fairer Sex: Gender, Feminism, and Copyright Law." American University Journal of Gender, Social Policy &amp; the Law. 14, no. 3 (2006): 551-584.</w:t>
      </w:r>
      <w:r w:rsidRPr="004A6560">
        <w:rPr>
          <w:rStyle w:val="StyleUnderline"/>
          <w:sz w:val="18"/>
          <w:szCs w:val="18"/>
          <w:u w:val="none"/>
        </w:rPr>
        <w:t>https://digitalcommons.wcl.american.edu/cgi/viewcontent.cgireferer=&amp;httpsredir=1&amp;article=1267&amp;context=jgspl</w:t>
      </w:r>
      <w:r>
        <w:rPr>
          <w:rStyle w:val="StyleUnderline"/>
          <w:sz w:val="18"/>
          <w:szCs w:val="18"/>
          <w:u w:val="none"/>
        </w:rPr>
        <w:t xml:space="preserve"> [</w:t>
      </w:r>
      <w:proofErr w:type="spellStart"/>
      <w:r>
        <w:rPr>
          <w:rStyle w:val="StyleUnderline"/>
          <w:sz w:val="18"/>
          <w:szCs w:val="18"/>
          <w:u w:val="none"/>
        </w:rPr>
        <w:t>cpsw</w:t>
      </w:r>
      <w:proofErr w:type="spellEnd"/>
      <w:r>
        <w:rPr>
          <w:rStyle w:val="StyleUnderline"/>
          <w:sz w:val="18"/>
          <w:szCs w:val="18"/>
          <w:u w:val="none"/>
        </w:rPr>
        <w:t xml:space="preserve"> – </w:t>
      </w:r>
      <w:proofErr w:type="spellStart"/>
      <w:r>
        <w:rPr>
          <w:rStyle w:val="StyleUnderline"/>
          <w:sz w:val="18"/>
          <w:szCs w:val="18"/>
          <w:u w:val="none"/>
        </w:rPr>
        <w:t>qls</w:t>
      </w:r>
      <w:proofErr w:type="spellEnd"/>
      <w:r>
        <w:rPr>
          <w:rStyle w:val="StyleUnderline"/>
          <w:sz w:val="18"/>
          <w:szCs w:val="18"/>
          <w:u w:val="none"/>
        </w:rPr>
        <w:t xml:space="preserve"> </w:t>
      </w:r>
      <w:proofErr w:type="spellStart"/>
      <w:r>
        <w:rPr>
          <w:rStyle w:val="StyleUnderline"/>
          <w:sz w:val="18"/>
          <w:szCs w:val="18"/>
          <w:u w:val="none"/>
        </w:rPr>
        <w:t>ms</w:t>
      </w:r>
      <w:proofErr w:type="spellEnd"/>
      <w:r>
        <w:rPr>
          <w:rStyle w:val="StyleUnderline"/>
          <w:sz w:val="18"/>
          <w:szCs w:val="18"/>
          <w:u w:val="none"/>
        </w:rPr>
        <w:t xml:space="preserve">] </w:t>
      </w:r>
    </w:p>
    <w:p w14:paraId="412D13DD" w14:textId="282ED92D" w:rsidR="001D2C3D" w:rsidRDefault="001D2C3D" w:rsidP="001D2C3D">
      <w:pPr>
        <w:rPr>
          <w:sz w:val="16"/>
        </w:rPr>
      </w:pPr>
      <w:r w:rsidRPr="006C041C">
        <w:rPr>
          <w:rStyle w:val="StyleUnderline"/>
        </w:rPr>
        <w:t>Fair use liberates authors to fairly copy, adapt</w:t>
      </w:r>
      <w:r w:rsidRPr="006C041C">
        <w:rPr>
          <w:sz w:val="16"/>
        </w:rPr>
        <w:t xml:space="preserve">, </w:t>
      </w:r>
      <w:r w:rsidRPr="006C041C">
        <w:rPr>
          <w:rStyle w:val="StyleUnderline"/>
        </w:rPr>
        <w:t xml:space="preserve">or embed </w:t>
      </w:r>
      <w:r w:rsidRPr="006C041C">
        <w:rPr>
          <w:sz w:val="16"/>
        </w:rPr>
        <w:t xml:space="preserve">portions of pre-existing content into their own new creative endeavors. Fair use enables intermediaries to fairly develop new content delivery models and distributive technologies without incurring secondary liability. Consumers utilize fair use when they fairly make noncommercial backup or auxiliary copies of copyrighted works they have purchased or use them in a way that might otherwise infringe one or more of the exclusive rights held by copyright owners.23 </w:t>
      </w:r>
      <w:r w:rsidRPr="006C041C">
        <w:rPr>
          <w:rStyle w:val="StyleUnderline"/>
        </w:rPr>
        <w:t xml:space="preserve">One can only avail herself of fair use by using fairly, which </w:t>
      </w:r>
      <w:r w:rsidRPr="006C041C">
        <w:rPr>
          <w:sz w:val="16"/>
        </w:rPr>
        <w:t>limits and</w:t>
      </w:r>
      <w:r w:rsidRPr="006C041C">
        <w:rPr>
          <w:rStyle w:val="StyleUnderline"/>
        </w:rPr>
        <w:t xml:space="preserve"> complicates the doctrine, </w:t>
      </w:r>
      <w:r w:rsidRPr="006C041C">
        <w:rPr>
          <w:sz w:val="16"/>
        </w:rPr>
        <w:t>but</w:t>
      </w:r>
      <w:r w:rsidRPr="006C041C">
        <w:rPr>
          <w:rStyle w:val="StyleUnderline"/>
        </w:rPr>
        <w:t xml:space="preserve"> encompasses considerations far more expansive than commercialization and monetary exchange. </w:t>
      </w:r>
      <w:r w:rsidRPr="006C041C">
        <w:rPr>
          <w:sz w:val="16"/>
        </w:rPr>
        <w:t>To the extent that</w:t>
      </w:r>
      <w:r w:rsidRPr="006C041C">
        <w:rPr>
          <w:rStyle w:val="StyleUnderline"/>
        </w:rPr>
        <w:t xml:space="preserve"> women and men may construe fairness differently</w:t>
      </w:r>
      <w:r w:rsidRPr="006C041C">
        <w:rPr>
          <w:sz w:val="16"/>
        </w:rPr>
        <w:t xml:space="preserve">, the definition of </w:t>
      </w:r>
      <w:r w:rsidRPr="006C041C">
        <w:rPr>
          <w:rStyle w:val="StyleUnderline"/>
        </w:rPr>
        <w:t>fair use is</w:t>
      </w:r>
      <w:r w:rsidRPr="006C041C">
        <w:rPr>
          <w:sz w:val="16"/>
        </w:rPr>
        <w:t xml:space="preserve"> </w:t>
      </w:r>
      <w:r w:rsidRPr="006C041C">
        <w:rPr>
          <w:rStyle w:val="StyleUnderline"/>
        </w:rPr>
        <w:t>susceptible to gendered shadings</w:t>
      </w:r>
      <w:r w:rsidRPr="006C041C">
        <w:rPr>
          <w:sz w:val="16"/>
        </w:rPr>
        <w:t xml:space="preserve">. </w:t>
      </w:r>
      <w:r w:rsidRPr="006C041C">
        <w:rPr>
          <w:rStyle w:val="Emphasis"/>
        </w:rPr>
        <w:t>Fair use determinations invoke ethical</w:t>
      </w:r>
      <w:r w:rsidRPr="006C041C">
        <w:rPr>
          <w:sz w:val="16"/>
        </w:rPr>
        <w:t xml:space="preserve"> and moral </w:t>
      </w:r>
      <w:r w:rsidRPr="006C041C">
        <w:rPr>
          <w:rStyle w:val="Emphasis"/>
        </w:rPr>
        <w:t>consideration</w:t>
      </w:r>
      <w:r w:rsidRPr="006C041C">
        <w:rPr>
          <w:rStyle w:val="StyleUnderline"/>
        </w:rPr>
        <w:t>s,</w:t>
      </w:r>
      <w:r w:rsidRPr="006C041C">
        <w:rPr>
          <w:sz w:val="16"/>
        </w:rPr>
        <w:t xml:space="preserve"> </w:t>
      </w:r>
      <w:r w:rsidRPr="006C041C">
        <w:rPr>
          <w:rStyle w:val="StyleUnderline"/>
        </w:rPr>
        <w:t>which many</w:t>
      </w:r>
      <w:r w:rsidRPr="006C041C">
        <w:rPr>
          <w:sz w:val="16"/>
        </w:rPr>
        <w:t xml:space="preserve"> observers </w:t>
      </w:r>
      <w:r w:rsidRPr="006C041C">
        <w:rPr>
          <w:rStyle w:val="StyleUnderline"/>
        </w:rPr>
        <w:t>believe are influenced by gender</w:t>
      </w:r>
      <w:r w:rsidRPr="006C041C">
        <w:rPr>
          <w:sz w:val="16"/>
        </w:rPr>
        <w:t xml:space="preserve">.24 The </w:t>
      </w:r>
      <w:r w:rsidRPr="006C041C">
        <w:rPr>
          <w:rStyle w:val="Emphasis"/>
        </w:rPr>
        <w:t>cultural gendering</w:t>
      </w:r>
      <w:r w:rsidRPr="006C041C">
        <w:rPr>
          <w:sz w:val="16"/>
        </w:rPr>
        <w:t xml:space="preserve"> of fair use </w:t>
      </w:r>
      <w:r w:rsidRPr="006C041C">
        <w:rPr>
          <w:rStyle w:val="Emphasis"/>
        </w:rPr>
        <w:t>is observable</w:t>
      </w:r>
      <w:r w:rsidRPr="006C041C">
        <w:rPr>
          <w:sz w:val="16"/>
        </w:rPr>
        <w:t xml:space="preserve"> when, for example, a representative of the Recording Industry of America asserts about peer-to-peer music uploading and downloading: “I don’t think your mother had in mind this kind of sharing.”25 </w:t>
      </w:r>
      <w:r w:rsidRPr="006C041C">
        <w:rPr>
          <w:rStyle w:val="StyleUnderline"/>
        </w:rPr>
        <w:t>Good mothers</w:t>
      </w:r>
      <w:r w:rsidRPr="006C041C">
        <w:rPr>
          <w:sz w:val="16"/>
        </w:rPr>
        <w:t xml:space="preserve">, </w:t>
      </w:r>
      <w:bookmarkEnd w:id="1"/>
      <w:r w:rsidRPr="006C041C">
        <w:rPr>
          <w:sz w:val="16"/>
        </w:rPr>
        <w:t xml:space="preserve">according to the view implicit in this comment, </w:t>
      </w:r>
      <w:r w:rsidRPr="006C041C">
        <w:rPr>
          <w:rStyle w:val="StyleUnderline"/>
        </w:rPr>
        <w:t>establish a moral paradigm of intellectual property use by their children that does not encompass putatively infringing behaviors</w:t>
      </w:r>
      <w:r w:rsidRPr="006C041C">
        <w:rPr>
          <w:sz w:val="16"/>
        </w:rPr>
        <w:t xml:space="preserve">.26 Why the </w:t>
      </w:r>
      <w:r w:rsidRPr="006C041C">
        <w:rPr>
          <w:rStyle w:val="StyleUnderline"/>
        </w:rPr>
        <w:t>comment references “mothers” rather than “parents”</w:t>
      </w:r>
      <w:r w:rsidRPr="006C041C">
        <w:rPr>
          <w:sz w:val="16"/>
        </w:rPr>
        <w:t xml:space="preserve"> </w:t>
      </w:r>
      <w:r w:rsidRPr="006C041C">
        <w:rPr>
          <w:rStyle w:val="StyleUnderline"/>
        </w:rPr>
        <w:t xml:space="preserve">suggests </w:t>
      </w:r>
      <w:r w:rsidRPr="006C041C">
        <w:rPr>
          <w:sz w:val="16"/>
        </w:rPr>
        <w:t xml:space="preserve">that the </w:t>
      </w:r>
      <w:r w:rsidRPr="006C041C">
        <w:rPr>
          <w:rStyle w:val="StyleUnderline"/>
        </w:rPr>
        <w:t>speaker sees</w:t>
      </w:r>
      <w:r w:rsidRPr="006C041C">
        <w:rPr>
          <w:sz w:val="16"/>
        </w:rPr>
        <w:t xml:space="preserve"> </w:t>
      </w:r>
      <w:r w:rsidRPr="004A6560">
        <w:rPr>
          <w:rStyle w:val="Emphasis"/>
        </w:rPr>
        <w:t>women as important arbiters of copyrights and “copywrongs</w:t>
      </w:r>
      <w:r w:rsidRPr="006C041C">
        <w:rPr>
          <w:sz w:val="16"/>
        </w:rPr>
        <w:t xml:space="preserve">.”27 </w:t>
      </w:r>
      <w:r w:rsidRPr="004A6560">
        <w:rPr>
          <w:rStyle w:val="Emphasis"/>
        </w:rPr>
        <w:t>Generalizations</w:t>
      </w:r>
      <w:r w:rsidRPr="006C041C">
        <w:rPr>
          <w:rStyle w:val="StyleUnderline"/>
        </w:rPr>
        <w:t xml:space="preserve"> about divergences</w:t>
      </w:r>
      <w:r w:rsidRPr="006C041C">
        <w:rPr>
          <w:sz w:val="16"/>
        </w:rPr>
        <w:t xml:space="preserve"> between the views and behaviors of women and men are of limited utility, and they </w:t>
      </w:r>
      <w:r w:rsidRPr="004A6560">
        <w:rPr>
          <w:rStyle w:val="Emphasis"/>
        </w:rPr>
        <w:t xml:space="preserve">risk assuming </w:t>
      </w:r>
      <w:r w:rsidRPr="006C041C">
        <w:rPr>
          <w:sz w:val="16"/>
        </w:rPr>
        <w:t xml:space="preserve">either too much </w:t>
      </w:r>
      <w:r w:rsidRPr="006C041C">
        <w:rPr>
          <w:rStyle w:val="StyleUnderline"/>
        </w:rPr>
        <w:t>difference or</w:t>
      </w:r>
      <w:r w:rsidRPr="006C041C">
        <w:rPr>
          <w:sz w:val="16"/>
        </w:rPr>
        <w:t xml:space="preserve"> similarity between the sexes, as well as too much </w:t>
      </w:r>
      <w:r w:rsidRPr="006C041C">
        <w:rPr>
          <w:rStyle w:val="StyleUnderline"/>
        </w:rPr>
        <w:t>uniformity</w:t>
      </w:r>
      <w:r w:rsidRPr="006C041C">
        <w:rPr>
          <w:sz w:val="16"/>
        </w:rPr>
        <w:t xml:space="preserve"> within them. </w:t>
      </w:r>
    </w:p>
    <w:p w14:paraId="1ADBFD41" w14:textId="0B5D053E" w:rsidR="00C94540" w:rsidRDefault="00C94540" w:rsidP="00C94540">
      <w:pPr>
        <w:pStyle w:val="Heading3"/>
      </w:pPr>
      <w:r>
        <w:t>1NC---L---Cybersecurity</w:t>
      </w:r>
    </w:p>
    <w:p w14:paraId="07C427AC" w14:textId="77777777" w:rsidR="00C94540" w:rsidRDefault="00C94540" w:rsidP="00C94540">
      <w:pPr>
        <w:pStyle w:val="Heading4"/>
      </w:pPr>
      <w:r>
        <w:t xml:space="preserve">Cybersecurity is structured by binaries that fail to account for domestic violence and gendered insecurities </w:t>
      </w:r>
    </w:p>
    <w:p w14:paraId="77C76162" w14:textId="77777777" w:rsidR="00C94540" w:rsidRPr="00C94540" w:rsidRDefault="00C94540" w:rsidP="00C94540">
      <w:pPr>
        <w:rPr>
          <w:rStyle w:val="StyleUnderline"/>
          <w:sz w:val="18"/>
          <w:szCs w:val="18"/>
          <w:u w:val="none"/>
        </w:rPr>
      </w:pPr>
      <w:proofErr w:type="spellStart"/>
      <w:r w:rsidRPr="00C94540">
        <w:rPr>
          <w:rStyle w:val="Style13ptBold"/>
        </w:rPr>
        <w:t>Slupska</w:t>
      </w:r>
      <w:proofErr w:type="spellEnd"/>
      <w:r w:rsidRPr="00C94540">
        <w:rPr>
          <w:rStyle w:val="Style13ptBold"/>
        </w:rPr>
        <w:t xml:space="preserve"> 19</w:t>
      </w:r>
      <w:r w:rsidRPr="00C94540">
        <w:rPr>
          <w:rStyle w:val="StyleUnderline"/>
          <w:sz w:val="18"/>
          <w:szCs w:val="18"/>
          <w:u w:val="none"/>
        </w:rPr>
        <w:t xml:space="preserve"> (Julia </w:t>
      </w:r>
      <w:proofErr w:type="spellStart"/>
      <w:r w:rsidRPr="00C94540">
        <w:rPr>
          <w:rStyle w:val="StyleUnderline"/>
          <w:sz w:val="18"/>
          <w:szCs w:val="18"/>
          <w:u w:val="none"/>
        </w:rPr>
        <w:t>Slupska</w:t>
      </w:r>
      <w:proofErr w:type="spellEnd"/>
      <w:r w:rsidRPr="00C94540">
        <w:rPr>
          <w:rStyle w:val="StyleUnderline"/>
          <w:sz w:val="18"/>
          <w:szCs w:val="18"/>
          <w:u w:val="none"/>
        </w:rPr>
        <w:t xml:space="preserve">, completed the MSc in Social Science of the Internet on the role of metaphors in international cybersecurity policy, worked on </w:t>
      </w:r>
      <w:proofErr w:type="gramStart"/>
      <w:r w:rsidRPr="00C94540">
        <w:rPr>
          <w:rStyle w:val="StyleUnderline"/>
          <w:sz w:val="18"/>
          <w:szCs w:val="18"/>
          <w:u w:val="none"/>
        </w:rPr>
        <w:t>a</w:t>
      </w:r>
      <w:proofErr w:type="gramEnd"/>
      <w:r w:rsidRPr="00C94540">
        <w:rPr>
          <w:rStyle w:val="StyleUnderline"/>
          <w:sz w:val="18"/>
          <w:szCs w:val="18"/>
          <w:u w:val="none"/>
        </w:rPr>
        <w:t xml:space="preserve"> LSE Law project on comparative regional integration and coordinated a course on Economics in Foreign Policy for the Foreign and Commonwealth Office, “Safe at Home: Towards a Feminist Critique of Cybersecurity,” JSTOR Library, May 2019, Accessed July 17th, 2024) </w:t>
      </w:r>
      <w:proofErr w:type="spellStart"/>
      <w:r w:rsidRPr="00C94540">
        <w:rPr>
          <w:rStyle w:val="StyleUnderline"/>
          <w:sz w:val="18"/>
          <w:szCs w:val="18"/>
          <w:u w:val="none"/>
        </w:rPr>
        <w:t>cpsw-sns</w:t>
      </w:r>
      <w:proofErr w:type="spellEnd"/>
    </w:p>
    <w:p w14:paraId="31F7B724" w14:textId="78693947" w:rsidR="00C94540" w:rsidRPr="004309DE" w:rsidRDefault="00C94540" w:rsidP="00C94540">
      <w:pPr>
        <w:rPr>
          <w:rStyle w:val="StyleUnderline"/>
        </w:rPr>
      </w:pPr>
      <w:r w:rsidRPr="004309DE">
        <w:rPr>
          <w:rStyle w:val="StyleUnderline"/>
        </w:rPr>
        <w:t>Feminist theorists of international relations (IR) have long ar</w:t>
      </w:r>
      <w:r>
        <w:rPr>
          <w:rStyle w:val="StyleUnderline"/>
        </w:rPr>
        <w:t>g</w:t>
      </w:r>
      <w:r w:rsidRPr="004309DE">
        <w:rPr>
          <w:rStyle w:val="StyleUnderline"/>
        </w:rPr>
        <w:t>ued that binaries of public/private reinforce the subsidiary status</w:t>
      </w:r>
      <w:r>
        <w:rPr>
          <w:rStyle w:val="StyleUnderline"/>
        </w:rPr>
        <w:t xml:space="preserve"> </w:t>
      </w:r>
      <w:r w:rsidRPr="004309DE">
        <w:rPr>
          <w:rStyle w:val="StyleUnderline"/>
        </w:rPr>
        <w:t xml:space="preserve">given to </w:t>
      </w:r>
      <w:r w:rsidRPr="00A664A6">
        <w:rPr>
          <w:rStyle w:val="Emphasis"/>
        </w:rPr>
        <w:t>gendered insecurities</w:t>
      </w:r>
      <w:r w:rsidRPr="004309DE">
        <w:rPr>
          <w:sz w:val="16"/>
        </w:rPr>
        <w:t xml:space="preserve">, so that these </w:t>
      </w:r>
      <w:r w:rsidRPr="004309DE">
        <w:rPr>
          <w:rStyle w:val="StyleUnderline"/>
        </w:rPr>
        <w:t>security problems are ‘</w:t>
      </w:r>
      <w:proofErr w:type="spellStart"/>
      <w:r w:rsidRPr="004309DE">
        <w:rPr>
          <w:rStyle w:val="StyleUnderline"/>
        </w:rPr>
        <w:t>indi</w:t>
      </w:r>
      <w:proofErr w:type="spellEnd"/>
      <w:r w:rsidRPr="004309DE">
        <w:rPr>
          <w:rStyle w:val="StyleUnderline"/>
        </w:rPr>
        <w:t>-</w:t>
      </w:r>
      <w:r>
        <w:rPr>
          <w:rStyle w:val="StyleUnderline"/>
        </w:rPr>
        <w:t xml:space="preserve"> </w:t>
      </w:r>
      <w:proofErr w:type="spellStart"/>
      <w:r w:rsidRPr="004309DE">
        <w:rPr>
          <w:rStyle w:val="StyleUnderline"/>
        </w:rPr>
        <w:t>vidualised</w:t>
      </w:r>
      <w:proofErr w:type="spellEnd"/>
      <w:r w:rsidRPr="004309DE">
        <w:rPr>
          <w:rStyle w:val="StyleUnderline"/>
        </w:rPr>
        <w:t>’ and taken out of the public and political domain</w:t>
      </w:r>
      <w:r w:rsidRPr="004309DE">
        <w:rPr>
          <w:sz w:val="16"/>
        </w:rPr>
        <w:t>. This article</w:t>
      </w:r>
      <w:r>
        <w:rPr>
          <w:sz w:val="16"/>
        </w:rPr>
        <w:t xml:space="preserve"> </w:t>
      </w:r>
      <w:r w:rsidRPr="004309DE">
        <w:rPr>
          <w:sz w:val="16"/>
        </w:rPr>
        <w:t xml:space="preserve">argues that the </w:t>
      </w:r>
      <w:r w:rsidRPr="004309DE">
        <w:rPr>
          <w:rStyle w:val="StyleUnderline"/>
        </w:rPr>
        <w:t>emerging field of cybersecurity risks recreating these</w:t>
      </w:r>
      <w:r>
        <w:rPr>
          <w:rStyle w:val="StyleUnderline"/>
        </w:rPr>
        <w:t xml:space="preserve"> </w:t>
      </w:r>
      <w:r w:rsidRPr="004309DE">
        <w:rPr>
          <w:rStyle w:val="StyleUnderline"/>
        </w:rPr>
        <w:t>dynamics by omitting or dismissing gendered technologically-</w:t>
      </w:r>
      <w:proofErr w:type="spellStart"/>
      <w:r w:rsidRPr="004309DE">
        <w:rPr>
          <w:rStyle w:val="StyleUnderline"/>
        </w:rPr>
        <w:t>facilitat</w:t>
      </w:r>
      <w:proofErr w:type="spellEnd"/>
      <w:r w:rsidRPr="004309DE">
        <w:rPr>
          <w:rStyle w:val="StyleUnderline"/>
        </w:rPr>
        <w:t>-</w:t>
      </w:r>
      <w:r>
        <w:rPr>
          <w:rStyle w:val="StyleUnderline"/>
        </w:rPr>
        <w:t xml:space="preserve"> </w:t>
      </w:r>
      <w:r w:rsidRPr="004309DE">
        <w:rPr>
          <w:rStyle w:val="StyleUnderline"/>
        </w:rPr>
        <w:t>ed abuse such as ‘revenge porn’ and intimate partner violence (IPV</w:t>
      </w:r>
      <w:r w:rsidRPr="004309DE">
        <w:rPr>
          <w:sz w:val="16"/>
        </w:rPr>
        <w:t>). I</w:t>
      </w:r>
      <w:r>
        <w:rPr>
          <w:sz w:val="16"/>
        </w:rPr>
        <w:t xml:space="preserve"> </w:t>
      </w:r>
      <w:r w:rsidRPr="004309DE">
        <w:rPr>
          <w:sz w:val="16"/>
        </w:rPr>
        <w:t>present a review of forty smart home security analysis papers to show</w:t>
      </w:r>
      <w:r>
        <w:rPr>
          <w:sz w:val="16"/>
        </w:rPr>
        <w:t xml:space="preserve"> </w:t>
      </w:r>
      <w:r w:rsidRPr="004309DE">
        <w:rPr>
          <w:sz w:val="16"/>
        </w:rPr>
        <w:t>the threat model of IPV is almost entirely absent in this literature. I</w:t>
      </w:r>
      <w:r>
        <w:rPr>
          <w:sz w:val="16"/>
        </w:rPr>
        <w:t xml:space="preserve"> </w:t>
      </w:r>
      <w:r w:rsidRPr="004309DE">
        <w:rPr>
          <w:sz w:val="16"/>
        </w:rPr>
        <w:t>conclude by outlining some suggestions for cybersecurity research and</w:t>
      </w:r>
      <w:r>
        <w:rPr>
          <w:sz w:val="16"/>
        </w:rPr>
        <w:t xml:space="preserve"> </w:t>
      </w:r>
      <w:r w:rsidRPr="004309DE">
        <w:rPr>
          <w:sz w:val="16"/>
        </w:rPr>
        <w:t xml:space="preserve">design, and reaffirming the importance of critical studies of </w:t>
      </w:r>
      <w:proofErr w:type="spellStart"/>
      <w:r w:rsidRPr="004309DE">
        <w:rPr>
          <w:sz w:val="16"/>
        </w:rPr>
        <w:t>informa</w:t>
      </w:r>
      <w:proofErr w:type="spellEnd"/>
      <w:r w:rsidRPr="004309DE">
        <w:rPr>
          <w:sz w:val="16"/>
        </w:rPr>
        <w:t>-</w:t>
      </w:r>
      <w:r>
        <w:rPr>
          <w:sz w:val="16"/>
        </w:rPr>
        <w:t xml:space="preserve"> </w:t>
      </w:r>
      <w:proofErr w:type="spellStart"/>
      <w:r w:rsidRPr="004309DE">
        <w:rPr>
          <w:sz w:val="16"/>
        </w:rPr>
        <w:t>tion</w:t>
      </w:r>
      <w:proofErr w:type="spellEnd"/>
      <w:r w:rsidRPr="004309DE">
        <w:rPr>
          <w:sz w:val="16"/>
        </w:rPr>
        <w:t xml:space="preserve"> architecture to the modern study of IR.</w:t>
      </w:r>
      <w:r>
        <w:rPr>
          <w:sz w:val="16"/>
        </w:rPr>
        <w:t xml:space="preserve"> </w:t>
      </w:r>
      <w:r w:rsidRPr="004309DE">
        <w:rPr>
          <w:sz w:val="16"/>
        </w:rPr>
        <w:t>The ease of changing locks after a break-up—and the design</w:t>
      </w:r>
      <w:r>
        <w:rPr>
          <w:sz w:val="16"/>
        </w:rPr>
        <w:t xml:space="preserve"> </w:t>
      </w:r>
      <w:r w:rsidRPr="004309DE">
        <w:rPr>
          <w:sz w:val="16"/>
        </w:rPr>
        <w:t>of homes and domestic architecture more broadly—could have</w:t>
      </w:r>
      <w:r>
        <w:rPr>
          <w:sz w:val="16"/>
        </w:rPr>
        <w:t xml:space="preserve"> </w:t>
      </w:r>
      <w:r w:rsidRPr="004309DE">
        <w:rPr>
          <w:sz w:val="16"/>
        </w:rPr>
        <w:t>once been seen as a private matter, far from the concern of inter-</w:t>
      </w:r>
      <w:r>
        <w:rPr>
          <w:sz w:val="16"/>
        </w:rPr>
        <w:t xml:space="preserve"> </w:t>
      </w:r>
      <w:r w:rsidRPr="004309DE">
        <w:rPr>
          <w:sz w:val="16"/>
        </w:rPr>
        <w:t xml:space="preserve">national relations (IR) and security scholars. However, </w:t>
      </w:r>
      <w:r w:rsidRPr="004309DE">
        <w:rPr>
          <w:rStyle w:val="StyleUnderline"/>
        </w:rPr>
        <w:t>the global</w:t>
      </w:r>
      <w:r>
        <w:rPr>
          <w:rStyle w:val="StyleUnderline"/>
        </w:rPr>
        <w:t xml:space="preserve"> </w:t>
      </w:r>
      <w:r w:rsidRPr="004309DE">
        <w:rPr>
          <w:rStyle w:val="StyleUnderline"/>
        </w:rPr>
        <w:t xml:space="preserve">spread of information technologies means that information </w:t>
      </w:r>
      <w:proofErr w:type="spellStart"/>
      <w:r w:rsidRPr="004309DE">
        <w:rPr>
          <w:rStyle w:val="StyleUnderline"/>
        </w:rPr>
        <w:t>ar</w:t>
      </w:r>
      <w:proofErr w:type="spellEnd"/>
      <w:r w:rsidRPr="004309DE">
        <w:rPr>
          <w:rStyle w:val="StyleUnderline"/>
        </w:rPr>
        <w:t>-</w:t>
      </w:r>
      <w:r>
        <w:rPr>
          <w:rStyle w:val="StyleUnderline"/>
        </w:rPr>
        <w:t xml:space="preserve"> </w:t>
      </w:r>
      <w:proofErr w:type="spellStart"/>
      <w:r w:rsidRPr="004309DE">
        <w:rPr>
          <w:rStyle w:val="StyleUnderline"/>
        </w:rPr>
        <w:t>chitectures</w:t>
      </w:r>
      <w:proofErr w:type="spellEnd"/>
      <w:r w:rsidRPr="004309DE">
        <w:rPr>
          <w:rStyle w:val="StyleUnderline"/>
        </w:rPr>
        <w:t xml:space="preserve"> designed in one part of the world mediate the lives of</w:t>
      </w:r>
      <w:r>
        <w:rPr>
          <w:rStyle w:val="StyleUnderline"/>
        </w:rPr>
        <w:t xml:space="preserve"> </w:t>
      </w:r>
      <w:r w:rsidRPr="004309DE">
        <w:rPr>
          <w:rStyle w:val="StyleUnderline"/>
        </w:rPr>
        <w:t>people worldwide both in the workplace and in ‘private’ spaces like</w:t>
      </w:r>
      <w:r>
        <w:rPr>
          <w:rStyle w:val="StyleUnderline"/>
        </w:rPr>
        <w:t xml:space="preserve"> </w:t>
      </w:r>
      <w:r w:rsidRPr="004309DE">
        <w:rPr>
          <w:rStyle w:val="StyleUnderline"/>
        </w:rPr>
        <w:t>the home</w:t>
      </w:r>
      <w:r w:rsidRPr="004309DE">
        <w:rPr>
          <w:sz w:val="16"/>
        </w:rPr>
        <w:t>. For example, ‘smart home’ technology allows users to</w:t>
      </w:r>
      <w:r>
        <w:rPr>
          <w:sz w:val="16"/>
        </w:rPr>
        <w:t xml:space="preserve"> </w:t>
      </w:r>
      <w:r w:rsidRPr="004309DE">
        <w:rPr>
          <w:sz w:val="16"/>
        </w:rPr>
        <w:t>control their home from an interface, adjusting temperature, un-</w:t>
      </w:r>
      <w:r>
        <w:rPr>
          <w:sz w:val="16"/>
        </w:rPr>
        <w:t xml:space="preserve"> </w:t>
      </w:r>
      <w:r w:rsidRPr="004309DE">
        <w:rPr>
          <w:sz w:val="16"/>
        </w:rPr>
        <w:t>locking doors, controlling lights, or viewing security cameras. The</w:t>
      </w:r>
      <w:r>
        <w:rPr>
          <w:sz w:val="16"/>
        </w:rPr>
        <w:t xml:space="preserve"> </w:t>
      </w:r>
      <w:r w:rsidRPr="004309DE">
        <w:rPr>
          <w:sz w:val="16"/>
        </w:rPr>
        <w:t>smart home market is growing rapidly and is forecast to comprise</w:t>
      </w:r>
      <w:r>
        <w:rPr>
          <w:sz w:val="16"/>
        </w:rPr>
        <w:t xml:space="preserve"> </w:t>
      </w:r>
      <w:r w:rsidRPr="004309DE">
        <w:rPr>
          <w:sz w:val="16"/>
        </w:rPr>
        <w:t>nearly 1.3 billion devices by 2022.1 Therefore, lack of diversity and</w:t>
      </w:r>
      <w:r>
        <w:rPr>
          <w:sz w:val="16"/>
        </w:rPr>
        <w:t xml:space="preserve"> </w:t>
      </w:r>
      <w:r w:rsidRPr="004309DE">
        <w:rPr>
          <w:sz w:val="16"/>
        </w:rPr>
        <w:t xml:space="preserve">failures of imagination among designers, theorists and </w:t>
      </w:r>
      <w:proofErr w:type="spellStart"/>
      <w:r w:rsidRPr="004309DE">
        <w:rPr>
          <w:sz w:val="16"/>
        </w:rPr>
        <w:t>practition</w:t>
      </w:r>
      <w:proofErr w:type="spellEnd"/>
      <w:r w:rsidRPr="004309DE">
        <w:rPr>
          <w:sz w:val="16"/>
        </w:rPr>
        <w:t>-</w:t>
      </w:r>
      <w:r>
        <w:rPr>
          <w:sz w:val="16"/>
        </w:rPr>
        <w:t xml:space="preserve"> </w:t>
      </w:r>
      <w:proofErr w:type="spellStart"/>
      <w:r w:rsidRPr="004309DE">
        <w:rPr>
          <w:sz w:val="16"/>
        </w:rPr>
        <w:t>ers</w:t>
      </w:r>
      <w:proofErr w:type="spellEnd"/>
      <w:r w:rsidRPr="004309DE">
        <w:rPr>
          <w:sz w:val="16"/>
        </w:rPr>
        <w:t xml:space="preserve"> of cybersecurity have global implications.</w:t>
      </w:r>
      <w:r>
        <w:rPr>
          <w:sz w:val="16"/>
        </w:rPr>
        <w:t xml:space="preserve"> </w:t>
      </w:r>
      <w:r w:rsidRPr="004309DE">
        <w:rPr>
          <w:sz w:val="16"/>
        </w:rPr>
        <w:t>The definition of cybersecurity is contested and in flux. Cy-</w:t>
      </w:r>
      <w:r>
        <w:rPr>
          <w:sz w:val="16"/>
        </w:rPr>
        <w:t xml:space="preserve"> </w:t>
      </w:r>
      <w:proofErr w:type="spellStart"/>
      <w:r w:rsidRPr="004309DE">
        <w:rPr>
          <w:sz w:val="16"/>
        </w:rPr>
        <w:t>bersecurity</w:t>
      </w:r>
      <w:proofErr w:type="spellEnd"/>
      <w:r w:rsidRPr="004309DE">
        <w:rPr>
          <w:sz w:val="16"/>
        </w:rPr>
        <w:t xml:space="preserve"> is best understood as the set of protocols, </w:t>
      </w:r>
      <w:proofErr w:type="spellStart"/>
      <w:r w:rsidRPr="004309DE">
        <w:rPr>
          <w:sz w:val="16"/>
        </w:rPr>
        <w:t>technolo</w:t>
      </w:r>
      <w:proofErr w:type="spellEnd"/>
      <w:r w:rsidRPr="004309DE">
        <w:rPr>
          <w:sz w:val="16"/>
        </w:rPr>
        <w:t>-</w:t>
      </w:r>
      <w:r>
        <w:rPr>
          <w:sz w:val="16"/>
        </w:rPr>
        <w:t xml:space="preserve"> </w:t>
      </w:r>
      <w:proofErr w:type="spellStart"/>
      <w:r w:rsidRPr="004309DE">
        <w:rPr>
          <w:sz w:val="16"/>
        </w:rPr>
        <w:t>gies</w:t>
      </w:r>
      <w:proofErr w:type="spellEnd"/>
      <w:r w:rsidRPr="004309DE">
        <w:rPr>
          <w:sz w:val="16"/>
        </w:rPr>
        <w:t>, and practices designed to protect against threats mediated</w:t>
      </w:r>
      <w:r>
        <w:rPr>
          <w:sz w:val="16"/>
        </w:rPr>
        <w:t xml:space="preserve"> </w:t>
      </w:r>
      <w:r w:rsidRPr="004309DE">
        <w:rPr>
          <w:sz w:val="16"/>
        </w:rPr>
        <w:t xml:space="preserve">by digital technology. </w:t>
      </w:r>
      <w:r w:rsidRPr="004309DE">
        <w:rPr>
          <w:rStyle w:val="StyleUnderline"/>
        </w:rPr>
        <w:t xml:space="preserve">The question of </w:t>
      </w:r>
      <w:r w:rsidRPr="004309DE">
        <w:rPr>
          <w:rStyle w:val="Emphasis"/>
        </w:rPr>
        <w:t>who or what is protected is</w:t>
      </w:r>
      <w:r>
        <w:rPr>
          <w:rStyle w:val="Emphasis"/>
        </w:rPr>
        <w:t xml:space="preserve"> </w:t>
      </w:r>
      <w:r w:rsidRPr="004309DE">
        <w:rPr>
          <w:rStyle w:val="Emphasis"/>
        </w:rPr>
        <w:t>often at the heart of definitional controversies</w:t>
      </w:r>
      <w:r w:rsidRPr="004309DE">
        <w:rPr>
          <w:sz w:val="16"/>
        </w:rPr>
        <w:t>. Early understand-</w:t>
      </w:r>
      <w:r>
        <w:rPr>
          <w:sz w:val="16"/>
        </w:rPr>
        <w:t xml:space="preserve"> </w:t>
      </w:r>
      <w:proofErr w:type="spellStart"/>
      <w:r w:rsidRPr="004309DE">
        <w:rPr>
          <w:sz w:val="16"/>
        </w:rPr>
        <w:t>ings</w:t>
      </w:r>
      <w:proofErr w:type="spellEnd"/>
      <w:r w:rsidRPr="004309DE">
        <w:rPr>
          <w:sz w:val="16"/>
        </w:rPr>
        <w:t xml:space="preserve"> of ‘information security’ (which is often used interchange-</w:t>
      </w:r>
      <w:r>
        <w:rPr>
          <w:sz w:val="16"/>
        </w:rPr>
        <w:t xml:space="preserve"> </w:t>
      </w:r>
      <w:r w:rsidRPr="004309DE">
        <w:rPr>
          <w:sz w:val="16"/>
        </w:rPr>
        <w:t>ably with cybersecurity), such as the classic ‘CIA model,’ focused</w:t>
      </w:r>
      <w:r>
        <w:rPr>
          <w:sz w:val="16"/>
        </w:rPr>
        <w:t xml:space="preserve"> </w:t>
      </w:r>
      <w:r w:rsidRPr="004309DE">
        <w:rPr>
          <w:sz w:val="16"/>
        </w:rPr>
        <w:t>on the confidentiality, integrity and availability of information.2</w:t>
      </w:r>
      <w:r>
        <w:rPr>
          <w:sz w:val="16"/>
        </w:rPr>
        <w:t xml:space="preserve"> </w:t>
      </w:r>
      <w:r w:rsidRPr="004309DE">
        <w:rPr>
          <w:sz w:val="16"/>
        </w:rPr>
        <w:t>Similarly, Kello’s The Virtual Weapon and International Order – an</w:t>
      </w:r>
      <w:r>
        <w:rPr>
          <w:sz w:val="16"/>
        </w:rPr>
        <w:t xml:space="preserve"> </w:t>
      </w:r>
      <w:r w:rsidRPr="004309DE">
        <w:rPr>
          <w:sz w:val="16"/>
        </w:rPr>
        <w:t xml:space="preserve">influential book on cybersecurity </w:t>
      </w:r>
      <w:r w:rsidRPr="004309DE">
        <w:rPr>
          <w:rStyle w:val="StyleUnderline"/>
        </w:rPr>
        <w:t>and IR – defines cybersecurity</w:t>
      </w:r>
      <w:r>
        <w:rPr>
          <w:rStyle w:val="StyleUnderline"/>
        </w:rPr>
        <w:t xml:space="preserve"> </w:t>
      </w:r>
      <w:r w:rsidRPr="004309DE">
        <w:rPr>
          <w:rStyle w:val="StyleUnderline"/>
        </w:rPr>
        <w:t>as “measures to protect cyberspace from hostile action,” where</w:t>
      </w:r>
      <w:r>
        <w:rPr>
          <w:rStyle w:val="StyleUnderline"/>
        </w:rPr>
        <w:t xml:space="preserve"> </w:t>
      </w:r>
      <w:r w:rsidRPr="004309DE">
        <w:rPr>
          <w:rStyle w:val="StyleUnderline"/>
        </w:rPr>
        <w:t>“cyberspace” is defined as “all computer systems and networks</w:t>
      </w:r>
      <w:r>
        <w:rPr>
          <w:rStyle w:val="StyleUnderline"/>
        </w:rPr>
        <w:t xml:space="preserve"> </w:t>
      </w:r>
      <w:r w:rsidRPr="004309DE">
        <w:rPr>
          <w:rStyle w:val="StyleUnderline"/>
        </w:rPr>
        <w:t>in existence.”</w:t>
      </w:r>
      <w:r w:rsidRPr="004309DE">
        <w:rPr>
          <w:sz w:val="16"/>
        </w:rPr>
        <w:t xml:space="preserve"> However, as von Solms and van </w:t>
      </w:r>
      <w:proofErr w:type="spellStart"/>
      <w:r w:rsidRPr="004309DE">
        <w:rPr>
          <w:sz w:val="16"/>
        </w:rPr>
        <w:t>Kiekerk</w:t>
      </w:r>
      <w:proofErr w:type="spellEnd"/>
      <w:r w:rsidRPr="004309DE">
        <w:rPr>
          <w:sz w:val="16"/>
        </w:rPr>
        <w:t xml:space="preserve"> point out,</w:t>
      </w:r>
      <w:r>
        <w:rPr>
          <w:sz w:val="16"/>
        </w:rPr>
        <w:t xml:space="preserve"> </w:t>
      </w:r>
      <w:r w:rsidRPr="004309DE">
        <w:rPr>
          <w:rStyle w:val="StyleUnderline"/>
        </w:rPr>
        <w:t>cybersecurity goes beyond information security</w:t>
      </w:r>
      <w:r w:rsidRPr="004309DE">
        <w:rPr>
          <w:sz w:val="16"/>
        </w:rPr>
        <w:t xml:space="preserve">, as the term </w:t>
      </w:r>
      <w:proofErr w:type="spellStart"/>
      <w:r w:rsidRPr="004309DE">
        <w:rPr>
          <w:sz w:val="16"/>
        </w:rPr>
        <w:t>en</w:t>
      </w:r>
      <w:proofErr w:type="spellEnd"/>
      <w:r w:rsidRPr="004309DE">
        <w:rPr>
          <w:sz w:val="16"/>
        </w:rPr>
        <w:t>-</w:t>
      </w:r>
      <w:r>
        <w:rPr>
          <w:sz w:val="16"/>
        </w:rPr>
        <w:t xml:space="preserve"> </w:t>
      </w:r>
      <w:r w:rsidRPr="004309DE">
        <w:rPr>
          <w:sz w:val="16"/>
        </w:rPr>
        <w:t>compasses not just the protection of information, machines, or</w:t>
      </w:r>
      <w:r>
        <w:rPr>
          <w:sz w:val="16"/>
        </w:rPr>
        <w:t xml:space="preserve"> </w:t>
      </w:r>
      <w:r w:rsidRPr="004309DE">
        <w:rPr>
          <w:sz w:val="16"/>
        </w:rPr>
        <w:t xml:space="preserve">networks, </w:t>
      </w:r>
      <w:r w:rsidRPr="004309DE">
        <w:rPr>
          <w:rStyle w:val="StyleUnderline"/>
        </w:rPr>
        <w:t>but also of the humans that use them. A feminist ap-</w:t>
      </w:r>
      <w:r>
        <w:rPr>
          <w:rStyle w:val="StyleUnderline"/>
        </w:rPr>
        <w:t xml:space="preserve"> </w:t>
      </w:r>
      <w:proofErr w:type="spellStart"/>
      <w:r w:rsidRPr="004309DE">
        <w:rPr>
          <w:rStyle w:val="StyleUnderline"/>
        </w:rPr>
        <w:t>proach</w:t>
      </w:r>
      <w:proofErr w:type="spellEnd"/>
      <w:r w:rsidRPr="004309DE">
        <w:rPr>
          <w:rStyle w:val="StyleUnderline"/>
        </w:rPr>
        <w:t xml:space="preserve"> to cybersecurity must be grounded by a </w:t>
      </w:r>
      <w:r w:rsidRPr="004309DE">
        <w:rPr>
          <w:rStyle w:val="Emphasis"/>
        </w:rPr>
        <w:t>focus on harms to</w:t>
      </w:r>
      <w:r>
        <w:rPr>
          <w:rStyle w:val="Emphasis"/>
        </w:rPr>
        <w:t xml:space="preserve"> </w:t>
      </w:r>
      <w:r w:rsidRPr="004309DE">
        <w:rPr>
          <w:rStyle w:val="Emphasis"/>
        </w:rPr>
        <w:t>humans.</w:t>
      </w:r>
      <w:r>
        <w:rPr>
          <w:rStyle w:val="Emphasis"/>
        </w:rPr>
        <w:t xml:space="preserve"> </w:t>
      </w:r>
      <w:r w:rsidRPr="004309DE">
        <w:rPr>
          <w:sz w:val="16"/>
        </w:rPr>
        <w:t>Security analysis papers – in which new technologies are as-</w:t>
      </w:r>
      <w:r>
        <w:rPr>
          <w:sz w:val="16"/>
        </w:rPr>
        <w:t xml:space="preserve"> </w:t>
      </w:r>
      <w:proofErr w:type="spellStart"/>
      <w:r w:rsidRPr="004309DE">
        <w:rPr>
          <w:sz w:val="16"/>
        </w:rPr>
        <w:t>sessed</w:t>
      </w:r>
      <w:proofErr w:type="spellEnd"/>
      <w:r w:rsidRPr="004309DE">
        <w:rPr>
          <w:sz w:val="16"/>
        </w:rPr>
        <w:t xml:space="preserve"> in light of how their security architectures might be com-</w:t>
      </w:r>
      <w:r>
        <w:rPr>
          <w:sz w:val="16"/>
        </w:rPr>
        <w:t xml:space="preserve"> </w:t>
      </w:r>
      <w:r w:rsidRPr="004309DE">
        <w:rPr>
          <w:sz w:val="16"/>
        </w:rPr>
        <w:t>promised by an adversary – are a common cybersecurity practice.4</w:t>
      </w:r>
      <w:r>
        <w:rPr>
          <w:sz w:val="16"/>
        </w:rPr>
        <w:t xml:space="preserve"> </w:t>
      </w:r>
      <w:r w:rsidRPr="004309DE">
        <w:rPr>
          <w:rStyle w:val="StyleUnderline"/>
        </w:rPr>
        <w:t>Security analyses commonly begin by ‘threat modelling’: a system-</w:t>
      </w:r>
      <w:r>
        <w:rPr>
          <w:rStyle w:val="StyleUnderline"/>
        </w:rPr>
        <w:t xml:space="preserve"> </w:t>
      </w:r>
      <w:proofErr w:type="spellStart"/>
      <w:r w:rsidRPr="004309DE">
        <w:rPr>
          <w:rStyle w:val="StyleUnderline"/>
        </w:rPr>
        <w:t>atic</w:t>
      </w:r>
      <w:proofErr w:type="spellEnd"/>
      <w:r w:rsidRPr="004309DE">
        <w:rPr>
          <w:rStyle w:val="StyleUnderline"/>
        </w:rPr>
        <w:t xml:space="preserve"> analysis of the probable attacker’s profile, the most likely at-</w:t>
      </w:r>
      <w:r>
        <w:rPr>
          <w:rStyle w:val="StyleUnderline"/>
        </w:rPr>
        <w:t xml:space="preserve"> </w:t>
      </w:r>
      <w:r w:rsidRPr="004309DE">
        <w:rPr>
          <w:rStyle w:val="StyleUnderline"/>
        </w:rPr>
        <w:t>tack vectors, and the assets most desired by an attacker</w:t>
      </w:r>
      <w:r w:rsidRPr="004309DE">
        <w:rPr>
          <w:sz w:val="16"/>
        </w:rPr>
        <w:t>.5 Threat</w:t>
      </w:r>
      <w:r>
        <w:rPr>
          <w:sz w:val="16"/>
        </w:rPr>
        <w:t xml:space="preserve"> </w:t>
      </w:r>
      <w:r w:rsidRPr="004309DE">
        <w:rPr>
          <w:sz w:val="16"/>
        </w:rPr>
        <w:t xml:space="preserve">modelling therefore reflects assumptions about the causes of </w:t>
      </w:r>
      <w:proofErr w:type="spellStart"/>
      <w:r w:rsidRPr="004309DE">
        <w:rPr>
          <w:sz w:val="16"/>
        </w:rPr>
        <w:t>inse</w:t>
      </w:r>
      <w:proofErr w:type="spellEnd"/>
      <w:r w:rsidRPr="004309DE">
        <w:rPr>
          <w:sz w:val="16"/>
        </w:rPr>
        <w:t>-</w:t>
      </w:r>
      <w:r>
        <w:rPr>
          <w:sz w:val="16"/>
        </w:rPr>
        <w:t xml:space="preserve"> </w:t>
      </w:r>
      <w:proofErr w:type="spellStart"/>
      <w:r w:rsidRPr="004309DE">
        <w:rPr>
          <w:sz w:val="16"/>
        </w:rPr>
        <w:t>curity</w:t>
      </w:r>
      <w:proofErr w:type="spellEnd"/>
      <w:r w:rsidRPr="004309DE">
        <w:rPr>
          <w:sz w:val="16"/>
        </w:rPr>
        <w:t xml:space="preserve"> among technology users.</w:t>
      </w:r>
      <w:r>
        <w:rPr>
          <w:sz w:val="16"/>
        </w:rPr>
        <w:t xml:space="preserve"> </w:t>
      </w:r>
      <w:r w:rsidRPr="004309DE">
        <w:rPr>
          <w:rStyle w:val="Emphasis"/>
        </w:rPr>
        <w:t>Feminist IR</w:t>
      </w:r>
      <w:r w:rsidRPr="004309DE">
        <w:rPr>
          <w:rStyle w:val="StyleUnderline"/>
        </w:rPr>
        <w:t xml:space="preserve"> theorists have </w:t>
      </w:r>
      <w:r w:rsidRPr="004309DE">
        <w:rPr>
          <w:rStyle w:val="Emphasis"/>
        </w:rPr>
        <w:t>challenged binaries</w:t>
      </w:r>
      <w:r w:rsidRPr="004309DE">
        <w:rPr>
          <w:rStyle w:val="StyleUnderline"/>
        </w:rPr>
        <w:t xml:space="preserve"> of internal/</w:t>
      </w:r>
      <w:r>
        <w:rPr>
          <w:rStyle w:val="StyleUnderline"/>
        </w:rPr>
        <w:t xml:space="preserve"> </w:t>
      </w:r>
      <w:r w:rsidRPr="004309DE">
        <w:rPr>
          <w:rStyle w:val="StyleUnderline"/>
        </w:rPr>
        <w:t xml:space="preserve">external and personal/political violence in </w:t>
      </w:r>
      <w:r w:rsidRPr="004309DE">
        <w:rPr>
          <w:rStyle w:val="Emphasis"/>
        </w:rPr>
        <w:t>conventional security</w:t>
      </w:r>
      <w:r>
        <w:rPr>
          <w:rStyle w:val="Emphasis"/>
        </w:rPr>
        <w:t xml:space="preserve"> </w:t>
      </w:r>
      <w:r w:rsidRPr="004309DE">
        <w:rPr>
          <w:rStyle w:val="Emphasis"/>
        </w:rPr>
        <w:t>studies,</w:t>
      </w:r>
      <w:r w:rsidRPr="004309DE">
        <w:rPr>
          <w:rStyle w:val="StyleUnderline"/>
        </w:rPr>
        <w:t xml:space="preserve"> arguing these ignore or </w:t>
      </w:r>
      <w:r w:rsidRPr="004309DE">
        <w:rPr>
          <w:rStyle w:val="Emphasis"/>
        </w:rPr>
        <w:t>diminish the threat of gender-</w:t>
      </w:r>
      <w:r>
        <w:rPr>
          <w:rStyle w:val="Emphasis"/>
        </w:rPr>
        <w:t xml:space="preserve"> </w:t>
      </w:r>
      <w:r w:rsidRPr="004309DE">
        <w:rPr>
          <w:rStyle w:val="Emphasis"/>
        </w:rPr>
        <w:t>based violence and threats to women</w:t>
      </w:r>
      <w:r w:rsidRPr="004309DE">
        <w:rPr>
          <w:rStyle w:val="StyleUnderline"/>
        </w:rPr>
        <w:t>’s security</w:t>
      </w:r>
      <w:r w:rsidRPr="004309DE">
        <w:rPr>
          <w:sz w:val="16"/>
        </w:rPr>
        <w:t>. Unfortunately, the</w:t>
      </w:r>
      <w:r>
        <w:rPr>
          <w:sz w:val="16"/>
        </w:rPr>
        <w:t xml:space="preserve"> </w:t>
      </w:r>
      <w:r w:rsidRPr="004309DE">
        <w:rPr>
          <w:sz w:val="16"/>
        </w:rPr>
        <w:t>emerging field of cybersecurity has not incorporated these insights</w:t>
      </w:r>
      <w:r>
        <w:rPr>
          <w:sz w:val="16"/>
        </w:rPr>
        <w:t xml:space="preserve"> </w:t>
      </w:r>
      <w:r w:rsidRPr="004309DE">
        <w:rPr>
          <w:sz w:val="16"/>
        </w:rPr>
        <w:t>and therefore risks omitting many forms of technological abuse.</w:t>
      </w:r>
      <w:r>
        <w:rPr>
          <w:sz w:val="16"/>
        </w:rPr>
        <w:t xml:space="preserve"> </w:t>
      </w:r>
      <w:r w:rsidRPr="004309DE">
        <w:rPr>
          <w:sz w:val="16"/>
        </w:rPr>
        <w:t>In this paper, I present a review of smart home security analysis to</w:t>
      </w:r>
      <w:r>
        <w:rPr>
          <w:sz w:val="16"/>
        </w:rPr>
        <w:t xml:space="preserve"> </w:t>
      </w:r>
      <w:r w:rsidRPr="004309DE">
        <w:rPr>
          <w:sz w:val="16"/>
        </w:rPr>
        <w:t xml:space="preserve">show how </w:t>
      </w:r>
      <w:r w:rsidRPr="004309DE">
        <w:rPr>
          <w:rStyle w:val="Emphasis"/>
        </w:rPr>
        <w:t xml:space="preserve">cybersecurity </w:t>
      </w:r>
      <w:r w:rsidRPr="004309DE">
        <w:rPr>
          <w:rStyle w:val="StyleUnderline"/>
        </w:rPr>
        <w:t xml:space="preserve">research fails to account for </w:t>
      </w:r>
      <w:r w:rsidRPr="004309DE">
        <w:rPr>
          <w:rStyle w:val="Emphasis"/>
        </w:rPr>
        <w:t xml:space="preserve">domestic </w:t>
      </w:r>
      <w:r w:rsidRPr="004309DE">
        <w:rPr>
          <w:rStyle w:val="StyleUnderline"/>
        </w:rPr>
        <w:t>and</w:t>
      </w:r>
      <w:r>
        <w:rPr>
          <w:rStyle w:val="StyleUnderline"/>
        </w:rPr>
        <w:t xml:space="preserve"> </w:t>
      </w:r>
      <w:r w:rsidRPr="004309DE">
        <w:rPr>
          <w:rStyle w:val="StyleUnderline"/>
        </w:rPr>
        <w:t>intimate partner</w:t>
      </w:r>
      <w:r w:rsidRPr="004309DE">
        <w:rPr>
          <w:rStyle w:val="Emphasis"/>
        </w:rPr>
        <w:t xml:space="preserve"> violence</w:t>
      </w:r>
      <w:r w:rsidRPr="004309DE">
        <w:rPr>
          <w:rStyle w:val="StyleUnderline"/>
        </w:rPr>
        <w:t xml:space="preserve"> (IPV) in its threat model</w:t>
      </w:r>
      <w:r w:rsidRPr="004309DE">
        <w:rPr>
          <w:sz w:val="16"/>
        </w:rPr>
        <w:t>s. This is deeply</w:t>
      </w:r>
      <w:r>
        <w:rPr>
          <w:sz w:val="16"/>
        </w:rPr>
        <w:t xml:space="preserve"> </w:t>
      </w:r>
      <w:r w:rsidRPr="004309DE">
        <w:rPr>
          <w:sz w:val="16"/>
        </w:rPr>
        <w:t xml:space="preserve">concerning because technology is an increasingly common </w:t>
      </w:r>
      <w:proofErr w:type="spellStart"/>
      <w:r w:rsidRPr="004309DE">
        <w:rPr>
          <w:sz w:val="16"/>
        </w:rPr>
        <w:t>medi</w:t>
      </w:r>
      <w:proofErr w:type="spellEnd"/>
      <w:r w:rsidRPr="004309DE">
        <w:rPr>
          <w:sz w:val="16"/>
        </w:rPr>
        <w:t>-</w:t>
      </w:r>
      <w:r>
        <w:rPr>
          <w:sz w:val="16"/>
        </w:rPr>
        <w:t xml:space="preserve"> </w:t>
      </w:r>
      <w:r w:rsidRPr="004309DE">
        <w:rPr>
          <w:sz w:val="16"/>
        </w:rPr>
        <w:t xml:space="preserve">um for abuse; </w:t>
      </w:r>
      <w:r w:rsidRPr="004309DE">
        <w:rPr>
          <w:rStyle w:val="StyleUnderline"/>
        </w:rPr>
        <w:t>if researchers ignore the domestic threat model, it is</w:t>
      </w:r>
      <w:r>
        <w:rPr>
          <w:rStyle w:val="StyleUnderline"/>
        </w:rPr>
        <w:t xml:space="preserve"> </w:t>
      </w:r>
      <w:r w:rsidRPr="004309DE">
        <w:rPr>
          <w:rStyle w:val="StyleUnderline"/>
        </w:rPr>
        <w:t xml:space="preserve">unlikely designers and practitioners will account for how </w:t>
      </w:r>
      <w:proofErr w:type="spellStart"/>
      <w:r w:rsidRPr="004309DE">
        <w:rPr>
          <w:rStyle w:val="StyleUnderline"/>
        </w:rPr>
        <w:t>informa</w:t>
      </w:r>
      <w:proofErr w:type="spellEnd"/>
      <w:r w:rsidRPr="004309DE">
        <w:rPr>
          <w:rStyle w:val="StyleUnderline"/>
        </w:rPr>
        <w:t>-</w:t>
      </w:r>
      <w:r>
        <w:rPr>
          <w:rStyle w:val="StyleUnderline"/>
        </w:rPr>
        <w:t xml:space="preserve"> </w:t>
      </w:r>
      <w:proofErr w:type="spellStart"/>
      <w:r w:rsidRPr="004309DE">
        <w:rPr>
          <w:rStyle w:val="StyleUnderline"/>
        </w:rPr>
        <w:t>tion</w:t>
      </w:r>
      <w:proofErr w:type="spellEnd"/>
      <w:r w:rsidRPr="004309DE">
        <w:rPr>
          <w:rStyle w:val="StyleUnderline"/>
        </w:rPr>
        <w:t xml:space="preserve"> architectures can both facilitate and constrain abuse.</w:t>
      </w:r>
    </w:p>
    <w:p w14:paraId="08DFAB88" w14:textId="77777777" w:rsidR="00C94540" w:rsidRPr="00C94540" w:rsidRDefault="00C94540" w:rsidP="00C94540"/>
    <w:p w14:paraId="17F5670E" w14:textId="77777777" w:rsidR="005C0F18" w:rsidRDefault="005C0F18" w:rsidP="005C0F18">
      <w:pPr>
        <w:pStyle w:val="Heading3"/>
      </w:pPr>
      <w:r>
        <w:t xml:space="preserve">1NC---L---Inequality </w:t>
      </w:r>
    </w:p>
    <w:p w14:paraId="3C7F3D2F" w14:textId="77777777" w:rsidR="005C0F18" w:rsidRDefault="005C0F18" w:rsidP="005C0F18">
      <w:pPr>
        <w:pStyle w:val="Heading4"/>
      </w:pPr>
      <w:r>
        <w:t>A feminist lens is required at the forefront to understand the gender inequality.</w:t>
      </w:r>
    </w:p>
    <w:p w14:paraId="785AF748" w14:textId="77777777" w:rsidR="005C0F18" w:rsidRPr="005617C5" w:rsidRDefault="005C0F18" w:rsidP="005C0F18">
      <w:r w:rsidRPr="005617C5">
        <w:rPr>
          <w:b/>
        </w:rPr>
        <w:t>Eapen &amp; Mehta ’12</w:t>
      </w:r>
      <w:r>
        <w:t xml:space="preserve">, </w:t>
      </w:r>
      <w:r w:rsidRPr="005617C5">
        <w:rPr>
          <w:sz w:val="16"/>
          <w:szCs w:val="16"/>
        </w:rPr>
        <w:t xml:space="preserve">(MRIDUL EAPEN and AASHA KAPUR MEHTA are professors of economics, 2012, accessed 7.17.24, “Gendering the Twelfth Plan: A Feminist Perspective,” pg.42,  </w:t>
      </w:r>
      <w:hyperlink r:id="rId40" w:history="1">
        <w:r w:rsidRPr="005617C5">
          <w:rPr>
            <w:rStyle w:val="Hyperlink"/>
            <w:sz w:val="16"/>
            <w:szCs w:val="16"/>
          </w:rPr>
          <w:t>file:///C:/Users/Student/Downloads/tenzin.pdf</w:t>
        </w:r>
      </w:hyperlink>
      <w:r w:rsidRPr="005617C5">
        <w:rPr>
          <w:sz w:val="16"/>
          <w:szCs w:val="16"/>
        </w:rPr>
        <w:t>) T.C--NN</w:t>
      </w:r>
    </w:p>
    <w:p w14:paraId="54CD82BC" w14:textId="77777777" w:rsidR="005C0F18" w:rsidRDefault="005C0F18" w:rsidP="005C0F18">
      <w:pPr>
        <w:rPr>
          <w:rFonts w:asciiTheme="minorHAnsi" w:hAnsiTheme="minorHAnsi" w:cstheme="minorHAnsi"/>
          <w:sz w:val="16"/>
        </w:rPr>
      </w:pPr>
      <w:r w:rsidRPr="00204C2D">
        <w:rPr>
          <w:rFonts w:asciiTheme="minorHAnsi" w:hAnsiTheme="minorHAnsi" w:cstheme="minorHAnsi"/>
          <w:sz w:val="16"/>
        </w:rPr>
        <w:t>20</w:t>
      </w:r>
      <w:r w:rsidRPr="005617C5">
        <w:rPr>
          <w:rFonts w:asciiTheme="minorHAnsi" w:hAnsiTheme="minorHAnsi" w:cstheme="minorHAnsi"/>
          <w:u w:val="single"/>
        </w:rPr>
        <w:t>07-12</w:t>
      </w:r>
      <w:r w:rsidRPr="00204C2D">
        <w:rPr>
          <w:rFonts w:asciiTheme="minorHAnsi" w:hAnsiTheme="minorHAnsi" w:cstheme="minorHAnsi"/>
          <w:sz w:val="16"/>
        </w:rPr>
        <w:t xml:space="preserve">, </w:t>
      </w:r>
      <w:r w:rsidRPr="005617C5">
        <w:rPr>
          <w:rFonts w:asciiTheme="minorHAnsi" w:hAnsiTheme="minorHAnsi" w:cstheme="minorHAnsi"/>
          <w:u w:val="single"/>
        </w:rPr>
        <w:t>the Planning Commission set up a Working Group of Feminist Economists to review the sectoral chapters of the Eleventh Plan through a gender lens.</w:t>
      </w:r>
      <w:r w:rsidRPr="00204C2D">
        <w:rPr>
          <w:rFonts w:asciiTheme="minorHAnsi" w:hAnsiTheme="minorHAnsi" w:cstheme="minorHAnsi"/>
          <w:sz w:val="16"/>
        </w:rPr>
        <w:t xml:space="preserve"> Engaging with the draft chapters, </w:t>
      </w:r>
      <w:r w:rsidRPr="005617C5">
        <w:rPr>
          <w:rFonts w:asciiTheme="minorHAnsi" w:hAnsiTheme="minorHAnsi" w:cstheme="minorHAnsi"/>
          <w:u w:val="single"/>
        </w:rPr>
        <w:t>the group established the primacy of women and their work</w:t>
      </w:r>
      <w:r w:rsidRPr="00204C2D">
        <w:rPr>
          <w:rFonts w:asciiTheme="minorHAnsi" w:hAnsiTheme="minorHAnsi" w:cstheme="minorHAnsi"/>
          <w:sz w:val="16"/>
        </w:rPr>
        <w:t xml:space="preserve"> in India's growth achievement</w:t>
      </w:r>
      <w:r w:rsidRPr="005617C5">
        <w:rPr>
          <w:rFonts w:asciiTheme="minorHAnsi" w:hAnsiTheme="minorHAnsi" w:cstheme="minorHAnsi"/>
          <w:u w:val="single"/>
        </w:rPr>
        <w:t>. It argued that planning processes and methods exhibited an inadequate awareness of these facts.</w:t>
      </w:r>
      <w:r w:rsidRPr="00204C2D">
        <w:rPr>
          <w:rFonts w:asciiTheme="minorHAnsi" w:hAnsiTheme="minorHAnsi" w:cstheme="minorHAnsi"/>
          <w:sz w:val="16"/>
        </w:rPr>
        <w:t xml:space="preserve"> The value of this initiative was that </w:t>
      </w:r>
      <w:r w:rsidRPr="005617C5">
        <w:rPr>
          <w:rFonts w:asciiTheme="minorHAnsi" w:hAnsiTheme="minorHAnsi" w:cstheme="minorHAnsi"/>
          <w:u w:val="single"/>
        </w:rPr>
        <w:t>it advocated moving beyond a special focus in the chapter on "Women and Child" to looking at women as growth agents</w:t>
      </w:r>
      <w:r w:rsidRPr="00204C2D">
        <w:rPr>
          <w:rFonts w:asciiTheme="minorHAnsi" w:hAnsiTheme="minorHAnsi" w:cstheme="minorHAnsi"/>
          <w:sz w:val="16"/>
        </w:rPr>
        <w:t xml:space="preserve"> in India's political economy, across all sectors. Thus, t</w:t>
      </w:r>
      <w:r w:rsidRPr="005617C5">
        <w:rPr>
          <w:rFonts w:asciiTheme="minorHAnsi" w:hAnsiTheme="minorHAnsi" w:cstheme="minorHAnsi"/>
          <w:u w:val="single"/>
        </w:rPr>
        <w:t>he major shift of this initiative was to move the gendering of public policy into macroeconomic space</w:t>
      </w:r>
      <w:r w:rsidRPr="00204C2D">
        <w:rPr>
          <w:rFonts w:asciiTheme="minorHAnsi" w:hAnsiTheme="minorHAnsi" w:cstheme="minorHAnsi"/>
          <w:sz w:val="16"/>
        </w:rPr>
        <w:t xml:space="preserve"> (Planning Commission 2010). The Planning Commission has reconstituted the Working Group of Feminist Economists for the Twelfth Five-Year Plan. This paper draws on an earlier gendered analysis of the ideas in the Approach Paper to the Twelfth Plan (henceforth Planning Commission 2011). While the wheels of the planning process have been moving steadily forward, we believe that the directions proposed in the approach paper continue to shape planning. The strategies for growth proposed in the Twelfth Plan appear to be formulated with little consideration for the needs and roles of large sections of the population of the country and especially those of poor women (Planning Commission 2011). This paper aims to highlight some of these glaring gaps in the overall design of the proposed plan and to suggest ways of making economic growth during the twelfth century. Despite several decades of struggle by women's groups to make policy gender-sensitive, the approach to </w:t>
      </w:r>
      <w:r w:rsidRPr="005617C5">
        <w:rPr>
          <w:rFonts w:asciiTheme="minorHAnsi" w:hAnsiTheme="minorHAnsi" w:cstheme="minorHAnsi"/>
          <w:u w:val="single"/>
        </w:rPr>
        <w:t xml:space="preserve">the Twelfth Plan exhibits insufficient awareness of the specific problems of women, their unpaid </w:t>
      </w:r>
      <w:proofErr w:type="spellStart"/>
      <w:r w:rsidRPr="005617C5">
        <w:rPr>
          <w:rFonts w:asciiTheme="minorHAnsi" w:hAnsiTheme="minorHAnsi" w:cstheme="minorHAnsi"/>
          <w:u w:val="single"/>
        </w:rPr>
        <w:t>labour</w:t>
      </w:r>
      <w:proofErr w:type="spellEnd"/>
      <w:r w:rsidRPr="005617C5">
        <w:rPr>
          <w:rFonts w:asciiTheme="minorHAnsi" w:hAnsiTheme="minorHAnsi" w:cstheme="minorHAnsi"/>
          <w:u w:val="single"/>
        </w:rPr>
        <w:t xml:space="preserve"> and their distinctive economic contribution to the </w:t>
      </w:r>
      <w:r w:rsidRPr="00204C2D">
        <w:rPr>
          <w:rFonts w:asciiTheme="minorHAnsi" w:hAnsiTheme="minorHAnsi" w:cstheme="minorHAnsi"/>
          <w:sz w:val="16"/>
        </w:rPr>
        <w:t xml:space="preserve">nation's </w:t>
      </w:r>
      <w:r w:rsidRPr="005617C5">
        <w:rPr>
          <w:rFonts w:asciiTheme="minorHAnsi" w:hAnsiTheme="minorHAnsi" w:cstheme="minorHAnsi"/>
          <w:u w:val="single"/>
        </w:rPr>
        <w:t>economy</w:t>
      </w:r>
      <w:r w:rsidRPr="00204C2D">
        <w:rPr>
          <w:rFonts w:asciiTheme="minorHAnsi" w:hAnsiTheme="minorHAnsi" w:cstheme="minorHAnsi"/>
          <w:sz w:val="16"/>
        </w:rPr>
        <w:t xml:space="preserve">. The overall theme for planning is achieving "faster, sustainable and more inclusive growth" (Planning Commission 2011). The thrust is on </w:t>
      </w:r>
      <w:proofErr w:type="spellStart"/>
      <w:r w:rsidRPr="00204C2D">
        <w:rPr>
          <w:rFonts w:asciiTheme="minorHAnsi" w:hAnsiTheme="minorHAnsi" w:cstheme="minorHAnsi"/>
          <w:sz w:val="16"/>
        </w:rPr>
        <w:t>increas</w:t>
      </w:r>
      <w:proofErr w:type="spellEnd"/>
      <w:r w:rsidRPr="00204C2D">
        <w:rPr>
          <w:rFonts w:asciiTheme="minorHAnsi" w:hAnsiTheme="minorHAnsi" w:cstheme="minorHAnsi"/>
          <w:sz w:val="16"/>
        </w:rPr>
        <w:t xml:space="preserve"> </w:t>
      </w:r>
      <w:proofErr w:type="spellStart"/>
      <w:r w:rsidRPr="00204C2D">
        <w:rPr>
          <w:rFonts w:asciiTheme="minorHAnsi" w:hAnsiTheme="minorHAnsi" w:cstheme="minorHAnsi"/>
          <w:sz w:val="16"/>
        </w:rPr>
        <w:t>ing</w:t>
      </w:r>
      <w:proofErr w:type="spellEnd"/>
      <w:r w:rsidRPr="00204C2D">
        <w:rPr>
          <w:rFonts w:asciiTheme="minorHAnsi" w:hAnsiTheme="minorHAnsi" w:cstheme="minorHAnsi"/>
          <w:sz w:val="16"/>
        </w:rPr>
        <w:t xml:space="preserve"> the rate of growth of gross domestic product (</w:t>
      </w:r>
      <w:proofErr w:type="spellStart"/>
      <w:r w:rsidRPr="00204C2D">
        <w:rPr>
          <w:rFonts w:asciiTheme="minorHAnsi" w:hAnsiTheme="minorHAnsi" w:cstheme="minorHAnsi"/>
          <w:sz w:val="16"/>
        </w:rPr>
        <w:t>gdp</w:t>
      </w:r>
      <w:proofErr w:type="spellEnd"/>
      <w:r w:rsidRPr="00204C2D">
        <w:rPr>
          <w:rFonts w:asciiTheme="minorHAnsi" w:hAnsiTheme="minorHAnsi" w:cstheme="minorHAnsi"/>
          <w:sz w:val="16"/>
        </w:rPr>
        <w:t xml:space="preserve">) or the rate of expansion of the total volume of output of goods and services in the economy, especially at a time when there has been a drop, relative to past rates of growth. The approach paper notes that inclusiveness is a multi-dimensional </w:t>
      </w:r>
      <w:proofErr w:type="spellStart"/>
      <w:r w:rsidRPr="00204C2D">
        <w:rPr>
          <w:rFonts w:asciiTheme="minorHAnsi" w:hAnsiTheme="minorHAnsi" w:cstheme="minorHAnsi"/>
          <w:sz w:val="16"/>
        </w:rPr>
        <w:t>pheno</w:t>
      </w:r>
      <w:proofErr w:type="spellEnd"/>
      <w:r w:rsidRPr="00204C2D">
        <w:rPr>
          <w:rFonts w:asciiTheme="minorHAnsi" w:hAnsiTheme="minorHAnsi" w:cstheme="minorHAnsi"/>
          <w:sz w:val="16"/>
        </w:rPr>
        <w:t xml:space="preserve"> </w:t>
      </w:r>
      <w:proofErr w:type="spellStart"/>
      <w:r w:rsidRPr="00204C2D">
        <w:rPr>
          <w:rFonts w:asciiTheme="minorHAnsi" w:hAnsiTheme="minorHAnsi" w:cstheme="minorHAnsi"/>
          <w:sz w:val="16"/>
        </w:rPr>
        <w:t>menon</w:t>
      </w:r>
      <w:proofErr w:type="spellEnd"/>
      <w:r w:rsidRPr="00204C2D">
        <w:rPr>
          <w:rFonts w:asciiTheme="minorHAnsi" w:hAnsiTheme="minorHAnsi" w:cstheme="minorHAnsi"/>
          <w:sz w:val="16"/>
        </w:rPr>
        <w:t>. Inclusive growth should result in the lower incidence of poverty, broad-based and significant improvements in health outcomes, universal access for children to schooling</w:t>
      </w:r>
    </w:p>
    <w:p w14:paraId="1AF5FF23" w14:textId="5B2AE637" w:rsidR="00512F98" w:rsidRPr="00512F98" w:rsidRDefault="00276F17" w:rsidP="00512F98">
      <w:pPr>
        <w:pStyle w:val="Heading2"/>
      </w:pPr>
      <w:r>
        <w:t>Impacts/Misc</w:t>
      </w:r>
    </w:p>
    <w:p w14:paraId="6A949C64" w14:textId="71662C9D" w:rsidR="00276F17" w:rsidRPr="002040FF" w:rsidRDefault="00276F17" w:rsidP="00276F17">
      <w:pPr>
        <w:pStyle w:val="Heading3"/>
      </w:pPr>
      <w:r>
        <w:t>2NC</w:t>
      </w:r>
      <w:proofErr w:type="gramStart"/>
      <w:r>
        <w:t>---!</w:t>
      </w:r>
      <w:r>
        <w:t>---</w:t>
      </w:r>
      <w:proofErr w:type="gramEnd"/>
      <w:r w:rsidR="00C94540">
        <w:t>P</w:t>
      </w:r>
      <w:r>
        <w:t xml:space="preserve">sychic </w:t>
      </w:r>
      <w:r w:rsidR="00C94540">
        <w:t>V</w:t>
      </w:r>
      <w:r>
        <w:t>iolence</w:t>
      </w:r>
    </w:p>
    <w:p w14:paraId="62408C6E" w14:textId="77777777" w:rsidR="00276F17" w:rsidRDefault="00276F17" w:rsidP="00276F17">
      <w:pPr>
        <w:pStyle w:val="Heading4"/>
      </w:pPr>
      <w:r>
        <w:t xml:space="preserve">Psychic violence against women is systemically ignored – they lose their individuality and scholarship needs to be preferred over hardcore </w:t>
      </w:r>
      <w:proofErr w:type="gramStart"/>
      <w:r>
        <w:t>policy-making</w:t>
      </w:r>
      <w:proofErr w:type="gramEnd"/>
    </w:p>
    <w:p w14:paraId="61584B93" w14:textId="77777777" w:rsidR="00276F17" w:rsidRPr="00393541" w:rsidRDefault="00276F17" w:rsidP="00276F17">
      <w:r w:rsidRPr="00020A11">
        <w:rPr>
          <w:b/>
          <w:bCs/>
          <w:sz w:val="26"/>
          <w:szCs w:val="26"/>
        </w:rPr>
        <w:t>Romany 93</w:t>
      </w:r>
      <w:r w:rsidRPr="00393541">
        <w:t xml:space="preserve"> * Professor of Law, City University of New York Law School. This Article is part of a joint project with Professor Rhonda </w:t>
      </w:r>
      <w:proofErr w:type="spellStart"/>
      <w:r w:rsidRPr="00393541">
        <w:t>Copelon</w:t>
      </w:r>
      <w:proofErr w:type="spellEnd"/>
      <w:r w:rsidRPr="00393541">
        <w:t xml:space="preserve">, who addresses gender-based violence as an egregious human rights violation. (Celina, “ARTICLE: WOMEN AS ALIENS: A FEMINIST CRITIQUE OF THE PUBLIC/PRIVATE DISTINCTION IN INTERNATIONAL HUMAN RIGHTS LAW”, 6 Harv. Hum. </w:t>
      </w:r>
      <w:proofErr w:type="spellStart"/>
      <w:r w:rsidRPr="00393541">
        <w:t>Rts</w:t>
      </w:r>
      <w:proofErr w:type="spellEnd"/>
      <w:r w:rsidRPr="00393541">
        <w:t xml:space="preserve">. J. 87, 1993, Nexis Uni via the University of Michigan Library System, DOA: 7/13/24)//LFS – LMH </w:t>
      </w:r>
    </w:p>
    <w:p w14:paraId="13582AA9" w14:textId="77777777" w:rsidR="00276F17" w:rsidRPr="00EE5D42" w:rsidRDefault="00276F17" w:rsidP="00276F17">
      <w:pPr>
        <w:rPr>
          <w:u w:val="single"/>
        </w:rPr>
      </w:pPr>
      <w:proofErr w:type="spellStart"/>
      <w:r w:rsidRPr="00EE5D42">
        <w:t>i</w:t>
      </w:r>
      <w:proofErr w:type="spellEnd"/>
      <w:r w:rsidRPr="00EE5D42">
        <w:rPr>
          <w:u w:val="single"/>
        </w:rPr>
        <w:t>. A Feminist Critique of the Liberal State</w:t>
      </w:r>
    </w:p>
    <w:p w14:paraId="38694A38" w14:textId="77777777" w:rsidR="00276F17" w:rsidRPr="00EE5D42" w:rsidRDefault="00276F17" w:rsidP="00276F17">
      <w:pPr>
        <w:rPr>
          <w:u w:val="single"/>
        </w:rPr>
      </w:pPr>
      <w:r w:rsidRPr="00EE5D42">
        <w:rPr>
          <w:u w:val="single"/>
        </w:rPr>
        <w:t>Modern patriarchy's history is an integral part of the story of an original contract. This contract has been the legitimating pillar of state and civil law and the cornerstone of modern civil government. The original contract story has hidden the existence of a sexual contract. 59</w:t>
      </w:r>
    </w:p>
    <w:p w14:paraId="3A51225B" w14:textId="77777777" w:rsidR="00276F17" w:rsidRPr="00EE5D42" w:rsidRDefault="00276F17" w:rsidP="00276F17">
      <w:pPr>
        <w:rPr>
          <w:u w:val="single"/>
        </w:rPr>
      </w:pPr>
      <w:r w:rsidRPr="00EE5D42">
        <w:rPr>
          <w:u w:val="single"/>
        </w:rPr>
        <w:t>Deconstructing the classical texts which legitimate modern civil government is an essential task in a feminist critique. Insofar as the emancipation story serves to obscure patriarchy, a feminist critique must draw a careful line between form and substance. 60 A feminist critique needs to challenge how "the classic contract theorists began from premises that rendered illegitimate any claim to political right that appealed to nature, and then went on to construct the difference between men and women as the difference between natural freedom and natural subjection." 61</w:t>
      </w:r>
    </w:p>
    <w:p w14:paraId="559FD8FF" w14:textId="77777777" w:rsidR="00276F17" w:rsidRPr="00EE5D42" w:rsidRDefault="00276F17" w:rsidP="00276F17">
      <w:r w:rsidRPr="00EE5D42">
        <w:rPr>
          <w:u w:val="single"/>
        </w:rPr>
        <w:t>Sexual difference and sexual relations in the private sphere therefore must be considered "paradigmatically non-political," peripheral to political theory,</w:t>
      </w:r>
      <w:r w:rsidRPr="00EE5D42">
        <w:t xml:space="preserve"> if there is to be any consistency behind a public/private divide which creates a caste system within a liberal framework. 62 </w:t>
      </w:r>
      <w:r w:rsidRPr="00EE5D42">
        <w:rPr>
          <w:u w:val="single"/>
        </w:rPr>
        <w:t xml:space="preserve">The feminist critique must expose the paradox of a social contract which constructs political rights </w:t>
      </w:r>
      <w:proofErr w:type="gramStart"/>
      <w:r w:rsidRPr="00EE5D42">
        <w:rPr>
          <w:u w:val="single"/>
        </w:rPr>
        <w:t>on the basis of</w:t>
      </w:r>
      <w:proofErr w:type="gramEnd"/>
      <w:r w:rsidRPr="00EE5D42">
        <w:rPr>
          <w:u w:val="single"/>
        </w:rPr>
        <w:t xml:space="preserve"> equality while separating spheres on the basis of a "natural" division.</w:t>
      </w:r>
      <w:r w:rsidRPr="00EE5D42">
        <w:t> 63</w:t>
      </w:r>
    </w:p>
    <w:p w14:paraId="7054839A" w14:textId="77777777" w:rsidR="00276F17" w:rsidRPr="00EE5D42" w:rsidRDefault="00276F17" w:rsidP="00276F17">
      <w:r w:rsidRPr="00EE5D42">
        <w:t> [*100</w:t>
      </w:r>
      <w:proofErr w:type="gramStart"/>
      <w:r w:rsidRPr="00EE5D42">
        <w:t>]  </w:t>
      </w:r>
      <w:r w:rsidRPr="00EE5D42">
        <w:rPr>
          <w:u w:val="single"/>
        </w:rPr>
        <w:t>The</w:t>
      </w:r>
      <w:proofErr w:type="gramEnd"/>
      <w:r w:rsidRPr="00EE5D42">
        <w:rPr>
          <w:u w:val="single"/>
        </w:rPr>
        <w:t xml:space="preserve"> liberal state is founded upon "the standpoint of male power on the relation between law and society</w:t>
      </w:r>
      <w:r w:rsidRPr="00EE5D42">
        <w:t xml:space="preserve">." 64 The blown-up liberal state of international society supplanted feudalism with democratic revolutionary struggles but </w:t>
      </w:r>
      <w:r w:rsidRPr="00EE5D42">
        <w:rPr>
          <w:u w:val="single"/>
        </w:rPr>
        <w:t>left women's human rights in a medieval stage</w:t>
      </w:r>
      <w:r w:rsidRPr="00EE5D42">
        <w:t>. 65</w:t>
      </w:r>
    </w:p>
    <w:p w14:paraId="7549AA65" w14:textId="77777777" w:rsidR="00276F17" w:rsidRPr="00EE5D42" w:rsidRDefault="00276F17" w:rsidP="00276F17">
      <w:r w:rsidRPr="00EE5D42">
        <w:rPr>
          <w:u w:val="single"/>
        </w:rPr>
        <w:t>The role of the liberal state in structuring and maintaining gender relations of subordination and dominance remains hidden. Unlike structures of dominance and political inequalities among men, male forms of dominance over women are accomplished "socially, prior to the operation of law, without express state acts, often in intimate contexts."</w:t>
      </w:r>
      <w:r w:rsidRPr="00EE5D42">
        <w:t> 66 Thus, the assumption remains that women have consented to these forms of social and political organization. 67</w:t>
      </w:r>
    </w:p>
    <w:p w14:paraId="261AE3D9" w14:textId="77777777" w:rsidR="00276F17" w:rsidRPr="00EE5D42" w:rsidRDefault="00276F17" w:rsidP="00276F17">
      <w:r w:rsidRPr="00EE5D42">
        <w:t xml:space="preserve">Negative conceptions of freedom in the liberal state also hide women's subordination. </w:t>
      </w:r>
      <w:r w:rsidRPr="00EE5D42">
        <w:rPr>
          <w:u w:val="single"/>
        </w:rPr>
        <w:t>The "invocation of the superiority of 'negative freedom'"</w:t>
      </w:r>
      <w:r w:rsidRPr="00EE5D42">
        <w:t>, "</w:t>
      </w:r>
      <w:r w:rsidRPr="00EE5D42">
        <w:rPr>
          <w:u w:val="single"/>
        </w:rPr>
        <w:t>the right to be left to do or be what [he] is able to do or be, without interference from other persons"</w:t>
      </w:r>
      <w:r w:rsidRPr="00EE5D42">
        <w:t xml:space="preserve"> reinforces the status quo of women's social subordination. 68</w:t>
      </w:r>
    </w:p>
    <w:p w14:paraId="70A3B8BF" w14:textId="77777777" w:rsidR="00276F17" w:rsidRPr="00EE5D42" w:rsidRDefault="00276F17" w:rsidP="00276F17">
      <w:r w:rsidRPr="00EE5D42">
        <w:t xml:space="preserve">The </w:t>
      </w:r>
      <w:r w:rsidRPr="00EE5D42">
        <w:rPr>
          <w:u w:val="single"/>
        </w:rPr>
        <w:t>categories of equality are elaborated in abstract and formalistic conceptualizations of gender relations which do not deal with oppressive conditions in the real world.</w:t>
      </w:r>
      <w:r w:rsidRPr="00EE5D42">
        <w:t xml:space="preserve"> </w:t>
      </w:r>
      <w:r w:rsidRPr="00EE5D42">
        <w:rPr>
          <w:sz w:val="16"/>
          <w:szCs w:val="16"/>
        </w:rPr>
        <w:t>The dispensation of fairness in the human rights discourse is based on the abstract construction of women envisioned by the forefathers, the architects of the theoretical narratives whose revolutionary struggles sought to democratize and restore the respect for the inner worth and dignity of human beings. With few exceptions, these forefathers saw the world through the lens of privileged patriarchy.</w:t>
      </w:r>
    </w:p>
    <w:p w14:paraId="53F36B13" w14:textId="77777777" w:rsidR="00276F17" w:rsidRPr="00EE5D42" w:rsidRDefault="00276F17" w:rsidP="00276F17">
      <w:r w:rsidRPr="00EE5D42">
        <w:rPr>
          <w:u w:val="single"/>
        </w:rPr>
        <w:t>To the extent that the state is viewed as genderless, as not implicated in the construction of gender subordination, state responsibility for the perpetuation of that subordination goes unrecognized.</w:t>
      </w:r>
      <w:r w:rsidRPr="00EE5D42">
        <w:t xml:space="preserve"> Therein lies the need to confront the gender stratification embedded in the liberal state.</w:t>
      </w:r>
    </w:p>
    <w:p w14:paraId="3C5FA320" w14:textId="77777777" w:rsidR="00276F17" w:rsidRPr="00EE5D42" w:rsidRDefault="00276F17" w:rsidP="00276F17">
      <w:pPr>
        <w:rPr>
          <w:u w:val="single"/>
        </w:rPr>
      </w:pPr>
      <w:r w:rsidRPr="00EE5D42">
        <w:rPr>
          <w:sz w:val="16"/>
          <w:szCs w:val="16"/>
        </w:rPr>
        <w:t>Susan Okin provides a useful framework for the critique of the public/private division of spheres within human rights law. 69 As she explains, the public/private dichotomy, by ignoring the political character of power unequally distributed in family life, obscures the political nature of so-called private life.</w:t>
      </w:r>
      <w:r w:rsidRPr="00EE5D42">
        <w:t xml:space="preserve"> </w:t>
      </w:r>
      <w:r w:rsidRPr="00EE5D42">
        <w:rPr>
          <w:u w:val="single"/>
        </w:rPr>
        <w:t xml:space="preserve">The dichotomy clouds the fact that the domestic arena is itself created by the political realm </w:t>
      </w:r>
      <w:proofErr w:type="gramStart"/>
      <w:r w:rsidRPr="00EE5D42">
        <w:rPr>
          <w:u w:val="single"/>
        </w:rPr>
        <w:t>where  [</w:t>
      </w:r>
      <w:proofErr w:type="gramEnd"/>
      <w:r w:rsidRPr="00EE5D42">
        <w:rPr>
          <w:u w:val="single"/>
        </w:rPr>
        <w:t>*101]  the state reserves the right to intervene. The dichotomy hides the area in which our selves become gendered. Finally, the dichotomy obscures the psychological and practical barriers that the social division of labor imposes upon women.</w:t>
      </w:r>
    </w:p>
    <w:p w14:paraId="3C01D9B1" w14:textId="77777777" w:rsidR="00276F17" w:rsidRPr="00EE5D42" w:rsidRDefault="00276F17" w:rsidP="00276F17">
      <w:pPr>
        <w:rPr>
          <w:sz w:val="16"/>
          <w:szCs w:val="16"/>
        </w:rPr>
      </w:pPr>
      <w:r w:rsidRPr="00EE5D42">
        <w:rPr>
          <w:sz w:val="16"/>
          <w:szCs w:val="16"/>
        </w:rPr>
        <w:t>Similarities between the structural components of the family and the state illustrate the arbitrariness inherent in the demarcation of social spheres.</w:t>
      </w:r>
      <w:r w:rsidRPr="00EE5D42">
        <w:t xml:space="preserve"> </w:t>
      </w:r>
      <w:r w:rsidRPr="00EE5D42">
        <w:rPr>
          <w:u w:val="single"/>
        </w:rPr>
        <w:t>The blurring of institutional lines between the family and the state is less pronounced than those between the market and the family. 70 Both the family and the state are units of government within which actors play fiduciary roles, while the market is deemed pre-political. Both the family and the state lack the relative freedom from rules which the market enjoys since family and state decisions are informed by "overarching ideals."</w:t>
      </w:r>
      <w:r w:rsidRPr="00EE5D42">
        <w:t> 71 </w:t>
      </w:r>
      <w:r w:rsidRPr="00EE5D42">
        <w:rPr>
          <w:sz w:val="16"/>
          <w:szCs w:val="16"/>
        </w:rPr>
        <w:t>Both the family and the state share similar discourses whereby political philosophy refers to family ideals while family theorists allude to political ideals, sharing an arsenal of linguistic imagery of the market as a cornerstone of consent. 72</w:t>
      </w:r>
    </w:p>
    <w:p w14:paraId="2E0937B0" w14:textId="77777777" w:rsidR="00276F17" w:rsidRPr="00EE5D42" w:rsidRDefault="00276F17" w:rsidP="00276F17">
      <w:r w:rsidRPr="00EE5D42">
        <w:rPr>
          <w:u w:val="single"/>
        </w:rPr>
        <w:t xml:space="preserve">The dichotomization of the public and private spheres </w:t>
      </w:r>
      <w:proofErr w:type="gramStart"/>
      <w:r w:rsidRPr="00EE5D42">
        <w:rPr>
          <w:u w:val="single"/>
        </w:rPr>
        <w:t>cripples</w:t>
      </w:r>
      <w:proofErr w:type="gramEnd"/>
      <w:r w:rsidRPr="00EE5D42">
        <w:rPr>
          <w:u w:val="single"/>
        </w:rPr>
        <w:t xml:space="preserve"> women's citizenship. It inhibits the authoritative speech and dialogue that derive from self-determination and thus impairs the successful participation of women in democratic life.</w:t>
      </w:r>
      <w:r w:rsidRPr="00EE5D42">
        <w:t> 73</w:t>
      </w:r>
    </w:p>
    <w:p w14:paraId="32AA335B" w14:textId="77777777" w:rsidR="00276F17" w:rsidRPr="00EE5D42" w:rsidRDefault="00276F17" w:rsidP="00276F17">
      <w:pPr>
        <w:rPr>
          <w:sz w:val="16"/>
          <w:szCs w:val="16"/>
        </w:rPr>
      </w:pPr>
      <w:r w:rsidRPr="00EE5D42">
        <w:rPr>
          <w:sz w:val="16"/>
          <w:szCs w:val="16"/>
        </w:rPr>
        <w:t>ii. "Private" Terror in the Patriarchal Family</w:t>
      </w:r>
    </w:p>
    <w:p w14:paraId="4680EA6C" w14:textId="77777777" w:rsidR="00276F17" w:rsidRPr="00EE5D42" w:rsidRDefault="00276F17" w:rsidP="00276F17">
      <w:pPr>
        <w:rPr>
          <w:u w:val="single"/>
        </w:rPr>
      </w:pPr>
      <w:r w:rsidRPr="00EE5D42">
        <w:rPr>
          <w:u w:val="single"/>
        </w:rPr>
        <w:t xml:space="preserve">The family, through canonization, becomes the refuge for the flourishing of those spheres of privacy and freedom which lie at the core of the non-political foundations of the liberal state. </w:t>
      </w:r>
      <w:r w:rsidRPr="00EE5D42">
        <w:rPr>
          <w:sz w:val="16"/>
          <w:szCs w:val="16"/>
        </w:rPr>
        <w:t>At the root of the enshrinement of family in conventional human rights law lies a convergence of narratives which legitimates a hierarchical ordering of intimate relations; this convergence is hidden behind the notion that the family as a social unit is beyond the purview of the state</w:t>
      </w:r>
      <w:r w:rsidRPr="00EE5D42">
        <w:t xml:space="preserve">. </w:t>
      </w:r>
      <w:r w:rsidRPr="00EE5D42">
        <w:rPr>
          <w:u w:val="single"/>
        </w:rPr>
        <w:t>Love and intimacy become guards on the borders that place the family unit "beyond justice." 74 Thus, beyond justice are the distribution of crucial rights and responsibilities.</w:t>
      </w:r>
    </w:p>
    <w:p w14:paraId="5AAE0C32" w14:textId="77777777" w:rsidR="00276F17" w:rsidRPr="00EE5D42" w:rsidRDefault="00276F17" w:rsidP="00276F17">
      <w:r w:rsidRPr="00EE5D42">
        <w:rPr>
          <w:u w:val="single"/>
        </w:rPr>
        <w:t xml:space="preserve">Women lose their individuality and are represented in society through the male-headed family unit. An indivisibility image runs through the liberal script and perpetuates women's </w:t>
      </w:r>
      <w:proofErr w:type="gramStart"/>
      <w:r w:rsidRPr="00EE5D42">
        <w:rPr>
          <w:u w:val="single"/>
        </w:rPr>
        <w:t>subordination  [</w:t>
      </w:r>
      <w:proofErr w:type="gramEnd"/>
      <w:r w:rsidRPr="00EE5D42">
        <w:rPr>
          <w:u w:val="single"/>
        </w:rPr>
        <w:t>*102]  under the fiction of coverture. 75 This fiction assures that property rights remain in the hands of the male ruler. Coverture expands property notions to "cover" the female member's body as well as her children.</w:t>
      </w:r>
      <w:r w:rsidRPr="00EE5D42">
        <w:t xml:space="preserve"> </w:t>
      </w:r>
      <w:r w:rsidRPr="00EE5D42">
        <w:rPr>
          <w:sz w:val="16"/>
          <w:szCs w:val="16"/>
        </w:rPr>
        <w:t>This fiction, through history, has stood in the way of women's claims for basic rights and remains codified with universal standing in the blown-up liberal state of international society. This fiction has isolated women in the private sphere and has contributed to the general condoning of the abuse of women within the privacy of the family. 76</w:t>
      </w:r>
    </w:p>
    <w:p w14:paraId="6216C7A2" w14:textId="77777777" w:rsidR="00276F17" w:rsidRPr="00EE5D42" w:rsidRDefault="00276F17" w:rsidP="00276F17">
      <w:pPr>
        <w:rPr>
          <w:sz w:val="16"/>
          <w:szCs w:val="16"/>
        </w:rPr>
      </w:pPr>
      <w:r w:rsidRPr="00EE5D42">
        <w:rPr>
          <w:sz w:val="16"/>
          <w:szCs w:val="16"/>
        </w:rPr>
        <w:t>iii. Depoliticization and the Helping Professions</w:t>
      </w:r>
    </w:p>
    <w:p w14:paraId="1EF57A27" w14:textId="77777777" w:rsidR="00276F17" w:rsidRPr="00EE5D42" w:rsidRDefault="00276F17" w:rsidP="00276F17">
      <w:pPr>
        <w:rPr>
          <w:u w:val="single"/>
        </w:rPr>
      </w:pPr>
      <w:r w:rsidRPr="00EE5D42">
        <w:rPr>
          <w:u w:val="single"/>
        </w:rPr>
        <w:t xml:space="preserve">The helping professions' 77 characterization of the battering of women has had a significant and systematic influence on all social institutions working with the problem, particularly the legal system. Impersonal characterizations that ignore the knowledge derived from the experience of battered women render these women invisible and silent. </w:t>
      </w:r>
      <w:r w:rsidRPr="00EE5D42">
        <w:t xml:space="preserve">The helping professions' characterizations portray a contradictory picture of the abused woman. </w:t>
      </w:r>
      <w:r w:rsidRPr="00EE5D42">
        <w:rPr>
          <w:u w:val="single"/>
        </w:rPr>
        <w:t>On the one hand, she is responsible for the abuse and thus exerts some kind of agency over the cycle of violence. On the other hand, her "praxis" is considered pathological, a "weakness" needing treatment.</w:t>
      </w:r>
    </w:p>
    <w:p w14:paraId="4A5BFE03" w14:textId="77777777" w:rsidR="00276F17" w:rsidRPr="00EE5D42" w:rsidRDefault="00276F17" w:rsidP="00276F17">
      <w:pPr>
        <w:rPr>
          <w:sz w:val="16"/>
          <w:szCs w:val="16"/>
        </w:rPr>
      </w:pPr>
      <w:r w:rsidRPr="00EE5D42">
        <w:rPr>
          <w:u w:val="single"/>
        </w:rPr>
        <w:t>An open critique of these professional assumptions, backed by the political clout that strong movements can bring about, is essential for exposing the political nature of violence</w:t>
      </w:r>
      <w:r w:rsidRPr="00EE5D42">
        <w:rPr>
          <w:sz w:val="16"/>
          <w:szCs w:val="16"/>
        </w:rPr>
        <w:t>. Such a critique would in turn affect codes of cultural discourses and enable actors to deal with psychosocial ramifications without jeopardizing women's lives and psyches.</w:t>
      </w:r>
    </w:p>
    <w:p w14:paraId="462C9CBF" w14:textId="77777777" w:rsidR="00276F17" w:rsidRPr="00EE5D42" w:rsidRDefault="00276F17" w:rsidP="00276F17">
      <w:r w:rsidRPr="00EE5D42">
        <w:t xml:space="preserve">b. </w:t>
      </w:r>
      <w:r w:rsidRPr="00EE5D42">
        <w:rPr>
          <w:u w:val="single"/>
        </w:rPr>
        <w:t>Digging for the Political Causes/Roots of Violence Against Women</w:t>
      </w:r>
    </w:p>
    <w:p w14:paraId="38861531" w14:textId="77777777" w:rsidR="00276F17" w:rsidRPr="00EE5D42" w:rsidRDefault="00276F17" w:rsidP="00276F17">
      <w:pPr>
        <w:rPr>
          <w:u w:val="single"/>
        </w:rPr>
      </w:pPr>
      <w:r w:rsidRPr="00EE5D42">
        <w:rPr>
          <w:u w:val="single"/>
        </w:rPr>
        <w:t xml:space="preserve">The social construction of knowledge around the battering of women significantly affects its privatization. The hegemonic sexist </w:t>
      </w:r>
      <w:proofErr w:type="gramStart"/>
      <w:r w:rsidRPr="00EE5D42">
        <w:rPr>
          <w:u w:val="single"/>
        </w:rPr>
        <w:t>conceptions  [</w:t>
      </w:r>
      <w:proofErr w:type="gramEnd"/>
      <w:r w:rsidRPr="00EE5D42">
        <w:rPr>
          <w:u w:val="single"/>
        </w:rPr>
        <w:t>*103]  used by those social sectors in charge of naming and defining this kind of violence ripples into public policy and legal conceptualizations.</w:t>
      </w:r>
    </w:p>
    <w:p w14:paraId="0AE7CF6C" w14:textId="77777777" w:rsidR="00276F17" w:rsidRPr="00EE5D42" w:rsidRDefault="00276F17" w:rsidP="00276F17">
      <w:r w:rsidRPr="00EE5D42">
        <w:rPr>
          <w:u w:val="single"/>
        </w:rPr>
        <w:t>The stories of survival and resistance of women who live with violence are filtered through the lens of expert categorizations -- a logical consequence in a society that gives preeminence to scientific, objective knowledge.</w:t>
      </w:r>
      <w:r w:rsidRPr="00EE5D42">
        <w:t xml:space="preserve"> </w:t>
      </w:r>
      <w:r w:rsidRPr="00EE5D42">
        <w:rPr>
          <w:sz w:val="16"/>
          <w:szCs w:val="16"/>
        </w:rPr>
        <w:t>Our society dichotomizes and assigns priority to reason over emotion; personal experiences are confined to the realm of contradictions and indeterminacy. </w:t>
      </w:r>
      <w:r w:rsidRPr="00EE5D42">
        <w:rPr>
          <w:u w:val="single"/>
        </w:rPr>
        <w:t>78 I, along with many feminist scholars, activists, and women survivors of violence, opt instead to privilege the experience of women</w:t>
      </w:r>
      <w:r w:rsidRPr="00EE5D42">
        <w:t>. 79</w:t>
      </w:r>
    </w:p>
    <w:p w14:paraId="7A0D14CF" w14:textId="77777777" w:rsidR="00276F17" w:rsidRPr="00EE5D42" w:rsidRDefault="00276F17" w:rsidP="00276F17">
      <w:r w:rsidRPr="00EE5D42">
        <w:rPr>
          <w:u w:val="single"/>
        </w:rPr>
        <w:t>The increasing literature on violence against women tends to obscure the role of violence as applied to women. In underscoring the leitmotiv of the dysfunctional/aberrant nature of violence, one loses sight of the logical normalizing role it plays in the gender scenario by preserving categories of social stratification. By highlighting the dysfunctional/pathological aspect of violence, professional disciplines (armed with their respective cognitive arsenal) deflect attention from the multiple manifestations of force and abuse in society that maintain female subordination.</w:t>
      </w:r>
      <w:r w:rsidRPr="00EE5D42">
        <w:t> 80</w:t>
      </w:r>
    </w:p>
    <w:p w14:paraId="62E43A57" w14:textId="77777777" w:rsidR="00276F17" w:rsidRPr="00EE5D42" w:rsidRDefault="00276F17" w:rsidP="00276F17">
      <w:pPr>
        <w:rPr>
          <w:u w:val="single"/>
        </w:rPr>
      </w:pPr>
      <w:r w:rsidRPr="00EE5D42">
        <w:rPr>
          <w:u w:val="single"/>
        </w:rPr>
        <w:t>Without denying the specific pathological/dysfunctional proportions that the infliction of violence against women may acquire, the over-emphasis on the psychological or psychosocial dynamics constitutes a peripheral attack on gender-social stratification. It obstructs the task of exposing the public character and the politicization inherent in the gender-social stratification. The overemphasis on the psychosocial dynamics within the family also deflects attention from the violence against women that occurs beyond the family structure.</w:t>
      </w:r>
    </w:p>
    <w:p w14:paraId="689F003B" w14:textId="77777777" w:rsidR="00276F17" w:rsidRPr="00EE5D42" w:rsidRDefault="00276F17" w:rsidP="00276F17">
      <w:pPr>
        <w:rPr>
          <w:sz w:val="16"/>
          <w:szCs w:val="16"/>
        </w:rPr>
      </w:pPr>
      <w:r w:rsidRPr="00EE5D42">
        <w:rPr>
          <w:u w:val="single"/>
        </w:rPr>
        <w:t>This critique of an overly psychological focus exposes its damaging ramifications for the design, formulation, and implementation of public policy</w:t>
      </w:r>
      <w:r w:rsidRPr="00EE5D42">
        <w:t xml:space="preserve">. </w:t>
      </w:r>
      <w:r w:rsidRPr="00EE5D42">
        <w:rPr>
          <w:sz w:val="16"/>
          <w:szCs w:val="16"/>
        </w:rPr>
        <w:t>The critique insists on a redefinition of legal principles from a feminist perspective.</w:t>
      </w:r>
    </w:p>
    <w:p w14:paraId="7CEFEA75" w14:textId="763C15AB" w:rsidR="00133BF0" w:rsidRPr="002040FF" w:rsidRDefault="00133BF0" w:rsidP="00133BF0">
      <w:pPr>
        <w:pStyle w:val="Heading3"/>
      </w:pPr>
      <w:r>
        <w:t>2NC</w:t>
      </w:r>
      <w:r w:rsidR="00276F17">
        <w:t>-</w:t>
      </w:r>
      <w:r>
        <w:t>--</w:t>
      </w:r>
      <w:proofErr w:type="spellStart"/>
      <w:r w:rsidR="00276F17">
        <w:t>Epistomology</w:t>
      </w:r>
      <w:proofErr w:type="spellEnd"/>
    </w:p>
    <w:p w14:paraId="1B028145" w14:textId="77777777" w:rsidR="00133BF0" w:rsidRPr="001F1A11" w:rsidRDefault="00133BF0" w:rsidP="00133BF0">
      <w:pPr>
        <w:pStyle w:val="Heading4"/>
      </w:pPr>
      <w:r w:rsidRPr="0087226D">
        <w:br/>
      </w:r>
      <w:r>
        <w:t xml:space="preserve">women are systemically excluded from historical production – feminist </w:t>
      </w:r>
      <w:proofErr w:type="spellStart"/>
      <w:r>
        <w:t>epistomology</w:t>
      </w:r>
      <w:proofErr w:type="spellEnd"/>
      <w:r>
        <w:t xml:space="preserve"> is key to moving past these methods</w:t>
      </w:r>
    </w:p>
    <w:p w14:paraId="4A25E3CC" w14:textId="77777777" w:rsidR="00133BF0" w:rsidRPr="00516852" w:rsidRDefault="00133BF0" w:rsidP="00133BF0">
      <w:pPr>
        <w:rPr>
          <w:rStyle w:val="Style13ptBold"/>
        </w:rPr>
      </w:pPr>
      <w:r>
        <w:rPr>
          <w:rStyle w:val="Style13ptBold"/>
        </w:rPr>
        <w:t xml:space="preserve">Halbert 6 </w:t>
      </w:r>
      <w:r w:rsidRPr="00516852">
        <w:rPr>
          <w:color w:val="000000"/>
          <w:shd w:val="clear" w:color="auto" w:fill="FFFFFF"/>
        </w:rPr>
        <w:t>Debora Halbert is an Associate Professor of Political Science at Otterbein College located just outside Columbus, Ohio. She has written articles on </w:t>
      </w:r>
      <w:r w:rsidRPr="00516852">
        <w:rPr>
          <w:color w:val="000000"/>
          <w:bdr w:val="none" w:sz="0" w:space="0" w:color="auto" w:frame="1"/>
        </w:rPr>
        <w:t>intellectual property</w:t>
      </w:r>
      <w:r w:rsidRPr="00516852">
        <w:rPr>
          <w:color w:val="000000"/>
          <w:shd w:val="clear" w:color="auto" w:fill="FFFFFF"/>
        </w:rPr>
        <w:t> </w:t>
      </w:r>
      <w:proofErr w:type="gramStart"/>
      <w:r w:rsidRPr="00516852">
        <w:rPr>
          <w:color w:val="000000"/>
          <w:shd w:val="clear" w:color="auto" w:fill="FFFFFF"/>
        </w:rPr>
        <w:t>issues, and</w:t>
      </w:r>
      <w:proofErr w:type="gramEnd"/>
      <w:r w:rsidRPr="00516852">
        <w:rPr>
          <w:color w:val="000000"/>
          <w:shd w:val="clear" w:color="auto" w:fill="FFFFFF"/>
        </w:rPr>
        <w:t xml:space="preserve"> is the author of </w:t>
      </w:r>
      <w:r w:rsidRPr="00516852">
        <w:rPr>
          <w:color w:val="000000"/>
          <w:bdr w:val="none" w:sz="0" w:space="0" w:color="auto" w:frame="1"/>
        </w:rPr>
        <w:t>Intellectual Property</w:t>
      </w:r>
      <w:r w:rsidRPr="00516852">
        <w:rPr>
          <w:color w:val="000000"/>
          <w:shd w:val="clear" w:color="auto" w:fill="FFFFFF"/>
        </w:rPr>
        <w:t> in the Information Age: The Politics of Expanding Property Rights (Quorum 1999). She has recently completed her second book, Resisting </w:t>
      </w:r>
      <w:r w:rsidRPr="00516852">
        <w:rPr>
          <w:color w:val="000000"/>
          <w:bdr w:val="none" w:sz="0" w:space="0" w:color="auto" w:frame="1"/>
        </w:rPr>
        <w:t>Intellectual Property</w:t>
      </w:r>
      <w:r w:rsidRPr="00516852">
        <w:rPr>
          <w:color w:val="000000"/>
          <w:shd w:val="clear" w:color="auto" w:fill="FFFFFF"/>
        </w:rPr>
        <w:t> (Routledge 2005).</w:t>
      </w:r>
      <w:r>
        <w:rPr>
          <w:color w:val="000000"/>
        </w:rPr>
        <w:t xml:space="preserve"> (“</w:t>
      </w:r>
      <w:r w:rsidRPr="00516852">
        <w:rPr>
          <w:color w:val="000000"/>
          <w:shd w:val="clear" w:color="auto" w:fill="FFFFFF"/>
        </w:rPr>
        <w:t>ARTICLE: </w:t>
      </w:r>
      <w:r w:rsidRPr="00516852">
        <w:rPr>
          <w:color w:val="000000"/>
          <w:bdr w:val="none" w:sz="0" w:space="0" w:color="auto" w:frame="1"/>
        </w:rPr>
        <w:t>FEMINIST</w:t>
      </w:r>
      <w:r w:rsidRPr="00516852">
        <w:rPr>
          <w:color w:val="000000"/>
          <w:shd w:val="clear" w:color="auto" w:fill="FFFFFF"/>
        </w:rPr>
        <w:t> INTERPRETATIONS OF </w:t>
      </w:r>
      <w:r w:rsidRPr="00516852">
        <w:rPr>
          <w:color w:val="000000"/>
          <w:bdr w:val="none" w:sz="0" w:space="0" w:color="auto" w:frame="1"/>
        </w:rPr>
        <w:t>INTELLECTUAL PROPERTY</w:t>
      </w:r>
      <w:r>
        <w:rPr>
          <w:color w:val="000000"/>
          <w:bdr w:val="none" w:sz="0" w:space="0" w:color="auto" w:frame="1"/>
        </w:rPr>
        <w:t>”</w:t>
      </w:r>
      <w:r w:rsidRPr="00516852">
        <w:rPr>
          <w:color w:val="000000"/>
          <w:bdr w:val="none" w:sz="0" w:space="0" w:color="auto" w:frame="1"/>
          <w:shd w:val="clear" w:color="auto" w:fill="FFFFFF"/>
        </w:rPr>
        <w:t xml:space="preserve">, </w:t>
      </w:r>
      <w:r w:rsidRPr="00516852">
        <w:rPr>
          <w:i/>
          <w:iCs/>
          <w:color w:val="000000"/>
          <w:bdr w:val="none" w:sz="0" w:space="0" w:color="auto" w:frame="1"/>
          <w:shd w:val="clear" w:color="auto" w:fill="FFFFFF"/>
        </w:rPr>
        <w:t xml:space="preserve">14 Am. U.J. Gender Soc. </w:t>
      </w:r>
      <w:proofErr w:type="spellStart"/>
      <w:r w:rsidRPr="00516852">
        <w:rPr>
          <w:i/>
          <w:iCs/>
          <w:color w:val="000000"/>
          <w:bdr w:val="none" w:sz="0" w:space="0" w:color="auto" w:frame="1"/>
          <w:shd w:val="clear" w:color="auto" w:fill="FFFFFF"/>
        </w:rPr>
        <w:t>Pol'y</w:t>
      </w:r>
      <w:proofErr w:type="spellEnd"/>
      <w:r w:rsidRPr="00516852">
        <w:rPr>
          <w:i/>
          <w:iCs/>
          <w:color w:val="000000"/>
          <w:bdr w:val="none" w:sz="0" w:space="0" w:color="auto" w:frame="1"/>
          <w:shd w:val="clear" w:color="auto" w:fill="FFFFFF"/>
        </w:rPr>
        <w:t xml:space="preserve"> &amp; L. 431</w:t>
      </w:r>
      <w:r>
        <w:rPr>
          <w:color w:val="000000"/>
          <w:bdr w:val="none" w:sz="0" w:space="0" w:color="auto" w:frame="1"/>
          <w:shd w:val="clear" w:color="auto" w:fill="FFFFFF"/>
        </w:rPr>
        <w:t xml:space="preserve">, 2006, </w:t>
      </w:r>
      <w:proofErr w:type="spellStart"/>
      <w:r>
        <w:rPr>
          <w:color w:val="000000"/>
          <w:bdr w:val="none" w:sz="0" w:space="0" w:color="auto" w:frame="1"/>
          <w:shd w:val="clear" w:color="auto" w:fill="FFFFFF"/>
        </w:rPr>
        <w:t>NexisUni</w:t>
      </w:r>
      <w:proofErr w:type="spellEnd"/>
      <w:r>
        <w:rPr>
          <w:color w:val="000000"/>
          <w:bdr w:val="none" w:sz="0" w:space="0" w:color="auto" w:frame="1"/>
          <w:shd w:val="clear" w:color="auto" w:fill="FFFFFF"/>
        </w:rPr>
        <w:t xml:space="preserve"> via University of Michigan Library System, DOA: 7/13/24)//LFS – LMH </w:t>
      </w:r>
    </w:p>
    <w:p w14:paraId="2AA0D7A3" w14:textId="77777777" w:rsidR="00133BF0" w:rsidRPr="00516852" w:rsidRDefault="00133BF0" w:rsidP="00133BF0">
      <w:pPr>
        <w:rPr>
          <w:u w:val="single"/>
        </w:rPr>
      </w:pPr>
      <w:r w:rsidRPr="00516852">
        <w:rPr>
          <w:u w:val="single"/>
        </w:rPr>
        <w:t>I. Feminist Epistemology and the Construction of Knowledge</w:t>
      </w:r>
    </w:p>
    <w:p w14:paraId="777D4979" w14:textId="77777777" w:rsidR="00133BF0" w:rsidRPr="00516852" w:rsidRDefault="00133BF0" w:rsidP="00133BF0">
      <w:pPr>
        <w:rPr>
          <w:sz w:val="16"/>
          <w:szCs w:val="16"/>
        </w:rPr>
      </w:pPr>
      <w:r w:rsidRPr="00516852">
        <w:rPr>
          <w:sz w:val="16"/>
          <w:szCs w:val="16"/>
        </w:rPr>
        <w:t>In this section, I seek to map the ways feminist theorists have approached cultural production and developed a feminist epistemology</w:t>
      </w:r>
      <w:r w:rsidRPr="00516852">
        <w:t>. </w:t>
      </w:r>
      <w:r w:rsidRPr="00516852">
        <w:rPr>
          <w:u w:val="single"/>
        </w:rPr>
        <w:t>Intellectual property scholarship and feminist epistemologies have proceeded upon parallel but unconnected tracks. Feminist scholars rarely, if ever, mention the words copyright, patent, or intellectual property; intellectual property scholars rarely, if ever, appeal to feminist interpretations to better understand the law.</w:t>
      </w:r>
      <w:r w:rsidRPr="00516852">
        <w:t> 10 </w:t>
      </w:r>
      <w:r w:rsidRPr="00516852">
        <w:rPr>
          <w:sz w:val="16"/>
          <w:szCs w:val="16"/>
        </w:rPr>
        <w:t>However, while the words copyright and patent do not appear in the feminist literature,</w:t>
      </w:r>
      <w:r w:rsidRPr="00516852">
        <w:t xml:space="preserve"> </w:t>
      </w:r>
      <w:r w:rsidRPr="00516852">
        <w:rPr>
          <w:u w:val="single"/>
        </w:rPr>
        <w:t>the ideas underlying these legal regimes are evident when feminists talk about the production of culture as male dominated, about how women have been excluded from creative work or have had their work appropriated by men, and about a feminist epistemology.</w:t>
      </w:r>
      <w:r w:rsidRPr="00516852">
        <w:t xml:space="preserve"> 11 Thus, </w:t>
      </w:r>
      <w:r w:rsidRPr="00516852">
        <w:rPr>
          <w:u w:val="single"/>
        </w:rPr>
        <w:t>by investigating the ways feminists theorize about the construction of knowledge, new insights into how intellectual property law has been developed upon gendered assumptions may become apparent.</w:t>
      </w:r>
      <w:r w:rsidRPr="00516852">
        <w:t xml:space="preserve"> </w:t>
      </w:r>
      <w:r w:rsidRPr="00516852">
        <w:rPr>
          <w:u w:val="single"/>
        </w:rPr>
        <w:t>These feminist theorists are typically not read with the idea of intellectual property in mind, but the connections between the two are clear.</w:t>
      </w:r>
      <w:r w:rsidRPr="00516852">
        <w:t xml:space="preserve"> </w:t>
      </w:r>
      <w:r w:rsidRPr="00516852">
        <w:rPr>
          <w:sz w:val="16"/>
          <w:szCs w:val="16"/>
        </w:rPr>
        <w:t>While feminist theorists will be familiar with these thinkers, intellectual property scholars may not be, and I have chosen to outline the feminist arguments at length to make the links between both types of scholarship clear.</w:t>
      </w:r>
    </w:p>
    <w:p w14:paraId="1C78AF2E" w14:textId="77777777" w:rsidR="00133BF0" w:rsidRPr="00516852" w:rsidRDefault="00133BF0" w:rsidP="00133BF0">
      <w:r w:rsidRPr="00516852">
        <w:t>Many </w:t>
      </w:r>
      <w:r w:rsidRPr="00516852">
        <w:rPr>
          <w:u w:val="single"/>
        </w:rPr>
        <w:t>feminist theorists discussed in this section, especially those seeking a unique women's way of knowing, have been accused by later feminists of essentializing women by conferring on them a "unique" set of characteristics.</w:t>
      </w:r>
      <w:r w:rsidRPr="00516852">
        <w:t xml:space="preserve"> </w:t>
      </w:r>
      <w:r w:rsidRPr="00516852">
        <w:rPr>
          <w:sz w:val="16"/>
          <w:szCs w:val="16"/>
        </w:rPr>
        <w:t>While I am sensitive to this critique, in this section I try to navigate between essentialism and what can be politically valuable about theories focused on a women's way of knowing.</w:t>
      </w:r>
      <w:r w:rsidRPr="00516852">
        <w:t xml:space="preserve"> </w:t>
      </w:r>
      <w:r w:rsidRPr="00516852">
        <w:rPr>
          <w:u w:val="single"/>
        </w:rPr>
        <w:t xml:space="preserve">While I do not wish to reduce any individual to essentialized claims about his or her "nature," it is possible to use this stream of feminist theory to develop an argument about another world where both men and women can participate in a different type of cultural production and ownership - a world generated from </w:t>
      </w:r>
      <w:proofErr w:type="gramStart"/>
      <w:r w:rsidRPr="00516852">
        <w:rPr>
          <w:u w:val="single"/>
        </w:rPr>
        <w:t>a  [</w:t>
      </w:r>
      <w:proofErr w:type="gramEnd"/>
      <w:r w:rsidRPr="00516852">
        <w:rPr>
          <w:u w:val="single"/>
        </w:rPr>
        <w:t>*435]  feminist standpoint. By using these feminist theorists to make an argument about the future, instead of focusing on traits that are uniquely feminine, it becomes possible to move beyond essentialism and shed light onto the social construction of knowledge protected by intellectual property laws.</w:t>
      </w:r>
    </w:p>
    <w:p w14:paraId="5CE533BA" w14:textId="77777777" w:rsidR="00133BF0" w:rsidRPr="00516852" w:rsidRDefault="00133BF0" w:rsidP="00133BF0">
      <w:pPr>
        <w:rPr>
          <w:sz w:val="16"/>
          <w:szCs w:val="16"/>
        </w:rPr>
      </w:pPr>
      <w:r w:rsidRPr="00516852">
        <w:rPr>
          <w:sz w:val="16"/>
          <w:szCs w:val="16"/>
        </w:rPr>
        <w:t>A. Early Feminist Theory and the Social Construction of Knowledge</w:t>
      </w:r>
    </w:p>
    <w:p w14:paraId="5FFE535D" w14:textId="77777777" w:rsidR="00133BF0" w:rsidRPr="00516852" w:rsidRDefault="00133BF0" w:rsidP="00133BF0">
      <w:r w:rsidRPr="00516852">
        <w:rPr>
          <w:sz w:val="16"/>
          <w:szCs w:val="16"/>
        </w:rPr>
        <w:t>An important early contribution to understanding how feminists might interpret intellectual property can be found in the work of Shulamith Firestone. Firestone published The Dialectic of Sex in 1970, and her work is among the most important second wave contributions to feminist theory. 12 While the terms copyright, patent, and intellectual property do not appear within the context of Firestone's argument, she spends considerable time investigating the relationship between women, culture, and the construction of knowledge.</w:t>
      </w:r>
      <w:r w:rsidRPr="00516852">
        <w:t> 13 </w:t>
      </w:r>
      <w:r w:rsidRPr="00516852">
        <w:rPr>
          <w:u w:val="single"/>
        </w:rPr>
        <w:t>Firestone's argument is premised upon a dialectical relationship between men and women that influences all aspects of our lives from personal relationships to culture and science. 14 Within this dialectic, she argues that contemporary society considers the feminine inferior to the masculine. 15 Sex dualism precludes women from participating in "culture," which is masculine space. </w:t>
      </w:r>
      <w:r w:rsidRPr="00516852">
        <w:t>16</w:t>
      </w:r>
    </w:p>
    <w:p w14:paraId="3AD10D19" w14:textId="77777777" w:rsidR="00133BF0" w:rsidRPr="001F1A11" w:rsidRDefault="00133BF0" w:rsidP="00133BF0">
      <w:pPr>
        <w:rPr>
          <w:sz w:val="16"/>
          <w:szCs w:val="16"/>
        </w:rPr>
      </w:pPr>
      <w:r w:rsidRPr="001F1A11">
        <w:rPr>
          <w:sz w:val="16"/>
          <w:szCs w:val="16"/>
        </w:rPr>
        <w:t>Culture is a masculine construction for second wave feminists. 17 According to Firestone, the role women play, from a masculine perspective, is at best indirect. 18 Women "contribute" to culture by acting as the "raw fuel for the culture machine" by providing emotional support or inspiration for the cultural creation of men. </w:t>
      </w:r>
      <w:proofErr w:type="gramStart"/>
      <w:r w:rsidRPr="001F1A11">
        <w:rPr>
          <w:sz w:val="16"/>
          <w:szCs w:val="16"/>
        </w:rPr>
        <w:t>19  [</w:t>
      </w:r>
      <w:proofErr w:type="gramEnd"/>
      <w:r w:rsidRPr="001F1A11">
        <w:rPr>
          <w:sz w:val="16"/>
          <w:szCs w:val="16"/>
        </w:rPr>
        <w:t>*436]  Theoretically speaking, women stand outside, or on the periphery of, masculine creation. If creative work, either scientific or artistic, is to be protected legally, it will on balance be the work of men. 20</w:t>
      </w:r>
    </w:p>
    <w:p w14:paraId="00F04AA8" w14:textId="77777777" w:rsidR="00133BF0" w:rsidRPr="001F1A11" w:rsidRDefault="00133BF0" w:rsidP="00133BF0">
      <w:pPr>
        <w:rPr>
          <w:sz w:val="16"/>
          <w:szCs w:val="16"/>
        </w:rPr>
      </w:pPr>
      <w:r w:rsidRPr="00516852">
        <w:rPr>
          <w:u w:val="single"/>
        </w:rPr>
        <w:t>If women seek to engage in cultural production, the dualism inherent in relations between the sexes requires them to do so on masculine terms. 21 Women, for the most part, cannot see themselves outside a culture already "saturated with male bias</w:t>
      </w:r>
      <w:r w:rsidRPr="00516852">
        <w:t>." 22 </w:t>
      </w:r>
      <w:r w:rsidRPr="001F1A11">
        <w:rPr>
          <w:sz w:val="16"/>
          <w:szCs w:val="16"/>
        </w:rPr>
        <w:t>This political economy of cultural creation and innovation disparages and marginalizes women's contributions to culture</w:t>
      </w:r>
      <w:r w:rsidRPr="00516852">
        <w:t>. </w:t>
      </w:r>
      <w:r w:rsidRPr="00516852">
        <w:rPr>
          <w:u w:val="single"/>
        </w:rPr>
        <w:t>23 The process of scientific discovery is also constructed through the male gaze. </w:t>
      </w:r>
      <w:r w:rsidRPr="00516852">
        <w:t>24 </w:t>
      </w:r>
      <w:r w:rsidRPr="001F1A11">
        <w:rPr>
          <w:sz w:val="16"/>
          <w:szCs w:val="16"/>
        </w:rPr>
        <w:t>Given that there is no neutral starting place for an examination of cultural creation, intellectual property law itself is premised upon assumptions of creative work favoring the male creator.</w:t>
      </w:r>
    </w:p>
    <w:p w14:paraId="1D6CC8F4" w14:textId="77777777" w:rsidR="00133BF0" w:rsidRPr="001F1A11" w:rsidRDefault="00133BF0" w:rsidP="00133BF0">
      <w:pPr>
        <w:rPr>
          <w:sz w:val="16"/>
          <w:szCs w:val="16"/>
        </w:rPr>
      </w:pPr>
      <w:r w:rsidRPr="001F1A11">
        <w:rPr>
          <w:sz w:val="16"/>
          <w:szCs w:val="16"/>
        </w:rPr>
        <w:t xml:space="preserve">Firestone's argument </w:t>
      </w:r>
      <w:proofErr w:type="gramStart"/>
      <w:r w:rsidRPr="001F1A11">
        <w:rPr>
          <w:sz w:val="16"/>
          <w:szCs w:val="16"/>
        </w:rPr>
        <w:t>opens up</w:t>
      </w:r>
      <w:proofErr w:type="gramEnd"/>
      <w:r w:rsidRPr="001F1A11">
        <w:rPr>
          <w:sz w:val="16"/>
          <w:szCs w:val="16"/>
        </w:rPr>
        <w:t xml:space="preserve"> an interesting insight into the production of knowledge as a gendered practice</w:t>
      </w:r>
      <w:r w:rsidRPr="001F1A11">
        <w:rPr>
          <w:sz w:val="16"/>
          <w:szCs w:val="16"/>
          <w:u w:val="single"/>
        </w:rPr>
        <w:t>.</w:t>
      </w:r>
      <w:r w:rsidRPr="00516852">
        <w:rPr>
          <w:u w:val="single"/>
        </w:rPr>
        <w:t xml:space="preserve"> Women can choose to participate on terms constructed by men, but these terms are considered neutral. The production of knowledge is territorialized, and entrance is based upon gender. Without a gendered analysis of how knowledge is constructed, women who choose to participate in knowledge construction are often branded inferior simply because of their gender. 25 Feminist historical analysis suggests that women were systematically excluded from sites of production, and, as assorted crafts became masculine territory, women were not given the opportunity to develop knowledge in those fields.</w:t>
      </w:r>
      <w:r w:rsidRPr="00516852">
        <w:t> 26 </w:t>
      </w:r>
      <w:r w:rsidRPr="001F1A11">
        <w:rPr>
          <w:sz w:val="16"/>
          <w:szCs w:val="16"/>
        </w:rPr>
        <w:t xml:space="preserve">Culture </w:t>
      </w:r>
      <w:proofErr w:type="gramStart"/>
      <w:r w:rsidRPr="001F1A11">
        <w:rPr>
          <w:sz w:val="16"/>
          <w:szCs w:val="16"/>
        </w:rPr>
        <w:t>and  [</w:t>
      </w:r>
      <w:proofErr w:type="gramEnd"/>
      <w:r w:rsidRPr="001F1A11">
        <w:rPr>
          <w:sz w:val="16"/>
          <w:szCs w:val="16"/>
        </w:rPr>
        <w:t>*437]  innovation as male territory is asserted and maintained using the circular argument that women by definition cannot participate meaningfully in knowledge or cultural production.</w:t>
      </w:r>
    </w:p>
    <w:p w14:paraId="7165FBC6" w14:textId="77777777" w:rsidR="00133BF0" w:rsidRPr="00516852" w:rsidRDefault="00133BF0" w:rsidP="00133BF0">
      <w:r w:rsidRPr="001F1A11">
        <w:rPr>
          <w:sz w:val="16"/>
          <w:szCs w:val="16"/>
        </w:rPr>
        <w:t>Liberal feminists who argue for the equal participation of women often do so without questioning the underlying assumptions associated with how we construct knowledge. 27 They argue that women can participate as men on male defined territory.</w:t>
      </w:r>
      <w:r w:rsidRPr="00516852">
        <w:t> 28 </w:t>
      </w:r>
      <w:r w:rsidRPr="001F1A11">
        <w:rPr>
          <w:u w:val="single"/>
        </w:rPr>
        <w:t xml:space="preserve">However, it is necessary to dig deeper and understand the way in which knowledge itself is structured as masculine. Women need to develop a way of seeing themselves not already defined by men. 29 Investigations into feminist epistemology help to uncover the power involved in the construction of knowledge by asserting that there is no "neutral" field of knowledge </w:t>
      </w:r>
      <w:proofErr w:type="gramStart"/>
      <w:r w:rsidRPr="001F1A11">
        <w:rPr>
          <w:u w:val="single"/>
        </w:rPr>
        <w:t>production</w:t>
      </w:r>
      <w:proofErr w:type="gramEnd"/>
      <w:r w:rsidRPr="001F1A11">
        <w:rPr>
          <w:u w:val="single"/>
        </w:rPr>
        <w:t xml:space="preserve"> and the status quo is by no means a universally applicable framework, but one of many possible avenues for knowledge construction.</w:t>
      </w:r>
      <w:r w:rsidRPr="00516852">
        <w:t> 30</w:t>
      </w:r>
    </w:p>
    <w:p w14:paraId="7078DD0A" w14:textId="77777777" w:rsidR="00133BF0" w:rsidRPr="001F1A11" w:rsidRDefault="00133BF0" w:rsidP="00133BF0">
      <w:pPr>
        <w:rPr>
          <w:u w:val="single"/>
        </w:rPr>
      </w:pPr>
      <w:r w:rsidRPr="001F1A11">
        <w:rPr>
          <w:u w:val="single"/>
        </w:rPr>
        <w:t>When radical second wave feminists were constructing their epistemological arguments, they were in part attempting to create grounds for the construction of knowledge for and by women</w:t>
      </w:r>
      <w:r w:rsidRPr="00516852">
        <w:t>. 31 </w:t>
      </w:r>
      <w:r w:rsidRPr="001F1A11">
        <w:rPr>
          <w:sz w:val="16"/>
          <w:szCs w:val="16"/>
        </w:rPr>
        <w:t>For many early feminists, the construction of culture as masculine was a central claim. </w:t>
      </w:r>
      <w:r w:rsidRPr="00516852">
        <w:t>32 </w:t>
      </w:r>
      <w:r w:rsidRPr="001F1A11">
        <w:rPr>
          <w:u w:val="single"/>
        </w:rPr>
        <w:t>Clearly, this epistemological framework has implications for how we view the idea of intellectual property.</w:t>
      </w:r>
      <w:r w:rsidRPr="00516852">
        <w:t xml:space="preserve"> </w:t>
      </w:r>
      <w:r w:rsidRPr="001F1A11">
        <w:rPr>
          <w:u w:val="single"/>
        </w:rPr>
        <w:t xml:space="preserve">If </w:t>
      </w:r>
      <w:proofErr w:type="gramStart"/>
      <w:r w:rsidRPr="001F1A11">
        <w:rPr>
          <w:u w:val="single"/>
        </w:rPr>
        <w:t>the  [</w:t>
      </w:r>
      <w:proofErr w:type="gramEnd"/>
      <w:r w:rsidRPr="001F1A11">
        <w:rPr>
          <w:u w:val="single"/>
        </w:rPr>
        <w:t>*438]  very construction of knowledge that is the basis for claims to copyright and patent protection is gendered, then what is protected is the outgrowth of a gendered system rendered invisible until a feminist lens sheds light on the politics of this otherwise "neutral" construction.</w:t>
      </w:r>
    </w:p>
    <w:p w14:paraId="67C4C5B0" w14:textId="77777777" w:rsidR="00133BF0" w:rsidRPr="001F1A11" w:rsidRDefault="00133BF0" w:rsidP="00133BF0">
      <w:pPr>
        <w:rPr>
          <w:u w:val="single"/>
        </w:rPr>
      </w:pPr>
      <w:r w:rsidRPr="001F1A11">
        <w:rPr>
          <w:sz w:val="16"/>
          <w:szCs w:val="16"/>
        </w:rPr>
        <w:t>The construction of culture, knowledge, science, politics, and public life as masculine is premised upon the public/private distinction significant in understanding the traditional place of women in the world.</w:t>
      </w:r>
      <w:r w:rsidRPr="00516852">
        <w:t> 33 </w:t>
      </w:r>
      <w:r w:rsidRPr="001F1A11">
        <w:rPr>
          <w:u w:val="single"/>
        </w:rPr>
        <w:t>Feminists have done considerable work clarifying the dualisms of male/female and public/private</w:t>
      </w:r>
      <w:r w:rsidRPr="00516852">
        <w:t>. 34 </w:t>
      </w:r>
      <w:r w:rsidRPr="001F1A11">
        <w:rPr>
          <w:u w:val="single"/>
        </w:rPr>
        <w:t>If, as feminists have argued, knowledge is constructed from a male point of view, then it follows that it must be possible to articulate a feminist epistemology - an alternative to a masculine epistemology that masquerades as a universal mode of being</w:t>
      </w:r>
      <w:r w:rsidRPr="00516852">
        <w:t>. 35 These </w:t>
      </w:r>
      <w:r w:rsidRPr="001F1A11">
        <w:rPr>
          <w:u w:val="single"/>
        </w:rPr>
        <w:t>feminist epistemologies</w:t>
      </w:r>
      <w:r w:rsidRPr="00516852">
        <w:t>, according to Sandra Harding, "</w:t>
      </w:r>
      <w:r w:rsidRPr="001F1A11">
        <w:rPr>
          <w:u w:val="single"/>
        </w:rPr>
        <w:t>can be used to undercut the legitimacy of the modernist epistemologies, which explicitly ignore gender while implicitly exploiting distinctively masculine meanings of knowledge-seeking." </w:t>
      </w:r>
      <w:r w:rsidRPr="00516852">
        <w:t>36 </w:t>
      </w:r>
      <w:r w:rsidRPr="001F1A11">
        <w:rPr>
          <w:u w:val="single"/>
        </w:rPr>
        <w:t>A women's way of knowing is an alternative to a status quo premised upon an exclusively masculine tradition. 37 Articulating a women's standpoint is a political activity that provides us with a different understanding of creative work and how it should be protected by law.</w:t>
      </w:r>
    </w:p>
    <w:p w14:paraId="02E0D0ED" w14:textId="77777777" w:rsidR="00133BF0" w:rsidRPr="00117364" w:rsidRDefault="00133BF0" w:rsidP="00133BF0">
      <w:pPr>
        <w:pStyle w:val="Heading4"/>
        <w:rPr>
          <w:b w:val="0"/>
          <w:bCs/>
          <w:sz w:val="22"/>
        </w:rPr>
      </w:pPr>
      <w:proofErr w:type="spellStart"/>
      <w:r>
        <w:t>Epistomology</w:t>
      </w:r>
      <w:proofErr w:type="spellEnd"/>
      <w:r>
        <w:t xml:space="preserve"> first frameworks are key to recognition of female labor</w:t>
      </w:r>
      <w:r w:rsidRPr="00516852">
        <w:br/>
      </w:r>
      <w:r w:rsidRPr="00117364">
        <w:t xml:space="preserve">Halbert 6 </w:t>
      </w:r>
      <w:r w:rsidRPr="00117364">
        <w:rPr>
          <w:b w:val="0"/>
          <w:bCs/>
          <w:sz w:val="22"/>
        </w:rPr>
        <w:t>Debora Halbert is an Associate Professor of Political Science at Otterbein College located just outside Columbus, Ohio. She has written articles on intellectual property </w:t>
      </w:r>
      <w:proofErr w:type="gramStart"/>
      <w:r w:rsidRPr="00117364">
        <w:rPr>
          <w:b w:val="0"/>
          <w:bCs/>
          <w:sz w:val="22"/>
        </w:rPr>
        <w:t>issues, and</w:t>
      </w:r>
      <w:proofErr w:type="gramEnd"/>
      <w:r w:rsidRPr="00117364">
        <w:rPr>
          <w:b w:val="0"/>
          <w:bCs/>
          <w:sz w:val="22"/>
        </w:rPr>
        <w:t xml:space="preserve"> is the author of Intellectual Property in the Information Age: The Politics of Expanding Property Rights (Quorum 1999). She has recently completed her second book, Resisting Intellectual Property (Routledge 2005). (“ARTICLE: FEMINIST INTERPRETATIONS OF INTELLECTUAL PROPERTY”, </w:t>
      </w:r>
      <w:r w:rsidRPr="00117364">
        <w:rPr>
          <w:b w:val="0"/>
          <w:bCs/>
          <w:i/>
          <w:iCs w:val="0"/>
          <w:sz w:val="22"/>
        </w:rPr>
        <w:t xml:space="preserve">14 Am. U.J. Gender Soc. </w:t>
      </w:r>
      <w:proofErr w:type="spellStart"/>
      <w:r w:rsidRPr="00117364">
        <w:rPr>
          <w:b w:val="0"/>
          <w:bCs/>
          <w:i/>
          <w:iCs w:val="0"/>
          <w:sz w:val="22"/>
        </w:rPr>
        <w:t>Pol'y</w:t>
      </w:r>
      <w:proofErr w:type="spellEnd"/>
      <w:r w:rsidRPr="00117364">
        <w:rPr>
          <w:b w:val="0"/>
          <w:bCs/>
          <w:i/>
          <w:iCs w:val="0"/>
          <w:sz w:val="22"/>
        </w:rPr>
        <w:t xml:space="preserve"> &amp; L. 431,</w:t>
      </w:r>
      <w:r w:rsidRPr="00117364">
        <w:rPr>
          <w:b w:val="0"/>
          <w:bCs/>
          <w:sz w:val="22"/>
        </w:rPr>
        <w:t xml:space="preserve"> 2006, </w:t>
      </w:r>
      <w:proofErr w:type="spellStart"/>
      <w:r w:rsidRPr="00117364">
        <w:rPr>
          <w:b w:val="0"/>
          <w:bCs/>
          <w:sz w:val="22"/>
        </w:rPr>
        <w:t>NexisUni</w:t>
      </w:r>
      <w:proofErr w:type="spellEnd"/>
      <w:r w:rsidRPr="00117364">
        <w:rPr>
          <w:b w:val="0"/>
          <w:bCs/>
          <w:sz w:val="22"/>
        </w:rPr>
        <w:t xml:space="preserve"> via University of Michigan Library System, DOA: 7/13/24)//LFS – LMH</w:t>
      </w:r>
      <w:r w:rsidRPr="00117364">
        <w:rPr>
          <w:b w:val="0"/>
          <w:bCs/>
          <w:sz w:val="22"/>
          <w:bdr w:val="none" w:sz="0" w:space="0" w:color="auto" w:frame="1"/>
          <w:shd w:val="clear" w:color="auto" w:fill="FFFFFF"/>
        </w:rPr>
        <w:t xml:space="preserve"> </w:t>
      </w:r>
    </w:p>
    <w:p w14:paraId="05BBBB5D" w14:textId="77777777" w:rsidR="00133BF0" w:rsidRPr="001F1A11" w:rsidRDefault="00133BF0" w:rsidP="00133BF0">
      <w:pPr>
        <w:rPr>
          <w:u w:val="single"/>
        </w:rPr>
      </w:pPr>
      <w:r w:rsidRPr="001F1A11">
        <w:rPr>
          <w:u w:val="single"/>
        </w:rPr>
        <w:t>B. Feminist Epistemologies and Seeking Alternatives</w:t>
      </w:r>
    </w:p>
    <w:p w14:paraId="0E0F9929" w14:textId="77777777" w:rsidR="00133BF0" w:rsidRPr="00516852" w:rsidRDefault="00133BF0" w:rsidP="00133BF0">
      <w:r w:rsidRPr="00516852">
        <w:t xml:space="preserve">There are several epistemological arguments that allow us to examine the construction of knowledge from a feminist standpoint. </w:t>
      </w:r>
      <w:r w:rsidRPr="001F1A11">
        <w:rPr>
          <w:u w:val="single"/>
        </w:rPr>
        <w:t>These are especially important for understanding what feminists might protect with intellectual property law and what remains outside the boundaries of protection. Each epistemological starting point has some relevance to the issue of intellectual property and the construction of knowledge.</w:t>
      </w:r>
      <w:r w:rsidRPr="00516852">
        <w:t> 38</w:t>
      </w:r>
    </w:p>
    <w:p w14:paraId="0773711E" w14:textId="77777777" w:rsidR="00133BF0" w:rsidRPr="00516852" w:rsidRDefault="00133BF0" w:rsidP="00133BF0">
      <w:r w:rsidRPr="00516852">
        <w:t> [*439</w:t>
      </w:r>
      <w:proofErr w:type="gramStart"/>
      <w:r w:rsidRPr="00516852">
        <w:t>]  </w:t>
      </w:r>
      <w:r w:rsidRPr="00117364">
        <w:rPr>
          <w:u w:val="single"/>
        </w:rPr>
        <w:t>First</w:t>
      </w:r>
      <w:proofErr w:type="gramEnd"/>
      <w:r w:rsidRPr="00117364">
        <w:rPr>
          <w:u w:val="single"/>
        </w:rPr>
        <w:t>, a feminist epistemology can be grounded in an examination of craft labor done by women. Craft labor focuses on labor performed by women involving "caring" - the labor of the hand, brain, and heart. 39 Women's labor networks people together in social structures by moving beyond labor as a commodity to labor as an act of care</w:t>
      </w:r>
      <w:r w:rsidRPr="00516852">
        <w:t>. 40 This predominantly female type of knowledge construction can be contrasted to "industrialized labor," which is claimed to be primarily masculine in construction. 41 Industrialized labor exists within a system of production that generates knowledge in the abstract sense, instead of placing knowledge within social relationships. 42 Women historically have been shut out of the industrial system of knowledge production, a system that takes place in factories, laboratories, and research institutes. 43 </w:t>
      </w:r>
      <w:r w:rsidRPr="00117364">
        <w:rPr>
          <w:u w:val="single"/>
        </w:rPr>
        <w:t xml:space="preserve">Masculine knowledge exists within a capitalist mode of production, dividing subject from object and knower from the known. </w:t>
      </w:r>
      <w:r w:rsidRPr="00117364">
        <w:rPr>
          <w:sz w:val="50"/>
          <w:szCs w:val="50"/>
          <w:u w:val="single"/>
        </w:rPr>
        <w:t xml:space="preserve">What men do for </w:t>
      </w:r>
      <w:proofErr w:type="gramStart"/>
      <w:r w:rsidRPr="00117364">
        <w:rPr>
          <w:sz w:val="50"/>
          <w:szCs w:val="50"/>
          <w:u w:val="single"/>
        </w:rPr>
        <w:t>recognition,</w:t>
      </w:r>
      <w:proofErr w:type="gramEnd"/>
      <w:r w:rsidRPr="00117364">
        <w:rPr>
          <w:sz w:val="50"/>
          <w:szCs w:val="50"/>
          <w:u w:val="single"/>
        </w:rPr>
        <w:t xml:space="preserve"> women do for love.</w:t>
      </w:r>
      <w:r w:rsidRPr="00117364">
        <w:rPr>
          <w:u w:val="single"/>
        </w:rPr>
        <w:t> </w:t>
      </w:r>
      <w:r w:rsidRPr="00516852">
        <w:t>44</w:t>
      </w:r>
    </w:p>
    <w:p w14:paraId="72C732BA" w14:textId="77777777" w:rsidR="00133BF0" w:rsidRPr="00516852" w:rsidRDefault="00133BF0" w:rsidP="00133BF0">
      <w:r w:rsidRPr="00516852">
        <w:t xml:space="preserve">A second epistemological feminist standpoint argues that when knowledge is constructed as abstract and rational, a gendered dynamic is at work. 45 This argument claims that </w:t>
      </w:r>
      <w:proofErr w:type="gramStart"/>
      <w:r w:rsidRPr="00516852">
        <w:t>the abstract</w:t>
      </w:r>
      <w:proofErr w:type="gramEnd"/>
      <w:r w:rsidRPr="00516852">
        <w:t xml:space="preserve"> and rational knowledge is associated with the masculine, while a </w:t>
      </w:r>
      <w:proofErr w:type="gramStart"/>
      <w:r w:rsidRPr="00516852">
        <w:t>relational  [</w:t>
      </w:r>
      <w:proofErr w:type="gramEnd"/>
      <w:r w:rsidRPr="00516852">
        <w:t>*440]  epistemology is associated with the feminine. 46 </w:t>
      </w:r>
      <w:r w:rsidRPr="00117364">
        <w:rPr>
          <w:u w:val="single"/>
        </w:rPr>
        <w:t>It is important to recognize that feminists see this binary perception of knowledge not as an essential characteristic of women and men, but as a political construct that privileges one way of thinking and doing over another. </w:t>
      </w:r>
      <w:r w:rsidRPr="00516852">
        <w:t>47 A masculine social construction of knowledge means that women and men primarily participate in an already determined system framed by masculinity.</w:t>
      </w:r>
    </w:p>
    <w:p w14:paraId="5EF2055E" w14:textId="77777777" w:rsidR="00133BF0" w:rsidRPr="00516852" w:rsidRDefault="00133BF0" w:rsidP="00133BF0">
      <w:r w:rsidRPr="00516852">
        <w:t>The ability to define one way of knowing as the only way of knowing, or the best way of knowing, is a question of domination and power. Many feminists want to deconstruct the power/domination relationship and suggest alternative methods for understanding relationships based upon reciprocal empowerment. 48 </w:t>
      </w:r>
      <w:r w:rsidRPr="00117364">
        <w:rPr>
          <w:u w:val="single"/>
        </w:rPr>
        <w:t xml:space="preserve">A feminist way of knowing emphasizes the relationships built, rather than dominion over others. It seeks to value multiple ways of knowing instead of privileging one over the other. Thus, instead of replacing a masculine epistemology with a feminine epistemology, feminist scholarship seeks to transcend the binary altogether and create a new attitude towards knowledge that will value the abstract as well as the relational. </w:t>
      </w:r>
      <w:r w:rsidRPr="00516852">
        <w:t>The construction of a women's epistemological standpoint has political power because it makes it possible to see that another way of thinking about the world is possible.</w:t>
      </w:r>
    </w:p>
    <w:p w14:paraId="05C4E242" w14:textId="77777777" w:rsidR="00133BF0" w:rsidRPr="00516852" w:rsidRDefault="00133BF0" w:rsidP="00133BF0">
      <w:r w:rsidRPr="00516852">
        <w:t xml:space="preserve">The abstract and rational construction of knowledge can be interpreted psychoanalytically as well. 49 This psychoanalytic approach suggests that masculine individuality is defined by what it is not - it is defined against women as the other. Ironically, seeking to distinguish yourself from your mother is not motivated by "rational" behavior at all. </w:t>
      </w:r>
      <w:r w:rsidRPr="00117364">
        <w:rPr>
          <w:u w:val="single"/>
        </w:rPr>
        <w:t xml:space="preserve">The feminist argument is that to move towards a successor to a masculine knowledge, is to move away from a knowledge constructed as "always defined exclusively against women." 50 Both men and women need to move away from the construction of knowledge </w:t>
      </w:r>
      <w:proofErr w:type="gramStart"/>
      <w:r w:rsidRPr="00117364">
        <w:rPr>
          <w:u w:val="single"/>
        </w:rPr>
        <w:t>as  [</w:t>
      </w:r>
      <w:proofErr w:type="gramEnd"/>
      <w:r w:rsidRPr="00117364">
        <w:rPr>
          <w:u w:val="single"/>
        </w:rPr>
        <w:t>*441]  "other" towards a reciprocal understanding of knowledge.</w:t>
      </w:r>
      <w:r w:rsidRPr="00516852">
        <w:t xml:space="preserve"> It is worth reiterating that such a move is not linked to women or men </w:t>
      </w:r>
      <w:proofErr w:type="gramStart"/>
      <w:r w:rsidRPr="00516852">
        <w:t>categorically, but</w:t>
      </w:r>
      <w:proofErr w:type="gramEnd"/>
      <w:r w:rsidRPr="00516852">
        <w:t xml:space="preserve"> is a standpoint that either women or men can appropriate in order to view knowledge in a different and, as feminists would argue, better and more constructive light. </w:t>
      </w:r>
      <w:r w:rsidRPr="00117364">
        <w:rPr>
          <w:u w:val="single"/>
        </w:rPr>
        <w:t>The goal of investigating feminist epistemologies is not to argue that there is a superior female way of knowing, but rather is to contribute to the process of creating a "successor epistemology" that will lead to a gender-neutral construction of knowledge, where both women and men can function and where both women and men create their futures within a "degendered social order."</w:t>
      </w:r>
      <w:r w:rsidRPr="00516852">
        <w:t> 51</w:t>
      </w:r>
    </w:p>
    <w:p w14:paraId="069E2B4D" w14:textId="5F4C12DF" w:rsidR="00133BF0" w:rsidRDefault="00133BF0" w:rsidP="00133BF0">
      <w:r w:rsidRPr="00117364">
        <w:rPr>
          <w:u w:val="single"/>
        </w:rPr>
        <w:t>How might these epistemological frameworks be related to intellectual property? Two examples help highlight the values associated with women's creative work and can lead to an alternative view of the way intellectual property may look from a gendered perspective.</w:t>
      </w:r>
      <w:r w:rsidRPr="00516852">
        <w:t xml:space="preserve"> The first example highlights the difference between craft and industrialized knowledge and illustrates the differences in knowledge construction. 52 Knitting has long been considered a craft enterprise associated with women's work. 53 Virtually all knitters are women. There is a long history of sharing patterns among knitters, knitting is often communicated from parent or grandparent to child, and knitting circles were a popular method of doing productive labor while enjoying the company of other women. 54 Within the past few years, knitters have noticed changes in the world of knitting. Where once patterns were published in easy-to-share formats with little concern for copyright, today's knitting patterns come with strict prohibitions regarding sharing, copying, and producing knitted material for commercial purposes. 55</w:t>
      </w:r>
    </w:p>
    <w:p w14:paraId="152FE0C9" w14:textId="5594EF4D" w:rsidR="00133BF0" w:rsidRDefault="00133BF0" w:rsidP="00133BF0">
      <w:pPr>
        <w:pStyle w:val="Heading3"/>
      </w:pPr>
      <w:r>
        <w:t>2NC</w:t>
      </w:r>
      <w:r w:rsidR="00276F17">
        <w:t>---S</w:t>
      </w:r>
      <w:r>
        <w:t xml:space="preserve">tate </w:t>
      </w:r>
      <w:r w:rsidR="00276F17">
        <w:t>B</w:t>
      </w:r>
      <w:r>
        <w:t>ad</w:t>
      </w:r>
    </w:p>
    <w:p w14:paraId="68CF3664" w14:textId="77777777" w:rsidR="00133BF0" w:rsidRDefault="00133BF0" w:rsidP="00133BF0">
      <w:pPr>
        <w:pStyle w:val="Heading4"/>
        <w:rPr>
          <w:rFonts w:eastAsia="Times New Roman"/>
        </w:rPr>
      </w:pPr>
      <w:r>
        <w:rPr>
          <w:rFonts w:eastAsia="Times New Roman"/>
        </w:rPr>
        <w:t>State programs destroy feminist voices – they functionally ignore abuses of private power which in turn demolish voices of anyone but the masculinity in charge</w:t>
      </w:r>
    </w:p>
    <w:p w14:paraId="70667D15" w14:textId="77777777" w:rsidR="00133BF0" w:rsidRPr="004829F1" w:rsidRDefault="00133BF0" w:rsidP="00133BF0">
      <w:pPr>
        <w:rPr>
          <w:rStyle w:val="Style13ptBold"/>
          <w:rFonts w:ascii="Times New Roman" w:eastAsia="Times New Roman" w:hAnsi="Times New Roman" w:cs="Times New Roman"/>
          <w:b w:val="0"/>
          <w:bCs w:val="0"/>
          <w:sz w:val="24"/>
          <w:szCs w:val="24"/>
        </w:rPr>
      </w:pPr>
      <w:r>
        <w:rPr>
          <w:rStyle w:val="Style13ptBold"/>
        </w:rPr>
        <w:t xml:space="preserve">Higgins 2000 </w:t>
      </w:r>
      <w:r w:rsidRPr="004829F1">
        <w:t>Professor of Law Co-Director, Leitner Center for International Law and Justice PRINCETON, A.B., 1986, magna cum laude HARVARD, J.D., 1990, magna cum laude</w:t>
      </w:r>
      <w:r>
        <w:t xml:space="preserve"> (Tracy E., “</w:t>
      </w:r>
      <w:r w:rsidRPr="004829F1">
        <w:rPr>
          <w:color w:val="000000"/>
          <w:shd w:val="clear" w:color="auto" w:fill="FFFFFF"/>
        </w:rPr>
        <w:t>SYMPOSIUM ON UNFINISHED </w:t>
      </w:r>
      <w:r w:rsidRPr="004829F1">
        <w:rPr>
          <w:color w:val="000000"/>
          <w:bdr w:val="none" w:sz="0" w:space="0" w:color="auto" w:frame="1"/>
        </w:rPr>
        <w:t>FEMINIST</w:t>
      </w:r>
      <w:r w:rsidRPr="004829F1">
        <w:rPr>
          <w:color w:val="000000"/>
          <w:shd w:val="clear" w:color="auto" w:fill="FFFFFF"/>
        </w:rPr>
        <w:t> BUSINESS: Reviving the Public/Private Distinction in </w:t>
      </w:r>
      <w:r w:rsidRPr="004829F1">
        <w:rPr>
          <w:color w:val="000000"/>
          <w:bdr w:val="none" w:sz="0" w:space="0" w:color="auto" w:frame="1"/>
        </w:rPr>
        <w:t>Feminist</w:t>
      </w:r>
      <w:r w:rsidRPr="004829F1">
        <w:rPr>
          <w:color w:val="000000"/>
          <w:shd w:val="clear" w:color="auto" w:fill="FFFFFF"/>
        </w:rPr>
        <w:t> Theorizing</w:t>
      </w:r>
      <w:r>
        <w:rPr>
          <w:color w:val="000000"/>
          <w:shd w:val="clear" w:color="auto" w:fill="FFFFFF"/>
        </w:rPr>
        <w:t xml:space="preserve">”, </w:t>
      </w:r>
      <w:r w:rsidRPr="004829F1">
        <w:rPr>
          <w:i/>
          <w:iCs/>
          <w:color w:val="000000"/>
          <w:shd w:val="clear" w:color="auto" w:fill="FFFFFF"/>
        </w:rPr>
        <w:t>75 Chi.-Kent L. Rev. 847</w:t>
      </w:r>
      <w:r>
        <w:rPr>
          <w:color w:val="000000"/>
        </w:rPr>
        <w:t xml:space="preserve">, 2000, </w:t>
      </w:r>
      <w:proofErr w:type="spellStart"/>
      <w:r>
        <w:rPr>
          <w:color w:val="000000"/>
        </w:rPr>
        <w:t>NexisUni</w:t>
      </w:r>
      <w:proofErr w:type="spellEnd"/>
      <w:r>
        <w:rPr>
          <w:color w:val="000000"/>
        </w:rPr>
        <w:t xml:space="preserve"> via University of Michigan Library System, DOA: 7/13/24)//LFS – LMH </w:t>
      </w:r>
    </w:p>
    <w:p w14:paraId="26D977E8" w14:textId="77777777" w:rsidR="00133BF0" w:rsidRPr="0087226D" w:rsidRDefault="00133BF0" w:rsidP="00133BF0">
      <w:pPr>
        <w:rPr>
          <w:u w:val="single"/>
        </w:rPr>
      </w:pPr>
      <w:r w:rsidRPr="0087226D">
        <w:rPr>
          <w:u w:val="single"/>
        </w:rPr>
        <w:t>A. Two Types of Feminist Critiques</w:t>
      </w:r>
    </w:p>
    <w:p w14:paraId="7FD9BAB2" w14:textId="77777777" w:rsidR="00133BF0" w:rsidRPr="0087226D" w:rsidRDefault="00133BF0" w:rsidP="00133BF0">
      <w:pPr>
        <w:rPr>
          <w:u w:val="single"/>
        </w:rPr>
      </w:pPr>
      <w:r w:rsidRPr="0087226D">
        <w:rPr>
          <w:u w:val="single"/>
        </w:rPr>
        <w:t>The second conception of the public/private line that has been a target of feminist critique is that in which the line denotes the scope of the constitutionally relevant exercise of power</w:t>
      </w:r>
      <w:r w:rsidRPr="0087226D">
        <w:rPr>
          <w:sz w:val="16"/>
          <w:szCs w:val="16"/>
          <w:u w:val="single"/>
        </w:rPr>
        <w:t>.</w:t>
      </w:r>
      <w:r w:rsidRPr="0087226D">
        <w:rPr>
          <w:sz w:val="16"/>
          <w:szCs w:val="16"/>
        </w:rPr>
        <w:t xml:space="preserve"> As Frank Michelman has explained, the public/private distinction, in this sense, means that "although someone may have suffered harmful treatment of a kind that one might ordinarily describe as a deprivation of liberty . . . that occurrence excites no constitutional concern unless the proximate active perpetrators of the harm include persons exercising the special authority or power of the government of a state."</w:t>
      </w:r>
      <w:r w:rsidRPr="0087226D">
        <w:t> 46 </w:t>
      </w:r>
      <w:r w:rsidRPr="0087226D">
        <w:rPr>
          <w:u w:val="single"/>
        </w:rPr>
        <w:t>Here the state action doctrine defines the public/private boundary.</w:t>
      </w:r>
    </w:p>
    <w:p w14:paraId="5EDC4070" w14:textId="77777777" w:rsidR="00133BF0" w:rsidRPr="0087226D" w:rsidRDefault="00133BF0" w:rsidP="00133BF0">
      <w:pPr>
        <w:rPr>
          <w:u w:val="single"/>
        </w:rPr>
      </w:pPr>
      <w:r w:rsidRPr="0087226D">
        <w:rPr>
          <w:u w:val="single"/>
        </w:rPr>
        <w:t>As with the first definition of the public/private distinction, much ink has been spilled by scholars attacking, defending, defining, and redefining this line. 47 Here again, the feminist ink has largely focused on two types of critiques. The first emphasizes the state in the state action requirement and takes up the legal realist challenge to a formalist emphasis on state power as opposed to private power. The second emphasizes the action in the state action requirement and argues that the negative formulation of constitutional constraints leaves states unaccountable for their inaction, thereby reinforcing the scope of private power.</w:t>
      </w:r>
    </w:p>
    <w:p w14:paraId="42A0F99B" w14:textId="77777777" w:rsidR="00133BF0" w:rsidRPr="0087226D" w:rsidRDefault="00133BF0" w:rsidP="00133BF0">
      <w:r w:rsidRPr="0087226D">
        <w:rPr>
          <w:sz w:val="16"/>
          <w:szCs w:val="16"/>
        </w:rPr>
        <w:t>As to the first</w:t>
      </w:r>
      <w:r w:rsidRPr="0087226D">
        <w:t>, </w:t>
      </w:r>
      <w:r w:rsidRPr="0087226D">
        <w:rPr>
          <w:u w:val="single"/>
        </w:rPr>
        <w:t>feminists,</w:t>
      </w:r>
      <w:r w:rsidRPr="0087226D">
        <w:t xml:space="preserve"> </w:t>
      </w:r>
      <w:r w:rsidRPr="0087226D">
        <w:rPr>
          <w:sz w:val="16"/>
          <w:szCs w:val="16"/>
        </w:rPr>
        <w:t>like legal realists before them</w:t>
      </w:r>
      <w:r w:rsidRPr="0087226D">
        <w:t xml:space="preserve">, </w:t>
      </w:r>
      <w:r w:rsidRPr="0087226D">
        <w:rPr>
          <w:u w:val="single"/>
        </w:rPr>
        <w:t xml:space="preserve">have criticized the focus on state action as the touchstone for </w:t>
      </w:r>
      <w:proofErr w:type="gramStart"/>
      <w:r w:rsidRPr="0087226D">
        <w:rPr>
          <w:u w:val="single"/>
        </w:rPr>
        <w:t>constitutional  [</w:t>
      </w:r>
      <w:proofErr w:type="gramEnd"/>
      <w:r w:rsidRPr="0087226D">
        <w:rPr>
          <w:u w:val="single"/>
        </w:rPr>
        <w:t>*858]  constraints</w:t>
      </w:r>
      <w:r w:rsidRPr="0087226D">
        <w:t>. 48</w:t>
      </w:r>
      <w:r w:rsidRPr="0087226D">
        <w:rPr>
          <w:sz w:val="16"/>
          <w:szCs w:val="16"/>
        </w:rPr>
        <w:t xml:space="preserve"> According to the familiar realist critique, the exercise of private rights involves the exercise of power, not always (and certainly not exclusively) the exercise of free choice. </w:t>
      </w:r>
      <w:r w:rsidRPr="0087226D">
        <w:rPr>
          <w:u w:val="single"/>
        </w:rPr>
        <w:t>Focusing on unequal economic power, realists argued, for example, that contractual relations were better understood as coercive rather than voluntary. 49 Translating this critique of power to the realm of constitutional interpretation, realists argued (with only very limited doctrinal success) that under some circumstances private entities and actions were functionally equivalent to public ones and should be regarded constitutionally as such.</w:t>
      </w:r>
      <w:r w:rsidRPr="0087226D">
        <w:t> 50</w:t>
      </w:r>
    </w:p>
    <w:p w14:paraId="34947EE2" w14:textId="77777777" w:rsidR="00133BF0" w:rsidRPr="0087226D" w:rsidRDefault="00133BF0" w:rsidP="00133BF0">
      <w:pPr>
        <w:rPr>
          <w:u w:val="single"/>
        </w:rPr>
      </w:pPr>
      <w:r w:rsidRPr="0087226D">
        <w:rPr>
          <w:u w:val="single"/>
        </w:rPr>
        <w:t>Feminists have taken this critique several steps further to argue that the exercise of private power threatens constitutional values such as liberty and equality, regardless of whether it mimics the exercise of power by the state.</w:t>
      </w:r>
      <w:r w:rsidRPr="0087226D">
        <w:t xml:space="preserve"> </w:t>
      </w:r>
      <w:r w:rsidRPr="0087226D">
        <w:rPr>
          <w:sz w:val="16"/>
          <w:szCs w:val="16"/>
        </w:rPr>
        <w:t>Private entities need not be the</w:t>
      </w:r>
      <w:r w:rsidRPr="0087226D">
        <w:t xml:space="preserve"> </w:t>
      </w:r>
      <w:r w:rsidRPr="0087226D">
        <w:rPr>
          <w:u w:val="single"/>
        </w:rPr>
        <w:t xml:space="preserve">functional equivalent of public entities </w:t>
      </w:r>
      <w:proofErr w:type="gramStart"/>
      <w:r w:rsidRPr="0087226D">
        <w:rPr>
          <w:u w:val="single"/>
        </w:rPr>
        <w:t>in order to</w:t>
      </w:r>
      <w:proofErr w:type="gramEnd"/>
      <w:r w:rsidRPr="0087226D">
        <w:rPr>
          <w:u w:val="single"/>
        </w:rPr>
        <w:t xml:space="preserve"> implicate foundational concerns about women's liberty</w:t>
      </w:r>
      <w:r w:rsidRPr="0087226D">
        <w:t xml:space="preserve">. </w:t>
      </w:r>
      <w:r w:rsidRPr="0087226D">
        <w:rPr>
          <w:sz w:val="16"/>
          <w:szCs w:val="16"/>
        </w:rPr>
        <w:t>This point is, of course, central to the feminist critiques of personal privacy already discussed, but feminists have also raised the argument as a direct attack on the state action concept.</w:t>
      </w:r>
      <w:r w:rsidRPr="0087226D">
        <w:t xml:space="preserve"> </w:t>
      </w:r>
      <w:r w:rsidRPr="0087226D">
        <w:rPr>
          <w:u w:val="single"/>
        </w:rPr>
        <w:t xml:space="preserve">For example, feminists have argued that international human rights standards that forbid torture but regard domestic violence as outside the scope of international concern fail to address the central source of violent coercion in women's lives on a global scale. 51 The argument is not that the abusive husband acts under color of state law or to promote the interests of the state. 52 Rather, the argument is simply that a meaningful right to freedom, </w:t>
      </w:r>
      <w:proofErr w:type="gramStart"/>
      <w:r w:rsidRPr="0087226D">
        <w:rPr>
          <w:u w:val="single"/>
        </w:rPr>
        <w:t>bodily  [</w:t>
      </w:r>
      <w:proofErr w:type="gramEnd"/>
      <w:r w:rsidRPr="0087226D">
        <w:rPr>
          <w:u w:val="single"/>
        </w:rPr>
        <w:t>*859]  integrity, and security for women must include effective remedies against private violence. 53</w:t>
      </w:r>
    </w:p>
    <w:p w14:paraId="3FD47A32" w14:textId="77777777" w:rsidR="00133BF0" w:rsidRPr="0087226D" w:rsidRDefault="00133BF0" w:rsidP="00133BF0">
      <w:r w:rsidRPr="0087226D">
        <w:rPr>
          <w:u w:val="single"/>
        </w:rPr>
        <w:t xml:space="preserve">Feminists have made similar arguments in many other contexts ranging from pornography's silencing of women's speech 54 to the regulatory effects of stranger violence on women's lives. 55 The critical claim that emerges from </w:t>
      </w:r>
      <w:proofErr w:type="gramStart"/>
      <w:r w:rsidRPr="0087226D">
        <w:rPr>
          <w:u w:val="single"/>
        </w:rPr>
        <w:t>all of</w:t>
      </w:r>
      <w:proofErr w:type="gramEnd"/>
      <w:r w:rsidRPr="0087226D">
        <w:rPr>
          <w:u w:val="single"/>
        </w:rPr>
        <w:t xml:space="preserve"> these examples is that the principal threat to women's liberty and equality comes not from public power but from private power. 56 Although women are surely protected in certain respects by constraints on public power, these protections do not afford women the same degree of liberty and equality as </w:t>
      </w:r>
      <w:proofErr w:type="gramStart"/>
      <w:r w:rsidRPr="0087226D">
        <w:rPr>
          <w:u w:val="single"/>
        </w:rPr>
        <w:t>men</w:t>
      </w:r>
      <w:proofErr w:type="gramEnd"/>
      <w:r w:rsidRPr="0087226D">
        <w:rPr>
          <w:u w:val="single"/>
        </w:rPr>
        <w:t xml:space="preserve"> nor do they address the most profound obstacles to equal citizenship for women</w:t>
      </w:r>
      <w:r w:rsidRPr="0087226D">
        <w:t>. 57</w:t>
      </w:r>
    </w:p>
    <w:p w14:paraId="55609EB0" w14:textId="77777777" w:rsidR="00133BF0" w:rsidRPr="0087226D" w:rsidRDefault="00133BF0" w:rsidP="00133BF0">
      <w:r w:rsidRPr="0087226D">
        <w:t>The second type of critique</w:t>
      </w:r>
      <w:r w:rsidRPr="0087226D">
        <w:rPr>
          <w:u w:val="single"/>
        </w:rPr>
        <w:t>, emphasizing the action component of the state action doctrine, in some ways supplements the first</w:t>
      </w:r>
      <w:r w:rsidRPr="0087226D">
        <w:t xml:space="preserve">. The argument goes like this: </w:t>
      </w:r>
      <w:r w:rsidRPr="0087226D">
        <w:rPr>
          <w:u w:val="single"/>
        </w:rPr>
        <w:t>It is bad enough that only state action and not private action is considered relevant to the question of whether one's liberty or equality has been violated. It is even worse that a state's systematic failure to respond to abuses of private power will rarely, if ever, implicate constitutional concerns</w:t>
      </w:r>
      <w:r w:rsidRPr="0087226D">
        <w:t xml:space="preserve">. Moreover, because state action is constitutionally relevant while private action is not, state efforts to intervene in the existing balance of power in the private sphere are viewed as unconstitutional violations of the rights of the powerful rather than an effort to balance or regulate </w:t>
      </w:r>
      <w:proofErr w:type="gramStart"/>
      <w:r w:rsidRPr="0087226D">
        <w:t>conflicting  [</w:t>
      </w:r>
      <w:proofErr w:type="gramEnd"/>
      <w:r w:rsidRPr="0087226D">
        <w:t>*860]  rights. 58</w:t>
      </w:r>
    </w:p>
    <w:p w14:paraId="76B4AD8F" w14:textId="77777777" w:rsidR="00133BF0" w:rsidRPr="002040FF" w:rsidRDefault="00133BF0" w:rsidP="00133BF0">
      <w:r w:rsidRPr="0087226D">
        <w:t xml:space="preserve">Here again, examples abound. </w:t>
      </w:r>
      <w:r w:rsidRPr="0087226D">
        <w:rPr>
          <w:u w:val="single"/>
        </w:rPr>
        <w:t xml:space="preserve">State-sponsored affirmative action programs violate the rights of innocent whites unless they directly and narrowly respond to state action violating the rights of minorities. 59 State action </w:t>
      </w:r>
      <w:proofErr w:type="gramStart"/>
      <w:r w:rsidRPr="0087226D">
        <w:rPr>
          <w:u w:val="single"/>
        </w:rPr>
        <w:t>on the basis of</w:t>
      </w:r>
      <w:proofErr w:type="gramEnd"/>
      <w:r w:rsidRPr="0087226D">
        <w:rPr>
          <w:u w:val="single"/>
        </w:rPr>
        <w:t xml:space="preserve"> racial categories is the only constitutionally meaningful act. Advantages whites enjoy because of societal discrimination are not relevant to the equation</w:t>
      </w:r>
      <w:r w:rsidRPr="0087226D">
        <w:t xml:space="preserve">. 60 Campaign finance reform violates the speech rights of wealthy donors, distorting the political marketplace of ideas. 61 The disproportionate voice of the wealthy within that marketplace is not constitutionally relevant. </w:t>
      </w:r>
      <w:r w:rsidRPr="0087226D">
        <w:rPr>
          <w:u w:val="single"/>
        </w:rPr>
        <w:t>Similarly, though more controversially, the regulation of pornographers violates their First Amendment rights, though the regulation of women's speech by pornographers is again constitutionally irrelevant</w:t>
      </w:r>
      <w:r w:rsidRPr="0087226D">
        <w:t>. 62</w:t>
      </w:r>
    </w:p>
    <w:p w14:paraId="0C734F2C" w14:textId="77777777" w:rsidR="00133BF0" w:rsidRPr="00B33E5F" w:rsidRDefault="00133BF0" w:rsidP="00133BF0">
      <w:pPr>
        <w:pStyle w:val="Heading4"/>
      </w:pPr>
      <w:r>
        <w:t xml:space="preserve">Legal feminism excludes bodies like </w:t>
      </w:r>
      <w:proofErr w:type="spellStart"/>
      <w:r>
        <w:t>cheryl</w:t>
      </w:r>
      <w:proofErr w:type="spellEnd"/>
      <w:r>
        <w:t xml:space="preserve"> green, people in poverty who cannot access dignity within life and became a victim of gang violence at age 14 – feminism needs to move towards methods of emancipation for people. </w:t>
      </w:r>
    </w:p>
    <w:p w14:paraId="3EB10701" w14:textId="77777777" w:rsidR="00133BF0" w:rsidRPr="00922F7E" w:rsidRDefault="00133BF0" w:rsidP="00133BF0">
      <w:pPr>
        <w:rPr>
          <w:b/>
          <w:bCs/>
          <w:sz w:val="26"/>
        </w:rPr>
      </w:pPr>
      <w:r>
        <w:rPr>
          <w:rStyle w:val="Style13ptBold"/>
        </w:rPr>
        <w:t xml:space="preserve">Neacsu 8 </w:t>
      </w:r>
      <w:r w:rsidRPr="00922F7E">
        <w:rPr>
          <w:color w:val="000000"/>
          <w:shd w:val="clear" w:color="auto" w:fill="FFFFFF"/>
        </w:rPr>
        <w:t>Dana holds three jobs: one is full-time, Head of Public Services at Columbia Law School Library, and two are seasonal: Adjunct Professor at Barnard College, and Visiting Professor at Pratt Institute.</w:t>
      </w:r>
      <w:r>
        <w:rPr>
          <w:color w:val="000000"/>
        </w:rPr>
        <w:t xml:space="preserve"> (“</w:t>
      </w:r>
      <w:r w:rsidRPr="00922F7E">
        <w:rPr>
          <w:color w:val="000000"/>
          <w:shd w:val="clear" w:color="auto" w:fill="FFFFFF"/>
        </w:rPr>
        <w:t>ARTICLE: THE RED BOOKLET ON </w:t>
      </w:r>
      <w:r w:rsidRPr="00922F7E">
        <w:rPr>
          <w:color w:val="000000"/>
          <w:bdr w:val="none" w:sz="0" w:space="0" w:color="auto" w:frame="1"/>
        </w:rPr>
        <w:t>FEMINIST</w:t>
      </w:r>
      <w:r w:rsidRPr="00922F7E">
        <w:rPr>
          <w:color w:val="000000"/>
          <w:shd w:val="clear" w:color="auto" w:fill="FFFFFF"/>
        </w:rPr>
        <w:t> EQUALITY. INSTEAD OF A MANIFESTO</w:t>
      </w:r>
      <w:r>
        <w:rPr>
          <w:color w:val="000000"/>
          <w:shd w:val="clear" w:color="auto" w:fill="FFFFFF"/>
        </w:rPr>
        <w:t>”</w:t>
      </w:r>
      <w:r w:rsidRPr="00922F7E">
        <w:rPr>
          <w:color w:val="000000"/>
          <w:shd w:val="clear" w:color="auto" w:fill="FFFFFF"/>
        </w:rPr>
        <w:t>.</w:t>
      </w:r>
      <w:r w:rsidRPr="00922F7E">
        <w:rPr>
          <w:color w:val="000000"/>
          <w:bdr w:val="none" w:sz="0" w:space="0" w:color="auto" w:frame="1"/>
          <w:shd w:val="clear" w:color="auto" w:fill="FFFFFF"/>
        </w:rPr>
        <w:t xml:space="preserve">, </w:t>
      </w:r>
      <w:r w:rsidRPr="00922F7E">
        <w:rPr>
          <w:i/>
          <w:iCs/>
          <w:color w:val="000000"/>
          <w:bdr w:val="none" w:sz="0" w:space="0" w:color="auto" w:frame="1"/>
          <w:shd w:val="clear" w:color="auto" w:fill="FFFFFF"/>
        </w:rPr>
        <w:t>30 Women's Rights L. Rep. 106</w:t>
      </w:r>
      <w:r>
        <w:rPr>
          <w:color w:val="000000"/>
          <w:bdr w:val="none" w:sz="0" w:space="0" w:color="auto" w:frame="1"/>
          <w:shd w:val="clear" w:color="auto" w:fill="FFFFFF"/>
        </w:rPr>
        <w:t xml:space="preserve">, Fall 2008, </w:t>
      </w:r>
      <w:proofErr w:type="spellStart"/>
      <w:r>
        <w:rPr>
          <w:color w:val="000000"/>
          <w:bdr w:val="none" w:sz="0" w:space="0" w:color="auto" w:frame="1"/>
          <w:shd w:val="clear" w:color="auto" w:fill="FFFFFF"/>
        </w:rPr>
        <w:t>NexisUni</w:t>
      </w:r>
      <w:proofErr w:type="spellEnd"/>
      <w:r>
        <w:rPr>
          <w:color w:val="000000"/>
          <w:bdr w:val="none" w:sz="0" w:space="0" w:color="auto" w:frame="1"/>
          <w:shd w:val="clear" w:color="auto" w:fill="FFFFFF"/>
        </w:rPr>
        <w:t xml:space="preserve"> via University of Michigan Library System, DOA: 7/13/24)//LFS – LMH </w:t>
      </w:r>
    </w:p>
    <w:p w14:paraId="286677CC" w14:textId="77777777" w:rsidR="00133BF0" w:rsidRPr="00B33E5F" w:rsidRDefault="00133BF0" w:rsidP="00133BF0">
      <w:pPr>
        <w:rPr>
          <w:u w:val="single"/>
        </w:rPr>
      </w:pPr>
      <w:r w:rsidRPr="00B33E5F">
        <w:rPr>
          <w:u w:val="single"/>
        </w:rPr>
        <w:t xml:space="preserve">Perhaps the fact that American legal feminism is unable to treat the diversity in the physics faculty body at Harvard as equally important as the plights of female bankers at Morgan Stanley, who do not earn the million-dollar salaries their male counterparts do, or female Wal-Mart employees, who make thirty percent less than male employees, 174 is going to prevent us from being heard by our intended audience. Only the academe </w:t>
      </w:r>
      <w:proofErr w:type="gramStart"/>
      <w:r w:rsidRPr="00B33E5F">
        <w:rPr>
          <w:u w:val="single"/>
        </w:rPr>
        <w:t>can  [</w:t>
      </w:r>
      <w:proofErr w:type="gramEnd"/>
      <w:r w:rsidRPr="00B33E5F">
        <w:rPr>
          <w:u w:val="single"/>
        </w:rPr>
        <w:t>*143]  understand how those three issues may become equally important research topics, while neither the upper class nor the poor can see them fitting together.</w:t>
      </w:r>
    </w:p>
    <w:p w14:paraId="7E0E9D0E" w14:textId="77777777" w:rsidR="00133BF0" w:rsidRPr="00B33E5F" w:rsidRDefault="00133BF0" w:rsidP="00133BF0">
      <w:pPr>
        <w:rPr>
          <w:u w:val="single"/>
        </w:rPr>
      </w:pPr>
      <w:r w:rsidRPr="00B33E5F">
        <w:rPr>
          <w:u w:val="single"/>
        </w:rPr>
        <w:t>What our legal feminism misses acutely is a systemic critique of inequality whose majority victims are women. For example, the fourteen-year-old Los Angeles teenager, Cheryl Green, a recent victim of gang violence, defined herself in a poem entitled I Am, as a complex human being, but a being with needs that defied race or gender:</w:t>
      </w:r>
    </w:p>
    <w:p w14:paraId="11AC1B06" w14:textId="77777777" w:rsidR="00133BF0" w:rsidRPr="00B33E5F" w:rsidRDefault="00133BF0" w:rsidP="00133BF0">
      <w:pPr>
        <w:rPr>
          <w:b/>
          <w:bCs/>
          <w:u w:val="single"/>
        </w:rPr>
      </w:pPr>
      <w:r w:rsidRPr="00B33E5F">
        <w:rPr>
          <w:b/>
          <w:bCs/>
          <w:u w:val="single"/>
        </w:rPr>
        <w:t>I am black and beautiful</w:t>
      </w:r>
    </w:p>
    <w:p w14:paraId="12956F1A" w14:textId="77777777" w:rsidR="00133BF0" w:rsidRPr="00B33E5F" w:rsidRDefault="00133BF0" w:rsidP="00133BF0">
      <w:pPr>
        <w:rPr>
          <w:b/>
          <w:bCs/>
          <w:u w:val="single"/>
        </w:rPr>
      </w:pPr>
      <w:r w:rsidRPr="00B33E5F">
        <w:rPr>
          <w:b/>
          <w:bCs/>
          <w:u w:val="single"/>
        </w:rPr>
        <w:t>I wonder how I will be living in the future</w:t>
      </w:r>
    </w:p>
    <w:p w14:paraId="09D3FB96" w14:textId="77777777" w:rsidR="00133BF0" w:rsidRPr="00B33E5F" w:rsidRDefault="00133BF0" w:rsidP="00133BF0">
      <w:pPr>
        <w:rPr>
          <w:b/>
          <w:bCs/>
          <w:u w:val="single"/>
        </w:rPr>
      </w:pPr>
      <w:r w:rsidRPr="00B33E5F">
        <w:rPr>
          <w:b/>
          <w:bCs/>
          <w:u w:val="single"/>
        </w:rPr>
        <w:t>I hear my dog barking when someone is at the door</w:t>
      </w:r>
    </w:p>
    <w:p w14:paraId="24675361" w14:textId="77777777" w:rsidR="00133BF0" w:rsidRPr="00B33E5F" w:rsidRDefault="00133BF0" w:rsidP="00133BF0">
      <w:pPr>
        <w:rPr>
          <w:b/>
          <w:bCs/>
          <w:u w:val="single"/>
        </w:rPr>
      </w:pPr>
      <w:r w:rsidRPr="00B33E5F">
        <w:rPr>
          <w:b/>
          <w:bCs/>
          <w:u w:val="single"/>
        </w:rPr>
        <w:t>I see my mom go through something every day</w:t>
      </w:r>
    </w:p>
    <w:p w14:paraId="2AF67852" w14:textId="77777777" w:rsidR="00133BF0" w:rsidRPr="00B33E5F" w:rsidRDefault="00133BF0" w:rsidP="00133BF0">
      <w:r w:rsidRPr="00B33E5F">
        <w:rPr>
          <w:b/>
          <w:bCs/>
          <w:u w:val="single"/>
        </w:rPr>
        <w:t>I want to live in a house and have a car and a good job.</w:t>
      </w:r>
      <w:r w:rsidRPr="00B33E5F">
        <w:rPr>
          <w:b/>
          <w:bCs/>
        </w:rPr>
        <w:t> </w:t>
      </w:r>
      <w:r w:rsidRPr="00B33E5F">
        <w:t>175</w:t>
      </w:r>
    </w:p>
    <w:p w14:paraId="4C72B196" w14:textId="77777777" w:rsidR="00133BF0" w:rsidRDefault="00133BF0" w:rsidP="00133BF0">
      <w:pPr>
        <w:rPr>
          <w:u w:val="single"/>
        </w:rPr>
      </w:pPr>
      <w:r w:rsidRPr="00B33E5F">
        <w:rPr>
          <w:u w:val="single"/>
        </w:rPr>
        <w:t xml:space="preserve">Cheryl, like everybody else, wanted to live with dignity. </w:t>
      </w:r>
      <w:proofErr w:type="gramStart"/>
      <w:r w:rsidRPr="00B33E5F">
        <w:rPr>
          <w:u w:val="single"/>
        </w:rPr>
        <w:t>Certainly</w:t>
      </w:r>
      <w:proofErr w:type="gramEnd"/>
      <w:r w:rsidRPr="00B33E5F">
        <w:rPr>
          <w:u w:val="single"/>
        </w:rPr>
        <w:t xml:space="preserve"> living with dignity means different things to different people</w:t>
      </w:r>
      <w:r w:rsidRPr="00B33E5F">
        <w:t xml:space="preserve">. For Angelina Jolie living with dignity means adopting children from impoverished countries and becoming a member of the Council on Foreign Relations. 176 For J-Lo that means to be an Oscar presenter at the glamorous awards ceremony. 177 For a poor person, a person who has very little, living with dignity means living above poverty, having the minimum necessary. </w:t>
      </w:r>
      <w:r w:rsidRPr="00B33E5F">
        <w:rPr>
          <w:u w:val="single"/>
        </w:rPr>
        <w:t xml:space="preserve">Cheryl dreamed of having a sufficiently "good job" that would enable her to have a house and a car. She did not see her life as inadequate because people did not treat her with proper etiquette, though it might have been. She viewed her life wanting because she lived a life of permanent struggle. Unfortunately for her, and those like her, feminism, or any other postmodern (legal) theory, offers only hopes about etiquette - that people would not kill you out of hate for your identity (gender, sexual orientation, race, etc.). Feminism or any postmodern theory seems less concerned with those who die quietly in their own shacks, as long as no one disrespects their gender, sexual orientation, or racial identity. The millions of </w:t>
      </w:r>
      <w:proofErr w:type="spellStart"/>
      <w:r w:rsidRPr="00B33E5F">
        <w:rPr>
          <w:u w:val="single"/>
        </w:rPr>
        <w:t>Cheryls</w:t>
      </w:r>
      <w:proofErr w:type="spellEnd"/>
      <w:r w:rsidRPr="00B33E5F">
        <w:rPr>
          <w:u w:val="single"/>
        </w:rPr>
        <w:t xml:space="preserve"> need both an identity-based emancipation, which gives them the freedom to enjoy their gender, sexual orientation, or race, as well as the freedom to have a good education, which, for the majority, </w:t>
      </w:r>
      <w:proofErr w:type="gramStart"/>
      <w:r w:rsidRPr="00B33E5F">
        <w:rPr>
          <w:u w:val="single"/>
        </w:rPr>
        <w:t>still remains</w:t>
      </w:r>
      <w:proofErr w:type="gramEnd"/>
      <w:r w:rsidRPr="00B33E5F">
        <w:rPr>
          <w:u w:val="single"/>
        </w:rPr>
        <w:t xml:space="preserve"> the only road to good jobs and a dignified future.</w:t>
      </w:r>
    </w:p>
    <w:p w14:paraId="6713B27D" w14:textId="197736B4" w:rsidR="00133BF0" w:rsidRPr="002040FF" w:rsidRDefault="00133BF0" w:rsidP="00133BF0">
      <w:pPr>
        <w:pStyle w:val="Heading3"/>
      </w:pPr>
      <w:r>
        <w:t>2NC</w:t>
      </w:r>
      <w:r w:rsidR="00276F17">
        <w:t>---C</w:t>
      </w:r>
      <w:r>
        <w:t xml:space="preserve">oalition </w:t>
      </w:r>
      <w:r w:rsidR="00276F17">
        <w:t>B</w:t>
      </w:r>
      <w:r>
        <w:t>uilding</w:t>
      </w:r>
    </w:p>
    <w:p w14:paraId="79B34DEF" w14:textId="77777777" w:rsidR="00133BF0" w:rsidRPr="00256554" w:rsidRDefault="00133BF0" w:rsidP="00133BF0">
      <w:pPr>
        <w:pStyle w:val="Heading4"/>
        <w:rPr>
          <w:b w:val="0"/>
          <w:bCs/>
          <w:sz w:val="22"/>
        </w:rPr>
      </w:pPr>
      <w:r>
        <w:t>Coalition building is the only method --- recognizing women’s voices in the scope of neoliberal voices – we cannot stop until everyone lives with dignity</w:t>
      </w:r>
      <w:r w:rsidRPr="00B33E5F">
        <w:br/>
      </w:r>
      <w:r w:rsidRPr="00256554">
        <w:t xml:space="preserve">Neacsu 8 </w:t>
      </w:r>
      <w:r w:rsidRPr="00256554">
        <w:rPr>
          <w:b w:val="0"/>
          <w:bCs/>
          <w:sz w:val="22"/>
        </w:rPr>
        <w:t xml:space="preserve">Dana holds three jobs: one is full-time, Head of Public Services at Columbia Law School Library, and two are seasonal: Adjunct Professor at Barnard College, and Visiting Professor at Pratt Institute. (“ARTICLE: THE RED BOOKLET ON FEMINIST EQUALITY. INSTEAD OF A MANIFESTO”., 30 Women's Rights L. Rep. 106, Fall 2008, </w:t>
      </w:r>
      <w:proofErr w:type="spellStart"/>
      <w:r w:rsidRPr="00256554">
        <w:rPr>
          <w:b w:val="0"/>
          <w:bCs/>
          <w:sz w:val="22"/>
        </w:rPr>
        <w:t>NexisUni</w:t>
      </w:r>
      <w:proofErr w:type="spellEnd"/>
      <w:r w:rsidRPr="00256554">
        <w:rPr>
          <w:b w:val="0"/>
          <w:bCs/>
          <w:sz w:val="22"/>
        </w:rPr>
        <w:t xml:space="preserve"> via University of Michigan Library System, DOA: 7/13/24)//LFS – LMH </w:t>
      </w:r>
    </w:p>
    <w:p w14:paraId="6EC1B292" w14:textId="77777777" w:rsidR="00133BF0" w:rsidRPr="00B33E5F" w:rsidRDefault="00133BF0" w:rsidP="00133BF0">
      <w:pPr>
        <w:rPr>
          <w:u w:val="single"/>
        </w:rPr>
      </w:pPr>
      <w:r w:rsidRPr="00B33E5F">
        <w:t xml:space="preserve">V. </w:t>
      </w:r>
      <w:r w:rsidRPr="00B33E5F">
        <w:rPr>
          <w:u w:val="single"/>
        </w:rPr>
        <w:t>Feminism: A Method Discipline Which Eschews Neutrality</w:t>
      </w:r>
    </w:p>
    <w:p w14:paraId="17EC88B2" w14:textId="77777777" w:rsidR="00133BF0" w:rsidRPr="00B33E5F" w:rsidRDefault="00133BF0" w:rsidP="00133BF0">
      <w:r w:rsidRPr="00B33E5F">
        <w:rPr>
          <w:u w:val="single"/>
        </w:rPr>
        <w:t>We have accepted that a theory is feminist to the extent that its content is feminist, or that it believes that women are unjustly unequal to men because of the social meaning of their bodies. 2</w:t>
      </w:r>
      <w:r w:rsidRPr="00B33E5F">
        <w:t>73</w:t>
      </w:r>
      <w:r w:rsidRPr="00B33E5F">
        <w:rPr>
          <w:sz w:val="16"/>
          <w:szCs w:val="16"/>
        </w:rPr>
        <w:t> This section wants to further articulate the argument that legal feminism can preserve its identity if it becomes a feminist critique of equality, of how states ensure human dignity for all their residents</w:t>
      </w:r>
      <w:r w:rsidRPr="00B33E5F">
        <w:t>. 274</w:t>
      </w:r>
    </w:p>
    <w:p w14:paraId="6844DFAA" w14:textId="77777777" w:rsidR="00133BF0" w:rsidRPr="00B33E5F" w:rsidRDefault="00133BF0" w:rsidP="00133BF0">
      <w:r w:rsidRPr="00B33E5F">
        <w:rPr>
          <w:u w:val="single"/>
        </w:rPr>
        <w:t>For many of us feminism is no longer a way of thinking confined to persons born female. 275 Moreover, it needs to go beyond concentrating on women's experiences as women see them because such a perspective is too divisive. Today, as Gloria Steinem pointed out, is about coalition-building, not about legitimizing minute perspectives. Of course, feminism has been defined as collective and deeply contextual.</w:t>
      </w:r>
      <w:r w:rsidRPr="00B33E5F">
        <w:t> 276 </w:t>
      </w:r>
      <w:r w:rsidRPr="00B33E5F">
        <w:rPr>
          <w:sz w:val="16"/>
          <w:szCs w:val="16"/>
        </w:rPr>
        <w:t>For example, a feminist critique of human rights would preserve both characteristics, as it affects how different states can implement substantive human rights within their geographical borders, and such a critique is both collective and contextual</w:t>
      </w:r>
      <w:r w:rsidRPr="00B33E5F">
        <w:t xml:space="preserve">. </w:t>
      </w:r>
      <w:r w:rsidRPr="00B33E5F">
        <w:rPr>
          <w:u w:val="single"/>
        </w:rPr>
        <w:t>My feminism is one that does not want to stop until all women can live with dignity. </w:t>
      </w:r>
      <w:r w:rsidRPr="00B33E5F">
        <w:t>277</w:t>
      </w:r>
    </w:p>
    <w:p w14:paraId="35457625" w14:textId="77777777" w:rsidR="00133BF0" w:rsidRPr="00B33E5F" w:rsidRDefault="00133BF0" w:rsidP="00133BF0">
      <w:pPr>
        <w:rPr>
          <w:u w:val="single"/>
        </w:rPr>
      </w:pPr>
      <w:r w:rsidRPr="00B33E5F">
        <w:rPr>
          <w:u w:val="single"/>
        </w:rPr>
        <w:t>Culturally, that may mean different things to different people, but few would deny access to education, healthcare and old age benefits</w:t>
      </w:r>
      <w:r w:rsidRPr="00B33E5F">
        <w:t xml:space="preserve">. </w:t>
      </w:r>
      <w:r w:rsidRPr="00B33E5F">
        <w:rPr>
          <w:sz w:val="16"/>
          <w:szCs w:val="16"/>
        </w:rPr>
        <w:t>Criticizing the current implementation of the human rights regime for its lack of care for the disempowered might still be viewed as imperialistic if it imposes some outside content to sovereign populations.</w:t>
      </w:r>
      <w:r w:rsidRPr="00B33E5F">
        <w:t xml:space="preserve"> </w:t>
      </w:r>
      <w:r w:rsidRPr="00B33E5F">
        <w:rPr>
          <w:u w:val="single"/>
        </w:rPr>
        <w:t>But, if such a critique is done from a caring perspective and points out that those populations live in squalor and that their states need to do more for them, then that is at least informative and supportive of the home-bred activists' actions.</w:t>
      </w:r>
    </w:p>
    <w:p w14:paraId="44D226CF" w14:textId="77777777" w:rsidR="00133BF0" w:rsidRPr="00B33E5F" w:rsidRDefault="00133BF0" w:rsidP="00133BF0">
      <w:r w:rsidRPr="00B33E5F">
        <w:t> [*162</w:t>
      </w:r>
      <w:proofErr w:type="gramStart"/>
      <w:r w:rsidRPr="00B33E5F">
        <w:t>]  </w:t>
      </w:r>
      <w:r w:rsidRPr="00B33E5F">
        <w:rPr>
          <w:u w:val="single"/>
        </w:rPr>
        <w:t>No</w:t>
      </w:r>
      <w:proofErr w:type="gramEnd"/>
      <w:r w:rsidRPr="00B33E5F">
        <w:rPr>
          <w:u w:val="single"/>
        </w:rPr>
        <w:t xml:space="preserve"> one can deny that feminist-content knowledge has successfully changed the public moral discourse and inspired social action.</w:t>
      </w:r>
      <w:r w:rsidRPr="00B33E5F">
        <w:t xml:space="preserve"> </w:t>
      </w:r>
      <w:r w:rsidRPr="00B33E5F">
        <w:rPr>
          <w:sz w:val="16"/>
          <w:szCs w:val="16"/>
        </w:rPr>
        <w:t>While the type of action it inspired has always been local, it has been well-defined both geographically - in urban areas, be them countries or regions within a country - and socially - mostly within the middle class, the public moral discourse it has supported has become borderless.</w:t>
      </w:r>
      <w:r w:rsidRPr="00B33E5F">
        <w:t xml:space="preserve"> </w:t>
      </w:r>
      <w:r w:rsidRPr="00B33E5F">
        <w:rPr>
          <w:u w:val="single"/>
        </w:rPr>
        <w:t xml:space="preserve">Men have been liberated because showing emotions is publicly acceptable. Men can enjoy being less than ferocious. However, neo-liberal globalization has changed the moral vocabulary, too. Today, the right questions demand a newly directed attention - their focus has shifted away from such tribal postmodern identity politics. </w:t>
      </w:r>
      <w:r w:rsidRPr="00B33E5F">
        <w:t>They have not chosen a direction yet, which leaves room for coalition-building and goal-searching. But coalitions need theories of larger appeal.</w:t>
      </w:r>
    </w:p>
    <w:p w14:paraId="4D27A3F9" w14:textId="77777777" w:rsidR="00133BF0" w:rsidRPr="00B33E5F" w:rsidRDefault="00133BF0" w:rsidP="00133BF0">
      <w:pPr>
        <w:rPr>
          <w:u w:val="single"/>
        </w:rPr>
      </w:pPr>
      <w:r w:rsidRPr="00B33E5F">
        <w:rPr>
          <w:u w:val="single"/>
        </w:rPr>
        <w:t>Feminism finds itself today in the same position philosophically that it found itself at the beginning of the twentieth century,</w:t>
      </w:r>
      <w:r w:rsidRPr="00B33E5F">
        <w:t xml:space="preserve"> </w:t>
      </w:r>
      <w:r w:rsidRPr="00B33E5F">
        <w:rPr>
          <w:sz w:val="16"/>
          <w:szCs w:val="16"/>
        </w:rPr>
        <w:t>when the likes of Bertrand Russell, 278 Ludwig Wittgenstein, 279 and Moritz Schlick 280 repositioned philosophy as a method discipline and not a content one - a discipline that needs to analyze, clarify, and elucidate concepts</w:t>
      </w:r>
      <w:r w:rsidRPr="00B33E5F">
        <w:rPr>
          <w:sz w:val="16"/>
          <w:szCs w:val="16"/>
          <w:u w:val="single"/>
        </w:rPr>
        <w:t>.</w:t>
      </w:r>
      <w:r w:rsidRPr="00B33E5F">
        <w:rPr>
          <w:u w:val="single"/>
        </w:rPr>
        <w:t xml:space="preserve"> To the extent that feminism is a response of the Left academe to Marxist rigidity, it cannot continue as a content-based theory unless it accepts its own epistemological and political demise for some of the reasons briefly mentioned below.</w:t>
      </w:r>
    </w:p>
    <w:p w14:paraId="5F33916C" w14:textId="08BE87A6" w:rsidR="009F75F8" w:rsidRPr="009F75F8" w:rsidRDefault="00133BF0" w:rsidP="009F75F8">
      <w:pPr>
        <w:rPr>
          <w:u w:val="single"/>
        </w:rPr>
      </w:pPr>
      <w:r w:rsidRPr="00B33E5F">
        <w:rPr>
          <w:u w:val="single"/>
        </w:rPr>
        <w:t>Legal feminism has epistemological limits. As a content theory it has always relied either on existing foundational meta-narratives, either modern liberal theories or radical theories, such as Marxism. </w:t>
      </w:r>
      <w:r w:rsidRPr="00B33E5F">
        <w:t>281 </w:t>
      </w:r>
      <w:r w:rsidRPr="00B33E5F">
        <w:rPr>
          <w:sz w:val="16"/>
          <w:szCs w:val="16"/>
        </w:rPr>
        <w:t>While it purports to thrive on uncovering the male social mystique, more recently feminism has become a brand of minimal social criticism, such as a feminist critique of corporate law or of intellectual property law.</w:t>
      </w:r>
      <w:r w:rsidRPr="00B33E5F">
        <w:t xml:space="preserve"> </w:t>
      </w:r>
      <w:r w:rsidRPr="00B33E5F">
        <w:rPr>
          <w:u w:val="single"/>
        </w:rPr>
        <w:t>This proves my point that there are feminist methods of criticism, though their adaptability to such diverse topics is worrisome. It also proves my critique of the illusion of moral neutrality 282 and the need to do something about the waning relevance of legal feminism.</w:t>
      </w:r>
    </w:p>
    <w:p w14:paraId="5447EEFF" w14:textId="77777777" w:rsidR="001F0921" w:rsidRPr="002040FF" w:rsidRDefault="001F0921" w:rsidP="001F0921">
      <w:pPr>
        <w:pStyle w:val="Heading3"/>
      </w:pPr>
      <w:r>
        <w:t>2NC---AT: You’re Transphobic</w:t>
      </w:r>
    </w:p>
    <w:p w14:paraId="66A8948F" w14:textId="77777777" w:rsidR="001F0921" w:rsidRDefault="001F0921" w:rsidP="001F0921">
      <w:pPr>
        <w:pStyle w:val="Heading4"/>
      </w:pPr>
      <w:r w:rsidRPr="00B46F34">
        <w:br/>
      </w:r>
      <w:r>
        <w:t>feminist activism excludes many, especially in the legal sphere – our methods are the only ones that are inclusive towards ALL women</w:t>
      </w:r>
    </w:p>
    <w:p w14:paraId="6C582FAD" w14:textId="77777777" w:rsidR="001F0921" w:rsidRPr="00922F7E" w:rsidRDefault="001F0921" w:rsidP="001F0921">
      <w:pPr>
        <w:rPr>
          <w:rStyle w:val="Style13ptBold"/>
        </w:rPr>
      </w:pPr>
      <w:r>
        <w:rPr>
          <w:rStyle w:val="Style13ptBold"/>
        </w:rPr>
        <w:t xml:space="preserve">Neacsu 8 </w:t>
      </w:r>
      <w:r w:rsidRPr="00922F7E">
        <w:rPr>
          <w:color w:val="000000"/>
          <w:shd w:val="clear" w:color="auto" w:fill="FFFFFF"/>
        </w:rPr>
        <w:t>Dana holds three jobs: one is full-time, Head of Public Services at Columbia Law School Library, and two are seasonal: Adjunct Professor at Barnard College, and Visiting Professor at Pratt Institute.</w:t>
      </w:r>
      <w:r>
        <w:rPr>
          <w:color w:val="000000"/>
        </w:rPr>
        <w:t xml:space="preserve"> (“</w:t>
      </w:r>
      <w:r w:rsidRPr="00922F7E">
        <w:rPr>
          <w:color w:val="000000"/>
          <w:shd w:val="clear" w:color="auto" w:fill="FFFFFF"/>
        </w:rPr>
        <w:t>ARTICLE: THE RED BOOKLET ON </w:t>
      </w:r>
      <w:r w:rsidRPr="00922F7E">
        <w:rPr>
          <w:color w:val="000000"/>
          <w:bdr w:val="none" w:sz="0" w:space="0" w:color="auto" w:frame="1"/>
        </w:rPr>
        <w:t>FEMINIST</w:t>
      </w:r>
      <w:r w:rsidRPr="00922F7E">
        <w:rPr>
          <w:color w:val="000000"/>
          <w:shd w:val="clear" w:color="auto" w:fill="FFFFFF"/>
        </w:rPr>
        <w:t> EQUALITY. INSTEAD OF A MANIFESTO</w:t>
      </w:r>
      <w:r>
        <w:rPr>
          <w:color w:val="000000"/>
          <w:shd w:val="clear" w:color="auto" w:fill="FFFFFF"/>
        </w:rPr>
        <w:t>”</w:t>
      </w:r>
      <w:r w:rsidRPr="00922F7E">
        <w:rPr>
          <w:color w:val="000000"/>
          <w:shd w:val="clear" w:color="auto" w:fill="FFFFFF"/>
        </w:rPr>
        <w:t>.</w:t>
      </w:r>
      <w:r w:rsidRPr="00922F7E">
        <w:rPr>
          <w:color w:val="000000"/>
          <w:bdr w:val="none" w:sz="0" w:space="0" w:color="auto" w:frame="1"/>
          <w:shd w:val="clear" w:color="auto" w:fill="FFFFFF"/>
        </w:rPr>
        <w:t xml:space="preserve">, </w:t>
      </w:r>
      <w:r w:rsidRPr="00922F7E">
        <w:rPr>
          <w:i/>
          <w:iCs/>
          <w:color w:val="000000"/>
          <w:bdr w:val="none" w:sz="0" w:space="0" w:color="auto" w:frame="1"/>
          <w:shd w:val="clear" w:color="auto" w:fill="FFFFFF"/>
        </w:rPr>
        <w:t>30 Women's Rights L. Rep. 106</w:t>
      </w:r>
      <w:r>
        <w:rPr>
          <w:color w:val="000000"/>
          <w:bdr w:val="none" w:sz="0" w:space="0" w:color="auto" w:frame="1"/>
          <w:shd w:val="clear" w:color="auto" w:fill="FFFFFF"/>
        </w:rPr>
        <w:t xml:space="preserve">, Fall 2008, </w:t>
      </w:r>
      <w:proofErr w:type="spellStart"/>
      <w:r>
        <w:rPr>
          <w:color w:val="000000"/>
          <w:bdr w:val="none" w:sz="0" w:space="0" w:color="auto" w:frame="1"/>
          <w:shd w:val="clear" w:color="auto" w:fill="FFFFFF"/>
        </w:rPr>
        <w:t>NexisUni</w:t>
      </w:r>
      <w:proofErr w:type="spellEnd"/>
      <w:r>
        <w:rPr>
          <w:color w:val="000000"/>
          <w:bdr w:val="none" w:sz="0" w:space="0" w:color="auto" w:frame="1"/>
          <w:shd w:val="clear" w:color="auto" w:fill="FFFFFF"/>
        </w:rPr>
        <w:t xml:space="preserve"> via University of Michigan Library System, DOA: 7/13/24)//LFS – LMH </w:t>
      </w:r>
    </w:p>
    <w:p w14:paraId="0E29F81C" w14:textId="77777777" w:rsidR="001F0921" w:rsidRPr="00B46F34" w:rsidRDefault="001F0921" w:rsidP="001F0921">
      <w:pPr>
        <w:rPr>
          <w:u w:val="single"/>
        </w:rPr>
      </w:pPr>
      <w:r w:rsidRPr="00B46F34">
        <w:rPr>
          <w:u w:val="single"/>
        </w:rPr>
        <w:t>Women find themselves at the top and at the bottom of the social ladder. Those at the top are as interested in preserving the status quo as the men next to them are. 2 Women at the bottom of the social ladder and living in the slums, like Cheryl Green - the fourteen-year-old Los Angeles gang violence victim - and her mother 3 - continue their quest for basic survival. Legal feminism has no long-lasting answers for them, except perhaps to start a lawsuit against some perpetrator, because if legal feminism wants to help gendered subjects with specific gendered wants, quite often it ignores their slums.</w:t>
      </w:r>
    </w:p>
    <w:p w14:paraId="7B20122D" w14:textId="77777777" w:rsidR="001F0921" w:rsidRDefault="001F0921" w:rsidP="001F0921">
      <w:r w:rsidRPr="00B46F34">
        <w:rPr>
          <w:u w:val="single"/>
        </w:rPr>
        <w:t>Internationally, American legal feminism faces similar problems. Women who live in the Third World, 4 who either migrate to toil in our kitchens, backyards, nurseries, and nursing homes, or die quietly in their homeland, find even fewer answers in this theory.</w:t>
      </w:r>
      <w:r w:rsidRPr="00B46F34">
        <w:t xml:space="preserve"> They are even more connected to their families and neighborhoods, and thus </w:t>
      </w:r>
      <w:r w:rsidRPr="00B46F34">
        <w:rPr>
          <w:u w:val="single"/>
        </w:rPr>
        <w:t>their demands are even more complex and more intertwined with those basic ones. </w:t>
      </w:r>
      <w:r w:rsidRPr="00B46F34">
        <w:t xml:space="preserve">5 Those demands require deconstructing reality and bringing out the essence of poverty to find long-lasting solutions. So far, </w:t>
      </w:r>
      <w:r w:rsidRPr="00B46F34">
        <w:rPr>
          <w:u w:val="single"/>
        </w:rPr>
        <w:t>American legal feminism has been successful when it offers incremental answers to most non-economic middle-class problems</w:t>
      </w:r>
      <w:r w:rsidRPr="00B46F34">
        <w:t>. When it offers economic and social solutions (to employment, motherhood, etc.) it has opened itself to questions about the solutions current feminism seeks. The lack of solutions threatens the fabric of our meek social support of have-nots. 6 </w:t>
      </w:r>
      <w:r w:rsidRPr="00B46F34">
        <w:rPr>
          <w:u w:val="single"/>
        </w:rPr>
        <w:t>Can we decide who is more deserving? Shall we decide between men and women equally in distress?</w:t>
      </w:r>
      <w:r w:rsidRPr="00B46F34">
        <w:t xml:space="preserve"> The time for new answers has come.</w:t>
      </w:r>
    </w:p>
    <w:p w14:paraId="4FE8782D" w14:textId="6B4C103C" w:rsidR="0098416F" w:rsidRDefault="00133BF0" w:rsidP="00276F17">
      <w:pPr>
        <w:pStyle w:val="Heading1"/>
      </w:pPr>
      <w:proofErr w:type="spellStart"/>
      <w:r>
        <w:t>Aff</w:t>
      </w:r>
      <w:proofErr w:type="spellEnd"/>
    </w:p>
    <w:p w14:paraId="6017BEC9" w14:textId="6969E8A5" w:rsidR="00133BF0" w:rsidRPr="002040FF" w:rsidRDefault="00133BF0" w:rsidP="00133BF0">
      <w:pPr>
        <w:pStyle w:val="Heading3"/>
      </w:pPr>
      <w:r>
        <w:t>2AC---</w:t>
      </w:r>
      <w:r w:rsidR="00276F17">
        <w:t>S</w:t>
      </w:r>
      <w:r>
        <w:t xml:space="preserve">tate </w:t>
      </w:r>
      <w:r w:rsidR="00276F17">
        <w:t>K</w:t>
      </w:r>
      <w:r>
        <w:t>ey</w:t>
      </w:r>
    </w:p>
    <w:p w14:paraId="09FF21EE" w14:textId="77777777" w:rsidR="00133BF0" w:rsidRPr="00B33E5F" w:rsidRDefault="00133BF0" w:rsidP="00133BF0">
      <w:pPr>
        <w:pStyle w:val="Heading4"/>
      </w:pPr>
      <w:r w:rsidRPr="00B33E5F">
        <w:br/>
      </w:r>
      <w:r>
        <w:t xml:space="preserve">feminist </w:t>
      </w:r>
      <w:proofErr w:type="spellStart"/>
      <w:r>
        <w:t>ptx</w:t>
      </w:r>
      <w:proofErr w:type="spellEnd"/>
      <w:r>
        <w:t xml:space="preserve"> is a subverting of sexual straitjacketing – women are fighting for the freedom to be fully human – state institutions are key to destroying anti-fem constructs</w:t>
      </w:r>
    </w:p>
    <w:p w14:paraId="1BC55312" w14:textId="77777777" w:rsidR="00133BF0" w:rsidRPr="00922F7E" w:rsidRDefault="00133BF0" w:rsidP="00133BF0">
      <w:pPr>
        <w:rPr>
          <w:b/>
          <w:bCs/>
          <w:sz w:val="26"/>
        </w:rPr>
      </w:pPr>
      <w:r>
        <w:rPr>
          <w:rStyle w:val="Style13ptBold"/>
        </w:rPr>
        <w:t xml:space="preserve">Neacsu 8 </w:t>
      </w:r>
      <w:r w:rsidRPr="00922F7E">
        <w:rPr>
          <w:color w:val="000000"/>
          <w:shd w:val="clear" w:color="auto" w:fill="FFFFFF"/>
        </w:rPr>
        <w:t>Dana holds three jobs: one is full-time, Head of Public Services at Columbia Law School Library, and two are seasonal: Adjunct Professor at Barnard College, and Visiting Professor at Pratt Institute.</w:t>
      </w:r>
      <w:r>
        <w:rPr>
          <w:color w:val="000000"/>
        </w:rPr>
        <w:t xml:space="preserve"> (“</w:t>
      </w:r>
      <w:r w:rsidRPr="00922F7E">
        <w:rPr>
          <w:color w:val="000000"/>
          <w:shd w:val="clear" w:color="auto" w:fill="FFFFFF"/>
        </w:rPr>
        <w:t>ARTICLE: THE RED BOOKLET ON </w:t>
      </w:r>
      <w:r w:rsidRPr="00922F7E">
        <w:rPr>
          <w:color w:val="000000"/>
          <w:bdr w:val="none" w:sz="0" w:space="0" w:color="auto" w:frame="1"/>
        </w:rPr>
        <w:t>FEMINIST</w:t>
      </w:r>
      <w:r w:rsidRPr="00922F7E">
        <w:rPr>
          <w:color w:val="000000"/>
          <w:shd w:val="clear" w:color="auto" w:fill="FFFFFF"/>
        </w:rPr>
        <w:t> EQUALITY. INSTEAD OF A MANIFESTO</w:t>
      </w:r>
      <w:r>
        <w:rPr>
          <w:color w:val="000000"/>
          <w:shd w:val="clear" w:color="auto" w:fill="FFFFFF"/>
        </w:rPr>
        <w:t>”</w:t>
      </w:r>
      <w:r w:rsidRPr="00922F7E">
        <w:rPr>
          <w:color w:val="000000"/>
          <w:shd w:val="clear" w:color="auto" w:fill="FFFFFF"/>
        </w:rPr>
        <w:t>.</w:t>
      </w:r>
      <w:r w:rsidRPr="00922F7E">
        <w:rPr>
          <w:color w:val="000000"/>
          <w:bdr w:val="none" w:sz="0" w:space="0" w:color="auto" w:frame="1"/>
          <w:shd w:val="clear" w:color="auto" w:fill="FFFFFF"/>
        </w:rPr>
        <w:t xml:space="preserve">, </w:t>
      </w:r>
      <w:r w:rsidRPr="00922F7E">
        <w:rPr>
          <w:i/>
          <w:iCs/>
          <w:color w:val="000000"/>
          <w:bdr w:val="none" w:sz="0" w:space="0" w:color="auto" w:frame="1"/>
          <w:shd w:val="clear" w:color="auto" w:fill="FFFFFF"/>
        </w:rPr>
        <w:t>30 Women's Rights L. Rep. 106</w:t>
      </w:r>
      <w:r>
        <w:rPr>
          <w:color w:val="000000"/>
          <w:bdr w:val="none" w:sz="0" w:space="0" w:color="auto" w:frame="1"/>
          <w:shd w:val="clear" w:color="auto" w:fill="FFFFFF"/>
        </w:rPr>
        <w:t xml:space="preserve">, Fall 2008, </w:t>
      </w:r>
      <w:proofErr w:type="spellStart"/>
      <w:r>
        <w:rPr>
          <w:color w:val="000000"/>
          <w:bdr w:val="none" w:sz="0" w:space="0" w:color="auto" w:frame="1"/>
          <w:shd w:val="clear" w:color="auto" w:fill="FFFFFF"/>
        </w:rPr>
        <w:t>NexisUni</w:t>
      </w:r>
      <w:proofErr w:type="spellEnd"/>
      <w:r>
        <w:rPr>
          <w:color w:val="000000"/>
          <w:bdr w:val="none" w:sz="0" w:space="0" w:color="auto" w:frame="1"/>
          <w:shd w:val="clear" w:color="auto" w:fill="FFFFFF"/>
        </w:rPr>
        <w:t xml:space="preserve"> via University of Michigan Library System, DOA: 7/13/24)//LFS – LMH </w:t>
      </w:r>
    </w:p>
    <w:p w14:paraId="7C10A86F" w14:textId="77777777" w:rsidR="00133BF0" w:rsidRPr="00B33E5F" w:rsidRDefault="00133BF0" w:rsidP="00133BF0">
      <w:pPr>
        <w:rPr>
          <w:sz w:val="16"/>
          <w:szCs w:val="16"/>
        </w:rPr>
      </w:pPr>
      <w:r w:rsidRPr="00B33E5F">
        <w:rPr>
          <w:u w:val="single"/>
        </w:rPr>
        <w:t xml:space="preserve">So how could feminism in general and legal feminism in particular deal with this hemorrhaging reality? My answer is one that requires feminism to rediscover its social justice roots by promoting substantive human rights for all by becoming a feminist method-based discipline. </w:t>
      </w:r>
      <w:r w:rsidRPr="00B33E5F">
        <w:rPr>
          <w:sz w:val="16"/>
          <w:szCs w:val="16"/>
        </w:rPr>
        <w:t>In the 1980s, Eagleton wrote about the virtues of a class discourse, whether it was the Marxist discourse of socio-economic classes or the feminist discourse of gender and sexual politics.</w:t>
      </w:r>
      <w:r w:rsidRPr="00B33E5F">
        <w:t> 120 </w:t>
      </w:r>
      <w:r w:rsidRPr="00B33E5F">
        <w:rPr>
          <w:u w:val="single"/>
        </w:rPr>
        <w:t>Its virtues rest on the call for action it implied: it assumed that the impoverished social classes spread social alienation to their members and deprived them of their individuality.</w:t>
      </w:r>
      <w:r w:rsidRPr="00B33E5F">
        <w:t> 121 </w:t>
      </w:r>
      <w:r w:rsidRPr="00B33E5F">
        <w:rPr>
          <w:sz w:val="16"/>
          <w:szCs w:val="16"/>
        </w:rPr>
        <w:t>However, Eagleton reminded us, 122 the way to cure that alienation is not to deny its existence, 123 which is what the academe has been doing for the last few decades. The only way to undo that alienation is to assume that unattractive position (alienation) and reverse it. 124</w:t>
      </w:r>
    </w:p>
    <w:p w14:paraId="261AB4CB" w14:textId="77777777" w:rsidR="00133BF0" w:rsidRPr="00B33E5F" w:rsidRDefault="00133BF0" w:rsidP="00133BF0">
      <w:r w:rsidRPr="00B33E5F">
        <w:t>"</w:t>
      </w:r>
      <w:r w:rsidRPr="00B33E5F">
        <w:rPr>
          <w:u w:val="single"/>
        </w:rPr>
        <w:t>The goal of a feminist politics would therefore be,</w:t>
      </w:r>
      <w:r w:rsidRPr="00B33E5F">
        <w:t>" Eagleton stated ten years ago, "</w:t>
      </w:r>
      <w:r w:rsidRPr="00B33E5F">
        <w:rPr>
          <w:u w:val="single"/>
        </w:rPr>
        <w:t>not an affirmation of some "female identity,' but a troubling and subverting of all such sexual straitjacketing</w:t>
      </w:r>
      <w:r w:rsidRPr="00B33E5F">
        <w:t>." 125</w:t>
      </w:r>
    </w:p>
    <w:p w14:paraId="69969CFF" w14:textId="77777777" w:rsidR="00133BF0" w:rsidRPr="00B33E5F" w:rsidRDefault="00133BF0" w:rsidP="00133BF0">
      <w:r w:rsidRPr="00B33E5F">
        <w:rPr>
          <w:u w:val="single"/>
        </w:rPr>
        <w:t>Women are not so much fighting for the freedom to be women … as for the freedom to be fully human; but that inevitably abstract humanity can be articulated in the here and now only through their womanhood, since this is the place where their humanity is wounded and refused</w:t>
      </w:r>
      <w:r w:rsidRPr="00B33E5F">
        <w:t xml:space="preserve">. </w:t>
      </w:r>
      <w:r w:rsidRPr="00B33E5F">
        <w:rPr>
          <w:u w:val="single"/>
        </w:rPr>
        <w:t>Sexual politics, like class or nationalist struggle, will thus necessarily be caught up in the very metaphysical categories it hopes finally to abolish; and any such movement  </w:t>
      </w:r>
      <w:r w:rsidRPr="00B33E5F">
        <w:t>[*136]  </w:t>
      </w:r>
      <w:r w:rsidRPr="00B33E5F">
        <w:rPr>
          <w:u w:val="single"/>
        </w:rPr>
        <w:t>will demand a difficult, perhaps ultimately impossible double optic, at once fighting on a terrain already mapped out by its antagonists and seeking even now to prefigure within that mundane strategy styles of being and identity for which we have as yet no proper names.</w:t>
      </w:r>
      <w:r w:rsidRPr="00B33E5F">
        <w:t> 126</w:t>
      </w:r>
    </w:p>
    <w:p w14:paraId="5211C6E4" w14:textId="77777777" w:rsidR="00133BF0" w:rsidRPr="00B33E5F" w:rsidRDefault="00133BF0" w:rsidP="00133BF0">
      <w:pPr>
        <w:rPr>
          <w:u w:val="single"/>
        </w:rPr>
      </w:pPr>
      <w:r w:rsidRPr="00B33E5F">
        <w:rPr>
          <w:sz w:val="16"/>
          <w:szCs w:val="16"/>
        </w:rPr>
        <w:t>Today Eagleton reaffirms Marx's wish for a "society in which the full development of each is the condition of the full development of all." 127 Building on this approach</w:t>
      </w:r>
      <w:r w:rsidRPr="00B33E5F">
        <w:t xml:space="preserve">, </w:t>
      </w:r>
      <w:r w:rsidRPr="00B33E5F">
        <w:rPr>
          <w:u w:val="single"/>
        </w:rPr>
        <w:t>legal feminism might want to stand for a larger promise: protecting women's human rights by enabling the disempowered to live a dignified life, and to feel "fully human."</w:t>
      </w:r>
    </w:p>
    <w:p w14:paraId="0F07F405" w14:textId="77777777" w:rsidR="00133BF0" w:rsidRPr="00B33E5F" w:rsidRDefault="00133BF0" w:rsidP="00133BF0">
      <w:pPr>
        <w:rPr>
          <w:u w:val="single"/>
        </w:rPr>
      </w:pPr>
      <w:r w:rsidRPr="00B33E5F">
        <w:t xml:space="preserve">A human rights critique which emphasizes socio-economic rights and exposes the limits of a formal human rights discourse is long due. </w:t>
      </w:r>
      <w:r w:rsidRPr="00B33E5F">
        <w:rPr>
          <w:u w:val="single"/>
        </w:rPr>
        <w:t>A feminist critique of equality would do just that, as it would promote that the ethics of care and social solidarity are the legitimate successful enterprise. Such a critique would militate for a social-liberal state, because only a strong socio-liberal state has been able to provide basic social services and can be meaningfully held accountable by feminist activists for its failures.</w:t>
      </w:r>
    </w:p>
    <w:p w14:paraId="3F291977" w14:textId="77777777" w:rsidR="00133BF0" w:rsidRPr="00B33E5F" w:rsidRDefault="00133BF0" w:rsidP="00133BF0">
      <w:r w:rsidRPr="00B33E5F">
        <w:rPr>
          <w:sz w:val="16"/>
          <w:szCs w:val="16"/>
        </w:rPr>
        <w:t xml:space="preserve">Globalization is on its way to successfully replacing both big modern theories and postmodern thought with a new theoretical hybrid that attacks the traditional institutional relationship between a state and its citizens (see the new cosmopolitanism movement), and thus mollifies social action and discourages social coalitions as unnecessary. While postmodern thought encouraged ridiculing essentialist Marxist theories, currently it miniaturizes communities' requests by offering successes to well-identified group levels, which are perceived as outside any power structure. Such an individualized approach to poverty makes postmodern oppositional politics outdated, too. </w:t>
      </w:r>
      <w:r w:rsidRPr="00B33E5F">
        <w:rPr>
          <w:u w:val="single"/>
        </w:rPr>
        <w:t>The current human rights discourse discredits states and relies instead on private charities and nongovernmental organizations supported by private business and well-off individuals. Such a game is tragic in its silliness. Business has always been accountable only to its shareholders, and recently the trend is to remove that barrier, too</w:t>
      </w:r>
      <w:r w:rsidRPr="00B33E5F">
        <w:t>. 128</w:t>
      </w:r>
    </w:p>
    <w:p w14:paraId="26C2C62B" w14:textId="77777777" w:rsidR="00133BF0" w:rsidRPr="00B33E5F" w:rsidRDefault="00133BF0" w:rsidP="00133BF0">
      <w:pPr>
        <w:rPr>
          <w:sz w:val="16"/>
          <w:szCs w:val="16"/>
        </w:rPr>
      </w:pPr>
      <w:r w:rsidRPr="00B33E5F">
        <w:rPr>
          <w:sz w:val="16"/>
          <w:szCs w:val="16"/>
        </w:rPr>
        <w:t>Postmodernism has produced theories to assuage the elites' quest for meaning, but none of them can successfully promote the cause of the ignored Other: they are too many and much too hungry and ill to be happy with one supper or one band-aid or one pill to cure their many diseases.</w:t>
      </w:r>
      <w:r w:rsidRPr="00B33E5F">
        <w:t xml:space="preserve"> </w:t>
      </w:r>
      <w:r w:rsidRPr="00B33E5F">
        <w:rPr>
          <w:u w:val="single"/>
        </w:rPr>
        <w:t xml:space="preserve">They do not need unreliable charity; they need social services that can be provided daily and relied upon daily. So far such services have only </w:t>
      </w:r>
      <w:proofErr w:type="gramStart"/>
      <w:r w:rsidRPr="00B33E5F">
        <w:rPr>
          <w:u w:val="single"/>
        </w:rPr>
        <w:t>been  [</w:t>
      </w:r>
      <w:proofErr w:type="gramEnd"/>
      <w:r w:rsidRPr="00B33E5F">
        <w:rPr>
          <w:u w:val="single"/>
        </w:rPr>
        <w:t>*137]  provided consistently by state institutions.</w:t>
      </w:r>
      <w:r w:rsidRPr="00B33E5F">
        <w:t xml:space="preserve"> </w:t>
      </w:r>
      <w:r w:rsidRPr="00B33E5F">
        <w:rPr>
          <w:sz w:val="16"/>
          <w:szCs w:val="16"/>
        </w:rPr>
        <w:t>Where such state institutions have been denied, religious ones - such as those subsidized by Hamas or the Muslim Brotherhood or our own faith-based initiatives - have taken over with their own theoretical attitudes.</w:t>
      </w:r>
    </w:p>
    <w:p w14:paraId="19393498" w14:textId="77777777" w:rsidR="00133BF0" w:rsidRPr="00B33E5F" w:rsidRDefault="00133BF0" w:rsidP="00133BF0">
      <w:pPr>
        <w:rPr>
          <w:sz w:val="16"/>
          <w:szCs w:val="16"/>
        </w:rPr>
      </w:pPr>
      <w:r w:rsidRPr="00B33E5F">
        <w:rPr>
          <w:sz w:val="16"/>
          <w:szCs w:val="16"/>
        </w:rPr>
        <w:t xml:space="preserve">Postmodernism has been unable to offer any theoretical framework with which those in need can identify and use </w:t>
      </w:r>
      <w:proofErr w:type="gramStart"/>
      <w:r w:rsidRPr="00B33E5F">
        <w:rPr>
          <w:sz w:val="16"/>
          <w:szCs w:val="16"/>
        </w:rPr>
        <w:t>in order to</w:t>
      </w:r>
      <w:proofErr w:type="gramEnd"/>
      <w:r w:rsidRPr="00B33E5F">
        <w:rPr>
          <w:sz w:val="16"/>
          <w:szCs w:val="16"/>
        </w:rPr>
        <w:t xml:space="preserve"> propel their own progress. Postmodernism failed them and left them as easy prey for the pre-enlightenment theories that are circulated by the only ones who seem to care. Interestingly, though, the West is unwilling to believe that its neo-liberal policies utterly failed the powerless Other, the disempowered. It seems more willing to empty its philosophical and political identifiers of all identity, as it still uses the term of democracy to define current theocracies. 129 Even our current system where either the U.S. Supreme Court or twenty-nine percent of the electorate elects the president can hardly constitute the norm.</w:t>
      </w:r>
    </w:p>
    <w:p w14:paraId="42A35DF2" w14:textId="77777777" w:rsidR="00133BF0" w:rsidRDefault="00133BF0" w:rsidP="00133BF0">
      <w:pPr>
        <w:rPr>
          <w:sz w:val="16"/>
          <w:szCs w:val="16"/>
        </w:rPr>
      </w:pPr>
      <w:r w:rsidRPr="00B33E5F">
        <w:rPr>
          <w:sz w:val="16"/>
          <w:szCs w:val="16"/>
        </w:rPr>
        <w:t>The time has come to create a discourse that promotes social change perhaps more than a quest for conversation.</w:t>
      </w:r>
      <w:r w:rsidRPr="00B33E5F">
        <w:t xml:space="preserve"> </w:t>
      </w:r>
      <w:r w:rsidRPr="00B33E5F">
        <w:rPr>
          <w:u w:val="single"/>
        </w:rPr>
        <w:t>Feminism, as a method theory has the power to do just that. Feminism may have to take a stance against the over-inclusive Other and point out that women's discrimination is a complex reality and that its economic disparagement is the issue that has been constantly ignored by the state to devastating results</w:t>
      </w:r>
      <w:r w:rsidRPr="00B33E5F">
        <w:t>.</w:t>
      </w:r>
      <w:r w:rsidRPr="00B33E5F">
        <w:rPr>
          <w:sz w:val="16"/>
          <w:szCs w:val="16"/>
        </w:rPr>
        <w:t xml:space="preserve"> It is perhaps the most serious challenge to reaching social justice because it requires the most investment. Thus, perhaps it requires the most, not least, attention.</w:t>
      </w:r>
    </w:p>
    <w:p w14:paraId="11EDE4E1" w14:textId="06641301" w:rsidR="00133BF0" w:rsidRPr="002040FF" w:rsidRDefault="00133BF0" w:rsidP="00133BF0">
      <w:pPr>
        <w:pStyle w:val="Heading3"/>
      </w:pPr>
      <w:r>
        <w:t>2AC---</w:t>
      </w:r>
      <w:r w:rsidR="00276F17">
        <w:t>P</w:t>
      </w:r>
      <w:r>
        <w:t xml:space="preserve">erm </w:t>
      </w:r>
      <w:r w:rsidR="00276F17">
        <w:t>D</w:t>
      </w:r>
      <w:r>
        <w:t xml:space="preserve">o </w:t>
      </w:r>
      <w:r w:rsidR="00276F17">
        <w:t>B</w:t>
      </w:r>
      <w:r>
        <w:t>oth</w:t>
      </w:r>
    </w:p>
    <w:p w14:paraId="6E7250BF" w14:textId="77777777" w:rsidR="00133BF0" w:rsidRPr="00922F7E" w:rsidRDefault="00133BF0" w:rsidP="00133BF0">
      <w:pPr>
        <w:pStyle w:val="Heading4"/>
        <w:rPr>
          <w:bCs/>
        </w:rPr>
      </w:pPr>
      <w:r>
        <w:t>Perm do both -- Feminists need to obtain justice by involving the states and plights cannot be changed without legal action</w:t>
      </w:r>
      <w:r w:rsidRPr="00B33E5F">
        <w:br/>
      </w:r>
      <w:r w:rsidRPr="004B2E0B">
        <w:t>Neacsu 8</w:t>
      </w:r>
      <w:r w:rsidRPr="004B2E0B">
        <w:rPr>
          <w:b w:val="0"/>
          <w:bCs/>
          <w:sz w:val="22"/>
        </w:rPr>
        <w:t xml:space="preserve"> Dana holds three jobs: one is full-time, Head of Public Services at Columbia Law School Library, and two are seasonal: Adjunct Professor at Barnard College, and Visiting Professor at Pratt Institute. (“ARTICLE: THE RED BOOKLET ON FEMINIST EQUALITY. INSTEAD OF A MANIFESTO”., 30 Women's Rights L. Rep. 106, Fall 2008, </w:t>
      </w:r>
      <w:proofErr w:type="spellStart"/>
      <w:r w:rsidRPr="004B2E0B">
        <w:rPr>
          <w:b w:val="0"/>
          <w:bCs/>
          <w:sz w:val="22"/>
        </w:rPr>
        <w:t>NexisUni</w:t>
      </w:r>
      <w:proofErr w:type="spellEnd"/>
      <w:r w:rsidRPr="004B2E0B">
        <w:rPr>
          <w:b w:val="0"/>
          <w:bCs/>
          <w:sz w:val="22"/>
        </w:rPr>
        <w:t xml:space="preserve"> via University of Michigan Library System, DOA: 7/13/24)//LFS – LMH</w:t>
      </w:r>
      <w:r>
        <w:rPr>
          <w:bdr w:val="none" w:sz="0" w:space="0" w:color="auto" w:frame="1"/>
          <w:shd w:val="clear" w:color="auto" w:fill="FFFFFF"/>
        </w:rPr>
        <w:t xml:space="preserve"> </w:t>
      </w:r>
    </w:p>
    <w:p w14:paraId="32909464" w14:textId="77777777" w:rsidR="00133BF0" w:rsidRPr="00B33E5F" w:rsidRDefault="00133BF0" w:rsidP="00133BF0">
      <w:pPr>
        <w:rPr>
          <w:u w:val="single"/>
        </w:rPr>
      </w:pPr>
      <w:r w:rsidRPr="00B33E5F">
        <w:rPr>
          <w:u w:val="single"/>
        </w:rPr>
        <w:t>B. A Feminist Critique of the Role of the State</w:t>
      </w:r>
    </w:p>
    <w:p w14:paraId="6F999478" w14:textId="77777777" w:rsidR="00133BF0" w:rsidRPr="00B33E5F" w:rsidRDefault="00133BF0" w:rsidP="00133BF0">
      <w:pPr>
        <w:rPr>
          <w:u w:val="single"/>
        </w:rPr>
      </w:pPr>
      <w:r w:rsidRPr="00B33E5F">
        <w:rPr>
          <w:u w:val="single"/>
        </w:rPr>
        <w:t>I believe that legal feminism can become more than a middle-class theory if it becomes a feminist critique of equality. Few women live alone. Most are integral parts of societies and societies are more intertwined every day. Legal feminism needs to address the fact that women's plights cannot be substantively changed for better unless the societies around them are better places to live.</w:t>
      </w:r>
      <w:r w:rsidRPr="00B33E5F">
        <w:t xml:space="preserve"> It needs to become a feminist critique of equality. </w:t>
      </w:r>
      <w:r w:rsidRPr="00B33E5F">
        <w:rPr>
          <w:u w:val="single"/>
        </w:rPr>
        <w:t>Equality for women cannot be obtained without raising the issue of substantive equality for all and without involving the state as a guarantor of those rights.</w:t>
      </w:r>
    </w:p>
    <w:p w14:paraId="71E1BF1E" w14:textId="77777777" w:rsidR="00133BF0" w:rsidRPr="00B33E5F" w:rsidRDefault="00133BF0" w:rsidP="00133BF0">
      <w:pPr>
        <w:rPr>
          <w:sz w:val="16"/>
          <w:szCs w:val="16"/>
        </w:rPr>
      </w:pPr>
      <w:r w:rsidRPr="00B33E5F">
        <w:rPr>
          <w:u w:val="single"/>
        </w:rPr>
        <w:t xml:space="preserve">This approach is more easily said than done because under the guise of postmodern politics, the role of the state has been systematically </w:t>
      </w:r>
      <w:proofErr w:type="gramStart"/>
      <w:r w:rsidRPr="00B33E5F">
        <w:rPr>
          <w:u w:val="single"/>
        </w:rPr>
        <w:t>under  [</w:t>
      </w:r>
      <w:proofErr w:type="gramEnd"/>
      <w:r w:rsidRPr="00B33E5F">
        <w:rPr>
          <w:u w:val="single"/>
        </w:rPr>
        <w:t>*176]  attack and, for many, the rise of the market and eclipse of the state "has become one of the defining conditions of contemporary social change."</w:t>
      </w:r>
      <w:r w:rsidRPr="00B33E5F">
        <w:t> 347</w:t>
      </w:r>
      <w:r w:rsidRPr="00B33E5F">
        <w:rPr>
          <w:sz w:val="16"/>
          <w:szCs w:val="16"/>
        </w:rPr>
        <w:t> Postmodernism used language that demanded well-defined social justice. The state was left out and people have begun to expect that the state is unable to secure greater equality and welfare for its citizens, but that the market can take care of their needs.</w:t>
      </w:r>
    </w:p>
    <w:p w14:paraId="7C6DE7F1" w14:textId="77777777" w:rsidR="00133BF0" w:rsidRPr="00B33E5F" w:rsidRDefault="00133BF0" w:rsidP="00133BF0">
      <w:pPr>
        <w:rPr>
          <w:sz w:val="16"/>
          <w:szCs w:val="16"/>
        </w:rPr>
      </w:pPr>
      <w:r w:rsidRPr="00B33E5F">
        <w:rPr>
          <w:sz w:val="16"/>
          <w:szCs w:val="16"/>
        </w:rPr>
        <w:t>The idea animating the current framework is by now almost too familiar: the market is the best, if not the only, institution for furthering a host of social goods and objectives. Pundits, 348 analysts, politicians, and even many progressive social reformers intoned that the era of the state, the brief Golden Age, which lasted from the end of the World War II until about the mid-1970s, is now decisively over. Those insiders usually forget to explain to their public that the market itself is an institution created and subsidized by each state through its rule of legal fictions. 349</w:t>
      </w:r>
    </w:p>
    <w:p w14:paraId="1F68071B" w14:textId="77777777" w:rsidR="00133BF0" w:rsidRDefault="00133BF0" w:rsidP="00133BF0">
      <w:pPr>
        <w:rPr>
          <w:u w:val="single"/>
        </w:rPr>
      </w:pPr>
      <w:r w:rsidRPr="00B33E5F">
        <w:rPr>
          <w:u w:val="single"/>
        </w:rPr>
        <w:t>Such an attitude is only useful if one expects the demise of humankind. Postmodern thinkers seemed bemused at the idea: man will soon be erased; wrote Foucault, "like a face drawn in sand at the edge of the sea." 350 Perhaps it is an amusing thought, but is this a legacy we want to leave as feminists?</w:t>
      </w:r>
    </w:p>
    <w:p w14:paraId="74E568B4" w14:textId="4B7B1CAD" w:rsidR="00133BF0" w:rsidRPr="002040FF" w:rsidRDefault="00133BF0" w:rsidP="00133BF0">
      <w:pPr>
        <w:pStyle w:val="Heading3"/>
      </w:pPr>
      <w:r>
        <w:t>2AC---</w:t>
      </w:r>
      <w:r w:rsidR="00276F17">
        <w:t>A</w:t>
      </w:r>
      <w:r>
        <w:t xml:space="preserve">lt </w:t>
      </w:r>
      <w:r w:rsidR="00276F17">
        <w:t>F</w:t>
      </w:r>
      <w:r>
        <w:t>ails</w:t>
      </w:r>
    </w:p>
    <w:p w14:paraId="1FEEAFB0" w14:textId="77777777" w:rsidR="00133BF0" w:rsidRDefault="00133BF0" w:rsidP="00133BF0">
      <w:pPr>
        <w:pStyle w:val="Heading4"/>
      </w:pPr>
      <w:r>
        <w:t xml:space="preserve">Feminist methods of political organizing </w:t>
      </w:r>
      <w:proofErr w:type="gramStart"/>
      <w:r>
        <w:t>needs</w:t>
      </w:r>
      <w:proofErr w:type="gramEnd"/>
      <w:r>
        <w:t xml:space="preserve"> to bring feminism to a large scale to have societal methods of organizing</w:t>
      </w:r>
    </w:p>
    <w:p w14:paraId="22D6B4CD" w14:textId="77777777" w:rsidR="00133BF0" w:rsidRPr="00922F7E" w:rsidRDefault="00133BF0" w:rsidP="00133BF0">
      <w:pPr>
        <w:rPr>
          <w:b/>
          <w:bCs/>
          <w:sz w:val="26"/>
        </w:rPr>
      </w:pPr>
      <w:r>
        <w:rPr>
          <w:rStyle w:val="Style13ptBold"/>
        </w:rPr>
        <w:t xml:space="preserve">Neacsu 8 </w:t>
      </w:r>
      <w:r w:rsidRPr="00922F7E">
        <w:rPr>
          <w:color w:val="000000"/>
          <w:shd w:val="clear" w:color="auto" w:fill="FFFFFF"/>
        </w:rPr>
        <w:t>Dana holds three jobs: one is full-time, Head of Public Services at Columbia Law School Library, and two are seasonal: Adjunct Professor at Barnard College, and Visiting Professor at Pratt Institute.</w:t>
      </w:r>
      <w:r>
        <w:rPr>
          <w:color w:val="000000"/>
        </w:rPr>
        <w:t xml:space="preserve"> (“</w:t>
      </w:r>
      <w:r w:rsidRPr="00922F7E">
        <w:rPr>
          <w:color w:val="000000"/>
          <w:shd w:val="clear" w:color="auto" w:fill="FFFFFF"/>
        </w:rPr>
        <w:t>ARTICLE: THE RED BOOKLET ON </w:t>
      </w:r>
      <w:r w:rsidRPr="00922F7E">
        <w:rPr>
          <w:color w:val="000000"/>
          <w:bdr w:val="none" w:sz="0" w:space="0" w:color="auto" w:frame="1"/>
        </w:rPr>
        <w:t>FEMINIST</w:t>
      </w:r>
      <w:r w:rsidRPr="00922F7E">
        <w:rPr>
          <w:color w:val="000000"/>
          <w:shd w:val="clear" w:color="auto" w:fill="FFFFFF"/>
        </w:rPr>
        <w:t> EQUALITY. INSTEAD OF A MANIFESTO</w:t>
      </w:r>
      <w:r>
        <w:rPr>
          <w:color w:val="000000"/>
          <w:shd w:val="clear" w:color="auto" w:fill="FFFFFF"/>
        </w:rPr>
        <w:t>”</w:t>
      </w:r>
      <w:r w:rsidRPr="00922F7E">
        <w:rPr>
          <w:color w:val="000000"/>
          <w:shd w:val="clear" w:color="auto" w:fill="FFFFFF"/>
        </w:rPr>
        <w:t>.</w:t>
      </w:r>
      <w:r w:rsidRPr="00922F7E">
        <w:rPr>
          <w:color w:val="000000"/>
          <w:bdr w:val="none" w:sz="0" w:space="0" w:color="auto" w:frame="1"/>
          <w:shd w:val="clear" w:color="auto" w:fill="FFFFFF"/>
        </w:rPr>
        <w:t xml:space="preserve">, </w:t>
      </w:r>
      <w:r w:rsidRPr="00922F7E">
        <w:rPr>
          <w:i/>
          <w:iCs/>
          <w:color w:val="000000"/>
          <w:bdr w:val="none" w:sz="0" w:space="0" w:color="auto" w:frame="1"/>
          <w:shd w:val="clear" w:color="auto" w:fill="FFFFFF"/>
        </w:rPr>
        <w:t>30 Women's Rights L. Rep. 106</w:t>
      </w:r>
      <w:r>
        <w:rPr>
          <w:color w:val="000000"/>
          <w:bdr w:val="none" w:sz="0" w:space="0" w:color="auto" w:frame="1"/>
          <w:shd w:val="clear" w:color="auto" w:fill="FFFFFF"/>
        </w:rPr>
        <w:t xml:space="preserve">, Fall 2008, </w:t>
      </w:r>
      <w:proofErr w:type="spellStart"/>
      <w:r>
        <w:rPr>
          <w:color w:val="000000"/>
          <w:bdr w:val="none" w:sz="0" w:space="0" w:color="auto" w:frame="1"/>
          <w:shd w:val="clear" w:color="auto" w:fill="FFFFFF"/>
        </w:rPr>
        <w:t>NexisUni</w:t>
      </w:r>
      <w:proofErr w:type="spellEnd"/>
      <w:r>
        <w:rPr>
          <w:color w:val="000000"/>
          <w:bdr w:val="none" w:sz="0" w:space="0" w:color="auto" w:frame="1"/>
          <w:shd w:val="clear" w:color="auto" w:fill="FFFFFF"/>
        </w:rPr>
        <w:t xml:space="preserve"> via University of Michigan Library System, DOA: 7/13/24)//LFS – LMH </w:t>
      </w:r>
    </w:p>
    <w:p w14:paraId="21E2E95A" w14:textId="77777777" w:rsidR="00133BF0" w:rsidRPr="00B33E5F" w:rsidRDefault="00133BF0" w:rsidP="00133BF0">
      <w:r w:rsidRPr="00B33E5F">
        <w:t xml:space="preserve">C. </w:t>
      </w:r>
      <w:r w:rsidRPr="00B33E5F">
        <w:rPr>
          <w:u w:val="single"/>
        </w:rPr>
        <w:t>A Feminist Critique of Fear and of Consumption as its Answer</w:t>
      </w:r>
    </w:p>
    <w:p w14:paraId="191EE31C" w14:textId="77777777" w:rsidR="00133BF0" w:rsidRPr="00B33E5F" w:rsidRDefault="00133BF0" w:rsidP="00133BF0">
      <w:pPr>
        <w:rPr>
          <w:sz w:val="16"/>
          <w:szCs w:val="16"/>
        </w:rPr>
      </w:pPr>
      <w:r w:rsidRPr="00B33E5F">
        <w:rPr>
          <w:u w:val="single"/>
        </w:rPr>
        <w:t>The feminist critique I embrace is one that wants to rescue feminism from its minority corner and challenges it to offer a comprehensive critique of the malaise of our society that affects all of us, and perhaps especially so women</w:t>
      </w:r>
      <w:r w:rsidRPr="00B33E5F">
        <w:t xml:space="preserve">. </w:t>
      </w:r>
      <w:r w:rsidRPr="00B33E5F">
        <w:rPr>
          <w:sz w:val="16"/>
          <w:szCs w:val="16"/>
        </w:rPr>
        <w:t xml:space="preserve">Fear and consumption are aspects of social malaise that feminism could address in the twenty-first century. In the process, feminism may need to shed its content-based definition and embrace Bertrand Russell's solution to the demise of philosophy </w:t>
      </w:r>
      <w:proofErr w:type="gramStart"/>
      <w:r w:rsidRPr="00B33E5F">
        <w:rPr>
          <w:sz w:val="16"/>
          <w:szCs w:val="16"/>
        </w:rPr>
        <w:t>as a way to</w:t>
      </w:r>
      <w:proofErr w:type="gramEnd"/>
      <w:r w:rsidRPr="00B33E5F">
        <w:rPr>
          <w:sz w:val="16"/>
          <w:szCs w:val="16"/>
        </w:rPr>
        <w:t xml:space="preserve"> resurrect its future.</w:t>
      </w:r>
    </w:p>
    <w:p w14:paraId="50FB729A" w14:textId="77777777" w:rsidR="00133BF0" w:rsidRPr="00B33E5F" w:rsidRDefault="00133BF0" w:rsidP="00133BF0">
      <w:pPr>
        <w:rPr>
          <w:u w:val="single"/>
        </w:rPr>
      </w:pPr>
      <w:r w:rsidRPr="00B33E5F">
        <w:rPr>
          <w:sz w:val="16"/>
          <w:szCs w:val="16"/>
        </w:rPr>
        <w:t xml:space="preserve">A century </w:t>
      </w:r>
      <w:proofErr w:type="gramStart"/>
      <w:r w:rsidRPr="00B33E5F">
        <w:rPr>
          <w:sz w:val="16"/>
          <w:szCs w:val="16"/>
        </w:rPr>
        <w:t>ago</w:t>
      </w:r>
      <w:proofErr w:type="gramEnd"/>
      <w:r w:rsidRPr="00B33E5F">
        <w:rPr>
          <w:sz w:val="16"/>
          <w:szCs w:val="16"/>
        </w:rPr>
        <w:t xml:space="preserve"> Russell encouraged philosophers to forget about content and concentrate on methodology. Epistemologically, cultural relativism makes feminism into the Tower of Babel 351 and everything that American feminism had to say has been said and it is quite limited. Otherness is not a set-in-stone concept. If Simone De Beauvoir surprised many when </w:t>
      </w:r>
      <w:proofErr w:type="gramStart"/>
      <w:r w:rsidRPr="00B33E5F">
        <w:rPr>
          <w:sz w:val="16"/>
          <w:szCs w:val="16"/>
        </w:rPr>
        <w:t>she  [</w:t>
      </w:r>
      <w:proofErr w:type="gramEnd"/>
      <w:r w:rsidRPr="00B33E5F">
        <w:rPr>
          <w:sz w:val="16"/>
          <w:szCs w:val="16"/>
        </w:rPr>
        <w:t>*177]  affirmed in the mid-1900s that womanhood was Otherness, 352 today, more than ever, Otherness seems economically defined. Otherness has always been the disempowered, the poor, the one that states have ignored</w:t>
      </w:r>
      <w:r w:rsidRPr="00B33E5F">
        <w:rPr>
          <w:u w:val="single"/>
        </w:rPr>
        <w:t>. Of course, they include hundreds of millions of women, but as shown here this is less relevant than legal feminism would have us believe. Women rarely live alone, and without care for their families, any gender-tailored help would seem ill advised. Thus, as argued in this article, perhaps Otherness has outlived its usefulness. Perhaps sameness is more useful because we want to be like the ones whose needs are satisfied, or even because of a different concept which will reintroduce the lack of proper representation of the poor. Moreover, it seems logical that because feminism stands for an ethic of care, feminism needs to become the theory that reconciles difference and identity, the particular and the universal, the ethical and the political for the twenty-first century.</w:t>
      </w:r>
    </w:p>
    <w:p w14:paraId="59685815" w14:textId="77777777" w:rsidR="00133BF0" w:rsidRPr="00B33E5F" w:rsidRDefault="00133BF0" w:rsidP="00133BF0">
      <w:r w:rsidRPr="00B33E5F">
        <w:rPr>
          <w:u w:val="single"/>
        </w:rPr>
        <w:t>In a spectacular gambit, globalization, a product of postmodern thought and neo-liberal policies, has changed the meaning of subversive, as it has changed the Left's discourse.</w:t>
      </w:r>
      <w:r w:rsidRPr="00B33E5F">
        <w:t xml:space="preserve"> </w:t>
      </w:r>
      <w:r w:rsidRPr="00B33E5F">
        <w:rPr>
          <w:sz w:val="16"/>
          <w:szCs w:val="16"/>
        </w:rPr>
        <w:t xml:space="preserve">As Alain </w:t>
      </w:r>
      <w:proofErr w:type="spellStart"/>
      <w:r w:rsidRPr="00B33E5F">
        <w:rPr>
          <w:sz w:val="16"/>
          <w:szCs w:val="16"/>
        </w:rPr>
        <w:t>Badiou</w:t>
      </w:r>
      <w:proofErr w:type="spellEnd"/>
      <w:r w:rsidRPr="00B33E5F">
        <w:rPr>
          <w:sz w:val="16"/>
          <w:szCs w:val="16"/>
        </w:rPr>
        <w:t xml:space="preserve"> correctly diagnosed our reality, in an otherwise confused and confusing recent interview, the classical Left-Right dichotomy has changed. 353 However, what </w:t>
      </w:r>
      <w:proofErr w:type="spellStart"/>
      <w:r w:rsidRPr="00B33E5F">
        <w:rPr>
          <w:sz w:val="16"/>
          <w:szCs w:val="16"/>
        </w:rPr>
        <w:t>Badiou</w:t>
      </w:r>
      <w:proofErr w:type="spellEnd"/>
      <w:r w:rsidRPr="00B33E5F">
        <w:rPr>
          <w:sz w:val="16"/>
          <w:szCs w:val="16"/>
        </w:rPr>
        <w:t xml:space="preserve"> forgot to say is that the only pervasive discourse we face today is that of fear. In politics, it has translated into a race to the middle of the road, so no matter what decisions we make, the results will be similar. We have minimized the fear of the unknown by becoming impotent in our choices.</w:t>
      </w:r>
    </w:p>
    <w:p w14:paraId="13080B2D" w14:textId="77777777" w:rsidR="00133BF0" w:rsidRPr="00B33E5F" w:rsidRDefault="00133BF0" w:rsidP="00133BF0">
      <w:pPr>
        <w:rPr>
          <w:u w:val="single"/>
        </w:rPr>
      </w:pPr>
      <w:r w:rsidRPr="00B33E5F">
        <w:rPr>
          <w:u w:val="single"/>
        </w:rPr>
        <w:t>It has become obvious that in most Western countries the right/conservative ideology is on the rise and center-right values are being perceived as leftist.</w:t>
      </w:r>
      <w:r w:rsidRPr="00B33E5F">
        <w:t xml:space="preserve"> The Left has abandoned its quest for universal values - seeming more interested in obtaining prominent positions within the incumbent structures than finding a way to ensure a decent lifestyle for all. </w:t>
      </w:r>
      <w:r w:rsidRPr="00B33E5F">
        <w:rPr>
          <w:u w:val="single"/>
        </w:rPr>
        <w:t>Perhaps it has done so afraid of a troubled intellectual legacy crammed with competing tribal identities vying for diluted power, or perhaps it is a calculated economic gambit: writing for property rights pays better than writing against them; heading the International Monetary Fund (IMF) is more prestigious than writing against it</w:t>
      </w:r>
      <w:r w:rsidRPr="00B33E5F">
        <w:t>. The so-called socialist Dominique Strauss-Kahn found out the answer to this existential problem when he accepted the French President Sarkozy's proposal to head the IMF. 354 </w:t>
      </w:r>
      <w:r w:rsidRPr="00B33E5F">
        <w:rPr>
          <w:u w:val="single"/>
        </w:rPr>
        <w:t>Either way, the Left has abandoned its principles and as a result subversiveness has suddenly become an intellectual quest for meaning in a world dominated by vacuous gestures.</w:t>
      </w:r>
    </w:p>
    <w:p w14:paraId="36A18641" w14:textId="77777777" w:rsidR="00133BF0" w:rsidRPr="00B33E5F" w:rsidRDefault="00133BF0" w:rsidP="00133BF0">
      <w:r w:rsidRPr="00B33E5F">
        <w:t> [*178</w:t>
      </w:r>
      <w:proofErr w:type="gramStart"/>
      <w:r w:rsidRPr="00B33E5F">
        <w:t>]  </w:t>
      </w:r>
      <w:r w:rsidRPr="00B33E5F">
        <w:rPr>
          <w:u w:val="single"/>
        </w:rPr>
        <w:t>Simultaneously</w:t>
      </w:r>
      <w:proofErr w:type="gramEnd"/>
      <w:r w:rsidRPr="00B33E5F">
        <w:rPr>
          <w:u w:val="single"/>
        </w:rPr>
        <w:t>, globalization has mapped out an unequal world where the haves are few but powerful. It has also created a proportionally slim but influential Ivy League-educated 355 class of corporate employees whose wages allow them to produce both intellectual and consumption trends. Their values are forcefully individualist and vaguely hedonist.</w:t>
      </w:r>
      <w:r w:rsidRPr="00B33E5F">
        <w:t xml:space="preserve"> Their collective nature is mostly satisfied by unsystematic outbursts of sexual energy and their "cultural creativity" is limited to consumption trends 356 - </w:t>
      </w:r>
      <w:r w:rsidRPr="00B33E5F">
        <w:rPr>
          <w:u w:val="single"/>
        </w:rPr>
        <w:t>buying selectively according to the day's fashionable corporate chart from "good" corporations and boycotting the "bad" ones while believing that their individual gesture can save the planet, and thus themselves. </w:t>
      </w:r>
      <w:r w:rsidRPr="00B33E5F">
        <w:t>357</w:t>
      </w:r>
    </w:p>
    <w:p w14:paraId="6DA83B56" w14:textId="77777777" w:rsidR="00133BF0" w:rsidRPr="00B33E5F" w:rsidRDefault="00133BF0" w:rsidP="00133BF0">
      <w:pPr>
        <w:rPr>
          <w:u w:val="single"/>
        </w:rPr>
      </w:pPr>
      <w:r w:rsidRPr="00B33E5F">
        <w:rPr>
          <w:u w:val="single"/>
        </w:rPr>
        <w:t>From a feminine perspective, the coming of age of globalization coincided with the maturation of the American feminine individualism and its intellectual product: the feminine discourse of fear of being a vulnerable community member.</w:t>
      </w:r>
    </w:p>
    <w:p w14:paraId="69F93645" w14:textId="77777777" w:rsidR="00133BF0" w:rsidRPr="00B33E5F" w:rsidRDefault="00133BF0" w:rsidP="00133BF0">
      <w:r w:rsidRPr="00B33E5F">
        <w:t xml:space="preserve">Perhaps because there is no hierarchy of thought and value, we live in total fear. We are taught to be afraid of both: being too different and being too ordinary. </w:t>
      </w:r>
      <w:r w:rsidRPr="00B33E5F">
        <w:rPr>
          <w:u w:val="single"/>
        </w:rPr>
        <w:t xml:space="preserve">Only in America there are seven types of intelligences 358 and everybody is bound to have at least one. No one is going to have her heart broken so everybody trains to hide his feelings as early as possible. Both girls and boys have sex before they can experience feelings of attachment or fear of loss and could fight to have a relationship. Relationships seem outdated, and immediacy acclaimed. </w:t>
      </w:r>
      <w:r w:rsidRPr="00B33E5F">
        <w:t>Community both as a reality and an imagined place is too much to face and we are trying hard to annihilate it.</w:t>
      </w:r>
    </w:p>
    <w:p w14:paraId="18A3E1CA" w14:textId="77777777" w:rsidR="00133BF0" w:rsidRPr="00B33E5F" w:rsidRDefault="00133BF0" w:rsidP="00133BF0">
      <w:r w:rsidRPr="00B33E5F">
        <w:rPr>
          <w:u w:val="single"/>
        </w:rPr>
        <w:t>Artificially, the only relationship which still receives a lot of political attention, media publicity, and state-funding (tax shields, etc.) is the heterosexual family - it is praised for its pro-creative and economic aspects. Before we exalt this institution, we should inquire who can afford to marry 359 and who is being sold the dream of an easier poverty if married.</w:t>
      </w:r>
      <w:r w:rsidRPr="00B33E5F">
        <w:t xml:space="preserve"> Only when we have the </w:t>
      </w:r>
      <w:proofErr w:type="gramStart"/>
      <w:r w:rsidRPr="00B33E5F">
        <w:t>answer</w:t>
      </w:r>
      <w:proofErr w:type="gramEnd"/>
      <w:r w:rsidRPr="00B33E5F">
        <w:t xml:space="preserve"> we could understand the illusionary nature of our only marketed community value.</w:t>
      </w:r>
    </w:p>
    <w:p w14:paraId="6219CB5C" w14:textId="77777777" w:rsidR="00133BF0" w:rsidRPr="004829F1" w:rsidRDefault="00133BF0" w:rsidP="00133BF0">
      <w:pPr>
        <w:pStyle w:val="Heading4"/>
        <w:rPr>
          <w:rStyle w:val="Style13ptBold"/>
          <w:b/>
          <w:bCs w:val="0"/>
        </w:rPr>
      </w:pPr>
      <w:proofErr w:type="spellStart"/>
      <w:r>
        <w:rPr>
          <w:rStyle w:val="Style13ptBold"/>
          <w:b/>
          <w:bCs w:val="0"/>
        </w:rPr>
        <w:t>Nonuq</w:t>
      </w:r>
      <w:proofErr w:type="spellEnd"/>
      <w:r>
        <w:rPr>
          <w:rStyle w:val="Style13ptBold"/>
          <w:b/>
          <w:bCs w:val="0"/>
        </w:rPr>
        <w:t xml:space="preserve"> – feminists are taking actions in the </w:t>
      </w:r>
      <w:proofErr w:type="spellStart"/>
      <w:r>
        <w:rPr>
          <w:rStyle w:val="Style13ptBold"/>
          <w:b/>
          <w:bCs w:val="0"/>
        </w:rPr>
        <w:t>squo</w:t>
      </w:r>
      <w:proofErr w:type="spellEnd"/>
      <w:r>
        <w:rPr>
          <w:rStyle w:val="Style13ptBold"/>
          <w:b/>
          <w:bCs w:val="0"/>
        </w:rPr>
        <w:t xml:space="preserve"> – the plan doesn’t stop it!</w:t>
      </w:r>
    </w:p>
    <w:p w14:paraId="129B857B" w14:textId="77777777" w:rsidR="00133BF0" w:rsidRPr="004829F1" w:rsidRDefault="00133BF0" w:rsidP="00133BF0">
      <w:pPr>
        <w:rPr>
          <w:rFonts w:ascii="Times New Roman" w:eastAsia="Times New Roman" w:hAnsi="Times New Roman" w:cs="Times New Roman"/>
          <w:sz w:val="24"/>
          <w:szCs w:val="24"/>
          <w:u w:val="single"/>
        </w:rPr>
      </w:pPr>
      <w:r>
        <w:rPr>
          <w:rStyle w:val="Style13ptBold"/>
        </w:rPr>
        <w:t xml:space="preserve">Higgins 2000 </w:t>
      </w:r>
      <w:r w:rsidRPr="004829F1">
        <w:t>Professor of Law Co-Director, Leitner Center for International Law and Justice PRINCETON, A.B., 1986, magna cum laude HARVARD, J.D., 1990, magna cum laude</w:t>
      </w:r>
      <w:r>
        <w:t xml:space="preserve"> (Tracy E., “</w:t>
      </w:r>
      <w:r w:rsidRPr="004829F1">
        <w:rPr>
          <w:color w:val="000000"/>
          <w:shd w:val="clear" w:color="auto" w:fill="FFFFFF"/>
        </w:rPr>
        <w:t>SYMPOSIUM ON UNFINISHED </w:t>
      </w:r>
      <w:r w:rsidRPr="004829F1">
        <w:rPr>
          <w:color w:val="000000"/>
          <w:bdr w:val="none" w:sz="0" w:space="0" w:color="auto" w:frame="1"/>
        </w:rPr>
        <w:t>FEMINIST</w:t>
      </w:r>
      <w:r w:rsidRPr="004829F1">
        <w:rPr>
          <w:color w:val="000000"/>
          <w:shd w:val="clear" w:color="auto" w:fill="FFFFFF"/>
        </w:rPr>
        <w:t> BUSINESS: Reviving the Public/Private Distinction in </w:t>
      </w:r>
      <w:r w:rsidRPr="004829F1">
        <w:rPr>
          <w:color w:val="000000"/>
          <w:bdr w:val="none" w:sz="0" w:space="0" w:color="auto" w:frame="1"/>
        </w:rPr>
        <w:t>Feminist</w:t>
      </w:r>
      <w:r w:rsidRPr="004829F1">
        <w:rPr>
          <w:color w:val="000000"/>
          <w:shd w:val="clear" w:color="auto" w:fill="FFFFFF"/>
        </w:rPr>
        <w:t> Theorizing</w:t>
      </w:r>
      <w:r>
        <w:rPr>
          <w:color w:val="000000"/>
          <w:shd w:val="clear" w:color="auto" w:fill="FFFFFF"/>
        </w:rPr>
        <w:t xml:space="preserve">”, </w:t>
      </w:r>
      <w:r w:rsidRPr="004829F1">
        <w:rPr>
          <w:i/>
          <w:iCs/>
          <w:color w:val="000000"/>
          <w:shd w:val="clear" w:color="auto" w:fill="FFFFFF"/>
        </w:rPr>
        <w:t>75 Chi.-Kent L. Rev. 847</w:t>
      </w:r>
      <w:r>
        <w:rPr>
          <w:color w:val="000000"/>
        </w:rPr>
        <w:t xml:space="preserve">, 2000, </w:t>
      </w:r>
      <w:proofErr w:type="spellStart"/>
      <w:r>
        <w:rPr>
          <w:color w:val="000000"/>
        </w:rPr>
        <w:t>NexisUni</w:t>
      </w:r>
      <w:proofErr w:type="spellEnd"/>
      <w:r>
        <w:rPr>
          <w:color w:val="000000"/>
        </w:rPr>
        <w:t xml:space="preserve"> via University of Michigan Library System, DOA: 7/13/24)//LFS – LMH </w:t>
      </w:r>
      <w:r w:rsidRPr="0087226D">
        <w:br/>
      </w:r>
      <w:r w:rsidRPr="004829F1">
        <w:rPr>
          <w:u w:val="single"/>
        </w:rPr>
        <w:t>In a sense, the reexamination of the distinction between public and private power proposed in this Essay is simply a call for more extensive feminist theorizing about the role of the state. </w:t>
      </w:r>
      <w:proofErr w:type="gramStart"/>
      <w:r w:rsidRPr="004829F1">
        <w:rPr>
          <w:u w:val="single"/>
        </w:rPr>
        <w:t>Feminists  [</w:t>
      </w:r>
      <w:proofErr w:type="gramEnd"/>
      <w:r w:rsidRPr="004829F1">
        <w:rPr>
          <w:u w:val="single"/>
        </w:rPr>
        <w:t>*867]  must move beyond a critique of the liberal framework of state power limited by individual rights to a thorough reconceptualization of the relationship among individual freedom, private power, and the state.</w:t>
      </w:r>
    </w:p>
    <w:p w14:paraId="735C793A" w14:textId="77777777" w:rsidR="00133BF0" w:rsidRPr="0087226D" w:rsidRDefault="00133BF0" w:rsidP="00133BF0">
      <w:pPr>
        <w:rPr>
          <w:u w:val="single"/>
        </w:rPr>
      </w:pPr>
      <w:r w:rsidRPr="0087226D">
        <w:rPr>
          <w:u w:val="single"/>
        </w:rPr>
        <w:t>This project has already begun in the feminist theorizing about personal privacy described in the first part of this Essay.</w:t>
      </w:r>
      <w:r w:rsidRPr="0087226D">
        <w:t xml:space="preserve"> Having revealed the ways in which traditional conceptions of privacy are either inadequate for or affirmatively harmful to women, feminists have begun to reimagine privacy rights in a way that might more fully realize for women the values informing liberal privacy. 88 </w:t>
      </w:r>
      <w:r w:rsidRPr="0087226D">
        <w:rPr>
          <w:u w:val="single"/>
        </w:rPr>
        <w:t>Significantly, much of this work on privacy does not track the traditional public/private boundary but instead entails affirmative state intervention in the private sphere to alter the allocation of private power.</w:t>
      </w:r>
    </w:p>
    <w:p w14:paraId="3DA39317" w14:textId="77777777" w:rsidR="00133BF0" w:rsidRPr="0087226D" w:rsidRDefault="00133BF0" w:rsidP="00133BF0">
      <w:r w:rsidRPr="0087226D">
        <w:t xml:space="preserve">Although this work represents an important beginning, the business is unfinished. Feminists need to expand the project to encompass broader questions of the proper role of state power. </w:t>
      </w:r>
      <w:r w:rsidRPr="0087226D">
        <w:rPr>
          <w:u w:val="single"/>
        </w:rPr>
        <w:t>What constitutes a legitimate exercise of state power within a well-functioning deliberative democracy? How should individual rights be defined against state and private power? What are the affirmative obligations of the state to intervene in the allocation and exercise of private power? How can power be allocated among institutions, both public and private, to enhance simultaneously individual liberty and equality?</w:t>
      </w:r>
      <w:r w:rsidRPr="0087226D">
        <w:t xml:space="preserve"> Bearing in mind these large questions will help to move feminist theorizing beyond a critique bounded by traditional notions of public and private and toward a possible transformation of the roles of public and private power in ensuring women's liberty and equality.</w:t>
      </w:r>
    </w:p>
    <w:p w14:paraId="625E4CC9" w14:textId="77777777" w:rsidR="00133BF0" w:rsidRPr="00133BF0" w:rsidRDefault="00133BF0" w:rsidP="00133BF0"/>
    <w:sectPr w:rsidR="00133BF0" w:rsidRPr="00133BF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202F77" w14:textId="77777777" w:rsidR="005653FD" w:rsidRDefault="005653FD" w:rsidP="00066D2C">
      <w:pPr>
        <w:spacing w:after="0" w:line="240" w:lineRule="auto"/>
      </w:pPr>
      <w:r>
        <w:separator/>
      </w:r>
    </w:p>
  </w:endnote>
  <w:endnote w:type="continuationSeparator" w:id="0">
    <w:p w14:paraId="629744AD" w14:textId="77777777" w:rsidR="005653FD" w:rsidRDefault="005653F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34696C" w14:textId="77777777" w:rsidR="005653FD" w:rsidRDefault="005653FD" w:rsidP="00066D2C">
      <w:pPr>
        <w:spacing w:after="0" w:line="240" w:lineRule="auto"/>
      </w:pPr>
      <w:r>
        <w:separator/>
      </w:r>
    </w:p>
  </w:footnote>
  <w:footnote w:type="continuationSeparator" w:id="0">
    <w:p w14:paraId="1FCE12DE" w14:textId="77777777" w:rsidR="005653FD" w:rsidRDefault="005653F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C383F2E"/>
    <w:multiLevelType w:val="multilevel"/>
    <w:tmpl w:val="EE12A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6773173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8529D"/>
    <w:rsid w:val="00001C7E"/>
    <w:rsid w:val="0000487C"/>
    <w:rsid w:val="00011FEF"/>
    <w:rsid w:val="00013C8B"/>
    <w:rsid w:val="000219C2"/>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BF0"/>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E47"/>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2C3D"/>
    <w:rsid w:val="001D6D5C"/>
    <w:rsid w:val="001D7A6D"/>
    <w:rsid w:val="001E4A64"/>
    <w:rsid w:val="001E61F5"/>
    <w:rsid w:val="001F0921"/>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4B40"/>
    <w:rsid w:val="00256AC0"/>
    <w:rsid w:val="002573AF"/>
    <w:rsid w:val="00263CC5"/>
    <w:rsid w:val="00271866"/>
    <w:rsid w:val="00276E12"/>
    <w:rsid w:val="00276F17"/>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7A89"/>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735"/>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390"/>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F98"/>
    <w:rsid w:val="005155A1"/>
    <w:rsid w:val="00515BDD"/>
    <w:rsid w:val="00521B9F"/>
    <w:rsid w:val="005268F8"/>
    <w:rsid w:val="0053626E"/>
    <w:rsid w:val="00544936"/>
    <w:rsid w:val="005449A8"/>
    <w:rsid w:val="0055242A"/>
    <w:rsid w:val="005525AE"/>
    <w:rsid w:val="005546C5"/>
    <w:rsid w:val="005558FC"/>
    <w:rsid w:val="00557B59"/>
    <w:rsid w:val="00565142"/>
    <w:rsid w:val="005653FD"/>
    <w:rsid w:val="005674F1"/>
    <w:rsid w:val="00567D6A"/>
    <w:rsid w:val="00567D90"/>
    <w:rsid w:val="00575723"/>
    <w:rsid w:val="00583644"/>
    <w:rsid w:val="00585F11"/>
    <w:rsid w:val="005906F9"/>
    <w:rsid w:val="00590933"/>
    <w:rsid w:val="005932B4"/>
    <w:rsid w:val="005A3550"/>
    <w:rsid w:val="005A4DE4"/>
    <w:rsid w:val="005A6204"/>
    <w:rsid w:val="005A6D5A"/>
    <w:rsid w:val="005B41CE"/>
    <w:rsid w:val="005B566C"/>
    <w:rsid w:val="005B5DC5"/>
    <w:rsid w:val="005B6286"/>
    <w:rsid w:val="005C0F18"/>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148"/>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4155"/>
    <w:rsid w:val="00795030"/>
    <w:rsid w:val="00795A26"/>
    <w:rsid w:val="007A00CB"/>
    <w:rsid w:val="007A312F"/>
    <w:rsid w:val="007A7C92"/>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42C1"/>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2EBB"/>
    <w:rsid w:val="008A42FE"/>
    <w:rsid w:val="008A4F23"/>
    <w:rsid w:val="008A713B"/>
    <w:rsid w:val="008B4FBE"/>
    <w:rsid w:val="008B6039"/>
    <w:rsid w:val="008C2555"/>
    <w:rsid w:val="008C29FB"/>
    <w:rsid w:val="008C5B87"/>
    <w:rsid w:val="008D0448"/>
    <w:rsid w:val="008D0677"/>
    <w:rsid w:val="008D0C9E"/>
    <w:rsid w:val="008D2F03"/>
    <w:rsid w:val="008D6762"/>
    <w:rsid w:val="008D7D09"/>
    <w:rsid w:val="008E30D8"/>
    <w:rsid w:val="008E447C"/>
    <w:rsid w:val="008E596E"/>
    <w:rsid w:val="008E6741"/>
    <w:rsid w:val="008F04C5"/>
    <w:rsid w:val="008F125D"/>
    <w:rsid w:val="00901E9C"/>
    <w:rsid w:val="00903357"/>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CB0"/>
    <w:rsid w:val="0096145A"/>
    <w:rsid w:val="009632EF"/>
    <w:rsid w:val="00973D8A"/>
    <w:rsid w:val="009804B4"/>
    <w:rsid w:val="00980709"/>
    <w:rsid w:val="0098278C"/>
    <w:rsid w:val="0098416F"/>
    <w:rsid w:val="00991819"/>
    <w:rsid w:val="00992BBB"/>
    <w:rsid w:val="00996B34"/>
    <w:rsid w:val="009A0FC8"/>
    <w:rsid w:val="009A2372"/>
    <w:rsid w:val="009A42F1"/>
    <w:rsid w:val="009A5571"/>
    <w:rsid w:val="009A7878"/>
    <w:rsid w:val="009B0CDC"/>
    <w:rsid w:val="009B1729"/>
    <w:rsid w:val="009B60D2"/>
    <w:rsid w:val="009C01EF"/>
    <w:rsid w:val="009C050D"/>
    <w:rsid w:val="009C06D3"/>
    <w:rsid w:val="009C1312"/>
    <w:rsid w:val="009C6DFD"/>
    <w:rsid w:val="009C7060"/>
    <w:rsid w:val="009D349D"/>
    <w:rsid w:val="009D399A"/>
    <w:rsid w:val="009D4A50"/>
    <w:rsid w:val="009D5FD0"/>
    <w:rsid w:val="009D66BC"/>
    <w:rsid w:val="009E53AF"/>
    <w:rsid w:val="009E6D4B"/>
    <w:rsid w:val="009E6DF5"/>
    <w:rsid w:val="009F02C5"/>
    <w:rsid w:val="009F076C"/>
    <w:rsid w:val="009F34CC"/>
    <w:rsid w:val="009F3C4D"/>
    <w:rsid w:val="009F479E"/>
    <w:rsid w:val="009F66D9"/>
    <w:rsid w:val="009F75F8"/>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40E3"/>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AD7"/>
    <w:rsid w:val="00B41D37"/>
    <w:rsid w:val="00B45128"/>
    <w:rsid w:val="00B53DB3"/>
    <w:rsid w:val="00B66AF2"/>
    <w:rsid w:val="00B72848"/>
    <w:rsid w:val="00B74544"/>
    <w:rsid w:val="00B77754"/>
    <w:rsid w:val="00B81054"/>
    <w:rsid w:val="00B820DB"/>
    <w:rsid w:val="00B837F0"/>
    <w:rsid w:val="00B83896"/>
    <w:rsid w:val="00B860A9"/>
    <w:rsid w:val="00B9661E"/>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84F"/>
    <w:rsid w:val="00C56CBC"/>
    <w:rsid w:val="00C617B0"/>
    <w:rsid w:val="00C62D2B"/>
    <w:rsid w:val="00C6344F"/>
    <w:rsid w:val="00C659E2"/>
    <w:rsid w:val="00C669AD"/>
    <w:rsid w:val="00C72510"/>
    <w:rsid w:val="00C731CA"/>
    <w:rsid w:val="00C76B67"/>
    <w:rsid w:val="00C77A6B"/>
    <w:rsid w:val="00C816E6"/>
    <w:rsid w:val="00C82587"/>
    <w:rsid w:val="00C84097"/>
    <w:rsid w:val="00C87FA4"/>
    <w:rsid w:val="00C9181A"/>
    <w:rsid w:val="00C94540"/>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1C26"/>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29D"/>
    <w:rsid w:val="00D91348"/>
    <w:rsid w:val="00D9566D"/>
    <w:rsid w:val="00DA0EF7"/>
    <w:rsid w:val="00DA4B3F"/>
    <w:rsid w:val="00DA4EB6"/>
    <w:rsid w:val="00DA5F0C"/>
    <w:rsid w:val="00DB20EB"/>
    <w:rsid w:val="00DB33F6"/>
    <w:rsid w:val="00DB38CC"/>
    <w:rsid w:val="00DC08B6"/>
    <w:rsid w:val="00DC277F"/>
    <w:rsid w:val="00DD0950"/>
    <w:rsid w:val="00DD0BFE"/>
    <w:rsid w:val="00DD21A8"/>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643E"/>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0B3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EE2"/>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AC7"/>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932CDE"/>
  <w15:chartTrackingRefBased/>
  <w15:docId w15:val="{73199214-2829-1D40-92D9-F90CD48E9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A2EBB"/>
    <w:rPr>
      <w:rFonts w:ascii="Calibri" w:hAnsi="Calibri" w:cs="Calibri"/>
    </w:rPr>
  </w:style>
  <w:style w:type="paragraph" w:styleId="Heading1">
    <w:name w:val="heading 1"/>
    <w:aliases w:val="Pocket"/>
    <w:basedOn w:val="Normal"/>
    <w:next w:val="Normal"/>
    <w:link w:val="Heading1Char"/>
    <w:qFormat/>
    <w:rsid w:val="008A2EB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A2EB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A2EB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small space,ta,t"/>
    <w:basedOn w:val="Normal"/>
    <w:next w:val="Normal"/>
    <w:link w:val="Heading4Char"/>
    <w:uiPriority w:val="3"/>
    <w:qFormat/>
    <w:rsid w:val="008A2EB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A2EB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8A2E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2EBB"/>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Box,B"/>
    <w:basedOn w:val="DefaultParagraphFont"/>
    <w:link w:val="Emphasis1"/>
    <w:uiPriority w:val="8"/>
    <w:qFormat/>
    <w:rsid w:val="008A2EB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A2EBB"/>
    <w:rPr>
      <w:color w:val="auto"/>
      <w:u w:val="none"/>
    </w:rPr>
  </w:style>
  <w:style w:type="character" w:customStyle="1" w:styleId="Heading1Char">
    <w:name w:val="Heading 1 Char"/>
    <w:aliases w:val="Pocket Char"/>
    <w:basedOn w:val="DefaultParagraphFont"/>
    <w:link w:val="Heading1"/>
    <w:rsid w:val="008A2EB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A2EB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A2EB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8A2EBB"/>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8A2EBB"/>
    <w:rPr>
      <w:b/>
      <w:bCs/>
      <w:sz w:val="26"/>
      <w:u w:val="none"/>
    </w:rPr>
  </w:style>
  <w:style w:type="character" w:customStyle="1" w:styleId="StyleUnderline">
    <w:name w:val="Style Underline"/>
    <w:aliases w:val="Underline,Minimized Char,Heading 3 Char Char1 Char,Intense Emphasis3"/>
    <w:basedOn w:val="DefaultParagraphFont"/>
    <w:uiPriority w:val="7"/>
    <w:qFormat/>
    <w:rsid w:val="008A2EBB"/>
    <w:rPr>
      <w:b w:val="0"/>
      <w:sz w:val="22"/>
      <w:u w:val="single"/>
    </w:rPr>
  </w:style>
  <w:style w:type="character" w:styleId="Strong">
    <w:name w:val="Strong"/>
    <w:basedOn w:val="DefaultParagraphFont"/>
    <w:uiPriority w:val="22"/>
    <w:semiHidden/>
    <w:qFormat/>
    <w:rsid w:val="008A2EBB"/>
    <w:rPr>
      <w:b/>
      <w:bCs/>
    </w:rPr>
  </w:style>
  <w:style w:type="character" w:styleId="BookTitle">
    <w:name w:val="Book Title"/>
    <w:basedOn w:val="DefaultParagraphFont"/>
    <w:uiPriority w:val="33"/>
    <w:semiHidden/>
    <w:qFormat/>
    <w:rsid w:val="008A2EBB"/>
    <w:rPr>
      <w:b/>
      <w:bCs/>
      <w:i/>
      <w:iCs/>
      <w:spacing w:val="5"/>
    </w:rPr>
  </w:style>
  <w:style w:type="character" w:customStyle="1" w:styleId="Heading5Char">
    <w:name w:val="Heading 5 Char"/>
    <w:basedOn w:val="DefaultParagraphFont"/>
    <w:link w:val="Heading5"/>
    <w:uiPriority w:val="9"/>
    <w:semiHidden/>
    <w:rsid w:val="008A2EB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A2EBB"/>
  </w:style>
  <w:style w:type="paragraph" w:styleId="Header">
    <w:name w:val="header"/>
    <w:basedOn w:val="Normal"/>
    <w:link w:val="HeaderChar"/>
    <w:uiPriority w:val="99"/>
    <w:semiHidden/>
    <w:rsid w:val="008A2EB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A2EBB"/>
    <w:rPr>
      <w:rFonts w:ascii="Calibri" w:hAnsi="Calibri" w:cs="Calibri"/>
    </w:rPr>
  </w:style>
  <w:style w:type="paragraph" w:styleId="Footer">
    <w:name w:val="footer"/>
    <w:basedOn w:val="Normal"/>
    <w:link w:val="FooterChar"/>
    <w:uiPriority w:val="99"/>
    <w:semiHidden/>
    <w:rsid w:val="008A2EB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A2EBB"/>
    <w:rPr>
      <w:rFonts w:ascii="Calibri" w:hAnsi="Calibri" w:cs="Calibri"/>
    </w:rPr>
  </w:style>
  <w:style w:type="paragraph" w:styleId="BodyText">
    <w:name w:val="Body Text"/>
    <w:basedOn w:val="Normal"/>
    <w:link w:val="BodyTextChar"/>
    <w:uiPriority w:val="99"/>
    <w:semiHidden/>
    <w:unhideWhenUsed/>
    <w:rsid w:val="008A2EBB"/>
    <w:pPr>
      <w:spacing w:after="120"/>
    </w:pPr>
  </w:style>
  <w:style w:type="character" w:customStyle="1" w:styleId="BodyTextChar">
    <w:name w:val="Body Text Char"/>
    <w:basedOn w:val="DefaultParagraphFont"/>
    <w:link w:val="BodyText"/>
    <w:uiPriority w:val="99"/>
    <w:semiHidden/>
    <w:rsid w:val="008A2EBB"/>
    <w:rPr>
      <w:rFonts w:ascii="Calibri" w:hAnsi="Calibri" w:cs="Calibri"/>
    </w:rPr>
  </w:style>
  <w:style w:type="paragraph" w:styleId="NoSpacing">
    <w:name w:val="No Spacing"/>
    <w:link w:val="NoSpacingChar"/>
    <w:uiPriority w:val="99"/>
    <w:semiHidden/>
    <w:unhideWhenUsed/>
    <w:qFormat/>
    <w:rsid w:val="008A2EB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A2EBB"/>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2 Char1,Hat Char1,BlockText Char1,TAG ,TA"/>
    <w:basedOn w:val="DefaultParagraphFont"/>
    <w:uiPriority w:val="99"/>
    <w:unhideWhenUsed/>
    <w:rsid w:val="008A2EBB"/>
    <w:rPr>
      <w:color w:val="0563C1" w:themeColor="hyperlink"/>
      <w:u w:val="single"/>
    </w:rPr>
  </w:style>
  <w:style w:type="character" w:styleId="UnresolvedMention">
    <w:name w:val="Unresolved Mention"/>
    <w:basedOn w:val="DefaultParagraphFont"/>
    <w:uiPriority w:val="99"/>
    <w:semiHidden/>
    <w:unhideWhenUsed/>
    <w:rsid w:val="008A2EBB"/>
    <w:rPr>
      <w:color w:val="605E5C"/>
      <w:shd w:val="clear" w:color="auto" w:fill="E1DFDD"/>
    </w:rPr>
  </w:style>
  <w:style w:type="paragraph" w:styleId="NormalWeb">
    <w:name w:val="Normal (Web)"/>
    <w:basedOn w:val="Normal"/>
    <w:uiPriority w:val="99"/>
    <w:unhideWhenUsed/>
    <w:rsid w:val="00133BF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link w:val="Emphasis"/>
    <w:autoRedefine/>
    <w:uiPriority w:val="8"/>
    <w:qFormat/>
    <w:rsid w:val="009F75F8"/>
    <w:pPr>
      <w:pBdr>
        <w:top w:val="single" w:sz="4" w:space="1" w:color="auto"/>
        <w:left w:val="single" w:sz="4" w:space="4" w:color="auto"/>
        <w:bottom w:val="single" w:sz="4" w:space="1" w:color="auto"/>
        <w:right w:val="single" w:sz="4" w:space="4" w:color="auto"/>
      </w:pBdr>
      <w:ind w:left="720"/>
      <w:jc w:val="both"/>
    </w:pPr>
    <w:rPr>
      <w:b/>
      <w:iCs/>
      <w:u w:val="single"/>
    </w:rPr>
  </w:style>
  <w:style w:type="character" w:styleId="CommentReference">
    <w:name w:val="annotation reference"/>
    <w:basedOn w:val="DefaultParagraphFont"/>
    <w:uiPriority w:val="99"/>
    <w:semiHidden/>
    <w:unhideWhenUsed/>
    <w:rsid w:val="009F75F8"/>
    <w:rPr>
      <w:sz w:val="16"/>
      <w:szCs w:val="16"/>
    </w:rPr>
  </w:style>
  <w:style w:type="paragraph" w:styleId="CommentText">
    <w:name w:val="annotation text"/>
    <w:basedOn w:val="Normal"/>
    <w:link w:val="CommentTextChar"/>
    <w:uiPriority w:val="99"/>
    <w:unhideWhenUsed/>
    <w:rsid w:val="009F75F8"/>
    <w:pPr>
      <w:spacing w:line="240" w:lineRule="auto"/>
    </w:pPr>
    <w:rPr>
      <w:sz w:val="20"/>
      <w:szCs w:val="20"/>
    </w:rPr>
  </w:style>
  <w:style w:type="character" w:customStyle="1" w:styleId="CommentTextChar">
    <w:name w:val="Comment Text Char"/>
    <w:basedOn w:val="DefaultParagraphFont"/>
    <w:link w:val="CommentText"/>
    <w:uiPriority w:val="99"/>
    <w:rsid w:val="009F75F8"/>
    <w:rPr>
      <w:rFonts w:ascii="Calibri" w:hAnsi="Calibri"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ndfonline-com.proxy.lib.umich.edu/doi/full/10.1080/21681392.2021.1909881" TargetMode="External"/><Relationship Id="rId18" Type="http://schemas.openxmlformats.org/officeDocument/2006/relationships/hyperlink" Target="https://www-tandfonline-com.proxy.lib.umich.edu/doi/full/10.1080/21681392.2021.1909881" TargetMode="External"/><Relationship Id="rId26" Type="http://schemas.openxmlformats.org/officeDocument/2006/relationships/hyperlink" Target="https://www-tandfonline-com.proxy.lib.umich.edu/doi/full/10.1080/21681392.2021.1909881" TargetMode="External"/><Relationship Id="rId39" Type="http://schemas.openxmlformats.org/officeDocument/2006/relationships/hyperlink" Target="file:///C:\Users\lenahasiuk\Downloads\fsoc-09-1359827.pdf" TargetMode="External"/><Relationship Id="rId21" Type="http://schemas.openxmlformats.org/officeDocument/2006/relationships/hyperlink" Target="https://www-tandfonline-com.proxy.lib.umich.edu/doi/full/10.1080/21681392.2021.1909881" TargetMode="External"/><Relationship Id="rId34" Type="http://schemas.openxmlformats.org/officeDocument/2006/relationships/hyperlink" Target="https://jhufar.com/2019/03/02/limits-of-realism-in-understanding-chinese-land-reclamation/"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tandfonline-com.proxy.lib.umich.edu/doi/full/10.1080/21681392.2021.1909881" TargetMode="External"/><Relationship Id="rId20" Type="http://schemas.openxmlformats.org/officeDocument/2006/relationships/hyperlink" Target="https://www-tandfonline-com.proxy.lib.umich.edu/doi/full/10.1080/21681392.2021.1909881" TargetMode="External"/><Relationship Id="rId29" Type="http://schemas.openxmlformats.org/officeDocument/2006/relationships/hyperlink" Target="https://www.sciencedirect.com/science/article/pii/S0148068581963739"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ndfonline-com.proxy.lib.umich.edu/doi/full/10.1080/21681392.2021.1909881" TargetMode="External"/><Relationship Id="rId24" Type="http://schemas.openxmlformats.org/officeDocument/2006/relationships/hyperlink" Target="https://www-tandfonline-com.proxy.lib.umich.edu/doi/full/10.1080/21681392.2021.1909881" TargetMode="External"/><Relationship Id="rId32" Type="http://schemas.openxmlformats.org/officeDocument/2006/relationships/hyperlink" Target="https://www.jstor.org/stable/j.ctv2j6xdh4?turn_away=true" TargetMode="External"/><Relationship Id="rId37" Type="http://schemas.openxmlformats.org/officeDocument/2006/relationships/hyperlink" Target="file:///C:\Users\lenahasiuk\Downloads\fsoc-09-1359827.pdf" TargetMode="External"/><Relationship Id="rId40" Type="http://schemas.openxmlformats.org/officeDocument/2006/relationships/hyperlink" Target="file:///C:/Users/Student/Downloads/tenzin.pdf" TargetMode="External"/><Relationship Id="rId5" Type="http://schemas.openxmlformats.org/officeDocument/2006/relationships/webSettings" Target="webSettings.xml"/><Relationship Id="rId15" Type="http://schemas.openxmlformats.org/officeDocument/2006/relationships/hyperlink" Target="https://www-tandfonline-com.proxy.lib.umich.edu/doi/full/10.1080/21681392.2021.1909881" TargetMode="External"/><Relationship Id="rId23" Type="http://schemas.openxmlformats.org/officeDocument/2006/relationships/hyperlink" Target="https://www-tandfonline-com.proxy.lib.umich.edu/doi/full/10.1080/21681392.2021.1909881" TargetMode="External"/><Relationship Id="rId28" Type="http://schemas.openxmlformats.org/officeDocument/2006/relationships/hyperlink" Target="https://www.sciencedirect.com/science/article/abs/pii/S0048733312002594" TargetMode="External"/><Relationship Id="rId36" Type="http://schemas.openxmlformats.org/officeDocument/2006/relationships/hyperlink" Target="https://www.actionaidusa.org/insight/feminism-matters-food-security-nutrition/" TargetMode="External"/><Relationship Id="rId10" Type="http://schemas.openxmlformats.org/officeDocument/2006/relationships/hyperlink" Target="https://www-tandfonline-com.proxy.lib.umich.edu/doi/full/10.1080/21681392.2021.1909881" TargetMode="External"/><Relationship Id="rId19" Type="http://schemas.openxmlformats.org/officeDocument/2006/relationships/hyperlink" Target="https://www-tandfonline-com.proxy.lib.umich.edu/doi/full/10.1080/21681392.2021.1909881" TargetMode="External"/><Relationship Id="rId31" Type="http://schemas.openxmlformats.org/officeDocument/2006/relationships/hyperlink" Target="https://go-gale-com.proxy.lib.umich.edu/ps/i.do?p=LITF&amp;u=umuser&amp;id=GALE%7CA685929181&amp;v=2.1&amp;it=r&amp;sid=primo&amp;aty=ip" TargetMode="External"/><Relationship Id="rId4" Type="http://schemas.openxmlformats.org/officeDocument/2006/relationships/settings" Target="settings.xml"/><Relationship Id="rId9" Type="http://schemas.openxmlformats.org/officeDocument/2006/relationships/hyperlink" Target="https://doi-org.proxy.lib.umich.edu/10.1080/21681392.2021.1909881" TargetMode="External"/><Relationship Id="rId14" Type="http://schemas.openxmlformats.org/officeDocument/2006/relationships/hyperlink" Target="https://www-tandfonline-com.proxy.lib.umich.edu/doi/full/10.1080/21681392.2021.1909881" TargetMode="External"/><Relationship Id="rId22" Type="http://schemas.openxmlformats.org/officeDocument/2006/relationships/hyperlink" Target="https://www-tandfonline-com.proxy.lib.umich.edu/doi/full/10.1080/21681392.2021.1909881" TargetMode="External"/><Relationship Id="rId27" Type="http://schemas.openxmlformats.org/officeDocument/2006/relationships/hyperlink" Target="https://doi-org.proxy.lib.umich.edu/10.1080/21681392.2021.1909881" TargetMode="External"/><Relationship Id="rId30" Type="http://schemas.openxmlformats.org/officeDocument/2006/relationships/hyperlink" Target="https://www.sciencedirect.com/science/article/pii/S0148068581963739" TargetMode="External"/><Relationship Id="rId35" Type="http://schemas.openxmlformats.org/officeDocument/2006/relationships/hyperlink" Target="https://www.jstor.org/stable/j.ctv2j6xdh4?turn_away=true" TargetMode="External"/><Relationship Id="rId8" Type="http://schemas.openxmlformats.org/officeDocument/2006/relationships/hyperlink" Target="https://www.marxists.org/subject/women/authors/firestone-shulamith/dialectic-sex.htm" TargetMode="External"/><Relationship Id="rId3" Type="http://schemas.openxmlformats.org/officeDocument/2006/relationships/styles" Target="styles.xml"/><Relationship Id="rId12" Type="http://schemas.openxmlformats.org/officeDocument/2006/relationships/hyperlink" Target="https://www-tandfonline-com.proxy.lib.umich.edu/doi/full/10.1080/21681392.2021.1909881" TargetMode="External"/><Relationship Id="rId17" Type="http://schemas.openxmlformats.org/officeDocument/2006/relationships/hyperlink" Target="https://www-tandfonline-com.proxy.lib.umich.edu/doi/full/10.1080/21681392.2021.1909881" TargetMode="External"/><Relationship Id="rId25" Type="http://schemas.openxmlformats.org/officeDocument/2006/relationships/hyperlink" Target="https://www-tandfonline-com.proxy.lib.umich.edu/doi/full/10.1080/21681392.2021.1909881" TargetMode="External"/><Relationship Id="rId33" Type="http://schemas.openxmlformats.org/officeDocument/2006/relationships/hyperlink" Target="https://www.jstor.org/stable/j.ctv2j6xdh4?turn_away=true" TargetMode="External"/><Relationship Id="rId38" Type="http://schemas.openxmlformats.org/officeDocument/2006/relationships/hyperlink" Target="file:///C:\Users\lenahasiuk\Downloads\fsoc-09-1359827.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ms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84</TotalTime>
  <Pages>1</Pages>
  <Words>79056</Words>
  <Characters>450625</Characters>
  <Application>Microsoft Office Word</Application>
  <DocSecurity>0</DocSecurity>
  <Lines>3755</Lines>
  <Paragraphs>1057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528624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Lena Hasiuk</dc:creator>
  <cp:keywords>6.0.0</cp:keywords>
  <dc:description/>
  <cp:lastModifiedBy>Vamsi Srikantam</cp:lastModifiedBy>
  <cp:revision>21</cp:revision>
  <dcterms:created xsi:type="dcterms:W3CDTF">2024-07-17T21:29:00Z</dcterms:created>
  <dcterms:modified xsi:type="dcterms:W3CDTF">2024-07-17T23:05:00Z</dcterms:modified>
</cp:coreProperties>
</file>