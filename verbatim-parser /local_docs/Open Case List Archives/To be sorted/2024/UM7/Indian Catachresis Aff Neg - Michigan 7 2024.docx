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9B6DEE" w14:textId="32A7D10F" w:rsidR="006D21A1" w:rsidRDefault="006D21A1" w:rsidP="003A71D2">
      <w:pPr>
        <w:pStyle w:val="Heading1"/>
      </w:pPr>
      <w:r>
        <w:t>Aff---Indian Catachresis---1AC</w:t>
      </w:r>
    </w:p>
    <w:p w14:paraId="4803AEED" w14:textId="6BE0A4D8" w:rsidR="006D21A1" w:rsidRDefault="006D21A1" w:rsidP="006D21A1">
      <w:pPr>
        <w:pStyle w:val="Heading2"/>
      </w:pPr>
      <w:r>
        <w:t xml:space="preserve">1AC </w:t>
      </w:r>
    </w:p>
    <w:p w14:paraId="1C1F23DC" w14:textId="1DC2B1E2" w:rsidR="006D21A1" w:rsidRDefault="006D21A1" w:rsidP="006D21A1">
      <w:pPr>
        <w:pStyle w:val="Heading3"/>
      </w:pPr>
      <w:r>
        <w:t xml:space="preserve">1AC </w:t>
      </w:r>
    </w:p>
    <w:p w14:paraId="2A3A5D8C" w14:textId="77777777" w:rsidR="006D21A1" w:rsidRDefault="006D21A1" w:rsidP="006D21A1">
      <w:pPr>
        <w:pStyle w:val="Heading4"/>
      </w:pPr>
      <w:r>
        <w:t>Conceptions of strengthening IP Law are structured through a colonial episteme, operating under white privilege and democratized knowledge production since British Colonization in the 1700s. South Asians are coded as “filthy job stealers”, having their culture professionalized to reinforce a narrative of “exotic mysticism”, experiencing violence due to their position as “not fully a minority” but not “white” either, strengthening the racial capitalist agenda. This culminates in the New Oriental Age where white markets tokenize South Asian culture.</w:t>
      </w:r>
    </w:p>
    <w:p w14:paraId="1C239755" w14:textId="77777777" w:rsidR="006D21A1" w:rsidRDefault="006D21A1" w:rsidP="006D21A1">
      <w:r>
        <w:rPr>
          <w:b/>
          <w:bCs/>
          <w:sz w:val="26"/>
          <w:szCs w:val="26"/>
        </w:rPr>
        <w:t>Harpalani 13</w:t>
      </w:r>
      <w:r w:rsidRPr="00B95C2A">
        <w:t xml:space="preserve"> </w:t>
      </w:r>
      <w:r>
        <w:t>– Vinay Harpalani, 2013,</w:t>
      </w:r>
      <w:r w:rsidRPr="00B95C2A">
        <w:t xml:space="preserve"> </w:t>
      </w:r>
      <w:r w:rsidRPr="00BB3FCA">
        <w:t>DesiCrit: Theorizing the Racial Ambiguity of South Asian Americans https://papers.ssrn.com/sol3/papers.cfm?abstract_id=2308892</w:t>
      </w:r>
      <w:r w:rsidRPr="00B95C2A">
        <w:t>,</w:t>
      </w:r>
      <w:r>
        <w:t xml:space="preserve"> pp. 157-160,</w:t>
      </w:r>
      <w:r w:rsidRPr="00B95C2A">
        <w:t xml:space="preserve"> DOA: 7/</w:t>
      </w:r>
      <w:r>
        <w:t>23</w:t>
      </w:r>
      <w:r w:rsidRPr="00B95C2A">
        <w:t>/2024, //shubh</w:t>
      </w:r>
    </w:p>
    <w:p w14:paraId="1C7158B2" w14:textId="77777777" w:rsidR="006D21A1" w:rsidRPr="00AF2645" w:rsidRDefault="006D21A1" w:rsidP="006D21A1">
      <w:pPr>
        <w:rPr>
          <w:u w:val="single"/>
        </w:rPr>
      </w:pPr>
      <w:r w:rsidRPr="005F1C96">
        <w:rPr>
          <w:sz w:val="16"/>
        </w:rPr>
        <w:t xml:space="preserve">As noted earlier, the first wave of immigrants from South Asia to the United States came in the early 1900s and settled on the West Coast. Although the majority of them were Sikh faith, they were referred to as “Hindoos.”463 </w:t>
      </w:r>
      <w:r w:rsidRPr="003A65EB">
        <w:rPr>
          <w:highlight w:val="cyan"/>
          <w:u w:val="single"/>
        </w:rPr>
        <w:t>Racialization of</w:t>
      </w:r>
      <w:r w:rsidRPr="00952695">
        <w:rPr>
          <w:u w:val="single"/>
        </w:rPr>
        <w:t xml:space="preserve"> early </w:t>
      </w:r>
      <w:r w:rsidRPr="003A65EB">
        <w:rPr>
          <w:highlight w:val="cyan"/>
          <w:u w:val="single"/>
        </w:rPr>
        <w:t>South Asian immigrants</w:t>
      </w:r>
      <w:r w:rsidRPr="00952695">
        <w:rPr>
          <w:u w:val="single"/>
        </w:rPr>
        <w:t xml:space="preserve"> generally </w:t>
      </w:r>
      <w:r w:rsidRPr="003A65EB">
        <w:rPr>
          <w:highlight w:val="cyan"/>
          <w:u w:val="single"/>
        </w:rPr>
        <w:t>appealed to religion</w:t>
      </w:r>
      <w:r w:rsidRPr="00952695">
        <w:rPr>
          <w:u w:val="single"/>
        </w:rPr>
        <w:t xml:space="preserve">, employing Christianity to draw a contrast between South Asians and Europeans. When justifying its position against South Asian immigration, the Asiatic Exclusion League (AEL) appealed to Biblical creation and the Protestant ethic.464 It claimed that while South Asians were of the same race as Europeans, significant differences had emerged between the two groups: the Aryan race was divided, such that Western Aryans, who represented modern Europeans, were “Lords of Creation,” and the Eastern Aryans, representing modern South Asians (or at least those from northern India and Pakistan), were “slaves of Creation.”465 Accordingly, while </w:t>
      </w:r>
      <w:r w:rsidRPr="003A65EB">
        <w:rPr>
          <w:highlight w:val="cyan"/>
          <w:u w:val="single"/>
        </w:rPr>
        <w:t xml:space="preserve">the founders </w:t>
      </w:r>
      <w:r w:rsidRPr="00236F92">
        <w:rPr>
          <w:u w:val="single"/>
        </w:rPr>
        <w:t>of America</w:t>
      </w:r>
      <w:r w:rsidRPr="00952695">
        <w:rPr>
          <w:u w:val="single"/>
        </w:rPr>
        <w:t xml:space="preserve"> “</w:t>
      </w:r>
      <w:r w:rsidRPr="003A65EB">
        <w:rPr>
          <w:highlight w:val="cyan"/>
          <w:u w:val="single"/>
        </w:rPr>
        <w:t>pressed to the west</w:t>
      </w:r>
      <w:r w:rsidRPr="00952695">
        <w:rPr>
          <w:u w:val="single"/>
        </w:rPr>
        <w:t xml:space="preserve">, </w:t>
      </w:r>
      <w:r w:rsidRPr="003A65EB">
        <w:rPr>
          <w:highlight w:val="cyan"/>
          <w:u w:val="single"/>
        </w:rPr>
        <w:t>in</w:t>
      </w:r>
      <w:r w:rsidRPr="00952695">
        <w:rPr>
          <w:u w:val="single"/>
        </w:rPr>
        <w:t xml:space="preserve"> the everlasting march of conquest, </w:t>
      </w:r>
      <w:r w:rsidRPr="003A65EB">
        <w:rPr>
          <w:highlight w:val="cyan"/>
          <w:u w:val="single"/>
        </w:rPr>
        <w:t>progress, and civilization</w:t>
      </w:r>
      <w:r w:rsidRPr="00952695">
        <w:rPr>
          <w:u w:val="single"/>
        </w:rPr>
        <w:t xml:space="preserve">,” </w:t>
      </w:r>
      <w:r w:rsidRPr="003A65EB">
        <w:rPr>
          <w:highlight w:val="cyan"/>
          <w:u w:val="single"/>
        </w:rPr>
        <w:t>those who went to South Asia</w:t>
      </w:r>
      <w:r w:rsidRPr="00952695">
        <w:rPr>
          <w:u w:val="single"/>
        </w:rPr>
        <w:t xml:space="preserve"> “</w:t>
      </w:r>
      <w:r w:rsidRPr="003A65EB">
        <w:rPr>
          <w:highlight w:val="cyan"/>
          <w:u w:val="single"/>
        </w:rPr>
        <w:t>became enslaved</w:t>
      </w:r>
      <w:r w:rsidRPr="00952695">
        <w:rPr>
          <w:u w:val="single"/>
        </w:rPr>
        <w:t>, effeminate, caste-ridden, and degraded.”</w:t>
      </w:r>
      <w:r w:rsidRPr="005F1C96">
        <w:rPr>
          <w:sz w:val="16"/>
        </w:rPr>
        <w:t xml:space="preserve">466 </w:t>
      </w:r>
      <w:r w:rsidRPr="00952695">
        <w:rPr>
          <w:u w:val="single"/>
        </w:rPr>
        <w:t xml:space="preserve">Hence, </w:t>
      </w:r>
      <w:r w:rsidRPr="00236F92">
        <w:rPr>
          <w:u w:val="single"/>
        </w:rPr>
        <w:t xml:space="preserve">while </w:t>
      </w:r>
      <w:r w:rsidRPr="003A65EB">
        <w:rPr>
          <w:highlight w:val="cyan"/>
          <w:u w:val="single"/>
        </w:rPr>
        <w:t>AEL conceded that Europeans and ‘Hindoos’ were</w:t>
      </w:r>
      <w:r w:rsidRPr="00952695">
        <w:rPr>
          <w:u w:val="single"/>
        </w:rPr>
        <w:t xml:space="preserve"> members of </w:t>
      </w:r>
      <w:r w:rsidRPr="003A65EB">
        <w:rPr>
          <w:highlight w:val="cyan"/>
          <w:u w:val="single"/>
        </w:rPr>
        <w:t>the same</w:t>
      </w:r>
      <w:r w:rsidRPr="00952695">
        <w:rPr>
          <w:u w:val="single"/>
        </w:rPr>
        <w:t xml:space="preserve"> racial group</w:t>
      </w:r>
      <w:r w:rsidRPr="003A65EB">
        <w:rPr>
          <w:highlight w:val="cyan"/>
          <w:u w:val="single"/>
        </w:rPr>
        <w:t xml:space="preserve">, it depicted the latter as </w:t>
      </w:r>
      <w:r w:rsidRPr="00236F92">
        <w:rPr>
          <w:u w:val="single"/>
        </w:rPr>
        <w:t xml:space="preserve">a </w:t>
      </w:r>
      <w:r w:rsidRPr="003A65EB">
        <w:rPr>
          <w:highlight w:val="cyan"/>
          <w:u w:val="single"/>
        </w:rPr>
        <w:t xml:space="preserve">degraded </w:t>
      </w:r>
      <w:r w:rsidRPr="00236F92">
        <w:rPr>
          <w:u w:val="single"/>
        </w:rPr>
        <w:t>form</w:t>
      </w:r>
      <w:r w:rsidRPr="00952695">
        <w:rPr>
          <w:u w:val="single"/>
        </w:rPr>
        <w:t xml:space="preserve"> of the European races</w:t>
      </w:r>
      <w:r w:rsidRPr="003A65EB">
        <w:rPr>
          <w:highlight w:val="cyan"/>
          <w:u w:val="single"/>
        </w:rPr>
        <w:t>, not worthy of citizenship</w:t>
      </w:r>
      <w:r w:rsidRPr="00952695">
        <w:rPr>
          <w:u w:val="single"/>
        </w:rPr>
        <w:t xml:space="preserve"> and equal status in America. In creating this racial characterization, AEL </w:t>
      </w:r>
      <w:r w:rsidRPr="003A65EB">
        <w:rPr>
          <w:highlight w:val="cyan"/>
          <w:u w:val="single"/>
        </w:rPr>
        <w:t xml:space="preserve">linked Christianity to </w:t>
      </w:r>
      <w:r w:rsidRPr="00236F92">
        <w:rPr>
          <w:u w:val="single"/>
        </w:rPr>
        <w:t xml:space="preserve">notions of </w:t>
      </w:r>
      <w:r w:rsidRPr="003A65EB">
        <w:rPr>
          <w:highlight w:val="cyan"/>
          <w:u w:val="single"/>
        </w:rPr>
        <w:t>“progress”</w:t>
      </w:r>
      <w:r w:rsidRPr="00952695">
        <w:rPr>
          <w:u w:val="single"/>
        </w:rPr>
        <w:t xml:space="preserve"> and “civilization.”467 Negative sentiment towards these early immigrants soon began to build, spurred by economic competition with other groups. </w:t>
      </w:r>
      <w:r w:rsidRPr="003A65EB">
        <w:rPr>
          <w:highlight w:val="cyan"/>
          <w:u w:val="single"/>
        </w:rPr>
        <w:t>Asian Indians were</w:t>
      </w:r>
      <w:r w:rsidRPr="00952695">
        <w:rPr>
          <w:u w:val="single"/>
        </w:rPr>
        <w:t xml:space="preserve"> widely </w:t>
      </w:r>
      <w:r w:rsidRPr="003A65EB">
        <w:rPr>
          <w:highlight w:val="cyan"/>
          <w:u w:val="single"/>
        </w:rPr>
        <w:t>described as cheap</w:t>
      </w:r>
      <w:r w:rsidRPr="00952695">
        <w:rPr>
          <w:u w:val="single"/>
        </w:rPr>
        <w:t xml:space="preserve">,468 </w:t>
      </w:r>
      <w:r w:rsidRPr="003A65EB">
        <w:rPr>
          <w:highlight w:val="cyan"/>
          <w:u w:val="single"/>
        </w:rPr>
        <w:t>filthy laborers who took jobs away from working class whites</w:t>
      </w:r>
      <w:r w:rsidRPr="00952695">
        <w:rPr>
          <w:u w:val="single"/>
        </w:rPr>
        <w:t xml:space="preserve">. </w:t>
      </w:r>
      <w:r w:rsidRPr="003A65EB">
        <w:rPr>
          <w:highlight w:val="cyan"/>
          <w:u w:val="single"/>
        </w:rPr>
        <w:t>In</w:t>
      </w:r>
      <w:r w:rsidRPr="00952695">
        <w:rPr>
          <w:u w:val="single"/>
        </w:rPr>
        <w:t xml:space="preserve"> September </w:t>
      </w:r>
      <w:r w:rsidRPr="003A65EB">
        <w:rPr>
          <w:highlight w:val="cyan"/>
          <w:u w:val="single"/>
        </w:rPr>
        <w:t>1907, there was a major riot against South Asian immigrant workers</w:t>
      </w:r>
      <w:r w:rsidRPr="00952695">
        <w:rPr>
          <w:u w:val="single"/>
        </w:rPr>
        <w:t xml:space="preserve"> in Bellingham, Washington.469 The San Francisco Chronicle reported this incident as “Workingmen Driving Out the Hated Hindoo.”470 Subsequently, </w:t>
      </w:r>
      <w:r w:rsidRPr="003A65EB">
        <w:rPr>
          <w:highlight w:val="cyan"/>
          <w:u w:val="single"/>
        </w:rPr>
        <w:t>there were</w:t>
      </w:r>
      <w:r w:rsidRPr="00952695">
        <w:rPr>
          <w:u w:val="single"/>
        </w:rPr>
        <w:t xml:space="preserve"> similar </w:t>
      </w:r>
      <w:r w:rsidRPr="003A65EB">
        <w:rPr>
          <w:highlight w:val="cyan"/>
          <w:u w:val="single"/>
        </w:rPr>
        <w:t>uprisings in several cities along the West coast</w:t>
      </w:r>
      <w:r w:rsidRPr="00952695">
        <w:rPr>
          <w:u w:val="single"/>
        </w:rPr>
        <w:t xml:space="preserve">.471 These riots foreshadowed later acts of violence against South Asian Americans, which occurred after the post-1965 rise in the South Asian American population. The most infamous set of incidents involved </w:t>
      </w:r>
      <w:r w:rsidRPr="003A65EB">
        <w:rPr>
          <w:highlight w:val="cyan"/>
          <w:u w:val="single"/>
        </w:rPr>
        <w:t>the “Dotbusters,” an anti-South Asian gang in</w:t>
      </w:r>
      <w:r w:rsidRPr="00952695">
        <w:rPr>
          <w:u w:val="single"/>
        </w:rPr>
        <w:t xml:space="preserve"> the Jersey City, </w:t>
      </w:r>
      <w:r w:rsidRPr="003A65EB">
        <w:rPr>
          <w:highlight w:val="cyan"/>
          <w:u w:val="single"/>
        </w:rPr>
        <w:t>New Jersey</w:t>
      </w:r>
      <w:r w:rsidRPr="00952695">
        <w:rPr>
          <w:u w:val="single"/>
        </w:rPr>
        <w:t xml:space="preserve"> area. During 1987 and 1988, the Dotbusters were responsible for several hate crimes against South Asian Americans, including the well-known murder of Navroze Mody.472 The “Dotbusters” specifically </w:t>
      </w:r>
      <w:r w:rsidRPr="003A65EB">
        <w:rPr>
          <w:highlight w:val="cyan"/>
          <w:u w:val="single"/>
        </w:rPr>
        <w:t>targeted Asian Indian Americans for violence, motivated by jealousy of Indian econ</w:t>
      </w:r>
      <w:r w:rsidRPr="00236F92">
        <w:rPr>
          <w:u w:val="single"/>
        </w:rPr>
        <w:t xml:space="preserve">omic </w:t>
      </w:r>
      <w:r w:rsidRPr="003A65EB">
        <w:rPr>
          <w:highlight w:val="cyan"/>
          <w:u w:val="single"/>
        </w:rPr>
        <w:t>success and</w:t>
      </w:r>
      <w:r w:rsidRPr="00952695">
        <w:rPr>
          <w:u w:val="single"/>
        </w:rPr>
        <w:t xml:space="preserve"> by the </w:t>
      </w:r>
      <w:r w:rsidRPr="003A65EB">
        <w:rPr>
          <w:highlight w:val="cyan"/>
          <w:u w:val="single"/>
        </w:rPr>
        <w:t>perception</w:t>
      </w:r>
      <w:r w:rsidRPr="00952695">
        <w:rPr>
          <w:u w:val="single"/>
        </w:rPr>
        <w:t xml:space="preserve"> of Asian Indians </w:t>
      </w:r>
      <w:r w:rsidRPr="003A65EB">
        <w:rPr>
          <w:highlight w:val="cyan"/>
          <w:u w:val="single"/>
        </w:rPr>
        <w:t>as a “separate, alien group.”</w:t>
      </w:r>
      <w:r w:rsidRPr="005F1C96">
        <w:rPr>
          <w:sz w:val="16"/>
        </w:rPr>
        <w:t xml:space="preserve"> Buchanan’s essay was actually more sympathetic to the plight of these early South Asian American immigrants than many others. 469. </w:t>
      </w:r>
      <w:r w:rsidRPr="00AF2645">
        <w:rPr>
          <w:u w:val="single"/>
        </w:rPr>
        <w:t xml:space="preserve">Dotbusters drew upon the bindi, a “traditional red dot worn by some Hindu, married women”474 as a sign of fidelity, for their name. Professor Vijay Prashad discusses other well-known hate crimes that targeted South Asian Americans even prior to September 11, 2001; for example, in September 1998, Rishi Maharaj, a South Asian American of Caribbean descent, was beaten by a racist gang in South Ozone Park, Queens, New York.475 Of course, more such attacks occurred after September 11, 2001.476 What is noteworthy about </w:t>
      </w:r>
      <w:r w:rsidRPr="003A65EB">
        <w:rPr>
          <w:highlight w:val="cyan"/>
          <w:u w:val="single"/>
        </w:rPr>
        <w:t>these incidents</w:t>
      </w:r>
      <w:r w:rsidRPr="00AF2645">
        <w:rPr>
          <w:u w:val="single"/>
        </w:rPr>
        <w:t xml:space="preserve"> here is that many of them have </w:t>
      </w:r>
      <w:r w:rsidRPr="003A65EB">
        <w:rPr>
          <w:highlight w:val="cyan"/>
          <w:u w:val="single"/>
        </w:rPr>
        <w:t>occurred in areas where South Asian American populations are</w:t>
      </w:r>
      <w:r w:rsidRPr="00AF2645">
        <w:rPr>
          <w:u w:val="single"/>
        </w:rPr>
        <w:t xml:space="preserve"> particularly </w:t>
      </w:r>
      <w:r w:rsidRPr="003A65EB">
        <w:rPr>
          <w:highlight w:val="cyan"/>
          <w:u w:val="single"/>
        </w:rPr>
        <w:t>large and visible</w:t>
      </w:r>
      <w:r w:rsidRPr="00AF2645">
        <w:rPr>
          <w:u w:val="single"/>
        </w:rPr>
        <w:t xml:space="preserve">, such as Jersey City, New Jersey and Queens, New York. The visibility of South Asians in these racial microclimes probably offsets their racial ambiguity to an extent; I doubt that I would have been referred to as “Japanese Beetle” in Jersey City, as I was in Newark, Delaware.477 However, having a defined racial identity comes at a price: increased risk of specific (as opposed to general) racial targeting and hate crimes.478 More broadly, these incidents illustrate the importance of racial microclimes.  2. New Age Orientalism: </w:t>
      </w:r>
      <w:r w:rsidRPr="003A65EB">
        <w:rPr>
          <w:highlight w:val="cyan"/>
          <w:u w:val="single"/>
        </w:rPr>
        <w:t>South Asians</w:t>
      </w:r>
      <w:r w:rsidRPr="00AF2645">
        <w:rPr>
          <w:u w:val="single"/>
        </w:rPr>
        <w:t xml:space="preserve"> as Mystical, Exotic Foreigners South Asians in America </w:t>
      </w:r>
      <w:r w:rsidRPr="003A65EB">
        <w:rPr>
          <w:highlight w:val="cyan"/>
          <w:u w:val="single"/>
        </w:rPr>
        <w:t xml:space="preserve">have </w:t>
      </w:r>
      <w:r w:rsidRPr="00236F92">
        <w:rPr>
          <w:u w:val="single"/>
        </w:rPr>
        <w:t xml:space="preserve">also </w:t>
      </w:r>
      <w:r w:rsidRPr="003A65EB">
        <w:rPr>
          <w:highlight w:val="cyan"/>
          <w:u w:val="single"/>
        </w:rPr>
        <w:t>been racialized</w:t>
      </w:r>
      <w:r w:rsidRPr="00AF2645">
        <w:rPr>
          <w:u w:val="single"/>
        </w:rPr>
        <w:t xml:space="preserve"> informally </w:t>
      </w:r>
      <w:r w:rsidRPr="003A65EB">
        <w:rPr>
          <w:highlight w:val="cyan"/>
          <w:u w:val="single"/>
        </w:rPr>
        <w:t>as mystical, exotic foreigners</w:t>
      </w:r>
      <w:r w:rsidRPr="00AF2645">
        <w:rPr>
          <w:u w:val="single"/>
        </w:rPr>
        <w:t xml:space="preserve">, also </w:t>
      </w:r>
      <w:r w:rsidRPr="003A65EB">
        <w:rPr>
          <w:highlight w:val="cyan"/>
          <w:u w:val="single"/>
        </w:rPr>
        <w:t>based on</w:t>
      </w:r>
      <w:r w:rsidRPr="00AF2645">
        <w:rPr>
          <w:u w:val="single"/>
        </w:rPr>
        <w:t xml:space="preserve"> Hindu and Buddhist </w:t>
      </w:r>
      <w:r w:rsidRPr="003A65EB">
        <w:rPr>
          <w:highlight w:val="cyan"/>
          <w:u w:val="single"/>
        </w:rPr>
        <w:t>religious symbolism</w:t>
      </w:r>
      <w:r w:rsidRPr="00AF2645">
        <w:rPr>
          <w:u w:val="single"/>
        </w:rPr>
        <w:t xml:space="preserve">. Professor Prashad describes how </w:t>
      </w:r>
      <w:r w:rsidRPr="003A65EB">
        <w:rPr>
          <w:highlight w:val="cyan"/>
          <w:u w:val="single"/>
        </w:rPr>
        <w:t>notions of South Asian spirituality</w:t>
      </w:r>
      <w:r w:rsidRPr="00AF2645">
        <w:rPr>
          <w:u w:val="single"/>
        </w:rPr>
        <w:t xml:space="preserve"> and exoticism </w:t>
      </w:r>
      <w:r w:rsidRPr="003A65EB">
        <w:rPr>
          <w:highlight w:val="cyan"/>
          <w:u w:val="single"/>
        </w:rPr>
        <w:t>have been used to reinforce the image of South Asians as foreigners</w:t>
      </w:r>
      <w:r w:rsidRPr="00AF2645">
        <w:rPr>
          <w:u w:val="single"/>
        </w:rPr>
        <w:t xml:space="preserve">.479 </w:t>
      </w:r>
      <w:r w:rsidRPr="003A65EB">
        <w:rPr>
          <w:highlight w:val="cyan"/>
          <w:u w:val="single"/>
        </w:rPr>
        <w:t>This began</w:t>
      </w:r>
      <w:r w:rsidRPr="00AF2645">
        <w:rPr>
          <w:u w:val="single"/>
        </w:rPr>
        <w:t xml:space="preserve"> in the late 19th and early 20th centuries, </w:t>
      </w:r>
      <w:r w:rsidRPr="003A65EB">
        <w:rPr>
          <w:highlight w:val="cyan"/>
          <w:u w:val="single"/>
        </w:rPr>
        <w:t>when Indian spiritual leaders</w:t>
      </w:r>
      <w:r w:rsidRPr="00AF2645">
        <w:rPr>
          <w:u w:val="single"/>
        </w:rPr>
        <w:t xml:space="preserve"> such as Swami Vevekananda and Swami Abhedananda </w:t>
      </w:r>
      <w:r w:rsidRPr="003A65EB">
        <w:rPr>
          <w:highlight w:val="cyan"/>
          <w:u w:val="single"/>
        </w:rPr>
        <w:t>introduced</w:t>
      </w:r>
      <w:r w:rsidRPr="00AF2645">
        <w:rPr>
          <w:u w:val="single"/>
        </w:rPr>
        <w:t xml:space="preserve"> India’s </w:t>
      </w:r>
      <w:r w:rsidRPr="003A65EB">
        <w:rPr>
          <w:highlight w:val="cyan"/>
          <w:u w:val="single"/>
        </w:rPr>
        <w:t>spiritual traditions to American audiences</w:t>
      </w:r>
      <w:r w:rsidRPr="00AF2645">
        <w:rPr>
          <w:u w:val="single"/>
        </w:rPr>
        <w:t>.480 In more recent years, various “</w:t>
      </w:r>
      <w:r w:rsidRPr="003A65EB">
        <w:rPr>
          <w:highlight w:val="cyan"/>
          <w:u w:val="single"/>
        </w:rPr>
        <w:t>New Age Orientalists</w:t>
      </w:r>
      <w:r w:rsidRPr="00AF2645">
        <w:rPr>
          <w:u w:val="single"/>
        </w:rPr>
        <w:t xml:space="preserve">,” such as Bhagwan Shree Rajneesh, Maharishi Mahesh Yogi, and his most famous student, Deepak Chopra, have </w:t>
      </w:r>
      <w:r w:rsidRPr="003A65EB">
        <w:rPr>
          <w:highlight w:val="cyan"/>
          <w:u w:val="single"/>
        </w:rPr>
        <w:t xml:space="preserve">capitalized on this practice, marketing faith as </w:t>
      </w:r>
      <w:r w:rsidRPr="00354A19">
        <w:rPr>
          <w:u w:val="single"/>
        </w:rPr>
        <w:t xml:space="preserve">a means to obtain </w:t>
      </w:r>
      <w:r w:rsidRPr="003A65EB">
        <w:rPr>
          <w:highlight w:val="cyan"/>
          <w:u w:val="single"/>
        </w:rPr>
        <w:t>profit.</w:t>
      </w:r>
      <w:r w:rsidRPr="005F1C96">
        <w:rPr>
          <w:sz w:val="16"/>
        </w:rPr>
        <w:t xml:space="preserve"> In contrast to the Hindu/Indic-centered organizations and the Hindutva movement, to unify Asian Indians or Hindus, but rather to market Eastern spiritual traditions to a Western audience. According to Professor Prashad, their presentation of South Asia as a land of spirituality and wonder neglects the immense material poverty and suffering present on the subcontinent, not to mention the adverse material conditions faced by ethnic minorities in America.482 Moreover, Professor Prashad contends that New Age orientalism can actually reinforce the social systems that perpetuate this poverty, by emphasizing harmony and individual change rather than the social upheaval necessary to bring about systemic changes.483 Nevertheless, the New Age Orientalism that Professor Prashad describes also illustrates South Asians’ agency in their own informal racialization. </w:t>
      </w:r>
      <w:r w:rsidRPr="003A65EB">
        <w:rPr>
          <w:highlight w:val="cyan"/>
          <w:u w:val="single"/>
        </w:rPr>
        <w:t>The</w:t>
      </w:r>
      <w:r w:rsidRPr="00AF2645">
        <w:rPr>
          <w:u w:val="single"/>
        </w:rPr>
        <w:t xml:space="preserve"> various </w:t>
      </w:r>
      <w:r w:rsidRPr="003A65EB">
        <w:rPr>
          <w:highlight w:val="cyan"/>
          <w:u w:val="single"/>
        </w:rPr>
        <w:t>spiritual leaders have drawn upon</w:t>
      </w:r>
      <w:r w:rsidRPr="00AF2645">
        <w:rPr>
          <w:u w:val="single"/>
        </w:rPr>
        <w:t xml:space="preserve"> their “</w:t>
      </w:r>
      <w:r w:rsidRPr="003A65EB">
        <w:rPr>
          <w:highlight w:val="cyan"/>
          <w:u w:val="single"/>
        </w:rPr>
        <w:t>foreignness</w:t>
      </w:r>
      <w:r w:rsidRPr="00AF2645">
        <w:rPr>
          <w:u w:val="single"/>
        </w:rPr>
        <w:t xml:space="preserve">” </w:t>
      </w:r>
      <w:r w:rsidRPr="003A65EB">
        <w:rPr>
          <w:highlight w:val="cyan"/>
          <w:u w:val="single"/>
        </w:rPr>
        <w:t>as</w:t>
      </w:r>
      <w:r w:rsidRPr="00AF2645">
        <w:rPr>
          <w:u w:val="single"/>
        </w:rPr>
        <w:t xml:space="preserve"> a form of “</w:t>
      </w:r>
      <w:r w:rsidRPr="003A65EB">
        <w:rPr>
          <w:highlight w:val="cyan"/>
          <w:u w:val="single"/>
        </w:rPr>
        <w:t>racial capital</w:t>
      </w:r>
      <w:r w:rsidRPr="00AF2645">
        <w:rPr>
          <w:u w:val="single"/>
        </w:rPr>
        <w:t xml:space="preserve">”484 </w:t>
      </w:r>
      <w:r w:rsidRPr="003A65EB">
        <w:rPr>
          <w:highlight w:val="cyan"/>
          <w:u w:val="single"/>
        </w:rPr>
        <w:t>to market</w:t>
      </w:r>
      <w:r w:rsidRPr="00AF2645">
        <w:rPr>
          <w:u w:val="single"/>
        </w:rPr>
        <w:t xml:space="preserve"> their </w:t>
      </w:r>
      <w:r w:rsidRPr="003A65EB">
        <w:rPr>
          <w:highlight w:val="cyan"/>
          <w:u w:val="single"/>
        </w:rPr>
        <w:t>faith as an exotic commodity to a</w:t>
      </w:r>
      <w:r w:rsidRPr="00AF2645">
        <w:rPr>
          <w:u w:val="single"/>
        </w:rPr>
        <w:t xml:space="preserve"> largely </w:t>
      </w:r>
      <w:r w:rsidRPr="003A65EB">
        <w:rPr>
          <w:highlight w:val="cyan"/>
          <w:u w:val="single"/>
        </w:rPr>
        <w:t>white</w:t>
      </w:r>
      <w:r w:rsidRPr="00AF2645">
        <w:rPr>
          <w:u w:val="single"/>
        </w:rPr>
        <w:t xml:space="preserve"> liberal </w:t>
      </w:r>
      <w:r w:rsidRPr="003A65EB">
        <w:rPr>
          <w:highlight w:val="cyan"/>
          <w:u w:val="single"/>
        </w:rPr>
        <w:t>audience</w:t>
      </w:r>
      <w:r w:rsidRPr="00AF2645">
        <w:rPr>
          <w:u w:val="single"/>
        </w:rPr>
        <w:t xml:space="preserve">. Moreover, such </w:t>
      </w:r>
      <w:r w:rsidRPr="003A65EB">
        <w:rPr>
          <w:highlight w:val="cyan"/>
          <w:u w:val="single"/>
        </w:rPr>
        <w:t>commodification is not limited to South Asian spiritual leaders</w:t>
      </w:r>
      <w:r w:rsidRPr="00AF2645">
        <w:rPr>
          <w:u w:val="single"/>
        </w:rPr>
        <w:t xml:space="preserve">. Mass consumer </w:t>
      </w:r>
      <w:r w:rsidRPr="003A65EB">
        <w:rPr>
          <w:highlight w:val="cyan"/>
          <w:u w:val="single"/>
        </w:rPr>
        <w:t>outlets such as Urban Outfitters have</w:t>
      </w:r>
      <w:r w:rsidRPr="00AF2645">
        <w:rPr>
          <w:u w:val="single"/>
        </w:rPr>
        <w:t xml:space="preserve">, in the recent past, </w:t>
      </w:r>
      <w:r w:rsidRPr="003A65EB">
        <w:rPr>
          <w:highlight w:val="cyan"/>
          <w:u w:val="single"/>
        </w:rPr>
        <w:t>sold “clothing and artifacts</w:t>
      </w:r>
      <w:r w:rsidRPr="00AF2645">
        <w:rPr>
          <w:u w:val="single"/>
        </w:rPr>
        <w:t xml:space="preserve"> . . . </w:t>
      </w:r>
      <w:r w:rsidRPr="003A65EB">
        <w:rPr>
          <w:highlight w:val="cyan"/>
          <w:u w:val="single"/>
        </w:rPr>
        <w:t>with Hindu</w:t>
      </w:r>
      <w:r w:rsidRPr="00AF2645">
        <w:rPr>
          <w:u w:val="single"/>
        </w:rPr>
        <w:t xml:space="preserve"> religious </w:t>
      </w:r>
      <w:r w:rsidRPr="003A65EB">
        <w:rPr>
          <w:highlight w:val="cyan"/>
          <w:u w:val="single"/>
        </w:rPr>
        <w:t>symbols, gods</w:t>
      </w:r>
      <w:r w:rsidRPr="00AF2645">
        <w:rPr>
          <w:u w:val="single"/>
        </w:rPr>
        <w:t xml:space="preserve"> </w:t>
      </w:r>
      <w:r w:rsidRPr="00354A19">
        <w:rPr>
          <w:sz w:val="16"/>
          <w:szCs w:val="16"/>
        </w:rPr>
        <w:t>and goddesses, and even mere random Hindi letters that amount to [g]ibberish.”485</w:t>
      </w:r>
      <w:r w:rsidRPr="00AF2645">
        <w:rPr>
          <w:u w:val="single"/>
        </w:rPr>
        <w:t xml:space="preserve"> </w:t>
      </w:r>
      <w:r w:rsidRPr="00354A19">
        <w:rPr>
          <w:highlight w:val="cyan"/>
          <w:u w:val="single"/>
        </w:rPr>
        <w:t>Media images</w:t>
      </w:r>
      <w:r w:rsidRPr="00354A19">
        <w:rPr>
          <w:u w:val="single"/>
        </w:rPr>
        <w:t xml:space="preserve"> such as that of </w:t>
      </w:r>
      <w:r w:rsidRPr="003A65EB">
        <w:rPr>
          <w:highlight w:val="cyan"/>
          <w:u w:val="single"/>
        </w:rPr>
        <w:t>the “Swami” as a sports prognosticator</w:t>
      </w:r>
      <w:r w:rsidRPr="00AF2645">
        <w:rPr>
          <w:u w:val="single"/>
        </w:rPr>
        <w:t>—popularized by ESPN’s Chris Berman—</w:t>
      </w:r>
      <w:r w:rsidRPr="00354A19">
        <w:rPr>
          <w:u w:val="single"/>
        </w:rPr>
        <w:t xml:space="preserve">also </w:t>
      </w:r>
      <w:r w:rsidRPr="003A65EB">
        <w:rPr>
          <w:highlight w:val="cyan"/>
          <w:u w:val="single"/>
        </w:rPr>
        <w:t>perpetuate this exoticism</w:t>
      </w:r>
      <w:r w:rsidRPr="00AF2645">
        <w:rPr>
          <w:u w:val="single"/>
        </w:rPr>
        <w:t xml:space="preserve">.486 As these examples illustrate, </w:t>
      </w:r>
      <w:r w:rsidRPr="003A65EB">
        <w:rPr>
          <w:highlight w:val="cyan"/>
          <w:u w:val="single"/>
        </w:rPr>
        <w:t>racialization of South Asians as mystical foreigners, via</w:t>
      </w:r>
      <w:r w:rsidRPr="00AF2645">
        <w:rPr>
          <w:u w:val="single"/>
        </w:rPr>
        <w:t xml:space="preserve"> religious </w:t>
      </w:r>
      <w:r w:rsidRPr="003A65EB">
        <w:rPr>
          <w:highlight w:val="cyan"/>
          <w:u w:val="single"/>
        </w:rPr>
        <w:t>symbols</w:t>
      </w:r>
      <w:r w:rsidRPr="00AF2645">
        <w:rPr>
          <w:u w:val="single"/>
        </w:rPr>
        <w:t xml:space="preserve">, </w:t>
      </w:r>
      <w:r w:rsidRPr="003A65EB">
        <w:rPr>
          <w:highlight w:val="cyan"/>
          <w:u w:val="single"/>
        </w:rPr>
        <w:t>involves</w:t>
      </w:r>
      <w:r w:rsidRPr="00AF2645">
        <w:rPr>
          <w:u w:val="single"/>
        </w:rPr>
        <w:t xml:space="preserve"> </w:t>
      </w:r>
      <w:r w:rsidRPr="003A65EB">
        <w:rPr>
          <w:highlight w:val="cyan"/>
          <w:u w:val="single"/>
        </w:rPr>
        <w:t>both agency and ascription</w:t>
      </w:r>
      <w:r w:rsidRPr="00AF2645">
        <w:rPr>
          <w:u w:val="single"/>
        </w:rPr>
        <w:t xml:space="preserve">. </w:t>
      </w:r>
    </w:p>
    <w:p w14:paraId="43645CB6" w14:textId="77777777" w:rsidR="006D21A1" w:rsidRDefault="006D21A1" w:rsidP="006D21A1">
      <w:pPr>
        <w:pStyle w:val="Heading4"/>
        <w:rPr>
          <w:rStyle w:val="Style13ptBold"/>
        </w:rPr>
      </w:pPr>
      <w:r>
        <w:t>IP law assimilates South Asian culture through commercialization, enabling</w:t>
      </w:r>
      <w:r w:rsidRPr="000B58E1">
        <w:t xml:space="preserve"> erasure by allowing the patenting of traditional knowledge, ignoring its origins and contributions from marginalized groups. </w:t>
      </w:r>
      <w:r>
        <w:t>The result is the silencing</w:t>
      </w:r>
      <w:r w:rsidRPr="000B58E1">
        <w:t xml:space="preserve"> of non-Western voices in </w:t>
      </w:r>
      <w:r>
        <w:t>the endless cycle of dispossession</w:t>
      </w:r>
      <w:r w:rsidRPr="000B58E1">
        <w:t>.</w:t>
      </w:r>
    </w:p>
    <w:p w14:paraId="7C4586DC" w14:textId="77777777" w:rsidR="006D21A1" w:rsidRPr="00B34EA8" w:rsidRDefault="006D21A1" w:rsidP="006D21A1">
      <w:pPr>
        <w:rPr>
          <w:b/>
          <w:bCs/>
          <w:sz w:val="26"/>
        </w:rPr>
      </w:pPr>
      <w:r>
        <w:rPr>
          <w:rStyle w:val="Style13ptBold"/>
        </w:rPr>
        <w:t xml:space="preserve">Vats 13 </w:t>
      </w:r>
      <w:r>
        <w:t>–</w:t>
      </w:r>
      <w:r>
        <w:rPr>
          <w:rStyle w:val="Style13ptBold"/>
        </w:rPr>
        <w:t xml:space="preserve"> </w:t>
      </w:r>
      <w:r>
        <w:t>A</w:t>
      </w:r>
      <w:r w:rsidRPr="002E7C9C">
        <w:t>njali Vats</w:t>
      </w:r>
      <w:r>
        <w:t xml:space="preserve">, 2013, Created Differences: Rhetorics of Race and Resistance in Intellectual Property Law, </w:t>
      </w:r>
      <w:r w:rsidRPr="00764E61">
        <w:t>https://digital.lib.washington.edu/researchworks/bitst</w:t>
      </w:r>
      <w:r>
        <w:t>z</w:t>
      </w:r>
      <w:r w:rsidRPr="00764E61">
        <w:t>ream/handle/1773/23464/Vats_washington_0250E_11939.pdf?sequence=1&amp;isAllowed=y</w:t>
      </w:r>
      <w:r>
        <w:t>, pp. 146-152, DOA: 5/13/2024, //shubh</w:t>
      </w:r>
    </w:p>
    <w:p w14:paraId="12539079" w14:textId="77777777" w:rsidR="006D21A1" w:rsidRPr="005F1C96" w:rsidRDefault="006D21A1" w:rsidP="006D21A1">
      <w:pPr>
        <w:rPr>
          <w:sz w:val="16"/>
        </w:rPr>
      </w:pPr>
      <w:r w:rsidRPr="003A65EB">
        <w:rPr>
          <w:highlight w:val="cyan"/>
          <w:u w:val="single"/>
        </w:rPr>
        <w:t xml:space="preserve">After Choudhury copyrighted </w:t>
      </w:r>
      <w:r w:rsidRPr="00633EFC">
        <w:rPr>
          <w:u w:val="single"/>
        </w:rPr>
        <w:t xml:space="preserve">the </w:t>
      </w:r>
      <w:r w:rsidRPr="003A65EB">
        <w:rPr>
          <w:highlight w:val="cyan"/>
          <w:u w:val="single"/>
        </w:rPr>
        <w:t xml:space="preserve">Bikram Yoga </w:t>
      </w:r>
      <w:r w:rsidRPr="00633EFC">
        <w:rPr>
          <w:u w:val="single"/>
        </w:rPr>
        <w:t>sequence</w:t>
      </w:r>
      <w:r w:rsidRPr="003A65EB">
        <w:rPr>
          <w:highlight w:val="cyan"/>
          <w:u w:val="single"/>
        </w:rPr>
        <w:t>, Indians</w:t>
      </w:r>
      <w:r w:rsidRPr="00633EFC">
        <w:rPr>
          <w:u w:val="single"/>
        </w:rPr>
        <w:t xml:space="preserve">, Indian-Americans, and officials in the Indian government </w:t>
      </w:r>
      <w:r w:rsidRPr="003A65EB">
        <w:rPr>
          <w:highlight w:val="cyan"/>
          <w:u w:val="single"/>
        </w:rPr>
        <w:t>expressed</w:t>
      </w:r>
      <w:r w:rsidRPr="00633EFC">
        <w:rPr>
          <w:u w:val="single"/>
        </w:rPr>
        <w:t xml:space="preserve"> their </w:t>
      </w:r>
      <w:r w:rsidRPr="003A65EB">
        <w:rPr>
          <w:highlight w:val="cyan"/>
          <w:u w:val="single"/>
        </w:rPr>
        <w:t>outrage</w:t>
      </w:r>
      <w:r w:rsidRPr="00633EFC">
        <w:rPr>
          <w:u w:val="single"/>
        </w:rPr>
        <w:t xml:space="preserve">, offering a variety of strategies for reclaiming traditional knowledge. </w:t>
      </w:r>
      <w:r w:rsidRPr="005F1C96">
        <w:rPr>
          <w:sz w:val="16"/>
        </w:rPr>
        <w:t>The objections of all three parties are evident in the news media: major Indian newspapers, US publications, and the statements by Indian government officials demonstrated significant criticism of yoga piracy specifically and biopiracy more generally. One example of this vehement outcry unfolded in the Huffington Post. In 2010, The Hindu American Foundation started a campaign called “Take Back Yoga,” focusing on the inherent links between yoga and Hindu identity and sparking a kind of global nationalism about the practices.</w:t>
      </w:r>
      <w:r w:rsidRPr="00633EFC">
        <w:rPr>
          <w:u w:val="single"/>
        </w:rPr>
        <w:t xml:space="preserve"> Aseem Shukla, Co-Founder of the Hindu American Foundation, argues that </w:t>
      </w:r>
      <w:r w:rsidRPr="003A65EB">
        <w:rPr>
          <w:highlight w:val="cyan"/>
          <w:u w:val="single"/>
        </w:rPr>
        <w:t xml:space="preserve">“[t]he severance of yoga from Hinduism disenfranchises millions of Hindu Americans from their spiritual heritage and a </w:t>
      </w:r>
      <w:r w:rsidRPr="00354A19">
        <w:rPr>
          <w:highlight w:val="cyan"/>
          <w:u w:val="single"/>
        </w:rPr>
        <w:t>legacy in</w:t>
      </w:r>
      <w:r w:rsidRPr="00354A19">
        <w:rPr>
          <w:u w:val="single"/>
        </w:rPr>
        <w:t xml:space="preserve"> which they can take </w:t>
      </w:r>
      <w:r w:rsidRPr="00354A19">
        <w:rPr>
          <w:highlight w:val="cyan"/>
          <w:u w:val="single"/>
        </w:rPr>
        <w:t>pride</w:t>
      </w:r>
      <w:r w:rsidRPr="00354A19">
        <w:rPr>
          <w:u w:val="single"/>
        </w:rPr>
        <w:t>.”</w:t>
      </w:r>
      <w:r w:rsidRPr="00633EFC">
        <w:rPr>
          <w:u w:val="single"/>
        </w:rPr>
        <w:t xml:space="preserve"> 387 Claiming that </w:t>
      </w:r>
      <w:r w:rsidRPr="003A65EB">
        <w:rPr>
          <w:highlight w:val="cyan"/>
          <w:u w:val="single"/>
        </w:rPr>
        <w:t>Hinduism suffers from “overt i</w:t>
      </w:r>
      <w:r w:rsidRPr="00354A19">
        <w:rPr>
          <w:u w:val="single"/>
        </w:rPr>
        <w:t xml:space="preserve">ntellectual </w:t>
      </w:r>
      <w:r w:rsidRPr="003A65EB">
        <w:rPr>
          <w:highlight w:val="cyan"/>
          <w:u w:val="single"/>
        </w:rPr>
        <w:t>p</w:t>
      </w:r>
      <w:r w:rsidRPr="00354A19">
        <w:rPr>
          <w:u w:val="single"/>
        </w:rPr>
        <w:t xml:space="preserve">roperty </w:t>
      </w:r>
      <w:r w:rsidRPr="003A65EB">
        <w:rPr>
          <w:highlight w:val="cyan"/>
          <w:u w:val="single"/>
        </w:rPr>
        <w:t>theft</w:t>
      </w:r>
      <w:r w:rsidRPr="00633EFC">
        <w:rPr>
          <w:u w:val="single"/>
        </w:rPr>
        <w:t xml:space="preserve">, absence of trademark protections </w:t>
      </w:r>
      <w:r w:rsidRPr="003A65EB">
        <w:rPr>
          <w:highlight w:val="cyan"/>
          <w:u w:val="single"/>
        </w:rPr>
        <w:t xml:space="preserve">and the </w:t>
      </w:r>
      <w:r w:rsidRPr="00633EFC">
        <w:rPr>
          <w:u w:val="single"/>
        </w:rPr>
        <w:t xml:space="preserve">facile </w:t>
      </w:r>
      <w:r w:rsidRPr="003A65EB">
        <w:rPr>
          <w:highlight w:val="cyan"/>
          <w:u w:val="single"/>
        </w:rPr>
        <w:t xml:space="preserve">complicity of generations of </w:t>
      </w:r>
      <w:r w:rsidRPr="00633EFC">
        <w:rPr>
          <w:u w:val="single"/>
        </w:rPr>
        <w:t xml:space="preserve">Hindu </w:t>
      </w:r>
      <w:r w:rsidRPr="003A65EB">
        <w:rPr>
          <w:highlight w:val="cyan"/>
          <w:u w:val="single"/>
        </w:rPr>
        <w:t xml:space="preserve">yogis, </w:t>
      </w:r>
      <w:r w:rsidRPr="00633EFC">
        <w:rPr>
          <w:u w:val="single"/>
        </w:rPr>
        <w:t xml:space="preserve">gurus, swamis and others </w:t>
      </w:r>
      <w:r w:rsidRPr="003A65EB">
        <w:rPr>
          <w:highlight w:val="cyan"/>
          <w:u w:val="single"/>
        </w:rPr>
        <w:t xml:space="preserve">that offered up </w:t>
      </w:r>
      <w:r w:rsidRPr="00633EFC">
        <w:rPr>
          <w:u w:val="single"/>
        </w:rPr>
        <w:t xml:space="preserve">a religion's </w:t>
      </w:r>
      <w:r w:rsidRPr="003A65EB">
        <w:rPr>
          <w:highlight w:val="cyan"/>
          <w:u w:val="single"/>
        </w:rPr>
        <w:t xml:space="preserve">spiritual wealth at the altar of </w:t>
      </w:r>
      <w:r w:rsidRPr="00633EFC">
        <w:rPr>
          <w:u w:val="single"/>
        </w:rPr>
        <w:t xml:space="preserve">crass </w:t>
      </w:r>
      <w:r w:rsidRPr="003A65EB">
        <w:rPr>
          <w:highlight w:val="cyan"/>
          <w:u w:val="single"/>
        </w:rPr>
        <w:t>commercialism</w:t>
      </w:r>
      <w:r w:rsidRPr="00633EFC">
        <w:rPr>
          <w:u w:val="single"/>
        </w:rPr>
        <w:t>,” Shukla concludes that “</w:t>
      </w:r>
      <w:r w:rsidRPr="003A65EB">
        <w:rPr>
          <w:highlight w:val="cyan"/>
          <w:u w:val="single"/>
        </w:rPr>
        <w:t>Hindus must take back yoga and reclaim the i</w:t>
      </w:r>
      <w:r w:rsidRPr="00633EFC">
        <w:rPr>
          <w:u w:val="single"/>
        </w:rPr>
        <w:t>ntellectual</w:t>
      </w:r>
      <w:r w:rsidRPr="003A65EB">
        <w:rPr>
          <w:highlight w:val="cyan"/>
          <w:u w:val="single"/>
        </w:rPr>
        <w:t xml:space="preserve"> p</w:t>
      </w:r>
      <w:r w:rsidRPr="00633EFC">
        <w:rPr>
          <w:u w:val="single"/>
        </w:rPr>
        <w:t xml:space="preserve">roperty </w:t>
      </w:r>
      <w:r w:rsidRPr="003A65EB">
        <w:rPr>
          <w:highlight w:val="cyan"/>
          <w:u w:val="single"/>
        </w:rPr>
        <w:t xml:space="preserve">of their </w:t>
      </w:r>
      <w:r w:rsidRPr="00633EFC">
        <w:rPr>
          <w:u w:val="single"/>
        </w:rPr>
        <w:t xml:space="preserve">spiritual </w:t>
      </w:r>
      <w:r w:rsidRPr="003A65EB">
        <w:rPr>
          <w:highlight w:val="cyan"/>
          <w:u w:val="single"/>
        </w:rPr>
        <w:t xml:space="preserve">heritage--not sell out for </w:t>
      </w:r>
      <w:r w:rsidRPr="00633EFC">
        <w:rPr>
          <w:u w:val="single"/>
        </w:rPr>
        <w:t xml:space="preserve">the expediency of </w:t>
      </w:r>
      <w:r w:rsidRPr="003A65EB">
        <w:rPr>
          <w:highlight w:val="cyan"/>
          <w:u w:val="single"/>
        </w:rPr>
        <w:t xml:space="preserve">winning more clients </w:t>
      </w:r>
      <w:r w:rsidRPr="00354A19">
        <w:rPr>
          <w:u w:val="single"/>
        </w:rPr>
        <w:t>for the yoga studio down the street.”</w:t>
      </w:r>
      <w:r w:rsidRPr="005F1C96">
        <w:rPr>
          <w:sz w:val="16"/>
        </w:rPr>
        <w:t xml:space="preserve">388 His blog post elicited a vehement response from Oprah-endorsed new ager Deepak Chopra, who historicizes 387 Aseem Shukla, “On Faith Panelists Blog: The Theft of Yoga,” Washington Post, April 18, 2010, http://newsweek.washingtonpost.com/onfaith/panelists/aseem_shukla/2010/04/nearly_twenty_mi llion_people_in.html. 388 Ibid. 147 yoga as before Hinduism and claims that “enlightenment has always been outside the bounds of religion.”389 While he respects the “Take Back Yoga” campaign as an “innocent attempt by the Indian diaspora to get some respect” he admonishes the Hindu American Foundation to “lighten up” because “Indian pride is getting more than its share of strokes.”390 Chopra embraces the Western practice of yoga as part of the globalization of the South Asian philosophy. Unlike those who seek acknowledgment of the origins and spiritual context of the practice, he is unbothered by the transformation of yoga into a new cultural form. Together, the positions of the Hindu American Foundation and Chopra prompted hundreds of thoughtful comments from the public, including self-identified Indian nationals, Indian ex-pats, and Indian-Americans, igniting a dispute about the state of yoga in America. One yoga instructor proclaims that “[n]obody owns yoga”391 while one Indian doctor comments that Shukla’s position is “characterized by a pseudo-nationalist claim to a non-existent purity of composite, often contradictory and disparate beliefs originally associated with people living on the banks of the River Indus (Sindhu in Sanskrit), now in Pakistan!”392 Shukla fires back to Chopra’s response, calling him “a principle purveyor of the usurpation I sought to expose” and “the most prominent exponent of the art of ‘How to Deconstruct, Repackage and Sell Hindu Philosophy Without Calling it Hindu!”393 Reports of comments of Indians in India were significantly more in line with Shukla’s than Chopras. Ashok Jain, a lawyer for the Indian Supreme Court, said “[t]he government of India should be filing for cultural patents…Why have 389 Deepak Chopra, “Who Owns Yoga?,” Huffington Post, December 1, 2010, http://www.huffingtonpost.com/deepak-chopra/who-owns-yoga_b_790078.html. 390 Ibid. 391 Paul Vitello, “Hindu Group Stirs Debate in Fight for Soul of Yoga,” New York Times, November 27, 2010, Comment 156, http://www.nytimes.com/2010/11/28/nyregion/28yoga.html?pagewanted=all. 392 Ibid. 393 Shukla, “On Faith Panelists Blog: The Theft of Yoga.” 148 we failed? The cost of filing patents is nothing. We must take action now. In 10 years, copyright will be a big issue.”394 Sudha Gopalakrishnan, the Mission Director for the National Mission for Manuscripts, said about indigenous knowledge that “[o]ur ‘intangible’ heritage is in grave danger and needs to be protected.”395 The end result of the debate was the creation of the TKDL, a digital database designed to catalog prior art in a manner that prevents the continued patenting of traditional knowledge.396 The database itself is a collection of information about over 1,500 asanas and ayurvedic treatments as well as their past and present histories in an attempt to prevent the appropriation of indigenous knowledge. 397 Because both the US Patent Office and the European Patent Office agreed to recognize the contents of the database as proof of prior art, the cataloging of traditional knowledge in it offers a means of preventing the grant of patents on already-existing information.398 Though, as the conversation between the Hindu American Foundation and Chopra as well as Fish’s ethnographic research demonstrates, not all Indians or Hindus see eye-to-eye on the issue of the ownership of traditional knowledge. Nonetheless, the pushback against yoga’s commodification is real and significant. </w:t>
      </w:r>
      <w:r w:rsidRPr="00633EFC">
        <w:rPr>
          <w:u w:val="single"/>
        </w:rPr>
        <w:t xml:space="preserve">In </w:t>
      </w:r>
      <w:r w:rsidRPr="003A65EB">
        <w:rPr>
          <w:highlight w:val="cyan"/>
          <w:u w:val="single"/>
        </w:rPr>
        <w:t xml:space="preserve">discussions about </w:t>
      </w:r>
      <w:r w:rsidRPr="00633EFC">
        <w:rPr>
          <w:u w:val="single"/>
        </w:rPr>
        <w:t xml:space="preserve">the </w:t>
      </w:r>
      <w:r w:rsidRPr="003A65EB">
        <w:rPr>
          <w:highlight w:val="cyan"/>
          <w:u w:val="single"/>
        </w:rPr>
        <w:t xml:space="preserve">ownership of yoga, assertions of Indian </w:t>
      </w:r>
      <w:r w:rsidRPr="00633EFC">
        <w:rPr>
          <w:u w:val="single"/>
        </w:rPr>
        <w:t xml:space="preserve">and Hindu </w:t>
      </w:r>
      <w:r w:rsidRPr="003A65EB">
        <w:rPr>
          <w:highlight w:val="cyan"/>
          <w:u w:val="single"/>
        </w:rPr>
        <w:t xml:space="preserve">identity perform </w:t>
      </w:r>
      <w:r w:rsidRPr="00633EFC">
        <w:rPr>
          <w:u w:val="single"/>
        </w:rPr>
        <w:t xml:space="preserve">two </w:t>
      </w:r>
      <w:r w:rsidRPr="003A65EB">
        <w:rPr>
          <w:highlight w:val="cyan"/>
          <w:u w:val="single"/>
        </w:rPr>
        <w:t xml:space="preserve">important rhetorically disidentificatory roles. </w:t>
      </w:r>
      <w:r w:rsidRPr="00633EFC">
        <w:rPr>
          <w:u w:val="single"/>
        </w:rPr>
        <w:t xml:space="preserve">First, </w:t>
      </w:r>
      <w:r w:rsidRPr="003A65EB">
        <w:rPr>
          <w:highlight w:val="cyan"/>
          <w:u w:val="single"/>
        </w:rPr>
        <w:t xml:space="preserve">individual acts of renaming reconceptualize copyright </w:t>
      </w:r>
      <w:r w:rsidRPr="00633EFC">
        <w:rPr>
          <w:u w:val="single"/>
        </w:rPr>
        <w:t xml:space="preserve">and patent </w:t>
      </w:r>
      <w:r w:rsidRPr="003A65EB">
        <w:rPr>
          <w:highlight w:val="cyan"/>
          <w:u w:val="single"/>
        </w:rPr>
        <w:t>law,</w:t>
      </w:r>
      <w:r w:rsidRPr="00633EFC">
        <w:rPr>
          <w:u w:val="single"/>
        </w:rPr>
        <w:t xml:space="preserve"> </w:t>
      </w:r>
      <w:r w:rsidRPr="005F1C96">
        <w:rPr>
          <w:sz w:val="16"/>
        </w:rPr>
        <w:t xml:space="preserve">prompting new conceptions of the fundamental principles of the legal regime. </w:t>
      </w:r>
      <w:r w:rsidRPr="00633EFC">
        <w:rPr>
          <w:rStyle w:val="Emphasis"/>
          <w:bCs/>
        </w:rPr>
        <w:t xml:space="preserve">Terms such as </w:t>
      </w:r>
      <w:r w:rsidRPr="003A65EB">
        <w:rPr>
          <w:rStyle w:val="Emphasis"/>
          <w:bCs/>
          <w:highlight w:val="cyan"/>
        </w:rPr>
        <w:t>“cultural patents” and “intangible heritage” indict the boundaries of the i</w:t>
      </w:r>
      <w:r w:rsidRPr="00633EFC">
        <w:rPr>
          <w:rStyle w:val="Emphasis"/>
          <w:bCs/>
        </w:rPr>
        <w:t>ntellectual</w:t>
      </w:r>
      <w:r w:rsidRPr="003A65EB">
        <w:rPr>
          <w:rStyle w:val="Emphasis"/>
          <w:bCs/>
          <w:highlight w:val="cyan"/>
        </w:rPr>
        <w:t xml:space="preserve"> p</w:t>
      </w:r>
      <w:r w:rsidRPr="00633EFC">
        <w:rPr>
          <w:rStyle w:val="Emphasis"/>
          <w:bCs/>
        </w:rPr>
        <w:t>roperty</w:t>
      </w:r>
      <w:r w:rsidRPr="003A65EB">
        <w:rPr>
          <w:rStyle w:val="Emphasis"/>
          <w:bCs/>
          <w:highlight w:val="cyan"/>
        </w:rPr>
        <w:t xml:space="preserve"> system, identifying </w:t>
      </w:r>
      <w:r w:rsidRPr="00633EFC">
        <w:rPr>
          <w:rStyle w:val="Emphasis"/>
          <w:bCs/>
        </w:rPr>
        <w:t xml:space="preserve">its </w:t>
      </w:r>
      <w:r w:rsidRPr="003A65EB">
        <w:rPr>
          <w:rStyle w:val="Emphasis"/>
          <w:bCs/>
          <w:highlight w:val="cyan"/>
        </w:rPr>
        <w:t xml:space="preserve">inability to account for </w:t>
      </w:r>
      <w:r w:rsidRPr="00633EFC">
        <w:rPr>
          <w:rStyle w:val="Emphasis"/>
          <w:bCs/>
        </w:rPr>
        <w:t xml:space="preserve">the role of racial </w:t>
      </w:r>
      <w:r w:rsidRPr="003A65EB">
        <w:rPr>
          <w:rStyle w:val="Emphasis"/>
          <w:bCs/>
          <w:highlight w:val="cyan"/>
        </w:rPr>
        <w:t>Others in knowledge production.</w:t>
      </w:r>
      <w:r w:rsidRPr="005F1C96">
        <w:rPr>
          <w:sz w:val="16"/>
        </w:rPr>
        <w:t xml:space="preserve"> In the spirit of disidentification, these rhetorical acts simultaneously deconstruct and critique the intellectual property system while engaging in reconstructive and reconstitutive acts of worldmaking.399 For Muñoz, the term worldmaking “delineates the ways in which performances—both theatrical and everyday rituals—have the ability to establish alternative views of the world…they are oppositional ideologies that function as critiques of oppressive regimes of ‘truth’ that subjugate minoritarian people.”400 In this case, positing alternatives to intellectual property law is an act of reimagining which conceives of a new regime for governing knowledge that considers and recognizes racial Others. Second, the desire to connect intellectual property with national identity acts as a mechanism for rethinking the world in a manner that recognizes marginalized groups. While the accuracy of the absolute link between Hinduism and yoga may be in doubt and the deployment of key concepts of intellectual property law, such as patent and copyright, inaccurate, </w:t>
      </w:r>
      <w:r w:rsidRPr="00633EFC">
        <w:rPr>
          <w:u w:val="single"/>
        </w:rPr>
        <w:t xml:space="preserve">the attempt to </w:t>
      </w:r>
      <w:r w:rsidRPr="003A65EB">
        <w:rPr>
          <w:highlight w:val="cyan"/>
          <w:u w:val="single"/>
        </w:rPr>
        <w:t>reclaim yoga</w:t>
      </w:r>
      <w:r w:rsidRPr="00633EFC">
        <w:rPr>
          <w:u w:val="single"/>
        </w:rPr>
        <w:t xml:space="preserve">’s heritage is a nationalistic maneuver which refuses the narrative of the practice as undifferentiated knowledge in the public domain, owned by no one. </w:t>
      </w:r>
      <w:r w:rsidRPr="00633EFC">
        <w:rPr>
          <w:rStyle w:val="Emphasis"/>
          <w:bCs/>
        </w:rPr>
        <w:t xml:space="preserve">The assertion of national identity </w:t>
      </w:r>
      <w:r w:rsidRPr="003A65EB">
        <w:rPr>
          <w:rStyle w:val="Emphasis"/>
          <w:bCs/>
          <w:highlight w:val="cyan"/>
        </w:rPr>
        <w:t>constitutes yogic knowledge, linking it with Indianness</w:t>
      </w:r>
      <w:r w:rsidRPr="00633EFC">
        <w:rPr>
          <w:rStyle w:val="Emphasis"/>
          <w:bCs/>
        </w:rPr>
        <w:t xml:space="preserve"> and Hinduness </w:t>
      </w:r>
      <w:r w:rsidRPr="003A65EB">
        <w:rPr>
          <w:rStyle w:val="Emphasis"/>
          <w:bCs/>
          <w:highlight w:val="cyan"/>
        </w:rPr>
        <w:t xml:space="preserve">and refusing the narrative that there is a single, </w:t>
      </w:r>
      <w:r w:rsidRPr="00354A19">
        <w:rPr>
          <w:rStyle w:val="Emphasis"/>
          <w:bCs/>
        </w:rPr>
        <w:t xml:space="preserve">undifferentiated </w:t>
      </w:r>
      <w:r w:rsidRPr="003A65EB">
        <w:rPr>
          <w:rStyle w:val="Emphasis"/>
          <w:bCs/>
          <w:highlight w:val="cyan"/>
        </w:rPr>
        <w:t>public domain in which individual contributions cannot be identified.</w:t>
      </w:r>
      <w:r w:rsidRPr="005F1C96">
        <w:rPr>
          <w:sz w:val="16"/>
        </w:rPr>
        <w:t xml:space="preserve"> Indeed, the prevailing narrative of traditional knowledge, which I discuss in greater depth in the following section, posits Western colonizers as the civilizing forces which refine and polish the haphazard mass of information that colonized peoples cluelessly possess.401 Succinctly stated, 399 Muñoz, Disidentifications: Queers of Color and the Performance of Politics, 195. 400 Ibid. 401 Halbert, Resisting Intellectual Property, 136-137. 150 through the nationalistic discourses of the Bikram Yoga controversy, “a national identity for a new type of political subject was born.”402 This political subject confronts the erasure of racial Otherness from the landscape of intellectual property, rendering visible the links between otherwise ahistoric raw materials in the public domain and particular social identities. Indeed, rhetorical disidentification renders visible racial histories in the manner Gilroy advocates, disallowing erasures of marginalized groups which make exploitation possible. Moreover, the historicized Indian subject is one capable of contributing to a global phenomenon—far from being powerless, the Indians and Hindus who contributed to yoga are forces to be reckoned with and the creators of an increasingly valuable commodity form. The manner in which Indians and Indian Americans perform their discontent with the regime of ownership which governs yoga confronts the dehistoricization of the practice and forces consideration of the individuals who contributed to its creation, formation, and evolution. While Coombe identifies the circulation of racially derogatory trademarks as a way of constituting national identity, erasures of racial histories in discourses of invention is an equally important means of racialization</w:t>
      </w:r>
      <w:r w:rsidRPr="00633EFC">
        <w:rPr>
          <w:rStyle w:val="Emphasis"/>
        </w:rPr>
        <w:t xml:space="preserve">. </w:t>
      </w:r>
      <w:r w:rsidRPr="003A65EB">
        <w:rPr>
          <w:rStyle w:val="Emphasis"/>
          <w:bCs/>
          <w:highlight w:val="cyan"/>
        </w:rPr>
        <w:t>Refusing to acknowledge the contributions of marginalized groups and categorizing traditional information as “undiscovered” or an ahistoric part of the public domain effects the same type of constitutive process that occurs through trademarks.</w:t>
      </w:r>
      <w:r w:rsidRPr="005F1C96">
        <w:rPr>
          <w:sz w:val="16"/>
        </w:rPr>
        <w:t xml:space="preserve"> Moreover, the forced recognition of Indian and Hindu identity interrupts white and Western narratives of invention, particularly as they define the nation. American national identity is built around the inventor—from Benjamin Franklin to Thomas Edison, the American Dream is embodied by individuals who demonstrate the ingenuity of their inventive forefathers. This narrative is marked by the erasure of bodies of color and their labor. The linking of yoga and 402 M. Charland, “Constitutive Rhetoric: The Case of the Peuple Quebecois,” Quarterly Journal of Speech 73, no. 2 (1987): 134. 151 </w:t>
      </w:r>
      <w:r w:rsidRPr="003A65EB">
        <w:rPr>
          <w:highlight w:val="cyan"/>
          <w:u w:val="single"/>
        </w:rPr>
        <w:t xml:space="preserve">Indian national identity operates as a counternarrative American-style objectification and commodification of yoga. The history of yoga </w:t>
      </w:r>
      <w:r w:rsidRPr="00633EFC">
        <w:rPr>
          <w:u w:val="single"/>
        </w:rPr>
        <w:t xml:space="preserve">told by some Indian government officials, Indians, and Indian Americans and foregrounded here </w:t>
      </w:r>
      <w:r w:rsidRPr="003A65EB">
        <w:rPr>
          <w:highlight w:val="cyan"/>
          <w:u w:val="single"/>
        </w:rPr>
        <w:t>demonstrates the myth of the originality of patented knowledge and makes visible the role of marginalized groups in the process of creation.</w:t>
      </w:r>
      <w:r w:rsidRPr="00633EFC">
        <w:rPr>
          <w:u w:val="single"/>
        </w:rPr>
        <w:t xml:space="preserve"> Patentability, prior art, and the public domain </w:t>
      </w:r>
      <w:r w:rsidRPr="003A65EB">
        <w:rPr>
          <w:highlight w:val="cyan"/>
          <w:u w:val="single"/>
        </w:rPr>
        <w:t>Marginalized groups are rendered visible in the discussion of the ownership of traditional knowledge through the redefinition of the very landscape of copyright and patent law</w:t>
      </w:r>
      <w:r w:rsidRPr="00633EFC">
        <w:rPr>
          <w:u w:val="single"/>
        </w:rPr>
        <w:t xml:space="preserve"> and the concomitant rewriting of the public domain.</w:t>
      </w:r>
      <w:r w:rsidRPr="005F1C96">
        <w:rPr>
          <w:sz w:val="16"/>
        </w:rPr>
        <w:t>403 Dr. V. B. Gupta, Head of the IT Division of the Council of Scientific and Industrial Research and the creator of the TKDL, explains, “[y]oga was created in India as early as 2000 B.C. Copyright doesn’t exist on anything after 50 years, and it is in the public domain…So someone claiming yoga as their own and charging franchise money is not acceptable.”404 A recent research paper on the TKDL explained the topic similarly: “Once the traditional knowledge is recorded in TKDL, it becomes public domain knowledge. Under patent law, this means that it is considered to be prior art and hence is not patentable.”405 The statements of Gupta, Hirwade, Jain, and Gopalakrishnan and the actions of the Indian government intervene in a Western narrative of the public domain, recasting the concept to reflect knowledge and practices of those who are racially different. In doing so, they force rereadings of intellectual property’s most central terms from the vantage point of Otherness. In asserting the voice of the Indian people in constituting the public domain, contesting the meaning of prior art and patentable, the individuals cited here break the Western monopoly on defining 403 While the use of the term patent in the context of yoga is inaccurate, the discourses I identify here still prompt the reevaluation of patent law’s scope and relationship to traditional knowledge. 404 Susanne Hiller, “Hottest Yoga in Town: At 100 Degrees You Feel the ‘Bikram Glow.’ It’s Not Pretty.,” National Post, March 12, 2003. 405 Hirwade, “Protecting Traditional Knowledge Digitally: A Case Study of TKDL.” 152 the boundaries of intellectual property. Moreover, they implicitly and explicitly demonstrate public domain’s tendency to ignore questions of difference and erase racial histories, functionally critiquing the omissions of marginalized groups in the work of Lessig and other free culture advocates. As Kimberly Christen points out, Lessig, in particular, fails to acknowledge that “[i]ndividual creators are privileged even as they build on knowledge sets from the past and work from biased (not neutral) technologies, knowledge practices, and economic structures. The rhetoric of freedom—free of restrictions—replays the structure of enclosure, open for some closed for others.”406 Gupta, Hirwade, Jain, and Gopalakrishnan direct attention to free culture’s omissions, centering the concepts of patentable, prior art, and public domain on issues of race.</w:t>
      </w:r>
    </w:p>
    <w:p w14:paraId="2ADA30D3" w14:textId="77777777" w:rsidR="006D21A1" w:rsidRPr="0045505A" w:rsidRDefault="006D21A1" w:rsidP="006D21A1">
      <w:pPr>
        <w:pStyle w:val="Heading4"/>
        <w:rPr>
          <w:rStyle w:val="Style13ptBold"/>
          <w:b/>
          <w:bCs w:val="0"/>
        </w:rPr>
      </w:pPr>
      <w:r w:rsidRPr="0045505A">
        <w:rPr>
          <w:rStyle w:val="Style13ptBold"/>
          <w:b/>
          <w:bCs w:val="0"/>
        </w:rPr>
        <w:t xml:space="preserve">Policymaking upholds a system of whiteness embedded with a racial formation </w:t>
      </w:r>
      <w:r>
        <w:rPr>
          <w:rStyle w:val="Style13ptBold"/>
          <w:b/>
          <w:bCs w:val="0"/>
        </w:rPr>
        <w:t>where</w:t>
      </w:r>
      <w:r w:rsidRPr="0045505A">
        <w:rPr>
          <w:rStyle w:val="Style13ptBold"/>
          <w:b/>
          <w:bCs w:val="0"/>
        </w:rPr>
        <w:t xml:space="preserve"> certain types of knowledge are valued and others aren’t. “Excellence” and whiteness are linked through the distinction between “real” and “traditional” knowledge, and who has the ability to produce commercially valuable properties created on the bones of racialized bodies. Anything created by people of color that ARE deemed as useful by the American Imaginary are “purified” and “refined” for the global economy, devaluing creation by racialized bodies </w:t>
      </w:r>
      <w:r>
        <w:rPr>
          <w:rStyle w:val="Style13ptBold"/>
          <w:b/>
          <w:bCs w:val="0"/>
        </w:rPr>
        <w:t>and feeding into the neocolonial global agenda</w:t>
      </w:r>
      <w:r w:rsidRPr="0045505A">
        <w:rPr>
          <w:rStyle w:val="Style13ptBold"/>
          <w:b/>
          <w:bCs w:val="0"/>
        </w:rPr>
        <w:t>.</w:t>
      </w:r>
    </w:p>
    <w:p w14:paraId="0F8FD158" w14:textId="77777777" w:rsidR="006D21A1" w:rsidRDefault="006D21A1" w:rsidP="006D21A1">
      <w:r>
        <w:rPr>
          <w:b/>
          <w:bCs/>
          <w:sz w:val="26"/>
          <w:szCs w:val="26"/>
        </w:rPr>
        <w:t>Vats 20</w:t>
      </w:r>
      <w:r w:rsidRPr="00B95C2A">
        <w:t xml:space="preserve"> </w:t>
      </w:r>
      <w:r>
        <w:t>– Anjali Vats, 2020,</w:t>
      </w:r>
      <w:r w:rsidRPr="00B95C2A">
        <w:t xml:space="preserve"> </w:t>
      </w:r>
      <w:r w:rsidRPr="00BC4E0D">
        <w:t>The Color of Creatorship: Intellectual Property, Race, and the Making of Americans</w:t>
      </w:r>
      <w:r w:rsidRPr="00B95C2A">
        <w:t xml:space="preserve">, </w:t>
      </w:r>
      <w:r w:rsidRPr="00BC4E0D">
        <w:t>https://www.sup.org/books/title/?id=27831</w:t>
      </w:r>
      <w:r w:rsidRPr="00B95C2A">
        <w:t>,</w:t>
      </w:r>
      <w:r>
        <w:t xml:space="preserve"> pp. 72-74,</w:t>
      </w:r>
      <w:r w:rsidRPr="00B95C2A">
        <w:t xml:space="preserve"> DOA: 7/</w:t>
      </w:r>
      <w:r>
        <w:t>11</w:t>
      </w:r>
      <w:r w:rsidRPr="00B95C2A">
        <w:t>/2024, //shubh</w:t>
      </w:r>
    </w:p>
    <w:p w14:paraId="1B5EC369" w14:textId="77777777" w:rsidR="006D21A1" w:rsidRPr="005214A4" w:rsidRDefault="006D21A1" w:rsidP="006D21A1">
      <w:r>
        <w:t>---TK = traditional knowledge</w:t>
      </w:r>
    </w:p>
    <w:p w14:paraId="1D7B4D97" w14:textId="77777777" w:rsidR="006D21A1" w:rsidRPr="005F1C96" w:rsidRDefault="006D21A1" w:rsidP="006D21A1">
      <w:pPr>
        <w:rPr>
          <w:sz w:val="14"/>
        </w:rPr>
      </w:pPr>
      <w:r w:rsidRPr="005214A4">
        <w:rPr>
          <w:u w:val="single"/>
        </w:rPr>
        <w:t>Race liberal</w:t>
      </w:r>
      <w:r>
        <w:rPr>
          <w:u w:val="single"/>
        </w:rPr>
        <w:t xml:space="preserve"> </w:t>
      </w:r>
      <w:r w:rsidRPr="003A65EB">
        <w:rPr>
          <w:rStyle w:val="Emphasis"/>
          <w:bCs/>
          <w:highlight w:val="cyan"/>
        </w:rPr>
        <w:t>understandings of creatorship</w:t>
      </w:r>
      <w:r w:rsidRPr="005214A4">
        <w:rPr>
          <w:u w:val="single"/>
        </w:rPr>
        <w:t xml:space="preserve"> in the area of patent law </w:t>
      </w:r>
      <w:r w:rsidRPr="003A65EB">
        <w:rPr>
          <w:highlight w:val="cyan"/>
          <w:u w:val="single"/>
        </w:rPr>
        <w:t xml:space="preserve">worked through the modernization </w:t>
      </w:r>
      <w:r w:rsidRPr="00A72D31">
        <w:rPr>
          <w:u w:val="single"/>
        </w:rPr>
        <w:t xml:space="preserve">of the association of </w:t>
      </w:r>
      <w:r w:rsidRPr="003A65EB">
        <w:rPr>
          <w:highlight w:val="cyan"/>
          <w:u w:val="single"/>
        </w:rPr>
        <w:t xml:space="preserve">scientific expertise—and </w:t>
      </w:r>
      <w:r w:rsidRPr="00A72D31">
        <w:rPr>
          <w:u w:val="single"/>
        </w:rPr>
        <w:t xml:space="preserve">thus </w:t>
      </w:r>
      <w:r w:rsidRPr="00A72D31">
        <w:rPr>
          <w:highlight w:val="cyan"/>
          <w:u w:val="single"/>
        </w:rPr>
        <w:t xml:space="preserve">the </w:t>
      </w:r>
      <w:r w:rsidRPr="003A65EB">
        <w:rPr>
          <w:highlight w:val="cyan"/>
          <w:u w:val="single"/>
        </w:rPr>
        <w:t xml:space="preserve">definition of </w:t>
      </w:r>
      <w:r w:rsidRPr="00A72D31">
        <w:rPr>
          <w:u w:val="single"/>
        </w:rPr>
        <w:t xml:space="preserve">human </w:t>
      </w:r>
      <w:r w:rsidRPr="003A65EB">
        <w:rPr>
          <w:highlight w:val="cyan"/>
          <w:u w:val="single"/>
        </w:rPr>
        <w:t xml:space="preserve">progress </w:t>
      </w:r>
      <w:r w:rsidRPr="00A72D31">
        <w:rPr>
          <w:highlight w:val="cyan"/>
          <w:u w:val="single"/>
        </w:rPr>
        <w:t>and</w:t>
      </w:r>
      <w:r w:rsidRPr="00A72D31">
        <w:rPr>
          <w:u w:val="single"/>
        </w:rPr>
        <w:t xml:space="preserve"> who could </w:t>
      </w:r>
      <w:r w:rsidRPr="00A72D31">
        <w:rPr>
          <w:highlight w:val="cyan"/>
          <w:u w:val="single"/>
        </w:rPr>
        <w:t>advance</w:t>
      </w:r>
      <w:r w:rsidRPr="00A72D31">
        <w:rPr>
          <w:u w:val="single"/>
        </w:rPr>
        <w:t xml:space="preserve"> it—</w:t>
      </w:r>
      <w:r w:rsidRPr="003A65EB">
        <w:rPr>
          <w:highlight w:val="cyan"/>
          <w:u w:val="single"/>
        </w:rPr>
        <w:t>with whiteness</w:t>
      </w:r>
      <w:r w:rsidRPr="005214A4">
        <w:rPr>
          <w:u w:val="single"/>
        </w:rPr>
        <w:t xml:space="preserve">. Though seemingly race neutral in its valuation of scientific and technological knowledge, </w:t>
      </w:r>
      <w:r w:rsidRPr="003A65EB">
        <w:rPr>
          <w:highlight w:val="cyan"/>
          <w:u w:val="single"/>
        </w:rPr>
        <w:t>expertise is a</w:t>
      </w:r>
      <w:r w:rsidRPr="005214A4">
        <w:rPr>
          <w:u w:val="single"/>
        </w:rPr>
        <w:t xml:space="preserve"> cultural construct,21 a </w:t>
      </w:r>
      <w:r w:rsidRPr="003A65EB">
        <w:rPr>
          <w:highlight w:val="cyan"/>
          <w:u w:val="single"/>
        </w:rPr>
        <w:t xml:space="preserve">racial formation through which </w:t>
      </w:r>
      <w:r w:rsidRPr="00A72D31">
        <w:rPr>
          <w:u w:val="single"/>
        </w:rPr>
        <w:t xml:space="preserve">certain </w:t>
      </w:r>
      <w:r w:rsidRPr="003A65EB">
        <w:rPr>
          <w:highlight w:val="cyan"/>
          <w:u w:val="single"/>
        </w:rPr>
        <w:t>knowledges are valued and others are not</w:t>
      </w:r>
      <w:r w:rsidRPr="005214A4">
        <w:rPr>
          <w:u w:val="single"/>
        </w:rPr>
        <w:t xml:space="preserve">. Anticolonial scholars have consistently demonstrated that settler </w:t>
      </w:r>
      <w:r w:rsidRPr="003A65EB">
        <w:rPr>
          <w:highlight w:val="cyan"/>
          <w:u w:val="single"/>
        </w:rPr>
        <w:t xml:space="preserve">colonists </w:t>
      </w:r>
      <w:r w:rsidRPr="00A72D31">
        <w:rPr>
          <w:u w:val="single"/>
        </w:rPr>
        <w:t xml:space="preserve">objectified Otherness and </w:t>
      </w:r>
      <w:r w:rsidRPr="003A65EB">
        <w:rPr>
          <w:highlight w:val="cyan"/>
          <w:u w:val="single"/>
        </w:rPr>
        <w:t xml:space="preserve">projected European understandings of knowledge </w:t>
      </w:r>
      <w:r w:rsidRPr="00A72D31">
        <w:rPr>
          <w:u w:val="single"/>
        </w:rPr>
        <w:t xml:space="preserve">and expertise </w:t>
      </w:r>
      <w:r w:rsidRPr="003A65EB">
        <w:rPr>
          <w:highlight w:val="cyan"/>
          <w:u w:val="single"/>
        </w:rPr>
        <w:t xml:space="preserve">onto colonized peoples </w:t>
      </w:r>
      <w:r w:rsidRPr="00A72D31">
        <w:rPr>
          <w:u w:val="single"/>
        </w:rPr>
        <w:t xml:space="preserve">as a </w:t>
      </w:r>
      <w:r w:rsidRPr="00A72D31">
        <w:rPr>
          <w:highlight w:val="cyan"/>
          <w:u w:val="single"/>
        </w:rPr>
        <w:t xml:space="preserve">means of claiming </w:t>
      </w:r>
      <w:r w:rsidRPr="003A65EB">
        <w:rPr>
          <w:highlight w:val="cyan"/>
          <w:u w:val="single"/>
        </w:rPr>
        <w:t>power</w:t>
      </w:r>
      <w:r w:rsidRPr="005214A4">
        <w:rPr>
          <w:u w:val="single"/>
        </w:rPr>
        <w:t xml:space="preserve">. In the race liberal era, </w:t>
      </w:r>
      <w:r w:rsidRPr="00A72D31">
        <w:rPr>
          <w:highlight w:val="cyan"/>
          <w:u w:val="single"/>
        </w:rPr>
        <w:t xml:space="preserve">expertise and whiteness </w:t>
      </w:r>
      <w:r w:rsidRPr="003A65EB">
        <w:rPr>
          <w:highlight w:val="cyan"/>
          <w:u w:val="single"/>
        </w:rPr>
        <w:t>remained linked through the</w:t>
      </w:r>
      <w:r w:rsidRPr="005214A4">
        <w:rPr>
          <w:u w:val="single"/>
        </w:rPr>
        <w:t xml:space="preserve"> construction of </w:t>
      </w:r>
      <w:r w:rsidRPr="003A65EB">
        <w:rPr>
          <w:highlight w:val="cyan"/>
          <w:u w:val="single"/>
        </w:rPr>
        <w:t>distinctions between</w:t>
      </w:r>
      <w:r w:rsidRPr="005214A4">
        <w:rPr>
          <w:u w:val="single"/>
        </w:rPr>
        <w:t xml:space="preserve"> manufactured </w:t>
      </w:r>
      <w:r w:rsidRPr="003A65EB">
        <w:rPr>
          <w:highlight w:val="cyan"/>
          <w:u w:val="single"/>
        </w:rPr>
        <w:t>“real” knowledge from</w:t>
      </w:r>
      <w:r w:rsidRPr="005214A4">
        <w:rPr>
          <w:u w:val="single"/>
        </w:rPr>
        <w:t xml:space="preserve"> unrefined </w:t>
      </w:r>
      <w:r w:rsidRPr="003A65EB">
        <w:rPr>
          <w:highlight w:val="cyan"/>
          <w:u w:val="single"/>
        </w:rPr>
        <w:t>“t</w:t>
      </w:r>
      <w:r w:rsidRPr="00A72D31">
        <w:rPr>
          <w:u w:val="single"/>
        </w:rPr>
        <w:t xml:space="preserve">raditional” </w:t>
      </w:r>
      <w:r w:rsidRPr="003A65EB">
        <w:rPr>
          <w:highlight w:val="cyan"/>
          <w:u w:val="single"/>
        </w:rPr>
        <w:t>k</w:t>
      </w:r>
      <w:r w:rsidRPr="00A72D31">
        <w:rPr>
          <w:u w:val="single"/>
        </w:rPr>
        <w:t>nowledge</w:t>
      </w:r>
      <w:r w:rsidRPr="003A65EB">
        <w:rPr>
          <w:highlight w:val="cyan"/>
          <w:u w:val="single"/>
        </w:rPr>
        <w:t xml:space="preserve"> and who had the capacity to produce the former.</w:t>
      </w:r>
      <w:r w:rsidRPr="005214A4">
        <w:rPr>
          <w:u w:val="single"/>
        </w:rPr>
        <w:t xml:space="preserve"> </w:t>
      </w:r>
      <w:r w:rsidRPr="005F1C96">
        <w:rPr>
          <w:sz w:val="14"/>
        </w:rPr>
        <w:t xml:space="preserve">This is not to say that the material advances of science and technology were not tangible and important or even that people of color were and are not overrepresented in some fields of expertise. </w:t>
      </w:r>
      <w:r w:rsidRPr="005214A4">
        <w:rPr>
          <w:u w:val="single"/>
        </w:rPr>
        <w:t xml:space="preserve">Rather, it is to argue that from the 1960s on, </w:t>
      </w:r>
      <w:r w:rsidRPr="003A65EB">
        <w:rPr>
          <w:highlight w:val="cyan"/>
          <w:u w:val="single"/>
        </w:rPr>
        <w:t>expertise in</w:t>
      </w:r>
      <w:r w:rsidRPr="005214A4">
        <w:rPr>
          <w:u w:val="single"/>
        </w:rPr>
        <w:t xml:space="preserve"> the areas of </w:t>
      </w:r>
      <w:r w:rsidRPr="00A72D31">
        <w:rPr>
          <w:u w:val="single"/>
        </w:rPr>
        <w:t xml:space="preserve">science and </w:t>
      </w:r>
      <w:r w:rsidRPr="003A65EB">
        <w:rPr>
          <w:highlight w:val="cyan"/>
          <w:u w:val="single"/>
        </w:rPr>
        <w:t>tech</w:t>
      </w:r>
      <w:r w:rsidRPr="00A72D31">
        <w:rPr>
          <w:u w:val="single"/>
        </w:rPr>
        <w:t>nology</w:t>
      </w:r>
      <w:r w:rsidRPr="003A65EB">
        <w:rPr>
          <w:highlight w:val="cyan"/>
          <w:u w:val="single"/>
        </w:rPr>
        <w:t xml:space="preserve"> was</w:t>
      </w:r>
      <w:r w:rsidRPr="005214A4">
        <w:rPr>
          <w:u w:val="single"/>
        </w:rPr>
        <w:t xml:space="preserve"> increasingly </w:t>
      </w:r>
      <w:r w:rsidRPr="003A65EB">
        <w:rPr>
          <w:highlight w:val="cyan"/>
          <w:u w:val="single"/>
        </w:rPr>
        <w:t>necessary to produce commercial</w:t>
      </w:r>
      <w:r w:rsidRPr="00A72D31">
        <w:rPr>
          <w:u w:val="single"/>
        </w:rPr>
        <w:t xml:space="preserve">ly valuable </w:t>
      </w:r>
      <w:r w:rsidRPr="003A65EB">
        <w:rPr>
          <w:highlight w:val="cyan"/>
          <w:u w:val="single"/>
        </w:rPr>
        <w:t>i</w:t>
      </w:r>
      <w:r w:rsidRPr="00A72D31">
        <w:rPr>
          <w:u w:val="single"/>
        </w:rPr>
        <w:t xml:space="preserve">ntellectual </w:t>
      </w:r>
      <w:r w:rsidRPr="003A65EB">
        <w:rPr>
          <w:highlight w:val="cyan"/>
          <w:u w:val="single"/>
        </w:rPr>
        <w:t>p</w:t>
      </w:r>
      <w:r w:rsidRPr="00A72D31">
        <w:rPr>
          <w:u w:val="single"/>
        </w:rPr>
        <w:t>ropertie</w:t>
      </w:r>
      <w:r w:rsidRPr="003A65EB">
        <w:rPr>
          <w:highlight w:val="cyan"/>
          <w:u w:val="single"/>
        </w:rPr>
        <w:t>s</w:t>
      </w:r>
      <w:r w:rsidRPr="005214A4">
        <w:rPr>
          <w:u w:val="single"/>
        </w:rPr>
        <w:t xml:space="preserve"> The Race Liber al Intellectual Property Citizen 73 and that </w:t>
      </w:r>
      <w:r w:rsidRPr="003A65EB">
        <w:rPr>
          <w:highlight w:val="cyan"/>
          <w:u w:val="single"/>
        </w:rPr>
        <w:t xml:space="preserve">these forms of expertise were constructed around </w:t>
      </w:r>
      <w:r w:rsidRPr="00A72D31">
        <w:rPr>
          <w:u w:val="single"/>
        </w:rPr>
        <w:t>Euro</w:t>
      </w:r>
      <w:r w:rsidRPr="003A65EB">
        <w:rPr>
          <w:highlight w:val="cyan"/>
          <w:u w:val="single"/>
        </w:rPr>
        <w:t>-American ideals at the expense of p</w:t>
      </w:r>
      <w:r w:rsidRPr="00A72D31">
        <w:rPr>
          <w:u w:val="single"/>
        </w:rPr>
        <w:t xml:space="preserve">eople </w:t>
      </w:r>
      <w:r w:rsidRPr="003A65EB">
        <w:rPr>
          <w:highlight w:val="cyan"/>
          <w:u w:val="single"/>
        </w:rPr>
        <w:t>o</w:t>
      </w:r>
      <w:r w:rsidRPr="00A72D31">
        <w:rPr>
          <w:u w:val="single"/>
        </w:rPr>
        <w:t xml:space="preserve">f </w:t>
      </w:r>
      <w:r w:rsidRPr="003A65EB">
        <w:rPr>
          <w:highlight w:val="cyan"/>
          <w:u w:val="single"/>
        </w:rPr>
        <w:t>c</w:t>
      </w:r>
      <w:r w:rsidRPr="00A72D31">
        <w:rPr>
          <w:u w:val="single"/>
        </w:rPr>
        <w:t xml:space="preserve">olor. </w:t>
      </w:r>
      <w:r w:rsidRPr="003A65EB">
        <w:rPr>
          <w:highlight w:val="cyan"/>
          <w:u w:val="single"/>
        </w:rPr>
        <w:t>Defining</w:t>
      </w:r>
      <w:r w:rsidRPr="005214A4">
        <w:rPr>
          <w:u w:val="single"/>
        </w:rPr>
        <w:t xml:space="preserve"> the category of </w:t>
      </w:r>
      <w:r w:rsidRPr="003A65EB">
        <w:rPr>
          <w:highlight w:val="cyan"/>
          <w:u w:val="single"/>
        </w:rPr>
        <w:t xml:space="preserve">expertise </w:t>
      </w:r>
      <w:r w:rsidRPr="00A72D31">
        <w:rPr>
          <w:highlight w:val="cyan"/>
          <w:u w:val="single"/>
        </w:rPr>
        <w:t xml:space="preserve">in the </w:t>
      </w:r>
      <w:r w:rsidRPr="003A65EB">
        <w:rPr>
          <w:highlight w:val="cyan"/>
          <w:u w:val="single"/>
        </w:rPr>
        <w:t>race liberal era worked to identify a category of non-experts, including p</w:t>
      </w:r>
      <w:r w:rsidRPr="00A72D31">
        <w:rPr>
          <w:u w:val="single"/>
        </w:rPr>
        <w:t>eople</w:t>
      </w:r>
      <w:r w:rsidRPr="003A65EB">
        <w:rPr>
          <w:highlight w:val="cyan"/>
          <w:u w:val="single"/>
        </w:rPr>
        <w:t xml:space="preserve"> o</w:t>
      </w:r>
      <w:r w:rsidRPr="00A72D31">
        <w:rPr>
          <w:u w:val="single"/>
        </w:rPr>
        <w:t xml:space="preserve">f </w:t>
      </w:r>
      <w:r w:rsidRPr="003A65EB">
        <w:rPr>
          <w:highlight w:val="cyan"/>
          <w:u w:val="single"/>
        </w:rPr>
        <w:t>c</w:t>
      </w:r>
      <w:r w:rsidRPr="00A72D31">
        <w:rPr>
          <w:u w:val="single"/>
        </w:rPr>
        <w:t>olor</w:t>
      </w:r>
      <w:r w:rsidRPr="003A65EB">
        <w:rPr>
          <w:highlight w:val="cyan"/>
          <w:u w:val="single"/>
        </w:rPr>
        <w:t xml:space="preserve"> who were producing t</w:t>
      </w:r>
      <w:r w:rsidRPr="00A72D31">
        <w:rPr>
          <w:u w:val="single"/>
        </w:rPr>
        <w:t xml:space="preserve">raditional </w:t>
      </w:r>
      <w:r w:rsidRPr="003A65EB">
        <w:rPr>
          <w:highlight w:val="cyan"/>
          <w:u w:val="single"/>
        </w:rPr>
        <w:t>k</w:t>
      </w:r>
      <w:r w:rsidRPr="00A72D31">
        <w:rPr>
          <w:u w:val="single"/>
        </w:rPr>
        <w:t>nowledge</w:t>
      </w:r>
      <w:r w:rsidRPr="005214A4">
        <w:rPr>
          <w:u w:val="single"/>
        </w:rPr>
        <w:t>.</w:t>
      </w:r>
      <w:r w:rsidRPr="00A72D31">
        <w:rPr>
          <w:u w:val="single"/>
        </w:rPr>
        <w:t xml:space="preserve">22 </w:t>
      </w:r>
      <w:r w:rsidRPr="003A65EB">
        <w:rPr>
          <w:highlight w:val="cyan"/>
          <w:u w:val="single"/>
        </w:rPr>
        <w:t xml:space="preserve">Patent law </w:t>
      </w:r>
      <w:r w:rsidRPr="00A72D31">
        <w:rPr>
          <w:u w:val="single"/>
        </w:rPr>
        <w:t xml:space="preserve">socially </w:t>
      </w:r>
      <w:r w:rsidRPr="003A65EB">
        <w:rPr>
          <w:highlight w:val="cyan"/>
          <w:u w:val="single"/>
        </w:rPr>
        <w:t xml:space="preserve">constructs value in </w:t>
      </w:r>
      <w:r w:rsidRPr="00A72D31">
        <w:rPr>
          <w:highlight w:val="cyan"/>
          <w:u w:val="single"/>
        </w:rPr>
        <w:t>certain</w:t>
      </w:r>
      <w:r w:rsidRPr="00A72D31">
        <w:rPr>
          <w:u w:val="single"/>
        </w:rPr>
        <w:t xml:space="preserve"> kinds of </w:t>
      </w:r>
      <w:r w:rsidRPr="003A65EB">
        <w:rPr>
          <w:highlight w:val="cyan"/>
          <w:u w:val="single"/>
        </w:rPr>
        <w:t>(</w:t>
      </w:r>
      <w:r w:rsidRPr="00A72D31">
        <w:rPr>
          <w:highlight w:val="cyan"/>
          <w:u w:val="single"/>
        </w:rPr>
        <w:t>i</w:t>
      </w:r>
      <w:r w:rsidRPr="00A72D31">
        <w:rPr>
          <w:u w:val="single"/>
        </w:rPr>
        <w:t xml:space="preserve">ntellectual) </w:t>
      </w:r>
      <w:r w:rsidRPr="003A65EB">
        <w:rPr>
          <w:highlight w:val="cyan"/>
          <w:u w:val="single"/>
        </w:rPr>
        <w:t>p</w:t>
      </w:r>
      <w:r w:rsidRPr="00A72D31">
        <w:rPr>
          <w:u w:val="single"/>
        </w:rPr>
        <w:t>roperty</w:t>
      </w:r>
      <w:r w:rsidRPr="003A65EB">
        <w:rPr>
          <w:highlight w:val="cyan"/>
          <w:u w:val="single"/>
        </w:rPr>
        <w:t xml:space="preserve"> and</w:t>
      </w:r>
      <w:r w:rsidRPr="005214A4">
        <w:rPr>
          <w:u w:val="single"/>
        </w:rPr>
        <w:t xml:space="preserve"> in certain kinds of </w:t>
      </w:r>
      <w:r w:rsidRPr="003A65EB">
        <w:rPr>
          <w:highlight w:val="cyan"/>
          <w:u w:val="single"/>
        </w:rPr>
        <w:t>imagined i</w:t>
      </w:r>
      <w:r w:rsidRPr="00A72D31">
        <w:rPr>
          <w:u w:val="single"/>
        </w:rPr>
        <w:t xml:space="preserve">ntellectual </w:t>
      </w:r>
      <w:r w:rsidRPr="003A65EB">
        <w:rPr>
          <w:highlight w:val="cyan"/>
          <w:u w:val="single"/>
        </w:rPr>
        <w:t>p</w:t>
      </w:r>
      <w:r w:rsidRPr="00A72D31">
        <w:rPr>
          <w:u w:val="single"/>
        </w:rPr>
        <w:t xml:space="preserve">roperty </w:t>
      </w:r>
      <w:r w:rsidRPr="003A65EB">
        <w:rPr>
          <w:highlight w:val="cyan"/>
          <w:u w:val="single"/>
        </w:rPr>
        <w:t>citizens</w:t>
      </w:r>
      <w:r w:rsidRPr="005214A4">
        <w:rPr>
          <w:u w:val="single"/>
        </w:rPr>
        <w:t xml:space="preserve">, specifically </w:t>
      </w:r>
      <w:r w:rsidRPr="003A65EB">
        <w:rPr>
          <w:highlight w:val="cyan"/>
          <w:u w:val="single"/>
        </w:rPr>
        <w:t>those who</w:t>
      </w:r>
      <w:r w:rsidRPr="005214A4">
        <w:rPr>
          <w:u w:val="single"/>
        </w:rPr>
        <w:t xml:space="preserve"> </w:t>
      </w:r>
      <w:r w:rsidRPr="003A65EB">
        <w:rPr>
          <w:highlight w:val="cyan"/>
          <w:u w:val="single"/>
        </w:rPr>
        <w:t>can make</w:t>
      </w:r>
      <w:r w:rsidRPr="005214A4">
        <w:rPr>
          <w:u w:val="single"/>
        </w:rPr>
        <w:t xml:space="preserve"> scientific </w:t>
      </w:r>
      <w:r w:rsidRPr="003A65EB">
        <w:rPr>
          <w:highlight w:val="cyan"/>
          <w:u w:val="single"/>
        </w:rPr>
        <w:t>knowledge</w:t>
      </w:r>
      <w:r w:rsidRPr="005214A4">
        <w:rPr>
          <w:u w:val="single"/>
        </w:rPr>
        <w:t xml:space="preserve"> that is </w:t>
      </w:r>
      <w:r w:rsidRPr="003A65EB">
        <w:rPr>
          <w:highlight w:val="cyan"/>
          <w:u w:val="single"/>
        </w:rPr>
        <w:t>legible in</w:t>
      </w:r>
      <w:r w:rsidRPr="005214A4">
        <w:rPr>
          <w:u w:val="single"/>
        </w:rPr>
        <w:t xml:space="preserve"> increasingly </w:t>
      </w:r>
      <w:r w:rsidRPr="003A65EB">
        <w:rPr>
          <w:highlight w:val="cyan"/>
          <w:u w:val="single"/>
        </w:rPr>
        <w:t>internationalized systems of Western</w:t>
      </w:r>
      <w:r w:rsidRPr="005214A4">
        <w:rPr>
          <w:u w:val="single"/>
        </w:rPr>
        <w:t xml:space="preserve"> patent </w:t>
      </w:r>
      <w:r w:rsidRPr="003A65EB">
        <w:rPr>
          <w:highlight w:val="cyan"/>
          <w:u w:val="single"/>
        </w:rPr>
        <w:t>law</w:t>
      </w:r>
      <w:r w:rsidRPr="005214A4">
        <w:rPr>
          <w:u w:val="single"/>
        </w:rPr>
        <w:t xml:space="preserve"> </w:t>
      </w:r>
      <w:r w:rsidRPr="003A65EB">
        <w:rPr>
          <w:highlight w:val="cyan"/>
          <w:u w:val="single"/>
        </w:rPr>
        <w:t xml:space="preserve">in </w:t>
      </w:r>
      <w:r w:rsidRPr="00A72D31">
        <w:rPr>
          <w:u w:val="single"/>
        </w:rPr>
        <w:t xml:space="preserve">ways that are </w:t>
      </w:r>
      <w:r w:rsidRPr="003A65EB">
        <w:rPr>
          <w:highlight w:val="cyan"/>
          <w:u w:val="single"/>
        </w:rPr>
        <w:t xml:space="preserve">consistent with raced </w:t>
      </w:r>
      <w:r w:rsidRPr="00A72D31">
        <w:rPr>
          <w:u w:val="single"/>
        </w:rPr>
        <w:t xml:space="preserve">and colonial </w:t>
      </w:r>
      <w:r w:rsidRPr="003A65EB">
        <w:rPr>
          <w:highlight w:val="cyan"/>
          <w:u w:val="single"/>
        </w:rPr>
        <w:t xml:space="preserve">conceptions of </w:t>
      </w:r>
      <w:r w:rsidRPr="00A72D31">
        <w:rPr>
          <w:u w:val="single"/>
        </w:rPr>
        <w:t xml:space="preserve">xenophobic </w:t>
      </w:r>
      <w:r w:rsidRPr="003A65EB">
        <w:rPr>
          <w:highlight w:val="cyan"/>
          <w:u w:val="single"/>
        </w:rPr>
        <w:t>nationalism.</w:t>
      </w:r>
      <w:r w:rsidRPr="005214A4">
        <w:rPr>
          <w:u w:val="single"/>
        </w:rPr>
        <w:t xml:space="preserve">23 Accordingly, the argument that some scholars make that patents derived from traditional knowledge do not foreclose traditional uses of knowledge misses the point.24 </w:t>
      </w:r>
      <w:r w:rsidRPr="003A65EB">
        <w:rPr>
          <w:highlight w:val="cyan"/>
          <w:u w:val="single"/>
        </w:rPr>
        <w:t xml:space="preserve">Whiteness remains racially scripted as </w:t>
      </w:r>
      <w:r w:rsidRPr="00A72D31">
        <w:rPr>
          <w:highlight w:val="cyan"/>
          <w:u w:val="single"/>
        </w:rPr>
        <w:t>superior to nonwhiteness</w:t>
      </w:r>
      <w:r w:rsidRPr="00A72D31">
        <w:rPr>
          <w:u w:val="single"/>
        </w:rPr>
        <w:t xml:space="preserve"> in ways</w:t>
      </w:r>
      <w:r w:rsidRPr="003A65EB">
        <w:rPr>
          <w:highlight w:val="cyan"/>
          <w:u w:val="single"/>
        </w:rPr>
        <w:t xml:space="preserve"> that facilitate white </w:t>
      </w:r>
      <w:r w:rsidRPr="00A72D31">
        <w:rPr>
          <w:u w:val="single"/>
        </w:rPr>
        <w:t xml:space="preserve">ownership of </w:t>
      </w:r>
      <w:r w:rsidRPr="003A65EB">
        <w:rPr>
          <w:highlight w:val="cyan"/>
          <w:u w:val="single"/>
        </w:rPr>
        <w:t>property and accumulation of wealth</w:t>
      </w:r>
      <w:r w:rsidRPr="005214A4">
        <w:rPr>
          <w:u w:val="single"/>
        </w:rPr>
        <w:t xml:space="preserve">. Access to </w:t>
      </w:r>
      <w:r w:rsidRPr="003A65EB">
        <w:rPr>
          <w:highlight w:val="cyan"/>
          <w:u w:val="single"/>
        </w:rPr>
        <w:t>value creation results from the perception that p</w:t>
      </w:r>
      <w:r w:rsidRPr="00A72D31">
        <w:rPr>
          <w:u w:val="single"/>
        </w:rPr>
        <w:t xml:space="preserve">eople </w:t>
      </w:r>
      <w:r w:rsidRPr="003A65EB">
        <w:rPr>
          <w:highlight w:val="cyan"/>
          <w:u w:val="single"/>
        </w:rPr>
        <w:t>o</w:t>
      </w:r>
      <w:r w:rsidRPr="00A72D31">
        <w:rPr>
          <w:u w:val="single"/>
        </w:rPr>
        <w:t xml:space="preserve">f </w:t>
      </w:r>
      <w:r w:rsidRPr="003A65EB">
        <w:rPr>
          <w:highlight w:val="cyan"/>
          <w:u w:val="single"/>
        </w:rPr>
        <w:t>c</w:t>
      </w:r>
      <w:r w:rsidRPr="00A72D31">
        <w:rPr>
          <w:u w:val="single"/>
        </w:rPr>
        <w:t>olor</w:t>
      </w:r>
      <w:r w:rsidRPr="005214A4">
        <w:rPr>
          <w:u w:val="single"/>
        </w:rPr>
        <w:t xml:space="preserve"> </w:t>
      </w:r>
      <w:r w:rsidRPr="003A65EB">
        <w:rPr>
          <w:highlight w:val="cyan"/>
          <w:u w:val="single"/>
        </w:rPr>
        <w:t>are</w:t>
      </w:r>
      <w:r w:rsidRPr="005214A4">
        <w:rPr>
          <w:u w:val="single"/>
        </w:rPr>
        <w:t xml:space="preserve"> outside of </w:t>
      </w:r>
      <w:r w:rsidRPr="003A65EB">
        <w:rPr>
          <w:highlight w:val="cyan"/>
          <w:u w:val="single"/>
        </w:rPr>
        <w:t>the</w:t>
      </w:r>
      <w:r w:rsidRPr="005214A4">
        <w:rPr>
          <w:u w:val="single"/>
        </w:rPr>
        <w:t xml:space="preserve"> scientized </w:t>
      </w:r>
      <w:r w:rsidRPr="003A65EB">
        <w:rPr>
          <w:highlight w:val="cyan"/>
          <w:u w:val="single"/>
        </w:rPr>
        <w:t>regime of knowledge production</w:t>
      </w:r>
      <w:r w:rsidRPr="005214A4">
        <w:rPr>
          <w:u w:val="single"/>
        </w:rPr>
        <w:t xml:space="preserve"> </w:t>
      </w:r>
      <w:r w:rsidRPr="003A65EB">
        <w:rPr>
          <w:highlight w:val="cyan"/>
          <w:u w:val="single"/>
        </w:rPr>
        <w:t>and</w:t>
      </w:r>
      <w:r w:rsidRPr="005214A4">
        <w:rPr>
          <w:u w:val="single"/>
        </w:rPr>
        <w:t xml:space="preserve">, indeed, </w:t>
      </w:r>
      <w:r w:rsidRPr="003A65EB">
        <w:rPr>
          <w:highlight w:val="cyan"/>
          <w:u w:val="single"/>
        </w:rPr>
        <w:t>the categories of citizenship</w:t>
      </w:r>
      <w:r w:rsidRPr="005214A4">
        <w:rPr>
          <w:u w:val="single"/>
        </w:rPr>
        <w:t xml:space="preserve"> and personhood themselves. Access to the theoretical capacity to contribute to human progress remained limited and constrained by the racial scripts ascribed to people of color and the structural limitations of intellectual property, created by conceptions of nature/culture and development.</w:t>
      </w:r>
      <w:r w:rsidRPr="005F1C96">
        <w:rPr>
          <w:sz w:val="14"/>
        </w:rPr>
        <w:t xml:space="preserve"> Public cultural deployments of expertise evolved in response to rapid scientific and biotechnological development and the concomitant need to reconstruct the relationships between whiteness and property and (neo)coloniality and property. In an age of biotechnology, whiteness, in Cheryl Harris’s words, remained “a prerequisite to the exercise of enforceable property rights,”25 here in the context of expertise. However, the precise landscape of (white) expertise took on new forms. As Zoltan Majdik and William Keith write, “[D]elimiting who can be an expert and whose decisions come from a place of expertise to the provenance of epistemic principles limits our ability to act as experts.”</w:t>
      </w:r>
      <w:r w:rsidRPr="005214A4">
        <w:rPr>
          <w:u w:val="single"/>
        </w:rPr>
        <w:t xml:space="preserve">26 </w:t>
      </w:r>
      <w:r w:rsidRPr="003A65EB">
        <w:rPr>
          <w:highlight w:val="cyan"/>
          <w:u w:val="single"/>
        </w:rPr>
        <w:t>The</w:t>
      </w:r>
      <w:r w:rsidRPr="005214A4">
        <w:rPr>
          <w:u w:val="single"/>
        </w:rPr>
        <w:t xml:space="preserve"> epistemic </w:t>
      </w:r>
      <w:r w:rsidRPr="003A65EB">
        <w:rPr>
          <w:highlight w:val="cyan"/>
          <w:u w:val="single"/>
        </w:rPr>
        <w:t>distinction between nature and science that emerged as overt</w:t>
      </w:r>
      <w:r w:rsidRPr="005214A4">
        <w:rPr>
          <w:u w:val="single"/>
        </w:rPr>
        <w:t xml:space="preserve"> and extractive </w:t>
      </w:r>
      <w:r w:rsidRPr="003A65EB">
        <w:rPr>
          <w:highlight w:val="cyan"/>
          <w:u w:val="single"/>
        </w:rPr>
        <w:t>racism in the colonial era</w:t>
      </w:r>
      <w:r w:rsidRPr="005214A4">
        <w:rPr>
          <w:u w:val="single"/>
        </w:rPr>
        <w:t xml:space="preserve"> also </w:t>
      </w:r>
      <w:r w:rsidRPr="003A65EB">
        <w:rPr>
          <w:highlight w:val="cyan"/>
          <w:u w:val="single"/>
        </w:rPr>
        <w:t xml:space="preserve">became </w:t>
      </w:r>
      <w:r w:rsidRPr="00A72D31">
        <w:rPr>
          <w:u w:val="single"/>
        </w:rPr>
        <w:t xml:space="preserve">a </w:t>
      </w:r>
      <w:r w:rsidRPr="003A65EB">
        <w:rPr>
          <w:highlight w:val="cyan"/>
          <w:u w:val="single"/>
        </w:rPr>
        <w:t xml:space="preserve">de facto racial </w:t>
      </w:r>
      <w:r w:rsidRPr="00A72D31">
        <w:rPr>
          <w:u w:val="single"/>
        </w:rPr>
        <w:t xml:space="preserve">division </w:t>
      </w:r>
      <w:r w:rsidRPr="003A65EB">
        <w:rPr>
          <w:highlight w:val="cyan"/>
          <w:u w:val="single"/>
        </w:rPr>
        <w:t>in the race liberal era</w:t>
      </w:r>
      <w:r w:rsidRPr="005214A4">
        <w:rPr>
          <w:u w:val="single"/>
        </w:rPr>
        <w:t xml:space="preserve">. That updated distinction </w:t>
      </w:r>
      <w:r w:rsidRPr="003A65EB">
        <w:rPr>
          <w:highlight w:val="cyan"/>
          <w:u w:val="single"/>
        </w:rPr>
        <w:t xml:space="preserve">facilitated the understanding of </w:t>
      </w:r>
      <w:r w:rsidRPr="00A72D31">
        <w:rPr>
          <w:highlight w:val="cyan"/>
          <w:u w:val="single"/>
        </w:rPr>
        <w:t>certain</w:t>
      </w:r>
      <w:r w:rsidRPr="00A72D31">
        <w:rPr>
          <w:u w:val="single"/>
        </w:rPr>
        <w:t xml:space="preserve"> kinds of </w:t>
      </w:r>
      <w:r w:rsidRPr="003A65EB">
        <w:rPr>
          <w:highlight w:val="cyan"/>
          <w:u w:val="single"/>
        </w:rPr>
        <w:t>raced knowledge—</w:t>
      </w:r>
      <w:r w:rsidRPr="00A72D31">
        <w:rPr>
          <w:highlight w:val="cyan"/>
          <w:u w:val="single"/>
        </w:rPr>
        <w:t>and the persons</w:t>
      </w:r>
      <w:r w:rsidRPr="00A72D31">
        <w:rPr>
          <w:u w:val="single"/>
        </w:rPr>
        <w:t xml:space="preserve"> who created it</w:t>
      </w:r>
      <w:r w:rsidRPr="003A65EB">
        <w:rPr>
          <w:highlight w:val="cyan"/>
          <w:u w:val="single"/>
        </w:rPr>
        <w:t>—as less valuable than others. Because whiteness and expertise remained linked in race liberalism</w:t>
      </w:r>
      <w:r w:rsidRPr="00A72D31">
        <w:rPr>
          <w:u w:val="single"/>
        </w:rPr>
        <w:t>’s</w:t>
      </w:r>
      <w:r w:rsidRPr="003A65EB">
        <w:rPr>
          <w:highlight w:val="cyan"/>
          <w:u w:val="single"/>
        </w:rPr>
        <w:t xml:space="preserve"> </w:t>
      </w:r>
      <w:r w:rsidRPr="00A72D31">
        <w:rPr>
          <w:u w:val="single"/>
        </w:rPr>
        <w:t>racial episteme</w:t>
      </w:r>
      <w:r w:rsidRPr="003A65EB">
        <w:rPr>
          <w:highlight w:val="cyan"/>
          <w:u w:val="single"/>
        </w:rPr>
        <w:t>, those producing t</w:t>
      </w:r>
      <w:r w:rsidRPr="00A72D31">
        <w:rPr>
          <w:u w:val="single"/>
        </w:rPr>
        <w:t xml:space="preserve">raditional </w:t>
      </w:r>
      <w:r w:rsidRPr="003A65EB">
        <w:rPr>
          <w:highlight w:val="cyan"/>
          <w:u w:val="single"/>
        </w:rPr>
        <w:t>k</w:t>
      </w:r>
      <w:r w:rsidRPr="00A72D31">
        <w:rPr>
          <w:u w:val="single"/>
        </w:rPr>
        <w:t xml:space="preserve">nowledge </w:t>
      </w:r>
      <w:r w:rsidRPr="003A65EB">
        <w:rPr>
          <w:highlight w:val="cyan"/>
          <w:u w:val="single"/>
        </w:rPr>
        <w:t xml:space="preserve">were </w:t>
      </w:r>
      <w:r w:rsidRPr="00A72D31">
        <w:rPr>
          <w:u w:val="single"/>
        </w:rPr>
        <w:t xml:space="preserve">often </w:t>
      </w:r>
      <w:r w:rsidRPr="003A65EB">
        <w:rPr>
          <w:highlight w:val="cyan"/>
          <w:u w:val="single"/>
        </w:rPr>
        <w:t xml:space="preserve">constructed as less than whole </w:t>
      </w:r>
      <w:r w:rsidRPr="00A72D31">
        <w:rPr>
          <w:u w:val="single"/>
        </w:rPr>
        <w:t>people without the capacity to invent.</w:t>
      </w:r>
      <w:r w:rsidRPr="005F1C96">
        <w:rPr>
          <w:sz w:val="14"/>
        </w:rPr>
        <w:t xml:space="preserve">27 74 Chapter Two Whiteness continued to operate as a priori evidence of access to expertise or potential to expertise while non-whiteness worked as a marker of non-expertness and suspectness about potential to expertise. </w:t>
      </w:r>
      <w:r w:rsidRPr="005214A4">
        <w:rPr>
          <w:u w:val="single"/>
        </w:rPr>
        <w:t xml:space="preserve">Moreover, because </w:t>
      </w:r>
      <w:r w:rsidRPr="00A72D31">
        <w:rPr>
          <w:u w:val="single"/>
        </w:rPr>
        <w:t xml:space="preserve">values such as </w:t>
      </w:r>
      <w:r w:rsidRPr="003A65EB">
        <w:rPr>
          <w:highlight w:val="cyan"/>
          <w:u w:val="single"/>
        </w:rPr>
        <w:t xml:space="preserve">hard work </w:t>
      </w:r>
      <w:r w:rsidRPr="00A72D31">
        <w:rPr>
          <w:u w:val="single"/>
        </w:rPr>
        <w:t>and ingenuity</w:t>
      </w:r>
      <w:r w:rsidRPr="005214A4">
        <w:rPr>
          <w:u w:val="single"/>
        </w:rPr>
        <w:t xml:space="preserve"> continued to </w:t>
      </w:r>
      <w:r w:rsidRPr="003A65EB">
        <w:rPr>
          <w:highlight w:val="cyan"/>
          <w:u w:val="single"/>
        </w:rPr>
        <w:t>hold a special place in the American imaginary, those who comported</w:t>
      </w:r>
      <w:r w:rsidRPr="005214A4">
        <w:rPr>
          <w:u w:val="single"/>
        </w:rPr>
        <w:t xml:space="preserve"> with those values </w:t>
      </w:r>
      <w:r w:rsidRPr="003A65EB">
        <w:rPr>
          <w:highlight w:val="cyan"/>
          <w:u w:val="single"/>
        </w:rPr>
        <w:t>were deemed good i</w:t>
      </w:r>
      <w:r w:rsidRPr="00A72D31">
        <w:rPr>
          <w:u w:val="single"/>
        </w:rPr>
        <w:t xml:space="preserve">ntellectual </w:t>
      </w:r>
      <w:r w:rsidRPr="003A65EB">
        <w:rPr>
          <w:highlight w:val="cyan"/>
          <w:u w:val="single"/>
        </w:rPr>
        <w:t>p</w:t>
      </w:r>
      <w:r w:rsidRPr="00A72D31">
        <w:rPr>
          <w:u w:val="single"/>
        </w:rPr>
        <w:t>roperty</w:t>
      </w:r>
      <w:r w:rsidRPr="003A65EB">
        <w:rPr>
          <w:highlight w:val="cyan"/>
          <w:u w:val="single"/>
        </w:rPr>
        <w:t xml:space="preserve"> citizens. P</w:t>
      </w:r>
      <w:r w:rsidRPr="00A72D31">
        <w:rPr>
          <w:u w:val="single"/>
        </w:rPr>
        <w:t>eople</w:t>
      </w:r>
      <w:r w:rsidRPr="003A65EB">
        <w:rPr>
          <w:highlight w:val="cyan"/>
          <w:u w:val="single"/>
        </w:rPr>
        <w:t xml:space="preserve"> o</w:t>
      </w:r>
      <w:r w:rsidRPr="00A72D31">
        <w:rPr>
          <w:u w:val="single"/>
        </w:rPr>
        <w:t xml:space="preserve">f </w:t>
      </w:r>
      <w:r w:rsidRPr="003A65EB">
        <w:rPr>
          <w:highlight w:val="cyan"/>
          <w:u w:val="single"/>
        </w:rPr>
        <w:t>c</w:t>
      </w:r>
      <w:r w:rsidRPr="00A72D31">
        <w:rPr>
          <w:u w:val="single"/>
        </w:rPr>
        <w:t xml:space="preserve">olor </w:t>
      </w:r>
      <w:r w:rsidRPr="00CA3978">
        <w:rPr>
          <w:u w:val="single"/>
        </w:rPr>
        <w:t xml:space="preserve">largely </w:t>
      </w:r>
      <w:r w:rsidRPr="003A65EB">
        <w:rPr>
          <w:highlight w:val="cyan"/>
          <w:u w:val="single"/>
        </w:rPr>
        <w:t>produced raw materials, which were “purified” and “refined”</w:t>
      </w:r>
      <w:r w:rsidRPr="005214A4">
        <w:rPr>
          <w:u w:val="single"/>
        </w:rPr>
        <w:t xml:space="preserve"> in the science-industrial complex </w:t>
      </w:r>
      <w:r w:rsidRPr="003A65EB">
        <w:rPr>
          <w:highlight w:val="cyan"/>
          <w:u w:val="single"/>
        </w:rPr>
        <w:t xml:space="preserve">for </w:t>
      </w:r>
      <w:r w:rsidRPr="00CA3978">
        <w:rPr>
          <w:u w:val="single"/>
        </w:rPr>
        <w:t xml:space="preserve">sale in </w:t>
      </w:r>
      <w:r w:rsidRPr="00CA3978">
        <w:rPr>
          <w:highlight w:val="cyan"/>
          <w:u w:val="single"/>
        </w:rPr>
        <w:t xml:space="preserve">the </w:t>
      </w:r>
      <w:r w:rsidRPr="00CA3978">
        <w:rPr>
          <w:u w:val="single"/>
        </w:rPr>
        <w:t xml:space="preserve">global </w:t>
      </w:r>
      <w:r w:rsidRPr="003A65EB">
        <w:rPr>
          <w:highlight w:val="cyan"/>
          <w:u w:val="single"/>
        </w:rPr>
        <w:t>economy.</w:t>
      </w:r>
      <w:r w:rsidRPr="005214A4">
        <w:rPr>
          <w:u w:val="single"/>
        </w:rPr>
        <w:t xml:space="preserve"> They did not do the hard scientific labor, in part because they simply could not do it, that merited valuable patent protection. Unconscious </w:t>
      </w:r>
      <w:r w:rsidRPr="003A65EB">
        <w:rPr>
          <w:highlight w:val="cyan"/>
          <w:u w:val="single"/>
        </w:rPr>
        <w:t xml:space="preserve">racial </w:t>
      </w:r>
      <w:r w:rsidRPr="00CA3978">
        <w:rPr>
          <w:u w:val="single"/>
        </w:rPr>
        <w:t>and (neo)colonial</w:t>
      </w:r>
      <w:r w:rsidRPr="003A65EB">
        <w:rPr>
          <w:highlight w:val="cyan"/>
          <w:u w:val="single"/>
        </w:rPr>
        <w:t xml:space="preserve"> judgments about expertise, built into the racial episteme </w:t>
      </w:r>
      <w:r w:rsidRPr="00CA3978">
        <w:rPr>
          <w:u w:val="single"/>
        </w:rPr>
        <w:t>of the nation</w:t>
      </w:r>
      <w:r w:rsidRPr="005214A4">
        <w:rPr>
          <w:u w:val="single"/>
        </w:rPr>
        <w:t xml:space="preserve">, thus </w:t>
      </w:r>
      <w:r w:rsidRPr="003A65EB">
        <w:rPr>
          <w:highlight w:val="cyan"/>
          <w:u w:val="single"/>
        </w:rPr>
        <w:t xml:space="preserve">delineated between nature/culture and expertise/non-expertise, and reified </w:t>
      </w:r>
      <w:r w:rsidRPr="00CA3978">
        <w:rPr>
          <w:u w:val="single"/>
        </w:rPr>
        <w:t xml:space="preserve">fundamentally </w:t>
      </w:r>
      <w:r w:rsidRPr="003A65EB">
        <w:rPr>
          <w:highlight w:val="cyan"/>
          <w:u w:val="single"/>
        </w:rPr>
        <w:t xml:space="preserve">raced hierarchies of knowledge </w:t>
      </w:r>
      <w:r w:rsidRPr="00CA3978">
        <w:rPr>
          <w:u w:val="single"/>
        </w:rPr>
        <w:t>production</w:t>
      </w:r>
      <w:r w:rsidRPr="005214A4">
        <w:rPr>
          <w:u w:val="single"/>
        </w:rPr>
        <w:t>.</w:t>
      </w:r>
      <w:r w:rsidRPr="005F1C96">
        <w:rPr>
          <w:sz w:val="14"/>
        </w:rPr>
        <w:t xml:space="preserve"> Two cases, Diamond v. Chakrabarty (1980) (hereinafter Chakrabarty) and Moore v. Regents of the University of California (1990) (hereinafter Moore), were central to the development of the nature/culture distinction and its attendant use of raced hierarchies of expertise. The nature/culture distinction also formed an important foundation for bioprospecting, an extractive and (neo)colonial practice of using traditional knowledge as a basis for developing patented inventions that emerged, in the face of much criticism, in the 1990s and 2000s.28</w:t>
      </w:r>
    </w:p>
    <w:p w14:paraId="1E5C6769" w14:textId="77777777" w:rsidR="006D21A1" w:rsidRPr="00B2336B" w:rsidRDefault="006D21A1" w:rsidP="006D21A1">
      <w:pPr>
        <w:pStyle w:val="Heading4"/>
      </w:pPr>
      <w:r>
        <w:t xml:space="preserve">Debates around </w:t>
      </w:r>
      <w:r>
        <w:rPr>
          <w:u w:val="single"/>
        </w:rPr>
        <w:t>citizenship</w:t>
      </w:r>
      <w:r>
        <w:t xml:space="preserve"> are structured around a </w:t>
      </w:r>
      <w:r>
        <w:rPr>
          <w:u w:val="single"/>
        </w:rPr>
        <w:t>perverse depersonalization</w:t>
      </w:r>
      <w:r>
        <w:t xml:space="preserve"> and a history of </w:t>
      </w:r>
      <w:r>
        <w:rPr>
          <w:u w:val="single"/>
        </w:rPr>
        <w:t>racialized segregation</w:t>
      </w:r>
      <w:r>
        <w:t xml:space="preserve"> for South Asians in the aftermath of </w:t>
      </w:r>
      <w:r>
        <w:rPr>
          <w:u w:val="single"/>
        </w:rPr>
        <w:t>colonialism</w:t>
      </w:r>
      <w:r>
        <w:t xml:space="preserve">. Legal regimes are structured around preserving power for the </w:t>
      </w:r>
      <w:r>
        <w:rPr>
          <w:u w:val="single"/>
        </w:rPr>
        <w:t>white male subject</w:t>
      </w:r>
      <w:r>
        <w:t xml:space="preserve">. </w:t>
      </w:r>
    </w:p>
    <w:p w14:paraId="59F7DA8B" w14:textId="77777777" w:rsidR="006D21A1" w:rsidRDefault="006D21A1" w:rsidP="006D21A1">
      <w:r w:rsidRPr="002B273D">
        <w:rPr>
          <w:b/>
          <w:bCs/>
          <w:sz w:val="26"/>
          <w:szCs w:val="26"/>
        </w:rPr>
        <w:t xml:space="preserve">Burton </w:t>
      </w:r>
      <w:r>
        <w:rPr>
          <w:b/>
          <w:bCs/>
          <w:sz w:val="26"/>
          <w:szCs w:val="26"/>
        </w:rPr>
        <w:t>‘</w:t>
      </w:r>
      <w:r w:rsidRPr="002B273D">
        <w:rPr>
          <w:b/>
          <w:bCs/>
          <w:sz w:val="26"/>
          <w:szCs w:val="26"/>
        </w:rPr>
        <w:t>2</w:t>
      </w:r>
      <w:r>
        <w:rPr>
          <w:b/>
          <w:bCs/>
          <w:sz w:val="26"/>
          <w:szCs w:val="26"/>
        </w:rPr>
        <w:t>0</w:t>
      </w:r>
      <w:r>
        <w:t xml:space="preserve"> [</w:t>
      </w:r>
      <w:r w:rsidRPr="00D6779A">
        <w:t xml:space="preserve">Antoinette M. Burton is an American historian, and Professor of History and Bastian Professor of Global and Transnational Studies at the University of Illinois, Urbana-Champaign. </w:t>
      </w:r>
      <w:r>
        <w:t xml:space="preserve">“Accounting for Colonial Legal Personhood: New Intersectional Histories from the British Empire”. Published Online by </w:t>
      </w:r>
      <w:r>
        <w:rPr>
          <w:i/>
          <w:iCs/>
        </w:rPr>
        <w:t>Cambridge University Press</w:t>
      </w:r>
      <w:r>
        <w:t>. Published: February 11, 2020. Law and History. Accessed: 9/20/2022//!PI!]</w:t>
      </w:r>
    </w:p>
    <w:p w14:paraId="1487F791" w14:textId="77777777" w:rsidR="006D21A1" w:rsidRPr="005F1C96" w:rsidRDefault="006D21A1" w:rsidP="006D21A1">
      <w:pPr>
        <w:rPr>
          <w:sz w:val="14"/>
          <w:szCs w:val="16"/>
        </w:rPr>
      </w:pPr>
      <w:r w:rsidRPr="005F1C96">
        <w:rPr>
          <w:sz w:val="14"/>
          <w:szCs w:val="16"/>
        </w:rPr>
        <w:t>As a feminist scholar of the British Empire who grew up intellectually in the 1980s, I am grateful for the ways that these articles allow us to revisit some of the keywords and critical concepts that animated histories of race, gender, conjugality, and un/lawful sex in the late nineteenth and early twentieth centuries in both metropole and colony. Work by Deborah Gorham, Judith Walkowitz, Tanika Sarkar, Mrinalini Sinha, Philippa Levine, and others illustrate how and why</w:t>
      </w:r>
      <w:r w:rsidRPr="005F1C96">
        <w:rPr>
          <w:sz w:val="14"/>
        </w:rPr>
        <w:t xml:space="preserve"> </w:t>
      </w:r>
      <w:r w:rsidRPr="003A65EB">
        <w:rPr>
          <w:rStyle w:val="Emphasis"/>
          <w:highlight w:val="cyan"/>
        </w:rPr>
        <w:t>legislative projects</w:t>
      </w:r>
      <w:r w:rsidRPr="005F1C96">
        <w:rPr>
          <w:sz w:val="14"/>
        </w:rPr>
        <w:t xml:space="preserve"> </w:t>
      </w:r>
      <w:r w:rsidRPr="005F1C96">
        <w:rPr>
          <w:sz w:val="14"/>
          <w:szCs w:val="16"/>
        </w:rPr>
        <w:t>such as the original Criminal Law Amendment Act (1885), the Age of Consent Bill (1890), the Ilbert Bill (1891), and the Contagious Diseases (CD) Acts (1864 at home; 1886 and following in the empire)</w:t>
      </w:r>
      <w:r w:rsidRPr="005F1C96">
        <w:rPr>
          <w:sz w:val="14"/>
        </w:rPr>
        <w:t xml:space="preserve"> </w:t>
      </w:r>
      <w:r w:rsidRPr="003A65EB">
        <w:rPr>
          <w:highlight w:val="cyan"/>
          <w:u w:val="single"/>
        </w:rPr>
        <w:t xml:space="preserve">were not </w:t>
      </w:r>
      <w:r w:rsidRPr="00CA3978">
        <w:rPr>
          <w:u w:val="single"/>
        </w:rPr>
        <w:t xml:space="preserve">simply </w:t>
      </w:r>
      <w:r w:rsidRPr="003A65EB">
        <w:rPr>
          <w:highlight w:val="cyan"/>
          <w:u w:val="single"/>
        </w:rPr>
        <w:t xml:space="preserve">acts of </w:t>
      </w:r>
      <w:r w:rsidRPr="003A65EB">
        <w:rPr>
          <w:rStyle w:val="Emphasis"/>
          <w:highlight w:val="cyan"/>
        </w:rPr>
        <w:t xml:space="preserve">disciplining </w:t>
      </w:r>
      <w:r w:rsidRPr="00CA3978">
        <w:rPr>
          <w:rStyle w:val="Emphasis"/>
        </w:rPr>
        <w:t>and punishment</w:t>
      </w:r>
      <w:r w:rsidRPr="00CA3978">
        <w:rPr>
          <w:u w:val="single"/>
        </w:rPr>
        <w:t xml:space="preserve"> </w:t>
      </w:r>
      <w:r w:rsidRPr="003A65EB">
        <w:rPr>
          <w:highlight w:val="cyan"/>
          <w:u w:val="single"/>
        </w:rPr>
        <w:t>but</w:t>
      </w:r>
      <w:r w:rsidRPr="002B273D">
        <w:rPr>
          <w:u w:val="single"/>
        </w:rPr>
        <w:t xml:space="preserve"> also enculturation </w:t>
      </w:r>
      <w:r w:rsidRPr="003A65EB">
        <w:rPr>
          <w:highlight w:val="cyan"/>
          <w:u w:val="single"/>
        </w:rPr>
        <w:t>devices aimed at managing</w:t>
      </w:r>
      <w:r w:rsidRPr="002B273D">
        <w:rPr>
          <w:u w:val="single"/>
        </w:rPr>
        <w:t xml:space="preserve"> the global project of </w:t>
      </w:r>
      <w:r w:rsidRPr="003A65EB">
        <w:rPr>
          <w:rStyle w:val="Emphasis"/>
          <w:highlight w:val="cyan"/>
        </w:rPr>
        <w:t>racial respectability</w:t>
      </w:r>
      <w:r w:rsidRPr="002B273D">
        <w:rPr>
          <w:u w:val="single"/>
        </w:rPr>
        <w:t xml:space="preserve"> and its </w:t>
      </w:r>
      <w:r w:rsidRPr="00FC219B">
        <w:rPr>
          <w:rStyle w:val="Emphasis"/>
        </w:rPr>
        <w:t>governors, whether white</w:t>
      </w:r>
      <w:r w:rsidRPr="002B273D">
        <w:rPr>
          <w:u w:val="single"/>
        </w:rPr>
        <w:t>, brown, or black.</w:t>
      </w:r>
      <w:r w:rsidRPr="005F1C96">
        <w:rPr>
          <w:sz w:val="14"/>
        </w:rPr>
        <w:t xml:space="preserve">1 </w:t>
      </w:r>
      <w:r w:rsidRPr="005F1C96">
        <w:rPr>
          <w:sz w:val="14"/>
          <w:szCs w:val="16"/>
        </w:rPr>
        <w:t>Lest we take it for granted,</w:t>
      </w:r>
      <w:r w:rsidRPr="005F1C96">
        <w:rPr>
          <w:sz w:val="14"/>
        </w:rPr>
        <w:t xml:space="preserve"> </w:t>
      </w:r>
      <w:r w:rsidRPr="002B273D">
        <w:rPr>
          <w:u w:val="single"/>
        </w:rPr>
        <w:t>that work opened up</w:t>
      </w:r>
      <w:r w:rsidRPr="005F1C96">
        <w:rPr>
          <w:sz w:val="14"/>
        </w:rPr>
        <w:t xml:space="preserve"> </w:t>
      </w:r>
      <w:r w:rsidRPr="005F1C96">
        <w:rPr>
          <w:sz w:val="14"/>
          <w:szCs w:val="16"/>
        </w:rPr>
        <w:t>heretofore</w:t>
      </w:r>
      <w:r w:rsidRPr="005F1C96">
        <w:rPr>
          <w:sz w:val="14"/>
        </w:rPr>
        <w:t xml:space="preserve"> </w:t>
      </w:r>
      <w:r w:rsidRPr="003A65EB">
        <w:rPr>
          <w:highlight w:val="cyan"/>
          <w:u w:val="single"/>
        </w:rPr>
        <w:t xml:space="preserve">frankly </w:t>
      </w:r>
      <w:r w:rsidRPr="003A65EB">
        <w:rPr>
          <w:rStyle w:val="Emphasis"/>
          <w:highlight w:val="cyan"/>
        </w:rPr>
        <w:t>unimaginable spaces</w:t>
      </w:r>
      <w:r w:rsidRPr="005F1C96">
        <w:rPr>
          <w:sz w:val="14"/>
        </w:rPr>
        <w:t xml:space="preserve">, </w:t>
      </w:r>
      <w:r w:rsidRPr="005F1C96">
        <w:rPr>
          <w:sz w:val="14"/>
          <w:szCs w:val="16"/>
        </w:rPr>
        <w:t>historiographically speaking, of</w:t>
      </w:r>
      <w:r w:rsidRPr="005F1C96">
        <w:rPr>
          <w:sz w:val="14"/>
        </w:rPr>
        <w:t xml:space="preserve"> </w:t>
      </w:r>
      <w:r w:rsidRPr="002B273D">
        <w:rPr>
          <w:u w:val="single"/>
        </w:rPr>
        <w:t xml:space="preserve">politics and culture </w:t>
      </w:r>
      <w:r w:rsidRPr="003A65EB">
        <w:rPr>
          <w:highlight w:val="cyan"/>
          <w:u w:val="single"/>
        </w:rPr>
        <w:t xml:space="preserve">shaped by </w:t>
      </w:r>
      <w:r w:rsidRPr="003A65EB">
        <w:rPr>
          <w:rStyle w:val="Emphasis"/>
          <w:highlight w:val="cyan"/>
        </w:rPr>
        <w:t>legal strat</w:t>
      </w:r>
      <w:r w:rsidRPr="00CA3978">
        <w:rPr>
          <w:rStyle w:val="Emphasis"/>
        </w:rPr>
        <w:t>egie</w:t>
      </w:r>
      <w:r w:rsidRPr="003A65EB">
        <w:rPr>
          <w:rStyle w:val="Emphasis"/>
          <w:highlight w:val="cyan"/>
        </w:rPr>
        <w:t>s</w:t>
      </w:r>
      <w:r w:rsidRPr="005F1C96">
        <w:rPr>
          <w:sz w:val="14"/>
        </w:rPr>
        <w:t xml:space="preserve"> </w:t>
      </w:r>
      <w:r w:rsidRPr="005F1C96">
        <w:rPr>
          <w:sz w:val="14"/>
          <w:szCs w:val="16"/>
        </w:rPr>
        <w:t>designed at once to call out and restrain the sexual energies that were seen to threaten a civilized and civilizing anglophone order. What Ann Stoler identified as the links between “carnal knowledge and imperial power” were legible thanks in part to these feminist cultural historians, who took sex seriously even as they refused the narratives that polite society told itself about why the sexual desire of some men required the “protection” and constraint of some girls and women.2 The articles collected here build on these earlier studies but bring new lenses, specifically a</w:t>
      </w:r>
      <w:r w:rsidRPr="005F1C96">
        <w:rPr>
          <w:sz w:val="14"/>
        </w:rPr>
        <w:t xml:space="preserve"> </w:t>
      </w:r>
      <w:r w:rsidRPr="003A65EB">
        <w:rPr>
          <w:highlight w:val="cyan"/>
          <w:u w:val="single"/>
        </w:rPr>
        <w:t xml:space="preserve">focus on the </w:t>
      </w:r>
      <w:r w:rsidRPr="003A65EB">
        <w:rPr>
          <w:rStyle w:val="Emphasis"/>
          <w:highlight w:val="cyan"/>
        </w:rPr>
        <w:t>operation of legal regimes of consent</w:t>
      </w:r>
      <w:r w:rsidRPr="00BA46A0">
        <w:rPr>
          <w:u w:val="single"/>
        </w:rPr>
        <w:t xml:space="preserve"> as they were produced</w:t>
      </w:r>
      <w:r w:rsidRPr="005F1C96">
        <w:rPr>
          <w:sz w:val="14"/>
        </w:rPr>
        <w:t xml:space="preserve"> </w:t>
      </w:r>
      <w:r w:rsidRPr="005F1C96">
        <w:rPr>
          <w:sz w:val="14"/>
          <w:szCs w:val="16"/>
        </w:rPr>
        <w:t xml:space="preserve">through struggles about, over, and for the adolescent girl’s body. Although each author deals with specific cases in particular local, regional, national. and imperial contexts, there are a number of patterns that are striking. </w:t>
      </w:r>
    </w:p>
    <w:p w14:paraId="3F312CD3" w14:textId="77777777" w:rsidR="006D21A1" w:rsidRPr="00BA46A0" w:rsidRDefault="006D21A1" w:rsidP="006D21A1">
      <w:pPr>
        <w:rPr>
          <w:sz w:val="16"/>
          <w:szCs w:val="16"/>
        </w:rPr>
      </w:pPr>
      <w:r w:rsidRPr="003A65EB">
        <w:rPr>
          <w:highlight w:val="cyan"/>
          <w:u w:val="single"/>
        </w:rPr>
        <w:t>The first is</w:t>
      </w:r>
      <w:r w:rsidRPr="00BA46A0">
        <w:rPr>
          <w:u w:val="single"/>
        </w:rPr>
        <w:t xml:space="preserve"> a </w:t>
      </w:r>
      <w:r w:rsidRPr="00FC219B">
        <w:rPr>
          <w:rStyle w:val="Emphasis"/>
        </w:rPr>
        <w:t xml:space="preserve">process of </w:t>
      </w:r>
      <w:r w:rsidRPr="003A65EB">
        <w:rPr>
          <w:rStyle w:val="Emphasis"/>
          <w:highlight w:val="cyan"/>
        </w:rPr>
        <w:t>depersonalization</w:t>
      </w:r>
      <w:r>
        <w:t xml:space="preserve">, </w:t>
      </w:r>
      <w:r w:rsidRPr="00BA46A0">
        <w:rPr>
          <w:sz w:val="16"/>
          <w:szCs w:val="16"/>
        </w:rPr>
        <w:t>in which the specificities of the victim’s or victims’ circumstances and identities drop out</w:t>
      </w:r>
      <w:r w:rsidRPr="00BA46A0">
        <w:t xml:space="preserve"> </w:t>
      </w:r>
      <w:r w:rsidRPr="003A65EB">
        <w:rPr>
          <w:highlight w:val="cyan"/>
          <w:u w:val="single"/>
        </w:rPr>
        <w:t xml:space="preserve">in favor of a </w:t>
      </w:r>
      <w:r w:rsidRPr="003A65EB">
        <w:rPr>
          <w:rStyle w:val="Emphasis"/>
          <w:highlight w:val="cyan"/>
        </w:rPr>
        <w:t>more abstract</w:t>
      </w:r>
      <w:r w:rsidRPr="00BA46A0">
        <w:rPr>
          <w:u w:val="single"/>
        </w:rPr>
        <w:t xml:space="preserve"> concept of </w:t>
      </w:r>
      <w:r w:rsidRPr="003A65EB">
        <w:rPr>
          <w:rStyle w:val="Emphasis"/>
          <w:highlight w:val="cyan"/>
        </w:rPr>
        <w:t>legal personhood</w:t>
      </w:r>
      <w:r w:rsidRPr="00FC219B">
        <w:rPr>
          <w:rStyle w:val="Emphasis"/>
        </w:rPr>
        <w:t>.</w:t>
      </w:r>
      <w:r>
        <w:t xml:space="preserve"> This is, of course, a </w:t>
      </w:r>
      <w:r w:rsidRPr="003A65EB">
        <w:rPr>
          <w:highlight w:val="cyan"/>
          <w:u w:val="single"/>
        </w:rPr>
        <w:t xml:space="preserve">common </w:t>
      </w:r>
      <w:r w:rsidRPr="003A65EB">
        <w:rPr>
          <w:rStyle w:val="Emphasis"/>
          <w:highlight w:val="cyan"/>
        </w:rPr>
        <w:t>procedural effect of the law</w:t>
      </w:r>
      <w:r w:rsidRPr="00BA46A0">
        <w:rPr>
          <w:b/>
          <w:bCs/>
          <w:u w:val="single"/>
        </w:rPr>
        <w:t xml:space="preserve"> </w:t>
      </w:r>
      <w:r w:rsidRPr="00BA46A0">
        <w:rPr>
          <w:u w:val="single"/>
        </w:rPr>
        <w:t>itself</w:t>
      </w:r>
      <w:r>
        <w:t xml:space="preserve">, </w:t>
      </w:r>
      <w:r w:rsidRPr="00BA46A0">
        <w:rPr>
          <w:sz w:val="16"/>
          <w:szCs w:val="16"/>
        </w:rPr>
        <w:t>which is grounded in a case or cases and</w:t>
      </w:r>
      <w:r>
        <w:t xml:space="preserve"> </w:t>
      </w:r>
      <w:r w:rsidRPr="003A65EB">
        <w:rPr>
          <w:rStyle w:val="Emphasis"/>
          <w:highlight w:val="cyan"/>
        </w:rPr>
        <w:t>moves to broader principles</w:t>
      </w:r>
      <w:r w:rsidRPr="003A65EB">
        <w:rPr>
          <w:highlight w:val="cyan"/>
          <w:u w:val="single"/>
        </w:rPr>
        <w:t xml:space="preserve"> that can be appropriated as</w:t>
      </w:r>
      <w:r w:rsidRPr="00BA46A0">
        <w:rPr>
          <w:u w:val="single"/>
        </w:rPr>
        <w:t xml:space="preserve"> </w:t>
      </w:r>
      <w:r w:rsidRPr="00FC219B">
        <w:rPr>
          <w:rStyle w:val="Emphasis"/>
        </w:rPr>
        <w:t>precedent</w:t>
      </w:r>
      <w:r w:rsidRPr="00BA46A0">
        <w:rPr>
          <w:u w:val="single"/>
        </w:rPr>
        <w:t xml:space="preserve"> or as </w:t>
      </w:r>
      <w:r w:rsidRPr="003A65EB">
        <w:rPr>
          <w:highlight w:val="cyan"/>
          <w:u w:val="single"/>
        </w:rPr>
        <w:t>universal principle</w:t>
      </w:r>
      <w:r w:rsidRPr="00BA46A0">
        <w:rPr>
          <w:u w:val="single"/>
        </w:rPr>
        <w:t>.</w:t>
      </w:r>
      <w:r>
        <w:t xml:space="preserve"> </w:t>
      </w:r>
      <w:r w:rsidRPr="00BA46A0">
        <w:rPr>
          <w:sz w:val="16"/>
          <w:szCs w:val="16"/>
        </w:rPr>
        <w:t>Even so, the trials here reveal historical processes that tend toward discourses of abstraction that are notable. Rukhmabai, whose celebrated case came before multiple judges and turned on the question of conjugal rights and their restitution, was sensationalized to such a degree that in certain metropolitan and colonial circles her name stood in for the scandal of reform. Her legal trials, although immersed in these questions, narrowed the focus to the legitimacy of restitution and “intelligent” consent. The details of Rukhmabai’s story were never far from the surface; but even when the court engaged them, it was always in the service of producing a legal account that rose above the facts of her case. Given the perceived dangers of respectable women appearing in public at all, let alone a woman appearing in public whose conjugal life was on trial, it is hardly surprising that Rukhmabai herself participated in this process of abstraction. As Kanika Sharma shows, her public plea—which drew as much on the Shastras as on contemporary notions of women’s education—effectively made a case for the girl/woman as a Hindu person capable of informed consent through knowledge.</w:t>
      </w:r>
    </w:p>
    <w:p w14:paraId="5C916880" w14:textId="77777777" w:rsidR="006D21A1" w:rsidRPr="00B2336B" w:rsidRDefault="006D21A1" w:rsidP="006D21A1">
      <w:pPr>
        <w:rPr>
          <w:sz w:val="16"/>
          <w:szCs w:val="16"/>
        </w:rPr>
      </w:pPr>
      <w:r w:rsidRPr="00B2336B">
        <w:rPr>
          <w:sz w:val="16"/>
          <w:szCs w:val="16"/>
        </w:rPr>
        <w:t>If the emergence of legal personhood stripped of dangerous particulars about debates on girls’ sexuality and capacity for consent is easiest to glean from Rukhmabai’s case, there are traces of it in the others as well. Rather than seeing the 1885 Criminal Law Amendment Act as “progress” over the earlier Offences Against the Person Act, we come to appreciate through Laura Lammasniemi’s research that shifting narratives of childhood left class-based prejudices in place, leaving the working-class girl “person” very little room for maneuver where consent was concerned. In this sense, narratives of sexual danger, although clearly sensational, are a distraction from the distinctions that legal personhood shored up; here, by reasserting womanhood, consent, and marriage in ways that perpetually disadvantaged the working-class child. Personhood was arguably conferred on women at the expense of girls. If abstraction is a form of violence, the 1889 case of Phulmonee Dasi is an excruciating case in point. Her body were so bloodied that she could not even speak; her wounds are what “spoke eloquently,” erasing her embodied person on the way to accounting for her claims to personhood before the law. Sarkar brilliantly shows how the convergence of social reform and political nationalism required Phulmonee, in the end, to be a “culture-bearing person:” abstracted of biography and assimilated to legal precedent and “scrubbed” of particularity, let alone of will or desire</w:t>
      </w:r>
      <w:r>
        <w:t xml:space="preserve">. </w:t>
      </w:r>
      <w:r w:rsidRPr="00B2336B">
        <w:rPr>
          <w:sz w:val="16"/>
          <w:szCs w:val="16"/>
        </w:rPr>
        <w:t>Whereas earlier generations of historians foregrounded the court of public opinion as part of their attempts to write social and cultural histories of sexual danger</w:t>
      </w:r>
      <w:r w:rsidRPr="00B2336B">
        <w:rPr>
          <w:sz w:val="16"/>
          <w:szCs w:val="16"/>
          <w:u w:val="single"/>
        </w:rPr>
        <w:t xml:space="preserve">, </w:t>
      </w:r>
      <w:r w:rsidRPr="00B2336B">
        <w:rPr>
          <w:u w:val="single"/>
        </w:rPr>
        <w:t xml:space="preserve">here we see how intentionally </w:t>
      </w:r>
      <w:r w:rsidRPr="003A65EB">
        <w:rPr>
          <w:highlight w:val="cyan"/>
          <w:u w:val="single"/>
        </w:rPr>
        <w:t xml:space="preserve">the </w:t>
      </w:r>
      <w:r w:rsidRPr="003A65EB">
        <w:rPr>
          <w:rStyle w:val="Emphasis"/>
          <w:highlight w:val="cyan"/>
        </w:rPr>
        <w:t>legal system</w:t>
      </w:r>
      <w:r w:rsidRPr="003A65EB">
        <w:rPr>
          <w:highlight w:val="cyan"/>
          <w:u w:val="single"/>
        </w:rPr>
        <w:t xml:space="preserve"> worked to </w:t>
      </w:r>
      <w:r w:rsidRPr="003A65EB">
        <w:rPr>
          <w:rStyle w:val="Emphasis"/>
          <w:highlight w:val="cyan"/>
        </w:rPr>
        <w:t>strip out</w:t>
      </w:r>
      <w:r w:rsidRPr="00FC219B">
        <w:rPr>
          <w:rStyle w:val="Emphasis"/>
        </w:rPr>
        <w:t xml:space="preserve"> those </w:t>
      </w:r>
      <w:r w:rsidRPr="003A65EB">
        <w:rPr>
          <w:rStyle w:val="Emphasis"/>
          <w:highlight w:val="cyan"/>
        </w:rPr>
        <w:t>variables</w:t>
      </w:r>
      <w:r w:rsidRPr="003A65EB">
        <w:rPr>
          <w:highlight w:val="cyan"/>
        </w:rPr>
        <w:t xml:space="preserve"> </w:t>
      </w:r>
      <w:r w:rsidRPr="003A65EB">
        <w:rPr>
          <w:highlight w:val="cyan"/>
          <w:u w:val="single"/>
        </w:rPr>
        <w:t xml:space="preserve">and with them the contexts that made the </w:t>
      </w:r>
      <w:r w:rsidRPr="003A65EB">
        <w:rPr>
          <w:rStyle w:val="Emphasis"/>
          <w:highlight w:val="cyan"/>
        </w:rPr>
        <w:t>plaintiffs embodied subjects</w:t>
      </w:r>
      <w:r w:rsidRPr="00B2336B">
        <w:rPr>
          <w:u w:val="single"/>
        </w:rPr>
        <w:t xml:space="preserve"> rather </w:t>
      </w:r>
      <w:r w:rsidRPr="00FC219B">
        <w:rPr>
          <w:rStyle w:val="Emphasis"/>
        </w:rPr>
        <w:t>than legal persons</w:t>
      </w:r>
      <w:r>
        <w:t xml:space="preserve"> </w:t>
      </w:r>
      <w:r w:rsidRPr="00B2336B">
        <w:rPr>
          <w:sz w:val="16"/>
          <w:szCs w:val="16"/>
        </w:rPr>
        <w:t xml:space="preserve">per se. </w:t>
      </w:r>
    </w:p>
    <w:p w14:paraId="5162EC23" w14:textId="77777777" w:rsidR="006D21A1" w:rsidRPr="005C71D9" w:rsidRDefault="006D21A1" w:rsidP="006D21A1">
      <w:pPr>
        <w:rPr>
          <w:u w:val="single"/>
        </w:rPr>
      </w:pPr>
      <w:r w:rsidRPr="00B2336B">
        <w:rPr>
          <w:sz w:val="16"/>
          <w:szCs w:val="16"/>
        </w:rPr>
        <w:t>Unsurprisingly</w:t>
      </w:r>
      <w:r w:rsidRPr="00B2336B">
        <w:rPr>
          <w:sz w:val="16"/>
          <w:szCs w:val="16"/>
          <w:u w:val="single"/>
        </w:rPr>
        <w:t>,</w:t>
      </w:r>
      <w:r w:rsidRPr="00B2336B">
        <w:rPr>
          <w:u w:val="single"/>
        </w:rPr>
        <w:t xml:space="preserve"> </w:t>
      </w:r>
      <w:r w:rsidRPr="00FC219B">
        <w:rPr>
          <w:rStyle w:val="Emphasis"/>
        </w:rPr>
        <w:t xml:space="preserve">these </w:t>
      </w:r>
      <w:r w:rsidRPr="003A65EB">
        <w:rPr>
          <w:rStyle w:val="Emphasis"/>
          <w:highlight w:val="cyan"/>
        </w:rPr>
        <w:t>debates participated in</w:t>
      </w:r>
      <w:r w:rsidRPr="00B2336B">
        <w:rPr>
          <w:u w:val="single"/>
        </w:rPr>
        <w:t xml:space="preserve"> </w:t>
      </w:r>
      <w:r w:rsidRPr="00B2336B">
        <w:rPr>
          <w:sz w:val="16"/>
          <w:szCs w:val="16"/>
        </w:rPr>
        <w:t>the</w:t>
      </w:r>
      <w:r w:rsidRPr="00B2336B">
        <w:rPr>
          <w:u w:val="single"/>
        </w:rPr>
        <w:t xml:space="preserve"> </w:t>
      </w:r>
      <w:r w:rsidRPr="003A65EB">
        <w:rPr>
          <w:rStyle w:val="Emphasis"/>
          <w:highlight w:val="cyan"/>
        </w:rPr>
        <w:t>consolidation of the consenting legal person as white</w:t>
      </w:r>
      <w:r>
        <w:t xml:space="preserve">. </w:t>
      </w:r>
      <w:r w:rsidRPr="00B2336B">
        <w:rPr>
          <w:sz w:val="16"/>
          <w:szCs w:val="16"/>
        </w:rPr>
        <w:t>That is to say that, as Elizabeth Thornberry notes, childhood was a metaphor for racial inferiority and so much more. Although this was clearly the case in debates about conjugality in India, race was not a dominant feature of that discourse. Or, it was the particular valences of blackness in the Southern African context that meant that consent debates had an undeniably whitening effect in discourse and in law. In the Cape of Good Hope, for example, the 1893 Criminal Law Amendment Act (CLAA) mapped these racial boundaries; the Destitute Children’s Relief Act with which it was twinned clarified the class parameters of whiteness by distinguishing poor whites not simply from blacks but from middle-class whites as well. Depersonalization was part and parcel of this process: the CLAA set up a “universal category of innocent girlhood” that was presumptively white and middle class. What is interesting in this context is the way that local people and practices actively challenged these presumptions as they happened, as the challenges to white protectionism mounted by Deena Rubusana and black public opinion effectively demonstrate. In Natal, where the protection of white men was also ascendant, the racial landscape of black–white was complicated by Indian indentured labor and migration, which positioned women of African descent and women of South Asian descent in the same structural position, but produced legislation particular to “natives” and “coolies.” Here perhaps, the logic of abstraction is perhaps most perverse.</w:t>
      </w:r>
      <w:r>
        <w:t xml:space="preserve"> </w:t>
      </w:r>
      <w:r w:rsidRPr="00B2336B">
        <w:rPr>
          <w:sz w:val="16"/>
          <w:szCs w:val="16"/>
        </w:rPr>
        <w:t>Whereas finer-grained ethnic and</w:t>
      </w:r>
      <w:r>
        <w:t xml:space="preserve"> </w:t>
      </w:r>
      <w:r w:rsidRPr="003A65EB">
        <w:rPr>
          <w:rStyle w:val="Emphasis"/>
          <w:highlight w:val="cyan"/>
        </w:rPr>
        <w:t>racial distinctions are calcified</w:t>
      </w:r>
      <w:r w:rsidRPr="003A65EB">
        <w:rPr>
          <w:highlight w:val="cyan"/>
          <w:u w:val="single"/>
        </w:rPr>
        <w:t xml:space="preserve"> through</w:t>
      </w:r>
      <w:r w:rsidRPr="00B2336B">
        <w:rPr>
          <w:u w:val="single"/>
        </w:rPr>
        <w:t xml:space="preserve"> segregation law</w:t>
      </w:r>
      <w:r>
        <w:t xml:space="preserve">, </w:t>
      </w:r>
      <w:r w:rsidRPr="00B2336B">
        <w:rPr>
          <w:sz w:val="16"/>
          <w:szCs w:val="16"/>
        </w:rPr>
        <w:t>the social and cultural</w:t>
      </w:r>
      <w:r>
        <w:t xml:space="preserve"> </w:t>
      </w:r>
      <w:r w:rsidRPr="00FC219B">
        <w:rPr>
          <w:rStyle w:val="Emphasis"/>
        </w:rPr>
        <w:t xml:space="preserve">contexts of </w:t>
      </w:r>
      <w:r w:rsidRPr="003A65EB">
        <w:rPr>
          <w:rStyle w:val="Emphasis"/>
          <w:highlight w:val="cyan"/>
        </w:rPr>
        <w:t>customary practice</w:t>
      </w:r>
      <w:r w:rsidRPr="003A65EB">
        <w:rPr>
          <w:highlight w:val="cyan"/>
          <w:u w:val="single"/>
        </w:rPr>
        <w:t xml:space="preserve"> are deemed</w:t>
      </w:r>
      <w:r w:rsidRPr="00B2336B">
        <w:rPr>
          <w:u w:val="single"/>
        </w:rPr>
        <w:t xml:space="preserve"> at once </w:t>
      </w:r>
      <w:r w:rsidRPr="003A65EB">
        <w:rPr>
          <w:highlight w:val="cyan"/>
          <w:u w:val="single"/>
        </w:rPr>
        <w:t>pathological</w:t>
      </w:r>
      <w:r w:rsidRPr="00B2336B">
        <w:rPr>
          <w:u w:val="single"/>
        </w:rPr>
        <w:t xml:space="preserve"> </w:t>
      </w:r>
      <w:r w:rsidRPr="00B2336B">
        <w:rPr>
          <w:sz w:val="16"/>
          <w:szCs w:val="16"/>
        </w:rPr>
        <w:t>and irrelevant</w:t>
      </w:r>
      <w:r>
        <w:t xml:space="preserve"> </w:t>
      </w:r>
      <w:r w:rsidRPr="003A65EB">
        <w:rPr>
          <w:highlight w:val="cyan"/>
          <w:u w:val="single"/>
        </w:rPr>
        <w:t>when it comes to</w:t>
      </w:r>
      <w:r w:rsidRPr="00B2336B">
        <w:rPr>
          <w:u w:val="single"/>
        </w:rPr>
        <w:t xml:space="preserve"> </w:t>
      </w:r>
      <w:r w:rsidRPr="003A65EB">
        <w:rPr>
          <w:highlight w:val="cyan"/>
          <w:u w:val="single"/>
        </w:rPr>
        <w:t xml:space="preserve">imperial criminality, which </w:t>
      </w:r>
      <w:r w:rsidRPr="003A65EB">
        <w:rPr>
          <w:rStyle w:val="Emphasis"/>
          <w:highlight w:val="cyan"/>
        </w:rPr>
        <w:t>privileges the normative white male subject</w:t>
      </w:r>
      <w:r w:rsidRPr="003A65EB">
        <w:rPr>
          <w:highlight w:val="cyan"/>
          <w:u w:val="single"/>
        </w:rPr>
        <w:t xml:space="preserve">—that </w:t>
      </w:r>
      <w:r w:rsidRPr="003A65EB">
        <w:rPr>
          <w:rStyle w:val="Emphasis"/>
          <w:highlight w:val="cyan"/>
        </w:rPr>
        <w:t>abstract, hegemonic legal person</w:t>
      </w:r>
      <w:r w:rsidRPr="00B2336B">
        <w:rPr>
          <w:u w:val="single"/>
        </w:rPr>
        <w:t xml:space="preserve"> —and his desires.</w:t>
      </w:r>
    </w:p>
    <w:p w14:paraId="5B09DB4C" w14:textId="77777777" w:rsidR="006D21A1" w:rsidRDefault="006D21A1" w:rsidP="006D21A1">
      <w:pPr>
        <w:pStyle w:val="Heading4"/>
      </w:pPr>
      <w:r>
        <w:t>Racialized logics of ownership and normative policymaking culminate in endless cycles of dispossession and structural violence. The 1AC is a performative and fugitive disruption of normative codes of logistical management.</w:t>
      </w:r>
    </w:p>
    <w:p w14:paraId="242ED19F" w14:textId="77777777" w:rsidR="006D21A1" w:rsidRPr="009E2BEE" w:rsidRDefault="006D21A1" w:rsidP="006D21A1">
      <w:pPr>
        <w:rPr>
          <w:rStyle w:val="Style13ptBold"/>
        </w:rPr>
      </w:pPr>
      <w:r w:rsidRPr="009E2BEE">
        <w:rPr>
          <w:rStyle w:val="Style13ptBold"/>
        </w:rPr>
        <w:t>Cowe</w:t>
      </w:r>
      <w:r>
        <w:rPr>
          <w:rStyle w:val="Style13ptBold"/>
        </w:rPr>
        <w:t>n ‘24</w:t>
      </w:r>
    </w:p>
    <w:p w14:paraId="332C8087" w14:textId="77777777" w:rsidR="006D21A1" w:rsidRPr="009E2BEE" w:rsidRDefault="006D21A1" w:rsidP="006D21A1">
      <w:r w:rsidRPr="009E2BEE">
        <w:t>[</w:t>
      </w:r>
      <w:r>
        <w:t xml:space="preserve">Deborah Cowen, </w:t>
      </w:r>
      <w:r w:rsidRPr="009E2BEE">
        <w:t>professor in the Department of Geography at the University of Toronto</w:t>
      </w:r>
      <w:r>
        <w:t xml:space="preserve">, April 1 2024, “Crisis in Motion”, Duke University Press, </w:t>
      </w:r>
      <w:r w:rsidRPr="009E2BEE">
        <w:t>https://read.dukeupress.edu/south-atlantic-quarterly/article-abstract/123/2/297/387193/Crisis-in-Motion</w:t>
      </w:r>
      <w:r>
        <w:t>]//owen</w:t>
      </w:r>
    </w:p>
    <w:p w14:paraId="4D4B849F" w14:textId="77777777" w:rsidR="006D21A1" w:rsidRPr="00B23EBB" w:rsidRDefault="006D21A1" w:rsidP="006D21A1">
      <w:pPr>
        <w:rPr>
          <w:sz w:val="14"/>
        </w:rPr>
      </w:pPr>
      <w:r w:rsidRPr="00B23EBB">
        <w:rPr>
          <w:sz w:val="14"/>
        </w:rPr>
        <w:t xml:space="preserve"> </w:t>
      </w:r>
      <w:r w:rsidRPr="003A65EB">
        <w:rPr>
          <w:rStyle w:val="StyleUnderline"/>
          <w:highlight w:val="cyan"/>
        </w:rPr>
        <w:t>Twenty twenty</w:t>
      </w:r>
      <w:r w:rsidRPr="00B23EBB">
        <w:rPr>
          <w:sz w:val="14"/>
        </w:rPr>
        <w:t xml:space="preserve"> is </w:t>
      </w:r>
      <w:r w:rsidRPr="003A65EB">
        <w:rPr>
          <w:rStyle w:val="StyleUnderline"/>
          <w:highlight w:val="cyan"/>
        </w:rPr>
        <w:t>marked</w:t>
      </w:r>
      <w:r w:rsidRPr="009B2686">
        <w:rPr>
          <w:rStyle w:val="StyleUnderline"/>
        </w:rPr>
        <w:t xml:space="preserve"> as a </w:t>
      </w:r>
      <w:r w:rsidRPr="003A65EB">
        <w:rPr>
          <w:rStyle w:val="Emphasis"/>
          <w:highlight w:val="cyan"/>
        </w:rPr>
        <w:t xml:space="preserve">year of </w:t>
      </w:r>
      <w:r w:rsidRPr="00CA3978">
        <w:rPr>
          <w:rStyle w:val="Emphasis"/>
        </w:rPr>
        <w:t>cascading</w:t>
      </w:r>
      <w:r w:rsidRPr="003A65EB">
        <w:rPr>
          <w:rStyle w:val="Emphasis"/>
          <w:sz w:val="14"/>
          <w:highlight w:val="cyan"/>
          <w:u w:val="none"/>
        </w:rPr>
        <w:t>¶</w:t>
      </w:r>
      <w:r w:rsidRPr="003A65EB">
        <w:rPr>
          <w:rStyle w:val="Emphasis"/>
          <w:highlight w:val="cyan"/>
        </w:rPr>
        <w:t xml:space="preserve"> global crises</w:t>
      </w:r>
      <w:r w:rsidRPr="00B23EBB">
        <w:rPr>
          <w:sz w:val="14"/>
        </w:rPr>
        <w:t xml:space="preserve">, yet the unfolding of time since then¶ reminds us that Gregorian temporal borders cannot contain the forces of life and death any better¶ than Westphalian spatial ones. The </w:t>
      </w:r>
      <w:r w:rsidRPr="003A65EB">
        <w:rPr>
          <w:rStyle w:val="StyleUnderline"/>
          <w:highlight w:val="cyan"/>
        </w:rPr>
        <w:t>first week</w:t>
      </w:r>
      <w:r w:rsidRPr="009B2686">
        <w:rPr>
          <w:rStyle w:val="StyleUnderline"/>
        </w:rPr>
        <w:t xml:space="preserve"> of</w:t>
      </w:r>
      <w:r w:rsidRPr="00B23EBB">
        <w:rPr>
          <w:rStyle w:val="StyleUnderline"/>
          <w:sz w:val="14"/>
        </w:rPr>
        <w:t>¶</w:t>
      </w:r>
      <w:r w:rsidRPr="009B2686">
        <w:rPr>
          <w:rStyle w:val="StyleUnderline"/>
        </w:rPr>
        <w:t xml:space="preserve"> 2021 </w:t>
      </w:r>
      <w:r w:rsidRPr="003A65EB">
        <w:rPr>
          <w:rStyle w:val="StyleUnderline"/>
          <w:highlight w:val="cyan"/>
        </w:rPr>
        <w:t xml:space="preserve">saw </w:t>
      </w:r>
      <w:r w:rsidRPr="003A65EB">
        <w:rPr>
          <w:rStyle w:val="Emphasis"/>
          <w:highlight w:val="cyan"/>
        </w:rPr>
        <w:t>80</w:t>
      </w:r>
      <w:r>
        <w:rPr>
          <w:rStyle w:val="Emphasis"/>
          <w:highlight w:val="cyan"/>
        </w:rPr>
        <w:t>[K]</w:t>
      </w:r>
      <w:r w:rsidRPr="003A65EB">
        <w:rPr>
          <w:rStyle w:val="Emphasis"/>
          <w:highlight w:val="cyan"/>
        </w:rPr>
        <w:t>,</w:t>
      </w:r>
      <w:r w:rsidRPr="00CA3978">
        <w:rPr>
          <w:rStyle w:val="Emphasis"/>
        </w:rPr>
        <w:t xml:space="preserve">300 </w:t>
      </w:r>
      <w:r w:rsidRPr="003A65EB">
        <w:rPr>
          <w:rStyle w:val="Emphasis"/>
          <w:highlight w:val="cyan"/>
        </w:rPr>
        <w:t>COVID</w:t>
      </w:r>
      <w:r w:rsidRPr="0023733F">
        <w:rPr>
          <w:rStyle w:val="Emphasis"/>
        </w:rPr>
        <w:t xml:space="preserve">-19 </w:t>
      </w:r>
      <w:r w:rsidRPr="003A65EB">
        <w:rPr>
          <w:rStyle w:val="Emphasis"/>
          <w:highlight w:val="cyan"/>
        </w:rPr>
        <w:t>deaths</w:t>
      </w:r>
      <w:r w:rsidRPr="00B23EBB">
        <w:rPr>
          <w:sz w:val="14"/>
        </w:rPr>
        <w:t xml:space="preserve"> around the¶ world, </w:t>
      </w:r>
      <w:r w:rsidRPr="009B2686">
        <w:rPr>
          <w:rStyle w:val="StyleUnderline"/>
        </w:rPr>
        <w:t>massive bush</w:t>
      </w:r>
      <w:r w:rsidRPr="003A65EB">
        <w:rPr>
          <w:rStyle w:val="Emphasis"/>
          <w:highlight w:val="cyan"/>
        </w:rPr>
        <w:t>fires</w:t>
      </w:r>
      <w:r w:rsidRPr="00B23EBB">
        <w:rPr>
          <w:sz w:val="14"/>
        </w:rPr>
        <w:t xml:space="preserve"> burning again in Australia, </w:t>
      </w:r>
      <w:r w:rsidRPr="009B2686">
        <w:rPr>
          <w:rStyle w:val="StyleUnderline"/>
        </w:rPr>
        <w:t xml:space="preserve">and the stunning </w:t>
      </w:r>
      <w:r w:rsidRPr="003A65EB">
        <w:rPr>
          <w:rStyle w:val="Emphasis"/>
          <w:highlight w:val="cyan"/>
        </w:rPr>
        <w:t>white supremacist attack</w:t>
      </w:r>
      <w:r w:rsidRPr="00B23EBB">
        <w:rPr>
          <w:rStyle w:val="StyleUnderline"/>
          <w:sz w:val="14"/>
        </w:rPr>
        <w:t>¶</w:t>
      </w:r>
      <w:r w:rsidRPr="009B2686">
        <w:rPr>
          <w:rStyle w:val="StyleUnderline"/>
        </w:rPr>
        <w:t xml:space="preserve"> on the US Capitol,</w:t>
      </w:r>
      <w:r w:rsidRPr="00B23EBB">
        <w:rPr>
          <w:sz w:val="14"/>
        </w:rPr>
        <w:t xml:space="preserve"> among other disasters. </w:t>
      </w:r>
      <w:r w:rsidRPr="003A65EB">
        <w:rPr>
          <w:rStyle w:val="StyleUnderline"/>
          <w:highlight w:val="cyan"/>
        </w:rPr>
        <w:t>The</w:t>
      </w:r>
      <w:r w:rsidRPr="003A65EB">
        <w:rPr>
          <w:rStyle w:val="StyleUnderline"/>
          <w:sz w:val="14"/>
          <w:highlight w:val="cyan"/>
        </w:rPr>
        <w:t>¶</w:t>
      </w:r>
      <w:r w:rsidRPr="003A65EB">
        <w:rPr>
          <w:rStyle w:val="StyleUnderline"/>
          <w:highlight w:val="cyan"/>
        </w:rPr>
        <w:t xml:space="preserve"> ubiquity of crises defines our present, even as</w:t>
      </w:r>
      <w:r w:rsidRPr="003A65EB">
        <w:rPr>
          <w:rStyle w:val="StyleUnderline"/>
          <w:sz w:val="14"/>
          <w:highlight w:val="cyan"/>
        </w:rPr>
        <w:t>¶</w:t>
      </w:r>
      <w:r w:rsidRPr="003A65EB">
        <w:rPr>
          <w:rStyle w:val="StyleUnderline"/>
          <w:highlight w:val="cyan"/>
        </w:rPr>
        <w:t xml:space="preserve"> </w:t>
      </w:r>
      <w:r w:rsidRPr="00CA3978">
        <w:rPr>
          <w:rStyle w:val="StyleUnderline"/>
        </w:rPr>
        <w:t>ev</w:t>
      </w:r>
      <w:r w:rsidRPr="00CA3978">
        <w:rPr>
          <w:rStyle w:val="Emphasis"/>
        </w:rPr>
        <w:t xml:space="preserve">eryday </w:t>
      </w:r>
      <w:r w:rsidRPr="003A65EB">
        <w:rPr>
          <w:rStyle w:val="Emphasis"/>
          <w:highlight w:val="cyan"/>
        </w:rPr>
        <w:t xml:space="preserve">life has </w:t>
      </w:r>
      <w:r w:rsidRPr="00CA3978">
        <w:rPr>
          <w:rStyle w:val="Emphasis"/>
        </w:rPr>
        <w:t xml:space="preserve">long </w:t>
      </w:r>
      <w:r w:rsidRPr="003A65EB">
        <w:rPr>
          <w:rStyle w:val="Emphasis"/>
          <w:highlight w:val="cyan"/>
        </w:rPr>
        <w:t>been unlivable</w:t>
      </w:r>
      <w:r w:rsidRPr="003A65EB">
        <w:rPr>
          <w:rStyle w:val="StyleUnderline"/>
          <w:highlight w:val="cyan"/>
        </w:rPr>
        <w:t xml:space="preserve"> for so many</w:t>
      </w:r>
      <w:r w:rsidRPr="00B23EBB">
        <w:rPr>
          <w:sz w:val="14"/>
        </w:rPr>
        <w:t xml:space="preserve">.¶ In The Apocalypse of Settler Colonialism, Gerald¶ Horne (2018) reminds us that </w:t>
      </w:r>
      <w:r w:rsidRPr="009B2686">
        <w:rPr>
          <w:rStyle w:val="StyleUnderline"/>
        </w:rPr>
        <w:t xml:space="preserve">even </w:t>
      </w:r>
      <w:r w:rsidRPr="003A65EB">
        <w:rPr>
          <w:rStyle w:val="StyleUnderline"/>
          <w:highlight w:val="cyan"/>
        </w:rPr>
        <w:t>apocalypse—</w:t>
      </w:r>
      <w:r w:rsidRPr="003A65EB">
        <w:rPr>
          <w:rStyle w:val="StyleUnderline"/>
          <w:sz w:val="14"/>
          <w:highlight w:val="cyan"/>
        </w:rPr>
        <w:t>¶</w:t>
      </w:r>
      <w:r w:rsidRPr="009B2686">
        <w:rPr>
          <w:rStyle w:val="StyleUnderline"/>
        </w:rPr>
        <w:t xml:space="preserve"> the biggest crisis of all—</w:t>
      </w:r>
      <w:r w:rsidRPr="003A65EB">
        <w:rPr>
          <w:rStyle w:val="StyleUnderline"/>
          <w:highlight w:val="cyan"/>
        </w:rPr>
        <w:t xml:space="preserve">is </w:t>
      </w:r>
      <w:r w:rsidRPr="003A65EB">
        <w:rPr>
          <w:rStyle w:val="Emphasis"/>
          <w:highlight w:val="cyan"/>
        </w:rPr>
        <w:t>a recurring experience</w:t>
      </w:r>
      <w:r w:rsidRPr="003A65EB">
        <w:rPr>
          <w:rStyle w:val="StyleUnderline"/>
          <w:sz w:val="14"/>
          <w:highlight w:val="cyan"/>
        </w:rPr>
        <w:t>¶</w:t>
      </w:r>
      <w:r w:rsidRPr="003A65EB">
        <w:rPr>
          <w:rStyle w:val="StyleUnderline"/>
          <w:highlight w:val="cyan"/>
        </w:rPr>
        <w:t xml:space="preserve"> for colonized </w:t>
      </w:r>
      <w:r w:rsidRPr="00CA3978">
        <w:rPr>
          <w:rStyle w:val="StyleUnderline"/>
        </w:rPr>
        <w:t xml:space="preserve">and enslaved </w:t>
      </w:r>
      <w:r w:rsidRPr="003A65EB">
        <w:rPr>
          <w:rStyle w:val="StyleUnderline"/>
          <w:highlight w:val="cyan"/>
        </w:rPr>
        <w:t>peoples</w:t>
      </w:r>
      <w:r w:rsidRPr="00B23EBB">
        <w:rPr>
          <w:sz w:val="14"/>
        </w:rPr>
        <w:t xml:space="preserve">. Yet, </w:t>
      </w:r>
      <w:r w:rsidRPr="003A65EB">
        <w:rPr>
          <w:rStyle w:val="StyleUnderline"/>
          <w:highlight w:val="cyan"/>
        </w:rPr>
        <w:t>the feeling</w:t>
      </w:r>
      <w:r w:rsidRPr="003A65EB">
        <w:rPr>
          <w:rStyle w:val="StyleUnderline"/>
          <w:sz w:val="14"/>
          <w:highlight w:val="cyan"/>
        </w:rPr>
        <w:t>¶</w:t>
      </w:r>
      <w:r w:rsidRPr="003A65EB">
        <w:rPr>
          <w:rStyle w:val="StyleUnderline"/>
          <w:highlight w:val="cyan"/>
        </w:rPr>
        <w:t xml:space="preserve"> that life cannot</w:t>
      </w:r>
      <w:r w:rsidRPr="009B2686">
        <w:rPr>
          <w:rStyle w:val="StyleUnderline"/>
        </w:rPr>
        <w:t xml:space="preserve"> or will not </w:t>
      </w:r>
      <w:r w:rsidRPr="003A65EB">
        <w:rPr>
          <w:rStyle w:val="StyleUnderline"/>
          <w:highlight w:val="cyan"/>
        </w:rPr>
        <w:t>go on</w:t>
      </w:r>
      <w:r w:rsidRPr="00B23EBB">
        <w:rPr>
          <w:sz w:val="14"/>
        </w:rPr>
        <w:t xml:space="preserve">, at least in this way,¶ may be </w:t>
      </w:r>
      <w:r w:rsidRPr="003A65EB">
        <w:rPr>
          <w:rStyle w:val="StyleUnderline"/>
          <w:highlight w:val="cyan"/>
        </w:rPr>
        <w:t xml:space="preserve">shared now more widely than ever </w:t>
      </w:r>
      <w:r w:rsidRPr="0023733F">
        <w:rPr>
          <w:rStyle w:val="StyleUnderline"/>
        </w:rPr>
        <w:t>before</w:t>
      </w:r>
      <w:r w:rsidRPr="00B23EBB">
        <w:rPr>
          <w:sz w:val="14"/>
        </w:rPr>
        <w:t xml:space="preserve">.¶ This essay investigates a common thread to the¶ multitude of crises that constitute contemporary¶ life: circulation. In contrast to theories of crisis that¶ see its emergence in the disruption of circulation, </w:t>
      </w:r>
      <w:r w:rsidRPr="003A65EB">
        <w:rPr>
          <w:rStyle w:val="StyleUnderline"/>
          <w:highlight w:val="cyan"/>
        </w:rPr>
        <w:t>I</w:t>
      </w:r>
      <w:r w:rsidRPr="003A65EB">
        <w:rPr>
          <w:rStyle w:val="StyleUnderline"/>
          <w:sz w:val="14"/>
          <w:highlight w:val="cyan"/>
        </w:rPr>
        <w:t>¶</w:t>
      </w:r>
      <w:r w:rsidRPr="003A65EB">
        <w:rPr>
          <w:rStyle w:val="StyleUnderline"/>
          <w:highlight w:val="cyan"/>
        </w:rPr>
        <w:t xml:space="preserve"> locate crisis in the production of</w:t>
      </w:r>
      <w:r w:rsidRPr="009B2686">
        <w:rPr>
          <w:rStyle w:val="StyleUnderline"/>
        </w:rPr>
        <w:t xml:space="preserve"> particular </w:t>
      </w:r>
      <w:r w:rsidRPr="003A65EB">
        <w:rPr>
          <w:rStyle w:val="StyleUnderline"/>
          <w:highlight w:val="cyan"/>
        </w:rPr>
        <w:t>regimes</w:t>
      </w:r>
      <w:r w:rsidRPr="003A65EB">
        <w:rPr>
          <w:rStyle w:val="StyleUnderline"/>
          <w:sz w:val="14"/>
          <w:highlight w:val="cyan"/>
        </w:rPr>
        <w:t>¶</w:t>
      </w:r>
      <w:r w:rsidRPr="003A65EB">
        <w:rPr>
          <w:rStyle w:val="StyleUnderline"/>
          <w:highlight w:val="cyan"/>
        </w:rPr>
        <w:t xml:space="preserve"> of motion</w:t>
      </w:r>
      <w:r w:rsidRPr="009B2686">
        <w:rPr>
          <w:rStyle w:val="StyleUnderline"/>
        </w:rPr>
        <w:t xml:space="preserve">. These forms of crisis have </w:t>
      </w:r>
      <w:r w:rsidRPr="00CA3978">
        <w:rPr>
          <w:rStyle w:val="StyleUnderline"/>
          <w:highlight w:val="cyan"/>
        </w:rPr>
        <w:t xml:space="preserve">their </w:t>
      </w:r>
      <w:r w:rsidRPr="003A65EB">
        <w:rPr>
          <w:rStyle w:val="StyleUnderline"/>
          <w:highlight w:val="cyan"/>
        </w:rPr>
        <w:t>genesis</w:t>
      </w:r>
      <w:r w:rsidRPr="003A65EB">
        <w:rPr>
          <w:rStyle w:val="StyleUnderline"/>
          <w:sz w:val="14"/>
          <w:highlight w:val="cyan"/>
        </w:rPr>
        <w:t>¶</w:t>
      </w:r>
      <w:r w:rsidRPr="003A65EB">
        <w:rPr>
          <w:rStyle w:val="StyleUnderline"/>
          <w:highlight w:val="cyan"/>
        </w:rPr>
        <w:t xml:space="preserve"> in the </w:t>
      </w:r>
      <w:r w:rsidRPr="00CA3978">
        <w:rPr>
          <w:rStyle w:val="StyleUnderline"/>
        </w:rPr>
        <w:t xml:space="preserve">organization of </w:t>
      </w:r>
      <w:r w:rsidRPr="003A65EB">
        <w:rPr>
          <w:rStyle w:val="StyleUnderline"/>
          <w:highlight w:val="cyan"/>
        </w:rPr>
        <w:t xml:space="preserve">circulation toward </w:t>
      </w:r>
      <w:r w:rsidRPr="00CA3978">
        <w:rPr>
          <w:rStyle w:val="StyleUnderline"/>
        </w:rPr>
        <w:t>expanded</w:t>
      </w:r>
      <w:r w:rsidRPr="003A65EB">
        <w:rPr>
          <w:rStyle w:val="StyleUnderline"/>
          <w:sz w:val="14"/>
          <w:highlight w:val="cyan"/>
        </w:rPr>
        <w:t>¶</w:t>
      </w:r>
      <w:r w:rsidRPr="003A65EB">
        <w:rPr>
          <w:rStyle w:val="StyleUnderline"/>
          <w:highlight w:val="cyan"/>
        </w:rPr>
        <w:t xml:space="preserve"> reproductio</w:t>
      </w:r>
      <w:r w:rsidRPr="00CA3978">
        <w:rPr>
          <w:rStyle w:val="StyleUnderline"/>
          <w:highlight w:val="cyan"/>
        </w:rPr>
        <w:t>n</w:t>
      </w:r>
      <w:r w:rsidRPr="00B23EBB">
        <w:rPr>
          <w:sz w:val="14"/>
        </w:rPr>
        <w:t xml:space="preserve">. Motion animates all life, but </w:t>
      </w:r>
      <w:r w:rsidRPr="00CA3978">
        <w:rPr>
          <w:rStyle w:val="StyleUnderline"/>
        </w:rPr>
        <w:t xml:space="preserve">engineering </w:t>
      </w:r>
      <w:r w:rsidRPr="003A65EB">
        <w:rPr>
          <w:rStyle w:val="StyleUnderline"/>
          <w:highlight w:val="cyan"/>
        </w:rPr>
        <w:t>circulation—infrastructuring it—toward accumulation brings premature death.</w:t>
      </w:r>
      <w:r w:rsidRPr="00B23EBB">
        <w:rPr>
          <w:sz w:val="14"/>
        </w:rPr>
        <w:t xml:space="preserve"> Following a brief engagement with¶ interdisciplinary approaches to theorizing motion through reproduction and¶ infrastructure, the article shifts to follow three contemporary crises of¶ expanded reproduction. I trace how </w:t>
      </w:r>
      <w:r w:rsidRPr="0023733F">
        <w:rPr>
          <w:rStyle w:val="Emphasis"/>
        </w:rPr>
        <w:t>crisis is produced by specific configurations of motion</w:t>
      </w:r>
      <w:r w:rsidRPr="009B2686">
        <w:rPr>
          <w:rStyle w:val="StyleUnderline"/>
        </w:rPr>
        <w:t xml:space="preserve">, </w:t>
      </w:r>
      <w:r w:rsidRPr="003A65EB">
        <w:rPr>
          <w:rStyle w:val="StyleUnderline"/>
          <w:highlight w:val="cyan"/>
        </w:rPr>
        <w:t>underpinned by particular forms of infrastructure</w:t>
      </w:r>
      <w:r w:rsidRPr="003A65EB">
        <w:rPr>
          <w:sz w:val="14"/>
          <w:highlight w:val="cyan"/>
        </w:rPr>
        <w:t>.</w:t>
      </w:r>
      <w:r w:rsidRPr="00B23EBB">
        <w:rPr>
          <w:sz w:val="14"/>
        </w:rPr>
        <w:t xml:space="preserve"> I look to¶ crisis in three seemingly distinct realms—supply chain disruption during¶ COVID-19, blockades of colonial circulatory infrastructures, and the disastrous [logies of extractivism—to demonstrate how </w:t>
      </w:r>
      <w:r w:rsidRPr="003A65EB">
        <w:rPr>
          <w:rStyle w:val="StyleUnderline"/>
          <w:highlight w:val="cyan"/>
        </w:rPr>
        <w:t xml:space="preserve">crisis </w:t>
      </w:r>
      <w:r w:rsidRPr="0023733F">
        <w:rPr>
          <w:rStyle w:val="StyleUnderline"/>
        </w:rPr>
        <w:t xml:space="preserve">is </w:t>
      </w:r>
      <w:r w:rsidRPr="00B23EBB">
        <w:rPr>
          <w:sz w:val="14"/>
        </w:rPr>
        <w:t xml:space="preserve">not simply¶ </w:t>
      </w:r>
      <w:r w:rsidRPr="003A65EB">
        <w:rPr>
          <w:rStyle w:val="StyleUnderline"/>
          <w:highlight w:val="cyan"/>
        </w:rPr>
        <w:t>caused</w:t>
      </w:r>
      <w:r w:rsidRPr="009B2686">
        <w:rPr>
          <w:rStyle w:val="StyleUnderline"/>
        </w:rPr>
        <w:t xml:space="preserve"> by</w:t>
      </w:r>
      <w:r w:rsidRPr="00B23EBB">
        <w:rPr>
          <w:sz w:val="14"/>
        </w:rPr>
        <w:t xml:space="preserve"> disrupted circulation but by </w:t>
      </w:r>
      <w:r w:rsidRPr="003A65EB">
        <w:rPr>
          <w:rStyle w:val="StyleUnderline"/>
          <w:highlight w:val="cyan"/>
        </w:rPr>
        <w:t xml:space="preserve">the prior </w:t>
      </w:r>
      <w:r w:rsidRPr="00CA3978">
        <w:rPr>
          <w:rStyle w:val="StyleUnderline"/>
        </w:rPr>
        <w:t xml:space="preserve">and underlying </w:t>
      </w:r>
      <w:r w:rsidRPr="003A65EB">
        <w:rPr>
          <w:rStyle w:val="StyleUnderline"/>
          <w:highlight w:val="cyan"/>
        </w:rPr>
        <w:t>organizing</w:t>
      </w:r>
      <w:r w:rsidRPr="003A65EB">
        <w:rPr>
          <w:rStyle w:val="StyleUnderline"/>
          <w:sz w:val="14"/>
          <w:highlight w:val="cyan"/>
        </w:rPr>
        <w:t>¶</w:t>
      </w:r>
      <w:r w:rsidRPr="003A65EB">
        <w:rPr>
          <w:rStyle w:val="StyleUnderline"/>
          <w:highlight w:val="cyan"/>
        </w:rPr>
        <w:t xml:space="preserve"> of circulation</w:t>
      </w:r>
      <w:r w:rsidRPr="00B23EBB">
        <w:rPr>
          <w:sz w:val="14"/>
        </w:rPr>
        <w:t xml:space="preserve">. Each case is a thread of a wider story about the </w:t>
      </w:r>
      <w:r w:rsidRPr="003A65EB">
        <w:rPr>
          <w:rStyle w:val="StyleUnderline"/>
          <w:highlight w:val="cyan"/>
        </w:rPr>
        <w:t>violent motion</w:t>
      </w:r>
      <w:r w:rsidRPr="003A65EB">
        <w:rPr>
          <w:rStyle w:val="StyleUnderline"/>
          <w:sz w:val="14"/>
          <w:highlight w:val="cyan"/>
        </w:rPr>
        <w:t>¶</w:t>
      </w:r>
      <w:r w:rsidRPr="003A65EB">
        <w:rPr>
          <w:rStyle w:val="StyleUnderline"/>
          <w:highlight w:val="cyan"/>
        </w:rPr>
        <w:t xml:space="preserve"> of expanded reproduction</w:t>
      </w:r>
      <w:r w:rsidRPr="009B2686">
        <w:rPr>
          <w:rStyle w:val="StyleUnderline"/>
        </w:rPr>
        <w:t xml:space="preserve">. </w:t>
      </w:r>
      <w:r w:rsidRPr="00B23EBB">
        <w:rPr>
          <w:sz w:val="14"/>
        </w:rPr>
        <w:t xml:space="preserve">Between them are places, people, and forms of¶ power that </w:t>
      </w:r>
      <w:r w:rsidRPr="00CA3978">
        <w:rPr>
          <w:rStyle w:val="StyleUnderline"/>
          <w:highlight w:val="cyan"/>
        </w:rPr>
        <w:t xml:space="preserve">repeat </w:t>
      </w:r>
      <w:r w:rsidRPr="003A65EB">
        <w:rPr>
          <w:rStyle w:val="StyleUnderline"/>
          <w:highlight w:val="cyan"/>
        </w:rPr>
        <w:t>in the entangled crises of</w:t>
      </w:r>
      <w:r w:rsidRPr="009B2686">
        <w:rPr>
          <w:rStyle w:val="StyleUnderline"/>
        </w:rPr>
        <w:t xml:space="preserve"> premature </w:t>
      </w:r>
      <w:r w:rsidRPr="003A65EB">
        <w:rPr>
          <w:rStyle w:val="StyleUnderline"/>
          <w:highlight w:val="cyan"/>
        </w:rPr>
        <w:t>death, dispossession,</w:t>
      </w:r>
      <w:r w:rsidRPr="003A65EB">
        <w:rPr>
          <w:rStyle w:val="StyleUnderline"/>
          <w:sz w:val="14"/>
          <w:highlight w:val="cyan"/>
        </w:rPr>
        <w:t>¶</w:t>
      </w:r>
      <w:r w:rsidRPr="003A65EB">
        <w:rPr>
          <w:rStyle w:val="StyleUnderline"/>
          <w:highlight w:val="cyan"/>
        </w:rPr>
        <w:t xml:space="preserve"> and ecological collapse</w:t>
      </w:r>
      <w:r w:rsidRPr="00B23EBB">
        <w:rPr>
          <w:sz w:val="14"/>
        </w:rPr>
        <w:t xml:space="preserve">. But I also suggest that </w:t>
      </w:r>
      <w:r w:rsidRPr="009B2686">
        <w:rPr>
          <w:rStyle w:val="StyleUnderline"/>
        </w:rPr>
        <w:t>circulatory crises are transformed from everyday violence against Black, Indigenous, and subaltern</w:t>
      </w:r>
      <w:r w:rsidRPr="00B23EBB">
        <w:rPr>
          <w:rStyle w:val="StyleUnderline"/>
          <w:sz w:val="14"/>
        </w:rPr>
        <w:t>¶</w:t>
      </w:r>
      <w:r w:rsidRPr="00B23EBB">
        <w:rPr>
          <w:sz w:val="14"/>
        </w:rPr>
        <w:t xml:space="preserve">people into crisis for capitalist circulatory systems through spatial practices¶ of anti-colonial refusal. The final section of the article engages radical alternatives to racial capitalist and settler colonial circulation that abound. Looking to struggles over the imperial logistics of circulation and containment, I¶ ask what kinds of collective futures are set in motion through infrastructure’s refusal and repair.¶ Moving through Broken Worlds¶ Stuart Hall (1988) famously conceives of crisis as occurring “when the social¶ formation can no longer be reproduced on the basis of the pre-existing system of social relations.” Lauren Berlant (2016: 393) likewise locates crisis in¶ reproduction. “All times are transitional,” Berlant writes, “but at some crisis¶ times like this one, politics is defined by a collectively held sense that a glitch¶ has appeared in the reproduction of life.” Reproduction insists that life, lifeworlds, and what Beverley Mullings (2021: 152) terms “life-work” in the tradition of feminist social reproduction theory need to be continually remade¶ at a variety of scales—at once intimate and imperial. Bodies need to be fed,¶ cells need to regenerate, populations need to be replaced, relations need to be¶ performed. Even solidarity, according to Ruthie Gilmore (2020), “needs to¶ be remade and remade and remade—it never just is.” </w:t>
      </w:r>
      <w:r w:rsidRPr="009B2686">
        <w:rPr>
          <w:rStyle w:val="StyleUnderline"/>
        </w:rPr>
        <w:t>Wherever reproduction is the linchpin, crisis is already understood as crisis in motion.</w:t>
      </w:r>
      <w:r w:rsidRPr="00B23EBB">
        <w:rPr>
          <w:rStyle w:val="StyleUnderline"/>
          <w:sz w:val="14"/>
        </w:rPr>
        <w:t>¶</w:t>
      </w:r>
      <w:r w:rsidRPr="00B23EBB">
        <w:rPr>
          <w:sz w:val="14"/>
        </w:rPr>
        <w:t xml:space="preserve"> The notion that life is motion has myriad sources. Writing from the territory where I live, Leanne Simpson explores how Anishinaabe lifeworlds are¶ anchored in motion. Simpson (2011: 85) writes that “being enmeshed in the¶ cyclical flux of the earth lodge, Nishnaabeg people traveled throughout their localized territories in seasonal fashion. . . . Our lifeway required cyclical and¶ rhythmical movements. . . . Society and clan structure expanded and contracted like a beating heart or working lungs.” Simpson engages Vizenor’s¶ (1999: ix) seminal work on the concept of transmotion, which posits that¶ “natives have always been on the move, by chance, necessity, barter, reciprocal sustenance, and by trade over extensive routes; the actual motion is a natural right, and the tribal stories of transmotion are a continuous sense of¶ visionary sovereignty.” Octavia Butler, who has been described as “a radical¶ Black feminist theorist, historiographer, and researcher across fields and disciplines,” was also invested in motion (Streetby 2018: 720). In her extraordinary novel Parable of the Sower, life is motion. God is change. Like the biblical¶ figure who struggles to find fertile soil to sow seeds for a future, Butler’s¶ brand of “radical reproduction” requires that we cultivate change. Butler¶ (1995: 218) explains, “We can focus them, alter their speed or impact, in general we can shape change, but we can’t stop it no matter how hard we try.¶ Throughout the universe, the ongoing reality is change.” Indeed, motion is at¶ the heart of Black radical and feminist thought through figurations of fugitivity. For Saidiya Hartman (2017: 468), movement constitutes a form of deeply¶ situated faith in futurity. She writes, “The thought of what might be possible¶ was indistinguishable from moving bodies and the transient rush and flight¶ of black folks in this city-within-the-city.” Huey Newton (2018), likewise, prescribed a form of Black radicalism tethered to change, asserting, “We believe¶ that everything is in a constant state of change, so we employ a framework of¶ thinking that can put us in touch with the process of change.” C. L. R. James¶ too centers social motion in his work. Both empire and its contestation are¶ matters of motion, as he outlines in Beyond a Boundary (1963: 113): “Time¶ would pass, old empires would fall and new ones take their place, the relations of countries and the relations of classes had to change, before I discovered that it is not quality of goods and utility which matter, but movement:¶ not where you are or what you have, but where you have come from, where¶ you are going and the rate at which you are getting there.”¶ In these traditions, motion is constitutive of life itself, and crisis takes¶ shape through life’s disruption. Leanne Simpson (2015), for instance,¶ describes colonialism as a bomb going off in slow motion which disrupts the¶ rhythms, cycles, and movement of Nishnaabeg life. Yet, alongside these vital¶ </w:t>
      </w:r>
      <w:r w:rsidRPr="009B2686">
        <w:rPr>
          <w:rStyle w:val="StyleUnderline"/>
        </w:rPr>
        <w:t xml:space="preserve">visions of life in motion are </w:t>
      </w:r>
      <w:r w:rsidRPr="003A65EB">
        <w:rPr>
          <w:rStyle w:val="StyleUnderline"/>
          <w:highlight w:val="cyan"/>
        </w:rPr>
        <w:t>diagnose</w:t>
      </w:r>
      <w:r w:rsidRPr="009B2686">
        <w:rPr>
          <w:rStyle w:val="StyleUnderline"/>
        </w:rPr>
        <w:t xml:space="preserve">s of </w:t>
      </w:r>
      <w:r w:rsidRPr="003A65EB">
        <w:rPr>
          <w:rStyle w:val="StyleUnderline"/>
          <w:highlight w:val="cyan"/>
        </w:rPr>
        <w:t xml:space="preserve">the violence of </w:t>
      </w:r>
      <w:r w:rsidRPr="00CA3978">
        <w:rPr>
          <w:rStyle w:val="StyleUnderline"/>
        </w:rPr>
        <w:t xml:space="preserve">colonial and </w:t>
      </w:r>
      <w:r w:rsidRPr="003A65EB">
        <w:rPr>
          <w:rStyle w:val="StyleUnderline"/>
          <w:highlight w:val="cyan"/>
        </w:rPr>
        <w:t>racial</w:t>
      </w:r>
      <w:r w:rsidRPr="003A65EB">
        <w:rPr>
          <w:rStyle w:val="StyleUnderline"/>
          <w:sz w:val="14"/>
          <w:highlight w:val="cyan"/>
        </w:rPr>
        <w:t>¶</w:t>
      </w:r>
      <w:r w:rsidRPr="003A65EB">
        <w:rPr>
          <w:rStyle w:val="StyleUnderline"/>
          <w:highlight w:val="cyan"/>
        </w:rPr>
        <w:t xml:space="preserve"> capitalist circulation.</w:t>
      </w:r>
      <w:r w:rsidRPr="00B23EBB">
        <w:rPr>
          <w:sz w:val="14"/>
        </w:rPr>
        <w:t xml:space="preserve"> For Marx, crisis can emerge with problems in circulation, but a </w:t>
      </w:r>
      <w:r w:rsidRPr="003A65EB">
        <w:rPr>
          <w:rStyle w:val="StyleUnderline"/>
          <w:highlight w:val="cyan"/>
        </w:rPr>
        <w:t>larger</w:t>
      </w:r>
      <w:r w:rsidRPr="003A65EB">
        <w:rPr>
          <w:rStyle w:val="StyleUnderline"/>
          <w:sz w:val="14"/>
          <w:highlight w:val="cyan"/>
        </w:rPr>
        <w:t>¶</w:t>
      </w:r>
      <w:r w:rsidRPr="003A65EB">
        <w:rPr>
          <w:rStyle w:val="StyleUnderline"/>
          <w:highlight w:val="cyan"/>
        </w:rPr>
        <w:t xml:space="preserve"> kind of crisis lies in the production of </w:t>
      </w:r>
      <w:r w:rsidRPr="0023733F">
        <w:rPr>
          <w:rStyle w:val="StyleUnderline"/>
        </w:rPr>
        <w:t xml:space="preserve">specifically </w:t>
      </w:r>
      <w:r w:rsidRPr="003A65EB">
        <w:rPr>
          <w:rStyle w:val="StyleUnderline"/>
          <w:highlight w:val="cyan"/>
        </w:rPr>
        <w:t xml:space="preserve">capitalist </w:t>
      </w:r>
      <w:r w:rsidRPr="00CA3978">
        <w:rPr>
          <w:rStyle w:val="StyleUnderline"/>
          <w:highlight w:val="cyan"/>
        </w:rPr>
        <w:t>motion</w:t>
      </w:r>
      <w:r w:rsidRPr="00B23EBB">
        <w:rPr>
          <w:sz w:val="14"/>
        </w:rPr>
        <w:t xml:space="preserve">. As Nail¶ (2020: 40) writes, “For Marx, everything is in motion, not just capitalism. . . . The issue for Marx is not between capitalist movement and revolutionary¶ stasis. The question . . . is how a specifically capitalist pattern of circulation¶ works.” Capitalism, for Marx, is a regime of motion </w:t>
      </w:r>
      <w:r w:rsidRPr="00CA3978">
        <w:rPr>
          <w:rStyle w:val="Emphasis"/>
          <w:highlight w:val="cyan"/>
        </w:rPr>
        <w:t xml:space="preserve">defined </w:t>
      </w:r>
      <w:r w:rsidRPr="003A65EB">
        <w:rPr>
          <w:rStyle w:val="Emphasis"/>
          <w:highlight w:val="cyan"/>
        </w:rPr>
        <w:t>by dispossession</w:t>
      </w:r>
      <w:r w:rsidRPr="003A65EB">
        <w:rPr>
          <w:rStyle w:val="Emphasis"/>
          <w:sz w:val="14"/>
          <w:highlight w:val="cyan"/>
          <w:u w:val="none"/>
        </w:rPr>
        <w:t>¶</w:t>
      </w:r>
      <w:r w:rsidRPr="003A65EB">
        <w:rPr>
          <w:rStyle w:val="Emphasis"/>
          <w:highlight w:val="cyan"/>
        </w:rPr>
        <w:t xml:space="preserve"> and exploitation</w:t>
      </w:r>
      <w:r w:rsidRPr="009B2686">
        <w:rPr>
          <w:rStyle w:val="StyleUnderline"/>
        </w:rPr>
        <w:t>.</w:t>
      </w:r>
      <w:r w:rsidRPr="00B23EBB">
        <w:rPr>
          <w:sz w:val="14"/>
        </w:rPr>
        <w:t xml:space="preserve"> Jody Melamed (2015: 77) emphasizes the violent motions of¶ racial capitalism when she writes, “</w:t>
      </w:r>
      <w:r w:rsidRPr="003A65EB">
        <w:rPr>
          <w:rStyle w:val="StyleUnderline"/>
          <w:highlight w:val="cyan"/>
        </w:rPr>
        <w:t>Capital</w:t>
      </w:r>
      <w:r w:rsidRPr="009B2686">
        <w:rPr>
          <w:rStyle w:val="StyleUnderline"/>
        </w:rPr>
        <w:t xml:space="preserve"> can only be capital when it is</w:t>
      </w:r>
      <w:r w:rsidRPr="00B23EBB">
        <w:rPr>
          <w:rStyle w:val="StyleUnderline"/>
          <w:sz w:val="14"/>
        </w:rPr>
        <w:t>¶</w:t>
      </w:r>
      <w:r w:rsidRPr="009B2686">
        <w:rPr>
          <w:rStyle w:val="StyleUnderline"/>
        </w:rPr>
        <w:t xml:space="preserve"> accumulating and it </w:t>
      </w:r>
      <w:r w:rsidRPr="00CA3978">
        <w:rPr>
          <w:rStyle w:val="StyleUnderline"/>
        </w:rPr>
        <w:t xml:space="preserve">can only </w:t>
      </w:r>
      <w:r w:rsidRPr="003A65EB">
        <w:rPr>
          <w:rStyle w:val="StyleUnderline"/>
          <w:highlight w:val="cyan"/>
        </w:rPr>
        <w:t xml:space="preserve">accumulate by producing </w:t>
      </w:r>
      <w:r w:rsidRPr="0023733F">
        <w:rPr>
          <w:rStyle w:val="StyleUnderline"/>
        </w:rPr>
        <w:t>and moving through</w:t>
      </w:r>
      <w:r w:rsidRPr="00B23EBB">
        <w:rPr>
          <w:rStyle w:val="StyleUnderline"/>
          <w:sz w:val="14"/>
        </w:rPr>
        <w:t>¶</w:t>
      </w:r>
      <w:r w:rsidRPr="0023733F">
        <w:rPr>
          <w:rStyle w:val="StyleUnderline"/>
        </w:rPr>
        <w:t xml:space="preserve"> relations of </w:t>
      </w:r>
      <w:r w:rsidRPr="00CA3978">
        <w:rPr>
          <w:rStyle w:val="StyleUnderline"/>
        </w:rPr>
        <w:t xml:space="preserve">severe </w:t>
      </w:r>
      <w:r w:rsidRPr="003A65EB">
        <w:rPr>
          <w:rStyle w:val="StyleUnderline"/>
          <w:highlight w:val="cyan"/>
        </w:rPr>
        <w:t>inequality</w:t>
      </w:r>
      <w:r w:rsidRPr="00B23EBB">
        <w:rPr>
          <w:sz w:val="14"/>
        </w:rPr>
        <w:t xml:space="preserve"> among human groups.” Marx’s extended focus¶ on motion is associated with volumes 2 and 3 of Capital, but the argument¶ that capitalism is in itself a regime of motion lies at the center of his most¶ fundamental and basic theory of value—it is his “general formula for capital.” The capitalist regime of motion is identical to what he terms expanded¶ reproduction. Here, reproduction is not characterized by a simple circuit of¶ subsistence; instead capital is accumulated, or hoarded, as it moves from M¶ money to C commodity and back to M money form. It is </w:t>
      </w:r>
      <w:r w:rsidRPr="009B2686">
        <w:rPr>
          <w:rStyle w:val="StyleUnderline"/>
        </w:rPr>
        <w:t>not magic that</w:t>
      </w:r>
      <w:r w:rsidRPr="00B23EBB">
        <w:rPr>
          <w:rStyle w:val="StyleUnderline"/>
          <w:sz w:val="14"/>
        </w:rPr>
        <w:t>¶</w:t>
      </w:r>
      <w:r w:rsidRPr="009B2686">
        <w:rPr>
          <w:rStyle w:val="StyleUnderline"/>
        </w:rPr>
        <w:t xml:space="preserve"> makes expanded reproduction possible, but theft. </w:t>
      </w:r>
      <w:r w:rsidRPr="003A65EB">
        <w:rPr>
          <w:rStyle w:val="StyleUnderline"/>
          <w:highlight w:val="cyan"/>
        </w:rPr>
        <w:t>Surplus rather than survival</w:t>
      </w:r>
      <w:r w:rsidRPr="00B23EBB">
        <w:rPr>
          <w:sz w:val="14"/>
        </w:rPr>
        <w:t xml:space="preserve"> becomes the end game of reproduction within a capitalist regime of¶ motion. Or, as Rosa Luxemburg (1951: 34) explains, “Profit becomes an end¶ in itself, the decisive factor which determines not only production but also¶ reproduction.” Theft is typically thought of in terms of labor’s surplus, but as¶ Dene scholar Glen Coulthard (2014) argues, if we take colonialism seriously,¶ then expanded reproduction may equally or additionally entail theft of land¶ and more-than-human life. Primitive </w:t>
      </w:r>
      <w:r w:rsidRPr="003A65EB">
        <w:rPr>
          <w:rStyle w:val="StyleUnderline"/>
          <w:highlight w:val="cyan"/>
        </w:rPr>
        <w:t>accumulation is perpetua</w:t>
      </w:r>
      <w:r w:rsidRPr="009B2686">
        <w:rPr>
          <w:rStyle w:val="StyleUnderline"/>
        </w:rPr>
        <w:t>l.</w:t>
      </w:r>
      <w:r w:rsidRPr="00B23EBB">
        <w:rPr>
          <w:sz w:val="14"/>
        </w:rPr>
        <w:t xml:space="preserve">¶ Ruthie Gilmore (2007) reminds us that motion takes different forms¶ that are related but not identical. She insists that capital circulates through¶ </w:t>
      </w:r>
      <w:r w:rsidRPr="009B2686">
        <w:rPr>
          <w:rStyle w:val="StyleUnderline"/>
        </w:rPr>
        <w:t>captive humans, whose own motion is disrupted by their containment in</w:t>
      </w:r>
      <w:r w:rsidRPr="00B23EBB">
        <w:rPr>
          <w:rStyle w:val="StyleUnderline"/>
          <w:sz w:val="14"/>
        </w:rPr>
        <w:t>¶</w:t>
      </w:r>
      <w:r w:rsidRPr="009B2686">
        <w:rPr>
          <w:rStyle w:val="StyleUnderline"/>
        </w:rPr>
        <w:t xml:space="preserve"> carceral—and</w:t>
      </w:r>
      <w:r w:rsidRPr="00B23EBB">
        <w:rPr>
          <w:sz w:val="14"/>
        </w:rPr>
        <w:t xml:space="preserve">, we should add, </w:t>
      </w:r>
      <w:r w:rsidRPr="009B2686">
        <w:rPr>
          <w:rStyle w:val="StyleUnderline"/>
        </w:rPr>
        <w:t>plantation—space</w:t>
      </w:r>
      <w:r w:rsidRPr="00B23EBB">
        <w:rPr>
          <w:sz w:val="14"/>
        </w:rPr>
        <w:t xml:space="preserve">. Physical movement is critically important, and for Marx even a source of value. And yet, Marx ([1887]¶ 1993: 226) also suggests that capital circulation can “take place without¶ physical movement. . . . A house that is sold from A to B circulates as a commodity, but it does not get up and walk.” This does not make physical motion¶ less important, only more complex. While these forms of motion are not¶ identical, they also cannot be disentangled. Physical circulation has the special capacity to accelerate the circulation of capital. The circulation of legal¶ documents and financial transactions are necessary to sanction the house¶ sale, and these are undeniably material. Luxemburg (1951: 40–41) sees these¶ two forms of motion as necessarily entangled, making expanded reproduction inherently imperial. It is driven not only by “a permanent incentive to¶ reproduction in general,” she writes, “but also a motive for its expansion, for¶ reproduction on an ever larger scale.” For Luxemburg, expanded reproduction inevitably relies on geographic expansion. But what underpins particular configurations of motion? How does the relationship between different¶ forms of motion materialize? And how does motion get organized otherwise? </w:t>
      </w:r>
      <w:r w:rsidRPr="003A65EB">
        <w:rPr>
          <w:rStyle w:val="StyleUnderline"/>
          <w:highlight w:val="cyan"/>
        </w:rPr>
        <w:t>Infrastructures are</w:t>
      </w:r>
      <w:r w:rsidRPr="0023733F">
        <w:rPr>
          <w:rStyle w:val="StyleUnderline"/>
        </w:rPr>
        <w:t xml:space="preserve"> quite literally </w:t>
      </w:r>
      <w:r w:rsidRPr="003A65EB">
        <w:rPr>
          <w:rStyle w:val="StyleUnderline"/>
          <w:highlight w:val="cyan"/>
        </w:rPr>
        <w:t>the socio-technical systems assembled to sustain</w:t>
      </w:r>
      <w:r w:rsidRPr="0023733F">
        <w:rPr>
          <w:rStyle w:val="StyleUnderline"/>
        </w:rPr>
        <w:t xml:space="preserve"> or expand </w:t>
      </w:r>
      <w:r w:rsidRPr="003A65EB">
        <w:rPr>
          <w:rStyle w:val="StyleUnderline"/>
          <w:highlight w:val="cyan"/>
        </w:rPr>
        <w:t>reproduction.</w:t>
      </w:r>
      <w:r w:rsidRPr="00B23EBB">
        <w:rPr>
          <w:sz w:val="14"/>
        </w:rPr>
        <w:t xml:space="preserve"> Decades ago, David Harvey (1981)¶ argued that crises of capitalist motion can be temporarily resolved through¶ the production of built infrastructure, what he termed a “spatial fix.” Ruthie¶ Gilmore (2022: 490) writes, “In the material world, infrastructure . . . speeds¶ some processes and slows down others, setting agendas, producing isolation, enabling cooperation.” Ever concerned with the complexities of materiality, Gilmore also reminds us that the infrastructures of feeling are material too, “in the sense that ideology becomes material as do the actions that¶ feelings enable or constrain” (490). Assuming a capacious materiality, Berlant (2016: 393) helpfully defines infrastructure as “the movement or patterning of social form,” and suggests that “an infrastructural analysis helps¶ us see that what we commonly call ‘structure’ is not . . . an intractable principle of continuity across time and space, but . . . a convergence of force and¶ value in patterns of movement that’s only solid when seen from a distance.”¶ Years ago, Doreen Massey (1993) argued that </w:t>
      </w:r>
      <w:r w:rsidRPr="0023733F">
        <w:rPr>
          <w:rStyle w:val="StyleUnderline"/>
        </w:rPr>
        <w:t>transportation and communications infrastructures produce “power geometries”—speeding up motion</w:t>
      </w:r>
      <w:r w:rsidRPr="00B23EBB">
        <w:rPr>
          <w:sz w:val="14"/>
        </w:rPr>
        <w:t xml:space="preserve">¶ and connectivity for some but </w:t>
      </w:r>
      <w:r w:rsidRPr="0023733F">
        <w:rPr>
          <w:rStyle w:val="StyleUnderline"/>
        </w:rPr>
        <w:t xml:space="preserve">in ways that </w:t>
      </w:r>
      <w:r w:rsidRPr="003A65EB">
        <w:rPr>
          <w:rStyle w:val="StyleUnderline"/>
          <w:highlight w:val="cyan"/>
        </w:rPr>
        <w:t>erect barriers</w:t>
      </w:r>
      <w:r w:rsidRPr="00B23EBB">
        <w:rPr>
          <w:sz w:val="14"/>
        </w:rPr>
        <w:t xml:space="preserve"> or slow the motion</w:t>
      </w:r>
      <w:r w:rsidRPr="00B23EBB">
        <w:rPr>
          <w:rStyle w:val="StyleUnderline"/>
          <w:sz w:val="14"/>
        </w:rPr>
        <w:t>¶</w:t>
      </w:r>
      <w:r w:rsidRPr="0023733F">
        <w:rPr>
          <w:rStyle w:val="StyleUnderline"/>
        </w:rPr>
        <w:t xml:space="preserve"> of others.</w:t>
      </w:r>
      <w:r w:rsidRPr="00B23EBB">
        <w:rPr>
          <w:sz w:val="14"/>
        </w:rPr>
        <w:t xml:space="preserve"> Dams, ports, roads, rails, pipelines, prisons, and cables enable and¶ constrain particular configurations of motion, of reproduction</w:t>
      </w:r>
      <w:r w:rsidRPr="0023733F">
        <w:rPr>
          <w:rStyle w:val="StyleUnderline"/>
        </w:rPr>
        <w:t>.</w:t>
      </w:r>
      <w:r w:rsidRPr="00B23EBB">
        <w:rPr>
          <w:rStyle w:val="StyleUnderline"/>
          <w:sz w:val="14"/>
        </w:rPr>
        <w:t>¶</w:t>
      </w:r>
      <w:r w:rsidRPr="0023733F">
        <w:rPr>
          <w:rStyle w:val="StyleUnderline"/>
        </w:rPr>
        <w:t xml:space="preserve"> Imperial infrastructures </w:t>
      </w:r>
      <w:r w:rsidRPr="003A65EB">
        <w:rPr>
          <w:rStyle w:val="StyleUnderline"/>
          <w:highlight w:val="cyan"/>
        </w:rPr>
        <w:t>support the flourishing of some at the expense</w:t>
      </w:r>
      <w:r w:rsidRPr="003A65EB">
        <w:rPr>
          <w:rStyle w:val="StyleUnderline"/>
          <w:sz w:val="14"/>
          <w:highlight w:val="cyan"/>
        </w:rPr>
        <w:t>¶</w:t>
      </w:r>
      <w:r w:rsidRPr="003A65EB">
        <w:rPr>
          <w:rStyle w:val="StyleUnderline"/>
          <w:highlight w:val="cyan"/>
        </w:rPr>
        <w:t xml:space="preserve"> of others</w:t>
      </w:r>
      <w:r w:rsidRPr="00B23EBB">
        <w:rPr>
          <w:sz w:val="14"/>
        </w:rPr>
        <w:t>. Infrastructure is vital to biological and social reproduction, but, as¶ Winona LaDuke and I (2020) have argued, “</w:t>
      </w:r>
      <w:r w:rsidRPr="0023733F">
        <w:rPr>
          <w:rStyle w:val="StyleUnderline"/>
        </w:rPr>
        <w:t xml:space="preserve">insofar as they are </w:t>
      </w:r>
      <w:r w:rsidRPr="0023733F">
        <w:rPr>
          <w:rStyle w:val="Emphasis"/>
        </w:rPr>
        <w:t>oriented</w:t>
      </w:r>
      <w:r w:rsidRPr="00B23EBB">
        <w:rPr>
          <w:rStyle w:val="Emphasis"/>
          <w:sz w:val="14"/>
          <w:u w:val="none"/>
        </w:rPr>
        <w:t>¶</w:t>
      </w:r>
      <w:r w:rsidRPr="0023733F">
        <w:rPr>
          <w:rStyle w:val="Emphasis"/>
        </w:rPr>
        <w:t xml:space="preserve"> towards expanded reproduction</w:t>
      </w:r>
      <w:r w:rsidRPr="0023733F">
        <w:rPr>
          <w:rStyle w:val="StyleUnderline"/>
        </w:rPr>
        <w:t xml:space="preserve"> . . . </w:t>
      </w:r>
      <w:r w:rsidRPr="003A65EB">
        <w:rPr>
          <w:rStyle w:val="StyleUnderline"/>
          <w:highlight w:val="cyan"/>
        </w:rPr>
        <w:t>infrastructures dispossess, extract and</w:t>
      </w:r>
      <w:r w:rsidRPr="003A65EB">
        <w:rPr>
          <w:rStyle w:val="StyleUnderline"/>
          <w:sz w:val="14"/>
          <w:highlight w:val="cyan"/>
        </w:rPr>
        <w:t>¶</w:t>
      </w:r>
      <w:r w:rsidRPr="003A65EB">
        <w:rPr>
          <w:rStyle w:val="StyleUnderline"/>
          <w:highlight w:val="cyan"/>
        </w:rPr>
        <w:t xml:space="preserve"> accumulate.</w:t>
      </w:r>
      <w:r w:rsidRPr="0023733F">
        <w:rPr>
          <w:rStyle w:val="StyleUnderline"/>
        </w:rPr>
        <w:t>”</w:t>
      </w:r>
      <w:r w:rsidRPr="00B23EBB">
        <w:rPr>
          <w:sz w:val="14"/>
        </w:rPr>
        <w:t xml:space="preserve"> Anti-colonial and Indigenous writers explore the infrastructural¶ underpinnings of imperialism (A. Simpson 2014; Khalili 2020; Goeman¶ 2022; Spice 2018; Estes 2019; Pasternak and Dafnos 2018; Murphy 2013;¶ Karuka 2019). For Leanne Simpson (2011), </w:t>
      </w:r>
      <w:r w:rsidRPr="0023733F">
        <w:rPr>
          <w:rStyle w:val="StyleUnderline"/>
        </w:rPr>
        <w:t>it is a colonial hydro dam that disrupts her people’s lifeways, their rhythms and motions, by fragmenting the</w:t>
      </w:r>
      <w:r w:rsidRPr="00B23EBB">
        <w:rPr>
          <w:rStyle w:val="StyleUnderline"/>
          <w:sz w:val="14"/>
        </w:rPr>
        <w:t>¶</w:t>
      </w:r>
      <w:r w:rsidRPr="0023733F">
        <w:rPr>
          <w:rStyle w:val="StyleUnderline"/>
        </w:rPr>
        <w:t xml:space="preserve"> movement of waters and fish. </w:t>
      </w:r>
      <w:r w:rsidRPr="00B23EBB">
        <w:rPr>
          <w:sz w:val="14"/>
        </w:rPr>
        <w:t xml:space="preserve">Walter Rodney (1981) provides a breathtaking¶ account of the back-breaking </w:t>
      </w:r>
      <w:r w:rsidRPr="0023733F">
        <w:rPr>
          <w:rStyle w:val="StyleUnderline"/>
        </w:rPr>
        <w:t>enslaved labor that built the system of dikes</w:t>
      </w:r>
      <w:r w:rsidRPr="00B23EBB">
        <w:rPr>
          <w:rStyle w:val="StyleUnderline"/>
          <w:sz w:val="14"/>
        </w:rPr>
        <w:t>¶</w:t>
      </w:r>
      <w:r w:rsidRPr="0023733F">
        <w:rPr>
          <w:rStyle w:val="StyleUnderline"/>
        </w:rPr>
        <w:t xml:space="preserve"> and canals,</w:t>
      </w:r>
      <w:r w:rsidRPr="00B23EBB">
        <w:rPr>
          <w:sz w:val="14"/>
        </w:rPr>
        <w:t xml:space="preserve"> which made the plantation (and human habitation) possible along¶ the Guyanese coast. Omar Salamanca (2020) explains how </w:t>
      </w:r>
      <w:r w:rsidRPr="0023733F">
        <w:rPr>
          <w:rStyle w:val="StyleUnderline"/>
        </w:rPr>
        <w:t>construction of</w:t>
      </w:r>
      <w:r w:rsidRPr="00B23EBB">
        <w:rPr>
          <w:rStyle w:val="StyleUnderline"/>
          <w:sz w:val="14"/>
        </w:rPr>
        <w:t>¶</w:t>
      </w:r>
      <w:r w:rsidRPr="0023733F">
        <w:rPr>
          <w:rStyle w:val="StyleUnderline"/>
        </w:rPr>
        <w:t xml:space="preserve"> road systems</w:t>
      </w:r>
      <w:r w:rsidRPr="00B23EBB">
        <w:rPr>
          <w:sz w:val="14"/>
        </w:rPr>
        <w:t xml:space="preserve"> </w:t>
      </w:r>
      <w:r w:rsidRPr="0023733F">
        <w:rPr>
          <w:rStyle w:val="StyleUnderline"/>
        </w:rPr>
        <w:t>that segregate Palestinian and Israeli mobilities are vital to land</w:t>
      </w:r>
      <w:r w:rsidRPr="00B23EBB">
        <w:rPr>
          <w:rStyle w:val="StyleUnderline"/>
          <w:sz w:val="14"/>
        </w:rPr>
        <w:t>¶</w:t>
      </w:r>
      <w:r w:rsidRPr="0023733F">
        <w:rPr>
          <w:rStyle w:val="StyleUnderline"/>
        </w:rPr>
        <w:t xml:space="preserve"> dispossession and the re/production</w:t>
      </w:r>
      <w:r w:rsidRPr="00B23EBB">
        <w:rPr>
          <w:sz w:val="14"/>
        </w:rPr>
        <w:t xml:space="preserve"> </w:t>
      </w:r>
      <w:r w:rsidRPr="00B23EBB">
        <w:rPr>
          <w:sz w:val="14"/>
          <w:szCs w:val="4"/>
        </w:rPr>
        <w:t>of the wider apartheid system. Even nasty¶ old imperialists can help us to think about imperial motion as infrastructural Alfred Thayer Mahan—a founding father of classic geopolitics—suggested¶ that the geography of British colonies could be mapped according to a simple¶ logic: the fueling of maritime forces. Mahan (1890) writes that “useful harbors¶ and the conditions of the communications between them constitute . . . the¶ main strategic outlines of the situation.” Infrastructure materializes imperial¶ circulation, and as such becomes a critical site of anti-colonial struggle. Blockades of infrastructure serve as embodied practice of refusal in the arsenal of¶ anti-colonial struggle. Deliberate disruption of rail lines and roads, of pipelines and ports, by Black and Indigenous people is an enactment of refusal¶ that brings the “objective” and “subjective” dimensions of crisis onto common¶ ground through spatial practice. In their spatial and temporal precision,¶ refusal through blockade transforms the ongoing crises lived by colonized¶ people—what Eugene Brennan refers to in the introduction to this special¶ issue as “crisis as tendency”—into a general and temporally precise crisis “as¶ event,” of and for expanded reproduction.¶ The sections that follow ground these ideas in particular times and¶ places where crises in the realm of circulation translate into crises in the¶ reproduction of life. While these stories trace seemingly distinct worlds, they¶ cannot be pulled apart. The promise of an infrastructural analysis of the crises of motion that constitute our collective predicament is derived from reading them together, as crises of expanded reproduction.¶ Crisis 1—Logistics of the Pandemic’s Path¶ As the last month of the wretched year of 2020 drew to a close, a dramatic crisis of circulation unfolded at the British/French border. As many as ten thousand truckers transformed hundreds of kilometers of roads in southern¶ England into a massive linear parking lot when the Channel crossing closed.¶ France’s refusal to allow usual traffic through was officially prompted by¶ attempts to contain the second COVID strain. Truckers from across Europe¶ who had carefully planned transnational itineraries to make it home for winter holidays were left stranded. No food, no services, and no medical tests were¶ initially on offer. Despite the dependence of national economies on transnational supply chains, little thought has been invested in planning for disruption of this kind or at this scale. For the first few days of the crisis, truckers¶ relied on small provisions they kept in their cabs, and the few filthy restrooms¶ they could find nearby. Eventually, the British army was deployed to manage¶ the scene. Only as COVID tests were processed did the French allow the backlog to ease, but this crisis in motion diagnosed some elements of the power¶ and precarity of supply chain capitalism in our pandemic present.¶ From panics over toilet paper and the hoarding of essentials, to concerns about shutdowns in China creating disruption to supply for Western¶ consumption, to the geopolitical crisis of PPE, pandemic pedagogy involved¶ mass education about basic tenets of supply chain capitalism. Labor scholar¶ Kim Moody (2020) suggests that “the pandemic has graphically demonstrated the centrality of the ‘human networks’ that keep the global supply¶ chains moving. That is, all those who produce the goods and those that bring¶ them to the factory, the hospital, the supermarket, or your self-isolating¶ home.” Fears of disrupted supply chains led to the designation of “essential¶ worker” that offered a brief opening for the valorization of hyper-exploited¶ precarious workers of color. Instead, corporate public relations stunts performed gratitude to essential workers while refusing meaningful shifts in¶ financial compensation, sick leave, or even access to PPE. It is telling that¶ Amazon’s Jeff Bezos—the world’s first trillionaire—is a leader in the logistics sector. Bezos grabbed even more wealth through the pandemic and the¶ hyper-exploitation of essential workers, also prompting an explosion of labor¶ actions in the sector. This is critical, but the problem of logistics and disruption speaks to how this calculative management and martial science has¶ remade society and space beyond just transportation and distribution. In¶ fact, the crisis in motion of this moment lies not only in matters of physical¶ distribution but also in the production of life in imperial motion.¶ Logistics has long been about making live and die by making and containing motion. Logistics had its ancient genesis as an art of war, supplying¶ and sustaining the battlefield. Modern logistics emerged through gruesome¶ imperial circulations such as the transatlantic slave trade (cf. Harney and¶ Moten 2013) and the “</w:t>
      </w:r>
      <w:r w:rsidRPr="009E2BEE">
        <w:rPr>
          <w:rStyle w:val="StyleUnderline"/>
        </w:rPr>
        <w:t>movements westward” t</w:t>
      </w:r>
      <w:r w:rsidRPr="00B23EBB">
        <w:rPr>
          <w:sz w:val="14"/>
        </w:rPr>
        <w:t xml:space="preserve">hat </w:t>
      </w:r>
      <w:r w:rsidRPr="009E2BEE">
        <w:rPr>
          <w:rStyle w:val="StyleUnderline"/>
        </w:rPr>
        <w:t>devastated Indigenous</w:t>
      </w:r>
      <w:r w:rsidRPr="00B23EBB">
        <w:rPr>
          <w:rStyle w:val="StyleUnderline"/>
          <w:sz w:val="14"/>
        </w:rPr>
        <w:t>¶</w:t>
      </w:r>
      <w:r w:rsidRPr="009E2BEE">
        <w:rPr>
          <w:rStyle w:val="StyleUnderline"/>
        </w:rPr>
        <w:t xml:space="preserve"> societies and ecologies on Turtle Island</w:t>
      </w:r>
      <w:r w:rsidRPr="0036029E">
        <w:rPr>
          <w:rStyle w:val="StyleUnderline"/>
          <w:sz w:val="4"/>
          <w:szCs w:val="4"/>
        </w:rPr>
        <w:t>.</w:t>
      </w:r>
      <w:r w:rsidRPr="00B23EBB">
        <w:rPr>
          <w:sz w:val="14"/>
          <w:szCs w:val="4"/>
        </w:rPr>
        <w:t xml:space="preserve"> The “revolution in logistics” took¶ shape in the post-WWII period and saw the harnessing of military methods¶ of “supplying the front” for corporate operations. Before the revolution, logistics was a martial art of moving and provisioning “men and munitions.”¶ After the revolution, “logistics” emerged as a management science of materials movement across production and distribution in both the corporate and¶ military sector (Cowen 2014). Logistics transformed not just “distribution”¶ but racial capitalism itself, its relationship to questions of circulation and¶ containment and to matters of life and (premature) death.¶ To further ground these arguments, we return to Turtle Island/North¶ America, to a scene of backlog far more gruesome than the first. This brutal¶ backlog took shape at a border of sorts—the border between animal life and¶ meat product at the slaughterhouse gate. Along with prisons, care facilities,¶ and distribution centers, meat processing plants have been ground zero for¶ pandemic outbreaks, with striking impacts on precarious, often migrant,¶ workers, mostly of color. After decades of corporate consolidation, a small¶ number of American slaughterhouses process billions of pounds of meat¶ each year. One single Smithfield’s plant in North Dakota produces 5 percent of¶ the nation’s pork products, while 98 percent of beef products are processed by¶ just fifty slaughterhouses (Corkery and Yaffe-Bellany 2020). COVID outbreaks occur because of working conditions and productivity demands that¶ make meaningful distancing impossible, because of a lack of provisioning¶ of PPE, and because of the social determinants of health. The outbreaks led¶ to plant closures, creating enormous bottlenecks in the profoundly industrial and logistical meat sector. In the US and elsewhere, the infection and¶ premature death of processing plant workers (not only their labor actions)¶ have been a source of “supply chain disruption,” and the massive “culls” of¶ animal life have been one of the gruesome costs. Millions of nonhuman¶ lives have been prematurely extinguished—sometimes by turning off ventilation systems, the critical infrastructures that support livestock breath, to¶ produce slow, mass suffocation.¶ As the crisis of corporate killing deepened, Trump responded by issuing an executive order that deemed meatpacking plants to be “critical infrastructure” under the Defense Production Act of 1950. The executive order¶ prohibited their closure by state health authorities and provided meatpacking companies with a legal defense from liability claims by their employees.¶ Perhaps predictably, the order worked to protect infrastructures of expanded¶ reproduction for corporations while sacrificing the social reproduction of¶ essential workers. Yet plants continue to close when outbreaks cannot be discursively contained.¶ While this crisis is horrific, logistics comes into play long before the¶ movement of livestock from the farm to the slaughterhouse. Today, logistics¶ drives the very design of the pig or cow itself. The Ikea “flat pack” has¶ reshaped furniture to facilitate low-cost, long-distance movement, shifting¶ the labor of assembly onto the consumer. Likewise, the logistics of swine and¶ cattle production have reshaped the very form of the pig and cow to enhance¶ the efficiency of the supply chain toward expanded reproduction. For supply¶ chain management, “the pig” is one stage of pork (as commodity) in the¶ cycle of value realization. The logistical pig has been refigured as a life-form¶ toward that end. In the corporate meat sector, every aspect of the cycle of life¶ has been reorganized by supply chain management and its software so that¶ the animal fits the system of motion. As one industry textbook explains,¶ “Logistics not science is the underpinning of a successful breeding policy”¶ (Knap 2012: 7972). This includes everything from ovulation synchronization for reproductive efficiency to the timing of insemination and the weaning of sows and cows to fit trucking schedules, themselves organized to¶ maximize efficiency at processing facilities. Swine hips are standardized to¶ fit the machines of slaughter.¶ In the meat supply chain, livestock is subject to more and more logistical refashioning, though this sector was also a key innovator in modern¶ industrial logistics. Henry Ford did not invent the assembly line, but witnessed a system where carcasses were suspended from a moving trolley in¶ Gustavus Swift’s Chicago slaughterhouses. Swift’s “disassembly line” accelerated the circulation of meat and capital before being adapted to the auto plant.¶ Meat processing has long been at the forefront of corporate logistical life. The¶ invention of cold storage rail cars provided a mobile spatial fix to the distance¶ between settler cities and the feed lots on the Plains. Cold storage allowed for¶ cattle to be moved after slaughter, making transport more efficient and accumulation more expansive; frozen packages of beef are easier to move than¶ living, breathing cattle. But with a corporate meat supply chain organized as¶ a conveyor belt—not only after animal death but for the production of animal¶ life—any significant disruption can quickly become system failure.¶ This dreadful example suggests that logistics makes forms of life and¶ death in motion. Logistics organizes movement into, through, and beyond production. Both a management and martial science of movement, logistics aims¶ to maximize the circulation of capital through materials movement. Crisis in¶ motion takes shape not only in the crucially important sector of “distribution.”¶ Rather, logistics produces forms of life in motion that are defined by crisis.¶ In arguing for a productive conception of logistical power, I am also¶ inviting us to think about the logistical crisis of the COVID pandemic differently. Jennifer Terry (2009) has argued that all wars have their “signature¶ injury”—the particular damage to soldiers’ bodies that derives from widespread use of historically specific weapons technologies. Similarly, we might¶ question how the organization of motion through logistics and its infrastructures produces signature injuries at a planetary scale. Could this pandemic be a signature injury of logistical life? Did the novel coronavirus have¶ its genesis in habitat destruction, rapid global suburbanization, industrial¶ agribusiness, and supply chain infrastructures that constitute racial capitalism today? To consider this question more carefully and to attend to the profoundly colonial contours of crises in motion, the article now moves to look¶ at infrastructure’s imperial afterlives. The second story of crisis also begins¶ in the summer of 2020.¶ Crisis 2—Infrastructure’s Afterlives¶ On August 29, 2020, the head of Canada’s first prime minister, Sir John A.¶ Macdonald, hit the ground. Montreal activists “toppled and decapitated” his¶ statue during an action calling on political leaders to defund police services¶ (Rudin 2021). A few weeks earlier, Black Lives Matter activists in Toronto¶ queerly covered their Macdonald in pink paint, eliciting a formal public¶ thank-you from Indigenous leaders in a show of anti-colonial movement solidarity. Local media reported that Toronto’s Macdonald “has been covered up¶ ever since, and inside this enclosure, you can see a bag over the father of¶ Canadian Confederation’s head” (Warmington 2020). East coast activists in¶ Charlottetown doused their Macdonald in blood-colored paint as did organizers out west in Victoria, while in the capital city of Ottawa, Macdonald¶ was placed under state surveillance, with CCTV cameras and police patrols¶ to protect his body (and the settler colonial body politic) from disfiguration.¶ As monuments to colonial and racial capitalist violence came crashing¶ down around the world, entangled movements for Indigenous Land Back¶ and Black Lives Matter on this territory too had had enough. They insisted¶ that Canada’s first prime minister could no longer be allowed to stand—neither physically as statue in the city, nor symbolically as heroic figure in history. In official pedagogy, Macdonald is remembered as the nation’s founding father, but the patriarch’s decapitation announces another biography of¶ an engineer of genocide.¶ These competing accounts collide on the railway tracks. Macdonald¶ insisted that a transcontinental railroad would be the “spine” of his new colonial state—the skeleton for a new body politic. At the height of what Karuka¶ (2019) calls railroad colonialism, Macdonald took to build an iron road from¶ coast to coast, connecting scattered British colonies of North America. First¶ envisioned in the mid-1800s as a key link in British imperial circulatory systems to the Far East, the rail would compete with the growing westward¶ reach of the rising US empire, unload surplus population, and maintain¶ imperial hegemony. More than metaphor, this socio-technical spine would¶ support a vast continental reach of settlement and circulation and become¶ the vital physical backbone upholding settler economy and legal jurisdiction.¶ MacDonald’s iron spine indeed became the backbone of a new settler colonial body politic, but what kind of beast did it build?¶ Rail infrastructure made the settler state possible, and it did so¶ through imperial logistics of creative destructive anchored in dispossession,¶ displacement, and hyper-exploitation. In this era of the railway barons, infra¶ structure expansion became an extraordinarily lucrative means of expanding reproduction. A massive public-private partnership, the railroad was¶ financed by land theft. Enormous tracts of Indigenous land were granted by¶ the Dominion government to the railroad companies. The railroad recruited¶ settlers through their own Department of Colonization, as well as by selling¶ land to private colonization companies. White settlers were incentivized to¶ settle, with proximity to whiteness the means for sorting settler racial hierarchies. Black migration was specifically and actively discouraged by both¶ informal and formal means. Banks and bankers feasted on this infrastructure of enclosure. Through it they circulated capital extracted from the theft¶ of bodies, labor, and lands throughout the colonized world. Banks like Barings, with capital accrued through slavery and colonialism, provided critical¶ capital for the Canadian Pacific Railway (CPR) in its final stages of construction and to this day are commemorated in the name of one of its premier stations. Revelstoke station—now a world-famous ski resort—was named after¶ Lord Revelstoke, also known as Edward Baring, to acknowledge the bank’s¶ crucial capital injection into the infrastructure (Cowen 2020). In a strange¶ and delicious coincidence, Revelstoke ski resort features a famous hill called¶ “kill the banker.” The railroads were also bound up in complex racialized¶ labor regimes that particularly impacted Chinese and Black workers. As in¶ the US, the most dangerous parts of construction were assigned to Chinese¶ workers. Underpaid and relying on their own provisions and medical care,¶ Chinese workers died at a rate of two per kilometer in the treacherous Rocky¶ Mountains. Black workers were recruited as porters with conditions of work¶ that rivaled those of slavery (Matthieu 2010). The rail carried white passengers into intimate fantasies of racial subservience, and it carried racialized¶ workers to premature deaths.¶ Across Turtle Island, railroads became the key infrastructure in the¶ colonial war against first peoples. On both sides of the medicine line, the¶ railroads enabled land theft. A key rationale for the Canadian rail was its role¶ in asserting the border against American invasion. Lands were cleared for¶ the coming railroad, while the railroad also became a colonial weapon to¶ clear the land. Rail was critical in the extermination of the buffalo that had¶ roamed Turtle Island, from Alaska and the Yukon Territories down through¶ Georgia. In just a few decades, herds were hunted to near extinction with¶ devastating consequences for Indigenous peoples whose lifeways were profoundly entangled with the buffalo. Settler states saw the buffalo slaughter¶ as logistical warfare to clear the plains through extermination of Indigenous¶ peoples’ food supply. This is painfully clear in US Colonel Richard Irving¶ Dodge’s directive to “kill every buffalo you can! Every buffalo dead is an Indian¶ gone” (Smits 1994). Daschuk (2013: 162) has further documented how, with¶ the disappearance of the buffalo, officials “denied food, as a means to ethnically cleanse a vast region from Regina to the Alberta border as the Canadian¶ Pacific Railway took shape.” Deliberate starvation was used to force Indigenous peoples off their territories and into reserves. When organized resistance¶ to colonial dispossession took shape in the 1885 Uprising, the transcontinental¶ railroad transported Canadian militia forces to the front lines of colonial wars¶ against Cree and Metis people, providing the definitive logistical advantage.¶ The construction of this massive colonial infrastructure demanded¶ assembly of another. Colonial circulatory infrastructure required colonial security infrastructure. What is now the Royal Canadian Mounted Police (RCMP)¶ was created in 1873, initially as the North West Mounted Police, a paramilitary¶ force created to protect the colonial order both “internally” where settler¶ jurisdiction had already been asserted and “externally” where it remained an¶ ambition. In fact, the name change indexes that achievement. Dhillon (2015:¶ 8) argues that the Mounties have carried out “genocidal extermination, subjugation, and physical containment of Indigenous communities.” They were¶ deployed on the Canadian frontier to “ensure the negation of Indigenous¶ sovereignty and to implement effective policies of containment and surveillance” (Nettelbeck and Smandych 2010: 357).¶ The force was also specifically created to clear the way for the railroad¶ and to protect the infrastructure as it was built. Protecting the infrastructure¶ of colonization was thus a critical means of conquest. In 1885, Mounties saw¶ their jurisdiction expanded at the direct request of the president of the¶ CPR—to protect the infrastructure as it laid new tracks west of the Rockies.¶ Mounties were also deployed to break the strikes of rail workers laying tracks¶ through the mountains. Later, in 1920, when Macdonald’s genocidal residential school system became compulsory, Mounties were charged with¶ ensuring attendance. Mounted police were also a part of transnational imperial struggle. Precisely because of their expertise in “counterinsurgency”¶ warfare against Indigenous people on the plains, they were deployed to fight¶ the Boers in the 1899–1903 South African war. Today, the RCMP website¶ proudly proclaims, “The two regiments consisting of North West Mounted¶ Police members had experience dealing with counter-insurgency during the¶ North-West Rebellion. Consequently, they achieved many successes in battle.” Colonial infrastructure required the protection of martial force, and—¶ as Mahan insists—martial force required infrastructure to enhance and¶ extend that force.¶ Over 150 years later, these same railroad tracks remain a site of acute¶ struggle over colonial violence. Just a few months prior to Macdonald’s¶ decapitation, the railroad became the stage for a momentous standoff¶ between the settler state and Indigenous peoples. On February 6, 2020, the¶ same Mounted Police formed to protect the infrastructures of settler “civilization” violently raided the unceded territory of the Wet’suwet’en Nation to¶ clear the way for corporate construction of a natural gas pipeline. Arresting¶ land defenders and leadership, destroying community infrastructure, and¶ interrupting ceremony, the raid went on for days. Under Wet’suwet’en law,¶ authority over the nation’s unceded territory lies with hereditary chiefs from¶ five clans in a system of governance that long predates colonization. All five¶ hereditary chiefs rejected the construction of the pipeline on their territory.¶ In direct response to their calls for support, dramatic and sustained actions¶ proliferated. Indigenous people and their allies blockaded the national rail¶ network, launching the #ShutDownCanada movement. Coast to coast occupations of rail lines and ports, highways and bridges, and central city streets¶ by Indigenous land defenders and their allies had impact. Flows of commuters and commodities that rely on rapid circulation ground to a halt. Standing¶ in solidarity with the Wet’suwet’en and standing immediately atop the transcontinental tracks, Mohawk land protectors offered teachings about the original treaties that past and present infrastructures trespass. Materially invoking the infrastructural violence at the heart of Canada’s colonial problem,¶ Mohawk land protectors created the space and opportunity for moving forward differently.¶ If the contemporary crisis of colonial violence circulates through imperial infrastructures, how might a reckoning with this ongoing unfolding of¶ infrastructural injustice lay the tracks for a different road forward? And how¶ might we draw out the wider imperial ecologies in these accounts of crisis?</w:t>
      </w:r>
      <w:r w:rsidRPr="00372DBB">
        <w:rPr>
          <w:rStyle w:val="StyleUnderline"/>
        </w:rPr>
        <w:t>Crisis 3—Imperial Ecologies</w:t>
      </w:r>
      <w:r w:rsidRPr="00B23EBB">
        <w:rPr>
          <w:rStyle w:val="StyleUnderline"/>
          <w:sz w:val="14"/>
        </w:rPr>
        <w:t>¶</w:t>
      </w:r>
      <w:r w:rsidRPr="00372DBB">
        <w:rPr>
          <w:rStyle w:val="StyleUnderline"/>
        </w:rPr>
        <w:t xml:space="preserve"> </w:t>
      </w:r>
      <w:r w:rsidRPr="003A65EB">
        <w:rPr>
          <w:rStyle w:val="StyleUnderline"/>
          <w:highlight w:val="cyan"/>
        </w:rPr>
        <w:t xml:space="preserve">In </w:t>
      </w:r>
      <w:r w:rsidRPr="009768AE">
        <w:rPr>
          <w:rStyle w:val="StyleUnderline"/>
        </w:rPr>
        <w:t xml:space="preserve">the summer of </w:t>
      </w:r>
      <w:r w:rsidRPr="003A65EB">
        <w:rPr>
          <w:rStyle w:val="StyleUnderline"/>
          <w:highlight w:val="cyan"/>
        </w:rPr>
        <w:t>2020</w:t>
      </w:r>
      <w:r w:rsidRPr="00372DBB">
        <w:rPr>
          <w:rStyle w:val="StyleUnderline"/>
        </w:rPr>
        <w:t>, as city streets were alight with demands for a racial</w:t>
      </w:r>
      <w:r w:rsidRPr="00B23EBB">
        <w:rPr>
          <w:rStyle w:val="StyleUnderline"/>
          <w:sz w:val="14"/>
        </w:rPr>
        <w:t>¶</w:t>
      </w:r>
      <w:r w:rsidRPr="00372DBB">
        <w:rPr>
          <w:rStyle w:val="StyleUnderline"/>
        </w:rPr>
        <w:t xml:space="preserve"> reckoning and</w:t>
      </w:r>
      <w:r w:rsidRPr="00B23EBB">
        <w:rPr>
          <w:sz w:val="14"/>
        </w:rPr>
        <w:t xml:space="preserve"> as </w:t>
      </w:r>
      <w:r w:rsidRPr="00372DBB">
        <w:rPr>
          <w:rStyle w:val="StyleUnderline"/>
        </w:rPr>
        <w:t>the pandemic continued to devastate</w:t>
      </w:r>
      <w:r w:rsidRPr="00B23EBB">
        <w:rPr>
          <w:sz w:val="14"/>
        </w:rPr>
        <w:t xml:space="preserve"> and mutate, </w:t>
      </w:r>
      <w:r w:rsidRPr="003A65EB">
        <w:rPr>
          <w:rStyle w:val="Emphasis"/>
          <w:highlight w:val="cyan"/>
        </w:rPr>
        <w:t>the Amazon burned</w:t>
      </w:r>
      <w:r w:rsidRPr="009E2BEE">
        <w:rPr>
          <w:rStyle w:val="Emphasis"/>
        </w:rPr>
        <w:t xml:space="preserve"> at an unprecedented pace </w:t>
      </w:r>
      <w:r w:rsidRPr="003A65EB">
        <w:rPr>
          <w:rStyle w:val="Emphasis"/>
          <w:highlight w:val="cyan"/>
        </w:rPr>
        <w:t xml:space="preserve">as part of our </w:t>
      </w:r>
      <w:r w:rsidRPr="009768AE">
        <w:rPr>
          <w:rStyle w:val="Emphasis"/>
        </w:rPr>
        <w:t xml:space="preserve">deepening </w:t>
      </w:r>
      <w:r w:rsidRPr="003A65EB">
        <w:rPr>
          <w:rStyle w:val="Emphasis"/>
          <w:highlight w:val="cyan"/>
        </w:rPr>
        <w:t>climate crisis</w:t>
      </w:r>
      <w:r w:rsidRPr="00B23EBB">
        <w:rPr>
          <w:sz w:val="14"/>
        </w:rPr>
        <w:t xml:space="preserve">. This extraordinary ecosystem had been in the unmaking for many years¶ and is </w:t>
      </w:r>
      <w:r w:rsidRPr="003A65EB">
        <w:rPr>
          <w:rStyle w:val="StyleUnderline"/>
          <w:highlight w:val="cyan"/>
        </w:rPr>
        <w:t>now projected to collapse</w:t>
      </w:r>
      <w:r w:rsidRPr="00372DBB">
        <w:rPr>
          <w:rStyle w:val="StyleUnderline"/>
        </w:rPr>
        <w:t xml:space="preserve"> </w:t>
      </w:r>
      <w:r w:rsidRPr="00B23EBB">
        <w:rPr>
          <w:sz w:val="14"/>
        </w:rPr>
        <w:t xml:space="preserve">later this century, yet summer 2020 marked¶ dramatically increased rates of destruction. Protection of </w:t>
      </w:r>
      <w:r w:rsidRPr="003A65EB">
        <w:rPr>
          <w:rStyle w:val="StyleUnderline"/>
          <w:highlight w:val="cyan"/>
        </w:rPr>
        <w:t>the Amazon</w:t>
      </w:r>
      <w:r w:rsidRPr="00B23EBB">
        <w:rPr>
          <w:sz w:val="14"/>
        </w:rPr>
        <w:t xml:space="preserve">, 60¶ percent of which is claimed by Brazil, is </w:t>
      </w:r>
      <w:r w:rsidRPr="009768AE">
        <w:rPr>
          <w:rStyle w:val="Emphasis"/>
        </w:rPr>
        <w:t xml:space="preserve">crucial to the </w:t>
      </w:r>
      <w:r w:rsidRPr="003A65EB">
        <w:rPr>
          <w:rStyle w:val="Emphasis"/>
          <w:highlight w:val="cyan"/>
        </w:rPr>
        <w:t>continue</w:t>
      </w:r>
      <w:r w:rsidRPr="009768AE">
        <w:rPr>
          <w:rStyle w:val="Emphasis"/>
        </w:rPr>
        <w:t xml:space="preserve">d </w:t>
      </w:r>
      <w:r w:rsidRPr="003A65EB">
        <w:rPr>
          <w:rStyle w:val="Emphasis"/>
          <w:highlight w:val="cyan"/>
        </w:rPr>
        <w:t>existence of</w:t>
      </w:r>
      <w:r w:rsidRPr="003A65EB">
        <w:rPr>
          <w:rStyle w:val="Emphasis"/>
          <w:sz w:val="14"/>
          <w:highlight w:val="cyan"/>
          <w:u w:val="none"/>
        </w:rPr>
        <w:t>¶</w:t>
      </w:r>
      <w:r w:rsidRPr="003A65EB">
        <w:rPr>
          <w:rStyle w:val="Emphasis"/>
          <w:highlight w:val="cyan"/>
        </w:rPr>
        <w:t xml:space="preserve"> </w:t>
      </w:r>
      <w:r w:rsidRPr="009768AE">
        <w:rPr>
          <w:rStyle w:val="Emphasis"/>
        </w:rPr>
        <w:t>life on earth</w:t>
      </w:r>
      <w:r w:rsidRPr="00372DBB">
        <w:rPr>
          <w:rStyle w:val="StyleUnderline"/>
        </w:rPr>
        <w:t xml:space="preserve"> </w:t>
      </w:r>
      <w:r w:rsidRPr="00B23EBB">
        <w:rPr>
          <w:sz w:val="14"/>
        </w:rPr>
        <w:t xml:space="preserve">as we know it. Home to Indigenous and African descendent peoples who are fiercely defending their homelands, the Amazon—“the¶ lungs of the earth”—is the </w:t>
      </w:r>
      <w:r w:rsidRPr="00372DBB">
        <w:rPr>
          <w:rStyle w:val="StyleUnderline"/>
        </w:rPr>
        <w:t xml:space="preserve">source of a </w:t>
      </w:r>
      <w:r w:rsidRPr="003A65EB">
        <w:rPr>
          <w:rStyle w:val="Emphasis"/>
          <w:highlight w:val="cyan"/>
        </w:rPr>
        <w:t xml:space="preserve">fifth of the world’s oxygen </w:t>
      </w:r>
      <w:r w:rsidRPr="009768AE">
        <w:rPr>
          <w:rStyle w:val="Emphasis"/>
        </w:rPr>
        <w:t>suppl</w:t>
      </w:r>
      <w:r w:rsidRPr="009768AE">
        <w:rPr>
          <w:rStyle w:val="StyleUnderline"/>
        </w:rPr>
        <w:t>y</w:t>
      </w:r>
      <w:r w:rsidRPr="00B23EBB">
        <w:rPr>
          <w:sz w:val="14"/>
        </w:rPr>
        <w:t xml:space="preserve">¶ (Gonzales 2019). The moisture that evaporates from the Amazon </w:t>
      </w:r>
      <w:r w:rsidRPr="003A65EB">
        <w:rPr>
          <w:rStyle w:val="StyleUnderline"/>
          <w:highlight w:val="cyan"/>
        </w:rPr>
        <w:t>rains on</w:t>
      </w:r>
      <w:r w:rsidRPr="003A65EB">
        <w:rPr>
          <w:rStyle w:val="StyleUnderline"/>
          <w:sz w:val="14"/>
          <w:highlight w:val="cyan"/>
        </w:rPr>
        <w:t>¶</w:t>
      </w:r>
      <w:r w:rsidRPr="003A65EB">
        <w:rPr>
          <w:rStyle w:val="StyleUnderline"/>
          <w:highlight w:val="cyan"/>
        </w:rPr>
        <w:t xml:space="preserve"> farmlands across South America and</w:t>
      </w:r>
      <w:r w:rsidRPr="00372DBB">
        <w:rPr>
          <w:rStyle w:val="StyleUnderline"/>
        </w:rPr>
        <w:t xml:space="preserve"> up to </w:t>
      </w:r>
      <w:r w:rsidRPr="003A65EB">
        <w:rPr>
          <w:rStyle w:val="StyleUnderline"/>
          <w:highlight w:val="cyan"/>
        </w:rPr>
        <w:t>the US</w:t>
      </w:r>
      <w:r w:rsidRPr="00372DBB">
        <w:rPr>
          <w:rStyle w:val="StyleUnderline"/>
        </w:rPr>
        <w:t xml:space="preserve"> Midwest</w:t>
      </w:r>
      <w:r w:rsidRPr="00B23EBB">
        <w:rPr>
          <w:sz w:val="14"/>
        </w:rPr>
        <w:t xml:space="preserve">. The species¶ diversity within the Amazon is unparalleled on the planet. It is the extraordinary scale, ecological complexity, and abundance of the rainforest and its¶ main river that led Jeff Bezos, in 1994, to rename his fledgling distribution¶ platform from “Cadabra” to Amazon. You can find untold riches and¶ resources in the Amazon, or at least you could. But it is not just the rest of us¶ earthlings that rely on the critical Amazon ecosystem; Amazon the corporation does too.¶ In the Amazon, </w:t>
      </w:r>
      <w:r w:rsidRPr="003A65EB">
        <w:rPr>
          <w:rStyle w:val="StyleUnderline"/>
          <w:highlight w:val="cyan"/>
        </w:rPr>
        <w:t>a geopolitics of infrastructure is remaking critical</w:t>
      </w:r>
      <w:r w:rsidRPr="003A65EB">
        <w:rPr>
          <w:rStyle w:val="StyleUnderline"/>
          <w:sz w:val="14"/>
          <w:highlight w:val="cyan"/>
        </w:rPr>
        <w:t>¶</w:t>
      </w:r>
      <w:r w:rsidRPr="003A65EB">
        <w:rPr>
          <w:rStyle w:val="StyleUnderline"/>
          <w:highlight w:val="cyan"/>
        </w:rPr>
        <w:t xml:space="preserve"> planetary ecologies</w:t>
      </w:r>
      <w:r w:rsidRPr="00B23EBB">
        <w:rPr>
          <w:sz w:val="14"/>
        </w:rPr>
        <w:t xml:space="preserve">. The fires themselves have garnered global media attention, but less prominent in the coverage is the way that </w:t>
      </w:r>
      <w:r w:rsidRPr="003A65EB">
        <w:rPr>
          <w:rStyle w:val="StyleUnderline"/>
          <w:highlight w:val="cyan"/>
        </w:rPr>
        <w:t>defo</w:t>
      </w:r>
      <w:r w:rsidRPr="009768AE">
        <w:rPr>
          <w:rStyle w:val="StyleUnderline"/>
        </w:rPr>
        <w:t>restation</w:t>
      </w:r>
      <w:r w:rsidRPr="00372DBB">
        <w:rPr>
          <w:rStyle w:val="StyleUnderline"/>
        </w:rPr>
        <w:t xml:space="preserve"> is taking shape </w:t>
      </w:r>
      <w:r w:rsidRPr="003A65EB">
        <w:rPr>
          <w:rStyle w:val="StyleUnderline"/>
          <w:highlight w:val="cyan"/>
        </w:rPr>
        <w:t xml:space="preserve">to make way for an extractive </w:t>
      </w:r>
      <w:r w:rsidRPr="009768AE">
        <w:rPr>
          <w:rStyle w:val="StyleUnderline"/>
        </w:rPr>
        <w:t xml:space="preserve">industrial </w:t>
      </w:r>
      <w:r w:rsidRPr="003A65EB">
        <w:rPr>
          <w:rStyle w:val="StyleUnderline"/>
          <w:highlight w:val="cyan"/>
        </w:rPr>
        <w:t>economy</w:t>
      </w:r>
      <w:r w:rsidRPr="00372DBB">
        <w:rPr>
          <w:rStyle w:val="StyleUnderline"/>
        </w:rPr>
        <w:t xml:space="preserve"> financed and</w:t>
      </w:r>
      <w:r w:rsidRPr="00B23EBB">
        <w:rPr>
          <w:rStyle w:val="StyleUnderline"/>
          <w:sz w:val="14"/>
        </w:rPr>
        <w:t>¶</w:t>
      </w:r>
      <w:r w:rsidRPr="00372DBB">
        <w:rPr>
          <w:rStyle w:val="StyleUnderline"/>
        </w:rPr>
        <w:t xml:space="preserve"> </w:t>
      </w:r>
      <w:r w:rsidRPr="003A65EB">
        <w:rPr>
          <w:rStyle w:val="StyleUnderline"/>
          <w:highlight w:val="cyan"/>
        </w:rPr>
        <w:t>underpinned by infrastructure development</w:t>
      </w:r>
      <w:r w:rsidRPr="00B23EBB">
        <w:rPr>
          <w:sz w:val="14"/>
        </w:rPr>
        <w:t xml:space="preserve">. Deforestation closely </w:t>
      </w:r>
      <w:r w:rsidRPr="00372DBB">
        <w:rPr>
          <w:rStyle w:val="StyleUnderline"/>
        </w:rPr>
        <w:t>follows</w:t>
      </w:r>
      <w:r w:rsidRPr="00B23EBB">
        <w:rPr>
          <w:rStyle w:val="StyleUnderline"/>
          <w:sz w:val="14"/>
        </w:rPr>
        <w:t>¶</w:t>
      </w:r>
      <w:r w:rsidRPr="00372DBB">
        <w:rPr>
          <w:rStyle w:val="StyleUnderline"/>
        </w:rPr>
        <w:t xml:space="preserve"> the development of new road</w:t>
      </w:r>
      <w:r w:rsidRPr="00B23EBB">
        <w:rPr>
          <w:sz w:val="14"/>
        </w:rPr>
        <w:t xml:space="preserve"> and rail infrastructure; satellite images show¶ how roads cut into and fragment forest canopy and intensify traffic in the¶ Amazon. Infrastructure serves as vector for deforestation, with 95 percent of¶ it taking place within five and a half kilometers of roadways. </w:t>
      </w:r>
      <w:r w:rsidRPr="00372DBB">
        <w:rPr>
          <w:rStyle w:val="StyleUnderline"/>
        </w:rPr>
        <w:t>Infrastructure</w:t>
      </w:r>
      <w:r w:rsidRPr="00B23EBB">
        <w:rPr>
          <w:sz w:val="14"/>
        </w:rPr>
        <w:t xml:space="preserve">¶ furthermore </w:t>
      </w:r>
      <w:r w:rsidRPr="003A65EB">
        <w:rPr>
          <w:rStyle w:val="StyleUnderline"/>
          <w:highlight w:val="cyan"/>
        </w:rPr>
        <w:t>enables development of more</w:t>
      </w:r>
      <w:r w:rsidRPr="00B23EBB">
        <w:rPr>
          <w:sz w:val="14"/>
        </w:rPr>
        <w:t xml:space="preserve"> infrastructure; </w:t>
      </w:r>
      <w:r w:rsidRPr="003A65EB">
        <w:rPr>
          <w:rStyle w:val="StyleUnderline"/>
          <w:highlight w:val="cyan"/>
        </w:rPr>
        <w:t>energy, industrial</w:t>
      </w:r>
      <w:r w:rsidRPr="003A65EB">
        <w:rPr>
          <w:rStyle w:val="StyleUnderline"/>
          <w:sz w:val="14"/>
          <w:highlight w:val="cyan"/>
        </w:rPr>
        <w:t>¶</w:t>
      </w:r>
      <w:r w:rsidRPr="003A65EB">
        <w:rPr>
          <w:rStyle w:val="StyleUnderline"/>
          <w:highlight w:val="cyan"/>
        </w:rPr>
        <w:t xml:space="preserve"> ag</w:t>
      </w:r>
      <w:r w:rsidRPr="009768AE">
        <w:rPr>
          <w:rStyle w:val="StyleUnderline"/>
        </w:rPr>
        <w:t xml:space="preserve">riculture, </w:t>
      </w:r>
      <w:r w:rsidRPr="003A65EB">
        <w:rPr>
          <w:rStyle w:val="StyleUnderline"/>
          <w:highlight w:val="cyan"/>
        </w:rPr>
        <w:t>and extractive systems</w:t>
      </w:r>
      <w:r w:rsidRPr="00B23EBB">
        <w:rPr>
          <w:sz w:val="14"/>
        </w:rPr>
        <w:t xml:space="preserve"> become possible when transportation¶ makes new lands accessible. Cattle ranching</w:t>
      </w:r>
      <w:r w:rsidRPr="00372DBB">
        <w:rPr>
          <w:rStyle w:val="StyleUnderline"/>
        </w:rPr>
        <w:t xml:space="preserve"> </w:t>
      </w:r>
      <w:r w:rsidRPr="00B23EBB">
        <w:rPr>
          <w:sz w:val="14"/>
        </w:rPr>
        <w:t xml:space="preserve">has become the largest land use¶ driving of deforestation in every country with jurisdiction in the Amazon,¶ accounting for 80 percent of the current deforestation rates, but </w:t>
      </w:r>
      <w:r w:rsidRPr="00372DBB">
        <w:rPr>
          <w:rStyle w:val="StyleUnderline"/>
        </w:rPr>
        <w:t>it is transport infrastructure that underpins this industrial transformation.</w:t>
      </w:r>
      <w:r w:rsidRPr="00B23EBB">
        <w:rPr>
          <w:sz w:val="14"/>
        </w:rPr>
        <w:t xml:space="preserve"> Amazonian infrastructure expansion was a linchpin in Bolsonaro’s broader economic plans (Holmes 2019). Brazil is planning “to build a series of big new¶ hydroelectric dams and webs of waterways, rail lines, ports and roads that¶ can overcome logistical obstacles standing in the way of exporting commodities and other goods.”¶ Brazil is arguably </w:t>
      </w:r>
      <w:r w:rsidRPr="00372DBB">
        <w:rPr>
          <w:rStyle w:val="StyleUnderline"/>
        </w:rPr>
        <w:t>a key stage for US and Chinese imperial competition</w:t>
      </w:r>
      <w:r w:rsidRPr="00B23EBB">
        <w:rPr>
          <w:rStyle w:val="StyleUnderline"/>
          <w:sz w:val="14"/>
        </w:rPr>
        <w:t>¶</w:t>
      </w:r>
      <w:r w:rsidRPr="00B23EBB">
        <w:rPr>
          <w:sz w:val="14"/>
        </w:rPr>
        <w:t xml:space="preserve"> through infrastructure. Brazil recently signed on as a member state of the¶ Asian Infrastructure Investment Bank (Ennes 2020), and Chinese banks¶ are already heavily invested in Brazilian infrastructure projects (“Chinese¶ Banks Expand in Brazil Eyeing Infrastructure” 2015). China’s presence is¶ growing, while it is also “shifting from a focus on extracting raw materials¶ toward financing infrastructure necessary to produce and transport them.”¶ Key plans and deals for infrastructure expansion in the Brazilian Amazon have also been unfolding in the United States. New trade deals were established in 2019 between the American and Brazilian governments, and infrastructure investment is the vehicle for economic cooperation. In September¶ 2019, Brazil’s infrastructure minister reported on talks with the US: “We¶ have major programs of concessions in all areas that will transform our¶ infrastructure, logistics and competitiveness” (Wemer 2020). A year later, a¶ $1 billion (USD) MOU was signed between the two countries. An interim¶ report from March 2020 described a key goal of the agreement being to¶ close the gap between China and US investment in Brazil’s “growing infrastructure construction,” of which China accounts for 7 percent and the US¶ only 2 percent.¶ US finance is heavily implicated in the development of Amazonian¶ infrastructure. Grim (2019) goes so far as to name US-based </w:t>
      </w:r>
      <w:r w:rsidRPr="00372DBB">
        <w:rPr>
          <w:rStyle w:val="StyleUnderline"/>
        </w:rPr>
        <w:t>Blackstone</w:t>
      </w:r>
      <w:r w:rsidRPr="00B23EBB">
        <w:rPr>
          <w:sz w:val="14"/>
        </w:rPr>
        <w:t>—¶ the world’s largest asset management firm—as the “</w:t>
      </w:r>
      <w:r w:rsidRPr="00372DBB">
        <w:rPr>
          <w:rStyle w:val="StyleUnderline"/>
        </w:rPr>
        <w:t>driving force behind</w:t>
      </w:r>
      <w:r w:rsidRPr="00B23EBB">
        <w:rPr>
          <w:rStyle w:val="StyleUnderline"/>
          <w:sz w:val="14"/>
        </w:rPr>
        <w:t>¶</w:t>
      </w:r>
      <w:r w:rsidRPr="00372DBB">
        <w:rPr>
          <w:rStyle w:val="StyleUnderline"/>
        </w:rPr>
        <w:t xml:space="preserve"> Amazon Deforestation</w:t>
      </w:r>
      <w:r w:rsidRPr="00B23EBB">
        <w:rPr>
          <w:sz w:val="14"/>
        </w:rPr>
        <w:t xml:space="preserve">,” with major stakes in an enormous terminal and¶ highway project to support industrial agriculture expansion. BlackRock—an¶ offshoot of Blackstone that manages more than $6 trillion in investments—¶ has invested heavily in industrial Brazilian cattle. JBS (n.d.), “the world’s¶ largest animal protein producer” (as the website proudly proclaims) and,¶ after Nestle, the world’s largest food corporation, is implicated in both the¶ destruction of the Amazon </w:t>
      </w:r>
      <w:r w:rsidRPr="00372DBB">
        <w:rPr>
          <w:rStyle w:val="StyleUnderline"/>
        </w:rPr>
        <w:t>and working conditions</w:t>
      </w:r>
      <w:r w:rsidRPr="00B23EBB">
        <w:rPr>
          <w:sz w:val="14"/>
        </w:rPr>
        <w:t xml:space="preserve"> that are “</w:t>
      </w:r>
      <w:r w:rsidRPr="00372DBB">
        <w:rPr>
          <w:rStyle w:val="StyleUnderline"/>
        </w:rPr>
        <w:t>akin to slavery</w:t>
      </w:r>
      <w:r w:rsidRPr="00B23EBB">
        <w:rPr>
          <w:sz w:val="14"/>
          <w:szCs w:val="4"/>
        </w:rPr>
        <w:t>.”¶ Despite its loud claims to invest in sustainable supply chains, BlackRock¶ increased its stake in JBS in 2016 by $41 million, and again in 2018.¶ This infrastructural incursion into the Amazon is fueling the displacement and dispossession of Indigenous and Afro-Brazilian people and provoking widespread resistance. Pereira da Silva and Cordoba (2020) write, “The¶ strategy of Bolsonaro’s government and its allies in congress is very clear: to¶ take 9.8 million hectares from Indigenous and traditional territories in the¶ Amazon to seize more land for agribusiness.” When it comes to the Amazon’s¶ peoples, that Brazil blatantly undermines their self-determination appears to¶ be more the rule than the exception. Dias (2019) writes, “For more than a century, a series of Brazilian governments have sought to move into the country’s¶ interior, developing—or, to be more precise, colonizing—the Amazon.” In¶ 2019, while the fires burned, Bolsonaro’s presidential spokesperson tried to¶ allay concerns about Indigenous peoples of the Amazon while recentering¶ the focus on “national interest” when he explained that “the Indians will be¶ consulted, but national interest must prevail.” This colonial stance is¶ unchanged from the Brazilian state in 1975, when road construction through¶ the Amazon saw the murder of thousands of Indigenous Amazonian people. In 1975, Col. João Tarcísio Cartaxo Arruda explained, “This road is important and must be constructed, whatever the cost. We will not change its layout, and the only burden for our battalions will be to pacify the Indians”¶ (Dias 2019). Perhaps more surprising than the colonial continuity within¶ Brazil is the extraordinary convergence in colonial discourse between Brazil¶ and Canada. While Canada’s Justin Trudeau is often cast as the progressive¶ boy toy of leaders on the world stage, his words—almost interchangeable¶ with the Bolsonaro regime—should give pause. At the height of Indigenousled resistance to the Transmountain pipeline, Trudeau insisted, “[The Transmountain pipeline] is in the national interest and it will get built” (Global¶ News 2018).¶ These transnational ties forged by colonial infrastructure and its protection are precisely what prompts this circuit in the south. Today in Brazil,¶ bovine life is implanted into the Amazon landscape in a process of agro-industrial colonization underpinned by infrastructure. But this is not the first time¶ a massive infrastructural incursion has served to replace Indigenous peoples¶ and ecosystems with settlers and extractive bovine industry. It is not even the¶ first time in this article. As in the Amazon, colonization of the central plains¶ transformed complex ecologies into landscapes of capitalist agribusiness, and¶ here too, this colonial transformation relied on infrastructure. Winona¶ LaDuke (2017) emphasizes the scale of nineteenth-century colonial ecological¶ destruction: “There were then more than 250 types of grass, along with profusions of prairie dogs, purple corn flower, prairie turnips, mushrooms, and a¶ host of other species listed today as endangered or protected. . . . Those 50 million buffalo have been replaced by farms and 45 million cattle.” Karuka (2019:¶ 40) describes how “railroad colonialism transformed bountiful prairie lands¶ into massive monocrop areas for beef, pork, and grain production.” The railroads were critical here but so were logistical innovations in their use. Gustav¶ Swift may have inspired Ford with his disassembly line, but it was his refrigerated railcar that allowed processed beef rather than live cattle to be shipped¶ east—linking the industrial cities of the east with increased efficiency to the¶ farms of the western frontier.¶ The deep entanglements between these three stories of crisis continue¶ to unfold. In 2007, JBS, the Brazilian global meat giant, already financed by¶ US investment firms, entered the US livestock market through a buyout of¶ Swift and Co., the firm founded by Gustavus Swift. In another extraordinary¶ convergence, COVID-19 outbreaks at their Greeley facility have been among¶ the largest in the United States. Gilmore argues that all life is geographical,¶ and perhaps so too is death. The geography of COVID outbreaks in the meat supply chain points to a much longer and larger crisis of sovereignty and food¶ systems in the imperial logistics of social reproduction. The plant, which¶ employs more than three thousand workers, is located in the northeast corner¶ of Colorado, on Indigenous lands that remain deeply contested to this day.¶ In 1803, in what Nick Estes (2017: 117) describes as the “largest real¶ estate transaction in world history,” known today as the Louisiana Purchase,¶ the US “bought” an enormous tract of land from France. It was, in fact, Barings Bank (of Canadian railroad fame) that financed this deal. The Sioux¶ Nation or Oceti Sakowin eventually signed peace treaties with the invading¶ American settler state to bring an end to the wars against them. Greeley is¶ within the lands of the Fort Laramie treaties, which provided this “temporary reprieve” and a “25-million-acre territory” for the Oceti Sakowin. With¶ the buffalo slaughter and settler invasion, Estes describes how this vast land¶ base was steadily diminished. By 1876, Congress abolished treaty making¶ with Native Nations, and in 1877 it illegally ceded the Black Hills and created¶ the present-day reservation system. Foregrounding the invasion of rail and¶ hydro dams historically and oil pipelines more recently, Estes traces how settler violations of the Fort Laramie treaties provide context for the extraordinary Standing Rock uprising, and the ongoing legal action to restore these¶ Indigenous lands. Indeed, the Fort Laramie Treaty of 1868 remains at the¶ center of a land dispute that the Smithsonian suggests “brings into question¶ the very meaning of international agreements and who has the right to adjudicate them when they break down.” They report on the 1980 Supreme¶ Court ruling that awarded more than $100 million in reparation to the Sioux¶ Nation, on the grounds that the US had illegally appropriated the Black¶ Hills. The payment was refused, and Chief Spotted Tail instead insisted,¶ “We’d like to see that land back.”¶ These specific lands figured in all three stories of crisis—as the site of¶ COVID outbreaks in processing plants, as Indigenous homelands subject to¶ the violent dispossession of railroads and police force, and</w:t>
      </w:r>
      <w:r w:rsidRPr="00B23EBB">
        <w:rPr>
          <w:sz w:val="14"/>
          <w:szCs w:val="6"/>
        </w:rPr>
        <w:t xml:space="preserve"> as</w:t>
      </w:r>
      <w:r w:rsidRPr="00B23EBB">
        <w:rPr>
          <w:sz w:val="14"/>
        </w:rPr>
        <w:t xml:space="preserve"> a </w:t>
      </w:r>
      <w:r w:rsidRPr="009768AE">
        <w:rPr>
          <w:rStyle w:val="StyleUnderline"/>
        </w:rPr>
        <w:t xml:space="preserve">vital </w:t>
      </w:r>
      <w:r w:rsidRPr="003A65EB">
        <w:rPr>
          <w:rStyle w:val="StyleUnderline"/>
          <w:highlight w:val="cyan"/>
        </w:rPr>
        <w:t>complex</w:t>
      </w:r>
      <w:r w:rsidRPr="003A65EB">
        <w:rPr>
          <w:rStyle w:val="StyleUnderline"/>
          <w:sz w:val="14"/>
          <w:highlight w:val="cyan"/>
        </w:rPr>
        <w:t>¶</w:t>
      </w:r>
      <w:r w:rsidRPr="003A65EB">
        <w:rPr>
          <w:rStyle w:val="StyleUnderline"/>
          <w:highlight w:val="cyan"/>
        </w:rPr>
        <w:t xml:space="preserve"> ecology</w:t>
      </w:r>
      <w:r w:rsidRPr="00B23EBB">
        <w:rPr>
          <w:sz w:val="14"/>
        </w:rPr>
        <w:t xml:space="preserve"> that has been </w:t>
      </w:r>
      <w:r w:rsidRPr="003A65EB">
        <w:rPr>
          <w:rStyle w:val="StyleUnderline"/>
          <w:highlight w:val="cyan"/>
        </w:rPr>
        <w:t xml:space="preserve">devastated and remade into a zone of extractive </w:t>
      </w:r>
      <w:r w:rsidRPr="009768AE">
        <w:rPr>
          <w:rStyle w:val="StyleUnderline"/>
        </w:rPr>
        <w:t xml:space="preserve">corporate </w:t>
      </w:r>
      <w:r w:rsidRPr="003A65EB">
        <w:rPr>
          <w:rStyle w:val="StyleUnderline"/>
          <w:highlight w:val="cyan"/>
        </w:rPr>
        <w:t>ag</w:t>
      </w:r>
      <w:r w:rsidRPr="009768AE">
        <w:rPr>
          <w:rStyle w:val="StyleUnderline"/>
        </w:rPr>
        <w:t>riculture</w:t>
      </w:r>
      <w:r w:rsidRPr="00B23EBB">
        <w:rPr>
          <w:sz w:val="14"/>
        </w:rPr>
        <w:t xml:space="preserve">. The beef, the bankers, and the borders also repeat. Multiple¶ threads of entanglement in fact make it impossible to pull these crises apart.¶ The borders of these stories of crises in motion deliberately give way—they¶ wind through and into each other. They are all </w:t>
      </w:r>
      <w:r w:rsidRPr="00372DBB">
        <w:rPr>
          <w:rStyle w:val="StyleUnderline"/>
        </w:rPr>
        <w:t>stori</w:t>
      </w:r>
      <w:r w:rsidRPr="00B23EBB">
        <w:rPr>
          <w:sz w:val="14"/>
        </w:rPr>
        <w:t>es o</w:t>
      </w:r>
      <w:r w:rsidRPr="00372DBB">
        <w:rPr>
          <w:rStyle w:val="StyleUnderline"/>
        </w:rPr>
        <w:t xml:space="preserve">f </w:t>
      </w:r>
      <w:r w:rsidRPr="003A65EB">
        <w:rPr>
          <w:rStyle w:val="StyleUnderline"/>
          <w:highlight w:val="cyan"/>
        </w:rPr>
        <w:t>the crisis of expanded</w:t>
      </w:r>
      <w:r w:rsidRPr="003A65EB">
        <w:rPr>
          <w:rStyle w:val="StyleUnderline"/>
          <w:sz w:val="14"/>
          <w:highlight w:val="cyan"/>
        </w:rPr>
        <w:t>¶</w:t>
      </w:r>
      <w:r w:rsidRPr="003A65EB">
        <w:rPr>
          <w:rStyle w:val="StyleUnderline"/>
          <w:highlight w:val="cyan"/>
        </w:rPr>
        <w:t xml:space="preserve"> reproduction.</w:t>
      </w:r>
      <w:r w:rsidRPr="003A65EB">
        <w:rPr>
          <w:rStyle w:val="StyleUnderline"/>
          <w:sz w:val="14"/>
          <w:highlight w:val="cyan"/>
        </w:rPr>
        <w:t>¶</w:t>
      </w:r>
      <w:r w:rsidRPr="003A65EB">
        <w:rPr>
          <w:rStyle w:val="StyleUnderline"/>
          <w:highlight w:val="cyan"/>
        </w:rPr>
        <w:t xml:space="preserve"> Imperial logistics may be able to manage </w:t>
      </w:r>
      <w:r w:rsidRPr="009768AE">
        <w:rPr>
          <w:rStyle w:val="StyleUnderline"/>
        </w:rPr>
        <w:t xml:space="preserve">more </w:t>
      </w:r>
      <w:r w:rsidRPr="003A65EB">
        <w:rPr>
          <w:rStyle w:val="StyleUnderline"/>
          <w:highlight w:val="cyan"/>
        </w:rPr>
        <w:t>circumscribed crises of</w:t>
      </w:r>
      <w:r w:rsidRPr="003A65EB">
        <w:rPr>
          <w:rStyle w:val="StyleUnderline"/>
          <w:sz w:val="14"/>
          <w:highlight w:val="cyan"/>
        </w:rPr>
        <w:t>¶</w:t>
      </w:r>
      <w:r w:rsidRPr="003A65EB">
        <w:rPr>
          <w:rStyle w:val="StyleUnderline"/>
          <w:highlight w:val="cyan"/>
        </w:rPr>
        <w:t xml:space="preserve"> distribution</w:t>
      </w:r>
      <w:r w:rsidRPr="00B23EBB">
        <w:rPr>
          <w:sz w:val="14"/>
        </w:rPr>
        <w:t>. With ready access to disposable “essential workers” and to¶ Indigenous and Afro-Amazonian people’s lands, the sector can even thrive in a context of quarantine, as Bezos’s trillions suggest. But log</w:t>
      </w:r>
      <w:r w:rsidRPr="00372DBB">
        <w:rPr>
          <w:rStyle w:val="StyleUnderline"/>
        </w:rPr>
        <w:t xml:space="preserve">istics </w:t>
      </w:r>
      <w:r w:rsidRPr="003A65EB">
        <w:rPr>
          <w:rStyle w:val="Emphasis"/>
          <w:highlight w:val="cyan"/>
        </w:rPr>
        <w:t>cannot</w:t>
      </w:r>
      <w:r w:rsidRPr="003A65EB">
        <w:rPr>
          <w:rStyle w:val="Emphasis"/>
          <w:sz w:val="14"/>
          <w:highlight w:val="cyan"/>
          <w:u w:val="none"/>
        </w:rPr>
        <w:t>¶</w:t>
      </w:r>
      <w:r w:rsidRPr="003A65EB">
        <w:rPr>
          <w:rStyle w:val="Emphasis"/>
          <w:highlight w:val="cyan"/>
        </w:rPr>
        <w:t xml:space="preserve"> manage the crisis of life</w:t>
      </w:r>
      <w:r w:rsidRPr="003A65EB">
        <w:rPr>
          <w:rStyle w:val="StyleUnderline"/>
          <w:highlight w:val="cyan"/>
        </w:rPr>
        <w:t xml:space="preserve"> that its </w:t>
      </w:r>
      <w:r w:rsidRPr="009768AE">
        <w:rPr>
          <w:rStyle w:val="StyleUnderline"/>
        </w:rPr>
        <w:t xml:space="preserve">own </w:t>
      </w:r>
      <w:r w:rsidRPr="003A65EB">
        <w:rPr>
          <w:rStyle w:val="StyleUnderline"/>
          <w:highlight w:val="cyan"/>
        </w:rPr>
        <w:t>logics and infrastructures produce</w:t>
      </w:r>
      <w:r w:rsidRPr="00372DBB">
        <w:rPr>
          <w:rStyle w:val="StyleUnderline"/>
        </w:rPr>
        <w:t>.</w:t>
      </w:r>
      <w:r w:rsidRPr="00B23EBB">
        <w:rPr>
          <w:rStyle w:val="StyleUnderline"/>
          <w:sz w:val="14"/>
        </w:rPr>
        <w:t>¶</w:t>
      </w:r>
      <w:r w:rsidRPr="00B23EBB">
        <w:rPr>
          <w:sz w:val="14"/>
        </w:rPr>
        <w:t xml:space="preserve"> Anti-colonial movements are organizing to interrupt lethal circulation and to¶ organize motion otherwise. The final section of this article shows how they¶ are regenerating reproduction through refusal.</w:t>
      </w:r>
    </w:p>
    <w:p w14:paraId="652BAFD6" w14:textId="77777777" w:rsidR="006D21A1" w:rsidRPr="0062704F" w:rsidRDefault="006D21A1" w:rsidP="006D21A1">
      <w:pPr>
        <w:pStyle w:val="Heading4"/>
      </w:pPr>
      <w:r>
        <w:t>Thus, we affirm Indian Catachresis---</w:t>
      </w:r>
      <w:r w:rsidRPr="0062704F">
        <w:t xml:space="preserve">a generative method of abstraction that works within the </w:t>
      </w:r>
      <w:r w:rsidRPr="0062704F">
        <w:rPr>
          <w:u w:val="single"/>
        </w:rPr>
        <w:t>slippages</w:t>
      </w:r>
      <w:r w:rsidRPr="0062704F">
        <w:t xml:space="preserve"> of history to produce </w:t>
      </w:r>
      <w:r w:rsidRPr="0062704F">
        <w:rPr>
          <w:u w:val="single"/>
        </w:rPr>
        <w:t>breakage</w:t>
      </w:r>
      <w:r w:rsidRPr="0062704F">
        <w:t xml:space="preserve"> in the dominant linguistic and communicative narratives of </w:t>
      </w:r>
      <w:r>
        <w:t>South Asian</w:t>
      </w:r>
      <w:r w:rsidRPr="0062704F">
        <w:t xml:space="preserve"> life. That makes the affs reorientation to knowledge and language a </w:t>
      </w:r>
      <w:r w:rsidRPr="0062704F">
        <w:rPr>
          <w:u w:val="single"/>
        </w:rPr>
        <w:t>prior question</w:t>
      </w:r>
      <w:r w:rsidRPr="0062704F">
        <w:t xml:space="preserve"> to understanding the Human</w:t>
      </w:r>
      <w:r>
        <w:t>, using fugitive practices to give Indians energy and hope.</w:t>
      </w:r>
    </w:p>
    <w:p w14:paraId="58058A0B" w14:textId="77777777" w:rsidR="006D21A1" w:rsidRPr="0062704F" w:rsidRDefault="006D21A1" w:rsidP="006D21A1">
      <w:r w:rsidRPr="0062704F">
        <w:rPr>
          <w:b/>
          <w:bCs/>
          <w:sz w:val="26"/>
        </w:rPr>
        <w:t>Lancaster ’17</w:t>
      </w:r>
      <w:r w:rsidRPr="0062704F">
        <w:t xml:space="preserve"> – (Lex Morgan Lancaster is a an Assistant Professor in the Faculty of Humanities and Social Science at The Cooper Union for the Advancement of Science and Art.; “The Wipe: Sadie Benning’s Queer Abstraction”; Discourse: Journal for Theoretical Studies in Media and Culture: Vol. 39 : Iss. 1 , Article 4; </w:t>
      </w:r>
      <w:hyperlink r:id="rId8" w:history="1">
        <w:r w:rsidRPr="0062704F">
          <w:rPr>
            <w:color w:val="0563C1" w:themeColor="hyperlink"/>
            <w:u w:val="single"/>
          </w:rPr>
          <w:t>http://digitalcommons.wayne.edu/discourse/vol39/iss1/4</w:t>
        </w:r>
      </w:hyperlink>
      <w:r w:rsidRPr="0062704F">
        <w:t>) EY</w:t>
      </w:r>
    </w:p>
    <w:p w14:paraId="678DB803" w14:textId="77777777" w:rsidR="006D21A1" w:rsidRPr="005F1C96" w:rsidRDefault="006D21A1" w:rsidP="006D21A1">
      <w:pPr>
        <w:rPr>
          <w:sz w:val="16"/>
        </w:rPr>
      </w:pPr>
      <w:r w:rsidRPr="0062704F">
        <w:rPr>
          <w:u w:val="single"/>
        </w:rPr>
        <w:t>If we take abstraction seriously as nonrepresentational, as a ren- dering that is nevertheless devoid of signifying content or context, how does it also operate as a practice of queering without reduc- ing or essentializing difference? Benning paradoxically approaches the specificities attributed to queerness and the particularities of a historical legacy through abstract aesthetics that would seem to render them invisibl</w:t>
      </w:r>
      <w:r w:rsidRPr="005F1C96">
        <w:rPr>
          <w:sz w:val="16"/>
        </w:rPr>
        <w:t xml:space="preserve">e. Indeed, </w:t>
      </w:r>
      <w:r w:rsidRPr="0062704F">
        <w:rPr>
          <w:u w:val="single"/>
        </w:rPr>
        <w:t xml:space="preserve">I take </w:t>
      </w:r>
      <w:r w:rsidRPr="003A65EB">
        <w:rPr>
          <w:highlight w:val="cyan"/>
          <w:u w:val="single"/>
        </w:rPr>
        <w:t>the destabilizing</w:t>
      </w:r>
      <w:r w:rsidRPr="0062704F">
        <w:rPr>
          <w:u w:val="single"/>
        </w:rPr>
        <w:t xml:space="preserve"> </w:t>
      </w:r>
      <w:r w:rsidRPr="009768AE">
        <w:rPr>
          <w:u w:val="single"/>
        </w:rPr>
        <w:t xml:space="preserve">and obscur- ing </w:t>
      </w:r>
      <w:r w:rsidRPr="003A65EB">
        <w:rPr>
          <w:highlight w:val="cyan"/>
          <w:u w:val="single"/>
        </w:rPr>
        <w:t>effects of abstraction to be precisely generative for queer art practice.</w:t>
      </w:r>
      <w:r w:rsidRPr="005F1C96">
        <w:rPr>
          <w:sz w:val="16"/>
        </w:rPr>
        <w:t xml:space="preserve"> While direct representation would seem to assert and account for minoritarian bodies and lives left out of the picture, the politics of identification also functions to classify, categorize, and control through certain historical narratives and claims to objectivity. Abstraction, then, might productively refuse to render a subject legible. </w:t>
      </w:r>
      <w:r w:rsidRPr="003A65EB">
        <w:rPr>
          <w:highlight w:val="cyan"/>
          <w:u w:val="single"/>
        </w:rPr>
        <w:t xml:space="preserve">Operating as a catachresis, abstraction offers </w:t>
      </w:r>
      <w:r w:rsidRPr="004660E3">
        <w:rPr>
          <w:u w:val="single"/>
        </w:rPr>
        <w:t>queer</w:t>
      </w:r>
      <w:r w:rsidRPr="0062704F">
        <w:rPr>
          <w:u w:val="single"/>
        </w:rPr>
        <w:t xml:space="preserve"> </w:t>
      </w:r>
      <w:r w:rsidRPr="003A65EB">
        <w:rPr>
          <w:highlight w:val="cyan"/>
          <w:u w:val="single"/>
        </w:rPr>
        <w:t>alt</w:t>
      </w:r>
      <w:r w:rsidRPr="009768AE">
        <w:rPr>
          <w:u w:val="single"/>
        </w:rPr>
        <w:t>ernative</w:t>
      </w:r>
      <w:r w:rsidRPr="003A65EB">
        <w:rPr>
          <w:highlight w:val="cyan"/>
          <w:u w:val="single"/>
        </w:rPr>
        <w:t>s to represent</w:t>
      </w:r>
      <w:r w:rsidRPr="009768AE">
        <w:rPr>
          <w:u w:val="single"/>
        </w:rPr>
        <w:t>ation</w:t>
      </w:r>
      <w:r w:rsidRPr="0062704F">
        <w:rPr>
          <w:u w:val="single"/>
        </w:rPr>
        <w:t xml:space="preserve"> and does so specifically through the wipe in Benning’s practice. </w:t>
      </w:r>
      <w:r w:rsidRPr="003A65EB">
        <w:rPr>
          <w:highlight w:val="cyan"/>
          <w:u w:val="single"/>
        </w:rPr>
        <w:t xml:space="preserve">Catachresis </w:t>
      </w:r>
      <w:r w:rsidRPr="009768AE">
        <w:rPr>
          <w:u w:val="single"/>
        </w:rPr>
        <w:t xml:space="preserve">might </w:t>
      </w:r>
      <w:r w:rsidRPr="003A65EB">
        <w:rPr>
          <w:highlight w:val="cyan"/>
          <w:u w:val="single"/>
        </w:rPr>
        <w:t>describe both the abstracting</w:t>
      </w:r>
      <w:r w:rsidRPr="00021565">
        <w:rPr>
          <w:u w:val="single"/>
        </w:rPr>
        <w:t xml:space="preserve"> and queering </w:t>
      </w:r>
      <w:r w:rsidRPr="003A65EB">
        <w:rPr>
          <w:highlight w:val="cyan"/>
          <w:u w:val="single"/>
        </w:rPr>
        <w:t>effects</w:t>
      </w:r>
      <w:r w:rsidRPr="0062704F">
        <w:rPr>
          <w:u w:val="single"/>
        </w:rPr>
        <w:t xml:space="preserve"> of the wipe </w:t>
      </w:r>
      <w:r w:rsidRPr="003A65EB">
        <w:rPr>
          <w:highlight w:val="cyan"/>
          <w:u w:val="single"/>
        </w:rPr>
        <w:t xml:space="preserve">as disruptions and exposures within processes of signification, simultaneously aesthetic, linguistic, and </w:t>
      </w:r>
      <w:r w:rsidRPr="009768AE">
        <w:rPr>
          <w:highlight w:val="cyan"/>
          <w:u w:val="single"/>
        </w:rPr>
        <w:t>historical</w:t>
      </w:r>
      <w:r w:rsidRPr="009768AE">
        <w:rPr>
          <w:u w:val="single"/>
        </w:rPr>
        <w:t>.</w:t>
      </w:r>
      <w:r w:rsidRPr="005F1C96">
        <w:rPr>
          <w:sz w:val="16"/>
        </w:rPr>
        <w:t xml:space="preserve"> Remobilized in queer and postcolonial theory, </w:t>
      </w:r>
      <w:r w:rsidRPr="003A65EB">
        <w:rPr>
          <w:highlight w:val="cyan"/>
          <w:u w:val="single"/>
        </w:rPr>
        <w:t xml:space="preserve">catachresis </w:t>
      </w:r>
      <w:r w:rsidRPr="009768AE">
        <w:rPr>
          <w:u w:val="single"/>
        </w:rPr>
        <w:t xml:space="preserve">refers to an </w:t>
      </w:r>
      <w:r w:rsidRPr="003A65EB">
        <w:rPr>
          <w:highlight w:val="cyan"/>
          <w:u w:val="single"/>
        </w:rPr>
        <w:t xml:space="preserve">excessive use of </w:t>
      </w:r>
      <w:r w:rsidRPr="009768AE">
        <w:rPr>
          <w:highlight w:val="cyan"/>
          <w:u w:val="single"/>
        </w:rPr>
        <w:t>language</w:t>
      </w:r>
      <w:r w:rsidRPr="0062704F">
        <w:rPr>
          <w:u w:val="single"/>
        </w:rPr>
        <w:t xml:space="preserve">, </w:t>
      </w:r>
      <w:r w:rsidRPr="005F1C96">
        <w:rPr>
          <w:sz w:val="16"/>
        </w:rPr>
        <w:t>a term</w:t>
      </w:r>
      <w:r w:rsidRPr="0062704F">
        <w:rPr>
          <w:u w:val="single"/>
        </w:rPr>
        <w:t xml:space="preserve"> </w:t>
      </w:r>
      <w:r w:rsidRPr="003A65EB">
        <w:rPr>
          <w:highlight w:val="cyan"/>
          <w:u w:val="single"/>
        </w:rPr>
        <w:t xml:space="preserve">intentionally misapplied </w:t>
      </w:r>
      <w:r w:rsidRPr="009768AE">
        <w:rPr>
          <w:u w:val="single"/>
        </w:rPr>
        <w:t>or perverted</w:t>
      </w:r>
      <w:r w:rsidRPr="0062704F">
        <w:rPr>
          <w:u w:val="single"/>
        </w:rPr>
        <w:t xml:space="preserve"> </w:t>
      </w:r>
      <w:r w:rsidRPr="005F1C96">
        <w:rPr>
          <w:sz w:val="16"/>
        </w:rPr>
        <w:t>in order</w:t>
      </w:r>
      <w:r w:rsidRPr="0062704F">
        <w:rPr>
          <w:u w:val="single"/>
        </w:rPr>
        <w:t xml:space="preserve"> </w:t>
      </w:r>
      <w:r w:rsidRPr="003A65EB">
        <w:rPr>
          <w:highlight w:val="cyan"/>
          <w:u w:val="single"/>
        </w:rPr>
        <w:t xml:space="preserve">to offer a </w:t>
      </w:r>
      <w:r w:rsidRPr="009768AE">
        <w:rPr>
          <w:u w:val="single"/>
        </w:rPr>
        <w:t>different and</w:t>
      </w:r>
      <w:r w:rsidRPr="0062704F">
        <w:rPr>
          <w:u w:val="single"/>
        </w:rPr>
        <w:t xml:space="preserve"> potentially </w:t>
      </w:r>
      <w:r w:rsidRPr="003A65EB">
        <w:rPr>
          <w:highlight w:val="cyan"/>
          <w:u w:val="single"/>
        </w:rPr>
        <w:t xml:space="preserve">transformative description of life’s </w:t>
      </w:r>
      <w:r w:rsidRPr="009768AE">
        <w:rPr>
          <w:u w:val="single"/>
        </w:rPr>
        <w:t>positions and</w:t>
      </w:r>
      <w:r w:rsidRPr="003A65EB">
        <w:rPr>
          <w:highlight w:val="cyan"/>
          <w:u w:val="single"/>
        </w:rPr>
        <w:t xml:space="preserve"> conditions</w:t>
      </w:r>
      <w:r w:rsidRPr="0062704F">
        <w:rPr>
          <w:u w:val="single"/>
        </w:rPr>
        <w:t xml:space="preserve">. </w:t>
      </w:r>
      <w:r w:rsidRPr="003A65EB">
        <w:rPr>
          <w:highlight w:val="cyan"/>
          <w:u w:val="single"/>
        </w:rPr>
        <w:t>Thus, catachresis offers alt</w:t>
      </w:r>
      <w:r w:rsidRPr="009768AE">
        <w:rPr>
          <w:u w:val="single"/>
        </w:rPr>
        <w:t xml:space="preserve">ernative </w:t>
      </w:r>
      <w:r w:rsidRPr="003A65EB">
        <w:rPr>
          <w:highlight w:val="cyan"/>
          <w:u w:val="single"/>
        </w:rPr>
        <w:t>approaches</w:t>
      </w:r>
      <w:r w:rsidRPr="0062704F">
        <w:rPr>
          <w:u w:val="single"/>
        </w:rPr>
        <w:t xml:space="preserve"> </w:t>
      </w:r>
      <w:r w:rsidRPr="003A65EB">
        <w:rPr>
          <w:highlight w:val="cyan"/>
          <w:u w:val="single"/>
        </w:rPr>
        <w:t>to</w:t>
      </w:r>
      <w:r w:rsidRPr="0062704F">
        <w:rPr>
          <w:u w:val="single"/>
        </w:rPr>
        <w:t xml:space="preserve"> personal and </w:t>
      </w:r>
      <w:r w:rsidRPr="003A65EB">
        <w:rPr>
          <w:highlight w:val="cyan"/>
          <w:u w:val="single"/>
        </w:rPr>
        <w:t>historical narrative</w:t>
      </w:r>
      <w:r w:rsidRPr="0062704F">
        <w:rPr>
          <w:u w:val="single"/>
        </w:rPr>
        <w:t xml:space="preserve">. Along these lines, David </w:t>
      </w:r>
      <w:r w:rsidRPr="003A65EB">
        <w:rPr>
          <w:highlight w:val="cyan"/>
          <w:u w:val="single"/>
        </w:rPr>
        <w:t>Eng has</w:t>
      </w:r>
      <w:r w:rsidRPr="0062704F">
        <w:rPr>
          <w:u w:val="single"/>
        </w:rPr>
        <w:t xml:space="preserve"> </w:t>
      </w:r>
      <w:r w:rsidRPr="003A65EB">
        <w:rPr>
          <w:highlight w:val="cyan"/>
          <w:u w:val="single"/>
        </w:rPr>
        <w:t xml:space="preserve">defined “historical catachresis” as a problematics </w:t>
      </w:r>
      <w:r w:rsidRPr="0062704F">
        <w:rPr>
          <w:u w:val="single"/>
        </w:rPr>
        <w:t xml:space="preserve">of naming </w:t>
      </w:r>
      <w:r w:rsidRPr="003A65EB">
        <w:rPr>
          <w:highlight w:val="cyan"/>
          <w:u w:val="single"/>
        </w:rPr>
        <w:t>that</w:t>
      </w:r>
      <w:r w:rsidRPr="0062704F">
        <w:rPr>
          <w:u w:val="single"/>
        </w:rPr>
        <w:t xml:space="preserve"> </w:t>
      </w:r>
      <w:r w:rsidRPr="003A65EB">
        <w:rPr>
          <w:highlight w:val="cyan"/>
          <w:u w:val="single"/>
        </w:rPr>
        <w:t>works to dislodge</w:t>
      </w:r>
      <w:r w:rsidRPr="0062704F">
        <w:rPr>
          <w:u w:val="single"/>
        </w:rPr>
        <w:t xml:space="preserve"> </w:t>
      </w:r>
      <w:r w:rsidRPr="003A65EB">
        <w:rPr>
          <w:highlight w:val="cyan"/>
          <w:u w:val="single"/>
        </w:rPr>
        <w:t>a reified ver- sion of history by denying</w:t>
      </w:r>
      <w:r w:rsidRPr="0062704F">
        <w:rPr>
          <w:u w:val="single"/>
        </w:rPr>
        <w:t xml:space="preserve"> the possibility of </w:t>
      </w:r>
      <w:r w:rsidRPr="003A65EB">
        <w:rPr>
          <w:b/>
          <w:bCs/>
          <w:highlight w:val="cyan"/>
          <w:u w:val="single"/>
        </w:rPr>
        <w:t>any singular historical context</w:t>
      </w:r>
      <w:r w:rsidRPr="0062704F">
        <w:rPr>
          <w:b/>
          <w:bCs/>
          <w:u w:val="single"/>
        </w:rPr>
        <w:t>.</w:t>
      </w:r>
      <w:r w:rsidRPr="005F1C96">
        <w:rPr>
          <w:sz w:val="16"/>
        </w:rPr>
        <w:t xml:space="preserve">23 </w:t>
      </w:r>
      <w:r w:rsidRPr="003A65EB">
        <w:rPr>
          <w:highlight w:val="cyan"/>
          <w:u w:val="single"/>
        </w:rPr>
        <w:t>This opens</w:t>
      </w:r>
      <w:r w:rsidRPr="0062704F">
        <w:rPr>
          <w:u w:val="single"/>
        </w:rPr>
        <w:t xml:space="preserve"> up a </w:t>
      </w:r>
      <w:r w:rsidRPr="003A65EB">
        <w:rPr>
          <w:highlight w:val="cyan"/>
          <w:u w:val="single"/>
        </w:rPr>
        <w:t>space for</w:t>
      </w:r>
      <w:r w:rsidRPr="0062704F">
        <w:rPr>
          <w:u w:val="single"/>
        </w:rPr>
        <w:t xml:space="preserve"> difference and multiplicity within the inherent </w:t>
      </w:r>
      <w:r w:rsidRPr="003A65EB">
        <w:rPr>
          <w:b/>
          <w:bCs/>
          <w:highlight w:val="cyan"/>
          <w:u w:val="single"/>
        </w:rPr>
        <w:t>slippages</w:t>
      </w:r>
      <w:r w:rsidRPr="0062704F">
        <w:rPr>
          <w:u w:val="single"/>
        </w:rPr>
        <w:t xml:space="preserve"> in language and history, where every naming is also exposed as a misnaming and history is shown to be lacking and limited despite its ideals of presence and progress. </w:t>
      </w:r>
      <w:r w:rsidRPr="005F1C96">
        <w:rPr>
          <w:sz w:val="16"/>
        </w:rPr>
        <w:t xml:space="preserve">The transitional space of the wipe, temporally stalled in Benning’s paintings, serves as a sliding fault line along which these disconti- nuities are both revealed and shifted. </w:t>
      </w:r>
      <w:r w:rsidRPr="003A65EB">
        <w:rPr>
          <w:highlight w:val="cyan"/>
          <w:u w:val="single"/>
        </w:rPr>
        <w:t>Catachresis</w:t>
      </w:r>
      <w:r w:rsidRPr="0062704F">
        <w:rPr>
          <w:u w:val="single"/>
        </w:rPr>
        <w:t xml:space="preserve">, then, </w:t>
      </w:r>
      <w:r w:rsidRPr="009768AE">
        <w:rPr>
          <w:u w:val="single"/>
        </w:rPr>
        <w:t xml:space="preserve">might also </w:t>
      </w:r>
      <w:r w:rsidRPr="003A65EB">
        <w:rPr>
          <w:highlight w:val="cyan"/>
          <w:u w:val="single"/>
        </w:rPr>
        <w:t>refer to the strained use of a</w:t>
      </w:r>
      <w:r w:rsidRPr="009768AE">
        <w:rPr>
          <w:u w:val="single"/>
        </w:rPr>
        <w:t xml:space="preserve">n existing </w:t>
      </w:r>
      <w:r w:rsidRPr="003A65EB">
        <w:rPr>
          <w:highlight w:val="cyan"/>
          <w:u w:val="single"/>
        </w:rPr>
        <w:t>formal language of abstraction that</w:t>
      </w:r>
      <w:r w:rsidRPr="0062704F">
        <w:rPr>
          <w:u w:val="single"/>
        </w:rPr>
        <w:t xml:space="preserve"> shows it to be already arbitrary or </w:t>
      </w:r>
      <w:r w:rsidRPr="003A65EB">
        <w:rPr>
          <w:highlight w:val="cyan"/>
          <w:u w:val="single"/>
        </w:rPr>
        <w:t>brings out its perversely ambiguous features</w:t>
      </w:r>
      <w:r w:rsidRPr="0062704F">
        <w:rPr>
          <w:u w:val="single"/>
        </w:rPr>
        <w:t>.</w:t>
      </w:r>
      <w:r w:rsidRPr="005F1C96">
        <w:rPr>
          <w:sz w:val="16"/>
        </w:rPr>
        <w:t xml:space="preserve"> Its own catachrestic operation, abstraction constitutes matter without ref- erence, suggesting a version of catachresis that is visible but can- not be fully grasped. </w:t>
      </w:r>
      <w:r w:rsidRPr="0062704F">
        <w:rPr>
          <w:u w:val="single"/>
        </w:rPr>
        <w:t>Benning’s abstraction operates as a queering catachrestic displacement, gesturing to specificities without direct identification. Yet reciting and altering the gestural strategies of white male modernist masters, Benning’s work both signifies and dislocates identity</w:t>
      </w:r>
      <w:r w:rsidRPr="005F1C96">
        <w:rPr>
          <w:sz w:val="16"/>
        </w:rPr>
        <w:t xml:space="preserve">. As </w:t>
      </w:r>
      <w:r w:rsidRPr="0062704F">
        <w:rPr>
          <w:u w:val="single"/>
        </w:rPr>
        <w:t xml:space="preserve">a radical disruption within the process of naming, </w:t>
      </w:r>
      <w:r w:rsidRPr="003A65EB">
        <w:rPr>
          <w:highlight w:val="cyan"/>
          <w:u w:val="single"/>
        </w:rPr>
        <w:t>queering</w:t>
      </w:r>
      <w:r w:rsidRPr="0062704F">
        <w:rPr>
          <w:u w:val="single"/>
        </w:rPr>
        <w:t xml:space="preserve"> paradoxically </w:t>
      </w:r>
      <w:r w:rsidRPr="003A65EB">
        <w:rPr>
          <w:highlight w:val="cyan"/>
          <w:u w:val="single"/>
        </w:rPr>
        <w:t xml:space="preserve">insists on specificity while troubling the </w:t>
      </w:r>
      <w:r w:rsidRPr="009768AE">
        <w:rPr>
          <w:u w:val="single"/>
        </w:rPr>
        <w:t xml:space="preserve">defining and </w:t>
      </w:r>
      <w:r w:rsidRPr="003A65EB">
        <w:rPr>
          <w:highlight w:val="cyan"/>
          <w:u w:val="single"/>
        </w:rPr>
        <w:t>definitive regimes of normativity</w:t>
      </w:r>
      <w:r w:rsidRPr="0062704F">
        <w:rPr>
          <w:u w:val="single"/>
        </w:rPr>
        <w:t xml:space="preserve">. Even as forms of historical and political naming also function as shaming mechanisms—and it would seem intuitive to avoid those forms of naming now—Benning’s work puts pressure on this difficult speci- ficity </w:t>
      </w:r>
      <w:r w:rsidRPr="003A65EB">
        <w:rPr>
          <w:highlight w:val="cyan"/>
          <w:u w:val="single"/>
        </w:rPr>
        <w:t xml:space="preserve">through </w:t>
      </w:r>
      <w:r w:rsidRPr="009768AE">
        <w:rPr>
          <w:u w:val="single"/>
        </w:rPr>
        <w:t xml:space="preserve">aesthetic and </w:t>
      </w:r>
      <w:r w:rsidRPr="009768AE">
        <w:rPr>
          <w:highlight w:val="cyan"/>
          <w:u w:val="single"/>
        </w:rPr>
        <w:t>linguistic excess</w:t>
      </w:r>
      <w:r w:rsidRPr="009768AE">
        <w:rPr>
          <w:sz w:val="16"/>
          <w:highlight w:val="cyan"/>
        </w:rPr>
        <w:t>.</w:t>
      </w:r>
      <w:r w:rsidRPr="005F1C96">
        <w:rPr>
          <w:sz w:val="16"/>
        </w:rPr>
        <w:t xml:space="preserve"> </w:t>
      </w:r>
    </w:p>
    <w:p w14:paraId="42D93A22" w14:textId="77777777" w:rsidR="006D21A1" w:rsidRPr="00086D40" w:rsidRDefault="006D21A1" w:rsidP="006D21A1">
      <w:pPr>
        <w:pStyle w:val="Heading4"/>
      </w:pPr>
      <w:r>
        <w:t>Speech acts and fugitive storytelling is a form of intervention with western norms and economies that uphold racial capitalism. The reading of the 1AC is key to empower anticapitalist and decolonial discourse in the debate space and beyond.</w:t>
      </w:r>
    </w:p>
    <w:p w14:paraId="22980B89" w14:textId="77777777" w:rsidR="006D21A1" w:rsidRDefault="006D21A1" w:rsidP="006D21A1">
      <w:bookmarkStart w:id="0" w:name="_Hlk172631018"/>
      <w:r>
        <w:rPr>
          <w:b/>
          <w:bCs/>
          <w:sz w:val="26"/>
          <w:szCs w:val="26"/>
        </w:rPr>
        <w:t>Chouliaraki &amp; Georgiou 22</w:t>
      </w:r>
      <w:r w:rsidRPr="00B95C2A">
        <w:t xml:space="preserve"> </w:t>
      </w:r>
      <w:r>
        <w:t>– Lillie Chouliaraki and Myria Georgiou, 2022,</w:t>
      </w:r>
      <w:r w:rsidRPr="00B95C2A">
        <w:t xml:space="preserve"> </w:t>
      </w:r>
      <w:r>
        <w:t xml:space="preserve">The Digital Border, </w:t>
      </w:r>
      <w:r w:rsidRPr="00BB3FCA">
        <w:t xml:space="preserve"> </w:t>
      </w:r>
      <w:r w:rsidRPr="00DD62B0">
        <w:t>https://www.degruyter.com/document/doi/10.18574/nyu/9781479830503/html</w:t>
      </w:r>
      <w:r w:rsidRPr="00B95C2A">
        <w:t>,</w:t>
      </w:r>
      <w:r>
        <w:t xml:space="preserve"> pp. 149-151,</w:t>
      </w:r>
      <w:r w:rsidRPr="00B95C2A">
        <w:t xml:space="preserve"> DOA: 7/</w:t>
      </w:r>
      <w:r>
        <w:t>23</w:t>
      </w:r>
      <w:r w:rsidRPr="00B95C2A">
        <w:t>/2024, //shubh</w:t>
      </w:r>
    </w:p>
    <w:p w14:paraId="3DFF50CD" w14:textId="77777777" w:rsidR="006D21A1" w:rsidRDefault="006D21A1" w:rsidP="006D21A1">
      <w:pPr>
        <w:rPr>
          <w:sz w:val="16"/>
        </w:rPr>
      </w:pPr>
      <w:r w:rsidRPr="001071DD">
        <w:rPr>
          <w:u w:val="single"/>
        </w:rPr>
        <w:t xml:space="preserve">Voice as the capacity to speak is a practice of world-disclosure, let us recall, where </w:t>
      </w:r>
      <w:r w:rsidRPr="003A65EB">
        <w:rPr>
          <w:highlight w:val="cyan"/>
          <w:u w:val="single"/>
        </w:rPr>
        <w:t xml:space="preserve">speech works as a political act </w:t>
      </w:r>
      <w:r w:rsidRPr="009768AE">
        <w:rPr>
          <w:u w:val="single"/>
        </w:rPr>
        <w:t>in itself:</w:t>
      </w:r>
      <w:r w:rsidRPr="001071DD">
        <w:rPr>
          <w:u w:val="single"/>
        </w:rPr>
        <w:t xml:space="preserve"> an act by which </w:t>
      </w:r>
      <w:r w:rsidRPr="003A65EB">
        <w:rPr>
          <w:highlight w:val="cyan"/>
          <w:u w:val="single"/>
        </w:rPr>
        <w:t xml:space="preserve">individuals </w:t>
      </w:r>
      <w:r w:rsidRPr="009768AE">
        <w:rPr>
          <w:u w:val="single"/>
        </w:rPr>
        <w:t>announce their presence in a political community and</w:t>
      </w:r>
      <w:r w:rsidRPr="003A65EB">
        <w:rPr>
          <w:highlight w:val="cyan"/>
          <w:u w:val="single"/>
        </w:rPr>
        <w:t xml:space="preserve"> use their voice as </w:t>
      </w:r>
      <w:r w:rsidRPr="009768AE">
        <w:rPr>
          <w:u w:val="single"/>
        </w:rPr>
        <w:t>a form of</w:t>
      </w:r>
      <w:r w:rsidRPr="003A65EB">
        <w:rPr>
          <w:highlight w:val="cyan"/>
          <w:u w:val="single"/>
        </w:rPr>
        <w:t xml:space="preserve"> public intervention</w:t>
      </w:r>
      <w:r w:rsidRPr="001071DD">
        <w:rPr>
          <w:u w:val="single"/>
        </w:rPr>
        <w:t xml:space="preserve">. </w:t>
      </w:r>
      <w:r w:rsidRPr="003A65EB">
        <w:rPr>
          <w:highlight w:val="cyan"/>
          <w:u w:val="single"/>
        </w:rPr>
        <w:t>The requirement for recognition</w:t>
      </w:r>
      <w:r w:rsidRPr="001071DD">
        <w:rPr>
          <w:u w:val="single"/>
        </w:rPr>
        <w:t xml:space="preserve">, where speech is not only articulated but actually heard and acknowledged in public, </w:t>
      </w:r>
      <w:r w:rsidRPr="003A65EB">
        <w:rPr>
          <w:highlight w:val="cyan"/>
          <w:u w:val="single"/>
        </w:rPr>
        <w:t xml:space="preserve">lies at the heart </w:t>
      </w:r>
      <w:r w:rsidRPr="009768AE">
        <w:rPr>
          <w:u w:val="single"/>
        </w:rPr>
        <w:t>of this politics of voice</w:t>
      </w:r>
      <w:r w:rsidRPr="001071DD">
        <w:rPr>
          <w:u w:val="single"/>
        </w:rPr>
        <w:t xml:space="preserve">—what, as noted in Chapter 3, Couldry calls “voice as value” (2010). Yet we have seen how </w:t>
      </w:r>
      <w:r w:rsidRPr="003A65EB">
        <w:rPr>
          <w:highlight w:val="cyan"/>
          <w:u w:val="single"/>
        </w:rPr>
        <w:t>western economies of voice</w:t>
      </w:r>
      <w:r w:rsidRPr="001071DD">
        <w:rPr>
          <w:u w:val="single"/>
        </w:rPr>
        <w:t xml:space="preserve"> and visibility </w:t>
      </w:r>
      <w:r w:rsidRPr="003A65EB">
        <w:rPr>
          <w:highlight w:val="cyan"/>
          <w:u w:val="single"/>
        </w:rPr>
        <w:t>prohibit migrant speech acts from appearing in public discourse</w:t>
      </w:r>
      <w:r w:rsidRPr="001071DD">
        <w:rPr>
          <w:u w:val="single"/>
        </w:rPr>
        <w:t xml:space="preserve"> and how, </w:t>
      </w:r>
      <w:r w:rsidRPr="003A65EB">
        <w:rPr>
          <w:highlight w:val="cyan"/>
          <w:u w:val="single"/>
        </w:rPr>
        <w:t xml:space="preserve">in so doing, such economies dehumanize migrants </w:t>
      </w:r>
      <w:r w:rsidRPr="009768AE">
        <w:rPr>
          <w:u w:val="single"/>
        </w:rPr>
        <w:t>as un-narratable selves</w:t>
      </w:r>
      <w:r w:rsidRPr="001071DD">
        <w:rPr>
          <w:u w:val="single"/>
        </w:rPr>
        <w:t xml:space="preserve">. Indeed, as we discussed in Chapter 4, </w:t>
      </w:r>
      <w:r w:rsidRPr="003A65EB">
        <w:rPr>
          <w:highlight w:val="cyan"/>
          <w:u w:val="single"/>
        </w:rPr>
        <w:t>the systematic rep</w:t>
      </w:r>
      <w:r w:rsidRPr="009768AE">
        <w:rPr>
          <w:u w:val="single"/>
        </w:rPr>
        <w:t xml:space="preserve">resentation </w:t>
      </w:r>
      <w:r w:rsidRPr="003A65EB">
        <w:rPr>
          <w:highlight w:val="cyan"/>
          <w:u w:val="single"/>
        </w:rPr>
        <w:t>of migrants as voiceless occurs within an environment</w:t>
      </w:r>
      <w:r w:rsidRPr="001071DD">
        <w:rPr>
          <w:u w:val="single"/>
        </w:rPr>
        <w:t xml:space="preserve"> of hypermediated migration 150 | Subaltern Voice and Digital Resistance </w:t>
      </w:r>
      <w:r w:rsidRPr="003A65EB">
        <w:rPr>
          <w:highlight w:val="cyan"/>
          <w:u w:val="single"/>
        </w:rPr>
        <w:t>where other actors speak about or for them</w:t>
      </w:r>
      <w:r w:rsidRPr="001071DD">
        <w:rPr>
          <w:u w:val="single"/>
        </w:rPr>
        <w:t xml:space="preserve">, namely </w:t>
      </w:r>
      <w:r w:rsidRPr="003A65EB">
        <w:rPr>
          <w:highlight w:val="cyan"/>
          <w:u w:val="single"/>
        </w:rPr>
        <w:t>western political elites</w:t>
      </w:r>
      <w:r w:rsidRPr="001071DD">
        <w:rPr>
          <w:u w:val="single"/>
        </w:rPr>
        <w:t xml:space="preserve">. Reflecting on this voiceless hypervisibility of migration, Horsti (2016) points to its core contradiction, namely how such </w:t>
      </w:r>
      <w:r w:rsidRPr="003A65EB">
        <w:rPr>
          <w:highlight w:val="cyan"/>
          <w:u w:val="single"/>
        </w:rPr>
        <w:t>silence is</w:t>
      </w:r>
      <w:r w:rsidRPr="001071DD">
        <w:rPr>
          <w:u w:val="single"/>
        </w:rPr>
        <w:t xml:space="preserve"> not only </w:t>
      </w:r>
      <w:r w:rsidRPr="003A65EB">
        <w:rPr>
          <w:highlight w:val="cyan"/>
          <w:u w:val="single"/>
        </w:rPr>
        <w:t>incompatible with migrants’</w:t>
      </w:r>
      <w:r w:rsidRPr="001071DD">
        <w:rPr>
          <w:u w:val="single"/>
        </w:rPr>
        <w:t xml:space="preserve"> own </w:t>
      </w:r>
      <w:r w:rsidRPr="003A65EB">
        <w:rPr>
          <w:highlight w:val="cyan"/>
          <w:u w:val="single"/>
        </w:rPr>
        <w:t>digital agency</w:t>
      </w:r>
      <w:r w:rsidRPr="001071DD">
        <w:rPr>
          <w:u w:val="single"/>
        </w:rPr>
        <w:t xml:space="preserve"> (Diminescu’s [2008] “connected migrant”), but further </w:t>
      </w:r>
      <w:r w:rsidRPr="003A65EB">
        <w:rPr>
          <w:highlight w:val="cyan"/>
          <w:u w:val="single"/>
        </w:rPr>
        <w:t>situates them within a hierarchical order of humanity, wherein their lack of voice is misrecognized as lack of humanity</w:t>
      </w:r>
      <w:r w:rsidRPr="002A6A4F">
        <w:rPr>
          <w:u w:val="single"/>
        </w:rPr>
        <w:t xml:space="preserve">. This form of misrecognition occurs because, despite the affordances of mobile phone apps widely used by migrants (Wall et al. 2015), </w:t>
      </w:r>
      <w:r w:rsidRPr="003A65EB">
        <w:rPr>
          <w:highlight w:val="cyan"/>
          <w:u w:val="single"/>
        </w:rPr>
        <w:t>the global flows of voice are</w:t>
      </w:r>
      <w:r w:rsidRPr="002A6A4F">
        <w:rPr>
          <w:u w:val="single"/>
        </w:rPr>
        <w:t xml:space="preserve"> still </w:t>
      </w:r>
      <w:r w:rsidRPr="003A65EB">
        <w:rPr>
          <w:highlight w:val="cyan"/>
          <w:u w:val="single"/>
        </w:rPr>
        <w:t xml:space="preserve">subjected to historical relations of power that locate human lives within orientalist hierarchies </w:t>
      </w:r>
      <w:r w:rsidRPr="00335603">
        <w:rPr>
          <w:u w:val="single"/>
        </w:rPr>
        <w:t>of remediation</w:t>
      </w:r>
      <w:r w:rsidRPr="002A6A4F">
        <w:rPr>
          <w:u w:val="single"/>
        </w:rPr>
        <w:t xml:space="preserve"> (Chouliaraki 2013). </w:t>
      </w:r>
      <w:r w:rsidRPr="003A65EB">
        <w:rPr>
          <w:highlight w:val="cyan"/>
          <w:u w:val="single"/>
        </w:rPr>
        <w:t>Whose voice deserves to be amplified</w:t>
      </w:r>
      <w:r w:rsidRPr="002A6A4F">
        <w:rPr>
          <w:u w:val="single"/>
        </w:rPr>
        <w:t xml:space="preserve"> beyond their own intimate circles and onto western news platforms, in other words, </w:t>
      </w:r>
      <w:r w:rsidRPr="003A65EB">
        <w:rPr>
          <w:highlight w:val="cyan"/>
          <w:u w:val="single"/>
        </w:rPr>
        <w:t>is</w:t>
      </w:r>
      <w:r w:rsidRPr="002A6A4F">
        <w:rPr>
          <w:u w:val="single"/>
        </w:rPr>
        <w:t xml:space="preserve"> not </w:t>
      </w:r>
      <w:r w:rsidRPr="003A65EB">
        <w:rPr>
          <w:highlight w:val="cyan"/>
          <w:u w:val="single"/>
        </w:rPr>
        <w:t>a matter</w:t>
      </w:r>
      <w:r w:rsidRPr="002A6A4F">
        <w:rPr>
          <w:u w:val="single"/>
        </w:rPr>
        <w:t xml:space="preserve"> of access to technology but </w:t>
      </w:r>
      <w:r w:rsidRPr="003A65EB">
        <w:rPr>
          <w:highlight w:val="cyan"/>
          <w:u w:val="single"/>
        </w:rPr>
        <w:t>of access to power</w:t>
      </w:r>
      <w:r w:rsidRPr="002A6A4F">
        <w:rPr>
          <w:u w:val="single"/>
        </w:rPr>
        <w:t>:</w:t>
      </w:r>
      <w:r w:rsidRPr="005F1C96">
        <w:rPr>
          <w:sz w:val="16"/>
        </w:rPr>
        <w:t xml:space="preserve"> “voice,” as Tacchi (2012) argues, “is inadequate unless there is also a shift in the hierarchies of value and attention accorded different actors and communities” (2012: 7–8). In the same spirit, Gajjala (2013), in her study of the relationships of resistance and complicity in South Asian women’s use of digital media, locates such media “in a field of power (the West) and in the production of a particular knowledge (about the East)” and contends that, within these contexts, it is not enough to listen of poor people, but it is necessary to listen to them. From this perspective, techno-determinist approaches that overemphasize migrants’ use of social media as evidence of their agency and voice ignore the structural constraints within which such use takes place: what Wall et al. call the circumstances of “information precarity” that migrants are subjected to “in terms of technological and social access to relevant information; the prevalence of irrelevant, sometimes dangerous information; inability to control their own images” (2015: 240). Rather than simply giving them voice, such technologies enable selected intermediations within migrants’ communities that simultaneously subject them to repressive practices from silencing to surveillance. </w:t>
      </w:r>
      <w:r w:rsidRPr="003A65EB">
        <w:rPr>
          <w:highlight w:val="cyan"/>
          <w:u w:val="single"/>
        </w:rPr>
        <w:t>Postcolonial critiques</w:t>
      </w:r>
      <w:r w:rsidRPr="00556002">
        <w:rPr>
          <w:u w:val="single"/>
        </w:rPr>
        <w:t xml:space="preserve">, informed by Spivak’s “Can the Subaltern Speak?” (2010), </w:t>
      </w:r>
      <w:r w:rsidRPr="003A65EB">
        <w:rPr>
          <w:highlight w:val="cyan"/>
          <w:u w:val="single"/>
        </w:rPr>
        <w:t>address</w:t>
      </w:r>
      <w:r w:rsidRPr="00556002">
        <w:rPr>
          <w:u w:val="single"/>
        </w:rPr>
        <w:t xml:space="preserve"> this condition of </w:t>
      </w:r>
      <w:r w:rsidRPr="003A65EB">
        <w:rPr>
          <w:highlight w:val="cyan"/>
          <w:u w:val="single"/>
        </w:rPr>
        <w:t>systemic voicelessness by locating its roots in the reproduction of colonial power that sustains itself</w:t>
      </w:r>
      <w:r w:rsidRPr="00556002">
        <w:rPr>
          <w:u w:val="single"/>
        </w:rPr>
        <w:t xml:space="preserve"> </w:t>
      </w:r>
      <w:r w:rsidRPr="003A65EB">
        <w:rPr>
          <w:highlight w:val="cyan"/>
          <w:u w:val="single"/>
        </w:rPr>
        <w:t>in</w:t>
      </w:r>
      <w:r w:rsidRPr="00556002">
        <w:rPr>
          <w:u w:val="single"/>
        </w:rPr>
        <w:t xml:space="preserve"> contemporary </w:t>
      </w:r>
      <w:r w:rsidRPr="003A65EB">
        <w:rPr>
          <w:highlight w:val="cyan"/>
          <w:u w:val="single"/>
        </w:rPr>
        <w:t xml:space="preserve">structures </w:t>
      </w:r>
      <w:r w:rsidRPr="00335603">
        <w:rPr>
          <w:u w:val="single"/>
        </w:rPr>
        <w:t>of mobility and mediation. Such structures</w:t>
      </w:r>
      <w:r w:rsidRPr="00556002">
        <w:rPr>
          <w:u w:val="single"/>
        </w:rPr>
        <w:t xml:space="preserve">, including the practice of journalism, </w:t>
      </w:r>
      <w:r w:rsidRPr="003A65EB">
        <w:rPr>
          <w:highlight w:val="cyan"/>
          <w:u w:val="single"/>
        </w:rPr>
        <w:t>work by keeping subaltern voices</w:t>
      </w:r>
      <w:r w:rsidRPr="00556002">
        <w:rPr>
          <w:u w:val="single"/>
        </w:rPr>
        <w:t xml:space="preserve"> Subaltern Voice and Digital Resistance | 151 </w:t>
      </w:r>
      <w:r w:rsidRPr="003A65EB">
        <w:rPr>
          <w:highlight w:val="cyan"/>
          <w:u w:val="single"/>
        </w:rPr>
        <w:t>outside the decision-making spaces</w:t>
      </w:r>
      <w:r w:rsidRPr="00556002">
        <w:rPr>
          <w:u w:val="single"/>
        </w:rPr>
        <w:t xml:space="preserve"> where their lives and livelihoods are narrated. </w:t>
      </w:r>
      <w:r w:rsidRPr="003A65EB">
        <w:rPr>
          <w:highlight w:val="cyan"/>
          <w:u w:val="single"/>
        </w:rPr>
        <w:t xml:space="preserve">Colonial discourse, </w:t>
      </w:r>
      <w:r w:rsidRPr="00556002">
        <w:rPr>
          <w:u w:val="single"/>
        </w:rPr>
        <w:t xml:space="preserve">Spivak argues, </w:t>
      </w:r>
      <w:r w:rsidRPr="003A65EB">
        <w:rPr>
          <w:highlight w:val="cyan"/>
          <w:u w:val="single"/>
        </w:rPr>
        <w:t>does this by</w:t>
      </w:r>
      <w:r w:rsidRPr="00556002">
        <w:rPr>
          <w:u w:val="single"/>
        </w:rPr>
        <w:t xml:space="preserve"> not necessarily silencing but by </w:t>
      </w:r>
      <w:r w:rsidRPr="003A65EB">
        <w:rPr>
          <w:highlight w:val="cyan"/>
          <w:u w:val="single"/>
        </w:rPr>
        <w:t>accommodating this voice in ways that reaffirm differences between the “civilized” west and the “barbarian” east</w:t>
      </w:r>
      <w:r w:rsidRPr="00556002">
        <w:rPr>
          <w:u w:val="single"/>
        </w:rPr>
        <w:t xml:space="preserve">. Spivak’s argument places at the center of colonial critique the impossibility of an uncontaminated subaltern voice, problematizing the vision that there can ever be “a pure form of consciousness,” articulated outside western discourse. Given, she says, that </w:t>
      </w:r>
      <w:r w:rsidRPr="00335603">
        <w:rPr>
          <w:u w:val="single"/>
        </w:rPr>
        <w:t xml:space="preserve">colonial </w:t>
      </w:r>
      <w:r w:rsidRPr="003A65EB">
        <w:rPr>
          <w:highlight w:val="cyan"/>
          <w:u w:val="single"/>
        </w:rPr>
        <w:t xml:space="preserve">subjects “never </w:t>
      </w:r>
      <w:r w:rsidRPr="00335603">
        <w:rPr>
          <w:u w:val="single"/>
        </w:rPr>
        <w:t xml:space="preserve">themselves </w:t>
      </w:r>
      <w:r w:rsidRPr="003A65EB">
        <w:rPr>
          <w:highlight w:val="cyan"/>
          <w:u w:val="single"/>
        </w:rPr>
        <w:t xml:space="preserve">had agency within </w:t>
      </w:r>
      <w:r w:rsidRPr="00335603">
        <w:rPr>
          <w:u w:val="single"/>
        </w:rPr>
        <w:t xml:space="preserve">the traffic of </w:t>
      </w:r>
      <w:r w:rsidRPr="003A65EB">
        <w:rPr>
          <w:highlight w:val="cyan"/>
          <w:u w:val="single"/>
        </w:rPr>
        <w:t>imperialism</w:t>
      </w:r>
      <w:r w:rsidRPr="00625B30">
        <w:rPr>
          <w:u w:val="single"/>
        </w:rPr>
        <w:t xml:space="preserve">” to begin with (1996: 100), any process of translation (or indeed mediation) is inevitably also a return of the colonial voice to the position of the subaltern: </w:t>
      </w:r>
      <w:r w:rsidRPr="003A65EB">
        <w:rPr>
          <w:highlight w:val="cyan"/>
          <w:u w:val="single"/>
        </w:rPr>
        <w:t>a voice silenced</w:t>
      </w:r>
      <w:r w:rsidRPr="00625B30">
        <w:rPr>
          <w:u w:val="single"/>
        </w:rPr>
        <w:t xml:space="preserve"> or, when spoken, unheard. </w:t>
      </w:r>
      <w:r w:rsidRPr="003A65EB">
        <w:rPr>
          <w:highlight w:val="cyan"/>
          <w:u w:val="single"/>
        </w:rPr>
        <w:t xml:space="preserve">Understood as a form of </w:t>
      </w:r>
      <w:r w:rsidRPr="00556002">
        <w:rPr>
          <w:u w:val="single"/>
        </w:rPr>
        <w:t>violence</w:t>
      </w:r>
      <w:r w:rsidRPr="002A6A4F">
        <w:rPr>
          <w:u w:val="single"/>
        </w:rPr>
        <w:t>—</w:t>
      </w:r>
      <w:r w:rsidRPr="003A65EB">
        <w:rPr>
          <w:highlight w:val="cyan"/>
          <w:u w:val="single"/>
        </w:rPr>
        <w:t>epistemic violence</w:t>
      </w:r>
      <w:r w:rsidRPr="002A6A4F">
        <w:rPr>
          <w:u w:val="single"/>
        </w:rPr>
        <w:t>—this series of silences, omissions, and reformulations turns the colonial subject into an “other,” precisely by containing its meanings within the logic of western discourse. Referring to Spivak’s paradigmatic subaltern, the woman in an Indian immolation ritual that is reinterpreted by western discourse as the savage habit of a patriarchal society, Birla explains how “the subjectivity of the woman is not only read as a violent and unstable effect of an agency not her own, but she is revealed to us as the instrument of that agency” (2010: 89). The theme of the subaltern has implicitly informed our own analysis of migrant silencing in European media, where the migrant appears in news discourse as an abstract figure existing outside history. Various forms of subalternity naturally also occur elsewhere, too—when, for instance, migrants are framed as “problems” within technocratic, “problem-solving” discourse (Nyers 2013) or as the product of exceptional circumstances and thus as an “anomaly” that needs governmental solutions (Andersson 2019). Both these representations speak about migrants by quoting their own words but leave little space for their own voices to be heard and understood (Schwiertz and Schwenken 2020). In the process, migrants are silenced or ventriloquized, and it is western “experts” instead, whether politicians or support organizations, who become the voice trusted to speak on their behalf. In so doing, such voice simultaneously subsumes migrants’ lives into western ways of knowing</w:t>
      </w:r>
      <w:r w:rsidRPr="005F1C96">
        <w:rPr>
          <w:sz w:val="16"/>
        </w:rPr>
        <w:t xml:space="preserve"> (Sigona 2014)</w:t>
      </w:r>
    </w:p>
    <w:p w14:paraId="06CB8DA3" w14:textId="77777777" w:rsidR="006D21A1" w:rsidRPr="00181A76" w:rsidRDefault="006D21A1" w:rsidP="006D21A1">
      <w:pPr>
        <w:pStyle w:val="Heading4"/>
        <w:rPr>
          <w:rFonts w:asciiTheme="minorHAnsi" w:hAnsiTheme="minorHAnsi" w:cstheme="minorHAnsi"/>
        </w:rPr>
      </w:pPr>
      <w:r w:rsidRPr="00181A76">
        <w:rPr>
          <w:rFonts w:asciiTheme="minorHAnsi" w:hAnsiTheme="minorHAnsi" w:cstheme="minorHAnsi"/>
        </w:rPr>
        <w:t xml:space="preserve">What is </w:t>
      </w:r>
      <w:r w:rsidRPr="00181A76">
        <w:rPr>
          <w:rFonts w:asciiTheme="minorHAnsi" w:hAnsiTheme="minorHAnsi" w:cstheme="minorHAnsi"/>
          <w:u w:val="single"/>
        </w:rPr>
        <w:t>debate</w:t>
      </w:r>
      <w:r w:rsidRPr="00181A76">
        <w:rPr>
          <w:rFonts w:asciiTheme="minorHAnsi" w:hAnsiTheme="minorHAnsi" w:cstheme="minorHAnsi"/>
        </w:rPr>
        <w:t xml:space="preserve">, if not a </w:t>
      </w:r>
      <w:r w:rsidRPr="00181A76">
        <w:rPr>
          <w:rFonts w:asciiTheme="minorHAnsi" w:hAnsiTheme="minorHAnsi" w:cstheme="minorHAnsi"/>
          <w:u w:val="single"/>
        </w:rPr>
        <w:t>performance</w:t>
      </w:r>
      <w:r w:rsidRPr="00181A76">
        <w:rPr>
          <w:rFonts w:asciiTheme="minorHAnsi" w:hAnsiTheme="minorHAnsi" w:cstheme="minorHAnsi"/>
        </w:rPr>
        <w:t xml:space="preserve">; a site for </w:t>
      </w:r>
      <w:r w:rsidRPr="00181A76">
        <w:rPr>
          <w:rFonts w:asciiTheme="minorHAnsi" w:hAnsiTheme="minorHAnsi" w:cstheme="minorHAnsi"/>
          <w:u w:val="single"/>
        </w:rPr>
        <w:t>storytelling</w:t>
      </w:r>
      <w:r w:rsidRPr="00181A76">
        <w:rPr>
          <w:rFonts w:asciiTheme="minorHAnsi" w:hAnsiTheme="minorHAnsi" w:cstheme="minorHAnsi"/>
        </w:rPr>
        <w:t xml:space="preserve">? The </w:t>
      </w:r>
      <w:r w:rsidRPr="00181A76">
        <w:rPr>
          <w:rFonts w:asciiTheme="minorHAnsi" w:hAnsiTheme="minorHAnsi" w:cstheme="minorHAnsi"/>
          <w:u w:val="single"/>
        </w:rPr>
        <w:t>cognitive-linguistic</w:t>
      </w:r>
      <w:r w:rsidRPr="00181A76">
        <w:rPr>
          <w:rFonts w:asciiTheme="minorHAnsi" w:hAnsiTheme="minorHAnsi" w:cstheme="minorHAnsi"/>
        </w:rPr>
        <w:t xml:space="preserve"> </w:t>
      </w:r>
      <w:r w:rsidRPr="00181A76">
        <w:rPr>
          <w:rFonts w:asciiTheme="minorHAnsi" w:hAnsiTheme="minorHAnsi" w:cstheme="minorHAnsi"/>
          <w:u w:val="single"/>
        </w:rPr>
        <w:t>enunciations</w:t>
      </w:r>
      <w:r w:rsidRPr="00181A76">
        <w:rPr>
          <w:rFonts w:asciiTheme="minorHAnsi" w:hAnsiTheme="minorHAnsi" w:cstheme="minorHAnsi"/>
        </w:rPr>
        <w:t xml:space="preserve"> and </w:t>
      </w:r>
      <w:r w:rsidRPr="00181A76">
        <w:rPr>
          <w:rFonts w:asciiTheme="minorHAnsi" w:hAnsiTheme="minorHAnsi" w:cstheme="minorHAnsi"/>
          <w:u w:val="single"/>
        </w:rPr>
        <w:t>narratives</w:t>
      </w:r>
      <w:r w:rsidRPr="00181A76">
        <w:rPr>
          <w:rFonts w:asciiTheme="minorHAnsi" w:hAnsiTheme="minorHAnsi" w:cstheme="minorHAnsi"/>
        </w:rPr>
        <w:t xml:space="preserve"> we repeat establish </w:t>
      </w:r>
      <w:r w:rsidRPr="00181A76">
        <w:rPr>
          <w:rFonts w:asciiTheme="minorHAnsi" w:hAnsiTheme="minorHAnsi" w:cstheme="minorHAnsi"/>
          <w:u w:val="single"/>
        </w:rPr>
        <w:t>regimes</w:t>
      </w:r>
      <w:r w:rsidRPr="00181A76">
        <w:rPr>
          <w:rFonts w:asciiTheme="minorHAnsi" w:hAnsiTheme="minorHAnsi" w:cstheme="minorHAnsi"/>
        </w:rPr>
        <w:t xml:space="preserve"> of </w:t>
      </w:r>
      <w:r w:rsidRPr="00181A76">
        <w:rPr>
          <w:rFonts w:asciiTheme="minorHAnsi" w:hAnsiTheme="minorHAnsi" w:cstheme="minorHAnsi"/>
          <w:u w:val="single"/>
        </w:rPr>
        <w:t>legal coercive mimeticism</w:t>
      </w:r>
      <w:r w:rsidRPr="00181A76">
        <w:rPr>
          <w:rFonts w:asciiTheme="minorHAnsi" w:hAnsiTheme="minorHAnsi" w:cstheme="minorHAnsi"/>
        </w:rPr>
        <w:t>.</w:t>
      </w:r>
    </w:p>
    <w:p w14:paraId="4A054C6E" w14:textId="77777777" w:rsidR="006D21A1" w:rsidRPr="00181A76" w:rsidRDefault="006D21A1" w:rsidP="006D21A1">
      <w:pPr>
        <w:rPr>
          <w:rFonts w:asciiTheme="minorHAnsi" w:hAnsiTheme="minorHAnsi" w:cstheme="minorHAnsi"/>
        </w:rPr>
      </w:pPr>
      <w:r w:rsidRPr="00181A76">
        <w:rPr>
          <w:rStyle w:val="Style13ptBold"/>
          <w:rFonts w:asciiTheme="minorHAnsi" w:hAnsiTheme="minorHAnsi" w:cstheme="minorHAnsi"/>
        </w:rPr>
        <w:t xml:space="preserve">Chambers-Letson ’13 </w:t>
      </w:r>
      <w:r w:rsidRPr="00181A76">
        <w:rPr>
          <w:rFonts w:asciiTheme="minorHAnsi" w:hAnsiTheme="minorHAnsi" w:cstheme="minorHAnsi"/>
        </w:rPr>
        <w:t>[Joshua Takano; Professor in performance studies @ Northwestern University, “A Race So Different”] vikas</w:t>
      </w:r>
    </w:p>
    <w:p w14:paraId="4851E3DD" w14:textId="77777777" w:rsidR="006D21A1" w:rsidRDefault="006D21A1" w:rsidP="006D21A1">
      <w:pPr>
        <w:rPr>
          <w:rFonts w:asciiTheme="minorHAnsi" w:hAnsiTheme="minorHAnsi" w:cstheme="minorHAnsi"/>
          <w:sz w:val="16"/>
        </w:rPr>
      </w:pPr>
      <w:r w:rsidRPr="00181A76">
        <w:rPr>
          <w:rFonts w:asciiTheme="minorHAnsi" w:hAnsiTheme="minorHAnsi" w:cstheme="minorHAnsi"/>
          <w:sz w:val="16"/>
        </w:rPr>
        <w:t xml:space="preserve">So far, I have discussed the relationship of the law to performance, but I have only peripherally discussed the performativity of the law. </w:t>
      </w:r>
      <w:r w:rsidRPr="00181A76">
        <w:rPr>
          <w:rStyle w:val="Emphasis"/>
          <w:rFonts w:asciiTheme="minorHAnsi" w:hAnsiTheme="minorHAnsi" w:cstheme="minorHAnsi"/>
        </w:rPr>
        <w:t xml:space="preserve">The </w:t>
      </w:r>
      <w:r w:rsidRPr="003A65EB">
        <w:rPr>
          <w:rStyle w:val="Emphasis"/>
          <w:rFonts w:asciiTheme="minorHAnsi" w:hAnsiTheme="minorHAnsi" w:cstheme="minorHAnsi"/>
          <w:highlight w:val="cyan"/>
        </w:rPr>
        <w:t>law is performative</w:t>
      </w:r>
      <w:r w:rsidRPr="00181A76">
        <w:rPr>
          <w:rFonts w:asciiTheme="minorHAnsi" w:hAnsiTheme="minorHAnsi" w:cstheme="minorHAnsi"/>
          <w:b/>
          <w:bCs/>
          <w:u w:val="single"/>
        </w:rPr>
        <w:t>.</w:t>
      </w:r>
      <w:r w:rsidRPr="00181A76">
        <w:rPr>
          <w:rFonts w:asciiTheme="minorHAnsi" w:hAnsiTheme="minorHAnsi" w:cstheme="minorHAnsi"/>
          <w:b/>
          <w:bCs/>
          <w:sz w:val="16"/>
          <w:u w:val="single"/>
        </w:rPr>
        <w:t xml:space="preserve"> </w:t>
      </w:r>
      <w:r w:rsidRPr="00181A76">
        <w:rPr>
          <w:rFonts w:asciiTheme="minorHAnsi" w:hAnsiTheme="minorHAnsi" w:cstheme="minorHAnsi"/>
          <w:b/>
          <w:bCs/>
          <w:u w:val="single"/>
        </w:rPr>
        <w:t xml:space="preserve">It is </w:t>
      </w:r>
      <w:r w:rsidRPr="003A65EB">
        <w:rPr>
          <w:rFonts w:asciiTheme="minorHAnsi" w:hAnsiTheme="minorHAnsi" w:cstheme="minorHAnsi"/>
          <w:b/>
          <w:bCs/>
          <w:highlight w:val="cyan"/>
          <w:u w:val="single"/>
        </w:rPr>
        <w:t>composed of linguistic utterances and acts</w:t>
      </w:r>
      <w:r w:rsidRPr="00181A76">
        <w:rPr>
          <w:rFonts w:asciiTheme="minorHAnsi" w:hAnsiTheme="minorHAnsi" w:cstheme="minorHAnsi"/>
          <w:sz w:val="16"/>
        </w:rPr>
        <w:t xml:space="preserve"> (statutes, </w:t>
      </w:r>
      <w:r w:rsidRPr="00181A76">
        <w:rPr>
          <w:rFonts w:asciiTheme="minorHAnsi" w:hAnsiTheme="minorHAnsi" w:cstheme="minorHAnsi"/>
          <w:b/>
          <w:bCs/>
          <w:sz w:val="16"/>
          <w:u w:val="single"/>
        </w:rPr>
        <w:t>policies</w:t>
      </w:r>
      <w:r w:rsidRPr="00181A76">
        <w:rPr>
          <w:rFonts w:asciiTheme="minorHAnsi" w:hAnsiTheme="minorHAnsi" w:cstheme="minorHAnsi"/>
          <w:sz w:val="16"/>
        </w:rPr>
        <w:t xml:space="preserve">, executive memos, judicial opinions) </w:t>
      </w:r>
      <w:r w:rsidRPr="00181A76">
        <w:rPr>
          <w:rFonts w:asciiTheme="minorHAnsi" w:hAnsiTheme="minorHAnsi" w:cstheme="minorHAnsi"/>
          <w:b/>
          <w:bCs/>
          <w:u w:val="single"/>
        </w:rPr>
        <w:t>that do more than describe the world, because they produce a doing in it through their very utterance or inscription</w:t>
      </w:r>
      <w:r w:rsidRPr="00181A76">
        <w:rPr>
          <w:rFonts w:asciiTheme="minorHAnsi" w:hAnsiTheme="minorHAnsi" w:cstheme="minorHAnsi"/>
          <w:sz w:val="16"/>
        </w:rPr>
        <w:t xml:space="preserve">. In the language of J. L. Austin, </w:t>
      </w:r>
      <w:r w:rsidRPr="00181A76">
        <w:rPr>
          <w:rFonts w:asciiTheme="minorHAnsi" w:hAnsiTheme="minorHAnsi" w:cstheme="minorHAnsi"/>
          <w:b/>
          <w:bCs/>
          <w:u w:val="single"/>
        </w:rPr>
        <w:t>Justice Harlan’s declaration that the Chinese are “a race so different” is not constative; it is performative</w:t>
      </w:r>
      <w:r w:rsidRPr="00181A76">
        <w:rPr>
          <w:rFonts w:asciiTheme="minorHAnsi" w:hAnsiTheme="minorHAnsi" w:cstheme="minorHAnsi"/>
          <w:sz w:val="16"/>
        </w:rPr>
        <w:t xml:space="preserve">.46 That is, </w:t>
      </w:r>
      <w:r w:rsidRPr="00181A76">
        <w:rPr>
          <w:rFonts w:asciiTheme="minorHAnsi" w:hAnsiTheme="minorHAnsi" w:cstheme="minorHAnsi"/>
          <w:b/>
          <w:bCs/>
          <w:u w:val="single"/>
        </w:rPr>
        <w:t>Harlan did not in fact “‘describe’ or ‘report’ or constate anything</w:t>
      </w:r>
      <w:r w:rsidRPr="00181A76">
        <w:rPr>
          <w:rFonts w:asciiTheme="minorHAnsi" w:hAnsiTheme="minorHAnsi" w:cstheme="minorHAnsi"/>
          <w:sz w:val="16"/>
        </w:rPr>
        <w:t xml:space="preserve"> at all,” </w:t>
      </w:r>
      <w:r w:rsidRPr="00181A76">
        <w:rPr>
          <w:rFonts w:asciiTheme="minorHAnsi" w:hAnsiTheme="minorHAnsi" w:cstheme="minorHAnsi"/>
          <w:b/>
          <w:bCs/>
          <w:u w:val="single"/>
        </w:rPr>
        <w:t>because in the uttering of the phrase</w:t>
      </w:r>
      <w:r w:rsidRPr="00181A76">
        <w:rPr>
          <w:rFonts w:asciiTheme="minorHAnsi" w:hAnsiTheme="minorHAnsi" w:cstheme="minorHAnsi"/>
          <w:sz w:val="16"/>
        </w:rPr>
        <w:t xml:space="preserve">, </w:t>
      </w:r>
      <w:r w:rsidRPr="00181A76">
        <w:rPr>
          <w:rFonts w:asciiTheme="minorHAnsi" w:hAnsiTheme="minorHAnsi" w:cstheme="minorHAnsi"/>
          <w:b/>
          <w:bCs/>
          <w:u w:val="single"/>
        </w:rPr>
        <w:t>he achieved the doing of something.</w:t>
      </w:r>
      <w:r w:rsidRPr="00181A76">
        <w:rPr>
          <w:rFonts w:asciiTheme="minorHAnsi" w:hAnsiTheme="minorHAnsi" w:cstheme="minorHAnsi"/>
          <w:sz w:val="16"/>
        </w:rPr>
        <w:t xml:space="preserve">47 </w:t>
      </w:r>
      <w:r w:rsidRPr="00181A76">
        <w:rPr>
          <w:rFonts w:asciiTheme="minorHAnsi" w:hAnsiTheme="minorHAnsi" w:cstheme="minorHAnsi"/>
          <w:b/>
          <w:bCs/>
          <w:u w:val="single"/>
        </w:rPr>
        <w:t>Agents of the law</w:t>
      </w:r>
      <w:r w:rsidRPr="00181A76">
        <w:rPr>
          <w:rFonts w:asciiTheme="minorHAnsi" w:hAnsiTheme="minorHAnsi" w:cstheme="minorHAnsi"/>
          <w:sz w:val="16"/>
        </w:rPr>
        <w:t xml:space="preserve"> do more than determine facts; they </w:t>
      </w:r>
      <w:r w:rsidRPr="00181A76">
        <w:rPr>
          <w:rFonts w:asciiTheme="minorHAnsi" w:hAnsiTheme="minorHAnsi" w:cstheme="minorHAnsi"/>
          <w:b/>
          <w:bCs/>
          <w:u w:val="single"/>
        </w:rPr>
        <w:t>produce subjects through their performative utterances</w:t>
      </w:r>
      <w:r w:rsidRPr="00181A76">
        <w:rPr>
          <w:rFonts w:asciiTheme="minorHAnsi" w:hAnsiTheme="minorHAnsi" w:cstheme="minorHAnsi"/>
          <w:sz w:val="16"/>
        </w:rPr>
        <w:t xml:space="preserve">. As Austin observed, “a judge’s ruling makes law; a jury’s finding makes a convicted felon.”48 </w:t>
      </w:r>
      <w:r w:rsidRPr="00181A76">
        <w:rPr>
          <w:rFonts w:asciiTheme="minorHAnsi" w:hAnsiTheme="minorHAnsi" w:cstheme="minorHAnsi"/>
          <w:b/>
          <w:bCs/>
          <w:u w:val="single"/>
        </w:rPr>
        <w:t>Harlan’s declaration must</w:t>
      </w:r>
      <w:r w:rsidRPr="00181A76">
        <w:rPr>
          <w:rFonts w:asciiTheme="minorHAnsi" w:hAnsiTheme="minorHAnsi" w:cstheme="minorHAnsi"/>
          <w:sz w:val="16"/>
        </w:rPr>
        <w:t xml:space="preserve"> thus </w:t>
      </w:r>
      <w:r w:rsidRPr="00181A76">
        <w:rPr>
          <w:rFonts w:asciiTheme="minorHAnsi" w:hAnsiTheme="minorHAnsi" w:cstheme="minorHAnsi"/>
          <w:b/>
          <w:bCs/>
          <w:u w:val="single"/>
        </w:rPr>
        <w:t xml:space="preserve">be understood as part of </w:t>
      </w:r>
      <w:r w:rsidRPr="003A65EB">
        <w:rPr>
          <w:rFonts w:asciiTheme="minorHAnsi" w:hAnsiTheme="minorHAnsi" w:cstheme="minorHAnsi"/>
          <w:b/>
          <w:bCs/>
          <w:highlight w:val="cyan"/>
          <w:u w:val="single"/>
        </w:rPr>
        <w:t xml:space="preserve">a network of performative utterances </w:t>
      </w:r>
      <w:r w:rsidRPr="00181A76">
        <w:rPr>
          <w:rFonts w:asciiTheme="minorHAnsi" w:hAnsiTheme="minorHAnsi" w:cstheme="minorHAnsi"/>
          <w:b/>
          <w:bCs/>
          <w:u w:val="single"/>
        </w:rPr>
        <w:t xml:space="preserve">that </w:t>
      </w:r>
      <w:r w:rsidRPr="003A65EB">
        <w:rPr>
          <w:rFonts w:asciiTheme="minorHAnsi" w:hAnsiTheme="minorHAnsi" w:cstheme="minorHAnsi"/>
          <w:b/>
          <w:bCs/>
          <w:highlight w:val="cyan"/>
          <w:u w:val="single"/>
        </w:rPr>
        <w:t xml:space="preserve">produced </w:t>
      </w:r>
      <w:r w:rsidRPr="00181A76">
        <w:rPr>
          <w:rFonts w:asciiTheme="minorHAnsi" w:hAnsiTheme="minorHAnsi" w:cstheme="minorHAnsi"/>
          <w:b/>
          <w:bCs/>
          <w:u w:val="single"/>
        </w:rPr>
        <w:t xml:space="preserve">and confirmed </w:t>
      </w:r>
      <w:r w:rsidRPr="003A65EB">
        <w:rPr>
          <w:rFonts w:asciiTheme="minorHAnsi" w:hAnsiTheme="minorHAnsi" w:cstheme="minorHAnsi"/>
          <w:b/>
          <w:bCs/>
          <w:highlight w:val="cyan"/>
          <w:u w:val="single"/>
        </w:rPr>
        <w:t xml:space="preserve">the exceptional </w:t>
      </w:r>
      <w:r w:rsidRPr="00181A76">
        <w:rPr>
          <w:rFonts w:asciiTheme="minorHAnsi" w:hAnsiTheme="minorHAnsi" w:cstheme="minorHAnsi"/>
          <w:b/>
          <w:bCs/>
          <w:u w:val="single"/>
        </w:rPr>
        <w:t>legal</w:t>
      </w:r>
      <w:r w:rsidRPr="003A65EB">
        <w:rPr>
          <w:rFonts w:asciiTheme="minorHAnsi" w:hAnsiTheme="minorHAnsi" w:cstheme="minorHAnsi"/>
          <w:b/>
          <w:bCs/>
          <w:highlight w:val="cyan"/>
          <w:u w:val="single"/>
        </w:rPr>
        <w:t xml:space="preserve"> status of Asian Americans by</w:t>
      </w:r>
      <w:r w:rsidRPr="00181A76">
        <w:rPr>
          <w:rFonts w:asciiTheme="minorHAnsi" w:hAnsiTheme="minorHAnsi" w:cstheme="minorHAnsi"/>
          <w:b/>
          <w:bCs/>
          <w:u w:val="single"/>
        </w:rPr>
        <w:t xml:space="preserve"> naming and simultaneously </w:t>
      </w:r>
      <w:r w:rsidRPr="003A65EB">
        <w:rPr>
          <w:rFonts w:asciiTheme="minorHAnsi" w:hAnsiTheme="minorHAnsi" w:cstheme="minorHAnsi"/>
          <w:b/>
          <w:bCs/>
          <w:highlight w:val="cyan"/>
          <w:u w:val="single"/>
        </w:rPr>
        <w:t xml:space="preserve">“making” them into a “race so different.” </w:t>
      </w:r>
      <w:r w:rsidRPr="00181A76">
        <w:rPr>
          <w:rFonts w:asciiTheme="minorHAnsi" w:hAnsiTheme="minorHAnsi" w:cstheme="minorHAnsi"/>
          <w:b/>
          <w:bCs/>
          <w:u w:val="single"/>
        </w:rPr>
        <w:t>Although</w:t>
      </w:r>
      <w:r w:rsidRPr="003A65EB">
        <w:rPr>
          <w:rFonts w:asciiTheme="minorHAnsi" w:hAnsiTheme="minorHAnsi" w:cstheme="minorHAnsi"/>
          <w:b/>
          <w:bCs/>
          <w:highlight w:val="cyan"/>
          <w:u w:val="single"/>
        </w:rPr>
        <w:t xml:space="preserve"> legal discourse masquerades as factual and descriptive, </w:t>
      </w:r>
      <w:r w:rsidRPr="00181A76">
        <w:rPr>
          <w:rFonts w:asciiTheme="minorHAnsi" w:hAnsiTheme="minorHAnsi" w:cstheme="minorHAnsi"/>
          <w:b/>
          <w:bCs/>
          <w:u w:val="single"/>
        </w:rPr>
        <w:t>it is</w:t>
      </w:r>
      <w:r w:rsidRPr="00181A76">
        <w:rPr>
          <w:rFonts w:asciiTheme="minorHAnsi" w:hAnsiTheme="minorHAnsi" w:cstheme="minorHAnsi"/>
          <w:sz w:val="16"/>
        </w:rPr>
        <w:t xml:space="preserve"> in fact </w:t>
      </w:r>
      <w:r w:rsidRPr="00181A76">
        <w:rPr>
          <w:rStyle w:val="Emphasis"/>
          <w:rFonts w:asciiTheme="minorHAnsi" w:hAnsiTheme="minorHAnsi" w:cstheme="minorHAnsi"/>
        </w:rPr>
        <w:t>central to the production</w:t>
      </w:r>
      <w:r w:rsidRPr="00181A76">
        <w:rPr>
          <w:rFonts w:asciiTheme="minorHAnsi" w:hAnsiTheme="minorHAnsi" w:cstheme="minorHAnsi"/>
          <w:b/>
          <w:bCs/>
          <w:u w:val="single"/>
        </w:rPr>
        <w:t xml:space="preserve"> of social meaning and reality </w:t>
      </w:r>
      <w:r w:rsidRPr="003A65EB">
        <w:rPr>
          <w:rStyle w:val="Emphasis"/>
          <w:rFonts w:asciiTheme="minorHAnsi" w:hAnsiTheme="minorHAnsi" w:cstheme="minorHAnsi"/>
          <w:highlight w:val="cyan"/>
        </w:rPr>
        <w:t>through its enunciation</w:t>
      </w:r>
      <w:r w:rsidRPr="003A65EB">
        <w:rPr>
          <w:rFonts w:asciiTheme="minorHAnsi" w:hAnsiTheme="minorHAnsi" w:cstheme="minorHAnsi"/>
          <w:b/>
          <w:bCs/>
          <w:highlight w:val="cyan"/>
          <w:u w:val="single"/>
        </w:rPr>
        <w:t>.</w:t>
      </w:r>
      <w:r w:rsidRPr="00181A76">
        <w:rPr>
          <w:rFonts w:asciiTheme="minorHAnsi" w:hAnsiTheme="minorHAnsi" w:cstheme="minorHAnsi"/>
          <w:b/>
          <w:bCs/>
          <w:u w:val="single"/>
        </w:rPr>
        <w:t xml:space="preserve"> </w:t>
      </w:r>
      <w:r w:rsidRPr="00181A76">
        <w:rPr>
          <w:rFonts w:asciiTheme="minorHAnsi" w:hAnsiTheme="minorHAnsi" w:cstheme="minorHAnsi"/>
          <w:sz w:val="16"/>
        </w:rPr>
        <w:t xml:space="preserve">Legal discourse forgets its own performative power, transforming a court’s performative utterance into a codified reality. Whether or not the person subject to a jury’s finding committed the felony, the jury’s finding makes him or her a convicted felon as a fact of law unless and until a higher authority intervenes to overturn this determination. As Austin warned, “Of all people, jurists should be best aware of the true state of affairs. Perhaps some now are. Yet </w:t>
      </w:r>
      <w:r w:rsidRPr="00181A76">
        <w:rPr>
          <w:rFonts w:asciiTheme="minorHAnsi" w:hAnsiTheme="minorHAnsi" w:cstheme="minorHAnsi"/>
          <w:b/>
          <w:bCs/>
          <w:u w:val="single"/>
        </w:rPr>
        <w:t>they will succumb to their own timorous fiction</w:t>
      </w:r>
      <w:r w:rsidRPr="00181A76">
        <w:rPr>
          <w:rFonts w:asciiTheme="minorHAnsi" w:hAnsiTheme="minorHAnsi" w:cstheme="minorHAnsi"/>
          <w:sz w:val="16"/>
        </w:rPr>
        <w:t xml:space="preserve">, </w:t>
      </w:r>
      <w:r w:rsidRPr="00181A76">
        <w:rPr>
          <w:rFonts w:asciiTheme="minorHAnsi" w:hAnsiTheme="minorHAnsi" w:cstheme="minorHAnsi"/>
          <w:b/>
          <w:bCs/>
          <w:u w:val="single"/>
        </w:rPr>
        <w:t>that a statement of ‘the law’ is a statement of fact.</w:t>
      </w:r>
      <w:r w:rsidRPr="00181A76">
        <w:rPr>
          <w:rFonts w:asciiTheme="minorHAnsi" w:hAnsiTheme="minorHAnsi" w:cstheme="minorHAnsi"/>
          <w:sz w:val="16"/>
        </w:rPr>
        <w:t xml:space="preserve">”49 But the United States has a stare decisis system, whereby a decision in a given case will determine future application of the law. In such a system, a jurist may never have to succumb to this timorous fiction because a court that makes a factually erroneous determination transforms this error into a legal fact just by uttering it. </w:t>
      </w:r>
      <w:r w:rsidRPr="00181A76">
        <w:rPr>
          <w:rFonts w:asciiTheme="minorHAnsi" w:hAnsiTheme="minorHAnsi" w:cstheme="minorHAnsi"/>
          <w:b/>
          <w:bCs/>
          <w:u w:val="single"/>
        </w:rPr>
        <w:t>Stare decisis allows a statement of law to retroactively become a statement of fact at the exact moment that a judge’s ruling exceeds the constative function of a legal declaration</w:t>
      </w:r>
      <w:r w:rsidRPr="00181A76">
        <w:rPr>
          <w:rFonts w:asciiTheme="minorHAnsi" w:hAnsiTheme="minorHAnsi" w:cstheme="minorHAnsi"/>
          <w:sz w:val="16"/>
        </w:rPr>
        <w:t xml:space="preserve"> in order </w:t>
      </w:r>
      <w:r w:rsidRPr="00181A76">
        <w:rPr>
          <w:rFonts w:asciiTheme="minorHAnsi" w:hAnsiTheme="minorHAnsi" w:cstheme="minorHAnsi"/>
          <w:b/>
          <w:bCs/>
          <w:u w:val="single"/>
        </w:rPr>
        <w:t>to make law, to make a convicted felon, to make an enemy combatant</w:t>
      </w:r>
      <w:r w:rsidRPr="00181A76">
        <w:rPr>
          <w:rFonts w:asciiTheme="minorHAnsi" w:hAnsiTheme="minorHAnsi" w:cstheme="minorHAnsi"/>
          <w:sz w:val="16"/>
        </w:rPr>
        <w:t xml:space="preserve">, </w:t>
      </w:r>
      <w:r w:rsidRPr="00181A76">
        <w:rPr>
          <w:rFonts w:asciiTheme="minorHAnsi" w:hAnsiTheme="minorHAnsi" w:cstheme="minorHAnsi"/>
          <w:b/>
          <w:bCs/>
          <w:u w:val="single"/>
        </w:rPr>
        <w:t xml:space="preserve">or </w:t>
      </w:r>
      <w:r w:rsidRPr="00181A76">
        <w:rPr>
          <w:rStyle w:val="Emphasis"/>
          <w:rFonts w:asciiTheme="minorHAnsi" w:hAnsiTheme="minorHAnsi" w:cstheme="minorHAnsi"/>
        </w:rPr>
        <w:t xml:space="preserve">to make Asian Americans into </w:t>
      </w:r>
      <w:r w:rsidRPr="00181A76">
        <w:rPr>
          <w:rStyle w:val="Emphasis"/>
          <w:rFonts w:asciiTheme="minorHAnsi" w:hAnsiTheme="minorHAnsi" w:cstheme="minorHAnsi"/>
          <w:i/>
        </w:rPr>
        <w:t>a race so different</w:t>
      </w:r>
      <w:r w:rsidRPr="00181A76">
        <w:rPr>
          <w:rFonts w:asciiTheme="minorHAnsi" w:hAnsiTheme="minorHAnsi" w:cstheme="minorHAnsi"/>
          <w:b/>
          <w:bCs/>
          <w:u w:val="single"/>
        </w:rPr>
        <w:t xml:space="preserve">. </w:t>
      </w:r>
      <w:r w:rsidRPr="00181A76">
        <w:rPr>
          <w:rFonts w:asciiTheme="minorHAnsi" w:hAnsiTheme="minorHAnsi" w:cstheme="minorHAnsi"/>
          <w:sz w:val="16"/>
        </w:rPr>
        <w:t xml:space="preserve">The law’s misrecognition of Bashir as an “enemy combatant” in Lidless may well have been a fiction, but this was cold comfort to the man as he suffered in his Guantánamo cell. In many ways, little has changed since Thomas Hobbes issued his famous maxim, auctoritas non veritas facit legem (authority, not truth, makes the law), and this has grave con- sequences for racialized subjects when they are caught up within and misrecognized by the law. Because </w:t>
      </w:r>
      <w:r w:rsidRPr="00181A76">
        <w:rPr>
          <w:rFonts w:asciiTheme="minorHAnsi" w:hAnsiTheme="minorHAnsi" w:cstheme="minorHAnsi"/>
          <w:b/>
          <w:bCs/>
          <w:u w:val="single"/>
        </w:rPr>
        <w:t>a legal declaration announces itself as the articulation of an established legal fact at the same time that it makes the law</w:t>
      </w:r>
      <w:r w:rsidRPr="00181A76">
        <w:rPr>
          <w:rFonts w:asciiTheme="minorHAnsi" w:hAnsiTheme="minorHAnsi" w:cstheme="minorHAnsi"/>
          <w:sz w:val="16"/>
        </w:rPr>
        <w:t xml:space="preserve">, </w:t>
      </w:r>
      <w:r w:rsidRPr="00181A76">
        <w:rPr>
          <w:rFonts w:asciiTheme="minorHAnsi" w:hAnsiTheme="minorHAnsi" w:cstheme="minorHAnsi"/>
          <w:b/>
          <w:bCs/>
          <w:u w:val="single"/>
        </w:rPr>
        <w:t>the legal production of subjects is neither purely constative nor purely performative but both</w:t>
      </w:r>
      <w:r w:rsidRPr="00181A76">
        <w:rPr>
          <w:rFonts w:asciiTheme="minorHAnsi" w:hAnsiTheme="minorHAnsi" w:cstheme="minorHAnsi"/>
          <w:sz w:val="16"/>
        </w:rPr>
        <w:t xml:space="preserve">. As Jacques Derrida argued in his analysis of the US Declaration of Independence, it is precisely </w:t>
      </w:r>
      <w:r w:rsidRPr="00181A76">
        <w:rPr>
          <w:rFonts w:asciiTheme="minorHAnsi" w:hAnsiTheme="minorHAnsi" w:cstheme="minorHAnsi"/>
          <w:b/>
          <w:bCs/>
          <w:u w:val="single"/>
        </w:rPr>
        <w:t>the</w:t>
      </w:r>
      <w:r w:rsidRPr="00181A76">
        <w:rPr>
          <w:rFonts w:asciiTheme="minorHAnsi" w:hAnsiTheme="minorHAnsi" w:cstheme="minorHAnsi"/>
          <w:sz w:val="16"/>
        </w:rPr>
        <w:t xml:space="preserve"> “</w:t>
      </w:r>
      <w:r w:rsidRPr="003A65EB">
        <w:rPr>
          <w:rFonts w:asciiTheme="minorHAnsi" w:hAnsiTheme="minorHAnsi" w:cstheme="minorHAnsi"/>
          <w:b/>
          <w:bCs/>
          <w:highlight w:val="cyan"/>
          <w:u w:val="single"/>
        </w:rPr>
        <w:t>undecidability between</w:t>
      </w:r>
      <w:r w:rsidRPr="00181A76">
        <w:rPr>
          <w:rFonts w:asciiTheme="minorHAnsi" w:hAnsiTheme="minorHAnsi" w:cstheme="minorHAnsi"/>
          <w:sz w:val="16"/>
        </w:rPr>
        <w:t xml:space="preserve">, let’s say, </w:t>
      </w:r>
      <w:r w:rsidRPr="00181A76">
        <w:rPr>
          <w:rStyle w:val="Emphasis"/>
          <w:rFonts w:asciiTheme="minorHAnsi" w:hAnsiTheme="minorHAnsi" w:cstheme="minorHAnsi"/>
        </w:rPr>
        <w:t xml:space="preserve">a </w:t>
      </w:r>
      <w:r w:rsidRPr="003A65EB">
        <w:rPr>
          <w:rStyle w:val="Emphasis"/>
          <w:rFonts w:asciiTheme="minorHAnsi" w:hAnsiTheme="minorHAnsi" w:cstheme="minorHAnsi"/>
          <w:highlight w:val="cyan"/>
        </w:rPr>
        <w:t>performative</w:t>
      </w:r>
      <w:r w:rsidRPr="003A65EB">
        <w:rPr>
          <w:rFonts w:asciiTheme="minorHAnsi" w:hAnsiTheme="minorHAnsi" w:cstheme="minorHAnsi"/>
          <w:b/>
          <w:bCs/>
          <w:highlight w:val="cyan"/>
          <w:u w:val="single"/>
        </w:rPr>
        <w:t xml:space="preserve"> </w:t>
      </w:r>
      <w:r w:rsidRPr="00181A76">
        <w:rPr>
          <w:rFonts w:asciiTheme="minorHAnsi" w:hAnsiTheme="minorHAnsi" w:cstheme="minorHAnsi"/>
          <w:b/>
          <w:bCs/>
          <w:u w:val="single"/>
        </w:rPr>
        <w:t xml:space="preserve">structure </w:t>
      </w:r>
      <w:r w:rsidRPr="003A65EB">
        <w:rPr>
          <w:rStyle w:val="Emphasis"/>
          <w:rFonts w:asciiTheme="minorHAnsi" w:hAnsiTheme="minorHAnsi" w:cstheme="minorHAnsi"/>
          <w:highlight w:val="cyan"/>
        </w:rPr>
        <w:t>and</w:t>
      </w:r>
      <w:r w:rsidRPr="003A65EB">
        <w:rPr>
          <w:rFonts w:asciiTheme="minorHAnsi" w:hAnsiTheme="minorHAnsi" w:cstheme="minorHAnsi"/>
          <w:b/>
          <w:bCs/>
          <w:highlight w:val="cyan"/>
          <w:u w:val="single"/>
        </w:rPr>
        <w:t xml:space="preserve"> </w:t>
      </w:r>
      <w:r w:rsidRPr="00181A76">
        <w:rPr>
          <w:rFonts w:asciiTheme="minorHAnsi" w:hAnsiTheme="minorHAnsi" w:cstheme="minorHAnsi"/>
          <w:b/>
          <w:bCs/>
          <w:u w:val="single"/>
        </w:rPr>
        <w:t xml:space="preserve">a </w:t>
      </w:r>
      <w:r w:rsidRPr="003A65EB">
        <w:rPr>
          <w:rStyle w:val="Emphasis"/>
          <w:rFonts w:asciiTheme="minorHAnsi" w:hAnsiTheme="minorHAnsi" w:cstheme="minorHAnsi"/>
          <w:highlight w:val="cyan"/>
        </w:rPr>
        <w:t>constative structure</w:t>
      </w:r>
      <w:r w:rsidRPr="00181A76">
        <w:rPr>
          <w:rFonts w:asciiTheme="minorHAnsi" w:hAnsiTheme="minorHAnsi" w:cstheme="minorHAnsi"/>
          <w:sz w:val="16"/>
        </w:rPr>
        <w:t xml:space="preserve">, [that] </w:t>
      </w:r>
      <w:r w:rsidRPr="003A65EB">
        <w:rPr>
          <w:rFonts w:asciiTheme="minorHAnsi" w:hAnsiTheme="minorHAnsi" w:cstheme="minorHAnsi"/>
          <w:b/>
          <w:bCs/>
          <w:highlight w:val="cyan"/>
          <w:u w:val="single"/>
        </w:rPr>
        <w:t>is required</w:t>
      </w:r>
      <w:r w:rsidRPr="00181A76">
        <w:rPr>
          <w:rFonts w:asciiTheme="minorHAnsi" w:hAnsiTheme="minorHAnsi" w:cstheme="minorHAnsi"/>
          <w:b/>
          <w:bCs/>
          <w:u w:val="single"/>
        </w:rPr>
        <w:t xml:space="preserve"> in order </w:t>
      </w:r>
      <w:r w:rsidRPr="003A65EB">
        <w:rPr>
          <w:rFonts w:asciiTheme="minorHAnsi" w:hAnsiTheme="minorHAnsi" w:cstheme="minorHAnsi"/>
          <w:b/>
          <w:bCs/>
          <w:highlight w:val="cyan"/>
          <w:u w:val="single"/>
        </w:rPr>
        <w:t xml:space="preserve">to </w:t>
      </w:r>
      <w:r w:rsidRPr="00181A76">
        <w:rPr>
          <w:rFonts w:asciiTheme="minorHAnsi" w:hAnsiTheme="minorHAnsi" w:cstheme="minorHAnsi"/>
          <w:b/>
          <w:bCs/>
          <w:u w:val="single"/>
        </w:rPr>
        <w:t>produce the sought-after effect</w:t>
      </w:r>
      <w:r w:rsidRPr="00181A76">
        <w:rPr>
          <w:rFonts w:asciiTheme="minorHAnsi" w:hAnsiTheme="minorHAnsi" w:cstheme="minorHAnsi"/>
          <w:sz w:val="16"/>
        </w:rPr>
        <w:t xml:space="preserve">” </w:t>
      </w:r>
      <w:r w:rsidRPr="00181A76">
        <w:rPr>
          <w:rFonts w:asciiTheme="minorHAnsi" w:hAnsiTheme="minorHAnsi" w:cstheme="minorHAnsi"/>
          <w:b/>
          <w:bCs/>
          <w:u w:val="single"/>
        </w:rPr>
        <w:t xml:space="preserve">of </w:t>
      </w:r>
      <w:r w:rsidRPr="003A65EB">
        <w:rPr>
          <w:rFonts w:asciiTheme="minorHAnsi" w:hAnsiTheme="minorHAnsi" w:cstheme="minorHAnsi"/>
          <w:b/>
          <w:bCs/>
          <w:highlight w:val="cyan"/>
          <w:u w:val="single"/>
        </w:rPr>
        <w:t>giv</w:t>
      </w:r>
      <w:r w:rsidRPr="00181A76">
        <w:rPr>
          <w:rFonts w:asciiTheme="minorHAnsi" w:hAnsiTheme="minorHAnsi" w:cstheme="minorHAnsi"/>
          <w:b/>
          <w:bCs/>
          <w:u w:val="single"/>
        </w:rPr>
        <w:t xml:space="preserve">ing </w:t>
      </w:r>
      <w:r w:rsidRPr="003A65EB">
        <w:rPr>
          <w:rFonts w:asciiTheme="minorHAnsi" w:hAnsiTheme="minorHAnsi" w:cstheme="minorHAnsi"/>
          <w:b/>
          <w:bCs/>
          <w:highlight w:val="cyan"/>
          <w:u w:val="single"/>
        </w:rPr>
        <w:t xml:space="preserve">simultaneous </w:t>
      </w:r>
      <w:r w:rsidRPr="003A65EB">
        <w:rPr>
          <w:rStyle w:val="Emphasis"/>
          <w:rFonts w:asciiTheme="minorHAnsi" w:hAnsiTheme="minorHAnsi" w:cstheme="minorHAnsi"/>
          <w:highlight w:val="cyan"/>
        </w:rPr>
        <w:t>birth to a nation</w:t>
      </w:r>
      <w:r w:rsidRPr="003A65EB">
        <w:rPr>
          <w:rFonts w:asciiTheme="minorHAnsi" w:hAnsiTheme="minorHAnsi" w:cstheme="minorHAnsi"/>
          <w:b/>
          <w:bCs/>
          <w:highlight w:val="cyan"/>
          <w:u w:val="single"/>
        </w:rPr>
        <w:t xml:space="preserve"> and </w:t>
      </w:r>
      <w:r w:rsidRPr="00181A76">
        <w:rPr>
          <w:rFonts w:asciiTheme="minorHAnsi" w:hAnsiTheme="minorHAnsi" w:cstheme="minorHAnsi"/>
          <w:b/>
          <w:bCs/>
          <w:u w:val="single"/>
        </w:rPr>
        <w:t xml:space="preserve">the </w:t>
      </w:r>
      <w:r w:rsidRPr="00181A76">
        <w:rPr>
          <w:rStyle w:val="Emphasis"/>
          <w:rFonts w:asciiTheme="minorHAnsi" w:hAnsiTheme="minorHAnsi" w:cstheme="minorHAnsi"/>
        </w:rPr>
        <w:t xml:space="preserve">national </w:t>
      </w:r>
      <w:r w:rsidRPr="003A65EB">
        <w:rPr>
          <w:rStyle w:val="Emphasis"/>
          <w:rFonts w:asciiTheme="minorHAnsi" w:hAnsiTheme="minorHAnsi" w:cstheme="minorHAnsi"/>
          <w:highlight w:val="cyan"/>
        </w:rPr>
        <w:t>subjects</w:t>
      </w:r>
      <w:r w:rsidRPr="00181A76">
        <w:rPr>
          <w:rFonts w:asciiTheme="minorHAnsi" w:hAnsiTheme="minorHAnsi" w:cstheme="minorHAnsi"/>
          <w:sz w:val="16"/>
        </w:rPr>
        <w:t xml:space="preserve"> (“We the People”) </w:t>
      </w:r>
      <w:r w:rsidRPr="00181A76">
        <w:rPr>
          <w:rFonts w:asciiTheme="minorHAnsi" w:hAnsiTheme="minorHAnsi" w:cstheme="minorHAnsi"/>
          <w:b/>
          <w:bCs/>
          <w:u w:val="single"/>
        </w:rPr>
        <w:t>that authorize this event.</w:t>
      </w:r>
      <w:r w:rsidRPr="00181A76">
        <w:rPr>
          <w:rFonts w:asciiTheme="minorHAnsi" w:hAnsiTheme="minorHAnsi" w:cstheme="minorHAnsi"/>
          <w:sz w:val="16"/>
        </w:rPr>
        <w:t xml:space="preserve">50 </w:t>
      </w:r>
      <w:r w:rsidRPr="00181A76">
        <w:rPr>
          <w:rFonts w:asciiTheme="minorHAnsi" w:hAnsiTheme="minorHAnsi" w:cstheme="minorHAnsi"/>
          <w:b/>
          <w:bCs/>
          <w:u w:val="single"/>
        </w:rPr>
        <w:t xml:space="preserve">The law makes We the People, but, at the same time, </w:t>
      </w:r>
      <w:r w:rsidRPr="003A65EB">
        <w:rPr>
          <w:rFonts w:asciiTheme="minorHAnsi" w:hAnsiTheme="minorHAnsi" w:cstheme="minorHAnsi"/>
          <w:b/>
          <w:bCs/>
          <w:highlight w:val="cyan"/>
          <w:u w:val="single"/>
        </w:rPr>
        <w:t xml:space="preserve">it only comes into being as </w:t>
      </w:r>
      <w:r w:rsidRPr="00181A76">
        <w:rPr>
          <w:rFonts w:asciiTheme="minorHAnsi" w:hAnsiTheme="minorHAnsi" w:cstheme="minorHAnsi"/>
          <w:b/>
          <w:bCs/>
          <w:u w:val="single"/>
        </w:rPr>
        <w:t xml:space="preserve">We the </w:t>
      </w:r>
      <w:r w:rsidRPr="003A65EB">
        <w:rPr>
          <w:rFonts w:asciiTheme="minorHAnsi" w:hAnsiTheme="minorHAnsi" w:cstheme="minorHAnsi"/>
          <w:b/>
          <w:bCs/>
          <w:highlight w:val="cyan"/>
          <w:u w:val="single"/>
        </w:rPr>
        <w:t>People play their</w:t>
      </w:r>
      <w:r w:rsidRPr="00181A76">
        <w:rPr>
          <w:rFonts w:asciiTheme="minorHAnsi" w:hAnsiTheme="minorHAnsi" w:cstheme="minorHAnsi"/>
          <w:b/>
          <w:bCs/>
          <w:u w:val="single"/>
        </w:rPr>
        <w:t xml:space="preserve"> properly cast </w:t>
      </w:r>
      <w:r w:rsidRPr="003A65EB">
        <w:rPr>
          <w:rFonts w:asciiTheme="minorHAnsi" w:hAnsiTheme="minorHAnsi" w:cstheme="minorHAnsi"/>
          <w:b/>
          <w:bCs/>
          <w:highlight w:val="cyan"/>
          <w:u w:val="single"/>
        </w:rPr>
        <w:t>role</w:t>
      </w:r>
      <w:r w:rsidRPr="00181A76">
        <w:rPr>
          <w:rFonts w:asciiTheme="minorHAnsi" w:hAnsiTheme="minorHAnsi" w:cstheme="minorHAnsi"/>
          <w:sz w:val="16"/>
        </w:rPr>
        <w:t xml:space="preserve"> as We the People. In chapter 3’s analysis of performances of patriotism in the Japanese American concentration camps of World War Two, I further demonstrate how it is in performance that the people realize the constitutional being and constitutive power of the state. This occurs through embodied acts that correlate with the formal ideals of the state, such as the Constitution or the law. Performance makes the nation. It is also what makes national and racial subjects. </w:t>
      </w:r>
      <w:r w:rsidRPr="00181A76">
        <w:rPr>
          <w:rFonts w:asciiTheme="minorHAnsi" w:hAnsiTheme="minorHAnsi" w:cstheme="minorHAnsi"/>
          <w:sz w:val="16"/>
          <w:szCs w:val="16"/>
        </w:rPr>
        <w:t xml:space="preserve">The juridical performative can only go so far in making us into We the People or transforming Asian America into “a race so different.” As a result, the interplay between legal performativity and embodied acts, or performances, is key to understanding how racialization occurs. By now the reader has hopefully noticed that we are gliding across the slippery ground between performativity and performance, or what Eve Kosofsky Sedgwick and Andrew Parker describe as a “generalized iterability, a per- vasive theatricality common to stage and world alike.”51 The mechanisms productive of national and racial subjects are inherently theatrical, an assertion that I can best explicate through a close reading of a classic and paradigmatic example of subject production, Louis Althusser’s “Ideology and Ideological State Apparatuses.” </w:t>
      </w:r>
      <w:r w:rsidRPr="00181A76">
        <w:rPr>
          <w:rFonts w:asciiTheme="minorHAnsi" w:hAnsiTheme="minorHAnsi" w:cstheme="minorHAnsi"/>
          <w:b/>
          <w:bCs/>
          <w:u w:val="single"/>
        </w:rPr>
        <w:t>Describing “ideological state apparatuses” as the means by which the state reproduces a population’s “submission to the ruling ideology,” Althusser</w:t>
      </w:r>
      <w:r w:rsidRPr="00181A76">
        <w:rPr>
          <w:rFonts w:asciiTheme="minorHAnsi" w:hAnsiTheme="minorHAnsi" w:cstheme="minorHAnsi"/>
          <w:sz w:val="16"/>
        </w:rPr>
        <w:t xml:space="preserve"> suggests that </w:t>
      </w:r>
      <w:r w:rsidRPr="003A65EB">
        <w:rPr>
          <w:rFonts w:asciiTheme="minorHAnsi" w:hAnsiTheme="minorHAnsi" w:cstheme="minorHAnsi"/>
          <w:b/>
          <w:bCs/>
          <w:highlight w:val="cyan"/>
          <w:u w:val="single"/>
        </w:rPr>
        <w:t xml:space="preserve">the state does not </w:t>
      </w:r>
      <w:r w:rsidRPr="00181A76">
        <w:rPr>
          <w:rFonts w:asciiTheme="minorHAnsi" w:hAnsiTheme="minorHAnsi" w:cstheme="minorHAnsi"/>
          <w:b/>
          <w:bCs/>
          <w:u w:val="single"/>
        </w:rPr>
        <w:t xml:space="preserve">simply </w:t>
      </w:r>
      <w:r w:rsidRPr="003A65EB">
        <w:rPr>
          <w:rFonts w:asciiTheme="minorHAnsi" w:hAnsiTheme="minorHAnsi" w:cstheme="minorHAnsi"/>
          <w:b/>
          <w:bCs/>
          <w:highlight w:val="cyan"/>
          <w:u w:val="single"/>
        </w:rPr>
        <w:t xml:space="preserve">force itself </w:t>
      </w:r>
      <w:r w:rsidRPr="00181A76">
        <w:rPr>
          <w:rFonts w:asciiTheme="minorHAnsi" w:hAnsiTheme="minorHAnsi" w:cstheme="minorHAnsi"/>
          <w:b/>
          <w:bCs/>
          <w:u w:val="single"/>
        </w:rPr>
        <w:t xml:space="preserve">on the subject </w:t>
      </w:r>
      <w:r w:rsidRPr="003A65EB">
        <w:rPr>
          <w:rFonts w:asciiTheme="minorHAnsi" w:hAnsiTheme="minorHAnsi" w:cstheme="minorHAnsi"/>
          <w:b/>
          <w:bCs/>
          <w:highlight w:val="cyan"/>
          <w:u w:val="single"/>
        </w:rPr>
        <w:t>but</w:t>
      </w:r>
      <w:r w:rsidRPr="00181A76">
        <w:rPr>
          <w:rFonts w:asciiTheme="minorHAnsi" w:hAnsiTheme="minorHAnsi" w:cstheme="minorHAnsi"/>
          <w:b/>
          <w:bCs/>
          <w:u w:val="single"/>
        </w:rPr>
        <w:t xml:space="preserve"> is most effective when it can </w:t>
      </w:r>
      <w:r w:rsidRPr="003A65EB">
        <w:rPr>
          <w:rStyle w:val="Emphasis"/>
          <w:rFonts w:asciiTheme="minorHAnsi" w:hAnsiTheme="minorHAnsi" w:cstheme="minorHAnsi"/>
          <w:highlight w:val="cyan"/>
        </w:rPr>
        <w:t>seduce</w:t>
      </w:r>
      <w:r w:rsidRPr="00181A76">
        <w:rPr>
          <w:rFonts w:asciiTheme="minorHAnsi" w:hAnsiTheme="minorHAnsi" w:cstheme="minorHAnsi"/>
          <w:sz w:val="16"/>
        </w:rPr>
        <w:t xml:space="preserve"> large masses of the </w:t>
      </w:r>
      <w:r w:rsidRPr="003A65EB">
        <w:rPr>
          <w:rFonts w:asciiTheme="minorHAnsi" w:hAnsiTheme="minorHAnsi" w:cstheme="minorHAnsi"/>
          <w:b/>
          <w:bCs/>
          <w:highlight w:val="cyan"/>
          <w:u w:val="single"/>
        </w:rPr>
        <w:t xml:space="preserve">people </w:t>
      </w:r>
      <w:r w:rsidRPr="003A65EB">
        <w:rPr>
          <w:rStyle w:val="Emphasis"/>
          <w:rFonts w:asciiTheme="minorHAnsi" w:hAnsiTheme="minorHAnsi" w:cstheme="minorHAnsi"/>
          <w:highlight w:val="cyan"/>
        </w:rPr>
        <w:t xml:space="preserve">into </w:t>
      </w:r>
      <w:r w:rsidRPr="00181A76">
        <w:rPr>
          <w:rStyle w:val="Emphasis"/>
          <w:rFonts w:asciiTheme="minorHAnsi" w:hAnsiTheme="minorHAnsi" w:cstheme="minorHAnsi"/>
        </w:rPr>
        <w:t xml:space="preserve">willing </w:t>
      </w:r>
      <w:r w:rsidRPr="003A65EB">
        <w:rPr>
          <w:rStyle w:val="Emphasis"/>
          <w:rFonts w:asciiTheme="minorHAnsi" w:hAnsiTheme="minorHAnsi" w:cstheme="minorHAnsi"/>
          <w:highlight w:val="cyan"/>
        </w:rPr>
        <w:t>submission.</w:t>
      </w:r>
      <w:r w:rsidRPr="00181A76">
        <w:rPr>
          <w:rFonts w:asciiTheme="minorHAnsi" w:hAnsiTheme="minorHAnsi" w:cstheme="minorHAnsi"/>
          <w:sz w:val="16"/>
        </w:rPr>
        <w:t xml:space="preserve">52 Tellingly, </w:t>
      </w:r>
      <w:r w:rsidRPr="00181A76">
        <w:rPr>
          <w:rFonts w:asciiTheme="minorHAnsi" w:hAnsiTheme="minorHAnsi" w:cstheme="minorHAnsi"/>
          <w:b/>
          <w:bCs/>
          <w:u w:val="single"/>
        </w:rPr>
        <w:t>he defines the law as both a repressive state apparatus and an ideological state apparatus</w:t>
      </w:r>
      <w:r w:rsidRPr="00181A76">
        <w:rPr>
          <w:rFonts w:asciiTheme="minorHAnsi" w:hAnsiTheme="minorHAnsi" w:cstheme="minorHAnsi"/>
          <w:sz w:val="16"/>
        </w:rPr>
        <w:t xml:space="preserve"> (it is the only state apparatus that enjoys this dual status).53 And </w:t>
      </w:r>
      <w:r w:rsidRPr="00181A76">
        <w:rPr>
          <w:rFonts w:asciiTheme="minorHAnsi" w:hAnsiTheme="minorHAnsi" w:cstheme="minorHAnsi"/>
          <w:b/>
          <w:bCs/>
          <w:u w:val="single"/>
        </w:rPr>
        <w:t>as his paradigmatic example</w:t>
      </w:r>
      <w:r w:rsidRPr="00181A76">
        <w:rPr>
          <w:rFonts w:asciiTheme="minorHAnsi" w:hAnsiTheme="minorHAnsi" w:cstheme="minorHAnsi"/>
          <w:sz w:val="16"/>
        </w:rPr>
        <w:t xml:space="preserve">, he </w:t>
      </w:r>
      <w:r w:rsidRPr="00181A76">
        <w:rPr>
          <w:rFonts w:asciiTheme="minorHAnsi" w:hAnsiTheme="minorHAnsi" w:cstheme="minorHAnsi"/>
          <w:b/>
          <w:bCs/>
          <w:u w:val="single"/>
        </w:rPr>
        <w:t>famously describes a</w:t>
      </w:r>
      <w:r w:rsidRPr="00181A76">
        <w:rPr>
          <w:rFonts w:asciiTheme="minorHAnsi" w:hAnsiTheme="minorHAnsi" w:cstheme="minorHAnsi"/>
          <w:sz w:val="16"/>
        </w:rPr>
        <w:t xml:space="preserve"> “theoretical scene [la scène théoretique]” in which a </w:t>
      </w:r>
      <w:r w:rsidRPr="00181A76">
        <w:rPr>
          <w:rFonts w:asciiTheme="minorHAnsi" w:hAnsiTheme="minorHAnsi" w:cstheme="minorHAnsi"/>
          <w:b/>
          <w:bCs/>
          <w:u w:val="single"/>
        </w:rPr>
        <w:t>police officer shouts out “hey you there,” and the hailed person turns around.</w:t>
      </w:r>
      <w:r w:rsidRPr="00181A76">
        <w:rPr>
          <w:rFonts w:asciiTheme="minorHAnsi" w:hAnsiTheme="minorHAnsi" w:cstheme="minorHAnsi"/>
          <w:sz w:val="16"/>
        </w:rPr>
        <w:t>54 Submitting to the recognition of the hail, “</w:t>
      </w:r>
      <w:r w:rsidRPr="00181A76">
        <w:rPr>
          <w:rFonts w:asciiTheme="minorHAnsi" w:hAnsiTheme="minorHAnsi" w:cstheme="minorHAnsi"/>
          <w:strike/>
          <w:sz w:val="16"/>
        </w:rPr>
        <w:t>he [or she]</w:t>
      </w:r>
      <w:r w:rsidRPr="00181A76">
        <w:rPr>
          <w:rFonts w:asciiTheme="minorHAnsi" w:hAnsiTheme="minorHAnsi" w:cstheme="minorHAnsi"/>
          <w:sz w:val="16"/>
        </w:rPr>
        <w:t xml:space="preserve"> [</w:t>
      </w:r>
      <w:r w:rsidRPr="003A65EB">
        <w:rPr>
          <w:rFonts w:asciiTheme="minorHAnsi" w:hAnsiTheme="minorHAnsi" w:cstheme="minorHAnsi"/>
          <w:b/>
          <w:bCs/>
          <w:highlight w:val="cyan"/>
          <w:u w:val="single"/>
        </w:rPr>
        <w:t>they</w:t>
      </w:r>
      <w:r w:rsidRPr="00181A76">
        <w:rPr>
          <w:rFonts w:asciiTheme="minorHAnsi" w:hAnsiTheme="minorHAnsi" w:cstheme="minorHAnsi"/>
          <w:sz w:val="16"/>
        </w:rPr>
        <w:t xml:space="preserve">] </w:t>
      </w:r>
      <w:r w:rsidRPr="00181A76">
        <w:rPr>
          <w:rFonts w:asciiTheme="minorHAnsi" w:hAnsiTheme="minorHAnsi" w:cstheme="minorHAnsi"/>
          <w:strike/>
          <w:sz w:val="16"/>
        </w:rPr>
        <w:t>becomes</w:t>
      </w:r>
      <w:r w:rsidRPr="00181A76">
        <w:rPr>
          <w:rFonts w:asciiTheme="minorHAnsi" w:hAnsiTheme="minorHAnsi" w:cstheme="minorHAnsi"/>
          <w:sz w:val="16"/>
        </w:rPr>
        <w:t xml:space="preserve"> [</w:t>
      </w:r>
      <w:r w:rsidRPr="003A65EB">
        <w:rPr>
          <w:rFonts w:asciiTheme="minorHAnsi" w:hAnsiTheme="minorHAnsi" w:cstheme="minorHAnsi"/>
          <w:b/>
          <w:bCs/>
          <w:highlight w:val="cyan"/>
          <w:u w:val="single"/>
        </w:rPr>
        <w:t>become</w:t>
      </w:r>
      <w:r w:rsidRPr="00181A76">
        <w:rPr>
          <w:rFonts w:asciiTheme="minorHAnsi" w:hAnsiTheme="minorHAnsi" w:cstheme="minorHAnsi"/>
          <w:sz w:val="16"/>
        </w:rPr>
        <w:t xml:space="preserve">] </w:t>
      </w:r>
      <w:r w:rsidRPr="003A65EB">
        <w:rPr>
          <w:rFonts w:asciiTheme="minorHAnsi" w:hAnsiTheme="minorHAnsi" w:cstheme="minorHAnsi"/>
          <w:b/>
          <w:bCs/>
          <w:highlight w:val="cyan"/>
          <w:u w:val="single"/>
        </w:rPr>
        <w:t xml:space="preserve">a subject” </w:t>
      </w:r>
      <w:r w:rsidRPr="00181A76">
        <w:rPr>
          <w:rFonts w:asciiTheme="minorHAnsi" w:hAnsiTheme="minorHAnsi" w:cstheme="minorHAnsi"/>
          <w:b/>
          <w:bCs/>
          <w:u w:val="single"/>
        </w:rPr>
        <w:t>for the law</w:t>
      </w:r>
      <w:r w:rsidRPr="00181A76">
        <w:rPr>
          <w:rFonts w:asciiTheme="minorHAnsi" w:hAnsiTheme="minorHAnsi" w:cstheme="minorHAnsi"/>
          <w:sz w:val="16"/>
        </w:rPr>
        <w:t xml:space="preserve">.55 The word scène in Althusser’s descrip- tion of interpellation translates as both “scene” and “stage,” figuring the act of interpellation as a dramatic act, or a staged encounter between the law and the subject. Later, he even describes his illustration as “my little theoretical theater [notre petit théâtre théoretique].”56 If we are to take seriously the metaphors by which he explains the process of interpella- tion, we see that “one becomes” or is “made” a subject through theatrical protocols. Althusser is situated in a long tradition of Marxist criticism that relies on metaphors of performance. Marx himself describes commodities as circulating between “dramatis personae”; he refers to the market as a “stage,” narrates the tale of a table that is “dancing of its own free will,” and states that “the great events and characters of world history” occur as either “high tragedy” or “low farce.”57 But Althusser does more than simply invoke a rhetoric of theatricality to explain subject production; he shows us how </w:t>
      </w:r>
      <w:r w:rsidRPr="003A65EB">
        <w:rPr>
          <w:rStyle w:val="Emphasis"/>
          <w:rFonts w:asciiTheme="minorHAnsi" w:hAnsiTheme="minorHAnsi" w:cstheme="minorHAnsi"/>
          <w:highlight w:val="cyan"/>
        </w:rPr>
        <w:t>subjection is itself a dramatic ritual</w:t>
      </w:r>
      <w:r w:rsidRPr="00181A76">
        <w:rPr>
          <w:rFonts w:asciiTheme="minorHAnsi" w:hAnsiTheme="minorHAnsi" w:cstheme="minorHAnsi"/>
          <w:sz w:val="16"/>
        </w:rPr>
        <w:t xml:space="preserve">. Elsewhere he even suggests that theatrical spectatorship can be a means for the making of a revolutionary, class-conscious form of subjectivity. In a short and oft- overlooked essay on the playwrights Carlo Bertolazzi and Bertolt Brecht, published in the decade before he wrote the essay on ideology, Althusser claimed that theater has the capacity for inspiring “the production of a new consciousness in the spectator” and, in the making of a new con- sciousness, a new mode of political subjectivity: “the play is really the production of a new spectator, an actor who starts where the perfor- mance ends, who only starts so as to complete it, but in life.”58 Through the experience of a truly revolutionary theater, Althusser’s spectator becomes an “actor” who carries the momentum of the play out into the world, performing in a fashion that will realize the play’s revolutionary ambitions, “but in life.” The language of theatricality in the process of subjection conjures a similar image, as one is made a subject for the law by performing in response and accordance to its hail. Thus, subjection is both a legal and political process as well as a theatrical and aesthetic one. Subjection occurs through performance as the legal, the political, and the aesthetic mix together across the body. </w:t>
      </w:r>
      <w:r w:rsidRPr="00181A76">
        <w:rPr>
          <w:rFonts w:asciiTheme="minorHAnsi" w:hAnsiTheme="minorHAnsi" w:cstheme="minorHAnsi"/>
          <w:b/>
          <w:bCs/>
          <w:u w:val="single"/>
        </w:rPr>
        <w:t>But what</w:t>
      </w:r>
      <w:r w:rsidRPr="00181A76">
        <w:rPr>
          <w:rFonts w:asciiTheme="minorHAnsi" w:hAnsiTheme="minorHAnsi" w:cstheme="minorHAnsi"/>
          <w:sz w:val="16"/>
        </w:rPr>
        <w:t xml:space="preserve"> is it that </w:t>
      </w:r>
      <w:r w:rsidRPr="00181A76">
        <w:rPr>
          <w:rFonts w:asciiTheme="minorHAnsi" w:hAnsiTheme="minorHAnsi" w:cstheme="minorHAnsi"/>
          <w:b/>
          <w:bCs/>
          <w:u w:val="single"/>
        </w:rPr>
        <w:t>compels the subject to perform submission to the hail of the law?</w:t>
      </w:r>
      <w:r w:rsidRPr="00181A76">
        <w:rPr>
          <w:rFonts w:asciiTheme="minorHAnsi" w:hAnsiTheme="minorHAnsi" w:cstheme="minorHAnsi"/>
          <w:sz w:val="16"/>
        </w:rPr>
        <w:t xml:space="preserve"> In Lidless, </w:t>
      </w:r>
      <w:r w:rsidRPr="00181A76">
        <w:rPr>
          <w:rFonts w:asciiTheme="minorHAnsi" w:hAnsiTheme="minorHAnsi" w:cstheme="minorHAnsi"/>
          <w:b/>
          <w:bCs/>
          <w:u w:val="single"/>
        </w:rPr>
        <w:t>the law’s misrecognition of Bashir as an “enemy combatant” because of his racial and religious difference</w:t>
      </w:r>
      <w:r w:rsidRPr="00181A76">
        <w:rPr>
          <w:rFonts w:asciiTheme="minorHAnsi" w:hAnsiTheme="minorHAnsi" w:cstheme="minorHAnsi"/>
          <w:sz w:val="16"/>
        </w:rPr>
        <w:t xml:space="preserve"> tautologically </w:t>
      </w:r>
      <w:r w:rsidRPr="00181A76">
        <w:rPr>
          <w:rFonts w:asciiTheme="minorHAnsi" w:hAnsiTheme="minorHAnsi" w:cstheme="minorHAnsi"/>
          <w:b/>
          <w:bCs/>
          <w:u w:val="single"/>
        </w:rPr>
        <w:t>results in a situation in which</w:t>
      </w:r>
      <w:r w:rsidRPr="00181A76">
        <w:rPr>
          <w:rFonts w:asciiTheme="minorHAnsi" w:hAnsiTheme="minorHAnsi" w:cstheme="minorHAnsi"/>
          <w:sz w:val="16"/>
        </w:rPr>
        <w:t xml:space="preserve"> Alice (and, by extension, US law) </w:t>
      </w:r>
      <w:r w:rsidRPr="00181A76">
        <w:rPr>
          <w:rFonts w:asciiTheme="minorHAnsi" w:hAnsiTheme="minorHAnsi" w:cstheme="minorHAnsi"/>
          <w:b/>
          <w:bCs/>
          <w:u w:val="single"/>
        </w:rPr>
        <w:t>treats him as if he were an enemy combatant</w:t>
      </w:r>
      <w:r w:rsidRPr="00181A76">
        <w:rPr>
          <w:rFonts w:asciiTheme="minorHAnsi" w:hAnsiTheme="minorHAnsi" w:cstheme="minorHAnsi"/>
          <w:sz w:val="16"/>
        </w:rPr>
        <w:t xml:space="preserve">. </w:t>
      </w:r>
      <w:r w:rsidRPr="00181A76">
        <w:rPr>
          <w:rFonts w:asciiTheme="minorHAnsi" w:hAnsiTheme="minorHAnsi" w:cstheme="minorHAnsi"/>
          <w:b/>
          <w:bCs/>
          <w:u w:val="single"/>
        </w:rPr>
        <w:t xml:space="preserve">Fifteen years after leaving Guantánamo, </w:t>
      </w:r>
      <w:r w:rsidRPr="003A65EB">
        <w:rPr>
          <w:rFonts w:asciiTheme="minorHAnsi" w:hAnsiTheme="minorHAnsi" w:cstheme="minorHAnsi"/>
          <w:b/>
          <w:bCs/>
          <w:highlight w:val="cyan"/>
          <w:u w:val="single"/>
        </w:rPr>
        <w:t>the only way for him to become recognizable</w:t>
      </w:r>
      <w:r w:rsidRPr="00181A76">
        <w:rPr>
          <w:rFonts w:asciiTheme="minorHAnsi" w:hAnsiTheme="minorHAnsi" w:cstheme="minorHAnsi"/>
          <w:sz w:val="16"/>
        </w:rPr>
        <w:t xml:space="preserve"> to Alice </w:t>
      </w:r>
      <w:r w:rsidRPr="003A65EB">
        <w:rPr>
          <w:rFonts w:asciiTheme="minorHAnsi" w:hAnsiTheme="minorHAnsi" w:cstheme="minorHAnsi"/>
          <w:b/>
          <w:bCs/>
          <w:highlight w:val="cyan"/>
          <w:u w:val="single"/>
        </w:rPr>
        <w:t>is by playing the role of the enemy</w:t>
      </w:r>
      <w:r w:rsidRPr="00181A76">
        <w:rPr>
          <w:rFonts w:asciiTheme="minorHAnsi" w:hAnsiTheme="minorHAnsi" w:cstheme="minorHAnsi"/>
          <w:b/>
          <w:bCs/>
          <w:u w:val="single"/>
        </w:rPr>
        <w:t xml:space="preserve"> combatant</w:t>
      </w:r>
      <w:r w:rsidRPr="00181A76">
        <w:rPr>
          <w:rFonts w:asciiTheme="minorHAnsi" w:hAnsiTheme="minorHAnsi" w:cstheme="minorHAnsi"/>
          <w:sz w:val="16"/>
        </w:rPr>
        <w:t xml:space="preserve">—that is, </w:t>
      </w:r>
      <w:r w:rsidRPr="00181A76">
        <w:rPr>
          <w:rFonts w:asciiTheme="minorHAnsi" w:hAnsiTheme="minorHAnsi" w:cstheme="minorHAnsi"/>
          <w:b/>
          <w:bCs/>
          <w:u w:val="single"/>
        </w:rPr>
        <w:t>the torture victim</w:t>
      </w:r>
      <w:r w:rsidRPr="00181A76">
        <w:rPr>
          <w:rFonts w:asciiTheme="minorHAnsi" w:hAnsiTheme="minorHAnsi" w:cstheme="minorHAnsi"/>
          <w:sz w:val="16"/>
        </w:rPr>
        <w:t xml:space="preserve">. And, as he admits, </w:t>
      </w:r>
      <w:r w:rsidRPr="00181A76">
        <w:rPr>
          <w:rFonts w:asciiTheme="minorHAnsi" w:hAnsiTheme="minorHAnsi" w:cstheme="minorHAnsi"/>
          <w:b/>
          <w:bCs/>
          <w:u w:val="single"/>
        </w:rPr>
        <w:t>this is a role that he has come to love in order to keep “from going crazy.”</w:t>
      </w:r>
      <w:r w:rsidRPr="00181A76">
        <w:rPr>
          <w:rFonts w:asciiTheme="minorHAnsi" w:hAnsiTheme="minorHAnsi" w:cstheme="minorHAnsi"/>
          <w:sz w:val="16"/>
        </w:rPr>
        <w:t xml:space="preserve"> Bashir’s case exemplifies the ways in which </w:t>
      </w:r>
      <w:r w:rsidRPr="00181A76">
        <w:rPr>
          <w:rFonts w:asciiTheme="minorHAnsi" w:hAnsiTheme="minorHAnsi" w:cstheme="minorHAnsi"/>
          <w:b/>
          <w:bCs/>
          <w:u w:val="single"/>
        </w:rPr>
        <w:t>legal interpellation can be perversely seductive</w:t>
      </w:r>
      <w:r w:rsidRPr="00181A76">
        <w:rPr>
          <w:rFonts w:asciiTheme="minorHAnsi" w:hAnsiTheme="minorHAnsi" w:cstheme="minorHAnsi"/>
          <w:sz w:val="16"/>
        </w:rPr>
        <w:t>. As Judith Butler remarks, in her assessment of the Althusserian scene, “</w:t>
      </w:r>
      <w:r w:rsidRPr="00181A76">
        <w:rPr>
          <w:rFonts w:asciiTheme="minorHAnsi" w:hAnsiTheme="minorHAnsi" w:cstheme="minorHAnsi"/>
          <w:b/>
          <w:bCs/>
          <w:u w:val="single"/>
        </w:rPr>
        <w:t>This turning toward the voice of the law is a sign of a certain desire to be beheld by and perhaps also to behold the face of authority</w:t>
      </w:r>
      <w:r w:rsidRPr="00181A76">
        <w:rPr>
          <w:rFonts w:asciiTheme="minorHAnsi" w:hAnsiTheme="minorHAnsi" w:cstheme="minorHAnsi"/>
          <w:sz w:val="16"/>
        </w:rPr>
        <w:t xml:space="preserve">. . . . [It is] a mirror stage . . . </w:t>
      </w:r>
      <w:r w:rsidRPr="00181A76">
        <w:rPr>
          <w:rFonts w:asciiTheme="minorHAnsi" w:hAnsiTheme="minorHAnsi" w:cstheme="minorHAnsi"/>
          <w:b/>
          <w:bCs/>
          <w:u w:val="single"/>
        </w:rPr>
        <w:t xml:space="preserve">that permits the </w:t>
      </w:r>
      <w:r w:rsidRPr="003A65EB">
        <w:rPr>
          <w:rStyle w:val="Emphasis"/>
          <w:rFonts w:asciiTheme="minorHAnsi" w:hAnsiTheme="minorHAnsi" w:cstheme="minorHAnsi"/>
          <w:highlight w:val="cyan"/>
        </w:rPr>
        <w:t>misrecognition</w:t>
      </w:r>
      <w:r w:rsidRPr="003A65EB">
        <w:rPr>
          <w:rFonts w:asciiTheme="minorHAnsi" w:hAnsiTheme="minorHAnsi" w:cstheme="minorHAnsi"/>
          <w:b/>
          <w:bCs/>
          <w:highlight w:val="cyan"/>
          <w:u w:val="single"/>
        </w:rPr>
        <w:t xml:space="preserve"> without which the </w:t>
      </w:r>
      <w:r w:rsidRPr="003A65EB">
        <w:rPr>
          <w:rStyle w:val="Emphasis"/>
          <w:rFonts w:asciiTheme="minorHAnsi" w:hAnsiTheme="minorHAnsi" w:cstheme="minorHAnsi"/>
          <w:highlight w:val="cyan"/>
        </w:rPr>
        <w:t>sociality of the subject cannot be achieved</w:t>
      </w:r>
      <w:r w:rsidRPr="00181A76">
        <w:rPr>
          <w:rFonts w:asciiTheme="minorHAnsi" w:hAnsiTheme="minorHAnsi" w:cstheme="minorHAnsi"/>
          <w:sz w:val="16"/>
        </w:rPr>
        <w:t xml:space="preserve">.”59 In Bashir and Alice’s twisted exchange, the Lidless audience is privy to Cowhig’s restaging of this “theoretical scene.” We watch as Bashir is made a subject for the law after his dominated body is seduced into performing the very subject position for which he was misrecognized in the first place. </w:t>
      </w:r>
      <w:r w:rsidRPr="00181A76">
        <w:rPr>
          <w:rFonts w:asciiTheme="minorHAnsi" w:hAnsiTheme="minorHAnsi" w:cstheme="minorHAnsi"/>
          <w:sz w:val="16"/>
          <w:szCs w:val="16"/>
        </w:rPr>
        <w:t xml:space="preserve">Bashir describes the simultaneously seductive and coercive process of his interpellation as an “enemy combatant” by Alice thus: “When you were hard—when you screamed, ordered boards and chains—that was simple. I could go somewhere else. But when you were soft—when you touched my ears, my neck—my body had a will of its own. My own flesh, my own muscle, betrayed me.”60 Unwilling to hear more, Alice begs him, “Stop. No more. Please.” Demonstrating the way in which the language of domination often finds its way into the mouth of the dominated, Bashir repeats her phrase but echoes it back to her with the urgency of a Guantánamo detainee during the act of torture: “Stop. No more. Please. I swear I’m an innocent man. I don’t know Osama or Saddam or Khalid. I was studying at a mosque. I just wanted to be a good Muslim. Please, I beg you. Believe me.”61 He throws a bag onto the floor before asking once more, “Please.” There is a long silence and then, as if something triggers a switch inside of her, she grabs him and wrenches his arms behind his back. She orders him, “Drop to your hands and knees. Now crawl. Go! There’s a plastic bag by your feet. Pull the bag over your head and bend forward at the waist.”62 Bashir knows the choreography and positions his body into a stress position, waiting expectantly for the next order. </w:t>
      </w:r>
      <w:r w:rsidRPr="00181A76">
        <w:rPr>
          <w:rFonts w:asciiTheme="minorHAnsi" w:hAnsiTheme="minorHAnsi" w:cstheme="minorHAnsi"/>
          <w:sz w:val="16"/>
        </w:rPr>
        <w:t xml:space="preserve">Alice only recognizes Bashir after he returns to the role scripted for him in the Bush administration memo. In other words, </w:t>
      </w:r>
      <w:r w:rsidRPr="00181A76">
        <w:rPr>
          <w:rFonts w:asciiTheme="minorHAnsi" w:hAnsiTheme="minorHAnsi" w:cstheme="minorHAnsi"/>
          <w:b/>
          <w:bCs/>
          <w:u w:val="single"/>
        </w:rPr>
        <w:t>Bashir becomes a subject by performing a role for which he was cast by way of misrecognition</w:t>
      </w:r>
      <w:r w:rsidRPr="00181A76">
        <w:rPr>
          <w:rFonts w:asciiTheme="minorHAnsi" w:hAnsiTheme="minorHAnsi" w:cstheme="minorHAnsi"/>
          <w:sz w:val="16"/>
        </w:rPr>
        <w:t xml:space="preserve">. </w:t>
      </w:r>
      <w:r w:rsidRPr="00181A76">
        <w:rPr>
          <w:rFonts w:asciiTheme="minorHAnsi" w:hAnsiTheme="minorHAnsi" w:cstheme="minorHAnsi"/>
          <w:b/>
          <w:bCs/>
          <w:u w:val="single"/>
        </w:rPr>
        <w:t xml:space="preserve">His </w:t>
      </w:r>
      <w:r w:rsidRPr="003A65EB">
        <w:rPr>
          <w:rFonts w:asciiTheme="minorHAnsi" w:hAnsiTheme="minorHAnsi" w:cstheme="minorHAnsi"/>
          <w:b/>
          <w:bCs/>
          <w:highlight w:val="cyan"/>
          <w:u w:val="single"/>
        </w:rPr>
        <w:t xml:space="preserve">subjectivity is brought into being through </w:t>
      </w:r>
      <w:r w:rsidRPr="00181A76">
        <w:rPr>
          <w:rStyle w:val="Emphasis"/>
          <w:rFonts w:asciiTheme="minorHAnsi" w:hAnsiTheme="minorHAnsi" w:cstheme="minorHAnsi"/>
        </w:rPr>
        <w:t xml:space="preserve">a performance of </w:t>
      </w:r>
      <w:r w:rsidRPr="003A65EB">
        <w:rPr>
          <w:rStyle w:val="Emphasis"/>
          <w:rFonts w:asciiTheme="minorHAnsi" w:hAnsiTheme="minorHAnsi" w:cstheme="minorHAnsi"/>
          <w:highlight w:val="cyan"/>
        </w:rPr>
        <w:t>coercive mimeticism</w:t>
      </w:r>
      <w:r w:rsidRPr="00181A76">
        <w:rPr>
          <w:rFonts w:asciiTheme="minorHAnsi" w:hAnsiTheme="minorHAnsi" w:cstheme="minorHAnsi"/>
          <w:sz w:val="16"/>
        </w:rPr>
        <w:t xml:space="preserve">, a practice that Rey Chow describes by way of a revision to Althusser’s scène théoretique: </w:t>
      </w:r>
      <w:r w:rsidRPr="00181A76">
        <w:rPr>
          <w:rFonts w:asciiTheme="minorHAnsi" w:hAnsiTheme="minorHAnsi" w:cstheme="minorHAnsi"/>
          <w:b/>
          <w:bCs/>
          <w:u w:val="single"/>
        </w:rPr>
        <w:t xml:space="preserve">It is </w:t>
      </w:r>
      <w:r w:rsidRPr="003A65EB">
        <w:rPr>
          <w:rFonts w:asciiTheme="minorHAnsi" w:hAnsiTheme="minorHAnsi" w:cstheme="minorHAnsi"/>
          <w:b/>
          <w:bCs/>
          <w:highlight w:val="cyan"/>
          <w:u w:val="single"/>
        </w:rPr>
        <w:t>to say</w:t>
      </w:r>
      <w:r w:rsidRPr="003A65EB">
        <w:rPr>
          <w:rFonts w:asciiTheme="minorHAnsi" w:hAnsiTheme="minorHAnsi" w:cstheme="minorHAnsi"/>
          <w:sz w:val="16"/>
          <w:highlight w:val="cyan"/>
        </w:rPr>
        <w:t xml:space="preserve">, </w:t>
      </w:r>
      <w:r w:rsidRPr="003A65EB">
        <w:rPr>
          <w:rFonts w:asciiTheme="minorHAnsi" w:hAnsiTheme="minorHAnsi" w:cstheme="minorHAnsi"/>
          <w:b/>
          <w:bCs/>
          <w:highlight w:val="cyan"/>
          <w:u w:val="single"/>
        </w:rPr>
        <w:t>“</w:t>
      </w:r>
      <w:r w:rsidRPr="00181A76">
        <w:rPr>
          <w:rFonts w:asciiTheme="minorHAnsi" w:hAnsiTheme="minorHAnsi" w:cstheme="minorHAnsi"/>
          <w:b/>
          <w:bCs/>
          <w:u w:val="single"/>
        </w:rPr>
        <w:t xml:space="preserve">Yes, </w:t>
      </w:r>
      <w:r w:rsidRPr="003A65EB">
        <w:rPr>
          <w:rFonts w:asciiTheme="minorHAnsi" w:hAnsiTheme="minorHAnsi" w:cstheme="minorHAnsi"/>
          <w:b/>
          <w:bCs/>
          <w:highlight w:val="cyan"/>
          <w:u w:val="single"/>
        </w:rPr>
        <w:t>that’s me</w:t>
      </w:r>
      <w:r w:rsidRPr="00181A76">
        <w:rPr>
          <w:rFonts w:asciiTheme="minorHAnsi" w:hAnsiTheme="minorHAnsi" w:cstheme="minorHAnsi"/>
          <w:b/>
          <w:bCs/>
          <w:u w:val="single"/>
        </w:rPr>
        <w:t>” to a call and a vocation</w:t>
      </w:r>
      <w:r w:rsidRPr="00181A76">
        <w:rPr>
          <w:rFonts w:asciiTheme="minorHAnsi" w:hAnsiTheme="minorHAnsi" w:cstheme="minorHAnsi"/>
          <w:sz w:val="16"/>
        </w:rPr>
        <w:t xml:space="preserve">—“Hey, Asian!” “Hey, Indian!” “Hey, gay man!”—as if it were a crime with which one has been charged; </w:t>
      </w:r>
      <w:r w:rsidRPr="00181A76">
        <w:rPr>
          <w:rFonts w:asciiTheme="minorHAnsi" w:hAnsiTheme="minorHAnsi" w:cstheme="minorHAnsi"/>
          <w:b/>
          <w:bCs/>
          <w:u w:val="single"/>
        </w:rPr>
        <w:t>it is to admit and submit to the allegations</w:t>
      </w:r>
      <w:r w:rsidRPr="00181A76">
        <w:rPr>
          <w:rFonts w:asciiTheme="minorHAnsi" w:hAnsiTheme="minorHAnsi" w:cstheme="minorHAnsi"/>
          <w:sz w:val="16"/>
        </w:rPr>
        <w:t xml:space="preserve"> (of otherness) </w:t>
      </w:r>
      <w:r w:rsidRPr="00181A76">
        <w:rPr>
          <w:rFonts w:asciiTheme="minorHAnsi" w:hAnsiTheme="minorHAnsi" w:cstheme="minorHAnsi"/>
          <w:b/>
          <w:bCs/>
          <w:u w:val="single"/>
        </w:rPr>
        <w:t>that society at large has made against one. Such acts of confession may</w:t>
      </w:r>
      <w:r w:rsidRPr="00181A76">
        <w:rPr>
          <w:rFonts w:asciiTheme="minorHAnsi" w:hAnsiTheme="minorHAnsi" w:cstheme="minorHAnsi"/>
          <w:sz w:val="16"/>
        </w:rPr>
        <w:t xml:space="preserve"> now </w:t>
      </w:r>
      <w:r w:rsidRPr="00181A76">
        <w:rPr>
          <w:rFonts w:asciiTheme="minorHAnsi" w:hAnsiTheme="minorHAnsi" w:cstheme="minorHAnsi"/>
          <w:b/>
          <w:bCs/>
          <w:u w:val="single"/>
        </w:rPr>
        <w:t xml:space="preserve">be further described </w:t>
      </w:r>
      <w:r w:rsidRPr="003A65EB">
        <w:rPr>
          <w:rFonts w:asciiTheme="minorHAnsi" w:hAnsiTheme="minorHAnsi" w:cstheme="minorHAnsi"/>
          <w:b/>
          <w:bCs/>
          <w:highlight w:val="cyan"/>
          <w:u w:val="single"/>
        </w:rPr>
        <w:t xml:space="preserve">as </w:t>
      </w:r>
      <w:r w:rsidRPr="00181A76">
        <w:rPr>
          <w:rFonts w:asciiTheme="minorHAnsi" w:hAnsiTheme="minorHAnsi" w:cstheme="minorHAnsi"/>
          <w:b/>
          <w:bCs/>
          <w:u w:val="single"/>
        </w:rPr>
        <w:t>a</w:t>
      </w:r>
      <w:r w:rsidRPr="003A65EB">
        <w:rPr>
          <w:rFonts w:asciiTheme="minorHAnsi" w:hAnsiTheme="minorHAnsi" w:cstheme="minorHAnsi"/>
          <w:b/>
          <w:bCs/>
          <w:highlight w:val="cyan"/>
          <w:u w:val="single"/>
        </w:rPr>
        <w:t xml:space="preserve"> socially endorsed</w:t>
      </w:r>
      <w:r w:rsidRPr="00181A76">
        <w:rPr>
          <w:rFonts w:asciiTheme="minorHAnsi" w:hAnsiTheme="minorHAnsi" w:cstheme="minorHAnsi"/>
          <w:sz w:val="16"/>
        </w:rPr>
        <w:t xml:space="preserve">, </w:t>
      </w:r>
      <w:r w:rsidRPr="003A65EB">
        <w:rPr>
          <w:rFonts w:asciiTheme="minorHAnsi" w:hAnsiTheme="minorHAnsi" w:cstheme="minorHAnsi"/>
          <w:b/>
          <w:bCs/>
          <w:highlight w:val="cyan"/>
          <w:u w:val="single"/>
        </w:rPr>
        <w:t>coercive mimeticism</w:t>
      </w:r>
      <w:r w:rsidRPr="00181A76">
        <w:rPr>
          <w:rFonts w:asciiTheme="minorHAnsi" w:hAnsiTheme="minorHAnsi" w:cstheme="minorHAnsi"/>
          <w:sz w:val="16"/>
        </w:rPr>
        <w:t xml:space="preserve">, </w:t>
      </w:r>
      <w:r w:rsidRPr="00181A76">
        <w:rPr>
          <w:rFonts w:asciiTheme="minorHAnsi" w:hAnsiTheme="minorHAnsi" w:cstheme="minorHAnsi"/>
          <w:b/>
          <w:bCs/>
          <w:u w:val="single"/>
        </w:rPr>
        <w:t xml:space="preserve">which stipulates that the thing </w:t>
      </w:r>
      <w:r w:rsidRPr="003A65EB">
        <w:rPr>
          <w:rFonts w:asciiTheme="minorHAnsi" w:hAnsiTheme="minorHAnsi" w:cstheme="minorHAnsi"/>
          <w:b/>
          <w:bCs/>
          <w:highlight w:val="cyan"/>
          <w:u w:val="single"/>
        </w:rPr>
        <w:t xml:space="preserve">to </w:t>
      </w:r>
      <w:r w:rsidRPr="003A65EB">
        <w:rPr>
          <w:rStyle w:val="Emphasis"/>
          <w:rFonts w:asciiTheme="minorHAnsi" w:hAnsiTheme="minorHAnsi" w:cstheme="minorHAnsi"/>
          <w:highlight w:val="cyan"/>
        </w:rPr>
        <w:t>imitate, resemble, and become</w:t>
      </w:r>
      <w:r w:rsidRPr="00181A76">
        <w:rPr>
          <w:rFonts w:asciiTheme="minorHAnsi" w:hAnsiTheme="minorHAnsi" w:cstheme="minorHAnsi"/>
          <w:b/>
          <w:bCs/>
          <w:u w:val="single"/>
        </w:rPr>
        <w:t xml:space="preserve"> is none other than the</w:t>
      </w:r>
      <w:r w:rsidRPr="00181A76">
        <w:rPr>
          <w:rFonts w:asciiTheme="minorHAnsi" w:hAnsiTheme="minorHAnsi" w:cstheme="minorHAnsi"/>
          <w:sz w:val="16"/>
        </w:rPr>
        <w:t xml:space="preserve"> ethnic or sexual </w:t>
      </w:r>
      <w:r w:rsidRPr="00181A76">
        <w:rPr>
          <w:rFonts w:asciiTheme="minorHAnsi" w:hAnsiTheme="minorHAnsi" w:cstheme="minorHAnsi"/>
          <w:b/>
          <w:bCs/>
          <w:u w:val="single"/>
        </w:rPr>
        <w:t>minority</w:t>
      </w:r>
      <w:r w:rsidRPr="00181A76">
        <w:rPr>
          <w:rFonts w:asciiTheme="minorHAnsi" w:hAnsiTheme="minorHAnsi" w:cstheme="minorHAnsi"/>
          <w:sz w:val="16"/>
        </w:rPr>
        <w:t xml:space="preserve"> herself.63 </w:t>
      </w:r>
      <w:r w:rsidRPr="00181A76">
        <w:rPr>
          <w:rFonts w:asciiTheme="minorHAnsi" w:hAnsiTheme="minorHAnsi" w:cstheme="minorHAnsi"/>
          <w:b/>
          <w:bCs/>
          <w:u w:val="single"/>
        </w:rPr>
        <w:t>In acts of coercive mimeticism</w:t>
      </w:r>
      <w:r w:rsidRPr="00181A76">
        <w:rPr>
          <w:rFonts w:asciiTheme="minorHAnsi" w:hAnsiTheme="minorHAnsi" w:cstheme="minorHAnsi"/>
          <w:sz w:val="16"/>
        </w:rPr>
        <w:t xml:space="preserve">, </w:t>
      </w:r>
      <w:r w:rsidRPr="00181A76">
        <w:rPr>
          <w:rFonts w:asciiTheme="minorHAnsi" w:hAnsiTheme="minorHAnsi" w:cstheme="minorHAnsi"/>
          <w:b/>
          <w:bCs/>
          <w:u w:val="single"/>
        </w:rPr>
        <w:t>the minoritarian subject believes that by responding to the hail of minority status through self-referential per- formances</w:t>
      </w:r>
      <w:r w:rsidRPr="00181A76">
        <w:rPr>
          <w:rFonts w:asciiTheme="minorHAnsi" w:hAnsiTheme="minorHAnsi" w:cstheme="minorHAnsi"/>
          <w:sz w:val="16"/>
        </w:rPr>
        <w:t xml:space="preserve">, </w:t>
      </w:r>
      <w:r w:rsidRPr="00181A76">
        <w:rPr>
          <w:rFonts w:asciiTheme="minorHAnsi" w:hAnsiTheme="minorHAnsi" w:cstheme="minorHAnsi"/>
          <w:b/>
          <w:bCs/>
          <w:u w:val="single"/>
        </w:rPr>
        <w:t>she is “liberating” herself from subordination</w:t>
      </w:r>
      <w:r w:rsidRPr="00181A76">
        <w:rPr>
          <w:rFonts w:asciiTheme="minorHAnsi" w:hAnsiTheme="minorHAnsi" w:cstheme="minorHAnsi"/>
          <w:sz w:val="16"/>
        </w:rPr>
        <w:t xml:space="preserve">. But while she may achieve some modicum of recognition and relief, </w:t>
      </w:r>
      <w:r w:rsidRPr="00181A76">
        <w:rPr>
          <w:rFonts w:asciiTheme="minorHAnsi" w:hAnsiTheme="minorHAnsi" w:cstheme="minorHAnsi"/>
          <w:b/>
          <w:bCs/>
          <w:u w:val="single"/>
        </w:rPr>
        <w:t xml:space="preserve">she is </w:t>
      </w:r>
      <w:r w:rsidRPr="003A65EB">
        <w:rPr>
          <w:rStyle w:val="Emphasis"/>
          <w:rFonts w:asciiTheme="minorHAnsi" w:hAnsiTheme="minorHAnsi" w:cstheme="minorHAnsi"/>
          <w:highlight w:val="cyan"/>
        </w:rPr>
        <w:t>inadvertently contributing to</w:t>
      </w:r>
      <w:r w:rsidRPr="003A65EB">
        <w:rPr>
          <w:rFonts w:asciiTheme="minorHAnsi" w:hAnsiTheme="minorHAnsi" w:cstheme="minorHAnsi"/>
          <w:b/>
          <w:bCs/>
          <w:highlight w:val="cyan"/>
          <w:u w:val="single"/>
        </w:rPr>
        <w:t xml:space="preserve"> the </w:t>
      </w:r>
      <w:r w:rsidRPr="003A65EB">
        <w:rPr>
          <w:rStyle w:val="Emphasis"/>
          <w:rFonts w:asciiTheme="minorHAnsi" w:hAnsiTheme="minorHAnsi" w:cstheme="minorHAnsi"/>
          <w:highlight w:val="cyan"/>
        </w:rPr>
        <w:t>maintenance</w:t>
      </w:r>
      <w:r w:rsidRPr="003A65EB">
        <w:rPr>
          <w:rFonts w:asciiTheme="minorHAnsi" w:hAnsiTheme="minorHAnsi" w:cstheme="minorHAnsi"/>
          <w:b/>
          <w:bCs/>
          <w:highlight w:val="cyan"/>
          <w:u w:val="single"/>
        </w:rPr>
        <w:t xml:space="preserve"> of</w:t>
      </w:r>
      <w:r w:rsidRPr="00181A76">
        <w:rPr>
          <w:rFonts w:asciiTheme="minorHAnsi" w:hAnsiTheme="minorHAnsi" w:cstheme="minorHAnsi"/>
          <w:b/>
          <w:bCs/>
          <w:u w:val="single"/>
        </w:rPr>
        <w:t xml:space="preserve"> the </w:t>
      </w:r>
      <w:r w:rsidRPr="003A65EB">
        <w:rPr>
          <w:rFonts w:asciiTheme="minorHAnsi" w:hAnsiTheme="minorHAnsi" w:cstheme="minorHAnsi"/>
          <w:b/>
          <w:bCs/>
          <w:highlight w:val="cyan"/>
          <w:u w:val="single"/>
        </w:rPr>
        <w:t>dominant structures</w:t>
      </w:r>
      <w:r w:rsidRPr="00181A76">
        <w:rPr>
          <w:rFonts w:asciiTheme="minorHAnsi" w:hAnsiTheme="minorHAnsi" w:cstheme="minorHAnsi"/>
          <w:b/>
          <w:bCs/>
          <w:u w:val="single"/>
        </w:rPr>
        <w:t xml:space="preserve"> of </w:t>
      </w:r>
      <w:r w:rsidRPr="003A65EB">
        <w:rPr>
          <w:rStyle w:val="Emphasis"/>
          <w:rFonts w:asciiTheme="minorHAnsi" w:hAnsiTheme="minorHAnsi" w:cstheme="minorHAnsi"/>
          <w:highlight w:val="cyan"/>
        </w:rPr>
        <w:t>ideology, interpellation, and racialization</w:t>
      </w:r>
      <w:r w:rsidRPr="00181A76">
        <w:rPr>
          <w:rFonts w:asciiTheme="minorHAnsi" w:hAnsiTheme="minorHAnsi" w:cstheme="minorHAnsi"/>
          <w:sz w:val="16"/>
        </w:rPr>
        <w:t>. This is particularly dangerous when the law is involved because, as Antonio Viego observes, “If misrecognition is a serious harm, then we must be concerned that legal recognition may go wrong, misrecognizing already subordinated groups and codifying that misrecognition with the force of law and the intractability of stare decisis, . . . [whereby] the price of protection is incarceration.”64 If Bashir demands recognition from Alice for his time in Guantánamo, the price extracted in the preceding scene is his figurative return to the interro- gation chamber. In other words, when we perform as properly situated subjects in order to be recognizable as such by the law, we run the risk of transforming our bodies into prisons.</w:t>
      </w:r>
      <w:bookmarkEnd w:id="0"/>
    </w:p>
    <w:p w14:paraId="0E45E3A1" w14:textId="77777777" w:rsidR="006D21A1" w:rsidRPr="006D21A1" w:rsidRDefault="006D21A1" w:rsidP="006D21A1"/>
    <w:p w14:paraId="30192ED6" w14:textId="77777777" w:rsidR="00DA1CB4" w:rsidRPr="004134A4" w:rsidRDefault="00DA1CB4" w:rsidP="00DA1CB4">
      <w:pPr>
        <w:pStyle w:val="Heading1"/>
      </w:pPr>
      <w:r w:rsidRPr="004134A4">
        <w:t>2AC</w:t>
      </w:r>
      <w:r>
        <w:t xml:space="preserve"> Supplement---Indian AFF---KLAB</w:t>
      </w:r>
    </w:p>
    <w:p w14:paraId="51269E83" w14:textId="77777777" w:rsidR="00DA1CB4" w:rsidRPr="004134A4" w:rsidRDefault="00DA1CB4" w:rsidP="00DA1CB4">
      <w:pPr>
        <w:pStyle w:val="Heading2"/>
      </w:pPr>
      <w:r w:rsidRPr="004134A4">
        <w:t>2AC---Case</w:t>
      </w:r>
    </w:p>
    <w:p w14:paraId="519BDF1B" w14:textId="77777777" w:rsidR="00DA1CB4" w:rsidRDefault="00DA1CB4" w:rsidP="00DA1CB4">
      <w:pPr>
        <w:pStyle w:val="Heading4"/>
      </w:pPr>
      <w:r>
        <w:t>1NC Ritter is a racist and the negative should lose for endorsing his scholarship – his relies on blatant far-right rhetoric, bad faith characterizations of critical debate, and rhetorical fallicies analogous to far right – for example, he says debate is good because it “stop debaters from antisocial and violent behavior like using drugs and joining gangs” and critical debate is “capitalizing on diversity for personal gain” – both of those are white supremacist dog whistles commonly used by the far right to denigrate Black people.</w:t>
      </w:r>
    </w:p>
    <w:p w14:paraId="63CAEEA4" w14:textId="77777777" w:rsidR="00DA1CB4" w:rsidRPr="00B3322A" w:rsidRDefault="00DA1CB4" w:rsidP="00DA1CB4">
      <w:r w:rsidRPr="00707526">
        <w:rPr>
          <w:rStyle w:val="Style13ptBold"/>
        </w:rPr>
        <w:t>Ritter, 16</w:t>
      </w:r>
      <w:r>
        <w:t xml:space="preserve"> (Michael, whoever the fuck this racist is – did he even do debate??, “THE MISAPPROPRIATION OF IDENTITY POLITICS IN COMPETITIVE INTERSCHOLASTIC DEBATE: HOW IDENTITY DISCOURSE UNDER COMPETITION RULES DISEMPOWERS THE DISENFRANCHISED &amp; UNDERMINES THE COMMUNITY’S VALUES OF DIVERSITY AND INCLUSIVITY,” NATIONAL JOURNAL OF SPEECH &amp; DEBATE</w:t>
      </w:r>
    </w:p>
    <w:p w14:paraId="7B31EFA1" w14:textId="77777777" w:rsidR="00DA1CB4" w:rsidRPr="00707526" w:rsidRDefault="00DA1CB4" w:rsidP="00DA1CB4">
      <w:pPr>
        <w:rPr>
          <w:sz w:val="14"/>
        </w:rPr>
      </w:pPr>
      <w:r w:rsidRPr="00707526">
        <w:rPr>
          <w:sz w:val="14"/>
        </w:rPr>
        <w:t xml:space="preserve">The competitive interscholastic debate1 community is, and for a long time has been, quite diverse and incredibly inclusive.2 Although the diversity of the community does not reflect the various ways that society is diverse with complete precision, it is difficult to think of another community that is more diverse and inclusive. The diversity and inclusivity of the debate community opens safe spaces for those who might be, for one reason or another, excluded from other interscholastic activities. Like other interscholastic activities, </w:t>
      </w:r>
      <w:r w:rsidRPr="00642AA8">
        <w:rPr>
          <w:rStyle w:val="Emphasis"/>
          <w:highlight w:val="cyan"/>
        </w:rPr>
        <w:t>competitive</w:t>
      </w:r>
      <w:r w:rsidRPr="00707526">
        <w:rPr>
          <w:sz w:val="14"/>
        </w:rPr>
        <w:t xml:space="preserve"> </w:t>
      </w:r>
      <w:r w:rsidRPr="00707526">
        <w:rPr>
          <w:rStyle w:val="StyleUnderline"/>
        </w:rPr>
        <w:t>interscholastic</w:t>
      </w:r>
      <w:r w:rsidRPr="00707526">
        <w:rPr>
          <w:sz w:val="14"/>
        </w:rPr>
        <w:t xml:space="preserve"> </w:t>
      </w:r>
      <w:r w:rsidRPr="00642AA8">
        <w:rPr>
          <w:rStyle w:val="Emphasis"/>
          <w:highlight w:val="cyan"/>
        </w:rPr>
        <w:t>debate</w:t>
      </w:r>
      <w:r w:rsidRPr="00707526">
        <w:rPr>
          <w:sz w:val="14"/>
        </w:rPr>
        <w:t xml:space="preserve"> </w:t>
      </w:r>
      <w:r w:rsidRPr="00642AA8">
        <w:rPr>
          <w:rStyle w:val="Emphasis"/>
          <w:highlight w:val="cyan"/>
        </w:rPr>
        <w:t>helps to prevent students from engaging in anti-social and violent behavior such as using drugs, joining gangs, and other juvenile/criminal conduct</w:t>
      </w:r>
      <w:r w:rsidRPr="00707526">
        <w:rPr>
          <w:sz w:val="14"/>
        </w:rPr>
        <w:t>; provides opportunities to escape poverty; and even saves students’ lives.3 The debate community’s values of diversity and inclusivity also generate opportunities for students of socially and politically disempowered identity groups.</w:t>
      </w:r>
      <w:r>
        <w:rPr>
          <w:sz w:val="14"/>
        </w:rPr>
        <w:t xml:space="preserve"> But to say the community is diverse and inclusive does not suggest the community is not fractured. With regard to the community’s diversity and inclusivity, </w:t>
      </w:r>
      <w:r w:rsidRPr="00707526">
        <w:rPr>
          <w:rStyle w:val="StyleUnderline"/>
        </w:rPr>
        <w:t xml:space="preserve">some of the most significant, recent </w:t>
      </w:r>
      <w:r w:rsidRPr="00642AA8">
        <w:rPr>
          <w:rStyle w:val="StyleUnderline"/>
          <w:highlight w:val="cyan"/>
        </w:rPr>
        <w:t>fracturing of the community has resulted from</w:t>
      </w:r>
      <w:r w:rsidRPr="00707526">
        <w:rPr>
          <w:rStyle w:val="StyleUnderline"/>
        </w:rPr>
        <w:t xml:space="preserve"> competitors’ </w:t>
      </w:r>
      <w:r w:rsidRPr="00642AA8">
        <w:rPr>
          <w:rStyle w:val="StyleUnderline"/>
          <w:highlight w:val="cyan"/>
        </w:rPr>
        <w:t>attempts to capitalize upon</w:t>
      </w:r>
      <w:r w:rsidRPr="00707526">
        <w:rPr>
          <w:rStyle w:val="StyleUnderline"/>
        </w:rPr>
        <w:t xml:space="preserve"> the community’s </w:t>
      </w:r>
      <w:r w:rsidRPr="00642AA8">
        <w:rPr>
          <w:rStyle w:val="Emphasis"/>
          <w:highlight w:val="cyan"/>
        </w:rPr>
        <w:t>diversity</w:t>
      </w:r>
      <w:r w:rsidRPr="00707526">
        <w:rPr>
          <w:rStyle w:val="StyleUnderline"/>
        </w:rPr>
        <w:t xml:space="preserve"> and inclusivity </w:t>
      </w:r>
      <w:r w:rsidRPr="00642AA8">
        <w:rPr>
          <w:rStyle w:val="Emphasis"/>
          <w:highlight w:val="cyan"/>
        </w:rPr>
        <w:t>for personal gain by resorting to identity politics</w:t>
      </w:r>
      <w:r w:rsidRPr="00707526">
        <w:rPr>
          <w:rStyle w:val="StyleUnderline"/>
        </w:rPr>
        <w:t xml:space="preserve"> in debate under competition rules.</w:t>
      </w:r>
      <w:r>
        <w:rPr>
          <w:sz w:val="14"/>
        </w:rPr>
        <w:t xml:space="preserve"> The strategic use of identity discourse is itself a social disempowerment tactic that undermines the community’s diversity and inclusivity. Many competitive interscholastic debaters have proven quite adept at deploying identity discourse as a disempowerment tactic and then successfully guising the disempowerment tactic as a tool of social empowerment. They wrongly liken themselves to activists by citing successful examples of empowering identity politics in radically different contexts where discourse is not regulated by competition rules, including a strict win-loss structure, speech times, and exclusive community norms regarding audience nonparticipation. </w:t>
      </w:r>
    </w:p>
    <w:p w14:paraId="45C2DC76" w14:textId="77777777" w:rsidR="00DA1CB4" w:rsidRPr="004134A4" w:rsidRDefault="00DA1CB4" w:rsidP="00DA1CB4">
      <w:pPr>
        <w:pStyle w:val="Heading4"/>
      </w:pPr>
      <w:r w:rsidRPr="004134A4">
        <w:t>Challenging the value system behind IP law can spill over. Don’t underestimate the potential of performative resistance.</w:t>
      </w:r>
    </w:p>
    <w:p w14:paraId="5F908723" w14:textId="77777777" w:rsidR="00DA1CB4" w:rsidRPr="004134A4" w:rsidRDefault="00DA1CB4" w:rsidP="00DA1CB4">
      <w:r w:rsidRPr="004134A4">
        <w:rPr>
          <w:rStyle w:val="Style13ptBold"/>
        </w:rPr>
        <w:t xml:space="preserve">Vats 20 </w:t>
      </w:r>
      <w:r w:rsidRPr="004134A4">
        <w:t>– Anjali Vats, 2020, The Color of Creatorship: Intellectual Property, Race, and the Making of Americans, https://www.sup.org/books/title/?id=27831, pp. 155-157, dml</w:t>
      </w:r>
    </w:p>
    <w:p w14:paraId="469D359D" w14:textId="77777777" w:rsidR="00DA1CB4" w:rsidRPr="004134A4" w:rsidRDefault="00DA1CB4" w:rsidP="00DA1CB4">
      <w:pPr>
        <w:rPr>
          <w:sz w:val="16"/>
        </w:rPr>
      </w:pPr>
      <w:r w:rsidRPr="004134A4">
        <w:rPr>
          <w:sz w:val="16"/>
        </w:rPr>
        <w:t>Debora Halbert writes, “</w:t>
      </w:r>
      <w:r w:rsidRPr="004134A4">
        <w:rPr>
          <w:rStyle w:val="StyleUnderline"/>
        </w:rPr>
        <w:t xml:space="preserve">The work of asserting </w:t>
      </w:r>
      <w:r w:rsidRPr="004134A4">
        <w:rPr>
          <w:rStyle w:val="StyleUnderline"/>
          <w:highlight w:val="cyan"/>
        </w:rPr>
        <w:t>alt</w:t>
      </w:r>
      <w:r w:rsidRPr="004134A4">
        <w:rPr>
          <w:rStyle w:val="StyleUnderline"/>
        </w:rPr>
        <w:t>ernative</w:t>
      </w:r>
      <w:r w:rsidRPr="004134A4">
        <w:rPr>
          <w:rStyle w:val="StyleUnderline"/>
          <w:highlight w:val="cyan"/>
        </w:rPr>
        <w:t>s</w:t>
      </w:r>
      <w:r w:rsidRPr="004134A4">
        <w:rPr>
          <w:rStyle w:val="StyleUnderline"/>
        </w:rPr>
        <w:t xml:space="preserve"> </w:t>
      </w:r>
      <w:r w:rsidRPr="004134A4">
        <w:rPr>
          <w:rStyle w:val="StyleUnderline"/>
          <w:highlight w:val="cyan"/>
        </w:rPr>
        <w:t>to</w:t>
      </w:r>
      <w:r w:rsidRPr="004134A4">
        <w:rPr>
          <w:b/>
          <w:bCs/>
          <w:sz w:val="16"/>
        </w:rPr>
        <w:t xml:space="preserve"> </w:t>
      </w:r>
      <w:r w:rsidRPr="004134A4">
        <w:rPr>
          <w:rStyle w:val="Emphasis"/>
          <w:bCs/>
          <w:highlight w:val="cyan"/>
        </w:rPr>
        <w:t>i</w:t>
      </w:r>
      <w:r w:rsidRPr="004134A4">
        <w:rPr>
          <w:sz w:val="16"/>
        </w:rPr>
        <w:t xml:space="preserve">ntellectual </w:t>
      </w:r>
      <w:r w:rsidRPr="004134A4">
        <w:rPr>
          <w:rStyle w:val="Emphasis"/>
          <w:bCs/>
          <w:highlight w:val="cyan"/>
        </w:rPr>
        <w:t>p</w:t>
      </w:r>
      <w:r w:rsidRPr="004134A4">
        <w:rPr>
          <w:sz w:val="16"/>
        </w:rPr>
        <w:t xml:space="preserve">roperty </w:t>
      </w:r>
      <w:r w:rsidRPr="004134A4">
        <w:rPr>
          <w:rStyle w:val="StyleUnderline"/>
          <w:highlight w:val="cyan"/>
        </w:rPr>
        <w:t>is</w:t>
      </w:r>
      <w:r w:rsidRPr="004134A4">
        <w:rPr>
          <w:rStyle w:val="StyleUnderline"/>
        </w:rPr>
        <w:t xml:space="preserve"> an </w:t>
      </w:r>
      <w:r w:rsidRPr="004134A4">
        <w:rPr>
          <w:rStyle w:val="Emphasis"/>
          <w:bCs/>
          <w:highlight w:val="cyan"/>
        </w:rPr>
        <w:t>interpretive</w:t>
      </w:r>
      <w:r w:rsidRPr="004134A4">
        <w:rPr>
          <w:rStyle w:val="StyleUnderline"/>
        </w:rPr>
        <w:t xml:space="preserve"> battle</w:t>
      </w:r>
      <w:r w:rsidRPr="004134A4">
        <w:rPr>
          <w:sz w:val="16"/>
        </w:rPr>
        <w:t xml:space="preserve">. </w:t>
      </w:r>
      <w:r w:rsidRPr="004134A4">
        <w:rPr>
          <w:rStyle w:val="Emphasis"/>
          <w:bCs/>
          <w:highlight w:val="cyan"/>
        </w:rPr>
        <w:t>I</w:t>
      </w:r>
      <w:r w:rsidRPr="004134A4">
        <w:rPr>
          <w:sz w:val="16"/>
        </w:rPr>
        <w:t>ntellectua</w:t>
      </w:r>
      <w:r w:rsidRPr="004134A4">
        <w:rPr>
          <w:b/>
          <w:bCs/>
          <w:sz w:val="16"/>
        </w:rPr>
        <w:t>l</w:t>
      </w:r>
      <w:r w:rsidRPr="004134A4">
        <w:rPr>
          <w:sz w:val="16"/>
        </w:rPr>
        <w:t xml:space="preserve"> </w:t>
      </w:r>
      <w:r w:rsidRPr="004134A4">
        <w:rPr>
          <w:rStyle w:val="Emphasis"/>
          <w:bCs/>
          <w:highlight w:val="cyan"/>
        </w:rPr>
        <w:t>p</w:t>
      </w:r>
      <w:r w:rsidRPr="004134A4">
        <w:rPr>
          <w:sz w:val="16"/>
        </w:rPr>
        <w:t xml:space="preserve">roperty </w:t>
      </w:r>
      <w:r w:rsidRPr="004134A4">
        <w:rPr>
          <w:rStyle w:val="StyleUnderline"/>
          <w:highlight w:val="cyan"/>
        </w:rPr>
        <w:t>remains in</w:t>
      </w:r>
      <w:r w:rsidRPr="004134A4">
        <w:rPr>
          <w:rStyle w:val="StyleUnderline"/>
        </w:rPr>
        <w:t xml:space="preserve"> the </w:t>
      </w:r>
      <w:r w:rsidRPr="004134A4">
        <w:rPr>
          <w:rStyle w:val="Emphasis"/>
          <w:bCs/>
        </w:rPr>
        <w:t>process</w:t>
      </w:r>
      <w:r w:rsidRPr="004134A4">
        <w:rPr>
          <w:rStyle w:val="Emphasis"/>
        </w:rPr>
        <w:t xml:space="preserve"> </w:t>
      </w:r>
      <w:r w:rsidRPr="004134A4">
        <w:rPr>
          <w:rStyle w:val="Emphasis"/>
          <w:bCs/>
        </w:rPr>
        <w:t>of</w:t>
      </w:r>
      <w:r w:rsidRPr="004134A4">
        <w:rPr>
          <w:rStyle w:val="Emphasis"/>
        </w:rPr>
        <w:t xml:space="preserve"> </w:t>
      </w:r>
      <w:r w:rsidRPr="004134A4">
        <w:rPr>
          <w:rStyle w:val="Emphasis"/>
          <w:bCs/>
        </w:rPr>
        <w:t>definition</w:t>
      </w:r>
      <w:r w:rsidRPr="004134A4">
        <w:rPr>
          <w:sz w:val="16"/>
        </w:rPr>
        <w:t>—</w:t>
      </w:r>
      <w:r w:rsidRPr="004134A4">
        <w:rPr>
          <w:rStyle w:val="StyleUnderline"/>
        </w:rPr>
        <w:t xml:space="preserve">there is </w:t>
      </w:r>
      <w:r w:rsidRPr="004134A4">
        <w:rPr>
          <w:rStyle w:val="StyleUnderline"/>
          <w:highlight w:val="cyan"/>
        </w:rPr>
        <w:t xml:space="preserve">a </w:t>
      </w:r>
      <w:r w:rsidRPr="004134A4">
        <w:rPr>
          <w:rStyle w:val="Emphasis"/>
          <w:bCs/>
          <w:highlight w:val="cyan"/>
        </w:rPr>
        <w:t>struggle</w:t>
      </w:r>
      <w:r w:rsidRPr="004134A4">
        <w:rPr>
          <w:rStyle w:val="StyleUnderline"/>
          <w:highlight w:val="cyan"/>
        </w:rPr>
        <w:t xml:space="preserve"> to define the </w:t>
      </w:r>
      <w:r w:rsidRPr="004134A4">
        <w:rPr>
          <w:rStyle w:val="Emphasis"/>
          <w:bCs/>
          <w:highlight w:val="cyan"/>
        </w:rPr>
        <w:t>scope</w:t>
      </w:r>
      <w:r w:rsidRPr="004134A4">
        <w:rPr>
          <w:rStyle w:val="StyleUnderline"/>
        </w:rPr>
        <w:t xml:space="preserve"> and </w:t>
      </w:r>
      <w:r w:rsidRPr="004134A4">
        <w:rPr>
          <w:rStyle w:val="Emphasis"/>
          <w:bCs/>
        </w:rPr>
        <w:t>meaning</w:t>
      </w:r>
      <w:r w:rsidRPr="004134A4">
        <w:rPr>
          <w:rStyle w:val="StyleUnderline"/>
        </w:rPr>
        <w:t xml:space="preserve"> of the law</w:t>
      </w:r>
      <w:r w:rsidRPr="004134A4">
        <w:rPr>
          <w:sz w:val="16"/>
        </w:rPr>
        <w:t>.”1 Examining the particularities of the struggle is useful for both imagining new ways of relating to intellectual property law and mapping new strategies for activism. The question of how resistance to intellectual property’s racial scripts works is an important one—and one upon which Lawrence Liang’s concept of porous legalities sheds light.2 Liang contends that (</w:t>
      </w:r>
      <w:r w:rsidRPr="004134A4">
        <w:rPr>
          <w:rStyle w:val="StyleUnderline"/>
          <w:highlight w:val="cyan"/>
        </w:rPr>
        <w:t>racial</w:t>
      </w:r>
      <w:r w:rsidRPr="004134A4">
        <w:rPr>
          <w:sz w:val="16"/>
          <w:highlight w:val="cyan"/>
        </w:rPr>
        <w:t xml:space="preserve">) </w:t>
      </w:r>
      <w:r w:rsidRPr="004134A4">
        <w:rPr>
          <w:rStyle w:val="StyleUnderline"/>
          <w:highlight w:val="cyan"/>
        </w:rPr>
        <w:t>cap</w:t>
      </w:r>
      <w:r w:rsidRPr="004134A4">
        <w:rPr>
          <w:rStyle w:val="StyleUnderline"/>
        </w:rPr>
        <w:t xml:space="preserve">italism </w:t>
      </w:r>
      <w:r w:rsidRPr="004134A4">
        <w:rPr>
          <w:rStyle w:val="StyleUnderline"/>
          <w:highlight w:val="cyan"/>
        </w:rPr>
        <w:t>produces residual humans</w:t>
      </w:r>
      <w:r w:rsidRPr="004134A4">
        <w:rPr>
          <w:sz w:val="16"/>
        </w:rPr>
        <w:t>—including migrants, squatters, and pirates—</w:t>
      </w:r>
      <w:r w:rsidRPr="004134A4">
        <w:rPr>
          <w:rStyle w:val="StyleUnderline"/>
        </w:rPr>
        <w:t>whose labor value is rendered obsolete</w:t>
      </w:r>
      <w:r w:rsidRPr="004134A4">
        <w:rPr>
          <w:sz w:val="16"/>
        </w:rPr>
        <w:t xml:space="preserve">. </w:t>
      </w:r>
      <w:r w:rsidRPr="004134A4">
        <w:rPr>
          <w:rStyle w:val="StyleUnderline"/>
        </w:rPr>
        <w:t>In doing so</w:t>
      </w:r>
      <w:r w:rsidRPr="004134A4">
        <w:rPr>
          <w:sz w:val="16"/>
        </w:rPr>
        <w:t xml:space="preserve">, </w:t>
      </w:r>
      <w:r w:rsidRPr="004134A4">
        <w:rPr>
          <w:rStyle w:val="StyleUnderline"/>
        </w:rPr>
        <w:t xml:space="preserve">it </w:t>
      </w:r>
      <w:r w:rsidRPr="004134A4">
        <w:rPr>
          <w:rStyle w:val="StyleUnderline"/>
          <w:highlight w:val="cyan"/>
        </w:rPr>
        <w:t xml:space="preserve">creates space for </w:t>
      </w:r>
      <w:r w:rsidRPr="004134A4">
        <w:rPr>
          <w:rStyle w:val="Emphasis"/>
          <w:bCs/>
          <w:highlight w:val="cyan"/>
        </w:rPr>
        <w:t>seepages</w:t>
      </w:r>
      <w:r w:rsidRPr="004134A4">
        <w:rPr>
          <w:sz w:val="16"/>
        </w:rPr>
        <w:t xml:space="preserve">, “the action of many currents of fluid material leaching on to a stable structure, entering and spreading through it by way of pores.”3 </w:t>
      </w:r>
      <w:r w:rsidRPr="004134A4">
        <w:rPr>
          <w:rStyle w:val="StyleUnderline"/>
          <w:highlight w:val="cyan"/>
        </w:rPr>
        <w:t>Seepages</w:t>
      </w:r>
      <w:r w:rsidRPr="004134A4">
        <w:rPr>
          <w:sz w:val="16"/>
        </w:rPr>
        <w:t xml:space="preserve">, </w:t>
      </w:r>
      <w:r w:rsidRPr="004134A4">
        <w:rPr>
          <w:rStyle w:val="StyleUnderline"/>
        </w:rPr>
        <w:t xml:space="preserve">by way of </w:t>
      </w:r>
      <w:r w:rsidRPr="004134A4">
        <w:rPr>
          <w:rStyle w:val="Emphasis"/>
          <w:bCs/>
        </w:rPr>
        <w:t>performative acts of resistance</w:t>
      </w:r>
      <w:r w:rsidRPr="004134A4">
        <w:rPr>
          <w:sz w:val="16"/>
        </w:rPr>
        <w:t xml:space="preserve">, </w:t>
      </w:r>
      <w:r w:rsidRPr="004134A4">
        <w:rPr>
          <w:rStyle w:val="Emphasis"/>
          <w:bCs/>
          <w:highlight w:val="cyan"/>
        </w:rPr>
        <w:t>erode</w:t>
      </w:r>
      <w:r w:rsidRPr="004134A4">
        <w:rPr>
          <w:sz w:val="16"/>
          <w:highlight w:val="cyan"/>
        </w:rPr>
        <w:t xml:space="preserve"> (</w:t>
      </w:r>
      <w:r w:rsidRPr="004134A4">
        <w:rPr>
          <w:rStyle w:val="StyleUnderline"/>
          <w:highlight w:val="cyan"/>
        </w:rPr>
        <w:t>racial</w:t>
      </w:r>
      <w:r w:rsidRPr="004134A4">
        <w:rPr>
          <w:sz w:val="16"/>
          <w:highlight w:val="cyan"/>
        </w:rPr>
        <w:t xml:space="preserve">) </w:t>
      </w:r>
      <w:r w:rsidRPr="004134A4">
        <w:rPr>
          <w:rStyle w:val="StyleUnderline"/>
          <w:highlight w:val="cyan"/>
        </w:rPr>
        <w:t>cap</w:t>
      </w:r>
      <w:r w:rsidRPr="004134A4">
        <w:rPr>
          <w:rStyle w:val="StyleUnderline"/>
        </w:rPr>
        <w:t>italism and</w:t>
      </w:r>
      <w:r w:rsidRPr="004134A4">
        <w:rPr>
          <w:sz w:val="16"/>
        </w:rPr>
        <w:t xml:space="preserve"> “</w:t>
      </w:r>
      <w:r w:rsidRPr="004134A4">
        <w:rPr>
          <w:rStyle w:val="Emphasis"/>
          <w:bCs/>
        </w:rPr>
        <w:t>gradually disaggregate</w:t>
      </w:r>
      <w:r w:rsidRPr="004134A4">
        <w:rPr>
          <w:rStyle w:val="StyleUnderline"/>
        </w:rPr>
        <w:t xml:space="preserve"> its solidity</w:t>
      </w:r>
      <w:r w:rsidRPr="004134A4">
        <w:rPr>
          <w:sz w:val="16"/>
        </w:rPr>
        <w:t xml:space="preserve">.”4 </w:t>
      </w:r>
      <w:r w:rsidRPr="004134A4">
        <w:rPr>
          <w:rStyle w:val="StyleUnderline"/>
        </w:rPr>
        <w:t xml:space="preserve">The romantic academic ideal of willful resistance from a conscious understanding of politics and culture is </w:t>
      </w:r>
      <w:r w:rsidRPr="004134A4">
        <w:rPr>
          <w:rStyle w:val="Emphasis"/>
          <w:bCs/>
        </w:rPr>
        <w:t>far less</w:t>
      </w:r>
      <w:r w:rsidRPr="004134A4">
        <w:rPr>
          <w:rStyle w:val="Emphasis"/>
        </w:rPr>
        <w:t xml:space="preserve"> </w:t>
      </w:r>
      <w:r w:rsidRPr="004134A4">
        <w:rPr>
          <w:rStyle w:val="Emphasis"/>
          <w:bCs/>
        </w:rPr>
        <w:t>common</w:t>
      </w:r>
      <w:r w:rsidRPr="004134A4">
        <w:rPr>
          <w:rStyle w:val="StyleUnderline"/>
        </w:rPr>
        <w:t xml:space="preserve"> than </w:t>
      </w:r>
      <w:r w:rsidRPr="004134A4">
        <w:rPr>
          <w:rStyle w:val="Emphasis"/>
          <w:bCs/>
          <w:highlight w:val="cyan"/>
        </w:rPr>
        <w:t>unintentional transgressions</w:t>
      </w:r>
      <w:r w:rsidRPr="004134A4">
        <w:rPr>
          <w:rStyle w:val="StyleUnderline"/>
        </w:rPr>
        <w:t xml:space="preserve"> that </w:t>
      </w:r>
      <w:r w:rsidRPr="004134A4">
        <w:rPr>
          <w:rStyle w:val="StyleUnderline"/>
          <w:highlight w:val="cyan"/>
        </w:rPr>
        <w:t>produce</w:t>
      </w:r>
      <w:r w:rsidRPr="004134A4">
        <w:rPr>
          <w:sz w:val="16"/>
        </w:rPr>
        <w:t xml:space="preserve"> anti-racist and </w:t>
      </w:r>
      <w:r w:rsidRPr="004134A4">
        <w:rPr>
          <w:rStyle w:val="StyleUnderline"/>
          <w:highlight w:val="cyan"/>
        </w:rPr>
        <w:t>anti-colonial effects</w:t>
      </w:r>
      <w:r w:rsidRPr="004134A4">
        <w:rPr>
          <w:sz w:val="16"/>
        </w:rPr>
        <w:t xml:space="preserve">. </w:t>
      </w:r>
      <w:r w:rsidRPr="004134A4">
        <w:rPr>
          <w:rStyle w:val="StyleUnderline"/>
        </w:rPr>
        <w:t>The latter acts</w:t>
      </w:r>
      <w:r w:rsidRPr="004134A4">
        <w:rPr>
          <w:sz w:val="16"/>
        </w:rPr>
        <w:t>, when extrapolated across urban spaces, “[</w:t>
      </w:r>
      <w:r w:rsidRPr="004134A4">
        <w:rPr>
          <w:rStyle w:val="StyleUnderline"/>
        </w:rPr>
        <w:t>create</w:t>
      </w:r>
      <w:r w:rsidRPr="004134A4">
        <w:rPr>
          <w:sz w:val="16"/>
        </w:rPr>
        <w:t xml:space="preserve">] </w:t>
      </w:r>
      <w:r w:rsidRPr="004134A4">
        <w:rPr>
          <w:rStyle w:val="StyleUnderline"/>
        </w:rPr>
        <w:t xml:space="preserve">new conditions in which structures become </w:t>
      </w:r>
      <w:r w:rsidRPr="004134A4">
        <w:rPr>
          <w:rStyle w:val="Emphasis"/>
          <w:bCs/>
        </w:rPr>
        <w:t>fragile</w:t>
      </w:r>
      <w:r w:rsidRPr="004134A4">
        <w:rPr>
          <w:rStyle w:val="StyleUnderline"/>
        </w:rPr>
        <w:t xml:space="preserve"> and are rendered </w:t>
      </w:r>
      <w:r w:rsidRPr="004134A4">
        <w:rPr>
          <w:rStyle w:val="Emphasis"/>
          <w:bCs/>
        </w:rPr>
        <w:t>difficult to sustain</w:t>
      </w:r>
      <w:r w:rsidRPr="004134A4">
        <w:rPr>
          <w:sz w:val="16"/>
        </w:rPr>
        <w:t xml:space="preserve">.”5 Liang uses the concept of </w:t>
      </w:r>
      <w:r w:rsidRPr="004134A4">
        <w:rPr>
          <w:rStyle w:val="StyleUnderline"/>
        </w:rPr>
        <w:t>seepages</w:t>
      </w:r>
      <w:r w:rsidRPr="004134A4">
        <w:rPr>
          <w:sz w:val="16"/>
        </w:rPr>
        <w:t xml:space="preserve"> to theorize the porousness of law, which he argues </w:t>
      </w:r>
      <w:r w:rsidRPr="004134A4">
        <w:rPr>
          <w:rStyle w:val="StyleUnderline"/>
        </w:rPr>
        <w:t>are created through</w:t>
      </w:r>
      <w:r w:rsidRPr="004134A4">
        <w:rPr>
          <w:sz w:val="16"/>
        </w:rPr>
        <w:t xml:space="preserve"> “</w:t>
      </w:r>
      <w:r w:rsidRPr="004134A4">
        <w:rPr>
          <w:rStyle w:val="StyleUnderline"/>
        </w:rPr>
        <w:t xml:space="preserve">a </w:t>
      </w:r>
      <w:r w:rsidRPr="004134A4">
        <w:rPr>
          <w:rStyle w:val="Emphasis"/>
          <w:bCs/>
        </w:rPr>
        <w:t>profound distrust</w:t>
      </w:r>
      <w:r w:rsidRPr="004134A4">
        <w:rPr>
          <w:rStyle w:val="StyleUnderline"/>
        </w:rPr>
        <w:t xml:space="preserve"> of the usual normative myths of the rule of law</w:t>
      </w:r>
      <w:r w:rsidRPr="004134A4">
        <w:rPr>
          <w:sz w:val="16"/>
        </w:rPr>
        <w:t xml:space="preserve">, such as rights, equality, access to justice, etc.”6 The concept of porous legalities provides a frame for understanding how </w:t>
      </w:r>
      <w:r w:rsidRPr="004134A4">
        <w:rPr>
          <w:rStyle w:val="StyleUnderline"/>
          <w:highlight w:val="cyan"/>
        </w:rPr>
        <w:t>alt</w:t>
      </w:r>
      <w:r w:rsidRPr="004134A4">
        <w:rPr>
          <w:rStyle w:val="StyleUnderline"/>
        </w:rPr>
        <w:t>ernative</w:t>
      </w:r>
      <w:r w:rsidRPr="004134A4">
        <w:rPr>
          <w:b/>
          <w:bCs/>
          <w:sz w:val="16"/>
        </w:rPr>
        <w:t xml:space="preserve"> </w:t>
      </w:r>
      <w:r w:rsidRPr="004134A4">
        <w:rPr>
          <w:rStyle w:val="Emphasis"/>
          <w:bCs/>
          <w:highlight w:val="cyan"/>
        </w:rPr>
        <w:t>i</w:t>
      </w:r>
      <w:r w:rsidRPr="004134A4">
        <w:rPr>
          <w:sz w:val="16"/>
        </w:rPr>
        <w:t xml:space="preserve">ntellectual </w:t>
      </w:r>
      <w:r w:rsidRPr="004134A4">
        <w:rPr>
          <w:rStyle w:val="Emphasis"/>
          <w:bCs/>
          <w:highlight w:val="cyan"/>
        </w:rPr>
        <w:t>p</w:t>
      </w:r>
      <w:r w:rsidRPr="004134A4">
        <w:rPr>
          <w:sz w:val="16"/>
        </w:rPr>
        <w:t xml:space="preserve">roperty </w:t>
      </w:r>
      <w:r w:rsidRPr="004134A4">
        <w:rPr>
          <w:rStyle w:val="StyleUnderline"/>
          <w:highlight w:val="cyan"/>
        </w:rPr>
        <w:t>worldmaking</w:t>
      </w:r>
      <w:r w:rsidRPr="004134A4">
        <w:rPr>
          <w:rStyle w:val="StyleUnderline"/>
        </w:rPr>
        <w:t xml:space="preserve"> can </w:t>
      </w:r>
      <w:r w:rsidRPr="004134A4">
        <w:rPr>
          <w:rStyle w:val="StyleUnderline"/>
          <w:highlight w:val="cyan"/>
        </w:rPr>
        <w:t xml:space="preserve">take root in </w:t>
      </w:r>
      <w:r w:rsidRPr="004134A4">
        <w:rPr>
          <w:rStyle w:val="Emphasis"/>
          <w:bCs/>
          <w:highlight w:val="cyan"/>
        </w:rPr>
        <w:t>quotidian performance</w:t>
      </w:r>
      <w:r w:rsidRPr="004134A4">
        <w:rPr>
          <w:rStyle w:val="Emphasis"/>
          <w:bCs/>
        </w:rPr>
        <w:t>s</w:t>
      </w:r>
      <w:r w:rsidRPr="004134A4">
        <w:rPr>
          <w:sz w:val="16"/>
        </w:rPr>
        <w:t xml:space="preserve">.7 </w:t>
      </w:r>
      <w:r w:rsidRPr="004134A4">
        <w:rPr>
          <w:rStyle w:val="StyleUnderline"/>
        </w:rPr>
        <w:t>Transgressive performances that create new</w:t>
      </w:r>
      <w:r w:rsidRPr="004134A4">
        <w:rPr>
          <w:sz w:val="16"/>
        </w:rPr>
        <w:t xml:space="preserve"> “</w:t>
      </w:r>
      <w:r w:rsidRPr="004134A4">
        <w:rPr>
          <w:rStyle w:val="Emphasis"/>
          <w:bCs/>
        </w:rPr>
        <w:t>performative repertoires</w:t>
      </w:r>
      <w:r w:rsidRPr="004134A4">
        <w:rPr>
          <w:sz w:val="16"/>
        </w:rPr>
        <w:t xml:space="preserve">,”8 in Isaac West’s words, </w:t>
      </w:r>
      <w:r w:rsidRPr="004134A4">
        <w:rPr>
          <w:rStyle w:val="StyleUnderline"/>
        </w:rPr>
        <w:t xml:space="preserve">have the potential to </w:t>
      </w:r>
      <w:r w:rsidRPr="004134A4">
        <w:rPr>
          <w:rStyle w:val="Emphasis"/>
          <w:bCs/>
        </w:rPr>
        <w:t>exploit the gaps</w:t>
      </w:r>
      <w:r w:rsidRPr="004134A4">
        <w:rPr>
          <w:rStyle w:val="StyleUnderline"/>
        </w:rPr>
        <w:t xml:space="preserve"> in the law in ways that produce new legalities</w:t>
      </w:r>
      <w:r w:rsidRPr="004134A4">
        <w:rPr>
          <w:sz w:val="16"/>
        </w:rPr>
        <w:t xml:space="preserve">. If (racial) capitalism and law can be eroded through the iterative performances of individuals, groups, and institutions, so too can the categories of race, national identity, and citizenship through which capitalism and law operate. This chapter focuses on understanding how creators of color have contested racial scripts around creatorship/infringement, mobilizing them in ways that undermine the racial scripts and racial feelings that animate them. Often, as Liang suggests, these strategies involve remaking capitalism or using it against itself and reorganizing public feelings in racially radical configurations. The three examples discussed here explore how individuals and institutions perform race and ownership so as to exploit the legal porosity in intellectual property law, race, citizenship, national identity, and personhood. The first example considers how Prince Rogers Nelson, when he changed his name to the Love Symbol, eroded the music industry’s monopoly over the identities and (intellectual) property rights of artists of color. While Prince explicitly confronted histories of anti-Blackness in the United States in many ways, the symbolic significance of his name change and his fight to own the copyright to his songs continues to influence generations of artists across racial identities, notably by encouraging them to own their music. The second example considers how, in response to yoga piracy, Indians and Indian Americans produced new vernacular that aided in decolonizing intellectual property law. The Indian government, which took up this new vernacular, built the Traditional Knowledge Digital Library (TKDL), a digital infrastructure that literally intervenes in the workings of intellectual property law by preventing the ownership of traditional knowledge through online databasing. The final example considers how Marshawn Lynch’s ownership of (intellectual) property rights in his body, specifically through the Beastmode® clothing line, erodes racial capitalism and the racial scripts around Black bestiality. Lynch functionally confronts traditional modes of claiming whiteness as property while making space for Blackness as property. Each of these cases demonstrates the existence of liminal spaces from which to remake racial scripts and racial feelings about creatorship/infringement through language and practice. Moreover, they do so from different levels of discursive engagement, including the individual, the institutional, the national, and the international. Halbert writes: “What the language of intellectual property masks is the global political economy of highly concentrated copyright and patent ownership where corporations, not people, are the beneficiaries of the system . . . </w:t>
      </w:r>
      <w:r w:rsidRPr="004134A4">
        <w:rPr>
          <w:rStyle w:val="StyleUnderline"/>
          <w:highlight w:val="cyan"/>
        </w:rPr>
        <w:t>resistance to</w:t>
      </w:r>
      <w:r w:rsidRPr="004134A4">
        <w:rPr>
          <w:rStyle w:val="StyleUnderline"/>
        </w:rPr>
        <w:t xml:space="preserve"> the expanding idea of </w:t>
      </w:r>
      <w:r w:rsidRPr="004134A4">
        <w:rPr>
          <w:rStyle w:val="StyleUnderline"/>
          <w:highlight w:val="cyan"/>
        </w:rPr>
        <w:t>property</w:t>
      </w:r>
      <w:r w:rsidRPr="004134A4">
        <w:rPr>
          <w:rStyle w:val="StyleUnderline"/>
        </w:rPr>
        <w:t xml:space="preserve"> is </w:t>
      </w:r>
      <w:r w:rsidRPr="004134A4">
        <w:rPr>
          <w:rStyle w:val="Emphasis"/>
          <w:bCs/>
          <w:highlight w:val="cyan"/>
        </w:rPr>
        <w:t>developing</w:t>
      </w:r>
      <w:r w:rsidRPr="004134A4">
        <w:rPr>
          <w:rStyle w:val="StyleUnderline"/>
        </w:rPr>
        <w:t xml:space="preserve"> as people began to reimagine cultural work </w:t>
      </w:r>
      <w:r w:rsidRPr="004134A4">
        <w:rPr>
          <w:rStyle w:val="Emphasis"/>
          <w:bCs/>
          <w:highlight w:val="cyan"/>
        </w:rPr>
        <w:t>outside</w:t>
      </w:r>
      <w:r w:rsidRPr="004134A4">
        <w:rPr>
          <w:rStyle w:val="StyleUnderline"/>
          <w:highlight w:val="cyan"/>
        </w:rPr>
        <w:t xml:space="preserve"> </w:t>
      </w:r>
      <w:r w:rsidRPr="004134A4">
        <w:rPr>
          <w:rStyle w:val="StyleUnderline"/>
        </w:rPr>
        <w:t>the language of property and rights</w:t>
      </w:r>
      <w:r w:rsidRPr="004134A4">
        <w:rPr>
          <w:sz w:val="16"/>
        </w:rPr>
        <w:t xml:space="preserve">.”9 Prince, Indians and Indian Americans, the Indian government, and Lynch engage in projects that fit that description, by remaking the disciplinary functions of (intellectual) property through individual and institutional discourses and performances. Such </w:t>
      </w:r>
      <w:r w:rsidRPr="004134A4">
        <w:rPr>
          <w:rStyle w:val="StyleUnderline"/>
          <w:highlight w:val="cyan"/>
        </w:rPr>
        <w:t>resistive endeavors</w:t>
      </w:r>
      <w:r w:rsidRPr="004134A4">
        <w:rPr>
          <w:sz w:val="16"/>
        </w:rPr>
        <w:t xml:space="preserve">, </w:t>
      </w:r>
      <w:r w:rsidRPr="004134A4">
        <w:rPr>
          <w:rStyle w:val="StyleUnderline"/>
        </w:rPr>
        <w:t xml:space="preserve">whether </w:t>
      </w:r>
      <w:r w:rsidRPr="004134A4">
        <w:rPr>
          <w:rStyle w:val="Emphasis"/>
          <w:bCs/>
        </w:rPr>
        <w:t>intentional</w:t>
      </w:r>
      <w:r w:rsidRPr="004134A4">
        <w:rPr>
          <w:rStyle w:val="StyleUnderline"/>
        </w:rPr>
        <w:t xml:space="preserve"> or </w:t>
      </w:r>
      <w:r w:rsidRPr="004134A4">
        <w:rPr>
          <w:rStyle w:val="Emphasis"/>
          <w:bCs/>
        </w:rPr>
        <w:t>not</w:t>
      </w:r>
      <w:r w:rsidRPr="004134A4">
        <w:rPr>
          <w:sz w:val="16"/>
        </w:rPr>
        <w:t xml:space="preserve">, </w:t>
      </w:r>
      <w:r w:rsidRPr="004134A4">
        <w:rPr>
          <w:rStyle w:val="StyleUnderline"/>
          <w:highlight w:val="cyan"/>
        </w:rPr>
        <w:t>represent</w:t>
      </w:r>
      <w:r w:rsidRPr="004134A4">
        <w:rPr>
          <w:rStyle w:val="StyleUnderline"/>
        </w:rPr>
        <w:t xml:space="preserve"> </w:t>
      </w:r>
      <w:r w:rsidRPr="004134A4">
        <w:rPr>
          <w:rStyle w:val="Emphasis"/>
          <w:bCs/>
        </w:rPr>
        <w:t xml:space="preserve">productive moments of </w:t>
      </w:r>
      <w:r w:rsidRPr="004134A4">
        <w:rPr>
          <w:rStyle w:val="Emphasis"/>
          <w:bCs/>
          <w:highlight w:val="cyan"/>
        </w:rPr>
        <w:t>heg</w:t>
      </w:r>
      <w:r w:rsidRPr="004134A4">
        <w:rPr>
          <w:rStyle w:val="Emphasis"/>
          <w:bCs/>
        </w:rPr>
        <w:t xml:space="preserve">emonic </w:t>
      </w:r>
      <w:r w:rsidRPr="004134A4">
        <w:rPr>
          <w:rStyle w:val="Emphasis"/>
          <w:bCs/>
          <w:highlight w:val="cyan"/>
        </w:rPr>
        <w:t>contestation</w:t>
      </w:r>
      <w:r w:rsidRPr="004134A4">
        <w:rPr>
          <w:rStyle w:val="StyleUnderline"/>
          <w:highlight w:val="cyan"/>
        </w:rPr>
        <w:t xml:space="preserve"> through which law</w:t>
      </w:r>
      <w:r w:rsidRPr="004134A4">
        <w:rPr>
          <w:rStyle w:val="StyleUnderline"/>
        </w:rPr>
        <w:t>’s</w:t>
      </w:r>
      <w:r w:rsidRPr="004134A4">
        <w:rPr>
          <w:sz w:val="16"/>
        </w:rPr>
        <w:t xml:space="preserve"> racebased </w:t>
      </w:r>
      <w:r w:rsidRPr="004134A4">
        <w:rPr>
          <w:rStyle w:val="StyleUnderline"/>
        </w:rPr>
        <w:t xml:space="preserve">suppositions </w:t>
      </w:r>
      <w:r w:rsidRPr="004134A4">
        <w:rPr>
          <w:rStyle w:val="StyleUnderline"/>
          <w:highlight w:val="cyan"/>
        </w:rPr>
        <w:t xml:space="preserve">can </w:t>
      </w:r>
      <w:r w:rsidRPr="004134A4">
        <w:rPr>
          <w:rStyle w:val="Emphasis"/>
          <w:bCs/>
          <w:highlight w:val="cyan"/>
        </w:rPr>
        <w:t>shift</w:t>
      </w:r>
      <w:r w:rsidRPr="004134A4">
        <w:rPr>
          <w:sz w:val="16"/>
        </w:rPr>
        <w:t xml:space="preserve">, particularly </w:t>
      </w:r>
      <w:r w:rsidRPr="004134A4">
        <w:rPr>
          <w:rStyle w:val="StyleUnderline"/>
        </w:rPr>
        <w:t xml:space="preserve">as they are </w:t>
      </w:r>
      <w:r w:rsidRPr="004134A4">
        <w:rPr>
          <w:rStyle w:val="Emphasis"/>
          <w:bCs/>
        </w:rPr>
        <w:t>taken up more broadly</w:t>
      </w:r>
      <w:r w:rsidRPr="004134A4">
        <w:rPr>
          <w:sz w:val="16"/>
        </w:rPr>
        <w:t xml:space="preserve"> in public cultural spaces. </w:t>
      </w:r>
      <w:r w:rsidRPr="004134A4">
        <w:rPr>
          <w:rStyle w:val="StyleUnderline"/>
        </w:rPr>
        <w:t>They</w:t>
      </w:r>
      <w:r w:rsidRPr="004134A4">
        <w:rPr>
          <w:sz w:val="16"/>
        </w:rPr>
        <w:t xml:space="preserve"> also </w:t>
      </w:r>
      <w:r w:rsidRPr="004134A4">
        <w:rPr>
          <w:rStyle w:val="StyleUnderline"/>
        </w:rPr>
        <w:t xml:space="preserve">serve as </w:t>
      </w:r>
      <w:r w:rsidRPr="004134A4">
        <w:rPr>
          <w:rStyle w:val="Emphasis"/>
          <w:bCs/>
          <w:highlight w:val="cyan"/>
        </w:rPr>
        <w:t>important lightning rods</w:t>
      </w:r>
      <w:r w:rsidRPr="004134A4">
        <w:rPr>
          <w:rStyle w:val="StyleUnderline"/>
          <w:highlight w:val="cyan"/>
        </w:rPr>
        <w:t xml:space="preserve"> for rewriting racial scripts</w:t>
      </w:r>
      <w:r w:rsidRPr="004134A4">
        <w:rPr>
          <w:rStyle w:val="StyleUnderline"/>
        </w:rPr>
        <w:t xml:space="preserve"> and moving racial feelings</w:t>
      </w:r>
      <w:r w:rsidRPr="004134A4">
        <w:rPr>
          <w:sz w:val="16"/>
        </w:rPr>
        <w:t xml:space="preserve">, in part </w:t>
      </w:r>
      <w:r w:rsidRPr="004134A4">
        <w:rPr>
          <w:rStyle w:val="StyleUnderline"/>
        </w:rPr>
        <w:t xml:space="preserve">by making them </w:t>
      </w:r>
      <w:r w:rsidRPr="004134A4">
        <w:rPr>
          <w:rStyle w:val="Emphasis"/>
          <w:bCs/>
        </w:rPr>
        <w:t>legible</w:t>
      </w:r>
      <w:r w:rsidRPr="004134A4">
        <w:rPr>
          <w:rStyle w:val="StyleUnderline"/>
        </w:rPr>
        <w:t xml:space="preserve"> and </w:t>
      </w:r>
      <w:r w:rsidRPr="004134A4">
        <w:rPr>
          <w:rStyle w:val="Emphasis"/>
          <w:bCs/>
        </w:rPr>
        <w:t>intentional</w:t>
      </w:r>
      <w:r w:rsidRPr="004134A4">
        <w:rPr>
          <w:rStyle w:val="StyleUnderline"/>
        </w:rPr>
        <w:t xml:space="preserve"> instead of </w:t>
      </w:r>
      <w:r w:rsidRPr="004134A4">
        <w:rPr>
          <w:rStyle w:val="Emphasis"/>
          <w:bCs/>
        </w:rPr>
        <w:t>invisible</w:t>
      </w:r>
      <w:r w:rsidRPr="004134A4">
        <w:rPr>
          <w:rStyle w:val="StyleUnderline"/>
        </w:rPr>
        <w:t xml:space="preserve"> and </w:t>
      </w:r>
      <w:r w:rsidRPr="004134A4">
        <w:rPr>
          <w:rStyle w:val="Emphasis"/>
          <w:bCs/>
        </w:rPr>
        <w:t>libidinal</w:t>
      </w:r>
      <w:r w:rsidRPr="004134A4">
        <w:rPr>
          <w:sz w:val="16"/>
        </w:rPr>
        <w:t>.</w:t>
      </w:r>
    </w:p>
    <w:p w14:paraId="181E9118" w14:textId="77777777" w:rsidR="00DA1CB4" w:rsidRPr="004134A4" w:rsidRDefault="00DA1CB4" w:rsidP="00DA1CB4">
      <w:pPr>
        <w:pStyle w:val="Heading4"/>
      </w:pPr>
      <w:r w:rsidRPr="004134A4">
        <w:rPr>
          <w:rFonts w:cs="Calibri"/>
        </w:rPr>
        <w:t xml:space="preserve">Debate’s design is colonial intellectual property. </w:t>
      </w:r>
      <w:r w:rsidRPr="004134A4">
        <w:t xml:space="preserve">Game design necessarily implies a relational form of planning that subsumes fairness concerns within broader epistemic inquiries, which framework silences. This disappears fugitive and disruptive innovation and reproduces colonial mechanisms. It’s try or die to </w:t>
      </w:r>
      <w:r w:rsidRPr="004134A4">
        <w:rPr>
          <w:rFonts w:cs="Calibri"/>
        </w:rPr>
        <w:t xml:space="preserve">redesign debate to empower decolonial innovations to create new relationalities.  </w:t>
      </w:r>
    </w:p>
    <w:p w14:paraId="67B0FD04" w14:textId="77777777" w:rsidR="00DA1CB4" w:rsidRPr="004134A4" w:rsidRDefault="00DA1CB4" w:rsidP="00DA1CB4">
      <w:r w:rsidRPr="004134A4">
        <w:rPr>
          <w:rStyle w:val="Style13ptBold"/>
        </w:rPr>
        <w:t xml:space="preserve">Cruz ‘21 </w:t>
      </w:r>
      <w:r w:rsidRPr="004134A4">
        <w:t>–</w:t>
      </w:r>
      <w:r w:rsidRPr="004134A4">
        <w:rPr>
          <w:rStyle w:val="Style13ptBold"/>
        </w:rPr>
        <w:t xml:space="preserve"> </w:t>
      </w:r>
      <w:r w:rsidRPr="004134A4">
        <w:t>(Visiting Researcher at Aeronautics Technological Institute, has a Ph.D. degree in Philosophy (University of São Paulo, 2017), a bachelor's degree in Philosophy (Jesuit Faculty of Philosophy and Theology, 2008), a master's degree in Electrical Engineering (University of Campinas, 2002), and a bachelor degree in Electrical Engineering (University of Campinas, 1999). “Decolonizing Philosophy of Technology: Learning from Bottom-Up and Top-Down Approaches to Decolonial Technical Design” Philosophy &amp; Technology volume 34, pages1847–1881 (2021), https://link-springer-com.wake.idm.oclc.org/article/10.1007/s13347-021-00489-w#Sec9)//shubh</w:t>
      </w:r>
    </w:p>
    <w:p w14:paraId="0BE75E3E" w14:textId="77777777" w:rsidR="00DA1CB4" w:rsidRPr="00287E87" w:rsidRDefault="00DA1CB4" w:rsidP="00DA1CB4">
      <w:pPr>
        <w:rPr>
          <w:sz w:val="16"/>
          <w:szCs w:val="16"/>
        </w:rPr>
      </w:pPr>
      <w:r w:rsidRPr="004134A4">
        <w:rPr>
          <w:sz w:val="16"/>
          <w:szCs w:val="16"/>
        </w:rPr>
        <w:t>As Ansari puts it very clearly,</w:t>
      </w:r>
      <w:r w:rsidRPr="004134A4">
        <w:t xml:space="preserve"> </w:t>
      </w:r>
      <w:r w:rsidRPr="004134A4">
        <w:rPr>
          <w:u w:val="single"/>
        </w:rPr>
        <w:t>“</w:t>
      </w:r>
      <w:r w:rsidRPr="004134A4">
        <w:rPr>
          <w:b/>
          <w:bCs/>
          <w:highlight w:val="cyan"/>
          <w:u w:val="single"/>
        </w:rPr>
        <w:t>A decolonizing</w:t>
      </w:r>
      <w:r w:rsidRPr="004134A4">
        <w:rPr>
          <w:u w:val="single"/>
        </w:rPr>
        <w:t xml:space="preserve"> ontological </w:t>
      </w:r>
      <w:r w:rsidRPr="004134A4">
        <w:rPr>
          <w:b/>
          <w:bCs/>
          <w:highlight w:val="cyan"/>
          <w:u w:val="single"/>
        </w:rPr>
        <w:t>framework</w:t>
      </w:r>
      <w:r w:rsidRPr="004134A4">
        <w:rPr>
          <w:u w:val="single"/>
        </w:rPr>
        <w:t xml:space="preserve"> must </w:t>
      </w:r>
      <w:r w:rsidRPr="004134A4">
        <w:rPr>
          <w:b/>
          <w:bCs/>
          <w:highlight w:val="cyan"/>
          <w:u w:val="single"/>
        </w:rPr>
        <w:t>see design as a sociotechnical mechanism of</w:t>
      </w:r>
      <w:r w:rsidRPr="004134A4">
        <w:rPr>
          <w:b/>
          <w:bCs/>
          <w:u w:val="single"/>
        </w:rPr>
        <w:t xml:space="preserve"> inquiry, re-enunciation, and </w:t>
      </w:r>
      <w:r w:rsidRPr="004134A4">
        <w:rPr>
          <w:b/>
          <w:bCs/>
          <w:highlight w:val="cyan"/>
          <w:u w:val="single"/>
        </w:rPr>
        <w:t>re-narration</w:t>
      </w:r>
      <w:r w:rsidRPr="004134A4">
        <w:t xml:space="preserve">. It is a project of </w:t>
      </w:r>
      <w:r w:rsidRPr="004134A4">
        <w:rPr>
          <w:highlight w:val="cyan"/>
          <w:u w:val="single"/>
        </w:rPr>
        <w:t>looking back and re-framing</w:t>
      </w:r>
      <w:r w:rsidRPr="004134A4">
        <w:rPr>
          <w:u w:val="single"/>
        </w:rPr>
        <w:t xml:space="preserve"> certain </w:t>
      </w:r>
      <w:r w:rsidRPr="004134A4">
        <w:rPr>
          <w:highlight w:val="cyan"/>
          <w:u w:val="single"/>
        </w:rPr>
        <w:t>material practices</w:t>
      </w:r>
      <w:r w:rsidRPr="004134A4">
        <w:rPr>
          <w:u w:val="single"/>
        </w:rPr>
        <w:t xml:space="preserve">, and also a project of </w:t>
      </w:r>
      <w:r w:rsidRPr="004134A4">
        <w:rPr>
          <w:highlight w:val="cyan"/>
          <w:u w:val="single"/>
        </w:rPr>
        <w:t>understanding the relationality of things</w:t>
      </w:r>
      <w:r w:rsidRPr="004134A4">
        <w:rPr>
          <w:u w:val="single"/>
        </w:rPr>
        <w:t xml:space="preserve"> beyond their mere objecthood”</w:t>
      </w:r>
      <w:r w:rsidRPr="004134A4">
        <w:t xml:space="preserve"> </w:t>
      </w:r>
      <w:r w:rsidRPr="004134A4">
        <w:rPr>
          <w:sz w:val="16"/>
          <w:szCs w:val="16"/>
        </w:rPr>
        <w:t>(Schultz et al., 2018, p. 92). That can be achieved through a top-down or bottom-up approach, even though, as far as decoloniality is concerned, it is best implemented through a proper conjugation of them led by (or at the service of) the latter</w:t>
      </w:r>
      <w:r w:rsidRPr="004134A4">
        <w:t xml:space="preserve">. </w:t>
      </w:r>
      <w:r w:rsidRPr="004134A4">
        <w:rPr>
          <w:u w:val="single"/>
        </w:rPr>
        <w:t xml:space="preserve">The point here is </w:t>
      </w:r>
      <w:r w:rsidRPr="004134A4">
        <w:rPr>
          <w:highlight w:val="cyan"/>
          <w:u w:val="single"/>
        </w:rPr>
        <w:t>overcoming modern instrumentalist reduction of technical design</w:t>
      </w:r>
      <w:r w:rsidRPr="004134A4">
        <w:rPr>
          <w:highlight w:val="cyan"/>
        </w:rPr>
        <w:t xml:space="preserve">, </w:t>
      </w:r>
      <w:r w:rsidRPr="004134A4">
        <w:rPr>
          <w:highlight w:val="cyan"/>
          <w:u w:val="single"/>
        </w:rPr>
        <w:t>which strips design from</w:t>
      </w:r>
      <w:r w:rsidRPr="004134A4">
        <w:rPr>
          <w:u w:val="single"/>
        </w:rPr>
        <w:t xml:space="preserve"> values other than the modern and capitalist </w:t>
      </w:r>
      <w:r w:rsidRPr="004134A4">
        <w:rPr>
          <w:highlight w:val="cyan"/>
          <w:u w:val="single"/>
        </w:rPr>
        <w:t>hegemonic one</w:t>
      </w:r>
      <w:r w:rsidRPr="004134A4">
        <w:rPr>
          <w:highlight w:val="cyan"/>
        </w:rPr>
        <w:t>s</w:t>
      </w:r>
      <w:r w:rsidRPr="004134A4">
        <w:t xml:space="preserve"> </w:t>
      </w:r>
      <w:r w:rsidRPr="004134A4">
        <w:rPr>
          <w:sz w:val="16"/>
          <w:szCs w:val="16"/>
        </w:rPr>
        <w:t>(Feenberg, 2010, 2017).</w:t>
      </w:r>
      <w:r w:rsidRPr="004134A4">
        <w:t xml:space="preserve"> </w:t>
      </w:r>
      <w:r w:rsidRPr="004134A4">
        <w:rPr>
          <w:u w:val="single"/>
        </w:rPr>
        <w:t xml:space="preserve">It has to do with </w:t>
      </w:r>
      <w:r w:rsidRPr="004134A4">
        <w:rPr>
          <w:highlight w:val="cyan"/>
          <w:u w:val="single"/>
        </w:rPr>
        <w:t>acknowledging the design’s relational</w:t>
      </w:r>
      <w:r w:rsidRPr="004134A4">
        <w:rPr>
          <w:u w:val="single"/>
        </w:rPr>
        <w:t xml:space="preserve">, artistic, and caring </w:t>
      </w:r>
      <w:r w:rsidRPr="004134A4">
        <w:rPr>
          <w:highlight w:val="cyan"/>
          <w:u w:val="single"/>
        </w:rPr>
        <w:t>nature, as well as its inevitable colonizing or decolonizing role.</w:t>
      </w:r>
      <w:r w:rsidRPr="004134A4">
        <w:t xml:space="preserve"> </w:t>
      </w:r>
      <w:r w:rsidRPr="004134A4">
        <w:rPr>
          <w:sz w:val="16"/>
          <w:szCs w:val="16"/>
        </w:rPr>
        <w:t xml:space="preserve">As Keshavarz (2020) critically presents concerning humanitarian design to refugees in Europe, </w:t>
      </w:r>
      <w:r w:rsidRPr="004134A4">
        <w:rPr>
          <w:highlight w:val="cyan"/>
          <w:u w:val="single"/>
        </w:rPr>
        <w:t>technical design,</w:t>
      </w:r>
      <w:r w:rsidRPr="004134A4">
        <w:rPr>
          <w:u w:val="single"/>
        </w:rPr>
        <w:t xml:space="preserve"> taken and practiced as a merely (instrumental) problem-solving activity, </w:t>
      </w:r>
      <w:r w:rsidRPr="004134A4">
        <w:rPr>
          <w:highlight w:val="cyan"/>
          <w:u w:val="single"/>
        </w:rPr>
        <w:t>keeps</w:t>
      </w:r>
      <w:r w:rsidRPr="004134A4">
        <w:rPr>
          <w:u w:val="single"/>
        </w:rPr>
        <w:t xml:space="preserve"> sociotechnically </w:t>
      </w:r>
      <w:r w:rsidRPr="004134A4">
        <w:rPr>
          <w:highlight w:val="cyan"/>
          <w:u w:val="single"/>
        </w:rPr>
        <w:t>producing the same oppressive reality</w:t>
      </w:r>
      <w:r w:rsidRPr="004134A4">
        <w:t xml:space="preserve"> </w:t>
      </w:r>
      <w:r w:rsidRPr="004134A4">
        <w:rPr>
          <w:sz w:val="16"/>
          <w:szCs w:val="16"/>
        </w:rPr>
        <w:t>where disempowered and displaced people treated as refugees is an almost inevitable consequence (more about the critique to reducing design to problem-solving is discussed later.) Further, resuming the dialog with Simondon,</w:t>
      </w:r>
      <w:r w:rsidRPr="004134A4">
        <w:t xml:space="preserve"> </w:t>
      </w:r>
      <w:r w:rsidRPr="004134A4">
        <w:rPr>
          <w:highlight w:val="cyan"/>
          <w:u w:val="single"/>
        </w:rPr>
        <w:t>the point is</w:t>
      </w:r>
      <w:r w:rsidRPr="004134A4">
        <w:rPr>
          <w:u w:val="single"/>
        </w:rPr>
        <w:t xml:space="preserve"> about (1) </w:t>
      </w:r>
      <w:r w:rsidRPr="004134A4">
        <w:rPr>
          <w:highlight w:val="cyan"/>
          <w:u w:val="single"/>
        </w:rPr>
        <w:t>reclaiming</w:t>
      </w:r>
      <w:r w:rsidRPr="004134A4">
        <w:rPr>
          <w:u w:val="single"/>
        </w:rPr>
        <w:t xml:space="preserve"> to </w:t>
      </w:r>
      <w:r w:rsidRPr="004134A4">
        <w:rPr>
          <w:highlight w:val="cyan"/>
          <w:u w:val="single"/>
        </w:rPr>
        <w:t>design—or invention</w:t>
      </w:r>
      <w:r w:rsidRPr="004134A4">
        <w:rPr>
          <w:u w:val="single"/>
        </w:rPr>
        <w:t xml:space="preserve">—the harmonization it is supposed </w:t>
      </w:r>
      <w:r w:rsidRPr="004134A4">
        <w:rPr>
          <w:highlight w:val="cyan"/>
          <w:u w:val="single"/>
        </w:rPr>
        <w:t>to</w:t>
      </w:r>
      <w:r w:rsidRPr="004134A4">
        <w:rPr>
          <w:u w:val="single"/>
        </w:rPr>
        <w:t xml:space="preserve"> (or can) </w:t>
      </w:r>
      <w:r w:rsidRPr="004134A4">
        <w:rPr>
          <w:highlight w:val="cyan"/>
          <w:u w:val="single"/>
        </w:rPr>
        <w:t>advance</w:t>
      </w:r>
      <w:r w:rsidRPr="004134A4">
        <w:rPr>
          <w:u w:val="single"/>
        </w:rPr>
        <w:t xml:space="preserve"> between </w:t>
      </w:r>
      <w:r w:rsidRPr="004134A4">
        <w:rPr>
          <w:sz w:val="16"/>
          <w:szCs w:val="16"/>
        </w:rPr>
        <w:t>human beings and the natural environment we inhabit (and co-shape) and, to a certain extent at least, also between</w:t>
      </w:r>
      <w:r w:rsidRPr="004134A4">
        <w:t xml:space="preserve"> </w:t>
      </w:r>
      <w:r w:rsidRPr="004134A4">
        <w:rPr>
          <w:highlight w:val="cyan"/>
          <w:u w:val="single"/>
        </w:rPr>
        <w:t>different groups of human beings</w:t>
      </w:r>
      <w:r w:rsidRPr="004134A4">
        <w:t xml:space="preserve"> </w:t>
      </w:r>
      <w:r w:rsidRPr="004134A4">
        <w:rPr>
          <w:sz w:val="16"/>
          <w:szCs w:val="16"/>
        </w:rPr>
        <w:t xml:space="preserve">(Simondon, 1989, p. 164; 2009, p. 129); and (2) educating the poet-technicians capable of such designs/inventions (Simondon, 2009, p. 111-112). As Jimenez and Roberts argue concerning innovations: </w:t>
      </w:r>
      <w:r w:rsidRPr="004134A4">
        <w:t xml:space="preserve">Future </w:t>
      </w:r>
      <w:r w:rsidRPr="004134A4">
        <w:rPr>
          <w:highlight w:val="cyan"/>
          <w:u w:val="single"/>
        </w:rPr>
        <w:t>research should</w:t>
      </w:r>
      <w:r w:rsidRPr="004134A4">
        <w:rPr>
          <w:u w:val="single"/>
        </w:rPr>
        <w:t xml:space="preserve"> put this in action to </w:t>
      </w:r>
      <w:r w:rsidRPr="004134A4">
        <w:rPr>
          <w:highlight w:val="cyan"/>
          <w:u w:val="single"/>
        </w:rPr>
        <w:t>see</w:t>
      </w:r>
      <w:r w:rsidRPr="004134A4">
        <w:rPr>
          <w:u w:val="single"/>
        </w:rPr>
        <w:t xml:space="preserve"> in </w:t>
      </w:r>
      <w:r w:rsidRPr="004134A4">
        <w:rPr>
          <w:highlight w:val="cyan"/>
          <w:u w:val="single"/>
        </w:rPr>
        <w:t>what ways innovations</w:t>
      </w:r>
      <w:r w:rsidRPr="004134A4">
        <w:t xml:space="preserve">/tech hubs can </w:t>
      </w:r>
      <w:r w:rsidRPr="004134A4">
        <w:rPr>
          <w:highlight w:val="cyan"/>
          <w:u w:val="single"/>
        </w:rPr>
        <w:t>produce</w:t>
      </w:r>
      <w:r w:rsidRPr="004134A4">
        <w:t xml:space="preserve"> values of environmental </w:t>
      </w:r>
      <w:r w:rsidRPr="004134A4">
        <w:rPr>
          <w:highlight w:val="cyan"/>
          <w:u w:val="single"/>
        </w:rPr>
        <w:t>ethics</w:t>
      </w:r>
      <w:r w:rsidRPr="004134A4">
        <w:t xml:space="preserve">, collective benefits </w:t>
      </w:r>
      <w:r w:rsidRPr="004134A4">
        <w:rPr>
          <w:highlight w:val="cyan"/>
          <w:u w:val="single"/>
        </w:rPr>
        <w:t>and a strong spiritual and affective rationality</w:t>
      </w:r>
      <w:r w:rsidRPr="004134A4">
        <w:t xml:space="preserve">, </w:t>
      </w:r>
      <w:r w:rsidRPr="004134A4">
        <w:rPr>
          <w:sz w:val="16"/>
          <w:szCs w:val="16"/>
        </w:rPr>
        <w:t>thereby promoting an alignment with such worldviews.</w:t>
      </w:r>
      <w:r w:rsidRPr="004134A4">
        <w:t xml:space="preserve"> </w:t>
      </w:r>
      <w:r w:rsidRPr="004134A4">
        <w:rPr>
          <w:sz w:val="16"/>
          <w:szCs w:val="16"/>
        </w:rPr>
        <w:t>The inclusion of indigenous viewpoints (like Buen Vivir) should not just be instrumental, it should be epistemological and ontological.</w:t>
      </w:r>
      <w:r w:rsidRPr="004134A4">
        <w:t xml:space="preserve"> </w:t>
      </w:r>
      <w:r w:rsidRPr="004134A4">
        <w:rPr>
          <w:u w:val="single"/>
        </w:rPr>
        <w:t xml:space="preserve">In our view, </w:t>
      </w:r>
      <w:r w:rsidRPr="004134A4">
        <w:rPr>
          <w:highlight w:val="cyan"/>
          <w:u w:val="single"/>
        </w:rPr>
        <w:t>the Western</w:t>
      </w:r>
      <w:r w:rsidRPr="004134A4">
        <w:rPr>
          <w:u w:val="single"/>
        </w:rPr>
        <w:t xml:space="preserve"> (neoliberal) </w:t>
      </w:r>
      <w:r w:rsidRPr="004134A4">
        <w:rPr>
          <w:highlight w:val="cyan"/>
          <w:u w:val="single"/>
        </w:rPr>
        <w:t xml:space="preserve">approach to innovation represents only one </w:t>
      </w:r>
      <w:r w:rsidRPr="004134A4">
        <w:rPr>
          <w:u w:val="single"/>
        </w:rPr>
        <w:t xml:space="preserve">possible </w:t>
      </w:r>
      <w:r w:rsidRPr="004134A4">
        <w:rPr>
          <w:highlight w:val="cyan"/>
          <w:u w:val="single"/>
        </w:rPr>
        <w:t>approach</w:t>
      </w:r>
      <w:r w:rsidRPr="004134A4">
        <w:rPr>
          <w:u w:val="single"/>
        </w:rPr>
        <w:t xml:space="preserve"> among others, and </w:t>
      </w:r>
      <w:r w:rsidRPr="004134A4">
        <w:rPr>
          <w:highlight w:val="cyan"/>
          <w:u w:val="single"/>
        </w:rPr>
        <w:t>we should</w:t>
      </w:r>
      <w:r w:rsidRPr="004134A4">
        <w:rPr>
          <w:u w:val="single"/>
        </w:rPr>
        <w:t xml:space="preserve"> therefore </w:t>
      </w:r>
      <w:r w:rsidRPr="004134A4">
        <w:rPr>
          <w:highlight w:val="cyan"/>
          <w:u w:val="single"/>
        </w:rPr>
        <w:t>accept</w:t>
      </w:r>
      <w:r w:rsidRPr="004134A4">
        <w:rPr>
          <w:u w:val="single"/>
        </w:rPr>
        <w:t xml:space="preserve"> the possibility of </w:t>
      </w:r>
      <w:r w:rsidRPr="004134A4">
        <w:rPr>
          <w:highlight w:val="cyan"/>
          <w:u w:val="single"/>
        </w:rPr>
        <w:t>a plurality of legitimate</w:t>
      </w:r>
      <w:r w:rsidRPr="004134A4">
        <w:rPr>
          <w:u w:val="single"/>
        </w:rPr>
        <w:t xml:space="preserve"> </w:t>
      </w:r>
      <w:r w:rsidRPr="004134A4">
        <w:rPr>
          <w:highlight w:val="cyan"/>
          <w:u w:val="single"/>
        </w:rPr>
        <w:t>paradigms around innovation</w:t>
      </w:r>
      <w:r w:rsidRPr="004134A4">
        <w:t xml:space="preserve"> </w:t>
      </w:r>
      <w:r w:rsidRPr="004134A4">
        <w:rPr>
          <w:sz w:val="16"/>
          <w:szCs w:val="16"/>
        </w:rPr>
        <w:t>and its impact in our societies. In this sense, in a world with increasing inequality, huge environmental and ecological risks, ‘Is another innovation possible?’ (Jimenez and Roberts, 2019, p. 189</w:t>
      </w:r>
    </w:p>
    <w:p w14:paraId="4617378E" w14:textId="77777777" w:rsidR="00DA1CB4" w:rsidRDefault="00DA1CB4" w:rsidP="00DA1CB4">
      <w:pPr>
        <w:pStyle w:val="Heading2"/>
      </w:pPr>
      <w:r w:rsidRPr="004134A4">
        <w:t>2AC---Topicality</w:t>
      </w:r>
    </w:p>
    <w:p w14:paraId="03BB23EC" w14:textId="77777777" w:rsidR="00DA1CB4" w:rsidRPr="004134A4" w:rsidRDefault="00DA1CB4" w:rsidP="00DA1CB4">
      <w:pPr>
        <w:pStyle w:val="Heading4"/>
      </w:pPr>
      <w:r w:rsidRPr="004134A4">
        <w:t>IP Law is a form of biopiracy, where South Asian culture is appropriated by the west and commercialized for development, deemed as inferior and invisible.</w:t>
      </w:r>
    </w:p>
    <w:p w14:paraId="3D5DC656" w14:textId="77777777" w:rsidR="00DA1CB4" w:rsidRPr="004134A4" w:rsidRDefault="00DA1CB4" w:rsidP="00DA1CB4">
      <w:r w:rsidRPr="004134A4">
        <w:rPr>
          <w:b/>
          <w:bCs/>
          <w:sz w:val="26"/>
          <w:szCs w:val="26"/>
        </w:rPr>
        <w:t>Shiva 20</w:t>
      </w:r>
      <w:r w:rsidRPr="004134A4">
        <w:t xml:space="preserve"> – Vandana Shiva, 2020, Reclaiming the Commons : Biodiversity, Traditional Knowledge, and the Rights of Mother Earth, https://www.akpress.org/reclaiming-the-commons.html, pp. 140-141, DOA: 7/24/2024, //shubh</w:t>
      </w:r>
    </w:p>
    <w:p w14:paraId="518EB485" w14:textId="77777777" w:rsidR="00DA1CB4" w:rsidRPr="004134A4" w:rsidRDefault="00DA1CB4" w:rsidP="00DA1CB4">
      <w:pPr>
        <w:rPr>
          <w:sz w:val="16"/>
        </w:rPr>
      </w:pPr>
      <w:r w:rsidRPr="004134A4">
        <w:rPr>
          <w:sz w:val="16"/>
        </w:rPr>
        <w:t xml:space="preserve">DIVERSITY AND PLURALISM are the characteristics of both the Indian environment as well as Indian society. We have a rich biodiversity oplants for food and medicine. Thus, agricultural diversity and diversity of medicinal plants have in turn given rise to a rich plurality of knowledge systems in agriculture and medicine. </w:t>
      </w:r>
      <w:r w:rsidRPr="004134A4">
        <w:rPr>
          <w:rStyle w:val="StyleUnderline"/>
        </w:rPr>
        <w:t xml:space="preserve">Philosophy and History of Science are revealing that preference of one system of knowledge over others is part of the constructed superiority of the colonizing West. Under colonial influence </w:t>
      </w:r>
      <w:r w:rsidRPr="004134A4">
        <w:rPr>
          <w:rStyle w:val="StyleUnderline"/>
          <w:highlight w:val="cyan"/>
        </w:rPr>
        <w:t>India’s</w:t>
      </w:r>
      <w:r w:rsidRPr="004134A4">
        <w:rPr>
          <w:rStyle w:val="StyleUnderline"/>
        </w:rPr>
        <w:t xml:space="preserve"> biological and 1 </w:t>
      </w:r>
      <w:r w:rsidRPr="004134A4">
        <w:rPr>
          <w:rStyle w:val="StyleUnderline"/>
          <w:highlight w:val="cyan"/>
        </w:rPr>
        <w:t>intellectual heritage was devalued. The priorities of</w:t>
      </w:r>
      <w:r w:rsidRPr="004134A4">
        <w:rPr>
          <w:rStyle w:val="StyleUnderline"/>
        </w:rPr>
        <w:t xml:space="preserve"> scientific </w:t>
      </w:r>
      <w:r w:rsidRPr="004134A4">
        <w:rPr>
          <w:rStyle w:val="StyleUnderline"/>
          <w:highlight w:val="cyan"/>
        </w:rPr>
        <w:t>development</w:t>
      </w:r>
      <w:r w:rsidRPr="004134A4">
        <w:rPr>
          <w:rStyle w:val="StyleUnderline"/>
        </w:rPr>
        <w:t xml:space="preserve">, and R&amp;D efforts </w:t>
      </w:r>
      <w:r w:rsidRPr="004134A4">
        <w:rPr>
          <w:rStyle w:val="StyleUnderline"/>
          <w:highlight w:val="cyan"/>
        </w:rPr>
        <w:t>guided by a western bias, transformed the plurality of knowledge systems into a hierarchy</w:t>
      </w:r>
      <w:r w:rsidRPr="004134A4">
        <w:rPr>
          <w:rStyle w:val="StyleUnderline"/>
        </w:rPr>
        <w:t xml:space="preserve"> of knowledge systems. </w:t>
      </w:r>
      <w:r w:rsidRPr="004134A4">
        <w:rPr>
          <w:rStyle w:val="StyleUnderline"/>
          <w:highlight w:val="cyan"/>
        </w:rPr>
        <w:t>Western</w:t>
      </w:r>
      <w:r w:rsidRPr="004134A4">
        <w:rPr>
          <w:rStyle w:val="StyleUnderline"/>
        </w:rPr>
        <w:t xml:space="preserve"> industrial systems of </w:t>
      </w:r>
      <w:r w:rsidRPr="004134A4">
        <w:rPr>
          <w:rStyle w:val="StyleUnderline"/>
          <w:highlight w:val="cyan"/>
        </w:rPr>
        <w:t>knowledge</w:t>
      </w:r>
      <w:r w:rsidRPr="004134A4">
        <w:rPr>
          <w:rStyle w:val="StyleUnderline"/>
        </w:rPr>
        <w:t xml:space="preserve"> in agriculture and medicine </w:t>
      </w:r>
      <w:r w:rsidRPr="004134A4">
        <w:rPr>
          <w:rStyle w:val="StyleUnderline"/>
          <w:highlight w:val="cyan"/>
        </w:rPr>
        <w:t>were defined as the only scientific system. Indigenous</w:t>
      </w:r>
      <w:r w:rsidRPr="004134A4">
        <w:rPr>
          <w:rStyle w:val="StyleUnderline"/>
        </w:rPr>
        <w:t xml:space="preserve"> systems of </w:t>
      </w:r>
      <w:r w:rsidRPr="004134A4">
        <w:rPr>
          <w:rStyle w:val="StyleUnderline"/>
          <w:highlight w:val="cyan"/>
        </w:rPr>
        <w:t>knowledge were defined as inferior</w:t>
      </w:r>
      <w:r w:rsidRPr="004134A4">
        <w:rPr>
          <w:rStyle w:val="StyleUnderline"/>
        </w:rPr>
        <w:t xml:space="preserve">, and, in fact, </w:t>
      </w:r>
      <w:r w:rsidRPr="004134A4">
        <w:rPr>
          <w:rStyle w:val="StyleUnderline"/>
          <w:highlight w:val="cyan"/>
        </w:rPr>
        <w:t>as unscientific</w:t>
      </w:r>
      <w:r w:rsidRPr="004134A4">
        <w:rPr>
          <w:rStyle w:val="StyleUnderline"/>
        </w:rPr>
        <w:t xml:space="preserve">. Thus, instead of strengthening research on safe and sustainable plant-based pesticides such as neem and pongamia, we focused exclusively on the development and promotion of hazardous and non-sustainable chemical pesticides such as DDT and Sevin. The use of DDT causes millions of deaths each year and has increased the occurrence of pests 12,000-fold. The manufacturing of Sevin at the Union Carbide Plant in Bhopal led to a disaster which killed thousands and disabled more than 400,000 people. </w:t>
      </w:r>
      <w:r w:rsidRPr="004134A4">
        <w:rPr>
          <w:sz w:val="16"/>
        </w:rPr>
        <w:t xml:space="preserve">As recognition of the ecological failure of the chemical route to pest control increases, the use of plant-based pesticides is becoming increasingly popular in the industrialized world. Corporations that have promoted the use of chemicals are now looking for biological options. That is why, in the search for new markets and control over the biodiversity base for the production of biopesticides and chemicals, TNCs like W.R. Grace claimed IPRs on neem-based biopesticides. The experience with agrichemicals was replicated in the field of drugs and medicines. Indigenous systems of medicine and the biodiversity of medicinal plants were totally neglected in our scientific research and health policy which focused exclusively on the western allopathic system as well as on technology transfer from the western pharmaceutical industry. Thus, the health and pharmaceutical budget was heavily weighted in favor of the development and dissemination of the western allopathic system. </w:t>
      </w:r>
      <w:r w:rsidRPr="004134A4">
        <w:rPr>
          <w:rStyle w:val="StyleUnderline"/>
        </w:rPr>
        <w:t xml:space="preserve">In spite of a lack of official support, indigenous medical systems are based on over 7,000 species of medicinal plants and on 15,000 medicines of herbal formulations in different systems. The Ayurvedic texts refer to 1,400 plants, Unani texts to 342, Siddha system to 328. Homeopathy uses 570 plants of which approximately 100 are of Indian origin. Needless to say, the economic value of medicinal plants to 100 million rural households is simply immeasurable. The failures and non-sustainability of the chemical route to agriculture and health care provides an opportunity to re-evaluate knowledge systems and move from the false hierarchy of these systems to a plurality. Such </w:t>
      </w:r>
      <w:r w:rsidRPr="004134A4">
        <w:rPr>
          <w:rStyle w:val="StyleUnderline"/>
          <w:highlight w:val="cyan"/>
        </w:rPr>
        <w:t>a pluralistic view of knowledge</w:t>
      </w:r>
      <w:r w:rsidRPr="004134A4">
        <w:rPr>
          <w:rStyle w:val="StyleUnderline"/>
        </w:rPr>
        <w:t xml:space="preserve"> systems </w:t>
      </w:r>
      <w:r w:rsidRPr="004134A4">
        <w:rPr>
          <w:rStyle w:val="StyleUnderline"/>
          <w:highlight w:val="cyan"/>
        </w:rPr>
        <w:t>would imply respect for</w:t>
      </w:r>
      <w:r w:rsidRPr="004134A4">
        <w:rPr>
          <w:rStyle w:val="StyleUnderline"/>
        </w:rPr>
        <w:t xml:space="preserve"> the </w:t>
      </w:r>
      <w:r w:rsidRPr="004134A4">
        <w:rPr>
          <w:rStyle w:val="StyleUnderline"/>
          <w:highlight w:val="cyan"/>
        </w:rPr>
        <w:t>different systems in</w:t>
      </w:r>
      <w:r w:rsidRPr="004134A4">
        <w:rPr>
          <w:rStyle w:val="StyleUnderline"/>
        </w:rPr>
        <w:t xml:space="preserve"> their own logic and in their own </w:t>
      </w:r>
      <w:r w:rsidRPr="004134A4">
        <w:rPr>
          <w:rStyle w:val="StyleUnderline"/>
          <w:highlight w:val="cyan"/>
        </w:rPr>
        <w:t>epistemological foundations</w:t>
      </w:r>
      <w:r w:rsidRPr="004134A4">
        <w:rPr>
          <w:rStyle w:val="StyleUnderline"/>
        </w:rPr>
        <w:t>.</w:t>
      </w:r>
      <w:r w:rsidRPr="004134A4">
        <w:rPr>
          <w:sz w:val="16"/>
        </w:rPr>
        <w:t xml:space="preserve"> It would also mean that one system (viz., the western) does not have to serve as the measure of scientific adequacy for all systems, and further, diverse systems would no longer be reduced to the language and logic of the western knowledge system. The integrity of our biological intellectual heritage has to be respected and preserved. The assumption of hierarchy is also the underlying basis for legitimizing piracy as invention. </w:t>
      </w:r>
      <w:r w:rsidRPr="004134A4">
        <w:rPr>
          <w:rStyle w:val="StyleUnderline"/>
          <w:highlight w:val="cyan"/>
        </w:rPr>
        <w:t>Western bias enters</w:t>
      </w:r>
      <w:r w:rsidRPr="004134A4">
        <w:rPr>
          <w:rStyle w:val="StyleUnderline"/>
        </w:rPr>
        <w:t xml:space="preserve"> the </w:t>
      </w:r>
      <w:r w:rsidRPr="004134A4">
        <w:rPr>
          <w:rStyle w:val="StyleUnderline"/>
          <w:highlight w:val="cyan"/>
        </w:rPr>
        <w:t>IPR</w:t>
      </w:r>
      <w:r w:rsidRPr="004134A4">
        <w:rPr>
          <w:rStyle w:val="StyleUnderline"/>
        </w:rPr>
        <w:t xml:space="preserve"> regimes </w:t>
      </w:r>
      <w:r w:rsidRPr="004134A4">
        <w:rPr>
          <w:rStyle w:val="StyleUnderline"/>
          <w:highlight w:val="cyan"/>
        </w:rPr>
        <w:t>and superimposes the diversity</w:t>
      </w:r>
      <w:r w:rsidRPr="004134A4">
        <w:rPr>
          <w:rStyle w:val="StyleUnderline"/>
        </w:rPr>
        <w:t xml:space="preserve"> </w:t>
      </w:r>
      <w:r w:rsidRPr="004134A4">
        <w:rPr>
          <w:rStyle w:val="StyleUnderline"/>
          <w:highlight w:val="cyan"/>
        </w:rPr>
        <w:t>of knowledge systems which leads to appropriation of traditional knowledge</w:t>
      </w:r>
      <w:r w:rsidRPr="004134A4">
        <w:rPr>
          <w:rStyle w:val="StyleUnderline"/>
        </w:rPr>
        <w:t xml:space="preserve">, i.e., </w:t>
      </w:r>
      <w:r w:rsidRPr="004134A4">
        <w:rPr>
          <w:rStyle w:val="StyleUnderline"/>
          <w:highlight w:val="cyan"/>
        </w:rPr>
        <w:t>biopiracy</w:t>
      </w:r>
      <w:r w:rsidRPr="004134A4">
        <w:rPr>
          <w:rStyle w:val="StyleUnderline"/>
        </w:rPr>
        <w:t xml:space="preserve">, and is presented as ‘innovation’ and ‘invention’. This phenomenon of biopiracy and intellectual piracy is one in which </w:t>
      </w:r>
      <w:r w:rsidRPr="004134A4">
        <w:rPr>
          <w:rStyle w:val="StyleUnderline"/>
          <w:highlight w:val="cyan"/>
        </w:rPr>
        <w:t>western commercial interests unethically</w:t>
      </w:r>
      <w:r w:rsidRPr="004134A4">
        <w:rPr>
          <w:rStyle w:val="StyleUnderline"/>
        </w:rPr>
        <w:t xml:space="preserve"> and falsely </w:t>
      </w:r>
      <w:r w:rsidRPr="004134A4">
        <w:rPr>
          <w:rStyle w:val="StyleUnderline"/>
          <w:highlight w:val="cyan"/>
        </w:rPr>
        <w:t>claim products and innovations directly derived from indigenous knowledge traditions as their own</w:t>
      </w:r>
      <w:r w:rsidRPr="004134A4">
        <w:rPr>
          <w:rStyle w:val="StyleUnderline"/>
        </w:rPr>
        <w:t xml:space="preserve"> ‘</w:t>
      </w:r>
      <w:r w:rsidRPr="004134A4">
        <w:rPr>
          <w:rStyle w:val="StyleUnderline"/>
          <w:highlight w:val="cyan"/>
        </w:rPr>
        <w:t>i</w:t>
      </w:r>
      <w:r w:rsidRPr="004134A4">
        <w:rPr>
          <w:rStyle w:val="StyleUnderline"/>
        </w:rPr>
        <w:t xml:space="preserve">ntellectual </w:t>
      </w:r>
      <w:r w:rsidRPr="004134A4">
        <w:rPr>
          <w:rStyle w:val="StyleUnderline"/>
          <w:highlight w:val="cyan"/>
        </w:rPr>
        <w:t>p</w:t>
      </w:r>
      <w:r w:rsidRPr="004134A4">
        <w:rPr>
          <w:rStyle w:val="StyleUnderline"/>
        </w:rPr>
        <w:t xml:space="preserve">roperty’, a claim protected through ‘intellectual property rights’. This is a direct consequence of the devaluation and </w:t>
      </w:r>
      <w:r w:rsidRPr="004134A4">
        <w:rPr>
          <w:rStyle w:val="StyleUnderline"/>
          <w:highlight w:val="cyan"/>
        </w:rPr>
        <w:t>the resulting invisibility of indigenous systems of knowledge which</w:t>
      </w:r>
      <w:r w:rsidRPr="004134A4">
        <w:rPr>
          <w:rStyle w:val="StyleUnderline"/>
        </w:rPr>
        <w:t xml:space="preserve"> in</w:t>
      </w:r>
      <w:r w:rsidRPr="004134A4">
        <w:rPr>
          <w:u w:val="single"/>
        </w:rPr>
        <w:t xml:space="preserve"> turn </w:t>
      </w:r>
      <w:r w:rsidRPr="004134A4">
        <w:rPr>
          <w:highlight w:val="cyan"/>
          <w:u w:val="single"/>
        </w:rPr>
        <w:t>leads to lack of protection for these systems</w:t>
      </w:r>
      <w:r w:rsidRPr="004134A4">
        <w:rPr>
          <w:u w:val="single"/>
        </w:rPr>
        <w:t xml:space="preserve">. This devaluation is </w:t>
      </w:r>
      <w:r w:rsidRPr="004134A4">
        <w:rPr>
          <w:highlight w:val="cyan"/>
          <w:u w:val="single"/>
        </w:rPr>
        <w:t>linked to the imposition of the reductionist methods of western science to the</w:t>
      </w:r>
      <w:r w:rsidRPr="004134A4">
        <w:rPr>
          <w:u w:val="single"/>
        </w:rPr>
        <w:t xml:space="preserve"> non-reductionist </w:t>
      </w:r>
      <w:r w:rsidRPr="004134A4">
        <w:rPr>
          <w:highlight w:val="cyan"/>
          <w:u w:val="single"/>
        </w:rPr>
        <w:t>approaches of indigenous knowledge</w:t>
      </w:r>
      <w:r w:rsidRPr="004134A4">
        <w:rPr>
          <w:u w:val="single"/>
        </w:rPr>
        <w:t xml:space="preserve"> systems. Therefore, </w:t>
      </w:r>
      <w:r w:rsidRPr="004134A4">
        <w:rPr>
          <w:highlight w:val="cyan"/>
          <w:u w:val="single"/>
        </w:rPr>
        <w:t>as</w:t>
      </w:r>
      <w:r w:rsidRPr="004134A4">
        <w:rPr>
          <w:u w:val="single"/>
        </w:rPr>
        <w:t xml:space="preserve"> the western style </w:t>
      </w:r>
      <w:r w:rsidRPr="004134A4">
        <w:rPr>
          <w:highlight w:val="cyan"/>
          <w:u w:val="single"/>
        </w:rPr>
        <w:t>IPR systems are biased towards western knowledge systems</w:t>
      </w:r>
      <w:r w:rsidRPr="004134A4">
        <w:rPr>
          <w:u w:val="single"/>
        </w:rPr>
        <w:t xml:space="preserve"> which reduce biodiversity to its chemical or genetic structures, </w:t>
      </w:r>
      <w:r w:rsidRPr="004134A4">
        <w:rPr>
          <w:highlight w:val="cyan"/>
          <w:u w:val="single"/>
        </w:rPr>
        <w:t>the indigenous systems receive no protection while the piracy</w:t>
      </w:r>
      <w:r w:rsidRPr="004134A4">
        <w:rPr>
          <w:u w:val="single"/>
        </w:rPr>
        <w:t xml:space="preserve"> of these systems </w:t>
      </w:r>
      <w:r w:rsidRPr="004134A4">
        <w:rPr>
          <w:highlight w:val="cyan"/>
          <w:u w:val="single"/>
        </w:rPr>
        <w:t>remains protected</w:t>
      </w:r>
      <w:r w:rsidRPr="004134A4">
        <w:rPr>
          <w:u w:val="single"/>
        </w:rPr>
        <w:t xml:space="preserve">. In the absence of a protection system for biodiversity and indigenous knowledge systems, and </w:t>
      </w:r>
      <w:r w:rsidRPr="004134A4">
        <w:rPr>
          <w:highlight w:val="cyan"/>
          <w:u w:val="single"/>
        </w:rPr>
        <w:t>with</w:t>
      </w:r>
      <w:r w:rsidRPr="004134A4">
        <w:rPr>
          <w:u w:val="single"/>
        </w:rPr>
        <w:t xml:space="preserve"> </w:t>
      </w:r>
      <w:r w:rsidRPr="004134A4">
        <w:rPr>
          <w:highlight w:val="cyan"/>
          <w:u w:val="single"/>
        </w:rPr>
        <w:t>the universalization of</w:t>
      </w:r>
      <w:r w:rsidRPr="004134A4">
        <w:rPr>
          <w:u w:val="single"/>
        </w:rPr>
        <w:t xml:space="preserve"> western style </w:t>
      </w:r>
      <w:r w:rsidRPr="004134A4">
        <w:rPr>
          <w:highlight w:val="cyan"/>
          <w:u w:val="single"/>
        </w:rPr>
        <w:t>IPR</w:t>
      </w:r>
      <w:r w:rsidRPr="004134A4">
        <w:rPr>
          <w:u w:val="single"/>
        </w:rPr>
        <w:t xml:space="preserve"> regimes, such </w:t>
      </w:r>
      <w:r w:rsidRPr="004134A4">
        <w:rPr>
          <w:highlight w:val="cyan"/>
          <w:u w:val="single"/>
        </w:rPr>
        <w:t>intellectual</w:t>
      </w:r>
      <w:r w:rsidRPr="004134A4">
        <w:rPr>
          <w:u w:val="single"/>
        </w:rPr>
        <w:t xml:space="preserve"> and </w:t>
      </w:r>
      <w:r w:rsidRPr="004134A4">
        <w:rPr>
          <w:highlight w:val="cyan"/>
          <w:u w:val="single"/>
        </w:rPr>
        <w:t>biological piracy will only grow.</w:t>
      </w:r>
      <w:r w:rsidRPr="004134A4">
        <w:rPr>
          <w:u w:val="single"/>
        </w:rPr>
        <w:t xml:space="preserve"> Protecting our biological and intellectual heritage in the age of biopiracy requires the recognition and rejuvenation of our heritage, and the evolution of legal systems for the protection of this heritage in the context of emerging IPR regimes.</w:t>
      </w:r>
    </w:p>
    <w:p w14:paraId="6AB04601" w14:textId="77777777" w:rsidR="00DA1CB4" w:rsidRPr="004134A4" w:rsidRDefault="00DA1CB4" w:rsidP="00DA1CB4">
      <w:pPr>
        <w:pStyle w:val="Heading2"/>
      </w:pPr>
      <w:r w:rsidRPr="004134A4">
        <w:t>2AC---Counterplan</w:t>
      </w:r>
    </w:p>
    <w:p w14:paraId="077A7F97" w14:textId="77777777" w:rsidR="00DA1CB4" w:rsidRPr="004134A4" w:rsidRDefault="00DA1CB4" w:rsidP="00DA1CB4">
      <w:pPr>
        <w:pStyle w:val="Heading2"/>
      </w:pPr>
      <w:r w:rsidRPr="004134A4">
        <w:t>2AC---Disadvantage</w:t>
      </w:r>
    </w:p>
    <w:p w14:paraId="017D7490" w14:textId="77777777" w:rsidR="00DA1CB4" w:rsidRPr="004134A4" w:rsidRDefault="00DA1CB4" w:rsidP="00DA1CB4">
      <w:pPr>
        <w:pStyle w:val="Heading2"/>
      </w:pPr>
      <w:r w:rsidRPr="004134A4">
        <w:t>2AC---Kritik</w:t>
      </w:r>
    </w:p>
    <w:p w14:paraId="44ED6E56" w14:textId="77777777" w:rsidR="00DA1CB4" w:rsidRPr="004134A4" w:rsidRDefault="00DA1CB4" w:rsidP="00DA1CB4">
      <w:pPr>
        <w:pStyle w:val="Heading3"/>
      </w:pPr>
      <w:r>
        <w:t>AT---</w:t>
      </w:r>
      <w:r w:rsidRPr="004134A4">
        <w:t>Capitalism K---2AC</w:t>
      </w:r>
    </w:p>
    <w:p w14:paraId="63AEB1A8" w14:textId="77777777" w:rsidR="00DA1CB4" w:rsidRPr="004134A4" w:rsidRDefault="00DA1CB4" w:rsidP="00DA1CB4">
      <w:pPr>
        <w:pStyle w:val="Heading4"/>
      </w:pPr>
      <w:r>
        <w:t>All</w:t>
      </w:r>
      <w:r w:rsidRPr="004134A4">
        <w:t xml:space="preserve"> Capitalism is Racial Capitalism, their inability to recognize this implicates the ability for the alt to overcome the racialization of South Asians as an infinitely mutable personification of labor, that means that even if the alt can solve for capitalism it cant undo the colonial conceptions of South Asianess that create the impetus for anti south asian violence. </w:t>
      </w:r>
    </w:p>
    <w:p w14:paraId="3FE26C39" w14:textId="77777777" w:rsidR="00DA1CB4" w:rsidRPr="004134A4" w:rsidRDefault="00DA1CB4" w:rsidP="00DA1CB4">
      <w:pPr>
        <w:rPr>
          <w:color w:val="000000" w:themeColor="text1"/>
          <w:sz w:val="20"/>
          <w:szCs w:val="20"/>
          <w:shd w:val="clear" w:color="auto" w:fill="FFF9ED"/>
        </w:rPr>
      </w:pPr>
      <w:r w:rsidRPr="004134A4">
        <w:rPr>
          <w:b/>
          <w:bCs/>
          <w:sz w:val="26"/>
          <w:szCs w:val="26"/>
        </w:rPr>
        <w:t xml:space="preserve">Saraf 19’. </w:t>
      </w:r>
      <w:r w:rsidRPr="004134A4">
        <w:rPr>
          <w:color w:val="000000" w:themeColor="text1"/>
          <w:sz w:val="20"/>
          <w:szCs w:val="20"/>
          <w:shd w:val="clear" w:color="auto" w:fill="FFFFFF"/>
        </w:rPr>
        <w:t>Aanchal Saraf is a Ph.D. candidate at Yale writing about culture, Asian America, and overlapping imperialisms in the Pacific.</w:t>
      </w:r>
      <w:r w:rsidRPr="004134A4">
        <w:rPr>
          <w:color w:val="000000" w:themeColor="text1"/>
          <w:sz w:val="20"/>
          <w:szCs w:val="20"/>
        </w:rPr>
        <w:t xml:space="preserve"> </w:t>
      </w:r>
      <w:r w:rsidRPr="004134A4">
        <w:rPr>
          <w:color w:val="000000" w:themeColor="text1"/>
          <w:sz w:val="20"/>
          <w:szCs w:val="20"/>
          <w:shd w:val="clear" w:color="auto" w:fill="FFFFFF"/>
        </w:rPr>
        <w:t>"Global Racial Capitalism and the Asian American Zombie in Ling Ma's Severance." Studies in the Fantastic, vol. 7, 2019, p. 12-23. Project MUSE, </w:t>
      </w:r>
      <w:hyperlink r:id="rId9" w:history="1">
        <w:r w:rsidRPr="004134A4">
          <w:rPr>
            <w:color w:val="000000" w:themeColor="text1"/>
            <w:sz w:val="20"/>
            <w:szCs w:val="20"/>
            <w:u w:val="single"/>
            <w:shd w:val="clear" w:color="auto" w:fill="FFFFFF"/>
          </w:rPr>
          <w:t>doi:10.1353/sif.2019.0001</w:t>
        </w:r>
      </w:hyperlink>
      <w:r w:rsidRPr="004134A4">
        <w:rPr>
          <w:color w:val="000000" w:themeColor="text1"/>
          <w:sz w:val="20"/>
          <w:szCs w:val="20"/>
          <w:shd w:val="clear" w:color="auto" w:fill="FFFFFF"/>
        </w:rPr>
        <w:t>.</w:t>
      </w:r>
    </w:p>
    <w:p w14:paraId="6C5E99A6" w14:textId="77777777" w:rsidR="00DA1CB4" w:rsidRPr="004134A4" w:rsidRDefault="00DA1CB4" w:rsidP="00DA1CB4">
      <w:pPr>
        <w:rPr>
          <w:sz w:val="20"/>
          <w:szCs w:val="20"/>
        </w:rPr>
      </w:pPr>
      <w:r w:rsidRPr="004134A4">
        <w:rPr>
          <w:sz w:val="16"/>
          <w:szCs w:val="16"/>
        </w:rPr>
        <w:t>In Ling Ma’s 2018 novel Severance, Chinese American protagonist Candace Chen quickly distinguishes the “fevered” from a “typical” zombie as imagined by pop culture: “They don’t attack us or try to eat us. They don’t do anything to us. If anything, we do more harm to them” (Ma 29). The fevered are literal creatures of habit, stuck in loops repeating the same activity–such as folding clothes or changing TV channels–while their bodies degenerate, dying a slow and inevitable death. Their ailment is caused by Shen Fever, so named for its origins in Shenzen, China. The fever spreads rapidly across oceans through trade networks, quickly emptying Midtown Manhattan save military-contracted security guards and Candace herself, who has moved into her downtown office to work until her contract expires, apocalypse notwithstanding. Despite Candace’s insistence that the fevered are not zombies, the metaphor retains powerful valences through which the novel’s treatment of race, gender, and postcolonial late capitalism can be understood. The novel moves between timelines, tracking Candace’s time in New York City in the years leading up to the outbreak alongside her post-outbreak journey to Chicago with a band of survivors, a quasi-cult led by a former IT worker named Bob. The story spans many genres, from the urgency that marks an “outbreak narrative” (Wald 58) or a zombie apocalypse to the mundanity that characterizes workplace novels and “capitalist realism” (Fan 679). In its brief indulgence of Candace’s parents’ 1988 immigration from Fuzhou, China to Salt Lake City, Utah, Severance also displays a tenderness uncommon in the narrative forces that often dictate post-apocalyptic storytelling.</w:t>
      </w:r>
      <w:r w:rsidRPr="004134A4">
        <w:t xml:space="preserve"> </w:t>
      </w:r>
      <w:r w:rsidRPr="004134A4">
        <w:rPr>
          <w:u w:val="single"/>
        </w:rPr>
        <w:t xml:space="preserve">As much immigration story as it is a post-apocalyptic confirmation that we’d sooner believe the end of the world than the end of capitalism, Severance points us to the ways in which </w:t>
      </w:r>
      <w:r w:rsidRPr="004134A4">
        <w:rPr>
          <w:b/>
          <w:bCs/>
          <w:highlight w:val="cyan"/>
          <w:u w:val="single"/>
        </w:rPr>
        <w:t>Asian American racialization has always been contingent on the needs of capital.</w:t>
      </w:r>
      <w:r w:rsidRPr="004134A4">
        <w:rPr>
          <w:u w:val="single"/>
        </w:rPr>
        <w:t xml:space="preserve"> For Candace, an Asian American office worker, to be the novel’s protagonist moves us to question the durability of capital in end times. Moreover, the moments in the novel in which the fevered and Candace herself trouble capital’s structuring forces across time and space, suggest an imagined otherwise to the end of days. This essay considers both Candace’s protagonist role and these moments of spatiotemporal rupture. In this essay, </w:t>
      </w:r>
      <w:r w:rsidRPr="004134A4">
        <w:rPr>
          <w:b/>
          <w:bCs/>
          <w:u w:val="single"/>
        </w:rPr>
        <w:t>I trace the overlaps of Asian American racialization with the conventions of the zombie genre to suggest that</w:t>
      </w:r>
      <w:r w:rsidRPr="004134A4">
        <w:rPr>
          <w:u w:val="single"/>
        </w:rPr>
        <w:t xml:space="preserve">, in Ma’s novel, </w:t>
      </w:r>
      <w:r w:rsidRPr="004134A4">
        <w:rPr>
          <w:b/>
          <w:bCs/>
          <w:u w:val="single"/>
        </w:rPr>
        <w:t>Orientalism and capitalism converge at the site of the fevered.</w:t>
      </w:r>
      <w:r w:rsidRPr="004134A4">
        <w:rPr>
          <w:u w:val="single"/>
        </w:rPr>
        <w:t xml:space="preserve"> I argue that the fevered and Candace’s moments of divergence from capitalism’s linear narrativity acknowledge but do not reproduce its colonial logics and provide us with a way of understanding an Asian American humanity that does not rely on labor categories or spatiotemporal constraints.</w:t>
      </w:r>
      <w:r w:rsidRPr="004134A4">
        <w:t xml:space="preserve"> </w:t>
      </w:r>
      <w:r w:rsidRPr="004134A4">
        <w:rPr>
          <w:u w:val="single"/>
        </w:rPr>
        <w:t xml:space="preserve">The history of Asian American racialization shares many of the conventions that characterize a zombie narrative. In her book Alien Capital, Iyko Day traces how </w:t>
      </w:r>
      <w:r w:rsidRPr="004134A4">
        <w:rPr>
          <w:b/>
          <w:bCs/>
          <w:highlight w:val="cyan"/>
          <w:u w:val="single"/>
        </w:rPr>
        <w:t>Asian subjects in North America personify “abstract processes of value formation anchored by labor</w:t>
      </w:r>
      <w:r w:rsidRPr="004134A4">
        <w:rPr>
          <w:u w:val="single"/>
        </w:rPr>
        <w:t xml:space="preserve">” (Day 8). That is to say, </w:t>
      </w:r>
      <w:r w:rsidRPr="004134A4">
        <w:rPr>
          <w:b/>
          <w:bCs/>
          <w:highlight w:val="cyan"/>
          <w:u w:val="single"/>
        </w:rPr>
        <w:t>Asian people give the abstract processes of capitalism material form, since they themselves are as mutable in the eyes of white settlers as is the value of their labor</w:t>
      </w:r>
      <w:r w:rsidRPr="004134A4">
        <w:rPr>
          <w:u w:val="single"/>
        </w:rPr>
        <w:t xml:space="preserve">. </w:t>
      </w:r>
      <w:r w:rsidRPr="004134A4">
        <w:rPr>
          <w:b/>
          <w:bCs/>
          <w:highlight w:val="cyan"/>
          <w:u w:val="single"/>
        </w:rPr>
        <w:t>Constantly resignifiable, the Asian American body echoes the flexibility of capital, constructed as cheap or efficient labor in concert with the needs of the settler nation</w:t>
      </w:r>
      <w:r w:rsidRPr="004134A4">
        <w:rPr>
          <w:u w:val="single"/>
        </w:rPr>
        <w:t>. Similarly, zombies are subject to multiple kinds of signification under the flexibility of late capitalism’s global processes</w:t>
      </w:r>
      <w:r w:rsidRPr="004134A4">
        <w:t xml:space="preserve">. </w:t>
      </w:r>
      <w:r w:rsidRPr="004134A4">
        <w:rPr>
          <w:sz w:val="18"/>
          <w:szCs w:val="18"/>
        </w:rPr>
        <w:t>In the novel, Bob quite literally refers to the zombies as “an abstract force” (Ma 29). While the origins of the zombie are rooted in the Haitian Revolution that began as a slave revolt (Lauro and Embry), the monster has alternatively stood in for “the alienation of capitalist extraction of surplus value,” both in its role as an endless consumer as well its expendability from the body politic mirroring the expendability of human labor to global capital (Vint 172)</w:t>
      </w:r>
      <w:r w:rsidRPr="004134A4">
        <w:t xml:space="preserve">. </w:t>
      </w:r>
      <w:r w:rsidRPr="004134A4">
        <w:rPr>
          <w:u w:val="single"/>
        </w:rPr>
        <w:t xml:space="preserve">In her work on the intersections of zombie narrative and racial capitalism, Camille Fojas explains that </w:t>
      </w:r>
      <w:r w:rsidRPr="004134A4">
        <w:rPr>
          <w:b/>
          <w:bCs/>
          <w:u w:val="single"/>
        </w:rPr>
        <w:t>the zombie narrative contains our “outrage, fear, and anxiety about capitalism in crisis” (Fojas 61) by giving the abstract processes of capitalism material form, analogous to the function of the Asian American body.</w:t>
      </w:r>
      <w:r w:rsidRPr="004134A4">
        <w:t xml:space="preserve"> </w:t>
      </w:r>
      <w:r w:rsidRPr="004134A4">
        <w:rPr>
          <w:sz w:val="18"/>
          <w:szCs w:val="18"/>
        </w:rPr>
        <w:t>Notably, the fevered in Severance do not affect others through infection or consumption, as Shen Fever is spread through fungal spores. Instead, the fevered are incorporated into the rhizomatic structure of Shen Fever’s global dispersal, which is a reminder that the decisions made under global capitalism to expel migrant laborers and outsource production to inhumane working conditions in the Global South, has already “made monsters of us all” (Vint 173). In the novel, it is both Candace and the fevered who give capitalism its material form. While the cause of Shen Fever is never explicitly confirmed, the reigning theory is that the new strain of fungal spores that caused the infection “had inadvertently developed within factory conditions of manufacturing areas, the SEZs in China, where spores fed off the highly specific mixture of chemicals” (Ma 210). Candace works in the Bibles division at a book publishing company named Spectra that contracts labor in China’s SEZs. Characterized by their reproducibility across space and time, what Candace refers to as the purest form of product packaging, the Bibles prove to be an ideal commodity to consider Asian American racialization as a malleable labor force, as well as its zombified corollaries. In a passage predating the outbreak of Shen Fever (Ma 23-25), Candace tries to explain to a client that the Shenzen manufacturer hired to produce gemstones for the Gemstone Bible cannot complete the job, as workers are inhaling glass from grinding down the gemstones. The manufacturer has shut down their plant to avoid a lawsuit. The client proceeds to convey a perfunctory sadness at this health concern, then shifts to demand that Candace merely find another contractor willing to take the job.</w:t>
      </w:r>
      <w:r w:rsidRPr="004134A4">
        <w:t xml:space="preserve"> Spectra is alienation from labor made manifest. Elsewhere, </w:t>
      </w:r>
      <w:r w:rsidRPr="004134A4">
        <w:rPr>
          <w:u w:val="single"/>
        </w:rPr>
        <w:t>Candace describes how the Bibles she oversees are made and explains the routes of travel that they take through various economic ports. She visits manufacturers in Shenzen, speaking in fragmented Mandarin with the contractors who remark on her Chinese name, though it does not appear in the text. The Bibles’ hidden abstract value is personified through racialized Asian people: the glass-inhaling workers, the liminal contractors, Candace’s own journey across oceans. Candace’s concern for the workers, albeit immediately discounted, and her extended explanation of the Bibles’ circulation as commodity, forces the reader to gaze upon the concrete dimensions of the commodity’s hidden abstract value, and resultingly, upon the racialized Asian people that personify the Bibles themselves. Yet, like names unspoken and workers ignored, absences and incongruencies emerge in attempting to concretize the rapidly shifting metaphor of abstract labor.</w:t>
      </w:r>
      <w:r w:rsidRPr="004134A4">
        <w:t xml:space="preserve"> </w:t>
      </w:r>
      <w:r w:rsidRPr="004134A4">
        <w:rPr>
          <w:b/>
          <w:bCs/>
          <w:highlight w:val="cyan"/>
          <w:u w:val="single"/>
        </w:rPr>
        <w:t>The response to the outbreak also reveals the historical legacies of racialized exclusion and imperial border management that underpin the abstraction of Asian Americans as a constantly resignifiable labor force. The fever spreads quickly via shipping ports, revealing the United States’ own dependence on differentiated labor on a global scale and the rapidity with which commodity flows in and out of the settler nation daily</w:t>
      </w:r>
      <w:r w:rsidRPr="004134A4">
        <w:rPr>
          <w:u w:val="single"/>
        </w:rPr>
        <w:t>.</w:t>
      </w:r>
      <w:r w:rsidRPr="004134A4">
        <w:t xml:space="preserve"> </w:t>
      </w:r>
      <w:r w:rsidRPr="004134A4">
        <w:rPr>
          <w:sz w:val="20"/>
          <w:szCs w:val="20"/>
        </w:rPr>
        <w:t>In response to the Shen Fever outbreak, US Congress passes a travel ban to “prevent citizens of Asian countries from visiting the United States. A list of banned countries was provided. China was at the top of the list” (Ma 210). Despite the fact that Shen Fever is spread through a fungus, not through human contact, it is Asian peoples that are barred from entry. Candace continues working at the publishing company well into the days following the initial outbreaks, but when operations finally shut down, it is not due to a fear of Chinese commodities at ports of entry, but the lack of labor capital: Overseas manufacturers rapidly close as their employees succumb to Shen Fever. Ma demands that we look at capital’s racial ruin, an end-of-the-world paranoia that seems to coalesce around the Rise of China as an economic empire. It is, as Arif Dirlik appropriately puts it, a “Yellow Fever-Infected” notion of the end of the world (Dirlik 539).</w:t>
      </w:r>
    </w:p>
    <w:p w14:paraId="0439786F" w14:textId="77777777" w:rsidR="00DA1CB4" w:rsidRPr="0028044D" w:rsidRDefault="00DA1CB4" w:rsidP="00DA1CB4">
      <w:pPr>
        <w:pStyle w:val="Heading4"/>
      </w:pPr>
      <w:r w:rsidRPr="0028044D">
        <w:t xml:space="preserve">The alt fails – party building is a vague aspiration to leadership of the working class with no path to achieve its goal. Before they can gain any solvency or links, they have to describe exactly how democratic centralism functions and how they consolidate a massively diverse left into a singular organization. </w:t>
      </w:r>
    </w:p>
    <w:p w14:paraId="2BCDE902" w14:textId="77777777" w:rsidR="00DA1CB4" w:rsidRPr="0028044D" w:rsidRDefault="00DA1CB4" w:rsidP="00DA1CB4">
      <w:r w:rsidRPr="0028044D">
        <w:rPr>
          <w:rStyle w:val="Style13ptBold"/>
        </w:rPr>
        <w:t>Kalisz, 20</w:t>
      </w:r>
      <w:r w:rsidRPr="0028044D">
        <w:t xml:space="preserve"> (Teresa, organizer based in New York City and a member of Red Bloom and the Marxist Center, “Everyday Ruptures: Putting Basebuilding on a Revolutionary Path,” </w:t>
      </w:r>
      <w:r w:rsidRPr="0028044D">
        <w:rPr>
          <w:i/>
          <w:iCs/>
        </w:rPr>
        <w:t>The Left Wind,</w:t>
      </w:r>
      <w:r w:rsidRPr="0028044D">
        <w:t xml:space="preserve"> </w:t>
      </w:r>
      <w:hyperlink r:id="rId10" w:history="1">
        <w:r w:rsidRPr="0028044D">
          <w:rPr>
            <w:rStyle w:val="Hyperlink"/>
          </w:rPr>
          <w:t>https://theleftwind.wordpress.com/2020/04/24/everyday-ruptures-putting-basebuilding-on-a-revolutionary-path/</w:t>
        </w:r>
      </w:hyperlink>
      <w:r w:rsidRPr="0028044D">
        <w:t>)</w:t>
      </w:r>
    </w:p>
    <w:p w14:paraId="1570AB6D" w14:textId="77777777" w:rsidR="00DA1CB4" w:rsidRDefault="00DA1CB4" w:rsidP="00DA1CB4">
      <w:pPr>
        <w:rPr>
          <w:sz w:val="14"/>
        </w:rPr>
      </w:pPr>
      <w:r w:rsidRPr="0028044D">
        <w:rPr>
          <w:sz w:val="14"/>
        </w:rPr>
        <w:t xml:space="preserve">When the question of organization is brought up with respect to the revolution, </w:t>
      </w:r>
      <w:r w:rsidRPr="0028044D">
        <w:rPr>
          <w:rStyle w:val="StyleUnderline"/>
        </w:rPr>
        <w:t>Marxists often return to the idea of the party</w:t>
      </w:r>
      <w:r w:rsidRPr="0028044D">
        <w:rPr>
          <w:sz w:val="14"/>
        </w:rPr>
        <w:t xml:space="preserve">. </w:t>
      </w:r>
      <w:r w:rsidRPr="00B0119E">
        <w:rPr>
          <w:rStyle w:val="StyleUnderline"/>
          <w:highlight w:val="green"/>
        </w:rPr>
        <w:t>The party is</w:t>
      </w:r>
      <w:r w:rsidRPr="0028044D">
        <w:rPr>
          <w:rStyle w:val="StyleUnderline"/>
        </w:rPr>
        <w:t xml:space="preserve"> often </w:t>
      </w:r>
      <w:r w:rsidRPr="00B0119E">
        <w:rPr>
          <w:rStyle w:val="StyleUnderline"/>
          <w:highlight w:val="green"/>
        </w:rPr>
        <w:t>approached as if the word itself</w:t>
      </w:r>
      <w:r w:rsidRPr="0028044D">
        <w:rPr>
          <w:rStyle w:val="StyleUnderline"/>
        </w:rPr>
        <w:t xml:space="preserve"> has power, as if the term “party building” on its own </w:t>
      </w:r>
      <w:r w:rsidRPr="00B0119E">
        <w:rPr>
          <w:rStyle w:val="StyleUnderline"/>
          <w:highlight w:val="green"/>
        </w:rPr>
        <w:t>implies all the</w:t>
      </w:r>
      <w:r w:rsidRPr="0028044D">
        <w:rPr>
          <w:rStyle w:val="StyleUnderline"/>
        </w:rPr>
        <w:t xml:space="preserve"> structural and strategic </w:t>
      </w:r>
      <w:r w:rsidRPr="00B0119E">
        <w:rPr>
          <w:rStyle w:val="StyleUnderline"/>
          <w:highlight w:val="green"/>
        </w:rPr>
        <w:t>information necessary</w:t>
      </w:r>
      <w:r w:rsidRPr="0028044D">
        <w:rPr>
          <w:rStyle w:val="StyleUnderline"/>
        </w:rPr>
        <w:t xml:space="preserve"> for the conversation</w:t>
      </w:r>
      <w:r w:rsidRPr="0028044D">
        <w:rPr>
          <w:sz w:val="14"/>
        </w:rPr>
        <w:t xml:space="preserve">. </w:t>
      </w:r>
      <w:r w:rsidRPr="00B0119E">
        <w:rPr>
          <w:rStyle w:val="Emphasis"/>
          <w:highlight w:val="green"/>
        </w:rPr>
        <w:t>This is a problem</w:t>
      </w:r>
      <w:r w:rsidRPr="0028044D">
        <w:rPr>
          <w:sz w:val="14"/>
        </w:rPr>
        <w:t xml:space="preserve">, </w:t>
      </w:r>
      <w:r w:rsidRPr="00B0119E">
        <w:rPr>
          <w:rStyle w:val="StyleUnderline"/>
          <w:highlight w:val="green"/>
        </w:rPr>
        <w:t>because</w:t>
      </w:r>
      <w:r w:rsidRPr="0028044D">
        <w:rPr>
          <w:rStyle w:val="StyleUnderline"/>
        </w:rPr>
        <w:t xml:space="preserve"> while the left does distinguish between a mass party and a Leninist party (though even this distinction is contested), </w:t>
      </w:r>
      <w:r w:rsidRPr="00B0119E">
        <w:rPr>
          <w:rStyle w:val="StyleUnderline"/>
          <w:highlight w:val="green"/>
        </w:rPr>
        <w:t>there is</w:t>
      </w:r>
      <w:r w:rsidRPr="0028044D">
        <w:rPr>
          <w:rStyle w:val="StyleUnderline"/>
        </w:rPr>
        <w:t xml:space="preserve"> quite a bit of </w:t>
      </w:r>
      <w:r w:rsidRPr="00B0119E">
        <w:rPr>
          <w:rStyle w:val="StyleUnderline"/>
          <w:highlight w:val="green"/>
        </w:rPr>
        <w:t>diversity within these forms</w:t>
      </w:r>
      <w:r w:rsidRPr="0028044D">
        <w:rPr>
          <w:rStyle w:val="StyleUnderline"/>
        </w:rPr>
        <w:t xml:space="preserve"> that are both shaped by the strategies of the trends they are born out of and the political terrain of countries they operate in.</w:t>
      </w:r>
      <w:r w:rsidRPr="0028044D">
        <w:rPr>
          <w:sz w:val="14"/>
        </w:rPr>
        <w:t xml:space="preserve"> </w:t>
      </w:r>
      <w:r w:rsidRPr="0028044D">
        <w:rPr>
          <w:rStyle w:val="StyleUnderline"/>
        </w:rPr>
        <w:t>The Bolsheviks, the Communist Party of the Philippines, and the Socialist Workers Party (US) were all Leninist parties that operated on nominal democratic centralism, but the specific forms and ways they operate are all quite different</w:t>
      </w:r>
      <w:r w:rsidRPr="0028044D">
        <w:rPr>
          <w:sz w:val="14"/>
        </w:rPr>
        <w:t xml:space="preserve">. </w:t>
      </w:r>
      <w:r w:rsidRPr="0028044D">
        <w:rPr>
          <w:rStyle w:val="StyleUnderline"/>
        </w:rPr>
        <w:t xml:space="preserve">AROC in their original critique of Marxist Center gives a preliminary definition of what a party is, contending that “political parties are the institution of unitary political leadership for a class or fraction of a class.” </w:t>
      </w:r>
      <w:r w:rsidRPr="0028044D">
        <w:rPr>
          <w:sz w:val="14"/>
        </w:rPr>
        <w:t xml:space="preserve">This is still a broad enough definition that it could theoretically encompass any variety of organizational types. </w:t>
      </w:r>
      <w:r w:rsidRPr="0028044D">
        <w:rPr>
          <w:rStyle w:val="StyleUnderline"/>
        </w:rPr>
        <w:t>With all this lack of clarity over what a call to party build means, is party building desirable?</w:t>
      </w:r>
      <w:r w:rsidRPr="0028044D">
        <w:rPr>
          <w:sz w:val="14"/>
        </w:rPr>
        <w:t xml:space="preserve"> In her contribution to the debate in the aftermath of Marxist Center’s founding, </w:t>
      </w:r>
      <w:r w:rsidRPr="0028044D">
        <w:rPr>
          <w:rStyle w:val="Emphasis"/>
        </w:rPr>
        <w:t>Alyson Escalante makes an argument for its benefit</w:t>
      </w:r>
      <w:r w:rsidRPr="0028044D">
        <w:rPr>
          <w:sz w:val="14"/>
        </w:rPr>
        <w:t xml:space="preserve">. </w:t>
      </w:r>
      <w:r w:rsidRPr="0028044D">
        <w:rPr>
          <w:rStyle w:val="StyleUnderline"/>
        </w:rPr>
        <w:t>She points out that, despite the Marxist Center’s commitment to mass work and institution building, it hasn’t committed to a strategy for revolution, and this is a major weakness.</w:t>
      </w:r>
      <w:r w:rsidRPr="0028044D">
        <w:rPr>
          <w:sz w:val="14"/>
        </w:rPr>
        <w:t xml:space="preserve"> </w:t>
      </w:r>
      <w:r w:rsidRPr="0028044D">
        <w:rPr>
          <w:rStyle w:val="Emphasis"/>
        </w:rPr>
        <w:t>Party building</w:t>
      </w:r>
      <w:r w:rsidRPr="0028044D">
        <w:rPr>
          <w:sz w:val="14"/>
        </w:rPr>
        <w:t xml:space="preserve"> provides a next step beyond building new working class institutions, and can provide a context for MC’s mass work and a basis for the development of a revolutionary strategy. While Marxist Center may fail to build the party as in past movements, this isn’t an argument against trying. Alyson’s argument isn’t completely disagreeable. In fact, this document agrees with her fundamental point: Marxist Center’s lack of a strategy for revolution is a major weakness. From here, she errs; </w:t>
      </w:r>
      <w:r w:rsidRPr="0028044D">
        <w:rPr>
          <w:rStyle w:val="StyleUnderline"/>
        </w:rPr>
        <w:t>by placing party building at the foundation of our strategy, we lose sight of the fact that the organizational forms are determined in large part by the strategy and struggles with which we engage</w:t>
      </w:r>
      <w:r w:rsidRPr="0028044D">
        <w:rPr>
          <w:sz w:val="14"/>
        </w:rPr>
        <w:t xml:space="preserve">. </w:t>
      </w:r>
      <w:r w:rsidRPr="00B0119E">
        <w:rPr>
          <w:rStyle w:val="StyleUnderline"/>
          <w:highlight w:val="green"/>
        </w:rPr>
        <w:t>Elevating the ‘</w:t>
      </w:r>
      <w:r w:rsidRPr="00B0119E">
        <w:rPr>
          <w:rStyle w:val="Emphasis"/>
          <w:highlight w:val="green"/>
        </w:rPr>
        <w:t>party’ form</w:t>
      </w:r>
      <w:r w:rsidRPr="0028044D">
        <w:rPr>
          <w:rStyle w:val="StyleUnderline"/>
        </w:rPr>
        <w:t xml:space="preserve"> </w:t>
      </w:r>
      <w:r w:rsidRPr="00B0119E">
        <w:rPr>
          <w:rStyle w:val="StyleUnderline"/>
          <w:highlight w:val="green"/>
        </w:rPr>
        <w:t xml:space="preserve">to the level of strategy </w:t>
      </w:r>
      <w:r w:rsidRPr="0028044D">
        <w:rPr>
          <w:rStyle w:val="StyleUnderline"/>
        </w:rPr>
        <w:t xml:space="preserve">presents the possibility of </w:t>
      </w:r>
      <w:r w:rsidRPr="00B0119E">
        <w:rPr>
          <w:rStyle w:val="StyleUnderline"/>
          <w:highlight w:val="green"/>
        </w:rPr>
        <w:t>conflat</w:t>
      </w:r>
      <w:r w:rsidRPr="0028044D">
        <w:rPr>
          <w:rStyle w:val="StyleUnderline"/>
        </w:rPr>
        <w:t xml:space="preserve">ing </w:t>
      </w:r>
      <w:r w:rsidRPr="00B0119E">
        <w:rPr>
          <w:rStyle w:val="StyleUnderline"/>
          <w:highlight w:val="green"/>
        </w:rPr>
        <w:t>utterly different visions</w:t>
      </w:r>
      <w:r w:rsidRPr="0028044D">
        <w:rPr>
          <w:rStyle w:val="StyleUnderline"/>
        </w:rPr>
        <w:t xml:space="preserve"> which fall under the category of “party building</w:t>
      </w:r>
      <w:r w:rsidRPr="0028044D">
        <w:rPr>
          <w:sz w:val="14"/>
        </w:rPr>
        <w:t xml:space="preserve">”. </w:t>
      </w:r>
      <w:r w:rsidRPr="0028044D">
        <w:rPr>
          <w:rStyle w:val="StyleUnderline"/>
        </w:rPr>
        <w:t xml:space="preserve">A party that leads a </w:t>
      </w:r>
      <w:r w:rsidRPr="00B0119E">
        <w:rPr>
          <w:rStyle w:val="StyleUnderline"/>
          <w:highlight w:val="green"/>
        </w:rPr>
        <w:t>guerilla war is different from</w:t>
      </w:r>
      <w:r w:rsidRPr="0028044D">
        <w:rPr>
          <w:rStyle w:val="StyleUnderline"/>
        </w:rPr>
        <w:t xml:space="preserve"> a party that operates mostly in </w:t>
      </w:r>
      <w:r w:rsidRPr="00B0119E">
        <w:rPr>
          <w:rStyle w:val="StyleUnderline"/>
          <w:highlight w:val="green"/>
        </w:rPr>
        <w:t>electoral politics</w:t>
      </w:r>
      <w:r w:rsidRPr="0028044D">
        <w:rPr>
          <w:rStyle w:val="StyleUnderline"/>
        </w:rPr>
        <w:t xml:space="preserve">. </w:t>
      </w:r>
      <w:r w:rsidRPr="00B0119E">
        <w:rPr>
          <w:rStyle w:val="Emphasis"/>
          <w:highlight w:val="green"/>
        </w:rPr>
        <w:t>If we don’t have our strategy, we don’t know what type of party to build</w:t>
      </w:r>
      <w:r w:rsidRPr="0028044D">
        <w:rPr>
          <w:sz w:val="14"/>
        </w:rPr>
        <w:t>. Furthermore, by making party building a goal, we have to ask the question:</w:t>
      </w:r>
      <w:r w:rsidRPr="00B0119E">
        <w:rPr>
          <w:rStyle w:val="StyleUnderline"/>
          <w:highlight w:val="green"/>
        </w:rPr>
        <w:t xml:space="preserve">at what point does </w:t>
      </w:r>
      <w:r w:rsidRPr="0028044D">
        <w:rPr>
          <w:rStyle w:val="StyleUnderline"/>
        </w:rPr>
        <w:t xml:space="preserve">a </w:t>
      </w:r>
      <w:r w:rsidRPr="00B0119E">
        <w:rPr>
          <w:rStyle w:val="StyleUnderline"/>
          <w:highlight w:val="green"/>
        </w:rPr>
        <w:t xml:space="preserve">party building </w:t>
      </w:r>
      <w:r w:rsidRPr="0028044D">
        <w:rPr>
          <w:rStyle w:val="StyleUnderline"/>
        </w:rPr>
        <w:t xml:space="preserve">project </w:t>
      </w:r>
      <w:r w:rsidRPr="00B0119E">
        <w:rPr>
          <w:rStyle w:val="StyleUnderline"/>
          <w:highlight w:val="green"/>
        </w:rPr>
        <w:t>become the party?</w:t>
      </w:r>
      <w:r w:rsidRPr="0028044D">
        <w:rPr>
          <w:sz w:val="14"/>
        </w:rPr>
        <w:t xml:space="preserve"> A quote from the Union of French Communists Marxist-Leninists tries to answer this: …the party must be constructed in the fire of struggles, step by step, under the control of the mass political movement. In France today, this party does not exist. It is not a question of self proclaiming it. This is why we declare that we are not the Party. We are a Marxist-Leninist-Maoist political group FOR the foundation of a communist Union. This Union, having proven itself, and gathering a significant fraction of the vanguard workers, will itself have to determine the conditions and stages for the foundation of the Party. When has a party proven itself? What constitutes a significant fraction of vanguard workers? How do we distinguish between premature self-declarations and genuine foundations of the party? If a political organization has already clearly successfully accomplished all these things before founding the party, what benefit is there to founding a new organization? The pre-party formation has already accomplished the tasks that define a party in this sense. Just like the problems facing dual power theories where </w:t>
      </w:r>
      <w:r w:rsidRPr="00B0119E">
        <w:rPr>
          <w:rStyle w:val="Emphasis"/>
          <w:highlight w:val="green"/>
        </w:rPr>
        <w:t>revolution becomes this far point in the future with no clear path</w:t>
      </w:r>
      <w:r w:rsidRPr="0028044D">
        <w:rPr>
          <w:sz w:val="14"/>
        </w:rPr>
        <w:t xml:space="preserve"> from where we currently are, </w:t>
      </w:r>
      <w:r w:rsidRPr="00B0119E">
        <w:rPr>
          <w:rStyle w:val="StyleUnderline"/>
          <w:highlight w:val="green"/>
        </w:rPr>
        <w:t>party building</w:t>
      </w:r>
      <w:r w:rsidRPr="0028044D">
        <w:rPr>
          <w:rStyle w:val="StyleUnderline"/>
        </w:rPr>
        <w:t xml:space="preserve"> also </w:t>
      </w:r>
      <w:r w:rsidRPr="00B0119E">
        <w:rPr>
          <w:rStyle w:val="StyleUnderline"/>
          <w:highlight w:val="green"/>
        </w:rPr>
        <w:t>provides little in the way of a clear path from the ‘pre-party’ to the party.</w:t>
      </w:r>
      <w:r w:rsidRPr="0028044D">
        <w:rPr>
          <w:rStyle w:val="StyleUnderline"/>
        </w:rPr>
        <w:t xml:space="preserve"> </w:t>
      </w:r>
      <w:r w:rsidRPr="0028044D">
        <w:rPr>
          <w:sz w:val="14"/>
        </w:rPr>
        <w:t xml:space="preserve">If organizational forms are determined by strategy and the conditions under which we organize, then what are the organizational forms for revolutionaries that flow from the ruptural strategy for socialism? To start, one reality that needs to be confronted is that, </w:t>
      </w:r>
      <w:r w:rsidRPr="00B0119E">
        <w:rPr>
          <w:rStyle w:val="StyleUnderline"/>
          <w:highlight w:val="green"/>
        </w:rPr>
        <w:t xml:space="preserve">despite the aspirations of </w:t>
      </w:r>
      <w:r w:rsidRPr="00B0119E">
        <w:rPr>
          <w:rStyle w:val="Emphasis"/>
          <w:highlight w:val="green"/>
        </w:rPr>
        <w:t>vanguardist</w:t>
      </w:r>
      <w:r w:rsidRPr="00B0119E">
        <w:rPr>
          <w:rStyle w:val="StyleUnderline"/>
          <w:highlight w:val="green"/>
        </w:rPr>
        <w:t xml:space="preserve"> </w:t>
      </w:r>
      <w:r w:rsidRPr="00B0119E">
        <w:rPr>
          <w:rStyle w:val="Emphasis"/>
          <w:highlight w:val="green"/>
        </w:rPr>
        <w:t>tendencies</w:t>
      </w:r>
      <w:r w:rsidRPr="0028044D">
        <w:rPr>
          <w:rStyle w:val="StyleUnderline"/>
        </w:rPr>
        <w:t xml:space="preserve">, </w:t>
      </w:r>
      <w:r w:rsidRPr="00B0119E">
        <w:rPr>
          <w:rStyle w:val="StyleUnderline"/>
          <w:highlight w:val="green"/>
        </w:rPr>
        <w:t xml:space="preserve">the idea that we will have </w:t>
      </w:r>
      <w:r w:rsidRPr="00B0119E">
        <w:rPr>
          <w:rStyle w:val="Emphasis"/>
          <w:highlight w:val="green"/>
        </w:rPr>
        <w:t>unitary leadership</w:t>
      </w:r>
      <w:r w:rsidRPr="0028044D">
        <w:rPr>
          <w:rStyle w:val="Emphasis"/>
        </w:rPr>
        <w:t xml:space="preserve"> </w:t>
      </w:r>
      <w:r w:rsidRPr="00B0119E">
        <w:rPr>
          <w:rStyle w:val="StyleUnderline"/>
          <w:highlight w:val="green"/>
        </w:rPr>
        <w:t xml:space="preserve">of the working class is </w:t>
      </w:r>
      <w:r w:rsidRPr="00B0119E">
        <w:rPr>
          <w:rStyle w:val="Emphasis"/>
          <w:highlight w:val="green"/>
        </w:rPr>
        <w:t>unrealistic</w:t>
      </w:r>
      <w:r w:rsidRPr="0028044D">
        <w:rPr>
          <w:rStyle w:val="StyleUnderline"/>
        </w:rPr>
        <w:t xml:space="preserve"> for the near term </w:t>
      </w:r>
      <w:r w:rsidRPr="00B0119E">
        <w:rPr>
          <w:rStyle w:val="StyleUnderline"/>
          <w:highlight w:val="green"/>
        </w:rPr>
        <w:t>and</w:t>
      </w:r>
      <w:r w:rsidRPr="0028044D">
        <w:rPr>
          <w:rStyle w:val="StyleUnderline"/>
        </w:rPr>
        <w:t xml:space="preserve"> might very well be completely </w:t>
      </w:r>
      <w:r w:rsidRPr="00B0119E">
        <w:rPr>
          <w:rStyle w:val="Emphasis"/>
          <w:highlight w:val="green"/>
        </w:rPr>
        <w:t>impossible</w:t>
      </w:r>
      <w:r w:rsidRPr="0028044D">
        <w:rPr>
          <w:sz w:val="14"/>
        </w:rPr>
        <w:t xml:space="preserve">. Revolutions, while they might have a dominant organization, are often carried out by blocs of revolutionary political organizations and mass organizations (as seen in the Russian Revolution). This isn’t a weakness necessarily and, in fact, we can use this to our benefit even in the near term. </w:t>
      </w:r>
    </w:p>
    <w:p w14:paraId="1E6D22D5" w14:textId="77777777" w:rsidR="00DA1CB4" w:rsidRDefault="00DA1CB4" w:rsidP="00DA1CB4">
      <w:pPr>
        <w:pStyle w:val="Heading3"/>
      </w:pPr>
      <w:r>
        <w:t>AT---Ballot PIK---2AC</w:t>
      </w:r>
    </w:p>
    <w:p w14:paraId="5BDDFBA0" w14:textId="77777777" w:rsidR="00DA1CB4" w:rsidRPr="0028044D" w:rsidRDefault="00DA1CB4" w:rsidP="00DA1CB4">
      <w:pPr>
        <w:pStyle w:val="Heading4"/>
      </w:pPr>
      <w:r>
        <w:t xml:space="preserve">The PIK has mistheorized debates relationship to the academy -- the 1AC is an undercommons project that is in but not off the university proper -- our use of this space steals away from dominant academic protocols to generate fugitive knowledge. Their links are overly totalizing and deny the possibility of subversive uses of debate and the academy, which undermines survival strategies and cedes the academy to the right. </w:t>
      </w:r>
      <w:r w:rsidRPr="0028044D">
        <w:t>Our non-normative fluid identity situates us in the Undercommons – we are in and not of academica, and disrupt it’s normative productivity</w:t>
      </w:r>
    </w:p>
    <w:p w14:paraId="6E0B1671" w14:textId="77777777" w:rsidR="00DA1CB4" w:rsidRPr="0028044D" w:rsidRDefault="00DA1CB4" w:rsidP="00DA1CB4">
      <w:pPr>
        <w:rPr>
          <w:u w:val="single"/>
        </w:rPr>
      </w:pPr>
      <w:r w:rsidRPr="0028044D">
        <w:rPr>
          <w:rStyle w:val="Style13ptBold"/>
        </w:rPr>
        <w:t>Moten/Harney ‘4</w:t>
      </w:r>
      <w:r w:rsidRPr="0028044D">
        <w:t xml:space="preserve"> Fred Moten and Stefano Harney, The University and the Undercommons, SEVEN THESES Social Text 79, Vol. 22, No. 2, Summer 2004. Copyright © 2004 by Duke University Press</w:t>
      </w:r>
      <w:r w:rsidRPr="0028044D">
        <w:br/>
      </w:r>
      <w:r w:rsidRPr="0028044D">
        <w:rPr>
          <w:sz w:val="16"/>
          <w:szCs w:val="16"/>
        </w:rPr>
        <w:t xml:space="preserve">“To the university I’ll steal, and there I’ll steal,” to borrow from Pistol at the end of Henry V, as he would surely borrow from us. This is the only possible relationship to the American university today. This may be true of universities everywhere. It may have to be true of the university in general. But certainly, this much is true in the United States: it cannot be denied that the university is a place of refuge, and it cannot be accepted that the university is a place of enlightenment. </w:t>
      </w:r>
      <w:r w:rsidRPr="00B0119E">
        <w:rPr>
          <w:highlight w:val="green"/>
          <w:u w:val="single"/>
        </w:rPr>
        <w:t>In</w:t>
      </w:r>
      <w:r w:rsidRPr="0028044D">
        <w:rPr>
          <w:u w:val="single"/>
        </w:rPr>
        <w:t xml:space="preserve"> the </w:t>
      </w:r>
      <w:r w:rsidRPr="00B0119E">
        <w:rPr>
          <w:highlight w:val="green"/>
          <w:u w:val="single"/>
        </w:rPr>
        <w:t>face of</w:t>
      </w:r>
      <w:r w:rsidRPr="0028044D">
        <w:rPr>
          <w:u w:val="single"/>
        </w:rPr>
        <w:t xml:space="preserve"> these conditions one can only sneak into </w:t>
      </w:r>
      <w:r w:rsidRPr="00B0119E">
        <w:rPr>
          <w:highlight w:val="green"/>
          <w:u w:val="single"/>
        </w:rPr>
        <w:t>the university</w:t>
      </w:r>
      <w:r w:rsidRPr="0028044D">
        <w:rPr>
          <w:u w:val="single"/>
        </w:rPr>
        <w:t xml:space="preserve"> and steal what </w:t>
      </w:r>
      <w:r w:rsidRPr="00B0119E">
        <w:rPr>
          <w:highlight w:val="green"/>
          <w:u w:val="single"/>
        </w:rPr>
        <w:t>one can</w:t>
      </w:r>
      <w:r w:rsidRPr="0028044D">
        <w:rPr>
          <w:u w:val="single"/>
        </w:rPr>
        <w:t xml:space="preserve">. To </w:t>
      </w:r>
      <w:r w:rsidRPr="00B0119E">
        <w:rPr>
          <w:highlight w:val="green"/>
          <w:u w:val="single"/>
        </w:rPr>
        <w:t>abuse its hospitality</w:t>
      </w:r>
      <w:r w:rsidRPr="0028044D">
        <w:rPr>
          <w:u w:val="single"/>
        </w:rPr>
        <w:t xml:space="preserve">, to </w:t>
      </w:r>
      <w:r w:rsidRPr="00B0119E">
        <w:rPr>
          <w:highlight w:val="green"/>
          <w:u w:val="single"/>
        </w:rPr>
        <w:t>spite its mission</w:t>
      </w:r>
      <w:r w:rsidRPr="0028044D">
        <w:rPr>
          <w:u w:val="single"/>
        </w:rPr>
        <w:t xml:space="preserve">, to </w:t>
      </w:r>
      <w:r w:rsidRPr="00B0119E">
        <w:rPr>
          <w:highlight w:val="green"/>
          <w:u w:val="single"/>
        </w:rPr>
        <w:t>join its refugee colony</w:t>
      </w:r>
      <w:r w:rsidRPr="0028044D">
        <w:rPr>
          <w:u w:val="single"/>
        </w:rPr>
        <w:t xml:space="preserve">, its gypsy encampment, to </w:t>
      </w:r>
      <w:r w:rsidRPr="00B0119E">
        <w:rPr>
          <w:highlight w:val="green"/>
          <w:u w:val="single"/>
        </w:rPr>
        <w:t>be in but not of</w:t>
      </w:r>
      <w:r w:rsidRPr="0028044D">
        <w:rPr>
          <w:u w:val="single"/>
        </w:rPr>
        <w:t>—this is the path of the subversive intellectual in the modern university.</w:t>
      </w:r>
      <w:r w:rsidRPr="0028044D">
        <w:t xml:space="preserve"> </w:t>
      </w:r>
      <w:r w:rsidRPr="0028044D">
        <w:rPr>
          <w:sz w:val="16"/>
          <w:szCs w:val="16"/>
        </w:rPr>
        <w:t>Worry about the university. This is the injunction today in the United States, one with a long history. Call for its restoration like Harold Bloom or Stanley Fish or Gerald Graff. Call for its reform like Derek Bok or Bill Readings or Cary Nelson. Call out to it as it calls to you. But for the subversive intellectual, all of this goes on upstairs, in polite company, among the rational men. After all, the subversive intellectual came under false pretenses, with bad documents, out of love. Her labor is as necessary as it is unwelcome. The university needs what she bears but cannot bear what she brings. And on top of all that, she disappears.</w:t>
      </w:r>
      <w:r w:rsidRPr="0028044D">
        <w:t xml:space="preserve"> </w:t>
      </w:r>
      <w:r w:rsidRPr="0028044D">
        <w:rPr>
          <w:u w:val="single"/>
        </w:rPr>
        <w:t xml:space="preserve">She disappears into the underground, the downlow lowdown maroon community of the university, </w:t>
      </w:r>
      <w:r w:rsidRPr="00B0119E">
        <w:rPr>
          <w:highlight w:val="green"/>
          <w:u w:val="single"/>
        </w:rPr>
        <w:t>in</w:t>
      </w:r>
      <w:r w:rsidRPr="0028044D">
        <w:rPr>
          <w:u w:val="single"/>
        </w:rPr>
        <w:t xml:space="preserve">to </w:t>
      </w:r>
      <w:r w:rsidRPr="00B0119E">
        <w:rPr>
          <w:highlight w:val="green"/>
          <w:u w:val="single"/>
        </w:rPr>
        <w:t>the Undercommons</w:t>
      </w:r>
      <w:r w:rsidRPr="0028044D">
        <w:rPr>
          <w:u w:val="single"/>
        </w:rPr>
        <w:t xml:space="preserve"> of Enlightenment, where the work gets done, where the work gets subverted, where </w:t>
      </w:r>
      <w:r w:rsidRPr="00B0119E">
        <w:rPr>
          <w:highlight w:val="green"/>
          <w:u w:val="single"/>
        </w:rPr>
        <w:t>the revolution is</w:t>
      </w:r>
      <w:r w:rsidRPr="0028044D">
        <w:rPr>
          <w:u w:val="single"/>
        </w:rPr>
        <w:t xml:space="preserve"> still black, </w:t>
      </w:r>
      <w:r w:rsidRPr="00B0119E">
        <w:rPr>
          <w:highlight w:val="green"/>
          <w:u w:val="single"/>
        </w:rPr>
        <w:t>still strong</w:t>
      </w:r>
      <w:r w:rsidRPr="0028044D">
        <w:rPr>
          <w:u w:val="single"/>
        </w:rPr>
        <w:t>.</w:t>
      </w:r>
      <w:r w:rsidRPr="0028044D">
        <w:t xml:space="preserve"> </w:t>
      </w:r>
      <w:r w:rsidRPr="0028044D">
        <w:rPr>
          <w:sz w:val="16"/>
          <w:szCs w:val="16"/>
        </w:rPr>
        <w:t>What is that work and what is its social capacity for both reproducing the university and producing fugitivity? If one were to say teaching, one would be performing the work of the university. Teaching is merely a profession and an operation of what Jacques Derrida calls the onto-/auto-encyclopedic circle of the Universitas. But it is useful to invoke this operation to glimpse the hole in the fence where labor enters, to glimpse its hiring hall, its night quarters. The university needs teaching labor, despite itself, or as itself, self-identical with and thereby erased by it. It is not teaching then that holds this social capacity, but something that produces the not visible other side of teaching, a thinking through the skin of teaching toward a collective orientation to the knowledge object as future project, and a commitment to what we want to call the prophetic organization. But it is teaching that brings us in. Before there are grants, research, conferences, books, and journals there is the experience of being taught and of teaching. Before the research post with no teaching, before the graduate students to mark the exams, before the string of sabbaticals, before the permanent reduction in teaching load, the appointment to run the Center, the consignment of pedagogy to a discipline called education, before the course designed to be a new book, teaching happened. The moment of teaching for food is therefore often mistakenly taken to be a stage, as if eventually, one should not teach for food. If the stage persists, there is a social pathology in the university. But if the teaching is successfully passed on, the stage is surpassed, and teaching is consigned to those who are known to remain in the stage, the sociopathological labor of the university. Kant interestingly calls such a stage “self-incurred minority.” He tries to contrast it with having the “determination and courage to use one’s intelligence without being guided by another.” “Have the courage to use your own intelligence.” But what would it mean if teaching or rather what we might call “the beyond of teaching” is precisely what one is asked to get beyond, to stop taking sustenance? And what of those minorities who refuse, the tribe of moles who will not come back from beyond2 (that which is beyond “the beyond of teaching”), as if they will not be subjects, as if they want to think as objects, as minority? Certainly, the perfect subjects of communication, those successfully beyond teaching, will see them as waste. But their collective labor will always call into question who truly is taking the orders of the Enlightenment. The waste lives for those moments 102 Moten/Harneybeyond2 teaching when you give away the unexpected beautiful phrase— unexpected, no one has asked, beautiful, it will never come back. Is being the biopower of the Enlightenment truly better than this? Perhaps the biopower of the Enlightenment know this, or perhaps it is just reacting to the objecthood of this labor as it must. But even as it depends on these moles, these refugees, they will call them uncollegial, impractical, naive, unprofessional. And one may be given one last chance to be pragmatic—why steal when one can have it all, they will ask. But if one hides from this interpellation, neither agrees nor disagrees but goes with hands full into the underground of the university, into the Undercommons—this will be regarded as theft, as a criminal act.</w:t>
      </w:r>
      <w:r w:rsidRPr="0028044D">
        <w:t xml:space="preserve"> </w:t>
      </w:r>
      <w:r w:rsidRPr="0028044D">
        <w:rPr>
          <w:u w:val="single"/>
        </w:rPr>
        <w:t xml:space="preserve">And </w:t>
      </w:r>
      <w:r w:rsidRPr="00B0119E">
        <w:rPr>
          <w:highlight w:val="green"/>
          <w:u w:val="single"/>
        </w:rPr>
        <w:t>it is</w:t>
      </w:r>
      <w:r w:rsidRPr="0028044D">
        <w:rPr>
          <w:u w:val="single"/>
        </w:rPr>
        <w:t xml:space="preserve"> at the same time, </w:t>
      </w:r>
      <w:r w:rsidRPr="00B0119E">
        <w:rPr>
          <w:highlight w:val="green"/>
          <w:u w:val="single"/>
        </w:rPr>
        <w:t>the only possible</w:t>
      </w:r>
      <w:r w:rsidRPr="0028044D">
        <w:rPr>
          <w:u w:val="single"/>
        </w:rPr>
        <w:t xml:space="preserve"> act. In that </w:t>
      </w:r>
      <w:r w:rsidRPr="00B0119E">
        <w:rPr>
          <w:highlight w:val="green"/>
          <w:u w:val="single"/>
        </w:rPr>
        <w:t>Undercommons</w:t>
      </w:r>
      <w:r w:rsidRPr="0028044D">
        <w:rPr>
          <w:u w:val="single"/>
        </w:rPr>
        <w:t xml:space="preserve"> of the university one </w:t>
      </w:r>
      <w:r w:rsidRPr="00B0119E">
        <w:rPr>
          <w:highlight w:val="green"/>
          <w:u w:val="single"/>
        </w:rPr>
        <w:t>can see</w:t>
      </w:r>
      <w:r w:rsidRPr="0028044D">
        <w:rPr>
          <w:u w:val="single"/>
        </w:rPr>
        <w:t xml:space="preserve"> that </w:t>
      </w:r>
      <w:r w:rsidRPr="00B0119E">
        <w:rPr>
          <w:highlight w:val="green"/>
          <w:u w:val="single"/>
        </w:rPr>
        <w:t>it is not</w:t>
      </w:r>
      <w:r w:rsidRPr="0028044D">
        <w:rPr>
          <w:u w:val="single"/>
        </w:rPr>
        <w:t xml:space="preserve"> a matter of </w:t>
      </w:r>
      <w:r w:rsidRPr="00B0119E">
        <w:rPr>
          <w:highlight w:val="green"/>
          <w:u w:val="single"/>
        </w:rPr>
        <w:t>teaching versus research</w:t>
      </w:r>
      <w:r w:rsidRPr="0028044D">
        <w:rPr>
          <w:u w:val="single"/>
        </w:rPr>
        <w:t xml:space="preserve"> or even the beyond of teaching versus the individualization of research. </w:t>
      </w:r>
      <w:r w:rsidRPr="00B0119E">
        <w:rPr>
          <w:highlight w:val="green"/>
          <w:u w:val="single"/>
        </w:rPr>
        <w:t>To enter this space</w:t>
      </w:r>
      <w:r w:rsidRPr="0028044D">
        <w:rPr>
          <w:u w:val="single"/>
        </w:rPr>
        <w:t xml:space="preserve"> is to </w:t>
      </w:r>
      <w:r w:rsidRPr="00B0119E">
        <w:rPr>
          <w:highlight w:val="green"/>
          <w:u w:val="single"/>
        </w:rPr>
        <w:t>inhabit</w:t>
      </w:r>
      <w:r w:rsidRPr="0028044D">
        <w:rPr>
          <w:u w:val="single"/>
        </w:rPr>
        <w:t xml:space="preserve"> the </w:t>
      </w:r>
      <w:r w:rsidRPr="00B0119E">
        <w:rPr>
          <w:highlight w:val="green"/>
          <w:u w:val="single"/>
        </w:rPr>
        <w:t>ruptural</w:t>
      </w:r>
      <w:r w:rsidRPr="0028044D">
        <w:rPr>
          <w:u w:val="single"/>
        </w:rPr>
        <w:t xml:space="preserve"> and </w:t>
      </w:r>
      <w:r w:rsidRPr="00B0119E">
        <w:rPr>
          <w:highlight w:val="green"/>
          <w:u w:val="single"/>
        </w:rPr>
        <w:t>enraptured</w:t>
      </w:r>
      <w:r w:rsidRPr="0028044D">
        <w:rPr>
          <w:u w:val="single"/>
        </w:rPr>
        <w:t xml:space="preserve"> disclosure of the commons </w:t>
      </w:r>
      <w:r w:rsidRPr="00B0119E">
        <w:rPr>
          <w:highlight w:val="green"/>
          <w:u w:val="single"/>
        </w:rPr>
        <w:t>that fugitive enlightenment enacts, the</w:t>
      </w:r>
      <w:r w:rsidRPr="0028044D">
        <w:rPr>
          <w:u w:val="single"/>
        </w:rPr>
        <w:t xml:space="preserve"> criminal, matricidal, </w:t>
      </w:r>
      <w:r w:rsidRPr="00B0119E">
        <w:rPr>
          <w:highlight w:val="green"/>
          <w:u w:val="single"/>
        </w:rPr>
        <w:t>queer</w:t>
      </w:r>
      <w:r w:rsidRPr="0028044D">
        <w:rPr>
          <w:u w:val="single"/>
        </w:rPr>
        <w:t xml:space="preserve">, in the cistern, </w:t>
      </w:r>
      <w:r w:rsidRPr="00B0119E">
        <w:rPr>
          <w:highlight w:val="green"/>
          <w:u w:val="single"/>
        </w:rPr>
        <w:t>on the stroll of the stolen life</w:t>
      </w:r>
      <w:r w:rsidRPr="0028044D">
        <w:rPr>
          <w:u w:val="single"/>
        </w:rPr>
        <w:t xml:space="preserve">, the life stolen by enlightenment and stolen back, where the commons give refuge, where the refuge gives commons. What </w:t>
      </w:r>
      <w:r w:rsidRPr="00B0119E">
        <w:rPr>
          <w:highlight w:val="green"/>
          <w:u w:val="single"/>
        </w:rPr>
        <w:t>the beyond</w:t>
      </w:r>
      <w:r w:rsidRPr="0028044D">
        <w:rPr>
          <w:u w:val="single"/>
        </w:rPr>
        <w:t xml:space="preserve">2 </w:t>
      </w:r>
      <w:r w:rsidRPr="00B0119E">
        <w:rPr>
          <w:highlight w:val="green"/>
          <w:u w:val="single"/>
        </w:rPr>
        <w:t>of teaching is really about is</w:t>
      </w:r>
      <w:r w:rsidRPr="0028044D">
        <w:rPr>
          <w:u w:val="single"/>
        </w:rPr>
        <w:t xml:space="preserve"> not finishing oneself, not passing, not completing; it’s about </w:t>
      </w:r>
      <w:r w:rsidRPr="00B0119E">
        <w:rPr>
          <w:highlight w:val="green"/>
          <w:u w:val="single"/>
        </w:rPr>
        <w:t>allowing subjectivity to be unlawfully overcome</w:t>
      </w:r>
      <w:r w:rsidRPr="0028044D">
        <w:rPr>
          <w:u w:val="single"/>
        </w:rPr>
        <w:t xml:space="preserve"> by others, a radical passion and passivity such that one becomes unfit for subjection, because one does not possess the kind of agency that can hold the regulatory forces of subjecthood, and one cannot initiate the auto-interpellative torque that biopower subjection requires and rewards.</w:t>
      </w:r>
      <w:r w:rsidRPr="0028044D">
        <w:rPr>
          <w:sz w:val="16"/>
          <w:szCs w:val="16"/>
        </w:rPr>
        <w:t xml:space="preserve"> It is not so much the teaching as it is the prophecy in the organization of the act of teaching.</w:t>
      </w:r>
    </w:p>
    <w:p w14:paraId="3A68EDC7" w14:textId="77777777" w:rsidR="00DA1CB4" w:rsidRPr="001B188C" w:rsidRDefault="00DA1CB4" w:rsidP="00DA1CB4">
      <w:pPr>
        <w:rPr>
          <w:sz w:val="14"/>
        </w:rPr>
      </w:pPr>
    </w:p>
    <w:p w14:paraId="02707A87" w14:textId="77777777" w:rsidR="00DA1CB4" w:rsidRDefault="00DA1CB4" w:rsidP="00DA1CB4"/>
    <w:p w14:paraId="51E9433D" w14:textId="791053EC" w:rsidR="001B5B17" w:rsidRPr="001B5B17" w:rsidRDefault="001B5B17" w:rsidP="003A71D2">
      <w:pPr>
        <w:pStyle w:val="Heading1"/>
      </w:pPr>
      <w:r>
        <w:t>Case Neg---Indian Catachresis---1NC</w:t>
      </w:r>
    </w:p>
    <w:p w14:paraId="3CD511C9" w14:textId="22AE7F1E" w:rsidR="001B5B17" w:rsidRPr="001B5B17" w:rsidRDefault="001B5B17" w:rsidP="001B5B17">
      <w:pPr>
        <w:pStyle w:val="Heading2"/>
      </w:pPr>
      <w:r>
        <w:t>FW---2NC</w:t>
      </w:r>
    </w:p>
    <w:p w14:paraId="38A33AF1" w14:textId="20542B17" w:rsidR="001B5B17" w:rsidRDefault="001B5B17" w:rsidP="001B5B17">
      <w:pPr>
        <w:pStyle w:val="Heading3"/>
      </w:pPr>
      <w:r>
        <w:t xml:space="preserve">FW---AT: </w:t>
      </w:r>
      <w:r w:rsidR="00337C94">
        <w:t>Vats</w:t>
      </w:r>
      <w:r>
        <w:t>---2NC</w:t>
      </w:r>
    </w:p>
    <w:p w14:paraId="37FCC794" w14:textId="77777777" w:rsidR="00337C94" w:rsidRPr="00B34021" w:rsidRDefault="00337C94" w:rsidP="00337C94">
      <w:pPr>
        <w:pStyle w:val="Heading4"/>
        <w:rPr>
          <w:rFonts w:cs="Times New Roman"/>
        </w:rPr>
      </w:pPr>
      <w:r w:rsidRPr="00B34021">
        <w:rPr>
          <w:rFonts w:cs="Times New Roman"/>
        </w:rPr>
        <w:t xml:space="preserve">Intersectional method that convergence praxis and scholarship is best – your author </w:t>
      </w:r>
    </w:p>
    <w:p w14:paraId="77814DA8" w14:textId="77777777" w:rsidR="00337C94" w:rsidRPr="00B34021" w:rsidRDefault="00337C94" w:rsidP="00337C94">
      <w:pPr>
        <w:rPr>
          <w:lang w:eastAsia="zh-CN"/>
        </w:rPr>
      </w:pPr>
      <w:r w:rsidRPr="00B34021">
        <w:rPr>
          <w:rStyle w:val="Style13ptBold"/>
        </w:rPr>
        <w:t>Keller and Vats 20</w:t>
      </w:r>
      <w:r w:rsidRPr="00B34021">
        <w:rPr>
          <w:lang w:eastAsia="zh-CN"/>
        </w:rPr>
        <w:t xml:space="preserve"> (Deidré A. Keller is a professor at the Florida A&amp;M University (FAMU) College of Law in Orlando, Florida. Dean Keller writes at the intersections of intellectual property, personhood theory, critical race theory, and the Constitution.  Anjali S. Vats, JD, PhD is Associate Professor of Law at the University of Pittsburgh School of Law.  "Bridging Race + IP: The Challenges and Potential of Utilizing Transdisciplinary Methods to Undo the Unbearable Whiteness of Intellectual Property" (2020). Faculty Books and Book Contributions. 38. https://commons.law.famu.edu/faculty-books/38 )YJLI </w:t>
      </w:r>
    </w:p>
    <w:p w14:paraId="368D1E84" w14:textId="77777777" w:rsidR="00337C94" w:rsidRPr="00B34021" w:rsidRDefault="00337C94" w:rsidP="00337C94">
      <w:pPr>
        <w:rPr>
          <w:lang w:eastAsia="zh-CN"/>
        </w:rPr>
      </w:pPr>
      <w:r w:rsidRPr="00B34021">
        <w:t xml:space="preserve">“Huh, I think I see what you’re saying, Deidre. That’s a really provocative point – and it gestures to the complicatedness of co-authorship, even with intellectual soulmates! In this case, I’m of the opinion that the thing speaks for itself, res ipsa loquitur if you will. </w:t>
      </w:r>
      <w:r w:rsidRPr="00B34021">
        <w:rPr>
          <w:rStyle w:val="StyleUnderline"/>
        </w:rPr>
        <w:t>We use practice as method in a way that follows many scholars of color</w:t>
      </w:r>
      <w:r w:rsidRPr="00B34021">
        <w:t xml:space="preserve">. In the book Disidentifications, for example, the late José Esteban Muñoz talks about how queers of color perform in a way that negotiates the lived realities of ideology, by both acting within and remaking scripts about race and gender.9 Munoz certainly theorizes performance but he also sees unities in thinking and doing. And feminist scholars of color like Cherríe Moraga, Gloria E. Anzaldúa, and Chela Sandoval, who contemplate radical feminist methodologies, understand embodied practice as theory.10 </w:t>
      </w:r>
      <w:r w:rsidRPr="00B34021">
        <w:rPr>
          <w:rStyle w:val="StyleUnderline"/>
        </w:rPr>
        <w:t>Perhaps,we should begin by defining what we mean by methodology and why we need it? In a completely unsurprising turn of events, it seems we may have some disciplinary differences to contend with</w:t>
      </w:r>
      <w:r w:rsidRPr="00B34021">
        <w:t>.”</w:t>
      </w:r>
    </w:p>
    <w:p w14:paraId="5ED88ACA" w14:textId="77777777" w:rsidR="00337C94" w:rsidRPr="00B34021" w:rsidRDefault="00337C94" w:rsidP="00337C94">
      <w:pPr>
        <w:rPr>
          <w:rStyle w:val="StyleUnderline"/>
        </w:rPr>
      </w:pPr>
      <w:r w:rsidRPr="00B34021">
        <w:t xml:space="preserve">“Sure! For me, </w:t>
      </w:r>
      <w:r w:rsidRPr="00B34021">
        <w:rPr>
          <w:rStyle w:val="StyleUnderline"/>
          <w:highlight w:val="green"/>
        </w:rPr>
        <w:t>legal methodology is at least two things</w:t>
      </w:r>
      <w:r w:rsidRPr="00B34021">
        <w:t xml:space="preserve"> - </w:t>
      </w:r>
      <w:r w:rsidRPr="00B34021">
        <w:rPr>
          <w:rStyle w:val="Emphasis"/>
          <w:highlight w:val="green"/>
        </w:rPr>
        <w:t xml:space="preserve">research methods </w:t>
      </w:r>
      <w:r w:rsidRPr="00B34021">
        <w:rPr>
          <w:rStyle w:val="Emphasis"/>
        </w:rPr>
        <w:t>and analytical methods</w:t>
      </w:r>
      <w:r w:rsidRPr="00B34021">
        <w:t xml:space="preserve">. </w:t>
      </w:r>
      <w:r w:rsidRPr="00B34021">
        <w:rPr>
          <w:rStyle w:val="Emphasis"/>
        </w:rPr>
        <w:t>These are related but distinct</w:t>
      </w:r>
      <w:r w:rsidRPr="00B34021">
        <w:t xml:space="preserve">. </w:t>
      </w:r>
      <w:r w:rsidRPr="00B34021">
        <w:rPr>
          <w:rStyle w:val="StyleUnderline"/>
        </w:rPr>
        <w:t xml:space="preserve">For example, for the hashtag piece I am working on,11 I </w:t>
      </w:r>
      <w:r w:rsidRPr="00B34021">
        <w:rPr>
          <w:rStyle w:val="Emphasis"/>
          <w:highlight w:val="green"/>
        </w:rPr>
        <w:t>need to make sure</w:t>
      </w:r>
      <w:r w:rsidRPr="00B34021">
        <w:rPr>
          <w:rStyle w:val="StyleUnderline"/>
        </w:rPr>
        <w:t xml:space="preserve"> that I </w:t>
      </w:r>
      <w:r w:rsidRPr="00B34021">
        <w:rPr>
          <w:rStyle w:val="StyleUnderline"/>
          <w:highlight w:val="green"/>
        </w:rPr>
        <w:t>identify all relevant sources of law</w:t>
      </w:r>
      <w:r w:rsidRPr="00B34021">
        <w:rPr>
          <w:rStyle w:val="StyleUnderline"/>
        </w:rPr>
        <w:t xml:space="preserve"> - state statutes and jurisprudence pertaining to the rights of privacy and publicity, at a bare minimum, as well as the preeminent secondary sources engaging these</w:t>
      </w:r>
      <w:r w:rsidRPr="00B34021">
        <w:t xml:space="preserve"> - McCarthy’s treatise,12 Jennifer Rothman’s work,13 etc. </w:t>
      </w:r>
      <w:r w:rsidRPr="00B34021">
        <w:rPr>
          <w:rStyle w:val="Emphasis"/>
        </w:rPr>
        <w:t xml:space="preserve">Sound </w:t>
      </w:r>
      <w:r w:rsidRPr="00B34021">
        <w:rPr>
          <w:rStyle w:val="Emphasis"/>
          <w:highlight w:val="green"/>
        </w:rPr>
        <w:t>analytical</w:t>
      </w:r>
      <w:r w:rsidRPr="00B34021">
        <w:rPr>
          <w:rStyle w:val="Emphasis"/>
        </w:rPr>
        <w:t xml:space="preserve"> </w:t>
      </w:r>
      <w:r w:rsidRPr="00B34021">
        <w:rPr>
          <w:rStyle w:val="Emphasis"/>
          <w:highlight w:val="green"/>
        </w:rPr>
        <w:t>methods</w:t>
      </w:r>
      <w:r w:rsidRPr="00B34021">
        <w:t xml:space="preserve"> </w:t>
      </w:r>
      <w:r w:rsidRPr="00B34021">
        <w:rPr>
          <w:rStyle w:val="StyleUnderline"/>
        </w:rPr>
        <w:t xml:space="preserve">are </w:t>
      </w:r>
      <w:r w:rsidRPr="00B34021">
        <w:rPr>
          <w:rStyle w:val="StyleUnderline"/>
          <w:highlight w:val="green"/>
        </w:rPr>
        <w:t>about what I do with those sources</w:t>
      </w:r>
      <w:r w:rsidRPr="00B34021">
        <w:t xml:space="preserve">. </w:t>
      </w:r>
      <w:r w:rsidRPr="00B34021">
        <w:rPr>
          <w:rStyle w:val="StyleUnderline"/>
        </w:rPr>
        <w:t>There are various ‘rules’ about that pertaining to the value of precedent and the like. I needn’t always adhere to those rules. But, in writing for law reviews and legal audiences, I do have to acknowledge the existence of those rules and explain the value of eschewing them if I choose to do so.</w:t>
      </w:r>
    </w:p>
    <w:p w14:paraId="3451433F" w14:textId="77777777" w:rsidR="00337C94" w:rsidRPr="00B34021" w:rsidRDefault="00337C94" w:rsidP="00337C94">
      <w:r w:rsidRPr="00B34021">
        <w:t>“That’s an interesting way to think about method. It sounds like our legal methods class in law school, where we learned about hierarchies of legal authority. But I’ve always thought of that structuring of legal authority as about the practice of law instead of the method of law.</w:t>
      </w:r>
    </w:p>
    <w:p w14:paraId="2C8D95E3" w14:textId="77777777" w:rsidR="00337C94" w:rsidRPr="00B34021" w:rsidRDefault="00337C94" w:rsidP="00337C94">
      <w:r w:rsidRPr="00B34021">
        <w:rPr>
          <w:rStyle w:val="Emphasis"/>
        </w:rPr>
        <w:t xml:space="preserve">That’s </w:t>
      </w:r>
      <w:r w:rsidRPr="00B34021">
        <w:rPr>
          <w:rStyle w:val="Emphasis"/>
          <w:highlight w:val="green"/>
        </w:rPr>
        <w:t xml:space="preserve">certainly a disciplinary difference between law and </w:t>
      </w:r>
      <w:r w:rsidRPr="00B34021">
        <w:rPr>
          <w:rStyle w:val="Emphasis"/>
        </w:rPr>
        <w:t>ethnic studie</w:t>
      </w:r>
      <w:r w:rsidRPr="00B34021">
        <w:rPr>
          <w:rStyle w:val="Emphasis"/>
          <w:highlight w:val="green"/>
        </w:rPr>
        <w:t>s</w:t>
      </w:r>
      <w:r w:rsidRPr="00B34021">
        <w:rPr>
          <w:rStyle w:val="Emphasis"/>
        </w:rPr>
        <w:t xml:space="preserve">, or even </w:t>
      </w:r>
      <w:r w:rsidRPr="00B34021">
        <w:rPr>
          <w:rStyle w:val="Emphasis"/>
          <w:highlight w:val="green"/>
        </w:rPr>
        <w:t>Critical Race Theory</w:t>
      </w:r>
      <w:r w:rsidRPr="00B34021">
        <w:t xml:space="preserve">. The concept of method gets even more interesting if we talk about studying what Sandoval calls ‘oppositional consciousness’ to authority itself.14 </w:t>
      </w:r>
      <w:r w:rsidRPr="00B34021">
        <w:rPr>
          <w:rStyle w:val="StyleUnderline"/>
        </w:rPr>
        <w:t>Thinking about legal authority and oppositional consciousness at the same time is no easy task</w:t>
      </w:r>
      <w:r w:rsidRPr="00B34021">
        <w:t>, as Richard Delgado points out so well in the ‘Imperial Scholar.’”15 In many ways, CRT is ideologically anti-hierarchical.</w:t>
      </w:r>
    </w:p>
    <w:p w14:paraId="4EBC02AD" w14:textId="77777777" w:rsidR="00337C94" w:rsidRPr="00B34021" w:rsidRDefault="00337C94" w:rsidP="00337C94">
      <w:r w:rsidRPr="00B34021">
        <w:rPr>
          <w:rStyle w:val="StyleUnderline"/>
        </w:rPr>
        <w:t xml:space="preserve">That’s not to say that it’s not important to </w:t>
      </w:r>
      <w:r w:rsidRPr="00B34021">
        <w:rPr>
          <w:rStyle w:val="StyleUnderline"/>
          <w:highlight w:val="green"/>
        </w:rPr>
        <w:t>think about legal authority</w:t>
      </w:r>
      <w:r w:rsidRPr="00B34021">
        <w:t xml:space="preserve">, </w:t>
      </w:r>
      <w:r w:rsidRPr="00B34021">
        <w:rPr>
          <w:rStyle w:val="StyleUnderline"/>
        </w:rPr>
        <w:t xml:space="preserve">even he concedes that it </w:t>
      </w:r>
      <w:r w:rsidRPr="00B34021">
        <w:rPr>
          <w:rStyle w:val="StyleUnderline"/>
          <w:highlight w:val="green"/>
        </w:rPr>
        <w:t>matters</w:t>
      </w:r>
      <w:r w:rsidRPr="00B34021">
        <w:t>. But I see questions of choosing which sources to cite and how as included in the project of understanding law as a site for the cultural negotiation of race and power.”</w:t>
      </w:r>
    </w:p>
    <w:p w14:paraId="1DBF7F31" w14:textId="77777777" w:rsidR="00337C94" w:rsidRPr="00B34021" w:rsidRDefault="00337C94" w:rsidP="00337C94">
      <w:r w:rsidRPr="00B34021">
        <w:t>“Two things. Fir</w:t>
      </w:r>
      <w:r w:rsidRPr="00B34021">
        <w:rPr>
          <w:rStyle w:val="StyleUnderline"/>
        </w:rPr>
        <w:t>st, this is where Lawrence is really instructive</w:t>
      </w:r>
      <w:r w:rsidRPr="00B34021">
        <w:t xml:space="preserve">, right. He reminds us that </w:t>
      </w:r>
      <w:r w:rsidRPr="00B34021">
        <w:rPr>
          <w:rStyle w:val="Emphasis"/>
          <w:highlight w:val="green"/>
        </w:rPr>
        <w:t>teaching, scholarship, and praxis, are different aspects of one thing</w:t>
      </w:r>
      <w:r w:rsidRPr="00B34021">
        <w:t xml:space="preserve"> - </w:t>
      </w:r>
      <w:r w:rsidRPr="00B34021">
        <w:rPr>
          <w:rStyle w:val="Emphasis"/>
        </w:rPr>
        <w:t xml:space="preserve">the </w:t>
      </w:r>
      <w:r w:rsidRPr="00B34021">
        <w:rPr>
          <w:rStyle w:val="Emphasis"/>
          <w:highlight w:val="green"/>
        </w:rPr>
        <w:t>Word</w:t>
      </w:r>
      <w:r w:rsidRPr="00B34021">
        <w:rPr>
          <w:rStyle w:val="Emphasis"/>
        </w:rPr>
        <w:t>.</w:t>
      </w:r>
      <w:r w:rsidRPr="00B34021">
        <w:t xml:space="preserve">16 </w:t>
      </w:r>
      <w:r w:rsidRPr="00B34021">
        <w:rPr>
          <w:rStyle w:val="StyleUnderline"/>
          <w:highlight w:val="green"/>
        </w:rPr>
        <w:t>This is fundamental to CRT and to race and IP methodology</w:t>
      </w:r>
      <w:r w:rsidRPr="00B34021">
        <w:t xml:space="preserve">, I think, </w:t>
      </w:r>
      <w:r w:rsidRPr="00B34021">
        <w:rPr>
          <w:rStyle w:val="Emphasis"/>
          <w:highlight w:val="green"/>
        </w:rPr>
        <w:t>because if we are theorizing in ways that fail to attend to the</w:t>
      </w:r>
      <w:r w:rsidRPr="00B34021">
        <w:rPr>
          <w:rStyle w:val="Emphasis"/>
        </w:rPr>
        <w:t xml:space="preserve"> very </w:t>
      </w:r>
      <w:r w:rsidRPr="00B34021">
        <w:rPr>
          <w:rStyle w:val="Emphasis"/>
          <w:highlight w:val="green"/>
        </w:rPr>
        <w:t>real consequences</w:t>
      </w:r>
      <w:r w:rsidRPr="00B34021">
        <w:rPr>
          <w:rStyle w:val="Emphasis"/>
        </w:rPr>
        <w:t xml:space="preserve"> our theorizing could have in the world then </w:t>
      </w:r>
      <w:r w:rsidRPr="00B34021">
        <w:rPr>
          <w:rStyle w:val="Emphasis"/>
          <w:highlight w:val="green"/>
        </w:rPr>
        <w:t>we’re not doing it right</w:t>
      </w:r>
      <w:r w:rsidRPr="00B34021">
        <w:t xml:space="preserve">.17 Ditto for teaching. One of the challenges of bringing a critical race lens to intellectual property law is that while sound legal research and analytical methods are imperative in helping clients solve problems, they are often inadequate tools for critiquing the law. </w:t>
      </w:r>
      <w:r w:rsidRPr="00B34021">
        <w:rPr>
          <w:rStyle w:val="StyleUnderline"/>
        </w:rPr>
        <w:t>When the project is critiquing the law</w:t>
      </w:r>
      <w:r w:rsidRPr="00B34021">
        <w:t xml:space="preserve">, </w:t>
      </w:r>
      <w:r w:rsidRPr="00B34021">
        <w:rPr>
          <w:rStyle w:val="StyleUnderline"/>
        </w:rPr>
        <w:t xml:space="preserve">as it is whenever engaging with questions at the intersections of race and intellectual property, I necessarily have to branch out from the specific area of the law I am interested in critiquing to engage the </w:t>
      </w:r>
      <w:r w:rsidRPr="00B34021">
        <w:rPr>
          <w:rStyle w:val="Emphasis"/>
        </w:rPr>
        <w:t>larger questions</w:t>
      </w:r>
      <w:r w:rsidRPr="00B34021">
        <w:t>. To stay with the hashtag piece example, in order to even ask this question about whether the legal concepts we ordinarily deploy when a client wants to stop the use of a name or likeness are up to the task of aiding a grieving family who has lost their child at the hands of a police officer, I have to do what Derrick Bell was suggesting in Faces at the Bottom of the Well, listen to those for whom these laws were not necessarily written and who these laws don’t often serve well.18 To do those questions justice always requires historical contextualization and an awareness of the continuing potency of race.”</w:t>
      </w:r>
    </w:p>
    <w:p w14:paraId="567F3432" w14:textId="77777777" w:rsidR="00337C94" w:rsidRPr="00B34021" w:rsidRDefault="00337C94" w:rsidP="00337C94">
      <w:r w:rsidRPr="00B34021">
        <w:t xml:space="preserve">“Absolutely! </w:t>
      </w:r>
      <w:r w:rsidRPr="00B34021">
        <w:rPr>
          <w:rStyle w:val="Emphasis"/>
        </w:rPr>
        <w:t xml:space="preserve">This is the place where </w:t>
      </w:r>
      <w:r w:rsidRPr="00B34021">
        <w:rPr>
          <w:rStyle w:val="Emphasis"/>
          <w:highlight w:val="green"/>
        </w:rPr>
        <w:t xml:space="preserve">we can definitely find a bridge between </w:t>
      </w:r>
      <w:r w:rsidRPr="00B34021">
        <w:rPr>
          <w:rStyle w:val="Emphasis"/>
        </w:rPr>
        <w:t xml:space="preserve">our </w:t>
      </w:r>
      <w:r w:rsidRPr="00B34021">
        <w:rPr>
          <w:rStyle w:val="Emphasis"/>
          <w:highlight w:val="green"/>
        </w:rPr>
        <w:t>two approaches</w:t>
      </w:r>
      <w:r w:rsidRPr="00B34021">
        <w:t xml:space="preserve">. </w:t>
      </w:r>
      <w:r w:rsidRPr="00B34021">
        <w:rPr>
          <w:rStyle w:val="StyleUnderline"/>
        </w:rPr>
        <w:t xml:space="preserve">The </w:t>
      </w:r>
      <w:r w:rsidRPr="00B34021">
        <w:rPr>
          <w:rStyle w:val="StyleUnderline"/>
          <w:highlight w:val="green"/>
        </w:rPr>
        <w:t>Race Crits</w:t>
      </w:r>
      <w:r w:rsidRPr="00B34021">
        <w:t xml:space="preserve"> -- I so love that name for practitioners of Critical Race Theory -- </w:t>
      </w:r>
      <w:r w:rsidRPr="00B34021">
        <w:rPr>
          <w:rStyle w:val="StyleUnderline"/>
          <w:highlight w:val="green"/>
        </w:rPr>
        <w:t>often use methods external to law</w:t>
      </w:r>
      <w:r w:rsidRPr="00B34021">
        <w:t xml:space="preserve">, </w:t>
      </w:r>
      <w:r w:rsidRPr="00B34021">
        <w:rPr>
          <w:rStyle w:val="StyleUnderline"/>
        </w:rPr>
        <w:t xml:space="preserve">drawn from </w:t>
      </w:r>
      <w:r w:rsidRPr="00B34021">
        <w:t xml:space="preserve">insights gained from the </w:t>
      </w:r>
      <w:r w:rsidRPr="00B34021">
        <w:rPr>
          <w:rStyle w:val="StyleUnderline"/>
        </w:rPr>
        <w:t>Civil Rights Movement</w:t>
      </w:r>
      <w:r w:rsidRPr="00B34021">
        <w:t xml:space="preserve"> </w:t>
      </w:r>
      <w:r w:rsidRPr="00B34021">
        <w:rPr>
          <w:rStyle w:val="StyleUnderline"/>
        </w:rPr>
        <w:t>and the rise of newly institutionalized disciplines like ethnic studies and Black Studie</w:t>
      </w:r>
      <w:r w:rsidRPr="00B34021">
        <w:t xml:space="preserve">s. I start from the methodological presumption that we have to dig into the specific and situated histories, rhetorical constructions, and every day, lived implications of “the law,” a term that Rosemary Coombe pokes a bit of fun at by saying that you only ever hear people talking about it as a discrete object at humanities conferences.19 </w:t>
      </w:r>
      <w:r w:rsidRPr="00B34021">
        <w:rPr>
          <w:rStyle w:val="StyleUnderline"/>
        </w:rPr>
        <w:t>There’s so much going on culturally before, during, and after a specific law comes into being!</w:t>
      </w:r>
      <w:r w:rsidRPr="00B34021">
        <w:t xml:space="preserve"> For instance, as Mary Dudziak points out, in a now canonical study in CRT, we have to understand the Cold War and McCarthyism as a major part, if not definitive factor, in the successful passage of the Voting Rights Act.20 Similarly, intellectual property law is driven by and invested in certain kinds of racial outcomes, which we have to actively name. Studying history, language, and cultural practices can uncover how race gets baked into the IP cake, so to speak. Coombe makes this argument in The Cultural Life of Intellectual Properties, though with more emphasis on the culture part than the race part.21 </w:t>
      </w:r>
      <w:r w:rsidRPr="00B34021">
        <w:rPr>
          <w:rStyle w:val="Emphasis"/>
        </w:rPr>
        <w:t xml:space="preserve">When we read race scholars in conjunction with intellectual property scholars, we see that </w:t>
      </w:r>
      <w:r w:rsidRPr="00B34021">
        <w:rPr>
          <w:rStyle w:val="Emphasis"/>
          <w:highlight w:val="green"/>
        </w:rPr>
        <w:t>neither race nor law are fixed</w:t>
      </w:r>
      <w:r w:rsidRPr="00B34021">
        <w:t xml:space="preserve">; </w:t>
      </w:r>
      <w:r w:rsidRPr="00B34021">
        <w:rPr>
          <w:rStyle w:val="StyleUnderline"/>
          <w:highlight w:val="green"/>
        </w:rPr>
        <w:t xml:space="preserve">both evolve over time in ways that can </w:t>
      </w:r>
      <w:r w:rsidRPr="00B34021">
        <w:rPr>
          <w:rStyle w:val="StyleUnderline"/>
        </w:rPr>
        <w:t xml:space="preserve">strengthen or </w:t>
      </w:r>
      <w:r w:rsidRPr="00B34021">
        <w:rPr>
          <w:rStyle w:val="StyleUnderline"/>
          <w:highlight w:val="green"/>
        </w:rPr>
        <w:t>weaken racial hierarchies</w:t>
      </w:r>
      <w:r w:rsidRPr="00B34021">
        <w:t>. And, of course, as numerous race scholars have demonstrated, whiteness is an invisible norm which we have to actively work to make legible.”22</w:t>
      </w:r>
    </w:p>
    <w:p w14:paraId="6902413F" w14:textId="77777777" w:rsidR="00337C94" w:rsidRPr="00B34021" w:rsidRDefault="00337C94" w:rsidP="00337C94">
      <w:pPr>
        <w:rPr>
          <w:u w:val="single"/>
        </w:rPr>
      </w:pPr>
      <w:r w:rsidRPr="00B34021">
        <w:t xml:space="preserve">“Of course, I agree with much, if not all, of that. </w:t>
      </w:r>
      <w:r w:rsidRPr="00B34021">
        <w:rPr>
          <w:rStyle w:val="StyleUnderline"/>
        </w:rPr>
        <w:t xml:space="preserve">In thinking through how we </w:t>
      </w:r>
      <w:r w:rsidRPr="00B34021">
        <w:rPr>
          <w:rStyle w:val="StyleUnderline"/>
          <w:highlight w:val="green"/>
        </w:rPr>
        <w:t>maintain multidisciplinarity</w:t>
      </w:r>
      <w:r w:rsidRPr="00B34021">
        <w:rPr>
          <w:rStyle w:val="StyleUnderline"/>
        </w:rPr>
        <w:t xml:space="preserve"> and speak to audiences in the humanities, social sciences, education, and law </w:t>
      </w:r>
      <w:r w:rsidRPr="00B34021">
        <w:t xml:space="preserve">-- </w:t>
      </w:r>
      <w:r w:rsidRPr="00B34021">
        <w:rPr>
          <w:rStyle w:val="StyleUnderline"/>
        </w:rPr>
        <w:t>all of whom come with a range of methods understanding from their own disciplines</w:t>
      </w:r>
      <w:r w:rsidRPr="00B34021">
        <w:t xml:space="preserve"> -- part of what I am wondering is how we do exactly what you mentioned, build bridges from where they are to the types of methods we’d suggest they engage. I’ll admit that in my law teaching, I have never taught ‘methods,’ per se. I do some case synthesis in Property and some research question / thesis development in my seminars but none of that is labeled ‘methods’ for the students. Because my own context is legal teaching and practice, I am perhaps particularly attuned to the type of methods training legal readers are likely to have had. So, you’ll remember that in our Legal Methods class in law school, we didn’t address critical methodologies, at all. In fact, all I remember learning about in that class was rule synthesis through the attractive nuisance cases and Chevron.23 I remember a lot of Chevron…. In preparing for this conversation I went back and looked at the textbook that we were taught out of for that class and that edition did contain chapters on both Critical Race Theory and Feminist Jurisprudence.24 I don’t remember ever getting to those chapters. Do you?”</w:t>
      </w:r>
    </w:p>
    <w:p w14:paraId="74032704" w14:textId="5DD65788" w:rsidR="00337C94" w:rsidRPr="00337C94" w:rsidRDefault="00337C94" w:rsidP="00337C94">
      <w:r w:rsidRPr="00B34021">
        <w:t xml:space="preserve">Anjali laughed, “I’m grateful that Chevron is just a gas station to me these days! I certainly do not remember talking at all about CRT or feminist jurisprudence. In fact, the first time I formally studied CRT was at the University of Washington during my LLM in intellectual property law! Clearly, I’ve always had some interdisciplinary tendencies, which are as much about cultivating survival skills as they are about interest. In any event, I had much more opportunity to study race in graduate school than I ever did in law school. </w:t>
      </w:r>
      <w:r w:rsidRPr="00B34021">
        <w:rPr>
          <w:rStyle w:val="StyleUnderline"/>
        </w:rPr>
        <w:t xml:space="preserve">I’ll say, though, it’s not easy to be an interdisciplinary scholar of race and law, especially in a fast moving area like intellectual property. It </w:t>
      </w:r>
      <w:r w:rsidRPr="00B34021">
        <w:rPr>
          <w:rStyle w:val="Emphasis"/>
          <w:highlight w:val="green"/>
        </w:rPr>
        <w:t>is incumbent upon scholars</w:t>
      </w:r>
      <w:r w:rsidRPr="00B34021">
        <w:rPr>
          <w:rStyle w:val="Emphasis"/>
        </w:rPr>
        <w:t xml:space="preserve"> </w:t>
      </w:r>
      <w:r w:rsidRPr="00B34021">
        <w:rPr>
          <w:rStyle w:val="Emphasis"/>
          <w:highlight w:val="green"/>
        </w:rPr>
        <w:t>that do interdisciplinary work to keep up on their race theory as well as their case law</w:t>
      </w:r>
      <w:r w:rsidRPr="00B34021">
        <w:rPr>
          <w:rStyle w:val="StyleUnderline"/>
          <w:highlight w:val="green"/>
        </w:rPr>
        <w:t>,</w:t>
      </w:r>
      <w:r w:rsidRPr="00B34021">
        <w:rPr>
          <w:rStyle w:val="StyleUnderline"/>
        </w:rPr>
        <w:t xml:space="preserve"> </w:t>
      </w:r>
      <w:r w:rsidRPr="00B34021">
        <w:t>especially given some of the prejudices about race work not being ‘real scholarship.’.</w:t>
      </w:r>
    </w:p>
    <w:p w14:paraId="62B6E387" w14:textId="24290614" w:rsidR="003A71D2" w:rsidRDefault="003A71D2" w:rsidP="003A71D2">
      <w:pPr>
        <w:pStyle w:val="Heading2"/>
      </w:pPr>
      <w:r>
        <w:t>Capitalism K---1NC</w:t>
      </w:r>
    </w:p>
    <w:p w14:paraId="7178AACE" w14:textId="1665ABDA" w:rsidR="003A71D2" w:rsidRDefault="003A71D2" w:rsidP="003A71D2">
      <w:pPr>
        <w:pStyle w:val="Heading3"/>
      </w:pPr>
      <w:r>
        <w:t>Link---Semiotics---1NC</w:t>
      </w:r>
    </w:p>
    <w:p w14:paraId="08316550" w14:textId="77777777" w:rsidR="003A71D2" w:rsidRPr="006C7C85" w:rsidRDefault="003A71D2" w:rsidP="003A71D2">
      <w:pPr>
        <w:pStyle w:val="Heading4"/>
        <w:rPr>
          <w:rFonts w:cs="Times New Roman"/>
        </w:rPr>
      </w:pPr>
      <w:r w:rsidRPr="006C7C85">
        <w:rPr>
          <w:rFonts w:cs="Times New Roman"/>
        </w:rPr>
        <w:t>Abjection is codified through a visual politics that recycles deviance into a new commodity for neoliberal expansion. This code interprets all modes of semiotic representation linking together affects to produce a “Resilient subject” that normalizes capitalist control and constant adaptation</w:t>
      </w:r>
    </w:p>
    <w:p w14:paraId="6A0863DC" w14:textId="77777777" w:rsidR="003A71D2" w:rsidRPr="006C7C85" w:rsidRDefault="003A71D2" w:rsidP="003A71D2">
      <w:r w:rsidRPr="006C7C85">
        <w:rPr>
          <w:rStyle w:val="Style13ptBold"/>
        </w:rPr>
        <w:t>James 15</w:t>
      </w:r>
      <w:r w:rsidRPr="006C7C85">
        <w:t>. Robin James is an Associate Professor of Philosophy @ UNC Charlotte. “Resilience &amp; Melancholy: Pop Music, Feminism, Neoliberalism, Publisher: Zero Books p. 88-92</w:t>
      </w:r>
    </w:p>
    <w:p w14:paraId="5EEBD8CB" w14:textId="77777777" w:rsidR="003A71D2" w:rsidRPr="0067470B" w:rsidRDefault="003A71D2" w:rsidP="003A71D2">
      <w:pPr>
        <w:spacing w:after="0"/>
        <w:rPr>
          <w:sz w:val="16"/>
        </w:rPr>
      </w:pPr>
      <w:r w:rsidRPr="001D2AD9">
        <w:rPr>
          <w:rStyle w:val="StyleUnderline"/>
          <w:highlight w:val="green"/>
        </w:rPr>
        <w:t>Resilience must be performed explicitly, legibly, and spectacularly.</w:t>
      </w:r>
      <w:r w:rsidRPr="006C7C85">
        <w:rPr>
          <w:rStyle w:val="StyleUnderline"/>
        </w:rPr>
        <w:t xml:space="preserve"> Overcoming is necessary but insufficient; to count and function as resilience, this overcoming must be accomplished in a visible or otherwise legible and consumable manner.</w:t>
      </w:r>
      <w:r w:rsidRPr="006C7C85">
        <w:rPr>
          <w:sz w:val="16"/>
        </w:rPr>
        <w:t xml:space="preserve"> </w:t>
      </w:r>
      <w:r w:rsidRPr="001D2AD9">
        <w:rPr>
          <w:rStyle w:val="StyleUnderline"/>
          <w:highlight w:val="green"/>
        </w:rPr>
        <w:t>Overcoming is</w:t>
      </w:r>
      <w:r w:rsidRPr="001D2AD9">
        <w:rPr>
          <w:sz w:val="16"/>
          <w:highlight w:val="green"/>
        </w:rPr>
        <w:t xml:space="preserve"> </w:t>
      </w:r>
      <w:r w:rsidRPr="001D2AD9">
        <w:rPr>
          <w:rStyle w:val="StyleUnderline"/>
          <w:highlight w:val="green"/>
        </w:rPr>
        <w:t>a type of “affective labor” which</w:t>
      </w:r>
      <w:r w:rsidRPr="001D2AD9">
        <w:rPr>
          <w:sz w:val="16"/>
          <w:highlight w:val="green"/>
        </w:rPr>
        <w:t>,</w:t>
      </w:r>
      <w:r w:rsidRPr="007B58EF">
        <w:rPr>
          <w:sz w:val="16"/>
        </w:rPr>
        <w:t xml:space="preserve"> </w:t>
      </w:r>
      <w:r w:rsidRPr="007B58EF">
        <w:rPr>
          <w:rStyle w:val="StyleUnderline"/>
        </w:rPr>
        <w:t>as</w:t>
      </w:r>
      <w:r w:rsidRPr="006C7C85">
        <w:rPr>
          <w:sz w:val="16"/>
        </w:rPr>
        <w:t xml:space="preserve"> Steven </w:t>
      </w:r>
      <w:r w:rsidRPr="007B58EF">
        <w:rPr>
          <w:rStyle w:val="StyleUnderline"/>
        </w:rPr>
        <w:t>Shaviro puts it</w:t>
      </w:r>
      <w:r w:rsidRPr="007B58EF">
        <w:rPr>
          <w:sz w:val="16"/>
        </w:rPr>
        <w:t xml:space="preserve">, </w:t>
      </w:r>
      <w:r w:rsidRPr="001D2AD9">
        <w:rPr>
          <w:sz w:val="16"/>
          <w:highlight w:val="green"/>
        </w:rPr>
        <w:t>“</w:t>
      </w:r>
      <w:r w:rsidRPr="001D2AD9">
        <w:rPr>
          <w:rStyle w:val="StyleUnderline"/>
          <w:highlight w:val="green"/>
        </w:rPr>
        <w:t>is productive only to the extent that it is a public performance</w:t>
      </w:r>
      <w:r w:rsidRPr="006C7C85">
        <w:rPr>
          <w:sz w:val="16"/>
        </w:rPr>
        <w:t xml:space="preserve">. It cannot unfold in the hidden depths; it must be visible and audible” (PCA 49n33) </w:t>
      </w:r>
      <w:r w:rsidRPr="006C7C85">
        <w:rPr>
          <w:rStyle w:val="StyleUnderline"/>
        </w:rPr>
        <w:t xml:space="preserve">In order </w:t>
      </w:r>
      <w:r w:rsidRPr="001D2AD9">
        <w:rPr>
          <w:rStyle w:val="StyleUnderline"/>
          <w:highlight w:val="green"/>
        </w:rPr>
        <w:t xml:space="preserve">to tune into </w:t>
      </w:r>
      <w:r w:rsidRPr="006C7C85">
        <w:rPr>
          <w:rStyle w:val="StyleUnderline"/>
        </w:rPr>
        <w:t xml:space="preserve">feminine </w:t>
      </w:r>
      <w:r w:rsidRPr="001D2AD9">
        <w:rPr>
          <w:rStyle w:val="StyleUnderline"/>
          <w:highlight w:val="green"/>
        </w:rPr>
        <w:t>resilience and feed it back into its power supply, MRWaSP has to perceive it as such</w:t>
      </w:r>
      <w:r w:rsidRPr="006C7C85">
        <w:rPr>
          <w:sz w:val="16"/>
        </w:rPr>
        <w:t xml:space="preserve">. “Look,! Overcame!” is the resilient subject’s maxim or mantra. </w:t>
      </w:r>
      <w:r w:rsidRPr="001D2AD9">
        <w:rPr>
          <w:rStyle w:val="StyleUnderline"/>
          <w:highlight w:val="green"/>
        </w:rPr>
        <w:t xml:space="preserve">Gender and race have always been “visible identities,” </w:t>
      </w:r>
      <w:r w:rsidRPr="007B58EF">
        <w:rPr>
          <w:rStyle w:val="StyleUnderline"/>
        </w:rPr>
        <w:t>to use</w:t>
      </w:r>
      <w:r w:rsidRPr="006C7C85">
        <w:rPr>
          <w:rStyle w:val="StyleUnderline"/>
        </w:rPr>
        <w:t xml:space="preserve"> philosopher Linda Martin </w:t>
      </w:r>
      <w:r w:rsidRPr="007B58EF">
        <w:rPr>
          <w:rStyle w:val="StyleUnderline"/>
        </w:rPr>
        <w:t>Alcoff’s term</w:t>
      </w:r>
      <w:r w:rsidRPr="006C7C85">
        <w:rPr>
          <w:rStyle w:val="StyleUnderline"/>
        </w:rPr>
        <w:t xml:space="preserve">, identities strongly tied to one’s outward physical appearance. </w:t>
      </w:r>
      <w:r w:rsidRPr="007B58EF">
        <w:rPr>
          <w:rStyle w:val="StyleUnderline"/>
        </w:rPr>
        <w:t xml:space="preserve">However, </w:t>
      </w:r>
      <w:r w:rsidRPr="001D2AD9">
        <w:rPr>
          <w:rStyle w:val="StyleUnderline"/>
          <w:highlight w:val="green"/>
        </w:rPr>
        <w:t>gendered/racialized resilience isn’t visible in the same way</w:t>
      </w:r>
      <w:r w:rsidRPr="006C7C85">
        <w:rPr>
          <w:rStyle w:val="StyleUnderline"/>
        </w:rPr>
        <w:t xml:space="preserve"> that conventional gender and racial identities are visible</w:t>
      </w:r>
      <w:r w:rsidRPr="006C7C85">
        <w:rPr>
          <w:sz w:val="16"/>
        </w:rPr>
        <w:t>. To clarify these differences, it’s helpful to think of resilience in terms of a “Look, I overcame!” imperative. “</w:t>
      </w:r>
      <w:r w:rsidRPr="007B58EF">
        <w:rPr>
          <w:rStyle w:val="StyleUnderline"/>
        </w:rPr>
        <w:t>Look, I Overcame!” Is easy to juxtapose to Frantz Fanon’s</w:t>
      </w:r>
      <w:r w:rsidRPr="006C7C85">
        <w:rPr>
          <w:rStyle w:val="StyleUnderline"/>
        </w:rPr>
        <w:t xml:space="preserve"> “Look a Negro!”, which is the touch stone for his analysis of gendered racialization in “The Fact of Blackness.” In both cases, looking is a means of crafting race/gender identities and distributing white patriarchal privilege</w:t>
      </w:r>
      <w:r w:rsidRPr="006C7C85">
        <w:rPr>
          <w:sz w:val="16"/>
        </w:rPr>
        <w:t xml:space="preserve">. But, in the same way that resilience discourse “upgrades” traditional methods for crafting identities and distributing privilege, the “looking” in “Look, I Overcame’” is an upgrade on the “looking” in “Look, a Negro” According to Fanon, the exclamation “Look, a Negro!” racializes him as a black man. To be “a Negro” is to be objectified by the white supremacist gaze. This gaze fixes him as an object, rather than an ambiguous transcendence (which is a more nuanced way of describing the existentialist concept of subjectivity). </w:t>
      </w:r>
      <w:r w:rsidRPr="006C7C85">
        <w:rPr>
          <w:rStyle w:val="StyleUnderline"/>
        </w:rPr>
        <w:t>“</w:t>
      </w:r>
      <w:r w:rsidRPr="007B58EF">
        <w:rPr>
          <w:rStyle w:val="StyleUnderline"/>
        </w:rPr>
        <w:t>The black man,” as Fanon argues, “has no ontological resistance for the white man” (BSWM 110) because, as an object and not a mutually-recognized subject, he cannot return the white man’s gaze</w:t>
      </w:r>
      <w:r w:rsidRPr="007B58EF">
        <w:rPr>
          <w:sz w:val="16"/>
        </w:rPr>
        <w:t xml:space="preserve"> (“The Look” that is so important to Sartre’s theory of subjectivity in Being </w:t>
      </w:r>
      <w:r w:rsidRPr="00A12072">
        <w:rPr>
          <w:sz w:val="16"/>
        </w:rPr>
        <w:t xml:space="preserve">&amp; Nothingness). </w:t>
      </w:r>
      <w:r w:rsidRPr="00A12072">
        <w:rPr>
          <w:rStyle w:val="StyleUnderline"/>
        </w:rPr>
        <w:t>The LIO narrative differs from Fanon’s account in the same way it differs from Iris Young’s account of feminine body comportment: in resilience discourse, objectification isn’t an end but a means, any impediment posed by the damage wrought by the white/male gaze Is a necessary prerequisite for subjectivity, agency, and mutual recognition.</w:t>
      </w:r>
      <w:r w:rsidRPr="00A12072">
        <w:rPr>
          <w:sz w:val="16"/>
        </w:rPr>
        <w:t xml:space="preserve"> In other words, </w:t>
      </w:r>
      <w:r w:rsidRPr="00A12072">
        <w:rPr>
          <w:rStyle w:val="StyleUnderline"/>
        </w:rPr>
        <w:t>being looked at isn’t an imp</w:t>
      </w:r>
      <w:r w:rsidRPr="006C7C85">
        <w:rPr>
          <w:rStyle w:val="StyleUnderline"/>
        </w:rPr>
        <w:t>ediment, but a resource.</w:t>
      </w:r>
      <w:r w:rsidRPr="006C7C85">
        <w:rPr>
          <w:sz w:val="16"/>
        </w:rPr>
        <w:t xml:space="preserve"> </w:t>
      </w:r>
      <w:r w:rsidRPr="001D2AD9">
        <w:rPr>
          <w:rStyle w:val="Emphasis"/>
          <w:szCs w:val="26"/>
          <w:highlight w:val="green"/>
        </w:rPr>
        <w:t>Resilience</w:t>
      </w:r>
      <w:r w:rsidRPr="006C7C85">
        <w:rPr>
          <w:sz w:val="16"/>
        </w:rPr>
        <w:t xml:space="preserve"> discourse </w:t>
      </w:r>
      <w:r w:rsidRPr="001D2AD9">
        <w:rPr>
          <w:rStyle w:val="Emphasis"/>
          <w:szCs w:val="26"/>
          <w:highlight w:val="green"/>
        </w:rPr>
        <w:t>turns objectification</w:t>
      </w:r>
      <w:r w:rsidRPr="006C7C85">
        <w:rPr>
          <w:sz w:val="16"/>
        </w:rPr>
        <w:t xml:space="preserve"> (being looked at) </w:t>
      </w:r>
      <w:r w:rsidRPr="001D2AD9">
        <w:rPr>
          <w:rStyle w:val="Emphasis"/>
          <w:szCs w:val="26"/>
          <w:highlight w:val="green"/>
        </w:rPr>
        <w:t>into a means of subjectificatlon</w:t>
      </w:r>
      <w:r w:rsidRPr="006C7C85">
        <w:rPr>
          <w:sz w:val="16"/>
        </w:rPr>
        <w:t xml:space="preserve"> (overcoming). </w:t>
      </w:r>
      <w:r w:rsidRPr="001D2AD9">
        <w:rPr>
          <w:rStyle w:val="Emphasis"/>
          <w:szCs w:val="26"/>
          <w:highlight w:val="green"/>
        </w:rPr>
        <w:t xml:space="preserve">It </w:t>
      </w:r>
      <w:r w:rsidRPr="006C7C85">
        <w:rPr>
          <w:rStyle w:val="Emphasis"/>
          <w:szCs w:val="26"/>
        </w:rPr>
        <w:t xml:space="preserve">also </w:t>
      </w:r>
      <w:r w:rsidRPr="001D2AD9">
        <w:rPr>
          <w:rStyle w:val="Emphasis"/>
          <w:szCs w:val="26"/>
          <w:highlight w:val="green"/>
        </w:rPr>
        <w:t xml:space="preserve">makes looking even more efficient and profitable than simple objectification </w:t>
      </w:r>
      <w:r w:rsidRPr="007B58EF">
        <w:rPr>
          <w:rStyle w:val="Emphasis"/>
          <w:szCs w:val="26"/>
        </w:rPr>
        <w:t xml:space="preserve">could ever be. Recognizing and affirming the affective labor of the resilient performer, </w:t>
      </w:r>
      <w:r w:rsidRPr="001D2AD9">
        <w:rPr>
          <w:rStyle w:val="Emphasis"/>
          <w:szCs w:val="26"/>
          <w:highlight w:val="green"/>
        </w:rPr>
        <w:t xml:space="preserve">the spectator feeds the performer’s individual overcoming Into a </w:t>
      </w:r>
      <w:r w:rsidRPr="007B58EF">
        <w:rPr>
          <w:rStyle w:val="Emphasis"/>
          <w:szCs w:val="26"/>
        </w:rPr>
        <w:t xml:space="preserve">second-order </w:t>
      </w:r>
      <w:r w:rsidRPr="001D2AD9">
        <w:rPr>
          <w:rStyle w:val="Emphasis"/>
          <w:szCs w:val="26"/>
          <w:highlight w:val="green"/>
        </w:rPr>
        <w:t>therapeutic narrative: our approbation of her overcoming is evidence of our own overcoming of our past prejudices</w:t>
      </w:r>
      <w:r w:rsidRPr="006C7C85">
        <w:rPr>
          <w:rStyle w:val="StyleUnderline"/>
        </w:rPr>
        <w:t>.</w:t>
      </w:r>
      <w:r w:rsidRPr="006C7C85">
        <w:rPr>
          <w:sz w:val="16"/>
        </w:rPr>
        <w:t xml:space="preserve"> This spectator wants to be seen by a wider audience as someone who answers the resilient feminine subject’s hail, “Look, I Overcame’. </w:t>
      </w:r>
      <w:r w:rsidRPr="006C7C85">
        <w:rPr>
          <w:rStyle w:val="StyleUnderline"/>
        </w:rPr>
        <w:t>Just as individual feminine subjects use their resilience as proof of their own goodness</w:t>
      </w:r>
      <w:r w:rsidRPr="007B0A96">
        <w:rPr>
          <w:rStyle w:val="StyleUnderline"/>
        </w:rPr>
        <w:t>, MRWaSP uses the resilience of its “good girls” as proof that they’re the “good guys” — that its social and ethical practices are truly just, and that we really mean it this time when we say everyone is equal</w:t>
      </w:r>
      <w:r w:rsidRPr="007B0A96">
        <w:rPr>
          <w:sz w:val="16"/>
        </w:rPr>
        <w:t xml:space="preserve">. For example, </w:t>
      </w:r>
      <w:r w:rsidRPr="007B0A96">
        <w:rPr>
          <w:rStyle w:val="StyleUnderline"/>
        </w:rPr>
        <w:t>the “resilience” of “our” women is often contrasted with the supposed “fragility” of Third-World women of color. Or,</w:t>
      </w:r>
      <w:r w:rsidRPr="006C7C85">
        <w:rPr>
          <w:rStyle w:val="StyleUnderline"/>
        </w:rPr>
        <w:t xml:space="preserve"> in domestic US race</w:t>
      </w:r>
      <w:r w:rsidRPr="00A12072">
        <w:rPr>
          <w:rStyle w:val="StyleUnderline"/>
        </w:rPr>
        <w:t>-gender politics, the resilience of some African-American women (their bootstraps-style class ascendance) is contrasted to the continued fragility of other African-American women, and thus used to reinforce class distinctions among blacks</w:t>
      </w:r>
      <w:r w:rsidRPr="00A12072">
        <w:rPr>
          <w:sz w:val="16"/>
        </w:rPr>
        <w:t>. There</w:t>
      </w:r>
      <w:r w:rsidRPr="006C7C85">
        <w:rPr>
          <w:sz w:val="16"/>
        </w:rPr>
        <w:t xml:space="preserve"> are a million different versions of this general story: “our” women are already liberated — they saved themselves —but, to riff on Gayatri Spivak, “brown women need saving from brown men.” </w:t>
      </w:r>
      <w:r w:rsidRPr="006C7C85">
        <w:rPr>
          <w:rStyle w:val="StyleUnderline"/>
        </w:rPr>
        <w:t xml:space="preserve">Most mainstream </w:t>
      </w:r>
      <w:r w:rsidRPr="001D2AD9">
        <w:rPr>
          <w:rStyle w:val="StyleUnderline"/>
          <w:highlight w:val="green"/>
        </w:rPr>
        <w:t>conversations about Third-World women are</w:t>
      </w:r>
      <w:r w:rsidRPr="006C7C85">
        <w:rPr>
          <w:rStyle w:val="StyleUnderline"/>
        </w:rPr>
        <w:t xml:space="preserve"> versions of this story: discussions of “Muslim” veiling, female circumcision, sweatshops, poverty ‘development.” they’re all </w:t>
      </w:r>
      <w:r w:rsidRPr="001D2AD9">
        <w:rPr>
          <w:rStyle w:val="StyleUnderline"/>
          <w:highlight w:val="green"/>
        </w:rPr>
        <w:t>white-saviorist narratives meant to display MRWaSP’s own resilience</w:t>
      </w:r>
      <w:r w:rsidRPr="001D2AD9">
        <w:rPr>
          <w:sz w:val="16"/>
          <w:highlight w:val="green"/>
        </w:rPr>
        <w:t xml:space="preserve">. </w:t>
      </w:r>
      <w:r w:rsidRPr="001D2AD9">
        <w:rPr>
          <w:rStyle w:val="StyleUnderline"/>
          <w:highlight w:val="green"/>
        </w:rPr>
        <w:t>Look, I Overcame!” upgrades</w:t>
      </w:r>
      <w:r w:rsidRPr="006C7C85">
        <w:rPr>
          <w:rStyle w:val="StyleUnderline"/>
        </w:rPr>
        <w:t xml:space="preserve"> ‘Look, a Negro’ </w:t>
      </w:r>
      <w:r w:rsidRPr="001D2AD9">
        <w:rPr>
          <w:rStyle w:val="StyleUnderline"/>
          <w:highlight w:val="green"/>
        </w:rPr>
        <w:t>by</w:t>
      </w:r>
      <w:r w:rsidRPr="006C7C85">
        <w:rPr>
          <w:rStyle w:val="StyleUnderline"/>
        </w:rPr>
        <w:t xml:space="preserve"> (a) </w:t>
      </w:r>
      <w:r w:rsidRPr="001D2AD9">
        <w:rPr>
          <w:rStyle w:val="StyleUnderline"/>
          <w:highlight w:val="green"/>
        </w:rPr>
        <w:t>recycling objectification into overcoming and</w:t>
      </w:r>
      <w:r w:rsidRPr="006C7C85">
        <w:rPr>
          <w:rStyle w:val="StyleUnderline"/>
        </w:rPr>
        <w:t xml:space="preserve"> (b) </w:t>
      </w:r>
      <w:r w:rsidRPr="001D2AD9">
        <w:rPr>
          <w:rStyle w:val="StyleUnderline"/>
          <w:highlight w:val="green"/>
        </w:rPr>
        <w:t>compounding looking, so that one can profit from others’ resilience, treating their overcoming as one’s own overcoming.</w:t>
      </w:r>
      <w:r w:rsidRPr="006C7C85">
        <w:rPr>
          <w:rStyle w:val="StyleUnderline"/>
        </w:rPr>
        <w:t xml:space="preserve"> This upgrade in white supremacist patriarchy </w:t>
      </w:r>
      <w:r w:rsidRPr="00A12072">
        <w:rPr>
          <w:rStyle w:val="StyleUnderline"/>
        </w:rPr>
        <w:t>requires a concomitant upgrade in looking.”</w:t>
      </w:r>
      <w:r w:rsidRPr="00A12072">
        <w:rPr>
          <w:sz w:val="16"/>
        </w:rPr>
        <w:t xml:space="preserve"> This</w:t>
      </w:r>
      <w:r w:rsidRPr="006C7C85">
        <w:rPr>
          <w:sz w:val="16"/>
        </w:rPr>
        <w:t xml:space="preserve"> shift in looking practices parallels developments in film and media aesthetics. As Steven Shaviro has argued, the values, techniques, and compositional strategies most common in contemporary mainstream Western cinema — like Michael Bay’s Transformers—are significantly different than the ones used in modernist and post-modernist cinema, and that these differences in media production correlate to broader shifts in the means of capitalist and ideological production. Neoliberalism’s aesthetic is, he argues, “post-cinematic.” This post-cinematic aesthetic applies not just to film and media, but to resilience discourse. Its performance practices and looking relations configured by the “Look. I Overcame!” imperative, resilience is, in a way, another type of post-cinematic medium. In the next section I use Shaviro’s theory of post-cinematic media to identify some specific ways in which traditional patriarchal tools are updated to work compatibly with MRWaSP resilience discourse. The looking in the “Look, I Overcame!” narrative is not the same kind of looking described by concepts like “the male gaze” or “controlling images” This looking is a type of deregulated MRWaSP visualization.</w:t>
      </w:r>
    </w:p>
    <w:p w14:paraId="37C7D489" w14:textId="63CE62EC" w:rsidR="003A71D2" w:rsidRDefault="003A71D2" w:rsidP="003A71D2">
      <w:pPr>
        <w:pStyle w:val="Heading3"/>
      </w:pPr>
      <w:r>
        <w:t>Link---Performances---1NC</w:t>
      </w:r>
    </w:p>
    <w:p w14:paraId="1C9E31CC" w14:textId="77777777" w:rsidR="003A71D2" w:rsidRPr="008C1B72" w:rsidRDefault="003A71D2" w:rsidP="003A71D2">
      <w:pPr>
        <w:pStyle w:val="Heading4"/>
      </w:pPr>
      <w:r w:rsidRPr="008C1B72">
        <w:t xml:space="preserve">The 1AC’s preformative identification is merely a suturing tactic of inclusion under  racial capitalism which uses the management of identity for the purpose of consumption- this turns the aff and makes their strategy one coopted by liberalism </w:t>
      </w:r>
    </w:p>
    <w:p w14:paraId="7BE912BB" w14:textId="77777777" w:rsidR="003A71D2" w:rsidRPr="008C1B72" w:rsidRDefault="003A71D2" w:rsidP="003A71D2">
      <w:r w:rsidRPr="0027186C">
        <w:rPr>
          <w:rStyle w:val="Style13ptBold"/>
        </w:rPr>
        <w:t>Leong 2012</w:t>
      </w:r>
      <w:r w:rsidRPr="0027186C">
        <w:t>. Professor Leong graduated magna cum laude from Northwestern University before attending Stanford Law School, where she graduated with distinction and was a member of the Stanford Law Review. After earning her law degree, she clerked for Judge Kermit Lipez of the U.S. Court of Appeals for the First Circuit. Prior to joining the University of Denver faculty, Professor Leong was an Assistant Professor at the William &amp; Mary School of Law, an Adjunct Professor at the American University Washington College of Law in Washington D.C., and a Visiting Scholar at Georgetown University Law Center. She also practiced First Amendment law with Americans United for Separation of Church and State. “Racial Capitalism” 126 Harvard Law Review 2151 (2013) U Denver Legal Studies Research Paper No. 13-30] VR</w:t>
      </w:r>
    </w:p>
    <w:p w14:paraId="378095E8" w14:textId="77777777" w:rsidR="003A71D2" w:rsidRPr="008C1B72" w:rsidRDefault="003A71D2" w:rsidP="003A71D2">
      <w:r w:rsidRPr="008C1B72">
        <w:t xml:space="preserve">2. Performance Demands. — </w:t>
      </w:r>
    </w:p>
    <w:p w14:paraId="7E805733" w14:textId="500B58EA" w:rsidR="003A71D2" w:rsidRPr="003A71D2" w:rsidRDefault="003A71D2" w:rsidP="003A71D2">
      <w:pPr>
        <w:rPr>
          <w:b/>
          <w:iCs/>
          <w:u w:val="single"/>
        </w:rPr>
      </w:pPr>
      <w:r w:rsidRPr="008C1B72">
        <w:rPr>
          <w:sz w:val="16"/>
        </w:rPr>
        <w:t>“</w:t>
      </w:r>
      <w:r w:rsidRPr="008C1B72">
        <w:rPr>
          <w:rStyle w:val="StyleUnderline"/>
        </w:rPr>
        <w:t>I wanted to show that I was like white people</w:t>
      </w:r>
      <w:r w:rsidRPr="008C1B72">
        <w:rPr>
          <w:sz w:val="16"/>
        </w:rPr>
        <w:t>: ‘</w:t>
      </w:r>
      <w:r w:rsidRPr="001D2AD9">
        <w:rPr>
          <w:rStyle w:val="StyleUnderline"/>
          <w:highlight w:val="green"/>
        </w:rPr>
        <w:t>Don’t be afraid</w:t>
      </w:r>
      <w:r w:rsidRPr="008C1B72">
        <w:rPr>
          <w:rStyle w:val="StyleUnderline"/>
        </w:rPr>
        <w:t xml:space="preserve">. </w:t>
      </w:r>
      <w:r w:rsidRPr="001D2AD9">
        <w:rPr>
          <w:rStyle w:val="StyleUnderline"/>
          <w:highlight w:val="green"/>
        </w:rPr>
        <w:t>I’m one of the good blacks</w:t>
      </w:r>
      <w:r w:rsidRPr="008C1B72">
        <w:rPr>
          <w:sz w:val="16"/>
        </w:rPr>
        <w:t xml:space="preserve">.’”287 </w:t>
      </w:r>
      <w:r w:rsidRPr="001D2AD9">
        <w:rPr>
          <w:rStyle w:val="Emphasis"/>
          <w:highlight w:val="green"/>
        </w:rPr>
        <w:t>Racial capitalism places identity demands on nonwhite people</w:t>
      </w:r>
      <w:r w:rsidRPr="008C1B72">
        <w:rPr>
          <w:sz w:val="16"/>
        </w:rPr>
        <w:t xml:space="preserve">. It pressures nonwhite people both </w:t>
      </w:r>
      <w:r w:rsidRPr="001D2AD9">
        <w:rPr>
          <w:rStyle w:val="StyleUnderline"/>
          <w:highlight w:val="green"/>
        </w:rPr>
        <w:t>to perform</w:t>
      </w:r>
      <w:r w:rsidRPr="008C1B72">
        <w:rPr>
          <w:sz w:val="16"/>
        </w:rPr>
        <w:t xml:space="preserve"> their </w:t>
      </w:r>
      <w:r w:rsidRPr="001D2AD9">
        <w:rPr>
          <w:rStyle w:val="StyleUnderline"/>
          <w:highlight w:val="green"/>
        </w:rPr>
        <w:t>nonwhiteness and to perform</w:t>
      </w:r>
      <w:r w:rsidRPr="008C1B72">
        <w:rPr>
          <w:sz w:val="16"/>
        </w:rPr>
        <w:t xml:space="preserve"> it in </w:t>
      </w:r>
      <w:r w:rsidRPr="008C1B72">
        <w:rPr>
          <w:rStyle w:val="StyleUnderline"/>
        </w:rPr>
        <w:t>a way palatable to the white majority</w:t>
      </w:r>
      <w:r w:rsidRPr="008C1B72">
        <w:rPr>
          <w:sz w:val="16"/>
        </w:rPr>
        <w:t xml:space="preserve">. These accepted identity categories and </w:t>
      </w:r>
      <w:r w:rsidRPr="001D2AD9">
        <w:rPr>
          <w:rStyle w:val="StyleUnderline"/>
          <w:highlight w:val="green"/>
        </w:rPr>
        <w:t>scripts</w:t>
      </w:r>
      <w:r w:rsidRPr="008C1B72">
        <w:rPr>
          <w:rStyle w:val="StyleUnderline"/>
        </w:rPr>
        <w:t xml:space="preserve"> </w:t>
      </w:r>
      <w:r w:rsidRPr="001D2AD9">
        <w:rPr>
          <w:rStyle w:val="StyleUnderline"/>
          <w:highlight w:val="green"/>
        </w:rPr>
        <w:t>then</w:t>
      </w:r>
      <w:r w:rsidRPr="001D2AD9">
        <w:rPr>
          <w:sz w:val="16"/>
          <w:highlight w:val="green"/>
        </w:rPr>
        <w:t xml:space="preserve"> </w:t>
      </w:r>
      <w:r w:rsidRPr="001D2AD9">
        <w:rPr>
          <w:rStyle w:val="StyleUnderline"/>
          <w:highlight w:val="green"/>
        </w:rPr>
        <w:t>become self-perpetuating</w:t>
      </w:r>
      <w:r w:rsidRPr="008C1B72">
        <w:rPr>
          <w:sz w:val="16"/>
        </w:rPr>
        <w:t xml:space="preserve">: social norms </w:t>
      </w:r>
      <w:r w:rsidRPr="001D2AD9">
        <w:rPr>
          <w:rStyle w:val="StyleUnderline"/>
          <w:highlight w:val="green"/>
        </w:rPr>
        <w:t>infuse case law</w:t>
      </w:r>
      <w:r w:rsidRPr="001D2AD9">
        <w:rPr>
          <w:sz w:val="16"/>
          <w:highlight w:val="green"/>
        </w:rPr>
        <w:t xml:space="preserve">, </w:t>
      </w:r>
      <w:r w:rsidRPr="001D2AD9">
        <w:rPr>
          <w:rStyle w:val="StyleUnderline"/>
          <w:highlight w:val="green"/>
        </w:rPr>
        <w:t>and case law reinscribes social</w:t>
      </w:r>
      <w:r w:rsidRPr="008C1B72">
        <w:rPr>
          <w:rStyle w:val="StyleUnderline"/>
        </w:rPr>
        <w:t xml:space="preserve"> </w:t>
      </w:r>
      <w:r w:rsidRPr="001D2AD9">
        <w:rPr>
          <w:rStyle w:val="StyleUnderline"/>
          <w:highlight w:val="green"/>
        </w:rPr>
        <w:t>norms</w:t>
      </w:r>
      <w:r w:rsidRPr="008C1B72">
        <w:rPr>
          <w:sz w:val="16"/>
        </w:rPr>
        <w:t xml:space="preserve">.288 The ubiquity of </w:t>
      </w:r>
      <w:r w:rsidRPr="008C1B72">
        <w:rPr>
          <w:rStyle w:val="StyleUnderline"/>
        </w:rPr>
        <w:t>racial capitalism</w:t>
      </w:r>
      <w:r w:rsidRPr="008C1B72">
        <w:rPr>
          <w:sz w:val="16"/>
        </w:rPr>
        <w:t xml:space="preserve"> </w:t>
      </w:r>
      <w:r w:rsidRPr="008C1B72">
        <w:rPr>
          <w:rStyle w:val="StyleUnderline"/>
        </w:rPr>
        <w:t>incentivizes nonwhite people to make</w:t>
      </w:r>
      <w:r w:rsidRPr="008C1B72">
        <w:rPr>
          <w:sz w:val="16"/>
        </w:rPr>
        <w:t xml:space="preserve"> their </w:t>
      </w:r>
      <w:r w:rsidRPr="008C1B72">
        <w:rPr>
          <w:rStyle w:val="StyleUnderline"/>
        </w:rPr>
        <w:t>nonwhiteness salient because</w:t>
      </w:r>
      <w:r w:rsidRPr="008C1B72">
        <w:rPr>
          <w:sz w:val="16"/>
        </w:rPr>
        <w:t xml:space="preserve"> </w:t>
      </w:r>
      <w:r w:rsidRPr="008C1B72">
        <w:rPr>
          <w:rStyle w:val="StyleUnderline"/>
        </w:rPr>
        <w:t>their access to various social goods is determined, in part, by their performance of nonwhiteness</w:t>
      </w:r>
      <w:r w:rsidRPr="008C1B72">
        <w:rPr>
          <w:sz w:val="16"/>
        </w:rPr>
        <w:t xml:space="preserve">. Many nonwhite college applicants, for example, will receive advice from admission consultants or simply encounter conventional wisdom that instructs them to emphasize their nonwhiteness in their admissions essays in order to prove themselves qualified for consideration under the diversity rationale.289 Moreover, these identity demands do not disappear once a nonwhite person has matriculated at an educational institution or begun work at a company. Rather, </w:t>
      </w:r>
      <w:r w:rsidRPr="001D2AD9">
        <w:rPr>
          <w:rStyle w:val="StyleUnderline"/>
          <w:highlight w:val="green"/>
        </w:rPr>
        <w:t>in a system of racial capitalism</w:t>
      </w:r>
      <w:r w:rsidRPr="008C1B72">
        <w:rPr>
          <w:sz w:val="16"/>
        </w:rPr>
        <w:t xml:space="preserve">, </w:t>
      </w:r>
      <w:r w:rsidRPr="008C1B72">
        <w:rPr>
          <w:rStyle w:val="StyleUnderline"/>
        </w:rPr>
        <w:t xml:space="preserve">a person’s added value is intertwined with her </w:t>
      </w:r>
      <w:r w:rsidRPr="001D2AD9">
        <w:rPr>
          <w:rStyle w:val="StyleUnderline"/>
          <w:highlight w:val="green"/>
        </w:rPr>
        <w:t>racial identity</w:t>
      </w:r>
      <w:r w:rsidRPr="001D2AD9">
        <w:rPr>
          <w:sz w:val="16"/>
          <w:highlight w:val="green"/>
        </w:rPr>
        <w:t>,</w:t>
      </w:r>
      <w:r w:rsidRPr="008C1B72">
        <w:rPr>
          <w:sz w:val="16"/>
        </w:rPr>
        <w:t xml:space="preserve"> </w:t>
      </w:r>
      <w:r w:rsidRPr="001D2AD9">
        <w:rPr>
          <w:rStyle w:val="StyleUnderline"/>
          <w:highlight w:val="green"/>
        </w:rPr>
        <w:t>and the demand for production</w:t>
      </w:r>
      <w:r w:rsidRPr="008C1B72">
        <w:rPr>
          <w:rStyle w:val="StyleUnderline"/>
        </w:rPr>
        <w:t xml:space="preserve"> of that identity </w:t>
      </w:r>
      <w:r w:rsidRPr="001D2AD9">
        <w:rPr>
          <w:rStyle w:val="StyleUnderline"/>
          <w:highlight w:val="green"/>
        </w:rPr>
        <w:t>continues</w:t>
      </w:r>
      <w:r w:rsidRPr="001D2AD9">
        <w:rPr>
          <w:sz w:val="16"/>
          <w:highlight w:val="green"/>
        </w:rPr>
        <w:t>.</w:t>
      </w:r>
      <w:r w:rsidRPr="008C1B72">
        <w:rPr>
          <w:sz w:val="16"/>
        </w:rPr>
        <w:t xml:space="preserve"> Nonwhite people are therefore subject to ongoing pressure to justify their presence through performance of nonwhiteness.290 Yet in this complex performance of racial identity, </w:t>
      </w:r>
      <w:r w:rsidRPr="008C1B72">
        <w:rPr>
          <w:rStyle w:val="StyleUnderline"/>
        </w:rPr>
        <w:t>making nonwhiteness salient is only the opening</w:t>
      </w:r>
      <w:r w:rsidRPr="008C1B72">
        <w:rPr>
          <w:sz w:val="16"/>
        </w:rPr>
        <w:t xml:space="preserve"> act. When racial identity is commodified, </w:t>
      </w:r>
      <w:r w:rsidRPr="008C1B72">
        <w:rPr>
          <w:rStyle w:val="StyleUnderline"/>
        </w:rPr>
        <w:t>the value assigned to nonwhiteness</w:t>
      </w:r>
      <w:r w:rsidRPr="008C1B72">
        <w:rPr>
          <w:sz w:val="16"/>
        </w:rPr>
        <w:t xml:space="preserve"> </w:t>
      </w:r>
      <w:r w:rsidRPr="008C1B72">
        <w:rPr>
          <w:rStyle w:val="StyleUnderline"/>
        </w:rPr>
        <w:t>varies depending on tastes reflected in the market</w:t>
      </w:r>
      <w:r w:rsidRPr="008C1B72">
        <w:rPr>
          <w:sz w:val="16"/>
        </w:rPr>
        <w:t xml:space="preserve">. Some manifestations of nonwhite identity are viewed far more favorably by the dominant white culture, and nonwhite people are rewarded for conforming their identity performance to those tastes.291 The dominant white culture prefers a version of blackness that is closer to Martin Luther King, Jr., than to Al Sharpton; closer to Wynton Marsalis than to Lil Wayne. Thus, </w:t>
      </w:r>
      <w:r w:rsidRPr="008C1B72">
        <w:rPr>
          <w:rStyle w:val="StyleUnderline"/>
        </w:rPr>
        <w:t>within a system of racial capitalism</w:t>
      </w:r>
      <w:r w:rsidRPr="008C1B72">
        <w:rPr>
          <w:sz w:val="16"/>
        </w:rPr>
        <w:t xml:space="preserve">, </w:t>
      </w:r>
      <w:r w:rsidRPr="008C1B72">
        <w:rPr>
          <w:rStyle w:val="StyleUnderline"/>
        </w:rPr>
        <w:t>nonwhite people must thread the needle: they must be identifiably nonwhite to benefit from their nonwhiteness</w:t>
      </w:r>
      <w:r w:rsidRPr="008C1B72">
        <w:rPr>
          <w:sz w:val="16"/>
        </w:rPr>
        <w:t xml:space="preserve">, yet the version of nonwhiteness they perform must meet with white approval. </w:t>
      </w:r>
      <w:r w:rsidRPr="008C1B72">
        <w:rPr>
          <w:rStyle w:val="Emphasis"/>
        </w:rPr>
        <w:t xml:space="preserve">This continual process of </w:t>
      </w:r>
      <w:r w:rsidRPr="001D2AD9">
        <w:rPr>
          <w:rStyle w:val="Emphasis"/>
          <w:highlight w:val="green"/>
        </w:rPr>
        <w:t>identity management</w:t>
      </w:r>
      <w:r w:rsidRPr="008C1B72">
        <w:rPr>
          <w:rStyle w:val="Emphasis"/>
        </w:rPr>
        <w:t xml:space="preserve"> places a </w:t>
      </w:r>
      <w:r w:rsidRPr="001D2AD9">
        <w:rPr>
          <w:rStyle w:val="Emphasis"/>
          <w:highlight w:val="green"/>
        </w:rPr>
        <w:t>disparate burden</w:t>
      </w:r>
      <w:r w:rsidRPr="008C1B72">
        <w:rPr>
          <w:rStyle w:val="Emphasis"/>
        </w:rPr>
        <w:t xml:space="preserve"> on nonwhite people as a group</w:t>
      </w:r>
      <w:r w:rsidRPr="008C1B72">
        <w:rPr>
          <w:sz w:val="16"/>
        </w:rPr>
        <w:t xml:space="preserve">. In their discussion of identity work, Carbado and Gulati explain that, while “everyone works identity” to some degree, the greatest amount of identity work falls on outsiders to the dominant culture because they are subject to more negative stereotypes that </w:t>
      </w:r>
      <w:r w:rsidRPr="001D2AD9">
        <w:rPr>
          <w:rStyle w:val="StyleUnderline"/>
          <w:highlight w:val="green"/>
        </w:rPr>
        <w:t>they must work to overcome</w:t>
      </w:r>
      <w:r w:rsidRPr="008C1B72">
        <w:rPr>
          <w:sz w:val="16"/>
        </w:rPr>
        <w:t>.292 Identity work has downsides: it is exhausting and consuming; “the outsider not only has to perform, but she has to perform well.”293 Moreover</w:t>
      </w:r>
      <w:r w:rsidRPr="008C1B72">
        <w:rPr>
          <w:rStyle w:val="StyleUnderline"/>
        </w:rPr>
        <w:t>, “[</w:t>
      </w:r>
      <w:r w:rsidRPr="001D2AD9">
        <w:rPr>
          <w:rStyle w:val="StyleUnderline"/>
          <w:highlight w:val="green"/>
        </w:rPr>
        <w:t>i]dentity performances</w:t>
      </w:r>
      <w:r w:rsidRPr="008C1B72">
        <w:rPr>
          <w:sz w:val="16"/>
        </w:rPr>
        <w:t xml:space="preserve"> can </w:t>
      </w:r>
      <w:r w:rsidRPr="001D2AD9">
        <w:rPr>
          <w:rStyle w:val="StyleUnderline"/>
          <w:highlight w:val="green"/>
        </w:rPr>
        <w:t>become a denial of self</w:t>
      </w:r>
      <w:r w:rsidRPr="001D2AD9">
        <w:rPr>
          <w:sz w:val="16"/>
          <w:highlight w:val="green"/>
        </w:rPr>
        <w:t>”</w:t>
      </w:r>
      <w:r w:rsidRPr="008C1B72">
        <w:rPr>
          <w:sz w:val="16"/>
        </w:rPr>
        <w:t xml:space="preserve">294 </w:t>
      </w:r>
      <w:r w:rsidRPr="001D2AD9">
        <w:rPr>
          <w:rStyle w:val="StyleUnderline"/>
          <w:highlight w:val="green"/>
        </w:rPr>
        <w:t>or</w:t>
      </w:r>
      <w:r w:rsidRPr="008C1B72">
        <w:rPr>
          <w:rStyle w:val="StyleUnderline"/>
        </w:rPr>
        <w:t xml:space="preserve"> </w:t>
      </w:r>
      <w:r w:rsidRPr="008C1B72">
        <w:rPr>
          <w:sz w:val="16"/>
        </w:rPr>
        <w:t xml:space="preserve">can </w:t>
      </w:r>
      <w:r w:rsidRPr="001D2AD9">
        <w:rPr>
          <w:rStyle w:val="StyleUnderline"/>
          <w:highlight w:val="green"/>
        </w:rPr>
        <w:t>backfire if the</w:t>
      </w:r>
      <w:r w:rsidRPr="001D2AD9">
        <w:rPr>
          <w:sz w:val="16"/>
          <w:highlight w:val="green"/>
        </w:rPr>
        <w:t xml:space="preserve"> </w:t>
      </w:r>
      <w:r w:rsidRPr="001D2AD9">
        <w:rPr>
          <w:rStyle w:val="StyleUnderline"/>
          <w:highlight w:val="green"/>
        </w:rPr>
        <w:t>performance is identified as strategic</w:t>
      </w:r>
      <w:r w:rsidRPr="008C1B72">
        <w:rPr>
          <w:sz w:val="16"/>
        </w:rPr>
        <w:t xml:space="preserve">.295 The costs of identity performance are therefore greater for nonwhite people.296 Case law reveals the double-edged sword of racial capitalism: nonwhiteness is a valued commodity, but only if performed according to a script approved by majority identity groups in the workplace. Many employers who have affirmative action plans nonetheless adopt policies hostile to some instances of racially correlated identity performance, such as regulations banning certain hairstyles or non-English languages.297 </w:t>
      </w:r>
      <w:r w:rsidRPr="008C1B72">
        <w:rPr>
          <w:rStyle w:val="StyleUnderline"/>
        </w:rPr>
        <w:t>A particularly clear example</w:t>
      </w:r>
      <w:r w:rsidRPr="008C1B72">
        <w:rPr>
          <w:sz w:val="16"/>
        </w:rPr>
        <w:t xml:space="preserve"> </w:t>
      </w:r>
      <w:r w:rsidRPr="008C1B72">
        <w:rPr>
          <w:rStyle w:val="StyleUnderline"/>
        </w:rPr>
        <w:t>appears in Equal Employment</w:t>
      </w:r>
      <w:r w:rsidRPr="008C1B72">
        <w:rPr>
          <w:sz w:val="16"/>
        </w:rPr>
        <w:t xml:space="preserve"> Opportunity Commission v. United Virginia Bank/Seaboard National, 298 </w:t>
      </w:r>
      <w:r w:rsidRPr="008C1B72">
        <w:rPr>
          <w:rStyle w:val="StyleUnderline"/>
        </w:rPr>
        <w:t>in which</w:t>
      </w:r>
      <w:r w:rsidRPr="008C1B72">
        <w:rPr>
          <w:sz w:val="16"/>
        </w:rPr>
        <w:t xml:space="preserve"> the Fourth Circuit examined the </w:t>
      </w:r>
      <w:r w:rsidRPr="008C1B72">
        <w:rPr>
          <w:rStyle w:val="StyleUnderline"/>
        </w:rPr>
        <w:t>hiring practices of</w:t>
      </w:r>
      <w:r w:rsidRPr="008C1B72">
        <w:rPr>
          <w:sz w:val="16"/>
        </w:rPr>
        <w:t xml:space="preserve"> a bank that </w:t>
      </w:r>
      <w:r w:rsidRPr="008C1B72">
        <w:rPr>
          <w:rStyle w:val="StyleUnderline"/>
        </w:rPr>
        <w:t>maintained an extensive affirmative</w:t>
      </w:r>
      <w:r w:rsidRPr="008C1B72">
        <w:rPr>
          <w:sz w:val="16"/>
        </w:rPr>
        <w:t xml:space="preserve"> </w:t>
      </w:r>
      <w:r w:rsidRPr="008C1B72">
        <w:rPr>
          <w:rStyle w:val="StyleUnderline"/>
        </w:rPr>
        <w:t>action program yet repeatedly</w:t>
      </w:r>
      <w:r w:rsidRPr="008C1B72">
        <w:rPr>
          <w:sz w:val="16"/>
        </w:rPr>
        <w:t xml:space="preserve"> </w:t>
      </w:r>
      <w:r w:rsidRPr="008C1B72">
        <w:rPr>
          <w:rStyle w:val="StyleUnderline"/>
        </w:rPr>
        <w:t>expressed disapproval in interview notes of “Afro, bush, or mod” hairstyles as well as the red hair of one black candidate</w:t>
      </w:r>
      <w:r w:rsidRPr="008C1B72">
        <w:rPr>
          <w:sz w:val="16"/>
        </w:rPr>
        <w:t xml:space="preserve">.299Even where a grooming policy does not explicitly ban an instance of racially correlated identity performance, employers may still prefer to hire minorities who perform versions of identity more congenial to the dominant group.300 And — because nonwhite people are aware of these preferences — they may feel obligated to perform their identity in a manner consistent with this unwritten code. A Thai man whose name is difficult to pronounce for many native speakers of American English may feel obligated to adopt a nickname, or a black woman may feel pressure to expend effort and expense relaxing her hair, or an Indian woman may feel obligated to replace her saris with khakis and button-down shirts. Such identity performances often demand time, money, and psychological resources. Thus, in addition to the disparate burden of identity management, nonwhite people may also be subject to the disparate pressure of conformity to a potentially unfamiliar workplace culture. The distortion of racial identity performance also emerges in the way that nonwhite entertainers literally perform on television and in movies. The overall number of nonwhite individuals who appear in these forums is low,301 and even lower when one removes the shows and movies targeted at nonwhite audiences. The entertainment industry has been criticized for this underrepresentation, and powerful figures within that industry have expressed motivation to feature more people of color on screen.302 Part of the calculus — whether stated or unstated — is likely that increased inclusion of nonwhite people would benefit the entertainment industry financially by attracting both nonwhite audiences who wish to see members of their race depicted on the screen and white audiences who pride themselves on openmindedness to films featuring diverse casts.303Yet despite the value that nonwhite identity has acquired within the industry, performance of that identity is consigned to a narrow set of scripts that meet with white approval. Among the highest-earning black actresses, almost all wear straight or wavy hairstyles, in conformity with white norms of appearance.304 In fall 2011, nearly every main character on all twenty-seven new network television shows was white, and black actors were often relegated to the stereotypical role of “black best friend.”305 The role of a black best friend is “patiently explaining the magic of life to their white best friend, in ways only a cool, non-white person can,” and offering “wise advice, delivered with a dash of sass and the occasional finger snap.”306 Thus, black best friends “are often a diversity head fake — a quick way to make the casts of TV shows look racially diverse, without taking time to create real characters of color with story lines all their own.”307 </w:t>
      </w:r>
      <w:r w:rsidRPr="001D2AD9">
        <w:rPr>
          <w:rStyle w:val="Emphasis"/>
          <w:highlight w:val="green"/>
        </w:rPr>
        <w:t>Adherence to these scripts</w:t>
      </w:r>
      <w:r w:rsidRPr="008C1B72">
        <w:rPr>
          <w:rStyle w:val="Emphasis"/>
        </w:rPr>
        <w:t xml:space="preserve"> </w:t>
      </w:r>
      <w:r w:rsidRPr="001D2AD9">
        <w:rPr>
          <w:rStyle w:val="Emphasis"/>
          <w:highlight w:val="green"/>
        </w:rPr>
        <w:t>has psychic costs for the actors involved</w:t>
      </w:r>
      <w:r w:rsidRPr="008C1B72">
        <w:rPr>
          <w:sz w:val="16"/>
        </w:rPr>
        <w:t xml:space="preserve">.308 </w:t>
      </w:r>
      <w:r w:rsidRPr="001D2AD9">
        <w:rPr>
          <w:rStyle w:val="StyleUnderline"/>
          <w:highlight w:val="green"/>
        </w:rPr>
        <w:t>And</w:t>
      </w:r>
      <w:r w:rsidRPr="008C1B72">
        <w:rPr>
          <w:rStyle w:val="StyleUnderline"/>
        </w:rPr>
        <w:t xml:space="preserve"> it also </w:t>
      </w:r>
      <w:r w:rsidRPr="001D2AD9">
        <w:rPr>
          <w:rStyle w:val="StyleUnderline"/>
          <w:highlight w:val="green"/>
        </w:rPr>
        <w:t>continues to reify the notion of acceptable</w:t>
      </w:r>
      <w:r w:rsidRPr="008C1B72">
        <w:rPr>
          <w:sz w:val="16"/>
        </w:rPr>
        <w:t xml:space="preserve"> </w:t>
      </w:r>
      <w:r w:rsidRPr="001D2AD9">
        <w:rPr>
          <w:rStyle w:val="Emphasis"/>
          <w:highlight w:val="green"/>
        </w:rPr>
        <w:t>identity performance</w:t>
      </w:r>
      <w:r w:rsidRPr="008C1B72">
        <w:rPr>
          <w:rStyle w:val="Emphasis"/>
        </w:rPr>
        <w:t xml:space="preserve"> to society at large, </w:t>
      </w:r>
      <w:r w:rsidRPr="001D2AD9">
        <w:rPr>
          <w:rStyle w:val="Emphasis"/>
          <w:highlight w:val="green"/>
        </w:rPr>
        <w:t>whose members consume and internalize the performances</w:t>
      </w:r>
      <w:r w:rsidRPr="008C1B72">
        <w:rPr>
          <w:rStyle w:val="Emphasis"/>
        </w:rPr>
        <w:t xml:space="preserve"> </w:t>
      </w:r>
      <w:r w:rsidRPr="008C1B72">
        <w:rPr>
          <w:sz w:val="16"/>
        </w:rPr>
        <w:t xml:space="preserve">they see in television and movies. </w:t>
      </w:r>
      <w:r w:rsidRPr="008C1B72">
        <w:rPr>
          <w:rStyle w:val="StyleUnderline"/>
        </w:rPr>
        <w:t xml:space="preserve">Racial capitalism thus pressures </w:t>
      </w:r>
      <w:r w:rsidRPr="008C1B72">
        <w:rPr>
          <w:rStyle w:val="Emphasis"/>
        </w:rPr>
        <w:t>nonwhite people to do identity work. Because part of their value in a particular setting is tied to their nonwhiteness</w:t>
      </w:r>
      <w:r w:rsidRPr="001D2AD9">
        <w:rPr>
          <w:rStyle w:val="Emphasis"/>
          <w:highlight w:val="green"/>
        </w:rPr>
        <w:t>, they are subtly — or not so subtly</w:t>
      </w:r>
      <w:r w:rsidRPr="008C1B72">
        <w:rPr>
          <w:rStyle w:val="Emphasis"/>
        </w:rPr>
        <w:t xml:space="preserve"> </w:t>
      </w:r>
      <w:r w:rsidRPr="001D2AD9">
        <w:rPr>
          <w:rStyle w:val="Emphasis"/>
          <w:highlight w:val="green"/>
        </w:rPr>
        <w:t>— encouraged both to perform their nonwhiteness and to do so in a way that meets with the approval of the dominant culture.</w:t>
      </w:r>
    </w:p>
    <w:p w14:paraId="3591CFCB" w14:textId="394A0EE5" w:rsidR="003A71D2" w:rsidRDefault="003A71D2" w:rsidP="003A71D2">
      <w:pPr>
        <w:pStyle w:val="Heading3"/>
      </w:pPr>
      <w:r>
        <w:t>Link---Asian American Identity---1NC</w:t>
      </w:r>
    </w:p>
    <w:p w14:paraId="31944307" w14:textId="77777777" w:rsidR="003A71D2" w:rsidRDefault="003A71D2" w:rsidP="003A71D2">
      <w:pPr>
        <w:pStyle w:val="Heading4"/>
        <w:rPr>
          <w:rFonts w:cs="Times New Roman"/>
        </w:rPr>
      </w:pPr>
      <w:r>
        <w:rPr>
          <w:rFonts w:cs="Times New Roman"/>
        </w:rPr>
        <w:t xml:space="preserve">The affirmative is a formula for resilient Asian subject formation: The 1AC’s hyper-fixation on epistemic interventions into Asian identity formation is an explicit concession to the psychosocial order – they take for granted the desire for inclusion inherent to semiocapitalism – this has empirically traded off with material political strategies and rendered assimilation more diffuse, leading to a centering of a cisheterosexual Asian subject </w:t>
      </w:r>
    </w:p>
    <w:p w14:paraId="1FDC252F" w14:textId="77777777" w:rsidR="003A71D2" w:rsidRDefault="003A71D2" w:rsidP="003A71D2">
      <w:pPr>
        <w:rPr>
          <w:sz w:val="16"/>
        </w:rPr>
      </w:pPr>
      <w:r>
        <w:rPr>
          <w:rStyle w:val="Style13ptBold"/>
        </w:rPr>
        <w:t>Eng 1</w:t>
      </w:r>
      <w:r>
        <w:t xml:space="preserve"> </w:t>
      </w:r>
      <w:r>
        <w:rPr>
          <w:sz w:val="16"/>
        </w:rPr>
        <w:t>David L. Eng,  Professor of English. He is also Professor in the Program in Comparative Literature &amp; Literary Theory and the Program in Asian American Studies. Racial Castration: Managing Masculinity in Asian America. Durham: Duke UP, 2001. viii + 290 pp.135-138</w:t>
      </w:r>
    </w:p>
    <w:p w14:paraId="1386B32B" w14:textId="453B002B" w:rsidR="003A71D2" w:rsidRPr="003A71D2" w:rsidRDefault="003A71D2" w:rsidP="003A71D2">
      <w:pPr>
        <w:contextualSpacing/>
        <w:rPr>
          <w:sz w:val="16"/>
        </w:rPr>
      </w:pPr>
      <w:r>
        <w:rPr>
          <w:sz w:val="16"/>
        </w:rPr>
        <w:t xml:space="preserve">Yet Sedgwick’s analysis neglects the fact that in the war on effemi nate boys some racialized communities are indeed produced precisely as feminized, homosexualized, queer. In “The Shoyu Kid,” the hetero sexual stability of the patriotic white American male icon emerges only in contrast to the resolute linking of queerness with Japaneseness. In this manner, normative masculine self-representation con stitutively de pends upon the sexual “perversion” and pathologizing of the racialized masculine subject. The solution to such warfare on a racialized and ef feminized Japanese American childhood, however, cannot be to reify or aspire toward those normative masculinized images underwritten by mainstream society—a version of Frank Chin and his Auiieeeee! group’s political prescription. </w:t>
      </w:r>
      <w:r>
        <w:rPr>
          <w:rStyle w:val="StyleUnderline"/>
        </w:rPr>
        <w:t>We cannot place our psychic hopes in this type of so-called limited, positive imagery; we cannot place our political hopes in the extension of masculine, patriarchal privileges</w:t>
      </w:r>
      <w:r>
        <w:rPr>
          <w:sz w:val="16"/>
        </w:rPr>
        <w:t xml:space="preserve"> to these Japanese American youngsters. In the final analysis, we must not conserve but proliferate the idealized images of the screen. </w:t>
      </w:r>
      <w:r>
        <w:rPr>
          <w:rStyle w:val="StyleUnderline"/>
          <w:bdr w:val="single" w:sz="4" w:space="0" w:color="auto"/>
        </w:rPr>
        <w:t xml:space="preserve">The struggle </w:t>
      </w:r>
      <w:r>
        <w:rPr>
          <w:rStyle w:val="StyleUnderline"/>
          <w:highlight w:val="green"/>
          <w:bdr w:val="single" w:sz="4" w:space="0" w:color="auto"/>
        </w:rPr>
        <w:t>to recompose the psychic and material body</w:t>
      </w:r>
      <w:r>
        <w:rPr>
          <w:rStyle w:val="StyleUnderline"/>
          <w:highlight w:val="green"/>
        </w:rPr>
        <w:t xml:space="preserve"> of the racialized masculine subject can </w:t>
      </w:r>
      <w:r>
        <w:rPr>
          <w:rStyle w:val="StyleUnderline"/>
        </w:rPr>
        <w:t xml:space="preserve">often </w:t>
      </w:r>
      <w:r>
        <w:rPr>
          <w:rStyle w:val="StyleUnderline"/>
          <w:highlight w:val="green"/>
          <w:bdr w:val="single" w:sz="4" w:space="0" w:color="auto"/>
        </w:rPr>
        <w:t xml:space="preserve">result in </w:t>
      </w:r>
      <w:r>
        <w:rPr>
          <w:rStyle w:val="StyleUnderline"/>
          <w:bdr w:val="single" w:sz="4" w:space="0" w:color="auto"/>
        </w:rPr>
        <w:t xml:space="preserve">the </w:t>
      </w:r>
      <w:r>
        <w:rPr>
          <w:rStyle w:val="StyleUnderline"/>
          <w:highlight w:val="green"/>
          <w:bdr w:val="single" w:sz="4" w:space="0" w:color="auto"/>
        </w:rPr>
        <w:t xml:space="preserve">ascribing </w:t>
      </w:r>
      <w:r>
        <w:rPr>
          <w:rStyle w:val="StyleUnderline"/>
          <w:bdr w:val="single" w:sz="4" w:space="0" w:color="auto"/>
        </w:rPr>
        <w:t xml:space="preserve">of </w:t>
      </w:r>
      <w:r>
        <w:rPr>
          <w:rStyle w:val="StyleUnderline"/>
          <w:highlight w:val="green"/>
          <w:bdr w:val="single" w:sz="4" w:space="0" w:color="auto"/>
        </w:rPr>
        <w:t>conservative norms to emancipatory political projects</w:t>
      </w:r>
      <w:r>
        <w:rPr>
          <w:sz w:val="16"/>
        </w:rPr>
        <w:t xml:space="preserve">. For instance, Fanon—in re constructing the black male body that lias “burst apart”—has often been criticized by feminist and queer commentators for building his incisive critique of French colonialism on the reassertion of woman as lack and on the linking of racism with homosexuality rather than homophobia.31 </w:t>
      </w:r>
      <w:r>
        <w:rPr>
          <w:rStyle w:val="StyleUnderline"/>
          <w:highlight w:val="green"/>
        </w:rPr>
        <w:t xml:space="preserve">Countering </w:t>
      </w:r>
      <w:r>
        <w:rPr>
          <w:rStyle w:val="StyleUnderline"/>
        </w:rPr>
        <w:t xml:space="preserve">stereotypes of </w:t>
      </w:r>
      <w:r>
        <w:rPr>
          <w:rStyle w:val="StyleUnderline"/>
          <w:highlight w:val="green"/>
        </w:rPr>
        <w:t>Asian American male subjectivity</w:t>
      </w:r>
      <w:r>
        <w:rPr>
          <w:sz w:val="16"/>
        </w:rPr>
        <w:t xml:space="preserve"> as the conflation of “Asian” and “anus” by valorizing whiteness and heterosexuality</w:t>
      </w:r>
      <w:r>
        <w:rPr>
          <w:rStyle w:val="StyleUnderline"/>
          <w:highlight w:val="green"/>
        </w:rPr>
        <w:t xml:space="preserve"> would </w:t>
      </w:r>
      <w:r>
        <w:rPr>
          <w:rStyle w:val="StyleUnderline"/>
          <w:highlight w:val="green"/>
          <w:bdr w:val="single" w:sz="4" w:space="0" w:color="auto"/>
        </w:rPr>
        <w:t>not only</w:t>
      </w:r>
      <w:r>
        <w:rPr>
          <w:rStyle w:val="StyleUnderline"/>
          <w:highlight w:val="green"/>
        </w:rPr>
        <w:t xml:space="preserve"> serve to reinforce the racist and homophobic logic that produces these </w:t>
      </w:r>
      <w:r>
        <w:rPr>
          <w:rStyle w:val="StyleUnderline"/>
        </w:rPr>
        <w:t xml:space="preserve">limited and debilitating </w:t>
      </w:r>
      <w:r>
        <w:rPr>
          <w:rStyle w:val="StyleUnderline"/>
          <w:highlight w:val="green"/>
        </w:rPr>
        <w:t xml:space="preserve">roles </w:t>
      </w:r>
      <w:r>
        <w:rPr>
          <w:rStyle w:val="StyleUnderline"/>
        </w:rPr>
        <w:t xml:space="preserve">from the onset </w:t>
      </w:r>
      <w:r>
        <w:rPr>
          <w:rStyle w:val="StyleUnderline"/>
          <w:highlight w:val="green"/>
          <w:bdr w:val="single" w:sz="4" w:space="0" w:color="auto"/>
        </w:rPr>
        <w:t>but also sanction the racist and homophobic logic</w:t>
      </w:r>
      <w:r>
        <w:rPr>
          <w:rStyle w:val="StyleUnderline"/>
          <w:highlight w:val="green"/>
        </w:rPr>
        <w:t xml:space="preserve"> that understands </w:t>
      </w:r>
      <w:r>
        <w:rPr>
          <w:rStyle w:val="StyleUnderline"/>
        </w:rPr>
        <w:t xml:space="preserve">Japanese American </w:t>
      </w:r>
      <w:r>
        <w:rPr>
          <w:rStyle w:val="StyleUnderline"/>
          <w:highlight w:val="green"/>
        </w:rPr>
        <w:t xml:space="preserve">internment as having </w:t>
      </w:r>
      <w:r>
        <w:rPr>
          <w:rStyle w:val="StyleUnderline"/>
          <w:highlight w:val="green"/>
          <w:bdr w:val="single" w:sz="4" w:space="0" w:color="auto"/>
        </w:rPr>
        <w:t>been both legitimate and necessary in the first place</w:t>
      </w:r>
      <w:r>
        <w:rPr>
          <w:sz w:val="16"/>
        </w:rPr>
        <w:t xml:space="preserve">. </w:t>
      </w:r>
      <w:r>
        <w:rPr>
          <w:rStyle w:val="StyleUnderline"/>
          <w:highlight w:val="green"/>
        </w:rPr>
        <w:t>Psychic salvation for the Asian American male</w:t>
      </w:r>
      <w:r>
        <w:rPr>
          <w:rStyle w:val="StyleUnderline"/>
        </w:rPr>
        <w:t xml:space="preserve"> </w:t>
      </w:r>
      <w:r>
        <w:rPr>
          <w:sz w:val="16"/>
        </w:rPr>
        <w:t>cannot be the monopoly of a masculinist compulsory heterosexuality. To accept this racial and (hetero) sexual logic—</w:t>
      </w:r>
      <w:r>
        <w:rPr>
          <w:rStyle w:val="StyleUnderline"/>
        </w:rPr>
        <w:t xml:space="preserve"> to aspire to the presumed material rewards it offers—</w:t>
      </w:r>
      <w:r>
        <w:rPr>
          <w:rStyle w:val="StyleUnderline"/>
          <w:highlight w:val="green"/>
        </w:rPr>
        <w:t>amounts to</w:t>
      </w:r>
      <w:r>
        <w:rPr>
          <w:rStyle w:val="StyleUnderline"/>
        </w:rPr>
        <w:t xml:space="preserve"> what Angela Y. Davis calls </w:t>
      </w:r>
      <w:r>
        <w:rPr>
          <w:rStyle w:val="StyleUnderline"/>
          <w:highlight w:val="green"/>
        </w:rPr>
        <w:t>“</w:t>
      </w:r>
      <w:r>
        <w:rPr>
          <w:rStyle w:val="StyleUnderline"/>
          <w:highlight w:val="green"/>
          <w:bdr w:val="single" w:sz="4" w:space="0" w:color="auto"/>
        </w:rPr>
        <w:t>accepting a bribe”— an illusory compensation for powerlessness</w:t>
      </w:r>
      <w:r>
        <w:rPr>
          <w:rStyle w:val="StyleUnderline"/>
          <w:highlight w:val="green"/>
        </w:rPr>
        <w:t>.</w:t>
      </w:r>
      <w:r>
        <w:rPr>
          <w:sz w:val="16"/>
        </w:rPr>
        <w:t xml:space="preserve">56 Redeeming Japa nese American queer childhood does not require, then, material and psychic strategies to maintaîn the dominant order of things. </w:t>
      </w:r>
      <w:r>
        <w:rPr>
          <w:rStyle w:val="StyleUnderline"/>
        </w:rPr>
        <w:t xml:space="preserve">On the contrary. </w:t>
      </w:r>
      <w:r>
        <w:rPr>
          <w:rStyle w:val="StyleUnderline"/>
          <w:highlight w:val="green"/>
          <w:bdr w:val="single" w:sz="4" w:space="0" w:color="auto"/>
        </w:rPr>
        <w:t>it requires renewed material and psychic challenges</w:t>
      </w:r>
      <w:r>
        <w:rPr>
          <w:rStyle w:val="StyleUnderline"/>
          <w:highlight w:val="green"/>
        </w:rPr>
        <w:t xml:space="preserve"> to the structures of domination altogether</w:t>
      </w:r>
      <w:r>
        <w:rPr>
          <w:sz w:val="16"/>
        </w:rPr>
        <w:t>. For some time now</w:t>
      </w:r>
      <w:r>
        <w:rPr>
          <w:rStyle w:val="StyleUnderline"/>
        </w:rPr>
        <w:t xml:space="preserve">, critics in gender, ethnic, queer, and </w:t>
      </w:r>
      <w:r>
        <w:rPr>
          <w:rStyle w:val="StyleUnderline"/>
          <w:highlight w:val="green"/>
        </w:rPr>
        <w:t>cultural studies have stressed the importance</w:t>
      </w:r>
      <w:r>
        <w:rPr>
          <w:rStyle w:val="StyleUnderline"/>
        </w:rPr>
        <w:t xml:space="preserve"> </w:t>
      </w:r>
      <w:r>
        <w:rPr>
          <w:rStyle w:val="StyleUnderline"/>
          <w:highlight w:val="green"/>
        </w:rPr>
        <w:t>of giving disenfranchised subjects</w:t>
      </w:r>
      <w:r>
        <w:rPr>
          <w:rStyle w:val="StyleUnderline"/>
        </w:rPr>
        <w:t xml:space="preserve"> — women, people of color, gays, and lesbians</w:t>
      </w:r>
      <w:r>
        <w:rPr>
          <w:rStyle w:val="StyleUnderline"/>
          <w:highlight w:val="green"/>
        </w:rPr>
        <w:t>—”voices,” full subjectivities, visibilities in the face of invisibilities</w:t>
      </w:r>
      <w:r>
        <w:rPr>
          <w:rStyle w:val="StyleUnderline"/>
        </w:rPr>
        <w:t>.</w:t>
      </w:r>
      <w:r>
        <w:rPr>
          <w:sz w:val="16"/>
        </w:rPr>
        <w:t xml:space="preserve">’ In my discussion of photography and national history in China Men and Donald Duk, </w:t>
      </w:r>
      <w:r>
        <w:rPr>
          <w:rStyle w:val="StyleUnderline"/>
        </w:rPr>
        <w:t>I noted the great psychic and material difficulties encountered by marginal Asian American male subjects who attempt to emerge from a domain of silence and in visibility into an order of speech and visibility</w:t>
      </w:r>
      <w:r>
        <w:rPr>
          <w:sz w:val="16"/>
        </w:rPr>
        <w:t xml:space="preserve">. However, </w:t>
      </w:r>
      <w:r>
        <w:rPr>
          <w:rStyle w:val="StyleUnderline"/>
          <w:highlight w:val="green"/>
        </w:rPr>
        <w:t xml:space="preserve">this emergence </w:t>
      </w:r>
      <w:r>
        <w:rPr>
          <w:rStyle w:val="StyleUnderline"/>
        </w:rPr>
        <w:t xml:space="preserve">into history, as it were, </w:t>
      </w:r>
      <w:r>
        <w:rPr>
          <w:rStyle w:val="StyleUnderline"/>
          <w:highlight w:val="green"/>
        </w:rPr>
        <w:t>is only one part of a larger cultural politics of difference.</w:t>
      </w:r>
      <w:r>
        <w:rPr>
          <w:sz w:val="16"/>
        </w:rPr>
        <w:t xml:space="preserve"> </w:t>
      </w:r>
      <w:r>
        <w:rPr>
          <w:rStyle w:val="StyleUnderline"/>
          <w:highlight w:val="green"/>
        </w:rPr>
        <w:t>My</w:t>
      </w:r>
      <w:r>
        <w:rPr>
          <w:rStyle w:val="StyleUnderline"/>
        </w:rPr>
        <w:t xml:space="preserve"> </w:t>
      </w:r>
      <w:r>
        <w:rPr>
          <w:rStyle w:val="StyleUnderline"/>
          <w:highlight w:val="green"/>
        </w:rPr>
        <w:t>analysis</w:t>
      </w:r>
      <w:r>
        <w:rPr>
          <w:sz w:val="16"/>
        </w:rPr>
        <w:t xml:space="preserve"> of the hypervisibility of the young Japanese Ameri can male during wartime internment in “The Shoyu Kid” </w:t>
      </w:r>
      <w:r>
        <w:rPr>
          <w:rStyle w:val="StyleUnderline"/>
          <w:highlight w:val="green"/>
        </w:rPr>
        <w:t xml:space="preserve">expands my critique of the </w:t>
      </w:r>
      <w:r>
        <w:rPr>
          <w:rStyle w:val="StyleUnderline"/>
          <w:highlight w:val="green"/>
          <w:bdr w:val="single" w:sz="4" w:space="0" w:color="auto"/>
        </w:rPr>
        <w:t>discursive mechanisms</w:t>
      </w:r>
      <w:r>
        <w:rPr>
          <w:rStyle w:val="StyleUnderline"/>
          <w:highlight w:val="green"/>
        </w:rPr>
        <w:t xml:space="preserve"> by </w:t>
      </w:r>
      <w:r>
        <w:rPr>
          <w:rStyle w:val="StyleUnderline"/>
        </w:rPr>
        <w:t xml:space="preserve">means of </w:t>
      </w:r>
      <w:r>
        <w:rPr>
          <w:rStyle w:val="StyleUnderline"/>
          <w:highlight w:val="green"/>
        </w:rPr>
        <w:t xml:space="preserve">which Asian Americans continue to be rendered speechless </w:t>
      </w:r>
      <w:r>
        <w:rPr>
          <w:rStyle w:val="StyleUnderline"/>
        </w:rPr>
        <w:t xml:space="preserve">and invisible </w:t>
      </w:r>
      <w:r>
        <w:rPr>
          <w:rStyle w:val="StyleUnderline"/>
          <w:i/>
          <w:highlight w:val="green"/>
          <w:bdr w:val="single" w:sz="4" w:space="0" w:color="auto"/>
        </w:rPr>
        <w:t>despite</w:t>
      </w:r>
      <w:r>
        <w:rPr>
          <w:rStyle w:val="StyleUnderline"/>
          <w:highlight w:val="green"/>
          <w:bdr w:val="single" w:sz="4" w:space="0" w:color="auto"/>
        </w:rPr>
        <w:t xml:space="preserve"> their appearance in the visual field</w:t>
      </w:r>
      <w:r>
        <w:rPr>
          <w:sz w:val="16"/>
        </w:rPr>
        <w:t xml:space="preserve">. Chapter two takes into consideration the particular historical conditions of World War lito explore the psychic constraints under which Japanese American male subjectivity is allowed to emerge within the realm of the visible. Chapter two concludes with a caveat on the false promises of investing in a dominant ideology of heterosexuality and whiteness, the psychic costs of valorizing this hege monic pairing instead of making a concerted attempt to contest and dis- mantle it. The present chapter extends the critique of heterosexuality and whiteness from yet another perspective. Reading M. Butterfly allows us to discover the costs of heterosexuality and whiteness not just from the Asian American male’s point of view but from that of the putatively normative, straight white male. Kobena Mercer provides an initial entry point for this investigation by insisting that </w:t>
      </w:r>
      <w:r>
        <w:rPr>
          <w:rStyle w:val="StyleUnderline"/>
          <w:highlight w:val="green"/>
        </w:rPr>
        <w:t xml:space="preserve">we initiate a critical examination </w:t>
      </w:r>
      <w:r>
        <w:rPr>
          <w:rStyle w:val="StyleUnderline"/>
        </w:rPr>
        <w:t xml:space="preserve">of whiteness and its strategic occlusion from the visible domain. </w:t>
      </w:r>
      <w:r>
        <w:rPr>
          <w:rStyle w:val="StyleUnderline"/>
          <w:highlight w:val="green"/>
        </w:rPr>
        <w:t>for “all our rhetoric about ‘making ourselves visible</w:t>
      </w:r>
      <w:r>
        <w:rPr>
          <w:rStyle w:val="StyleUnderline"/>
        </w:rPr>
        <w:t xml:space="preserve">; </w:t>
      </w:r>
      <w:r>
        <w:rPr>
          <w:sz w:val="16"/>
        </w:rPr>
        <w:t>“he asserts, “</w:t>
      </w:r>
      <w:r>
        <w:rPr>
          <w:rStyle w:val="StyleUnderline"/>
        </w:rPr>
        <w:t>the real challenge in the new cul tural politics of difference is to make ‘whiteness’ visible for the first time, as a culturally constructed ethnic identity historically contingent upon the disavowal and violent denial of difference</w:t>
      </w:r>
      <w:r>
        <w:rPr>
          <w:sz w:val="16"/>
        </w:rPr>
        <w:t xml:space="preserve">.”1 </w:t>
      </w:r>
      <w:r>
        <w:rPr>
          <w:rStyle w:val="StyleUnderline"/>
        </w:rPr>
        <w:t>Mercer’s intervention is significant</w:t>
      </w:r>
      <w:r>
        <w:rPr>
          <w:sz w:val="16"/>
        </w:rPr>
        <w:t xml:space="preserve">. </w:t>
      </w:r>
      <w:r>
        <w:rPr>
          <w:rStyle w:val="StyleUnderline"/>
        </w:rPr>
        <w:t>Whiteness—in its refusal to be named and its refusal to be seen — represents itself as the universal and unmarked standard, a ubiq uitous norm from which all else and all others are viewed as a regrettable deviation</w:t>
      </w:r>
      <w:r>
        <w:rPr>
          <w:sz w:val="16"/>
        </w:rPr>
        <w:t xml:space="preserve">. I would like to take up Mercer’s challenge to make whiteness visible, then, by investigating not only its conditions of possibility but its mo ments of failure. Consider the remarkable closing scene of David Henry Hwang’s Tony-Award-winning drama M. Butterfly, which takes place mo ments before the demise of the French diplomat. Donning the robes of the forsaken Japanese geisha Cio-Cio-San (memorialized in Puccini’s 1904 opera Madama Butterfly and its numerous antecedents),3 René Gallimard commits seppuku, but only after uttering these final words: “There is a vision of the Orient that I have. Of slender women in chong sams and kimonos who die for the love of unworthy foreign devils. Who are born and raised to be the perfect women. Who take whatever pun ishment we give them, and bounce back, strengthened by love, uncondi tionally. It is a vision that has become my i4 I read this final scene of the drama in contrast to the unveiling of opera diva Song Liling’s penis at the opening of act Ill. Gallimard is so committed to Puccini’s Madama Butterfly fantasy of “the submissive Oriental woman and the cruel whîte man” (17) that it is impossible for him to imagine an alternative outcome to this dreary story of heterosexual domination and white supremacy. Indeed, because he cannot relinquish his colonial fantasy of “slender women in chong sams and kimonos who die for the love of unworthy foreign devils,” the diplomat must “turn somersaults” (60) in order to protect the psychic integrity of his farce. Vigilant in his desire to maintain this particular vision of a submissive Orient, Gallimard is forced to counter the disrobed diva with a trans vesting act of his own: now that Song is publicly the man, Gallimard must publicly become the woman. “Get away from me!” he orders Song petulantly. “Tonight, I’ve finally learned to tell fantasy from reality. And, knowing the difference, I choose fantasy” (go). Rejecting the psychoana lytic axiom that posits a constitutive relationship between fantasy and reality—that what is most real to the subject is fantasy—the diplomat re- frises to face the real world effects of his geisha dream. He assumes the sartorial role of Cio-Cio-San and thus recedes into the imagined realm of his Mactuna Butterfly fantasy by “straightening” his relationship to the exposed Chinese man. He returns it once again, in the realm of his imagination and in the domain of the vîsible, to a normative hetero sexual union. This concluding scene is of course an ironic rendering of Puccini’s dictum that “death with honor is better than life . . . life with dishonor” (92; Hwang’s ellipsis), for the price of Gallimard’s phantas matic sartorial conversion — the death of the white man — is materially high. Gallimard commits suicide, bitt he dies with his orientalist fantasy intact and, most importantly, as a nominal member of the acceptably heterosexual community. I would like to isolate a striking visual detail emphasízed in this concluding scene both in Hwang’s stage version and in David Cronen berg’s film adaptation of the drama. Before Gallimard dons his wig and kimono, lie careftilly—even methodically—applies a thick layer of white makeup to his face, appearing literally in whiteface (figs. 8 and 9). Sev eral commentators have read this cosmetic transformation as a faithful rendering of the aesthetic protocols of Japanese theater, relating G allí mard’s application of whiteface to the traditional makeup of the orino- gata in Kabuki theater.3 Majorie Garber, however, expands the possible interpretations of this critical moment by analyzing the diplomat’s bad makeup job in the confluence of various ethnic channels: The whiteness of the makeup is traditíonal in Japanese theater as a sign of the ideal white complexion of the noble, who can afford to keep out of the sun, and the pallor of the protected young woman (or trained geisha) even today. We might note that in Chinese opera face-painting participates in an entirely different sign system, in which white on an actor’s face symbolized treachery, as red does loyalty, yellow, piety, and gold, the supernatural. In this story of spies and treason the Chinese and Japanese significations are at odds with one another, and Song has already warned Gallimard not to conflate the two.6 Although Garber’s analysis of this scene largely focuses on Gallimard’s egregious misreading of disparate East Asian cultural aesthetics — the conflation of Chinese chong sams and Japanese kimonos—she sub sequently appends a final and provocative interpretation: “The white makeup has yet another significance, since [Gallimard] is continually described as a ‘white man’ throughout the play, even in France, where ‘There’re white men all around” (244)7 Garber proffers a triple reading of Gallimard’s bad makeup job through this condensed cuihiral survey, but I would like to elaborate on her final point: Gallimard is continually described by Song as a white man; the visible face underscoring Galli mard’s failures, demise, and swan song appears to its literally as a white face; the Orientalist and heterosexist fantasy for which Gallimard ulti mately dies is achieved only in the face of whiteness. Judith Butler insists that </w:t>
      </w:r>
      <w:r>
        <w:rPr>
          <w:rStyle w:val="StyleUnderline"/>
          <w:highlight w:val="green"/>
        </w:rPr>
        <w:t>we must begin to theorize the compulsory regimes of the symbolic order</w:t>
      </w:r>
      <w:r>
        <w:rPr>
          <w:sz w:val="16"/>
        </w:rPr>
        <w:t xml:space="preserve"> — </w:t>
      </w:r>
      <w:r>
        <w:rPr>
          <w:rStyle w:val="StyleUnderline"/>
          <w:highlight w:val="green"/>
        </w:rPr>
        <w:t>the numerous interpellations and coercive prohibitions by which individuals are rendered legible</w:t>
      </w:r>
      <w:r>
        <w:rPr>
          <w:rStyle w:val="StyleUnderline"/>
        </w:rPr>
        <w:t xml:space="preserve"> as subjects— </w:t>
      </w:r>
      <w:r>
        <w:rPr>
          <w:rStyle w:val="StyleUnderline"/>
          <w:highlight w:val="green"/>
        </w:rPr>
        <w:t xml:space="preserve">through the lens </w:t>
      </w:r>
      <w:r>
        <w:rPr>
          <w:rStyle w:val="StyleUnderline"/>
        </w:rPr>
        <w:t xml:space="preserve">not only </w:t>
      </w:r>
      <w:r>
        <w:rPr>
          <w:rStyle w:val="StyleUnderline"/>
          <w:highlight w:val="green"/>
        </w:rPr>
        <w:t xml:space="preserve">of </w:t>
      </w:r>
      <w:r>
        <w:rPr>
          <w:rStyle w:val="StyleUnderline"/>
        </w:rPr>
        <w:t xml:space="preserve">(hetero)sexual but also </w:t>
      </w:r>
      <w:r>
        <w:rPr>
          <w:rStyle w:val="StyleUnderline"/>
          <w:highlight w:val="green"/>
        </w:rPr>
        <w:t>racial difference</w:t>
      </w:r>
      <w:r>
        <w:rPr>
          <w:rStyle w:val="StyleUnderline"/>
        </w:rPr>
        <w:t xml:space="preserve">. </w:t>
      </w:r>
      <w:r>
        <w:rPr>
          <w:sz w:val="16"/>
        </w:rPr>
        <w:t xml:space="preserve">“The symbolic — that register of regulatory ideality—is also and always a racial industry, indeed, the reiterated practice of racializíng interpella tions.” She continues: Rejecting those models of power which would reduce racial dif ferences to the derivative effects of sexual difference (as if sexual diffèrence were not only autonomous in relation to racial articula tion but somehow more prim; in a temporal or ontological sense), it seems crucial to rethink the scenes of reproduction and, hence, of sexing practices not only as ones through which a heterosexual imperative is inculcated, but as ones through which boundaries of racial distinction are secured as well as contested. Especially at those junctures in which a compulsory heterosexuality works in the service of maintaining hegemonic forms of racial purity, the “threat” of homosexuality takes on a distinctive complexity.8 p. 230s As we have witnessed in the works of Kingston, Chin, Kaneko, Hwang, Chu, and Louie </w:t>
      </w:r>
      <w:r>
        <w:rPr>
          <w:rStyle w:val="StyleUnderline"/>
        </w:rPr>
        <w:t>issues of home for Asian Americans are particularly vexed. Historically configured as either unassimilable aliens or perversely assimilated and thus ‘‘whiter than white’</w:t>
      </w:r>
      <w:r>
        <w:rPr>
          <w:sz w:val="16"/>
        </w:rPr>
        <w:t xml:space="preserve">’ (the sojourner/yellow peril thesis versus the model minority myth), </w:t>
      </w:r>
      <w:r>
        <w:rPr>
          <w:rStyle w:val="StyleUnderline"/>
        </w:rPr>
        <w:t>Asian Americans have at best a dubious claim to citizenship and a place within the U.S. nation- state</w:t>
      </w:r>
      <w:r>
        <w:rPr>
          <w:sz w:val="16"/>
        </w:rPr>
        <w:t>.</w:t>
      </w:r>
      <w:r>
        <w:rPr>
          <w:rStyle w:val="StyleUnderline"/>
        </w:rPr>
        <w:t>1 A sense of membership within the larger national collective has traditionally followed the political, economic, and cultural incorporation of a Western European ethnic group under the banner of immigration and assimilation as well as through the spatial metaphorics of the United States as a point of arrival and melting pot. However, recent debates in Asian American studies about diaspora—its focus on point of departure and displacement from origin—insist that we (re)think the problematics of home in this field</w:t>
      </w:r>
      <w:r>
        <w:rPr>
          <w:sz w:val="16"/>
        </w:rPr>
        <w:t xml:space="preserve">.2 </w:t>
      </w:r>
      <w:r>
        <w:rPr>
          <w:rStyle w:val="StyleUnderline"/>
        </w:rPr>
        <w:t xml:space="preserve">Suspended between departure and arrival, Asian Americans remain permanently disenfranchised from home, relegated to a </w:t>
      </w:r>
      <w:r>
        <w:rPr>
          <w:rStyle w:val="StyleUnderline"/>
          <w:bdr w:val="single" w:sz="4" w:space="0" w:color="auto"/>
        </w:rPr>
        <w:t>nostalgic sense of its loss or to an optative sense of its unattainability</w:t>
      </w:r>
      <w:r>
        <w:rPr>
          <w:sz w:val="16"/>
        </w:rPr>
        <w:t xml:space="preserve">. p. 240s In order to trace the increasingly important relationship between queer- ness and diaspora in Asian American studies in the late 1990s, </w:t>
      </w:r>
      <w:r>
        <w:rPr>
          <w:rStyle w:val="StyleUnderline"/>
          <w:bdr w:val="single" w:sz="4" w:space="0" w:color="auto"/>
        </w:rPr>
        <w:t xml:space="preserve">it is useful first to consider </w:t>
      </w:r>
      <w:r>
        <w:rPr>
          <w:rStyle w:val="StyleUnderline"/>
        </w:rPr>
        <w:t xml:space="preserve">a brief </w:t>
      </w:r>
      <w:r>
        <w:rPr>
          <w:rStyle w:val="StyleUnderline"/>
          <w:bdr w:val="single" w:sz="4" w:space="0" w:color="auto"/>
        </w:rPr>
        <w:t>history of the Asian American studies movement</w:t>
      </w:r>
      <w:r>
        <w:rPr>
          <w:rStyle w:val="StyleUnderline"/>
        </w:rPr>
        <w:t xml:space="preserve"> as it originally formed around the domestic imperative of claiming the U.S. nation-state.</w:t>
      </w:r>
      <w:r>
        <w:rPr>
          <w:sz w:val="16"/>
        </w:rPr>
        <w:t xml:space="preserve">13 </w:t>
      </w:r>
      <w:r>
        <w:rPr>
          <w:rStyle w:val="StyleUnderline"/>
        </w:rPr>
        <w:t xml:space="preserve">In the shadow of 1950s and 1960s civil rights struggles, the emerging </w:t>
      </w:r>
      <w:r>
        <w:rPr>
          <w:rStyle w:val="StyleUnderline"/>
          <w:highlight w:val="green"/>
        </w:rPr>
        <w:t xml:space="preserve">Asian American studies </w:t>
      </w:r>
      <w:r>
        <w:rPr>
          <w:rStyle w:val="StyleUnderline"/>
        </w:rPr>
        <w:t xml:space="preserve">movement </w:t>
      </w:r>
      <w:r>
        <w:rPr>
          <w:rStyle w:val="StyleUnderline"/>
          <w:highlight w:val="green"/>
        </w:rPr>
        <w:t xml:space="preserve">focused </w:t>
      </w:r>
      <w:r>
        <w:rPr>
          <w:rStyle w:val="StyleUnderline"/>
        </w:rPr>
        <w:t xml:space="preserve">much of </w:t>
      </w:r>
      <w:r>
        <w:rPr>
          <w:rStyle w:val="StyleUnderline"/>
          <w:highlight w:val="green"/>
        </w:rPr>
        <w:t xml:space="preserve">its political energy </w:t>
      </w:r>
      <w:r>
        <w:rPr>
          <w:rStyle w:val="StyleUnderline"/>
        </w:rPr>
        <w:t xml:space="preserve">and theoretical attention </w:t>
      </w:r>
      <w:r>
        <w:rPr>
          <w:rStyle w:val="StyleUnderline"/>
          <w:highlight w:val="green"/>
        </w:rPr>
        <w:t xml:space="preserve">on domestically based race relations within the geographical boundaries of the U.S. </w:t>
      </w:r>
      <w:r>
        <w:rPr>
          <w:rStyle w:val="StyleUnderline"/>
        </w:rPr>
        <w:t>nation-state</w:t>
      </w:r>
      <w:r>
        <w:rPr>
          <w:b/>
          <w:sz w:val="16"/>
        </w:rPr>
        <w:t xml:space="preserve">. </w:t>
      </w:r>
      <w:r>
        <w:rPr>
          <w:rStyle w:val="StyleUnderline"/>
        </w:rPr>
        <w:t xml:space="preserve">Modeled on the cultural nationalism of the Black Power movement, </w:t>
      </w:r>
      <w:r>
        <w:rPr>
          <w:rStyle w:val="StyleUnderline"/>
          <w:highlight w:val="green"/>
        </w:rPr>
        <w:t xml:space="preserve">the Yellow Power movement </w:t>
      </w:r>
      <w:r>
        <w:rPr>
          <w:rStyle w:val="StyleUnderline"/>
        </w:rPr>
        <w:t xml:space="preserve">during this period largely </w:t>
      </w:r>
      <w:r>
        <w:rPr>
          <w:rStyle w:val="StyleUnderline"/>
          <w:highlight w:val="green"/>
        </w:rPr>
        <w:t xml:space="preserve">endorsed a </w:t>
      </w:r>
      <w:r>
        <w:rPr>
          <w:rStyle w:val="StyleUnderline"/>
        </w:rPr>
        <w:t xml:space="preserve">political </w:t>
      </w:r>
      <w:r>
        <w:rPr>
          <w:rStyle w:val="StyleUnderline"/>
          <w:highlight w:val="green"/>
        </w:rPr>
        <w:t xml:space="preserve">platform of identity-based politics, racial separatism, and a </w:t>
      </w:r>
      <w:r>
        <w:rPr>
          <w:sz w:val="16"/>
        </w:rPr>
        <w:t>Marxist-inspired class</w:t>
      </w:r>
      <w:r>
        <w:rPr>
          <w:rStyle w:val="StyleUnderline"/>
        </w:rPr>
        <w:t xml:space="preserve"> </w:t>
      </w:r>
      <w:r>
        <w:rPr>
          <w:rStyle w:val="StyleUnderline"/>
          <w:highlight w:val="green"/>
        </w:rPr>
        <w:t>critique of American capitalism</w:t>
      </w:r>
      <w:r>
        <w:rPr>
          <w:sz w:val="16"/>
        </w:rPr>
        <w:t xml:space="preserve">. </w:t>
      </w:r>
      <w:r>
        <w:rPr>
          <w:rStyle w:val="StyleUnderline"/>
          <w:highlight w:val="green"/>
        </w:rPr>
        <w:t xml:space="preserve">The Asian American </w:t>
      </w:r>
      <w:r>
        <w:rPr>
          <w:rStyle w:val="StyleUnderline"/>
        </w:rPr>
        <w:t xml:space="preserve">cultural nationalist </w:t>
      </w:r>
      <w:r>
        <w:rPr>
          <w:rStyle w:val="StyleUnderline"/>
          <w:highlight w:val="green"/>
        </w:rPr>
        <w:t xml:space="preserve">project, </w:t>
      </w:r>
      <w:r>
        <w:rPr>
          <w:rStyle w:val="StyleUnderline"/>
        </w:rPr>
        <w:t xml:space="preserve">perhaps </w:t>
      </w:r>
      <w:r>
        <w:rPr>
          <w:rStyle w:val="StyleUnderline"/>
          <w:highlight w:val="green"/>
        </w:rPr>
        <w:t xml:space="preserve">best exemplified </w:t>
      </w:r>
      <w:r>
        <w:rPr>
          <w:rStyle w:val="StyleUnderline"/>
        </w:rPr>
        <w:t xml:space="preserve">in the academy </w:t>
      </w:r>
      <w:r>
        <w:rPr>
          <w:rStyle w:val="StyleUnderline"/>
          <w:highlight w:val="green"/>
        </w:rPr>
        <w:t xml:space="preserve">by </w:t>
      </w:r>
      <w:r>
        <w:rPr>
          <w:rStyle w:val="StyleUnderline"/>
        </w:rPr>
        <w:t xml:space="preserve">Frank Chin’s </w:t>
      </w:r>
      <w:r>
        <w:rPr>
          <w:rStyle w:val="StyleUnderline"/>
          <w:highlight w:val="green"/>
        </w:rPr>
        <w:t xml:space="preserve">Aiiieeeee! </w:t>
      </w:r>
      <w:r>
        <w:rPr>
          <w:rStyle w:val="StyleUnderline"/>
        </w:rPr>
        <w:t xml:space="preserve">group, </w:t>
      </w:r>
      <w:r>
        <w:rPr>
          <w:rStyle w:val="StyleUnderline"/>
          <w:highlight w:val="green"/>
        </w:rPr>
        <w:t xml:space="preserve">centered its attentions on local Asian American communities as sites of resistance </w:t>
      </w:r>
      <w:r>
        <w:rPr>
          <w:rStyle w:val="StyleUnderline"/>
        </w:rPr>
        <w:t xml:space="preserve">for the mobilizing of political action, the building of alternative economic institutions, </w:t>
      </w:r>
      <w:r>
        <w:rPr>
          <w:rStyle w:val="StyleUnderline"/>
          <w:highlight w:val="green"/>
        </w:rPr>
        <w:t>and the creation of an oppositional nativist culture</w:t>
      </w:r>
      <w:r>
        <w:rPr>
          <w:sz w:val="16"/>
        </w:rPr>
        <w:t xml:space="preserve">.14 In the 1975 prefatory manifesto to their now-classic collection of Asian American writings, Aiiieeeee! An Anthology of Asian-American Writers, the editors contend that ‘‘legislative racism and euphemized white racist love’’ have consigned Asian Americans to a state of ‘‘self- contempt, self-rejection, and disintegration.’’15 </w:t>
      </w:r>
      <w:r>
        <w:rPr>
          <w:rStyle w:val="StyleUnderline"/>
        </w:rPr>
        <w:t xml:space="preserve">A remedy, </w:t>
      </w:r>
      <w:r>
        <w:rPr>
          <w:rStyle w:val="StyleUnderline"/>
          <w:highlight w:val="green"/>
        </w:rPr>
        <w:t xml:space="preserve">the Aiiieeeee! group </w:t>
      </w:r>
      <w:r>
        <w:rPr>
          <w:rStyle w:val="StyleUnderline"/>
        </w:rPr>
        <w:t xml:space="preserve">insists, </w:t>
      </w:r>
      <w:r>
        <w:rPr>
          <w:rStyle w:val="StyleUnderline"/>
          <w:highlight w:val="green"/>
        </w:rPr>
        <w:t xml:space="preserve">demands </w:t>
      </w:r>
      <w:r>
        <w:rPr>
          <w:rStyle w:val="StyleUnderline"/>
        </w:rPr>
        <w:t xml:space="preserve">the assertion of </w:t>
      </w:r>
      <w:r>
        <w:rPr>
          <w:rStyle w:val="StyleUnderline"/>
          <w:highlight w:val="green"/>
        </w:rPr>
        <w:t xml:space="preserve">an Asian American identity with its </w:t>
      </w:r>
      <w:r>
        <w:rPr>
          <w:rStyle w:val="StyleUnderline"/>
          <w:highlight w:val="green"/>
          <w:bdr w:val="single" w:sz="4" w:space="0" w:color="auto"/>
        </w:rPr>
        <w:t>own unique</w:t>
      </w:r>
      <w:r>
        <w:rPr>
          <w:rStyle w:val="StyleUnderline"/>
          <w:highlight w:val="green"/>
        </w:rPr>
        <w:t xml:space="preserve"> </w:t>
      </w:r>
      <w:r>
        <w:rPr>
          <w:rStyle w:val="StyleUnderline"/>
        </w:rPr>
        <w:t xml:space="preserve">political as well as </w:t>
      </w:r>
      <w:r>
        <w:rPr>
          <w:rStyle w:val="StyleUnderline"/>
          <w:highlight w:val="green"/>
        </w:rPr>
        <w:t>recognizable</w:t>
      </w:r>
      <w:r>
        <w:rPr>
          <w:rStyle w:val="StyleUnderline"/>
        </w:rPr>
        <w:t xml:space="preserve"> cultural</w:t>
      </w:r>
      <w:r>
        <w:rPr>
          <w:rStyle w:val="StyleUnderline"/>
          <w:highlight w:val="green"/>
        </w:rPr>
        <w:t xml:space="preserve"> parameters. </w:t>
      </w:r>
      <w:r>
        <w:rPr>
          <w:rStyle w:val="StyleUnderline"/>
        </w:rPr>
        <w:t>Rejecting the dominant either/or conception of Asian American identity as forever divided—split between the Asian and the American and between Asia and America—</w:t>
      </w:r>
      <w:r>
        <w:rPr>
          <w:rStyle w:val="StyleUnderline"/>
          <w:highlight w:val="green"/>
        </w:rPr>
        <w:t>the editors insist on claiming the domestic sphere as their own.</w:t>
      </w:r>
      <w:r>
        <w:rPr>
          <w:sz w:val="16"/>
        </w:rPr>
        <w:t xml:space="preserve"> </w:t>
      </w:r>
      <w:r w:rsidRPr="0051008F">
        <w:rPr>
          <w:rStyle w:val="StyleUnderline"/>
          <w:bdr w:val="single" w:sz="4" w:space="0" w:color="auto"/>
        </w:rPr>
        <w:t xml:space="preserve">Hence, they link </w:t>
      </w:r>
      <w:r w:rsidRPr="0051008F">
        <w:rPr>
          <w:rStyle w:val="StyleUnderline"/>
          <w:i/>
          <w:bdr w:val="single" w:sz="4" w:space="0" w:color="auto"/>
        </w:rPr>
        <w:t>entitlement to the public sphere</w:t>
      </w:r>
      <w:r w:rsidRPr="0051008F">
        <w:rPr>
          <w:rStyle w:val="StyleUnderline"/>
          <w:bdr w:val="single" w:sz="4" w:space="0" w:color="auto"/>
        </w:rPr>
        <w:t xml:space="preserve"> of the nation-state with the private prerogatives of home</w:t>
      </w:r>
      <w:r w:rsidRPr="0051008F">
        <w:rPr>
          <w:sz w:val="16"/>
        </w:rPr>
        <w:t xml:space="preserve">.16 </w:t>
      </w:r>
      <w:r w:rsidRPr="0051008F">
        <w:rPr>
          <w:rStyle w:val="StyleUnderline"/>
        </w:rPr>
        <w:t xml:space="preserve">Seizing upon their self-definition of Asian American, they emphatically state that the myth of being either/or and the </w:t>
      </w:r>
      <w:r w:rsidRPr="0051008F">
        <w:rPr>
          <w:rStyle w:val="StyleUnderline"/>
          <w:bdr w:val="single" w:sz="4" w:space="0" w:color="auto"/>
        </w:rPr>
        <w:t>equally goofy concept</w:t>
      </w:r>
      <w:r w:rsidRPr="0051008F">
        <w:rPr>
          <w:rStyle w:val="StyleUnderline"/>
        </w:rPr>
        <w:t xml:space="preserve"> of the dual personality haunted our lobes while our rejection by both Asia and white America proved we were neither one nor the other</w:t>
      </w:r>
      <w:r w:rsidRPr="0051008F">
        <w:rPr>
          <w:sz w:val="16"/>
        </w:rPr>
        <w:t xml:space="preserve">. Nor were we half and half or more one than the other. Neither Asian cul- ture nor American culture was equipped to define us except in the most superficial terms. </w:t>
      </w:r>
      <w:r w:rsidRPr="0051008F">
        <w:rPr>
          <w:rStyle w:val="StyleUnderline"/>
        </w:rPr>
        <w:t xml:space="preserve">However, American culture, equipped to deny us the legitimacy of our uniqueness as American minorities, </w:t>
      </w:r>
      <w:r w:rsidRPr="0051008F">
        <w:rPr>
          <w:rStyle w:val="StyleUnderline"/>
          <w:bdr w:val="single" w:sz="4" w:space="0" w:color="auto"/>
        </w:rPr>
        <w:t>did so,</w:t>
      </w:r>
      <w:r w:rsidRPr="0051008F">
        <w:rPr>
          <w:rStyle w:val="StyleUnderline"/>
        </w:rPr>
        <w:t xml:space="preserve"> and in the process contributed to the effect of stunting self- contempt on the development and expression of our sensibility that in turn has contributed to a mass rejection of Chinese and Japanese America by Chinese- and Japanese-Americans.</w:t>
      </w:r>
      <w:r w:rsidRPr="0051008F">
        <w:rPr>
          <w:sz w:val="16"/>
        </w:rPr>
        <w:t xml:space="preserve">17 </w:t>
      </w:r>
      <w:r w:rsidRPr="0051008F">
        <w:rPr>
          <w:rStyle w:val="StyleUnderline"/>
        </w:rPr>
        <w:t>In delineating an integrally and a psychically ‘‘whole’’ Asian American subject against this model of either/or split subjectivity, cultural nationalism’s political project was centered squarely on Asian American claims to the space of the U.S. nation-state as enfranchised citizen-subjects</w:t>
      </w:r>
      <w:r w:rsidRPr="0051008F">
        <w:rPr>
          <w:sz w:val="16"/>
        </w:rPr>
        <w:t xml:space="preserve">. </w:t>
      </w:r>
      <w:r w:rsidRPr="0051008F">
        <w:rPr>
          <w:rStyle w:val="StyleUnderline"/>
        </w:rPr>
        <w:t>The Aiiieeeee! model worked to configure Asian Americans as a racialized minority group with inviolable political needs, economic concerns, and cultural contours</w:t>
      </w:r>
      <w:r w:rsidRPr="0051008F">
        <w:rPr>
          <w:sz w:val="16"/>
        </w:rPr>
        <w:t xml:space="preserve">.18 </w:t>
      </w:r>
      <w:r w:rsidRPr="0051008F">
        <w:rPr>
          <w:rStyle w:val="StyleUnderline"/>
        </w:rPr>
        <w:t xml:space="preserve">Rejecting the mainstream stereotype of Asian Americans as </w:t>
      </w:r>
      <w:r w:rsidRPr="0051008F">
        <w:rPr>
          <w:rStyle w:val="StyleUnderline"/>
          <w:bdr w:val="single" w:sz="4" w:space="0" w:color="auto"/>
        </w:rPr>
        <w:t>anomalous ethnic novelties</w:t>
      </w:r>
      <w:r w:rsidRPr="0051008F">
        <w:rPr>
          <w:rStyle w:val="StyleUnderline"/>
        </w:rPr>
        <w:t xml:space="preserve"> ill fitted to the general socio-political landscape of the U.S. nation-state, cultural nationalism’s energies focused on </w:t>
      </w:r>
      <w:r w:rsidRPr="0051008F">
        <w:rPr>
          <w:rStyle w:val="StyleUnderline"/>
          <w:bdr w:val="single" w:sz="4" w:space="0" w:color="auto"/>
        </w:rPr>
        <w:t>not merely defining but prescribing who a</w:t>
      </w:r>
      <w:r w:rsidRPr="0051008F">
        <w:rPr>
          <w:rStyle w:val="StyleUnderline"/>
        </w:rPr>
        <w:t xml:space="preserve"> recogniz- able and recognizably legitimate Asian American racial subject should ideally be: </w:t>
      </w:r>
      <w:r w:rsidRPr="0051008F">
        <w:rPr>
          <w:rStyle w:val="StyleUnderline"/>
          <w:bdr w:val="single" w:sz="4" w:space="0" w:color="auto"/>
        </w:rPr>
        <w:t>male, heterosexual, working class, American born, and English speaking</w:t>
      </w:r>
      <w:r w:rsidRPr="0051008F">
        <w:rPr>
          <w:sz w:val="16"/>
        </w:rPr>
        <w:t>.</w:t>
      </w:r>
      <w:r>
        <w:rPr>
          <w:sz w:val="16"/>
        </w:rPr>
        <w:t xml:space="preserve"> </w:t>
      </w:r>
    </w:p>
    <w:p w14:paraId="15B313F0" w14:textId="38AB921D" w:rsidR="00FA7776" w:rsidRDefault="00FA7776" w:rsidP="00FA7776">
      <w:pPr>
        <w:pStyle w:val="Heading2"/>
      </w:pPr>
      <w:r>
        <w:t>Afropessimism K---1NC</w:t>
      </w:r>
    </w:p>
    <w:p w14:paraId="2455D03A" w14:textId="44B41C38" w:rsidR="00FA7776" w:rsidRDefault="00FA7776" w:rsidP="00FA7776">
      <w:pPr>
        <w:pStyle w:val="Heading3"/>
      </w:pPr>
      <w:r>
        <w:t>Link---White Communication---1NC</w:t>
      </w:r>
    </w:p>
    <w:p w14:paraId="5458A2FE" w14:textId="1B48AE5F" w:rsidR="00FA7776" w:rsidRPr="003F000B" w:rsidRDefault="00FA7776" w:rsidP="00FA7776">
      <w:pPr>
        <w:pStyle w:val="Heading4"/>
      </w:pPr>
      <w:r>
        <w:t>The aff reinscribes normative white modes of communication, which collapses their theory of linguistics. They predicate themselves upon the negation of Blackness which forms white language and the power of judgment. Following this logic within the white community maintains this violent binary of communication.</w:t>
      </w:r>
    </w:p>
    <w:p w14:paraId="6771BE31" w14:textId="77777777" w:rsidR="00FA7776" w:rsidRPr="0038278B" w:rsidRDefault="00FA7776" w:rsidP="00FA7776">
      <w:pPr>
        <w:rPr>
          <w:rStyle w:val="Emphasis"/>
          <w:b w:val="0"/>
          <w:iCs w:val="0"/>
          <w:u w:val="none"/>
        </w:rPr>
      </w:pPr>
      <w:r>
        <w:rPr>
          <w:rStyle w:val="Style13ptBold"/>
        </w:rPr>
        <w:t xml:space="preserve">Marriott ’23 </w:t>
      </w:r>
      <w:r>
        <w:t xml:space="preserve">[David Marriott, </w:t>
      </w:r>
      <w:r w:rsidRPr="0086420B">
        <w:t>Charles T. Winship Professor of Philosophy at Emory University</w:t>
      </w:r>
      <w:r>
        <w:t>, “</w:t>
      </w:r>
      <w:r w:rsidRPr="0086420B">
        <w:t>Of Effacement</w:t>
      </w:r>
      <w:r>
        <w:t xml:space="preserve">: </w:t>
      </w:r>
      <w:r w:rsidRPr="0086420B">
        <w:t>Blackness and Non-Being</w:t>
      </w:r>
      <w:r>
        <w:t>”, Nov. 2023, accessed Jul. 15.]//max *edited for language*</w:t>
      </w:r>
    </w:p>
    <w:p w14:paraId="65970FF2" w14:textId="3A37AAE7" w:rsidR="00FA7776" w:rsidRPr="00FA7776" w:rsidRDefault="00FA7776" w:rsidP="00FA7776">
      <w:r w:rsidRPr="00AE5CFF">
        <w:rPr>
          <w:highlight w:val="cyan"/>
          <w:u w:val="single"/>
        </w:rPr>
        <w:t xml:space="preserve">For the </w:t>
      </w:r>
      <w:r w:rsidRPr="00AE5CFF">
        <w:rPr>
          <w:b/>
          <w:bCs/>
          <w:highlight w:val="cyan"/>
          <w:u w:val="single"/>
        </w:rPr>
        <w:t>white subject</w:t>
      </w:r>
      <w:r w:rsidRPr="00AE5CFF">
        <w:rPr>
          <w:highlight w:val="cyan"/>
          <w:u w:val="single"/>
        </w:rPr>
        <w:t xml:space="preserve"> to enter</w:t>
      </w:r>
      <w:r w:rsidRPr="0086420B">
        <w:rPr>
          <w:u w:val="single"/>
        </w:rPr>
        <w:t xml:space="preserve"> into the </w:t>
      </w:r>
      <w:r w:rsidRPr="00AE5CFF">
        <w:rPr>
          <w:b/>
          <w:bCs/>
          <w:highlight w:val="cyan"/>
          <w:u w:val="single"/>
        </w:rPr>
        <w:t>possibilities of language</w:t>
      </w:r>
      <w:r w:rsidRPr="0086420B">
        <w:rPr>
          <w:u w:val="single"/>
        </w:rPr>
        <w:t xml:space="preserve"> and judgement, </w:t>
      </w:r>
      <w:r w:rsidRPr="00AE5CFF">
        <w:rPr>
          <w:b/>
          <w:bCs/>
          <w:highlight w:val="cyan"/>
          <w:u w:val="single"/>
        </w:rPr>
        <w:t>blackness</w:t>
      </w:r>
      <w:r w:rsidRPr="0086420B">
        <w:rPr>
          <w:u w:val="single"/>
        </w:rPr>
        <w:t xml:space="preserve"> thus </w:t>
      </w:r>
      <w:r w:rsidRPr="00AE5CFF">
        <w:rPr>
          <w:highlight w:val="cyan"/>
          <w:u w:val="single"/>
        </w:rPr>
        <w:t xml:space="preserve">has to be </w:t>
      </w:r>
      <w:r w:rsidRPr="00AE5CFF">
        <w:rPr>
          <w:b/>
          <w:bCs/>
          <w:highlight w:val="cyan"/>
          <w:u w:val="single"/>
        </w:rPr>
        <w:t>discarded</w:t>
      </w:r>
      <w:r w:rsidRPr="0086420B">
        <w:rPr>
          <w:u w:val="single"/>
        </w:rPr>
        <w:t>, thrown away.</w:t>
      </w:r>
      <w:r w:rsidRPr="0038278B">
        <w:rPr>
          <w:sz w:val="16"/>
          <w:szCs w:val="16"/>
        </w:rPr>
        <w:t xml:space="preserve"> If</w:t>
      </w:r>
      <w:r>
        <w:t xml:space="preserve"> </w:t>
      </w:r>
      <w:r w:rsidRPr="00AE5CFF">
        <w:rPr>
          <w:highlight w:val="cyan"/>
          <w:u w:val="single"/>
        </w:rPr>
        <w:t>lalangue</w:t>
      </w:r>
      <w:r w:rsidRPr="0038278B">
        <w:rPr>
          <w:u w:val="single"/>
        </w:rPr>
        <w:t xml:space="preserve"> is the result of a struggle between language</w:t>
      </w:r>
      <w:r w:rsidRPr="0086420B">
        <w:rPr>
          <w:u w:val="single"/>
        </w:rPr>
        <w:t xml:space="preserve"> </w:t>
      </w:r>
      <w:r w:rsidRPr="00AE5CFF">
        <w:rPr>
          <w:highlight w:val="cyan"/>
          <w:u w:val="single"/>
        </w:rPr>
        <w:t>and</w:t>
      </w:r>
      <w:r w:rsidRPr="0086420B">
        <w:rPr>
          <w:u w:val="single"/>
        </w:rPr>
        <w:t xml:space="preserve"> representation</w:t>
      </w:r>
      <w:r>
        <w:t xml:space="preserve">, </w:t>
      </w:r>
      <w:r w:rsidRPr="0038278B">
        <w:rPr>
          <w:sz w:val="16"/>
          <w:szCs w:val="16"/>
        </w:rPr>
        <w:t>and</w:t>
      </w:r>
      <w:r>
        <w:t xml:space="preserve"> </w:t>
      </w:r>
      <w:r w:rsidRPr="00AE5CFF">
        <w:rPr>
          <w:highlight w:val="cyan"/>
          <w:u w:val="single"/>
        </w:rPr>
        <w:t>whiteness</w:t>
      </w:r>
      <w:r w:rsidRPr="0038278B">
        <w:rPr>
          <w:u w:val="single"/>
        </w:rPr>
        <w:t xml:space="preserve"> a struggle between logic and sophism</w:t>
      </w:r>
      <w:r w:rsidRPr="0086420B">
        <w:rPr>
          <w:u w:val="single"/>
        </w:rPr>
        <w:t xml:space="preserve">, </w:t>
      </w:r>
      <w:r w:rsidRPr="0038278B">
        <w:rPr>
          <w:sz w:val="16"/>
          <w:szCs w:val="16"/>
        </w:rPr>
        <w:t>then what appears to link them is the</w:t>
      </w:r>
      <w:r>
        <w:t xml:space="preserve"> </w:t>
      </w:r>
      <w:r w:rsidRPr="00AE5CFF">
        <w:rPr>
          <w:highlight w:val="cyan"/>
          <w:u w:val="single"/>
        </w:rPr>
        <w:t xml:space="preserve">advent into a </w:t>
      </w:r>
      <w:r w:rsidRPr="0064437B">
        <w:rPr>
          <w:u w:val="single"/>
        </w:rPr>
        <w:t xml:space="preserve">decisionism that consists in </w:t>
      </w:r>
      <w:r w:rsidRPr="00AE5CFF">
        <w:rPr>
          <w:highlight w:val="cyan"/>
          <w:u w:val="single"/>
        </w:rPr>
        <w:t xml:space="preserve">the </w:t>
      </w:r>
      <w:r w:rsidRPr="00AE5CFF">
        <w:rPr>
          <w:b/>
          <w:bCs/>
          <w:highlight w:val="cyan"/>
          <w:u w:val="single"/>
        </w:rPr>
        <w:t>conclusion of a white community</w:t>
      </w:r>
      <w:r>
        <w:t xml:space="preserve">. </w:t>
      </w:r>
      <w:r w:rsidRPr="0038278B">
        <w:rPr>
          <w:sz w:val="16"/>
          <w:szCs w:val="16"/>
        </w:rPr>
        <w:t>First, the unconcealing-</w:t>
      </w:r>
      <w:r w:rsidRPr="00AE5CFF">
        <w:rPr>
          <w:highlight w:val="cyan"/>
          <w:u w:val="single"/>
        </w:rPr>
        <w:t>appearing of whiteness must be different from what is concealed as black</w:t>
      </w:r>
      <w:r>
        <w:t xml:space="preserve"> </w:t>
      </w:r>
      <w:r w:rsidRPr="0038278B">
        <w:rPr>
          <w:sz w:val="16"/>
          <w:szCs w:val="16"/>
        </w:rPr>
        <w:t>to the point that the</w:t>
      </w:r>
      <w:r>
        <w:t xml:space="preserve"> </w:t>
      </w:r>
      <w:r w:rsidRPr="0086420B">
        <w:rPr>
          <w:u w:val="single"/>
        </w:rPr>
        <w:t xml:space="preserve">concealment consists in this difference </w:t>
      </w:r>
      <w:r w:rsidRPr="0038278B">
        <w:rPr>
          <w:sz w:val="16"/>
          <w:szCs w:val="16"/>
        </w:rPr>
        <w:t xml:space="preserve">and is a direct consequence of it. In section 3 of the logical time essay, “Discussion of the sophism,” </w:t>
      </w:r>
      <w:r w:rsidRPr="00AE5CFF">
        <w:rPr>
          <w:highlight w:val="cyan"/>
          <w:u w:val="single"/>
        </w:rPr>
        <w:t>Lacan distinguishes the imaginary mastery of knowledge</w:t>
      </w:r>
      <w:r w:rsidRPr="0086420B">
        <w:rPr>
          <w:u w:val="single"/>
        </w:rPr>
        <w:t xml:space="preserve"> from what the subject is led to deduce therefrom: </w:t>
      </w:r>
      <w:r w:rsidRPr="00AE5CFF">
        <w:rPr>
          <w:highlight w:val="cyan"/>
          <w:u w:val="single"/>
        </w:rPr>
        <w:t>that which is outside of the logical order of hesitation</w:t>
      </w:r>
      <w:r w:rsidRPr="0086420B">
        <w:rPr>
          <w:u w:val="single"/>
        </w:rPr>
        <w:t xml:space="preserve"> and revelation</w:t>
      </w:r>
      <w:r>
        <w:t xml:space="preserve">. </w:t>
      </w:r>
      <w:r w:rsidRPr="0038278B">
        <w:rPr>
          <w:sz w:val="16"/>
          <w:szCs w:val="16"/>
        </w:rPr>
        <w:t>Nevertheless, it seems to me that</w:t>
      </w:r>
      <w:r>
        <w:t xml:space="preserve"> </w:t>
      </w:r>
      <w:r w:rsidRPr="0086420B">
        <w:rPr>
          <w:u w:val="single"/>
        </w:rPr>
        <w:t>such a difference is posited only when the originary truth of analysis</w:t>
      </w:r>
      <w:r w:rsidRPr="0038278B">
        <w:rPr>
          <w:sz w:val="16"/>
          <w:szCs w:val="16"/>
        </w:rPr>
        <w:t>—not as a technique of decipherment but as an art of interpreting—</w:t>
      </w:r>
      <w:r w:rsidRPr="0038278B">
        <w:rPr>
          <w:sz w:val="16"/>
          <w:szCs w:val="16"/>
          <w:u w:val="single"/>
        </w:rPr>
        <w:t>is</w:t>
      </w:r>
      <w:r w:rsidRPr="0038278B">
        <w:rPr>
          <w:u w:val="single"/>
        </w:rPr>
        <w:t xml:space="preserve"> understood to no longer doubt itself in the world of signifi</w:t>
      </w:r>
      <w:r>
        <w:rPr>
          <w:u w:val="single"/>
        </w:rPr>
        <w:t>er</w:t>
      </w:r>
      <w:r w:rsidRPr="0038278B">
        <w:rPr>
          <w:u w:val="single"/>
        </w:rPr>
        <w:t>s.</w:t>
      </w:r>
      <w:r>
        <w:t xml:space="preserve"> </w:t>
      </w:r>
      <w:r w:rsidRPr="0038278B">
        <w:rPr>
          <w:sz w:val="16"/>
          <w:szCs w:val="16"/>
        </w:rPr>
        <w:t>Second, because</w:t>
      </w:r>
      <w:r>
        <w:t xml:space="preserve"> </w:t>
      </w:r>
      <w:r w:rsidRPr="00AE5CFF">
        <w:rPr>
          <w:highlight w:val="cyan"/>
          <w:u w:val="single"/>
        </w:rPr>
        <w:t xml:space="preserve">the </w:t>
      </w:r>
      <w:r w:rsidRPr="00AE5CFF">
        <w:rPr>
          <w:b/>
          <w:bCs/>
          <w:highlight w:val="cyan"/>
          <w:u w:val="single"/>
        </w:rPr>
        <w:t>very exclusion of blackness</w:t>
      </w:r>
      <w:r w:rsidRPr="00AE5CFF">
        <w:rPr>
          <w:highlight w:val="cyan"/>
          <w:u w:val="single"/>
        </w:rPr>
        <w:t xml:space="preserve"> is what passes into the </w:t>
      </w:r>
      <w:r w:rsidRPr="00AE5CFF">
        <w:rPr>
          <w:b/>
          <w:bCs/>
          <w:highlight w:val="cyan"/>
          <w:u w:val="single"/>
        </w:rPr>
        <w:t>service of whiteness</w:t>
      </w:r>
      <w:r>
        <w:t xml:space="preserve">, </w:t>
      </w:r>
      <w:r w:rsidRPr="0038278B">
        <w:rPr>
          <w:sz w:val="16"/>
          <w:szCs w:val="16"/>
        </w:rPr>
        <w:t xml:space="preserve">what is unveiled as the judgement of exception is the discovery of </w:t>
      </w:r>
      <w:r w:rsidRPr="00AE5CFF">
        <w:rPr>
          <w:highlight w:val="cyan"/>
          <w:u w:val="single"/>
        </w:rPr>
        <w:t xml:space="preserve">a </w:t>
      </w:r>
      <w:r w:rsidRPr="00AE5CFF">
        <w:rPr>
          <w:b/>
          <w:bCs/>
          <w:highlight w:val="cyan"/>
          <w:u w:val="single"/>
        </w:rPr>
        <w:t>generalized logic of distrust</w:t>
      </w:r>
      <w:r w:rsidRPr="00AE5CFF">
        <w:rPr>
          <w:highlight w:val="cyan"/>
          <w:u w:val="single"/>
        </w:rPr>
        <w:t xml:space="preserve"> that has race as its condition.</w:t>
      </w:r>
      <w:r w:rsidRPr="0038278B">
        <w:rPr>
          <w:u w:val="single"/>
        </w:rPr>
        <w:t xml:space="preserve"> Monstration reappears here but always in the form of a knowing in its relation to a non- me, </w:t>
      </w:r>
      <w:r w:rsidRPr="0038278B">
        <w:rPr>
          <w:b/>
          <w:bCs/>
          <w:u w:val="single"/>
        </w:rPr>
        <w:t>and a black “is not”</w:t>
      </w:r>
      <w:r>
        <w:t xml:space="preserve"> </w:t>
      </w:r>
      <w:r w:rsidRPr="0038278B">
        <w:rPr>
          <w:sz w:val="16"/>
          <w:szCs w:val="16"/>
        </w:rPr>
        <w:t>(n’est pas) that is the inseparable consequence of an in-difference to blackness in the freedom not to choose it.</w:t>
      </w:r>
      <w:r>
        <w:t xml:space="preserve"> </w:t>
      </w:r>
      <w:r w:rsidRPr="00AE5CFF">
        <w:rPr>
          <w:highlight w:val="cyan"/>
          <w:u w:val="single"/>
        </w:rPr>
        <w:t xml:space="preserve">Sovereign mastery is </w:t>
      </w:r>
      <w:r w:rsidRPr="0064437B">
        <w:rPr>
          <w:u w:val="single"/>
        </w:rPr>
        <w:t xml:space="preserve">thus </w:t>
      </w:r>
      <w:r w:rsidRPr="00AE5CFF">
        <w:rPr>
          <w:highlight w:val="cyan"/>
          <w:u w:val="single"/>
        </w:rPr>
        <w:t xml:space="preserve">inseparable from </w:t>
      </w:r>
      <w:r w:rsidRPr="0064437B">
        <w:rPr>
          <w:u w:val="single"/>
        </w:rPr>
        <w:t xml:space="preserve">the ability of </w:t>
      </w:r>
      <w:r w:rsidRPr="00AE5CFF">
        <w:rPr>
          <w:highlight w:val="cyan"/>
          <w:u w:val="single"/>
        </w:rPr>
        <w:t xml:space="preserve">dispensing </w:t>
      </w:r>
      <w:r w:rsidRPr="0064437B">
        <w:rPr>
          <w:u w:val="single"/>
        </w:rPr>
        <w:t xml:space="preserve">the value of </w:t>
      </w:r>
      <w:r w:rsidRPr="00AE5CFF">
        <w:rPr>
          <w:highlight w:val="cyan"/>
          <w:u w:val="single"/>
        </w:rPr>
        <w:t xml:space="preserve">judgement </w:t>
      </w:r>
      <w:r w:rsidRPr="0064437B">
        <w:rPr>
          <w:u w:val="single"/>
        </w:rPr>
        <w:t xml:space="preserve">indifferently </w:t>
      </w:r>
      <w:r w:rsidRPr="00AE5CFF">
        <w:rPr>
          <w:highlight w:val="cyan"/>
          <w:u w:val="single"/>
        </w:rPr>
        <w:t xml:space="preserve">upon </w:t>
      </w:r>
      <w:r w:rsidRPr="00AE5CFF">
        <w:rPr>
          <w:b/>
          <w:bCs/>
          <w:highlight w:val="cyan"/>
          <w:u w:val="single"/>
        </w:rPr>
        <w:t>every blackened being</w:t>
      </w:r>
      <w:r>
        <w:t>—</w:t>
      </w:r>
      <w:r w:rsidRPr="0038278B">
        <w:rPr>
          <w:u w:val="single"/>
        </w:rPr>
        <w:t>it is only the subject that is black “that gives their hesitation its definite import</w:t>
      </w:r>
      <w:r>
        <w:t xml:space="preserve">.”²⁸ </w:t>
      </w:r>
      <w:r w:rsidRPr="0064437B">
        <w:rPr>
          <w:sz w:val="16"/>
          <w:szCs w:val="16"/>
        </w:rPr>
        <w:t>Third,</w:t>
      </w:r>
      <w:r>
        <w:t xml:space="preserve"> </w:t>
      </w:r>
      <w:r w:rsidRPr="00AE5CFF">
        <w:rPr>
          <w:highlight w:val="cyan"/>
          <w:u w:val="single"/>
        </w:rPr>
        <w:t>the definiteness of the appearance</w:t>
      </w:r>
      <w:r w:rsidRPr="0038278B">
        <w:rPr>
          <w:u w:val="single"/>
        </w:rPr>
        <w:t xml:space="preserve"> of the subject </w:t>
      </w:r>
      <w:r w:rsidRPr="00AE5CFF">
        <w:rPr>
          <w:highlight w:val="cyan"/>
          <w:u w:val="single"/>
        </w:rPr>
        <w:t>to the others</w:t>
      </w:r>
      <w:r w:rsidRPr="0038278B">
        <w:rPr>
          <w:u w:val="single"/>
        </w:rPr>
        <w:t xml:space="preserve"> </w:t>
      </w:r>
      <w:r w:rsidRPr="00AE5CFF">
        <w:rPr>
          <w:highlight w:val="cyan"/>
          <w:u w:val="single"/>
        </w:rPr>
        <w:t>who see [them</w:t>
      </w:r>
      <w:r>
        <w:rPr>
          <w:u w:val="single"/>
        </w:rPr>
        <w:t xml:space="preserve">] </w:t>
      </w:r>
      <w:r w:rsidRPr="0064437B">
        <w:rPr>
          <w:strike/>
          <w:sz w:val="16"/>
          <w:szCs w:val="16"/>
        </w:rPr>
        <w:t>him</w:t>
      </w:r>
      <w:r w:rsidRPr="0038278B">
        <w:rPr>
          <w:u w:val="single"/>
        </w:rPr>
        <w:t xml:space="preserve"> as </w:t>
      </w:r>
      <w:r w:rsidRPr="00AE5CFF">
        <w:rPr>
          <w:highlight w:val="cyan"/>
          <w:u w:val="single"/>
        </w:rPr>
        <w:t>white refer</w:t>
      </w:r>
      <w:r w:rsidRPr="00D5701F">
        <w:rPr>
          <w:u w:val="single"/>
        </w:rPr>
        <w:t>s</w:t>
      </w:r>
      <w:r w:rsidRPr="00AE5CFF">
        <w:rPr>
          <w:highlight w:val="cyan"/>
          <w:u w:val="single"/>
        </w:rPr>
        <w:t xml:space="preserve"> to</w:t>
      </w:r>
      <w:r w:rsidRPr="0038278B">
        <w:rPr>
          <w:u w:val="single"/>
        </w:rPr>
        <w:t xml:space="preserve"> a still more decisive situation: to </w:t>
      </w:r>
      <w:r w:rsidRPr="00AE5CFF">
        <w:rPr>
          <w:highlight w:val="cyan"/>
          <w:u w:val="single"/>
        </w:rPr>
        <w:t>the incapacity of blackness to posit the subjection</w:t>
      </w:r>
      <w:r>
        <w:t xml:space="preserve"> </w:t>
      </w:r>
      <w:r w:rsidRPr="0038278B">
        <w:rPr>
          <w:sz w:val="16"/>
          <w:szCs w:val="16"/>
        </w:rPr>
        <w:t>uncovered in, or by, it. From the instructions given by the prison warden, we readily deduce a choice based on equivalence. But in the subsequent narration no one has the option to choose the black disc, because the choice of the black disc consequently gives no one the authority or right to judgement.</w:t>
      </w:r>
      <w:r>
        <w:t xml:space="preserve"> </w:t>
      </w:r>
      <w:r w:rsidRPr="0064437B">
        <w:rPr>
          <w:u w:val="single"/>
        </w:rPr>
        <w:t xml:space="preserve">All </w:t>
      </w:r>
      <w:r w:rsidRPr="00AE5CFF">
        <w:rPr>
          <w:highlight w:val="cyan"/>
          <w:u w:val="single"/>
        </w:rPr>
        <w:t>authority belongs to the one who</w:t>
      </w:r>
      <w:r w:rsidRPr="0038278B">
        <w:rPr>
          <w:u w:val="single"/>
        </w:rPr>
        <w:t xml:space="preserve"> rightly </w:t>
      </w:r>
      <w:r w:rsidRPr="00AE5CFF">
        <w:rPr>
          <w:b/>
          <w:bCs/>
          <w:highlight w:val="cyan"/>
          <w:u w:val="single"/>
        </w:rPr>
        <w:t>chooses the white disc</w:t>
      </w:r>
      <w:r w:rsidRPr="0038278B">
        <w:rPr>
          <w:u w:val="single"/>
        </w:rPr>
        <w:t xml:space="preserve">, for now he has </w:t>
      </w:r>
      <w:r w:rsidRPr="00AE5CFF">
        <w:rPr>
          <w:highlight w:val="cyan"/>
          <w:u w:val="single"/>
        </w:rPr>
        <w:t xml:space="preserve">the right to </w:t>
      </w:r>
      <w:r w:rsidRPr="00AE5CFF">
        <w:rPr>
          <w:b/>
          <w:bCs/>
          <w:highlight w:val="cyan"/>
          <w:u w:val="single"/>
        </w:rPr>
        <w:t>interpret</w:t>
      </w:r>
      <w:r w:rsidRPr="00AE5CFF">
        <w:rPr>
          <w:highlight w:val="cyan"/>
          <w:u w:val="single"/>
        </w:rPr>
        <w:t>, to</w:t>
      </w:r>
      <w:r w:rsidRPr="0038278B">
        <w:rPr>
          <w:u w:val="single"/>
        </w:rPr>
        <w:t xml:space="preserve"> exercise </w:t>
      </w:r>
      <w:r w:rsidRPr="0038278B">
        <w:rPr>
          <w:b/>
          <w:bCs/>
          <w:u w:val="single"/>
        </w:rPr>
        <w:t>judgement</w:t>
      </w:r>
      <w:r>
        <w:t xml:space="preserve">; on </w:t>
      </w:r>
      <w:r w:rsidRPr="0038278B">
        <w:rPr>
          <w:sz w:val="16"/>
          <w:szCs w:val="16"/>
        </w:rPr>
        <w:t>the other hand</w:t>
      </w:r>
      <w:r w:rsidRPr="00AE5CFF">
        <w:rPr>
          <w:highlight w:val="cyan"/>
        </w:rPr>
        <w:t xml:space="preserve">, </w:t>
      </w:r>
      <w:r w:rsidRPr="00AE5CFF">
        <w:rPr>
          <w:highlight w:val="cyan"/>
          <w:u w:val="single"/>
        </w:rPr>
        <w:t>those who possess the black disc</w:t>
      </w:r>
      <w:r w:rsidRPr="0038278B">
        <w:rPr>
          <w:u w:val="single"/>
        </w:rPr>
        <w:t xml:space="preserve"> by right </w:t>
      </w:r>
      <w:r w:rsidRPr="00AE5CFF">
        <w:rPr>
          <w:highlight w:val="cyan"/>
          <w:u w:val="single"/>
        </w:rPr>
        <w:t xml:space="preserve">have </w:t>
      </w:r>
      <w:r w:rsidRPr="00AE5CFF">
        <w:rPr>
          <w:b/>
          <w:bCs/>
          <w:highlight w:val="cyan"/>
          <w:u w:val="single"/>
        </w:rPr>
        <w:t>no</w:t>
      </w:r>
      <w:r w:rsidRPr="0038278B">
        <w:rPr>
          <w:b/>
          <w:bCs/>
          <w:u w:val="single"/>
        </w:rPr>
        <w:t xml:space="preserve"> power of </w:t>
      </w:r>
      <w:r w:rsidRPr="00AE5CFF">
        <w:rPr>
          <w:b/>
          <w:bCs/>
          <w:highlight w:val="cyan"/>
          <w:u w:val="single"/>
        </w:rPr>
        <w:t>judgement</w:t>
      </w:r>
      <w:r>
        <w:t xml:space="preserve">. </w:t>
      </w:r>
      <w:r w:rsidRPr="0038278B">
        <w:rPr>
          <w:sz w:val="16"/>
          <w:szCs w:val="16"/>
        </w:rPr>
        <w:t xml:space="preserve">The equivalence of thought and negation in relation to blackness is here formulated by Lacan in a direct manner. This incapacity, according to Lacan’s explicit assertion, does not create this definiteness; it is limited to unconcealing it (the hesitation—which is more than a hesitation—by which being unconceals itself qua whiteness). It is impossible not to see here a paradox that strikes at the heart of psychoanalysis’s very principle: </w:t>
      </w:r>
      <w:r w:rsidRPr="0038278B">
        <w:rPr>
          <w:u w:val="single"/>
        </w:rPr>
        <w:t xml:space="preserve">that it </w:t>
      </w:r>
      <w:r w:rsidRPr="00AE5CFF">
        <w:rPr>
          <w:highlight w:val="cyan"/>
          <w:u w:val="single"/>
        </w:rPr>
        <w:t>is psychoanalysis which provides definiteness to black non-being</w:t>
      </w:r>
      <w:r w:rsidRPr="0038278B">
        <w:rPr>
          <w:u w:val="single"/>
        </w:rPr>
        <w:t xml:space="preserve"> in its contingency</w:t>
      </w:r>
      <w:r>
        <w:t xml:space="preserve">, </w:t>
      </w:r>
      <w:r w:rsidRPr="0038278B">
        <w:rPr>
          <w:sz w:val="16"/>
          <w:szCs w:val="16"/>
        </w:rPr>
        <w:t xml:space="preserve">by which I mean </w:t>
      </w:r>
      <w:r w:rsidRPr="00AE5CFF">
        <w:rPr>
          <w:b/>
          <w:bCs/>
          <w:highlight w:val="cyan"/>
          <w:u w:val="single"/>
        </w:rPr>
        <w:t>the psychic import of not being black</w:t>
      </w:r>
      <w:r w:rsidRPr="0038278B">
        <w:rPr>
          <w:u w:val="single"/>
        </w:rPr>
        <w:t>. By analyzing</w:t>
      </w:r>
      <w:r>
        <w:t xml:space="preserve">, </w:t>
      </w:r>
      <w:r w:rsidRPr="0038278B">
        <w:rPr>
          <w:sz w:val="16"/>
          <w:szCs w:val="16"/>
        </w:rPr>
        <w:t>and only in as much as the unconscious is shown to appear,</w:t>
      </w:r>
      <w:r>
        <w:t xml:space="preserve"> </w:t>
      </w:r>
      <w:r w:rsidRPr="0038278B">
        <w:rPr>
          <w:u w:val="single"/>
        </w:rPr>
        <w:t xml:space="preserve">is </w:t>
      </w:r>
      <w:r w:rsidRPr="0064437B">
        <w:rPr>
          <w:u w:val="single"/>
        </w:rPr>
        <w:t xml:space="preserve">that import </w:t>
      </w:r>
      <w:r w:rsidRPr="0064437B">
        <w:rPr>
          <w:b/>
          <w:bCs/>
          <w:u w:val="single"/>
        </w:rPr>
        <w:t>susceptible to being</w:t>
      </w:r>
      <w:r>
        <w:t xml:space="preserve">. </w:t>
      </w:r>
      <w:r w:rsidRPr="0038278B">
        <w:rPr>
          <w:sz w:val="16"/>
          <w:szCs w:val="16"/>
        </w:rPr>
        <w:t xml:space="preserve">And yet, </w:t>
      </w:r>
      <w:r w:rsidRPr="0038278B">
        <w:rPr>
          <w:u w:val="single"/>
        </w:rPr>
        <w:t>here it has been conceded that what appears owes its existence not to the power of witnessing</w:t>
      </w:r>
      <w:r>
        <w:t xml:space="preserve">, </w:t>
      </w:r>
      <w:r w:rsidRPr="0038278B">
        <w:rPr>
          <w:sz w:val="16"/>
          <w:szCs w:val="16"/>
        </w:rPr>
        <w:t xml:space="preserve">since </w:t>
      </w:r>
      <w:r w:rsidRPr="00AE5CFF">
        <w:rPr>
          <w:highlight w:val="cyan"/>
          <w:u w:val="single"/>
        </w:rPr>
        <w:t>the power of witnessing is</w:t>
      </w:r>
      <w:r w:rsidRPr="0038278B">
        <w:rPr>
          <w:u w:val="single"/>
        </w:rPr>
        <w:t xml:space="preserve"> limited to recovering a phenomenality that preexists its seeing</w:t>
      </w:r>
      <w:r>
        <w:t xml:space="preserve"> </w:t>
      </w:r>
      <w:r w:rsidRPr="0038278B">
        <w:rPr>
          <w:sz w:val="16"/>
          <w:szCs w:val="16"/>
        </w:rPr>
        <w:t>and that would not be able</w:t>
      </w:r>
      <w:r>
        <w:t xml:space="preserve">, </w:t>
      </w:r>
      <w:r w:rsidRPr="0038278B">
        <w:rPr>
          <w:u w:val="single"/>
        </w:rPr>
        <w:t xml:space="preserve">therefore, to </w:t>
      </w:r>
      <w:r w:rsidRPr="00AE5CFF">
        <w:rPr>
          <w:b/>
          <w:bCs/>
          <w:highlight w:val="cyan"/>
          <w:u w:val="single"/>
        </w:rPr>
        <w:t xml:space="preserve">go beyond perception in a </w:t>
      </w:r>
      <w:r w:rsidRPr="0064437B">
        <w:rPr>
          <w:b/>
          <w:bCs/>
          <w:u w:val="single"/>
        </w:rPr>
        <w:t xml:space="preserve">genuine </w:t>
      </w:r>
      <w:r w:rsidRPr="00AE5CFF">
        <w:rPr>
          <w:b/>
          <w:bCs/>
          <w:highlight w:val="cyan"/>
          <w:u w:val="single"/>
        </w:rPr>
        <w:t>ontological sense</w:t>
      </w:r>
      <w:r w:rsidRPr="0038278B">
        <w:rPr>
          <w:b/>
          <w:bCs/>
          <w:u w:val="single"/>
        </w:rPr>
        <w:t>.</w:t>
      </w:r>
      <w:r>
        <w:t xml:space="preserve"> </w:t>
      </w:r>
      <w:r w:rsidRPr="0038278B">
        <w:rPr>
          <w:sz w:val="16"/>
          <w:szCs w:val="16"/>
        </w:rPr>
        <w:t>No, here (and throughout Lacan’s corpus</w:t>
      </w:r>
      <w:r w:rsidRPr="0064437B">
        <w:rPr>
          <w:sz w:val="16"/>
          <w:szCs w:val="16"/>
        </w:rPr>
        <w:t xml:space="preserve">) </w:t>
      </w:r>
      <w:r w:rsidRPr="0064437B">
        <w:rPr>
          <w:u w:val="single"/>
        </w:rPr>
        <w:t xml:space="preserve">it is the destiny of the signifier to both </w:t>
      </w:r>
      <w:r w:rsidRPr="0064437B">
        <w:rPr>
          <w:b/>
          <w:bCs/>
          <w:u w:val="single"/>
        </w:rPr>
        <w:t>open and foreclose</w:t>
      </w:r>
      <w:r w:rsidRPr="0064437B">
        <w:rPr>
          <w:u w:val="single"/>
        </w:rPr>
        <w:t xml:space="preserve"> the very possibility of destination as judgement</w:t>
      </w:r>
      <w:r>
        <w:t xml:space="preserve"> </w:t>
      </w:r>
      <w:r w:rsidRPr="0038278B">
        <w:rPr>
          <w:sz w:val="16"/>
          <w:szCs w:val="16"/>
        </w:rPr>
        <w:t>and/or meaning. Now,</w:t>
      </w:r>
      <w:r>
        <w:t xml:space="preserve"> </w:t>
      </w:r>
      <w:r w:rsidRPr="00AE5CFF">
        <w:rPr>
          <w:highlight w:val="cyan"/>
          <w:u w:val="single"/>
        </w:rPr>
        <w:t>these three characteristics</w:t>
      </w:r>
      <w:r>
        <w:t xml:space="preserve"> </w:t>
      </w:r>
      <w:r w:rsidRPr="0038278B">
        <w:rPr>
          <w:sz w:val="16"/>
          <w:szCs w:val="16"/>
        </w:rPr>
        <w:t>of the destining of the signifier—here briefly sketched but obviously decisive—</w:t>
      </w:r>
      <w:r w:rsidRPr="00AE5CFF">
        <w:rPr>
          <w:highlight w:val="cyan"/>
          <w:u w:val="single"/>
        </w:rPr>
        <w:t>are precisely those of the language that is founded upon</w:t>
      </w:r>
      <w:r w:rsidRPr="0038278B">
        <w:rPr>
          <w:u w:val="single"/>
        </w:rPr>
        <w:t xml:space="preserve"> the white concluding</w:t>
      </w:r>
      <w:r>
        <w:t xml:space="preserve"> </w:t>
      </w:r>
      <w:r w:rsidRPr="0038278B">
        <w:rPr>
          <w:sz w:val="16"/>
          <w:szCs w:val="16"/>
        </w:rPr>
        <w:t>of the signifier and that, for this reason, we will call from now on</w:t>
      </w:r>
      <w:r>
        <w:t xml:space="preserve"> </w:t>
      </w:r>
      <w:r w:rsidRPr="0038278B">
        <w:rPr>
          <w:u w:val="single"/>
        </w:rPr>
        <w:t xml:space="preserve">the </w:t>
      </w:r>
      <w:r w:rsidRPr="00AE5CFF">
        <w:rPr>
          <w:b/>
          <w:bCs/>
          <w:highlight w:val="cyan"/>
          <w:u w:val="single"/>
        </w:rPr>
        <w:t>white logic of the unconscious</w:t>
      </w:r>
      <w:r>
        <w:t xml:space="preserve">. </w:t>
      </w:r>
      <w:r w:rsidRPr="0038278B">
        <w:rPr>
          <w:sz w:val="10"/>
          <w:szCs w:val="10"/>
        </w:rPr>
        <w:t>First, each word constitutive of this logic is different from the negative reality—different from the being (l’étoff e)—of the signifier each time it is invoked. Therefore, just as the defining conclusion- appearance reveals itself as indifferent to all that hesitates precisely because it differs from representation, this difference that separates itself from all that it designates (or sees itself as) black is the reason why</w:t>
      </w:r>
      <w:r>
        <w:t xml:space="preserve"> </w:t>
      </w:r>
      <w:r w:rsidRPr="00AE5CFF">
        <w:rPr>
          <w:b/>
          <w:bCs/>
          <w:highlight w:val="cyan"/>
          <w:u w:val="single"/>
        </w:rPr>
        <w:t>each word of the language</w:t>
      </w:r>
      <w:r w:rsidRPr="00AE5CFF">
        <w:rPr>
          <w:highlight w:val="cyan"/>
          <w:u w:val="single"/>
        </w:rPr>
        <w:t xml:space="preserve"> of the white world turns out to be </w:t>
      </w:r>
      <w:r w:rsidRPr="00AE5CFF">
        <w:rPr>
          <w:b/>
          <w:bCs/>
          <w:highlight w:val="cyan"/>
          <w:u w:val="single"/>
        </w:rPr>
        <w:t>hurrying on from this hesitant black referent</w:t>
      </w:r>
      <w:r>
        <w:t xml:space="preserve">. </w:t>
      </w:r>
      <w:r w:rsidRPr="0038278B">
        <w:rPr>
          <w:sz w:val="10"/>
          <w:szCs w:val="10"/>
        </w:rPr>
        <w:t>In an astonishing conclusion (to this essay on the necessity of a white conclusion), Lacan denounces classical syllogistic logic when he says that “it posits itself as assimilative of a barbarism” even in its universality.²⁹ In fact, by means of its hesitation to the sophism so designated, the logic of the signifier could just as well name something else, the word “white” being applied in this way to a confusing logic of difference that nothing (besides a racial convention, a racial nominalism) is able to dispel. Conversely, and always by virtue of the hesitation that is established between logic (signifier) and being (white), two different hesitations- conclusions are able to qualify such negativity. This is the situation that Lacan denounces as the universal barbarism of the syllogism by which man is assumed to know who he is and who he is not (i.e., not man, not white</w:t>
      </w:r>
      <w:r w:rsidRPr="003E1C5B">
        <w:rPr>
          <w:sz w:val="10"/>
          <w:szCs w:val="10"/>
        </w:rPr>
        <w:t>).</w:t>
      </w:r>
      <w:r>
        <w:t xml:space="preserve"> </w:t>
      </w:r>
      <w:r w:rsidRPr="00AE5CFF">
        <w:rPr>
          <w:highlight w:val="cyan"/>
          <w:u w:val="single"/>
        </w:rPr>
        <w:t>But why</w:t>
      </w:r>
      <w:r w:rsidRPr="0038278B">
        <w:rPr>
          <w:u w:val="single"/>
        </w:rPr>
        <w:t xml:space="preserve">, </w:t>
      </w:r>
      <w:r w:rsidRPr="0038278B">
        <w:rPr>
          <w:sz w:val="16"/>
          <w:szCs w:val="16"/>
        </w:rPr>
        <w:t>we must ask</w:t>
      </w:r>
      <w:r w:rsidRPr="0038278B">
        <w:t>,</w:t>
      </w:r>
      <w:r w:rsidRPr="0038278B">
        <w:rPr>
          <w:u w:val="single"/>
        </w:rPr>
        <w:t xml:space="preserve"> </w:t>
      </w:r>
      <w:r w:rsidRPr="00AE5CFF">
        <w:rPr>
          <w:highlight w:val="cyan"/>
          <w:u w:val="single"/>
        </w:rPr>
        <w:t>does this knowledge</w:t>
      </w:r>
      <w:r w:rsidRPr="0038278B">
        <w:rPr>
          <w:u w:val="single"/>
        </w:rPr>
        <w:t xml:space="preserve"> and the image conserving it have to </w:t>
      </w:r>
      <w:r w:rsidRPr="00AE5CFF">
        <w:rPr>
          <w:highlight w:val="cyan"/>
          <w:u w:val="single"/>
        </w:rPr>
        <w:t xml:space="preserve">take on the form of an </w:t>
      </w:r>
      <w:r w:rsidRPr="00AE5CFF">
        <w:rPr>
          <w:b/>
          <w:bCs/>
          <w:highlight w:val="cyan"/>
          <w:u w:val="single"/>
        </w:rPr>
        <w:t>assurance</w:t>
      </w:r>
      <w:r w:rsidRPr="00AE5CFF">
        <w:rPr>
          <w:highlight w:val="cyan"/>
          <w:u w:val="single"/>
        </w:rPr>
        <w:t xml:space="preserve"> to defend itself against</w:t>
      </w:r>
      <w:r w:rsidRPr="0038278B">
        <w:rPr>
          <w:u w:val="single"/>
        </w:rPr>
        <w:t xml:space="preserve"> the </w:t>
      </w:r>
      <w:r w:rsidRPr="0038278B">
        <w:rPr>
          <w:b/>
          <w:bCs/>
          <w:u w:val="single"/>
        </w:rPr>
        <w:t xml:space="preserve">anguish and precariousness of </w:t>
      </w:r>
      <w:r w:rsidRPr="00AE5CFF">
        <w:rPr>
          <w:b/>
          <w:bCs/>
          <w:highlight w:val="cyan"/>
          <w:u w:val="single"/>
        </w:rPr>
        <w:t>not knowing</w:t>
      </w:r>
      <w:r w:rsidRPr="0038278B">
        <w:rPr>
          <w:u w:val="single"/>
        </w:rPr>
        <w:t xml:space="preserve">—which Lacan refers to as </w:t>
      </w:r>
      <w:r w:rsidRPr="00AE5CFF">
        <w:rPr>
          <w:highlight w:val="cyan"/>
          <w:u w:val="single"/>
        </w:rPr>
        <w:t xml:space="preserve">the danger of being </w:t>
      </w:r>
      <w:r w:rsidRPr="00AE5CFF">
        <w:rPr>
          <w:b/>
          <w:bCs/>
          <w:highlight w:val="cyan"/>
          <w:u w:val="single"/>
        </w:rPr>
        <w:t>exposed as black?</w:t>
      </w:r>
      <w:r>
        <w:t xml:space="preserve"> </w:t>
      </w:r>
      <w:r w:rsidRPr="0038278B">
        <w:rPr>
          <w:sz w:val="16"/>
          <w:szCs w:val="16"/>
        </w:rPr>
        <w:t>Solely because language cannot decide that which is not me</w:t>
      </w:r>
      <w:r>
        <w:t>—</w:t>
      </w:r>
      <w:r w:rsidRPr="0038278B">
        <w:rPr>
          <w:u w:val="single"/>
        </w:rPr>
        <w:t>the black and he who is not human</w:t>
      </w:r>
      <w:r>
        <w:t>—</w:t>
      </w:r>
      <w:r w:rsidRPr="0038278B">
        <w:rPr>
          <w:sz w:val="16"/>
          <w:szCs w:val="16"/>
        </w:rPr>
        <w:t>solely because</w:t>
      </w:r>
      <w:r>
        <w:t xml:space="preserve"> </w:t>
      </w:r>
      <w:r w:rsidRPr="00AE5CFF">
        <w:rPr>
          <w:highlight w:val="cyan"/>
          <w:u w:val="single"/>
        </w:rPr>
        <w:t>the signifier cannot</w:t>
      </w:r>
      <w:r w:rsidRPr="0038278B">
        <w:rPr>
          <w:u w:val="single"/>
        </w:rPr>
        <w:t xml:space="preserve"> itself </w:t>
      </w:r>
      <w:r w:rsidRPr="00AE5CFF">
        <w:rPr>
          <w:highlight w:val="cyan"/>
          <w:u w:val="single"/>
        </w:rPr>
        <w:t>penetrate into</w:t>
      </w:r>
      <w:r w:rsidRPr="0038278B">
        <w:rPr>
          <w:u w:val="single"/>
        </w:rPr>
        <w:t xml:space="preserve"> what each subject claims to </w:t>
      </w:r>
      <w:r w:rsidRPr="00AE5CFF">
        <w:rPr>
          <w:highlight w:val="cyan"/>
          <w:u w:val="single"/>
        </w:rPr>
        <w:t>say</w:t>
      </w:r>
      <w:r>
        <w:t xml:space="preserve"> </w:t>
      </w:r>
      <w:r w:rsidRPr="0038278B">
        <w:rPr>
          <w:sz w:val="16"/>
          <w:szCs w:val="16"/>
        </w:rPr>
        <w:t>and about which—decisively or indecisively—</w:t>
      </w:r>
      <w:r w:rsidRPr="00AE5CFF">
        <w:rPr>
          <w:highlight w:val="cyan"/>
          <w:u w:val="single"/>
        </w:rPr>
        <w:t>it can only slander</w:t>
      </w:r>
      <w:r w:rsidRPr="0038278B">
        <w:rPr>
          <w:u w:val="single"/>
        </w:rPr>
        <w:t xml:space="preserve">, imprison, delude, </w:t>
      </w:r>
      <w:r w:rsidRPr="00AE5CFF">
        <w:rPr>
          <w:highlight w:val="cyan"/>
          <w:u w:val="single"/>
        </w:rPr>
        <w:t>judge</w:t>
      </w:r>
      <w:r>
        <w:t xml:space="preserve">; </w:t>
      </w:r>
      <w:r w:rsidRPr="0038278B">
        <w:rPr>
          <w:sz w:val="10"/>
          <w:szCs w:val="10"/>
        </w:rPr>
        <w:t>accordingly language does not contain within itself the reality of which it speaks. Difference and conclusion are here only the consequence of this primary ontological insufficiency. But then, does not this third characteristic of the language of the unconscious obviously carry within itself the characteristic of the logic of the world—that is, the original and definitive incapacity of blackness to posit the reality that the unconscious unconceals but never creates? The most decisive characteristic of the language of the unconscious that humans speak, and that defines the not- all that cannot be said and is contained in this impotence, is also seemingly the sign of the impotence of lalangue (on which language depends).</w:t>
      </w:r>
    </w:p>
    <w:p w14:paraId="29A8BC9D" w14:textId="356F9BA7" w:rsidR="003A71D2" w:rsidRDefault="003A71D2" w:rsidP="003A71D2">
      <w:pPr>
        <w:pStyle w:val="Heading2"/>
      </w:pPr>
      <w:r>
        <w:t>Case---1NC</w:t>
      </w:r>
    </w:p>
    <w:p w14:paraId="0783CA85" w14:textId="2718E7DF" w:rsidR="004652D1" w:rsidRPr="00875DC8" w:rsidRDefault="004652D1" w:rsidP="004652D1">
      <w:pPr>
        <w:pStyle w:val="Heading3"/>
        <w:rPr>
          <w:rFonts w:cs="Calibri"/>
        </w:rPr>
      </w:pPr>
      <w:r>
        <w:rPr>
          <w:rFonts w:cs="Calibri"/>
        </w:rPr>
        <w:t>Case---AT: Ballot---1NC</w:t>
      </w:r>
    </w:p>
    <w:p w14:paraId="65FD03F1" w14:textId="6F805712" w:rsidR="004652D1" w:rsidRPr="00875DC8" w:rsidRDefault="004652D1" w:rsidP="004652D1">
      <w:pPr>
        <w:pStyle w:val="Heading4"/>
        <w:rPr>
          <w:rFonts w:cs="Calibri"/>
          <w:sz w:val="28"/>
        </w:rPr>
      </w:pPr>
      <w:r w:rsidRPr="00875DC8">
        <w:rPr>
          <w:rFonts w:cs="Calibri"/>
          <w:sz w:val="28"/>
        </w:rPr>
        <w:t xml:space="preserve">The </w:t>
      </w:r>
      <w:r w:rsidRPr="00875DC8">
        <w:rPr>
          <w:rFonts w:cs="Calibri"/>
          <w:sz w:val="28"/>
          <w:u w:val="single"/>
        </w:rPr>
        <w:t>ballot</w:t>
      </w:r>
      <w:r w:rsidRPr="00875DC8">
        <w:rPr>
          <w:rFonts w:cs="Calibri"/>
          <w:sz w:val="28"/>
        </w:rPr>
        <w:t xml:space="preserve"> fails</w:t>
      </w:r>
      <w:r>
        <w:rPr>
          <w:rFonts w:cs="Calibri"/>
          <w:sz w:val="28"/>
        </w:rPr>
        <w:t xml:space="preserve"> and collapses their theory of social linguistics</w:t>
      </w:r>
      <w:r w:rsidRPr="00875DC8">
        <w:rPr>
          <w:rFonts w:cs="Calibri"/>
          <w:sz w:val="28"/>
        </w:rPr>
        <w:t>---</w:t>
      </w:r>
      <w:r w:rsidRPr="00875DC8">
        <w:rPr>
          <w:rFonts w:cs="Calibri"/>
          <w:sz w:val="28"/>
          <w:u w:val="single"/>
        </w:rPr>
        <w:t>relying</w:t>
      </w:r>
      <w:r w:rsidRPr="00875DC8">
        <w:rPr>
          <w:rFonts w:cs="Calibri"/>
          <w:sz w:val="28"/>
        </w:rPr>
        <w:t xml:space="preserve"> on social </w:t>
      </w:r>
      <w:r w:rsidRPr="00875DC8">
        <w:rPr>
          <w:rFonts w:cs="Calibri"/>
          <w:sz w:val="28"/>
          <w:u w:val="single"/>
        </w:rPr>
        <w:t>changes</w:t>
      </w:r>
      <w:r w:rsidRPr="00875DC8">
        <w:rPr>
          <w:rFonts w:cs="Calibri"/>
          <w:sz w:val="28"/>
        </w:rPr>
        <w:t xml:space="preserve"> enables </w:t>
      </w:r>
      <w:r w:rsidRPr="00875DC8">
        <w:rPr>
          <w:rFonts w:cs="Calibri"/>
          <w:sz w:val="28"/>
          <w:u w:val="single"/>
        </w:rPr>
        <w:t>otherization</w:t>
      </w:r>
      <w:r w:rsidRPr="00875DC8">
        <w:rPr>
          <w:rFonts w:cs="Calibri"/>
          <w:sz w:val="28"/>
        </w:rPr>
        <w:t xml:space="preserve">. </w:t>
      </w:r>
    </w:p>
    <w:p w14:paraId="368D1429" w14:textId="77777777" w:rsidR="004652D1" w:rsidRPr="00875DC8" w:rsidRDefault="004652D1" w:rsidP="004652D1">
      <w:r w:rsidRPr="00875DC8">
        <w:rPr>
          <w:rFonts w:eastAsiaTheme="majorEastAsia"/>
          <w:b/>
          <w:iCs/>
          <w:sz w:val="28"/>
        </w:rPr>
        <w:t xml:space="preserve">Ritter </w:t>
      </w:r>
      <w:r w:rsidRPr="00875DC8">
        <w:rPr>
          <w:rFonts w:eastAsiaTheme="majorEastAsia"/>
          <w:iCs/>
          <w:sz w:val="28"/>
        </w:rPr>
        <w:t>’</w:t>
      </w:r>
      <w:r w:rsidRPr="00875DC8">
        <w:rPr>
          <w:rFonts w:eastAsiaTheme="majorEastAsia"/>
          <w:b/>
          <w:iCs/>
          <w:sz w:val="28"/>
        </w:rPr>
        <w:t>13</w:t>
      </w:r>
      <w:r w:rsidRPr="00875DC8">
        <w:rPr>
          <w:color w:val="000000" w:themeColor="text1"/>
        </w:rPr>
        <w:t xml:space="preserve"> [Michael J., JD – U Texas Law, B.A. cum laude – Trinity University, “OVERCOMING THE FICTION OF “SOCIAL CHANGE THROUGH DEBATE”: WHAT’S TO LEARN FROM 2PAC’S CHANGES?,” National Journal of Speech and Debate, Vol. 2, Issue 1, 2013]</w:t>
      </w:r>
    </w:p>
    <w:p w14:paraId="59D6262F" w14:textId="1DE1C8FE" w:rsidR="004652D1" w:rsidRPr="004652D1" w:rsidRDefault="004652D1" w:rsidP="004652D1">
      <w:pPr>
        <w:rPr>
          <w:color w:val="000000" w:themeColor="text1"/>
          <w:sz w:val="16"/>
        </w:rPr>
      </w:pPr>
      <w:r w:rsidRPr="00875DC8">
        <w:rPr>
          <w:rStyle w:val="StyleUnderline"/>
          <w:color w:val="000000" w:themeColor="text1"/>
        </w:rPr>
        <w:t xml:space="preserve">The </w:t>
      </w:r>
      <w:r w:rsidRPr="00875DC8">
        <w:rPr>
          <w:rStyle w:val="StyleUnderline"/>
          <w:color w:val="000000" w:themeColor="text1"/>
          <w:highlight w:val="green"/>
        </w:rPr>
        <w:t>fiction of social change</w:t>
      </w:r>
      <w:r w:rsidRPr="00875DC8">
        <w:rPr>
          <w:rStyle w:val="StyleUnderline"/>
          <w:color w:val="000000" w:themeColor="text1"/>
        </w:rPr>
        <w:t xml:space="preserve"> through debate abuses the win–loss structure of debate and </w:t>
      </w:r>
      <w:r w:rsidRPr="00875DC8">
        <w:rPr>
          <w:rStyle w:val="StyleUnderline"/>
          <w:color w:val="000000" w:themeColor="text1"/>
          <w:highlight w:val="green"/>
        </w:rPr>
        <w:t>permits debaters to</w:t>
      </w:r>
      <w:r w:rsidRPr="00875DC8">
        <w:rPr>
          <w:color w:val="000000" w:themeColor="text1"/>
          <w:sz w:val="16"/>
        </w:rPr>
        <w:t xml:space="preserve"> otherize, </w:t>
      </w:r>
      <w:r w:rsidRPr="00875DC8">
        <w:rPr>
          <w:rStyle w:val="Emphasis"/>
          <w:color w:val="000000" w:themeColor="text1"/>
          <w:highlight w:val="green"/>
        </w:rPr>
        <w:t>demonize</w:t>
      </w:r>
      <w:r w:rsidRPr="00875DC8">
        <w:rPr>
          <w:color w:val="000000" w:themeColor="text1"/>
          <w:sz w:val="16"/>
        </w:rPr>
        <w:t xml:space="preserve">, dehumanize, </w:t>
      </w:r>
      <w:r w:rsidRPr="00875DC8">
        <w:rPr>
          <w:rStyle w:val="Emphasis"/>
          <w:color w:val="000000" w:themeColor="text1"/>
          <w:highlight w:val="green"/>
        </w:rPr>
        <w:t xml:space="preserve">and exclude </w:t>
      </w:r>
      <w:r w:rsidRPr="00875DC8">
        <w:rPr>
          <w:rStyle w:val="StyleUnderline"/>
          <w:color w:val="000000" w:themeColor="text1"/>
          <w:highlight w:val="green"/>
        </w:rPr>
        <w:t>opponents.</w:t>
      </w:r>
      <w:r w:rsidRPr="00875DC8">
        <w:rPr>
          <w:rStyle w:val="StyleUnderline"/>
          <w:color w:val="000000" w:themeColor="text1"/>
        </w:rPr>
        <w:t xml:space="preserve"> The win–loss structure of debate rounds requires a judge to vote for one side or the other</w:t>
      </w:r>
      <w:r w:rsidRPr="00875DC8">
        <w:rPr>
          <w:color w:val="000000" w:themeColor="text1"/>
          <w:sz w:val="16"/>
        </w:rPr>
        <w:t xml:space="preserve">, as judges generally cannot give a double win. </w:t>
      </w:r>
      <w:r w:rsidRPr="00875DC8">
        <w:rPr>
          <w:rStyle w:val="StyleUnderline"/>
          <w:color w:val="000000" w:themeColor="text1"/>
        </w:rPr>
        <w:t xml:space="preserve">This </w:t>
      </w:r>
      <w:r w:rsidRPr="00875DC8">
        <w:rPr>
          <w:rStyle w:val="StyleUnderline"/>
          <w:color w:val="000000" w:themeColor="text1"/>
          <w:highlight w:val="green"/>
        </w:rPr>
        <w:t>precludes the possibility of compromise</w:t>
      </w:r>
      <w:r w:rsidRPr="00875DC8">
        <w:rPr>
          <w:rStyle w:val="StyleUnderline"/>
          <w:color w:val="000000" w:themeColor="text1"/>
        </w:rPr>
        <w:t xml:space="preserve"> on any</w:t>
      </w:r>
      <w:r w:rsidRPr="00875DC8">
        <w:rPr>
          <w:color w:val="000000" w:themeColor="text1"/>
          <w:sz w:val="16"/>
        </w:rPr>
        <w:t xml:space="preserve"> major </w:t>
      </w:r>
      <w:r w:rsidRPr="00875DC8">
        <w:rPr>
          <w:rStyle w:val="StyleUnderline"/>
          <w:color w:val="000000" w:themeColor="text1"/>
        </w:rPr>
        <w:t>position</w:t>
      </w:r>
      <w:r w:rsidRPr="00875DC8">
        <w:rPr>
          <w:color w:val="000000" w:themeColor="text1"/>
          <w:sz w:val="16"/>
        </w:rPr>
        <w:t xml:space="preserve"> in the debate when the resolution of the position would determine the ultimate issue of “which team did the better debating.” Thus, the fiction of </w:t>
      </w:r>
      <w:r w:rsidRPr="00875DC8">
        <w:rPr>
          <w:rStyle w:val="StyleUnderline"/>
          <w:color w:val="000000" w:themeColor="text1"/>
        </w:rPr>
        <w:t xml:space="preserve">social change through </w:t>
      </w:r>
      <w:r w:rsidRPr="00875DC8">
        <w:rPr>
          <w:rStyle w:val="StyleUnderline"/>
          <w:color w:val="000000" w:themeColor="text1"/>
          <w:highlight w:val="green"/>
        </w:rPr>
        <w:t>debate encourages debaters to construct narratives of good versus evil</w:t>
      </w:r>
      <w:r w:rsidRPr="00875DC8">
        <w:rPr>
          <w:rStyle w:val="StyleUnderline"/>
          <w:color w:val="000000" w:themeColor="text1"/>
        </w:rPr>
        <w:t xml:space="preserve"> in which the other team is</w:t>
      </w:r>
      <w:r w:rsidRPr="00875DC8">
        <w:rPr>
          <w:rStyle w:val="IntenseEmphasis"/>
          <w:color w:val="000000" w:themeColor="text1"/>
        </w:rPr>
        <w:t xml:space="preserve"> representative of some evil</w:t>
      </w:r>
      <w:r w:rsidRPr="00875DC8">
        <w:rPr>
          <w:color w:val="000000" w:themeColor="text1"/>
          <w:sz w:val="16"/>
        </w:rPr>
        <w:t xml:space="preserve"> that threatens to bring about our destruction if it is endorsed (e.g. capitalism). </w:t>
      </w:r>
      <w:r w:rsidRPr="00875DC8">
        <w:rPr>
          <w:rStyle w:val="StyleUnderline"/>
          <w:color w:val="000000" w:themeColor="text1"/>
        </w:rPr>
        <w:t xml:space="preserve">The </w:t>
      </w:r>
      <w:r w:rsidRPr="00875DC8">
        <w:rPr>
          <w:rStyle w:val="StyleUnderline"/>
          <w:color w:val="000000" w:themeColor="text1"/>
          <w:highlight w:val="green"/>
        </w:rPr>
        <w:t>team relying on</w:t>
      </w:r>
      <w:r w:rsidRPr="00875DC8">
        <w:rPr>
          <w:color w:val="000000" w:themeColor="text1"/>
          <w:sz w:val="16"/>
        </w:rPr>
        <w:t xml:space="preserve"> the fiction of </w:t>
      </w:r>
      <w:r w:rsidRPr="00875DC8">
        <w:rPr>
          <w:rStyle w:val="StyleUnderline"/>
          <w:color w:val="000000" w:themeColor="text1"/>
          <w:highlight w:val="green"/>
        </w:rPr>
        <w:t>social change</w:t>
      </w:r>
      <w:r w:rsidRPr="00875DC8">
        <w:rPr>
          <w:rStyle w:val="IntenseEmphasis"/>
          <w:color w:val="000000" w:themeColor="text1"/>
        </w:rPr>
        <w:t xml:space="preserve"> </w:t>
      </w:r>
      <w:r w:rsidRPr="00875DC8">
        <w:rPr>
          <w:color w:val="000000" w:themeColor="text1"/>
          <w:sz w:val="16"/>
        </w:rPr>
        <w:t xml:space="preserve">through debate then </w:t>
      </w:r>
      <w:r w:rsidRPr="00875DC8">
        <w:rPr>
          <w:rStyle w:val="StyleUnderline"/>
          <w:color w:val="000000" w:themeColor="text1"/>
        </w:rPr>
        <w:t xml:space="preserve">paints themselves as agents of the good, and </w:t>
      </w:r>
      <w:r w:rsidRPr="00875DC8">
        <w:rPr>
          <w:rStyle w:val="StyleUnderline"/>
          <w:color w:val="000000" w:themeColor="text1"/>
          <w:highlight w:val="green"/>
        </w:rPr>
        <w:t>gives the judge a</w:t>
      </w:r>
      <w:r w:rsidRPr="00875DC8">
        <w:rPr>
          <w:rStyle w:val="IntenseEmphasis"/>
          <w:color w:val="000000" w:themeColor="text1"/>
        </w:rPr>
        <w:t xml:space="preserve"> </w:t>
      </w:r>
      <w:r w:rsidRPr="00875DC8">
        <w:rPr>
          <w:color w:val="000000" w:themeColor="text1"/>
          <w:sz w:val="16"/>
        </w:rPr>
        <w:t xml:space="preserve">George W. </w:t>
      </w:r>
      <w:r w:rsidRPr="00875DC8">
        <w:rPr>
          <w:rStyle w:val="Emphasis"/>
          <w:color w:val="000000" w:themeColor="text1"/>
          <w:highlight w:val="green"/>
        </w:rPr>
        <w:t>Bush-like “option</w:t>
      </w:r>
      <w:r w:rsidRPr="00875DC8">
        <w:rPr>
          <w:rStyle w:val="Emphasis"/>
          <w:color w:val="000000" w:themeColor="text1"/>
        </w:rPr>
        <w:t>”:</w:t>
      </w:r>
      <w:r w:rsidRPr="00875DC8">
        <w:rPr>
          <w:color w:val="000000" w:themeColor="text1"/>
          <w:sz w:val="16"/>
        </w:rPr>
        <w:t xml:space="preserve"> “You’re either </w:t>
      </w:r>
      <w:r w:rsidRPr="00875DC8">
        <w:rPr>
          <w:rStyle w:val="Emphasis"/>
          <w:color w:val="000000" w:themeColor="text1"/>
          <w:highlight w:val="green"/>
        </w:rPr>
        <w:t>with us or</w:t>
      </w:r>
      <w:r w:rsidRPr="00875DC8">
        <w:rPr>
          <w:color w:val="000000" w:themeColor="text1"/>
          <w:sz w:val="16"/>
        </w:rPr>
        <w:t xml:space="preserve"> you’re </w:t>
      </w:r>
      <w:r w:rsidRPr="00875DC8">
        <w:rPr>
          <w:rStyle w:val="Emphasis"/>
          <w:color w:val="000000" w:themeColor="text1"/>
          <w:highlight w:val="green"/>
        </w:rPr>
        <w:t>against us.”</w:t>
      </w:r>
      <w:r w:rsidRPr="00875DC8">
        <w:rPr>
          <w:color w:val="000000" w:themeColor="text1"/>
          <w:sz w:val="16"/>
        </w:rPr>
        <w:t xml:space="preserve"> The fiction of social change through debate—like Bush’s rhetorical fear tactics and </w:t>
      </w:r>
      <w:r w:rsidRPr="00875DC8">
        <w:rPr>
          <w:rStyle w:val="StyleUnderline"/>
          <w:color w:val="000000" w:themeColor="text1"/>
        </w:rPr>
        <w:t>creation of a false, polarizing, and exclusionary dichotomy</w:t>
      </w:r>
      <w:r w:rsidRPr="00875DC8">
        <w:rPr>
          <w:color w:val="000000" w:themeColor="text1"/>
          <w:sz w:val="16"/>
        </w:rPr>
        <w:t xml:space="preserve"> to justify all parts of the War on Terror—</w:t>
      </w:r>
      <w:r w:rsidRPr="00875DC8">
        <w:rPr>
          <w:rStyle w:val="Emphasis"/>
          <w:color w:val="000000" w:themeColor="text1"/>
          <w:highlight w:val="green"/>
        </w:rPr>
        <w:t>enables</w:t>
      </w:r>
      <w:r w:rsidRPr="00875DC8">
        <w:rPr>
          <w:color w:val="000000" w:themeColor="text1"/>
          <w:sz w:val="16"/>
        </w:rPr>
        <w:t xml:space="preserve"> the </w:t>
      </w:r>
      <w:r w:rsidRPr="00875DC8">
        <w:rPr>
          <w:rStyle w:val="Emphasis"/>
          <w:color w:val="000000" w:themeColor="text1"/>
          <w:highlight w:val="green"/>
        </w:rPr>
        <w:t>otherization</w:t>
      </w:r>
      <w:r w:rsidRPr="00875DC8">
        <w:rPr>
          <w:color w:val="000000" w:themeColor="text1"/>
          <w:sz w:val="16"/>
        </w:rPr>
        <w:t xml:space="preserve">, demonization, dehumanization, </w:t>
      </w:r>
      <w:r w:rsidRPr="00875DC8">
        <w:rPr>
          <w:rStyle w:val="IntenseEmphasis"/>
          <w:color w:val="000000" w:themeColor="text1"/>
        </w:rPr>
        <w:t>and exclusion</w:t>
      </w:r>
      <w:r w:rsidRPr="00875DC8">
        <w:rPr>
          <w:color w:val="000000" w:themeColor="text1"/>
          <w:sz w:val="16"/>
        </w:rPr>
        <w:t xml:space="preserve"> of the opposing team. When the unfairness of this tactic is brought to light—particularly in egregious situations when a team is arguing that the other team should lose because of their skin color—all can see that the </w:t>
      </w:r>
      <w:r w:rsidRPr="00875DC8">
        <w:rPr>
          <w:rStyle w:val="StyleUnderline"/>
          <w:color w:val="000000" w:themeColor="text1"/>
        </w:rPr>
        <w:t>debate centers on personal attacks against opposing debaters.</w:t>
      </w:r>
      <w:r w:rsidRPr="00875DC8">
        <w:rPr>
          <w:color w:val="000000" w:themeColor="text1"/>
          <w:sz w:val="16"/>
        </w:rPr>
        <w:t xml:space="preserve"> This causes tensions between debaters that frequently result in debaters losing interest or quitting. By alienating and excluding members of the competitive interscholastic debate community for the purpose of winning a debate, it also makes the reaching of any compromise outside of the debate—the only place where compromise is possible—much less likely. By bringing the social issue into a debate round, debaters impede out-of round progress on the resolution of social issues within and outside the debate community by prompting backlash.</w:t>
      </w:r>
    </w:p>
    <w:p w14:paraId="4C132FC0" w14:textId="3C5D1407" w:rsidR="003A71D2" w:rsidRDefault="003A71D2" w:rsidP="003A71D2">
      <w:pPr>
        <w:pStyle w:val="Heading3"/>
      </w:pPr>
      <w:r>
        <w:t>Case---Fairness Causes Empathy---1NC</w:t>
      </w:r>
    </w:p>
    <w:p w14:paraId="20CB5C4F" w14:textId="77777777" w:rsidR="003A71D2" w:rsidRPr="00C03102" w:rsidRDefault="003A71D2" w:rsidP="003A71D2">
      <w:pPr>
        <w:pStyle w:val="Heading4"/>
        <w:rPr>
          <w:rFonts w:asciiTheme="minorHAnsi" w:hAnsiTheme="minorHAnsi" w:cstheme="minorHAnsi"/>
        </w:rPr>
      </w:pPr>
      <w:r>
        <w:rPr>
          <w:rFonts w:asciiTheme="minorHAnsi" w:hAnsiTheme="minorHAnsi" w:cstheme="minorHAnsi"/>
        </w:rPr>
        <w:t>E</w:t>
      </w:r>
      <w:r w:rsidRPr="00C03102">
        <w:rPr>
          <w:rFonts w:asciiTheme="minorHAnsi" w:hAnsiTheme="minorHAnsi" w:cstheme="minorHAnsi"/>
        </w:rPr>
        <w:t>mpathy is modulated by concepts of fairness – unfair play prevents empathic response to suffering – they can’t build a movement</w:t>
      </w:r>
    </w:p>
    <w:p w14:paraId="34A104DD" w14:textId="77777777" w:rsidR="003A71D2" w:rsidRPr="00C03102" w:rsidRDefault="003A71D2" w:rsidP="003A71D2">
      <w:pPr>
        <w:rPr>
          <w:rFonts w:asciiTheme="minorHAnsi" w:hAnsiTheme="minorHAnsi" w:cstheme="minorHAnsi"/>
          <w:b/>
          <w:u w:val="single"/>
        </w:rPr>
      </w:pPr>
      <w:r w:rsidRPr="00C03102">
        <w:rPr>
          <w:rStyle w:val="Style13ptBold"/>
          <w:rFonts w:asciiTheme="minorHAnsi" w:hAnsiTheme="minorHAnsi" w:cstheme="minorHAnsi"/>
        </w:rPr>
        <w:t xml:space="preserve">Singer et al 6, </w:t>
      </w:r>
      <w:r w:rsidRPr="00C03102">
        <w:rPr>
          <w:rFonts w:asciiTheme="minorHAnsi" w:hAnsiTheme="minorHAnsi" w:cstheme="minorHAnsi"/>
        </w:rPr>
        <w:t>(Tania Singer, Ben Seymour, and Chris Frith, Institute of Cognitive Neuroscience, University College of London and Division of Humanities and Social Sciences, California Institute of Technology, “Empathic neural responses are modulated by the perceived fairness of others”, Nature, January 26, http://www.ncbi.nlm.nih.gov/pmc/articles/PMC2636868/)</w:t>
      </w:r>
    </w:p>
    <w:p w14:paraId="7758B2AC" w14:textId="54C2CE50" w:rsidR="003A71D2" w:rsidRPr="003A71D2" w:rsidRDefault="003A71D2" w:rsidP="003A71D2">
      <w:pPr>
        <w:rPr>
          <w:rFonts w:asciiTheme="minorHAnsi" w:hAnsiTheme="minorHAnsi" w:cstheme="minorHAnsi"/>
          <w:sz w:val="16"/>
        </w:rPr>
      </w:pPr>
      <w:r w:rsidRPr="00C03102">
        <w:rPr>
          <w:rStyle w:val="StyleUnderline"/>
          <w:rFonts w:asciiTheme="minorHAnsi" w:hAnsiTheme="minorHAnsi" w:cstheme="minorHAnsi"/>
        </w:rPr>
        <w:t>The neural processes underlying empathy are a subject of intense interest</w:t>
      </w:r>
      <w:r w:rsidRPr="00C03102">
        <w:rPr>
          <w:rFonts w:asciiTheme="minorHAnsi" w:hAnsiTheme="minorHAnsi" w:cstheme="minorHAnsi"/>
          <w:sz w:val="16"/>
        </w:rPr>
        <w:t xml:space="preserve"> within the social neurosciences1-3. However, very little is known about how brain empathic responses are modulated by the affective link between individuals. We show here that </w:t>
      </w:r>
      <w:r w:rsidRPr="00C03102">
        <w:rPr>
          <w:rStyle w:val="StyleUnderline"/>
          <w:rFonts w:asciiTheme="minorHAnsi" w:hAnsiTheme="minorHAnsi" w:cstheme="minorHAnsi"/>
        </w:rPr>
        <w:t xml:space="preserve">empathic responses are modulated by learned preferences, a result consistent with economic models of social preferences </w:t>
      </w:r>
      <w:r w:rsidRPr="00C03102">
        <w:rPr>
          <w:rFonts w:asciiTheme="minorHAnsi" w:hAnsiTheme="minorHAnsi" w:cstheme="minorHAnsi"/>
          <w:sz w:val="16"/>
        </w:rPr>
        <w:t xml:space="preserve">4-7. </w:t>
      </w:r>
      <w:r w:rsidRPr="00C03102">
        <w:rPr>
          <w:rStyle w:val="StyleUnderline"/>
          <w:rFonts w:asciiTheme="minorHAnsi" w:hAnsiTheme="minorHAnsi" w:cstheme="minorHAnsi"/>
        </w:rPr>
        <w:t>We engaged</w:t>
      </w:r>
      <w:r w:rsidRPr="00C03102">
        <w:rPr>
          <w:rFonts w:asciiTheme="minorHAnsi" w:hAnsiTheme="minorHAnsi" w:cstheme="minorHAnsi"/>
          <w:sz w:val="16"/>
        </w:rPr>
        <w:t xml:space="preserve"> male and female </w:t>
      </w:r>
      <w:r w:rsidRPr="00A272DF">
        <w:rPr>
          <w:rStyle w:val="StyleUnderline"/>
          <w:rFonts w:asciiTheme="minorHAnsi" w:hAnsiTheme="minorHAnsi" w:cstheme="minorHAnsi"/>
          <w:highlight w:val="cyan"/>
        </w:rPr>
        <w:t>volunteers</w:t>
      </w:r>
      <w:r w:rsidRPr="00C03102">
        <w:rPr>
          <w:rStyle w:val="StyleUnderline"/>
          <w:rFonts w:asciiTheme="minorHAnsi" w:hAnsiTheme="minorHAnsi" w:cstheme="minorHAnsi"/>
        </w:rPr>
        <w:t xml:space="preserve"> in an economic game, in which two confederates played fairly or unfairly, and then measured brain activity with functional magnetic resonance imaging while these same volunteers observed the confederates receiving pain</w:t>
      </w:r>
      <w:r w:rsidRPr="00C03102">
        <w:rPr>
          <w:rFonts w:asciiTheme="minorHAnsi" w:hAnsiTheme="minorHAnsi" w:cstheme="minorHAnsi"/>
          <w:sz w:val="16"/>
        </w:rPr>
        <w:t xml:space="preserve">. </w:t>
      </w:r>
      <w:r w:rsidRPr="00C03102">
        <w:rPr>
          <w:rStyle w:val="StyleUnderline"/>
          <w:rFonts w:asciiTheme="minorHAnsi" w:hAnsiTheme="minorHAnsi" w:cstheme="minorHAnsi"/>
        </w:rPr>
        <w:t xml:space="preserve">Both sexes </w:t>
      </w:r>
      <w:r w:rsidRPr="00A272DF">
        <w:rPr>
          <w:rStyle w:val="StyleUnderline"/>
          <w:rFonts w:asciiTheme="minorHAnsi" w:hAnsiTheme="minorHAnsi" w:cstheme="minorHAnsi"/>
          <w:highlight w:val="cyan"/>
        </w:rPr>
        <w:t>exhibited empathy</w:t>
      </w:r>
      <w:r w:rsidRPr="00C03102">
        <w:rPr>
          <w:rStyle w:val="StyleUnderline"/>
          <w:rFonts w:asciiTheme="minorHAnsi" w:hAnsiTheme="minorHAnsi" w:cstheme="minorHAnsi"/>
        </w:rPr>
        <w:t>-related activation in pain-related brain areas</w:t>
      </w:r>
      <w:r w:rsidRPr="00C03102">
        <w:rPr>
          <w:rFonts w:asciiTheme="minorHAnsi" w:hAnsiTheme="minorHAnsi" w:cstheme="minorHAnsi"/>
          <w:sz w:val="16"/>
        </w:rPr>
        <w:t xml:space="preserve"> (fronto-insular and anterior cingulate cortices) </w:t>
      </w:r>
      <w:r w:rsidRPr="00A272DF">
        <w:rPr>
          <w:rStyle w:val="StyleUnderline"/>
          <w:rFonts w:asciiTheme="minorHAnsi" w:hAnsiTheme="minorHAnsi" w:cstheme="minorHAnsi"/>
          <w:highlight w:val="cyan"/>
        </w:rPr>
        <w:t>towards fair players</w:t>
      </w:r>
      <w:r w:rsidRPr="00C03102">
        <w:rPr>
          <w:rStyle w:val="StyleUnderline"/>
          <w:rFonts w:asciiTheme="minorHAnsi" w:hAnsiTheme="minorHAnsi" w:cstheme="minorHAnsi"/>
        </w:rPr>
        <w:t xml:space="preserve">. </w:t>
      </w:r>
      <w:r w:rsidRPr="00A272DF">
        <w:rPr>
          <w:rStyle w:val="StyleUnderline"/>
          <w:rFonts w:asciiTheme="minorHAnsi" w:hAnsiTheme="minorHAnsi" w:cstheme="minorHAnsi"/>
          <w:highlight w:val="cyan"/>
        </w:rPr>
        <w:t>However</w:t>
      </w:r>
      <w:r w:rsidRPr="00C03102">
        <w:rPr>
          <w:rStyle w:val="StyleUnderline"/>
          <w:rFonts w:asciiTheme="minorHAnsi" w:hAnsiTheme="minorHAnsi" w:cstheme="minorHAnsi"/>
        </w:rPr>
        <w:t xml:space="preserve">, these </w:t>
      </w:r>
      <w:r w:rsidRPr="00A272DF">
        <w:rPr>
          <w:rStyle w:val="StyleUnderline"/>
          <w:rFonts w:asciiTheme="minorHAnsi" w:hAnsiTheme="minorHAnsi" w:cstheme="minorHAnsi"/>
          <w:highlight w:val="cyan"/>
        </w:rPr>
        <w:t>empathy</w:t>
      </w:r>
      <w:r w:rsidRPr="00C03102">
        <w:rPr>
          <w:rStyle w:val="StyleUnderline"/>
          <w:rFonts w:asciiTheme="minorHAnsi" w:hAnsiTheme="minorHAnsi" w:cstheme="minorHAnsi"/>
        </w:rPr>
        <w:t xml:space="preserve">-related responses were </w:t>
      </w:r>
      <w:r w:rsidRPr="00A272DF">
        <w:rPr>
          <w:rStyle w:val="StyleUnderline"/>
          <w:rFonts w:asciiTheme="minorHAnsi" w:hAnsiTheme="minorHAnsi" w:cstheme="minorHAnsi"/>
          <w:highlight w:val="cyan"/>
        </w:rPr>
        <w:t>significantly reduced</w:t>
      </w:r>
      <w:r w:rsidRPr="00C03102">
        <w:rPr>
          <w:rFonts w:asciiTheme="minorHAnsi" w:hAnsiTheme="minorHAnsi" w:cstheme="minorHAnsi"/>
          <w:sz w:val="16"/>
        </w:rPr>
        <w:t xml:space="preserve"> in males </w:t>
      </w:r>
      <w:r w:rsidRPr="00A272DF">
        <w:rPr>
          <w:rStyle w:val="StyleUnderline"/>
          <w:rFonts w:asciiTheme="minorHAnsi" w:hAnsiTheme="minorHAnsi" w:cstheme="minorHAnsi"/>
          <w:highlight w:val="cyan"/>
        </w:rPr>
        <w:t>when observing an unfair person receiving pain</w:t>
      </w:r>
      <w:r w:rsidRPr="00A272DF">
        <w:rPr>
          <w:rFonts w:asciiTheme="minorHAnsi" w:hAnsiTheme="minorHAnsi" w:cstheme="minorHAnsi"/>
          <w:sz w:val="16"/>
          <w:highlight w:val="cyan"/>
        </w:rPr>
        <w:t xml:space="preserve">. </w:t>
      </w:r>
      <w:r w:rsidRPr="00A272DF">
        <w:rPr>
          <w:rStyle w:val="StyleUnderline"/>
          <w:rFonts w:asciiTheme="minorHAnsi" w:hAnsiTheme="minorHAnsi" w:cstheme="minorHAnsi"/>
          <w:highlight w:val="cyan"/>
        </w:rPr>
        <w:t>This</w:t>
      </w:r>
      <w:r w:rsidRPr="00C03102">
        <w:rPr>
          <w:rStyle w:val="StyleUnderline"/>
          <w:rFonts w:asciiTheme="minorHAnsi" w:hAnsiTheme="minorHAnsi" w:cstheme="minorHAnsi"/>
        </w:rPr>
        <w:t xml:space="preserve"> effect </w:t>
      </w:r>
      <w:r w:rsidRPr="00A272DF">
        <w:rPr>
          <w:rStyle w:val="StyleUnderline"/>
          <w:rFonts w:asciiTheme="minorHAnsi" w:hAnsiTheme="minorHAnsi" w:cstheme="minorHAnsi"/>
          <w:highlight w:val="cyan"/>
        </w:rPr>
        <w:t>was accompanied by increased</w:t>
      </w:r>
      <w:r w:rsidRPr="00C03102">
        <w:rPr>
          <w:rStyle w:val="StyleUnderline"/>
          <w:rFonts w:asciiTheme="minorHAnsi" w:hAnsiTheme="minorHAnsi" w:cstheme="minorHAnsi"/>
        </w:rPr>
        <w:t xml:space="preserve"> activation in reward-related areas, correlated with an expressed </w:t>
      </w:r>
      <w:r w:rsidRPr="00A272DF">
        <w:rPr>
          <w:rStyle w:val="StyleUnderline"/>
          <w:rFonts w:asciiTheme="minorHAnsi" w:hAnsiTheme="minorHAnsi" w:cstheme="minorHAnsi"/>
          <w:highlight w:val="cyan"/>
        </w:rPr>
        <w:t>desire for revenge</w:t>
      </w:r>
      <w:r w:rsidRPr="00C03102">
        <w:rPr>
          <w:rFonts w:asciiTheme="minorHAnsi" w:hAnsiTheme="minorHAnsi" w:cstheme="minorHAnsi"/>
          <w:sz w:val="16"/>
        </w:rPr>
        <w:t xml:space="preserve">. </w:t>
      </w:r>
      <w:r w:rsidRPr="00C03102">
        <w:rPr>
          <w:rStyle w:val="StyleUnderline"/>
          <w:rFonts w:asciiTheme="minorHAnsi" w:hAnsiTheme="minorHAnsi" w:cstheme="minorHAnsi"/>
        </w:rPr>
        <w:t>We conclude that</w:t>
      </w:r>
      <w:r w:rsidRPr="00C03102">
        <w:rPr>
          <w:rFonts w:asciiTheme="minorHAnsi" w:hAnsiTheme="minorHAnsi" w:cstheme="minorHAnsi"/>
          <w:sz w:val="16"/>
        </w:rPr>
        <w:t xml:space="preserve"> in men (at least) </w:t>
      </w:r>
      <w:r w:rsidRPr="00C03102">
        <w:rPr>
          <w:rStyle w:val="StyleUnderline"/>
          <w:rFonts w:asciiTheme="minorHAnsi" w:hAnsiTheme="minorHAnsi" w:cstheme="minorHAnsi"/>
        </w:rPr>
        <w:t xml:space="preserve">empathic responses are shaped by valuation of other people's social behaviour, such that </w:t>
      </w:r>
      <w:r w:rsidRPr="00A272DF">
        <w:rPr>
          <w:rStyle w:val="StyleUnderline"/>
          <w:rFonts w:asciiTheme="minorHAnsi" w:hAnsiTheme="minorHAnsi" w:cstheme="minorHAnsi"/>
          <w:highlight w:val="cyan"/>
        </w:rPr>
        <w:t>they empathize with fair opponents while favouring the physical punishment of unfair opponents</w:t>
      </w:r>
      <w:r w:rsidRPr="00C03102">
        <w:rPr>
          <w:rStyle w:val="StyleUnderline"/>
          <w:rFonts w:asciiTheme="minorHAnsi" w:hAnsiTheme="minorHAnsi" w:cstheme="minorHAnsi"/>
        </w:rPr>
        <w:t>, a finding that echoes recent evidence for altruistic punishment</w:t>
      </w:r>
      <w:r w:rsidRPr="00C03102">
        <w:rPr>
          <w:rFonts w:asciiTheme="minorHAnsi" w:hAnsiTheme="minorHAnsi" w:cstheme="minorHAnsi"/>
          <w:sz w:val="16"/>
        </w:rPr>
        <w:t>.</w:t>
      </w:r>
    </w:p>
    <w:p w14:paraId="4F1A61AA" w14:textId="3D1E3CE7" w:rsidR="003A71D2" w:rsidRDefault="003A71D2" w:rsidP="003A71D2">
      <w:pPr>
        <w:pStyle w:val="Heading3"/>
      </w:pPr>
      <w:r>
        <w:t>Case---Critique Bad---1NC</w:t>
      </w:r>
    </w:p>
    <w:p w14:paraId="313AA769" w14:textId="0E9D999A" w:rsidR="003A71D2" w:rsidRPr="00C6103B" w:rsidRDefault="003A71D2" w:rsidP="003A71D2">
      <w:pPr>
        <w:pStyle w:val="Heading4"/>
      </w:pPr>
      <w:r w:rsidRPr="00C6103B">
        <w:t xml:space="preserve">Critique alone without action won’t do anything to </w:t>
      </w:r>
      <w:r w:rsidRPr="00C6103B">
        <w:rPr>
          <w:u w:val="single"/>
        </w:rPr>
        <w:t>mobilize</w:t>
      </w:r>
      <w:r w:rsidRPr="00C6103B">
        <w:t xml:space="preserve"> </w:t>
      </w:r>
      <w:r>
        <w:t>lines of flight or political possibility</w:t>
      </w:r>
      <w:r w:rsidRPr="00C6103B">
        <w:t>.</w:t>
      </w:r>
    </w:p>
    <w:p w14:paraId="32354328" w14:textId="77777777" w:rsidR="003A71D2" w:rsidRPr="00C6103B" w:rsidRDefault="003A71D2" w:rsidP="003A71D2">
      <w:pPr>
        <w:rPr>
          <w:sz w:val="16"/>
        </w:rPr>
      </w:pPr>
      <w:r w:rsidRPr="004F1504">
        <w:rPr>
          <w:rStyle w:val="Style13ptBold"/>
        </w:rPr>
        <w:t>Adkin 16</w:t>
      </w:r>
      <w:r w:rsidRPr="007C65A1">
        <w:rPr>
          <w:rStyle w:val="Style13ptBold"/>
        </w:rPr>
        <w:t xml:space="preserve"> </w:t>
      </w:r>
      <w:r w:rsidRPr="00C6103B">
        <w:rPr>
          <w:sz w:val="16"/>
        </w:rPr>
        <w:t>(Laurie, teaches Political Science at the University of Alberta, “Political Ecology and Counter-Hegemonic Politics” in A World to Win, ed. by Carroll and Sarker, 2016, p. 109-110)</w:t>
      </w:r>
    </w:p>
    <w:p w14:paraId="405E3178" w14:textId="77777777" w:rsidR="003A71D2" w:rsidRPr="00C6103B" w:rsidRDefault="003A71D2" w:rsidP="003A71D2">
      <w:pPr>
        <w:rPr>
          <w:sz w:val="16"/>
        </w:rPr>
      </w:pPr>
      <w:r w:rsidRPr="00AC01B0">
        <w:rPr>
          <w:highlight w:val="yellow"/>
          <w:u w:val="single"/>
        </w:rPr>
        <w:t>Political ecology is integral to</w:t>
      </w:r>
      <w:r w:rsidRPr="00AC01B0">
        <w:rPr>
          <w:sz w:val="16"/>
          <w:highlight w:val="yellow"/>
        </w:rPr>
        <w:t xml:space="preserve"> </w:t>
      </w:r>
      <w:r w:rsidRPr="00C6103B">
        <w:rPr>
          <w:sz w:val="16"/>
        </w:rPr>
        <w:t xml:space="preserve">a </w:t>
      </w:r>
      <w:r w:rsidRPr="00AC01B0">
        <w:rPr>
          <w:highlight w:val="yellow"/>
          <w:u w:val="single"/>
        </w:rPr>
        <w:t>counter-hegemonic reform</w:t>
      </w:r>
      <w:r w:rsidRPr="00AC01B0">
        <w:rPr>
          <w:sz w:val="16"/>
          <w:highlight w:val="yellow"/>
        </w:rPr>
        <w:t xml:space="preserve"> </w:t>
      </w:r>
      <w:r w:rsidRPr="00C6103B">
        <w:rPr>
          <w:sz w:val="16"/>
        </w:rPr>
        <w:t xml:space="preserve">agenda </w:t>
      </w:r>
      <w:r w:rsidRPr="00AC01B0">
        <w:rPr>
          <w:highlight w:val="yellow"/>
          <w:u w:val="single"/>
        </w:rPr>
        <w:t>because it offers</w:t>
      </w:r>
      <w:r w:rsidRPr="00AC01B0">
        <w:rPr>
          <w:sz w:val="16"/>
          <w:highlight w:val="yellow"/>
        </w:rPr>
        <w:t xml:space="preserve"> </w:t>
      </w:r>
      <w:r w:rsidRPr="00C6103B">
        <w:rPr>
          <w:sz w:val="16"/>
        </w:rPr>
        <w:t xml:space="preserve">a </w:t>
      </w:r>
      <w:r w:rsidRPr="00AC01B0">
        <w:rPr>
          <w:highlight w:val="yellow"/>
          <w:u w:val="single"/>
        </w:rPr>
        <w:t>substantive</w:t>
      </w:r>
      <w:r w:rsidRPr="00AC01B0">
        <w:rPr>
          <w:sz w:val="16"/>
          <w:highlight w:val="yellow"/>
        </w:rPr>
        <w:t xml:space="preserve"> </w:t>
      </w:r>
      <w:r w:rsidRPr="00C6103B">
        <w:rPr>
          <w:sz w:val="16"/>
        </w:rPr>
        <w:t xml:space="preserve">set of </w:t>
      </w:r>
      <w:r w:rsidRPr="00AC01B0">
        <w:rPr>
          <w:highlight w:val="yellow"/>
          <w:u w:val="single"/>
        </w:rPr>
        <w:t>directions for a post-capitalist</w:t>
      </w:r>
      <w:r w:rsidRPr="00C6103B">
        <w:rPr>
          <w:sz w:val="16"/>
        </w:rPr>
        <w:t xml:space="preserve">, ecologically sustainable </w:t>
      </w:r>
      <w:r w:rsidRPr="00AC01B0">
        <w:rPr>
          <w:highlight w:val="yellow"/>
          <w:u w:val="single"/>
        </w:rPr>
        <w:t>model of development</w:t>
      </w:r>
      <w:r w:rsidRPr="00C6103B">
        <w:rPr>
          <w:sz w:val="16"/>
        </w:rPr>
        <w:t xml:space="preserve">. Returning to the brief discussion of resource sector workers, above, and to Raymond Williams's insistence that </w:t>
      </w:r>
      <w:r w:rsidRPr="00C6103B">
        <w:rPr>
          <w:u w:val="single"/>
        </w:rPr>
        <w:t>people need to</w:t>
      </w:r>
      <w:r w:rsidRPr="00C6103B">
        <w:rPr>
          <w:sz w:val="16"/>
        </w:rPr>
        <w:t xml:space="preserve"> be able to </w:t>
      </w:r>
      <w:r w:rsidRPr="00C6103B">
        <w:rPr>
          <w:u w:val="single"/>
        </w:rPr>
        <w:t>believe that “practical alternatives” are available</w:t>
      </w:r>
      <w:r w:rsidRPr="00C6103B">
        <w:rPr>
          <w:sz w:val="16"/>
        </w:rPr>
        <w:t xml:space="preserve">, </w:t>
      </w:r>
      <w:r w:rsidRPr="00C6103B">
        <w:rPr>
          <w:u w:val="single"/>
        </w:rPr>
        <w:t>it is clear that political ecologists must build coalitions to develop and negotiate</w:t>
      </w:r>
      <w:r w:rsidRPr="00C6103B">
        <w:rPr>
          <w:sz w:val="16"/>
        </w:rPr>
        <w:t xml:space="preserve"> transitional plans as well as </w:t>
      </w:r>
      <w:r w:rsidRPr="00C6103B">
        <w:rPr>
          <w:u w:val="single"/>
        </w:rPr>
        <w:t>new institutions</w:t>
      </w:r>
      <w:r w:rsidRPr="00C6103B">
        <w:rPr>
          <w:sz w:val="16"/>
        </w:rPr>
        <w:t xml:space="preserve">. The starting points for such coalitions may be municipal or regional; the ways in which national and global institutions (treaties, trade and investment agreements, WTO rules, jurisdictional division of powers, etc.) constrain, obstruct (or occasionally enable) changes at the local level will become clear soon enough, and will point the way toward the coalitions and reforms needed at other scales. </w:t>
      </w:r>
      <w:r w:rsidRPr="00AC01B0">
        <w:rPr>
          <w:highlight w:val="yellow"/>
          <w:u w:val="single"/>
        </w:rPr>
        <w:t>What is important</w:t>
      </w:r>
      <w:r w:rsidRPr="00C6103B">
        <w:rPr>
          <w:sz w:val="16"/>
        </w:rPr>
        <w:t xml:space="preserve">, as Williams observed, </w:t>
      </w:r>
      <w:r w:rsidRPr="00AC01B0">
        <w:rPr>
          <w:highlight w:val="yellow"/>
          <w:u w:val="single"/>
        </w:rPr>
        <w:t>is that</w:t>
      </w:r>
      <w:r w:rsidRPr="00C6103B">
        <w:rPr>
          <w:u w:val="single"/>
        </w:rPr>
        <w:t>: “while certain principles can be established, all actual policies have to depend on new</w:t>
      </w:r>
      <w:r w:rsidRPr="00C6103B">
        <w:rPr>
          <w:sz w:val="16"/>
        </w:rPr>
        <w:t xml:space="preserve"> and difficult audits of </w:t>
      </w:r>
      <w:r w:rsidRPr="00C6103B">
        <w:rPr>
          <w:u w:val="single"/>
        </w:rPr>
        <w:t>resources, which must</w:t>
      </w:r>
      <w:r w:rsidRPr="00C6103B">
        <w:rPr>
          <w:sz w:val="16"/>
        </w:rPr>
        <w:t xml:space="preserve"> by definition </w:t>
      </w:r>
      <w:r w:rsidRPr="00C6103B">
        <w:rPr>
          <w:u w:val="single"/>
        </w:rPr>
        <w:t>be specific</w:t>
      </w:r>
      <w:r w:rsidRPr="00C6103B">
        <w:rPr>
          <w:sz w:val="16"/>
        </w:rPr>
        <w:t xml:space="preserve">. We can look first at the principles, but their full practical bearings cannot be set down except in this place and that, by [END PAGE 109] this enquiry and that, in a sustained and necessarily negotiated process” (1983: 256). </w:t>
      </w:r>
      <w:r w:rsidRPr="00C6103B">
        <w:rPr>
          <w:u w:val="single"/>
        </w:rPr>
        <w:t>This conclusion directs our attention to what are</w:t>
      </w:r>
      <w:r w:rsidRPr="00C6103B">
        <w:rPr>
          <w:sz w:val="16"/>
        </w:rPr>
        <w:t xml:space="preserve">, in my view, </w:t>
      </w:r>
      <w:r w:rsidRPr="00C6103B">
        <w:rPr>
          <w:u w:val="single"/>
        </w:rPr>
        <w:t xml:space="preserve">the critical tasks of the organic intellectuals of counter-hegemonic politics. </w:t>
      </w:r>
      <w:r w:rsidRPr="00AC01B0">
        <w:rPr>
          <w:highlight w:val="yellow"/>
          <w:u w:val="single"/>
        </w:rPr>
        <w:t>There is</w:t>
      </w:r>
      <w:r w:rsidRPr="00C6103B">
        <w:rPr>
          <w:sz w:val="16"/>
        </w:rPr>
        <w:t xml:space="preserve">, of course, </w:t>
      </w:r>
      <w:r w:rsidRPr="00AC01B0">
        <w:rPr>
          <w:highlight w:val="yellow"/>
          <w:u w:val="single"/>
        </w:rPr>
        <w:t xml:space="preserve">the need to </w:t>
      </w:r>
      <w:r w:rsidRPr="00AC01B0">
        <w:rPr>
          <w:b/>
          <w:iCs/>
          <w:highlight w:val="yellow"/>
          <w:u w:val="single"/>
        </w:rPr>
        <w:t>root political discourse</w:t>
      </w:r>
      <w:r w:rsidRPr="00AC01B0">
        <w:rPr>
          <w:highlight w:val="yellow"/>
          <w:u w:val="single"/>
        </w:rPr>
        <w:t xml:space="preserve"> in shared values and a common agenda of democratic reforms</w:t>
      </w:r>
      <w:r w:rsidRPr="00C6103B">
        <w:rPr>
          <w:u w:val="single"/>
        </w:rPr>
        <w:t xml:space="preserve">. </w:t>
      </w:r>
      <w:r w:rsidRPr="00AC01B0">
        <w:rPr>
          <w:highlight w:val="yellow"/>
          <w:u w:val="single"/>
        </w:rPr>
        <w:t xml:space="preserve">Research must construct </w:t>
      </w:r>
      <w:r w:rsidRPr="00C6103B">
        <w:rPr>
          <w:u w:val="single"/>
        </w:rPr>
        <w:t xml:space="preserve">a solid account of the political, economic, cultural and ecological relationships operative </w:t>
      </w:r>
      <w:r w:rsidRPr="00AC01B0">
        <w:rPr>
          <w:highlight w:val="yellow"/>
          <w:u w:val="single"/>
        </w:rPr>
        <w:t xml:space="preserve">within a </w:t>
      </w:r>
      <w:r w:rsidRPr="00AC01B0">
        <w:rPr>
          <w:b/>
          <w:iCs/>
          <w:highlight w:val="yellow"/>
          <w:u w:val="single"/>
        </w:rPr>
        <w:t>given frame of action</w:t>
      </w:r>
      <w:r w:rsidRPr="00C6103B">
        <w:rPr>
          <w:u w:val="single"/>
        </w:rPr>
        <w:t>, including the ways in which these relationships cross multiple scales</w:t>
      </w:r>
      <w:r w:rsidRPr="00C6103B">
        <w:rPr>
          <w:sz w:val="16"/>
        </w:rPr>
        <w:t xml:space="preserve"> (from the local to the global). </w:t>
      </w:r>
      <w:r w:rsidRPr="00C6103B">
        <w:rPr>
          <w:u w:val="single"/>
        </w:rPr>
        <w:t>This foundation is essential to identifying the agency of change and the resources needed to strengthen civil society, and to develop a program and strategy for change. All of the social movements</w:t>
      </w:r>
      <w:r w:rsidRPr="00C6103B">
        <w:rPr>
          <w:sz w:val="16"/>
        </w:rPr>
        <w:t xml:space="preserve">, including the unions, </w:t>
      </w:r>
      <w:r w:rsidRPr="00C6103B">
        <w:rPr>
          <w:u w:val="single"/>
        </w:rPr>
        <w:t>have</w:t>
      </w:r>
      <w:r w:rsidRPr="00C6103B">
        <w:rPr>
          <w:sz w:val="16"/>
        </w:rPr>
        <w:t xml:space="preserve"> important, </w:t>
      </w:r>
      <w:r w:rsidRPr="00C6103B">
        <w:rPr>
          <w:b/>
          <w:iCs/>
          <w:u w:val="single"/>
        </w:rPr>
        <w:t>necessary</w:t>
      </w:r>
      <w:r w:rsidRPr="00C6103B">
        <w:rPr>
          <w:u w:val="single"/>
        </w:rPr>
        <w:t xml:space="preserve"> roles to play in</w:t>
      </w:r>
      <w:r w:rsidRPr="00C6103B">
        <w:rPr>
          <w:sz w:val="16"/>
        </w:rPr>
        <w:t xml:space="preserve"> such </w:t>
      </w:r>
      <w:r w:rsidRPr="00C6103B">
        <w:rPr>
          <w:u w:val="single"/>
        </w:rPr>
        <w:t>planning</w:t>
      </w:r>
      <w:r w:rsidRPr="00C6103B">
        <w:rPr>
          <w:sz w:val="16"/>
        </w:rPr>
        <w:t xml:space="preserve"> and negotiation.</w:t>
      </w:r>
    </w:p>
    <w:p w14:paraId="789C9D8F" w14:textId="77777777" w:rsidR="003A71D2" w:rsidRPr="00C6103B" w:rsidRDefault="003A71D2" w:rsidP="003A71D2">
      <w:pPr>
        <w:rPr>
          <w:sz w:val="16"/>
        </w:rPr>
      </w:pPr>
      <w:r w:rsidRPr="00C6103B">
        <w:rPr>
          <w:sz w:val="16"/>
        </w:rPr>
        <w:t xml:space="preserve">Williams argued further that </w:t>
      </w:r>
      <w:r w:rsidRPr="00AC01B0">
        <w:rPr>
          <w:highlight w:val="yellow"/>
          <w:u w:val="single"/>
        </w:rPr>
        <w:t>criticism of capitalism or enumeration of the many horrors of the times</w:t>
      </w:r>
      <w:r w:rsidRPr="00AC01B0">
        <w:rPr>
          <w:sz w:val="16"/>
          <w:highlight w:val="yellow"/>
        </w:rPr>
        <w:t xml:space="preserve"> </w:t>
      </w:r>
      <w:r w:rsidRPr="00C6103B">
        <w:rPr>
          <w:sz w:val="16"/>
        </w:rPr>
        <w:t xml:space="preserve">(salient then, the fear of nuclear war) </w:t>
      </w:r>
      <w:r w:rsidRPr="00AC01B0">
        <w:rPr>
          <w:highlight w:val="yellow"/>
          <w:u w:val="single"/>
        </w:rPr>
        <w:t xml:space="preserve">would, </w:t>
      </w:r>
      <w:r w:rsidRPr="00AC01B0">
        <w:rPr>
          <w:b/>
          <w:iCs/>
          <w:highlight w:val="yellow"/>
          <w:u w:val="single"/>
        </w:rPr>
        <w:t>alone, do little to mobilize people</w:t>
      </w:r>
      <w:r w:rsidRPr="00AC01B0">
        <w:rPr>
          <w:highlight w:val="yellow"/>
          <w:u w:val="single"/>
        </w:rPr>
        <w:t xml:space="preserve"> </w:t>
      </w:r>
      <w:r w:rsidRPr="00C6103B">
        <w:rPr>
          <w:u w:val="single"/>
        </w:rPr>
        <w:t>to undertake collective action for a better world</w:t>
      </w:r>
      <w:r w:rsidRPr="00C6103B">
        <w:rPr>
          <w:sz w:val="16"/>
        </w:rPr>
        <w:t xml:space="preserve">. When he wrote these words, climate change and peak oil were hardly on our radar, nor the risks of genetically modified organisms, nor imminent mass extinctions of other species due to human demands on the planet's carrying capacity. Chernobyl hadn't happened yet. </w:t>
      </w:r>
      <w:r w:rsidRPr="00C6103B">
        <w:rPr>
          <w:u w:val="single"/>
        </w:rPr>
        <w:t>Today</w:t>
      </w:r>
      <w:r w:rsidRPr="00C6103B">
        <w:rPr>
          <w:sz w:val="16"/>
        </w:rPr>
        <w:t xml:space="preserve">, more than ever, </w:t>
      </w:r>
      <w:r w:rsidRPr="00AC01B0">
        <w:rPr>
          <w:highlight w:val="yellow"/>
          <w:u w:val="single"/>
        </w:rPr>
        <w:t>counter-hegemonic politics must be about “making hope practical, rather than despair convincing</w:t>
      </w:r>
      <w:r w:rsidRPr="00C6103B">
        <w:rPr>
          <w:u w:val="single"/>
        </w:rPr>
        <w:t>”</w:t>
      </w:r>
      <w:r w:rsidRPr="00C6103B">
        <w:rPr>
          <w:sz w:val="16"/>
        </w:rPr>
        <w:t xml:space="preserve"> (Williams, 1983: 240). </w:t>
      </w:r>
      <w:r w:rsidRPr="00AC01B0">
        <w:rPr>
          <w:highlight w:val="yellow"/>
          <w:u w:val="single"/>
        </w:rPr>
        <w:t>Political ecology offers</w:t>
      </w:r>
      <w:r w:rsidRPr="00AC01B0">
        <w:rPr>
          <w:sz w:val="16"/>
          <w:highlight w:val="yellow"/>
        </w:rPr>
        <w:t xml:space="preserve"> </w:t>
      </w:r>
      <w:r w:rsidRPr="00C6103B">
        <w:rPr>
          <w:sz w:val="16"/>
        </w:rPr>
        <w:t xml:space="preserve">many of </w:t>
      </w:r>
      <w:r w:rsidRPr="00AC01B0">
        <w:rPr>
          <w:highlight w:val="yellow"/>
          <w:u w:val="single"/>
        </w:rPr>
        <w:t>the tools we need to build a world in which humans and all of nature are no longer treated</w:t>
      </w:r>
      <w:r w:rsidRPr="00C6103B">
        <w:rPr>
          <w:sz w:val="16"/>
        </w:rPr>
        <w:t xml:space="preserve">, as Williams put it, </w:t>
      </w:r>
      <w:r w:rsidRPr="00AC01B0">
        <w:rPr>
          <w:highlight w:val="yellow"/>
          <w:u w:val="single"/>
        </w:rPr>
        <w:t>as “raw material for production</w:t>
      </w:r>
      <w:r w:rsidRPr="00C6103B">
        <w:rPr>
          <w:u w:val="single"/>
        </w:rPr>
        <w:t>,”</w:t>
      </w:r>
      <w:r w:rsidRPr="00C6103B">
        <w:rPr>
          <w:sz w:val="16"/>
        </w:rPr>
        <w:t xml:space="preserve"> but in which there is a “new orientation of livelihood: of practical, self-managing, self-renewing societies, in which people care first for each other, in a living world” (1983: 262, 266).</w:t>
      </w:r>
    </w:p>
    <w:p w14:paraId="52CD7F71" w14:textId="5B86D957" w:rsidR="003A71D2" w:rsidRDefault="003A71D2" w:rsidP="003A71D2">
      <w:pPr>
        <w:pStyle w:val="Heading3"/>
      </w:pPr>
      <w:r>
        <w:t>Case---Asian American Legalism---1NC</w:t>
      </w:r>
    </w:p>
    <w:p w14:paraId="2B557667" w14:textId="513E0187" w:rsidR="003A71D2" w:rsidRPr="00E124DB" w:rsidRDefault="003A71D2" w:rsidP="003A71D2">
      <w:pPr>
        <w:pStyle w:val="Heading4"/>
        <w:rPr>
          <w:rFonts w:asciiTheme="minorHAnsi" w:hAnsiTheme="minorHAnsi" w:cstheme="minorHAnsi"/>
        </w:rPr>
      </w:pPr>
      <w:r w:rsidRPr="00E124DB">
        <w:rPr>
          <w:rFonts w:asciiTheme="minorHAnsi" w:hAnsiTheme="minorHAnsi" w:cstheme="minorHAnsi"/>
        </w:rPr>
        <w:t>Securing Asian American legal agency is a prerequisite to diasporic politics – mobilizing voters solves racialized plutocracy</w:t>
      </w:r>
    </w:p>
    <w:p w14:paraId="08AC2636" w14:textId="77777777" w:rsidR="003A71D2" w:rsidRPr="00E124DB" w:rsidRDefault="003A71D2" w:rsidP="003A71D2">
      <w:pPr>
        <w:rPr>
          <w:rFonts w:asciiTheme="minorHAnsi" w:hAnsiTheme="minorHAnsi" w:cstheme="minorHAnsi"/>
          <w:b/>
          <w:bCs/>
        </w:rPr>
      </w:pPr>
      <w:r w:rsidRPr="00E124DB">
        <w:rPr>
          <w:rStyle w:val="Style13ptBold"/>
          <w:rFonts w:asciiTheme="minorHAnsi" w:hAnsiTheme="minorHAnsi" w:cstheme="minorHAnsi"/>
        </w:rPr>
        <w:t>Jung 20</w:t>
      </w:r>
      <w:r w:rsidRPr="00E124DB">
        <w:rPr>
          <w:rFonts w:asciiTheme="minorHAnsi" w:hAnsiTheme="minorHAnsi" w:cstheme="minorHAnsi"/>
        </w:rPr>
        <w:t xml:space="preserve">(Soya has been active in the progressive movement for over 30 years. During the 1990s she worked as a reporter at the International Examiner, communications and policy staff for the WA State House Democratic Caucus, and executive director of the Washington Alliance for Immigrant and Refugee Justice. She was the founding chair of the Asian and Pacific Islander Coalition, which formed in 1996 to restore food and cash assistance for low-income immigrants and refugees in Washington State. During the 2000s she worked at the Social Justice Fund, a public foundation supporting progressive organizations in the Northwest, and consulted for various institutions like the Western States Center, the Philanthropic Initiative for Racial Equity, the Nonprofit Assistance Center, the City of Seattle, and the Washington State Budget &amp; Policy Center, “From Asian America, with love”, 10/26/20, </w:t>
      </w:r>
      <w:hyperlink r:id="rId11" w:history="1">
        <w:r w:rsidRPr="00E124DB">
          <w:rPr>
            <w:rStyle w:val="Hyperlink"/>
            <w:rFonts w:asciiTheme="minorHAnsi" w:hAnsiTheme="minorHAnsi" w:cstheme="minorHAnsi"/>
          </w:rPr>
          <w:t>https://www.racefiles.com/2020/10/26/from-asian-america-with-love/)</w:t>
        </w:r>
        <w:r w:rsidRPr="00E124DB">
          <w:rPr>
            <w:rStyle w:val="Hyperlink"/>
            <w:rFonts w:asciiTheme="minorHAnsi" w:hAnsiTheme="minorHAnsi" w:cstheme="minorHAnsi"/>
            <w:b/>
            <w:bCs/>
          </w:rPr>
          <w:t xml:space="preserve"> //BRownRice</w:t>
        </w:r>
      </w:hyperlink>
    </w:p>
    <w:p w14:paraId="4F42A275" w14:textId="77777777" w:rsidR="003A71D2" w:rsidRPr="00E124DB" w:rsidRDefault="003A71D2" w:rsidP="003A71D2">
      <w:pPr>
        <w:rPr>
          <w:rFonts w:asciiTheme="minorHAnsi" w:hAnsiTheme="minorHAnsi" w:cstheme="minorHAnsi"/>
        </w:rPr>
      </w:pPr>
      <w:r w:rsidRPr="00E124DB">
        <w:rPr>
          <w:rFonts w:asciiTheme="minorHAnsi" w:hAnsiTheme="minorHAnsi" w:cstheme="minorHAnsi"/>
        </w:rPr>
        <w:t>***Can also be a TvA centered around social security/guaranteeing certain workplace protections and securities</w:t>
      </w:r>
    </w:p>
    <w:p w14:paraId="4A5F4F39" w14:textId="77777777" w:rsidR="003A71D2" w:rsidRPr="00E124DB" w:rsidRDefault="003A71D2" w:rsidP="003A71D2">
      <w:pPr>
        <w:rPr>
          <w:rFonts w:asciiTheme="minorHAnsi" w:hAnsiTheme="minorHAnsi" w:cstheme="minorHAnsi"/>
          <w:sz w:val="14"/>
        </w:rPr>
      </w:pPr>
      <w:r w:rsidRPr="00E124DB">
        <w:rPr>
          <w:rStyle w:val="StyleUnderline"/>
          <w:rFonts w:asciiTheme="minorHAnsi" w:hAnsiTheme="minorHAnsi" w:cstheme="minorHAnsi"/>
        </w:rPr>
        <w:t xml:space="preserve">The </w:t>
      </w:r>
      <w:r w:rsidRPr="00E124DB">
        <w:rPr>
          <w:rStyle w:val="StyleUnderline"/>
          <w:rFonts w:asciiTheme="minorHAnsi" w:hAnsiTheme="minorHAnsi" w:cstheme="minorHAnsi"/>
          <w:highlight w:val="cyan"/>
        </w:rPr>
        <w:t>boldest vision of Asian American politics is</w:t>
      </w:r>
      <w:r w:rsidRPr="00E124DB">
        <w:rPr>
          <w:rStyle w:val="StyleUnderline"/>
          <w:rFonts w:asciiTheme="minorHAnsi" w:hAnsiTheme="minorHAnsi" w:cstheme="minorHAnsi"/>
        </w:rPr>
        <w:t xml:space="preserve"> that our true arrival, our accomplishment, is defined not by rivalry in a stratified labor market, not by a contest over racial supremacy, but by </w:t>
      </w:r>
      <w:r w:rsidRPr="00E124DB">
        <w:rPr>
          <w:rStyle w:val="StyleUnderline"/>
          <w:rFonts w:asciiTheme="minorHAnsi" w:hAnsiTheme="minorHAnsi" w:cstheme="minorHAnsi"/>
          <w:highlight w:val="cyan"/>
        </w:rPr>
        <w:t>our ability to build</w:t>
      </w:r>
      <w:r w:rsidRPr="00E124DB">
        <w:rPr>
          <w:rStyle w:val="StyleUnderline"/>
          <w:rFonts w:asciiTheme="minorHAnsi" w:hAnsiTheme="minorHAnsi" w:cstheme="minorHAnsi"/>
        </w:rPr>
        <w:t xml:space="preserve"> </w:t>
      </w:r>
      <w:r w:rsidRPr="00E124DB">
        <w:rPr>
          <w:rStyle w:val="StyleUnderline"/>
          <w:rFonts w:asciiTheme="minorHAnsi" w:hAnsiTheme="minorHAnsi" w:cstheme="minorHAnsi"/>
          <w:highlight w:val="cyan"/>
        </w:rPr>
        <w:t>collective power</w:t>
      </w:r>
      <w:r w:rsidRPr="00E124DB">
        <w:rPr>
          <w:rStyle w:val="StyleUnderline"/>
          <w:rFonts w:asciiTheme="minorHAnsi" w:hAnsiTheme="minorHAnsi" w:cstheme="minorHAnsi"/>
        </w:rPr>
        <w:t xml:space="preserve"> – power with, not power over</w:t>
      </w:r>
      <w:r w:rsidRPr="00E124DB">
        <w:rPr>
          <w:rFonts w:asciiTheme="minorHAnsi" w:hAnsiTheme="minorHAnsi" w:cstheme="minorHAnsi"/>
          <w:sz w:val="14"/>
        </w:rPr>
        <w:t>. This is the core teaching of Black feminism, the theoretical core of Black Lives Matter. To paraphrase the legendary Barbara Smith, Black feminism is simply about creating a place on this globe that is fit for human life. We cannot do that alone. We can only do that together.</w:t>
      </w:r>
    </w:p>
    <w:p w14:paraId="456F2D0D" w14:textId="77777777" w:rsidR="003A71D2" w:rsidRPr="00E124DB" w:rsidRDefault="003A71D2" w:rsidP="003A71D2">
      <w:pPr>
        <w:rPr>
          <w:rFonts w:asciiTheme="minorHAnsi" w:hAnsiTheme="minorHAnsi" w:cstheme="minorHAnsi"/>
          <w:sz w:val="14"/>
        </w:rPr>
      </w:pPr>
      <w:r w:rsidRPr="00E124DB">
        <w:rPr>
          <w:rStyle w:val="StyleUnderline"/>
          <w:rFonts w:asciiTheme="minorHAnsi" w:hAnsiTheme="minorHAnsi" w:cstheme="minorHAnsi"/>
        </w:rPr>
        <w:t>In conceptualizing and actualizing power with, one could substitute the word power with an array of elements that shape power, and thus, our lives</w:t>
      </w:r>
      <w:r w:rsidRPr="00E124DB">
        <w:rPr>
          <w:rFonts w:asciiTheme="minorHAnsi" w:hAnsiTheme="minorHAnsi" w:cstheme="minorHAnsi"/>
          <w:sz w:val="14"/>
        </w:rPr>
        <w:t xml:space="preserve">. </w:t>
      </w:r>
      <w:r w:rsidRPr="00E124DB">
        <w:rPr>
          <w:rStyle w:val="Emphasis"/>
          <w:rFonts w:asciiTheme="minorHAnsi" w:hAnsiTheme="minorHAnsi" w:cstheme="minorHAnsi"/>
          <w:highlight w:val="cyan"/>
        </w:rPr>
        <w:t>Resources</w:t>
      </w:r>
      <w:r w:rsidRPr="00E124DB">
        <w:rPr>
          <w:rFonts w:asciiTheme="minorHAnsi" w:hAnsiTheme="minorHAnsi" w:cstheme="minorHAnsi"/>
          <w:sz w:val="14"/>
        </w:rPr>
        <w:t xml:space="preserve">. </w:t>
      </w:r>
      <w:r w:rsidRPr="00E124DB">
        <w:rPr>
          <w:rStyle w:val="Emphasis"/>
          <w:rFonts w:asciiTheme="minorHAnsi" w:hAnsiTheme="minorHAnsi" w:cstheme="minorHAnsi"/>
          <w:highlight w:val="cyan"/>
        </w:rPr>
        <w:t>Agency</w:t>
      </w:r>
      <w:r w:rsidRPr="00E124DB">
        <w:rPr>
          <w:rFonts w:asciiTheme="minorHAnsi" w:hAnsiTheme="minorHAnsi" w:cstheme="minorHAnsi"/>
          <w:sz w:val="14"/>
        </w:rPr>
        <w:t xml:space="preserve">. </w:t>
      </w:r>
      <w:r w:rsidRPr="00E124DB">
        <w:rPr>
          <w:rStyle w:val="Emphasis"/>
          <w:rFonts w:asciiTheme="minorHAnsi" w:hAnsiTheme="minorHAnsi" w:cstheme="minorHAnsi"/>
        </w:rPr>
        <w:t>Identity</w:t>
      </w:r>
      <w:r w:rsidRPr="00E124DB">
        <w:rPr>
          <w:rFonts w:asciiTheme="minorHAnsi" w:hAnsiTheme="minorHAnsi" w:cstheme="minorHAnsi"/>
          <w:sz w:val="14"/>
        </w:rPr>
        <w:t xml:space="preserve">. </w:t>
      </w:r>
      <w:r w:rsidRPr="00E124DB">
        <w:rPr>
          <w:rStyle w:val="Emphasis"/>
          <w:rFonts w:asciiTheme="minorHAnsi" w:hAnsiTheme="minorHAnsi" w:cstheme="minorHAnsi"/>
        </w:rPr>
        <w:t>Dignity</w:t>
      </w:r>
      <w:r w:rsidRPr="00E124DB">
        <w:rPr>
          <w:rFonts w:asciiTheme="minorHAnsi" w:hAnsiTheme="minorHAnsi" w:cstheme="minorHAnsi"/>
          <w:sz w:val="14"/>
        </w:rPr>
        <w:t xml:space="preserve">. </w:t>
      </w:r>
      <w:r w:rsidRPr="00E124DB">
        <w:rPr>
          <w:rStyle w:val="Emphasis"/>
          <w:rFonts w:asciiTheme="minorHAnsi" w:hAnsiTheme="minorHAnsi" w:cstheme="minorHAnsi"/>
        </w:rPr>
        <w:t>Struggle</w:t>
      </w:r>
      <w:r w:rsidRPr="00E124DB">
        <w:rPr>
          <w:rFonts w:asciiTheme="minorHAnsi" w:hAnsiTheme="minorHAnsi" w:cstheme="minorHAnsi"/>
          <w:sz w:val="14"/>
        </w:rPr>
        <w:t xml:space="preserve">. </w:t>
      </w:r>
      <w:r w:rsidRPr="00E124DB">
        <w:rPr>
          <w:rStyle w:val="Emphasis"/>
          <w:rFonts w:asciiTheme="minorHAnsi" w:hAnsiTheme="minorHAnsi" w:cstheme="minorHAnsi"/>
        </w:rPr>
        <w:t>Love</w:t>
      </w:r>
      <w:r w:rsidRPr="00E124DB">
        <w:rPr>
          <w:rFonts w:asciiTheme="minorHAnsi" w:hAnsiTheme="minorHAnsi" w:cstheme="minorHAnsi"/>
          <w:sz w:val="14"/>
        </w:rPr>
        <w:t xml:space="preserve">. </w:t>
      </w:r>
      <w:r w:rsidRPr="00E124DB">
        <w:rPr>
          <w:rStyle w:val="StyleUnderline"/>
          <w:rFonts w:asciiTheme="minorHAnsi" w:hAnsiTheme="minorHAnsi" w:cstheme="minorHAnsi"/>
        </w:rPr>
        <w:t>We can build a society</w:t>
      </w:r>
      <w:r w:rsidRPr="00E124DB">
        <w:rPr>
          <w:rFonts w:asciiTheme="minorHAnsi" w:hAnsiTheme="minorHAnsi" w:cstheme="minorHAnsi"/>
          <w:sz w:val="14"/>
        </w:rPr>
        <w:t xml:space="preserve"> in which all of these things live </w:t>
      </w:r>
      <w:r w:rsidRPr="00E124DB">
        <w:rPr>
          <w:rStyle w:val="StyleUnderline"/>
          <w:rFonts w:asciiTheme="minorHAnsi" w:hAnsiTheme="minorHAnsi" w:cstheme="minorHAnsi"/>
        </w:rPr>
        <w:t xml:space="preserve">in an ecosystem of </w:t>
      </w:r>
      <w:r w:rsidRPr="00E124DB">
        <w:rPr>
          <w:rStyle w:val="Emphasis"/>
          <w:rFonts w:asciiTheme="minorHAnsi" w:hAnsiTheme="minorHAnsi" w:cstheme="minorHAnsi"/>
          <w:highlight w:val="cyan"/>
        </w:rPr>
        <w:t>deep interdependence</w:t>
      </w:r>
      <w:r w:rsidRPr="00E124DB">
        <w:rPr>
          <w:rFonts w:asciiTheme="minorHAnsi" w:hAnsiTheme="minorHAnsi" w:cstheme="minorHAnsi"/>
          <w:sz w:val="14"/>
          <w:highlight w:val="cyan"/>
        </w:rPr>
        <w:t>.</w:t>
      </w:r>
    </w:p>
    <w:p w14:paraId="5520226A" w14:textId="77777777" w:rsidR="003A71D2" w:rsidRPr="00E124DB" w:rsidRDefault="003A71D2" w:rsidP="003A71D2">
      <w:pPr>
        <w:rPr>
          <w:rFonts w:asciiTheme="minorHAnsi" w:hAnsiTheme="minorHAnsi" w:cstheme="minorHAnsi"/>
          <w:sz w:val="14"/>
        </w:rPr>
      </w:pPr>
      <w:r w:rsidRPr="00E124DB">
        <w:rPr>
          <w:rFonts w:asciiTheme="minorHAnsi" w:hAnsiTheme="minorHAnsi" w:cstheme="minorHAnsi"/>
          <w:sz w:val="14"/>
        </w:rPr>
        <w:t xml:space="preserve">We know that </w:t>
      </w:r>
      <w:r w:rsidRPr="00E124DB">
        <w:rPr>
          <w:rStyle w:val="StyleUnderline"/>
          <w:rFonts w:asciiTheme="minorHAnsi" w:hAnsiTheme="minorHAnsi" w:cstheme="minorHAnsi"/>
        </w:rPr>
        <w:t>COVID</w:t>
      </w:r>
      <w:r w:rsidRPr="00E124DB">
        <w:rPr>
          <w:rFonts w:asciiTheme="minorHAnsi" w:hAnsiTheme="minorHAnsi" w:cstheme="minorHAnsi"/>
          <w:sz w:val="14"/>
        </w:rPr>
        <w:t xml:space="preserve">-19 is </w:t>
      </w:r>
      <w:r w:rsidRPr="00E124DB">
        <w:rPr>
          <w:rStyle w:val="StyleUnderline"/>
          <w:rFonts w:asciiTheme="minorHAnsi" w:hAnsiTheme="minorHAnsi" w:cstheme="minorHAnsi"/>
        </w:rPr>
        <w:t xml:space="preserve">causing deep pain in the lives of so many Americans </w:t>
      </w:r>
      <w:r w:rsidRPr="00E124DB">
        <w:rPr>
          <w:rFonts w:asciiTheme="minorHAnsi" w:hAnsiTheme="minorHAnsi" w:cstheme="minorHAnsi"/>
          <w:sz w:val="14"/>
        </w:rPr>
        <w:t xml:space="preserve">and people around the world. </w:t>
      </w:r>
      <w:r w:rsidRPr="00E124DB">
        <w:rPr>
          <w:rStyle w:val="StyleUnderline"/>
          <w:rFonts w:asciiTheme="minorHAnsi" w:hAnsiTheme="minorHAnsi" w:cstheme="minorHAnsi"/>
        </w:rPr>
        <w:t xml:space="preserve">Losing loved ones and not being able to touch them, to hold them, is </w:t>
      </w:r>
      <w:r w:rsidRPr="00E124DB">
        <w:rPr>
          <w:rStyle w:val="Emphasis"/>
          <w:rFonts w:asciiTheme="minorHAnsi" w:hAnsiTheme="minorHAnsi" w:cstheme="minorHAnsi"/>
        </w:rPr>
        <w:t>an unfathomable pain</w:t>
      </w:r>
      <w:r w:rsidRPr="00E124DB">
        <w:rPr>
          <w:rFonts w:asciiTheme="minorHAnsi" w:hAnsiTheme="minorHAnsi" w:cstheme="minorHAnsi"/>
          <w:sz w:val="14"/>
        </w:rPr>
        <w:t xml:space="preserve">. </w:t>
      </w:r>
      <w:r w:rsidRPr="00E124DB">
        <w:rPr>
          <w:rStyle w:val="StyleUnderline"/>
          <w:rFonts w:asciiTheme="minorHAnsi" w:hAnsiTheme="minorHAnsi" w:cstheme="minorHAnsi"/>
        </w:rPr>
        <w:t xml:space="preserve">Because of longstanding racial </w:t>
      </w:r>
      <w:r w:rsidRPr="00E124DB">
        <w:rPr>
          <w:rStyle w:val="Emphasis"/>
          <w:rFonts w:asciiTheme="minorHAnsi" w:hAnsiTheme="minorHAnsi" w:cstheme="minorHAnsi"/>
        </w:rPr>
        <w:t>inequality</w:t>
      </w:r>
      <w:r w:rsidRPr="00E124DB">
        <w:rPr>
          <w:rStyle w:val="StyleUnderline"/>
          <w:rFonts w:asciiTheme="minorHAnsi" w:hAnsiTheme="minorHAnsi" w:cstheme="minorHAnsi"/>
        </w:rPr>
        <w:t>,</w:t>
      </w:r>
      <w:r w:rsidRPr="00E124DB">
        <w:rPr>
          <w:rFonts w:asciiTheme="minorHAnsi" w:hAnsiTheme="minorHAnsi" w:cstheme="minorHAnsi"/>
          <w:sz w:val="14"/>
        </w:rPr>
        <w:t xml:space="preserve"> </w:t>
      </w:r>
      <w:r w:rsidRPr="00E124DB">
        <w:rPr>
          <w:rStyle w:val="StyleUnderline"/>
          <w:rFonts w:asciiTheme="minorHAnsi" w:hAnsiTheme="minorHAnsi" w:cstheme="minorHAnsi"/>
        </w:rPr>
        <w:t>that pain is</w:t>
      </w:r>
      <w:r w:rsidRPr="00E124DB">
        <w:rPr>
          <w:rStyle w:val="Emphasis"/>
          <w:rFonts w:asciiTheme="minorHAnsi" w:hAnsiTheme="minorHAnsi" w:cstheme="minorHAnsi"/>
        </w:rPr>
        <w:t xml:space="preserve"> not borne equally</w:t>
      </w:r>
      <w:r w:rsidRPr="00E124DB">
        <w:rPr>
          <w:rFonts w:asciiTheme="minorHAnsi" w:hAnsiTheme="minorHAnsi" w:cstheme="minorHAnsi"/>
          <w:sz w:val="14"/>
        </w:rPr>
        <w:t>. Black Americans are dying at three times the rate of white Americans. In San Francisco, among COVID cases, Asian Americans are four times likelier to die than the overall population. Because of the brutal legacy of colonialism, COVID-19 is 3.5 times more likely to affect American Indians and Alaska Natives. In the words of Indigenous researcher Abigail Echo-Hawk, the ongoing system of Native American oppression has created “a perfect environment to kill us in a pandemic.” Native Hawai’ians and Pacific Islanders are seeing infection rates up to five times that of white people in Los Angeles County alone, and disproportionately in states such as Arkansas, Louisiana, Illinois, Colorado, Washington, and Oregon, where their case and death rates are higher than any other race and ethnicity.</w:t>
      </w:r>
    </w:p>
    <w:p w14:paraId="4CD51C6A" w14:textId="77777777" w:rsidR="003A71D2" w:rsidRPr="00E124DB" w:rsidRDefault="003A71D2" w:rsidP="003A71D2">
      <w:pPr>
        <w:rPr>
          <w:rStyle w:val="StyleUnderline"/>
          <w:rFonts w:asciiTheme="minorHAnsi" w:hAnsiTheme="minorHAnsi" w:cstheme="minorHAnsi"/>
        </w:rPr>
      </w:pPr>
      <w:r w:rsidRPr="00E124DB">
        <w:rPr>
          <w:rStyle w:val="StyleUnderline"/>
          <w:rFonts w:asciiTheme="minorHAnsi" w:hAnsiTheme="minorHAnsi" w:cstheme="minorHAnsi"/>
        </w:rPr>
        <w:t>We should all have what we need to stay safe and healthy regardless of race, zip code, gender, income, age, and ability</w:t>
      </w:r>
      <w:r w:rsidRPr="00E124DB">
        <w:rPr>
          <w:rFonts w:asciiTheme="minorHAnsi" w:hAnsiTheme="minorHAnsi" w:cstheme="minorHAnsi"/>
          <w:sz w:val="14"/>
        </w:rPr>
        <w:t xml:space="preserve">. The pandemic is a reminder that we’re not there yet. In a society where Black lives matter less, life itself matters less. </w:t>
      </w:r>
      <w:r w:rsidRPr="00E124DB">
        <w:rPr>
          <w:rStyle w:val="StyleUnderline"/>
          <w:rFonts w:asciiTheme="minorHAnsi" w:hAnsiTheme="minorHAnsi" w:cstheme="minorHAnsi"/>
        </w:rPr>
        <w:t xml:space="preserve">In a society where </w:t>
      </w:r>
      <w:r w:rsidRPr="00E124DB">
        <w:rPr>
          <w:rStyle w:val="StyleUnderline"/>
          <w:rFonts w:asciiTheme="minorHAnsi" w:hAnsiTheme="minorHAnsi" w:cstheme="minorHAnsi"/>
          <w:highlight w:val="cyan"/>
        </w:rPr>
        <w:t>politicians use racism to win elections</w:t>
      </w:r>
      <w:r w:rsidRPr="00E124DB">
        <w:rPr>
          <w:rStyle w:val="StyleUnderline"/>
          <w:rFonts w:asciiTheme="minorHAnsi" w:hAnsiTheme="minorHAnsi" w:cstheme="minorHAnsi"/>
        </w:rPr>
        <w:t xml:space="preserve">, democracy remains out of reach. </w:t>
      </w:r>
      <w:r w:rsidRPr="00E124DB">
        <w:rPr>
          <w:rFonts w:asciiTheme="minorHAnsi" w:hAnsiTheme="minorHAnsi" w:cstheme="minorHAnsi"/>
          <w:sz w:val="14"/>
        </w:rPr>
        <w:t xml:space="preserve">We all want to take care of and protect the health and wellbeing of our families and loved ones, whether we are Black or White, Asian or Latino, Indigenous or immigrant, Jewish or Christian or Muslim. We understand our health and wellbeing are tied to one another. Everyday Americans have been pulling together to pull through this crisis, and that’s what’s saving lives. </w:t>
      </w:r>
      <w:r w:rsidRPr="00E124DB">
        <w:rPr>
          <w:rStyle w:val="StyleUnderline"/>
          <w:rFonts w:asciiTheme="minorHAnsi" w:hAnsiTheme="minorHAnsi" w:cstheme="minorHAnsi"/>
        </w:rPr>
        <w:t xml:space="preserve">But </w:t>
      </w:r>
      <w:r w:rsidRPr="00E124DB">
        <w:rPr>
          <w:rStyle w:val="StyleUnderline"/>
          <w:rFonts w:asciiTheme="minorHAnsi" w:hAnsiTheme="minorHAnsi" w:cstheme="minorHAnsi"/>
          <w:highlight w:val="cyan"/>
        </w:rPr>
        <w:t>we need an accountable government to support</w:t>
      </w:r>
      <w:r w:rsidRPr="00E124DB">
        <w:rPr>
          <w:rStyle w:val="StyleUnderline"/>
          <w:rFonts w:asciiTheme="minorHAnsi" w:hAnsiTheme="minorHAnsi" w:cstheme="minorHAnsi"/>
        </w:rPr>
        <w:t xml:space="preserve"> our </w:t>
      </w:r>
      <w:r w:rsidRPr="00E124DB">
        <w:rPr>
          <w:rStyle w:val="StyleUnderline"/>
          <w:rFonts w:asciiTheme="minorHAnsi" w:hAnsiTheme="minorHAnsi" w:cstheme="minorHAnsi"/>
          <w:highlight w:val="cyan"/>
        </w:rPr>
        <w:t>families and workers at scale. We need</w:t>
      </w:r>
      <w:r w:rsidRPr="00E124DB">
        <w:rPr>
          <w:rStyle w:val="StyleUnderline"/>
          <w:rFonts w:asciiTheme="minorHAnsi" w:hAnsiTheme="minorHAnsi" w:cstheme="minorHAnsi"/>
        </w:rPr>
        <w:t xml:space="preserve"> protections and hazard pay for workers, </w:t>
      </w:r>
      <w:r w:rsidRPr="00E124DB">
        <w:rPr>
          <w:rStyle w:val="StyleUnderline"/>
          <w:rFonts w:asciiTheme="minorHAnsi" w:hAnsiTheme="minorHAnsi" w:cstheme="minorHAnsi"/>
          <w:highlight w:val="cyan"/>
        </w:rPr>
        <w:t>removal of the profit motive</w:t>
      </w:r>
      <w:r w:rsidRPr="00E124DB">
        <w:rPr>
          <w:rStyle w:val="StyleUnderline"/>
          <w:rFonts w:asciiTheme="minorHAnsi" w:hAnsiTheme="minorHAnsi" w:cstheme="minorHAnsi"/>
        </w:rPr>
        <w:t xml:space="preserve"> from our healthcare system, and </w:t>
      </w:r>
      <w:r w:rsidRPr="00E124DB">
        <w:rPr>
          <w:rStyle w:val="Emphasis"/>
          <w:rFonts w:asciiTheme="minorHAnsi" w:hAnsiTheme="minorHAnsi" w:cstheme="minorHAnsi"/>
          <w:sz w:val="32"/>
          <w:szCs w:val="32"/>
          <w:highlight w:val="cyan"/>
        </w:rPr>
        <w:t>policies</w:t>
      </w:r>
      <w:r w:rsidRPr="00E124DB">
        <w:rPr>
          <w:rStyle w:val="StyleUnderline"/>
          <w:rFonts w:asciiTheme="minorHAnsi" w:hAnsiTheme="minorHAnsi" w:cstheme="minorHAnsi"/>
          <w:sz w:val="32"/>
          <w:szCs w:val="32"/>
        </w:rPr>
        <w:t xml:space="preserve"> </w:t>
      </w:r>
      <w:r w:rsidRPr="00E124DB">
        <w:rPr>
          <w:rStyle w:val="StyleUnderline"/>
          <w:rFonts w:asciiTheme="minorHAnsi" w:hAnsiTheme="minorHAnsi" w:cstheme="minorHAnsi"/>
        </w:rPr>
        <w:t xml:space="preserve">and practices </w:t>
      </w:r>
      <w:r w:rsidRPr="00E124DB">
        <w:rPr>
          <w:rStyle w:val="StyleUnderline"/>
          <w:rFonts w:asciiTheme="minorHAnsi" w:hAnsiTheme="minorHAnsi" w:cstheme="minorHAnsi"/>
          <w:highlight w:val="cyan"/>
        </w:rPr>
        <w:t>that replace punitive systems with ones that</w:t>
      </w:r>
      <w:r w:rsidRPr="00E124DB">
        <w:rPr>
          <w:rStyle w:val="StyleUnderline"/>
          <w:rFonts w:asciiTheme="minorHAnsi" w:hAnsiTheme="minorHAnsi" w:cstheme="minorHAnsi"/>
        </w:rPr>
        <w:t xml:space="preserve"> repair and </w:t>
      </w:r>
      <w:r w:rsidRPr="00E124DB">
        <w:rPr>
          <w:rStyle w:val="StyleUnderline"/>
          <w:rFonts w:asciiTheme="minorHAnsi" w:hAnsiTheme="minorHAnsi" w:cstheme="minorHAnsi"/>
          <w:highlight w:val="cyan"/>
        </w:rPr>
        <w:t>care</w:t>
      </w:r>
      <w:r w:rsidRPr="00E124DB">
        <w:rPr>
          <w:rStyle w:val="StyleUnderline"/>
          <w:rFonts w:asciiTheme="minorHAnsi" w:hAnsiTheme="minorHAnsi" w:cstheme="minorHAnsi"/>
        </w:rPr>
        <w:t xml:space="preserve"> for all of us. That is the next “</w:t>
      </w:r>
      <w:r w:rsidRPr="00E124DB">
        <w:rPr>
          <w:rStyle w:val="Emphasis"/>
          <w:rFonts w:asciiTheme="minorHAnsi" w:hAnsiTheme="minorHAnsi" w:cstheme="minorHAnsi"/>
        </w:rPr>
        <w:t>new normal</w:t>
      </w:r>
      <w:r w:rsidRPr="00E124DB">
        <w:rPr>
          <w:rStyle w:val="StyleUnderline"/>
          <w:rFonts w:asciiTheme="minorHAnsi" w:hAnsiTheme="minorHAnsi" w:cstheme="minorHAnsi"/>
        </w:rPr>
        <w:t xml:space="preserve">” that Americans should unite to create, and that racism has prevented for far too long. </w:t>
      </w:r>
      <w:r w:rsidRPr="00E124DB">
        <w:rPr>
          <w:rStyle w:val="StyleUnderline"/>
          <w:rFonts w:asciiTheme="minorHAnsi" w:hAnsiTheme="minorHAnsi" w:cstheme="minorHAnsi"/>
          <w:highlight w:val="cyan"/>
        </w:rPr>
        <w:t xml:space="preserve">Building the </w:t>
      </w:r>
      <w:r w:rsidRPr="00E124DB">
        <w:rPr>
          <w:rStyle w:val="Emphasis"/>
          <w:rFonts w:asciiTheme="minorHAnsi" w:hAnsiTheme="minorHAnsi" w:cstheme="minorHAnsi"/>
          <w:highlight w:val="cyan"/>
        </w:rPr>
        <w:t>care-centered society we all deserve</w:t>
      </w:r>
      <w:r w:rsidRPr="00E124DB">
        <w:rPr>
          <w:rStyle w:val="StyleUnderline"/>
          <w:rFonts w:asciiTheme="minorHAnsi" w:hAnsiTheme="minorHAnsi" w:cstheme="minorHAnsi"/>
        </w:rPr>
        <w:t xml:space="preserve"> requires us to fight racism together.</w:t>
      </w:r>
    </w:p>
    <w:p w14:paraId="26AFFB88" w14:textId="77777777" w:rsidR="003A71D2" w:rsidRPr="00E124DB" w:rsidRDefault="003A71D2" w:rsidP="003A71D2">
      <w:pPr>
        <w:rPr>
          <w:rFonts w:asciiTheme="minorHAnsi" w:hAnsiTheme="minorHAnsi" w:cstheme="minorHAnsi"/>
          <w:sz w:val="14"/>
        </w:rPr>
      </w:pPr>
      <w:r w:rsidRPr="00E124DB">
        <w:rPr>
          <w:rFonts w:asciiTheme="minorHAnsi" w:hAnsiTheme="minorHAnsi" w:cstheme="minorHAnsi"/>
          <w:sz w:val="14"/>
        </w:rPr>
        <w:t xml:space="preserve">Right now, Trump and his white nationalist, Christian nationalist, armed militia, and corporate base are testing American democracy. This is the product of racism, which created an opening for an authoritarian to exploit anti-Black sentiment, fear of terrorism, and fear of immigration as a driver of rapidly changing racial demographics that many white people believe will displace them from the center of U.S. political and cultural life. Trump walked through that opening and into power, an act that drew the most extreme racist elements of American society out from underground and into the mainstream. They’ve become, once again, part of legitimate U.S. politics for the first time in over 50 years, because they feel represented by one of our two major parties. They feel legitimated by a president who has also appointed ideological white nationalists to positions of power in the Department of Homeland Security, the State Department, the Department of the Interior, the Department of Health and Human Services, the Department of Justice, and the White House staff. Having been welcomed back into the mainstream of American political life, far right extremists and white nationalists, including armed white nationalist militias, won’t give up their newfound influence without a fight. </w:t>
      </w:r>
      <w:r w:rsidRPr="00E124DB">
        <w:rPr>
          <w:rStyle w:val="Emphasis"/>
          <w:rFonts w:asciiTheme="minorHAnsi" w:hAnsiTheme="minorHAnsi" w:cstheme="minorHAnsi"/>
        </w:rPr>
        <w:t>The toothpaste</w:t>
      </w:r>
      <w:r w:rsidRPr="00E124DB">
        <w:rPr>
          <w:rFonts w:asciiTheme="minorHAnsi" w:hAnsiTheme="minorHAnsi" w:cstheme="minorHAnsi"/>
          <w:sz w:val="14"/>
        </w:rPr>
        <w:t xml:space="preserve">, as the saying goes, </w:t>
      </w:r>
      <w:r w:rsidRPr="00E124DB">
        <w:rPr>
          <w:rStyle w:val="Emphasis"/>
          <w:rFonts w:asciiTheme="minorHAnsi" w:hAnsiTheme="minorHAnsi" w:cstheme="minorHAnsi"/>
        </w:rPr>
        <w:t>is out of the tube</w:t>
      </w:r>
      <w:r w:rsidRPr="00E124DB">
        <w:rPr>
          <w:rStyle w:val="StyleUnderline"/>
          <w:rFonts w:asciiTheme="minorHAnsi" w:hAnsiTheme="minorHAnsi" w:cstheme="minorHAnsi"/>
        </w:rPr>
        <w:t>, and the fight must continue.</w:t>
      </w:r>
      <w:r w:rsidRPr="00E124DB">
        <w:rPr>
          <w:rFonts w:asciiTheme="minorHAnsi" w:hAnsiTheme="minorHAnsi" w:cstheme="minorHAnsi"/>
          <w:sz w:val="14"/>
        </w:rPr>
        <w:t xml:space="preserve"> </w:t>
      </w:r>
    </w:p>
    <w:p w14:paraId="48514EE5" w14:textId="77777777" w:rsidR="003A71D2" w:rsidRPr="00E124DB" w:rsidRDefault="003A71D2" w:rsidP="003A71D2">
      <w:pPr>
        <w:rPr>
          <w:rFonts w:asciiTheme="minorHAnsi" w:hAnsiTheme="minorHAnsi" w:cstheme="minorHAnsi"/>
          <w:sz w:val="14"/>
        </w:rPr>
      </w:pPr>
      <w:r w:rsidRPr="00E124DB">
        <w:rPr>
          <w:rStyle w:val="StyleUnderline"/>
          <w:rFonts w:asciiTheme="minorHAnsi" w:hAnsiTheme="minorHAnsi" w:cstheme="minorHAnsi"/>
        </w:rPr>
        <w:t>Many</w:t>
      </w:r>
      <w:r w:rsidRPr="00E124DB">
        <w:rPr>
          <w:rFonts w:asciiTheme="minorHAnsi" w:hAnsiTheme="minorHAnsi" w:cstheme="minorHAnsi"/>
          <w:sz w:val="14"/>
        </w:rPr>
        <w:t xml:space="preserve"> people </w:t>
      </w:r>
      <w:r w:rsidRPr="00E124DB">
        <w:rPr>
          <w:rStyle w:val="StyleUnderline"/>
          <w:rFonts w:asciiTheme="minorHAnsi" w:hAnsiTheme="minorHAnsi" w:cstheme="minorHAnsi"/>
        </w:rPr>
        <w:t>feel afraid right now</w:t>
      </w:r>
      <w:r w:rsidRPr="00E124DB">
        <w:rPr>
          <w:rFonts w:asciiTheme="minorHAnsi" w:hAnsiTheme="minorHAnsi" w:cstheme="minorHAnsi"/>
          <w:sz w:val="14"/>
        </w:rPr>
        <w:t xml:space="preserve">, but </w:t>
      </w:r>
      <w:r w:rsidRPr="00E124DB">
        <w:rPr>
          <w:rStyle w:val="StyleUnderline"/>
          <w:rFonts w:asciiTheme="minorHAnsi" w:hAnsiTheme="minorHAnsi" w:cstheme="minorHAnsi"/>
          <w:highlight w:val="cyan"/>
        </w:rPr>
        <w:t xml:space="preserve">strength comes from </w:t>
      </w:r>
      <w:r w:rsidRPr="00E124DB">
        <w:rPr>
          <w:rStyle w:val="Emphasis"/>
          <w:rFonts w:asciiTheme="minorHAnsi" w:hAnsiTheme="minorHAnsi" w:cstheme="minorHAnsi"/>
          <w:highlight w:val="cyan"/>
        </w:rPr>
        <w:t>unity</w:t>
      </w:r>
      <w:r w:rsidRPr="00E124DB">
        <w:rPr>
          <w:rFonts w:asciiTheme="minorHAnsi" w:hAnsiTheme="minorHAnsi" w:cstheme="minorHAnsi"/>
          <w:sz w:val="14"/>
        </w:rPr>
        <w:t xml:space="preserve">, </w:t>
      </w:r>
      <w:r w:rsidRPr="00E124DB">
        <w:rPr>
          <w:rStyle w:val="Emphasis"/>
          <w:rFonts w:asciiTheme="minorHAnsi" w:hAnsiTheme="minorHAnsi" w:cstheme="minorHAnsi"/>
        </w:rPr>
        <w:t>not division</w:t>
      </w:r>
      <w:r w:rsidRPr="00E124DB">
        <w:rPr>
          <w:rFonts w:asciiTheme="minorHAnsi" w:hAnsiTheme="minorHAnsi" w:cstheme="minorHAnsi"/>
          <w:sz w:val="14"/>
        </w:rPr>
        <w:t xml:space="preserve">. </w:t>
      </w:r>
      <w:r w:rsidRPr="00E124DB">
        <w:rPr>
          <w:rStyle w:val="StyleUnderline"/>
          <w:rFonts w:asciiTheme="minorHAnsi" w:hAnsiTheme="minorHAnsi" w:cstheme="minorHAnsi"/>
          <w:highlight w:val="cyan"/>
        </w:rPr>
        <w:t>We need</w:t>
      </w:r>
      <w:r w:rsidRPr="00E124DB">
        <w:rPr>
          <w:rFonts w:asciiTheme="minorHAnsi" w:hAnsiTheme="minorHAnsi" w:cstheme="minorHAnsi"/>
          <w:sz w:val="14"/>
        </w:rPr>
        <w:t xml:space="preserve"> local and state </w:t>
      </w:r>
      <w:r w:rsidRPr="00E124DB">
        <w:rPr>
          <w:rStyle w:val="Emphasis"/>
          <w:rFonts w:asciiTheme="minorHAnsi" w:hAnsiTheme="minorHAnsi" w:cstheme="minorHAnsi"/>
          <w:highlight w:val="cyan"/>
        </w:rPr>
        <w:t>government leaders</w:t>
      </w:r>
      <w:r w:rsidRPr="00E124DB">
        <w:rPr>
          <w:rFonts w:asciiTheme="minorHAnsi" w:hAnsiTheme="minorHAnsi" w:cstheme="minorHAnsi"/>
          <w:sz w:val="14"/>
          <w:highlight w:val="cyan"/>
        </w:rPr>
        <w:t xml:space="preserve"> </w:t>
      </w:r>
      <w:r w:rsidRPr="00E124DB">
        <w:rPr>
          <w:rStyle w:val="StyleUnderline"/>
          <w:rFonts w:asciiTheme="minorHAnsi" w:hAnsiTheme="minorHAnsi" w:cstheme="minorHAnsi"/>
          <w:highlight w:val="cyan"/>
        </w:rPr>
        <w:t>to fight</w:t>
      </w:r>
      <w:r w:rsidRPr="00E124DB">
        <w:rPr>
          <w:rStyle w:val="StyleUnderline"/>
          <w:rFonts w:asciiTheme="minorHAnsi" w:hAnsiTheme="minorHAnsi" w:cstheme="minorHAnsi"/>
        </w:rPr>
        <w:t xml:space="preserve"> racism </w:t>
      </w:r>
      <w:r w:rsidRPr="00E124DB">
        <w:rPr>
          <w:rStyle w:val="StyleUnderline"/>
          <w:rFonts w:asciiTheme="minorHAnsi" w:hAnsiTheme="minorHAnsi" w:cstheme="minorHAnsi"/>
          <w:highlight w:val="cyan"/>
        </w:rPr>
        <w:t xml:space="preserve">through </w:t>
      </w:r>
      <w:r w:rsidRPr="00E124DB">
        <w:rPr>
          <w:rStyle w:val="Emphasis"/>
          <w:rFonts w:asciiTheme="minorHAnsi" w:hAnsiTheme="minorHAnsi" w:cstheme="minorHAnsi"/>
          <w:highlight w:val="cyan"/>
        </w:rPr>
        <w:t>concrete policies</w:t>
      </w:r>
      <w:r w:rsidRPr="00E124DB">
        <w:rPr>
          <w:rStyle w:val="StyleUnderline"/>
          <w:rFonts w:asciiTheme="minorHAnsi" w:hAnsiTheme="minorHAnsi" w:cstheme="minorHAnsi"/>
          <w:highlight w:val="cyan"/>
        </w:rPr>
        <w:t xml:space="preserve"> that prioritize</w:t>
      </w:r>
      <w:r w:rsidRPr="00E124DB">
        <w:rPr>
          <w:rStyle w:val="StyleUnderline"/>
          <w:rFonts w:asciiTheme="minorHAnsi" w:hAnsiTheme="minorHAnsi" w:cstheme="minorHAnsi"/>
        </w:rPr>
        <w:t xml:space="preserve"> </w:t>
      </w:r>
      <w:r w:rsidRPr="00E124DB">
        <w:rPr>
          <w:rStyle w:val="Emphasis"/>
          <w:rFonts w:asciiTheme="minorHAnsi" w:hAnsiTheme="minorHAnsi" w:cstheme="minorHAnsi"/>
        </w:rPr>
        <w:t>compassion</w:t>
      </w:r>
      <w:r w:rsidRPr="00E124DB">
        <w:rPr>
          <w:rFonts w:asciiTheme="minorHAnsi" w:hAnsiTheme="minorHAnsi" w:cstheme="minorHAnsi"/>
          <w:sz w:val="14"/>
        </w:rPr>
        <w:t xml:space="preserve">, </w:t>
      </w:r>
      <w:r w:rsidRPr="00E124DB">
        <w:rPr>
          <w:rStyle w:val="Emphasis"/>
          <w:rFonts w:asciiTheme="minorHAnsi" w:hAnsiTheme="minorHAnsi" w:cstheme="minorHAnsi"/>
          <w:highlight w:val="cyan"/>
        </w:rPr>
        <w:t>wellness</w:t>
      </w:r>
      <w:r w:rsidRPr="00E124DB">
        <w:rPr>
          <w:rFonts w:asciiTheme="minorHAnsi" w:hAnsiTheme="minorHAnsi" w:cstheme="minorHAnsi"/>
          <w:sz w:val="14"/>
        </w:rPr>
        <w:t xml:space="preserve">, and the </w:t>
      </w:r>
      <w:r w:rsidRPr="00E124DB">
        <w:rPr>
          <w:rStyle w:val="Emphasis"/>
          <w:rFonts w:asciiTheme="minorHAnsi" w:hAnsiTheme="minorHAnsi" w:cstheme="minorHAnsi"/>
        </w:rPr>
        <w:t>needs of people first</w:t>
      </w:r>
      <w:r w:rsidRPr="00E124DB">
        <w:rPr>
          <w:rFonts w:asciiTheme="minorHAnsi" w:hAnsiTheme="minorHAnsi" w:cstheme="minorHAnsi"/>
          <w:sz w:val="14"/>
        </w:rPr>
        <w:t xml:space="preserve">, </w:t>
      </w:r>
      <w:r w:rsidRPr="00E124DB">
        <w:rPr>
          <w:rStyle w:val="Emphasis"/>
          <w:rFonts w:asciiTheme="minorHAnsi" w:hAnsiTheme="minorHAnsi" w:cstheme="minorHAnsi"/>
          <w:highlight w:val="cyan"/>
        </w:rPr>
        <w:t>before profit for the wealthiest Americans</w:t>
      </w:r>
      <w:r w:rsidRPr="00E124DB">
        <w:rPr>
          <w:rFonts w:asciiTheme="minorHAnsi" w:hAnsiTheme="minorHAnsi" w:cstheme="minorHAnsi"/>
          <w:sz w:val="14"/>
        </w:rPr>
        <w:t xml:space="preserve">. The reality is that by the time a hate crime or state violence happens, </w:t>
      </w:r>
      <w:r w:rsidRPr="00E124DB">
        <w:rPr>
          <w:rStyle w:val="Emphasis"/>
          <w:rFonts w:asciiTheme="minorHAnsi" w:hAnsiTheme="minorHAnsi" w:cstheme="minorHAnsi"/>
        </w:rPr>
        <w:t>the harm has been done</w:t>
      </w:r>
      <w:r w:rsidRPr="00E124DB">
        <w:rPr>
          <w:rFonts w:asciiTheme="minorHAnsi" w:hAnsiTheme="minorHAnsi" w:cstheme="minorHAnsi"/>
          <w:sz w:val="14"/>
        </w:rPr>
        <w:t xml:space="preserve">. We need to get to the root cause, which is prejudice and racism, </w:t>
      </w:r>
      <w:r w:rsidRPr="00E124DB">
        <w:rPr>
          <w:rStyle w:val="StyleUnderline"/>
          <w:rFonts w:asciiTheme="minorHAnsi" w:hAnsiTheme="minorHAnsi" w:cstheme="minorHAnsi"/>
        </w:rPr>
        <w:t xml:space="preserve">the belief that in order for some of us to prosper, others have to suffer. Power over. This is a society-wide problem that </w:t>
      </w:r>
      <w:r w:rsidRPr="00E124DB">
        <w:rPr>
          <w:rStyle w:val="Emphasis"/>
          <w:rFonts w:asciiTheme="minorHAnsi" w:hAnsiTheme="minorHAnsi" w:cstheme="minorHAnsi"/>
        </w:rPr>
        <w:t>we urgently need to fix</w:t>
      </w:r>
      <w:r w:rsidRPr="00E124DB">
        <w:rPr>
          <w:rFonts w:asciiTheme="minorHAnsi" w:hAnsiTheme="minorHAnsi" w:cstheme="minorHAnsi"/>
          <w:sz w:val="14"/>
        </w:rPr>
        <w:t>. Moving public resources from punishment to prevention requires a strong and inclusive public education system that teaches tolerance as a first principle of citizenship.</w:t>
      </w:r>
    </w:p>
    <w:p w14:paraId="724C93C2" w14:textId="77777777" w:rsidR="003A71D2" w:rsidRPr="00E124DB" w:rsidRDefault="003A71D2" w:rsidP="003A71D2">
      <w:pPr>
        <w:rPr>
          <w:rFonts w:asciiTheme="minorHAnsi" w:hAnsiTheme="minorHAnsi" w:cstheme="minorHAnsi"/>
          <w:sz w:val="14"/>
        </w:rPr>
      </w:pPr>
      <w:r w:rsidRPr="00E124DB">
        <w:rPr>
          <w:rFonts w:asciiTheme="minorHAnsi" w:hAnsiTheme="minorHAnsi" w:cstheme="minorHAnsi"/>
          <w:sz w:val="14"/>
        </w:rPr>
        <w:t>We, the majority of Americans, say, “Enough.” Black-led movements demanding change have inspired more and more Americans to demand real democracy, where every life actually matters. Because when Black lives don’t matter, we get out of control policing, cuts to the social safety net, an economy that puts profit over people – a society in which all life matters less. Indigenous movements have inspired us to demand an end to the ravaging of the earth that has caused so much harm and suffering — year after year of category 5 hurricanes, smoke-filled skies that allow no one to breathe free, sacrifice zones that leave people who, because of corporate greed have no healthcare or safety net, to die unjust deaths. Asian Americans, Muslims, Pacific Islanders, and immigrants have demanded an end to scapegoating and hate violence that in fact puts everyone in danger, because it solves none of our real problems. Jews who have endured centuries of persecution standing up to say “no” — not only to antisemitism, but also to the deadly white nationalism that it fuels. Displaced and abandoned rural workers and families are fed up with a system that exploits them politically, while ignoring the things that they really need — sustainable jobs, infrastructure, thriving schools and neighborhoods, a say over the decisions that govern their lives.</w:t>
      </w:r>
    </w:p>
    <w:p w14:paraId="7ECD813E" w14:textId="77777777" w:rsidR="003A71D2" w:rsidRPr="00E124DB" w:rsidRDefault="003A71D2" w:rsidP="003A71D2">
      <w:pPr>
        <w:rPr>
          <w:rFonts w:asciiTheme="minorHAnsi" w:hAnsiTheme="minorHAnsi" w:cstheme="minorHAnsi"/>
        </w:rPr>
      </w:pPr>
      <w:r w:rsidRPr="00E124DB">
        <w:rPr>
          <w:rFonts w:asciiTheme="minorHAnsi" w:hAnsiTheme="minorHAnsi" w:cstheme="minorHAnsi"/>
          <w:sz w:val="14"/>
        </w:rPr>
        <w:t xml:space="preserve">That’s why so many movement forces are pulling out all the stops to make sure all of us, everyday people, exercise the basic right that democracies are supposed to safeguard: the right to vote on who gets to govern. We do this with deep love for our families, for our children and grandparents, for our neighbors, and for our future. We don’t all have to agree. But </w:t>
      </w:r>
      <w:r w:rsidRPr="00E124DB">
        <w:rPr>
          <w:rStyle w:val="StyleUnderline"/>
          <w:rFonts w:asciiTheme="minorHAnsi" w:hAnsiTheme="minorHAnsi" w:cstheme="minorHAnsi"/>
        </w:rPr>
        <w:t>we</w:t>
      </w:r>
      <w:r w:rsidRPr="00E124DB">
        <w:rPr>
          <w:rFonts w:asciiTheme="minorHAnsi" w:hAnsiTheme="minorHAnsi" w:cstheme="minorHAnsi"/>
          <w:sz w:val="14"/>
        </w:rPr>
        <w:t xml:space="preserve"> — the vast majority of American people who believe deeply in democracy — </w:t>
      </w:r>
      <w:r w:rsidRPr="00E124DB">
        <w:rPr>
          <w:rStyle w:val="StyleUnderline"/>
          <w:rFonts w:asciiTheme="minorHAnsi" w:hAnsiTheme="minorHAnsi" w:cstheme="minorHAnsi"/>
          <w:highlight w:val="cyan"/>
        </w:rPr>
        <w:t>must act to defend</w:t>
      </w:r>
      <w:r w:rsidRPr="00E124DB">
        <w:rPr>
          <w:rStyle w:val="StyleUnderline"/>
          <w:rFonts w:asciiTheme="minorHAnsi" w:hAnsiTheme="minorHAnsi" w:cstheme="minorHAnsi"/>
        </w:rPr>
        <w:t xml:space="preserve"> and expand it </w:t>
      </w:r>
      <w:r w:rsidRPr="00E124DB">
        <w:rPr>
          <w:rStyle w:val="StyleUnderline"/>
          <w:rFonts w:asciiTheme="minorHAnsi" w:hAnsiTheme="minorHAnsi" w:cstheme="minorHAnsi"/>
          <w:highlight w:val="cyan"/>
        </w:rPr>
        <w:t xml:space="preserve">by </w:t>
      </w:r>
      <w:r w:rsidRPr="00E124DB">
        <w:rPr>
          <w:rStyle w:val="Emphasis"/>
          <w:rFonts w:asciiTheme="minorHAnsi" w:hAnsiTheme="minorHAnsi" w:cstheme="minorHAnsi"/>
          <w:highlight w:val="cyan"/>
        </w:rPr>
        <w:t>casting our ballots</w:t>
      </w:r>
      <w:r w:rsidRPr="00E124DB">
        <w:rPr>
          <w:rStyle w:val="StyleUnderline"/>
          <w:rFonts w:asciiTheme="minorHAnsi" w:hAnsiTheme="minorHAnsi" w:cstheme="minorHAnsi"/>
        </w:rPr>
        <w:t xml:space="preserve">, defending the results, </w:t>
      </w:r>
      <w:r w:rsidRPr="00E124DB">
        <w:rPr>
          <w:rStyle w:val="StyleUnderline"/>
          <w:rFonts w:asciiTheme="minorHAnsi" w:hAnsiTheme="minorHAnsi" w:cstheme="minorHAnsi"/>
          <w:highlight w:val="cyan"/>
        </w:rPr>
        <w:t xml:space="preserve">and </w:t>
      </w:r>
      <w:r w:rsidRPr="00E124DB">
        <w:rPr>
          <w:rStyle w:val="Emphasis"/>
          <w:rFonts w:asciiTheme="minorHAnsi" w:hAnsiTheme="minorHAnsi" w:cstheme="minorHAnsi"/>
          <w:highlight w:val="cyan"/>
        </w:rPr>
        <w:t>claiming our agency</w:t>
      </w:r>
      <w:r w:rsidRPr="00E124DB">
        <w:rPr>
          <w:rStyle w:val="StyleUnderline"/>
          <w:rFonts w:asciiTheme="minorHAnsi" w:hAnsiTheme="minorHAnsi" w:cstheme="minorHAnsi"/>
          <w:highlight w:val="cyan"/>
        </w:rPr>
        <w:t>.</w:t>
      </w:r>
    </w:p>
    <w:p w14:paraId="1F40E896" w14:textId="70C8E050" w:rsidR="003A71D2" w:rsidRDefault="003A71D2" w:rsidP="003A71D2">
      <w:pPr>
        <w:pStyle w:val="Heading3"/>
      </w:pPr>
      <w:r>
        <w:t>Case---AT: Racial Capitalism---1NC</w:t>
      </w:r>
    </w:p>
    <w:p w14:paraId="2CE42CD3" w14:textId="5F4CC57B" w:rsidR="003A71D2" w:rsidRPr="00DD4B1C" w:rsidRDefault="003A71D2" w:rsidP="003A71D2">
      <w:pPr>
        <w:pStyle w:val="Heading4"/>
      </w:pPr>
      <w:r w:rsidRPr="00DD4B1C">
        <w:t xml:space="preserve">Racial capitalism </w:t>
      </w:r>
      <w:r w:rsidRPr="00DD4B1C">
        <w:rPr>
          <w:u w:val="single"/>
        </w:rPr>
        <w:t>oversimplifies</w:t>
      </w:r>
      <w:r w:rsidRPr="00DD4B1C">
        <w:t>.</w:t>
      </w:r>
    </w:p>
    <w:p w14:paraId="48985386" w14:textId="77777777" w:rsidR="003A71D2" w:rsidRPr="00DD4B1C" w:rsidRDefault="003A71D2" w:rsidP="003A71D2">
      <w:r w:rsidRPr="00DD4B1C">
        <w:rPr>
          <w:rStyle w:val="Style13ptBold"/>
        </w:rPr>
        <w:t>Walzer, 20</w:t>
      </w:r>
      <w:r w:rsidRPr="00DD4B1C">
        <w:t xml:space="preserve">—editor emeritus of Dissent Magazine (Michael, “A Note on Racial Capitalism,” </w:t>
      </w:r>
      <w:hyperlink r:id="rId12" w:history="1">
        <w:r w:rsidRPr="00DD4B1C">
          <w:rPr>
            <w:rStyle w:val="Hyperlink"/>
          </w:rPr>
          <w:t>https://www.dissentmagazine.org/online_articles/a-note-on-racial-capitalism</w:t>
        </w:r>
      </w:hyperlink>
      <w:r w:rsidRPr="00DD4B1C">
        <w:t>, dml)</w:t>
      </w:r>
    </w:p>
    <w:p w14:paraId="16C9105A" w14:textId="77777777" w:rsidR="003A71D2" w:rsidRPr="00085D11" w:rsidRDefault="003A71D2" w:rsidP="003A71D2">
      <w:pPr>
        <w:rPr>
          <w:sz w:val="14"/>
        </w:rPr>
      </w:pPr>
      <w:r w:rsidRPr="00DD4B1C">
        <w:rPr>
          <w:rStyle w:val="StyleUnderline"/>
        </w:rPr>
        <w:t xml:space="preserve">I have been </w:t>
      </w:r>
      <w:r w:rsidRPr="00DD4B1C">
        <w:rPr>
          <w:rStyle w:val="Emphasis"/>
        </w:rPr>
        <w:t>puzzled</w:t>
      </w:r>
      <w:r w:rsidRPr="00085D11">
        <w:rPr>
          <w:sz w:val="14"/>
        </w:rPr>
        <w:t xml:space="preserve"> for many months </w:t>
      </w:r>
      <w:r w:rsidRPr="00DD4B1C">
        <w:rPr>
          <w:rStyle w:val="StyleUnderline"/>
        </w:rPr>
        <w:t>by</w:t>
      </w:r>
      <w:r w:rsidRPr="00085D11">
        <w:rPr>
          <w:sz w:val="14"/>
        </w:rPr>
        <w:t xml:space="preserve"> the appearance of the phrase “</w:t>
      </w:r>
      <w:r w:rsidRPr="00B26D06">
        <w:rPr>
          <w:rStyle w:val="Emphasis"/>
          <w:highlight w:val="cyan"/>
        </w:rPr>
        <w:t>racial capitalism</w:t>
      </w:r>
      <w:r w:rsidRPr="00085D11">
        <w:rPr>
          <w:sz w:val="14"/>
        </w:rPr>
        <w:t>” in the left press (see, for example, the article by K. Sabeel Rahman in the Summer 2020 issue of Dissent). What does it mean?</w:t>
      </w:r>
    </w:p>
    <w:p w14:paraId="3A8509EA" w14:textId="77777777" w:rsidR="003A71D2" w:rsidRPr="00085D11" w:rsidRDefault="003A71D2" w:rsidP="003A71D2">
      <w:pPr>
        <w:rPr>
          <w:sz w:val="14"/>
        </w:rPr>
      </w:pPr>
      <w:r w:rsidRPr="00085D11">
        <w:rPr>
          <w:sz w:val="14"/>
        </w:rPr>
        <w:t xml:space="preserve">Perhaps the adjective “racial” is simply an ordinary qualifying adjective. </w:t>
      </w:r>
      <w:r w:rsidRPr="00DD4B1C">
        <w:rPr>
          <w:rStyle w:val="StyleUnderline"/>
        </w:rPr>
        <w:t xml:space="preserve">Racial capitalism </w:t>
      </w:r>
      <w:r w:rsidRPr="00B26D06">
        <w:rPr>
          <w:rStyle w:val="StyleUnderline"/>
          <w:highlight w:val="cyan"/>
        </w:rPr>
        <w:t xml:space="preserve">is </w:t>
      </w:r>
      <w:r w:rsidRPr="00B26D06">
        <w:rPr>
          <w:rStyle w:val="Emphasis"/>
          <w:highlight w:val="cyan"/>
        </w:rPr>
        <w:t>one kind</w:t>
      </w:r>
      <w:r w:rsidRPr="00B26D06">
        <w:rPr>
          <w:rStyle w:val="StyleUnderline"/>
          <w:highlight w:val="cyan"/>
        </w:rPr>
        <w:t xml:space="preserve"> of capitalism</w:t>
      </w:r>
      <w:r w:rsidRPr="00B26D06">
        <w:rPr>
          <w:sz w:val="14"/>
          <w:highlight w:val="cyan"/>
        </w:rPr>
        <w:t xml:space="preserve">, </w:t>
      </w:r>
      <w:r w:rsidRPr="00B26D06">
        <w:rPr>
          <w:rStyle w:val="StyleUnderline"/>
          <w:highlight w:val="cyan"/>
        </w:rPr>
        <w:t xml:space="preserve">and then there </w:t>
      </w:r>
      <w:r w:rsidRPr="00B26D06">
        <w:rPr>
          <w:rStyle w:val="Emphasis"/>
          <w:highlight w:val="cyan"/>
        </w:rPr>
        <w:t>must be other kinds</w:t>
      </w:r>
      <w:r w:rsidRPr="00085D11">
        <w:rPr>
          <w:sz w:val="14"/>
        </w:rPr>
        <w:t xml:space="preserve">, requiring other adjectives. Here in the United States we have a kind of capitalism where the majority of exploited workers or a majority of the most exploited workers are people of color. The underclass and the reserve army are defined both racially and economically. Of course, no leftist writer would be indifferent to the exploitation of white workers, who might still make up the majority of the American workforce—and who are certainly the majority of exploited workers in Europe. </w:t>
      </w:r>
      <w:r w:rsidRPr="00DD4B1C">
        <w:rPr>
          <w:rStyle w:val="StyleUnderline"/>
        </w:rPr>
        <w:t>The point of the adjective</w:t>
      </w:r>
      <w:r w:rsidRPr="00085D11">
        <w:rPr>
          <w:sz w:val="14"/>
        </w:rPr>
        <w:t xml:space="preserve">, then, </w:t>
      </w:r>
      <w:r w:rsidRPr="00DD4B1C">
        <w:rPr>
          <w:rStyle w:val="StyleUnderline"/>
        </w:rPr>
        <w:t>is simply to focus our attention</w:t>
      </w:r>
      <w:r w:rsidRPr="00085D11">
        <w:rPr>
          <w:sz w:val="14"/>
        </w:rPr>
        <w:t xml:space="preserve">, for good reasons, </w:t>
      </w:r>
      <w:r w:rsidRPr="00DD4B1C">
        <w:rPr>
          <w:rStyle w:val="StyleUnderline"/>
        </w:rPr>
        <w:t>on non-white workers</w:t>
      </w:r>
      <w:r w:rsidRPr="00085D11">
        <w:rPr>
          <w:sz w:val="14"/>
        </w:rPr>
        <w:t xml:space="preserve">. </w:t>
      </w:r>
      <w:r w:rsidRPr="00B26D06">
        <w:rPr>
          <w:rStyle w:val="StyleUnderline"/>
          <w:highlight w:val="cyan"/>
        </w:rPr>
        <w:t xml:space="preserve">But is the exploitation of these workers a </w:t>
      </w:r>
      <w:r w:rsidRPr="00B26D06">
        <w:rPr>
          <w:rStyle w:val="Emphasis"/>
          <w:highlight w:val="cyan"/>
        </w:rPr>
        <w:t>necessary feature</w:t>
      </w:r>
      <w:r w:rsidRPr="00DD4B1C">
        <w:rPr>
          <w:rStyle w:val="StyleUnderline"/>
        </w:rPr>
        <w:t xml:space="preserve"> of</w:t>
      </w:r>
      <w:r w:rsidRPr="00085D11">
        <w:rPr>
          <w:sz w:val="14"/>
        </w:rPr>
        <w:t xml:space="preserve"> American </w:t>
      </w:r>
      <w:r w:rsidRPr="00DD4B1C">
        <w:rPr>
          <w:rStyle w:val="StyleUnderline"/>
        </w:rPr>
        <w:t>capitalism</w:t>
      </w:r>
      <w:r w:rsidRPr="00085D11">
        <w:rPr>
          <w:sz w:val="14"/>
        </w:rPr>
        <w:t>?</w:t>
      </w:r>
    </w:p>
    <w:p w14:paraId="1CDA18D9" w14:textId="77777777" w:rsidR="003A71D2" w:rsidRPr="00085D11" w:rsidRDefault="003A71D2" w:rsidP="003A71D2">
      <w:pPr>
        <w:rPr>
          <w:sz w:val="14"/>
        </w:rPr>
      </w:pPr>
      <w:r w:rsidRPr="00085D11">
        <w:rPr>
          <w:sz w:val="14"/>
        </w:rPr>
        <w:t>The phrase “</w:t>
      </w:r>
      <w:r w:rsidRPr="00B26D06">
        <w:rPr>
          <w:rStyle w:val="StyleUnderline"/>
          <w:highlight w:val="cyan"/>
        </w:rPr>
        <w:t>racial capitalism</w:t>
      </w:r>
      <w:r w:rsidRPr="00B26D06">
        <w:rPr>
          <w:sz w:val="14"/>
          <w:highlight w:val="cyan"/>
        </w:rPr>
        <w:t xml:space="preserve">” </w:t>
      </w:r>
      <w:r w:rsidRPr="00B26D06">
        <w:rPr>
          <w:rStyle w:val="StyleUnderline"/>
          <w:highlight w:val="cyan"/>
        </w:rPr>
        <w:t xml:space="preserve">leaves us </w:t>
      </w:r>
      <w:r w:rsidRPr="00B26D06">
        <w:rPr>
          <w:rStyle w:val="Emphasis"/>
          <w:highlight w:val="cyan"/>
        </w:rPr>
        <w:t>unclear</w:t>
      </w:r>
      <w:r w:rsidRPr="00B26D06">
        <w:rPr>
          <w:rStyle w:val="StyleUnderline"/>
          <w:highlight w:val="cyan"/>
        </w:rPr>
        <w:t xml:space="preserve"> about whether the hierarchical location of non-white workers</w:t>
      </w:r>
      <w:r w:rsidRPr="00DD4B1C">
        <w:rPr>
          <w:rStyle w:val="StyleUnderline"/>
        </w:rPr>
        <w:t xml:space="preserve"> is determined by </w:t>
      </w:r>
      <w:r w:rsidRPr="00DD4B1C">
        <w:rPr>
          <w:rStyle w:val="Emphasis"/>
        </w:rPr>
        <w:t>race</w:t>
      </w:r>
      <w:r w:rsidRPr="00DD4B1C">
        <w:rPr>
          <w:rStyle w:val="StyleUnderline"/>
        </w:rPr>
        <w:t xml:space="preserve"> or by </w:t>
      </w:r>
      <w:r w:rsidRPr="00DD4B1C">
        <w:rPr>
          <w:rStyle w:val="Emphasis"/>
        </w:rPr>
        <w:t>capitalism</w:t>
      </w:r>
      <w:r w:rsidRPr="00DD4B1C">
        <w:rPr>
          <w:rStyle w:val="StyleUnderline"/>
        </w:rPr>
        <w:t xml:space="preserve"> or by the two </w:t>
      </w:r>
      <w:r w:rsidRPr="00DD4B1C">
        <w:rPr>
          <w:rStyle w:val="Emphasis"/>
        </w:rPr>
        <w:t>somehow working together</w:t>
      </w:r>
      <w:r w:rsidRPr="00085D11">
        <w:rPr>
          <w:sz w:val="14"/>
        </w:rPr>
        <w:t>. To begin to answer that question, we need to look at some examples of non-racial capitalism.</w:t>
      </w:r>
    </w:p>
    <w:p w14:paraId="75F7F134" w14:textId="77777777" w:rsidR="003A71D2" w:rsidRPr="00085D11" w:rsidRDefault="003A71D2" w:rsidP="003A71D2">
      <w:pPr>
        <w:rPr>
          <w:sz w:val="14"/>
        </w:rPr>
      </w:pPr>
      <w:r w:rsidRPr="00085D11">
        <w:rPr>
          <w:sz w:val="14"/>
        </w:rPr>
        <w:t xml:space="preserve">The form of </w:t>
      </w:r>
      <w:r w:rsidRPr="00B26D06">
        <w:rPr>
          <w:rStyle w:val="StyleUnderline"/>
          <w:highlight w:val="cyan"/>
        </w:rPr>
        <w:t>capitalism</w:t>
      </w:r>
      <w:r w:rsidRPr="00085D11">
        <w:rPr>
          <w:sz w:val="14"/>
        </w:rPr>
        <w:t xml:space="preserve"> sponsored </w:t>
      </w:r>
      <w:r w:rsidRPr="00B26D06">
        <w:rPr>
          <w:rStyle w:val="StyleUnderline"/>
          <w:highlight w:val="cyan"/>
        </w:rPr>
        <w:t xml:space="preserve">by the </w:t>
      </w:r>
      <w:r w:rsidRPr="00B26D06">
        <w:rPr>
          <w:rStyle w:val="Emphasis"/>
          <w:highlight w:val="cyan"/>
        </w:rPr>
        <w:t>Chinese</w:t>
      </w:r>
      <w:r w:rsidRPr="00085D11">
        <w:rPr>
          <w:sz w:val="14"/>
        </w:rPr>
        <w:t xml:space="preserve"> communists </w:t>
      </w:r>
      <w:r w:rsidRPr="00B26D06">
        <w:rPr>
          <w:rStyle w:val="StyleUnderline"/>
          <w:highlight w:val="cyan"/>
        </w:rPr>
        <w:t xml:space="preserve">is </w:t>
      </w:r>
      <w:r w:rsidRPr="00B26D06">
        <w:rPr>
          <w:rStyle w:val="Emphasis"/>
          <w:highlight w:val="cyan"/>
        </w:rPr>
        <w:t>obviously non-racial</w:t>
      </w:r>
      <w:r w:rsidRPr="00085D11">
        <w:rPr>
          <w:sz w:val="14"/>
        </w:rPr>
        <w:t xml:space="preserve">. </w:t>
      </w:r>
      <w:r w:rsidRPr="00DD4B1C">
        <w:rPr>
          <w:rStyle w:val="StyleUnderline"/>
        </w:rPr>
        <w:t>Though the exploited workers are</w:t>
      </w:r>
      <w:r w:rsidRPr="00085D11">
        <w:rPr>
          <w:sz w:val="14"/>
        </w:rPr>
        <w:t xml:space="preserve">, </w:t>
      </w:r>
      <w:r w:rsidRPr="00DD4B1C">
        <w:rPr>
          <w:rStyle w:val="StyleUnderline"/>
        </w:rPr>
        <w:t>in Western terminology</w:t>
      </w:r>
      <w:r w:rsidRPr="00085D11">
        <w:rPr>
          <w:sz w:val="14"/>
        </w:rPr>
        <w:t xml:space="preserve">, </w:t>
      </w:r>
      <w:r w:rsidRPr="00DD4B1C">
        <w:rPr>
          <w:rStyle w:val="StyleUnderline"/>
        </w:rPr>
        <w:t>people of color</w:t>
      </w:r>
      <w:r w:rsidRPr="00085D11">
        <w:rPr>
          <w:sz w:val="14"/>
        </w:rPr>
        <w:t xml:space="preserve">, </w:t>
      </w:r>
      <w:r w:rsidRPr="00DD4B1C">
        <w:rPr>
          <w:rStyle w:val="StyleUnderline"/>
        </w:rPr>
        <w:t xml:space="preserve">Western terminology is </w:t>
      </w:r>
      <w:r w:rsidRPr="00DD4B1C">
        <w:rPr>
          <w:rStyle w:val="Emphasis"/>
        </w:rPr>
        <w:t>out of place</w:t>
      </w:r>
      <w:r w:rsidRPr="00DD4B1C">
        <w:rPr>
          <w:rStyle w:val="StyleUnderline"/>
        </w:rPr>
        <w:t xml:space="preserve"> here</w:t>
      </w:r>
      <w:r w:rsidRPr="00085D11">
        <w:rPr>
          <w:sz w:val="14"/>
        </w:rPr>
        <w:t xml:space="preserve">. </w:t>
      </w:r>
      <w:r w:rsidRPr="00085D11">
        <w:rPr>
          <w:sz w:val="14"/>
          <w:szCs w:val="16"/>
        </w:rPr>
        <w:t>If the Chinese imported white workers to take on the most menial jobs, that might make Chinese capitalism “racial,” but no such importations have been reported</w:t>
      </w:r>
      <w:r w:rsidRPr="00085D11">
        <w:rPr>
          <w:sz w:val="14"/>
        </w:rPr>
        <w:t xml:space="preserve">. The predatory version of </w:t>
      </w:r>
      <w:r w:rsidRPr="00DD4B1C">
        <w:rPr>
          <w:rStyle w:val="StyleUnderline"/>
        </w:rPr>
        <w:t>capitalism</w:t>
      </w:r>
      <w:r w:rsidRPr="00085D11">
        <w:rPr>
          <w:sz w:val="14"/>
        </w:rPr>
        <w:t xml:space="preserve"> that prevails </w:t>
      </w:r>
      <w:r w:rsidRPr="00DD4B1C">
        <w:rPr>
          <w:rStyle w:val="StyleUnderline"/>
        </w:rPr>
        <w:t>in</w:t>
      </w:r>
      <w:r w:rsidRPr="00085D11">
        <w:rPr>
          <w:sz w:val="14"/>
        </w:rPr>
        <w:t xml:space="preserve"> Putin’s </w:t>
      </w:r>
      <w:r w:rsidRPr="00DD4B1C">
        <w:rPr>
          <w:rStyle w:val="Emphasis"/>
        </w:rPr>
        <w:t>Russia</w:t>
      </w:r>
      <w:r w:rsidRPr="00DD4B1C">
        <w:rPr>
          <w:rStyle w:val="StyleUnderline"/>
        </w:rPr>
        <w:t xml:space="preserve"> is </w:t>
      </w:r>
      <w:r w:rsidRPr="00DD4B1C">
        <w:rPr>
          <w:rStyle w:val="Emphasis"/>
        </w:rPr>
        <w:t>also non-racial</w:t>
      </w:r>
      <w:r w:rsidRPr="00085D11">
        <w:rPr>
          <w:sz w:val="14"/>
        </w:rPr>
        <w:t xml:space="preserve">. It may be that </w:t>
      </w:r>
      <w:r w:rsidRPr="00DD4B1C">
        <w:rPr>
          <w:rStyle w:val="StyleUnderline"/>
        </w:rPr>
        <w:t>Muslims are</w:t>
      </w:r>
      <w:r w:rsidRPr="00085D11">
        <w:rPr>
          <w:sz w:val="14"/>
        </w:rPr>
        <w:t xml:space="preserve"> among </w:t>
      </w:r>
      <w:r w:rsidRPr="00DD4B1C">
        <w:rPr>
          <w:rStyle w:val="StyleUnderline"/>
        </w:rPr>
        <w:t>the most exploited</w:t>
      </w:r>
      <w:r w:rsidRPr="00085D11">
        <w:rPr>
          <w:sz w:val="14"/>
        </w:rPr>
        <w:t xml:space="preserve"> workers in Russia, </w:t>
      </w:r>
      <w:r w:rsidRPr="00DD4B1C">
        <w:rPr>
          <w:rStyle w:val="StyleUnderline"/>
        </w:rPr>
        <w:t xml:space="preserve">but they are mostly </w:t>
      </w:r>
      <w:r w:rsidRPr="00DD4B1C">
        <w:rPr>
          <w:rStyle w:val="Emphasis"/>
        </w:rPr>
        <w:t>Caucasian</w:t>
      </w:r>
      <w:r w:rsidRPr="00085D11">
        <w:rPr>
          <w:sz w:val="14"/>
        </w:rPr>
        <w:t xml:space="preserve"> (some of them the original Caucasians), so we would have to talk about religious capitalism—where Orthodox Christians, not white people, are the privileged group. But no one is doing that. I have no statistics, but from what I read about China and Russia, I doubt that the rate of exploitation is higher in the United States, in racial capitalism, than it is in those two countries, where capitalism is non-racial. </w:t>
      </w:r>
      <w:r w:rsidRPr="00B26D06">
        <w:rPr>
          <w:rStyle w:val="StyleUnderline"/>
          <w:highlight w:val="cyan"/>
        </w:rPr>
        <w:t>Capitalism</w:t>
      </w:r>
      <w:r w:rsidRPr="00B26D06">
        <w:rPr>
          <w:sz w:val="14"/>
          <w:highlight w:val="cyan"/>
        </w:rPr>
        <w:t xml:space="preserve"> “</w:t>
      </w:r>
      <w:r w:rsidRPr="00B26D06">
        <w:rPr>
          <w:rStyle w:val="StyleUnderline"/>
          <w:highlight w:val="cyan"/>
        </w:rPr>
        <w:t>works</w:t>
      </w:r>
      <w:r w:rsidRPr="00B26D06">
        <w:rPr>
          <w:sz w:val="14"/>
          <w:highlight w:val="cyan"/>
        </w:rPr>
        <w:t xml:space="preserve">” </w:t>
      </w:r>
      <w:r w:rsidRPr="00B26D06">
        <w:rPr>
          <w:rStyle w:val="Emphasis"/>
          <w:highlight w:val="cyan"/>
        </w:rPr>
        <w:t>with</w:t>
      </w:r>
      <w:r w:rsidRPr="00B26D06">
        <w:rPr>
          <w:rStyle w:val="StyleUnderline"/>
          <w:highlight w:val="cyan"/>
        </w:rPr>
        <w:t xml:space="preserve"> and </w:t>
      </w:r>
      <w:r w:rsidRPr="00B26D06">
        <w:rPr>
          <w:rStyle w:val="Emphasis"/>
          <w:highlight w:val="cyan"/>
        </w:rPr>
        <w:t>without</w:t>
      </w:r>
      <w:r w:rsidRPr="00B26D06">
        <w:rPr>
          <w:rStyle w:val="StyleUnderline"/>
          <w:highlight w:val="cyan"/>
        </w:rPr>
        <w:t xml:space="preserve"> a </w:t>
      </w:r>
      <w:r w:rsidRPr="00B26D06">
        <w:rPr>
          <w:rStyle w:val="Emphasis"/>
          <w:highlight w:val="cyan"/>
        </w:rPr>
        <w:t>racialized underclass</w:t>
      </w:r>
      <w:r w:rsidRPr="00B26D06">
        <w:rPr>
          <w:rStyle w:val="StyleUnderline"/>
          <w:highlight w:val="cyan"/>
        </w:rPr>
        <w:t xml:space="preserve"> and </w:t>
      </w:r>
      <w:r w:rsidRPr="00B26D06">
        <w:rPr>
          <w:rStyle w:val="Emphasis"/>
          <w:highlight w:val="cyan"/>
        </w:rPr>
        <w:t>reserve army</w:t>
      </w:r>
      <w:r w:rsidRPr="00B26D06">
        <w:rPr>
          <w:sz w:val="14"/>
          <w:highlight w:val="cyan"/>
        </w:rPr>
        <w:t>.</w:t>
      </w:r>
    </w:p>
    <w:p w14:paraId="43ED56D2" w14:textId="77777777" w:rsidR="003A71D2" w:rsidRPr="00085D11" w:rsidRDefault="003A71D2" w:rsidP="003A71D2">
      <w:pPr>
        <w:rPr>
          <w:sz w:val="14"/>
        </w:rPr>
      </w:pPr>
      <w:r w:rsidRPr="00085D11">
        <w:rPr>
          <w:sz w:val="14"/>
        </w:rPr>
        <w:t>But is that right? The adjective “</w:t>
      </w:r>
      <w:r w:rsidRPr="00DD4B1C">
        <w:rPr>
          <w:rStyle w:val="StyleUnderline"/>
        </w:rPr>
        <w:t>racial</w:t>
      </w:r>
      <w:r w:rsidRPr="00085D11">
        <w:rPr>
          <w:sz w:val="14"/>
        </w:rPr>
        <w:t xml:space="preserve">” </w:t>
      </w:r>
      <w:r w:rsidRPr="00DD4B1C">
        <w:rPr>
          <w:rStyle w:val="StyleUnderline"/>
        </w:rPr>
        <w:t xml:space="preserve">sometimes makes a </w:t>
      </w:r>
      <w:r w:rsidRPr="00DD4B1C">
        <w:rPr>
          <w:rStyle w:val="Emphasis"/>
        </w:rPr>
        <w:t>much stronger</w:t>
      </w:r>
      <w:r w:rsidRPr="00DD4B1C">
        <w:rPr>
          <w:rStyle w:val="StyleUnderline"/>
        </w:rPr>
        <w:t xml:space="preserve"> claim</w:t>
      </w:r>
      <w:r w:rsidRPr="00085D11">
        <w:rPr>
          <w:sz w:val="14"/>
        </w:rPr>
        <w:t xml:space="preserve">: it isn’t a qualifying but rather a definitional adjective. </w:t>
      </w:r>
      <w:r w:rsidRPr="00DD4B1C">
        <w:rPr>
          <w:rStyle w:val="StyleUnderline"/>
        </w:rPr>
        <w:t xml:space="preserve">Capitalism is </w:t>
      </w:r>
      <w:r w:rsidRPr="00DD4B1C">
        <w:rPr>
          <w:rStyle w:val="Emphasis"/>
        </w:rPr>
        <w:t>necessarily</w:t>
      </w:r>
      <w:r w:rsidRPr="00085D11">
        <w:rPr>
          <w:sz w:val="14"/>
        </w:rPr>
        <w:t xml:space="preserve">, </w:t>
      </w:r>
      <w:r w:rsidRPr="00DD4B1C">
        <w:rPr>
          <w:rStyle w:val="Emphasis"/>
        </w:rPr>
        <w:t>inherently</w:t>
      </w:r>
      <w:r w:rsidRPr="00085D11">
        <w:rPr>
          <w:sz w:val="14"/>
        </w:rPr>
        <w:t xml:space="preserve">, </w:t>
      </w:r>
      <w:r w:rsidRPr="00DD4B1C">
        <w:rPr>
          <w:rStyle w:val="Emphasis"/>
        </w:rPr>
        <w:t>racist</w:t>
      </w:r>
      <w:r w:rsidRPr="00085D11">
        <w:rPr>
          <w:sz w:val="14"/>
        </w:rPr>
        <w:t xml:space="preserve">. Forget about China and Russia, which are capitalist latecomers. </w:t>
      </w:r>
      <w:r w:rsidRPr="00DD4B1C">
        <w:rPr>
          <w:rStyle w:val="StyleUnderline"/>
        </w:rPr>
        <w:t>Western capitalism is the prototypical version</w:t>
      </w:r>
      <w:r w:rsidRPr="00085D11">
        <w:rPr>
          <w:sz w:val="14"/>
        </w:rPr>
        <w:t xml:space="preserve">, </w:t>
      </w:r>
      <w:r w:rsidRPr="00DD4B1C">
        <w:rPr>
          <w:rStyle w:val="StyleUnderline"/>
        </w:rPr>
        <w:t xml:space="preserve">and it has been </w:t>
      </w:r>
      <w:r w:rsidRPr="00DD4B1C">
        <w:rPr>
          <w:rStyle w:val="Emphasis"/>
        </w:rPr>
        <w:t>racist from day one</w:t>
      </w:r>
      <w:r w:rsidRPr="00085D11">
        <w:rPr>
          <w:sz w:val="14"/>
        </w:rPr>
        <w:t xml:space="preserve"> (if we can agree on day one)—</w:t>
      </w:r>
      <w:r w:rsidRPr="00DD4B1C">
        <w:rPr>
          <w:rStyle w:val="Emphasis"/>
        </w:rPr>
        <w:t>always</w:t>
      </w:r>
      <w:r w:rsidRPr="00DD4B1C">
        <w:rPr>
          <w:rStyle w:val="StyleUnderline"/>
        </w:rPr>
        <w:t xml:space="preserve"> and </w:t>
      </w:r>
      <w:r w:rsidRPr="00DD4B1C">
        <w:rPr>
          <w:rStyle w:val="Emphasis"/>
        </w:rPr>
        <w:t>forever</w:t>
      </w:r>
      <w:r w:rsidRPr="00DD4B1C">
        <w:rPr>
          <w:rStyle w:val="StyleUnderline"/>
        </w:rPr>
        <w:t xml:space="preserve"> racist</w:t>
      </w:r>
      <w:r w:rsidRPr="00085D11">
        <w:rPr>
          <w:sz w:val="14"/>
        </w:rPr>
        <w:t>. Does this mean that Manchester in 1844, as Engels described it, where all the exploited workers were white, wasn’t capitalist? No, for those workers were producing fabrics from cotton raised and harvested by Black slaves in the American South.</w:t>
      </w:r>
    </w:p>
    <w:p w14:paraId="03288498" w14:textId="77777777" w:rsidR="003A71D2" w:rsidRPr="00085D11" w:rsidRDefault="003A71D2" w:rsidP="003A71D2">
      <w:pPr>
        <w:rPr>
          <w:sz w:val="14"/>
        </w:rPr>
      </w:pPr>
      <w:r w:rsidRPr="00DD4B1C">
        <w:rPr>
          <w:rStyle w:val="StyleUnderline"/>
        </w:rPr>
        <w:t>That’s</w:t>
      </w:r>
      <w:r w:rsidRPr="00085D11">
        <w:rPr>
          <w:sz w:val="14"/>
        </w:rPr>
        <w:t xml:space="preserve"> true enough, but I am </w:t>
      </w:r>
      <w:r w:rsidRPr="00DD4B1C">
        <w:rPr>
          <w:rStyle w:val="Emphasis"/>
        </w:rPr>
        <w:t>not</w:t>
      </w:r>
      <w:r w:rsidRPr="00085D11">
        <w:rPr>
          <w:sz w:val="14"/>
        </w:rPr>
        <w:t xml:space="preserve"> sure it is </w:t>
      </w:r>
      <w:r w:rsidRPr="00DD4B1C">
        <w:rPr>
          <w:rStyle w:val="Emphasis"/>
        </w:rPr>
        <w:t>sufficient</w:t>
      </w:r>
      <w:r w:rsidRPr="00DD4B1C">
        <w:rPr>
          <w:rStyle w:val="StyleUnderline"/>
        </w:rPr>
        <w:t xml:space="preserve"> for an argument about </w:t>
      </w:r>
      <w:r w:rsidRPr="00DD4B1C">
        <w:rPr>
          <w:rStyle w:val="Emphasis"/>
        </w:rPr>
        <w:t>necessity</w:t>
      </w:r>
      <w:r w:rsidRPr="00085D11">
        <w:rPr>
          <w:sz w:val="14"/>
        </w:rPr>
        <w:t xml:space="preserve">. </w:t>
      </w:r>
      <w:r w:rsidRPr="00DD4B1C">
        <w:rPr>
          <w:rStyle w:val="StyleUnderline"/>
        </w:rPr>
        <w:t xml:space="preserve">Consider a </w:t>
      </w:r>
      <w:r w:rsidRPr="00DD4B1C">
        <w:rPr>
          <w:rStyle w:val="Emphasis"/>
        </w:rPr>
        <w:t>counterfactual</w:t>
      </w:r>
      <w:r w:rsidRPr="00085D11">
        <w:rPr>
          <w:sz w:val="14"/>
        </w:rPr>
        <w:t xml:space="preserve"> possibility: </w:t>
      </w:r>
      <w:r w:rsidRPr="00DD4B1C">
        <w:rPr>
          <w:rStyle w:val="StyleUnderline"/>
        </w:rPr>
        <w:t xml:space="preserve">had </w:t>
      </w:r>
      <w:r w:rsidRPr="00DD4B1C">
        <w:rPr>
          <w:rStyle w:val="Emphasis"/>
        </w:rPr>
        <w:t>no Black slaves</w:t>
      </w:r>
      <w:r w:rsidRPr="00DD4B1C">
        <w:rPr>
          <w:rStyle w:val="StyleUnderline"/>
        </w:rPr>
        <w:t xml:space="preserve"> been available</w:t>
      </w:r>
      <w:r w:rsidRPr="00085D11">
        <w:rPr>
          <w:sz w:val="14"/>
        </w:rPr>
        <w:t xml:space="preserve">, </w:t>
      </w:r>
      <w:r w:rsidRPr="00DD4B1C">
        <w:rPr>
          <w:rStyle w:val="StyleUnderline"/>
        </w:rPr>
        <w:t xml:space="preserve">the recruitment of </w:t>
      </w:r>
      <w:r w:rsidRPr="00DD4B1C">
        <w:rPr>
          <w:rStyle w:val="Emphasis"/>
        </w:rPr>
        <w:t>Irish workers</w:t>
      </w:r>
      <w:r w:rsidRPr="00DD4B1C">
        <w:rPr>
          <w:rStyle w:val="StyleUnderline"/>
        </w:rPr>
        <w:t xml:space="preserve"> would have started </w:t>
      </w:r>
      <w:r w:rsidRPr="00DD4B1C">
        <w:rPr>
          <w:rStyle w:val="Emphasis"/>
        </w:rPr>
        <w:t>much earlier</w:t>
      </w:r>
      <w:r w:rsidRPr="00085D11">
        <w:rPr>
          <w:sz w:val="14"/>
        </w:rPr>
        <w:t xml:space="preserve"> than it did. The rise of </w:t>
      </w:r>
      <w:r w:rsidRPr="00DD4B1C">
        <w:rPr>
          <w:rStyle w:val="StyleUnderline"/>
        </w:rPr>
        <w:t xml:space="preserve">capitalism </w:t>
      </w:r>
      <w:r w:rsidRPr="00DD4B1C">
        <w:rPr>
          <w:rStyle w:val="Emphasis"/>
        </w:rPr>
        <w:t>would not have been halted</w:t>
      </w:r>
      <w:r w:rsidRPr="00DD4B1C">
        <w:rPr>
          <w:rStyle w:val="StyleUnderline"/>
        </w:rPr>
        <w:t xml:space="preserve"> had the slave trade never begun</w:t>
      </w:r>
      <w:r w:rsidRPr="00085D11">
        <w:rPr>
          <w:sz w:val="14"/>
        </w:rPr>
        <w:t>.</w:t>
      </w:r>
    </w:p>
    <w:p w14:paraId="44736794" w14:textId="77777777" w:rsidR="003A71D2" w:rsidRPr="00085D11" w:rsidRDefault="003A71D2" w:rsidP="003A71D2">
      <w:pPr>
        <w:rPr>
          <w:sz w:val="14"/>
        </w:rPr>
      </w:pPr>
      <w:r w:rsidRPr="00085D11">
        <w:rPr>
          <w:sz w:val="14"/>
        </w:rPr>
        <w:t xml:space="preserve">But the Manchester/Southern plantation example suggests what we all now know: </w:t>
      </w:r>
      <w:r w:rsidRPr="00B26D06">
        <w:rPr>
          <w:rStyle w:val="StyleUnderline"/>
          <w:highlight w:val="cyan"/>
        </w:rPr>
        <w:t>capitalism</w:t>
      </w:r>
      <w:r w:rsidRPr="00085D11">
        <w:rPr>
          <w:sz w:val="14"/>
        </w:rPr>
        <w:t xml:space="preserve"> is a global economic system, and it </w:t>
      </w:r>
      <w:r w:rsidRPr="00B26D06">
        <w:rPr>
          <w:rStyle w:val="StyleUnderline"/>
          <w:highlight w:val="cyan"/>
        </w:rPr>
        <w:t>depends on the exploitation of people</w:t>
      </w:r>
      <w:r w:rsidRPr="00DD4B1C">
        <w:rPr>
          <w:rStyle w:val="StyleUnderline"/>
        </w:rPr>
        <w:t xml:space="preserve"> of color around the world</w:t>
      </w:r>
      <w:r w:rsidRPr="00085D11">
        <w:rPr>
          <w:sz w:val="14"/>
        </w:rPr>
        <w:t xml:space="preserve">. Here, however, </w:t>
      </w:r>
      <w:r w:rsidRPr="00DD4B1C">
        <w:rPr>
          <w:rStyle w:val="StyleUnderline"/>
        </w:rPr>
        <w:t xml:space="preserve">it seems </w:t>
      </w:r>
      <w:r w:rsidRPr="00DD4B1C">
        <w:rPr>
          <w:rStyle w:val="Emphasis"/>
        </w:rPr>
        <w:t>clear</w:t>
      </w:r>
      <w:r w:rsidRPr="00DD4B1C">
        <w:rPr>
          <w:rStyle w:val="StyleUnderline"/>
        </w:rPr>
        <w:t xml:space="preserve"> that </w:t>
      </w:r>
      <w:r w:rsidRPr="00B26D06">
        <w:rPr>
          <w:rStyle w:val="StyleUnderline"/>
          <w:highlight w:val="cyan"/>
        </w:rPr>
        <w:t xml:space="preserve">the </w:t>
      </w:r>
      <w:r w:rsidRPr="00B26D06">
        <w:rPr>
          <w:rStyle w:val="Emphasis"/>
          <w:highlight w:val="cyan"/>
        </w:rPr>
        <w:t>key issue</w:t>
      </w:r>
      <w:r w:rsidRPr="00B26D06">
        <w:rPr>
          <w:rStyle w:val="StyleUnderline"/>
          <w:highlight w:val="cyan"/>
        </w:rPr>
        <w:t xml:space="preserve"> is </w:t>
      </w:r>
      <w:r w:rsidRPr="00B26D06">
        <w:rPr>
          <w:rStyle w:val="Emphasis"/>
          <w:highlight w:val="cyan"/>
        </w:rPr>
        <w:t>exploitation</w:t>
      </w:r>
      <w:r w:rsidRPr="00B26D06">
        <w:rPr>
          <w:sz w:val="14"/>
          <w:highlight w:val="cyan"/>
        </w:rPr>
        <w:t xml:space="preserve">, </w:t>
      </w:r>
      <w:r w:rsidRPr="00B26D06">
        <w:rPr>
          <w:rStyle w:val="Emphasis"/>
          <w:highlight w:val="cyan"/>
        </w:rPr>
        <w:t>not racism</w:t>
      </w:r>
      <w:r w:rsidRPr="00B26D06">
        <w:rPr>
          <w:sz w:val="14"/>
          <w:highlight w:val="cyan"/>
        </w:rPr>
        <w:t>.</w:t>
      </w:r>
      <w:r w:rsidRPr="00085D11">
        <w:rPr>
          <w:sz w:val="14"/>
        </w:rPr>
        <w:t xml:space="preserve"> Given global demography, </w:t>
      </w:r>
      <w:r w:rsidRPr="00DD4B1C">
        <w:rPr>
          <w:rStyle w:val="StyleUnderline"/>
        </w:rPr>
        <w:t xml:space="preserve">the </w:t>
      </w:r>
      <w:r w:rsidRPr="00DD4B1C">
        <w:rPr>
          <w:rStyle w:val="Emphasis"/>
        </w:rPr>
        <w:t>majority</w:t>
      </w:r>
      <w:r w:rsidRPr="00DD4B1C">
        <w:rPr>
          <w:rStyle w:val="StyleUnderline"/>
        </w:rPr>
        <w:t xml:space="preserve"> of workers in </w:t>
      </w:r>
      <w:r w:rsidRPr="00DD4B1C">
        <w:rPr>
          <w:rStyle w:val="Emphasis"/>
        </w:rPr>
        <w:t>any</w:t>
      </w:r>
      <w:r w:rsidRPr="00DD4B1C">
        <w:rPr>
          <w:rStyle w:val="StyleUnderline"/>
        </w:rPr>
        <w:t xml:space="preserve"> global economy will be </w:t>
      </w:r>
      <w:r w:rsidRPr="00DD4B1C">
        <w:rPr>
          <w:rStyle w:val="Emphasis"/>
        </w:rPr>
        <w:t>people of color</w:t>
      </w:r>
      <w:r w:rsidRPr="00085D11">
        <w:rPr>
          <w:sz w:val="14"/>
        </w:rPr>
        <w:t xml:space="preserve">. Even in a democratically or social democratically regulated global system, the majority of workers and the majority of managers—the underclass and the overclass—will be non-white. Indeed, it would be </w:t>
      </w:r>
      <w:r w:rsidRPr="00DD4B1C">
        <w:rPr>
          <w:rStyle w:val="StyleUnderline"/>
        </w:rPr>
        <w:t xml:space="preserve">the </w:t>
      </w:r>
      <w:r w:rsidRPr="00DD4B1C">
        <w:rPr>
          <w:rStyle w:val="Emphasis"/>
        </w:rPr>
        <w:t>refusal</w:t>
      </w:r>
      <w:r w:rsidRPr="00DD4B1C">
        <w:rPr>
          <w:rStyle w:val="StyleUnderline"/>
        </w:rPr>
        <w:t xml:space="preserve"> of any transnational corporation to hire people of color</w:t>
      </w:r>
      <w:r w:rsidRPr="00085D11">
        <w:rPr>
          <w:sz w:val="14"/>
        </w:rPr>
        <w:t xml:space="preserve"> that </w:t>
      </w:r>
      <w:r w:rsidRPr="00DD4B1C">
        <w:rPr>
          <w:rStyle w:val="StyleUnderline"/>
        </w:rPr>
        <w:t>would</w:t>
      </w:r>
      <w:r w:rsidRPr="00085D11">
        <w:rPr>
          <w:sz w:val="14"/>
        </w:rPr>
        <w:t xml:space="preserve"> rightly </w:t>
      </w:r>
      <w:r w:rsidRPr="00DD4B1C">
        <w:rPr>
          <w:rStyle w:val="StyleUnderline"/>
        </w:rPr>
        <w:t>be</w:t>
      </w:r>
      <w:r w:rsidRPr="00085D11">
        <w:rPr>
          <w:sz w:val="14"/>
        </w:rPr>
        <w:t xml:space="preserve"> called </w:t>
      </w:r>
      <w:r w:rsidRPr="00DD4B1C">
        <w:rPr>
          <w:rStyle w:val="Emphasis"/>
        </w:rPr>
        <w:t>racist</w:t>
      </w:r>
      <w:r w:rsidRPr="00085D11">
        <w:rPr>
          <w:sz w:val="14"/>
        </w:rPr>
        <w:t>. (In the Pennsylvania town where I grew up, the local steel company did not hire, and therefore did not exploit, Jews or Black people. I suppose that this is also an example of racial capitalism.)</w:t>
      </w:r>
    </w:p>
    <w:p w14:paraId="1A5960A0" w14:textId="77777777" w:rsidR="003A71D2" w:rsidRPr="00085D11" w:rsidRDefault="003A71D2" w:rsidP="003A71D2">
      <w:pPr>
        <w:rPr>
          <w:sz w:val="14"/>
          <w:szCs w:val="16"/>
        </w:rPr>
      </w:pPr>
      <w:r w:rsidRPr="00085D11">
        <w:rPr>
          <w:sz w:val="14"/>
        </w:rPr>
        <w:t xml:space="preserve">All </w:t>
      </w:r>
      <w:r w:rsidRPr="00DD4B1C">
        <w:rPr>
          <w:rStyle w:val="StyleUnderline"/>
        </w:rPr>
        <w:t xml:space="preserve">this suggests that capitalism and racism have to be analyzed </w:t>
      </w:r>
      <w:r w:rsidRPr="00DD4B1C">
        <w:rPr>
          <w:rStyle w:val="Emphasis"/>
        </w:rPr>
        <w:t>separately</w:t>
      </w:r>
      <w:r w:rsidRPr="00085D11">
        <w:rPr>
          <w:sz w:val="14"/>
        </w:rPr>
        <w:t xml:space="preserve">. </w:t>
      </w:r>
      <w:r w:rsidRPr="00DD4B1C">
        <w:rPr>
          <w:rStyle w:val="StyleUnderline"/>
        </w:rPr>
        <w:t xml:space="preserve">They overlap </w:t>
      </w:r>
      <w:r w:rsidRPr="00DD4B1C">
        <w:rPr>
          <w:rStyle w:val="Emphasis"/>
        </w:rPr>
        <w:t>sometimes</w:t>
      </w:r>
      <w:r w:rsidRPr="00085D11">
        <w:rPr>
          <w:sz w:val="14"/>
        </w:rPr>
        <w:t xml:space="preserve">, as they do today in the United States. </w:t>
      </w:r>
      <w:r w:rsidRPr="00DD4B1C">
        <w:rPr>
          <w:rStyle w:val="StyleUnderline"/>
        </w:rPr>
        <w:t xml:space="preserve">But the overlap is </w:t>
      </w:r>
      <w:r w:rsidRPr="00DD4B1C">
        <w:rPr>
          <w:rStyle w:val="Emphasis"/>
        </w:rPr>
        <w:t>circumstantial</w:t>
      </w:r>
      <w:r w:rsidRPr="00085D11">
        <w:rPr>
          <w:sz w:val="14"/>
        </w:rPr>
        <w:t xml:space="preserve">, </w:t>
      </w:r>
      <w:r w:rsidRPr="00DD4B1C">
        <w:rPr>
          <w:rStyle w:val="Emphasis"/>
        </w:rPr>
        <w:t>not necessary</w:t>
      </w:r>
      <w:r w:rsidRPr="00085D11">
        <w:rPr>
          <w:sz w:val="14"/>
        </w:rPr>
        <w:t xml:space="preserve">. </w:t>
      </w:r>
      <w:r w:rsidRPr="00DD4B1C">
        <w:rPr>
          <w:rStyle w:val="StyleUnderline"/>
        </w:rPr>
        <w:t xml:space="preserve">The two phenomena are </w:t>
      </w:r>
      <w:r w:rsidRPr="00DD4B1C">
        <w:rPr>
          <w:rStyle w:val="Emphasis"/>
        </w:rPr>
        <w:t>distinct</w:t>
      </w:r>
      <w:r w:rsidRPr="00085D11">
        <w:rPr>
          <w:sz w:val="14"/>
        </w:rPr>
        <w:t xml:space="preserve">. They don’t rise and fall together. </w:t>
      </w:r>
      <w:r w:rsidRPr="00B26D06">
        <w:rPr>
          <w:rStyle w:val="StyleUnderline"/>
          <w:highlight w:val="cyan"/>
        </w:rPr>
        <w:t>Each one</w:t>
      </w:r>
      <w:r w:rsidRPr="00B26D06">
        <w:rPr>
          <w:sz w:val="14"/>
          <w:highlight w:val="cyan"/>
        </w:rPr>
        <w:t xml:space="preserve">, </w:t>
      </w:r>
      <w:r w:rsidRPr="00B26D06">
        <w:rPr>
          <w:rStyle w:val="StyleUnderline"/>
          <w:highlight w:val="cyan"/>
        </w:rPr>
        <w:t xml:space="preserve">for </w:t>
      </w:r>
      <w:r w:rsidRPr="00B26D06">
        <w:rPr>
          <w:rStyle w:val="Emphasis"/>
          <w:highlight w:val="cyan"/>
        </w:rPr>
        <w:t>different reasons</w:t>
      </w:r>
      <w:r w:rsidRPr="00B26D06">
        <w:rPr>
          <w:sz w:val="14"/>
          <w:highlight w:val="cyan"/>
        </w:rPr>
        <w:t xml:space="preserve">, </w:t>
      </w:r>
      <w:r w:rsidRPr="00B26D06">
        <w:rPr>
          <w:rStyle w:val="StyleUnderline"/>
          <w:highlight w:val="cyan"/>
        </w:rPr>
        <w:t xml:space="preserve">requires </w:t>
      </w:r>
      <w:r w:rsidRPr="00B26D06">
        <w:rPr>
          <w:rStyle w:val="Emphasis"/>
          <w:highlight w:val="cyan"/>
        </w:rPr>
        <w:t>severe criticism</w:t>
      </w:r>
      <w:r w:rsidRPr="00B26D06">
        <w:rPr>
          <w:rStyle w:val="StyleUnderline"/>
          <w:highlight w:val="cyan"/>
        </w:rPr>
        <w:t xml:space="preserve"> and </w:t>
      </w:r>
      <w:r w:rsidRPr="00B26D06">
        <w:rPr>
          <w:rStyle w:val="Emphasis"/>
          <w:highlight w:val="cyan"/>
        </w:rPr>
        <w:t>sustained opposition</w:t>
      </w:r>
      <w:r w:rsidRPr="00085D11">
        <w:rPr>
          <w:sz w:val="14"/>
        </w:rPr>
        <w:t xml:space="preserve">. Many years ago, </w:t>
      </w:r>
      <w:r w:rsidRPr="00085D11">
        <w:rPr>
          <w:sz w:val="14"/>
          <w:szCs w:val="16"/>
        </w:rPr>
        <w:t xml:space="preserve">socialist writers </w:t>
      </w:r>
      <w:r w:rsidRPr="00085D11">
        <w:rPr>
          <w:sz w:val="14"/>
        </w:rPr>
        <w:t xml:space="preserve">argued that the triumph of the working class would liberate women, Jews, Black people, and </w:t>
      </w:r>
      <w:r w:rsidRPr="00085D11">
        <w:rPr>
          <w:sz w:val="14"/>
          <w:szCs w:val="16"/>
        </w:rPr>
        <w:t>everyone</w:t>
      </w:r>
      <w:r w:rsidRPr="00085D11">
        <w:rPr>
          <w:sz w:val="14"/>
        </w:rPr>
        <w:t xml:space="preserve"> else. Separate political struggles against sexism, anti-Semitism, or racism were unnecessary—indeed they were a distraction from the all-important class war. Today </w:t>
      </w:r>
      <w:r w:rsidRPr="00085D11">
        <w:rPr>
          <w:sz w:val="14"/>
          <w:szCs w:val="16"/>
        </w:rPr>
        <w:t>some people on the left seem to believe that the end of racism will bring with it the downfall of capitalism. Both these theories are wrong.</w:t>
      </w:r>
    </w:p>
    <w:p w14:paraId="71DCAC05" w14:textId="77777777" w:rsidR="003A71D2" w:rsidRDefault="003A71D2" w:rsidP="003A71D2">
      <w:pPr>
        <w:rPr>
          <w:sz w:val="14"/>
        </w:rPr>
      </w:pPr>
      <w:r w:rsidRPr="00B26D06">
        <w:rPr>
          <w:rStyle w:val="StyleUnderline"/>
          <w:highlight w:val="cyan"/>
        </w:rPr>
        <w:t xml:space="preserve">Overthrowing racism will </w:t>
      </w:r>
      <w:r w:rsidRPr="00B26D06">
        <w:rPr>
          <w:rStyle w:val="Emphasis"/>
          <w:highlight w:val="cyan"/>
        </w:rPr>
        <w:t>still leave us with capitalism</w:t>
      </w:r>
      <w:r w:rsidRPr="00B26D06">
        <w:rPr>
          <w:sz w:val="14"/>
          <w:highlight w:val="cyan"/>
        </w:rPr>
        <w:t xml:space="preserve">; </w:t>
      </w:r>
      <w:r w:rsidRPr="00B26D06">
        <w:rPr>
          <w:rStyle w:val="StyleUnderline"/>
          <w:highlight w:val="cyan"/>
        </w:rPr>
        <w:t xml:space="preserve">overthrowing capitalism will </w:t>
      </w:r>
      <w:r w:rsidRPr="00B26D06">
        <w:rPr>
          <w:rStyle w:val="Emphasis"/>
          <w:highlight w:val="cyan"/>
        </w:rPr>
        <w:t>still leave us with racism</w:t>
      </w:r>
      <w:r w:rsidRPr="00B26D06">
        <w:rPr>
          <w:sz w:val="14"/>
          <w:highlight w:val="cyan"/>
        </w:rPr>
        <w:t xml:space="preserve">. </w:t>
      </w:r>
      <w:r w:rsidRPr="00B26D06">
        <w:rPr>
          <w:rStyle w:val="StyleUnderline"/>
          <w:highlight w:val="cyan"/>
        </w:rPr>
        <w:t xml:space="preserve">Putting the adjective and noun together gives us a </w:t>
      </w:r>
      <w:r w:rsidRPr="00B26D06">
        <w:rPr>
          <w:rStyle w:val="Emphasis"/>
          <w:highlight w:val="cyan"/>
        </w:rPr>
        <w:t>false sense</w:t>
      </w:r>
      <w:r w:rsidRPr="00B26D06">
        <w:rPr>
          <w:rStyle w:val="StyleUnderline"/>
          <w:highlight w:val="cyan"/>
        </w:rPr>
        <w:t xml:space="preserve"> of the relationship between the two phenomena</w:t>
      </w:r>
      <w:r w:rsidRPr="00B26D06">
        <w:rPr>
          <w:sz w:val="14"/>
          <w:highlight w:val="cyan"/>
        </w:rPr>
        <w:t>.</w:t>
      </w:r>
    </w:p>
    <w:p w14:paraId="39C02A1D" w14:textId="77777777" w:rsidR="003A71D2" w:rsidRPr="00F93960" w:rsidRDefault="003A71D2" w:rsidP="003A71D2">
      <w:pPr>
        <w:pStyle w:val="Heading4"/>
      </w:pPr>
      <w:r w:rsidRPr="00ED2A7B">
        <w:t>Cap Good</w:t>
      </w:r>
      <w:r>
        <w:t xml:space="preserve"> – </w:t>
      </w:r>
      <w:r>
        <w:rPr>
          <w:rFonts w:asciiTheme="minorHAnsi" w:hAnsiTheme="minorHAnsi" w:cstheme="minorHAnsi"/>
          <w:u w:val="single"/>
        </w:rPr>
        <w:t>motivates altruism and cooperation.</w:t>
      </w:r>
    </w:p>
    <w:p w14:paraId="1C1C5C66" w14:textId="77777777" w:rsidR="003A71D2" w:rsidRPr="00ED2A7B" w:rsidRDefault="003A71D2" w:rsidP="003A71D2">
      <w:pPr>
        <w:rPr>
          <w:rFonts w:asciiTheme="minorHAnsi" w:hAnsiTheme="minorHAnsi" w:cstheme="minorHAnsi"/>
        </w:rPr>
      </w:pPr>
      <w:r w:rsidRPr="00ED2A7B">
        <w:rPr>
          <w:rStyle w:val="Style13ptBold"/>
          <w:rFonts w:asciiTheme="minorHAnsi" w:hAnsiTheme="minorHAnsi" w:cstheme="minorHAnsi"/>
        </w:rPr>
        <w:t>Mousseau, 19</w:t>
      </w:r>
      <w:r w:rsidRPr="00ED2A7B">
        <w:rPr>
          <w:rFonts w:asciiTheme="minorHAnsi" w:hAnsiTheme="minorHAnsi" w:cstheme="minorHAnsi"/>
        </w:rPr>
        <w:t>—Professor in the School of Politics, Security, and International Affairs at the University of Central Florida (Michael, “The End of War: How a Robust Marketplace and Liberal Hegemony Are Leading to Perpetual World Peace,” International Security, Volume 44, Issue 1, Summer 2019, p.160-196, dml)</w:t>
      </w:r>
    </w:p>
    <w:p w14:paraId="071181EF" w14:textId="77777777" w:rsidR="003A71D2" w:rsidRPr="00ED2A7B" w:rsidRDefault="003A71D2" w:rsidP="003A71D2">
      <w:pPr>
        <w:rPr>
          <w:rFonts w:asciiTheme="minorHAnsi" w:hAnsiTheme="minorHAnsi" w:cstheme="minorHAnsi"/>
          <w:sz w:val="16"/>
        </w:rPr>
      </w:pPr>
      <w:r w:rsidRPr="00ED2A7B">
        <w:rPr>
          <w:rFonts w:asciiTheme="minorHAnsi" w:hAnsiTheme="minorHAnsi" w:cstheme="minorHAnsi"/>
          <w:sz w:val="16"/>
        </w:rPr>
        <w:t xml:space="preserve">Is war becoming obsolete? </w:t>
      </w:r>
      <w:r w:rsidRPr="00ED2A7B">
        <w:rPr>
          <w:rStyle w:val="StyleUnderline"/>
          <w:rFonts w:asciiTheme="minorHAnsi" w:hAnsiTheme="minorHAnsi" w:cstheme="minorHAnsi"/>
        </w:rPr>
        <w:t xml:space="preserve">There is </w:t>
      </w:r>
      <w:r w:rsidRPr="00ED2A7B">
        <w:rPr>
          <w:rStyle w:val="Emphasis"/>
          <w:rFonts w:asciiTheme="minorHAnsi" w:hAnsiTheme="minorHAnsi" w:cstheme="minorHAnsi"/>
        </w:rPr>
        <w:t>wide agreement</w:t>
      </w:r>
      <w:r w:rsidRPr="00ED2A7B">
        <w:rPr>
          <w:rStyle w:val="StyleUnderline"/>
          <w:rFonts w:asciiTheme="minorHAnsi" w:hAnsiTheme="minorHAnsi" w:cstheme="minorHAnsi"/>
        </w:rPr>
        <w:t xml:space="preserve"> among scholars that war has been in </w:t>
      </w:r>
      <w:r w:rsidRPr="00ED2A7B">
        <w:rPr>
          <w:rStyle w:val="Emphasis"/>
          <w:rFonts w:asciiTheme="minorHAnsi" w:hAnsiTheme="minorHAnsi" w:cstheme="minorHAnsi"/>
        </w:rPr>
        <w:t>sharp decline</w:t>
      </w:r>
      <w:r w:rsidRPr="00ED2A7B">
        <w:rPr>
          <w:rStyle w:val="StyleUnderline"/>
          <w:rFonts w:asciiTheme="minorHAnsi" w:hAnsiTheme="minorHAnsi" w:cstheme="minorHAnsi"/>
        </w:rPr>
        <w:t xml:space="preserve"> since</w:t>
      </w:r>
      <w:r w:rsidRPr="00ED2A7B">
        <w:rPr>
          <w:rFonts w:asciiTheme="minorHAnsi" w:hAnsiTheme="minorHAnsi" w:cstheme="minorHAnsi"/>
          <w:sz w:val="16"/>
        </w:rPr>
        <w:t xml:space="preserve"> the defeat of the Axis powers in </w:t>
      </w:r>
      <w:r w:rsidRPr="00ED2A7B">
        <w:rPr>
          <w:rStyle w:val="StyleUnderline"/>
          <w:rFonts w:asciiTheme="minorHAnsi" w:hAnsiTheme="minorHAnsi" w:cstheme="minorHAnsi"/>
        </w:rPr>
        <w:t>1945</w:t>
      </w:r>
      <w:r w:rsidRPr="00ED2A7B">
        <w:rPr>
          <w:rFonts w:asciiTheme="minorHAnsi" w:hAnsiTheme="minorHAnsi" w:cstheme="minorHAnsi"/>
          <w:sz w:val="16"/>
        </w:rPr>
        <w:t xml:space="preserve">, even as there is little agreement as to its cause.1 </w:t>
      </w:r>
      <w:r w:rsidRPr="00ED2A7B">
        <w:rPr>
          <w:rStyle w:val="StyleUnderline"/>
          <w:rFonts w:asciiTheme="minorHAnsi" w:hAnsiTheme="minorHAnsi" w:cstheme="minorHAnsi"/>
        </w:rPr>
        <w:t xml:space="preserve">Realists </w:t>
      </w:r>
      <w:r w:rsidRPr="00ED2A7B">
        <w:rPr>
          <w:rStyle w:val="Emphasis"/>
          <w:rFonts w:asciiTheme="minorHAnsi" w:hAnsiTheme="minorHAnsi" w:cstheme="minorHAnsi"/>
          <w:highlight w:val="cyan"/>
        </w:rPr>
        <w:t>reject</w:t>
      </w:r>
      <w:r w:rsidRPr="00ED2A7B">
        <w:rPr>
          <w:rStyle w:val="StyleUnderline"/>
          <w:rFonts w:asciiTheme="minorHAnsi" w:hAnsiTheme="minorHAnsi" w:cstheme="minorHAnsi"/>
          <w:highlight w:val="cyan"/>
        </w:rPr>
        <w:t xml:space="preserve"> the idea</w:t>
      </w:r>
      <w:r w:rsidRPr="00ED2A7B">
        <w:rPr>
          <w:rStyle w:val="StyleUnderline"/>
          <w:rFonts w:asciiTheme="minorHAnsi" w:hAnsiTheme="minorHAnsi" w:cstheme="minorHAnsi"/>
        </w:rPr>
        <w:t xml:space="preserve"> that this trend will continue, citing</w:t>
      </w:r>
      <w:r w:rsidRPr="00ED2A7B">
        <w:rPr>
          <w:rFonts w:asciiTheme="minorHAnsi" w:hAnsiTheme="minorHAnsi" w:cstheme="minorHAnsi"/>
          <w:sz w:val="16"/>
        </w:rPr>
        <w:t xml:space="preserve"> states' concerns with </w:t>
      </w:r>
      <w:r w:rsidRPr="00ED2A7B">
        <w:rPr>
          <w:rStyle w:val="StyleUnderline"/>
          <w:rFonts w:asciiTheme="minorHAnsi" w:hAnsiTheme="minorHAnsi" w:cstheme="minorHAnsi"/>
        </w:rPr>
        <w:t>the “</w:t>
      </w:r>
      <w:r w:rsidRPr="00ED2A7B">
        <w:rPr>
          <w:rStyle w:val="Emphasis"/>
          <w:rFonts w:asciiTheme="minorHAnsi" w:hAnsiTheme="minorHAnsi" w:cstheme="minorHAnsi"/>
        </w:rPr>
        <w:t>security dilemma</w:t>
      </w:r>
      <w:r w:rsidRPr="00ED2A7B">
        <w:rPr>
          <w:rStyle w:val="StyleUnderline"/>
          <w:rFonts w:asciiTheme="minorHAnsi" w:hAnsiTheme="minorHAnsi" w:cstheme="minorHAnsi"/>
        </w:rPr>
        <w:t>”</w:t>
      </w:r>
      <w:r w:rsidRPr="00ED2A7B">
        <w:rPr>
          <w:rFonts w:asciiTheme="minorHAnsi" w:hAnsiTheme="minorHAnsi" w:cstheme="minorHAnsi"/>
          <w:sz w:val="16"/>
        </w:rPr>
        <w:t>: that is, in anarchy states must assume that any state that can attack will; therefore, power equals threat, and changes in relative power result in conflict and war.2 Discussing the rise of China, Graham Allison calls this condition “Thucydides's Trap,” a reference to the ancient Greek's claim that Sparta's fear of Athens' growing power led to the Peloponnesian War.3</w:t>
      </w:r>
    </w:p>
    <w:p w14:paraId="45B26F3D" w14:textId="77777777" w:rsidR="003A71D2" w:rsidRPr="00ED2A7B" w:rsidRDefault="003A71D2" w:rsidP="003A71D2">
      <w:pPr>
        <w:rPr>
          <w:rFonts w:asciiTheme="minorHAnsi" w:hAnsiTheme="minorHAnsi" w:cstheme="minorHAnsi"/>
          <w:sz w:val="16"/>
        </w:rPr>
      </w:pPr>
      <w:r w:rsidRPr="00ED2A7B">
        <w:rPr>
          <w:rFonts w:asciiTheme="minorHAnsi" w:hAnsiTheme="minorHAnsi" w:cstheme="minorHAnsi"/>
          <w:sz w:val="16"/>
        </w:rPr>
        <w:t xml:space="preserve">This article argues that </w:t>
      </w:r>
      <w:r w:rsidRPr="00ED2A7B">
        <w:rPr>
          <w:rStyle w:val="Emphasis"/>
          <w:rFonts w:asciiTheme="minorHAnsi" w:hAnsiTheme="minorHAnsi" w:cstheme="minorHAnsi"/>
        </w:rPr>
        <w:t>there is no Thucydides Trap</w:t>
      </w:r>
      <w:r w:rsidRPr="00ED2A7B">
        <w:rPr>
          <w:rFonts w:asciiTheme="minorHAnsi" w:hAnsiTheme="minorHAnsi" w:cstheme="minorHAnsi"/>
          <w:sz w:val="16"/>
        </w:rPr>
        <w:t xml:space="preserve"> in international politics. </w:t>
      </w:r>
      <w:r w:rsidRPr="00ED2A7B">
        <w:rPr>
          <w:rStyle w:val="StyleUnderline"/>
          <w:rFonts w:asciiTheme="minorHAnsi" w:hAnsiTheme="minorHAnsi" w:cstheme="minorHAnsi"/>
        </w:rPr>
        <w:t xml:space="preserve">Rather, the </w:t>
      </w:r>
      <w:r w:rsidRPr="00ED2A7B">
        <w:rPr>
          <w:rStyle w:val="StyleUnderline"/>
          <w:rFonts w:asciiTheme="minorHAnsi" w:hAnsiTheme="minorHAnsi" w:cstheme="minorHAnsi"/>
          <w:highlight w:val="cyan"/>
        </w:rPr>
        <w:t xml:space="preserve">world is </w:t>
      </w:r>
      <w:r w:rsidRPr="00ED2A7B">
        <w:rPr>
          <w:rStyle w:val="Emphasis"/>
          <w:rFonts w:asciiTheme="minorHAnsi" w:hAnsiTheme="minorHAnsi" w:cstheme="minorHAnsi"/>
          <w:highlight w:val="cyan"/>
        </w:rPr>
        <w:t>moving</w:t>
      </w:r>
      <w:r w:rsidRPr="00ED2A7B">
        <w:rPr>
          <w:rStyle w:val="Emphasis"/>
          <w:rFonts w:asciiTheme="minorHAnsi" w:hAnsiTheme="minorHAnsi" w:cstheme="minorHAnsi"/>
        </w:rPr>
        <w:t xml:space="preserve"> rapidly </w:t>
      </w:r>
      <w:r w:rsidRPr="00ED2A7B">
        <w:rPr>
          <w:rStyle w:val="Emphasis"/>
          <w:rFonts w:asciiTheme="minorHAnsi" w:hAnsiTheme="minorHAnsi" w:cstheme="minorHAnsi"/>
          <w:highlight w:val="cyan"/>
        </w:rPr>
        <w:t>toward permanent peace</w:t>
      </w:r>
      <w:r w:rsidRPr="00ED2A7B">
        <w:rPr>
          <w:rStyle w:val="StyleUnderline"/>
          <w:rFonts w:asciiTheme="minorHAnsi" w:hAnsiTheme="minorHAnsi" w:cstheme="minorHAnsi"/>
        </w:rPr>
        <w:t xml:space="preserve">, </w:t>
      </w:r>
      <w:r w:rsidRPr="00ED2A7B">
        <w:rPr>
          <w:rStyle w:val="Emphasis"/>
          <w:rFonts w:asciiTheme="minorHAnsi" w:hAnsiTheme="minorHAnsi" w:cstheme="minorHAnsi"/>
        </w:rPr>
        <w:t>possibly in our lifetime</w:t>
      </w:r>
      <w:r w:rsidRPr="00ED2A7B">
        <w:rPr>
          <w:rFonts w:asciiTheme="minorHAnsi" w:hAnsiTheme="minorHAnsi" w:cstheme="minorHAnsi"/>
          <w:sz w:val="16"/>
        </w:rPr>
        <w:t xml:space="preserve">. Drawing on economic norms theory,4 I show that </w:t>
      </w:r>
      <w:r w:rsidRPr="00ED2A7B">
        <w:rPr>
          <w:rStyle w:val="StyleUnderline"/>
          <w:rFonts w:asciiTheme="minorHAnsi" w:hAnsiTheme="minorHAnsi" w:cstheme="minorHAnsi"/>
        </w:rPr>
        <w:t xml:space="preserve">what sometimes appears to be a Thucydides Trap may instead be a function of factors </w:t>
      </w:r>
      <w:r w:rsidRPr="00ED2A7B">
        <w:rPr>
          <w:rStyle w:val="Emphasis"/>
          <w:rFonts w:asciiTheme="minorHAnsi" w:hAnsiTheme="minorHAnsi" w:cstheme="minorHAnsi"/>
        </w:rPr>
        <w:t>strictly internal</w:t>
      </w:r>
      <w:r w:rsidRPr="00ED2A7B">
        <w:rPr>
          <w:rStyle w:val="StyleUnderline"/>
          <w:rFonts w:asciiTheme="minorHAnsi" w:hAnsiTheme="minorHAnsi" w:cstheme="minorHAnsi"/>
        </w:rPr>
        <w:t xml:space="preserve"> to states and that these factors </w:t>
      </w:r>
      <w:r w:rsidRPr="00ED2A7B">
        <w:rPr>
          <w:rStyle w:val="Emphasis"/>
          <w:rFonts w:asciiTheme="minorHAnsi" w:hAnsiTheme="minorHAnsi" w:cstheme="minorHAnsi"/>
        </w:rPr>
        <w:t>vary</w:t>
      </w:r>
      <w:r w:rsidRPr="00ED2A7B">
        <w:rPr>
          <w:rStyle w:val="StyleUnderline"/>
          <w:rFonts w:asciiTheme="minorHAnsi" w:hAnsiTheme="minorHAnsi" w:cstheme="minorHAnsi"/>
        </w:rPr>
        <w:t xml:space="preserve"> among them</w:t>
      </w:r>
      <w:r w:rsidRPr="00ED2A7B">
        <w:rPr>
          <w:rFonts w:asciiTheme="minorHAnsi" w:hAnsiTheme="minorHAnsi" w:cstheme="minorHAnsi"/>
          <w:sz w:val="16"/>
        </w:rPr>
        <w:t xml:space="preserve">. In brief, </w:t>
      </w:r>
      <w:r w:rsidRPr="00ED2A7B">
        <w:rPr>
          <w:rStyle w:val="StyleUnderline"/>
          <w:rFonts w:asciiTheme="minorHAnsi" w:hAnsiTheme="minorHAnsi" w:cstheme="minorHAnsi"/>
        </w:rPr>
        <w:t xml:space="preserve">leaders of </w:t>
      </w:r>
      <w:r w:rsidRPr="00ED2A7B">
        <w:rPr>
          <w:rStyle w:val="StyleUnderline"/>
          <w:rFonts w:asciiTheme="minorHAnsi" w:hAnsiTheme="minorHAnsi" w:cstheme="minorHAnsi"/>
          <w:highlight w:val="cyan"/>
        </w:rPr>
        <w:t>states with advanced</w:t>
      </w:r>
      <w:r w:rsidRPr="00ED2A7B">
        <w:rPr>
          <w:rStyle w:val="StyleUnderline"/>
          <w:rFonts w:asciiTheme="minorHAnsi" w:hAnsiTheme="minorHAnsi" w:cstheme="minorHAnsi"/>
        </w:rPr>
        <w:t xml:space="preserve"> market-oriented </w:t>
      </w:r>
      <w:r w:rsidRPr="00ED2A7B">
        <w:rPr>
          <w:rStyle w:val="StyleUnderline"/>
          <w:rFonts w:asciiTheme="minorHAnsi" w:hAnsiTheme="minorHAnsi" w:cstheme="minorHAnsi"/>
          <w:highlight w:val="cyan"/>
        </w:rPr>
        <w:t>economies have</w:t>
      </w:r>
      <w:r w:rsidRPr="00ED2A7B">
        <w:rPr>
          <w:rStyle w:val="StyleUnderline"/>
          <w:rFonts w:asciiTheme="minorHAnsi" w:hAnsiTheme="minorHAnsi" w:cstheme="minorHAnsi"/>
        </w:rPr>
        <w:t xml:space="preserve"> </w:t>
      </w:r>
      <w:r w:rsidRPr="00ED2A7B">
        <w:rPr>
          <w:rStyle w:val="Emphasis"/>
          <w:rFonts w:asciiTheme="minorHAnsi" w:hAnsiTheme="minorHAnsi" w:cstheme="minorHAnsi"/>
        </w:rPr>
        <w:t xml:space="preserve">foremost </w:t>
      </w:r>
      <w:r w:rsidRPr="00ED2A7B">
        <w:rPr>
          <w:rStyle w:val="Emphasis"/>
          <w:rFonts w:asciiTheme="minorHAnsi" w:hAnsiTheme="minorHAnsi" w:cstheme="minorHAnsi"/>
          <w:highlight w:val="cyan"/>
        </w:rPr>
        <w:t>interests</w:t>
      </w:r>
      <w:r w:rsidRPr="00ED2A7B">
        <w:rPr>
          <w:rStyle w:val="StyleUnderline"/>
          <w:rFonts w:asciiTheme="minorHAnsi" w:hAnsiTheme="minorHAnsi" w:cstheme="minorHAnsi"/>
          <w:highlight w:val="cyan"/>
        </w:rPr>
        <w:t xml:space="preserve"> in</w:t>
      </w:r>
      <w:r w:rsidRPr="00ED2A7B">
        <w:rPr>
          <w:rStyle w:val="StyleUnderline"/>
          <w:rFonts w:asciiTheme="minorHAnsi" w:hAnsiTheme="minorHAnsi" w:cstheme="minorHAnsi"/>
        </w:rPr>
        <w:t xml:space="preserve"> the principle of </w:t>
      </w:r>
      <w:r w:rsidRPr="00ED2A7B">
        <w:rPr>
          <w:rStyle w:val="Emphasis"/>
          <w:rFonts w:asciiTheme="minorHAnsi" w:hAnsiTheme="minorHAnsi" w:cstheme="minorHAnsi"/>
          <w:highlight w:val="cyan"/>
        </w:rPr>
        <w:t>self-determination</w:t>
      </w:r>
      <w:r w:rsidRPr="00ED2A7B">
        <w:rPr>
          <w:rStyle w:val="StyleUnderline"/>
          <w:rFonts w:asciiTheme="minorHAnsi" w:hAnsiTheme="minorHAnsi" w:cstheme="minorHAnsi"/>
        </w:rPr>
        <w:t xml:space="preserve"> for all states, large and small, </w:t>
      </w:r>
      <w:r w:rsidRPr="00ED2A7B">
        <w:rPr>
          <w:rStyle w:val="StyleUnderline"/>
          <w:rFonts w:asciiTheme="minorHAnsi" w:hAnsiTheme="minorHAnsi" w:cstheme="minorHAnsi"/>
          <w:highlight w:val="cyan"/>
        </w:rPr>
        <w:t>as the foundation for a</w:t>
      </w:r>
      <w:r w:rsidRPr="00ED2A7B">
        <w:rPr>
          <w:rStyle w:val="StyleUnderline"/>
          <w:rFonts w:asciiTheme="minorHAnsi" w:hAnsiTheme="minorHAnsi" w:cstheme="minorHAnsi"/>
        </w:rPr>
        <w:t xml:space="preserve"> </w:t>
      </w:r>
      <w:r w:rsidRPr="00ED2A7B">
        <w:rPr>
          <w:rStyle w:val="Emphasis"/>
          <w:rFonts w:asciiTheme="minorHAnsi" w:hAnsiTheme="minorHAnsi" w:cstheme="minorHAnsi"/>
        </w:rPr>
        <w:t xml:space="preserve">robust </w:t>
      </w:r>
      <w:r w:rsidRPr="00ED2A7B">
        <w:rPr>
          <w:rStyle w:val="Emphasis"/>
          <w:rFonts w:asciiTheme="minorHAnsi" w:hAnsiTheme="minorHAnsi" w:cstheme="minorHAnsi"/>
          <w:highlight w:val="cyan"/>
        </w:rPr>
        <w:t>global marketplace</w:t>
      </w:r>
      <w:r w:rsidRPr="00ED2A7B">
        <w:rPr>
          <w:rStyle w:val="StyleUnderline"/>
          <w:rFonts w:asciiTheme="minorHAnsi" w:hAnsiTheme="minorHAnsi" w:cstheme="minorHAnsi"/>
        </w:rPr>
        <w:t xml:space="preserve">. </w:t>
      </w:r>
      <w:r w:rsidRPr="00ED2A7B">
        <w:rPr>
          <w:rStyle w:val="Emphasis"/>
          <w:rFonts w:asciiTheme="minorHAnsi" w:hAnsiTheme="minorHAnsi" w:cstheme="minorHAnsi"/>
        </w:rPr>
        <w:t>War</w:t>
      </w:r>
      <w:r w:rsidRPr="00ED2A7B">
        <w:rPr>
          <w:rStyle w:val="StyleUnderline"/>
          <w:rFonts w:asciiTheme="minorHAnsi" w:hAnsiTheme="minorHAnsi" w:cstheme="minorHAnsi"/>
        </w:rPr>
        <w:t xml:space="preserve"> among these states, </w:t>
      </w:r>
      <w:r w:rsidRPr="00ED2A7B">
        <w:rPr>
          <w:rStyle w:val="Emphasis"/>
          <w:rFonts w:asciiTheme="minorHAnsi" w:hAnsiTheme="minorHAnsi" w:cstheme="minorHAnsi"/>
        </w:rPr>
        <w:t>even making preparations</w:t>
      </w:r>
      <w:r w:rsidRPr="00ED2A7B">
        <w:rPr>
          <w:rStyle w:val="StyleUnderline"/>
          <w:rFonts w:asciiTheme="minorHAnsi" w:hAnsiTheme="minorHAnsi" w:cstheme="minorHAnsi"/>
        </w:rPr>
        <w:t xml:space="preserve"> for war, is </w:t>
      </w:r>
      <w:r w:rsidRPr="00ED2A7B">
        <w:rPr>
          <w:rStyle w:val="Emphasis"/>
          <w:rFonts w:asciiTheme="minorHAnsi" w:hAnsiTheme="minorHAnsi" w:cstheme="minorHAnsi"/>
        </w:rPr>
        <w:t>not possible</w:t>
      </w:r>
      <w:r w:rsidRPr="00ED2A7B">
        <w:rPr>
          <w:rStyle w:val="StyleUnderline"/>
          <w:rFonts w:asciiTheme="minorHAnsi" w:hAnsiTheme="minorHAnsi" w:cstheme="minorHAnsi"/>
        </w:rPr>
        <w:t xml:space="preserve">, because </w:t>
      </w:r>
      <w:r w:rsidRPr="00ED2A7B">
        <w:rPr>
          <w:rStyle w:val="StyleUnderline"/>
          <w:rFonts w:asciiTheme="minorHAnsi" w:hAnsiTheme="minorHAnsi" w:cstheme="minorHAnsi"/>
          <w:highlight w:val="cyan"/>
        </w:rPr>
        <w:t xml:space="preserve">they are in a </w:t>
      </w:r>
      <w:r w:rsidRPr="00ED2A7B">
        <w:rPr>
          <w:rStyle w:val="Emphasis"/>
          <w:rFonts w:asciiTheme="minorHAnsi" w:hAnsiTheme="minorHAnsi" w:cstheme="minorHAnsi"/>
          <w:highlight w:val="cyan"/>
        </w:rPr>
        <w:t>natural alliance</w:t>
      </w:r>
      <w:r w:rsidRPr="00ED2A7B">
        <w:rPr>
          <w:rStyle w:val="Emphasis"/>
          <w:rFonts w:asciiTheme="minorHAnsi" w:hAnsiTheme="minorHAnsi" w:cstheme="minorHAnsi"/>
        </w:rPr>
        <w:t xml:space="preserve"> to preserve</w:t>
      </w:r>
      <w:r w:rsidRPr="00ED2A7B">
        <w:rPr>
          <w:rStyle w:val="StyleUnderline"/>
          <w:rFonts w:asciiTheme="minorHAnsi" w:hAnsiTheme="minorHAnsi" w:cstheme="minorHAnsi"/>
        </w:rPr>
        <w:t xml:space="preserve"> and </w:t>
      </w:r>
      <w:r w:rsidRPr="00ED2A7B">
        <w:rPr>
          <w:rStyle w:val="Emphasis"/>
          <w:rFonts w:asciiTheme="minorHAnsi" w:hAnsiTheme="minorHAnsi" w:cstheme="minorHAnsi"/>
        </w:rPr>
        <w:t>protect the global order</w:t>
      </w:r>
      <w:r w:rsidRPr="00ED2A7B">
        <w:rPr>
          <w:rFonts w:asciiTheme="minorHAnsi" w:hAnsiTheme="minorHAnsi" w:cstheme="minorHAnsi"/>
          <w:sz w:val="16"/>
        </w:rPr>
        <w:t xml:space="preserve">. In contrast, </w:t>
      </w:r>
      <w:r w:rsidRPr="00ED2A7B">
        <w:rPr>
          <w:rStyle w:val="StyleUnderline"/>
          <w:rFonts w:asciiTheme="minorHAnsi" w:hAnsiTheme="minorHAnsi" w:cstheme="minorHAnsi"/>
          <w:highlight w:val="cyan"/>
        </w:rPr>
        <w:t>leaders of states with</w:t>
      </w:r>
      <w:r w:rsidRPr="00ED2A7B">
        <w:rPr>
          <w:rStyle w:val="StyleUnderline"/>
          <w:rFonts w:asciiTheme="minorHAnsi" w:hAnsiTheme="minorHAnsi" w:cstheme="minorHAnsi"/>
        </w:rPr>
        <w:t xml:space="preserve"> </w:t>
      </w:r>
      <w:r w:rsidRPr="00ED2A7B">
        <w:rPr>
          <w:rStyle w:val="Emphasis"/>
          <w:rFonts w:asciiTheme="minorHAnsi" w:hAnsiTheme="minorHAnsi" w:cstheme="minorHAnsi"/>
          <w:highlight w:val="cyan"/>
        </w:rPr>
        <w:t>weak internal markets</w:t>
      </w:r>
      <w:r w:rsidRPr="00ED2A7B">
        <w:rPr>
          <w:rStyle w:val="StyleUnderline"/>
          <w:rFonts w:asciiTheme="minorHAnsi" w:hAnsiTheme="minorHAnsi" w:cstheme="minorHAnsi"/>
          <w:highlight w:val="cyan"/>
        </w:rPr>
        <w:t xml:space="preserve"> have </w:t>
      </w:r>
      <w:r w:rsidRPr="00ED2A7B">
        <w:rPr>
          <w:rStyle w:val="Emphasis"/>
          <w:rFonts w:asciiTheme="minorHAnsi" w:hAnsiTheme="minorHAnsi" w:cstheme="minorHAnsi"/>
          <w:highlight w:val="cyan"/>
        </w:rPr>
        <w:t>little interest</w:t>
      </w:r>
      <w:r w:rsidRPr="00ED2A7B">
        <w:rPr>
          <w:rStyle w:val="StyleUnderline"/>
          <w:rFonts w:asciiTheme="minorHAnsi" w:hAnsiTheme="minorHAnsi" w:cstheme="minorHAnsi"/>
        </w:rPr>
        <w:t xml:space="preserve"> in the global marketplace; they pursue wealth </w:t>
      </w:r>
      <w:r w:rsidRPr="00ED2A7B">
        <w:rPr>
          <w:rStyle w:val="Emphasis"/>
          <w:rFonts w:asciiTheme="minorHAnsi" w:hAnsiTheme="minorHAnsi" w:cstheme="minorHAnsi"/>
        </w:rPr>
        <w:t>not through commerce</w:t>
      </w:r>
      <w:r w:rsidRPr="00ED2A7B">
        <w:rPr>
          <w:rStyle w:val="StyleUnderline"/>
          <w:rFonts w:asciiTheme="minorHAnsi" w:hAnsiTheme="minorHAnsi" w:cstheme="minorHAnsi"/>
        </w:rPr>
        <w:t xml:space="preserve">, but through </w:t>
      </w:r>
      <w:r w:rsidRPr="00ED2A7B">
        <w:rPr>
          <w:rStyle w:val="Emphasis"/>
          <w:rFonts w:asciiTheme="minorHAnsi" w:hAnsiTheme="minorHAnsi" w:cstheme="minorHAnsi"/>
        </w:rPr>
        <w:t>wars of expansion</w:t>
      </w:r>
      <w:r w:rsidRPr="00ED2A7B">
        <w:rPr>
          <w:rStyle w:val="StyleUnderline"/>
          <w:rFonts w:asciiTheme="minorHAnsi" w:hAnsiTheme="minorHAnsi" w:cstheme="minorHAnsi"/>
        </w:rPr>
        <w:t xml:space="preserve"> and </w:t>
      </w:r>
      <w:r w:rsidRPr="00ED2A7B">
        <w:rPr>
          <w:rStyle w:val="Emphasis"/>
          <w:rFonts w:asciiTheme="minorHAnsi" w:hAnsiTheme="minorHAnsi" w:cstheme="minorHAnsi"/>
        </w:rPr>
        <w:t>demands for tribute</w:t>
      </w:r>
      <w:r w:rsidRPr="00ED2A7B">
        <w:rPr>
          <w:rFonts w:asciiTheme="minorHAnsi" w:hAnsiTheme="minorHAnsi" w:cstheme="minorHAnsi"/>
          <w:sz w:val="16"/>
        </w:rPr>
        <w:t xml:space="preserve">. For these states, power equals threat, and therefore they tend to balance against the power of all states. </w:t>
      </w:r>
      <w:r w:rsidRPr="00ED2A7B">
        <w:rPr>
          <w:rStyle w:val="StyleUnderline"/>
          <w:rFonts w:asciiTheme="minorHAnsi" w:hAnsiTheme="minorHAnsi" w:cstheme="minorHAnsi"/>
        </w:rPr>
        <w:t xml:space="preserve">Fearing stronger states, however, </w:t>
      </w:r>
      <w:r w:rsidRPr="00ED2A7B">
        <w:rPr>
          <w:rStyle w:val="StyleUnderline"/>
          <w:rFonts w:asciiTheme="minorHAnsi" w:hAnsiTheme="minorHAnsi" w:cstheme="minorHAnsi"/>
          <w:highlight w:val="cyan"/>
        </w:rPr>
        <w:t>minor powers</w:t>
      </w:r>
      <w:r w:rsidRPr="00ED2A7B">
        <w:rPr>
          <w:rStyle w:val="StyleUnderline"/>
          <w:rFonts w:asciiTheme="minorHAnsi" w:hAnsiTheme="minorHAnsi" w:cstheme="minorHAnsi"/>
        </w:rPr>
        <w:t xml:space="preserve"> with weak internal markets tend to </w:t>
      </w:r>
      <w:r w:rsidRPr="00ED2A7B">
        <w:rPr>
          <w:rStyle w:val="Emphasis"/>
          <w:rFonts w:asciiTheme="minorHAnsi" w:hAnsiTheme="minorHAnsi" w:cstheme="minorHAnsi"/>
          <w:highlight w:val="cyan"/>
        </w:rPr>
        <w:t>constrain their expansionist inclinations</w:t>
      </w:r>
      <w:r w:rsidRPr="00ED2A7B">
        <w:rPr>
          <w:rStyle w:val="StyleUnderline"/>
          <w:rFonts w:asciiTheme="minorHAnsi" w:hAnsiTheme="minorHAnsi" w:cstheme="minorHAnsi"/>
          <w:highlight w:val="cyan"/>
        </w:rPr>
        <w:t xml:space="preserve"> and</w:t>
      </w:r>
      <w:r w:rsidRPr="00ED2A7B">
        <w:rPr>
          <w:rStyle w:val="StyleUnderline"/>
          <w:rFonts w:asciiTheme="minorHAnsi" w:hAnsiTheme="minorHAnsi" w:cstheme="minorHAnsi"/>
        </w:rPr>
        <w:t xml:space="preserve">, for security reasons, </w:t>
      </w:r>
      <w:r w:rsidRPr="00ED2A7B">
        <w:rPr>
          <w:rStyle w:val="Emphasis"/>
          <w:rFonts w:asciiTheme="minorHAnsi" w:hAnsiTheme="minorHAnsi" w:cstheme="minorHAnsi"/>
          <w:highlight w:val="cyan"/>
        </w:rPr>
        <w:t>bandwagon</w:t>
      </w:r>
      <w:r w:rsidRPr="00ED2A7B">
        <w:rPr>
          <w:rStyle w:val="StyleUnderline"/>
          <w:rFonts w:asciiTheme="minorHAnsi" w:hAnsiTheme="minorHAnsi" w:cstheme="minorHAnsi"/>
          <w:highlight w:val="cyan"/>
        </w:rPr>
        <w:t xml:space="preserve"> with</w:t>
      </w:r>
      <w:r w:rsidRPr="00ED2A7B">
        <w:rPr>
          <w:rStyle w:val="StyleUnderline"/>
          <w:rFonts w:asciiTheme="minorHAnsi" w:hAnsiTheme="minorHAnsi" w:cstheme="minorHAnsi"/>
        </w:rPr>
        <w:t xml:space="preserve"> the </w:t>
      </w:r>
      <w:r w:rsidRPr="00ED2A7B">
        <w:rPr>
          <w:rStyle w:val="Emphasis"/>
          <w:rFonts w:asciiTheme="minorHAnsi" w:hAnsiTheme="minorHAnsi" w:cstheme="minorHAnsi"/>
        </w:rPr>
        <w:t xml:space="preserve">relatively benign </w:t>
      </w:r>
      <w:r w:rsidRPr="00ED2A7B">
        <w:rPr>
          <w:rStyle w:val="Emphasis"/>
          <w:rFonts w:asciiTheme="minorHAnsi" w:hAnsiTheme="minorHAnsi" w:cstheme="minorHAnsi"/>
          <w:highlight w:val="cyan"/>
        </w:rPr>
        <w:t>market-oriented powers</w:t>
      </w:r>
      <w:r w:rsidRPr="00ED2A7B">
        <w:rPr>
          <w:rFonts w:asciiTheme="minorHAnsi" w:hAnsiTheme="minorHAnsi" w:cstheme="minorHAnsi"/>
          <w:sz w:val="16"/>
          <w:highlight w:val="cyan"/>
        </w:rPr>
        <w:t>.</w:t>
      </w:r>
    </w:p>
    <w:p w14:paraId="69624096" w14:textId="77777777" w:rsidR="003A71D2" w:rsidRPr="00ED2A7B" w:rsidRDefault="003A71D2" w:rsidP="003A71D2">
      <w:pPr>
        <w:rPr>
          <w:rFonts w:asciiTheme="minorHAnsi" w:hAnsiTheme="minorHAnsi" w:cstheme="minorHAnsi"/>
          <w:sz w:val="16"/>
        </w:rPr>
      </w:pPr>
      <w:r w:rsidRPr="00ED2A7B">
        <w:rPr>
          <w:rFonts w:asciiTheme="minorHAnsi" w:hAnsiTheme="minorHAnsi" w:cstheme="minorHAnsi"/>
          <w:sz w:val="16"/>
        </w:rPr>
        <w:t xml:space="preserve">I argue that </w:t>
      </w:r>
      <w:r w:rsidRPr="00ED2A7B">
        <w:rPr>
          <w:rStyle w:val="StyleUnderline"/>
          <w:rFonts w:asciiTheme="minorHAnsi" w:hAnsiTheme="minorHAnsi" w:cstheme="minorHAnsi"/>
        </w:rPr>
        <w:t xml:space="preserve">this liberal global hierarchy is </w:t>
      </w:r>
      <w:r w:rsidRPr="00ED2A7B">
        <w:rPr>
          <w:rStyle w:val="Emphasis"/>
          <w:rFonts w:asciiTheme="minorHAnsi" w:hAnsiTheme="minorHAnsi" w:cstheme="minorHAnsi"/>
        </w:rPr>
        <w:t>unwittingly</w:t>
      </w:r>
      <w:r w:rsidRPr="00ED2A7B">
        <w:rPr>
          <w:rStyle w:val="StyleUnderline"/>
          <w:rFonts w:asciiTheme="minorHAnsi" w:hAnsiTheme="minorHAnsi" w:cstheme="minorHAnsi"/>
        </w:rPr>
        <w:t xml:space="preserve"> but </w:t>
      </w:r>
      <w:r w:rsidRPr="00ED2A7B">
        <w:rPr>
          <w:rStyle w:val="Emphasis"/>
          <w:rFonts w:asciiTheme="minorHAnsi" w:hAnsiTheme="minorHAnsi" w:cstheme="minorHAnsi"/>
        </w:rPr>
        <w:t>systematically buttressing states' embrace of market norms</w:t>
      </w:r>
      <w:r w:rsidRPr="00ED2A7B">
        <w:rPr>
          <w:rStyle w:val="StyleUnderline"/>
          <w:rFonts w:asciiTheme="minorHAnsi" w:hAnsiTheme="minorHAnsi" w:cstheme="minorHAnsi"/>
        </w:rPr>
        <w:t xml:space="preserve"> and </w:t>
      </w:r>
      <w:r w:rsidRPr="00ED2A7B">
        <w:rPr>
          <w:rStyle w:val="Emphasis"/>
          <w:rFonts w:asciiTheme="minorHAnsi" w:hAnsiTheme="minorHAnsi" w:cstheme="minorHAnsi"/>
        </w:rPr>
        <w:t>values</w:t>
      </w:r>
      <w:r w:rsidRPr="00ED2A7B">
        <w:rPr>
          <w:rStyle w:val="StyleUnderline"/>
          <w:rFonts w:asciiTheme="minorHAnsi" w:hAnsiTheme="minorHAnsi" w:cstheme="minorHAnsi"/>
        </w:rPr>
        <w:t xml:space="preserve"> that, if </w:t>
      </w:r>
      <w:r w:rsidRPr="00ED2A7B">
        <w:rPr>
          <w:rStyle w:val="Emphasis"/>
          <w:rFonts w:asciiTheme="minorHAnsi" w:hAnsiTheme="minorHAnsi" w:cstheme="minorHAnsi"/>
        </w:rPr>
        <w:t>left uninterrupted</w:t>
      </w:r>
      <w:r w:rsidRPr="00ED2A7B">
        <w:rPr>
          <w:rStyle w:val="StyleUnderline"/>
          <w:rFonts w:asciiTheme="minorHAnsi" w:hAnsiTheme="minorHAnsi" w:cstheme="minorHAnsi"/>
        </w:rPr>
        <w:t xml:space="preserve">, is likely to culminate in </w:t>
      </w:r>
      <w:r w:rsidRPr="00ED2A7B">
        <w:rPr>
          <w:rStyle w:val="Emphasis"/>
          <w:rFonts w:asciiTheme="minorHAnsi" w:hAnsiTheme="minorHAnsi" w:cstheme="minorHAnsi"/>
        </w:rPr>
        <w:t>permanent world peace</w:t>
      </w:r>
      <w:r w:rsidRPr="00ED2A7B">
        <w:rPr>
          <w:rStyle w:val="StyleUnderline"/>
          <w:rFonts w:asciiTheme="minorHAnsi" w:hAnsiTheme="minorHAnsi" w:cstheme="minorHAnsi"/>
        </w:rPr>
        <w:t>, perhaps even</w:t>
      </w:r>
      <w:r w:rsidRPr="00ED2A7B">
        <w:rPr>
          <w:rFonts w:asciiTheme="minorHAnsi" w:hAnsiTheme="minorHAnsi" w:cstheme="minorHAnsi"/>
          <w:sz w:val="16"/>
        </w:rPr>
        <w:t xml:space="preserve"> something close to </w:t>
      </w:r>
      <w:r w:rsidRPr="00ED2A7B">
        <w:rPr>
          <w:rStyle w:val="Emphasis"/>
          <w:rFonts w:asciiTheme="minorHAnsi" w:hAnsiTheme="minorHAnsi" w:cstheme="minorHAnsi"/>
        </w:rPr>
        <w:t>harmony</w:t>
      </w:r>
      <w:r w:rsidRPr="00ED2A7B">
        <w:rPr>
          <w:rStyle w:val="StyleUnderline"/>
          <w:rFonts w:asciiTheme="minorHAnsi" w:hAnsiTheme="minorHAnsi" w:cstheme="minorHAnsi"/>
        </w:rPr>
        <w:t xml:space="preserve">. My argument </w:t>
      </w:r>
      <w:r w:rsidRPr="00ED2A7B">
        <w:rPr>
          <w:rStyle w:val="Emphasis"/>
          <w:rFonts w:asciiTheme="minorHAnsi" w:hAnsiTheme="minorHAnsi" w:cstheme="minorHAnsi"/>
        </w:rPr>
        <w:t>challenges the realist assertion</w:t>
      </w:r>
      <w:r w:rsidRPr="00ED2A7B">
        <w:rPr>
          <w:rStyle w:val="StyleUnderline"/>
          <w:rFonts w:asciiTheme="minorHAnsi" w:hAnsiTheme="minorHAnsi" w:cstheme="minorHAnsi"/>
        </w:rPr>
        <w:t xml:space="preserve"> that great powers are engaged in a </w:t>
      </w:r>
      <w:r w:rsidRPr="00ED2A7B">
        <w:rPr>
          <w:rStyle w:val="Emphasis"/>
          <w:rFonts w:asciiTheme="minorHAnsi" w:hAnsiTheme="minorHAnsi" w:cstheme="minorHAnsi"/>
        </w:rPr>
        <w:t>timeless competition</w:t>
      </w:r>
      <w:r w:rsidRPr="00ED2A7B">
        <w:rPr>
          <w:rStyle w:val="StyleUnderline"/>
          <w:rFonts w:asciiTheme="minorHAnsi" w:hAnsiTheme="minorHAnsi" w:cstheme="minorHAnsi"/>
        </w:rPr>
        <w:t xml:space="preserve"> over global leadership</w:t>
      </w:r>
      <w:r w:rsidRPr="00ED2A7B">
        <w:rPr>
          <w:rFonts w:asciiTheme="minorHAnsi" w:hAnsiTheme="minorHAnsi" w:cstheme="minorHAnsi"/>
          <w:sz w:val="16"/>
        </w:rPr>
        <w:t xml:space="preserve">, because hegemony cannot exist among great powers with weak markets; these inherently expansionist states live in constant fear and therefore normally balance against the strongest state and its allies.5 </w:t>
      </w:r>
      <w:r w:rsidRPr="00ED2A7B">
        <w:rPr>
          <w:rStyle w:val="StyleUnderline"/>
          <w:rFonts w:asciiTheme="minorHAnsi" w:hAnsiTheme="minorHAnsi" w:cstheme="minorHAnsi"/>
        </w:rPr>
        <w:t xml:space="preserve">Hegemony can exist </w:t>
      </w:r>
      <w:r w:rsidRPr="00ED2A7B">
        <w:rPr>
          <w:rStyle w:val="Emphasis"/>
          <w:rFonts w:asciiTheme="minorHAnsi" w:hAnsiTheme="minorHAnsi" w:cstheme="minorHAnsi"/>
        </w:rPr>
        <w:t>only among market-oriented powers</w:t>
      </w:r>
      <w:r w:rsidRPr="00ED2A7B">
        <w:rPr>
          <w:rStyle w:val="StyleUnderline"/>
          <w:rFonts w:asciiTheme="minorHAnsi" w:hAnsiTheme="minorHAnsi" w:cstheme="minorHAnsi"/>
        </w:rPr>
        <w:t xml:space="preserve">, because only they care about global order. Yet, </w:t>
      </w:r>
      <w:r w:rsidRPr="00ED2A7B">
        <w:rPr>
          <w:rStyle w:val="StyleUnderline"/>
          <w:rFonts w:asciiTheme="minorHAnsi" w:hAnsiTheme="minorHAnsi" w:cstheme="minorHAnsi"/>
          <w:highlight w:val="cyan"/>
        </w:rPr>
        <w:t xml:space="preserve">there can be </w:t>
      </w:r>
      <w:r w:rsidRPr="00ED2A7B">
        <w:rPr>
          <w:rStyle w:val="Emphasis"/>
          <w:rFonts w:asciiTheme="minorHAnsi" w:hAnsiTheme="minorHAnsi" w:cstheme="minorHAnsi"/>
          <w:highlight w:val="cyan"/>
        </w:rPr>
        <w:t>no competition</w:t>
      </w:r>
      <w:r w:rsidRPr="00ED2A7B">
        <w:rPr>
          <w:rStyle w:val="Emphasis"/>
          <w:rFonts w:asciiTheme="minorHAnsi" w:hAnsiTheme="minorHAnsi" w:cstheme="minorHAnsi"/>
        </w:rPr>
        <w:t xml:space="preserve"> for leadership</w:t>
      </w:r>
      <w:r w:rsidRPr="00ED2A7B">
        <w:rPr>
          <w:rStyle w:val="StyleUnderline"/>
          <w:rFonts w:asciiTheme="minorHAnsi" w:hAnsiTheme="minorHAnsi" w:cstheme="minorHAnsi"/>
        </w:rPr>
        <w:t xml:space="preserve"> among market powers, because </w:t>
      </w:r>
      <w:r w:rsidRPr="00ED2A7B">
        <w:rPr>
          <w:rStyle w:val="StyleUnderline"/>
          <w:rFonts w:asciiTheme="minorHAnsi" w:hAnsiTheme="minorHAnsi" w:cstheme="minorHAnsi"/>
          <w:highlight w:val="cyan"/>
        </w:rPr>
        <w:t xml:space="preserve">they </w:t>
      </w:r>
      <w:r w:rsidRPr="00ED2A7B">
        <w:rPr>
          <w:rStyle w:val="Emphasis"/>
          <w:rFonts w:asciiTheme="minorHAnsi" w:hAnsiTheme="minorHAnsi" w:cstheme="minorHAnsi"/>
          <w:highlight w:val="cyan"/>
        </w:rPr>
        <w:t>always agree</w:t>
      </w:r>
      <w:r w:rsidRPr="00ED2A7B">
        <w:rPr>
          <w:rStyle w:val="StyleUnderline"/>
          <w:rFonts w:asciiTheme="minorHAnsi" w:hAnsiTheme="minorHAnsi" w:cstheme="minorHAnsi"/>
          <w:highlight w:val="cyan"/>
        </w:rPr>
        <w:t xml:space="preserve"> with</w:t>
      </w:r>
      <w:r w:rsidRPr="00ED2A7B">
        <w:rPr>
          <w:rStyle w:val="StyleUnderline"/>
          <w:rFonts w:asciiTheme="minorHAnsi" w:hAnsiTheme="minorHAnsi" w:cstheme="minorHAnsi"/>
        </w:rPr>
        <w:t xml:space="preserve"> the goal of </w:t>
      </w:r>
      <w:r w:rsidRPr="00ED2A7B">
        <w:rPr>
          <w:rStyle w:val="StyleUnderline"/>
          <w:rFonts w:asciiTheme="minorHAnsi" w:hAnsiTheme="minorHAnsi" w:cstheme="minorHAnsi"/>
          <w:highlight w:val="cyan"/>
        </w:rPr>
        <w:t>their strongest member</w:t>
      </w:r>
      <w:r w:rsidRPr="00ED2A7B">
        <w:rPr>
          <w:rFonts w:asciiTheme="minorHAnsi" w:hAnsiTheme="minorHAnsi" w:cstheme="minorHAnsi"/>
          <w:sz w:val="16"/>
        </w:rPr>
        <w:t xml:space="preserve"> (currently the United States) </w:t>
      </w:r>
      <w:r w:rsidRPr="00ED2A7B">
        <w:rPr>
          <w:rStyle w:val="StyleUnderline"/>
          <w:rFonts w:asciiTheme="minorHAnsi" w:hAnsiTheme="minorHAnsi" w:cstheme="minorHAnsi"/>
        </w:rPr>
        <w:t xml:space="preserve">to </w:t>
      </w:r>
      <w:r w:rsidRPr="00ED2A7B">
        <w:rPr>
          <w:rStyle w:val="Emphasis"/>
          <w:rFonts w:asciiTheme="minorHAnsi" w:hAnsiTheme="minorHAnsi" w:cstheme="minorHAnsi"/>
        </w:rPr>
        <w:t>preserve</w:t>
      </w:r>
      <w:r w:rsidRPr="00ED2A7B">
        <w:rPr>
          <w:rStyle w:val="StyleUnderline"/>
          <w:rFonts w:asciiTheme="minorHAnsi" w:hAnsiTheme="minorHAnsi" w:cstheme="minorHAnsi"/>
        </w:rPr>
        <w:t xml:space="preserve"> and </w:t>
      </w:r>
      <w:r w:rsidRPr="00ED2A7B">
        <w:rPr>
          <w:rStyle w:val="Emphasis"/>
          <w:rFonts w:asciiTheme="minorHAnsi" w:hAnsiTheme="minorHAnsi" w:cstheme="minorHAnsi"/>
        </w:rPr>
        <w:t>protect the global order</w:t>
      </w:r>
      <w:r w:rsidRPr="00ED2A7B">
        <w:rPr>
          <w:rStyle w:val="StyleUnderline"/>
          <w:rFonts w:asciiTheme="minorHAnsi" w:hAnsiTheme="minorHAnsi" w:cstheme="minorHAnsi"/>
        </w:rPr>
        <w:t xml:space="preserve"> based on the principle of self-determination. If another commercial power, such as a rising China, were to </w:t>
      </w:r>
      <w:r w:rsidRPr="00ED2A7B">
        <w:rPr>
          <w:rStyle w:val="Emphasis"/>
          <w:rFonts w:asciiTheme="minorHAnsi" w:hAnsiTheme="minorHAnsi" w:cstheme="minorHAnsi"/>
        </w:rPr>
        <w:t>overtake the United States</w:t>
      </w:r>
      <w:r w:rsidRPr="00ED2A7B">
        <w:rPr>
          <w:rStyle w:val="StyleUnderline"/>
          <w:rFonts w:asciiTheme="minorHAnsi" w:hAnsiTheme="minorHAnsi" w:cstheme="minorHAnsi"/>
        </w:rPr>
        <w:t xml:space="preserve">, the world would take </w:t>
      </w:r>
      <w:r w:rsidRPr="00ED2A7B">
        <w:rPr>
          <w:rStyle w:val="Emphasis"/>
          <w:rFonts w:asciiTheme="minorHAnsi" w:hAnsiTheme="minorHAnsi" w:cstheme="minorHAnsi"/>
        </w:rPr>
        <w:t>little notice</w:t>
      </w:r>
      <w:r w:rsidRPr="00ED2A7B">
        <w:rPr>
          <w:rStyle w:val="StyleUnderline"/>
          <w:rFonts w:asciiTheme="minorHAnsi" w:hAnsiTheme="minorHAnsi" w:cstheme="minorHAnsi"/>
        </w:rPr>
        <w:t xml:space="preserve">, because the new leading power would </w:t>
      </w:r>
      <w:r w:rsidRPr="00ED2A7B">
        <w:rPr>
          <w:rStyle w:val="Emphasis"/>
          <w:rFonts w:asciiTheme="minorHAnsi" w:hAnsiTheme="minorHAnsi" w:cstheme="minorHAnsi"/>
        </w:rPr>
        <w:t>largely agree</w:t>
      </w:r>
      <w:r w:rsidRPr="00ED2A7B">
        <w:rPr>
          <w:rStyle w:val="StyleUnderline"/>
          <w:rFonts w:asciiTheme="minorHAnsi" w:hAnsiTheme="minorHAnsi" w:cstheme="minorHAnsi"/>
        </w:rPr>
        <w:t xml:space="preserve"> with the global rules promoted and enforced by its predecessor</w:t>
      </w:r>
      <w:r w:rsidRPr="00ED2A7B">
        <w:rPr>
          <w:rFonts w:asciiTheme="minorHAnsi" w:hAnsiTheme="minorHAnsi" w:cstheme="minorHAnsi"/>
          <w:sz w:val="16"/>
        </w:rPr>
        <w:t>. Vladimir Putin's Russia, on the other hand, seeks to create chaos around the world. Most other powers, having market-oriented economies, continue to abide by the hegemony of the United States despite its relative economic decline since the end of World War II.6</w:t>
      </w:r>
    </w:p>
    <w:p w14:paraId="7954BAFE" w14:textId="77777777" w:rsidR="003A71D2" w:rsidRPr="00ED2A7B" w:rsidRDefault="003A71D2" w:rsidP="003A71D2">
      <w:pPr>
        <w:rPr>
          <w:rFonts w:asciiTheme="minorHAnsi" w:hAnsiTheme="minorHAnsi" w:cstheme="minorHAnsi"/>
          <w:sz w:val="16"/>
        </w:rPr>
      </w:pPr>
      <w:r w:rsidRPr="00ED2A7B">
        <w:rPr>
          <w:rFonts w:asciiTheme="minorHAnsi" w:hAnsiTheme="minorHAnsi" w:cstheme="minorHAnsi"/>
          <w:sz w:val="16"/>
        </w:rPr>
        <w:t xml:space="preserve">To support my theory that domestic factors determine states' alignment decisions, I analyze the voting preferences of members of the United Nations General Assembly from 1946 to 2010. I find that </w:t>
      </w:r>
      <w:r w:rsidRPr="00ED2A7B">
        <w:rPr>
          <w:rStyle w:val="StyleUnderline"/>
          <w:rFonts w:asciiTheme="minorHAnsi" w:hAnsiTheme="minorHAnsi" w:cstheme="minorHAnsi"/>
          <w:highlight w:val="cyan"/>
        </w:rPr>
        <w:t xml:space="preserve">states with weak internal markets tend to </w:t>
      </w:r>
      <w:r w:rsidRPr="00ED2A7B">
        <w:rPr>
          <w:rStyle w:val="Emphasis"/>
          <w:rFonts w:asciiTheme="minorHAnsi" w:hAnsiTheme="minorHAnsi" w:cstheme="minorHAnsi"/>
          <w:highlight w:val="cyan"/>
        </w:rPr>
        <w:t>disagree</w:t>
      </w:r>
      <w:r w:rsidRPr="00ED2A7B">
        <w:rPr>
          <w:rStyle w:val="StyleUnderline"/>
          <w:rFonts w:asciiTheme="minorHAnsi" w:hAnsiTheme="minorHAnsi" w:cstheme="minorHAnsi"/>
        </w:rPr>
        <w:t xml:space="preserve"> with the foreign policy preferences of the largest market power</w:t>
      </w:r>
      <w:r w:rsidRPr="00ED2A7B">
        <w:rPr>
          <w:rFonts w:asciiTheme="minorHAnsi" w:hAnsiTheme="minorHAnsi" w:cstheme="minorHAnsi"/>
          <w:sz w:val="16"/>
        </w:rPr>
        <w:t xml:space="preserve"> (i.e., the United States), </w:t>
      </w:r>
      <w:r w:rsidRPr="00ED2A7B">
        <w:rPr>
          <w:rStyle w:val="StyleUnderline"/>
          <w:rFonts w:asciiTheme="minorHAnsi" w:hAnsiTheme="minorHAnsi" w:cstheme="minorHAnsi"/>
        </w:rPr>
        <w:t xml:space="preserve">but more so if they are major powers or have stronger rather than weaker military and economic capabilities. The </w:t>
      </w:r>
      <w:r w:rsidRPr="00ED2A7B">
        <w:rPr>
          <w:rStyle w:val="StyleUnderline"/>
          <w:rFonts w:asciiTheme="minorHAnsi" w:hAnsiTheme="minorHAnsi" w:cstheme="minorHAnsi"/>
          <w:highlight w:val="cyan"/>
        </w:rPr>
        <w:t xml:space="preserve">power of states with </w:t>
      </w:r>
      <w:r w:rsidRPr="00ED2A7B">
        <w:rPr>
          <w:rStyle w:val="Emphasis"/>
          <w:rFonts w:asciiTheme="minorHAnsi" w:hAnsiTheme="minorHAnsi" w:cstheme="minorHAnsi"/>
          <w:highlight w:val="cyan"/>
        </w:rPr>
        <w:t>robust</w:t>
      </w:r>
      <w:r w:rsidRPr="00ED2A7B">
        <w:rPr>
          <w:rStyle w:val="Emphasis"/>
          <w:rFonts w:asciiTheme="minorHAnsi" w:hAnsiTheme="minorHAnsi" w:cstheme="minorHAnsi"/>
        </w:rPr>
        <w:t xml:space="preserve"> internal </w:t>
      </w:r>
      <w:r w:rsidRPr="00ED2A7B">
        <w:rPr>
          <w:rStyle w:val="Emphasis"/>
          <w:rFonts w:asciiTheme="minorHAnsi" w:hAnsiTheme="minorHAnsi" w:cstheme="minorHAnsi"/>
          <w:highlight w:val="cyan"/>
        </w:rPr>
        <w:t>markets</w:t>
      </w:r>
      <w:r w:rsidRPr="00ED2A7B">
        <w:rPr>
          <w:rStyle w:val="StyleUnderline"/>
          <w:rFonts w:asciiTheme="minorHAnsi" w:hAnsiTheme="minorHAnsi" w:cstheme="minorHAnsi"/>
          <w:highlight w:val="cyan"/>
        </w:rPr>
        <w:t>,</w:t>
      </w:r>
      <w:r w:rsidRPr="00ED2A7B">
        <w:rPr>
          <w:rStyle w:val="StyleUnderline"/>
          <w:rFonts w:asciiTheme="minorHAnsi" w:hAnsiTheme="minorHAnsi" w:cstheme="minorHAnsi"/>
        </w:rPr>
        <w:t xml:space="preserve"> in contrast, </w:t>
      </w:r>
      <w:r w:rsidRPr="00ED2A7B">
        <w:rPr>
          <w:rStyle w:val="StyleUnderline"/>
          <w:rFonts w:asciiTheme="minorHAnsi" w:hAnsiTheme="minorHAnsi" w:cstheme="minorHAnsi"/>
          <w:highlight w:val="cyan"/>
        </w:rPr>
        <w:t xml:space="preserve">appears to have </w:t>
      </w:r>
      <w:r w:rsidRPr="00ED2A7B">
        <w:rPr>
          <w:rStyle w:val="Emphasis"/>
          <w:rFonts w:asciiTheme="minorHAnsi" w:hAnsiTheme="minorHAnsi" w:cstheme="minorHAnsi"/>
          <w:highlight w:val="cyan"/>
        </w:rPr>
        <w:t>no effect</w:t>
      </w:r>
      <w:r w:rsidRPr="00ED2A7B">
        <w:rPr>
          <w:rStyle w:val="StyleUnderline"/>
          <w:rFonts w:asciiTheme="minorHAnsi" w:hAnsiTheme="minorHAnsi" w:cstheme="minorHAnsi"/>
          <w:highlight w:val="cyan"/>
        </w:rPr>
        <w:t xml:space="preserve"> on</w:t>
      </w:r>
      <w:r w:rsidRPr="00ED2A7B">
        <w:rPr>
          <w:rStyle w:val="StyleUnderline"/>
          <w:rFonts w:asciiTheme="minorHAnsi" w:hAnsiTheme="minorHAnsi" w:cstheme="minorHAnsi"/>
        </w:rPr>
        <w:t xml:space="preserve"> their </w:t>
      </w:r>
      <w:r w:rsidRPr="00ED2A7B">
        <w:rPr>
          <w:rStyle w:val="StyleUnderline"/>
          <w:rFonts w:asciiTheme="minorHAnsi" w:hAnsiTheme="minorHAnsi" w:cstheme="minorHAnsi"/>
          <w:highlight w:val="cyan"/>
        </w:rPr>
        <w:t>foreign policy</w:t>
      </w:r>
      <w:r w:rsidRPr="00ED2A7B">
        <w:rPr>
          <w:rStyle w:val="StyleUnderline"/>
          <w:rFonts w:asciiTheme="minorHAnsi" w:hAnsiTheme="minorHAnsi" w:cstheme="minorHAnsi"/>
        </w:rPr>
        <w:t xml:space="preserve"> preferences, as market-oriented states align with the market leader </w:t>
      </w:r>
      <w:r w:rsidRPr="00ED2A7B">
        <w:rPr>
          <w:rStyle w:val="Emphasis"/>
          <w:rFonts w:asciiTheme="minorHAnsi" w:hAnsiTheme="minorHAnsi" w:cstheme="minorHAnsi"/>
        </w:rPr>
        <w:t>regardless of their power status</w:t>
      </w:r>
      <w:r w:rsidRPr="00ED2A7B">
        <w:rPr>
          <w:rStyle w:val="StyleUnderline"/>
          <w:rFonts w:asciiTheme="minorHAnsi" w:hAnsiTheme="minorHAnsi" w:cstheme="minorHAnsi"/>
        </w:rPr>
        <w:t xml:space="preserve"> or </w:t>
      </w:r>
      <w:r w:rsidRPr="00ED2A7B">
        <w:rPr>
          <w:rStyle w:val="Emphasis"/>
          <w:rFonts w:asciiTheme="minorHAnsi" w:hAnsiTheme="minorHAnsi" w:cstheme="minorHAnsi"/>
        </w:rPr>
        <w:t>capabilities</w:t>
      </w:r>
      <w:r w:rsidRPr="00ED2A7B">
        <w:rPr>
          <w:rFonts w:asciiTheme="minorHAnsi" w:hAnsiTheme="minorHAnsi" w:cstheme="minorHAnsi"/>
          <w:sz w:val="16"/>
        </w:rPr>
        <w:t xml:space="preserve">. I corroborate that </w:t>
      </w:r>
      <w:r w:rsidRPr="00ED2A7B">
        <w:rPr>
          <w:rStyle w:val="StyleUnderline"/>
          <w:rFonts w:asciiTheme="minorHAnsi" w:hAnsiTheme="minorHAnsi" w:cstheme="minorHAnsi"/>
        </w:rPr>
        <w:t xml:space="preserve">this pattern may be a </w:t>
      </w:r>
      <w:r w:rsidRPr="00ED2A7B">
        <w:rPr>
          <w:rStyle w:val="Emphasis"/>
          <w:rFonts w:asciiTheme="minorHAnsi" w:hAnsiTheme="minorHAnsi" w:cstheme="minorHAnsi"/>
        </w:rPr>
        <w:t xml:space="preserve">consequence of </w:t>
      </w:r>
      <w:r w:rsidRPr="00ED2A7B">
        <w:rPr>
          <w:rStyle w:val="Emphasis"/>
          <w:rFonts w:asciiTheme="minorHAnsi" w:hAnsiTheme="minorHAnsi" w:cstheme="minorHAnsi"/>
          <w:highlight w:val="cyan"/>
        </w:rPr>
        <w:t>states' interest</w:t>
      </w:r>
      <w:r w:rsidRPr="00ED2A7B">
        <w:rPr>
          <w:rStyle w:val="StyleUnderline"/>
          <w:rFonts w:asciiTheme="minorHAnsi" w:hAnsiTheme="minorHAnsi" w:cstheme="minorHAnsi"/>
          <w:highlight w:val="cyan"/>
        </w:rPr>
        <w:t xml:space="preserve"> in the </w:t>
      </w:r>
      <w:r w:rsidRPr="00ED2A7B">
        <w:rPr>
          <w:rStyle w:val="Emphasis"/>
          <w:rFonts w:asciiTheme="minorHAnsi" w:hAnsiTheme="minorHAnsi" w:cstheme="minorHAnsi"/>
          <w:highlight w:val="cyan"/>
        </w:rPr>
        <w:t>global market</w:t>
      </w:r>
      <w:r w:rsidRPr="00ED2A7B">
        <w:rPr>
          <w:rStyle w:val="Emphasis"/>
          <w:rFonts w:asciiTheme="minorHAnsi" w:hAnsiTheme="minorHAnsi" w:cstheme="minorHAnsi"/>
        </w:rPr>
        <w:t xml:space="preserve"> order</w:t>
      </w:r>
      <w:r w:rsidRPr="00ED2A7B">
        <w:rPr>
          <w:rStyle w:val="StyleUnderline"/>
          <w:rFonts w:asciiTheme="minorHAnsi" w:hAnsiTheme="minorHAnsi" w:cstheme="minorHAnsi"/>
        </w:rPr>
        <w:t xml:space="preserve"> by finding that states with </w:t>
      </w:r>
      <w:r w:rsidRPr="00ED2A7B">
        <w:rPr>
          <w:rStyle w:val="Emphasis"/>
          <w:rFonts w:asciiTheme="minorHAnsi" w:hAnsiTheme="minorHAnsi" w:cstheme="minorHAnsi"/>
        </w:rPr>
        <w:t>higher levels of exports</w:t>
      </w:r>
      <w:r w:rsidRPr="00ED2A7B">
        <w:rPr>
          <w:rStyle w:val="StyleUnderline"/>
          <w:rFonts w:asciiTheme="minorHAnsi" w:hAnsiTheme="minorHAnsi" w:cstheme="minorHAnsi"/>
        </w:rPr>
        <w:t xml:space="preserve"> per capita </w:t>
      </w:r>
      <w:r w:rsidRPr="00ED2A7B">
        <w:rPr>
          <w:rStyle w:val="StyleUnderline"/>
          <w:rFonts w:asciiTheme="minorHAnsi" w:hAnsiTheme="minorHAnsi" w:cstheme="minorHAnsi"/>
          <w:highlight w:val="cyan"/>
        </w:rPr>
        <w:t xml:space="preserve">are </w:t>
      </w:r>
      <w:r w:rsidRPr="00ED2A7B">
        <w:rPr>
          <w:rStyle w:val="Emphasis"/>
          <w:rFonts w:asciiTheme="minorHAnsi" w:hAnsiTheme="minorHAnsi" w:cstheme="minorHAnsi"/>
          <w:highlight w:val="cyan"/>
        </w:rPr>
        <w:t>more likely</w:t>
      </w:r>
      <w:r w:rsidRPr="00ED2A7B">
        <w:rPr>
          <w:rFonts w:asciiTheme="minorHAnsi" w:hAnsiTheme="minorHAnsi" w:cstheme="minorHAnsi"/>
          <w:sz w:val="16"/>
        </w:rPr>
        <w:t xml:space="preserve"> than other states to have preferences </w:t>
      </w:r>
      <w:r w:rsidRPr="00ED2A7B">
        <w:rPr>
          <w:rStyle w:val="Emphasis"/>
          <w:rFonts w:asciiTheme="minorHAnsi" w:hAnsiTheme="minorHAnsi" w:cstheme="minorHAnsi"/>
          <w:highlight w:val="cyan"/>
        </w:rPr>
        <w:t>aligned</w:t>
      </w:r>
      <w:r w:rsidRPr="00ED2A7B">
        <w:rPr>
          <w:rFonts w:asciiTheme="minorHAnsi" w:hAnsiTheme="minorHAnsi" w:cstheme="minorHAnsi"/>
          <w:sz w:val="16"/>
        </w:rPr>
        <w:t xml:space="preserve"> with those of the United States; </w:t>
      </w:r>
      <w:r w:rsidRPr="00ED2A7B">
        <w:rPr>
          <w:rStyle w:val="StyleUnderline"/>
          <w:rFonts w:asciiTheme="minorHAnsi" w:hAnsiTheme="minorHAnsi" w:cstheme="minorHAnsi"/>
        </w:rPr>
        <w:t xml:space="preserve">those with </w:t>
      </w:r>
      <w:r w:rsidRPr="00ED2A7B">
        <w:rPr>
          <w:rStyle w:val="Emphasis"/>
          <w:rFonts w:asciiTheme="minorHAnsi" w:hAnsiTheme="minorHAnsi" w:cstheme="minorHAnsi"/>
        </w:rPr>
        <w:t>lower levels</w:t>
      </w:r>
      <w:r w:rsidRPr="00ED2A7B">
        <w:rPr>
          <w:rStyle w:val="StyleUnderline"/>
          <w:rFonts w:asciiTheme="minorHAnsi" w:hAnsiTheme="minorHAnsi" w:cstheme="minorHAnsi"/>
        </w:rPr>
        <w:t xml:space="preserve"> of exports are </w:t>
      </w:r>
      <w:r w:rsidRPr="00ED2A7B">
        <w:rPr>
          <w:rStyle w:val="Emphasis"/>
          <w:rFonts w:asciiTheme="minorHAnsi" w:hAnsiTheme="minorHAnsi" w:cstheme="minorHAnsi"/>
        </w:rPr>
        <w:t>more likely</w:t>
      </w:r>
      <w:r w:rsidRPr="00ED2A7B">
        <w:rPr>
          <w:rStyle w:val="StyleUnderline"/>
          <w:rFonts w:asciiTheme="minorHAnsi" w:hAnsiTheme="minorHAnsi" w:cstheme="minorHAnsi"/>
        </w:rPr>
        <w:t xml:space="preserve"> to</w:t>
      </w:r>
      <w:r w:rsidRPr="00ED2A7B">
        <w:rPr>
          <w:rFonts w:asciiTheme="minorHAnsi" w:hAnsiTheme="minorHAnsi" w:cstheme="minorHAnsi"/>
          <w:sz w:val="16"/>
        </w:rPr>
        <w:t xml:space="preserve"> have interests that do </w:t>
      </w:r>
      <w:r w:rsidRPr="00ED2A7B">
        <w:rPr>
          <w:rStyle w:val="Emphasis"/>
          <w:rFonts w:asciiTheme="minorHAnsi" w:hAnsiTheme="minorHAnsi" w:cstheme="minorHAnsi"/>
        </w:rPr>
        <w:t>not align</w:t>
      </w:r>
      <w:r w:rsidRPr="00ED2A7B">
        <w:rPr>
          <w:rFonts w:asciiTheme="minorHAnsi" w:hAnsiTheme="minorHAnsi" w:cstheme="minorHAnsi"/>
          <w:sz w:val="16"/>
        </w:rPr>
        <w:t xml:space="preserve"> with the United States, but again more so if they are stronger rather than weaker.</w:t>
      </w:r>
    </w:p>
    <w:p w14:paraId="3C3AA78D" w14:textId="247783F3" w:rsidR="003A71D2" w:rsidRPr="003A71D2" w:rsidRDefault="003A71D2" w:rsidP="003A71D2">
      <w:pPr>
        <w:rPr>
          <w:rFonts w:asciiTheme="minorHAnsi" w:hAnsiTheme="minorHAnsi" w:cstheme="minorHAnsi"/>
          <w:sz w:val="16"/>
        </w:rPr>
      </w:pPr>
      <w:r w:rsidRPr="00ED2A7B">
        <w:rPr>
          <w:rFonts w:asciiTheme="minorHAnsi" w:hAnsiTheme="minorHAnsi" w:cstheme="minorHAnsi"/>
          <w:sz w:val="16"/>
        </w:rPr>
        <w:t xml:space="preserve">Liberal </w:t>
      </w:r>
      <w:r w:rsidRPr="00ED2A7B">
        <w:rPr>
          <w:rStyle w:val="StyleUnderline"/>
          <w:rFonts w:asciiTheme="minorHAnsi" w:hAnsiTheme="minorHAnsi" w:cstheme="minorHAnsi"/>
        </w:rPr>
        <w:t>scholars</w:t>
      </w:r>
      <w:r w:rsidRPr="00ED2A7B">
        <w:rPr>
          <w:rFonts w:asciiTheme="minorHAnsi" w:hAnsiTheme="minorHAnsi" w:cstheme="minorHAnsi"/>
          <w:sz w:val="16"/>
        </w:rPr>
        <w:t xml:space="preserve"> of international politics </w:t>
      </w:r>
      <w:r w:rsidRPr="00ED2A7B">
        <w:rPr>
          <w:rStyle w:val="StyleUnderline"/>
          <w:rFonts w:asciiTheme="minorHAnsi" w:hAnsiTheme="minorHAnsi" w:cstheme="minorHAnsi"/>
        </w:rPr>
        <w:t>have</w:t>
      </w:r>
      <w:r w:rsidRPr="00ED2A7B">
        <w:rPr>
          <w:rFonts w:asciiTheme="minorHAnsi" w:hAnsiTheme="minorHAnsi" w:cstheme="minorHAnsi"/>
          <w:sz w:val="16"/>
        </w:rPr>
        <w:t xml:space="preserve"> long offered explanations for why the incidence of war may decline, generally beginning with </w:t>
      </w:r>
      <w:r w:rsidRPr="00ED2A7B">
        <w:rPr>
          <w:rStyle w:val="StyleUnderline"/>
          <w:rFonts w:asciiTheme="minorHAnsi" w:hAnsiTheme="minorHAnsi" w:cstheme="minorHAnsi"/>
        </w:rPr>
        <w:t xml:space="preserve">the assumption that although the security dilemma </w:t>
      </w:r>
      <w:r w:rsidRPr="00ED2A7B">
        <w:rPr>
          <w:rStyle w:val="Emphasis"/>
          <w:rFonts w:asciiTheme="minorHAnsi" w:hAnsiTheme="minorHAnsi" w:cstheme="minorHAnsi"/>
        </w:rPr>
        <w:t>exists</w:t>
      </w:r>
      <w:r w:rsidRPr="00ED2A7B">
        <w:rPr>
          <w:rStyle w:val="StyleUnderline"/>
          <w:rFonts w:asciiTheme="minorHAnsi" w:hAnsiTheme="minorHAnsi" w:cstheme="minorHAnsi"/>
        </w:rPr>
        <w:t xml:space="preserve">, it can be </w:t>
      </w:r>
      <w:r w:rsidRPr="00ED2A7B">
        <w:rPr>
          <w:rStyle w:val="Emphasis"/>
          <w:rFonts w:asciiTheme="minorHAnsi" w:hAnsiTheme="minorHAnsi" w:cstheme="minorHAnsi"/>
        </w:rPr>
        <w:t>overcome</w:t>
      </w:r>
      <w:r w:rsidRPr="00ED2A7B">
        <w:rPr>
          <w:rStyle w:val="StyleUnderline"/>
          <w:rFonts w:asciiTheme="minorHAnsi" w:hAnsiTheme="minorHAnsi" w:cstheme="minorHAnsi"/>
        </w:rPr>
        <w:t xml:space="preserve"> with the help of factors external to states</w:t>
      </w:r>
      <w:r w:rsidRPr="00ED2A7B">
        <w:rPr>
          <w:rFonts w:asciiTheme="minorHAnsi" w:hAnsiTheme="minorHAnsi" w:cstheme="minorHAnsi"/>
          <w:sz w:val="16"/>
        </w:rPr>
        <w:t xml:space="preserve">.7 Neoliberal institutionalists treat states as like units and international organization as an external condition.8 </w:t>
      </w:r>
      <w:r w:rsidRPr="00ED2A7B">
        <w:rPr>
          <w:rStyle w:val="StyleUnderline"/>
          <w:rFonts w:asciiTheme="minorHAnsi" w:hAnsiTheme="minorHAnsi" w:cstheme="minorHAnsi"/>
        </w:rPr>
        <w:t xml:space="preserve">Trade interdependence is </w:t>
      </w:r>
      <w:r w:rsidRPr="00ED2A7B">
        <w:rPr>
          <w:rStyle w:val="Emphasis"/>
          <w:rFonts w:asciiTheme="minorHAnsi" w:hAnsiTheme="minorHAnsi" w:cstheme="minorHAnsi"/>
        </w:rPr>
        <w:t>dyadic</w:t>
      </w:r>
      <w:r w:rsidRPr="00ED2A7B">
        <w:rPr>
          <w:rStyle w:val="StyleUnderline"/>
          <w:rFonts w:asciiTheme="minorHAnsi" w:hAnsiTheme="minorHAnsi" w:cstheme="minorHAnsi"/>
        </w:rPr>
        <w:t xml:space="preserve"> and thus an </w:t>
      </w:r>
      <w:r w:rsidRPr="00ED2A7B">
        <w:rPr>
          <w:rStyle w:val="Emphasis"/>
          <w:rFonts w:asciiTheme="minorHAnsi" w:hAnsiTheme="minorHAnsi" w:cstheme="minorHAnsi"/>
        </w:rPr>
        <w:t>external condition</w:t>
      </w:r>
      <w:r w:rsidRPr="00ED2A7B">
        <w:rPr>
          <w:rFonts w:asciiTheme="minorHAnsi" w:hAnsiTheme="minorHAnsi" w:cstheme="minorHAnsi"/>
          <w:sz w:val="16"/>
        </w:rPr>
        <w:t xml:space="preserve">.9 Democracy is an internal factor, but theories of democratic peace have an external dimension: peace is the result of the expectations of states' behavior informed by the images that leaders create of each other's regime types.10 In contrast, I show that </w:t>
      </w:r>
      <w:r w:rsidRPr="00ED2A7B">
        <w:rPr>
          <w:rStyle w:val="StyleUnderline"/>
          <w:rFonts w:asciiTheme="minorHAnsi" w:hAnsiTheme="minorHAnsi" w:cstheme="minorHAnsi"/>
        </w:rPr>
        <w:t xml:space="preserve">the security dilemma </w:t>
      </w:r>
      <w:r w:rsidRPr="00ED2A7B">
        <w:rPr>
          <w:rStyle w:val="Emphasis"/>
          <w:rFonts w:asciiTheme="minorHAnsi" w:hAnsiTheme="minorHAnsi" w:cstheme="minorHAnsi"/>
        </w:rPr>
        <w:t>may not exist at all</w:t>
      </w:r>
      <w:r w:rsidRPr="00ED2A7B">
        <w:rPr>
          <w:rFonts w:asciiTheme="minorHAnsi" w:hAnsiTheme="minorHAnsi" w:cstheme="minorHAnsi"/>
          <w:sz w:val="16"/>
        </w:rPr>
        <w:t xml:space="preserve"> and how </w:t>
      </w:r>
      <w:r w:rsidRPr="00ED2A7B">
        <w:rPr>
          <w:rStyle w:val="StyleUnderline"/>
          <w:rFonts w:asciiTheme="minorHAnsi" w:hAnsiTheme="minorHAnsi" w:cstheme="minorHAnsi"/>
        </w:rPr>
        <w:t xml:space="preserve">peace can </w:t>
      </w:r>
      <w:r w:rsidRPr="00ED2A7B">
        <w:rPr>
          <w:rStyle w:val="Emphasis"/>
          <w:rFonts w:asciiTheme="minorHAnsi" w:hAnsiTheme="minorHAnsi" w:cstheme="minorHAnsi"/>
        </w:rPr>
        <w:t>emerge in anarchy</w:t>
      </w:r>
      <w:r w:rsidRPr="00ED2A7B">
        <w:rPr>
          <w:rStyle w:val="StyleUnderline"/>
          <w:rFonts w:asciiTheme="minorHAnsi" w:hAnsiTheme="minorHAnsi" w:cstheme="minorHAnsi"/>
        </w:rPr>
        <w:t xml:space="preserve"> with states pursuing their interests </w:t>
      </w:r>
      <w:r w:rsidRPr="00ED2A7B">
        <w:rPr>
          <w:rStyle w:val="Emphasis"/>
          <w:rFonts w:asciiTheme="minorHAnsi" w:hAnsiTheme="minorHAnsi" w:cstheme="minorHAnsi"/>
        </w:rPr>
        <w:t>determined entirely by internal factors</w:t>
      </w:r>
      <w:r w:rsidRPr="00ED2A7B">
        <w:rPr>
          <w:rFonts w:asciiTheme="minorHAnsi" w:hAnsiTheme="minorHAnsi" w:cstheme="minorHAnsi"/>
          <w:sz w:val="16"/>
        </w:rPr>
        <w:t>.1</w:t>
      </w:r>
    </w:p>
    <w:p w14:paraId="309C3D16" w14:textId="638E3E2B" w:rsidR="00FA7776" w:rsidRDefault="00FA7776" w:rsidP="003A71D2">
      <w:pPr>
        <w:pStyle w:val="Heading3"/>
      </w:pPr>
      <w:r>
        <w:t>Case---AT: Language Thesis---1NC</w:t>
      </w:r>
    </w:p>
    <w:p w14:paraId="0B7DDBC6" w14:textId="77777777" w:rsidR="00FA7776" w:rsidRDefault="00FA7776" w:rsidP="00FA7776">
      <w:pPr>
        <w:pStyle w:val="Heading4"/>
      </w:pPr>
      <w:r>
        <w:t xml:space="preserve">The AFF destroys iterative testing opportunities – skills of </w:t>
      </w:r>
      <w:r>
        <w:rPr>
          <w:u w:val="single"/>
        </w:rPr>
        <w:t>persuasive organizing</w:t>
      </w:r>
      <w:r>
        <w:t xml:space="preserve"> and </w:t>
      </w:r>
      <w:r>
        <w:rPr>
          <w:u w:val="single"/>
        </w:rPr>
        <w:t>relationality</w:t>
      </w:r>
      <w:r>
        <w:t xml:space="preserve"> through </w:t>
      </w:r>
      <w:r>
        <w:rPr>
          <w:u w:val="single"/>
        </w:rPr>
        <w:t>face-to-face dialogue</w:t>
      </w:r>
      <w:r>
        <w:t xml:space="preserve"> over </w:t>
      </w:r>
      <w:r w:rsidRPr="00854790">
        <w:rPr>
          <w:u w:val="single"/>
        </w:rPr>
        <w:t>what is at stake</w:t>
      </w:r>
      <w:r>
        <w:t xml:space="preserve"> and </w:t>
      </w:r>
      <w:r w:rsidRPr="00854790">
        <w:rPr>
          <w:u w:val="single"/>
        </w:rPr>
        <w:t>how to solve it</w:t>
      </w:r>
      <w:r>
        <w:t xml:space="preserve">—this is the </w:t>
      </w:r>
      <w:r>
        <w:rPr>
          <w:u w:val="single"/>
        </w:rPr>
        <w:t>foundation</w:t>
      </w:r>
      <w:r>
        <w:t xml:space="preserve"> of successful movement organizing, which </w:t>
      </w:r>
      <w:r w:rsidRPr="00854790">
        <w:rPr>
          <w:u w:val="single"/>
        </w:rPr>
        <w:t>outweighs</w:t>
      </w:r>
      <w:r>
        <w:t xml:space="preserve"> and </w:t>
      </w:r>
      <w:r w:rsidRPr="00854790">
        <w:rPr>
          <w:u w:val="single"/>
        </w:rPr>
        <w:t>turns</w:t>
      </w:r>
      <w:r>
        <w:t xml:space="preserve"> the AFF.</w:t>
      </w:r>
    </w:p>
    <w:p w14:paraId="7665022F" w14:textId="77777777" w:rsidR="00FA7776" w:rsidRDefault="00FA7776" w:rsidP="00FA7776">
      <w:r w:rsidRPr="00854790">
        <w:rPr>
          <w:rStyle w:val="Style13ptBold"/>
        </w:rPr>
        <w:t>Battistoni, 19</w:t>
      </w:r>
      <w:r>
        <w:t xml:space="preserve">—editor at Jacobin, Department of Political Science, Yale University (Alyssa, “Spadework: On political organizing,” </w:t>
      </w:r>
      <w:hyperlink r:id="rId13" w:history="1">
        <w:r>
          <w:rPr>
            <w:rStyle w:val="Hyperlink"/>
          </w:rPr>
          <w:t>https://nplusonemag.com/issue-34/politics/spadework/</w:t>
        </w:r>
      </w:hyperlink>
      <w:r>
        <w:t>, dml)</w:t>
      </w:r>
    </w:p>
    <w:p w14:paraId="1C11BB50" w14:textId="77777777" w:rsidR="00FA7776" w:rsidRPr="00854790" w:rsidRDefault="00FA7776" w:rsidP="00FA7776">
      <w:pPr>
        <w:rPr>
          <w:rStyle w:val="StyleUnderline"/>
        </w:rPr>
      </w:pPr>
      <w:r w:rsidRPr="00854790">
        <w:rPr>
          <w:sz w:val="16"/>
        </w:rPr>
        <w:t xml:space="preserve">By the time I started organizing so much that it felt like a full-time job, it was the spring of 2016, and I had plenty of company. Around the country there were high-profile efforts to organize magazines, fast-food places, and nursing homes. Erstwhile Occupiers became involved in the Bernie Sanders campaign and joined the exploding Democratic Socialists of America, whose members receive shabby business cards proclaiming them an “official socialist organizer.” </w:t>
      </w:r>
      <w:r w:rsidRPr="00854790">
        <w:rPr>
          <w:rStyle w:val="StyleUnderline"/>
        </w:rPr>
        <w:t xml:space="preserve">Today’s </w:t>
      </w:r>
      <w:r w:rsidRPr="002D7B53">
        <w:rPr>
          <w:rStyle w:val="Emphasis"/>
          <w:highlight w:val="cyan"/>
        </w:rPr>
        <w:t>organizers</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Emphasis"/>
        </w:rPr>
        <w:t>not activists</w:t>
      </w:r>
      <w:r w:rsidRPr="00854790">
        <w:rPr>
          <w:sz w:val="16"/>
        </w:rPr>
        <w:t>, thank you</w:t>
      </w:r>
      <w:r w:rsidRPr="00854790">
        <w:rPr>
          <w:rFonts w:ascii="Times New Roman" w:hAnsi="Times New Roman" w:cs="Times New Roman"/>
          <w:sz w:val="16"/>
        </w:rPr>
        <w:t> </w:t>
      </w:r>
      <w:r w:rsidRPr="00854790">
        <w:rPr>
          <w:rFonts w:cs="Georgia"/>
          <w:sz w:val="16"/>
        </w:rPr>
        <w:t>—</w:t>
      </w:r>
      <w:r w:rsidRPr="00854790">
        <w:rPr>
          <w:rFonts w:ascii="Times New Roman" w:hAnsi="Times New Roman" w:cs="Times New Roman"/>
          <w:sz w:val="16"/>
        </w:rPr>
        <w:t> </w:t>
      </w:r>
      <w:r w:rsidRPr="00854790">
        <w:rPr>
          <w:sz w:val="16"/>
        </w:rPr>
        <w:t xml:space="preserve">make clear that they </w:t>
      </w:r>
      <w:r w:rsidRPr="00854790">
        <w:rPr>
          <w:rStyle w:val="StyleUnderline"/>
        </w:rPr>
        <w:t xml:space="preserve">are </w:t>
      </w:r>
      <w:r w:rsidRPr="00854790">
        <w:rPr>
          <w:rStyle w:val="Emphasis"/>
        </w:rPr>
        <w:t>not</w:t>
      </w:r>
      <w:r w:rsidRPr="00854790">
        <w:rPr>
          <w:sz w:val="16"/>
        </w:rPr>
        <w:t xml:space="preserve"> black bloc participants </w:t>
      </w:r>
      <w:r w:rsidRPr="00854790">
        <w:rPr>
          <w:rStyle w:val="Emphasis"/>
        </w:rPr>
        <w:t>brawling with police</w:t>
      </w:r>
      <w:r w:rsidRPr="00854790">
        <w:rPr>
          <w:rStyle w:val="StyleUnderline"/>
        </w:rPr>
        <w:t xml:space="preserve"> or </w:t>
      </w:r>
      <w:r w:rsidRPr="00854790">
        <w:rPr>
          <w:rStyle w:val="Emphasis"/>
        </w:rPr>
        <w:t>hippies plotting a love-in</w:t>
      </w:r>
      <w:r w:rsidRPr="00854790">
        <w:rPr>
          <w:rStyle w:val="StyleUnderline"/>
        </w:rPr>
        <w:t xml:space="preserve">. They are inspired by a </w:t>
      </w:r>
      <w:r w:rsidRPr="00854790">
        <w:rPr>
          <w:rStyle w:val="Emphasis"/>
        </w:rPr>
        <w:t>tradition of professional revolutionaries</w:t>
      </w:r>
      <w:r w:rsidRPr="00854790">
        <w:rPr>
          <w:rStyle w:val="StyleUnderline"/>
        </w:rPr>
        <w:t xml:space="preserve">, by Lenin’s exhortation that “unless the masses are </w:t>
      </w:r>
      <w:r w:rsidRPr="00854790">
        <w:rPr>
          <w:rStyle w:val="Emphasis"/>
        </w:rPr>
        <w:t>organized</w:t>
      </w:r>
      <w:r w:rsidRPr="00854790">
        <w:rPr>
          <w:rStyle w:val="StyleUnderline"/>
        </w:rPr>
        <w:t xml:space="preserve">, the proletariat is </w:t>
      </w:r>
      <w:r w:rsidRPr="00854790">
        <w:rPr>
          <w:rStyle w:val="Emphasis"/>
        </w:rPr>
        <w:t>nothing</w:t>
      </w:r>
      <w:r w:rsidRPr="00854790">
        <w:rPr>
          <w:rStyle w:val="StyleUnderline"/>
        </w:rPr>
        <w:t>. Organized</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 xml:space="preserve">it is </w:t>
      </w:r>
      <w:r w:rsidRPr="00854790">
        <w:rPr>
          <w:rStyle w:val="Emphasis"/>
        </w:rPr>
        <w:t>everything</w:t>
      </w:r>
      <w:r w:rsidRPr="00854790">
        <w:rPr>
          <w:rStyle w:val="StyleUnderline"/>
        </w:rPr>
        <w:t>.” Organizing</w:t>
      </w:r>
      <w:r w:rsidRPr="00854790">
        <w:rPr>
          <w:sz w:val="16"/>
        </w:rPr>
        <w:t xml:space="preserve">, in other words, </w:t>
      </w:r>
      <w:r w:rsidRPr="00854790">
        <w:rPr>
          <w:rStyle w:val="StyleUnderline"/>
        </w:rPr>
        <w:t xml:space="preserve">is </w:t>
      </w:r>
      <w:r w:rsidRPr="00854790">
        <w:rPr>
          <w:rStyle w:val="Emphasis"/>
        </w:rPr>
        <w:t>unembarrassed about power</w:t>
      </w:r>
      <w:r w:rsidRPr="00854790">
        <w:rPr>
          <w:rStyle w:val="StyleUnderline"/>
        </w:rPr>
        <w:t>. It r</w:t>
      </w:r>
      <w:r w:rsidRPr="002D7B53">
        <w:rPr>
          <w:rStyle w:val="StyleUnderline"/>
          <w:highlight w:val="cyan"/>
        </w:rPr>
        <w:t>ecognize</w:t>
      </w:r>
      <w:r w:rsidRPr="00854790">
        <w:rPr>
          <w:rStyle w:val="StyleUnderline"/>
        </w:rPr>
        <w:t xml:space="preserve">s </w:t>
      </w:r>
      <w:r w:rsidRPr="002D7B53">
        <w:rPr>
          <w:rStyle w:val="StyleUnderline"/>
          <w:highlight w:val="cyan"/>
        </w:rPr>
        <w:t>that</w:t>
      </w:r>
      <w:r w:rsidRPr="00854790">
        <w:rPr>
          <w:rStyle w:val="StyleUnderline"/>
        </w:rPr>
        <w:t xml:space="preserve"> to wield it </w:t>
      </w:r>
      <w:r w:rsidRPr="002D7B53">
        <w:rPr>
          <w:rStyle w:val="StyleUnderline"/>
          <w:highlight w:val="cyan"/>
        </w:rPr>
        <w:t xml:space="preserve">you need to </w:t>
      </w:r>
      <w:r w:rsidRPr="002D7B53">
        <w:rPr>
          <w:rStyle w:val="Emphasis"/>
          <w:highlight w:val="cyan"/>
        </w:rPr>
        <w:t>persuade</w:t>
      </w:r>
      <w:r w:rsidRPr="00854790">
        <w:rPr>
          <w:rStyle w:val="Emphasis"/>
        </w:rPr>
        <w:t xml:space="preserve"> untold numbers</w:t>
      </w:r>
      <w:r w:rsidRPr="00854790">
        <w:rPr>
          <w:rStyle w:val="StyleUnderline"/>
        </w:rPr>
        <w:t xml:space="preserve"> of </w:t>
      </w:r>
      <w:r w:rsidRPr="002D7B53">
        <w:rPr>
          <w:rStyle w:val="StyleUnderline"/>
          <w:highlight w:val="cyan"/>
        </w:rPr>
        <w:t xml:space="preserve">people to </w:t>
      </w:r>
      <w:r w:rsidRPr="002D7B53">
        <w:rPr>
          <w:rStyle w:val="Emphasis"/>
          <w:highlight w:val="cyan"/>
        </w:rPr>
        <w:t>join a cause</w:t>
      </w:r>
      <w:r w:rsidRPr="00854790">
        <w:rPr>
          <w:rStyle w:val="StyleUnderline"/>
        </w:rPr>
        <w:t xml:space="preserve">, and to </w:t>
      </w:r>
      <w:r w:rsidRPr="00854790">
        <w:rPr>
          <w:rStyle w:val="Emphasis"/>
        </w:rPr>
        <w:t>begin organizing themselves</w:t>
      </w:r>
      <w:r w:rsidRPr="00854790">
        <w:rPr>
          <w:rStyle w:val="StyleUnderline"/>
        </w:rPr>
        <w:t xml:space="preserve">. Organizing means </w:t>
      </w:r>
      <w:r w:rsidRPr="00854790">
        <w:rPr>
          <w:rStyle w:val="Emphasis"/>
        </w:rPr>
        <w:t>being in it to win</w:t>
      </w:r>
      <w:r w:rsidRPr="00854790">
        <w:rPr>
          <w:rStyle w:val="StyleUnderline"/>
        </w:rPr>
        <w:t>.</w:t>
      </w:r>
    </w:p>
    <w:p w14:paraId="6F4BB7AA" w14:textId="77777777" w:rsidR="00FA7776" w:rsidRPr="00854790" w:rsidRDefault="00FA7776" w:rsidP="00FA7776">
      <w:pPr>
        <w:rPr>
          <w:rStyle w:val="StyleUnderline"/>
        </w:rPr>
      </w:pPr>
      <w:r w:rsidRPr="00854790">
        <w:rPr>
          <w:rStyle w:val="StyleUnderline"/>
        </w:rPr>
        <w:t>But how do you win?</w:t>
      </w:r>
      <w:r w:rsidRPr="00854790">
        <w:rPr>
          <w:sz w:val="16"/>
        </w:rPr>
        <w:t xml:space="preserve"> Historical materialism holds that </w:t>
      </w:r>
      <w:r w:rsidRPr="00854790">
        <w:rPr>
          <w:rStyle w:val="Emphasis"/>
        </w:rPr>
        <w:t>crises</w:t>
      </w:r>
      <w:r w:rsidRPr="00854790">
        <w:rPr>
          <w:sz w:val="16"/>
        </w:rPr>
        <w:t xml:space="preserve"> of capitalism </w:t>
      </w:r>
      <w:r w:rsidRPr="00854790">
        <w:rPr>
          <w:rStyle w:val="Emphasis"/>
        </w:rPr>
        <w:t>spark revolts</w:t>
      </w:r>
      <w:r w:rsidRPr="00854790">
        <w:rPr>
          <w:rStyle w:val="StyleUnderline"/>
        </w:rPr>
        <w:t xml:space="preserve">, perhaps even </w:t>
      </w:r>
      <w:r w:rsidRPr="00854790">
        <w:rPr>
          <w:rStyle w:val="Emphasis"/>
        </w:rPr>
        <w:t>revolutions</w:t>
      </w:r>
      <w:r w:rsidRPr="00854790">
        <w:rPr>
          <w:rStyle w:val="StyleUnderline"/>
        </w:rPr>
        <w:t xml:space="preserve">, as witnessed in the eruption of </w:t>
      </w:r>
      <w:r w:rsidRPr="00854790">
        <w:rPr>
          <w:rStyle w:val="Emphasis"/>
        </w:rPr>
        <w:t>Occupy</w:t>
      </w:r>
      <w:r w:rsidRPr="00854790">
        <w:rPr>
          <w:rStyle w:val="StyleUnderline"/>
        </w:rPr>
        <w:t xml:space="preserve"> and </w:t>
      </w:r>
      <w:r w:rsidRPr="00854790">
        <w:rPr>
          <w:rStyle w:val="Emphasis"/>
        </w:rPr>
        <w:t>Black Lives Matter</w:t>
      </w:r>
      <w:r w:rsidRPr="00854790">
        <w:rPr>
          <w:rStyle w:val="StyleUnderline"/>
        </w:rPr>
        <w:t xml:space="preserve">; uprisings in </w:t>
      </w:r>
      <w:r w:rsidRPr="00854790">
        <w:rPr>
          <w:rStyle w:val="Emphasis"/>
        </w:rPr>
        <w:t>Spain</w:t>
      </w:r>
      <w:r w:rsidRPr="00854790">
        <w:rPr>
          <w:rStyle w:val="StyleUnderline"/>
        </w:rPr>
        <w:t xml:space="preserve">, </w:t>
      </w:r>
      <w:r w:rsidRPr="00854790">
        <w:rPr>
          <w:rStyle w:val="Emphasis"/>
        </w:rPr>
        <w:t>Greece</w:t>
      </w:r>
      <w:r w:rsidRPr="00854790">
        <w:rPr>
          <w:rStyle w:val="StyleUnderline"/>
        </w:rPr>
        <w:t xml:space="preserve">, and </w:t>
      </w:r>
      <w:r w:rsidRPr="00854790">
        <w:rPr>
          <w:rStyle w:val="Emphasis"/>
        </w:rPr>
        <w:t>Egypt</w:t>
      </w:r>
      <w:r w:rsidRPr="00854790">
        <w:rPr>
          <w:rStyle w:val="StyleUnderline"/>
        </w:rPr>
        <w:t xml:space="preserve">; and the </w:t>
      </w:r>
      <w:r w:rsidRPr="00854790">
        <w:rPr>
          <w:rStyle w:val="Emphasis"/>
        </w:rPr>
        <w:t>British student movement</w:t>
      </w:r>
      <w:r w:rsidRPr="00854790">
        <w:rPr>
          <w:sz w:val="16"/>
        </w:rPr>
        <w:t xml:space="preserve"> against tuition fees. </w:t>
      </w:r>
      <w:r w:rsidRPr="00854790">
        <w:rPr>
          <w:rStyle w:val="StyleUnderline"/>
        </w:rPr>
        <w:t xml:space="preserve">But there’s </w:t>
      </w:r>
      <w:r w:rsidRPr="00854790">
        <w:rPr>
          <w:rStyle w:val="Emphasis"/>
        </w:rPr>
        <w:t>no guide for what happens</w:t>
      </w:r>
      <w:r w:rsidRPr="00854790">
        <w:rPr>
          <w:rStyle w:val="StyleUnderline"/>
        </w:rPr>
        <w:t xml:space="preserve"> in the </w:t>
      </w:r>
      <w:r w:rsidRPr="00854790">
        <w:rPr>
          <w:rStyle w:val="Emphasis"/>
        </w:rPr>
        <w:t>long aftermath</w:t>
      </w:r>
      <w:r w:rsidRPr="00854790">
        <w:rPr>
          <w:rStyle w:val="StyleUnderline"/>
        </w:rPr>
        <w:t xml:space="preserve">, as the left has </w:t>
      </w:r>
      <w:r w:rsidRPr="00854790">
        <w:rPr>
          <w:rStyle w:val="Emphasis"/>
        </w:rPr>
        <w:t>often learned the hard way</w:t>
      </w:r>
      <w:r w:rsidRPr="00854790">
        <w:rPr>
          <w:rStyle w:val="StyleUnderline"/>
        </w:rPr>
        <w:t>.</w:t>
      </w:r>
    </w:p>
    <w:p w14:paraId="46D1D929" w14:textId="77777777" w:rsidR="00FA7776" w:rsidRPr="00854790" w:rsidRDefault="00FA7776" w:rsidP="00FA7776">
      <w:pPr>
        <w:rPr>
          <w:sz w:val="16"/>
        </w:rPr>
      </w:pPr>
      <w:r w:rsidRPr="00854790">
        <w:rPr>
          <w:sz w:val="16"/>
        </w:rPr>
        <w:t>In previous moments of upheaval and promise the left has often turned to Antonio Gramsci, who sought to understand why working-class revolts in Europe following the Russian Revolution had led to fascism. Gramsci concluded that on some level people consent to subservience, even take it for granted, when the order in which they live comes to seem like common sense. Hegemony was subtler than outright coercion, more pervasive, permeating the tempos of daily life.</w:t>
      </w:r>
      <w:r>
        <w:rPr>
          <w:sz w:val="16"/>
        </w:rPr>
        <w:t>aCXf</w:t>
      </w:r>
    </w:p>
    <w:p w14:paraId="7B84E304" w14:textId="77777777" w:rsidR="00FA7776" w:rsidRPr="00854790" w:rsidRDefault="00FA7776" w:rsidP="00FA7776">
      <w:pPr>
        <w:rPr>
          <w:sz w:val="16"/>
        </w:rPr>
      </w:pPr>
      <w:r w:rsidRPr="00854790">
        <w:rPr>
          <w:sz w:val="16"/>
        </w:rPr>
        <w:t>It was hegemony, Stuart Hall argued in 1983, that was key to understanding the disappointment of his own generation</w:t>
      </w:r>
      <w:r w:rsidRPr="00854790">
        <w:rPr>
          <w:rFonts w:ascii="Times New Roman" w:hAnsi="Times New Roman" w:cs="Times New Roman"/>
          <w:sz w:val="16"/>
        </w:rPr>
        <w:t> </w:t>
      </w:r>
      <w:r w:rsidRPr="00854790">
        <w:rPr>
          <w:rFonts w:cs="Georgia"/>
          <w:sz w:val="16"/>
        </w:rPr>
        <w:t>—</w:t>
      </w:r>
      <w:r w:rsidRPr="00854790">
        <w:rPr>
          <w:rFonts w:ascii="Times New Roman" w:hAnsi="Times New Roman" w:cs="Times New Roman"/>
          <w:sz w:val="16"/>
        </w:rPr>
        <w:t> </w:t>
      </w:r>
      <w:r w:rsidRPr="00854790">
        <w:rPr>
          <w:sz w:val="16"/>
        </w:rPr>
        <w:t>why Thatcher and the new right had triumphed in remaking common sense after a decade of labor union revolt. Hegemony shaped how people acted when they weren’t thinking about it, what they thought was right and wrong, what they imagined the good life to be. A hegemonic project had to “occupy each and every front” of life, “to insert itself into the pores of the practical consciousness of human beings.” Thatcherism had understood this better than the left. It had “entered the struggle on every single front on which it calculated it could advance itself,” put forth a “theory for every single arena of human life,” from economics to language, morality to culture. The domains the left dismissed as bourgeois were simply the ones where the ruling class was winning. Yet creating hegemony was “difficult work,” Hall reminded us. Never fully settled, “it always has to be won.”</w:t>
      </w:r>
    </w:p>
    <w:p w14:paraId="34060A96" w14:textId="77777777" w:rsidR="00FA7776" w:rsidRPr="00E71B71" w:rsidRDefault="00FA7776" w:rsidP="00FA7776">
      <w:pPr>
        <w:rPr>
          <w:sz w:val="16"/>
          <w:szCs w:val="16"/>
        </w:rPr>
      </w:pPr>
      <w:r w:rsidRPr="00854790">
        <w:rPr>
          <w:sz w:val="16"/>
        </w:rPr>
        <w:t xml:space="preserve">In other words, </w:t>
      </w:r>
      <w:r w:rsidRPr="00854790">
        <w:rPr>
          <w:rStyle w:val="StyleUnderline"/>
        </w:rPr>
        <w:t xml:space="preserve">there is </w:t>
      </w:r>
      <w:r w:rsidRPr="00843B68">
        <w:rPr>
          <w:rStyle w:val="Emphasis"/>
          <w:highlight w:val="cyan"/>
        </w:rPr>
        <w:t>no</w:t>
      </w:r>
      <w:r w:rsidRPr="00854790">
        <w:rPr>
          <w:sz w:val="16"/>
        </w:rPr>
        <w:t xml:space="preserve"> economic </w:t>
      </w:r>
      <w:r w:rsidRPr="00843B68">
        <w:rPr>
          <w:rStyle w:val="Emphasis"/>
          <w:highlight w:val="cyan"/>
        </w:rPr>
        <w:t>deus ex machina</w:t>
      </w:r>
      <w:r w:rsidRPr="00854790">
        <w:rPr>
          <w:rStyle w:val="StyleUnderline"/>
        </w:rPr>
        <w:t xml:space="preserve"> that </w:t>
      </w:r>
      <w:r w:rsidRPr="00843B68">
        <w:rPr>
          <w:rStyle w:val="StyleUnderline"/>
          <w:highlight w:val="cyan"/>
        </w:rPr>
        <w:t xml:space="preserve">will </w:t>
      </w:r>
      <w:r w:rsidRPr="00843B68">
        <w:rPr>
          <w:rStyle w:val="Emphasis"/>
          <w:highlight w:val="cyan"/>
        </w:rPr>
        <w:t>bring the rev</w:t>
      </w:r>
      <w:r w:rsidRPr="00843B68">
        <w:rPr>
          <w:rStyle w:val="Emphasis"/>
        </w:rPr>
        <w:t>olution</w:t>
      </w:r>
      <w:r w:rsidRPr="00854790">
        <w:rPr>
          <w:rStyle w:val="StyleUnderline"/>
        </w:rPr>
        <w:t xml:space="preserve">. There are still </w:t>
      </w:r>
      <w:r w:rsidRPr="00843B68">
        <w:rPr>
          <w:rStyle w:val="Emphasis"/>
          <w:highlight w:val="cyan"/>
        </w:rPr>
        <w:t>people</w:t>
      </w:r>
      <w:r w:rsidRPr="00854790">
        <w:rPr>
          <w:rStyle w:val="StyleUnderline"/>
        </w:rPr>
        <w:t xml:space="preserve">, </w:t>
      </w:r>
      <w:r w:rsidRPr="00843B68">
        <w:rPr>
          <w:rStyle w:val="StyleUnderline"/>
          <w:highlight w:val="cyan"/>
        </w:rPr>
        <w:t xml:space="preserve">in their </w:t>
      </w:r>
      <w:r w:rsidRPr="00843B68">
        <w:rPr>
          <w:rStyle w:val="Emphasis"/>
          <w:highlight w:val="cyan"/>
        </w:rPr>
        <w:t>stubborn</w:t>
      </w:r>
      <w:r w:rsidRPr="00854790">
        <w:rPr>
          <w:rStyle w:val="StyleUnderline"/>
        </w:rPr>
        <w:t xml:space="preserve">, </w:t>
      </w:r>
      <w:r w:rsidRPr="00854790">
        <w:rPr>
          <w:rStyle w:val="Emphasis"/>
        </w:rPr>
        <w:t xml:space="preserve">contradictory </w:t>
      </w:r>
      <w:r w:rsidRPr="00843B68">
        <w:rPr>
          <w:rStyle w:val="Emphasis"/>
          <w:highlight w:val="cyan"/>
        </w:rPr>
        <w:t>particularities</w:t>
      </w:r>
      <w:r w:rsidRPr="00854790">
        <w:rPr>
          <w:rStyle w:val="StyleUnderline"/>
        </w:rPr>
        <w:t xml:space="preserve">, as they </w:t>
      </w:r>
      <w:r w:rsidRPr="00843B68">
        <w:rPr>
          <w:rStyle w:val="StyleUnderline"/>
          <w:highlight w:val="cyan"/>
        </w:rPr>
        <w:t xml:space="preserve">exist in </w:t>
      </w:r>
      <w:r w:rsidRPr="00843B68">
        <w:rPr>
          <w:rStyle w:val="Emphasis"/>
          <w:highlight w:val="cyan"/>
        </w:rPr>
        <w:t>concrete space</w:t>
      </w:r>
      <w:r w:rsidRPr="00843B68">
        <w:rPr>
          <w:rStyle w:val="StyleUnderline"/>
          <w:highlight w:val="cyan"/>
        </w:rPr>
        <w:t xml:space="preserve"> and </w:t>
      </w:r>
      <w:r w:rsidRPr="00843B68">
        <w:rPr>
          <w:rStyle w:val="Emphasis"/>
          <w:highlight w:val="cyan"/>
        </w:rPr>
        <w:t>time</w:t>
      </w:r>
      <w:r w:rsidRPr="00854790">
        <w:rPr>
          <w:rStyle w:val="StyleUnderline"/>
        </w:rPr>
        <w:t xml:space="preserve">. It is </w:t>
      </w:r>
      <w:r w:rsidRPr="00854790">
        <w:rPr>
          <w:rStyle w:val="Emphasis"/>
        </w:rPr>
        <w:t>up to you</w:t>
      </w:r>
      <w:r w:rsidRPr="00854790">
        <w:rPr>
          <w:rStyle w:val="StyleUnderline"/>
        </w:rPr>
        <w:t xml:space="preserve"> to figure out how to </w:t>
      </w:r>
      <w:r w:rsidRPr="00854790">
        <w:rPr>
          <w:rStyle w:val="Emphasis"/>
        </w:rPr>
        <w:t>act together</w:t>
      </w:r>
      <w:r w:rsidRPr="00854790">
        <w:rPr>
          <w:rStyle w:val="StyleUnderline"/>
        </w:rPr>
        <w:t xml:space="preserve">, or </w:t>
      </w:r>
      <w:r w:rsidRPr="00854790">
        <w:rPr>
          <w:rStyle w:val="Emphasis"/>
        </w:rPr>
        <w:t>not</w:t>
      </w:r>
      <w:r w:rsidRPr="00854790">
        <w:rPr>
          <w:rStyle w:val="StyleUnderline"/>
        </w:rPr>
        <w:t xml:space="preserve">; how </w:t>
      </w:r>
      <w:r w:rsidRPr="00843B68">
        <w:rPr>
          <w:rStyle w:val="StyleUnderline"/>
          <w:highlight w:val="cyan"/>
        </w:rPr>
        <w:t xml:space="preserve">to </w:t>
      </w:r>
      <w:r w:rsidRPr="00843B68">
        <w:rPr>
          <w:rStyle w:val="Emphasis"/>
          <w:highlight w:val="cyan"/>
        </w:rPr>
        <w:t>find common ground</w:t>
      </w:r>
      <w:r w:rsidRPr="00854790">
        <w:rPr>
          <w:rStyle w:val="StyleUnderline"/>
        </w:rPr>
        <w:t xml:space="preserve">, or </w:t>
      </w:r>
      <w:r w:rsidRPr="00854790">
        <w:rPr>
          <w:rStyle w:val="Emphasis"/>
        </w:rPr>
        <w:t>not</w:t>
      </w:r>
      <w:r w:rsidRPr="00854790">
        <w:rPr>
          <w:sz w:val="16"/>
        </w:rPr>
        <w:t xml:space="preserve">. Gramsci and Hall insist that </w:t>
      </w:r>
      <w:r w:rsidRPr="0011008B">
        <w:rPr>
          <w:rStyle w:val="StyleUnderline"/>
          <w:highlight w:val="cyan"/>
        </w:rPr>
        <w:t xml:space="preserve">you must </w:t>
      </w:r>
      <w:r w:rsidRPr="0011008B">
        <w:rPr>
          <w:rStyle w:val="Emphasis"/>
          <w:highlight w:val="cyan"/>
        </w:rPr>
        <w:t>look relentlessly</w:t>
      </w:r>
      <w:r w:rsidRPr="00854790">
        <w:rPr>
          <w:rStyle w:val="Emphasis"/>
        </w:rPr>
        <w:t xml:space="preserve"> at things</w:t>
      </w:r>
      <w:r w:rsidRPr="00854790">
        <w:rPr>
          <w:rStyle w:val="StyleUnderline"/>
        </w:rPr>
        <w:t xml:space="preserve"> and </w:t>
      </w:r>
      <w:r w:rsidRPr="00854790">
        <w:rPr>
          <w:rStyle w:val="Emphasis"/>
        </w:rPr>
        <w:t>people as they are</w:t>
      </w:r>
      <w:r w:rsidRPr="00854790">
        <w:rPr>
          <w:rStyle w:val="StyleUnderline"/>
        </w:rPr>
        <w:t xml:space="preserve">, </w:t>
      </w:r>
      <w:r w:rsidRPr="00854790">
        <w:rPr>
          <w:rStyle w:val="Emphasis"/>
        </w:rPr>
        <w:t>face your prospects with brutal honesty</w:t>
      </w:r>
      <w:r w:rsidRPr="00854790">
        <w:rPr>
          <w:rStyle w:val="StyleUnderline"/>
        </w:rPr>
        <w:t xml:space="preserve">, and </w:t>
      </w:r>
      <w:r w:rsidRPr="00854790">
        <w:rPr>
          <w:rStyle w:val="Emphasis"/>
        </w:rPr>
        <w:t>act in ways that you think can have an effect</w:t>
      </w:r>
      <w:r w:rsidRPr="00854790">
        <w:rPr>
          <w:sz w:val="16"/>
        </w:rPr>
        <w:t xml:space="preserve">. In these ways they are an </w:t>
      </w:r>
      <w:r w:rsidRPr="00E71B71">
        <w:rPr>
          <w:sz w:val="16"/>
          <w:szCs w:val="16"/>
        </w:rPr>
        <w:t>organizer’s theorists.</w:t>
      </w:r>
    </w:p>
    <w:p w14:paraId="66D0F92D" w14:textId="77777777" w:rsidR="00FA7776" w:rsidRPr="006523B4" w:rsidRDefault="00FA7776" w:rsidP="00FA7776">
      <w:pPr>
        <w:rPr>
          <w:sz w:val="8"/>
          <w:szCs w:val="8"/>
        </w:rPr>
      </w:pPr>
      <w:r w:rsidRPr="006523B4">
        <w:rPr>
          <w:sz w:val="8"/>
          <w:szCs w:val="8"/>
        </w:rPr>
        <w:t>BUT IN FACT, one doesn’t become an organizer by reading theory, or at least I didn’t. I went to graduate school to study political theory, in hopes of figuring out what to do about the dilemmas that weighed on me. But it took something else to give that theory meaning in my own life. This was the experience of graduate school, which wasn’t necessarily your typical workplace</w:t>
      </w:r>
      <w:r w:rsidRPr="006523B4">
        <w:rPr>
          <w:rFonts w:ascii="Times New Roman" w:hAnsi="Times New Roman" w:cs="Times New Roman"/>
          <w:sz w:val="8"/>
          <w:szCs w:val="8"/>
        </w:rPr>
        <w:t> </w:t>
      </w:r>
      <w:r w:rsidRPr="006523B4">
        <w:rPr>
          <w:sz w:val="8"/>
          <w:szCs w:val="8"/>
        </w:rPr>
        <w:t>—</w:t>
      </w:r>
      <w:r w:rsidRPr="006523B4">
        <w:rPr>
          <w:rFonts w:ascii="Times New Roman" w:hAnsi="Times New Roman" w:cs="Times New Roman"/>
          <w:sz w:val="8"/>
          <w:szCs w:val="8"/>
        </w:rPr>
        <w:t> </w:t>
      </w:r>
      <w:r w:rsidRPr="006523B4">
        <w:rPr>
          <w:sz w:val="8"/>
          <w:szCs w:val="8"/>
        </w:rPr>
        <w:t>so the Yale administration kept telling us.</w:t>
      </w:r>
    </w:p>
    <w:p w14:paraId="79F427A2" w14:textId="77777777" w:rsidR="00FA7776" w:rsidRPr="006523B4" w:rsidRDefault="00FA7776" w:rsidP="00FA7776">
      <w:pPr>
        <w:rPr>
          <w:sz w:val="8"/>
          <w:szCs w:val="8"/>
        </w:rPr>
      </w:pPr>
      <w:r w:rsidRPr="006523B4">
        <w:rPr>
          <w:sz w:val="8"/>
          <w:szCs w:val="8"/>
        </w:rPr>
        <w:t>I’d joined the union as a matter of course, stopping by the Graduate Employees and Students Organization (GESO) table at the extracurriculars fair before I’d gone to a single day of class. Politically, it seemed obvious: I supported unions in general, so why not join? Plus my college roommate had been at Yale and organizing for years already: I’d heard from him of struggles and triumphs, of how he’d knocked doors all summer to help a slate of union members and supporters take over city government the year prior. A few days after I signed my card, I went to a union pizza lunch in my department to welcome our new cohort</w:t>
      </w:r>
      <w:r w:rsidRPr="006523B4">
        <w:rPr>
          <w:rFonts w:ascii="Times New Roman" w:hAnsi="Times New Roman" w:cs="Times New Roman"/>
          <w:sz w:val="8"/>
          <w:szCs w:val="8"/>
        </w:rPr>
        <w:t> </w:t>
      </w:r>
      <w:r w:rsidRPr="006523B4">
        <w:rPr>
          <w:rFonts w:cs="Georgia"/>
          <w:sz w:val="8"/>
          <w:szCs w:val="8"/>
        </w:rPr>
        <w:t>—</w:t>
      </w:r>
      <w:r w:rsidRPr="006523B4">
        <w:rPr>
          <w:rFonts w:ascii="Times New Roman" w:hAnsi="Times New Roman" w:cs="Times New Roman"/>
          <w:sz w:val="8"/>
          <w:szCs w:val="8"/>
        </w:rPr>
        <w:t> </w:t>
      </w:r>
      <w:r w:rsidRPr="006523B4">
        <w:rPr>
          <w:sz w:val="8"/>
          <w:szCs w:val="8"/>
        </w:rPr>
        <w:t>I was one of just three people who</w:t>
      </w:r>
      <w:r w:rsidRPr="006523B4">
        <w:rPr>
          <w:rFonts w:cs="Georgia"/>
          <w:sz w:val="8"/>
          <w:szCs w:val="8"/>
        </w:rPr>
        <w:t>’</w:t>
      </w:r>
      <w:r w:rsidRPr="006523B4">
        <w:rPr>
          <w:sz w:val="8"/>
          <w:szCs w:val="8"/>
        </w:rPr>
        <w:t>d showed up, out of seventeen</w:t>
      </w:r>
      <w:r w:rsidRPr="006523B4">
        <w:rPr>
          <w:rFonts w:ascii="Times New Roman" w:hAnsi="Times New Roman" w:cs="Times New Roman"/>
          <w:sz w:val="8"/>
          <w:szCs w:val="8"/>
        </w:rPr>
        <w:t> </w:t>
      </w:r>
      <w:r w:rsidRPr="006523B4">
        <w:rPr>
          <w:rFonts w:cs="Georgia"/>
          <w:sz w:val="8"/>
          <w:szCs w:val="8"/>
        </w:rPr>
        <w:t>—</w:t>
      </w:r>
      <w:r w:rsidRPr="006523B4">
        <w:rPr>
          <w:rFonts w:ascii="Times New Roman" w:hAnsi="Times New Roman" w:cs="Times New Roman"/>
          <w:sz w:val="8"/>
          <w:szCs w:val="8"/>
        </w:rPr>
        <w:t> </w:t>
      </w:r>
      <w:r w:rsidRPr="006523B4">
        <w:rPr>
          <w:sz w:val="8"/>
          <w:szCs w:val="8"/>
        </w:rPr>
        <w:t>and nodded along with the organizer</w:t>
      </w:r>
      <w:r w:rsidRPr="006523B4">
        <w:rPr>
          <w:rFonts w:cs="Georgia"/>
          <w:sz w:val="8"/>
          <w:szCs w:val="8"/>
        </w:rPr>
        <w:t>’</w:t>
      </w:r>
      <w:r w:rsidRPr="006523B4">
        <w:rPr>
          <w:sz w:val="8"/>
          <w:szCs w:val="8"/>
        </w:rPr>
        <w:t>s rap about why the union was good. I didn</w:t>
      </w:r>
      <w:r w:rsidRPr="006523B4">
        <w:rPr>
          <w:rFonts w:cs="Georgia"/>
          <w:sz w:val="8"/>
          <w:szCs w:val="8"/>
        </w:rPr>
        <w:t>’</w:t>
      </w:r>
      <w:r w:rsidRPr="006523B4">
        <w:rPr>
          <w:sz w:val="8"/>
          <w:szCs w:val="8"/>
        </w:rPr>
        <w:t>t need convincing.</w:t>
      </w:r>
    </w:p>
    <w:p w14:paraId="26A16E76" w14:textId="77777777" w:rsidR="00FA7776" w:rsidRPr="006523B4" w:rsidRDefault="00FA7776" w:rsidP="00FA7776">
      <w:pPr>
        <w:rPr>
          <w:sz w:val="8"/>
          <w:szCs w:val="8"/>
        </w:rPr>
      </w:pPr>
      <w:r w:rsidRPr="006523B4">
        <w:rPr>
          <w:sz w:val="8"/>
          <w:szCs w:val="8"/>
        </w:rPr>
        <w:t>Yet when another organizer asked me to join the union communications team a few weeks later, I burst into tears. I was already completely overwhelmed with hundreds of pages of reading I couldn’t possibly hope to complete, response papers to write and presentations to give on said reading, obligatory departmental workshops and talks to attend. Doing one more thing seemed impossible. She talked me down from panic and I agreed to do something small</w:t>
      </w:r>
      <w:r w:rsidRPr="006523B4">
        <w:rPr>
          <w:rFonts w:ascii="Times New Roman" w:hAnsi="Times New Roman" w:cs="Times New Roman"/>
          <w:sz w:val="8"/>
          <w:szCs w:val="8"/>
        </w:rPr>
        <w:t> </w:t>
      </w:r>
      <w:r w:rsidRPr="006523B4">
        <w:rPr>
          <w:rFonts w:cs="Georgia"/>
          <w:sz w:val="8"/>
          <w:szCs w:val="8"/>
        </w:rPr>
        <w:t>—</w:t>
      </w:r>
      <w:r w:rsidRPr="006523B4">
        <w:rPr>
          <w:rFonts w:ascii="Times New Roman" w:hAnsi="Times New Roman" w:cs="Times New Roman"/>
          <w:sz w:val="8"/>
          <w:szCs w:val="8"/>
        </w:rPr>
        <w:t> </w:t>
      </w:r>
      <w:r w:rsidRPr="006523B4">
        <w:rPr>
          <w:sz w:val="8"/>
          <w:szCs w:val="8"/>
        </w:rPr>
        <w:t>an interview with a union member for a newsletter we hoped to revive. I took on a series of other projects</w:t>
      </w:r>
      <w:r w:rsidRPr="006523B4">
        <w:rPr>
          <w:rFonts w:ascii="Times New Roman" w:hAnsi="Times New Roman" w:cs="Times New Roman"/>
          <w:sz w:val="8"/>
          <w:szCs w:val="8"/>
        </w:rPr>
        <w:t> </w:t>
      </w:r>
      <w:r w:rsidRPr="006523B4">
        <w:rPr>
          <w:rFonts w:cs="Georgia"/>
          <w:sz w:val="8"/>
          <w:szCs w:val="8"/>
        </w:rPr>
        <w:t>—</w:t>
      </w:r>
      <w:r w:rsidRPr="006523B4">
        <w:rPr>
          <w:rFonts w:ascii="Times New Roman" w:hAnsi="Times New Roman" w:cs="Times New Roman"/>
          <w:sz w:val="8"/>
          <w:szCs w:val="8"/>
        </w:rPr>
        <w:t> </w:t>
      </w:r>
      <w:r w:rsidRPr="006523B4">
        <w:rPr>
          <w:sz w:val="8"/>
          <w:szCs w:val="8"/>
        </w:rPr>
        <w:t>more interviews, filming testimonials for a new website. At the end of our first year, my closest friend in my graduate cohort ran for a municipal office on the union slate, and I spent the summer knocking doors for his campaign. I met up with other organizers for “visits,” where we walked around campus looking for members to sign whatever petition we were running at the time, and joined my department’s organizing committee. I cried in many more meetings.</w:t>
      </w:r>
    </w:p>
    <w:p w14:paraId="1A175B0B" w14:textId="77777777" w:rsidR="00FA7776" w:rsidRPr="006523B4" w:rsidRDefault="00FA7776" w:rsidP="00FA7776">
      <w:pPr>
        <w:rPr>
          <w:sz w:val="8"/>
          <w:szCs w:val="8"/>
        </w:rPr>
      </w:pPr>
      <w:r w:rsidRPr="006523B4">
        <w:rPr>
          <w:sz w:val="8"/>
          <w:szCs w:val="8"/>
        </w:rPr>
        <w:t>Graduate school, I came to realize, was not the place to go to learn about politics. I was bewildered by its rituals, which counterintuitively seemed structured around avoiding intellectual conversation in favor of gossip and shoptalk. At house parties and department receptions, we rarely talked about the things we’d read or thought about; instead we complained about how many papers we’d written that week, how many deadlines loomed for funding applications or summer programs, how little sleep we’d gotten. We tiptoed around more sensitive conversations: access to mental-health care, caring for children on a stipend, the cratering job market and growing pool of adjunct labor. I was desperate for those conversations, and organizing, I found, was the way to have them. Like a consciousness-raising group, organizing conversations allowed you to air grievances long suppressed in the name of politeness or professionalism, to create a space for politics where it wasn’t supposed to be. The point was to locate the fundamental experience of powerlessness lurking beneath the generalized misery. Yet for all that we griped about how much we worked, in organizing conversations the question of whether we were really workers came up constantly.</w:t>
      </w:r>
    </w:p>
    <w:p w14:paraId="0D0C74FD" w14:textId="77777777" w:rsidR="00FA7776" w:rsidRPr="006523B4" w:rsidRDefault="00FA7776" w:rsidP="00FA7776">
      <w:pPr>
        <w:rPr>
          <w:sz w:val="8"/>
          <w:szCs w:val="8"/>
        </w:rPr>
      </w:pPr>
      <w:r w:rsidRPr="006523B4">
        <w:rPr>
          <w:sz w:val="8"/>
          <w:szCs w:val="8"/>
        </w:rPr>
        <w:t>Why was it so hard to see ourselves as people who might need a union? Gramsci had observed that any individual’s personality was “strangely composite,” made up of a mixture of beliefs, thoughts, and ideas gleaned from family history, cultural norms, and formal education, filtered through their own life experiences read through the prevailing ideology of the time. Hall had taken this up to argue that when the working class failed to espouse revolutionary thought, women to embrace feminism, or people of color to advocate antiracism, it wasn’t because they suffered from false consciousness. The idea that consciousness could be true or false simply made no sense: it was always, Hall stated, “complex, fragmentary, and contradictory.” This was just as true for those on the left as for anyone else. “A tiny bit of all of us is also somewhere inside the Thatcherite project,” Hall had warned in 1988. “Of course, we’re all one hundred per cent committed. But every now and then</w:t>
      </w:r>
      <w:r w:rsidRPr="006523B4">
        <w:rPr>
          <w:rFonts w:ascii="Times New Roman" w:hAnsi="Times New Roman" w:cs="Times New Roman"/>
          <w:sz w:val="8"/>
          <w:szCs w:val="8"/>
        </w:rPr>
        <w:t> </w:t>
      </w:r>
      <w:r w:rsidRPr="006523B4">
        <w:rPr>
          <w:rFonts w:cs="Georgia"/>
          <w:sz w:val="8"/>
          <w:szCs w:val="8"/>
        </w:rPr>
        <w:t>—</w:t>
      </w:r>
      <w:r w:rsidRPr="006523B4">
        <w:rPr>
          <w:rFonts w:ascii="Times New Roman" w:hAnsi="Times New Roman" w:cs="Times New Roman"/>
          <w:sz w:val="8"/>
          <w:szCs w:val="8"/>
        </w:rPr>
        <w:t> </w:t>
      </w:r>
      <w:r w:rsidRPr="006523B4">
        <w:rPr>
          <w:sz w:val="8"/>
          <w:szCs w:val="8"/>
        </w:rPr>
        <w:t>Saturday mornings, perhaps, just before the demonstration</w:t>
      </w:r>
      <w:r w:rsidRPr="006523B4">
        <w:rPr>
          <w:rFonts w:cs="Georgia"/>
          <w:sz w:val="8"/>
          <w:szCs w:val="8"/>
        </w:rPr>
        <w:t>—</w:t>
      </w:r>
      <w:r w:rsidRPr="006523B4">
        <w:rPr>
          <w:sz w:val="8"/>
          <w:szCs w:val="8"/>
        </w:rPr>
        <w:t>we go to Sainsbury’s and we’re just a tiny bit of a Thatcherite subject.”</w:t>
      </w:r>
    </w:p>
    <w:p w14:paraId="31F0C608" w14:textId="77777777" w:rsidR="00FA7776" w:rsidRPr="006523B4" w:rsidRDefault="00FA7776" w:rsidP="00FA7776">
      <w:pPr>
        <w:rPr>
          <w:sz w:val="8"/>
          <w:szCs w:val="8"/>
        </w:rPr>
      </w:pPr>
      <w:r w:rsidRPr="006523B4">
        <w:rPr>
          <w:sz w:val="8"/>
          <w:szCs w:val="8"/>
        </w:rPr>
        <w:t>The Thatcherite project was since then much advanced, and we had internalized its dictates. For our whole lives we had learned to do school very well; in graduate school we learned to exploit ourselves on weekends and vacations before putting ourselves “on the market.” Many of us still believed in meritocracy, despite learning every day how it was failing us. The worse the conditions of academic life became, the harder everyone worked, and the harder it became to contest them. Plus, we were so lucky to be there</w:t>
      </w:r>
      <w:r w:rsidRPr="006523B4">
        <w:rPr>
          <w:rFonts w:ascii="Times New Roman" w:hAnsi="Times New Roman" w:cs="Times New Roman"/>
          <w:sz w:val="8"/>
          <w:szCs w:val="8"/>
        </w:rPr>
        <w:t> </w:t>
      </w:r>
      <w:r w:rsidRPr="006523B4">
        <w:rPr>
          <w:rFonts w:cs="Georgia"/>
          <w:sz w:val="8"/>
          <w:szCs w:val="8"/>
        </w:rPr>
        <w:t>—</w:t>
      </w:r>
      <w:r w:rsidRPr="006523B4">
        <w:rPr>
          <w:rFonts w:ascii="Times New Roman" w:hAnsi="Times New Roman" w:cs="Times New Roman"/>
          <w:sz w:val="8"/>
          <w:szCs w:val="8"/>
        </w:rPr>
        <w:t> </w:t>
      </w:r>
      <w:r w:rsidRPr="006523B4">
        <w:rPr>
          <w:sz w:val="8"/>
          <w:szCs w:val="8"/>
        </w:rPr>
        <w:t>at Yale! Compared to so many grad students, we had it good, and surely jobs were waiting on the other side for us, if for anyone. Who were we to complain? Organizing a union of graduate students at Yale seemed to many like an act of unbearable privilege</w:t>
      </w:r>
      <w:r w:rsidRPr="006523B4">
        <w:rPr>
          <w:rFonts w:ascii="Times New Roman" w:hAnsi="Times New Roman" w:cs="Times New Roman"/>
          <w:sz w:val="8"/>
          <w:szCs w:val="8"/>
        </w:rPr>
        <w:t> </w:t>
      </w:r>
      <w:r w:rsidRPr="006523B4">
        <w:rPr>
          <w:rFonts w:cs="Georgia"/>
          <w:sz w:val="8"/>
          <w:szCs w:val="8"/>
        </w:rPr>
        <w:t>—</w:t>
      </w:r>
      <w:r w:rsidRPr="006523B4">
        <w:rPr>
          <w:rFonts w:ascii="Times New Roman" w:hAnsi="Times New Roman" w:cs="Times New Roman"/>
          <w:sz w:val="8"/>
          <w:szCs w:val="8"/>
        </w:rPr>
        <w:t> </w:t>
      </w:r>
      <w:r w:rsidRPr="006523B4">
        <w:rPr>
          <w:sz w:val="8"/>
          <w:szCs w:val="8"/>
        </w:rPr>
        <w:t>a bunch of Ivy League self-styled radicals doing worker cosplay.</w:t>
      </w:r>
    </w:p>
    <w:p w14:paraId="7CE9FC9D" w14:textId="77777777" w:rsidR="00FA7776" w:rsidRPr="006523B4" w:rsidRDefault="00FA7776" w:rsidP="00FA7776">
      <w:pPr>
        <w:rPr>
          <w:sz w:val="8"/>
          <w:szCs w:val="8"/>
        </w:rPr>
      </w:pPr>
      <w:r w:rsidRPr="006523B4">
        <w:rPr>
          <w:sz w:val="8"/>
          <w:szCs w:val="8"/>
        </w:rPr>
        <w:t>Then there was the prevailing ideology. Many people liked unions in the abstract, for other people, but had reservations about whether one made sense for us. We worked independently for the most part (getting paid to read!); we exercised control over our own work</w:t>
      </w:r>
      <w:r w:rsidRPr="006523B4">
        <w:rPr>
          <w:rFonts w:ascii="Times New Roman" w:hAnsi="Times New Roman" w:cs="Times New Roman"/>
          <w:sz w:val="8"/>
          <w:szCs w:val="8"/>
        </w:rPr>
        <w:t> </w:t>
      </w:r>
      <w:r w:rsidRPr="006523B4">
        <w:rPr>
          <w:rFonts w:cs="Georgia"/>
          <w:sz w:val="8"/>
          <w:szCs w:val="8"/>
        </w:rPr>
        <w:t>—</w:t>
      </w:r>
      <w:r w:rsidRPr="006523B4">
        <w:rPr>
          <w:rFonts w:ascii="Times New Roman" w:hAnsi="Times New Roman" w:cs="Times New Roman"/>
          <w:sz w:val="8"/>
          <w:szCs w:val="8"/>
        </w:rPr>
        <w:t> </w:t>
      </w:r>
      <w:r w:rsidRPr="006523B4">
        <w:rPr>
          <w:sz w:val="8"/>
          <w:szCs w:val="8"/>
        </w:rPr>
        <w:t>or at least hoped to one day. Nearly all of us had grown up hearing about how bad teachers</w:t>
      </w:r>
      <w:r w:rsidRPr="006523B4">
        <w:rPr>
          <w:rFonts w:cs="Georgia"/>
          <w:sz w:val="8"/>
          <w:szCs w:val="8"/>
        </w:rPr>
        <w:t>’</w:t>
      </w:r>
      <w:r w:rsidRPr="006523B4">
        <w:rPr>
          <w:sz w:val="8"/>
          <w:szCs w:val="8"/>
        </w:rPr>
        <w:t xml:space="preserve"> unions were for our own precious educations. Few of us came from union families; almost no one had belonged to a union before, and those who had sometimes cited bad experiences. Even among those who were nominally sympathetic, “I think unions are good, but . . . ” was a common refrain.</w:t>
      </w:r>
    </w:p>
    <w:p w14:paraId="378D1FD4" w14:textId="77777777" w:rsidR="00FA7776" w:rsidRPr="006523B4" w:rsidRDefault="00FA7776" w:rsidP="00FA7776">
      <w:pPr>
        <w:rPr>
          <w:sz w:val="8"/>
          <w:szCs w:val="8"/>
        </w:rPr>
      </w:pPr>
      <w:r w:rsidRPr="006523B4">
        <w:rPr>
          <w:sz w:val="8"/>
          <w:szCs w:val="8"/>
        </w:rPr>
        <w:t>The really controversial thing, though, wasn’t joining the union but organizing it. We asked people to help build the union, and to help lead it. We asked them to sign a card, then to ask a friend to sign one, too; to commit to meeting regularly with an organizer; to join the organizing committee and bring the people they knew to meetings and to rallies. We asked a lot</w:t>
      </w:r>
      <w:r w:rsidRPr="006523B4">
        <w:rPr>
          <w:rFonts w:ascii="Times New Roman" w:hAnsi="Times New Roman" w:cs="Times New Roman"/>
          <w:sz w:val="8"/>
          <w:szCs w:val="8"/>
        </w:rPr>
        <w:t> </w:t>
      </w:r>
      <w:r w:rsidRPr="006523B4">
        <w:rPr>
          <w:rFonts w:cs="Georgia"/>
          <w:sz w:val="8"/>
          <w:szCs w:val="8"/>
        </w:rPr>
        <w:t>—</w:t>
      </w:r>
      <w:r w:rsidRPr="006523B4">
        <w:rPr>
          <w:rFonts w:ascii="Times New Roman" w:hAnsi="Times New Roman" w:cs="Times New Roman"/>
          <w:sz w:val="8"/>
          <w:szCs w:val="8"/>
        </w:rPr>
        <w:t> </w:t>
      </w:r>
      <w:r w:rsidRPr="006523B4">
        <w:rPr>
          <w:sz w:val="8"/>
          <w:szCs w:val="8"/>
        </w:rPr>
        <w:t>too much, some thought. Many people were happy to sign a membership card and a petition from time to time but didn</w:t>
      </w:r>
      <w:r w:rsidRPr="006523B4">
        <w:rPr>
          <w:rFonts w:cs="Georgia"/>
          <w:sz w:val="8"/>
          <w:szCs w:val="8"/>
        </w:rPr>
        <w:t>’</w:t>
      </w:r>
      <w:r w:rsidRPr="006523B4">
        <w:rPr>
          <w:sz w:val="8"/>
          <w:szCs w:val="8"/>
        </w:rPr>
        <w:t>t want to go to more meetings or talk to colleagues about the union: they were already busy, so busy. They supported the union, they said, but they wanted it to leave them alone.</w:t>
      </w:r>
    </w:p>
    <w:p w14:paraId="3C0AC72E" w14:textId="77777777" w:rsidR="00FA7776" w:rsidRPr="00854790" w:rsidRDefault="00FA7776" w:rsidP="00FA7776">
      <w:pPr>
        <w:rPr>
          <w:sz w:val="16"/>
        </w:rPr>
      </w:pPr>
      <w:r w:rsidRPr="00854790">
        <w:rPr>
          <w:sz w:val="16"/>
        </w:rPr>
        <w:t xml:space="preserve">This seemed like a distinctive challenge of organizing graduate students, who on the one hand were notoriously overworked and never really off the clock, and on the other were not quite immiserated, at least at Yale. (In fact, this was partly because the university had increased graduate stipends and benefits over the years in order to undercut the union; it was the price of success.) Yet I came to think it was part of the challenge of organizing more generally. </w:t>
      </w:r>
      <w:r w:rsidRPr="00854790">
        <w:rPr>
          <w:rStyle w:val="StyleUnderline"/>
        </w:rPr>
        <w:t>Reading</w:t>
      </w:r>
      <w:r w:rsidRPr="00854790">
        <w:rPr>
          <w:sz w:val="16"/>
        </w:rPr>
        <w:t xml:space="preserve"> Charles Payne’s I’ve Got the Light of Freedom, </w:t>
      </w:r>
      <w:r w:rsidRPr="00854790">
        <w:rPr>
          <w:rStyle w:val="StyleUnderline"/>
        </w:rPr>
        <w:t xml:space="preserve">about </w:t>
      </w:r>
      <w:r w:rsidRPr="0011008B">
        <w:rPr>
          <w:rStyle w:val="Emphasis"/>
        </w:rPr>
        <w:t>civil rights organizing</w:t>
      </w:r>
      <w:r w:rsidRPr="0011008B">
        <w:rPr>
          <w:rStyle w:val="StyleUnderline"/>
        </w:rPr>
        <w:t xml:space="preserve"> in the </w:t>
      </w:r>
      <w:r w:rsidRPr="0011008B">
        <w:rPr>
          <w:rStyle w:val="Emphasis"/>
        </w:rPr>
        <w:t>Jim Crow South</w:t>
      </w:r>
      <w:r w:rsidRPr="00854790">
        <w:rPr>
          <w:rStyle w:val="StyleUnderline"/>
        </w:rPr>
        <w:t>, I was struck by the list compiled by</w:t>
      </w:r>
      <w:r w:rsidRPr="00854790">
        <w:rPr>
          <w:sz w:val="16"/>
        </w:rPr>
        <w:t xml:space="preserve"> Student Nonviolent Coordinating Committee (</w:t>
      </w:r>
      <w:r w:rsidRPr="00854790">
        <w:rPr>
          <w:rStyle w:val="Emphasis"/>
        </w:rPr>
        <w:t>SNCC</w:t>
      </w:r>
      <w:r w:rsidRPr="00854790">
        <w:rPr>
          <w:sz w:val="16"/>
        </w:rPr>
        <w:t xml:space="preserve">) </w:t>
      </w:r>
      <w:r w:rsidRPr="00854790">
        <w:rPr>
          <w:rStyle w:val="Emphasis"/>
        </w:rPr>
        <w:t>canvassers</w:t>
      </w:r>
      <w:r w:rsidRPr="00854790">
        <w:rPr>
          <w:rStyle w:val="StyleUnderline"/>
        </w:rPr>
        <w:t xml:space="preserve"> of reasons black Mississippians gave for not wanting to register to vote in the early 1960s</w:t>
      </w:r>
      <w:r w:rsidRPr="00854790">
        <w:rPr>
          <w:sz w:val="16"/>
        </w:rPr>
        <w:t xml:space="preserve">, which could by and large have been given by grad students: </w:t>
      </w:r>
      <w:r w:rsidRPr="00854790">
        <w:rPr>
          <w:rStyle w:val="StyleUnderline"/>
        </w:rPr>
        <w:t>“Just not interested.” “Don’t have the time to discuss voting.” “Feel the politicians are going to do whatever they want, regardless of votes cast.” “Too busy, engaged in personal affairs.” “Wants time to think it over.” “Satisfied with things as they are.”</w:t>
      </w:r>
    </w:p>
    <w:p w14:paraId="04880E46" w14:textId="77777777" w:rsidR="00FA7776" w:rsidRPr="00854790" w:rsidRDefault="00FA7776" w:rsidP="00FA7776">
      <w:pPr>
        <w:rPr>
          <w:sz w:val="16"/>
        </w:rPr>
      </w:pPr>
      <w:r w:rsidRPr="00854790">
        <w:rPr>
          <w:rStyle w:val="StyleUnderline"/>
        </w:rPr>
        <w:t xml:space="preserve">We </w:t>
      </w:r>
      <w:r w:rsidRPr="00854790">
        <w:rPr>
          <w:rStyle w:val="Emphasis"/>
        </w:rPr>
        <w:t>were not</w:t>
      </w:r>
      <w:r w:rsidRPr="00854790">
        <w:rPr>
          <w:sz w:val="16"/>
        </w:rPr>
        <w:t xml:space="preserve">, of course, </w:t>
      </w:r>
      <w:r w:rsidRPr="00854790">
        <w:rPr>
          <w:rStyle w:val="Emphasis"/>
        </w:rPr>
        <w:t>fighting Jim Crow</w:t>
      </w:r>
      <w:r w:rsidRPr="00854790">
        <w:rPr>
          <w:sz w:val="16"/>
        </w:rPr>
        <w:t xml:space="preserve">. Yale was miserable and feudal in many respects, but we were there temporarily and by choice; </w:t>
      </w:r>
      <w:r w:rsidRPr="00854790">
        <w:rPr>
          <w:rStyle w:val="StyleUnderline"/>
        </w:rPr>
        <w:t>many of us</w:t>
      </w:r>
      <w:r w:rsidRPr="00854790">
        <w:rPr>
          <w:sz w:val="16"/>
        </w:rPr>
        <w:t xml:space="preserve"> feared our advisers but </w:t>
      </w:r>
      <w:r w:rsidRPr="00854790">
        <w:rPr>
          <w:rStyle w:val="Emphasis"/>
        </w:rPr>
        <w:t>did not fear for our lives</w:t>
      </w:r>
      <w:r w:rsidRPr="00854790">
        <w:rPr>
          <w:sz w:val="16"/>
        </w:rPr>
        <w:t xml:space="preserve">. We might give the same excuses, but they didn’t mean the same things. </w:t>
      </w:r>
      <w:r w:rsidRPr="00854790">
        <w:rPr>
          <w:rStyle w:val="StyleUnderline"/>
        </w:rPr>
        <w:t xml:space="preserve">Still, </w:t>
      </w:r>
      <w:r w:rsidRPr="00854790">
        <w:rPr>
          <w:rStyle w:val="Emphasis"/>
        </w:rPr>
        <w:t>certain dynamics</w:t>
      </w:r>
      <w:r w:rsidRPr="00854790">
        <w:rPr>
          <w:rStyle w:val="StyleUnderline"/>
        </w:rPr>
        <w:t xml:space="preserve"> of the two organizing campaigns were </w:t>
      </w:r>
      <w:r w:rsidRPr="00854790">
        <w:rPr>
          <w:rStyle w:val="Emphasis"/>
        </w:rPr>
        <w:t>similar</w:t>
      </w:r>
      <w:r w:rsidRPr="00854790">
        <w:rPr>
          <w:rStyle w:val="StyleUnderline"/>
        </w:rPr>
        <w:t xml:space="preserve">, despite the </w:t>
      </w:r>
      <w:r w:rsidRPr="00854790">
        <w:rPr>
          <w:rStyle w:val="Emphasis"/>
        </w:rPr>
        <w:t>obvious differences</w:t>
      </w:r>
      <w:r w:rsidRPr="00854790">
        <w:rPr>
          <w:rStyle w:val="StyleUnderline"/>
        </w:rPr>
        <w:t xml:space="preserve">. People </w:t>
      </w:r>
      <w:r w:rsidRPr="00854790">
        <w:rPr>
          <w:rStyle w:val="Emphasis"/>
        </w:rPr>
        <w:t>often told you</w:t>
      </w:r>
      <w:r w:rsidRPr="00854790">
        <w:rPr>
          <w:rStyle w:val="StyleUnderline"/>
        </w:rPr>
        <w:t xml:space="preserve"> why they </w:t>
      </w:r>
      <w:r w:rsidRPr="00854790">
        <w:rPr>
          <w:rStyle w:val="Emphasis"/>
        </w:rPr>
        <w:t>weren’t going to do something</w:t>
      </w:r>
      <w:r w:rsidRPr="00854790">
        <w:rPr>
          <w:rStyle w:val="StyleUnderline"/>
        </w:rPr>
        <w:t xml:space="preserve">, often with </w:t>
      </w:r>
      <w:r w:rsidRPr="00854790">
        <w:rPr>
          <w:rStyle w:val="Emphasis"/>
        </w:rPr>
        <w:t>perfectly good reasons</w:t>
      </w:r>
      <w:r w:rsidRPr="00854790">
        <w:rPr>
          <w:rStyle w:val="StyleUnderline"/>
        </w:rPr>
        <w:t xml:space="preserve">, and you </w:t>
      </w:r>
      <w:r w:rsidRPr="00854790">
        <w:rPr>
          <w:rStyle w:val="Emphasis"/>
        </w:rPr>
        <w:t>tried to convince them that they should</w:t>
      </w:r>
      <w:r w:rsidRPr="00854790">
        <w:rPr>
          <w:sz w:val="16"/>
        </w:rPr>
        <w:t>.</w:t>
      </w:r>
    </w:p>
    <w:p w14:paraId="72984FBF" w14:textId="77777777" w:rsidR="00FA7776" w:rsidRPr="00854790" w:rsidRDefault="00FA7776" w:rsidP="00FA7776">
      <w:pPr>
        <w:rPr>
          <w:sz w:val="16"/>
        </w:rPr>
      </w:pPr>
      <w:r w:rsidRPr="00854790">
        <w:rPr>
          <w:sz w:val="16"/>
        </w:rPr>
        <w:t xml:space="preserve">We were all too busy, but the too-busyness wasn’t really about time, or at least not only. Being too busy meant people didn’t see why the union was worth making time for. </w:t>
      </w:r>
      <w:r w:rsidRPr="0011008B">
        <w:rPr>
          <w:rStyle w:val="StyleUnderline"/>
          <w:highlight w:val="cyan"/>
        </w:rPr>
        <w:t xml:space="preserve">Your </w:t>
      </w:r>
      <w:r w:rsidRPr="0011008B">
        <w:rPr>
          <w:rStyle w:val="Emphasis"/>
          <w:highlight w:val="cyan"/>
        </w:rPr>
        <w:t>job as an organizer</w:t>
      </w:r>
      <w:r w:rsidRPr="00854790">
        <w:rPr>
          <w:rStyle w:val="StyleUnderline"/>
        </w:rPr>
        <w:t xml:space="preserve"> was to </w:t>
      </w:r>
      <w:r w:rsidRPr="00854790">
        <w:rPr>
          <w:rStyle w:val="Emphasis"/>
        </w:rPr>
        <w:t>find out what it was that people wanted to be different</w:t>
      </w:r>
      <w:r w:rsidRPr="00854790">
        <w:rPr>
          <w:rStyle w:val="StyleUnderline"/>
        </w:rPr>
        <w:t xml:space="preserve"> in their lives, and then to </w:t>
      </w:r>
      <w:r w:rsidRPr="00854790">
        <w:rPr>
          <w:rStyle w:val="Emphasis"/>
        </w:rPr>
        <w:t>persuade people that it mattered whether they decided to do something about it</w:t>
      </w:r>
      <w:r w:rsidRPr="00854790">
        <w:rPr>
          <w:rStyle w:val="StyleUnderline"/>
        </w:rPr>
        <w:t xml:space="preserve">. This is </w:t>
      </w:r>
      <w:r w:rsidRPr="00854790">
        <w:rPr>
          <w:rStyle w:val="Emphasis"/>
        </w:rPr>
        <w:t>not the same thing</w:t>
      </w:r>
      <w:r w:rsidRPr="00854790">
        <w:rPr>
          <w:rStyle w:val="StyleUnderline"/>
        </w:rPr>
        <w:t xml:space="preserve"> as persuading people that the </w:t>
      </w:r>
      <w:r w:rsidRPr="00854790">
        <w:rPr>
          <w:rStyle w:val="Emphasis"/>
        </w:rPr>
        <w:t>thing itself matters</w:t>
      </w:r>
      <w:r w:rsidRPr="00854790">
        <w:rPr>
          <w:rStyle w:val="StyleUnderline"/>
        </w:rPr>
        <w:t xml:space="preserve">: they </w:t>
      </w:r>
      <w:r w:rsidRPr="00854790">
        <w:rPr>
          <w:rStyle w:val="Emphasis"/>
        </w:rPr>
        <w:t>usually know it does</w:t>
      </w:r>
      <w:r w:rsidRPr="00854790">
        <w:rPr>
          <w:rStyle w:val="StyleUnderline"/>
        </w:rPr>
        <w:t xml:space="preserve">. The </w:t>
      </w:r>
      <w:r w:rsidRPr="00854790">
        <w:rPr>
          <w:rStyle w:val="Emphasis"/>
        </w:rPr>
        <w:t>task</w:t>
      </w:r>
      <w:r w:rsidRPr="00854790">
        <w:rPr>
          <w:rStyle w:val="StyleUnderline"/>
        </w:rPr>
        <w:t xml:space="preserve"> </w:t>
      </w:r>
      <w:r w:rsidRPr="0011008B">
        <w:rPr>
          <w:rStyle w:val="StyleUnderline"/>
          <w:highlight w:val="cyan"/>
        </w:rPr>
        <w:t xml:space="preserve">is to </w:t>
      </w:r>
      <w:r w:rsidRPr="0011008B">
        <w:rPr>
          <w:rStyle w:val="Emphasis"/>
          <w:sz w:val="30"/>
          <w:szCs w:val="30"/>
          <w:highlight w:val="cyan"/>
        </w:rPr>
        <w:t>persuade people</w:t>
      </w:r>
      <w:r w:rsidRPr="00854790">
        <w:rPr>
          <w:rStyle w:val="Emphasis"/>
          <w:sz w:val="30"/>
          <w:szCs w:val="30"/>
        </w:rPr>
        <w:t xml:space="preserve"> that </w:t>
      </w:r>
      <w:r w:rsidRPr="0011008B">
        <w:rPr>
          <w:rStyle w:val="Emphasis"/>
          <w:sz w:val="30"/>
          <w:szCs w:val="30"/>
          <w:highlight w:val="cyan"/>
        </w:rPr>
        <w:t>they matter</w:t>
      </w:r>
      <w:r w:rsidRPr="00854790">
        <w:rPr>
          <w:rStyle w:val="StyleUnderline"/>
        </w:rPr>
        <w:t xml:space="preserve">: they </w:t>
      </w:r>
      <w:r w:rsidRPr="00854790">
        <w:rPr>
          <w:rStyle w:val="Emphasis"/>
        </w:rPr>
        <w:t>know they usually don’t</w:t>
      </w:r>
      <w:r w:rsidRPr="00854790">
        <w:rPr>
          <w:sz w:val="16"/>
        </w:rPr>
        <w:t>.</w:t>
      </w:r>
    </w:p>
    <w:p w14:paraId="583834B1" w14:textId="77777777" w:rsidR="00FA7776" w:rsidRPr="00854790" w:rsidRDefault="00FA7776" w:rsidP="00FA7776">
      <w:pPr>
        <w:rPr>
          <w:sz w:val="16"/>
        </w:rPr>
      </w:pPr>
      <w:r w:rsidRPr="00854790">
        <w:rPr>
          <w:sz w:val="16"/>
        </w:rPr>
        <w:t xml:space="preserve">“THE BEGINNER WHO has learned a new language always translates it back into his mother tongue,” Marx observed in The Eighteenth Brumaire of Louis Bonaparte, “but he assimilates the spirit of the new language and expresses himself freely in it only when he moves in it without recalling the old and when he forgets his native tongue.” </w:t>
      </w:r>
      <w:r w:rsidRPr="0011008B">
        <w:rPr>
          <w:rStyle w:val="StyleUnderline"/>
          <w:highlight w:val="cyan"/>
        </w:rPr>
        <w:t xml:space="preserve">Organizing requires you to </w:t>
      </w:r>
      <w:r w:rsidRPr="0011008B">
        <w:rPr>
          <w:rStyle w:val="Emphasis"/>
          <w:highlight w:val="cyan"/>
        </w:rPr>
        <w:t>learn the language of politics so well</w:t>
      </w:r>
      <w:r w:rsidRPr="00854790">
        <w:rPr>
          <w:rStyle w:val="StyleUnderline"/>
        </w:rPr>
        <w:t xml:space="preserve"> that </w:t>
      </w:r>
      <w:r w:rsidRPr="0011008B">
        <w:rPr>
          <w:rStyle w:val="StyleUnderline"/>
          <w:highlight w:val="cyan"/>
        </w:rPr>
        <w:t xml:space="preserve">it </w:t>
      </w:r>
      <w:r w:rsidRPr="0011008B">
        <w:rPr>
          <w:rStyle w:val="Emphasis"/>
          <w:highlight w:val="cyan"/>
        </w:rPr>
        <w:t>becomes your own</w:t>
      </w:r>
      <w:r w:rsidRPr="0011008B">
        <w:rPr>
          <w:rStyle w:val="StyleUnderline"/>
          <w:highlight w:val="cyan"/>
        </w:rPr>
        <w:t>.</w:t>
      </w:r>
      <w:r w:rsidRPr="00854790">
        <w:rPr>
          <w:rStyle w:val="StyleUnderline"/>
        </w:rPr>
        <w:t xml:space="preserve"> Like any other language, </w:t>
      </w:r>
      <w:r w:rsidRPr="00006B27">
        <w:rPr>
          <w:rStyle w:val="StyleUnderline"/>
        </w:rPr>
        <w:t xml:space="preserve">it takes a </w:t>
      </w:r>
      <w:r w:rsidRPr="00006B27">
        <w:rPr>
          <w:rStyle w:val="Emphasis"/>
        </w:rPr>
        <w:t>lot of practice</w:t>
      </w:r>
      <w:r w:rsidRPr="00854790">
        <w:rPr>
          <w:rStyle w:val="StyleUnderline"/>
        </w:rPr>
        <w:t xml:space="preserve">, during which time you </w:t>
      </w:r>
      <w:r w:rsidRPr="00854790">
        <w:rPr>
          <w:rStyle w:val="Emphasis"/>
        </w:rPr>
        <w:t>often feel awkward</w:t>
      </w:r>
      <w:r w:rsidRPr="00854790">
        <w:rPr>
          <w:rStyle w:val="StyleUnderline"/>
        </w:rPr>
        <w:t xml:space="preserve"> and </w:t>
      </w:r>
      <w:r w:rsidRPr="00854790">
        <w:rPr>
          <w:rStyle w:val="Emphasis"/>
        </w:rPr>
        <w:t>unsure</w:t>
      </w:r>
      <w:r w:rsidRPr="00854790">
        <w:rPr>
          <w:sz w:val="16"/>
        </w:rPr>
        <w:t xml:space="preserve">. For </w:t>
      </w:r>
      <w:r w:rsidRPr="00854790">
        <w:rPr>
          <w:rStyle w:val="StyleUnderline"/>
        </w:rPr>
        <w:t>this stage</w:t>
      </w:r>
      <w:r w:rsidRPr="00854790">
        <w:rPr>
          <w:sz w:val="16"/>
        </w:rPr>
        <w:t xml:space="preserve"> there are exercises like “stake, take, do,” which </w:t>
      </w:r>
      <w:r w:rsidRPr="00854790">
        <w:rPr>
          <w:rStyle w:val="StyleUnderline"/>
        </w:rPr>
        <w:t xml:space="preserve">lays out a </w:t>
      </w:r>
      <w:r w:rsidRPr="00854790">
        <w:rPr>
          <w:rStyle w:val="Emphasis"/>
        </w:rPr>
        <w:t>sequence of questions</w:t>
      </w:r>
      <w:r w:rsidRPr="00854790">
        <w:rPr>
          <w:rStyle w:val="StyleUnderline"/>
        </w:rPr>
        <w:t xml:space="preserve"> for you: </w:t>
      </w:r>
      <w:r w:rsidRPr="00006B27">
        <w:rPr>
          <w:rStyle w:val="Emphasis"/>
          <w:sz w:val="30"/>
          <w:szCs w:val="30"/>
          <w:highlight w:val="cyan"/>
        </w:rPr>
        <w:t>What is at stake for you?</w:t>
      </w:r>
      <w:r w:rsidRPr="00854790">
        <w:rPr>
          <w:rStyle w:val="StyleUnderline"/>
          <w:sz w:val="30"/>
          <w:szCs w:val="30"/>
        </w:rPr>
        <w:t xml:space="preserve"> </w:t>
      </w:r>
      <w:r w:rsidRPr="00006B27">
        <w:rPr>
          <w:rStyle w:val="Emphasis"/>
          <w:sz w:val="30"/>
          <w:szCs w:val="30"/>
          <w:highlight w:val="cyan"/>
        </w:rPr>
        <w:t>What will it take to win?</w:t>
      </w:r>
      <w:r w:rsidRPr="00854790">
        <w:rPr>
          <w:rStyle w:val="StyleUnderline"/>
          <w:sz w:val="30"/>
          <w:szCs w:val="30"/>
        </w:rPr>
        <w:t xml:space="preserve"> </w:t>
      </w:r>
      <w:r w:rsidRPr="00006B27">
        <w:rPr>
          <w:rStyle w:val="Emphasis"/>
          <w:sz w:val="30"/>
          <w:szCs w:val="30"/>
          <w:highlight w:val="cyan"/>
        </w:rPr>
        <w:t>What will you do about it?</w:t>
      </w:r>
      <w:r w:rsidRPr="00854790">
        <w:rPr>
          <w:rStyle w:val="StyleUnderline"/>
        </w:rPr>
        <w:t xml:space="preserve"> </w:t>
      </w:r>
      <w:r w:rsidRPr="00854790">
        <w:rPr>
          <w:rStyle w:val="Emphasis"/>
        </w:rPr>
        <w:t xml:space="preserve">You have to </w:t>
      </w:r>
      <w:r w:rsidRPr="00006B27">
        <w:rPr>
          <w:rStyle w:val="Emphasis"/>
          <w:sz w:val="30"/>
          <w:szCs w:val="30"/>
          <w:highlight w:val="cyan"/>
        </w:rPr>
        <w:t>start</w:t>
      </w:r>
      <w:r w:rsidRPr="00854790">
        <w:rPr>
          <w:rStyle w:val="Emphasis"/>
        </w:rPr>
        <w:t xml:space="preserve"> with what matters to you</w:t>
      </w:r>
      <w:r w:rsidRPr="00854790">
        <w:rPr>
          <w:rStyle w:val="StyleUnderline"/>
        </w:rPr>
        <w:t xml:space="preserve"> and the </w:t>
      </w:r>
      <w:r w:rsidRPr="00854790">
        <w:rPr>
          <w:rStyle w:val="Emphasis"/>
        </w:rPr>
        <w:t xml:space="preserve">person you’re organizing </w:t>
      </w:r>
      <w:r w:rsidRPr="00006B27">
        <w:rPr>
          <w:rStyle w:val="Emphasis"/>
          <w:sz w:val="30"/>
          <w:szCs w:val="30"/>
          <w:highlight w:val="cyan"/>
        </w:rPr>
        <w:t>before</w:t>
      </w:r>
      <w:r w:rsidRPr="00006B27">
        <w:rPr>
          <w:rStyle w:val="Emphasis"/>
          <w:highlight w:val="cyan"/>
        </w:rPr>
        <w:t xml:space="preserve"> jumping in</w:t>
      </w:r>
      <w:r w:rsidRPr="00854790">
        <w:rPr>
          <w:rStyle w:val="Emphasis"/>
        </w:rPr>
        <w:t>to how hard it’s going to be</w:t>
      </w:r>
      <w:r w:rsidRPr="00854790">
        <w:rPr>
          <w:rStyle w:val="StyleUnderline"/>
        </w:rPr>
        <w:t xml:space="preserve"> and </w:t>
      </w:r>
      <w:r w:rsidRPr="00854790">
        <w:rPr>
          <w:rStyle w:val="Emphasis"/>
        </w:rPr>
        <w:t>why they should do it anyway</w:t>
      </w:r>
      <w:r w:rsidRPr="00854790">
        <w:rPr>
          <w:rStyle w:val="StyleUnderline"/>
        </w:rPr>
        <w:t xml:space="preserve">. These exercises are </w:t>
      </w:r>
      <w:r w:rsidRPr="00854790">
        <w:rPr>
          <w:rStyle w:val="Emphasis"/>
        </w:rPr>
        <w:t>useful</w:t>
      </w:r>
      <w:r w:rsidRPr="00854790">
        <w:rPr>
          <w:rStyle w:val="StyleUnderline"/>
        </w:rPr>
        <w:t xml:space="preserve">, but they can be </w:t>
      </w:r>
      <w:r w:rsidRPr="00854790">
        <w:rPr>
          <w:rStyle w:val="Emphasis"/>
        </w:rPr>
        <w:t>stiff</w:t>
      </w:r>
      <w:r w:rsidRPr="00854790">
        <w:rPr>
          <w:rStyle w:val="StyleUnderline"/>
        </w:rPr>
        <w:t xml:space="preserve"> and </w:t>
      </w:r>
      <w:r w:rsidRPr="00854790">
        <w:rPr>
          <w:rStyle w:val="Emphasis"/>
        </w:rPr>
        <w:t>artificial</w:t>
      </w:r>
      <w:r w:rsidRPr="00854790">
        <w:rPr>
          <w:rStyle w:val="StyleUnderline"/>
        </w:rPr>
        <w:t xml:space="preserve">, because you’re </w:t>
      </w:r>
      <w:r w:rsidRPr="00854790">
        <w:rPr>
          <w:rStyle w:val="Emphasis"/>
        </w:rPr>
        <w:t>not really speaking politics yet</w:t>
      </w:r>
      <w:r w:rsidRPr="00854790">
        <w:rPr>
          <w:rStyle w:val="StyleUnderline"/>
        </w:rPr>
        <w:t xml:space="preserve">: you’re still </w:t>
      </w:r>
      <w:r w:rsidRPr="00854790">
        <w:rPr>
          <w:rStyle w:val="Emphasis"/>
        </w:rPr>
        <w:t>translating</w:t>
      </w:r>
      <w:r w:rsidRPr="00854790">
        <w:rPr>
          <w:sz w:val="16"/>
        </w:rPr>
        <w:t xml:space="preserve">. It’s why new organizers often sound slightly robotic, repeating something they’ve clearly learned from someone else. But </w:t>
      </w:r>
      <w:r w:rsidRPr="00854790">
        <w:rPr>
          <w:rStyle w:val="StyleUnderline"/>
        </w:rPr>
        <w:t xml:space="preserve">eventually you learn to </w:t>
      </w:r>
      <w:r w:rsidRPr="00854790">
        <w:rPr>
          <w:rStyle w:val="Emphasis"/>
        </w:rPr>
        <w:t>leave this scaffolding behind</w:t>
      </w:r>
      <w:r w:rsidRPr="00854790">
        <w:rPr>
          <w:rStyle w:val="StyleUnderline"/>
        </w:rPr>
        <w:t xml:space="preserve"> and </w:t>
      </w:r>
      <w:r w:rsidRPr="00854790">
        <w:rPr>
          <w:rStyle w:val="Emphasis"/>
        </w:rPr>
        <w:t>speak as yourself</w:t>
      </w:r>
      <w:r w:rsidRPr="00854790">
        <w:rPr>
          <w:sz w:val="16"/>
        </w:rPr>
        <w:t>.</w:t>
      </w:r>
    </w:p>
    <w:p w14:paraId="7F4A5020" w14:textId="77777777" w:rsidR="00FA7776" w:rsidRPr="00854790" w:rsidRDefault="00FA7776" w:rsidP="00FA7776">
      <w:pPr>
        <w:rPr>
          <w:sz w:val="16"/>
        </w:rPr>
      </w:pPr>
      <w:r w:rsidRPr="00854790">
        <w:rPr>
          <w:rStyle w:val="StyleUnderline"/>
        </w:rPr>
        <w:t>Often</w:t>
      </w:r>
      <w:r w:rsidRPr="00854790">
        <w:rPr>
          <w:sz w:val="16"/>
        </w:rPr>
        <w:t xml:space="preserve">, however, </w:t>
      </w:r>
      <w:r w:rsidRPr="00006B27">
        <w:rPr>
          <w:rStyle w:val="StyleUnderline"/>
          <w:highlight w:val="cyan"/>
        </w:rPr>
        <w:t xml:space="preserve">you have to learn to speak </w:t>
      </w:r>
      <w:r w:rsidRPr="00006B27">
        <w:rPr>
          <w:rStyle w:val="Emphasis"/>
          <w:highlight w:val="cyan"/>
        </w:rPr>
        <w:t>differently</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 xml:space="preserve">to speak as </w:t>
      </w:r>
      <w:r w:rsidRPr="00006B27">
        <w:rPr>
          <w:rStyle w:val="StyleUnderline"/>
          <w:highlight w:val="cyan"/>
        </w:rPr>
        <w:t xml:space="preserve">a </w:t>
      </w:r>
      <w:r w:rsidRPr="00006B27">
        <w:rPr>
          <w:rStyle w:val="Emphasis"/>
          <w:highlight w:val="cyan"/>
        </w:rPr>
        <w:t>different version of yourself</w:t>
      </w:r>
      <w:r w:rsidRPr="00854790">
        <w:rPr>
          <w:rStyle w:val="StyleUnderline"/>
        </w:rPr>
        <w:t xml:space="preserve">. </w:t>
      </w:r>
      <w:r w:rsidRPr="00006B27">
        <w:rPr>
          <w:rStyle w:val="StyleUnderline"/>
          <w:highlight w:val="cyan"/>
        </w:rPr>
        <w:t xml:space="preserve">This means </w:t>
      </w:r>
      <w:r w:rsidRPr="00006B27">
        <w:rPr>
          <w:rStyle w:val="Emphasis"/>
          <w:highlight w:val="cyan"/>
        </w:rPr>
        <w:t>discarding</w:t>
      </w:r>
      <w:r w:rsidRPr="00854790">
        <w:rPr>
          <w:rStyle w:val="StyleUnderline"/>
        </w:rPr>
        <w:t xml:space="preserve"> many of </w:t>
      </w:r>
      <w:r w:rsidRPr="00006B27">
        <w:rPr>
          <w:rStyle w:val="StyleUnderline"/>
          <w:highlight w:val="cyan"/>
        </w:rPr>
        <w:t xml:space="preserve">your </w:t>
      </w:r>
      <w:r w:rsidRPr="00006B27">
        <w:rPr>
          <w:rStyle w:val="Emphasis"/>
          <w:highlight w:val="cyan"/>
        </w:rPr>
        <w:t>most familiar habits</w:t>
      </w:r>
      <w:r w:rsidRPr="00854790">
        <w:rPr>
          <w:sz w:val="16"/>
        </w:rPr>
        <w:t>. Like many women, for a while I managed to get by on likability; I was already good at a certain kind of emotional labor. But as the asks got bigger, I hit a wall: people might spend thirty seconds signing a petition they didn’t think mattered much because they liked me, but they weren’t going to piss off their boss just to stay in my good graces. So I had to learn something else. “An axiom of organizers,” writes Jane McAlevey, “is that every good organizing conversation makes everyone at least a little uncomfortable.” The most awkward part is what McAlevey calls “the long uncomfortable silence”</w:t>
      </w:r>
      <w:r w:rsidRPr="00854790">
        <w:rPr>
          <w:rFonts w:ascii="Times New Roman" w:hAnsi="Times New Roman" w:cs="Times New Roman"/>
          <w:sz w:val="16"/>
        </w:rPr>
        <w:t> </w:t>
      </w:r>
      <w:r w:rsidRPr="00854790">
        <w:rPr>
          <w:sz w:val="16"/>
        </w:rPr>
        <w:t>—</w:t>
      </w:r>
      <w:r w:rsidRPr="00854790">
        <w:rPr>
          <w:rFonts w:ascii="Times New Roman" w:hAnsi="Times New Roman" w:cs="Times New Roman"/>
          <w:sz w:val="16"/>
        </w:rPr>
        <w:t> </w:t>
      </w:r>
      <w:r w:rsidRPr="00854790">
        <w:rPr>
          <w:sz w:val="16"/>
        </w:rPr>
        <w:t xml:space="preserve">the moment when you make an ask and let someone think about their answer. For a long time my biggest weakness was my tendency to shy away from making sure people knew that winning the things they said they wanted was up to them. </w:t>
      </w:r>
      <w:r w:rsidRPr="00854790">
        <w:rPr>
          <w:rStyle w:val="StyleUnderline"/>
        </w:rPr>
        <w:t xml:space="preserve">Too often I tried </w:t>
      </w:r>
      <w:r w:rsidRPr="00006B27">
        <w:rPr>
          <w:rStyle w:val="StyleUnderline"/>
          <w:highlight w:val="cyan"/>
        </w:rPr>
        <w:t xml:space="preserve">to </w:t>
      </w:r>
      <w:r w:rsidRPr="00006B27">
        <w:rPr>
          <w:rStyle w:val="Emphasis"/>
          <w:highlight w:val="cyan"/>
        </w:rPr>
        <w:t>gloss over the discomfort</w:t>
      </w:r>
      <w:r w:rsidRPr="00854790">
        <w:rPr>
          <w:rStyle w:val="StyleUnderline"/>
        </w:rPr>
        <w:t xml:space="preserve"> instead of </w:t>
      </w:r>
      <w:r w:rsidRPr="00854790">
        <w:rPr>
          <w:rStyle w:val="Emphasis"/>
        </w:rPr>
        <w:t>letting it sit</w:t>
      </w:r>
      <w:r w:rsidRPr="00854790">
        <w:rPr>
          <w:rStyle w:val="StyleUnderline"/>
        </w:rPr>
        <w:t xml:space="preserve">. It was </w:t>
      </w:r>
      <w:r w:rsidRPr="00854790">
        <w:rPr>
          <w:rStyle w:val="Emphasis"/>
        </w:rPr>
        <w:t>a lot easier</w:t>
      </w:r>
      <w:r w:rsidRPr="00854790">
        <w:rPr>
          <w:rStyle w:val="StyleUnderline"/>
        </w:rPr>
        <w:t xml:space="preserve"> to talk about our </w:t>
      </w:r>
      <w:r w:rsidRPr="00854790">
        <w:rPr>
          <w:rStyle w:val="Emphasis"/>
        </w:rPr>
        <w:t>brilliant plan</w:t>
      </w:r>
      <w:r w:rsidRPr="00854790">
        <w:rPr>
          <w:rStyle w:val="StyleUnderline"/>
        </w:rPr>
        <w:t xml:space="preserve"> or </w:t>
      </w:r>
      <w:r w:rsidRPr="00854790">
        <w:rPr>
          <w:rStyle w:val="Emphasis"/>
        </w:rPr>
        <w:t>how much support we had from our allies</w:t>
      </w:r>
      <w:r w:rsidRPr="00854790">
        <w:rPr>
          <w:rStyle w:val="StyleUnderline"/>
        </w:rPr>
        <w:t xml:space="preserve"> than to insist with the people I was organizing that </w:t>
      </w:r>
      <w:r w:rsidRPr="00854790">
        <w:rPr>
          <w:rStyle w:val="Emphasis"/>
        </w:rPr>
        <w:t>whether we won</w:t>
      </w:r>
      <w:r w:rsidRPr="00854790">
        <w:rPr>
          <w:sz w:val="16"/>
        </w:rPr>
        <w:t xml:space="preserve"> our own union </w:t>
      </w:r>
      <w:r w:rsidRPr="00854790">
        <w:rPr>
          <w:rStyle w:val="Emphasis"/>
        </w:rPr>
        <w:t>or not depended on them</w:t>
      </w:r>
      <w:r w:rsidRPr="00854790">
        <w:rPr>
          <w:sz w:val="16"/>
        </w:rPr>
        <w:t xml:space="preserve">. As a result, people saw me as the union person who would deliver information and lay out a plan and keep them posted; they did not see themselves as union people who were also responsible for helping to win the things they said they wanted. McAlevey would call this a shortcut; </w:t>
      </w:r>
      <w:r w:rsidRPr="00854790">
        <w:rPr>
          <w:rStyle w:val="StyleUnderline"/>
        </w:rPr>
        <w:t xml:space="preserve">we called it </w:t>
      </w:r>
      <w:r w:rsidRPr="00585CD3">
        <w:rPr>
          <w:rStyle w:val="Emphasis"/>
          <w:highlight w:val="cyan"/>
        </w:rPr>
        <w:t>protect</w:t>
      </w:r>
      <w:r w:rsidRPr="00854790">
        <w:rPr>
          <w:rStyle w:val="Emphasis"/>
        </w:rPr>
        <w:t xml:space="preserve">ing </w:t>
      </w:r>
      <w:r w:rsidRPr="00585CD3">
        <w:rPr>
          <w:rStyle w:val="Emphasis"/>
          <w:highlight w:val="cyan"/>
        </w:rPr>
        <w:t>people from the organizing</w:t>
      </w:r>
      <w:r w:rsidRPr="00854790">
        <w:rPr>
          <w:rStyle w:val="StyleUnderline"/>
        </w:rPr>
        <w:t xml:space="preserve">. To </w:t>
      </w:r>
      <w:r w:rsidRPr="00854790">
        <w:rPr>
          <w:rStyle w:val="Emphasis"/>
        </w:rPr>
        <w:t>soften the ask</w:t>
      </w:r>
      <w:r w:rsidRPr="00854790">
        <w:rPr>
          <w:rStyle w:val="StyleUnderline"/>
        </w:rPr>
        <w:t xml:space="preserve"> seems </w:t>
      </w:r>
      <w:r w:rsidRPr="00854790">
        <w:rPr>
          <w:rStyle w:val="Emphasis"/>
        </w:rPr>
        <w:t>compassionate</w:t>
      </w:r>
      <w:r w:rsidRPr="00585CD3">
        <w:rPr>
          <w:rStyle w:val="StyleUnderline"/>
          <w:highlight w:val="cyan"/>
        </w:rPr>
        <w:t xml:space="preserve">, but </w:t>
      </w:r>
      <w:r w:rsidRPr="00585CD3">
        <w:rPr>
          <w:rStyle w:val="Emphasis"/>
          <w:highlight w:val="cyan"/>
        </w:rPr>
        <w:t>like any other protective measure</w:t>
      </w:r>
      <w:r w:rsidRPr="00854790">
        <w:rPr>
          <w:rStyle w:val="StyleUnderline"/>
        </w:rPr>
        <w:t xml:space="preserve">, </w:t>
      </w:r>
      <w:r w:rsidRPr="00585CD3">
        <w:rPr>
          <w:rStyle w:val="StyleUnderline"/>
          <w:highlight w:val="cyan"/>
        </w:rPr>
        <w:t xml:space="preserve">it </w:t>
      </w:r>
      <w:r w:rsidRPr="00585CD3">
        <w:rPr>
          <w:rStyle w:val="Emphasis"/>
          <w:highlight w:val="cyan"/>
        </w:rPr>
        <w:t>condescends</w:t>
      </w:r>
      <w:r w:rsidRPr="00854790">
        <w:rPr>
          <w:rStyle w:val="StyleUnderline"/>
        </w:rPr>
        <w:t xml:space="preserve">, and </w:t>
      </w:r>
      <w:r w:rsidRPr="00854790">
        <w:rPr>
          <w:rStyle w:val="Emphasis"/>
        </w:rPr>
        <w:t>like any other shortcut</w:t>
      </w:r>
      <w:r w:rsidRPr="00854790">
        <w:rPr>
          <w:rStyle w:val="StyleUnderline"/>
        </w:rPr>
        <w:t xml:space="preserve">, it </w:t>
      </w:r>
      <w:r w:rsidRPr="00854790">
        <w:rPr>
          <w:rStyle w:val="Emphasis"/>
        </w:rPr>
        <w:t>makes things harder in the long run</w:t>
      </w:r>
      <w:r w:rsidRPr="00854790">
        <w:rPr>
          <w:sz w:val="16"/>
        </w:rPr>
        <w:t>.</w:t>
      </w:r>
    </w:p>
    <w:p w14:paraId="60F0D60E" w14:textId="77777777" w:rsidR="00FA7776" w:rsidRPr="00854790" w:rsidRDefault="00FA7776" w:rsidP="00FA7776">
      <w:pPr>
        <w:rPr>
          <w:rStyle w:val="StyleUnderline"/>
        </w:rPr>
      </w:pPr>
      <w:r w:rsidRPr="00854790">
        <w:rPr>
          <w:sz w:val="16"/>
        </w:rPr>
        <w:t xml:space="preserve">Realizing that it was not enough for people to like me was revelatory. </w:t>
      </w:r>
      <w:r w:rsidRPr="00854790">
        <w:rPr>
          <w:rStyle w:val="StyleUnderline"/>
        </w:rPr>
        <w:t xml:space="preserve">I had to </w:t>
      </w:r>
      <w:r w:rsidRPr="00585CD3">
        <w:rPr>
          <w:rStyle w:val="Emphasis"/>
          <w:highlight w:val="cyan"/>
        </w:rPr>
        <w:t>learn to be more comfortable with antagonism</w:t>
      </w:r>
      <w:r w:rsidRPr="00585CD3">
        <w:rPr>
          <w:rStyle w:val="StyleUnderline"/>
          <w:highlight w:val="cyan"/>
        </w:rPr>
        <w:t xml:space="preserve"> and </w:t>
      </w:r>
      <w:r w:rsidRPr="00585CD3">
        <w:rPr>
          <w:rStyle w:val="Emphasis"/>
          <w:highlight w:val="cyan"/>
        </w:rPr>
        <w:t>disagreement</w:t>
      </w:r>
      <w:r w:rsidRPr="00854790">
        <w:rPr>
          <w:rStyle w:val="StyleUnderline"/>
        </w:rPr>
        <w:t xml:space="preserve">, with </w:t>
      </w:r>
      <w:r w:rsidRPr="00854790">
        <w:rPr>
          <w:rStyle w:val="Emphasis"/>
        </w:rPr>
        <w:t>putting a choice in front of people</w:t>
      </w:r>
      <w:r w:rsidRPr="00854790">
        <w:rPr>
          <w:rStyle w:val="StyleUnderline"/>
        </w:rPr>
        <w:t xml:space="preserve"> and </w:t>
      </w:r>
      <w:r w:rsidRPr="00854790">
        <w:rPr>
          <w:rStyle w:val="Emphasis"/>
        </w:rPr>
        <w:t>letting them make it</w:t>
      </w:r>
      <w:r w:rsidRPr="00854790">
        <w:rPr>
          <w:rStyle w:val="StyleUnderline"/>
        </w:rPr>
        <w:t xml:space="preserve"> instead of </w:t>
      </w:r>
      <w:r w:rsidRPr="00854790">
        <w:rPr>
          <w:rStyle w:val="Emphasis"/>
        </w:rPr>
        <w:t>smiling away tension</w:t>
      </w:r>
      <w:r w:rsidRPr="00854790">
        <w:rPr>
          <w:rStyle w:val="StyleUnderline"/>
        </w:rPr>
        <w:t xml:space="preserve"> and </w:t>
      </w:r>
      <w:r w:rsidRPr="00854790">
        <w:rPr>
          <w:rStyle w:val="Emphasis"/>
        </w:rPr>
        <w:t>doing the work myself</w:t>
      </w:r>
      <w:r w:rsidRPr="00854790">
        <w:rPr>
          <w:sz w:val="16"/>
        </w:rPr>
        <w:t xml:space="preserve">. I had to expect more from other people. </w:t>
      </w:r>
      <w:r w:rsidRPr="00585CD3">
        <w:rPr>
          <w:rStyle w:val="Emphasis"/>
          <w:highlight w:val="cyan"/>
        </w:rPr>
        <w:t>With other organizers</w:t>
      </w:r>
      <w:r w:rsidRPr="00854790">
        <w:rPr>
          <w:rStyle w:val="StyleUnderline"/>
        </w:rPr>
        <w:t xml:space="preserve">, </w:t>
      </w:r>
      <w:r w:rsidRPr="00585CD3">
        <w:rPr>
          <w:rStyle w:val="Emphasis"/>
          <w:sz w:val="30"/>
          <w:szCs w:val="30"/>
          <w:highlight w:val="cyan"/>
        </w:rPr>
        <w:t>I role-played the conversations I feared most before having them</w:t>
      </w:r>
      <w:r w:rsidRPr="00854790">
        <w:rPr>
          <w:rStyle w:val="StyleUnderline"/>
        </w:rPr>
        <w:t xml:space="preserve">; </w:t>
      </w:r>
      <w:r w:rsidRPr="00854790">
        <w:rPr>
          <w:rStyle w:val="Emphasis"/>
        </w:rPr>
        <w:t>afterward</w:t>
      </w:r>
      <w:r w:rsidRPr="00854790">
        <w:rPr>
          <w:rStyle w:val="StyleUnderline"/>
        </w:rPr>
        <w:t xml:space="preserve">, </w:t>
      </w:r>
      <w:r w:rsidRPr="00854790">
        <w:rPr>
          <w:rStyle w:val="Emphasis"/>
        </w:rPr>
        <w:t>I replayed them over</w:t>
      </w:r>
      <w:r w:rsidRPr="00854790">
        <w:rPr>
          <w:rStyle w:val="StyleUnderline"/>
        </w:rPr>
        <w:t xml:space="preserve"> and </w:t>
      </w:r>
      <w:r w:rsidRPr="00854790">
        <w:rPr>
          <w:rStyle w:val="Emphasis"/>
        </w:rPr>
        <w:t>over in my head</w:t>
      </w:r>
      <w:r w:rsidRPr="00854790">
        <w:rPr>
          <w:rStyle w:val="StyleUnderline"/>
        </w:rPr>
        <w:t>. I struggled to be</w:t>
      </w:r>
      <w:r w:rsidRPr="00854790">
        <w:rPr>
          <w:sz w:val="16"/>
        </w:rPr>
        <w:t xml:space="preserve"> different: the version of myself I wanted to be, </w:t>
      </w:r>
      <w:r w:rsidRPr="00854790">
        <w:rPr>
          <w:rStyle w:val="StyleUnderline"/>
        </w:rPr>
        <w:t xml:space="preserve">someone who could </w:t>
      </w:r>
      <w:r w:rsidRPr="00854790">
        <w:rPr>
          <w:rStyle w:val="Emphasis"/>
        </w:rPr>
        <w:t>move people</w:t>
      </w:r>
      <w:r w:rsidRPr="00854790">
        <w:rPr>
          <w:rStyle w:val="StyleUnderline"/>
        </w:rPr>
        <w:t xml:space="preserve"> and </w:t>
      </w:r>
      <w:r w:rsidRPr="00854790">
        <w:rPr>
          <w:rStyle w:val="Emphasis"/>
        </w:rPr>
        <w:t>bend at least some tiny corner of the universe</w:t>
      </w:r>
      <w:r w:rsidRPr="00854790">
        <w:rPr>
          <w:rStyle w:val="StyleUnderline"/>
        </w:rPr>
        <w:t>.</w:t>
      </w:r>
    </w:p>
    <w:p w14:paraId="1250CFA6" w14:textId="77777777" w:rsidR="00FA7776" w:rsidRPr="00854790" w:rsidRDefault="00FA7776" w:rsidP="00FA7776">
      <w:pPr>
        <w:rPr>
          <w:sz w:val="16"/>
        </w:rPr>
      </w:pPr>
      <w:r w:rsidRPr="00854790">
        <w:rPr>
          <w:rStyle w:val="StyleUnderline"/>
        </w:rPr>
        <w:t xml:space="preserve">It’s </w:t>
      </w:r>
      <w:r w:rsidRPr="00854790">
        <w:rPr>
          <w:rStyle w:val="Emphasis"/>
        </w:rPr>
        <w:t>not easy</w:t>
      </w:r>
      <w:r w:rsidRPr="00854790">
        <w:rPr>
          <w:rStyle w:val="StyleUnderline"/>
        </w:rPr>
        <w:t xml:space="preserve"> to be the site of a </w:t>
      </w:r>
      <w:r w:rsidRPr="00585CD3">
        <w:rPr>
          <w:rStyle w:val="StyleUnderline"/>
          <w:highlight w:val="cyan"/>
        </w:rPr>
        <w:t>battle</w:t>
      </w:r>
      <w:r w:rsidRPr="00854790">
        <w:rPr>
          <w:rStyle w:val="StyleUnderline"/>
        </w:rPr>
        <w:t xml:space="preserve"> for hegemony</w:t>
      </w:r>
      <w:r w:rsidRPr="00854790">
        <w:rPr>
          <w:sz w:val="16"/>
        </w:rPr>
        <w:t xml:space="preserve">. It’s not a beatific Whitmanesque “I contain multitudes”; </w:t>
      </w:r>
      <w:r w:rsidRPr="00854790">
        <w:rPr>
          <w:rStyle w:val="StyleUnderline"/>
        </w:rPr>
        <w:t>it</w:t>
      </w:r>
      <w:r w:rsidRPr="00585CD3">
        <w:rPr>
          <w:rStyle w:val="StyleUnderline"/>
          <w:highlight w:val="cyan"/>
        </w:rPr>
        <w:t>’s</w:t>
      </w:r>
      <w:r w:rsidRPr="00854790">
        <w:rPr>
          <w:rStyle w:val="StyleUnderline"/>
        </w:rPr>
        <w:t xml:space="preserve"> an </w:t>
      </w:r>
      <w:r w:rsidRPr="00854790">
        <w:rPr>
          <w:rStyle w:val="Emphasis"/>
        </w:rPr>
        <w:t xml:space="preserve">often </w:t>
      </w:r>
      <w:r w:rsidRPr="00585CD3">
        <w:rPr>
          <w:rStyle w:val="Emphasis"/>
          <w:highlight w:val="cyan"/>
        </w:rPr>
        <w:t>painful struggle</w:t>
      </w:r>
      <w:r w:rsidRPr="00854790">
        <w:rPr>
          <w:rStyle w:val="StyleUnderline"/>
        </w:rPr>
        <w:t xml:space="preserve"> among your competing selves for dominance. You have </w:t>
      </w:r>
      <w:r w:rsidRPr="00854790">
        <w:rPr>
          <w:rStyle w:val="Emphasis"/>
        </w:rPr>
        <w:t>one body</w:t>
      </w:r>
      <w:r w:rsidRPr="00854790">
        <w:rPr>
          <w:rStyle w:val="StyleUnderline"/>
        </w:rPr>
        <w:t xml:space="preserve"> and </w:t>
      </w:r>
      <w:r w:rsidRPr="00854790">
        <w:rPr>
          <w:rStyle w:val="Emphasis"/>
        </w:rPr>
        <w:t>twenty-four hours</w:t>
      </w:r>
      <w:r w:rsidRPr="00854790">
        <w:rPr>
          <w:rStyle w:val="StyleUnderline"/>
        </w:rPr>
        <w:t xml:space="preserve"> in a day. An organizer asks </w:t>
      </w:r>
      <w:r w:rsidRPr="00854790">
        <w:rPr>
          <w:rStyle w:val="Emphasis"/>
        </w:rPr>
        <w:t>what you’ll do with them</w:t>
      </w:r>
      <w:r w:rsidRPr="00854790">
        <w:rPr>
          <w:rStyle w:val="StyleUnderline"/>
        </w:rPr>
        <w:t xml:space="preserve">, </w:t>
      </w:r>
      <w:r w:rsidRPr="00854790">
        <w:rPr>
          <w:rStyle w:val="Emphasis"/>
        </w:rPr>
        <w:t>concretely</w:t>
      </w:r>
      <w:r w:rsidRPr="00854790">
        <w:rPr>
          <w:rStyle w:val="StyleUnderline"/>
        </w:rPr>
        <w:t xml:space="preserve">, </w:t>
      </w:r>
      <w:r w:rsidRPr="00854790">
        <w:rPr>
          <w:rStyle w:val="Emphasis"/>
        </w:rPr>
        <w:t>now</w:t>
      </w:r>
      <w:r w:rsidRPr="00854790">
        <w:rPr>
          <w:rStyle w:val="StyleUnderline"/>
        </w:rPr>
        <w:t xml:space="preserve">. You </w:t>
      </w:r>
      <w:r w:rsidRPr="00854790">
        <w:rPr>
          <w:rStyle w:val="Emphasis"/>
        </w:rPr>
        <w:t>may not like your own answer</w:t>
      </w:r>
      <w:r w:rsidRPr="00854790">
        <w:rPr>
          <w:sz w:val="16"/>
        </w:rPr>
        <w:t xml:space="preserve">. Your inner Thatcherite will raise its voice. You can’t kill it off entirely; you will almost certainly find that it’s a bigger part of you than you thought. </w:t>
      </w:r>
      <w:r w:rsidRPr="00854790">
        <w:rPr>
          <w:rStyle w:val="StyleUnderline"/>
        </w:rPr>
        <w:t xml:space="preserve">But organizing </w:t>
      </w:r>
      <w:r w:rsidRPr="00854790">
        <w:rPr>
          <w:rStyle w:val="Emphasis"/>
        </w:rPr>
        <w:t>burrows into the pores</w:t>
      </w:r>
      <w:r w:rsidRPr="00854790">
        <w:rPr>
          <w:rStyle w:val="StyleUnderline"/>
        </w:rPr>
        <w:t xml:space="preserve"> of your practical consciousness and asks you to choose the part of yourself that </w:t>
      </w:r>
      <w:r w:rsidRPr="00854790">
        <w:rPr>
          <w:rStyle w:val="Emphasis"/>
        </w:rPr>
        <w:t>wants something other than common sense</w:t>
      </w:r>
      <w:r w:rsidRPr="00854790">
        <w:rPr>
          <w:rStyle w:val="StyleUnderline"/>
        </w:rPr>
        <w:t xml:space="preserve">. </w:t>
      </w:r>
      <w:r w:rsidRPr="0090074D">
        <w:rPr>
          <w:rStyle w:val="StyleUnderline"/>
          <w:highlight w:val="cyan"/>
        </w:rPr>
        <w:t xml:space="preserve">It’s </w:t>
      </w:r>
      <w:r w:rsidRPr="0090074D">
        <w:rPr>
          <w:rStyle w:val="Emphasis"/>
          <w:highlight w:val="cyan"/>
        </w:rPr>
        <w:t>unsettling</w:t>
      </w:r>
      <w:r w:rsidRPr="00854790">
        <w:rPr>
          <w:rStyle w:val="StyleUnderline"/>
        </w:rPr>
        <w:t xml:space="preserve">. It can be </w:t>
      </w:r>
      <w:r w:rsidRPr="00854790">
        <w:rPr>
          <w:rStyle w:val="Emphasis"/>
        </w:rPr>
        <w:t>alienating</w:t>
      </w:r>
      <w:r w:rsidRPr="00854790">
        <w:rPr>
          <w:rStyle w:val="StyleUnderline"/>
        </w:rPr>
        <w:t xml:space="preserve">. </w:t>
      </w:r>
      <w:r w:rsidRPr="0090074D">
        <w:rPr>
          <w:rStyle w:val="StyleUnderline"/>
          <w:highlight w:val="cyan"/>
        </w:rPr>
        <w:t>And yet</w:t>
      </w:r>
      <w:r w:rsidRPr="00854790">
        <w:rPr>
          <w:rStyle w:val="StyleUnderline"/>
        </w:rPr>
        <w:t xml:space="preserve"> I </w:t>
      </w:r>
      <w:r w:rsidRPr="0090074D">
        <w:rPr>
          <w:rStyle w:val="StyleUnderline"/>
          <w:highlight w:val="cyan"/>
        </w:rPr>
        <w:t>also</w:t>
      </w:r>
      <w:r w:rsidRPr="00854790">
        <w:rPr>
          <w:rStyle w:val="StyleUnderline"/>
        </w:rPr>
        <w:t xml:space="preserve"> often felt I was </w:t>
      </w:r>
      <w:r w:rsidRPr="0090074D">
        <w:rPr>
          <w:rStyle w:val="Emphasis"/>
          <w:highlight w:val="cyan"/>
        </w:rPr>
        <w:t>finally reconciling</w:t>
      </w:r>
      <w:r w:rsidRPr="00854790">
        <w:rPr>
          <w:rStyle w:val="StyleUnderline"/>
        </w:rPr>
        <w:t xml:space="preserve"> parts of myself I’d tried to keep separate</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 xml:space="preserve">what I thought, what I said, what I did. </w:t>
      </w:r>
      <w:r w:rsidRPr="0090074D">
        <w:rPr>
          <w:rStyle w:val="StyleUnderline"/>
          <w:highlight w:val="cyan"/>
        </w:rPr>
        <w:t>To organize</w:t>
      </w:r>
      <w:r w:rsidRPr="00854790">
        <w:rPr>
          <w:rStyle w:val="StyleUnderline"/>
        </w:rPr>
        <w:t xml:space="preserve">, and to be organized, you have to </w:t>
      </w:r>
      <w:r w:rsidRPr="0090074D">
        <w:rPr>
          <w:rStyle w:val="StyleUnderline"/>
          <w:highlight w:val="cyan"/>
        </w:rPr>
        <w:t>keep in mind</w:t>
      </w:r>
      <w:r w:rsidRPr="00854790">
        <w:rPr>
          <w:sz w:val="16"/>
        </w:rPr>
        <w:t xml:space="preserve"> Hall</w:t>
      </w:r>
      <w:r w:rsidRPr="00854790">
        <w:rPr>
          <w:rFonts w:cs="Georgia"/>
          <w:sz w:val="16"/>
        </w:rPr>
        <w:t>’</w:t>
      </w:r>
      <w:r w:rsidRPr="00854790">
        <w:rPr>
          <w:sz w:val="16"/>
        </w:rPr>
        <w:t xml:space="preserve">s lesson: </w:t>
      </w:r>
      <w:r w:rsidRPr="0090074D">
        <w:rPr>
          <w:rStyle w:val="StyleUnderline"/>
          <w:highlight w:val="cyan"/>
        </w:rPr>
        <w:t xml:space="preserve">there is </w:t>
      </w:r>
      <w:r w:rsidRPr="0090074D">
        <w:rPr>
          <w:rStyle w:val="Emphasis"/>
          <w:highlight w:val="cyan"/>
        </w:rPr>
        <w:t>no true</w:t>
      </w:r>
      <w:r w:rsidRPr="00854790">
        <w:rPr>
          <w:rStyle w:val="StyleUnderline"/>
        </w:rPr>
        <w:t xml:space="preserve"> or </w:t>
      </w:r>
      <w:r w:rsidRPr="00854790">
        <w:rPr>
          <w:rStyle w:val="Emphasis"/>
        </w:rPr>
        <w:t xml:space="preserve">false </w:t>
      </w:r>
      <w:r w:rsidRPr="0090074D">
        <w:rPr>
          <w:rStyle w:val="Emphasis"/>
          <w:highlight w:val="cyan"/>
        </w:rPr>
        <w:t>consciousness</w:t>
      </w:r>
      <w:r w:rsidRPr="00854790">
        <w:rPr>
          <w:rStyle w:val="StyleUnderline"/>
        </w:rPr>
        <w:t xml:space="preserve">, </w:t>
      </w:r>
      <w:r w:rsidRPr="00854790">
        <w:rPr>
          <w:rStyle w:val="Emphasis"/>
        </w:rPr>
        <w:t>no true self that organizing discovers</w:t>
      </w:r>
      <w:r w:rsidRPr="00854790">
        <w:rPr>
          <w:rStyle w:val="StyleUnderline"/>
        </w:rPr>
        <w:t xml:space="preserve"> or </w:t>
      </w:r>
      <w:r w:rsidRPr="00854790">
        <w:rPr>
          <w:rStyle w:val="Emphasis"/>
        </w:rPr>
        <w:t>undoes</w:t>
      </w:r>
      <w:r w:rsidRPr="00854790">
        <w:rPr>
          <w:rStyle w:val="StyleUnderline"/>
        </w:rPr>
        <w:t>. You too</w:t>
      </w:r>
      <w:r w:rsidRPr="00854790">
        <w:rPr>
          <w:sz w:val="16"/>
        </w:rPr>
        <w:t xml:space="preserve">, Hall reminds us, </w:t>
      </w:r>
      <w:r w:rsidRPr="00854790">
        <w:rPr>
          <w:rStyle w:val="StyleUnderline"/>
        </w:rPr>
        <w:t xml:space="preserve">were made by this world you hope to change. The </w:t>
      </w:r>
      <w:r w:rsidRPr="00854790">
        <w:rPr>
          <w:rStyle w:val="Emphasis"/>
        </w:rPr>
        <w:t>more distant</w:t>
      </w:r>
      <w:r w:rsidRPr="00854790">
        <w:rPr>
          <w:rStyle w:val="StyleUnderline"/>
        </w:rPr>
        <w:t xml:space="preserve"> the world you want to live in is from the world that exists, the </w:t>
      </w:r>
      <w:r w:rsidRPr="00854790">
        <w:rPr>
          <w:rStyle w:val="Emphasis"/>
        </w:rPr>
        <w:t>more deeply</w:t>
      </w:r>
      <w:r w:rsidRPr="00854790">
        <w:rPr>
          <w:rStyle w:val="StyleUnderline"/>
        </w:rPr>
        <w:t xml:space="preserve"> you yourself will feel this disjuncture. “</w:t>
      </w:r>
      <w:r w:rsidRPr="00854790">
        <w:rPr>
          <w:rStyle w:val="Emphasis"/>
        </w:rPr>
        <w:t>I’m not cut out for this</w:t>
      </w:r>
      <w:r w:rsidRPr="00854790">
        <w:rPr>
          <w:rStyle w:val="StyleUnderline"/>
        </w:rPr>
        <w:t xml:space="preserve">,” people </w:t>
      </w:r>
      <w:r w:rsidRPr="00854790">
        <w:rPr>
          <w:rStyle w:val="Emphasis"/>
        </w:rPr>
        <w:t>often say</w:t>
      </w:r>
      <w:r w:rsidRPr="00854790">
        <w:rPr>
          <w:rStyle w:val="StyleUnderline"/>
        </w:rPr>
        <w:t xml:space="preserve"> when they struggle with organizing. </w:t>
      </w:r>
      <w:r w:rsidRPr="0090074D">
        <w:rPr>
          <w:rStyle w:val="Emphasis"/>
        </w:rPr>
        <w:t>No one is</w:t>
      </w:r>
      <w:r w:rsidRPr="00854790">
        <w:rPr>
          <w:rStyle w:val="StyleUnderline"/>
        </w:rPr>
        <w:t xml:space="preserve">: </w:t>
      </w:r>
      <w:r w:rsidRPr="0090074D">
        <w:rPr>
          <w:rStyle w:val="StyleUnderline"/>
          <w:highlight w:val="cyan"/>
        </w:rPr>
        <w:t xml:space="preserve">one </w:t>
      </w:r>
      <w:r w:rsidRPr="0090074D">
        <w:rPr>
          <w:rStyle w:val="Emphasis"/>
          <w:highlight w:val="cyan"/>
        </w:rPr>
        <w:t>isn’t born an organizer</w:t>
      </w:r>
      <w:r w:rsidRPr="00854790">
        <w:rPr>
          <w:rStyle w:val="StyleUnderline"/>
        </w:rPr>
        <w:t xml:space="preserve">, </w:t>
      </w:r>
      <w:r w:rsidRPr="0090074D">
        <w:rPr>
          <w:rStyle w:val="StyleUnderline"/>
          <w:highlight w:val="cyan"/>
        </w:rPr>
        <w:t xml:space="preserve">but </w:t>
      </w:r>
      <w:r w:rsidRPr="0090074D">
        <w:rPr>
          <w:rStyle w:val="Emphasis"/>
          <w:highlight w:val="cyan"/>
        </w:rPr>
        <w:t>becomes one</w:t>
      </w:r>
      <w:r w:rsidRPr="00854790">
        <w:rPr>
          <w:sz w:val="16"/>
        </w:rPr>
        <w:t>.</w:t>
      </w:r>
    </w:p>
    <w:p w14:paraId="413AD0BF" w14:textId="77777777" w:rsidR="00FA7776" w:rsidRPr="00854790" w:rsidRDefault="00FA7776" w:rsidP="00FA7776">
      <w:pPr>
        <w:rPr>
          <w:sz w:val="16"/>
        </w:rPr>
      </w:pPr>
      <w:r w:rsidRPr="00854790">
        <w:rPr>
          <w:sz w:val="16"/>
        </w:rPr>
        <w:t xml:space="preserve">THE SOBER, UNSEXY character of organizing is often reromanticized in paeans to the “real work.” Organizing’s defenders are the most likely to insist that it is boring. For a generation maligned as flighty and self-absorbed, the mundanity and dullness signify authenticity, like political normcore. Organizing signals heroic commitment rather than faddish dilettantism, a noble resolve to do something in real life rather than trade memes in Facebook groups or dunk on Twitter enemies. It’s true that </w:t>
      </w:r>
      <w:r w:rsidRPr="00854790">
        <w:rPr>
          <w:rStyle w:val="StyleUnderline"/>
        </w:rPr>
        <w:t xml:space="preserve">organizing is </w:t>
      </w:r>
      <w:r w:rsidRPr="0090074D">
        <w:rPr>
          <w:rStyle w:val="StyleUnderline"/>
          <w:highlight w:val="cyan"/>
        </w:rPr>
        <w:t xml:space="preserve">the </w:t>
      </w:r>
      <w:r w:rsidRPr="0090074D">
        <w:rPr>
          <w:rStyle w:val="Emphasis"/>
          <w:highlight w:val="cyan"/>
        </w:rPr>
        <w:t>day-to-day work</w:t>
      </w:r>
      <w:r w:rsidRPr="0090074D">
        <w:rPr>
          <w:rStyle w:val="StyleUnderline"/>
          <w:highlight w:val="cyan"/>
        </w:rPr>
        <w:t xml:space="preserve"> of politics</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what Ella Baker called “</w:t>
      </w:r>
      <w:r w:rsidRPr="00854790">
        <w:rPr>
          <w:rStyle w:val="Emphasis"/>
        </w:rPr>
        <w:t>spadework</w:t>
      </w:r>
      <w:r w:rsidRPr="00854790">
        <w:rPr>
          <w:rStyle w:val="StyleUnderline"/>
        </w:rPr>
        <w:t xml:space="preserve">,” the </w:t>
      </w:r>
      <w:r w:rsidRPr="00854790">
        <w:rPr>
          <w:rStyle w:val="Emphasis"/>
        </w:rPr>
        <w:t xml:space="preserve">hard labor that </w:t>
      </w:r>
      <w:r w:rsidRPr="0090074D">
        <w:rPr>
          <w:rStyle w:val="Emphasis"/>
          <w:highlight w:val="cyan"/>
        </w:rPr>
        <w:t>prepares the ground for dramatic action</w:t>
      </w:r>
      <w:r w:rsidRPr="00854790">
        <w:rPr>
          <w:rStyle w:val="StyleUnderline"/>
        </w:rPr>
        <w:t xml:space="preserve">. But I’ve </w:t>
      </w:r>
      <w:r w:rsidRPr="00854790">
        <w:rPr>
          <w:rStyle w:val="Emphasis"/>
        </w:rPr>
        <w:t>never understood</w:t>
      </w:r>
      <w:r w:rsidRPr="00854790">
        <w:rPr>
          <w:rStyle w:val="StyleUnderline"/>
        </w:rPr>
        <w:t xml:space="preserve"> the charge of </w:t>
      </w:r>
      <w:r w:rsidRPr="00854790">
        <w:rPr>
          <w:rStyle w:val="Emphasis"/>
        </w:rPr>
        <w:t>mundanity</w:t>
      </w:r>
      <w:r w:rsidRPr="00854790">
        <w:rPr>
          <w:sz w:val="16"/>
        </w:rPr>
        <w:t xml:space="preserve">. Canvassing on a slow day can be tedious, but </w:t>
      </w:r>
      <w:r w:rsidRPr="00854790">
        <w:rPr>
          <w:rStyle w:val="Emphasis"/>
        </w:rPr>
        <w:t>no other part</w:t>
      </w:r>
      <w:r w:rsidRPr="00854790">
        <w:rPr>
          <w:rStyle w:val="StyleUnderline"/>
        </w:rPr>
        <w:t xml:space="preserve"> of organizing has </w:t>
      </w:r>
      <w:r w:rsidRPr="00854790">
        <w:rPr>
          <w:rStyle w:val="Emphasis"/>
        </w:rPr>
        <w:t>ever felt dull</w:t>
      </w:r>
      <w:r w:rsidRPr="00854790">
        <w:rPr>
          <w:sz w:val="16"/>
        </w:rPr>
        <w:t xml:space="preserve"> to me. </w:t>
      </w:r>
      <w:r w:rsidRPr="00854790">
        <w:rPr>
          <w:rStyle w:val="Emphasis"/>
        </w:rPr>
        <w:t>Quite the opposite</w:t>
      </w:r>
      <w:r w:rsidRPr="00854790">
        <w:rPr>
          <w:rStyle w:val="StyleUnderline"/>
        </w:rPr>
        <w:t xml:space="preserve">: </w:t>
      </w:r>
      <w:r w:rsidRPr="00854790">
        <w:rPr>
          <w:rStyle w:val="Emphasis"/>
        </w:rPr>
        <w:t>nothing has ever felt more thrilling</w:t>
      </w:r>
      <w:r w:rsidRPr="00854790">
        <w:rPr>
          <w:rStyle w:val="StyleUnderline"/>
        </w:rPr>
        <w:t xml:space="preserve"> or </w:t>
      </w:r>
      <w:r w:rsidRPr="00854790">
        <w:rPr>
          <w:rStyle w:val="Emphasis"/>
        </w:rPr>
        <w:t>more wrenching</w:t>
      </w:r>
      <w:r w:rsidRPr="00854790">
        <w:rPr>
          <w:rStyle w:val="StyleUnderline"/>
        </w:rPr>
        <w:t xml:space="preserve">. Nothing has </w:t>
      </w:r>
      <w:r w:rsidRPr="00854790">
        <w:rPr>
          <w:rStyle w:val="Emphasis"/>
        </w:rPr>
        <w:t>ever been harder to do</w:t>
      </w:r>
      <w:r w:rsidRPr="00854790">
        <w:rPr>
          <w:rStyle w:val="StyleUnderline"/>
        </w:rPr>
        <w:t xml:space="preserve">, or </w:t>
      </w:r>
      <w:r w:rsidRPr="00854790">
        <w:rPr>
          <w:rStyle w:val="Emphasis"/>
        </w:rPr>
        <w:t>harder to stop thinking about</w:t>
      </w:r>
      <w:r w:rsidRPr="00854790">
        <w:rPr>
          <w:sz w:val="16"/>
        </w:rPr>
        <w:t>.</w:t>
      </w:r>
    </w:p>
    <w:p w14:paraId="08670722" w14:textId="77777777" w:rsidR="00FA7776" w:rsidRPr="006523B4" w:rsidRDefault="00FA7776" w:rsidP="00FA7776">
      <w:pPr>
        <w:rPr>
          <w:sz w:val="8"/>
          <w:szCs w:val="8"/>
        </w:rPr>
      </w:pPr>
      <w:r w:rsidRPr="006523B4">
        <w:rPr>
          <w:sz w:val="8"/>
          <w:szCs w:val="8"/>
        </w:rPr>
        <w:t>In The Romance of American Communism, Vivian Gornick tells a story I think about often, about a young woman tasked with selling the Communist Party newsletter The Daily Worker. “My God! How I hated selling the Worker!” she recalls. “I used to stand in front of the neighborhood movie on a Saturday night with sickness and terror in my heart, thrusting the paper at people who’d turn away from me or push me or even spit in my face. I dreaded it. Every week of my life for years I dreaded Saturday night. . . . God, I felt annihilated. But I did it, I did it. I did it because if I didn’t do it, I couldn’t face my comrades the next day. And we all did it for the same reason: we were accountable to each other.”</w:t>
      </w:r>
    </w:p>
    <w:p w14:paraId="73894B5C" w14:textId="77777777" w:rsidR="00FA7776" w:rsidRPr="006523B4" w:rsidRDefault="00FA7776" w:rsidP="00FA7776">
      <w:pPr>
        <w:rPr>
          <w:sz w:val="8"/>
          <w:szCs w:val="8"/>
        </w:rPr>
      </w:pPr>
      <w:r w:rsidRPr="006523B4">
        <w:rPr>
          <w:sz w:val="8"/>
          <w:szCs w:val="8"/>
        </w:rPr>
        <w:t>No one ever spat in my face, but the rest I recognize. Though I didn’t always dread organizing, I often woke up with a pit in my stomach, thinking of the phone calls I’d have to make that day and the people I was supposed to catch in the hallway after class. If anything, it was worse: the people I was talking to weren’t strangers on the street, but friends and colleagues. It hurt when they stopped picking up the phone or looked away in the halls. Why on earth did I keep doing it?</w:t>
      </w:r>
    </w:p>
    <w:p w14:paraId="751D0879" w14:textId="77777777" w:rsidR="00FA7776" w:rsidRPr="006523B4" w:rsidRDefault="00FA7776" w:rsidP="00FA7776">
      <w:pPr>
        <w:rPr>
          <w:sz w:val="8"/>
          <w:szCs w:val="8"/>
        </w:rPr>
      </w:pPr>
      <w:r w:rsidRPr="006523B4">
        <w:rPr>
          <w:sz w:val="8"/>
          <w:szCs w:val="8"/>
        </w:rPr>
        <w:t>Why did anyone? Because of their political beliefs? Maybe at first</w:t>
      </w:r>
      <w:r w:rsidRPr="006523B4">
        <w:rPr>
          <w:rFonts w:ascii="Times New Roman" w:hAnsi="Times New Roman" w:cs="Times New Roman"/>
          <w:sz w:val="8"/>
          <w:szCs w:val="8"/>
        </w:rPr>
        <w:t> </w:t>
      </w:r>
      <w:r w:rsidRPr="006523B4">
        <w:rPr>
          <w:rFonts w:cs="Georgia"/>
          <w:sz w:val="8"/>
          <w:szCs w:val="8"/>
        </w:rPr>
        <w:t>—</w:t>
      </w:r>
      <w:r w:rsidRPr="006523B4">
        <w:rPr>
          <w:rFonts w:ascii="Times New Roman" w:hAnsi="Times New Roman" w:cs="Times New Roman"/>
          <w:sz w:val="8"/>
          <w:szCs w:val="8"/>
        </w:rPr>
        <w:t> </w:t>
      </w:r>
      <w:r w:rsidRPr="006523B4">
        <w:rPr>
          <w:sz w:val="8"/>
          <w:szCs w:val="8"/>
        </w:rPr>
        <w:t>I didn</w:t>
      </w:r>
      <w:r w:rsidRPr="006523B4">
        <w:rPr>
          <w:rFonts w:cs="Georgia"/>
          <w:sz w:val="8"/>
          <w:szCs w:val="8"/>
        </w:rPr>
        <w:t>’</w:t>
      </w:r>
      <w:r w:rsidRPr="006523B4">
        <w:rPr>
          <w:sz w:val="8"/>
          <w:szCs w:val="8"/>
        </w:rPr>
        <w:t>t want to be an armchair revolutionary. But sheer ideological conviction is rarely a predictor of someone</w:t>
      </w:r>
      <w:r w:rsidRPr="006523B4">
        <w:rPr>
          <w:rFonts w:cs="Georgia"/>
          <w:sz w:val="8"/>
          <w:szCs w:val="8"/>
        </w:rPr>
        <w:t>’</w:t>
      </w:r>
      <w:r w:rsidRPr="006523B4">
        <w:rPr>
          <w:sz w:val="8"/>
          <w:szCs w:val="8"/>
        </w:rPr>
        <w:t>s organizing stamina. More importantly: because your father was in a union, or</w:t>
      </w:r>
      <w:r w:rsidRPr="006523B4">
        <w:rPr>
          <w:rFonts w:ascii="Times New Roman" w:hAnsi="Times New Roman" w:cs="Times New Roman"/>
          <w:sz w:val="8"/>
          <w:szCs w:val="8"/>
        </w:rPr>
        <w:t> </w:t>
      </w:r>
      <w:r w:rsidRPr="006523B4">
        <w:rPr>
          <w:rFonts w:cs="Georgia"/>
          <w:sz w:val="8"/>
          <w:szCs w:val="8"/>
        </w:rPr>
        <w:t>—</w:t>
      </w:r>
      <w:r w:rsidRPr="006523B4">
        <w:rPr>
          <w:rFonts w:ascii="Times New Roman" w:hAnsi="Times New Roman" w:cs="Times New Roman"/>
          <w:sz w:val="8"/>
          <w:szCs w:val="8"/>
        </w:rPr>
        <w:t> </w:t>
      </w:r>
      <w:r w:rsidRPr="006523B4">
        <w:rPr>
          <w:sz w:val="8"/>
          <w:szCs w:val="8"/>
        </w:rPr>
        <w:t>more likely</w:t>
      </w:r>
      <w:r w:rsidRPr="006523B4">
        <w:rPr>
          <w:rFonts w:ascii="Times New Roman" w:hAnsi="Times New Roman" w:cs="Times New Roman"/>
          <w:sz w:val="8"/>
          <w:szCs w:val="8"/>
        </w:rPr>
        <w:t> </w:t>
      </w:r>
      <w:r w:rsidRPr="006523B4">
        <w:rPr>
          <w:rFonts w:cs="Georgia"/>
          <w:sz w:val="8"/>
          <w:szCs w:val="8"/>
        </w:rPr>
        <w:t>—</w:t>
      </w:r>
      <w:r w:rsidRPr="006523B4">
        <w:rPr>
          <w:rFonts w:ascii="Times New Roman" w:hAnsi="Times New Roman" w:cs="Times New Roman"/>
          <w:sz w:val="8"/>
          <w:szCs w:val="8"/>
        </w:rPr>
        <w:t> </w:t>
      </w:r>
      <w:r w:rsidRPr="006523B4">
        <w:rPr>
          <w:sz w:val="8"/>
          <w:szCs w:val="8"/>
        </w:rPr>
        <w:t>your mother needed to be; because your friend needed child care or you needed a therapist. These things genuinely mattered. But at some point you took a leap into excess. Was I really organizing forty hours a week because I wanted dental? At the rate we were going, I was unlikely to see any of the benefits anyway.</w:t>
      </w:r>
    </w:p>
    <w:p w14:paraId="75DAF421" w14:textId="77777777" w:rsidR="00FA7776" w:rsidRPr="006523B4" w:rsidRDefault="00FA7776" w:rsidP="00FA7776">
      <w:pPr>
        <w:rPr>
          <w:sz w:val="8"/>
          <w:szCs w:val="8"/>
        </w:rPr>
      </w:pPr>
      <w:r w:rsidRPr="006523B4">
        <w:rPr>
          <w:sz w:val="8"/>
          <w:szCs w:val="8"/>
        </w:rPr>
        <w:t>If much of my daily struggle was against the experience of grad school itself, I had also been looking for something like the union for a long time. I had ended up at the community-organizing nonprofit all those years prior after a few months spent volunteering with an anarchist collective in the ruins of New Orleans after Katrina, frustrated with the limits of mutual aid in the face of total state breakdown, and had been grasping for some kind of political activity that was both transformative and pragmatic ever since. Organizing was all about that dialectic. The union connected our demands</w:t>
      </w:r>
      <w:r w:rsidRPr="006523B4">
        <w:rPr>
          <w:rFonts w:ascii="Times New Roman" w:hAnsi="Times New Roman" w:cs="Times New Roman"/>
          <w:sz w:val="8"/>
          <w:szCs w:val="8"/>
        </w:rPr>
        <w:t> </w:t>
      </w:r>
      <w:r w:rsidRPr="006523B4">
        <w:rPr>
          <w:rFonts w:cs="Georgia"/>
          <w:sz w:val="8"/>
          <w:szCs w:val="8"/>
        </w:rPr>
        <w:t>—</w:t>
      </w:r>
      <w:r w:rsidRPr="006523B4">
        <w:rPr>
          <w:rFonts w:ascii="Times New Roman" w:hAnsi="Times New Roman" w:cs="Times New Roman"/>
          <w:sz w:val="8"/>
          <w:szCs w:val="8"/>
        </w:rPr>
        <w:t> </w:t>
      </w:r>
      <w:r w:rsidRPr="006523B4">
        <w:rPr>
          <w:sz w:val="8"/>
          <w:szCs w:val="8"/>
        </w:rPr>
        <w:t>which were real but not exactly world-historical</w:t>
      </w:r>
      <w:r w:rsidRPr="006523B4">
        <w:rPr>
          <w:rFonts w:ascii="Times New Roman" w:hAnsi="Times New Roman" w:cs="Times New Roman"/>
          <w:sz w:val="8"/>
          <w:szCs w:val="8"/>
        </w:rPr>
        <w:t> </w:t>
      </w:r>
      <w:r w:rsidRPr="006523B4">
        <w:rPr>
          <w:rFonts w:cs="Georgia"/>
          <w:sz w:val="8"/>
          <w:szCs w:val="8"/>
        </w:rPr>
        <w:t>—</w:t>
      </w:r>
      <w:r w:rsidRPr="006523B4">
        <w:rPr>
          <w:rFonts w:ascii="Times New Roman" w:hAnsi="Times New Roman" w:cs="Times New Roman"/>
          <w:sz w:val="8"/>
          <w:szCs w:val="8"/>
        </w:rPr>
        <w:t> </w:t>
      </w:r>
      <w:r w:rsidRPr="006523B4">
        <w:rPr>
          <w:sz w:val="8"/>
          <w:szCs w:val="8"/>
        </w:rPr>
        <w:t>to the long history of labor struggles, contemporary efforts to rebuild worker power, visions of a radically different future that we could play a role in bringing about.</w:t>
      </w:r>
    </w:p>
    <w:p w14:paraId="6BD47EA9" w14:textId="77777777" w:rsidR="00FA7776" w:rsidRPr="006523B4" w:rsidRDefault="00FA7776" w:rsidP="00FA7776">
      <w:pPr>
        <w:rPr>
          <w:sz w:val="8"/>
          <w:szCs w:val="8"/>
        </w:rPr>
      </w:pPr>
      <w:r w:rsidRPr="006523B4">
        <w:rPr>
          <w:sz w:val="8"/>
          <w:szCs w:val="8"/>
        </w:rPr>
        <w:t>So we demanded bread and butter, but we were ultimately organizing for the future of academic life, which was visibly crumbling around us; or for the revival of the labor movement, which had mostly already crumbled; or because it was intolerable to live in a city as segregated as New Haven and not do something about it. That our union had been organizing for three decades was both motivating and burdensome. We knew the past triumphs and failures, attachments and wounds; we inherited hope and melancholy. In this, it was not unlike the broader left: so much history, so much struggle</w:t>
      </w:r>
      <w:r w:rsidRPr="006523B4">
        <w:rPr>
          <w:rFonts w:ascii="Times New Roman" w:hAnsi="Times New Roman" w:cs="Times New Roman"/>
          <w:sz w:val="8"/>
          <w:szCs w:val="8"/>
        </w:rPr>
        <w:t> </w:t>
      </w:r>
      <w:r w:rsidRPr="006523B4">
        <w:rPr>
          <w:rFonts w:cs="Georgia"/>
          <w:sz w:val="8"/>
          <w:szCs w:val="8"/>
        </w:rPr>
        <w:t>—</w:t>
      </w:r>
      <w:r w:rsidRPr="006523B4">
        <w:rPr>
          <w:rFonts w:ascii="Times New Roman" w:hAnsi="Times New Roman" w:cs="Times New Roman"/>
          <w:sz w:val="8"/>
          <w:szCs w:val="8"/>
        </w:rPr>
        <w:t> </w:t>
      </w:r>
      <w:r w:rsidRPr="006523B4">
        <w:rPr>
          <w:sz w:val="8"/>
          <w:szCs w:val="8"/>
        </w:rPr>
        <w:t>sometimes too much. We knew we had tuition waivers and stipends and health care because of the union; still, the fact that no one yet had won the whole thing in the end could be sobering. Why would we be the ones to succeed where so many others had failed? But it was also comforting: as there was GESO before us, so there would be GESO after. The campaign to unionize US Steel had taken nearly fifty years; more recently, Smithfield Foods had taken twenty-four.</w:t>
      </w:r>
    </w:p>
    <w:p w14:paraId="520C1028" w14:textId="77777777" w:rsidR="00FA7776" w:rsidRPr="006523B4" w:rsidRDefault="00FA7776" w:rsidP="00FA7776">
      <w:pPr>
        <w:rPr>
          <w:sz w:val="8"/>
          <w:szCs w:val="8"/>
        </w:rPr>
      </w:pPr>
      <w:r w:rsidRPr="006523B4">
        <w:rPr>
          <w:sz w:val="8"/>
          <w:szCs w:val="8"/>
        </w:rPr>
        <w:t>Sometimes I felt I was organizing for the future of the entire world, in a deductive train that went: capitalism was going to devastate the planet; to fight it we needed strong unions, which meant new organizing, particularly in low-carbon fields like teaching, which meant building the academic labor movement</w:t>
      </w:r>
      <w:r w:rsidRPr="006523B4">
        <w:rPr>
          <w:rFonts w:ascii="Times New Roman" w:hAnsi="Times New Roman" w:cs="Times New Roman"/>
          <w:sz w:val="8"/>
          <w:szCs w:val="8"/>
        </w:rPr>
        <w:t> </w:t>
      </w:r>
      <w:r w:rsidRPr="006523B4">
        <w:rPr>
          <w:rFonts w:cs="Georgia"/>
          <w:sz w:val="8"/>
          <w:szCs w:val="8"/>
        </w:rPr>
        <w:t>—</w:t>
      </w:r>
      <w:r w:rsidRPr="006523B4">
        <w:rPr>
          <w:rFonts w:ascii="Times New Roman" w:hAnsi="Times New Roman" w:cs="Times New Roman"/>
          <w:sz w:val="8"/>
          <w:szCs w:val="8"/>
        </w:rPr>
        <w:t> </w:t>
      </w:r>
      <w:r w:rsidRPr="006523B4">
        <w:rPr>
          <w:sz w:val="8"/>
          <w:szCs w:val="8"/>
        </w:rPr>
        <w:t>which meant that I needed to unionize the Yale political science department. It was absurd. Could I have been more quixotic, more grandiose, more self-important? Our style of organizing was intense, often all-consuming, and I knew that, too. I didn’t always like it. Often I longed for a nice life, an easy life, the life of the mind that academics were supposed to have. Couldn’t I just go to demonstrations here and there on the weekends before stopping off for groceries, the way I had before?</w:t>
      </w:r>
    </w:p>
    <w:p w14:paraId="33D4A4A0" w14:textId="77777777" w:rsidR="00FA7776" w:rsidRPr="006523B4" w:rsidRDefault="00FA7776" w:rsidP="00FA7776">
      <w:pPr>
        <w:rPr>
          <w:sz w:val="8"/>
          <w:szCs w:val="8"/>
        </w:rPr>
      </w:pPr>
      <w:r w:rsidRPr="006523B4">
        <w:rPr>
          <w:sz w:val="8"/>
          <w:szCs w:val="8"/>
        </w:rPr>
        <w:t>But that hadn’t worked. And the gap between the smallness of everything I could realistically do and the largeness of everything I wanted to happen was so immense. I was deeply pessimistic, intellectually. The time in which to transform the global economy in order to prevent untold death and destruction shrank daily, and the forces of reaction grew stronger just as fast. So I wanted to do something ambitious and hard: something commensurate with the monstrosity of the world, with the distance of utopia and the nearness of catastrophe. There was so much I wanted to change, so many people I wanted to move. In the daily struggle to build the union and beat the boss and the odds, I saw something I desperately wanted to learn.</w:t>
      </w:r>
    </w:p>
    <w:p w14:paraId="7FBC5CA5" w14:textId="77777777" w:rsidR="00FA7776" w:rsidRPr="00854790" w:rsidRDefault="00FA7776" w:rsidP="00FA7776">
      <w:pPr>
        <w:rPr>
          <w:sz w:val="16"/>
        </w:rPr>
      </w:pPr>
      <w:r w:rsidRPr="00854790">
        <w:rPr>
          <w:rStyle w:val="StyleUnderline"/>
        </w:rPr>
        <w:t xml:space="preserve">THE RELATIONALITY of organizing is maybe the </w:t>
      </w:r>
      <w:r w:rsidRPr="00854790">
        <w:rPr>
          <w:rStyle w:val="Emphasis"/>
        </w:rPr>
        <w:t>hardest thing to understand</w:t>
      </w:r>
      <w:r w:rsidRPr="00854790">
        <w:rPr>
          <w:sz w:val="16"/>
        </w:rPr>
        <w:t xml:space="preserve"> before you’ve done it. </w:t>
      </w:r>
      <w:r w:rsidRPr="00854790">
        <w:rPr>
          <w:rStyle w:val="StyleUnderline"/>
        </w:rPr>
        <w:t xml:space="preserve">But it is the </w:t>
      </w:r>
      <w:r w:rsidRPr="00854790">
        <w:rPr>
          <w:rStyle w:val="Emphasis"/>
        </w:rPr>
        <w:t>most important</w:t>
      </w:r>
      <w:r w:rsidRPr="00854790">
        <w:rPr>
          <w:sz w:val="16"/>
        </w:rPr>
        <w:t xml:space="preserve">. This is not because people are governed by emotions instead of reason, though they sometimes are. It’s because </w:t>
      </w:r>
      <w:r w:rsidRPr="00854790">
        <w:rPr>
          <w:rStyle w:val="StyleUnderline"/>
        </w:rPr>
        <w:t xml:space="preserve">the </w:t>
      </w:r>
      <w:r w:rsidRPr="00854790">
        <w:rPr>
          <w:rStyle w:val="Emphasis"/>
        </w:rPr>
        <w:t>entire problem</w:t>
      </w:r>
      <w:r w:rsidRPr="00854790">
        <w:rPr>
          <w:rStyle w:val="StyleUnderline"/>
        </w:rPr>
        <w:t xml:space="preserve"> of collective action is that it’s </w:t>
      </w:r>
      <w:r w:rsidRPr="00854790">
        <w:rPr>
          <w:rStyle w:val="Emphasis"/>
        </w:rPr>
        <w:t>rational to act collectively</w:t>
      </w:r>
      <w:r w:rsidRPr="00854790">
        <w:rPr>
          <w:rStyle w:val="StyleUnderline"/>
        </w:rPr>
        <w:t xml:space="preserve"> where it’s </w:t>
      </w:r>
      <w:r w:rsidRPr="00854790">
        <w:rPr>
          <w:rStyle w:val="Emphasis"/>
        </w:rPr>
        <w:t>not to act alone</w:t>
      </w:r>
      <w:r w:rsidRPr="00854790">
        <w:rPr>
          <w:rStyle w:val="StyleUnderline"/>
        </w:rPr>
        <w:t xml:space="preserve">. And you build the collective </w:t>
      </w:r>
      <w:r w:rsidRPr="00854790">
        <w:rPr>
          <w:rStyle w:val="Emphasis"/>
        </w:rPr>
        <w:t>piece</w:t>
      </w:r>
      <w:r w:rsidRPr="00854790">
        <w:rPr>
          <w:rStyle w:val="StyleUnderline"/>
        </w:rPr>
        <w:t xml:space="preserve"> by </w:t>
      </w:r>
      <w:r w:rsidRPr="00854790">
        <w:rPr>
          <w:rStyle w:val="Emphasis"/>
        </w:rPr>
        <w:t>piece</w:t>
      </w:r>
      <w:r w:rsidRPr="00854790">
        <w:rPr>
          <w:sz w:val="16"/>
        </w:rPr>
        <w:t>.</w:t>
      </w:r>
    </w:p>
    <w:p w14:paraId="783B33ED" w14:textId="77777777" w:rsidR="00FA7776" w:rsidRPr="00854790" w:rsidRDefault="00FA7776" w:rsidP="00FA7776">
      <w:pPr>
        <w:rPr>
          <w:sz w:val="16"/>
        </w:rPr>
      </w:pPr>
      <w:r w:rsidRPr="00854790">
        <w:rPr>
          <w:rStyle w:val="StyleUnderline"/>
        </w:rPr>
        <w:t xml:space="preserve">Organizing relationships can be </w:t>
      </w:r>
      <w:r w:rsidRPr="00854790">
        <w:rPr>
          <w:rStyle w:val="Emphasis"/>
        </w:rPr>
        <w:t>utopian</w:t>
      </w:r>
      <w:r w:rsidRPr="00854790">
        <w:rPr>
          <w:rStyle w:val="StyleUnderline"/>
        </w:rPr>
        <w:t xml:space="preserve">: at their </w:t>
      </w:r>
      <w:r w:rsidRPr="00854790">
        <w:rPr>
          <w:rStyle w:val="Emphasis"/>
        </w:rPr>
        <w:t>best</w:t>
      </w:r>
      <w:r w:rsidRPr="00854790">
        <w:rPr>
          <w:rStyle w:val="StyleUnderline"/>
        </w:rPr>
        <w:t xml:space="preserve">, they offer the </w:t>
      </w:r>
      <w:r w:rsidRPr="00854790">
        <w:rPr>
          <w:rStyle w:val="Emphasis"/>
        </w:rPr>
        <w:t>feminist dream</w:t>
      </w:r>
      <w:r w:rsidRPr="00854790">
        <w:rPr>
          <w:rStyle w:val="StyleUnderline"/>
        </w:rPr>
        <w:t xml:space="preserve"> of </w:t>
      </w:r>
      <w:r w:rsidRPr="00854790">
        <w:rPr>
          <w:rStyle w:val="Emphasis"/>
        </w:rPr>
        <w:t>intimacy outside of romance</w:t>
      </w:r>
      <w:r w:rsidRPr="00854790">
        <w:rPr>
          <w:rStyle w:val="StyleUnderline"/>
        </w:rPr>
        <w:t xml:space="preserve"> or </w:t>
      </w:r>
      <w:r w:rsidRPr="00854790">
        <w:rPr>
          <w:rStyle w:val="Emphasis"/>
        </w:rPr>
        <w:t>family</w:t>
      </w:r>
      <w:r w:rsidRPr="00854790">
        <w:rPr>
          <w:sz w:val="16"/>
        </w:rPr>
        <w:t xml:space="preserve">. In the union, I loved people I did not know very well. In meetings I was often overcome with awe and affection at the courage and wisdom of the people there with me. I came to count many of the people I organized with as my dearest friends. When I needed help, there were always people I could call, people who would always pick up the phone, people I could and did talk to about anything. </w:t>
      </w:r>
      <w:r w:rsidRPr="00854790">
        <w:rPr>
          <w:rStyle w:val="StyleUnderline"/>
        </w:rPr>
        <w:t xml:space="preserve">These relationships often served as a </w:t>
      </w:r>
      <w:r w:rsidRPr="00854790">
        <w:rPr>
          <w:rStyle w:val="Emphasis"/>
        </w:rPr>
        <w:t>source of care</w:t>
      </w:r>
      <w:r w:rsidRPr="00854790">
        <w:rPr>
          <w:rStyle w:val="StyleUnderline"/>
        </w:rPr>
        <w:t xml:space="preserve"> and </w:t>
      </w:r>
      <w:r w:rsidRPr="00854790">
        <w:rPr>
          <w:rStyle w:val="Emphasis"/>
        </w:rPr>
        <w:t>support</w:t>
      </w:r>
      <w:r w:rsidRPr="00854790">
        <w:rPr>
          <w:rStyle w:val="StyleUnderline"/>
        </w:rPr>
        <w:t xml:space="preserve"> in a world with </w:t>
      </w:r>
      <w:r w:rsidRPr="00854790">
        <w:rPr>
          <w:rStyle w:val="Emphasis"/>
        </w:rPr>
        <w:t>too little of those things</w:t>
      </w:r>
      <w:r w:rsidRPr="00854790">
        <w:rPr>
          <w:rStyle w:val="StyleUnderline"/>
        </w:rPr>
        <w:t xml:space="preserve">. But they were not only </w:t>
      </w:r>
      <w:r w:rsidRPr="00854790">
        <w:rPr>
          <w:rStyle w:val="Emphasis"/>
        </w:rPr>
        <w:t>friendships</w:t>
      </w:r>
      <w:r w:rsidRPr="00854790">
        <w:rPr>
          <w:rStyle w:val="StyleUnderline"/>
        </w:rPr>
        <w:t xml:space="preserve">, and not only </w:t>
      </w:r>
      <w:r w:rsidRPr="00854790">
        <w:rPr>
          <w:rStyle w:val="Emphasis"/>
        </w:rPr>
        <w:t>emotional ballast</w:t>
      </w:r>
      <w:r w:rsidRPr="00854790">
        <w:rPr>
          <w:rStyle w:val="StyleUnderline"/>
        </w:rPr>
        <w:t>. The</w:t>
      </w:r>
      <w:r w:rsidRPr="00854790">
        <w:rPr>
          <w:sz w:val="16"/>
        </w:rPr>
        <w:t xml:space="preserve"> people I looked to for support would also push me when it was called for, as I would them; that, I knew, was the deal.</w:t>
      </w:r>
    </w:p>
    <w:p w14:paraId="12441365" w14:textId="77777777" w:rsidR="00FA7776" w:rsidRPr="00854790" w:rsidRDefault="00FA7776" w:rsidP="00FA7776">
      <w:pPr>
        <w:rPr>
          <w:sz w:val="16"/>
        </w:rPr>
      </w:pPr>
      <w:r w:rsidRPr="00854790">
        <w:rPr>
          <w:sz w:val="16"/>
        </w:rPr>
        <w:t xml:space="preserve">Our </w:t>
      </w:r>
      <w:r w:rsidRPr="00854790">
        <w:rPr>
          <w:rStyle w:val="StyleUnderline"/>
        </w:rPr>
        <w:t xml:space="preserve">relationships </w:t>
      </w:r>
      <w:r w:rsidRPr="00854790">
        <w:rPr>
          <w:rStyle w:val="Emphasis"/>
        </w:rPr>
        <w:t>forged the practical commitments</w:t>
      </w:r>
      <w:r w:rsidRPr="00854790">
        <w:rPr>
          <w:rStyle w:val="StyleUnderline"/>
        </w:rPr>
        <w:t xml:space="preserve"> to one another that</w:t>
      </w:r>
      <w:r w:rsidRPr="00854790">
        <w:rPr>
          <w:sz w:val="16"/>
        </w:rPr>
        <w:t xml:space="preserve"> held the union together. They </w:t>
      </w:r>
      <w:r w:rsidRPr="00854790">
        <w:rPr>
          <w:rStyle w:val="Emphasis"/>
        </w:rPr>
        <w:t>made us accountable</w:t>
      </w:r>
      <w:r w:rsidRPr="00854790">
        <w:rPr>
          <w:rStyle w:val="StyleUnderline"/>
        </w:rPr>
        <w:t xml:space="preserve"> to each other</w:t>
      </w:r>
      <w:r w:rsidRPr="00854790">
        <w:rPr>
          <w:sz w:val="16"/>
        </w:rPr>
        <w:t xml:space="preserve">. They were difficult and multifaceted, often frustrating, intensely vulnerable, and potentially transformative but no less prone than any other relationship to carelessness, hurt, and betrayal, and always a lot of work. </w:t>
      </w:r>
      <w:r w:rsidRPr="00854790">
        <w:rPr>
          <w:rStyle w:val="StyleUnderline"/>
        </w:rPr>
        <w:t>We were constantly building them and testing their limits, pushing each other harder the closer we got</w:t>
      </w:r>
      <w:r w:rsidRPr="00854790">
        <w:rPr>
          <w:sz w:val="16"/>
        </w:rPr>
        <w:t>. They had to bear a lot of weight. In more abject moments, I wondered whether they were anything more than instrumental. More often, though, I wondered what was so menacing about usefulness that it threatened to contaminate all else.</w:t>
      </w:r>
    </w:p>
    <w:p w14:paraId="58A8CCC0" w14:textId="77777777" w:rsidR="00FA7776" w:rsidRPr="00854790" w:rsidRDefault="00FA7776" w:rsidP="00FA7776">
      <w:pPr>
        <w:rPr>
          <w:sz w:val="16"/>
        </w:rPr>
      </w:pPr>
      <w:r w:rsidRPr="00854790">
        <w:rPr>
          <w:sz w:val="16"/>
        </w:rPr>
        <w:t>The word comrade, Jodi Dean argues, names a political relationship, not a personal one: you are someone’s comrade not because you like them but because you are on the same side of a struggle. Comrades are not neighbors, citizens, or friends; nor are they any kind of family, though you might call them brother or sister. The comrade has no race, gender, or nation. (As one meme goes: “My favorite gender-neutral pronoun is comrade.”) Comrades are not even unique individuals; they are “multiple, replaceable, fungible.” You can be comrades with millions of people you have never met and never will. Your relationship is ultimately with the political project you have in common. To many noncommunists, Dean readily admits, this instrumentalism is “horrifying”: a confirmation that communism means submitting to the Borg. But the sameness of the comrade is a kind of genuine equality.</w:t>
      </w:r>
    </w:p>
    <w:p w14:paraId="5EC3D164" w14:textId="77777777" w:rsidR="00FA7776" w:rsidRPr="00854790" w:rsidRDefault="00FA7776" w:rsidP="00FA7776">
      <w:pPr>
        <w:rPr>
          <w:sz w:val="16"/>
        </w:rPr>
      </w:pPr>
      <w:r w:rsidRPr="00854790">
        <w:rPr>
          <w:sz w:val="16"/>
        </w:rPr>
        <w:t xml:space="preserve">Being an organizer is like being a comrade in some ways but different in others. </w:t>
      </w:r>
      <w:r w:rsidRPr="00854790">
        <w:rPr>
          <w:rStyle w:val="StyleUnderline"/>
        </w:rPr>
        <w:t xml:space="preserve">The people you organize alongside </w:t>
      </w:r>
      <w:r w:rsidRPr="00854790">
        <w:rPr>
          <w:rStyle w:val="Emphasis"/>
        </w:rPr>
        <w:t>may be comrades</w:t>
      </w:r>
      <w:r w:rsidRPr="00854790">
        <w:rPr>
          <w:rStyle w:val="StyleUnderline"/>
        </w:rPr>
        <w:t xml:space="preserve">, but the people you are organizing </w:t>
      </w:r>
      <w:r w:rsidRPr="00854790">
        <w:rPr>
          <w:rStyle w:val="Emphasis"/>
        </w:rPr>
        <w:t>often aren’t</w:t>
      </w:r>
      <w:r w:rsidRPr="00854790">
        <w:rPr>
          <w:rStyle w:val="StyleUnderline"/>
        </w:rPr>
        <w:t xml:space="preserve">; </w:t>
      </w:r>
      <w:r w:rsidRPr="0090074D">
        <w:rPr>
          <w:rStyle w:val="StyleUnderline"/>
          <w:highlight w:val="cyan"/>
        </w:rPr>
        <w:t xml:space="preserve">the </w:t>
      </w:r>
      <w:r w:rsidRPr="0090074D">
        <w:rPr>
          <w:rStyle w:val="Emphasis"/>
          <w:highlight w:val="cyan"/>
        </w:rPr>
        <w:t>point of organizing</w:t>
      </w:r>
      <w:r w:rsidRPr="00854790">
        <w:rPr>
          <w:rStyle w:val="StyleUnderline"/>
        </w:rPr>
        <w:t xml:space="preserve">, after all, </w:t>
      </w:r>
      <w:r w:rsidRPr="0090074D">
        <w:rPr>
          <w:rStyle w:val="StyleUnderline"/>
          <w:highlight w:val="cyan"/>
        </w:rPr>
        <w:t xml:space="preserve">is to </w:t>
      </w:r>
      <w:r w:rsidRPr="0090074D">
        <w:rPr>
          <w:rStyle w:val="Emphasis"/>
          <w:highlight w:val="cyan"/>
        </w:rPr>
        <w:t>reach beyond</w:t>
      </w:r>
      <w:r w:rsidRPr="0090074D">
        <w:rPr>
          <w:rStyle w:val="StyleUnderline"/>
          <w:highlight w:val="cyan"/>
        </w:rPr>
        <w:t xml:space="preserve"> the people</w:t>
      </w:r>
      <w:r w:rsidRPr="00854790">
        <w:rPr>
          <w:rStyle w:val="StyleUnderline"/>
        </w:rPr>
        <w:t xml:space="preserve"> who are </w:t>
      </w:r>
      <w:r w:rsidRPr="0090074D">
        <w:rPr>
          <w:rStyle w:val="Emphasis"/>
          <w:highlight w:val="cyan"/>
        </w:rPr>
        <w:t>already on your side</w:t>
      </w:r>
      <w:r w:rsidRPr="0090074D">
        <w:rPr>
          <w:rStyle w:val="StyleUnderline"/>
          <w:highlight w:val="cyan"/>
        </w:rPr>
        <w:t xml:space="preserve"> and </w:t>
      </w:r>
      <w:r w:rsidRPr="0090074D">
        <w:rPr>
          <w:rStyle w:val="Emphasis"/>
          <w:highlight w:val="cyan"/>
        </w:rPr>
        <w:t>win over</w:t>
      </w:r>
      <w:r w:rsidRPr="00854790">
        <w:rPr>
          <w:rStyle w:val="Emphasis"/>
        </w:rPr>
        <w:t xml:space="preserve"> as many </w:t>
      </w:r>
      <w:r w:rsidRPr="0090074D">
        <w:rPr>
          <w:rStyle w:val="Emphasis"/>
          <w:highlight w:val="cyan"/>
        </w:rPr>
        <w:t>others</w:t>
      </w:r>
      <w:r w:rsidRPr="00854790">
        <w:rPr>
          <w:rStyle w:val="Emphasis"/>
        </w:rPr>
        <w:t xml:space="preserve"> as you can</w:t>
      </w:r>
      <w:r w:rsidRPr="00854790">
        <w:rPr>
          <w:rStyle w:val="StyleUnderline"/>
        </w:rPr>
        <w:t xml:space="preserve">. So </w:t>
      </w:r>
      <w:r w:rsidRPr="0090074D">
        <w:rPr>
          <w:rStyle w:val="StyleUnderline"/>
          <w:highlight w:val="cyan"/>
        </w:rPr>
        <w:t xml:space="preserve">you </w:t>
      </w:r>
      <w:r w:rsidRPr="0090074D">
        <w:rPr>
          <w:rStyle w:val="Emphasis"/>
          <w:highlight w:val="cyan"/>
        </w:rPr>
        <w:t>can’t assume</w:t>
      </w:r>
      <w:r w:rsidRPr="00854790">
        <w:rPr>
          <w:rStyle w:val="StyleUnderline"/>
        </w:rPr>
        <w:t xml:space="preserve"> the people </w:t>
      </w:r>
      <w:r w:rsidRPr="0090074D">
        <w:rPr>
          <w:rStyle w:val="StyleUnderline"/>
          <w:highlight w:val="cyan"/>
        </w:rPr>
        <w:t>you</w:t>
      </w:r>
      <w:r w:rsidRPr="00854790">
        <w:rPr>
          <w:rStyle w:val="StyleUnderline"/>
        </w:rPr>
        <w:t xml:space="preserve"> organize </w:t>
      </w:r>
      <w:r w:rsidRPr="0090074D">
        <w:rPr>
          <w:rStyle w:val="Emphasis"/>
          <w:highlight w:val="cyan"/>
        </w:rPr>
        <w:t>share</w:t>
      </w:r>
      <w:r w:rsidRPr="00854790">
        <w:rPr>
          <w:rStyle w:val="Emphasis"/>
        </w:rPr>
        <w:t xml:space="preserve"> your </w:t>
      </w:r>
      <w:r w:rsidRPr="0090074D">
        <w:rPr>
          <w:rStyle w:val="Emphasis"/>
          <w:highlight w:val="cyan"/>
        </w:rPr>
        <w:t>values</w:t>
      </w:r>
      <w:r w:rsidRPr="00854790">
        <w:rPr>
          <w:rStyle w:val="StyleUnderline"/>
        </w:rPr>
        <w:t xml:space="preserve">; in fact, </w:t>
      </w:r>
      <w:r w:rsidRPr="0090074D">
        <w:rPr>
          <w:rStyle w:val="StyleUnderline"/>
          <w:highlight w:val="cyan"/>
        </w:rPr>
        <w:t>you should</w:t>
      </w:r>
      <w:r w:rsidRPr="00854790">
        <w:rPr>
          <w:rStyle w:val="StyleUnderline"/>
        </w:rPr>
        <w:t xml:space="preserve"> </w:t>
      </w:r>
      <w:r w:rsidRPr="0090074D">
        <w:rPr>
          <w:rStyle w:val="Emphasis"/>
        </w:rPr>
        <w:t>usually</w:t>
      </w:r>
      <w:r w:rsidRPr="00854790">
        <w:rPr>
          <w:rStyle w:val="Emphasis"/>
        </w:rPr>
        <w:t xml:space="preserve"> </w:t>
      </w:r>
      <w:r w:rsidRPr="0090074D">
        <w:rPr>
          <w:rStyle w:val="Emphasis"/>
          <w:highlight w:val="cyan"/>
        </w:rPr>
        <w:t>assume they don’t</w:t>
      </w:r>
      <w:r w:rsidRPr="00854790">
        <w:rPr>
          <w:rStyle w:val="StyleUnderline"/>
        </w:rPr>
        <w:t xml:space="preserve">. This means that unlike comrades, organizers </w:t>
      </w:r>
      <w:r w:rsidRPr="00854790">
        <w:rPr>
          <w:rStyle w:val="Emphasis"/>
        </w:rPr>
        <w:t>aren’t interchangeable</w:t>
      </w:r>
      <w:r w:rsidRPr="00854790">
        <w:rPr>
          <w:rStyle w:val="StyleUnderline"/>
        </w:rPr>
        <w:t xml:space="preserve">. </w:t>
      </w:r>
      <w:r w:rsidRPr="00854790">
        <w:rPr>
          <w:rStyle w:val="Emphasis"/>
        </w:rPr>
        <w:t>It matters who you are</w:t>
      </w:r>
      <w:r w:rsidRPr="00854790">
        <w:rPr>
          <w:sz w:val="16"/>
        </w:rPr>
        <w:t>. McAlevey’s theory of the organic leader is that people have to be organized by people they know and trust, not by strangers who claim to have the right ideas. The SNCC looked for “strong people”</w:t>
      </w:r>
      <w:r w:rsidRPr="00854790">
        <w:rPr>
          <w:rFonts w:ascii="Times New Roman" w:hAnsi="Times New Roman" w:cs="Times New Roman"/>
          <w:sz w:val="16"/>
        </w:rPr>
        <w:t> </w:t>
      </w:r>
      <w:r w:rsidRPr="00854790">
        <w:rPr>
          <w:rFonts w:cs="Georgia"/>
          <w:sz w:val="16"/>
        </w:rPr>
        <w:t>—</w:t>
      </w:r>
      <w:r w:rsidRPr="00854790">
        <w:rPr>
          <w:rFonts w:ascii="Times New Roman" w:hAnsi="Times New Roman" w:cs="Times New Roman"/>
          <w:sz w:val="16"/>
        </w:rPr>
        <w:t> </w:t>
      </w:r>
      <w:r w:rsidRPr="00854790">
        <w:rPr>
          <w:sz w:val="16"/>
        </w:rPr>
        <w:t>not necessarily traditional leaders, but people who were respected and trusted among their peers, on the logic that people would only take risky political action alongside people they trusted. When organizers reflect the people they organize, they win: when women of color organize other women of color, a 2007 paper by Kate Bronfenbrenner and Dorian Warren shows, they win almost 90 percent of elections. This cuts both ways: when women and people of color led the organizing in my department, we often struggled to get white men to take us seriously.</w:t>
      </w:r>
    </w:p>
    <w:p w14:paraId="431B5AF9" w14:textId="537D124A" w:rsidR="00FA7776" w:rsidRPr="00FA7776" w:rsidRDefault="00FA7776" w:rsidP="00FA7776">
      <w:pPr>
        <w:rPr>
          <w:sz w:val="16"/>
        </w:rPr>
      </w:pPr>
      <w:r w:rsidRPr="00854790">
        <w:rPr>
          <w:sz w:val="16"/>
        </w:rPr>
        <w:t xml:space="preserve">Yet </w:t>
      </w:r>
      <w:r w:rsidRPr="00854790">
        <w:rPr>
          <w:rStyle w:val="StyleUnderline"/>
        </w:rPr>
        <w:t xml:space="preserve">the comradely element of </w:t>
      </w:r>
      <w:r w:rsidRPr="0090074D">
        <w:rPr>
          <w:rStyle w:val="StyleUnderline"/>
          <w:highlight w:val="cyan"/>
        </w:rPr>
        <w:t>organizing</w:t>
      </w:r>
      <w:r w:rsidRPr="00854790">
        <w:rPr>
          <w:rStyle w:val="StyleUnderline"/>
        </w:rPr>
        <w:t xml:space="preserve"> can also </w:t>
      </w:r>
      <w:r w:rsidRPr="0090074D">
        <w:rPr>
          <w:rStyle w:val="Emphasis"/>
          <w:highlight w:val="cyan"/>
        </w:rPr>
        <w:t>open up space for building relationships</w:t>
      </w:r>
      <w:r w:rsidRPr="00854790">
        <w:rPr>
          <w:rStyle w:val="StyleUnderline"/>
        </w:rPr>
        <w:t xml:space="preserve"> with people beyond those boundaries. It’s </w:t>
      </w:r>
      <w:r w:rsidRPr="00854790">
        <w:rPr>
          <w:rStyle w:val="Emphasis"/>
        </w:rPr>
        <w:t>not that class</w:t>
      </w:r>
      <w:r w:rsidRPr="00854790">
        <w:rPr>
          <w:rStyle w:val="StyleUnderline"/>
        </w:rPr>
        <w:t xml:space="preserve"> and </w:t>
      </w:r>
      <w:r w:rsidRPr="00854790">
        <w:rPr>
          <w:rStyle w:val="Emphasis"/>
        </w:rPr>
        <w:t>race</w:t>
      </w:r>
      <w:r w:rsidRPr="00854790">
        <w:rPr>
          <w:rStyle w:val="StyleUnderline"/>
        </w:rPr>
        <w:t xml:space="preserve"> and </w:t>
      </w:r>
      <w:r w:rsidRPr="00854790">
        <w:rPr>
          <w:rStyle w:val="Emphasis"/>
        </w:rPr>
        <w:t>gender disappear</w:t>
      </w:r>
      <w:r w:rsidRPr="00854790">
        <w:rPr>
          <w:rStyle w:val="StyleUnderline"/>
        </w:rPr>
        <w:t xml:space="preserve">, </w:t>
      </w:r>
      <w:r w:rsidRPr="00854790">
        <w:rPr>
          <w:rStyle w:val="Emphasis"/>
        </w:rPr>
        <w:t>transcended by the cause</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 xml:space="preserve">but the </w:t>
      </w:r>
      <w:r w:rsidRPr="00854790">
        <w:rPr>
          <w:rStyle w:val="Emphasis"/>
        </w:rPr>
        <w:t>need to work together to achieve a shared end</w:t>
      </w:r>
      <w:r w:rsidRPr="00854790">
        <w:rPr>
          <w:rStyle w:val="StyleUnderline"/>
        </w:rPr>
        <w:t xml:space="preserve"> provides a </w:t>
      </w:r>
      <w:r w:rsidRPr="00854790">
        <w:rPr>
          <w:rStyle w:val="Emphasis"/>
        </w:rPr>
        <w:t>baseline of commonality</w:t>
      </w:r>
      <w:r w:rsidRPr="00854790">
        <w:rPr>
          <w:rStyle w:val="StyleUnderline"/>
        </w:rPr>
        <w:t xml:space="preserve"> that makes it possible to </w:t>
      </w:r>
      <w:r w:rsidRPr="00854790">
        <w:rPr>
          <w:rStyle w:val="Emphasis"/>
        </w:rPr>
        <w:t>relate across difference</w:t>
      </w:r>
      <w:r w:rsidRPr="00854790">
        <w:rPr>
          <w:sz w:val="16"/>
        </w:rPr>
        <w:t xml:space="preserve"> and essential </w:t>
      </w:r>
      <w:r w:rsidRPr="00854790">
        <w:rPr>
          <w:rStyle w:val="StyleUnderline"/>
        </w:rPr>
        <w:t xml:space="preserve">to </w:t>
      </w:r>
      <w:r w:rsidRPr="00854790">
        <w:rPr>
          <w:rStyle w:val="Emphasis"/>
        </w:rPr>
        <w:t>figure out how</w:t>
      </w:r>
      <w:r w:rsidRPr="00854790">
        <w:rPr>
          <w:rStyle w:val="StyleUnderline"/>
        </w:rPr>
        <w:t xml:space="preserve">. That’s why </w:t>
      </w:r>
      <w:r w:rsidRPr="0090074D">
        <w:rPr>
          <w:rStyle w:val="StyleUnderline"/>
          <w:highlight w:val="cyan"/>
        </w:rPr>
        <w:t xml:space="preserve">you </w:t>
      </w:r>
      <w:r w:rsidRPr="0090074D">
        <w:rPr>
          <w:rStyle w:val="Emphasis"/>
          <w:highlight w:val="cyan"/>
        </w:rPr>
        <w:t>meet people one-on-one</w:t>
      </w:r>
      <w:r w:rsidRPr="0090074D">
        <w:rPr>
          <w:rStyle w:val="StyleUnderline"/>
          <w:highlight w:val="cyan"/>
        </w:rPr>
        <w:t xml:space="preserve"> and </w:t>
      </w:r>
      <w:r w:rsidRPr="0090074D">
        <w:rPr>
          <w:rStyle w:val="Emphasis"/>
          <w:highlight w:val="cyan"/>
        </w:rPr>
        <w:t>talk about what you both care about</w:t>
      </w:r>
      <w:r w:rsidRPr="00854790">
        <w:rPr>
          <w:sz w:val="16"/>
        </w:rPr>
        <w:t xml:space="preserve">, why you open up to someone you only know as a colleague or share with a stranger things you hardly even discuss with your friends. It’s why I cried about the humiliation of the grad-school pecking order with my organizer when I wouldn’t admit to anyone else that I was struggling. </w:t>
      </w:r>
      <w:r w:rsidRPr="00854790">
        <w:rPr>
          <w:rStyle w:val="StyleUnderline"/>
        </w:rPr>
        <w:t xml:space="preserve">One-on-ones are </w:t>
      </w:r>
      <w:r w:rsidRPr="00854790">
        <w:rPr>
          <w:rStyle w:val="Emphasis"/>
        </w:rPr>
        <w:t>countercultural</w:t>
      </w:r>
      <w:r w:rsidRPr="00854790">
        <w:rPr>
          <w:rStyle w:val="StyleUnderline"/>
        </w:rPr>
        <w:t xml:space="preserve">: the conversations you have in them </w:t>
      </w:r>
      <w:r w:rsidRPr="00854790">
        <w:rPr>
          <w:rStyle w:val="Emphasis"/>
        </w:rPr>
        <w:t>challenge your default expectations</w:t>
      </w:r>
      <w:r w:rsidRPr="00854790">
        <w:rPr>
          <w:rStyle w:val="StyleUnderline"/>
        </w:rPr>
        <w:t xml:space="preserve"> of who you can relate to, </w:t>
      </w:r>
      <w:r w:rsidRPr="00854790">
        <w:rPr>
          <w:rStyle w:val="Emphasis"/>
        </w:rPr>
        <w:t>force you outside</w:t>
      </w:r>
      <w:r w:rsidRPr="00854790">
        <w:rPr>
          <w:rStyle w:val="StyleUnderline"/>
        </w:rPr>
        <w:t xml:space="preserve"> of the </w:t>
      </w:r>
      <w:r w:rsidRPr="00854790">
        <w:rPr>
          <w:rStyle w:val="Emphasis"/>
        </w:rPr>
        <w:t>demographic categories</w:t>
      </w:r>
      <w:r w:rsidRPr="00854790">
        <w:rPr>
          <w:rStyle w:val="StyleUnderline"/>
        </w:rPr>
        <w:t xml:space="preserve"> that organize most of your life and the </w:t>
      </w:r>
      <w:r w:rsidRPr="00854790">
        <w:rPr>
          <w:rStyle w:val="Emphasis"/>
        </w:rPr>
        <w:t>scripts you’ve learned</w:t>
      </w:r>
      <w:r w:rsidRPr="00854790">
        <w:rPr>
          <w:rStyle w:val="StyleUnderline"/>
        </w:rPr>
        <w:t xml:space="preserve"> for interacting with people accordingly. </w:t>
      </w:r>
      <w:r w:rsidRPr="0090074D">
        <w:rPr>
          <w:rStyle w:val="StyleUnderline"/>
          <w:highlight w:val="cyan"/>
        </w:rPr>
        <w:t xml:space="preserve">You </w:t>
      </w:r>
      <w:r w:rsidRPr="0090074D">
        <w:rPr>
          <w:rStyle w:val="Emphasis"/>
          <w:highlight w:val="cyan"/>
        </w:rPr>
        <w:t>build trust</w:t>
      </w:r>
      <w:r w:rsidRPr="00854790">
        <w:rPr>
          <w:rStyle w:val="StyleUnderline"/>
        </w:rPr>
        <w:t xml:space="preserve"> with people you have </w:t>
      </w:r>
      <w:r w:rsidRPr="00854790">
        <w:rPr>
          <w:rStyle w:val="Emphasis"/>
        </w:rPr>
        <w:t>no prior reason to trust</w:t>
      </w:r>
      <w:r w:rsidRPr="00854790">
        <w:rPr>
          <w:rStyle w:val="StyleUnderline"/>
        </w:rPr>
        <w:t xml:space="preserve"> </w:t>
      </w:r>
      <w:r w:rsidRPr="0090074D">
        <w:rPr>
          <w:rStyle w:val="StyleUnderline"/>
          <w:highlight w:val="cyan"/>
        </w:rPr>
        <w:t xml:space="preserve">not simply by </w:t>
      </w:r>
      <w:r w:rsidRPr="0090074D">
        <w:rPr>
          <w:rStyle w:val="Emphasis"/>
          <w:highlight w:val="cyan"/>
        </w:rPr>
        <w:t>affirming your commitment</w:t>
      </w:r>
      <w:r w:rsidRPr="00854790">
        <w:rPr>
          <w:rStyle w:val="StyleUnderline"/>
        </w:rPr>
        <w:t xml:space="preserve"> to the shared project</w:t>
      </w:r>
      <w:r w:rsidRPr="00854790">
        <w:rPr>
          <w:sz w:val="16"/>
        </w:rPr>
        <w:t xml:space="preserve">, your devotion to the Borg, </w:t>
      </w:r>
      <w:r w:rsidRPr="0090074D">
        <w:rPr>
          <w:rStyle w:val="StyleUnderline"/>
          <w:highlight w:val="cyan"/>
        </w:rPr>
        <w:t xml:space="preserve">but by </w:t>
      </w:r>
      <w:r w:rsidRPr="0090074D">
        <w:rPr>
          <w:rStyle w:val="Emphasis"/>
          <w:highlight w:val="cyan"/>
        </w:rPr>
        <w:t>coming to understand what brought someone else to it</w:t>
      </w:r>
      <w:r w:rsidRPr="00854790">
        <w:rPr>
          <w:sz w:val="16"/>
        </w:rPr>
        <w:t>.</w:t>
      </w:r>
    </w:p>
    <w:p w14:paraId="13B5D717" w14:textId="1ACBEB6D" w:rsidR="00FA7776" w:rsidRDefault="00FA7776" w:rsidP="003A71D2">
      <w:pPr>
        <w:pStyle w:val="Heading3"/>
      </w:pPr>
      <w:r>
        <w:t>Case---AT: Orientalism---1NC</w:t>
      </w:r>
    </w:p>
    <w:p w14:paraId="026512DF" w14:textId="77777777" w:rsidR="00FA7776" w:rsidRPr="00EE10A7" w:rsidRDefault="00FA7776" w:rsidP="00FA7776">
      <w:pPr>
        <w:pStyle w:val="Heading4"/>
        <w:rPr>
          <w:rFonts w:cs="Calibri"/>
        </w:rPr>
      </w:pPr>
      <w:r w:rsidRPr="00EE10A7">
        <w:rPr>
          <w:rFonts w:cs="Calibri"/>
        </w:rPr>
        <w:t>Critiques of Orientalism rely on ontological accounts of difference that produce renewed Orientalism – turns the K</w:t>
      </w:r>
    </w:p>
    <w:p w14:paraId="7A91972D" w14:textId="77777777" w:rsidR="00FA7776" w:rsidRPr="00EE10A7" w:rsidRDefault="00FA7776" w:rsidP="00FA7776">
      <w:r w:rsidRPr="00EE10A7">
        <w:rPr>
          <w:rStyle w:val="Style13ptBold"/>
        </w:rPr>
        <w:t>Levinson 13</w:t>
      </w:r>
      <w:r w:rsidRPr="00EE10A7">
        <w:rPr>
          <w:rStyle w:val="StyleStyleBold12pt1"/>
        </w:rPr>
        <w:t xml:space="preserve"> </w:t>
      </w:r>
      <w:r w:rsidRPr="00EE10A7">
        <w:rPr>
          <w:sz w:val="16"/>
          <w:szCs w:val="16"/>
        </w:rPr>
        <w:t>(Brett, Professor of Comparative Literature at Binghamton, “Death of the Critique of Eurocentrism: Latinamericanism as a Global Praxis/Poiesis,” in Orientalism and Identity in Latin America, p21)</w:t>
      </w:r>
    </w:p>
    <w:p w14:paraId="32D3CCD0" w14:textId="36354A49" w:rsidR="00FA7776" w:rsidRPr="00FA7776" w:rsidRDefault="00FA7776" w:rsidP="00FA7776">
      <w:pPr>
        <w:rPr>
          <w:bCs/>
          <w:u w:val="single"/>
        </w:rPr>
      </w:pPr>
      <w:r w:rsidRPr="008F04F5">
        <w:t xml:space="preserve">Orientalism is a term that Edward Said excavates and retools in books Orientalism and Culture and Imperialism. He labels Orientalist Western discourse that, by constructing and imagining the non-Western; world in prejudicial or violent modes, </w:t>
      </w:r>
      <w:r w:rsidRPr="008F04F5">
        <w:rPr>
          <w:u w:val="single"/>
        </w:rPr>
        <w:t>generates and affirms Western hegemony</w:t>
      </w:r>
      <w:r w:rsidRPr="008F04F5">
        <w:t>.</w:t>
      </w:r>
      <w:r w:rsidRPr="008F04F5">
        <w:rPr>
          <w:b/>
          <w:u w:val="single"/>
        </w:rPr>
        <w:t xml:space="preserve"> </w:t>
      </w:r>
      <w:r w:rsidRPr="008F04F5">
        <w:rPr>
          <w:bCs/>
          <w:highlight w:val="green"/>
          <w:u w:val="single"/>
        </w:rPr>
        <w:t>Orientalism deals with the way a particular</w:t>
      </w:r>
      <w:r w:rsidRPr="008F04F5">
        <w:t xml:space="preserve"> First World, </w:t>
      </w:r>
      <w:r w:rsidRPr="008F04F5">
        <w:rPr>
          <w:bCs/>
          <w:highlight w:val="green"/>
          <w:u w:val="single"/>
        </w:rPr>
        <w:t>Western subject</w:t>
      </w:r>
      <w:r w:rsidRPr="008F04F5">
        <w:rPr>
          <w:bCs/>
        </w:rPr>
        <w:t xml:space="preserve">, </w:t>
      </w:r>
      <w:r w:rsidRPr="008F04F5">
        <w:rPr>
          <w:bCs/>
          <w:highlight w:val="green"/>
          <w:u w:val="single"/>
        </w:rPr>
        <w:t>in its representations of peoples</w:t>
      </w:r>
      <w:r w:rsidRPr="008F04F5">
        <w:rPr>
          <w:b/>
          <w:u w:val="single"/>
        </w:rPr>
        <w:t xml:space="preserve"> </w:t>
      </w:r>
      <w:r w:rsidRPr="008F04F5">
        <w:rPr>
          <w:bCs/>
          <w:u w:val="single"/>
        </w:rPr>
        <w:t xml:space="preserve">and sites </w:t>
      </w:r>
      <w:r w:rsidRPr="008F04F5">
        <w:rPr>
          <w:bCs/>
          <w:highlight w:val="green"/>
          <w:u w:val="single"/>
        </w:rPr>
        <w:t>of the Third World</w:t>
      </w:r>
      <w:r w:rsidRPr="008F04F5">
        <w:rPr>
          <w:bCs/>
          <w:u w:val="single"/>
        </w:rPr>
        <w:t xml:space="preserve">, </w:t>
      </w:r>
      <w:r w:rsidRPr="008F04F5">
        <w:rPr>
          <w:bCs/>
          <w:highlight w:val="green"/>
          <w:u w:val="single"/>
        </w:rPr>
        <w:t>establishes</w:t>
      </w:r>
      <w:r w:rsidRPr="008F04F5">
        <w:rPr>
          <w:b/>
          <w:highlight w:val="green"/>
          <w:u w:val="single"/>
        </w:rPr>
        <w:t xml:space="preserve"> itself as the universal subject</w:t>
      </w:r>
      <w:r w:rsidRPr="008F04F5">
        <w:rPr>
          <w:b/>
          <w:u w:val="single"/>
        </w:rPr>
        <w:t xml:space="preserve">. </w:t>
      </w:r>
      <w:r w:rsidRPr="008F04F5">
        <w:rPr>
          <w:b/>
          <w:highlight w:val="green"/>
          <w:u w:val="single"/>
        </w:rPr>
        <w:t>The critique of Orientalism</w:t>
      </w:r>
      <w:r w:rsidRPr="008F04F5">
        <w:t xml:space="preserve">, which I shall call de-orientalism (not to be confused with Occidentalism or the reversal of Orientalism), </w:t>
      </w:r>
      <w:r w:rsidRPr="008F04F5">
        <w:rPr>
          <w:bCs/>
          <w:highlight w:val="green"/>
          <w:u w:val="single"/>
        </w:rPr>
        <w:t>tries to dismantle this Orientalist discourse</w:t>
      </w:r>
      <w:r w:rsidRPr="008F04F5">
        <w:t xml:space="preserve">. It veils the misconceptions and biases that Orientalisim itself both  and conceals. De-orientalism also attempts to restore the wronged or violated discourses. For </w:t>
      </w:r>
      <w:r w:rsidRPr="008F04F5">
        <w:rPr>
          <w:rStyle w:val="StyleUnderline"/>
          <w:highlight w:val="green"/>
        </w:rPr>
        <w:t>if Orientalism</w:t>
      </w:r>
      <w:r w:rsidRPr="008F04F5">
        <w:rPr>
          <w:b/>
          <w:highlight w:val="green"/>
          <w:u w:val="single"/>
        </w:rPr>
        <w:t xml:space="preserve"> abjects other worlds</w:t>
      </w:r>
      <w:r w:rsidRPr="008F04F5">
        <w:t xml:space="preserve">, it only makes sense that </w:t>
      </w:r>
      <w:r w:rsidRPr="008F04F5">
        <w:rPr>
          <w:bCs/>
          <w:highlight w:val="green"/>
          <w:u w:val="single"/>
        </w:rPr>
        <w:t>the critique of Orientalisrn would attempt to recover that excluded domain</w:t>
      </w:r>
      <w:r w:rsidRPr="008F04F5">
        <w:t>, to recuperate a</w:t>
      </w:r>
      <w:r w:rsidRPr="008F04F5">
        <w:rPr>
          <w:b/>
          <w:u w:val="single"/>
        </w:rPr>
        <w:t xml:space="preserve"> </w:t>
      </w:r>
      <w:r w:rsidRPr="008F04F5">
        <w:t xml:space="preserve">subjectivity of difference. </w:t>
      </w:r>
      <w:r w:rsidRPr="008F04F5">
        <w:rPr>
          <w:bCs/>
          <w:highlight w:val="green"/>
          <w:u w:val="single"/>
        </w:rPr>
        <w:t>One cannot be</w:t>
      </w:r>
      <w:r w:rsidRPr="008F04F5">
        <w:t xml:space="preserve"> at all </w:t>
      </w:r>
      <w:r w:rsidRPr="008F04F5">
        <w:rPr>
          <w:bCs/>
          <w:highlight w:val="green"/>
          <w:u w:val="single"/>
        </w:rPr>
        <w:t>sure</w:t>
      </w:r>
      <w:r w:rsidRPr="008F04F5">
        <w:t xml:space="preserve">, however, that </w:t>
      </w:r>
      <w:r w:rsidRPr="008F04F5">
        <w:rPr>
          <w:b/>
          <w:highlight w:val="green"/>
          <w:u w:val="single"/>
        </w:rPr>
        <w:t>this</w:t>
      </w:r>
      <w:r w:rsidRPr="008F04F5">
        <w:t xml:space="preserve"> critical </w:t>
      </w:r>
      <w:r w:rsidRPr="008F04F5">
        <w:rPr>
          <w:b/>
          <w:highlight w:val="green"/>
          <w:u w:val="single"/>
        </w:rPr>
        <w:t>response</w:t>
      </w:r>
      <w:r w:rsidRPr="008F04F5">
        <w:t xml:space="preserve"> to Orientalism actually </w:t>
      </w:r>
      <w:r w:rsidRPr="008F04F5">
        <w:rPr>
          <w:rStyle w:val="Emphasis"/>
          <w:highlight w:val="green"/>
        </w:rPr>
        <w:t>avoids participating in the very discourse that it contests</w:t>
      </w:r>
      <w:r w:rsidRPr="008F04F5">
        <w:rPr>
          <w:b/>
          <w:u w:val="single"/>
        </w:rPr>
        <w:t xml:space="preserve">, </w:t>
      </w:r>
      <w:r w:rsidRPr="008F04F5">
        <w:t xml:space="preserve">especially when one considers the project in terms of its overall teleology. Before pursuing this last point, a word on this study’s use of the term Other is necessary. Said’s critique of Orientalism does not intend to define the Third World Other. Rather Said demonstrates how vertain cultures and races have been Othered. </w:t>
      </w:r>
      <w:r w:rsidRPr="008F04F5">
        <w:rPr>
          <w:u w:val="single"/>
        </w:rPr>
        <w:t>Orientalism is not about the devaluation of the Other, as many seem to believe; it is about Othering as devaluation. Indeed non-Western sites are abjected the moment they are Othered</w:t>
      </w:r>
      <w:r w:rsidRPr="008F04F5">
        <w:t xml:space="preserve">. Said’s Third World Other is not an ontological but an existential category. It emerges when, in a particular historical, cultural, or political situation, a Western discourse objectifies the foreign or the unfamiliar. In this structure, any person, group, class, or site can potentially occupy the place of the Other or that of the Same. Therefore much Latin American scholarship that seems faithful to Said’s project actually betrays it (although it must be noted that Said too at times betrays his own undertaking). This scholarship assumes Latin America to be A priori Other, reveals how this Otherness has been violated, and then tries to recover that alterity. </w:t>
      </w:r>
      <w:r w:rsidRPr="008F04F5">
        <w:rPr>
          <w:rStyle w:val="StyleUnderline"/>
          <w:highlight w:val="green"/>
        </w:rPr>
        <w:t>It presupposes an authentic Other who preexists an inauthentic Othering</w:t>
      </w:r>
      <w:r w:rsidRPr="008F04F5">
        <w:t xml:space="preserve">, whereas Said’s critique succeeds insofar as it does not make such presuppositions. This (perhaps inevitable) slippage in Latin American and postcolonial studies between the ontological and the cultural, the essential and the existential-between a reading that posits Third World inhabitants as Other (an ontological statement) and one that studies the way that, at a specific historical moment, particular discourses and peoples have fabricated this Otherness (a cultural statement)-is of course of enormous interest. </w:t>
      </w:r>
      <w:r w:rsidRPr="008F04F5">
        <w:rPr>
          <w:u w:val="single"/>
        </w:rPr>
        <w:t xml:space="preserve">However, critics striving to expose the radical aspects of Said’s work should not forget that the Saidian Other is not a given but a construct: a product of the West, racism, metaphysics, and global Capi-tal. </w:t>
      </w:r>
      <w:r w:rsidRPr="008F04F5">
        <w:t>Thus when I implement the word Other in this study, l am referring to those figures who have been named and posited as Other by Western discourses, not to peoples or sites supposed to be really (ontologically) Other. At the same time, my analysis is attentive to de-orientalism's (and</w:t>
      </w:r>
      <w:r w:rsidRPr="008F04F5">
        <w:rPr>
          <w:b/>
          <w:u w:val="single"/>
        </w:rPr>
        <w:t xml:space="preserve"> </w:t>
      </w:r>
      <w:r w:rsidRPr="008F04F5">
        <w:rPr>
          <w:bCs/>
          <w:highlight w:val="green"/>
          <w:u w:val="single"/>
        </w:rPr>
        <w:t>Said's</w:t>
      </w:r>
      <w:r w:rsidRPr="008F04F5">
        <w:rPr>
          <w:bCs/>
        </w:rPr>
        <w:t xml:space="preserve">) </w:t>
      </w:r>
      <w:r w:rsidRPr="008F04F5">
        <w:rPr>
          <w:bCs/>
          <w:highlight w:val="green"/>
          <w:u w:val="single"/>
        </w:rPr>
        <w:t xml:space="preserve">tendency to </w:t>
      </w:r>
      <w:r w:rsidRPr="008F04F5">
        <w:rPr>
          <w:rStyle w:val="Emphasis"/>
          <w:highlight w:val="green"/>
        </w:rPr>
        <w:t>slide from the cultural to the ontological</w:t>
      </w:r>
      <w:r w:rsidRPr="008F04F5">
        <w:rPr>
          <w:bCs/>
        </w:rPr>
        <w:t>, for this is precisely my point: Latin American</w:t>
      </w:r>
      <w:r w:rsidRPr="008F04F5">
        <w:rPr>
          <w:bCs/>
          <w:u w:val="single"/>
        </w:rPr>
        <w:t xml:space="preserve"> </w:t>
      </w:r>
      <w:r w:rsidRPr="008F04F5">
        <w:rPr>
          <w:bCs/>
          <w:highlight w:val="green"/>
          <w:u w:val="single"/>
        </w:rPr>
        <w:t xml:space="preserve">de-orientalism </w:t>
      </w:r>
      <w:r w:rsidRPr="008F04F5">
        <w:rPr>
          <w:rStyle w:val="Emphasis"/>
          <w:highlight w:val="green"/>
        </w:rPr>
        <w:t>repeats Orientalism rather than critiquing it</w:t>
      </w:r>
      <w:r w:rsidRPr="008F04F5">
        <w:rPr>
          <w:bCs/>
          <w:u w:val="single"/>
        </w:rPr>
        <w:t xml:space="preserve">, </w:t>
      </w:r>
      <w:r w:rsidRPr="008F04F5">
        <w:rPr>
          <w:bCs/>
          <w:highlight w:val="green"/>
          <w:u w:val="single"/>
        </w:rPr>
        <w:t xml:space="preserve">because it </w:t>
      </w:r>
      <w:r w:rsidRPr="008F04F5">
        <w:rPr>
          <w:rStyle w:val="Emphasis"/>
          <w:highlight w:val="green"/>
        </w:rPr>
        <w:t>ontologizes alterity and cultural difference</w:t>
      </w:r>
      <w:r w:rsidRPr="008F04F5">
        <w:rPr>
          <w:bCs/>
          <w:u w:val="single"/>
        </w:rPr>
        <w:t>.</w:t>
      </w:r>
    </w:p>
    <w:p w14:paraId="3C419BB4" w14:textId="54F8277E" w:rsidR="004652D1" w:rsidRDefault="004652D1" w:rsidP="003A71D2">
      <w:pPr>
        <w:pStyle w:val="Heading3"/>
      </w:pPr>
      <w:r>
        <w:t>Case---Epistemics Fail---1NC</w:t>
      </w:r>
    </w:p>
    <w:p w14:paraId="4C0CDC04" w14:textId="77777777" w:rsidR="004652D1" w:rsidRPr="0020061E" w:rsidRDefault="004652D1" w:rsidP="004652D1">
      <w:pPr>
        <w:pStyle w:val="Heading4"/>
      </w:pPr>
      <w:r>
        <w:t>Changing epistemic failings doesn’t automatically change reality.</w:t>
      </w:r>
    </w:p>
    <w:p w14:paraId="2461521B" w14:textId="77777777" w:rsidR="004652D1" w:rsidRPr="0095650A" w:rsidRDefault="004652D1" w:rsidP="004652D1">
      <w:r w:rsidRPr="0095650A">
        <w:rPr>
          <w:rStyle w:val="Style13ptBold"/>
        </w:rPr>
        <w:t>Paris, 22</w:t>
      </w:r>
      <w:r>
        <w:t>—Assistant Professor, Department of Philosophy, University of Toronto (William, “Crisis Consciousness, Utopian Consciousness, and the Struggle for Racial Justice,” Puncta: Journal of Critical Phenomenology, Vol 5, No 4 (2022), dml)</w:t>
      </w:r>
    </w:p>
    <w:p w14:paraId="4497A8AE" w14:textId="77777777" w:rsidR="004652D1" w:rsidRPr="002C662C" w:rsidRDefault="004652D1" w:rsidP="004652D1">
      <w:pPr>
        <w:rPr>
          <w:sz w:val="14"/>
        </w:rPr>
      </w:pPr>
      <w:r w:rsidRPr="002C662C">
        <w:rPr>
          <w:sz w:val="14"/>
        </w:rPr>
        <w:t xml:space="preserve">What I have been describing as the awareness model of consciousness pervades common sense diagnoses of ongoing racial injustice. These </w:t>
      </w:r>
      <w:r w:rsidRPr="003B72A8">
        <w:rPr>
          <w:rStyle w:val="StyleUnderline"/>
          <w:highlight w:val="cyan"/>
        </w:rPr>
        <w:t>diagnoses</w:t>
      </w:r>
      <w:r w:rsidRPr="0020061E">
        <w:rPr>
          <w:rStyle w:val="StyleUnderline"/>
        </w:rPr>
        <w:t xml:space="preserve"> implicitly </w:t>
      </w:r>
      <w:r w:rsidRPr="003B72A8">
        <w:rPr>
          <w:rStyle w:val="StyleUnderline"/>
          <w:highlight w:val="cyan"/>
        </w:rPr>
        <w:t>assume</w:t>
      </w:r>
      <w:r w:rsidRPr="0020061E">
        <w:rPr>
          <w:rStyle w:val="StyleUnderline"/>
        </w:rPr>
        <w:t xml:space="preserve"> that</w:t>
      </w:r>
      <w:r w:rsidRPr="002C662C">
        <w:rPr>
          <w:sz w:val="14"/>
        </w:rPr>
        <w:t xml:space="preserve"> “</w:t>
      </w:r>
      <w:r w:rsidRPr="0020061E">
        <w:rPr>
          <w:rStyle w:val="StyleUnderline"/>
        </w:rPr>
        <w:t xml:space="preserve">at the </w:t>
      </w:r>
      <w:r w:rsidRPr="003B72A8">
        <w:rPr>
          <w:rStyle w:val="Emphasis"/>
        </w:rPr>
        <w:t>heart</w:t>
      </w:r>
      <w:r w:rsidRPr="0020061E">
        <w:rPr>
          <w:rStyle w:val="StyleUnderline"/>
        </w:rPr>
        <w:t xml:space="preserve"> of</w:t>
      </w:r>
      <w:r w:rsidRPr="002C662C">
        <w:rPr>
          <w:sz w:val="14"/>
        </w:rPr>
        <w:t xml:space="preserve"> these patterns of </w:t>
      </w:r>
      <w:r w:rsidRPr="0020061E">
        <w:rPr>
          <w:rStyle w:val="StyleUnderline"/>
        </w:rPr>
        <w:t xml:space="preserve">racial injustice is a structure of social relations that is </w:t>
      </w:r>
      <w:r w:rsidRPr="003B72A8">
        <w:rPr>
          <w:rStyle w:val="Emphasis"/>
        </w:rPr>
        <w:t>ideologically sustained</w:t>
      </w:r>
      <w:r w:rsidRPr="0020061E">
        <w:rPr>
          <w:rStyle w:val="StyleUnderline"/>
        </w:rPr>
        <w:t xml:space="preserve"> in spite of</w:t>
      </w:r>
      <w:r w:rsidRPr="002C662C">
        <w:rPr>
          <w:sz w:val="14"/>
        </w:rPr>
        <w:t xml:space="preserve"> legislative, judicial and individual </w:t>
      </w:r>
      <w:r w:rsidRPr="0020061E">
        <w:rPr>
          <w:rStyle w:val="StyleUnderline"/>
        </w:rPr>
        <w:t xml:space="preserve">efforts to </w:t>
      </w:r>
      <w:r w:rsidRPr="003B72A8">
        <w:rPr>
          <w:rStyle w:val="StyleUnderline"/>
        </w:rPr>
        <w:t>change</w:t>
      </w:r>
      <w:r w:rsidRPr="0020061E">
        <w:rPr>
          <w:rStyle w:val="StyleUnderline"/>
        </w:rPr>
        <w:t xml:space="preserve"> it</w:t>
      </w:r>
      <w:r w:rsidRPr="002C662C">
        <w:rPr>
          <w:sz w:val="14"/>
        </w:rPr>
        <w:t xml:space="preserve">” (Haslanger 2017, 152; emphasis mine). </w:t>
      </w:r>
      <w:r w:rsidRPr="0020061E">
        <w:rPr>
          <w:rStyle w:val="StyleUnderline"/>
        </w:rPr>
        <w:t>The idea that our</w:t>
      </w:r>
      <w:r w:rsidRPr="002C662C">
        <w:rPr>
          <w:sz w:val="14"/>
        </w:rPr>
        <w:t xml:space="preserve"> “</w:t>
      </w:r>
      <w:r w:rsidRPr="003B72A8">
        <w:rPr>
          <w:rStyle w:val="Emphasis"/>
          <w:highlight w:val="cyan"/>
        </w:rPr>
        <w:t>collective epistemic failings</w:t>
      </w:r>
      <w:r w:rsidRPr="002C662C">
        <w:rPr>
          <w:sz w:val="14"/>
        </w:rPr>
        <w:t xml:space="preserve">” </w:t>
      </w:r>
      <w:r w:rsidRPr="003B72A8">
        <w:rPr>
          <w:rStyle w:val="StyleUnderline"/>
          <w:highlight w:val="cyan"/>
        </w:rPr>
        <w:t xml:space="preserve">are </w:t>
      </w:r>
      <w:r w:rsidRPr="003B72A8">
        <w:rPr>
          <w:rStyle w:val="Emphasis"/>
          <w:highlight w:val="cyan"/>
        </w:rPr>
        <w:t>sufficiently explanatory</w:t>
      </w:r>
      <w:r w:rsidRPr="0020061E">
        <w:rPr>
          <w:rStyle w:val="StyleUnderline"/>
        </w:rPr>
        <w:t xml:space="preserve"> </w:t>
      </w:r>
      <w:r w:rsidRPr="003B72A8">
        <w:rPr>
          <w:rStyle w:val="StyleUnderline"/>
          <w:highlight w:val="cyan"/>
        </w:rPr>
        <w:t>for</w:t>
      </w:r>
      <w:r w:rsidRPr="002C662C">
        <w:rPr>
          <w:sz w:val="14"/>
        </w:rPr>
        <w:t xml:space="preserve"> </w:t>
      </w:r>
      <w:r w:rsidRPr="0020061E">
        <w:rPr>
          <w:rStyle w:val="StyleUnderline"/>
        </w:rPr>
        <w:t xml:space="preserve">why </w:t>
      </w:r>
      <w:r w:rsidRPr="003B72A8">
        <w:rPr>
          <w:rStyle w:val="StyleUnderline"/>
          <w:highlight w:val="cyan"/>
        </w:rPr>
        <w:t>an unjust</w:t>
      </w:r>
      <w:r w:rsidRPr="0020061E">
        <w:rPr>
          <w:rStyle w:val="StyleUnderline"/>
        </w:rPr>
        <w:t xml:space="preserve"> social </w:t>
      </w:r>
      <w:r w:rsidRPr="003B72A8">
        <w:rPr>
          <w:rStyle w:val="StyleUnderline"/>
          <w:highlight w:val="cyan"/>
        </w:rPr>
        <w:t>order</w:t>
      </w:r>
      <w:r w:rsidRPr="0020061E">
        <w:rPr>
          <w:rStyle w:val="StyleUnderline"/>
        </w:rPr>
        <w:t xml:space="preserve"> remains in place suggests that what inhibits our coordinating to transform our arrangements is that</w:t>
      </w:r>
      <w:r w:rsidRPr="002C662C">
        <w:rPr>
          <w:sz w:val="14"/>
        </w:rPr>
        <w:t xml:space="preserve"> “</w:t>
      </w:r>
      <w:r w:rsidRPr="0020061E">
        <w:rPr>
          <w:rStyle w:val="StyleUnderline"/>
        </w:rPr>
        <w:t xml:space="preserve">individuals in the grip of an </w:t>
      </w:r>
      <w:r w:rsidRPr="003B72A8">
        <w:rPr>
          <w:rStyle w:val="Emphasis"/>
        </w:rPr>
        <w:t>ideology</w:t>
      </w:r>
      <w:r w:rsidRPr="002C662C">
        <w:rPr>
          <w:sz w:val="14"/>
        </w:rPr>
        <w:t xml:space="preserve"> fail to appreciate what they are doing or what’s wrong with it, and so </w:t>
      </w:r>
      <w:r w:rsidRPr="0020061E">
        <w:rPr>
          <w:rStyle w:val="StyleUnderline"/>
        </w:rPr>
        <w:t xml:space="preserve">are </w:t>
      </w:r>
      <w:r w:rsidRPr="003B72A8">
        <w:rPr>
          <w:rStyle w:val="Emphasis"/>
        </w:rPr>
        <w:t>unmotivated</w:t>
      </w:r>
      <w:r w:rsidRPr="002C662C">
        <w:rPr>
          <w:sz w:val="14"/>
        </w:rPr>
        <w:t xml:space="preserve">, </w:t>
      </w:r>
      <w:r w:rsidRPr="0020061E">
        <w:rPr>
          <w:rStyle w:val="StyleUnderline"/>
        </w:rPr>
        <w:t xml:space="preserve">if not </w:t>
      </w:r>
      <w:r w:rsidRPr="003B72A8">
        <w:rPr>
          <w:rStyle w:val="Emphasis"/>
        </w:rPr>
        <w:t>resistant</w:t>
      </w:r>
      <w:r w:rsidRPr="002C662C">
        <w:rPr>
          <w:sz w:val="14"/>
        </w:rPr>
        <w:t xml:space="preserve">, </w:t>
      </w:r>
      <w:r w:rsidRPr="0020061E">
        <w:rPr>
          <w:rStyle w:val="StyleUnderline"/>
        </w:rPr>
        <w:t>to change</w:t>
      </w:r>
      <w:r w:rsidRPr="002C662C">
        <w:rPr>
          <w:sz w:val="14"/>
        </w:rPr>
        <w:t xml:space="preserve">” (152). Without denying that this does in fact happen, </w:t>
      </w:r>
      <w:r w:rsidRPr="0020061E">
        <w:rPr>
          <w:rStyle w:val="StyleUnderline"/>
        </w:rPr>
        <w:t xml:space="preserve">we should still </w:t>
      </w:r>
      <w:r w:rsidRPr="003B72A8">
        <w:rPr>
          <w:rStyle w:val="StyleUnderline"/>
          <w:highlight w:val="cyan"/>
        </w:rPr>
        <w:t>ask what we</w:t>
      </w:r>
      <w:r w:rsidRPr="0020061E">
        <w:rPr>
          <w:rStyle w:val="StyleUnderline"/>
        </w:rPr>
        <w:t xml:space="preserve"> should </w:t>
      </w:r>
      <w:r w:rsidRPr="003B72A8">
        <w:rPr>
          <w:rStyle w:val="StyleUnderline"/>
          <w:highlight w:val="cyan"/>
        </w:rPr>
        <w:t>expect from agents</w:t>
      </w:r>
      <w:r w:rsidRPr="0020061E">
        <w:rPr>
          <w:rStyle w:val="StyleUnderline"/>
        </w:rPr>
        <w:t xml:space="preserve"> once they are </w:t>
      </w:r>
      <w:r w:rsidRPr="003B72A8">
        <w:rPr>
          <w:rStyle w:val="Emphasis"/>
          <w:highlight w:val="cyan"/>
        </w:rPr>
        <w:t>no longer in the grip</w:t>
      </w:r>
      <w:r w:rsidRPr="0020061E">
        <w:rPr>
          <w:rStyle w:val="StyleUnderline"/>
        </w:rPr>
        <w:t xml:space="preserve"> of ideology</w:t>
      </w:r>
      <w:r w:rsidRPr="002C662C">
        <w:rPr>
          <w:sz w:val="14"/>
        </w:rPr>
        <w:t xml:space="preserve">. Do they feel differently? Think differently? Speak to others differently? Or act differently? </w:t>
      </w:r>
      <w:r w:rsidRPr="003B72A8">
        <w:rPr>
          <w:rStyle w:val="StyleUnderline"/>
          <w:highlight w:val="cyan"/>
        </w:rPr>
        <w:t>One can imagine</w:t>
      </w:r>
      <w:r w:rsidRPr="0020061E">
        <w:rPr>
          <w:rStyle w:val="StyleUnderline"/>
        </w:rPr>
        <w:t xml:space="preserve"> an agent </w:t>
      </w:r>
      <w:r w:rsidRPr="003B72A8">
        <w:rPr>
          <w:rStyle w:val="StyleUnderline"/>
          <w:highlight w:val="cyan"/>
        </w:rPr>
        <w:t xml:space="preserve">thinking differently and </w:t>
      </w:r>
      <w:r w:rsidRPr="003B72A8">
        <w:rPr>
          <w:rStyle w:val="Emphasis"/>
          <w:highlight w:val="cyan"/>
        </w:rPr>
        <w:t>still engaging in similar behaviors</w:t>
      </w:r>
      <w:r w:rsidRPr="0020061E">
        <w:rPr>
          <w:rStyle w:val="StyleUnderline"/>
        </w:rPr>
        <w:t xml:space="preserve"> as before</w:t>
      </w:r>
      <w:r w:rsidRPr="002C662C">
        <w:rPr>
          <w:sz w:val="14"/>
        </w:rPr>
        <w:t>. I may be aware that air travel contributes to climate change, but that does not mean that I will hop on a bus to visit my mother who lives two thousand miles away.</w:t>
      </w:r>
    </w:p>
    <w:p w14:paraId="092EF102" w14:textId="77777777" w:rsidR="004652D1" w:rsidRPr="002C662C" w:rsidRDefault="004652D1" w:rsidP="004652D1">
      <w:pPr>
        <w:rPr>
          <w:sz w:val="14"/>
        </w:rPr>
      </w:pPr>
      <w:r w:rsidRPr="002C662C">
        <w:rPr>
          <w:sz w:val="14"/>
        </w:rPr>
        <w:t xml:space="preserve">It is for the following reason that I find </w:t>
      </w:r>
      <w:r w:rsidRPr="0020061E">
        <w:rPr>
          <w:rStyle w:val="StyleUnderline"/>
        </w:rPr>
        <w:t>the awareness model</w:t>
      </w:r>
      <w:r w:rsidRPr="002C662C">
        <w:rPr>
          <w:sz w:val="14"/>
        </w:rPr>
        <w:t xml:space="preserve"> of consciousness limited: it </w:t>
      </w:r>
      <w:r w:rsidRPr="0020061E">
        <w:rPr>
          <w:rStyle w:val="StyleUnderline"/>
        </w:rPr>
        <w:t xml:space="preserve">would have to explain why it seems possible for a social order to </w:t>
      </w:r>
      <w:r w:rsidRPr="003B72A8">
        <w:rPr>
          <w:rStyle w:val="Emphasis"/>
        </w:rPr>
        <w:t>remain in place</w:t>
      </w:r>
      <w:r w:rsidRPr="0020061E">
        <w:rPr>
          <w:rStyle w:val="StyleUnderline"/>
        </w:rPr>
        <w:t xml:space="preserve"> even as</w:t>
      </w:r>
      <w:r w:rsidRPr="002C662C">
        <w:rPr>
          <w:sz w:val="14"/>
        </w:rPr>
        <w:t xml:space="preserve"> the doxastic </w:t>
      </w:r>
      <w:r w:rsidRPr="0020061E">
        <w:rPr>
          <w:rStyle w:val="StyleUnderline"/>
        </w:rPr>
        <w:t>beliefs</w:t>
      </w:r>
      <w:r w:rsidRPr="002C662C">
        <w:rPr>
          <w:sz w:val="14"/>
        </w:rPr>
        <w:t xml:space="preserve"> of agents within said order </w:t>
      </w:r>
      <w:r w:rsidRPr="0020061E">
        <w:rPr>
          <w:rStyle w:val="StyleUnderline"/>
        </w:rPr>
        <w:t>have shifted</w:t>
      </w:r>
      <w:r w:rsidRPr="002C662C">
        <w:rPr>
          <w:sz w:val="14"/>
        </w:rPr>
        <w:t xml:space="preserve"> markedly. One explanation that could be offered is that extracognitive interests in the maintenance of the status quo tend to overwhelm moral awareness and thus we have a problem of akrasia or weakness of the will. Another explanation might suggest that the cognitive awareness was not thoroughgoing enough and so did not produce a “true” conversion of consciousness. Either explanation risks admitting that </w:t>
      </w:r>
      <w:r w:rsidRPr="0020061E">
        <w:rPr>
          <w:rStyle w:val="StyleUnderline"/>
        </w:rPr>
        <w:t xml:space="preserve">awareness is </w:t>
      </w:r>
      <w:r w:rsidRPr="003B72A8">
        <w:rPr>
          <w:rStyle w:val="Emphasis"/>
        </w:rPr>
        <w:t>not a very effective lever</w:t>
      </w:r>
      <w:r w:rsidRPr="0020061E">
        <w:rPr>
          <w:rStyle w:val="StyleUnderline"/>
        </w:rPr>
        <w:t xml:space="preserve"> for transforming a social order</w:t>
      </w:r>
      <w:r w:rsidRPr="002C662C">
        <w:rPr>
          <w:sz w:val="14"/>
        </w:rPr>
        <w:t xml:space="preserve"> and therefore raises the question of why to make it central to a theory of social transformation.9</w:t>
      </w:r>
    </w:p>
    <w:p w14:paraId="68E08C60" w14:textId="77777777" w:rsidR="004652D1" w:rsidRPr="002C662C" w:rsidRDefault="004652D1" w:rsidP="004652D1">
      <w:pPr>
        <w:rPr>
          <w:sz w:val="14"/>
        </w:rPr>
      </w:pPr>
      <w:r w:rsidRPr="002C662C">
        <w:rPr>
          <w:sz w:val="14"/>
        </w:rPr>
        <w:t xml:space="preserve">The deeper problem of the awareness model of consciousness in a social order is that it does not sufficiently distinguish a quotidian lack of awareness concerning the complexity of a social order from the lack of awareness that frustrates social transformation. When I go to the grocery store and see that the price of milk has gone up relative to last week, </w:t>
      </w:r>
      <w:r w:rsidRPr="0020061E">
        <w:rPr>
          <w:rStyle w:val="StyleUnderline"/>
        </w:rPr>
        <w:t>I</w:t>
      </w:r>
      <w:r w:rsidRPr="002C662C">
        <w:rPr>
          <w:sz w:val="14"/>
        </w:rPr>
        <w:t xml:space="preserve"> most likely </w:t>
      </w:r>
      <w:r w:rsidRPr="0020061E">
        <w:rPr>
          <w:rStyle w:val="StyleUnderline"/>
        </w:rPr>
        <w:t xml:space="preserve">do not have an awareness of </w:t>
      </w:r>
      <w:r w:rsidRPr="003B72A8">
        <w:rPr>
          <w:rStyle w:val="Emphasis"/>
        </w:rPr>
        <w:t>all the macro</w:t>
      </w:r>
      <w:r w:rsidRPr="0020061E">
        <w:rPr>
          <w:rStyle w:val="StyleUnderline"/>
        </w:rPr>
        <w:t xml:space="preserve"> and </w:t>
      </w:r>
      <w:r w:rsidRPr="003B72A8">
        <w:rPr>
          <w:rStyle w:val="Emphasis"/>
        </w:rPr>
        <w:t>micro interactions</w:t>
      </w:r>
      <w:r w:rsidRPr="002C662C">
        <w:rPr>
          <w:sz w:val="14"/>
        </w:rPr>
        <w:t xml:space="preserve"> that went into presenting this number before me. Instead, I may be frustrated at how this upsets the budget I had planned for myself. But let’s say an economist sits me down with an assortment of graphs and the capacity to translate their expertise to me so that I become aware of what economic mechanisms most likely led to the price increase. </w:t>
      </w:r>
      <w:r w:rsidRPr="003B72A8">
        <w:rPr>
          <w:rStyle w:val="StyleUnderline"/>
          <w:highlight w:val="cyan"/>
        </w:rPr>
        <w:t>I may understand my social world</w:t>
      </w:r>
      <w:r w:rsidRPr="0020061E">
        <w:rPr>
          <w:rStyle w:val="StyleUnderline"/>
        </w:rPr>
        <w:t xml:space="preserve"> better</w:t>
      </w:r>
      <w:r w:rsidRPr="002C662C">
        <w:rPr>
          <w:sz w:val="14"/>
        </w:rPr>
        <w:t xml:space="preserve">, </w:t>
      </w:r>
      <w:r w:rsidRPr="003B72A8">
        <w:rPr>
          <w:rStyle w:val="StyleUnderline"/>
          <w:highlight w:val="cyan"/>
        </w:rPr>
        <w:t>but</w:t>
      </w:r>
      <w:r w:rsidRPr="002C662C">
        <w:rPr>
          <w:sz w:val="14"/>
        </w:rPr>
        <w:t xml:space="preserve"> when I return to the grocery store, </w:t>
      </w:r>
      <w:r w:rsidRPr="003B72A8">
        <w:rPr>
          <w:rStyle w:val="StyleUnderline"/>
          <w:highlight w:val="cyan"/>
        </w:rPr>
        <w:t>I</w:t>
      </w:r>
      <w:r w:rsidRPr="0020061E">
        <w:rPr>
          <w:rStyle w:val="StyleUnderline"/>
        </w:rPr>
        <w:t xml:space="preserve"> still </w:t>
      </w:r>
      <w:r w:rsidRPr="003B72A8">
        <w:rPr>
          <w:rStyle w:val="StyleUnderline"/>
          <w:highlight w:val="cyan"/>
        </w:rPr>
        <w:t xml:space="preserve">have </w:t>
      </w:r>
      <w:r w:rsidRPr="003B72A8">
        <w:rPr>
          <w:rStyle w:val="Emphasis"/>
          <w:highlight w:val="cyan"/>
        </w:rPr>
        <w:t>hard</w:t>
      </w:r>
      <w:r w:rsidRPr="003B72A8">
        <w:rPr>
          <w:rStyle w:val="StyleUnderline"/>
          <w:highlight w:val="cyan"/>
        </w:rPr>
        <w:t xml:space="preserve"> </w:t>
      </w:r>
      <w:r w:rsidRPr="003B72A8">
        <w:rPr>
          <w:rStyle w:val="StyleUnderline"/>
        </w:rPr>
        <w:t xml:space="preserve">and </w:t>
      </w:r>
      <w:r w:rsidRPr="003B72A8">
        <w:rPr>
          <w:rStyle w:val="Emphasis"/>
        </w:rPr>
        <w:t xml:space="preserve">complex </w:t>
      </w:r>
      <w:r w:rsidRPr="003B72A8">
        <w:rPr>
          <w:rStyle w:val="Emphasis"/>
          <w:highlight w:val="cyan"/>
        </w:rPr>
        <w:t>choices</w:t>
      </w:r>
      <w:r w:rsidRPr="003B72A8">
        <w:rPr>
          <w:rStyle w:val="StyleUnderline"/>
          <w:highlight w:val="cyan"/>
        </w:rPr>
        <w:t xml:space="preserve"> to make</w:t>
      </w:r>
      <w:r w:rsidRPr="0020061E">
        <w:rPr>
          <w:rStyle w:val="StyleUnderline"/>
        </w:rPr>
        <w:t xml:space="preserve"> given the constraints of my social order</w:t>
      </w:r>
      <w:r w:rsidRPr="002C662C">
        <w:rPr>
          <w:sz w:val="14"/>
        </w:rPr>
        <w:t xml:space="preserve">. In other words, </w:t>
      </w:r>
      <w:r w:rsidRPr="0020061E">
        <w:rPr>
          <w:rStyle w:val="StyleUnderline"/>
        </w:rPr>
        <w:t>given that I am aware</w:t>
      </w:r>
      <w:r w:rsidRPr="002C662C">
        <w:rPr>
          <w:sz w:val="14"/>
        </w:rPr>
        <w:t xml:space="preserve">, </w:t>
      </w:r>
      <w:r w:rsidRPr="003B72A8">
        <w:rPr>
          <w:rStyle w:val="Emphasis"/>
        </w:rPr>
        <w:t>now what do I do</w:t>
      </w:r>
      <w:r w:rsidRPr="0020061E">
        <w:rPr>
          <w:rStyle w:val="StyleUnderline"/>
        </w:rPr>
        <w:t>?</w:t>
      </w:r>
    </w:p>
    <w:p w14:paraId="3375DF86" w14:textId="3DB8CC35" w:rsidR="004652D1" w:rsidRPr="004652D1" w:rsidRDefault="004652D1" w:rsidP="004652D1">
      <w:pPr>
        <w:rPr>
          <w:sz w:val="14"/>
        </w:rPr>
      </w:pPr>
      <w:r w:rsidRPr="002C662C">
        <w:rPr>
          <w:sz w:val="14"/>
        </w:rPr>
        <w:t xml:space="preserve">In the foregoing example, we can see that the </w:t>
      </w:r>
      <w:r w:rsidRPr="003B72A8">
        <w:rPr>
          <w:rStyle w:val="StyleUnderline"/>
          <w:highlight w:val="cyan"/>
        </w:rPr>
        <w:t>awareness</w:t>
      </w:r>
      <w:r w:rsidRPr="0020061E">
        <w:rPr>
          <w:rStyle w:val="StyleUnderline"/>
        </w:rPr>
        <w:t xml:space="preserve"> of social facts </w:t>
      </w:r>
      <w:r w:rsidRPr="003B72A8">
        <w:rPr>
          <w:rStyle w:val="StyleUnderline"/>
          <w:highlight w:val="cyan"/>
        </w:rPr>
        <w:t>does not</w:t>
      </w:r>
      <w:r w:rsidRPr="0020061E">
        <w:rPr>
          <w:rStyle w:val="StyleUnderline"/>
        </w:rPr>
        <w:t xml:space="preserve"> necessarily </w:t>
      </w:r>
      <w:r w:rsidRPr="003B72A8">
        <w:rPr>
          <w:rStyle w:val="StyleUnderline"/>
          <w:highlight w:val="cyan"/>
        </w:rPr>
        <w:t>furnish</w:t>
      </w:r>
      <w:r w:rsidRPr="0020061E">
        <w:rPr>
          <w:rStyle w:val="StyleUnderline"/>
        </w:rPr>
        <w:t xml:space="preserve"> consciousness with </w:t>
      </w:r>
      <w:r w:rsidRPr="003B72A8">
        <w:rPr>
          <w:rStyle w:val="Emphasis"/>
          <w:highlight w:val="cyan"/>
        </w:rPr>
        <w:t>practical knowledge</w:t>
      </w:r>
      <w:r w:rsidRPr="002C662C">
        <w:rPr>
          <w:sz w:val="14"/>
        </w:rPr>
        <w:t xml:space="preserve">. Instead, these </w:t>
      </w:r>
      <w:r w:rsidRPr="0020061E">
        <w:rPr>
          <w:rStyle w:val="StyleUnderline"/>
        </w:rPr>
        <w:t>social facts may appear</w:t>
      </w:r>
      <w:r w:rsidRPr="002C662C">
        <w:rPr>
          <w:sz w:val="14"/>
        </w:rPr>
        <w:t xml:space="preserve"> to me </w:t>
      </w:r>
      <w:r w:rsidRPr="0020061E">
        <w:rPr>
          <w:rStyle w:val="StyleUnderline"/>
        </w:rPr>
        <w:t>as only external constraints on my social activity that</w:t>
      </w:r>
      <w:r w:rsidRPr="002C662C">
        <w:rPr>
          <w:sz w:val="14"/>
        </w:rPr>
        <w:t xml:space="preserve">, </w:t>
      </w:r>
      <w:r w:rsidRPr="003B72A8">
        <w:rPr>
          <w:rStyle w:val="Emphasis"/>
        </w:rPr>
        <w:t>however regrettably</w:t>
      </w:r>
      <w:r w:rsidRPr="002C662C">
        <w:rPr>
          <w:sz w:val="14"/>
        </w:rPr>
        <w:t xml:space="preserve">, </w:t>
      </w:r>
      <w:r w:rsidRPr="0020061E">
        <w:rPr>
          <w:rStyle w:val="StyleUnderline"/>
        </w:rPr>
        <w:t xml:space="preserve">I must </w:t>
      </w:r>
      <w:r w:rsidRPr="003B72A8">
        <w:rPr>
          <w:rStyle w:val="Emphasis"/>
        </w:rPr>
        <w:t>learn to navigate</w:t>
      </w:r>
      <w:r w:rsidRPr="002C662C">
        <w:rPr>
          <w:sz w:val="14"/>
        </w:rPr>
        <w:t xml:space="preserve">. What I take to be the limit of conceptualizing awareness as one of the central obstacles to racial justice or social transformation is that this theoretical focus does not generate a convincing account of how agents come to have knowledge of their freedom over and above knowledge of their constraints. </w:t>
      </w:r>
      <w:r w:rsidRPr="0020061E">
        <w:rPr>
          <w:rStyle w:val="StyleUnderline"/>
        </w:rPr>
        <w:t>In the best case scenario</w:t>
      </w:r>
      <w:r w:rsidRPr="002C662C">
        <w:rPr>
          <w:sz w:val="14"/>
        </w:rPr>
        <w:t xml:space="preserve">, </w:t>
      </w:r>
      <w:r w:rsidRPr="0020061E">
        <w:rPr>
          <w:rStyle w:val="StyleUnderline"/>
        </w:rPr>
        <w:t xml:space="preserve">we are often left with a picture of consciousness </w:t>
      </w:r>
      <w:r w:rsidRPr="003B72A8">
        <w:rPr>
          <w:rStyle w:val="Emphasis"/>
        </w:rPr>
        <w:t>torn</w:t>
      </w:r>
      <w:r w:rsidRPr="002C662C">
        <w:rPr>
          <w:sz w:val="14"/>
        </w:rPr>
        <w:t xml:space="preserve">, </w:t>
      </w:r>
      <w:r w:rsidRPr="003B72A8">
        <w:rPr>
          <w:rStyle w:val="Emphasis"/>
        </w:rPr>
        <w:t>alienated</w:t>
      </w:r>
      <w:r w:rsidRPr="002C662C">
        <w:rPr>
          <w:sz w:val="14"/>
        </w:rPr>
        <w:t xml:space="preserve"> </w:t>
      </w:r>
      <w:r w:rsidRPr="0020061E">
        <w:rPr>
          <w:rStyle w:val="StyleUnderline"/>
        </w:rPr>
        <w:t xml:space="preserve">from an external social order over which it </w:t>
      </w:r>
      <w:r w:rsidRPr="003B72A8">
        <w:rPr>
          <w:rStyle w:val="Emphasis"/>
        </w:rPr>
        <w:t>cannot exert much agency</w:t>
      </w:r>
      <w:r w:rsidRPr="0020061E">
        <w:rPr>
          <w:rStyle w:val="StyleUnderline"/>
        </w:rPr>
        <w:t xml:space="preserve"> rather than grasping the social order as immanent to one’s life and practical activity</w:t>
      </w:r>
      <w:r w:rsidRPr="002C662C">
        <w:rPr>
          <w:sz w:val="14"/>
        </w:rPr>
        <w:t xml:space="preserve">. </w:t>
      </w:r>
      <w:r w:rsidRPr="003B72A8">
        <w:rPr>
          <w:rStyle w:val="StyleUnderline"/>
          <w:highlight w:val="cyan"/>
        </w:rPr>
        <w:t xml:space="preserve">There is a </w:t>
      </w:r>
      <w:r w:rsidRPr="003B72A8">
        <w:rPr>
          <w:rStyle w:val="Emphasis"/>
          <w:highlight w:val="cyan"/>
        </w:rPr>
        <w:t>real</w:t>
      </w:r>
      <w:r w:rsidRPr="002C662C">
        <w:rPr>
          <w:sz w:val="14"/>
        </w:rPr>
        <w:t xml:space="preserve">, </w:t>
      </w:r>
      <w:r w:rsidRPr="003B72A8">
        <w:rPr>
          <w:rStyle w:val="Emphasis"/>
        </w:rPr>
        <w:t xml:space="preserve">substantive </w:t>
      </w:r>
      <w:r w:rsidRPr="003B72A8">
        <w:rPr>
          <w:rStyle w:val="Emphasis"/>
          <w:highlight w:val="cyan"/>
        </w:rPr>
        <w:t>difference</w:t>
      </w:r>
      <w:r w:rsidRPr="003B72A8">
        <w:rPr>
          <w:rStyle w:val="StyleUnderline"/>
          <w:highlight w:val="cyan"/>
        </w:rPr>
        <w:t xml:space="preserve"> between</w:t>
      </w:r>
      <w:r w:rsidRPr="0020061E">
        <w:rPr>
          <w:rStyle w:val="StyleUnderline"/>
        </w:rPr>
        <w:t xml:space="preserve"> acquiring </w:t>
      </w:r>
      <w:r w:rsidRPr="003B72A8">
        <w:rPr>
          <w:rStyle w:val="StyleUnderline"/>
          <w:highlight w:val="cyan"/>
        </w:rPr>
        <w:t>knowledge of a</w:t>
      </w:r>
      <w:r w:rsidRPr="002C662C">
        <w:rPr>
          <w:sz w:val="14"/>
        </w:rPr>
        <w:t xml:space="preserve"> moral or social </w:t>
      </w:r>
      <w:r w:rsidRPr="003B72A8">
        <w:rPr>
          <w:rStyle w:val="StyleUnderline"/>
          <w:highlight w:val="cyan"/>
        </w:rPr>
        <w:t>wrong and</w:t>
      </w:r>
      <w:r w:rsidRPr="0020061E">
        <w:rPr>
          <w:rStyle w:val="StyleUnderline"/>
        </w:rPr>
        <w:t xml:space="preserve"> developing the knowledge of </w:t>
      </w:r>
      <w:r w:rsidRPr="003B72A8">
        <w:rPr>
          <w:rStyle w:val="StyleUnderline"/>
          <w:highlight w:val="cyan"/>
        </w:rPr>
        <w:t>how to address that</w:t>
      </w:r>
      <w:r w:rsidRPr="0020061E">
        <w:rPr>
          <w:rStyle w:val="StyleUnderline"/>
        </w:rPr>
        <w:t xml:space="preserve"> wrong</w:t>
      </w:r>
      <w:r w:rsidRPr="002C662C">
        <w:rPr>
          <w:sz w:val="14"/>
        </w:rPr>
        <w:t xml:space="preserve">. Why wouldn’t increasing awareness of the depth and complexity of systemic racism, economic exploitation, and rampant environmental degradation lead to the conclusion that one’s ideological beliefs matter very little when compared to entrenched incentive structures and practical considerations? Indeed, </w:t>
      </w:r>
      <w:r w:rsidRPr="0020061E">
        <w:rPr>
          <w:rStyle w:val="StyleUnderline"/>
        </w:rPr>
        <w:t>we can imagine that upon realizing how dependent and intertwined our social practices are with the existing social order</w:t>
      </w:r>
      <w:r w:rsidRPr="002C662C">
        <w:rPr>
          <w:sz w:val="14"/>
        </w:rPr>
        <w:t xml:space="preserve">, </w:t>
      </w:r>
      <w:r w:rsidRPr="0020061E">
        <w:rPr>
          <w:rStyle w:val="StyleUnderline"/>
        </w:rPr>
        <w:t xml:space="preserve">I may come to conclude that there is </w:t>
      </w:r>
      <w:r w:rsidRPr="003B72A8">
        <w:rPr>
          <w:rStyle w:val="Emphasis"/>
        </w:rPr>
        <w:t>very little we could do</w:t>
      </w:r>
      <w:r w:rsidRPr="002C662C">
        <w:rPr>
          <w:sz w:val="14"/>
        </w:rPr>
        <w:t xml:space="preserve">. Somewhat surprisingly, </w:t>
      </w:r>
      <w:r w:rsidRPr="0020061E">
        <w:rPr>
          <w:rStyle w:val="StyleUnderline"/>
        </w:rPr>
        <w:t xml:space="preserve">the </w:t>
      </w:r>
      <w:r w:rsidRPr="003B72A8">
        <w:rPr>
          <w:rStyle w:val="StyleUnderline"/>
          <w:highlight w:val="cyan"/>
        </w:rPr>
        <w:t>awareness</w:t>
      </w:r>
      <w:r w:rsidRPr="0020061E">
        <w:rPr>
          <w:rStyle w:val="StyleUnderline"/>
        </w:rPr>
        <w:t xml:space="preserve"> model</w:t>
      </w:r>
      <w:r w:rsidRPr="002C662C">
        <w:rPr>
          <w:sz w:val="14"/>
        </w:rPr>
        <w:t xml:space="preserve"> of consciousness </w:t>
      </w:r>
      <w:r w:rsidRPr="003B72A8">
        <w:rPr>
          <w:rStyle w:val="StyleUnderline"/>
          <w:highlight w:val="cyan"/>
        </w:rPr>
        <w:t xml:space="preserve">tends to </w:t>
      </w:r>
      <w:r w:rsidRPr="003B72A8">
        <w:rPr>
          <w:rStyle w:val="Emphasis"/>
          <w:highlight w:val="cyan"/>
        </w:rPr>
        <w:t>coincide with conservative</w:t>
      </w:r>
      <w:r w:rsidRPr="003B72A8">
        <w:rPr>
          <w:rStyle w:val="Emphasis"/>
        </w:rPr>
        <w:t xml:space="preserve"> </w:t>
      </w:r>
      <w:r w:rsidRPr="003B72A8">
        <w:rPr>
          <w:rStyle w:val="Emphasis"/>
          <w:highlight w:val="cyan"/>
        </w:rPr>
        <w:t>arg</w:t>
      </w:r>
      <w:r w:rsidRPr="003B72A8">
        <w:rPr>
          <w:rStyle w:val="Emphasis"/>
        </w:rPr>
        <w:t>ument</w:t>
      </w:r>
      <w:r w:rsidRPr="003B72A8">
        <w:rPr>
          <w:rStyle w:val="Emphasis"/>
          <w:highlight w:val="cyan"/>
        </w:rPr>
        <w:t>s</w:t>
      </w:r>
      <w:r w:rsidRPr="0020061E">
        <w:rPr>
          <w:rStyle w:val="StyleUnderline"/>
        </w:rPr>
        <w:t xml:space="preserve"> </w:t>
      </w:r>
      <w:r w:rsidRPr="003B72A8">
        <w:rPr>
          <w:rStyle w:val="StyleUnderline"/>
          <w:highlight w:val="cyan"/>
        </w:rPr>
        <w:t>against</w:t>
      </w:r>
      <w:r w:rsidRPr="0020061E">
        <w:rPr>
          <w:rStyle w:val="StyleUnderline"/>
        </w:rPr>
        <w:t xml:space="preserve"> the role </w:t>
      </w:r>
      <w:r w:rsidRPr="003B72A8">
        <w:rPr>
          <w:rStyle w:val="StyleUnderline"/>
          <w:highlight w:val="cyan"/>
        </w:rPr>
        <w:t>consciousness</w:t>
      </w:r>
      <w:r w:rsidRPr="0020061E">
        <w:rPr>
          <w:rStyle w:val="StyleUnderline"/>
        </w:rPr>
        <w:t xml:space="preserve"> can play in social transformation </w:t>
      </w:r>
      <w:r w:rsidRPr="003B72A8">
        <w:rPr>
          <w:rStyle w:val="StyleUnderline"/>
          <w:highlight w:val="cyan"/>
        </w:rPr>
        <w:t>when</w:t>
      </w:r>
      <w:r w:rsidRPr="0020061E">
        <w:rPr>
          <w:rStyle w:val="StyleUnderline"/>
        </w:rPr>
        <w:t xml:space="preserve"> confronted with the reality that </w:t>
      </w:r>
      <w:r w:rsidRPr="003B72A8">
        <w:rPr>
          <w:rStyle w:val="StyleUnderline"/>
          <w:highlight w:val="cyan"/>
        </w:rPr>
        <w:t>most</w:t>
      </w:r>
      <w:r w:rsidRPr="0020061E">
        <w:rPr>
          <w:rStyle w:val="StyleUnderline"/>
        </w:rPr>
        <w:t xml:space="preserve"> people </w:t>
      </w:r>
      <w:r w:rsidRPr="003B72A8">
        <w:rPr>
          <w:rStyle w:val="StyleUnderline"/>
          <w:highlight w:val="cyan"/>
        </w:rPr>
        <w:t>do not agitate</w:t>
      </w:r>
      <w:r w:rsidRPr="0020061E">
        <w:rPr>
          <w:rStyle w:val="StyleUnderline"/>
        </w:rPr>
        <w:t xml:space="preserve"> for the radical transformation of social life</w:t>
      </w:r>
      <w:r w:rsidRPr="002C662C">
        <w:rPr>
          <w:sz w:val="14"/>
        </w:rPr>
        <w:t>.</w:t>
      </w:r>
    </w:p>
    <w:p w14:paraId="1A242039" w14:textId="642360B3" w:rsidR="003A71D2" w:rsidRPr="003A71D2" w:rsidRDefault="003A71D2" w:rsidP="003A71D2">
      <w:pPr>
        <w:pStyle w:val="Heading3"/>
      </w:pPr>
      <w:r>
        <w:t>Case---AT: Debate about Debate---1NC</w:t>
      </w:r>
    </w:p>
    <w:p w14:paraId="3D9BE922" w14:textId="77777777" w:rsidR="003A71D2" w:rsidRPr="003C7928" w:rsidRDefault="003A71D2" w:rsidP="003A71D2">
      <w:pPr>
        <w:pStyle w:val="Heading4"/>
        <w:rPr>
          <w:rFonts w:eastAsia="Times New Roman"/>
        </w:rPr>
      </w:pPr>
      <w:r>
        <w:rPr>
          <w:rFonts w:eastAsia="Times New Roman"/>
        </w:rPr>
        <w:t>Making</w:t>
      </w:r>
      <w:r w:rsidRPr="003C7928">
        <w:rPr>
          <w:rFonts w:eastAsia="Times New Roman"/>
        </w:rPr>
        <w:t xml:space="preserve"> the debate about debate itself diverts attention from structural inequalities by misidentifying the conditions of their removal – rather than using debate as a means of escape, we should use it as a site to discuss strategies for transforming the institutions that cause oppression</w:t>
      </w:r>
    </w:p>
    <w:p w14:paraId="214B8D01" w14:textId="77777777" w:rsidR="003A71D2" w:rsidRPr="003C7928" w:rsidRDefault="003A71D2" w:rsidP="003A71D2">
      <w:pPr>
        <w:rPr>
          <w:rFonts w:eastAsia="Calibri"/>
        </w:rPr>
      </w:pPr>
      <w:r w:rsidRPr="003C7928">
        <w:rPr>
          <w:rFonts w:eastAsia="Times New Roman"/>
          <w:b/>
          <w:bCs/>
          <w:iCs/>
          <w:sz w:val="26"/>
        </w:rPr>
        <w:t>Smith 13</w:t>
      </w:r>
      <w:r w:rsidRPr="003C7928">
        <w:rPr>
          <w:rFonts w:eastAsia="Calibri"/>
        </w:rPr>
        <w:t xml:space="preserve"> (Andrea, intellectual, feminist, and anti-violence activist, “The Problem with “Privilege,”” August 2013, http://anarchalibrary.blogspot.com/2013/08/the-problem-with-privilege-2013.html)</w:t>
      </w:r>
    </w:p>
    <w:p w14:paraId="6A6D160F" w14:textId="77777777" w:rsidR="003A71D2" w:rsidRPr="003C7928" w:rsidRDefault="003A71D2" w:rsidP="003A71D2">
      <w:pPr>
        <w:rPr>
          <w:rFonts w:eastAsia="Calibri"/>
          <w:b/>
          <w:bCs/>
          <w:u w:val="single"/>
        </w:rPr>
      </w:pPr>
      <w:r w:rsidRPr="003C7928">
        <w:rPr>
          <w:rFonts w:eastAsia="Calibri"/>
          <w:sz w:val="16"/>
        </w:rPr>
        <w:t xml:space="preserve">This kind of politics then challenges the notions of “safe space” often prevalent in many activist circles in the United States. The concept of safe space flows naturally from the logics of privilege. That is, </w:t>
      </w:r>
      <w:r w:rsidRPr="003C7928">
        <w:rPr>
          <w:rFonts w:eastAsia="Calibri"/>
          <w:b/>
          <w:bCs/>
          <w:u w:val="single"/>
        </w:rPr>
        <w:t xml:space="preserve">once we have confessed our gender/race/settler/class privileges, we can then create a safe space where others will not be negatively impacted by these privileges. Of course because we have not dismantled heteropatriarchy, white supremacy, settler colonialism or capitalism, these confessed privileges never actually disappear in “safe spaces.” Consequently, </w:t>
      </w:r>
      <w:r w:rsidRPr="001D2AD9">
        <w:rPr>
          <w:rFonts w:eastAsia="Calibri"/>
          <w:b/>
          <w:bCs/>
          <w:highlight w:val="green"/>
          <w:u w:val="single"/>
        </w:rPr>
        <w:t>when a person is found guilty of</w:t>
      </w:r>
      <w:r w:rsidRPr="003C7928">
        <w:rPr>
          <w:rFonts w:eastAsia="Calibri"/>
          <w:b/>
          <w:bCs/>
          <w:u w:val="single"/>
        </w:rPr>
        <w:t xml:space="preserve"> his/</w:t>
      </w:r>
      <w:r w:rsidRPr="001D2AD9">
        <w:rPr>
          <w:rFonts w:eastAsia="Calibri"/>
          <w:b/>
          <w:bCs/>
          <w:highlight w:val="green"/>
          <w:u w:val="single"/>
        </w:rPr>
        <w:t xml:space="preserve">her privilege </w:t>
      </w:r>
      <w:r w:rsidRPr="003C7928">
        <w:rPr>
          <w:rFonts w:eastAsia="Calibri"/>
          <w:b/>
          <w:bCs/>
          <w:u w:val="single"/>
        </w:rPr>
        <w:t xml:space="preserve">in these spaces, </w:t>
      </w:r>
      <w:r w:rsidRPr="001D2AD9">
        <w:rPr>
          <w:rFonts w:eastAsia="Calibri"/>
          <w:b/>
          <w:bCs/>
          <w:highlight w:val="green"/>
          <w:u w:val="single"/>
        </w:rPr>
        <w:t>s/he is accused of making the space “unsafe.”</w:t>
      </w:r>
      <w:r w:rsidRPr="001D2AD9">
        <w:rPr>
          <w:rFonts w:eastAsia="Calibri"/>
          <w:sz w:val="16"/>
          <w:highlight w:val="green"/>
        </w:rPr>
        <w:t xml:space="preserve"> </w:t>
      </w:r>
      <w:r w:rsidRPr="001D2AD9">
        <w:rPr>
          <w:rFonts w:eastAsia="Calibri"/>
          <w:b/>
          <w:bCs/>
          <w:highlight w:val="green"/>
          <w:u w:val="single"/>
        </w:rPr>
        <w:t xml:space="preserve">This </w:t>
      </w:r>
      <w:r w:rsidRPr="003C7928">
        <w:rPr>
          <w:rFonts w:eastAsia="Calibri"/>
          <w:b/>
          <w:bCs/>
          <w:u w:val="single"/>
        </w:rPr>
        <w:t xml:space="preserve">rhetorical </w:t>
      </w:r>
      <w:r w:rsidRPr="001D2AD9">
        <w:rPr>
          <w:rFonts w:eastAsia="Calibri"/>
          <w:b/>
          <w:bCs/>
          <w:highlight w:val="green"/>
          <w:u w:val="single"/>
        </w:rPr>
        <w:t xml:space="preserve">strategy presumes that only certain </w:t>
      </w:r>
      <w:r w:rsidRPr="003C7928">
        <w:rPr>
          <w:rFonts w:eastAsia="Calibri"/>
          <w:b/>
          <w:bCs/>
          <w:u w:val="single"/>
        </w:rPr>
        <w:t xml:space="preserve">privileged </w:t>
      </w:r>
      <w:r w:rsidRPr="001D2AD9">
        <w:rPr>
          <w:rFonts w:eastAsia="Calibri"/>
          <w:b/>
          <w:bCs/>
          <w:highlight w:val="green"/>
          <w:u w:val="single"/>
        </w:rPr>
        <w:t>subjects can make the space “unsafe” as if everyone isn’t implicated in</w:t>
      </w:r>
      <w:r w:rsidRPr="003C7928">
        <w:rPr>
          <w:rFonts w:eastAsia="Calibri"/>
          <w:b/>
          <w:bCs/>
          <w:u w:val="single"/>
        </w:rPr>
        <w:t xml:space="preserve"> heteropatriarchy, </w:t>
      </w:r>
      <w:r w:rsidRPr="001D2AD9">
        <w:rPr>
          <w:rFonts w:eastAsia="Calibri"/>
          <w:b/>
          <w:bCs/>
          <w:highlight w:val="green"/>
          <w:u w:val="single"/>
        </w:rPr>
        <w:t>white supremacy</w:t>
      </w:r>
      <w:r w:rsidRPr="003C7928">
        <w:rPr>
          <w:rFonts w:eastAsia="Calibri"/>
          <w:b/>
          <w:bCs/>
          <w:u w:val="single"/>
        </w:rPr>
        <w:t>, settler colonialism and capitalism.</w:t>
      </w:r>
      <w:r w:rsidRPr="003C7928">
        <w:rPr>
          <w:rFonts w:eastAsia="Calibri"/>
          <w:sz w:val="16"/>
        </w:rPr>
        <w:t xml:space="preserve"> </w:t>
      </w:r>
      <w:r w:rsidRPr="001D2AD9">
        <w:rPr>
          <w:rStyle w:val="Emphasis"/>
          <w:highlight w:val="green"/>
        </w:rPr>
        <w:t xml:space="preserve">Our focus is shifted from the larger systems that make the </w:t>
      </w:r>
      <w:r w:rsidRPr="003C7928">
        <w:rPr>
          <w:rStyle w:val="Emphasis"/>
        </w:rPr>
        <w:t xml:space="preserve">entire </w:t>
      </w:r>
      <w:r w:rsidRPr="001D2AD9">
        <w:rPr>
          <w:rStyle w:val="Emphasis"/>
          <w:highlight w:val="green"/>
        </w:rPr>
        <w:t>world unsafe, to interpersonal conduct.</w:t>
      </w:r>
      <w:r w:rsidRPr="003C7928">
        <w:rPr>
          <w:rFonts w:eastAsia="Calibri"/>
          <w:sz w:val="16"/>
        </w:rPr>
        <w:t xml:space="preserve"> In addition, the accusation of “unsafe” is also levied against people of color who express anger about racism, only to find themselves accused of making the space “unsafe” because of their raised voices. The problem with safe space is the presumption that a safe space is even possible. By contrast, instead of thinking of safe spaces as a refuge from colonialism, patriarchy, and white supremacy, Ruthie Gilmore suggests that </w:t>
      </w:r>
      <w:r w:rsidRPr="001D2AD9">
        <w:rPr>
          <w:rFonts w:eastAsia="Calibri"/>
          <w:b/>
          <w:bCs/>
          <w:highlight w:val="green"/>
          <w:u w:val="single"/>
        </w:rPr>
        <w:t xml:space="preserve">safe space is not an escape from the real, but a </w:t>
      </w:r>
      <w:r w:rsidRPr="001D2AD9">
        <w:rPr>
          <w:rStyle w:val="Emphasis"/>
          <w:highlight w:val="green"/>
        </w:rPr>
        <w:t>place to practice the real we want to bring into being</w:t>
      </w:r>
      <w:r w:rsidRPr="003C7928">
        <w:rPr>
          <w:rFonts w:eastAsia="Calibri"/>
          <w:sz w:val="16"/>
        </w:rPr>
        <w:t>. “</w:t>
      </w:r>
      <w:r w:rsidRPr="003C7928">
        <w:rPr>
          <w:rFonts w:eastAsia="Calibri"/>
          <w:b/>
          <w:bCs/>
          <w:u w:val="single"/>
        </w:rPr>
        <w:t>Making power</w:t>
      </w:r>
      <w:r w:rsidRPr="001D2AD9">
        <w:rPr>
          <w:rFonts w:eastAsia="Calibri"/>
          <w:b/>
          <w:bCs/>
          <w:highlight w:val="green"/>
          <w:u w:val="single"/>
        </w:rPr>
        <w:t>” models</w:t>
      </w:r>
      <w:r w:rsidRPr="001D2AD9">
        <w:rPr>
          <w:rFonts w:eastAsia="Calibri"/>
          <w:sz w:val="16"/>
          <w:highlight w:val="green"/>
        </w:rPr>
        <w:t xml:space="preserve"> </w:t>
      </w:r>
      <w:r w:rsidRPr="003C7928">
        <w:rPr>
          <w:rFonts w:eastAsia="Calibri"/>
          <w:sz w:val="16"/>
        </w:rPr>
        <w:t xml:space="preserve">follow this suggestion in that they </w:t>
      </w:r>
      <w:r w:rsidRPr="001D2AD9">
        <w:rPr>
          <w:rStyle w:val="Emphasis"/>
          <w:highlight w:val="green"/>
        </w:rPr>
        <w:t>do not purport to be free of oppression, only that they are trying to create the world they would like to live in now</w:t>
      </w:r>
      <w:r w:rsidRPr="003C7928">
        <w:rPr>
          <w:rFonts w:eastAsia="Calibri"/>
          <w:b/>
          <w:bCs/>
          <w:u w:val="single"/>
        </w:rPr>
        <w:t>.</w:t>
      </w:r>
      <w:r w:rsidRPr="003C7928">
        <w:rPr>
          <w:rFonts w:eastAsia="Calibri"/>
          <w:sz w:val="16"/>
        </w:rPr>
        <w:t xml:space="preserve"> To give one smaller example, when Incite! Women of Color Against Violence, organized, we questioned the assumption that “women of color” space is a safe space. In fact, participants began to articulate that women of color space may in fact be a very dangerous space. We realized that we could not assume alliances with each other, but we would actually have to create these alliances. One strategy that was helpful was rather than presume that we were acting “non-oppressively,” we built a structure that would presume that we were complicit in the structures of white supremacy/settler colonialism/heteropatriarchy etc. We then structured this presumption into our organizing by creating spaces where we would educate ourselves on issues in which our politics and praxis were particularly problematic. The issues we have covered include: disability, anti-Black racism, settler colonialism, Zionism and anti-Arab racism, transphobia, and many others. However, </w:t>
      </w:r>
      <w:r w:rsidRPr="003C7928">
        <w:rPr>
          <w:rFonts w:eastAsia="Calibri"/>
          <w:b/>
          <w:bCs/>
          <w:u w:val="single"/>
        </w:rPr>
        <w:t xml:space="preserve">in this space, </w:t>
      </w:r>
      <w:r w:rsidRPr="001D2AD9">
        <w:rPr>
          <w:rFonts w:eastAsia="Calibri"/>
          <w:b/>
          <w:bCs/>
          <w:highlight w:val="green"/>
          <w:u w:val="single"/>
        </w:rPr>
        <w:t>while we did not ignore our</w:t>
      </w:r>
      <w:r w:rsidRPr="003C7928">
        <w:rPr>
          <w:rFonts w:eastAsia="Calibri"/>
          <w:b/>
          <w:bCs/>
          <w:u w:val="single"/>
        </w:rPr>
        <w:t xml:space="preserve"> individual </w:t>
      </w:r>
      <w:r w:rsidRPr="001D2AD9">
        <w:rPr>
          <w:rFonts w:eastAsia="Calibri"/>
          <w:b/>
          <w:bCs/>
          <w:highlight w:val="green"/>
          <w:u w:val="single"/>
        </w:rPr>
        <w:t>complicity</w:t>
      </w:r>
      <w:r w:rsidRPr="003C7928">
        <w:rPr>
          <w:rFonts w:eastAsia="Calibri"/>
          <w:b/>
          <w:bCs/>
          <w:u w:val="single"/>
        </w:rPr>
        <w:t xml:space="preserve"> in oppression, </w:t>
      </w:r>
      <w:r w:rsidRPr="001D2AD9">
        <w:rPr>
          <w:rFonts w:eastAsia="Calibri"/>
          <w:b/>
          <w:bCs/>
          <w:highlight w:val="green"/>
          <w:u w:val="single"/>
        </w:rPr>
        <w:t xml:space="preserve">we developed </w:t>
      </w:r>
      <w:r w:rsidRPr="003C7928">
        <w:rPr>
          <w:rFonts w:eastAsia="Calibri"/>
          <w:b/>
          <w:bCs/>
          <w:u w:val="single"/>
        </w:rPr>
        <w:t xml:space="preserve">action </w:t>
      </w:r>
      <w:r w:rsidRPr="001D2AD9">
        <w:rPr>
          <w:rFonts w:eastAsia="Calibri"/>
          <w:b/>
          <w:bCs/>
          <w:highlight w:val="green"/>
          <w:u w:val="single"/>
        </w:rPr>
        <w:t xml:space="preserve">plans for how we would collectively </w:t>
      </w:r>
      <w:r w:rsidRPr="003C7928">
        <w:rPr>
          <w:rFonts w:eastAsia="Calibri"/>
          <w:b/>
          <w:bCs/>
          <w:u w:val="single"/>
        </w:rPr>
        <w:t xml:space="preserve">try to </w:t>
      </w:r>
      <w:r w:rsidRPr="001D2AD9">
        <w:rPr>
          <w:rFonts w:eastAsia="Calibri"/>
          <w:b/>
          <w:bCs/>
          <w:highlight w:val="green"/>
          <w:u w:val="single"/>
        </w:rPr>
        <w:t>transform</w:t>
      </w:r>
      <w:r w:rsidRPr="003C7928">
        <w:rPr>
          <w:rFonts w:eastAsia="Calibri"/>
          <w:b/>
          <w:bCs/>
          <w:u w:val="single"/>
        </w:rPr>
        <w:t xml:space="preserve"> our </w:t>
      </w:r>
      <w:r w:rsidRPr="001D2AD9">
        <w:rPr>
          <w:rFonts w:eastAsia="Calibri"/>
          <w:b/>
          <w:bCs/>
          <w:highlight w:val="green"/>
          <w:u w:val="single"/>
        </w:rPr>
        <w:t xml:space="preserve">politics </w:t>
      </w:r>
      <w:r w:rsidRPr="003C7928">
        <w:rPr>
          <w:rFonts w:eastAsia="Calibri"/>
          <w:b/>
          <w:bCs/>
          <w:u w:val="single"/>
        </w:rPr>
        <w:t>and praxis</w:t>
      </w:r>
      <w:r w:rsidRPr="003C7928">
        <w:rPr>
          <w:rFonts w:eastAsia="Calibri"/>
          <w:sz w:val="16"/>
        </w:rPr>
        <w:t xml:space="preserve">. </w:t>
      </w:r>
      <w:r w:rsidRPr="003C7928">
        <w:rPr>
          <w:rFonts w:eastAsia="Calibri"/>
          <w:b/>
          <w:bCs/>
          <w:u w:val="single"/>
        </w:rPr>
        <w:t xml:space="preserve">Thus, </w:t>
      </w:r>
      <w:r w:rsidRPr="001D2AD9">
        <w:rPr>
          <w:rFonts w:eastAsia="Calibri"/>
          <w:b/>
          <w:bCs/>
          <w:highlight w:val="green"/>
          <w:u w:val="single"/>
        </w:rPr>
        <w:t xml:space="preserve">this space did not create the dynamic of the confessor and the hearer </w:t>
      </w:r>
      <w:r w:rsidRPr="003C7928">
        <w:rPr>
          <w:rFonts w:eastAsia="Calibri"/>
          <w:b/>
          <w:bCs/>
          <w:u w:val="single"/>
        </w:rPr>
        <w:t>of the confession.</w:t>
      </w:r>
      <w:r w:rsidRPr="003C7928">
        <w:rPr>
          <w:rFonts w:eastAsia="Calibri"/>
          <w:sz w:val="16"/>
        </w:rPr>
        <w:t xml:space="preserve"> </w:t>
      </w:r>
      <w:r w:rsidRPr="003C7928">
        <w:rPr>
          <w:rFonts w:eastAsia="Calibri"/>
          <w:b/>
          <w:bCs/>
          <w:u w:val="single"/>
        </w:rPr>
        <w:t xml:space="preserve">Instead, we presumed we are all implicated in these structures of oppression and that </w:t>
      </w:r>
      <w:r w:rsidRPr="001D2AD9">
        <w:rPr>
          <w:rFonts w:eastAsia="Calibri"/>
          <w:b/>
          <w:bCs/>
          <w:highlight w:val="green"/>
          <w:u w:val="single"/>
        </w:rPr>
        <w:t>we</w:t>
      </w:r>
      <w:r w:rsidRPr="003C7928">
        <w:rPr>
          <w:rFonts w:eastAsia="Calibri"/>
          <w:b/>
          <w:bCs/>
          <w:u w:val="single"/>
        </w:rPr>
        <w:t xml:space="preserve"> would </w:t>
      </w:r>
      <w:r w:rsidRPr="001D2AD9">
        <w:rPr>
          <w:rFonts w:eastAsia="Calibri"/>
          <w:b/>
          <w:bCs/>
          <w:highlight w:val="green"/>
          <w:u w:val="single"/>
        </w:rPr>
        <w:t>need to work together to undo them. Consequently</w:t>
      </w:r>
      <w:r w:rsidRPr="003C7928">
        <w:rPr>
          <w:rFonts w:eastAsia="Calibri"/>
          <w:sz w:val="16"/>
        </w:rPr>
        <w:t xml:space="preserve">, </w:t>
      </w:r>
      <w:r w:rsidRPr="003C7928">
        <w:rPr>
          <w:rFonts w:eastAsia="Calibri"/>
          <w:b/>
          <w:bCs/>
          <w:u w:val="single"/>
        </w:rPr>
        <w:t xml:space="preserve">in my experience, </w:t>
      </w:r>
      <w:r w:rsidRPr="001D2AD9">
        <w:rPr>
          <w:rFonts w:eastAsia="Calibri"/>
          <w:b/>
          <w:bCs/>
          <w:highlight w:val="green"/>
          <w:u w:val="single"/>
        </w:rPr>
        <w:t xml:space="preserve">this </w:t>
      </w:r>
      <w:r w:rsidRPr="003C7928">
        <w:rPr>
          <w:rFonts w:eastAsia="Calibri"/>
          <w:b/>
          <w:bCs/>
          <w:u w:val="single"/>
        </w:rPr>
        <w:t xml:space="preserve">kind of </w:t>
      </w:r>
      <w:r w:rsidRPr="001D2AD9">
        <w:rPr>
          <w:rFonts w:eastAsia="Calibri"/>
          <w:b/>
          <w:bCs/>
          <w:highlight w:val="green"/>
          <w:u w:val="single"/>
        </w:rPr>
        <w:t xml:space="preserve">space </w:t>
      </w:r>
      <w:r w:rsidRPr="001D2AD9">
        <w:rPr>
          <w:rStyle w:val="Emphasis"/>
          <w:highlight w:val="green"/>
        </w:rPr>
        <w:t>facilitated</w:t>
      </w:r>
      <w:r w:rsidRPr="003C7928">
        <w:rPr>
          <w:rStyle w:val="Emphasis"/>
        </w:rPr>
        <w:t xml:space="preserve"> our ability to integrate </w:t>
      </w:r>
      <w:r w:rsidRPr="001D2AD9">
        <w:rPr>
          <w:rStyle w:val="Emphasis"/>
          <w:highlight w:val="green"/>
        </w:rPr>
        <w:t>personal and social transformation</w:t>
      </w:r>
      <w:r w:rsidRPr="001D2AD9">
        <w:rPr>
          <w:rFonts w:eastAsia="Calibri"/>
          <w:b/>
          <w:bCs/>
          <w:highlight w:val="green"/>
          <w:u w:val="single"/>
        </w:rPr>
        <w:t xml:space="preserve"> because no one had to </w:t>
      </w:r>
      <w:r w:rsidRPr="003C7928">
        <w:rPr>
          <w:rFonts w:eastAsia="Calibri"/>
          <w:b/>
          <w:bCs/>
          <w:u w:val="single"/>
        </w:rPr>
        <w:t xml:space="preserve">anxiously </w:t>
      </w:r>
      <w:r w:rsidRPr="001D2AD9">
        <w:rPr>
          <w:rFonts w:eastAsia="Calibri"/>
          <w:b/>
          <w:bCs/>
          <w:highlight w:val="green"/>
          <w:u w:val="single"/>
        </w:rPr>
        <w:t xml:space="preserve">worry about whether they were going to be targeted as a </w:t>
      </w:r>
      <w:r w:rsidRPr="003C7928">
        <w:rPr>
          <w:rFonts w:eastAsia="Calibri"/>
          <w:b/>
          <w:bCs/>
          <w:u w:val="single"/>
        </w:rPr>
        <w:t xml:space="preserve">bad </w:t>
      </w:r>
      <w:r w:rsidRPr="001D2AD9">
        <w:rPr>
          <w:rFonts w:eastAsia="Calibri"/>
          <w:b/>
          <w:bCs/>
          <w:highlight w:val="green"/>
          <w:u w:val="single"/>
        </w:rPr>
        <w:t xml:space="preserve">person with </w:t>
      </w:r>
      <w:r w:rsidRPr="003C7928">
        <w:rPr>
          <w:rFonts w:eastAsia="Calibri"/>
          <w:b/>
          <w:bCs/>
          <w:u w:val="single"/>
        </w:rPr>
        <w:t xml:space="preserve">undue </w:t>
      </w:r>
      <w:r w:rsidRPr="001D2AD9">
        <w:rPr>
          <w:rFonts w:eastAsia="Calibri"/>
          <w:b/>
          <w:bCs/>
          <w:highlight w:val="green"/>
          <w:u w:val="single"/>
        </w:rPr>
        <w:t>privilege who would need to</w:t>
      </w:r>
      <w:r w:rsidRPr="003C7928">
        <w:rPr>
          <w:rFonts w:eastAsia="Calibri"/>
          <w:b/>
          <w:bCs/>
          <w:u w:val="single"/>
        </w:rPr>
        <w:t xml:space="preserve"> publicly </w:t>
      </w:r>
      <w:r w:rsidRPr="001D2AD9">
        <w:rPr>
          <w:rFonts w:eastAsia="Calibri"/>
          <w:b/>
          <w:bCs/>
          <w:highlight w:val="green"/>
          <w:u w:val="single"/>
        </w:rPr>
        <w:t xml:space="preserve">confess. The space became one </w:t>
      </w:r>
      <w:r w:rsidRPr="003C7928">
        <w:rPr>
          <w:rFonts w:eastAsia="Calibri"/>
          <w:b/>
          <w:bCs/>
          <w:u w:val="single"/>
        </w:rPr>
        <w:t xml:space="preserve">that was </w:t>
      </w:r>
      <w:r w:rsidRPr="001D2AD9">
        <w:rPr>
          <w:rFonts w:eastAsia="Calibri"/>
          <w:b/>
          <w:bCs/>
          <w:highlight w:val="green"/>
          <w:u w:val="single"/>
        </w:rPr>
        <w:t xml:space="preserve">based on principles of loving rather than </w:t>
      </w:r>
      <w:r w:rsidRPr="001D2AD9">
        <w:rPr>
          <w:rStyle w:val="Emphasis"/>
          <w:highlight w:val="green"/>
        </w:rPr>
        <w:t>punitive accountability</w:t>
      </w:r>
      <w:r w:rsidRPr="003C7928">
        <w:rPr>
          <w:rFonts w:eastAsia="Calibri"/>
          <w:sz w:val="16"/>
        </w:rPr>
        <w:t xml:space="preserve">. Conclusion The politics of privilege have made the important contribution of signaling how the structures of oppression constitute who we are as persons. However, as the </w:t>
      </w:r>
      <w:r w:rsidRPr="001D2AD9">
        <w:rPr>
          <w:rFonts w:eastAsia="Calibri"/>
          <w:b/>
          <w:bCs/>
          <w:highlight w:val="green"/>
          <w:u w:val="single"/>
        </w:rPr>
        <w:t>rituals of confessing privilege</w:t>
      </w:r>
      <w:r w:rsidRPr="003C7928">
        <w:rPr>
          <w:rFonts w:eastAsia="Calibri"/>
          <w:b/>
          <w:bCs/>
          <w:u w:val="single"/>
        </w:rPr>
        <w:t xml:space="preserve"> </w:t>
      </w:r>
      <w:r w:rsidRPr="003C7928">
        <w:rPr>
          <w:rFonts w:eastAsia="Calibri"/>
          <w:sz w:val="16"/>
        </w:rPr>
        <w:t xml:space="preserve">have evolved, they have </w:t>
      </w:r>
      <w:r w:rsidRPr="001D2AD9">
        <w:rPr>
          <w:rFonts w:eastAsia="Calibri"/>
          <w:b/>
          <w:bCs/>
          <w:highlight w:val="green"/>
          <w:u w:val="single"/>
        </w:rPr>
        <w:t>shifted</w:t>
      </w:r>
      <w:r w:rsidRPr="003C7928">
        <w:rPr>
          <w:rFonts w:eastAsia="Calibri"/>
          <w:b/>
          <w:bCs/>
          <w:u w:val="single"/>
        </w:rPr>
        <w:t xml:space="preserve"> our </w:t>
      </w:r>
      <w:r w:rsidRPr="001D2AD9">
        <w:rPr>
          <w:rFonts w:eastAsia="Calibri"/>
          <w:b/>
          <w:bCs/>
          <w:highlight w:val="green"/>
          <w:u w:val="single"/>
        </w:rPr>
        <w:t>focus from building social movements for</w:t>
      </w:r>
      <w:r w:rsidRPr="003C7928">
        <w:rPr>
          <w:rFonts w:eastAsia="Calibri"/>
          <w:b/>
          <w:bCs/>
          <w:u w:val="single"/>
        </w:rPr>
        <w:t xml:space="preserve"> global </w:t>
      </w:r>
      <w:r w:rsidRPr="001D2AD9">
        <w:rPr>
          <w:rFonts w:eastAsia="Calibri"/>
          <w:b/>
          <w:bCs/>
          <w:highlight w:val="green"/>
          <w:u w:val="single"/>
        </w:rPr>
        <w:t>transformation to individual self-improvement.</w:t>
      </w:r>
      <w:r w:rsidRPr="003C7928">
        <w:rPr>
          <w:rFonts w:eastAsia="Calibri"/>
          <w:sz w:val="16"/>
        </w:rPr>
        <w:t xml:space="preserve"> Furthermore, </w:t>
      </w:r>
      <w:r w:rsidRPr="001D2AD9">
        <w:rPr>
          <w:rFonts w:eastAsia="Calibri"/>
          <w:b/>
          <w:bCs/>
          <w:highlight w:val="green"/>
          <w:u w:val="single"/>
        </w:rPr>
        <w:t>they rest on a white supremacist</w:t>
      </w:r>
      <w:r w:rsidRPr="003C7928">
        <w:rPr>
          <w:rFonts w:eastAsia="Calibri"/>
          <w:b/>
          <w:bCs/>
          <w:u w:val="single"/>
        </w:rPr>
        <w:t xml:space="preserve">/colonialist </w:t>
      </w:r>
      <w:r w:rsidRPr="001D2AD9">
        <w:rPr>
          <w:rFonts w:eastAsia="Calibri"/>
          <w:b/>
          <w:bCs/>
          <w:highlight w:val="green"/>
          <w:u w:val="single"/>
        </w:rPr>
        <w:t>notion of a subject that can constitute itself over and against others through self-reflexivity</w:t>
      </w:r>
      <w:r w:rsidRPr="003C7928">
        <w:rPr>
          <w:rFonts w:eastAsia="Calibri"/>
          <w:sz w:val="16"/>
        </w:rPr>
        <w:t xml:space="preserve">. While trying to keep the key insight made in activist/academic circles that personal and social transformation are interconnected, </w:t>
      </w:r>
      <w:r w:rsidRPr="001D2AD9">
        <w:rPr>
          <w:rFonts w:eastAsia="Calibri"/>
          <w:b/>
          <w:bCs/>
          <w:highlight w:val="green"/>
          <w:u w:val="single"/>
        </w:rPr>
        <w:t>alternative projects</w:t>
      </w:r>
      <w:r w:rsidRPr="003C7928">
        <w:rPr>
          <w:rFonts w:eastAsia="Calibri"/>
          <w:sz w:val="16"/>
        </w:rPr>
        <w:t xml:space="preserve"> have developed that </w:t>
      </w:r>
      <w:r w:rsidRPr="001D2AD9">
        <w:rPr>
          <w:rFonts w:eastAsia="Calibri"/>
          <w:b/>
          <w:bCs/>
          <w:highlight w:val="green"/>
          <w:u w:val="single"/>
        </w:rPr>
        <w:t>focus less on privilege and more the structures that create privilege</w:t>
      </w:r>
      <w:r w:rsidRPr="003C7928">
        <w:rPr>
          <w:rFonts w:eastAsia="Calibri"/>
          <w:sz w:val="16"/>
        </w:rPr>
        <w:t xml:space="preserve">. </w:t>
      </w:r>
      <w:r w:rsidRPr="001D2AD9">
        <w:rPr>
          <w:rStyle w:val="Emphasis"/>
          <w:highlight w:val="green"/>
        </w:rPr>
        <w:t>These new models do not hold the “answer,”</w:t>
      </w:r>
      <w:r w:rsidRPr="001D2AD9">
        <w:rPr>
          <w:rFonts w:eastAsia="Calibri"/>
          <w:sz w:val="16"/>
          <w:highlight w:val="green"/>
        </w:rPr>
        <w:t xml:space="preserve"> </w:t>
      </w:r>
      <w:r w:rsidRPr="001D2AD9">
        <w:rPr>
          <w:rFonts w:eastAsia="Calibri"/>
          <w:b/>
          <w:bCs/>
          <w:highlight w:val="green"/>
          <w:u w:val="single"/>
        </w:rPr>
        <w:t>because</w:t>
      </w:r>
      <w:r w:rsidRPr="003C7928">
        <w:rPr>
          <w:rFonts w:eastAsia="Calibri"/>
          <w:b/>
          <w:bCs/>
          <w:u w:val="single"/>
        </w:rPr>
        <w:t xml:space="preserve"> the genealogy of the politics of privilege also demonstrates that </w:t>
      </w:r>
      <w:r w:rsidRPr="001D2AD9">
        <w:rPr>
          <w:rFonts w:eastAsia="Calibri"/>
          <w:b/>
          <w:bCs/>
          <w:highlight w:val="green"/>
          <w:u w:val="single"/>
        </w:rPr>
        <w:t>our</w:t>
      </w:r>
      <w:r w:rsidRPr="003C7928">
        <w:rPr>
          <w:rFonts w:eastAsia="Calibri"/>
          <w:b/>
          <w:bCs/>
          <w:u w:val="single"/>
        </w:rPr>
        <w:t xml:space="preserve"> activist/</w:t>
      </w:r>
      <w:r w:rsidRPr="001D2AD9">
        <w:rPr>
          <w:rStyle w:val="Emphasis"/>
          <w:highlight w:val="green"/>
        </w:rPr>
        <w:t>intellectual projects of liberation must be constantly changing</w:t>
      </w:r>
      <w:r w:rsidRPr="003C7928">
        <w:rPr>
          <w:rFonts w:eastAsia="Calibri"/>
          <w:sz w:val="16"/>
        </w:rPr>
        <w:t xml:space="preserve">. </w:t>
      </w:r>
      <w:r w:rsidRPr="001D2AD9">
        <w:rPr>
          <w:rFonts w:eastAsia="Calibri"/>
          <w:b/>
          <w:bCs/>
          <w:highlight w:val="green"/>
          <w:u w:val="single"/>
        </w:rPr>
        <w:t>Our imaginations are limited</w:t>
      </w:r>
      <w:r w:rsidRPr="003C7928">
        <w:rPr>
          <w:rFonts w:eastAsia="Calibri"/>
          <w:b/>
          <w:bCs/>
          <w:u w:val="single"/>
        </w:rPr>
        <w:t xml:space="preserve"> by white supremacy, settler colonialism, etc., </w:t>
      </w:r>
      <w:r w:rsidRPr="001D2AD9">
        <w:rPr>
          <w:rFonts w:eastAsia="Calibri"/>
          <w:b/>
          <w:bCs/>
          <w:highlight w:val="green"/>
          <w:u w:val="single"/>
        </w:rPr>
        <w:t>so</w:t>
      </w:r>
      <w:r w:rsidRPr="003C7928">
        <w:rPr>
          <w:rFonts w:eastAsia="Calibri"/>
          <w:b/>
          <w:bCs/>
          <w:u w:val="single"/>
        </w:rPr>
        <w:t xml:space="preserve"> all </w:t>
      </w:r>
      <w:r w:rsidRPr="001D2AD9">
        <w:rPr>
          <w:rFonts w:eastAsia="Calibri"/>
          <w:b/>
          <w:bCs/>
          <w:highlight w:val="green"/>
          <w:u w:val="single"/>
        </w:rPr>
        <w:t>ideas</w:t>
      </w:r>
      <w:r w:rsidRPr="003C7928">
        <w:rPr>
          <w:rFonts w:eastAsia="Calibri"/>
          <w:b/>
          <w:bCs/>
          <w:u w:val="single"/>
        </w:rPr>
        <w:t xml:space="preserve"> we have </w:t>
      </w:r>
      <w:r w:rsidRPr="001D2AD9">
        <w:rPr>
          <w:rFonts w:eastAsia="Calibri"/>
          <w:b/>
          <w:bCs/>
          <w:highlight w:val="green"/>
          <w:u w:val="single"/>
        </w:rPr>
        <w:t>will not be “perfect.”</w:t>
      </w:r>
      <w:r w:rsidRPr="003C7928">
        <w:rPr>
          <w:rFonts w:eastAsia="Calibri"/>
          <w:sz w:val="16"/>
        </w:rPr>
        <w:t xml:space="preserve"> The ideas we develop today also do not have to be based on the complete disavowal of what we did yesterday because what we did yesterday teaches what we might do tomorrow. Thus, </w:t>
      </w:r>
      <w:r w:rsidRPr="001D2AD9">
        <w:rPr>
          <w:rFonts w:eastAsia="Calibri"/>
          <w:b/>
          <w:bCs/>
          <w:highlight w:val="green"/>
          <w:u w:val="single"/>
        </w:rPr>
        <w:t xml:space="preserve">as we think not only beyond privilege, but </w:t>
      </w:r>
      <w:r w:rsidRPr="001D2AD9">
        <w:rPr>
          <w:rStyle w:val="Emphasis"/>
          <w:highlight w:val="green"/>
        </w:rPr>
        <w:t>beyond the sense of self that claims privilege</w:t>
      </w:r>
      <w:r w:rsidRPr="001D2AD9">
        <w:rPr>
          <w:rFonts w:eastAsia="Calibri"/>
          <w:b/>
          <w:bCs/>
          <w:highlight w:val="green"/>
          <w:u w:val="single"/>
        </w:rPr>
        <w:t>, we open ourselves to new possibilities that we cannot imagine now</w:t>
      </w:r>
      <w:r w:rsidRPr="003C7928">
        <w:rPr>
          <w:rFonts w:eastAsia="Calibri"/>
          <w:b/>
          <w:bCs/>
          <w:u w:val="single"/>
        </w:rPr>
        <w:t xml:space="preserve"> for the future.</w:t>
      </w:r>
    </w:p>
    <w:p w14:paraId="75F42E37" w14:textId="77777777" w:rsidR="003A71D2" w:rsidRPr="001D2AD9" w:rsidRDefault="003A71D2" w:rsidP="003A71D2"/>
    <w:p w14:paraId="7C7207A3" w14:textId="77777777" w:rsidR="003A71D2" w:rsidRPr="003A71D2" w:rsidRDefault="003A71D2" w:rsidP="003A71D2"/>
    <w:sectPr w:rsidR="003A71D2" w:rsidRPr="003A71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785299" w14:textId="77777777" w:rsidR="001A1833" w:rsidRDefault="001A1833" w:rsidP="00066D2C">
      <w:pPr>
        <w:spacing w:after="0" w:line="240" w:lineRule="auto"/>
      </w:pPr>
      <w:r>
        <w:separator/>
      </w:r>
    </w:p>
  </w:endnote>
  <w:endnote w:type="continuationSeparator" w:id="0">
    <w:p w14:paraId="09F31387" w14:textId="77777777" w:rsidR="001A1833" w:rsidRDefault="001A183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B2F96F" w14:textId="77777777" w:rsidR="001A1833" w:rsidRDefault="001A1833" w:rsidP="00066D2C">
      <w:pPr>
        <w:spacing w:after="0" w:line="240" w:lineRule="auto"/>
      </w:pPr>
      <w:r>
        <w:separator/>
      </w:r>
    </w:p>
  </w:footnote>
  <w:footnote w:type="continuationSeparator" w:id="0">
    <w:p w14:paraId="684D4653" w14:textId="77777777" w:rsidR="001A1833" w:rsidRDefault="001A183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xwell Wong "/>
    <w:docVar w:name="OS" w:val="Windows NT"/>
    <w:docVar w:name="OSVersion" w:val="10.0"/>
    <w:docVar w:name="RibbonPointer" w:val="12960619952"/>
    <w:docVar w:name="Team" w:val="Head-Royce High School"/>
    <w:docVar w:name="VerbatimVersion" w:val="6.0.0"/>
    <w:docVar w:name="WordVersion" w:val="16.0"/>
  </w:docVars>
  <w:rsids>
    <w:rsidRoot w:val="001B5B1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66FA1"/>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8DA"/>
    <w:rsid w:val="00186B65"/>
    <w:rsid w:val="00190CDA"/>
    <w:rsid w:val="00196816"/>
    <w:rsid w:val="0019779A"/>
    <w:rsid w:val="001977CD"/>
    <w:rsid w:val="0019782C"/>
    <w:rsid w:val="001A07A2"/>
    <w:rsid w:val="001A1422"/>
    <w:rsid w:val="001A1833"/>
    <w:rsid w:val="001A3079"/>
    <w:rsid w:val="001A4D9A"/>
    <w:rsid w:val="001A6960"/>
    <w:rsid w:val="001B1595"/>
    <w:rsid w:val="001B1762"/>
    <w:rsid w:val="001B18CF"/>
    <w:rsid w:val="001B2C27"/>
    <w:rsid w:val="001B5B1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85"/>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C94"/>
    <w:rsid w:val="00345BF2"/>
    <w:rsid w:val="00347028"/>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71D2"/>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52D1"/>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7BE"/>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21A1"/>
    <w:rsid w:val="006D767A"/>
    <w:rsid w:val="006E2A45"/>
    <w:rsid w:val="006E37D4"/>
    <w:rsid w:val="006F3768"/>
    <w:rsid w:val="006F71DE"/>
    <w:rsid w:val="00704573"/>
    <w:rsid w:val="007072CC"/>
    <w:rsid w:val="0071254A"/>
    <w:rsid w:val="007131D2"/>
    <w:rsid w:val="00713917"/>
    <w:rsid w:val="00717AF8"/>
    <w:rsid w:val="00720F86"/>
    <w:rsid w:val="007213CB"/>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FB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3F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C73FB"/>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522A"/>
    <w:rsid w:val="00B2727D"/>
    <w:rsid w:val="00B301A2"/>
    <w:rsid w:val="00B31350"/>
    <w:rsid w:val="00B315A8"/>
    <w:rsid w:val="00B32C3E"/>
    <w:rsid w:val="00B41D37"/>
    <w:rsid w:val="00B45128"/>
    <w:rsid w:val="00B47F16"/>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7B9E"/>
    <w:rsid w:val="00D839C5"/>
    <w:rsid w:val="00D84043"/>
    <w:rsid w:val="00D91348"/>
    <w:rsid w:val="00D9566D"/>
    <w:rsid w:val="00DA0EF7"/>
    <w:rsid w:val="00DA1CB4"/>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74E"/>
    <w:rsid w:val="00F0660B"/>
    <w:rsid w:val="00F0685D"/>
    <w:rsid w:val="00F06A5D"/>
    <w:rsid w:val="00F0700E"/>
    <w:rsid w:val="00F10721"/>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29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5A19"/>
    <w:rsid w:val="00F86F58"/>
    <w:rsid w:val="00F936BB"/>
    <w:rsid w:val="00F93BAD"/>
    <w:rsid w:val="00F941DD"/>
    <w:rsid w:val="00F95311"/>
    <w:rsid w:val="00F95F8F"/>
    <w:rsid w:val="00FA0A18"/>
    <w:rsid w:val="00FA1BBD"/>
    <w:rsid w:val="00FA70EC"/>
    <w:rsid w:val="00FA7776"/>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743A8F"/>
  <w15:chartTrackingRefBased/>
  <w15:docId w15:val="{FD6CDCC2-E859-8C4A-B002-82B86C51A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A1CB4"/>
    <w:rPr>
      <w:rFonts w:ascii="Calibri" w:hAnsi="Calibri" w:cs="Calibri"/>
    </w:rPr>
  </w:style>
  <w:style w:type="paragraph" w:styleId="Heading1">
    <w:name w:val="heading 1"/>
    <w:aliases w:val="Pocket"/>
    <w:basedOn w:val="Normal"/>
    <w:next w:val="Normal"/>
    <w:link w:val="Heading1Char"/>
    <w:qFormat/>
    <w:rsid w:val="00DA1C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A1C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Tag Char Char,Bold Cite,Cite 1,Read Char,Heading 3 Char1 Char Char,Heading 3 Char Char1 Char Char,Read Char Ch,Text 7,3: Cite,CardStyle"/>
    <w:basedOn w:val="Normal"/>
    <w:next w:val="Normal"/>
    <w:link w:val="Heading3Char"/>
    <w:uiPriority w:val="2"/>
    <w:qFormat/>
    <w:rsid w:val="00DA1C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a"/>
    <w:basedOn w:val="Normal"/>
    <w:next w:val="Normal"/>
    <w:link w:val="Heading4Char"/>
    <w:uiPriority w:val="3"/>
    <w:qFormat/>
    <w:rsid w:val="00DA1CB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A1CB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A1C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1CB4"/>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cite,s"/>
    <w:basedOn w:val="DefaultParagraphFont"/>
    <w:link w:val="textbold"/>
    <w:uiPriority w:val="8"/>
    <w:qFormat/>
    <w:rsid w:val="00DA1CB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A1CB4"/>
    <w:rPr>
      <w:color w:val="auto"/>
      <w:u w:val="none"/>
    </w:rPr>
  </w:style>
  <w:style w:type="character" w:customStyle="1" w:styleId="Heading1Char">
    <w:name w:val="Heading 1 Char"/>
    <w:aliases w:val="Pocket Char"/>
    <w:basedOn w:val="DefaultParagraphFont"/>
    <w:link w:val="Heading1"/>
    <w:rsid w:val="00DA1CB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A1CB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Tag Char Char Char,Bold Cite Char,Cite 1 Char,Read Char Char,Heading 3 Char1 Char Char Char"/>
    <w:basedOn w:val="DefaultParagraphFont"/>
    <w:link w:val="Heading3"/>
    <w:uiPriority w:val="2"/>
    <w:rsid w:val="00DA1CB4"/>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DA1CB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DA1CB4"/>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Underline Char,Cards + Font: 12 pt Char,Intense Emphasis111,c,ci,Body text + 8.5 pt"/>
    <w:basedOn w:val="DefaultParagraphFont"/>
    <w:uiPriority w:val="7"/>
    <w:qFormat/>
    <w:rsid w:val="00DA1CB4"/>
    <w:rPr>
      <w:b w:val="0"/>
      <w:sz w:val="22"/>
      <w:u w:val="single"/>
    </w:rPr>
  </w:style>
  <w:style w:type="character" w:styleId="Strong">
    <w:name w:val="Strong"/>
    <w:basedOn w:val="DefaultParagraphFont"/>
    <w:uiPriority w:val="22"/>
    <w:semiHidden/>
    <w:qFormat/>
    <w:rsid w:val="00DA1CB4"/>
    <w:rPr>
      <w:b/>
      <w:bCs/>
    </w:rPr>
  </w:style>
  <w:style w:type="character" w:styleId="BookTitle">
    <w:name w:val="Book Title"/>
    <w:basedOn w:val="DefaultParagraphFont"/>
    <w:uiPriority w:val="33"/>
    <w:semiHidden/>
    <w:qFormat/>
    <w:rsid w:val="00DA1CB4"/>
    <w:rPr>
      <w:b/>
      <w:bCs/>
      <w:i/>
      <w:iCs/>
      <w:spacing w:val="5"/>
    </w:rPr>
  </w:style>
  <w:style w:type="character" w:customStyle="1" w:styleId="Heading5Char">
    <w:name w:val="Heading 5 Char"/>
    <w:basedOn w:val="DefaultParagraphFont"/>
    <w:link w:val="Heading5"/>
    <w:uiPriority w:val="9"/>
    <w:semiHidden/>
    <w:rsid w:val="00DA1CB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A1CB4"/>
  </w:style>
  <w:style w:type="paragraph" w:styleId="Header">
    <w:name w:val="header"/>
    <w:basedOn w:val="Normal"/>
    <w:link w:val="HeaderChar"/>
    <w:uiPriority w:val="99"/>
    <w:semiHidden/>
    <w:rsid w:val="00DA1CB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A1CB4"/>
    <w:rPr>
      <w:rFonts w:ascii="Calibri" w:hAnsi="Calibri" w:cs="Calibri"/>
    </w:rPr>
  </w:style>
  <w:style w:type="paragraph" w:styleId="Footer">
    <w:name w:val="footer"/>
    <w:basedOn w:val="Normal"/>
    <w:link w:val="FooterChar"/>
    <w:uiPriority w:val="99"/>
    <w:semiHidden/>
    <w:rsid w:val="00DA1CB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A1CB4"/>
    <w:rPr>
      <w:rFonts w:ascii="Calibri" w:hAnsi="Calibri" w:cs="Calibri"/>
    </w:rPr>
  </w:style>
  <w:style w:type="paragraph" w:styleId="BodyText">
    <w:name w:val="Body Text"/>
    <w:basedOn w:val="Normal"/>
    <w:link w:val="BodyTextChar"/>
    <w:uiPriority w:val="99"/>
    <w:semiHidden/>
    <w:unhideWhenUsed/>
    <w:rsid w:val="00DA1CB4"/>
    <w:pPr>
      <w:spacing w:after="120"/>
    </w:pPr>
  </w:style>
  <w:style w:type="character" w:customStyle="1" w:styleId="BodyTextChar">
    <w:name w:val="Body Text Char"/>
    <w:basedOn w:val="DefaultParagraphFont"/>
    <w:link w:val="BodyText"/>
    <w:uiPriority w:val="99"/>
    <w:semiHidden/>
    <w:rsid w:val="00DA1CB4"/>
    <w:rPr>
      <w:rFonts w:ascii="Calibri" w:hAnsi="Calibri" w:cs="Calibri"/>
    </w:rPr>
  </w:style>
  <w:style w:type="paragraph" w:styleId="NoSpacing">
    <w:name w:val="No Spacing"/>
    <w:link w:val="NoSpacingChar"/>
    <w:uiPriority w:val="99"/>
    <w:semiHidden/>
    <w:unhideWhenUsed/>
    <w:qFormat/>
    <w:rsid w:val="00DA1CB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A1CB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3 Char2,Block Char1,TAG ,C"/>
    <w:basedOn w:val="DefaultParagraphFont"/>
    <w:uiPriority w:val="99"/>
    <w:unhideWhenUsed/>
    <w:rsid w:val="00DA1CB4"/>
    <w:rPr>
      <w:color w:val="0563C1" w:themeColor="hyperlink"/>
      <w:u w:val="single"/>
    </w:rPr>
  </w:style>
  <w:style w:type="character" w:styleId="UnresolvedMention">
    <w:name w:val="Unresolved Mention"/>
    <w:basedOn w:val="DefaultParagraphFont"/>
    <w:uiPriority w:val="99"/>
    <w:semiHidden/>
    <w:unhideWhenUsed/>
    <w:rsid w:val="00DA1CB4"/>
    <w:rPr>
      <w:color w:val="605E5C"/>
      <w:shd w:val="clear" w:color="auto" w:fill="E1DFDD"/>
    </w:rPr>
  </w:style>
  <w:style w:type="paragraph" w:customStyle="1" w:styleId="textbold">
    <w:name w:val="text bold"/>
    <w:basedOn w:val="Normal"/>
    <w:link w:val="Emphasis"/>
    <w:uiPriority w:val="8"/>
    <w:qFormat/>
    <w:rsid w:val="003A71D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FA7776"/>
    <w:rPr>
      <w:b/>
      <w:bCs/>
      <w:strike w:val="0"/>
      <w:dstrike w:val="0"/>
      <w:sz w:val="26"/>
      <w:u w:val="none"/>
      <w:effect w:val="none"/>
    </w:rPr>
  </w:style>
  <w:style w:type="character" w:styleId="IntenseEmphasis">
    <w:name w:val="Intense Emphasis"/>
    <w:aliases w:val="Heading 3 Char Char Char1,9.5 pt,8.,Styl,Body text (10) + Not Bold,Footnote + 11 pt,Header or footer + 14 pt,Intense Emphasis5,Intense Emphasis6,cites Char Ch,9.5 p,8,Intense Emphasis11111"/>
    <w:basedOn w:val="DefaultParagraphFont"/>
    <w:link w:val="FUCKTHISFONT"/>
    <w:uiPriority w:val="6"/>
    <w:qFormat/>
    <w:rsid w:val="004652D1"/>
    <w:rPr>
      <w:i/>
      <w:iCs/>
      <w:color w:val="2F5496" w:themeColor="accent1" w:themeShade="BF"/>
    </w:rPr>
  </w:style>
  <w:style w:type="paragraph" w:customStyle="1" w:styleId="FUCKTHISFONT">
    <w:name w:val="FUCK THIS FONT"/>
    <w:basedOn w:val="Normal"/>
    <w:link w:val="IntenseEmphasis"/>
    <w:uiPriority w:val="6"/>
    <w:rsid w:val="004652D1"/>
    <w:pPr>
      <w:autoSpaceDE w:val="0"/>
      <w:autoSpaceDN w:val="0"/>
      <w:adjustRightInd w:val="0"/>
      <w:jc w:val="both"/>
    </w:pPr>
    <w:rPr>
      <w:rFonts w:asciiTheme="minorHAnsi" w:hAnsiTheme="minorHAnsi" w:cstheme="min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igitalcommons.wayne.edu/discourse/vol39/iss1/4" TargetMode="External"/><Relationship Id="rId13" Type="http://schemas.openxmlformats.org/officeDocument/2006/relationships/hyperlink" Target="https://nplusonemag.com/issue-34/politics/spadewor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issentmagazine.org/online_articles/a-note-on-racial-capitalis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acefiles.com/2020/10/26/from-asian-america-with-love/)//BRownRic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heleftwind.wordpress.com/2020/04/24/everyday-ruptures-putting-basebuilding-on-a-revolutionary-path/" TargetMode="External"/><Relationship Id="rId4" Type="http://schemas.openxmlformats.org/officeDocument/2006/relationships/settings" Target="settings.xml"/><Relationship Id="rId9" Type="http://schemas.openxmlformats.org/officeDocument/2006/relationships/hyperlink" Target="http://doi.org/10.1353/sif.2019.0001"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51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39683</Words>
  <Characters>226194</Characters>
  <Application>Microsoft Office Word</Application>
  <DocSecurity>0</DocSecurity>
  <Lines>1884</Lines>
  <Paragraphs>530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Shubh Doshi</cp:lastModifiedBy>
  <cp:revision>3</cp:revision>
  <dcterms:created xsi:type="dcterms:W3CDTF">2024-07-29T20:50:00Z</dcterms:created>
  <dcterms:modified xsi:type="dcterms:W3CDTF">2024-07-31T14:21:00Z</dcterms:modified>
</cp:coreProperties>
</file>