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F7C9B1" w14:textId="23482E22" w:rsidR="005D388F" w:rsidRDefault="00D64A80" w:rsidP="00110183">
      <w:pPr>
        <w:pStyle w:val="Heading1"/>
      </w:pPr>
      <w:r>
        <w:t>Ruism U</w:t>
      </w:r>
      <w:r w:rsidR="00110183">
        <w:t>pdates</w:t>
      </w:r>
    </w:p>
    <w:p w14:paraId="6FF81D07" w14:textId="77777777" w:rsidR="00FF74B4" w:rsidRDefault="00FF74B4" w:rsidP="00FF74B4"/>
    <w:p w14:paraId="3D216AB5" w14:textId="3D157D75" w:rsidR="00FF74B4" w:rsidRDefault="00FF74B4" w:rsidP="00FF74B4">
      <w:pPr>
        <w:pStyle w:val="Heading2"/>
      </w:pPr>
      <w:r>
        <w:t>Notes</w:t>
      </w:r>
    </w:p>
    <w:p w14:paraId="0E8438E2" w14:textId="77777777" w:rsidR="00FF74B4" w:rsidRDefault="00FF74B4" w:rsidP="00FF74B4"/>
    <w:p w14:paraId="32E0803A" w14:textId="5B7D2520" w:rsidR="00FF74B4" w:rsidRDefault="00FF74B4" w:rsidP="00FF74B4">
      <w:pPr>
        <w:pStyle w:val="Heading3"/>
      </w:pPr>
      <w:r>
        <w:t>Notes</w:t>
      </w:r>
    </w:p>
    <w:p w14:paraId="49B34D56" w14:textId="77777777" w:rsidR="006B1FA2" w:rsidRDefault="006B1FA2" w:rsidP="006B1FA2"/>
    <w:p w14:paraId="69838AFF" w14:textId="502AB368" w:rsidR="000668AF" w:rsidRPr="006B1FA2" w:rsidRDefault="00A71553" w:rsidP="000668AF">
      <w:r>
        <w:t xml:space="preserve">I have heard </w:t>
      </w:r>
      <w:proofErr w:type="gramStart"/>
      <w:r>
        <w:t>all of</w:t>
      </w:r>
      <w:proofErr w:type="gramEnd"/>
      <w:r>
        <w:t xml:space="preserve"> your comments, “</w:t>
      </w:r>
      <w:r w:rsidR="000668AF">
        <w:t xml:space="preserve">I just love the </w:t>
      </w:r>
      <w:proofErr w:type="spellStart"/>
      <w:r w:rsidR="000668AF">
        <w:t>ruism</w:t>
      </w:r>
      <w:proofErr w:type="spellEnd"/>
      <w:r w:rsidR="000668AF">
        <w:t xml:space="preserve"> K”, “I’ve run it every single Neg round”, “truly, the #1 file that </w:t>
      </w:r>
      <w:proofErr w:type="spellStart"/>
      <w:r w:rsidR="000668AF">
        <w:t>Umich</w:t>
      </w:r>
      <w:proofErr w:type="spellEnd"/>
      <w:r w:rsidR="000668AF">
        <w:t xml:space="preserve"> has put out!”</w:t>
      </w:r>
      <w:r w:rsidR="008906DD">
        <w:t>, “I</w:t>
      </w:r>
      <w:r w:rsidR="00A140A5">
        <w:t xml:space="preserve"> just</w:t>
      </w:r>
      <w:r w:rsidR="008906DD">
        <w:t xml:space="preserve"> wish they would put out </w:t>
      </w:r>
      <w:r w:rsidR="00A140A5">
        <w:t xml:space="preserve">more </w:t>
      </w:r>
      <w:proofErr w:type="spellStart"/>
      <w:r w:rsidR="00A140A5">
        <w:t>ruism</w:t>
      </w:r>
      <w:proofErr w:type="spellEnd"/>
      <w:r w:rsidR="00A140A5">
        <w:t xml:space="preserve"> cards more than anything!”.</w:t>
      </w:r>
      <w:r w:rsidR="008906DD">
        <w:t xml:space="preserve"> </w:t>
      </w:r>
      <w:r w:rsidR="000F1D72">
        <w:t>Well,</w:t>
      </w:r>
      <w:r w:rsidR="008906DD">
        <w:t xml:space="preserve"> I am here to deliver some updates</w:t>
      </w:r>
      <w:r w:rsidR="00A140A5">
        <w:t xml:space="preserve"> for you guys!</w:t>
      </w:r>
    </w:p>
    <w:p w14:paraId="7A2CCF8D" w14:textId="77777777" w:rsidR="006B1FA2" w:rsidRDefault="006B1FA2" w:rsidP="006B1FA2"/>
    <w:p w14:paraId="7981D5E4" w14:textId="60F79910" w:rsidR="006B1FA2" w:rsidRDefault="006B1FA2" w:rsidP="006B1FA2">
      <w:r>
        <w:t xml:space="preserve">For the sonics alt, if you read this you should probably play a guzheng or </w:t>
      </w:r>
      <w:proofErr w:type="spellStart"/>
      <w:r>
        <w:t>guqin</w:t>
      </w:r>
      <w:proofErr w:type="spellEnd"/>
      <w:r>
        <w:t xml:space="preserve"> song, like this </w:t>
      </w:r>
      <w:r w:rsidRPr="006B1FA2">
        <w:t>https://youtu.be/vgFJesiRZkk?si=o9KIF2cWwX7Ui4Dr</w:t>
      </w:r>
    </w:p>
    <w:p w14:paraId="4805D13E" w14:textId="256E1C9C" w:rsidR="00580CA1" w:rsidRDefault="00580CA1" w:rsidP="006B1FA2">
      <w:r>
        <w:t>Don’t ask about the</w:t>
      </w:r>
      <w:r w:rsidR="00E739E9">
        <w:t xml:space="preserve"> date on the</w:t>
      </w:r>
      <w:r>
        <w:t xml:space="preserve"> </w:t>
      </w:r>
      <w:proofErr w:type="spellStart"/>
      <w:r w:rsidRPr="00580CA1">
        <w:t>Crosweller</w:t>
      </w:r>
      <w:proofErr w:type="spellEnd"/>
      <w:r>
        <w:t xml:space="preserve"> card. Yes, that was what it said</w:t>
      </w:r>
      <w:r w:rsidR="00E739E9">
        <w:t xml:space="preserve"> in the book and what it was listed as in the </w:t>
      </w:r>
      <w:proofErr w:type="spellStart"/>
      <w:r w:rsidR="00E739E9">
        <w:t>UMich</w:t>
      </w:r>
      <w:proofErr w:type="spellEnd"/>
      <w:r w:rsidR="00E739E9">
        <w:t xml:space="preserve"> library. </w:t>
      </w:r>
    </w:p>
    <w:p w14:paraId="0208FD9D" w14:textId="77777777" w:rsidR="00721F22" w:rsidRDefault="00721F22" w:rsidP="006B1FA2"/>
    <w:p w14:paraId="5818FA9D" w14:textId="49CE4CD5" w:rsidR="00721F22" w:rsidRPr="006B1FA2" w:rsidRDefault="00C076F7" w:rsidP="006B1FA2">
      <w:r>
        <w:t>-</w:t>
      </w:r>
      <w:r w:rsidR="00721F22">
        <w:t>-Zachary Rubin</w:t>
      </w:r>
      <w:r>
        <w:t xml:space="preserve"> </w:t>
      </w:r>
      <w:r w:rsidRPr="00C076F7">
        <w:t>˚</w:t>
      </w:r>
      <w:r w:rsidRPr="00C076F7">
        <w:rPr>
          <w:rFonts w:cs="Microsoft Himalaya"/>
          <w:cs/>
          <w:lang w:bidi="bo-CN"/>
        </w:rPr>
        <w:t xml:space="preserve"> ༘</w:t>
      </w:r>
      <w:r w:rsidRPr="00C076F7">
        <w:rPr>
          <w:rFonts w:ascii="Segoe UI Symbol" w:hAnsi="Segoe UI Symbol" w:cs="Segoe UI Symbol" w:hint="cs"/>
          <w:cs/>
          <w:lang w:bidi="bo-CN"/>
        </w:rPr>
        <w:t>♡</w:t>
      </w:r>
      <w:r w:rsidRPr="00C076F7">
        <w:rPr>
          <w:rFonts w:cs="Microsoft Himalaya"/>
          <w:cs/>
          <w:lang w:bidi="bo-CN"/>
        </w:rPr>
        <w:t xml:space="preserve"> </w:t>
      </w:r>
      <w:r w:rsidRPr="00C076F7">
        <w:rPr>
          <w:rFonts w:ascii="Cambria Math" w:hAnsi="Cambria Math" w:cs="Cambria Math" w:hint="cs"/>
          <w:cs/>
          <w:lang w:bidi="bo-CN"/>
        </w:rPr>
        <w:t>⋆</w:t>
      </w:r>
      <w:r w:rsidRPr="00C076F7">
        <w:rPr>
          <w:rFonts w:ascii="Microsoft YaHei" w:eastAsia="Microsoft YaHei" w:hAnsi="Microsoft YaHei" w:cs="Microsoft YaHei" w:hint="eastAsia"/>
        </w:rPr>
        <w:t>｡</w:t>
      </w:r>
      <w:r w:rsidRPr="00C076F7">
        <w:t>˚</w:t>
      </w:r>
    </w:p>
    <w:p w14:paraId="503694DF" w14:textId="77777777" w:rsidR="00FF74B4" w:rsidRDefault="00FF74B4" w:rsidP="00FF74B4"/>
    <w:p w14:paraId="36DB69A3" w14:textId="77777777" w:rsidR="002C3065" w:rsidRDefault="002C3065" w:rsidP="00110183"/>
    <w:p w14:paraId="63F43D84" w14:textId="3BC2172F" w:rsidR="002C3065" w:rsidRDefault="002C3065" w:rsidP="002C3065">
      <w:pPr>
        <w:pStyle w:val="Heading1"/>
      </w:pPr>
      <w:r>
        <w:t>Neg</w:t>
      </w:r>
    </w:p>
    <w:p w14:paraId="65089FD0" w14:textId="77777777" w:rsidR="00FF74B4" w:rsidRDefault="00FF74B4" w:rsidP="00110183"/>
    <w:p w14:paraId="470463E2" w14:textId="15B0680B" w:rsidR="004A59F2" w:rsidRDefault="004A59F2" w:rsidP="004A59F2">
      <w:pPr>
        <w:pStyle w:val="Heading2"/>
      </w:pPr>
      <w:r>
        <w:t xml:space="preserve">Framework </w:t>
      </w:r>
    </w:p>
    <w:p w14:paraId="0E78BAA2" w14:textId="77777777" w:rsidR="004A59F2" w:rsidRDefault="004A59F2" w:rsidP="004A59F2"/>
    <w:p w14:paraId="489C910C" w14:textId="77777777" w:rsidR="004A59F2" w:rsidRPr="00E052CF" w:rsidRDefault="004A59F2" w:rsidP="004A59F2">
      <w:pPr>
        <w:pStyle w:val="Heading3"/>
      </w:pPr>
      <w:r>
        <w:t>AT: Extinction Outweighs</w:t>
      </w:r>
    </w:p>
    <w:p w14:paraId="39755C0A" w14:textId="77777777" w:rsidR="004A59F2" w:rsidRDefault="004A59F2" w:rsidP="004A59F2"/>
    <w:p w14:paraId="6658CDF0" w14:textId="77777777" w:rsidR="004A59F2" w:rsidRDefault="004A59F2" w:rsidP="004A59F2">
      <w:pPr>
        <w:pStyle w:val="Heading4"/>
      </w:pPr>
      <w:r>
        <w:t xml:space="preserve">Risk evaluation is not neutral but shaped by sociocultural, epistemic, and moral standards. Their impacts are not “real” but rather virtual representations of anxieties given the certain contexts and moral structures embodied in the </w:t>
      </w:r>
      <w:proofErr w:type="spellStart"/>
      <w:r>
        <w:t>aff</w:t>
      </w:r>
      <w:proofErr w:type="spellEnd"/>
      <w:r>
        <w:t xml:space="preserve"> which shape how we interpret reality. </w:t>
      </w:r>
    </w:p>
    <w:p w14:paraId="77E15603" w14:textId="77777777" w:rsidR="004A59F2" w:rsidRDefault="004A59F2" w:rsidP="004A59F2">
      <w:proofErr w:type="spellStart"/>
      <w:r w:rsidRPr="00985CEF">
        <w:rPr>
          <w:b/>
          <w:bCs/>
          <w:sz w:val="26"/>
          <w:szCs w:val="26"/>
        </w:rPr>
        <w:t>Crosweller</w:t>
      </w:r>
      <w:proofErr w:type="spellEnd"/>
      <w:r w:rsidRPr="00985CEF">
        <w:rPr>
          <w:b/>
          <w:bCs/>
          <w:sz w:val="26"/>
          <w:szCs w:val="26"/>
        </w:rPr>
        <w:t xml:space="preserve"> 25</w:t>
      </w:r>
      <w:r>
        <w:t xml:space="preserve"> </w:t>
      </w:r>
      <w:r w:rsidRPr="00E052CF">
        <w:rPr>
          <w:sz w:val="16"/>
          <w:szCs w:val="16"/>
        </w:rPr>
        <w:t xml:space="preserve">[Mark </w:t>
      </w:r>
      <w:proofErr w:type="spellStart"/>
      <w:r w:rsidRPr="00E052CF">
        <w:rPr>
          <w:sz w:val="16"/>
          <w:szCs w:val="16"/>
        </w:rPr>
        <w:t>Crosweller</w:t>
      </w:r>
      <w:proofErr w:type="spellEnd"/>
      <w:r w:rsidRPr="00E052CF">
        <w:rPr>
          <w:sz w:val="16"/>
          <w:szCs w:val="16"/>
        </w:rPr>
        <w:t>, served as head of Australia's National Resilience Taskforce, part of the Department of Home Affairs, having been appointed there following his service as the Director-General of Emergency Management Australia, previously served as the third Commissioner for the ACT Emergency Services Agency responsible for the ACT Fire Brigade, ACT Ambulance Service, Rural Fire Service and State Emergency Service, Fellow of the Australian Institute of Management, Routledge, ISBN: 978-1-003-49951-0, “Compassion in Disaster Management: The Essential Ethic of Relational Leadership”, 2025 (do not ask, I don’t know either), pg. 32-35, //</w:t>
      </w:r>
      <w:proofErr w:type="spellStart"/>
      <w:r w:rsidRPr="00E052CF">
        <w:rPr>
          <w:sz w:val="16"/>
          <w:szCs w:val="16"/>
        </w:rPr>
        <w:t>zrubin</w:t>
      </w:r>
      <w:proofErr w:type="spellEnd"/>
      <w:r w:rsidRPr="00E052CF">
        <w:rPr>
          <w:sz w:val="16"/>
          <w:szCs w:val="16"/>
        </w:rPr>
        <w:t>]</w:t>
      </w:r>
    </w:p>
    <w:p w14:paraId="1AADAB86" w14:textId="77777777" w:rsidR="004A59F2" w:rsidRPr="00605704" w:rsidRDefault="004A59F2" w:rsidP="004A59F2">
      <w:pPr>
        <w:rPr>
          <w:u w:val="single"/>
        </w:rPr>
      </w:pPr>
      <w:r w:rsidRPr="007E6CE3">
        <w:rPr>
          <w:u w:val="single"/>
        </w:rPr>
        <w:t xml:space="preserve">The separation of time and space, </w:t>
      </w:r>
      <w:proofErr w:type="spellStart"/>
      <w:r w:rsidRPr="007E6CE3">
        <w:rPr>
          <w:u w:val="single"/>
        </w:rPr>
        <w:t>disembedding</w:t>
      </w:r>
      <w:proofErr w:type="spellEnd"/>
      <w:r w:rsidRPr="007E6CE3">
        <w:rPr>
          <w:u w:val="single"/>
        </w:rPr>
        <w:t xml:space="preserve">, reflexive modernity, and manufactured uncertainty as distinguishing features of early and late modernity are associated with the emergence and embedding of risk throughout contemporary society and in this context, the work of Ulrich Beck and other sociologists is relevant. It explains how </w:t>
      </w:r>
      <w:r w:rsidRPr="007E6CE3">
        <w:rPr>
          <w:highlight w:val="cyan"/>
          <w:u w:val="single"/>
        </w:rPr>
        <w:t>risk is</w:t>
      </w:r>
      <w:r w:rsidRPr="007E6CE3">
        <w:rPr>
          <w:u w:val="single"/>
        </w:rPr>
        <w:t xml:space="preserve"> an anticipatory process, global in reach, and </w:t>
      </w:r>
      <w:r w:rsidRPr="007E6CE3">
        <w:rPr>
          <w:highlight w:val="cyan"/>
          <w:u w:val="single"/>
        </w:rPr>
        <w:t>shaped by knowledge, social definition, and construction that in turn shapes individual perception</w:t>
      </w:r>
      <w:r w:rsidRPr="007E6CE3">
        <w:rPr>
          <w:u w:val="single"/>
        </w:rPr>
        <w:t>. It also explains how risk can be amplified or attenuated by relations of power and how, ultimately, it is we as individuals who must shoulder much of the responsibility for risk management.</w:t>
      </w:r>
      <w:r w:rsidRPr="00F66BEB">
        <w:rPr>
          <w:sz w:val="36"/>
          <w:szCs w:val="36"/>
          <w:shd w:val="clear" w:color="auto" w:fill="FFFFFF"/>
        </w:rPr>
        <w:t xml:space="preserve"> </w:t>
      </w:r>
      <w:r w:rsidRPr="005A1654">
        <w:rPr>
          <w:sz w:val="14"/>
          <w:szCs w:val="14"/>
        </w:rPr>
        <w:t xml:space="preserve">As a </w:t>
      </w:r>
      <w:proofErr w:type="spellStart"/>
      <w:r w:rsidRPr="005A1654">
        <w:rPr>
          <w:sz w:val="14"/>
          <w:szCs w:val="14"/>
        </w:rPr>
        <w:t>generalisation</w:t>
      </w:r>
      <w:proofErr w:type="spellEnd"/>
      <w:r w:rsidRPr="005A1654">
        <w:rPr>
          <w:sz w:val="14"/>
          <w:szCs w:val="14"/>
        </w:rPr>
        <w:t>, all concepts of risk (pre-modernity and modernity) establish the distinction between reality and possibility. If the future is either predetermined (such as in the religious context of fate, predestination, karma, or the will of Allah), or independent of present human activities (such as a bushfire that has no impact on humans or their environment), the term “risk” makes no sense.</w:t>
      </w:r>
      <w:r w:rsidRPr="00F66BEB">
        <w:t xml:space="preserve"> </w:t>
      </w:r>
      <w:r w:rsidRPr="005A1654">
        <w:rPr>
          <w:u w:val="single"/>
        </w:rPr>
        <w:t xml:space="preserve">Therefore, the term “risk” denotes the possibility that an undesirable state of reality (adverse effects) may occur </w:t>
      </w:r>
      <w:proofErr w:type="gramStart"/>
      <w:r w:rsidRPr="005A1654">
        <w:rPr>
          <w:u w:val="single"/>
        </w:rPr>
        <w:t>as a result of</w:t>
      </w:r>
      <w:proofErr w:type="gramEnd"/>
      <w:r w:rsidRPr="005A1654">
        <w:rPr>
          <w:u w:val="single"/>
        </w:rPr>
        <w:t xml:space="preserve"> natural events or human activities sometime in the future. This implies that, as humans, we can and will make causal connections between actions (or events) and their effects, and that undesirable effects can be avoided or mitigated if the causal events or actions are avoided or modified (Krimsky &amp; Golding, 1992).</w:t>
      </w:r>
      <w:r>
        <w:rPr>
          <w:u w:val="single"/>
        </w:rPr>
        <w:t xml:space="preserve"> </w:t>
      </w:r>
      <w:r w:rsidRPr="005A1654">
        <w:rPr>
          <w:highlight w:val="cyan"/>
          <w:u w:val="single"/>
        </w:rPr>
        <w:t>Risk</w:t>
      </w:r>
      <w:r w:rsidRPr="005A1654">
        <w:rPr>
          <w:u w:val="single"/>
        </w:rPr>
        <w:t xml:space="preserve">, then, </w:t>
      </w:r>
      <w:r w:rsidRPr="005A1654">
        <w:rPr>
          <w:highlight w:val="cyan"/>
          <w:u w:val="single"/>
        </w:rPr>
        <w:t>does not mean</w:t>
      </w:r>
      <w:r w:rsidRPr="005A1654">
        <w:rPr>
          <w:u w:val="single"/>
        </w:rPr>
        <w:t xml:space="preserve"> disaster or </w:t>
      </w:r>
      <w:r w:rsidRPr="005A1654">
        <w:rPr>
          <w:highlight w:val="cyan"/>
          <w:u w:val="single"/>
        </w:rPr>
        <w:t>catastrophe, but</w:t>
      </w:r>
      <w:r w:rsidRPr="005A1654">
        <w:rPr>
          <w:u w:val="single"/>
        </w:rPr>
        <w:t xml:space="preserve"> rather </w:t>
      </w:r>
      <w:r w:rsidRPr="005A1654">
        <w:rPr>
          <w:highlight w:val="cyan"/>
          <w:u w:val="single"/>
        </w:rPr>
        <w:t>the anticipation of</w:t>
      </w:r>
      <w:r w:rsidRPr="005A1654">
        <w:rPr>
          <w:u w:val="single"/>
        </w:rPr>
        <w:t xml:space="preserve"> disaster or </w:t>
      </w:r>
      <w:r w:rsidRPr="005A1654">
        <w:rPr>
          <w:highlight w:val="cyan"/>
          <w:u w:val="single"/>
        </w:rPr>
        <w:t>catastrophe</w:t>
      </w:r>
      <w:r w:rsidRPr="005A1654">
        <w:rPr>
          <w:u w:val="single"/>
        </w:rPr>
        <w:t xml:space="preserve">, </w:t>
      </w:r>
      <w:r w:rsidRPr="005A1654">
        <w:rPr>
          <w:highlight w:val="cyan"/>
          <w:u w:val="single"/>
        </w:rPr>
        <w:t xml:space="preserve">which exists in a </w:t>
      </w:r>
      <w:r w:rsidRPr="005A1654">
        <w:rPr>
          <w:b/>
          <w:bCs/>
          <w:highlight w:val="cyan"/>
          <w:u w:val="single"/>
        </w:rPr>
        <w:t>permanent state of virtuality</w:t>
      </w:r>
      <w:r w:rsidRPr="005A1654">
        <w:rPr>
          <w:u w:val="single"/>
        </w:rPr>
        <w:t xml:space="preserve">, only becoming “topical” to the extent that it is anticipated.  Or put another way, </w:t>
      </w:r>
      <w:r w:rsidRPr="005A1654">
        <w:rPr>
          <w:b/>
          <w:bCs/>
          <w:highlight w:val="cyan"/>
          <w:u w:val="single"/>
        </w:rPr>
        <w:t>risks are not “real,”</w:t>
      </w:r>
      <w:r w:rsidRPr="005A1654">
        <w:rPr>
          <w:u w:val="single"/>
        </w:rPr>
        <w:t xml:space="preserve"> they are “becoming real.” </w:t>
      </w:r>
      <w:proofErr w:type="gramStart"/>
      <w:r w:rsidRPr="005A1654">
        <w:rPr>
          <w:u w:val="single"/>
        </w:rPr>
        <w:t>At the moment</w:t>
      </w:r>
      <w:proofErr w:type="gramEnd"/>
      <w:r w:rsidRPr="005A1654">
        <w:rPr>
          <w:u w:val="single"/>
        </w:rPr>
        <w:t xml:space="preserve"> in which risks become real—for example, in the shape of a natural hazard event—they cease to be risks and become disasters or catastrophes.</w:t>
      </w:r>
      <w:r w:rsidRPr="00F66BEB">
        <w:t xml:space="preserve"> </w:t>
      </w:r>
      <w:r w:rsidRPr="006005FB">
        <w:rPr>
          <w:u w:val="single"/>
        </w:rPr>
        <w:t xml:space="preserve">At this point, their consequences dictate that risk has already moved elsewhere—to the anticipation of further events such as inflation, supply chain interruptions, or the restriction </w:t>
      </w:r>
      <w:proofErr w:type="gramStart"/>
      <w:r w:rsidRPr="006005FB">
        <w:rPr>
          <w:u w:val="single"/>
        </w:rPr>
        <w:t>of  civil</w:t>
      </w:r>
      <w:proofErr w:type="gramEnd"/>
      <w:r w:rsidRPr="006005FB">
        <w:rPr>
          <w:u w:val="single"/>
        </w:rPr>
        <w:t xml:space="preserve">  liberties.  Risks are always events that are not yet real.</w:t>
      </w:r>
      <w:r w:rsidRPr="00F66BEB">
        <w:t xml:space="preserve"> </w:t>
      </w:r>
      <w:r w:rsidRPr="006005FB">
        <w:rPr>
          <w:sz w:val="14"/>
          <w:szCs w:val="14"/>
        </w:rPr>
        <w:t xml:space="preserve">Without techniques of </w:t>
      </w:r>
      <w:proofErr w:type="spellStart"/>
      <w:r w:rsidRPr="006005FB">
        <w:rPr>
          <w:sz w:val="14"/>
          <w:szCs w:val="14"/>
        </w:rPr>
        <w:t>visualisation</w:t>
      </w:r>
      <w:proofErr w:type="spellEnd"/>
      <w:r w:rsidRPr="006005FB">
        <w:rPr>
          <w:sz w:val="14"/>
          <w:szCs w:val="14"/>
        </w:rPr>
        <w:t xml:space="preserve">, symbolic forms, or mass media, risks are nothing at all (Beck, 2009b; Beck et al., 2013). Whilst the term “risk” is generally pertinent to </w:t>
      </w:r>
      <w:proofErr w:type="gramStart"/>
      <w:r w:rsidRPr="006005FB">
        <w:rPr>
          <w:sz w:val="14"/>
          <w:szCs w:val="14"/>
        </w:rPr>
        <w:t>the  modern</w:t>
      </w:r>
      <w:proofErr w:type="gramEnd"/>
      <w:r w:rsidRPr="006005FB">
        <w:rPr>
          <w:sz w:val="14"/>
          <w:szCs w:val="14"/>
        </w:rPr>
        <w:t xml:space="preserve"> age, its deeper meaning has evolved over time, seeping into European languages in the last 400 years, where there remains a distinct lack of consensus about the etymology of “risk.” Some historians believe that the term derives from the Arabic word “</w:t>
      </w:r>
      <w:proofErr w:type="spellStart"/>
      <w:r w:rsidRPr="006005FB">
        <w:rPr>
          <w:sz w:val="14"/>
          <w:szCs w:val="14"/>
        </w:rPr>
        <w:t>risq</w:t>
      </w:r>
      <w:proofErr w:type="spellEnd"/>
      <w:r w:rsidRPr="006005FB">
        <w:rPr>
          <w:sz w:val="14"/>
          <w:szCs w:val="14"/>
        </w:rPr>
        <w:t>,” which refers to the acquisition of wealth and good fortune (Skeat, 1910).  Others have claimed that “risk” finds  its  origins  in  the  Latin word “</w:t>
      </w:r>
      <w:proofErr w:type="spellStart"/>
      <w:r w:rsidRPr="006005FB">
        <w:rPr>
          <w:sz w:val="14"/>
          <w:szCs w:val="14"/>
        </w:rPr>
        <w:t>risco</w:t>
      </w:r>
      <w:proofErr w:type="spellEnd"/>
      <w:r w:rsidRPr="006005FB">
        <w:rPr>
          <w:sz w:val="14"/>
          <w:szCs w:val="14"/>
        </w:rPr>
        <w:t xml:space="preserve">” and was first used as a navigational term by sailors entering uncharted waters (Strydom, 2003).Still  others  have  claimed  that  these  two  derivations  of  risk  were  soldered  together in the 17th century initially through the principle of maritime </w:t>
      </w:r>
      <w:proofErr w:type="spellStart"/>
      <w:r w:rsidRPr="006005FB">
        <w:rPr>
          <w:sz w:val="14"/>
          <w:szCs w:val="14"/>
        </w:rPr>
        <w:t>insur-ance</w:t>
      </w:r>
      <w:proofErr w:type="spellEnd"/>
      <w:r w:rsidRPr="006005FB">
        <w:rPr>
          <w:sz w:val="14"/>
          <w:szCs w:val="14"/>
        </w:rPr>
        <w:t xml:space="preserve"> and then extended into banking, finance and health between the 18th and 20th centuries (Hubbard, 2020). In this context, risk came to relate to the </w:t>
      </w:r>
      <w:proofErr w:type="spellStart"/>
      <w:r w:rsidRPr="006005FB">
        <w:rPr>
          <w:sz w:val="14"/>
          <w:szCs w:val="14"/>
        </w:rPr>
        <w:t>bal-ance</w:t>
      </w:r>
      <w:proofErr w:type="spellEnd"/>
      <w:r w:rsidRPr="006005FB">
        <w:rPr>
          <w:sz w:val="14"/>
          <w:szCs w:val="14"/>
        </w:rPr>
        <w:t xml:space="preserve"> between acquisitive opportunities and potential dangers (Wilkinson, 2002). In other words, early modernity was dominated by “external risks”—risks that could somehow be perceived as independent of the actions of the individuals, could be reasonably well calculated, and could be subjected to actuarial tables. </w:t>
      </w:r>
      <w:proofErr w:type="gramStart"/>
      <w:r w:rsidRPr="006005FB">
        <w:rPr>
          <w:sz w:val="14"/>
          <w:szCs w:val="14"/>
        </w:rPr>
        <w:t>Calculating  the</w:t>
      </w:r>
      <w:proofErr w:type="gramEnd"/>
      <w:r w:rsidRPr="006005FB">
        <w:rPr>
          <w:sz w:val="14"/>
          <w:szCs w:val="14"/>
        </w:rPr>
        <w:t xml:space="preserve">  risks  associated  with  unemployment  and  sickness  on  </w:t>
      </w:r>
      <w:proofErr w:type="spellStart"/>
      <w:r w:rsidRPr="006005FB">
        <w:rPr>
          <w:sz w:val="14"/>
          <w:szCs w:val="14"/>
        </w:rPr>
        <w:t>institu-tional</w:t>
      </w:r>
      <w:proofErr w:type="spellEnd"/>
      <w:r w:rsidRPr="006005FB">
        <w:rPr>
          <w:sz w:val="14"/>
          <w:szCs w:val="14"/>
        </w:rPr>
        <w:t xml:space="preserve"> profitability is but one example (Giddens, 1999b). However, as also argued by Anthony Giddens (1990) and Giddens and Pierson (1998), for the first time in the course of human history late modernity has created the environment to evolve risk to the global level. This includes radio-</w:t>
      </w:r>
      <w:proofErr w:type="gramStart"/>
      <w:r w:rsidRPr="006005FB">
        <w:rPr>
          <w:sz w:val="14"/>
          <w:szCs w:val="14"/>
        </w:rPr>
        <w:t>activity,  which</w:t>
      </w:r>
      <w:proofErr w:type="gramEnd"/>
      <w:r w:rsidRPr="006005FB">
        <w:rPr>
          <w:sz w:val="14"/>
          <w:szCs w:val="14"/>
        </w:rPr>
        <w:t xml:space="preserve">  completely  evades  human  perceptive  abilities,  and  toxins  and  pollutants in the air, the water and foodstuffs, together with the accompany-</w:t>
      </w:r>
      <w:proofErr w:type="spellStart"/>
      <w:r w:rsidRPr="006005FB">
        <w:rPr>
          <w:sz w:val="14"/>
          <w:szCs w:val="14"/>
        </w:rPr>
        <w:t>ing</w:t>
      </w:r>
      <w:proofErr w:type="spellEnd"/>
      <w:r w:rsidRPr="006005FB">
        <w:rPr>
          <w:sz w:val="14"/>
          <w:szCs w:val="14"/>
        </w:rPr>
        <w:t xml:space="preserve"> short and long-term effects on plants, animals and people (Beck, 1992). Climate change and its deleterious effects on humanity, such as mass migration and monumental shifts in food production and water supply, have also become a truly “global risk” (Baldwin, 2017). Not only are these risks dangerous, but they are also generally not easily </w:t>
      </w:r>
      <w:proofErr w:type="gramStart"/>
      <w:r w:rsidRPr="006005FB">
        <w:rPr>
          <w:sz w:val="14"/>
          <w:szCs w:val="14"/>
        </w:rPr>
        <w:t>per-</w:t>
      </w:r>
      <w:proofErr w:type="spellStart"/>
      <w:r w:rsidRPr="006005FB">
        <w:rPr>
          <w:sz w:val="14"/>
          <w:szCs w:val="14"/>
        </w:rPr>
        <w:t>ceived</w:t>
      </w:r>
      <w:proofErr w:type="spellEnd"/>
      <w:proofErr w:type="gramEnd"/>
      <w:r w:rsidRPr="006005FB">
        <w:rPr>
          <w:sz w:val="14"/>
          <w:szCs w:val="14"/>
        </w:rPr>
        <w:t xml:space="preserve"> or understood. They are complex risks which include patterned processes </w:t>
      </w:r>
      <w:proofErr w:type="gramStart"/>
      <w:r w:rsidRPr="006005FB">
        <w:rPr>
          <w:sz w:val="14"/>
          <w:szCs w:val="14"/>
        </w:rPr>
        <w:t>of  increased</w:t>
      </w:r>
      <w:proofErr w:type="gramEnd"/>
      <w:r w:rsidRPr="006005FB">
        <w:rPr>
          <w:sz w:val="14"/>
          <w:szCs w:val="14"/>
        </w:rPr>
        <w:t xml:space="preserve">  danger,  such  as  background  radiation,  ozone  depletion,  global  warming and global dimming. They are permanent rather than temporary, global rather than local, and manufactured by us in practical and ideological ways. Also, while some people are more affected than others, for the distribution and growth of the more traditional risks—such as poverty (due to inequalities such as class, race, gender and social strata positions)—risks of late modernity sooner or later also strike those who produce or profit from them. The ecological disaster that </w:t>
      </w:r>
      <w:proofErr w:type="gramStart"/>
      <w:r w:rsidRPr="006005FB">
        <w:rPr>
          <w:sz w:val="14"/>
          <w:szCs w:val="14"/>
        </w:rPr>
        <w:t>these  risks</w:t>
      </w:r>
      <w:proofErr w:type="gramEnd"/>
      <w:r w:rsidRPr="006005FB">
        <w:rPr>
          <w:sz w:val="14"/>
          <w:szCs w:val="14"/>
        </w:rPr>
        <w:t xml:space="preserve">  create  as  future  consequences  (such  as  climate  change  and  nuclear  radiation) ignore the borders of nations and the rich/poor differentials, threat-</w:t>
      </w:r>
      <w:proofErr w:type="spellStart"/>
      <w:r w:rsidRPr="006005FB">
        <w:rPr>
          <w:sz w:val="14"/>
          <w:szCs w:val="14"/>
        </w:rPr>
        <w:t>ening</w:t>
      </w:r>
      <w:proofErr w:type="spellEnd"/>
      <w:r w:rsidRPr="006005FB">
        <w:rPr>
          <w:sz w:val="14"/>
          <w:szCs w:val="14"/>
        </w:rPr>
        <w:t xml:space="preserve">  not  only  the  health  of  humans  and  the  environment  but  also  property  and  profit.  </w:t>
      </w:r>
      <w:proofErr w:type="gramStart"/>
      <w:r w:rsidRPr="006005FB">
        <w:rPr>
          <w:sz w:val="14"/>
          <w:szCs w:val="14"/>
        </w:rPr>
        <w:t>Simultaneously,  they</w:t>
      </w:r>
      <w:proofErr w:type="gramEnd"/>
      <w:r w:rsidRPr="006005FB">
        <w:rPr>
          <w:sz w:val="14"/>
          <w:szCs w:val="14"/>
        </w:rPr>
        <w:t xml:space="preserve">  undermine  the  order  of  national  jurisdictions,  producing new international inequalities, not only between the Third World and the industrial states but also among the industrial states themselves (Beck, 1992).</w:t>
      </w:r>
      <w:r>
        <w:rPr>
          <w:sz w:val="14"/>
          <w:szCs w:val="14"/>
        </w:rPr>
        <w:t xml:space="preserve"> </w:t>
      </w:r>
      <w:r w:rsidRPr="004B0542">
        <w:rPr>
          <w:u w:val="single"/>
        </w:rPr>
        <w:t xml:space="preserve">Hence, these </w:t>
      </w:r>
      <w:r w:rsidRPr="004B0542">
        <w:rPr>
          <w:highlight w:val="cyan"/>
          <w:u w:val="single"/>
        </w:rPr>
        <w:t>risks are abstract processes</w:t>
      </w:r>
      <w:r w:rsidRPr="004B0542">
        <w:rPr>
          <w:u w:val="single"/>
        </w:rPr>
        <w:t xml:space="preserve"> in the sense that </w:t>
      </w:r>
      <w:r w:rsidRPr="004B0542">
        <w:rPr>
          <w:highlight w:val="cyan"/>
          <w:u w:val="single"/>
        </w:rPr>
        <w:t>we cannot</w:t>
      </w:r>
      <w:r w:rsidRPr="004B0542">
        <w:rPr>
          <w:u w:val="single"/>
        </w:rPr>
        <w:t xml:space="preserve"> ne</w:t>
      </w:r>
      <w:r>
        <w:rPr>
          <w:u w:val="single"/>
        </w:rPr>
        <w:t>c</w:t>
      </w:r>
      <w:r w:rsidRPr="004B0542">
        <w:rPr>
          <w:u w:val="single"/>
        </w:rPr>
        <w:t xml:space="preserve">essarily </w:t>
      </w:r>
      <w:r w:rsidRPr="004B0542">
        <w:rPr>
          <w:highlight w:val="cyan"/>
          <w:u w:val="single"/>
        </w:rPr>
        <w:t>directly see or feel</w:t>
      </w:r>
      <w:r w:rsidRPr="004B0542">
        <w:rPr>
          <w:u w:val="single"/>
        </w:rPr>
        <w:t xml:space="preserve"> them, but they are material in the sense that they involve the changing form of nature itself or of our societies and their patterns of production and reproduction (</w:t>
      </w:r>
      <w:proofErr w:type="spellStart"/>
      <w:r w:rsidRPr="004B0542">
        <w:rPr>
          <w:u w:val="single"/>
        </w:rPr>
        <w:t>Handmer</w:t>
      </w:r>
      <w:proofErr w:type="spellEnd"/>
      <w:r w:rsidRPr="004B0542">
        <w:rPr>
          <w:u w:val="single"/>
        </w:rPr>
        <w:t xml:space="preserve"> &amp; James, 2007). They are future-oriented and based on causal interpretations, </w:t>
      </w:r>
      <w:r w:rsidRPr="004B0542">
        <w:rPr>
          <w:highlight w:val="cyan"/>
          <w:u w:val="single"/>
        </w:rPr>
        <w:t>and</w:t>
      </w:r>
      <w:r w:rsidRPr="004B0542">
        <w:rPr>
          <w:u w:val="single"/>
        </w:rPr>
        <w:t xml:space="preserve"> therefore initially </w:t>
      </w:r>
      <w:r w:rsidRPr="004B0542">
        <w:rPr>
          <w:highlight w:val="cyan"/>
          <w:u w:val="single"/>
        </w:rPr>
        <w:t>only exist in terms of</w:t>
      </w:r>
      <w:r w:rsidRPr="004B0542">
        <w:rPr>
          <w:u w:val="single"/>
        </w:rPr>
        <w:t xml:space="preserve"> the (scientific or anti-scientific) </w:t>
      </w:r>
      <w:r w:rsidRPr="004B0542">
        <w:rPr>
          <w:highlight w:val="cyan"/>
          <w:u w:val="single"/>
        </w:rPr>
        <w:t>knowledge about them rather than through experience</w:t>
      </w:r>
      <w:r w:rsidRPr="004B0542">
        <w:rPr>
          <w:u w:val="single"/>
        </w:rPr>
        <w:t xml:space="preserve">. </w:t>
      </w:r>
      <w:r w:rsidRPr="00695C2E">
        <w:rPr>
          <w:u w:val="single"/>
        </w:rPr>
        <w:t xml:space="preserve">Also, while this knowledge shapes us, paradoxically, so does our denial and/or ignorance of it. Therefore, </w:t>
      </w:r>
      <w:r w:rsidRPr="00695C2E">
        <w:rPr>
          <w:highlight w:val="cyan"/>
          <w:u w:val="single"/>
        </w:rPr>
        <w:t xml:space="preserve">risks can be changed, magnified, </w:t>
      </w:r>
      <w:proofErr w:type="spellStart"/>
      <w:r w:rsidRPr="00695C2E">
        <w:rPr>
          <w:highlight w:val="cyan"/>
          <w:u w:val="single"/>
        </w:rPr>
        <w:t>dramatised</w:t>
      </w:r>
      <w:proofErr w:type="spellEnd"/>
      <w:r w:rsidRPr="00695C2E">
        <w:rPr>
          <w:highlight w:val="cyan"/>
          <w:u w:val="single"/>
        </w:rPr>
        <w:t xml:space="preserve">, or </w:t>
      </w:r>
      <w:proofErr w:type="spellStart"/>
      <w:r w:rsidRPr="00695C2E">
        <w:rPr>
          <w:highlight w:val="cyan"/>
          <w:u w:val="single"/>
        </w:rPr>
        <w:t>minimised</w:t>
      </w:r>
      <w:proofErr w:type="spellEnd"/>
      <w:r w:rsidRPr="00695C2E">
        <w:rPr>
          <w:highlight w:val="cyan"/>
          <w:u w:val="single"/>
        </w:rPr>
        <w:t xml:space="preserve"> within knowledge</w:t>
      </w:r>
      <w:r w:rsidRPr="00695C2E">
        <w:rPr>
          <w:u w:val="single"/>
        </w:rPr>
        <w:t xml:space="preserve">, and to that extent, </w:t>
      </w:r>
      <w:r w:rsidRPr="00695C2E">
        <w:rPr>
          <w:highlight w:val="cyan"/>
          <w:u w:val="single"/>
        </w:rPr>
        <w:t>they are particularly open to social</w:t>
      </w:r>
      <w:r w:rsidRPr="00695C2E">
        <w:rPr>
          <w:u w:val="single"/>
        </w:rPr>
        <w:t xml:space="preserve"> definition and </w:t>
      </w:r>
      <w:r w:rsidRPr="00695C2E">
        <w:rPr>
          <w:highlight w:val="cyan"/>
          <w:u w:val="single"/>
        </w:rPr>
        <w:t>construction</w:t>
      </w:r>
      <w:r w:rsidRPr="00695C2E">
        <w:rPr>
          <w:u w:val="single"/>
        </w:rPr>
        <w:t>.</w:t>
      </w:r>
      <w:r w:rsidRPr="00F93ABC">
        <w:t xml:space="preserve"> </w:t>
      </w:r>
      <w:r w:rsidRPr="00695C2E">
        <w:rPr>
          <w:u w:val="single"/>
        </w:rPr>
        <w:t xml:space="preserve">As a result, institutions such as governments, </w:t>
      </w:r>
      <w:proofErr w:type="gramStart"/>
      <w:r w:rsidRPr="00695C2E">
        <w:rPr>
          <w:u w:val="single"/>
        </w:rPr>
        <w:t>the  mass</w:t>
      </w:r>
      <w:proofErr w:type="gramEnd"/>
      <w:r w:rsidRPr="00695C2E">
        <w:rPr>
          <w:u w:val="single"/>
        </w:rPr>
        <w:t xml:space="preserve">  media,  and  the  scientific  and  legal  professions  in  charge  of  defining risks become key influencers in determining what is or is not “at risk” or “risky” (Beck, 1992, 2009b).</w:t>
      </w:r>
      <w:r w:rsidRPr="007B7D34">
        <w:rPr>
          <w:sz w:val="36"/>
          <w:szCs w:val="36"/>
          <w:shd w:val="clear" w:color="auto" w:fill="FFFFFF"/>
        </w:rPr>
        <w:t xml:space="preserve"> </w:t>
      </w:r>
      <w:r w:rsidRPr="00695C2E">
        <w:rPr>
          <w:u w:val="single"/>
        </w:rPr>
        <w:t xml:space="preserve">The social definition and </w:t>
      </w:r>
      <w:r w:rsidRPr="00695C2E">
        <w:rPr>
          <w:highlight w:val="cyan"/>
          <w:u w:val="single"/>
        </w:rPr>
        <w:t>construction of risks</w:t>
      </w:r>
      <w:r w:rsidRPr="00695C2E">
        <w:rPr>
          <w:u w:val="single"/>
        </w:rPr>
        <w:t xml:space="preserve"> can be viewed as a simultaneous process of the experience of potential risks intersecting with the way institutions and individuals perceive them. These perceptions </w:t>
      </w:r>
      <w:r w:rsidRPr="00695C2E">
        <w:rPr>
          <w:b/>
          <w:bCs/>
          <w:highlight w:val="cyan"/>
          <w:u w:val="single"/>
        </w:rPr>
        <w:t xml:space="preserve">are informed by social systems and value </w:t>
      </w:r>
      <w:proofErr w:type="gramStart"/>
      <w:r w:rsidRPr="00695C2E">
        <w:rPr>
          <w:b/>
          <w:bCs/>
          <w:highlight w:val="cyan"/>
          <w:u w:val="single"/>
        </w:rPr>
        <w:t>structures</w:t>
      </w:r>
      <w:r w:rsidRPr="00695C2E">
        <w:rPr>
          <w:u w:val="single"/>
        </w:rPr>
        <w:t xml:space="preserve">  which</w:t>
      </w:r>
      <w:proofErr w:type="gramEnd"/>
      <w:r w:rsidRPr="00695C2E">
        <w:rPr>
          <w:u w:val="single"/>
        </w:rPr>
        <w:t xml:space="preserve">  influence  the  extent  in  which  risks are either amplified or attenuated (Kasperson &amp; Kasperson, 1996). </w:t>
      </w:r>
      <w:r w:rsidRPr="00DC2B6F">
        <w:rPr>
          <w:highlight w:val="cyan"/>
          <w:u w:val="single"/>
        </w:rPr>
        <w:t>Social amplification</w:t>
      </w:r>
      <w:r w:rsidRPr="00DC2B6F">
        <w:rPr>
          <w:u w:val="single"/>
        </w:rPr>
        <w:t xml:space="preserve"> and attenuation </w:t>
      </w:r>
      <w:r w:rsidRPr="00DC2B6F">
        <w:rPr>
          <w:highlight w:val="cyan"/>
          <w:u w:val="single"/>
        </w:rPr>
        <w:t>of risk occurs through</w:t>
      </w:r>
      <w:r w:rsidRPr="00DC2B6F">
        <w:rPr>
          <w:b/>
          <w:bCs/>
          <w:highlight w:val="cyan"/>
          <w:u w:val="single"/>
        </w:rPr>
        <w:t xml:space="preserve"> information processes, institutional structures, social group </w:t>
      </w:r>
      <w:proofErr w:type="spellStart"/>
      <w:r w:rsidRPr="00DC2B6F">
        <w:rPr>
          <w:b/>
          <w:bCs/>
          <w:highlight w:val="cyan"/>
          <w:u w:val="single"/>
        </w:rPr>
        <w:t>behaviour</w:t>
      </w:r>
      <w:proofErr w:type="spellEnd"/>
      <w:r w:rsidRPr="00DC2B6F">
        <w:rPr>
          <w:b/>
          <w:bCs/>
          <w:highlight w:val="cyan"/>
          <w:u w:val="single"/>
        </w:rPr>
        <w:t xml:space="preserve"> and individual responses</w:t>
      </w:r>
      <w:r w:rsidRPr="00DC2B6F">
        <w:rPr>
          <w:u w:val="single"/>
        </w:rPr>
        <w:t xml:space="preserve">. </w:t>
      </w:r>
      <w:r w:rsidRPr="00605704">
        <w:rPr>
          <w:u w:val="single"/>
        </w:rPr>
        <w:t xml:space="preserve">These </w:t>
      </w:r>
      <w:proofErr w:type="gramStart"/>
      <w:r w:rsidRPr="00605704">
        <w:rPr>
          <w:u w:val="single"/>
        </w:rPr>
        <w:t>intensify  or</w:t>
      </w:r>
      <w:proofErr w:type="gramEnd"/>
      <w:r w:rsidRPr="00605704">
        <w:rPr>
          <w:u w:val="single"/>
        </w:rPr>
        <w:t xml:space="preserve">  weaken  signals  that  individuals  and  social  groups  receive.  </w:t>
      </w:r>
      <w:proofErr w:type="gramStart"/>
      <w:r w:rsidRPr="00605704">
        <w:rPr>
          <w:u w:val="single"/>
        </w:rPr>
        <w:t>They  also</w:t>
      </w:r>
      <w:proofErr w:type="gramEnd"/>
      <w:r w:rsidRPr="00605704">
        <w:rPr>
          <w:u w:val="single"/>
        </w:rPr>
        <w:t xml:space="preserve"> filter the multitude of signals regarding the attributes of the risk and their importance (Kasperson &amp; Kasperson, 1996; Kasperson et al., 1988).This information and filtering are shaped and influenced by scientists, risk management institutions, media, social activists and opinion leaders, personal networks, and public agencies, as well as by us as individuals. It is done through filtering (only processing a fraction of the information coming through), de-coding and processing (interpreting). It is also done by attaching values, in-</w:t>
      </w:r>
      <w:proofErr w:type="spellStart"/>
      <w:r w:rsidRPr="00605704">
        <w:rPr>
          <w:u w:val="single"/>
        </w:rPr>
        <w:t>teracting</w:t>
      </w:r>
      <w:proofErr w:type="spellEnd"/>
      <w:r w:rsidRPr="00605704">
        <w:rPr>
          <w:u w:val="single"/>
        </w:rPr>
        <w:t xml:space="preserve">  with  social  and  cultural  peers,  formulating  </w:t>
      </w:r>
      <w:proofErr w:type="spellStart"/>
      <w:r w:rsidRPr="00605704">
        <w:rPr>
          <w:u w:val="single"/>
        </w:rPr>
        <w:t>behavioural</w:t>
      </w:r>
      <w:proofErr w:type="spellEnd"/>
      <w:r w:rsidRPr="00605704">
        <w:rPr>
          <w:u w:val="single"/>
        </w:rPr>
        <w:t xml:space="preserve">  intentions,  and finally, engaging in individual or group actions to either accept, ignore, tolerate or change the risk (Kasperson et al., 1988).Often, </w:t>
      </w:r>
      <w:r w:rsidRPr="00605704">
        <w:rPr>
          <w:highlight w:val="cyan"/>
          <w:u w:val="single"/>
        </w:rPr>
        <w:t>through the process of amplification</w:t>
      </w:r>
      <w:r w:rsidRPr="00605704">
        <w:rPr>
          <w:u w:val="single"/>
        </w:rPr>
        <w:t xml:space="preserve"> and attenuation, </w:t>
      </w:r>
      <w:r w:rsidRPr="00605704">
        <w:rPr>
          <w:b/>
          <w:bCs/>
          <w:highlight w:val="cyan"/>
          <w:u w:val="single"/>
        </w:rPr>
        <w:t>our “reality” can be</w:t>
      </w:r>
      <w:r w:rsidRPr="00605704">
        <w:rPr>
          <w:u w:val="single"/>
        </w:rPr>
        <w:t xml:space="preserve"> </w:t>
      </w:r>
      <w:proofErr w:type="spellStart"/>
      <w:r w:rsidRPr="00605704">
        <w:rPr>
          <w:b/>
          <w:bCs/>
          <w:highlight w:val="cyan"/>
          <w:u w:val="single"/>
        </w:rPr>
        <w:t>dramatised</w:t>
      </w:r>
      <w:proofErr w:type="spellEnd"/>
      <w:r w:rsidRPr="00605704">
        <w:rPr>
          <w:u w:val="single"/>
        </w:rPr>
        <w:t xml:space="preserve"> or </w:t>
      </w:r>
      <w:proofErr w:type="spellStart"/>
      <w:r w:rsidRPr="00605704">
        <w:rPr>
          <w:u w:val="single"/>
        </w:rPr>
        <w:t>minimised</w:t>
      </w:r>
      <w:proofErr w:type="spellEnd"/>
      <w:r w:rsidRPr="00605704">
        <w:rPr>
          <w:u w:val="single"/>
        </w:rPr>
        <w:t xml:space="preserve">, </w:t>
      </w:r>
      <w:r w:rsidRPr="00605704">
        <w:rPr>
          <w:b/>
          <w:bCs/>
          <w:highlight w:val="cyan"/>
          <w:u w:val="single"/>
        </w:rPr>
        <w:t>transformed</w:t>
      </w:r>
      <w:r w:rsidRPr="00605704">
        <w:rPr>
          <w:u w:val="single"/>
        </w:rPr>
        <w:t xml:space="preserve">, </w:t>
      </w:r>
      <w:r w:rsidRPr="00605704">
        <w:rPr>
          <w:highlight w:val="cyan"/>
          <w:u w:val="single"/>
        </w:rPr>
        <w:t>or</w:t>
      </w:r>
      <w:r w:rsidRPr="00605704">
        <w:rPr>
          <w:u w:val="single"/>
        </w:rPr>
        <w:t xml:space="preserve"> simply </w:t>
      </w:r>
      <w:r w:rsidRPr="00605704">
        <w:rPr>
          <w:b/>
          <w:bCs/>
          <w:highlight w:val="cyan"/>
          <w:u w:val="single"/>
        </w:rPr>
        <w:t>denied</w:t>
      </w:r>
      <w:r w:rsidRPr="00605704">
        <w:rPr>
          <w:u w:val="single"/>
        </w:rPr>
        <w:t xml:space="preserve">, according to the norms which decide what is known and what is not. Our </w:t>
      </w:r>
      <w:r w:rsidRPr="00605704">
        <w:rPr>
          <w:b/>
          <w:bCs/>
          <w:highlight w:val="cyan"/>
          <w:u w:val="single"/>
        </w:rPr>
        <w:t>realities</w:t>
      </w:r>
      <w:r w:rsidRPr="00605704">
        <w:rPr>
          <w:u w:val="single"/>
        </w:rPr>
        <w:t xml:space="preserve"> can </w:t>
      </w:r>
      <w:r w:rsidRPr="00605704">
        <w:rPr>
          <w:b/>
          <w:bCs/>
          <w:highlight w:val="cyan"/>
          <w:u w:val="single"/>
        </w:rPr>
        <w:t>become the products of</w:t>
      </w:r>
      <w:r w:rsidRPr="00605704">
        <w:rPr>
          <w:u w:val="single"/>
        </w:rPr>
        <w:t xml:space="preserve"> struggles and </w:t>
      </w:r>
      <w:r w:rsidRPr="00605704">
        <w:rPr>
          <w:b/>
          <w:bCs/>
          <w:highlight w:val="cyan"/>
          <w:u w:val="single"/>
        </w:rPr>
        <w:t>conflicts over definitions of risk</w:t>
      </w:r>
      <w:r w:rsidRPr="00605704">
        <w:rPr>
          <w:u w:val="single"/>
        </w:rPr>
        <w:t xml:space="preserve"> within the context of specific relations of definitional power (Beck, 2009a). Put simply, in most cases, it is those who are in power who ultimately decide what is “risky” and what is not.</w:t>
      </w:r>
    </w:p>
    <w:p w14:paraId="139A0607" w14:textId="77777777" w:rsidR="004A59F2" w:rsidRDefault="004A59F2" w:rsidP="004A59F2"/>
    <w:p w14:paraId="16E605EC" w14:textId="77777777" w:rsidR="004A59F2" w:rsidRDefault="004A59F2" w:rsidP="004A59F2"/>
    <w:p w14:paraId="552DE705" w14:textId="1E184CC7" w:rsidR="00FF74B4" w:rsidRDefault="00FF74B4" w:rsidP="00FF74B4">
      <w:pPr>
        <w:pStyle w:val="Heading2"/>
      </w:pPr>
      <w:r>
        <w:t>Links</w:t>
      </w:r>
    </w:p>
    <w:p w14:paraId="118411F8" w14:textId="77777777" w:rsidR="00FF74B4" w:rsidRDefault="00FF74B4" w:rsidP="00FF74B4"/>
    <w:p w14:paraId="564BD22E" w14:textId="04491E3B" w:rsidR="00FF74B4" w:rsidRPr="00FF74B4" w:rsidRDefault="00FF74B4" w:rsidP="00FF74B4">
      <w:pPr>
        <w:pStyle w:val="Heading3"/>
      </w:pPr>
      <w:r>
        <w:t xml:space="preserve">Links---Queerness </w:t>
      </w:r>
      <w:proofErr w:type="spellStart"/>
      <w:r>
        <w:t>Affs</w:t>
      </w:r>
      <w:proofErr w:type="spellEnd"/>
    </w:p>
    <w:p w14:paraId="228FCB8F" w14:textId="77777777" w:rsidR="00110183" w:rsidRDefault="00110183" w:rsidP="00110183"/>
    <w:p w14:paraId="4AF48753" w14:textId="094A5177" w:rsidR="00110183" w:rsidRDefault="00233063" w:rsidP="000873DF">
      <w:pPr>
        <w:pStyle w:val="Heading4"/>
      </w:pPr>
      <w:r>
        <w:t xml:space="preserve">Social formation is prior to </w:t>
      </w:r>
      <w:r w:rsidR="00A05386">
        <w:t xml:space="preserve">both </w:t>
      </w:r>
      <w:r>
        <w:t>action</w:t>
      </w:r>
      <w:r w:rsidR="00A05386">
        <w:t xml:space="preserve"> and being</w:t>
      </w:r>
      <w:r>
        <w:t>—only a</w:t>
      </w:r>
      <w:r w:rsidR="002B2AC0">
        <w:t xml:space="preserve"> </w:t>
      </w:r>
      <w:r w:rsidR="005472AA">
        <w:t>social ethics</w:t>
      </w:r>
      <w:r w:rsidR="00F757D5">
        <w:t xml:space="preserve"> </w:t>
      </w:r>
      <w:r w:rsidR="00816931">
        <w:t>predicated on</w:t>
      </w:r>
      <w:r w:rsidR="00F757D5">
        <w:t xml:space="preserve"> role ethics</w:t>
      </w:r>
      <w:r w:rsidR="005472AA">
        <w:t xml:space="preserve"> can </w:t>
      </w:r>
      <w:r w:rsidR="00B80928">
        <w:t xml:space="preserve">overcome systems of </w:t>
      </w:r>
      <w:proofErr w:type="spellStart"/>
      <w:r w:rsidR="00B80928">
        <w:t>antiqueerness</w:t>
      </w:r>
      <w:proofErr w:type="spellEnd"/>
      <w:r w:rsidR="00AE40CD">
        <w:t xml:space="preserve">. Ontological </w:t>
      </w:r>
      <w:r w:rsidR="00F0727D">
        <w:t>frames</w:t>
      </w:r>
      <w:r w:rsidR="00AE40CD">
        <w:t xml:space="preserve"> lock in those systems of hatred</w:t>
      </w:r>
      <w:r w:rsidR="00774F07">
        <w:t xml:space="preserve"> while Confucian </w:t>
      </w:r>
      <w:r w:rsidR="00F0727D">
        <w:t xml:space="preserve">theorizing creates new </w:t>
      </w:r>
      <w:r w:rsidR="008B2159">
        <w:t xml:space="preserve">pathways for social growth that can overcome them. </w:t>
      </w:r>
      <w:r w:rsidR="00F0727D">
        <w:t xml:space="preserve"> </w:t>
      </w:r>
    </w:p>
    <w:p w14:paraId="2A887B53" w14:textId="6790135F" w:rsidR="00590FD3" w:rsidRPr="00590FD3" w:rsidRDefault="00B86DC2" w:rsidP="00963BE8">
      <w:r w:rsidRPr="00963BE8">
        <w:rPr>
          <w:b/>
          <w:bCs/>
          <w:sz w:val="26"/>
          <w:szCs w:val="26"/>
        </w:rPr>
        <w:t>Sullivan 21</w:t>
      </w:r>
      <w:r>
        <w:t xml:space="preserve"> </w:t>
      </w:r>
      <w:r w:rsidRPr="00963BE8">
        <w:rPr>
          <w:sz w:val="16"/>
          <w:szCs w:val="16"/>
        </w:rPr>
        <w:t>[</w:t>
      </w:r>
      <w:r w:rsidR="00963BE8" w:rsidRPr="00963BE8">
        <w:rPr>
          <w:sz w:val="16"/>
          <w:szCs w:val="16"/>
        </w:rPr>
        <w:t>Dr. Ian</w:t>
      </w:r>
      <w:r w:rsidR="008D7EE0" w:rsidRPr="00963BE8">
        <w:rPr>
          <w:sz w:val="16"/>
          <w:szCs w:val="16"/>
        </w:rPr>
        <w:t xml:space="preserve"> M. Sullivan, </w:t>
      </w:r>
      <w:r w:rsidR="00963BE8" w:rsidRPr="00963BE8">
        <w:rPr>
          <w:sz w:val="16"/>
          <w:szCs w:val="16"/>
        </w:rPr>
        <w:t xml:space="preserve">assistant professor of Philosophy, </w:t>
      </w:r>
      <w:r w:rsidR="00804109" w:rsidRPr="00963BE8">
        <w:rPr>
          <w:sz w:val="16"/>
          <w:szCs w:val="16"/>
        </w:rPr>
        <w:t xml:space="preserve">Department of Historical and Political Studies, Arcadia University, </w:t>
      </w:r>
      <w:r w:rsidR="00CC4E09" w:rsidRPr="00963BE8">
        <w:rPr>
          <w:sz w:val="16"/>
          <w:szCs w:val="16"/>
        </w:rPr>
        <w:t xml:space="preserve">April 22, 2021, </w:t>
      </w:r>
      <w:r w:rsidR="00CC4E09" w:rsidRPr="00963BE8">
        <w:rPr>
          <w:i/>
          <w:iCs/>
          <w:sz w:val="16"/>
          <w:szCs w:val="16"/>
        </w:rPr>
        <w:t>Dao</w:t>
      </w:r>
      <w:r w:rsidR="00CC4E09" w:rsidRPr="00963BE8">
        <w:rPr>
          <w:sz w:val="16"/>
          <w:szCs w:val="16"/>
        </w:rPr>
        <w:t xml:space="preserve">, </w:t>
      </w:r>
      <w:r w:rsidR="008D7EE0" w:rsidRPr="00963BE8">
        <w:rPr>
          <w:sz w:val="16"/>
          <w:szCs w:val="16"/>
        </w:rPr>
        <w:t>“The Need for More than Role Relations: Queer Lives, Social Group Identities, and Confucian Self-cultivation”</w:t>
      </w:r>
      <w:r w:rsidR="00CC4E09" w:rsidRPr="00963BE8">
        <w:rPr>
          <w:sz w:val="16"/>
          <w:szCs w:val="16"/>
        </w:rPr>
        <w:t xml:space="preserve">, </w:t>
      </w:r>
      <w:r w:rsidR="00963BE8" w:rsidRPr="00963BE8">
        <w:rPr>
          <w:sz w:val="16"/>
          <w:szCs w:val="16"/>
        </w:rPr>
        <w:t>//</w:t>
      </w:r>
      <w:proofErr w:type="spellStart"/>
      <w:r w:rsidR="00963BE8" w:rsidRPr="00963BE8">
        <w:rPr>
          <w:sz w:val="16"/>
          <w:szCs w:val="16"/>
        </w:rPr>
        <w:t>zrubin</w:t>
      </w:r>
      <w:proofErr w:type="spellEnd"/>
      <w:r w:rsidR="00963BE8" w:rsidRPr="00963BE8">
        <w:rPr>
          <w:sz w:val="16"/>
          <w:szCs w:val="16"/>
        </w:rPr>
        <w:t>]</w:t>
      </w:r>
    </w:p>
    <w:p w14:paraId="61DBAB86" w14:textId="4E51D682" w:rsidR="000873DF" w:rsidRPr="00A732E2" w:rsidRDefault="000873DF" w:rsidP="000873DF">
      <w:pPr>
        <w:rPr>
          <w:u w:val="single"/>
        </w:rPr>
      </w:pPr>
      <w:r w:rsidRPr="005472AA">
        <w:rPr>
          <w:sz w:val="14"/>
          <w:szCs w:val="14"/>
        </w:rPr>
        <w:t xml:space="preserve">Alternatively, one might think of groups as associations. Associations, such as clubs, churches, political parties, or teams, are formally organized institutions (Young 1990: 44). But these rely on a voluntary, contractual model of relations, where individuals exist as complete persons prior to group membership. If car owners were to organize as a group in need of political representation or social accommodation, they might form such an association. As with the aggregate model, this model for group identity is unable to adequately account for those group memberships I am identifying here as </w:t>
      </w:r>
      <w:proofErr w:type="spellStart"/>
      <w:r w:rsidRPr="005472AA">
        <w:rPr>
          <w:sz w:val="14"/>
          <w:szCs w:val="14"/>
        </w:rPr>
        <w:t>sociopolitically</w:t>
      </w:r>
      <w:proofErr w:type="spellEnd"/>
      <w:r w:rsidRPr="005472AA">
        <w:rPr>
          <w:sz w:val="14"/>
          <w:szCs w:val="14"/>
        </w:rPr>
        <w:t xml:space="preserve"> constitutive of the self.</w:t>
      </w:r>
      <w:r w:rsidRPr="000873DF">
        <w:t xml:space="preserve"> </w:t>
      </w:r>
      <w:r w:rsidRPr="005472AA">
        <w:rPr>
          <w:sz w:val="14"/>
          <w:szCs w:val="14"/>
        </w:rPr>
        <w:t>If an oppressed identity is a voluntary association (as many antiqueer spokespeople in fact assert with the use of terms like “lifestyle”), then one’s oppression is one’s own fault; one’s identity is supposedly a choice.</w:t>
      </w:r>
      <w:r w:rsidRPr="000873DF">
        <w:t xml:space="preserve"> </w:t>
      </w:r>
      <w:r w:rsidRPr="005472AA">
        <w:rPr>
          <w:u w:val="single"/>
        </w:rPr>
        <w:t xml:space="preserve">Neither aggregates nor associations adequately capture the experience of group oppression, nor do they capture the constitutive nature of social groups (Young 1990: 43). </w:t>
      </w:r>
      <w:r w:rsidRPr="00FD0D46">
        <w:rPr>
          <w:highlight w:val="cyan"/>
          <w:u w:val="single"/>
        </w:rPr>
        <w:t>A social group is defined</w:t>
      </w:r>
      <w:r w:rsidRPr="005472AA">
        <w:rPr>
          <w:u w:val="single"/>
        </w:rPr>
        <w:t xml:space="preserve"> instead </w:t>
      </w:r>
      <w:r w:rsidRPr="00FD0D46">
        <w:rPr>
          <w:highlight w:val="cyan"/>
          <w:u w:val="single"/>
        </w:rPr>
        <w:t>by a sense of identity</w:t>
      </w:r>
      <w:r w:rsidRPr="005472AA">
        <w:rPr>
          <w:u w:val="single"/>
        </w:rPr>
        <w:t xml:space="preserve">—a self-identification with a social status and its common history—that is not exclusively the product of one’s volition (Young 1990: 44). Young writes that </w:t>
      </w:r>
      <w:r w:rsidRPr="00A65EA4">
        <w:rPr>
          <w:highlight w:val="cyan"/>
          <w:u w:val="single"/>
        </w:rPr>
        <w:t xml:space="preserve">group identification is a matter of encountering another </w:t>
      </w:r>
      <w:r w:rsidRPr="00A65EA4">
        <w:rPr>
          <w:u w:val="single"/>
        </w:rPr>
        <w:t>collectivity</w:t>
      </w:r>
      <w:r w:rsidRPr="005472AA">
        <w:rPr>
          <w:u w:val="single"/>
        </w:rPr>
        <w:t xml:space="preserve"> </w:t>
      </w:r>
      <w:r w:rsidRPr="00A65EA4">
        <w:rPr>
          <w:highlight w:val="cyan"/>
          <w:u w:val="single"/>
        </w:rPr>
        <w:t>whose cultural forms</w:t>
      </w:r>
      <w:r w:rsidRPr="005472AA">
        <w:rPr>
          <w:u w:val="single"/>
        </w:rPr>
        <w:t xml:space="preserve">, practices, </w:t>
      </w:r>
      <w:r w:rsidRPr="00A65EA4">
        <w:rPr>
          <w:highlight w:val="cyan"/>
          <w:u w:val="single"/>
        </w:rPr>
        <w:t>and way of life differ</w:t>
      </w:r>
      <w:r w:rsidRPr="005472AA">
        <w:rPr>
          <w:u w:val="single"/>
        </w:rPr>
        <w:t xml:space="preserve"> from one’s own and </w:t>
      </w:r>
      <w:r w:rsidRPr="00A65EA4">
        <w:rPr>
          <w:highlight w:val="cyan"/>
          <w:u w:val="single"/>
        </w:rPr>
        <w:t>where one’s own are shared</w:t>
      </w:r>
      <w:r w:rsidRPr="005472AA">
        <w:rPr>
          <w:u w:val="single"/>
        </w:rPr>
        <w:t xml:space="preserve"> with some others. </w:t>
      </w:r>
      <w:r w:rsidRPr="00F928AD">
        <w:rPr>
          <w:highlight w:val="cyan"/>
          <w:u w:val="single"/>
        </w:rPr>
        <w:t>One will share</w:t>
      </w:r>
      <w:r w:rsidRPr="00FF74B4">
        <w:rPr>
          <w:u w:val="single"/>
        </w:rPr>
        <w:t xml:space="preserve"> a sense of </w:t>
      </w:r>
      <w:r w:rsidRPr="00FF74B4">
        <w:rPr>
          <w:highlight w:val="cyan"/>
          <w:u w:val="single"/>
        </w:rPr>
        <w:t>identity with those who share one’s way of life because of similar experiences, such as coming out, homophobia, racism,</w:t>
      </w:r>
      <w:r w:rsidRPr="005472AA">
        <w:rPr>
          <w:u w:val="single"/>
        </w:rPr>
        <w:t xml:space="preserve"> xenophobia, </w:t>
      </w:r>
      <w:r w:rsidRPr="00FF74B4">
        <w:rPr>
          <w:highlight w:val="cyan"/>
          <w:u w:val="single"/>
        </w:rPr>
        <w:t>erasure, misogyny, and so on</w:t>
      </w:r>
      <w:r w:rsidRPr="005472AA">
        <w:rPr>
          <w:u w:val="single"/>
        </w:rPr>
        <w:t xml:space="preserve"> (Young 1990: 43). Social groups, therefore, are neither arbitrary nor voluntary. Moreover, insofar as a social group’s relationships to other groups and the individual experiences constituting the shared sense of identity of its members constitute that social group’s identity, any given social group is defined contextually and provisionally.</w:t>
      </w:r>
      <w:r w:rsidRPr="000873DF">
        <w:t xml:space="preserve"> </w:t>
      </w:r>
      <w:r w:rsidRPr="001D48C9">
        <w:rPr>
          <w:u w:val="single"/>
        </w:rPr>
        <w:t xml:space="preserve">The description </w:t>
      </w:r>
      <w:proofErr w:type="gramStart"/>
      <w:r w:rsidRPr="001D48C9">
        <w:rPr>
          <w:u w:val="single"/>
        </w:rPr>
        <w:t>Young</w:t>
      </w:r>
      <w:proofErr w:type="gramEnd"/>
      <w:r w:rsidRPr="001D48C9">
        <w:rPr>
          <w:u w:val="single"/>
        </w:rPr>
        <w:t xml:space="preserve"> offers mirrors the notion of role-relational constitution from earlier. First, </w:t>
      </w:r>
      <w:r w:rsidRPr="001D48C9">
        <w:rPr>
          <w:b/>
          <w:bCs/>
          <w:highlight w:val="cyan"/>
          <w:u w:val="single"/>
        </w:rPr>
        <w:t>there is no preexisting core self who then adopts these social group identities</w:t>
      </w:r>
      <w:r w:rsidRPr="001D48C9">
        <w:rPr>
          <w:u w:val="single"/>
        </w:rPr>
        <w:t>.</w:t>
      </w:r>
      <w:r w:rsidRPr="000873DF">
        <w:t xml:space="preserve"> </w:t>
      </w:r>
      <w:r w:rsidRPr="00FF74B4">
        <w:rPr>
          <w:u w:val="single"/>
        </w:rPr>
        <w:t xml:space="preserve">Instead, </w:t>
      </w:r>
      <w:r w:rsidRPr="00FF74B4">
        <w:rPr>
          <w:b/>
          <w:bCs/>
          <w:highlight w:val="cyan"/>
          <w:u w:val="single"/>
        </w:rPr>
        <w:t>one’s process of individuation is</w:t>
      </w:r>
      <w:r w:rsidRPr="00FF74B4">
        <w:rPr>
          <w:u w:val="single"/>
        </w:rPr>
        <w:t xml:space="preserve"> partially </w:t>
      </w:r>
      <w:r w:rsidRPr="00FF74B4">
        <w:rPr>
          <w:b/>
          <w:bCs/>
          <w:highlight w:val="cyan"/>
          <w:u w:val="single"/>
        </w:rPr>
        <w:t>shaped by these social groups</w:t>
      </w:r>
      <w:r w:rsidRPr="00FF74B4">
        <w:rPr>
          <w:u w:val="single"/>
        </w:rPr>
        <w:t>.</w:t>
      </w:r>
      <w:r w:rsidRPr="000873DF">
        <w:t xml:space="preserve"> </w:t>
      </w:r>
      <w:r w:rsidRPr="00FF74B4">
        <w:rPr>
          <w:u w:val="single"/>
        </w:rPr>
        <w:t xml:space="preserve">Second and third, just as one is born into a matrix of unchosen familial relations, </w:t>
      </w:r>
      <w:r w:rsidRPr="00FF74B4">
        <w:rPr>
          <w:highlight w:val="cyan"/>
          <w:u w:val="single"/>
        </w:rPr>
        <w:t>one is born into a constellation of unchosen group identities</w:t>
      </w:r>
      <w:r w:rsidRPr="00FF74B4">
        <w:rPr>
          <w:u w:val="single"/>
        </w:rPr>
        <w:t xml:space="preserve"> (e.g., </w:t>
      </w:r>
      <w:proofErr w:type="spellStart"/>
      <w:r w:rsidRPr="00FF74B4">
        <w:rPr>
          <w:u w:val="single"/>
        </w:rPr>
        <w:t>ablebodied</w:t>
      </w:r>
      <w:proofErr w:type="spellEnd"/>
      <w:r w:rsidRPr="00FF74B4">
        <w:rPr>
          <w:u w:val="single"/>
        </w:rPr>
        <w:t>, Chinese, cisgender, bisexual, and so on).</w:t>
      </w:r>
      <w:r w:rsidRPr="000873DF">
        <w:t xml:space="preserve"> </w:t>
      </w:r>
      <w:proofErr w:type="gramStart"/>
      <w:r w:rsidRPr="00981DE2">
        <w:rPr>
          <w:u w:val="single"/>
        </w:rPr>
        <w:t>Thus</w:t>
      </w:r>
      <w:proofErr w:type="gramEnd"/>
      <w:r w:rsidRPr="00981DE2">
        <w:rPr>
          <w:u w:val="single"/>
        </w:rPr>
        <w:t xml:space="preserve"> </w:t>
      </w:r>
      <w:r w:rsidRPr="00981DE2">
        <w:rPr>
          <w:highlight w:val="cyan"/>
          <w:u w:val="single"/>
        </w:rPr>
        <w:t>one’s individuated person is a unique focal integration of</w:t>
      </w:r>
      <w:r w:rsidRPr="00981DE2">
        <w:rPr>
          <w:u w:val="single"/>
        </w:rPr>
        <w:t xml:space="preserve"> these </w:t>
      </w:r>
      <w:r w:rsidRPr="00FD2347">
        <w:rPr>
          <w:highlight w:val="cyan"/>
          <w:u w:val="single"/>
        </w:rPr>
        <w:t>various different group identities</w:t>
      </w:r>
      <w:r w:rsidRPr="00981DE2">
        <w:rPr>
          <w:u w:val="single"/>
        </w:rPr>
        <w:t>.</w:t>
      </w:r>
      <w:r w:rsidRPr="000873DF">
        <w:t xml:space="preserve"> </w:t>
      </w:r>
      <w:r w:rsidRPr="00FD2347">
        <w:rPr>
          <w:u w:val="single"/>
        </w:rPr>
        <w:t xml:space="preserve">Fourth, </w:t>
      </w:r>
      <w:r w:rsidRPr="00FD2347">
        <w:rPr>
          <w:b/>
          <w:bCs/>
          <w:highlight w:val="cyan"/>
          <w:u w:val="single"/>
        </w:rPr>
        <w:t>these social groups are relationally defined</w:t>
      </w:r>
      <w:r w:rsidRPr="00FD2347">
        <w:rPr>
          <w:u w:val="single"/>
        </w:rPr>
        <w:t>.</w:t>
      </w:r>
      <w:r w:rsidRPr="000873DF">
        <w:t xml:space="preserve"> </w:t>
      </w:r>
      <w:r w:rsidRPr="005430CF">
        <w:rPr>
          <w:u w:val="single"/>
        </w:rPr>
        <w:t xml:space="preserve">Just as what it means to be a parent depends on what it means to be a child, a grandparent, and so on, what it means to be cisgender depends on what it means to be transgender, gender nonconforming, and so on. Finally, these </w:t>
      </w:r>
      <w:r w:rsidRPr="005430CF">
        <w:rPr>
          <w:b/>
          <w:bCs/>
          <w:highlight w:val="cyan"/>
          <w:u w:val="single"/>
        </w:rPr>
        <w:t>social group identities are underdetermined</w:t>
      </w:r>
      <w:r w:rsidRPr="005430CF">
        <w:rPr>
          <w:u w:val="single"/>
        </w:rPr>
        <w:t>.</w:t>
      </w:r>
      <w:r w:rsidRPr="000873DF">
        <w:t xml:space="preserve"> </w:t>
      </w:r>
      <w:r w:rsidRPr="005430CF">
        <w:rPr>
          <w:u w:val="single"/>
        </w:rPr>
        <w:t>What it means to be Chinese today continues to evolve, just as what it means to be lesbian, gay, bisexual, transgender, pansexual, and so on continues to evolve with each generation.</w:t>
      </w:r>
      <w:r w:rsidRPr="000873DF">
        <w:t xml:space="preserve"> </w:t>
      </w:r>
      <w:r w:rsidRPr="005430CF">
        <w:rPr>
          <w:u w:val="single"/>
        </w:rPr>
        <w:t xml:space="preserve">In these ways, Young’s ontology of social groups is analogous to the role-relational ontology in </w:t>
      </w:r>
      <w:r w:rsidRPr="005430CF">
        <w:rPr>
          <w:b/>
          <w:bCs/>
          <w:highlight w:val="cyan"/>
          <w:u w:val="single"/>
        </w:rPr>
        <w:t>Confucian role ethics</w:t>
      </w:r>
      <w:r w:rsidRPr="005430CF">
        <w:rPr>
          <w:u w:val="single"/>
        </w:rPr>
        <w:t xml:space="preserve"> in that both </w:t>
      </w:r>
      <w:r w:rsidRPr="005430CF">
        <w:rPr>
          <w:b/>
          <w:bCs/>
          <w:highlight w:val="cyan"/>
          <w:u w:val="single"/>
        </w:rPr>
        <w:t>see identities as unique, multifaceted,</w:t>
      </w:r>
      <w:r w:rsidRPr="005430CF">
        <w:rPr>
          <w:u w:val="single"/>
        </w:rPr>
        <w:t xml:space="preserve"> in-process, </w:t>
      </w:r>
      <w:r w:rsidRPr="005430CF">
        <w:rPr>
          <w:b/>
          <w:bCs/>
          <w:highlight w:val="cyan"/>
          <w:u w:val="single"/>
        </w:rPr>
        <w:t>and contextually forged</w:t>
      </w:r>
      <w:r w:rsidRPr="005430CF">
        <w:rPr>
          <w:u w:val="single"/>
        </w:rPr>
        <w:t>.</w:t>
      </w:r>
      <w:r w:rsidRPr="000873DF">
        <w:t xml:space="preserve"> </w:t>
      </w:r>
      <w:r w:rsidRPr="00A732E2">
        <w:rPr>
          <w:u w:val="single"/>
        </w:rPr>
        <w:t xml:space="preserve">Moreover, both see </w:t>
      </w:r>
      <w:r w:rsidRPr="00A732E2">
        <w:rPr>
          <w:highlight w:val="cyan"/>
          <w:u w:val="single"/>
        </w:rPr>
        <w:t>the ideal society</w:t>
      </w:r>
      <w:r w:rsidRPr="00A732E2">
        <w:rPr>
          <w:u w:val="single"/>
        </w:rPr>
        <w:t xml:space="preserve"> as one that </w:t>
      </w:r>
      <w:r w:rsidRPr="00A732E2">
        <w:rPr>
          <w:highlight w:val="cyan"/>
          <w:u w:val="single"/>
        </w:rPr>
        <w:t>appreciates the differences among these various identities</w:t>
      </w:r>
      <w:r w:rsidRPr="00A732E2">
        <w:rPr>
          <w:u w:val="single"/>
        </w:rPr>
        <w:t>.</w:t>
      </w:r>
      <w:r w:rsidRPr="000873DF">
        <w:t xml:space="preserve"> </w:t>
      </w:r>
      <w:r w:rsidRPr="00A732E2">
        <w:rPr>
          <w:u w:val="single"/>
        </w:rPr>
        <w:t xml:space="preserve">This conception of social groups explains the phenomenon of chosen families detailed above. If elements of one’s identity are cocreated with others insofar as one needs others to affirm that identity </w:t>
      </w:r>
      <w:proofErr w:type="gramStart"/>
      <w:r w:rsidRPr="00A732E2">
        <w:rPr>
          <w:u w:val="single"/>
        </w:rPr>
        <w:t>and also</w:t>
      </w:r>
      <w:proofErr w:type="gramEnd"/>
      <w:r w:rsidRPr="00A732E2">
        <w:rPr>
          <w:u w:val="single"/>
        </w:rPr>
        <w:t xml:space="preserve"> to educate one in the history, cultural forms, practices, and ways of life of that identity, then finding and developing kin relations to do just that is a matter not just of flourishing but of survival itself. This is particularly interesting for Confucian ethics because the Confucian focus on family relations as the root of personhood (as necessary for survival and flourishing) is in a sense affirmed by the queer construction of chosen families. These are not simply circles of friends, predominantly queer neighborhoods, or online forums. </w:t>
      </w:r>
      <w:r w:rsidRPr="00A732E2">
        <w:rPr>
          <w:highlight w:val="cyan"/>
          <w:u w:val="single"/>
        </w:rPr>
        <w:t>Queer persons are often forming kin relations to establish themselves</w:t>
      </w:r>
      <w:r w:rsidRPr="00A732E2">
        <w:rPr>
          <w:u w:val="single"/>
        </w:rPr>
        <w:t xml:space="preserve"> and to flourish </w:t>
      </w:r>
      <w:r w:rsidRPr="00A732E2">
        <w:rPr>
          <w:highlight w:val="cyan"/>
          <w:u w:val="single"/>
        </w:rPr>
        <w:t>as members of their social group</w:t>
      </w:r>
      <w:r w:rsidRPr="00A732E2">
        <w:rPr>
          <w:u w:val="single"/>
        </w:rPr>
        <w:t xml:space="preserve">, a social phenomenon that is consistent with the role-relational ontology of Confucianism but thus far not discussed by Confucian scholars. Moreover, the </w:t>
      </w:r>
      <w:proofErr w:type="gramStart"/>
      <w:r w:rsidRPr="00A732E2">
        <w:rPr>
          <w:u w:val="single"/>
        </w:rPr>
        <w:t>particular example</w:t>
      </w:r>
      <w:proofErr w:type="gramEnd"/>
      <w:r w:rsidRPr="00A732E2">
        <w:rPr>
          <w:u w:val="single"/>
        </w:rPr>
        <w:t xml:space="preserve"> of contemporary queer life in the United States requires both models of social constitution for a complete explanation</w:t>
      </w:r>
      <w:r w:rsidR="00A732E2">
        <w:rPr>
          <w:u w:val="single"/>
        </w:rPr>
        <w:t>.</w:t>
      </w:r>
    </w:p>
    <w:p w14:paraId="1796BD5A" w14:textId="77777777" w:rsidR="00873D95" w:rsidRDefault="00873D95" w:rsidP="000873DF"/>
    <w:p w14:paraId="79D9115F" w14:textId="0EEE8743" w:rsidR="00E90D64" w:rsidRDefault="00E90D64" w:rsidP="00E90D64">
      <w:pPr>
        <w:pStyle w:val="Heading3"/>
      </w:pPr>
      <w:r>
        <w:t>Links---Util</w:t>
      </w:r>
    </w:p>
    <w:p w14:paraId="2CE44D41" w14:textId="77777777" w:rsidR="00873D95" w:rsidRDefault="00873D95" w:rsidP="000873DF"/>
    <w:p w14:paraId="0B9186EB" w14:textId="328438E7" w:rsidR="00873D95" w:rsidRDefault="008034B0" w:rsidP="0069044D">
      <w:pPr>
        <w:pStyle w:val="Heading4"/>
      </w:pPr>
      <w:r>
        <w:t>Evaluating</w:t>
      </w:r>
      <w:r w:rsidR="0000652F">
        <w:t xml:space="preserve"> only</w:t>
      </w:r>
      <w:r>
        <w:t xml:space="preserve"> consequences justifies </w:t>
      </w:r>
      <w:r w:rsidR="0000652F">
        <w:t xml:space="preserve">atrocities in the name of “the greater good”. Only an ethics founded on </w:t>
      </w:r>
      <w:r w:rsidR="008E2F7F">
        <w:t xml:space="preserve">a complete theorization of moral substance can give us </w:t>
      </w:r>
      <w:r w:rsidR="00107D86">
        <w:t xml:space="preserve">ethical guidelines to live by. </w:t>
      </w:r>
    </w:p>
    <w:p w14:paraId="5E39F5AD" w14:textId="30AAE13B" w:rsidR="0069044D" w:rsidRPr="0069044D" w:rsidRDefault="0069044D" w:rsidP="0069044D">
      <w:r w:rsidRPr="00991695">
        <w:rPr>
          <w:b/>
          <w:bCs/>
          <w:sz w:val="26"/>
          <w:szCs w:val="26"/>
        </w:rPr>
        <w:t>Fraser</w:t>
      </w:r>
      <w:r w:rsidR="00991695" w:rsidRPr="00991695">
        <w:rPr>
          <w:b/>
          <w:bCs/>
          <w:sz w:val="26"/>
          <w:szCs w:val="26"/>
        </w:rPr>
        <w:t xml:space="preserve"> 16</w:t>
      </w:r>
      <w:r w:rsidR="00A44EC8">
        <w:t xml:space="preserve"> </w:t>
      </w:r>
      <w:r w:rsidR="00710C1F" w:rsidRPr="00171690">
        <w:rPr>
          <w:sz w:val="16"/>
          <w:szCs w:val="16"/>
        </w:rPr>
        <w:t xml:space="preserve">[Chris Fraser, </w:t>
      </w:r>
      <w:proofErr w:type="spellStart"/>
      <w:r w:rsidR="00710C1F" w:rsidRPr="00171690">
        <w:rPr>
          <w:sz w:val="16"/>
          <w:szCs w:val="16"/>
        </w:rPr>
        <w:t>goated</w:t>
      </w:r>
      <w:proofErr w:type="spellEnd"/>
      <w:r w:rsidR="00710C1F" w:rsidRPr="00171690">
        <w:rPr>
          <w:sz w:val="16"/>
          <w:szCs w:val="16"/>
        </w:rPr>
        <w:t xml:space="preserve">, Chair Professor in the School of Chinese at the University of Hong Kong, formerly Richard Charles and Esther </w:t>
      </w:r>
      <w:proofErr w:type="spellStart"/>
      <w:r w:rsidR="00710C1F" w:rsidRPr="00171690">
        <w:rPr>
          <w:sz w:val="16"/>
          <w:szCs w:val="16"/>
        </w:rPr>
        <w:t>Yewpick</w:t>
      </w:r>
      <w:proofErr w:type="spellEnd"/>
      <w:r w:rsidR="00710C1F" w:rsidRPr="00171690">
        <w:rPr>
          <w:sz w:val="16"/>
          <w:szCs w:val="16"/>
        </w:rPr>
        <w:t xml:space="preserve"> Lee Chair in Chinese Thought and Culture, University of </w:t>
      </w:r>
      <w:r w:rsidR="00710C1F" w:rsidRPr="00710C1F">
        <w:rPr>
          <w:sz w:val="16"/>
          <w:szCs w:val="16"/>
        </w:rPr>
        <w:t>Toronto,</w:t>
      </w:r>
      <w:r w:rsidR="00991695">
        <w:rPr>
          <w:sz w:val="16"/>
          <w:szCs w:val="16"/>
        </w:rPr>
        <w:t xml:space="preserve"> 2016, </w:t>
      </w:r>
      <w:r w:rsidR="00991695" w:rsidRPr="00991695">
        <w:rPr>
          <w:sz w:val="16"/>
          <w:szCs w:val="16"/>
        </w:rPr>
        <w:t>Columbia University Press</w:t>
      </w:r>
      <w:r w:rsidR="00991695">
        <w:rPr>
          <w:sz w:val="16"/>
          <w:szCs w:val="16"/>
        </w:rPr>
        <w:t>,</w:t>
      </w:r>
      <w:r w:rsidR="00710C1F" w:rsidRPr="00710C1F">
        <w:rPr>
          <w:sz w:val="16"/>
          <w:szCs w:val="16"/>
        </w:rPr>
        <w:t xml:space="preserve"> </w:t>
      </w:r>
      <w:r w:rsidR="00A44EC8" w:rsidRPr="00710C1F">
        <w:rPr>
          <w:sz w:val="16"/>
          <w:szCs w:val="16"/>
        </w:rPr>
        <w:t xml:space="preserve">“The Philosophy of the </w:t>
      </w:r>
      <w:proofErr w:type="spellStart"/>
      <w:r w:rsidR="00A44EC8" w:rsidRPr="00710C1F">
        <w:rPr>
          <w:sz w:val="16"/>
          <w:szCs w:val="16"/>
        </w:rPr>
        <w:t>Mòzǐ</w:t>
      </w:r>
      <w:proofErr w:type="spellEnd"/>
      <w:r w:rsidR="00A44EC8" w:rsidRPr="00710C1F">
        <w:rPr>
          <w:sz w:val="16"/>
          <w:szCs w:val="16"/>
        </w:rPr>
        <w:t>: The First Consequentialists”</w:t>
      </w:r>
      <w:r w:rsidR="00710C1F">
        <w:rPr>
          <w:sz w:val="16"/>
          <w:szCs w:val="16"/>
        </w:rPr>
        <w:t>,</w:t>
      </w:r>
      <w:r w:rsidR="009171FC">
        <w:rPr>
          <w:sz w:val="16"/>
          <w:szCs w:val="16"/>
        </w:rPr>
        <w:t xml:space="preserve"> </w:t>
      </w:r>
      <w:r w:rsidR="009171FC" w:rsidRPr="009171FC">
        <w:rPr>
          <w:sz w:val="16"/>
          <w:szCs w:val="16"/>
        </w:rPr>
        <w:t>ISBN 9780231520591</w:t>
      </w:r>
      <w:r w:rsidR="00710C1F">
        <w:rPr>
          <w:sz w:val="16"/>
          <w:szCs w:val="16"/>
        </w:rPr>
        <w:t xml:space="preserve"> //</w:t>
      </w:r>
      <w:proofErr w:type="spellStart"/>
      <w:r w:rsidR="00710C1F">
        <w:rPr>
          <w:sz w:val="16"/>
          <w:szCs w:val="16"/>
        </w:rPr>
        <w:t>zrubin</w:t>
      </w:r>
      <w:proofErr w:type="spellEnd"/>
      <w:r w:rsidR="00710C1F">
        <w:rPr>
          <w:sz w:val="16"/>
          <w:szCs w:val="16"/>
        </w:rPr>
        <w:t>]</w:t>
      </w:r>
    </w:p>
    <w:p w14:paraId="059C9AA5" w14:textId="2351CBCE" w:rsidR="00873D95" w:rsidRDefault="000B3D7D" w:rsidP="00A35F89">
      <w:r w:rsidRPr="004E0223">
        <w:rPr>
          <w:highlight w:val="cyan"/>
          <w:u w:val="single"/>
        </w:rPr>
        <w:t>The difficulty for</w:t>
      </w:r>
      <w:r w:rsidRPr="000B3D7D">
        <w:t xml:space="preserve"> </w:t>
      </w:r>
      <w:r w:rsidRPr="004765E4">
        <w:rPr>
          <w:u w:val="single"/>
        </w:rPr>
        <w:t>the Mohists and other</w:t>
      </w:r>
      <w:r w:rsidRPr="000B3D7D">
        <w:t xml:space="preserve"> </w:t>
      </w:r>
      <w:r w:rsidRPr="004E0223">
        <w:rPr>
          <w:highlight w:val="cyan"/>
          <w:u w:val="single"/>
        </w:rPr>
        <w:t>consequentialists lies in establishing that consequences are the only</w:t>
      </w:r>
      <w:r w:rsidRPr="004E0223">
        <w:rPr>
          <w:u w:val="single"/>
        </w:rPr>
        <w:t xml:space="preserve"> such </w:t>
      </w:r>
      <w:r w:rsidRPr="004E0223">
        <w:rPr>
          <w:highlight w:val="cyan"/>
          <w:u w:val="single"/>
        </w:rPr>
        <w:t>relevant factor</w:t>
      </w:r>
      <w:r w:rsidRPr="004E0223">
        <w:rPr>
          <w:u w:val="single"/>
        </w:rPr>
        <w:t>.</w:t>
      </w:r>
      <w:r w:rsidRPr="000B3D7D">
        <w:t xml:space="preserve"> </w:t>
      </w:r>
      <w:r w:rsidRPr="0070171C">
        <w:rPr>
          <w:highlight w:val="cyan"/>
          <w:u w:val="single"/>
        </w:rPr>
        <w:t>Consider</w:t>
      </w:r>
      <w:r w:rsidRPr="0070171C">
        <w:rPr>
          <w:u w:val="single"/>
        </w:rPr>
        <w:t xml:space="preserve"> an example the Mohists themselves touch on: </w:t>
      </w:r>
      <w:r w:rsidRPr="0070171C">
        <w:rPr>
          <w:b/>
          <w:bCs/>
          <w:highlight w:val="cyan"/>
          <w:u w:val="single"/>
        </w:rPr>
        <w:t>slavery</w:t>
      </w:r>
      <w:r w:rsidRPr="0070171C">
        <w:rPr>
          <w:u w:val="single"/>
        </w:rPr>
        <w:t>.</w:t>
      </w:r>
      <w:r w:rsidRPr="000B3D7D">
        <w:t xml:space="preserve"> </w:t>
      </w:r>
      <w:r w:rsidRPr="0070171C">
        <w:rPr>
          <w:u w:val="single"/>
        </w:rPr>
        <w:t xml:space="preserve">42 They argue that, along with other aspects of military conquest, enslaving the people of a defeated state is immoral. Their official explanation is that this and other consequences of war benefit neither Heaven, the ghosts, nor people.43 But </w:t>
      </w:r>
      <w:r w:rsidRPr="008034B0">
        <w:rPr>
          <w:b/>
          <w:bCs/>
          <w:highlight w:val="cyan"/>
          <w:u w:val="single"/>
        </w:rPr>
        <w:t>is slavery wrong merely because it harms its victims?</w:t>
      </w:r>
      <w:r w:rsidRPr="000B3D7D">
        <w:t xml:space="preserve"> </w:t>
      </w:r>
      <w:r w:rsidRPr="004765E4">
        <w:rPr>
          <w:highlight w:val="cyan"/>
          <w:u w:val="single"/>
        </w:rPr>
        <w:t>Suppose the enslaved</w:t>
      </w:r>
      <w:r w:rsidRPr="004765E4">
        <w:rPr>
          <w:u w:val="single"/>
        </w:rPr>
        <w:t xml:space="preserve"> prisoners </w:t>
      </w:r>
      <w:r w:rsidRPr="004765E4">
        <w:rPr>
          <w:highlight w:val="cyan"/>
          <w:u w:val="single"/>
        </w:rPr>
        <w:t>were</w:t>
      </w:r>
      <w:r w:rsidRPr="004765E4">
        <w:rPr>
          <w:u w:val="single"/>
        </w:rPr>
        <w:t xml:space="preserve"> from an </w:t>
      </w:r>
      <w:r w:rsidRPr="004765E4">
        <w:rPr>
          <w:highlight w:val="cyan"/>
          <w:u w:val="single"/>
        </w:rPr>
        <w:t>impoverished</w:t>
      </w:r>
      <w:r w:rsidRPr="004765E4">
        <w:rPr>
          <w:u w:val="single"/>
        </w:rPr>
        <w:t xml:space="preserve">, crime-ridden state, </w:t>
      </w:r>
      <w:r w:rsidRPr="004765E4">
        <w:rPr>
          <w:highlight w:val="cyan"/>
          <w:u w:val="single"/>
        </w:rPr>
        <w:t>and after</w:t>
      </w:r>
      <w:r w:rsidRPr="004765E4">
        <w:rPr>
          <w:u w:val="single"/>
        </w:rPr>
        <w:t xml:space="preserve"> their </w:t>
      </w:r>
      <w:r w:rsidRPr="004765E4">
        <w:rPr>
          <w:highlight w:val="cyan"/>
          <w:u w:val="single"/>
        </w:rPr>
        <w:t>capture they lived comfortably</w:t>
      </w:r>
      <w:r w:rsidRPr="004765E4">
        <w:rPr>
          <w:u w:val="single"/>
        </w:rPr>
        <w:t xml:space="preserve"> as servants in a wealthy, orderly state.</w:t>
      </w:r>
      <w:r w:rsidRPr="000B3D7D">
        <w:t xml:space="preserve"> </w:t>
      </w:r>
      <w:r w:rsidRPr="004765E4">
        <w:rPr>
          <w:u w:val="single"/>
        </w:rPr>
        <w:t xml:space="preserve">By the Mohists’ criteria, one might argue that enslavement had benefited them. Still, </w:t>
      </w:r>
      <w:r w:rsidRPr="00035CE0">
        <w:rPr>
          <w:highlight w:val="cyan"/>
          <w:u w:val="single"/>
        </w:rPr>
        <w:t>most of us</w:t>
      </w:r>
      <w:r w:rsidRPr="004765E4">
        <w:rPr>
          <w:u w:val="single"/>
        </w:rPr>
        <w:t>—</w:t>
      </w:r>
      <w:r w:rsidR="00E04FD5" w:rsidRPr="004765E4">
        <w:rPr>
          <w:u w:val="single"/>
        </w:rPr>
        <w:t>probably including the Mohists—</w:t>
      </w:r>
      <w:r w:rsidR="00E04FD5" w:rsidRPr="00035CE0">
        <w:rPr>
          <w:highlight w:val="cyan"/>
          <w:u w:val="single"/>
        </w:rPr>
        <w:t>would deny that this</w:t>
      </w:r>
      <w:r w:rsidR="00E04FD5" w:rsidRPr="004765E4">
        <w:rPr>
          <w:u w:val="single"/>
        </w:rPr>
        <w:t xml:space="preserve"> benefit </w:t>
      </w:r>
      <w:r w:rsidR="00E04FD5" w:rsidRPr="00035CE0">
        <w:rPr>
          <w:highlight w:val="cyan"/>
          <w:u w:val="single"/>
        </w:rPr>
        <w:t>justifies</w:t>
      </w:r>
      <w:r w:rsidR="00E04FD5" w:rsidRPr="004765E4">
        <w:rPr>
          <w:u w:val="single"/>
        </w:rPr>
        <w:t xml:space="preserve"> their </w:t>
      </w:r>
      <w:r w:rsidR="00E04FD5" w:rsidRPr="00035CE0">
        <w:rPr>
          <w:highlight w:val="cyan"/>
          <w:u w:val="single"/>
        </w:rPr>
        <w:t>enslavement</w:t>
      </w:r>
      <w:r w:rsidR="00E04FD5" w:rsidRPr="004765E4">
        <w:rPr>
          <w:u w:val="single"/>
        </w:rPr>
        <w:t>.</w:t>
      </w:r>
      <w:r w:rsidR="00E04FD5" w:rsidRPr="00E04FD5">
        <w:t xml:space="preserve"> </w:t>
      </w:r>
      <w:r w:rsidR="00E04FD5" w:rsidRPr="002636AE">
        <w:rPr>
          <w:u w:val="single"/>
        </w:rPr>
        <w:t xml:space="preserve">The challenge for the Mohists is to explain why not. </w:t>
      </w:r>
      <w:proofErr w:type="spellStart"/>
      <w:r w:rsidR="00E04FD5" w:rsidRPr="002636AE">
        <w:rPr>
          <w:u w:val="single"/>
        </w:rPr>
        <w:t>NonMohists</w:t>
      </w:r>
      <w:proofErr w:type="spellEnd"/>
      <w:r w:rsidR="00E04FD5" w:rsidRPr="002636AE">
        <w:rPr>
          <w:u w:val="single"/>
        </w:rPr>
        <w:t xml:space="preserve"> can suggest that </w:t>
      </w:r>
      <w:r w:rsidR="00E04FD5" w:rsidRPr="002636AE">
        <w:rPr>
          <w:highlight w:val="cyan"/>
          <w:u w:val="single"/>
        </w:rPr>
        <w:t>slavery is wrong</w:t>
      </w:r>
      <w:r w:rsidR="00E04FD5" w:rsidRPr="002636AE">
        <w:rPr>
          <w:u w:val="single"/>
        </w:rPr>
        <w:t xml:space="preserve"> not just because it is usually harmful </w:t>
      </w:r>
      <w:r w:rsidR="00E04FD5" w:rsidRPr="002636AE">
        <w:rPr>
          <w:highlight w:val="cyan"/>
          <w:u w:val="single"/>
        </w:rPr>
        <w:t>but because it contravenes other crucial values</w:t>
      </w:r>
      <w:r w:rsidR="00E04FD5" w:rsidRPr="002636AE">
        <w:rPr>
          <w:u w:val="single"/>
        </w:rPr>
        <w:t xml:space="preserve">, </w:t>
      </w:r>
      <w:r w:rsidR="00E04FD5" w:rsidRPr="002636AE">
        <w:rPr>
          <w:highlight w:val="cyan"/>
          <w:u w:val="single"/>
        </w:rPr>
        <w:t xml:space="preserve">such as people’s </w:t>
      </w:r>
      <w:r w:rsidR="00E04FD5" w:rsidRPr="0000652F">
        <w:rPr>
          <w:b/>
          <w:bCs/>
          <w:highlight w:val="cyan"/>
          <w:u w:val="single"/>
        </w:rPr>
        <w:t>autonomy, dignity, or exercise of</w:t>
      </w:r>
      <w:r w:rsidR="00E04FD5" w:rsidRPr="002636AE">
        <w:rPr>
          <w:u w:val="single"/>
        </w:rPr>
        <w:t xml:space="preserve"> their </w:t>
      </w:r>
      <w:r w:rsidR="00E04FD5" w:rsidRPr="0000652F">
        <w:rPr>
          <w:b/>
          <w:bCs/>
          <w:highlight w:val="cyan"/>
          <w:u w:val="single"/>
        </w:rPr>
        <w:t>characteristic capabilities</w:t>
      </w:r>
      <w:r w:rsidR="00E04FD5" w:rsidRPr="002636AE">
        <w:rPr>
          <w:u w:val="single"/>
        </w:rPr>
        <w:t>.</w:t>
      </w:r>
      <w:r w:rsidR="00E04FD5" w:rsidRPr="00E04FD5">
        <w:t xml:space="preserve"> </w:t>
      </w:r>
      <w:r w:rsidR="00E04FD5" w:rsidRPr="00007CAA">
        <w:rPr>
          <w:u w:val="single"/>
        </w:rPr>
        <w:t>A Mohist might rejoin that trampling on such values amounts to harming people, and so Mohist ethics can indeed explain why benevolent slavery is wrong. However, subsuming such values under the concepts of benefit and harm seems redundant and gratuitous, a Procrustean attempt to assimilate into consequentialism reasons that are fundamentally not consequentialist.</w:t>
      </w:r>
      <w:r w:rsidR="00E04FD5" w:rsidRPr="00E04FD5">
        <w:t xml:space="preserve">44 </w:t>
      </w:r>
      <w:r w:rsidR="00E04FD5" w:rsidRPr="00007CAA">
        <w:rPr>
          <w:u w:val="single"/>
        </w:rPr>
        <w:t>Indeed, this redundancy sometimes emerges even in the Mohists’ own explanations of immoral conduct. One passage explains that theft is wrong because the stolen items are the product of others’ labor and thus not the thief’s property (</w:t>
      </w:r>
      <w:proofErr w:type="spellStart"/>
      <w:r w:rsidR="00E04FD5" w:rsidRPr="00007CAA">
        <w:rPr>
          <w:u w:val="single"/>
        </w:rPr>
        <w:t>Mz</w:t>
      </w:r>
      <w:proofErr w:type="spellEnd"/>
      <w:r w:rsidR="00E04FD5" w:rsidRPr="00007CAA">
        <w:rPr>
          <w:u w:val="single"/>
        </w:rPr>
        <w:t xml:space="preserve"> 28/57). According to their ethical theory, the Mohists’ official explanation of why theft is wrong must be that the practice of appropriating what is not one’s own is harmful to all. To a critic of consequentialism, however, this explanation will seem redundant. Other things being equal, that thieves take what is not theirs is already a sufficient explanation of the wrong. Indeed, it is not obvious that theft </w:t>
      </w:r>
      <w:proofErr w:type="gramStart"/>
      <w:r w:rsidR="00E04FD5" w:rsidRPr="00007CAA">
        <w:rPr>
          <w:u w:val="single"/>
        </w:rPr>
        <w:t>actually is</w:t>
      </w:r>
      <w:proofErr w:type="gramEnd"/>
      <w:r w:rsidR="00E04FD5" w:rsidRPr="00007CAA">
        <w:rPr>
          <w:u w:val="single"/>
        </w:rPr>
        <w:t xml:space="preserve"> harmful to all, nor that, were it beneficial, it would thereby be right.</w:t>
      </w:r>
      <w:r w:rsidR="00E04FD5" w:rsidRPr="00E04FD5">
        <w:t xml:space="preserve"> </w:t>
      </w:r>
      <w:r w:rsidR="00E04FD5" w:rsidRPr="00AA609E">
        <w:rPr>
          <w:u w:val="single"/>
        </w:rPr>
        <w:t xml:space="preserve">Without purporting to offer a knockdown critique of Mohist-style consequentialism, then, I suggest that </w:t>
      </w:r>
      <w:r w:rsidR="00E04FD5" w:rsidRPr="00AA609E">
        <w:rPr>
          <w:highlight w:val="cyan"/>
          <w:u w:val="single"/>
        </w:rPr>
        <w:t>a more persuasive ethical theory would acknowledge different types of moral value rather than subsuming all moral value under the single label of benefits to be promoted</w:t>
      </w:r>
      <w:r w:rsidR="00E04FD5" w:rsidRPr="00E04FD5">
        <w:t xml:space="preserve">. </w:t>
      </w:r>
      <w:r w:rsidR="00E04FD5" w:rsidRPr="00AA609E">
        <w:rPr>
          <w:sz w:val="14"/>
          <w:szCs w:val="14"/>
        </w:rPr>
        <w:t>A third respect in which the Mohist conception of value seems too narrow is that the Mohists tend to assume that moral value is the only kind there is, or at least the only kind that matters. As I have remarked, they disregard aesthetic value and devote little attention to personal happiness or fulfillment or to a conception of well-rounded human excellence. For them, the best sort of life—for a committed Mohist—is that of the benevolent person or the sage, a life of total devotion to morality and to promoting the benefit of all, construed as material welfare, sufficient population, and social order. Their texts hint at recognition of other values, as when they point out that ancestral sacrifices offer an occasion for an enjoyable gathering (</w:t>
      </w:r>
      <w:proofErr w:type="spellStart"/>
      <w:r w:rsidR="00E04FD5" w:rsidRPr="00AA609E">
        <w:rPr>
          <w:sz w:val="14"/>
          <w:szCs w:val="14"/>
        </w:rPr>
        <w:t>Mz</w:t>
      </w:r>
      <w:proofErr w:type="spellEnd"/>
      <w:r w:rsidR="00E04FD5" w:rsidRPr="00AA609E">
        <w:rPr>
          <w:sz w:val="14"/>
          <w:szCs w:val="14"/>
        </w:rPr>
        <w:t xml:space="preserve"> 31/102) or enthusiastically describe dialectics as a path to knowledge of the myriad things (45/1). However, their texts, especially the “Dialogues,” give the impression that morality is all that really counts. The</w:t>
      </w:r>
      <w:r w:rsidR="00A35F89" w:rsidRPr="00AA609E">
        <w:rPr>
          <w:sz w:val="14"/>
          <w:szCs w:val="14"/>
        </w:rPr>
        <w:t xml:space="preserve"> problem with this stance is that morality may not be all that matters, and a life of total devotion to it may not be the best sort of life. Many goods that enrich our lives are morally neutral; examples might include beauty, knowledge, humor, and excellence in various activities.</w:t>
      </w:r>
      <w:r w:rsidR="00A35F89" w:rsidRPr="00A35F89">
        <w:t xml:space="preserve"> </w:t>
      </w:r>
      <w:r w:rsidR="00A35F89" w:rsidRPr="00AA609E">
        <w:rPr>
          <w:u w:val="single"/>
        </w:rPr>
        <w:t xml:space="preserve">A flourishing, </w:t>
      </w:r>
      <w:proofErr w:type="spellStart"/>
      <w:r w:rsidR="00A35F89" w:rsidRPr="00AA609E">
        <w:rPr>
          <w:u w:val="single"/>
        </w:rPr>
        <w:t>wellrounded</w:t>
      </w:r>
      <w:proofErr w:type="spellEnd"/>
      <w:r w:rsidR="00A35F89" w:rsidRPr="00AA609E">
        <w:rPr>
          <w:u w:val="single"/>
        </w:rPr>
        <w:t xml:space="preserve"> life may be one that makes a significant place for the pursuit or appreciation of such nonmoral goods.45 Mohist ethics thus contrasts with the dominant orientation of classical Greek ethics and that of classical Chinese texts as diverse as the </w:t>
      </w:r>
      <w:proofErr w:type="spellStart"/>
      <w:r w:rsidR="00A35F89" w:rsidRPr="00AA609E">
        <w:rPr>
          <w:u w:val="single"/>
        </w:rPr>
        <w:t>Ruist</w:t>
      </w:r>
      <w:proofErr w:type="spellEnd"/>
      <w:r w:rsidR="00A35F89" w:rsidRPr="00AA609E">
        <w:rPr>
          <w:u w:val="single"/>
        </w:rPr>
        <w:t xml:space="preserve"> </w:t>
      </w:r>
      <w:proofErr w:type="spellStart"/>
      <w:r w:rsidR="00A35F89" w:rsidRPr="00AA609E">
        <w:rPr>
          <w:u w:val="single"/>
        </w:rPr>
        <w:t>Xúnzǐ</w:t>
      </w:r>
      <w:proofErr w:type="spellEnd"/>
      <w:r w:rsidR="00A35F89" w:rsidRPr="00AA609E">
        <w:rPr>
          <w:u w:val="single"/>
        </w:rPr>
        <w:t xml:space="preserve"> and the Daoist </w:t>
      </w:r>
      <w:proofErr w:type="spellStart"/>
      <w:r w:rsidR="00A35F89" w:rsidRPr="00AA609E">
        <w:rPr>
          <w:u w:val="single"/>
        </w:rPr>
        <w:t>Zhuāngzǐ</w:t>
      </w:r>
      <w:proofErr w:type="spellEnd"/>
      <w:r w:rsidR="00A35F89" w:rsidRPr="00AA609E">
        <w:rPr>
          <w:u w:val="single"/>
        </w:rPr>
        <w:t xml:space="preserve">. Much ancient ethical thought, in both Greece and China, is concerned with the good or flourishing life of the individual. A widely shared assumption is that leading a morally good life is in the individual’s own interest, since such a life is the most excellent or happiest for us as individuals. The morally good and prudentially good life </w:t>
      </w:r>
      <w:proofErr w:type="gramStart"/>
      <w:r w:rsidR="00A35F89" w:rsidRPr="00AA609E">
        <w:rPr>
          <w:u w:val="single"/>
        </w:rPr>
        <w:t>converge:</w:t>
      </w:r>
      <w:proofErr w:type="gramEnd"/>
      <w:r w:rsidR="00A35F89" w:rsidRPr="00AA609E">
        <w:rPr>
          <w:u w:val="single"/>
        </w:rPr>
        <w:t xml:space="preserve"> what is morally best turns out to be what is also prudentially best for us as </w:t>
      </w:r>
      <w:proofErr w:type="gramStart"/>
      <w:r w:rsidR="00A35F89" w:rsidRPr="00AA609E">
        <w:rPr>
          <w:u w:val="single"/>
        </w:rPr>
        <w:t>persons</w:t>
      </w:r>
      <w:proofErr w:type="gramEnd"/>
      <w:r w:rsidR="00A35F89">
        <w:t xml:space="preserve">. </w:t>
      </w:r>
    </w:p>
    <w:p w14:paraId="3E6A618E" w14:textId="77777777" w:rsidR="00AF22E2" w:rsidRDefault="00AF22E2" w:rsidP="00A35F89"/>
    <w:p w14:paraId="71E84921" w14:textId="7E8C6C5C" w:rsidR="00AF22E2" w:rsidRDefault="003514D2" w:rsidP="00AF22E2">
      <w:pPr>
        <w:pStyle w:val="Heading4"/>
      </w:pPr>
      <w:r>
        <w:t xml:space="preserve">Denying the </w:t>
      </w:r>
      <w:r w:rsidR="00045CA3">
        <w:t>socio</w:t>
      </w:r>
      <w:r>
        <w:t xml:space="preserve">cultural </w:t>
      </w:r>
      <w:r w:rsidR="00901473">
        <w:t>basi</w:t>
      </w:r>
      <w:r w:rsidR="00BF4B99">
        <w:t>s</w:t>
      </w:r>
      <w:r>
        <w:t xml:space="preserve"> of </w:t>
      </w:r>
      <w:r w:rsidR="00901473">
        <w:t xml:space="preserve">morality </w:t>
      </w:r>
      <w:r w:rsidR="00981C0C">
        <w:t xml:space="preserve">is </w:t>
      </w:r>
      <w:r w:rsidR="00BF4B99">
        <w:t xml:space="preserve">not only wrong but </w:t>
      </w:r>
      <w:r w:rsidR="00981C0C">
        <w:t xml:space="preserve">an active form of intellectual imperialism </w:t>
      </w:r>
    </w:p>
    <w:p w14:paraId="47599028" w14:textId="407D1BB8" w:rsidR="00981C0C" w:rsidRPr="00981C0C" w:rsidRDefault="009C109D" w:rsidP="00981C0C">
      <w:r w:rsidRPr="009C109D">
        <w:rPr>
          <w:b/>
          <w:bCs/>
          <w:sz w:val="26"/>
          <w:szCs w:val="26"/>
        </w:rPr>
        <w:t>He 23</w:t>
      </w:r>
      <w:r>
        <w:t xml:space="preserve"> </w:t>
      </w:r>
      <w:r w:rsidRPr="00F8113C">
        <w:rPr>
          <w:sz w:val="16"/>
          <w:szCs w:val="16"/>
        </w:rPr>
        <w:t>[</w:t>
      </w:r>
      <w:proofErr w:type="spellStart"/>
      <w:r w:rsidR="00FE5A4B" w:rsidRPr="00F8113C">
        <w:rPr>
          <w:sz w:val="16"/>
          <w:szCs w:val="16"/>
        </w:rPr>
        <w:t>Longtao</w:t>
      </w:r>
      <w:proofErr w:type="spellEnd"/>
      <w:r w:rsidR="00FE5A4B" w:rsidRPr="00F8113C">
        <w:rPr>
          <w:sz w:val="16"/>
          <w:szCs w:val="16"/>
        </w:rPr>
        <w:t xml:space="preserve"> He</w:t>
      </w:r>
      <w:r w:rsidR="00FE5A4B" w:rsidRPr="00F8113C">
        <w:rPr>
          <w:sz w:val="16"/>
          <w:szCs w:val="16"/>
        </w:rPr>
        <w:t xml:space="preserve">, </w:t>
      </w:r>
      <w:r w:rsidR="00CB4336" w:rsidRPr="00F8113C">
        <w:rPr>
          <w:sz w:val="16"/>
          <w:szCs w:val="16"/>
        </w:rPr>
        <w:t>Research Institute of Social Development, Southwestern University of Finance and Economics,</w:t>
      </w:r>
      <w:r w:rsidR="00CB4336" w:rsidRPr="00F8113C">
        <w:rPr>
          <w:sz w:val="16"/>
          <w:szCs w:val="16"/>
        </w:rPr>
        <w:t xml:space="preserve"> </w:t>
      </w:r>
      <w:r w:rsidR="00066A9B" w:rsidRPr="00F8113C">
        <w:rPr>
          <w:i/>
          <w:iCs/>
          <w:sz w:val="16"/>
          <w:szCs w:val="16"/>
        </w:rPr>
        <w:t>Asia Paciﬁc Viewpoint</w:t>
      </w:r>
      <w:r w:rsidR="00F8113C" w:rsidRPr="00F8113C">
        <w:rPr>
          <w:sz w:val="16"/>
          <w:szCs w:val="16"/>
        </w:rPr>
        <w:t>,</w:t>
      </w:r>
      <w:r w:rsidR="00066A9B" w:rsidRPr="00F8113C">
        <w:rPr>
          <w:sz w:val="16"/>
          <w:szCs w:val="16"/>
        </w:rPr>
        <w:t xml:space="preserve"> Vol. 64, No. 2, 2023</w:t>
      </w:r>
      <w:r w:rsidR="00F8113C" w:rsidRPr="00F8113C">
        <w:rPr>
          <w:sz w:val="16"/>
          <w:szCs w:val="16"/>
        </w:rPr>
        <w:t xml:space="preserve">, </w:t>
      </w:r>
      <w:r w:rsidR="00066A9B" w:rsidRPr="00F8113C">
        <w:rPr>
          <w:sz w:val="16"/>
          <w:szCs w:val="16"/>
        </w:rPr>
        <w:t>ISSN 1360-7456, pp279–291</w:t>
      </w:r>
      <w:r w:rsidR="00F8113C" w:rsidRPr="00F8113C">
        <w:rPr>
          <w:sz w:val="16"/>
          <w:szCs w:val="16"/>
        </w:rPr>
        <w:t xml:space="preserve">, </w:t>
      </w:r>
      <w:r w:rsidR="00066A9B" w:rsidRPr="00F8113C">
        <w:rPr>
          <w:sz w:val="16"/>
          <w:szCs w:val="16"/>
        </w:rPr>
        <w:t>doi:10.1111/apv.12370</w:t>
      </w:r>
      <w:r w:rsidR="00066A9B" w:rsidRPr="00F8113C">
        <w:rPr>
          <w:sz w:val="16"/>
          <w:szCs w:val="16"/>
        </w:rPr>
        <w:t xml:space="preserve">, </w:t>
      </w:r>
      <w:r w:rsidR="00284CEC" w:rsidRPr="00F8113C">
        <w:rPr>
          <w:sz w:val="16"/>
          <w:szCs w:val="16"/>
        </w:rPr>
        <w:t>“</w:t>
      </w:r>
      <w:r w:rsidR="00284CEC" w:rsidRPr="00F8113C">
        <w:rPr>
          <w:sz w:val="16"/>
          <w:szCs w:val="16"/>
        </w:rPr>
        <w:t>A sociological (Re)construction of the reﬂexive self:</w:t>
      </w:r>
      <w:r w:rsidR="00066A9B" w:rsidRPr="00F8113C">
        <w:rPr>
          <w:sz w:val="16"/>
          <w:szCs w:val="16"/>
        </w:rPr>
        <w:t xml:space="preserve"> </w:t>
      </w:r>
      <w:r w:rsidR="00284CEC" w:rsidRPr="00F8113C">
        <w:rPr>
          <w:sz w:val="16"/>
          <w:szCs w:val="16"/>
        </w:rPr>
        <w:t>A convergence between Foucault and classical</w:t>
      </w:r>
      <w:r w:rsidR="00284CEC" w:rsidRPr="00F8113C">
        <w:rPr>
          <w:sz w:val="16"/>
          <w:szCs w:val="16"/>
        </w:rPr>
        <w:t xml:space="preserve"> </w:t>
      </w:r>
      <w:r w:rsidR="00284CEC" w:rsidRPr="00F8113C">
        <w:rPr>
          <w:sz w:val="16"/>
          <w:szCs w:val="16"/>
        </w:rPr>
        <w:t>Confucian ethics</w:t>
      </w:r>
      <w:r w:rsidR="00284CEC" w:rsidRPr="00F8113C">
        <w:rPr>
          <w:sz w:val="16"/>
          <w:szCs w:val="16"/>
        </w:rPr>
        <w:t xml:space="preserve">”, </w:t>
      </w:r>
      <w:r w:rsidR="00F8113C" w:rsidRPr="00F8113C">
        <w:rPr>
          <w:sz w:val="16"/>
          <w:szCs w:val="16"/>
        </w:rPr>
        <w:t>//</w:t>
      </w:r>
      <w:proofErr w:type="spellStart"/>
      <w:r w:rsidR="00F8113C" w:rsidRPr="00F8113C">
        <w:rPr>
          <w:sz w:val="16"/>
          <w:szCs w:val="16"/>
        </w:rPr>
        <w:t>zrubin</w:t>
      </w:r>
      <w:proofErr w:type="spellEnd"/>
      <w:r w:rsidR="00F8113C" w:rsidRPr="00F8113C">
        <w:rPr>
          <w:sz w:val="16"/>
          <w:szCs w:val="16"/>
        </w:rPr>
        <w:t>]</w:t>
      </w:r>
    </w:p>
    <w:p w14:paraId="0DC86FCD" w14:textId="1F26202E" w:rsidR="00AF22E2" w:rsidRPr="00844C27" w:rsidRDefault="00AF22E2" w:rsidP="00AF22E2">
      <w:pPr>
        <w:rPr>
          <w:u w:val="single"/>
        </w:rPr>
      </w:pPr>
      <w:r w:rsidRPr="00E23974">
        <w:rPr>
          <w:u w:val="single"/>
        </w:rPr>
        <w:t xml:space="preserve">As representatives of post-Enlightenment theories, the </w:t>
      </w:r>
      <w:r w:rsidRPr="00E23974">
        <w:rPr>
          <w:highlight w:val="cyan"/>
          <w:u w:val="single"/>
        </w:rPr>
        <w:t>liberalist and positivist principles of</w:t>
      </w:r>
      <w:r w:rsidRPr="00E23974">
        <w:rPr>
          <w:highlight w:val="cyan"/>
          <w:u w:val="single"/>
        </w:rPr>
        <w:t xml:space="preserve"> </w:t>
      </w:r>
      <w:r w:rsidRPr="00E23974">
        <w:rPr>
          <w:highlight w:val="cyan"/>
          <w:u w:val="single"/>
        </w:rPr>
        <w:t>morality propagate a universalist set of rules</w:t>
      </w:r>
      <w:r w:rsidRPr="00E23974">
        <w:rPr>
          <w:u w:val="single"/>
        </w:rPr>
        <w:t xml:space="preserve"> and</w:t>
      </w:r>
      <w:r w:rsidRPr="00E23974">
        <w:rPr>
          <w:u w:val="single"/>
        </w:rPr>
        <w:t xml:space="preserve"> </w:t>
      </w:r>
      <w:r w:rsidRPr="00E23974">
        <w:rPr>
          <w:u w:val="single"/>
        </w:rPr>
        <w:t xml:space="preserve">regulations </w:t>
      </w:r>
      <w:r w:rsidRPr="00E23974">
        <w:rPr>
          <w:highlight w:val="cyan"/>
          <w:u w:val="single"/>
        </w:rPr>
        <w:t xml:space="preserve">to judge moral </w:t>
      </w:r>
      <w:r w:rsidRPr="00850059">
        <w:rPr>
          <w:highlight w:val="cyan"/>
          <w:u w:val="single"/>
        </w:rPr>
        <w:t>matters that set out to</w:t>
      </w:r>
      <w:r w:rsidRPr="00850059">
        <w:rPr>
          <w:highlight w:val="cyan"/>
          <w:u w:val="single"/>
        </w:rPr>
        <w:t xml:space="preserve"> </w:t>
      </w:r>
      <w:r w:rsidRPr="00850059">
        <w:rPr>
          <w:highlight w:val="cyan"/>
          <w:u w:val="single"/>
        </w:rPr>
        <w:t>be value-free and universal</w:t>
      </w:r>
      <w:r w:rsidRPr="00E23974">
        <w:rPr>
          <w:u w:val="single"/>
        </w:rPr>
        <w:t xml:space="preserve"> (</w:t>
      </w:r>
      <w:proofErr w:type="spellStart"/>
      <w:r w:rsidRPr="00E23974">
        <w:rPr>
          <w:u w:val="single"/>
        </w:rPr>
        <w:t>Curchin</w:t>
      </w:r>
      <w:proofErr w:type="spellEnd"/>
      <w:r w:rsidRPr="00E23974">
        <w:rPr>
          <w:u w:val="single"/>
        </w:rPr>
        <w:t xml:space="preserve">, </w:t>
      </w:r>
      <w:proofErr w:type="gramStart"/>
      <w:r w:rsidRPr="00E23974">
        <w:rPr>
          <w:u w:val="single"/>
        </w:rPr>
        <w:t>2007;Hsiung</w:t>
      </w:r>
      <w:proofErr w:type="gramEnd"/>
      <w:r w:rsidRPr="00E23974">
        <w:rPr>
          <w:u w:val="single"/>
        </w:rPr>
        <w:t xml:space="preserve">, 2021; Smith, 2021). This difference-ignoring approach is </w:t>
      </w:r>
      <w:proofErr w:type="spellStart"/>
      <w:r w:rsidRPr="00E23974">
        <w:rPr>
          <w:u w:val="single"/>
        </w:rPr>
        <w:t>criticised</w:t>
      </w:r>
      <w:proofErr w:type="spellEnd"/>
      <w:r w:rsidRPr="00E23974">
        <w:rPr>
          <w:u w:val="single"/>
        </w:rPr>
        <w:t xml:space="preserve"> for appearing as</w:t>
      </w:r>
      <w:r w:rsidRPr="00E23974">
        <w:rPr>
          <w:u w:val="single"/>
        </w:rPr>
        <w:t xml:space="preserve"> </w:t>
      </w:r>
      <w:r w:rsidRPr="00E23974">
        <w:rPr>
          <w:u w:val="single"/>
        </w:rPr>
        <w:t xml:space="preserve">justice on the surface </w:t>
      </w:r>
      <w:proofErr w:type="gramStart"/>
      <w:r w:rsidRPr="00045CA3">
        <w:rPr>
          <w:highlight w:val="cyan"/>
          <w:u w:val="single"/>
        </w:rPr>
        <w:t>while in reality, it</w:t>
      </w:r>
      <w:proofErr w:type="gramEnd"/>
      <w:r w:rsidRPr="00045CA3">
        <w:rPr>
          <w:highlight w:val="cyan"/>
          <w:u w:val="single"/>
        </w:rPr>
        <w:t xml:space="preserve"> reﬂects</w:t>
      </w:r>
      <w:r w:rsidRPr="00045CA3">
        <w:rPr>
          <w:highlight w:val="cyan"/>
          <w:u w:val="single"/>
        </w:rPr>
        <w:t xml:space="preserve"> </w:t>
      </w:r>
      <w:r w:rsidRPr="00045CA3">
        <w:rPr>
          <w:b/>
          <w:bCs/>
          <w:highlight w:val="cyan"/>
          <w:u w:val="single"/>
        </w:rPr>
        <w:t>the positioning of the white Western male and</w:t>
      </w:r>
      <w:r w:rsidRPr="00045CA3">
        <w:rPr>
          <w:b/>
          <w:bCs/>
          <w:highlight w:val="cyan"/>
          <w:u w:val="single"/>
        </w:rPr>
        <w:t xml:space="preserve"> </w:t>
      </w:r>
      <w:r w:rsidRPr="00045CA3">
        <w:rPr>
          <w:b/>
          <w:bCs/>
          <w:highlight w:val="cyan"/>
          <w:u w:val="single"/>
        </w:rPr>
        <w:t>the alienation</w:t>
      </w:r>
      <w:r w:rsidRPr="00E23974">
        <w:rPr>
          <w:u w:val="single"/>
        </w:rPr>
        <w:t xml:space="preserve"> and belittling </w:t>
      </w:r>
      <w:r w:rsidRPr="00045CA3">
        <w:rPr>
          <w:b/>
          <w:bCs/>
          <w:highlight w:val="cyan"/>
          <w:u w:val="single"/>
        </w:rPr>
        <w:t>of non-Western cultures and domestic minorities</w:t>
      </w:r>
      <w:r w:rsidRPr="00E23974">
        <w:rPr>
          <w:u w:val="single"/>
        </w:rPr>
        <w:t xml:space="preserve"> (Xu, 2012). </w:t>
      </w:r>
      <w:r w:rsidRPr="00BF4B99">
        <w:rPr>
          <w:u w:val="single"/>
        </w:rPr>
        <w:t xml:space="preserve">Therefore, liberalist and positivist principles </w:t>
      </w:r>
      <w:proofErr w:type="gramStart"/>
      <w:r w:rsidRPr="00BF4B99">
        <w:rPr>
          <w:u w:val="single"/>
        </w:rPr>
        <w:t>actually</w:t>
      </w:r>
      <w:r w:rsidR="00671EC8" w:rsidRPr="00BF4B99">
        <w:rPr>
          <w:u w:val="single"/>
        </w:rPr>
        <w:t xml:space="preserve"> </w:t>
      </w:r>
      <w:r w:rsidR="00671EC8" w:rsidRPr="00BF4B99">
        <w:rPr>
          <w:u w:val="single"/>
        </w:rPr>
        <w:t>are</w:t>
      </w:r>
      <w:proofErr w:type="gramEnd"/>
      <w:r w:rsidR="00671EC8" w:rsidRPr="00BF4B99">
        <w:rPr>
          <w:u w:val="single"/>
        </w:rPr>
        <w:t xml:space="preserve"> a form of particularism disguised as moral</w:t>
      </w:r>
      <w:r w:rsidR="00196BB8" w:rsidRPr="00BF4B99">
        <w:rPr>
          <w:u w:val="single"/>
        </w:rPr>
        <w:t xml:space="preserve"> </w:t>
      </w:r>
      <w:r w:rsidR="00671EC8" w:rsidRPr="00BF4B99">
        <w:rPr>
          <w:u w:val="single"/>
        </w:rPr>
        <w:t xml:space="preserve">universalism, </w:t>
      </w:r>
      <w:r w:rsidR="00671EC8" w:rsidRPr="00BF4B99">
        <w:rPr>
          <w:b/>
          <w:bCs/>
          <w:highlight w:val="cyan"/>
          <w:u w:val="single"/>
        </w:rPr>
        <w:t xml:space="preserve">a covert </w:t>
      </w:r>
      <w:proofErr w:type="spellStart"/>
      <w:r w:rsidR="00671EC8" w:rsidRPr="00BF4B99">
        <w:rPr>
          <w:b/>
          <w:bCs/>
          <w:highlight w:val="cyan"/>
          <w:u w:val="single"/>
        </w:rPr>
        <w:t>endeavour</w:t>
      </w:r>
      <w:proofErr w:type="spellEnd"/>
      <w:r w:rsidR="00671EC8" w:rsidRPr="00BF4B99">
        <w:rPr>
          <w:b/>
          <w:bCs/>
          <w:highlight w:val="cyan"/>
          <w:u w:val="single"/>
        </w:rPr>
        <w:t xml:space="preserve"> to practice cultural hegemonic power</w:t>
      </w:r>
      <w:r w:rsidR="00671EC8" w:rsidRPr="00BF4B99">
        <w:rPr>
          <w:u w:val="single"/>
        </w:rPr>
        <w:t>.</w:t>
      </w:r>
      <w:r w:rsidR="00671EC8" w:rsidRPr="00671EC8">
        <w:t xml:space="preserve"> </w:t>
      </w:r>
      <w:r w:rsidR="00671EC8" w:rsidRPr="0062177D">
        <w:rPr>
          <w:sz w:val="14"/>
          <w:szCs w:val="14"/>
        </w:rPr>
        <w:t>The very concepts of</w:t>
      </w:r>
      <w:r w:rsidR="00196BB8" w:rsidRPr="0062177D">
        <w:rPr>
          <w:sz w:val="14"/>
          <w:szCs w:val="14"/>
        </w:rPr>
        <w:t xml:space="preserve"> </w:t>
      </w:r>
      <w:r w:rsidR="00671EC8" w:rsidRPr="0062177D">
        <w:rPr>
          <w:sz w:val="14"/>
          <w:szCs w:val="14"/>
        </w:rPr>
        <w:t xml:space="preserve">human </w:t>
      </w:r>
      <w:proofErr w:type="gramStart"/>
      <w:r w:rsidR="00671EC8" w:rsidRPr="0062177D">
        <w:rPr>
          <w:sz w:val="14"/>
          <w:szCs w:val="14"/>
        </w:rPr>
        <w:t>being</w:t>
      </w:r>
      <w:proofErr w:type="gramEnd"/>
      <w:r w:rsidR="00671EC8" w:rsidRPr="0062177D">
        <w:rPr>
          <w:sz w:val="14"/>
          <w:szCs w:val="14"/>
        </w:rPr>
        <w:t xml:space="preserve">, freedom, humanity, and </w:t>
      </w:r>
      <w:r w:rsidR="00196BB8" w:rsidRPr="0062177D">
        <w:rPr>
          <w:sz w:val="14"/>
          <w:szCs w:val="14"/>
        </w:rPr>
        <w:t>individuality</w:t>
      </w:r>
      <w:r w:rsidR="00671EC8" w:rsidRPr="0062177D">
        <w:rPr>
          <w:sz w:val="14"/>
          <w:szCs w:val="14"/>
        </w:rPr>
        <w:t xml:space="preserve"> are considered as Euro-centric mechanisms</w:t>
      </w:r>
      <w:r w:rsidR="00196BB8" w:rsidRPr="0062177D">
        <w:rPr>
          <w:sz w:val="14"/>
          <w:szCs w:val="14"/>
        </w:rPr>
        <w:t xml:space="preserve"> </w:t>
      </w:r>
      <w:r w:rsidR="00671EC8" w:rsidRPr="0062177D">
        <w:rPr>
          <w:sz w:val="14"/>
          <w:szCs w:val="14"/>
        </w:rPr>
        <w:t xml:space="preserve">of repression (Beck &amp; </w:t>
      </w:r>
      <w:proofErr w:type="spellStart"/>
      <w:r w:rsidR="00671EC8" w:rsidRPr="0062177D">
        <w:rPr>
          <w:sz w:val="14"/>
          <w:szCs w:val="14"/>
        </w:rPr>
        <w:t>Sznaider</w:t>
      </w:r>
      <w:proofErr w:type="spellEnd"/>
      <w:r w:rsidR="00671EC8" w:rsidRPr="0062177D">
        <w:rPr>
          <w:sz w:val="14"/>
          <w:szCs w:val="14"/>
        </w:rPr>
        <w:t>, 2011).</w:t>
      </w:r>
      <w:r w:rsidR="00671EC8" w:rsidRPr="00671EC8">
        <w:t xml:space="preserve"> </w:t>
      </w:r>
      <w:r w:rsidR="00671EC8" w:rsidRPr="00614692">
        <w:rPr>
          <w:sz w:val="14"/>
          <w:szCs w:val="14"/>
        </w:rPr>
        <w:t>It is</w:t>
      </w:r>
      <w:r w:rsidR="00196BB8" w:rsidRPr="00614692">
        <w:rPr>
          <w:sz w:val="14"/>
          <w:szCs w:val="14"/>
        </w:rPr>
        <w:t xml:space="preserve"> </w:t>
      </w:r>
      <w:r w:rsidR="00671EC8" w:rsidRPr="00614692">
        <w:rPr>
          <w:sz w:val="14"/>
          <w:szCs w:val="14"/>
        </w:rPr>
        <w:t xml:space="preserve">apparent that both moral universalism and </w:t>
      </w:r>
      <w:r w:rsidR="00196BB8" w:rsidRPr="00614692">
        <w:rPr>
          <w:sz w:val="14"/>
          <w:szCs w:val="14"/>
        </w:rPr>
        <w:t>cultural</w:t>
      </w:r>
      <w:r w:rsidR="00671EC8" w:rsidRPr="00614692">
        <w:rPr>
          <w:sz w:val="14"/>
          <w:szCs w:val="14"/>
        </w:rPr>
        <w:t xml:space="preserve"> particularism (or cultural pluralism), advocated by some Foucauldian theorists, have their</w:t>
      </w:r>
      <w:r w:rsidR="00196BB8" w:rsidRPr="00614692">
        <w:rPr>
          <w:sz w:val="14"/>
          <w:szCs w:val="14"/>
        </w:rPr>
        <w:t xml:space="preserve"> </w:t>
      </w:r>
      <w:r w:rsidR="00671EC8" w:rsidRPr="00614692">
        <w:rPr>
          <w:sz w:val="14"/>
          <w:szCs w:val="14"/>
        </w:rPr>
        <w:t>limitations</w:t>
      </w:r>
      <w:r w:rsidR="00671EC8" w:rsidRPr="00671EC8">
        <w:t>.</w:t>
      </w:r>
      <w:r w:rsidR="00196BB8">
        <w:t xml:space="preserve"> </w:t>
      </w:r>
      <w:r w:rsidR="00671EC8" w:rsidRPr="00614692">
        <w:rPr>
          <w:highlight w:val="cyan"/>
          <w:u w:val="single"/>
        </w:rPr>
        <w:t>An ontological clariﬁcation</w:t>
      </w:r>
      <w:r w:rsidR="00671EC8" w:rsidRPr="00614692">
        <w:rPr>
          <w:u w:val="single"/>
        </w:rPr>
        <w:t xml:space="preserve"> away from both</w:t>
      </w:r>
      <w:r w:rsidR="00196BB8" w:rsidRPr="00614692">
        <w:rPr>
          <w:u w:val="single"/>
        </w:rPr>
        <w:t xml:space="preserve"> </w:t>
      </w:r>
      <w:r w:rsidR="00671EC8" w:rsidRPr="00614692">
        <w:rPr>
          <w:u w:val="single"/>
        </w:rPr>
        <w:t xml:space="preserve">post-Enlightenment moral universalism and </w:t>
      </w:r>
      <w:r w:rsidR="00196BB8" w:rsidRPr="00614692">
        <w:rPr>
          <w:u w:val="single"/>
        </w:rPr>
        <w:t>cultural</w:t>
      </w:r>
      <w:r w:rsidR="00671EC8" w:rsidRPr="00614692">
        <w:rPr>
          <w:u w:val="single"/>
        </w:rPr>
        <w:t xml:space="preserve"> particularism (or cultural pluralism) </w:t>
      </w:r>
      <w:r w:rsidR="00671EC8" w:rsidRPr="00614692">
        <w:rPr>
          <w:highlight w:val="cyan"/>
          <w:u w:val="single"/>
        </w:rPr>
        <w:t>is</w:t>
      </w:r>
      <w:r w:rsidR="00671EC8" w:rsidRPr="00614692">
        <w:rPr>
          <w:u w:val="single"/>
        </w:rPr>
        <w:t xml:space="preserve"> perhaps</w:t>
      </w:r>
      <w:r w:rsidR="00196BB8" w:rsidRPr="00614692">
        <w:rPr>
          <w:u w:val="single"/>
        </w:rPr>
        <w:t xml:space="preserve"> </w:t>
      </w:r>
      <w:r w:rsidR="00671EC8" w:rsidRPr="00614692">
        <w:rPr>
          <w:highlight w:val="cyan"/>
          <w:u w:val="single"/>
        </w:rPr>
        <w:t>needed</w:t>
      </w:r>
      <w:r w:rsidR="00671EC8" w:rsidRPr="00614692">
        <w:rPr>
          <w:u w:val="single"/>
        </w:rPr>
        <w:t>.</w:t>
      </w:r>
      <w:r w:rsidR="00671EC8" w:rsidRPr="00671EC8">
        <w:t xml:space="preserve"> </w:t>
      </w:r>
      <w:r w:rsidR="00671EC8" w:rsidRPr="00614692">
        <w:rPr>
          <w:sz w:val="14"/>
          <w:szCs w:val="14"/>
        </w:rPr>
        <w:t>First, cultural particularism presumes all</w:t>
      </w:r>
      <w:r w:rsidR="00196BB8" w:rsidRPr="00614692">
        <w:rPr>
          <w:sz w:val="14"/>
          <w:szCs w:val="14"/>
        </w:rPr>
        <w:t xml:space="preserve"> </w:t>
      </w:r>
      <w:r w:rsidR="00671EC8" w:rsidRPr="00614692">
        <w:rPr>
          <w:sz w:val="14"/>
          <w:szCs w:val="14"/>
        </w:rPr>
        <w:t>cultures have equal value—which is not to say</w:t>
      </w:r>
      <w:r w:rsidR="00196BB8" w:rsidRPr="00614692">
        <w:rPr>
          <w:sz w:val="14"/>
          <w:szCs w:val="14"/>
        </w:rPr>
        <w:t xml:space="preserve"> </w:t>
      </w:r>
      <w:r w:rsidR="00671EC8" w:rsidRPr="00614692">
        <w:rPr>
          <w:sz w:val="14"/>
          <w:szCs w:val="14"/>
        </w:rPr>
        <w:t>that all artistic and creative elements within a culture have equal realistic value (Mead, 1934).</w:t>
      </w:r>
      <w:r w:rsidR="00614692">
        <w:rPr>
          <w:sz w:val="14"/>
          <w:szCs w:val="14"/>
        </w:rPr>
        <w:t xml:space="preserve"> </w:t>
      </w:r>
      <w:r w:rsidR="00671EC8" w:rsidRPr="00614692">
        <w:rPr>
          <w:sz w:val="14"/>
          <w:szCs w:val="14"/>
        </w:rPr>
        <w:t xml:space="preserve">Moreover, to be considered a ‘culture’, its elements and practices must nurture a complete society for an extended </w:t>
      </w:r>
      <w:proofErr w:type="gramStart"/>
      <w:r w:rsidR="00671EC8" w:rsidRPr="00614692">
        <w:rPr>
          <w:sz w:val="14"/>
          <w:szCs w:val="14"/>
        </w:rPr>
        <w:t>period of time</w:t>
      </w:r>
      <w:proofErr w:type="gramEnd"/>
      <w:r w:rsidR="00671EC8" w:rsidRPr="00614692">
        <w:rPr>
          <w:sz w:val="14"/>
          <w:szCs w:val="14"/>
        </w:rPr>
        <w:t>, and every</w:t>
      </w:r>
      <w:r w:rsidR="00196BB8" w:rsidRPr="00614692">
        <w:rPr>
          <w:sz w:val="14"/>
          <w:szCs w:val="14"/>
        </w:rPr>
        <w:t xml:space="preserve"> </w:t>
      </w:r>
      <w:r w:rsidR="00671EC8" w:rsidRPr="00614692">
        <w:rPr>
          <w:sz w:val="14"/>
          <w:szCs w:val="14"/>
        </w:rPr>
        <w:t>culture goes through peaks and troughs. This</w:t>
      </w:r>
      <w:r w:rsidR="00196BB8" w:rsidRPr="00614692">
        <w:rPr>
          <w:sz w:val="14"/>
          <w:szCs w:val="14"/>
        </w:rPr>
        <w:t xml:space="preserve"> </w:t>
      </w:r>
      <w:r w:rsidR="00671EC8" w:rsidRPr="00614692">
        <w:rPr>
          <w:sz w:val="14"/>
          <w:szCs w:val="14"/>
        </w:rPr>
        <w:t>dynamic conceptualization of culture does not</w:t>
      </w:r>
      <w:r w:rsidR="00196BB8" w:rsidRPr="00614692">
        <w:rPr>
          <w:sz w:val="14"/>
          <w:szCs w:val="14"/>
        </w:rPr>
        <w:t xml:space="preserve"> </w:t>
      </w:r>
      <w:r w:rsidR="00671EC8" w:rsidRPr="00614692">
        <w:rPr>
          <w:sz w:val="14"/>
          <w:szCs w:val="14"/>
        </w:rPr>
        <w:t>suppose any simplistic equality between cultures.</w:t>
      </w:r>
      <w:r w:rsidR="00196BB8">
        <w:t xml:space="preserve"> </w:t>
      </w:r>
      <w:r w:rsidR="00671EC8" w:rsidRPr="00614692">
        <w:rPr>
          <w:u w:val="single"/>
        </w:rPr>
        <w:t xml:space="preserve">Therefore, I argue that the speciﬁc matter of </w:t>
      </w:r>
      <w:r w:rsidR="00671EC8" w:rsidRPr="009633F3">
        <w:rPr>
          <w:highlight w:val="cyan"/>
          <w:u w:val="single"/>
        </w:rPr>
        <w:t>morality must be veriﬁed through</w:t>
      </w:r>
      <w:r w:rsidR="00671EC8" w:rsidRPr="00614692">
        <w:rPr>
          <w:u w:val="single"/>
        </w:rPr>
        <w:t xml:space="preserve"> targeted research and</w:t>
      </w:r>
      <w:r w:rsidR="00196BB8" w:rsidRPr="00614692">
        <w:rPr>
          <w:u w:val="single"/>
        </w:rPr>
        <w:t xml:space="preserve"> </w:t>
      </w:r>
      <w:r w:rsidR="00671EC8" w:rsidRPr="009633F3">
        <w:rPr>
          <w:b/>
          <w:bCs/>
          <w:highlight w:val="cyan"/>
          <w:u w:val="single"/>
        </w:rPr>
        <w:t>intercultural dialogue</w:t>
      </w:r>
      <w:r w:rsidR="00671EC8" w:rsidRPr="00614692">
        <w:rPr>
          <w:u w:val="single"/>
        </w:rPr>
        <w:t xml:space="preserve"> (Taylor, 2003). If it is</w:t>
      </w:r>
      <w:r w:rsidR="00196BB8" w:rsidRPr="00614692">
        <w:rPr>
          <w:u w:val="single"/>
        </w:rPr>
        <w:t xml:space="preserve"> </w:t>
      </w:r>
      <w:r w:rsidR="00671EC8" w:rsidRPr="00614692">
        <w:rPr>
          <w:u w:val="single"/>
        </w:rPr>
        <w:t>decided, without thorough research and dialogue,</w:t>
      </w:r>
      <w:r w:rsidR="00196BB8" w:rsidRPr="00614692">
        <w:rPr>
          <w:u w:val="single"/>
        </w:rPr>
        <w:t xml:space="preserve"> </w:t>
      </w:r>
      <w:r w:rsidR="00671EC8" w:rsidRPr="00614692">
        <w:rPr>
          <w:u w:val="single"/>
        </w:rPr>
        <w:t>that all cultures hold equal realistic value, cultural</w:t>
      </w:r>
      <w:r w:rsidR="00196BB8" w:rsidRPr="00614692">
        <w:rPr>
          <w:u w:val="single"/>
        </w:rPr>
        <w:t xml:space="preserve"> </w:t>
      </w:r>
      <w:r w:rsidR="00671EC8" w:rsidRPr="00614692">
        <w:rPr>
          <w:u w:val="single"/>
        </w:rPr>
        <w:t>differences are predetermined and hardly worth</w:t>
      </w:r>
      <w:r w:rsidR="00196BB8" w:rsidRPr="00614692">
        <w:rPr>
          <w:u w:val="single"/>
        </w:rPr>
        <w:t xml:space="preserve"> </w:t>
      </w:r>
      <w:r w:rsidR="00671EC8" w:rsidRPr="00614692">
        <w:rPr>
          <w:u w:val="single"/>
        </w:rPr>
        <w:t>acknowledging.</w:t>
      </w:r>
      <w:r w:rsidR="00671EC8" w:rsidRPr="00671EC8">
        <w:t xml:space="preserve"> </w:t>
      </w:r>
      <w:r w:rsidR="00671EC8" w:rsidRPr="00631A2B">
        <w:rPr>
          <w:u w:val="single"/>
        </w:rPr>
        <w:t>A culture needs to be treated with</w:t>
      </w:r>
      <w:r w:rsidR="00196BB8" w:rsidRPr="00631A2B">
        <w:rPr>
          <w:u w:val="single"/>
        </w:rPr>
        <w:t xml:space="preserve"> </w:t>
      </w:r>
      <w:r w:rsidR="00671EC8" w:rsidRPr="00631A2B">
        <w:rPr>
          <w:u w:val="single"/>
        </w:rPr>
        <w:t>meaningful respect instead of condescension, and</w:t>
      </w:r>
      <w:r w:rsidR="00196BB8" w:rsidRPr="00631A2B">
        <w:rPr>
          <w:u w:val="single"/>
        </w:rPr>
        <w:t xml:space="preserve"> </w:t>
      </w:r>
      <w:r w:rsidR="00671EC8" w:rsidRPr="00631A2B">
        <w:rPr>
          <w:u w:val="single"/>
        </w:rPr>
        <w:t>therefore notions of cultural equality should be</w:t>
      </w:r>
      <w:r w:rsidR="00196BB8" w:rsidRPr="00631A2B">
        <w:rPr>
          <w:u w:val="single"/>
        </w:rPr>
        <w:t xml:space="preserve"> </w:t>
      </w:r>
      <w:r w:rsidR="00671EC8" w:rsidRPr="00631A2B">
        <w:rPr>
          <w:u w:val="single"/>
        </w:rPr>
        <w:t>more nuanced and thought through, rather than</w:t>
      </w:r>
      <w:r w:rsidR="00196BB8" w:rsidRPr="00631A2B">
        <w:rPr>
          <w:u w:val="single"/>
        </w:rPr>
        <w:t xml:space="preserve"> </w:t>
      </w:r>
      <w:r w:rsidR="00671EC8" w:rsidRPr="00631A2B">
        <w:rPr>
          <w:u w:val="single"/>
        </w:rPr>
        <w:t>be shaped by blindly following the liberalist</w:t>
      </w:r>
      <w:r w:rsidR="00BB2D9A" w:rsidRPr="00631A2B">
        <w:rPr>
          <w:u w:val="single"/>
        </w:rPr>
        <w:t xml:space="preserve"> </w:t>
      </w:r>
      <w:r w:rsidR="00671EC8" w:rsidRPr="00631A2B">
        <w:rPr>
          <w:u w:val="single"/>
        </w:rPr>
        <w:t>approach</w:t>
      </w:r>
      <w:r w:rsidR="00671EC8" w:rsidRPr="00671EC8">
        <w:t>.</w:t>
      </w:r>
      <w:r w:rsidR="00196BB8">
        <w:t xml:space="preserve"> </w:t>
      </w:r>
      <w:r w:rsidR="00671EC8" w:rsidRPr="00631A2B">
        <w:rPr>
          <w:u w:val="single"/>
        </w:rPr>
        <w:t>The second clariﬁcation, just as Foucauldian</w:t>
      </w:r>
      <w:r w:rsidR="00196BB8" w:rsidRPr="00631A2B">
        <w:rPr>
          <w:u w:val="single"/>
        </w:rPr>
        <w:t xml:space="preserve"> </w:t>
      </w:r>
      <w:r w:rsidR="00671EC8" w:rsidRPr="00631A2B">
        <w:rPr>
          <w:u w:val="single"/>
        </w:rPr>
        <w:t xml:space="preserve">theorists advocated, is that </w:t>
      </w:r>
      <w:r w:rsidR="00671EC8" w:rsidRPr="00631A2B">
        <w:rPr>
          <w:highlight w:val="cyan"/>
          <w:u w:val="single"/>
        </w:rPr>
        <w:t>the rational and reasonable individual</w:t>
      </w:r>
      <w:r w:rsidR="00671EC8" w:rsidRPr="00631A2B">
        <w:rPr>
          <w:u w:val="single"/>
        </w:rPr>
        <w:t>, on which liberalism (or at</w:t>
      </w:r>
      <w:r w:rsidR="00196BB8" w:rsidRPr="00631A2B">
        <w:rPr>
          <w:u w:val="single"/>
        </w:rPr>
        <w:t xml:space="preserve"> </w:t>
      </w:r>
      <w:r w:rsidR="00671EC8" w:rsidRPr="00631A2B">
        <w:rPr>
          <w:u w:val="single"/>
        </w:rPr>
        <w:t>least, procedural liberalism) and positivism are</w:t>
      </w:r>
      <w:r w:rsidR="00196BB8" w:rsidRPr="00631A2B">
        <w:rPr>
          <w:u w:val="single"/>
        </w:rPr>
        <w:t xml:space="preserve"> </w:t>
      </w:r>
      <w:r w:rsidR="00671EC8" w:rsidRPr="00631A2B">
        <w:rPr>
          <w:u w:val="single"/>
        </w:rPr>
        <w:t xml:space="preserve">based, </w:t>
      </w:r>
      <w:r w:rsidR="00671EC8" w:rsidRPr="00631A2B">
        <w:rPr>
          <w:b/>
          <w:bCs/>
          <w:highlight w:val="cyan"/>
          <w:u w:val="single"/>
        </w:rPr>
        <w:t>cannot exist prior to the social</w:t>
      </w:r>
      <w:r w:rsidR="00671EC8" w:rsidRPr="00631A2B">
        <w:rPr>
          <w:u w:val="single"/>
        </w:rPr>
        <w:t>;</w:t>
      </w:r>
      <w:r w:rsidR="00671EC8" w:rsidRPr="00671EC8">
        <w:t xml:space="preserve"> </w:t>
      </w:r>
      <w:r w:rsidR="00671EC8" w:rsidRPr="00631A2B">
        <w:rPr>
          <w:u w:val="single"/>
        </w:rPr>
        <w:t>indeed,</w:t>
      </w:r>
      <w:r w:rsidR="00BB2D9A" w:rsidRPr="00631A2B">
        <w:rPr>
          <w:u w:val="single"/>
        </w:rPr>
        <w:t xml:space="preserve"> </w:t>
      </w:r>
      <w:r w:rsidR="00671EC8" w:rsidRPr="00631A2B">
        <w:rPr>
          <w:u w:val="single"/>
        </w:rPr>
        <w:t>the individual is embedded within the social</w:t>
      </w:r>
      <w:r w:rsidR="00BB2D9A" w:rsidRPr="00631A2B">
        <w:rPr>
          <w:u w:val="single"/>
        </w:rPr>
        <w:t xml:space="preserve"> </w:t>
      </w:r>
      <w:r w:rsidR="00671EC8" w:rsidRPr="00631A2B">
        <w:rPr>
          <w:u w:val="single"/>
        </w:rPr>
        <w:t>(Xu, 2012). If Foucault’s perspective on disciplinary power is applied to the self in its cultural</w:t>
      </w:r>
      <w:r w:rsidR="00BB2D9A" w:rsidRPr="00631A2B">
        <w:rPr>
          <w:u w:val="single"/>
        </w:rPr>
        <w:t xml:space="preserve"> </w:t>
      </w:r>
      <w:r w:rsidR="00671EC8" w:rsidRPr="00631A2B">
        <w:rPr>
          <w:u w:val="single"/>
        </w:rPr>
        <w:t>context, ‘the self’ ceases to be deﬁned as an</w:t>
      </w:r>
      <w:r w:rsidR="00BB2D9A" w:rsidRPr="00631A2B">
        <w:rPr>
          <w:u w:val="single"/>
        </w:rPr>
        <w:t xml:space="preserve"> </w:t>
      </w:r>
      <w:r w:rsidR="00671EC8" w:rsidRPr="00631A2B">
        <w:rPr>
          <w:u w:val="single"/>
        </w:rPr>
        <w:t>object of respect but rather as a member or representative of cliques and factions. This deﬁnition derails the discussion of morality and</w:t>
      </w:r>
      <w:r w:rsidR="00BB2D9A" w:rsidRPr="00631A2B">
        <w:rPr>
          <w:u w:val="single"/>
        </w:rPr>
        <w:t xml:space="preserve"> </w:t>
      </w:r>
      <w:r w:rsidR="00671EC8" w:rsidRPr="00631A2B">
        <w:rPr>
          <w:u w:val="single"/>
        </w:rPr>
        <w:t>ethics; according to Foucault (1979: 135), all</w:t>
      </w:r>
      <w:r w:rsidR="00BB2D9A" w:rsidRPr="00631A2B">
        <w:rPr>
          <w:u w:val="single"/>
        </w:rPr>
        <w:t xml:space="preserve"> </w:t>
      </w:r>
      <w:r w:rsidR="00671EC8" w:rsidRPr="00631A2B">
        <w:rPr>
          <w:u w:val="single"/>
        </w:rPr>
        <w:t>value judgements that are imposed on the individual through disciplinary power share the aim</w:t>
      </w:r>
      <w:r w:rsidR="00BB2D9A" w:rsidRPr="00631A2B">
        <w:rPr>
          <w:u w:val="single"/>
        </w:rPr>
        <w:t xml:space="preserve"> </w:t>
      </w:r>
      <w:r w:rsidR="00671EC8" w:rsidRPr="00631A2B">
        <w:rPr>
          <w:u w:val="single"/>
        </w:rPr>
        <w:t>of producing human beings that could be</w:t>
      </w:r>
      <w:r w:rsidR="00BB2D9A" w:rsidRPr="00631A2B">
        <w:rPr>
          <w:u w:val="single"/>
        </w:rPr>
        <w:t xml:space="preserve"> </w:t>
      </w:r>
      <w:r w:rsidR="00671EC8" w:rsidRPr="00631A2B">
        <w:rPr>
          <w:u w:val="single"/>
        </w:rPr>
        <w:t xml:space="preserve">regarded as ‘docile </w:t>
      </w:r>
      <w:proofErr w:type="gramStart"/>
      <w:r w:rsidR="00671EC8" w:rsidRPr="00631A2B">
        <w:rPr>
          <w:u w:val="single"/>
        </w:rPr>
        <w:t>bodies’</w:t>
      </w:r>
      <w:proofErr w:type="gramEnd"/>
      <w:r w:rsidR="00671EC8" w:rsidRPr="00631A2B">
        <w:rPr>
          <w:u w:val="single"/>
        </w:rPr>
        <w:t>.</w:t>
      </w:r>
      <w:r w:rsidR="00671EC8" w:rsidRPr="00671EC8">
        <w:t xml:space="preserve"> </w:t>
      </w:r>
      <w:r w:rsidR="00671EC8" w:rsidRPr="00844C27">
        <w:rPr>
          <w:u w:val="single"/>
        </w:rPr>
        <w:t>As Taylor (1991)</w:t>
      </w:r>
      <w:r w:rsidR="00196BB8" w:rsidRPr="00844C27">
        <w:rPr>
          <w:u w:val="single"/>
        </w:rPr>
        <w:t xml:space="preserve"> </w:t>
      </w:r>
      <w:r w:rsidR="00196BB8" w:rsidRPr="00844C27">
        <w:rPr>
          <w:u w:val="single"/>
        </w:rPr>
        <w:t xml:space="preserve">suggested, the self is formed within social </w:t>
      </w:r>
      <w:proofErr w:type="gramStart"/>
      <w:r w:rsidR="00196BB8" w:rsidRPr="00844C27">
        <w:rPr>
          <w:u w:val="single"/>
        </w:rPr>
        <w:t>inter-action</w:t>
      </w:r>
      <w:proofErr w:type="gramEnd"/>
      <w:r w:rsidR="00196BB8" w:rsidRPr="00844C27">
        <w:rPr>
          <w:u w:val="single"/>
        </w:rPr>
        <w:t xml:space="preserve"> and thereby is inevitably shaped by cultural and linguistic contexts that include the</w:t>
      </w:r>
      <w:r w:rsidR="00BB2D9A" w:rsidRPr="00844C27">
        <w:rPr>
          <w:u w:val="single"/>
        </w:rPr>
        <w:t xml:space="preserve"> </w:t>
      </w:r>
      <w:r w:rsidR="00196BB8" w:rsidRPr="00844C27">
        <w:rPr>
          <w:u w:val="single"/>
        </w:rPr>
        <w:t>exertion of disciplinary power. However, this</w:t>
      </w:r>
      <w:r w:rsidR="00BB2D9A" w:rsidRPr="00844C27">
        <w:rPr>
          <w:u w:val="single"/>
        </w:rPr>
        <w:t xml:space="preserve"> </w:t>
      </w:r>
      <w:r w:rsidR="00196BB8" w:rsidRPr="00844C27">
        <w:rPr>
          <w:u w:val="single"/>
        </w:rPr>
        <w:t>does not mean that an individual merely obeys</w:t>
      </w:r>
      <w:r w:rsidR="00BB2D9A" w:rsidRPr="00844C27">
        <w:rPr>
          <w:u w:val="single"/>
        </w:rPr>
        <w:t xml:space="preserve"> </w:t>
      </w:r>
      <w:r w:rsidR="00196BB8" w:rsidRPr="00844C27">
        <w:rPr>
          <w:u w:val="single"/>
        </w:rPr>
        <w:t>cultural norms and traditional practices (</w:t>
      </w:r>
      <w:proofErr w:type="spellStart"/>
      <w:r w:rsidR="00196BB8" w:rsidRPr="00844C27">
        <w:rPr>
          <w:u w:val="single"/>
        </w:rPr>
        <w:t>Butleret</w:t>
      </w:r>
      <w:proofErr w:type="spellEnd"/>
      <w:r w:rsidR="00196BB8" w:rsidRPr="00844C27">
        <w:rPr>
          <w:u w:val="single"/>
        </w:rPr>
        <w:t xml:space="preserve"> al., 2018). Although they cannot escape the</w:t>
      </w:r>
      <w:r w:rsidR="00BB2D9A" w:rsidRPr="00844C27">
        <w:rPr>
          <w:u w:val="single"/>
        </w:rPr>
        <w:t xml:space="preserve"> </w:t>
      </w:r>
      <w:r w:rsidR="00196BB8" w:rsidRPr="00844C27">
        <w:rPr>
          <w:u w:val="single"/>
        </w:rPr>
        <w:t>inﬂuence of social context, an individual has</w:t>
      </w:r>
      <w:r w:rsidR="00BB2D9A" w:rsidRPr="00844C27">
        <w:rPr>
          <w:u w:val="single"/>
        </w:rPr>
        <w:t xml:space="preserve"> </w:t>
      </w:r>
      <w:r w:rsidR="00196BB8" w:rsidRPr="00844C27">
        <w:rPr>
          <w:u w:val="single"/>
        </w:rPr>
        <w:t>the capability of reﬂecting on moral matters</w:t>
      </w:r>
      <w:r w:rsidR="00BB2D9A" w:rsidRPr="00844C27">
        <w:rPr>
          <w:u w:val="single"/>
        </w:rPr>
        <w:t xml:space="preserve"> </w:t>
      </w:r>
      <w:r w:rsidR="00196BB8" w:rsidRPr="00844C27">
        <w:rPr>
          <w:u w:val="single"/>
        </w:rPr>
        <w:t>(Callero, 2003)</w:t>
      </w:r>
      <w:r w:rsidR="00196BB8" w:rsidRPr="00844C27">
        <w:rPr>
          <w:u w:val="single"/>
        </w:rPr>
        <w:t xml:space="preserve">. </w:t>
      </w:r>
    </w:p>
    <w:p w14:paraId="416B34CC" w14:textId="77777777" w:rsidR="001573A5" w:rsidRDefault="001573A5" w:rsidP="00A35F89"/>
    <w:p w14:paraId="22D98226" w14:textId="629F9B7D" w:rsidR="001573A5" w:rsidRDefault="001573A5" w:rsidP="001573A5">
      <w:pPr>
        <w:pStyle w:val="Heading2"/>
      </w:pPr>
      <w:r>
        <w:t>Alt</w:t>
      </w:r>
    </w:p>
    <w:p w14:paraId="11F11FF5" w14:textId="77777777" w:rsidR="001573A5" w:rsidRDefault="001573A5" w:rsidP="001573A5"/>
    <w:p w14:paraId="0C95DE46" w14:textId="6D7ED4A7" w:rsidR="001573A5" w:rsidRDefault="00384E72" w:rsidP="001573A5">
      <w:pPr>
        <w:pStyle w:val="Heading3"/>
      </w:pPr>
      <w:r>
        <w:t>Alt---</w:t>
      </w:r>
      <w:proofErr w:type="spellStart"/>
      <w:r w:rsidR="00FE2624">
        <w:t>Ruist</w:t>
      </w:r>
      <w:proofErr w:type="spellEnd"/>
      <w:r w:rsidR="00FE2624">
        <w:t xml:space="preserve"> </w:t>
      </w:r>
      <w:r>
        <w:t>Sonics</w:t>
      </w:r>
    </w:p>
    <w:p w14:paraId="6DAA5034" w14:textId="77777777" w:rsidR="00384E72" w:rsidRDefault="00384E72" w:rsidP="00384E72"/>
    <w:p w14:paraId="072C76B2" w14:textId="77777777" w:rsidR="00384E72" w:rsidRDefault="00384E72" w:rsidP="00384E72">
      <w:pPr>
        <w:pStyle w:val="Heading4"/>
      </w:pPr>
      <w:r>
        <w:t>Vote Negative to affirm our playing of [</w:t>
      </w:r>
      <w:r w:rsidRPr="002F3E1D">
        <w:rPr>
          <w:highlight w:val="cyan"/>
        </w:rPr>
        <w:t>XXX</w:t>
      </w:r>
      <w:r>
        <w:t xml:space="preserve">] as a ritualistic act of politico-moral education and action </w:t>
      </w:r>
    </w:p>
    <w:p w14:paraId="4FD23B4B" w14:textId="77777777" w:rsidR="00384E72" w:rsidRPr="00E04187" w:rsidRDefault="00384E72" w:rsidP="00384E72">
      <w:r w:rsidRPr="003669C3">
        <w:rPr>
          <w:b/>
          <w:bCs/>
          <w:sz w:val="26"/>
          <w:szCs w:val="26"/>
        </w:rPr>
        <w:t>Li 10</w:t>
      </w:r>
      <w:r>
        <w:t xml:space="preserve"> </w:t>
      </w:r>
      <w:r w:rsidRPr="004B7C72">
        <w:rPr>
          <w:sz w:val="16"/>
          <w:szCs w:val="16"/>
        </w:rPr>
        <w:t xml:space="preserve">[Li </w:t>
      </w:r>
      <w:proofErr w:type="spellStart"/>
      <w:r w:rsidRPr="004B7C72">
        <w:rPr>
          <w:sz w:val="16"/>
          <w:szCs w:val="16"/>
        </w:rPr>
        <w:t>Zehou</w:t>
      </w:r>
      <w:proofErr w:type="spellEnd"/>
      <w:r w:rsidRPr="004B7C72">
        <w:rPr>
          <w:sz w:val="16"/>
          <w:szCs w:val="16"/>
        </w:rPr>
        <w:t>, philosopher, Chinese scholar of philosophy and intellectual history</w:t>
      </w:r>
      <w:r>
        <w:rPr>
          <w:sz w:val="16"/>
          <w:szCs w:val="16"/>
        </w:rPr>
        <w:t xml:space="preserve">, 2010, </w:t>
      </w:r>
      <w:r w:rsidRPr="004B7C72">
        <w:rPr>
          <w:sz w:val="16"/>
          <w:szCs w:val="16"/>
        </w:rPr>
        <w:t xml:space="preserve">“The Chinese Aesthetic Tradition”, translated by Maija Bell </w:t>
      </w:r>
      <w:proofErr w:type="spellStart"/>
      <w:r w:rsidRPr="004B7C72">
        <w:rPr>
          <w:sz w:val="16"/>
          <w:szCs w:val="16"/>
        </w:rPr>
        <w:t>Samei</w:t>
      </w:r>
      <w:proofErr w:type="spellEnd"/>
      <w:r>
        <w:rPr>
          <w:sz w:val="16"/>
          <w:szCs w:val="16"/>
        </w:rPr>
        <w:t>, //</w:t>
      </w:r>
      <w:proofErr w:type="spellStart"/>
      <w:r>
        <w:rPr>
          <w:sz w:val="16"/>
          <w:szCs w:val="16"/>
        </w:rPr>
        <w:t>zrubin</w:t>
      </w:r>
      <w:proofErr w:type="spellEnd"/>
      <w:r>
        <w:rPr>
          <w:sz w:val="16"/>
          <w:szCs w:val="16"/>
        </w:rPr>
        <w:t>]</w:t>
      </w:r>
    </w:p>
    <w:p w14:paraId="4F3981AA" w14:textId="77777777" w:rsidR="00384E72" w:rsidRDefault="00384E72" w:rsidP="00384E72">
      <w:r w:rsidRPr="00E62BC1">
        <w:rPr>
          <w:sz w:val="14"/>
          <w:szCs w:val="14"/>
        </w:rPr>
        <w:t>From the above discussion it is apparent that the tradition of rites and music, which formed the institutional structure of ancient China, reflected the evolution of primitive shamanistic rituals and totemic dances into a non-Dionysian cultural form. Rejecting the intense, fevered emotional expression and sensual pleasure of its predecessors, and instead emphasizing harmony, equanimity, moderation, and temperance, the tradition of rites and music both conformed to and served the contemporary social order—that is, the politics of the time.</w:t>
      </w:r>
      <w:r>
        <w:t xml:space="preserve"> </w:t>
      </w:r>
      <w:r w:rsidRPr="00492606">
        <w:rPr>
          <w:highlight w:val="cyan"/>
          <w:u w:val="single"/>
        </w:rPr>
        <w:t>Rites and music are</w:t>
      </w:r>
      <w:r w:rsidRPr="00E62BC1">
        <w:rPr>
          <w:u w:val="single"/>
        </w:rPr>
        <w:t xml:space="preserve"> thus directly related to and </w:t>
      </w:r>
      <w:r w:rsidRPr="00492606">
        <w:rPr>
          <w:highlight w:val="cyan"/>
          <w:u w:val="single"/>
        </w:rPr>
        <w:t>intimately connected with politics</w:t>
      </w:r>
      <w:r w:rsidRPr="00E62BC1">
        <w:rPr>
          <w:u w:val="single"/>
        </w:rPr>
        <w:t>. As the “Record of Music” of the Li ji puts it, “If these four—rites, music, law and administration—are implemented without fail, then the kingly Way will be complete” (Li ji 19.1/99/6). A very prominent feature of the aesthetic theory of “</w:t>
      </w:r>
      <w:r w:rsidRPr="00CB5030">
        <w:rPr>
          <w:b/>
          <w:bCs/>
          <w:highlight w:val="cyan"/>
          <w:u w:val="single"/>
        </w:rPr>
        <w:t>music entails harmony</w:t>
      </w:r>
      <w:r w:rsidRPr="00E62BC1">
        <w:rPr>
          <w:u w:val="single"/>
        </w:rPr>
        <w:t>,” therefore, is that it intimately links art (music) with politics by means of molding the emotions.</w:t>
      </w:r>
      <w:r>
        <w:t xml:space="preserve"> </w:t>
      </w:r>
      <w:r w:rsidRPr="001C02A2">
        <w:rPr>
          <w:u w:val="single"/>
        </w:rPr>
        <w:t xml:space="preserve">The main reason </w:t>
      </w:r>
      <w:r w:rsidRPr="00DC287B">
        <w:rPr>
          <w:highlight w:val="cyan"/>
          <w:u w:val="single"/>
        </w:rPr>
        <w:t>music</w:t>
      </w:r>
      <w:r w:rsidRPr="001C02A2">
        <w:rPr>
          <w:u w:val="single"/>
        </w:rPr>
        <w:t xml:space="preserve"> is needed is because it </w:t>
      </w:r>
      <w:r w:rsidRPr="00DC287B">
        <w:rPr>
          <w:highlight w:val="cyan"/>
          <w:u w:val="single"/>
        </w:rPr>
        <w:t>can</w:t>
      </w:r>
      <w:r w:rsidRPr="001C02A2">
        <w:rPr>
          <w:u w:val="single"/>
        </w:rPr>
        <w:t xml:space="preserve"> “improve people’s minds, </w:t>
      </w:r>
      <w:r w:rsidRPr="00DC287B">
        <w:rPr>
          <w:highlight w:val="cyan"/>
          <w:u w:val="single"/>
        </w:rPr>
        <w:t>move people deeply, cause customs to change</w:t>
      </w:r>
      <w:r w:rsidRPr="001C02A2">
        <w:rPr>
          <w:u w:val="single"/>
        </w:rPr>
        <w:t>; it is for this reason that the former kings taught it” (Li ji 19.10/100/25).</w:t>
      </w:r>
      <w:r>
        <w:t xml:space="preserve"> </w:t>
      </w:r>
      <w:r w:rsidRPr="00B219B1">
        <w:rPr>
          <w:u w:val="single"/>
        </w:rPr>
        <w:t xml:space="preserve">This view suggests, on the one hand, that different types of music reflect different political attitudes and social moods. Quoting again from the “Record of Music”: “When the world is well-ruled, its music is peaceful and joyous, and its government harmonious; when the world is in chaos, its music is plaintive and indignant, and its government perverse; the music of a lost state is mournful and nostalgic, and its people weary. The Way of music is one with that of government” (Li ji 19.1/98/19). </w:t>
      </w:r>
      <w:r w:rsidRPr="00B219B1">
        <w:rPr>
          <w:sz w:val="14"/>
          <w:szCs w:val="14"/>
        </w:rPr>
        <w:t xml:space="preserve">On the other hand, different types of music, or even the sounds of different musical instruments, can also arouse varieties of political consciousness, as another passage from the “Record of Music” will illustrate: Bells produce a clanging sound, the clanging acts as a signal, the signal arouses all and produces martial feelings; when the ruler hears bells, he thinks of his ministers of war. The chime-stones produce a ringing sound that is </w:t>
      </w:r>
      <w:proofErr w:type="gramStart"/>
      <w:r w:rsidRPr="00B219B1">
        <w:rPr>
          <w:sz w:val="14"/>
          <w:szCs w:val="14"/>
        </w:rPr>
        <w:t>moving, and</w:t>
      </w:r>
      <w:proofErr w:type="gramEnd"/>
      <w:r w:rsidRPr="00B219B1">
        <w:rPr>
          <w:sz w:val="14"/>
          <w:szCs w:val="14"/>
        </w:rPr>
        <w:t xml:space="preserve"> may move one to think of death; when the ruler hears chime-stones, he thinks of his officers who have died defending his borders.</w:t>
      </w:r>
      <w:r>
        <w:t xml:space="preserve"> </w:t>
      </w:r>
      <w:r w:rsidRPr="000B7D70">
        <w:rPr>
          <w:highlight w:val="cyan"/>
          <w:u w:val="single"/>
        </w:rPr>
        <w:t>Stringed instruments produce a mournful sound, mourning arouses purity, and purity awakens the intent</w:t>
      </w:r>
      <w:r w:rsidRPr="00B219B1">
        <w:rPr>
          <w:u w:val="single"/>
        </w:rPr>
        <w:t xml:space="preserve">; </w:t>
      </w:r>
      <w:r w:rsidRPr="000B7D70">
        <w:rPr>
          <w:highlight w:val="cyan"/>
          <w:u w:val="single"/>
        </w:rPr>
        <w:t xml:space="preserve">when the ruler </w:t>
      </w:r>
      <w:proofErr w:type="gramStart"/>
      <w:r w:rsidRPr="000B7D70">
        <w:rPr>
          <w:highlight w:val="cyan"/>
          <w:u w:val="single"/>
        </w:rPr>
        <w:t>hears the sound of</w:t>
      </w:r>
      <w:proofErr w:type="gramEnd"/>
      <w:r w:rsidRPr="000B7D70">
        <w:rPr>
          <w:highlight w:val="cyan"/>
          <w:u w:val="single"/>
        </w:rPr>
        <w:t xml:space="preserve"> </w:t>
      </w:r>
      <w:r w:rsidRPr="002F3E1D">
        <w:rPr>
          <w:b/>
          <w:bCs/>
          <w:highlight w:val="cyan"/>
          <w:u w:val="single"/>
        </w:rPr>
        <w:t>zither</w:t>
      </w:r>
      <w:r w:rsidRPr="00B219B1">
        <w:rPr>
          <w:u w:val="single"/>
        </w:rPr>
        <w:t xml:space="preserve"> and lute, </w:t>
      </w:r>
      <w:r w:rsidRPr="000B7D70">
        <w:rPr>
          <w:highlight w:val="cyan"/>
          <w:u w:val="single"/>
        </w:rPr>
        <w:t>he thinks of</w:t>
      </w:r>
      <w:r w:rsidRPr="00B219B1">
        <w:rPr>
          <w:u w:val="single"/>
        </w:rPr>
        <w:t xml:space="preserve"> his ministers committed to </w:t>
      </w:r>
      <w:r w:rsidRPr="002F3E1D">
        <w:rPr>
          <w:b/>
          <w:bCs/>
          <w:highlight w:val="cyan"/>
          <w:u w:val="single"/>
        </w:rPr>
        <w:t>uprightness</w:t>
      </w:r>
      <w:r w:rsidRPr="00B219B1">
        <w:rPr>
          <w:u w:val="single"/>
        </w:rPr>
        <w:t xml:space="preserve">. Wind instruments produce a sound like flowing waters, which suggests an assembly and can draw multitudes; when the ruler hears flutes and pipes, he thinks of his officials who are able to lead the multitudes. </w:t>
      </w:r>
      <w:r w:rsidRPr="00AE5FAB">
        <w:rPr>
          <w:sz w:val="14"/>
          <w:szCs w:val="14"/>
        </w:rPr>
        <w:t>The sound of drums and tambourines is joyful, and arouses one to action, as the advancing of the armies; when the ruler hears it, he thinks of generals and commanders</w:t>
      </w:r>
      <w:r>
        <w:t xml:space="preserve">. </w:t>
      </w:r>
      <w:proofErr w:type="gramStart"/>
      <w:r w:rsidRPr="00CB5030">
        <w:rPr>
          <w:u w:val="single"/>
        </w:rPr>
        <w:t>Thus</w:t>
      </w:r>
      <w:proofErr w:type="gramEnd"/>
      <w:r w:rsidRPr="00CB5030">
        <w:rPr>
          <w:u w:val="single"/>
        </w:rPr>
        <w:t xml:space="preserve"> </w:t>
      </w:r>
      <w:r w:rsidRPr="00CB5030">
        <w:rPr>
          <w:highlight w:val="cyan"/>
          <w:u w:val="single"/>
        </w:rPr>
        <w:t xml:space="preserve">when the ruler listens to music, he hears more than just their sounds, </w:t>
      </w:r>
      <w:r w:rsidRPr="00CB5030">
        <w:rPr>
          <w:u w:val="single"/>
        </w:rPr>
        <w:t xml:space="preserve">but also what is associated with them. (Li ji 19.25/103/9) This simplistic insistence on the direct connection between art (here music) and politics confuses </w:t>
      </w:r>
      <w:proofErr w:type="gramStart"/>
      <w:r w:rsidRPr="00CB5030">
        <w:rPr>
          <w:u w:val="single"/>
        </w:rPr>
        <w:t>a number of</w:t>
      </w:r>
      <w:proofErr w:type="gramEnd"/>
      <w:r w:rsidRPr="00CB5030">
        <w:rPr>
          <w:u w:val="single"/>
        </w:rPr>
        <w:t xml:space="preserve"> different issues. Because of its intimate relationship with </w:t>
      </w:r>
      <w:proofErr w:type="gramStart"/>
      <w:r w:rsidRPr="00CB5030">
        <w:rPr>
          <w:u w:val="single"/>
        </w:rPr>
        <w:t>the emotions</w:t>
      </w:r>
      <w:proofErr w:type="gramEnd"/>
      <w:r w:rsidRPr="00CB5030">
        <w:rPr>
          <w:u w:val="single"/>
        </w:rPr>
        <w:t xml:space="preserve">, </w:t>
      </w:r>
      <w:r w:rsidRPr="00CB5030">
        <w:rPr>
          <w:highlight w:val="cyan"/>
          <w:u w:val="single"/>
        </w:rPr>
        <w:t>music can reflect</w:t>
      </w:r>
      <w:r w:rsidRPr="00CB5030">
        <w:rPr>
          <w:u w:val="single"/>
        </w:rPr>
        <w:t xml:space="preserve"> variations in the life of the people as well as in </w:t>
      </w:r>
      <w:r w:rsidRPr="00CB5030">
        <w:rPr>
          <w:highlight w:val="cyan"/>
          <w:u w:val="single"/>
        </w:rPr>
        <w:t>the sociopolitical situation</w:t>
      </w:r>
      <w:r w:rsidRPr="00CB5030">
        <w:rPr>
          <w:u w:val="single"/>
        </w:rPr>
        <w:t>; in a certain sense this goes without saying.</w:t>
      </w:r>
      <w:r>
        <w:t xml:space="preserve"> </w:t>
      </w:r>
      <w:proofErr w:type="gramStart"/>
      <w:r w:rsidRPr="00CB5030">
        <w:rPr>
          <w:u w:val="single"/>
        </w:rPr>
        <w:t>That</w:t>
      </w:r>
      <w:proofErr w:type="gramEnd"/>
      <w:r w:rsidRPr="00CB5030">
        <w:rPr>
          <w:u w:val="single"/>
        </w:rPr>
        <w:t xml:space="preserve"> </w:t>
      </w:r>
      <w:r w:rsidRPr="00CB5030">
        <w:rPr>
          <w:b/>
          <w:bCs/>
          <w:highlight w:val="cyan"/>
          <w:u w:val="single"/>
        </w:rPr>
        <w:t>different musical instruments can arouse different</w:t>
      </w:r>
      <w:r w:rsidRPr="00CB5030">
        <w:rPr>
          <w:u w:val="single"/>
        </w:rPr>
        <w:t xml:space="preserve"> emotional responses or </w:t>
      </w:r>
      <w:r w:rsidRPr="00CB5030">
        <w:rPr>
          <w:b/>
          <w:bCs/>
          <w:highlight w:val="cyan"/>
          <w:u w:val="single"/>
        </w:rPr>
        <w:t>types of ethical consciousness</w:t>
      </w:r>
      <w:r w:rsidRPr="00CB5030">
        <w:rPr>
          <w:u w:val="single"/>
        </w:rPr>
        <w:t xml:space="preserve"> is also true.</w:t>
      </w:r>
      <w:r>
        <w:t xml:space="preserve"> </w:t>
      </w:r>
      <w:r w:rsidRPr="00A6652A">
        <w:rPr>
          <w:sz w:val="14"/>
          <w:szCs w:val="14"/>
        </w:rPr>
        <w:t xml:space="preserve">But to so concretely connect music and musical sounds with specific political content, political requirements, and political concepts is obviously to go too far. In ancient Chinese aesthetics, this exaggeration of the political content and function of art has a long history. Just as in Aristotle we can find similarities with the Chinese notion of the “mean,” so ancient Greek thought also drew direct connections between music and morality. Aristotle thought that music was </w:t>
      </w:r>
      <w:proofErr w:type="gramStart"/>
      <w:r w:rsidRPr="00A6652A">
        <w:rPr>
          <w:sz w:val="14"/>
          <w:szCs w:val="14"/>
        </w:rPr>
        <w:t>similar to</w:t>
      </w:r>
      <w:proofErr w:type="gramEnd"/>
      <w:r w:rsidRPr="00A6652A">
        <w:rPr>
          <w:sz w:val="14"/>
          <w:szCs w:val="14"/>
        </w:rPr>
        <w:t xml:space="preserve"> morality in both its rhythm and its combination of high and low tones. Every tune was accorded an ethical, moral character; every tune was either gentle, courageous, mournful, or indolent and could arouse the corresponding response or character in its hearers.78 This is quite close to the Chinese theory discussed above. But in China, this view prevailed over a long period of time. Confucians fixed this notion and made it part of their fundamental doctrine. Even more important, since it formed a part of the already long-standing historical phenomenon of the tradition of rites and music, it was not just another theory or concept, but acquired the continuing force of habit.</w:t>
      </w:r>
      <w:r>
        <w:t xml:space="preserve"> </w:t>
      </w:r>
      <w:r w:rsidRPr="00A6652A">
        <w:rPr>
          <w:u w:val="single"/>
        </w:rPr>
        <w:t xml:space="preserve">According to the rites and music tradition, </w:t>
      </w:r>
      <w:r w:rsidRPr="00FF69F8">
        <w:rPr>
          <w:highlight w:val="cyan"/>
          <w:u w:val="single"/>
        </w:rPr>
        <w:t>music</w:t>
      </w:r>
      <w:r w:rsidRPr="00A6652A">
        <w:rPr>
          <w:u w:val="single"/>
        </w:rPr>
        <w:t xml:space="preserve">, along with the rites, was a tool for the consolidation of the sociopolitical order and </w:t>
      </w:r>
      <w:r w:rsidRPr="00FF69F8">
        <w:rPr>
          <w:highlight w:val="cyan"/>
          <w:u w:val="single"/>
        </w:rPr>
        <w:t>had a political function</w:t>
      </w:r>
      <w:r w:rsidRPr="00A6652A">
        <w:rPr>
          <w:u w:val="single"/>
        </w:rPr>
        <w:t xml:space="preserve"> and character </w:t>
      </w:r>
      <w:r w:rsidRPr="00FF69F8">
        <w:rPr>
          <w:highlight w:val="cyan"/>
          <w:u w:val="single"/>
        </w:rPr>
        <w:t>at its very heart</w:t>
      </w:r>
      <w:r>
        <w:t xml:space="preserve">. </w:t>
      </w:r>
      <w:r w:rsidRPr="00A6652A">
        <w:rPr>
          <w:sz w:val="14"/>
          <w:szCs w:val="14"/>
        </w:rPr>
        <w:t>Even later, when different types of art were distinguished, this traditional quality was always a basic requirement of all of them. The expectations of music, of literature, even later of painting, were that they “perfect education and serve human relationships.” The government of China is a government of ethics, in which the unity or identity of the good and the beautiful is a perennial feature. In the ancient documents of many peoples, the interchangeable use of the words “beauty” and “goodness” is quite a common phenomenon. But in China, this phenomenon persists to the present day, for example in the so-called Five Essentials of Behavior, and Four Points of Beauty.79 Relatively speaking, Chinese aesthetics places a remarkable emphasis on this connection. Western philosophers (for example, Plato) also have emphasized the close relationship between beauty and goodness, but its conspicuousness in China is due to the same long-standing historical tradition of rites and music. How does this play out in different artistic genres</w:t>
      </w:r>
      <w:r w:rsidRPr="00A6652A">
        <w:rPr>
          <w:sz w:val="14"/>
          <w:szCs w:val="14"/>
          <w:u w:val="single"/>
        </w:rPr>
        <w:t>?</w:t>
      </w:r>
      <w:r w:rsidRPr="00A6652A">
        <w:rPr>
          <w:u w:val="single"/>
        </w:rPr>
        <w:t xml:space="preserve"> If we compare the “Record of Music” with the “Great Preface” to the Book of Songs, we find that the theory in the former which requires “music” to serve ethical education is carried on and plainly evident in the “Great Preface”: </w:t>
      </w:r>
      <w:r w:rsidRPr="00A6652A">
        <w:rPr>
          <w:sz w:val="14"/>
          <w:szCs w:val="14"/>
        </w:rPr>
        <w:t xml:space="preserve">Poetry is where the intent arrives. In the heart it is intent; when expressed in words it is a poem. The emotions are moved </w:t>
      </w:r>
      <w:proofErr w:type="gramStart"/>
      <w:r w:rsidRPr="00A6652A">
        <w:rPr>
          <w:sz w:val="14"/>
          <w:szCs w:val="14"/>
        </w:rPr>
        <w:t>within, and</w:t>
      </w:r>
      <w:proofErr w:type="gramEnd"/>
      <w:r w:rsidRPr="00A6652A">
        <w:rPr>
          <w:sz w:val="14"/>
          <w:szCs w:val="14"/>
        </w:rPr>
        <w:t xml:space="preserve"> take shape in words. Where words are inadequate, one sighs; where sighs are inadequate, one sings; where song is inadequate, unconsciously one begins to clap, dance, and tap the feet. Feelings are expressed in sound, and sound, when patterned, is called music.</w:t>
      </w:r>
      <w:r>
        <w:t xml:space="preserve"> </w:t>
      </w:r>
      <w:r w:rsidRPr="00A6652A">
        <w:rPr>
          <w:u w:val="single"/>
        </w:rPr>
        <w:t>The music of a well-governed world is peaceful, rejoicing in its harmonious administration; the music of a chaotic world is plaintive, reflecting dissatisfaction with its perverse administration; the music of a lost state is mournful, meditating on the difficulties of its people. Thus, in setting right achievements and failures, moving heaven and earth, and influencing the spiritual world, poetry has no equal</w:t>
      </w:r>
      <w:r>
        <w:t>.80</w:t>
      </w:r>
      <w:r w:rsidRPr="004C7FB7">
        <w:t xml:space="preserve"> </w:t>
      </w:r>
      <w:r w:rsidRPr="00A6652A">
        <w:rPr>
          <w:sz w:val="14"/>
          <w:szCs w:val="14"/>
        </w:rPr>
        <w:t xml:space="preserve">Although the “Great Preface” appeared quite late,81 the fact that its language and thought are nearly identical to that of the Li ji demonstrates that the two texts are products of roughly the same period, or that one is slightly later. The concept that “poetry gives voice to the intent” first appeared in the Book of Documents (2/3/18); it is the earliest and most well-known definition of poetry. The “Preface” is simply an explanation or exposition of the ancient statement. It has sometimes been thought to be the work of Confucius or his disciple, Zi Xia; I prefer to view it as a product of the </w:t>
      </w:r>
      <w:proofErr w:type="spellStart"/>
      <w:r w:rsidRPr="00A6652A">
        <w:rPr>
          <w:sz w:val="14"/>
          <w:szCs w:val="14"/>
        </w:rPr>
        <w:t>Mencian</w:t>
      </w:r>
      <w:proofErr w:type="spellEnd"/>
      <w:r w:rsidRPr="00A6652A">
        <w:rPr>
          <w:sz w:val="14"/>
          <w:szCs w:val="14"/>
        </w:rPr>
        <w:t xml:space="preserve"> school;82 </w:t>
      </w:r>
      <w:proofErr w:type="gramStart"/>
      <w:r w:rsidRPr="00A6652A">
        <w:rPr>
          <w:sz w:val="14"/>
          <w:szCs w:val="14"/>
        </w:rPr>
        <w:t xml:space="preserve">but in any case </w:t>
      </w:r>
      <w:proofErr w:type="gramEnd"/>
      <w:r w:rsidRPr="00A6652A">
        <w:rPr>
          <w:sz w:val="14"/>
          <w:szCs w:val="14"/>
        </w:rPr>
        <w:t xml:space="preserve">it certainly reflects Confucian aesthetics. But what is the actual meaning of “poetry gives voice to the intent”? There are always a variety of explanations. Some say that the “intent” in question is that of the author. Others hold that “poetry gives voice to the intent” refers to the expression of the intent through the poem, that the “intent” is neither that of the author nor that of the original poem, but that of the reader (or the one using or quoting the poem). For example, many citations of the Book of Songs in the Analects, Zuo </w:t>
      </w:r>
      <w:proofErr w:type="spellStart"/>
      <w:r w:rsidRPr="00A6652A">
        <w:rPr>
          <w:sz w:val="14"/>
          <w:szCs w:val="14"/>
        </w:rPr>
        <w:t>zhuan</w:t>
      </w:r>
      <w:proofErr w:type="spellEnd"/>
      <w:r w:rsidRPr="00A6652A">
        <w:rPr>
          <w:sz w:val="14"/>
          <w:szCs w:val="14"/>
        </w:rPr>
        <w:t xml:space="preserve">, and Mencius demonstrate that “poetry” was used to “give voice to the intent” of diplomatic speech, in which it was common practice to buttress one’s argument by apposite quotation from this classic. This view is supported by such statements from the Analects as “unless one has studied the Songs, one has nothing to say” (Analects 16.13) and “when sent as an envoy, one will not have the </w:t>
      </w:r>
      <w:proofErr w:type="spellStart"/>
      <w:r w:rsidRPr="00A6652A">
        <w:rPr>
          <w:sz w:val="14"/>
          <w:szCs w:val="14"/>
        </w:rPr>
        <w:t>apposite</w:t>
      </w:r>
      <w:proofErr w:type="spellEnd"/>
      <w:r w:rsidRPr="00A6652A">
        <w:rPr>
          <w:sz w:val="14"/>
          <w:szCs w:val="14"/>
        </w:rPr>
        <w:t xml:space="preserve"> response” (Analects 13.5). Others believe that the phrase refers to individual interests and feelings. Still others think that “intent” refers to the achievements, instructions, history, or requirements of the community—in other words, that the phrase refers to the passing on of philosophical or ethical principles. As far as the origin or original meaning of the term is concerned, I would advocate the last interpretation, particularly if we keep in mind the interconnectedness of </w:t>
      </w:r>
      <w:proofErr w:type="spellStart"/>
      <w:r w:rsidRPr="00A6652A">
        <w:rPr>
          <w:sz w:val="14"/>
          <w:szCs w:val="14"/>
        </w:rPr>
        <w:t>shi</w:t>
      </w:r>
      <w:proofErr w:type="spellEnd"/>
      <w:r w:rsidRPr="00A6652A">
        <w:rPr>
          <w:sz w:val="14"/>
          <w:szCs w:val="14"/>
        </w:rPr>
        <w:t xml:space="preserve"> (poetry) and </w:t>
      </w:r>
      <w:proofErr w:type="spellStart"/>
      <w:r w:rsidRPr="00A6652A">
        <w:rPr>
          <w:sz w:val="14"/>
          <w:szCs w:val="14"/>
        </w:rPr>
        <w:t>yue</w:t>
      </w:r>
      <w:proofErr w:type="spellEnd"/>
      <w:r w:rsidRPr="00A6652A">
        <w:rPr>
          <w:sz w:val="14"/>
          <w:szCs w:val="14"/>
        </w:rPr>
        <w:t xml:space="preserve"> (music). The word “poetry” probably first referred to the incantations of shamans and was intimately connected with sacrificial activities. Later, it would gradually develop into the eulogizing of ancestors and the recording of tribal history, military victories, and sacrificial ritual. This is most likely the earliest implication of </w:t>
      </w:r>
      <w:proofErr w:type="spellStart"/>
      <w:r w:rsidRPr="00A6652A">
        <w:rPr>
          <w:sz w:val="14"/>
          <w:szCs w:val="14"/>
        </w:rPr>
        <w:t>zhi</w:t>
      </w:r>
      <w:proofErr w:type="spellEnd"/>
      <w:r w:rsidRPr="00A6652A">
        <w:rPr>
          <w:sz w:val="14"/>
          <w:szCs w:val="14"/>
        </w:rPr>
        <w:t xml:space="preserve"> (intent). Of course, this “intent” is very difficult to divorce from politics. The historical traces inherent in the notion of “expressing intent” are apparent in many examples from the Odes and Hymns sections of the Book of Songs.83 The close connection to governmental ethics is also found in the (probably later) practice of “collecting ballads,” which included “the laborer singing of his work, the hungry of his food” and aimed to “correct” the “wrongs” of the government. This essentially mirrors the function of music discussed above. Even the Tang dynasty commentator Kong </w:t>
      </w:r>
      <w:proofErr w:type="spellStart"/>
      <w:r w:rsidRPr="00A6652A">
        <w:rPr>
          <w:sz w:val="14"/>
          <w:szCs w:val="14"/>
        </w:rPr>
        <w:t>Yingda</w:t>
      </w:r>
      <w:proofErr w:type="spellEnd"/>
      <w:r w:rsidRPr="00A6652A">
        <w:rPr>
          <w:sz w:val="14"/>
          <w:szCs w:val="14"/>
        </w:rPr>
        <w:t xml:space="preserve"> remarks, in his commentary on the Book of Songs: What one expresses in a poem is but one’s own personal heart; yet this “personal” heart is </w:t>
      </w:r>
      <w:proofErr w:type="gramStart"/>
      <w:r w:rsidRPr="00A6652A">
        <w:rPr>
          <w:sz w:val="14"/>
          <w:szCs w:val="14"/>
        </w:rPr>
        <w:t>actually the</w:t>
      </w:r>
      <w:proofErr w:type="gramEnd"/>
      <w:r w:rsidRPr="00A6652A">
        <w:rPr>
          <w:sz w:val="14"/>
          <w:szCs w:val="14"/>
        </w:rPr>
        <w:t xml:space="preserve"> heart of the whole people. The poet encompasses the opinion of the whole people within his own, so that the affairs of the people can be voiced by this one person</w:t>
      </w:r>
      <w:proofErr w:type="gramStart"/>
      <w:r w:rsidRPr="00A6652A">
        <w:rPr>
          <w:sz w:val="14"/>
          <w:szCs w:val="14"/>
        </w:rPr>
        <w:t>. . . .</w:t>
      </w:r>
      <w:proofErr w:type="gramEnd"/>
      <w:r w:rsidRPr="00A6652A">
        <w:rPr>
          <w:sz w:val="14"/>
          <w:szCs w:val="14"/>
        </w:rPr>
        <w:t xml:space="preserve"> This is why they are called Airs [feng]</w:t>
      </w:r>
      <w:proofErr w:type="gramStart"/>
      <w:r w:rsidRPr="00A6652A">
        <w:rPr>
          <w:sz w:val="14"/>
          <w:szCs w:val="14"/>
        </w:rPr>
        <w:t>. . . .</w:t>
      </w:r>
      <w:proofErr w:type="gramEnd"/>
      <w:r w:rsidRPr="00A6652A">
        <w:rPr>
          <w:sz w:val="14"/>
          <w:szCs w:val="14"/>
        </w:rPr>
        <w:t xml:space="preserve"> In what he expresses, the poet unites the hearts of all under heaven, and the ways of the four corners of the earth</w:t>
      </w:r>
      <w:proofErr w:type="gramStart"/>
      <w:r w:rsidRPr="00A6652A">
        <w:rPr>
          <w:sz w:val="14"/>
          <w:szCs w:val="14"/>
        </w:rPr>
        <w:t>. . . .</w:t>
      </w:r>
      <w:proofErr w:type="gramEnd"/>
      <w:r>
        <w:t xml:space="preserve"> </w:t>
      </w:r>
      <w:r w:rsidRPr="00A6652A">
        <w:rPr>
          <w:u w:val="single"/>
        </w:rPr>
        <w:t>This is why they are called Odes [</w:t>
      </w:r>
      <w:proofErr w:type="spellStart"/>
      <w:r w:rsidRPr="00A6652A">
        <w:rPr>
          <w:u w:val="single"/>
        </w:rPr>
        <w:t>ya</w:t>
      </w:r>
      <w:proofErr w:type="spellEnd"/>
      <w:r w:rsidRPr="00A6652A">
        <w:rPr>
          <w:u w:val="single"/>
        </w:rPr>
        <w:t xml:space="preserve">].84 Thus, the phrase “poetry gives voice to the intent” referred to a national, political intent that included the “hearts of all under heaven” and the “ways of the four corners of the earth.” But the most remarkable thing is the way in which Han Confucians used poetry as a means of “beautiful criticism,” or veiled satire. This is the concretization of the idea put forward in the Great Preface of “setting right achievements and failures . . . </w:t>
      </w:r>
      <w:r w:rsidRPr="00A16B4D">
        <w:rPr>
          <w:highlight w:val="cyan"/>
          <w:u w:val="single"/>
        </w:rPr>
        <w:t>enriching human relations, improving moral education, and reforming customs</w:t>
      </w:r>
      <w:r w:rsidRPr="00A6652A">
        <w:rPr>
          <w:u w:val="single"/>
        </w:rPr>
        <w:t>.”</w:t>
      </w:r>
      <w:r>
        <w:t xml:space="preserve">86 </w:t>
      </w:r>
      <w:r w:rsidRPr="00AA2171">
        <w:rPr>
          <w:sz w:val="14"/>
          <w:szCs w:val="14"/>
        </w:rPr>
        <w:t xml:space="preserve">This view of poetry requires it to be a sort of tool for gently satirizing or admonishing the emperor </w:t>
      </w:r>
      <w:proofErr w:type="gramStart"/>
      <w:r w:rsidRPr="00AA2171">
        <w:rPr>
          <w:sz w:val="14"/>
          <w:szCs w:val="14"/>
        </w:rPr>
        <w:t>in order to</w:t>
      </w:r>
      <w:proofErr w:type="gramEnd"/>
      <w:r w:rsidRPr="00AA2171">
        <w:rPr>
          <w:sz w:val="14"/>
          <w:szCs w:val="14"/>
        </w:rPr>
        <w:t xml:space="preserve"> fulfill its purely political function. The ideal of “gentleness and sincerity” (</w:t>
      </w:r>
      <w:proofErr w:type="spellStart"/>
      <w:r w:rsidRPr="00AA2171">
        <w:rPr>
          <w:sz w:val="14"/>
          <w:szCs w:val="14"/>
        </w:rPr>
        <w:t>wenrou</w:t>
      </w:r>
      <w:proofErr w:type="spellEnd"/>
      <w:r w:rsidRPr="00AA2171">
        <w:rPr>
          <w:sz w:val="14"/>
          <w:szCs w:val="14"/>
        </w:rPr>
        <w:t xml:space="preserve"> </w:t>
      </w:r>
      <w:proofErr w:type="spellStart"/>
      <w:r w:rsidRPr="00AA2171">
        <w:rPr>
          <w:sz w:val="14"/>
          <w:szCs w:val="14"/>
        </w:rPr>
        <w:t>dunhou</w:t>
      </w:r>
      <w:proofErr w:type="spellEnd"/>
      <w:r w:rsidRPr="00AA2171">
        <w:rPr>
          <w:sz w:val="14"/>
          <w:szCs w:val="14"/>
        </w:rPr>
        <w:t xml:space="preserve">) follows the same aesthetic principle. This tradition, fundamental to orthodox Confucian aesthetics, continues unbroken through Bo </w:t>
      </w:r>
      <w:proofErr w:type="spellStart"/>
      <w:r w:rsidRPr="00AA2171">
        <w:rPr>
          <w:sz w:val="14"/>
          <w:szCs w:val="14"/>
        </w:rPr>
        <w:t>Juyi’s</w:t>
      </w:r>
      <w:proofErr w:type="spellEnd"/>
      <w:r w:rsidRPr="00AA2171">
        <w:rPr>
          <w:sz w:val="14"/>
          <w:szCs w:val="14"/>
        </w:rPr>
        <w:t xml:space="preserve"> (772–846) time (in his famous statement that “an essay should conform to the times, and a poem should address current affairs”) and through the Ming and Qing dynasties, all the way up to the modern period. It is a kind of political literature, or political literary interpretation.</w:t>
      </w:r>
      <w:r>
        <w:t xml:space="preserve"> </w:t>
      </w:r>
      <w:r w:rsidRPr="008261BD">
        <w:rPr>
          <w:u w:val="single"/>
        </w:rPr>
        <w:t xml:space="preserve">According to this school of interpretation, “the music of a </w:t>
      </w:r>
      <w:proofErr w:type="spellStart"/>
      <w:proofErr w:type="gramStart"/>
      <w:r w:rsidRPr="008261BD">
        <w:rPr>
          <w:u w:val="single"/>
        </w:rPr>
        <w:t>wellgoverned</w:t>
      </w:r>
      <w:proofErr w:type="spellEnd"/>
      <w:proofErr w:type="gramEnd"/>
      <w:r w:rsidRPr="008261BD">
        <w:rPr>
          <w:u w:val="single"/>
        </w:rPr>
        <w:t xml:space="preserve"> world is gentle and easy, as its government is peaceful; the music of a chaotic world is mournful and plaintive, as its government is perverse. The way of poetry is the same.”87 Clearly, this is the same view as is expressed in the “Record of Music,” </w:t>
      </w:r>
      <w:proofErr w:type="gramStart"/>
      <w:r w:rsidRPr="008261BD">
        <w:rPr>
          <w:u w:val="single"/>
        </w:rPr>
        <w:t>and also</w:t>
      </w:r>
      <w:proofErr w:type="gramEnd"/>
      <w:r w:rsidRPr="008261BD">
        <w:rPr>
          <w:u w:val="single"/>
        </w:rPr>
        <w:t xml:space="preserve"> has its origins in the rites and music tradition. </w:t>
      </w:r>
      <w:r w:rsidRPr="0015338C">
        <w:rPr>
          <w:highlight w:val="cyan"/>
          <w:u w:val="single"/>
        </w:rPr>
        <w:t>This was the basis for</w:t>
      </w:r>
      <w:r w:rsidRPr="008261BD">
        <w:rPr>
          <w:u w:val="single"/>
        </w:rPr>
        <w:t xml:space="preserve"> the Han Confucian practice of using </w:t>
      </w:r>
      <w:r w:rsidRPr="0015338C">
        <w:rPr>
          <w:b/>
          <w:bCs/>
          <w:highlight w:val="cyan"/>
          <w:u w:val="single"/>
        </w:rPr>
        <w:t>politico-moral education</w:t>
      </w:r>
      <w:r w:rsidRPr="008261BD">
        <w:rPr>
          <w:u w:val="single"/>
        </w:rPr>
        <w:t xml:space="preserve"> to explicate poetry, insisting, for example, on reading the first poem of the Book of Songs, “Guan </w:t>
      </w:r>
      <w:proofErr w:type="spellStart"/>
      <w:r w:rsidRPr="008261BD">
        <w:rPr>
          <w:u w:val="single"/>
        </w:rPr>
        <w:t>ju</w:t>
      </w:r>
      <w:proofErr w:type="spellEnd"/>
      <w:r w:rsidRPr="008261BD">
        <w:rPr>
          <w:u w:val="single"/>
        </w:rPr>
        <w:t>” (The Ospreys), as extolling the virtues of the imperial consort, and so forth.</w:t>
      </w:r>
      <w:r>
        <w:t xml:space="preserve"> </w:t>
      </w:r>
    </w:p>
    <w:p w14:paraId="0EE520EA" w14:textId="77777777" w:rsidR="00384E72" w:rsidRPr="00384E72" w:rsidRDefault="00384E72" w:rsidP="00384E72"/>
    <w:p w14:paraId="23376DA1" w14:textId="77777777" w:rsidR="0047005E" w:rsidRDefault="0047005E" w:rsidP="00A35F89"/>
    <w:p w14:paraId="55F8B959" w14:textId="5BC56441" w:rsidR="0047005E" w:rsidRDefault="0047005E" w:rsidP="0047005E">
      <w:pPr>
        <w:pStyle w:val="Heading2"/>
      </w:pPr>
      <w:r>
        <w:t>Answers</w:t>
      </w:r>
    </w:p>
    <w:p w14:paraId="719B9CC4" w14:textId="77777777" w:rsidR="00873D95" w:rsidRDefault="00873D95" w:rsidP="000873DF"/>
    <w:p w14:paraId="047C5F76" w14:textId="1D9542C7" w:rsidR="001C4891" w:rsidRDefault="001C4891" w:rsidP="001C4891">
      <w:pPr>
        <w:pStyle w:val="Heading3"/>
      </w:pPr>
      <w:r>
        <w:t>AT: Sexism</w:t>
      </w:r>
    </w:p>
    <w:p w14:paraId="74876BC0" w14:textId="77777777" w:rsidR="001C4891" w:rsidRDefault="001C4891" w:rsidP="001C4891"/>
    <w:p w14:paraId="79AED028" w14:textId="1A780311" w:rsidR="001C4891" w:rsidRDefault="005B7D6A" w:rsidP="001C4891">
      <w:pPr>
        <w:pStyle w:val="Heading4"/>
      </w:pPr>
      <w:r>
        <w:t xml:space="preserve">Our modern reconceptualization of the ethical theories of Ruism </w:t>
      </w:r>
      <w:r w:rsidR="00C027B4">
        <w:t>are discon</w:t>
      </w:r>
      <w:r w:rsidR="00910CD1">
        <w:t xml:space="preserve">nected from the historical oppression of Chinese women. Furthermore, asserting that we should not evaluate the complex intricacies of </w:t>
      </w:r>
      <w:proofErr w:type="spellStart"/>
      <w:r w:rsidR="00910CD1">
        <w:t>Ruist</w:t>
      </w:r>
      <w:proofErr w:type="spellEnd"/>
      <w:r w:rsidR="00910CD1">
        <w:t xml:space="preserve"> moral theory because </w:t>
      </w:r>
      <w:r w:rsidR="001A7A71">
        <w:t>it is “patriarchal” relegates Chinese philosophy as lesser to western “civilized” philosophy</w:t>
      </w:r>
      <w:r w:rsidR="00AA3107">
        <w:t xml:space="preserve"> and oversimplifies historical Chinese sexism. </w:t>
      </w:r>
    </w:p>
    <w:p w14:paraId="1CEB1DE1" w14:textId="076FD6BD" w:rsidR="007712D4" w:rsidRPr="00606BCF" w:rsidRDefault="007712D4" w:rsidP="007712D4">
      <w:pPr>
        <w:rPr>
          <w:sz w:val="16"/>
          <w:szCs w:val="16"/>
        </w:rPr>
      </w:pPr>
      <w:proofErr w:type="spellStart"/>
      <w:r w:rsidRPr="000F1982">
        <w:rPr>
          <w:b/>
          <w:bCs/>
          <w:sz w:val="26"/>
          <w:szCs w:val="26"/>
        </w:rPr>
        <w:t>Rosenlee</w:t>
      </w:r>
      <w:proofErr w:type="spellEnd"/>
      <w:r w:rsidR="009343C5" w:rsidRPr="000F1982">
        <w:rPr>
          <w:b/>
          <w:bCs/>
          <w:sz w:val="26"/>
          <w:szCs w:val="26"/>
        </w:rPr>
        <w:t xml:space="preserve"> 06</w:t>
      </w:r>
      <w:r>
        <w:t xml:space="preserve"> </w:t>
      </w:r>
      <w:r w:rsidRPr="000F1982">
        <w:rPr>
          <w:sz w:val="16"/>
          <w:szCs w:val="16"/>
        </w:rPr>
        <w:t>[</w:t>
      </w:r>
      <w:r w:rsidR="00703772" w:rsidRPr="000F1982">
        <w:rPr>
          <w:sz w:val="16"/>
          <w:szCs w:val="16"/>
        </w:rPr>
        <w:t>Li-</w:t>
      </w:r>
      <w:r w:rsidR="00703772" w:rsidRPr="00B408C6">
        <w:rPr>
          <w:sz w:val="16"/>
          <w:szCs w:val="16"/>
        </w:rPr>
        <w:t xml:space="preserve">Hsiang Lisa </w:t>
      </w:r>
      <w:proofErr w:type="spellStart"/>
      <w:r w:rsidR="00703772" w:rsidRPr="00B408C6">
        <w:rPr>
          <w:sz w:val="16"/>
          <w:szCs w:val="16"/>
        </w:rPr>
        <w:t>Rosenlee</w:t>
      </w:r>
      <w:proofErr w:type="spellEnd"/>
      <w:r w:rsidR="00703772" w:rsidRPr="00B408C6">
        <w:rPr>
          <w:sz w:val="16"/>
          <w:szCs w:val="16"/>
        </w:rPr>
        <w:t xml:space="preserve">, University of Hawaiʻi, </w:t>
      </w:r>
      <w:r w:rsidR="00703772">
        <w:rPr>
          <w:sz w:val="16"/>
          <w:szCs w:val="16"/>
        </w:rPr>
        <w:t xml:space="preserve">author on Confucian Feminism, </w:t>
      </w:r>
      <w:r w:rsidR="00786553" w:rsidRPr="00786553">
        <w:rPr>
          <w:sz w:val="16"/>
          <w:szCs w:val="16"/>
        </w:rPr>
        <w:t>State University of New York Press, Albany</w:t>
      </w:r>
      <w:r w:rsidR="000F1982">
        <w:rPr>
          <w:sz w:val="16"/>
          <w:szCs w:val="16"/>
        </w:rPr>
        <w:t xml:space="preserve">, </w:t>
      </w:r>
      <w:r w:rsidR="00703772">
        <w:rPr>
          <w:sz w:val="16"/>
          <w:szCs w:val="16"/>
        </w:rPr>
        <w:t>2006, “</w:t>
      </w:r>
      <w:r w:rsidR="00892C2D">
        <w:rPr>
          <w:sz w:val="16"/>
          <w:szCs w:val="16"/>
        </w:rPr>
        <w:t>Confucianism and Women</w:t>
      </w:r>
      <w:r w:rsidR="00606BCF">
        <w:rPr>
          <w:sz w:val="16"/>
          <w:szCs w:val="16"/>
        </w:rPr>
        <w:t>: A Philosophical Interpretation</w:t>
      </w:r>
      <w:r w:rsidR="00892C2D">
        <w:rPr>
          <w:sz w:val="16"/>
          <w:szCs w:val="16"/>
        </w:rPr>
        <w:t xml:space="preserve">”, </w:t>
      </w:r>
      <w:r w:rsidRPr="00606BCF">
        <w:rPr>
          <w:sz w:val="16"/>
          <w:szCs w:val="16"/>
        </w:rPr>
        <w:t>pg. 16-17</w:t>
      </w:r>
      <w:r w:rsidR="000F1982">
        <w:rPr>
          <w:sz w:val="16"/>
          <w:szCs w:val="16"/>
        </w:rPr>
        <w:t>, //</w:t>
      </w:r>
      <w:proofErr w:type="spellStart"/>
      <w:r w:rsidR="000F1982">
        <w:rPr>
          <w:sz w:val="16"/>
          <w:szCs w:val="16"/>
        </w:rPr>
        <w:t>zrubin</w:t>
      </w:r>
      <w:proofErr w:type="spellEnd"/>
      <w:r w:rsidR="000F1982">
        <w:rPr>
          <w:sz w:val="16"/>
          <w:szCs w:val="16"/>
        </w:rPr>
        <w:t>]</w:t>
      </w:r>
    </w:p>
    <w:p w14:paraId="3164E809" w14:textId="7703FCED" w:rsidR="001C4891" w:rsidRDefault="00C109F5" w:rsidP="00C109F5">
      <w:pPr>
        <w:rPr>
          <w:u w:val="single"/>
        </w:rPr>
      </w:pPr>
      <w:r w:rsidRPr="00EF2482">
        <w:rPr>
          <w:u w:val="single"/>
        </w:rPr>
        <w:t>Since the surge of women’s studies in the 1970s and even as far back as the 1930s, Confucianism in early Western scholarship on the condition of Chinese women has been commonly portrayed as a sexist, patriarchal ideology that is responsible for women’s oppression in China.</w:t>
      </w:r>
      <w:r w:rsidRPr="00C109F5">
        <w:t xml:space="preserve"> </w:t>
      </w:r>
      <w:r w:rsidRPr="00EF2482">
        <w:rPr>
          <w:sz w:val="14"/>
          <w:szCs w:val="14"/>
        </w:rPr>
        <w:t>Most notably, early French feminist Julia Kristeva, in her book About Chinese Women, boldly entitled a chapter “Confucius—An Eater of Women” in 1974.1 And as late as the mid1990s, Confucianism was still by and large characterized by scholars as a patriarchal ideology that should be discarded as irrelevant to the modern and supposedly superior, Western way of life.</w:t>
      </w:r>
      <w:r w:rsidRPr="00C109F5">
        <w:t xml:space="preserve"> </w:t>
      </w:r>
      <w:r w:rsidRPr="00EF2482">
        <w:rPr>
          <w:sz w:val="14"/>
          <w:szCs w:val="14"/>
        </w:rPr>
        <w:t>For instance, Margery Wolf, in her assessment of Tu Wei-</w:t>
      </w:r>
      <w:proofErr w:type="spellStart"/>
      <w:r w:rsidRPr="00EF2482">
        <w:rPr>
          <w:sz w:val="14"/>
          <w:szCs w:val="14"/>
        </w:rPr>
        <w:t>ming’s</w:t>
      </w:r>
      <w:proofErr w:type="spellEnd"/>
      <w:r w:rsidRPr="00EF2482">
        <w:rPr>
          <w:sz w:val="14"/>
          <w:szCs w:val="14"/>
        </w:rPr>
        <w:t xml:space="preserve"> popular reinterpretation of neo-Confucianism, wrote: “The Confucian principles defining the propriety of hierarchical authority structures and the orderliness of the patriarchal family system seem anachronistic in this age of multinational corporations in </w:t>
      </w:r>
      <w:proofErr w:type="spellStart"/>
      <w:r w:rsidRPr="00EF2482">
        <w:rPr>
          <w:sz w:val="14"/>
          <w:szCs w:val="14"/>
        </w:rPr>
        <w:t>Fujien</w:t>
      </w:r>
      <w:proofErr w:type="spellEnd"/>
      <w:r w:rsidRPr="00EF2482">
        <w:rPr>
          <w:sz w:val="14"/>
          <w:szCs w:val="14"/>
        </w:rPr>
        <w:t>, and young people from Shanghai acquiring Stanford MBAs. But to my surprise, books about Confucianism still sell well, and a superb Harvard scholar named Tu Wei-</w:t>
      </w:r>
      <w:proofErr w:type="spellStart"/>
      <w:r w:rsidRPr="00EF2482">
        <w:rPr>
          <w:sz w:val="14"/>
          <w:szCs w:val="14"/>
        </w:rPr>
        <w:t>ming</w:t>
      </w:r>
      <w:proofErr w:type="spellEnd"/>
      <w:r w:rsidRPr="00EF2482">
        <w:rPr>
          <w:sz w:val="14"/>
          <w:szCs w:val="14"/>
        </w:rPr>
        <w:t xml:space="preserve"> writes cogent ‘reinterpretations’ of neo-Confucian thinking that are very close to being ‘guides’ for modern living.”2</w:t>
      </w:r>
      <w:r w:rsidRPr="00C109F5">
        <w:t xml:space="preserve"> </w:t>
      </w:r>
      <w:r w:rsidRPr="00EF2482">
        <w:rPr>
          <w:u w:val="single"/>
        </w:rPr>
        <w:t xml:space="preserve">The disparaging undertone in Wolf’s perception of Confucianism is clear. For her, Confucianism—a useless ideology of Old China—is synonymous with patriarchy and misogyny. </w:t>
      </w:r>
      <w:r w:rsidRPr="00EF2482">
        <w:rPr>
          <w:highlight w:val="cyan"/>
          <w:u w:val="single"/>
        </w:rPr>
        <w:t>The anti-Confucian sentiment in feminist works is highly inflated</w:t>
      </w:r>
      <w:r w:rsidRPr="00EF2482">
        <w:rPr>
          <w:u w:val="single"/>
        </w:rPr>
        <w:t xml:space="preserve">. </w:t>
      </w:r>
      <w:r w:rsidRPr="00EF2482">
        <w:rPr>
          <w:sz w:val="14"/>
          <w:szCs w:val="14"/>
        </w:rPr>
        <w:t>But in some sense the attribution of women’s oppression in premodern China to Confucianism is not without justification, since Confucianism, as scholars generally agree, underwrote the social structure of China and dominated its intellectual traditions, especially after the establishment of Confucian teachings as the orthodox official teaching beginning in the Han dynasty of the second century BCE and lasting until 1905 with the termination of the Confucian text–based civil service examination system in the Qing, the last dynasty.</w:t>
      </w:r>
      <w:r>
        <w:t xml:space="preserve"> </w:t>
      </w:r>
      <w:r w:rsidR="00D326DE" w:rsidRPr="00817B97">
        <w:rPr>
          <w:u w:val="single"/>
        </w:rPr>
        <w:t xml:space="preserve">However, </w:t>
      </w:r>
      <w:r w:rsidR="00D326DE" w:rsidRPr="00C61B8D">
        <w:rPr>
          <w:highlight w:val="cyan"/>
          <w:u w:val="single"/>
        </w:rPr>
        <w:t>Confucianism should not be reduced to a set of hierarchical kinship and rigid gender roles</w:t>
      </w:r>
      <w:r w:rsidR="00D326DE" w:rsidRPr="00EF2482">
        <w:rPr>
          <w:u w:val="single"/>
        </w:rPr>
        <w:t xml:space="preserve">, since in </w:t>
      </w:r>
      <w:r w:rsidR="00D326DE" w:rsidRPr="00C61B8D">
        <w:rPr>
          <w:highlight w:val="cyan"/>
          <w:u w:val="single"/>
        </w:rPr>
        <w:t>this reductionism</w:t>
      </w:r>
      <w:r w:rsidR="00D326DE" w:rsidRPr="00EF2482">
        <w:rPr>
          <w:u w:val="single"/>
        </w:rPr>
        <w:t xml:space="preserve"> one </w:t>
      </w:r>
      <w:r w:rsidR="00D326DE" w:rsidRPr="00C61B8D">
        <w:rPr>
          <w:highlight w:val="cyan"/>
          <w:u w:val="single"/>
        </w:rPr>
        <w:t>overlooks the dynamic aspect of Confucianism, whose ethical theory</w:t>
      </w:r>
      <w:r w:rsidR="00D326DE" w:rsidRPr="00EF2482">
        <w:rPr>
          <w:u w:val="single"/>
        </w:rPr>
        <w:t xml:space="preserve"> of ren </w:t>
      </w:r>
      <w:r w:rsidR="00D326DE" w:rsidRPr="00EF2482">
        <w:rPr>
          <w:rFonts w:ascii="Microsoft YaHei" w:eastAsia="Microsoft YaHei" w:hAnsi="Microsoft YaHei" w:cs="Microsoft YaHei" w:hint="eastAsia"/>
          <w:u w:val="single"/>
        </w:rPr>
        <w:t>仁</w:t>
      </w:r>
      <w:r w:rsidR="00D326DE" w:rsidRPr="00EF2482">
        <w:rPr>
          <w:u w:val="single"/>
        </w:rPr>
        <w:t xml:space="preserve"> as well as its emphasis on the lifelong project of self-cultivation and maintaining proper relations, at least at the theoretical level, </w:t>
      </w:r>
      <w:r w:rsidR="00D326DE" w:rsidRPr="00C61B8D">
        <w:rPr>
          <w:highlight w:val="cyan"/>
          <w:u w:val="single"/>
        </w:rPr>
        <w:t>are akin to the feminist ethic of care</w:t>
      </w:r>
      <w:r w:rsidR="00D326DE" w:rsidRPr="00EF2482">
        <w:rPr>
          <w:u w:val="single"/>
        </w:rPr>
        <w:t xml:space="preserve"> and its socially constructed self as a web of relations.</w:t>
      </w:r>
      <w:r w:rsidR="00D326DE" w:rsidRPr="00D326DE">
        <w:t xml:space="preserve"> </w:t>
      </w:r>
      <w:r w:rsidR="00D326DE" w:rsidRPr="00C61B8D">
        <w:rPr>
          <w:u w:val="single"/>
        </w:rPr>
        <w:t>Keeping in mind this theoretical feminist space within Confucianism, one might argue that a convergence or a confluence between feminism and Confucianism should be possible, along the lines of the contemporary feminist reappropriation of existentialism, liberalism, Kantian deontology, or Aristotle’s virtue ethics as providing basic ethical frameworks for addressing specific feminist concerns.</w:t>
      </w:r>
      <w:r w:rsidR="00D326DE" w:rsidRPr="00D326DE">
        <w:t xml:space="preserve"> </w:t>
      </w:r>
      <w:r w:rsidR="00D326DE" w:rsidRPr="00C61B8D">
        <w:rPr>
          <w:sz w:val="14"/>
          <w:szCs w:val="14"/>
        </w:rPr>
        <w:t xml:space="preserve">But, in reality the engagement between Confucianism and feminism, as </w:t>
      </w:r>
      <w:proofErr w:type="spellStart"/>
      <w:r w:rsidR="00D326DE" w:rsidRPr="00C61B8D">
        <w:rPr>
          <w:sz w:val="14"/>
          <w:szCs w:val="14"/>
        </w:rPr>
        <w:t>Chenyang</w:t>
      </w:r>
      <w:proofErr w:type="spellEnd"/>
      <w:r w:rsidR="00D326DE" w:rsidRPr="00C61B8D">
        <w:rPr>
          <w:sz w:val="14"/>
          <w:szCs w:val="14"/>
        </w:rPr>
        <w:t xml:space="preserve"> Li in his anthology on Confucianism and gender pointed out, has long been one-sided; that is, feminists criticize Confucianism for victimizing Chinese women.3</w:t>
      </w:r>
      <w:r w:rsidR="00D326DE" w:rsidRPr="00D326DE">
        <w:t xml:space="preserve"> </w:t>
      </w:r>
      <w:r w:rsidR="00D326DE" w:rsidRPr="00C61B8D">
        <w:rPr>
          <w:u w:val="single"/>
        </w:rPr>
        <w:t xml:space="preserve">The feminists’ predominant </w:t>
      </w:r>
      <w:r w:rsidR="00D326DE" w:rsidRPr="00C61B8D">
        <w:rPr>
          <w:highlight w:val="cyan"/>
          <w:u w:val="single"/>
        </w:rPr>
        <w:t>characterization of Confucianism as a patriarchal ideology through and through not only relegates Confucianism, into an inferior position in comparison with Western moral philosophies, but</w:t>
      </w:r>
      <w:r w:rsidR="00D326DE" w:rsidRPr="00C61B8D">
        <w:rPr>
          <w:u w:val="single"/>
        </w:rPr>
        <w:t xml:space="preserve"> more importantly it </w:t>
      </w:r>
      <w:r w:rsidR="00D326DE" w:rsidRPr="00C61B8D">
        <w:rPr>
          <w:highlight w:val="cyan"/>
          <w:u w:val="single"/>
        </w:rPr>
        <w:t>oversimplifies the roots of Chinese women’s oppression</w:t>
      </w:r>
      <w:r w:rsidR="00D326DE" w:rsidRPr="00C61B8D">
        <w:rPr>
          <w:u w:val="single"/>
        </w:rPr>
        <w:t>.</w:t>
      </w:r>
      <w:r w:rsidR="00C5101D" w:rsidRPr="00C61B8D">
        <w:rPr>
          <w:u w:val="single"/>
        </w:rPr>
        <w:t xml:space="preserve"> Such a simplification, in turn, constitutes an obstacle to achieving a genuine understanding of the Chinese gender system as well as Confucian ethics.</w:t>
      </w:r>
    </w:p>
    <w:p w14:paraId="31393690" w14:textId="77777777" w:rsidR="0047005E" w:rsidRDefault="0047005E" w:rsidP="00C109F5">
      <w:pPr>
        <w:rPr>
          <w:u w:val="single"/>
        </w:rPr>
      </w:pPr>
    </w:p>
    <w:p w14:paraId="7130BA43" w14:textId="2197015A" w:rsidR="00873D95" w:rsidRDefault="004F798F" w:rsidP="008A1084">
      <w:pPr>
        <w:pStyle w:val="Heading1"/>
      </w:pPr>
      <w:proofErr w:type="spellStart"/>
      <w:r>
        <w:t>Aff</w:t>
      </w:r>
      <w:proofErr w:type="spellEnd"/>
    </w:p>
    <w:p w14:paraId="3F7A5B14" w14:textId="77777777" w:rsidR="008A1084" w:rsidRDefault="008A1084" w:rsidP="008A1084"/>
    <w:p w14:paraId="5C997659" w14:textId="77777777" w:rsidR="008A1084" w:rsidRPr="008A1084" w:rsidRDefault="008A1084" w:rsidP="008A1084"/>
    <w:p w14:paraId="70F2636E" w14:textId="521B17EA" w:rsidR="004F798F" w:rsidRDefault="008A1084" w:rsidP="008A1084">
      <w:pPr>
        <w:pStyle w:val="Heading2"/>
      </w:pPr>
      <w:r>
        <w:t>Alt</w:t>
      </w:r>
    </w:p>
    <w:p w14:paraId="517B7C51" w14:textId="77777777" w:rsidR="004F798F" w:rsidRDefault="004F798F" w:rsidP="004F798F"/>
    <w:p w14:paraId="5352CF31" w14:textId="2C3D02A6" w:rsidR="004F798F" w:rsidRDefault="004F798F" w:rsidP="004F798F">
      <w:pPr>
        <w:pStyle w:val="Heading3"/>
      </w:pPr>
      <w:r>
        <w:t>Ritual Propriety Bad</w:t>
      </w:r>
      <w:r w:rsidR="00D6228C">
        <w:t>/Util Good/</w:t>
      </w:r>
      <w:r w:rsidR="00660C89">
        <w:t>Alt Fails/</w:t>
      </w:r>
      <w:proofErr w:type="spellStart"/>
      <w:r w:rsidR="00660C89">
        <w:t>idek</w:t>
      </w:r>
      <w:proofErr w:type="spellEnd"/>
    </w:p>
    <w:p w14:paraId="79090BFD" w14:textId="77777777" w:rsidR="00A3246F" w:rsidRDefault="00A3246F" w:rsidP="00A3246F"/>
    <w:p w14:paraId="3AD68494" w14:textId="77777777" w:rsidR="004F798F" w:rsidRDefault="004F798F" w:rsidP="004F798F"/>
    <w:p w14:paraId="48FF904E" w14:textId="728B489B" w:rsidR="004F798F" w:rsidRDefault="00442A2B" w:rsidP="004F798F">
      <w:pPr>
        <w:pStyle w:val="Heading4"/>
      </w:pPr>
      <w:r>
        <w:t xml:space="preserve">Making moral determinations based </w:t>
      </w:r>
      <w:r w:rsidR="008F4A3B">
        <w:t xml:space="preserve">on prioritizing the greater good is </w:t>
      </w:r>
      <w:r w:rsidR="00954AC7">
        <w:t xml:space="preserve">a pre-requisite to actions based on ritual propriety </w:t>
      </w:r>
    </w:p>
    <w:p w14:paraId="03C502CC" w14:textId="53CC3E12" w:rsidR="004F798F" w:rsidRPr="004F798F" w:rsidRDefault="004F798F" w:rsidP="004F798F">
      <w:r w:rsidRPr="00991695">
        <w:rPr>
          <w:b/>
          <w:bCs/>
          <w:sz w:val="26"/>
          <w:szCs w:val="26"/>
        </w:rPr>
        <w:t>Fraser 16</w:t>
      </w:r>
      <w:r>
        <w:t xml:space="preserve"> </w:t>
      </w:r>
      <w:r w:rsidRPr="00171690">
        <w:rPr>
          <w:sz w:val="16"/>
          <w:szCs w:val="16"/>
        </w:rPr>
        <w:t xml:space="preserve">[Chris Fraser, </w:t>
      </w:r>
      <w:proofErr w:type="spellStart"/>
      <w:r w:rsidRPr="00171690">
        <w:rPr>
          <w:sz w:val="16"/>
          <w:szCs w:val="16"/>
        </w:rPr>
        <w:t>goated</w:t>
      </w:r>
      <w:proofErr w:type="spellEnd"/>
      <w:r w:rsidRPr="00171690">
        <w:rPr>
          <w:sz w:val="16"/>
          <w:szCs w:val="16"/>
        </w:rPr>
        <w:t xml:space="preserve">, Chair Professor in the School of Chinese at the University of Hong Kong, formerly Richard Charles and Esther </w:t>
      </w:r>
      <w:proofErr w:type="spellStart"/>
      <w:r w:rsidRPr="00171690">
        <w:rPr>
          <w:sz w:val="16"/>
          <w:szCs w:val="16"/>
        </w:rPr>
        <w:t>Yewpick</w:t>
      </w:r>
      <w:proofErr w:type="spellEnd"/>
      <w:r w:rsidRPr="00171690">
        <w:rPr>
          <w:sz w:val="16"/>
          <w:szCs w:val="16"/>
        </w:rPr>
        <w:t xml:space="preserve"> Lee Chair in Chinese Thought and Culture, University of </w:t>
      </w:r>
      <w:r w:rsidRPr="00710C1F">
        <w:rPr>
          <w:sz w:val="16"/>
          <w:szCs w:val="16"/>
        </w:rPr>
        <w:t>Toronto,</w:t>
      </w:r>
      <w:r>
        <w:rPr>
          <w:sz w:val="16"/>
          <w:szCs w:val="16"/>
        </w:rPr>
        <w:t xml:space="preserve"> 2016, </w:t>
      </w:r>
      <w:r w:rsidRPr="00991695">
        <w:rPr>
          <w:sz w:val="16"/>
          <w:szCs w:val="16"/>
        </w:rPr>
        <w:t>Columbia University Press</w:t>
      </w:r>
      <w:r>
        <w:rPr>
          <w:sz w:val="16"/>
          <w:szCs w:val="16"/>
        </w:rPr>
        <w:t>,</w:t>
      </w:r>
      <w:r w:rsidRPr="00710C1F">
        <w:rPr>
          <w:sz w:val="16"/>
          <w:szCs w:val="16"/>
        </w:rPr>
        <w:t xml:space="preserve"> “The Philosophy of the </w:t>
      </w:r>
      <w:proofErr w:type="spellStart"/>
      <w:r w:rsidRPr="00710C1F">
        <w:rPr>
          <w:sz w:val="16"/>
          <w:szCs w:val="16"/>
        </w:rPr>
        <w:t>Mòzǐ</w:t>
      </w:r>
      <w:proofErr w:type="spellEnd"/>
      <w:r w:rsidRPr="00710C1F">
        <w:rPr>
          <w:sz w:val="16"/>
          <w:szCs w:val="16"/>
        </w:rPr>
        <w:t>: The First Consequentialists”</w:t>
      </w:r>
      <w:r>
        <w:rPr>
          <w:sz w:val="16"/>
          <w:szCs w:val="16"/>
        </w:rPr>
        <w:t xml:space="preserve">, </w:t>
      </w:r>
      <w:r w:rsidRPr="009171FC">
        <w:rPr>
          <w:sz w:val="16"/>
          <w:szCs w:val="16"/>
        </w:rPr>
        <w:t>ISBN 9780231520591</w:t>
      </w:r>
      <w:r>
        <w:rPr>
          <w:sz w:val="16"/>
          <w:szCs w:val="16"/>
        </w:rPr>
        <w:t xml:space="preserve"> //</w:t>
      </w:r>
      <w:proofErr w:type="spellStart"/>
      <w:r>
        <w:rPr>
          <w:sz w:val="16"/>
          <w:szCs w:val="16"/>
        </w:rPr>
        <w:t>zrubin</w:t>
      </w:r>
      <w:proofErr w:type="spellEnd"/>
      <w:r>
        <w:rPr>
          <w:sz w:val="16"/>
          <w:szCs w:val="16"/>
        </w:rPr>
        <w:t>]</w:t>
      </w:r>
    </w:p>
    <w:p w14:paraId="38FCCD25" w14:textId="2118303C" w:rsidR="004F798F" w:rsidRDefault="004F798F" w:rsidP="00D6228C">
      <w:pPr>
        <w:rPr>
          <w:u w:val="single"/>
        </w:rPr>
      </w:pPr>
      <w:r w:rsidRPr="004A115A">
        <w:rPr>
          <w:sz w:val="14"/>
          <w:szCs w:val="14"/>
        </w:rPr>
        <w:t xml:space="preserve">Overall, though, the Mohists found the sort of conservative, </w:t>
      </w:r>
      <w:r w:rsidRPr="004A115A">
        <w:rPr>
          <w:highlight w:val="cyan"/>
          <w:u w:val="single"/>
        </w:rPr>
        <w:t>traditionalist stance embodied in ceremonial propriety an unconvincing moral guide</w:t>
      </w:r>
      <w:r w:rsidRPr="004A115A">
        <w:rPr>
          <w:u w:val="single"/>
        </w:rPr>
        <w:t xml:space="preserve">. </w:t>
      </w:r>
      <w:r w:rsidRPr="00FB5D16">
        <w:rPr>
          <w:highlight w:val="cyan"/>
          <w:u w:val="single"/>
        </w:rPr>
        <w:t>Customary</w:t>
      </w:r>
      <w:r w:rsidRPr="004A115A">
        <w:rPr>
          <w:u w:val="single"/>
        </w:rPr>
        <w:t xml:space="preserve"> ceremonial eti</w:t>
      </w:r>
      <w:r w:rsidRPr="00FB5D16">
        <w:rPr>
          <w:highlight w:val="cyan"/>
          <w:u w:val="single"/>
        </w:rPr>
        <w:t>quette can function as a standard of conduct only if</w:t>
      </w:r>
      <w:r w:rsidRPr="004A115A">
        <w:rPr>
          <w:u w:val="single"/>
        </w:rPr>
        <w:t xml:space="preserve"> a rough consensus holds that </w:t>
      </w:r>
      <w:r w:rsidRPr="00FB5D16">
        <w:rPr>
          <w:highlight w:val="cyan"/>
          <w:u w:val="single"/>
        </w:rPr>
        <w:t>the norms</w:t>
      </w:r>
      <w:r w:rsidRPr="004A115A">
        <w:rPr>
          <w:u w:val="single"/>
        </w:rPr>
        <w:t xml:space="preserve"> of ceremonial propriety </w:t>
      </w:r>
      <w:r w:rsidRPr="00FB5D16">
        <w:rPr>
          <w:highlight w:val="cyan"/>
          <w:u w:val="single"/>
        </w:rPr>
        <w:t>are right or permissible</w:t>
      </w:r>
      <w:r w:rsidRPr="004F798F">
        <w:t xml:space="preserve">. </w:t>
      </w:r>
      <w:r w:rsidRPr="003F4E22">
        <w:rPr>
          <w:u w:val="single"/>
        </w:rPr>
        <w:t xml:space="preserve">Early </w:t>
      </w:r>
      <w:proofErr w:type="spellStart"/>
      <w:r w:rsidRPr="003F4E22">
        <w:rPr>
          <w:highlight w:val="cyan"/>
          <w:u w:val="single"/>
        </w:rPr>
        <w:t>Ruist</w:t>
      </w:r>
      <w:proofErr w:type="spellEnd"/>
      <w:r w:rsidRPr="003F4E22">
        <w:rPr>
          <w:highlight w:val="cyan"/>
          <w:u w:val="single"/>
        </w:rPr>
        <w:t xml:space="preserve"> thought seems to take such a consensus for granted</w:t>
      </w:r>
      <w:r w:rsidRPr="004F798F">
        <w:t xml:space="preserve">. </w:t>
      </w:r>
      <w:r w:rsidRPr="003F4E22">
        <w:rPr>
          <w:u w:val="single"/>
        </w:rPr>
        <w:t>Accordingly, the Analects and Mencius devote little attention to formulating an explicit normative theory to articulate and justify moral norms</w:t>
      </w:r>
      <w:r w:rsidRPr="004F798F">
        <w:t>.</w:t>
      </w:r>
      <w:r w:rsidRPr="003F4E22">
        <w:rPr>
          <w:u w:val="single"/>
        </w:rPr>
        <w:t xml:space="preserve">9 They focus instead on ethical development, on how to lead </w:t>
      </w:r>
      <w:proofErr w:type="gramStart"/>
      <w:r w:rsidRPr="003F4E22">
        <w:rPr>
          <w:u w:val="single"/>
        </w:rPr>
        <w:t>ourselves</w:t>
      </w:r>
      <w:proofErr w:type="gramEnd"/>
      <w:r w:rsidRPr="003F4E22">
        <w:rPr>
          <w:u w:val="single"/>
        </w:rPr>
        <w:t xml:space="preserve"> and others to follow the </w:t>
      </w:r>
      <w:proofErr w:type="spellStart"/>
      <w:r w:rsidRPr="003F4E22">
        <w:rPr>
          <w:u w:val="single"/>
        </w:rPr>
        <w:t>dào</w:t>
      </w:r>
      <w:proofErr w:type="spellEnd"/>
      <w:r w:rsidRPr="003F4E22">
        <w:rPr>
          <w:u w:val="single"/>
        </w:rPr>
        <w:t xml:space="preserve"> reliably. The content of the </w:t>
      </w:r>
      <w:proofErr w:type="spellStart"/>
      <w:r w:rsidRPr="003F4E22">
        <w:rPr>
          <w:u w:val="single"/>
        </w:rPr>
        <w:t>dào</w:t>
      </w:r>
      <w:proofErr w:type="spellEnd"/>
      <w:r w:rsidRPr="003F4E22">
        <w:rPr>
          <w:u w:val="single"/>
        </w:rPr>
        <w:t xml:space="preserve"> is not thematized as requiring articulation and justification</w:t>
      </w:r>
      <w:r w:rsidRPr="004F798F">
        <w:t xml:space="preserve">. </w:t>
      </w:r>
      <w:r w:rsidRPr="00442A2B">
        <w:rPr>
          <w:u w:val="single"/>
        </w:rPr>
        <w:t xml:space="preserve">By contrast, in the Mohists’ view, </w:t>
      </w:r>
      <w:r w:rsidRPr="00442A2B">
        <w:rPr>
          <w:highlight w:val="cyan"/>
          <w:u w:val="single"/>
        </w:rPr>
        <w:t>disagreement exists as to whether certain</w:t>
      </w:r>
      <w:r w:rsidRPr="00442A2B">
        <w:rPr>
          <w:u w:val="single"/>
        </w:rPr>
        <w:t xml:space="preserve"> ceremonial </w:t>
      </w:r>
      <w:r w:rsidRPr="00442A2B">
        <w:rPr>
          <w:highlight w:val="cyan"/>
          <w:u w:val="single"/>
        </w:rPr>
        <w:t>practices are right or wrong</w:t>
      </w:r>
      <w:r w:rsidRPr="00442A2B">
        <w:rPr>
          <w:u w:val="single"/>
        </w:rPr>
        <w:t>.</w:t>
      </w:r>
      <w:r w:rsidRPr="004F798F">
        <w:t xml:space="preserve"> </w:t>
      </w:r>
      <w:r w:rsidRPr="00442A2B">
        <w:rPr>
          <w:u w:val="single"/>
        </w:rPr>
        <w:t xml:space="preserve">To them, elite ceremonial customs such as elaborate funerals, rich burials, prolonged mourning, and extravagant state rituals accompanied by music and dancing were wasteful and detrimental to the general welfare. In the face of wide-reaching social changes and political turmoil, it seemed </w:t>
      </w:r>
      <w:r w:rsidRPr="00442A2B">
        <w:rPr>
          <w:highlight w:val="cyan"/>
          <w:u w:val="single"/>
        </w:rPr>
        <w:t>futile to recommend ceremonial propriety as a basis for returning society to good order</w:t>
      </w:r>
      <w:r w:rsidRPr="00442A2B">
        <w:rPr>
          <w:u w:val="single"/>
        </w:rPr>
        <w:t>.</w:t>
      </w:r>
      <w:r w:rsidRPr="004F798F">
        <w:t xml:space="preserve"> </w:t>
      </w:r>
      <w:r w:rsidRPr="00442A2B">
        <w:rPr>
          <w:u w:val="single"/>
        </w:rPr>
        <w:t xml:space="preserve">The Zhōu social and political system was unraveling. Guidance by ceremonial propriety was in effect a </w:t>
      </w:r>
      <w:proofErr w:type="spellStart"/>
      <w:r w:rsidRPr="00442A2B">
        <w:rPr>
          <w:u w:val="single"/>
        </w:rPr>
        <w:t>dào</w:t>
      </w:r>
      <w:proofErr w:type="spellEnd"/>
      <w:r w:rsidRPr="00442A2B">
        <w:rPr>
          <w:u w:val="single"/>
        </w:rPr>
        <w:t xml:space="preserve"> that had been tried and found wanting. Its failure had contributed to the present chaos. Even more important, the Mohists rejected ceremonial propriety as a fundamental moral guideline because, in a momentous philosophical step, they noticed the </w:t>
      </w:r>
      <w:r w:rsidRPr="00442A2B">
        <w:rPr>
          <w:highlight w:val="cyan"/>
          <w:u w:val="single"/>
        </w:rPr>
        <w:t>crucially important distinction between custom and morality</w:t>
      </w:r>
      <w:r w:rsidRPr="004F798F">
        <w:t xml:space="preserve">. </w:t>
      </w:r>
      <w:r w:rsidRPr="001C2F45">
        <w:rPr>
          <w:u w:val="single"/>
        </w:rPr>
        <w:t xml:space="preserve">10 Conceptually, ceremonial propriety simply cannot do the work of a moral code, </w:t>
      </w:r>
      <w:r w:rsidRPr="001C2F45">
        <w:rPr>
          <w:highlight w:val="cyan"/>
          <w:u w:val="single"/>
        </w:rPr>
        <w:t>because</w:t>
      </w:r>
      <w:r w:rsidRPr="001C2F45">
        <w:rPr>
          <w:u w:val="single"/>
        </w:rPr>
        <w:t xml:space="preserve"> the fact that </w:t>
      </w:r>
      <w:r w:rsidRPr="001C2F45">
        <w:rPr>
          <w:highlight w:val="cyan"/>
          <w:u w:val="single"/>
        </w:rPr>
        <w:t>something conforms to</w:t>
      </w:r>
      <w:r w:rsidRPr="001C2F45">
        <w:rPr>
          <w:u w:val="single"/>
        </w:rPr>
        <w:t xml:space="preserve"> the prevailing view of etiquette, ceremony, or </w:t>
      </w:r>
      <w:r w:rsidRPr="001C2F45">
        <w:rPr>
          <w:highlight w:val="cyan"/>
          <w:u w:val="single"/>
        </w:rPr>
        <w:t>propriety</w:t>
      </w:r>
      <w:r w:rsidRPr="001C2F45">
        <w:rPr>
          <w:u w:val="single"/>
        </w:rPr>
        <w:t xml:space="preserve"> simply </w:t>
      </w:r>
      <w:r w:rsidRPr="001C2F45">
        <w:rPr>
          <w:highlight w:val="cyan"/>
          <w:u w:val="single"/>
        </w:rPr>
        <w:t>does not show it is morally righteous</w:t>
      </w:r>
      <w:r w:rsidRPr="001C2F45">
        <w:rPr>
          <w:u w:val="single"/>
        </w:rPr>
        <w:t>.</w:t>
      </w:r>
      <w:r w:rsidRPr="004F798F">
        <w:t xml:space="preserve"> </w:t>
      </w:r>
      <w:r w:rsidRPr="00977659">
        <w:rPr>
          <w:u w:val="single"/>
        </w:rPr>
        <w:t xml:space="preserve">Accepted social customs—in particular, customs such as elite ceremonial rituals, many of which were practiced by only a small, privileged segment of society—can be morally wrong. </w:t>
      </w:r>
      <w:r w:rsidRPr="00977659">
        <w:rPr>
          <w:sz w:val="14"/>
          <w:szCs w:val="14"/>
        </w:rPr>
        <w:t>The Mohists make this point by calling attention—at roughly the same time Herodotus was making a similar point in Greece—to the wide variation in customs across cultures, not all of which can plausibly be taken to be morally right</w:t>
      </w:r>
      <w:r w:rsidR="00576A8A" w:rsidRPr="00977659">
        <w:rPr>
          <w:sz w:val="14"/>
          <w:szCs w:val="14"/>
        </w:rPr>
        <w:t>. Now those who uphold rich burials and prolonged mourning state, “If rich burials and prolonged mourning turn out not to be the Way of the sage-kings, then how do we explain why the gentlemen</w:t>
      </w:r>
      <w:r w:rsidR="0036018F" w:rsidRPr="00977659">
        <w:rPr>
          <w:sz w:val="14"/>
          <w:szCs w:val="14"/>
        </w:rPr>
        <w:t xml:space="preserve"> of the Central States perform them without ceasing and maintain them without choosing something else?!” Our Master </w:t>
      </w:r>
      <w:proofErr w:type="spellStart"/>
      <w:r w:rsidR="0036018F" w:rsidRPr="00977659">
        <w:rPr>
          <w:sz w:val="14"/>
          <w:szCs w:val="14"/>
        </w:rPr>
        <w:t>Mòzǐ</w:t>
      </w:r>
      <w:proofErr w:type="spellEnd"/>
      <w:r w:rsidR="0036018F" w:rsidRPr="00977659">
        <w:rPr>
          <w:sz w:val="14"/>
          <w:szCs w:val="14"/>
        </w:rPr>
        <w:t xml:space="preserve"> said, “This is what’s called deeming their habits convenient and their customs righteous. In the past, east of Yuè there was the country of Gài Shù. When their eldest son was born, they chopped him up and ate him, calling this ‘advantageous to the younger brothers.’ When their grandfather died, they carried off their grandmother and abandoned her, saying, ‘One cannot live with the wife of a ghost.’ These practices superiors took as government policy and subordinates took as custom, performing them without ceasing and maintaining them without choosing something else. Yet how could these really be the </w:t>
      </w:r>
      <w:proofErr w:type="spellStart"/>
      <w:r w:rsidR="0036018F" w:rsidRPr="00977659">
        <w:rPr>
          <w:sz w:val="14"/>
          <w:szCs w:val="14"/>
        </w:rPr>
        <w:t>dào</w:t>
      </w:r>
      <w:proofErr w:type="spellEnd"/>
      <w:r w:rsidR="0036018F" w:rsidRPr="00977659">
        <w:rPr>
          <w:sz w:val="14"/>
          <w:szCs w:val="14"/>
        </w:rPr>
        <w:t xml:space="preserve"> of benevolence and righteousness?” (</w:t>
      </w:r>
      <w:proofErr w:type="spellStart"/>
      <w:r w:rsidR="0036018F" w:rsidRPr="00977659">
        <w:rPr>
          <w:sz w:val="14"/>
          <w:szCs w:val="14"/>
        </w:rPr>
        <w:t>Mz</w:t>
      </w:r>
      <w:proofErr w:type="spellEnd"/>
      <w:r w:rsidR="0036018F" w:rsidRPr="00977659">
        <w:rPr>
          <w:sz w:val="14"/>
          <w:szCs w:val="14"/>
        </w:rPr>
        <w:t xml:space="preserve"> 25/74–77) Other cultures may practice customs we find morally abhorrent. There is thus an important distinction between moral concepts such as benevolence or righteousness and mere custom, be it ours or another </w:t>
      </w:r>
      <w:proofErr w:type="gramStart"/>
      <w:r w:rsidR="0036018F" w:rsidRPr="00977659">
        <w:rPr>
          <w:sz w:val="14"/>
          <w:szCs w:val="14"/>
        </w:rPr>
        <w:t>culture’s</w:t>
      </w:r>
      <w:proofErr w:type="gramEnd"/>
      <w:r w:rsidR="0036018F" w:rsidRPr="00977659">
        <w:rPr>
          <w:sz w:val="14"/>
          <w:szCs w:val="14"/>
        </w:rPr>
        <w:t>. That a practice is traditional or customary, as ceremonial etiquette is, does not show it is morally right, since in other cultures morally deplorable practices such as eating one’s firstborn son or abandoning one’s grandmother—or foot-binding, slavery, or female genital mutilation—may be just as traditional and customary as our most cherished conceptions of ceremonial propriety.</w:t>
      </w:r>
      <w:r w:rsidR="0036018F" w:rsidRPr="0036018F">
        <w:t xml:space="preserve"> </w:t>
      </w:r>
      <w:r w:rsidR="0036018F" w:rsidRPr="00BF2C2E">
        <w:rPr>
          <w:u w:val="single"/>
        </w:rPr>
        <w:t xml:space="preserve">Since other cultures’ customs may be morally wrong, our own might too. Ceremonial </w:t>
      </w:r>
      <w:r w:rsidR="0036018F" w:rsidRPr="00BF2C2E">
        <w:rPr>
          <w:highlight w:val="cyan"/>
          <w:u w:val="single"/>
        </w:rPr>
        <w:t>propriety</w:t>
      </w:r>
      <w:r w:rsidR="0036018F" w:rsidRPr="00BF2C2E">
        <w:rPr>
          <w:u w:val="single"/>
        </w:rPr>
        <w:t xml:space="preserve"> thus </w:t>
      </w:r>
      <w:r w:rsidR="0036018F" w:rsidRPr="00BF2C2E">
        <w:rPr>
          <w:highlight w:val="cyan"/>
          <w:u w:val="single"/>
        </w:rPr>
        <w:t>cannot serve as an authoritative guide to morality</w:t>
      </w:r>
      <w:r w:rsidR="0036018F" w:rsidRPr="00BF2C2E">
        <w:rPr>
          <w:u w:val="single"/>
        </w:rPr>
        <w:t>. Nor, for that matter, does the consensus of a majority make something morally right</w:t>
      </w:r>
      <w:r w:rsidR="0036018F" w:rsidRPr="0036018F">
        <w:t xml:space="preserve">. </w:t>
      </w:r>
      <w:r w:rsidR="0036018F" w:rsidRPr="00BF2C2E">
        <w:rPr>
          <w:u w:val="single"/>
        </w:rPr>
        <w:t xml:space="preserve">As the Lord of </w:t>
      </w:r>
      <w:proofErr w:type="spellStart"/>
      <w:r w:rsidR="0036018F" w:rsidRPr="00BF2C2E">
        <w:rPr>
          <w:u w:val="single"/>
        </w:rPr>
        <w:t>Lǔ</w:t>
      </w:r>
      <w:proofErr w:type="spellEnd"/>
      <w:r w:rsidR="0036018F" w:rsidRPr="00BF2C2E">
        <w:rPr>
          <w:u w:val="single"/>
        </w:rPr>
        <w:t xml:space="preserve"> observes, in response to </w:t>
      </w:r>
      <w:proofErr w:type="spellStart"/>
      <w:r w:rsidR="0036018F" w:rsidRPr="00BF2C2E">
        <w:rPr>
          <w:u w:val="single"/>
        </w:rPr>
        <w:t>Mòzǐ’s</w:t>
      </w:r>
      <w:proofErr w:type="spellEnd"/>
      <w:r w:rsidR="0036018F" w:rsidRPr="00BF2C2E">
        <w:rPr>
          <w:u w:val="single"/>
        </w:rPr>
        <w:t xml:space="preserve"> criticism of gratuitous military aggression, “If I look at it on the basis of what you say, what all the world calls acceptable is not necessarily so” (49/24). </w:t>
      </w:r>
      <w:r w:rsidR="0036018F" w:rsidRPr="00BF2C2E">
        <w:rPr>
          <w:highlight w:val="cyan"/>
          <w:u w:val="single"/>
        </w:rPr>
        <w:t>We need</w:t>
      </w:r>
      <w:r w:rsidR="0036018F" w:rsidRPr="00BF2C2E">
        <w:rPr>
          <w:u w:val="single"/>
        </w:rPr>
        <w:t xml:space="preserve"> to find other, </w:t>
      </w:r>
      <w:r w:rsidR="0036018F" w:rsidRPr="00BF2C2E">
        <w:rPr>
          <w:b/>
          <w:bCs/>
          <w:highlight w:val="cyan"/>
          <w:u w:val="single"/>
        </w:rPr>
        <w:t>objectively justified standards</w:t>
      </w:r>
      <w:r w:rsidR="0036018F" w:rsidRPr="00BF2C2E">
        <w:rPr>
          <w:u w:val="single"/>
        </w:rPr>
        <w:t>.</w:t>
      </w:r>
      <w:r w:rsidR="0036018F" w:rsidRPr="0036018F">
        <w:t xml:space="preserve"> </w:t>
      </w:r>
      <w:r w:rsidR="0036018F" w:rsidRPr="00BF2C2E">
        <w:rPr>
          <w:sz w:val="14"/>
          <w:szCs w:val="14"/>
        </w:rPr>
        <w:t>This search for objective standards to guide action and reform society lies at the heart of the Mohist philosophical and political project.11 A cardinal conviction driving Mohist thought is that in ethics and politics, as in any other practical field, we must find and apply such standards, which the Mohists call “models” (</w:t>
      </w:r>
      <w:proofErr w:type="spellStart"/>
      <w:r w:rsidR="0036018F" w:rsidRPr="00BF2C2E">
        <w:rPr>
          <w:sz w:val="14"/>
          <w:szCs w:val="14"/>
        </w:rPr>
        <w:t>fǎ</w:t>
      </w:r>
      <w:proofErr w:type="spellEnd"/>
      <w:r w:rsidR="0036018F" w:rsidRPr="00BF2C2E">
        <w:rPr>
          <w:sz w:val="14"/>
          <w:szCs w:val="14"/>
        </w:rPr>
        <w:t xml:space="preserve"> </w:t>
      </w:r>
      <w:proofErr w:type="gramStart"/>
      <w:r w:rsidR="0036018F" w:rsidRPr="00BF2C2E">
        <w:rPr>
          <w:rFonts w:ascii="Microsoft YaHei" w:eastAsia="Microsoft YaHei" w:hAnsi="Microsoft YaHei" w:cs="Microsoft YaHei" w:hint="eastAsia"/>
          <w:sz w:val="14"/>
          <w:szCs w:val="14"/>
        </w:rPr>
        <w:t>法</w:t>
      </w:r>
      <w:r w:rsidR="0036018F" w:rsidRPr="00BF2C2E">
        <w:rPr>
          <w:sz w:val="14"/>
          <w:szCs w:val="14"/>
        </w:rPr>
        <w:t xml:space="preserve"> ,</w:t>
      </w:r>
      <w:proofErr w:type="gramEnd"/>
      <w:r w:rsidR="0036018F" w:rsidRPr="00BF2C2E">
        <w:rPr>
          <w:sz w:val="14"/>
          <w:szCs w:val="14"/>
        </w:rPr>
        <w:t xml:space="preserve"> also “paradigms” or “standards”). “Models and Standards,” a relatively late summary of Mohist doctrines, explains the role of models as follows: Our Master </w:t>
      </w:r>
      <w:proofErr w:type="spellStart"/>
      <w:r w:rsidR="0036018F" w:rsidRPr="00BF2C2E">
        <w:rPr>
          <w:sz w:val="14"/>
          <w:szCs w:val="14"/>
        </w:rPr>
        <w:t>Mòzǐ</w:t>
      </w:r>
      <w:proofErr w:type="spellEnd"/>
      <w:r w:rsidR="0036018F" w:rsidRPr="00BF2C2E">
        <w:rPr>
          <w:sz w:val="14"/>
          <w:szCs w:val="14"/>
        </w:rPr>
        <w:t xml:space="preserve"> said, “Those in the world who perform tasks cannot do without models and standards. There is no one who can accomplish their task without models and standards. Even officers serving as generals or ministers—they all have models; even the hundred artisans performing their tasks—they too all have models. The hundred artisans make squares with the set square, circles with the compass, straight lines with the string, vertical lines with the plumb line, and flat surfaces with the level. Whether skilled artisans or unskilled artisans, all take these five as models. The skilled </w:t>
      </w:r>
      <w:proofErr w:type="gramStart"/>
      <w:r w:rsidR="0036018F" w:rsidRPr="00BF2C2E">
        <w:rPr>
          <w:sz w:val="14"/>
          <w:szCs w:val="14"/>
        </w:rPr>
        <w:t>are able to</w:t>
      </w:r>
      <w:proofErr w:type="gramEnd"/>
      <w:r w:rsidR="0036018F" w:rsidRPr="00BF2C2E">
        <w:rPr>
          <w:sz w:val="14"/>
          <w:szCs w:val="14"/>
        </w:rPr>
        <w:t xml:space="preserve"> conform to them; the unskilled, though unable to conform to them, by following them in performing their tasks still surpass what they can do by themselves. </w:t>
      </w:r>
      <w:proofErr w:type="gramStart"/>
      <w:r w:rsidR="0036018F" w:rsidRPr="00BF2C2E">
        <w:rPr>
          <w:sz w:val="14"/>
          <w:szCs w:val="14"/>
        </w:rPr>
        <w:t>Thus</w:t>
      </w:r>
      <w:proofErr w:type="gramEnd"/>
      <w:r w:rsidR="0036018F" w:rsidRPr="00BF2C2E">
        <w:rPr>
          <w:sz w:val="14"/>
          <w:szCs w:val="14"/>
        </w:rPr>
        <w:t xml:space="preserve"> the hundred artisans in performing their tasks all have models to measure by</w:t>
      </w:r>
      <w:r w:rsidR="00D6228C" w:rsidRPr="00BF2C2E">
        <w:rPr>
          <w:sz w:val="14"/>
          <w:szCs w:val="14"/>
        </w:rPr>
        <w:t xml:space="preserve"> “Now for the greatest to order the world and those the next level down to order great states without models to measure by—this is to be less discriminating than the hundred artisans.” (</w:t>
      </w:r>
      <w:proofErr w:type="spellStart"/>
      <w:r w:rsidR="00D6228C" w:rsidRPr="00BF2C2E">
        <w:rPr>
          <w:sz w:val="14"/>
          <w:szCs w:val="14"/>
        </w:rPr>
        <w:t>Mz</w:t>
      </w:r>
      <w:proofErr w:type="spellEnd"/>
      <w:r w:rsidR="00D6228C" w:rsidRPr="00BF2C2E">
        <w:rPr>
          <w:sz w:val="14"/>
          <w:szCs w:val="14"/>
        </w:rPr>
        <w:t xml:space="preserve"> 4/1–5) The Mohists see models as </w:t>
      </w:r>
      <w:proofErr w:type="gramStart"/>
      <w:r w:rsidR="00D6228C" w:rsidRPr="00BF2C2E">
        <w:rPr>
          <w:sz w:val="14"/>
          <w:szCs w:val="14"/>
        </w:rPr>
        <w:t>similar to</w:t>
      </w:r>
      <w:proofErr w:type="gramEnd"/>
      <w:r w:rsidR="00D6228C" w:rsidRPr="00BF2C2E">
        <w:rPr>
          <w:sz w:val="14"/>
          <w:szCs w:val="14"/>
        </w:rPr>
        <w:t xml:space="preserve"> tools used to guide and check the performance of skilled tasks, such as sawing a square corner or drawing a circle. They provide a clear standard against which we can compare things to judge whether they are correct or on the mark, just as we can use a set square or compass to confirm whether something is truly square or round. They are objective, reliable, and easy to use, such that with minimal training anyone can employ them to perform a task or check the results. Models are understood primarily as exemplars, not abstract principles or rules, although these too can be models. They may be role models, prototypes, examples, or analogies, or they may be tools or measuring devices. Any criterion or paradigm that helps us make correct judgments or act correctly can be a model. Models alone do not ensure success, nor do they erase the distinction between the skilled and unskilled—or between the virtuous and those still acquiring virtue—but for most of us they at least ensure that we will do better than we would without them. A primary task in governing or ordering society, then, is to find reliable, objective models to guide our actions, practices, and policies. As with ceremonial propriety, however, the Mohists point out that any model or standard specific to our </w:t>
      </w:r>
      <w:proofErr w:type="gramStart"/>
      <w:r w:rsidR="00D6228C" w:rsidRPr="00BF2C2E">
        <w:rPr>
          <w:sz w:val="14"/>
          <w:szCs w:val="14"/>
        </w:rPr>
        <w:t>particular family</w:t>
      </w:r>
      <w:proofErr w:type="gramEnd"/>
      <w:r w:rsidR="00D6228C" w:rsidRPr="00BF2C2E">
        <w:rPr>
          <w:sz w:val="14"/>
          <w:szCs w:val="14"/>
        </w:rPr>
        <w:t xml:space="preserve">, education, or community could turn out to be unreliable. “Models and Standards” continues, </w:t>
      </w:r>
      <w:proofErr w:type="gramStart"/>
      <w:r w:rsidR="00D6228C" w:rsidRPr="00BF2C2E">
        <w:rPr>
          <w:sz w:val="14"/>
          <w:szCs w:val="14"/>
        </w:rPr>
        <w:t>That</w:t>
      </w:r>
      <w:proofErr w:type="gramEnd"/>
      <w:r w:rsidR="00D6228C" w:rsidRPr="00BF2C2E">
        <w:rPr>
          <w:sz w:val="14"/>
          <w:szCs w:val="14"/>
        </w:rPr>
        <w:t xml:space="preserve"> being so, then what is acceptable to take as a model [</w:t>
      </w:r>
      <w:proofErr w:type="spellStart"/>
      <w:r w:rsidR="00D6228C" w:rsidRPr="00BF2C2E">
        <w:rPr>
          <w:sz w:val="14"/>
          <w:szCs w:val="14"/>
        </w:rPr>
        <w:t>fǎ</w:t>
      </w:r>
      <w:proofErr w:type="spellEnd"/>
      <w:r w:rsidR="00D6228C" w:rsidRPr="00BF2C2E">
        <w:rPr>
          <w:sz w:val="14"/>
          <w:szCs w:val="14"/>
        </w:rPr>
        <w:t>] for order [</w:t>
      </w:r>
      <w:proofErr w:type="spellStart"/>
      <w:r w:rsidR="00D6228C" w:rsidRPr="00BF2C2E">
        <w:rPr>
          <w:sz w:val="14"/>
          <w:szCs w:val="14"/>
        </w:rPr>
        <w:t>zhì</w:t>
      </w:r>
      <w:proofErr w:type="spellEnd"/>
      <w:r w:rsidR="00D6228C" w:rsidRPr="00BF2C2E">
        <w:rPr>
          <w:sz w:val="14"/>
          <w:szCs w:val="14"/>
        </w:rPr>
        <w:t>]? If all model themselves on their parents, what would that be like? Those in the world who are parents are many, but the benevolent are few. If all model themselves on their parents, this is modeling on the unbenevolent. Modeling on the unbenevolent—it’s unacceptable to take that as a model. (</w:t>
      </w:r>
      <w:proofErr w:type="spellStart"/>
      <w:r w:rsidR="00D6228C" w:rsidRPr="00BF2C2E">
        <w:rPr>
          <w:sz w:val="14"/>
          <w:szCs w:val="14"/>
        </w:rPr>
        <w:t>Mz</w:t>
      </w:r>
      <w:proofErr w:type="spellEnd"/>
      <w:r w:rsidR="00D6228C" w:rsidRPr="00BF2C2E">
        <w:rPr>
          <w:sz w:val="14"/>
          <w:szCs w:val="14"/>
        </w:rPr>
        <w:t xml:space="preserve"> 4/5– 6) Having rejected parents as a fundamental moral model, the passage next rejects “learning” (or “teachers”) and rulers on the same grounds. We cannot be sure that the particular teachers we </w:t>
      </w:r>
      <w:proofErr w:type="gramStart"/>
      <w:r w:rsidR="00D6228C" w:rsidRPr="00BF2C2E">
        <w:rPr>
          <w:sz w:val="14"/>
          <w:szCs w:val="14"/>
        </w:rPr>
        <w:t>follow</w:t>
      </w:r>
      <w:proofErr w:type="gramEnd"/>
      <w:r w:rsidR="00D6228C" w:rsidRPr="00BF2C2E">
        <w:rPr>
          <w:sz w:val="14"/>
          <w:szCs w:val="14"/>
        </w:rPr>
        <w:t xml:space="preserve"> or our particular political leaders are indeed benevolent. The text concludes that “of these three, parents, teachers, and rulers, none is acceptable as a model for order.”</w:t>
      </w:r>
      <w:r w:rsidR="00D6228C" w:rsidRPr="00D6228C">
        <w:t xml:space="preserve"> </w:t>
      </w:r>
      <w:r w:rsidR="00D6228C" w:rsidRPr="008F5D2F">
        <w:rPr>
          <w:highlight w:val="cyan"/>
          <w:u w:val="single"/>
        </w:rPr>
        <w:t>A reliable, objective standard is needed</w:t>
      </w:r>
      <w:r w:rsidR="00D6228C" w:rsidRPr="00BF2C2E">
        <w:rPr>
          <w:u w:val="single"/>
        </w:rPr>
        <w:t xml:space="preserve">, one </w:t>
      </w:r>
      <w:r w:rsidR="00D6228C" w:rsidRPr="008F5D2F">
        <w:rPr>
          <w:highlight w:val="cyan"/>
          <w:u w:val="single"/>
        </w:rPr>
        <w:t xml:space="preserve">that is not fallible in the way that any </w:t>
      </w:r>
      <w:proofErr w:type="gramStart"/>
      <w:r w:rsidR="00D6228C" w:rsidRPr="008F5D2F">
        <w:rPr>
          <w:highlight w:val="cyan"/>
          <w:u w:val="single"/>
        </w:rPr>
        <w:t>particular role</w:t>
      </w:r>
      <w:proofErr w:type="gramEnd"/>
      <w:r w:rsidR="00D6228C" w:rsidRPr="008F5D2F">
        <w:rPr>
          <w:highlight w:val="cyan"/>
          <w:u w:val="single"/>
        </w:rPr>
        <w:t xml:space="preserve"> model or tradition of learning might be</w:t>
      </w:r>
      <w:r w:rsidR="00D6228C" w:rsidRPr="00BF2C2E">
        <w:rPr>
          <w:u w:val="single"/>
        </w:rPr>
        <w:t>.</w:t>
      </w:r>
      <w:r w:rsidR="00D6228C" w:rsidRPr="00D6228C">
        <w:t xml:space="preserve"> </w:t>
      </w:r>
      <w:r w:rsidR="00D6228C" w:rsidRPr="00BF2C2E">
        <w:rPr>
          <w:u w:val="single"/>
        </w:rPr>
        <w:t xml:space="preserve">The Mohists propose that we can find such a standard </w:t>
      </w:r>
      <w:r w:rsidR="00D6228C" w:rsidRPr="008F5D2F">
        <w:rPr>
          <w:highlight w:val="cyan"/>
          <w:u w:val="single"/>
        </w:rPr>
        <w:t xml:space="preserve">by considering the attitudes of </w:t>
      </w:r>
      <w:r w:rsidR="00D6228C" w:rsidRPr="008F5D2F">
        <w:rPr>
          <w:b/>
          <w:bCs/>
          <w:highlight w:val="cyan"/>
          <w:u w:val="single"/>
        </w:rPr>
        <w:t>an ideally impartial, beneficent, and reliable moral agent</w:t>
      </w:r>
      <w:r w:rsidR="00D6228C" w:rsidRPr="00BF2C2E">
        <w:rPr>
          <w:u w:val="single"/>
        </w:rPr>
        <w:t>:</w:t>
      </w:r>
    </w:p>
    <w:p w14:paraId="075B4E4A" w14:textId="77777777" w:rsidR="004F162E" w:rsidRDefault="004F162E" w:rsidP="00D6228C">
      <w:pPr>
        <w:rPr>
          <w:u w:val="single"/>
        </w:rPr>
      </w:pPr>
    </w:p>
    <w:p w14:paraId="5DA4E836" w14:textId="230197C1" w:rsidR="004F162E" w:rsidRDefault="001234E9" w:rsidP="004F162E">
      <w:pPr>
        <w:pStyle w:val="Heading3"/>
      </w:pPr>
      <w:r>
        <w:t>AT: Sonics</w:t>
      </w:r>
    </w:p>
    <w:p w14:paraId="7BC1600E" w14:textId="77777777" w:rsidR="001234E9" w:rsidRDefault="001234E9" w:rsidP="001234E9"/>
    <w:p w14:paraId="3A3DF1CE" w14:textId="5964797D" w:rsidR="001234E9" w:rsidRDefault="000550B6" w:rsidP="001234E9">
      <w:pPr>
        <w:pStyle w:val="Heading4"/>
      </w:pPr>
      <w:r>
        <w:t xml:space="preserve">Music is </w:t>
      </w:r>
      <w:r w:rsidRPr="000550B6">
        <w:rPr>
          <w:u w:val="single"/>
        </w:rPr>
        <w:t>WRONG</w:t>
      </w:r>
      <w:r>
        <w:t xml:space="preserve"> and </w:t>
      </w:r>
      <w:r w:rsidRPr="000550B6">
        <w:rPr>
          <w:u w:val="single"/>
        </w:rPr>
        <w:t>WASTEFUL</w:t>
      </w:r>
      <w:r>
        <w:t>!</w:t>
      </w:r>
    </w:p>
    <w:p w14:paraId="6F4B0F60" w14:textId="75764A90" w:rsidR="007472D5" w:rsidRPr="007472D5" w:rsidRDefault="007472D5" w:rsidP="007472D5">
      <w:pPr>
        <w:rPr>
          <w:sz w:val="16"/>
          <w:szCs w:val="16"/>
        </w:rPr>
      </w:pPr>
      <w:r>
        <w:rPr>
          <w:b/>
          <w:bCs/>
          <w:sz w:val="26"/>
          <w:szCs w:val="26"/>
        </w:rPr>
        <w:t xml:space="preserve">Mozi, </w:t>
      </w:r>
      <w:r w:rsidRPr="005B3DF1">
        <w:rPr>
          <w:sz w:val="14"/>
          <w:szCs w:val="14"/>
        </w:rPr>
        <w:t>roughly</w:t>
      </w:r>
      <w:r>
        <w:rPr>
          <w:b/>
          <w:bCs/>
          <w:sz w:val="26"/>
          <w:szCs w:val="26"/>
        </w:rPr>
        <w:t xml:space="preserve"> 300 BCE </w:t>
      </w:r>
      <w:r>
        <w:rPr>
          <w:sz w:val="16"/>
          <w:szCs w:val="16"/>
        </w:rPr>
        <w:t xml:space="preserve">[Mozi, philosopher, </w:t>
      </w:r>
      <w:r w:rsidRPr="00214D2D">
        <w:rPr>
          <w:sz w:val="16"/>
          <w:szCs w:val="16"/>
        </w:rPr>
        <w:t>served as a minister in the State of Song</w:t>
      </w:r>
      <w:r>
        <w:rPr>
          <w:sz w:val="16"/>
          <w:szCs w:val="16"/>
        </w:rPr>
        <w:t xml:space="preserve">, </w:t>
      </w:r>
      <w:r w:rsidRPr="003B0558">
        <w:rPr>
          <w:i/>
          <w:iCs/>
          <w:sz w:val="16"/>
          <w:szCs w:val="16"/>
        </w:rPr>
        <w:t>Mozi</w:t>
      </w:r>
      <w:r>
        <w:rPr>
          <w:sz w:val="16"/>
          <w:szCs w:val="16"/>
        </w:rPr>
        <w:t xml:space="preserve"> (the book has the same name as the guy), Book </w:t>
      </w:r>
      <w:r>
        <w:rPr>
          <w:sz w:val="16"/>
          <w:szCs w:val="16"/>
        </w:rPr>
        <w:t>8</w:t>
      </w:r>
      <w:r>
        <w:rPr>
          <w:sz w:val="16"/>
          <w:szCs w:val="16"/>
        </w:rPr>
        <w:t xml:space="preserve">, </w:t>
      </w:r>
      <w:proofErr w:type="spellStart"/>
      <w:r w:rsidR="00D6352A" w:rsidRPr="00D6352A">
        <w:rPr>
          <w:rFonts w:ascii="Microsoft YaHei" w:eastAsia="Microsoft YaHei" w:hAnsi="Microsoft YaHei" w:cs="Microsoft YaHei" w:hint="eastAsia"/>
          <w:sz w:val="16"/>
          <w:szCs w:val="16"/>
        </w:rPr>
        <w:t>非樂上</w:t>
      </w:r>
      <w:proofErr w:type="spellEnd"/>
      <w:r w:rsidR="00D6352A" w:rsidRPr="00D6352A">
        <w:rPr>
          <w:sz w:val="16"/>
          <w:szCs w:val="16"/>
        </w:rPr>
        <w:t xml:space="preserve"> - Condemnation of Music </w:t>
      </w:r>
      <w:r w:rsidR="00D6352A">
        <w:rPr>
          <w:sz w:val="16"/>
          <w:szCs w:val="16"/>
        </w:rPr>
        <w:t xml:space="preserve">I, </w:t>
      </w:r>
      <w:r>
        <w:rPr>
          <w:sz w:val="16"/>
          <w:szCs w:val="16"/>
        </w:rPr>
        <w:t xml:space="preserve">verse 1, no one knows exactly when it was written, </w:t>
      </w:r>
      <w:r w:rsidRPr="00FA00FB">
        <w:rPr>
          <w:sz w:val="16"/>
          <w:szCs w:val="16"/>
        </w:rPr>
        <w:t>English translation: W. P. Mei</w:t>
      </w:r>
      <w:r>
        <w:rPr>
          <w:sz w:val="16"/>
          <w:szCs w:val="16"/>
        </w:rPr>
        <w:t xml:space="preserve">, </w:t>
      </w:r>
      <w:r w:rsidR="000550B6" w:rsidRPr="000550B6">
        <w:rPr>
          <w:sz w:val="16"/>
          <w:szCs w:val="16"/>
        </w:rPr>
        <w:t>https://ctext.org/mozi/condemnation-of-music-i#n770</w:t>
      </w:r>
      <w:r>
        <w:rPr>
          <w:sz w:val="16"/>
          <w:szCs w:val="16"/>
        </w:rPr>
        <w:t>, //</w:t>
      </w:r>
      <w:proofErr w:type="spellStart"/>
      <w:r>
        <w:rPr>
          <w:sz w:val="16"/>
          <w:szCs w:val="16"/>
        </w:rPr>
        <w:t>zrubin</w:t>
      </w:r>
      <w:proofErr w:type="spellEnd"/>
      <w:r>
        <w:rPr>
          <w:sz w:val="16"/>
          <w:szCs w:val="16"/>
        </w:rPr>
        <w:t>]</w:t>
      </w:r>
    </w:p>
    <w:p w14:paraId="39CF152D" w14:textId="28B8F63E" w:rsidR="001234E9" w:rsidRPr="001234E9" w:rsidRDefault="001234E9" w:rsidP="001234E9">
      <w:pPr>
        <w:rPr>
          <w:sz w:val="14"/>
          <w:szCs w:val="14"/>
        </w:rPr>
      </w:pPr>
      <w:r w:rsidRPr="001234E9">
        <w:rPr>
          <w:rFonts w:ascii="Microsoft YaHei" w:eastAsia="Microsoft YaHei" w:hAnsi="Microsoft YaHei" w:cs="Microsoft YaHei" w:hint="eastAsia"/>
          <w:sz w:val="14"/>
          <w:szCs w:val="14"/>
        </w:rPr>
        <w:t>子墨子言曰：「仁之事者，必務求興天下之利，除天下之害，將以為法乎天下。利人乎，即為；不利人乎，即止。且夫仁者之為天下度也，非為其目之所美，耳之所樂，口之所甘，身體之所安，以此虧奪民衣食之財，仁者弗為也。」是故子墨子之所以非樂者，非以大鍾、鳴鼓、琴瑟、竽笙之聲，以為不樂也；非以刻鏤華文章之色，以為不美也；非以犓豢煎炙之味，以為不甘也；非以高臺厚榭邃野之居，以為不安也。雖身知其安也，口知其甘也，目知其美也，耳知其樂也，然上考之不中聖王之事，下度之不中萬民之利。是故子墨子曰：「為樂，非也。」</w:t>
      </w:r>
    </w:p>
    <w:p w14:paraId="78FE3B5E" w14:textId="192FD4F1" w:rsidR="00873D95" w:rsidRPr="00547B6A" w:rsidRDefault="00075903" w:rsidP="000873DF">
      <w:pPr>
        <w:rPr>
          <w:u w:val="single"/>
        </w:rPr>
      </w:pPr>
      <w:r w:rsidRPr="00547B6A">
        <w:rPr>
          <w:u w:val="single"/>
        </w:rPr>
        <w:t xml:space="preserve">Mozi said: The policy of the magnanimous will </w:t>
      </w:r>
      <w:proofErr w:type="gramStart"/>
      <w:r w:rsidRPr="00547B6A">
        <w:rPr>
          <w:u w:val="single"/>
        </w:rPr>
        <w:t>pursue</w:t>
      </w:r>
      <w:proofErr w:type="gramEnd"/>
      <w:r w:rsidRPr="00547B6A">
        <w:rPr>
          <w:u w:val="single"/>
        </w:rPr>
        <w:t xml:space="preserve"> what procures benefits of the world and destroy its calamities. If anything, when established as a law, is beneficial to the people it will be done; if not, it will not be done. Moreover, the magnanimous in their care for the world do not think of doing those things which delight the eyes, please the ears, gratify the taste, and ease the body. When these deprive the people of their means of clothing and food, the magnanimous would not undertake them. So the reason why </w:t>
      </w:r>
      <w:r w:rsidRPr="0077427B">
        <w:rPr>
          <w:highlight w:val="cyan"/>
          <w:u w:val="single"/>
        </w:rPr>
        <w:t>Mozi condemns music</w:t>
      </w:r>
      <w:r w:rsidRPr="00547B6A">
        <w:rPr>
          <w:u w:val="single"/>
        </w:rPr>
        <w:t xml:space="preserve"> is </w:t>
      </w:r>
      <w:r w:rsidRPr="0077427B">
        <w:rPr>
          <w:highlight w:val="cyan"/>
          <w:u w:val="single"/>
        </w:rPr>
        <w:t>not because</w:t>
      </w:r>
      <w:r w:rsidRPr="00547B6A">
        <w:rPr>
          <w:u w:val="single"/>
        </w:rPr>
        <w:t xml:space="preserve"> that the sounds of the big bell, the sounding drum, </w:t>
      </w:r>
      <w:r w:rsidRPr="00902902">
        <w:rPr>
          <w:highlight w:val="cyan"/>
          <w:u w:val="single"/>
        </w:rPr>
        <w:t>the qin and the se</w:t>
      </w:r>
      <w:r w:rsidRPr="00547B6A">
        <w:rPr>
          <w:u w:val="single"/>
        </w:rPr>
        <w:t xml:space="preserve"> and the </w:t>
      </w:r>
      <w:proofErr w:type="spellStart"/>
      <w:r w:rsidRPr="00547B6A">
        <w:rPr>
          <w:u w:val="single"/>
        </w:rPr>
        <w:t>yu</w:t>
      </w:r>
      <w:proofErr w:type="spellEnd"/>
      <w:r w:rsidRPr="00547B6A">
        <w:rPr>
          <w:u w:val="single"/>
        </w:rPr>
        <w:t xml:space="preserve"> and the sheng </w:t>
      </w:r>
      <w:r w:rsidRPr="00902902">
        <w:rPr>
          <w:highlight w:val="cyan"/>
          <w:u w:val="single"/>
        </w:rPr>
        <w:t>are not pleasant</w:t>
      </w:r>
      <w:r w:rsidRPr="00547B6A">
        <w:rPr>
          <w:u w:val="single"/>
        </w:rPr>
        <w:t xml:space="preserve">, that the carvings and ornaments are not delightful, that the fried and the broiled meats of the grass-fed and the grain-fed animals are not gratifying, or that the high towers, grand </w:t>
      </w:r>
      <w:proofErr w:type="spellStart"/>
      <w:r w:rsidRPr="00547B6A">
        <w:rPr>
          <w:u w:val="single"/>
        </w:rPr>
        <w:t>arbours</w:t>
      </w:r>
      <w:proofErr w:type="spellEnd"/>
      <w:r w:rsidRPr="00547B6A">
        <w:rPr>
          <w:u w:val="single"/>
        </w:rPr>
        <w:t xml:space="preserve">, and quiet villas are not comfortable. </w:t>
      </w:r>
      <w:r w:rsidRPr="00902902">
        <w:rPr>
          <w:highlight w:val="cyan"/>
          <w:u w:val="single"/>
        </w:rPr>
        <w:t>Although the</w:t>
      </w:r>
      <w:r w:rsidRPr="00547B6A">
        <w:rPr>
          <w:u w:val="single"/>
        </w:rPr>
        <w:t xml:space="preserve"> body knows they are comfortable, the mouth knows they are gratifying, the eyes know they are delightful, and the </w:t>
      </w:r>
      <w:r w:rsidRPr="00902902">
        <w:rPr>
          <w:highlight w:val="cyan"/>
          <w:u w:val="single"/>
        </w:rPr>
        <w:t>ears know they are pleasing</w:t>
      </w:r>
      <w:r w:rsidRPr="00547B6A">
        <w:rPr>
          <w:u w:val="single"/>
        </w:rPr>
        <w:t xml:space="preserve">, yet </w:t>
      </w:r>
      <w:r w:rsidRPr="00902902">
        <w:rPr>
          <w:highlight w:val="cyan"/>
          <w:u w:val="single"/>
        </w:rPr>
        <w:t>they are found</w:t>
      </w:r>
      <w:r w:rsidRPr="00547B6A">
        <w:rPr>
          <w:u w:val="single"/>
        </w:rPr>
        <w:t xml:space="preserve"> not to be in accordance with the deeds of the sage-kings of antiquity and </w:t>
      </w:r>
      <w:r w:rsidRPr="00902902">
        <w:rPr>
          <w:b/>
          <w:bCs/>
          <w:highlight w:val="cyan"/>
          <w:u w:val="single"/>
        </w:rPr>
        <w:t>not to contribute to the benefits of the people</w:t>
      </w:r>
      <w:r w:rsidRPr="00547B6A">
        <w:rPr>
          <w:u w:val="single"/>
        </w:rPr>
        <w:t xml:space="preserve"> at present. And so Mozi proclaims: </w:t>
      </w:r>
      <w:r w:rsidRPr="00547B6A">
        <w:rPr>
          <w:b/>
          <w:bCs/>
          <w:highlight w:val="cyan"/>
          <w:u w:val="single"/>
        </w:rPr>
        <w:t>To have music is wrong</w:t>
      </w:r>
      <w:r w:rsidRPr="00547B6A">
        <w:rPr>
          <w:u w:val="single"/>
        </w:rPr>
        <w:t>.</w:t>
      </w:r>
    </w:p>
    <w:p w14:paraId="69732C49" w14:textId="77777777" w:rsidR="00075903" w:rsidRDefault="00075903" w:rsidP="000873DF"/>
    <w:p w14:paraId="2B898BAC" w14:textId="3D4B037A" w:rsidR="00873D95" w:rsidRDefault="0005029D" w:rsidP="0005029D">
      <w:pPr>
        <w:pStyle w:val="Heading3"/>
      </w:pPr>
      <w:r>
        <w:t>Misc</w:t>
      </w:r>
    </w:p>
    <w:p w14:paraId="535C8220" w14:textId="77777777" w:rsidR="0005029D" w:rsidRDefault="0005029D" w:rsidP="0005029D"/>
    <w:p w14:paraId="4D795735" w14:textId="77777777" w:rsidR="0005029D" w:rsidRDefault="0005029D" w:rsidP="0005029D"/>
    <w:p w14:paraId="091E310F" w14:textId="77777777" w:rsidR="0005029D" w:rsidRDefault="0005029D" w:rsidP="0005029D">
      <w:pPr>
        <w:pStyle w:val="Heading4"/>
      </w:pPr>
      <w:r>
        <w:t xml:space="preserve">Confucianism </w:t>
      </w:r>
      <w:r w:rsidRPr="00F70D74">
        <w:t>lack</w:t>
      </w:r>
      <w:r>
        <w:t>s</w:t>
      </w:r>
      <w:r w:rsidRPr="00F70D74">
        <w:t xml:space="preserve"> the essential self-consciousness of freedom, reducing </w:t>
      </w:r>
      <w:r>
        <w:t>the</w:t>
      </w:r>
      <w:r w:rsidRPr="00F70D74">
        <w:t xml:space="preserve"> ethical systems to external commands rather than expressions of true moral freedom</w:t>
      </w:r>
      <w:r>
        <w:t>.</w:t>
      </w:r>
    </w:p>
    <w:p w14:paraId="664CD44E" w14:textId="77777777" w:rsidR="0005029D" w:rsidRDefault="0005029D" w:rsidP="0005029D">
      <w:r w:rsidRPr="00E825CC">
        <w:rPr>
          <w:b/>
          <w:bCs/>
          <w:sz w:val="26"/>
          <w:szCs w:val="26"/>
        </w:rPr>
        <w:t>Hegel 37</w:t>
      </w:r>
      <w:r>
        <w:t xml:space="preserve"> </w:t>
      </w:r>
      <w:r w:rsidRPr="00B10CD4">
        <w:rPr>
          <w:sz w:val="16"/>
          <w:szCs w:val="16"/>
        </w:rPr>
        <w:t xml:space="preserve">[Georg Wilhelm Friedrich Hegel, German philosopher, </w:t>
      </w:r>
      <w:proofErr w:type="spellStart"/>
      <w:r w:rsidRPr="00B10CD4">
        <w:rPr>
          <w:sz w:val="16"/>
          <w:szCs w:val="16"/>
        </w:rPr>
        <w:t>Tübinger</w:t>
      </w:r>
      <w:proofErr w:type="spellEnd"/>
      <w:r w:rsidRPr="00B10CD4">
        <w:rPr>
          <w:sz w:val="16"/>
          <w:szCs w:val="16"/>
        </w:rPr>
        <w:t xml:space="preserve"> Stift (MA, 1790; licentiate, 1793), University of Jena (PhD, 1801), 1837, “Lectures on the Philosophy of World History”, //</w:t>
      </w:r>
      <w:proofErr w:type="spellStart"/>
      <w:r w:rsidRPr="00B10CD4">
        <w:rPr>
          <w:sz w:val="16"/>
          <w:szCs w:val="16"/>
        </w:rPr>
        <w:t>zrubin</w:t>
      </w:r>
      <w:proofErr w:type="spellEnd"/>
      <w:r w:rsidRPr="00B10CD4">
        <w:rPr>
          <w:sz w:val="16"/>
          <w:szCs w:val="16"/>
        </w:rPr>
        <w:t>]</w:t>
      </w:r>
    </w:p>
    <w:p w14:paraId="2C799598" w14:textId="77777777" w:rsidR="0005029D" w:rsidRPr="0007292E" w:rsidRDefault="0005029D" w:rsidP="0005029D">
      <w:pPr>
        <w:rPr>
          <w:u w:val="single"/>
        </w:rPr>
      </w:pPr>
      <w:r w:rsidRPr="005F4BDF">
        <w:rPr>
          <w:u w:val="single"/>
        </w:rPr>
        <w:t xml:space="preserve">Even morality, which is so closely connected with the consciousness of freedom, can attain a high degree of purity before any such consciousness is present; for it may simply enunciate universal duties and rights as objective commandments, or even remain purely negative in character, prescribing a formal elevation of the mind and a renunciation of the sensual and of all sensual motives. </w:t>
      </w:r>
      <w:r w:rsidRPr="005F4BDF">
        <w:rPr>
          <w:highlight w:val="cyan"/>
          <w:u w:val="single"/>
        </w:rPr>
        <w:t>Chinese morality</w:t>
      </w:r>
      <w:r w:rsidRPr="005F4BDF">
        <w:rPr>
          <w:u w:val="single"/>
        </w:rPr>
        <w:t xml:space="preserve">, since the Europeans have become acquainted with it </w:t>
      </w:r>
      <w:r w:rsidRPr="005F4BDF">
        <w:rPr>
          <w:highlight w:val="cyan"/>
          <w:u w:val="single"/>
        </w:rPr>
        <w:t>and</w:t>
      </w:r>
      <w:r w:rsidRPr="005F4BDF">
        <w:rPr>
          <w:u w:val="single"/>
        </w:rPr>
        <w:t xml:space="preserve"> with </w:t>
      </w:r>
      <w:r w:rsidRPr="005F4BDF">
        <w:rPr>
          <w:highlight w:val="cyan"/>
          <w:u w:val="single"/>
        </w:rPr>
        <w:t>the writings of Confucius</w:t>
      </w:r>
      <w:r w:rsidRPr="005F4BDF">
        <w:rPr>
          <w:u w:val="single"/>
        </w:rPr>
        <w:t xml:space="preserve">, </w:t>
      </w:r>
      <w:r w:rsidRPr="005F4BDF">
        <w:rPr>
          <w:highlight w:val="cyan"/>
          <w:u w:val="single"/>
        </w:rPr>
        <w:t>has received the highest praise</w:t>
      </w:r>
      <w:r w:rsidRPr="005F4BDF">
        <w:rPr>
          <w:u w:val="single"/>
        </w:rPr>
        <w:t xml:space="preserve"> and the most flattering tributes to its merits even from those who are familiar with Christian morality; in the same way, men have acknowledged the sublimity with which the religion and poetry of India {or at least the higher kinds of these), and in particular the Indian philosophy, express and enjoin the removal and sacrifice of all sensual things. </w:t>
      </w:r>
      <w:r w:rsidRPr="00CD2692">
        <w:rPr>
          <w:highlight w:val="cyan"/>
          <w:u w:val="single"/>
        </w:rPr>
        <w:t>Yet these</w:t>
      </w:r>
      <w:r w:rsidRPr="005F4BDF">
        <w:rPr>
          <w:u w:val="single"/>
        </w:rPr>
        <w:t xml:space="preserve"> two </w:t>
      </w:r>
      <w:r w:rsidRPr="00CD2692">
        <w:rPr>
          <w:highlight w:val="cyan"/>
          <w:u w:val="single"/>
        </w:rPr>
        <w:t>nations are</w:t>
      </w:r>
      <w:r w:rsidRPr="005F4BDF">
        <w:rPr>
          <w:u w:val="single"/>
        </w:rPr>
        <w:t xml:space="preserve"> lacking - indeed </w:t>
      </w:r>
      <w:r w:rsidRPr="00CD2692">
        <w:rPr>
          <w:b/>
          <w:bCs/>
          <w:highlight w:val="cyan"/>
          <w:u w:val="single"/>
        </w:rPr>
        <w:t>completely lacking</w:t>
      </w:r>
      <w:r w:rsidRPr="005F4BDF">
        <w:rPr>
          <w:u w:val="single"/>
        </w:rPr>
        <w:t xml:space="preserve"> - </w:t>
      </w:r>
      <w:r w:rsidRPr="00CD2692">
        <w:rPr>
          <w:highlight w:val="cyan"/>
          <w:u w:val="single"/>
        </w:rPr>
        <w:t xml:space="preserve">in the </w:t>
      </w:r>
      <w:r w:rsidRPr="00CD2692">
        <w:rPr>
          <w:b/>
          <w:bCs/>
          <w:highlight w:val="cyan"/>
          <w:u w:val="single"/>
        </w:rPr>
        <w:t>essential self-consciousness of</w:t>
      </w:r>
      <w:r w:rsidRPr="00CD2692">
        <w:rPr>
          <w:highlight w:val="cyan"/>
          <w:u w:val="single"/>
        </w:rPr>
        <w:t xml:space="preserve"> the concept of </w:t>
      </w:r>
      <w:r w:rsidRPr="00CD2692">
        <w:rPr>
          <w:b/>
          <w:bCs/>
          <w:highlight w:val="cyan"/>
          <w:u w:val="single"/>
        </w:rPr>
        <w:t>freedom</w:t>
      </w:r>
      <w:r w:rsidRPr="005F4BDF">
        <w:rPr>
          <w:u w:val="single"/>
        </w:rPr>
        <w:t>.</w:t>
      </w:r>
      <w:r w:rsidRPr="00186BA9">
        <w:t xml:space="preserve"> </w:t>
      </w:r>
      <w:r w:rsidRPr="002910AC">
        <w:rPr>
          <w:highlight w:val="cyan"/>
          <w:u w:val="single"/>
        </w:rPr>
        <w:t>The Chinese look on</w:t>
      </w:r>
      <w:r w:rsidRPr="00CD2692">
        <w:rPr>
          <w:u w:val="single"/>
        </w:rPr>
        <w:t xml:space="preserve"> their </w:t>
      </w:r>
      <w:r w:rsidRPr="002910AC">
        <w:rPr>
          <w:highlight w:val="cyan"/>
          <w:u w:val="single"/>
        </w:rPr>
        <w:t>moral rules as if they were laws of 'nature'</w:t>
      </w:r>
      <w:r w:rsidRPr="00CD2692">
        <w:rPr>
          <w:u w:val="single"/>
        </w:rPr>
        <w:t xml:space="preserve">, positive external commandments, coercive rights and duties, or rules of mutual courtesy. </w:t>
      </w:r>
      <w:r w:rsidRPr="002910AC">
        <w:rPr>
          <w:b/>
          <w:bCs/>
          <w:highlight w:val="cyan"/>
          <w:u w:val="single"/>
        </w:rPr>
        <w:t>Freedom</w:t>
      </w:r>
      <w:r w:rsidRPr="00CD2692">
        <w:rPr>
          <w:u w:val="single"/>
        </w:rPr>
        <w:t xml:space="preserve">, through which the substantial determinations of reason </w:t>
      </w:r>
      <w:r w:rsidRPr="002910AC">
        <w:rPr>
          <w:highlight w:val="cyan"/>
          <w:u w:val="single"/>
        </w:rPr>
        <w:t>can alone be translated into ethical attitudes</w:t>
      </w:r>
      <w:r w:rsidRPr="00CD2692">
        <w:rPr>
          <w:u w:val="single"/>
        </w:rPr>
        <w:t>, is absent; morality is a political matter which is administered by government officials and courts of law.</w:t>
      </w:r>
      <w:r w:rsidRPr="00186BA9">
        <w:t xml:space="preserve"> </w:t>
      </w:r>
      <w:r w:rsidRPr="0007292E">
        <w:rPr>
          <w:u w:val="single"/>
        </w:rPr>
        <w:t xml:space="preserve">Their writings on the subject are not, however, collections of legal statutes, but are addressed to the subjective will and disposition of the reader. Like the moral writings of the Stoics, they read like a series of commands which purport to be necessary for the attainment of happiness, so that it is left to the individual to adopt and follow such commands or not; in the same way, the idea of an abstract subject, the wise man, is </w:t>
      </w:r>
      <w:r w:rsidRPr="00BF2682">
        <w:rPr>
          <w:highlight w:val="cyan"/>
          <w:u w:val="single"/>
        </w:rPr>
        <w:t xml:space="preserve">the </w:t>
      </w:r>
      <w:r w:rsidRPr="005028A5">
        <w:rPr>
          <w:highlight w:val="cyan"/>
          <w:u w:val="single"/>
        </w:rPr>
        <w:t>culmination of</w:t>
      </w:r>
      <w:r w:rsidRPr="0007292E">
        <w:rPr>
          <w:u w:val="single"/>
        </w:rPr>
        <w:t xml:space="preserve"> such </w:t>
      </w:r>
      <w:r w:rsidRPr="005028A5">
        <w:rPr>
          <w:highlight w:val="cyan"/>
          <w:u w:val="single"/>
        </w:rPr>
        <w:t>doctrines with</w:t>
      </w:r>
      <w:r w:rsidRPr="0007292E">
        <w:rPr>
          <w:u w:val="single"/>
        </w:rPr>
        <w:t xml:space="preserve"> both the </w:t>
      </w:r>
      <w:r w:rsidRPr="005028A5">
        <w:rPr>
          <w:highlight w:val="cyan"/>
          <w:u w:val="single"/>
        </w:rPr>
        <w:t>Chinese</w:t>
      </w:r>
      <w:r w:rsidRPr="0007292E">
        <w:rPr>
          <w:u w:val="single"/>
        </w:rPr>
        <w:t xml:space="preserve"> and the Stoic </w:t>
      </w:r>
      <w:r w:rsidRPr="005028A5">
        <w:rPr>
          <w:highlight w:val="cyan"/>
          <w:u w:val="single"/>
        </w:rPr>
        <w:t>moralists</w:t>
      </w:r>
      <w:r w:rsidRPr="0007292E">
        <w:rPr>
          <w:u w:val="single"/>
        </w:rPr>
        <w:t xml:space="preserve">.52 And in the Indian doctrine of the renunciation of sensuality, desires, and all earthly interests, positive ethical freedom </w:t>
      </w:r>
      <w:r w:rsidRPr="005028A5">
        <w:rPr>
          <w:highlight w:val="cyan"/>
          <w:u w:val="single"/>
        </w:rPr>
        <w:t>is not the goal and end, but</w:t>
      </w:r>
      <w:r w:rsidRPr="0007292E">
        <w:rPr>
          <w:u w:val="single"/>
        </w:rPr>
        <w:t xml:space="preserve"> rather </w:t>
      </w:r>
      <w:r w:rsidRPr="005028A5">
        <w:rPr>
          <w:b/>
          <w:bCs/>
          <w:highlight w:val="cyan"/>
          <w:u w:val="single"/>
        </w:rPr>
        <w:t xml:space="preserve">the extinction of </w:t>
      </w:r>
      <w:r w:rsidRPr="00BB27A0">
        <w:rPr>
          <w:b/>
          <w:bCs/>
          <w:highlight w:val="cyan"/>
          <w:u w:val="single"/>
        </w:rPr>
        <w:t>consciousness and the suspension of spiritual and even physical life</w:t>
      </w:r>
      <w:r w:rsidRPr="0007292E">
        <w:rPr>
          <w:u w:val="single"/>
        </w:rPr>
        <w:t>.</w:t>
      </w:r>
    </w:p>
    <w:p w14:paraId="58800C90" w14:textId="77777777" w:rsidR="0005029D" w:rsidRDefault="0005029D" w:rsidP="0005029D"/>
    <w:p w14:paraId="10981A71" w14:textId="77777777" w:rsidR="0005029D" w:rsidRDefault="0005029D" w:rsidP="0005029D"/>
    <w:p w14:paraId="134A53D2" w14:textId="77777777" w:rsidR="0005029D" w:rsidRDefault="0005029D" w:rsidP="0005029D"/>
    <w:p w14:paraId="7D7B955E" w14:textId="77777777" w:rsidR="0005029D" w:rsidRPr="0005029D" w:rsidRDefault="0005029D" w:rsidP="0005029D"/>
    <w:p w14:paraId="22F76AE8" w14:textId="77777777" w:rsidR="00873D95" w:rsidRPr="000873DF" w:rsidRDefault="00873D95" w:rsidP="000873DF"/>
    <w:sectPr w:rsidR="00873D95" w:rsidRPr="000873D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521F47" w14:textId="77777777" w:rsidR="00157F27" w:rsidRDefault="00157F27" w:rsidP="00066D2C">
      <w:pPr>
        <w:spacing w:after="0" w:line="240" w:lineRule="auto"/>
      </w:pPr>
      <w:r>
        <w:separator/>
      </w:r>
    </w:p>
  </w:endnote>
  <w:endnote w:type="continuationSeparator" w:id="0">
    <w:p w14:paraId="2DC6287E" w14:textId="77777777" w:rsidR="00157F27" w:rsidRDefault="00157F2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E9DC28" w14:textId="77777777" w:rsidR="00157F27" w:rsidRDefault="00157F27" w:rsidP="00066D2C">
      <w:pPr>
        <w:spacing w:after="0" w:line="240" w:lineRule="auto"/>
      </w:pPr>
      <w:r>
        <w:separator/>
      </w:r>
    </w:p>
  </w:footnote>
  <w:footnote w:type="continuationSeparator" w:id="0">
    <w:p w14:paraId="34B75D16" w14:textId="77777777" w:rsidR="00157F27" w:rsidRDefault="00157F2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10183"/>
    <w:rsid w:val="00001C7E"/>
    <w:rsid w:val="0000487C"/>
    <w:rsid w:val="0000652F"/>
    <w:rsid w:val="00007CAA"/>
    <w:rsid w:val="00011FEF"/>
    <w:rsid w:val="00013C8B"/>
    <w:rsid w:val="00023AEF"/>
    <w:rsid w:val="000250CA"/>
    <w:rsid w:val="00032119"/>
    <w:rsid w:val="00035CE0"/>
    <w:rsid w:val="00040523"/>
    <w:rsid w:val="000427BD"/>
    <w:rsid w:val="00043C82"/>
    <w:rsid w:val="00045CA3"/>
    <w:rsid w:val="0005029D"/>
    <w:rsid w:val="00050512"/>
    <w:rsid w:val="00050713"/>
    <w:rsid w:val="00053D0F"/>
    <w:rsid w:val="000550B6"/>
    <w:rsid w:val="00056966"/>
    <w:rsid w:val="000615B0"/>
    <w:rsid w:val="00063921"/>
    <w:rsid w:val="000657E9"/>
    <w:rsid w:val="000668AF"/>
    <w:rsid w:val="00066A9B"/>
    <w:rsid w:val="00066D2C"/>
    <w:rsid w:val="0007292E"/>
    <w:rsid w:val="0007328F"/>
    <w:rsid w:val="00074F1E"/>
    <w:rsid w:val="0007573B"/>
    <w:rsid w:val="0007578B"/>
    <w:rsid w:val="00075903"/>
    <w:rsid w:val="0007692C"/>
    <w:rsid w:val="00076EA7"/>
    <w:rsid w:val="00080E37"/>
    <w:rsid w:val="00080F27"/>
    <w:rsid w:val="000873DF"/>
    <w:rsid w:val="000912B1"/>
    <w:rsid w:val="00093AB9"/>
    <w:rsid w:val="00094DF4"/>
    <w:rsid w:val="000961CD"/>
    <w:rsid w:val="000A0198"/>
    <w:rsid w:val="000A0585"/>
    <w:rsid w:val="000A218A"/>
    <w:rsid w:val="000A239C"/>
    <w:rsid w:val="000A4AE6"/>
    <w:rsid w:val="000A5EE1"/>
    <w:rsid w:val="000B3425"/>
    <w:rsid w:val="000B3D7D"/>
    <w:rsid w:val="000B5FBB"/>
    <w:rsid w:val="000B6974"/>
    <w:rsid w:val="000B6B3E"/>
    <w:rsid w:val="000C137E"/>
    <w:rsid w:val="000D0D08"/>
    <w:rsid w:val="000D739E"/>
    <w:rsid w:val="000D7A2C"/>
    <w:rsid w:val="000E0913"/>
    <w:rsid w:val="000E13F7"/>
    <w:rsid w:val="000E2525"/>
    <w:rsid w:val="000F1982"/>
    <w:rsid w:val="000F1D72"/>
    <w:rsid w:val="000F5C68"/>
    <w:rsid w:val="000F6390"/>
    <w:rsid w:val="000F6530"/>
    <w:rsid w:val="000F775F"/>
    <w:rsid w:val="001014FC"/>
    <w:rsid w:val="0010417F"/>
    <w:rsid w:val="00105540"/>
    <w:rsid w:val="00105C8A"/>
    <w:rsid w:val="00107D86"/>
    <w:rsid w:val="00110183"/>
    <w:rsid w:val="001119CE"/>
    <w:rsid w:val="001128A3"/>
    <w:rsid w:val="00114316"/>
    <w:rsid w:val="001149FE"/>
    <w:rsid w:val="00117F85"/>
    <w:rsid w:val="00117F87"/>
    <w:rsid w:val="001218F5"/>
    <w:rsid w:val="00122202"/>
    <w:rsid w:val="001234E9"/>
    <w:rsid w:val="00127061"/>
    <w:rsid w:val="00131B53"/>
    <w:rsid w:val="001327C1"/>
    <w:rsid w:val="001329A3"/>
    <w:rsid w:val="00134120"/>
    <w:rsid w:val="001349D0"/>
    <w:rsid w:val="001356C8"/>
    <w:rsid w:val="001378C8"/>
    <w:rsid w:val="00140A6B"/>
    <w:rsid w:val="001431EB"/>
    <w:rsid w:val="00144AD4"/>
    <w:rsid w:val="00146731"/>
    <w:rsid w:val="00146F2E"/>
    <w:rsid w:val="00150A2E"/>
    <w:rsid w:val="00152BF7"/>
    <w:rsid w:val="001573A5"/>
    <w:rsid w:val="00157F27"/>
    <w:rsid w:val="00163574"/>
    <w:rsid w:val="001645D4"/>
    <w:rsid w:val="0016567B"/>
    <w:rsid w:val="0016568A"/>
    <w:rsid w:val="00170A72"/>
    <w:rsid w:val="00171A2A"/>
    <w:rsid w:val="001723BA"/>
    <w:rsid w:val="00175A0C"/>
    <w:rsid w:val="00180A4E"/>
    <w:rsid w:val="00181F58"/>
    <w:rsid w:val="00186B65"/>
    <w:rsid w:val="00186BA9"/>
    <w:rsid w:val="00190CDA"/>
    <w:rsid w:val="00196816"/>
    <w:rsid w:val="00196BB8"/>
    <w:rsid w:val="0019779A"/>
    <w:rsid w:val="001977CD"/>
    <w:rsid w:val="0019782C"/>
    <w:rsid w:val="001A07A2"/>
    <w:rsid w:val="001A1422"/>
    <w:rsid w:val="001A3079"/>
    <w:rsid w:val="001A4D9A"/>
    <w:rsid w:val="001A6960"/>
    <w:rsid w:val="001A7A71"/>
    <w:rsid w:val="001B1595"/>
    <w:rsid w:val="001B1762"/>
    <w:rsid w:val="001B18CF"/>
    <w:rsid w:val="001B2C27"/>
    <w:rsid w:val="001C0A69"/>
    <w:rsid w:val="001C2F45"/>
    <w:rsid w:val="001C4891"/>
    <w:rsid w:val="001C48D7"/>
    <w:rsid w:val="001C5890"/>
    <w:rsid w:val="001D1994"/>
    <w:rsid w:val="001D48C9"/>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063"/>
    <w:rsid w:val="00236707"/>
    <w:rsid w:val="00241116"/>
    <w:rsid w:val="0024328E"/>
    <w:rsid w:val="002508CB"/>
    <w:rsid w:val="002514A7"/>
    <w:rsid w:val="00253733"/>
    <w:rsid w:val="00256AC0"/>
    <w:rsid w:val="002573AF"/>
    <w:rsid w:val="002636AE"/>
    <w:rsid w:val="00263CC5"/>
    <w:rsid w:val="00271866"/>
    <w:rsid w:val="00276E12"/>
    <w:rsid w:val="00277BB1"/>
    <w:rsid w:val="00281B05"/>
    <w:rsid w:val="00282932"/>
    <w:rsid w:val="00282FFC"/>
    <w:rsid w:val="00284CEC"/>
    <w:rsid w:val="002878D0"/>
    <w:rsid w:val="00290F1B"/>
    <w:rsid w:val="002910AC"/>
    <w:rsid w:val="00291C09"/>
    <w:rsid w:val="002A2EDE"/>
    <w:rsid w:val="002A3018"/>
    <w:rsid w:val="002A4DA5"/>
    <w:rsid w:val="002A57B1"/>
    <w:rsid w:val="002B2116"/>
    <w:rsid w:val="002B2AC0"/>
    <w:rsid w:val="002B3050"/>
    <w:rsid w:val="002B5F0C"/>
    <w:rsid w:val="002C0731"/>
    <w:rsid w:val="002C0B33"/>
    <w:rsid w:val="002C1129"/>
    <w:rsid w:val="002C1158"/>
    <w:rsid w:val="002C3065"/>
    <w:rsid w:val="002C30D9"/>
    <w:rsid w:val="002C6C7D"/>
    <w:rsid w:val="002C769C"/>
    <w:rsid w:val="002C7923"/>
    <w:rsid w:val="002D00FD"/>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4CBC"/>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14D2"/>
    <w:rsid w:val="00352622"/>
    <w:rsid w:val="00355B45"/>
    <w:rsid w:val="0036018F"/>
    <w:rsid w:val="00361FA0"/>
    <w:rsid w:val="003662DB"/>
    <w:rsid w:val="00367D96"/>
    <w:rsid w:val="003706D8"/>
    <w:rsid w:val="00373B56"/>
    <w:rsid w:val="00373B7F"/>
    <w:rsid w:val="003753F6"/>
    <w:rsid w:val="003779C8"/>
    <w:rsid w:val="00382DF7"/>
    <w:rsid w:val="00384E72"/>
    <w:rsid w:val="0039157C"/>
    <w:rsid w:val="00392D93"/>
    <w:rsid w:val="00393EF2"/>
    <w:rsid w:val="00394F71"/>
    <w:rsid w:val="00396D52"/>
    <w:rsid w:val="00397ED0"/>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4E22"/>
    <w:rsid w:val="00405AD7"/>
    <w:rsid w:val="004127EF"/>
    <w:rsid w:val="00413CB4"/>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5E58"/>
    <w:rsid w:val="00442A2B"/>
    <w:rsid w:val="004433A0"/>
    <w:rsid w:val="004436F8"/>
    <w:rsid w:val="0044579E"/>
    <w:rsid w:val="00447BAE"/>
    <w:rsid w:val="00450DA4"/>
    <w:rsid w:val="00457F13"/>
    <w:rsid w:val="004604DA"/>
    <w:rsid w:val="00462267"/>
    <w:rsid w:val="00462B60"/>
    <w:rsid w:val="0047005E"/>
    <w:rsid w:val="00474720"/>
    <w:rsid w:val="004765E4"/>
    <w:rsid w:val="00480A40"/>
    <w:rsid w:val="004827C9"/>
    <w:rsid w:val="00486F5E"/>
    <w:rsid w:val="004875B9"/>
    <w:rsid w:val="00491C5F"/>
    <w:rsid w:val="0049341D"/>
    <w:rsid w:val="00493AA8"/>
    <w:rsid w:val="004A115A"/>
    <w:rsid w:val="004A2B4E"/>
    <w:rsid w:val="004A40AB"/>
    <w:rsid w:val="004A539A"/>
    <w:rsid w:val="004A59F2"/>
    <w:rsid w:val="004A74B8"/>
    <w:rsid w:val="004B0542"/>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223"/>
    <w:rsid w:val="004E6CD8"/>
    <w:rsid w:val="004E6F12"/>
    <w:rsid w:val="004E746C"/>
    <w:rsid w:val="004E7533"/>
    <w:rsid w:val="004F162E"/>
    <w:rsid w:val="004F16CA"/>
    <w:rsid w:val="004F4139"/>
    <w:rsid w:val="004F682B"/>
    <w:rsid w:val="004F798F"/>
    <w:rsid w:val="00500F93"/>
    <w:rsid w:val="005015BF"/>
    <w:rsid w:val="005028A5"/>
    <w:rsid w:val="00503593"/>
    <w:rsid w:val="005036B1"/>
    <w:rsid w:val="00511177"/>
    <w:rsid w:val="005125C9"/>
    <w:rsid w:val="00515BDD"/>
    <w:rsid w:val="00521B9F"/>
    <w:rsid w:val="005268F8"/>
    <w:rsid w:val="0053626E"/>
    <w:rsid w:val="005430CF"/>
    <w:rsid w:val="00544936"/>
    <w:rsid w:val="005449A8"/>
    <w:rsid w:val="005472AA"/>
    <w:rsid w:val="00547B6A"/>
    <w:rsid w:val="0055242A"/>
    <w:rsid w:val="005525AE"/>
    <w:rsid w:val="005546C5"/>
    <w:rsid w:val="005558FC"/>
    <w:rsid w:val="00557B59"/>
    <w:rsid w:val="00565142"/>
    <w:rsid w:val="00567D6A"/>
    <w:rsid w:val="00567D90"/>
    <w:rsid w:val="00575723"/>
    <w:rsid w:val="00576A8A"/>
    <w:rsid w:val="00580CA1"/>
    <w:rsid w:val="00583644"/>
    <w:rsid w:val="00585F11"/>
    <w:rsid w:val="005906F9"/>
    <w:rsid w:val="00590FD3"/>
    <w:rsid w:val="005932B4"/>
    <w:rsid w:val="005A1654"/>
    <w:rsid w:val="005A3550"/>
    <w:rsid w:val="005A4DE4"/>
    <w:rsid w:val="005A6204"/>
    <w:rsid w:val="005A6D5A"/>
    <w:rsid w:val="005B35AD"/>
    <w:rsid w:val="005B41CE"/>
    <w:rsid w:val="005B566C"/>
    <w:rsid w:val="005B5DC5"/>
    <w:rsid w:val="005B6286"/>
    <w:rsid w:val="005B7D6A"/>
    <w:rsid w:val="005C1630"/>
    <w:rsid w:val="005C2AEB"/>
    <w:rsid w:val="005C5B70"/>
    <w:rsid w:val="005D027B"/>
    <w:rsid w:val="005D29EF"/>
    <w:rsid w:val="005D3400"/>
    <w:rsid w:val="005D3778"/>
    <w:rsid w:val="005D388F"/>
    <w:rsid w:val="005D45F4"/>
    <w:rsid w:val="005D700C"/>
    <w:rsid w:val="005E0F22"/>
    <w:rsid w:val="005E43F7"/>
    <w:rsid w:val="005E5941"/>
    <w:rsid w:val="005E78A2"/>
    <w:rsid w:val="005F4BDF"/>
    <w:rsid w:val="005F5C16"/>
    <w:rsid w:val="005F5E14"/>
    <w:rsid w:val="006005FB"/>
    <w:rsid w:val="00604E9A"/>
    <w:rsid w:val="00605704"/>
    <w:rsid w:val="00606BCF"/>
    <w:rsid w:val="00614692"/>
    <w:rsid w:val="0062177D"/>
    <w:rsid w:val="00622773"/>
    <w:rsid w:val="00622C58"/>
    <w:rsid w:val="0062614B"/>
    <w:rsid w:val="006266E2"/>
    <w:rsid w:val="0063037B"/>
    <w:rsid w:val="00631A2B"/>
    <w:rsid w:val="00632C54"/>
    <w:rsid w:val="00635616"/>
    <w:rsid w:val="00641E99"/>
    <w:rsid w:val="006463F8"/>
    <w:rsid w:val="00650C88"/>
    <w:rsid w:val="0065258E"/>
    <w:rsid w:val="00655035"/>
    <w:rsid w:val="00656814"/>
    <w:rsid w:val="00657A00"/>
    <w:rsid w:val="00660C89"/>
    <w:rsid w:val="006633F4"/>
    <w:rsid w:val="0066638E"/>
    <w:rsid w:val="00666CC0"/>
    <w:rsid w:val="00671EC8"/>
    <w:rsid w:val="00673569"/>
    <w:rsid w:val="00673C22"/>
    <w:rsid w:val="0067482D"/>
    <w:rsid w:val="0067732F"/>
    <w:rsid w:val="00681007"/>
    <w:rsid w:val="0068122B"/>
    <w:rsid w:val="00681DD9"/>
    <w:rsid w:val="00682252"/>
    <w:rsid w:val="00682F5C"/>
    <w:rsid w:val="00687555"/>
    <w:rsid w:val="0069044D"/>
    <w:rsid w:val="00690E39"/>
    <w:rsid w:val="00691FF9"/>
    <w:rsid w:val="0069285F"/>
    <w:rsid w:val="00695C2E"/>
    <w:rsid w:val="0069752C"/>
    <w:rsid w:val="006A0DE5"/>
    <w:rsid w:val="006A0F5C"/>
    <w:rsid w:val="006A3677"/>
    <w:rsid w:val="006A5B27"/>
    <w:rsid w:val="006B1653"/>
    <w:rsid w:val="006B1FA2"/>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171C"/>
    <w:rsid w:val="00703772"/>
    <w:rsid w:val="00704573"/>
    <w:rsid w:val="007072CC"/>
    <w:rsid w:val="00710C1F"/>
    <w:rsid w:val="0071254A"/>
    <w:rsid w:val="007131D2"/>
    <w:rsid w:val="00713917"/>
    <w:rsid w:val="00717AF8"/>
    <w:rsid w:val="00720F86"/>
    <w:rsid w:val="00721F22"/>
    <w:rsid w:val="00722E77"/>
    <w:rsid w:val="007245F1"/>
    <w:rsid w:val="007247B8"/>
    <w:rsid w:val="0072731C"/>
    <w:rsid w:val="0073056C"/>
    <w:rsid w:val="00735B1F"/>
    <w:rsid w:val="00737502"/>
    <w:rsid w:val="00740B3A"/>
    <w:rsid w:val="00740C8B"/>
    <w:rsid w:val="00743263"/>
    <w:rsid w:val="007454B6"/>
    <w:rsid w:val="007472D5"/>
    <w:rsid w:val="0074789B"/>
    <w:rsid w:val="00754ABD"/>
    <w:rsid w:val="00754D3B"/>
    <w:rsid w:val="00755973"/>
    <w:rsid w:val="00760D6A"/>
    <w:rsid w:val="0076343C"/>
    <w:rsid w:val="00764C12"/>
    <w:rsid w:val="007712D4"/>
    <w:rsid w:val="0077427B"/>
    <w:rsid w:val="00774F07"/>
    <w:rsid w:val="007750DF"/>
    <w:rsid w:val="00777C19"/>
    <w:rsid w:val="00782487"/>
    <w:rsid w:val="00784C8D"/>
    <w:rsid w:val="00785E47"/>
    <w:rsid w:val="00786553"/>
    <w:rsid w:val="007873F5"/>
    <w:rsid w:val="0078760F"/>
    <w:rsid w:val="0079136A"/>
    <w:rsid w:val="00792AD8"/>
    <w:rsid w:val="00792D84"/>
    <w:rsid w:val="00795030"/>
    <w:rsid w:val="00795A26"/>
    <w:rsid w:val="007A00CB"/>
    <w:rsid w:val="007A312F"/>
    <w:rsid w:val="007A7EAB"/>
    <w:rsid w:val="007B5238"/>
    <w:rsid w:val="007B7D34"/>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CE3"/>
    <w:rsid w:val="007F1998"/>
    <w:rsid w:val="007F2034"/>
    <w:rsid w:val="007F4683"/>
    <w:rsid w:val="007F55A4"/>
    <w:rsid w:val="007F760F"/>
    <w:rsid w:val="007F7C5E"/>
    <w:rsid w:val="00800BF1"/>
    <w:rsid w:val="00801552"/>
    <w:rsid w:val="008034B0"/>
    <w:rsid w:val="00804109"/>
    <w:rsid w:val="0080587F"/>
    <w:rsid w:val="00806B14"/>
    <w:rsid w:val="00807DFC"/>
    <w:rsid w:val="008114D4"/>
    <w:rsid w:val="0081234D"/>
    <w:rsid w:val="00812D2D"/>
    <w:rsid w:val="00816931"/>
    <w:rsid w:val="00817A64"/>
    <w:rsid w:val="00817B97"/>
    <w:rsid w:val="008202F7"/>
    <w:rsid w:val="008247A4"/>
    <w:rsid w:val="00825D47"/>
    <w:rsid w:val="008272A6"/>
    <w:rsid w:val="0083258C"/>
    <w:rsid w:val="00833D6C"/>
    <w:rsid w:val="00841328"/>
    <w:rsid w:val="00841CCC"/>
    <w:rsid w:val="00844377"/>
    <w:rsid w:val="008443EF"/>
    <w:rsid w:val="00844C27"/>
    <w:rsid w:val="00846F90"/>
    <w:rsid w:val="00850059"/>
    <w:rsid w:val="00852FB9"/>
    <w:rsid w:val="008536B7"/>
    <w:rsid w:val="00860F34"/>
    <w:rsid w:val="00862AC4"/>
    <w:rsid w:val="0086319B"/>
    <w:rsid w:val="008674A6"/>
    <w:rsid w:val="0087210F"/>
    <w:rsid w:val="00873D95"/>
    <w:rsid w:val="0087564D"/>
    <w:rsid w:val="00876000"/>
    <w:rsid w:val="008844D6"/>
    <w:rsid w:val="008906DD"/>
    <w:rsid w:val="0089108B"/>
    <w:rsid w:val="00892C2D"/>
    <w:rsid w:val="00892EE6"/>
    <w:rsid w:val="008931B4"/>
    <w:rsid w:val="008973A2"/>
    <w:rsid w:val="008A0E76"/>
    <w:rsid w:val="008A1084"/>
    <w:rsid w:val="008A42FE"/>
    <w:rsid w:val="008A4F23"/>
    <w:rsid w:val="008A713B"/>
    <w:rsid w:val="008B2159"/>
    <w:rsid w:val="008B4FBE"/>
    <w:rsid w:val="008B6039"/>
    <w:rsid w:val="008C2555"/>
    <w:rsid w:val="008C29FB"/>
    <w:rsid w:val="008C5B87"/>
    <w:rsid w:val="008D0448"/>
    <w:rsid w:val="008D0677"/>
    <w:rsid w:val="008D0C9E"/>
    <w:rsid w:val="008D2F03"/>
    <w:rsid w:val="008D6762"/>
    <w:rsid w:val="008D7EE0"/>
    <w:rsid w:val="008E2F7F"/>
    <w:rsid w:val="008E30D8"/>
    <w:rsid w:val="008E447C"/>
    <w:rsid w:val="008E596E"/>
    <w:rsid w:val="008E6741"/>
    <w:rsid w:val="008F04C5"/>
    <w:rsid w:val="008F125D"/>
    <w:rsid w:val="008F4A3B"/>
    <w:rsid w:val="008F5D2F"/>
    <w:rsid w:val="00901473"/>
    <w:rsid w:val="009017FD"/>
    <w:rsid w:val="00901E9C"/>
    <w:rsid w:val="00902902"/>
    <w:rsid w:val="00906F79"/>
    <w:rsid w:val="00907369"/>
    <w:rsid w:val="00910B12"/>
    <w:rsid w:val="00910CD1"/>
    <w:rsid w:val="00912404"/>
    <w:rsid w:val="00916425"/>
    <w:rsid w:val="009171FC"/>
    <w:rsid w:val="00920B9A"/>
    <w:rsid w:val="009249C5"/>
    <w:rsid w:val="00925558"/>
    <w:rsid w:val="00925B25"/>
    <w:rsid w:val="009263C9"/>
    <w:rsid w:val="00930B2A"/>
    <w:rsid w:val="009343C5"/>
    <w:rsid w:val="00936F03"/>
    <w:rsid w:val="0094018B"/>
    <w:rsid w:val="009418E3"/>
    <w:rsid w:val="009435BB"/>
    <w:rsid w:val="00943B02"/>
    <w:rsid w:val="00953429"/>
    <w:rsid w:val="009539A4"/>
    <w:rsid w:val="00954AC7"/>
    <w:rsid w:val="009569E3"/>
    <w:rsid w:val="00960035"/>
    <w:rsid w:val="0096040F"/>
    <w:rsid w:val="0096145A"/>
    <w:rsid w:val="009632EF"/>
    <w:rsid w:val="009633F3"/>
    <w:rsid w:val="00963BE8"/>
    <w:rsid w:val="00973D8A"/>
    <w:rsid w:val="00977659"/>
    <w:rsid w:val="009804B4"/>
    <w:rsid w:val="00980709"/>
    <w:rsid w:val="00981C0C"/>
    <w:rsid w:val="00981DE2"/>
    <w:rsid w:val="0098278C"/>
    <w:rsid w:val="00985CEF"/>
    <w:rsid w:val="00991695"/>
    <w:rsid w:val="00991819"/>
    <w:rsid w:val="00992BBB"/>
    <w:rsid w:val="00996B34"/>
    <w:rsid w:val="009A0A91"/>
    <w:rsid w:val="009A0FC8"/>
    <w:rsid w:val="009A2372"/>
    <w:rsid w:val="009A42F1"/>
    <w:rsid w:val="009A5571"/>
    <w:rsid w:val="009A7878"/>
    <w:rsid w:val="009B0CDC"/>
    <w:rsid w:val="009B1729"/>
    <w:rsid w:val="009C01EF"/>
    <w:rsid w:val="009C050D"/>
    <w:rsid w:val="009C06D3"/>
    <w:rsid w:val="009C109D"/>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386"/>
    <w:rsid w:val="00A1128F"/>
    <w:rsid w:val="00A140A5"/>
    <w:rsid w:val="00A16440"/>
    <w:rsid w:val="00A169AC"/>
    <w:rsid w:val="00A2231D"/>
    <w:rsid w:val="00A2334F"/>
    <w:rsid w:val="00A250AA"/>
    <w:rsid w:val="00A277E6"/>
    <w:rsid w:val="00A30A8F"/>
    <w:rsid w:val="00A3174A"/>
    <w:rsid w:val="00A3246F"/>
    <w:rsid w:val="00A35A28"/>
    <w:rsid w:val="00A35F89"/>
    <w:rsid w:val="00A368EF"/>
    <w:rsid w:val="00A41505"/>
    <w:rsid w:val="00A4414C"/>
    <w:rsid w:val="00A44EC8"/>
    <w:rsid w:val="00A47EF1"/>
    <w:rsid w:val="00A51D29"/>
    <w:rsid w:val="00A54D46"/>
    <w:rsid w:val="00A56998"/>
    <w:rsid w:val="00A56D51"/>
    <w:rsid w:val="00A60D18"/>
    <w:rsid w:val="00A61207"/>
    <w:rsid w:val="00A61700"/>
    <w:rsid w:val="00A6285C"/>
    <w:rsid w:val="00A65EA4"/>
    <w:rsid w:val="00A663F3"/>
    <w:rsid w:val="00A669F1"/>
    <w:rsid w:val="00A67489"/>
    <w:rsid w:val="00A71553"/>
    <w:rsid w:val="00A7268C"/>
    <w:rsid w:val="00A732E2"/>
    <w:rsid w:val="00A74365"/>
    <w:rsid w:val="00A745BF"/>
    <w:rsid w:val="00A74A79"/>
    <w:rsid w:val="00A74E46"/>
    <w:rsid w:val="00A81524"/>
    <w:rsid w:val="00A81D60"/>
    <w:rsid w:val="00A90163"/>
    <w:rsid w:val="00AA1AC0"/>
    <w:rsid w:val="00AA3107"/>
    <w:rsid w:val="00AA3B66"/>
    <w:rsid w:val="00AA5803"/>
    <w:rsid w:val="00AA584F"/>
    <w:rsid w:val="00AA609E"/>
    <w:rsid w:val="00AB2843"/>
    <w:rsid w:val="00AB3118"/>
    <w:rsid w:val="00AB6DFE"/>
    <w:rsid w:val="00AB6F32"/>
    <w:rsid w:val="00AC46C7"/>
    <w:rsid w:val="00AC5B71"/>
    <w:rsid w:val="00AC5F18"/>
    <w:rsid w:val="00AC6ED5"/>
    <w:rsid w:val="00AE00AE"/>
    <w:rsid w:val="00AE2827"/>
    <w:rsid w:val="00AE40CD"/>
    <w:rsid w:val="00AE56E1"/>
    <w:rsid w:val="00AE6C9A"/>
    <w:rsid w:val="00AF2207"/>
    <w:rsid w:val="00AF22E2"/>
    <w:rsid w:val="00AF2612"/>
    <w:rsid w:val="00AF2A61"/>
    <w:rsid w:val="00AF30D9"/>
    <w:rsid w:val="00AF63BF"/>
    <w:rsid w:val="00AF6B3B"/>
    <w:rsid w:val="00AF79DD"/>
    <w:rsid w:val="00AF7F2C"/>
    <w:rsid w:val="00AF7F46"/>
    <w:rsid w:val="00B0178C"/>
    <w:rsid w:val="00B019F0"/>
    <w:rsid w:val="00B02885"/>
    <w:rsid w:val="00B04EC7"/>
    <w:rsid w:val="00B06440"/>
    <w:rsid w:val="00B10CD4"/>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0928"/>
    <w:rsid w:val="00B81054"/>
    <w:rsid w:val="00B820DB"/>
    <w:rsid w:val="00B837F0"/>
    <w:rsid w:val="00B83896"/>
    <w:rsid w:val="00B860A9"/>
    <w:rsid w:val="00B86DC2"/>
    <w:rsid w:val="00B92234"/>
    <w:rsid w:val="00B97264"/>
    <w:rsid w:val="00BA0143"/>
    <w:rsid w:val="00BA227A"/>
    <w:rsid w:val="00BA4C69"/>
    <w:rsid w:val="00BA61AF"/>
    <w:rsid w:val="00BB1630"/>
    <w:rsid w:val="00BB27A0"/>
    <w:rsid w:val="00BB2D9A"/>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682"/>
    <w:rsid w:val="00BF2B0D"/>
    <w:rsid w:val="00BF2C2E"/>
    <w:rsid w:val="00BF4B99"/>
    <w:rsid w:val="00BF4E3B"/>
    <w:rsid w:val="00BF5454"/>
    <w:rsid w:val="00BF7EC9"/>
    <w:rsid w:val="00C00D8A"/>
    <w:rsid w:val="00C01C49"/>
    <w:rsid w:val="00C027B4"/>
    <w:rsid w:val="00C066E6"/>
    <w:rsid w:val="00C076F7"/>
    <w:rsid w:val="00C109F5"/>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01D"/>
    <w:rsid w:val="00C51687"/>
    <w:rsid w:val="00C5289C"/>
    <w:rsid w:val="00C56008"/>
    <w:rsid w:val="00C56CBC"/>
    <w:rsid w:val="00C617B0"/>
    <w:rsid w:val="00C61B8D"/>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4336"/>
    <w:rsid w:val="00CC1BDF"/>
    <w:rsid w:val="00CC21EC"/>
    <w:rsid w:val="00CC482B"/>
    <w:rsid w:val="00CC4E09"/>
    <w:rsid w:val="00CD105E"/>
    <w:rsid w:val="00CD2692"/>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15B5"/>
    <w:rsid w:val="00D321DB"/>
    <w:rsid w:val="00D32460"/>
    <w:rsid w:val="00D326DE"/>
    <w:rsid w:val="00D32EBF"/>
    <w:rsid w:val="00D343B3"/>
    <w:rsid w:val="00D35073"/>
    <w:rsid w:val="00D36085"/>
    <w:rsid w:val="00D421D9"/>
    <w:rsid w:val="00D448EF"/>
    <w:rsid w:val="00D47529"/>
    <w:rsid w:val="00D47713"/>
    <w:rsid w:val="00D51103"/>
    <w:rsid w:val="00D53B1C"/>
    <w:rsid w:val="00D55A7A"/>
    <w:rsid w:val="00D568D5"/>
    <w:rsid w:val="00D56B6F"/>
    <w:rsid w:val="00D57878"/>
    <w:rsid w:val="00D60AB7"/>
    <w:rsid w:val="00D6226F"/>
    <w:rsid w:val="00D6228C"/>
    <w:rsid w:val="00D6352A"/>
    <w:rsid w:val="00D64A80"/>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2B6F"/>
    <w:rsid w:val="00DD0950"/>
    <w:rsid w:val="00DD0BFE"/>
    <w:rsid w:val="00DD29B1"/>
    <w:rsid w:val="00DD4AF9"/>
    <w:rsid w:val="00DD5DF4"/>
    <w:rsid w:val="00DD5EE9"/>
    <w:rsid w:val="00DD7497"/>
    <w:rsid w:val="00DD782F"/>
    <w:rsid w:val="00DE0414"/>
    <w:rsid w:val="00DE0982"/>
    <w:rsid w:val="00DE17F5"/>
    <w:rsid w:val="00DE1D11"/>
    <w:rsid w:val="00DE28ED"/>
    <w:rsid w:val="00DE419E"/>
    <w:rsid w:val="00DE44C3"/>
    <w:rsid w:val="00DE4D5E"/>
    <w:rsid w:val="00DF139C"/>
    <w:rsid w:val="00DF7D53"/>
    <w:rsid w:val="00E04FD5"/>
    <w:rsid w:val="00E052CF"/>
    <w:rsid w:val="00E12F22"/>
    <w:rsid w:val="00E165FC"/>
    <w:rsid w:val="00E168D7"/>
    <w:rsid w:val="00E23974"/>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39E9"/>
    <w:rsid w:val="00E76D4C"/>
    <w:rsid w:val="00E81786"/>
    <w:rsid w:val="00E825CC"/>
    <w:rsid w:val="00E85DE5"/>
    <w:rsid w:val="00E90D64"/>
    <w:rsid w:val="00E90EC0"/>
    <w:rsid w:val="00E944C1"/>
    <w:rsid w:val="00E97D8B"/>
    <w:rsid w:val="00EA5878"/>
    <w:rsid w:val="00EA7F55"/>
    <w:rsid w:val="00EB1CE6"/>
    <w:rsid w:val="00EB1F19"/>
    <w:rsid w:val="00EB7375"/>
    <w:rsid w:val="00EC06EA"/>
    <w:rsid w:val="00EC2660"/>
    <w:rsid w:val="00EC3057"/>
    <w:rsid w:val="00EC3CD6"/>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2482"/>
    <w:rsid w:val="00F00A14"/>
    <w:rsid w:val="00F04F2F"/>
    <w:rsid w:val="00F0685D"/>
    <w:rsid w:val="00F06A5D"/>
    <w:rsid w:val="00F0700E"/>
    <w:rsid w:val="00F0727D"/>
    <w:rsid w:val="00F0755E"/>
    <w:rsid w:val="00F14A61"/>
    <w:rsid w:val="00F17B58"/>
    <w:rsid w:val="00F24B23"/>
    <w:rsid w:val="00F25A3F"/>
    <w:rsid w:val="00F25AAB"/>
    <w:rsid w:val="00F27353"/>
    <w:rsid w:val="00F31B7D"/>
    <w:rsid w:val="00F32A17"/>
    <w:rsid w:val="00F349CE"/>
    <w:rsid w:val="00F34BAA"/>
    <w:rsid w:val="00F35345"/>
    <w:rsid w:val="00F355CA"/>
    <w:rsid w:val="00F355FB"/>
    <w:rsid w:val="00F40C6B"/>
    <w:rsid w:val="00F41113"/>
    <w:rsid w:val="00F42EF8"/>
    <w:rsid w:val="00F44385"/>
    <w:rsid w:val="00F45C61"/>
    <w:rsid w:val="00F51138"/>
    <w:rsid w:val="00F5306F"/>
    <w:rsid w:val="00F532A6"/>
    <w:rsid w:val="00F569D6"/>
    <w:rsid w:val="00F57FCC"/>
    <w:rsid w:val="00F61907"/>
    <w:rsid w:val="00F61AB2"/>
    <w:rsid w:val="00F65464"/>
    <w:rsid w:val="00F66BEB"/>
    <w:rsid w:val="00F70D74"/>
    <w:rsid w:val="00F70E1C"/>
    <w:rsid w:val="00F72FCE"/>
    <w:rsid w:val="00F734F9"/>
    <w:rsid w:val="00F73F90"/>
    <w:rsid w:val="00F74D13"/>
    <w:rsid w:val="00F757D5"/>
    <w:rsid w:val="00F80FBD"/>
    <w:rsid w:val="00F8113C"/>
    <w:rsid w:val="00F849FF"/>
    <w:rsid w:val="00F86F58"/>
    <w:rsid w:val="00F928AD"/>
    <w:rsid w:val="00F936BB"/>
    <w:rsid w:val="00F93ABC"/>
    <w:rsid w:val="00F93BAD"/>
    <w:rsid w:val="00F941DD"/>
    <w:rsid w:val="00F95311"/>
    <w:rsid w:val="00F95F8F"/>
    <w:rsid w:val="00FA0A18"/>
    <w:rsid w:val="00FA1BBD"/>
    <w:rsid w:val="00FA70EC"/>
    <w:rsid w:val="00FB5D16"/>
    <w:rsid w:val="00FC1707"/>
    <w:rsid w:val="00FC1C82"/>
    <w:rsid w:val="00FC1D2F"/>
    <w:rsid w:val="00FC45AC"/>
    <w:rsid w:val="00FC4CFF"/>
    <w:rsid w:val="00FC5DE9"/>
    <w:rsid w:val="00FD0415"/>
    <w:rsid w:val="00FD0D46"/>
    <w:rsid w:val="00FD2347"/>
    <w:rsid w:val="00FD44E2"/>
    <w:rsid w:val="00FD48FA"/>
    <w:rsid w:val="00FD73C3"/>
    <w:rsid w:val="00FE2624"/>
    <w:rsid w:val="00FE2FD3"/>
    <w:rsid w:val="00FE4DA7"/>
    <w:rsid w:val="00FE5699"/>
    <w:rsid w:val="00FE57BD"/>
    <w:rsid w:val="00FE5A4B"/>
    <w:rsid w:val="00FE6DE0"/>
    <w:rsid w:val="00FF06B2"/>
    <w:rsid w:val="00FF2542"/>
    <w:rsid w:val="00FF29EF"/>
    <w:rsid w:val="00FF3D23"/>
    <w:rsid w:val="00FF530C"/>
    <w:rsid w:val="00FF74B4"/>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F1D962"/>
  <w15:chartTrackingRefBased/>
  <w15:docId w15:val="{AA9940D0-A6FB-46FE-B2FF-8F6E10EDB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E6CE3"/>
    <w:rPr>
      <w:rFonts w:ascii="Calibri" w:hAnsi="Calibri" w:cs="Calibri"/>
    </w:rPr>
  </w:style>
  <w:style w:type="paragraph" w:styleId="Heading1">
    <w:name w:val="heading 1"/>
    <w:aliases w:val="Pocket"/>
    <w:basedOn w:val="Normal"/>
    <w:next w:val="Normal"/>
    <w:link w:val="Heading1Char"/>
    <w:qFormat/>
    <w:rsid w:val="007E6CE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E6CE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E6CE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7E6CE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E6CE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E6C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6CE3"/>
  </w:style>
  <w:style w:type="character" w:styleId="Emphasis">
    <w:name w:val="Emphasis"/>
    <w:basedOn w:val="DefaultParagraphFont"/>
    <w:uiPriority w:val="8"/>
    <w:qFormat/>
    <w:rsid w:val="007E6CE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E6CE3"/>
    <w:rPr>
      <w:color w:val="auto"/>
      <w:u w:val="none"/>
    </w:rPr>
  </w:style>
  <w:style w:type="character" w:customStyle="1" w:styleId="Heading1Char">
    <w:name w:val="Heading 1 Char"/>
    <w:aliases w:val="Pocket Char"/>
    <w:basedOn w:val="DefaultParagraphFont"/>
    <w:link w:val="Heading1"/>
    <w:rsid w:val="007E6CE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E6CE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E6CE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7E6CE3"/>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7E6CE3"/>
    <w:rPr>
      <w:b/>
      <w:bCs/>
      <w:sz w:val="26"/>
      <w:u w:val="none"/>
    </w:rPr>
  </w:style>
  <w:style w:type="character" w:customStyle="1" w:styleId="StyleUnderline">
    <w:name w:val="Style Underline"/>
    <w:aliases w:val="Underline"/>
    <w:basedOn w:val="DefaultParagraphFont"/>
    <w:uiPriority w:val="7"/>
    <w:qFormat/>
    <w:rsid w:val="007E6CE3"/>
    <w:rPr>
      <w:b w:val="0"/>
      <w:sz w:val="22"/>
      <w:u w:val="single"/>
    </w:rPr>
  </w:style>
  <w:style w:type="character" w:styleId="Strong">
    <w:name w:val="Strong"/>
    <w:basedOn w:val="DefaultParagraphFont"/>
    <w:uiPriority w:val="22"/>
    <w:semiHidden/>
    <w:qFormat/>
    <w:rsid w:val="007E6CE3"/>
    <w:rPr>
      <w:b/>
      <w:bCs/>
    </w:rPr>
  </w:style>
  <w:style w:type="character" w:styleId="BookTitle">
    <w:name w:val="Book Title"/>
    <w:basedOn w:val="DefaultParagraphFont"/>
    <w:uiPriority w:val="33"/>
    <w:semiHidden/>
    <w:qFormat/>
    <w:rsid w:val="007E6CE3"/>
    <w:rPr>
      <w:b/>
      <w:bCs/>
      <w:i/>
      <w:iCs/>
      <w:spacing w:val="5"/>
    </w:rPr>
  </w:style>
  <w:style w:type="character" w:customStyle="1" w:styleId="Heading5Char">
    <w:name w:val="Heading 5 Char"/>
    <w:basedOn w:val="DefaultParagraphFont"/>
    <w:link w:val="Heading5"/>
    <w:uiPriority w:val="9"/>
    <w:semiHidden/>
    <w:rsid w:val="007E6CE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E6CE3"/>
  </w:style>
  <w:style w:type="paragraph" w:styleId="Header">
    <w:name w:val="header"/>
    <w:basedOn w:val="Normal"/>
    <w:link w:val="HeaderChar"/>
    <w:uiPriority w:val="99"/>
    <w:semiHidden/>
    <w:rsid w:val="007E6CE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6CE3"/>
    <w:rPr>
      <w:rFonts w:ascii="Calibri" w:hAnsi="Calibri" w:cs="Calibri"/>
    </w:rPr>
  </w:style>
  <w:style w:type="paragraph" w:styleId="Footer">
    <w:name w:val="footer"/>
    <w:basedOn w:val="Normal"/>
    <w:link w:val="FooterChar"/>
    <w:uiPriority w:val="99"/>
    <w:semiHidden/>
    <w:rsid w:val="007E6CE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E6CE3"/>
    <w:rPr>
      <w:rFonts w:ascii="Calibri" w:hAnsi="Calibri" w:cs="Calibri"/>
    </w:rPr>
  </w:style>
  <w:style w:type="paragraph" w:styleId="BodyText">
    <w:name w:val="Body Text"/>
    <w:basedOn w:val="Normal"/>
    <w:link w:val="BodyTextChar"/>
    <w:uiPriority w:val="99"/>
    <w:semiHidden/>
    <w:unhideWhenUsed/>
    <w:rsid w:val="007E6CE3"/>
    <w:pPr>
      <w:spacing w:after="120"/>
    </w:pPr>
  </w:style>
  <w:style w:type="character" w:customStyle="1" w:styleId="BodyTextChar">
    <w:name w:val="Body Text Char"/>
    <w:basedOn w:val="DefaultParagraphFont"/>
    <w:link w:val="BodyText"/>
    <w:uiPriority w:val="99"/>
    <w:semiHidden/>
    <w:rsid w:val="007E6CE3"/>
    <w:rPr>
      <w:rFonts w:ascii="Calibri" w:hAnsi="Calibri" w:cs="Calibri"/>
    </w:rPr>
  </w:style>
  <w:style w:type="paragraph" w:styleId="NoSpacing">
    <w:name w:val="No Spacing"/>
    <w:link w:val="NoSpacingChar"/>
    <w:uiPriority w:val="99"/>
    <w:semiHidden/>
    <w:unhideWhenUsed/>
    <w:qFormat/>
    <w:rsid w:val="007E6CE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E6CE3"/>
    <w:rPr>
      <w:rFonts w:ascii="Calibri" w:hAnsi="Calibri" w:cs="Calibri"/>
    </w:rPr>
  </w:style>
  <w:style w:type="character" w:styleId="Hyperlink">
    <w:name w:val="Hyperlink"/>
    <w:basedOn w:val="DefaultParagraphFont"/>
    <w:uiPriority w:val="99"/>
    <w:unhideWhenUsed/>
    <w:rsid w:val="007E6CE3"/>
    <w:rPr>
      <w:color w:val="0563C1" w:themeColor="hyperlink"/>
      <w:u w:val="single"/>
    </w:rPr>
  </w:style>
  <w:style w:type="character" w:styleId="UnresolvedMention">
    <w:name w:val="Unresolved Mention"/>
    <w:basedOn w:val="DefaultParagraphFont"/>
    <w:uiPriority w:val="99"/>
    <w:semiHidden/>
    <w:unhideWhenUsed/>
    <w:rsid w:val="007E6C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jru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1096</TotalTime>
  <Pages>1</Pages>
  <Words>8065</Words>
  <Characters>45975</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Z.J. Rubin</dc:creator>
  <cp:keywords>6.0.0</cp:keywords>
  <dc:description/>
  <cp:lastModifiedBy>Z.J. Rubin</cp:lastModifiedBy>
  <cp:revision>193</cp:revision>
  <dcterms:created xsi:type="dcterms:W3CDTF">2024-07-22T17:36:00Z</dcterms:created>
  <dcterms:modified xsi:type="dcterms:W3CDTF">2024-07-26T15:28:00Z</dcterms:modified>
</cp:coreProperties>
</file>