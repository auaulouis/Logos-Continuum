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D890D4" w14:textId="76E5C4F7" w:rsidR="0037493F" w:rsidRDefault="0037493F" w:rsidP="0037493F">
      <w:pPr>
        <w:pStyle w:val="Heading1"/>
      </w:pPr>
      <w:r>
        <w:t>Uniqueness Updates---CGO</w:t>
      </w:r>
    </w:p>
    <w:p w14:paraId="38589BEC" w14:textId="0EC9B2AF" w:rsidR="000C72D0" w:rsidRDefault="000C72D0" w:rsidP="0037493F">
      <w:pPr>
        <w:pStyle w:val="Heading2"/>
      </w:pPr>
      <w:r>
        <w:t>Notes</w:t>
      </w:r>
    </w:p>
    <w:p w14:paraId="373B96AD" w14:textId="77777777" w:rsidR="000C72D0" w:rsidRDefault="000C72D0" w:rsidP="00415F34">
      <w:pPr>
        <w:rPr>
          <w:rStyle w:val="Style13ptBold"/>
        </w:rPr>
      </w:pPr>
    </w:p>
    <w:p w14:paraId="49FFB61F" w14:textId="16DBF492" w:rsidR="000C72D0" w:rsidRPr="000C72D0" w:rsidRDefault="00415F34" w:rsidP="00415F34">
      <w:pPr>
        <w:rPr>
          <w:b/>
          <w:bCs/>
          <w:sz w:val="26"/>
        </w:rPr>
      </w:pPr>
      <w:r w:rsidRPr="000C72D0">
        <w:rPr>
          <w:rStyle w:val="Style13ptBold"/>
        </w:rPr>
        <w:t>Thank you to Nolan, Julia</w:t>
      </w:r>
      <w:r w:rsidR="000C72D0">
        <w:rPr>
          <w:rStyle w:val="Style13ptBold"/>
        </w:rPr>
        <w:t>,</w:t>
      </w:r>
      <w:r w:rsidRPr="000C72D0">
        <w:rPr>
          <w:rStyle w:val="Style13ptBold"/>
        </w:rPr>
        <w:t xml:space="preserve"> Kent</w:t>
      </w:r>
      <w:r w:rsidR="000C72D0">
        <w:rPr>
          <w:rStyle w:val="Style13ptBold"/>
        </w:rPr>
        <w:t>, Avinn,</w:t>
      </w:r>
      <w:r w:rsidR="00EE61FC">
        <w:rPr>
          <w:rStyle w:val="Style13ptBold"/>
        </w:rPr>
        <w:t xml:space="preserve"> and Lasya for their amazing work on this file</w:t>
      </w:r>
    </w:p>
    <w:p w14:paraId="7307602C" w14:textId="5CFA6F99" w:rsidR="000C72D0" w:rsidRPr="00EE61FC" w:rsidRDefault="000C72D0" w:rsidP="00415F34">
      <w:pPr>
        <w:rPr>
          <w:rStyle w:val="Style13ptBold"/>
        </w:rPr>
      </w:pPr>
      <w:r w:rsidRPr="00EE61FC">
        <w:rPr>
          <w:rStyle w:val="Style13ptBold"/>
        </w:rPr>
        <w:t xml:space="preserve">This file provides Uniqueness updates for both the 2024 Elections </w:t>
      </w:r>
      <w:r w:rsidR="00EE61FC">
        <w:rPr>
          <w:rStyle w:val="Style13ptBold"/>
        </w:rPr>
        <w:t>&amp; Economy Da’s up to 7/31.</w:t>
      </w:r>
      <w:r w:rsidRPr="00EE61FC">
        <w:rPr>
          <w:rStyle w:val="Style13ptBold"/>
        </w:rPr>
        <w:t xml:space="preserve"> Almost all the cards are fully highlighted and ready to use!</w:t>
      </w:r>
    </w:p>
    <w:p w14:paraId="3A3AA46E" w14:textId="78DB77D2" w:rsidR="000C72D0" w:rsidRPr="00EE61FC" w:rsidRDefault="000C72D0" w:rsidP="00415F34">
      <w:pPr>
        <w:rPr>
          <w:rStyle w:val="Style13ptBold"/>
        </w:rPr>
      </w:pPr>
      <w:r w:rsidRPr="00EE61FC">
        <w:rPr>
          <w:rStyle w:val="Style13ptBold"/>
        </w:rPr>
        <w:t>Have fun!</w:t>
      </w:r>
    </w:p>
    <w:p w14:paraId="470688BF" w14:textId="6399D33F" w:rsidR="000C72D0" w:rsidRPr="00EE61FC" w:rsidRDefault="000C72D0" w:rsidP="000C72D0">
      <w:pPr>
        <w:pStyle w:val="ListParagraph"/>
        <w:numPr>
          <w:ilvl w:val="0"/>
          <w:numId w:val="45"/>
        </w:numPr>
        <w:rPr>
          <w:rStyle w:val="Style13ptBold"/>
        </w:rPr>
      </w:pPr>
      <w:r w:rsidRPr="00EE61FC">
        <w:rPr>
          <w:rStyle w:val="Style13ptBold"/>
        </w:rPr>
        <w:t>Layton</w:t>
      </w:r>
    </w:p>
    <w:p w14:paraId="660C0DB5" w14:textId="77777777" w:rsidR="00415F34" w:rsidRPr="00415F34" w:rsidRDefault="00415F34" w:rsidP="00415F34"/>
    <w:p w14:paraId="237F96EC" w14:textId="77777777" w:rsidR="00415F34" w:rsidRPr="00415F34" w:rsidRDefault="00415F34" w:rsidP="00415F34"/>
    <w:p w14:paraId="1BADBD41" w14:textId="77777777" w:rsidR="00415F34" w:rsidRDefault="00415F34" w:rsidP="00415F34"/>
    <w:p w14:paraId="15364B6B" w14:textId="77777777" w:rsidR="0037493F" w:rsidRDefault="0037493F" w:rsidP="0037493F">
      <w:pPr>
        <w:pStyle w:val="Heading1"/>
      </w:pPr>
      <w:r>
        <w:t>China Uniqueness Updates</w:t>
      </w:r>
    </w:p>
    <w:p w14:paraId="5EF805D6" w14:textId="77777777" w:rsidR="0037493F" w:rsidRPr="00ED596E" w:rsidRDefault="0037493F" w:rsidP="0037493F"/>
    <w:p w14:paraId="6C04C4E5" w14:textId="77777777" w:rsidR="0037493F" w:rsidRPr="0065479A" w:rsidRDefault="0037493F" w:rsidP="0037493F">
      <w:pPr>
        <w:pStyle w:val="Heading2"/>
      </w:pPr>
      <w:r>
        <w:t>China Economy Updates</w:t>
      </w:r>
    </w:p>
    <w:p w14:paraId="0E028373" w14:textId="77777777" w:rsidR="0037493F" w:rsidRDefault="0037493F" w:rsidP="0037493F">
      <w:pPr>
        <w:pStyle w:val="Heading4"/>
      </w:pPr>
      <w:r>
        <w:t>China can’t be a leader – their economy is collapsing</w:t>
      </w:r>
    </w:p>
    <w:p w14:paraId="117988CE" w14:textId="77777777" w:rsidR="0037493F" w:rsidRPr="00FF4EF2" w:rsidRDefault="0037493F" w:rsidP="0037493F">
      <w:r w:rsidRPr="0082726A">
        <w:t xml:space="preserve">James H. </w:t>
      </w:r>
      <w:r w:rsidRPr="0082726A">
        <w:rPr>
          <w:rStyle w:val="Style13ptBold"/>
        </w:rPr>
        <w:t>Nolt 24</w:t>
      </w:r>
      <w:r>
        <w:rPr>
          <w:rStyle w:val="Style13ptBold"/>
        </w:rPr>
        <w:t xml:space="preserve"> </w:t>
      </w:r>
      <w:r w:rsidRPr="0082726A">
        <w:t>adjunct associate professor of international relations at New York University and author of International Political Economy: The Business of War and Peace. He was founding dean of an international college in Nanjing, China, and for 23 years Senior Fellow at the World Policy Institute in New York.</w:t>
      </w:r>
      <w:r>
        <w:t xml:space="preserve"> (03-4-2024, “</w:t>
      </w:r>
      <w:r w:rsidRPr="0082726A">
        <w:t>China’s Economic Slump Is Here to Stay</w:t>
      </w:r>
      <w:r>
        <w:t xml:space="preserve">,” Time, </w:t>
      </w:r>
      <w:hyperlink r:id="rId8" w:history="1">
        <w:r w:rsidRPr="00790D53">
          <w:rPr>
            <w:rStyle w:val="Hyperlink"/>
          </w:rPr>
          <w:t>https://time.com/6835935/china-debt-housing-bubble/</w:t>
        </w:r>
      </w:hyperlink>
      <w:r>
        <w:rPr>
          <w:rStyle w:val="Hyperlink"/>
        </w:rPr>
        <w:t xml:space="preserve"> </w:t>
      </w:r>
      <w:r>
        <w:rPr>
          <w:rStyle w:val="Hyperlink"/>
          <w:color w:val="000000" w:themeColor="text1"/>
        </w:rPr>
        <w:t>AKS</w:t>
      </w:r>
      <w:r>
        <w:t xml:space="preserve">) </w:t>
      </w:r>
    </w:p>
    <w:p w14:paraId="7E81F8E2" w14:textId="77777777" w:rsidR="0037493F" w:rsidRPr="00CD0113" w:rsidRDefault="0037493F" w:rsidP="0037493F">
      <w:pPr>
        <w:rPr>
          <w:sz w:val="16"/>
        </w:rPr>
      </w:pPr>
      <w:r w:rsidRPr="008409B8">
        <w:rPr>
          <w:rStyle w:val="Emphasis"/>
          <w:highlight w:val="cyan"/>
        </w:rPr>
        <w:t>China</w:t>
      </w:r>
      <w:r w:rsidRPr="0082726A">
        <w:rPr>
          <w:rStyle w:val="StyleUnderline"/>
        </w:rPr>
        <w:t xml:space="preserve"> is </w:t>
      </w:r>
      <w:r w:rsidRPr="008409B8">
        <w:rPr>
          <w:rStyle w:val="StyleUnderline"/>
          <w:highlight w:val="cyan"/>
        </w:rPr>
        <w:t>in</w:t>
      </w:r>
      <w:r w:rsidRPr="0082726A">
        <w:rPr>
          <w:rStyle w:val="StyleUnderline"/>
        </w:rPr>
        <w:t xml:space="preserve"> the </w:t>
      </w:r>
      <w:r w:rsidRPr="008409B8">
        <w:rPr>
          <w:rStyle w:val="StyleUnderline"/>
          <w:highlight w:val="cyan"/>
        </w:rPr>
        <w:t>midst of</w:t>
      </w:r>
      <w:r w:rsidRPr="0082726A">
        <w:rPr>
          <w:rStyle w:val="StyleUnderline"/>
        </w:rPr>
        <w:t xml:space="preserve"> a </w:t>
      </w:r>
      <w:r w:rsidRPr="009020DD">
        <w:rPr>
          <w:rStyle w:val="Emphasis"/>
        </w:rPr>
        <w:t xml:space="preserve">profound </w:t>
      </w:r>
      <w:r w:rsidRPr="008409B8">
        <w:rPr>
          <w:rStyle w:val="Emphasis"/>
          <w:highlight w:val="cyan"/>
        </w:rPr>
        <w:t>economic crisis</w:t>
      </w:r>
      <w:r w:rsidRPr="0082726A">
        <w:rPr>
          <w:rStyle w:val="StyleUnderline"/>
        </w:rPr>
        <w:t>.</w:t>
      </w:r>
      <w:r w:rsidRPr="00CD0113">
        <w:rPr>
          <w:sz w:val="16"/>
        </w:rPr>
        <w:t xml:space="preserve"> </w:t>
      </w:r>
      <w:r w:rsidRPr="008409B8">
        <w:rPr>
          <w:rStyle w:val="StyleUnderline"/>
          <w:highlight w:val="cyan"/>
        </w:rPr>
        <w:t>Growth rates</w:t>
      </w:r>
      <w:r w:rsidRPr="0082726A">
        <w:rPr>
          <w:rStyle w:val="StyleUnderline"/>
        </w:rPr>
        <w:t xml:space="preserve"> are flagging as</w:t>
      </w:r>
      <w:r w:rsidRPr="00CD0113">
        <w:rPr>
          <w:sz w:val="16"/>
        </w:rPr>
        <w:t xml:space="preserve"> an </w:t>
      </w:r>
      <w:r w:rsidRPr="008409B8">
        <w:rPr>
          <w:rStyle w:val="Emphasis"/>
          <w:highlight w:val="cyan"/>
        </w:rPr>
        <w:t>unsustainable</w:t>
      </w:r>
      <w:r w:rsidRPr="0082726A">
        <w:rPr>
          <w:rStyle w:val="StyleUnderline"/>
        </w:rPr>
        <w:t xml:space="preserve"> mountain of </w:t>
      </w:r>
      <w:r w:rsidRPr="008409B8">
        <w:rPr>
          <w:rStyle w:val="Emphasis"/>
          <w:highlight w:val="cyan"/>
        </w:rPr>
        <w:t>debt</w:t>
      </w:r>
      <w:r w:rsidRPr="008409B8">
        <w:rPr>
          <w:rStyle w:val="StyleUnderline"/>
          <w:highlight w:val="cyan"/>
        </w:rPr>
        <w:t xml:space="preserve"> piles up</w:t>
      </w:r>
      <w:r w:rsidRPr="0082726A">
        <w:rPr>
          <w:rStyle w:val="StyleUnderline"/>
        </w:rPr>
        <w:t>;</w:t>
      </w:r>
      <w:r w:rsidRPr="00CD0113">
        <w:rPr>
          <w:sz w:val="16"/>
        </w:rPr>
        <w:t xml:space="preserve"> China’s </w:t>
      </w:r>
      <w:r w:rsidRPr="0082726A">
        <w:rPr>
          <w:rStyle w:val="StyleUnderline"/>
        </w:rPr>
        <w:t>debt-to-GDP ratio reached a record 288% in 2023</w:t>
      </w:r>
      <w:r w:rsidRPr="00CD0113">
        <w:rPr>
          <w:sz w:val="16"/>
        </w:rPr>
        <w:t xml:space="preserve">. But even that eye-popping figure does not capture the uncomfortable fact that </w:t>
      </w:r>
      <w:r w:rsidRPr="008409B8">
        <w:rPr>
          <w:rStyle w:val="StyleUnderline"/>
          <w:highlight w:val="cyan"/>
        </w:rPr>
        <w:t>much of it</w:t>
      </w:r>
      <w:r w:rsidRPr="0082726A">
        <w:rPr>
          <w:rStyle w:val="StyleUnderline"/>
        </w:rPr>
        <w:t xml:space="preserve"> was </w:t>
      </w:r>
      <w:r w:rsidRPr="008409B8">
        <w:rPr>
          <w:rStyle w:val="StyleUnderline"/>
          <w:highlight w:val="cyan"/>
        </w:rPr>
        <w:t>borrowed</w:t>
      </w:r>
      <w:r w:rsidRPr="0082726A">
        <w:rPr>
          <w:rStyle w:val="StyleUnderline"/>
        </w:rPr>
        <w:t xml:space="preserve"> to </w:t>
      </w:r>
      <w:r w:rsidRPr="008409B8">
        <w:rPr>
          <w:rStyle w:val="StyleUnderline"/>
          <w:highlight w:val="cyan"/>
        </w:rPr>
        <w:t>buy assets</w:t>
      </w:r>
      <w:r w:rsidRPr="0082726A">
        <w:rPr>
          <w:rStyle w:val="StyleUnderline"/>
        </w:rPr>
        <w:t xml:space="preserve"> that </w:t>
      </w:r>
      <w:r w:rsidRPr="008409B8">
        <w:rPr>
          <w:rStyle w:val="StyleUnderline"/>
          <w:highlight w:val="cyan"/>
        </w:rPr>
        <w:t>no longer yield enough income</w:t>
      </w:r>
      <w:r w:rsidRPr="0082726A">
        <w:rPr>
          <w:rStyle w:val="StyleUnderline"/>
        </w:rPr>
        <w:t xml:space="preserve"> to </w:t>
      </w:r>
      <w:r w:rsidRPr="008409B8">
        <w:rPr>
          <w:rStyle w:val="StyleUnderline"/>
          <w:highlight w:val="cyan"/>
        </w:rPr>
        <w:t>repay</w:t>
      </w:r>
      <w:r w:rsidRPr="00CD0113">
        <w:rPr>
          <w:sz w:val="16"/>
        </w:rPr>
        <w:t xml:space="preserve"> the </w:t>
      </w:r>
      <w:r w:rsidRPr="00CD0113">
        <w:rPr>
          <w:sz w:val="16"/>
          <w:highlight w:val="cyan"/>
        </w:rPr>
        <w:t>debt</w:t>
      </w:r>
      <w:r w:rsidRPr="00CD0113">
        <w:rPr>
          <w:sz w:val="16"/>
        </w:rPr>
        <w:t xml:space="preserve">. This is especially true in the </w:t>
      </w:r>
      <w:r w:rsidRPr="008409B8">
        <w:rPr>
          <w:rStyle w:val="StyleUnderline"/>
          <w:highlight w:val="cyan"/>
        </w:rPr>
        <w:t>housing sector</w:t>
      </w:r>
      <w:r w:rsidRPr="0082726A">
        <w:rPr>
          <w:rStyle w:val="StyleUnderline"/>
        </w:rPr>
        <w:t xml:space="preserve">, where </w:t>
      </w:r>
      <w:r w:rsidRPr="008409B8">
        <w:rPr>
          <w:rStyle w:val="StyleUnderline"/>
          <w:highlight w:val="cyan"/>
        </w:rPr>
        <w:t>sales</w:t>
      </w:r>
      <w:r w:rsidRPr="0082726A">
        <w:rPr>
          <w:rStyle w:val="StyleUnderline"/>
        </w:rPr>
        <w:t xml:space="preserve"> have </w:t>
      </w:r>
      <w:r w:rsidRPr="008409B8">
        <w:rPr>
          <w:rStyle w:val="StyleUnderline"/>
          <w:highlight w:val="cyan"/>
        </w:rPr>
        <w:t>fallen</w:t>
      </w:r>
      <w:r w:rsidRPr="0082726A">
        <w:rPr>
          <w:rStyle w:val="StyleUnderline"/>
        </w:rPr>
        <w:t xml:space="preserve"> </w:t>
      </w:r>
      <w:r w:rsidRPr="008409B8">
        <w:rPr>
          <w:rStyle w:val="StyleUnderline"/>
          <w:highlight w:val="cyan"/>
        </w:rPr>
        <w:t>by a third</w:t>
      </w:r>
      <w:r w:rsidRPr="00CD0113">
        <w:rPr>
          <w:sz w:val="16"/>
        </w:rPr>
        <w:t xml:space="preserve"> since the pre-pandemic peak, and new construction is down 60%. This is </w:t>
      </w:r>
      <w:r w:rsidRPr="0082726A">
        <w:rPr>
          <w:rStyle w:val="StyleUnderline"/>
        </w:rPr>
        <w:t xml:space="preserve">one of the </w:t>
      </w:r>
      <w:r w:rsidRPr="008409B8">
        <w:rPr>
          <w:rStyle w:val="StyleUnderline"/>
          <w:highlight w:val="cyan"/>
        </w:rPr>
        <w:t xml:space="preserve">worst </w:t>
      </w:r>
      <w:r w:rsidRPr="008409B8">
        <w:rPr>
          <w:rStyle w:val="Emphasis"/>
          <w:highlight w:val="cyan"/>
        </w:rPr>
        <w:t>housing crashes</w:t>
      </w:r>
      <w:r w:rsidRPr="008409B8">
        <w:rPr>
          <w:rStyle w:val="StyleUnderline"/>
          <w:highlight w:val="cyan"/>
        </w:rPr>
        <w:t xml:space="preserve"> in</w:t>
      </w:r>
      <w:r w:rsidRPr="0082726A">
        <w:rPr>
          <w:rStyle w:val="StyleUnderline"/>
        </w:rPr>
        <w:t xml:space="preserve"> the </w:t>
      </w:r>
      <w:r w:rsidRPr="008409B8">
        <w:rPr>
          <w:rStyle w:val="StyleUnderline"/>
          <w:highlight w:val="cyan"/>
        </w:rPr>
        <w:t>world</w:t>
      </w:r>
      <w:r w:rsidRPr="00CD0113">
        <w:rPr>
          <w:sz w:val="16"/>
        </w:rPr>
        <w:t xml:space="preserve"> over the last three decades.</w:t>
      </w:r>
    </w:p>
    <w:p w14:paraId="5B360331" w14:textId="77777777" w:rsidR="0037493F" w:rsidRPr="00CD0113" w:rsidRDefault="0037493F" w:rsidP="0037493F">
      <w:pPr>
        <w:rPr>
          <w:sz w:val="16"/>
        </w:rPr>
      </w:pPr>
    </w:p>
    <w:p w14:paraId="422549D7" w14:textId="77777777" w:rsidR="0037493F" w:rsidRPr="00CD0113" w:rsidRDefault="0037493F" w:rsidP="0037493F">
      <w:pPr>
        <w:rPr>
          <w:sz w:val="16"/>
        </w:rPr>
      </w:pPr>
      <w:r w:rsidRPr="0082726A">
        <w:rPr>
          <w:rStyle w:val="StyleUnderline"/>
        </w:rPr>
        <w:t xml:space="preserve">Many </w:t>
      </w:r>
      <w:r w:rsidRPr="008409B8">
        <w:rPr>
          <w:rStyle w:val="StyleUnderline"/>
          <w:highlight w:val="cyan"/>
        </w:rPr>
        <w:t>Western</w:t>
      </w:r>
      <w:r w:rsidRPr="0082726A">
        <w:rPr>
          <w:rStyle w:val="StyleUnderline"/>
        </w:rPr>
        <w:t xml:space="preserve"> pundits and </w:t>
      </w:r>
      <w:r w:rsidRPr="008409B8">
        <w:rPr>
          <w:rStyle w:val="StyleUnderline"/>
          <w:highlight w:val="cyan"/>
        </w:rPr>
        <w:t>politicians</w:t>
      </w:r>
      <w:r w:rsidRPr="0082726A">
        <w:rPr>
          <w:rStyle w:val="StyleUnderline"/>
        </w:rPr>
        <w:t xml:space="preserve"> </w:t>
      </w:r>
      <w:r w:rsidRPr="008409B8">
        <w:rPr>
          <w:rStyle w:val="StyleUnderline"/>
          <w:highlight w:val="cyan"/>
        </w:rPr>
        <w:t>view this crisis</w:t>
      </w:r>
      <w:r w:rsidRPr="0082726A">
        <w:rPr>
          <w:rStyle w:val="StyleUnderline"/>
        </w:rPr>
        <w:t xml:space="preserve"> as a </w:t>
      </w:r>
      <w:r w:rsidRPr="008409B8">
        <w:rPr>
          <w:rStyle w:val="StyleUnderline"/>
          <w:highlight w:val="cyan"/>
        </w:rPr>
        <w:t>sign o</w:t>
      </w:r>
      <w:r w:rsidRPr="0082726A">
        <w:rPr>
          <w:rStyle w:val="StyleUnderline"/>
        </w:rPr>
        <w:t xml:space="preserve">f the </w:t>
      </w:r>
      <w:r w:rsidRPr="008409B8">
        <w:rPr>
          <w:rStyle w:val="Emphasis"/>
          <w:highlight w:val="cyan"/>
        </w:rPr>
        <w:t>bankruptcy</w:t>
      </w:r>
      <w:r w:rsidRPr="008409B8">
        <w:rPr>
          <w:rStyle w:val="StyleUnderline"/>
          <w:highlight w:val="cyan"/>
        </w:rPr>
        <w:t xml:space="preserve"> </w:t>
      </w:r>
      <w:r w:rsidRPr="008409B8">
        <w:rPr>
          <w:rStyle w:val="StyleUnderline"/>
        </w:rPr>
        <w:t xml:space="preserve">of </w:t>
      </w:r>
      <w:r w:rsidRPr="008409B8">
        <w:rPr>
          <w:rStyle w:val="Emphasis"/>
          <w:highlight w:val="cyan"/>
        </w:rPr>
        <w:t>China’s leadership</w:t>
      </w:r>
      <w:r w:rsidRPr="008409B8">
        <w:rPr>
          <w:rStyle w:val="StyleUnderline"/>
          <w:highlight w:val="cyan"/>
        </w:rPr>
        <w:t xml:space="preserve"> and economic system</w:t>
      </w:r>
      <w:r w:rsidRPr="00CD0113">
        <w:rPr>
          <w:sz w:val="16"/>
        </w:rPr>
        <w:t xml:space="preserve">. But it is more akin to the cyclical debt crises that have plagued capitalist countries throughout history. An apt comparison is Japan’s crisis of 1989, which ended decades of high growth and rising asset prices, fueled by a ballooning debt bubble. Japan’s Nikkei stock index peaked in late 1989 and fell almost 80% over the next 13 years. Real estate prices fell for two decades starting in 1991. Neither of these major asset classes has exceeded the pre-crisis price peak ever since. Japan transitioned from being the fastest growing major economy during 1954-73, typically growing over 10% per year, to the slowest, with growth averaging only 1.75% per year from 1981 to 2023. </w:t>
      </w:r>
      <w:r w:rsidRPr="008931A7">
        <w:rPr>
          <w:rStyle w:val="StyleUnderline"/>
          <w:highlight w:val="cyan"/>
        </w:rPr>
        <w:t>China may be facing</w:t>
      </w:r>
      <w:r w:rsidRPr="0082726A">
        <w:rPr>
          <w:rStyle w:val="StyleUnderline"/>
        </w:rPr>
        <w:t xml:space="preserve"> similarly </w:t>
      </w:r>
      <w:r w:rsidRPr="008931A7">
        <w:rPr>
          <w:rStyle w:val="Emphasis"/>
          <w:highlight w:val="cyan"/>
        </w:rPr>
        <w:t>prolonged difficulties</w:t>
      </w:r>
      <w:r w:rsidRPr="00CD0113">
        <w:rPr>
          <w:sz w:val="16"/>
        </w:rPr>
        <w:t>.</w:t>
      </w:r>
    </w:p>
    <w:p w14:paraId="2B8E8B2F" w14:textId="77777777" w:rsidR="0037493F" w:rsidRPr="00CD0113" w:rsidRDefault="0037493F" w:rsidP="0037493F">
      <w:pPr>
        <w:rPr>
          <w:sz w:val="16"/>
        </w:rPr>
      </w:pPr>
    </w:p>
    <w:p w14:paraId="167E47E5" w14:textId="77777777" w:rsidR="0037493F" w:rsidRPr="00CD0113" w:rsidRDefault="0037493F" w:rsidP="0037493F">
      <w:pPr>
        <w:rPr>
          <w:sz w:val="16"/>
        </w:rPr>
      </w:pPr>
      <w:r w:rsidRPr="00CD0113">
        <w:rPr>
          <w:sz w:val="16"/>
        </w:rPr>
        <w:t xml:space="preserve">China’s astonishing rise was propelled by an even greater expansion of debt following Deng Xiaoping’s market-oriented “Four Modernizations” in the late 1970s. Like Japan during its postwar “economic miracle,” </w:t>
      </w:r>
      <w:r w:rsidRPr="008931A7">
        <w:rPr>
          <w:rStyle w:val="StyleUnderline"/>
          <w:highlight w:val="cyan"/>
        </w:rPr>
        <w:t>China’s growth</w:t>
      </w:r>
      <w:r w:rsidRPr="00826068">
        <w:rPr>
          <w:rStyle w:val="StyleUnderline"/>
        </w:rPr>
        <w:t xml:space="preserve"> </w:t>
      </w:r>
      <w:r w:rsidRPr="008931A7">
        <w:rPr>
          <w:rStyle w:val="StyleUnderline"/>
          <w:highlight w:val="cyan"/>
        </w:rPr>
        <w:t>was led by</w:t>
      </w:r>
      <w:r w:rsidRPr="00826068">
        <w:rPr>
          <w:rStyle w:val="StyleUnderline"/>
        </w:rPr>
        <w:t xml:space="preserve"> an </w:t>
      </w:r>
      <w:r w:rsidRPr="008931A7">
        <w:rPr>
          <w:rStyle w:val="StyleUnderline"/>
          <w:highlight w:val="cyan"/>
        </w:rPr>
        <w:t>export and real-estate</w:t>
      </w:r>
      <w:r w:rsidRPr="00826068">
        <w:rPr>
          <w:rStyle w:val="StyleUnderline"/>
        </w:rPr>
        <w:t xml:space="preserve"> </w:t>
      </w:r>
      <w:r w:rsidRPr="008931A7">
        <w:rPr>
          <w:rStyle w:val="StyleUnderline"/>
          <w:highlight w:val="cyan"/>
        </w:rPr>
        <w:t>boom</w:t>
      </w:r>
      <w:r w:rsidRPr="00CD0113">
        <w:rPr>
          <w:sz w:val="16"/>
        </w:rPr>
        <w:t>. In less than a half century, China went from an impoverished centrally-planned economy with minimal international trade to the world’s leading exporter and close second to the U.S. in the number of billionaires.</w:t>
      </w:r>
    </w:p>
    <w:p w14:paraId="0598CA0D" w14:textId="77777777" w:rsidR="0037493F" w:rsidRPr="00CD0113" w:rsidRDefault="0037493F" w:rsidP="0037493F">
      <w:pPr>
        <w:rPr>
          <w:sz w:val="16"/>
        </w:rPr>
      </w:pPr>
    </w:p>
    <w:p w14:paraId="518C0E7E" w14:textId="77777777" w:rsidR="0037493F" w:rsidRPr="00CD0113" w:rsidRDefault="0037493F" w:rsidP="0037493F">
      <w:pPr>
        <w:rPr>
          <w:sz w:val="16"/>
        </w:rPr>
      </w:pPr>
      <w:r w:rsidRPr="00CD0113">
        <w:rPr>
          <w:sz w:val="16"/>
        </w:rPr>
        <w:t xml:space="preserve">The </w:t>
      </w:r>
      <w:r w:rsidRPr="00826068">
        <w:rPr>
          <w:rStyle w:val="StyleUnderline"/>
        </w:rPr>
        <w:t xml:space="preserve">eventual </w:t>
      </w:r>
      <w:r w:rsidRPr="008931A7">
        <w:rPr>
          <w:rStyle w:val="Emphasis"/>
          <w:highlight w:val="cyan"/>
        </w:rPr>
        <w:t>collapse</w:t>
      </w:r>
      <w:r w:rsidRPr="00826068">
        <w:rPr>
          <w:rStyle w:val="StyleUnderline"/>
        </w:rPr>
        <w:t xml:space="preserve"> of </w:t>
      </w:r>
      <w:r w:rsidRPr="008931A7">
        <w:rPr>
          <w:rStyle w:val="Emphasis"/>
          <w:highlight w:val="cyan"/>
        </w:rPr>
        <w:t>China’s bubble</w:t>
      </w:r>
      <w:r w:rsidRPr="00826068">
        <w:rPr>
          <w:rStyle w:val="StyleUnderline"/>
        </w:rPr>
        <w:t xml:space="preserve"> has </w:t>
      </w:r>
      <w:r w:rsidRPr="008931A7">
        <w:rPr>
          <w:rStyle w:val="StyleUnderline"/>
          <w:highlight w:val="cyan"/>
        </w:rPr>
        <w:t>always been inevitable</w:t>
      </w:r>
      <w:r w:rsidRPr="00CD0113">
        <w:rPr>
          <w:sz w:val="16"/>
        </w:rPr>
        <w:t xml:space="preserve">. All boom-and-bust business cycles must end, because the </w:t>
      </w:r>
      <w:r w:rsidRPr="008931A7">
        <w:rPr>
          <w:rStyle w:val="StyleUnderline"/>
          <w:highlight w:val="cyan"/>
        </w:rPr>
        <w:t>rapid expansion</w:t>
      </w:r>
      <w:r w:rsidRPr="00826068">
        <w:rPr>
          <w:rStyle w:val="StyleUnderline"/>
        </w:rPr>
        <w:t xml:space="preserve"> of </w:t>
      </w:r>
      <w:r w:rsidRPr="008931A7">
        <w:rPr>
          <w:rStyle w:val="StyleUnderline"/>
          <w:highlight w:val="cyan"/>
        </w:rPr>
        <w:t>debt creates opposing interests</w:t>
      </w:r>
      <w:r w:rsidRPr="00CD0113">
        <w:rPr>
          <w:sz w:val="16"/>
        </w:rPr>
        <w:t>: bull and bear parties. The bullish developers in China today want ever rising mortgage lending so real estate prices continue rising. Yet the bearish creditors—mostly big banks and bond owners—are concerned that price inflation reduces the value of their debt assets.</w:t>
      </w:r>
    </w:p>
    <w:p w14:paraId="0514D357" w14:textId="77777777" w:rsidR="0037493F" w:rsidRPr="00CD0113" w:rsidRDefault="0037493F" w:rsidP="0037493F">
      <w:pPr>
        <w:rPr>
          <w:sz w:val="16"/>
        </w:rPr>
      </w:pPr>
    </w:p>
    <w:p w14:paraId="0AFC62BC" w14:textId="77777777" w:rsidR="0037493F" w:rsidRPr="00CD0113" w:rsidRDefault="0037493F" w:rsidP="0037493F">
      <w:pPr>
        <w:rPr>
          <w:sz w:val="16"/>
        </w:rPr>
      </w:pPr>
      <w:r w:rsidRPr="00CD0113">
        <w:rPr>
          <w:sz w:val="16"/>
        </w:rPr>
        <w:t xml:space="preserve">The </w:t>
      </w:r>
      <w:r w:rsidRPr="008931A7">
        <w:rPr>
          <w:rStyle w:val="Emphasis"/>
          <w:highlight w:val="cyan"/>
        </w:rPr>
        <w:t>bubble</w:t>
      </w:r>
      <w:r w:rsidRPr="008931A7">
        <w:rPr>
          <w:rStyle w:val="StyleUnderline"/>
          <w:highlight w:val="cyan"/>
        </w:rPr>
        <w:t xml:space="preserve"> is</w:t>
      </w:r>
      <w:r w:rsidRPr="00826068">
        <w:rPr>
          <w:rStyle w:val="StyleUnderline"/>
        </w:rPr>
        <w:t xml:space="preserve"> already </w:t>
      </w:r>
      <w:r w:rsidRPr="008931A7">
        <w:rPr>
          <w:rStyle w:val="Emphasis"/>
          <w:highlight w:val="cyan"/>
        </w:rPr>
        <w:t>bursting</w:t>
      </w:r>
      <w:r w:rsidRPr="00CD0113">
        <w:rPr>
          <w:sz w:val="16"/>
        </w:rPr>
        <w:t xml:space="preserve">. </w:t>
      </w:r>
      <w:r w:rsidRPr="00826068">
        <w:rPr>
          <w:rStyle w:val="StyleUnderline"/>
        </w:rPr>
        <w:t xml:space="preserve">Chinese </w:t>
      </w:r>
      <w:r w:rsidRPr="008931A7">
        <w:rPr>
          <w:rStyle w:val="StyleUnderline"/>
          <w:highlight w:val="cyan"/>
        </w:rPr>
        <w:t>creditors</w:t>
      </w:r>
      <w:r w:rsidRPr="00826068">
        <w:rPr>
          <w:rStyle w:val="StyleUnderline"/>
        </w:rPr>
        <w:t xml:space="preserve"> have now </w:t>
      </w:r>
      <w:r w:rsidRPr="008931A7">
        <w:rPr>
          <w:rStyle w:val="StyleUnderline"/>
          <w:highlight w:val="cyan"/>
        </w:rPr>
        <w:t>scaled back</w:t>
      </w:r>
      <w:r w:rsidRPr="00826068">
        <w:rPr>
          <w:rStyle w:val="StyleUnderline"/>
        </w:rPr>
        <w:t xml:space="preserve"> new </w:t>
      </w:r>
      <w:r w:rsidRPr="008931A7">
        <w:rPr>
          <w:rStyle w:val="StyleUnderline"/>
          <w:highlight w:val="cyan"/>
        </w:rPr>
        <w:t>lending and raised</w:t>
      </w:r>
      <w:r w:rsidRPr="00826068">
        <w:rPr>
          <w:rStyle w:val="StyleUnderline"/>
        </w:rPr>
        <w:t xml:space="preserve"> </w:t>
      </w:r>
      <w:r w:rsidRPr="008931A7">
        <w:rPr>
          <w:rStyle w:val="StyleUnderline"/>
          <w:highlight w:val="cyan"/>
        </w:rPr>
        <w:t>interest rates</w:t>
      </w:r>
      <w:r w:rsidRPr="00CD0113">
        <w:rPr>
          <w:sz w:val="16"/>
        </w:rPr>
        <w:t xml:space="preserve">, following government guidance announced as the “Three Red Lines.” As the most indebted Chinese bulls go bankrupt or panic sell to repay their loans, </w:t>
      </w:r>
      <w:r w:rsidRPr="008931A7">
        <w:rPr>
          <w:rStyle w:val="Emphasis"/>
          <w:highlight w:val="cyan"/>
        </w:rPr>
        <w:t>prices are falling</w:t>
      </w:r>
      <w:r w:rsidRPr="00826068">
        <w:rPr>
          <w:rStyle w:val="StyleUnderline"/>
        </w:rPr>
        <w:t xml:space="preserve"> further </w:t>
      </w:r>
      <w:r w:rsidRPr="00CD0113">
        <w:rPr>
          <w:sz w:val="16"/>
        </w:rPr>
        <w:t>as their bear counterparts jump back in and buy assets at fire-sale discount prices. That will eventually put a floor on the price collapse but it is also redistributing wealth rapidly from debtors to creditors. Bears feast on the bulls during every crash.</w:t>
      </w:r>
    </w:p>
    <w:p w14:paraId="0F648DA2" w14:textId="77777777" w:rsidR="0037493F" w:rsidRPr="00CD0113" w:rsidRDefault="0037493F" w:rsidP="0037493F">
      <w:pPr>
        <w:rPr>
          <w:sz w:val="16"/>
        </w:rPr>
      </w:pPr>
    </w:p>
    <w:p w14:paraId="1F9A3055" w14:textId="77777777" w:rsidR="0037493F" w:rsidRPr="00CD0113" w:rsidRDefault="0037493F" w:rsidP="0037493F">
      <w:pPr>
        <w:rPr>
          <w:sz w:val="16"/>
        </w:rPr>
      </w:pPr>
      <w:r w:rsidRPr="00CD0113">
        <w:rPr>
          <w:sz w:val="16"/>
        </w:rPr>
        <w:t xml:space="preserve">There is an added wrinkle in China’s case. Most provincial and local governments have been profiting and gaining prestige by financing real estate development on a massive scale—Goldman Sachs economists put the figure at $8.4 trillion, or nearly 50% of GDP. Local governments profit much like any real estate developers would. But the central government in </w:t>
      </w:r>
      <w:r w:rsidRPr="00CD0113">
        <w:rPr>
          <w:sz w:val="16"/>
          <w:highlight w:val="cyan"/>
        </w:rPr>
        <w:t>Beijing</w:t>
      </w:r>
      <w:r w:rsidRPr="00CD0113">
        <w:rPr>
          <w:sz w:val="16"/>
        </w:rPr>
        <w:t xml:space="preserve"> is increasingly siding with the bear party, because it </w:t>
      </w:r>
      <w:r w:rsidRPr="00CD0113">
        <w:rPr>
          <w:sz w:val="16"/>
          <w:highlight w:val="cyan"/>
        </w:rPr>
        <w:t xml:space="preserve">is </w:t>
      </w:r>
      <w:r w:rsidRPr="008931A7">
        <w:rPr>
          <w:rStyle w:val="StyleUnderline"/>
          <w:highlight w:val="cyan"/>
        </w:rPr>
        <w:t>concerned</w:t>
      </w:r>
      <w:r w:rsidRPr="00826068">
        <w:rPr>
          <w:rStyle w:val="StyleUnderline"/>
        </w:rPr>
        <w:t xml:space="preserve"> about the </w:t>
      </w:r>
      <w:r w:rsidRPr="008931A7">
        <w:rPr>
          <w:rStyle w:val="StyleUnderline"/>
          <w:highlight w:val="cyan"/>
        </w:rPr>
        <w:t>value of the renminbi</w:t>
      </w:r>
      <w:r w:rsidRPr="00826068">
        <w:rPr>
          <w:rStyle w:val="StyleUnderline"/>
        </w:rPr>
        <w:t xml:space="preserve">, which </w:t>
      </w:r>
      <w:r w:rsidRPr="008931A7">
        <w:rPr>
          <w:rStyle w:val="StyleUnderline"/>
          <w:highlight w:val="cyan"/>
        </w:rPr>
        <w:t>hit</w:t>
      </w:r>
      <w:r w:rsidRPr="00826068">
        <w:rPr>
          <w:rStyle w:val="StyleUnderline"/>
        </w:rPr>
        <w:t xml:space="preserve"> a </w:t>
      </w:r>
      <w:r w:rsidRPr="008931A7">
        <w:rPr>
          <w:rStyle w:val="StyleUnderline"/>
          <w:highlight w:val="cyan"/>
        </w:rPr>
        <w:t>16-year low</w:t>
      </w:r>
      <w:r w:rsidRPr="00826068">
        <w:rPr>
          <w:rStyle w:val="StyleUnderline"/>
        </w:rPr>
        <w:t xml:space="preserve"> in September.</w:t>
      </w:r>
      <w:r w:rsidRPr="00CD0113">
        <w:rPr>
          <w:sz w:val="16"/>
        </w:rPr>
        <w:t xml:space="preserve"> Beijing has intervened to prevent the Chinese currency from falling too far too fast by selling foreign reserves and buying renminbi. Although it has ample foreign currency reserves, if the real estate boom had continued unchecked, these would have eventually dwindled.</w:t>
      </w:r>
    </w:p>
    <w:p w14:paraId="793CF45B" w14:textId="77777777" w:rsidR="0037493F" w:rsidRPr="00CD0113" w:rsidRDefault="0037493F" w:rsidP="0037493F">
      <w:pPr>
        <w:rPr>
          <w:sz w:val="16"/>
        </w:rPr>
      </w:pPr>
    </w:p>
    <w:p w14:paraId="32775234" w14:textId="77777777" w:rsidR="0037493F" w:rsidRPr="00905CAF" w:rsidRDefault="0037493F" w:rsidP="0037493F">
      <w:pPr>
        <w:rPr>
          <w:rStyle w:val="StyleUnderline"/>
        </w:rPr>
      </w:pPr>
      <w:r w:rsidRPr="00CD0113">
        <w:rPr>
          <w:sz w:val="16"/>
        </w:rPr>
        <w:t xml:space="preserve">Beijing’s policy dilemma is intense. </w:t>
      </w:r>
      <w:r w:rsidRPr="008931A7">
        <w:rPr>
          <w:rStyle w:val="StyleUnderline"/>
          <w:highlight w:val="cyan"/>
        </w:rPr>
        <w:t>Rising real estate prices</w:t>
      </w:r>
      <w:r w:rsidRPr="00826068">
        <w:rPr>
          <w:rStyle w:val="StyleUnderline"/>
        </w:rPr>
        <w:t xml:space="preserve"> have </w:t>
      </w:r>
      <w:r w:rsidRPr="008931A7">
        <w:rPr>
          <w:rStyle w:val="Emphasis"/>
          <w:highlight w:val="cyan"/>
        </w:rPr>
        <w:t>slowed</w:t>
      </w:r>
      <w:r w:rsidRPr="009020DD">
        <w:rPr>
          <w:rStyle w:val="Emphasis"/>
        </w:rPr>
        <w:t xml:space="preserve"> consumer </w:t>
      </w:r>
      <w:r w:rsidRPr="008931A7">
        <w:rPr>
          <w:rStyle w:val="Emphasis"/>
          <w:highlight w:val="cyan"/>
        </w:rPr>
        <w:t>demand</w:t>
      </w:r>
      <w:r w:rsidRPr="00CD0113">
        <w:rPr>
          <w:sz w:val="16"/>
        </w:rPr>
        <w:t xml:space="preserve">, especially young people hoping to buy their first home. </w:t>
      </w:r>
      <w:r w:rsidRPr="00CD0113">
        <w:rPr>
          <w:sz w:val="16"/>
          <w:highlight w:val="cyan"/>
        </w:rPr>
        <w:t>This</w:t>
      </w:r>
      <w:r w:rsidRPr="00CD0113">
        <w:rPr>
          <w:sz w:val="16"/>
        </w:rPr>
        <w:t xml:space="preserve"> </w:t>
      </w:r>
      <w:r w:rsidRPr="00CD0113">
        <w:rPr>
          <w:sz w:val="16"/>
          <w:highlight w:val="cyan"/>
        </w:rPr>
        <w:t>is</w:t>
      </w:r>
      <w:r w:rsidRPr="00CD0113">
        <w:rPr>
          <w:sz w:val="16"/>
        </w:rPr>
        <w:t xml:space="preserve"> </w:t>
      </w:r>
      <w:r w:rsidRPr="008931A7">
        <w:rPr>
          <w:rStyle w:val="StyleUnderline"/>
        </w:rPr>
        <w:t>one</w:t>
      </w:r>
      <w:r w:rsidRPr="00826068">
        <w:rPr>
          <w:rStyle w:val="StyleUnderline"/>
        </w:rPr>
        <w:t xml:space="preserve"> </w:t>
      </w:r>
      <w:r w:rsidRPr="008931A7">
        <w:rPr>
          <w:rStyle w:val="StyleUnderline"/>
          <w:highlight w:val="cyan"/>
        </w:rPr>
        <w:t>reason for</w:t>
      </w:r>
      <w:r w:rsidRPr="00826068">
        <w:rPr>
          <w:rStyle w:val="StyleUnderline"/>
        </w:rPr>
        <w:t xml:space="preserve"> the </w:t>
      </w:r>
      <w:r w:rsidRPr="008931A7">
        <w:rPr>
          <w:rStyle w:val="StyleUnderline"/>
          <w:highlight w:val="cyan"/>
        </w:rPr>
        <w:t>recent</w:t>
      </w:r>
      <w:r w:rsidRPr="00826068">
        <w:rPr>
          <w:rStyle w:val="StyleUnderline"/>
        </w:rPr>
        <w:t xml:space="preserve"> precipitous </w:t>
      </w:r>
      <w:r w:rsidRPr="008931A7">
        <w:rPr>
          <w:rStyle w:val="StyleUnderline"/>
          <w:highlight w:val="cyan"/>
        </w:rPr>
        <w:t>drop in marriage and birth rates</w:t>
      </w:r>
      <w:r w:rsidRPr="00CD0113">
        <w:rPr>
          <w:sz w:val="16"/>
        </w:rPr>
        <w:t xml:space="preserve">. Brick-and-mortar </w:t>
      </w:r>
      <w:r w:rsidRPr="008931A7">
        <w:rPr>
          <w:rStyle w:val="StyleUnderline"/>
          <w:highlight w:val="cyan"/>
        </w:rPr>
        <w:t>businesses</w:t>
      </w:r>
      <w:r w:rsidRPr="00905CAF">
        <w:rPr>
          <w:rStyle w:val="StyleUnderline"/>
        </w:rPr>
        <w:t xml:space="preserve"> are </w:t>
      </w:r>
      <w:r w:rsidRPr="008931A7">
        <w:rPr>
          <w:rStyle w:val="StyleUnderline"/>
          <w:highlight w:val="cyan"/>
        </w:rPr>
        <w:t>plagued by</w:t>
      </w:r>
      <w:r w:rsidRPr="00905CAF">
        <w:rPr>
          <w:rStyle w:val="StyleUnderline"/>
        </w:rPr>
        <w:t xml:space="preserve"> the </w:t>
      </w:r>
      <w:r w:rsidRPr="008931A7">
        <w:rPr>
          <w:rStyle w:val="Emphasis"/>
          <w:highlight w:val="cyan"/>
        </w:rPr>
        <w:t>high cost of property</w:t>
      </w:r>
      <w:r w:rsidRPr="00905CAF">
        <w:rPr>
          <w:rStyle w:val="StyleUnderline"/>
        </w:rPr>
        <w:t>,</w:t>
      </w:r>
      <w:r w:rsidRPr="00CD0113">
        <w:rPr>
          <w:sz w:val="16"/>
        </w:rPr>
        <w:t xml:space="preserve"> driving more and more business to the internet. On the other hand, </w:t>
      </w:r>
      <w:r w:rsidRPr="008931A7">
        <w:rPr>
          <w:rStyle w:val="StyleUnderline"/>
          <w:highlight w:val="cyan"/>
        </w:rPr>
        <w:t>falling prices</w:t>
      </w:r>
      <w:r w:rsidRPr="00905CAF">
        <w:rPr>
          <w:rStyle w:val="StyleUnderline"/>
        </w:rPr>
        <w:t xml:space="preserve"> </w:t>
      </w:r>
      <w:r w:rsidRPr="008931A7">
        <w:rPr>
          <w:rStyle w:val="StyleUnderline"/>
          <w:highlight w:val="cyan"/>
        </w:rPr>
        <w:t>afflict all</w:t>
      </w:r>
      <w:r w:rsidRPr="00905CAF">
        <w:rPr>
          <w:rStyle w:val="StyleUnderline"/>
        </w:rPr>
        <w:t xml:space="preserve"> those </w:t>
      </w:r>
      <w:r w:rsidRPr="008931A7">
        <w:rPr>
          <w:rStyle w:val="StyleUnderline"/>
          <w:highlight w:val="cyan"/>
        </w:rPr>
        <w:t>who bought real estate with</w:t>
      </w:r>
      <w:r w:rsidRPr="00905CAF">
        <w:rPr>
          <w:rStyle w:val="StyleUnderline"/>
        </w:rPr>
        <w:t xml:space="preserve"> mortgage </w:t>
      </w:r>
      <w:r w:rsidRPr="008931A7">
        <w:rPr>
          <w:rStyle w:val="StyleUnderline"/>
          <w:highlight w:val="cyan"/>
        </w:rPr>
        <w:t>debt</w:t>
      </w:r>
      <w:r w:rsidRPr="00CD0113">
        <w:rPr>
          <w:sz w:val="16"/>
        </w:rPr>
        <w:t xml:space="preserve">, whether </w:t>
      </w:r>
      <w:r w:rsidRPr="00CD0113">
        <w:rPr>
          <w:sz w:val="16"/>
          <w:highlight w:val="cyan"/>
        </w:rPr>
        <w:t>homeowners</w:t>
      </w:r>
      <w:r w:rsidRPr="00CD0113">
        <w:rPr>
          <w:sz w:val="16"/>
        </w:rPr>
        <w:t xml:space="preserve">, speculators, or businesses. They may </w:t>
      </w:r>
      <w:r w:rsidRPr="00CD0113">
        <w:rPr>
          <w:sz w:val="16"/>
          <w:highlight w:val="cyan"/>
        </w:rPr>
        <w:t xml:space="preserve">find themselves </w:t>
      </w:r>
      <w:r w:rsidRPr="008931A7">
        <w:rPr>
          <w:rStyle w:val="Emphasis"/>
          <w:highlight w:val="cyan"/>
        </w:rPr>
        <w:t>under water</w:t>
      </w:r>
      <w:r w:rsidRPr="00905CAF">
        <w:rPr>
          <w:rStyle w:val="StyleUnderline"/>
        </w:rPr>
        <w:t xml:space="preserve"> when their property value falls below their outstanding debt.</w:t>
      </w:r>
    </w:p>
    <w:p w14:paraId="26995435" w14:textId="77777777" w:rsidR="0037493F" w:rsidRPr="00CD0113" w:rsidRDefault="0037493F" w:rsidP="0037493F">
      <w:pPr>
        <w:rPr>
          <w:sz w:val="16"/>
        </w:rPr>
      </w:pPr>
    </w:p>
    <w:p w14:paraId="63403B63" w14:textId="77777777" w:rsidR="0037493F" w:rsidRPr="00CD0113" w:rsidRDefault="0037493F" w:rsidP="0037493F">
      <w:pPr>
        <w:rPr>
          <w:sz w:val="16"/>
        </w:rPr>
      </w:pPr>
      <w:r w:rsidRPr="00CD0113">
        <w:rPr>
          <w:sz w:val="16"/>
        </w:rPr>
        <w:t>China’s government bears much blame for “causing” this crisis, but the scale of the crash is largely based on private incentives to borrow and lend. When the economy seemed excessively overheated, Beijing actually assisted the bears with its Three Red Lines policy in August 2020. These credit restrictions were draconian for bulls, given the enormous overextension of many of the biggest Chinese property companies as well as millions of individual investors. As soon as prices start to plateau and then fall, speculator demand evaporated. Consumers might need to buy real estate for use, but speculative investors only want to buy if they are confident prices will continue to rise. The current slump is a victory for the bears, not a policy failure.</w:t>
      </w:r>
    </w:p>
    <w:p w14:paraId="32331F68" w14:textId="77777777" w:rsidR="0037493F" w:rsidRPr="00CD0113" w:rsidRDefault="0037493F" w:rsidP="0037493F">
      <w:pPr>
        <w:rPr>
          <w:sz w:val="16"/>
        </w:rPr>
      </w:pPr>
    </w:p>
    <w:p w14:paraId="6E489578" w14:textId="77777777" w:rsidR="0037493F" w:rsidRPr="00905CAF" w:rsidRDefault="0037493F" w:rsidP="0037493F">
      <w:pPr>
        <w:rPr>
          <w:rStyle w:val="StyleUnderline"/>
        </w:rPr>
      </w:pPr>
      <w:r w:rsidRPr="00905CAF">
        <w:rPr>
          <w:rStyle w:val="StyleUnderline"/>
        </w:rPr>
        <w:t xml:space="preserve">The </w:t>
      </w:r>
      <w:r w:rsidRPr="008931A7">
        <w:rPr>
          <w:rStyle w:val="StyleUnderline"/>
          <w:highlight w:val="cyan"/>
        </w:rPr>
        <w:t>slump won’t end</w:t>
      </w:r>
      <w:r w:rsidRPr="00905CAF">
        <w:rPr>
          <w:rStyle w:val="StyleUnderline"/>
        </w:rPr>
        <w:t xml:space="preserve"> </w:t>
      </w:r>
      <w:r w:rsidRPr="005376CB">
        <w:rPr>
          <w:rStyle w:val="Emphasis"/>
        </w:rPr>
        <w:t xml:space="preserve">anytime </w:t>
      </w:r>
      <w:r w:rsidRPr="008931A7">
        <w:rPr>
          <w:rStyle w:val="Emphasis"/>
          <w:highlight w:val="cyan"/>
        </w:rPr>
        <w:t>soon</w:t>
      </w:r>
      <w:r w:rsidRPr="00CD0113">
        <w:rPr>
          <w:sz w:val="16"/>
        </w:rPr>
        <w:t xml:space="preserve">, but the government might at least redistribute the losses. Staunching the fall of prices is difficult because of the massive inventory of unsold or partially constructed apartments. Reasonable estimates of the number of empty apartment units (many unfinished) range from 50 to over 100 million. Even if no more homes were built, it might take a decade or more to utilize the existing inventory. Recently, Beijing has tried to preserve the jobs of construction workers by pushing state-run banks to resume lending for the completion of construction projects halted when their developers lost creditworthiness, but this </w:t>
      </w:r>
      <w:r w:rsidRPr="008931A7">
        <w:rPr>
          <w:rStyle w:val="StyleUnderline"/>
          <w:highlight w:val="cyan"/>
        </w:rPr>
        <w:t>policy will</w:t>
      </w:r>
      <w:r w:rsidRPr="00905CAF">
        <w:rPr>
          <w:rStyle w:val="StyleUnderline"/>
        </w:rPr>
        <w:t xml:space="preserve"> </w:t>
      </w:r>
      <w:r w:rsidRPr="008931A7">
        <w:rPr>
          <w:rStyle w:val="StyleUnderline"/>
          <w:highlight w:val="cyan"/>
        </w:rPr>
        <w:t>increase</w:t>
      </w:r>
      <w:r w:rsidRPr="00905CAF">
        <w:rPr>
          <w:rStyle w:val="StyleUnderline"/>
        </w:rPr>
        <w:t xml:space="preserve"> the </w:t>
      </w:r>
      <w:r w:rsidRPr="008931A7">
        <w:rPr>
          <w:rStyle w:val="StyleUnderline"/>
          <w:highlight w:val="cyan"/>
        </w:rPr>
        <w:t>supply</w:t>
      </w:r>
      <w:r w:rsidRPr="00905CAF">
        <w:rPr>
          <w:rStyle w:val="StyleUnderline"/>
        </w:rPr>
        <w:t xml:space="preserve"> of unsold units, </w:t>
      </w:r>
      <w:r w:rsidRPr="008931A7">
        <w:rPr>
          <w:rStyle w:val="StyleUnderline"/>
          <w:highlight w:val="cyan"/>
        </w:rPr>
        <w:t>intensifying</w:t>
      </w:r>
      <w:r w:rsidRPr="00905CAF">
        <w:rPr>
          <w:rStyle w:val="StyleUnderline"/>
        </w:rPr>
        <w:t xml:space="preserve"> the </w:t>
      </w:r>
      <w:r w:rsidRPr="008931A7">
        <w:rPr>
          <w:rStyle w:val="StyleUnderline"/>
          <w:highlight w:val="cyan"/>
        </w:rPr>
        <w:t>price slump</w:t>
      </w:r>
      <w:r w:rsidRPr="00905CAF">
        <w:rPr>
          <w:rStyle w:val="StyleUnderline"/>
        </w:rPr>
        <w:t>.</w:t>
      </w:r>
    </w:p>
    <w:p w14:paraId="719B21BD" w14:textId="77777777" w:rsidR="0037493F" w:rsidRPr="00CD0113" w:rsidRDefault="0037493F" w:rsidP="0037493F">
      <w:pPr>
        <w:rPr>
          <w:sz w:val="16"/>
        </w:rPr>
      </w:pPr>
    </w:p>
    <w:p w14:paraId="676A4752" w14:textId="77777777" w:rsidR="0037493F" w:rsidRPr="00CD0113" w:rsidRDefault="0037493F" w:rsidP="0037493F">
      <w:pPr>
        <w:rPr>
          <w:sz w:val="16"/>
        </w:rPr>
      </w:pPr>
      <w:r w:rsidRPr="00CD0113">
        <w:rPr>
          <w:sz w:val="16"/>
        </w:rPr>
        <w:t xml:space="preserve">If the government is determined to let prices continue to fall until consumers and speculators start to believe they are “low enough,” a </w:t>
      </w:r>
      <w:r w:rsidRPr="008931A7">
        <w:rPr>
          <w:rStyle w:val="StyleUnderline"/>
          <w:highlight w:val="cyan"/>
        </w:rPr>
        <w:t>price floor</w:t>
      </w:r>
      <w:r w:rsidRPr="009020DD">
        <w:rPr>
          <w:rStyle w:val="StyleUnderline"/>
        </w:rPr>
        <w:t xml:space="preserve"> will </w:t>
      </w:r>
      <w:r w:rsidRPr="008931A7">
        <w:rPr>
          <w:rStyle w:val="StyleUnderline"/>
          <w:highlight w:val="cyan"/>
        </w:rPr>
        <w:t>be found</w:t>
      </w:r>
      <w:r w:rsidRPr="00CD0113">
        <w:rPr>
          <w:sz w:val="16"/>
        </w:rPr>
        <w:t xml:space="preserve">, </w:t>
      </w:r>
      <w:r w:rsidRPr="00CD0113">
        <w:rPr>
          <w:sz w:val="16"/>
          <w:highlight w:val="cyan"/>
        </w:rPr>
        <w:t>but</w:t>
      </w:r>
      <w:r w:rsidRPr="00CD0113">
        <w:rPr>
          <w:sz w:val="16"/>
        </w:rPr>
        <w:t xml:space="preserve"> that </w:t>
      </w:r>
      <w:r w:rsidRPr="009020DD">
        <w:rPr>
          <w:rStyle w:val="StyleUnderline"/>
        </w:rPr>
        <w:t xml:space="preserve">floor </w:t>
      </w:r>
      <w:r w:rsidRPr="008931A7">
        <w:rPr>
          <w:rStyle w:val="StyleUnderline"/>
          <w:highlight w:val="cyan"/>
        </w:rPr>
        <w:t>might be too low</w:t>
      </w:r>
      <w:r w:rsidRPr="009020DD">
        <w:rPr>
          <w:rStyle w:val="StyleUnderline"/>
        </w:rPr>
        <w:t xml:space="preserve"> and </w:t>
      </w:r>
      <w:r w:rsidRPr="008931A7">
        <w:rPr>
          <w:rStyle w:val="StyleUnderline"/>
          <w:highlight w:val="cyan"/>
        </w:rPr>
        <w:t>sales too slow</w:t>
      </w:r>
      <w:r w:rsidRPr="009020DD">
        <w:rPr>
          <w:rStyle w:val="StyleUnderline"/>
        </w:rPr>
        <w:t xml:space="preserve"> to </w:t>
      </w:r>
      <w:r w:rsidRPr="008931A7">
        <w:rPr>
          <w:rStyle w:val="StyleUnderline"/>
          <w:highlight w:val="cyan"/>
        </w:rPr>
        <w:t>enable</w:t>
      </w:r>
      <w:r w:rsidRPr="009020DD">
        <w:rPr>
          <w:rStyle w:val="StyleUnderline"/>
        </w:rPr>
        <w:t xml:space="preserve"> real estate </w:t>
      </w:r>
      <w:r w:rsidRPr="008931A7">
        <w:rPr>
          <w:rStyle w:val="StyleUnderline"/>
          <w:highlight w:val="cyan"/>
        </w:rPr>
        <w:t>developers and investors</w:t>
      </w:r>
      <w:r w:rsidRPr="009020DD">
        <w:rPr>
          <w:rStyle w:val="StyleUnderline"/>
        </w:rPr>
        <w:t xml:space="preserve"> to </w:t>
      </w:r>
      <w:r w:rsidRPr="008931A7">
        <w:rPr>
          <w:rStyle w:val="StyleUnderline"/>
          <w:highlight w:val="cyan"/>
        </w:rPr>
        <w:t>repay</w:t>
      </w:r>
      <w:r w:rsidRPr="00CD0113">
        <w:rPr>
          <w:sz w:val="16"/>
        </w:rPr>
        <w:t xml:space="preserve"> the loans borrowed to build or buy those units, </w:t>
      </w:r>
      <w:r w:rsidRPr="008931A7">
        <w:rPr>
          <w:rStyle w:val="Emphasis"/>
          <w:highlight w:val="cyan"/>
        </w:rPr>
        <w:t>bankrupting many</w:t>
      </w:r>
      <w:r w:rsidRPr="00CD0113">
        <w:rPr>
          <w:sz w:val="16"/>
        </w:rPr>
        <w:t xml:space="preserve">. Such a </w:t>
      </w:r>
      <w:r w:rsidRPr="00CD0113">
        <w:rPr>
          <w:sz w:val="16"/>
          <w:highlight w:val="cyan"/>
        </w:rPr>
        <w:t xml:space="preserve">wave of </w:t>
      </w:r>
      <w:r w:rsidRPr="008931A7">
        <w:rPr>
          <w:rStyle w:val="StyleUnderline"/>
          <w:highlight w:val="cyan"/>
        </w:rPr>
        <w:t>bankruptcies</w:t>
      </w:r>
      <w:r w:rsidRPr="009020DD">
        <w:rPr>
          <w:rStyle w:val="StyleUnderline"/>
        </w:rPr>
        <w:t xml:space="preserve"> would </w:t>
      </w:r>
      <w:r w:rsidRPr="008931A7">
        <w:rPr>
          <w:rStyle w:val="Emphasis"/>
          <w:highlight w:val="cyan"/>
        </w:rPr>
        <w:t>endanger</w:t>
      </w:r>
      <w:r w:rsidRPr="009020DD">
        <w:rPr>
          <w:rStyle w:val="StyleUnderline"/>
        </w:rPr>
        <w:t xml:space="preserve"> the </w:t>
      </w:r>
      <w:r w:rsidRPr="008931A7">
        <w:rPr>
          <w:rStyle w:val="StyleUnderline"/>
          <w:highlight w:val="cyan"/>
        </w:rPr>
        <w:t>Chinese financial system</w:t>
      </w:r>
      <w:r w:rsidRPr="00CD0113">
        <w:rPr>
          <w:sz w:val="16"/>
        </w:rPr>
        <w:t>, especially the unregulated “shadow banks” that have aggressively invested in China’s housing bubble.</w:t>
      </w:r>
    </w:p>
    <w:p w14:paraId="733EF1C6" w14:textId="77777777" w:rsidR="0037493F" w:rsidRPr="00CD0113" w:rsidRDefault="0037493F" w:rsidP="0037493F">
      <w:pPr>
        <w:rPr>
          <w:sz w:val="16"/>
        </w:rPr>
      </w:pPr>
    </w:p>
    <w:p w14:paraId="50CE22BA" w14:textId="77777777" w:rsidR="0037493F" w:rsidRPr="00CD0113" w:rsidRDefault="0037493F" w:rsidP="0037493F">
      <w:pPr>
        <w:rPr>
          <w:sz w:val="16"/>
        </w:rPr>
      </w:pPr>
      <w:r w:rsidRPr="00CD0113">
        <w:rPr>
          <w:sz w:val="16"/>
        </w:rPr>
        <w:t xml:space="preserve">Many pundits blame governments whenever economies crash, but the </w:t>
      </w:r>
      <w:r w:rsidRPr="009020DD">
        <w:rPr>
          <w:rStyle w:val="StyleUnderline"/>
        </w:rPr>
        <w:t xml:space="preserve">real </w:t>
      </w:r>
      <w:r w:rsidRPr="008931A7">
        <w:rPr>
          <w:rStyle w:val="StyleUnderline"/>
          <w:highlight w:val="cyan"/>
        </w:rPr>
        <w:t>cause</w:t>
      </w:r>
      <w:r w:rsidRPr="009020DD">
        <w:rPr>
          <w:rStyle w:val="StyleUnderline"/>
        </w:rPr>
        <w:t xml:space="preserve"> of </w:t>
      </w:r>
      <w:r w:rsidRPr="008931A7">
        <w:rPr>
          <w:rStyle w:val="StyleUnderline"/>
          <w:highlight w:val="cyan"/>
        </w:rPr>
        <w:t>China’s slump</w:t>
      </w:r>
      <w:r w:rsidRPr="00CD0113">
        <w:rPr>
          <w:sz w:val="16"/>
        </w:rPr>
        <w:t xml:space="preserve"> is the </w:t>
      </w:r>
      <w:r w:rsidRPr="008931A7">
        <w:rPr>
          <w:rStyle w:val="StyleUnderline"/>
        </w:rPr>
        <w:t>long period</w:t>
      </w:r>
      <w:r w:rsidRPr="009020DD">
        <w:rPr>
          <w:rStyle w:val="StyleUnderline"/>
        </w:rPr>
        <w:t xml:space="preserve"> of </w:t>
      </w:r>
      <w:r w:rsidRPr="008931A7">
        <w:rPr>
          <w:rStyle w:val="StyleUnderline"/>
          <w:highlight w:val="cyan"/>
        </w:rPr>
        <w:t>fast growth</w:t>
      </w:r>
      <w:r w:rsidRPr="00CD0113">
        <w:rPr>
          <w:sz w:val="16"/>
        </w:rPr>
        <w:t xml:space="preserve"> that piled up </w:t>
      </w:r>
      <w:r w:rsidRPr="009020DD">
        <w:rPr>
          <w:rStyle w:val="StyleUnderline"/>
        </w:rPr>
        <w:t xml:space="preserve">vulnerable </w:t>
      </w:r>
      <w:r w:rsidRPr="008931A7">
        <w:rPr>
          <w:rStyle w:val="StyleUnderline"/>
          <w:highlight w:val="cyan"/>
        </w:rPr>
        <w:t>and unsustainable debts</w:t>
      </w:r>
      <w:r w:rsidRPr="00CD0113">
        <w:rPr>
          <w:sz w:val="16"/>
        </w:rPr>
        <w:t>. The higher they fly, the harder they fall.</w:t>
      </w:r>
    </w:p>
    <w:p w14:paraId="0F1725B2" w14:textId="77777777" w:rsidR="0037493F" w:rsidRPr="00CD0113" w:rsidRDefault="0037493F" w:rsidP="0037493F">
      <w:pPr>
        <w:rPr>
          <w:sz w:val="16"/>
        </w:rPr>
      </w:pPr>
    </w:p>
    <w:p w14:paraId="060DD544" w14:textId="77777777" w:rsidR="0037493F" w:rsidRDefault="0037493F" w:rsidP="0037493F">
      <w:pPr>
        <w:pStyle w:val="Heading4"/>
      </w:pPr>
      <w:r>
        <w:t xml:space="preserve">China’s collapse prevents it from leading </w:t>
      </w:r>
    </w:p>
    <w:p w14:paraId="5BBB3CA3" w14:textId="77777777" w:rsidR="0037493F" w:rsidRDefault="0037493F" w:rsidP="0037493F">
      <w:r>
        <w:t xml:space="preserve">Jermery </w:t>
      </w:r>
      <w:r w:rsidRPr="00360972">
        <w:rPr>
          <w:rStyle w:val="Style13ptBold"/>
        </w:rPr>
        <w:t>Mark 24</w:t>
      </w:r>
      <w:r>
        <w:t xml:space="preserve"> a nonresident senior fellow at the Atlantic Council’s GeoEconomics Center and a specialist in political, economic and financial issues related to Asia and Africa. With the GeoEconomics Center, he writes on US-China issues and developing country debt. He worked for the International Monetary Fund as a communications specialist for more than two decades, including as an adviser and speechwriter to the IMF management team. Mark holds a BA in East Asian Studies and Chinese language from Vassar College, an MA in Southeast Asian Studies from the School of Oriental and African Studies of the University of London and an MSc in Journalism from Columbia University. (05-22-2024, “</w:t>
      </w:r>
      <w:r w:rsidRPr="00360972">
        <w:t>There’s less to China’s housing bailout than meets the eye</w:t>
      </w:r>
      <w:r>
        <w:t xml:space="preserve">,” Alantic Council,  </w:t>
      </w:r>
      <w:hyperlink r:id="rId9" w:history="1">
        <w:r w:rsidRPr="00790D53">
          <w:rPr>
            <w:rStyle w:val="Hyperlink"/>
          </w:rPr>
          <w:t>https://www.atlanticcouncil.org/blogs/econographics/theres-less-to-chinas-housing-bailout-than-meets-the-eye/</w:t>
        </w:r>
      </w:hyperlink>
      <w:r>
        <w:t xml:space="preserve"> AKS)</w:t>
      </w:r>
    </w:p>
    <w:p w14:paraId="39121620" w14:textId="77777777" w:rsidR="0037493F" w:rsidRDefault="0037493F" w:rsidP="0037493F"/>
    <w:p w14:paraId="05E7AC76" w14:textId="77777777" w:rsidR="0037493F" w:rsidRPr="00CD0113" w:rsidRDefault="0037493F" w:rsidP="0037493F">
      <w:pPr>
        <w:rPr>
          <w:sz w:val="16"/>
        </w:rPr>
      </w:pPr>
      <w:r w:rsidRPr="00CD0113">
        <w:rPr>
          <w:sz w:val="16"/>
        </w:rPr>
        <w:t>Beijing grabbed headlines last week by declaring its resolve to address the country’s deep property slump with 300 billion yuan ($42 billion) of central bank funding for state-owned enterprises to buy up vacant apartments. That money, along with relaxed mortgage rules, briefly offered a slight hope that the government finally is coming to grips with a crisis that has undermined China’s economy.</w:t>
      </w:r>
    </w:p>
    <w:p w14:paraId="23CFCE63" w14:textId="77777777" w:rsidR="0037493F" w:rsidRPr="00CD0113" w:rsidRDefault="0037493F" w:rsidP="0037493F">
      <w:pPr>
        <w:rPr>
          <w:sz w:val="16"/>
        </w:rPr>
      </w:pPr>
    </w:p>
    <w:p w14:paraId="762D632F" w14:textId="77777777" w:rsidR="0037493F" w:rsidRPr="00CD0113" w:rsidRDefault="0037493F" w:rsidP="0037493F">
      <w:pPr>
        <w:rPr>
          <w:sz w:val="16"/>
        </w:rPr>
      </w:pPr>
      <w:r w:rsidRPr="00CD0113">
        <w:rPr>
          <w:sz w:val="16"/>
        </w:rPr>
        <w:t xml:space="preserve">The reality is that </w:t>
      </w:r>
      <w:r w:rsidRPr="00AE5852">
        <w:rPr>
          <w:rStyle w:val="Emphasis"/>
          <w:highlight w:val="cyan"/>
        </w:rPr>
        <w:t>Beijing’s measures</w:t>
      </w:r>
      <w:r w:rsidRPr="00360972">
        <w:rPr>
          <w:rStyle w:val="StyleUnderline"/>
        </w:rPr>
        <w:t xml:space="preserve"> are a </w:t>
      </w:r>
      <w:r w:rsidRPr="000163C8">
        <w:rPr>
          <w:rStyle w:val="Emphasis"/>
        </w:rPr>
        <w:t xml:space="preserve">mere </w:t>
      </w:r>
      <w:r w:rsidRPr="00AE5852">
        <w:rPr>
          <w:rStyle w:val="Emphasis"/>
          <w:highlight w:val="cyan"/>
        </w:rPr>
        <w:t>drop in</w:t>
      </w:r>
      <w:r w:rsidRPr="000163C8">
        <w:rPr>
          <w:rStyle w:val="Emphasis"/>
        </w:rPr>
        <w:t xml:space="preserve"> an </w:t>
      </w:r>
      <w:r w:rsidRPr="00AE5852">
        <w:rPr>
          <w:rStyle w:val="Emphasis"/>
          <w:highlight w:val="cyan"/>
        </w:rPr>
        <w:t>ocean</w:t>
      </w:r>
      <w:r w:rsidRPr="00AE5852">
        <w:rPr>
          <w:rStyle w:val="StyleUnderline"/>
          <w:highlight w:val="cyan"/>
        </w:rPr>
        <w:t xml:space="preserve"> of empty</w:t>
      </w:r>
      <w:r w:rsidRPr="00360972">
        <w:rPr>
          <w:rStyle w:val="StyleUnderline"/>
        </w:rPr>
        <w:t xml:space="preserve"> or unfinished apartment </w:t>
      </w:r>
      <w:r w:rsidRPr="00AE5852">
        <w:rPr>
          <w:rStyle w:val="StyleUnderline"/>
          <w:highlight w:val="cyan"/>
        </w:rPr>
        <w:t>buildings</w:t>
      </w:r>
      <w:r w:rsidRPr="00360972">
        <w:rPr>
          <w:rStyle w:val="StyleUnderline"/>
        </w:rPr>
        <w:t>,</w:t>
      </w:r>
      <w:r w:rsidRPr="00CD0113">
        <w:rPr>
          <w:sz w:val="16"/>
        </w:rPr>
        <w:t xml:space="preserve"> moribund </w:t>
      </w:r>
      <w:r w:rsidRPr="00CD0113">
        <w:rPr>
          <w:sz w:val="16"/>
          <w:highlight w:val="cyan"/>
        </w:rPr>
        <w:t>developers</w:t>
      </w:r>
      <w:r w:rsidRPr="00CD0113">
        <w:rPr>
          <w:sz w:val="16"/>
        </w:rPr>
        <w:t xml:space="preserve"> who have </w:t>
      </w:r>
      <w:r w:rsidRPr="00AE5852">
        <w:rPr>
          <w:rStyle w:val="StyleUnderline"/>
          <w:highlight w:val="cyan"/>
        </w:rPr>
        <w:t>defaulted on</w:t>
      </w:r>
      <w:r w:rsidRPr="00360972">
        <w:rPr>
          <w:rStyle w:val="StyleUnderline"/>
        </w:rPr>
        <w:t xml:space="preserve"> at least </w:t>
      </w:r>
      <w:r w:rsidRPr="00AE5852">
        <w:rPr>
          <w:rStyle w:val="StyleUnderline"/>
          <w:highlight w:val="cyan"/>
        </w:rPr>
        <w:t>$124.5 billion</w:t>
      </w:r>
      <w:r w:rsidRPr="00360972">
        <w:rPr>
          <w:rStyle w:val="StyleUnderline"/>
        </w:rPr>
        <w:t xml:space="preserve"> of dollar</w:t>
      </w:r>
      <w:r w:rsidRPr="00CD0113">
        <w:rPr>
          <w:sz w:val="16"/>
        </w:rPr>
        <w:t xml:space="preserve"> </w:t>
      </w:r>
      <w:r w:rsidRPr="00CD0113">
        <w:rPr>
          <w:sz w:val="16"/>
          <w:highlight w:val="cyan"/>
        </w:rPr>
        <w:t>debt</w:t>
      </w:r>
      <w:r w:rsidRPr="00CD0113">
        <w:rPr>
          <w:sz w:val="16"/>
        </w:rPr>
        <w:t xml:space="preserve">, and </w:t>
      </w:r>
      <w:r w:rsidRPr="00360972">
        <w:rPr>
          <w:rStyle w:val="StyleUnderline"/>
        </w:rPr>
        <w:t xml:space="preserve">hundreds of </w:t>
      </w:r>
      <w:r w:rsidRPr="00486C0B">
        <w:rPr>
          <w:rStyle w:val="StyleUnderline"/>
        </w:rPr>
        <w:t>millions</w:t>
      </w:r>
      <w:r w:rsidRPr="00360972">
        <w:rPr>
          <w:rStyle w:val="StyleUnderline"/>
        </w:rPr>
        <w:t xml:space="preserve"> of </w:t>
      </w:r>
      <w:r w:rsidRPr="00486C0B">
        <w:rPr>
          <w:rStyle w:val="StyleUnderline"/>
        </w:rPr>
        <w:t>homeowners</w:t>
      </w:r>
      <w:r w:rsidRPr="00360972">
        <w:rPr>
          <w:rStyle w:val="StyleUnderline"/>
        </w:rPr>
        <w:t xml:space="preserve"> who once bet on a now-collapsed property bubble</w:t>
      </w:r>
      <w:r w:rsidRPr="00CD0113">
        <w:rPr>
          <w:sz w:val="16"/>
        </w:rPr>
        <w:t xml:space="preserve">. It also is </w:t>
      </w:r>
      <w:r w:rsidRPr="00486C0B">
        <w:rPr>
          <w:rStyle w:val="Emphasis"/>
          <w:highlight w:val="cyan"/>
        </w:rPr>
        <w:t>bad news for</w:t>
      </w:r>
      <w:r w:rsidRPr="000163C8">
        <w:rPr>
          <w:rStyle w:val="Emphasis"/>
        </w:rPr>
        <w:t xml:space="preserve"> an </w:t>
      </w:r>
      <w:r w:rsidRPr="00486C0B">
        <w:rPr>
          <w:rStyle w:val="Emphasis"/>
          <w:highlight w:val="cyan"/>
        </w:rPr>
        <w:t>economy</w:t>
      </w:r>
      <w:r w:rsidRPr="00360972">
        <w:rPr>
          <w:rStyle w:val="StyleUnderline"/>
        </w:rPr>
        <w:t xml:space="preserve"> that over the past two decades </w:t>
      </w:r>
      <w:r w:rsidRPr="00486C0B">
        <w:rPr>
          <w:rStyle w:val="StyleUnderline"/>
          <w:highlight w:val="cyan"/>
        </w:rPr>
        <w:t>came to rely on</w:t>
      </w:r>
      <w:r w:rsidRPr="00360972">
        <w:rPr>
          <w:rStyle w:val="StyleUnderline"/>
        </w:rPr>
        <w:t xml:space="preserve"> the </w:t>
      </w:r>
      <w:r w:rsidRPr="00486C0B">
        <w:rPr>
          <w:rStyle w:val="StyleUnderline"/>
          <w:highlight w:val="cyan"/>
        </w:rPr>
        <w:t>property sector</w:t>
      </w:r>
      <w:r w:rsidRPr="00CD0113">
        <w:rPr>
          <w:sz w:val="16"/>
        </w:rPr>
        <w:t>—and the industries like construction that it turbocharged—to provide between 20 and 30 percent of the growth that fueled China’s economic “miracle.”</w:t>
      </w:r>
    </w:p>
    <w:p w14:paraId="4642FD42" w14:textId="77777777" w:rsidR="0037493F" w:rsidRPr="00CD0113" w:rsidRDefault="0037493F" w:rsidP="0037493F">
      <w:pPr>
        <w:rPr>
          <w:sz w:val="16"/>
        </w:rPr>
      </w:pPr>
    </w:p>
    <w:p w14:paraId="12FA9822" w14:textId="77777777" w:rsidR="0037493F" w:rsidRPr="00CD0113" w:rsidRDefault="0037493F" w:rsidP="0037493F">
      <w:pPr>
        <w:rPr>
          <w:sz w:val="16"/>
        </w:rPr>
      </w:pPr>
      <w:r w:rsidRPr="00CD0113">
        <w:rPr>
          <w:sz w:val="16"/>
        </w:rPr>
        <w:t xml:space="preserve">Even if the Chinese government eventually comes to grips with the current crisis, it is </w:t>
      </w:r>
      <w:r w:rsidRPr="00486C0B">
        <w:rPr>
          <w:rStyle w:val="StyleUnderline"/>
          <w:highlight w:val="cyan"/>
        </w:rPr>
        <w:t>extremely unlikely</w:t>
      </w:r>
      <w:r w:rsidRPr="00360972">
        <w:rPr>
          <w:rStyle w:val="StyleUnderline"/>
        </w:rPr>
        <w:t xml:space="preserve"> that the </w:t>
      </w:r>
      <w:r w:rsidRPr="00486C0B">
        <w:rPr>
          <w:rStyle w:val="StyleUnderline"/>
          <w:highlight w:val="cyan"/>
        </w:rPr>
        <w:t>property engine</w:t>
      </w:r>
      <w:r w:rsidRPr="00360972">
        <w:rPr>
          <w:rStyle w:val="StyleUnderline"/>
        </w:rPr>
        <w:t xml:space="preserve"> will end up </w:t>
      </w:r>
      <w:r w:rsidRPr="00486C0B">
        <w:rPr>
          <w:rStyle w:val="StyleUnderline"/>
          <w:highlight w:val="cyan"/>
        </w:rPr>
        <w:t>firing</w:t>
      </w:r>
      <w:r w:rsidRPr="00360972">
        <w:rPr>
          <w:rStyle w:val="StyleUnderline"/>
        </w:rPr>
        <w:t xml:space="preserve"> on </w:t>
      </w:r>
      <w:r w:rsidRPr="00486C0B">
        <w:rPr>
          <w:rStyle w:val="StyleUnderline"/>
          <w:highlight w:val="cyan"/>
        </w:rPr>
        <w:t>more</w:t>
      </w:r>
      <w:r w:rsidRPr="00360972">
        <w:rPr>
          <w:rStyle w:val="StyleUnderline"/>
        </w:rPr>
        <w:t xml:space="preserve"> than a few cylinders</w:t>
      </w:r>
      <w:r w:rsidRPr="00CD0113">
        <w:rPr>
          <w:sz w:val="16"/>
        </w:rPr>
        <w:t xml:space="preserve">. The </w:t>
      </w:r>
      <w:r w:rsidRPr="00CD0113">
        <w:rPr>
          <w:sz w:val="16"/>
          <w:highlight w:val="cyan"/>
        </w:rPr>
        <w:t>combination</w:t>
      </w:r>
      <w:r w:rsidRPr="00CD0113">
        <w:rPr>
          <w:sz w:val="16"/>
        </w:rPr>
        <w:t xml:space="preserve"> of a </w:t>
      </w:r>
      <w:r w:rsidRPr="00486C0B">
        <w:rPr>
          <w:rStyle w:val="Emphasis"/>
          <w:highlight w:val="cyan"/>
        </w:rPr>
        <w:t>declining population</w:t>
      </w:r>
      <w:r w:rsidRPr="00360972">
        <w:rPr>
          <w:rStyle w:val="StyleUnderline"/>
        </w:rPr>
        <w:t xml:space="preserve">, </w:t>
      </w:r>
      <w:r w:rsidRPr="00486C0B">
        <w:rPr>
          <w:rStyle w:val="Emphasis"/>
          <w:highlight w:val="cyan"/>
        </w:rPr>
        <w:t>slowing urbanization</w:t>
      </w:r>
      <w:r w:rsidRPr="00360972">
        <w:rPr>
          <w:rStyle w:val="StyleUnderline"/>
        </w:rPr>
        <w:t xml:space="preserve">, and market changes that have </w:t>
      </w:r>
      <w:r w:rsidRPr="00486C0B">
        <w:rPr>
          <w:rStyle w:val="StyleUnderline"/>
          <w:highlight w:val="cyan"/>
        </w:rPr>
        <w:t xml:space="preserve">made new homes </w:t>
      </w:r>
      <w:r w:rsidRPr="00486C0B">
        <w:rPr>
          <w:rStyle w:val="Emphasis"/>
          <w:highlight w:val="cyan"/>
        </w:rPr>
        <w:t>less attractive</w:t>
      </w:r>
      <w:r w:rsidRPr="00CD0113">
        <w:rPr>
          <w:sz w:val="16"/>
        </w:rPr>
        <w:t xml:space="preserve"> than existing housing stock means that frothy property development will be a thing of the past.</w:t>
      </w:r>
    </w:p>
    <w:p w14:paraId="32AB0AF2" w14:textId="77777777" w:rsidR="0037493F" w:rsidRPr="00CD0113" w:rsidRDefault="0037493F" w:rsidP="0037493F">
      <w:pPr>
        <w:rPr>
          <w:sz w:val="16"/>
        </w:rPr>
      </w:pPr>
    </w:p>
    <w:p w14:paraId="66CFC166" w14:textId="77777777" w:rsidR="0037493F" w:rsidRPr="00360972" w:rsidRDefault="0037493F" w:rsidP="0037493F">
      <w:pPr>
        <w:rPr>
          <w:rStyle w:val="StyleUnderline"/>
        </w:rPr>
      </w:pPr>
      <w:r w:rsidRPr="00CD0113">
        <w:rPr>
          <w:sz w:val="16"/>
        </w:rPr>
        <w:t xml:space="preserve">None of this is good news for the global economy. The downsizing of China’s housing demand will be felt by natural resource suppliers across the developing world. But of far greater concern will be the implications of China’s growing reliance on low-priced exports to fuel growth—a surge that already is sparking trade tensions with the United States, Europe, and emerging market countries. This dependence on factory output will be a constant now that the </w:t>
      </w:r>
      <w:r w:rsidRPr="00486C0B">
        <w:rPr>
          <w:rStyle w:val="Emphasis"/>
          <w:highlight w:val="cyan"/>
        </w:rPr>
        <w:t>property bubble</w:t>
      </w:r>
      <w:r w:rsidRPr="00AE5852">
        <w:rPr>
          <w:rStyle w:val="Emphasis"/>
        </w:rPr>
        <w:t xml:space="preserve"> has </w:t>
      </w:r>
      <w:r w:rsidRPr="00486C0B">
        <w:rPr>
          <w:rStyle w:val="Emphasis"/>
          <w:highlight w:val="cyan"/>
        </w:rPr>
        <w:t>collapsed</w:t>
      </w:r>
      <w:r w:rsidRPr="00360972">
        <w:rPr>
          <w:rStyle w:val="StyleUnderline"/>
        </w:rPr>
        <w:t xml:space="preserve">, taking </w:t>
      </w:r>
      <w:r w:rsidRPr="00486C0B">
        <w:rPr>
          <w:rStyle w:val="StyleUnderline"/>
          <w:highlight w:val="cyan"/>
        </w:rPr>
        <w:t>with</w:t>
      </w:r>
      <w:r w:rsidRPr="00360972">
        <w:rPr>
          <w:rStyle w:val="StyleUnderline"/>
        </w:rPr>
        <w:t xml:space="preserve"> it a </w:t>
      </w:r>
      <w:r w:rsidRPr="00486C0B">
        <w:rPr>
          <w:rStyle w:val="StyleUnderline"/>
          <w:highlight w:val="cyan"/>
        </w:rPr>
        <w:t>big chunk</w:t>
      </w:r>
      <w:r w:rsidRPr="00360972">
        <w:rPr>
          <w:rStyle w:val="StyleUnderline"/>
        </w:rPr>
        <w:t xml:space="preserve"> of </w:t>
      </w:r>
      <w:r w:rsidRPr="00486C0B">
        <w:rPr>
          <w:rStyle w:val="StyleUnderline"/>
          <w:highlight w:val="cyan"/>
        </w:rPr>
        <w:t>Chinese domestic demand.</w:t>
      </w:r>
    </w:p>
    <w:p w14:paraId="4B3B5DF1" w14:textId="77777777" w:rsidR="0037493F" w:rsidRPr="00CD0113" w:rsidRDefault="0037493F" w:rsidP="0037493F">
      <w:pPr>
        <w:rPr>
          <w:sz w:val="16"/>
        </w:rPr>
      </w:pPr>
    </w:p>
    <w:p w14:paraId="3F8FB201" w14:textId="77777777" w:rsidR="0037493F" w:rsidRPr="00360972" w:rsidRDefault="0037493F" w:rsidP="0037493F">
      <w:pPr>
        <w:rPr>
          <w:rStyle w:val="StyleUnderline"/>
        </w:rPr>
      </w:pPr>
      <w:r w:rsidRPr="00CD0113">
        <w:rPr>
          <w:sz w:val="16"/>
        </w:rPr>
        <w:t xml:space="preserve">The </w:t>
      </w:r>
      <w:r w:rsidRPr="00557ABE">
        <w:rPr>
          <w:rStyle w:val="StyleUnderline"/>
          <w:highlight w:val="cyan"/>
        </w:rPr>
        <w:t>impact</w:t>
      </w:r>
      <w:r w:rsidRPr="00360972">
        <w:rPr>
          <w:rStyle w:val="StyleUnderline"/>
        </w:rPr>
        <w:t xml:space="preserve"> of the </w:t>
      </w:r>
      <w:r w:rsidRPr="00557ABE">
        <w:rPr>
          <w:rStyle w:val="StyleUnderline"/>
          <w:highlight w:val="cyan"/>
        </w:rPr>
        <w:t>real estate downturn</w:t>
      </w:r>
      <w:r w:rsidRPr="00360972">
        <w:rPr>
          <w:rStyle w:val="StyleUnderline"/>
        </w:rPr>
        <w:t xml:space="preserve"> has been </w:t>
      </w:r>
      <w:r w:rsidRPr="00557ABE">
        <w:rPr>
          <w:rStyle w:val="StyleUnderline"/>
          <w:highlight w:val="cyan"/>
        </w:rPr>
        <w:t>reflected</w:t>
      </w:r>
      <w:r w:rsidRPr="00360972">
        <w:rPr>
          <w:rStyle w:val="StyleUnderline"/>
        </w:rPr>
        <w:t xml:space="preserve"> for months in </w:t>
      </w:r>
      <w:r w:rsidRPr="00557ABE">
        <w:rPr>
          <w:rStyle w:val="StyleUnderline"/>
          <w:highlight w:val="cyan"/>
        </w:rPr>
        <w:t>China’s economic indicator</w:t>
      </w:r>
      <w:r w:rsidRPr="00CD0113">
        <w:rPr>
          <w:sz w:val="16"/>
          <w:highlight w:val="cyan"/>
        </w:rPr>
        <w:t>s.</w:t>
      </w:r>
      <w:r w:rsidRPr="00CD0113">
        <w:rPr>
          <w:sz w:val="16"/>
        </w:rPr>
        <w:t xml:space="preserve"> </w:t>
      </w:r>
      <w:r w:rsidRPr="00557ABE">
        <w:rPr>
          <w:rStyle w:val="StyleUnderline"/>
          <w:highlight w:val="cyan"/>
        </w:rPr>
        <w:t xml:space="preserve">Sales of </w:t>
      </w:r>
      <w:r w:rsidRPr="00557ABE">
        <w:rPr>
          <w:rStyle w:val="StyleUnderline"/>
        </w:rPr>
        <w:t>new</w:t>
      </w:r>
      <w:r w:rsidRPr="00360972">
        <w:rPr>
          <w:rStyle w:val="StyleUnderline"/>
        </w:rPr>
        <w:t xml:space="preserve"> and existing </w:t>
      </w:r>
      <w:r w:rsidRPr="00557ABE">
        <w:rPr>
          <w:rStyle w:val="StyleUnderline"/>
          <w:highlight w:val="cyan"/>
        </w:rPr>
        <w:t>homes fell</w:t>
      </w:r>
      <w:r w:rsidRPr="00360972">
        <w:rPr>
          <w:rStyle w:val="StyleUnderline"/>
        </w:rPr>
        <w:t xml:space="preserve"> at a </w:t>
      </w:r>
      <w:r w:rsidRPr="00557ABE">
        <w:rPr>
          <w:rStyle w:val="StyleUnderline"/>
          <w:highlight w:val="cyan"/>
        </w:rPr>
        <w:t>record pace</w:t>
      </w:r>
      <w:r w:rsidRPr="00360972">
        <w:rPr>
          <w:rStyle w:val="StyleUnderline"/>
        </w:rPr>
        <w:t xml:space="preserve"> in April, and </w:t>
      </w:r>
      <w:r w:rsidRPr="00557ABE">
        <w:rPr>
          <w:rStyle w:val="StyleUnderline"/>
          <w:highlight w:val="cyan"/>
        </w:rPr>
        <w:t>property investment</w:t>
      </w:r>
      <w:r w:rsidRPr="00360972">
        <w:rPr>
          <w:rStyle w:val="StyleUnderline"/>
        </w:rPr>
        <w:t xml:space="preserve"> </w:t>
      </w:r>
      <w:r w:rsidRPr="00557ABE">
        <w:rPr>
          <w:rStyle w:val="StyleUnderline"/>
          <w:highlight w:val="cyan"/>
        </w:rPr>
        <w:t>plummeted</w:t>
      </w:r>
      <w:r w:rsidRPr="00360972">
        <w:rPr>
          <w:rStyle w:val="StyleUnderline"/>
        </w:rPr>
        <w:t xml:space="preserve"> nearly </w:t>
      </w:r>
      <w:r w:rsidRPr="00557ABE">
        <w:rPr>
          <w:rStyle w:val="StyleUnderline"/>
          <w:highlight w:val="cyan"/>
        </w:rPr>
        <w:t>10 percent</w:t>
      </w:r>
      <w:r w:rsidRPr="00360972">
        <w:rPr>
          <w:rStyle w:val="StyleUnderline"/>
        </w:rPr>
        <w:t xml:space="preserve"> year on year. </w:t>
      </w:r>
      <w:r w:rsidRPr="00CD0113">
        <w:rPr>
          <w:sz w:val="16"/>
        </w:rPr>
        <w:t xml:space="preserve">Home prices posted their sharpest decline in nearly ten years. The impact on employment in the property sector has been severe: </w:t>
      </w:r>
      <w:r w:rsidRPr="00360972">
        <w:rPr>
          <w:rStyle w:val="StyleUnderline"/>
        </w:rPr>
        <w:t xml:space="preserve">an </w:t>
      </w:r>
      <w:r w:rsidRPr="00AE5852">
        <w:rPr>
          <w:rStyle w:val="Emphasis"/>
        </w:rPr>
        <w:t xml:space="preserve">estimated </w:t>
      </w:r>
      <w:r w:rsidRPr="00557ABE">
        <w:rPr>
          <w:rStyle w:val="Emphasis"/>
          <w:highlight w:val="cyan"/>
        </w:rPr>
        <w:t>half million real estate jobs</w:t>
      </w:r>
      <w:r w:rsidRPr="00360972">
        <w:rPr>
          <w:rStyle w:val="StyleUnderline"/>
        </w:rPr>
        <w:t xml:space="preserve"> have </w:t>
      </w:r>
      <w:r w:rsidRPr="00557ABE">
        <w:rPr>
          <w:rStyle w:val="Emphasis"/>
          <w:highlight w:val="cyan"/>
        </w:rPr>
        <w:t>disappeared</w:t>
      </w:r>
      <w:r w:rsidRPr="00360972">
        <w:rPr>
          <w:rStyle w:val="StyleUnderline"/>
        </w:rPr>
        <w:t xml:space="preserve"> since 2020.</w:t>
      </w:r>
    </w:p>
    <w:p w14:paraId="06ACA6D6" w14:textId="77777777" w:rsidR="0037493F" w:rsidRPr="00CD0113" w:rsidRDefault="0037493F" w:rsidP="0037493F">
      <w:pPr>
        <w:rPr>
          <w:sz w:val="16"/>
        </w:rPr>
      </w:pPr>
    </w:p>
    <w:p w14:paraId="28890462" w14:textId="77777777" w:rsidR="0037493F" w:rsidRPr="00CD0113" w:rsidRDefault="0037493F" w:rsidP="0037493F">
      <w:pPr>
        <w:rPr>
          <w:sz w:val="16"/>
        </w:rPr>
      </w:pPr>
      <w:r w:rsidRPr="00CD0113">
        <w:rPr>
          <w:sz w:val="16"/>
        </w:rPr>
        <w:t xml:space="preserve">The </w:t>
      </w:r>
      <w:r w:rsidRPr="00CD0113">
        <w:rPr>
          <w:sz w:val="16"/>
          <w:highlight w:val="cyan"/>
        </w:rPr>
        <w:t>carryover to</w:t>
      </w:r>
      <w:r w:rsidRPr="00CD0113">
        <w:rPr>
          <w:sz w:val="16"/>
        </w:rPr>
        <w:t xml:space="preserve"> the l</w:t>
      </w:r>
      <w:r w:rsidRPr="00360972">
        <w:rPr>
          <w:rStyle w:val="StyleUnderline"/>
        </w:rPr>
        <w:t xml:space="preserve">arger </w:t>
      </w:r>
      <w:r w:rsidRPr="00557ABE">
        <w:rPr>
          <w:rStyle w:val="StyleUnderline"/>
          <w:highlight w:val="cyan"/>
        </w:rPr>
        <w:t>economy</w:t>
      </w:r>
      <w:r w:rsidRPr="00360972">
        <w:rPr>
          <w:rStyle w:val="StyleUnderline"/>
        </w:rPr>
        <w:t xml:space="preserve"> has been </w:t>
      </w:r>
      <w:r w:rsidRPr="00AE5852">
        <w:rPr>
          <w:rStyle w:val="Emphasis"/>
          <w:highlight w:val="cyan"/>
        </w:rPr>
        <w:t>severe</w:t>
      </w:r>
      <w:r w:rsidRPr="00360972">
        <w:rPr>
          <w:rStyle w:val="StyleUnderline"/>
        </w:rPr>
        <w:t xml:space="preserve">. Consumer </w:t>
      </w:r>
      <w:r w:rsidRPr="00557ABE">
        <w:rPr>
          <w:rStyle w:val="Emphasis"/>
          <w:highlight w:val="cyan"/>
        </w:rPr>
        <w:t>spending</w:t>
      </w:r>
      <w:r w:rsidRPr="00360972">
        <w:rPr>
          <w:rStyle w:val="StyleUnderline"/>
        </w:rPr>
        <w:t xml:space="preserve"> has been </w:t>
      </w:r>
      <w:r w:rsidRPr="00557ABE">
        <w:rPr>
          <w:rStyle w:val="StyleUnderline"/>
          <w:highlight w:val="cyan"/>
        </w:rPr>
        <w:t>hit</w:t>
      </w:r>
      <w:r w:rsidRPr="00360972">
        <w:rPr>
          <w:rStyle w:val="StyleUnderline"/>
        </w:rPr>
        <w:t xml:space="preserve"> especially </w:t>
      </w:r>
      <w:r w:rsidRPr="00557ABE">
        <w:rPr>
          <w:rStyle w:val="StyleUnderline"/>
          <w:highlight w:val="cyan"/>
        </w:rPr>
        <w:t>hard</w:t>
      </w:r>
      <w:r w:rsidRPr="00360972">
        <w:rPr>
          <w:rStyle w:val="StyleUnderline"/>
        </w:rPr>
        <w:t xml:space="preserve">, with many </w:t>
      </w:r>
      <w:r w:rsidRPr="00557ABE">
        <w:rPr>
          <w:rStyle w:val="StyleUnderline"/>
          <w:highlight w:val="cyan"/>
        </w:rPr>
        <w:t>small businesses failing</w:t>
      </w:r>
      <w:r w:rsidRPr="00360972">
        <w:rPr>
          <w:rStyle w:val="StyleUnderline"/>
        </w:rPr>
        <w:t xml:space="preserve"> to </w:t>
      </w:r>
      <w:r w:rsidRPr="00557ABE">
        <w:rPr>
          <w:rStyle w:val="StyleUnderline"/>
          <w:highlight w:val="cyan"/>
        </w:rPr>
        <w:t>recover</w:t>
      </w:r>
      <w:r w:rsidRPr="00360972">
        <w:rPr>
          <w:rStyle w:val="StyleUnderline"/>
        </w:rPr>
        <w:t xml:space="preserve"> from </w:t>
      </w:r>
      <w:r w:rsidRPr="00557ABE">
        <w:rPr>
          <w:rStyle w:val="StyleUnderline"/>
          <w:highlight w:val="cyan"/>
        </w:rPr>
        <w:t>China’s strict Covid</w:t>
      </w:r>
      <w:r w:rsidRPr="00360972">
        <w:rPr>
          <w:rStyle w:val="StyleUnderline"/>
        </w:rPr>
        <w:t xml:space="preserve">-19 </w:t>
      </w:r>
      <w:r w:rsidRPr="00557ABE">
        <w:rPr>
          <w:rStyle w:val="StyleUnderline"/>
          <w:highlight w:val="cyan"/>
        </w:rPr>
        <w:t>shutdowns</w:t>
      </w:r>
      <w:r w:rsidRPr="00360972">
        <w:rPr>
          <w:rStyle w:val="StyleUnderline"/>
        </w:rPr>
        <w:t xml:space="preserve">. </w:t>
      </w:r>
      <w:r w:rsidRPr="00CD0113">
        <w:rPr>
          <w:sz w:val="16"/>
        </w:rPr>
        <w:t xml:space="preserve">Automobile sales posted their largest one-month drop in nearly two years in April, and overall retail sales rose at an anemic pace. </w:t>
      </w:r>
      <w:r w:rsidRPr="00557ABE">
        <w:rPr>
          <w:rStyle w:val="Emphasis"/>
          <w:highlight w:val="cyan"/>
        </w:rPr>
        <w:t>Youth unemployment</w:t>
      </w:r>
      <w:r w:rsidRPr="00360972">
        <w:rPr>
          <w:rStyle w:val="StyleUnderline"/>
        </w:rPr>
        <w:t xml:space="preserve"> is a lingering </w:t>
      </w:r>
      <w:r w:rsidRPr="00557ABE">
        <w:rPr>
          <w:rStyle w:val="StyleUnderline"/>
          <w:highlight w:val="cyan"/>
        </w:rPr>
        <w:t>problem</w:t>
      </w:r>
      <w:r w:rsidRPr="00CD0113">
        <w:rPr>
          <w:sz w:val="16"/>
        </w:rPr>
        <w:t>, although the government’s recent recalculation of that number after it rose to an embarrassing 21 percent has masked the true extent of the problem.</w:t>
      </w:r>
    </w:p>
    <w:p w14:paraId="2B79F6A0" w14:textId="77777777" w:rsidR="0037493F" w:rsidRPr="00CD0113" w:rsidRDefault="0037493F" w:rsidP="0037493F">
      <w:pPr>
        <w:rPr>
          <w:sz w:val="16"/>
        </w:rPr>
      </w:pPr>
    </w:p>
    <w:p w14:paraId="00F7157F" w14:textId="77777777" w:rsidR="0037493F" w:rsidRPr="00CD0113" w:rsidRDefault="0037493F" w:rsidP="0037493F">
      <w:pPr>
        <w:rPr>
          <w:sz w:val="16"/>
        </w:rPr>
      </w:pPr>
      <w:r w:rsidRPr="00CD0113">
        <w:rPr>
          <w:sz w:val="16"/>
        </w:rPr>
        <w:t xml:space="preserve">The </w:t>
      </w:r>
      <w:r w:rsidRPr="00557ABE">
        <w:rPr>
          <w:rStyle w:val="StyleUnderline"/>
          <w:highlight w:val="cyan"/>
        </w:rPr>
        <w:t>damage from</w:t>
      </w:r>
      <w:r w:rsidRPr="00360972">
        <w:rPr>
          <w:rStyle w:val="StyleUnderline"/>
        </w:rPr>
        <w:t xml:space="preserve"> the property </w:t>
      </w:r>
      <w:r w:rsidRPr="00557ABE">
        <w:rPr>
          <w:rStyle w:val="StyleUnderline"/>
          <w:highlight w:val="cyan"/>
        </w:rPr>
        <w:t>collapse</w:t>
      </w:r>
      <w:r w:rsidRPr="00360972">
        <w:rPr>
          <w:rStyle w:val="StyleUnderline"/>
        </w:rPr>
        <w:t xml:space="preserve"> is </w:t>
      </w:r>
      <w:r w:rsidRPr="00557ABE">
        <w:rPr>
          <w:rStyle w:val="Emphasis"/>
          <w:highlight w:val="cyan"/>
        </w:rPr>
        <w:t>virtually everywhere</w:t>
      </w:r>
      <w:r w:rsidRPr="00557ABE">
        <w:rPr>
          <w:rStyle w:val="StyleUnderline"/>
          <w:highlight w:val="cyan"/>
        </w:rPr>
        <w:t xml:space="preserve"> in China</w:t>
      </w:r>
      <w:r w:rsidRPr="00CD0113">
        <w:rPr>
          <w:sz w:val="16"/>
          <w:highlight w:val="cyan"/>
        </w:rPr>
        <w:t>,</w:t>
      </w:r>
      <w:r w:rsidRPr="00CD0113">
        <w:rPr>
          <w:sz w:val="16"/>
        </w:rPr>
        <w:t xml:space="preserve"> with the possible exception of mega-cities like Shanghai and Beijing. </w:t>
      </w:r>
      <w:r w:rsidRPr="0065479A">
        <w:rPr>
          <w:rStyle w:val="StyleUnderline"/>
          <w:highlight w:val="cyan"/>
        </w:rPr>
        <w:t>Unoccupied</w:t>
      </w:r>
      <w:r w:rsidRPr="00360972">
        <w:rPr>
          <w:rStyle w:val="StyleUnderline"/>
        </w:rPr>
        <w:t xml:space="preserve"> and uncompleted </w:t>
      </w:r>
      <w:r w:rsidRPr="0065479A">
        <w:rPr>
          <w:rStyle w:val="StyleUnderline"/>
          <w:highlight w:val="cyan"/>
        </w:rPr>
        <w:t>buildings</w:t>
      </w:r>
      <w:r w:rsidRPr="00360972">
        <w:rPr>
          <w:rStyle w:val="StyleUnderline"/>
        </w:rPr>
        <w:t xml:space="preserve"> are </w:t>
      </w:r>
      <w:r w:rsidRPr="0065479A">
        <w:rPr>
          <w:rStyle w:val="StyleUnderline"/>
          <w:highlight w:val="cyan"/>
        </w:rPr>
        <w:t>ubiquitous</w:t>
      </w:r>
      <w:r w:rsidRPr="00CD0113">
        <w:rPr>
          <w:sz w:val="16"/>
        </w:rPr>
        <w:t xml:space="preserve">, especially in smaller provincial cities that hosted the final stages of the building boom. Housing statistics compiled by Bloomberg and Chinese researchers estimate that the </w:t>
      </w:r>
      <w:r w:rsidRPr="0065479A">
        <w:rPr>
          <w:rStyle w:val="StyleUnderline"/>
          <w:highlight w:val="cyan"/>
        </w:rPr>
        <w:t>current</w:t>
      </w:r>
      <w:r w:rsidRPr="00360972">
        <w:rPr>
          <w:rStyle w:val="StyleUnderline"/>
        </w:rPr>
        <w:t xml:space="preserve"> stock of </w:t>
      </w:r>
      <w:r w:rsidRPr="0065479A">
        <w:rPr>
          <w:rStyle w:val="StyleUnderline"/>
          <w:highlight w:val="cyan"/>
        </w:rPr>
        <w:t>unsold housing</w:t>
      </w:r>
      <w:r w:rsidRPr="00360972">
        <w:rPr>
          <w:rStyle w:val="StyleUnderline"/>
        </w:rPr>
        <w:t xml:space="preserve"> in 100 major cities </w:t>
      </w:r>
      <w:r w:rsidRPr="0065479A">
        <w:rPr>
          <w:rStyle w:val="StyleUnderline"/>
          <w:highlight w:val="cyan"/>
        </w:rPr>
        <w:t>totaled 511.8 million square meters</w:t>
      </w:r>
      <w:r w:rsidRPr="00CD0113">
        <w:rPr>
          <w:sz w:val="16"/>
        </w:rPr>
        <w:t xml:space="preserve"> at the end of February, down from a peak of 530.6 million at the end of 2022. That is roughly ten times the total office space in Manhattan.</w:t>
      </w:r>
    </w:p>
    <w:p w14:paraId="2200538C" w14:textId="77777777" w:rsidR="0037493F" w:rsidRPr="00CD0113" w:rsidRDefault="0037493F" w:rsidP="0037493F">
      <w:pPr>
        <w:rPr>
          <w:sz w:val="16"/>
        </w:rPr>
      </w:pPr>
    </w:p>
    <w:p w14:paraId="0191F45C" w14:textId="77777777" w:rsidR="0037493F" w:rsidRPr="00CD0113" w:rsidRDefault="0037493F" w:rsidP="0037493F">
      <w:pPr>
        <w:rPr>
          <w:sz w:val="16"/>
        </w:rPr>
      </w:pPr>
      <w:r w:rsidRPr="00CD0113">
        <w:rPr>
          <w:sz w:val="16"/>
        </w:rPr>
        <w:t xml:space="preserve">Goldman Sachs estimated last month that </w:t>
      </w:r>
      <w:r w:rsidRPr="00360972">
        <w:rPr>
          <w:rStyle w:val="StyleUnderline"/>
        </w:rPr>
        <w:t xml:space="preserve">it </w:t>
      </w:r>
      <w:r w:rsidRPr="0065479A">
        <w:rPr>
          <w:rStyle w:val="StyleUnderline"/>
          <w:highlight w:val="cyan"/>
        </w:rPr>
        <w:t>will cost 7.7 trillion yuan</w:t>
      </w:r>
      <w:r w:rsidRPr="00360972">
        <w:rPr>
          <w:rStyle w:val="StyleUnderline"/>
        </w:rPr>
        <w:t xml:space="preserve"> to </w:t>
      </w:r>
      <w:r w:rsidRPr="0065479A">
        <w:rPr>
          <w:rStyle w:val="StyleUnderline"/>
          <w:highlight w:val="cyan"/>
        </w:rPr>
        <w:t>buy up</w:t>
      </w:r>
      <w:r w:rsidRPr="00360972">
        <w:rPr>
          <w:rStyle w:val="StyleUnderline"/>
        </w:rPr>
        <w:t xml:space="preserve"> enough </w:t>
      </w:r>
      <w:r w:rsidRPr="0065479A">
        <w:rPr>
          <w:rStyle w:val="StyleUnderline"/>
          <w:highlight w:val="cyan"/>
        </w:rPr>
        <w:t>apartments</w:t>
      </w:r>
      <w:r w:rsidRPr="00CD0113">
        <w:rPr>
          <w:sz w:val="16"/>
        </w:rPr>
        <w:t xml:space="preserve"> to return China’s inventory of empty homes to 2018 levels—and that assumes a 50 percent discount on current market prices. </w:t>
      </w:r>
      <w:r w:rsidRPr="0065479A">
        <w:rPr>
          <w:rStyle w:val="StyleUnderline"/>
          <w:highlight w:val="cyan"/>
        </w:rPr>
        <w:t>That</w:t>
      </w:r>
      <w:r w:rsidRPr="00360972">
        <w:rPr>
          <w:rStyle w:val="StyleUnderline"/>
        </w:rPr>
        <w:t xml:space="preserve"> figure </w:t>
      </w:r>
      <w:r w:rsidRPr="0065479A">
        <w:rPr>
          <w:rStyle w:val="StyleUnderline"/>
          <w:highlight w:val="cyan"/>
        </w:rPr>
        <w:t>is roughly 25 times</w:t>
      </w:r>
      <w:r w:rsidRPr="00360972">
        <w:rPr>
          <w:rStyle w:val="StyleUnderline"/>
        </w:rPr>
        <w:t xml:space="preserve"> the </w:t>
      </w:r>
      <w:r w:rsidRPr="0065479A">
        <w:rPr>
          <w:rStyle w:val="StyleUnderline"/>
          <w:highlight w:val="cyan"/>
        </w:rPr>
        <w:t>amount</w:t>
      </w:r>
      <w:r w:rsidRPr="00360972">
        <w:rPr>
          <w:rStyle w:val="StyleUnderline"/>
        </w:rPr>
        <w:t xml:space="preserve"> in the </w:t>
      </w:r>
      <w:r w:rsidRPr="0065479A">
        <w:rPr>
          <w:rStyle w:val="StyleUnderline"/>
          <w:highlight w:val="cyan"/>
        </w:rPr>
        <w:t>central bank’s bailout plan</w:t>
      </w:r>
      <w:r w:rsidRPr="00CD0113">
        <w:rPr>
          <w:sz w:val="16"/>
          <w:highlight w:val="cyan"/>
        </w:rPr>
        <w:t>.</w:t>
      </w:r>
      <w:r w:rsidRPr="00CD0113">
        <w:rPr>
          <w:sz w:val="16"/>
        </w:rPr>
        <w:t xml:space="preserve"> The same study calculates that Chinese developers need $553 billion to complete housing that they pre-sold to buyers, and then failed to finish, in what amounted to a nationwide Ponzi scheme. Even that is far more than the $42 billion allocated in the new plan.</w:t>
      </w:r>
    </w:p>
    <w:p w14:paraId="57582BE0" w14:textId="77777777" w:rsidR="0037493F" w:rsidRPr="00CD0113" w:rsidRDefault="0037493F" w:rsidP="0037493F">
      <w:pPr>
        <w:rPr>
          <w:sz w:val="16"/>
        </w:rPr>
      </w:pPr>
    </w:p>
    <w:p w14:paraId="6C980647" w14:textId="77777777" w:rsidR="0037493F" w:rsidRPr="00360972" w:rsidRDefault="0037493F" w:rsidP="0037493F">
      <w:pPr>
        <w:rPr>
          <w:rStyle w:val="StyleUnderline"/>
        </w:rPr>
      </w:pPr>
      <w:r w:rsidRPr="00CD0113">
        <w:rPr>
          <w:sz w:val="16"/>
        </w:rPr>
        <w:t xml:space="preserve">The core problem that China faces in dealing with the </w:t>
      </w:r>
      <w:r w:rsidRPr="0065479A">
        <w:rPr>
          <w:rStyle w:val="StyleUnderline"/>
          <w:highlight w:val="cyan"/>
        </w:rPr>
        <w:t>remains</w:t>
      </w:r>
      <w:r w:rsidRPr="00360972">
        <w:rPr>
          <w:rStyle w:val="StyleUnderline"/>
        </w:rPr>
        <w:t xml:space="preserve"> of its </w:t>
      </w:r>
      <w:r w:rsidRPr="0065479A">
        <w:rPr>
          <w:rStyle w:val="Emphasis"/>
          <w:highlight w:val="cyan"/>
        </w:rPr>
        <w:t>property bubble</w:t>
      </w:r>
      <w:r w:rsidRPr="00360972">
        <w:rPr>
          <w:rStyle w:val="StyleUnderline"/>
        </w:rPr>
        <w:t xml:space="preserve"> is the </w:t>
      </w:r>
      <w:r w:rsidRPr="0065479A">
        <w:rPr>
          <w:rStyle w:val="StyleUnderline"/>
          <w:highlight w:val="cyan"/>
        </w:rPr>
        <w:t>sector’s</w:t>
      </w:r>
      <w:r w:rsidRPr="00360972">
        <w:rPr>
          <w:rStyle w:val="StyleUnderline"/>
        </w:rPr>
        <w:t xml:space="preserve"> interlocking </w:t>
      </w:r>
      <w:r w:rsidRPr="0065479A">
        <w:rPr>
          <w:rStyle w:val="StyleUnderline"/>
          <w:highlight w:val="cyan"/>
        </w:rPr>
        <w:t>financial obligations</w:t>
      </w:r>
      <w:r w:rsidRPr="00360972">
        <w:rPr>
          <w:rStyle w:val="StyleUnderline"/>
        </w:rPr>
        <w:t xml:space="preserve"> of private and government </w:t>
      </w:r>
      <w:r w:rsidRPr="0065479A">
        <w:rPr>
          <w:rStyle w:val="StyleUnderline"/>
          <w:highlight w:val="cyan"/>
        </w:rPr>
        <w:t>developers</w:t>
      </w:r>
      <w:r w:rsidRPr="00CD0113">
        <w:rPr>
          <w:sz w:val="16"/>
        </w:rPr>
        <w:t xml:space="preserve">, financial institutions ranging from state banks to shadow institutions, and local governments (many of which set up financing vehicles to buy land that the governments themselves put up for sale). With the </w:t>
      </w:r>
      <w:r w:rsidRPr="00360972">
        <w:rPr>
          <w:rStyle w:val="StyleUnderline"/>
        </w:rPr>
        <w:t xml:space="preserve">market’s </w:t>
      </w:r>
      <w:r w:rsidRPr="0065479A">
        <w:rPr>
          <w:rStyle w:val="StyleUnderline"/>
          <w:highlight w:val="cyan"/>
        </w:rPr>
        <w:t>collapse</w:t>
      </w:r>
      <w:r w:rsidRPr="00360972">
        <w:rPr>
          <w:rStyle w:val="StyleUnderline"/>
        </w:rPr>
        <w:t xml:space="preserve">, that </w:t>
      </w:r>
      <w:r w:rsidRPr="0065479A">
        <w:rPr>
          <w:rStyle w:val="StyleUnderline"/>
          <w:highlight w:val="cyan"/>
        </w:rPr>
        <w:t>foundation now</w:t>
      </w:r>
      <w:r w:rsidRPr="00360972">
        <w:rPr>
          <w:rStyle w:val="StyleUnderline"/>
        </w:rPr>
        <w:t xml:space="preserve"> has </w:t>
      </w:r>
      <w:r w:rsidRPr="0065479A">
        <w:rPr>
          <w:rStyle w:val="StyleUnderline"/>
          <w:highlight w:val="cyan"/>
        </w:rPr>
        <w:t xml:space="preserve">become </w:t>
      </w:r>
      <w:r w:rsidRPr="0065479A">
        <w:rPr>
          <w:rStyle w:val="Emphasis"/>
          <w:highlight w:val="cyan"/>
        </w:rPr>
        <w:t>profoundly unstable</w:t>
      </w:r>
      <w:r w:rsidRPr="0065479A">
        <w:rPr>
          <w:rStyle w:val="StyleUnderline"/>
          <w:highlight w:val="cyan"/>
        </w:rPr>
        <w:t>.</w:t>
      </w:r>
    </w:p>
    <w:p w14:paraId="1F35D3F2" w14:textId="77777777" w:rsidR="0037493F" w:rsidRPr="00CD0113" w:rsidRDefault="0037493F" w:rsidP="0037493F">
      <w:pPr>
        <w:rPr>
          <w:sz w:val="16"/>
        </w:rPr>
      </w:pPr>
    </w:p>
    <w:p w14:paraId="6F10B205" w14:textId="77777777" w:rsidR="0037493F" w:rsidRPr="00CD0113" w:rsidRDefault="0037493F" w:rsidP="0037493F">
      <w:pPr>
        <w:rPr>
          <w:sz w:val="16"/>
        </w:rPr>
      </w:pPr>
      <w:r w:rsidRPr="00CD0113">
        <w:rPr>
          <w:sz w:val="16"/>
        </w:rPr>
        <w:t xml:space="preserve">While </w:t>
      </w:r>
      <w:r w:rsidRPr="0065479A">
        <w:rPr>
          <w:rStyle w:val="StyleUnderline"/>
          <w:highlight w:val="cyan"/>
        </w:rPr>
        <w:t>developers</w:t>
      </w:r>
      <w:r w:rsidRPr="000163C8">
        <w:rPr>
          <w:rStyle w:val="StyleUnderline"/>
        </w:rPr>
        <w:t xml:space="preserve"> have </w:t>
      </w:r>
      <w:r w:rsidRPr="0065479A">
        <w:rPr>
          <w:rStyle w:val="StyleUnderline"/>
          <w:highlight w:val="cyan"/>
        </w:rPr>
        <w:t>defaulted</w:t>
      </w:r>
      <w:r w:rsidRPr="000163C8">
        <w:rPr>
          <w:rStyle w:val="StyleUnderline"/>
        </w:rPr>
        <w:t xml:space="preserve"> on their </w:t>
      </w:r>
      <w:r w:rsidRPr="0065479A">
        <w:rPr>
          <w:rStyle w:val="StyleUnderline"/>
          <w:highlight w:val="cyan"/>
        </w:rPr>
        <w:t>dollar-denominated bonds</w:t>
      </w:r>
      <w:r w:rsidRPr="000163C8">
        <w:rPr>
          <w:rStyle w:val="StyleUnderline"/>
        </w:rPr>
        <w:t xml:space="preserve"> issued overseas</w:t>
      </w:r>
      <w:r w:rsidRPr="00CD0113">
        <w:rPr>
          <w:sz w:val="16"/>
        </w:rPr>
        <w:t>—leaving foreign investors with little recourse but to file suit in Hong Kong courts—</w:t>
      </w:r>
      <w:r w:rsidRPr="0065479A">
        <w:rPr>
          <w:rStyle w:val="StyleUnderline"/>
          <w:highlight w:val="cyan"/>
        </w:rPr>
        <w:t>Beijing</w:t>
      </w:r>
      <w:r w:rsidRPr="000163C8">
        <w:rPr>
          <w:rStyle w:val="StyleUnderline"/>
        </w:rPr>
        <w:t xml:space="preserve"> so far has </w:t>
      </w:r>
      <w:r w:rsidRPr="0065479A">
        <w:rPr>
          <w:rStyle w:val="StyleUnderline"/>
          <w:highlight w:val="cyan"/>
        </w:rPr>
        <w:t>tried to forestall defaults</w:t>
      </w:r>
      <w:r w:rsidRPr="000163C8">
        <w:rPr>
          <w:rStyle w:val="StyleUnderline"/>
        </w:rPr>
        <w:t xml:space="preserve"> and </w:t>
      </w:r>
      <w:r w:rsidRPr="0065479A">
        <w:rPr>
          <w:rStyle w:val="StyleUnderline"/>
          <w:highlight w:val="cyan"/>
        </w:rPr>
        <w:t>restructuring</w:t>
      </w:r>
      <w:r w:rsidRPr="000163C8">
        <w:rPr>
          <w:rStyle w:val="StyleUnderline"/>
        </w:rPr>
        <w:t xml:space="preserve"> of yuan </w:t>
      </w:r>
      <w:r w:rsidRPr="0065479A">
        <w:rPr>
          <w:rStyle w:val="StyleUnderline"/>
          <w:highlight w:val="cyan"/>
        </w:rPr>
        <w:t>debts</w:t>
      </w:r>
      <w:r w:rsidRPr="00CD0113">
        <w:rPr>
          <w:sz w:val="16"/>
        </w:rPr>
        <w:t xml:space="preserve">. To </w:t>
      </w:r>
      <w:r w:rsidRPr="0065479A">
        <w:rPr>
          <w:rStyle w:val="StyleUnderline"/>
          <w:highlight w:val="cyan"/>
        </w:rPr>
        <w:t>mishandle</w:t>
      </w:r>
      <w:r w:rsidRPr="000163C8">
        <w:rPr>
          <w:rStyle w:val="StyleUnderline"/>
        </w:rPr>
        <w:t xml:space="preserve"> the </w:t>
      </w:r>
      <w:r w:rsidRPr="0065479A">
        <w:rPr>
          <w:rStyle w:val="StyleUnderline"/>
          <w:highlight w:val="cyan"/>
        </w:rPr>
        <w:t xml:space="preserve">situation could have </w:t>
      </w:r>
      <w:r w:rsidRPr="0065479A">
        <w:rPr>
          <w:rStyle w:val="Emphasis"/>
          <w:highlight w:val="cyan"/>
        </w:rPr>
        <w:t>destabilizing consequences</w:t>
      </w:r>
      <w:r w:rsidRPr="000163C8">
        <w:rPr>
          <w:rStyle w:val="StyleUnderline"/>
        </w:rPr>
        <w:t xml:space="preserve"> that would further </w:t>
      </w:r>
      <w:r w:rsidRPr="0065479A">
        <w:rPr>
          <w:rStyle w:val="StyleUnderline"/>
          <w:highlight w:val="cyan"/>
        </w:rPr>
        <w:t>damage the economy</w:t>
      </w:r>
      <w:r w:rsidRPr="000163C8">
        <w:rPr>
          <w:rStyle w:val="StyleUnderline"/>
        </w:rPr>
        <w:t xml:space="preserve"> and </w:t>
      </w:r>
      <w:r w:rsidRPr="0065479A">
        <w:rPr>
          <w:rStyle w:val="Emphasis"/>
          <w:highlight w:val="cyan"/>
        </w:rPr>
        <w:t>undermine the legitimacy of Xi Jinping’s government</w:t>
      </w:r>
      <w:r w:rsidRPr="000163C8">
        <w:rPr>
          <w:rStyle w:val="StyleUnderline"/>
        </w:rPr>
        <w:t xml:space="preserve">. </w:t>
      </w:r>
      <w:r w:rsidRPr="00CD0113">
        <w:rPr>
          <w:sz w:val="16"/>
        </w:rPr>
        <w:t>The result so far has been incremental steps: funding for some developers to complete pre-sold apartments, interest rate cuts to encourage buyers, and the release of funding like last week’s central bank initiative.</w:t>
      </w:r>
    </w:p>
    <w:p w14:paraId="6E8A521D" w14:textId="77777777" w:rsidR="0037493F" w:rsidRPr="00CD0113" w:rsidRDefault="0037493F" w:rsidP="0037493F">
      <w:pPr>
        <w:rPr>
          <w:sz w:val="16"/>
        </w:rPr>
      </w:pPr>
    </w:p>
    <w:p w14:paraId="4B7D1CBE" w14:textId="77777777" w:rsidR="0037493F" w:rsidRPr="00CD0113" w:rsidRDefault="0037493F" w:rsidP="0037493F">
      <w:pPr>
        <w:rPr>
          <w:sz w:val="16"/>
        </w:rPr>
      </w:pPr>
      <w:r w:rsidRPr="00CD0113">
        <w:rPr>
          <w:sz w:val="16"/>
        </w:rPr>
        <w:t xml:space="preserve">But </w:t>
      </w:r>
      <w:r w:rsidRPr="0065479A">
        <w:rPr>
          <w:rStyle w:val="Emphasis"/>
          <w:highlight w:val="cyan"/>
        </w:rPr>
        <w:t>buyers remain cautious</w:t>
      </w:r>
      <w:r w:rsidRPr="00CD0113">
        <w:rPr>
          <w:sz w:val="16"/>
        </w:rPr>
        <w:t xml:space="preserve">, in part because </w:t>
      </w:r>
      <w:r w:rsidRPr="0065479A">
        <w:rPr>
          <w:rStyle w:val="StyleUnderline"/>
          <w:highlight w:val="cyan"/>
        </w:rPr>
        <w:t>prices</w:t>
      </w:r>
      <w:r w:rsidRPr="000163C8">
        <w:rPr>
          <w:rStyle w:val="StyleUnderline"/>
        </w:rPr>
        <w:t xml:space="preserve"> so far </w:t>
      </w:r>
      <w:r w:rsidRPr="0065479A">
        <w:rPr>
          <w:rStyle w:val="StyleUnderline"/>
          <w:highlight w:val="cyan"/>
        </w:rPr>
        <w:t>are not coming down</w:t>
      </w:r>
      <w:r w:rsidRPr="000163C8">
        <w:rPr>
          <w:rStyle w:val="StyleUnderline"/>
        </w:rPr>
        <w:t xml:space="preserve"> significantly</w:t>
      </w:r>
      <w:r w:rsidRPr="00CD0113">
        <w:rPr>
          <w:sz w:val="16"/>
        </w:rPr>
        <w:t xml:space="preserve">. More importantly, </w:t>
      </w:r>
      <w:r w:rsidRPr="0065479A">
        <w:rPr>
          <w:rStyle w:val="StyleUnderline"/>
          <w:highlight w:val="cyan"/>
        </w:rPr>
        <w:t>banks</w:t>
      </w:r>
      <w:r w:rsidRPr="000163C8">
        <w:rPr>
          <w:rStyle w:val="StyleUnderline"/>
        </w:rPr>
        <w:t xml:space="preserve"> are very </w:t>
      </w:r>
      <w:r w:rsidRPr="0065479A">
        <w:rPr>
          <w:rStyle w:val="Emphasis"/>
          <w:highlight w:val="cyan"/>
        </w:rPr>
        <w:t>hesitant to lend</w:t>
      </w:r>
      <w:r w:rsidRPr="0065479A">
        <w:rPr>
          <w:rStyle w:val="StyleUnderline"/>
          <w:highlight w:val="cyan"/>
        </w:rPr>
        <w:t xml:space="preserve"> </w:t>
      </w:r>
      <w:r w:rsidRPr="0065479A">
        <w:rPr>
          <w:rStyle w:val="StyleUnderline"/>
        </w:rPr>
        <w:t>the</w:t>
      </w:r>
      <w:r w:rsidRPr="000163C8">
        <w:rPr>
          <w:rStyle w:val="StyleUnderline"/>
        </w:rPr>
        <w:t xml:space="preserve"> cheaper money</w:t>
      </w:r>
      <w:r w:rsidRPr="00CD0113">
        <w:rPr>
          <w:sz w:val="16"/>
        </w:rPr>
        <w:t xml:space="preserve"> that’s been made available. For example, when the central bank last year made available $27 billion of interest-free funding developers to complete apartments, banks lent only a tiny proportion. They worry that they will be left holding the bag when defaulters eventually default.</w:t>
      </w:r>
    </w:p>
    <w:p w14:paraId="19C488C1" w14:textId="77777777" w:rsidR="0037493F" w:rsidRPr="00CD0113" w:rsidRDefault="0037493F" w:rsidP="0037493F">
      <w:pPr>
        <w:rPr>
          <w:sz w:val="16"/>
        </w:rPr>
      </w:pPr>
    </w:p>
    <w:p w14:paraId="23BF24E3" w14:textId="77777777" w:rsidR="0037493F" w:rsidRPr="00CD0113" w:rsidRDefault="0037493F" w:rsidP="0037493F">
      <w:pPr>
        <w:rPr>
          <w:sz w:val="16"/>
        </w:rPr>
      </w:pPr>
      <w:r w:rsidRPr="00CD0113">
        <w:rPr>
          <w:sz w:val="16"/>
        </w:rPr>
        <w:t>On the other hand, history suggests that a bailout delayed only becomes an ever-larger bailout. The IMF, which has considerable experience helping countries address property crises has recommended that China pursue “more market-based adjustment in home prices and quickly restructur[e] insolvent developers to clear the overhang of inventories and ease fears that prices will continue to gradually decline.”</w:t>
      </w:r>
    </w:p>
    <w:p w14:paraId="76F6EAF5" w14:textId="77777777" w:rsidR="0037493F" w:rsidRPr="00CD0113" w:rsidRDefault="0037493F" w:rsidP="0037493F">
      <w:pPr>
        <w:rPr>
          <w:sz w:val="16"/>
        </w:rPr>
      </w:pPr>
    </w:p>
    <w:p w14:paraId="79A0B8AE" w14:textId="77777777" w:rsidR="0037493F" w:rsidRPr="00CD0113" w:rsidRDefault="0037493F" w:rsidP="0037493F">
      <w:pPr>
        <w:rPr>
          <w:sz w:val="16"/>
        </w:rPr>
      </w:pPr>
      <w:r w:rsidRPr="00CD0113">
        <w:rPr>
          <w:sz w:val="16"/>
        </w:rPr>
        <w:t xml:space="preserve">But </w:t>
      </w:r>
      <w:r w:rsidRPr="0065479A">
        <w:rPr>
          <w:rStyle w:val="Emphasis"/>
          <w:highlight w:val="cyan"/>
        </w:rPr>
        <w:t>it is not clear</w:t>
      </w:r>
      <w:r w:rsidRPr="000163C8">
        <w:rPr>
          <w:rStyle w:val="StyleUnderline"/>
        </w:rPr>
        <w:t xml:space="preserve"> whether </w:t>
      </w:r>
      <w:r w:rsidRPr="0065479A">
        <w:rPr>
          <w:rStyle w:val="StyleUnderline"/>
          <w:highlight w:val="cyan"/>
        </w:rPr>
        <w:t>Beijing</w:t>
      </w:r>
      <w:r w:rsidRPr="000163C8">
        <w:rPr>
          <w:rStyle w:val="StyleUnderline"/>
        </w:rPr>
        <w:t xml:space="preserve"> is </w:t>
      </w:r>
      <w:r w:rsidRPr="0065479A">
        <w:rPr>
          <w:rStyle w:val="StyleUnderline"/>
          <w:highlight w:val="cyan"/>
        </w:rPr>
        <w:t>willing</w:t>
      </w:r>
      <w:r w:rsidRPr="000163C8">
        <w:rPr>
          <w:rStyle w:val="StyleUnderline"/>
        </w:rPr>
        <w:t xml:space="preserve"> to </w:t>
      </w:r>
      <w:r w:rsidRPr="0065479A">
        <w:rPr>
          <w:rStyle w:val="StyleUnderline"/>
          <w:highlight w:val="cyan"/>
        </w:rPr>
        <w:t>commit</w:t>
      </w:r>
      <w:r w:rsidRPr="000163C8">
        <w:rPr>
          <w:rStyle w:val="StyleUnderline"/>
        </w:rPr>
        <w:t xml:space="preserve"> the </w:t>
      </w:r>
      <w:r w:rsidRPr="0065479A">
        <w:rPr>
          <w:rStyle w:val="StyleUnderline"/>
          <w:highlight w:val="cyan"/>
        </w:rPr>
        <w:t>trillions of yuan—and</w:t>
      </w:r>
      <w:r w:rsidRPr="000163C8">
        <w:rPr>
          <w:rStyle w:val="StyleUnderline"/>
        </w:rPr>
        <w:t xml:space="preserve"> the </w:t>
      </w:r>
      <w:r w:rsidRPr="0065479A">
        <w:rPr>
          <w:rStyle w:val="StyleUnderline"/>
          <w:highlight w:val="cyan"/>
        </w:rPr>
        <w:t>political capital</w:t>
      </w:r>
      <w:r w:rsidRPr="000163C8">
        <w:rPr>
          <w:rStyle w:val="StyleUnderline"/>
        </w:rPr>
        <w:t>—that will be required to do this</w:t>
      </w:r>
      <w:r w:rsidRPr="00CD0113">
        <w:rPr>
          <w:sz w:val="16"/>
        </w:rPr>
        <w:t>. The government has begun issuing what is slated to amount to $138 billion of ultra-long-term bonds this year and has announced plans for $539 billion of local government bonds. But it remains to be seen how much will go to relieve the property crisis. With local governments and their financing vehicles overloaded with more than 100 trillion yuan of debt, Beijing is facing many difficult decisions.</w:t>
      </w:r>
    </w:p>
    <w:p w14:paraId="25D9D8D5" w14:textId="77777777" w:rsidR="0037493F" w:rsidRPr="00CD0113" w:rsidRDefault="0037493F" w:rsidP="0037493F">
      <w:pPr>
        <w:rPr>
          <w:sz w:val="16"/>
        </w:rPr>
      </w:pPr>
    </w:p>
    <w:p w14:paraId="31603354" w14:textId="77777777" w:rsidR="0037493F" w:rsidRPr="000163C8" w:rsidRDefault="0037493F" w:rsidP="0037493F">
      <w:pPr>
        <w:rPr>
          <w:rStyle w:val="StyleUnderline"/>
        </w:rPr>
      </w:pPr>
      <w:r w:rsidRPr="00CD0113">
        <w:rPr>
          <w:sz w:val="16"/>
        </w:rPr>
        <w:t xml:space="preserve">It may just end up trying to muddle through while repeating its declaration of the need “to urgently build a new model of real estate development,” as the Politburo stated on April 30. In that case, </w:t>
      </w:r>
      <w:r w:rsidRPr="000163C8">
        <w:rPr>
          <w:rStyle w:val="StyleUnderline"/>
        </w:rPr>
        <w:t xml:space="preserve">it will </w:t>
      </w:r>
      <w:r w:rsidRPr="0065479A">
        <w:rPr>
          <w:rStyle w:val="StyleUnderline"/>
          <w:highlight w:val="cyan"/>
        </w:rPr>
        <w:t>continue</w:t>
      </w:r>
      <w:r w:rsidRPr="000163C8">
        <w:rPr>
          <w:rStyle w:val="StyleUnderline"/>
        </w:rPr>
        <w:t xml:space="preserve"> to </w:t>
      </w:r>
      <w:r w:rsidRPr="0065479A">
        <w:rPr>
          <w:rStyle w:val="StyleUnderline"/>
          <w:highlight w:val="cyan"/>
        </w:rPr>
        <w:t>widen</w:t>
      </w:r>
      <w:r w:rsidRPr="000163C8">
        <w:rPr>
          <w:rStyle w:val="StyleUnderline"/>
        </w:rPr>
        <w:t xml:space="preserve"> the </w:t>
      </w:r>
      <w:r w:rsidRPr="0065479A">
        <w:rPr>
          <w:rStyle w:val="StyleUnderline"/>
          <w:highlight w:val="cyan"/>
        </w:rPr>
        <w:t>divide</w:t>
      </w:r>
      <w:r w:rsidRPr="000163C8">
        <w:rPr>
          <w:rStyle w:val="StyleUnderline"/>
        </w:rPr>
        <w:t xml:space="preserve"> between </w:t>
      </w:r>
      <w:r w:rsidRPr="0065479A">
        <w:rPr>
          <w:rStyle w:val="StyleUnderline"/>
          <w:highlight w:val="cyan"/>
        </w:rPr>
        <w:t>weak domestic demand</w:t>
      </w:r>
      <w:r w:rsidRPr="000163C8">
        <w:rPr>
          <w:rStyle w:val="StyleUnderline"/>
        </w:rPr>
        <w:t xml:space="preserve"> and </w:t>
      </w:r>
      <w:r w:rsidRPr="0065479A">
        <w:rPr>
          <w:rStyle w:val="StyleUnderline"/>
          <w:highlight w:val="cyan"/>
        </w:rPr>
        <w:t>expanding exports</w:t>
      </w:r>
      <w:r w:rsidRPr="000163C8">
        <w:rPr>
          <w:rStyle w:val="StyleUnderline"/>
        </w:rPr>
        <w:t xml:space="preserve">—with all the </w:t>
      </w:r>
      <w:r w:rsidRPr="0065479A">
        <w:rPr>
          <w:rStyle w:val="Emphasis"/>
          <w:highlight w:val="cyan"/>
        </w:rPr>
        <w:t>international political tensions</w:t>
      </w:r>
      <w:r w:rsidRPr="000163C8">
        <w:rPr>
          <w:rStyle w:val="StyleUnderline"/>
        </w:rPr>
        <w:t xml:space="preserve"> that </w:t>
      </w:r>
      <w:r w:rsidRPr="0065479A">
        <w:rPr>
          <w:rStyle w:val="StyleUnderline"/>
          <w:highlight w:val="cyan"/>
        </w:rPr>
        <w:t>inevitably</w:t>
      </w:r>
      <w:r w:rsidRPr="000163C8">
        <w:rPr>
          <w:rStyle w:val="StyleUnderline"/>
        </w:rPr>
        <w:t xml:space="preserve"> will </w:t>
      </w:r>
      <w:r w:rsidRPr="0065479A">
        <w:rPr>
          <w:rStyle w:val="StyleUnderline"/>
          <w:highlight w:val="cyan"/>
        </w:rPr>
        <w:t>result</w:t>
      </w:r>
      <w:r w:rsidRPr="000163C8">
        <w:rPr>
          <w:rStyle w:val="StyleUnderline"/>
        </w:rPr>
        <w:t>.</w:t>
      </w:r>
    </w:p>
    <w:p w14:paraId="529DF016" w14:textId="77777777" w:rsidR="0037493F" w:rsidRDefault="0037493F" w:rsidP="0037493F"/>
    <w:p w14:paraId="10105C47" w14:textId="77777777" w:rsidR="0037493F" w:rsidRDefault="0037493F" w:rsidP="0037493F">
      <w:pPr>
        <w:pStyle w:val="Heading4"/>
      </w:pPr>
      <w:r>
        <w:t>Reject Chinese estimates of economic growth.</w:t>
      </w:r>
    </w:p>
    <w:p w14:paraId="5EB0D2ED" w14:textId="77777777" w:rsidR="0037493F" w:rsidRPr="00107C19" w:rsidRDefault="0037493F" w:rsidP="0037493F">
      <w:bookmarkStart w:id="0" w:name="_Hlk161997138"/>
      <w:r>
        <w:rPr>
          <w:rStyle w:val="Style13ptBold"/>
        </w:rPr>
        <w:t>Owyang</w:t>
      </w:r>
      <w:r w:rsidRPr="00091059">
        <w:rPr>
          <w:rStyle w:val="Style13ptBold"/>
        </w:rPr>
        <w:t xml:space="preserve"> ‘</w:t>
      </w:r>
      <w:r>
        <w:rPr>
          <w:rStyle w:val="Style13ptBold"/>
        </w:rPr>
        <w:t>17</w:t>
      </w:r>
      <w:r>
        <w:t xml:space="preserve"> [Michael T; Hannah Shell; July 25; </w:t>
      </w:r>
      <w:r w:rsidRPr="00107C19">
        <w:t>Michael T. Owyang is an economist and senior economic policy advisor at the Federal Reserve Bank of St. Louis. His research focuses on business cycles and time series econometrics. He joined the St. Louis Fed in 2000</w:t>
      </w:r>
      <w:r>
        <w:t xml:space="preserve">; </w:t>
      </w:r>
      <w:r w:rsidRPr="00107C19">
        <w:t>Hannah G. Shell is a senior research associate at the Federal Reserve Bank of St. Louis</w:t>
      </w:r>
      <w:r>
        <w:t>; Federal Reserve Bank of St. Louis, “</w:t>
      </w:r>
      <w:r w:rsidRPr="00107C19">
        <w:t>China's Economic Data: An Accurate Reflection, or Just Smoke and Mirrors?</w:t>
      </w:r>
      <w:r>
        <w:t xml:space="preserve">,” </w:t>
      </w:r>
      <w:r w:rsidRPr="00107C19">
        <w:t>https://www.stlouisfed.org/publications/regional-economist/second-quarter-2017/chinas-economic-data-an-accurate-reflection-or-just-smoke-and-mirrors</w:t>
      </w:r>
      <w:r>
        <w:t xml:space="preserve">] </w:t>
      </w:r>
      <w:bookmarkEnd w:id="0"/>
      <w:r>
        <w:t>eddie</w:t>
      </w:r>
    </w:p>
    <w:p w14:paraId="4098C4B6" w14:textId="77777777" w:rsidR="0037493F" w:rsidRPr="00107C19" w:rsidRDefault="0037493F" w:rsidP="0037493F">
      <w:pPr>
        <w:rPr>
          <w:sz w:val="16"/>
        </w:rPr>
      </w:pPr>
      <w:r w:rsidRPr="00107C19">
        <w:rPr>
          <w:sz w:val="16"/>
        </w:rPr>
        <w:t>Indexed GDP Proxies</w:t>
      </w:r>
    </w:p>
    <w:p w14:paraId="3FBF4233" w14:textId="77777777" w:rsidR="0037493F" w:rsidRPr="00107C19" w:rsidRDefault="0037493F" w:rsidP="0037493F">
      <w:pPr>
        <w:rPr>
          <w:sz w:val="16"/>
        </w:rPr>
      </w:pPr>
      <w:r w:rsidRPr="00107C19">
        <w:rPr>
          <w:sz w:val="16"/>
        </w:rPr>
        <w:t xml:space="preserve">Several </w:t>
      </w:r>
      <w:r w:rsidRPr="00C5542C">
        <w:rPr>
          <w:rStyle w:val="StyleUnderline"/>
        </w:rPr>
        <w:t xml:space="preserve">private-sector research firms have </w:t>
      </w:r>
      <w:r w:rsidRPr="00107C19">
        <w:rPr>
          <w:rStyle w:val="Emphasis"/>
        </w:rPr>
        <w:t>developed</w:t>
      </w:r>
      <w:r w:rsidRPr="00107C19">
        <w:rPr>
          <w:sz w:val="16"/>
        </w:rPr>
        <w:t xml:space="preserve"> their own measures of Chinese GDP growth based on a wide array of indicators, including freight volume, passenger travel, electricity output, construction indicators, purchasing managers indexes, financial indicators like money supply and the stock market, alternative GDP deflation measures, and alternative measures of production.</w:t>
      </w:r>
      <w:bookmarkStart w:id="1" w:name="6"/>
      <w:r w:rsidRPr="00107C19">
        <w:rPr>
          <w:sz w:val="16"/>
        </w:rPr>
        <w:t>6</w:t>
      </w:r>
      <w:bookmarkEnd w:id="1"/>
    </w:p>
    <w:p w14:paraId="275B6E54" w14:textId="77777777" w:rsidR="0037493F" w:rsidRPr="00107C19" w:rsidRDefault="0037493F" w:rsidP="0037493F">
      <w:pPr>
        <w:rPr>
          <w:sz w:val="16"/>
        </w:rPr>
      </w:pPr>
      <w:r w:rsidRPr="00107C19">
        <w:rPr>
          <w:sz w:val="16"/>
        </w:rPr>
        <w:t xml:space="preserve">These </w:t>
      </w:r>
      <w:r w:rsidRPr="00C5542C">
        <w:rPr>
          <w:rStyle w:val="StyleUnderline"/>
        </w:rPr>
        <w:t>indexes</w:t>
      </w:r>
      <w:r w:rsidRPr="00107C19">
        <w:rPr>
          <w:sz w:val="16"/>
        </w:rPr>
        <w:t xml:space="preserve"> focus on measuring the quarter-to-quarter growth rather than the level of output, but all of them suggest that there has been overstating of growth during downturns and in recent years. Consistent overestimation of quarterly growth could lead to an exaggerated GDP level, an issue we address below.</w:t>
      </w:r>
    </w:p>
    <w:p w14:paraId="79A45126" w14:textId="77777777" w:rsidR="0037493F" w:rsidRPr="00107C19" w:rsidRDefault="0037493F" w:rsidP="0037493F">
      <w:pPr>
        <w:rPr>
          <w:sz w:val="16"/>
        </w:rPr>
      </w:pPr>
      <w:r w:rsidRPr="00107C19">
        <w:rPr>
          <w:sz w:val="16"/>
        </w:rPr>
        <w:t xml:space="preserve">All the </w:t>
      </w:r>
      <w:r w:rsidRPr="00107C19">
        <w:rPr>
          <w:rStyle w:val="StyleUnderline"/>
          <w:highlight w:val="cyan"/>
        </w:rPr>
        <w:t xml:space="preserve">indexes </w:t>
      </w:r>
      <w:r w:rsidRPr="00107C19">
        <w:rPr>
          <w:rStyle w:val="Emphasis"/>
          <w:highlight w:val="cyan"/>
        </w:rPr>
        <w:t>suggest</w:t>
      </w:r>
      <w:r w:rsidRPr="00107C19">
        <w:rPr>
          <w:rStyle w:val="StyleUnderline"/>
          <w:highlight w:val="cyan"/>
        </w:rPr>
        <w:t xml:space="preserve"> China’s GDP growth is lower than the official estimates. Lombard</w:t>
      </w:r>
      <w:r w:rsidRPr="00C5542C">
        <w:rPr>
          <w:rStyle w:val="StyleUnderline"/>
        </w:rPr>
        <w:t xml:space="preserve"> Street Research’s measure</w:t>
      </w:r>
      <w:r w:rsidRPr="00107C19">
        <w:rPr>
          <w:sz w:val="16"/>
        </w:rPr>
        <w:t xml:space="preserve">, based on searching for a more accurate way to deflate nominal GDP, </w:t>
      </w:r>
      <w:r w:rsidRPr="00107C19">
        <w:rPr>
          <w:rStyle w:val="Emphasis"/>
          <w:highlight w:val="cyan"/>
        </w:rPr>
        <w:t>estimated</w:t>
      </w:r>
      <w:r w:rsidRPr="00C5542C">
        <w:rPr>
          <w:rStyle w:val="StyleUnderline"/>
        </w:rPr>
        <w:t xml:space="preserve"> a </w:t>
      </w:r>
      <w:r w:rsidRPr="00107C19">
        <w:rPr>
          <w:rStyle w:val="StyleUnderline"/>
          <w:highlight w:val="cyan"/>
        </w:rPr>
        <w:t>2.9 percent</w:t>
      </w:r>
      <w:r w:rsidRPr="00107C19">
        <w:rPr>
          <w:sz w:val="16"/>
        </w:rPr>
        <w:t xml:space="preserve"> growth rate in the third quarter of 2015, while </w:t>
      </w:r>
      <w:r w:rsidRPr="00107C19">
        <w:rPr>
          <w:rStyle w:val="StyleUnderline"/>
          <w:highlight w:val="cyan"/>
        </w:rPr>
        <w:t>Bloomberg’</w:t>
      </w:r>
      <w:r w:rsidRPr="00C5542C">
        <w:rPr>
          <w:rStyle w:val="StyleUnderline"/>
        </w:rPr>
        <w:t>s model</w:t>
      </w:r>
      <w:r w:rsidRPr="00107C19">
        <w:rPr>
          <w:sz w:val="16"/>
        </w:rPr>
        <w:t>—which includes more data on industrial output and retail sales—</w:t>
      </w:r>
      <w:r w:rsidRPr="00107C19">
        <w:rPr>
          <w:rStyle w:val="StyleUnderline"/>
          <w:highlight w:val="cyan"/>
        </w:rPr>
        <w:t>estimated</w:t>
      </w:r>
      <w:r w:rsidRPr="00C5542C">
        <w:rPr>
          <w:rStyle w:val="StyleUnderline"/>
        </w:rPr>
        <w:t xml:space="preserve"> growth of </w:t>
      </w:r>
      <w:r w:rsidRPr="00107C19">
        <w:rPr>
          <w:rStyle w:val="StyleUnderline"/>
          <w:highlight w:val="cyan"/>
        </w:rPr>
        <w:t>6.6</w:t>
      </w:r>
      <w:r w:rsidRPr="00C5542C">
        <w:rPr>
          <w:rStyle w:val="StyleUnderline"/>
        </w:rPr>
        <w:t xml:space="preserve"> percent in the same period; the o</w:t>
      </w:r>
      <w:r w:rsidRPr="00107C19">
        <w:rPr>
          <w:rStyle w:val="StyleUnderline"/>
          <w:highlight w:val="cyan"/>
        </w:rPr>
        <w:t>fficial estimate was 6.9</w:t>
      </w:r>
      <w:r w:rsidRPr="00C5542C">
        <w:rPr>
          <w:rStyle w:val="StyleUnderline"/>
        </w:rPr>
        <w:t xml:space="preserve"> percent</w:t>
      </w:r>
      <w:r w:rsidRPr="00107C19">
        <w:rPr>
          <w:sz w:val="16"/>
        </w:rPr>
        <w:t xml:space="preserve"> for the third quarter of 2015. The problem with these measures is that a lot of them are black boxes, leaving one to wonder if they give adequate weight to the many complex facets of the Chinese economy.</w:t>
      </w:r>
      <w:bookmarkStart w:id="2" w:name="7"/>
      <w:r w:rsidRPr="00107C19">
        <w:rPr>
          <w:sz w:val="16"/>
        </w:rPr>
        <w:t>7</w:t>
      </w:r>
      <w:bookmarkEnd w:id="2"/>
    </w:p>
    <w:p w14:paraId="2FCA0755" w14:textId="77777777" w:rsidR="0037493F" w:rsidRPr="00107C19" w:rsidRDefault="0037493F" w:rsidP="0037493F">
      <w:pPr>
        <w:rPr>
          <w:sz w:val="16"/>
        </w:rPr>
      </w:pPr>
      <w:r w:rsidRPr="00107C19">
        <w:rPr>
          <w:sz w:val="16"/>
        </w:rPr>
        <w:t>Perhaps the most popular index for Chinese GDP is the one suggested by and named after Li Keqiang, then China’s vice premier and now premier. In 2007, Li was quoted in a U.S. diplomatic cable later released by WikiLeaks as saying GDP figures are “man-made” and therefore unreliable. He went on to say that instead of looking at official figures, he uses electricity production, rail cargo shipments and loan disbursements.</w:t>
      </w:r>
    </w:p>
    <w:p w14:paraId="74880A56" w14:textId="77777777" w:rsidR="0037493F" w:rsidRPr="00107C19" w:rsidRDefault="0037493F" w:rsidP="0037493F">
      <w:pPr>
        <w:rPr>
          <w:sz w:val="16"/>
        </w:rPr>
      </w:pPr>
      <w:r w:rsidRPr="00107C19">
        <w:rPr>
          <w:sz w:val="16"/>
        </w:rPr>
        <w:t>This index is easily constructed by anyone with access to these three data series. Researchers John Fernald, Israel Malkin and Mark Spiegel designed an index based on the three variables and made the data and methodology available in an online appendix.</w:t>
      </w:r>
      <w:bookmarkStart w:id="3" w:name="8"/>
      <w:r w:rsidRPr="00107C19">
        <w:rPr>
          <w:sz w:val="16"/>
        </w:rPr>
        <w:t>8</w:t>
      </w:r>
      <w:bookmarkEnd w:id="3"/>
      <w:r w:rsidRPr="00107C19">
        <w:rPr>
          <w:sz w:val="16"/>
        </w:rPr>
        <w:t> The researchers fitted a regression of the index on real GDP growth from 2000 to 2009 and then used the fitted values to predict real GDP growth from 2009 through 2012 (referred to as out-of-sample in the accompanying graph).</w:t>
      </w:r>
    </w:p>
    <w:p w14:paraId="220189DE" w14:textId="77777777" w:rsidR="0037493F" w:rsidRPr="00107C19" w:rsidRDefault="0037493F" w:rsidP="0037493F">
      <w:pPr>
        <w:rPr>
          <w:sz w:val="16"/>
        </w:rPr>
      </w:pPr>
      <w:r w:rsidRPr="00107C19">
        <w:rPr>
          <w:sz w:val="16"/>
        </w:rPr>
        <w:t>Their results indicate that the relationship between GDP and the Li index during the 2000-2009 period continued to hold in the 2009-2012 period. In other words, the changes in official GDP statistics during the 2009-2012 slowdown were consistent with Li’s index. This analysis offers some validation that the quarter-to-quarter percent changes in Chinese official statistics are not overstated.</w:t>
      </w:r>
    </w:p>
    <w:p w14:paraId="3012D09B" w14:textId="77777777" w:rsidR="0037493F" w:rsidRPr="00107C19" w:rsidRDefault="0037493F" w:rsidP="0037493F">
      <w:pPr>
        <w:rPr>
          <w:sz w:val="16"/>
        </w:rPr>
      </w:pPr>
      <w:r w:rsidRPr="00107C19">
        <w:rPr>
          <w:sz w:val="16"/>
        </w:rPr>
        <w:t>These methodologies, however, would not detect whether the level of Chinese GDP has been consistently overestimated for a long period of time. Moreover, many of the GDP proxies do not include any measure of China’s growing service sector or agricultural production. By some estimates, services now make up about 49 percent of Chinese output, compared with physical production, which makes up 42 percent.</w:t>
      </w:r>
      <w:bookmarkStart w:id="4" w:name="9"/>
      <w:r w:rsidRPr="00107C19">
        <w:rPr>
          <w:sz w:val="16"/>
        </w:rPr>
        <w:t>9</w:t>
      </w:r>
      <w:bookmarkEnd w:id="4"/>
    </w:p>
    <w:p w14:paraId="5CD9A4AC" w14:textId="77777777" w:rsidR="0037493F" w:rsidRPr="00107C19" w:rsidRDefault="0037493F" w:rsidP="0037493F">
      <w:pPr>
        <w:rPr>
          <w:sz w:val="16"/>
        </w:rPr>
      </w:pPr>
      <w:r w:rsidRPr="00107C19">
        <w:rPr>
          <w:sz w:val="16"/>
        </w:rPr>
        <w:t>Luminosity</w:t>
      </w:r>
    </w:p>
    <w:p w14:paraId="248F3693" w14:textId="77777777" w:rsidR="0037493F" w:rsidRPr="00107C19" w:rsidRDefault="0037493F" w:rsidP="0037493F">
      <w:pPr>
        <w:rPr>
          <w:sz w:val="16"/>
        </w:rPr>
      </w:pPr>
      <w:r w:rsidRPr="00C5542C">
        <w:rPr>
          <w:rStyle w:val="StyleUnderline"/>
        </w:rPr>
        <w:t xml:space="preserve">Another </w:t>
      </w:r>
      <w:r w:rsidRPr="00107C19">
        <w:rPr>
          <w:rStyle w:val="Emphasis"/>
          <w:highlight w:val="cyan"/>
        </w:rPr>
        <w:t>alternative</w:t>
      </w:r>
      <w:r w:rsidRPr="00107C19">
        <w:rPr>
          <w:rStyle w:val="StyleUnderline"/>
          <w:highlight w:val="cyan"/>
        </w:rPr>
        <w:t xml:space="preserve"> method uses</w:t>
      </w:r>
      <w:r w:rsidRPr="00C5542C">
        <w:rPr>
          <w:rStyle w:val="StyleUnderline"/>
        </w:rPr>
        <w:t xml:space="preserve"> satellite data that measures the </w:t>
      </w:r>
      <w:r w:rsidRPr="00107C19">
        <w:rPr>
          <w:rStyle w:val="Emphasis"/>
          <w:highlight w:val="cyan"/>
        </w:rPr>
        <w:t>intensity</w:t>
      </w:r>
      <w:r w:rsidRPr="00107C19">
        <w:rPr>
          <w:rStyle w:val="StyleUnderline"/>
          <w:highlight w:val="cyan"/>
        </w:rPr>
        <w:t xml:space="preserve"> of</w:t>
      </w:r>
      <w:r w:rsidRPr="00C5542C">
        <w:rPr>
          <w:rStyle w:val="StyleUnderline"/>
        </w:rPr>
        <w:t xml:space="preserve"> man-made night </w:t>
      </w:r>
      <w:r w:rsidRPr="00107C19">
        <w:rPr>
          <w:rStyle w:val="StyleUnderline"/>
          <w:highlight w:val="cyan"/>
        </w:rPr>
        <w:t>lights</w:t>
      </w:r>
      <w:r w:rsidRPr="00107C19">
        <w:rPr>
          <w:sz w:val="16"/>
        </w:rPr>
        <w:t xml:space="preserve"> (luminosity). Unlike indexes of human-produced economic data, these data are immune to falsification or misreporting. The night-lights data we examine are gathered by Air Force satellites circling the earth 14 times a day since the 1970s. The satellites measure the light intensity emanating from specific geographic pixels, which can be aggregated to subnational, national and supranational levels. In 2012, economists J. Vernon Henderson, Adam Storeygard and David N. Weil created a dataset using information from night-lights satellites and applied it to estimate GDP in countries with low-quality data.</w:t>
      </w:r>
      <w:bookmarkStart w:id="5" w:name="10"/>
      <w:r w:rsidRPr="00107C19">
        <w:rPr>
          <w:sz w:val="16"/>
        </w:rPr>
        <w:t>10</w:t>
      </w:r>
      <w:bookmarkEnd w:id="5"/>
    </w:p>
    <w:p w14:paraId="252D61F2" w14:textId="77777777" w:rsidR="0037493F" w:rsidRPr="00107C19" w:rsidRDefault="0037493F" w:rsidP="0037493F">
      <w:pPr>
        <w:rPr>
          <w:sz w:val="16"/>
        </w:rPr>
      </w:pPr>
      <w:r w:rsidRPr="00107C19">
        <w:rPr>
          <w:sz w:val="16"/>
        </w:rPr>
        <w:t>The three researchers identified several reasons why night-lights data are a good proxy for economic activity. First, they argued that night-lights data track GDP because consumption of all goods in the evening requires light. To verify this claim, they confirmed that variation in pixels lit across countries is positively correlated with income (controlling for population density).</w:t>
      </w:r>
      <w:bookmarkStart w:id="6" w:name="11"/>
      <w:r w:rsidRPr="00107C19">
        <w:rPr>
          <w:sz w:val="16"/>
        </w:rPr>
        <w:t>11</w:t>
      </w:r>
      <w:bookmarkEnd w:id="6"/>
    </w:p>
    <w:p w14:paraId="591351C3" w14:textId="77777777" w:rsidR="0037493F" w:rsidRPr="00C5542C" w:rsidRDefault="0037493F" w:rsidP="0037493F">
      <w:pPr>
        <w:rPr>
          <w:rStyle w:val="StyleUnderline"/>
        </w:rPr>
      </w:pPr>
      <w:r w:rsidRPr="00107C19">
        <w:rPr>
          <w:sz w:val="16"/>
        </w:rPr>
        <w:t>Henderson, Storeygard and Weil estimated a 14-year change and annual changes in economic activity for a panel of 188 countries between 1992 and 2008, including many low- and middle-income countries.</w:t>
      </w:r>
      <w:bookmarkStart w:id="7" w:name="12"/>
      <w:r w:rsidRPr="00107C19">
        <w:rPr>
          <w:sz w:val="16"/>
        </w:rPr>
        <w:t>12</w:t>
      </w:r>
      <w:bookmarkEnd w:id="7"/>
      <w:r w:rsidRPr="00107C19">
        <w:rPr>
          <w:sz w:val="16"/>
        </w:rPr>
        <w:t xml:space="preserve"> One way to assess the quality of Chinese economic data is to look at the difference between the growth rate of real GDP reported by the government and the estimated growth from 1992 to 2006 using the night-lights data. </w:t>
      </w:r>
      <w:r w:rsidRPr="00C5542C">
        <w:rPr>
          <w:rStyle w:val="StyleUnderline"/>
        </w:rPr>
        <w:t xml:space="preserve">Reported real GDP growth in China over this period is about </w:t>
      </w:r>
      <w:r w:rsidRPr="00107C19">
        <w:rPr>
          <w:rStyle w:val="Emphasis"/>
        </w:rPr>
        <w:t>122 percent</w:t>
      </w:r>
      <w:r w:rsidRPr="00107C19">
        <w:rPr>
          <w:sz w:val="16"/>
        </w:rPr>
        <w:t xml:space="preserve">, while </w:t>
      </w:r>
      <w:r w:rsidRPr="00C5542C">
        <w:rPr>
          <w:rStyle w:val="StyleUnderline"/>
        </w:rPr>
        <w:t>predicted growth using the night-lights data is only 57 percent.</w:t>
      </w:r>
    </w:p>
    <w:p w14:paraId="55347F4E" w14:textId="77777777" w:rsidR="0037493F" w:rsidRPr="00107C19" w:rsidRDefault="0037493F" w:rsidP="0037493F">
      <w:pPr>
        <w:rPr>
          <w:sz w:val="16"/>
        </w:rPr>
      </w:pPr>
      <w:r w:rsidRPr="00107C19">
        <w:rPr>
          <w:sz w:val="16"/>
        </w:rPr>
        <w:t xml:space="preserve">This sizable gap suggests cumulative </w:t>
      </w:r>
      <w:r w:rsidRPr="00C5542C">
        <w:rPr>
          <w:rStyle w:val="StyleUnderline"/>
        </w:rPr>
        <w:t xml:space="preserve">Chinese </w:t>
      </w:r>
      <w:r w:rsidRPr="00107C19">
        <w:rPr>
          <w:rStyle w:val="StyleUnderline"/>
          <w:highlight w:val="cyan"/>
        </w:rPr>
        <w:t>growth</w:t>
      </w:r>
      <w:r w:rsidRPr="00107C19">
        <w:rPr>
          <w:sz w:val="16"/>
        </w:rPr>
        <w:t xml:space="preserve"> over the years </w:t>
      </w:r>
      <w:r w:rsidRPr="00107C19">
        <w:rPr>
          <w:rStyle w:val="StyleUnderline"/>
          <w:highlight w:val="cyan"/>
        </w:rPr>
        <w:t xml:space="preserve">could be </w:t>
      </w:r>
      <w:r w:rsidRPr="00107C19">
        <w:rPr>
          <w:rStyle w:val="Emphasis"/>
          <w:highlight w:val="cyan"/>
        </w:rPr>
        <w:t>overstated</w:t>
      </w:r>
      <w:r w:rsidRPr="00107C19">
        <w:rPr>
          <w:rStyle w:val="StyleUnderline"/>
          <w:highlight w:val="cyan"/>
        </w:rPr>
        <w:t xml:space="preserve"> by</w:t>
      </w:r>
      <w:r w:rsidRPr="00C5542C">
        <w:rPr>
          <w:rStyle w:val="StyleUnderline"/>
        </w:rPr>
        <w:t xml:space="preserve"> as much as </w:t>
      </w:r>
      <w:r w:rsidRPr="00107C19">
        <w:rPr>
          <w:rStyle w:val="StyleUnderline"/>
          <w:highlight w:val="cyan"/>
        </w:rPr>
        <w:t>65 percent</w:t>
      </w:r>
      <w:r w:rsidRPr="00107C19">
        <w:rPr>
          <w:sz w:val="16"/>
        </w:rPr>
        <w:t>. Compared with other countries in the sample, the difference between the official and estimated numbers for China is large. In fact, the only country with a larger gap than China is Myanmar. India also has a large gap between actual and estimated, about 39 percent, although this gap is still notably smaller than China’s. Other emerging countries, like Brazil and Russia, have significantly smaller gaps between actual and estimated.</w:t>
      </w:r>
    </w:p>
    <w:p w14:paraId="5A04A887" w14:textId="77777777" w:rsidR="0037493F" w:rsidRPr="00107C19" w:rsidRDefault="0037493F" w:rsidP="0037493F">
      <w:pPr>
        <w:rPr>
          <w:sz w:val="16"/>
        </w:rPr>
      </w:pPr>
      <w:r w:rsidRPr="00107C19">
        <w:rPr>
          <w:sz w:val="16"/>
        </w:rPr>
        <w:t>Figure 4 shows Henderson, Storeygard and Weil’s estimated annual GDP growth using night-lights data. The purple line represents estimated real GDP growth using night-lights data.</w:t>
      </w:r>
      <w:bookmarkStart w:id="8" w:name="13"/>
      <w:r w:rsidRPr="00107C19">
        <w:rPr>
          <w:sz w:val="16"/>
        </w:rPr>
        <w:t>13</w:t>
      </w:r>
      <w:bookmarkEnd w:id="8"/>
      <w:r w:rsidRPr="00107C19">
        <w:rPr>
          <w:sz w:val="16"/>
        </w:rPr>
        <w:t> The green line is estimated real GDP growth using night-lights data in conjunction with the country’s long-term growth path, calculated using official data. The inclusion of this trend essentially forces the estimated values to follow the same growth path as the official data so that the night-lights data are only informing annual fluctuations from the trend.</w:t>
      </w:r>
    </w:p>
    <w:p w14:paraId="7FC23109" w14:textId="77777777" w:rsidR="0037493F" w:rsidRPr="00107C19" w:rsidRDefault="0037493F" w:rsidP="0037493F">
      <w:pPr>
        <w:rPr>
          <w:sz w:val="16"/>
        </w:rPr>
      </w:pPr>
      <w:r w:rsidRPr="00107C19">
        <w:rPr>
          <w:sz w:val="16"/>
        </w:rPr>
        <w:t>The purple line shows that real GDP growth is consistently overstated, particularly in the years before 1996. The green line (with the included growth trend) shows overstated growth before 1996; it also is much more volatile from year to year, moving more as one would expect real GDP growth to move. After 1996, however, the green line tracks the black line (the official growth rate) closely; this supports the other indexes’ conclusions that quarter-to-quarter fluctuations in Chinese real GDP growth are smoothed, but likely move in the correct direction.</w:t>
      </w:r>
    </w:p>
    <w:p w14:paraId="57E018FC" w14:textId="77777777" w:rsidR="0037493F" w:rsidRPr="00107C19" w:rsidRDefault="0037493F" w:rsidP="0037493F">
      <w:pPr>
        <w:rPr>
          <w:sz w:val="16"/>
        </w:rPr>
      </w:pPr>
      <w:r w:rsidRPr="00107C19">
        <w:rPr>
          <w:sz w:val="16"/>
        </w:rPr>
        <w:t>Conclusion</w:t>
      </w:r>
    </w:p>
    <w:p w14:paraId="4B2B58FB" w14:textId="77777777" w:rsidR="0037493F" w:rsidRPr="00107C19" w:rsidRDefault="0037493F" w:rsidP="0037493F">
      <w:pPr>
        <w:rPr>
          <w:rStyle w:val="StyleUnderline"/>
        </w:rPr>
      </w:pPr>
      <w:r w:rsidRPr="00107C19">
        <w:rPr>
          <w:rStyle w:val="Emphasis"/>
          <w:highlight w:val="cyan"/>
        </w:rPr>
        <w:t>Skepticism</w:t>
      </w:r>
      <w:r w:rsidRPr="00107C19">
        <w:rPr>
          <w:rStyle w:val="StyleUnderline"/>
          <w:highlight w:val="cyan"/>
        </w:rPr>
        <w:t xml:space="preserve"> for Chinese official economic data is </w:t>
      </w:r>
      <w:r w:rsidRPr="00107C19">
        <w:rPr>
          <w:rStyle w:val="Emphasis"/>
          <w:highlight w:val="cyan"/>
        </w:rPr>
        <w:t>widespread</w:t>
      </w:r>
      <w:r w:rsidRPr="00107C19">
        <w:rPr>
          <w:rStyle w:val="StyleUnderline"/>
        </w:rPr>
        <w:t>, and it should be</w:t>
      </w:r>
      <w:r w:rsidRPr="00107C19">
        <w:rPr>
          <w:sz w:val="16"/>
        </w:rPr>
        <w:t xml:space="preserve">. Even if every Chinese economic number were reported truthfully and accurately to the best of an individual’s understanding, the </w:t>
      </w:r>
      <w:r w:rsidRPr="00107C19">
        <w:rPr>
          <w:rStyle w:val="StyleUnderline"/>
          <w:highlight w:val="cyan"/>
        </w:rPr>
        <w:t>official numbers</w:t>
      </w:r>
      <w:r w:rsidRPr="00107C19">
        <w:rPr>
          <w:rStyle w:val="StyleUnderline"/>
        </w:rPr>
        <w:t xml:space="preserve"> would still </w:t>
      </w:r>
      <w:r w:rsidRPr="00107C19">
        <w:rPr>
          <w:rStyle w:val="StyleUnderline"/>
          <w:highlight w:val="cyan"/>
        </w:rPr>
        <w:t>fail to</w:t>
      </w:r>
      <w:r w:rsidRPr="00107C19">
        <w:rPr>
          <w:rStyle w:val="StyleUnderline"/>
        </w:rPr>
        <w:t xml:space="preserve"> </w:t>
      </w:r>
      <w:r w:rsidRPr="00107C19">
        <w:rPr>
          <w:rStyle w:val="Emphasis"/>
        </w:rPr>
        <w:t xml:space="preserve">fully </w:t>
      </w:r>
      <w:r w:rsidRPr="00107C19">
        <w:rPr>
          <w:rStyle w:val="Emphasis"/>
          <w:highlight w:val="cyan"/>
        </w:rPr>
        <w:t>capture</w:t>
      </w:r>
      <w:r w:rsidRPr="00107C19">
        <w:rPr>
          <w:rStyle w:val="StyleUnderline"/>
          <w:highlight w:val="cyan"/>
        </w:rPr>
        <w:t xml:space="preserve"> the</w:t>
      </w:r>
      <w:r w:rsidRPr="00107C19">
        <w:rPr>
          <w:rStyle w:val="StyleUnderline"/>
        </w:rPr>
        <w:t xml:space="preserve"> </w:t>
      </w:r>
      <w:r w:rsidRPr="00107C19">
        <w:rPr>
          <w:rStyle w:val="Emphasis"/>
        </w:rPr>
        <w:t>evolution</w:t>
      </w:r>
      <w:r w:rsidRPr="00107C19">
        <w:rPr>
          <w:rStyle w:val="StyleUnderline"/>
        </w:rPr>
        <w:t xml:space="preserve"> of an </w:t>
      </w:r>
      <w:r w:rsidRPr="00107C19">
        <w:rPr>
          <w:rStyle w:val="StyleUnderline"/>
          <w:highlight w:val="cyan"/>
        </w:rPr>
        <w:t>economy</w:t>
      </w:r>
      <w:r w:rsidRPr="00107C19">
        <w:rPr>
          <w:rStyle w:val="StyleUnderline"/>
        </w:rPr>
        <w:t xml:space="preserve"> growing and changing so quickly.</w:t>
      </w:r>
    </w:p>
    <w:p w14:paraId="5901826E" w14:textId="77777777" w:rsidR="0037493F" w:rsidRPr="00107C19" w:rsidRDefault="0037493F" w:rsidP="0037493F">
      <w:pPr>
        <w:rPr>
          <w:sz w:val="16"/>
        </w:rPr>
      </w:pPr>
      <w:r w:rsidRPr="00107C19">
        <w:rPr>
          <w:sz w:val="16"/>
        </w:rPr>
        <w:t>China’s economic data system is a work in progress and a hurdle that statisticians have yet to overcome. The Chinese NBS could improve its system by offering greater transparency behind the data-gathering process and statistical procedures, allowing data users to better identify weaknesses in the official numbers. But the heavy criticism of Chinese officials and accusations of intentional falsification or manipulation are likely misplaced. The truth is more likely that economic growth in China is too challenging to capture as effectively as growth in developed countries.</w:t>
      </w:r>
    </w:p>
    <w:p w14:paraId="29F5895C" w14:textId="77777777" w:rsidR="0037493F" w:rsidRPr="00107C19" w:rsidRDefault="0037493F" w:rsidP="0037493F">
      <w:pPr>
        <w:rPr>
          <w:sz w:val="16"/>
        </w:rPr>
      </w:pPr>
      <w:r w:rsidRPr="00107C19">
        <w:rPr>
          <w:sz w:val="16"/>
        </w:rPr>
        <w:t>Alternative measures of growth can offer useful insight into the accuracy of official statistics. Chinese growth was likely overstated during the transition period from command to market economy, possibly leading to an exaggerated level of output in the recent data. An exaggerated level of output could mean that the Chinese share of world GDP is overstated.</w:t>
      </w:r>
    </w:p>
    <w:p w14:paraId="4BA34844" w14:textId="77777777" w:rsidR="0037493F" w:rsidRPr="00107C19" w:rsidRDefault="0037493F" w:rsidP="0037493F">
      <w:pPr>
        <w:rPr>
          <w:sz w:val="16"/>
        </w:rPr>
      </w:pPr>
      <w:r w:rsidRPr="00107C19">
        <w:rPr>
          <w:sz w:val="16"/>
        </w:rPr>
        <w:t>However, while the level of Chinese GDP may remain overstated, both the Li index and estimates from the night-lights data suggest that the recent growth rate numbers for Chinese official data are more reliable. They may be subject to collection error and smoothing, but appear to be moving in the correct direction.</w:t>
      </w:r>
    </w:p>
    <w:p w14:paraId="52183B3C" w14:textId="77777777" w:rsidR="0037493F" w:rsidRDefault="0037493F" w:rsidP="0037493F"/>
    <w:p w14:paraId="06A5412C" w14:textId="77777777" w:rsidR="0037493F" w:rsidRDefault="0037493F" w:rsidP="0037493F"/>
    <w:p w14:paraId="0CC1D655" w14:textId="77777777" w:rsidR="0037493F" w:rsidRDefault="0037493F" w:rsidP="0037493F"/>
    <w:p w14:paraId="034827D7" w14:textId="77777777" w:rsidR="0037493F" w:rsidRDefault="0037493F" w:rsidP="0037493F">
      <w:pPr>
        <w:pStyle w:val="Heading2"/>
      </w:pPr>
      <w:r>
        <w:t>China Leadership</w:t>
      </w:r>
    </w:p>
    <w:p w14:paraId="022D15FC" w14:textId="77777777" w:rsidR="0037493F" w:rsidRDefault="0037493F" w:rsidP="0037493F">
      <w:pPr>
        <w:pStyle w:val="Heading4"/>
      </w:pPr>
      <w:r>
        <w:t>Countries prefer US leadership over China</w:t>
      </w:r>
    </w:p>
    <w:p w14:paraId="16B124D7" w14:textId="77777777" w:rsidR="0037493F" w:rsidRDefault="0037493F" w:rsidP="0037493F">
      <w:r w:rsidRPr="00C05906">
        <w:t xml:space="preserve">Zacc </w:t>
      </w:r>
      <w:r w:rsidRPr="00C05906">
        <w:rPr>
          <w:rStyle w:val="Style13ptBold"/>
        </w:rPr>
        <w:t>Ritter and</w:t>
      </w:r>
      <w:r w:rsidRPr="00C05906">
        <w:t xml:space="preserve"> Julie </w:t>
      </w:r>
      <w:r w:rsidRPr="00C05906">
        <w:rPr>
          <w:rStyle w:val="Style13ptBold"/>
        </w:rPr>
        <w:t>Ray 24</w:t>
      </w:r>
      <w:r>
        <w:rPr>
          <w:rStyle w:val="Style13ptBold"/>
        </w:rPr>
        <w:t xml:space="preserve"> </w:t>
      </w:r>
      <w:r w:rsidRPr="00C05906">
        <w:t>Zacc Ritter, project director and advanced data analyst at Gallup</w:t>
      </w:r>
      <w:r>
        <w:t>.</w:t>
      </w:r>
      <w:r w:rsidRPr="00C05906">
        <w:t xml:space="preserve"> Julie Ray has been writing and editing for more than 30 years -- more than 20 of them for Gallup. She analyzes and writes about Gallup's global research - with an emphasis on migration -- for international clients, leaders and the media.</w:t>
      </w:r>
      <w:r>
        <w:t xml:space="preserve"> (05-6-2024, “</w:t>
      </w:r>
      <w:r w:rsidRPr="00C05906">
        <w:t>China vs. U.S.: Who's Winning Hearts and Minds?</w:t>
      </w:r>
      <w:r>
        <w:t>” Gallup,</w:t>
      </w:r>
      <w:r>
        <w:rPr>
          <w:rStyle w:val="Style13ptBold"/>
          <w:b w:val="0"/>
          <w:bCs w:val="0"/>
          <w:sz w:val="22"/>
        </w:rPr>
        <w:t xml:space="preserve"> </w:t>
      </w:r>
      <w:hyperlink r:id="rId10" w:history="1">
        <w:r w:rsidRPr="00790D53">
          <w:rPr>
            <w:rStyle w:val="Hyperlink"/>
          </w:rPr>
          <w:t>https://news.gallup.com/poll/644753/china-winning-hearts-minds.aspx</w:t>
        </w:r>
      </w:hyperlink>
      <w:r>
        <w:rPr>
          <w:rStyle w:val="Hyperlink"/>
        </w:rPr>
        <w:t xml:space="preserve"> </w:t>
      </w:r>
      <w:r>
        <w:rPr>
          <w:rStyle w:val="Hyperlink"/>
          <w:color w:val="000000" w:themeColor="text1"/>
        </w:rPr>
        <w:t>AKS</w:t>
      </w:r>
      <w:r>
        <w:t>)</w:t>
      </w:r>
    </w:p>
    <w:p w14:paraId="24DF10BD" w14:textId="77777777" w:rsidR="0037493F" w:rsidRPr="00CD0113" w:rsidRDefault="0037493F" w:rsidP="0037493F">
      <w:pPr>
        <w:rPr>
          <w:sz w:val="16"/>
        </w:rPr>
      </w:pPr>
      <w:r w:rsidRPr="00CD0113">
        <w:rPr>
          <w:sz w:val="16"/>
        </w:rPr>
        <w:t xml:space="preserve">The </w:t>
      </w:r>
      <w:r w:rsidRPr="000E713B">
        <w:rPr>
          <w:rStyle w:val="Emphasis"/>
          <w:highlight w:val="cyan"/>
        </w:rPr>
        <w:t>U.S.</w:t>
      </w:r>
      <w:r w:rsidRPr="000E713B">
        <w:rPr>
          <w:rStyle w:val="StyleUnderline"/>
          <w:highlight w:val="cyan"/>
        </w:rPr>
        <w:t xml:space="preserve"> </w:t>
      </w:r>
      <w:r w:rsidRPr="000E713B">
        <w:rPr>
          <w:rStyle w:val="StyleUnderline"/>
        </w:rPr>
        <w:t xml:space="preserve">is </w:t>
      </w:r>
      <w:r w:rsidRPr="000E713B">
        <w:rPr>
          <w:rStyle w:val="StyleUnderline"/>
          <w:highlight w:val="cyan"/>
        </w:rPr>
        <w:t xml:space="preserve">currently </w:t>
      </w:r>
      <w:r w:rsidRPr="000E713B">
        <w:rPr>
          <w:rStyle w:val="Emphasis"/>
          <w:highlight w:val="cyan"/>
        </w:rPr>
        <w:t>beating China</w:t>
      </w:r>
      <w:r w:rsidRPr="00CD0113">
        <w:rPr>
          <w:sz w:val="16"/>
        </w:rPr>
        <w:t xml:space="preserve"> in the competition </w:t>
      </w:r>
      <w:r w:rsidRPr="00CD0113">
        <w:rPr>
          <w:sz w:val="16"/>
          <w:highlight w:val="cyan"/>
        </w:rPr>
        <w:t xml:space="preserve">for </w:t>
      </w:r>
      <w:r w:rsidRPr="000E713B">
        <w:rPr>
          <w:rStyle w:val="Emphasis"/>
          <w:highlight w:val="cyan"/>
        </w:rPr>
        <w:t>leadership approval</w:t>
      </w:r>
      <w:r w:rsidRPr="00C05906">
        <w:rPr>
          <w:rStyle w:val="StyleUnderline"/>
        </w:rPr>
        <w:t xml:space="preserve"> in </w:t>
      </w:r>
      <w:r w:rsidRPr="000E713B">
        <w:rPr>
          <w:rStyle w:val="StyleUnderline"/>
          <w:highlight w:val="cyan"/>
        </w:rPr>
        <w:t>much of the</w:t>
      </w:r>
      <w:r w:rsidRPr="00C05906">
        <w:rPr>
          <w:rStyle w:val="StyleUnderline"/>
        </w:rPr>
        <w:t xml:space="preserve"> </w:t>
      </w:r>
      <w:r w:rsidRPr="000E713B">
        <w:rPr>
          <w:rStyle w:val="StyleUnderline"/>
          <w:highlight w:val="cyan"/>
        </w:rPr>
        <w:t>world</w:t>
      </w:r>
      <w:r w:rsidRPr="00C05906">
        <w:rPr>
          <w:rStyle w:val="StyleUnderline"/>
        </w:rPr>
        <w:t>.</w:t>
      </w:r>
      <w:r w:rsidRPr="00CD0113">
        <w:rPr>
          <w:sz w:val="16"/>
        </w:rPr>
        <w:t xml:space="preserve"> But, as a new Gallup report shows, this approval can depend a great deal on who is in power.</w:t>
      </w:r>
    </w:p>
    <w:p w14:paraId="1C91DD33" w14:textId="77777777" w:rsidR="0037493F" w:rsidRPr="00CD0113" w:rsidRDefault="0037493F" w:rsidP="0037493F">
      <w:pPr>
        <w:rPr>
          <w:sz w:val="16"/>
        </w:rPr>
      </w:pPr>
    </w:p>
    <w:p w14:paraId="22DFBA2E" w14:textId="77777777" w:rsidR="0037493F" w:rsidRPr="00CD0113" w:rsidRDefault="0037493F" w:rsidP="0037493F">
      <w:pPr>
        <w:rPr>
          <w:sz w:val="16"/>
        </w:rPr>
      </w:pPr>
      <w:r w:rsidRPr="00CD0113">
        <w:rPr>
          <w:sz w:val="16"/>
        </w:rPr>
        <w:t xml:space="preserve">Based on relative </w:t>
      </w:r>
      <w:r w:rsidRPr="000E713B">
        <w:rPr>
          <w:rStyle w:val="StyleUnderline"/>
          <w:highlight w:val="cyan"/>
        </w:rPr>
        <w:t>net approval scores</w:t>
      </w:r>
      <w:r w:rsidRPr="00CD0113">
        <w:rPr>
          <w:sz w:val="16"/>
        </w:rPr>
        <w:t xml:space="preserve">, </w:t>
      </w:r>
      <w:r w:rsidRPr="00C05906">
        <w:rPr>
          <w:rStyle w:val="StyleUnderline"/>
        </w:rPr>
        <w:t xml:space="preserve">the </w:t>
      </w:r>
      <w:r w:rsidRPr="000E713B">
        <w:rPr>
          <w:rStyle w:val="Emphasis"/>
          <w:highlight w:val="cyan"/>
        </w:rPr>
        <w:t>U.S.</w:t>
      </w:r>
      <w:r w:rsidRPr="000E713B">
        <w:rPr>
          <w:rStyle w:val="StyleUnderline"/>
          <w:highlight w:val="cyan"/>
        </w:rPr>
        <w:t xml:space="preserve"> enjoyed</w:t>
      </w:r>
      <w:r w:rsidRPr="00C05906">
        <w:rPr>
          <w:rStyle w:val="StyleUnderline"/>
        </w:rPr>
        <w:t xml:space="preserve"> an </w:t>
      </w:r>
      <w:r w:rsidRPr="000E713B">
        <w:rPr>
          <w:rStyle w:val="Emphasis"/>
          <w:highlight w:val="cyan"/>
        </w:rPr>
        <w:t>advantage</w:t>
      </w:r>
      <w:r w:rsidRPr="000E713B">
        <w:rPr>
          <w:rStyle w:val="StyleUnderline"/>
          <w:highlight w:val="cyan"/>
        </w:rPr>
        <w:t xml:space="preserve"> in 81 out of 133 countries</w:t>
      </w:r>
      <w:r w:rsidRPr="00CD0113">
        <w:rPr>
          <w:sz w:val="16"/>
        </w:rPr>
        <w:t xml:space="preserve"> that Gallup surveyed in 2023, while </w:t>
      </w:r>
      <w:r w:rsidRPr="000E713B">
        <w:rPr>
          <w:rStyle w:val="StyleUnderline"/>
          <w:highlight w:val="cyan"/>
        </w:rPr>
        <w:t>China had</w:t>
      </w:r>
      <w:r w:rsidRPr="00C05906">
        <w:rPr>
          <w:rStyle w:val="StyleUnderline"/>
        </w:rPr>
        <w:t xml:space="preserve"> an </w:t>
      </w:r>
      <w:r w:rsidRPr="000E713B">
        <w:rPr>
          <w:rStyle w:val="StyleUnderline"/>
          <w:highlight w:val="cyan"/>
        </w:rPr>
        <w:t>advantage in 52</w:t>
      </w:r>
      <w:r w:rsidRPr="00C05906">
        <w:rPr>
          <w:rStyle w:val="StyleUnderline"/>
        </w:rPr>
        <w:t>.</w:t>
      </w:r>
    </w:p>
    <w:p w14:paraId="7BF64994" w14:textId="77777777" w:rsidR="0037493F" w:rsidRPr="00CD0113" w:rsidRDefault="0037493F" w:rsidP="0037493F">
      <w:pPr>
        <w:rPr>
          <w:sz w:val="16"/>
        </w:rPr>
      </w:pPr>
    </w:p>
    <w:p w14:paraId="3271AEEC" w14:textId="77777777" w:rsidR="0037493F" w:rsidRPr="00CD0113" w:rsidRDefault="0037493F" w:rsidP="0037493F">
      <w:pPr>
        <w:rPr>
          <w:sz w:val="16"/>
        </w:rPr>
      </w:pPr>
      <w:r w:rsidRPr="00CD0113">
        <w:rPr>
          <w:sz w:val="16"/>
        </w:rPr>
        <w:t>The United States' net approval advantage was largest in Kosovo at +154 points (+78 U.S. net approval and -76 Chinese net approval). China’s advantage was largest in Russia at -132 points (-82 U.S. net approval and +50 Chinese net approval).</w:t>
      </w:r>
    </w:p>
    <w:p w14:paraId="4E506CD3" w14:textId="77777777" w:rsidR="0037493F" w:rsidRPr="00CD0113" w:rsidRDefault="0037493F" w:rsidP="0037493F">
      <w:pPr>
        <w:rPr>
          <w:sz w:val="16"/>
        </w:rPr>
      </w:pPr>
    </w:p>
    <w:p w14:paraId="7E6BB35D" w14:textId="77777777" w:rsidR="0037493F" w:rsidRPr="00CD0113" w:rsidRDefault="0037493F" w:rsidP="0037493F">
      <w:pPr>
        <w:rPr>
          <w:sz w:val="16"/>
        </w:rPr>
      </w:pPr>
      <w:r w:rsidRPr="00CD0113">
        <w:rPr>
          <w:sz w:val="16"/>
        </w:rPr>
        <w:t>In any country, net approval of the U.S. minus net approval of China results in a relative net approval score between 200 and -200. A score of 200 means everyone approves of U.S. leadership and disapproves of Chinese leadership, while a score of -200 indicates the opposite. A score of 0 suggests parity, where the U.S. and China share the same net approval score.</w:t>
      </w:r>
    </w:p>
    <w:p w14:paraId="04CCF964" w14:textId="77777777" w:rsidR="0037493F" w:rsidRPr="00CD0113" w:rsidRDefault="0037493F" w:rsidP="0037493F">
      <w:pPr>
        <w:rPr>
          <w:sz w:val="16"/>
        </w:rPr>
      </w:pPr>
    </w:p>
    <w:p w14:paraId="46881585" w14:textId="77777777" w:rsidR="0037493F" w:rsidRPr="00CD0113" w:rsidRDefault="0037493F" w:rsidP="0037493F">
      <w:pPr>
        <w:rPr>
          <w:sz w:val="16"/>
        </w:rPr>
      </w:pPr>
      <w:r w:rsidRPr="00CD0113">
        <w:rPr>
          <w:sz w:val="16"/>
        </w:rPr>
        <w:t>(For more on this calculation, see the Leadership Net Approval and Soft Power section after the first chart.)</w:t>
      </w:r>
    </w:p>
    <w:p w14:paraId="6DAE5EE3" w14:textId="77777777" w:rsidR="0037493F" w:rsidRPr="00CD0113" w:rsidRDefault="0037493F" w:rsidP="0037493F">
      <w:r w:rsidRPr="00CD0113">
        <w:t>[Graph omitted]</w:t>
      </w:r>
    </w:p>
    <w:p w14:paraId="557B26EB" w14:textId="77777777" w:rsidR="0037493F" w:rsidRPr="00CD0113" w:rsidRDefault="0037493F" w:rsidP="0037493F"/>
    <w:p w14:paraId="7090FA55" w14:textId="77777777" w:rsidR="0037493F" w:rsidRPr="00CD0113" w:rsidRDefault="0037493F" w:rsidP="0037493F">
      <w:r w:rsidRPr="00CD0113">
        <w:t>Leadership Net Approval and Soft Power</w:t>
      </w:r>
    </w:p>
    <w:p w14:paraId="04E07D7A" w14:textId="77777777" w:rsidR="0037493F" w:rsidRPr="00CD0113" w:rsidRDefault="0037493F" w:rsidP="0037493F">
      <w:r w:rsidRPr="00CD0113">
        <w:rPr>
          <w:rStyle w:val="StyleUnderline"/>
          <w:highlight w:val="cyan"/>
        </w:rPr>
        <w:t>Countries</w:t>
      </w:r>
      <w:r w:rsidRPr="00CD0113">
        <w:rPr>
          <w:rStyle w:val="StyleUnderline"/>
        </w:rPr>
        <w:t xml:space="preserve"> advance their interests</w:t>
      </w:r>
      <w:r w:rsidRPr="00CD0113">
        <w:t xml:space="preserve"> in various ways. They </w:t>
      </w:r>
      <w:r w:rsidRPr="00CD0113">
        <w:rPr>
          <w:rStyle w:val="StyleUnderline"/>
          <w:highlight w:val="cyan"/>
        </w:rPr>
        <w:t>use soft power</w:t>
      </w:r>
      <w:r w:rsidRPr="00CD0113">
        <w:t xml:space="preserve"> -- exerting their influence through culture, values and diplomacy -- to get what they want without resorting to economic or military coercion.</w:t>
      </w:r>
    </w:p>
    <w:p w14:paraId="333A68B2" w14:textId="77777777" w:rsidR="0037493F" w:rsidRPr="00CD0113" w:rsidRDefault="0037493F" w:rsidP="0037493F"/>
    <w:p w14:paraId="62CF310E" w14:textId="77777777" w:rsidR="0037493F" w:rsidRPr="00CD0113" w:rsidRDefault="0037493F" w:rsidP="0037493F">
      <w:r w:rsidRPr="00CD0113">
        <w:rPr>
          <w:rStyle w:val="StyleUnderline"/>
          <w:highlight w:val="cyan"/>
        </w:rPr>
        <w:t>Soft power</w:t>
      </w:r>
      <w:r w:rsidRPr="00CD0113">
        <w:t xml:space="preserve"> is a multifaceted concept that is difficult to measure. It broadly </w:t>
      </w:r>
      <w:r w:rsidRPr="00CD0113">
        <w:rPr>
          <w:rStyle w:val="StyleUnderline"/>
          <w:highlight w:val="cyan"/>
        </w:rPr>
        <w:t>occurs at</w:t>
      </w:r>
      <w:r w:rsidRPr="00CD0113">
        <w:t xml:space="preserve"> two levels: the elite level (</w:t>
      </w:r>
      <w:r w:rsidRPr="00CD0113">
        <w:rPr>
          <w:rStyle w:val="StyleUnderline"/>
          <w:highlight w:val="cyan"/>
        </w:rPr>
        <w:t>politicians) and</w:t>
      </w:r>
      <w:r w:rsidRPr="00CD0113">
        <w:t xml:space="preserve"> the population level (</w:t>
      </w:r>
      <w:r w:rsidRPr="00CD0113">
        <w:rPr>
          <w:rStyle w:val="StyleUnderline"/>
          <w:highlight w:val="cyan"/>
        </w:rPr>
        <w:t>general public</w:t>
      </w:r>
      <w:r w:rsidRPr="00CD0113">
        <w:t>), with interplay between these two. Elites can shape popular beliefs about other countries. In turn, popular beliefs about other countries can shape the strategic environment in which elites operate.</w:t>
      </w:r>
    </w:p>
    <w:p w14:paraId="4199CF5C" w14:textId="77777777" w:rsidR="0037493F" w:rsidRPr="00CD0113" w:rsidRDefault="0037493F" w:rsidP="0037493F"/>
    <w:p w14:paraId="44B4DE21" w14:textId="77777777" w:rsidR="0037493F" w:rsidRPr="00CD0113" w:rsidRDefault="0037493F" w:rsidP="0037493F">
      <w:r w:rsidRPr="00CD0113">
        <w:t xml:space="preserve">For almost 20 years, Gallup has asked people worldwide if they approve or disapprove of the leadership of the U.S., China, Russia and Germany. </w:t>
      </w:r>
      <w:r w:rsidRPr="00CD0113">
        <w:rPr>
          <w:rStyle w:val="StyleUnderline"/>
        </w:rPr>
        <w:t xml:space="preserve">Gallup calculates </w:t>
      </w:r>
      <w:r w:rsidRPr="00CD0113">
        <w:rPr>
          <w:rStyle w:val="StyleUnderline"/>
          <w:highlight w:val="cyan"/>
        </w:rPr>
        <w:t>leadership net approval</w:t>
      </w:r>
      <w:r w:rsidRPr="00CD0113">
        <w:t xml:space="preserve"> -- the </w:t>
      </w:r>
      <w:r w:rsidRPr="00CD0113">
        <w:rPr>
          <w:highlight w:val="cyan"/>
        </w:rPr>
        <w:t>difference between</w:t>
      </w:r>
      <w:r w:rsidRPr="00CD0113">
        <w:t xml:space="preserve"> the </w:t>
      </w:r>
      <w:r w:rsidRPr="00CD0113">
        <w:rPr>
          <w:rStyle w:val="StyleUnderline"/>
          <w:highlight w:val="cyan"/>
        </w:rPr>
        <w:t>percentage who approve and</w:t>
      </w:r>
      <w:r w:rsidRPr="00CD0113">
        <w:rPr>
          <w:rStyle w:val="StyleUnderline"/>
        </w:rPr>
        <w:t xml:space="preserve"> the percentage who </w:t>
      </w:r>
      <w:r w:rsidRPr="00CD0113">
        <w:rPr>
          <w:rStyle w:val="StyleUnderline"/>
          <w:highlight w:val="cyan"/>
        </w:rPr>
        <w:t>disapprove</w:t>
      </w:r>
      <w:r w:rsidRPr="00CD0113">
        <w:t xml:space="preserve"> of a country’s leadership -- to </w:t>
      </w:r>
      <w:r w:rsidRPr="00CD0113">
        <w:rPr>
          <w:rStyle w:val="StyleUnderline"/>
          <w:highlight w:val="cyan"/>
        </w:rPr>
        <w:t>capture</w:t>
      </w:r>
      <w:r w:rsidRPr="00CD0113">
        <w:rPr>
          <w:rStyle w:val="StyleUnderline"/>
        </w:rPr>
        <w:t xml:space="preserve"> the </w:t>
      </w:r>
      <w:r w:rsidRPr="00CD0113">
        <w:rPr>
          <w:rStyle w:val="StyleUnderline"/>
          <w:highlight w:val="cyan"/>
        </w:rPr>
        <w:t>general sentiment</w:t>
      </w:r>
      <w:r w:rsidRPr="00CD0113">
        <w:t xml:space="preserve"> a population has about the job performance of a global leader.</w:t>
      </w:r>
    </w:p>
    <w:p w14:paraId="69BA6C6E" w14:textId="77777777" w:rsidR="0037493F" w:rsidRPr="00CD0113" w:rsidRDefault="0037493F" w:rsidP="0037493F"/>
    <w:p w14:paraId="2FDEAD00" w14:textId="77777777" w:rsidR="0037493F" w:rsidRPr="00CD0113" w:rsidRDefault="0037493F" w:rsidP="0037493F">
      <w:r w:rsidRPr="00CD0113">
        <w:t xml:space="preserve">The resulting net </w:t>
      </w:r>
      <w:r w:rsidRPr="00CD0113">
        <w:rPr>
          <w:rStyle w:val="StyleUnderline"/>
          <w:highlight w:val="cyan"/>
        </w:rPr>
        <w:t>approval score</w:t>
      </w:r>
      <w:r w:rsidRPr="00CD0113">
        <w:rPr>
          <w:rStyle w:val="StyleUnderline"/>
        </w:rPr>
        <w:t xml:space="preserve"> offers a useful proxy for an </w:t>
      </w:r>
      <w:r w:rsidRPr="00CD0113">
        <w:rPr>
          <w:rStyle w:val="StyleUnderline"/>
          <w:highlight w:val="cyan"/>
        </w:rPr>
        <w:t>important component</w:t>
      </w:r>
      <w:r w:rsidRPr="00CD0113">
        <w:rPr>
          <w:rStyle w:val="StyleUnderline"/>
        </w:rPr>
        <w:t xml:space="preserve"> of </w:t>
      </w:r>
      <w:r w:rsidRPr="00CD0113">
        <w:rPr>
          <w:rStyle w:val="StyleUnderline"/>
          <w:highlight w:val="cyan"/>
        </w:rPr>
        <w:t>soft power</w:t>
      </w:r>
      <w:r w:rsidRPr="00CD0113">
        <w:t xml:space="preserve"> at the population level.</w:t>
      </w:r>
    </w:p>
    <w:p w14:paraId="0C9FA834" w14:textId="77777777" w:rsidR="0037493F" w:rsidRPr="00CD0113" w:rsidRDefault="0037493F" w:rsidP="0037493F"/>
    <w:p w14:paraId="64048624" w14:textId="77777777" w:rsidR="0037493F" w:rsidRPr="00CD0113" w:rsidRDefault="0037493F" w:rsidP="0037493F">
      <w:r w:rsidRPr="00CD0113">
        <w:t xml:space="preserve">Gallup takes the </w:t>
      </w:r>
      <w:r w:rsidRPr="00CD0113">
        <w:rPr>
          <w:rStyle w:val="StyleUnderline"/>
        </w:rPr>
        <w:t>difference between the net approval scores of two country leaders</w:t>
      </w:r>
      <w:r w:rsidRPr="00CD0113">
        <w:t xml:space="preserve"> -- the U.S. and China, for example -- to produce a </w:t>
      </w:r>
      <w:r w:rsidRPr="00CD0113">
        <w:rPr>
          <w:rStyle w:val="StyleUnderline"/>
        </w:rPr>
        <w:t>relative net approval score that captures the competitive and strategic nature of geopolitics</w:t>
      </w:r>
      <w:r w:rsidRPr="00CD0113">
        <w:t>. At times, foreign policy objectives of powerful countries like the U.S. and China are at odds. Holding other factors constant, the great power that has a net approval advantage in a country of interest may have a better chance to realize its objectives.</w:t>
      </w:r>
    </w:p>
    <w:p w14:paraId="1C9AF636" w14:textId="77777777" w:rsidR="0037493F" w:rsidRPr="00CD0113" w:rsidRDefault="0037493F" w:rsidP="0037493F"/>
    <w:p w14:paraId="7FE43501" w14:textId="77777777" w:rsidR="0037493F" w:rsidRPr="00CD0113" w:rsidRDefault="0037493F" w:rsidP="0037493F">
      <w:r w:rsidRPr="00CD0113">
        <w:t xml:space="preserve"> </w:t>
      </w:r>
    </w:p>
    <w:p w14:paraId="70D25AD3" w14:textId="77777777" w:rsidR="0037493F" w:rsidRPr="00CD0113" w:rsidRDefault="0037493F" w:rsidP="0037493F">
      <w:r w:rsidRPr="00CD0113">
        <w:t>The Balance Has Shifted Over Time</w:t>
      </w:r>
    </w:p>
    <w:p w14:paraId="50F34D68" w14:textId="77777777" w:rsidR="0037493F" w:rsidRPr="00CD0113" w:rsidRDefault="0037493F" w:rsidP="0037493F">
      <w:r w:rsidRPr="00CD0113">
        <w:t xml:space="preserve">While the </w:t>
      </w:r>
      <w:r w:rsidRPr="00CD0113">
        <w:rPr>
          <w:rStyle w:val="Emphasis"/>
          <w:highlight w:val="cyan"/>
        </w:rPr>
        <w:t>U.S.</w:t>
      </w:r>
      <w:r w:rsidRPr="00CD0113">
        <w:rPr>
          <w:rStyle w:val="StyleUnderline"/>
          <w:highlight w:val="cyan"/>
        </w:rPr>
        <w:t xml:space="preserve"> enjoyed</w:t>
      </w:r>
      <w:r w:rsidRPr="00CD0113">
        <w:rPr>
          <w:rStyle w:val="StyleUnderline"/>
        </w:rPr>
        <w:t xml:space="preserve"> a </w:t>
      </w:r>
      <w:r w:rsidRPr="00CD0113">
        <w:rPr>
          <w:rStyle w:val="StyleUnderline"/>
          <w:highlight w:val="cyan"/>
        </w:rPr>
        <w:t>meaningful</w:t>
      </w:r>
      <w:r w:rsidRPr="00CD0113">
        <w:rPr>
          <w:rStyle w:val="StyleUnderline"/>
        </w:rPr>
        <w:t xml:space="preserve"> net </w:t>
      </w:r>
      <w:r w:rsidRPr="00CD0113">
        <w:rPr>
          <w:rStyle w:val="Emphasis"/>
          <w:highlight w:val="cyan"/>
        </w:rPr>
        <w:t>approval advantage over China</w:t>
      </w:r>
      <w:r w:rsidRPr="00CD0113">
        <w:rPr>
          <w:rStyle w:val="StyleUnderline"/>
        </w:rPr>
        <w:t xml:space="preserve"> </w:t>
      </w:r>
      <w:r w:rsidRPr="00CD0113">
        <w:t xml:space="preserve">in 2023, there have been notable short- and long-term </w:t>
      </w:r>
      <w:r w:rsidRPr="00CD0113">
        <w:rPr>
          <w:rStyle w:val="StyleUnderline"/>
          <w:highlight w:val="cyan"/>
        </w:rPr>
        <w:t>shifts</w:t>
      </w:r>
      <w:r w:rsidRPr="00CD0113">
        <w:rPr>
          <w:rStyle w:val="StyleUnderline"/>
        </w:rPr>
        <w:t xml:space="preserve"> over the past two decades </w:t>
      </w:r>
      <w:r w:rsidRPr="00CD0113">
        <w:rPr>
          <w:highlight w:val="cyan"/>
        </w:rPr>
        <w:t>in</w:t>
      </w:r>
      <w:r w:rsidRPr="00CD0113">
        <w:t xml:space="preserve"> which Gallup has been tracking </w:t>
      </w:r>
      <w:r w:rsidRPr="00CD0113">
        <w:rPr>
          <w:highlight w:val="cyan"/>
        </w:rPr>
        <w:t>global attitudes</w:t>
      </w:r>
      <w:r w:rsidRPr="00CD0113">
        <w:t xml:space="preserve">. These shifts notably </w:t>
      </w:r>
      <w:r w:rsidRPr="00CD0113">
        <w:rPr>
          <w:rStyle w:val="StyleUnderline"/>
          <w:highlight w:val="cyan"/>
        </w:rPr>
        <w:t>coincide with changes</w:t>
      </w:r>
      <w:r w:rsidRPr="00CD0113">
        <w:rPr>
          <w:rStyle w:val="StyleUnderline"/>
        </w:rPr>
        <w:t xml:space="preserve"> in U.S. </w:t>
      </w:r>
      <w:r w:rsidRPr="00CD0113">
        <w:rPr>
          <w:rStyle w:val="StyleUnderline"/>
          <w:highlight w:val="cyan"/>
        </w:rPr>
        <w:t>president</w:t>
      </w:r>
      <w:r w:rsidRPr="00CD0113">
        <w:rPr>
          <w:rStyle w:val="StyleUnderline"/>
        </w:rPr>
        <w:t xml:space="preserve">ial </w:t>
      </w:r>
      <w:r w:rsidRPr="00CD0113">
        <w:rPr>
          <w:rStyle w:val="StyleUnderline"/>
          <w:highlight w:val="cyan"/>
        </w:rPr>
        <w:t>admin</w:t>
      </w:r>
      <w:r w:rsidRPr="00CD0113">
        <w:rPr>
          <w:rStyle w:val="StyleUnderline"/>
        </w:rPr>
        <w:t>i</w:t>
      </w:r>
      <w:r w:rsidRPr="00CD0113">
        <w:rPr>
          <w:rStyle w:val="StyleUnderline"/>
          <w:highlight w:val="cyan"/>
        </w:rPr>
        <w:t>s</w:t>
      </w:r>
      <w:r w:rsidRPr="00CD0113">
        <w:rPr>
          <w:rStyle w:val="StyleUnderline"/>
        </w:rPr>
        <w:t>trations</w:t>
      </w:r>
      <w:r w:rsidRPr="00CD0113">
        <w:t>, from George W. Bush and Barack Obama to Donald Trump and Joe Biden.</w:t>
      </w:r>
    </w:p>
    <w:p w14:paraId="20ED7942" w14:textId="77777777" w:rsidR="0037493F" w:rsidRPr="00CD0113" w:rsidRDefault="0037493F" w:rsidP="0037493F"/>
    <w:p w14:paraId="515190B9" w14:textId="77777777" w:rsidR="0037493F" w:rsidRPr="00CD0113" w:rsidRDefault="0037493F" w:rsidP="0037493F">
      <w:r w:rsidRPr="00CD0113">
        <w:t>The accompanying figure illustrates shifts in net approval advantages over time. Each dot represents a country.</w:t>
      </w:r>
    </w:p>
    <w:p w14:paraId="4129E871" w14:textId="77777777" w:rsidR="0037493F" w:rsidRPr="00CD0113" w:rsidRDefault="0037493F" w:rsidP="0037493F"/>
    <w:p w14:paraId="7FC70BB7" w14:textId="77777777" w:rsidR="0037493F" w:rsidRPr="00CD0113" w:rsidRDefault="0037493F" w:rsidP="0037493F">
      <w:r w:rsidRPr="00CD0113">
        <w:t>The solid diagonal line is the inflection point. Countries above the line indicate an advantage for China, and below it, an advantage for the U.S.</w:t>
      </w:r>
    </w:p>
    <w:p w14:paraId="1219756D" w14:textId="77777777" w:rsidR="0037493F" w:rsidRPr="00CD0113" w:rsidRDefault="0037493F" w:rsidP="0037493F">
      <w:r w:rsidRPr="00CD0113">
        <w:t>The dashed diagonal lines designate a 50+-point advantage for China (dots above the upper dashed line) or for the U.S. (dots below the lower dashed line).</w:t>
      </w:r>
    </w:p>
    <w:p w14:paraId="75BA9981" w14:textId="77777777" w:rsidR="0037493F" w:rsidRPr="00CD0113" w:rsidRDefault="0037493F" w:rsidP="0037493F">
      <w:r w:rsidRPr="00CD0113">
        <w:t>The quadrants capture country types:</w:t>
      </w:r>
    </w:p>
    <w:p w14:paraId="129FF1F0" w14:textId="77777777" w:rsidR="0037493F" w:rsidRPr="00CD0113" w:rsidRDefault="0037493F" w:rsidP="0037493F">
      <w:r w:rsidRPr="00CD0113">
        <w:t>Quadrant 1 -- positive net approval for China and negative net approval for the U.S.</w:t>
      </w:r>
    </w:p>
    <w:p w14:paraId="1D113245" w14:textId="77777777" w:rsidR="0037493F" w:rsidRPr="00CD0113" w:rsidRDefault="0037493F" w:rsidP="0037493F">
      <w:r w:rsidRPr="00CD0113">
        <w:t>Quadrant 2 -- positive net approval for China and the U.S.</w:t>
      </w:r>
    </w:p>
    <w:p w14:paraId="37C24FBE" w14:textId="77777777" w:rsidR="0037493F" w:rsidRPr="00CD0113" w:rsidRDefault="0037493F" w:rsidP="0037493F">
      <w:r w:rsidRPr="00CD0113">
        <w:t>Quadrant 3 -- negative net approval for China and the U.S.</w:t>
      </w:r>
    </w:p>
    <w:p w14:paraId="3479FB39" w14:textId="77777777" w:rsidR="0037493F" w:rsidRPr="00CD0113" w:rsidRDefault="0037493F" w:rsidP="0037493F">
      <w:r w:rsidRPr="00CD0113">
        <w:t>Quadrant 4 -- negative net approval for China and positive net approval for the U.S.</w:t>
      </w:r>
    </w:p>
    <w:p w14:paraId="46A79352" w14:textId="77777777" w:rsidR="0037493F" w:rsidRPr="00CD0113" w:rsidRDefault="0037493F" w:rsidP="0037493F">
      <w:r w:rsidRPr="00CD0113">
        <w:t>The counters in the chart show how many countries fall into these various categories each year.</w:t>
      </w:r>
    </w:p>
    <w:p w14:paraId="25CB93EC" w14:textId="77777777" w:rsidR="0037493F" w:rsidRPr="00CD0113" w:rsidRDefault="0037493F" w:rsidP="0037493F">
      <w:r w:rsidRPr="00CD0113">
        <w:t>Global Leadership Advantage: U.S. vs. China, 2007-2023</w:t>
      </w:r>
    </w:p>
    <w:p w14:paraId="0DF68421" w14:textId="77777777" w:rsidR="0037493F" w:rsidRPr="00CD0113" w:rsidRDefault="0037493F" w:rsidP="0037493F">
      <w:pPr>
        <w:rPr>
          <w:sz w:val="16"/>
        </w:rPr>
      </w:pPr>
      <w:r w:rsidRPr="00CD0113">
        <w:t>[Graph Omitted]</w:t>
      </w:r>
    </w:p>
    <w:p w14:paraId="45378CBA" w14:textId="77777777" w:rsidR="0037493F" w:rsidRPr="00CD0113" w:rsidRDefault="0037493F" w:rsidP="0037493F">
      <w:pPr>
        <w:rPr>
          <w:sz w:val="16"/>
        </w:rPr>
      </w:pPr>
    </w:p>
    <w:p w14:paraId="7F1E91E2" w14:textId="77777777" w:rsidR="0037493F" w:rsidRPr="00CD0113" w:rsidRDefault="0037493F" w:rsidP="0037493F">
      <w:pPr>
        <w:rPr>
          <w:sz w:val="16"/>
        </w:rPr>
      </w:pPr>
      <w:r w:rsidRPr="00CD0113">
        <w:rPr>
          <w:sz w:val="16"/>
        </w:rPr>
        <w:t>Whiplash?</w:t>
      </w:r>
    </w:p>
    <w:p w14:paraId="52CF94E5" w14:textId="77777777" w:rsidR="0037493F" w:rsidRPr="00CD0113" w:rsidRDefault="0037493F" w:rsidP="0037493F">
      <w:pPr>
        <w:rPr>
          <w:sz w:val="16"/>
        </w:rPr>
      </w:pPr>
      <w:r w:rsidRPr="00CD0113">
        <w:rPr>
          <w:sz w:val="16"/>
        </w:rPr>
        <w:t xml:space="preserve">Based on these data, the </w:t>
      </w:r>
      <w:r w:rsidRPr="000E713B">
        <w:rPr>
          <w:rStyle w:val="Emphasis"/>
          <w:highlight w:val="cyan"/>
        </w:rPr>
        <w:t>U.S.</w:t>
      </w:r>
      <w:r w:rsidRPr="002948E0">
        <w:rPr>
          <w:rStyle w:val="StyleUnderline"/>
        </w:rPr>
        <w:t xml:space="preserve"> appears to </w:t>
      </w:r>
      <w:r w:rsidRPr="000E713B">
        <w:rPr>
          <w:rStyle w:val="StyleUnderline"/>
          <w:highlight w:val="cyan"/>
        </w:rPr>
        <w:t>enjoy</w:t>
      </w:r>
      <w:r w:rsidRPr="002948E0">
        <w:rPr>
          <w:rStyle w:val="StyleUnderline"/>
        </w:rPr>
        <w:t xml:space="preserve"> a </w:t>
      </w:r>
      <w:r w:rsidRPr="000E713B">
        <w:rPr>
          <w:rStyle w:val="StyleUnderline"/>
          <w:highlight w:val="cyan"/>
        </w:rPr>
        <w:t>significant</w:t>
      </w:r>
      <w:r w:rsidRPr="002948E0">
        <w:rPr>
          <w:rStyle w:val="StyleUnderline"/>
        </w:rPr>
        <w:t xml:space="preserve"> net </w:t>
      </w:r>
      <w:r w:rsidRPr="000E713B">
        <w:rPr>
          <w:rStyle w:val="Emphasis"/>
          <w:highlight w:val="cyan"/>
        </w:rPr>
        <w:t>approval advantage</w:t>
      </w:r>
      <w:r w:rsidRPr="000E713B">
        <w:rPr>
          <w:rStyle w:val="StyleUnderline"/>
          <w:highlight w:val="cyan"/>
        </w:rPr>
        <w:t xml:space="preserve"> under</w:t>
      </w:r>
      <w:r w:rsidRPr="002948E0">
        <w:rPr>
          <w:rStyle w:val="StyleUnderline"/>
        </w:rPr>
        <w:t xml:space="preserve"> </w:t>
      </w:r>
      <w:r w:rsidRPr="000E713B">
        <w:rPr>
          <w:rStyle w:val="Emphasis"/>
          <w:highlight w:val="cyan"/>
        </w:rPr>
        <w:t>Democratic</w:t>
      </w:r>
      <w:r w:rsidRPr="000E713B">
        <w:rPr>
          <w:rStyle w:val="StyleUnderline"/>
          <w:highlight w:val="cyan"/>
        </w:rPr>
        <w:t xml:space="preserve"> leadership</w:t>
      </w:r>
      <w:r w:rsidRPr="00CD0113">
        <w:rPr>
          <w:sz w:val="16"/>
        </w:rPr>
        <w:t xml:space="preserve"> and a significant disadvantage under Republican leadership. The magnitude of these swings comes into stark focus when one compares country alignments across years.</w:t>
      </w:r>
    </w:p>
    <w:p w14:paraId="008FF088" w14:textId="77777777" w:rsidR="0037493F" w:rsidRPr="00CD0113" w:rsidRDefault="0037493F" w:rsidP="0037493F">
      <w:pPr>
        <w:rPr>
          <w:sz w:val="16"/>
        </w:rPr>
      </w:pPr>
      <w:r w:rsidRPr="00CD0113">
        <w:t>[Graph Omitted]</w:t>
      </w:r>
    </w:p>
    <w:p w14:paraId="2D0B54FE" w14:textId="77777777" w:rsidR="0037493F" w:rsidRPr="00CD0113" w:rsidRDefault="0037493F" w:rsidP="0037493F">
      <w:pPr>
        <w:rPr>
          <w:sz w:val="16"/>
        </w:rPr>
      </w:pPr>
    </w:p>
    <w:p w14:paraId="26C867F9" w14:textId="77777777" w:rsidR="0037493F" w:rsidRPr="00CD0113" w:rsidRDefault="0037493F" w:rsidP="0037493F">
      <w:pPr>
        <w:rPr>
          <w:sz w:val="16"/>
        </w:rPr>
      </w:pPr>
      <w:r w:rsidRPr="00CD0113">
        <w:rPr>
          <w:sz w:val="16"/>
        </w:rPr>
        <w:t xml:space="preserve">Two other </w:t>
      </w:r>
      <w:r w:rsidRPr="002948E0">
        <w:rPr>
          <w:rStyle w:val="StyleUnderline"/>
        </w:rPr>
        <w:t>patterns</w:t>
      </w:r>
      <w:r w:rsidRPr="00CD0113">
        <w:rPr>
          <w:sz w:val="16"/>
        </w:rPr>
        <w:t xml:space="preserve"> are visible. First, the </w:t>
      </w:r>
      <w:r w:rsidRPr="00863E09">
        <w:rPr>
          <w:rStyle w:val="StyleUnderline"/>
          <w:highlight w:val="cyan"/>
        </w:rPr>
        <w:t>bounce-back under</w:t>
      </w:r>
      <w:r w:rsidRPr="002948E0">
        <w:rPr>
          <w:rStyle w:val="StyleUnderline"/>
        </w:rPr>
        <w:t xml:space="preserve"> the </w:t>
      </w:r>
      <w:r w:rsidRPr="00863E09">
        <w:rPr>
          <w:rStyle w:val="StyleUnderline"/>
          <w:highlight w:val="cyan"/>
        </w:rPr>
        <w:t>Biden</w:t>
      </w:r>
      <w:r w:rsidRPr="002948E0">
        <w:rPr>
          <w:rStyle w:val="StyleUnderline"/>
        </w:rPr>
        <w:t xml:space="preserve"> administration</w:t>
      </w:r>
      <w:r w:rsidRPr="00CD0113">
        <w:rPr>
          <w:sz w:val="16"/>
        </w:rPr>
        <w:t xml:space="preserve"> to Obama-era levels </w:t>
      </w:r>
      <w:r w:rsidRPr="00863E09">
        <w:rPr>
          <w:rStyle w:val="StyleUnderline"/>
          <w:highlight w:val="cyan"/>
        </w:rPr>
        <w:t>suggests</w:t>
      </w:r>
      <w:r w:rsidRPr="002948E0">
        <w:rPr>
          <w:rStyle w:val="StyleUnderline"/>
        </w:rPr>
        <w:t xml:space="preserve"> the </w:t>
      </w:r>
      <w:r w:rsidRPr="00863E09">
        <w:rPr>
          <w:rStyle w:val="Emphasis"/>
          <w:highlight w:val="cyan"/>
        </w:rPr>
        <w:t>U.S.</w:t>
      </w:r>
      <w:r w:rsidRPr="002948E0">
        <w:rPr>
          <w:rStyle w:val="StyleUnderline"/>
        </w:rPr>
        <w:t xml:space="preserve"> net </w:t>
      </w:r>
      <w:r w:rsidRPr="00863E09">
        <w:rPr>
          <w:rStyle w:val="Emphasis"/>
          <w:highlight w:val="cyan"/>
        </w:rPr>
        <w:t>approval advantage</w:t>
      </w:r>
      <w:r w:rsidRPr="002948E0">
        <w:rPr>
          <w:rStyle w:val="StyleUnderline"/>
        </w:rPr>
        <w:t xml:space="preserve"> is </w:t>
      </w:r>
      <w:r w:rsidRPr="00863E09">
        <w:rPr>
          <w:rStyle w:val="Emphasis"/>
          <w:sz w:val="30"/>
          <w:szCs w:val="30"/>
          <w:highlight w:val="cyan"/>
        </w:rPr>
        <w:t>resilient</w:t>
      </w:r>
      <w:r w:rsidRPr="00CD0113">
        <w:rPr>
          <w:sz w:val="16"/>
        </w:rPr>
        <w:t>, especially when one focuses on the proportion of strongly aligned and aligned countries.</w:t>
      </w:r>
    </w:p>
    <w:p w14:paraId="7149764F" w14:textId="77777777" w:rsidR="0037493F" w:rsidRPr="00CD0113" w:rsidRDefault="0037493F" w:rsidP="0037493F">
      <w:pPr>
        <w:rPr>
          <w:sz w:val="16"/>
        </w:rPr>
      </w:pPr>
    </w:p>
    <w:p w14:paraId="2A4CBBC2" w14:textId="77777777" w:rsidR="0037493F" w:rsidRPr="002948E0" w:rsidRDefault="0037493F" w:rsidP="0037493F">
      <w:pPr>
        <w:rPr>
          <w:rStyle w:val="StyleUnderline"/>
        </w:rPr>
      </w:pPr>
      <w:r w:rsidRPr="00CD0113">
        <w:rPr>
          <w:sz w:val="16"/>
        </w:rPr>
        <w:t xml:space="preserve">Second, the </w:t>
      </w:r>
      <w:r w:rsidRPr="00B7126B">
        <w:rPr>
          <w:rStyle w:val="StyleUnderline"/>
          <w:highlight w:val="cyan"/>
        </w:rPr>
        <w:t>proportion</w:t>
      </w:r>
      <w:r w:rsidRPr="002948E0">
        <w:rPr>
          <w:rStyle w:val="StyleUnderline"/>
        </w:rPr>
        <w:t xml:space="preserve"> of </w:t>
      </w:r>
      <w:r w:rsidRPr="00B7126B">
        <w:rPr>
          <w:rStyle w:val="StyleUnderline"/>
          <w:highlight w:val="cyan"/>
        </w:rPr>
        <w:t>countries</w:t>
      </w:r>
      <w:r w:rsidRPr="002948E0">
        <w:rPr>
          <w:rStyle w:val="StyleUnderline"/>
        </w:rPr>
        <w:t xml:space="preserve"> “</w:t>
      </w:r>
      <w:r w:rsidRPr="00B7126B">
        <w:rPr>
          <w:rStyle w:val="Emphasis"/>
          <w:highlight w:val="cyan"/>
        </w:rPr>
        <w:t>strongly aligned</w:t>
      </w:r>
      <w:r w:rsidRPr="002948E0">
        <w:rPr>
          <w:rStyle w:val="StyleUnderline"/>
        </w:rPr>
        <w:t>” or “aligned”</w:t>
      </w:r>
      <w:r w:rsidRPr="00CD0113">
        <w:rPr>
          <w:sz w:val="16"/>
        </w:rPr>
        <w:t xml:space="preserve"> </w:t>
      </w:r>
      <w:r w:rsidRPr="00CD0113">
        <w:rPr>
          <w:sz w:val="16"/>
          <w:highlight w:val="cyan"/>
        </w:rPr>
        <w:t xml:space="preserve">with </w:t>
      </w:r>
      <w:r w:rsidRPr="00B7126B">
        <w:rPr>
          <w:rStyle w:val="Emphasis"/>
          <w:highlight w:val="cyan"/>
        </w:rPr>
        <w:t>China</w:t>
      </w:r>
      <w:r w:rsidRPr="002948E0">
        <w:rPr>
          <w:rStyle w:val="StyleUnderline"/>
        </w:rPr>
        <w:t xml:space="preserve"> has </w:t>
      </w:r>
      <w:r w:rsidRPr="00B7126B">
        <w:rPr>
          <w:rStyle w:val="StyleUnderline"/>
          <w:highlight w:val="cyan"/>
        </w:rPr>
        <w:t>remained</w:t>
      </w:r>
      <w:r w:rsidRPr="002948E0">
        <w:rPr>
          <w:rStyle w:val="StyleUnderline"/>
        </w:rPr>
        <w:t xml:space="preserve"> generally </w:t>
      </w:r>
      <w:r w:rsidRPr="00B7126B">
        <w:rPr>
          <w:rStyle w:val="Emphasis"/>
          <w:highlight w:val="cyan"/>
        </w:rPr>
        <w:t>anemic</w:t>
      </w:r>
      <w:r w:rsidRPr="002948E0">
        <w:rPr>
          <w:rStyle w:val="StyleUnderline"/>
        </w:rPr>
        <w:t xml:space="preserve">. </w:t>
      </w:r>
      <w:r w:rsidRPr="00CD0113">
        <w:rPr>
          <w:sz w:val="16"/>
        </w:rPr>
        <w:t xml:space="preserve">China’s peak advantage existed in 2007, when it was emerging on the global stage. While </w:t>
      </w:r>
      <w:r w:rsidRPr="00CD0113">
        <w:rPr>
          <w:sz w:val="16"/>
          <w:highlight w:val="cyan"/>
        </w:rPr>
        <w:t>China made</w:t>
      </w:r>
      <w:r w:rsidRPr="00CD0113">
        <w:rPr>
          <w:sz w:val="16"/>
        </w:rPr>
        <w:t xml:space="preserve"> significant </w:t>
      </w:r>
      <w:r w:rsidRPr="00B7126B">
        <w:rPr>
          <w:rStyle w:val="StyleUnderline"/>
          <w:highlight w:val="cyan"/>
        </w:rPr>
        <w:t>short-term</w:t>
      </w:r>
      <w:r w:rsidRPr="002948E0">
        <w:rPr>
          <w:rStyle w:val="StyleUnderline"/>
        </w:rPr>
        <w:t xml:space="preserve"> country </w:t>
      </w:r>
      <w:r w:rsidRPr="00B7126B">
        <w:rPr>
          <w:rStyle w:val="StyleUnderline"/>
          <w:highlight w:val="cyan"/>
        </w:rPr>
        <w:t>gains</w:t>
      </w:r>
      <w:r w:rsidRPr="00CD0113">
        <w:rPr>
          <w:sz w:val="16"/>
        </w:rPr>
        <w:t xml:space="preserve"> during the Trump presidency, </w:t>
      </w:r>
      <w:r w:rsidRPr="00CD0113">
        <w:rPr>
          <w:sz w:val="16"/>
          <w:highlight w:val="cyan"/>
        </w:rPr>
        <w:t>most</w:t>
      </w:r>
      <w:r w:rsidRPr="00CD0113">
        <w:rPr>
          <w:sz w:val="16"/>
        </w:rPr>
        <w:t xml:space="preserve"> of these </w:t>
      </w:r>
      <w:r w:rsidRPr="00CD0113">
        <w:rPr>
          <w:sz w:val="16"/>
          <w:highlight w:val="cyan"/>
        </w:rPr>
        <w:t>fell into</w:t>
      </w:r>
      <w:r w:rsidRPr="00CD0113">
        <w:rPr>
          <w:sz w:val="16"/>
        </w:rPr>
        <w:t xml:space="preserve"> the “</w:t>
      </w:r>
      <w:r w:rsidRPr="00B7126B">
        <w:rPr>
          <w:rStyle w:val="StyleUnderline"/>
          <w:highlight w:val="cyan"/>
        </w:rPr>
        <w:t>weakly aligned</w:t>
      </w:r>
      <w:r w:rsidRPr="002948E0">
        <w:rPr>
          <w:rStyle w:val="StyleUnderline"/>
        </w:rPr>
        <w:t>” category</w:t>
      </w:r>
      <w:r w:rsidRPr="00CD0113">
        <w:rPr>
          <w:sz w:val="16"/>
        </w:rPr>
        <w:t xml:space="preserve">. Greater </w:t>
      </w:r>
      <w:r w:rsidRPr="00B7126B">
        <w:rPr>
          <w:rStyle w:val="Emphasis"/>
          <w:highlight w:val="cyan"/>
        </w:rPr>
        <w:t>familiarity</w:t>
      </w:r>
      <w:r w:rsidRPr="000E713B">
        <w:rPr>
          <w:rStyle w:val="Emphasis"/>
        </w:rPr>
        <w:t xml:space="preserve"> has </w:t>
      </w:r>
      <w:r w:rsidRPr="00B7126B">
        <w:rPr>
          <w:rStyle w:val="Emphasis"/>
          <w:highlight w:val="cyan"/>
        </w:rPr>
        <w:t>not</w:t>
      </w:r>
      <w:r w:rsidRPr="00B7126B">
        <w:rPr>
          <w:rStyle w:val="StyleUnderline"/>
          <w:highlight w:val="cyan"/>
        </w:rPr>
        <w:t xml:space="preserve"> increased attraction</w:t>
      </w:r>
      <w:r w:rsidRPr="002948E0">
        <w:rPr>
          <w:rStyle w:val="StyleUnderline"/>
        </w:rPr>
        <w:t xml:space="preserve"> to </w:t>
      </w:r>
      <w:r w:rsidRPr="00B7126B">
        <w:rPr>
          <w:rStyle w:val="StyleUnderline"/>
          <w:highlight w:val="cyan"/>
        </w:rPr>
        <w:t>Chinese leadership</w:t>
      </w:r>
      <w:r w:rsidRPr="002948E0">
        <w:rPr>
          <w:rStyle w:val="StyleUnderline"/>
        </w:rPr>
        <w:t>.</w:t>
      </w:r>
    </w:p>
    <w:p w14:paraId="5CCBD7DE" w14:textId="77777777" w:rsidR="0037493F" w:rsidRPr="00CD0113" w:rsidRDefault="0037493F" w:rsidP="0037493F">
      <w:pPr>
        <w:rPr>
          <w:sz w:val="16"/>
        </w:rPr>
      </w:pPr>
    </w:p>
    <w:p w14:paraId="13254A0D" w14:textId="77777777" w:rsidR="0037493F" w:rsidRPr="00CD0113" w:rsidRDefault="0037493F" w:rsidP="0037493F">
      <w:pPr>
        <w:rPr>
          <w:sz w:val="16"/>
        </w:rPr>
      </w:pPr>
      <w:r w:rsidRPr="00CD0113">
        <w:rPr>
          <w:sz w:val="16"/>
        </w:rPr>
        <w:t>A Great Disillusionment?</w:t>
      </w:r>
    </w:p>
    <w:p w14:paraId="18968581" w14:textId="77777777" w:rsidR="0037493F" w:rsidRPr="00CD0113" w:rsidRDefault="0037493F" w:rsidP="0037493F">
      <w:pPr>
        <w:rPr>
          <w:sz w:val="16"/>
        </w:rPr>
      </w:pPr>
      <w:r w:rsidRPr="00CD0113">
        <w:rPr>
          <w:sz w:val="16"/>
        </w:rPr>
        <w:t>Analysis of the proportion of countries in each quadrant reveals a general trend toward fewer countries falling into quadrant 2 (positive net approval for China and the U.S.) and more falling into quadrant 3 (negative net approval for China and the U.S.).</w:t>
      </w:r>
    </w:p>
    <w:p w14:paraId="618C62DA" w14:textId="77777777" w:rsidR="0037493F" w:rsidRPr="00CD0113" w:rsidRDefault="0037493F" w:rsidP="0037493F">
      <w:pPr>
        <w:rPr>
          <w:sz w:val="16"/>
        </w:rPr>
      </w:pPr>
      <w:r w:rsidRPr="00CD0113">
        <w:t>[Graph Omitted]</w:t>
      </w:r>
    </w:p>
    <w:p w14:paraId="61B93FDA" w14:textId="77777777" w:rsidR="0037493F" w:rsidRPr="00CD0113" w:rsidRDefault="0037493F" w:rsidP="0037493F">
      <w:pPr>
        <w:rPr>
          <w:sz w:val="16"/>
        </w:rPr>
      </w:pPr>
    </w:p>
    <w:p w14:paraId="1AD3754D" w14:textId="77777777" w:rsidR="0037493F" w:rsidRPr="00CD0113" w:rsidRDefault="0037493F" w:rsidP="0037493F">
      <w:pPr>
        <w:rPr>
          <w:sz w:val="16"/>
        </w:rPr>
      </w:pPr>
      <w:r w:rsidRPr="00CD0113">
        <w:rPr>
          <w:sz w:val="16"/>
        </w:rPr>
        <w:t>The proportion of countries in quadrant 3 was highest under the Trump administration, peaking in 2020 at 48%. While the proportion of countries in quadrant 3 under the Biden administration has shrunk from that all-time high, it remains roughly double the level seen during most of the Obama administration.</w:t>
      </w:r>
    </w:p>
    <w:p w14:paraId="3D47BC0D" w14:textId="77777777" w:rsidR="0037493F" w:rsidRPr="00CD0113" w:rsidRDefault="0037493F" w:rsidP="0037493F">
      <w:pPr>
        <w:rPr>
          <w:sz w:val="16"/>
        </w:rPr>
      </w:pPr>
    </w:p>
    <w:p w14:paraId="04061797" w14:textId="77777777" w:rsidR="0037493F" w:rsidRPr="002948E0" w:rsidRDefault="0037493F" w:rsidP="0037493F">
      <w:pPr>
        <w:rPr>
          <w:rStyle w:val="StyleUnderline"/>
        </w:rPr>
      </w:pPr>
      <w:r w:rsidRPr="00CD0113">
        <w:rPr>
          <w:sz w:val="16"/>
        </w:rPr>
        <w:t xml:space="preserve">This trend toward an increasing number of countries expressing negative net approval of U.S. and Chinese leadership suggests a </w:t>
      </w:r>
      <w:r w:rsidRPr="002948E0">
        <w:rPr>
          <w:rStyle w:val="StyleUnderline"/>
        </w:rPr>
        <w:t>growing lack of enthusiasm for these two global powers.</w:t>
      </w:r>
    </w:p>
    <w:p w14:paraId="78C3BFAA" w14:textId="77777777" w:rsidR="0037493F" w:rsidRPr="00CD0113" w:rsidRDefault="0037493F" w:rsidP="0037493F">
      <w:pPr>
        <w:rPr>
          <w:sz w:val="16"/>
        </w:rPr>
      </w:pPr>
    </w:p>
    <w:p w14:paraId="089CC55D" w14:textId="77777777" w:rsidR="0037493F" w:rsidRPr="00CD0113" w:rsidRDefault="0037493F" w:rsidP="0037493F">
      <w:pPr>
        <w:rPr>
          <w:sz w:val="16"/>
        </w:rPr>
      </w:pPr>
      <w:r w:rsidRPr="00CD0113">
        <w:rPr>
          <w:sz w:val="16"/>
        </w:rPr>
        <w:t>Long-Term Realignment in Asia and Sub-Saharan Africa</w:t>
      </w:r>
    </w:p>
    <w:p w14:paraId="014C23C8" w14:textId="77777777" w:rsidR="0037493F" w:rsidRPr="00CD0113" w:rsidRDefault="0037493F" w:rsidP="0037493F">
      <w:pPr>
        <w:rPr>
          <w:sz w:val="16"/>
        </w:rPr>
      </w:pPr>
      <w:r w:rsidRPr="00CD0113">
        <w:rPr>
          <w:sz w:val="16"/>
        </w:rPr>
        <w:t>Although short-term shifts in leadership net approval of the U.S. and China are revealing, long-term shifts offer a means to measure strategic realignments of specific countries. The following analysis accounts for swings associated with changes in U.S. administrations by taking the average relative net approval score over four consecutive years, where two years are under a Democratic president and the other two years under a Republican president.</w:t>
      </w:r>
    </w:p>
    <w:p w14:paraId="61055C76" w14:textId="77777777" w:rsidR="0037493F" w:rsidRPr="00CD0113" w:rsidRDefault="0037493F" w:rsidP="0037493F">
      <w:pPr>
        <w:rPr>
          <w:sz w:val="16"/>
        </w:rPr>
      </w:pPr>
    </w:p>
    <w:p w14:paraId="25B90C89" w14:textId="77777777" w:rsidR="0037493F" w:rsidRPr="00CD0113" w:rsidRDefault="0037493F" w:rsidP="0037493F">
      <w:pPr>
        <w:rPr>
          <w:sz w:val="16"/>
        </w:rPr>
      </w:pPr>
      <w:r w:rsidRPr="00CD0113">
        <w:rPr>
          <w:sz w:val="16"/>
        </w:rPr>
        <w:t>A change of 30 to 50 points between 2007-2010 and 2019-2022 is considered a slight realignment, and a change of 50+ points a strong realignment. The most country realignments occurred in Asia and sub-Saharan Africa.</w:t>
      </w:r>
    </w:p>
    <w:p w14:paraId="4722B7C4" w14:textId="77777777" w:rsidR="0037493F" w:rsidRPr="00CD0113" w:rsidRDefault="0037493F" w:rsidP="0037493F">
      <w:pPr>
        <w:rPr>
          <w:sz w:val="16"/>
        </w:rPr>
      </w:pPr>
      <w:r w:rsidRPr="00CD0113">
        <w:t>[Graph Omitted]</w:t>
      </w:r>
    </w:p>
    <w:p w14:paraId="19F0A56F" w14:textId="77777777" w:rsidR="0037493F" w:rsidRPr="00CD0113" w:rsidRDefault="0037493F" w:rsidP="0037493F">
      <w:pPr>
        <w:rPr>
          <w:sz w:val="16"/>
        </w:rPr>
      </w:pPr>
    </w:p>
    <w:p w14:paraId="400754E3" w14:textId="77777777" w:rsidR="0037493F" w:rsidRPr="00CD0113" w:rsidRDefault="0037493F" w:rsidP="0037493F">
      <w:pPr>
        <w:rPr>
          <w:sz w:val="16"/>
        </w:rPr>
      </w:pPr>
      <w:r w:rsidRPr="00CD0113">
        <w:rPr>
          <w:sz w:val="16"/>
        </w:rPr>
        <w:t>In sub-Saharan Africa, China has made long-term gains in Tanzania, Uganda, South Africa and Malawi. The general parity in the countries’ net approval of the U.S. and China between 2019 and 2022 is challenging to interpret. This realignment may indicate steady movement toward an ever-growing Chinese net approval advantage. Alternatively, the 2007-2010 era may be the high-water mark for the U.S. in these countries, given Obama’s election and the general popularity of Bush-era initiatives.</w:t>
      </w:r>
    </w:p>
    <w:p w14:paraId="74505FD4" w14:textId="77777777" w:rsidR="0037493F" w:rsidRPr="00CD0113" w:rsidRDefault="0037493F" w:rsidP="0037493F">
      <w:pPr>
        <w:rPr>
          <w:sz w:val="16"/>
        </w:rPr>
      </w:pPr>
    </w:p>
    <w:p w14:paraId="4A794046" w14:textId="77777777" w:rsidR="0037493F" w:rsidRPr="002948E0" w:rsidRDefault="0037493F" w:rsidP="0037493F">
      <w:pPr>
        <w:rPr>
          <w:rStyle w:val="StyleUnderline"/>
        </w:rPr>
      </w:pPr>
      <w:r w:rsidRPr="00CD0113">
        <w:rPr>
          <w:sz w:val="16"/>
          <w:highlight w:val="cyan"/>
        </w:rPr>
        <w:t xml:space="preserve">In </w:t>
      </w:r>
      <w:r w:rsidRPr="00B7126B">
        <w:rPr>
          <w:rStyle w:val="Emphasis"/>
          <w:highlight w:val="cyan"/>
        </w:rPr>
        <w:t>Asia</w:t>
      </w:r>
      <w:r w:rsidRPr="002948E0">
        <w:rPr>
          <w:rStyle w:val="StyleUnderline"/>
        </w:rPr>
        <w:t xml:space="preserve">, the </w:t>
      </w:r>
      <w:r w:rsidRPr="00B7126B">
        <w:rPr>
          <w:rStyle w:val="Emphasis"/>
          <w:highlight w:val="cyan"/>
        </w:rPr>
        <w:t>U.S.</w:t>
      </w:r>
      <w:r w:rsidRPr="002948E0">
        <w:rPr>
          <w:rStyle w:val="StyleUnderline"/>
        </w:rPr>
        <w:t xml:space="preserve"> has </w:t>
      </w:r>
      <w:r w:rsidRPr="00B7126B">
        <w:rPr>
          <w:rStyle w:val="Emphasis"/>
          <w:highlight w:val="cyan"/>
        </w:rPr>
        <w:t>made long-term gains</w:t>
      </w:r>
      <w:r w:rsidRPr="002948E0">
        <w:rPr>
          <w:rStyle w:val="StyleUnderline"/>
        </w:rPr>
        <w:t xml:space="preserve"> in India, the Philippines, South Korea and Vietnam, which </w:t>
      </w:r>
      <w:r w:rsidRPr="00B7126B">
        <w:rPr>
          <w:rStyle w:val="StyleUnderline"/>
          <w:highlight w:val="cyan"/>
        </w:rPr>
        <w:t>suggest</w:t>
      </w:r>
      <w:r w:rsidRPr="002948E0">
        <w:rPr>
          <w:rStyle w:val="StyleUnderline"/>
        </w:rPr>
        <w:t xml:space="preserve"> the </w:t>
      </w:r>
      <w:r w:rsidRPr="00B7126B">
        <w:rPr>
          <w:rStyle w:val="StyleUnderline"/>
        </w:rPr>
        <w:t>heart</w:t>
      </w:r>
      <w:r w:rsidRPr="002948E0">
        <w:rPr>
          <w:rStyle w:val="StyleUnderline"/>
        </w:rPr>
        <w:t xml:space="preserve"> is </w:t>
      </w:r>
      <w:r w:rsidRPr="00B7126B">
        <w:rPr>
          <w:rStyle w:val="StyleUnderline"/>
          <w:highlight w:val="cyan"/>
        </w:rPr>
        <w:t>not fonder with proximity</w:t>
      </w:r>
      <w:r w:rsidRPr="00CD0113">
        <w:rPr>
          <w:sz w:val="16"/>
        </w:rPr>
        <w:t xml:space="preserve">. </w:t>
      </w:r>
      <w:r w:rsidRPr="00B7126B">
        <w:rPr>
          <w:rStyle w:val="StyleUnderline"/>
          <w:highlight w:val="cyan"/>
        </w:rPr>
        <w:t>China’s</w:t>
      </w:r>
      <w:r w:rsidRPr="002948E0">
        <w:rPr>
          <w:rStyle w:val="StyleUnderline"/>
        </w:rPr>
        <w:t xml:space="preserve"> muscular </w:t>
      </w:r>
      <w:r w:rsidRPr="00B7126B">
        <w:rPr>
          <w:rStyle w:val="StyleUnderline"/>
          <w:highlight w:val="cyan"/>
        </w:rPr>
        <w:t>activities</w:t>
      </w:r>
      <w:r w:rsidRPr="00CD0113">
        <w:rPr>
          <w:sz w:val="16"/>
        </w:rPr>
        <w:t xml:space="preserve"> in its neighborhood appear to have </w:t>
      </w:r>
      <w:r w:rsidRPr="00B7126B">
        <w:rPr>
          <w:rStyle w:val="StyleUnderline"/>
          <w:highlight w:val="cyan"/>
        </w:rPr>
        <w:t>elicited</w:t>
      </w:r>
      <w:r w:rsidRPr="002948E0">
        <w:rPr>
          <w:rStyle w:val="StyleUnderline"/>
        </w:rPr>
        <w:t xml:space="preserve"> a </w:t>
      </w:r>
      <w:r w:rsidRPr="00B7126B">
        <w:rPr>
          <w:rStyle w:val="Emphasis"/>
          <w:highlight w:val="cyan"/>
        </w:rPr>
        <w:t>threat response</w:t>
      </w:r>
      <w:r w:rsidRPr="002948E0">
        <w:rPr>
          <w:rStyle w:val="StyleUnderline"/>
        </w:rPr>
        <w:t xml:space="preserve"> that </w:t>
      </w:r>
      <w:r w:rsidRPr="00B7126B">
        <w:rPr>
          <w:rStyle w:val="Emphasis"/>
          <w:highlight w:val="cyan"/>
        </w:rPr>
        <w:t>pushes</w:t>
      </w:r>
      <w:r w:rsidRPr="00B7126B">
        <w:rPr>
          <w:rStyle w:val="StyleUnderline"/>
          <w:highlight w:val="cyan"/>
        </w:rPr>
        <w:t xml:space="preserve"> these countries toward</w:t>
      </w:r>
      <w:r w:rsidRPr="002948E0">
        <w:rPr>
          <w:rStyle w:val="StyleUnderline"/>
        </w:rPr>
        <w:t xml:space="preserve"> the </w:t>
      </w:r>
      <w:r w:rsidRPr="00B7126B">
        <w:rPr>
          <w:rStyle w:val="Emphasis"/>
          <w:highlight w:val="cyan"/>
        </w:rPr>
        <w:t>U.S.</w:t>
      </w:r>
      <w:r w:rsidRPr="002948E0">
        <w:rPr>
          <w:rStyle w:val="StyleUnderline"/>
        </w:rPr>
        <w:t xml:space="preserve"> </w:t>
      </w:r>
      <w:r w:rsidRPr="00CD0113">
        <w:rPr>
          <w:sz w:val="16"/>
        </w:rPr>
        <w:t>orbit.</w:t>
      </w:r>
    </w:p>
    <w:p w14:paraId="28A3ABCD" w14:textId="77777777" w:rsidR="0037493F" w:rsidRPr="00CD0113" w:rsidRDefault="0037493F" w:rsidP="0037493F">
      <w:pPr>
        <w:rPr>
          <w:sz w:val="16"/>
        </w:rPr>
      </w:pPr>
    </w:p>
    <w:p w14:paraId="2A02A04E" w14:textId="77777777" w:rsidR="0037493F" w:rsidRPr="00CD0113" w:rsidRDefault="0037493F" w:rsidP="0037493F">
      <w:pPr>
        <w:rPr>
          <w:sz w:val="16"/>
        </w:rPr>
      </w:pPr>
      <w:r w:rsidRPr="00CD0113">
        <w:rPr>
          <w:sz w:val="16"/>
        </w:rPr>
        <w:t>Bottom Line</w:t>
      </w:r>
    </w:p>
    <w:p w14:paraId="41CC9917" w14:textId="77777777" w:rsidR="0037493F" w:rsidRPr="00CD0113" w:rsidRDefault="0037493F" w:rsidP="0037493F">
      <w:pPr>
        <w:rPr>
          <w:sz w:val="16"/>
        </w:rPr>
      </w:pPr>
      <w:r w:rsidRPr="00CD0113">
        <w:rPr>
          <w:sz w:val="16"/>
        </w:rPr>
        <w:t xml:space="preserve">A </w:t>
      </w:r>
      <w:r w:rsidRPr="00B7126B">
        <w:rPr>
          <w:rStyle w:val="StyleUnderline"/>
          <w:highlight w:val="cyan"/>
        </w:rPr>
        <w:t>country’s soft power</w:t>
      </w:r>
      <w:r w:rsidRPr="002948E0">
        <w:rPr>
          <w:rStyle w:val="StyleUnderline"/>
        </w:rPr>
        <w:t xml:space="preserve"> </w:t>
      </w:r>
      <w:r w:rsidRPr="00B7126B">
        <w:rPr>
          <w:rStyle w:val="StyleUnderline"/>
          <w:highlight w:val="cyan"/>
        </w:rPr>
        <w:t>emanates from perceptions</w:t>
      </w:r>
      <w:r w:rsidRPr="002948E0">
        <w:rPr>
          <w:rStyle w:val="StyleUnderline"/>
        </w:rPr>
        <w:t xml:space="preserve"> of who it is</w:t>
      </w:r>
      <w:r w:rsidRPr="00CD0113">
        <w:rPr>
          <w:sz w:val="16"/>
        </w:rPr>
        <w:t xml:space="preserve">, what it does, how it does it, and what it says. As part of that, </w:t>
      </w:r>
      <w:r w:rsidRPr="00B7126B">
        <w:rPr>
          <w:rStyle w:val="StyleUnderline"/>
          <w:highlight w:val="cyan"/>
        </w:rPr>
        <w:t xml:space="preserve">significantly </w:t>
      </w:r>
      <w:r w:rsidRPr="00B7126B">
        <w:rPr>
          <w:rStyle w:val="Emphasis"/>
          <w:highlight w:val="cyan"/>
        </w:rPr>
        <w:t>more countries</w:t>
      </w:r>
      <w:r w:rsidRPr="000E713B">
        <w:rPr>
          <w:rStyle w:val="Emphasis"/>
        </w:rPr>
        <w:t xml:space="preserve"> </w:t>
      </w:r>
      <w:r w:rsidRPr="002948E0">
        <w:rPr>
          <w:rStyle w:val="StyleUnderline"/>
        </w:rPr>
        <w:t xml:space="preserve">seem to </w:t>
      </w:r>
      <w:r w:rsidRPr="00B7126B">
        <w:rPr>
          <w:rStyle w:val="Emphasis"/>
          <w:highlight w:val="cyan"/>
        </w:rPr>
        <w:t>prefer U.S. leadership</w:t>
      </w:r>
      <w:r w:rsidRPr="00B7126B">
        <w:rPr>
          <w:rStyle w:val="StyleUnderline"/>
          <w:highlight w:val="cyan"/>
        </w:rPr>
        <w:t xml:space="preserve"> over</w:t>
      </w:r>
      <w:r w:rsidRPr="002948E0">
        <w:rPr>
          <w:rStyle w:val="StyleUnderline"/>
        </w:rPr>
        <w:t xml:space="preserve"> </w:t>
      </w:r>
      <w:r w:rsidRPr="00B7126B">
        <w:rPr>
          <w:rStyle w:val="StyleUnderline"/>
          <w:highlight w:val="cyan"/>
        </w:rPr>
        <w:t>Chinese leadership</w:t>
      </w:r>
      <w:r w:rsidRPr="00CD0113">
        <w:rPr>
          <w:sz w:val="16"/>
        </w:rPr>
        <w:t>, at least under Democratic administrations.</w:t>
      </w:r>
    </w:p>
    <w:p w14:paraId="6119EF81" w14:textId="77777777" w:rsidR="0037493F" w:rsidRPr="00CD0113" w:rsidRDefault="0037493F" w:rsidP="0037493F">
      <w:pPr>
        <w:rPr>
          <w:sz w:val="16"/>
        </w:rPr>
      </w:pPr>
    </w:p>
    <w:p w14:paraId="3B061423" w14:textId="77777777" w:rsidR="0037493F" w:rsidRPr="00CD0113" w:rsidRDefault="0037493F" w:rsidP="0037493F">
      <w:pPr>
        <w:rPr>
          <w:sz w:val="16"/>
        </w:rPr>
      </w:pPr>
      <w:r w:rsidRPr="00CD0113">
        <w:rPr>
          <w:sz w:val="16"/>
        </w:rPr>
        <w:t xml:space="preserve">In recent years, the U.S. net approval advantage over China appears to have rebounded after periods of disadvantage under the two previous Republican administrations. What remains uncertain is how much this rebound effect will persist if the U.S. continues to swing between what much of the world seems to see as two distinct Americas. Because </w:t>
      </w:r>
      <w:r w:rsidRPr="00B7126B">
        <w:rPr>
          <w:rStyle w:val="Emphasis"/>
          <w:highlight w:val="cyan"/>
        </w:rPr>
        <w:t>China’s ability</w:t>
      </w:r>
      <w:r w:rsidRPr="002948E0">
        <w:rPr>
          <w:rStyle w:val="StyleUnderline"/>
        </w:rPr>
        <w:t xml:space="preserve"> to </w:t>
      </w:r>
      <w:r w:rsidRPr="00B7126B">
        <w:rPr>
          <w:rStyle w:val="StyleUnderline"/>
          <w:highlight w:val="cyan"/>
        </w:rPr>
        <w:t xml:space="preserve">enhance global </w:t>
      </w:r>
      <w:r w:rsidRPr="00B7126B">
        <w:rPr>
          <w:rStyle w:val="Emphasis"/>
          <w:highlight w:val="cyan"/>
        </w:rPr>
        <w:t>perceptions</w:t>
      </w:r>
      <w:r w:rsidRPr="002948E0">
        <w:rPr>
          <w:rStyle w:val="StyleUnderline"/>
        </w:rPr>
        <w:t xml:space="preserve"> </w:t>
      </w:r>
      <w:r w:rsidRPr="00B7126B">
        <w:rPr>
          <w:rStyle w:val="StyleUnderline"/>
          <w:highlight w:val="cyan"/>
        </w:rPr>
        <w:t>of</w:t>
      </w:r>
      <w:r w:rsidRPr="002948E0">
        <w:rPr>
          <w:rStyle w:val="StyleUnderline"/>
        </w:rPr>
        <w:t xml:space="preserve"> its </w:t>
      </w:r>
      <w:r w:rsidRPr="00B7126B">
        <w:rPr>
          <w:rStyle w:val="StyleUnderline"/>
          <w:highlight w:val="cyan"/>
        </w:rPr>
        <w:t xml:space="preserve">leadership appears </w:t>
      </w:r>
      <w:r w:rsidRPr="00B7126B">
        <w:rPr>
          <w:rStyle w:val="Emphasis"/>
          <w:highlight w:val="cyan"/>
        </w:rPr>
        <w:t>limited</w:t>
      </w:r>
      <w:r w:rsidRPr="002948E0">
        <w:rPr>
          <w:rStyle w:val="StyleUnderline"/>
        </w:rPr>
        <w:t>,</w:t>
      </w:r>
      <w:r w:rsidRPr="00CD0113">
        <w:rPr>
          <w:sz w:val="16"/>
        </w:rPr>
        <w:t xml:space="preserve"> the U.S. advantage seems to be its to lose, regardless of who wins the 2024 presidential election.</w:t>
      </w:r>
    </w:p>
    <w:p w14:paraId="733F483F" w14:textId="77777777" w:rsidR="0037493F" w:rsidRPr="00ED596E" w:rsidRDefault="0037493F" w:rsidP="0037493F"/>
    <w:p w14:paraId="5DC3884E" w14:textId="77777777" w:rsidR="0037493F" w:rsidRDefault="0037493F" w:rsidP="0037493F">
      <w:pPr>
        <w:pStyle w:val="Heading4"/>
      </w:pPr>
      <w:r w:rsidRPr="00A36853">
        <w:rPr>
          <w:u w:val="single"/>
        </w:rPr>
        <w:t>FOREIGN INVESTMENT</w:t>
      </w:r>
      <w:r>
        <w:t xml:space="preserve">---Saudi Arabia would </w:t>
      </w:r>
      <w:r w:rsidRPr="00A36853">
        <w:rPr>
          <w:u w:val="single"/>
        </w:rPr>
        <w:t>agree</w:t>
      </w:r>
      <w:r>
        <w:t xml:space="preserve"> to divest from China and instead </w:t>
      </w:r>
      <w:r w:rsidRPr="00A36853">
        <w:rPr>
          <w:u w:val="single"/>
        </w:rPr>
        <w:t>partner</w:t>
      </w:r>
      <w:r>
        <w:t xml:space="preserve"> with the US in </w:t>
      </w:r>
      <w:r w:rsidRPr="00A36853">
        <w:rPr>
          <w:u w:val="single"/>
        </w:rPr>
        <w:t>critical tech</w:t>
      </w:r>
      <w:r>
        <w:t>.</w:t>
      </w:r>
    </w:p>
    <w:p w14:paraId="3150F613" w14:textId="77777777" w:rsidR="0037493F" w:rsidRPr="00AE2FBD" w:rsidRDefault="0037493F" w:rsidP="0037493F">
      <w:r w:rsidRPr="00AE2FBD">
        <w:rPr>
          <w:rStyle w:val="Style13ptBold"/>
        </w:rPr>
        <w:t>Halftermeyer ‘24</w:t>
      </w:r>
      <w:r w:rsidRPr="00AE2FBD">
        <w:t xml:space="preserve"> [Marion; Mackenzie Hawkins; May 7; Finance &amp; Investing Reporter; Writes about tech, industrial policy and geopolitics for Bloomberg News, with a focus on semiconductors. Bloomberg, “Saudi Arabia’s $100 Billion AI Fund Will Divest China If US Asks,” https://www.bloomberg.com/news/articles/2024-05-07/saudi-ai-fund-would-divest-from-china-tech-if-us-asked-ceo-says] eddie</w:t>
      </w:r>
    </w:p>
    <w:p w14:paraId="09FCF34C" w14:textId="77777777" w:rsidR="0037493F" w:rsidRPr="00A36853" w:rsidRDefault="0037493F" w:rsidP="0037493F">
      <w:pPr>
        <w:rPr>
          <w:sz w:val="16"/>
        </w:rPr>
      </w:pPr>
      <w:r w:rsidRPr="00A36853">
        <w:rPr>
          <w:sz w:val="16"/>
        </w:rPr>
        <w:t xml:space="preserve">The </w:t>
      </w:r>
      <w:r w:rsidRPr="00A36853">
        <w:rPr>
          <w:rStyle w:val="StyleUnderline"/>
        </w:rPr>
        <w:t xml:space="preserve">head of </w:t>
      </w:r>
      <w:r w:rsidRPr="00A36853">
        <w:rPr>
          <w:rStyle w:val="StyleUnderline"/>
          <w:highlight w:val="cyan"/>
        </w:rPr>
        <w:t>Saudi Arabia</w:t>
      </w:r>
      <w:r w:rsidRPr="00A36853">
        <w:rPr>
          <w:rStyle w:val="StyleUnderline"/>
        </w:rPr>
        <w:t xml:space="preserve">’s new investment fund for </w:t>
      </w:r>
      <w:r w:rsidRPr="00A36853">
        <w:rPr>
          <w:rStyle w:val="StyleUnderline"/>
          <w:highlight w:val="cyan"/>
        </w:rPr>
        <w:t>semiconductor and a</w:t>
      </w:r>
      <w:r w:rsidRPr="00A36853">
        <w:rPr>
          <w:rStyle w:val="StyleUnderline"/>
        </w:rPr>
        <w:t xml:space="preserve">rtificial </w:t>
      </w:r>
      <w:r w:rsidRPr="00A36853">
        <w:rPr>
          <w:rStyle w:val="StyleUnderline"/>
          <w:highlight w:val="cyan"/>
        </w:rPr>
        <w:t>i</w:t>
      </w:r>
      <w:r w:rsidRPr="00A36853">
        <w:rPr>
          <w:rStyle w:val="StyleUnderline"/>
        </w:rPr>
        <w:t xml:space="preserve">ntelligence technology said the country </w:t>
      </w:r>
      <w:r w:rsidRPr="00A36853">
        <w:rPr>
          <w:rStyle w:val="StyleUnderline"/>
          <w:highlight w:val="cyan"/>
        </w:rPr>
        <w:t xml:space="preserve">would </w:t>
      </w:r>
      <w:r w:rsidRPr="00A36853">
        <w:rPr>
          <w:rStyle w:val="Emphasis"/>
          <w:highlight w:val="cyan"/>
        </w:rPr>
        <w:t>divest</w:t>
      </w:r>
      <w:r w:rsidRPr="00A36853">
        <w:rPr>
          <w:rStyle w:val="StyleUnderline"/>
          <w:highlight w:val="cyan"/>
        </w:rPr>
        <w:t xml:space="preserve"> from China if</w:t>
      </w:r>
      <w:r w:rsidRPr="00A36853">
        <w:rPr>
          <w:sz w:val="16"/>
        </w:rPr>
        <w:t xml:space="preserve"> it were </w:t>
      </w:r>
      <w:r w:rsidRPr="00A36853">
        <w:rPr>
          <w:rStyle w:val="Emphasis"/>
          <w:highlight w:val="cyan"/>
        </w:rPr>
        <w:t>asked</w:t>
      </w:r>
      <w:r w:rsidRPr="00A36853">
        <w:rPr>
          <w:sz w:val="16"/>
        </w:rPr>
        <w:t xml:space="preserve"> to do so </w:t>
      </w:r>
      <w:r w:rsidRPr="00A36853">
        <w:rPr>
          <w:rStyle w:val="StyleUnderline"/>
          <w:highlight w:val="cyan"/>
        </w:rPr>
        <w:t>by the U</w:t>
      </w:r>
      <w:r w:rsidRPr="00A36853">
        <w:rPr>
          <w:rStyle w:val="StyleUnderline"/>
        </w:rPr>
        <w:t>S</w:t>
      </w:r>
      <w:r w:rsidRPr="00A36853">
        <w:rPr>
          <w:sz w:val="16"/>
        </w:rPr>
        <w:t>.</w:t>
      </w:r>
    </w:p>
    <w:p w14:paraId="480E6D85" w14:textId="77777777" w:rsidR="0037493F" w:rsidRPr="00A36853" w:rsidRDefault="0037493F" w:rsidP="0037493F">
      <w:pPr>
        <w:rPr>
          <w:sz w:val="16"/>
        </w:rPr>
      </w:pPr>
      <w:r w:rsidRPr="00A36853">
        <w:rPr>
          <w:sz w:val="16"/>
        </w:rPr>
        <w:t xml:space="preserve">“So far the requests have been to keep manufacturing and supply chains completely separate, but </w:t>
      </w:r>
      <w:r w:rsidRPr="00A36853">
        <w:rPr>
          <w:rStyle w:val="StyleUnderline"/>
        </w:rPr>
        <w:t xml:space="preserve">if the </w:t>
      </w:r>
      <w:r w:rsidRPr="00A36853">
        <w:rPr>
          <w:rStyle w:val="Emphasis"/>
        </w:rPr>
        <w:t>partnerships</w:t>
      </w:r>
      <w:r w:rsidRPr="00A36853">
        <w:rPr>
          <w:rStyle w:val="StyleUnderline"/>
        </w:rPr>
        <w:t xml:space="preserve"> with China would become a </w:t>
      </w:r>
      <w:r w:rsidRPr="00A36853">
        <w:rPr>
          <w:rStyle w:val="Emphasis"/>
        </w:rPr>
        <w:t>problem</w:t>
      </w:r>
      <w:r w:rsidRPr="00A36853">
        <w:rPr>
          <w:rStyle w:val="StyleUnderline"/>
        </w:rPr>
        <w:t xml:space="preserve"> for the US, we </w:t>
      </w:r>
      <w:r w:rsidRPr="00A36853">
        <w:rPr>
          <w:rStyle w:val="Emphasis"/>
        </w:rPr>
        <w:t>will</w:t>
      </w:r>
      <w:r w:rsidRPr="00A36853">
        <w:rPr>
          <w:rStyle w:val="StyleUnderline"/>
        </w:rPr>
        <w:t xml:space="preserve"> divest</w:t>
      </w:r>
      <w:r w:rsidRPr="00A36853">
        <w:rPr>
          <w:sz w:val="16"/>
        </w:rPr>
        <w:t>,” said Amit Midha, the chief executive officer of Alat, an investment firm backed by $100 billion in capital from the Public Investment Fund.</w:t>
      </w:r>
    </w:p>
    <w:p w14:paraId="6C8C6905" w14:textId="77777777" w:rsidR="0037493F" w:rsidRPr="00A36853" w:rsidRDefault="0037493F" w:rsidP="0037493F">
      <w:pPr>
        <w:rPr>
          <w:sz w:val="16"/>
        </w:rPr>
      </w:pPr>
      <w:r w:rsidRPr="00A36853">
        <w:rPr>
          <w:rStyle w:val="StyleUnderline"/>
          <w:highlight w:val="cyan"/>
        </w:rPr>
        <w:t>US officials have told</w:t>
      </w:r>
      <w:r w:rsidRPr="00A36853">
        <w:rPr>
          <w:sz w:val="16"/>
        </w:rPr>
        <w:t xml:space="preserve"> their </w:t>
      </w:r>
      <w:r w:rsidRPr="00A36853">
        <w:rPr>
          <w:rStyle w:val="StyleUnderline"/>
          <w:highlight w:val="cyan"/>
        </w:rPr>
        <w:t>Saudi Arabia</w:t>
      </w:r>
      <w:r w:rsidRPr="00A36853">
        <w:rPr>
          <w:rStyle w:val="StyleUnderline"/>
        </w:rPr>
        <w:t>n</w:t>
      </w:r>
      <w:r w:rsidRPr="00A36853">
        <w:rPr>
          <w:sz w:val="16"/>
        </w:rPr>
        <w:t xml:space="preserve"> counterparts that </w:t>
      </w:r>
      <w:r w:rsidRPr="00A36853">
        <w:rPr>
          <w:rStyle w:val="StyleUnderline"/>
          <w:highlight w:val="cyan"/>
        </w:rPr>
        <w:t xml:space="preserve">they need to </w:t>
      </w:r>
      <w:r w:rsidRPr="00A36853">
        <w:rPr>
          <w:rStyle w:val="Emphasis"/>
          <w:highlight w:val="cyan"/>
        </w:rPr>
        <w:t>choose</w:t>
      </w:r>
      <w:r w:rsidRPr="00A36853">
        <w:rPr>
          <w:rStyle w:val="StyleUnderline"/>
          <w:highlight w:val="cyan"/>
        </w:rPr>
        <w:t xml:space="preserve"> between Chinese and American tech</w:t>
      </w:r>
      <w:r w:rsidRPr="00A36853">
        <w:rPr>
          <w:rStyle w:val="StyleUnderline"/>
        </w:rPr>
        <w:t>nology</w:t>
      </w:r>
      <w:r w:rsidRPr="00A36853">
        <w:rPr>
          <w:sz w:val="16"/>
        </w:rPr>
        <w:t xml:space="preserve"> as they aim to build out the Saudi Arabian semiconductor industry, Bloomberg has reported, as part of ongoing talks on a range of national security issues.</w:t>
      </w:r>
    </w:p>
    <w:p w14:paraId="61A5DF9F" w14:textId="77777777" w:rsidR="0037493F" w:rsidRPr="00A36853" w:rsidRDefault="0037493F" w:rsidP="0037493F">
      <w:pPr>
        <w:rPr>
          <w:sz w:val="16"/>
        </w:rPr>
      </w:pPr>
      <w:r w:rsidRPr="00A36853">
        <w:rPr>
          <w:sz w:val="16"/>
        </w:rPr>
        <w:t xml:space="preserve">“We are seeking trusted, secure partnerships in the US,” </w:t>
      </w:r>
      <w:r w:rsidRPr="00A36853">
        <w:rPr>
          <w:rStyle w:val="StyleUnderline"/>
        </w:rPr>
        <w:t>Midha said</w:t>
      </w:r>
      <w:r w:rsidRPr="00A36853">
        <w:rPr>
          <w:sz w:val="16"/>
        </w:rPr>
        <w:t xml:space="preserve"> in an interview with Bloomberg News on the sidelines of the Milken Institute Global Conference in California. “</w:t>
      </w:r>
      <w:r w:rsidRPr="00A36853">
        <w:rPr>
          <w:rStyle w:val="StyleUnderline"/>
        </w:rPr>
        <w:t xml:space="preserve">The </w:t>
      </w:r>
      <w:r w:rsidRPr="00A36853">
        <w:rPr>
          <w:rStyle w:val="StyleUnderline"/>
          <w:highlight w:val="cyan"/>
        </w:rPr>
        <w:t>US is the number one partner</w:t>
      </w:r>
      <w:r w:rsidRPr="00A36853">
        <w:rPr>
          <w:rStyle w:val="StyleUnderline"/>
        </w:rPr>
        <w:t xml:space="preserve"> for us</w:t>
      </w:r>
      <w:r w:rsidRPr="00A36853">
        <w:rPr>
          <w:sz w:val="16"/>
        </w:rPr>
        <w:t xml:space="preserve"> and the number one market for AI, chips and semiconductor industry.”</w:t>
      </w:r>
    </w:p>
    <w:p w14:paraId="3380CBE0" w14:textId="77777777" w:rsidR="0037493F" w:rsidRPr="00A36853" w:rsidRDefault="0037493F" w:rsidP="0037493F">
      <w:pPr>
        <w:rPr>
          <w:sz w:val="16"/>
        </w:rPr>
      </w:pPr>
      <w:r w:rsidRPr="00A36853">
        <w:rPr>
          <w:rStyle w:val="StyleUnderline"/>
        </w:rPr>
        <w:t xml:space="preserve">Saudi Arabia is </w:t>
      </w:r>
      <w:r w:rsidRPr="00A36853">
        <w:rPr>
          <w:rStyle w:val="Emphasis"/>
        </w:rPr>
        <w:t>vying</w:t>
      </w:r>
      <w:r w:rsidRPr="00A36853">
        <w:rPr>
          <w:rStyle w:val="StyleUnderline"/>
        </w:rPr>
        <w:t xml:space="preserve"> for regional leadership in </w:t>
      </w:r>
      <w:r w:rsidRPr="00A36853">
        <w:rPr>
          <w:rStyle w:val="Emphasis"/>
        </w:rPr>
        <w:t>advanced</w:t>
      </w:r>
      <w:r w:rsidRPr="00A36853">
        <w:rPr>
          <w:rStyle w:val="StyleUnderline"/>
        </w:rPr>
        <w:t xml:space="preserve"> technology</w:t>
      </w:r>
      <w:r w:rsidRPr="00A36853">
        <w:rPr>
          <w:sz w:val="16"/>
        </w:rPr>
        <w:t>, with the hopes of creating data centers, AI companies and semiconductor manufacturing. Its ambitions come as the US increasingly scrutinizes the Middle East’s ties to China, over worries that countries like Saudi Arabia and the United Arab Emirates could serve as conduits for Beijing to access technology that Chinese firms are blocked from buying from the US.</w:t>
      </w:r>
    </w:p>
    <w:p w14:paraId="6F1A268A" w14:textId="77777777" w:rsidR="0037493F" w:rsidRPr="00A36853" w:rsidRDefault="0037493F" w:rsidP="0037493F">
      <w:pPr>
        <w:rPr>
          <w:sz w:val="16"/>
        </w:rPr>
      </w:pPr>
      <w:r w:rsidRPr="00A36853">
        <w:rPr>
          <w:sz w:val="16"/>
        </w:rPr>
        <w:t xml:space="preserve">The </w:t>
      </w:r>
      <w:r w:rsidRPr="00A36853">
        <w:rPr>
          <w:rStyle w:val="StyleUnderline"/>
          <w:highlight w:val="cyan"/>
        </w:rPr>
        <w:t xml:space="preserve">US has </w:t>
      </w:r>
      <w:r w:rsidRPr="00A36853">
        <w:rPr>
          <w:rStyle w:val="Emphasis"/>
          <w:highlight w:val="cyan"/>
        </w:rPr>
        <w:t>already</w:t>
      </w:r>
      <w:r w:rsidRPr="00A36853">
        <w:rPr>
          <w:rStyle w:val="StyleUnderline"/>
          <w:highlight w:val="cyan"/>
        </w:rPr>
        <w:t xml:space="preserve"> asked</w:t>
      </w:r>
      <w:r w:rsidRPr="00A36853">
        <w:rPr>
          <w:rStyle w:val="StyleUnderline"/>
        </w:rPr>
        <w:t xml:space="preserve"> Abu Dhabi-based </w:t>
      </w:r>
      <w:r w:rsidRPr="00A36853">
        <w:rPr>
          <w:rStyle w:val="StyleUnderline"/>
          <w:highlight w:val="cyan"/>
        </w:rPr>
        <w:t>AI firm</w:t>
      </w:r>
      <w:r w:rsidRPr="00A36853">
        <w:rPr>
          <w:rStyle w:val="StyleUnderline"/>
        </w:rPr>
        <w:t> G42 </w:t>
      </w:r>
      <w:r w:rsidRPr="00A36853">
        <w:rPr>
          <w:rStyle w:val="StyleUnderline"/>
          <w:highlight w:val="cyan"/>
        </w:rPr>
        <w:t xml:space="preserve">to </w:t>
      </w:r>
      <w:r w:rsidRPr="00A36853">
        <w:rPr>
          <w:rStyle w:val="Emphasis"/>
          <w:highlight w:val="cyan"/>
        </w:rPr>
        <w:t>divest</w:t>
      </w:r>
      <w:r w:rsidRPr="00A36853">
        <w:rPr>
          <w:rStyle w:val="StyleUnderline"/>
          <w:highlight w:val="cyan"/>
        </w:rPr>
        <w:t xml:space="preserve"> from Chinese</w:t>
      </w:r>
      <w:r w:rsidRPr="00A36853">
        <w:rPr>
          <w:rStyle w:val="StyleUnderline"/>
        </w:rPr>
        <w:t xml:space="preserve"> technology</w:t>
      </w:r>
      <w:r w:rsidRPr="00A36853">
        <w:rPr>
          <w:sz w:val="16"/>
        </w:rPr>
        <w:t xml:space="preserve">, in exchange for continued access to US systems that power AI applications. </w:t>
      </w:r>
      <w:r w:rsidRPr="00A36853">
        <w:rPr>
          <w:rStyle w:val="StyleUnderline"/>
        </w:rPr>
        <w:t xml:space="preserve">That </w:t>
      </w:r>
      <w:r w:rsidRPr="00A36853">
        <w:rPr>
          <w:rStyle w:val="StyleUnderline"/>
          <w:highlight w:val="cyan"/>
        </w:rPr>
        <w:t>agreement </w:t>
      </w:r>
      <w:r w:rsidRPr="00A36853">
        <w:rPr>
          <w:rStyle w:val="Emphasis"/>
          <w:highlight w:val="cyan"/>
        </w:rPr>
        <w:t>paved</w:t>
      </w:r>
      <w:r w:rsidRPr="00A36853">
        <w:rPr>
          <w:rStyle w:val="StyleUnderline"/>
          <w:highlight w:val="cyan"/>
        </w:rPr>
        <w:t xml:space="preserve"> the way for</w:t>
      </w:r>
      <w:r w:rsidRPr="00A36853">
        <w:rPr>
          <w:rStyle w:val="StyleUnderline"/>
        </w:rPr>
        <w:t xml:space="preserve"> a $1</w:t>
      </w:r>
      <w:r w:rsidRPr="00A36853">
        <w:rPr>
          <w:rStyle w:val="StyleUnderline"/>
          <w:highlight w:val="cyan"/>
        </w:rPr>
        <w:t>.5 billion</w:t>
      </w:r>
      <w:r w:rsidRPr="00A36853">
        <w:rPr>
          <w:rStyle w:val="StyleUnderline"/>
        </w:rPr>
        <w:t> Microsoft</w:t>
      </w:r>
      <w:r w:rsidRPr="00A36853">
        <w:rPr>
          <w:sz w:val="16"/>
        </w:rPr>
        <w:t xml:space="preserve"> Corp. </w:t>
      </w:r>
      <w:r w:rsidRPr="00A36853">
        <w:rPr>
          <w:rStyle w:val="StyleUnderline"/>
          <w:highlight w:val="cyan"/>
        </w:rPr>
        <w:t>investment</w:t>
      </w:r>
      <w:r w:rsidRPr="00A36853">
        <w:rPr>
          <w:sz w:val="16"/>
        </w:rPr>
        <w:t xml:space="preserve"> in G42.</w:t>
      </w:r>
    </w:p>
    <w:p w14:paraId="594577FD" w14:textId="77777777" w:rsidR="0037493F" w:rsidRPr="00A36853" w:rsidRDefault="0037493F" w:rsidP="0037493F">
      <w:pPr>
        <w:rPr>
          <w:sz w:val="16"/>
        </w:rPr>
      </w:pPr>
      <w:r w:rsidRPr="00A36853">
        <w:rPr>
          <w:sz w:val="16"/>
        </w:rPr>
        <w:t>Alat, meanwhile, will announce partnerships with two US tech companies by the end of June, and will co-invest alongside a US investment firm, Midha said. He declined to comment on which firms are involved in those talks or whether they are focused on AI, chips or a combination of the two.</w:t>
      </w:r>
    </w:p>
    <w:p w14:paraId="5919087D" w14:textId="77777777" w:rsidR="0037493F" w:rsidRDefault="0037493F" w:rsidP="0037493F">
      <w:pPr>
        <w:rPr>
          <w:rStyle w:val="StyleUnderline"/>
        </w:rPr>
      </w:pPr>
    </w:p>
    <w:p w14:paraId="30678C9C" w14:textId="77777777" w:rsidR="0037493F" w:rsidRDefault="0037493F" w:rsidP="0037493F">
      <w:pPr>
        <w:pStyle w:val="Heading2"/>
      </w:pPr>
      <w:r>
        <w:t xml:space="preserve">China Tech </w:t>
      </w:r>
    </w:p>
    <w:p w14:paraId="0F8A176A" w14:textId="77777777" w:rsidR="0037493F" w:rsidRDefault="0037493F" w:rsidP="0037493F">
      <w:pPr>
        <w:pStyle w:val="Heading4"/>
      </w:pPr>
      <w:r>
        <w:t>China IP protections allow for tech theft – decreases Chinese leadership</w:t>
      </w:r>
    </w:p>
    <w:p w14:paraId="3FB0EFB6" w14:textId="77777777" w:rsidR="0037493F" w:rsidRDefault="0037493F" w:rsidP="0037493F">
      <w:r w:rsidRPr="008D6318">
        <w:rPr>
          <w:rStyle w:val="Style13ptBold"/>
        </w:rPr>
        <w:t xml:space="preserve">Pelley </w:t>
      </w:r>
      <w:r>
        <w:rPr>
          <w:rStyle w:val="Style13ptBold"/>
        </w:rPr>
        <w:t>e</w:t>
      </w:r>
      <w:r w:rsidRPr="008D6318">
        <w:rPr>
          <w:rStyle w:val="Style13ptBold"/>
        </w:rPr>
        <w:t xml:space="preserve">t </w:t>
      </w:r>
      <w:r>
        <w:rPr>
          <w:rStyle w:val="Style13ptBold"/>
        </w:rPr>
        <w:t>al.,</w:t>
      </w:r>
      <w:r w:rsidRPr="008D6318">
        <w:rPr>
          <w:rStyle w:val="Style13ptBold"/>
        </w:rPr>
        <w:t xml:space="preserve"> 23</w:t>
      </w:r>
      <w:r w:rsidRPr="008D6318">
        <w:t xml:space="preserve"> Scott Pelley, Aliza Chasan, Aaron Weisz, Ian Flickinger</w:t>
      </w:r>
      <w:r>
        <w:t>. Scott Pelley, one of the most experienced and awarded journalists today. Scott has won a record 51 Emmy Awards, four Alfred I. duPont-Columbia Silver Batons and three George Foster Peabody Awards. Pelley began his career in journalism at the age of 15 as copy boy at the Lubbock (Texas) Avalanche-Journal newspaper. He was born in San Antonio and attended journalism school at Texas Tech University. (10-22-2023, “</w:t>
      </w:r>
      <w:r w:rsidRPr="008D6318">
        <w:t>Global intelligence leaders warn against China's technology theft</w:t>
      </w:r>
      <w:r>
        <w:t xml:space="preserve">,” CBS, </w:t>
      </w:r>
      <w:hyperlink r:id="rId11" w:history="1">
        <w:r w:rsidRPr="00790D53">
          <w:rPr>
            <w:rStyle w:val="Hyperlink"/>
          </w:rPr>
          <w:t>https://www.cbsnews.com/news/chinas-technology-theft-major-threat-fbi-head-warns-60-minutes/</w:t>
        </w:r>
      </w:hyperlink>
      <w:r>
        <w:t xml:space="preserve"> AKS)</w:t>
      </w:r>
    </w:p>
    <w:p w14:paraId="01E8E76C" w14:textId="77777777" w:rsidR="0037493F" w:rsidRPr="00CD0113" w:rsidRDefault="0037493F" w:rsidP="0037493F">
      <w:pPr>
        <w:rPr>
          <w:sz w:val="16"/>
        </w:rPr>
      </w:pPr>
      <w:r w:rsidRPr="00182923">
        <w:rPr>
          <w:rStyle w:val="Emphasis"/>
          <w:highlight w:val="cyan"/>
        </w:rPr>
        <w:t>China's theft</w:t>
      </w:r>
      <w:r w:rsidRPr="00E616C8">
        <w:rPr>
          <w:rStyle w:val="StyleUnderline"/>
        </w:rPr>
        <w:t xml:space="preserve"> of </w:t>
      </w:r>
      <w:r w:rsidRPr="00182923">
        <w:rPr>
          <w:rStyle w:val="Emphasis"/>
          <w:highlight w:val="cyan"/>
        </w:rPr>
        <w:t>i</w:t>
      </w:r>
      <w:r w:rsidRPr="00E616C8">
        <w:rPr>
          <w:rStyle w:val="StyleUnderline"/>
        </w:rPr>
        <w:t xml:space="preserve">ntellectual </w:t>
      </w:r>
      <w:r w:rsidRPr="00182923">
        <w:rPr>
          <w:rStyle w:val="Emphasis"/>
          <w:highlight w:val="cyan"/>
        </w:rPr>
        <w:t>p</w:t>
      </w:r>
      <w:r w:rsidRPr="00E616C8">
        <w:rPr>
          <w:rStyle w:val="StyleUnderline"/>
        </w:rPr>
        <w:t xml:space="preserve">roperty in </w:t>
      </w:r>
      <w:r w:rsidRPr="00182923">
        <w:rPr>
          <w:rStyle w:val="StyleUnderline"/>
          <w:highlight w:val="cyan"/>
        </w:rPr>
        <w:t>tech</w:t>
      </w:r>
      <w:r w:rsidRPr="00E616C8">
        <w:rPr>
          <w:rStyle w:val="StyleUnderline"/>
        </w:rPr>
        <w:t xml:space="preserve">nology, </w:t>
      </w:r>
      <w:r w:rsidRPr="00182923">
        <w:rPr>
          <w:rStyle w:val="StyleUnderline"/>
          <w:highlight w:val="cyan"/>
        </w:rPr>
        <w:t>including</w:t>
      </w:r>
      <w:r w:rsidRPr="00E616C8">
        <w:rPr>
          <w:rStyle w:val="StyleUnderline"/>
        </w:rPr>
        <w:t xml:space="preserve"> in</w:t>
      </w:r>
      <w:r w:rsidRPr="00CD0113">
        <w:rPr>
          <w:sz w:val="16"/>
        </w:rPr>
        <w:t xml:space="preserve"> </w:t>
      </w:r>
      <w:r w:rsidRPr="00182923">
        <w:rPr>
          <w:rStyle w:val="StyleUnderline"/>
          <w:highlight w:val="cyan"/>
        </w:rPr>
        <w:t>AI</w:t>
      </w:r>
      <w:r w:rsidRPr="00CD0113">
        <w:rPr>
          <w:sz w:val="16"/>
        </w:rPr>
        <w:t xml:space="preserve">, and </w:t>
      </w:r>
      <w:r w:rsidRPr="00182923">
        <w:rPr>
          <w:rStyle w:val="StyleUnderline"/>
          <w:highlight w:val="cyan"/>
        </w:rPr>
        <w:t>other trade secrets</w:t>
      </w:r>
      <w:r w:rsidRPr="00CD0113">
        <w:rPr>
          <w:sz w:val="16"/>
        </w:rPr>
        <w:t xml:space="preserve"> is a </w:t>
      </w:r>
      <w:r w:rsidRPr="00182923">
        <w:rPr>
          <w:rStyle w:val="StyleUnderline"/>
          <w:highlight w:val="cyan"/>
        </w:rPr>
        <w:t xml:space="preserve">major </w:t>
      </w:r>
      <w:r w:rsidRPr="00182923">
        <w:rPr>
          <w:rStyle w:val="Emphasis"/>
          <w:highlight w:val="cyan"/>
        </w:rPr>
        <w:t>threat</w:t>
      </w:r>
      <w:r w:rsidRPr="00CD0113">
        <w:rPr>
          <w:sz w:val="16"/>
        </w:rPr>
        <w:t xml:space="preserve"> to the West, </w:t>
      </w:r>
      <w:r w:rsidRPr="00182923">
        <w:rPr>
          <w:rStyle w:val="StyleUnderline"/>
          <w:highlight w:val="cyan"/>
        </w:rPr>
        <w:t>global intelligence leaders warn</w:t>
      </w:r>
      <w:r w:rsidRPr="00CD0113">
        <w:rPr>
          <w:sz w:val="16"/>
        </w:rPr>
        <w:t xml:space="preserve">. </w:t>
      </w:r>
    </w:p>
    <w:p w14:paraId="5F02C697" w14:textId="77777777" w:rsidR="0037493F" w:rsidRPr="00CD0113" w:rsidRDefault="0037493F" w:rsidP="0037493F">
      <w:pPr>
        <w:rPr>
          <w:sz w:val="16"/>
        </w:rPr>
      </w:pPr>
    </w:p>
    <w:p w14:paraId="08897D15" w14:textId="77777777" w:rsidR="0037493F" w:rsidRPr="00CD0113" w:rsidRDefault="0037493F" w:rsidP="0037493F">
      <w:pPr>
        <w:rPr>
          <w:sz w:val="16"/>
        </w:rPr>
      </w:pPr>
      <w:r w:rsidRPr="00CD0113">
        <w:rPr>
          <w:sz w:val="16"/>
          <w:highlight w:val="cyan"/>
        </w:rPr>
        <w:t>Intelligence leaders</w:t>
      </w:r>
      <w:r w:rsidRPr="00CD0113">
        <w:rPr>
          <w:sz w:val="16"/>
        </w:rPr>
        <w:t xml:space="preserve"> from the </w:t>
      </w:r>
      <w:r w:rsidRPr="00182923">
        <w:rPr>
          <w:rStyle w:val="StyleUnderline"/>
          <w:highlight w:val="cyan"/>
        </w:rPr>
        <w:t>U.S., Canada</w:t>
      </w:r>
      <w:r w:rsidRPr="00E616C8">
        <w:rPr>
          <w:rStyle w:val="StyleUnderline"/>
        </w:rPr>
        <w:t xml:space="preserve">, </w:t>
      </w:r>
      <w:r w:rsidRPr="00182923">
        <w:rPr>
          <w:rStyle w:val="StyleUnderline"/>
          <w:highlight w:val="cyan"/>
        </w:rPr>
        <w:t>U</w:t>
      </w:r>
      <w:r w:rsidRPr="00E616C8">
        <w:rPr>
          <w:rStyle w:val="StyleUnderline"/>
        </w:rPr>
        <w:t xml:space="preserve">nited </w:t>
      </w:r>
      <w:r w:rsidRPr="00182923">
        <w:rPr>
          <w:rStyle w:val="StyleUnderline"/>
          <w:highlight w:val="cyan"/>
        </w:rPr>
        <w:t>K</w:t>
      </w:r>
      <w:r w:rsidRPr="00E616C8">
        <w:rPr>
          <w:rStyle w:val="StyleUnderline"/>
        </w:rPr>
        <w:t xml:space="preserve">ingdom, </w:t>
      </w:r>
      <w:r w:rsidRPr="00182923">
        <w:rPr>
          <w:rStyle w:val="StyleUnderline"/>
          <w:highlight w:val="cyan"/>
        </w:rPr>
        <w:t>Australia and New Zealand</w:t>
      </w:r>
      <w:r w:rsidRPr="00CD0113">
        <w:rPr>
          <w:sz w:val="16"/>
        </w:rPr>
        <w:t xml:space="preserve"> — collectively </w:t>
      </w:r>
      <w:r w:rsidRPr="00CD0113">
        <w:rPr>
          <w:sz w:val="16"/>
          <w:highlight w:val="cyan"/>
        </w:rPr>
        <w:t>known as</w:t>
      </w:r>
      <w:r w:rsidRPr="00CD0113">
        <w:rPr>
          <w:sz w:val="16"/>
        </w:rPr>
        <w:t xml:space="preserve"> the </w:t>
      </w:r>
      <w:r w:rsidRPr="00182923">
        <w:rPr>
          <w:rStyle w:val="Emphasis"/>
          <w:highlight w:val="cyan"/>
        </w:rPr>
        <w:t>Five Eyes</w:t>
      </w:r>
      <w:r w:rsidRPr="00CD0113">
        <w:rPr>
          <w:sz w:val="16"/>
        </w:rPr>
        <w:t xml:space="preserve"> — </w:t>
      </w:r>
      <w:r w:rsidRPr="00CD0113">
        <w:rPr>
          <w:sz w:val="16"/>
          <w:highlight w:val="cyan"/>
        </w:rPr>
        <w:t>explain</w:t>
      </w:r>
      <w:r w:rsidRPr="00CD0113">
        <w:rPr>
          <w:sz w:val="16"/>
        </w:rPr>
        <w:t xml:space="preserve"> that the scale of </w:t>
      </w:r>
      <w:r w:rsidRPr="00182923">
        <w:rPr>
          <w:rStyle w:val="Emphasis"/>
          <w:highlight w:val="cyan"/>
        </w:rPr>
        <w:t>China's theft</w:t>
      </w:r>
      <w:r w:rsidRPr="00E616C8">
        <w:rPr>
          <w:rStyle w:val="StyleUnderline"/>
        </w:rPr>
        <w:t xml:space="preserve"> is </w:t>
      </w:r>
      <w:r w:rsidRPr="00182923">
        <w:rPr>
          <w:rStyle w:val="Emphasis"/>
          <w:highlight w:val="cyan"/>
        </w:rPr>
        <w:t>unprecedented</w:t>
      </w:r>
      <w:r w:rsidRPr="00CD0113">
        <w:rPr>
          <w:sz w:val="16"/>
        </w:rPr>
        <w:t>. FBI Director Christopher Wray believes China is the "</w:t>
      </w:r>
      <w:r w:rsidRPr="00E616C8">
        <w:rPr>
          <w:rStyle w:val="StyleUnderline"/>
        </w:rPr>
        <w:t>defining threat of this generation</w:t>
      </w:r>
      <w:r w:rsidRPr="00CD0113">
        <w:rPr>
          <w:sz w:val="16"/>
        </w:rPr>
        <w:t xml:space="preserve">." </w:t>
      </w:r>
    </w:p>
    <w:p w14:paraId="1D903A2A" w14:textId="77777777" w:rsidR="0037493F" w:rsidRPr="00CD0113" w:rsidRDefault="0037493F" w:rsidP="0037493F">
      <w:pPr>
        <w:rPr>
          <w:sz w:val="16"/>
        </w:rPr>
      </w:pPr>
    </w:p>
    <w:p w14:paraId="41142530" w14:textId="77777777" w:rsidR="0037493F" w:rsidRPr="00E616C8" w:rsidRDefault="0037493F" w:rsidP="0037493F">
      <w:pPr>
        <w:rPr>
          <w:rStyle w:val="StyleUnderline"/>
        </w:rPr>
      </w:pPr>
      <w:r w:rsidRPr="00CD0113">
        <w:rPr>
          <w:sz w:val="16"/>
        </w:rPr>
        <w:t xml:space="preserve">"There is </w:t>
      </w:r>
      <w:r w:rsidRPr="00182923">
        <w:rPr>
          <w:rStyle w:val="StyleUnderline"/>
          <w:highlight w:val="cyan"/>
        </w:rPr>
        <w:t>no country</w:t>
      </w:r>
      <w:r w:rsidRPr="00E616C8">
        <w:rPr>
          <w:rStyle w:val="StyleUnderline"/>
        </w:rPr>
        <w:t xml:space="preserve"> that </w:t>
      </w:r>
      <w:r w:rsidRPr="00182923">
        <w:rPr>
          <w:rStyle w:val="StyleUnderline"/>
          <w:highlight w:val="cyan"/>
        </w:rPr>
        <w:t>presents</w:t>
      </w:r>
      <w:r w:rsidRPr="00E616C8">
        <w:rPr>
          <w:rStyle w:val="StyleUnderline"/>
        </w:rPr>
        <w:t xml:space="preserve"> a </w:t>
      </w:r>
      <w:r w:rsidRPr="00182923">
        <w:rPr>
          <w:rStyle w:val="StyleUnderline"/>
          <w:highlight w:val="cyan"/>
        </w:rPr>
        <w:t>broade</w:t>
      </w:r>
      <w:r w:rsidRPr="00CD0113">
        <w:rPr>
          <w:sz w:val="16"/>
          <w:highlight w:val="cyan"/>
        </w:rPr>
        <w:t>r</w:t>
      </w:r>
      <w:r w:rsidRPr="00CD0113">
        <w:rPr>
          <w:sz w:val="16"/>
        </w:rPr>
        <w:t xml:space="preserve">, more comprehensive </w:t>
      </w:r>
      <w:r w:rsidRPr="00182923">
        <w:rPr>
          <w:rStyle w:val="StyleUnderline"/>
          <w:highlight w:val="cyan"/>
        </w:rPr>
        <w:t>threat to</w:t>
      </w:r>
      <w:r w:rsidRPr="00E616C8">
        <w:rPr>
          <w:rStyle w:val="StyleUnderline"/>
        </w:rPr>
        <w:t xml:space="preserve"> </w:t>
      </w:r>
      <w:r w:rsidRPr="00182923">
        <w:rPr>
          <w:rStyle w:val="StyleUnderline"/>
        </w:rPr>
        <w:t>our ideas</w:t>
      </w:r>
      <w:r w:rsidRPr="00182923">
        <w:rPr>
          <w:rStyle w:val="StyleUnderline"/>
          <w:highlight w:val="cyan"/>
        </w:rPr>
        <w:t>, our innovation</w:t>
      </w:r>
      <w:r w:rsidRPr="00CD0113">
        <w:rPr>
          <w:sz w:val="16"/>
        </w:rPr>
        <w:t xml:space="preserve">, our economic security and ultimately our national security," Wray said. "We have seen efforts by the </w:t>
      </w:r>
      <w:r w:rsidRPr="00182923">
        <w:rPr>
          <w:rStyle w:val="Emphasis"/>
          <w:highlight w:val="cyan"/>
        </w:rPr>
        <w:t>Chinese</w:t>
      </w:r>
      <w:r w:rsidRPr="00182923">
        <w:rPr>
          <w:rStyle w:val="StyleUnderline"/>
          <w:highlight w:val="cyan"/>
        </w:rPr>
        <w:t xml:space="preserve"> gov</w:t>
      </w:r>
      <w:r w:rsidRPr="00182923">
        <w:rPr>
          <w:rStyle w:val="StyleUnderline"/>
        </w:rPr>
        <w:t>ernment</w:t>
      </w:r>
      <w:r w:rsidRPr="00CD0113">
        <w:rPr>
          <w:sz w:val="16"/>
        </w:rPr>
        <w:t xml:space="preserve">, directly or indirectly, trying to </w:t>
      </w:r>
      <w:r w:rsidRPr="00182923">
        <w:rPr>
          <w:rStyle w:val="Emphasis"/>
          <w:highlight w:val="cyan"/>
        </w:rPr>
        <w:t>steal</w:t>
      </w:r>
      <w:r w:rsidRPr="00E616C8">
        <w:rPr>
          <w:rStyle w:val="StyleUnderline"/>
        </w:rPr>
        <w:t xml:space="preserve"> </w:t>
      </w:r>
      <w:r w:rsidRPr="00182923">
        <w:rPr>
          <w:rStyle w:val="Emphasis"/>
          <w:highlight w:val="cyan"/>
        </w:rPr>
        <w:t>i</w:t>
      </w:r>
      <w:r w:rsidRPr="00E616C8">
        <w:rPr>
          <w:rStyle w:val="StyleUnderline"/>
        </w:rPr>
        <w:t xml:space="preserve">ntellectual </w:t>
      </w:r>
      <w:r w:rsidRPr="00182923">
        <w:rPr>
          <w:rStyle w:val="Emphasis"/>
          <w:highlight w:val="cyan"/>
        </w:rPr>
        <w:t>p</w:t>
      </w:r>
      <w:r w:rsidRPr="00E616C8">
        <w:rPr>
          <w:rStyle w:val="StyleUnderline"/>
        </w:rPr>
        <w:t xml:space="preserve">roperty, trade secrets, personal data — </w:t>
      </w:r>
      <w:r w:rsidRPr="00182923">
        <w:rPr>
          <w:rStyle w:val="StyleUnderline"/>
          <w:highlight w:val="cyan"/>
        </w:rPr>
        <w:t xml:space="preserve">all across </w:t>
      </w:r>
      <w:r w:rsidRPr="00182923">
        <w:rPr>
          <w:rStyle w:val="StyleUnderline"/>
        </w:rPr>
        <w:t>the</w:t>
      </w:r>
      <w:r w:rsidRPr="00E616C8">
        <w:rPr>
          <w:rStyle w:val="StyleUnderline"/>
        </w:rPr>
        <w:t xml:space="preserve"> </w:t>
      </w:r>
      <w:r w:rsidRPr="00182923">
        <w:rPr>
          <w:rStyle w:val="StyleUnderline"/>
          <w:highlight w:val="cyan"/>
        </w:rPr>
        <w:t>country</w:t>
      </w:r>
      <w:r w:rsidRPr="00E616C8">
        <w:rPr>
          <w:rStyle w:val="StyleUnderline"/>
        </w:rPr>
        <w:t>."</w:t>
      </w:r>
    </w:p>
    <w:p w14:paraId="3CE38AAA" w14:textId="77777777" w:rsidR="0037493F" w:rsidRPr="00CD0113" w:rsidRDefault="0037493F" w:rsidP="0037493F">
      <w:pPr>
        <w:rPr>
          <w:sz w:val="16"/>
        </w:rPr>
      </w:pPr>
    </w:p>
    <w:p w14:paraId="004B68A3" w14:textId="77777777" w:rsidR="0037493F" w:rsidRPr="00CD0113" w:rsidRDefault="0037493F" w:rsidP="0037493F">
      <w:pPr>
        <w:rPr>
          <w:sz w:val="16"/>
        </w:rPr>
      </w:pPr>
      <w:r w:rsidRPr="00CD0113">
        <w:rPr>
          <w:sz w:val="16"/>
        </w:rPr>
        <w:t>Why is China's espionage such a threat?</w:t>
      </w:r>
    </w:p>
    <w:p w14:paraId="67F9F6A0" w14:textId="77777777" w:rsidR="0037493F" w:rsidRPr="00CD0113" w:rsidRDefault="0037493F" w:rsidP="0037493F">
      <w:pPr>
        <w:rPr>
          <w:sz w:val="16"/>
        </w:rPr>
      </w:pPr>
      <w:r w:rsidRPr="00CD0113">
        <w:rPr>
          <w:sz w:val="16"/>
        </w:rPr>
        <w:t xml:space="preserve">A </w:t>
      </w:r>
      <w:r w:rsidRPr="00182923">
        <w:rPr>
          <w:rStyle w:val="StyleUnderline"/>
          <w:highlight w:val="cyan"/>
        </w:rPr>
        <w:t>company</w:t>
      </w:r>
      <w:r w:rsidRPr="00E616C8">
        <w:rPr>
          <w:rStyle w:val="StyleUnderline"/>
        </w:rPr>
        <w:t xml:space="preserve"> based </w:t>
      </w:r>
      <w:r w:rsidRPr="00182923">
        <w:rPr>
          <w:rStyle w:val="StyleUnderline"/>
          <w:highlight w:val="cyan"/>
        </w:rPr>
        <w:t>in China</w:t>
      </w:r>
      <w:r w:rsidRPr="00CD0113">
        <w:rPr>
          <w:sz w:val="16"/>
        </w:rPr>
        <w:t xml:space="preserve"> was convicted of </w:t>
      </w:r>
      <w:r w:rsidRPr="00182923">
        <w:rPr>
          <w:rStyle w:val="StyleUnderline"/>
          <w:highlight w:val="cyan"/>
        </w:rPr>
        <w:t>steal</w:t>
      </w:r>
      <w:r w:rsidRPr="00E616C8">
        <w:rPr>
          <w:rStyle w:val="StyleUnderline"/>
        </w:rPr>
        <w:t xml:space="preserve">ing the </w:t>
      </w:r>
      <w:r w:rsidRPr="00182923">
        <w:rPr>
          <w:rStyle w:val="StyleUnderline"/>
          <w:highlight w:val="cyan"/>
        </w:rPr>
        <w:t>technology</w:t>
      </w:r>
      <w:r w:rsidRPr="00CD0113">
        <w:rPr>
          <w:sz w:val="16"/>
        </w:rPr>
        <w:t xml:space="preserve"> secrets of </w:t>
      </w:r>
      <w:r w:rsidRPr="00182923">
        <w:rPr>
          <w:rStyle w:val="StyleUnderline"/>
          <w:highlight w:val="cyan"/>
        </w:rPr>
        <w:t>wind turbine</w:t>
      </w:r>
      <w:r w:rsidRPr="00E616C8">
        <w:rPr>
          <w:rStyle w:val="StyleUnderline"/>
        </w:rPr>
        <w:t xml:space="preserve"> technology  </w:t>
      </w:r>
      <w:r w:rsidRPr="00182923">
        <w:rPr>
          <w:rStyle w:val="StyleUnderline"/>
          <w:highlight w:val="cyan"/>
        </w:rPr>
        <w:t>compan</w:t>
      </w:r>
      <w:r w:rsidRPr="00CD0113">
        <w:rPr>
          <w:sz w:val="16"/>
          <w:highlight w:val="cyan"/>
        </w:rPr>
        <w:t>y</w:t>
      </w:r>
      <w:r w:rsidRPr="00CD0113">
        <w:rPr>
          <w:sz w:val="16"/>
        </w:rPr>
        <w:t xml:space="preserve">. The </w:t>
      </w:r>
      <w:r w:rsidRPr="00182923">
        <w:rPr>
          <w:rStyle w:val="StyleUnderline"/>
          <w:highlight w:val="cyan"/>
        </w:rPr>
        <w:t>company lost</w:t>
      </w:r>
      <w:r w:rsidRPr="00E616C8">
        <w:rPr>
          <w:rStyle w:val="StyleUnderline"/>
        </w:rPr>
        <w:t xml:space="preserve"> its competitive </w:t>
      </w:r>
      <w:r w:rsidRPr="00182923">
        <w:rPr>
          <w:rStyle w:val="StyleUnderline"/>
          <w:highlight w:val="cyan"/>
        </w:rPr>
        <w:t>advantage</w:t>
      </w:r>
      <w:r w:rsidRPr="00CD0113">
        <w:rPr>
          <w:sz w:val="16"/>
        </w:rPr>
        <w:t xml:space="preserve">, </w:t>
      </w:r>
      <w:r w:rsidRPr="00182923">
        <w:rPr>
          <w:rStyle w:val="StyleUnderline"/>
          <w:highlight w:val="cyan"/>
        </w:rPr>
        <w:t>sales collapsed</w:t>
      </w:r>
      <w:r w:rsidRPr="00CD0113">
        <w:rPr>
          <w:sz w:val="16"/>
        </w:rPr>
        <w:t xml:space="preserve"> and the company </w:t>
      </w:r>
      <w:r w:rsidRPr="00E616C8">
        <w:rPr>
          <w:rStyle w:val="StyleUnderline"/>
        </w:rPr>
        <w:t>laid off nearly 700 workers</w:t>
      </w:r>
      <w:r w:rsidRPr="00CD0113">
        <w:rPr>
          <w:sz w:val="16"/>
        </w:rPr>
        <w:t>.</w:t>
      </w:r>
    </w:p>
    <w:p w14:paraId="7B7747EB" w14:textId="77777777" w:rsidR="0037493F" w:rsidRPr="00CD0113" w:rsidRDefault="0037493F" w:rsidP="0037493F">
      <w:pPr>
        <w:rPr>
          <w:sz w:val="16"/>
        </w:rPr>
      </w:pPr>
    </w:p>
    <w:p w14:paraId="2A0EEAE6" w14:textId="77777777" w:rsidR="0037493F" w:rsidRPr="00CD0113" w:rsidRDefault="0037493F" w:rsidP="0037493F">
      <w:pPr>
        <w:rPr>
          <w:sz w:val="16"/>
        </w:rPr>
      </w:pPr>
      <w:r w:rsidRPr="00CD0113">
        <w:rPr>
          <w:sz w:val="16"/>
        </w:rPr>
        <w:t xml:space="preserve">"It is a </w:t>
      </w:r>
      <w:r w:rsidRPr="00182923">
        <w:rPr>
          <w:rStyle w:val="StyleUnderline"/>
        </w:rPr>
        <w:t>threat to our way of life</w:t>
      </w:r>
      <w:r w:rsidRPr="00CD0113">
        <w:rPr>
          <w:sz w:val="16"/>
        </w:rPr>
        <w:t xml:space="preserve"> in a number of ways," Wray said. "The first is that when people talk about </w:t>
      </w:r>
      <w:r w:rsidRPr="00182923">
        <w:rPr>
          <w:rStyle w:val="StyleUnderline"/>
          <w:highlight w:val="cyan"/>
        </w:rPr>
        <w:t>stealing innovation or i</w:t>
      </w:r>
      <w:r w:rsidRPr="00182923">
        <w:rPr>
          <w:rStyle w:val="StyleUnderline"/>
        </w:rPr>
        <w:t>ntellectual</w:t>
      </w:r>
      <w:r w:rsidRPr="00E616C8">
        <w:rPr>
          <w:rStyle w:val="StyleUnderline"/>
        </w:rPr>
        <w:t xml:space="preserve"> </w:t>
      </w:r>
      <w:r w:rsidRPr="00182923">
        <w:rPr>
          <w:rStyle w:val="StyleUnderline"/>
          <w:highlight w:val="cyan"/>
        </w:rPr>
        <w:t>p</w:t>
      </w:r>
      <w:r w:rsidRPr="00E616C8">
        <w:rPr>
          <w:rStyle w:val="StyleUnderline"/>
        </w:rPr>
        <w:t>roperty</w:t>
      </w:r>
      <w:r w:rsidRPr="00CD0113">
        <w:rPr>
          <w:sz w:val="16"/>
        </w:rPr>
        <w:t xml:space="preserve">, that's not just a Wall Street problem. That's a Main Street problem. That </w:t>
      </w:r>
      <w:r w:rsidRPr="00CD0113">
        <w:rPr>
          <w:sz w:val="16"/>
          <w:highlight w:val="cyan"/>
        </w:rPr>
        <w:t>means</w:t>
      </w:r>
      <w:r w:rsidRPr="00CD0113">
        <w:rPr>
          <w:sz w:val="16"/>
        </w:rPr>
        <w:t xml:space="preserve"> </w:t>
      </w:r>
      <w:r w:rsidRPr="00E616C8">
        <w:rPr>
          <w:rStyle w:val="StyleUnderline"/>
        </w:rPr>
        <w:t xml:space="preserve">American </w:t>
      </w:r>
      <w:r w:rsidRPr="00182923">
        <w:rPr>
          <w:rStyle w:val="StyleUnderline"/>
          <w:highlight w:val="cyan"/>
        </w:rPr>
        <w:t>jobs</w:t>
      </w:r>
      <w:r w:rsidRPr="00E616C8">
        <w:rPr>
          <w:rStyle w:val="StyleUnderline"/>
        </w:rPr>
        <w:t xml:space="preserve">, American </w:t>
      </w:r>
      <w:r w:rsidRPr="00182923">
        <w:rPr>
          <w:rStyle w:val="StyleUnderline"/>
          <w:highlight w:val="cyan"/>
        </w:rPr>
        <w:t>families</w:t>
      </w:r>
      <w:r w:rsidRPr="00E616C8">
        <w:rPr>
          <w:rStyle w:val="StyleUnderline"/>
        </w:rPr>
        <w:t xml:space="preserve">, American </w:t>
      </w:r>
      <w:r w:rsidRPr="00182923">
        <w:rPr>
          <w:rStyle w:val="StyleUnderline"/>
          <w:highlight w:val="cyan"/>
        </w:rPr>
        <w:t>livelihoods</w:t>
      </w:r>
      <w:r w:rsidRPr="00E616C8">
        <w:rPr>
          <w:rStyle w:val="StyleUnderline"/>
        </w:rPr>
        <w:t xml:space="preserve">, and the same thing </w:t>
      </w:r>
      <w:r w:rsidRPr="00182923">
        <w:rPr>
          <w:rStyle w:val="StyleUnderline"/>
          <w:highlight w:val="cyan"/>
        </w:rPr>
        <w:t>for every one of our five countries</w:t>
      </w:r>
      <w:r w:rsidRPr="00E616C8">
        <w:rPr>
          <w:rStyle w:val="StyleUnderline"/>
        </w:rPr>
        <w:t xml:space="preserve">, </w:t>
      </w:r>
      <w:r w:rsidRPr="00CD0113">
        <w:rPr>
          <w:sz w:val="16"/>
        </w:rPr>
        <w:t xml:space="preserve">directly </w:t>
      </w:r>
      <w:r w:rsidRPr="00CD0113">
        <w:rPr>
          <w:sz w:val="16"/>
          <w:highlight w:val="cyan"/>
        </w:rPr>
        <w:t>impacted</w:t>
      </w:r>
      <w:r w:rsidRPr="00CD0113">
        <w:rPr>
          <w:sz w:val="16"/>
        </w:rPr>
        <w:t xml:space="preserve"> by that theft. It's not some abstract concept. It has flesh and blood, kitchen-table consequences."</w:t>
      </w:r>
    </w:p>
    <w:p w14:paraId="19563C05" w14:textId="77777777" w:rsidR="0037493F" w:rsidRPr="00CD0113" w:rsidRDefault="0037493F" w:rsidP="0037493F">
      <w:pPr>
        <w:rPr>
          <w:sz w:val="16"/>
        </w:rPr>
      </w:pPr>
    </w:p>
    <w:p w14:paraId="1C4943B7" w14:textId="77777777" w:rsidR="0037493F" w:rsidRPr="00CD0113" w:rsidRDefault="0037493F" w:rsidP="0037493F">
      <w:pPr>
        <w:rPr>
          <w:sz w:val="16"/>
        </w:rPr>
      </w:pPr>
      <w:r w:rsidRPr="00CD0113">
        <w:rPr>
          <w:sz w:val="16"/>
        </w:rPr>
        <w:t xml:space="preserve">China's threat extends beyond just espionage, the intelligence leaders said. The Five Eyes also warned of China's meddling in elections and violence aimed at silencing Chinese dissidents living in their countries. </w:t>
      </w:r>
    </w:p>
    <w:p w14:paraId="41B78A4A" w14:textId="77777777" w:rsidR="0037493F" w:rsidRPr="00CD0113" w:rsidRDefault="0037493F" w:rsidP="0037493F">
      <w:pPr>
        <w:rPr>
          <w:sz w:val="16"/>
        </w:rPr>
      </w:pPr>
    </w:p>
    <w:p w14:paraId="3941054F" w14:textId="77777777" w:rsidR="0037493F" w:rsidRPr="00CD0113" w:rsidRDefault="0037493F" w:rsidP="0037493F">
      <w:pPr>
        <w:rPr>
          <w:sz w:val="16"/>
        </w:rPr>
      </w:pPr>
      <w:r w:rsidRPr="00CD0113">
        <w:rPr>
          <w:sz w:val="16"/>
        </w:rPr>
        <w:t>What makes China's spying different?</w:t>
      </w:r>
    </w:p>
    <w:p w14:paraId="0E758C08" w14:textId="77777777" w:rsidR="0037493F" w:rsidRPr="00CD0113" w:rsidRDefault="0037493F" w:rsidP="0037493F">
      <w:pPr>
        <w:rPr>
          <w:sz w:val="16"/>
        </w:rPr>
      </w:pPr>
      <w:r w:rsidRPr="00CD0113">
        <w:rPr>
          <w:sz w:val="16"/>
        </w:rPr>
        <w:t xml:space="preserve">Countries spying on each other is nothing new, but the scale and techniques of China's operation worries the intelligence leaders. </w:t>
      </w:r>
    </w:p>
    <w:p w14:paraId="4E89CAB3" w14:textId="77777777" w:rsidR="0037493F" w:rsidRPr="00CD0113" w:rsidRDefault="0037493F" w:rsidP="0037493F">
      <w:pPr>
        <w:rPr>
          <w:sz w:val="16"/>
        </w:rPr>
      </w:pPr>
    </w:p>
    <w:p w14:paraId="17320CEC" w14:textId="77777777" w:rsidR="0037493F" w:rsidRPr="00CD0113" w:rsidRDefault="0037493F" w:rsidP="0037493F">
      <w:pPr>
        <w:rPr>
          <w:sz w:val="16"/>
        </w:rPr>
      </w:pPr>
      <w:r w:rsidRPr="00CD0113">
        <w:rPr>
          <w:sz w:val="16"/>
        </w:rPr>
        <w:t xml:space="preserve">All countries spy to covertly learn information, Australia's Director-General of Security Mike Burgess said. </w:t>
      </w:r>
    </w:p>
    <w:p w14:paraId="76266FAE" w14:textId="77777777" w:rsidR="0037493F" w:rsidRPr="00CD0113" w:rsidRDefault="0037493F" w:rsidP="0037493F">
      <w:pPr>
        <w:rPr>
          <w:sz w:val="16"/>
        </w:rPr>
      </w:pPr>
    </w:p>
    <w:p w14:paraId="3B975E06" w14:textId="77777777" w:rsidR="0037493F" w:rsidRPr="00E616C8" w:rsidRDefault="0037493F" w:rsidP="0037493F">
      <w:pPr>
        <w:rPr>
          <w:rStyle w:val="StyleUnderline"/>
        </w:rPr>
      </w:pPr>
      <w:r w:rsidRPr="00CD0113">
        <w:rPr>
          <w:sz w:val="16"/>
        </w:rPr>
        <w:t>"But the behavior we're talking about here goes well beyond traditional espionage," Burgess said of China. "</w:t>
      </w:r>
      <w:r w:rsidRPr="00E616C8">
        <w:rPr>
          <w:rStyle w:val="StyleUnderline"/>
        </w:rPr>
        <w:t>This scale of the theft is unprecedented in human history."</w:t>
      </w:r>
    </w:p>
    <w:p w14:paraId="38FED0BD" w14:textId="77777777" w:rsidR="0037493F" w:rsidRPr="00CD0113" w:rsidRDefault="0037493F" w:rsidP="0037493F">
      <w:pPr>
        <w:rPr>
          <w:sz w:val="16"/>
        </w:rPr>
      </w:pPr>
    </w:p>
    <w:p w14:paraId="229AC438" w14:textId="77777777" w:rsidR="0037493F" w:rsidRPr="00CD0113" w:rsidRDefault="0037493F" w:rsidP="0037493F">
      <w:pPr>
        <w:rPr>
          <w:sz w:val="16"/>
        </w:rPr>
      </w:pPr>
      <w:r w:rsidRPr="00CD0113">
        <w:rPr>
          <w:sz w:val="16"/>
        </w:rPr>
        <w:t>Burgess said the scale is why they felt it was important to call out China's activities publicly.</w:t>
      </w:r>
    </w:p>
    <w:p w14:paraId="26665EDA" w14:textId="77777777" w:rsidR="0037493F" w:rsidRPr="00CD0113" w:rsidRDefault="0037493F" w:rsidP="0037493F">
      <w:pPr>
        <w:rPr>
          <w:sz w:val="16"/>
        </w:rPr>
      </w:pPr>
    </w:p>
    <w:p w14:paraId="4051A81D" w14:textId="77777777" w:rsidR="0037493F" w:rsidRPr="00CD0113" w:rsidRDefault="0037493F" w:rsidP="0037493F">
      <w:pPr>
        <w:rPr>
          <w:sz w:val="16"/>
        </w:rPr>
      </w:pPr>
    </w:p>
    <w:p w14:paraId="17AB2EFD" w14:textId="77777777" w:rsidR="0037493F" w:rsidRPr="00CD0113" w:rsidRDefault="0037493F" w:rsidP="0037493F">
      <w:pPr>
        <w:rPr>
          <w:sz w:val="16"/>
        </w:rPr>
      </w:pPr>
      <w:r w:rsidRPr="00CD0113">
        <w:rPr>
          <w:sz w:val="16"/>
        </w:rPr>
        <w:t>"Essentially what you have with the Chinese government is the autocracy and oppressive regime of, you know, East Germany combined with the cutting edge technology of Silicon Valley," Wray said. "And the combination represents a daunting first of its kind threat for the United States and for our allies."</w:t>
      </w:r>
    </w:p>
    <w:p w14:paraId="1D365A35" w14:textId="77777777" w:rsidR="0037493F" w:rsidRPr="00CD0113" w:rsidRDefault="0037493F" w:rsidP="0037493F">
      <w:pPr>
        <w:rPr>
          <w:sz w:val="16"/>
        </w:rPr>
      </w:pPr>
    </w:p>
    <w:p w14:paraId="492F62DE" w14:textId="77777777" w:rsidR="0037493F" w:rsidRPr="00CD0113" w:rsidRDefault="0037493F" w:rsidP="0037493F">
      <w:pPr>
        <w:rPr>
          <w:sz w:val="16"/>
        </w:rPr>
      </w:pPr>
      <w:r w:rsidRPr="00E616C8">
        <w:rPr>
          <w:rStyle w:val="StyleUnderline"/>
        </w:rPr>
        <w:t xml:space="preserve">What is </w:t>
      </w:r>
      <w:r w:rsidRPr="006160A3">
        <w:rPr>
          <w:rStyle w:val="StyleUnderline"/>
          <w:highlight w:val="cyan"/>
        </w:rPr>
        <w:t>China stealing</w:t>
      </w:r>
      <w:r w:rsidRPr="00CD0113">
        <w:rPr>
          <w:sz w:val="16"/>
        </w:rPr>
        <w:t>?</w:t>
      </w:r>
    </w:p>
    <w:p w14:paraId="39F0C0A8" w14:textId="77777777" w:rsidR="0037493F" w:rsidRPr="00CD0113" w:rsidRDefault="0037493F" w:rsidP="0037493F">
      <w:pPr>
        <w:rPr>
          <w:sz w:val="16"/>
        </w:rPr>
      </w:pPr>
      <w:r w:rsidRPr="00CD0113">
        <w:rPr>
          <w:sz w:val="16"/>
        </w:rPr>
        <w:t xml:space="preserve">Wray pointed to </w:t>
      </w:r>
      <w:r w:rsidRPr="00182923">
        <w:rPr>
          <w:rStyle w:val="Emphasis"/>
        </w:rPr>
        <w:t>theft</w:t>
      </w:r>
      <w:r w:rsidRPr="00E616C8">
        <w:rPr>
          <w:rStyle w:val="StyleUnderline"/>
        </w:rPr>
        <w:t xml:space="preserve"> </w:t>
      </w:r>
      <w:r w:rsidRPr="006160A3">
        <w:rPr>
          <w:rStyle w:val="StyleUnderline"/>
          <w:highlight w:val="cyan"/>
        </w:rPr>
        <w:t xml:space="preserve">from </w:t>
      </w:r>
      <w:r w:rsidRPr="006160A3">
        <w:rPr>
          <w:rStyle w:val="Emphasis"/>
          <w:highlight w:val="cyan"/>
        </w:rPr>
        <w:t>Fortune 100</w:t>
      </w:r>
      <w:r w:rsidRPr="006160A3">
        <w:rPr>
          <w:rStyle w:val="StyleUnderline"/>
          <w:highlight w:val="cyan"/>
        </w:rPr>
        <w:t xml:space="preserve"> companies</w:t>
      </w:r>
      <w:r w:rsidRPr="00E616C8">
        <w:rPr>
          <w:rStyle w:val="StyleUnderline"/>
        </w:rPr>
        <w:t xml:space="preserve"> down </w:t>
      </w:r>
      <w:r w:rsidRPr="006160A3">
        <w:rPr>
          <w:rStyle w:val="StyleUnderline"/>
          <w:highlight w:val="cyan"/>
        </w:rPr>
        <w:t xml:space="preserve">to </w:t>
      </w:r>
      <w:r w:rsidRPr="006160A3">
        <w:rPr>
          <w:rStyle w:val="Emphasis"/>
          <w:highlight w:val="cyan"/>
        </w:rPr>
        <w:t>small startups</w:t>
      </w:r>
      <w:r w:rsidRPr="00CD0113">
        <w:rPr>
          <w:sz w:val="16"/>
        </w:rPr>
        <w:t xml:space="preserve">. He said the </w:t>
      </w:r>
      <w:r w:rsidRPr="00CD0113">
        <w:rPr>
          <w:sz w:val="16"/>
          <w:highlight w:val="cyan"/>
        </w:rPr>
        <w:t>theft</w:t>
      </w:r>
      <w:r w:rsidRPr="00CD0113">
        <w:rPr>
          <w:sz w:val="16"/>
        </w:rPr>
        <w:t xml:space="preserve"> </w:t>
      </w:r>
      <w:r w:rsidRPr="00CD0113">
        <w:rPr>
          <w:sz w:val="16"/>
          <w:highlight w:val="cyan"/>
        </w:rPr>
        <w:t>occurs in</w:t>
      </w:r>
      <w:r w:rsidRPr="00CD0113">
        <w:rPr>
          <w:sz w:val="16"/>
        </w:rPr>
        <w:t xml:space="preserve"> the </w:t>
      </w:r>
      <w:r w:rsidRPr="006160A3">
        <w:rPr>
          <w:rStyle w:val="StyleUnderline"/>
        </w:rPr>
        <w:t xml:space="preserve">fields of </w:t>
      </w:r>
      <w:r w:rsidRPr="006160A3">
        <w:rPr>
          <w:rStyle w:val="Emphasis"/>
          <w:highlight w:val="cyan"/>
        </w:rPr>
        <w:t>agriculture</w:t>
      </w:r>
      <w:r w:rsidRPr="006160A3">
        <w:rPr>
          <w:rStyle w:val="StyleUnderline"/>
          <w:highlight w:val="cyan"/>
        </w:rPr>
        <w:t xml:space="preserve">, </w:t>
      </w:r>
      <w:r w:rsidRPr="006160A3">
        <w:rPr>
          <w:rStyle w:val="Emphasis"/>
          <w:highlight w:val="cyan"/>
        </w:rPr>
        <w:t>biotech</w:t>
      </w:r>
      <w:r w:rsidRPr="00E616C8">
        <w:rPr>
          <w:rStyle w:val="StyleUnderline"/>
        </w:rPr>
        <w:t xml:space="preserve">, health care, </w:t>
      </w:r>
      <w:r w:rsidRPr="006160A3">
        <w:rPr>
          <w:rStyle w:val="Emphasis"/>
          <w:highlight w:val="cyan"/>
        </w:rPr>
        <w:t>robotics</w:t>
      </w:r>
      <w:r w:rsidRPr="00E616C8">
        <w:rPr>
          <w:rStyle w:val="StyleUnderline"/>
        </w:rPr>
        <w:t>, aviation and academic research</w:t>
      </w:r>
      <w:r w:rsidRPr="00CD0113">
        <w:rPr>
          <w:sz w:val="16"/>
        </w:rPr>
        <w:t>.</w:t>
      </w:r>
    </w:p>
    <w:p w14:paraId="641BB6FC" w14:textId="77777777" w:rsidR="0037493F" w:rsidRPr="00CD0113" w:rsidRDefault="0037493F" w:rsidP="0037493F">
      <w:pPr>
        <w:rPr>
          <w:sz w:val="16"/>
        </w:rPr>
      </w:pPr>
    </w:p>
    <w:p w14:paraId="1647C61A" w14:textId="77777777" w:rsidR="0037493F" w:rsidRPr="00CD0113" w:rsidRDefault="0037493F" w:rsidP="0037493F">
      <w:pPr>
        <w:rPr>
          <w:sz w:val="16"/>
        </w:rPr>
      </w:pPr>
      <w:r w:rsidRPr="00CD0113">
        <w:rPr>
          <w:sz w:val="16"/>
        </w:rPr>
        <w:t>"We probably have somewhere in the order of 2,000 active investigations that are just related to the Chinese government's effort to steal information," Wray said.</w:t>
      </w:r>
    </w:p>
    <w:p w14:paraId="5A87A424" w14:textId="77777777" w:rsidR="0037493F" w:rsidRPr="00CD0113" w:rsidRDefault="0037493F" w:rsidP="0037493F">
      <w:pPr>
        <w:rPr>
          <w:sz w:val="16"/>
        </w:rPr>
      </w:pPr>
    </w:p>
    <w:p w14:paraId="20B0EAF9" w14:textId="77777777" w:rsidR="0037493F" w:rsidRPr="00E616C8" w:rsidRDefault="0037493F" w:rsidP="0037493F">
      <w:pPr>
        <w:rPr>
          <w:rStyle w:val="StyleUnderline"/>
        </w:rPr>
      </w:pPr>
      <w:r w:rsidRPr="00CD0113">
        <w:rPr>
          <w:sz w:val="16"/>
        </w:rPr>
        <w:t xml:space="preserve">Ken McCallum, director general of the U.K.'s MI5, said the espionage concerns include government and military secrets and critical infrastructure. He also worries about the </w:t>
      </w:r>
      <w:r w:rsidRPr="006160A3">
        <w:rPr>
          <w:rStyle w:val="StyleUnderline"/>
          <w:highlight w:val="cyan"/>
        </w:rPr>
        <w:t>theft targeting academic</w:t>
      </w:r>
      <w:r w:rsidRPr="00E616C8">
        <w:rPr>
          <w:rStyle w:val="StyleUnderline"/>
        </w:rPr>
        <w:t xml:space="preserve"> </w:t>
      </w:r>
      <w:r w:rsidRPr="006160A3">
        <w:rPr>
          <w:rStyle w:val="StyleUnderline"/>
          <w:highlight w:val="cyan"/>
        </w:rPr>
        <w:t>research</w:t>
      </w:r>
      <w:r w:rsidRPr="00E616C8">
        <w:rPr>
          <w:rStyle w:val="StyleUnderline"/>
        </w:rPr>
        <w:t xml:space="preserve"> at </w:t>
      </w:r>
      <w:r w:rsidRPr="006160A3">
        <w:rPr>
          <w:rStyle w:val="StyleUnderline"/>
          <w:highlight w:val="cyan"/>
        </w:rPr>
        <w:t>universities and startup</w:t>
      </w:r>
      <w:r w:rsidRPr="00E616C8">
        <w:rPr>
          <w:rStyle w:val="StyleUnderline"/>
        </w:rPr>
        <w:t xml:space="preserve"> companies.</w:t>
      </w:r>
    </w:p>
    <w:p w14:paraId="3E330988" w14:textId="77777777" w:rsidR="0037493F" w:rsidRPr="00CD0113" w:rsidRDefault="0037493F" w:rsidP="0037493F">
      <w:pPr>
        <w:rPr>
          <w:sz w:val="16"/>
        </w:rPr>
      </w:pPr>
    </w:p>
    <w:p w14:paraId="47016D4A" w14:textId="77777777" w:rsidR="0037493F" w:rsidRPr="00CD0113" w:rsidRDefault="0037493F" w:rsidP="0037493F">
      <w:pPr>
        <w:rPr>
          <w:sz w:val="16"/>
        </w:rPr>
      </w:pPr>
      <w:r w:rsidRPr="00CD0113">
        <w:rPr>
          <w:sz w:val="16"/>
        </w:rPr>
        <w:t>"People, in short, who probably don't think national security is about them," McCallum said.</w:t>
      </w:r>
    </w:p>
    <w:p w14:paraId="1CCA8348" w14:textId="77777777" w:rsidR="0037493F" w:rsidRPr="00CD0113" w:rsidRDefault="0037493F" w:rsidP="0037493F">
      <w:pPr>
        <w:rPr>
          <w:sz w:val="16"/>
        </w:rPr>
      </w:pPr>
    </w:p>
    <w:p w14:paraId="201B1B01" w14:textId="77777777" w:rsidR="0037493F" w:rsidRPr="00CD0113" w:rsidRDefault="0037493F" w:rsidP="0037493F">
      <w:pPr>
        <w:rPr>
          <w:sz w:val="16"/>
        </w:rPr>
      </w:pPr>
      <w:r w:rsidRPr="00CD0113">
        <w:rPr>
          <w:sz w:val="16"/>
        </w:rPr>
        <w:t xml:space="preserve">How is </w:t>
      </w:r>
      <w:r w:rsidRPr="00CD0113">
        <w:rPr>
          <w:sz w:val="16"/>
          <w:highlight w:val="cyan"/>
        </w:rPr>
        <w:t>China</w:t>
      </w:r>
      <w:r w:rsidRPr="00CD0113">
        <w:rPr>
          <w:sz w:val="16"/>
        </w:rPr>
        <w:t xml:space="preserve"> stealing information?</w:t>
      </w:r>
    </w:p>
    <w:p w14:paraId="4AE7B188" w14:textId="77777777" w:rsidR="0037493F" w:rsidRPr="00CD0113" w:rsidRDefault="0037493F" w:rsidP="0037493F">
      <w:pPr>
        <w:rPr>
          <w:sz w:val="16"/>
        </w:rPr>
      </w:pPr>
      <w:r w:rsidRPr="00CD0113">
        <w:rPr>
          <w:sz w:val="16"/>
        </w:rPr>
        <w:t xml:space="preserve">The </w:t>
      </w:r>
      <w:r w:rsidRPr="006160A3">
        <w:rPr>
          <w:rStyle w:val="StyleUnderline"/>
          <w:highlight w:val="cyan"/>
        </w:rPr>
        <w:t>theft happens</w:t>
      </w:r>
      <w:r w:rsidRPr="00E616C8">
        <w:rPr>
          <w:rStyle w:val="StyleUnderline"/>
        </w:rPr>
        <w:t xml:space="preserve"> in several ways</w:t>
      </w:r>
      <w:r w:rsidRPr="00CD0113">
        <w:rPr>
          <w:sz w:val="16"/>
        </w:rPr>
        <w:t xml:space="preserve">, McCallum said. Company </w:t>
      </w:r>
      <w:r w:rsidRPr="006160A3">
        <w:rPr>
          <w:rStyle w:val="StyleUnderline"/>
          <w:highlight w:val="cyan"/>
        </w:rPr>
        <w:t>employees</w:t>
      </w:r>
      <w:r w:rsidRPr="00E616C8">
        <w:rPr>
          <w:rStyle w:val="StyleUnderline"/>
        </w:rPr>
        <w:t xml:space="preserve"> are often </w:t>
      </w:r>
      <w:r w:rsidRPr="006160A3">
        <w:rPr>
          <w:rStyle w:val="StyleUnderline"/>
          <w:highlight w:val="cyan"/>
        </w:rPr>
        <w:t>manipulated</w:t>
      </w:r>
      <w:r w:rsidRPr="00CD0113">
        <w:rPr>
          <w:sz w:val="16"/>
        </w:rPr>
        <w:t>, sometimes without being aware of what's happening.</w:t>
      </w:r>
    </w:p>
    <w:p w14:paraId="359282C7" w14:textId="77777777" w:rsidR="0037493F" w:rsidRPr="00CD0113" w:rsidRDefault="0037493F" w:rsidP="0037493F">
      <w:pPr>
        <w:rPr>
          <w:sz w:val="16"/>
        </w:rPr>
      </w:pPr>
    </w:p>
    <w:p w14:paraId="50AFD400" w14:textId="77777777" w:rsidR="0037493F" w:rsidRPr="00CD0113" w:rsidRDefault="0037493F" w:rsidP="0037493F">
      <w:pPr>
        <w:rPr>
          <w:sz w:val="16"/>
        </w:rPr>
      </w:pPr>
      <w:r w:rsidRPr="00CD0113">
        <w:rPr>
          <w:sz w:val="16"/>
        </w:rPr>
        <w:t>"We have seen, for example, the use of profes</w:t>
      </w:r>
      <w:r w:rsidRPr="00E616C8">
        <w:rPr>
          <w:rStyle w:val="StyleUnderline"/>
        </w:rPr>
        <w:t xml:space="preserve">sional networking </w:t>
      </w:r>
      <w:r w:rsidRPr="006160A3">
        <w:rPr>
          <w:rStyle w:val="StyleUnderline"/>
          <w:highlight w:val="cyan"/>
        </w:rPr>
        <w:t>sites</w:t>
      </w:r>
      <w:r w:rsidRPr="00E616C8">
        <w:rPr>
          <w:rStyle w:val="StyleUnderline"/>
        </w:rPr>
        <w:t xml:space="preserve"> to </w:t>
      </w:r>
      <w:r w:rsidRPr="006160A3">
        <w:rPr>
          <w:rStyle w:val="StyleUnderline"/>
          <w:highlight w:val="cyan"/>
        </w:rPr>
        <w:t>reach out</w:t>
      </w:r>
      <w:r w:rsidRPr="00E616C8">
        <w:rPr>
          <w:rStyle w:val="StyleUnderline"/>
        </w:rPr>
        <w:t xml:space="preserve"> in sort of masked, disguised ways to </w:t>
      </w:r>
      <w:r w:rsidRPr="006160A3">
        <w:rPr>
          <w:rStyle w:val="StyleUnderline"/>
          <w:highlight w:val="cyan"/>
        </w:rPr>
        <w:t>people</w:t>
      </w:r>
      <w:r w:rsidRPr="00CD0113">
        <w:rPr>
          <w:sz w:val="16"/>
        </w:rPr>
        <w:t xml:space="preserve"> in the U.K., either </w:t>
      </w:r>
      <w:r w:rsidRPr="00CD0113">
        <w:rPr>
          <w:sz w:val="16"/>
          <w:highlight w:val="cyan"/>
        </w:rPr>
        <w:t>who have</w:t>
      </w:r>
      <w:r w:rsidRPr="00CD0113">
        <w:rPr>
          <w:sz w:val="16"/>
        </w:rPr>
        <w:t xml:space="preserve"> </w:t>
      </w:r>
      <w:r w:rsidRPr="00E616C8">
        <w:rPr>
          <w:rStyle w:val="StyleUnderline"/>
        </w:rPr>
        <w:t xml:space="preserve">security </w:t>
      </w:r>
      <w:r w:rsidRPr="006160A3">
        <w:rPr>
          <w:rStyle w:val="StyleUnderline"/>
          <w:highlight w:val="cyan"/>
        </w:rPr>
        <w:t>clearance or</w:t>
      </w:r>
      <w:r w:rsidRPr="00E616C8">
        <w:rPr>
          <w:rStyle w:val="StyleUnderline"/>
        </w:rPr>
        <w:t xml:space="preserve"> who are </w:t>
      </w:r>
      <w:r w:rsidRPr="006160A3">
        <w:rPr>
          <w:rStyle w:val="StyleUnderline"/>
          <w:highlight w:val="cyan"/>
        </w:rPr>
        <w:t>working in</w:t>
      </w:r>
      <w:r w:rsidRPr="00E616C8">
        <w:rPr>
          <w:rStyle w:val="StyleUnderline"/>
        </w:rPr>
        <w:t xml:space="preserve"> interesting areas of </w:t>
      </w:r>
      <w:r w:rsidRPr="006160A3">
        <w:rPr>
          <w:rStyle w:val="StyleUnderline"/>
          <w:highlight w:val="cyan"/>
        </w:rPr>
        <w:t>tech</w:t>
      </w:r>
      <w:r w:rsidRPr="00E616C8">
        <w:rPr>
          <w:rStyle w:val="StyleUnderline"/>
        </w:rPr>
        <w:t>nology,</w:t>
      </w:r>
      <w:r w:rsidRPr="00CD0113">
        <w:rPr>
          <w:sz w:val="16"/>
        </w:rPr>
        <w:t xml:space="preserve">" he said. "We've now seen over </w:t>
      </w:r>
      <w:r w:rsidRPr="006160A3">
        <w:rPr>
          <w:rStyle w:val="StyleUnderline"/>
          <w:highlight w:val="cyan"/>
        </w:rPr>
        <w:t>20,000 examples</w:t>
      </w:r>
      <w:r w:rsidRPr="00E616C8">
        <w:rPr>
          <w:rStyle w:val="StyleUnderline"/>
        </w:rPr>
        <w:t xml:space="preserve"> of that</w:t>
      </w:r>
      <w:r w:rsidRPr="00CD0113">
        <w:rPr>
          <w:sz w:val="16"/>
        </w:rPr>
        <w:t xml:space="preserve"> kind of disguised approach to people </w:t>
      </w:r>
      <w:r w:rsidRPr="006160A3">
        <w:rPr>
          <w:rStyle w:val="StyleUnderline"/>
          <w:highlight w:val="cyan"/>
        </w:rPr>
        <w:t>in</w:t>
      </w:r>
      <w:r w:rsidRPr="00E616C8">
        <w:rPr>
          <w:rStyle w:val="StyleUnderline"/>
        </w:rPr>
        <w:t xml:space="preserve"> the </w:t>
      </w:r>
      <w:r w:rsidRPr="006160A3">
        <w:rPr>
          <w:rStyle w:val="StyleUnderline"/>
          <w:highlight w:val="cyan"/>
        </w:rPr>
        <w:t>U.K.</w:t>
      </w:r>
      <w:r w:rsidRPr="00CD0113">
        <w:rPr>
          <w:sz w:val="16"/>
        </w:rPr>
        <w:t xml:space="preserve"> who have information that the Chinese state wishes to get its hands on."</w:t>
      </w:r>
    </w:p>
    <w:p w14:paraId="0464D753" w14:textId="77777777" w:rsidR="0037493F" w:rsidRPr="00CD0113" w:rsidRDefault="0037493F" w:rsidP="0037493F">
      <w:pPr>
        <w:rPr>
          <w:sz w:val="16"/>
        </w:rPr>
      </w:pPr>
    </w:p>
    <w:p w14:paraId="2BA53E08" w14:textId="77777777" w:rsidR="0037493F" w:rsidRPr="00CD0113" w:rsidRDefault="0037493F" w:rsidP="0037493F">
      <w:pPr>
        <w:rPr>
          <w:sz w:val="16"/>
        </w:rPr>
      </w:pPr>
      <w:r w:rsidRPr="006160A3">
        <w:rPr>
          <w:rStyle w:val="StyleUnderline"/>
          <w:highlight w:val="cyan"/>
        </w:rPr>
        <w:t>China</w:t>
      </w:r>
      <w:r w:rsidRPr="00E616C8">
        <w:rPr>
          <w:rStyle w:val="StyleUnderline"/>
        </w:rPr>
        <w:t xml:space="preserve"> also </w:t>
      </w:r>
      <w:r w:rsidRPr="006160A3">
        <w:rPr>
          <w:rStyle w:val="StyleUnderline"/>
          <w:highlight w:val="cyan"/>
        </w:rPr>
        <w:t>has</w:t>
      </w:r>
      <w:r w:rsidRPr="00E616C8">
        <w:rPr>
          <w:rStyle w:val="StyleUnderline"/>
        </w:rPr>
        <w:t xml:space="preserve"> the </w:t>
      </w:r>
      <w:r w:rsidRPr="006160A3">
        <w:rPr>
          <w:rStyle w:val="StyleUnderline"/>
          <w:highlight w:val="cyan"/>
        </w:rPr>
        <w:t>biggest hacking program</w:t>
      </w:r>
      <w:r w:rsidRPr="00E616C8">
        <w:rPr>
          <w:rStyle w:val="StyleUnderline"/>
        </w:rPr>
        <w:t xml:space="preserve"> in the </w:t>
      </w:r>
      <w:r w:rsidRPr="006160A3">
        <w:rPr>
          <w:rStyle w:val="StyleUnderline"/>
          <w:highlight w:val="cyan"/>
        </w:rPr>
        <w:t>world</w:t>
      </w:r>
      <w:r w:rsidRPr="00CD0113">
        <w:rPr>
          <w:sz w:val="16"/>
        </w:rPr>
        <w:t xml:space="preserve">, FBI Director Wray said. </w:t>
      </w:r>
    </w:p>
    <w:p w14:paraId="7D497931" w14:textId="77777777" w:rsidR="0037493F" w:rsidRPr="00CD0113" w:rsidRDefault="0037493F" w:rsidP="0037493F">
      <w:pPr>
        <w:rPr>
          <w:sz w:val="16"/>
        </w:rPr>
      </w:pPr>
    </w:p>
    <w:p w14:paraId="06BB472A" w14:textId="77777777" w:rsidR="0037493F" w:rsidRPr="00CD0113" w:rsidRDefault="0037493F" w:rsidP="0037493F">
      <w:pPr>
        <w:rPr>
          <w:sz w:val="16"/>
        </w:rPr>
      </w:pPr>
    </w:p>
    <w:p w14:paraId="59A5BB32" w14:textId="77777777" w:rsidR="0037493F" w:rsidRPr="00CD0113" w:rsidRDefault="0037493F" w:rsidP="0037493F">
      <w:pPr>
        <w:rPr>
          <w:sz w:val="16"/>
        </w:rPr>
      </w:pPr>
      <w:r w:rsidRPr="00CD0113">
        <w:rPr>
          <w:sz w:val="16"/>
        </w:rPr>
        <w:t>"[</w:t>
      </w:r>
      <w:r w:rsidRPr="006160A3">
        <w:rPr>
          <w:rStyle w:val="StyleUnderline"/>
          <w:highlight w:val="cyan"/>
        </w:rPr>
        <w:t xml:space="preserve">It has] </w:t>
      </w:r>
      <w:r w:rsidRPr="006160A3">
        <w:rPr>
          <w:rStyle w:val="Emphasis"/>
          <w:highlight w:val="cyan"/>
        </w:rPr>
        <w:t>stolen more</w:t>
      </w:r>
      <w:r w:rsidRPr="006160A3">
        <w:rPr>
          <w:rStyle w:val="StyleUnderline"/>
          <w:highlight w:val="cyan"/>
        </w:rPr>
        <w:t xml:space="preserve"> of our</w:t>
      </w:r>
      <w:r w:rsidRPr="00CD0113">
        <w:rPr>
          <w:sz w:val="16"/>
        </w:rPr>
        <w:t xml:space="preserve"> personal and corporate </w:t>
      </w:r>
      <w:r w:rsidRPr="006160A3">
        <w:rPr>
          <w:rStyle w:val="Emphasis"/>
          <w:highlight w:val="cyan"/>
        </w:rPr>
        <w:t>data</w:t>
      </w:r>
      <w:r w:rsidRPr="006160A3">
        <w:rPr>
          <w:rStyle w:val="StyleUnderline"/>
          <w:highlight w:val="cyan"/>
        </w:rPr>
        <w:t xml:space="preserve"> than every nation</w:t>
      </w:r>
      <w:r w:rsidRPr="00CD0113">
        <w:rPr>
          <w:sz w:val="16"/>
        </w:rPr>
        <w:t xml:space="preserve">, big or small, </w:t>
      </w:r>
      <w:r w:rsidRPr="00CD0113">
        <w:rPr>
          <w:sz w:val="16"/>
          <w:highlight w:val="cyan"/>
        </w:rPr>
        <w:t>combined</w:t>
      </w:r>
      <w:r w:rsidRPr="00CD0113">
        <w:rPr>
          <w:sz w:val="16"/>
        </w:rPr>
        <w:t xml:space="preserve">," Wray said. </w:t>
      </w:r>
    </w:p>
    <w:p w14:paraId="460B5C0F" w14:textId="77777777" w:rsidR="0037493F" w:rsidRPr="00CD0113" w:rsidRDefault="0037493F" w:rsidP="0037493F">
      <w:pPr>
        <w:rPr>
          <w:sz w:val="16"/>
        </w:rPr>
      </w:pPr>
    </w:p>
    <w:p w14:paraId="3CD77EB2" w14:textId="77777777" w:rsidR="0037493F" w:rsidRPr="00CD0113" w:rsidRDefault="0037493F" w:rsidP="0037493F">
      <w:pPr>
        <w:rPr>
          <w:sz w:val="16"/>
        </w:rPr>
      </w:pPr>
      <w:r w:rsidRPr="00CD0113">
        <w:rPr>
          <w:sz w:val="16"/>
        </w:rPr>
        <w:t xml:space="preserve">Chinese companies overseen by the Communist Party are also a concern, the intelligence leaders said. Sometimes Chinese companies acquire land and companies in other countries for espionage purposes, the director of the Canadian Security Intelligence Service David Vigneault said. </w:t>
      </w:r>
    </w:p>
    <w:p w14:paraId="322444F0" w14:textId="77777777" w:rsidR="0037493F" w:rsidRPr="00CD0113" w:rsidRDefault="0037493F" w:rsidP="0037493F">
      <w:pPr>
        <w:rPr>
          <w:sz w:val="16"/>
        </w:rPr>
      </w:pPr>
    </w:p>
    <w:p w14:paraId="34756F99" w14:textId="77777777" w:rsidR="0037493F" w:rsidRPr="00CD0113" w:rsidRDefault="0037493F" w:rsidP="0037493F">
      <w:pPr>
        <w:rPr>
          <w:sz w:val="16"/>
        </w:rPr>
      </w:pPr>
      <w:r w:rsidRPr="00CD0113">
        <w:rPr>
          <w:sz w:val="16"/>
        </w:rPr>
        <w:t>"We've seen a variety of efforts by Chinese businesses, in some cases state-owned enterprises, in some cases ostensibly private companies, attempting to acquire businesses, land, infrastructure, what have you, in the United States in a way that presents national security concerns," Wray said.</w:t>
      </w:r>
    </w:p>
    <w:p w14:paraId="18471434" w14:textId="77777777" w:rsidR="0037493F" w:rsidRPr="00CD0113" w:rsidRDefault="0037493F" w:rsidP="0037493F">
      <w:pPr>
        <w:rPr>
          <w:sz w:val="16"/>
        </w:rPr>
      </w:pPr>
    </w:p>
    <w:p w14:paraId="79DEDDA3" w14:textId="77777777" w:rsidR="0037493F" w:rsidRPr="00CD0113" w:rsidRDefault="0037493F" w:rsidP="0037493F">
      <w:pPr>
        <w:rPr>
          <w:sz w:val="16"/>
        </w:rPr>
      </w:pPr>
      <w:r w:rsidRPr="00CD0113">
        <w:rPr>
          <w:sz w:val="16"/>
        </w:rPr>
        <w:t>What are intelligence leaders doing to stop China's global espionage campaign?</w:t>
      </w:r>
    </w:p>
    <w:p w14:paraId="75E9B2BE" w14:textId="77777777" w:rsidR="0037493F" w:rsidRPr="00CD0113" w:rsidRDefault="0037493F" w:rsidP="0037493F">
      <w:pPr>
        <w:rPr>
          <w:sz w:val="16"/>
        </w:rPr>
      </w:pPr>
      <w:r w:rsidRPr="00CD0113">
        <w:rPr>
          <w:sz w:val="16"/>
        </w:rPr>
        <w:t xml:space="preserve">The </w:t>
      </w:r>
      <w:r w:rsidRPr="006160A3">
        <w:rPr>
          <w:rStyle w:val="StyleUnderline"/>
          <w:highlight w:val="cyan"/>
        </w:rPr>
        <w:t>Five Eyes</w:t>
      </w:r>
      <w:r w:rsidRPr="00E616C8">
        <w:rPr>
          <w:rStyle w:val="StyleUnderline"/>
        </w:rPr>
        <w:t xml:space="preserve"> intelligence </w:t>
      </w:r>
      <w:r w:rsidRPr="006160A3">
        <w:rPr>
          <w:rStyle w:val="StyleUnderline"/>
          <w:highlight w:val="cyan"/>
        </w:rPr>
        <w:t>leaders</w:t>
      </w:r>
      <w:r w:rsidRPr="00E616C8">
        <w:rPr>
          <w:rStyle w:val="StyleUnderline"/>
        </w:rPr>
        <w:t xml:space="preserve"> privately </w:t>
      </w:r>
      <w:r w:rsidRPr="006160A3">
        <w:rPr>
          <w:rStyle w:val="StyleUnderline"/>
          <w:highlight w:val="cyan"/>
        </w:rPr>
        <w:t>met</w:t>
      </w:r>
      <w:r w:rsidRPr="00CD0113">
        <w:rPr>
          <w:sz w:val="16"/>
        </w:rPr>
        <w:t xml:space="preserve"> Wednesday with 15 top Silicon Valley executives and Stanford University. </w:t>
      </w:r>
    </w:p>
    <w:p w14:paraId="217B1F08" w14:textId="77777777" w:rsidR="0037493F" w:rsidRPr="00CD0113" w:rsidRDefault="0037493F" w:rsidP="0037493F">
      <w:pPr>
        <w:rPr>
          <w:sz w:val="16"/>
        </w:rPr>
      </w:pPr>
    </w:p>
    <w:p w14:paraId="0B624110" w14:textId="77777777" w:rsidR="0037493F" w:rsidRPr="00CD0113" w:rsidRDefault="0037493F" w:rsidP="0037493F">
      <w:pPr>
        <w:rPr>
          <w:sz w:val="16"/>
        </w:rPr>
      </w:pPr>
      <w:r w:rsidRPr="00CD0113">
        <w:rPr>
          <w:sz w:val="16"/>
        </w:rPr>
        <w:t xml:space="preserve">They </w:t>
      </w:r>
      <w:r w:rsidRPr="00E616C8">
        <w:rPr>
          <w:rStyle w:val="StyleUnderline"/>
        </w:rPr>
        <w:t xml:space="preserve">came into the </w:t>
      </w:r>
      <w:r w:rsidRPr="00182923">
        <w:rPr>
          <w:rStyle w:val="Emphasis"/>
        </w:rPr>
        <w:t>meetings</w:t>
      </w:r>
      <w:r w:rsidRPr="00E616C8">
        <w:rPr>
          <w:rStyle w:val="StyleUnderline"/>
        </w:rPr>
        <w:t xml:space="preserve"> to </w:t>
      </w:r>
      <w:r w:rsidRPr="006160A3">
        <w:rPr>
          <w:rStyle w:val="StyleUnderline"/>
          <w:highlight w:val="cyan"/>
        </w:rPr>
        <w:t xml:space="preserve">figure out ways to </w:t>
      </w:r>
      <w:r w:rsidRPr="006160A3">
        <w:rPr>
          <w:rStyle w:val="Emphasis"/>
          <w:highlight w:val="cyan"/>
        </w:rPr>
        <w:t>protect</w:t>
      </w:r>
      <w:r w:rsidRPr="00E616C8">
        <w:rPr>
          <w:rStyle w:val="StyleUnderline"/>
        </w:rPr>
        <w:t xml:space="preserve"> the </w:t>
      </w:r>
      <w:r w:rsidRPr="006160A3">
        <w:rPr>
          <w:rStyle w:val="Emphasis"/>
          <w:highlight w:val="cyan"/>
        </w:rPr>
        <w:t>companies</w:t>
      </w:r>
      <w:r w:rsidRPr="00E616C8">
        <w:rPr>
          <w:rStyle w:val="StyleUnderline"/>
        </w:rPr>
        <w:t xml:space="preserve"> and their </w:t>
      </w:r>
      <w:r w:rsidRPr="006160A3">
        <w:rPr>
          <w:rStyle w:val="Emphasis"/>
          <w:highlight w:val="cyan"/>
        </w:rPr>
        <w:t>i</w:t>
      </w:r>
      <w:r w:rsidRPr="00E616C8">
        <w:rPr>
          <w:rStyle w:val="StyleUnderline"/>
        </w:rPr>
        <w:t xml:space="preserve">ntellectual </w:t>
      </w:r>
      <w:r w:rsidRPr="006160A3">
        <w:rPr>
          <w:rStyle w:val="Emphasis"/>
          <w:highlight w:val="cyan"/>
        </w:rPr>
        <w:t>p</w:t>
      </w:r>
      <w:r w:rsidRPr="00E616C8">
        <w:rPr>
          <w:rStyle w:val="StyleUnderline"/>
        </w:rPr>
        <w:t>roperty</w:t>
      </w:r>
      <w:r w:rsidRPr="00CD0113">
        <w:rPr>
          <w:sz w:val="16"/>
        </w:rPr>
        <w:t>, Wray said. The companies, in turn, told the intelligence heads some of their needs and how they felt they could help.</w:t>
      </w:r>
    </w:p>
    <w:p w14:paraId="5366BD68" w14:textId="77777777" w:rsidR="0037493F" w:rsidRPr="00CD0113" w:rsidRDefault="0037493F" w:rsidP="0037493F">
      <w:pPr>
        <w:rPr>
          <w:sz w:val="16"/>
        </w:rPr>
      </w:pPr>
    </w:p>
    <w:p w14:paraId="277D1A45" w14:textId="77777777" w:rsidR="0037493F" w:rsidRPr="00CD0113" w:rsidRDefault="0037493F" w:rsidP="0037493F">
      <w:pPr>
        <w:rPr>
          <w:sz w:val="16"/>
        </w:rPr>
      </w:pPr>
      <w:r w:rsidRPr="00CD0113">
        <w:rPr>
          <w:sz w:val="16"/>
        </w:rPr>
        <w:t>MI5 Director General McCallum has a message for companies that may now want their guidance.</w:t>
      </w:r>
    </w:p>
    <w:p w14:paraId="05659A98" w14:textId="77777777" w:rsidR="0037493F" w:rsidRPr="00CD0113" w:rsidRDefault="0037493F" w:rsidP="0037493F">
      <w:pPr>
        <w:rPr>
          <w:sz w:val="16"/>
        </w:rPr>
      </w:pPr>
    </w:p>
    <w:p w14:paraId="25E85E4F" w14:textId="77777777" w:rsidR="0037493F" w:rsidRPr="00CD0113" w:rsidRDefault="0037493F" w:rsidP="0037493F">
      <w:pPr>
        <w:rPr>
          <w:sz w:val="16"/>
        </w:rPr>
      </w:pPr>
      <w:r w:rsidRPr="00CD0113">
        <w:rPr>
          <w:sz w:val="16"/>
        </w:rPr>
        <w:t>"I would say that if you are operating at the cutting edge of tech in this decade, you may not be interested in geopolitics, but geopolitics is interested in you," McCallum said. "And you would be reckless, not just with my secrets but with your own company's viability, with your shareholders' capital if you didn't think about what that means."</w:t>
      </w:r>
    </w:p>
    <w:p w14:paraId="5E76D32A" w14:textId="77777777" w:rsidR="0037493F" w:rsidRPr="00CD0113" w:rsidRDefault="0037493F" w:rsidP="0037493F">
      <w:pPr>
        <w:rPr>
          <w:sz w:val="16"/>
        </w:rPr>
      </w:pPr>
    </w:p>
    <w:p w14:paraId="0F8FE3A1" w14:textId="77777777" w:rsidR="0037493F" w:rsidRPr="00CD0113" w:rsidRDefault="0037493F" w:rsidP="0037493F">
      <w:pPr>
        <w:rPr>
          <w:sz w:val="16"/>
        </w:rPr>
      </w:pPr>
    </w:p>
    <w:p w14:paraId="1E1C4426" w14:textId="77777777" w:rsidR="0037493F" w:rsidRPr="00CD0113" w:rsidRDefault="0037493F" w:rsidP="0037493F">
      <w:pPr>
        <w:rPr>
          <w:sz w:val="16"/>
        </w:rPr>
      </w:pPr>
      <w:r w:rsidRPr="00CD0113">
        <w:rPr>
          <w:sz w:val="16"/>
        </w:rPr>
        <w:t>The Five Eyes partnership is an important part of the effort dealing with intelligence threats, New Zealand Security Intelligence Service Director-General Andrew Hampton said.</w:t>
      </w:r>
    </w:p>
    <w:p w14:paraId="3D6F232C" w14:textId="77777777" w:rsidR="0037493F" w:rsidRPr="00CD0113" w:rsidRDefault="0037493F" w:rsidP="0037493F">
      <w:pPr>
        <w:rPr>
          <w:sz w:val="16"/>
        </w:rPr>
      </w:pPr>
    </w:p>
    <w:p w14:paraId="6BA51FC1" w14:textId="77777777" w:rsidR="0037493F" w:rsidRPr="00CD0113" w:rsidRDefault="0037493F" w:rsidP="0037493F">
      <w:pPr>
        <w:rPr>
          <w:sz w:val="16"/>
        </w:rPr>
      </w:pPr>
      <w:r w:rsidRPr="00CD0113">
        <w:rPr>
          <w:sz w:val="16"/>
        </w:rPr>
        <w:t>The Five Eyes' message to China</w:t>
      </w:r>
    </w:p>
    <w:p w14:paraId="38C027F9" w14:textId="77777777" w:rsidR="0037493F" w:rsidRPr="00CD0113" w:rsidRDefault="0037493F" w:rsidP="0037493F">
      <w:pPr>
        <w:rPr>
          <w:sz w:val="16"/>
        </w:rPr>
      </w:pPr>
      <w:r w:rsidRPr="00CD0113">
        <w:rPr>
          <w:sz w:val="16"/>
        </w:rPr>
        <w:t xml:space="preserve">With all the worries over China, Wray said </w:t>
      </w:r>
      <w:r w:rsidRPr="00E616C8">
        <w:rPr>
          <w:rStyle w:val="StyleUnderline"/>
        </w:rPr>
        <w:t xml:space="preserve">the </w:t>
      </w:r>
      <w:r w:rsidRPr="006160A3">
        <w:rPr>
          <w:rStyle w:val="StyleUnderline"/>
          <w:highlight w:val="cyan"/>
        </w:rPr>
        <w:t>U.S.</w:t>
      </w:r>
      <w:r w:rsidRPr="00E616C8">
        <w:rPr>
          <w:rStyle w:val="StyleUnderline"/>
        </w:rPr>
        <w:t xml:space="preserve"> </w:t>
      </w:r>
      <w:r w:rsidRPr="006160A3">
        <w:rPr>
          <w:rStyle w:val="StyleUnderline"/>
          <w:highlight w:val="cyan"/>
        </w:rPr>
        <w:t>still welcomes business</w:t>
      </w:r>
      <w:r w:rsidRPr="00CD0113">
        <w:rPr>
          <w:sz w:val="16"/>
        </w:rPr>
        <w:t xml:space="preserve">, visitors and academic exchange </w:t>
      </w:r>
      <w:r w:rsidRPr="006160A3">
        <w:rPr>
          <w:rStyle w:val="StyleUnderline"/>
          <w:highlight w:val="cyan"/>
        </w:rPr>
        <w:t>with China</w:t>
      </w:r>
      <w:r w:rsidRPr="00E616C8">
        <w:rPr>
          <w:rStyle w:val="StyleUnderline"/>
        </w:rPr>
        <w:t xml:space="preserve">, </w:t>
      </w:r>
      <w:r w:rsidRPr="006160A3">
        <w:rPr>
          <w:rStyle w:val="StyleUnderline"/>
          <w:highlight w:val="cyan"/>
        </w:rPr>
        <w:t>but not</w:t>
      </w:r>
      <w:r w:rsidRPr="00E616C8">
        <w:rPr>
          <w:rStyle w:val="StyleUnderline"/>
        </w:rPr>
        <w:t xml:space="preserve"> cheating, </w:t>
      </w:r>
      <w:r w:rsidRPr="006160A3">
        <w:rPr>
          <w:rStyle w:val="StyleUnderline"/>
          <w:highlight w:val="cyan"/>
        </w:rPr>
        <w:t>theft</w:t>
      </w:r>
      <w:r w:rsidRPr="00E616C8">
        <w:rPr>
          <w:rStyle w:val="StyleUnderline"/>
        </w:rPr>
        <w:t xml:space="preserve"> or repression</w:t>
      </w:r>
      <w:r w:rsidRPr="00CD0113">
        <w:rPr>
          <w:sz w:val="16"/>
        </w:rPr>
        <w:t>.</w:t>
      </w:r>
    </w:p>
    <w:p w14:paraId="3ECA54D9" w14:textId="77777777" w:rsidR="0037493F" w:rsidRPr="00CD0113" w:rsidRDefault="0037493F" w:rsidP="0037493F">
      <w:pPr>
        <w:rPr>
          <w:sz w:val="16"/>
        </w:rPr>
      </w:pPr>
    </w:p>
    <w:p w14:paraId="7325D70E" w14:textId="77777777" w:rsidR="0037493F" w:rsidRDefault="0037493F" w:rsidP="0037493F">
      <w:pPr>
        <w:rPr>
          <w:rStyle w:val="StyleUnderline"/>
        </w:rPr>
      </w:pPr>
      <w:r w:rsidRPr="00CD0113">
        <w:rPr>
          <w:sz w:val="16"/>
        </w:rPr>
        <w:t xml:space="preserve">"I would </w:t>
      </w:r>
      <w:r w:rsidRPr="006160A3">
        <w:rPr>
          <w:rStyle w:val="StyleUnderline"/>
          <w:highlight w:val="cyan"/>
        </w:rPr>
        <w:t>say to</w:t>
      </w:r>
      <w:r w:rsidRPr="006160A3">
        <w:rPr>
          <w:rStyle w:val="StyleUnderline"/>
        </w:rPr>
        <w:t xml:space="preserve"> the </w:t>
      </w:r>
      <w:r w:rsidRPr="006160A3">
        <w:rPr>
          <w:rStyle w:val="StyleUnderline"/>
          <w:highlight w:val="cyan"/>
        </w:rPr>
        <w:t>Chinese</w:t>
      </w:r>
      <w:r w:rsidRPr="006160A3">
        <w:rPr>
          <w:rStyle w:val="StyleUnderline"/>
        </w:rPr>
        <w:t xml:space="preserve"> </w:t>
      </w:r>
      <w:r w:rsidRPr="006160A3">
        <w:rPr>
          <w:rStyle w:val="StyleUnderline"/>
          <w:highlight w:val="cyan"/>
        </w:rPr>
        <w:t>gov</w:t>
      </w:r>
      <w:r w:rsidRPr="006160A3">
        <w:rPr>
          <w:rStyle w:val="StyleUnderline"/>
        </w:rPr>
        <w:t>ernment</w:t>
      </w:r>
      <w:r w:rsidRPr="00CD0113">
        <w:rPr>
          <w:sz w:val="16"/>
        </w:rPr>
        <w:t xml:space="preserve">, if they want to be a great nation, it's time for them to start acting like one," Wray said. "And that includes </w:t>
      </w:r>
      <w:r w:rsidRPr="006160A3">
        <w:rPr>
          <w:rStyle w:val="StyleUnderline"/>
          <w:highlight w:val="cyan"/>
        </w:rPr>
        <w:t>abiding</w:t>
      </w:r>
      <w:r w:rsidRPr="00E616C8">
        <w:rPr>
          <w:rStyle w:val="StyleUnderline"/>
        </w:rPr>
        <w:t xml:space="preserve"> by its own </w:t>
      </w:r>
      <w:r w:rsidRPr="006160A3">
        <w:rPr>
          <w:rStyle w:val="StyleUnderline"/>
          <w:highlight w:val="cyan"/>
        </w:rPr>
        <w:t>commitments</w:t>
      </w:r>
      <w:r w:rsidRPr="00E616C8">
        <w:rPr>
          <w:rStyle w:val="StyleUnderline"/>
        </w:rPr>
        <w:t xml:space="preserve"> </w:t>
      </w:r>
      <w:r w:rsidRPr="006160A3">
        <w:rPr>
          <w:rStyle w:val="Emphasis"/>
          <w:highlight w:val="cyan"/>
        </w:rPr>
        <w:t>not</w:t>
      </w:r>
      <w:r w:rsidRPr="00182923">
        <w:rPr>
          <w:rStyle w:val="Emphasis"/>
        </w:rPr>
        <w:t xml:space="preserve"> to </w:t>
      </w:r>
      <w:r w:rsidRPr="006160A3">
        <w:rPr>
          <w:rStyle w:val="Emphasis"/>
          <w:highlight w:val="cyan"/>
        </w:rPr>
        <w:t>steal innovation</w:t>
      </w:r>
      <w:r w:rsidRPr="00182923">
        <w:rPr>
          <w:rStyle w:val="Emphasis"/>
        </w:rPr>
        <w:t>.</w:t>
      </w:r>
      <w:r w:rsidRPr="00CD0113">
        <w:rPr>
          <w:sz w:val="16"/>
        </w:rPr>
        <w:t xml:space="preserve"> That includes not exporting repression to other countries. That includes working with all of our countries and all the other countries that we work with all the time who have common threats, like cybercrime, fentanyl trafficking, money laundering. It </w:t>
      </w:r>
      <w:r w:rsidRPr="00E616C8">
        <w:rPr>
          <w:rStyle w:val="StyleUnderline"/>
        </w:rPr>
        <w:t xml:space="preserve">means </w:t>
      </w:r>
      <w:r w:rsidRPr="006160A3">
        <w:rPr>
          <w:rStyle w:val="StyleUnderline"/>
          <w:highlight w:val="cyan"/>
        </w:rPr>
        <w:t>not working with criminals but</w:t>
      </w:r>
      <w:r w:rsidRPr="00E616C8">
        <w:rPr>
          <w:rStyle w:val="StyleUnderline"/>
        </w:rPr>
        <w:t xml:space="preserve"> rather </w:t>
      </w:r>
      <w:r w:rsidRPr="006160A3">
        <w:rPr>
          <w:rStyle w:val="StyleUnderline"/>
          <w:highlight w:val="cyan"/>
        </w:rPr>
        <w:t>working</w:t>
      </w:r>
      <w:r w:rsidRPr="00E616C8">
        <w:rPr>
          <w:rStyle w:val="StyleUnderline"/>
        </w:rPr>
        <w:t xml:space="preserve"> to </w:t>
      </w:r>
      <w:r w:rsidRPr="006160A3">
        <w:rPr>
          <w:rStyle w:val="StyleUnderline"/>
          <w:highlight w:val="cyan"/>
        </w:rPr>
        <w:t>uphold</w:t>
      </w:r>
      <w:r w:rsidRPr="00E616C8">
        <w:rPr>
          <w:rStyle w:val="StyleUnderline"/>
        </w:rPr>
        <w:t xml:space="preserve"> the </w:t>
      </w:r>
      <w:r w:rsidRPr="006160A3">
        <w:rPr>
          <w:rStyle w:val="StyleUnderline"/>
          <w:highlight w:val="cyan"/>
        </w:rPr>
        <w:t>rule of law</w:t>
      </w:r>
      <w:r w:rsidRPr="00E616C8">
        <w:rPr>
          <w:rStyle w:val="StyleUnderline"/>
        </w:rPr>
        <w:t>."</w:t>
      </w:r>
    </w:p>
    <w:p w14:paraId="0DB82635" w14:textId="77777777" w:rsidR="0037493F" w:rsidRDefault="0037493F" w:rsidP="0037493F">
      <w:pPr>
        <w:rPr>
          <w:rStyle w:val="StyleUnderline"/>
        </w:rPr>
      </w:pPr>
    </w:p>
    <w:p w14:paraId="6C9E64F1" w14:textId="77777777" w:rsidR="0037493F" w:rsidRDefault="0037493F" w:rsidP="0037493F"/>
    <w:p w14:paraId="13935968" w14:textId="77777777" w:rsidR="0037493F" w:rsidRDefault="0037493F" w:rsidP="0037493F">
      <w:pPr>
        <w:pStyle w:val="Heading4"/>
      </w:pPr>
      <w:r>
        <w:t>Even if China’s AI is up, it doesn’t have access to chips powerful enough.</w:t>
      </w:r>
    </w:p>
    <w:p w14:paraId="16D994F8" w14:textId="77777777" w:rsidR="0037493F" w:rsidRPr="00E343DC" w:rsidRDefault="0037493F" w:rsidP="0037493F">
      <w:pPr>
        <w:rPr>
          <w:b/>
          <w:bCs/>
        </w:rPr>
      </w:pPr>
      <w:r>
        <w:rPr>
          <w:rStyle w:val="Style13ptBold"/>
        </w:rPr>
        <w:t>Lim</w:t>
      </w:r>
      <w:r w:rsidRPr="00091059">
        <w:rPr>
          <w:rStyle w:val="Style13ptBold"/>
        </w:rPr>
        <w:t xml:space="preserve"> ‘</w:t>
      </w:r>
      <w:r>
        <w:rPr>
          <w:rStyle w:val="Style13ptBold"/>
        </w:rPr>
        <w:t>6/28</w:t>
      </w:r>
      <w:r>
        <w:t xml:space="preserve"> [</w:t>
      </w:r>
      <w:r w:rsidRPr="00E343DC">
        <w:t>Lionel; 2024; A Singapore based reporter covering the Asia-Pacific region. Before joining Fortune, he spent time at BBC in Singapore, and CGTN and CNN in the United States.; Fortune, “China’s AI companies are reportedly rationing the use of their services because they don’t have enough chips,” https://fortune.com/asia/2024/06/28/china-ai-companies-ration-use-services-not-enough-chips-computing-power-export-controls/] eddie</w:t>
      </w:r>
    </w:p>
    <w:p w14:paraId="3434ABB0" w14:textId="77777777" w:rsidR="0037493F" w:rsidRPr="009079D9" w:rsidRDefault="0037493F" w:rsidP="0037493F">
      <w:pPr>
        <w:rPr>
          <w:rStyle w:val="StyleUnderline"/>
        </w:rPr>
      </w:pPr>
      <w:r w:rsidRPr="009079D9">
        <w:rPr>
          <w:rStyle w:val="StyleUnderline"/>
          <w:highlight w:val="cyan"/>
        </w:rPr>
        <w:t>China’s chip industry</w:t>
      </w:r>
      <w:r w:rsidRPr="009079D9">
        <w:rPr>
          <w:rStyle w:val="StyleUnderline"/>
        </w:rPr>
        <w:t xml:space="preserve"> may have found a way to make an </w:t>
      </w:r>
      <w:r w:rsidRPr="009079D9">
        <w:rPr>
          <w:rStyle w:val="Emphasis"/>
        </w:rPr>
        <w:t>advanced</w:t>
      </w:r>
      <w:r w:rsidRPr="009079D9">
        <w:rPr>
          <w:rStyle w:val="StyleUnderline"/>
        </w:rPr>
        <w:t xml:space="preserve"> chip</w:t>
      </w:r>
      <w:r w:rsidRPr="009079D9">
        <w:rPr>
          <w:sz w:val="16"/>
        </w:rPr>
        <w:t xml:space="preserve"> that can power a 5G smartphone, </w:t>
      </w:r>
      <w:r w:rsidRPr="009079D9">
        <w:rPr>
          <w:rStyle w:val="StyleUnderline"/>
        </w:rPr>
        <w:t xml:space="preserve">but it </w:t>
      </w:r>
      <w:r w:rsidRPr="009079D9">
        <w:rPr>
          <w:rStyle w:val="StyleUnderline"/>
          <w:highlight w:val="cyan"/>
        </w:rPr>
        <w:t>can’t</w:t>
      </w:r>
      <w:r w:rsidRPr="009079D9">
        <w:rPr>
          <w:rStyle w:val="StyleUnderline"/>
        </w:rPr>
        <w:t xml:space="preserve"> yet </w:t>
      </w:r>
      <w:r w:rsidRPr="009079D9">
        <w:rPr>
          <w:rStyle w:val="StyleUnderline"/>
          <w:highlight w:val="cyan"/>
        </w:rPr>
        <w:t xml:space="preserve">make a chip </w:t>
      </w:r>
      <w:r w:rsidRPr="009079D9">
        <w:rPr>
          <w:rStyle w:val="Emphasis"/>
          <w:highlight w:val="cyan"/>
        </w:rPr>
        <w:t>powerful enough</w:t>
      </w:r>
      <w:r w:rsidRPr="009079D9">
        <w:rPr>
          <w:rStyle w:val="StyleUnderline"/>
          <w:highlight w:val="cyan"/>
        </w:rPr>
        <w:t xml:space="preserve"> to run AI applications</w:t>
      </w:r>
      <w:r w:rsidRPr="009079D9">
        <w:rPr>
          <w:sz w:val="16"/>
        </w:rPr>
        <w:t xml:space="preserve">. And </w:t>
      </w:r>
      <w:r w:rsidRPr="009079D9">
        <w:rPr>
          <w:rStyle w:val="StyleUnderline"/>
        </w:rPr>
        <w:t xml:space="preserve">that dependence on </w:t>
      </w:r>
      <w:r w:rsidRPr="009079D9">
        <w:rPr>
          <w:rStyle w:val="StyleUnderline"/>
          <w:highlight w:val="cyan"/>
        </w:rPr>
        <w:t>chip imports</w:t>
      </w:r>
      <w:r w:rsidRPr="009079D9">
        <w:rPr>
          <w:rStyle w:val="StyleUnderline"/>
        </w:rPr>
        <w:t xml:space="preserve">, </w:t>
      </w:r>
      <w:r w:rsidRPr="009079D9">
        <w:rPr>
          <w:rStyle w:val="StyleUnderline"/>
          <w:highlight w:val="cyan"/>
        </w:rPr>
        <w:t>restricted by</w:t>
      </w:r>
      <w:r w:rsidRPr="009079D9">
        <w:rPr>
          <w:rStyle w:val="StyleUnderline"/>
        </w:rPr>
        <w:t xml:space="preserve"> a </w:t>
      </w:r>
      <w:r w:rsidRPr="009079D9">
        <w:rPr>
          <w:rStyle w:val="StyleUnderline"/>
          <w:highlight w:val="cyan"/>
        </w:rPr>
        <w:t>U.S. ban</w:t>
      </w:r>
      <w:r w:rsidRPr="009079D9">
        <w:rPr>
          <w:rStyle w:val="StyleUnderline"/>
        </w:rPr>
        <w:t>, could</w:t>
      </w:r>
      <w:r w:rsidRPr="009079D9">
        <w:rPr>
          <w:sz w:val="16"/>
        </w:rPr>
        <w:t xml:space="preserve"> now be </w:t>
      </w:r>
      <w:r w:rsidRPr="009079D9">
        <w:rPr>
          <w:rStyle w:val="StyleUnderline"/>
          <w:highlight w:val="cyan"/>
        </w:rPr>
        <w:t>put</w:t>
      </w:r>
      <w:r w:rsidRPr="009079D9">
        <w:rPr>
          <w:rStyle w:val="StyleUnderline"/>
        </w:rPr>
        <w:t xml:space="preserve">ting </w:t>
      </w:r>
      <w:r w:rsidRPr="009079D9">
        <w:rPr>
          <w:rStyle w:val="StyleUnderline"/>
          <w:highlight w:val="cyan"/>
        </w:rPr>
        <w:t>China’</w:t>
      </w:r>
      <w:r w:rsidRPr="009079D9">
        <w:rPr>
          <w:rStyle w:val="StyleUnderline"/>
        </w:rPr>
        <w:t xml:space="preserve">s tech sector </w:t>
      </w:r>
      <w:r w:rsidRPr="009079D9">
        <w:rPr>
          <w:rStyle w:val="StyleUnderline"/>
          <w:highlight w:val="cyan"/>
        </w:rPr>
        <w:t xml:space="preserve">at a </w:t>
      </w:r>
      <w:r w:rsidRPr="009079D9">
        <w:rPr>
          <w:rStyle w:val="Emphasis"/>
          <w:highlight w:val="cyan"/>
        </w:rPr>
        <w:t>disadvantage</w:t>
      </w:r>
      <w:r w:rsidRPr="009079D9">
        <w:rPr>
          <w:rStyle w:val="StyleUnderline"/>
        </w:rPr>
        <w:t xml:space="preserve"> in</w:t>
      </w:r>
      <w:r w:rsidRPr="009079D9">
        <w:rPr>
          <w:sz w:val="16"/>
        </w:rPr>
        <w:t xml:space="preserve"> the race to dominate </w:t>
      </w:r>
      <w:r w:rsidRPr="009079D9">
        <w:rPr>
          <w:rStyle w:val="StyleUnderline"/>
        </w:rPr>
        <w:t>AI.</w:t>
      </w:r>
    </w:p>
    <w:p w14:paraId="63AB3E40" w14:textId="77777777" w:rsidR="0037493F" w:rsidRPr="009079D9" w:rsidRDefault="0037493F" w:rsidP="0037493F">
      <w:pPr>
        <w:rPr>
          <w:sz w:val="16"/>
        </w:rPr>
      </w:pPr>
      <w:r w:rsidRPr="009079D9">
        <w:rPr>
          <w:rStyle w:val="StyleUnderline"/>
        </w:rPr>
        <w:t xml:space="preserve">Chinese tech </w:t>
      </w:r>
      <w:r w:rsidRPr="009079D9">
        <w:rPr>
          <w:rStyle w:val="StyleUnderline"/>
          <w:highlight w:val="cyan"/>
        </w:rPr>
        <w:t xml:space="preserve">firms are </w:t>
      </w:r>
      <w:r w:rsidRPr="009079D9">
        <w:rPr>
          <w:rStyle w:val="Emphasis"/>
          <w:highlight w:val="cyan"/>
        </w:rPr>
        <w:t>rationing</w:t>
      </w:r>
      <w:r w:rsidRPr="009079D9">
        <w:rPr>
          <w:sz w:val="16"/>
        </w:rPr>
        <w:t xml:space="preserve"> the use of their </w:t>
      </w:r>
      <w:r w:rsidRPr="009079D9">
        <w:rPr>
          <w:rStyle w:val="StyleUnderline"/>
          <w:highlight w:val="cyan"/>
        </w:rPr>
        <w:t>AI services because of</w:t>
      </w:r>
      <w:r w:rsidRPr="009079D9">
        <w:rPr>
          <w:rStyle w:val="StyleUnderline"/>
        </w:rPr>
        <w:t xml:space="preserve"> a </w:t>
      </w:r>
      <w:r w:rsidRPr="009079D9">
        <w:rPr>
          <w:rStyle w:val="Emphasis"/>
          <w:highlight w:val="cyan"/>
        </w:rPr>
        <w:t>lack</w:t>
      </w:r>
      <w:r w:rsidRPr="009079D9">
        <w:rPr>
          <w:rStyle w:val="StyleUnderline"/>
          <w:highlight w:val="cyan"/>
        </w:rPr>
        <w:t xml:space="preserve"> of computing power</w:t>
      </w:r>
      <w:r w:rsidRPr="009079D9">
        <w:rPr>
          <w:sz w:val="16"/>
          <w:highlight w:val="cyan"/>
        </w:rPr>
        <w:t>,</w:t>
      </w:r>
      <w:r w:rsidRPr="009079D9">
        <w:rPr>
          <w:sz w:val="16"/>
        </w:rPr>
        <w:t xml:space="preserve"> the </w:t>
      </w:r>
      <w:r w:rsidRPr="009079D9">
        <w:rPr>
          <w:rStyle w:val="StyleUnderline"/>
          <w:highlight w:val="cyan"/>
        </w:rPr>
        <w:t>result of</w:t>
      </w:r>
      <w:r w:rsidRPr="009079D9">
        <w:rPr>
          <w:rStyle w:val="StyleUnderline"/>
        </w:rPr>
        <w:t xml:space="preserve"> a </w:t>
      </w:r>
      <w:r w:rsidRPr="009079D9">
        <w:rPr>
          <w:rStyle w:val="Emphasis"/>
          <w:highlight w:val="cyan"/>
        </w:rPr>
        <w:t>shortage</w:t>
      </w:r>
      <w:r w:rsidRPr="009079D9">
        <w:rPr>
          <w:rStyle w:val="StyleUnderline"/>
          <w:highlight w:val="cyan"/>
        </w:rPr>
        <w:t xml:space="preserve"> of chips</w:t>
      </w:r>
      <w:r w:rsidRPr="009079D9">
        <w:rPr>
          <w:sz w:val="16"/>
        </w:rPr>
        <w:t>, reports The Information.</w:t>
      </w:r>
    </w:p>
    <w:p w14:paraId="3B8009BF" w14:textId="77777777" w:rsidR="0037493F" w:rsidRPr="009079D9" w:rsidRDefault="0037493F" w:rsidP="0037493F">
      <w:pPr>
        <w:rPr>
          <w:sz w:val="16"/>
        </w:rPr>
      </w:pPr>
      <w:r w:rsidRPr="009079D9">
        <w:rPr>
          <w:sz w:val="16"/>
        </w:rPr>
        <w:t>One firm, the livestreaming platform Kuaishou, had to limit the number of people who could use the test version of Kling, its text-to-video model, to avoid running short of computing capacity. The company used Nvidia chips, like the A800, to train its model.</w:t>
      </w:r>
    </w:p>
    <w:p w14:paraId="3A02BED3" w14:textId="77777777" w:rsidR="0037493F" w:rsidRPr="009079D9" w:rsidRDefault="0037493F" w:rsidP="0037493F">
      <w:pPr>
        <w:rPr>
          <w:sz w:val="16"/>
        </w:rPr>
      </w:pPr>
      <w:r w:rsidRPr="009079D9">
        <w:rPr>
          <w:sz w:val="16"/>
        </w:rPr>
        <w:t xml:space="preserve">AI startup </w:t>
      </w:r>
      <w:r w:rsidRPr="009079D9">
        <w:rPr>
          <w:rStyle w:val="StyleUnderline"/>
        </w:rPr>
        <w:t>Moonshot AI</w:t>
      </w:r>
      <w:r w:rsidRPr="009079D9">
        <w:rPr>
          <w:sz w:val="16"/>
        </w:rPr>
        <w:t xml:space="preserve">, most recently valued at $3 billion, is also </w:t>
      </w:r>
      <w:r w:rsidRPr="009079D9">
        <w:rPr>
          <w:rStyle w:val="Emphasis"/>
        </w:rPr>
        <w:t>warning</w:t>
      </w:r>
      <w:r w:rsidRPr="009079D9">
        <w:rPr>
          <w:rStyle w:val="StyleUnderline"/>
        </w:rPr>
        <w:t xml:space="preserve"> users</w:t>
      </w:r>
      <w:r w:rsidRPr="009079D9">
        <w:rPr>
          <w:sz w:val="16"/>
        </w:rPr>
        <w:t xml:space="preserve"> of its popular </w:t>
      </w:r>
      <w:r w:rsidRPr="009079D9">
        <w:rPr>
          <w:rStyle w:val="StyleUnderline"/>
        </w:rPr>
        <w:t xml:space="preserve">chatbot that </w:t>
      </w:r>
      <w:r w:rsidRPr="009079D9">
        <w:rPr>
          <w:rStyle w:val="StyleUnderline"/>
          <w:highlight w:val="cyan"/>
        </w:rPr>
        <w:t>computing power</w:t>
      </w:r>
      <w:r w:rsidRPr="009079D9">
        <w:rPr>
          <w:rStyle w:val="StyleUnderline"/>
        </w:rPr>
        <w:t xml:space="preserve"> may be </w:t>
      </w:r>
      <w:r w:rsidRPr="009079D9">
        <w:rPr>
          <w:rStyle w:val="Emphasis"/>
          <w:highlight w:val="cyan"/>
        </w:rPr>
        <w:t>insufficient</w:t>
      </w:r>
      <w:r w:rsidRPr="009079D9">
        <w:rPr>
          <w:sz w:val="16"/>
        </w:rPr>
        <w:t xml:space="preserve"> during peak hours.</w:t>
      </w:r>
    </w:p>
    <w:p w14:paraId="165F87B6" w14:textId="77777777" w:rsidR="0037493F" w:rsidRPr="009079D9" w:rsidRDefault="0037493F" w:rsidP="0037493F">
      <w:pPr>
        <w:rPr>
          <w:sz w:val="16"/>
        </w:rPr>
      </w:pPr>
      <w:r w:rsidRPr="009079D9">
        <w:rPr>
          <w:rStyle w:val="StyleUnderline"/>
        </w:rPr>
        <w:t>Alibaba, Baidu, and ByteDance</w:t>
      </w:r>
      <w:r w:rsidRPr="009079D9">
        <w:rPr>
          <w:sz w:val="16"/>
        </w:rPr>
        <w:t xml:space="preserve">—all of which offer large language model applications—are </w:t>
      </w:r>
      <w:r w:rsidRPr="009079D9">
        <w:rPr>
          <w:rStyle w:val="StyleUnderline"/>
        </w:rPr>
        <w:t xml:space="preserve">telling corporate customers that need </w:t>
      </w:r>
      <w:r w:rsidRPr="009079D9">
        <w:rPr>
          <w:rStyle w:val="Emphasis"/>
        </w:rPr>
        <w:t>heavy</w:t>
      </w:r>
      <w:r w:rsidRPr="009079D9">
        <w:rPr>
          <w:rStyle w:val="StyleUnderline"/>
        </w:rPr>
        <w:t xml:space="preserve"> usage to </w:t>
      </w:r>
      <w:r w:rsidRPr="009079D9">
        <w:rPr>
          <w:rStyle w:val="Emphasis"/>
        </w:rPr>
        <w:t>wait</w:t>
      </w:r>
      <w:r w:rsidRPr="009079D9">
        <w:rPr>
          <w:rStyle w:val="StyleUnderline"/>
        </w:rPr>
        <w:t xml:space="preserve"> in line</w:t>
      </w:r>
      <w:r w:rsidRPr="009079D9">
        <w:rPr>
          <w:sz w:val="16"/>
        </w:rPr>
        <w:t>, according to The Information.</w:t>
      </w:r>
    </w:p>
    <w:p w14:paraId="69E60989" w14:textId="77777777" w:rsidR="0037493F" w:rsidRPr="009079D9" w:rsidRDefault="0037493F" w:rsidP="0037493F">
      <w:pPr>
        <w:rPr>
          <w:sz w:val="16"/>
        </w:rPr>
      </w:pPr>
      <w:r w:rsidRPr="009079D9">
        <w:rPr>
          <w:sz w:val="16"/>
        </w:rPr>
        <w:t>Kuaishou, Moonshot AI, Alibaba, and Baidu did not immediately respond to a request for comment. A ByteDance spokesperson said the company wouldn’t comment on “market rumors.”</w:t>
      </w:r>
    </w:p>
    <w:p w14:paraId="3908C45B" w14:textId="77777777" w:rsidR="0037493F" w:rsidRPr="009079D9" w:rsidRDefault="0037493F" w:rsidP="0037493F">
      <w:pPr>
        <w:rPr>
          <w:sz w:val="16"/>
        </w:rPr>
      </w:pPr>
      <w:r w:rsidRPr="009079D9">
        <w:rPr>
          <w:sz w:val="16"/>
        </w:rPr>
        <w:t>U.S. chip controls have an effect</w:t>
      </w:r>
    </w:p>
    <w:p w14:paraId="2061AD01" w14:textId="77777777" w:rsidR="0037493F" w:rsidRPr="009079D9" w:rsidRDefault="0037493F" w:rsidP="0037493F">
      <w:pPr>
        <w:rPr>
          <w:sz w:val="16"/>
        </w:rPr>
      </w:pPr>
      <w:r w:rsidRPr="009079D9">
        <w:rPr>
          <w:rStyle w:val="StyleUnderline"/>
        </w:rPr>
        <w:t xml:space="preserve">Chinese </w:t>
      </w:r>
      <w:r w:rsidRPr="009079D9">
        <w:rPr>
          <w:rStyle w:val="StyleUnderline"/>
          <w:highlight w:val="cyan"/>
        </w:rPr>
        <w:t>companies</w:t>
      </w:r>
      <w:r w:rsidRPr="009079D9">
        <w:rPr>
          <w:sz w:val="16"/>
        </w:rPr>
        <w:t xml:space="preserve"> are rushing to create their own generative AI applications to get ahead in the country’s fiercely competitive consumer internet sector. Yet companies running these applications </w:t>
      </w:r>
      <w:r w:rsidRPr="009079D9">
        <w:rPr>
          <w:rStyle w:val="StyleUnderline"/>
        </w:rPr>
        <w:t xml:space="preserve">will </w:t>
      </w:r>
      <w:r w:rsidRPr="009079D9">
        <w:rPr>
          <w:rStyle w:val="Emphasis"/>
          <w:highlight w:val="cyan"/>
        </w:rPr>
        <w:t>need access</w:t>
      </w:r>
      <w:r w:rsidRPr="009079D9">
        <w:rPr>
          <w:rStyle w:val="StyleUnderline"/>
        </w:rPr>
        <w:t xml:space="preserve"> to processors that </w:t>
      </w:r>
      <w:r w:rsidRPr="009079D9">
        <w:rPr>
          <w:rStyle w:val="Emphasis"/>
        </w:rPr>
        <w:t>can power</w:t>
      </w:r>
      <w:r w:rsidRPr="009079D9">
        <w:rPr>
          <w:rStyle w:val="StyleUnderline"/>
        </w:rPr>
        <w:t xml:space="preserve"> them</w:t>
      </w:r>
      <w:r w:rsidRPr="009079D9">
        <w:rPr>
          <w:sz w:val="16"/>
        </w:rPr>
        <w:t>.</w:t>
      </w:r>
    </w:p>
    <w:p w14:paraId="5E36BFF3" w14:textId="77777777" w:rsidR="0037493F" w:rsidRPr="009079D9" w:rsidRDefault="0037493F" w:rsidP="0037493F">
      <w:pPr>
        <w:rPr>
          <w:sz w:val="16"/>
        </w:rPr>
      </w:pPr>
      <w:r w:rsidRPr="009079D9">
        <w:rPr>
          <w:sz w:val="16"/>
        </w:rPr>
        <w:t xml:space="preserve">The U.S. places </w:t>
      </w:r>
      <w:r w:rsidRPr="009079D9">
        <w:rPr>
          <w:rStyle w:val="Emphasis"/>
        </w:rPr>
        <w:t>strict</w:t>
      </w:r>
      <w:r w:rsidRPr="009079D9">
        <w:rPr>
          <w:rStyle w:val="StyleUnderline"/>
        </w:rPr>
        <w:t xml:space="preserve"> export controls on the sale of AI-related chips</w:t>
      </w:r>
      <w:r w:rsidRPr="009079D9">
        <w:rPr>
          <w:sz w:val="16"/>
        </w:rPr>
        <w:t>, like those made by Nvidia, to China.</w:t>
      </w:r>
    </w:p>
    <w:p w14:paraId="756EBD24" w14:textId="77777777" w:rsidR="0037493F" w:rsidRPr="009079D9" w:rsidRDefault="0037493F" w:rsidP="0037493F">
      <w:pPr>
        <w:rPr>
          <w:sz w:val="16"/>
        </w:rPr>
      </w:pPr>
      <w:r w:rsidRPr="009079D9">
        <w:rPr>
          <w:sz w:val="16"/>
        </w:rPr>
        <w:t>Chinese companies have previously warned that the export ban was affecting their business. Alibaba blamed U.S. export controls when it abandoned its plan to spin off its cloud computing unit last November. At the time, the e-commerce company said the restrictions “may materially and adversely affect” its ability to serve customers.</w:t>
      </w:r>
    </w:p>
    <w:p w14:paraId="345B158D" w14:textId="77777777" w:rsidR="0037493F" w:rsidRPr="009079D9" w:rsidRDefault="0037493F" w:rsidP="0037493F">
      <w:pPr>
        <w:rPr>
          <w:sz w:val="16"/>
        </w:rPr>
      </w:pPr>
      <w:r w:rsidRPr="009079D9">
        <w:rPr>
          <w:sz w:val="16"/>
        </w:rPr>
        <w:t>As non-Chinese firms scramble to get their hands on new Nvidia chips, Chinese companies are instead running through their stockpiled inventory, as Biden administration rules effectively cut off China’s access to high-end AI chips made by companies like Nvidia and Qualcomm.</w:t>
      </w:r>
    </w:p>
    <w:p w14:paraId="25568549" w14:textId="77777777" w:rsidR="0037493F" w:rsidRPr="009079D9" w:rsidRDefault="0037493F" w:rsidP="0037493F">
      <w:pPr>
        <w:rPr>
          <w:sz w:val="16"/>
        </w:rPr>
      </w:pPr>
      <w:r w:rsidRPr="009079D9">
        <w:rPr>
          <w:sz w:val="16"/>
        </w:rPr>
        <w:t>While Nvidia and other chipmakers are working on new products that comply with U.S. rules, Chinese companies are reportedly not keen on these watered-down chips.</w:t>
      </w:r>
    </w:p>
    <w:p w14:paraId="03440ACE" w14:textId="77777777" w:rsidR="0037493F" w:rsidRPr="00A36853" w:rsidRDefault="0037493F" w:rsidP="0037493F">
      <w:pPr>
        <w:rPr>
          <w:sz w:val="16"/>
        </w:rPr>
      </w:pPr>
      <w:r w:rsidRPr="009079D9">
        <w:rPr>
          <w:sz w:val="16"/>
        </w:rPr>
        <w:t>Chinese firms like Huawei are now working on developing domestically produced AI chips, but it’s still uncertain whether the industry can make high-end semiconductors at scale. U.S. export controls also bar the export of advanced chipmaking tools to China, and Washington is reportedly pressing allies like the Netherlands and Japan to tighten controls further by halting maintenance services as well.</w:t>
      </w:r>
    </w:p>
    <w:p w14:paraId="645F26AC" w14:textId="77777777" w:rsidR="0037493F" w:rsidRPr="0065479A" w:rsidRDefault="0037493F" w:rsidP="0037493F"/>
    <w:p w14:paraId="315B8A46" w14:textId="77777777" w:rsidR="0037493F" w:rsidRPr="0065479A" w:rsidRDefault="0037493F" w:rsidP="0037493F"/>
    <w:p w14:paraId="1D6C1E27" w14:textId="57E3D715" w:rsidR="00415F34" w:rsidRPr="00415F34" w:rsidRDefault="00415F34" w:rsidP="00415F34">
      <w:pPr>
        <w:pStyle w:val="Heading1"/>
      </w:pPr>
      <w:r>
        <w:t>Elections</w:t>
      </w:r>
      <w:r w:rsidRPr="00415F34">
        <w:t xml:space="preserve"> </w:t>
      </w:r>
      <w:r>
        <w:t xml:space="preserve">UQ </w:t>
      </w:r>
      <w:r w:rsidRPr="00415F34">
        <w:t>Updates</w:t>
      </w:r>
    </w:p>
    <w:p w14:paraId="6CDCDDE7" w14:textId="4285ADDF" w:rsidR="00AA7181" w:rsidRDefault="00AA7181" w:rsidP="00712CB2">
      <w:pPr>
        <w:pStyle w:val="Heading2"/>
      </w:pPr>
      <w:r>
        <w:t>Harris Wins</w:t>
      </w:r>
    </w:p>
    <w:p w14:paraId="4C26DBBC" w14:textId="656E4030" w:rsidR="00FB6D9E" w:rsidRDefault="00E73D39" w:rsidP="00E73D39">
      <w:pPr>
        <w:pStyle w:val="Heading3"/>
      </w:pPr>
      <w:r w:rsidRPr="00E73D39">
        <w:t>General</w:t>
      </w:r>
    </w:p>
    <w:p w14:paraId="6886A4A9" w14:textId="77777777" w:rsidR="00D50177" w:rsidRPr="0018711F" w:rsidRDefault="00D50177" w:rsidP="00D50177">
      <w:pPr>
        <w:pStyle w:val="Heading4"/>
        <w:rPr>
          <w:rFonts w:cs="Calibri"/>
        </w:rPr>
      </w:pPr>
      <w:r w:rsidRPr="0018711F">
        <w:rPr>
          <w:rFonts w:cs="Calibri"/>
        </w:rPr>
        <w:t xml:space="preserve">Harris’ lead is increasing </w:t>
      </w:r>
      <w:r w:rsidRPr="0018711F">
        <w:rPr>
          <w:rFonts w:cs="Calibri"/>
          <w:u w:val="single"/>
        </w:rPr>
        <w:t>now</w:t>
      </w:r>
      <w:r w:rsidRPr="0018711F">
        <w:rPr>
          <w:rFonts w:cs="Calibri"/>
        </w:rPr>
        <w:t xml:space="preserve">. </w:t>
      </w:r>
    </w:p>
    <w:p w14:paraId="1067CFEC" w14:textId="77777777" w:rsidR="00D50177" w:rsidRPr="0018711F" w:rsidRDefault="00D50177" w:rsidP="00D50177">
      <w:pPr>
        <w:rPr>
          <w:rStyle w:val="Style13ptBold"/>
        </w:rPr>
      </w:pPr>
      <w:r w:rsidRPr="0018711F">
        <w:rPr>
          <w:rStyle w:val="Style13ptBold"/>
        </w:rPr>
        <w:t xml:space="preserve">Bickerton ’24 </w:t>
      </w:r>
      <w:r w:rsidRPr="0018711F">
        <w:t xml:space="preserve">[James Bickerton is a Newsweek U.S. News reporter based in London, U.K. His focus is covering U.S. politics and world politics. He has covered the intersection between politics and emerging technology, such as artificial intelligence, 07-24-24, Newspeak, Kamala Harris' Chances of Winning Election Are Increasing”, </w:t>
      </w:r>
      <w:r w:rsidRPr="005A01F7">
        <w:t>https://www.newsweek.com/kamala-harris-chances-winning-election-are-increasing-1929485</w:t>
      </w:r>
      <w:r w:rsidRPr="0018711F">
        <w:t xml:space="preserve">] </w:t>
      </w:r>
      <w:r w:rsidRPr="0018711F">
        <w:rPr>
          <w:b/>
          <w:bCs/>
          <w:color w:val="23E200"/>
        </w:rPr>
        <w:t>CGO-KS</w:t>
      </w:r>
    </w:p>
    <w:p w14:paraId="79A0531E" w14:textId="77777777" w:rsidR="00D50177" w:rsidRPr="0018711F" w:rsidRDefault="00D50177" w:rsidP="00D50177">
      <w:pPr>
        <w:rPr>
          <w:rStyle w:val="StyleUnderline"/>
        </w:rPr>
      </w:pPr>
      <w:r w:rsidRPr="0018711F">
        <w:rPr>
          <w:rStyle w:val="StyleUnderline"/>
        </w:rPr>
        <w:t xml:space="preserve">The </w:t>
      </w:r>
      <w:r w:rsidRPr="00EE61FC">
        <w:rPr>
          <w:rStyle w:val="StyleUnderline"/>
          <w:highlight w:val="cyan"/>
        </w:rPr>
        <w:t>odds of</w:t>
      </w:r>
      <w:r w:rsidRPr="0018711F">
        <w:rPr>
          <w:rStyle w:val="StyleUnderline"/>
        </w:rPr>
        <w:t xml:space="preserve"> Vice President </w:t>
      </w:r>
      <w:r w:rsidRPr="00EE61FC">
        <w:rPr>
          <w:rStyle w:val="StyleUnderline"/>
          <w:rFonts w:eastAsiaTheme="majorEastAsia"/>
          <w:highlight w:val="cyan"/>
        </w:rPr>
        <w:t>Kamala Harris</w:t>
      </w:r>
      <w:r w:rsidRPr="00EE61FC">
        <w:rPr>
          <w:rStyle w:val="StyleUnderline"/>
          <w:highlight w:val="cyan"/>
        </w:rPr>
        <w:t> being elected</w:t>
      </w:r>
      <w:r w:rsidRPr="0018711F">
        <w:rPr>
          <w:rStyle w:val="StyleUnderline"/>
        </w:rPr>
        <w:t xml:space="preserve"> as president in November </w:t>
      </w:r>
      <w:r w:rsidRPr="00EE61FC">
        <w:rPr>
          <w:rStyle w:val="Emphasis"/>
          <w:highlight w:val="cyan"/>
        </w:rPr>
        <w:t>improved noticeably</w:t>
      </w:r>
      <w:r w:rsidRPr="0018711F">
        <w:rPr>
          <w:rStyle w:val="StyleUnderline"/>
        </w:rPr>
        <w:t xml:space="preserve"> over the past 24 hours </w:t>
      </w:r>
      <w:r w:rsidRPr="00EE61FC">
        <w:rPr>
          <w:rStyle w:val="StyleUnderline"/>
          <w:highlight w:val="cyan"/>
        </w:rPr>
        <w:t>according to a number of leading bookmakers</w:t>
      </w:r>
      <w:r w:rsidRPr="0018711F">
        <w:rPr>
          <w:rStyle w:val="StyleUnderline"/>
        </w:rPr>
        <w:t xml:space="preserve">, following the </w:t>
      </w:r>
      <w:r w:rsidRPr="0018711F">
        <w:rPr>
          <w:rStyle w:val="Emphasis"/>
        </w:rPr>
        <w:t>publication of a poll</w:t>
      </w:r>
      <w:r w:rsidRPr="0018711F">
        <w:rPr>
          <w:rStyle w:val="StyleUnderline"/>
        </w:rPr>
        <w:t xml:space="preserve"> </w:t>
      </w:r>
      <w:r w:rsidRPr="00EE61FC">
        <w:rPr>
          <w:rStyle w:val="StyleUnderline"/>
          <w:highlight w:val="cyan"/>
        </w:rPr>
        <w:t>putting her two points ahead of</w:t>
      </w:r>
      <w:r w:rsidRPr="0018711F">
        <w:rPr>
          <w:rStyle w:val="StyleUnderline"/>
        </w:rPr>
        <w:t> </w:t>
      </w:r>
      <w:r w:rsidRPr="0018711F">
        <w:rPr>
          <w:rStyle w:val="StyleUnderline"/>
          <w:rFonts w:eastAsiaTheme="majorEastAsia"/>
        </w:rPr>
        <w:t>Republican</w:t>
      </w:r>
      <w:r w:rsidRPr="0018711F">
        <w:rPr>
          <w:rStyle w:val="StyleUnderline"/>
        </w:rPr>
        <w:t> candidate </w:t>
      </w:r>
      <w:r w:rsidRPr="0018711F">
        <w:rPr>
          <w:rStyle w:val="StyleUnderline"/>
          <w:rFonts w:eastAsiaTheme="majorEastAsia"/>
        </w:rPr>
        <w:t xml:space="preserve">Donald </w:t>
      </w:r>
      <w:r w:rsidRPr="00EE61FC">
        <w:rPr>
          <w:rStyle w:val="StyleUnderline"/>
          <w:rFonts w:eastAsiaTheme="majorEastAsia"/>
          <w:highlight w:val="cyan"/>
        </w:rPr>
        <w:t>Trump</w:t>
      </w:r>
      <w:r w:rsidRPr="0018711F">
        <w:rPr>
          <w:rStyle w:val="StyleUnderline"/>
        </w:rPr>
        <w:t> in a straight matchup.</w:t>
      </w:r>
    </w:p>
    <w:p w14:paraId="16A1A38E" w14:textId="77777777" w:rsidR="00D50177" w:rsidRPr="0018711F" w:rsidRDefault="00D50177" w:rsidP="00D50177">
      <w:pPr>
        <w:rPr>
          <w:rStyle w:val="StyleUnderline"/>
        </w:rPr>
      </w:pPr>
      <w:r w:rsidRPr="0018711F">
        <w:rPr>
          <w:sz w:val="16"/>
        </w:rPr>
        <w:t xml:space="preserve">On Tuesday morning, betting companies </w:t>
      </w:r>
      <w:r w:rsidRPr="00EE61FC">
        <w:rPr>
          <w:rStyle w:val="StyleUnderline"/>
          <w:highlight w:val="cyan"/>
        </w:rPr>
        <w:t>Bet365 and</w:t>
      </w:r>
      <w:r w:rsidRPr="0018711F">
        <w:rPr>
          <w:rStyle w:val="StyleUnderline"/>
        </w:rPr>
        <w:t xml:space="preserve"> William </w:t>
      </w:r>
      <w:r w:rsidRPr="00EE61FC">
        <w:rPr>
          <w:rStyle w:val="StyleUnderline"/>
          <w:highlight w:val="cyan"/>
        </w:rPr>
        <w:t>Hill</w:t>
      </w:r>
      <w:r w:rsidRPr="0018711F">
        <w:rPr>
          <w:rStyle w:val="StyleUnderline"/>
        </w:rPr>
        <w:t xml:space="preserve"> were </w:t>
      </w:r>
      <w:r w:rsidRPr="00EE61FC">
        <w:rPr>
          <w:rStyle w:val="Emphasis"/>
          <w:highlight w:val="cyan"/>
        </w:rPr>
        <w:t>offering odds</w:t>
      </w:r>
      <w:r w:rsidRPr="0018711F">
        <w:rPr>
          <w:rStyle w:val="StyleUnderline"/>
        </w:rPr>
        <w:t xml:space="preserve"> </w:t>
      </w:r>
      <w:r w:rsidRPr="00EE61FC">
        <w:rPr>
          <w:rStyle w:val="StyleUnderline"/>
          <w:highlight w:val="cyan"/>
        </w:rPr>
        <w:t>of</w:t>
      </w:r>
      <w:r w:rsidRPr="0018711F">
        <w:rPr>
          <w:rStyle w:val="StyleUnderline"/>
        </w:rPr>
        <w:t xml:space="preserve"> 7/4 (</w:t>
      </w:r>
      <w:r w:rsidRPr="00EE61FC">
        <w:rPr>
          <w:rStyle w:val="StyleUnderline"/>
          <w:highlight w:val="cyan"/>
        </w:rPr>
        <w:t>36</w:t>
      </w:r>
      <w:r w:rsidRPr="0018711F">
        <w:rPr>
          <w:rStyle w:val="StyleUnderline"/>
        </w:rPr>
        <w:t xml:space="preserve">.4 </w:t>
      </w:r>
      <w:r w:rsidRPr="00EE61FC">
        <w:rPr>
          <w:rStyle w:val="StyleUnderline"/>
          <w:highlight w:val="cyan"/>
        </w:rPr>
        <w:t>percent) on Harris being elected</w:t>
      </w:r>
      <w:r w:rsidRPr="0018711F">
        <w:rPr>
          <w:rStyle w:val="StyleUnderline"/>
        </w:rPr>
        <w:t xml:space="preserve"> to the White House this year,</w:t>
      </w:r>
      <w:r w:rsidRPr="0018711F">
        <w:rPr>
          <w:sz w:val="16"/>
        </w:rPr>
        <w:t xml:space="preserve"> </w:t>
      </w:r>
      <w:r w:rsidRPr="00EE61FC">
        <w:rPr>
          <w:rStyle w:val="StyleUnderline"/>
          <w:highlight w:val="cyan"/>
        </w:rPr>
        <w:t>but</w:t>
      </w:r>
      <w:r w:rsidRPr="0018711F">
        <w:rPr>
          <w:sz w:val="16"/>
        </w:rPr>
        <w:t xml:space="preserve"> this has since been cut to 6/4 (40 percent) for the former and 11/8 (42.1 percent) for the latter as of 5 a.m. ET on Wednesday. Over the same period, the odds of </w:t>
      </w:r>
      <w:r w:rsidRPr="00EE61FC">
        <w:rPr>
          <w:rStyle w:val="StyleUnderline"/>
          <w:highlight w:val="cyan"/>
        </w:rPr>
        <w:t>Harris winning in November</w:t>
      </w:r>
      <w:r w:rsidRPr="0018711F">
        <w:rPr>
          <w:rStyle w:val="StyleUnderline"/>
        </w:rPr>
        <w:t xml:space="preserve"> </w:t>
      </w:r>
      <w:r w:rsidRPr="00EE61FC">
        <w:rPr>
          <w:rStyle w:val="StyleUnderline"/>
          <w:highlight w:val="cyan"/>
        </w:rPr>
        <w:t>went</w:t>
      </w:r>
      <w:r w:rsidRPr="0018711F">
        <w:rPr>
          <w:rStyle w:val="StyleUnderline"/>
        </w:rPr>
        <w:t xml:space="preserve"> from 13/8 (</w:t>
      </w:r>
      <w:r w:rsidRPr="00EE61FC">
        <w:rPr>
          <w:rStyle w:val="Emphasis"/>
          <w:highlight w:val="cyan"/>
        </w:rPr>
        <w:t>38</w:t>
      </w:r>
      <w:r w:rsidRPr="0018711F">
        <w:rPr>
          <w:rStyle w:val="Emphasis"/>
        </w:rPr>
        <w:t>.1 percent)</w:t>
      </w:r>
      <w:r w:rsidRPr="0018711F">
        <w:rPr>
          <w:rStyle w:val="StyleUnderline"/>
        </w:rPr>
        <w:t xml:space="preserve"> </w:t>
      </w:r>
      <w:r w:rsidRPr="00EE61FC">
        <w:rPr>
          <w:rStyle w:val="StyleUnderline"/>
          <w:highlight w:val="cyan"/>
        </w:rPr>
        <w:t>to</w:t>
      </w:r>
      <w:r w:rsidRPr="0018711F">
        <w:rPr>
          <w:rStyle w:val="StyleUnderline"/>
        </w:rPr>
        <w:t xml:space="preserve"> 11/8 </w:t>
      </w:r>
      <w:r w:rsidRPr="0018711F">
        <w:rPr>
          <w:rStyle w:val="Emphasis"/>
        </w:rPr>
        <w:t>(</w:t>
      </w:r>
      <w:r w:rsidRPr="00EE61FC">
        <w:rPr>
          <w:rStyle w:val="Emphasis"/>
          <w:highlight w:val="cyan"/>
        </w:rPr>
        <w:t>42</w:t>
      </w:r>
      <w:r w:rsidRPr="0018711F">
        <w:rPr>
          <w:rStyle w:val="Emphasis"/>
        </w:rPr>
        <w:t xml:space="preserve">.1 </w:t>
      </w:r>
      <w:r w:rsidRPr="00EE61FC">
        <w:rPr>
          <w:rStyle w:val="Emphasis"/>
          <w:highlight w:val="cyan"/>
        </w:rPr>
        <w:t>percent</w:t>
      </w:r>
      <w:r w:rsidRPr="0018711F">
        <w:rPr>
          <w:rStyle w:val="StyleUnderline"/>
        </w:rPr>
        <w:t xml:space="preserve">) </w:t>
      </w:r>
      <w:r w:rsidRPr="00EE61FC">
        <w:rPr>
          <w:rStyle w:val="StyleUnderline"/>
          <w:highlight w:val="cyan"/>
        </w:rPr>
        <w:t>according to Sky Bet</w:t>
      </w:r>
      <w:r w:rsidRPr="0018711F">
        <w:rPr>
          <w:rStyle w:val="StyleUnderline"/>
        </w:rPr>
        <w:t>, another leading bookmaker.</w:t>
      </w:r>
    </w:p>
    <w:p w14:paraId="520C4997" w14:textId="77777777" w:rsidR="00D50177" w:rsidRPr="0018711F" w:rsidRDefault="00D50177" w:rsidP="00D50177">
      <w:pPr>
        <w:rPr>
          <w:rStyle w:val="StyleUnderline"/>
        </w:rPr>
      </w:pPr>
      <w:r w:rsidRPr="00EE61FC">
        <w:rPr>
          <w:rStyle w:val="StyleUnderline"/>
          <w:highlight w:val="cyan"/>
        </w:rPr>
        <w:t>Harris</w:t>
      </w:r>
      <w:r w:rsidRPr="0018711F">
        <w:rPr>
          <w:rStyle w:val="StyleUnderline"/>
        </w:rPr>
        <w:t xml:space="preserve"> emerged as </w:t>
      </w:r>
      <w:r w:rsidRPr="0018711F">
        <w:rPr>
          <w:rStyle w:val="Emphasis"/>
        </w:rPr>
        <w:t xml:space="preserve">the </w:t>
      </w:r>
      <w:r w:rsidRPr="00EE61FC">
        <w:rPr>
          <w:rStyle w:val="Emphasis"/>
          <w:highlight w:val="cyan"/>
        </w:rPr>
        <w:t>clear favorite</w:t>
      </w:r>
      <w:r w:rsidRPr="00EE61FC">
        <w:rPr>
          <w:rStyle w:val="StyleUnderline"/>
          <w:highlight w:val="cyan"/>
        </w:rPr>
        <w:t xml:space="preserve"> for</w:t>
      </w:r>
      <w:r w:rsidRPr="0018711F">
        <w:rPr>
          <w:rStyle w:val="StyleUnderline"/>
        </w:rPr>
        <w:t xml:space="preserve"> the Democratic </w:t>
      </w:r>
      <w:r w:rsidRPr="00EE61FC">
        <w:rPr>
          <w:rStyle w:val="StyleUnderline"/>
          <w:highlight w:val="cyan"/>
        </w:rPr>
        <w:t>presidential nomination</w:t>
      </w:r>
      <w:r w:rsidRPr="0018711F">
        <w:rPr>
          <w:sz w:val="16"/>
        </w:rPr>
        <w:t xml:space="preserve"> after President Biden announced he was </w:t>
      </w:r>
      <w:r w:rsidRPr="0018711F">
        <w:rPr>
          <w:rFonts w:eastAsiaTheme="majorEastAsia"/>
          <w:sz w:val="16"/>
        </w:rPr>
        <w:t>dropping out of the 2024 contest</w:t>
      </w:r>
      <w:r w:rsidRPr="0018711F">
        <w:rPr>
          <w:sz w:val="16"/>
        </w:rPr>
        <w:t> on July 21 and endorsed his vice president. The move came after intense focus on the age and cognitive ability of the 81-year-old president following his </w:t>
      </w:r>
      <w:r w:rsidRPr="0018711F">
        <w:rPr>
          <w:rFonts w:eastAsiaTheme="majorEastAsia"/>
          <w:sz w:val="16"/>
        </w:rPr>
        <w:t>debate with Trump</w:t>
      </w:r>
      <w:r w:rsidRPr="0018711F">
        <w:rPr>
          <w:sz w:val="16"/>
        </w:rPr>
        <w:t> on June 27</w:t>
      </w:r>
      <w:r w:rsidRPr="0018711F">
        <w:rPr>
          <w:rStyle w:val="StyleUnderline"/>
        </w:rPr>
        <w:t xml:space="preserve">, where at </w:t>
      </w:r>
      <w:r w:rsidRPr="0018711F">
        <w:rPr>
          <w:rStyle w:val="Emphasis"/>
        </w:rPr>
        <w:t>several points</w:t>
      </w:r>
      <w:r w:rsidRPr="0018711F">
        <w:rPr>
          <w:rStyle w:val="StyleUnderline"/>
        </w:rPr>
        <w:t xml:space="preserve"> Biden appeared to lose his train of thought mid-sentence.</w:t>
      </w:r>
    </w:p>
    <w:p w14:paraId="3C6FF8E0" w14:textId="77777777" w:rsidR="00D50177" w:rsidRPr="0018711F" w:rsidRDefault="00D50177" w:rsidP="00D50177">
      <w:pPr>
        <w:rPr>
          <w:sz w:val="16"/>
        </w:rPr>
      </w:pPr>
      <w:r w:rsidRPr="0018711F">
        <w:rPr>
          <w:sz w:val="16"/>
        </w:rPr>
        <w:t xml:space="preserve">Tuesday evening saw the publication of </w:t>
      </w:r>
      <w:r w:rsidRPr="00EE61FC">
        <w:rPr>
          <w:rStyle w:val="StyleUnderline"/>
          <w:highlight w:val="cyan"/>
        </w:rPr>
        <w:t>a major Ipsos/Reuters poll suggesting Harris</w:t>
      </w:r>
      <w:r w:rsidRPr="0018711F">
        <w:rPr>
          <w:rStyle w:val="StyleUnderline"/>
        </w:rPr>
        <w:t xml:space="preserve"> is </w:t>
      </w:r>
      <w:r w:rsidRPr="00EE61FC">
        <w:rPr>
          <w:rStyle w:val="StyleUnderline"/>
          <w:highlight w:val="cyan"/>
        </w:rPr>
        <w:t xml:space="preserve">now </w:t>
      </w:r>
      <w:r w:rsidRPr="00EE61FC">
        <w:rPr>
          <w:rStyle w:val="Emphasis"/>
          <w:highlight w:val="cyan"/>
        </w:rPr>
        <w:t>ahead of Trump</w:t>
      </w:r>
      <w:r w:rsidRPr="0018711F">
        <w:rPr>
          <w:rStyle w:val="StyleUnderline"/>
        </w:rPr>
        <w:t xml:space="preserve"> in the presidential contest, </w:t>
      </w:r>
      <w:r w:rsidRPr="00EE61FC">
        <w:rPr>
          <w:rStyle w:val="Emphasis"/>
          <w:highlight w:val="cyan"/>
        </w:rPr>
        <w:t>either in</w:t>
      </w:r>
      <w:r w:rsidRPr="0018711F">
        <w:rPr>
          <w:rStyle w:val="Emphasis"/>
        </w:rPr>
        <w:t xml:space="preserve"> a </w:t>
      </w:r>
      <w:r w:rsidRPr="00EE61FC">
        <w:rPr>
          <w:rStyle w:val="Emphasis"/>
          <w:highlight w:val="cyan"/>
        </w:rPr>
        <w:t>head-to-head</w:t>
      </w:r>
      <w:r w:rsidRPr="0018711F">
        <w:rPr>
          <w:rStyle w:val="StyleUnderline"/>
        </w:rPr>
        <w:t xml:space="preserve"> </w:t>
      </w:r>
      <w:r w:rsidRPr="00EE61FC">
        <w:rPr>
          <w:rStyle w:val="StyleUnderline"/>
          <w:highlight w:val="cyan"/>
        </w:rPr>
        <w:t>or</w:t>
      </w:r>
      <w:r w:rsidRPr="0018711F">
        <w:rPr>
          <w:rStyle w:val="StyleUnderline"/>
        </w:rPr>
        <w:t xml:space="preserve"> </w:t>
      </w:r>
      <w:r w:rsidRPr="00EE61FC">
        <w:rPr>
          <w:rStyle w:val="StyleUnderline"/>
          <w:highlight w:val="cyan"/>
        </w:rPr>
        <w:t>with</w:t>
      </w:r>
      <w:r w:rsidRPr="0018711F">
        <w:rPr>
          <w:rStyle w:val="StyleUnderline"/>
        </w:rPr>
        <w:t xml:space="preserve"> independent candidate </w:t>
      </w:r>
      <w:r w:rsidRPr="0018711F">
        <w:rPr>
          <w:rStyle w:val="StyleUnderline"/>
          <w:rFonts w:eastAsiaTheme="majorEastAsia"/>
        </w:rPr>
        <w:t>Robert F</w:t>
      </w:r>
      <w:r w:rsidRPr="00EE61FC">
        <w:rPr>
          <w:rStyle w:val="StyleUnderline"/>
          <w:rFonts w:eastAsiaTheme="majorEastAsia"/>
          <w:highlight w:val="cyan"/>
        </w:rPr>
        <w:t>. Kennedy Jr.</w:t>
      </w:r>
      <w:r w:rsidRPr="00EE61FC">
        <w:rPr>
          <w:rStyle w:val="StyleUnderline"/>
          <w:highlight w:val="cyan"/>
        </w:rPr>
        <w:t> included.</w:t>
      </w:r>
      <w:r w:rsidRPr="0018711F">
        <w:rPr>
          <w:sz w:val="16"/>
        </w:rPr>
        <w:t xml:space="preserve"> In a straight matchup, the survey of 1,018 registered voters put </w:t>
      </w:r>
      <w:r w:rsidRPr="00EE61FC">
        <w:rPr>
          <w:rStyle w:val="StyleUnderline"/>
          <w:highlight w:val="cyan"/>
        </w:rPr>
        <w:t>Harris on 44</w:t>
      </w:r>
      <w:r w:rsidRPr="0018711F">
        <w:rPr>
          <w:rStyle w:val="StyleUnderline"/>
        </w:rPr>
        <w:t xml:space="preserve"> percent against </w:t>
      </w:r>
      <w:r w:rsidRPr="00EE61FC">
        <w:rPr>
          <w:rStyle w:val="StyleUnderline"/>
          <w:highlight w:val="cyan"/>
        </w:rPr>
        <w:t>42 percent</w:t>
      </w:r>
      <w:r w:rsidRPr="0018711F">
        <w:rPr>
          <w:rStyle w:val="StyleUnderline"/>
        </w:rPr>
        <w:t xml:space="preserve"> </w:t>
      </w:r>
      <w:r w:rsidRPr="00EE61FC">
        <w:rPr>
          <w:rStyle w:val="StyleUnderline"/>
          <w:highlight w:val="cyan"/>
        </w:rPr>
        <w:t>for Trump</w:t>
      </w:r>
      <w:r w:rsidRPr="0018711F">
        <w:rPr>
          <w:rStyle w:val="StyleUnderline"/>
        </w:rPr>
        <w:t>.</w:t>
      </w:r>
      <w:r w:rsidRPr="0018711F">
        <w:rPr>
          <w:sz w:val="16"/>
        </w:rPr>
        <w:t xml:space="preserve"> When Kennedy was included, Harris's lead extended to four points, with the Democrat on 42 percent against 38 percent for Trump and eight percent for the independent. The survey was conducted on July 22 and 23.</w:t>
      </w:r>
    </w:p>
    <w:p w14:paraId="2EAB8D1B" w14:textId="77777777" w:rsidR="00D50177" w:rsidRPr="0018711F" w:rsidRDefault="00D50177" w:rsidP="00D50177">
      <w:pPr>
        <w:rPr>
          <w:u w:val="single"/>
        </w:rPr>
      </w:pPr>
      <w:r w:rsidRPr="0018711F">
        <w:rPr>
          <w:rStyle w:val="StyleUnderline"/>
        </w:rPr>
        <w:t>In his endorsement of Harris on Sunday, Biden said: "My very first decision as the party nominee in 2020 was to pick Kamala Harris as my Vice President. And it's been the best decision I've made</w:t>
      </w:r>
      <w:r w:rsidRPr="0018711F">
        <w:rPr>
          <w:sz w:val="16"/>
        </w:rPr>
        <w:t xml:space="preserve">. Today I want to offer my full support and endorsement for Kamala to be the nominee of our party </w:t>
      </w:r>
      <w:r w:rsidRPr="0018711F">
        <w:rPr>
          <w:rStyle w:val="StyleUnderline"/>
        </w:rPr>
        <w:t>this year. </w:t>
      </w:r>
      <w:r w:rsidRPr="0018711F">
        <w:rPr>
          <w:rStyle w:val="StyleUnderline"/>
          <w:rFonts w:eastAsiaTheme="majorEastAsia"/>
        </w:rPr>
        <w:t>Democrats</w:t>
      </w:r>
      <w:r w:rsidRPr="0018711F">
        <w:rPr>
          <w:rStyle w:val="StyleUnderline"/>
        </w:rPr>
        <w:t> — it's time to come together and beat Trump. Let's do this."</w:t>
      </w:r>
    </w:p>
    <w:p w14:paraId="1C08F09D" w14:textId="77777777" w:rsidR="00D50177" w:rsidRDefault="00D50177" w:rsidP="00D50177"/>
    <w:p w14:paraId="073071B3" w14:textId="77777777" w:rsidR="00D50177" w:rsidRPr="00D50177" w:rsidRDefault="00D50177" w:rsidP="00D50177"/>
    <w:p w14:paraId="6EA995E9" w14:textId="4A6E7A6F" w:rsidR="00FB6D9E" w:rsidRDefault="00FB6D9E" w:rsidP="00FB6D9E">
      <w:pPr>
        <w:pStyle w:val="Heading4"/>
      </w:pPr>
      <w:r>
        <w:t>Harris is surging away from Trump in the polls</w:t>
      </w:r>
    </w:p>
    <w:p w14:paraId="075390FD" w14:textId="7AAAE652" w:rsidR="00FB6D9E" w:rsidRPr="00FB6D9E" w:rsidRDefault="00FB6D9E" w:rsidP="00FB6D9E">
      <w:r w:rsidRPr="00FB6D9E">
        <w:rPr>
          <w:rStyle w:val="Style13ptBold"/>
        </w:rPr>
        <w:t>McHardy 7/26</w:t>
      </w:r>
      <w:r>
        <w:t xml:space="preserve">, </w:t>
      </w:r>
      <w:r w:rsidRPr="00FB6D9E">
        <w:t>Martha McHardy is a U.S. News Reporter</w:t>
      </w:r>
      <w:r>
        <w:t>, “Kamala Harris Suddenly Wins String of Polls vs Donald Trump”, 7/26/24, JLB, https://www.newsweek.com/kamala-harris-donald-trump-polling-1930731</w:t>
      </w:r>
    </w:p>
    <w:p w14:paraId="48674801" w14:textId="3B72EA89" w:rsidR="00FB6D9E" w:rsidRPr="00712CB2" w:rsidRDefault="00FB6D9E" w:rsidP="00FB6D9E">
      <w:pPr>
        <w:rPr>
          <w:sz w:val="14"/>
        </w:rPr>
      </w:pPr>
      <w:r w:rsidRPr="00FB6D9E">
        <w:rPr>
          <w:rStyle w:val="StyleUnderline"/>
        </w:rPr>
        <w:t xml:space="preserve">Kamala </w:t>
      </w:r>
      <w:r w:rsidRPr="00EE61FC">
        <w:rPr>
          <w:rStyle w:val="Emphasis"/>
          <w:highlight w:val="cyan"/>
        </w:rPr>
        <w:t>Harris is now leading</w:t>
      </w:r>
      <w:r w:rsidRPr="00FB6D9E">
        <w:rPr>
          <w:rStyle w:val="Emphasis"/>
        </w:rPr>
        <w:t xml:space="preserve"> Donald </w:t>
      </w:r>
      <w:r w:rsidRPr="00EE61FC">
        <w:rPr>
          <w:rStyle w:val="Emphasis"/>
          <w:highlight w:val="cyan"/>
        </w:rPr>
        <w:t>Trump in</w:t>
      </w:r>
      <w:r w:rsidRPr="00FB6D9E">
        <w:rPr>
          <w:rStyle w:val="Emphasis"/>
        </w:rPr>
        <w:t xml:space="preserve"> a number of </w:t>
      </w:r>
      <w:r w:rsidRPr="00EE61FC">
        <w:rPr>
          <w:rStyle w:val="Emphasis"/>
          <w:highlight w:val="cyan"/>
        </w:rPr>
        <w:t>polls</w:t>
      </w:r>
      <w:r w:rsidRPr="00712CB2">
        <w:rPr>
          <w:sz w:val="14"/>
        </w:rPr>
        <w:t>.</w:t>
      </w:r>
    </w:p>
    <w:p w14:paraId="353329D1" w14:textId="7EFFEEA3" w:rsidR="00FB6D9E" w:rsidRPr="00FB6D9E" w:rsidRDefault="00FB6D9E" w:rsidP="00FB6D9E">
      <w:pPr>
        <w:rPr>
          <w:u w:val="single"/>
        </w:rPr>
      </w:pPr>
      <w:r w:rsidRPr="00712CB2">
        <w:rPr>
          <w:sz w:val="14"/>
        </w:rPr>
        <w:t xml:space="preserve">In a survey conducted by Morning Consult between July 22 and 24, </w:t>
      </w:r>
      <w:r w:rsidRPr="00EE61FC">
        <w:rPr>
          <w:rStyle w:val="StyleUnderline"/>
          <w:highlight w:val="cyan"/>
        </w:rPr>
        <w:t>Harris is leading</w:t>
      </w:r>
      <w:r w:rsidRPr="00FB6D9E">
        <w:rPr>
          <w:rStyle w:val="StyleUnderline"/>
        </w:rPr>
        <w:t xml:space="preserve"> Trump </w:t>
      </w:r>
      <w:r w:rsidRPr="00EE61FC">
        <w:rPr>
          <w:rStyle w:val="StyleUnderline"/>
          <w:highlight w:val="cyan"/>
        </w:rPr>
        <w:t>by one</w:t>
      </w:r>
      <w:r w:rsidRPr="00FB6D9E">
        <w:rPr>
          <w:rStyle w:val="StyleUnderline"/>
        </w:rPr>
        <w:t xml:space="preserve"> point, 46 percent supporting her, above the former president's 45 percent. The poll surveyed 11,297 registered U.S. voters and has a 1 percent margin of error.</w:t>
      </w:r>
    </w:p>
    <w:p w14:paraId="2C9B90B1" w14:textId="4530DFA1" w:rsidR="00FB6D9E" w:rsidRPr="00712CB2" w:rsidRDefault="00FB6D9E" w:rsidP="00FB6D9E">
      <w:pPr>
        <w:rPr>
          <w:sz w:val="14"/>
        </w:rPr>
      </w:pPr>
      <w:r w:rsidRPr="00712CB2">
        <w:rPr>
          <w:sz w:val="14"/>
        </w:rPr>
        <w:t>According to Morning Consult, Harris' level of support at the start of her campaign exceeds the highest level of support for Biden since tracking began in late 2022, with fewer voters now indicating they will vote third party.</w:t>
      </w:r>
    </w:p>
    <w:p w14:paraId="2672D34C" w14:textId="0EC20B1C" w:rsidR="00FB6D9E" w:rsidRPr="00712CB2" w:rsidRDefault="00FB6D9E" w:rsidP="00FB6D9E">
      <w:pPr>
        <w:rPr>
          <w:sz w:val="14"/>
        </w:rPr>
      </w:pPr>
      <w:r w:rsidRPr="00712CB2">
        <w:rPr>
          <w:sz w:val="14"/>
        </w:rPr>
        <w:t xml:space="preserve">Meanwhile, </w:t>
      </w:r>
      <w:r w:rsidRPr="00EE61FC">
        <w:rPr>
          <w:rStyle w:val="StyleUnderline"/>
          <w:highlight w:val="cyan"/>
        </w:rPr>
        <w:t>in a poll by Change Research</w:t>
      </w:r>
      <w:r w:rsidRPr="00FB6D9E">
        <w:rPr>
          <w:rStyle w:val="StyleUnderline"/>
        </w:rPr>
        <w:t xml:space="preserve">, which surveyed 2,137 registered voters between July 22 and 24, </w:t>
      </w:r>
      <w:r w:rsidRPr="00EE61FC">
        <w:rPr>
          <w:rStyle w:val="StyleUnderline"/>
          <w:highlight w:val="cyan"/>
        </w:rPr>
        <w:t>Harris was leading by 1</w:t>
      </w:r>
      <w:r w:rsidRPr="00FB6D9E">
        <w:rPr>
          <w:rStyle w:val="StyleUnderline"/>
        </w:rPr>
        <w:t xml:space="preserve"> point on 44 percent to Trump's 43.</w:t>
      </w:r>
      <w:r w:rsidRPr="00712CB2">
        <w:rPr>
          <w:sz w:val="14"/>
        </w:rPr>
        <w:t xml:space="preserve"> The poll had a 2.8 percent margin of error.</w:t>
      </w:r>
    </w:p>
    <w:p w14:paraId="780A9DFD" w14:textId="45956149" w:rsidR="00FB6D9E" w:rsidRPr="00712CB2" w:rsidRDefault="00FB6D9E" w:rsidP="00FB6D9E">
      <w:pPr>
        <w:rPr>
          <w:sz w:val="14"/>
        </w:rPr>
      </w:pPr>
      <w:r w:rsidRPr="00EE61FC">
        <w:rPr>
          <w:rStyle w:val="StyleUnderline"/>
          <w:highlight w:val="cyan"/>
        </w:rPr>
        <w:t>In an earlier poll</w:t>
      </w:r>
      <w:r w:rsidRPr="00FB6D9E">
        <w:rPr>
          <w:rStyle w:val="StyleUnderline"/>
        </w:rPr>
        <w:t xml:space="preserve"> conducted by Change Research, </w:t>
      </w:r>
      <w:r w:rsidRPr="00EE61FC">
        <w:rPr>
          <w:rStyle w:val="StyleUnderline"/>
          <w:highlight w:val="cyan"/>
        </w:rPr>
        <w:t xml:space="preserve">Trump was leading Biden by 4 </w:t>
      </w:r>
      <w:r w:rsidRPr="00FB6D9E">
        <w:rPr>
          <w:rStyle w:val="StyleUnderline"/>
        </w:rPr>
        <w:t>points, on 42 percent to Biden's 38</w:t>
      </w:r>
      <w:r w:rsidRPr="00712CB2">
        <w:rPr>
          <w:sz w:val="14"/>
        </w:rPr>
        <w:t>.</w:t>
      </w:r>
    </w:p>
    <w:p w14:paraId="63CFD42E" w14:textId="69D5AE87" w:rsidR="00FB6D9E" w:rsidRPr="00712CB2" w:rsidRDefault="00FB6D9E" w:rsidP="00FB6D9E">
      <w:pPr>
        <w:rPr>
          <w:sz w:val="14"/>
        </w:rPr>
      </w:pPr>
      <w:r w:rsidRPr="00712CB2">
        <w:rPr>
          <w:sz w:val="14"/>
        </w:rPr>
        <w:t>Separately, Change Research also polled 2,228 registered voters in Arizona, Michigan, Pennsylvania, and Wisconsin between the ages of 18-30, which saw Harris leading her opponent by 24 points, with Trump on 29 percent to her 53 percent.</w:t>
      </w:r>
    </w:p>
    <w:p w14:paraId="7C6F29BE" w14:textId="51A1699F" w:rsidR="00925789" w:rsidRPr="00E73D39" w:rsidRDefault="00FB6D9E" w:rsidP="00FB6D9E">
      <w:pPr>
        <w:rPr>
          <w:sz w:val="14"/>
        </w:rPr>
      </w:pPr>
      <w:r w:rsidRPr="00712CB2">
        <w:rPr>
          <w:sz w:val="14"/>
        </w:rPr>
        <w:t>A poll by the same company in June showed Biden leading Trump by just six points among 18-30 year olds, with the president on 33 percent, and Trump on 27.</w:t>
      </w:r>
    </w:p>
    <w:p w14:paraId="200F0A7A" w14:textId="027F9D70" w:rsidR="00FB6D9E" w:rsidRDefault="00FB6D9E" w:rsidP="00712CB2">
      <w:r w:rsidRPr="00FB6D9E">
        <w:rPr>
          <w:rStyle w:val="StyleUnderline"/>
        </w:rPr>
        <w:t xml:space="preserve">Independent candidate </w:t>
      </w:r>
      <w:r w:rsidRPr="00EE61FC">
        <w:rPr>
          <w:rStyle w:val="StyleUnderline"/>
          <w:highlight w:val="cyan"/>
        </w:rPr>
        <w:t>R</w:t>
      </w:r>
      <w:r w:rsidRPr="00FB6D9E">
        <w:rPr>
          <w:rStyle w:val="StyleUnderline"/>
        </w:rPr>
        <w:t xml:space="preserve">obert </w:t>
      </w:r>
      <w:r w:rsidRPr="00EE61FC">
        <w:rPr>
          <w:rStyle w:val="StyleUnderline"/>
          <w:highlight w:val="cyan"/>
        </w:rPr>
        <w:t>F.</w:t>
      </w:r>
      <w:r w:rsidRPr="00FB6D9E">
        <w:rPr>
          <w:rStyle w:val="StyleUnderline"/>
        </w:rPr>
        <w:t xml:space="preserve"> </w:t>
      </w:r>
      <w:r w:rsidRPr="00EE61FC">
        <w:rPr>
          <w:rStyle w:val="StyleUnderline"/>
          <w:highlight w:val="cyan"/>
        </w:rPr>
        <w:t>K</w:t>
      </w:r>
      <w:r w:rsidRPr="00FB6D9E">
        <w:rPr>
          <w:rStyle w:val="StyleUnderline"/>
        </w:rPr>
        <w:t>ennedy</w:t>
      </w:r>
      <w:r w:rsidRPr="00EE61FC">
        <w:rPr>
          <w:rStyle w:val="StyleUnderline"/>
          <w:highlight w:val="cyan"/>
        </w:rPr>
        <w:t>'s</w:t>
      </w:r>
      <w:r w:rsidRPr="00FB6D9E">
        <w:rPr>
          <w:rStyle w:val="StyleUnderline"/>
        </w:rPr>
        <w:t xml:space="preserve"> </w:t>
      </w:r>
      <w:r w:rsidRPr="00EE61FC">
        <w:rPr>
          <w:rStyle w:val="StyleUnderline"/>
          <w:highlight w:val="cyan"/>
        </w:rPr>
        <w:t>share of the vote has</w:t>
      </w:r>
      <w:r w:rsidRPr="00FB6D9E">
        <w:rPr>
          <w:rStyle w:val="StyleUnderline"/>
        </w:rPr>
        <w:t xml:space="preserve"> </w:t>
      </w:r>
      <w:r w:rsidRPr="00EE61FC">
        <w:rPr>
          <w:rStyle w:val="StyleUnderline"/>
          <w:highlight w:val="cyan"/>
        </w:rPr>
        <w:t>also gone down</w:t>
      </w:r>
      <w:r w:rsidRPr="00FB6D9E">
        <w:rPr>
          <w:rStyle w:val="StyleUnderline"/>
        </w:rPr>
        <w:t xml:space="preserve">, </w:t>
      </w:r>
      <w:r w:rsidRPr="00EE61FC">
        <w:rPr>
          <w:rStyle w:val="StyleUnderline"/>
          <w:highlight w:val="cyan"/>
        </w:rPr>
        <w:t xml:space="preserve">decreasing from 15 percent </w:t>
      </w:r>
      <w:r w:rsidRPr="00FB6D9E">
        <w:rPr>
          <w:rStyle w:val="StyleUnderline"/>
        </w:rPr>
        <w:t>in June</w:t>
      </w:r>
      <w:r w:rsidRPr="00EE61FC">
        <w:rPr>
          <w:rStyle w:val="StyleUnderline"/>
          <w:highlight w:val="cyan"/>
        </w:rPr>
        <w:t>, to 8 percent</w:t>
      </w:r>
      <w:r w:rsidRPr="00FB6D9E">
        <w:rPr>
          <w:rStyle w:val="StyleUnderline"/>
        </w:rPr>
        <w:t xml:space="preserve"> in July</w:t>
      </w:r>
      <w:r w:rsidRPr="00FB6D9E">
        <w:t>.</w:t>
      </w:r>
      <w:r w:rsidR="00E73D39">
        <w:t xml:space="preserve"> </w:t>
      </w:r>
    </w:p>
    <w:p w14:paraId="6B59CB97" w14:textId="77777777" w:rsidR="00E73D39" w:rsidRDefault="00E73D39" w:rsidP="00712CB2"/>
    <w:p w14:paraId="783939EC" w14:textId="43B0BD91" w:rsidR="00E73D39" w:rsidRDefault="00E73D39" w:rsidP="00E73D39">
      <w:pPr>
        <w:pStyle w:val="Heading4"/>
      </w:pPr>
      <w:r>
        <w:t>Kamla Harris is going Nuclear</w:t>
      </w:r>
    </w:p>
    <w:p w14:paraId="3D51BE7D" w14:textId="3C841E42" w:rsidR="00E73D39" w:rsidRPr="00E73D39" w:rsidRDefault="00E73D39" w:rsidP="00E73D39">
      <w:r w:rsidRPr="00E73D39">
        <w:rPr>
          <w:rStyle w:val="Style13ptBold"/>
        </w:rPr>
        <w:t>The Economist 7/27</w:t>
      </w:r>
      <w:r>
        <w:t>, The Economist is a newspaper dedicated to the economy and U.S. News, “Donald Trump v Kamala Harris: what the polls say”, 7/27/24, JLB, https://www.economist.com/interactive/us-2024-election/trump-harris-polls</w:t>
      </w:r>
    </w:p>
    <w:p w14:paraId="51E731B7" w14:textId="7BEFCA59" w:rsidR="00E73D39" w:rsidRDefault="00E73D39" w:rsidP="00712CB2">
      <w:r>
        <w:rPr>
          <w:noProof/>
        </w:rPr>
        <w:drawing>
          <wp:inline distT="0" distB="0" distL="0" distR="0" wp14:anchorId="1B3BD6CF" wp14:editId="6607AC2F">
            <wp:extent cx="5664080" cy="3155042"/>
            <wp:effectExtent l="0" t="0" r="0" b="7620"/>
            <wp:docPr id="722757853" name="Picture 1" descr="A graph with red blue and gray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57853" name="Picture 1" descr="A graph with red blue and gray lin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7315" cy="3167984"/>
                    </a:xfrm>
                    <a:prstGeom prst="rect">
                      <a:avLst/>
                    </a:prstGeom>
                    <a:noFill/>
                    <a:ln>
                      <a:noFill/>
                    </a:ln>
                  </pic:spPr>
                </pic:pic>
              </a:graphicData>
            </a:graphic>
          </wp:inline>
        </w:drawing>
      </w:r>
    </w:p>
    <w:p w14:paraId="2D7EB8E4" w14:textId="77777777" w:rsidR="00E73D39" w:rsidRPr="00E73D39" w:rsidRDefault="00E73D39" w:rsidP="00712CB2">
      <w:pPr>
        <w:rPr>
          <w:sz w:val="14"/>
        </w:rPr>
      </w:pPr>
      <w:r w:rsidRPr="00E73D39">
        <w:rPr>
          <w:sz w:val="14"/>
        </w:rPr>
        <w:t>On November 5th Americans will go to the polls to elect their next president. Until June 27th it seemed a foregone conclusion that the match-up would be between the same two candidates as in 2020: Joe Biden, the Democratic incumbent, and Donald Trump, his Republican predecessor in office. But that night Mr Biden delivered a disastrous debate performance. It immediately made Democrats question Mr Biden’s fitness for the job. On July 21st he bowed to pressure and withdrew from the race. He endorsed his vice-president, Kamala Harris, as the Democratic candidate.</w:t>
      </w:r>
    </w:p>
    <w:p w14:paraId="7F74B99C" w14:textId="77777777" w:rsidR="00E73D39" w:rsidRPr="00E73D39" w:rsidRDefault="00E73D39" w:rsidP="00712CB2">
      <w:pPr>
        <w:rPr>
          <w:rStyle w:val="StyleUnderline"/>
        </w:rPr>
      </w:pPr>
      <w:r w:rsidRPr="00EE61FC">
        <w:rPr>
          <w:rStyle w:val="StyleUnderline"/>
          <w:highlight w:val="cyan"/>
        </w:rPr>
        <w:t>Early polls</w:t>
      </w:r>
      <w:r w:rsidRPr="00E73D39">
        <w:rPr>
          <w:rStyle w:val="StyleUnderline"/>
        </w:rPr>
        <w:t xml:space="preserve"> after Mr Biden dropped out </w:t>
      </w:r>
      <w:r w:rsidRPr="00EE61FC">
        <w:rPr>
          <w:rStyle w:val="StyleUnderline"/>
          <w:highlight w:val="cyan"/>
        </w:rPr>
        <w:t>suggest Ms Harris is closer to</w:t>
      </w:r>
      <w:r w:rsidRPr="00E73D39">
        <w:rPr>
          <w:rStyle w:val="StyleUnderline"/>
        </w:rPr>
        <w:t xml:space="preserve"> Mr </w:t>
      </w:r>
      <w:r w:rsidRPr="00EE61FC">
        <w:rPr>
          <w:rStyle w:val="StyleUnderline"/>
          <w:highlight w:val="cyan"/>
        </w:rPr>
        <w:t>Trump than her predecessor was</w:t>
      </w:r>
      <w:r w:rsidRPr="00E73D39">
        <w:rPr>
          <w:rStyle w:val="StyleUnderline"/>
        </w:rPr>
        <w:t>, but she is still trailing; one by YouGov/The Economist on July 21st-23rd put Ms Harris at 41% and Mr Trump at 44%, while a New York Times/Siena poll from July 22nd-24th put her at 47% to his 48% among likely voters. Once there are sufficient polls to create a reliable average we will restart our tracker (for now we are reporting candidates’ favourability ratings).</w:t>
      </w:r>
    </w:p>
    <w:p w14:paraId="5B210D1B" w14:textId="4D0EB17E" w:rsidR="00E73D39" w:rsidRDefault="00E73D39" w:rsidP="00712CB2">
      <w:pPr>
        <w:rPr>
          <w:rStyle w:val="StyleUnderline"/>
        </w:rPr>
      </w:pPr>
      <w:r w:rsidRPr="00E73D39">
        <w:rPr>
          <w:sz w:val="14"/>
        </w:rPr>
        <w:t xml:space="preserve">Ms Harris has gained the support of enough delegates to the Democratic National Convention to win the nomination. She will have little time to unite her party, fire up voters, and counter Mr Trump’s campaign. Mr Biden’s presidency has been defined by high inflation, big industrial-policy bills and turmoil abroad, things which </w:t>
      </w:r>
      <w:r w:rsidRPr="00E73D39">
        <w:rPr>
          <w:rStyle w:val="StyleUnderline"/>
        </w:rPr>
        <w:t xml:space="preserve">Republicans will seek to pin on Ms Harris too. But </w:t>
      </w:r>
      <w:r w:rsidRPr="00EE61FC">
        <w:rPr>
          <w:rStyle w:val="StyleUnderline"/>
          <w:highlight w:val="cyan"/>
        </w:rPr>
        <w:t>she has one clear advantage</w:t>
      </w:r>
      <w:r w:rsidRPr="00E73D39">
        <w:rPr>
          <w:rStyle w:val="StyleUnderline"/>
        </w:rPr>
        <w:t xml:space="preserve"> over Mr Biden: </w:t>
      </w:r>
      <w:r w:rsidRPr="00EE61FC">
        <w:rPr>
          <w:rStyle w:val="StyleUnderline"/>
          <w:highlight w:val="cyan"/>
        </w:rPr>
        <w:t>her age</w:t>
      </w:r>
      <w:r w:rsidRPr="00E73D39">
        <w:rPr>
          <w:rStyle w:val="StyleUnderline"/>
        </w:rPr>
        <w:t>. At 59 she is over two decades younger than he is, and 18 years younger than Mr Trump.</w:t>
      </w:r>
    </w:p>
    <w:p w14:paraId="58A31A2A" w14:textId="77777777" w:rsidR="00D50177" w:rsidRDefault="00D50177" w:rsidP="00712CB2">
      <w:pPr>
        <w:rPr>
          <w:rStyle w:val="StyleUnderline"/>
        </w:rPr>
      </w:pPr>
    </w:p>
    <w:p w14:paraId="3D21DD7E" w14:textId="77777777" w:rsidR="00D50177" w:rsidRPr="0018711F" w:rsidRDefault="00D50177" w:rsidP="00D50177">
      <w:pPr>
        <w:pStyle w:val="Heading4"/>
        <w:rPr>
          <w:rFonts w:cs="Calibri"/>
        </w:rPr>
      </w:pPr>
      <w:r w:rsidRPr="0018711F">
        <w:rPr>
          <w:rFonts w:cs="Calibri"/>
        </w:rPr>
        <w:t xml:space="preserve">Harris narrows the gap – the next few weeks </w:t>
      </w:r>
      <w:r w:rsidRPr="0018711F">
        <w:rPr>
          <w:rFonts w:cs="Calibri"/>
          <w:u w:val="single"/>
        </w:rPr>
        <w:t xml:space="preserve">are crucial </w:t>
      </w:r>
      <w:r w:rsidRPr="0018711F">
        <w:rPr>
          <w:rFonts w:cs="Calibri"/>
        </w:rPr>
        <w:t xml:space="preserve">for a clear lead. </w:t>
      </w:r>
    </w:p>
    <w:p w14:paraId="573AFF37" w14:textId="77777777" w:rsidR="00D50177" w:rsidRPr="0018711F" w:rsidRDefault="00D50177" w:rsidP="00D50177">
      <w:pPr>
        <w:rPr>
          <w:b/>
          <w:bCs/>
          <w:sz w:val="26"/>
        </w:rPr>
      </w:pPr>
      <w:r w:rsidRPr="0018711F">
        <w:rPr>
          <w:rStyle w:val="Style13ptBold"/>
        </w:rPr>
        <w:t xml:space="preserve">Slisco 7/26 </w:t>
      </w:r>
      <w:r w:rsidRPr="0018711F">
        <w:rPr>
          <w:rStyle w:val="StyleUnderline"/>
          <w:u w:val="none"/>
        </w:rPr>
        <w:t>[Aila Sisco, “</w:t>
      </w:r>
      <w:r w:rsidRPr="0018711F">
        <w:rPr>
          <w:shd w:val="clear" w:color="auto" w:fill="FFFFFF"/>
        </w:rPr>
        <w:t xml:space="preserve">Aila Slisco is a Newsweek night reporter based in New York. Her focus is on reporting national politics, where she has covered the 2020 and 2022 elections, the impeachments of Donald Trump and multiple State of the Union addresses.” 07-26-2024, Newsweek, “Kamala Harris Leads Fifth Polling Win In 24 Hours” </w:t>
      </w:r>
      <w:r w:rsidRPr="0018711F">
        <w:t xml:space="preserve">https://newsweek.com/kamala-harris-lands-fifth-polling-win-24-hours-1931015] </w:t>
      </w:r>
      <w:r w:rsidRPr="0018711F">
        <w:rPr>
          <w:b/>
          <w:bCs/>
          <w:color w:val="23E200"/>
        </w:rPr>
        <w:t>CGO-KS</w:t>
      </w:r>
    </w:p>
    <w:p w14:paraId="0D5DD606" w14:textId="77777777" w:rsidR="00D50177" w:rsidRPr="0018711F" w:rsidRDefault="00D50177" w:rsidP="00D50177">
      <w:pPr>
        <w:rPr>
          <w:sz w:val="14"/>
        </w:rPr>
      </w:pPr>
      <w:r w:rsidRPr="0018711F">
        <w:rPr>
          <w:sz w:val="14"/>
        </w:rPr>
        <w:t>Vice President </w:t>
      </w:r>
      <w:r w:rsidRPr="0018711F">
        <w:rPr>
          <w:rStyle w:val="StyleUnderline"/>
        </w:rPr>
        <w:t xml:space="preserve">Kamala </w:t>
      </w:r>
      <w:r w:rsidRPr="00EE61FC">
        <w:rPr>
          <w:rStyle w:val="StyleUnderline"/>
          <w:highlight w:val="cyan"/>
        </w:rPr>
        <w:t>Harris</w:t>
      </w:r>
      <w:r w:rsidRPr="0018711F">
        <w:rPr>
          <w:rStyle w:val="StyleUnderline"/>
        </w:rPr>
        <w:t xml:space="preserve"> has </w:t>
      </w:r>
      <w:r w:rsidRPr="00EE61FC">
        <w:rPr>
          <w:rStyle w:val="StyleUnderline"/>
          <w:highlight w:val="cyan"/>
        </w:rPr>
        <w:t xml:space="preserve">scored her fifth polling win in 24 hours, </w:t>
      </w:r>
      <w:r w:rsidRPr="00EE61FC">
        <w:rPr>
          <w:rStyle w:val="Emphasis"/>
          <w:highlight w:val="cyan"/>
        </w:rPr>
        <w:t>narrowing</w:t>
      </w:r>
      <w:r w:rsidRPr="0018711F">
        <w:rPr>
          <w:rStyle w:val="Emphasis"/>
        </w:rPr>
        <w:t xml:space="preserve"> former</w:t>
      </w:r>
      <w:r w:rsidRPr="0018711F">
        <w:rPr>
          <w:rStyle w:val="StyleUnderline"/>
        </w:rPr>
        <w:t xml:space="preserve"> President Donald </w:t>
      </w:r>
      <w:r w:rsidRPr="00EE61FC">
        <w:rPr>
          <w:rStyle w:val="StyleUnderline"/>
          <w:highlight w:val="cyan"/>
        </w:rPr>
        <w:t>Trump's lead</w:t>
      </w:r>
      <w:r w:rsidRPr="0018711F">
        <w:rPr>
          <w:rStyle w:val="StyleUnderline"/>
        </w:rPr>
        <w:t xml:space="preserve"> </w:t>
      </w:r>
      <w:r w:rsidRPr="0018711F">
        <w:rPr>
          <w:sz w:val="14"/>
        </w:rPr>
        <w:t xml:space="preserve">with just over 100 days left until Election Day. A poll released on Friday by The Wall Street Journal found that </w:t>
      </w:r>
      <w:r w:rsidRPr="0018711F">
        <w:rPr>
          <w:rStyle w:val="StyleUnderline"/>
        </w:rPr>
        <w:t xml:space="preserve">Harris had all but eliminated Trump's lead, with the </w:t>
      </w:r>
      <w:r w:rsidRPr="00EE61FC">
        <w:rPr>
          <w:rStyle w:val="StyleUnderline"/>
          <w:highlight w:val="cyan"/>
        </w:rPr>
        <w:t>v</w:t>
      </w:r>
      <w:r w:rsidRPr="0018711F">
        <w:rPr>
          <w:rStyle w:val="StyleUnderline"/>
        </w:rPr>
        <w:t xml:space="preserve">ice </w:t>
      </w:r>
      <w:r w:rsidRPr="00EE61FC">
        <w:rPr>
          <w:rStyle w:val="StyleUnderline"/>
          <w:highlight w:val="cyan"/>
        </w:rPr>
        <w:t>p</w:t>
      </w:r>
      <w:r w:rsidRPr="0018711F">
        <w:rPr>
          <w:rStyle w:val="StyleUnderline"/>
        </w:rPr>
        <w:t xml:space="preserve">resident </w:t>
      </w:r>
      <w:r w:rsidRPr="00EE61FC">
        <w:rPr>
          <w:rStyle w:val="StyleUnderline"/>
          <w:highlight w:val="cyan"/>
        </w:rPr>
        <w:t>trailing the</w:t>
      </w:r>
      <w:r w:rsidRPr="00EE61FC">
        <w:rPr>
          <w:sz w:val="14"/>
          <w:highlight w:val="cyan"/>
        </w:rPr>
        <w:t xml:space="preserve"> </w:t>
      </w:r>
      <w:r w:rsidRPr="00EE61FC">
        <w:rPr>
          <w:rStyle w:val="StyleUnderline"/>
          <w:highlight w:val="cyan"/>
        </w:rPr>
        <w:t>former president by</w:t>
      </w:r>
      <w:r w:rsidRPr="0018711F">
        <w:rPr>
          <w:rStyle w:val="StyleUnderline"/>
        </w:rPr>
        <w:t xml:space="preserve"> a </w:t>
      </w:r>
      <w:r w:rsidRPr="00EE61FC">
        <w:rPr>
          <w:rStyle w:val="StyleUnderline"/>
          <w:highlight w:val="cyan"/>
        </w:rPr>
        <w:t>49</w:t>
      </w:r>
      <w:r w:rsidRPr="0018711F">
        <w:rPr>
          <w:rStyle w:val="StyleUnderline"/>
        </w:rPr>
        <w:t xml:space="preserve"> percent </w:t>
      </w:r>
      <w:r w:rsidRPr="00EE61FC">
        <w:rPr>
          <w:rStyle w:val="StyleUnderline"/>
          <w:highlight w:val="cyan"/>
        </w:rPr>
        <w:t>to 47 percent</w:t>
      </w:r>
      <w:r w:rsidRPr="0018711F">
        <w:rPr>
          <w:rStyle w:val="StyleUnderline"/>
        </w:rPr>
        <w:t xml:space="preserve"> margin</w:t>
      </w:r>
      <w:r w:rsidRPr="0018711F">
        <w:rPr>
          <w:sz w:val="14"/>
        </w:rPr>
        <w:t xml:space="preserve"> in a head-to-head matchup. </w:t>
      </w:r>
      <w:r w:rsidRPr="0018711F">
        <w:rPr>
          <w:rStyle w:val="StyleUnderline"/>
        </w:rPr>
        <w:t xml:space="preserve">The poll has a 3.1 percent margin of error. </w:t>
      </w:r>
      <w:r w:rsidRPr="0018711F">
        <w:rPr>
          <w:sz w:val="14"/>
        </w:rPr>
        <w:t xml:space="preserve">When independent candidate Robert F. Kennedy is included, the poll found that Harris overtakes Trump and has a slight lead, 45 percent to 44 percent. Kennedy was the choice of only 4 percent of respondents, while 5 percent were undecided. </w:t>
      </w:r>
      <w:r w:rsidRPr="0018711F">
        <w:rPr>
          <w:rStyle w:val="StyleUnderline"/>
        </w:rPr>
        <w:t xml:space="preserve">President Joe </w:t>
      </w:r>
      <w:r w:rsidRPr="00EE61FC">
        <w:rPr>
          <w:rStyle w:val="StyleUnderline"/>
          <w:highlight w:val="cyan"/>
        </w:rPr>
        <w:t>Biden, who dropped out</w:t>
      </w:r>
      <w:r w:rsidRPr="0018711F">
        <w:rPr>
          <w:rStyle w:val="StyleUnderline"/>
        </w:rPr>
        <w:t xml:space="preserve"> of the race and endorsed Harris on July 21, </w:t>
      </w:r>
      <w:r w:rsidRPr="00EE61FC">
        <w:rPr>
          <w:rStyle w:val="StyleUnderline"/>
          <w:highlight w:val="cyan"/>
        </w:rPr>
        <w:t>was losing to Trump by 6-point margins</w:t>
      </w:r>
      <w:r w:rsidRPr="0018711F">
        <w:rPr>
          <w:sz w:val="14"/>
        </w:rPr>
        <w:t xml:space="preserve"> in both head-to-head and multi-candidate versions of the Wall Street Journal poll taken earlier this month. While early polling suggests that a Trump-Harris contest will likely be close, </w:t>
      </w:r>
      <w:r w:rsidRPr="00EE61FC">
        <w:rPr>
          <w:rStyle w:val="StyleUnderline"/>
          <w:highlight w:val="cyan"/>
        </w:rPr>
        <w:t>the momentum seems to have quickly shifted to Harris</w:t>
      </w:r>
      <w:r w:rsidRPr="0018711F">
        <w:rPr>
          <w:rStyle w:val="StyleUnderline"/>
        </w:rPr>
        <w:t>.</w:t>
      </w:r>
      <w:r w:rsidRPr="0018711F">
        <w:rPr>
          <w:sz w:val="14"/>
        </w:rPr>
        <w:t xml:space="preserve"> The vice president has amassed mostly small but significant gains in at least four other polls of battleground states and young voters on Thursday and Friday. Dan Lamb, a senior lecturer at the Brooks School of Public Policy at Cornell University, told Newsweek, "Harris won the week with strong speeches, viral social media" and important endorsements, predicting that her polling position may improve further in the near future. "It's hard to see the buzz letting up, with attention turning to her VP pick and the DNC's delegate voting starting in early August," Lamb added. "After that comes the DNC convention. </w:t>
      </w:r>
      <w:r w:rsidRPr="00EE61FC">
        <w:rPr>
          <w:rStyle w:val="Emphasis"/>
          <w:highlight w:val="cyan"/>
        </w:rPr>
        <w:t>The next several weeks could be very favorable for her polling."</w:t>
      </w:r>
      <w:r w:rsidRPr="0018711F">
        <w:rPr>
          <w:b/>
          <w:iCs/>
          <w:u w:val="single"/>
        </w:rPr>
        <w:t xml:space="preserve"> </w:t>
      </w:r>
      <w:r w:rsidRPr="0018711F">
        <w:rPr>
          <w:sz w:val="14"/>
        </w:rPr>
        <w:t xml:space="preserve">Grant Davis Reeher, a political science professor at Syracuse University, told Newsweek that </w:t>
      </w:r>
      <w:r w:rsidRPr="0018711F">
        <w:rPr>
          <w:rStyle w:val="Emphasis"/>
        </w:rPr>
        <w:t xml:space="preserve">he was </w:t>
      </w:r>
      <w:r w:rsidRPr="00EE61FC">
        <w:rPr>
          <w:rStyle w:val="Emphasis"/>
          <w:highlight w:val="cyan"/>
        </w:rPr>
        <w:t>"not surprised to see the race tighten a bit"</w:t>
      </w:r>
      <w:r w:rsidRPr="0018711F">
        <w:rPr>
          <w:sz w:val="14"/>
        </w:rPr>
        <w:t xml:space="preserve"> because "Harris is not Biden, and Biden was on a pretty bad glide path." </w:t>
      </w:r>
      <w:r w:rsidRPr="0018711F">
        <w:rPr>
          <w:rStyle w:val="StyleUnderline"/>
        </w:rPr>
        <w:t>"</w:t>
      </w:r>
      <w:r w:rsidRPr="00EE61FC">
        <w:rPr>
          <w:rStyle w:val="StyleUnderline"/>
          <w:highlight w:val="cyan"/>
        </w:rPr>
        <w:t>Harris</w:t>
      </w:r>
      <w:r w:rsidRPr="0018711F">
        <w:rPr>
          <w:rStyle w:val="StyleUnderline"/>
        </w:rPr>
        <w:t xml:space="preserve"> also </w:t>
      </w:r>
      <w:r w:rsidRPr="00EE61FC">
        <w:rPr>
          <w:rStyle w:val="StyleUnderline"/>
          <w:highlight w:val="cyan"/>
        </w:rPr>
        <w:t>has some of the traits that a lot of Democrats were looking for,</w:t>
      </w:r>
      <w:r w:rsidRPr="0018711F">
        <w:rPr>
          <w:rStyle w:val="StyleUnderline"/>
        </w:rPr>
        <w:t xml:space="preserve">" </w:t>
      </w:r>
      <w:r w:rsidRPr="0018711F">
        <w:rPr>
          <w:sz w:val="14"/>
        </w:rPr>
        <w:t>Reeher said. "Her early performance has been good, and she's picking up some good endorsements. The money is coming in. All this has been widely reported in the press, which furthers the impression of new viability." "So it's not surprising that this would give you a bump," he continued. "</w:t>
      </w:r>
      <w:r w:rsidRPr="0018711F">
        <w:rPr>
          <w:rStyle w:val="StyleUnderline"/>
        </w:rPr>
        <w:t xml:space="preserve">What I don't see, however, is her making up the ground in the battleground states. </w:t>
      </w:r>
      <w:r w:rsidRPr="0018711F">
        <w:rPr>
          <w:sz w:val="14"/>
        </w:rPr>
        <w:t xml:space="preserve">But some newer polling may come out that shows this. </w:t>
      </w:r>
      <w:r w:rsidRPr="0018711F">
        <w:rPr>
          <w:rStyle w:val="StyleUnderline"/>
        </w:rPr>
        <w:t xml:space="preserve">Still, based on what we can see, she has some ground to make up." </w:t>
      </w:r>
      <w:r w:rsidRPr="0018711F">
        <w:rPr>
          <w:sz w:val="14"/>
        </w:rPr>
        <w:t xml:space="preserve">An Emerson College/The Hill poll of battlegrounds states released on Thursday found that Trump was leading Harris in Arizona, Georgia, Michigan and Pennsylvania and tied with the vice president in Wisconsin. However, a version of the poll taken earlier this month with Biden as the Democratic candidate showed Trump had significantly larger leads, while the former president was leading Biden in Wisconsin by 4 percent. A Fox News poll released on Friday suggested that </w:t>
      </w:r>
      <w:r w:rsidRPr="00EE61FC">
        <w:rPr>
          <w:rStyle w:val="Emphasis"/>
          <w:highlight w:val="cyan"/>
        </w:rPr>
        <w:t>Trump is losing ground in Michigan.</w:t>
      </w:r>
      <w:r w:rsidRPr="00EE61FC">
        <w:rPr>
          <w:sz w:val="14"/>
          <w:highlight w:val="cyan"/>
        </w:rPr>
        <w:t xml:space="preserve"> </w:t>
      </w:r>
      <w:r w:rsidRPr="00EE61FC">
        <w:rPr>
          <w:rStyle w:val="StyleUnderline"/>
          <w:highlight w:val="cyan"/>
        </w:rPr>
        <w:t>Harris and Trump were tied in the new poll at 49 percent each,</w:t>
      </w:r>
      <w:r w:rsidRPr="0018711F">
        <w:rPr>
          <w:rStyle w:val="StyleUnderline"/>
        </w:rPr>
        <w:t xml:space="preserve"> with a version of the poll taken in April showing that Biden trailed the former president by 49 percent to 46 percent. </w:t>
      </w:r>
      <w:r w:rsidRPr="0018711F">
        <w:rPr>
          <w:sz w:val="14"/>
        </w:rPr>
        <w:t xml:space="preserve">A University of New Hampshire poll released on Thursday found that </w:t>
      </w:r>
      <w:r w:rsidRPr="00EE61FC">
        <w:rPr>
          <w:rStyle w:val="Emphasis"/>
          <w:highlight w:val="cyan"/>
        </w:rPr>
        <w:t>Harris had opened up a 7-point head-to-head lead over Trump in New Hampshire.</w:t>
      </w:r>
      <w:r w:rsidRPr="0018711F">
        <w:rPr>
          <w:rStyle w:val="StyleUnderline"/>
        </w:rPr>
        <w:t xml:space="preserve"> Previous polling of a hypothetical Trump-Harris race had shown the vice president slightly behind the former president, </w:t>
      </w:r>
      <w:r w:rsidRPr="00EE61FC">
        <w:rPr>
          <w:rStyle w:val="Emphasis"/>
          <w:highlight w:val="cyan"/>
        </w:rPr>
        <w:t>while Biden and Trump were tied.</w:t>
      </w:r>
      <w:r w:rsidRPr="0018711F">
        <w:rPr>
          <w:rStyle w:val="Emphasis"/>
        </w:rPr>
        <w:t xml:space="preserve"> </w:t>
      </w:r>
      <w:r w:rsidRPr="0018711F">
        <w:rPr>
          <w:sz w:val="14"/>
        </w:rPr>
        <w:t>Additionally, a new Axios/Generation Lab poll of young voters found that Harris was crushing Trump in the 18-34 demographic. The poll, which was released on Thursday, showed that the vice president was preferred by 60 percent of young voters, while 40 percent preferred Trump. Biden had a 6-point lead over Trump. Reeher suggested that early Democratic "enthusiasm" for Harris' candidacy could be fueled by a perception that she is to the left of Biden on issues like the Israeli-Palestinian conflict, which may boost her standing among certain demographics but could ultimately hurt her chances in November. "If that is an impression that takes hold, she will have a very tough time in the battleground states, especially among the working and middle-class white voters," Reeher warned. "I'll be watching the convention speeches for indications about this issue. I'm sure this is being thought through." While the picture may change in coming weeks, Trump continues to hold a clear overall polling advantage over Harris as of Friday. Trump is also the favorite among bookmakers, with betting website Polymarket giving him a 59 percent chance of winning the election and Harris a 40 percent chance at the time of publication.</w:t>
      </w:r>
    </w:p>
    <w:p w14:paraId="0361D1EA" w14:textId="77777777" w:rsidR="005917AD" w:rsidRDefault="005917AD" w:rsidP="005917AD">
      <w:pPr>
        <w:pStyle w:val="Heading4"/>
      </w:pPr>
      <w:r>
        <w:t>Harris ahead of trump by small margin</w:t>
      </w:r>
    </w:p>
    <w:p w14:paraId="5ABEA1D2" w14:textId="77777777" w:rsidR="005917AD" w:rsidRPr="00503A20" w:rsidRDefault="005917AD" w:rsidP="005917AD">
      <w:r>
        <w:t xml:space="preserve">Bo </w:t>
      </w:r>
      <w:r w:rsidRPr="0065334B">
        <w:rPr>
          <w:b/>
          <w:bCs/>
          <w:sz w:val="26"/>
          <w:szCs w:val="26"/>
        </w:rPr>
        <w:t>Erickson 7/30</w:t>
      </w:r>
      <w:r>
        <w:t>. Washington, District of Columbia, United States · US Political Correspondent · Reuters News Agency. “Harris holds onto 1 point lead over Trump in latest Reuters/Ipsos poll.” Reuters. 7-30-2024. https://www.reuters.com/world/us/harris-trump-locked-tight-us-presidential-race-reutersipsos-poll-finds-2024-07-30/ //JL</w:t>
      </w:r>
    </w:p>
    <w:p w14:paraId="5E52EEBF" w14:textId="77777777" w:rsidR="005917AD" w:rsidRPr="00503A20" w:rsidRDefault="005917AD" w:rsidP="005917AD">
      <w:pPr>
        <w:rPr>
          <w:sz w:val="16"/>
          <w:szCs w:val="16"/>
        </w:rPr>
      </w:pPr>
      <w:r w:rsidRPr="00503A20">
        <w:rPr>
          <w:sz w:val="16"/>
          <w:szCs w:val="16"/>
        </w:rPr>
        <w:t xml:space="preserve">WASHINGTON, July 30 (Reuters) - </w:t>
      </w:r>
      <w:r w:rsidRPr="00E47ADF">
        <w:rPr>
          <w:rStyle w:val="StyleUnderline"/>
        </w:rPr>
        <w:t>Democratic presidential candidate Kamala Harris held a marginal one-percentage-point lead over Republican Donald Trump</w:t>
      </w:r>
      <w:r w:rsidRPr="00503A20">
        <w:rPr>
          <w:sz w:val="16"/>
          <w:szCs w:val="16"/>
        </w:rPr>
        <w:t xml:space="preserve"> in a new Reuters/Ipsos poll, closing the gap that opened in the final weeks of President Joe Biden's reelection bid.</w:t>
      </w:r>
      <w:r>
        <w:rPr>
          <w:sz w:val="16"/>
          <w:szCs w:val="16"/>
        </w:rPr>
        <w:t xml:space="preserve"> </w:t>
      </w:r>
      <w:r w:rsidRPr="00503A20">
        <w:rPr>
          <w:sz w:val="16"/>
          <w:szCs w:val="16"/>
        </w:rPr>
        <w:t xml:space="preserve">The three-day poll, completed on Sunday, </w:t>
      </w:r>
      <w:r w:rsidRPr="00E47ADF">
        <w:rPr>
          <w:rStyle w:val="StyleUnderline"/>
        </w:rPr>
        <w:t>showed Vice President Harris supported by 43% of registered voters, with former President Trump supported by 42%</w:t>
      </w:r>
      <w:r w:rsidRPr="00503A20">
        <w:rPr>
          <w:sz w:val="16"/>
          <w:szCs w:val="16"/>
        </w:rPr>
        <w:t>,</w:t>
      </w:r>
      <w:r>
        <w:rPr>
          <w:sz w:val="16"/>
          <w:szCs w:val="16"/>
        </w:rPr>
        <w:t xml:space="preserve"> </w:t>
      </w:r>
      <w:r w:rsidRPr="00503A20">
        <w:rPr>
          <w:sz w:val="16"/>
          <w:szCs w:val="16"/>
        </w:rPr>
        <w:t xml:space="preserve">A </w:t>
      </w:r>
      <w:r w:rsidRPr="00E47ADF">
        <w:rPr>
          <w:rStyle w:val="StyleUnderline"/>
        </w:rPr>
        <w:t>Reuters/Ipsos poll last week showed Harris up 44%-42%. Harris consolidated her position as the Democratic candidate over the last 10 days, after Biden</w:t>
      </w:r>
      <w:r w:rsidRPr="00503A20">
        <w:rPr>
          <w:sz w:val="16"/>
          <w:szCs w:val="16"/>
        </w:rPr>
        <w:t xml:space="preserve">, 81, bowed to growing pressure within his party and dropped out of the race. </w:t>
      </w:r>
      <w:r w:rsidRPr="00E47ADF">
        <w:rPr>
          <w:rStyle w:val="Emphasis"/>
        </w:rPr>
        <w:t>Harris has since received a surge of donations and endorsements. Overall, voters have come to view Harris more favorably over the past month.</w:t>
      </w:r>
      <w:r w:rsidRPr="00503A20">
        <w:rPr>
          <w:sz w:val="16"/>
          <w:szCs w:val="16"/>
        </w:rPr>
        <w:t xml:space="preserve"> The poll found that </w:t>
      </w:r>
      <w:r w:rsidRPr="00E47ADF">
        <w:rPr>
          <w:rStyle w:val="StyleUnderline"/>
        </w:rPr>
        <w:t>46% of voters held a favorable view of her versus 51% who viewed her unfavorably. That compared with 40% favorable and 57% unfavorable</w:t>
      </w:r>
      <w:r w:rsidRPr="00503A20">
        <w:rPr>
          <w:sz w:val="16"/>
          <w:szCs w:val="16"/>
        </w:rPr>
        <w:t xml:space="preserve"> in a Reuters/Ipsos poll completed on July 2.</w:t>
      </w:r>
      <w:r>
        <w:rPr>
          <w:sz w:val="16"/>
          <w:szCs w:val="16"/>
        </w:rPr>
        <w:t xml:space="preserve"> </w:t>
      </w:r>
      <w:r w:rsidRPr="00E47ADF">
        <w:rPr>
          <w:rStyle w:val="StyleUnderline"/>
        </w:rPr>
        <w:t>Trump's favorability was little changed over that time, with 41% of registered voters viewing him favorably and 56% unfavorably in the most recent poll.</w:t>
      </w:r>
      <w:r>
        <w:rPr>
          <w:sz w:val="16"/>
          <w:szCs w:val="16"/>
        </w:rPr>
        <w:t xml:space="preserve"> </w:t>
      </w:r>
      <w:r w:rsidRPr="00503A20">
        <w:rPr>
          <w:sz w:val="16"/>
          <w:szCs w:val="16"/>
        </w:rPr>
        <w:t>The poll showed registered voters prefer Trump's approach on the economy, immigration and crime, while viewing Harris as having the better plan on healthcare.</w:t>
      </w:r>
      <w:r>
        <w:rPr>
          <w:sz w:val="16"/>
          <w:szCs w:val="16"/>
        </w:rPr>
        <w:t xml:space="preserve"> </w:t>
      </w:r>
      <w:r w:rsidRPr="00503A20">
        <w:rPr>
          <w:sz w:val="16"/>
          <w:szCs w:val="16"/>
        </w:rPr>
        <w:t>The poll of 1,025 U.S. adults, including 876 registered voters, was conducted online, in English from July 26-28.</w:t>
      </w:r>
      <w:r>
        <w:rPr>
          <w:sz w:val="16"/>
          <w:szCs w:val="16"/>
        </w:rPr>
        <w:t xml:space="preserve"> </w:t>
      </w:r>
      <w:r w:rsidRPr="00503A20">
        <w:rPr>
          <w:sz w:val="16"/>
          <w:szCs w:val="16"/>
        </w:rPr>
        <w:t>Well, of course, I've seen the reports, and all I can tell you right now is I think nothing takes away from the importance of,</w:t>
      </w:r>
      <w:r>
        <w:rPr>
          <w:sz w:val="16"/>
          <w:szCs w:val="16"/>
        </w:rPr>
        <w:t xml:space="preserve"> </w:t>
      </w:r>
      <w:r w:rsidRPr="00503A20">
        <w:rPr>
          <w:sz w:val="16"/>
          <w:szCs w:val="16"/>
        </w:rPr>
        <w:t>Nationwide polls gauge American voter support for politicians, but the presidency is usually captured in competitive states such as Arizona, Michigan and Pennsylvania that shift the balance in the U.S. Electoral College.</w:t>
      </w:r>
      <w:r>
        <w:rPr>
          <w:sz w:val="16"/>
          <w:szCs w:val="16"/>
        </w:rPr>
        <w:t xml:space="preserve"> </w:t>
      </w:r>
      <w:r w:rsidRPr="00503A20">
        <w:rPr>
          <w:sz w:val="16"/>
          <w:szCs w:val="16"/>
        </w:rPr>
        <w:t>HARRIS RUNNING MATE SEARCH</w:t>
      </w:r>
      <w:r>
        <w:rPr>
          <w:sz w:val="16"/>
          <w:szCs w:val="16"/>
        </w:rPr>
        <w:t xml:space="preserve"> </w:t>
      </w:r>
      <w:r w:rsidRPr="00503A20">
        <w:rPr>
          <w:sz w:val="16"/>
          <w:szCs w:val="16"/>
        </w:rPr>
        <w:t>Harris and her campaign continue to vet potential running mates behind closed doors, and a pick could be made soon as Harris prepares to campaign alongside that person in competitive battleground states next week.</w:t>
      </w:r>
      <w:r>
        <w:rPr>
          <w:sz w:val="16"/>
          <w:szCs w:val="16"/>
        </w:rPr>
        <w:t xml:space="preserve"> </w:t>
      </w:r>
      <w:r w:rsidRPr="00503A20">
        <w:rPr>
          <w:sz w:val="16"/>
          <w:szCs w:val="16"/>
        </w:rPr>
        <w:t>The contenders seeking that position have yet to build large national profiles, the poll suggests.</w:t>
      </w:r>
      <w:r>
        <w:rPr>
          <w:sz w:val="16"/>
          <w:szCs w:val="16"/>
        </w:rPr>
        <w:t xml:space="preserve"> </w:t>
      </w:r>
      <w:r w:rsidRPr="00503A20">
        <w:rPr>
          <w:sz w:val="16"/>
          <w:szCs w:val="16"/>
        </w:rPr>
        <w:t>U.S. Senator and former astronaut Mark Kelly of Arizona had the highest favorability rating among this group at 32%, followed by governors Josh Shapiro of Pennsylvania at 27%; Andy Beshear of Kentucky at 20%, J.B. Pritzker of Illinois at 14% and Tim Walz of Minnesota at 11%.</w:t>
      </w:r>
      <w:r>
        <w:rPr>
          <w:sz w:val="16"/>
          <w:szCs w:val="16"/>
        </w:rPr>
        <w:t xml:space="preserve"> </w:t>
      </w:r>
      <w:r w:rsidRPr="00503A20">
        <w:rPr>
          <w:sz w:val="16"/>
          <w:szCs w:val="16"/>
        </w:rPr>
        <w:t>About half of registered voters responding to the poll said they had not heard of Kelly and were even less familiar with the others.</w:t>
      </w:r>
      <w:r>
        <w:rPr>
          <w:sz w:val="16"/>
          <w:szCs w:val="16"/>
        </w:rPr>
        <w:t xml:space="preserve"> </w:t>
      </w:r>
      <w:r w:rsidRPr="00503A20">
        <w:rPr>
          <w:sz w:val="16"/>
          <w:szCs w:val="16"/>
        </w:rPr>
        <w:t>Transportation Secretary Pete Buttigieg was not included in the latest poll, but 37% of registered voters responding to last week’s poll had a favorable view of him.</w:t>
      </w:r>
    </w:p>
    <w:p w14:paraId="321A7C5E" w14:textId="77777777" w:rsidR="00D50177" w:rsidRDefault="00D50177" w:rsidP="00712CB2">
      <w:pPr>
        <w:rPr>
          <w:sz w:val="14"/>
        </w:rPr>
      </w:pPr>
    </w:p>
    <w:p w14:paraId="1F1B081C" w14:textId="77777777" w:rsidR="005917AD" w:rsidRDefault="005917AD" w:rsidP="005917AD">
      <w:pPr>
        <w:pStyle w:val="Heading4"/>
      </w:pPr>
      <w:r>
        <w:t>Harris ahead of trump, polls show</w:t>
      </w:r>
    </w:p>
    <w:p w14:paraId="6B12E1BA" w14:textId="77777777" w:rsidR="005917AD" w:rsidRPr="00503A20" w:rsidRDefault="005917AD" w:rsidP="005917AD">
      <w:r>
        <w:t xml:space="preserve">Jason </w:t>
      </w:r>
      <w:r w:rsidRPr="00503A20">
        <w:rPr>
          <w:b/>
          <w:bCs/>
          <w:sz w:val="26"/>
          <w:szCs w:val="26"/>
        </w:rPr>
        <w:t>Lange 24</w:t>
      </w:r>
      <w:r>
        <w:t>. A correspondent, writing enterprise and breaking news stories about the United States. Currently my focus is politics and data journalism, graudated from Yale and a reported in Reuters “Exclusive: Harris leads Trump 44% to 42% in US presidential race, Reuters/Ipsos poll finds.” Reuters. 7-23-2024. https://www.reuters.com/world/us/harris-leads-trump-44-42-us-presidential-race-reutersipsos-poll-finds-2024-07-23/ //JL</w:t>
      </w:r>
    </w:p>
    <w:p w14:paraId="4E6A8851" w14:textId="77777777" w:rsidR="005917AD" w:rsidRPr="00503A20" w:rsidRDefault="005917AD" w:rsidP="005917AD">
      <w:pPr>
        <w:rPr>
          <w:sz w:val="16"/>
          <w:szCs w:val="16"/>
        </w:rPr>
      </w:pPr>
      <w:r w:rsidRPr="00503A20">
        <w:rPr>
          <w:sz w:val="16"/>
          <w:szCs w:val="16"/>
        </w:rPr>
        <w:t>July 23 (Reuters) - (This July 23 story has been corrected to remove imprecise language around margin of error in paragraph 16)</w:t>
      </w:r>
      <w:r>
        <w:rPr>
          <w:sz w:val="16"/>
          <w:szCs w:val="16"/>
        </w:rPr>
        <w:t xml:space="preserve"> </w:t>
      </w:r>
      <w:r w:rsidRPr="00503A20">
        <w:rPr>
          <w:sz w:val="16"/>
          <w:szCs w:val="16"/>
        </w:rPr>
        <w:t>Vice President Kamala Harris opened up a marginal two-percentage-point lead over Republican Donald Trump after President Joe Biden ended his re-election campaign and passed the torch to her, a Reuters/Ipsos poll found.</w:t>
      </w:r>
      <w:r>
        <w:rPr>
          <w:sz w:val="16"/>
          <w:szCs w:val="16"/>
        </w:rPr>
        <w:t xml:space="preserve"> </w:t>
      </w:r>
      <w:r w:rsidRPr="00503A20">
        <w:rPr>
          <w:sz w:val="16"/>
          <w:szCs w:val="16"/>
        </w:rPr>
        <w:t>That compares with a marginal two-point deficit Biden faced against Trump in last week's poll before his Sunday exit from the race.</w:t>
      </w:r>
      <w:r>
        <w:rPr>
          <w:sz w:val="16"/>
          <w:szCs w:val="16"/>
        </w:rPr>
        <w:t xml:space="preserve"> </w:t>
      </w:r>
      <w:r w:rsidRPr="00503A20">
        <w:rPr>
          <w:sz w:val="16"/>
          <w:szCs w:val="16"/>
        </w:rPr>
        <w:t>The new poll, conducted on Monday and Tuesday, followed both the Republican National Convention where Trump on Thursday formally accepted the nomination and Biden's announcement on Sunday he was leaving the race and endorsing Harris.</w:t>
      </w:r>
      <w:r>
        <w:rPr>
          <w:sz w:val="16"/>
          <w:szCs w:val="16"/>
        </w:rPr>
        <w:t xml:space="preserve"> </w:t>
      </w:r>
      <w:r w:rsidRPr="00A225C3">
        <w:rPr>
          <w:rStyle w:val="StyleUnderline"/>
        </w:rPr>
        <w:t>Harris, whose campaign says she has secured the Democratic nomination, led Trump 44% to 42% in the national poll, a difference within the 3-percentage-point margin of error</w:t>
      </w:r>
      <w:r w:rsidRPr="00503A20">
        <w:rPr>
          <w:sz w:val="16"/>
          <w:szCs w:val="16"/>
        </w:rPr>
        <w:t>.</w:t>
      </w:r>
      <w:r>
        <w:rPr>
          <w:sz w:val="16"/>
          <w:szCs w:val="16"/>
        </w:rPr>
        <w:t xml:space="preserve"> </w:t>
      </w:r>
      <w:r w:rsidRPr="00503A20">
        <w:rPr>
          <w:sz w:val="16"/>
          <w:szCs w:val="16"/>
        </w:rPr>
        <w:t>Harris and Trump were tied at 44% in a July 15-16 poll, and Trump led by one percentage point in a July 1-2 poll, both within the same margin of error.</w:t>
      </w:r>
      <w:r>
        <w:rPr>
          <w:sz w:val="16"/>
          <w:szCs w:val="16"/>
        </w:rPr>
        <w:t xml:space="preserve"> </w:t>
      </w:r>
      <w:r w:rsidRPr="00503A20">
        <w:rPr>
          <w:sz w:val="16"/>
          <w:szCs w:val="16"/>
        </w:rPr>
        <w:t>While nationwide surveys give important signals of American support for political candidates, a handful of competitive states typically tilt the balance in the U.S. Electoral College, which ultimately decides who wins a presidential election</w:t>
      </w:r>
      <w:r w:rsidRPr="00A225C3">
        <w:rPr>
          <w:rStyle w:val="StyleUnderline"/>
        </w:rPr>
        <w:t>. A pollster with Trump's campaign played down any polling showing an increase in Harris' support</w:t>
      </w:r>
      <w:r w:rsidRPr="00503A20">
        <w:rPr>
          <w:sz w:val="16"/>
          <w:szCs w:val="16"/>
        </w:rPr>
        <w:t>, arguing that she was likely to see a temporary rise in popularity because of widespread media coverage of her new candidacy.</w:t>
      </w:r>
      <w:r>
        <w:rPr>
          <w:sz w:val="16"/>
          <w:szCs w:val="16"/>
        </w:rPr>
        <w:t xml:space="preserve"> </w:t>
      </w:r>
      <w:r w:rsidRPr="00503A20">
        <w:rPr>
          <w:sz w:val="16"/>
          <w:szCs w:val="16"/>
        </w:rPr>
        <w:t>"That bump is likely to start showing itself over the next few days and will last for a while," pollster Tony Fabrizio said in a memo circulated to reporters by Trump's campaign.</w:t>
      </w:r>
      <w:r>
        <w:rPr>
          <w:sz w:val="16"/>
          <w:szCs w:val="16"/>
        </w:rPr>
        <w:t xml:space="preserve"> </w:t>
      </w:r>
      <w:r w:rsidRPr="00A225C3">
        <w:rPr>
          <w:rStyle w:val="StyleUnderline"/>
        </w:rPr>
        <w:t>Candidates often expect a bump after formally accepting their party's nomination at stage-managed, televised conventions such as the one that Trump had last week. But the poll showed no sign of that. Bump or not, the most recent Reuters/Ipsos poll underscored the rationale for Biden dropping out of the race and for Harris replacing him on the ticket</w:t>
      </w:r>
      <w:r w:rsidRPr="00503A20">
        <w:rPr>
          <w:sz w:val="16"/>
          <w:szCs w:val="16"/>
        </w:rPr>
        <w:t>.</w:t>
      </w:r>
      <w:r>
        <w:rPr>
          <w:sz w:val="16"/>
          <w:szCs w:val="16"/>
        </w:rPr>
        <w:t xml:space="preserve"> </w:t>
      </w:r>
      <w:r w:rsidRPr="00503A20">
        <w:rPr>
          <w:sz w:val="16"/>
          <w:szCs w:val="16"/>
        </w:rPr>
        <w:t>HARRIS SEEN AS SHARPER THAN BIDEN, TRUMP</w:t>
      </w:r>
      <w:r>
        <w:rPr>
          <w:sz w:val="16"/>
          <w:szCs w:val="16"/>
        </w:rPr>
        <w:t xml:space="preserve"> </w:t>
      </w:r>
      <w:r w:rsidRPr="00A225C3">
        <w:rPr>
          <w:rStyle w:val="StyleUnderline"/>
        </w:rPr>
        <w:t xml:space="preserve">Some 56% of registered voters agreed with a statement that Harris, 59, was "mentally sharp and able to deal with challenges," compared to 49% who said the same of Trump, 78. </w:t>
      </w:r>
      <w:r w:rsidRPr="00503A20">
        <w:rPr>
          <w:sz w:val="16"/>
          <w:szCs w:val="16"/>
        </w:rPr>
        <w:t>Only 22% of voters assessed Biden that way.</w:t>
      </w:r>
      <w:r>
        <w:rPr>
          <w:sz w:val="16"/>
          <w:szCs w:val="16"/>
        </w:rPr>
        <w:t xml:space="preserve"> </w:t>
      </w:r>
      <w:r w:rsidRPr="00503A20">
        <w:rPr>
          <w:sz w:val="16"/>
          <w:szCs w:val="16"/>
        </w:rPr>
        <w:t>Biden, 81, ended his reelection effort after a debate with Trump in which he often stammered and failed to aggressively challenge attacks by Trump that included falsehoods.</w:t>
      </w:r>
      <w:r>
        <w:rPr>
          <w:sz w:val="16"/>
          <w:szCs w:val="16"/>
        </w:rPr>
        <w:t xml:space="preserve"> </w:t>
      </w:r>
      <w:r w:rsidRPr="00503A20">
        <w:rPr>
          <w:sz w:val="16"/>
          <w:szCs w:val="16"/>
        </w:rPr>
        <w:t>Some 80% of Democratic voters said they viewed Biden favorably, compared to 91% who said the same of Harris. Three quarters of Democratic voters said they agreed with a statement that the party and voters should get behind Harris now, with only a quarter saying multiple candidates should compete for the party's nomination.</w:t>
      </w:r>
      <w:r>
        <w:rPr>
          <w:sz w:val="16"/>
          <w:szCs w:val="16"/>
        </w:rPr>
        <w:t xml:space="preserve"> </w:t>
      </w:r>
      <w:r w:rsidRPr="00503A20">
        <w:rPr>
          <w:sz w:val="16"/>
          <w:szCs w:val="16"/>
        </w:rPr>
        <w:t xml:space="preserve">When voters in the survey were shown a hypothetical ballot that included independent presidential candidate Robert F. Kennedy Jr., </w:t>
      </w:r>
      <w:r w:rsidRPr="00B11C9A">
        <w:rPr>
          <w:rStyle w:val="StyleUnderline"/>
        </w:rPr>
        <w:t>Harris led Trump 42% to 38%.</w:t>
      </w:r>
      <w:r w:rsidRPr="00503A20">
        <w:rPr>
          <w:sz w:val="16"/>
          <w:szCs w:val="16"/>
        </w:rPr>
        <w:t xml:space="preserve"> Kennedy, favored by 8% of voters in the poll, has yet to qualify for the ballot in many states ahead of the Nov. 5 election.</w:t>
      </w:r>
      <w:r>
        <w:rPr>
          <w:sz w:val="16"/>
          <w:szCs w:val="16"/>
        </w:rPr>
        <w:t xml:space="preserve"> </w:t>
      </w:r>
      <w:r w:rsidRPr="00B11C9A">
        <w:rPr>
          <w:rStyle w:val="StyleUnderline"/>
        </w:rPr>
        <w:t>Harris campaigned in the critical battleground state of Wisconsin on Tuesday. She won support from major party figures and attention has since turned to who she will pick as her running mate.</w:t>
      </w:r>
      <w:r>
        <w:rPr>
          <w:sz w:val="16"/>
          <w:szCs w:val="16"/>
        </w:rPr>
        <w:t xml:space="preserve"> </w:t>
      </w:r>
      <w:r w:rsidRPr="00503A20">
        <w:rPr>
          <w:sz w:val="16"/>
          <w:szCs w:val="16"/>
        </w:rPr>
        <w:t>Many respondents in the Reuters/Ipsos poll said they knew nothing about the Democrats seen as potential picks to join Harris' ticket.</w:t>
      </w:r>
      <w:r>
        <w:rPr>
          <w:sz w:val="16"/>
          <w:szCs w:val="16"/>
        </w:rPr>
        <w:t xml:space="preserve"> </w:t>
      </w:r>
      <w:r w:rsidRPr="00503A20">
        <w:rPr>
          <w:sz w:val="16"/>
          <w:szCs w:val="16"/>
        </w:rPr>
        <w:t>About one in four registered voters said they had never heard of U.S. Transportation Secretary Pete Buttigieg, a former Democratic presidential candidate who had the highest favorability rating - 37% - of the potential Harris running mates in the poll.</w:t>
      </w:r>
      <w:r>
        <w:rPr>
          <w:sz w:val="16"/>
          <w:szCs w:val="16"/>
        </w:rPr>
        <w:t xml:space="preserve"> </w:t>
      </w:r>
      <w:r w:rsidRPr="00503A20">
        <w:rPr>
          <w:sz w:val="16"/>
          <w:szCs w:val="16"/>
        </w:rPr>
        <w:t>One in three had not heard of California Governor Gavin Newsom, with about the same share saying they looked on him favorably. Half of registered voters in the poll had never heard of Arizona Senator Mark Kelly and two thirds knew nothing of Kentucky Governor Andy Beshear.</w:t>
      </w:r>
      <w:r>
        <w:rPr>
          <w:sz w:val="16"/>
          <w:szCs w:val="16"/>
        </w:rPr>
        <w:t xml:space="preserve"> </w:t>
      </w:r>
      <w:r w:rsidRPr="00503A20">
        <w:rPr>
          <w:sz w:val="16"/>
          <w:szCs w:val="16"/>
        </w:rPr>
        <w:t>The poll, which was conducted online, surveyed 1,241 U.S. adults nationwide, including 1,018 registered voters.</w:t>
      </w:r>
    </w:p>
    <w:p w14:paraId="7AE0DA13" w14:textId="77777777" w:rsidR="005917AD" w:rsidRPr="00E73D39" w:rsidRDefault="005917AD" w:rsidP="00712CB2">
      <w:pPr>
        <w:rPr>
          <w:sz w:val="14"/>
        </w:rPr>
      </w:pPr>
    </w:p>
    <w:p w14:paraId="393AF42F" w14:textId="77777777" w:rsidR="00D50177" w:rsidRPr="00E73D39" w:rsidRDefault="00D50177" w:rsidP="00D50177">
      <w:pPr>
        <w:pStyle w:val="Heading3"/>
      </w:pPr>
      <w:r>
        <w:t>Keys</w:t>
      </w:r>
    </w:p>
    <w:p w14:paraId="25B67FEC" w14:textId="77777777" w:rsidR="00D50177" w:rsidRDefault="00D50177" w:rsidP="00D50177">
      <w:pPr>
        <w:pStyle w:val="Heading4"/>
      </w:pPr>
      <w:r>
        <w:t>Trust the keys, Harris is going to win!</w:t>
      </w:r>
    </w:p>
    <w:p w14:paraId="65565A32" w14:textId="77777777" w:rsidR="00D50177" w:rsidRPr="00AA7181" w:rsidRDefault="00D50177" w:rsidP="00D50177">
      <w:r w:rsidRPr="00AA7181">
        <w:rPr>
          <w:rStyle w:val="Style13ptBold"/>
        </w:rPr>
        <w:t>Beyer 7/26</w:t>
      </w:r>
      <w:r>
        <w:t>, Elizabeth Beyer Is a writer at USA Today, “Can Harris beat Trump? Presidential prognosticator's preliminary data says yes.”, 7/26/24, JLB, https://www.usatoday.com/story/news/politics/elections/2024/07/26/allen-lichtman-preliminary-presidential-prediction-harris-trump/74557674007/</w:t>
      </w:r>
    </w:p>
    <w:p w14:paraId="3CCF2BB9" w14:textId="77777777" w:rsidR="00D50177" w:rsidRPr="00AA7181" w:rsidRDefault="00D50177" w:rsidP="00D50177">
      <w:pPr>
        <w:rPr>
          <w:sz w:val="14"/>
        </w:rPr>
      </w:pPr>
      <w:r w:rsidRPr="00AA7181">
        <w:rPr>
          <w:sz w:val="14"/>
        </w:rPr>
        <w:t xml:space="preserve">Allan </w:t>
      </w:r>
      <w:r w:rsidRPr="00EE61FC">
        <w:rPr>
          <w:rStyle w:val="StyleUnderline"/>
          <w:highlight w:val="cyan"/>
        </w:rPr>
        <w:t>Lichtman</w:t>
      </w:r>
      <w:r w:rsidRPr="00AA7181">
        <w:rPr>
          <w:rStyle w:val="StyleUnderline"/>
        </w:rPr>
        <w:t xml:space="preserve">, the presidential election prognosticator who has successfully </w:t>
      </w:r>
      <w:r w:rsidRPr="00EE61FC">
        <w:rPr>
          <w:rStyle w:val="Emphasis"/>
          <w:highlight w:val="cyan"/>
        </w:rPr>
        <w:t>predicted the last nine out of 10 White House races</w:t>
      </w:r>
      <w:r w:rsidRPr="00AA7181">
        <w:rPr>
          <w:sz w:val="14"/>
        </w:rPr>
        <w:t xml:space="preserve">, has made his preliminary projection for the November contest: </w:t>
      </w:r>
      <w:r w:rsidRPr="00FB6D9E">
        <w:rPr>
          <w:rStyle w:val="Emphasis"/>
        </w:rPr>
        <w:t xml:space="preserve">Vice President Kamala </w:t>
      </w:r>
      <w:r w:rsidRPr="00EE61FC">
        <w:rPr>
          <w:rStyle w:val="Emphasis"/>
          <w:highlight w:val="cyan"/>
        </w:rPr>
        <w:t>Harris is expected to win</w:t>
      </w:r>
      <w:r w:rsidRPr="00AA7181">
        <w:rPr>
          <w:sz w:val="14"/>
        </w:rPr>
        <w:t>, he said Friday.</w:t>
      </w:r>
    </w:p>
    <w:p w14:paraId="72CD1FD6" w14:textId="77777777" w:rsidR="00D50177" w:rsidRPr="00AA7181" w:rsidRDefault="00D50177" w:rsidP="00D50177">
      <w:pPr>
        <w:rPr>
          <w:sz w:val="14"/>
        </w:rPr>
      </w:pPr>
      <w:r w:rsidRPr="00AA7181">
        <w:rPr>
          <w:sz w:val="14"/>
        </w:rPr>
        <w:t>Lichtman said his final prediction for the White House contest will come in August after the Democratic National Convention, but as of Friday, Harris appears to be the winner based on the formula he uses to forecast the election outcome.</w:t>
      </w:r>
    </w:p>
    <w:p w14:paraId="424B4775" w14:textId="77777777" w:rsidR="00D50177" w:rsidRPr="00AA7181" w:rsidRDefault="00D50177" w:rsidP="00D50177">
      <w:pPr>
        <w:rPr>
          <w:rStyle w:val="StyleUnderline"/>
        </w:rPr>
      </w:pPr>
      <w:r w:rsidRPr="00AA7181">
        <w:rPr>
          <w:sz w:val="14"/>
        </w:rPr>
        <w:t xml:space="preserve">That formula, his </w:t>
      </w:r>
      <w:r w:rsidRPr="00EE61FC">
        <w:rPr>
          <w:rStyle w:val="StyleUnderline"/>
          <w:highlight w:val="cyan"/>
        </w:rPr>
        <w:t>13 Keys to the White House</w:t>
      </w:r>
      <w:r w:rsidRPr="00AA7181">
        <w:rPr>
          <w:sz w:val="14"/>
        </w:rPr>
        <w:t xml:space="preserve">, was developed by Lichtman and renowned mathematician Vladimir Keilis-Borok in 1981. Since then, it has been used to </w:t>
      </w:r>
      <w:r w:rsidRPr="00EE61FC">
        <w:rPr>
          <w:rStyle w:val="StyleUnderline"/>
          <w:highlight w:val="cyan"/>
        </w:rPr>
        <w:t>predict t</w:t>
      </w:r>
      <w:r w:rsidRPr="00AA7181">
        <w:rPr>
          <w:rStyle w:val="StyleUnderline"/>
        </w:rPr>
        <w:t xml:space="preserve">he outcome of the United States </w:t>
      </w:r>
      <w:r w:rsidRPr="00EE61FC">
        <w:rPr>
          <w:rStyle w:val="StyleUnderline"/>
          <w:highlight w:val="cyan"/>
        </w:rPr>
        <w:t>president</w:t>
      </w:r>
      <w:r w:rsidRPr="00AA7181">
        <w:rPr>
          <w:rStyle w:val="StyleUnderline"/>
        </w:rPr>
        <w:t xml:space="preserve">ial contests </w:t>
      </w:r>
      <w:r w:rsidRPr="00EE61FC">
        <w:rPr>
          <w:rStyle w:val="StyleUnderline"/>
          <w:highlight w:val="cyan"/>
        </w:rPr>
        <w:t>with a high success rate</w:t>
      </w:r>
      <w:r w:rsidRPr="00AA7181">
        <w:rPr>
          <w:rStyle w:val="StyleUnderline"/>
        </w:rPr>
        <w:t>.</w:t>
      </w:r>
    </w:p>
    <w:p w14:paraId="5D0130F0" w14:textId="77777777" w:rsidR="00D50177" w:rsidRPr="00AA7181" w:rsidRDefault="00D50177" w:rsidP="00D50177">
      <w:pPr>
        <w:rPr>
          <w:sz w:val="14"/>
        </w:rPr>
      </w:pPr>
      <w:r w:rsidRPr="00AA7181">
        <w:rPr>
          <w:sz w:val="14"/>
        </w:rPr>
        <w:t>Lichtman uses his 13 keys, or criteria, to judge the party that controls the White House's ability to maintain control in an election year</w:t>
      </w:r>
      <w:r w:rsidRPr="00AA7181">
        <w:rPr>
          <w:rStyle w:val="StyleUnderline"/>
        </w:rPr>
        <w:t xml:space="preserve">. </w:t>
      </w:r>
      <w:r w:rsidRPr="00EE61FC">
        <w:rPr>
          <w:rStyle w:val="StyleUnderline"/>
          <w:highlight w:val="cyan"/>
        </w:rPr>
        <w:t>If the White House</w:t>
      </w:r>
      <w:r w:rsidRPr="00AA7181">
        <w:rPr>
          <w:rStyle w:val="StyleUnderline"/>
        </w:rPr>
        <w:t xml:space="preserve"> </w:t>
      </w:r>
      <w:r w:rsidRPr="00EE61FC">
        <w:rPr>
          <w:rStyle w:val="StyleUnderline"/>
          <w:highlight w:val="cyan"/>
        </w:rPr>
        <w:t>party is considered to be a success in eight or more of the "keys," then the incumbent party is expected to win</w:t>
      </w:r>
      <w:r w:rsidRPr="00AA7181">
        <w:rPr>
          <w:sz w:val="14"/>
        </w:rPr>
        <w:t>. If the incumbent party is viewed as a failure in six or more of the criteria, or "keys," the challenger is expected to win.</w:t>
      </w:r>
    </w:p>
    <w:p w14:paraId="11BF5470" w14:textId="77777777" w:rsidR="00D50177" w:rsidRPr="00AA7181" w:rsidRDefault="00D50177" w:rsidP="00D50177">
      <w:pPr>
        <w:rPr>
          <w:sz w:val="14"/>
        </w:rPr>
      </w:pPr>
      <w:r w:rsidRPr="00AA7181">
        <w:rPr>
          <w:sz w:val="14"/>
        </w:rPr>
        <w:t>Lichtman broke down his rating in a recent video podcast. Here's a summary of his preliminary determination:</w:t>
      </w:r>
    </w:p>
    <w:p w14:paraId="7416F9B7" w14:textId="77777777" w:rsidR="00D50177" w:rsidRPr="00AA7181" w:rsidRDefault="00D50177" w:rsidP="00D50177">
      <w:pPr>
        <w:rPr>
          <w:sz w:val="14"/>
        </w:rPr>
      </w:pPr>
      <w:r w:rsidRPr="00AA7181">
        <w:rPr>
          <w:sz w:val="14"/>
        </w:rPr>
        <w:t>What "keys" are Harris winning?</w:t>
      </w:r>
    </w:p>
    <w:p w14:paraId="3076E80E" w14:textId="77777777" w:rsidR="00D50177" w:rsidRDefault="00D50177" w:rsidP="00D50177">
      <w:pPr>
        <w:rPr>
          <w:rStyle w:val="StyleUnderline"/>
        </w:rPr>
      </w:pPr>
      <w:r w:rsidRPr="00EE61FC">
        <w:rPr>
          <w:rStyle w:val="StyleUnderline"/>
          <w:highlight w:val="cyan"/>
        </w:rPr>
        <w:t>Harris, so far, has won eight of the 13 keys</w:t>
      </w:r>
      <w:r w:rsidRPr="00AA7181">
        <w:rPr>
          <w:rStyle w:val="StyleUnderline"/>
        </w:rPr>
        <w:t>. Those include:</w:t>
      </w:r>
    </w:p>
    <w:p w14:paraId="197410BD" w14:textId="77777777" w:rsidR="00E73D39" w:rsidRDefault="00E73D39" w:rsidP="00712CB2"/>
    <w:p w14:paraId="6E8CA3BB" w14:textId="6C34EA58" w:rsidR="0014141C" w:rsidRDefault="0014141C" w:rsidP="00712CB2">
      <w:pPr>
        <w:pStyle w:val="Heading3"/>
      </w:pPr>
      <w:r>
        <w:t>Minority Vote</w:t>
      </w:r>
    </w:p>
    <w:p w14:paraId="4FF0195A" w14:textId="258A99B7" w:rsidR="0014141C" w:rsidRDefault="0014141C" w:rsidP="0014141C">
      <w:pPr>
        <w:pStyle w:val="Heading4"/>
      </w:pPr>
      <w:r>
        <w:t>Harris is way ahead of trump in the Minority Vote</w:t>
      </w:r>
    </w:p>
    <w:p w14:paraId="6322B5C9" w14:textId="735BFD0A" w:rsidR="0014141C" w:rsidRPr="0014141C" w:rsidRDefault="0014141C" w:rsidP="0014141C">
      <w:r w:rsidRPr="0014141C">
        <w:rPr>
          <w:rStyle w:val="Style13ptBold"/>
        </w:rPr>
        <w:t>Palmer 7/29</w:t>
      </w:r>
      <w:r>
        <w:t>, Ewan Palmer is a reporter for Newsweek, “Donald Trump Receives Crushing Polls From Black Voters”, 7/29/24, JLB, https://www.newsweek.com/donald-trump-black-voters-poll-kamala-harris-1931406</w:t>
      </w:r>
    </w:p>
    <w:p w14:paraId="73692F47" w14:textId="45A4B8E2" w:rsidR="0014141C" w:rsidRPr="0014141C" w:rsidRDefault="0014141C" w:rsidP="0014141C">
      <w:pPr>
        <w:rPr>
          <w:rStyle w:val="StyleUnderline"/>
        </w:rPr>
      </w:pPr>
      <w:r w:rsidRPr="00EE61FC">
        <w:rPr>
          <w:rStyle w:val="StyleUnderline"/>
          <w:highlight w:val="cyan"/>
        </w:rPr>
        <w:t>A new poll</w:t>
      </w:r>
      <w:r w:rsidRPr="0014141C">
        <w:rPr>
          <w:rStyle w:val="StyleUnderline"/>
        </w:rPr>
        <w:t xml:space="preserve"> has shown that former President Donald </w:t>
      </w:r>
      <w:r w:rsidRPr="00EE61FC">
        <w:rPr>
          <w:rStyle w:val="StyleUnderline"/>
          <w:highlight w:val="cyan"/>
        </w:rPr>
        <w:t>Trump is</w:t>
      </w:r>
      <w:r w:rsidRPr="0014141C">
        <w:rPr>
          <w:rStyle w:val="StyleUnderline"/>
        </w:rPr>
        <w:t xml:space="preserve"> once again </w:t>
      </w:r>
      <w:r w:rsidRPr="00EE61FC">
        <w:rPr>
          <w:rStyle w:val="StyleUnderline"/>
          <w:highlight w:val="cyan"/>
        </w:rPr>
        <w:t>way behind</w:t>
      </w:r>
      <w:r w:rsidRPr="0014141C">
        <w:rPr>
          <w:rStyle w:val="StyleUnderline"/>
        </w:rPr>
        <w:t xml:space="preserve"> Vice President Kamala </w:t>
      </w:r>
      <w:r w:rsidRPr="00EE61FC">
        <w:rPr>
          <w:rStyle w:val="StyleUnderline"/>
          <w:highlight w:val="cyan"/>
        </w:rPr>
        <w:t>Harris in terms of support from Black voters</w:t>
      </w:r>
      <w:r w:rsidRPr="0014141C">
        <w:rPr>
          <w:rStyle w:val="StyleUnderline"/>
        </w:rPr>
        <w:t xml:space="preserve"> in the 2024 election.</w:t>
      </w:r>
    </w:p>
    <w:p w14:paraId="4F2A1A2B" w14:textId="4CE596AF" w:rsidR="0014141C" w:rsidRPr="0014141C" w:rsidRDefault="0014141C" w:rsidP="0014141C">
      <w:pPr>
        <w:rPr>
          <w:sz w:val="14"/>
        </w:rPr>
      </w:pPr>
      <w:r w:rsidRPr="0014141C">
        <w:rPr>
          <w:sz w:val="14"/>
        </w:rPr>
        <w:t xml:space="preserve">An Angus Reid Institute survey of 1,743 registered voters, conducted between July 23 and 25, shows that </w:t>
      </w:r>
      <w:r w:rsidRPr="00EE61FC">
        <w:rPr>
          <w:rStyle w:val="StyleUnderline"/>
          <w:highlight w:val="cyan"/>
        </w:rPr>
        <w:t>Harris</w:t>
      </w:r>
      <w:r w:rsidRPr="0014141C">
        <w:rPr>
          <w:rStyle w:val="StyleUnderline"/>
        </w:rPr>
        <w:t xml:space="preserve">, the presumptive 2024 Democratic nominee, </w:t>
      </w:r>
      <w:r w:rsidRPr="00EE61FC">
        <w:rPr>
          <w:rStyle w:val="StyleUnderline"/>
          <w:highlight w:val="cyan"/>
        </w:rPr>
        <w:t>is 2 points</w:t>
      </w:r>
      <w:r w:rsidRPr="0014141C">
        <w:rPr>
          <w:rStyle w:val="StyleUnderline"/>
        </w:rPr>
        <w:t xml:space="preserve"> </w:t>
      </w:r>
      <w:r w:rsidRPr="00EE61FC">
        <w:rPr>
          <w:rStyle w:val="StyleUnderline"/>
          <w:highlight w:val="cyan"/>
        </w:rPr>
        <w:t>ahead</w:t>
      </w:r>
      <w:r w:rsidRPr="0014141C">
        <w:rPr>
          <w:rStyle w:val="StyleUnderline"/>
        </w:rPr>
        <w:t xml:space="preserve"> of the former president (44 percent to 42) with just over three months until November's election.</w:t>
      </w:r>
    </w:p>
    <w:p w14:paraId="4449D34B" w14:textId="72BCB7D7" w:rsidR="0014141C" w:rsidRPr="0014141C" w:rsidRDefault="0014141C" w:rsidP="0014141C">
      <w:pPr>
        <w:rPr>
          <w:u w:val="single"/>
        </w:rPr>
      </w:pPr>
      <w:r w:rsidRPr="0014141C">
        <w:rPr>
          <w:sz w:val="14"/>
        </w:rPr>
        <w:t xml:space="preserve">When broken down further, the polls show that </w:t>
      </w:r>
      <w:r w:rsidRPr="00EE61FC">
        <w:rPr>
          <w:rStyle w:val="StyleUnderline"/>
          <w:highlight w:val="cyan"/>
        </w:rPr>
        <w:t>more than two-thirds</w:t>
      </w:r>
      <w:r w:rsidRPr="0014141C">
        <w:rPr>
          <w:rStyle w:val="StyleUnderline"/>
        </w:rPr>
        <w:t xml:space="preserve"> (67 percent) </w:t>
      </w:r>
      <w:r w:rsidRPr="00EE61FC">
        <w:rPr>
          <w:rStyle w:val="StyleUnderline"/>
          <w:highlight w:val="cyan"/>
        </w:rPr>
        <w:t>of</w:t>
      </w:r>
      <w:r w:rsidRPr="0014141C">
        <w:rPr>
          <w:rStyle w:val="StyleUnderline"/>
        </w:rPr>
        <w:t xml:space="preserve"> the 226 </w:t>
      </w:r>
      <w:r w:rsidRPr="00EE61FC">
        <w:rPr>
          <w:rStyle w:val="StyleUnderline"/>
          <w:highlight w:val="cyan"/>
        </w:rPr>
        <w:t>Black voters surveyed</w:t>
      </w:r>
      <w:r w:rsidRPr="0014141C">
        <w:rPr>
          <w:rStyle w:val="StyleUnderline"/>
        </w:rPr>
        <w:t xml:space="preserve"> said they intend on </w:t>
      </w:r>
      <w:r w:rsidRPr="00EE61FC">
        <w:rPr>
          <w:rStyle w:val="StyleUnderline"/>
          <w:highlight w:val="cyan"/>
        </w:rPr>
        <w:t>voting for Harris</w:t>
      </w:r>
      <w:r w:rsidRPr="0014141C">
        <w:rPr>
          <w:rStyle w:val="StyleUnderline"/>
        </w:rPr>
        <w:t xml:space="preserve"> at the 2024 election, compared to 12 percent who said they will be backing Trump.</w:t>
      </w:r>
    </w:p>
    <w:p w14:paraId="15023A41" w14:textId="301D651C" w:rsidR="0014141C" w:rsidRPr="0014141C" w:rsidRDefault="0014141C" w:rsidP="0014141C">
      <w:pPr>
        <w:rPr>
          <w:sz w:val="14"/>
        </w:rPr>
      </w:pPr>
      <w:r w:rsidRPr="0014141C">
        <w:rPr>
          <w:sz w:val="14"/>
        </w:rPr>
        <w:t>A total of 17 percent of Black voters said they are still not sure whom they will vote for.</w:t>
      </w:r>
    </w:p>
    <w:p w14:paraId="0F0B4FF0" w14:textId="7C251924" w:rsidR="0014141C" w:rsidRPr="0014141C" w:rsidRDefault="0014141C" w:rsidP="0014141C">
      <w:pPr>
        <w:rPr>
          <w:sz w:val="14"/>
        </w:rPr>
      </w:pPr>
      <w:r w:rsidRPr="0014141C">
        <w:rPr>
          <w:rStyle w:val="StyleUnderline"/>
        </w:rPr>
        <w:t xml:space="preserve">The poll result is </w:t>
      </w:r>
      <w:r w:rsidRPr="00EE61FC">
        <w:rPr>
          <w:rStyle w:val="StyleUnderline"/>
          <w:highlight w:val="cyan"/>
        </w:rPr>
        <w:t>another blow to Trump</w:t>
      </w:r>
      <w:r w:rsidRPr="0014141C">
        <w:rPr>
          <w:rStyle w:val="StyleUnderline"/>
        </w:rPr>
        <w:t>'s White House bid in the wake of President Joe Biden ending his reelection campaign on July 21</w:t>
      </w:r>
      <w:r w:rsidRPr="0014141C">
        <w:rPr>
          <w:sz w:val="14"/>
        </w:rPr>
        <w:t xml:space="preserve">. Prior to Biden ending his campaign, there were concerns that the president was losing </w:t>
      </w:r>
      <w:r w:rsidRPr="00EE61FC">
        <w:rPr>
          <w:rStyle w:val="StyleUnderline"/>
          <w:highlight w:val="cyan"/>
        </w:rPr>
        <w:t>support from Black voters</w:t>
      </w:r>
      <w:r w:rsidRPr="0014141C">
        <w:rPr>
          <w:rStyle w:val="StyleUnderline"/>
        </w:rPr>
        <w:t xml:space="preserve"> who were crucial to him winning the 2020 election, especially in </w:t>
      </w:r>
      <w:r w:rsidRPr="00EE61FC">
        <w:rPr>
          <w:rStyle w:val="StyleUnderline"/>
          <w:highlight w:val="cyan"/>
        </w:rPr>
        <w:t>key</w:t>
      </w:r>
      <w:r w:rsidRPr="0014141C">
        <w:rPr>
          <w:rStyle w:val="StyleUnderline"/>
        </w:rPr>
        <w:t xml:space="preserve"> swing states such as Georgia, which Trump was arguably taking advantage of.</w:t>
      </w:r>
    </w:p>
    <w:p w14:paraId="0EFA13A9" w14:textId="753E8FF1" w:rsidR="0014141C" w:rsidRPr="0014141C" w:rsidRDefault="0014141C" w:rsidP="0014141C">
      <w:pPr>
        <w:rPr>
          <w:sz w:val="14"/>
        </w:rPr>
      </w:pPr>
      <w:r w:rsidRPr="0014141C">
        <w:rPr>
          <w:sz w:val="14"/>
        </w:rPr>
        <w:t>Responding to the poll results, Trump's communications director, Steven Cheung, told Newsweek: "President Trump has actually gained support from 2016 and 2020, so Democrats have actually lost Black support."</w:t>
      </w:r>
    </w:p>
    <w:p w14:paraId="17B89CB8" w14:textId="65B89525" w:rsidR="0014141C" w:rsidRPr="0014141C" w:rsidRDefault="0014141C" w:rsidP="0014141C">
      <w:pPr>
        <w:rPr>
          <w:sz w:val="14"/>
        </w:rPr>
      </w:pPr>
      <w:r w:rsidRPr="0014141C">
        <w:rPr>
          <w:sz w:val="14"/>
        </w:rPr>
        <w:t>Trump received 8 percent of support from Black voters in 2020, according to Pew Research. In January, as the country headed into an election year, the former president has between 14 percent and 30 percent of the Black vote share, according to national and swing state polls reviewed by Bloomberg.</w:t>
      </w:r>
    </w:p>
    <w:p w14:paraId="379B53F9" w14:textId="519895D3" w:rsidR="0014141C" w:rsidRPr="0014141C" w:rsidRDefault="0014141C" w:rsidP="0014141C">
      <w:pPr>
        <w:rPr>
          <w:sz w:val="14"/>
        </w:rPr>
      </w:pPr>
      <w:r w:rsidRPr="0014141C">
        <w:rPr>
          <w:sz w:val="14"/>
        </w:rPr>
        <w:t>A spokesperson for the Angus Reid Institute said Harris has the "overwhelming" support of Black voters in the latest poll.</w:t>
      </w:r>
    </w:p>
    <w:p w14:paraId="1FB047F8" w14:textId="42DA73C8" w:rsidR="0014141C" w:rsidRPr="0014141C" w:rsidRDefault="0014141C" w:rsidP="0014141C">
      <w:pPr>
        <w:rPr>
          <w:sz w:val="14"/>
        </w:rPr>
      </w:pPr>
      <w:r w:rsidRPr="0014141C">
        <w:rPr>
          <w:sz w:val="14"/>
        </w:rPr>
        <w:t>"There are, however, more non-white voters who say they are currently undecided than among white voters, half (51 percent) of whom say they intend to vote for Trump," the spokesperson added.</w:t>
      </w:r>
    </w:p>
    <w:p w14:paraId="38590D5C" w14:textId="434ED8A8" w:rsidR="0014141C" w:rsidRPr="0014141C" w:rsidRDefault="0014141C" w:rsidP="0014141C">
      <w:pPr>
        <w:rPr>
          <w:u w:val="single"/>
        </w:rPr>
      </w:pPr>
      <w:r w:rsidRPr="00EE61FC">
        <w:rPr>
          <w:rStyle w:val="StyleUnderline"/>
          <w:highlight w:val="cyan"/>
        </w:rPr>
        <w:t>Harris</w:t>
      </w:r>
      <w:r w:rsidRPr="0014141C">
        <w:rPr>
          <w:rStyle w:val="StyleUnderline"/>
        </w:rPr>
        <w:t xml:space="preserve"> also </w:t>
      </w:r>
      <w:r w:rsidRPr="00EE61FC">
        <w:rPr>
          <w:rStyle w:val="StyleUnderline"/>
          <w:highlight w:val="cyan"/>
        </w:rPr>
        <w:t>has a 16-point lead over Trump</w:t>
      </w:r>
      <w:r w:rsidRPr="0014141C">
        <w:rPr>
          <w:rStyle w:val="StyleUnderline"/>
        </w:rPr>
        <w:t xml:space="preserve"> (49 percent to 33) </w:t>
      </w:r>
      <w:r w:rsidRPr="00EE61FC">
        <w:rPr>
          <w:rStyle w:val="StyleUnderline"/>
          <w:highlight w:val="cyan"/>
        </w:rPr>
        <w:t>with Hispanic voters</w:t>
      </w:r>
      <w:r w:rsidRPr="0014141C">
        <w:rPr>
          <w:rStyle w:val="StyleUnderline"/>
        </w:rPr>
        <w:t>, according to the poll.</w:t>
      </w:r>
    </w:p>
    <w:p w14:paraId="269D58D6" w14:textId="5D70969C" w:rsidR="0014141C" w:rsidRPr="0014141C" w:rsidRDefault="0014141C" w:rsidP="0014141C">
      <w:pPr>
        <w:rPr>
          <w:sz w:val="14"/>
        </w:rPr>
      </w:pPr>
      <w:r w:rsidRPr="0014141C">
        <w:rPr>
          <w:sz w:val="14"/>
        </w:rPr>
        <w:t>There have been other polls that suggest Harris has the overwhelming support of Black voters in the 2024 election. Harris is the first woman, Black person or person of South Asian descent to serve as vice president. If she wins in November, she would become the first female president in U.S. history.</w:t>
      </w:r>
    </w:p>
    <w:p w14:paraId="576BB435" w14:textId="51B30FC3" w:rsidR="0014141C" w:rsidRPr="0014141C" w:rsidRDefault="0014141C" w:rsidP="0014141C">
      <w:pPr>
        <w:rPr>
          <w:sz w:val="14"/>
        </w:rPr>
      </w:pPr>
      <w:r w:rsidRPr="0014141C">
        <w:rPr>
          <w:rStyle w:val="StyleUnderline"/>
        </w:rPr>
        <w:t xml:space="preserve">A </w:t>
      </w:r>
      <w:r w:rsidRPr="00EE61FC">
        <w:rPr>
          <w:rStyle w:val="StyleUnderline"/>
          <w:highlight w:val="cyan"/>
        </w:rPr>
        <w:t>CNN poll</w:t>
      </w:r>
      <w:r w:rsidRPr="0014141C">
        <w:rPr>
          <w:rStyle w:val="StyleUnderline"/>
        </w:rPr>
        <w:t xml:space="preserve"> of 1,631 registered voters</w:t>
      </w:r>
      <w:r w:rsidRPr="0014141C">
        <w:rPr>
          <w:sz w:val="14"/>
        </w:rPr>
        <w:t xml:space="preserve">, conducted between July 22-23, </w:t>
      </w:r>
      <w:r w:rsidRPr="00EE61FC">
        <w:rPr>
          <w:rStyle w:val="StyleUnderline"/>
          <w:highlight w:val="cyan"/>
        </w:rPr>
        <w:t>found</w:t>
      </w:r>
      <w:r w:rsidRPr="0014141C">
        <w:rPr>
          <w:rStyle w:val="StyleUnderline"/>
        </w:rPr>
        <w:t xml:space="preserve"> that </w:t>
      </w:r>
      <w:r w:rsidRPr="00EE61FC">
        <w:rPr>
          <w:rStyle w:val="StyleUnderline"/>
          <w:highlight w:val="cyan"/>
        </w:rPr>
        <w:t>Harris had</w:t>
      </w:r>
      <w:r w:rsidRPr="0014141C">
        <w:rPr>
          <w:rStyle w:val="StyleUnderline"/>
        </w:rPr>
        <w:t xml:space="preserve"> the support of </w:t>
      </w:r>
      <w:r w:rsidRPr="00EE61FC">
        <w:rPr>
          <w:rStyle w:val="StyleUnderline"/>
          <w:highlight w:val="cyan"/>
        </w:rPr>
        <w:t>78 percent of Black voter</w:t>
      </w:r>
      <w:r w:rsidRPr="00EE61FC">
        <w:rPr>
          <w:sz w:val="14"/>
          <w:highlight w:val="cyan"/>
        </w:rPr>
        <w:t>s</w:t>
      </w:r>
      <w:r w:rsidRPr="0014141C">
        <w:rPr>
          <w:sz w:val="14"/>
        </w:rPr>
        <w:t>, with Trump 15 percent. A previous poll taken before Biden pulled out the race showed 23 percent of Black voters backing Trump.</w:t>
      </w:r>
    </w:p>
    <w:p w14:paraId="3326554D" w14:textId="35EC9F96" w:rsidR="0014141C" w:rsidRPr="0014141C" w:rsidRDefault="0014141C" w:rsidP="0014141C">
      <w:pPr>
        <w:rPr>
          <w:sz w:val="14"/>
        </w:rPr>
      </w:pPr>
      <w:r w:rsidRPr="0014141C">
        <w:rPr>
          <w:sz w:val="14"/>
        </w:rPr>
        <w:t>Elsewhere, a WDIV/Detroit News poll of 600 likely Michigan voters showed Trump and Harris were tied on 41 percent.</w:t>
      </w:r>
    </w:p>
    <w:p w14:paraId="4BC6A708" w14:textId="390CAA43" w:rsidR="0014141C" w:rsidRPr="0014141C" w:rsidRDefault="0014141C" w:rsidP="0014141C">
      <w:pPr>
        <w:rPr>
          <w:sz w:val="14"/>
        </w:rPr>
      </w:pPr>
      <w:r w:rsidRPr="0014141C">
        <w:rPr>
          <w:sz w:val="14"/>
        </w:rPr>
        <w:t>When broken down further to the much smaller sample size, the data showed Trump received the support of no Black voters in the swing state.</w:t>
      </w:r>
    </w:p>
    <w:p w14:paraId="39F9434F" w14:textId="7EF28607" w:rsidR="0014141C" w:rsidRPr="0014141C" w:rsidRDefault="0014141C" w:rsidP="0014141C">
      <w:pPr>
        <w:rPr>
          <w:sz w:val="14"/>
        </w:rPr>
      </w:pPr>
      <w:r w:rsidRPr="0014141C">
        <w:rPr>
          <w:sz w:val="14"/>
        </w:rPr>
        <w:t>Costas Panagopoulos, a political science professor at Northeastern University, previously told Newsweek that the "swift shift in support for Trump to Harris among Black voters tells you something about how fickle Trump's support was among these voters.</w:t>
      </w:r>
    </w:p>
    <w:p w14:paraId="0AE7B210" w14:textId="5B55A046" w:rsidR="0014141C" w:rsidRPr="0014141C" w:rsidRDefault="0014141C" w:rsidP="0014141C">
      <w:pPr>
        <w:rPr>
          <w:sz w:val="14"/>
        </w:rPr>
      </w:pPr>
      <w:r w:rsidRPr="0014141C">
        <w:rPr>
          <w:sz w:val="14"/>
        </w:rPr>
        <w:t>"Once they had a viable alternative that also happens to share their racial identity, they jumped ship from Trump almost instantly," Panagopoulos said.</w:t>
      </w:r>
    </w:p>
    <w:p w14:paraId="1BF78487" w14:textId="77777777" w:rsidR="0014141C" w:rsidRPr="0014141C" w:rsidRDefault="0014141C" w:rsidP="0014141C">
      <w:pPr>
        <w:rPr>
          <w:sz w:val="14"/>
        </w:rPr>
      </w:pPr>
      <w:r w:rsidRPr="0014141C">
        <w:rPr>
          <w:sz w:val="14"/>
        </w:rPr>
        <w:t>The Angus Reid Institute poll results have a margin of error of plus or minus 2 percentage points.</w:t>
      </w:r>
    </w:p>
    <w:p w14:paraId="0C85B4E1" w14:textId="75A6D2F2" w:rsidR="0014141C" w:rsidRPr="0014141C" w:rsidRDefault="0014141C" w:rsidP="0014141C"/>
    <w:p w14:paraId="017D257B" w14:textId="135CEA13" w:rsidR="0014141C" w:rsidRDefault="0014141C" w:rsidP="00712CB2">
      <w:pPr>
        <w:pStyle w:val="Heading3"/>
      </w:pPr>
      <w:r>
        <w:t>Swing States</w:t>
      </w:r>
    </w:p>
    <w:p w14:paraId="291FC478" w14:textId="636A2364" w:rsidR="001F4FA2" w:rsidRDefault="001F4FA2" w:rsidP="001F4FA2">
      <w:pPr>
        <w:pStyle w:val="Heading4"/>
      </w:pPr>
      <w:r>
        <w:t>Harris has swung the swing states to her</w:t>
      </w:r>
    </w:p>
    <w:p w14:paraId="3482A90C" w14:textId="226C04A9" w:rsidR="001F4FA2" w:rsidRDefault="001F4FA2" w:rsidP="001F4FA2">
      <w:r w:rsidRPr="001F4FA2">
        <w:rPr>
          <w:rStyle w:val="Style13ptBold"/>
        </w:rPr>
        <w:t>Dorn 7/31</w:t>
      </w:r>
      <w:r>
        <w:t>, Sara Dorn is reporter at Forbes who covers politics, “Trump-Harris Swing State Polls: Harris Leads By 1 Point Overall In Battlegrounds, Latest Survey Finds”, 7/31/24, JLB, https://www.forbes.com/sites/saradorn/2024/07/31/trump-harris-swing-state-polls-harris-leads-by-1-point-overall-in-key-battlegrounds/</w:t>
      </w:r>
    </w:p>
    <w:p w14:paraId="785EB76E" w14:textId="77777777" w:rsidR="001F4FA2" w:rsidRPr="001F4FA2" w:rsidRDefault="001F4FA2" w:rsidP="001F4FA2">
      <w:pPr>
        <w:rPr>
          <w:rStyle w:val="StyleUnderline"/>
        </w:rPr>
      </w:pPr>
      <w:r w:rsidRPr="001F4FA2">
        <w:rPr>
          <w:sz w:val="14"/>
        </w:rPr>
        <w:t xml:space="preserve">Topline Former President Donald </w:t>
      </w:r>
      <w:r w:rsidRPr="00EE61FC">
        <w:rPr>
          <w:rStyle w:val="StyleUnderline"/>
          <w:highlight w:val="cyan"/>
        </w:rPr>
        <w:t>Trump has lost his swing state lead</w:t>
      </w:r>
      <w:r w:rsidRPr="001F4FA2">
        <w:rPr>
          <w:rStyle w:val="StyleUnderline"/>
        </w:rPr>
        <w:t xml:space="preserve"> since Vice President Kamala Harris joined the race</w:t>
      </w:r>
      <w:r w:rsidRPr="001F4FA2">
        <w:rPr>
          <w:sz w:val="14"/>
        </w:rPr>
        <w:t xml:space="preserve">, according to a new Bloomberg/Morning Consult poll that found </w:t>
      </w:r>
      <w:r w:rsidRPr="00EE61FC">
        <w:rPr>
          <w:rStyle w:val="StyleUnderline"/>
          <w:highlight w:val="cyan"/>
        </w:rPr>
        <w:t>Trump ahead in just two of seven battlegrounds that</w:t>
      </w:r>
      <w:r w:rsidRPr="001F4FA2">
        <w:rPr>
          <w:rStyle w:val="StyleUnderline"/>
        </w:rPr>
        <w:t xml:space="preserve"> will </w:t>
      </w:r>
      <w:r w:rsidRPr="00EE61FC">
        <w:rPr>
          <w:rStyle w:val="StyleUnderline"/>
          <w:highlight w:val="cyan"/>
        </w:rPr>
        <w:t>decide the election</w:t>
      </w:r>
      <w:r w:rsidRPr="001F4FA2">
        <w:rPr>
          <w:rStyle w:val="StyleUnderline"/>
        </w:rPr>
        <w:t>.</w:t>
      </w:r>
    </w:p>
    <w:p w14:paraId="6D0F30F7" w14:textId="3C076896" w:rsidR="001F4FA2" w:rsidRPr="001F4FA2" w:rsidRDefault="001F4FA2" w:rsidP="001F4FA2">
      <w:pPr>
        <w:rPr>
          <w:sz w:val="14"/>
        </w:rPr>
      </w:pPr>
      <w:r w:rsidRPr="001F4FA2">
        <w:rPr>
          <w:sz w:val="14"/>
        </w:rPr>
        <w:t>Key Facts:</w:t>
      </w:r>
    </w:p>
    <w:p w14:paraId="6FF9D6C1" w14:textId="2A2CDDA7" w:rsidR="001F4FA2" w:rsidRPr="001F4FA2" w:rsidRDefault="001F4FA2" w:rsidP="001F4FA2">
      <w:pPr>
        <w:rPr>
          <w:sz w:val="14"/>
        </w:rPr>
      </w:pPr>
      <w:r w:rsidRPr="00EE61FC">
        <w:rPr>
          <w:rStyle w:val="StyleUnderline"/>
          <w:highlight w:val="cyan"/>
        </w:rPr>
        <w:t>Michigan</w:t>
      </w:r>
      <w:r w:rsidRPr="001F4FA2">
        <w:rPr>
          <w:rStyle w:val="StyleUnderline"/>
        </w:rPr>
        <w:t xml:space="preserve">: </w:t>
      </w:r>
      <w:r w:rsidRPr="00EE61FC">
        <w:rPr>
          <w:rStyle w:val="StyleUnderline"/>
          <w:highlight w:val="cyan"/>
        </w:rPr>
        <w:t>Harris leads</w:t>
      </w:r>
      <w:r w:rsidRPr="001F4FA2">
        <w:rPr>
          <w:rStyle w:val="StyleUnderline"/>
        </w:rPr>
        <w:t xml:space="preserve"> here </w:t>
      </w:r>
      <w:r w:rsidRPr="00EE61FC">
        <w:rPr>
          <w:rStyle w:val="StyleUnderline"/>
          <w:highlight w:val="cyan"/>
        </w:rPr>
        <w:t>by 11 points</w:t>
      </w:r>
      <w:r w:rsidRPr="001F4FA2">
        <w:rPr>
          <w:sz w:val="14"/>
        </w:rPr>
        <w:t>, 53% to 42%, according to an online Bloomberg/Morning Consult poll conducted July 24-28, while the two are tied at 49% in a Fox News poll conducted July 22-24, and Trump leads 46%-45% with 9% of voters undecided in a July 22-23 Emerson College survey</w:t>
      </w:r>
    </w:p>
    <w:p w14:paraId="2AFEBE1D" w14:textId="494654B7" w:rsidR="001F4FA2" w:rsidRPr="001F4FA2" w:rsidRDefault="001F4FA2" w:rsidP="001F4FA2">
      <w:pPr>
        <w:rPr>
          <w:sz w:val="14"/>
        </w:rPr>
      </w:pPr>
      <w:r w:rsidRPr="001F4FA2">
        <w:rPr>
          <w:sz w:val="14"/>
        </w:rPr>
        <w:t>Pennsylvania: Trump leads by four, 50% to 46%, in the Bloomberg/Morning Consult survey, is tied with Harris at 49% in the Fox News poll and leads by two (48% to 46%) in the Emerson survey.</w:t>
      </w:r>
    </w:p>
    <w:p w14:paraId="51047276" w14:textId="64165EF9" w:rsidR="001F4FA2" w:rsidRPr="001F4FA2" w:rsidRDefault="001F4FA2" w:rsidP="001F4FA2">
      <w:pPr>
        <w:rPr>
          <w:sz w:val="14"/>
        </w:rPr>
      </w:pPr>
      <w:r w:rsidRPr="00EE61FC">
        <w:rPr>
          <w:rStyle w:val="StyleUnderline"/>
          <w:highlight w:val="cyan"/>
        </w:rPr>
        <w:t>Wisconsin</w:t>
      </w:r>
      <w:r w:rsidRPr="001F4FA2">
        <w:rPr>
          <w:rStyle w:val="StyleUnderline"/>
        </w:rPr>
        <w:t xml:space="preserve">: </w:t>
      </w:r>
      <w:r w:rsidRPr="00EE61FC">
        <w:rPr>
          <w:rStyle w:val="StyleUnderline"/>
          <w:highlight w:val="cyan"/>
        </w:rPr>
        <w:t>Harris would beat Trump</w:t>
      </w:r>
      <w:r w:rsidRPr="001F4FA2">
        <w:rPr>
          <w:rStyle w:val="StyleUnderline"/>
        </w:rPr>
        <w:t xml:space="preserve"> here </w:t>
      </w:r>
      <w:r w:rsidRPr="00EE61FC">
        <w:rPr>
          <w:rStyle w:val="StyleUnderline"/>
          <w:highlight w:val="cyan"/>
        </w:rPr>
        <w:t>by two points</w:t>
      </w:r>
      <w:r w:rsidRPr="001F4FA2">
        <w:rPr>
          <w:sz w:val="14"/>
        </w:rPr>
        <w:t>, 49% to 47%, according to the Bloomberg/Morning Consult poll, while Trump leads Harris by one point here in the Fox News poll, and they are tied at 47%, with 5% undecided, in the Emerson poll.</w:t>
      </w:r>
    </w:p>
    <w:p w14:paraId="7350A530" w14:textId="3A72E05F" w:rsidR="001F4FA2" w:rsidRPr="001F4FA2" w:rsidRDefault="001F4FA2" w:rsidP="001F4FA2">
      <w:pPr>
        <w:rPr>
          <w:sz w:val="14"/>
        </w:rPr>
      </w:pPr>
      <w:r w:rsidRPr="00EE61FC">
        <w:rPr>
          <w:rStyle w:val="StyleUnderline"/>
          <w:highlight w:val="cyan"/>
        </w:rPr>
        <w:t>Georgia</w:t>
      </w:r>
      <w:r w:rsidRPr="001F4FA2">
        <w:rPr>
          <w:rStyle w:val="StyleUnderline"/>
        </w:rPr>
        <w:t xml:space="preserve">: </w:t>
      </w:r>
      <w:r w:rsidRPr="00EE61FC">
        <w:rPr>
          <w:rStyle w:val="StyleUnderline"/>
          <w:highlight w:val="cyan"/>
        </w:rPr>
        <w:t>Trump and Harris are tied</w:t>
      </w:r>
      <w:r w:rsidRPr="00EE61FC">
        <w:rPr>
          <w:sz w:val="14"/>
          <w:highlight w:val="cyan"/>
        </w:rPr>
        <w:t xml:space="preserve"> in</w:t>
      </w:r>
      <w:r w:rsidRPr="001F4FA2">
        <w:rPr>
          <w:sz w:val="14"/>
        </w:rPr>
        <w:t xml:space="preserve"> the Bloomberg/Morning Consult poll at 47%, while Trump is up by two points in the state (48% to 46%), with 7% undecided, in the Emerson poll.</w:t>
      </w:r>
    </w:p>
    <w:p w14:paraId="1F922EE1" w14:textId="6841AC10" w:rsidR="001F4FA2" w:rsidRPr="001F4FA2" w:rsidRDefault="001F4FA2" w:rsidP="001F4FA2">
      <w:pPr>
        <w:rPr>
          <w:sz w:val="14"/>
        </w:rPr>
      </w:pPr>
      <w:r w:rsidRPr="00EE61FC">
        <w:rPr>
          <w:rStyle w:val="StyleUnderline"/>
          <w:highlight w:val="cyan"/>
        </w:rPr>
        <w:t>Arizona</w:t>
      </w:r>
      <w:r w:rsidRPr="001F4FA2">
        <w:rPr>
          <w:rStyle w:val="StyleUnderline"/>
        </w:rPr>
        <w:t xml:space="preserve">: </w:t>
      </w:r>
      <w:r w:rsidRPr="00EE61FC">
        <w:rPr>
          <w:rStyle w:val="StyleUnderline"/>
          <w:highlight w:val="cyan"/>
        </w:rPr>
        <w:t>Harris leads by two</w:t>
      </w:r>
      <w:r w:rsidRPr="001F4FA2">
        <w:rPr>
          <w:rStyle w:val="StyleUnderline"/>
        </w:rPr>
        <w:t xml:space="preserve"> in</w:t>
      </w:r>
      <w:r w:rsidRPr="001F4FA2">
        <w:rPr>
          <w:sz w:val="14"/>
        </w:rPr>
        <w:t xml:space="preserve"> the Bloomberg/Morning Consult poll, 49% to 47%, but is down by five points (49% to 44%), with 7% of voters undecided, in the Emerson poll.</w:t>
      </w:r>
    </w:p>
    <w:p w14:paraId="2B435E3A" w14:textId="034424BA" w:rsidR="001F4FA2" w:rsidRPr="001F4FA2" w:rsidRDefault="001F4FA2" w:rsidP="001F4FA2">
      <w:pPr>
        <w:rPr>
          <w:sz w:val="14"/>
        </w:rPr>
      </w:pPr>
      <w:r w:rsidRPr="001F4FA2">
        <w:rPr>
          <w:sz w:val="14"/>
        </w:rPr>
        <w:t>North Carolina: Trump would win the state by two points, 48% to 46%, according to the Bloomberg/Morning Consult poll, a decline in Trump’s 5.7-point lead here over Biden, according to Real Clear Politics’ poll tracker.</w:t>
      </w:r>
    </w:p>
    <w:p w14:paraId="7E272BF2" w14:textId="77EF8D29" w:rsidR="001F4FA2" w:rsidRPr="001F4FA2" w:rsidRDefault="001F4FA2" w:rsidP="001F4FA2">
      <w:pPr>
        <w:rPr>
          <w:sz w:val="14"/>
        </w:rPr>
      </w:pPr>
      <w:r w:rsidRPr="00EE61FC">
        <w:rPr>
          <w:rStyle w:val="StyleUnderline"/>
          <w:highlight w:val="cyan"/>
        </w:rPr>
        <w:t>Nevada</w:t>
      </w:r>
      <w:r w:rsidRPr="001F4FA2">
        <w:rPr>
          <w:rStyle w:val="StyleUnderline"/>
        </w:rPr>
        <w:t xml:space="preserve">: </w:t>
      </w:r>
      <w:r w:rsidRPr="00EE61FC">
        <w:rPr>
          <w:rStyle w:val="StyleUnderline"/>
          <w:highlight w:val="cyan"/>
        </w:rPr>
        <w:t>Harris leads by two points</w:t>
      </w:r>
      <w:r w:rsidRPr="001F4FA2">
        <w:rPr>
          <w:sz w:val="14"/>
        </w:rPr>
        <w:t>, 47% to 45%, in the Bloomberg/Morning Consult poll; Trump led Biden here by 5.6 points, according to Real Clear Politics’ poll tracker.</w:t>
      </w:r>
    </w:p>
    <w:p w14:paraId="5A5AB2F4" w14:textId="77777777" w:rsidR="001F4FA2" w:rsidRPr="001F4FA2" w:rsidRDefault="001F4FA2" w:rsidP="001F4FA2"/>
    <w:p w14:paraId="49668242" w14:textId="77777777" w:rsidR="0014141C" w:rsidRPr="0014141C" w:rsidRDefault="0014141C" w:rsidP="0014141C">
      <w:pPr>
        <w:pStyle w:val="Heading4"/>
      </w:pPr>
      <w:r w:rsidRPr="0014141C">
        <w:t>Harris is crushing in swing states</w:t>
      </w:r>
    </w:p>
    <w:p w14:paraId="7C9FF1E5" w14:textId="77777777" w:rsidR="0014141C" w:rsidRDefault="0014141C" w:rsidP="0014141C">
      <w:r w:rsidRPr="0014141C">
        <w:rPr>
          <w:rStyle w:val="Style13ptBold"/>
        </w:rPr>
        <w:t>Olmsted 7/29</w:t>
      </w:r>
      <w:r>
        <w:t>, Edith Olmsted has a Masters in journalism from the Columbia Journalism School., “Trump Loses It Over Devastating Fox News Poll on Kamala Harris”, 7/29/24, JLB, https://www.yahoo.com/news/trump-loses-over-devastating-fox-142549906.html?fr=sycsrp_catchall</w:t>
      </w:r>
    </w:p>
    <w:p w14:paraId="1F0FC8D1" w14:textId="77777777" w:rsidR="0014141C" w:rsidRPr="008F48FC" w:rsidRDefault="0014141C" w:rsidP="0014141C">
      <w:pPr>
        <w:rPr>
          <w:b/>
          <w:iCs/>
          <w:u w:val="single"/>
          <w:bdr w:val="single" w:sz="8" w:space="0" w:color="auto"/>
        </w:rPr>
      </w:pPr>
      <w:r w:rsidRPr="0014141C">
        <w:rPr>
          <w:sz w:val="14"/>
        </w:rPr>
        <w:t xml:space="preserve">Former President Donald </w:t>
      </w:r>
      <w:r w:rsidRPr="00EE61FC">
        <w:rPr>
          <w:rStyle w:val="StyleUnderline"/>
          <w:highlight w:val="cyan"/>
        </w:rPr>
        <w:t>Trump</w:t>
      </w:r>
      <w:r w:rsidRPr="008F48FC">
        <w:rPr>
          <w:rStyle w:val="StyleUnderline"/>
        </w:rPr>
        <w:t xml:space="preserve"> shared a slew of videos online </w:t>
      </w:r>
      <w:r w:rsidRPr="00EE61FC">
        <w:rPr>
          <w:rStyle w:val="StyleUnderline"/>
          <w:highlight w:val="cyan"/>
        </w:rPr>
        <w:t>attacking</w:t>
      </w:r>
      <w:r w:rsidRPr="008F48FC">
        <w:rPr>
          <w:rStyle w:val="StyleUnderline"/>
        </w:rPr>
        <w:t xml:space="preserve"> Vice President Kamala </w:t>
      </w:r>
      <w:r w:rsidRPr="00EE61FC">
        <w:rPr>
          <w:rStyle w:val="StyleUnderline"/>
          <w:highlight w:val="cyan"/>
        </w:rPr>
        <w:t>Harris</w:t>
      </w:r>
      <w:r w:rsidRPr="008F48FC">
        <w:rPr>
          <w:rStyle w:val="StyleUnderline"/>
        </w:rPr>
        <w:t xml:space="preserve">, </w:t>
      </w:r>
      <w:r w:rsidRPr="00EE61FC">
        <w:rPr>
          <w:rStyle w:val="StyleUnderline"/>
          <w:highlight w:val="cyan"/>
        </w:rPr>
        <w:t>after</w:t>
      </w:r>
      <w:r w:rsidRPr="008F48FC">
        <w:rPr>
          <w:rStyle w:val="StyleUnderline"/>
        </w:rPr>
        <w:t xml:space="preserve"> a favorability </w:t>
      </w:r>
      <w:r w:rsidRPr="00EE61FC">
        <w:rPr>
          <w:rStyle w:val="StyleUnderline"/>
          <w:highlight w:val="cyan"/>
        </w:rPr>
        <w:t>poll</w:t>
      </w:r>
      <w:r w:rsidRPr="008F48FC">
        <w:rPr>
          <w:rStyle w:val="StyleUnderline"/>
        </w:rPr>
        <w:t xml:space="preserve"> aired on Fox News </w:t>
      </w:r>
      <w:r w:rsidRPr="00EE61FC">
        <w:rPr>
          <w:rStyle w:val="StyleUnderline"/>
          <w:highlight w:val="cyan"/>
        </w:rPr>
        <w:t>found she was leading</w:t>
      </w:r>
      <w:r w:rsidRPr="008F48FC">
        <w:rPr>
          <w:rStyle w:val="StyleUnderline"/>
        </w:rPr>
        <w:t xml:space="preserve"> </w:t>
      </w:r>
      <w:r w:rsidRPr="00EE61FC">
        <w:rPr>
          <w:rStyle w:val="StyleUnderline"/>
          <w:highlight w:val="cyan"/>
        </w:rPr>
        <w:t>him in</w:t>
      </w:r>
      <w:r w:rsidRPr="008F48FC">
        <w:rPr>
          <w:rStyle w:val="StyleUnderline"/>
        </w:rPr>
        <w:t xml:space="preserve"> a few key </w:t>
      </w:r>
      <w:r w:rsidRPr="00EE61FC">
        <w:rPr>
          <w:rStyle w:val="Emphasis"/>
          <w:highlight w:val="cyan"/>
        </w:rPr>
        <w:t>swing states</w:t>
      </w:r>
      <w:r w:rsidRPr="008F48FC">
        <w:rPr>
          <w:rStyle w:val="Emphasis"/>
        </w:rPr>
        <w:t>.</w:t>
      </w:r>
    </w:p>
    <w:p w14:paraId="3B97BFAF" w14:textId="77777777" w:rsidR="0014141C" w:rsidRPr="0014141C" w:rsidRDefault="0014141C" w:rsidP="0014141C">
      <w:pPr>
        <w:rPr>
          <w:sz w:val="14"/>
        </w:rPr>
      </w:pPr>
      <w:r w:rsidRPr="0014141C">
        <w:rPr>
          <w:sz w:val="14"/>
        </w:rPr>
        <w:t xml:space="preserve">The new poll, conducted July 22–24 and released Sunday, </w:t>
      </w:r>
      <w:r w:rsidRPr="008F48FC">
        <w:rPr>
          <w:rStyle w:val="StyleUnderline"/>
        </w:rPr>
        <w:t xml:space="preserve">found that </w:t>
      </w:r>
      <w:r w:rsidRPr="00EE61FC">
        <w:rPr>
          <w:rStyle w:val="StyleUnderline"/>
          <w:highlight w:val="cyan"/>
        </w:rPr>
        <w:t>Harris’s</w:t>
      </w:r>
      <w:r w:rsidRPr="008F48FC">
        <w:rPr>
          <w:rStyle w:val="StyleUnderline"/>
        </w:rPr>
        <w:t xml:space="preserve"> approval rating had </w:t>
      </w:r>
      <w:r w:rsidRPr="00EE61FC">
        <w:rPr>
          <w:rStyle w:val="StyleUnderline"/>
          <w:highlight w:val="cyan"/>
        </w:rPr>
        <w:t>surpassed</w:t>
      </w:r>
      <w:r w:rsidRPr="008F48FC">
        <w:rPr>
          <w:rStyle w:val="StyleUnderline"/>
        </w:rPr>
        <w:t xml:space="preserve"> </w:t>
      </w:r>
      <w:r w:rsidRPr="00EE61FC">
        <w:rPr>
          <w:rStyle w:val="StyleUnderline"/>
          <w:highlight w:val="cyan"/>
        </w:rPr>
        <w:t>Trump</w:t>
      </w:r>
      <w:r w:rsidRPr="008F48FC">
        <w:rPr>
          <w:rStyle w:val="StyleUnderline"/>
        </w:rPr>
        <w:t xml:space="preserve">’s </w:t>
      </w:r>
      <w:r w:rsidRPr="00EE61FC">
        <w:rPr>
          <w:rStyle w:val="StyleUnderline"/>
          <w:highlight w:val="cyan"/>
        </w:rPr>
        <w:t>in</w:t>
      </w:r>
      <w:r w:rsidRPr="008F48FC">
        <w:rPr>
          <w:rStyle w:val="StyleUnderline"/>
        </w:rPr>
        <w:t xml:space="preserve"> </w:t>
      </w:r>
      <w:r w:rsidRPr="00EE61FC">
        <w:rPr>
          <w:rStyle w:val="StyleUnderline"/>
          <w:highlight w:val="cyan"/>
        </w:rPr>
        <w:t>Wisconsin</w:t>
      </w:r>
      <w:r w:rsidRPr="008F48FC">
        <w:rPr>
          <w:rStyle w:val="StyleUnderline"/>
        </w:rPr>
        <w:t xml:space="preserve">, </w:t>
      </w:r>
      <w:r w:rsidRPr="00EE61FC">
        <w:rPr>
          <w:rStyle w:val="StyleUnderline"/>
          <w:highlight w:val="cyan"/>
        </w:rPr>
        <w:t>Pennsylvania</w:t>
      </w:r>
      <w:r w:rsidRPr="008F48FC">
        <w:rPr>
          <w:rStyle w:val="StyleUnderline"/>
        </w:rPr>
        <w:t xml:space="preserve">, </w:t>
      </w:r>
      <w:r w:rsidRPr="00EE61FC">
        <w:rPr>
          <w:rStyle w:val="StyleUnderline"/>
          <w:highlight w:val="cyan"/>
        </w:rPr>
        <w:t>Minnesota, and Michigan</w:t>
      </w:r>
      <w:r w:rsidRPr="008F48FC">
        <w:rPr>
          <w:rStyle w:val="StyleUnderline"/>
        </w:rPr>
        <w:t xml:space="preserve">. </w:t>
      </w:r>
      <w:r w:rsidRPr="00EE61FC">
        <w:rPr>
          <w:rStyle w:val="StyleUnderline"/>
          <w:highlight w:val="cyan"/>
        </w:rPr>
        <w:t>In Michigan</w:t>
      </w:r>
      <w:r w:rsidRPr="008F48FC">
        <w:rPr>
          <w:rStyle w:val="StyleUnderline"/>
        </w:rPr>
        <w:t xml:space="preserve">, Harris was </w:t>
      </w:r>
      <w:r w:rsidRPr="00EE61FC">
        <w:rPr>
          <w:rStyle w:val="StyleUnderline"/>
          <w:highlight w:val="cyan"/>
        </w:rPr>
        <w:t>leading</w:t>
      </w:r>
      <w:r w:rsidRPr="008F48FC">
        <w:rPr>
          <w:rStyle w:val="StyleUnderline"/>
        </w:rPr>
        <w:t xml:space="preserve"> Trump in favorability by a whopping </w:t>
      </w:r>
      <w:r w:rsidRPr="00EE61FC">
        <w:rPr>
          <w:rStyle w:val="Emphasis"/>
          <w:highlight w:val="cyan"/>
        </w:rPr>
        <w:t>57</w:t>
      </w:r>
      <w:r w:rsidRPr="008F48FC">
        <w:rPr>
          <w:rStyle w:val="Emphasis"/>
        </w:rPr>
        <w:t xml:space="preserve"> percent </w:t>
      </w:r>
      <w:r w:rsidRPr="00EE61FC">
        <w:rPr>
          <w:rStyle w:val="Emphasis"/>
          <w:highlight w:val="cyan"/>
        </w:rPr>
        <w:t>to 47</w:t>
      </w:r>
      <w:r w:rsidRPr="008F48FC">
        <w:rPr>
          <w:rStyle w:val="StyleUnderline"/>
        </w:rPr>
        <w:t xml:space="preserve"> percent.</w:t>
      </w:r>
      <w:r w:rsidRPr="0014141C">
        <w:rPr>
          <w:sz w:val="14"/>
        </w:rPr>
        <w:t xml:space="preserve"> </w:t>
      </w:r>
    </w:p>
    <w:p w14:paraId="47A17A89" w14:textId="77777777" w:rsidR="0014141C" w:rsidRPr="0014141C" w:rsidRDefault="0014141C" w:rsidP="0014141C">
      <w:pPr>
        <w:rPr>
          <w:sz w:val="14"/>
        </w:rPr>
      </w:pPr>
      <w:r w:rsidRPr="0014141C">
        <w:rPr>
          <w:sz w:val="14"/>
        </w:rPr>
        <w:t>Many online predicted that Trump would be incensed over the results. “The ketchup is going to hit the wall in Mar-a-Lago after this new Fox News poll,” remarked former Clinton White House aide Keith Boykin on X (formerly Twitter).</w:t>
      </w:r>
    </w:p>
    <w:p w14:paraId="18E6AB12" w14:textId="77777777" w:rsidR="0014141C" w:rsidRPr="0014141C" w:rsidRDefault="0014141C" w:rsidP="0014141C">
      <w:pPr>
        <w:rPr>
          <w:sz w:val="14"/>
        </w:rPr>
      </w:pPr>
      <w:r w:rsidRPr="0014141C">
        <w:rPr>
          <w:sz w:val="14"/>
        </w:rPr>
        <w:t>Within hours, Trump posted five separate videos on Truth Social of one of his longtime favorite Fox News hosts, Mark Levin, whom Rolling Stone once called a “bomb-throwing Trump sycophant,” attacking Harris.</w:t>
      </w:r>
    </w:p>
    <w:p w14:paraId="643D8816" w14:textId="77777777" w:rsidR="0014141C" w:rsidRPr="0014141C" w:rsidRDefault="0014141C" w:rsidP="0014141C">
      <w:pPr>
        <w:rPr>
          <w:sz w:val="14"/>
        </w:rPr>
      </w:pPr>
      <w:r w:rsidRPr="0014141C">
        <w:rPr>
          <w:sz w:val="14"/>
        </w:rPr>
        <w:t>In one of the videos from Life, Liberty &amp; Levin, Levin labeled Harris as a “rabid Marxist scholar,” specifically decrying her past statements about the need for equity—the idea that every person should be given access to the resources needed to be successful—so that, as Harris put it, every citizen could “end up in the same place.”</w:t>
      </w:r>
    </w:p>
    <w:p w14:paraId="279A96D3" w14:textId="77777777" w:rsidR="0014141C" w:rsidRPr="0014141C" w:rsidRDefault="0014141C" w:rsidP="0014141C">
      <w:pPr>
        <w:rPr>
          <w:sz w:val="14"/>
        </w:rPr>
      </w:pPr>
      <w:r w:rsidRPr="0014141C">
        <w:rPr>
          <w:sz w:val="14"/>
        </w:rPr>
        <w:t xml:space="preserve">“‘So we all end up in the same place’? Doesn’t this sound like we’re all going to end up in a gulag?” Levin said. He called equity a “prescription for tyranny and totalitarianism,” ranting that it was “not the government’s job” to improve the quality of life of American citizens. </w:t>
      </w:r>
    </w:p>
    <w:p w14:paraId="7098E687" w14:textId="77777777" w:rsidR="0014141C" w:rsidRPr="0014141C" w:rsidRDefault="0014141C" w:rsidP="0014141C">
      <w:pPr>
        <w:rPr>
          <w:sz w:val="14"/>
        </w:rPr>
      </w:pPr>
      <w:r w:rsidRPr="0014141C">
        <w:rPr>
          <w:sz w:val="14"/>
        </w:rPr>
        <w:t xml:space="preserve">In another video posted to Trump’s account, Levin criticized Harris for comparing the U.S. Immigration and Customs Enforcement to the Ku Klux Klan for causing fear and intimidation in immigrant communities. “The combination of stupidity and arrogance is on full display, right here,” said Levin. </w:t>
      </w:r>
    </w:p>
    <w:p w14:paraId="34D0CCFE" w14:textId="77777777" w:rsidR="0014141C" w:rsidRPr="0014141C" w:rsidRDefault="0014141C" w:rsidP="0014141C">
      <w:pPr>
        <w:rPr>
          <w:sz w:val="14"/>
        </w:rPr>
      </w:pPr>
      <w:r w:rsidRPr="0014141C">
        <w:rPr>
          <w:sz w:val="14"/>
        </w:rPr>
        <w:t xml:space="preserve">Levin continued to incorrectly call her the “border czar,” although she was never responsible for border security. </w:t>
      </w:r>
    </w:p>
    <w:p w14:paraId="4955012B" w14:textId="77777777" w:rsidR="0014141C" w:rsidRPr="008F48FC" w:rsidRDefault="0014141C" w:rsidP="0014141C">
      <w:pPr>
        <w:rPr>
          <w:rStyle w:val="StyleUnderline"/>
        </w:rPr>
      </w:pPr>
      <w:r w:rsidRPr="008F48FC">
        <w:rPr>
          <w:rStyle w:val="StyleUnderline"/>
        </w:rPr>
        <w:t xml:space="preserve">Unfortunately for Trump, arguments like Levin’s don’t seem to be nearly as convincing to the rest of America. </w:t>
      </w:r>
      <w:r w:rsidRPr="00EE61FC">
        <w:rPr>
          <w:rStyle w:val="StyleUnderline"/>
          <w:highlight w:val="cyan"/>
        </w:rPr>
        <w:t>In</w:t>
      </w:r>
      <w:r w:rsidRPr="008F48FC">
        <w:rPr>
          <w:rStyle w:val="StyleUnderline"/>
        </w:rPr>
        <w:t xml:space="preserve"> just </w:t>
      </w:r>
      <w:r w:rsidRPr="00EE61FC">
        <w:rPr>
          <w:rStyle w:val="StyleUnderline"/>
          <w:highlight w:val="cyan"/>
        </w:rPr>
        <w:t>one week,</w:t>
      </w:r>
      <w:r w:rsidRPr="008F48FC">
        <w:rPr>
          <w:rStyle w:val="StyleUnderline"/>
        </w:rPr>
        <w:t xml:space="preserve"> </w:t>
      </w:r>
      <w:r w:rsidRPr="00EE61FC">
        <w:rPr>
          <w:rStyle w:val="StyleUnderline"/>
          <w:highlight w:val="cyan"/>
        </w:rPr>
        <w:t>Harris’s</w:t>
      </w:r>
      <w:r w:rsidRPr="008F48FC">
        <w:rPr>
          <w:rStyle w:val="StyleUnderline"/>
        </w:rPr>
        <w:t xml:space="preserve"> overall </w:t>
      </w:r>
      <w:r w:rsidRPr="00EE61FC">
        <w:rPr>
          <w:rStyle w:val="StyleUnderline"/>
          <w:highlight w:val="cyan"/>
        </w:rPr>
        <w:t>favorability</w:t>
      </w:r>
      <w:r w:rsidRPr="008F48FC">
        <w:rPr>
          <w:rStyle w:val="StyleUnderline"/>
        </w:rPr>
        <w:t xml:space="preserve"> </w:t>
      </w:r>
      <w:r w:rsidRPr="00EE61FC">
        <w:rPr>
          <w:rStyle w:val="StyleUnderline"/>
          <w:highlight w:val="cyan"/>
        </w:rPr>
        <w:t>jumped from 35</w:t>
      </w:r>
      <w:r w:rsidRPr="008F48FC">
        <w:rPr>
          <w:rStyle w:val="StyleUnderline"/>
        </w:rPr>
        <w:t xml:space="preserve"> percent </w:t>
      </w:r>
      <w:r w:rsidRPr="00EE61FC">
        <w:rPr>
          <w:rStyle w:val="StyleUnderline"/>
          <w:highlight w:val="cyan"/>
        </w:rPr>
        <w:t>to 43</w:t>
      </w:r>
      <w:r w:rsidRPr="008F48FC">
        <w:rPr>
          <w:rStyle w:val="StyleUnderline"/>
        </w:rPr>
        <w:t xml:space="preserve"> percent and </w:t>
      </w:r>
      <w:r w:rsidRPr="00EE61FC">
        <w:rPr>
          <w:rStyle w:val="StyleUnderline"/>
          <w:highlight w:val="cyan"/>
        </w:rPr>
        <w:t>her unfavorability fell from 46</w:t>
      </w:r>
      <w:r w:rsidRPr="008F48FC">
        <w:rPr>
          <w:rStyle w:val="StyleUnderline"/>
        </w:rPr>
        <w:t xml:space="preserve"> percent </w:t>
      </w:r>
      <w:r w:rsidRPr="00EE61FC">
        <w:rPr>
          <w:rStyle w:val="StyleUnderline"/>
          <w:highlight w:val="cyan"/>
        </w:rPr>
        <w:t>to 42</w:t>
      </w:r>
      <w:r w:rsidRPr="008F48FC">
        <w:rPr>
          <w:rStyle w:val="StyleUnderline"/>
        </w:rPr>
        <w:t xml:space="preserve"> percent, according to an ABC News/Ipsos poll conducted on Friday and Saturday.</w:t>
      </w:r>
    </w:p>
    <w:p w14:paraId="1827C969" w14:textId="77777777" w:rsidR="0014141C" w:rsidRDefault="0014141C" w:rsidP="0014141C"/>
    <w:p w14:paraId="160B9D86" w14:textId="77777777" w:rsidR="00D50177" w:rsidRPr="0018711F" w:rsidRDefault="00D50177" w:rsidP="00D50177">
      <w:pPr>
        <w:pStyle w:val="Heading4"/>
        <w:rPr>
          <w:rFonts w:cs="Calibri"/>
        </w:rPr>
      </w:pPr>
      <w:r w:rsidRPr="0018711F">
        <w:rPr>
          <w:rFonts w:cs="Calibri"/>
        </w:rPr>
        <w:t xml:space="preserve">Harris outperforms Biden but choosing running mate key to clinching swing states. </w:t>
      </w:r>
    </w:p>
    <w:p w14:paraId="56A6E862" w14:textId="77777777" w:rsidR="00D50177" w:rsidRPr="0018711F" w:rsidRDefault="00D50177" w:rsidP="00D50177">
      <w:pPr>
        <w:rPr>
          <w:rStyle w:val="Style13ptBold"/>
        </w:rPr>
      </w:pPr>
      <w:r w:rsidRPr="0018711F">
        <w:rPr>
          <w:rStyle w:val="Style13ptBold"/>
        </w:rPr>
        <w:t>Dorn 7/27 [</w:t>
      </w:r>
      <w:r w:rsidRPr="0018711F">
        <w:rPr>
          <w:shd w:val="clear" w:color="auto" w:fill="FCFCFC"/>
        </w:rPr>
        <w:t xml:space="preserve">Sara Dorn is a Forbes news reporter who covers politics, with a focus on elections and Capitol Hill. Dorn graduated in 2012 from the University of Dayton with a degree in journalism. Prior to joining Forbes, she covered New York City and state politics for the New York Post and City and State magazine. 07-27-24, </w:t>
      </w:r>
      <w:r w:rsidRPr="0018711F">
        <w:t xml:space="preserve">“Trump-Harris Swing State Polls: Harris Trails Trump In Most Key Battlegrounds—But Outperforms Biden” https://www.forbes.com/sites/saradorn/2024/07/25/trump-harris-swing-state-polls-harris-trails-trump-in-most-key-battlegrounds-but-outperforms-biden/] </w:t>
      </w:r>
      <w:r w:rsidRPr="0018711F">
        <w:rPr>
          <w:b/>
          <w:bCs/>
          <w:color w:val="23E200"/>
        </w:rPr>
        <w:t>CGO-KS</w:t>
      </w:r>
    </w:p>
    <w:p w14:paraId="5C2DD51C" w14:textId="77777777" w:rsidR="00D50177" w:rsidRPr="003E44B4" w:rsidRDefault="00D50177" w:rsidP="00D50177">
      <w:pPr>
        <w:rPr>
          <w:sz w:val="16"/>
        </w:rPr>
      </w:pPr>
      <w:r w:rsidRPr="0018711F">
        <w:rPr>
          <w:sz w:val="16"/>
        </w:rPr>
        <w:t xml:space="preserve">Former President Donald Trump has a narrow edge over Vice President Kamala Harris in four of the five crucial swing states President Joe Biden won in 2020, according to new polls by Emerson College—results similar to national polling that shows </w:t>
      </w:r>
      <w:r w:rsidRPr="00EE61FC">
        <w:rPr>
          <w:rStyle w:val="StyleUnderline"/>
          <w:highlight w:val="cyan"/>
        </w:rPr>
        <w:t xml:space="preserve">Trump beating Harris, </w:t>
      </w:r>
      <w:r w:rsidRPr="00EE61FC">
        <w:rPr>
          <w:rStyle w:val="Emphasis"/>
          <w:highlight w:val="cyan"/>
        </w:rPr>
        <w:t>but</w:t>
      </w:r>
      <w:r w:rsidRPr="0018711F">
        <w:rPr>
          <w:rStyle w:val="Emphasis"/>
        </w:rPr>
        <w:t xml:space="preserve"> by </w:t>
      </w:r>
      <w:r w:rsidRPr="00EE61FC">
        <w:rPr>
          <w:rStyle w:val="Emphasis"/>
          <w:highlight w:val="cyan"/>
        </w:rPr>
        <w:t>fewer points</w:t>
      </w:r>
      <w:r w:rsidRPr="00EE61FC">
        <w:rPr>
          <w:rStyle w:val="StyleUnderline"/>
          <w:highlight w:val="cyan"/>
        </w:rPr>
        <w:t xml:space="preserve"> than</w:t>
      </w:r>
      <w:r w:rsidRPr="0018711F">
        <w:rPr>
          <w:rStyle w:val="StyleUnderline"/>
        </w:rPr>
        <w:t xml:space="preserve"> he would </w:t>
      </w:r>
      <w:r w:rsidRPr="00EE61FC">
        <w:rPr>
          <w:rStyle w:val="StyleUnderline"/>
          <w:highlight w:val="cyan"/>
        </w:rPr>
        <w:t>Biden</w:t>
      </w:r>
      <w:r w:rsidRPr="0018711F">
        <w:rPr>
          <w:rStyle w:val="StyleUnderline"/>
        </w:rPr>
        <w:t>.</w:t>
      </w:r>
      <w:r w:rsidRPr="0018711F">
        <w:rPr>
          <w:sz w:val="16"/>
        </w:rPr>
        <w:t xml:space="preserve"> </w:t>
      </w:r>
      <w:r w:rsidRPr="0018711F">
        <w:rPr>
          <w:rFonts w:eastAsiaTheme="majorEastAsia"/>
          <w:sz w:val="16"/>
        </w:rPr>
        <w:t>Michigan:</w:t>
      </w:r>
      <w:r w:rsidRPr="0018711F">
        <w:rPr>
          <w:sz w:val="16"/>
        </w:rPr>
        <w:t xml:space="preserve"> Trump leads Harris by one point here (46% to 45%), with 9% of voters undecided, according to an Emerson College </w:t>
      </w:r>
      <w:r w:rsidRPr="005A01F7">
        <w:rPr>
          <w:rFonts w:eastAsiaTheme="majorEastAsia"/>
        </w:rPr>
        <w:t>survey</w:t>
      </w:r>
      <w:r w:rsidRPr="0018711F">
        <w:rPr>
          <w:sz w:val="16"/>
        </w:rPr>
        <w:t xml:space="preserve"> of 800 registered voters (margin of error 3.4) conducted July 22-23—a slight decline from Trump’s three-point lead against Biden in a July 15-16 Emerson </w:t>
      </w:r>
      <w:r w:rsidRPr="005A01F7">
        <w:rPr>
          <w:rFonts w:eastAsiaTheme="majorEastAsia"/>
        </w:rPr>
        <w:t>poll</w:t>
      </w:r>
      <w:r w:rsidRPr="0018711F">
        <w:rPr>
          <w:sz w:val="16"/>
        </w:rPr>
        <w:t xml:space="preserve">. </w:t>
      </w:r>
      <w:r w:rsidRPr="00EE61FC">
        <w:rPr>
          <w:rStyle w:val="StyleUnderline"/>
          <w:rFonts w:eastAsiaTheme="majorEastAsia"/>
          <w:highlight w:val="cyan"/>
        </w:rPr>
        <w:t>Wisconsin:</w:t>
      </w:r>
      <w:r w:rsidRPr="0018711F">
        <w:rPr>
          <w:rStyle w:val="StyleUnderline"/>
        </w:rPr>
        <w:t xml:space="preserve"> </w:t>
      </w:r>
      <w:r w:rsidRPr="00EE61FC">
        <w:rPr>
          <w:rStyle w:val="StyleUnderline"/>
          <w:highlight w:val="cyan"/>
        </w:rPr>
        <w:t>Harris and Trump</w:t>
      </w:r>
      <w:r w:rsidRPr="0018711F">
        <w:rPr>
          <w:rStyle w:val="StyleUnderline"/>
        </w:rPr>
        <w:t xml:space="preserve"> are </w:t>
      </w:r>
      <w:r w:rsidRPr="00EE61FC">
        <w:rPr>
          <w:rStyle w:val="StyleUnderline"/>
          <w:highlight w:val="cyan"/>
        </w:rPr>
        <w:t>tied</w:t>
      </w:r>
      <w:r w:rsidRPr="0018711F">
        <w:rPr>
          <w:rStyle w:val="StyleUnderline"/>
        </w:rPr>
        <w:t xml:space="preserve"> here </w:t>
      </w:r>
      <w:r w:rsidRPr="00EE61FC">
        <w:rPr>
          <w:rStyle w:val="StyleUnderline"/>
          <w:highlight w:val="cyan"/>
        </w:rPr>
        <w:t>at 47%</w:t>
      </w:r>
      <w:r w:rsidRPr="0018711F">
        <w:rPr>
          <w:rStyle w:val="StyleUnderline"/>
        </w:rPr>
        <w:t xml:space="preserve">, </w:t>
      </w:r>
      <w:r w:rsidRPr="0018711F">
        <w:rPr>
          <w:sz w:val="16"/>
        </w:rPr>
        <w:t xml:space="preserve">with 5% undecided, according to Emerson’s poll of 845 registered voters (margin of error 3.3); </w:t>
      </w:r>
      <w:r w:rsidRPr="00EE61FC">
        <w:rPr>
          <w:rStyle w:val="StyleUnderline"/>
          <w:highlight w:val="cyan"/>
        </w:rPr>
        <w:t>Trump led Biden</w:t>
      </w:r>
      <w:r w:rsidRPr="0018711F">
        <w:rPr>
          <w:rStyle w:val="StyleUnderline"/>
        </w:rPr>
        <w:t xml:space="preserve"> </w:t>
      </w:r>
      <w:r w:rsidRPr="00EE61FC">
        <w:rPr>
          <w:rStyle w:val="StyleUnderline"/>
          <w:highlight w:val="cyan"/>
        </w:rPr>
        <w:t>here by five points</w:t>
      </w:r>
      <w:r w:rsidRPr="0018711F">
        <w:rPr>
          <w:rStyle w:val="StyleUnderline"/>
        </w:rPr>
        <w:t>.</w:t>
      </w:r>
      <w:r w:rsidRPr="0018711F">
        <w:rPr>
          <w:sz w:val="16"/>
        </w:rPr>
        <w:t xml:space="preserve"> </w:t>
      </w:r>
      <w:r w:rsidRPr="0018711F">
        <w:rPr>
          <w:rFonts w:eastAsiaTheme="majorEastAsia"/>
          <w:sz w:val="16"/>
        </w:rPr>
        <w:t>Georgia:</w:t>
      </w:r>
      <w:r w:rsidRPr="0018711F">
        <w:rPr>
          <w:sz w:val="16"/>
        </w:rPr>
        <w:t xml:space="preserve"> Trump is up by two points in the state (48% to 46%), with 7% undecided, in an Emerson poll of 800 registered voters (margin of error 3.4), after leading Biden by six points in the group’s previous poll. </w:t>
      </w:r>
      <w:r w:rsidRPr="0018711F">
        <w:rPr>
          <w:rFonts w:eastAsiaTheme="majorEastAsia"/>
          <w:sz w:val="16"/>
        </w:rPr>
        <w:t>Arizona:</w:t>
      </w:r>
      <w:r w:rsidRPr="0018711F">
        <w:rPr>
          <w:sz w:val="16"/>
        </w:rPr>
        <w:t xml:space="preserve"> Harris is down by five points (49% to 44%) among the 800 registered voters surveyed (margin of error 3.4), with 7% of voters undecided, while Trump led Biden here by seven points earlier this month. </w:t>
      </w:r>
      <w:r w:rsidRPr="0018711F">
        <w:rPr>
          <w:rFonts w:eastAsiaTheme="majorEastAsia"/>
          <w:sz w:val="16"/>
        </w:rPr>
        <w:t>Pennsylvania:</w:t>
      </w:r>
      <w:r w:rsidRPr="0018711F">
        <w:rPr>
          <w:sz w:val="16"/>
        </w:rPr>
        <w:t xml:space="preserve"> Trump leads by two (48% to 46%) in the latest survey of 850 voters (margin of error 3.3), compared to his five-point lead over Biden. </w:t>
      </w:r>
      <w:r w:rsidRPr="003E44B4">
        <w:rPr>
          <w:rStyle w:val="StyleUnderline"/>
        </w:rPr>
        <w:t xml:space="preserve">Several </w:t>
      </w:r>
      <w:r w:rsidRPr="00EE61FC">
        <w:rPr>
          <w:rStyle w:val="StyleUnderline"/>
          <w:highlight w:val="cyan"/>
        </w:rPr>
        <w:t>names on Harris</w:t>
      </w:r>
      <w:r w:rsidRPr="003E44B4">
        <w:rPr>
          <w:rStyle w:val="StyleUnderline"/>
        </w:rPr>
        <w:t xml:space="preserve">’ </w:t>
      </w:r>
      <w:r w:rsidRPr="00EE61FC">
        <w:rPr>
          <w:rStyle w:val="StyleUnderline"/>
          <w:highlight w:val="cyan"/>
        </w:rPr>
        <w:t xml:space="preserve">reported </w:t>
      </w:r>
      <w:r w:rsidRPr="00EE61FC">
        <w:rPr>
          <w:rStyle w:val="StyleUnderline"/>
          <w:rFonts w:eastAsiaTheme="majorEastAsia"/>
          <w:highlight w:val="cyan"/>
        </w:rPr>
        <w:t>shortlist for vice president</w:t>
      </w:r>
      <w:r w:rsidRPr="0018711F">
        <w:rPr>
          <w:rStyle w:val="StyleUnderline"/>
        </w:rPr>
        <w:t xml:space="preserve"> </w:t>
      </w:r>
      <w:r w:rsidRPr="00EE61FC">
        <w:rPr>
          <w:rStyle w:val="StyleUnderline"/>
          <w:highlight w:val="cyan"/>
        </w:rPr>
        <w:t xml:space="preserve">could </w:t>
      </w:r>
      <w:r w:rsidRPr="00EE61FC">
        <w:rPr>
          <w:rStyle w:val="Emphasis"/>
          <w:highlight w:val="cyan"/>
        </w:rPr>
        <w:t>help her shore up votes</w:t>
      </w:r>
      <w:r w:rsidRPr="00EE61FC">
        <w:rPr>
          <w:rStyle w:val="StyleUnderline"/>
          <w:highlight w:val="cyan"/>
        </w:rPr>
        <w:t xml:space="preserve"> in the crucial swing states</w:t>
      </w:r>
      <w:r w:rsidRPr="003E44B4">
        <w:rPr>
          <w:rStyle w:val="StyleUnderline"/>
        </w:rPr>
        <w:t>.</w:t>
      </w:r>
      <w:r w:rsidRPr="003E44B4">
        <w:rPr>
          <w:sz w:val="16"/>
        </w:rPr>
        <w:t xml:space="preserve"> </w:t>
      </w:r>
      <w:r w:rsidRPr="00EE61FC">
        <w:rPr>
          <w:rStyle w:val="StyleUnderline"/>
          <w:highlight w:val="cyan"/>
        </w:rPr>
        <w:t xml:space="preserve">Voters are partial to </w:t>
      </w:r>
      <w:r w:rsidRPr="00EE61FC">
        <w:rPr>
          <w:rStyle w:val="Emphasis"/>
          <w:highlight w:val="cyan"/>
        </w:rPr>
        <w:t>possible contenders</w:t>
      </w:r>
      <w:r w:rsidRPr="00EE61FC">
        <w:rPr>
          <w:rStyle w:val="StyleUnderline"/>
          <w:highlight w:val="cyan"/>
        </w:rPr>
        <w:t xml:space="preserve"> who currently represent their states</w:t>
      </w:r>
      <w:r w:rsidRPr="003E44B4">
        <w:rPr>
          <w:sz w:val="16"/>
        </w:rPr>
        <w:t xml:space="preserve">, the Emerson poll found. In </w:t>
      </w:r>
      <w:r w:rsidRPr="00EE61FC">
        <w:rPr>
          <w:sz w:val="16"/>
          <w:highlight w:val="cyan"/>
        </w:rPr>
        <w:t>Arizona,</w:t>
      </w:r>
      <w:r w:rsidRPr="003E44B4">
        <w:rPr>
          <w:sz w:val="16"/>
        </w:rPr>
        <w:t xml:space="preserve"> </w:t>
      </w:r>
      <w:r w:rsidRPr="00EE61FC">
        <w:rPr>
          <w:rStyle w:val="StyleUnderline"/>
          <w:highlight w:val="cyan"/>
        </w:rPr>
        <w:t>42</w:t>
      </w:r>
      <w:r w:rsidRPr="003E44B4">
        <w:rPr>
          <w:rStyle w:val="StyleUnderline"/>
        </w:rPr>
        <w:t xml:space="preserve">% of </w:t>
      </w:r>
      <w:r w:rsidRPr="00EE61FC">
        <w:rPr>
          <w:rStyle w:val="StyleUnderline"/>
          <w:highlight w:val="cyan"/>
        </w:rPr>
        <w:t>Dem</w:t>
      </w:r>
      <w:r w:rsidRPr="003E44B4">
        <w:rPr>
          <w:rStyle w:val="StyleUnderline"/>
        </w:rPr>
        <w:t xml:space="preserve">ocratic voters prefer their senator, </w:t>
      </w:r>
      <w:r w:rsidRPr="00EE61FC">
        <w:rPr>
          <w:rStyle w:val="StyleUnderline"/>
          <w:highlight w:val="cyan"/>
        </w:rPr>
        <w:t>Mark Kelly</w:t>
      </w:r>
      <w:r w:rsidRPr="003E44B4">
        <w:rPr>
          <w:rStyle w:val="StyleUnderline"/>
        </w:rPr>
        <w:t xml:space="preserve">, </w:t>
      </w:r>
      <w:r w:rsidRPr="00EE61FC">
        <w:rPr>
          <w:rStyle w:val="StyleUnderline"/>
          <w:highlight w:val="cyan"/>
        </w:rPr>
        <w:t>57</w:t>
      </w:r>
      <w:r w:rsidRPr="003E44B4">
        <w:rPr>
          <w:rStyle w:val="StyleUnderline"/>
        </w:rPr>
        <w:t xml:space="preserve">% of Democrats </w:t>
      </w:r>
      <w:r w:rsidRPr="00EE61FC">
        <w:rPr>
          <w:rStyle w:val="StyleUnderline"/>
          <w:highlight w:val="cyan"/>
        </w:rPr>
        <w:t>in Pennsylvania</w:t>
      </w:r>
      <w:r w:rsidRPr="003E44B4">
        <w:rPr>
          <w:rStyle w:val="StyleUnderline"/>
        </w:rPr>
        <w:t xml:space="preserve"> </w:t>
      </w:r>
      <w:r w:rsidRPr="00EE61FC">
        <w:rPr>
          <w:rStyle w:val="StyleUnderline"/>
          <w:highlight w:val="cyan"/>
        </w:rPr>
        <w:t>prefer</w:t>
      </w:r>
      <w:r w:rsidRPr="003E44B4">
        <w:rPr>
          <w:rStyle w:val="StyleUnderline"/>
        </w:rPr>
        <w:t xml:space="preserve"> Gov. Josh </w:t>
      </w:r>
      <w:r w:rsidRPr="00EE61FC">
        <w:rPr>
          <w:rStyle w:val="StyleUnderline"/>
          <w:highlight w:val="cyan"/>
        </w:rPr>
        <w:t>Shapiro</w:t>
      </w:r>
      <w:r w:rsidRPr="003E44B4">
        <w:rPr>
          <w:rStyle w:val="StyleUnderline"/>
        </w:rPr>
        <w:t xml:space="preserve">, and </w:t>
      </w:r>
      <w:r w:rsidRPr="00EE61FC">
        <w:rPr>
          <w:rStyle w:val="StyleUnderline"/>
          <w:highlight w:val="cyan"/>
        </w:rPr>
        <w:t>36</w:t>
      </w:r>
      <w:r w:rsidRPr="003E44B4">
        <w:rPr>
          <w:rStyle w:val="StyleUnderline"/>
        </w:rPr>
        <w:t xml:space="preserve">% of </w:t>
      </w:r>
      <w:r w:rsidRPr="00EE61FC">
        <w:rPr>
          <w:rStyle w:val="Emphasis"/>
          <w:highlight w:val="cyan"/>
        </w:rPr>
        <w:t>Michigan</w:t>
      </w:r>
      <w:r w:rsidRPr="003E44B4">
        <w:rPr>
          <w:rStyle w:val="Emphasis"/>
        </w:rPr>
        <w:t xml:space="preserve"> </w:t>
      </w:r>
      <w:r w:rsidRPr="00EE61FC">
        <w:rPr>
          <w:rStyle w:val="Emphasis"/>
          <w:highlight w:val="cyan"/>
        </w:rPr>
        <w:t>Dem</w:t>
      </w:r>
      <w:r w:rsidRPr="003E44B4">
        <w:rPr>
          <w:rStyle w:val="Emphasis"/>
        </w:rPr>
        <w:t>ocrat</w:t>
      </w:r>
      <w:r w:rsidRPr="00EE61FC">
        <w:rPr>
          <w:rStyle w:val="Emphasis"/>
          <w:highlight w:val="cyan"/>
        </w:rPr>
        <w:t>s</w:t>
      </w:r>
      <w:r w:rsidRPr="003E44B4">
        <w:rPr>
          <w:rStyle w:val="Emphasis"/>
        </w:rPr>
        <w:t xml:space="preserve"> </w:t>
      </w:r>
      <w:r w:rsidRPr="00EE61FC">
        <w:rPr>
          <w:rStyle w:val="Emphasis"/>
          <w:highlight w:val="cyan"/>
        </w:rPr>
        <w:t>surveyed</w:t>
      </w:r>
      <w:r w:rsidRPr="003E44B4">
        <w:rPr>
          <w:rStyle w:val="StyleUnderline"/>
        </w:rPr>
        <w:t xml:space="preserve"> prefer Gov. Gretchen </w:t>
      </w:r>
      <w:r w:rsidRPr="00EE61FC">
        <w:rPr>
          <w:rStyle w:val="StyleUnderline"/>
          <w:highlight w:val="cyan"/>
        </w:rPr>
        <w:t>Whitmer,</w:t>
      </w:r>
      <w:r w:rsidRPr="003E44B4">
        <w:rPr>
          <w:rStyle w:val="StyleUnderline"/>
        </w:rPr>
        <w:t xml:space="preserve"> who has said she wouldn’t accept an offer for the No. 2 spot.</w:t>
      </w:r>
      <w:r w:rsidRPr="003E44B4">
        <w:rPr>
          <w:sz w:val="16"/>
        </w:rPr>
        <w:t xml:space="preserve"> None of the possible picks Emerson asked about received more than about 20% support among Democrats in Wisconsin and Georgia, including Transportation Secretary Pete Buttigieg, Kentucky Gov. Andy Beshear, North Carolina Gov. Roy Cooper, Sen. Bernie Sanders, I-Vt., Illinois Gov. JB Pritzker and California Gov. Gavin Newsom, in addition to Kelly, Shapiro and Whitmer.</w:t>
      </w:r>
      <w:r w:rsidRPr="0018711F">
        <w:rPr>
          <w:sz w:val="16"/>
        </w:rPr>
        <w:t xml:space="preserve"> </w:t>
      </w:r>
      <w:r w:rsidRPr="003E44B4">
        <w:rPr>
          <w:sz w:val="16"/>
        </w:rPr>
        <w:t xml:space="preserve">Biden dropped out of the race Sunday, despite insisting he would continue his campaign amid an intraparty revolt in the wake of his June 27 debate performance. He immediately endorsed Harris and she announced plans to seek the nomination. By </w:t>
      </w:r>
      <w:r w:rsidRPr="003E44B4">
        <w:rPr>
          <w:rStyle w:val="StyleUnderline"/>
        </w:rPr>
        <w:t>Monday, the majority of Biden’s delegates had pledged to support her, making it all but certain she officially becomes the Democratic nominee when they vote during the first week of August to formalize the ticket.</w:t>
      </w:r>
      <w:r w:rsidRPr="003E44B4">
        <w:rPr>
          <w:sz w:val="16"/>
        </w:rPr>
        <w:t xml:space="preserve"> Harris enters the race with a relatively low approval rating,</w:t>
      </w:r>
      <w:r w:rsidRPr="0018711F">
        <w:rPr>
          <w:sz w:val="16"/>
        </w:rPr>
        <w:t xml:space="preserve"> </w:t>
      </w:r>
      <w:r w:rsidRPr="003E44B4">
        <w:rPr>
          <w:rFonts w:eastAsiaTheme="majorEastAsia"/>
        </w:rPr>
        <w:t>below 40% in most polls</w:t>
      </w:r>
      <w:r w:rsidRPr="003E44B4">
        <w:rPr>
          <w:sz w:val="16"/>
        </w:rPr>
        <w:t>, largely reflective of Biden’s, and has less than four months to familiarize voters with herself before the general election on Nov. 5.</w:t>
      </w:r>
      <w:r w:rsidRPr="0018711F">
        <w:rPr>
          <w:sz w:val="16"/>
        </w:rPr>
        <w:t xml:space="preserve"> </w:t>
      </w:r>
      <w:r w:rsidRPr="003E44B4">
        <w:rPr>
          <w:sz w:val="16"/>
        </w:rPr>
        <w:t>Trump leads Harris by three or fewer points in four national</w:t>
      </w:r>
      <w:r w:rsidRPr="0018711F">
        <w:rPr>
          <w:sz w:val="16"/>
        </w:rPr>
        <w:t xml:space="preserve"> </w:t>
      </w:r>
      <w:r w:rsidRPr="003E44B4">
        <w:rPr>
          <w:rFonts w:eastAsiaTheme="majorEastAsia"/>
        </w:rPr>
        <w:t>surveys taken since Sunday</w:t>
      </w:r>
      <w:r w:rsidRPr="003E44B4">
        <w:rPr>
          <w:sz w:val="16"/>
        </w:rPr>
        <w:t>, but trails Harris by two points in a fifth poll.</w:t>
      </w:r>
      <w:r w:rsidRPr="0018711F">
        <w:rPr>
          <w:sz w:val="16"/>
        </w:rPr>
        <w:t xml:space="preserve"> </w:t>
      </w:r>
      <w:r w:rsidRPr="003E44B4">
        <w:rPr>
          <w:sz w:val="16"/>
        </w:rPr>
        <w:t>2.1. That’s how many points Trump leads Harris by nationally, according to Real Clear Politics’</w:t>
      </w:r>
      <w:r w:rsidRPr="0018711F">
        <w:rPr>
          <w:sz w:val="16"/>
        </w:rPr>
        <w:t xml:space="preserve"> </w:t>
      </w:r>
      <w:r w:rsidRPr="003E44B4">
        <w:rPr>
          <w:rFonts w:eastAsiaTheme="majorEastAsia"/>
        </w:rPr>
        <w:t>polling average</w:t>
      </w:r>
      <w:r w:rsidRPr="003E44B4">
        <w:rPr>
          <w:sz w:val="16"/>
        </w:rPr>
        <w:t>. Biden trailed Trump by 3.1 points when he dropped out of the race Sunday, a 1.6-point polling bump for Trump since the debate.</w:t>
      </w:r>
    </w:p>
    <w:p w14:paraId="1851D2AB" w14:textId="77777777" w:rsidR="00D50177" w:rsidRDefault="00D50177" w:rsidP="0014141C"/>
    <w:p w14:paraId="77D7CE79" w14:textId="77777777" w:rsidR="005917AD" w:rsidRDefault="005917AD" w:rsidP="005917AD">
      <w:pPr>
        <w:pStyle w:val="Heading4"/>
      </w:pPr>
      <w:r>
        <w:t xml:space="preserve">Harris is beating trump in battleground states. </w:t>
      </w:r>
    </w:p>
    <w:p w14:paraId="2D18EA73" w14:textId="77777777" w:rsidR="005917AD" w:rsidRDefault="005917AD" w:rsidP="005917AD">
      <w:r>
        <w:t xml:space="preserve">David </w:t>
      </w:r>
      <w:r w:rsidRPr="0065334B">
        <w:rPr>
          <w:b/>
          <w:bCs/>
          <w:sz w:val="26"/>
          <w:szCs w:val="26"/>
        </w:rPr>
        <w:t>Zimmermann 7/30</w:t>
      </w:r>
      <w:r>
        <w:t>. David Zimmermann is a news writer for National Review. Originally from New Jersey, he is a graduate of Grove City College and currently writes from Washington, D.C. His writing has appeared in the Washington Examiner, the Western Journal, Upward News, and the College Fix. “Harris Pulls ahead of Trump in Key Battleground States, New Poll Finds.” National Review. 7-30-2024. https://www.nationalreview.com/news/harris-pulls-ahead-of-trump-in-key-battleground-states-new-poll-finds/ //JL</w:t>
      </w:r>
    </w:p>
    <w:p w14:paraId="2FE7063C" w14:textId="77777777" w:rsidR="005917AD" w:rsidRPr="00E47ADF" w:rsidRDefault="005917AD" w:rsidP="005917AD">
      <w:pPr>
        <w:rPr>
          <w:sz w:val="16"/>
          <w:szCs w:val="16"/>
        </w:rPr>
      </w:pPr>
      <w:r w:rsidRPr="00E47ADF">
        <w:rPr>
          <w:rStyle w:val="Emphasis"/>
        </w:rPr>
        <w:t>Vice President Kamala Harris has surpassed former president Donald Trump in seven battleground states,</w:t>
      </w:r>
      <w:r w:rsidRPr="00E47ADF">
        <w:rPr>
          <w:sz w:val="16"/>
          <w:szCs w:val="16"/>
        </w:rPr>
        <w:t xml:space="preserve"> according to a new survey, demonstrating voters’ newfound enthusiasm for the presumptive Democratic nominee in contrast with President Joe Biden’s poor polling numbers prior to his withdrawal from the race. </w:t>
      </w:r>
      <w:r w:rsidRPr="00A225C3">
        <w:rPr>
          <w:rStyle w:val="StyleUnderline"/>
        </w:rPr>
        <w:t>A Bloomberg News/Morning Consult survey, completed on Sunday and released on Tuesday, shows 48 percent of registered voters backing Harris and 47 percent supporting Trump</w:t>
      </w:r>
      <w:r w:rsidRPr="00E47ADF">
        <w:rPr>
          <w:sz w:val="16"/>
          <w:szCs w:val="16"/>
        </w:rPr>
        <w:t xml:space="preserve">, signaling a tight race between the two candidates leading up to November. The slight lead that Harris pulled since Biden’s exit last week remains within the poll’s statistical margin of error of one percentage point. The latest findings mark a notable shift from the same pollster’s last survey, conducted in early July, that showed Trump leading Biden by two points overall. Trump was also seen leading the incumbent in five of seven battleground states. Following his faltering debate performance last month, Biden was facing numerous calls within his own party to end his reelection bid. Despite repeatedly saying he would stay in the race, the 81-year-old president stepped down on July 21 and subsequently endorsed his closest colleague. </w:t>
      </w:r>
      <w:r w:rsidRPr="00A225C3">
        <w:rPr>
          <w:rStyle w:val="StyleUnderline"/>
        </w:rPr>
        <w:t>In Tuesday’s poll, Harris is leading her Republican rival by eleven points in Michigan and two points each in Arizona, Wisconsin, and Nevada. Trump maintains a four-point lead in Pennsylvania and a two-point lead in North Carolina. Meanwhile, the two are tied in Georgia</w:t>
      </w:r>
      <w:r w:rsidRPr="00E47ADF">
        <w:rPr>
          <w:sz w:val="16"/>
          <w:szCs w:val="16"/>
        </w:rPr>
        <w:t xml:space="preserve">. The margins of error for each state vary between three and five percentage points. </w:t>
      </w:r>
      <w:r w:rsidRPr="00A225C3">
        <w:rPr>
          <w:rStyle w:val="StyleUnderline"/>
        </w:rPr>
        <w:t>The poll surveyed 4,973 voters across all seven swing states between July 24 and 28, days after Harris rose to the top of the Democratic presidential ticket. Harris quickly gained momentum as the newly appointed presumptive Democratic nominee, winning enough support from party delegates to secure the nomination in August and raising more than $200 million in her presidential campaign’s first week.</w:t>
      </w:r>
      <w:r w:rsidRPr="00E47ADF">
        <w:rPr>
          <w:sz w:val="16"/>
          <w:szCs w:val="16"/>
        </w:rPr>
        <w:t xml:space="preserve"> Now that the election is between Harris and Trump, one-third of voters say they’re much more likely to vote than they were when Biden was the Democratic Party’s presumptive nominee. </w:t>
      </w:r>
      <w:r w:rsidRPr="00A225C3">
        <w:rPr>
          <w:rStyle w:val="StyleUnderline"/>
        </w:rPr>
        <w:t>That sentiment increased greatly among black and Hispanic voters, with almost two-thirds of the former demographic saying they’re somewhat or much more likely to cast ballots in November. “Harris’ switch to the top of the ticket appears to have excited her base,”</w:t>
      </w:r>
      <w:r w:rsidRPr="00E47ADF">
        <w:rPr>
          <w:sz w:val="16"/>
          <w:szCs w:val="16"/>
        </w:rPr>
        <w:t xml:space="preserve"> said Alexander Podkul, senior director of research science at Morning Consult. Respondents weighed in on how top election issues inform their perceptions of the two candidates. The majority of voters trust Trump to handle immigration: He had a 16-point lead over Harris in this area. Regarding voters’ beliefs on who can handle the economy better, Trump led his Democratic opponent by eight points. A share of swing-state Democrats also gave their impressions of Harris’s potential running mates, naming Transportation Secretary Pete Buttigieg, Pennsylvania governor Josh Shapiro, and Arizona senator Mark Kelly as the three most favorable contenders. Harris is expected to announce her running mate by next Tuesday, when she will hold her first rally with her pick in Philadelphia, Politico reported. From there, the pair will embark on a four-day tour of several battleground states. Their remaining campaign stops will be western Wisconsin, Detroit, Raleigh, Savannah, Phoenix, and Las Vegas. Other polls show Trump outperforming Harris nationally by a RealClearPolitics average of two points, with most of the top pollsters showing the Republican nominee besting the Democratic candidate in a five-way matchup.</w:t>
      </w:r>
    </w:p>
    <w:p w14:paraId="359031EB" w14:textId="77777777" w:rsidR="005917AD" w:rsidRPr="0014141C" w:rsidRDefault="005917AD" w:rsidP="0014141C"/>
    <w:p w14:paraId="3CD96F8F" w14:textId="75596F7A" w:rsidR="00D50177" w:rsidRDefault="00D50177" w:rsidP="00712CB2">
      <w:pPr>
        <w:pStyle w:val="Heading3"/>
      </w:pPr>
      <w:r>
        <w:t>Abortion</w:t>
      </w:r>
    </w:p>
    <w:p w14:paraId="62C64143" w14:textId="77777777" w:rsidR="00D50177" w:rsidRPr="0018711F" w:rsidRDefault="00D50177" w:rsidP="00D50177">
      <w:pPr>
        <w:pStyle w:val="Heading4"/>
        <w:rPr>
          <w:rFonts w:cs="Calibri"/>
        </w:rPr>
      </w:pPr>
      <w:r w:rsidRPr="0018711F">
        <w:rPr>
          <w:rFonts w:cs="Calibri"/>
        </w:rPr>
        <w:t xml:space="preserve">Abortion’s a huge issue in the election – fighting for reproductive rights secures Kamala </w:t>
      </w:r>
      <w:r w:rsidRPr="0018711F">
        <w:rPr>
          <w:rFonts w:cs="Calibri"/>
          <w:u w:val="single"/>
        </w:rPr>
        <w:t>the win</w:t>
      </w:r>
      <w:r w:rsidRPr="0018711F">
        <w:rPr>
          <w:rFonts w:cs="Calibri"/>
        </w:rPr>
        <w:t xml:space="preserve">.  </w:t>
      </w:r>
    </w:p>
    <w:p w14:paraId="6AC2A2D2" w14:textId="77777777" w:rsidR="00D50177" w:rsidRPr="0018711F" w:rsidRDefault="00D50177" w:rsidP="00D50177">
      <w:pPr>
        <w:rPr>
          <w:rStyle w:val="Style13ptBold"/>
        </w:rPr>
      </w:pPr>
      <w:r w:rsidRPr="0018711F">
        <w:rPr>
          <w:rStyle w:val="Style13ptBold"/>
        </w:rPr>
        <w:t xml:space="preserve">Long 7/24 </w:t>
      </w:r>
      <w:r w:rsidRPr="0018711F">
        <w:t xml:space="preserve">[Colleen Long is an AP White House reporter and a former NYC cops reporter. 07-24-24, PBS &amp; Associated Press, “Democrats hope Harris </w:t>
      </w:r>
      <w:r>
        <w:t>Bl</w:t>
      </w:r>
      <w:r w:rsidRPr="0018711F">
        <w:t>untness on abortion will lead to 2024 win”  https://www.pbs.org/newshour/politics/democrats-hope-harris-bluntness-on-abortion-will-lead-to-2024-wins]</w:t>
      </w:r>
      <w:r w:rsidRPr="0018711F">
        <w:rPr>
          <w:color w:val="4D5156"/>
          <w:sz w:val="21"/>
          <w:szCs w:val="21"/>
          <w:shd w:val="clear" w:color="auto" w:fill="FFFFFF"/>
        </w:rPr>
        <w:t xml:space="preserve"> </w:t>
      </w:r>
      <w:r w:rsidRPr="0018711F">
        <w:rPr>
          <w:b/>
          <w:bCs/>
          <w:color w:val="23E200"/>
        </w:rPr>
        <w:t>CGO-KS</w:t>
      </w:r>
    </w:p>
    <w:p w14:paraId="47ED3951" w14:textId="77777777" w:rsidR="00D50177" w:rsidRPr="0018711F" w:rsidRDefault="00D50177" w:rsidP="00D50177">
      <w:pPr>
        <w:rPr>
          <w:u w:val="single"/>
        </w:rPr>
      </w:pPr>
      <w:r w:rsidRPr="0018711F">
        <w:rPr>
          <w:sz w:val="16"/>
        </w:rPr>
        <w:t xml:space="preserve">WASHINGTON (AP) </w:t>
      </w:r>
      <w:r w:rsidRPr="0018711F">
        <w:rPr>
          <w:rStyle w:val="StyleUnderline"/>
        </w:rPr>
        <w:t xml:space="preserve">— President Joe Biden might not often use the word “abortion” when he talks about the overturning of Roe v. Wade, but Vice President </w:t>
      </w:r>
      <w:r w:rsidRPr="00EE61FC">
        <w:rPr>
          <w:rStyle w:val="StyleUnderline"/>
          <w:highlight w:val="cyan"/>
        </w:rPr>
        <w:t>Kamala</w:t>
      </w:r>
      <w:r w:rsidRPr="0018711F">
        <w:rPr>
          <w:rStyle w:val="StyleUnderline"/>
        </w:rPr>
        <w:t xml:space="preserve"> Harris </w:t>
      </w:r>
      <w:r w:rsidRPr="0018711F">
        <w:rPr>
          <w:rStyle w:val="Emphasis"/>
        </w:rPr>
        <w:t>sure does</w:t>
      </w:r>
      <w:r w:rsidRPr="0018711F">
        <w:rPr>
          <w:rStyle w:val="StyleUnderline"/>
        </w:rPr>
        <w:t xml:space="preserve">. She’s also </w:t>
      </w:r>
      <w:r w:rsidRPr="00EE61FC">
        <w:rPr>
          <w:rStyle w:val="StyleUnderline"/>
          <w:highlight w:val="cyan"/>
        </w:rPr>
        <w:t>toured</w:t>
      </w:r>
      <w:r w:rsidRPr="0018711F">
        <w:rPr>
          <w:rStyle w:val="StyleUnderline"/>
        </w:rPr>
        <w:t xml:space="preserve"> </w:t>
      </w:r>
      <w:r w:rsidRPr="00EE61FC">
        <w:rPr>
          <w:rStyle w:val="StyleUnderline"/>
          <w:highlight w:val="cyan"/>
        </w:rPr>
        <w:t>a Minnesota</w:t>
      </w:r>
      <w:r w:rsidRPr="0018711F">
        <w:rPr>
          <w:rStyle w:val="StyleUnderline"/>
        </w:rPr>
        <w:t xml:space="preserve"> </w:t>
      </w:r>
      <w:r w:rsidRPr="00EE61FC">
        <w:rPr>
          <w:rStyle w:val="StyleUnderline"/>
          <w:highlight w:val="cyan"/>
        </w:rPr>
        <w:t>Planned Parenthood clinic</w:t>
      </w:r>
      <w:r w:rsidRPr="0018711F">
        <w:rPr>
          <w:rStyle w:val="StyleUnderline"/>
        </w:rPr>
        <w:t xml:space="preserve"> </w:t>
      </w:r>
      <w:r w:rsidRPr="00EE61FC">
        <w:rPr>
          <w:rStyle w:val="StyleUnderline"/>
          <w:highlight w:val="cyan"/>
        </w:rPr>
        <w:t>where</w:t>
      </w:r>
      <w:r w:rsidRPr="0018711F">
        <w:rPr>
          <w:rStyle w:val="StyleUnderline"/>
        </w:rPr>
        <w:t xml:space="preserve"> the </w:t>
      </w:r>
      <w:r w:rsidRPr="00EE61FC">
        <w:rPr>
          <w:rStyle w:val="StyleUnderline"/>
          <w:highlight w:val="cyan"/>
        </w:rPr>
        <w:t>procedure is performed</w:t>
      </w:r>
      <w:r w:rsidRPr="0018711F">
        <w:rPr>
          <w:rStyle w:val="StyleUnderline"/>
        </w:rPr>
        <w:t xml:space="preserve"> and routinely </w:t>
      </w:r>
      <w:r w:rsidRPr="00EE61FC">
        <w:rPr>
          <w:rStyle w:val="StyleUnderline"/>
          <w:highlight w:val="cyan"/>
        </w:rPr>
        <w:t>links</w:t>
      </w:r>
      <w:r w:rsidRPr="0018711F">
        <w:rPr>
          <w:rStyle w:val="StyleUnderline"/>
        </w:rPr>
        <w:t xml:space="preserve"> the </w:t>
      </w:r>
      <w:r w:rsidRPr="00EE61FC">
        <w:rPr>
          <w:rStyle w:val="StyleUnderline"/>
          <w:highlight w:val="cyan"/>
        </w:rPr>
        <w:t>fall of Roe</w:t>
      </w:r>
      <w:r w:rsidRPr="0018711F">
        <w:rPr>
          <w:rStyle w:val="StyleUnderline"/>
        </w:rPr>
        <w:t xml:space="preserve"> </w:t>
      </w:r>
      <w:r w:rsidRPr="00EE61FC">
        <w:rPr>
          <w:rStyle w:val="StyleUnderline"/>
          <w:highlight w:val="cyan"/>
        </w:rPr>
        <w:t>to</w:t>
      </w:r>
      <w:r w:rsidRPr="0018711F">
        <w:rPr>
          <w:rStyle w:val="StyleUnderline"/>
        </w:rPr>
        <w:t xml:space="preserve"> the larger </w:t>
      </w:r>
      <w:r w:rsidRPr="00EE61FC">
        <w:rPr>
          <w:rStyle w:val="StyleUnderline"/>
          <w:highlight w:val="cyan"/>
        </w:rPr>
        <w:t xml:space="preserve">issue </w:t>
      </w:r>
      <w:r w:rsidRPr="00EE61FC">
        <w:rPr>
          <w:rStyle w:val="Emphasis"/>
          <w:highlight w:val="cyan"/>
        </w:rPr>
        <w:t>of rising</w:t>
      </w:r>
      <w:r w:rsidRPr="00EE61FC">
        <w:rPr>
          <w:rStyle w:val="StyleUnderline"/>
          <w:highlight w:val="cyan"/>
        </w:rPr>
        <w:t xml:space="preserve"> maternal mortality</w:t>
      </w:r>
      <w:r w:rsidRPr="0018711F">
        <w:rPr>
          <w:rStyle w:val="StyleUnderline"/>
        </w:rPr>
        <w:t xml:space="preserve"> </w:t>
      </w:r>
      <w:r w:rsidRPr="0018711F">
        <w:rPr>
          <w:rStyle w:val="Emphasis"/>
        </w:rPr>
        <w:t>nationwide</w:t>
      </w:r>
      <w:r w:rsidRPr="0018711F">
        <w:rPr>
          <w:rStyle w:val="StyleUnderline"/>
        </w:rPr>
        <w:t xml:space="preserve">. </w:t>
      </w:r>
      <w:r w:rsidRPr="0018711F">
        <w:rPr>
          <w:sz w:val="16"/>
        </w:rPr>
        <w:t>Now that Harris is running for president in place of Biden</w:t>
      </w:r>
      <w:r w:rsidRPr="0018711F">
        <w:rPr>
          <w:rStyle w:val="StyleUnderline"/>
        </w:rPr>
        <w:t xml:space="preserve">, </w:t>
      </w:r>
      <w:r w:rsidRPr="00EE61FC">
        <w:rPr>
          <w:rStyle w:val="StyleUnderline"/>
          <w:highlight w:val="cyan"/>
        </w:rPr>
        <w:t>Dem</w:t>
      </w:r>
      <w:r w:rsidRPr="0018711F">
        <w:rPr>
          <w:rStyle w:val="StyleUnderline"/>
        </w:rPr>
        <w:t>ocrat</w:t>
      </w:r>
      <w:r w:rsidRPr="00EE61FC">
        <w:rPr>
          <w:rStyle w:val="StyleUnderline"/>
          <w:highlight w:val="cyan"/>
        </w:rPr>
        <w:t>s</w:t>
      </w:r>
      <w:r w:rsidRPr="0018711F">
        <w:rPr>
          <w:rStyle w:val="StyleUnderline"/>
        </w:rPr>
        <w:t xml:space="preserve"> and advocates for reproductive rights are </w:t>
      </w:r>
      <w:r w:rsidRPr="00EE61FC">
        <w:rPr>
          <w:rStyle w:val="StyleUnderline"/>
          <w:highlight w:val="cyan"/>
        </w:rPr>
        <w:t>hoping that</w:t>
      </w:r>
      <w:r w:rsidRPr="0018711F">
        <w:rPr>
          <w:rStyle w:val="StyleUnderline"/>
        </w:rPr>
        <w:t xml:space="preserve"> </w:t>
      </w:r>
      <w:r w:rsidRPr="00EE61FC">
        <w:rPr>
          <w:rStyle w:val="StyleUnderline"/>
          <w:highlight w:val="cyan"/>
        </w:rPr>
        <w:t>her bluntness on abortion</w:t>
      </w:r>
      <w:r w:rsidRPr="0018711F">
        <w:rPr>
          <w:sz w:val="16"/>
        </w:rPr>
        <w:t xml:space="preserve"> — coupled with the administration’s policies — </w:t>
      </w:r>
      <w:r w:rsidRPr="00EE61FC">
        <w:rPr>
          <w:rStyle w:val="StyleUnderline"/>
          <w:highlight w:val="cyan"/>
        </w:rPr>
        <w:t xml:space="preserve">will </w:t>
      </w:r>
      <w:r w:rsidRPr="00EE61FC">
        <w:rPr>
          <w:rStyle w:val="Emphasis"/>
          <w:highlight w:val="cyan"/>
        </w:rPr>
        <w:t>help sway voters</w:t>
      </w:r>
      <w:r w:rsidRPr="0018711F">
        <w:rPr>
          <w:rStyle w:val="StyleUnderline"/>
        </w:rPr>
        <w:t xml:space="preserve"> </w:t>
      </w:r>
      <w:r w:rsidRPr="0018711F">
        <w:rPr>
          <w:sz w:val="16"/>
        </w:rPr>
        <w:t xml:space="preserve">to deliver them not just the White House but </w:t>
      </w:r>
      <w:r w:rsidRPr="00EE61FC">
        <w:rPr>
          <w:rStyle w:val="StyleUnderline"/>
          <w:highlight w:val="cyan"/>
        </w:rPr>
        <w:t>key congressional seats</w:t>
      </w:r>
      <w:r w:rsidRPr="0018711F">
        <w:rPr>
          <w:rStyle w:val="StyleUnderline"/>
        </w:rPr>
        <w:t xml:space="preserve"> as well</w:t>
      </w:r>
      <w:r w:rsidRPr="0018711F">
        <w:rPr>
          <w:sz w:val="16"/>
        </w:rPr>
        <w:t xml:space="preserve">. “The president on the record was fabulous and the campaign was turning out multiple repro-focused ads a week, and had an army of surrogates,” said Mini Timmaraju, president of Reproductive Freedom for All. “But, you know, nothing is more compelling than the top of the ticket being the most compelling on the issue, and that’s what we have now.” In her first rally as a candidate on Tuesday, </w:t>
      </w:r>
      <w:r w:rsidRPr="00EE61FC">
        <w:rPr>
          <w:rStyle w:val="StyleUnderline"/>
          <w:highlight w:val="cyan"/>
        </w:rPr>
        <w:t>Harris</w:t>
      </w:r>
      <w:r w:rsidRPr="0018711F">
        <w:rPr>
          <w:rStyle w:val="StyleUnderline"/>
        </w:rPr>
        <w:t xml:space="preserve"> touched on the issue of abortion briefly</w:t>
      </w:r>
      <w:r w:rsidRPr="0018711F">
        <w:rPr>
          <w:sz w:val="16"/>
        </w:rPr>
        <w:t xml:space="preserve">. But she’s </w:t>
      </w:r>
      <w:r w:rsidRPr="00EE61FC">
        <w:rPr>
          <w:rStyle w:val="StyleUnderline"/>
          <w:highlight w:val="cyan"/>
        </w:rPr>
        <w:t>expected to make it</w:t>
      </w:r>
      <w:r w:rsidRPr="0018711F">
        <w:rPr>
          <w:rStyle w:val="StyleUnderline"/>
        </w:rPr>
        <w:t xml:space="preserve"> a </w:t>
      </w:r>
      <w:r w:rsidRPr="00EE61FC">
        <w:rPr>
          <w:rStyle w:val="Emphasis"/>
          <w:highlight w:val="cyan"/>
        </w:rPr>
        <w:t>major feature</w:t>
      </w:r>
      <w:r w:rsidRPr="00EE61FC">
        <w:rPr>
          <w:rStyle w:val="StyleUnderline"/>
          <w:highlight w:val="cyan"/>
        </w:rPr>
        <w:t xml:space="preserve"> of the</w:t>
      </w:r>
      <w:r w:rsidRPr="0018711F">
        <w:rPr>
          <w:rStyle w:val="StyleUnderline"/>
        </w:rPr>
        <w:t xml:space="preserve"> </w:t>
      </w:r>
      <w:r w:rsidRPr="00EE61FC">
        <w:rPr>
          <w:rStyle w:val="StyleUnderline"/>
          <w:highlight w:val="cyan"/>
        </w:rPr>
        <w:t>campaign</w:t>
      </w:r>
      <w:r w:rsidRPr="0018711F">
        <w:rPr>
          <w:rStyle w:val="StyleUnderline"/>
        </w:rPr>
        <w:t xml:space="preserve"> going forward,</w:t>
      </w:r>
      <w:r w:rsidRPr="0018711F">
        <w:rPr>
          <w:sz w:val="16"/>
        </w:rPr>
        <w:t xml:space="preserve"> as she works to draw a stark contrast between herself and Republican Donald Trump. </w:t>
      </w:r>
      <w:r w:rsidRPr="0018711F">
        <w:rPr>
          <w:rStyle w:val="StyleUnderline"/>
        </w:rPr>
        <w:t xml:space="preserve">She’s </w:t>
      </w:r>
      <w:r w:rsidRPr="00EE61FC">
        <w:rPr>
          <w:rStyle w:val="StyleUnderline"/>
          <w:highlight w:val="cyan"/>
        </w:rPr>
        <w:t>eager to</w:t>
      </w:r>
      <w:r w:rsidRPr="0018711F">
        <w:rPr>
          <w:rStyle w:val="StyleUnderline"/>
        </w:rPr>
        <w:t xml:space="preserve"> </w:t>
      </w:r>
      <w:r w:rsidRPr="00EE61FC">
        <w:rPr>
          <w:rStyle w:val="StyleUnderline"/>
          <w:highlight w:val="cyan"/>
        </w:rPr>
        <w:t>portray</w:t>
      </w:r>
      <w:r w:rsidRPr="0018711F">
        <w:rPr>
          <w:rStyle w:val="StyleUnderline"/>
        </w:rPr>
        <w:t xml:space="preserve"> herself as a direct and </w:t>
      </w:r>
      <w:r w:rsidRPr="00EE61FC">
        <w:rPr>
          <w:rStyle w:val="StyleUnderline"/>
          <w:highlight w:val="cyan"/>
        </w:rPr>
        <w:t>consistent advocate</w:t>
      </w:r>
      <w:r w:rsidRPr="0018711F">
        <w:rPr>
          <w:rStyle w:val="StyleUnderline"/>
        </w:rPr>
        <w:t xml:space="preserve"> with a history </w:t>
      </w:r>
      <w:r w:rsidRPr="00EE61FC">
        <w:rPr>
          <w:rStyle w:val="StyleUnderline"/>
          <w:highlight w:val="cyan"/>
        </w:rPr>
        <w:t>of fighting for reproductive health</w:t>
      </w:r>
      <w:r w:rsidRPr="0018711F">
        <w:rPr>
          <w:rStyle w:val="StyleUnderline"/>
        </w:rPr>
        <w:t xml:space="preserve"> issues, especially Black maternal health. </w:t>
      </w:r>
      <w:r w:rsidRPr="0018711F">
        <w:rPr>
          <w:sz w:val="16"/>
        </w:rPr>
        <w:t xml:space="preserve">“We who believe in reproductive freedom will stop </w:t>
      </w:r>
      <w:r w:rsidRPr="0018711F">
        <w:rPr>
          <w:rStyle w:val="StyleUnderline"/>
        </w:rPr>
        <w:t xml:space="preserve">Donald Trump’s </w:t>
      </w:r>
      <w:r w:rsidRPr="0018711F">
        <w:rPr>
          <w:rStyle w:val="Emphasis"/>
        </w:rPr>
        <w:t>extreme abortion bans,</w:t>
      </w:r>
      <w:r w:rsidRPr="0018711F">
        <w:rPr>
          <w:sz w:val="16"/>
        </w:rPr>
        <w:t xml:space="preserve"> because we trust women to make decisions about their own bodies and not have their government tell them what to do,” she said to loud cheers at a Wisconsin rally. The Supreme Court on June 24, 2022, overturned abortion rights that had been in place since 1973. Since then, roughly half the states have put some sort of ban in place. The consequences of these bans go far beyond restricting access for those who wish to end unwanted pregnancies</w:t>
      </w:r>
      <w:r w:rsidRPr="0018711F">
        <w:rPr>
          <w:rStyle w:val="StyleUnderline"/>
        </w:rPr>
        <w:t xml:space="preserve">. </w:t>
      </w:r>
      <w:r w:rsidRPr="00EE61FC">
        <w:rPr>
          <w:rStyle w:val="StyleUnderline"/>
          <w:highlight w:val="cyan"/>
        </w:rPr>
        <w:t>And generally</w:t>
      </w:r>
      <w:r w:rsidRPr="0018711F">
        <w:rPr>
          <w:rStyle w:val="StyleUnderline"/>
        </w:rPr>
        <w:t xml:space="preserve">, the </w:t>
      </w:r>
      <w:r w:rsidRPr="00EE61FC">
        <w:rPr>
          <w:rStyle w:val="StyleUnderline"/>
          <w:highlight w:val="cyan"/>
        </w:rPr>
        <w:t>states with</w:t>
      </w:r>
      <w:r w:rsidRPr="0018711F">
        <w:rPr>
          <w:rStyle w:val="StyleUnderline"/>
        </w:rPr>
        <w:t xml:space="preserve"> the </w:t>
      </w:r>
      <w:r w:rsidRPr="00EE61FC">
        <w:rPr>
          <w:rStyle w:val="StyleUnderline"/>
          <w:highlight w:val="cyan"/>
        </w:rPr>
        <w:t>most restrictions</w:t>
      </w:r>
      <w:r w:rsidRPr="0018711F">
        <w:rPr>
          <w:rStyle w:val="StyleUnderline"/>
        </w:rPr>
        <w:t xml:space="preserve"> also </w:t>
      </w:r>
      <w:r w:rsidRPr="00EE61FC">
        <w:rPr>
          <w:rStyle w:val="StyleUnderline"/>
          <w:highlight w:val="cyan"/>
        </w:rPr>
        <w:t>have</w:t>
      </w:r>
      <w:r w:rsidRPr="0018711F">
        <w:rPr>
          <w:rStyle w:val="StyleUnderline"/>
        </w:rPr>
        <w:t xml:space="preserve"> the </w:t>
      </w:r>
      <w:r w:rsidRPr="00EE61FC">
        <w:rPr>
          <w:rStyle w:val="Emphasis"/>
          <w:highlight w:val="cyan"/>
        </w:rPr>
        <w:t>worst rates</w:t>
      </w:r>
      <w:r w:rsidRPr="00EE61FC">
        <w:rPr>
          <w:rStyle w:val="StyleUnderline"/>
          <w:highlight w:val="cyan"/>
        </w:rPr>
        <w:t xml:space="preserve"> of maternal mortality</w:t>
      </w:r>
      <w:r w:rsidRPr="0018711F">
        <w:rPr>
          <w:rStyle w:val="StyleUnderline"/>
        </w:rPr>
        <w:t xml:space="preserve">. </w:t>
      </w:r>
      <w:r w:rsidRPr="0018711F">
        <w:rPr>
          <w:sz w:val="16"/>
        </w:rPr>
        <w:t xml:space="preserve">Trump has repeatedly taken credit for the overturning of the federally guaranteed right to abortion. He nominated three of the Supreme Court justices who voted to overturn Roe. But he has publicly resisted supporting a national abortion ban. Trump’s running mate, JD Vance, has said he adheres to Trump’s views. But in 2022, when he was running for the Senate in Ohio, Vance said: “I certainly would like abortion to be illegal nationally.” Dr. Jamila Perritt, leader of the nonpartisan group Physicians for Reproductive Health, laid out a bleak landscape for women today that she hopes will change. “The destruction of the health care safety net, assaults on bodily autonomy, and the rising maternal mortality rate clearly show us that pregnant people and those with the capacity for pregnancy do not have access to the options they need to stay safe and healthy,” she said, adding that it’s worse for Black women who must navigate racism on top of worsening healthcare. “We need bold solutions to combat these crises on multiple fronts,” she said. Even before dropping out of the race, Biden had made Harris his chief messenger on the issue. In the days following the overturning of Roe, the </w:t>
      </w:r>
      <w:r w:rsidRPr="0018711F">
        <w:rPr>
          <w:rStyle w:val="StyleUnderline"/>
        </w:rPr>
        <w:t xml:space="preserve">vice president </w:t>
      </w:r>
      <w:r w:rsidRPr="00EE61FC">
        <w:rPr>
          <w:rStyle w:val="StyleUnderline"/>
          <w:highlight w:val="cyan"/>
        </w:rPr>
        <w:t>met</w:t>
      </w:r>
      <w:r w:rsidRPr="0018711F">
        <w:rPr>
          <w:rStyle w:val="StyleUnderline"/>
        </w:rPr>
        <w:t xml:space="preserve"> with </w:t>
      </w:r>
      <w:r w:rsidRPr="00EE61FC">
        <w:rPr>
          <w:rStyle w:val="StyleUnderline"/>
          <w:highlight w:val="cyan"/>
        </w:rPr>
        <w:t>lawmakers in</w:t>
      </w:r>
      <w:r w:rsidRPr="0018711F">
        <w:rPr>
          <w:rStyle w:val="StyleUnderline"/>
        </w:rPr>
        <w:t xml:space="preserve"> </w:t>
      </w:r>
      <w:r w:rsidRPr="00EE61FC">
        <w:rPr>
          <w:rStyle w:val="StyleUnderline"/>
          <w:highlight w:val="cyan"/>
        </w:rPr>
        <w:t>conservative states to</w:t>
      </w:r>
      <w:r w:rsidRPr="0018711F">
        <w:rPr>
          <w:rStyle w:val="StyleUnderline"/>
        </w:rPr>
        <w:t xml:space="preserve"> </w:t>
      </w:r>
      <w:r w:rsidRPr="00EE61FC">
        <w:rPr>
          <w:rStyle w:val="Emphasis"/>
          <w:highlight w:val="cyan"/>
        </w:rPr>
        <w:t>discuss</w:t>
      </w:r>
      <w:r w:rsidRPr="0018711F">
        <w:rPr>
          <w:rStyle w:val="Emphasis"/>
        </w:rPr>
        <w:t xml:space="preserve"> </w:t>
      </w:r>
      <w:r w:rsidRPr="0018711F">
        <w:rPr>
          <w:rStyle w:val="StyleUnderline"/>
        </w:rPr>
        <w:t xml:space="preserve">how </w:t>
      </w:r>
      <w:r w:rsidRPr="00EE61FC">
        <w:rPr>
          <w:rStyle w:val="StyleUnderline"/>
          <w:highlight w:val="cyan"/>
        </w:rPr>
        <w:t xml:space="preserve">to </w:t>
      </w:r>
      <w:r w:rsidRPr="00EE61FC">
        <w:rPr>
          <w:rStyle w:val="Emphasis"/>
          <w:highlight w:val="cyan"/>
        </w:rPr>
        <w:t>protect abortion rights</w:t>
      </w:r>
      <w:r w:rsidRPr="0018711F">
        <w:rPr>
          <w:rStyle w:val="StyleUnderline"/>
        </w:rPr>
        <w:t xml:space="preserve"> in the ruling’s aftermath</w:t>
      </w:r>
      <w:r w:rsidRPr="0018711F">
        <w:rPr>
          <w:sz w:val="16"/>
        </w:rPr>
        <w:t xml:space="preserve">. They convened meetings at the White House. Earlier this year, </w:t>
      </w:r>
      <w:r w:rsidRPr="00EE61FC">
        <w:rPr>
          <w:rStyle w:val="StyleUnderline"/>
          <w:highlight w:val="cyan"/>
        </w:rPr>
        <w:t xml:space="preserve">she did a reproductive rights tour in </w:t>
      </w:r>
      <w:r w:rsidRPr="00EE61FC">
        <w:rPr>
          <w:rStyle w:val="Emphasis"/>
          <w:highlight w:val="cyan"/>
        </w:rPr>
        <w:t>battleground states</w:t>
      </w:r>
      <w:r w:rsidRPr="0018711F">
        <w:rPr>
          <w:rStyle w:val="StyleUnderline"/>
        </w:rPr>
        <w:t>, starting in Wisconsin.</w:t>
      </w:r>
      <w:r w:rsidRPr="0018711F">
        <w:rPr>
          <w:sz w:val="16"/>
        </w:rPr>
        <w:t xml:space="preserve"> She was the first vice president to tour an abortion clinic. Harris’ husband, Doug Emhoff, has said reproductive freedom is an “everyone” issue, not a “women’s” issue. On Tuesday, in his first public appearance since his wife started pursuing the top slot on the ticket, he visited an abortion clinic. “We’ve seen the stories of women who had to literally be on death’s door before they got treatment. It’s barbaric, it’s immoral and it must change,” Emhoff said. The president’s personal views have evolved over his 50 years in public service, but the 81-year-old Catholic has always been more comfortable leaving the blunt talk to his vice president. On the policy side, Biden has sought to </w:t>
      </w:r>
      <w:r w:rsidRPr="00EE61FC">
        <w:rPr>
          <w:rStyle w:val="StyleUnderline"/>
          <w:highlight w:val="cyan"/>
        </w:rPr>
        <w:t xml:space="preserve">make </w:t>
      </w:r>
      <w:r w:rsidRPr="00EE61FC">
        <w:rPr>
          <w:rStyle w:val="Emphasis"/>
          <w:highlight w:val="cyan"/>
        </w:rPr>
        <w:t>medication abortion</w:t>
      </w:r>
      <w:r w:rsidRPr="00EE61FC">
        <w:rPr>
          <w:rStyle w:val="StyleUnderline"/>
          <w:highlight w:val="cyan"/>
        </w:rPr>
        <w:t xml:space="preserve"> more available</w:t>
      </w:r>
      <w:r w:rsidRPr="0018711F">
        <w:rPr>
          <w:rStyle w:val="StyleUnderline"/>
        </w:rPr>
        <w:t>,</w:t>
      </w:r>
      <w:r w:rsidRPr="0018711F">
        <w:rPr>
          <w:sz w:val="16"/>
        </w:rPr>
        <w:t xml:space="preserve"> access to contraception easier, and his administration has gone before the Supreme Court to argue hospitals have a duty under federal law to perform the procedure in life-threatening situations even in states where abortion is now banned. Biden also has said the Hyde Amendment should be eliminated. Among other things, the amendment bars the use of federal funds to pay for abortion. But when the president had the opportunity to hit Trump on the issue during their June 27 debate, Biden faltered, giving jumbled and even nonsensical responses, and he failed to check Trump’s false claims about Democrats’ views on the subject. That debate set his undoing in motion. </w:t>
      </w:r>
      <w:r w:rsidRPr="0018711F">
        <w:rPr>
          <w:rStyle w:val="StyleUnderline"/>
        </w:rPr>
        <w:t xml:space="preserve">Harris’ views have </w:t>
      </w:r>
      <w:r w:rsidRPr="0018711F">
        <w:rPr>
          <w:rStyle w:val="Emphasis"/>
        </w:rPr>
        <w:t>been consistent</w:t>
      </w:r>
      <w:r w:rsidRPr="0018711F">
        <w:rPr>
          <w:rStyle w:val="StyleUnderline"/>
        </w:rPr>
        <w:t xml:space="preserve">, from her time in the U.S. Senate and as attorney general in California. </w:t>
      </w:r>
      <w:r w:rsidRPr="0018711F">
        <w:rPr>
          <w:sz w:val="16"/>
        </w:rPr>
        <w:t xml:space="preserve">She links the issue of abortion to the larger problems in the U.S. with maternal mortality and morbidity — plainly discussing how Black women are at a significantly greater risk for complications and less likely to be believed when something goes wrong. As senator, she advocated for maternal health legislation. In 2019, she sponsored the Maternal CARE Act, calling for grants addressing implicit bias in maternal health care. In 2020, she introduced a law aimed at addressing maternal health outcomes with a focus on Black maternal health. </w:t>
      </w:r>
      <w:r w:rsidRPr="0018711F">
        <w:rPr>
          <w:rStyle w:val="StyleUnderline"/>
        </w:rPr>
        <w:t xml:space="preserve">She’s also co-sponsored bills addressing birth control access and funding care for uterine fibroids. </w:t>
      </w:r>
      <w:r w:rsidRPr="0018711F">
        <w:rPr>
          <w:sz w:val="16"/>
        </w:rPr>
        <w:t xml:space="preserve">During her time as California’s attorney general, </w:t>
      </w:r>
      <w:r w:rsidRPr="0018711F">
        <w:rPr>
          <w:rStyle w:val="StyleUnderline"/>
        </w:rPr>
        <w:t xml:space="preserve">Harris also sued an anti-abortion group that secretly recorded videos of abortion providers. </w:t>
      </w:r>
      <w:r w:rsidRPr="0018711F">
        <w:rPr>
          <w:sz w:val="16"/>
        </w:rPr>
        <w:t>Mary Ruth Ziegler, a law professor at the University of California, Davis School of Law, said Harris is poised to become among the most, if not the most, pro-abortion-rights candidates ever nominated by a major political party. “If Harris prevails</w:t>
      </w:r>
      <w:r w:rsidRPr="0018711F">
        <w:rPr>
          <w:rStyle w:val="StyleUnderline"/>
        </w:rPr>
        <w:t xml:space="preserve">, it </w:t>
      </w:r>
      <w:r w:rsidRPr="00EE61FC">
        <w:rPr>
          <w:rStyle w:val="StyleUnderline"/>
          <w:highlight w:val="cyan"/>
        </w:rPr>
        <w:t xml:space="preserve">may have a </w:t>
      </w:r>
      <w:r w:rsidRPr="00EE61FC">
        <w:rPr>
          <w:rStyle w:val="Emphasis"/>
          <w:highlight w:val="cyan"/>
        </w:rPr>
        <w:t>big impact</w:t>
      </w:r>
      <w:r w:rsidRPr="0018711F">
        <w:rPr>
          <w:rStyle w:val="StyleUnderline"/>
        </w:rPr>
        <w:t xml:space="preserve"> </w:t>
      </w:r>
      <w:r w:rsidRPr="00EE61FC">
        <w:rPr>
          <w:rStyle w:val="StyleUnderline"/>
          <w:highlight w:val="cyan"/>
        </w:rPr>
        <w:t>on</w:t>
      </w:r>
      <w:r w:rsidRPr="0018711F">
        <w:rPr>
          <w:rStyle w:val="StyleUnderline"/>
        </w:rPr>
        <w:t xml:space="preserve"> how we address </w:t>
      </w:r>
      <w:r w:rsidRPr="00EE61FC">
        <w:rPr>
          <w:rStyle w:val="StyleUnderline"/>
          <w:highlight w:val="cyan"/>
        </w:rPr>
        <w:t>abortion rights</w:t>
      </w:r>
      <w:r w:rsidRPr="0018711F">
        <w:rPr>
          <w:rStyle w:val="StyleUnderline"/>
        </w:rPr>
        <w:t xml:space="preserve"> because </w:t>
      </w:r>
      <w:r w:rsidRPr="00EE61FC">
        <w:rPr>
          <w:rStyle w:val="StyleUnderline"/>
          <w:highlight w:val="cyan"/>
        </w:rPr>
        <w:t>it’ll show</w:t>
      </w:r>
      <w:r w:rsidRPr="0018711F">
        <w:rPr>
          <w:rStyle w:val="StyleUnderline"/>
        </w:rPr>
        <w:t xml:space="preserve"> that a </w:t>
      </w:r>
      <w:r w:rsidRPr="00EE61FC">
        <w:rPr>
          <w:rStyle w:val="StyleUnderline"/>
          <w:highlight w:val="cyan"/>
        </w:rPr>
        <w:t>more unapologetic</w:t>
      </w:r>
      <w:r w:rsidRPr="0018711F">
        <w:rPr>
          <w:rStyle w:val="StyleUnderline"/>
        </w:rPr>
        <w:t xml:space="preserve">, full-throated </w:t>
      </w:r>
      <w:r w:rsidRPr="00EE61FC">
        <w:rPr>
          <w:rStyle w:val="StyleUnderline"/>
          <w:highlight w:val="cyan"/>
        </w:rPr>
        <w:t>embrace</w:t>
      </w:r>
      <w:r w:rsidRPr="0018711F">
        <w:rPr>
          <w:rStyle w:val="StyleUnderline"/>
        </w:rPr>
        <w:t xml:space="preserve"> of reproductive rights </w:t>
      </w:r>
      <w:r w:rsidRPr="00EE61FC">
        <w:rPr>
          <w:rStyle w:val="StyleUnderline"/>
          <w:highlight w:val="cyan"/>
        </w:rPr>
        <w:t xml:space="preserve">can lead you to </w:t>
      </w:r>
      <w:r w:rsidRPr="00EE61FC">
        <w:rPr>
          <w:rStyle w:val="Emphasis"/>
          <w:highlight w:val="cyan"/>
        </w:rPr>
        <w:t>win politically</w:t>
      </w:r>
      <w:r w:rsidRPr="00EE61FC">
        <w:rPr>
          <w:rStyle w:val="StyleUnderline"/>
          <w:highlight w:val="cyan"/>
        </w:rPr>
        <w:t xml:space="preserve"> and overcome </w:t>
      </w:r>
      <w:r w:rsidRPr="00EE61FC">
        <w:rPr>
          <w:rStyle w:val="Emphasis"/>
          <w:highlight w:val="cyan"/>
        </w:rPr>
        <w:t>other political obstacles</w:t>
      </w:r>
      <w:r w:rsidRPr="0018711F">
        <w:rPr>
          <w:rStyle w:val="StyleUnderline"/>
        </w:rPr>
        <w:t>,</w:t>
      </w:r>
      <w:r w:rsidRPr="0018711F">
        <w:rPr>
          <w:sz w:val="16"/>
        </w:rPr>
        <w:t xml:space="preserve">” said Ziegler, one of the nation’s leading abortion rights scholars. Renee Bracey Sherman, founder and co-executive director of the national abortion rights organization WeTestify, said Harris’ identity as a Black and South Asian woman uniquely positions her to speak more personally about how abortion bans disproportionately impact women of color. </w:t>
      </w:r>
      <w:r w:rsidRPr="0018711F">
        <w:rPr>
          <w:rStyle w:val="StyleUnderline"/>
        </w:rPr>
        <w:t xml:space="preserve">She said it “means something for all of us” when people of color speak thoughtfully and unapologetically. </w:t>
      </w:r>
      <w:r w:rsidRPr="0018711F">
        <w:rPr>
          <w:sz w:val="16"/>
        </w:rPr>
        <w:t>She added: “</w:t>
      </w:r>
      <w:r w:rsidRPr="0018711F">
        <w:rPr>
          <w:rStyle w:val="StyleUnderline"/>
        </w:rPr>
        <w:t>I’m looking forward to working with someone who we don’t have to beg to use the word ‘abortion.'”</w:t>
      </w:r>
    </w:p>
    <w:p w14:paraId="16C370AC" w14:textId="77777777" w:rsidR="00D50177" w:rsidRPr="00D50177" w:rsidRDefault="00D50177" w:rsidP="00D50177"/>
    <w:p w14:paraId="6E592470" w14:textId="229E632E" w:rsidR="00D50177" w:rsidRDefault="00D50177" w:rsidP="00712CB2">
      <w:pPr>
        <w:pStyle w:val="Heading3"/>
      </w:pPr>
      <w:r>
        <w:t>Economy</w:t>
      </w:r>
    </w:p>
    <w:p w14:paraId="454A7E6B" w14:textId="77777777" w:rsidR="00D50177" w:rsidRPr="0018711F" w:rsidRDefault="00D50177" w:rsidP="00D50177">
      <w:pPr>
        <w:pStyle w:val="Heading4"/>
        <w:rPr>
          <w:rFonts w:cs="Calibri"/>
        </w:rPr>
      </w:pPr>
      <w:r w:rsidRPr="0018711F">
        <w:rPr>
          <w:rFonts w:cs="Calibri"/>
        </w:rPr>
        <w:t xml:space="preserve">Harris’ economic policies </w:t>
      </w:r>
      <w:r>
        <w:rPr>
          <w:rFonts w:cs="Calibri"/>
        </w:rPr>
        <w:t xml:space="preserve">from the Biden administration </w:t>
      </w:r>
      <w:r w:rsidRPr="0018711F">
        <w:rPr>
          <w:rFonts w:cs="Calibri"/>
        </w:rPr>
        <w:t xml:space="preserve">are </w:t>
      </w:r>
      <w:r w:rsidRPr="0018711F">
        <w:rPr>
          <w:rFonts w:cs="Calibri"/>
          <w:u w:val="single"/>
        </w:rPr>
        <w:t>assets</w:t>
      </w:r>
      <w:r w:rsidRPr="0018711F">
        <w:rPr>
          <w:rFonts w:cs="Calibri"/>
        </w:rPr>
        <w:t xml:space="preserve"> to win the election. </w:t>
      </w:r>
    </w:p>
    <w:p w14:paraId="55E0B021" w14:textId="77777777" w:rsidR="00D50177" w:rsidRPr="0018711F" w:rsidRDefault="00D50177" w:rsidP="00D50177">
      <w:r w:rsidRPr="0018711F">
        <w:rPr>
          <w:rStyle w:val="Style13ptBold"/>
        </w:rPr>
        <w:t xml:space="preserve">Rugaber 7/26 </w:t>
      </w:r>
      <w:r w:rsidRPr="0018711F">
        <w:rPr>
          <w:rStyle w:val="StyleUnderline"/>
          <w:u w:val="none"/>
        </w:rPr>
        <w:t xml:space="preserve">[Christopher Rugaber, </w:t>
      </w:r>
      <w:r w:rsidRPr="0018711F">
        <w:rPr>
          <w:shd w:val="clear" w:color="auto" w:fill="FFFFFF"/>
        </w:rPr>
        <w:t>Economics Reporter at the Associated Press. Rugaber Won SABEW award for 2016 article on how average economic data concealed the fact that for most Americans, income and wealth still trailed pre-recession levels.</w:t>
      </w:r>
      <w:r w:rsidRPr="0018711F">
        <w:rPr>
          <w:rStyle w:val="white-space-pre"/>
          <w:shd w:val="clear" w:color="auto" w:fill="FFFFFF"/>
        </w:rPr>
        <w:t xml:space="preserve"> Rugaber got his Political Science degree from American University. PBS, </w:t>
      </w:r>
      <w:r w:rsidRPr="0018711F">
        <w:t xml:space="preserve">Harris hopes to turn Biden’s economic record into an asset for the election, </w:t>
      </w:r>
      <w:r w:rsidRPr="005A01F7">
        <w:t>https://www.pbs.org/newshour/economy/harris-hopes-to-turn-bidens-economic-record-into-an-asset-for-the-election</w:t>
      </w:r>
      <w:r w:rsidRPr="0018711F">
        <w:t xml:space="preserve">] </w:t>
      </w:r>
      <w:r w:rsidRPr="0018711F">
        <w:rPr>
          <w:b/>
          <w:bCs/>
          <w:color w:val="23E200"/>
        </w:rPr>
        <w:t>CGO-KS</w:t>
      </w:r>
    </w:p>
    <w:p w14:paraId="27D1B2FD" w14:textId="77777777" w:rsidR="00D50177" w:rsidRPr="0018711F" w:rsidRDefault="00D50177" w:rsidP="00D50177">
      <w:pPr>
        <w:rPr>
          <w:rStyle w:val="Style13ptBold"/>
        </w:rPr>
      </w:pPr>
    </w:p>
    <w:p w14:paraId="32CC54F3" w14:textId="77777777" w:rsidR="00D50177" w:rsidRPr="000A1249" w:rsidRDefault="00D50177" w:rsidP="00D50177">
      <w:pPr>
        <w:rPr>
          <w:sz w:val="16"/>
        </w:rPr>
      </w:pPr>
      <w:r w:rsidRPr="0018711F">
        <w:rPr>
          <w:sz w:val="16"/>
        </w:rPr>
        <w:t xml:space="preserve">A key question is looming for Vice President </w:t>
      </w:r>
      <w:r w:rsidRPr="00EE61FC">
        <w:rPr>
          <w:rStyle w:val="StyleUnderline"/>
          <w:highlight w:val="cyan"/>
        </w:rPr>
        <w:t>Kamala Harris</w:t>
      </w:r>
      <w:r w:rsidRPr="0018711F">
        <w:rPr>
          <w:sz w:val="16"/>
        </w:rPr>
        <w:t xml:space="preserve"> as she </w:t>
      </w:r>
      <w:r w:rsidRPr="00EE61FC">
        <w:rPr>
          <w:rStyle w:val="StyleUnderline"/>
          <w:highlight w:val="cyan"/>
        </w:rPr>
        <w:t>edges closer to</w:t>
      </w:r>
      <w:r w:rsidRPr="0018711F">
        <w:rPr>
          <w:rStyle w:val="StyleUnderline"/>
        </w:rPr>
        <w:t xml:space="preserve"> gaining the Democratic presidential </w:t>
      </w:r>
      <w:r w:rsidRPr="00EE61FC">
        <w:rPr>
          <w:rStyle w:val="StyleUnderline"/>
          <w:highlight w:val="cyan"/>
        </w:rPr>
        <w:t>nomination</w:t>
      </w:r>
      <w:r w:rsidRPr="00EE61FC">
        <w:rPr>
          <w:sz w:val="16"/>
          <w:highlight w:val="cyan"/>
        </w:rPr>
        <w:t>:</w:t>
      </w:r>
      <w:r w:rsidRPr="0018711F">
        <w:rPr>
          <w:sz w:val="16"/>
        </w:rPr>
        <w:t xml:space="preserve"> Can she turn the Biden-Harris economic record into a political advantage in a way </w:t>
      </w:r>
      <w:r w:rsidRPr="005A01F7">
        <w:rPr>
          <w:rFonts w:eastAsiaTheme="majorEastAsia"/>
        </w:rPr>
        <w:t>that President Joe Biden</w:t>
      </w:r>
      <w:r w:rsidRPr="0018711F">
        <w:rPr>
          <w:sz w:val="16"/>
        </w:rPr>
        <w:t xml:space="preserve"> failed to do? In some ways, </w:t>
      </w:r>
      <w:r w:rsidRPr="00EE61FC">
        <w:rPr>
          <w:rStyle w:val="StyleUnderline"/>
          <w:highlight w:val="cyan"/>
        </w:rPr>
        <w:t>her task would</w:t>
      </w:r>
      <w:r w:rsidRPr="0018711F">
        <w:rPr>
          <w:rStyle w:val="StyleUnderline"/>
        </w:rPr>
        <w:t xml:space="preserve"> </w:t>
      </w:r>
      <w:r w:rsidRPr="00EE61FC">
        <w:rPr>
          <w:rStyle w:val="Emphasis"/>
          <w:highlight w:val="cyan"/>
        </w:rPr>
        <w:t>seem straightforward</w:t>
      </w:r>
      <w:r w:rsidRPr="0018711F">
        <w:rPr>
          <w:rStyle w:val="StyleUnderline"/>
        </w:rPr>
        <w:t xml:space="preserve">: The </w:t>
      </w:r>
      <w:r w:rsidRPr="00EE61FC">
        <w:rPr>
          <w:rStyle w:val="StyleUnderline"/>
          <w:highlight w:val="cyan"/>
        </w:rPr>
        <w:t>administration</w:t>
      </w:r>
      <w:r w:rsidRPr="0018711F">
        <w:rPr>
          <w:rStyle w:val="StyleUnderline"/>
        </w:rPr>
        <w:t xml:space="preserve"> over</w:t>
      </w:r>
      <w:r w:rsidRPr="00EE61FC">
        <w:rPr>
          <w:rStyle w:val="StyleUnderline"/>
          <w:highlight w:val="cyan"/>
        </w:rPr>
        <w:t>saw</w:t>
      </w:r>
      <w:r w:rsidRPr="0018711F">
        <w:rPr>
          <w:rStyle w:val="StyleUnderline"/>
        </w:rPr>
        <w:t xml:space="preserve"> a </w:t>
      </w:r>
      <w:r w:rsidRPr="00EE61FC">
        <w:rPr>
          <w:rStyle w:val="Emphasis"/>
          <w:highlight w:val="cyan"/>
        </w:rPr>
        <w:t>vigorous rebound</w:t>
      </w:r>
      <w:r w:rsidRPr="0018711F">
        <w:rPr>
          <w:rStyle w:val="StyleUnderline"/>
        </w:rPr>
        <w:t xml:space="preserve"> from the pandemic recession,</w:t>
      </w:r>
      <w:r w:rsidRPr="0018711F">
        <w:rPr>
          <w:sz w:val="16"/>
        </w:rPr>
        <w:t xml:space="preserve"> one that shrank the </w:t>
      </w:r>
      <w:r w:rsidRPr="00EE61FC">
        <w:rPr>
          <w:rStyle w:val="StyleUnderline"/>
          <w:highlight w:val="cyan"/>
        </w:rPr>
        <w:t>U.S. unemployment rate to a half-century low of 3.4%</w:t>
      </w:r>
      <w:r w:rsidRPr="0018711F">
        <w:rPr>
          <w:sz w:val="16"/>
        </w:rPr>
        <w:t xml:space="preserve"> in early 2023 — far </w:t>
      </w:r>
      <w:r w:rsidRPr="00EE61FC">
        <w:rPr>
          <w:rStyle w:val="StyleUnderline"/>
          <w:highlight w:val="cyan"/>
        </w:rPr>
        <w:t>below</w:t>
      </w:r>
      <w:r w:rsidRPr="0018711F">
        <w:rPr>
          <w:rStyle w:val="StyleUnderline"/>
        </w:rPr>
        <w:t xml:space="preserve"> the painful </w:t>
      </w:r>
      <w:r w:rsidRPr="00EE61FC">
        <w:rPr>
          <w:rStyle w:val="StyleUnderline"/>
          <w:highlight w:val="cyan"/>
        </w:rPr>
        <w:t>6.4%</w:t>
      </w:r>
      <w:r w:rsidRPr="0018711F">
        <w:rPr>
          <w:rStyle w:val="StyleUnderline"/>
        </w:rPr>
        <w:t xml:space="preserve"> rate when Biden and Harris took office </w:t>
      </w:r>
      <w:r w:rsidRPr="00EE61FC">
        <w:rPr>
          <w:rStyle w:val="StyleUnderline"/>
          <w:highlight w:val="cyan"/>
        </w:rPr>
        <w:t>in 2021</w:t>
      </w:r>
      <w:r w:rsidRPr="0018711F">
        <w:rPr>
          <w:sz w:val="16"/>
        </w:rPr>
        <w:t xml:space="preserve">. </w:t>
      </w:r>
      <w:r w:rsidRPr="0018711F">
        <w:rPr>
          <w:rStyle w:val="StyleUnderline"/>
        </w:rPr>
        <w:t xml:space="preserve">The </w:t>
      </w:r>
      <w:r w:rsidRPr="00EE61FC">
        <w:rPr>
          <w:rStyle w:val="Emphasis"/>
          <w:highlight w:val="cyan"/>
        </w:rPr>
        <w:t>rate stayed below 4%</w:t>
      </w:r>
      <w:r w:rsidRPr="0018711F">
        <w:rPr>
          <w:rStyle w:val="StyleUnderline"/>
        </w:rPr>
        <w:t xml:space="preserve"> for more than two years, the longest such stretch </w:t>
      </w:r>
      <w:r w:rsidRPr="00EE61FC">
        <w:rPr>
          <w:rStyle w:val="StyleUnderline"/>
          <w:highlight w:val="cyan"/>
        </w:rPr>
        <w:t>since the</w:t>
      </w:r>
      <w:r w:rsidRPr="0018711F">
        <w:rPr>
          <w:rStyle w:val="StyleUnderline"/>
        </w:rPr>
        <w:t xml:space="preserve"> 19</w:t>
      </w:r>
      <w:r w:rsidRPr="00EE61FC">
        <w:rPr>
          <w:rStyle w:val="StyleUnderline"/>
          <w:highlight w:val="cyan"/>
        </w:rPr>
        <w:t>60s</w:t>
      </w:r>
      <w:r w:rsidRPr="0018711F">
        <w:rPr>
          <w:rStyle w:val="StyleUnderline"/>
        </w:rPr>
        <w:t xml:space="preserve">. Boosted by the administration’s $1.9 trillion stimulus package, robust economic growth sent demand for workers soaring, forcing employers to jack up wages. </w:t>
      </w:r>
      <w:r w:rsidRPr="00EE61FC">
        <w:rPr>
          <w:rStyle w:val="Emphasis"/>
          <w:highlight w:val="cyan"/>
        </w:rPr>
        <w:t>Paychecks rose particularly fast for lower-paid workers</w:t>
      </w:r>
      <w:r w:rsidRPr="0018711F">
        <w:rPr>
          <w:rStyle w:val="StyleUnderline"/>
        </w:rPr>
        <w:t xml:space="preserve">, thereby </w:t>
      </w:r>
      <w:r w:rsidRPr="00EE61FC">
        <w:rPr>
          <w:rStyle w:val="StyleUnderline"/>
          <w:highlight w:val="cyan"/>
        </w:rPr>
        <w:t>narrowing income inequality.</w:t>
      </w:r>
      <w:r w:rsidRPr="0018711F">
        <w:rPr>
          <w:rStyle w:val="StyleUnderline"/>
        </w:rPr>
        <w:t xml:space="preserve"> </w:t>
      </w:r>
      <w:r w:rsidRPr="0018711F">
        <w:rPr>
          <w:sz w:val="16"/>
        </w:rPr>
        <w:t xml:space="preserve">Soon, though, clogged supply chains caused parts shortages, as demand for furniture, cars, and other goods, juiced by the administration’s stimulus, soared. Russia’s invasion of Ukraine escalated gas and food prices. In June 2022, </w:t>
      </w:r>
      <w:r w:rsidRPr="005A01F7">
        <w:rPr>
          <w:rFonts w:eastAsiaTheme="majorEastAsia"/>
        </w:rPr>
        <w:t>inflation reached a four-decade high</w:t>
      </w:r>
      <w:r w:rsidRPr="0018711F">
        <w:rPr>
          <w:sz w:val="16"/>
        </w:rPr>
        <w:t xml:space="preserve">. The spike in prices was so severe that it offset most of the wage growth that workers had enjoyed. And it soured Americans on the economy. Consumer sentiment plunged in late 2021 and has barely recovered even as inflation has plummeted from 9.1% in 2022 to 3%. </w:t>
      </w:r>
      <w:r w:rsidRPr="0018711F">
        <w:rPr>
          <w:rStyle w:val="StyleUnderline"/>
        </w:rPr>
        <w:t xml:space="preserve">A </w:t>
      </w:r>
      <w:r w:rsidRPr="0018711F">
        <w:rPr>
          <w:rStyle w:val="Emphasis"/>
        </w:rPr>
        <w:t>wide gap has opened</w:t>
      </w:r>
      <w:r w:rsidRPr="0018711F">
        <w:rPr>
          <w:rStyle w:val="StyleUnderline"/>
        </w:rPr>
        <w:t xml:space="preserve"> up between the public’s dim view of the economy and the </w:t>
      </w:r>
      <w:r w:rsidRPr="00EE61FC">
        <w:rPr>
          <w:rStyle w:val="StyleUnderline"/>
          <w:highlight w:val="cyan"/>
        </w:rPr>
        <w:t>generally positive data on jobs</w:t>
      </w:r>
      <w:r w:rsidRPr="0018711F">
        <w:rPr>
          <w:rStyle w:val="StyleUnderline"/>
        </w:rPr>
        <w:t>,</w:t>
      </w:r>
      <w:r w:rsidRPr="0018711F">
        <w:rPr>
          <w:sz w:val="16"/>
        </w:rPr>
        <w:t xml:space="preserve"> </w:t>
      </w:r>
      <w:r w:rsidRPr="00EE61FC">
        <w:rPr>
          <w:rStyle w:val="StyleUnderline"/>
          <w:highlight w:val="cyan"/>
        </w:rPr>
        <w:t>falling inflation and economic growth</w:t>
      </w:r>
      <w:r w:rsidRPr="0018711F">
        <w:rPr>
          <w:sz w:val="16"/>
        </w:rPr>
        <w:t xml:space="preserve">. Chris Jackson, head of polling at Ipsos Public Affairs, said he blames the cumulative jump in average prices over the past three years — </w:t>
      </w:r>
      <w:r w:rsidRPr="0018711F">
        <w:rPr>
          <w:rStyle w:val="StyleUnderline"/>
        </w:rPr>
        <w:t xml:space="preserve">roughly 20%, only partly offset by higher paychecks — and a general unease about the country’s direction. </w:t>
      </w:r>
      <w:r w:rsidRPr="0018711F">
        <w:rPr>
          <w:sz w:val="16"/>
        </w:rPr>
        <w:t xml:space="preserve">“People are, generally speaking, doing OK,” Jackson said. “They have their jobs, they’re getting paid, they’ve seen pay raises — all those sort of things. And yet they don’t feel like their dollars go as far. They feel like the country is not going in a good direction, just in general.” Former President Donald Trump is campaigning hard on the higher cost of living, having mentioned inflation 14 times in his speech last week at the Republican National Convention. His running mate, Sen. JD Vance of Ohio, has attacked Biden over the surge in housing costs, which has diminished the hopes of many would-be home buyers. Speaking this week in Indianapolis, </w:t>
      </w:r>
      <w:r w:rsidRPr="00EE61FC">
        <w:rPr>
          <w:rStyle w:val="StyleUnderline"/>
          <w:highlight w:val="cyan"/>
        </w:rPr>
        <w:t xml:space="preserve">Harris </w:t>
      </w:r>
      <w:r w:rsidRPr="00EE61FC">
        <w:rPr>
          <w:rStyle w:val="Emphasis"/>
          <w:highlight w:val="cyan"/>
        </w:rPr>
        <w:t xml:space="preserve">highlighted </w:t>
      </w:r>
      <w:r w:rsidRPr="00EE61FC">
        <w:rPr>
          <w:rStyle w:val="StyleUnderline"/>
          <w:highlight w:val="cyan"/>
        </w:rPr>
        <w:t xml:space="preserve">her </w:t>
      </w:r>
      <w:r w:rsidRPr="00EE61FC">
        <w:rPr>
          <w:rStyle w:val="Emphasis"/>
          <w:highlight w:val="cyan"/>
        </w:rPr>
        <w:t>support</w:t>
      </w:r>
      <w:r w:rsidRPr="00EE61FC">
        <w:rPr>
          <w:rStyle w:val="StyleUnderline"/>
          <w:highlight w:val="cyan"/>
        </w:rPr>
        <w:t xml:space="preserve"> for “affordable health care” and “affordable child care.”</w:t>
      </w:r>
      <w:r w:rsidRPr="0018711F">
        <w:rPr>
          <w:rStyle w:val="StyleUnderline"/>
        </w:rPr>
        <w:t xml:space="preserve"> </w:t>
      </w:r>
      <w:r w:rsidRPr="0018711F">
        <w:rPr>
          <w:sz w:val="16"/>
        </w:rPr>
        <w:t xml:space="preserve">She also </w:t>
      </w:r>
      <w:r w:rsidRPr="0018711F">
        <w:rPr>
          <w:sz w:val="10"/>
          <w:szCs w:val="16"/>
        </w:rPr>
        <w:t xml:space="preserve">charged that Trump would eliminate the Biden administration’s price cap on insulin, which the White House often cites as an example of its efforts to reduce high drug costs. Even though inflation — the rate of price increases — has sharply slowed over the past two years, Americans remain unhappy that average prices are much higher than they were just a few years ago. Grocery prices are up 21% since Biden and Harris took office.h Average apartment rents have climbed about 23%, to $1,411 a month, according to Apartment List. And to fight inflation, the Federal Reserve, led by Chair Jerome Powell, raised its key interest rate at the fastest pace in four decades. Borrowing costs soared as a result. The average 30-year fixed mortgage rate has more than doubled, from a low of about 2.7% during the pandemic to about 6.8% last week. The combined increase in prices and inflation has been particularly jarring for many families because it followed nearly a decade of little-to-no inflation and ultra-low interest rates. America’s households grew used to prices barely rising. From 2015 until the pandemic, for example, U.S. food prices were basically flat. When high inflation eventually did strike, it both bruised Americans’ finances and darkened their economic outlook. Still, many leading policymakers see the Fed’s sharp boost in interest rates, and the subsequent fall in inflation, as an economic success story. When the Fed began aggressively raising rates, making consumer and business loans much costlier, the widespread fear was that the United States would soon tumble into a recession. In August 2022, Powell issued a high-profile warning that the Fed’s inflation fight would “bring some pain to households and businesses.” Instead, inflation has fallen without a sharp rise in unemployment, which is at a still-low 4.1%. And Fed officials have indicated that they’re increasingly confident that inflation is declining steadily toward their 2% target. Christopher Waller, an influential member of the Fed’s governing board, celebrated that progress in remarks last week. “We’ve never really seen this in terms of a severe policy tightening,” Waller said, referring to the Fed’s rate hikes. “The economy just kind of held its ground. And inflation came down a lot. This has been an amazing recovery from what happened in ’21 and ’22.” Yet many everyday Americans aren’t sharing in the enthusiasm as they grapple with still-high costs. New car prices, for example, jumped 24% in the three years after the pandemic, to an average of $48,000. They have largely leveled off in the past year, according to government data. But on Thursday, General Motors said that customers paid an average of nearly $50,000 for one of its new cars in the April to June quarter. Perhaps most painfully, housing affordability has worsened. Both prices and mortgage rates are much higher than they were three years ago. The monthly payment for a newly purchased median-priced home has jumped nearly one-third in that time, to more than $3,000, according to Harvard’s Joint Center for Housing Studies. Would-be homebuyers need to earn at least $100,000 to afford the median-priced home in nearly half of all metro areas, the center has found. Abigail Wozniak, director of the Opportunity and Growth Institute at the Federal Reserve Bank of Minneapolis, said the burden of such major purchases becomes harder to manage when overall prices spike. “It’s difficult to change your consumption” of cars and homes “in little amounts quickly,” Wozniak said. “You’re forced to think about this big budget choice of, should I give up a car and substitute into transit? That’s a huge adjustment. And adjustments are painful.” Then there are groceries. A pound of ground beef has jumped $1.05 since Biden’s inauguration, to a national average of $5.36 a pound, according to government data. Though egg prices are far below the peak they reached during a bout of avian flu in late 2022, at $2.72 a dozen they’re still 85% more expensive than they were three years ago. </w:t>
      </w:r>
      <w:r w:rsidRPr="0018711F">
        <w:rPr>
          <w:sz w:val="16"/>
        </w:rPr>
        <w:t xml:space="preserve">A pound of chicken has surged 25% to $2.01 since January 2021. </w:t>
      </w:r>
      <w:r w:rsidRPr="00EE61FC">
        <w:rPr>
          <w:rStyle w:val="StyleUnderline"/>
          <w:highlight w:val="cyan"/>
        </w:rPr>
        <w:t>Economists</w:t>
      </w:r>
      <w:r w:rsidRPr="0018711F">
        <w:rPr>
          <w:rStyle w:val="StyleUnderline"/>
        </w:rPr>
        <w:t xml:space="preserve"> at the Biden administration have </w:t>
      </w:r>
      <w:r w:rsidRPr="00EE61FC">
        <w:rPr>
          <w:rStyle w:val="StyleUnderline"/>
          <w:highlight w:val="cyan"/>
        </w:rPr>
        <w:t>calculated,</w:t>
      </w:r>
      <w:r w:rsidRPr="0018711F">
        <w:rPr>
          <w:rStyle w:val="StyleUnderline"/>
        </w:rPr>
        <w:t xml:space="preserve"> though, that </w:t>
      </w:r>
      <w:r w:rsidRPr="00EE61FC">
        <w:rPr>
          <w:rStyle w:val="Emphasis"/>
          <w:highlight w:val="cyan"/>
        </w:rPr>
        <w:t>average wages</w:t>
      </w:r>
      <w:r w:rsidRPr="0018711F">
        <w:rPr>
          <w:rStyle w:val="Emphasis"/>
        </w:rPr>
        <w:t xml:space="preserve"> </w:t>
      </w:r>
      <w:r w:rsidRPr="00EE61FC">
        <w:rPr>
          <w:rStyle w:val="Emphasis"/>
          <w:highlight w:val="cyan"/>
        </w:rPr>
        <w:t>have</w:t>
      </w:r>
      <w:r w:rsidRPr="0018711F">
        <w:rPr>
          <w:rStyle w:val="Emphasis"/>
        </w:rPr>
        <w:t xml:space="preserve"> </w:t>
      </w:r>
      <w:r w:rsidRPr="00EE61FC">
        <w:rPr>
          <w:rStyle w:val="Emphasis"/>
          <w:highlight w:val="cyan"/>
        </w:rPr>
        <w:t>risen</w:t>
      </w:r>
      <w:r w:rsidRPr="0018711F">
        <w:rPr>
          <w:rStyle w:val="Emphasis"/>
        </w:rPr>
        <w:t xml:space="preserve"> enough </w:t>
      </w:r>
      <w:r w:rsidRPr="00EE61FC">
        <w:rPr>
          <w:rStyle w:val="Emphasis"/>
          <w:highlight w:val="cyan"/>
        </w:rPr>
        <w:t>to make up</w:t>
      </w:r>
      <w:r w:rsidRPr="0018711F">
        <w:rPr>
          <w:rStyle w:val="Emphasis"/>
        </w:rPr>
        <w:t xml:space="preserve"> </w:t>
      </w:r>
      <w:r w:rsidRPr="00EE61FC">
        <w:rPr>
          <w:rStyle w:val="Emphasis"/>
          <w:highlight w:val="cyan"/>
        </w:rPr>
        <w:t>for</w:t>
      </w:r>
      <w:r w:rsidRPr="0018711F">
        <w:rPr>
          <w:rStyle w:val="Emphasis"/>
        </w:rPr>
        <w:t xml:space="preserve"> the </w:t>
      </w:r>
      <w:r w:rsidRPr="00EE61FC">
        <w:rPr>
          <w:rStyle w:val="Emphasis"/>
          <w:highlight w:val="cyan"/>
        </w:rPr>
        <w:t>higher costs</w:t>
      </w:r>
      <w:r w:rsidRPr="0018711F">
        <w:rPr>
          <w:rStyle w:val="StyleUnderline"/>
        </w:rPr>
        <w:t xml:space="preserve">. </w:t>
      </w:r>
      <w:r w:rsidRPr="0018711F">
        <w:rPr>
          <w:sz w:val="16"/>
        </w:rPr>
        <w:t xml:space="preserve">As of June, average hourly pay was 23% higher than it was four years earlier — larger than the 21% jump in average prices. </w:t>
      </w:r>
      <w:r w:rsidRPr="0018711F">
        <w:rPr>
          <w:rStyle w:val="StyleUnderline"/>
        </w:rPr>
        <w:t>As a result</w:t>
      </w:r>
      <w:r w:rsidRPr="00EE61FC">
        <w:rPr>
          <w:rStyle w:val="StyleUnderline"/>
          <w:highlight w:val="cyan"/>
        </w:rPr>
        <w:t>, the White House</w:t>
      </w:r>
      <w:r w:rsidRPr="0018711F">
        <w:rPr>
          <w:rStyle w:val="StyleUnderline"/>
        </w:rPr>
        <w:t xml:space="preserve"> </w:t>
      </w:r>
      <w:r w:rsidRPr="00EE61FC">
        <w:rPr>
          <w:rStyle w:val="StyleUnderline"/>
          <w:highlight w:val="cyan"/>
        </w:rPr>
        <w:t>economists calculated,</w:t>
      </w:r>
      <w:r w:rsidRPr="0018711F">
        <w:rPr>
          <w:rStyle w:val="StyleUnderline"/>
        </w:rPr>
        <w:t xml:space="preserve"> </w:t>
      </w:r>
      <w:r w:rsidRPr="00EE61FC">
        <w:rPr>
          <w:rStyle w:val="StyleUnderline"/>
          <w:highlight w:val="cyan"/>
        </w:rPr>
        <w:t>it</w:t>
      </w:r>
      <w:r w:rsidRPr="0018711F">
        <w:rPr>
          <w:rStyle w:val="StyleUnderline"/>
        </w:rPr>
        <w:t xml:space="preserve"> now </w:t>
      </w:r>
      <w:r w:rsidRPr="00EE61FC">
        <w:rPr>
          <w:rStyle w:val="Emphasis"/>
          <w:highlight w:val="cyan"/>
        </w:rPr>
        <w:t>takes</w:t>
      </w:r>
      <w:r w:rsidRPr="00EE61FC">
        <w:rPr>
          <w:rStyle w:val="StyleUnderline"/>
          <w:highlight w:val="cyan"/>
        </w:rPr>
        <w:t xml:space="preserve"> about </w:t>
      </w:r>
      <w:r w:rsidRPr="00EE61FC">
        <w:rPr>
          <w:rStyle w:val="Emphasis"/>
          <w:highlight w:val="cyan"/>
        </w:rPr>
        <w:t>3.6 hours of work</w:t>
      </w:r>
      <w:r w:rsidRPr="0018711F">
        <w:rPr>
          <w:rStyle w:val="StyleUnderline"/>
        </w:rPr>
        <w:t xml:space="preserve"> for a typical employee </w:t>
      </w:r>
      <w:r w:rsidRPr="00EE61FC">
        <w:rPr>
          <w:rStyle w:val="StyleUnderline"/>
          <w:highlight w:val="cyan"/>
        </w:rPr>
        <w:t>to buy</w:t>
      </w:r>
      <w:r w:rsidRPr="0018711F">
        <w:rPr>
          <w:rStyle w:val="StyleUnderline"/>
        </w:rPr>
        <w:t xml:space="preserve"> a </w:t>
      </w:r>
      <w:r w:rsidRPr="00EE61FC">
        <w:rPr>
          <w:rStyle w:val="Emphasis"/>
          <w:highlight w:val="cyan"/>
        </w:rPr>
        <w:t>week</w:t>
      </w:r>
      <w:r w:rsidRPr="0018711F">
        <w:rPr>
          <w:rStyle w:val="Emphasis"/>
        </w:rPr>
        <w:t xml:space="preserve">’s </w:t>
      </w:r>
      <w:r w:rsidRPr="00EE61FC">
        <w:rPr>
          <w:rStyle w:val="Emphasis"/>
          <w:highlight w:val="cyan"/>
        </w:rPr>
        <w:t>worth of groceries</w:t>
      </w:r>
      <w:r w:rsidRPr="0018711F">
        <w:rPr>
          <w:rStyle w:val="StyleUnderline"/>
        </w:rPr>
        <w:t xml:space="preserve">, about the </w:t>
      </w:r>
      <w:r w:rsidRPr="00EE61FC">
        <w:rPr>
          <w:rStyle w:val="StyleUnderline"/>
          <w:highlight w:val="cyan"/>
        </w:rPr>
        <w:t>same</w:t>
      </w:r>
      <w:r w:rsidRPr="0018711F">
        <w:rPr>
          <w:rStyle w:val="StyleUnderline"/>
        </w:rPr>
        <w:t xml:space="preserve"> as it did </w:t>
      </w:r>
      <w:r w:rsidRPr="00EE61FC">
        <w:rPr>
          <w:rStyle w:val="Emphasis"/>
          <w:highlight w:val="cyan"/>
        </w:rPr>
        <w:t>before</w:t>
      </w:r>
      <w:r w:rsidRPr="00EE61FC">
        <w:rPr>
          <w:rStyle w:val="StyleUnderline"/>
          <w:highlight w:val="cyan"/>
        </w:rPr>
        <w:t xml:space="preserve"> the pandemic</w:t>
      </w:r>
      <w:r w:rsidRPr="0018711F">
        <w:rPr>
          <w:rStyle w:val="StyleUnderline"/>
        </w:rPr>
        <w:t xml:space="preserve">. </w:t>
      </w:r>
      <w:r w:rsidRPr="0018711F">
        <w:rPr>
          <w:sz w:val="13"/>
          <w:szCs w:val="20"/>
        </w:rPr>
        <w:t>Economists say this is how it’s supposed to work: After an inflationary burst, prices won’t fall back to their previous levels. Such sustained price drops typically occur only during recessions. In a healthy economy, wages eventually rise enough for consumers to afford the higher costs. By some measures, lower-income workers have fared particularly well, a result of the difficulty employers faced after the pandemic in filling many in-person jobs. Wages for restaurant and hotel workers soared nearly 15% in the spring of 2022 from a year earlier — much faster than the inflation rate. Yet overall household income hasn’t grown as fast as hourly pay. That can happen if fewer people in a household work or if their hours are cut. Economists at Motio Research have calculated that since Biden was inaugurated in January 2021, inflation-adjusted median household incomes have risen just 1.6% to $79,000. (The median represents a midpoint and filters out extremely high or low numbers that can skew averages.) “So if half of the population, at least, see their income stagnating for four years, you can understand why inflation is being identified as a huge problem here,” said Matias Scaglione, a co-founder of Motio.</w:t>
      </w:r>
    </w:p>
    <w:p w14:paraId="583A07CF" w14:textId="77777777" w:rsidR="00D50177" w:rsidRPr="00D50177" w:rsidRDefault="00D50177" w:rsidP="00D50177"/>
    <w:p w14:paraId="1193125C" w14:textId="63F2A2B7" w:rsidR="008C4DA0" w:rsidRDefault="008C4DA0" w:rsidP="00712CB2">
      <w:pPr>
        <w:pStyle w:val="Heading3"/>
      </w:pPr>
      <w:r>
        <w:t>Wisconsin</w:t>
      </w:r>
    </w:p>
    <w:p w14:paraId="79205E99" w14:textId="77777777" w:rsidR="008C4DA0" w:rsidRDefault="008C4DA0" w:rsidP="008C4DA0">
      <w:pPr>
        <w:pStyle w:val="Heading4"/>
      </w:pPr>
      <w:r>
        <w:t>Harris is just barely holding onto Wisconsin now</w:t>
      </w:r>
    </w:p>
    <w:p w14:paraId="69DA0552" w14:textId="77777777" w:rsidR="008C4DA0" w:rsidRDefault="008C4DA0" w:rsidP="008C4DA0">
      <w:r w:rsidRPr="008C4DA0">
        <w:rPr>
          <w:rStyle w:val="Style13ptBold"/>
        </w:rPr>
        <w:t>Ward and Shakil 7/30</w:t>
      </w:r>
      <w:r>
        <w:t>, Jasper Ward and Ismail Shakil are both reporters at Reuters,“Harris gaining ground on Trump in 6 of 7 swing states, Bloomberg poll shows”, 7/30/24, JLB, https://www.yahoo.com/news/harris-gaining-ground-trump-6-215635755.html?fr=sycsrp_catchall</w:t>
      </w:r>
    </w:p>
    <w:p w14:paraId="6C0B10CC" w14:textId="77777777" w:rsidR="008C4DA0" w:rsidRDefault="008C4DA0" w:rsidP="008C4DA0">
      <w:r>
        <w:t xml:space="preserve">WASHINGTON (Reuters) - </w:t>
      </w:r>
      <w:r w:rsidRPr="00A21EC3">
        <w:rPr>
          <w:rStyle w:val="StyleUnderline"/>
        </w:rPr>
        <w:t xml:space="preserve">Democratic U.S. Vice President Kamala </w:t>
      </w:r>
      <w:r w:rsidRPr="00EE61FC">
        <w:rPr>
          <w:rStyle w:val="Emphasis"/>
          <w:highlight w:val="cyan"/>
        </w:rPr>
        <w:t>Harris has gained ground against</w:t>
      </w:r>
      <w:r w:rsidRPr="00A21EC3">
        <w:rPr>
          <w:rStyle w:val="StyleUnderline"/>
        </w:rPr>
        <w:t xml:space="preserve"> Republican Donald </w:t>
      </w:r>
      <w:r w:rsidRPr="00EE61FC">
        <w:rPr>
          <w:rStyle w:val="StyleUnderline"/>
          <w:highlight w:val="cyan"/>
        </w:rPr>
        <w:t>Trump</w:t>
      </w:r>
      <w:r w:rsidRPr="00A21EC3">
        <w:rPr>
          <w:rStyle w:val="StyleUnderline"/>
        </w:rPr>
        <w:t xml:space="preserve"> in six of the seven swing states since President Joe Biden dropped out of the presidential race, according to a Bloomberg News/Morning Consult poll of registered voters published on Tuesday</w:t>
      </w:r>
      <w:r>
        <w:t>.</w:t>
      </w:r>
    </w:p>
    <w:p w14:paraId="7F906588" w14:textId="77777777" w:rsidR="008C4DA0" w:rsidRPr="00A21EC3" w:rsidRDefault="008C4DA0" w:rsidP="008C4DA0">
      <w:pPr>
        <w:rPr>
          <w:u w:val="single"/>
        </w:rPr>
      </w:pPr>
      <w:r>
        <w:t xml:space="preserve">The poll - conducted online from July 24-28 - </w:t>
      </w:r>
      <w:r w:rsidRPr="00A21EC3">
        <w:rPr>
          <w:rStyle w:val="StyleUnderline"/>
        </w:rPr>
        <w:t xml:space="preserve">shows </w:t>
      </w:r>
      <w:r w:rsidRPr="00EE61FC">
        <w:rPr>
          <w:rStyle w:val="StyleUnderline"/>
          <w:highlight w:val="cyan"/>
        </w:rPr>
        <w:t>Harris leading Trump in</w:t>
      </w:r>
      <w:r w:rsidRPr="00A21EC3">
        <w:rPr>
          <w:rStyle w:val="StyleUnderline"/>
        </w:rPr>
        <w:t xml:space="preserve"> Michigan by 11 percentage points, while in Arizona, </w:t>
      </w:r>
      <w:r w:rsidRPr="00EE61FC">
        <w:rPr>
          <w:rStyle w:val="StyleUnderline"/>
          <w:highlight w:val="cyan"/>
        </w:rPr>
        <w:t>Wisconsin</w:t>
      </w:r>
      <w:r w:rsidRPr="00A21EC3">
        <w:rPr>
          <w:rStyle w:val="StyleUnderline"/>
        </w:rPr>
        <w:t xml:space="preserve"> and Nevada, she has </w:t>
      </w:r>
      <w:r w:rsidRPr="00EE61FC">
        <w:rPr>
          <w:rStyle w:val="StyleUnderline"/>
          <w:highlight w:val="cyan"/>
        </w:rPr>
        <w:t>a 2-point advantage</w:t>
      </w:r>
      <w:r w:rsidRPr="00A21EC3">
        <w:rPr>
          <w:rStyle w:val="StyleUnderline"/>
        </w:rPr>
        <w:t>. Trump is ahead of Harris in Pennsylvania by 4 points and in North Carolina by 2 points. They are on equal footing in Georgia.</w:t>
      </w:r>
    </w:p>
    <w:p w14:paraId="61940352" w14:textId="77777777" w:rsidR="008C4DA0" w:rsidRPr="00A21EC3" w:rsidRDefault="008C4DA0" w:rsidP="008C4DA0">
      <w:pPr>
        <w:rPr>
          <w:u w:val="single"/>
        </w:rPr>
      </w:pPr>
      <w:r w:rsidRPr="00EE61FC">
        <w:rPr>
          <w:rStyle w:val="Emphasis"/>
          <w:highlight w:val="cyan"/>
        </w:rPr>
        <w:t>Wisconsin</w:t>
      </w:r>
      <w:r w:rsidRPr="00A21EC3">
        <w:rPr>
          <w:rStyle w:val="Emphasis"/>
        </w:rPr>
        <w:t xml:space="preserve"> is the only state of the seven where </w:t>
      </w:r>
      <w:r w:rsidRPr="00EE61FC">
        <w:rPr>
          <w:rStyle w:val="Emphasis"/>
          <w:highlight w:val="cyan"/>
        </w:rPr>
        <w:t>Trump has narrowed his deficit with Harris</w:t>
      </w:r>
      <w:r w:rsidRPr="00A21EC3">
        <w:rPr>
          <w:rStyle w:val="StyleUnderline"/>
        </w:rPr>
        <w:t xml:space="preserve"> in comparison to Biden's performance in a previous poll.</w:t>
      </w:r>
    </w:p>
    <w:p w14:paraId="065056CE" w14:textId="77777777" w:rsidR="008C4DA0" w:rsidRDefault="008C4DA0" w:rsidP="008C4DA0">
      <w:r>
        <w:t xml:space="preserve">Tuesday's poll has </w:t>
      </w:r>
      <w:r w:rsidRPr="00EE61FC">
        <w:rPr>
          <w:rStyle w:val="StyleUnderline"/>
          <w:highlight w:val="cyan"/>
        </w:rPr>
        <w:t>a margin of error of</w:t>
      </w:r>
      <w:r>
        <w:t xml:space="preserve"> 3 percentage points in Arizona, Georgia and Pennsylvania, </w:t>
      </w:r>
      <w:r w:rsidRPr="00EE61FC">
        <w:rPr>
          <w:rStyle w:val="StyleUnderline"/>
          <w:highlight w:val="cyan"/>
        </w:rPr>
        <w:t>4 percentage points in</w:t>
      </w:r>
      <w:r>
        <w:t xml:space="preserve"> Michigan, North Carolina and Wisconsin, and 5 percentage points in Nevada.</w:t>
      </w:r>
    </w:p>
    <w:p w14:paraId="7DC64C5B" w14:textId="79821A70" w:rsidR="008C4DA0" w:rsidRDefault="008C4DA0" w:rsidP="008C4DA0">
      <w:pPr>
        <w:pStyle w:val="Heading4"/>
      </w:pPr>
      <w:r>
        <w:t xml:space="preserve">Wisconsin is the make or break state – Historically Razor thin .2% Margins </w:t>
      </w:r>
    </w:p>
    <w:p w14:paraId="3B6C463B" w14:textId="77777777" w:rsidR="008C4DA0" w:rsidRPr="00BA2092" w:rsidRDefault="008C4DA0" w:rsidP="008C4DA0">
      <w:r w:rsidRPr="00BA2092">
        <w:rPr>
          <w:rStyle w:val="Style13ptBold"/>
        </w:rPr>
        <w:t>Dorman 7/28</w:t>
      </w:r>
      <w:r>
        <w:t xml:space="preserve">, John L. Dorman is a Senior Politics Reporter at Business Insider, “How </w:t>
      </w:r>
      <w:r w:rsidRPr="00EE61FC">
        <w:rPr>
          <w:highlight w:val="cyan"/>
        </w:rPr>
        <w:t>Wisconsin</w:t>
      </w:r>
      <w:r>
        <w:t xml:space="preserve"> became </w:t>
      </w:r>
      <w:r w:rsidRPr="00EE61FC">
        <w:rPr>
          <w:highlight w:val="cyan"/>
        </w:rPr>
        <w:t>the must-win state of the</w:t>
      </w:r>
      <w:r>
        <w:t xml:space="preserve"> 2024 </w:t>
      </w:r>
      <w:r w:rsidRPr="00EE61FC">
        <w:rPr>
          <w:highlight w:val="cyan"/>
        </w:rPr>
        <w:t>presidential race</w:t>
      </w:r>
      <w:r>
        <w:t>”, 7/28/24, JLB, https://www.yahoo.com/news/wisconsin-became-must-win-state-203054756.html?fr=sycsrp_catchall</w:t>
      </w:r>
    </w:p>
    <w:p w14:paraId="43CF12FC" w14:textId="77777777" w:rsidR="008C4DA0" w:rsidRPr="00BA2092" w:rsidRDefault="008C4DA0" w:rsidP="008C4DA0">
      <w:pPr>
        <w:rPr>
          <w:rStyle w:val="StyleUnderline"/>
        </w:rPr>
      </w:pPr>
      <w:r w:rsidRPr="00EE61FC">
        <w:rPr>
          <w:rStyle w:val="StyleUnderline"/>
          <w:highlight w:val="cyan"/>
        </w:rPr>
        <w:t>Wisconsin</w:t>
      </w:r>
      <w:r w:rsidRPr="00BA2092">
        <w:rPr>
          <w:rStyle w:val="StyleUnderline"/>
        </w:rPr>
        <w:t xml:space="preserve"> has long been a competitive state in presidential politics.</w:t>
      </w:r>
    </w:p>
    <w:p w14:paraId="7A18274F" w14:textId="77777777" w:rsidR="008C4DA0" w:rsidRPr="00BA2092" w:rsidRDefault="008C4DA0" w:rsidP="008C4DA0">
      <w:pPr>
        <w:rPr>
          <w:rStyle w:val="StyleUnderline"/>
        </w:rPr>
      </w:pPr>
      <w:r w:rsidRPr="00B22FF7">
        <w:rPr>
          <w:rStyle w:val="Emphasis"/>
        </w:rPr>
        <w:t xml:space="preserve">The state for years </w:t>
      </w:r>
      <w:r w:rsidRPr="00EE61FC">
        <w:rPr>
          <w:rStyle w:val="Emphasis"/>
          <w:highlight w:val="cyan"/>
        </w:rPr>
        <w:t>has</w:t>
      </w:r>
      <w:r w:rsidRPr="00B22FF7">
        <w:rPr>
          <w:rStyle w:val="Emphasis"/>
        </w:rPr>
        <w:t xml:space="preserve"> produced </w:t>
      </w:r>
      <w:r w:rsidRPr="00EE61FC">
        <w:rPr>
          <w:rStyle w:val="Emphasis"/>
          <w:highlight w:val="cyan"/>
        </w:rPr>
        <w:t>razor-thin results</w:t>
      </w:r>
      <w:r w:rsidRPr="00B22FF7">
        <w:rPr>
          <w:rStyle w:val="Emphasis"/>
        </w:rPr>
        <w:t>, and it is poised to do so again in November</w:t>
      </w:r>
      <w:r w:rsidRPr="00BA2092">
        <w:rPr>
          <w:rStyle w:val="StyleUnderline"/>
        </w:rPr>
        <w:t>.</w:t>
      </w:r>
    </w:p>
    <w:p w14:paraId="0BA8F2C5" w14:textId="77777777" w:rsidR="008C4DA0" w:rsidRPr="00BA2092" w:rsidRDefault="008C4DA0" w:rsidP="008C4DA0">
      <w:pPr>
        <w:rPr>
          <w:sz w:val="14"/>
        </w:rPr>
      </w:pPr>
      <w:r w:rsidRPr="00BA2092">
        <w:rPr>
          <w:sz w:val="14"/>
        </w:rPr>
        <w:t xml:space="preserve">Both Vice President </w:t>
      </w:r>
      <w:r w:rsidRPr="00EE61FC">
        <w:rPr>
          <w:rStyle w:val="StyleUnderline"/>
          <w:highlight w:val="cyan"/>
        </w:rPr>
        <w:t>Harris</w:t>
      </w:r>
      <w:r w:rsidRPr="00BA2092">
        <w:rPr>
          <w:rStyle w:val="StyleUnderline"/>
        </w:rPr>
        <w:t xml:space="preserve"> </w:t>
      </w:r>
      <w:r w:rsidRPr="00EE61FC">
        <w:rPr>
          <w:rStyle w:val="StyleUnderline"/>
          <w:highlight w:val="cyan"/>
        </w:rPr>
        <w:t>and</w:t>
      </w:r>
      <w:r w:rsidRPr="00BA2092">
        <w:rPr>
          <w:rStyle w:val="StyleUnderline"/>
        </w:rPr>
        <w:t xml:space="preserve"> ex-President </w:t>
      </w:r>
      <w:r w:rsidRPr="00EE61FC">
        <w:rPr>
          <w:rStyle w:val="StyleUnderline"/>
          <w:highlight w:val="cyan"/>
        </w:rPr>
        <w:t>Trump</w:t>
      </w:r>
      <w:r w:rsidRPr="00BA2092">
        <w:rPr>
          <w:rStyle w:val="StyleUnderline"/>
        </w:rPr>
        <w:t xml:space="preserve"> </w:t>
      </w:r>
      <w:r w:rsidRPr="00EE61FC">
        <w:rPr>
          <w:rStyle w:val="StyleUnderline"/>
          <w:highlight w:val="cyan"/>
        </w:rPr>
        <w:t>are</w:t>
      </w:r>
      <w:r w:rsidRPr="00BA2092">
        <w:rPr>
          <w:rStyle w:val="StyleUnderline"/>
        </w:rPr>
        <w:t xml:space="preserve"> heavily </w:t>
      </w:r>
      <w:r w:rsidRPr="00EE61FC">
        <w:rPr>
          <w:rStyle w:val="StyleUnderline"/>
          <w:highlight w:val="cyan"/>
        </w:rPr>
        <w:t>targeting the key</w:t>
      </w:r>
      <w:r w:rsidRPr="00BA2092">
        <w:rPr>
          <w:rStyle w:val="StyleUnderline"/>
        </w:rPr>
        <w:t xml:space="preserve"> Midwestern </w:t>
      </w:r>
      <w:r w:rsidRPr="00EE61FC">
        <w:rPr>
          <w:rStyle w:val="StyleUnderline"/>
          <w:highlight w:val="cyan"/>
        </w:rPr>
        <w:t>state</w:t>
      </w:r>
      <w:r w:rsidRPr="00BA2092">
        <w:rPr>
          <w:rStyle w:val="StyleUnderline"/>
        </w:rPr>
        <w:t>.</w:t>
      </w:r>
    </w:p>
    <w:p w14:paraId="6B7626C9" w14:textId="77777777" w:rsidR="008C4DA0" w:rsidRPr="00BA2092" w:rsidRDefault="008C4DA0" w:rsidP="008C4DA0">
      <w:pPr>
        <w:rPr>
          <w:sz w:val="14"/>
        </w:rPr>
      </w:pPr>
      <w:r w:rsidRPr="00BA2092">
        <w:rPr>
          <w:sz w:val="14"/>
        </w:rPr>
        <w:t>There's nothing easy about winning a statewide race in Wisconsin.</w:t>
      </w:r>
    </w:p>
    <w:p w14:paraId="2EBAE834" w14:textId="77777777" w:rsidR="008C4DA0" w:rsidRPr="00BA2092" w:rsidRDefault="008C4DA0" w:rsidP="008C4DA0">
      <w:pPr>
        <w:rPr>
          <w:sz w:val="14"/>
        </w:rPr>
      </w:pPr>
      <w:r w:rsidRPr="00BA2092">
        <w:rPr>
          <w:sz w:val="14"/>
        </w:rPr>
        <w:t>Over the past 25 years, Democrats and Republicans have braced themselves for hard-fought fights in the politically-polarized state, with most presidential contenders stumping in the state so much that voters truly feel like they're part of the action</w:t>
      </w:r>
    </w:p>
    <w:p w14:paraId="536ADE0B" w14:textId="77777777" w:rsidR="008C4DA0" w:rsidRPr="00BA2092" w:rsidRDefault="008C4DA0" w:rsidP="008C4DA0">
      <w:pPr>
        <w:rPr>
          <w:sz w:val="14"/>
        </w:rPr>
      </w:pPr>
      <w:r w:rsidRPr="00BA2092">
        <w:rPr>
          <w:sz w:val="14"/>
        </w:rPr>
        <w:t>Wisconsin has 10 Electoral College votes, which certainly isn't the largest haul. (That would be California, with its 54 electoral votes.)</w:t>
      </w:r>
    </w:p>
    <w:p w14:paraId="45D52CF4" w14:textId="77777777" w:rsidR="008C4DA0" w:rsidRPr="00BA2092" w:rsidRDefault="008C4DA0" w:rsidP="008C4DA0">
      <w:pPr>
        <w:rPr>
          <w:rStyle w:val="StyleUnderline"/>
        </w:rPr>
      </w:pPr>
      <w:r w:rsidRPr="00BA2092">
        <w:rPr>
          <w:rStyle w:val="StyleUnderline"/>
        </w:rPr>
        <w:t xml:space="preserve">But </w:t>
      </w:r>
      <w:r w:rsidRPr="00EE61FC">
        <w:rPr>
          <w:rStyle w:val="StyleUnderline"/>
          <w:highlight w:val="cyan"/>
        </w:rPr>
        <w:t>the</w:t>
      </w:r>
      <w:r w:rsidRPr="00BA2092">
        <w:rPr>
          <w:rStyle w:val="StyleUnderline"/>
        </w:rPr>
        <w:t xml:space="preserve"> Badger </w:t>
      </w:r>
      <w:r w:rsidRPr="00EE61FC">
        <w:rPr>
          <w:rStyle w:val="StyleUnderline"/>
          <w:highlight w:val="cyan"/>
        </w:rPr>
        <w:t>State</w:t>
      </w:r>
      <w:r w:rsidRPr="00BA2092">
        <w:rPr>
          <w:rStyle w:val="StyleUnderline"/>
        </w:rPr>
        <w:t xml:space="preserve"> has arguably </w:t>
      </w:r>
      <w:r w:rsidRPr="00EE61FC">
        <w:rPr>
          <w:rStyle w:val="StyleUnderline"/>
          <w:highlight w:val="cyan"/>
        </w:rPr>
        <w:t>become the most</w:t>
      </w:r>
      <w:r w:rsidRPr="00BA2092">
        <w:rPr>
          <w:rStyle w:val="StyleUnderline"/>
        </w:rPr>
        <w:t xml:space="preserve"> </w:t>
      </w:r>
      <w:r w:rsidRPr="00EE61FC">
        <w:rPr>
          <w:rStyle w:val="StyleUnderline"/>
          <w:highlight w:val="cyan"/>
        </w:rPr>
        <w:t>consequential</w:t>
      </w:r>
      <w:r w:rsidRPr="00BA2092">
        <w:rPr>
          <w:rStyle w:val="StyleUnderline"/>
        </w:rPr>
        <w:t xml:space="preserve"> state on the 2024 presidential map by virtue of its Midwestern sensibilities and the highly competitive nature of its closely divided electorate, which makes it </w:t>
      </w:r>
      <w:r w:rsidRPr="00EE61FC">
        <w:rPr>
          <w:rStyle w:val="StyleUnderline"/>
          <w:highlight w:val="cyan"/>
        </w:rPr>
        <w:t>a bellwether</w:t>
      </w:r>
      <w:r w:rsidRPr="00BA2092">
        <w:rPr>
          <w:rStyle w:val="StyleUnderline"/>
        </w:rPr>
        <w:t xml:space="preserve"> </w:t>
      </w:r>
      <w:r w:rsidRPr="00EE61FC">
        <w:rPr>
          <w:rStyle w:val="StyleUnderline"/>
          <w:highlight w:val="cyan"/>
        </w:rPr>
        <w:t>for</w:t>
      </w:r>
      <w:r w:rsidRPr="00BA2092">
        <w:rPr>
          <w:rStyle w:val="StyleUnderline"/>
        </w:rPr>
        <w:t xml:space="preserve"> the </w:t>
      </w:r>
      <w:r w:rsidRPr="00EE61FC">
        <w:rPr>
          <w:rStyle w:val="StyleUnderline"/>
          <w:highlight w:val="cyan"/>
        </w:rPr>
        <w:t>politics</w:t>
      </w:r>
      <w:r w:rsidRPr="00BA2092">
        <w:rPr>
          <w:rStyle w:val="StyleUnderline"/>
        </w:rPr>
        <w:t xml:space="preserve"> of the United States.</w:t>
      </w:r>
    </w:p>
    <w:p w14:paraId="1E2A6821" w14:textId="77777777" w:rsidR="008C4DA0" w:rsidRPr="00BA2092" w:rsidRDefault="008C4DA0" w:rsidP="008C4DA0">
      <w:pPr>
        <w:rPr>
          <w:sz w:val="14"/>
        </w:rPr>
      </w:pPr>
      <w:r w:rsidRPr="00BA2092">
        <w:rPr>
          <w:sz w:val="14"/>
        </w:rPr>
        <w:t>In what is likely to be a contest between Vice President Kamala Harris and former President Donald Trump, the state is set to once again be at the center of the political universe in November.</w:t>
      </w:r>
    </w:p>
    <w:p w14:paraId="5BE98B82" w14:textId="77777777" w:rsidR="008C4DA0" w:rsidRPr="00BA2092" w:rsidRDefault="008C4DA0" w:rsidP="008C4DA0">
      <w:pPr>
        <w:rPr>
          <w:sz w:val="14"/>
        </w:rPr>
      </w:pPr>
      <w:r w:rsidRPr="00BA2092">
        <w:rPr>
          <w:sz w:val="14"/>
        </w:rPr>
        <w:t>How did Wisconsin become such a key battleground?</w:t>
      </w:r>
    </w:p>
    <w:p w14:paraId="2999EC0B" w14:textId="77777777" w:rsidR="008C4DA0" w:rsidRPr="00BA2092" w:rsidRDefault="008C4DA0" w:rsidP="008C4DA0">
      <w:pPr>
        <w:rPr>
          <w:sz w:val="14"/>
        </w:rPr>
      </w:pPr>
      <w:r w:rsidRPr="00BA2092">
        <w:rPr>
          <w:sz w:val="14"/>
        </w:rPr>
        <w:t>The growing urban-rural divide</w:t>
      </w:r>
    </w:p>
    <w:p w14:paraId="11013877" w14:textId="77777777" w:rsidR="008C4DA0" w:rsidRPr="00BA2092" w:rsidRDefault="008C4DA0" w:rsidP="008C4DA0">
      <w:pPr>
        <w:rPr>
          <w:rStyle w:val="StyleUnderline"/>
        </w:rPr>
      </w:pPr>
      <w:r w:rsidRPr="00BA2092">
        <w:rPr>
          <w:rStyle w:val="StyleUnderline"/>
        </w:rPr>
        <w:t xml:space="preserve">It's generally accepted that presidential races in </w:t>
      </w:r>
      <w:r w:rsidRPr="00EE61FC">
        <w:rPr>
          <w:rStyle w:val="Emphasis"/>
          <w:highlight w:val="cyan"/>
        </w:rPr>
        <w:t>Wisconsin</w:t>
      </w:r>
      <w:r w:rsidRPr="00B22FF7">
        <w:rPr>
          <w:rStyle w:val="Emphasis"/>
        </w:rPr>
        <w:t xml:space="preserve"> </w:t>
      </w:r>
      <w:r w:rsidRPr="00EE61FC">
        <w:rPr>
          <w:rStyle w:val="Emphasis"/>
          <w:highlight w:val="cyan"/>
        </w:rPr>
        <w:t>will be decided by razor-thin margins</w:t>
      </w:r>
      <w:r w:rsidRPr="00BA2092">
        <w:rPr>
          <w:rStyle w:val="StyleUnderline"/>
        </w:rPr>
        <w:t>.</w:t>
      </w:r>
    </w:p>
    <w:p w14:paraId="76DFF83B" w14:textId="77777777" w:rsidR="008C4DA0" w:rsidRPr="00BA2092" w:rsidRDefault="008C4DA0" w:rsidP="008C4DA0">
      <w:pPr>
        <w:rPr>
          <w:sz w:val="14"/>
        </w:rPr>
      </w:pPr>
      <w:r w:rsidRPr="00BA2092">
        <w:rPr>
          <w:sz w:val="14"/>
        </w:rPr>
        <w:t xml:space="preserve">In 2000, then-Vice President </w:t>
      </w:r>
      <w:r w:rsidRPr="00BA2092">
        <w:rPr>
          <w:rStyle w:val="StyleUnderline"/>
        </w:rPr>
        <w:t xml:space="preserve">Al </w:t>
      </w:r>
      <w:r w:rsidRPr="00EE61FC">
        <w:rPr>
          <w:rStyle w:val="StyleUnderline"/>
          <w:highlight w:val="cyan"/>
        </w:rPr>
        <w:t>Gore</w:t>
      </w:r>
      <w:r w:rsidRPr="00BA2092">
        <w:rPr>
          <w:rStyle w:val="StyleUnderline"/>
        </w:rPr>
        <w:t xml:space="preserve"> won </w:t>
      </w:r>
      <w:r w:rsidRPr="00EE61FC">
        <w:rPr>
          <w:rStyle w:val="StyleUnderline"/>
          <w:highlight w:val="cyan"/>
        </w:rPr>
        <w:t>the state</w:t>
      </w:r>
      <w:r w:rsidRPr="00BA2092">
        <w:rPr>
          <w:rStyle w:val="StyleUnderline"/>
        </w:rPr>
        <w:t xml:space="preserve"> over</w:t>
      </w:r>
      <w:r w:rsidRPr="00BA2092">
        <w:rPr>
          <w:sz w:val="14"/>
        </w:rPr>
        <w:t xml:space="preserve"> then-Texas Gov. George W. Bush </w:t>
      </w:r>
      <w:r w:rsidRPr="00EE61FC">
        <w:rPr>
          <w:rStyle w:val="StyleUnderline"/>
          <w:highlight w:val="cyan"/>
        </w:rPr>
        <w:t>by a 0.22% margin</w:t>
      </w:r>
      <w:r w:rsidRPr="00BA2092">
        <w:rPr>
          <w:sz w:val="14"/>
        </w:rPr>
        <w:t>. Four years later, then-Massachusetts Sen. John Kerry defeated Bush in the state by a 0.38% margin.</w:t>
      </w:r>
    </w:p>
    <w:p w14:paraId="0942E8D2" w14:textId="77777777" w:rsidR="008C4DA0" w:rsidRPr="00BA2092" w:rsidRDefault="008C4DA0" w:rsidP="008C4DA0">
      <w:pPr>
        <w:rPr>
          <w:sz w:val="14"/>
        </w:rPr>
      </w:pPr>
      <w:r w:rsidRPr="00BA2092">
        <w:rPr>
          <w:sz w:val="14"/>
        </w:rPr>
        <w:t>The common denominator: Democrats romped in the urban centers of Milwaukee and Madison, while also performing well in the Driftless Area and in blue-leaning northern counties. And while Democrats did not win many of the rural counties, they remained competitive overall, allowing them to eek out slim wins statewide.</w:t>
      </w:r>
    </w:p>
    <w:p w14:paraId="66EA7DA7" w14:textId="77777777" w:rsidR="008C4DA0" w:rsidRPr="00BA2092" w:rsidRDefault="008C4DA0" w:rsidP="008C4DA0">
      <w:pPr>
        <w:rPr>
          <w:sz w:val="14"/>
        </w:rPr>
      </w:pPr>
      <w:r w:rsidRPr="00BA2092">
        <w:rPr>
          <w:sz w:val="14"/>
        </w:rPr>
        <w:t>Barack Obama changed this narrative in 2008 and 2012, though, winning by broad margins of roughly 14 points and 7 points, respectively. In the first race, Obama performed powerfully across rural Wisconsin, a huge breakthrough for Democrats.</w:t>
      </w:r>
    </w:p>
    <w:p w14:paraId="4CE366CE" w14:textId="77777777" w:rsidR="008C4DA0" w:rsidRPr="00BA2092" w:rsidRDefault="008C4DA0" w:rsidP="008C4DA0">
      <w:pPr>
        <w:rPr>
          <w:sz w:val="14"/>
        </w:rPr>
      </w:pPr>
      <w:r w:rsidRPr="00BA2092">
        <w:rPr>
          <w:sz w:val="14"/>
        </w:rPr>
        <w:t>But in 2016, Trump flipped Wisconsin into the GOP column for the first time since 1984, winning by a 0.77% margin and breaking down the "blue wall" that had held for decades.</w:t>
      </w:r>
    </w:p>
    <w:p w14:paraId="4AEBBF55" w14:textId="77777777" w:rsidR="008C4DA0" w:rsidRPr="00BA2092" w:rsidRDefault="008C4DA0" w:rsidP="008C4DA0">
      <w:pPr>
        <w:rPr>
          <w:sz w:val="14"/>
        </w:rPr>
      </w:pPr>
      <w:r w:rsidRPr="00BA2092">
        <w:rPr>
          <w:sz w:val="14"/>
        </w:rPr>
        <w:t>Four years later, Biden won Wisconsin for the Democrats by a similarly tight 0.63% margin.</w:t>
      </w:r>
    </w:p>
    <w:p w14:paraId="5117F931" w14:textId="77777777" w:rsidR="008C4DA0" w:rsidRPr="00BA2092" w:rsidRDefault="008C4DA0" w:rsidP="008C4DA0">
      <w:pPr>
        <w:rPr>
          <w:sz w:val="14"/>
        </w:rPr>
      </w:pPr>
      <w:r w:rsidRPr="00BA2092">
        <w:rPr>
          <w:sz w:val="14"/>
        </w:rPr>
        <w:t>While both parties are clearly competitive in Wisconsin, the urban-rural divide — similar to much of the United States — has only grown wider. In the Badger State, heavily gerrymandered GOP-crafted districts and conservative rule dominating Madison for more than a decade — in what's essentially a 50-50 state — have hardened partisan levels.</w:t>
      </w:r>
    </w:p>
    <w:p w14:paraId="1FBFBA6C" w14:textId="77777777" w:rsidR="008C4DA0" w:rsidRPr="00BA2092" w:rsidRDefault="008C4DA0" w:rsidP="008C4DA0">
      <w:pPr>
        <w:rPr>
          <w:sz w:val="14"/>
        </w:rPr>
      </w:pPr>
      <w:r w:rsidRPr="00BA2092">
        <w:rPr>
          <w:sz w:val="14"/>
        </w:rPr>
        <w:t>What will a Trump vs. Harris matchup look like?</w:t>
      </w:r>
    </w:p>
    <w:p w14:paraId="195F911C" w14:textId="77777777" w:rsidR="008C4DA0" w:rsidRPr="00BA2092" w:rsidRDefault="008C4DA0" w:rsidP="008C4DA0">
      <w:pPr>
        <w:rPr>
          <w:sz w:val="14"/>
        </w:rPr>
      </w:pPr>
      <w:r w:rsidRPr="00BA2092">
        <w:rPr>
          <w:sz w:val="14"/>
        </w:rPr>
        <w:t xml:space="preserve">This year, </w:t>
      </w:r>
      <w:r w:rsidRPr="00EE61FC">
        <w:rPr>
          <w:rStyle w:val="StyleUnderline"/>
          <w:highlight w:val="cyan"/>
        </w:rPr>
        <w:t>Harris and Trump are competing for</w:t>
      </w:r>
      <w:r w:rsidRPr="00BA2092">
        <w:rPr>
          <w:rStyle w:val="StyleUnderline"/>
        </w:rPr>
        <w:t xml:space="preserve"> many of </w:t>
      </w:r>
      <w:r w:rsidRPr="00EE61FC">
        <w:rPr>
          <w:rStyle w:val="StyleUnderline"/>
          <w:highlight w:val="cyan"/>
        </w:rPr>
        <w:t>the same voters</w:t>
      </w:r>
      <w:r w:rsidRPr="00BA2092">
        <w:rPr>
          <w:sz w:val="14"/>
        </w:rPr>
        <w:t>, but they're also appealing heavily to their respective bases.</w:t>
      </w:r>
    </w:p>
    <w:p w14:paraId="024EAAC7" w14:textId="77777777" w:rsidR="008C4DA0" w:rsidRPr="00BA2092" w:rsidRDefault="008C4DA0" w:rsidP="008C4DA0">
      <w:pPr>
        <w:rPr>
          <w:rStyle w:val="StyleUnderline"/>
        </w:rPr>
      </w:pPr>
      <w:r w:rsidRPr="00BA2092">
        <w:rPr>
          <w:rStyle w:val="StyleUnderline"/>
        </w:rPr>
        <w:t>After Biden stepped aside as the Democratic nominee in July, Harris' first major political rally as a presidential contender was held in West Allis, a suburb in Milwaukee County.</w:t>
      </w:r>
    </w:p>
    <w:p w14:paraId="1EFA5256" w14:textId="77777777" w:rsidR="008C4DA0" w:rsidRPr="00BA2092" w:rsidRDefault="008C4DA0" w:rsidP="008C4DA0">
      <w:pPr>
        <w:rPr>
          <w:sz w:val="14"/>
        </w:rPr>
      </w:pPr>
      <w:r w:rsidRPr="00BA2092">
        <w:rPr>
          <w:sz w:val="14"/>
        </w:rPr>
        <w:t>This was not by accident.</w:t>
      </w:r>
    </w:p>
    <w:p w14:paraId="04357002" w14:textId="77777777" w:rsidR="008C4DA0" w:rsidRPr="00BA2092" w:rsidRDefault="008C4DA0" w:rsidP="008C4DA0">
      <w:pPr>
        <w:rPr>
          <w:sz w:val="14"/>
        </w:rPr>
      </w:pPr>
      <w:r w:rsidRPr="00BA2092">
        <w:rPr>
          <w:sz w:val="14"/>
        </w:rPr>
        <w:t>The vice president will need to win the county — filled with Democratic-leaning independents and voters in deep blue Milwaukee — by a sizable margin to offset what's expected to be Trump's strength across rural parts of the state.</w:t>
      </w:r>
    </w:p>
    <w:p w14:paraId="1116C124" w14:textId="77777777" w:rsidR="008C4DA0" w:rsidRPr="00BA2092" w:rsidRDefault="008C4DA0" w:rsidP="008C4DA0">
      <w:pPr>
        <w:rPr>
          <w:sz w:val="14"/>
        </w:rPr>
      </w:pPr>
      <w:r w:rsidRPr="00BA2092">
        <w:rPr>
          <w:sz w:val="14"/>
        </w:rPr>
        <w:t>Trump earlier this summer campaigned in Racine, as he hopes to carve out working-class support in an area that's politically competitive but in recent years has leaned toward the GOP on the presidential level.</w:t>
      </w:r>
    </w:p>
    <w:p w14:paraId="30FC2F56" w14:textId="77777777" w:rsidR="008C4DA0" w:rsidRPr="00BA2092" w:rsidRDefault="008C4DA0" w:rsidP="008C4DA0">
      <w:pPr>
        <w:rPr>
          <w:rStyle w:val="StyleUnderline"/>
        </w:rPr>
      </w:pPr>
      <w:r w:rsidRPr="00BA2092">
        <w:rPr>
          <w:rStyle w:val="StyleUnderline"/>
        </w:rPr>
        <w:t>Both parties are itching to win the state: Republicans held their national convention in Milwaukee earlier in July, where Trump also tapped Ohio Sen. JD Vance as his vice presidential running mate. And Harris could potentially select Minnesota Gov. Tim Walz as her running mate, which would put another Midwestern voice in the vice presidential mix.</w:t>
      </w:r>
    </w:p>
    <w:p w14:paraId="55B0C4FE" w14:textId="77777777" w:rsidR="008C4DA0" w:rsidRDefault="008C4DA0" w:rsidP="008C4DA0">
      <w:pPr>
        <w:rPr>
          <w:rStyle w:val="StyleUnderline"/>
        </w:rPr>
      </w:pPr>
      <w:r w:rsidRPr="00EE61FC">
        <w:rPr>
          <w:rStyle w:val="StyleUnderline"/>
          <w:highlight w:val="cyan"/>
        </w:rPr>
        <w:t>The</w:t>
      </w:r>
      <w:r w:rsidRPr="00BA2092">
        <w:rPr>
          <w:rStyle w:val="StyleUnderline"/>
        </w:rPr>
        <w:t xml:space="preserve"> 2024 </w:t>
      </w:r>
      <w:r w:rsidRPr="00EE61FC">
        <w:rPr>
          <w:rStyle w:val="Emphasis"/>
          <w:highlight w:val="cyan"/>
        </w:rPr>
        <w:t>race will be centered on the economy</w:t>
      </w:r>
      <w:r w:rsidRPr="00BA2092">
        <w:rPr>
          <w:rStyle w:val="StyleUnderline"/>
        </w:rPr>
        <w:t xml:space="preserve">, and </w:t>
      </w:r>
      <w:r w:rsidRPr="00EE61FC">
        <w:rPr>
          <w:rStyle w:val="StyleUnderline"/>
          <w:highlight w:val="cyan"/>
        </w:rPr>
        <w:t>whoever makes the most persuasive argument</w:t>
      </w:r>
      <w:r w:rsidRPr="00BA2092">
        <w:rPr>
          <w:rStyle w:val="StyleUnderline"/>
        </w:rPr>
        <w:t xml:space="preserve"> </w:t>
      </w:r>
      <w:r w:rsidRPr="00EE61FC">
        <w:rPr>
          <w:rStyle w:val="StyleUnderline"/>
          <w:highlight w:val="cyan"/>
        </w:rPr>
        <w:t>will</w:t>
      </w:r>
      <w:r w:rsidRPr="00BA2092">
        <w:rPr>
          <w:rStyle w:val="StyleUnderline"/>
        </w:rPr>
        <w:t xml:space="preserve"> likely </w:t>
      </w:r>
      <w:r w:rsidRPr="00EE61FC">
        <w:rPr>
          <w:rStyle w:val="StyleUnderline"/>
          <w:highlight w:val="cyan"/>
        </w:rPr>
        <w:t>win Wisconsin</w:t>
      </w:r>
      <w:r w:rsidRPr="00BA2092">
        <w:rPr>
          <w:rStyle w:val="StyleUnderline"/>
        </w:rPr>
        <w:t>.</w:t>
      </w:r>
    </w:p>
    <w:p w14:paraId="185486DB" w14:textId="77777777" w:rsidR="008C4DA0" w:rsidRDefault="008C4DA0" w:rsidP="008C4DA0"/>
    <w:p w14:paraId="21776E00" w14:textId="77777777" w:rsidR="008C4DA0" w:rsidRPr="008C4DA0" w:rsidRDefault="008C4DA0" w:rsidP="008C4DA0"/>
    <w:p w14:paraId="1B19FDB6" w14:textId="683D4529" w:rsidR="006D0123" w:rsidRDefault="006D0123" w:rsidP="00712CB2">
      <w:pPr>
        <w:pStyle w:val="Heading3"/>
      </w:pPr>
      <w:r>
        <w:t>Minnesota</w:t>
      </w:r>
    </w:p>
    <w:p w14:paraId="511B3DAE" w14:textId="365B8000" w:rsidR="006D0123" w:rsidRDefault="006D0123" w:rsidP="006D0123">
      <w:pPr>
        <w:pStyle w:val="Heading4"/>
      </w:pPr>
      <w:r>
        <w:t>Harris is ahead in Minnesota</w:t>
      </w:r>
    </w:p>
    <w:p w14:paraId="115FCA8D" w14:textId="3D670CAC" w:rsidR="006D0123" w:rsidRPr="006D0123" w:rsidRDefault="006D0123" w:rsidP="006D0123">
      <w:r w:rsidRPr="006D0123">
        <w:rPr>
          <w:rStyle w:val="Style13ptBold"/>
        </w:rPr>
        <w:t>Balara 7/26</w:t>
      </w:r>
      <w:r>
        <w:t>, Victoria Balara is a reporter for Fox News, “Fox News Poll: Harris bests Trump by 6 points in Minnesota”, 7/26/24, JLB,  https://www.foxnews.com/official-polls/fox-news-poll-harris-bests-trump-6-points-minnesota</w:t>
      </w:r>
    </w:p>
    <w:p w14:paraId="4F1C8425" w14:textId="3D4C32B4" w:rsidR="006D0123" w:rsidRPr="006D0123" w:rsidRDefault="006D0123" w:rsidP="006D0123">
      <w:pPr>
        <w:rPr>
          <w:rStyle w:val="StyleUnderline"/>
        </w:rPr>
      </w:pPr>
      <w:r w:rsidRPr="00EE61FC">
        <w:rPr>
          <w:rStyle w:val="StyleUnderline"/>
          <w:highlight w:val="cyan"/>
        </w:rPr>
        <w:t>A Democrat has won</w:t>
      </w:r>
      <w:r w:rsidRPr="006D0123">
        <w:rPr>
          <w:rStyle w:val="StyleUnderline"/>
        </w:rPr>
        <w:t xml:space="preserve"> the presidential race in </w:t>
      </w:r>
      <w:r w:rsidRPr="00EE61FC">
        <w:rPr>
          <w:rStyle w:val="StyleUnderline"/>
          <w:highlight w:val="cyan"/>
        </w:rPr>
        <w:t>Minnesota</w:t>
      </w:r>
      <w:r w:rsidRPr="006D0123">
        <w:rPr>
          <w:rStyle w:val="StyleUnderline"/>
        </w:rPr>
        <w:t xml:space="preserve"> every cycle </w:t>
      </w:r>
      <w:r w:rsidRPr="00EE61FC">
        <w:rPr>
          <w:rStyle w:val="StyleUnderline"/>
          <w:highlight w:val="cyan"/>
        </w:rPr>
        <w:t>since 1976</w:t>
      </w:r>
      <w:r w:rsidRPr="006D0123">
        <w:rPr>
          <w:rStyle w:val="StyleUnderline"/>
        </w:rPr>
        <w:t xml:space="preserve"> and Vice President Kamala </w:t>
      </w:r>
      <w:r w:rsidRPr="00EE61FC">
        <w:rPr>
          <w:rStyle w:val="StyleUnderline"/>
          <w:highlight w:val="cyan"/>
        </w:rPr>
        <w:t>Harris is</w:t>
      </w:r>
      <w:r w:rsidRPr="006D0123">
        <w:rPr>
          <w:rStyle w:val="StyleUnderline"/>
        </w:rPr>
        <w:t xml:space="preserve"> favorably </w:t>
      </w:r>
      <w:r w:rsidRPr="00EE61FC">
        <w:rPr>
          <w:rStyle w:val="StyleUnderline"/>
          <w:highlight w:val="cyan"/>
        </w:rPr>
        <w:t>positioned to extend this streak</w:t>
      </w:r>
      <w:r w:rsidRPr="006D0123">
        <w:rPr>
          <w:rStyle w:val="StyleUnderline"/>
        </w:rPr>
        <w:t xml:space="preserve"> in 2024, as </w:t>
      </w:r>
      <w:r w:rsidRPr="00EE61FC">
        <w:rPr>
          <w:rStyle w:val="StyleUnderline"/>
          <w:highlight w:val="cyan"/>
        </w:rPr>
        <w:t>she</w:t>
      </w:r>
      <w:r w:rsidRPr="006D0123">
        <w:rPr>
          <w:rStyle w:val="StyleUnderline"/>
        </w:rPr>
        <w:t xml:space="preserve"> currently </w:t>
      </w:r>
      <w:r w:rsidRPr="00EE61FC">
        <w:rPr>
          <w:rStyle w:val="Emphasis"/>
          <w:highlight w:val="cyan"/>
        </w:rPr>
        <w:t>has a 6-point</w:t>
      </w:r>
      <w:r w:rsidRPr="006D0123">
        <w:rPr>
          <w:rStyle w:val="StyleUnderline"/>
        </w:rPr>
        <w:t xml:space="preserve"> advantage </w:t>
      </w:r>
      <w:r w:rsidRPr="00EE61FC">
        <w:rPr>
          <w:rStyle w:val="StyleUnderline"/>
          <w:highlight w:val="cyan"/>
        </w:rPr>
        <w:t>over</w:t>
      </w:r>
      <w:r w:rsidRPr="006D0123">
        <w:rPr>
          <w:rStyle w:val="StyleUnderline"/>
        </w:rPr>
        <w:t xml:space="preserve"> former President Donald </w:t>
      </w:r>
      <w:r w:rsidRPr="00EE61FC">
        <w:rPr>
          <w:rStyle w:val="StyleUnderline"/>
          <w:highlight w:val="cyan"/>
        </w:rPr>
        <w:t>Trump</w:t>
      </w:r>
      <w:r w:rsidRPr="006D0123">
        <w:rPr>
          <w:rStyle w:val="StyleUnderline"/>
        </w:rPr>
        <w:t xml:space="preserve"> in a Fox News survey released Friday.</w:t>
      </w:r>
    </w:p>
    <w:p w14:paraId="06AA87CC" w14:textId="65C47869" w:rsidR="006D0123" w:rsidRPr="006D0123" w:rsidRDefault="006D0123" w:rsidP="006D0123">
      <w:pPr>
        <w:rPr>
          <w:sz w:val="14"/>
        </w:rPr>
      </w:pPr>
      <w:r w:rsidRPr="006D0123">
        <w:rPr>
          <w:sz w:val="14"/>
        </w:rPr>
        <w:t>A majority of voters support Harris in a head-to-head matchup against Trump</w:t>
      </w:r>
      <w:r w:rsidRPr="006D0123">
        <w:rPr>
          <w:rStyle w:val="StyleUnderline"/>
        </w:rPr>
        <w:t xml:space="preserve">, </w:t>
      </w:r>
      <w:r w:rsidRPr="00EE61FC">
        <w:rPr>
          <w:rStyle w:val="Emphasis"/>
          <w:highlight w:val="cyan"/>
        </w:rPr>
        <w:t>52% to 46%,</w:t>
      </w:r>
      <w:r w:rsidRPr="006D0123">
        <w:rPr>
          <w:rStyle w:val="StyleUnderline"/>
        </w:rPr>
        <w:t xml:space="preserve"> nearly matching the 2020 vote (52.40% Biden, 45.28% Trump). These results sit right at the margin of sampling error.</w:t>
      </w:r>
    </w:p>
    <w:p w14:paraId="13D843BE" w14:textId="5A1EAC4A" w:rsidR="006D0123" w:rsidRPr="006D0123" w:rsidRDefault="006D0123" w:rsidP="006D0123">
      <w:pPr>
        <w:rPr>
          <w:sz w:val="14"/>
        </w:rPr>
      </w:pPr>
      <w:r w:rsidRPr="006D0123">
        <w:rPr>
          <w:sz w:val="14"/>
        </w:rPr>
        <w:t>The survey was completed after the July 13 assassination attempt on Trump and Biden’s July 21 withdrawal announcement and endorsement of Harris.</w:t>
      </w:r>
    </w:p>
    <w:p w14:paraId="491DCED0" w14:textId="65391670" w:rsidR="006D0123" w:rsidRPr="006D0123" w:rsidRDefault="006D0123" w:rsidP="006D0123">
      <w:pPr>
        <w:rPr>
          <w:sz w:val="14"/>
        </w:rPr>
      </w:pPr>
      <w:r w:rsidRPr="006D0123">
        <w:rPr>
          <w:sz w:val="14"/>
        </w:rPr>
        <w:t>Harris is bolstered by strong support from urban voters (65%), suburban women (63%), White voters with a college degree (60%), women (58%), voters ages 65 and over (58%), union households (57%), and Independents (53%).</w:t>
      </w:r>
    </w:p>
    <w:p w14:paraId="1FCDA934" w14:textId="13B36BBE" w:rsidR="006D0123" w:rsidRPr="006D0123" w:rsidRDefault="006D0123" w:rsidP="006D0123">
      <w:pPr>
        <w:rPr>
          <w:sz w:val="14"/>
        </w:rPr>
      </w:pPr>
      <w:r w:rsidRPr="006D0123">
        <w:rPr>
          <w:sz w:val="14"/>
        </w:rPr>
        <w:t>Trump’s coalition consists of White evangelical Christians (69%), White men with no college degree (59%), rural voters (56%), men under age 45 (54%), and voters under age 30 (52%).</w:t>
      </w:r>
    </w:p>
    <w:p w14:paraId="3F52811C" w14:textId="12EFC2D9" w:rsidR="006D0123" w:rsidRPr="006D0123" w:rsidRDefault="006D0123" w:rsidP="006D0123">
      <w:pPr>
        <w:rPr>
          <w:sz w:val="14"/>
        </w:rPr>
      </w:pPr>
      <w:r w:rsidRPr="006D0123">
        <w:rPr>
          <w:sz w:val="14"/>
        </w:rPr>
        <w:t>Harris has stronger ideological (93% of liberal voters back her) and party support (95% of Democrats) than Trump (81% of conservatives and 93% of Republicans).</w:t>
      </w:r>
    </w:p>
    <w:p w14:paraId="24090F9C" w14:textId="2F420613" w:rsidR="006D0123" w:rsidRPr="006D0123" w:rsidRDefault="006D0123" w:rsidP="006D0123">
      <w:pPr>
        <w:rPr>
          <w:sz w:val="14"/>
        </w:rPr>
      </w:pPr>
      <w:r w:rsidRPr="00EE61FC">
        <w:rPr>
          <w:rStyle w:val="StyleUnderline"/>
          <w:highlight w:val="cyan"/>
        </w:rPr>
        <w:t>Nearly 7 in 10 Minnesotans are extremely motivated</w:t>
      </w:r>
      <w:r w:rsidRPr="006D0123">
        <w:rPr>
          <w:rStyle w:val="StyleUnderline"/>
        </w:rPr>
        <w:t xml:space="preserve"> to vote this November </w:t>
      </w:r>
      <w:r w:rsidRPr="00EE61FC">
        <w:rPr>
          <w:rStyle w:val="StyleUnderline"/>
          <w:highlight w:val="cyan"/>
        </w:rPr>
        <w:t>and they go for Harris by 7 points</w:t>
      </w:r>
      <w:r w:rsidRPr="006D0123">
        <w:rPr>
          <w:sz w:val="14"/>
        </w:rPr>
        <w:t>.</w:t>
      </w:r>
    </w:p>
    <w:p w14:paraId="03724A42" w14:textId="77777777" w:rsidR="006D0123" w:rsidRPr="006D0123" w:rsidRDefault="006D0123" w:rsidP="006D0123">
      <w:pPr>
        <w:rPr>
          <w:sz w:val="14"/>
        </w:rPr>
      </w:pPr>
      <w:r w:rsidRPr="006D0123">
        <w:rPr>
          <w:sz w:val="14"/>
        </w:rPr>
        <w:t>The vice president also does better than other potential Biden replacements in hypothetical matchups against Trump:  Gretchen Whitmer 49% vs. Trump 46%, and Josh Shapiro 49% vs. Trump 45%.</w:t>
      </w:r>
    </w:p>
    <w:p w14:paraId="7701C938" w14:textId="359C1781" w:rsidR="006D0123" w:rsidRPr="006D0123" w:rsidRDefault="006D0123" w:rsidP="006D0123">
      <w:pPr>
        <w:rPr>
          <w:rStyle w:val="StyleUnderline"/>
        </w:rPr>
      </w:pPr>
      <w:r w:rsidRPr="00EE61FC">
        <w:rPr>
          <w:rStyle w:val="StyleUnderline"/>
          <w:highlight w:val="cyan"/>
        </w:rPr>
        <w:t>In the expanded ballot</w:t>
      </w:r>
      <w:r w:rsidRPr="006D0123">
        <w:rPr>
          <w:rStyle w:val="StyleUnderline"/>
        </w:rPr>
        <w:t xml:space="preserve">, Harris drops below 50% support, but </w:t>
      </w:r>
      <w:r w:rsidRPr="00EE61FC">
        <w:rPr>
          <w:rStyle w:val="StyleUnderline"/>
          <w:highlight w:val="cyan"/>
        </w:rPr>
        <w:t>Trump suffers</w:t>
      </w:r>
      <w:r w:rsidRPr="006D0123">
        <w:rPr>
          <w:rStyle w:val="StyleUnderline"/>
        </w:rPr>
        <w:t xml:space="preserve"> more:  </w:t>
      </w:r>
      <w:r w:rsidRPr="00EE61FC">
        <w:rPr>
          <w:rStyle w:val="StyleUnderline"/>
          <w:highlight w:val="cyan"/>
        </w:rPr>
        <w:t>Harris 47%, Trump 41%,</w:t>
      </w:r>
      <w:r w:rsidRPr="006D0123">
        <w:rPr>
          <w:rStyle w:val="StyleUnderline"/>
        </w:rPr>
        <w:t xml:space="preserve"> Robert F. Kennedy Jr. 7%, and Jill Stein and Cornel West at 1% each. Slightly more two-way Trump supporters defect to third parties (10%) than Harris supporters (7%).</w:t>
      </w:r>
    </w:p>
    <w:p w14:paraId="4DB91306" w14:textId="4730181D" w:rsidR="00712CB2" w:rsidRDefault="00712CB2" w:rsidP="00712CB2">
      <w:pPr>
        <w:pStyle w:val="Heading3"/>
      </w:pPr>
      <w:r>
        <w:t>Michigan</w:t>
      </w:r>
    </w:p>
    <w:p w14:paraId="2B49B762" w14:textId="77777777" w:rsidR="008F48FC" w:rsidRDefault="008F48FC" w:rsidP="00712CB2"/>
    <w:p w14:paraId="36C94C6B" w14:textId="19F733CE" w:rsidR="00925789" w:rsidRPr="00925789" w:rsidRDefault="00925789" w:rsidP="00925789">
      <w:pPr>
        <w:pStyle w:val="Heading4"/>
      </w:pPr>
      <w:r>
        <w:t>Harris is moving past trump and is slightly ahead of him now in THE essential state for a democrat win</w:t>
      </w:r>
    </w:p>
    <w:p w14:paraId="425E18F3" w14:textId="7F7B948E" w:rsidR="00FB6D9E" w:rsidRDefault="00712CB2" w:rsidP="00925789">
      <w:r w:rsidRPr="00712CB2">
        <w:rPr>
          <w:rStyle w:val="Style13ptBold"/>
        </w:rPr>
        <w:t>Ewall-Wice 7/26</w:t>
      </w:r>
      <w:r>
        <w:t>, Sarah Ewall-Wice is a Senior U.S. political reporter for the Daily Mail, “Bombshell poll in swing state shows Kamala Harris and Trump are TIED”, 7/26/24, JLB, https://www.dailymail.co.uk/news/article-13676373/poll-swing-state-kamala-harris-trump-tiedpoll-swing-state-shows-Kamala-Harris-Trump-TIED.html</w:t>
      </w:r>
    </w:p>
    <w:p w14:paraId="13325C4A" w14:textId="427BA7A0" w:rsidR="00925789" w:rsidRPr="00925789" w:rsidRDefault="00925789" w:rsidP="00925789">
      <w:pPr>
        <w:rPr>
          <w:u w:val="single"/>
        </w:rPr>
      </w:pPr>
      <w:r w:rsidRPr="00925789">
        <w:rPr>
          <w:rStyle w:val="StyleUnderline"/>
        </w:rPr>
        <w:t xml:space="preserve">A new poll out of Michigan shows Kamala </w:t>
      </w:r>
      <w:r w:rsidRPr="00EE61FC">
        <w:rPr>
          <w:rStyle w:val="StyleUnderline"/>
          <w:highlight w:val="cyan"/>
        </w:rPr>
        <w:t>Harris and</w:t>
      </w:r>
      <w:r w:rsidRPr="00925789">
        <w:rPr>
          <w:rStyle w:val="StyleUnderline"/>
        </w:rPr>
        <w:t xml:space="preserve"> Donald </w:t>
      </w:r>
      <w:r w:rsidRPr="00EE61FC">
        <w:rPr>
          <w:rStyle w:val="StyleUnderline"/>
          <w:highlight w:val="cyan"/>
        </w:rPr>
        <w:t>Trump tied in</w:t>
      </w:r>
      <w:r w:rsidRPr="00925789">
        <w:rPr>
          <w:rStyle w:val="StyleUnderline"/>
        </w:rPr>
        <w:t xml:space="preserve"> </w:t>
      </w:r>
      <w:r w:rsidRPr="00EE61FC">
        <w:rPr>
          <w:rStyle w:val="StyleUnderline"/>
          <w:highlight w:val="cyan"/>
        </w:rPr>
        <w:t>the all-important battleground state</w:t>
      </w:r>
      <w:r w:rsidRPr="00925789">
        <w:rPr>
          <w:rStyle w:val="StyleUnderline"/>
        </w:rPr>
        <w:t xml:space="preserve"> with just over 100 days to go before Election Day. </w:t>
      </w:r>
    </w:p>
    <w:p w14:paraId="6870A381" w14:textId="6083FC87" w:rsidR="00925789" w:rsidRPr="00925789" w:rsidRDefault="00925789" w:rsidP="00925789">
      <w:pPr>
        <w:rPr>
          <w:u w:val="single"/>
        </w:rPr>
      </w:pPr>
      <w:r w:rsidRPr="00712CB2">
        <w:rPr>
          <w:sz w:val="14"/>
        </w:rPr>
        <w:t xml:space="preserve">According to the Detroit News-WDIV-TV poll conducted after Biden dropped out of the presidential race and Harris jumped in, </w:t>
      </w:r>
      <w:r w:rsidRPr="00925789">
        <w:rPr>
          <w:rStyle w:val="StyleUnderline"/>
        </w:rPr>
        <w:t xml:space="preserve">Harris and Trump are tied at 41 percent each among likely general election voters. </w:t>
      </w:r>
    </w:p>
    <w:p w14:paraId="58B115A4" w14:textId="36406C35" w:rsidR="00925789" w:rsidRPr="00712CB2" w:rsidRDefault="00925789" w:rsidP="00925789">
      <w:pPr>
        <w:rPr>
          <w:sz w:val="14"/>
        </w:rPr>
      </w:pPr>
      <w:r w:rsidRPr="00712CB2">
        <w:rPr>
          <w:sz w:val="14"/>
        </w:rPr>
        <w:t xml:space="preserve">The poll also found third party candidate Robert Kennedy Jr. who is running in the state as the 'Natural Law Party' nominee has the support of 10 percent of likely voters. Another 6 percent of voters are undecided. </w:t>
      </w:r>
    </w:p>
    <w:p w14:paraId="1559ABE1" w14:textId="47161C17" w:rsidR="00925789" w:rsidRPr="00712CB2" w:rsidRDefault="00925789" w:rsidP="00925789">
      <w:pPr>
        <w:rPr>
          <w:sz w:val="14"/>
        </w:rPr>
      </w:pPr>
      <w:r w:rsidRPr="00925789">
        <w:rPr>
          <w:rStyle w:val="StyleUnderline"/>
        </w:rPr>
        <w:t xml:space="preserve">Zoom in a little further and </w:t>
      </w:r>
      <w:r w:rsidRPr="00EE61FC">
        <w:rPr>
          <w:rStyle w:val="Emphasis"/>
          <w:highlight w:val="cyan"/>
        </w:rPr>
        <w:t>Harris is slightly ahead of Trump</w:t>
      </w:r>
      <w:r w:rsidRPr="00925789">
        <w:rPr>
          <w:rStyle w:val="StyleUnderline"/>
        </w:rPr>
        <w:t xml:space="preserve"> by a third of a percentage point but that is well within the margin of error</w:t>
      </w:r>
      <w:r w:rsidRPr="00712CB2">
        <w:rPr>
          <w:sz w:val="14"/>
        </w:rPr>
        <w:t xml:space="preserve">. </w:t>
      </w:r>
    </w:p>
    <w:p w14:paraId="4683E312" w14:textId="78C8B6B4" w:rsidR="00925789" w:rsidRPr="00925789" w:rsidRDefault="00925789" w:rsidP="00925789">
      <w:pPr>
        <w:rPr>
          <w:u w:val="single"/>
        </w:rPr>
      </w:pPr>
      <w:r w:rsidRPr="00712CB2">
        <w:rPr>
          <w:sz w:val="14"/>
        </w:rPr>
        <w:t xml:space="preserve">The new poll suggests the state of the race in </w:t>
      </w:r>
      <w:r w:rsidRPr="00EE61FC">
        <w:rPr>
          <w:rStyle w:val="StyleUnderline"/>
          <w:highlight w:val="cyan"/>
        </w:rPr>
        <w:t>Michigan</w:t>
      </w:r>
      <w:r w:rsidRPr="00925789">
        <w:rPr>
          <w:rStyle w:val="StyleUnderline"/>
        </w:rPr>
        <w:t xml:space="preserve">, which </w:t>
      </w:r>
      <w:r w:rsidRPr="00EE61FC">
        <w:rPr>
          <w:rStyle w:val="StyleUnderline"/>
          <w:highlight w:val="cyan"/>
        </w:rPr>
        <w:t>is</w:t>
      </w:r>
      <w:r w:rsidRPr="00925789">
        <w:rPr>
          <w:rStyle w:val="StyleUnderline"/>
        </w:rPr>
        <w:t xml:space="preserve"> viewed as </w:t>
      </w:r>
      <w:r w:rsidRPr="00EE61FC">
        <w:rPr>
          <w:rStyle w:val="Emphasis"/>
          <w:highlight w:val="cyan"/>
        </w:rPr>
        <w:t>essential</w:t>
      </w:r>
      <w:r w:rsidRPr="00EE61FC">
        <w:rPr>
          <w:rStyle w:val="StyleUnderline"/>
          <w:highlight w:val="cyan"/>
        </w:rPr>
        <w:t xml:space="preserve"> for Democrats to win in November</w:t>
      </w:r>
      <w:r w:rsidRPr="00925789">
        <w:rPr>
          <w:rStyle w:val="StyleUnderline"/>
        </w:rPr>
        <w:t>, has seen a dramatic shift from when Biden was still running.</w:t>
      </w:r>
    </w:p>
    <w:p w14:paraId="70D040F2" w14:textId="6BF0325B" w:rsidR="00925789" w:rsidRPr="00925789" w:rsidRDefault="00925789" w:rsidP="00925789">
      <w:pPr>
        <w:rPr>
          <w:u w:val="single"/>
        </w:rPr>
      </w:pPr>
      <w:r w:rsidRPr="00925789">
        <w:rPr>
          <w:rStyle w:val="StyleUnderline"/>
        </w:rPr>
        <w:t xml:space="preserve">A similar survey conducted by the group in Michigan </w:t>
      </w:r>
      <w:r w:rsidRPr="00EE61FC">
        <w:rPr>
          <w:rStyle w:val="StyleUnderline"/>
          <w:highlight w:val="cyan"/>
        </w:rPr>
        <w:t>six months ago</w:t>
      </w:r>
      <w:r w:rsidRPr="00925789">
        <w:rPr>
          <w:rStyle w:val="StyleUnderline"/>
        </w:rPr>
        <w:t xml:space="preserve"> found </w:t>
      </w:r>
      <w:r w:rsidRPr="00EE61FC">
        <w:rPr>
          <w:rStyle w:val="StyleUnderline"/>
          <w:highlight w:val="cyan"/>
        </w:rPr>
        <w:t>Biden was trailing Trump by eight</w:t>
      </w:r>
      <w:r w:rsidRPr="00925789">
        <w:rPr>
          <w:rStyle w:val="StyleUnderline"/>
        </w:rPr>
        <w:t xml:space="preserve"> points in a head-to-head matchup in the state: 47 percent to 39 percent with three percent of likely voters undecided. </w:t>
      </w:r>
    </w:p>
    <w:p w14:paraId="65B4649B" w14:textId="396ED50D" w:rsidR="00925789" w:rsidRPr="00712CB2" w:rsidRDefault="00925789" w:rsidP="00925789">
      <w:pPr>
        <w:rPr>
          <w:sz w:val="14"/>
        </w:rPr>
      </w:pPr>
      <w:r w:rsidRPr="00712CB2">
        <w:rPr>
          <w:sz w:val="14"/>
        </w:rPr>
        <w:t xml:space="preserve">According to the poll released on Thursday, Kennedy is leading among Independent voters but barely with a even split between those who 'lean Republican' and 'lean Democrat.' </w:t>
      </w:r>
    </w:p>
    <w:p w14:paraId="38F33EF6" w14:textId="731CF84F" w:rsidR="00925789" w:rsidRPr="00712CB2" w:rsidRDefault="00925789" w:rsidP="00925789">
      <w:pPr>
        <w:rPr>
          <w:sz w:val="14"/>
        </w:rPr>
      </w:pPr>
      <w:r w:rsidRPr="00712CB2">
        <w:rPr>
          <w:sz w:val="14"/>
        </w:rPr>
        <w:t xml:space="preserve">He is polling at 27 percent, Harris 26 percent and Trump 25 percent among Independents, but nearly 18 percent of Independents remain undecided. </w:t>
      </w:r>
    </w:p>
    <w:p w14:paraId="3D04DBE3" w14:textId="4A6A827E" w:rsidR="00925789" w:rsidRPr="00712CB2" w:rsidRDefault="00925789" w:rsidP="00925789">
      <w:pPr>
        <w:rPr>
          <w:sz w:val="14"/>
        </w:rPr>
      </w:pPr>
      <w:r w:rsidRPr="00712CB2">
        <w:rPr>
          <w:sz w:val="14"/>
        </w:rPr>
        <w:t xml:space="preserve">Trump won the state in 2016 but Biden was able to flip it back to blue in 2020 with just over 150,000 more votes than the ex-president. Democrats and Republicans have both been campaigning hard in the swing state leading up to November. </w:t>
      </w:r>
    </w:p>
    <w:p w14:paraId="4BE4C571" w14:textId="79C30A2E" w:rsidR="00925789" w:rsidRPr="00712CB2" w:rsidRDefault="00925789" w:rsidP="00925789">
      <w:pPr>
        <w:rPr>
          <w:sz w:val="14"/>
        </w:rPr>
      </w:pPr>
      <w:r w:rsidRPr="00712CB2">
        <w:rPr>
          <w:sz w:val="14"/>
        </w:rPr>
        <w:t xml:space="preserve">The poll comes just days after Donald Trump held his first rally in Michigan after officially accepting the Republican presidential nomination at the convention in Milwaukee. </w:t>
      </w:r>
    </w:p>
    <w:p w14:paraId="473C244F" w14:textId="4FA14AE5" w:rsidR="00925789" w:rsidRPr="00925789" w:rsidRDefault="00925789" w:rsidP="00925789">
      <w:pPr>
        <w:rPr>
          <w:u w:val="single"/>
        </w:rPr>
      </w:pPr>
      <w:r w:rsidRPr="00925789">
        <w:rPr>
          <w:rStyle w:val="StyleUnderline"/>
        </w:rPr>
        <w:t xml:space="preserve">His Grand Rapids rally was also </w:t>
      </w:r>
      <w:r w:rsidRPr="00EE61FC">
        <w:rPr>
          <w:rStyle w:val="StyleUnderline"/>
          <w:highlight w:val="cyan"/>
        </w:rPr>
        <w:t>his</w:t>
      </w:r>
      <w:r w:rsidRPr="00925789">
        <w:rPr>
          <w:rStyle w:val="StyleUnderline"/>
        </w:rPr>
        <w:t xml:space="preserve"> first with </w:t>
      </w:r>
      <w:r w:rsidRPr="00EE61FC">
        <w:rPr>
          <w:rStyle w:val="StyleUnderline"/>
          <w:highlight w:val="cyan"/>
        </w:rPr>
        <w:t>running mate J.D. Vance</w:t>
      </w:r>
      <w:r w:rsidRPr="00925789">
        <w:rPr>
          <w:rStyle w:val="StyleUnderline"/>
        </w:rPr>
        <w:t xml:space="preserve">, who he announced at the very last minute during the convention. </w:t>
      </w:r>
    </w:p>
    <w:p w14:paraId="6B4C4935" w14:textId="4CF1C038" w:rsidR="00925789" w:rsidRDefault="00925789" w:rsidP="00925789">
      <w:pPr>
        <w:rPr>
          <w:rStyle w:val="StyleUnderline"/>
        </w:rPr>
      </w:pPr>
      <w:r w:rsidRPr="00712CB2">
        <w:rPr>
          <w:sz w:val="14"/>
        </w:rPr>
        <w:t xml:space="preserve">Choosing the Ohio senator </w:t>
      </w:r>
      <w:r w:rsidRPr="00EE61FC">
        <w:rPr>
          <w:rStyle w:val="StyleUnderline"/>
          <w:highlight w:val="cyan"/>
        </w:rPr>
        <w:t>was viewed as a move that could help the ex-president</w:t>
      </w:r>
      <w:r w:rsidRPr="00925789">
        <w:rPr>
          <w:rStyle w:val="StyleUnderline"/>
        </w:rPr>
        <w:t xml:space="preserve"> with voters in the Rust Belt, </w:t>
      </w:r>
      <w:r w:rsidRPr="00EE61FC">
        <w:rPr>
          <w:rStyle w:val="StyleUnderline"/>
          <w:highlight w:val="cyan"/>
        </w:rPr>
        <w:t>but</w:t>
      </w:r>
      <w:r w:rsidRPr="00925789">
        <w:rPr>
          <w:rStyle w:val="StyleUnderline"/>
        </w:rPr>
        <w:t xml:space="preserve"> </w:t>
      </w:r>
      <w:r w:rsidRPr="00EE61FC">
        <w:rPr>
          <w:rStyle w:val="StyleUnderline"/>
          <w:highlight w:val="cyan"/>
        </w:rPr>
        <w:t>the</w:t>
      </w:r>
      <w:r w:rsidRPr="00925789">
        <w:rPr>
          <w:rStyle w:val="StyleUnderline"/>
        </w:rPr>
        <w:t xml:space="preserve"> GOP vice presidential </w:t>
      </w:r>
      <w:r w:rsidRPr="00EE61FC">
        <w:rPr>
          <w:rStyle w:val="StyleUnderline"/>
          <w:highlight w:val="cyan"/>
        </w:rPr>
        <w:t>nominees</w:t>
      </w:r>
      <w:r w:rsidRPr="00925789">
        <w:rPr>
          <w:rStyle w:val="StyleUnderline"/>
        </w:rPr>
        <w:t xml:space="preserve"> conservative leanings and </w:t>
      </w:r>
      <w:r w:rsidRPr="00EE61FC">
        <w:rPr>
          <w:rStyle w:val="StyleUnderline"/>
          <w:highlight w:val="cyan"/>
        </w:rPr>
        <w:t>anti-abortion</w:t>
      </w:r>
      <w:r w:rsidRPr="00925789">
        <w:rPr>
          <w:rStyle w:val="StyleUnderline"/>
        </w:rPr>
        <w:t xml:space="preserve"> stance </w:t>
      </w:r>
      <w:r w:rsidRPr="00EE61FC">
        <w:rPr>
          <w:rStyle w:val="StyleUnderline"/>
          <w:highlight w:val="cyan"/>
        </w:rPr>
        <w:t>could be a problem with</w:t>
      </w:r>
      <w:r w:rsidRPr="00925789">
        <w:rPr>
          <w:rStyle w:val="StyleUnderline"/>
        </w:rPr>
        <w:t xml:space="preserve"> especially among </w:t>
      </w:r>
      <w:r w:rsidRPr="00EE61FC">
        <w:rPr>
          <w:rStyle w:val="StyleUnderline"/>
          <w:highlight w:val="cyan"/>
        </w:rPr>
        <w:t xml:space="preserve">women in </w:t>
      </w:r>
      <w:r w:rsidRPr="00EE61FC">
        <w:rPr>
          <w:rStyle w:val="Emphasis"/>
          <w:highlight w:val="cyan"/>
        </w:rPr>
        <w:t>Michigan where abortion rights was the most important issue</w:t>
      </w:r>
      <w:r w:rsidRPr="00925789">
        <w:rPr>
          <w:rStyle w:val="Emphasis"/>
        </w:rPr>
        <w:t xml:space="preserve"> </w:t>
      </w:r>
      <w:r w:rsidRPr="00925789">
        <w:rPr>
          <w:rStyle w:val="StyleUnderline"/>
        </w:rPr>
        <w:t xml:space="preserve">in the 2022 midterms. </w:t>
      </w:r>
    </w:p>
    <w:p w14:paraId="1C534E11" w14:textId="77777777" w:rsidR="00712CB2" w:rsidRDefault="00712CB2" w:rsidP="00925789">
      <w:pPr>
        <w:rPr>
          <w:rStyle w:val="StyleUnderline"/>
        </w:rPr>
      </w:pPr>
    </w:p>
    <w:p w14:paraId="23C890AD" w14:textId="0E541932" w:rsidR="00712CB2" w:rsidRDefault="00712CB2" w:rsidP="00712CB2">
      <w:pPr>
        <w:pStyle w:val="Heading3"/>
      </w:pPr>
      <w:r w:rsidRPr="00712CB2">
        <w:t xml:space="preserve">Pennsylvania </w:t>
      </w:r>
    </w:p>
    <w:p w14:paraId="7CD82A16" w14:textId="7CA4F927" w:rsidR="00712CB2" w:rsidRDefault="00712CB2" w:rsidP="00712CB2">
      <w:pPr>
        <w:pStyle w:val="Heading4"/>
      </w:pPr>
      <w:r>
        <w:t>Harris is inching ahead in Pennsylvania</w:t>
      </w:r>
    </w:p>
    <w:p w14:paraId="2ECFF6B5" w14:textId="7EE5058E" w:rsidR="00712CB2" w:rsidRPr="00712CB2" w:rsidRDefault="002D44CC" w:rsidP="00712CB2">
      <w:r w:rsidRPr="002D44CC">
        <w:rPr>
          <w:rStyle w:val="Style13ptBold"/>
        </w:rPr>
        <w:t>CF 7/26</w:t>
      </w:r>
      <w:r>
        <w:t xml:space="preserve">, The Common Wealth Foundation is a public policy and polling organization in Pennsylvania, </w:t>
      </w:r>
      <w:r w:rsidR="00712CB2">
        <w:t xml:space="preserve">“New Swing State Poll: PA Voters Evenly Divided, Presidential Election a Toss Up”, 7/26/24, </w:t>
      </w:r>
      <w:r w:rsidR="00EB4D81">
        <w:t xml:space="preserve">JLB, </w:t>
      </w:r>
      <w:r>
        <w:t>https://www.commonwealthfoundation.org/2024/07/26/swing-state-poll-pa-voters/</w:t>
      </w:r>
    </w:p>
    <w:p w14:paraId="36DEC6A1" w14:textId="7B384156" w:rsidR="00712CB2" w:rsidRPr="00712CB2" w:rsidRDefault="00712CB2" w:rsidP="00712CB2">
      <w:pPr>
        <w:rPr>
          <w:sz w:val="14"/>
        </w:rPr>
      </w:pPr>
      <w:r w:rsidRPr="00712CB2">
        <w:rPr>
          <w:sz w:val="14"/>
        </w:rPr>
        <w:t xml:space="preserve">Harrisburg, Pa., July 26, 2024—Public support for </w:t>
      </w:r>
      <w:r w:rsidRPr="00712CB2">
        <w:rPr>
          <w:rStyle w:val="StyleUnderline"/>
        </w:rPr>
        <w:t xml:space="preserve">Donald </w:t>
      </w:r>
      <w:r w:rsidRPr="00EE61FC">
        <w:rPr>
          <w:rStyle w:val="StyleUnderline"/>
          <w:highlight w:val="cyan"/>
        </w:rPr>
        <w:t>Trump and</w:t>
      </w:r>
      <w:r w:rsidRPr="00712CB2">
        <w:rPr>
          <w:rStyle w:val="StyleUnderline"/>
        </w:rPr>
        <w:t xml:space="preserve"> Kamala </w:t>
      </w:r>
      <w:r w:rsidRPr="00EE61FC">
        <w:rPr>
          <w:rStyle w:val="StyleUnderline"/>
          <w:highlight w:val="cyan"/>
        </w:rPr>
        <w:t>Harris is evenly divided in Pennsylvania</w:t>
      </w:r>
      <w:r w:rsidRPr="00712CB2">
        <w:rPr>
          <w:sz w:val="14"/>
        </w:rPr>
        <w:t xml:space="preserve">, according to a new statewide survey of Pennsylvania voters, </w:t>
      </w:r>
      <w:r w:rsidRPr="00712CB2">
        <w:rPr>
          <w:rStyle w:val="StyleUnderline"/>
        </w:rPr>
        <w:t xml:space="preserve">with </w:t>
      </w:r>
      <w:r w:rsidRPr="00EE61FC">
        <w:rPr>
          <w:rStyle w:val="Emphasis"/>
          <w:highlight w:val="cyan"/>
        </w:rPr>
        <w:t>Harris leading Trump 47% to 46%</w:t>
      </w:r>
      <w:r w:rsidRPr="00712CB2">
        <w:rPr>
          <w:rStyle w:val="StyleUnderline"/>
        </w:rPr>
        <w:t xml:space="preserve"> in a head-to-head ballot matchup</w:t>
      </w:r>
      <w:r w:rsidRPr="00712CB2">
        <w:rPr>
          <w:sz w:val="14"/>
        </w:rPr>
        <w:t xml:space="preserve">. </w:t>
      </w:r>
    </w:p>
    <w:p w14:paraId="6C55293C" w14:textId="3B1D974D" w:rsidR="00712CB2" w:rsidRDefault="00712CB2" w:rsidP="00712CB2">
      <w:pPr>
        <w:rPr>
          <w:rStyle w:val="StyleUnderline"/>
        </w:rPr>
      </w:pPr>
      <w:r w:rsidRPr="00712CB2">
        <w:rPr>
          <w:sz w:val="14"/>
        </w:rPr>
        <w:t xml:space="preserve">When other candidates are added, </w:t>
      </w:r>
      <w:r w:rsidRPr="00712CB2">
        <w:rPr>
          <w:rStyle w:val="StyleUnderline"/>
        </w:rPr>
        <w:t>Harris and Trump each garner 44% support, with independent Robert F. Kennedy at 6%, Green Party candidate Jill Stein at 1%, and Libertarian Party candidate Chase Oliver at 1%.</w:t>
      </w:r>
    </w:p>
    <w:p w14:paraId="12EC4706" w14:textId="41528FF8" w:rsidR="002D44CC" w:rsidRDefault="00033F2E" w:rsidP="00033F2E">
      <w:pPr>
        <w:pStyle w:val="Heading3"/>
      </w:pPr>
      <w:r w:rsidRPr="00033F2E">
        <w:t>Vance</w:t>
      </w:r>
    </w:p>
    <w:p w14:paraId="3D389E15" w14:textId="35EBADEA" w:rsidR="00414EB9" w:rsidRDefault="009F6532" w:rsidP="009F6532">
      <w:pPr>
        <w:pStyle w:val="Heading4"/>
      </w:pPr>
      <w:r>
        <w:t>The election is slipping out of Trump’s hands with the pick of Vance</w:t>
      </w:r>
    </w:p>
    <w:p w14:paraId="11C5688B" w14:textId="2827A293" w:rsidR="00414EB9" w:rsidRPr="00414EB9" w:rsidRDefault="009F6532" w:rsidP="00414EB9">
      <w:r w:rsidRPr="009F6532">
        <w:rPr>
          <w:rStyle w:val="Style13ptBold"/>
        </w:rPr>
        <w:t>Shephard 7/26</w:t>
      </w:r>
      <w:r>
        <w:t>, Alex Shephard is the senior editor of The New Republic, “Is J.D. Vance the Worst Vice Presidential Pick Ever?”, 7/26/24, JLB, https://newrepublic.com/article/184286/jd-vance-worst-vice-presidential-pick-ever</w:t>
      </w:r>
    </w:p>
    <w:p w14:paraId="527ECA43" w14:textId="56267A3B" w:rsidR="00033F2E" w:rsidRPr="009F6532" w:rsidRDefault="00033F2E" w:rsidP="00033F2E">
      <w:pPr>
        <w:rPr>
          <w:sz w:val="12"/>
        </w:rPr>
      </w:pPr>
      <w:r w:rsidRPr="00033F2E">
        <w:rPr>
          <w:rStyle w:val="StyleUnderline"/>
        </w:rPr>
        <w:t xml:space="preserve">One week </w:t>
      </w:r>
      <w:r w:rsidRPr="009F6532">
        <w:rPr>
          <w:rStyle w:val="StyleUnderline"/>
        </w:rPr>
        <w:t>ago, Republicans were partying</w:t>
      </w:r>
      <w:r w:rsidRPr="009F6532">
        <w:rPr>
          <w:sz w:val="12"/>
        </w:rPr>
        <w:t xml:space="preserve">. The raucous scenes at Milwaukee’s Republican National Convention reflected two victories. One was Donald Trump’s now total and complete takeover of the GOP. The other was his upcoming victory in the 2024 presidential election. Sure, voters were still months away from heading to the polls. </w:t>
      </w:r>
      <w:r w:rsidRPr="009F6532">
        <w:rPr>
          <w:rStyle w:val="StyleUnderline"/>
        </w:rPr>
        <w:t>But with 81-year-old President Joe Biden topping the Democratic ticket, how could he lose?</w:t>
      </w:r>
    </w:p>
    <w:p w14:paraId="33E52C99" w14:textId="0FE4C356" w:rsidR="00033F2E" w:rsidRPr="00414EB9" w:rsidRDefault="00033F2E" w:rsidP="00033F2E">
      <w:pPr>
        <w:rPr>
          <w:u w:val="single"/>
        </w:rPr>
      </w:pPr>
      <w:r w:rsidRPr="009F6532">
        <w:rPr>
          <w:sz w:val="12"/>
        </w:rPr>
        <w:t xml:space="preserve">Trump and his supporters found out how on Sunday. Biden stepped aside and quickly endorsed Vice President Kamala Harris as his replacement. </w:t>
      </w:r>
      <w:r w:rsidRPr="009F6532">
        <w:rPr>
          <w:rStyle w:val="StyleUnderline"/>
        </w:rPr>
        <w:t xml:space="preserve">Harris, a 59-year-old former prosecutor, can, unlike Biden, put up a fight. </w:t>
      </w:r>
      <w:r w:rsidRPr="009F6532">
        <w:rPr>
          <w:sz w:val="12"/>
        </w:rPr>
        <w:t xml:space="preserve">What looked like a cakewalk suddenly became a real campaign. </w:t>
      </w:r>
      <w:r w:rsidRPr="009F6532">
        <w:rPr>
          <w:rStyle w:val="StyleUnderline"/>
        </w:rPr>
        <w:t xml:space="preserve">And that campaign now had </w:t>
      </w:r>
      <w:r w:rsidRPr="00EE61FC">
        <w:rPr>
          <w:rStyle w:val="StyleUnderline"/>
          <w:highlight w:val="cyan"/>
        </w:rPr>
        <w:t>a huge vulnerability</w:t>
      </w:r>
      <w:r w:rsidRPr="009F6532">
        <w:rPr>
          <w:rStyle w:val="StyleUnderline"/>
        </w:rPr>
        <w:t xml:space="preserve">: J.D. </w:t>
      </w:r>
      <w:r w:rsidRPr="00EE61FC">
        <w:rPr>
          <w:rStyle w:val="StyleUnderline"/>
          <w:highlight w:val="cyan"/>
        </w:rPr>
        <w:t xml:space="preserve">Vance, </w:t>
      </w:r>
      <w:r w:rsidRPr="009F6532">
        <w:rPr>
          <w:rStyle w:val="StyleUnderline"/>
        </w:rPr>
        <w:t xml:space="preserve">who </w:t>
      </w:r>
      <w:r w:rsidRPr="00EE61FC">
        <w:rPr>
          <w:rStyle w:val="StyleUnderline"/>
          <w:highlight w:val="cyan"/>
        </w:rPr>
        <w:t>Trump</w:t>
      </w:r>
      <w:r w:rsidRPr="00414EB9">
        <w:rPr>
          <w:rStyle w:val="StyleUnderline"/>
        </w:rPr>
        <w:t xml:space="preserve"> had </w:t>
      </w:r>
      <w:r w:rsidRPr="00EE61FC">
        <w:rPr>
          <w:rStyle w:val="StyleUnderline"/>
          <w:highlight w:val="cyan"/>
        </w:rPr>
        <w:t>selected</w:t>
      </w:r>
      <w:r w:rsidRPr="00414EB9">
        <w:rPr>
          <w:rStyle w:val="StyleUnderline"/>
        </w:rPr>
        <w:t xml:space="preserve"> as his running mate just a week earlier</w:t>
      </w:r>
      <w:r w:rsidRPr="00414EB9">
        <w:rPr>
          <w:sz w:val="12"/>
        </w:rPr>
        <w:t xml:space="preserve">. Arguably </w:t>
      </w:r>
      <w:r w:rsidRPr="00EE61FC">
        <w:rPr>
          <w:rStyle w:val="StyleUnderline"/>
          <w:highlight w:val="cyan"/>
        </w:rPr>
        <w:t xml:space="preserve">the most extreme candidate </w:t>
      </w:r>
      <w:r w:rsidRPr="009F6532">
        <w:rPr>
          <w:rStyle w:val="StyleUnderline"/>
        </w:rPr>
        <w:t>Trump could have chosen</w:t>
      </w:r>
      <w:r w:rsidRPr="00EE61FC">
        <w:rPr>
          <w:rStyle w:val="StyleUnderline"/>
          <w:highlight w:val="cyan"/>
        </w:rPr>
        <w:t>,</w:t>
      </w:r>
      <w:r w:rsidRPr="00414EB9">
        <w:rPr>
          <w:sz w:val="12"/>
        </w:rPr>
        <w:t xml:space="preserve"> Vance is also a neophyte: 39 years old, he has served less than two years in the Senate and otherwise has no experience in government. In the new race in which Republicans found themselves, </w:t>
      </w:r>
      <w:r w:rsidRPr="00EE61FC">
        <w:rPr>
          <w:rStyle w:val="StyleUnderline"/>
          <w:highlight w:val="cyan"/>
        </w:rPr>
        <w:t>Vance</w:t>
      </w:r>
      <w:r w:rsidRPr="00414EB9">
        <w:rPr>
          <w:rStyle w:val="StyleUnderline"/>
        </w:rPr>
        <w:t xml:space="preserve"> not only worsened everything,</w:t>
      </w:r>
      <w:r w:rsidRPr="00414EB9">
        <w:rPr>
          <w:sz w:val="12"/>
        </w:rPr>
        <w:t xml:space="preserve"> </w:t>
      </w:r>
      <w:r w:rsidRPr="00414EB9">
        <w:rPr>
          <w:rStyle w:val="StyleUnderline"/>
        </w:rPr>
        <w:t xml:space="preserve">he </w:t>
      </w:r>
      <w:r w:rsidRPr="00EE61FC">
        <w:rPr>
          <w:rStyle w:val="StyleUnderline"/>
          <w:highlight w:val="cyan"/>
        </w:rPr>
        <w:t>exacerbated Trump’s biggest weaknesses</w:t>
      </w:r>
      <w:r w:rsidRPr="00414EB9">
        <w:rPr>
          <w:rStyle w:val="StyleUnderline"/>
        </w:rPr>
        <w:t xml:space="preserve">: his own </w:t>
      </w:r>
      <w:r w:rsidRPr="00EE61FC">
        <w:rPr>
          <w:rStyle w:val="StyleUnderline"/>
          <w:highlight w:val="cyan"/>
        </w:rPr>
        <w:t>radicalism</w:t>
      </w:r>
      <w:r w:rsidRPr="00414EB9">
        <w:rPr>
          <w:rStyle w:val="StyleUnderline"/>
        </w:rPr>
        <w:t xml:space="preserve">, particularly on </w:t>
      </w:r>
      <w:r w:rsidRPr="00EE61FC">
        <w:rPr>
          <w:rStyle w:val="StyleUnderline"/>
          <w:highlight w:val="cyan"/>
        </w:rPr>
        <w:t>abortion</w:t>
      </w:r>
      <w:r w:rsidRPr="00414EB9">
        <w:rPr>
          <w:rStyle w:val="StyleUnderline"/>
        </w:rPr>
        <w:t xml:space="preserve">, </w:t>
      </w:r>
      <w:r w:rsidRPr="00EE61FC">
        <w:rPr>
          <w:rStyle w:val="StyleUnderline"/>
          <w:highlight w:val="cyan"/>
        </w:rPr>
        <w:t xml:space="preserve">and his status as the oldest </w:t>
      </w:r>
      <w:r w:rsidRPr="00414EB9">
        <w:rPr>
          <w:rStyle w:val="StyleUnderline"/>
        </w:rPr>
        <w:t xml:space="preserve">presidential </w:t>
      </w:r>
      <w:r w:rsidRPr="00EE61FC">
        <w:rPr>
          <w:rStyle w:val="StyleUnderline"/>
          <w:highlight w:val="cyan"/>
        </w:rPr>
        <w:t>nominee</w:t>
      </w:r>
      <w:r w:rsidRPr="00414EB9">
        <w:rPr>
          <w:rStyle w:val="StyleUnderline"/>
        </w:rPr>
        <w:t xml:space="preserve"> in American history.</w:t>
      </w:r>
    </w:p>
    <w:p w14:paraId="4C98B5DC" w14:textId="3229FD3C" w:rsidR="00033F2E" w:rsidRPr="00414EB9" w:rsidRDefault="00033F2E" w:rsidP="00033F2E">
      <w:pPr>
        <w:rPr>
          <w:sz w:val="12"/>
        </w:rPr>
      </w:pPr>
      <w:r w:rsidRPr="00414EB9">
        <w:rPr>
          <w:sz w:val="12"/>
        </w:rPr>
        <w:t xml:space="preserve">Surveying the mood within the Trump campaign after Biden’s decision to step aside, The Atlantic’s Tim Alberta found more than a little running-mate buyer’s remorse. </w:t>
      </w:r>
      <w:r w:rsidRPr="00414EB9">
        <w:rPr>
          <w:rStyle w:val="StyleUnderline"/>
        </w:rPr>
        <w:t>The decision to anoint Vance, “campaign officials acknowledged, was something of a luxury meant to run up margins with the base in a blowout rather than persuade swing voters in a nail-biter.” Whoops!</w:t>
      </w:r>
    </w:p>
    <w:p w14:paraId="5F8C7D2B" w14:textId="0BF78806" w:rsidR="00033F2E" w:rsidRPr="00414EB9" w:rsidRDefault="00033F2E" w:rsidP="00033F2E">
      <w:pPr>
        <w:rPr>
          <w:sz w:val="12"/>
        </w:rPr>
      </w:pPr>
      <w:r w:rsidRPr="00EE61FC">
        <w:rPr>
          <w:rStyle w:val="StyleUnderline"/>
          <w:highlight w:val="cyan"/>
        </w:rPr>
        <w:t>Vance is only a luxury pick</w:t>
      </w:r>
      <w:r w:rsidRPr="00414EB9">
        <w:rPr>
          <w:rStyle w:val="StyleUnderline"/>
        </w:rPr>
        <w:t xml:space="preserve"> if you are 100 percent certain that you will win, which also means that, when he was selected, Trump was also sure that Biden would stay in the race</w:t>
      </w:r>
      <w:r w:rsidRPr="00414EB9">
        <w:rPr>
          <w:sz w:val="12"/>
        </w:rPr>
        <w:t xml:space="preserve">. (As Biden engaged in a weekslong ego trip and hunkered down with loyalists and close family members amid calls for him to bow out, Trump did, to be fair, have a pretty good read on his mindset—because, well, Biden was acting just like him.) But </w:t>
      </w:r>
      <w:r w:rsidRPr="00414EB9">
        <w:rPr>
          <w:rStyle w:val="StyleUnderline"/>
        </w:rPr>
        <w:t xml:space="preserve">J.D. </w:t>
      </w:r>
      <w:r w:rsidRPr="00EE61FC">
        <w:rPr>
          <w:rStyle w:val="StyleUnderline"/>
          <w:highlight w:val="cyan"/>
        </w:rPr>
        <w:t>Vance was a reckless and stupid pick</w:t>
      </w:r>
      <w:r w:rsidRPr="00414EB9">
        <w:rPr>
          <w:rStyle w:val="StyleUnderline"/>
        </w:rPr>
        <w:t xml:space="preserve"> even in a blowout election.</w:t>
      </w:r>
      <w:r w:rsidRPr="00414EB9">
        <w:rPr>
          <w:sz w:val="12"/>
        </w:rPr>
        <w:t xml:space="preserve"> He is not only one of the greatest frauds in American politics, he is the most obvious fraud in American politics. As Election Day fast approaches and Harris mounts a forceful challenge, Trump’s regrets will only grow.</w:t>
      </w:r>
    </w:p>
    <w:p w14:paraId="75030AE2" w14:textId="079576B4" w:rsidR="00033F2E" w:rsidRPr="00414EB9" w:rsidRDefault="00033F2E" w:rsidP="00033F2E">
      <w:pPr>
        <w:rPr>
          <w:sz w:val="12"/>
        </w:rPr>
      </w:pPr>
      <w:r w:rsidRPr="00414EB9">
        <w:rPr>
          <w:sz w:val="12"/>
        </w:rPr>
        <w:t>Who is J.D. Vance for? Eight years ago, that was an easy question to answer. Vance had crafted an image designed to appeal to the reigning liberal and media elites, who couldn’t get enough of him. Then a 31-year-old venture capitalist, Vance became an overnight sensation after Hillbilly Elegy was published to widespread acclaim in June 2016.</w:t>
      </w:r>
    </w:p>
    <w:p w14:paraId="2A543148" w14:textId="4025DCD4" w:rsidR="00033F2E" w:rsidRPr="00414EB9" w:rsidRDefault="00033F2E" w:rsidP="00033F2E">
      <w:pPr>
        <w:rPr>
          <w:sz w:val="12"/>
        </w:rPr>
      </w:pPr>
      <w:r w:rsidRPr="00414EB9">
        <w:rPr>
          <w:sz w:val="12"/>
        </w:rPr>
        <w:t>Ostensibly a memoir cataloging Vance’s escape from postindustrial Ohio, Hillbilly Elegy was celebrated as the book to read to understand Donald Trump’s hold on the white working class. Vance provided a seductive and convenient explanation: Yes, rural whites have been systematically ignored by elites—but, in Vance’s telling, they are also indolent, drug-addicted, and welfare-dependent. Some may try to blame their plight on structural forces, but they are wrong: For Vance, America’s poor whites—very much including, it’s worth underlining, several members of his own immediate family—left themselves behind. Welfare and bailouts, in his estimation, will only make things worse by rewarding the poor slobs who raised him. Instead, the only true way out of the holler is to follow in his footsteps: Lift yourself up, one bootstrap at a time, enroll in Yale Law School, and become a venture capitalist.</w:t>
      </w:r>
    </w:p>
    <w:p w14:paraId="7110BB78" w14:textId="45AAAFC4" w:rsidR="00033F2E" w:rsidRPr="00414EB9" w:rsidRDefault="00033F2E" w:rsidP="00033F2E">
      <w:pPr>
        <w:rPr>
          <w:u w:val="single"/>
        </w:rPr>
      </w:pPr>
      <w:r w:rsidRPr="00414EB9">
        <w:rPr>
          <w:sz w:val="12"/>
        </w:rPr>
        <w:t xml:space="preserve">Touted by its many boosters (a number of whom now repent) as an insightful work of sociology, it is in fact a rags-to-riches parable perfectly calibrated to pander to elite ideas about rural whites. In truth Hillbilly Elegy actively discourages readers from trying to understand the people it is ostensibly about. </w:t>
      </w:r>
      <w:r w:rsidRPr="00414EB9">
        <w:rPr>
          <w:rStyle w:val="StyleUnderline"/>
        </w:rPr>
        <w:t>In Vance’s cold narrative, the white working-class voters now flocking to Donald Trump were largely responsible for their own innumerable misfortunes. If Vance, a hillbilly himself, thinks they aren’t worth saving, why should we?</w:t>
      </w:r>
    </w:p>
    <w:p w14:paraId="211CC8AB" w14:textId="2496BBAD" w:rsidR="00033F2E" w:rsidRPr="00414EB9" w:rsidRDefault="00033F2E" w:rsidP="00033F2E">
      <w:pPr>
        <w:rPr>
          <w:sz w:val="12"/>
        </w:rPr>
      </w:pPr>
      <w:r w:rsidRPr="00414EB9">
        <w:rPr>
          <w:sz w:val="12"/>
        </w:rPr>
        <w:t>Vance may be a mediocrity, but Hillbilly Elegy reveals his one true, God-given talent: exploiting his own impoverished background to tell elites precisely what they want to hear, allowing him to elide the fact that he didn’t actually understand or, for that matter, care about the people he was writing about. As the 2016 campaign unfolded, and anxiety about Trump’s hold on the GOP grew, Vance was celebrated not just as a kind of white-trash prophet—he was at the time a principal at Peter Thiel’s V.C. firm Mithril Capital—but someone who could lead the Republican Party out of the darkness. As the election neared, he sharpened his criticism of Trump: The hillbilly soothsayer called the GOP nominee a charlatan, a sexual assaulter, an American Hitler. When the GOP collapsed after Trump inevitably lost to Hillary Clinton, he would be well positioned to pick up the pieces.</w:t>
      </w:r>
    </w:p>
    <w:p w14:paraId="02D262EA" w14:textId="26EB1BD0" w:rsidR="00033F2E" w:rsidRPr="00414EB9" w:rsidRDefault="00033F2E" w:rsidP="00033F2E">
      <w:pPr>
        <w:rPr>
          <w:sz w:val="12"/>
        </w:rPr>
      </w:pPr>
      <w:r w:rsidRPr="00414EB9">
        <w:rPr>
          <w:sz w:val="12"/>
        </w:rPr>
        <w:t>There was just one problem: When Election Day came and Donald Trump won, it became abundantly obvious that Vance—the go-to explainer of his rural appeal—never actually understood the new president’s hold over his voters. Vance’s carefully plotted rise to prominence had appealed to the wrong elites. With Trump’s hold on the Republican Party secure and with the GOP enjoying control of all three branches of government, the elites Vance had impressed were of no use to him.</w:t>
      </w:r>
    </w:p>
    <w:p w14:paraId="48147400" w14:textId="164D19FF" w:rsidR="00033F2E" w:rsidRPr="00414EB9" w:rsidRDefault="00033F2E" w:rsidP="00033F2E">
      <w:pPr>
        <w:rPr>
          <w:sz w:val="12"/>
        </w:rPr>
      </w:pPr>
      <w:r w:rsidRPr="00414EB9">
        <w:rPr>
          <w:sz w:val="12"/>
        </w:rPr>
        <w:t xml:space="preserve">And so he began another metamorphosis. Over the next eight years, </w:t>
      </w:r>
      <w:r w:rsidRPr="00EE61FC">
        <w:rPr>
          <w:rStyle w:val="StyleUnderline"/>
          <w:highlight w:val="cyan"/>
        </w:rPr>
        <w:t>Vance</w:t>
      </w:r>
      <w:r w:rsidRPr="00414EB9">
        <w:rPr>
          <w:rStyle w:val="StyleUnderline"/>
        </w:rPr>
        <w:t xml:space="preserve"> grew more and more Trumpian: </w:t>
      </w:r>
      <w:r w:rsidRPr="00EE61FC">
        <w:rPr>
          <w:rStyle w:val="StyleUnderline"/>
          <w:highlight w:val="cyan"/>
        </w:rPr>
        <w:t>Culture-war obsessed</w:t>
      </w:r>
      <w:r w:rsidRPr="00414EB9">
        <w:rPr>
          <w:rStyle w:val="StyleUnderline"/>
        </w:rPr>
        <w:t>, he cast aside much of the bootstraps talk in favor of a quasi-populist assault on “woke capital,” college professors,</w:t>
      </w:r>
      <w:r w:rsidRPr="00414EB9">
        <w:rPr>
          <w:sz w:val="12"/>
        </w:rPr>
        <w:t xml:space="preserve"> and the media that had made him a star. Horrified by his increasingly noxious, race- and gender-obsessed screeds and embrace of the far right, his liberal audience deserted him and were replaced by boosters who bolstered his new credentials like Tucker Carlson and anti-democracy blogger Curtis Yarvin. Vance 2.0 was modeled on Trump, but only a bit. The new Vance was very online and plugged into the deep, and often very weird, recesses of the right-wing take-o-sphere. He came across as a Redditified Trump, suggesting that Biden was flooding the country with fentanyl to kill “a bunch of MAGA voters” and advocating for a “de-Baathification” of the U.S. government.</w:t>
      </w:r>
    </w:p>
    <w:p w14:paraId="4505D3CC" w14:textId="07C11B9D" w:rsidR="00033F2E" w:rsidRPr="00414EB9" w:rsidRDefault="00033F2E" w:rsidP="00033F2E">
      <w:pPr>
        <w:rPr>
          <w:sz w:val="12"/>
        </w:rPr>
      </w:pPr>
      <w:r w:rsidRPr="00414EB9">
        <w:rPr>
          <w:sz w:val="12"/>
        </w:rPr>
        <w:t>The new Vance was a hit with the group of radical, right-wing intellectuals who have spent the last eight years attempting to backfill the mostly empty vessel that is “Trumpism.” But it’s not clear that there is a mass audience for their “post-liberal” project, which will, among many other things, return women to their homes and essentially mandate childbirth. “Vance and this New Right cohort, who are mostly so, so highly educated and well-read that their big problem often seems to be that they’re just too nerdy to be an effective force in mass politics, are not anti-intellectual,” wrote James Pogue in a revealing Vanity Fair piece about the movement in 2023. “Vance is an intellectual himself, even if he’s not currently playing one on TV.”</w:t>
      </w:r>
    </w:p>
    <w:p w14:paraId="5D548F94" w14:textId="0355A5AA" w:rsidR="00033F2E" w:rsidRPr="00414EB9" w:rsidRDefault="00033F2E" w:rsidP="00033F2E">
      <w:pPr>
        <w:rPr>
          <w:sz w:val="12"/>
        </w:rPr>
      </w:pPr>
      <w:r w:rsidRPr="00414EB9">
        <w:rPr>
          <w:sz w:val="12"/>
        </w:rPr>
        <w:t>Still, Vance’s new identity stuck. In 2022, he won Trump’s endorsement and, soon after, Ohio’s junior Senate seat. Less than two years later, he is Trump’s running mate. Vance may soon be one (old, out of shape) heartbeat away from being the most powerful person in the world. Not yet 40 years old, he is finally where he has been trying to go for most of his adult life: a position of profound power and influence.</w:t>
      </w:r>
    </w:p>
    <w:p w14:paraId="63941A77" w14:textId="0950FF0F" w:rsidR="00033F2E" w:rsidRPr="00414EB9" w:rsidRDefault="00033F2E" w:rsidP="00033F2E">
      <w:pPr>
        <w:rPr>
          <w:sz w:val="12"/>
        </w:rPr>
      </w:pPr>
      <w:r w:rsidRPr="00414EB9">
        <w:rPr>
          <w:sz w:val="12"/>
        </w:rPr>
        <w:t>For all the talk of Vance’s transformation, he really hasn’t changed much. He’s still really only good at one thing: advancing by slavishly attaching himself to people richer and more powerful than himself, casting them aside when they become inconvenient. His rapid rise in the post-2016 GOP can largely be attributed to both his yearslong groveling at Donald Trump’s feet and the generous support of his benefactor and former employer, Peter Thiel. Without their support two years ago, Vance would have lost in Ohio’s Republican Senate primary and, by extension, never been selected as Trump’s vice president.</w:t>
      </w:r>
    </w:p>
    <w:p w14:paraId="5184203C" w14:textId="36F2526D" w:rsidR="00033F2E" w:rsidRPr="00414EB9" w:rsidRDefault="00033F2E" w:rsidP="00033F2E">
      <w:pPr>
        <w:rPr>
          <w:sz w:val="12"/>
        </w:rPr>
      </w:pPr>
      <w:r w:rsidRPr="00EE61FC">
        <w:rPr>
          <w:rStyle w:val="StyleUnderline"/>
          <w:highlight w:val="cyan"/>
        </w:rPr>
        <w:t>Even with</w:t>
      </w:r>
      <w:r w:rsidRPr="00414EB9">
        <w:rPr>
          <w:rStyle w:val="StyleUnderline"/>
        </w:rPr>
        <w:t xml:space="preserve"> that </w:t>
      </w:r>
      <w:r w:rsidRPr="00EE61FC">
        <w:rPr>
          <w:rStyle w:val="StyleUnderline"/>
          <w:highlight w:val="cyan"/>
        </w:rPr>
        <w:t>support</w:t>
      </w:r>
      <w:r w:rsidRPr="00414EB9">
        <w:rPr>
          <w:rStyle w:val="StyleUnderline"/>
        </w:rPr>
        <w:t xml:space="preserve">, </w:t>
      </w:r>
      <w:r w:rsidRPr="00EE61FC">
        <w:rPr>
          <w:rStyle w:val="StyleUnderline"/>
          <w:highlight w:val="cyan"/>
        </w:rPr>
        <w:t>Vance</w:t>
      </w:r>
      <w:r w:rsidRPr="00414EB9">
        <w:rPr>
          <w:rStyle w:val="StyleUnderline"/>
        </w:rPr>
        <w:t xml:space="preserve"> has still </w:t>
      </w:r>
      <w:r w:rsidRPr="00EE61FC">
        <w:rPr>
          <w:rStyle w:val="StyleUnderline"/>
          <w:highlight w:val="cyan"/>
        </w:rPr>
        <w:t>struggled to build an actual base</w:t>
      </w:r>
      <w:r w:rsidRPr="00414EB9">
        <w:rPr>
          <w:rStyle w:val="StyleUnderline"/>
        </w:rPr>
        <w:t xml:space="preserve"> within the GOP. Running for a Senate seat in a solid red state, he needed huge infusions of cash from Thiel to limp across the finish line</w:t>
      </w:r>
      <w:r w:rsidRPr="00414EB9">
        <w:rPr>
          <w:sz w:val="12"/>
        </w:rPr>
        <w:t>. Vance won by six points, running behind every other Republican running statewide that year, including Governor Mike DeWine, who was reelected by 26 percentage points. A late-October 2022 Marist poll of Ohio voters, meanwhile, found that he had negative favorability ratings overall and that independents and women, in particular, detested him. The voters who have looked the closest at Vance do not like him at all. It’s easy to see why:</w:t>
      </w:r>
    </w:p>
    <w:p w14:paraId="291099AC" w14:textId="2FB11152" w:rsidR="00033F2E" w:rsidRPr="00414EB9" w:rsidRDefault="00033F2E" w:rsidP="00033F2E">
      <w:pPr>
        <w:rPr>
          <w:sz w:val="12"/>
        </w:rPr>
      </w:pPr>
      <w:r w:rsidRPr="00414EB9">
        <w:rPr>
          <w:sz w:val="12"/>
        </w:rPr>
        <w:t>It’s not just that Vance doesn’t know how to speak to people generally—though that’s certainly true. It’s that he doesn’t know how to speak to the exact people he wrote an entire book about! He only knows how to pander, but he can only successfully pander up. Everyone else gets a lame joke about how soda—excuse me, Diet Mountain Dew, official beverage of the hill people—is racist now. Which points to another way Vance hasn’t changed: He despises the people he grew up around as much today as he did when he was happily calling them layabouts and drug addicts on CNN and NPR. The only difference is that he’s now asking for their votes.</w:t>
      </w:r>
    </w:p>
    <w:p w14:paraId="1D76961B" w14:textId="6DF373DF" w:rsidR="00033F2E" w:rsidRPr="00414EB9" w:rsidRDefault="00033F2E" w:rsidP="00033F2E">
      <w:pPr>
        <w:rPr>
          <w:u w:val="single"/>
        </w:rPr>
      </w:pPr>
      <w:r w:rsidRPr="00414EB9">
        <w:rPr>
          <w:sz w:val="12"/>
        </w:rPr>
        <w:t xml:space="preserve">And yet Vance has successfully rebranded himself as not only one of Trump’s heirs but perhaps the future of Trumpism itself. Given where he was eight years ago—when he was literally calling Trump “cultural heroin”—this is a testament to Vance’s well-established ability to maneuver himself into the zeitgeist and then out of it into the next one. He may very well end up as Trump’s heir. </w:t>
      </w:r>
      <w:r w:rsidRPr="00414EB9">
        <w:rPr>
          <w:rStyle w:val="StyleUnderline"/>
        </w:rPr>
        <w:t xml:space="preserve">But </w:t>
      </w:r>
      <w:r w:rsidRPr="00EE61FC">
        <w:rPr>
          <w:rStyle w:val="StyleUnderline"/>
          <w:highlight w:val="cyan"/>
        </w:rPr>
        <w:t>there is</w:t>
      </w:r>
      <w:r w:rsidRPr="00414EB9">
        <w:rPr>
          <w:rStyle w:val="StyleUnderline"/>
        </w:rPr>
        <w:t xml:space="preserve"> very little—and </w:t>
      </w:r>
      <w:r w:rsidRPr="00EE61FC">
        <w:rPr>
          <w:rStyle w:val="StyleUnderline"/>
          <w:highlight w:val="cyan"/>
        </w:rPr>
        <w:t>arguably no—evidence</w:t>
      </w:r>
      <w:r w:rsidRPr="00414EB9">
        <w:rPr>
          <w:rStyle w:val="StyleUnderline"/>
        </w:rPr>
        <w:t xml:space="preserve"> that a sizable block of </w:t>
      </w:r>
      <w:r w:rsidRPr="00EE61FC">
        <w:rPr>
          <w:rStyle w:val="StyleUnderline"/>
          <w:highlight w:val="cyan"/>
        </w:rPr>
        <w:t>voters are buying what he’s selling</w:t>
      </w:r>
      <w:r w:rsidRPr="00414EB9">
        <w:rPr>
          <w:rStyle w:val="StyleUnderline"/>
        </w:rPr>
        <w:t xml:space="preserve">. There is, </w:t>
      </w:r>
      <w:r w:rsidRPr="00EE61FC">
        <w:rPr>
          <w:rStyle w:val="StyleUnderline"/>
          <w:highlight w:val="cyan"/>
        </w:rPr>
        <w:t>moreover, plenty of evidence</w:t>
      </w:r>
      <w:r w:rsidRPr="00414EB9">
        <w:rPr>
          <w:rStyle w:val="StyleUnderline"/>
        </w:rPr>
        <w:t xml:space="preserve"> to </w:t>
      </w:r>
      <w:r w:rsidRPr="00EE61FC">
        <w:rPr>
          <w:rStyle w:val="StyleUnderline"/>
          <w:highlight w:val="cyan"/>
        </w:rPr>
        <w:t>suggest</w:t>
      </w:r>
      <w:r w:rsidRPr="00414EB9">
        <w:rPr>
          <w:rStyle w:val="StyleUnderline"/>
        </w:rPr>
        <w:t xml:space="preserve"> that </w:t>
      </w:r>
      <w:r w:rsidRPr="00EE61FC">
        <w:rPr>
          <w:rStyle w:val="StyleUnderline"/>
          <w:highlight w:val="cyan"/>
        </w:rPr>
        <w:t>voters are repelled by him</w:t>
      </w:r>
      <w:r w:rsidRPr="00414EB9">
        <w:rPr>
          <w:rStyle w:val="StyleUnderline"/>
        </w:rPr>
        <w:t>.</w:t>
      </w:r>
    </w:p>
    <w:p w14:paraId="66D185D5" w14:textId="62839B8E" w:rsidR="00033F2E" w:rsidRPr="00414EB9" w:rsidRDefault="00033F2E" w:rsidP="00033F2E">
      <w:pPr>
        <w:rPr>
          <w:sz w:val="12"/>
        </w:rPr>
      </w:pPr>
      <w:r w:rsidRPr="00414EB9">
        <w:rPr>
          <w:sz w:val="12"/>
        </w:rPr>
        <w:t xml:space="preserve">If, per Alberta’s reporting, Vance was selected to be Trump’s running mate as “a luxury meant to run up margins with the base,” then Trump and the people surrounding him are even dumber than they seem. A more compelling “luxury” explanation suggests that, convinced that he was going to triumph over the enfeebled, senile Biden, </w:t>
      </w:r>
      <w:r w:rsidRPr="00EE61FC">
        <w:rPr>
          <w:rStyle w:val="StyleUnderline"/>
          <w:highlight w:val="cyan"/>
        </w:rPr>
        <w:t>Trump was unbothered by</w:t>
      </w:r>
      <w:r w:rsidRPr="00414EB9">
        <w:rPr>
          <w:rStyle w:val="StyleUnderline"/>
        </w:rPr>
        <w:t xml:space="preserve"> the normal considerations that go into selecting a vice president: </w:t>
      </w:r>
      <w:r w:rsidRPr="00EE61FC">
        <w:rPr>
          <w:rStyle w:val="StyleUnderline"/>
          <w:highlight w:val="cyan"/>
        </w:rPr>
        <w:t>balancing the ticket</w:t>
      </w:r>
      <w:r w:rsidRPr="00414EB9">
        <w:rPr>
          <w:rStyle w:val="StyleUnderline"/>
        </w:rPr>
        <w:t>—as he did when he selected Mike Pence eight years ago to appeal to religious conservatives—</w:t>
      </w:r>
      <w:r w:rsidRPr="00EE61FC">
        <w:rPr>
          <w:rStyle w:val="StyleUnderline"/>
          <w:highlight w:val="cyan"/>
        </w:rPr>
        <w:t>or appealing to</w:t>
      </w:r>
      <w:r w:rsidRPr="00414EB9">
        <w:rPr>
          <w:rStyle w:val="StyleUnderline"/>
        </w:rPr>
        <w:t xml:space="preserve"> voters in </w:t>
      </w:r>
      <w:r w:rsidRPr="00EE61FC">
        <w:rPr>
          <w:rStyle w:val="StyleUnderline"/>
          <w:highlight w:val="cyan"/>
        </w:rPr>
        <w:t>a</w:t>
      </w:r>
      <w:r w:rsidRPr="00414EB9">
        <w:rPr>
          <w:rStyle w:val="StyleUnderline"/>
        </w:rPr>
        <w:t xml:space="preserve"> specific </w:t>
      </w:r>
      <w:r w:rsidRPr="00EE61FC">
        <w:rPr>
          <w:rStyle w:val="StyleUnderline"/>
          <w:highlight w:val="cyan"/>
        </w:rPr>
        <w:t>swing state</w:t>
      </w:r>
      <w:r w:rsidRPr="00414EB9">
        <w:rPr>
          <w:rStyle w:val="StyleUnderline"/>
        </w:rPr>
        <w:t>. Instead, like the entire RNC, Vance’s selection was Trump spiking the football: By selecting a young, up-and-coming politician who had advanced by explicitly modeling himself on Trump, he was reminding everyone that the GOP is his party now and for the foreseeable future.</w:t>
      </w:r>
    </w:p>
    <w:p w14:paraId="366276EB" w14:textId="4B1E3FD5" w:rsidR="00033F2E" w:rsidRPr="00414EB9" w:rsidRDefault="00033F2E" w:rsidP="00033F2E">
      <w:pPr>
        <w:rPr>
          <w:sz w:val="12"/>
        </w:rPr>
      </w:pPr>
      <w:r w:rsidRPr="00414EB9">
        <w:rPr>
          <w:sz w:val="12"/>
        </w:rPr>
        <w:t xml:space="preserve">He may very well regret that decision. He may already be doing so. With Harris replacing Biden atop the ticket, </w:t>
      </w:r>
      <w:r w:rsidRPr="00EE61FC">
        <w:rPr>
          <w:rStyle w:val="StyleUnderline"/>
          <w:highlight w:val="cyan"/>
        </w:rPr>
        <w:t>it is hard to think of a worse running mate</w:t>
      </w:r>
      <w:r w:rsidRPr="00414EB9">
        <w:rPr>
          <w:rStyle w:val="StyleUnderline"/>
        </w:rPr>
        <w:t xml:space="preserve"> for Donald Trump than J.D. Vance.</w:t>
      </w:r>
    </w:p>
    <w:p w14:paraId="05F6F76C" w14:textId="461C6A13" w:rsidR="00033F2E" w:rsidRPr="00414EB9" w:rsidRDefault="00033F2E" w:rsidP="00033F2E">
      <w:pPr>
        <w:rPr>
          <w:sz w:val="12"/>
        </w:rPr>
      </w:pPr>
      <w:r w:rsidRPr="00414EB9">
        <w:rPr>
          <w:sz w:val="12"/>
        </w:rPr>
        <w:t>One week after the Republican National Convention, Biden’s age is no longer a concern. But Trump’s is. A recently released Reuters/Ipsos poll found that 53 percent of voters thought that Trump was “too old” to be president. Without Biden to eclipse his own problems, Trump’s clear physical and mental decline over the last eight years will only grow more apparent—as will scrutiny of the radical, inexperienced 39-year-old who could replace him.</w:t>
      </w:r>
    </w:p>
    <w:p w14:paraId="72E8AE0F" w14:textId="2B3FB556" w:rsidR="00033F2E" w:rsidRPr="00414EB9" w:rsidRDefault="00033F2E" w:rsidP="00033F2E">
      <w:pPr>
        <w:rPr>
          <w:sz w:val="12"/>
        </w:rPr>
      </w:pPr>
      <w:r w:rsidRPr="00EE61FC">
        <w:rPr>
          <w:rStyle w:val="StyleUnderline"/>
          <w:highlight w:val="cyan"/>
        </w:rPr>
        <w:t>Voters</w:t>
      </w:r>
      <w:r w:rsidRPr="00414EB9">
        <w:rPr>
          <w:rStyle w:val="StyleUnderline"/>
        </w:rPr>
        <w:t xml:space="preserve"> have only </w:t>
      </w:r>
      <w:r w:rsidRPr="00EE61FC">
        <w:rPr>
          <w:rStyle w:val="StyleUnderline"/>
          <w:highlight w:val="cyan"/>
        </w:rPr>
        <w:t>got</w:t>
      </w:r>
      <w:r w:rsidRPr="00414EB9">
        <w:rPr>
          <w:rStyle w:val="StyleUnderline"/>
        </w:rPr>
        <w:t xml:space="preserve">ten </w:t>
      </w:r>
      <w:r w:rsidRPr="00EE61FC">
        <w:rPr>
          <w:rStyle w:val="StyleUnderline"/>
          <w:highlight w:val="cyan"/>
        </w:rPr>
        <w:t>a</w:t>
      </w:r>
      <w:r w:rsidRPr="00414EB9">
        <w:rPr>
          <w:rStyle w:val="StyleUnderline"/>
        </w:rPr>
        <w:t xml:space="preserve"> short </w:t>
      </w:r>
      <w:r w:rsidRPr="00EE61FC">
        <w:rPr>
          <w:rStyle w:val="StyleUnderline"/>
          <w:highlight w:val="cyan"/>
        </w:rPr>
        <w:t>look at Vance</w:t>
      </w:r>
      <w:r w:rsidRPr="00414EB9">
        <w:rPr>
          <w:rStyle w:val="StyleUnderline"/>
        </w:rPr>
        <w:t xml:space="preserve"> the vice presidential candidate. But </w:t>
      </w:r>
      <w:r w:rsidRPr="00EE61FC">
        <w:rPr>
          <w:rStyle w:val="StyleUnderline"/>
          <w:highlight w:val="cyan"/>
        </w:rPr>
        <w:t>they really do not like him</w:t>
      </w:r>
      <w:r w:rsidRPr="00414EB9">
        <w:rPr>
          <w:sz w:val="12"/>
        </w:rPr>
        <w:t xml:space="preserve">. </w:t>
      </w:r>
      <w:r w:rsidRPr="00EE61FC">
        <w:rPr>
          <w:rStyle w:val="StyleUnderline"/>
          <w:highlight w:val="cyan"/>
        </w:rPr>
        <w:t>His post-convention</w:t>
      </w:r>
      <w:r w:rsidRPr="00414EB9">
        <w:rPr>
          <w:rStyle w:val="StyleUnderline"/>
        </w:rPr>
        <w:t xml:space="preserve"> approval </w:t>
      </w:r>
      <w:r w:rsidRPr="00EE61FC">
        <w:rPr>
          <w:rStyle w:val="StyleUnderline"/>
          <w:highlight w:val="cyan"/>
        </w:rPr>
        <w:t>rating was</w:t>
      </w:r>
      <w:r w:rsidRPr="00414EB9">
        <w:rPr>
          <w:rStyle w:val="StyleUnderline"/>
        </w:rPr>
        <w:t xml:space="preserve"> a dismal </w:t>
      </w:r>
      <w:r w:rsidRPr="00EE61FC">
        <w:rPr>
          <w:rStyle w:val="StyleUnderline"/>
          <w:highlight w:val="cyan"/>
        </w:rPr>
        <w:t>minus six</w:t>
      </w:r>
      <w:r w:rsidRPr="00414EB9">
        <w:rPr>
          <w:rStyle w:val="StyleUnderline"/>
        </w:rPr>
        <w:t>, the lowest ever recorded.</w:t>
      </w:r>
      <w:r w:rsidRPr="00414EB9">
        <w:rPr>
          <w:sz w:val="12"/>
        </w:rPr>
        <w:t xml:space="preserve"> (</w:t>
      </w:r>
      <w:r w:rsidRPr="00EE61FC">
        <w:rPr>
          <w:rStyle w:val="StyleUnderline"/>
          <w:highlight w:val="cyan"/>
        </w:rPr>
        <w:t>The average</w:t>
      </w:r>
      <w:r w:rsidRPr="00414EB9">
        <w:rPr>
          <w:rStyle w:val="StyleUnderline"/>
        </w:rPr>
        <w:t xml:space="preserve"> vice president since 2000</w:t>
      </w:r>
      <w:r w:rsidRPr="00414EB9">
        <w:rPr>
          <w:sz w:val="12"/>
        </w:rPr>
        <w:t xml:space="preserve">, meanwhile, </w:t>
      </w:r>
      <w:r w:rsidRPr="00EE61FC">
        <w:rPr>
          <w:rStyle w:val="StyleUnderline"/>
          <w:highlight w:val="cyan"/>
        </w:rPr>
        <w:t>has come in at</w:t>
      </w:r>
      <w:r w:rsidRPr="00414EB9">
        <w:rPr>
          <w:rStyle w:val="StyleUnderline"/>
        </w:rPr>
        <w:t xml:space="preserve"> a more than respectable </w:t>
      </w:r>
      <w:r w:rsidRPr="00EE61FC">
        <w:rPr>
          <w:rStyle w:val="StyleUnderline"/>
          <w:highlight w:val="cyan"/>
        </w:rPr>
        <w:t>plus 19</w:t>
      </w:r>
      <w:r w:rsidRPr="00414EB9">
        <w:rPr>
          <w:sz w:val="12"/>
        </w:rPr>
        <w:t>.) Many of these voters are repelled by Vance’s obvious fraudulence. But they also are repelled by what he stands for—which is itself very bad news for Trump.</w:t>
      </w:r>
    </w:p>
    <w:p w14:paraId="3C4DC6C1" w14:textId="5D79F884" w:rsidR="00033F2E" w:rsidRPr="00414EB9" w:rsidRDefault="00033F2E" w:rsidP="00033F2E">
      <w:pPr>
        <w:rPr>
          <w:sz w:val="12"/>
        </w:rPr>
      </w:pPr>
      <w:r w:rsidRPr="00EE61FC">
        <w:rPr>
          <w:rStyle w:val="StyleUnderline"/>
          <w:highlight w:val="cyan"/>
        </w:rPr>
        <w:t>Vance exacerbates Trump’s</w:t>
      </w:r>
      <w:r w:rsidRPr="00414EB9">
        <w:rPr>
          <w:rStyle w:val="StyleUnderline"/>
        </w:rPr>
        <w:t xml:space="preserve"> greatest </w:t>
      </w:r>
      <w:r w:rsidRPr="00EE61FC">
        <w:rPr>
          <w:rStyle w:val="StyleUnderline"/>
          <w:highlight w:val="cyan"/>
        </w:rPr>
        <w:t>political weakness</w:t>
      </w:r>
      <w:r w:rsidRPr="00414EB9">
        <w:rPr>
          <w:rStyle w:val="StyleUnderline"/>
        </w:rPr>
        <w:t xml:space="preserve">. </w:t>
      </w:r>
      <w:r w:rsidRPr="00EE61FC">
        <w:rPr>
          <w:rStyle w:val="StyleUnderline"/>
          <w:highlight w:val="cyan"/>
        </w:rPr>
        <w:t xml:space="preserve">He is </w:t>
      </w:r>
      <w:r w:rsidRPr="00414EB9">
        <w:rPr>
          <w:rStyle w:val="StyleUnderline"/>
        </w:rPr>
        <w:t xml:space="preserve">an </w:t>
      </w:r>
      <w:r w:rsidRPr="00EE61FC">
        <w:rPr>
          <w:rStyle w:val="StyleUnderline"/>
          <w:highlight w:val="cyan"/>
        </w:rPr>
        <w:t>anti-abortion</w:t>
      </w:r>
      <w:r w:rsidRPr="00414EB9">
        <w:rPr>
          <w:rStyle w:val="StyleUnderline"/>
        </w:rPr>
        <w:t xml:space="preserve"> zealot who has advocated for a national ban and compared the medical procedure to slavery.</w:t>
      </w:r>
      <w:r w:rsidRPr="00414EB9">
        <w:rPr>
          <w:sz w:val="12"/>
        </w:rPr>
        <w:t xml:space="preserve"> He has defended bans even for pregnancies resulting from rape or incest, saying, “Two wrongs don’t make a right.” </w:t>
      </w:r>
      <w:r w:rsidRPr="00EE61FC">
        <w:rPr>
          <w:rStyle w:val="StyleUnderline"/>
          <w:highlight w:val="cyan"/>
        </w:rPr>
        <w:t>He</w:t>
      </w:r>
      <w:r w:rsidRPr="00414EB9">
        <w:rPr>
          <w:rStyle w:val="StyleUnderline"/>
        </w:rPr>
        <w:t xml:space="preserve"> recently </w:t>
      </w:r>
      <w:r w:rsidRPr="00EE61FC">
        <w:rPr>
          <w:rStyle w:val="StyleUnderline"/>
          <w:highlight w:val="cyan"/>
        </w:rPr>
        <w:t>voted for a bill that would</w:t>
      </w:r>
      <w:r w:rsidRPr="00414EB9">
        <w:rPr>
          <w:rStyle w:val="StyleUnderline"/>
        </w:rPr>
        <w:t xml:space="preserve"> have </w:t>
      </w:r>
      <w:r w:rsidRPr="00EE61FC">
        <w:rPr>
          <w:rStyle w:val="StyleUnderline"/>
          <w:highlight w:val="cyan"/>
        </w:rPr>
        <w:t>ban</w:t>
      </w:r>
      <w:r w:rsidRPr="00414EB9">
        <w:rPr>
          <w:rStyle w:val="StyleUnderline"/>
        </w:rPr>
        <w:t xml:space="preserve">ned </w:t>
      </w:r>
      <w:r w:rsidRPr="00EE61FC">
        <w:rPr>
          <w:rStyle w:val="StyleUnderline"/>
          <w:highlight w:val="cyan"/>
        </w:rPr>
        <w:t>i</w:t>
      </w:r>
      <w:r w:rsidRPr="00414EB9">
        <w:rPr>
          <w:rStyle w:val="StyleUnderline"/>
        </w:rPr>
        <w:t xml:space="preserve">n </w:t>
      </w:r>
      <w:r w:rsidRPr="00EE61FC">
        <w:rPr>
          <w:rStyle w:val="StyleUnderline"/>
          <w:highlight w:val="cyan"/>
        </w:rPr>
        <w:t>v</w:t>
      </w:r>
      <w:r w:rsidRPr="00414EB9">
        <w:rPr>
          <w:rStyle w:val="StyleUnderline"/>
        </w:rPr>
        <w:t xml:space="preserve">itro </w:t>
      </w:r>
      <w:r w:rsidRPr="00EE61FC">
        <w:rPr>
          <w:rStyle w:val="StyleUnderline"/>
          <w:highlight w:val="cyan"/>
        </w:rPr>
        <w:t>f</w:t>
      </w:r>
      <w:r w:rsidRPr="00414EB9">
        <w:rPr>
          <w:rStyle w:val="StyleUnderline"/>
        </w:rPr>
        <w:t>ertilization.</w:t>
      </w:r>
      <w:r w:rsidRPr="00414EB9">
        <w:rPr>
          <w:sz w:val="12"/>
        </w:rPr>
        <w:t xml:space="preserve"> He is a virulent misogynist who wants to roll back feminism’s gains and has mocked childless women—naming Kamala Harris as one example—as “miserable cat ladies.”</w:t>
      </w:r>
    </w:p>
    <w:p w14:paraId="6FC0C1A2" w14:textId="09ECD37C" w:rsidR="00033F2E" w:rsidRPr="00414EB9" w:rsidRDefault="00033F2E" w:rsidP="00033F2E">
      <w:pPr>
        <w:rPr>
          <w:sz w:val="12"/>
        </w:rPr>
      </w:pPr>
      <w:r w:rsidRPr="00414EB9">
        <w:rPr>
          <w:sz w:val="12"/>
        </w:rPr>
        <w:t>Abortion was arguably Trump’s biggest weakness before Biden dropped out, given his pivotal role in reversing Roe v. Wade. Having Harris, who has made the issue a signature, as the Democratic nominee only augments it as vulnerability. Vance’s selection makes a mockery of Trump’s feeble denial that he would not sign a national abortion ban if reelected.</w:t>
      </w:r>
    </w:p>
    <w:p w14:paraId="14AA9737" w14:textId="008503BB" w:rsidR="00033F2E" w:rsidRPr="00414EB9" w:rsidRDefault="00033F2E" w:rsidP="00033F2E">
      <w:pPr>
        <w:rPr>
          <w:sz w:val="12"/>
        </w:rPr>
      </w:pPr>
      <w:r w:rsidRPr="00414EB9">
        <w:rPr>
          <w:sz w:val="12"/>
        </w:rPr>
        <w:t>Vance’s extremism, of course, extends far beyond abortion and gender. His selection validates concerns about Trump’s own authoritarianism, as well as the radical Project 2025—from which Trump has weakly tried to disentangle himself. At every turn, Vance exacerbates Trump’s biggest weaknesses. It’s still not clear what, if anything, if he brings to the table.</w:t>
      </w:r>
    </w:p>
    <w:p w14:paraId="57B73A8C" w14:textId="0F2078DB" w:rsidR="00033F2E" w:rsidRDefault="00033F2E" w:rsidP="00033F2E">
      <w:pPr>
        <w:rPr>
          <w:rStyle w:val="StyleUnderline"/>
        </w:rPr>
      </w:pPr>
      <w:r w:rsidRPr="00414EB9">
        <w:rPr>
          <w:sz w:val="12"/>
        </w:rPr>
        <w:t xml:space="preserve">It is possible that none of this will matter. Vice presidential nominees rarely do. </w:t>
      </w:r>
      <w:r w:rsidRPr="00414EB9">
        <w:rPr>
          <w:rStyle w:val="StyleUnderline"/>
        </w:rPr>
        <w:t xml:space="preserve">But Vance’s selection has the potential to be an own goal of historical proportions. </w:t>
      </w:r>
      <w:r w:rsidRPr="00414EB9">
        <w:rPr>
          <w:sz w:val="12"/>
        </w:rPr>
        <w:t xml:space="preserve">Yes, John McCain’s 2008 selection of the chaotic, inexperienced Sarah Palin was a disaster, but it was also a desperation move by a campaign that was losing and needed an injection of enthusiasm. </w:t>
      </w:r>
      <w:r w:rsidRPr="00414EB9">
        <w:rPr>
          <w:rStyle w:val="StyleUnderline"/>
        </w:rPr>
        <w:t xml:space="preserve">Vance’s selection is something altogether different. When Trump picked him just over a week ago, the possibility of Biden dropping out of the race and Harris (or another younger Democrat) replacing him was not some far-fetched fantasy. It had been the biggest story in the country for weeks. But </w:t>
      </w:r>
      <w:r w:rsidRPr="00EE61FC">
        <w:rPr>
          <w:rStyle w:val="StyleUnderline"/>
          <w:highlight w:val="cyan"/>
        </w:rPr>
        <w:t>Trump didn’t hedge</w:t>
      </w:r>
      <w:r w:rsidRPr="00414EB9">
        <w:rPr>
          <w:rStyle w:val="StyleUnderline"/>
        </w:rPr>
        <w:t xml:space="preserve">. Instead, </w:t>
      </w:r>
      <w:r w:rsidRPr="00EE61FC">
        <w:rPr>
          <w:rStyle w:val="StyleUnderline"/>
          <w:highlight w:val="cyan"/>
        </w:rPr>
        <w:t>he</w:t>
      </w:r>
      <w:r w:rsidRPr="00414EB9">
        <w:rPr>
          <w:rStyle w:val="StyleUnderline"/>
        </w:rPr>
        <w:t xml:space="preserve"> went ahead and </w:t>
      </w:r>
      <w:r w:rsidRPr="00EE61FC">
        <w:rPr>
          <w:rStyle w:val="StyleUnderline"/>
          <w:highlight w:val="cyan"/>
        </w:rPr>
        <w:t>chose the absolute worst running mate</w:t>
      </w:r>
      <w:r w:rsidRPr="00414EB9">
        <w:rPr>
          <w:rStyle w:val="StyleUnderline"/>
        </w:rPr>
        <w:t xml:space="preserve"> he could have—a fact that only reinforces questions about Trump’s own terrible judgment.</w:t>
      </w:r>
    </w:p>
    <w:p w14:paraId="3D61AD8F" w14:textId="77777777" w:rsidR="00F45B53" w:rsidRDefault="00F45B53" w:rsidP="00033F2E">
      <w:pPr>
        <w:rPr>
          <w:rStyle w:val="StyleUnderline"/>
        </w:rPr>
      </w:pPr>
    </w:p>
    <w:p w14:paraId="6E1FBC3A" w14:textId="27D4845B" w:rsidR="00F45B53" w:rsidRDefault="00F45B53" w:rsidP="00F45B53">
      <w:pPr>
        <w:pStyle w:val="Heading3"/>
      </w:pPr>
      <w:r>
        <w:t>Young Voters</w:t>
      </w:r>
    </w:p>
    <w:p w14:paraId="0427F70C" w14:textId="605044BF" w:rsidR="00F45B53" w:rsidRDefault="00D445C0" w:rsidP="00D445C0">
      <w:pPr>
        <w:pStyle w:val="Heading4"/>
      </w:pPr>
      <w:r>
        <w:t xml:space="preserve">This is a </w:t>
      </w:r>
      <w:r w:rsidRPr="00295391">
        <w:rPr>
          <w:rFonts w:ascii="Arial Narrow" w:hAnsi="Arial Narrow"/>
          <w:b w:val="0"/>
          <w:bCs/>
          <w:shd w:val="clear" w:color="auto" w:fill="8ACE00"/>
        </w:rPr>
        <w:t>brat</w:t>
      </w:r>
      <w:r>
        <w:t xml:space="preserve"> election</w:t>
      </w:r>
    </w:p>
    <w:p w14:paraId="1E05F546" w14:textId="1363DCE2" w:rsidR="00D445C0" w:rsidRPr="00D445C0" w:rsidRDefault="00D445C0" w:rsidP="00D445C0">
      <w:r w:rsidRPr="00D445C0">
        <w:rPr>
          <w:rStyle w:val="Style13ptBold"/>
        </w:rPr>
        <w:t>Olmsted 7/27</w:t>
      </w:r>
      <w:r>
        <w:t>,Edith Olmsted is an associate writer for the New Republic, “Girl, So Confusing: Will the “Brat” Memes Help or Hurt Kamala Harris?”, 7/27/24, JLB, https://newrepublic.com/article/184312/kamala-harris-brat-memes-help-hurt</w:t>
      </w:r>
    </w:p>
    <w:p w14:paraId="399CC7DB" w14:textId="723375D0" w:rsidR="00F45B53" w:rsidRPr="00D445C0" w:rsidRDefault="00F45B53" w:rsidP="00F45B53">
      <w:pPr>
        <w:rPr>
          <w:sz w:val="14"/>
        </w:rPr>
      </w:pPr>
      <w:r w:rsidRPr="00D445C0">
        <w:rPr>
          <w:sz w:val="14"/>
        </w:rPr>
        <w:t xml:space="preserve">In the week since President Joe Biden withdrew from the presidential race, </w:t>
      </w:r>
      <w:r w:rsidRPr="00EE61FC">
        <w:rPr>
          <w:rStyle w:val="StyleUnderline"/>
          <w:highlight w:val="cyan"/>
        </w:rPr>
        <w:t>the internet has been flooded with</w:t>
      </w:r>
      <w:r w:rsidRPr="00D445C0">
        <w:rPr>
          <w:rStyle w:val="StyleUnderline"/>
        </w:rPr>
        <w:t xml:space="preserve"> memes declaring Vice President </w:t>
      </w:r>
      <w:r w:rsidRPr="00EE61FC">
        <w:rPr>
          <w:rStyle w:val="StyleUnderline"/>
          <w:highlight w:val="cyan"/>
        </w:rPr>
        <w:t>Kamala Harris “brat.”</w:t>
      </w:r>
      <w:r w:rsidRPr="00D445C0">
        <w:rPr>
          <w:rStyle w:val="StyleUnderline"/>
        </w:rPr>
        <w:t xml:space="preserve"> Aside from </w:t>
      </w:r>
      <w:r w:rsidRPr="00EE61FC">
        <w:rPr>
          <w:rStyle w:val="StyleUnderline"/>
          <w:highlight w:val="cyan"/>
        </w:rPr>
        <w:t>baffling everyone</w:t>
      </w:r>
      <w:r w:rsidRPr="00D445C0">
        <w:rPr>
          <w:rStyle w:val="StyleUnderline"/>
        </w:rPr>
        <w:t xml:space="preserve"> not chronically online, the now-inescapable memes could prove to be a double-edged sword for Harris’s candidacy.</w:t>
      </w:r>
    </w:p>
    <w:p w14:paraId="3C4DFE83" w14:textId="72D1B5AC" w:rsidR="00F45B53" w:rsidRPr="00D445C0" w:rsidRDefault="00F45B53" w:rsidP="00F45B53">
      <w:pPr>
        <w:rPr>
          <w:sz w:val="14"/>
        </w:rPr>
      </w:pPr>
      <w:r w:rsidRPr="00D445C0">
        <w:rPr>
          <w:sz w:val="14"/>
        </w:rPr>
        <w:t>The meme itself refers to Brat, Charli XCX’s new album released in early June. The pop music singer herself fueled the furor for Harris Monday by tweeting, “kamala is brat.”</w:t>
      </w:r>
    </w:p>
    <w:p w14:paraId="3633729A" w14:textId="2AE6C99F" w:rsidR="00F45B53" w:rsidRPr="00D445C0" w:rsidRDefault="00F45B53" w:rsidP="00F45B53">
      <w:pPr>
        <w:rPr>
          <w:sz w:val="14"/>
        </w:rPr>
      </w:pPr>
      <w:r w:rsidRPr="00D445C0">
        <w:rPr>
          <w:sz w:val="14"/>
        </w:rPr>
        <w:t>Brat is an energetic assembly of pulsing electronic beats, with silly and serious lyrics about complex friendship dynamics, inherited family trauma, and other decidedly cool girl ideas. The album is doing pretty well chart-wise, but certainly not well enough to garner the confused mentions on CNN and thousands of questions from liberal parents (including my own mom) to their Gen Z children. Even Fox News joined in, clunkily stating that having a “brat summer” means being “messy and bold.”</w:t>
      </w:r>
    </w:p>
    <w:p w14:paraId="77B905F7" w14:textId="00ED4E70" w:rsidR="00F45B53" w:rsidRPr="00D445C0" w:rsidRDefault="00F45B53" w:rsidP="00F45B53">
      <w:pPr>
        <w:rPr>
          <w:sz w:val="14"/>
        </w:rPr>
      </w:pPr>
      <w:r w:rsidRPr="00D445C0">
        <w:rPr>
          <w:sz w:val="14"/>
        </w:rPr>
        <w:t>As it has turned out, fate has now aligned so that “messy and bold” has become convenient branding for the Democratic Party, as it scrambles to mount a presidential campaign for Harris at a moment’s notice</w:t>
      </w:r>
      <w:r w:rsidRPr="00EE61FC">
        <w:rPr>
          <w:sz w:val="14"/>
          <w:highlight w:val="cyan"/>
        </w:rPr>
        <w:t xml:space="preserve">. </w:t>
      </w:r>
      <w:r w:rsidRPr="00EE61FC">
        <w:rPr>
          <w:rStyle w:val="Emphasis"/>
          <w:highlight w:val="cyan"/>
        </w:rPr>
        <w:t>The memes are a sign of young people actually being excited for a candidate</w:t>
      </w:r>
      <w:r w:rsidRPr="00D445C0">
        <w:rPr>
          <w:rStyle w:val="StyleUnderline"/>
        </w:rPr>
        <w:t>—but the jokes can just as easily come back to bite Harris if she’s not careful.</w:t>
      </w:r>
    </w:p>
    <w:p w14:paraId="19327BCA" w14:textId="563D18CD" w:rsidR="00F45B53" w:rsidRPr="00D445C0" w:rsidRDefault="00F45B53" w:rsidP="00F45B53">
      <w:pPr>
        <w:rPr>
          <w:sz w:val="14"/>
        </w:rPr>
      </w:pPr>
      <w:r w:rsidRPr="00D445C0">
        <w:rPr>
          <w:sz w:val="14"/>
        </w:rPr>
        <w:t>When the album was released—and before criticism of Biden had hit a postdebate fever pitch—</w:t>
      </w:r>
      <w:r w:rsidRPr="00EE61FC">
        <w:rPr>
          <w:rStyle w:val="StyleUnderline"/>
          <w:highlight w:val="cyan"/>
        </w:rPr>
        <w:t>internet users</w:t>
      </w:r>
      <w:r w:rsidRPr="00D445C0">
        <w:rPr>
          <w:rStyle w:val="StyleUnderline"/>
        </w:rPr>
        <w:t xml:space="preserve"> were </w:t>
      </w:r>
      <w:r w:rsidRPr="00EE61FC">
        <w:rPr>
          <w:rStyle w:val="StyleUnderline"/>
          <w:highlight w:val="cyan"/>
        </w:rPr>
        <w:t>fondly reminiscing over</w:t>
      </w:r>
      <w:r w:rsidRPr="00D445C0">
        <w:rPr>
          <w:rStyle w:val="StyleUnderline"/>
        </w:rPr>
        <w:t xml:space="preserve"> Harris’s quirky catchphrases about “</w:t>
      </w:r>
      <w:r w:rsidRPr="00EE61FC">
        <w:rPr>
          <w:rStyle w:val="StyleUnderline"/>
          <w:highlight w:val="cyan"/>
        </w:rPr>
        <w:t>coconut trees</w:t>
      </w:r>
      <w:r w:rsidRPr="00D445C0">
        <w:rPr>
          <w:rStyle w:val="StyleUnderline"/>
        </w:rPr>
        <w:t xml:space="preserve">,” “Venn diagrams,” </w:t>
      </w:r>
      <w:r w:rsidRPr="00EE61FC">
        <w:rPr>
          <w:rStyle w:val="StyleUnderline"/>
          <w:highlight w:val="cyan"/>
        </w:rPr>
        <w:t>and</w:t>
      </w:r>
      <w:r w:rsidRPr="00D445C0">
        <w:rPr>
          <w:rStyle w:val="StyleUnderline"/>
        </w:rPr>
        <w:t xml:space="preserve"> “</w:t>
      </w:r>
      <w:r w:rsidRPr="00EE61FC">
        <w:rPr>
          <w:rStyle w:val="StyleUnderline"/>
          <w:highlight w:val="cyan"/>
        </w:rPr>
        <w:t>existing in the context</w:t>
      </w:r>
      <w:r w:rsidRPr="00D445C0">
        <w:rPr>
          <w:sz w:val="14"/>
        </w:rPr>
        <w:t>.” Driven by the zeitgeist (the context in which we exist, if you will), college student Ryan Long posted a “fan-cam” edit of Harris to Charli XCX’s new song “Von Dutch.”</w:t>
      </w:r>
    </w:p>
    <w:p w14:paraId="0C2280EE" w14:textId="6A9AF886" w:rsidR="00F45B53" w:rsidRPr="00D445C0" w:rsidRDefault="00F45B53" w:rsidP="00F45B53">
      <w:pPr>
        <w:rPr>
          <w:sz w:val="14"/>
        </w:rPr>
      </w:pPr>
      <w:r w:rsidRPr="00D445C0">
        <w:rPr>
          <w:sz w:val="14"/>
        </w:rPr>
        <w:t>That video went viral, launching a slew of similar edits on X and TikTok. As people started talking more about a potential Harris run, and continued to stream the album, the two concepts collided. And so, Kamala’s brat summer began.</w:t>
      </w:r>
    </w:p>
    <w:p w14:paraId="25127DED" w14:textId="0524AA03" w:rsidR="00F45B53" w:rsidRPr="00D445C0" w:rsidRDefault="00F45B53" w:rsidP="00F45B53">
      <w:pPr>
        <w:rPr>
          <w:sz w:val="14"/>
        </w:rPr>
      </w:pPr>
      <w:r w:rsidRPr="00D445C0">
        <w:rPr>
          <w:sz w:val="14"/>
        </w:rPr>
        <w:t>Brat’s most popular song on Spotify, “360,” is about being an internet “it girl”—which could reasonably be any woman with the right fuck-it attitude—who has captured the cultural imagination. The chorus’s lyrics, “I’m everywhere, I’m so Julia,” refer to actress and producer Julia Fox, who has been totally inescapable on the internet ever since she first appeared on-screen in 2019’s Uncut Gems.</w:t>
      </w:r>
    </w:p>
    <w:p w14:paraId="2C3441F5" w14:textId="390B64BE" w:rsidR="00F45B53" w:rsidRPr="00D445C0" w:rsidRDefault="00F45B53" w:rsidP="00F45B53">
      <w:pPr>
        <w:rPr>
          <w:u w:val="single"/>
        </w:rPr>
      </w:pPr>
      <w:r w:rsidRPr="00D445C0">
        <w:rPr>
          <w:rStyle w:val="StyleUnderline"/>
        </w:rPr>
        <w:t xml:space="preserve">Is </w:t>
      </w:r>
      <w:r w:rsidRPr="00EE61FC">
        <w:rPr>
          <w:rStyle w:val="StyleUnderline"/>
          <w:highlight w:val="cyan"/>
        </w:rPr>
        <w:t>Harris</w:t>
      </w:r>
      <w:r w:rsidRPr="00D445C0">
        <w:rPr>
          <w:rStyle w:val="StyleUnderline"/>
        </w:rPr>
        <w:t xml:space="preserve"> not similarly inescapable in this exact moment? </w:t>
      </w:r>
      <w:r w:rsidRPr="00EE61FC">
        <w:rPr>
          <w:rStyle w:val="StyleUnderline"/>
          <w:highlight w:val="cyan"/>
        </w:rPr>
        <w:t>Is</w:t>
      </w:r>
      <w:r w:rsidRPr="00D445C0">
        <w:rPr>
          <w:rStyle w:val="StyleUnderline"/>
        </w:rPr>
        <w:t xml:space="preserve"> she not, for all intents and purposes, in addition to being a moderate Democratic politician and former prosecutor, </w:t>
      </w:r>
      <w:r w:rsidRPr="00EE61FC">
        <w:rPr>
          <w:rStyle w:val="StyleUnderline"/>
          <w:highlight w:val="cyan"/>
        </w:rPr>
        <w:t xml:space="preserve">sort of an </w:t>
      </w:r>
      <w:r w:rsidRPr="00EE61FC">
        <w:rPr>
          <w:rStyle w:val="Emphasis"/>
          <w:highlight w:val="cyan"/>
        </w:rPr>
        <w:t xml:space="preserve">internet </w:t>
      </w:r>
      <w:r w:rsidRPr="00EE61FC">
        <w:rPr>
          <w:rStyle w:val="Emphasis"/>
          <w:sz w:val="32"/>
          <w:szCs w:val="32"/>
          <w:highlight w:val="cyan"/>
        </w:rPr>
        <w:t xml:space="preserve">it </w:t>
      </w:r>
      <w:r w:rsidRPr="00EE61FC">
        <w:rPr>
          <w:rStyle w:val="Emphasis"/>
          <w:highlight w:val="cyan"/>
        </w:rPr>
        <w:t>girl</w:t>
      </w:r>
      <w:r w:rsidRPr="00D445C0">
        <w:rPr>
          <w:rStyle w:val="StyleUnderline"/>
        </w:rPr>
        <w:t>?</w:t>
      </w:r>
    </w:p>
    <w:p w14:paraId="6218D467" w14:textId="2A487709" w:rsidR="00F45B53" w:rsidRPr="00D445C0" w:rsidRDefault="00F45B53" w:rsidP="00F45B53">
      <w:pPr>
        <w:rPr>
          <w:sz w:val="14"/>
        </w:rPr>
      </w:pPr>
      <w:r w:rsidRPr="00D445C0">
        <w:rPr>
          <w:sz w:val="14"/>
        </w:rPr>
        <w:t>As “360,” “Von Dutch,” and the rest of the album have steadily risen in popularity and virality, so too has Harris slowly risen to the forefront of political and cultural conversation. The two have coalesced together to form something more ephemeral and powerful than they’d ever be apart: a meme. Her inherent hokeyness plays off Brat coolness in an ironic mélange.</w:t>
      </w:r>
    </w:p>
    <w:p w14:paraId="4E6EE8B1" w14:textId="37148BEB" w:rsidR="00F45B53" w:rsidRPr="00D445C0" w:rsidRDefault="00F45B53" w:rsidP="00F45B53">
      <w:pPr>
        <w:rPr>
          <w:sz w:val="14"/>
        </w:rPr>
      </w:pPr>
      <w:r w:rsidRPr="00D445C0">
        <w:rPr>
          <w:sz w:val="14"/>
        </w:rPr>
        <w:t>Today, “brat” is shorthand for anything cool that young people like.</w:t>
      </w:r>
      <w:r w:rsidRPr="00D445C0">
        <w:rPr>
          <w:rStyle w:val="StyleUnderline"/>
        </w:rPr>
        <w:t xml:space="preserve"> </w:t>
      </w:r>
      <w:r w:rsidRPr="00EE61FC">
        <w:rPr>
          <w:rStyle w:val="StyleUnderline"/>
          <w:highlight w:val="cyan"/>
        </w:rPr>
        <w:t>The sheer number of Harris memes indicates a level of joy and excitement from younger voters</w:t>
      </w:r>
      <w:r w:rsidRPr="00D445C0">
        <w:rPr>
          <w:rStyle w:val="StyleUnderline"/>
        </w:rPr>
        <w:t xml:space="preserve"> previously </w:t>
      </w:r>
      <w:r w:rsidRPr="00EE61FC">
        <w:rPr>
          <w:rStyle w:val="StyleUnderline"/>
          <w:highlight w:val="cyan"/>
        </w:rPr>
        <w:t>unseen in</w:t>
      </w:r>
      <w:r w:rsidRPr="00D445C0">
        <w:rPr>
          <w:rStyle w:val="StyleUnderline"/>
        </w:rPr>
        <w:t xml:space="preserve"> this election (or </w:t>
      </w:r>
      <w:r w:rsidRPr="00EE61FC">
        <w:rPr>
          <w:rStyle w:val="StyleUnderline"/>
          <w:highlight w:val="cyan"/>
        </w:rPr>
        <w:t>any election</w:t>
      </w:r>
      <w:r w:rsidRPr="00D445C0">
        <w:rPr>
          <w:rStyle w:val="StyleUnderline"/>
        </w:rPr>
        <w:t xml:space="preserve">, really). And </w:t>
      </w:r>
      <w:r w:rsidRPr="00EE61FC">
        <w:rPr>
          <w:rStyle w:val="StyleUnderline"/>
          <w:highlight w:val="cyan"/>
        </w:rPr>
        <w:t>Harris has been quick to capitalize</w:t>
      </w:r>
      <w:r w:rsidRPr="00D445C0">
        <w:rPr>
          <w:rStyle w:val="StyleUnderline"/>
        </w:rPr>
        <w:t xml:space="preserve"> on it</w:t>
      </w:r>
      <w:r w:rsidRPr="00D445C0">
        <w:rPr>
          <w:sz w:val="14"/>
        </w:rPr>
        <w:t>.</w:t>
      </w:r>
    </w:p>
    <w:p w14:paraId="31BFD22E" w14:textId="497C0D3C" w:rsidR="00F45B53" w:rsidRPr="00D445C0" w:rsidRDefault="00F45B53" w:rsidP="00F45B53">
      <w:pPr>
        <w:rPr>
          <w:sz w:val="14"/>
        </w:rPr>
      </w:pPr>
      <w:r w:rsidRPr="00D445C0">
        <w:rPr>
          <w:sz w:val="14"/>
        </w:rPr>
        <w:t>Already, Harris’s team seems to be leaning hard into her meme-ability, and that includes her brat-tiness. The newly minted KamalaHQ account on X used the same font and lime green shade as Brat’s cover art for its banner photo, and Harris followed Charli XCX on social media following the singer’s nod.</w:t>
      </w:r>
    </w:p>
    <w:p w14:paraId="7FE02653" w14:textId="2C18AB9A" w:rsidR="00F45B53" w:rsidRPr="00D445C0" w:rsidRDefault="00F45B53" w:rsidP="00F45B53">
      <w:pPr>
        <w:rPr>
          <w:sz w:val="14"/>
        </w:rPr>
      </w:pPr>
      <w:r w:rsidRPr="00D445C0">
        <w:rPr>
          <w:sz w:val="14"/>
        </w:rPr>
        <w:t>“The thing about having a candidate people are excited about is that you can actually have fun and be creative on socials, because people are going to embrace it, rather than find it embarrassing,” Annie Wu Henry, a digital strategist who has worked with Democrats including Representative Alexandria Ocasio-Cortez and Senator John Fetterman, told The New Republic’s Grace Segers earlier this week. “People don’t want to feel bad about politics. They want to have fun, they want to enjoy, they want to be excited about a candidate. There can be creativity and community.”</w:t>
      </w:r>
    </w:p>
    <w:p w14:paraId="3F340C0E" w14:textId="659F51F9" w:rsidR="00F45B53" w:rsidRPr="00D445C0" w:rsidRDefault="00F45B53" w:rsidP="00F45B53">
      <w:pPr>
        <w:rPr>
          <w:sz w:val="14"/>
        </w:rPr>
      </w:pPr>
      <w:r w:rsidRPr="00D445C0">
        <w:rPr>
          <w:sz w:val="14"/>
        </w:rPr>
        <w:t>But separately, on her X (formerly Twitter) account, Henry warned against taking the current groundswell of support for granted.</w:t>
      </w:r>
    </w:p>
    <w:p w14:paraId="25F55F2C" w14:textId="26B9DD7D" w:rsidR="00F45B53" w:rsidRDefault="00F45B53" w:rsidP="00F45B53">
      <w:pPr>
        <w:rPr>
          <w:sz w:val="14"/>
        </w:rPr>
      </w:pPr>
      <w:r w:rsidRPr="00D445C0">
        <w:rPr>
          <w:sz w:val="14"/>
        </w:rPr>
        <w:t>“</w:t>
      </w:r>
      <w:r w:rsidRPr="00EE61FC">
        <w:rPr>
          <w:rStyle w:val="StyleUnderline"/>
          <w:highlight w:val="cyan"/>
        </w:rPr>
        <w:t>Young folks are incredibly aware of the unique moment and momentum occurring</w:t>
      </w:r>
      <w:r w:rsidRPr="00D445C0">
        <w:rPr>
          <w:rStyle w:val="StyleUnderline"/>
        </w:rPr>
        <w:t xml:space="preserve">. This </w:t>
      </w:r>
      <w:r w:rsidRPr="00EE61FC">
        <w:rPr>
          <w:rStyle w:val="Emphasis"/>
          <w:highlight w:val="cyan"/>
        </w:rPr>
        <w:t>excitement to vote FOR a ticket rather against the alternative</w:t>
      </w:r>
      <w:r w:rsidRPr="00D445C0">
        <w:rPr>
          <w:rStyle w:val="StyleUnderline"/>
        </w:rPr>
        <w:t xml:space="preserve"> is something many have not experienced</w:t>
      </w:r>
      <w:r w:rsidRPr="00D445C0">
        <w:rPr>
          <w:sz w:val="14"/>
        </w:rPr>
        <w:t>,” she wrote. “But we are also warning that the continuation of this energy cannot be guaranteed.”</w:t>
      </w:r>
    </w:p>
    <w:p w14:paraId="1831836D" w14:textId="77777777" w:rsidR="00600EB8" w:rsidRDefault="00600EB8" w:rsidP="00600EB8"/>
    <w:p w14:paraId="0876EA6E" w14:textId="77777777" w:rsidR="00D50177" w:rsidRPr="0018711F" w:rsidRDefault="00D50177" w:rsidP="00D50177">
      <w:pPr>
        <w:pStyle w:val="Heading4"/>
        <w:rPr>
          <w:rStyle w:val="Style13ptBold"/>
          <w:rFonts w:cs="Calibri"/>
          <w:b/>
          <w:bCs w:val="0"/>
          <w:color w:val="23E200"/>
        </w:rPr>
      </w:pPr>
      <w:r w:rsidRPr="0018711F">
        <w:rPr>
          <w:rStyle w:val="Style13ptBold"/>
          <w:rFonts w:cs="Calibri"/>
          <w:b/>
          <w:bCs w:val="0"/>
          <w:color w:val="000000" w:themeColor="text1"/>
        </w:rPr>
        <w:t xml:space="preserve">Harris’ </w:t>
      </w:r>
      <w:r w:rsidRPr="0018711F">
        <w:rPr>
          <w:rStyle w:val="Style13ptBold"/>
          <w:rFonts w:cs="Calibri"/>
          <w:b/>
          <w:bCs w:val="0"/>
          <w:color w:val="23E200"/>
        </w:rPr>
        <w:t xml:space="preserve">‘BRAT STRAT’ </w:t>
      </w:r>
      <w:r w:rsidRPr="0018711F">
        <w:rPr>
          <w:rStyle w:val="Style13ptBold"/>
          <w:rFonts w:cs="Calibri"/>
          <w:b/>
          <w:bCs w:val="0"/>
          <w:color w:val="000000" w:themeColor="text1"/>
        </w:rPr>
        <w:t xml:space="preserve">trending with </w:t>
      </w:r>
      <w:r w:rsidRPr="0018711F">
        <w:rPr>
          <w:rStyle w:val="Style13ptBold"/>
          <w:rFonts w:cs="Calibri"/>
          <w:b/>
          <w:bCs w:val="0"/>
          <w:color w:val="000000" w:themeColor="text1"/>
          <w:u w:val="single"/>
        </w:rPr>
        <w:t>young voters</w:t>
      </w:r>
      <w:r w:rsidRPr="0018711F">
        <w:rPr>
          <w:rStyle w:val="Style13ptBold"/>
          <w:rFonts w:cs="Calibri"/>
          <w:b/>
          <w:bCs w:val="0"/>
          <w:color w:val="000000" w:themeColor="text1"/>
        </w:rPr>
        <w:t xml:space="preserve"> - key to victory </w:t>
      </w:r>
      <w:r w:rsidRPr="0018711F">
        <w:rPr>
          <w:rStyle w:val="Style13ptBold"/>
          <w:rFonts w:ascii="Apple Color Emoji" w:hAnsi="Apple Color Emoji" w:cs="Apple Color Emoji"/>
          <w:b/>
          <w:bCs w:val="0"/>
          <w:color w:val="23E200"/>
        </w:rPr>
        <w:t>🥥</w:t>
      </w:r>
    </w:p>
    <w:p w14:paraId="550C3C86" w14:textId="77777777" w:rsidR="00D50177" w:rsidRPr="0018711F" w:rsidRDefault="00D50177" w:rsidP="00D50177">
      <w:pPr>
        <w:rPr>
          <w:rStyle w:val="Style13ptBold"/>
          <w:b w:val="0"/>
          <w:bCs w:val="0"/>
          <w:color w:val="23E200"/>
        </w:rPr>
      </w:pPr>
      <w:r w:rsidRPr="0018711F">
        <w:rPr>
          <w:rStyle w:val="Style13ptBold"/>
        </w:rPr>
        <w:t xml:space="preserve">Muir and Spielberger 7/25 </w:t>
      </w:r>
      <w:r w:rsidRPr="0018711F">
        <w:t xml:space="preserve">[Martha Muir is a Finance Times Reporter. Sophie Spiegelberger is US audience engagement journalist in New York. She was previously Under 30 Editor and head of digital at the German edition of Forbes magazine where she covered European start-ups. Before that, she was digital editor for an Austrian magazine. Sophie spent ten years in Russia and Austria respectively before moving to New York to join the FT. 07-25-24, Financial Times, “Kamala Harris memes resonate with Gen Z voters” https://www.ft.com/content/35e3ad3c-f5c1-4a79-9ae5-e5c96da6353f] </w:t>
      </w:r>
      <w:r w:rsidRPr="0018711F">
        <w:rPr>
          <w:b/>
          <w:bCs/>
          <w:color w:val="23E200"/>
        </w:rPr>
        <w:t>CGO-KS</w:t>
      </w:r>
    </w:p>
    <w:p w14:paraId="517AD438" w14:textId="77777777" w:rsidR="00D50177" w:rsidRPr="0018711F" w:rsidRDefault="00D50177" w:rsidP="00D50177">
      <w:pPr>
        <w:rPr>
          <w:sz w:val="14"/>
        </w:rPr>
      </w:pPr>
      <w:r w:rsidRPr="0018711F">
        <w:rPr>
          <w:sz w:val="16"/>
        </w:rPr>
        <w:t xml:space="preserve">In an unofficial video doing the rounds on TikTok, a beaming Kamala Harris jives through the street with school children decked out in a </w:t>
      </w:r>
      <w:r w:rsidRPr="0018711F">
        <w:rPr>
          <w:sz w:val="14"/>
        </w:rPr>
        <w:t xml:space="preserve">glittery LGBT pride jacket while holding an umbrella. The clip then cuts to images of Donald Trump with notorious sex offender Jeffrey Epstein — all set to a diss track by rapper Kendrick Lamar. </w:t>
      </w:r>
      <w:r w:rsidRPr="0018711F">
        <w:rPr>
          <w:rStyle w:val="StyleUnderline"/>
        </w:rPr>
        <w:t xml:space="preserve">In the </w:t>
      </w:r>
      <w:r w:rsidRPr="00EE61FC">
        <w:rPr>
          <w:rStyle w:val="StyleUnderline"/>
          <w:highlight w:val="cyan"/>
        </w:rPr>
        <w:t>four days since Harris became</w:t>
      </w:r>
      <w:r w:rsidRPr="0018711F">
        <w:rPr>
          <w:rStyle w:val="StyleUnderline"/>
        </w:rPr>
        <w:t xml:space="preserve"> the </w:t>
      </w:r>
      <w:r w:rsidRPr="00EE61FC">
        <w:rPr>
          <w:rStyle w:val="StyleUnderline"/>
          <w:highlight w:val="cyan"/>
        </w:rPr>
        <w:t>lead candidate</w:t>
      </w:r>
      <w:r w:rsidRPr="0018711F">
        <w:rPr>
          <w:rStyle w:val="StyleUnderline"/>
        </w:rPr>
        <w:t xml:space="preserve"> to replace Joe Biden as Democratic presidential nominee, the </w:t>
      </w:r>
      <w:r w:rsidRPr="00EE61FC">
        <w:rPr>
          <w:rStyle w:val="Emphasis"/>
          <w:highlight w:val="cyan"/>
        </w:rPr>
        <w:t>internet has exploded</w:t>
      </w:r>
      <w:r w:rsidRPr="00EE61FC">
        <w:rPr>
          <w:rStyle w:val="StyleUnderline"/>
          <w:highlight w:val="cyan"/>
        </w:rPr>
        <w:t xml:space="preserve"> with memes</w:t>
      </w:r>
      <w:r w:rsidRPr="0018711F">
        <w:rPr>
          <w:rStyle w:val="StyleUnderline"/>
        </w:rPr>
        <w:t xml:space="preserve"> of the US vice-president giggling, dancing and telling zany stories.</w:t>
      </w:r>
      <w:r w:rsidRPr="0018711F">
        <w:rPr>
          <w:sz w:val="14"/>
        </w:rPr>
        <w:t xml:space="preserve"> On platforms such as TikTok and X, Gen Z users are creating and sharing content featuring the vice-president, with added colours and electro beats, and spliced with other niche pop culture references. </w:t>
      </w:r>
      <w:r w:rsidRPr="0018711F">
        <w:rPr>
          <w:rStyle w:val="StyleUnderline"/>
        </w:rPr>
        <w:t xml:space="preserve">Democratic </w:t>
      </w:r>
      <w:r w:rsidRPr="00EE61FC">
        <w:rPr>
          <w:rStyle w:val="StyleUnderline"/>
          <w:highlight w:val="cyan"/>
        </w:rPr>
        <w:t>strategists say</w:t>
      </w:r>
      <w:r w:rsidRPr="0018711F">
        <w:rPr>
          <w:rStyle w:val="StyleUnderline"/>
        </w:rPr>
        <w:t xml:space="preserve"> </w:t>
      </w:r>
      <w:r w:rsidRPr="00EE61FC">
        <w:rPr>
          <w:rStyle w:val="StyleUnderline"/>
          <w:highlight w:val="cyan"/>
        </w:rPr>
        <w:t xml:space="preserve">the </w:t>
      </w:r>
      <w:r w:rsidRPr="00EE61FC">
        <w:rPr>
          <w:rStyle w:val="Emphasis"/>
          <w:highlight w:val="cyan"/>
        </w:rPr>
        <w:t>positive memes</w:t>
      </w:r>
      <w:r w:rsidRPr="0018711F">
        <w:rPr>
          <w:rStyle w:val="Emphasis"/>
        </w:rPr>
        <w:t xml:space="preserve"> </w:t>
      </w:r>
      <w:r w:rsidRPr="00EE61FC">
        <w:rPr>
          <w:sz w:val="14"/>
          <w:highlight w:val="cyan"/>
        </w:rPr>
        <w:t>are</w:t>
      </w:r>
      <w:r w:rsidRPr="0018711F">
        <w:rPr>
          <w:sz w:val="14"/>
        </w:rPr>
        <w:t xml:space="preserve"> part of a new</w:t>
      </w:r>
      <w:r w:rsidRPr="0018711F">
        <w:rPr>
          <w:rStyle w:val="Emphasis"/>
        </w:rPr>
        <w:t xml:space="preserve">, </w:t>
      </w:r>
      <w:r w:rsidRPr="0018711F">
        <w:rPr>
          <w:sz w:val="14"/>
        </w:rPr>
        <w:t>youth-led wave of</w:t>
      </w:r>
      <w:r w:rsidRPr="0018711F">
        <w:rPr>
          <w:rStyle w:val="Emphasis"/>
        </w:rPr>
        <w:t xml:space="preserve"> </w:t>
      </w:r>
      <w:r w:rsidRPr="00EE61FC">
        <w:rPr>
          <w:rStyle w:val="Emphasis"/>
          <w:highlight w:val="cyan"/>
        </w:rPr>
        <w:t>enthusiasm for the party</w:t>
      </w:r>
      <w:r w:rsidRPr="0018711F">
        <w:rPr>
          <w:rStyle w:val="StyleUnderline"/>
        </w:rPr>
        <w:t>, which Biden, the oldest main party candidate in America’s history, failed to muster.</w:t>
      </w:r>
      <w:r w:rsidRPr="0018711F">
        <w:rPr>
          <w:sz w:val="14"/>
        </w:rPr>
        <w:t xml:space="preserve"> A post on Kamala Harris's TikTok account featuring a song by Chappell Roan called 'Femininomenon' has reached 5.8mn views © KamalaHQ/TikTok Although Biden won 59 per cent of voters aged 18-29 in 2020, a</w:t>
      </w:r>
      <w:r w:rsidRPr="0018711F">
        <w:rPr>
          <w:rStyle w:val="StyleUnderline"/>
        </w:rPr>
        <w:t xml:space="preserve"> YouGov/Yahoo news poll taken before he withdrew from November’s election showed his support had dropped to 43 per </w:t>
      </w:r>
      <w:r w:rsidRPr="0018711F">
        <w:rPr>
          <w:sz w:val="14"/>
        </w:rPr>
        <w:t>cent. Trump’s rating in the same age group was 31 per cent</w:t>
      </w:r>
      <w:r w:rsidRPr="00EE61FC">
        <w:rPr>
          <w:sz w:val="14"/>
          <w:highlight w:val="cyan"/>
        </w:rPr>
        <w:t xml:space="preserve">. </w:t>
      </w:r>
      <w:r w:rsidRPr="00EE61FC">
        <w:rPr>
          <w:rStyle w:val="Emphasis"/>
          <w:highlight w:val="cyan"/>
        </w:rPr>
        <w:t>“Young voters will be one of the arteries needed to make sure this campaign is alive and well,”</w:t>
      </w:r>
      <w:r w:rsidRPr="0018711F">
        <w:rPr>
          <w:sz w:val="14"/>
        </w:rPr>
        <w:t xml:space="preserve"> said Antjuan Seawright, a Democratic strategist. “</w:t>
      </w:r>
      <w:r w:rsidRPr="0018711F">
        <w:rPr>
          <w:rStyle w:val="StyleUnderline"/>
        </w:rPr>
        <w:t xml:space="preserve">I certainly think </w:t>
      </w:r>
      <w:r w:rsidRPr="00EE61FC">
        <w:rPr>
          <w:rStyle w:val="StyleUnderline"/>
          <w:highlight w:val="cyan"/>
        </w:rPr>
        <w:t>we’re seeing energy, interest and participation that we had not seen before</w:t>
      </w:r>
      <w:r w:rsidRPr="0018711F">
        <w:rPr>
          <w:rStyle w:val="StyleUnderline"/>
        </w:rPr>
        <w:t>.”</w:t>
      </w:r>
      <w:r w:rsidRPr="0018711F">
        <w:rPr>
          <w:sz w:val="14"/>
        </w:rPr>
        <w:t xml:space="preserve"> </w:t>
      </w:r>
      <w:r w:rsidRPr="0018711F">
        <w:rPr>
          <w:rStyle w:val="StyleUnderline"/>
        </w:rPr>
        <w:t xml:space="preserve">Some of the most popular memes </w:t>
      </w:r>
      <w:r w:rsidRPr="00EE61FC">
        <w:rPr>
          <w:rStyle w:val="StyleUnderline"/>
          <w:highlight w:val="cyan"/>
        </w:rPr>
        <w:t>describe</w:t>
      </w:r>
      <w:r w:rsidRPr="0018711F">
        <w:rPr>
          <w:rStyle w:val="StyleUnderline"/>
        </w:rPr>
        <w:t xml:space="preserve"> Harris as </w:t>
      </w:r>
      <w:r w:rsidRPr="00EE61FC">
        <w:rPr>
          <w:rStyle w:val="Emphasis"/>
          <w:highlight w:val="cyan"/>
        </w:rPr>
        <w:t xml:space="preserve">a </w:t>
      </w:r>
      <w:r w:rsidRPr="00EE61FC">
        <w:rPr>
          <w:rStyle w:val="Emphasis"/>
          <w:sz w:val="36"/>
          <w:szCs w:val="36"/>
          <w:highlight w:val="cyan"/>
        </w:rPr>
        <w:t>“brat</w:t>
      </w:r>
      <w:r w:rsidRPr="0018711F">
        <w:rPr>
          <w:rStyle w:val="Emphasis"/>
          <w:sz w:val="36"/>
          <w:szCs w:val="36"/>
        </w:rPr>
        <w:t>”</w:t>
      </w:r>
      <w:r w:rsidRPr="0018711F">
        <w:rPr>
          <w:sz w:val="20"/>
          <w:szCs w:val="36"/>
        </w:rPr>
        <w:t xml:space="preserve"> </w:t>
      </w:r>
      <w:r w:rsidRPr="0018711F">
        <w:rPr>
          <w:sz w:val="14"/>
        </w:rPr>
        <w:t xml:space="preserve">— a reference to pop singer Charli XCX’s hit summer album that Gen Zers across the US and Europe are having to explain to their elders. Far from being an insult, the singer said it refers to “that girl who is a little messy and likes to party and maybe says some dumb things sometimes”. After Charli XCX’s post about Harris went viral, the vice-president’s campaign adopted Brat trappings, changing the colour and font of its X account to those of the singer’s album, an in-joke that has </w:t>
      </w:r>
      <w:r w:rsidRPr="00EE61FC">
        <w:rPr>
          <w:rStyle w:val="StyleUnderline"/>
          <w:highlight w:val="cyan"/>
        </w:rPr>
        <w:t>resonated with Gen Zers</w:t>
      </w:r>
      <w:r w:rsidRPr="0018711F">
        <w:rPr>
          <w:rStyle w:val="StyleUnderline"/>
        </w:rPr>
        <w:t xml:space="preserve">. </w:t>
      </w:r>
      <w:r w:rsidRPr="0018711F">
        <w:rPr>
          <w:sz w:val="14"/>
        </w:rPr>
        <w:t xml:space="preserve">An analysis of </w:t>
      </w:r>
      <w:r w:rsidRPr="0018711F">
        <w:rPr>
          <w:rStyle w:val="StyleUnderline"/>
        </w:rPr>
        <w:t xml:space="preserve">Harris’s </w:t>
      </w:r>
      <w:r w:rsidRPr="00EE61FC">
        <w:rPr>
          <w:rStyle w:val="StyleUnderline"/>
          <w:highlight w:val="cyan"/>
        </w:rPr>
        <w:t>popularity on TikTok</w:t>
      </w:r>
      <w:r w:rsidRPr="0018711F">
        <w:rPr>
          <w:rStyle w:val="StyleUnderline"/>
        </w:rPr>
        <w:t xml:space="preserve"> </w:t>
      </w:r>
      <w:r w:rsidRPr="00EE61FC">
        <w:rPr>
          <w:rStyle w:val="StyleUnderline"/>
          <w:highlight w:val="cyan"/>
        </w:rPr>
        <w:t>shows</w:t>
      </w:r>
      <w:r w:rsidRPr="0018711F">
        <w:rPr>
          <w:rStyle w:val="StyleUnderline"/>
        </w:rPr>
        <w:t xml:space="preserve"> a recent </w:t>
      </w:r>
      <w:r w:rsidRPr="00EE61FC">
        <w:rPr>
          <w:rStyle w:val="StyleUnderline"/>
          <w:highlight w:val="cyan"/>
        </w:rPr>
        <w:t>leap</w:t>
      </w:r>
      <w:r w:rsidRPr="0018711F">
        <w:rPr>
          <w:rStyle w:val="StyleUnderline"/>
        </w:rPr>
        <w:t xml:space="preserve"> in the use of #kamalaharris on the video platform, </w:t>
      </w:r>
      <w:r w:rsidRPr="00EE61FC">
        <w:rPr>
          <w:rStyle w:val="StyleUnderline"/>
          <w:highlight w:val="cyan"/>
        </w:rPr>
        <w:t>with mentions</w:t>
      </w:r>
      <w:r w:rsidRPr="0018711F">
        <w:rPr>
          <w:rStyle w:val="StyleUnderline"/>
        </w:rPr>
        <w:t xml:space="preserve"> </w:t>
      </w:r>
      <w:r w:rsidRPr="00EE61FC">
        <w:rPr>
          <w:rStyle w:val="StyleUnderline"/>
          <w:highlight w:val="cyan"/>
        </w:rPr>
        <w:t>going up 455 per cent</w:t>
      </w:r>
      <w:r w:rsidRPr="0018711F">
        <w:rPr>
          <w:rStyle w:val="StyleUnderline"/>
        </w:rPr>
        <w:t xml:space="preserve"> in the past 30 days. </w:t>
      </w:r>
      <w:r w:rsidRPr="0018711F">
        <w:rPr>
          <w:sz w:val="14"/>
        </w:rPr>
        <w:t xml:space="preserve">Her campaign has been quick to lean into the online buzz, by making memes referencing XCX and other artists popular with Gen Z, like Chappell Roan. Part of Harris’s appeal is her relative youth and historic status as the first main-party Black and Asian-American female presidential candidate. But she has also tapped into Gen Z’s irreverent and obscure brand of online humour. In another viral clip Harris shares an anecdote about her mother admonishing young people: </w:t>
      </w:r>
      <w:r w:rsidRPr="0018711F">
        <w:rPr>
          <w:rStyle w:val="Emphasis"/>
          <w:sz w:val="32"/>
          <w:szCs w:val="32"/>
        </w:rPr>
        <w:t>“You think you just fell out of a coconut tree?</w:t>
      </w:r>
      <w:r w:rsidRPr="0018711F">
        <w:rPr>
          <w:sz w:val="14"/>
        </w:rPr>
        <w:t xml:space="preserve"> You exist in the context of all in which you live and what came before you.” “In an alternative universe we would see the coconut tree clip and think it’s sort of an incoherent phrase — like I don’t exactly know what she’s talking about, but because of that it’s funny,” said Haley Ellant, a 20-year-old junior at Barnard College. “We don’t know if she can beat Trump but Gen Z is kind of rallying behind her, because there’s not much else we can do and her personality fits our humour.” </w:t>
      </w:r>
      <w:r w:rsidRPr="00EE61FC">
        <w:rPr>
          <w:rStyle w:val="StyleUnderline"/>
          <w:highlight w:val="cyan"/>
        </w:rPr>
        <w:t>There is</w:t>
      </w:r>
      <w:r w:rsidRPr="0018711F">
        <w:rPr>
          <w:rStyle w:val="StyleUnderline"/>
        </w:rPr>
        <w:t xml:space="preserve"> already some </w:t>
      </w:r>
      <w:r w:rsidRPr="00EE61FC">
        <w:rPr>
          <w:rStyle w:val="StyleUnderline"/>
          <w:highlight w:val="cyan"/>
        </w:rPr>
        <w:t>evidence that</w:t>
      </w:r>
      <w:r w:rsidRPr="0018711F">
        <w:rPr>
          <w:rStyle w:val="StyleUnderline"/>
        </w:rPr>
        <w:t xml:space="preserve"> the </w:t>
      </w:r>
      <w:r w:rsidRPr="00EE61FC">
        <w:rPr>
          <w:rStyle w:val="StyleUnderline"/>
          <w:highlight w:val="cyan"/>
        </w:rPr>
        <w:t>online enthusiasm could</w:t>
      </w:r>
      <w:r w:rsidRPr="0018711F">
        <w:rPr>
          <w:rStyle w:val="StyleUnderline"/>
        </w:rPr>
        <w:t xml:space="preserve"> </w:t>
      </w:r>
      <w:r w:rsidRPr="00EE61FC">
        <w:rPr>
          <w:rStyle w:val="StyleUnderline"/>
          <w:highlight w:val="cyan"/>
        </w:rPr>
        <w:t>translate into</w:t>
      </w:r>
      <w:r w:rsidRPr="0018711F">
        <w:rPr>
          <w:rStyle w:val="StyleUnderline"/>
        </w:rPr>
        <w:t xml:space="preserve"> </w:t>
      </w:r>
      <w:r w:rsidRPr="00EE61FC">
        <w:rPr>
          <w:rStyle w:val="StyleUnderline"/>
          <w:highlight w:val="cyan"/>
        </w:rPr>
        <w:t>tangible support</w:t>
      </w:r>
      <w:r w:rsidRPr="0018711F">
        <w:rPr>
          <w:rStyle w:val="StyleUnderline"/>
        </w:rPr>
        <w:t>.</w:t>
      </w:r>
      <w:r w:rsidRPr="0018711F">
        <w:rPr>
          <w:sz w:val="14"/>
        </w:rPr>
        <w:t xml:space="preserve"> In the 48 hours after Biden withdrew from the race, Vote.org, a voter registration non-profit, said it registered 40,000 new voters, 83 per cent</w:t>
      </w:r>
      <w:r w:rsidRPr="0018711F">
        <w:rPr>
          <w:rStyle w:val="StyleUnderline"/>
        </w:rPr>
        <w:t xml:space="preserve"> of whom were aged 18-34.</w:t>
      </w:r>
      <w:r w:rsidRPr="0018711F">
        <w:rPr>
          <w:sz w:val="14"/>
        </w:rPr>
        <w:t xml:space="preserve"> </w:t>
      </w:r>
      <w:r w:rsidRPr="00EE61FC">
        <w:rPr>
          <w:rStyle w:val="StyleUnderline"/>
          <w:highlight w:val="cyan"/>
        </w:rPr>
        <w:t>Gen Z political advocacy</w:t>
      </w:r>
      <w:r w:rsidRPr="0018711F">
        <w:rPr>
          <w:rStyle w:val="StyleUnderline"/>
        </w:rPr>
        <w:t xml:space="preserve"> group Voters of Tomorrow said that it had </w:t>
      </w:r>
      <w:r w:rsidRPr="00EE61FC">
        <w:rPr>
          <w:rStyle w:val="StyleUnderline"/>
          <w:highlight w:val="cyan"/>
        </w:rPr>
        <w:t xml:space="preserve">seen </w:t>
      </w:r>
      <w:r w:rsidRPr="00EE61FC">
        <w:rPr>
          <w:rStyle w:val="Emphasis"/>
          <w:highlight w:val="cyan"/>
        </w:rPr>
        <w:t>more chapter sign-ups</w:t>
      </w:r>
      <w:r w:rsidRPr="00EE61FC">
        <w:rPr>
          <w:rStyle w:val="StyleUnderline"/>
          <w:highlight w:val="cyan"/>
        </w:rPr>
        <w:t xml:space="preserve"> since Harris kicked off</w:t>
      </w:r>
      <w:r w:rsidRPr="0018711F">
        <w:rPr>
          <w:rStyle w:val="StyleUnderline"/>
        </w:rPr>
        <w:t xml:space="preserve"> her </w:t>
      </w:r>
      <w:r w:rsidRPr="00EE61FC">
        <w:rPr>
          <w:rStyle w:val="StyleUnderline"/>
          <w:highlight w:val="cyan"/>
        </w:rPr>
        <w:t>campaign</w:t>
      </w:r>
      <w:r w:rsidRPr="0018711F">
        <w:rPr>
          <w:rStyle w:val="StyleUnderline"/>
        </w:rPr>
        <w:t xml:space="preserve"> than in the previous two months combined, </w:t>
      </w:r>
      <w:r w:rsidRPr="0018711F">
        <w:rPr>
          <w:sz w:val="14"/>
        </w:rPr>
        <w:t>and its political action committee had its best fundraising day in its history on Sunday, raising nearly $125,000 from grassroots donors. “That money rolling in the door is a big deal. It costs us about $4.77 to register one voter, so that’s a whole lot of new young voters that we can register,” said Marianna Pecora, Voters of Tomorrow’s director of communications. Harris is also seen as being to Biden’s left on some crucial policy issues that appeal to young voters, such as climate change, student debt forgiveness and the war in Gaza, as well as having been the administration’s standard bearer on reproductive rights. “I think she should obviously claim credit for the foundation Joe Biden laid,” said Joseph Geevarghese, executive director of Our Revolution, a progressive advocacy group. “But she would do well to take it a step further and get to the root causes of some of these issues.” But while Harris is enjoying a newfound popularity on social media platforms, engagement data shows that Trump’s numbers still dwarf those of the Democratic vice-president.  Despite Trump posting only five TikToks to date, their viewership ranges from 3mn-164mn, far above the Democrat’s average of 330,000 views per post.</w:t>
      </w:r>
    </w:p>
    <w:p w14:paraId="2EF8B41E" w14:textId="77777777" w:rsidR="00D50177" w:rsidRDefault="00D50177" w:rsidP="00600EB8"/>
    <w:p w14:paraId="49C43D77" w14:textId="77777777" w:rsidR="00D50177" w:rsidRDefault="00D50177" w:rsidP="00600EB8"/>
    <w:p w14:paraId="0369C19C" w14:textId="6323DE21" w:rsidR="00600EB8" w:rsidRDefault="00600EB8" w:rsidP="00600EB8">
      <w:pPr>
        <w:pStyle w:val="Heading4"/>
      </w:pPr>
      <w:r>
        <w:t>To win the White House Dem’s NEED young voters</w:t>
      </w:r>
    </w:p>
    <w:p w14:paraId="7D1CC30E" w14:textId="4AE24BC6" w:rsidR="00600EB8" w:rsidRDefault="00410DC9" w:rsidP="00600EB8">
      <w:r w:rsidRPr="00410DC9">
        <w:rPr>
          <w:rStyle w:val="Style13ptBold"/>
        </w:rPr>
        <w:t>Volpe 23</w:t>
      </w:r>
      <w:r>
        <w:t xml:space="preserve">, John Della Volpe is the director of polling at the Harvard Kennedy School Institute of Politics, </w:t>
      </w:r>
      <w:r w:rsidR="00600EB8">
        <w:t xml:space="preserve">“I’m a Pollster. Democrats Need Young Voters to Win in 2024.”, </w:t>
      </w:r>
      <w:r>
        <w:t xml:space="preserve">2023-11-10, JLB, </w:t>
      </w:r>
      <w:r w:rsidR="00600EB8" w:rsidRPr="00600EB8">
        <w:t>https://www.nytimes.com/2023/11/10/opinion/democrats-biden-young-voters-2024.html</w:t>
      </w:r>
    </w:p>
    <w:p w14:paraId="4C44398E" w14:textId="1F17763D" w:rsidR="00600EB8" w:rsidRPr="00600EB8" w:rsidRDefault="00600EB8" w:rsidP="00600EB8">
      <w:pPr>
        <w:rPr>
          <w:u w:val="single"/>
        </w:rPr>
      </w:pPr>
      <w:r w:rsidRPr="00600EB8">
        <w:rPr>
          <w:sz w:val="14"/>
        </w:rPr>
        <w:t xml:space="preserve">So when I read poll numbers like the New York Times, Siena poll, </w:t>
      </w:r>
      <w:r w:rsidRPr="00600EB8">
        <w:rPr>
          <w:rStyle w:val="StyleUnderline"/>
        </w:rPr>
        <w:t xml:space="preserve">the first thing I looked at, of course, was </w:t>
      </w:r>
      <w:r w:rsidRPr="00EE61FC">
        <w:rPr>
          <w:rStyle w:val="StyleUnderline"/>
          <w:highlight w:val="cyan"/>
        </w:rPr>
        <w:t>the under 30 vote</w:t>
      </w:r>
      <w:r w:rsidRPr="00600EB8">
        <w:rPr>
          <w:rStyle w:val="StyleUnderline"/>
        </w:rPr>
        <w:t xml:space="preserve">, which is mostly Gen Z with some millennials. And </w:t>
      </w:r>
      <w:r w:rsidRPr="00EE61FC">
        <w:rPr>
          <w:rStyle w:val="StyleUnderline"/>
          <w:highlight w:val="cyan"/>
        </w:rPr>
        <w:t>it’s close</w:t>
      </w:r>
      <w:r w:rsidRPr="00600EB8">
        <w:rPr>
          <w:rStyle w:val="StyleUnderline"/>
        </w:rPr>
        <w:t xml:space="preserve">. And it’s </w:t>
      </w:r>
      <w:r w:rsidRPr="00EE61FC">
        <w:rPr>
          <w:rStyle w:val="StyleUnderline"/>
          <w:highlight w:val="cyan"/>
        </w:rPr>
        <w:t>far</w:t>
      </w:r>
      <w:r w:rsidRPr="00600EB8">
        <w:rPr>
          <w:rStyle w:val="StyleUnderline"/>
        </w:rPr>
        <w:t xml:space="preserve"> </w:t>
      </w:r>
      <w:r w:rsidRPr="00EE61FC">
        <w:rPr>
          <w:rStyle w:val="StyleUnderline"/>
          <w:highlight w:val="cyan"/>
        </w:rPr>
        <w:t>too</w:t>
      </w:r>
      <w:r w:rsidRPr="00600EB8">
        <w:rPr>
          <w:rStyle w:val="StyleUnderline"/>
        </w:rPr>
        <w:t xml:space="preserve"> </w:t>
      </w:r>
      <w:r w:rsidRPr="00EE61FC">
        <w:rPr>
          <w:rStyle w:val="StyleUnderline"/>
          <w:highlight w:val="cyan"/>
        </w:rPr>
        <w:t>close</w:t>
      </w:r>
      <w:r w:rsidRPr="00600EB8">
        <w:rPr>
          <w:rStyle w:val="StyleUnderline"/>
        </w:rPr>
        <w:t xml:space="preserve"> than it should be for a Democrat to feel confident at this stage.</w:t>
      </w:r>
    </w:p>
    <w:p w14:paraId="110391C3" w14:textId="621FCBF6" w:rsidR="00600EB8" w:rsidRPr="00600EB8" w:rsidRDefault="00600EB8" w:rsidP="00600EB8">
      <w:pPr>
        <w:rPr>
          <w:sz w:val="14"/>
        </w:rPr>
      </w:pPr>
      <w:r w:rsidRPr="00600EB8">
        <w:rPr>
          <w:sz w:val="14"/>
        </w:rPr>
        <w:t xml:space="preserve">What that poll tells me is that this is a very different electorate than what we saw in 2020. </w:t>
      </w:r>
      <w:r w:rsidRPr="00EE61FC">
        <w:rPr>
          <w:rStyle w:val="StyleUnderline"/>
          <w:highlight w:val="cyan"/>
        </w:rPr>
        <w:t>Increasing levels of cynicism</w:t>
      </w:r>
      <w:r w:rsidRPr="00600EB8">
        <w:rPr>
          <w:rStyle w:val="StyleUnderline"/>
        </w:rPr>
        <w:t>, lower levels of interest in voting, less affiliation with the Democratic Party, which means that we now have a greater degree of interest in finding alternative solutions.</w:t>
      </w:r>
    </w:p>
    <w:p w14:paraId="750287F6" w14:textId="78E09958" w:rsidR="00600EB8" w:rsidRPr="00600EB8" w:rsidRDefault="00600EB8" w:rsidP="00600EB8">
      <w:pPr>
        <w:rPr>
          <w:sz w:val="14"/>
        </w:rPr>
      </w:pPr>
      <w:r w:rsidRPr="00600EB8">
        <w:rPr>
          <w:sz w:val="14"/>
        </w:rPr>
        <w:t>There was a Quinnipiac Poll published recently, which had a hypothetical match-up between Joe Biden, Donald Trump, Cornel West, and Robert F. Kennedy, Jr. We found that roughly 40 percent, roughly 2 in 5 younger voters supported either Kennedy or Cornel West. That is of serious, serious concern today. They have the potential to drain votes away from Joe Biden, which, at the end of the day, is a vote for Donald Trump, if you’re asking me.</w:t>
      </w:r>
    </w:p>
    <w:p w14:paraId="0EC64CAB" w14:textId="5B67C445" w:rsidR="00600EB8" w:rsidRPr="00600EB8" w:rsidRDefault="00600EB8" w:rsidP="00600EB8">
      <w:pPr>
        <w:rPr>
          <w:u w:val="single"/>
        </w:rPr>
      </w:pPr>
      <w:r w:rsidRPr="00600EB8">
        <w:rPr>
          <w:rStyle w:val="StyleUnderline"/>
        </w:rPr>
        <w:t xml:space="preserve">Listen, </w:t>
      </w:r>
      <w:r w:rsidRPr="00EE61FC">
        <w:rPr>
          <w:rStyle w:val="Emphasis"/>
          <w:highlight w:val="cyan"/>
        </w:rPr>
        <w:t>for a Democrat to win the White House, they need to rack up as much youth support, specifically among the 18 to 29-year-old cohort, as they possibly can</w:t>
      </w:r>
      <w:r w:rsidRPr="00600EB8">
        <w:rPr>
          <w:rStyle w:val="StyleUnderline"/>
        </w:rPr>
        <w:t>. So the first step, I think if we were to re-engage younger people, is to make the case that government can and has done big things, to solve problems, to make life better for us as individuals, for our community, and for our country. That’s incredibly important.</w:t>
      </w:r>
    </w:p>
    <w:p w14:paraId="0CED9190" w14:textId="3BCA3849" w:rsidR="00600EB8" w:rsidRPr="00600EB8" w:rsidRDefault="00600EB8" w:rsidP="00600EB8">
      <w:pPr>
        <w:rPr>
          <w:sz w:val="14"/>
        </w:rPr>
      </w:pPr>
      <w:r w:rsidRPr="00600EB8">
        <w:rPr>
          <w:sz w:val="14"/>
        </w:rPr>
        <w:t>The Biden campaign needs to convince and persuade young people that President Biden and Vice President Harris are the right team to see their vision into its next phase. There’s been a tremendous amount of progress that the Biden-Harris administration has made on a host of issues. Young people need to be reminded of those issues. They’re not tuning into the news. They need to be reminded that because of them, America is a different and, I would argue, a better place.</w:t>
      </w:r>
    </w:p>
    <w:p w14:paraId="0E4404E0" w14:textId="3D9AC9F3" w:rsidR="005917AD" w:rsidRDefault="002D44CC" w:rsidP="005917AD">
      <w:pPr>
        <w:pStyle w:val="Heading2"/>
      </w:pPr>
      <w:r w:rsidRPr="002D44CC">
        <w:t>Trump Wins</w:t>
      </w:r>
    </w:p>
    <w:p w14:paraId="216B4640" w14:textId="77777777" w:rsidR="005917AD" w:rsidRDefault="005917AD" w:rsidP="005917AD">
      <w:pPr>
        <w:pStyle w:val="Heading3"/>
      </w:pPr>
      <w:r>
        <w:t>General</w:t>
      </w:r>
    </w:p>
    <w:p w14:paraId="2B72D307" w14:textId="77777777" w:rsidR="005917AD" w:rsidRDefault="005917AD" w:rsidP="005917AD">
      <w:pPr>
        <w:pStyle w:val="Heading4"/>
      </w:pPr>
      <w:r>
        <w:t>Trump is winning right now</w:t>
      </w:r>
    </w:p>
    <w:p w14:paraId="6F167BD9" w14:textId="77777777" w:rsidR="005917AD" w:rsidRPr="00026A72" w:rsidRDefault="005917AD" w:rsidP="005917AD">
      <w:r w:rsidRPr="00026A72">
        <w:rPr>
          <w:rStyle w:val="Style13ptBold"/>
        </w:rPr>
        <w:t>Pitofsky 7/25</w:t>
      </w:r>
      <w:r>
        <w:t>, Marina Pitofsky is a writer for USA Today, “Donald Trump leads Kamala Harris by 1 point in new national poll”, 7/25/24, JLB, https://www.usatoday.com/story/news/politics/elections/2024/07/25/donald-trump-kamala-harris-national-poll/74548276007/</w:t>
      </w:r>
    </w:p>
    <w:p w14:paraId="4C9A1889" w14:textId="77777777" w:rsidR="005917AD" w:rsidRDefault="005917AD" w:rsidP="005917AD">
      <w:r w:rsidRPr="00026A72">
        <w:rPr>
          <w:rStyle w:val="StyleUnderline"/>
        </w:rPr>
        <w:t xml:space="preserve">Former President Donald </w:t>
      </w:r>
      <w:r w:rsidRPr="00EE61FC">
        <w:rPr>
          <w:rStyle w:val="StyleUnderline"/>
          <w:highlight w:val="cyan"/>
        </w:rPr>
        <w:t>Trump</w:t>
      </w:r>
      <w:r w:rsidRPr="00026A72">
        <w:rPr>
          <w:rStyle w:val="StyleUnderline"/>
        </w:rPr>
        <w:t xml:space="preserve"> </w:t>
      </w:r>
      <w:r w:rsidRPr="00EE61FC">
        <w:rPr>
          <w:rStyle w:val="StyleUnderline"/>
          <w:highlight w:val="cyan"/>
        </w:rPr>
        <w:t>led</w:t>
      </w:r>
      <w:r w:rsidRPr="00026A72">
        <w:rPr>
          <w:rStyle w:val="StyleUnderline"/>
        </w:rPr>
        <w:t xml:space="preserve"> Vice President Kamala </w:t>
      </w:r>
      <w:r w:rsidRPr="00EE61FC">
        <w:rPr>
          <w:rStyle w:val="StyleUnderline"/>
          <w:highlight w:val="cyan"/>
        </w:rPr>
        <w:t>Harris by one point</w:t>
      </w:r>
      <w:r w:rsidRPr="00026A72">
        <w:rPr>
          <w:rStyle w:val="StyleUnderline"/>
        </w:rPr>
        <w:t xml:space="preserve"> in a new national poll</w:t>
      </w:r>
      <w:r>
        <w:t xml:space="preserve">, less than a week after she launched her 2024 White House bid.  </w:t>
      </w:r>
    </w:p>
    <w:p w14:paraId="4EAC1E67" w14:textId="77777777" w:rsidR="005917AD" w:rsidRDefault="005917AD" w:rsidP="005917AD">
      <w:r w:rsidRPr="00EE61FC">
        <w:rPr>
          <w:rStyle w:val="StyleUnderline"/>
          <w:highlight w:val="cyan"/>
        </w:rPr>
        <w:t>The</w:t>
      </w:r>
      <w:r w:rsidRPr="00026A72">
        <w:rPr>
          <w:rStyle w:val="StyleUnderline"/>
        </w:rPr>
        <w:t xml:space="preserve"> survey, released Thursday by the New York </w:t>
      </w:r>
      <w:r w:rsidRPr="00EE61FC">
        <w:rPr>
          <w:rStyle w:val="StyleUnderline"/>
          <w:highlight w:val="cyan"/>
        </w:rPr>
        <w:t>Times</w:t>
      </w:r>
      <w:r w:rsidRPr="00026A72">
        <w:rPr>
          <w:rStyle w:val="StyleUnderline"/>
        </w:rPr>
        <w:t xml:space="preserve"> and </w:t>
      </w:r>
      <w:r w:rsidRPr="00EE61FC">
        <w:rPr>
          <w:rStyle w:val="StyleUnderline"/>
          <w:highlight w:val="cyan"/>
        </w:rPr>
        <w:t>Siena</w:t>
      </w:r>
      <w:r w:rsidRPr="00026A72">
        <w:rPr>
          <w:rStyle w:val="StyleUnderline"/>
        </w:rPr>
        <w:t xml:space="preserve"> College, </w:t>
      </w:r>
      <w:r w:rsidRPr="00EE61FC">
        <w:rPr>
          <w:rStyle w:val="StyleUnderline"/>
          <w:highlight w:val="cyan"/>
        </w:rPr>
        <w:t>showed Trump leading</w:t>
      </w:r>
      <w:r w:rsidRPr="00026A72">
        <w:rPr>
          <w:rStyle w:val="StyleUnderline"/>
        </w:rPr>
        <w:t xml:space="preserve"> Harris </w:t>
      </w:r>
      <w:r w:rsidRPr="00EE61FC">
        <w:rPr>
          <w:rStyle w:val="StyleUnderline"/>
          <w:highlight w:val="cyan"/>
        </w:rPr>
        <w:t>48 to 47</w:t>
      </w:r>
      <w:r w:rsidRPr="00026A72">
        <w:rPr>
          <w:rStyle w:val="StyleUnderline"/>
        </w:rPr>
        <w:t xml:space="preserve"> percent </w:t>
      </w:r>
      <w:r w:rsidRPr="00EE61FC">
        <w:rPr>
          <w:rStyle w:val="StyleUnderline"/>
          <w:highlight w:val="cyan"/>
        </w:rPr>
        <w:t>among likely voters</w:t>
      </w:r>
      <w:r>
        <w:t xml:space="preserve">. It’s well within the poll’s margin of sampling error for the group – 3.4 percentage points.  </w:t>
      </w:r>
    </w:p>
    <w:p w14:paraId="3C173F11" w14:textId="77777777" w:rsidR="005917AD" w:rsidRDefault="005917AD" w:rsidP="005917AD">
      <w:r w:rsidRPr="00EE61FC">
        <w:rPr>
          <w:rStyle w:val="StyleUnderline"/>
          <w:highlight w:val="cyan"/>
        </w:rPr>
        <w:t>Among registered voters</w:t>
      </w:r>
      <w:r>
        <w:t xml:space="preserve">, </w:t>
      </w:r>
      <w:r w:rsidRPr="00EE61FC">
        <w:rPr>
          <w:rStyle w:val="StyleUnderline"/>
          <w:highlight w:val="cyan"/>
        </w:rPr>
        <w:t>Harris garnered 46% support to Trump’s 48%.</w:t>
      </w:r>
      <w:r>
        <w:t xml:space="preserve"> The margin of error for registered voters is 3.3 percentage points.  </w:t>
      </w:r>
    </w:p>
    <w:p w14:paraId="62DB4D5C" w14:textId="77777777" w:rsidR="005917AD" w:rsidRDefault="005917AD" w:rsidP="005917AD">
      <w:pPr>
        <w:pStyle w:val="Heading4"/>
      </w:pPr>
      <w:r>
        <w:t>Trump ahead overall even if Harris is surging</w:t>
      </w:r>
    </w:p>
    <w:p w14:paraId="1233A8A1" w14:textId="77777777" w:rsidR="005917AD" w:rsidRPr="00F0265F" w:rsidRDefault="005917AD" w:rsidP="005917AD">
      <w:r>
        <w:t xml:space="preserve">Adrian </w:t>
      </w:r>
      <w:r w:rsidRPr="00F0265F">
        <w:rPr>
          <w:b/>
          <w:bCs/>
          <w:sz w:val="26"/>
          <w:szCs w:val="26"/>
        </w:rPr>
        <w:t>Beaumont 7/28</w:t>
      </w:r>
      <w:r>
        <w:t>. Election Analyst (Psephologist) at The Conversation; and Honorary Associate, School of Mathematics and Statistics, The University of Melbourne. “Trump marginally ahead of Harris in US national polls, but Harris improves from Biden’s polls.” Conversation. 7-28-2024. https://theconversation.com/trump-marginally-ahead-of-harris-in-us-national-polls-but-harris-improves-from-bidens-polls-235632 //JL</w:t>
      </w:r>
    </w:p>
    <w:p w14:paraId="62D8D2AC" w14:textId="77777777" w:rsidR="005917AD" w:rsidRPr="00F0265F" w:rsidRDefault="005917AD" w:rsidP="005917AD">
      <w:pPr>
        <w:rPr>
          <w:sz w:val="16"/>
          <w:szCs w:val="16"/>
        </w:rPr>
      </w:pPr>
      <w:r w:rsidRPr="00F0265F">
        <w:rPr>
          <w:sz w:val="16"/>
          <w:szCs w:val="16"/>
        </w:rPr>
        <w:t xml:space="preserve">The United States election will be held on November 5. It’s been a week since President Joe Biden withdrew from the presidential contest and endorsed his vice president, Kamala Harris. No other Democrat is contesting the Democratic nomination, so Harris will be the nominee. FiveThirtyEight does not yet have an aggregate of polls for Harris against Republican nominee Donald Trump. Individual national polls usually have Trump ahead by one or two points. Trump led Biden by 3.2 points nationally in the final FiveThirtyEight aggregate. Harris does better in polls where third party candidates are included. In a Siena poll for The New York Times, </w:t>
      </w:r>
      <w:r w:rsidRPr="00B11C9A">
        <w:rPr>
          <w:rStyle w:val="StyleUnderline"/>
        </w:rPr>
        <w:t>Trump led Harris by one head to head</w:t>
      </w:r>
      <w:r w:rsidRPr="00F0265F">
        <w:rPr>
          <w:sz w:val="16"/>
          <w:szCs w:val="16"/>
        </w:rPr>
        <w:t>, but Harris led by one with other candidates</w:t>
      </w:r>
      <w:r w:rsidRPr="00B11C9A">
        <w:rPr>
          <w:rStyle w:val="StyleUnderline"/>
        </w:rPr>
        <w:t>. In a poll for The Wall Street Journal, Trump led by two head to head</w:t>
      </w:r>
      <w:r w:rsidRPr="00F0265F">
        <w:rPr>
          <w:sz w:val="16"/>
          <w:szCs w:val="16"/>
        </w:rPr>
        <w:t>, but Harris by one with others. Polls conducted during Biden’s candidacy didn’t show this difference. Natural Democrats have probably returned to Harris after saying they would vote third party out of frustration with Biden. Transparent, research-based, written by experts – and always free. In a national Ipsos poll for US ABC News that was conducted Friday and Saturday, Harris’ net favourability surged to +1 from -11 last week, before Biden’s announcement. Trump’s net favourability dropped five points to -16 after peaking following the Republican convention last week. The net favourability of Trump’s vice presidential candidate, JD Vance, slumped nine points in a week to -15. Trump is now 78 and Harris will be 60 by the election. Biden will be almost 82. The age difference between the candidates now advantages Harris. US presidential elections are not decided by the national popular vote, but instead use the Electoral Vote (EV) system. There are a total of 538 EVs, and each state receives a number of EVs based mostly on population. With two minor exceptions, states award their EVs winner takes all. It takes 270 EVs to win the presidency. The six closest Biden-won states in 2020 were Arizona, Georgia, Nevada, Wisconsin, Pennsylvania and Michigan. These are considered the key states in this election. It’s likely that Trump has about a two-point edge in the key states relative to the national popular vote, so Harris will need to win nationally by about two points to win. At the 2020 election, Biden won nationally by 4.5%, but only won the decisive state (Wisconsin) by 0.6%, so the Electoral Vote system favoured Trump by 3.9 points relative to the national vote. I think the August 19–22 Democratic convention will be very important for Harris. Major party presidential candidates are normally well known to voters much earlier in the year as they need to win primaries to clinch their party’s nomination. The primaries occur early in an election year. While Harris has been vice president since January 2021, she has been in Biden’s shadow. The US vice president has no power of their own except to break a tie in the Senate. The Democratic convention will give Harris a chance to differ herself from Biden, and be personally appealing to voters</w:t>
      </w:r>
      <w:r w:rsidRPr="00B11C9A">
        <w:rPr>
          <w:rStyle w:val="Emphasis"/>
        </w:rPr>
        <w:t>. Overall, the polls suggest that Trump is still favoured to win</w:t>
      </w:r>
      <w:r w:rsidRPr="00F0265F">
        <w:rPr>
          <w:sz w:val="16"/>
          <w:szCs w:val="16"/>
        </w:rPr>
        <w:t>, but Harris has improved on the polling during Biden’s candidacy, and could further improve with a successful Democratic convention. Proposed Supreme Court reforms and US savings rate Biden has called for Supreme Court reforms to impose term limits on judges and establish an enforceable code of ethics. A constitutional amendment would probably be required to enact these reforms, which requires a two-thirds majority in both chambers of Congress and a three-quarters majority of the state legislatures. As long as Republicans are opposed, such a constitutional amendment would be impossible to obtain. The Supreme Court, which has a 6–3 right majority, has a 56.0% disapprove, 36.0% approve rating in FiveThirtyEight’s tracker, so this is probably a good issue for Democrats. There was a blowout in disapproval after the decision overturning Roe vs Wade in June 2022, but perceptions of the court had improved by April 2023, with more approving than disapproving. A second blowout in disapproval came in May 2023, and disapproval has kept rising. In June the personal savings rate (the percentage of personal income that is saved) dropped 0.1 point to 3.4%, the lowest since December 2022. After surging during COVID owing to government stimulus, the savings rate has been between 2.7% and 5.2% since June 2022.</w:t>
      </w:r>
    </w:p>
    <w:p w14:paraId="3316F471" w14:textId="77777777" w:rsidR="005917AD" w:rsidRPr="00F0265F" w:rsidRDefault="005917AD" w:rsidP="005917AD">
      <w:pPr>
        <w:pStyle w:val="Heading4"/>
      </w:pPr>
      <w:r>
        <w:t>Trump is still ahead even if Harris gains polls</w:t>
      </w:r>
    </w:p>
    <w:p w14:paraId="12AC525E" w14:textId="77777777" w:rsidR="005917AD" w:rsidRDefault="005917AD" w:rsidP="005917AD">
      <w:r w:rsidRPr="00F0265F">
        <w:rPr>
          <w:b/>
          <w:bCs/>
          <w:sz w:val="26"/>
          <w:szCs w:val="26"/>
        </w:rPr>
        <w:t>Firstpost 7/28</w:t>
      </w:r>
      <w:r>
        <w:t>. “Even as Harris narrows the gap, Trump still ahead in battleground states, shows poll of polls.” Firstpost. 7-28-2024. https://www.firstpost.com/world/2024-us-presidential-election-kamala-harris-donald-trump-battleground-swing-states-poll-of-polls-13798001.html#google_vignette //JL</w:t>
      </w:r>
    </w:p>
    <w:p w14:paraId="77E0A647" w14:textId="77777777" w:rsidR="005917AD" w:rsidRPr="00F0265F" w:rsidRDefault="005917AD" w:rsidP="005917AD">
      <w:pPr>
        <w:rPr>
          <w:sz w:val="16"/>
          <w:szCs w:val="16"/>
        </w:rPr>
      </w:pPr>
      <w:r w:rsidRPr="00B11C9A">
        <w:rPr>
          <w:rStyle w:val="StyleUnderline"/>
        </w:rPr>
        <w:t xml:space="preserve">Even though the Democrats have regained much of the lost ground since Vice Kamala Harris replaced Joe Biden as the presumptive nominee, </w:t>
      </w:r>
      <w:r w:rsidRPr="00B11C9A">
        <w:rPr>
          <w:rStyle w:val="StyleUnderline"/>
          <w:b/>
          <w:bCs/>
        </w:rPr>
        <w:t>Donald Trump is still leading in crucial ‘battleground states’</w:t>
      </w:r>
      <w:r w:rsidRPr="00B11C9A">
        <w:rPr>
          <w:rStyle w:val="StyleUnderline"/>
        </w:rPr>
        <w:t xml:space="preserve">, according to a poll of polls. A bunch of states that have a history of swinging between Democrats and Republicans are called battleground states in the United States. </w:t>
      </w:r>
      <w:r w:rsidRPr="00B11C9A">
        <w:rPr>
          <w:rStyle w:val="Emphasis"/>
        </w:rPr>
        <w:t>These states are critical to the outcome of US presidential election</w:t>
      </w:r>
      <w:r w:rsidRPr="00F0265F">
        <w:rPr>
          <w:sz w:val="16"/>
          <w:szCs w:val="16"/>
        </w:rPr>
        <w:t xml:space="preserve">. In recent days, polls nationally as well as in some of the battleground states have shown that Harris has largely caught up with Trump and is even ahead of him in some polls. For one, </w:t>
      </w:r>
      <w:r w:rsidRPr="00B11C9A">
        <w:rPr>
          <w:rStyle w:val="StyleUnderline"/>
        </w:rPr>
        <w:t xml:space="preserve">a Fox News poll of battleground states showed that while Harris was ahead in Minnesota, Trump was narrowly ahead in Wisconsin, and the two were tied in Michigan and Pennsylvania. Now, a poll of polls by Decision Desk HQ has reported that Harris is only ahead in one battleground states of Virginia where Trump is ahead in seven other critical swing states. </w:t>
      </w:r>
      <w:r w:rsidRPr="00F0265F">
        <w:rPr>
          <w:sz w:val="16"/>
          <w:szCs w:val="16"/>
        </w:rPr>
        <w:t xml:space="preserve">The poll of polls is based on an analysis of 83 surveys. </w:t>
      </w:r>
      <w:r w:rsidRPr="00B11C9A">
        <w:rPr>
          <w:rStyle w:val="StyleUnderline"/>
        </w:rPr>
        <w:t>Trump still ahead of Harris in battleground states:</w:t>
      </w:r>
      <w:r w:rsidRPr="00F0265F">
        <w:rPr>
          <w:sz w:val="16"/>
          <w:szCs w:val="16"/>
        </w:rPr>
        <w:t xml:space="preserve"> Poll of polls The Decision Desk HQ’s poll of polls studied the survey for the states of Virginia, Wisconsin, Michigan, Pennsylvania, Georgia, Arizona, and Nevada. While Harris was ahead of Trump by 2.6 per cent, she was trailing in all other states, as per the analysis. The findings of the poll of polls are as follows: Virginia : Harris 44.9% (+2.6), Trump: 42.3% Wisconsin : Trump 49.1% (+0.6), Harris 48.5% Michigan : Trump 49.1% (+2.0), Harris 47.1% Pennsylvania : Trump 48.5% (+2.6), Harris 45.9% Georgia : Trump 47.9% (+4.8), Harris 43.1% Arizona : Trump 51.1% (+6.4), Harris 44.7% Nevada : Trump 49.5% (+8.6), Harris 40.9% Overall, the Decision Desk HQ reported that Trump has a lead of 2.1 over Harris as he polls 48 per cent votes and Harris polls 45.9 per cent. A caveat with the poll of polls is that since it not only includes the latest polls but older polls as well, it may not reflect the current and most accurate mood of the public.</w:t>
      </w:r>
    </w:p>
    <w:p w14:paraId="651916CE" w14:textId="77777777" w:rsidR="005917AD" w:rsidRDefault="005917AD" w:rsidP="005917AD"/>
    <w:p w14:paraId="032B1DAA" w14:textId="77777777" w:rsidR="005917AD" w:rsidRDefault="005917AD" w:rsidP="005917AD">
      <w:pPr>
        <w:pStyle w:val="Heading3"/>
      </w:pPr>
      <w:r>
        <w:t>Swing States</w:t>
      </w:r>
    </w:p>
    <w:p w14:paraId="281DC0A6" w14:textId="77777777" w:rsidR="005917AD" w:rsidRDefault="005917AD" w:rsidP="005917AD">
      <w:pPr>
        <w:pStyle w:val="Heading4"/>
      </w:pPr>
      <w:r>
        <w:t>Trump is ahead in swing states</w:t>
      </w:r>
    </w:p>
    <w:p w14:paraId="18747B7F" w14:textId="77777777" w:rsidR="005917AD" w:rsidRPr="00EB4D81" w:rsidRDefault="005917AD" w:rsidP="005917AD">
      <w:r w:rsidRPr="00EB4D81">
        <w:rPr>
          <w:rStyle w:val="Style13ptBold"/>
        </w:rPr>
        <w:t>RWS 7/25</w:t>
      </w:r>
      <w:r>
        <w:t>, Redfield &amp; Wilton Strategies is a global polling and strategic consulting firm, “Latest US Swing States Voting Intention”, 7/25/24, JLB, https://redfieldandwiltonstrategies.com/latest-us-swing-states-voting-intention-22-24-july-2024/</w:t>
      </w:r>
    </w:p>
    <w:p w14:paraId="47B283CA" w14:textId="77777777" w:rsidR="005917AD" w:rsidRPr="00EB4D81" w:rsidRDefault="005917AD" w:rsidP="005917AD">
      <w:pPr>
        <w:rPr>
          <w:sz w:val="14"/>
        </w:rPr>
      </w:pPr>
      <w:r w:rsidRPr="00EB4D81">
        <w:rPr>
          <w:sz w:val="14"/>
        </w:rPr>
        <w:t>Today, in our ninth edition of this tracker, our Presidential Voting Intention poll of 6,927 swing state voters finds</w:t>
      </w:r>
      <w:r w:rsidRPr="00EB4D81">
        <w:rPr>
          <w:rStyle w:val="StyleUnderline"/>
        </w:rPr>
        <w:t xml:space="preserve"> Donald </w:t>
      </w:r>
      <w:r w:rsidRPr="00EE61FC">
        <w:rPr>
          <w:rStyle w:val="StyleUnderline"/>
          <w:highlight w:val="cyan"/>
        </w:rPr>
        <w:t>Trump leading Kamala Harris in seven out of</w:t>
      </w:r>
      <w:r w:rsidRPr="00EB4D81">
        <w:rPr>
          <w:rStyle w:val="StyleUnderline"/>
        </w:rPr>
        <w:t xml:space="preserve"> the </w:t>
      </w:r>
      <w:r w:rsidRPr="00EE61FC">
        <w:rPr>
          <w:rStyle w:val="StyleUnderline"/>
          <w:highlight w:val="cyan"/>
        </w:rPr>
        <w:t>nine</w:t>
      </w:r>
      <w:r w:rsidRPr="00EB4D81">
        <w:rPr>
          <w:rStyle w:val="StyleUnderline"/>
        </w:rPr>
        <w:t xml:space="preserve"> potential </w:t>
      </w:r>
      <w:r w:rsidRPr="00EE61FC">
        <w:rPr>
          <w:rStyle w:val="StyleUnderline"/>
          <w:highlight w:val="cyan"/>
        </w:rPr>
        <w:t>swing states.</w:t>
      </w:r>
    </w:p>
    <w:p w14:paraId="2676AF41" w14:textId="77777777" w:rsidR="005917AD" w:rsidRPr="00EB4D81" w:rsidRDefault="005917AD" w:rsidP="005917AD">
      <w:pPr>
        <w:rPr>
          <w:sz w:val="14"/>
        </w:rPr>
      </w:pPr>
      <w:r w:rsidRPr="00EE61FC">
        <w:rPr>
          <w:rStyle w:val="StyleUnderline"/>
          <w:highlight w:val="cyan"/>
        </w:rPr>
        <w:t>In</w:t>
      </w:r>
      <w:r w:rsidRPr="00EB4D81">
        <w:rPr>
          <w:rStyle w:val="StyleUnderline"/>
        </w:rPr>
        <w:t xml:space="preserve"> a hypothetical </w:t>
      </w:r>
      <w:r w:rsidRPr="00EE61FC">
        <w:rPr>
          <w:rStyle w:val="StyleUnderline"/>
          <w:highlight w:val="cyan"/>
        </w:rPr>
        <w:t>match-up</w:t>
      </w:r>
      <w:r w:rsidRPr="00EB4D81">
        <w:rPr>
          <w:rStyle w:val="StyleUnderline"/>
        </w:rPr>
        <w:t xml:space="preserve"> between Kamala Harris and Donald Trump, </w:t>
      </w:r>
      <w:r w:rsidRPr="00EE61FC">
        <w:rPr>
          <w:rStyle w:val="StyleUnderline"/>
          <w:highlight w:val="cyan"/>
        </w:rPr>
        <w:t>with</w:t>
      </w:r>
      <w:r w:rsidRPr="00EB4D81">
        <w:rPr>
          <w:rStyle w:val="StyleUnderline"/>
        </w:rPr>
        <w:t xml:space="preserve"> </w:t>
      </w:r>
      <w:r w:rsidRPr="00EE61FC">
        <w:rPr>
          <w:rStyle w:val="StyleUnderline"/>
          <w:highlight w:val="cyan"/>
        </w:rPr>
        <w:t>R</w:t>
      </w:r>
      <w:r w:rsidRPr="00EB4D81">
        <w:rPr>
          <w:rStyle w:val="StyleUnderline"/>
        </w:rPr>
        <w:t xml:space="preserve">obert </w:t>
      </w:r>
      <w:r w:rsidRPr="00EE61FC">
        <w:rPr>
          <w:rStyle w:val="StyleUnderline"/>
          <w:highlight w:val="cyan"/>
        </w:rPr>
        <w:t>F</w:t>
      </w:r>
      <w:r w:rsidRPr="00EB4D81">
        <w:rPr>
          <w:rStyle w:val="StyleUnderline"/>
        </w:rPr>
        <w:t xml:space="preserve">. </w:t>
      </w:r>
      <w:r w:rsidRPr="00EE61FC">
        <w:rPr>
          <w:rStyle w:val="StyleUnderline"/>
          <w:highlight w:val="cyan"/>
        </w:rPr>
        <w:t>K</w:t>
      </w:r>
      <w:r w:rsidRPr="00EB4D81">
        <w:rPr>
          <w:rStyle w:val="StyleUnderline"/>
        </w:rPr>
        <w:t xml:space="preserve">ennedy Jr. </w:t>
      </w:r>
      <w:r w:rsidRPr="00EE61FC">
        <w:rPr>
          <w:rStyle w:val="StyleUnderline"/>
          <w:highlight w:val="cyan"/>
        </w:rPr>
        <w:t>included</w:t>
      </w:r>
      <w:r w:rsidRPr="00EB4D81">
        <w:rPr>
          <w:rStyle w:val="StyleUnderline"/>
        </w:rPr>
        <w:t xml:space="preserve"> as an independent candidate</w:t>
      </w:r>
      <w:r w:rsidRPr="00EB4D81">
        <w:rPr>
          <w:sz w:val="14"/>
        </w:rPr>
        <w:t xml:space="preserve">, </w:t>
      </w:r>
      <w:r w:rsidRPr="00EE61FC">
        <w:rPr>
          <w:rStyle w:val="StyleUnderline"/>
          <w:highlight w:val="cyan"/>
        </w:rPr>
        <w:t>Trump leads Harris by between two and eight points in seven of the states</w:t>
      </w:r>
      <w:r w:rsidRPr="00EB4D81">
        <w:rPr>
          <w:sz w:val="14"/>
        </w:rPr>
        <w:t>, while Trump and Harris are tied in Wisconsin (44% each). Harris leads Trump in Minnesota by three points (44% vs 41%).</w:t>
      </w:r>
    </w:p>
    <w:p w14:paraId="322E2668" w14:textId="77777777" w:rsidR="005917AD" w:rsidRPr="00EB4D81" w:rsidRDefault="005917AD" w:rsidP="005917AD">
      <w:pPr>
        <w:rPr>
          <w:sz w:val="14"/>
        </w:rPr>
      </w:pPr>
      <w:r w:rsidRPr="00EB4D81">
        <w:rPr>
          <w:sz w:val="14"/>
        </w:rPr>
        <w:t xml:space="preserve">Compared to last week’s swing states polling, in which Joe Biden was prompted as the Democratic nominee, </w:t>
      </w:r>
      <w:r w:rsidRPr="00EB4D81">
        <w:rPr>
          <w:rStyle w:val="StyleUnderline"/>
        </w:rPr>
        <w:t xml:space="preserve">Donald </w:t>
      </w:r>
      <w:r w:rsidRPr="00EE61FC">
        <w:rPr>
          <w:rStyle w:val="StyleUnderline"/>
          <w:highlight w:val="cyan"/>
        </w:rPr>
        <w:t>Trump’s lead over Harris is wider than it wa</w:t>
      </w:r>
      <w:r w:rsidRPr="00EB4D81">
        <w:rPr>
          <w:rStyle w:val="StyleUnderline"/>
        </w:rPr>
        <w:t xml:space="preserve">s last week </w:t>
      </w:r>
      <w:r w:rsidRPr="00EE61FC">
        <w:rPr>
          <w:rStyle w:val="StyleUnderline"/>
          <w:highlight w:val="cyan"/>
        </w:rPr>
        <w:t>over Biden in both Florida</w:t>
      </w:r>
      <w:r w:rsidRPr="00EB4D81">
        <w:rPr>
          <w:sz w:val="14"/>
        </w:rPr>
        <w:t xml:space="preserve"> (eight points, +1) </w:t>
      </w:r>
      <w:r w:rsidRPr="00EE61FC">
        <w:rPr>
          <w:rStyle w:val="StyleUnderline"/>
          <w:highlight w:val="cyan"/>
        </w:rPr>
        <w:t>and Michigan</w:t>
      </w:r>
      <w:r w:rsidRPr="00EB4D81">
        <w:rPr>
          <w:sz w:val="14"/>
        </w:rPr>
        <w:t xml:space="preserve"> (three points, +2), while his lead remains unchanged in Georgia, Pennsylvania, and Wisconsin. Meanwhile, Donald Trump’s lead over Kamala Harris is narrower than it was over Biden in three states: Arizona (three points, -1), Nevada (two points, -1), and North Carolina (three points, -3).</w:t>
      </w:r>
    </w:p>
    <w:p w14:paraId="2F843CCC" w14:textId="77777777" w:rsidR="005917AD" w:rsidRPr="00EB4D81" w:rsidRDefault="005917AD" w:rsidP="005917AD">
      <w:pPr>
        <w:rPr>
          <w:sz w:val="14"/>
        </w:rPr>
      </w:pPr>
      <w:r w:rsidRPr="00EB4D81">
        <w:rPr>
          <w:sz w:val="14"/>
        </w:rPr>
        <w:t>For context, in the 2020 Presidential Election, Joe Biden carried Arizona, Georgia, Michigan, Minnesota, Nevada, Pennsylvania and Wisconsin, while Donald Trump defeated Biden in both Florida and North Carolina.</w:t>
      </w:r>
    </w:p>
    <w:p w14:paraId="7F1D2FDA" w14:textId="77777777" w:rsidR="005917AD" w:rsidRPr="00EB4D81" w:rsidRDefault="005917AD" w:rsidP="005917AD"/>
    <w:p w14:paraId="1DC1C4EB" w14:textId="77777777" w:rsidR="005917AD" w:rsidRPr="00033F2E" w:rsidRDefault="005917AD" w:rsidP="005917AD">
      <w:pPr>
        <w:pStyle w:val="Heading4"/>
      </w:pPr>
      <w:r>
        <w:t>Trump is leading Harris in almost all swing states</w:t>
      </w:r>
    </w:p>
    <w:p w14:paraId="2DAC35A0" w14:textId="77777777" w:rsidR="005917AD" w:rsidRPr="002D44CC" w:rsidRDefault="005917AD" w:rsidP="005917AD">
      <w:r w:rsidRPr="00033F2E">
        <w:rPr>
          <w:rStyle w:val="Style13ptBold"/>
        </w:rPr>
        <w:t>Skinner 7/26</w:t>
      </w:r>
      <w:r>
        <w:t>, Anna Skinner is a Senior Writer at Newsweek, “Kamala Harris Dealt Triple Swing State Polling Blow in One Week”, 7/26/24, JLB, https://www.newsweek.com/kamala-harris-dealt-triple-swing-state-polling-blow-against-donald-trump-1931000</w:t>
      </w:r>
    </w:p>
    <w:p w14:paraId="42921530" w14:textId="77777777" w:rsidR="005917AD" w:rsidRPr="002D44CC" w:rsidRDefault="005917AD" w:rsidP="005917AD">
      <w:pPr>
        <w:rPr>
          <w:sz w:val="14"/>
        </w:rPr>
      </w:pPr>
      <w:r w:rsidRPr="002D44CC">
        <w:rPr>
          <w:sz w:val="14"/>
        </w:rPr>
        <w:t xml:space="preserve">Vice President Kamala </w:t>
      </w:r>
      <w:r w:rsidRPr="00EE61FC">
        <w:rPr>
          <w:rStyle w:val="StyleUnderline"/>
          <w:highlight w:val="cyan"/>
        </w:rPr>
        <w:t>Harris lags behind</w:t>
      </w:r>
      <w:r w:rsidRPr="002D44CC">
        <w:rPr>
          <w:rStyle w:val="StyleUnderline"/>
        </w:rPr>
        <w:t xml:space="preserve"> former president Donald </w:t>
      </w:r>
      <w:r w:rsidRPr="00EE61FC">
        <w:rPr>
          <w:rStyle w:val="StyleUnderline"/>
          <w:highlight w:val="cyan"/>
        </w:rPr>
        <w:t>Trump in several</w:t>
      </w:r>
      <w:r w:rsidRPr="002D44CC">
        <w:rPr>
          <w:rStyle w:val="StyleUnderline"/>
        </w:rPr>
        <w:t xml:space="preserve"> recent polls taken in </w:t>
      </w:r>
      <w:r w:rsidRPr="00EE61FC">
        <w:rPr>
          <w:rStyle w:val="StyleUnderline"/>
          <w:highlight w:val="cyan"/>
        </w:rPr>
        <w:t>swing states</w:t>
      </w:r>
      <w:r w:rsidRPr="002D44CC">
        <w:rPr>
          <w:rStyle w:val="StyleUnderline"/>
        </w:rPr>
        <w:t>.</w:t>
      </w:r>
    </w:p>
    <w:p w14:paraId="7943B903" w14:textId="77777777" w:rsidR="005917AD" w:rsidRPr="002D44CC" w:rsidRDefault="005917AD" w:rsidP="005917AD">
      <w:pPr>
        <w:rPr>
          <w:sz w:val="14"/>
        </w:rPr>
      </w:pPr>
      <w:r w:rsidRPr="002D44CC">
        <w:rPr>
          <w:sz w:val="14"/>
        </w:rPr>
        <w:t>Harris launched her presidential campaign shortly after President Joe Biden announced he was withdrawing from the race on Sunday. Biden then announced that he was endorsing Harris as the Democratic nominee for president.</w:t>
      </w:r>
    </w:p>
    <w:p w14:paraId="361D9B7B" w14:textId="77777777" w:rsidR="005917AD" w:rsidRPr="002D44CC" w:rsidRDefault="005917AD" w:rsidP="005917AD">
      <w:pPr>
        <w:rPr>
          <w:sz w:val="14"/>
        </w:rPr>
      </w:pPr>
      <w:r w:rsidRPr="002D44CC">
        <w:rPr>
          <w:sz w:val="14"/>
        </w:rPr>
        <w:t>Harris is not yet the official Democratic candidate for president, but a survey of delegates conducted by The Associated Press has found that the vice president has enough support to secure the nomination.</w:t>
      </w:r>
    </w:p>
    <w:p w14:paraId="28E28D09" w14:textId="77777777" w:rsidR="005917AD" w:rsidRPr="002D44CC" w:rsidRDefault="005917AD" w:rsidP="005917AD">
      <w:pPr>
        <w:rPr>
          <w:u w:val="single"/>
        </w:rPr>
      </w:pPr>
      <w:r w:rsidRPr="002D44CC">
        <w:rPr>
          <w:sz w:val="14"/>
        </w:rPr>
        <w:t xml:space="preserve">However, three recent polls show that </w:t>
      </w:r>
      <w:r w:rsidRPr="00EE61FC">
        <w:rPr>
          <w:rStyle w:val="StyleUnderline"/>
          <w:highlight w:val="cyan"/>
        </w:rPr>
        <w:t>Trump</w:t>
      </w:r>
      <w:r w:rsidRPr="002D44CC">
        <w:rPr>
          <w:rStyle w:val="StyleUnderline"/>
        </w:rPr>
        <w:t xml:space="preserve"> continues to </w:t>
      </w:r>
      <w:r w:rsidRPr="00EE61FC">
        <w:rPr>
          <w:rStyle w:val="StyleUnderline"/>
          <w:highlight w:val="cyan"/>
        </w:rPr>
        <w:t>outperform Harris in</w:t>
      </w:r>
      <w:r w:rsidRPr="002D44CC">
        <w:rPr>
          <w:rStyle w:val="StyleUnderline"/>
        </w:rPr>
        <w:t xml:space="preserve"> several swing </w:t>
      </w:r>
      <w:r w:rsidRPr="00EE61FC">
        <w:rPr>
          <w:rStyle w:val="StyleUnderline"/>
          <w:highlight w:val="cyan"/>
        </w:rPr>
        <w:t>states</w:t>
      </w:r>
      <w:r w:rsidRPr="002D44CC">
        <w:rPr>
          <w:rStyle w:val="StyleUnderline"/>
        </w:rPr>
        <w:t xml:space="preserve"> which will be </w:t>
      </w:r>
      <w:r w:rsidRPr="00EE61FC">
        <w:rPr>
          <w:rStyle w:val="StyleUnderline"/>
          <w:highlight w:val="cyan"/>
        </w:rPr>
        <w:t>pivotal to winning the election</w:t>
      </w:r>
      <w:r w:rsidRPr="002D44CC">
        <w:rPr>
          <w:rStyle w:val="StyleUnderline"/>
        </w:rPr>
        <w:t>. The poll results come despite several big Democratic names putting their support behind Harris, including former president Barack Obama.</w:t>
      </w:r>
    </w:p>
    <w:p w14:paraId="16495376" w14:textId="77777777" w:rsidR="005917AD" w:rsidRPr="002D44CC" w:rsidRDefault="005917AD" w:rsidP="005917AD">
      <w:pPr>
        <w:rPr>
          <w:sz w:val="14"/>
        </w:rPr>
      </w:pPr>
      <w:r w:rsidRPr="002D44CC">
        <w:rPr>
          <w:sz w:val="14"/>
        </w:rPr>
        <w:t xml:space="preserve">Polling company Redfield and Wilton Strategies released their results from a recent poll of 6,927 swing state voters on Friday. The poll was conducted between July 22 and 24, shortly after Biden dropped out of the race. Results show that </w:t>
      </w:r>
      <w:r w:rsidRPr="00EE61FC">
        <w:rPr>
          <w:rStyle w:val="StyleUnderline"/>
          <w:highlight w:val="cyan"/>
        </w:rPr>
        <w:t>Trump leads Harris in seven of the nine swing states</w:t>
      </w:r>
      <w:r w:rsidRPr="002D44CC">
        <w:rPr>
          <w:rStyle w:val="StyleUnderline"/>
        </w:rPr>
        <w:t xml:space="preserve"> polled, including </w:t>
      </w:r>
      <w:r w:rsidRPr="00EE61FC">
        <w:rPr>
          <w:rStyle w:val="StyleUnderline"/>
          <w:highlight w:val="cyan"/>
        </w:rPr>
        <w:t>Arizona</w:t>
      </w:r>
      <w:r w:rsidRPr="002D44CC">
        <w:rPr>
          <w:rStyle w:val="StyleUnderline"/>
        </w:rPr>
        <w:t xml:space="preserve">, </w:t>
      </w:r>
      <w:r w:rsidRPr="00EE61FC">
        <w:rPr>
          <w:rStyle w:val="StyleUnderline"/>
          <w:highlight w:val="cyan"/>
        </w:rPr>
        <w:t>Florida</w:t>
      </w:r>
      <w:r w:rsidRPr="002D44CC">
        <w:rPr>
          <w:rStyle w:val="StyleUnderline"/>
        </w:rPr>
        <w:t xml:space="preserve">, </w:t>
      </w:r>
      <w:r w:rsidRPr="00EE61FC">
        <w:rPr>
          <w:rStyle w:val="StyleUnderline"/>
          <w:highlight w:val="cyan"/>
        </w:rPr>
        <w:t>Georgia</w:t>
      </w:r>
      <w:r w:rsidRPr="002D44CC">
        <w:rPr>
          <w:rStyle w:val="StyleUnderline"/>
        </w:rPr>
        <w:t xml:space="preserve">, </w:t>
      </w:r>
      <w:r w:rsidRPr="00EE61FC">
        <w:rPr>
          <w:rStyle w:val="StyleUnderline"/>
          <w:highlight w:val="cyan"/>
        </w:rPr>
        <w:t>Michigan</w:t>
      </w:r>
      <w:r w:rsidRPr="002D44CC">
        <w:rPr>
          <w:rStyle w:val="StyleUnderline"/>
        </w:rPr>
        <w:t xml:space="preserve">, </w:t>
      </w:r>
      <w:r w:rsidRPr="00EE61FC">
        <w:rPr>
          <w:rStyle w:val="StyleUnderline"/>
          <w:highlight w:val="cyan"/>
        </w:rPr>
        <w:t>Nevada</w:t>
      </w:r>
      <w:r w:rsidRPr="002D44CC">
        <w:rPr>
          <w:rStyle w:val="StyleUnderline"/>
        </w:rPr>
        <w:t xml:space="preserve">, </w:t>
      </w:r>
      <w:r w:rsidRPr="00EE61FC">
        <w:rPr>
          <w:rStyle w:val="StyleUnderline"/>
          <w:highlight w:val="cyan"/>
        </w:rPr>
        <w:t>North Carolina</w:t>
      </w:r>
      <w:r w:rsidRPr="002D44CC">
        <w:rPr>
          <w:rStyle w:val="StyleUnderline"/>
        </w:rPr>
        <w:t xml:space="preserve">, </w:t>
      </w:r>
      <w:r w:rsidRPr="00EE61FC">
        <w:rPr>
          <w:rStyle w:val="StyleUnderline"/>
          <w:highlight w:val="cyan"/>
        </w:rPr>
        <w:t>and Pennsylvania</w:t>
      </w:r>
      <w:r w:rsidRPr="002D44CC">
        <w:rPr>
          <w:rStyle w:val="StyleUnderline"/>
        </w:rPr>
        <w:t xml:space="preserve">. </w:t>
      </w:r>
      <w:r w:rsidRPr="002D44CC">
        <w:rPr>
          <w:sz w:val="14"/>
        </w:rPr>
        <w:t>Harris leads Trump 44 percent to 41 percent in Minnesota. The two candidates are tied at 44 percent in Wisconsin.</w:t>
      </w:r>
    </w:p>
    <w:p w14:paraId="16138A65" w14:textId="77777777" w:rsidR="005917AD" w:rsidRPr="002D44CC" w:rsidRDefault="005917AD" w:rsidP="005917AD">
      <w:pPr>
        <w:rPr>
          <w:sz w:val="14"/>
        </w:rPr>
      </w:pPr>
      <w:r w:rsidRPr="002D44CC">
        <w:rPr>
          <w:sz w:val="14"/>
        </w:rPr>
        <w:t>Emerson College Polling/The Hill polled five swing states from July 22 to 23 and found similar results. Harris trailed Trump in four states: Arizona, Georgia, Michigan and Pennsylvania. The polling also found that the two candidates were tied in Wisconsin, at 47 percent each.</w:t>
      </w:r>
    </w:p>
    <w:p w14:paraId="06B104D5" w14:textId="77777777" w:rsidR="005917AD" w:rsidRPr="002D44CC" w:rsidRDefault="005917AD" w:rsidP="005917AD">
      <w:pPr>
        <w:rPr>
          <w:sz w:val="14"/>
        </w:rPr>
      </w:pPr>
      <w:r w:rsidRPr="002D44CC">
        <w:rPr>
          <w:sz w:val="14"/>
        </w:rPr>
        <w:t>Clean and Prosperous America PAC surveyed voters in four battleground states from July 17 to 20, before Biden announced his withdrawal. Trump outperformed Biden in all four states—Arizona, Michigan, North Carolina and Pennsylvania—as well as Harris.</w:t>
      </w:r>
    </w:p>
    <w:p w14:paraId="50132570" w14:textId="77777777" w:rsidR="005917AD" w:rsidRPr="002D44CC" w:rsidRDefault="005917AD" w:rsidP="005917AD">
      <w:pPr>
        <w:rPr>
          <w:sz w:val="14"/>
        </w:rPr>
      </w:pPr>
      <w:r w:rsidRPr="002D44CC">
        <w:rPr>
          <w:sz w:val="14"/>
        </w:rPr>
        <w:t xml:space="preserve">However, when compared to prior polling, the Redfield and Wilton Strategies survey found that Trump's lead over Harris in Arizona, Nevada and North Carolina had narrowed when compared to his lead over Biden last week. </w:t>
      </w:r>
      <w:r w:rsidRPr="00EE61FC">
        <w:rPr>
          <w:rStyle w:val="StyleUnderline"/>
          <w:highlight w:val="cyan"/>
        </w:rPr>
        <w:t>Despite</w:t>
      </w:r>
      <w:r w:rsidRPr="002D44CC">
        <w:rPr>
          <w:rStyle w:val="StyleUnderline"/>
        </w:rPr>
        <w:t xml:space="preserve"> the </w:t>
      </w:r>
      <w:r w:rsidRPr="00EE61FC">
        <w:rPr>
          <w:rStyle w:val="StyleUnderline"/>
          <w:highlight w:val="cyan"/>
        </w:rPr>
        <w:t>slight improvement to the Democratic ticket</w:t>
      </w:r>
      <w:r w:rsidRPr="002D44CC">
        <w:rPr>
          <w:rStyle w:val="StyleUnderline"/>
        </w:rPr>
        <w:t xml:space="preserve"> in those swing states, </w:t>
      </w:r>
      <w:r w:rsidRPr="00EE61FC">
        <w:rPr>
          <w:rStyle w:val="StyleUnderline"/>
          <w:highlight w:val="cyan"/>
        </w:rPr>
        <w:t>Trump's lead over Harris</w:t>
      </w:r>
      <w:r w:rsidRPr="002D44CC">
        <w:rPr>
          <w:rStyle w:val="StyleUnderline"/>
        </w:rPr>
        <w:t xml:space="preserve"> had </w:t>
      </w:r>
      <w:r w:rsidRPr="00EE61FC">
        <w:rPr>
          <w:rStyle w:val="StyleUnderline"/>
          <w:highlight w:val="cyan"/>
        </w:rPr>
        <w:t>widened</w:t>
      </w:r>
      <w:r w:rsidRPr="002D44CC">
        <w:rPr>
          <w:rStyle w:val="StyleUnderline"/>
        </w:rPr>
        <w:t xml:space="preserve"> when compared to his performance against Biden </w:t>
      </w:r>
      <w:r w:rsidRPr="00EE61FC">
        <w:rPr>
          <w:rStyle w:val="StyleUnderline"/>
          <w:highlight w:val="cyan"/>
        </w:rPr>
        <w:t>in Florida and Michigan</w:t>
      </w:r>
      <w:r w:rsidRPr="002D44CC">
        <w:rPr>
          <w:rStyle w:val="StyleUnderline"/>
        </w:rPr>
        <w:t>. His lead remained unchanged in Georgia, Pennsylvania and Wisconsin, the poll found.</w:t>
      </w:r>
    </w:p>
    <w:p w14:paraId="09900D29" w14:textId="77777777" w:rsidR="005917AD" w:rsidRDefault="005917AD" w:rsidP="005917AD">
      <w:pPr>
        <w:rPr>
          <w:sz w:val="14"/>
        </w:rPr>
      </w:pPr>
      <w:r w:rsidRPr="002D44CC">
        <w:rPr>
          <w:sz w:val="14"/>
        </w:rPr>
        <w:t>The polls come only days after an On Point Politics/SoCal Research poll and a Morning Consult poll released Sunday after Biden's announcement and Monday respectively also found Harris losing to Trump.</w:t>
      </w:r>
    </w:p>
    <w:p w14:paraId="4AB874F2" w14:textId="77777777" w:rsidR="005917AD" w:rsidRPr="005917AD" w:rsidRDefault="005917AD" w:rsidP="005917AD"/>
    <w:p w14:paraId="2A9BE471" w14:textId="399786A3" w:rsidR="005917AD" w:rsidRPr="005917AD" w:rsidRDefault="00332390" w:rsidP="005917AD">
      <w:pPr>
        <w:pStyle w:val="Heading3"/>
      </w:pPr>
      <w:r>
        <w:t xml:space="preserve">Arizona &amp; </w:t>
      </w:r>
      <w:r w:rsidR="001F4FA2">
        <w:t>Pennsylvania</w:t>
      </w:r>
    </w:p>
    <w:p w14:paraId="4B1C63A3" w14:textId="4FE14DED" w:rsidR="001F4FA2" w:rsidRPr="001F4FA2" w:rsidRDefault="001F4FA2" w:rsidP="001F4FA2">
      <w:pPr>
        <w:pStyle w:val="Heading4"/>
      </w:pPr>
      <w:r>
        <w:t>Trump is ahead in Arizona &amp; Pennsylvania [</w:t>
      </w:r>
      <w:r w:rsidRPr="001F4FA2">
        <w:rPr>
          <w:color w:val="FF0000"/>
        </w:rPr>
        <w:t>DOES SAY TRUMP BEHIND IN GEORGIA</w:t>
      </w:r>
      <w:r>
        <w:t>]</w:t>
      </w:r>
    </w:p>
    <w:p w14:paraId="0E659656" w14:textId="2F2EF0E8" w:rsidR="00332390" w:rsidRPr="00332390" w:rsidRDefault="001F4FA2" w:rsidP="00332390">
      <w:r w:rsidRPr="001F4FA2">
        <w:rPr>
          <w:rStyle w:val="Style13ptBold"/>
        </w:rPr>
        <w:t>Vakil 7/30</w:t>
      </w:r>
      <w:r>
        <w:t xml:space="preserve">, Caroline Vakil is a reporter at the Hill, </w:t>
      </w:r>
      <w:r w:rsidR="00332390">
        <w:t>“Trump edges out Harris in Arizona, Pennsylvania but lags in Georgia in new polling”</w:t>
      </w:r>
      <w:r>
        <w:t>, 7/30/24, JLB, https://thehill.com/homenews/campaign/4801296-trump-harris-polls-arizona-pennsylvania-georgia/</w:t>
      </w:r>
    </w:p>
    <w:p w14:paraId="7B9B8F9B" w14:textId="7C6E44D8" w:rsidR="00332390" w:rsidRPr="00332390" w:rsidRDefault="00332390" w:rsidP="00332390">
      <w:pPr>
        <w:rPr>
          <w:sz w:val="14"/>
        </w:rPr>
      </w:pPr>
      <w:r w:rsidRPr="00332390">
        <w:rPr>
          <w:sz w:val="14"/>
        </w:rPr>
        <w:t xml:space="preserve">Former President </w:t>
      </w:r>
      <w:r w:rsidRPr="00EE61FC">
        <w:rPr>
          <w:rStyle w:val="StyleUnderline"/>
          <w:highlight w:val="cyan"/>
        </w:rPr>
        <w:t>Trump is</w:t>
      </w:r>
      <w:r w:rsidRPr="00332390">
        <w:rPr>
          <w:rStyle w:val="StyleUnderline"/>
        </w:rPr>
        <w:t xml:space="preserve"> narrowly </w:t>
      </w:r>
      <w:r w:rsidRPr="00EE61FC">
        <w:rPr>
          <w:rStyle w:val="StyleUnderline"/>
          <w:highlight w:val="cyan"/>
        </w:rPr>
        <w:t>edging out</w:t>
      </w:r>
      <w:r w:rsidRPr="00332390">
        <w:rPr>
          <w:rStyle w:val="StyleUnderline"/>
        </w:rPr>
        <w:t xml:space="preserve"> Vice President </w:t>
      </w:r>
      <w:r w:rsidRPr="00EE61FC">
        <w:rPr>
          <w:rStyle w:val="StyleUnderline"/>
          <w:highlight w:val="cyan"/>
        </w:rPr>
        <w:t>Harris in Arizona and Pennsylvania</w:t>
      </w:r>
      <w:r w:rsidRPr="00332390">
        <w:rPr>
          <w:sz w:val="14"/>
        </w:rPr>
        <w:t>, while he runs behind her in Georgia, according to new polling first shared with The Hill.</w:t>
      </w:r>
    </w:p>
    <w:p w14:paraId="08EE7E55" w14:textId="77225D9D" w:rsidR="00332390" w:rsidRPr="00332390" w:rsidRDefault="00332390" w:rsidP="00332390">
      <w:pPr>
        <w:rPr>
          <w:u w:val="single"/>
        </w:rPr>
      </w:pPr>
      <w:r w:rsidRPr="00EE61FC">
        <w:rPr>
          <w:rStyle w:val="StyleUnderline"/>
          <w:highlight w:val="cyan"/>
        </w:rPr>
        <w:t>The polling</w:t>
      </w:r>
      <w:r w:rsidRPr="00332390">
        <w:rPr>
          <w:rStyle w:val="StyleUnderline"/>
        </w:rPr>
        <w:t xml:space="preserve">, which was </w:t>
      </w:r>
      <w:r w:rsidRPr="00EE61FC">
        <w:rPr>
          <w:rStyle w:val="StyleUnderline"/>
          <w:highlight w:val="cyan"/>
        </w:rPr>
        <w:t xml:space="preserve">commissioned by </w:t>
      </w:r>
      <w:r w:rsidRPr="00EE61FC">
        <w:rPr>
          <w:rStyle w:val="Emphasis"/>
          <w:highlight w:val="cyan"/>
        </w:rPr>
        <w:t>Democratic</w:t>
      </w:r>
      <w:r w:rsidRPr="00EE61FC">
        <w:rPr>
          <w:rStyle w:val="StyleUnderline"/>
          <w:highlight w:val="cyan"/>
        </w:rPr>
        <w:t xml:space="preserve"> super PAC</w:t>
      </w:r>
      <w:r w:rsidRPr="00332390">
        <w:rPr>
          <w:rStyle w:val="StyleUnderline"/>
        </w:rPr>
        <w:t xml:space="preserve"> Progress Action Fund </w:t>
      </w:r>
      <w:r w:rsidRPr="00EE61FC">
        <w:rPr>
          <w:rStyle w:val="StyleUnderline"/>
          <w:highlight w:val="cyan"/>
        </w:rPr>
        <w:t>and</w:t>
      </w:r>
      <w:r w:rsidRPr="00332390">
        <w:rPr>
          <w:rStyle w:val="StyleUnderline"/>
        </w:rPr>
        <w:t xml:space="preserve"> conducted </w:t>
      </w:r>
      <w:r w:rsidRPr="00EE61FC">
        <w:rPr>
          <w:rStyle w:val="StyleUnderline"/>
          <w:highlight w:val="cyan"/>
        </w:rPr>
        <w:t xml:space="preserve">by the </w:t>
      </w:r>
      <w:r w:rsidRPr="00EE61FC">
        <w:rPr>
          <w:rStyle w:val="Emphasis"/>
          <w:highlight w:val="cyan"/>
        </w:rPr>
        <w:t>left-leaning</w:t>
      </w:r>
      <w:r w:rsidRPr="00EE61FC">
        <w:rPr>
          <w:rStyle w:val="StyleUnderline"/>
          <w:highlight w:val="cyan"/>
        </w:rPr>
        <w:t xml:space="preserve"> pollster Public Policy Polling</w:t>
      </w:r>
      <w:r w:rsidRPr="00332390">
        <w:rPr>
          <w:rStyle w:val="StyleUnderline"/>
        </w:rPr>
        <w:t xml:space="preserve">, </w:t>
      </w:r>
      <w:r w:rsidRPr="00EE61FC">
        <w:rPr>
          <w:rStyle w:val="Emphasis"/>
          <w:highlight w:val="cyan"/>
        </w:rPr>
        <w:t>showed Trump at 49</w:t>
      </w:r>
      <w:r w:rsidRPr="00EE61FC">
        <w:rPr>
          <w:rStyle w:val="StyleUnderline"/>
          <w:highlight w:val="cyan"/>
        </w:rPr>
        <w:t xml:space="preserve"> percent and </w:t>
      </w:r>
      <w:r w:rsidRPr="00EE61FC">
        <w:rPr>
          <w:rStyle w:val="Emphasis"/>
          <w:highlight w:val="cyan"/>
        </w:rPr>
        <w:t>Harris at 47 percent</w:t>
      </w:r>
      <w:r w:rsidRPr="00EE61FC">
        <w:rPr>
          <w:rStyle w:val="StyleUnderline"/>
          <w:highlight w:val="cyan"/>
        </w:rPr>
        <w:t xml:space="preserve"> in Arizona</w:t>
      </w:r>
      <w:r w:rsidRPr="00332390">
        <w:rPr>
          <w:rStyle w:val="StyleUnderline"/>
        </w:rPr>
        <w:t xml:space="preserve">, with 3 percent of respondents not sure. </w:t>
      </w:r>
    </w:p>
    <w:p w14:paraId="6EA16EDA" w14:textId="53D7405E" w:rsidR="00332390" w:rsidRPr="00332390" w:rsidRDefault="00332390" w:rsidP="00332390">
      <w:pPr>
        <w:rPr>
          <w:sz w:val="14"/>
        </w:rPr>
      </w:pPr>
      <w:r w:rsidRPr="00EE61FC">
        <w:rPr>
          <w:rStyle w:val="StyleUnderline"/>
          <w:highlight w:val="cyan"/>
        </w:rPr>
        <w:t xml:space="preserve">Trump led Harris in Pennsylvania 48 </w:t>
      </w:r>
      <w:r w:rsidRPr="00332390">
        <w:rPr>
          <w:rStyle w:val="StyleUnderline"/>
        </w:rPr>
        <w:t xml:space="preserve">percent to </w:t>
      </w:r>
      <w:r w:rsidRPr="00EE61FC">
        <w:rPr>
          <w:rStyle w:val="StyleUnderline"/>
          <w:highlight w:val="cyan"/>
        </w:rPr>
        <w:t xml:space="preserve">47 </w:t>
      </w:r>
      <w:r w:rsidRPr="00332390">
        <w:rPr>
          <w:rStyle w:val="StyleUnderline"/>
        </w:rPr>
        <w:t>percent</w:t>
      </w:r>
      <w:r w:rsidRPr="00332390">
        <w:rPr>
          <w:sz w:val="14"/>
        </w:rPr>
        <w:t xml:space="preserve">, with 5 percent undecided. Meanwhile, in Georgia, it was flipped: Harris narrowly edged out Trump 48 percent to 47 percent, with 5 percent undecided. </w:t>
      </w:r>
    </w:p>
    <w:p w14:paraId="19A45914" w14:textId="4FEA39CB" w:rsidR="00332390" w:rsidRDefault="00332390" w:rsidP="002D44CC">
      <w:pPr>
        <w:pStyle w:val="Heading3"/>
      </w:pPr>
      <w:r>
        <w:t>Florida</w:t>
      </w:r>
    </w:p>
    <w:p w14:paraId="7652F471" w14:textId="6E47B4A6" w:rsidR="00332390" w:rsidRDefault="00332390" w:rsidP="00332390">
      <w:pPr>
        <w:pStyle w:val="Heading4"/>
      </w:pPr>
      <w:r>
        <w:t>Trump is ahead in florida</w:t>
      </w:r>
    </w:p>
    <w:p w14:paraId="185F8ECF" w14:textId="53B7C1F2" w:rsidR="00332390" w:rsidRPr="00332390" w:rsidRDefault="00332390" w:rsidP="00332390">
      <w:r w:rsidRPr="00332390">
        <w:rPr>
          <w:rStyle w:val="Style13ptBold"/>
        </w:rPr>
        <w:t>Sutton 7/31</w:t>
      </w:r>
      <w:r>
        <w:t>, Scott Sutton is a reporter out of west palm beech flordia, “NEW POLL: What new numbers say about Harris vs Trump in Florida”, 7/30/24, JLB, https://www.wflx.com/2024/07/30/new-poll-what-new-numbers-say-about-harris-vs-trump-florida/</w:t>
      </w:r>
    </w:p>
    <w:p w14:paraId="21151D6B" w14:textId="64D14414" w:rsidR="00332390" w:rsidRPr="00332390" w:rsidRDefault="00332390" w:rsidP="00332390">
      <w:pPr>
        <w:rPr>
          <w:sz w:val="14"/>
        </w:rPr>
      </w:pPr>
      <w:r w:rsidRPr="00332390">
        <w:rPr>
          <w:sz w:val="14"/>
        </w:rPr>
        <w:t xml:space="preserve">A new poll released Tuesday indicates that former President Donald </w:t>
      </w:r>
      <w:r w:rsidRPr="00EE61FC">
        <w:rPr>
          <w:rStyle w:val="StyleUnderline"/>
          <w:highlight w:val="cyan"/>
        </w:rPr>
        <w:t>Trump</w:t>
      </w:r>
      <w:r w:rsidRPr="00332390">
        <w:rPr>
          <w:rStyle w:val="StyleUnderline"/>
        </w:rPr>
        <w:t xml:space="preserve"> still </w:t>
      </w:r>
      <w:r w:rsidRPr="00EE61FC">
        <w:rPr>
          <w:rStyle w:val="Emphasis"/>
          <w:highlight w:val="cyan"/>
        </w:rPr>
        <w:t>has a sizeable</w:t>
      </w:r>
      <w:r w:rsidRPr="00332390">
        <w:rPr>
          <w:rStyle w:val="Emphasis"/>
        </w:rPr>
        <w:t xml:space="preserve"> </w:t>
      </w:r>
      <w:r w:rsidRPr="00EE61FC">
        <w:rPr>
          <w:rStyle w:val="Emphasis"/>
          <w:highlight w:val="cyan"/>
        </w:rPr>
        <w:t>lead</w:t>
      </w:r>
      <w:r w:rsidRPr="00332390">
        <w:rPr>
          <w:rStyle w:val="Emphasis"/>
        </w:rPr>
        <w:t xml:space="preserve"> </w:t>
      </w:r>
      <w:r w:rsidRPr="00EE61FC">
        <w:rPr>
          <w:rStyle w:val="Emphasis"/>
          <w:highlight w:val="cyan"/>
        </w:rPr>
        <w:t>over</w:t>
      </w:r>
      <w:r w:rsidRPr="00332390">
        <w:rPr>
          <w:rStyle w:val="StyleUnderline"/>
        </w:rPr>
        <w:t xml:space="preserve"> Vice President Kamala </w:t>
      </w:r>
      <w:r w:rsidRPr="00EE61FC">
        <w:rPr>
          <w:rStyle w:val="StyleUnderline"/>
          <w:highlight w:val="cyan"/>
        </w:rPr>
        <w:t>Harris in Florida</w:t>
      </w:r>
      <w:r w:rsidRPr="00332390">
        <w:rPr>
          <w:rStyle w:val="StyleUnderline"/>
        </w:rPr>
        <w:t>.</w:t>
      </w:r>
    </w:p>
    <w:p w14:paraId="435516F4" w14:textId="589B9C8A" w:rsidR="00332390" w:rsidRPr="00332390" w:rsidRDefault="00332390" w:rsidP="00332390">
      <w:pPr>
        <w:rPr>
          <w:sz w:val="14"/>
        </w:rPr>
      </w:pPr>
      <w:r w:rsidRPr="00332390">
        <w:rPr>
          <w:sz w:val="14"/>
        </w:rPr>
        <w:t>The poll, conducted by the University of North Florida, asked likely Florida voters their choice for president, U.S. Senate and three proposed amendments to the Florida Constitution.</w:t>
      </w:r>
    </w:p>
    <w:p w14:paraId="1BF38E58" w14:textId="511CCAC4" w:rsidR="00332390" w:rsidRPr="00332390" w:rsidRDefault="00332390" w:rsidP="00332390">
      <w:pPr>
        <w:rPr>
          <w:sz w:val="14"/>
        </w:rPr>
      </w:pPr>
      <w:r w:rsidRPr="00332390">
        <w:rPr>
          <w:rStyle w:val="StyleUnderline"/>
        </w:rPr>
        <w:t xml:space="preserve">When a sample of 774 respondents was asked who they would vote for if the presidential election were held today, </w:t>
      </w:r>
      <w:r w:rsidRPr="00EE61FC">
        <w:rPr>
          <w:rStyle w:val="Emphasis"/>
          <w:highlight w:val="cyan"/>
        </w:rPr>
        <w:t>49%</w:t>
      </w:r>
      <w:r w:rsidRPr="00332390">
        <w:rPr>
          <w:rStyle w:val="StyleUnderline"/>
        </w:rPr>
        <w:t xml:space="preserve"> of the respondents said </w:t>
      </w:r>
      <w:r w:rsidRPr="00EE61FC">
        <w:rPr>
          <w:rStyle w:val="Emphasis"/>
          <w:highlight w:val="cyan"/>
        </w:rPr>
        <w:t>Trump</w:t>
      </w:r>
      <w:r w:rsidRPr="00332390">
        <w:rPr>
          <w:rStyle w:val="StyleUnderline"/>
        </w:rPr>
        <w:t xml:space="preserve"> while </w:t>
      </w:r>
      <w:r w:rsidRPr="00EE61FC">
        <w:rPr>
          <w:rStyle w:val="Emphasis"/>
          <w:highlight w:val="cyan"/>
        </w:rPr>
        <w:t>42%</w:t>
      </w:r>
      <w:r w:rsidRPr="00332390">
        <w:rPr>
          <w:rStyle w:val="StyleUnderline"/>
        </w:rPr>
        <w:t xml:space="preserve"> indicated a vote for </w:t>
      </w:r>
      <w:r w:rsidRPr="00EE61FC">
        <w:rPr>
          <w:rStyle w:val="Emphasis"/>
          <w:highlight w:val="cyan"/>
        </w:rPr>
        <w:t>Harris</w:t>
      </w:r>
      <w:r w:rsidRPr="00332390">
        <w:rPr>
          <w:sz w:val="14"/>
        </w:rPr>
        <w:t>.</w:t>
      </w:r>
    </w:p>
    <w:p w14:paraId="769D9CFA" w14:textId="4FAD943D" w:rsidR="00332390" w:rsidRPr="00332390" w:rsidRDefault="00332390" w:rsidP="00332390">
      <w:pPr>
        <w:rPr>
          <w:sz w:val="14"/>
        </w:rPr>
      </w:pPr>
      <w:r w:rsidRPr="00332390">
        <w:rPr>
          <w:sz w:val="14"/>
        </w:rPr>
        <w:t>Four percent said they would vote for another candidate and 6% were either undecided or refused to answer, according to the poll.</w:t>
      </w:r>
    </w:p>
    <w:p w14:paraId="2B5FCD6C" w14:textId="0F692498" w:rsidR="00332390" w:rsidRPr="00332390" w:rsidRDefault="00332390" w:rsidP="00332390">
      <w:pPr>
        <w:rPr>
          <w:rStyle w:val="StyleUnderline"/>
        </w:rPr>
      </w:pPr>
      <w:r w:rsidRPr="00332390">
        <w:rPr>
          <w:rStyle w:val="StyleUnderline"/>
        </w:rPr>
        <w:t>"</w:t>
      </w:r>
      <w:r w:rsidRPr="00EE61FC">
        <w:rPr>
          <w:rStyle w:val="StyleUnderline"/>
          <w:highlight w:val="cyan"/>
        </w:rPr>
        <w:t>It's not a huge surprise</w:t>
      </w:r>
      <w:r w:rsidRPr="00332390">
        <w:rPr>
          <w:rStyle w:val="StyleUnderline"/>
        </w:rPr>
        <w:t xml:space="preserve"> to see </w:t>
      </w:r>
      <w:r w:rsidRPr="00EE61FC">
        <w:rPr>
          <w:rStyle w:val="StyleUnderline"/>
          <w:highlight w:val="cyan"/>
        </w:rPr>
        <w:t>Trump</w:t>
      </w:r>
      <w:r w:rsidRPr="00332390">
        <w:rPr>
          <w:rStyle w:val="StyleUnderline"/>
        </w:rPr>
        <w:t xml:space="preserve"> </w:t>
      </w:r>
      <w:r w:rsidRPr="00EE61FC">
        <w:rPr>
          <w:rStyle w:val="StyleUnderline"/>
          <w:highlight w:val="cyan"/>
        </w:rPr>
        <w:t>ahead in</w:t>
      </w:r>
      <w:r w:rsidRPr="00332390">
        <w:rPr>
          <w:rStyle w:val="StyleUnderline"/>
        </w:rPr>
        <w:t xml:space="preserve"> his home state of </w:t>
      </w:r>
      <w:r w:rsidRPr="00EE61FC">
        <w:rPr>
          <w:rStyle w:val="StyleUnderline"/>
          <w:highlight w:val="cyan"/>
        </w:rPr>
        <w:t>Florida</w:t>
      </w:r>
      <w:r w:rsidRPr="00332390">
        <w:rPr>
          <w:rStyle w:val="StyleUnderline"/>
        </w:rPr>
        <w:t>, which he won by three points in 2020," University of North Florida political science professor Dr. Michael Binder said. "With Harris just entering the race, enthusiasm amongst her supporters has livened up what was once thought to be an easy win for Trump in Florida."</w:t>
      </w:r>
    </w:p>
    <w:p w14:paraId="144741FB" w14:textId="7B6C93A5" w:rsidR="00332390" w:rsidRPr="00332390" w:rsidRDefault="00332390" w:rsidP="00332390">
      <w:pPr>
        <w:rPr>
          <w:sz w:val="14"/>
        </w:rPr>
      </w:pPr>
      <w:r w:rsidRPr="00332390">
        <w:rPr>
          <w:sz w:val="14"/>
        </w:rPr>
        <w:t>These numbers come amid an increase in volunteers for Harris since her ascension to the top of the Democratic ticket after President Biden bowed out of the presidential race this month.</w:t>
      </w:r>
    </w:p>
    <w:p w14:paraId="5F4AC3A1" w14:textId="131F444C" w:rsidR="00250485" w:rsidRDefault="00873957" w:rsidP="00250485">
      <w:pPr>
        <w:pStyle w:val="Heading3"/>
      </w:pPr>
      <w:r>
        <w:t>Betting Markets</w:t>
      </w:r>
    </w:p>
    <w:p w14:paraId="4C6E7E17" w14:textId="711C2C56" w:rsidR="00873957" w:rsidRDefault="00873957" w:rsidP="00873957">
      <w:pPr>
        <w:pStyle w:val="Heading4"/>
      </w:pPr>
      <w:r>
        <w:t>Trump is by far the favorite to when the election – Betting Markets Prove</w:t>
      </w:r>
    </w:p>
    <w:p w14:paraId="39D215BF" w14:textId="47F5630C" w:rsidR="00873957" w:rsidRPr="00873957" w:rsidRDefault="00873957" w:rsidP="00873957">
      <w:r w:rsidRPr="00873957">
        <w:rPr>
          <w:rStyle w:val="Style13ptBold"/>
        </w:rPr>
        <w:t>Real Clear Polling 7/27,</w:t>
      </w:r>
      <w:r>
        <w:t xml:space="preserve"> Real Clear Polling aggregates and does polls and statistics on elections, “Betting Odds - 2024 U.S. President”, 7/27/24, JLB, https://www.realclearpolling.com/betting-odds/2024/president</w:t>
      </w:r>
    </w:p>
    <w:p w14:paraId="5D50C1C3" w14:textId="1A70C336" w:rsidR="00873957" w:rsidRPr="00873957" w:rsidRDefault="00873957" w:rsidP="00873957">
      <w:r w:rsidRPr="00873957">
        <w:rPr>
          <w:noProof/>
        </w:rPr>
        <w:drawing>
          <wp:inline distT="0" distB="0" distL="0" distR="0" wp14:anchorId="72FDB14D" wp14:editId="39628199">
            <wp:extent cx="9134542" cy="2686070"/>
            <wp:effectExtent l="0" t="0" r="0" b="0"/>
            <wp:docPr id="357731987"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31987" name="Picture 1" descr="A table with numbers and symbols&#10;&#10;Description automatically generated"/>
                    <pic:cNvPicPr/>
                  </pic:nvPicPr>
                  <pic:blipFill>
                    <a:blip r:embed="rId13"/>
                    <a:stretch>
                      <a:fillRect/>
                    </a:stretch>
                  </pic:blipFill>
                  <pic:spPr>
                    <a:xfrm>
                      <a:off x="0" y="0"/>
                      <a:ext cx="9134542" cy="2686070"/>
                    </a:xfrm>
                    <a:prstGeom prst="rect">
                      <a:avLst/>
                    </a:prstGeom>
                  </pic:spPr>
                </pic:pic>
              </a:graphicData>
            </a:graphic>
          </wp:inline>
        </w:drawing>
      </w:r>
    </w:p>
    <w:p w14:paraId="194FA127" w14:textId="485EBFFD" w:rsidR="009D265B" w:rsidRDefault="009D265B" w:rsidP="00026A72">
      <w:pPr>
        <w:pStyle w:val="Heading3"/>
      </w:pPr>
      <w:r>
        <w:t>Electoral College</w:t>
      </w:r>
    </w:p>
    <w:p w14:paraId="4CD0BB77" w14:textId="6828E2C2" w:rsidR="009D265B" w:rsidRDefault="009D265B" w:rsidP="009D265B">
      <w:pPr>
        <w:pStyle w:val="Heading4"/>
      </w:pPr>
      <w:r>
        <w:t>Harris will win the popular vote, trump will win the presidency</w:t>
      </w:r>
    </w:p>
    <w:p w14:paraId="4923AE04" w14:textId="225E14DD" w:rsidR="009D265B" w:rsidRPr="009D265B" w:rsidRDefault="009D265B" w:rsidP="009D265B">
      <w:r w:rsidRPr="009D265B">
        <w:rPr>
          <w:rStyle w:val="Style13ptBold"/>
        </w:rPr>
        <w:t>Nelson 7/31</w:t>
      </w:r>
      <w:r>
        <w:t>, Joshua Nelson is a reporter for Fox News Digital, “Nate Silver releases first election model since Harris became presumptive Dem nominee, teases possible trend”, 7/31/24. JLB, https://www.foxnews.com/media/nate-silver-releases-first-election-model-since-harris-became-presumptive-dem-nominee-teases-possible-trend</w:t>
      </w:r>
    </w:p>
    <w:p w14:paraId="48711B57" w14:textId="17C5F6A1" w:rsidR="009D265B" w:rsidRPr="009D265B" w:rsidRDefault="009D265B" w:rsidP="009D265B">
      <w:pPr>
        <w:rPr>
          <w:rStyle w:val="StyleUnderline"/>
        </w:rPr>
      </w:pPr>
      <w:r w:rsidRPr="009D265B">
        <w:rPr>
          <w:sz w:val="14"/>
        </w:rPr>
        <w:t xml:space="preserve">Statistician Nate </w:t>
      </w:r>
      <w:r w:rsidRPr="00EE61FC">
        <w:rPr>
          <w:rStyle w:val="StyleUnderline"/>
          <w:highlight w:val="cyan"/>
        </w:rPr>
        <w:t>Silver</w:t>
      </w:r>
      <w:r w:rsidRPr="009D265B">
        <w:rPr>
          <w:rStyle w:val="StyleUnderline"/>
        </w:rPr>
        <w:t xml:space="preserve"> </w:t>
      </w:r>
      <w:r w:rsidRPr="00EE61FC">
        <w:rPr>
          <w:rStyle w:val="StyleUnderline"/>
          <w:highlight w:val="cyan"/>
        </w:rPr>
        <w:t>released</w:t>
      </w:r>
      <w:r w:rsidRPr="009D265B">
        <w:rPr>
          <w:rStyle w:val="StyleUnderline"/>
        </w:rPr>
        <w:t xml:space="preserve"> on Tuesday </w:t>
      </w:r>
      <w:r w:rsidRPr="00EE61FC">
        <w:rPr>
          <w:rStyle w:val="StyleUnderline"/>
          <w:highlight w:val="cyan"/>
        </w:rPr>
        <w:t>his first</w:t>
      </w:r>
      <w:r w:rsidRPr="009D265B">
        <w:rPr>
          <w:rStyle w:val="StyleUnderline"/>
        </w:rPr>
        <w:t xml:space="preserve"> election </w:t>
      </w:r>
      <w:r w:rsidRPr="00EE61FC">
        <w:rPr>
          <w:rStyle w:val="StyleUnderline"/>
          <w:highlight w:val="cyan"/>
        </w:rPr>
        <w:t>model</w:t>
      </w:r>
      <w:r w:rsidRPr="009D265B">
        <w:rPr>
          <w:rStyle w:val="StyleUnderline"/>
        </w:rPr>
        <w:t xml:space="preserve"> </w:t>
      </w:r>
      <w:r w:rsidRPr="00EE61FC">
        <w:rPr>
          <w:rStyle w:val="StyleUnderline"/>
          <w:highlight w:val="cyan"/>
        </w:rPr>
        <w:t>since</w:t>
      </w:r>
      <w:r w:rsidRPr="009D265B">
        <w:rPr>
          <w:rStyle w:val="StyleUnderline"/>
        </w:rPr>
        <w:t xml:space="preserve"> Vice President Kamala </w:t>
      </w:r>
      <w:r w:rsidRPr="00EE61FC">
        <w:rPr>
          <w:rStyle w:val="StyleUnderline"/>
          <w:highlight w:val="cyan"/>
        </w:rPr>
        <w:t>Harris</w:t>
      </w:r>
      <w:r w:rsidRPr="009D265B">
        <w:rPr>
          <w:rStyle w:val="StyleUnderline"/>
        </w:rPr>
        <w:t xml:space="preserve"> </w:t>
      </w:r>
      <w:r w:rsidRPr="00EE61FC">
        <w:rPr>
          <w:rStyle w:val="StyleUnderline"/>
          <w:highlight w:val="cyan"/>
        </w:rPr>
        <w:t>became</w:t>
      </w:r>
      <w:r w:rsidRPr="009D265B">
        <w:rPr>
          <w:rStyle w:val="StyleUnderline"/>
        </w:rPr>
        <w:t xml:space="preserve"> the presumptive Democratic </w:t>
      </w:r>
      <w:r w:rsidRPr="00EE61FC">
        <w:rPr>
          <w:rStyle w:val="StyleUnderline"/>
          <w:highlight w:val="cyan"/>
        </w:rPr>
        <w:t>nominee</w:t>
      </w:r>
      <w:r w:rsidRPr="009D265B">
        <w:rPr>
          <w:rStyle w:val="StyleUnderline"/>
        </w:rPr>
        <w:t>.</w:t>
      </w:r>
    </w:p>
    <w:p w14:paraId="05E58288" w14:textId="3BE33DC8" w:rsidR="009D265B" w:rsidRPr="009D265B" w:rsidRDefault="009D265B" w:rsidP="009D265B">
      <w:pPr>
        <w:rPr>
          <w:sz w:val="14"/>
        </w:rPr>
      </w:pPr>
      <w:r w:rsidRPr="009D265B">
        <w:rPr>
          <w:sz w:val="14"/>
        </w:rPr>
        <w:t xml:space="preserve">Silver wrote in Substack that although </w:t>
      </w:r>
      <w:r w:rsidRPr="00EE61FC">
        <w:rPr>
          <w:rStyle w:val="StyleUnderline"/>
          <w:highlight w:val="cyan"/>
        </w:rPr>
        <w:t>Harris is favored to win</w:t>
      </w:r>
      <w:r w:rsidRPr="009D265B">
        <w:rPr>
          <w:rStyle w:val="StyleUnderline"/>
        </w:rPr>
        <w:t xml:space="preserve"> </w:t>
      </w:r>
      <w:r w:rsidRPr="00EE61FC">
        <w:rPr>
          <w:rStyle w:val="StyleUnderline"/>
          <w:highlight w:val="cyan"/>
        </w:rPr>
        <w:t>the popular vote</w:t>
      </w:r>
      <w:r w:rsidRPr="009D265B">
        <w:rPr>
          <w:rStyle w:val="StyleUnderline"/>
        </w:rPr>
        <w:t xml:space="preserve">, </w:t>
      </w:r>
      <w:r w:rsidRPr="00EE61FC">
        <w:rPr>
          <w:rStyle w:val="StyleUnderline"/>
          <w:highlight w:val="cyan"/>
        </w:rPr>
        <w:t>she is</w:t>
      </w:r>
      <w:r w:rsidRPr="009D265B">
        <w:rPr>
          <w:rStyle w:val="StyleUnderline"/>
        </w:rPr>
        <w:t xml:space="preserve"> "</w:t>
      </w:r>
      <w:r w:rsidRPr="00EE61FC">
        <w:rPr>
          <w:rStyle w:val="StyleUnderline"/>
          <w:highlight w:val="cyan"/>
        </w:rPr>
        <w:t>a</w:t>
      </w:r>
      <w:r w:rsidRPr="009D265B">
        <w:rPr>
          <w:rStyle w:val="StyleUnderline"/>
        </w:rPr>
        <w:t xml:space="preserve"> modest </w:t>
      </w:r>
      <w:r w:rsidRPr="00EE61FC">
        <w:rPr>
          <w:rStyle w:val="StyleUnderline"/>
          <w:highlight w:val="cyan"/>
        </w:rPr>
        <w:t>underdog to Trump in the</w:t>
      </w:r>
      <w:r w:rsidRPr="009D265B">
        <w:rPr>
          <w:rStyle w:val="StyleUnderline"/>
        </w:rPr>
        <w:t xml:space="preserve"> </w:t>
      </w:r>
      <w:r w:rsidRPr="00EE61FC">
        <w:rPr>
          <w:rStyle w:val="StyleUnderline"/>
          <w:highlight w:val="cyan"/>
        </w:rPr>
        <w:t>Electoral College</w:t>
      </w:r>
      <w:r w:rsidRPr="009D265B">
        <w:rPr>
          <w:rStyle w:val="StyleUnderline"/>
        </w:rPr>
        <w:t xml:space="preserve">, </w:t>
      </w:r>
      <w:r w:rsidRPr="00EE61FC">
        <w:rPr>
          <w:rStyle w:val="StyleUnderline"/>
          <w:highlight w:val="cyan"/>
        </w:rPr>
        <w:t>risking a</w:t>
      </w:r>
      <w:r w:rsidRPr="009D265B">
        <w:rPr>
          <w:rStyle w:val="StyleUnderline"/>
        </w:rPr>
        <w:t xml:space="preserve"> repeat of the </w:t>
      </w:r>
      <w:r w:rsidRPr="00EE61FC">
        <w:rPr>
          <w:rStyle w:val="StyleUnderline"/>
          <w:highlight w:val="cyan"/>
        </w:rPr>
        <w:t>popular vote</w:t>
      </w:r>
      <w:r w:rsidRPr="009D265B">
        <w:rPr>
          <w:rStyle w:val="StyleUnderline"/>
        </w:rPr>
        <w:t>-</w:t>
      </w:r>
      <w:r w:rsidRPr="00EE61FC">
        <w:rPr>
          <w:rStyle w:val="StyleUnderline"/>
          <w:highlight w:val="cyan"/>
        </w:rPr>
        <w:t>Electoral College split</w:t>
      </w:r>
      <w:r w:rsidRPr="009D265B">
        <w:rPr>
          <w:rStyle w:val="StyleUnderline"/>
        </w:rPr>
        <w:t xml:space="preserve"> that cost Democrats the 2000 and 2016 elections."</w:t>
      </w:r>
    </w:p>
    <w:p w14:paraId="7082FCD5" w14:textId="703DFB6D" w:rsidR="009D265B" w:rsidRPr="009D265B" w:rsidRDefault="009D265B" w:rsidP="009D265B">
      <w:pPr>
        <w:rPr>
          <w:sz w:val="14"/>
        </w:rPr>
      </w:pPr>
      <w:r w:rsidRPr="009D265B">
        <w:rPr>
          <w:sz w:val="14"/>
        </w:rPr>
        <w:t>He added that Harris is in a better position than President Biden was when he was the incumbent challenger. Furthermore, Silver said that Biden had a 27% chance of beating Trump before he withdrew from the race.</w:t>
      </w:r>
    </w:p>
    <w:p w14:paraId="6601A28C" w14:textId="77777777" w:rsidR="005917AD" w:rsidRDefault="005917AD" w:rsidP="00026A72"/>
    <w:p w14:paraId="2666BF06" w14:textId="34D38F08" w:rsidR="008C4DA0" w:rsidRDefault="008C4DA0" w:rsidP="00BA2092">
      <w:pPr>
        <w:pStyle w:val="Heading2"/>
      </w:pPr>
      <w:r>
        <w:t>Other</w:t>
      </w:r>
    </w:p>
    <w:p w14:paraId="5D72B9D2" w14:textId="6905E857" w:rsidR="008C4DA0" w:rsidRDefault="008C4DA0" w:rsidP="008C4DA0">
      <w:pPr>
        <w:pStyle w:val="Heading3"/>
      </w:pPr>
      <w:r>
        <w:t>Econ Key</w:t>
      </w:r>
    </w:p>
    <w:p w14:paraId="4C855EE6" w14:textId="77777777" w:rsidR="008C4DA0" w:rsidRPr="00B645EF" w:rsidRDefault="008C4DA0" w:rsidP="008C4DA0">
      <w:pPr>
        <w:pStyle w:val="Heading4"/>
      </w:pPr>
      <w:r>
        <w:t>Harris is Breaking away from the blame of the economy, but the plan will create a unique opportunity to put the blame on her – Perception or Reality could give the Republicans the Ammo</w:t>
      </w:r>
    </w:p>
    <w:p w14:paraId="33968628" w14:textId="77777777" w:rsidR="008C4DA0" w:rsidRDefault="008C4DA0" w:rsidP="008C4DA0">
      <w:r w:rsidRPr="00A21EC3">
        <w:rPr>
          <w:rStyle w:val="Style13ptBold"/>
        </w:rPr>
        <w:t>Shapero 7/31</w:t>
      </w:r>
      <w:r>
        <w:t>, Julia Shapero is a reporter at The Hill, “Harris faces double-edged sword on economy, inflation”, 7/31/24, JLB, https://www.msn.com/en-us/news/politics/harris-faces-double-edged-sword-on-economy-inflation/ar-BB1qWG56</w:t>
      </w:r>
    </w:p>
    <w:p w14:paraId="30A575E3" w14:textId="77777777" w:rsidR="008C4DA0" w:rsidRPr="00B645EF" w:rsidRDefault="008C4DA0" w:rsidP="008C4DA0">
      <w:pPr>
        <w:rPr>
          <w:sz w:val="14"/>
        </w:rPr>
      </w:pPr>
      <w:r w:rsidRPr="00B645EF">
        <w:rPr>
          <w:rStyle w:val="StyleUnderline"/>
        </w:rPr>
        <w:t xml:space="preserve">Vice President </w:t>
      </w:r>
      <w:r w:rsidRPr="00EE61FC">
        <w:rPr>
          <w:rStyle w:val="StyleUnderline"/>
          <w:highlight w:val="cyan"/>
        </w:rPr>
        <w:t>Harris faces a double-edged sword on the economy</w:t>
      </w:r>
      <w:r w:rsidRPr="00B645EF">
        <w:rPr>
          <w:rStyle w:val="StyleUnderline"/>
        </w:rPr>
        <w:t xml:space="preserve"> as </w:t>
      </w:r>
      <w:r w:rsidRPr="00EE61FC">
        <w:rPr>
          <w:rStyle w:val="StyleUnderline"/>
          <w:highlight w:val="cyan"/>
        </w:rPr>
        <w:t>she seeks to capitalize on</w:t>
      </w:r>
      <w:r w:rsidRPr="00B645EF">
        <w:rPr>
          <w:rStyle w:val="StyleUnderline"/>
        </w:rPr>
        <w:t xml:space="preserve"> strong </w:t>
      </w:r>
      <w:r w:rsidRPr="00EE61FC">
        <w:rPr>
          <w:rStyle w:val="StyleUnderline"/>
          <w:highlight w:val="cyan"/>
        </w:rPr>
        <w:t>economic data</w:t>
      </w:r>
      <w:r w:rsidRPr="00B645EF">
        <w:rPr>
          <w:rStyle w:val="StyleUnderline"/>
        </w:rPr>
        <w:t xml:space="preserve"> </w:t>
      </w:r>
      <w:r w:rsidRPr="00EE61FC">
        <w:rPr>
          <w:rStyle w:val="StyleUnderline"/>
          <w:highlight w:val="cyan"/>
        </w:rPr>
        <w:t>while grappling with</w:t>
      </w:r>
      <w:r w:rsidRPr="00B645EF">
        <w:rPr>
          <w:rStyle w:val="StyleUnderline"/>
        </w:rPr>
        <w:t xml:space="preserve"> President </w:t>
      </w:r>
      <w:r w:rsidRPr="00EE61FC">
        <w:rPr>
          <w:rStyle w:val="StyleUnderline"/>
          <w:highlight w:val="cyan"/>
        </w:rPr>
        <w:t>Biden’s</w:t>
      </w:r>
      <w:r w:rsidRPr="00B645EF">
        <w:rPr>
          <w:rStyle w:val="StyleUnderline"/>
        </w:rPr>
        <w:t xml:space="preserve"> unpopular record on </w:t>
      </w:r>
      <w:r w:rsidRPr="00EE61FC">
        <w:rPr>
          <w:rStyle w:val="StyleUnderline"/>
          <w:highlight w:val="cyan"/>
        </w:rPr>
        <w:t>inflation</w:t>
      </w:r>
      <w:r w:rsidRPr="00B645EF">
        <w:rPr>
          <w:sz w:val="14"/>
        </w:rPr>
        <w:t xml:space="preserve">. </w:t>
      </w:r>
    </w:p>
    <w:p w14:paraId="56A858A2" w14:textId="77777777" w:rsidR="008C4DA0" w:rsidRPr="00B645EF" w:rsidRDefault="008C4DA0" w:rsidP="008C4DA0">
      <w:pPr>
        <w:rPr>
          <w:sz w:val="14"/>
        </w:rPr>
      </w:pPr>
      <w:r w:rsidRPr="00B645EF">
        <w:rPr>
          <w:sz w:val="14"/>
        </w:rPr>
        <w:t xml:space="preserve">As Harris ramps up her campaign, </w:t>
      </w:r>
      <w:r w:rsidRPr="00EE61FC">
        <w:rPr>
          <w:rStyle w:val="StyleUnderline"/>
          <w:highlight w:val="cyan"/>
        </w:rPr>
        <w:t>the economy appears to be moving in the right direction</w:t>
      </w:r>
      <w:r w:rsidRPr="00B645EF">
        <w:rPr>
          <w:rStyle w:val="StyleUnderline"/>
        </w:rPr>
        <w:t xml:space="preserve"> with inflation easing, the labor market cooling and hopes rising that the Federal Reserve will soon cut interest rates.</w:t>
      </w:r>
    </w:p>
    <w:p w14:paraId="135D3085" w14:textId="77777777" w:rsidR="008C4DA0" w:rsidRPr="00B645EF" w:rsidRDefault="008C4DA0" w:rsidP="008C4DA0">
      <w:pPr>
        <w:rPr>
          <w:rStyle w:val="StyleUnderline"/>
        </w:rPr>
      </w:pPr>
      <w:r w:rsidRPr="00EE61FC">
        <w:rPr>
          <w:rStyle w:val="StyleUnderline"/>
          <w:highlight w:val="cyan"/>
        </w:rPr>
        <w:t>However</w:t>
      </w:r>
      <w:r w:rsidRPr="00B645EF">
        <w:rPr>
          <w:rStyle w:val="StyleUnderline"/>
        </w:rPr>
        <w:t>,</w:t>
      </w:r>
      <w:r w:rsidRPr="00B645EF">
        <w:rPr>
          <w:sz w:val="14"/>
        </w:rPr>
        <w:t xml:space="preserve"> </w:t>
      </w:r>
      <w:r w:rsidRPr="00EE61FC">
        <w:rPr>
          <w:rStyle w:val="Emphasis"/>
          <w:highlight w:val="cyan"/>
        </w:rPr>
        <w:t>Republicans are looking to saddle Harris with the blame for inflation</w:t>
      </w:r>
      <w:r w:rsidRPr="00B645EF">
        <w:rPr>
          <w:rStyle w:val="StyleUnderline"/>
        </w:rPr>
        <w:t xml:space="preserve"> during her vice presidency, </w:t>
      </w:r>
      <w:r w:rsidRPr="00EE61FC">
        <w:rPr>
          <w:rStyle w:val="StyleUnderline"/>
          <w:highlight w:val="cyan"/>
        </w:rPr>
        <w:t xml:space="preserve">which could diminish any efforts to separate herself from one of Biden’s </w:t>
      </w:r>
      <w:r w:rsidRPr="00EE61FC">
        <w:rPr>
          <w:rStyle w:val="Emphasis"/>
          <w:highlight w:val="cyan"/>
        </w:rPr>
        <w:t>biggest vulnerabilities</w:t>
      </w:r>
      <w:r w:rsidRPr="00EE61FC">
        <w:rPr>
          <w:rStyle w:val="StyleUnderline"/>
          <w:highlight w:val="cyan"/>
        </w:rPr>
        <w:t>.</w:t>
      </w:r>
      <w:r w:rsidRPr="00B645EF">
        <w:rPr>
          <w:rStyle w:val="StyleUnderline"/>
        </w:rPr>
        <w:t xml:space="preserve"> </w:t>
      </w:r>
    </w:p>
    <w:p w14:paraId="791B26D8" w14:textId="77777777" w:rsidR="008C4DA0" w:rsidRPr="00B645EF" w:rsidRDefault="008C4DA0" w:rsidP="008C4DA0">
      <w:pPr>
        <w:rPr>
          <w:sz w:val="14"/>
        </w:rPr>
      </w:pPr>
      <w:r w:rsidRPr="00EE61FC">
        <w:rPr>
          <w:rStyle w:val="StyleUnderline"/>
          <w:highlight w:val="cyan"/>
        </w:rPr>
        <w:t>The economy</w:t>
      </w:r>
      <w:r w:rsidRPr="00B645EF">
        <w:rPr>
          <w:rStyle w:val="StyleUnderline"/>
        </w:rPr>
        <w:t xml:space="preserve"> “may be </w:t>
      </w:r>
      <w:r w:rsidRPr="00EE61FC">
        <w:rPr>
          <w:rStyle w:val="Emphasis"/>
          <w:highlight w:val="cyan"/>
        </w:rPr>
        <w:t>a burden as well as an opportunity</w:t>
      </w:r>
      <w:r w:rsidRPr="00B645EF">
        <w:rPr>
          <w:rStyle w:val="StyleUnderline"/>
        </w:rPr>
        <w:t xml:space="preserve">” </w:t>
      </w:r>
      <w:r w:rsidRPr="00EE61FC">
        <w:rPr>
          <w:rStyle w:val="StyleUnderline"/>
          <w:highlight w:val="cyan"/>
        </w:rPr>
        <w:t>for Harris</w:t>
      </w:r>
      <w:r w:rsidRPr="00B645EF">
        <w:rPr>
          <w:sz w:val="14"/>
        </w:rPr>
        <w:t xml:space="preserve">, said Michelle Holder, an associate economics professor at John Jay College. </w:t>
      </w:r>
    </w:p>
    <w:p w14:paraId="21AE2614" w14:textId="77777777" w:rsidR="008C4DA0" w:rsidRPr="00B645EF" w:rsidRDefault="008C4DA0" w:rsidP="008C4DA0">
      <w:pPr>
        <w:rPr>
          <w:sz w:val="14"/>
        </w:rPr>
      </w:pPr>
      <w:r w:rsidRPr="00B645EF">
        <w:rPr>
          <w:sz w:val="14"/>
        </w:rPr>
        <w:t>Harris takes over the Democratic ticket amid an influx of positive economic data. The U.S. economy grew at an annualized rate of 2.8 percent in the second quarter of 2024, according to figures released last week.</w:t>
      </w:r>
    </w:p>
    <w:p w14:paraId="30F79F9D" w14:textId="77777777" w:rsidR="008C4DA0" w:rsidRPr="00B645EF" w:rsidRDefault="008C4DA0" w:rsidP="008C4DA0">
      <w:pPr>
        <w:rPr>
          <w:sz w:val="14"/>
        </w:rPr>
      </w:pPr>
      <w:r w:rsidRPr="00B645EF">
        <w:rPr>
          <w:sz w:val="14"/>
        </w:rPr>
        <w:t xml:space="preserve">This follows an impressive year of economic growth in 2023, which defied widespread expectations of a recession. </w:t>
      </w:r>
    </w:p>
    <w:p w14:paraId="26B3156A" w14:textId="77777777" w:rsidR="008C4DA0" w:rsidRPr="00B645EF" w:rsidRDefault="008C4DA0" w:rsidP="008C4DA0">
      <w:pPr>
        <w:rPr>
          <w:sz w:val="14"/>
        </w:rPr>
      </w:pPr>
      <w:r w:rsidRPr="00B645EF">
        <w:rPr>
          <w:sz w:val="14"/>
        </w:rPr>
        <w:t xml:space="preserve">After peaking at a 40-year high of 9.1 percent in June 2022, inflation has eased significantly, falling to 3 percent last month as measured by the consumer price index (CPI). Consumer prices also fell for the first time since the pandemic in June, dipping 0.1 percent. </w:t>
      </w:r>
    </w:p>
    <w:p w14:paraId="3F495302" w14:textId="77777777" w:rsidR="008C4DA0" w:rsidRPr="00B645EF" w:rsidRDefault="008C4DA0" w:rsidP="008C4DA0">
      <w:pPr>
        <w:rPr>
          <w:sz w:val="14"/>
        </w:rPr>
      </w:pPr>
      <w:r w:rsidRPr="00B645EF">
        <w:rPr>
          <w:sz w:val="14"/>
        </w:rPr>
        <w:t>The labor market also shows signs of cooling after months of remarkably strong job gains. While the June jobs report showed a healthy 206,000 jobs added, it revised down both April and May’s gains, and the unemployment rate ticked up to 4.1 percent, raising hopes of imminent rate cuts.</w:t>
      </w:r>
    </w:p>
    <w:p w14:paraId="7B0242D9" w14:textId="77777777" w:rsidR="008C4DA0" w:rsidRPr="00B645EF" w:rsidRDefault="008C4DA0" w:rsidP="008C4DA0">
      <w:pPr>
        <w:rPr>
          <w:rStyle w:val="StyleUnderline"/>
        </w:rPr>
      </w:pPr>
      <w:r w:rsidRPr="00B645EF">
        <w:rPr>
          <w:rStyle w:val="StyleUnderline"/>
        </w:rPr>
        <w:t xml:space="preserve">However, </w:t>
      </w:r>
      <w:r w:rsidRPr="00EE61FC">
        <w:rPr>
          <w:rStyle w:val="StyleUnderline"/>
          <w:highlight w:val="cyan"/>
        </w:rPr>
        <w:t>Biden</w:t>
      </w:r>
      <w:r w:rsidRPr="00B645EF">
        <w:rPr>
          <w:rStyle w:val="StyleUnderline"/>
        </w:rPr>
        <w:t xml:space="preserve"> has </w:t>
      </w:r>
      <w:r w:rsidRPr="00EE61FC">
        <w:rPr>
          <w:rStyle w:val="StyleUnderline"/>
          <w:highlight w:val="cyan"/>
        </w:rPr>
        <w:t>struggled to capitalize</w:t>
      </w:r>
      <w:r w:rsidRPr="00B645EF">
        <w:rPr>
          <w:rStyle w:val="StyleUnderline"/>
        </w:rPr>
        <w:t xml:space="preserve"> on the nation’s recovery from the pandemic and convey his economic accomplishments to voters at a time when many Americans are still reeling from the impacts of inflation and interest rates.</w:t>
      </w:r>
    </w:p>
    <w:p w14:paraId="20CB77D8" w14:textId="77777777" w:rsidR="008C4DA0" w:rsidRPr="00B645EF" w:rsidRDefault="008C4DA0" w:rsidP="008C4DA0">
      <w:pPr>
        <w:rPr>
          <w:rStyle w:val="StyleUnderline"/>
        </w:rPr>
      </w:pPr>
      <w:r w:rsidRPr="00EE61FC">
        <w:rPr>
          <w:rStyle w:val="StyleUnderline"/>
          <w:highlight w:val="cyan"/>
        </w:rPr>
        <w:t>While inflation is down</w:t>
      </w:r>
      <w:r w:rsidRPr="00B645EF">
        <w:rPr>
          <w:rStyle w:val="StyleUnderline"/>
        </w:rPr>
        <w:t xml:space="preserve">, </w:t>
      </w:r>
      <w:r w:rsidRPr="00EE61FC">
        <w:rPr>
          <w:rStyle w:val="StyleUnderline"/>
          <w:highlight w:val="cyan"/>
        </w:rPr>
        <w:t>prices are up</w:t>
      </w:r>
      <w:r w:rsidRPr="00B645EF">
        <w:rPr>
          <w:rStyle w:val="StyleUnderline"/>
        </w:rPr>
        <w:t xml:space="preserve"> 19 percent from the start of his presidency, and interest rates have stayed at a two-decade high since July 2023 as inflation has stubbornly remained above the Fed’s target of 2 percent.</w:t>
      </w:r>
    </w:p>
    <w:p w14:paraId="38C15A6F" w14:textId="77777777" w:rsidR="008C4DA0" w:rsidRPr="00B645EF" w:rsidRDefault="008C4DA0" w:rsidP="008C4DA0">
      <w:pPr>
        <w:rPr>
          <w:rStyle w:val="StyleUnderline"/>
        </w:rPr>
      </w:pPr>
      <w:r w:rsidRPr="00B645EF">
        <w:rPr>
          <w:rStyle w:val="StyleUnderline"/>
        </w:rPr>
        <w:t>“</w:t>
      </w:r>
      <w:r w:rsidRPr="00EE61FC">
        <w:rPr>
          <w:rStyle w:val="StyleUnderline"/>
          <w:highlight w:val="cyan"/>
        </w:rPr>
        <w:t>He</w:t>
      </w:r>
      <w:r w:rsidRPr="00B645EF">
        <w:rPr>
          <w:rStyle w:val="StyleUnderline"/>
        </w:rPr>
        <w:t xml:space="preserve"> just </w:t>
      </w:r>
      <w:r w:rsidRPr="00EE61FC">
        <w:rPr>
          <w:rStyle w:val="StyleUnderline"/>
          <w:highlight w:val="cyan"/>
        </w:rPr>
        <w:t>hasn’t</w:t>
      </w:r>
      <w:r w:rsidRPr="00B645EF">
        <w:rPr>
          <w:rStyle w:val="StyleUnderline"/>
        </w:rPr>
        <w:t xml:space="preserve"> been able to </w:t>
      </w:r>
      <w:r w:rsidRPr="00EE61FC">
        <w:rPr>
          <w:rStyle w:val="StyleUnderline"/>
          <w:highlight w:val="cyan"/>
        </w:rPr>
        <w:t>overcome [inflation</w:t>
      </w:r>
      <w:r w:rsidRPr="00B645EF">
        <w:rPr>
          <w:rStyle w:val="StyleUnderline"/>
        </w:rPr>
        <w:t xml:space="preserve">] </w:t>
      </w:r>
      <w:r w:rsidRPr="00EE61FC">
        <w:rPr>
          <w:rStyle w:val="StyleUnderline"/>
          <w:highlight w:val="cyan"/>
        </w:rPr>
        <w:t>being attached to him</w:t>
      </w:r>
      <w:r w:rsidRPr="00B645EF">
        <w:rPr>
          <w:rStyle w:val="StyleUnderline"/>
        </w:rPr>
        <w:t xml:space="preserve"> and his economic policies,” Holder told The Hill. </w:t>
      </w:r>
    </w:p>
    <w:p w14:paraId="6CB71A4E" w14:textId="77777777" w:rsidR="008C4DA0" w:rsidRPr="00B645EF" w:rsidRDefault="008C4DA0" w:rsidP="008C4DA0">
      <w:pPr>
        <w:rPr>
          <w:rStyle w:val="StyleUnderline"/>
        </w:rPr>
      </w:pPr>
      <w:r w:rsidRPr="00EE61FC">
        <w:rPr>
          <w:rStyle w:val="StyleUnderline"/>
          <w:highlight w:val="cyan"/>
        </w:rPr>
        <w:t>The vice president</w:t>
      </w:r>
      <w:r w:rsidRPr="00B645EF">
        <w:rPr>
          <w:rStyle w:val="StyleUnderline"/>
        </w:rPr>
        <w:t xml:space="preserve">, on the other hand, </w:t>
      </w:r>
      <w:r w:rsidRPr="00EE61FC">
        <w:rPr>
          <w:rStyle w:val="StyleUnderline"/>
          <w:highlight w:val="cyan"/>
        </w:rPr>
        <w:t>wasn’t as closely associated</w:t>
      </w:r>
      <w:r w:rsidRPr="00B645EF">
        <w:rPr>
          <w:rStyle w:val="StyleUnderline"/>
        </w:rPr>
        <w:t xml:space="preserve"> </w:t>
      </w:r>
      <w:r w:rsidRPr="00EE61FC">
        <w:rPr>
          <w:rStyle w:val="StyleUnderline"/>
          <w:highlight w:val="cyan"/>
        </w:rPr>
        <w:t>with</w:t>
      </w:r>
      <w:r w:rsidRPr="00B645EF">
        <w:rPr>
          <w:rStyle w:val="StyleUnderline"/>
        </w:rPr>
        <w:t xml:space="preserve"> Biden’s economic policies and their “</w:t>
      </w:r>
      <w:r w:rsidRPr="00EE61FC">
        <w:rPr>
          <w:rStyle w:val="StyleUnderline"/>
          <w:highlight w:val="cyan"/>
        </w:rPr>
        <w:t>perceived failures</w:t>
      </w:r>
      <w:r w:rsidRPr="00B645EF">
        <w:rPr>
          <w:rStyle w:val="StyleUnderline"/>
        </w:rPr>
        <w:t xml:space="preserve">,” she added. </w:t>
      </w:r>
    </w:p>
    <w:p w14:paraId="47791533" w14:textId="77777777" w:rsidR="008C4DA0" w:rsidRPr="00B645EF" w:rsidRDefault="008C4DA0" w:rsidP="008C4DA0">
      <w:pPr>
        <w:rPr>
          <w:sz w:val="14"/>
        </w:rPr>
      </w:pPr>
      <w:r w:rsidRPr="00B645EF">
        <w:rPr>
          <w:sz w:val="14"/>
        </w:rPr>
        <w:t>With Harris replacing Biden at the top of the ticket, “</w:t>
      </w:r>
      <w:r w:rsidRPr="00EE61FC">
        <w:rPr>
          <w:rStyle w:val="Emphasis"/>
          <w:highlight w:val="cyan"/>
        </w:rPr>
        <w:t>there might be an opportunity for a clean break</w:t>
      </w:r>
      <w:r w:rsidRPr="00B645EF">
        <w:rPr>
          <w:sz w:val="14"/>
        </w:rPr>
        <w:t>,” said Ernie Tedeschi, director of economics at the Yale Budget Lab and former chief economist for the White House Council of Economic Advisers under Biden.</w:t>
      </w:r>
    </w:p>
    <w:p w14:paraId="0B2F30E7" w14:textId="77777777" w:rsidR="008C4DA0" w:rsidRPr="00B645EF" w:rsidRDefault="008C4DA0" w:rsidP="008C4DA0">
      <w:pPr>
        <w:rPr>
          <w:sz w:val="14"/>
        </w:rPr>
      </w:pPr>
      <w:r w:rsidRPr="00B645EF">
        <w:rPr>
          <w:sz w:val="14"/>
        </w:rPr>
        <w:t xml:space="preserve">“It could offer an opportunity for Democrats to move away from the negative aspects of the recovery that voters did not like, mainly inflation,” he added. </w:t>
      </w:r>
    </w:p>
    <w:p w14:paraId="2C73CC8F" w14:textId="77777777" w:rsidR="008C4DA0" w:rsidRPr="00B645EF" w:rsidRDefault="008C4DA0" w:rsidP="008C4DA0">
      <w:pPr>
        <w:rPr>
          <w:sz w:val="14"/>
        </w:rPr>
      </w:pPr>
      <w:r w:rsidRPr="00B645EF">
        <w:rPr>
          <w:sz w:val="14"/>
        </w:rPr>
        <w:t xml:space="preserve">Harris is also stepping in at an “auspicious” moment, as the Fed seems likely to begin cutting interest rates in the next few months, Tedeschi noted. </w:t>
      </w:r>
    </w:p>
    <w:p w14:paraId="717B5E17" w14:textId="77777777" w:rsidR="008C4DA0" w:rsidRPr="00B645EF" w:rsidRDefault="008C4DA0" w:rsidP="008C4DA0">
      <w:pPr>
        <w:rPr>
          <w:sz w:val="14"/>
        </w:rPr>
      </w:pPr>
      <w:r w:rsidRPr="00B645EF">
        <w:rPr>
          <w:sz w:val="14"/>
        </w:rPr>
        <w:t xml:space="preserve">Traders widely expect the central bank to hold rates steady at its meeting this week and to make the first rate cut in September, according to the CME FedWatch Tool. </w:t>
      </w:r>
    </w:p>
    <w:p w14:paraId="24D597E3" w14:textId="77777777" w:rsidR="008C4DA0" w:rsidRPr="00B645EF" w:rsidRDefault="008C4DA0" w:rsidP="008C4DA0">
      <w:pPr>
        <w:rPr>
          <w:sz w:val="14"/>
        </w:rPr>
      </w:pPr>
      <w:r w:rsidRPr="00B645EF">
        <w:rPr>
          <w:sz w:val="14"/>
        </w:rPr>
        <w:t xml:space="preserve">“If they do end up cutting rates, I think that will go a long way,” Tedeschi said. “Because I do think that part of the low sentiment is being driven by high interest rates being a drag on consumer attitudes.” </w:t>
      </w:r>
    </w:p>
    <w:p w14:paraId="313098F0" w14:textId="77777777" w:rsidR="008C4DA0" w:rsidRPr="00B645EF" w:rsidRDefault="008C4DA0" w:rsidP="008C4DA0">
      <w:pPr>
        <w:rPr>
          <w:sz w:val="14"/>
        </w:rPr>
      </w:pPr>
      <w:r w:rsidRPr="00B645EF">
        <w:rPr>
          <w:sz w:val="14"/>
        </w:rPr>
        <w:t xml:space="preserve">However, </w:t>
      </w:r>
      <w:r w:rsidRPr="00EE61FC">
        <w:rPr>
          <w:rStyle w:val="Emphasis"/>
          <w:highlight w:val="cyan"/>
        </w:rPr>
        <w:t>Republicans are already seeking to tie Harris to the administration’s inflation woes</w:t>
      </w:r>
      <w:r w:rsidRPr="00B645EF">
        <w:rPr>
          <w:sz w:val="14"/>
        </w:rPr>
        <w:t xml:space="preserve">. After new inflation data was released Friday, Sen. Rick Scott (R-Fla.) slammed Bidenomics — and what he described as the “Harris Price Hikes.” </w:t>
      </w:r>
    </w:p>
    <w:p w14:paraId="3067EEE1" w14:textId="77777777" w:rsidR="008C4DA0" w:rsidRPr="00B645EF" w:rsidRDefault="008C4DA0" w:rsidP="008C4DA0">
      <w:pPr>
        <w:rPr>
          <w:sz w:val="14"/>
        </w:rPr>
      </w:pPr>
      <w:r w:rsidRPr="00B645EF">
        <w:rPr>
          <w:sz w:val="14"/>
        </w:rPr>
        <w:t xml:space="preserve">“Every day, the American Dream moves further out of reach, and hardworking Americans are feeling the consequences of the Harris Price Hikes everywhere—from the grocery store, to paying rent, to filling up their cars to get to work,” Scott said in a statement.  </w:t>
      </w:r>
    </w:p>
    <w:p w14:paraId="1E43F05A" w14:textId="77777777" w:rsidR="008C4DA0" w:rsidRPr="00B645EF" w:rsidRDefault="008C4DA0" w:rsidP="008C4DA0">
      <w:pPr>
        <w:rPr>
          <w:sz w:val="14"/>
        </w:rPr>
      </w:pPr>
      <w:r w:rsidRPr="00B645EF">
        <w:rPr>
          <w:sz w:val="14"/>
        </w:rPr>
        <w:t xml:space="preserve">House Ways and Means Committee Chair Jason Smith (R-Mo.) similarly emphasized Harris’s role in the administration in a statement Friday. </w:t>
      </w:r>
    </w:p>
    <w:p w14:paraId="2F687288" w14:textId="77777777" w:rsidR="008C4DA0" w:rsidRPr="00B645EF" w:rsidRDefault="008C4DA0" w:rsidP="008C4DA0">
      <w:pPr>
        <w:rPr>
          <w:sz w:val="14"/>
        </w:rPr>
      </w:pPr>
      <w:r w:rsidRPr="00B645EF">
        <w:rPr>
          <w:sz w:val="14"/>
        </w:rPr>
        <w:t xml:space="preserve">“One thing Democrats cannot change is the Biden-Harris economic record: 20 percent rise in prices and skyrocketing interest rates preventing families from buying a home and small businesses from growing,” Smith said. </w:t>
      </w:r>
    </w:p>
    <w:p w14:paraId="54FE89F8" w14:textId="77777777" w:rsidR="008C4DA0" w:rsidRPr="00B645EF" w:rsidRDefault="008C4DA0" w:rsidP="008C4DA0">
      <w:pPr>
        <w:rPr>
          <w:sz w:val="14"/>
        </w:rPr>
      </w:pPr>
      <w:r w:rsidRPr="00B645EF">
        <w:rPr>
          <w:sz w:val="14"/>
        </w:rPr>
        <w:t xml:space="preserve">“Whether it was supporting the trillions of dollars in Democrat spending that overheated the economy or endorsing the absurd claim that inflation was transitory, Kamala Harris has been in lockstep with every one of Joe Biden’s radical economic policies,” he added. </w:t>
      </w:r>
    </w:p>
    <w:p w14:paraId="43FFE2A2" w14:textId="77777777" w:rsidR="008C4DA0" w:rsidRPr="00B645EF" w:rsidRDefault="008C4DA0" w:rsidP="008C4DA0">
      <w:pPr>
        <w:rPr>
          <w:sz w:val="14"/>
        </w:rPr>
      </w:pPr>
      <w:r w:rsidRPr="00EE61FC">
        <w:rPr>
          <w:rStyle w:val="StyleUnderline"/>
          <w:highlight w:val="cyan"/>
        </w:rPr>
        <w:t>Even without Republicans</w:t>
      </w:r>
      <w:r w:rsidRPr="00B645EF">
        <w:rPr>
          <w:rStyle w:val="StyleUnderline"/>
        </w:rPr>
        <w:t xml:space="preserve"> highlighting Harris’s role in the administration and its economic policies, </w:t>
      </w:r>
      <w:r w:rsidRPr="00EE61FC">
        <w:rPr>
          <w:rStyle w:val="StyleUnderline"/>
          <w:highlight w:val="cyan"/>
        </w:rPr>
        <w:t>inflation may have still be</w:t>
      </w:r>
      <w:r w:rsidRPr="00B645EF">
        <w:rPr>
          <w:rStyle w:val="StyleUnderline"/>
        </w:rPr>
        <w:t xml:space="preserve">en </w:t>
      </w:r>
      <w:r w:rsidRPr="00EE61FC">
        <w:rPr>
          <w:rStyle w:val="StyleUnderline"/>
          <w:highlight w:val="cyan"/>
        </w:rPr>
        <w:t>a problem for the vice president</w:t>
      </w:r>
      <w:r w:rsidRPr="00B645EF">
        <w:rPr>
          <w:sz w:val="14"/>
        </w:rPr>
        <w:t xml:space="preserve">. </w:t>
      </w:r>
    </w:p>
    <w:p w14:paraId="4AA63E23" w14:textId="77777777" w:rsidR="008C4DA0" w:rsidRPr="00B645EF" w:rsidRDefault="008C4DA0" w:rsidP="008C4DA0">
      <w:pPr>
        <w:rPr>
          <w:sz w:val="14"/>
        </w:rPr>
      </w:pPr>
      <w:r w:rsidRPr="00B645EF">
        <w:rPr>
          <w:sz w:val="14"/>
        </w:rPr>
        <w:t xml:space="preserve">“Once you let inflation get embedded in economy, you have no good choices,” said Douglas Holtz-Eakin, president of the American Action Forum. </w:t>
      </w:r>
    </w:p>
    <w:p w14:paraId="66AAA406" w14:textId="77777777" w:rsidR="008C4DA0" w:rsidRPr="00B645EF" w:rsidRDefault="008C4DA0" w:rsidP="008C4DA0">
      <w:pPr>
        <w:rPr>
          <w:sz w:val="14"/>
        </w:rPr>
      </w:pPr>
      <w:r w:rsidRPr="00B645EF">
        <w:rPr>
          <w:sz w:val="14"/>
        </w:rPr>
        <w:t>“Either live with the inflation, which is very unpopular when you’re dealing with that, or the things you need to do to control the inflation — higher interest rates, slow job creation, slower retail sales — are, in and of themselves, not particularly desirable,” he added. “So, you have no good choices. She’s stuck with the no good choices legacy.”</w:t>
      </w:r>
    </w:p>
    <w:p w14:paraId="3B6355D1" w14:textId="77777777" w:rsidR="008C4DA0" w:rsidRPr="00B645EF" w:rsidRDefault="008C4DA0" w:rsidP="008C4DA0">
      <w:pPr>
        <w:rPr>
          <w:sz w:val="14"/>
        </w:rPr>
      </w:pPr>
      <w:r w:rsidRPr="00EE61FC">
        <w:rPr>
          <w:rStyle w:val="Emphasis"/>
          <w:highlight w:val="cyan"/>
        </w:rPr>
        <w:t>Inflation</w:t>
      </w:r>
      <w:r w:rsidRPr="00B22FF7">
        <w:rPr>
          <w:rStyle w:val="Emphasis"/>
        </w:rPr>
        <w:t xml:space="preserve"> has continued to </w:t>
      </w:r>
      <w:r w:rsidRPr="00EE61FC">
        <w:rPr>
          <w:rStyle w:val="Emphasis"/>
          <w:highlight w:val="cyan"/>
        </w:rPr>
        <w:t>top the list of issues voters are concerned about</w:t>
      </w:r>
      <w:r w:rsidRPr="00B645EF">
        <w:rPr>
          <w:rStyle w:val="StyleUnderline"/>
        </w:rPr>
        <w:t xml:space="preserve"> heading into the election</w:t>
      </w:r>
      <w:r w:rsidRPr="00B645EF">
        <w:rPr>
          <w:sz w:val="14"/>
        </w:rPr>
        <w:t xml:space="preserve">; nearly two-thirds of Americans said inflation was a very serious problem in a YouGov poll earlier this month. </w:t>
      </w:r>
    </w:p>
    <w:p w14:paraId="6CE01262" w14:textId="77777777" w:rsidR="008C4DA0" w:rsidRPr="00B645EF" w:rsidRDefault="008C4DA0" w:rsidP="008C4DA0">
      <w:pPr>
        <w:rPr>
          <w:sz w:val="14"/>
        </w:rPr>
      </w:pPr>
      <w:r w:rsidRPr="00B645EF">
        <w:rPr>
          <w:sz w:val="14"/>
        </w:rPr>
        <w:t xml:space="preserve">People may have already made up their minds about the state of the economy as Harris enters the race, Holtz-Eakin noted. </w:t>
      </w:r>
    </w:p>
    <w:p w14:paraId="6B2E232C" w14:textId="77777777" w:rsidR="008C4DA0" w:rsidRPr="00B645EF" w:rsidRDefault="008C4DA0" w:rsidP="008C4DA0">
      <w:pPr>
        <w:rPr>
          <w:sz w:val="14"/>
        </w:rPr>
      </w:pPr>
      <w:r w:rsidRPr="00B645EF">
        <w:rPr>
          <w:sz w:val="14"/>
        </w:rPr>
        <w:t xml:space="preserve">“All of the evidence is, is that people make up their minds about six months out, how they feel about the economy,” he said. “They get locked in, and it doesn’t change.” </w:t>
      </w:r>
    </w:p>
    <w:p w14:paraId="64084CA3" w14:textId="77777777" w:rsidR="008C4DA0" w:rsidRPr="00B645EF" w:rsidRDefault="008C4DA0" w:rsidP="008C4DA0">
      <w:pPr>
        <w:rPr>
          <w:sz w:val="14"/>
        </w:rPr>
      </w:pPr>
      <w:r w:rsidRPr="00B645EF">
        <w:rPr>
          <w:sz w:val="14"/>
        </w:rPr>
        <w:t>“The Biden-Harris combined ticket has lost that battle, by and large,” he added. “People made up their minds about handling of the economy today. She has to offer that a different vision for the future that’s more appealing.”</w:t>
      </w:r>
    </w:p>
    <w:p w14:paraId="2D70FA95" w14:textId="77777777" w:rsidR="008C4DA0" w:rsidRPr="00B645EF" w:rsidRDefault="008C4DA0" w:rsidP="008C4DA0">
      <w:pPr>
        <w:rPr>
          <w:sz w:val="14"/>
        </w:rPr>
      </w:pPr>
      <w:r w:rsidRPr="00EE61FC">
        <w:rPr>
          <w:rStyle w:val="StyleUnderline"/>
          <w:highlight w:val="cyan"/>
        </w:rPr>
        <w:t>With Harris</w:t>
      </w:r>
      <w:r w:rsidRPr="00B645EF">
        <w:rPr>
          <w:rStyle w:val="StyleUnderline"/>
        </w:rPr>
        <w:t xml:space="preserve"> at the top of the ticket, </w:t>
      </w:r>
      <w:r w:rsidRPr="00EE61FC">
        <w:rPr>
          <w:rStyle w:val="StyleUnderline"/>
          <w:highlight w:val="cyan"/>
        </w:rPr>
        <w:t>Dem</w:t>
      </w:r>
      <w:r w:rsidRPr="00B645EF">
        <w:rPr>
          <w:rStyle w:val="StyleUnderline"/>
        </w:rPr>
        <w:t>ocrat</w:t>
      </w:r>
      <w:r w:rsidRPr="00EE61FC">
        <w:rPr>
          <w:rStyle w:val="StyleUnderline"/>
          <w:highlight w:val="cyan"/>
        </w:rPr>
        <w:t>s</w:t>
      </w:r>
      <w:r w:rsidRPr="00B645EF">
        <w:rPr>
          <w:rStyle w:val="StyleUnderline"/>
        </w:rPr>
        <w:t xml:space="preserve"> may </w:t>
      </w:r>
      <w:r w:rsidRPr="00EE61FC">
        <w:rPr>
          <w:rStyle w:val="StyleUnderline"/>
          <w:highlight w:val="cyan"/>
        </w:rPr>
        <w:t>have an opportunity to shift</w:t>
      </w:r>
      <w:r w:rsidRPr="00B645EF">
        <w:rPr>
          <w:rStyle w:val="StyleUnderline"/>
        </w:rPr>
        <w:t xml:space="preserve"> to a more forward-looking economic agenda</w:t>
      </w:r>
      <w:r w:rsidRPr="00B645EF">
        <w:rPr>
          <w:sz w:val="14"/>
        </w:rPr>
        <w:t>, Tedeschi said.</w:t>
      </w:r>
    </w:p>
    <w:p w14:paraId="6249F926" w14:textId="77777777" w:rsidR="008C4DA0" w:rsidRPr="00B645EF" w:rsidRDefault="008C4DA0" w:rsidP="008C4DA0">
      <w:pPr>
        <w:rPr>
          <w:sz w:val="14"/>
        </w:rPr>
      </w:pPr>
      <w:r w:rsidRPr="00B645EF">
        <w:rPr>
          <w:sz w:val="14"/>
        </w:rPr>
        <w:t xml:space="preserve">“What’s nice for candidate Harris now is that she will have an opportunity to put her imprint on what agenda she wants,” he said. “She might decide that she just wants to take off the shelf President Biden’s policies, like stuff that was on the table over the last four years, and use that as her agenda.”  </w:t>
      </w:r>
    </w:p>
    <w:p w14:paraId="4AE80A89" w14:textId="77777777" w:rsidR="008C4DA0" w:rsidRDefault="008C4DA0" w:rsidP="008C4DA0">
      <w:pPr>
        <w:rPr>
          <w:sz w:val="14"/>
        </w:rPr>
      </w:pPr>
      <w:r w:rsidRPr="00B645EF">
        <w:rPr>
          <w:sz w:val="14"/>
        </w:rPr>
        <w:t>“I think that that would be understandable,” Tedeschi continued, noting the short time frame between now and the election. However, he added, “she may also want to differentiate herself from President Biden.”</w:t>
      </w:r>
    </w:p>
    <w:p w14:paraId="3A864803" w14:textId="77777777" w:rsidR="008C4DA0" w:rsidRPr="008C4DA0" w:rsidRDefault="008C4DA0" w:rsidP="008C4DA0"/>
    <w:p w14:paraId="132ABA83" w14:textId="71498A9E" w:rsidR="00B22FF7" w:rsidRDefault="00B22FF7" w:rsidP="00B22FF7"/>
    <w:p w14:paraId="3F64CB60" w14:textId="180FD6E1" w:rsidR="00415F34" w:rsidRPr="00DC7D2F" w:rsidRDefault="00415F34" w:rsidP="00415F34">
      <w:pPr>
        <w:pStyle w:val="Heading1"/>
        <w:rPr>
          <w:rFonts w:cs="Times New Roman"/>
        </w:rPr>
      </w:pPr>
      <w:r w:rsidRPr="00DC7D2F">
        <w:rPr>
          <w:rFonts w:cs="Times New Roman"/>
        </w:rPr>
        <w:t>Econ UQ</w:t>
      </w:r>
      <w:r>
        <w:rPr>
          <w:rFonts w:cs="Times New Roman"/>
        </w:rPr>
        <w:t xml:space="preserve"> Updates</w:t>
      </w:r>
    </w:p>
    <w:p w14:paraId="18DAFEB7" w14:textId="77777777" w:rsidR="00415F34" w:rsidRDefault="00415F34" w:rsidP="00415F34">
      <w:pPr>
        <w:pStyle w:val="Heading2"/>
        <w:rPr>
          <w:rFonts w:cs="Times New Roman"/>
        </w:rPr>
      </w:pPr>
      <w:r w:rsidRPr="00DC7D2F">
        <w:rPr>
          <w:rFonts w:cs="Times New Roman"/>
        </w:rPr>
        <w:t>AFF</w:t>
      </w:r>
    </w:p>
    <w:p w14:paraId="4011F751" w14:textId="0CC49DC1" w:rsidR="000C72D0" w:rsidRDefault="000C72D0" w:rsidP="000C72D0">
      <w:pPr>
        <w:pStyle w:val="Heading3"/>
      </w:pPr>
      <w:r>
        <w:t>Recession Coming</w:t>
      </w:r>
    </w:p>
    <w:p w14:paraId="08D20140" w14:textId="77777777" w:rsidR="000C72D0" w:rsidRDefault="000C72D0" w:rsidP="000C72D0">
      <w:pPr>
        <w:pStyle w:val="Heading4"/>
      </w:pPr>
      <w:r>
        <w:t>Recession likely – unemployment rates high.</w:t>
      </w:r>
    </w:p>
    <w:p w14:paraId="7B86A360" w14:textId="77777777" w:rsidR="000C72D0" w:rsidRPr="002C418B" w:rsidRDefault="000C72D0" w:rsidP="000C72D0">
      <w:pPr>
        <w:rPr>
          <w:b/>
          <w:bCs/>
          <w:sz w:val="26"/>
        </w:rPr>
      </w:pPr>
      <w:r>
        <w:rPr>
          <w:rStyle w:val="Style13ptBold"/>
        </w:rPr>
        <w:t xml:space="preserve">Hyatt 7/29 </w:t>
      </w:r>
      <w:r w:rsidRPr="00440C89">
        <w:t>[Diccon Hyatt is an experienced financial and economics reporter who has covered the pandemic-era economy in hundreds of stories over the past two years; “This Week's Jobs Report Could Trigger a Usually Reliable Recession Indicator”; July 2024; Investopedia; https://www.investopedia.com/july-2024-us-jobs-report-could-trigger-recession-indicator-8685109---LS</w:t>
      </w:r>
    </w:p>
    <w:p w14:paraId="7736A3BD" w14:textId="77777777" w:rsidR="000C72D0" w:rsidRPr="002C418B" w:rsidRDefault="000C72D0" w:rsidP="000C72D0">
      <w:pPr>
        <w:spacing w:after="0"/>
        <w:rPr>
          <w:u w:val="single"/>
        </w:rPr>
      </w:pPr>
      <w:r w:rsidRPr="002C418B">
        <w:rPr>
          <w:u w:val="single"/>
        </w:rPr>
        <w:t xml:space="preserve">The </w:t>
      </w:r>
      <w:r w:rsidRPr="00EE61FC">
        <w:rPr>
          <w:highlight w:val="cyan"/>
          <w:u w:val="single"/>
        </w:rPr>
        <w:t>unemployment rate has</w:t>
      </w:r>
      <w:r w:rsidRPr="002C418B">
        <w:rPr>
          <w:u w:val="single"/>
        </w:rPr>
        <w:t xml:space="preserve"> steadily </w:t>
      </w:r>
      <w:r w:rsidRPr="00EE61FC">
        <w:rPr>
          <w:highlight w:val="cyan"/>
          <w:u w:val="single"/>
        </w:rPr>
        <w:t>ticked up</w:t>
      </w:r>
      <w:r w:rsidRPr="002C418B">
        <w:rPr>
          <w:u w:val="single"/>
        </w:rPr>
        <w:t xml:space="preserve"> in recent months to the point where the Sahm Rule is on the verge of being triggered. A 4.2% unemployment rate in July would mean that the three-month moving average has risen half a percentage point since last August. </w:t>
      </w:r>
    </w:p>
    <w:p w14:paraId="06349242" w14:textId="77777777" w:rsidR="000C72D0" w:rsidRPr="002C418B" w:rsidRDefault="000C72D0" w:rsidP="000C72D0">
      <w:pPr>
        <w:spacing w:after="0"/>
        <w:rPr>
          <w:sz w:val="16"/>
        </w:rPr>
      </w:pPr>
    </w:p>
    <w:p w14:paraId="29DBA68D" w14:textId="77777777" w:rsidR="000C72D0" w:rsidRPr="002C418B" w:rsidRDefault="000C72D0" w:rsidP="000C72D0">
      <w:pPr>
        <w:spacing w:after="0"/>
        <w:rPr>
          <w:sz w:val="16"/>
        </w:rPr>
      </w:pPr>
      <w:r w:rsidRPr="002C418B">
        <w:rPr>
          <w:u w:val="single"/>
        </w:rPr>
        <w:t xml:space="preserve">In the past, such </w:t>
      </w:r>
      <w:r w:rsidRPr="00EE61FC">
        <w:rPr>
          <w:highlight w:val="cyan"/>
          <w:u w:val="single"/>
        </w:rPr>
        <w:t>rises in unemployment have meant that the economy is</w:t>
      </w:r>
      <w:r w:rsidRPr="002C418B">
        <w:rPr>
          <w:u w:val="single"/>
        </w:rPr>
        <w:t xml:space="preserve"> already </w:t>
      </w:r>
      <w:r w:rsidRPr="00EE61FC">
        <w:rPr>
          <w:highlight w:val="cyan"/>
          <w:u w:val="single"/>
        </w:rPr>
        <w:t>in the midst of a downturn</w:t>
      </w:r>
      <w:r w:rsidRPr="002C418B">
        <w:rPr>
          <w:u w:val="single"/>
        </w:rPr>
        <w:t xml:space="preserve">. </w:t>
      </w:r>
      <w:r w:rsidRPr="002C418B">
        <w:rPr>
          <w:sz w:val="16"/>
        </w:rPr>
        <w:t xml:space="preserve">(Recessions are only officially declared by the National Bureau of Economic Research, the nation’s official recession referees, months or even years after they began, based on backward-looking data.) </w:t>
      </w:r>
    </w:p>
    <w:p w14:paraId="6A912804" w14:textId="77777777" w:rsidR="000C72D0" w:rsidRPr="002C418B" w:rsidRDefault="000C72D0" w:rsidP="000C72D0">
      <w:pPr>
        <w:spacing w:after="0"/>
        <w:rPr>
          <w:sz w:val="16"/>
        </w:rPr>
      </w:pPr>
    </w:p>
    <w:p w14:paraId="5DB91584" w14:textId="77777777" w:rsidR="000C72D0" w:rsidRPr="002C418B" w:rsidRDefault="000C72D0" w:rsidP="000C72D0">
      <w:pPr>
        <w:spacing w:after="0"/>
        <w:rPr>
          <w:sz w:val="16"/>
        </w:rPr>
      </w:pPr>
      <w:r w:rsidRPr="002C418B">
        <w:rPr>
          <w:sz w:val="16"/>
        </w:rPr>
        <w:t>Other Signals (So Far Falsely) Predicted Recession</w:t>
      </w:r>
    </w:p>
    <w:p w14:paraId="207B50A8" w14:textId="77777777" w:rsidR="000C72D0" w:rsidRPr="002C418B" w:rsidRDefault="000C72D0" w:rsidP="000C72D0">
      <w:pPr>
        <w:spacing w:after="0"/>
        <w:rPr>
          <w:u w:val="single"/>
        </w:rPr>
      </w:pPr>
      <w:r w:rsidRPr="002C418B">
        <w:rPr>
          <w:sz w:val="16"/>
        </w:rPr>
        <w:t xml:space="preserve">For years, some </w:t>
      </w:r>
      <w:r w:rsidRPr="00EE61FC">
        <w:rPr>
          <w:highlight w:val="cyan"/>
          <w:u w:val="single"/>
        </w:rPr>
        <w:t xml:space="preserve">economists have forecast an imminent recession because of the </w:t>
      </w:r>
      <w:r w:rsidRPr="002C418B">
        <w:rPr>
          <w:u w:val="single"/>
        </w:rPr>
        <w:t xml:space="preserve">Federal Reserve’s </w:t>
      </w:r>
      <w:r w:rsidRPr="00EE61FC">
        <w:rPr>
          <w:highlight w:val="cyan"/>
          <w:u w:val="single"/>
        </w:rPr>
        <w:t>campaign of interest</w:t>
      </w:r>
      <w:r w:rsidRPr="002C418B">
        <w:rPr>
          <w:u w:val="single"/>
        </w:rPr>
        <w:t xml:space="preserve"> </w:t>
      </w:r>
      <w:r w:rsidRPr="00EE61FC">
        <w:rPr>
          <w:highlight w:val="cyan"/>
          <w:u w:val="single"/>
        </w:rPr>
        <w:t>rate hikes</w:t>
      </w:r>
      <w:r w:rsidRPr="002C418B">
        <w:rPr>
          <w:u w:val="single"/>
        </w:rPr>
        <w:t xml:space="preserve">, which are </w:t>
      </w:r>
      <w:r w:rsidRPr="00EE61FC">
        <w:rPr>
          <w:highlight w:val="cyan"/>
          <w:u w:val="single"/>
        </w:rPr>
        <w:t>intended to slow the economy</w:t>
      </w:r>
      <w:r w:rsidRPr="002C418B">
        <w:rPr>
          <w:u w:val="single"/>
        </w:rPr>
        <w:t xml:space="preserve"> in order to contain inflation. Historically, high interest rates make borrowing and spending so costly for businesses and individuals that the economy nosedives sooner or later.</w:t>
      </w:r>
    </w:p>
    <w:p w14:paraId="35D1FF7E" w14:textId="77777777" w:rsidR="000C72D0" w:rsidRPr="002C418B" w:rsidRDefault="000C72D0" w:rsidP="000C72D0">
      <w:pPr>
        <w:spacing w:after="0"/>
        <w:rPr>
          <w:sz w:val="16"/>
        </w:rPr>
      </w:pPr>
    </w:p>
    <w:p w14:paraId="54436308" w14:textId="77777777" w:rsidR="000C72D0" w:rsidRPr="002C418B" w:rsidRDefault="000C72D0" w:rsidP="000C72D0">
      <w:pPr>
        <w:spacing w:after="0"/>
        <w:rPr>
          <w:sz w:val="16"/>
        </w:rPr>
      </w:pPr>
      <w:r w:rsidRPr="002C418B">
        <w:rPr>
          <w:sz w:val="16"/>
        </w:rPr>
        <w:t>This time around, economists have found reasons to doubt the rule will hold true. The country is in an unusual economic situation, and other previously reliable recession indicators have set off false alarms.</w:t>
      </w:r>
    </w:p>
    <w:p w14:paraId="383B1714" w14:textId="77777777" w:rsidR="000C72D0" w:rsidRPr="002C418B" w:rsidRDefault="000C72D0" w:rsidP="000C72D0">
      <w:pPr>
        <w:spacing w:after="0"/>
        <w:rPr>
          <w:sz w:val="16"/>
        </w:rPr>
      </w:pPr>
    </w:p>
    <w:p w14:paraId="4DF126B1" w14:textId="77777777" w:rsidR="000C72D0" w:rsidRPr="002C418B" w:rsidRDefault="000C72D0" w:rsidP="000C72D0">
      <w:pPr>
        <w:spacing w:after="0"/>
        <w:rPr>
          <w:sz w:val="16"/>
        </w:rPr>
      </w:pPr>
      <w:r w:rsidRPr="002C418B">
        <w:rPr>
          <w:sz w:val="16"/>
        </w:rPr>
        <w:t>An indicator called the inverted yield curve has warned of a recession since mid-2022, but that has yet to materialize.</w:t>
      </w:r>
    </w:p>
    <w:p w14:paraId="376638A1" w14:textId="77777777" w:rsidR="000C72D0" w:rsidRPr="002C418B" w:rsidRDefault="000C72D0" w:rsidP="000C72D0">
      <w:pPr>
        <w:spacing w:after="0"/>
        <w:rPr>
          <w:sz w:val="16"/>
        </w:rPr>
      </w:pPr>
    </w:p>
    <w:p w14:paraId="67975AA4" w14:textId="77777777" w:rsidR="000C72D0" w:rsidRPr="002C418B" w:rsidRDefault="000C72D0" w:rsidP="000C72D0">
      <w:pPr>
        <w:spacing w:after="0"/>
        <w:rPr>
          <w:sz w:val="16"/>
        </w:rPr>
      </w:pPr>
      <w:r w:rsidRPr="002C418B">
        <w:rPr>
          <w:sz w:val="16"/>
        </w:rPr>
        <w:t xml:space="preserve"> An index of leading economic indicators compiled by the Conference Board, also signaled in early 2022 that the U.S. was on the brink of a recession but has since switched off.</w:t>
      </w:r>
    </w:p>
    <w:p w14:paraId="347D43D5" w14:textId="77777777" w:rsidR="000C72D0" w:rsidRPr="002C418B" w:rsidRDefault="000C72D0" w:rsidP="000C72D0">
      <w:pPr>
        <w:spacing w:after="0"/>
        <w:rPr>
          <w:sz w:val="16"/>
        </w:rPr>
      </w:pPr>
    </w:p>
    <w:p w14:paraId="44A01EB1" w14:textId="77777777" w:rsidR="000C72D0" w:rsidRPr="002C418B" w:rsidRDefault="000C72D0" w:rsidP="000C72D0">
      <w:pPr>
        <w:spacing w:after="0"/>
        <w:rPr>
          <w:sz w:val="16"/>
        </w:rPr>
      </w:pPr>
      <w:r w:rsidRPr="002C418B">
        <w:rPr>
          <w:sz w:val="16"/>
        </w:rPr>
        <w:t>Labor Market Isn’t As Dire As It Seems—Yet</w:t>
      </w:r>
    </w:p>
    <w:p w14:paraId="4DC63DBF" w14:textId="77777777" w:rsidR="000C72D0" w:rsidRPr="002C418B" w:rsidRDefault="000C72D0" w:rsidP="000C72D0">
      <w:pPr>
        <w:spacing w:after="0"/>
        <w:rPr>
          <w:sz w:val="16"/>
        </w:rPr>
      </w:pPr>
      <w:r w:rsidRPr="002C418B">
        <w:rPr>
          <w:sz w:val="16"/>
        </w:rPr>
        <w:t>Further complicating the picture, the unemployment rate hasn’t risen just because people are getting laid off, but because more people are entering the workforce and are looking for work they haven’t found yet—hardly reason for alarm. And unemployment is still near its pre-pandemic average after hitting a 50-year low last year amid high demand for workers.</w:t>
      </w:r>
    </w:p>
    <w:p w14:paraId="493BB33C" w14:textId="77777777" w:rsidR="000C72D0" w:rsidRPr="002C418B" w:rsidRDefault="000C72D0" w:rsidP="000C72D0">
      <w:pPr>
        <w:spacing w:after="0"/>
        <w:rPr>
          <w:sz w:val="16"/>
        </w:rPr>
      </w:pPr>
    </w:p>
    <w:p w14:paraId="1257DF63" w14:textId="77777777" w:rsidR="000C72D0" w:rsidRPr="002C418B" w:rsidRDefault="000C72D0" w:rsidP="000C72D0">
      <w:pPr>
        <w:spacing w:after="0"/>
        <w:rPr>
          <w:sz w:val="16"/>
        </w:rPr>
      </w:pPr>
      <w:r w:rsidRPr="002C418B">
        <w:rPr>
          <w:sz w:val="16"/>
        </w:rPr>
        <w:t>“If the recent rise in the unemployment rate proves to be more a matter of normalization from its exceptionally low level generated by the unique circumstances of the post-pandemic economy, rather than the early signs of a downturn, it would not be the first recession signal to misfire this cycle,” Sarah House and Aubrey George, economists at Wells Fargo Securities, wrote in a commentary.</w:t>
      </w:r>
    </w:p>
    <w:p w14:paraId="5021A398" w14:textId="77777777" w:rsidR="000C72D0" w:rsidRPr="002C418B" w:rsidRDefault="000C72D0" w:rsidP="000C72D0">
      <w:pPr>
        <w:spacing w:after="0"/>
        <w:rPr>
          <w:sz w:val="16"/>
        </w:rPr>
      </w:pPr>
    </w:p>
    <w:p w14:paraId="358DD4C3" w14:textId="77777777" w:rsidR="000C72D0" w:rsidRPr="003A7202" w:rsidRDefault="000C72D0" w:rsidP="000C72D0">
      <w:pPr>
        <w:spacing w:after="0"/>
        <w:rPr>
          <w:sz w:val="16"/>
        </w:rPr>
      </w:pPr>
      <w:r w:rsidRPr="003A7202">
        <w:rPr>
          <w:sz w:val="16"/>
        </w:rPr>
        <w:t>Still, the rule being invoked could prove to be a significant turning point in an economy that has, up to this point, defied many predictions of a slowdown.</w:t>
      </w:r>
    </w:p>
    <w:p w14:paraId="1D280ED0" w14:textId="77777777" w:rsidR="000C72D0" w:rsidRPr="002C418B" w:rsidRDefault="000C72D0" w:rsidP="000C72D0">
      <w:pPr>
        <w:spacing w:after="0"/>
        <w:rPr>
          <w:sz w:val="16"/>
        </w:rPr>
      </w:pPr>
    </w:p>
    <w:p w14:paraId="24CD1077" w14:textId="77777777" w:rsidR="000C72D0" w:rsidRDefault="000C72D0" w:rsidP="000C72D0">
      <w:pPr>
        <w:spacing w:after="0"/>
        <w:rPr>
          <w:sz w:val="16"/>
        </w:rPr>
      </w:pPr>
      <w:r w:rsidRPr="002C418B">
        <w:rPr>
          <w:sz w:val="16"/>
        </w:rPr>
        <w:t xml:space="preserve">“With momentum in the jobs market difficult to shift, </w:t>
      </w:r>
      <w:r w:rsidRPr="002C418B">
        <w:rPr>
          <w:u w:val="single"/>
        </w:rPr>
        <w:t xml:space="preserve">we see </w:t>
      </w:r>
      <w:r w:rsidRPr="00EE61FC">
        <w:rPr>
          <w:highlight w:val="cyan"/>
          <w:u w:val="single"/>
        </w:rPr>
        <w:t>the risk of a recession</w:t>
      </w:r>
      <w:r w:rsidRPr="002C418B">
        <w:rPr>
          <w:u w:val="single"/>
        </w:rPr>
        <w:t xml:space="preserve"> remaining unusually </w:t>
      </w:r>
      <w:r w:rsidRPr="00EE61FC">
        <w:rPr>
          <w:highlight w:val="cyan"/>
          <w:u w:val="single"/>
        </w:rPr>
        <w:t>high</w:t>
      </w:r>
      <w:r w:rsidRPr="002C418B">
        <w:rPr>
          <w:u w:val="single"/>
        </w:rPr>
        <w:t xml:space="preserve"> at the moment</w:t>
      </w:r>
      <w:r w:rsidRPr="002C418B">
        <w:rPr>
          <w:sz w:val="16"/>
        </w:rPr>
        <w:t>,” House and George wrote.</w:t>
      </w:r>
    </w:p>
    <w:p w14:paraId="69FD62F8" w14:textId="77777777" w:rsidR="000C72D0" w:rsidRPr="00D50177" w:rsidRDefault="000C72D0" w:rsidP="000C72D0"/>
    <w:p w14:paraId="38CAB7B5" w14:textId="77777777" w:rsidR="000C72D0" w:rsidRPr="00D50177" w:rsidRDefault="000C72D0" w:rsidP="000C72D0"/>
    <w:p w14:paraId="53F67F02" w14:textId="77777777" w:rsidR="000C72D0" w:rsidRPr="00DC7D2F" w:rsidRDefault="000C72D0" w:rsidP="000C72D0">
      <w:pPr>
        <w:pStyle w:val="Heading4"/>
        <w:rPr>
          <w:rFonts w:cs="Times New Roman"/>
        </w:rPr>
      </w:pPr>
      <w:r w:rsidRPr="00DC7D2F">
        <w:rPr>
          <w:rFonts w:cs="Times New Roman"/>
          <w:u w:val="single"/>
        </w:rPr>
        <w:t>EMPERICS</w:t>
      </w:r>
      <w:r w:rsidRPr="00DC7D2F">
        <w:rPr>
          <w:rFonts w:cs="Times New Roman"/>
        </w:rPr>
        <w:t xml:space="preserve">. The </w:t>
      </w:r>
      <w:r w:rsidRPr="00DC7D2F">
        <w:rPr>
          <w:rFonts w:cs="Times New Roman"/>
          <w:u w:val="single"/>
        </w:rPr>
        <w:t>economy</w:t>
      </w:r>
      <w:r w:rsidRPr="00DC7D2F">
        <w:rPr>
          <w:rFonts w:cs="Times New Roman"/>
        </w:rPr>
        <w:t xml:space="preserve"> is </w:t>
      </w:r>
      <w:r w:rsidRPr="00DC7D2F">
        <w:rPr>
          <w:rFonts w:cs="Times New Roman"/>
          <w:u w:val="single"/>
        </w:rPr>
        <w:t>plummeting</w:t>
      </w:r>
      <w:r w:rsidRPr="00DC7D2F">
        <w:rPr>
          <w:rFonts w:cs="Times New Roman"/>
        </w:rPr>
        <w:t xml:space="preserve"> now---</w:t>
      </w:r>
      <w:r w:rsidRPr="00DC7D2F">
        <w:rPr>
          <w:rFonts w:cs="Times New Roman"/>
          <w:u w:val="single"/>
        </w:rPr>
        <w:t>Wall Street</w:t>
      </w:r>
      <w:r w:rsidRPr="00DC7D2F">
        <w:rPr>
          <w:rFonts w:cs="Times New Roman"/>
        </w:rPr>
        <w:t xml:space="preserve">, </w:t>
      </w:r>
      <w:r w:rsidRPr="00DC7D2F">
        <w:rPr>
          <w:rFonts w:cs="Times New Roman"/>
          <w:u w:val="single"/>
        </w:rPr>
        <w:t>S&amp;P 500</w:t>
      </w:r>
      <w:r w:rsidRPr="00DC7D2F">
        <w:rPr>
          <w:rFonts w:cs="Times New Roman"/>
        </w:rPr>
        <w:t xml:space="preserve">, </w:t>
      </w:r>
      <w:r w:rsidRPr="00DC7D2F">
        <w:rPr>
          <w:rFonts w:cs="Times New Roman"/>
          <w:u w:val="single"/>
        </w:rPr>
        <w:t>Nasdaq</w:t>
      </w:r>
      <w:r w:rsidRPr="00DC7D2F">
        <w:rPr>
          <w:rFonts w:cs="Times New Roman"/>
        </w:rPr>
        <w:t xml:space="preserve">, </w:t>
      </w:r>
      <w:r w:rsidRPr="00DC7D2F">
        <w:rPr>
          <w:rFonts w:cs="Times New Roman"/>
          <w:u w:val="single"/>
        </w:rPr>
        <w:t>AND Michigan</w:t>
      </w:r>
      <w:r w:rsidRPr="00DC7D2F">
        <w:rPr>
          <w:rFonts w:cs="Times New Roman"/>
        </w:rPr>
        <w:t xml:space="preserve"> prove.</w:t>
      </w:r>
    </w:p>
    <w:p w14:paraId="32734AEA" w14:textId="77777777" w:rsidR="000C72D0" w:rsidRPr="00DC7D2F" w:rsidRDefault="000C72D0" w:rsidP="000C72D0">
      <w:pPr>
        <w:rPr>
          <w:rFonts w:cs="Times New Roman"/>
          <w:sz w:val="18"/>
          <w:szCs w:val="18"/>
        </w:rPr>
      </w:pPr>
      <w:r w:rsidRPr="00DC7D2F">
        <w:rPr>
          <w:rFonts w:cs="Times New Roman"/>
          <w:b/>
          <w:bCs/>
          <w:sz w:val="26"/>
          <w:szCs w:val="26"/>
        </w:rPr>
        <w:t>Rumell 7/26</w:t>
      </w:r>
      <w:r w:rsidRPr="00DC7D2F">
        <w:rPr>
          <w:rFonts w:cs="Times New Roman"/>
          <w:b/>
          <w:bCs/>
        </w:rPr>
        <w:t xml:space="preserve"> </w:t>
      </w:r>
      <w:r w:rsidRPr="00DC7D2F">
        <w:rPr>
          <w:rFonts w:cs="Times New Roman"/>
          <w:sz w:val="18"/>
          <w:szCs w:val="18"/>
        </w:rPr>
        <w:t xml:space="preserve">Nick Rummell is a legal and markets reporter based in New Jersey. He has covered state and federal courts in the state, as well as such high-profile cases as the Bridgegate scandal and defamation cases involving 2020 election conspiracies. 7/26/24. “Markets see worst day since 2022, but then regain ground”. https://www.courthousenews.com/markets-see-worst-day-since-2022-but-then-regain-ground//NWS </w:t>
      </w:r>
    </w:p>
    <w:p w14:paraId="0C0DCF06" w14:textId="77777777" w:rsidR="000C72D0" w:rsidRPr="00DC7D2F" w:rsidRDefault="000C72D0" w:rsidP="000C72D0">
      <w:pPr>
        <w:rPr>
          <w:rFonts w:cs="Times New Roman"/>
          <w:sz w:val="13"/>
          <w:szCs w:val="13"/>
        </w:rPr>
      </w:pPr>
      <w:r w:rsidRPr="00DC7D2F">
        <w:rPr>
          <w:rFonts w:cs="Times New Roman"/>
          <w:u w:val="single"/>
        </w:rPr>
        <w:t xml:space="preserve">MANHATTAN (CN) — </w:t>
      </w:r>
      <w:r w:rsidRPr="00EE61FC">
        <w:rPr>
          <w:rFonts w:cs="Times New Roman"/>
          <w:b/>
          <w:bCs/>
          <w:highlight w:val="cyan"/>
          <w:u w:val="single"/>
        </w:rPr>
        <w:t>Wall Street</w:t>
      </w:r>
      <w:r w:rsidRPr="00DC7D2F">
        <w:rPr>
          <w:rFonts w:cs="Times New Roman"/>
          <w:u w:val="single"/>
        </w:rPr>
        <w:t xml:space="preserve"> looked </w:t>
      </w:r>
      <w:r w:rsidRPr="00EE61FC">
        <w:rPr>
          <w:rFonts w:cs="Times New Roman"/>
          <w:b/>
          <w:bCs/>
          <w:highlight w:val="cyan"/>
          <w:u w:val="single"/>
        </w:rPr>
        <w:t xml:space="preserve">ready </w:t>
      </w:r>
      <w:r w:rsidRPr="00DC7D2F">
        <w:rPr>
          <w:rFonts w:cs="Times New Roman"/>
          <w:b/>
          <w:bCs/>
          <w:u w:val="single"/>
        </w:rPr>
        <w:t xml:space="preserve">to </w:t>
      </w:r>
      <w:r w:rsidRPr="00EE61FC">
        <w:rPr>
          <w:rFonts w:cs="Times New Roman"/>
          <w:b/>
          <w:bCs/>
          <w:highlight w:val="cyan"/>
          <w:u w:val="single"/>
        </w:rPr>
        <w:t xml:space="preserve">have </w:t>
      </w:r>
      <w:r w:rsidRPr="00DC7D2F">
        <w:rPr>
          <w:rFonts w:cs="Times New Roman"/>
          <w:b/>
          <w:bCs/>
          <w:u w:val="single"/>
        </w:rPr>
        <w:t>a</w:t>
      </w:r>
      <w:r w:rsidRPr="00EE61FC">
        <w:rPr>
          <w:rFonts w:cs="Times New Roman"/>
          <w:b/>
          <w:bCs/>
          <w:highlight w:val="cyan"/>
          <w:u w:val="single"/>
        </w:rPr>
        <w:t xml:space="preserve"> horrible week</w:t>
      </w:r>
      <w:r w:rsidRPr="00DC7D2F">
        <w:rPr>
          <w:rFonts w:cs="Times New Roman"/>
          <w:u w:val="single"/>
        </w:rPr>
        <w:t xml:space="preserve"> as Big Tech earnings disappointed, but by the closing bell Friday investors managed to rally on good inflation data. </w:t>
      </w:r>
      <w:r w:rsidRPr="00EE61FC">
        <w:rPr>
          <w:rFonts w:cs="Times New Roman"/>
          <w:b/>
          <w:bCs/>
          <w:highlight w:val="cyan"/>
          <w:u w:val="single"/>
        </w:rPr>
        <w:t>Corporate earnings</w:t>
      </w:r>
      <w:r w:rsidRPr="00DC7D2F">
        <w:rPr>
          <w:rFonts w:cs="Times New Roman"/>
          <w:u w:val="single"/>
        </w:rPr>
        <w:t xml:space="preserve"> from Tesla and Alphabet — with the former </w:t>
      </w:r>
      <w:r w:rsidRPr="00EE61FC">
        <w:rPr>
          <w:rFonts w:cs="Times New Roman"/>
          <w:b/>
          <w:bCs/>
          <w:highlight w:val="cyan"/>
          <w:u w:val="single"/>
        </w:rPr>
        <w:t>show</w:t>
      </w:r>
      <w:r w:rsidRPr="00DC7D2F">
        <w:rPr>
          <w:rFonts w:cs="Times New Roman"/>
          <w:b/>
          <w:bCs/>
          <w:u w:val="single"/>
        </w:rPr>
        <w:t xml:space="preserve">ing a </w:t>
      </w:r>
      <w:r w:rsidRPr="00EE61FC">
        <w:rPr>
          <w:rFonts w:cs="Times New Roman"/>
          <w:b/>
          <w:bCs/>
          <w:highlight w:val="cyan"/>
          <w:u w:val="single"/>
        </w:rPr>
        <w:t xml:space="preserve">43% loss of earnings per share </w:t>
      </w:r>
      <w:r w:rsidRPr="00DC7D2F">
        <w:rPr>
          <w:rFonts w:cs="Times New Roman"/>
          <w:b/>
          <w:bCs/>
          <w:u w:val="single"/>
        </w:rPr>
        <w:t>for the second quarter</w:t>
      </w:r>
      <w:r w:rsidRPr="00DC7D2F">
        <w:rPr>
          <w:rFonts w:cs="Times New Roman"/>
          <w:u w:val="single"/>
        </w:rPr>
        <w:t xml:space="preserve"> </w:t>
      </w:r>
      <w:r w:rsidRPr="00DC7D2F">
        <w:rPr>
          <w:rFonts w:cs="Times New Roman"/>
          <w:sz w:val="13"/>
          <w:szCs w:val="13"/>
          <w:u w:val="single"/>
        </w:rPr>
        <w:t>— sapped equities early in the week. However, a raft of good inflation and growth data came to the rescue. By the closing bell Friday, the Dow Jones Industrial Average had gained 302 points for the week.</w:t>
      </w:r>
      <w:r w:rsidRPr="00DC7D2F">
        <w:rPr>
          <w:rFonts w:cs="Times New Roman"/>
          <w:u w:val="single"/>
        </w:rPr>
        <w:t xml:space="preserve"> </w:t>
      </w:r>
      <w:r w:rsidRPr="00EE61FC">
        <w:rPr>
          <w:rFonts w:cs="Times New Roman"/>
          <w:highlight w:val="cyan"/>
          <w:u w:val="single"/>
        </w:rPr>
        <w:t xml:space="preserve">The </w:t>
      </w:r>
      <w:r w:rsidRPr="00EE61FC">
        <w:rPr>
          <w:rFonts w:cs="Times New Roman"/>
          <w:b/>
          <w:bCs/>
          <w:highlight w:val="cyan"/>
          <w:u w:val="single"/>
        </w:rPr>
        <w:t>S&amp;P 500</w:t>
      </w:r>
      <w:r w:rsidRPr="00EE61FC">
        <w:rPr>
          <w:rFonts w:cs="Times New Roman"/>
          <w:highlight w:val="cyan"/>
          <w:u w:val="single"/>
        </w:rPr>
        <w:t xml:space="preserve"> and </w:t>
      </w:r>
      <w:r w:rsidRPr="00EE61FC">
        <w:rPr>
          <w:rFonts w:cs="Times New Roman"/>
          <w:b/>
          <w:bCs/>
          <w:highlight w:val="cyan"/>
          <w:u w:val="single"/>
        </w:rPr>
        <w:t>Nasdaq</w:t>
      </w:r>
      <w:r w:rsidRPr="00EE61FC">
        <w:rPr>
          <w:rFonts w:cs="Times New Roman"/>
          <w:highlight w:val="cyan"/>
          <w:u w:val="single"/>
        </w:rPr>
        <w:t xml:space="preserve"> suffered </w:t>
      </w:r>
      <w:r w:rsidRPr="00EE61FC">
        <w:rPr>
          <w:rFonts w:cs="Times New Roman"/>
          <w:b/>
          <w:bCs/>
          <w:highlight w:val="cyan"/>
          <w:u w:val="single"/>
        </w:rPr>
        <w:t>massive losses</w:t>
      </w:r>
      <w:r w:rsidRPr="00EE61FC">
        <w:rPr>
          <w:rFonts w:cs="Times New Roman"/>
          <w:highlight w:val="cyan"/>
          <w:u w:val="single"/>
        </w:rPr>
        <w:t xml:space="preserve"> </w:t>
      </w:r>
      <w:r w:rsidRPr="00DC7D2F">
        <w:rPr>
          <w:rFonts w:cs="Times New Roman"/>
          <w:u w:val="single"/>
        </w:rPr>
        <w:t xml:space="preserve">Wednesday, </w:t>
      </w:r>
      <w:r w:rsidRPr="00EE61FC">
        <w:rPr>
          <w:rStyle w:val="Emphasis"/>
          <w:rFonts w:cs="Times New Roman"/>
          <w:highlight w:val="cyan"/>
        </w:rPr>
        <w:t>dropping 2.3%</w:t>
      </w:r>
      <w:r w:rsidRPr="00EE61FC">
        <w:rPr>
          <w:rFonts w:cs="Times New Roman"/>
          <w:b/>
          <w:bCs/>
          <w:highlight w:val="cyan"/>
          <w:u w:val="single"/>
        </w:rPr>
        <w:t xml:space="preserve"> </w:t>
      </w:r>
      <w:r w:rsidRPr="00EE61FC">
        <w:rPr>
          <w:rFonts w:cs="Times New Roman"/>
          <w:highlight w:val="cyan"/>
          <w:u w:val="single"/>
        </w:rPr>
        <w:t>and</w:t>
      </w:r>
      <w:r w:rsidRPr="00EE61FC">
        <w:rPr>
          <w:rFonts w:cs="Times New Roman"/>
          <w:b/>
          <w:bCs/>
          <w:highlight w:val="cyan"/>
          <w:u w:val="single"/>
        </w:rPr>
        <w:t xml:space="preserve"> 36%</w:t>
      </w:r>
      <w:r w:rsidRPr="00DC7D2F">
        <w:rPr>
          <w:rFonts w:cs="Times New Roman"/>
          <w:b/>
          <w:bCs/>
          <w:u w:val="single"/>
        </w:rPr>
        <w:t>,</w:t>
      </w:r>
      <w:r w:rsidRPr="00DC7D2F">
        <w:rPr>
          <w:rFonts w:cs="Times New Roman"/>
          <w:u w:val="single"/>
        </w:rPr>
        <w:t xml:space="preserve"> respectively. However, the </w:t>
      </w:r>
      <w:r w:rsidRPr="00EE61FC">
        <w:rPr>
          <w:rStyle w:val="Emphasis"/>
          <w:rFonts w:cs="Times New Roman"/>
          <w:highlight w:val="cyan"/>
        </w:rPr>
        <w:t>Nasdaq dropped 369 points</w:t>
      </w:r>
      <w:r w:rsidRPr="00EE61FC">
        <w:rPr>
          <w:rFonts w:cs="Times New Roman"/>
          <w:highlight w:val="cyan"/>
          <w:u w:val="single"/>
        </w:rPr>
        <w:t xml:space="preserve"> this week, while</w:t>
      </w:r>
      <w:r w:rsidRPr="00DC7D2F">
        <w:rPr>
          <w:rFonts w:cs="Times New Roman"/>
          <w:b/>
          <w:bCs/>
          <w:u w:val="single"/>
        </w:rPr>
        <w:t xml:space="preserve"> the </w:t>
      </w:r>
      <w:r w:rsidRPr="00EE61FC">
        <w:rPr>
          <w:rFonts w:cs="Times New Roman"/>
          <w:b/>
          <w:bCs/>
          <w:highlight w:val="cyan"/>
          <w:u w:val="single"/>
        </w:rPr>
        <w:t xml:space="preserve">S&amp;P 500 lost </w:t>
      </w:r>
      <w:r w:rsidRPr="00DC7D2F">
        <w:rPr>
          <w:rFonts w:cs="Times New Roman"/>
          <w:b/>
          <w:bCs/>
          <w:u w:val="single"/>
        </w:rPr>
        <w:t xml:space="preserve">just </w:t>
      </w:r>
      <w:r w:rsidRPr="00EE61FC">
        <w:rPr>
          <w:rFonts w:cs="Times New Roman"/>
          <w:b/>
          <w:bCs/>
          <w:highlight w:val="cyan"/>
          <w:u w:val="single"/>
        </w:rPr>
        <w:t>46 points.</w:t>
      </w:r>
      <w:r w:rsidRPr="00DC7D2F">
        <w:rPr>
          <w:rFonts w:cs="Times New Roman"/>
          <w:b/>
          <w:bCs/>
        </w:rPr>
        <w:t xml:space="preserve"> </w:t>
      </w:r>
      <w:r w:rsidRPr="00DC7D2F">
        <w:rPr>
          <w:rFonts w:cs="Times New Roman"/>
          <w:sz w:val="10"/>
          <w:szCs w:val="10"/>
        </w:rPr>
        <w:t>“Investors are interested in taking more risk as the so-called soft landing looks more likely,” said Jeffrey Roach, chief economist for LPL Financial. “We have an economy with low unemployment [and] rising wages, decelerating inflation, and a Fed on the cusp of cutting rates. What more could you ask for?” On Friday the U.S. Bureau of Economic Analysis reported its monthly inflation reading for June, which came in at expectations with a 0.1% month-over-month increase in the personal consumption expenditures price index. Prices for goods actually decreased, while prices for services increased by 0.2% in June. The best news from the report was that rent prices gained just 0.26%, which are at pre-pandemic averages, and overall it points to the Federal Reserve hinting at a rate cut in September when the central bank meets next week. “The Fed won’t see a glaring reason to immediately cut interest rates,” said Comerica chief economist Bill Adams. “The Fed might cut rates faster if the jobs market deteriorates sharply, but that seems unlikely.” The BEA earlier in the week gave its advance estimate on gross domestic product for the second quarter of the year, which the agency said rose by 2.8%. The main contributors were among the health care, housing, and motor vehicles sectors. The reading, which isn’t the agency’s final word on the second quarter, came in well above the consensus estimate of 2% growth. “The U.S. economy is much stronger than people realize, and to the extent that markets were worried about a growth slowdown, they should breathe a sigh of relief,” said Chris Zaccarelli, chief investment officer at the Independent Advisor Alliance. Despite the lull in the U.S. economy seen during the first quarter, growth is strong again, and most economists now peg the U.S. economy to grow 2.3% in 2024 before dropping below 2% in 2025. Consumer sentiment has yet to recover, though.</w:t>
      </w:r>
      <w:r w:rsidRPr="00DC7D2F">
        <w:rPr>
          <w:rFonts w:cs="Times New Roman"/>
        </w:rPr>
        <w:t xml:space="preserve"> </w:t>
      </w:r>
      <w:r w:rsidRPr="00EE61FC">
        <w:rPr>
          <w:rFonts w:cs="Times New Roman"/>
          <w:highlight w:val="cyan"/>
          <w:u w:val="single"/>
        </w:rPr>
        <w:t xml:space="preserve">According </w:t>
      </w:r>
      <w:r w:rsidRPr="00DC7D2F">
        <w:rPr>
          <w:rFonts w:cs="Times New Roman"/>
          <w:u w:val="single"/>
        </w:rPr>
        <w:t xml:space="preserve">to the </w:t>
      </w:r>
      <w:r w:rsidRPr="00EE61FC">
        <w:rPr>
          <w:rFonts w:cs="Times New Roman"/>
          <w:b/>
          <w:bCs/>
          <w:highlight w:val="cyan"/>
          <w:u w:val="single"/>
        </w:rPr>
        <w:t>U</w:t>
      </w:r>
      <w:r w:rsidRPr="00DC7D2F">
        <w:rPr>
          <w:rFonts w:cs="Times New Roman"/>
          <w:b/>
          <w:bCs/>
          <w:u w:val="single"/>
        </w:rPr>
        <w:t>niversity</w:t>
      </w:r>
      <w:r w:rsidRPr="00EE61FC">
        <w:rPr>
          <w:rFonts w:cs="Times New Roman"/>
          <w:b/>
          <w:bCs/>
          <w:highlight w:val="cyan"/>
          <w:u w:val="single"/>
        </w:rPr>
        <w:t xml:space="preserve"> </w:t>
      </w:r>
      <w:r w:rsidRPr="00DC7D2F">
        <w:rPr>
          <w:rFonts w:cs="Times New Roman"/>
          <w:b/>
          <w:bCs/>
          <w:u w:val="single"/>
        </w:rPr>
        <w:t xml:space="preserve">of </w:t>
      </w:r>
      <w:r w:rsidRPr="00EE61FC">
        <w:rPr>
          <w:rFonts w:cs="Times New Roman"/>
          <w:b/>
          <w:bCs/>
          <w:highlight w:val="cyan"/>
          <w:u w:val="single"/>
        </w:rPr>
        <w:t>Mich</w:t>
      </w:r>
      <w:r w:rsidRPr="00DC7D2F">
        <w:rPr>
          <w:rFonts w:cs="Times New Roman"/>
          <w:b/>
          <w:bCs/>
          <w:u w:val="single"/>
        </w:rPr>
        <w:t>igan</w:t>
      </w:r>
      <w:r w:rsidRPr="00EE61FC">
        <w:rPr>
          <w:rFonts w:cs="Times New Roman"/>
          <w:b/>
          <w:bCs/>
          <w:highlight w:val="cyan"/>
          <w:u w:val="single"/>
        </w:rPr>
        <w:t>’s</w:t>
      </w:r>
      <w:r w:rsidRPr="00EE61FC">
        <w:rPr>
          <w:rFonts w:cs="Times New Roman"/>
          <w:highlight w:val="cyan"/>
          <w:u w:val="single"/>
        </w:rPr>
        <w:t xml:space="preserve"> latest monthly survey, </w:t>
      </w:r>
      <w:r w:rsidRPr="00EE61FC">
        <w:rPr>
          <w:rFonts w:cs="Times New Roman"/>
          <w:b/>
          <w:bCs/>
          <w:highlight w:val="cyan"/>
          <w:u w:val="single"/>
        </w:rPr>
        <w:t>sentiment dropped again,</w:t>
      </w:r>
      <w:r w:rsidRPr="00EE61FC">
        <w:rPr>
          <w:rFonts w:cs="Times New Roman"/>
          <w:highlight w:val="cyan"/>
          <w:u w:val="single"/>
        </w:rPr>
        <w:t xml:space="preserve"> this time </w:t>
      </w:r>
      <w:r w:rsidRPr="00EE61FC">
        <w:rPr>
          <w:rFonts w:cs="Times New Roman"/>
          <w:b/>
          <w:bCs/>
          <w:highlight w:val="cyan"/>
          <w:u w:val="single"/>
        </w:rPr>
        <w:t>from 68.2 in June to 66.4</w:t>
      </w:r>
      <w:r w:rsidRPr="00EE61FC">
        <w:rPr>
          <w:rFonts w:cs="Times New Roman"/>
          <w:highlight w:val="cyan"/>
          <w:u w:val="single"/>
        </w:rPr>
        <w:t xml:space="preserve"> in </w:t>
      </w:r>
      <w:r w:rsidRPr="00EE61FC">
        <w:rPr>
          <w:rFonts w:cs="Times New Roman"/>
          <w:b/>
          <w:bCs/>
          <w:highlight w:val="cyan"/>
          <w:u w:val="single"/>
        </w:rPr>
        <w:t>July</w:t>
      </w:r>
      <w:r w:rsidRPr="00EE61FC">
        <w:rPr>
          <w:rFonts w:cs="Times New Roman"/>
          <w:highlight w:val="cyan"/>
          <w:u w:val="single"/>
        </w:rPr>
        <w:t xml:space="preserve">. Consumer </w:t>
      </w:r>
      <w:r w:rsidRPr="00EE61FC">
        <w:rPr>
          <w:rFonts w:cs="Times New Roman"/>
          <w:b/>
          <w:bCs/>
          <w:highlight w:val="cyan"/>
          <w:u w:val="single"/>
        </w:rPr>
        <w:t>expectations</w:t>
      </w:r>
      <w:r w:rsidRPr="00EE61FC">
        <w:rPr>
          <w:rFonts w:cs="Times New Roman"/>
          <w:highlight w:val="cyan"/>
          <w:u w:val="single"/>
        </w:rPr>
        <w:t xml:space="preserve"> and </w:t>
      </w:r>
      <w:r w:rsidRPr="00DC7D2F">
        <w:rPr>
          <w:rFonts w:cs="Times New Roman"/>
          <w:u w:val="single"/>
        </w:rPr>
        <w:t xml:space="preserve">the </w:t>
      </w:r>
      <w:r w:rsidRPr="00EE61FC">
        <w:rPr>
          <w:rFonts w:cs="Times New Roman"/>
          <w:highlight w:val="cyan"/>
          <w:u w:val="single"/>
        </w:rPr>
        <w:t>“</w:t>
      </w:r>
      <w:r w:rsidRPr="00EE61FC">
        <w:rPr>
          <w:rFonts w:cs="Times New Roman"/>
          <w:b/>
          <w:bCs/>
          <w:highlight w:val="cyan"/>
          <w:u w:val="single"/>
        </w:rPr>
        <w:t>current conditions</w:t>
      </w:r>
      <w:r w:rsidRPr="00EE61FC">
        <w:rPr>
          <w:rFonts w:cs="Times New Roman"/>
          <w:highlight w:val="cyan"/>
          <w:u w:val="single"/>
        </w:rPr>
        <w:t xml:space="preserve">” index both </w:t>
      </w:r>
      <w:r w:rsidRPr="00DC7D2F">
        <w:rPr>
          <w:rFonts w:cs="Times New Roman"/>
          <w:u w:val="single"/>
        </w:rPr>
        <w:t xml:space="preserve">also </w:t>
      </w:r>
      <w:r w:rsidRPr="00EE61FC">
        <w:rPr>
          <w:rFonts w:cs="Times New Roman"/>
          <w:b/>
          <w:bCs/>
          <w:highlight w:val="cyan"/>
          <w:u w:val="single"/>
        </w:rPr>
        <w:t>nudged</w:t>
      </w:r>
      <w:r w:rsidRPr="00DC7D2F">
        <w:rPr>
          <w:rFonts w:cs="Times New Roman"/>
          <w:b/>
          <w:bCs/>
          <w:u w:val="single"/>
        </w:rPr>
        <w:t xml:space="preserve"> slightly </w:t>
      </w:r>
      <w:r w:rsidRPr="00EE61FC">
        <w:rPr>
          <w:rFonts w:cs="Times New Roman"/>
          <w:b/>
          <w:bCs/>
          <w:highlight w:val="cyan"/>
          <w:u w:val="single"/>
        </w:rPr>
        <w:t>downwards</w:t>
      </w:r>
      <w:r w:rsidRPr="00EE61FC">
        <w:rPr>
          <w:rFonts w:cs="Times New Roman"/>
          <w:highlight w:val="cyan"/>
          <w:u w:val="single"/>
        </w:rPr>
        <w:t>.</w:t>
      </w:r>
      <w:r w:rsidRPr="00DC7D2F">
        <w:rPr>
          <w:rFonts w:cs="Times New Roman"/>
          <w:u w:val="single"/>
        </w:rPr>
        <w:t xml:space="preserve"> </w:t>
      </w:r>
      <w:r w:rsidRPr="00DC7D2F">
        <w:rPr>
          <w:rFonts w:cs="Times New Roman"/>
          <w:sz w:val="13"/>
          <w:szCs w:val="13"/>
        </w:rPr>
        <w:t>“Continued strength in consumer spending is consistent with the fact that sentiment among wealthy and high-income consumers — those with the most purchasing power — which has climbed sharply over the past two years,” said survey chief economist Joanne Hsu in a statement. She noted they generate a disproportionate share of spending, while “the burden of high prices continue to drag down sentiment for less wealthy consumers.” Experts say the downward trend in sentiment should pick up starting next month. “With the methodological transition behind us, and further disinflation and interest rate cuts on the horizon, we expect that the index will begin to rebound,” Grace Zwemmer, associate economist at Oxford Economics, wrote in an investor’s note. “However, a gentle rise in unemployment over the next quarters may temper future gains in the index.”</w:t>
      </w:r>
    </w:p>
    <w:p w14:paraId="08CBCEC2" w14:textId="77777777" w:rsidR="000C72D0" w:rsidRPr="00DC7D2F" w:rsidRDefault="000C72D0" w:rsidP="000C72D0">
      <w:pPr>
        <w:pStyle w:val="Heading4"/>
        <w:rPr>
          <w:rFonts w:cs="Times New Roman"/>
        </w:rPr>
      </w:pPr>
      <w:r w:rsidRPr="00DC7D2F">
        <w:rPr>
          <w:rFonts w:cs="Times New Roman"/>
          <w:u w:val="single"/>
        </w:rPr>
        <w:t>TIME</w:t>
      </w:r>
      <w:r w:rsidRPr="00DC7D2F">
        <w:rPr>
          <w:rFonts w:cs="Times New Roman"/>
        </w:rPr>
        <w:t xml:space="preserve">. </w:t>
      </w:r>
      <w:r w:rsidRPr="00DC7D2F">
        <w:rPr>
          <w:rFonts w:cs="Times New Roman"/>
          <w:u w:val="single"/>
        </w:rPr>
        <w:t>EVEN IF</w:t>
      </w:r>
      <w:r w:rsidRPr="00DC7D2F">
        <w:rPr>
          <w:rFonts w:cs="Times New Roman"/>
        </w:rPr>
        <w:t xml:space="preserve"> the </w:t>
      </w:r>
      <w:r w:rsidRPr="00DC7D2F">
        <w:rPr>
          <w:rFonts w:cs="Times New Roman"/>
          <w:u w:val="single"/>
        </w:rPr>
        <w:t>economy</w:t>
      </w:r>
      <w:r w:rsidRPr="00DC7D2F">
        <w:rPr>
          <w:rFonts w:cs="Times New Roman"/>
        </w:rPr>
        <w:t xml:space="preserve"> seems </w:t>
      </w:r>
      <w:r w:rsidRPr="00DC7D2F">
        <w:rPr>
          <w:rFonts w:cs="Times New Roman"/>
          <w:u w:val="single"/>
        </w:rPr>
        <w:t>high now</w:t>
      </w:r>
      <w:r w:rsidRPr="00DC7D2F">
        <w:rPr>
          <w:rFonts w:cs="Times New Roman"/>
        </w:rPr>
        <w:t xml:space="preserve">---it will </w:t>
      </w:r>
      <w:r w:rsidRPr="00DC7D2F">
        <w:rPr>
          <w:rFonts w:cs="Times New Roman"/>
          <w:u w:val="single"/>
        </w:rPr>
        <w:t>inevitably lead</w:t>
      </w:r>
      <w:r w:rsidRPr="00DC7D2F">
        <w:rPr>
          <w:rFonts w:cs="Times New Roman"/>
        </w:rPr>
        <w:t xml:space="preserve"> to a </w:t>
      </w:r>
      <w:r w:rsidRPr="00DC7D2F">
        <w:rPr>
          <w:rFonts w:cs="Times New Roman"/>
          <w:u w:val="single"/>
        </w:rPr>
        <w:t>recession</w:t>
      </w:r>
      <w:r w:rsidRPr="00DC7D2F">
        <w:rPr>
          <w:rFonts w:cs="Times New Roman"/>
        </w:rPr>
        <w:t xml:space="preserve">---proven by </w:t>
      </w:r>
      <w:r w:rsidRPr="00DC7D2F">
        <w:rPr>
          <w:rFonts w:cs="Times New Roman"/>
          <w:u w:val="single"/>
        </w:rPr>
        <w:t>consumer spending</w:t>
      </w:r>
      <w:r w:rsidRPr="00DC7D2F">
        <w:rPr>
          <w:rFonts w:cs="Times New Roman"/>
        </w:rPr>
        <w:t xml:space="preserve">, </w:t>
      </w:r>
      <w:r w:rsidRPr="00DC7D2F">
        <w:rPr>
          <w:rFonts w:cs="Times New Roman"/>
          <w:u w:val="single"/>
        </w:rPr>
        <w:t>families</w:t>
      </w:r>
      <w:r w:rsidRPr="00DC7D2F">
        <w:rPr>
          <w:rFonts w:cs="Times New Roman"/>
        </w:rPr>
        <w:t xml:space="preserve">, </w:t>
      </w:r>
      <w:r w:rsidRPr="00DC7D2F">
        <w:rPr>
          <w:rFonts w:cs="Times New Roman"/>
          <w:u w:val="single"/>
        </w:rPr>
        <w:t>loans</w:t>
      </w:r>
      <w:r w:rsidRPr="00DC7D2F">
        <w:rPr>
          <w:rFonts w:cs="Times New Roman"/>
        </w:rPr>
        <w:t xml:space="preserve">, </w:t>
      </w:r>
      <w:r w:rsidRPr="00DC7D2F">
        <w:rPr>
          <w:rFonts w:cs="Times New Roman"/>
          <w:u w:val="single"/>
        </w:rPr>
        <w:t>pandemic recovery</w:t>
      </w:r>
      <w:r w:rsidRPr="00DC7D2F">
        <w:rPr>
          <w:rFonts w:cs="Times New Roman"/>
        </w:rPr>
        <w:t xml:space="preserve">, high </w:t>
      </w:r>
      <w:r w:rsidRPr="00DC7D2F">
        <w:rPr>
          <w:rFonts w:cs="Times New Roman"/>
          <w:u w:val="single"/>
        </w:rPr>
        <w:t>borrowing costs</w:t>
      </w:r>
      <w:r w:rsidRPr="00DC7D2F">
        <w:rPr>
          <w:rFonts w:cs="Times New Roman"/>
        </w:rPr>
        <w:t xml:space="preserve">, </w:t>
      </w:r>
      <w:r w:rsidRPr="00DC7D2F">
        <w:rPr>
          <w:rFonts w:cs="Times New Roman"/>
          <w:u w:val="single"/>
        </w:rPr>
        <w:t>home sales</w:t>
      </w:r>
      <w:r w:rsidRPr="00DC7D2F">
        <w:rPr>
          <w:rFonts w:cs="Times New Roman"/>
        </w:rPr>
        <w:t xml:space="preserve">, </w:t>
      </w:r>
      <w:r w:rsidRPr="00DC7D2F">
        <w:rPr>
          <w:rFonts w:cs="Times New Roman"/>
          <w:u w:val="single"/>
        </w:rPr>
        <w:t>manufacturing</w:t>
      </w:r>
      <w:r w:rsidRPr="00DC7D2F">
        <w:rPr>
          <w:rFonts w:cs="Times New Roman"/>
        </w:rPr>
        <w:t xml:space="preserve">, </w:t>
      </w:r>
      <w:r w:rsidRPr="00DC7D2F">
        <w:rPr>
          <w:rFonts w:cs="Times New Roman"/>
          <w:u w:val="single"/>
        </w:rPr>
        <w:t>factories</w:t>
      </w:r>
      <w:r w:rsidRPr="00DC7D2F">
        <w:rPr>
          <w:rFonts w:cs="Times New Roman"/>
        </w:rPr>
        <w:t xml:space="preserve">, AND </w:t>
      </w:r>
      <w:r w:rsidRPr="00DC7D2F">
        <w:rPr>
          <w:rFonts w:cs="Times New Roman"/>
          <w:u w:val="single"/>
        </w:rPr>
        <w:t>unemployment rate</w:t>
      </w:r>
      <w:r w:rsidRPr="00DC7D2F">
        <w:rPr>
          <w:rFonts w:cs="Times New Roman"/>
        </w:rPr>
        <w:t>.</w:t>
      </w:r>
    </w:p>
    <w:p w14:paraId="0DC79716" w14:textId="77777777" w:rsidR="000C72D0" w:rsidRPr="00DC7D2F" w:rsidRDefault="000C72D0" w:rsidP="000C72D0">
      <w:pPr>
        <w:rPr>
          <w:rFonts w:cs="Times New Roman"/>
          <w:sz w:val="18"/>
          <w:szCs w:val="18"/>
        </w:rPr>
      </w:pPr>
      <w:r w:rsidRPr="00DC7D2F">
        <w:rPr>
          <w:rFonts w:cs="Times New Roman"/>
          <w:b/>
          <w:bCs/>
          <w:sz w:val="26"/>
          <w:szCs w:val="26"/>
        </w:rPr>
        <w:t>Bhattarai 7/25</w:t>
      </w:r>
      <w:r w:rsidRPr="00DC7D2F">
        <w:rPr>
          <w:rFonts w:cs="Times New Roman"/>
          <w:b/>
          <w:bCs/>
        </w:rPr>
        <w:t xml:space="preserve"> </w:t>
      </w:r>
      <w:r w:rsidRPr="00DC7D2F">
        <w:rPr>
          <w:rFonts w:cs="Times New Roman"/>
          <w:sz w:val="18"/>
          <w:szCs w:val="18"/>
        </w:rPr>
        <w:t>Abha Bhattarai is the economics correspondent for The Washington Post. She previously covered retail for the publication, and has also written for the New York Times, Wall Street Journal, Reuters and Tampa Bay Times. Education: Northwestern University, Medill School of Journalism</w:t>
      </w:r>
      <w:r w:rsidRPr="00DC7D2F">
        <w:rPr>
          <w:rFonts w:cs="Times New Roman"/>
          <w:b/>
          <w:bCs/>
          <w:sz w:val="18"/>
          <w:szCs w:val="18"/>
        </w:rPr>
        <w:t xml:space="preserve">. </w:t>
      </w:r>
      <w:r w:rsidRPr="00DC7D2F">
        <w:rPr>
          <w:rFonts w:cs="Times New Roman"/>
          <w:sz w:val="18"/>
          <w:szCs w:val="18"/>
        </w:rPr>
        <w:t>7/25/24;</w:t>
      </w:r>
      <w:r w:rsidRPr="00DC7D2F">
        <w:rPr>
          <w:rFonts w:cs="Times New Roman"/>
          <w:b/>
          <w:bCs/>
          <w:sz w:val="18"/>
          <w:szCs w:val="18"/>
        </w:rPr>
        <w:t xml:space="preserve"> </w:t>
      </w:r>
      <w:r w:rsidRPr="00DC7D2F">
        <w:rPr>
          <w:rFonts w:cs="Times New Roman"/>
          <w:sz w:val="18"/>
          <w:szCs w:val="18"/>
        </w:rPr>
        <w:t>https://www.washingtonpost.com/business/2024/07/25/gdp-q2-economy</w:t>
      </w:r>
      <w:r w:rsidRPr="00DC7D2F">
        <w:rPr>
          <w:rFonts w:cs="Times New Roman"/>
          <w:b/>
          <w:bCs/>
          <w:sz w:val="18"/>
          <w:szCs w:val="18"/>
        </w:rPr>
        <w:t xml:space="preserve">/ </w:t>
      </w:r>
      <w:r w:rsidRPr="00DC7D2F">
        <w:rPr>
          <w:rFonts w:cs="Times New Roman"/>
          <w:sz w:val="18"/>
          <w:szCs w:val="18"/>
        </w:rPr>
        <w:t xml:space="preserve">“U.S. economy grew 2.8% in second quarter, a robust unexpected strengthening” </w:t>
      </w:r>
      <w:r w:rsidRPr="00DC7D2F">
        <w:rPr>
          <w:rFonts w:cs="Times New Roman"/>
          <w:i/>
          <w:iCs/>
          <w:sz w:val="18"/>
          <w:szCs w:val="18"/>
        </w:rPr>
        <w:t xml:space="preserve">The Washington Post </w:t>
      </w:r>
      <w:r w:rsidRPr="00DC7D2F">
        <w:rPr>
          <w:rFonts w:cs="Times New Roman"/>
          <w:sz w:val="18"/>
          <w:szCs w:val="18"/>
        </w:rPr>
        <w:t>] //NWS</w:t>
      </w:r>
    </w:p>
    <w:p w14:paraId="794C8D34" w14:textId="3AF6354F" w:rsidR="000C72D0" w:rsidRDefault="000C72D0" w:rsidP="000C72D0">
      <w:pPr>
        <w:rPr>
          <w:rFonts w:cs="Times New Roman"/>
          <w:sz w:val="13"/>
          <w:szCs w:val="13"/>
        </w:rPr>
      </w:pPr>
      <w:r w:rsidRPr="00DC7D2F">
        <w:rPr>
          <w:rFonts w:cs="Times New Roman"/>
          <w:u w:val="single"/>
        </w:rPr>
        <w:t xml:space="preserve">But </w:t>
      </w:r>
      <w:r w:rsidRPr="00EE61FC">
        <w:rPr>
          <w:rFonts w:cs="Times New Roman"/>
          <w:b/>
          <w:bCs/>
          <w:highlight w:val="cyan"/>
          <w:u w:val="single"/>
        </w:rPr>
        <w:t>economists say</w:t>
      </w:r>
      <w:r w:rsidRPr="00EE61FC">
        <w:rPr>
          <w:rFonts w:cs="Times New Roman"/>
          <w:highlight w:val="cyan"/>
          <w:u w:val="single"/>
        </w:rPr>
        <w:t xml:space="preserve"> </w:t>
      </w:r>
      <w:r w:rsidRPr="00DC7D2F">
        <w:rPr>
          <w:rFonts w:cs="Times New Roman"/>
          <w:u w:val="single"/>
        </w:rPr>
        <w:t xml:space="preserve">the pickup in </w:t>
      </w:r>
      <w:r w:rsidRPr="00EE61FC">
        <w:rPr>
          <w:rFonts w:cs="Times New Roman"/>
          <w:b/>
          <w:bCs/>
          <w:highlight w:val="cyan"/>
          <w:u w:val="single"/>
        </w:rPr>
        <w:t>economic growth</w:t>
      </w:r>
      <w:r w:rsidRPr="00DC7D2F">
        <w:rPr>
          <w:rFonts w:cs="Times New Roman"/>
          <w:u w:val="single"/>
        </w:rPr>
        <w:t xml:space="preserve">, and </w:t>
      </w:r>
      <w:r w:rsidRPr="00EE61FC">
        <w:rPr>
          <w:rFonts w:cs="Times New Roman"/>
          <w:b/>
          <w:bCs/>
          <w:highlight w:val="cyan"/>
          <w:u w:val="single"/>
        </w:rPr>
        <w:t>consumer spending</w:t>
      </w:r>
      <w:r w:rsidRPr="00EE61FC">
        <w:rPr>
          <w:rFonts w:cs="Times New Roman"/>
          <w:highlight w:val="cyan"/>
          <w:u w:val="single"/>
        </w:rPr>
        <w:t xml:space="preserve"> </w:t>
      </w:r>
      <w:r w:rsidRPr="00DC7D2F">
        <w:rPr>
          <w:rFonts w:cs="Times New Roman"/>
          <w:u w:val="single"/>
        </w:rPr>
        <w:t xml:space="preserve">in particular, </w:t>
      </w:r>
      <w:r w:rsidRPr="00EE61FC">
        <w:rPr>
          <w:rFonts w:cs="Times New Roman"/>
          <w:b/>
          <w:bCs/>
          <w:sz w:val="26"/>
          <w:szCs w:val="26"/>
          <w:highlight w:val="cyan"/>
          <w:u w:val="single"/>
        </w:rPr>
        <w:t>isn’t expected to last long term</w:t>
      </w:r>
      <w:r w:rsidRPr="00EE61FC">
        <w:rPr>
          <w:rFonts w:cs="Times New Roman"/>
          <w:b/>
          <w:bCs/>
          <w:highlight w:val="cyan"/>
          <w:u w:val="single"/>
        </w:rPr>
        <w:t>.</w:t>
      </w:r>
      <w:r w:rsidRPr="00EE61FC">
        <w:rPr>
          <w:rFonts w:cs="Times New Roman"/>
          <w:highlight w:val="cyan"/>
          <w:u w:val="single"/>
        </w:rPr>
        <w:t xml:space="preserve"> </w:t>
      </w:r>
      <w:r w:rsidRPr="00DC7D2F">
        <w:rPr>
          <w:rFonts w:cs="Times New Roman"/>
          <w:b/>
          <w:bCs/>
          <w:u w:val="single"/>
        </w:rPr>
        <w:t>Many</w:t>
      </w:r>
      <w:r w:rsidRPr="00DC7D2F">
        <w:rPr>
          <w:rFonts w:cs="Times New Roman"/>
          <w:u w:val="single"/>
        </w:rPr>
        <w:t xml:space="preserve"> </w:t>
      </w:r>
      <w:r w:rsidRPr="00EE61FC">
        <w:rPr>
          <w:rFonts w:cs="Times New Roman"/>
          <w:b/>
          <w:bCs/>
          <w:highlight w:val="cyan"/>
          <w:u w:val="single"/>
        </w:rPr>
        <w:t>lower- and middle-income families</w:t>
      </w:r>
      <w:r w:rsidRPr="00EE61FC">
        <w:rPr>
          <w:rFonts w:cs="Times New Roman"/>
          <w:highlight w:val="cyan"/>
          <w:u w:val="single"/>
        </w:rPr>
        <w:t xml:space="preserve"> are </w:t>
      </w:r>
      <w:r w:rsidRPr="00EE61FC">
        <w:rPr>
          <w:rFonts w:cs="Times New Roman"/>
          <w:b/>
          <w:bCs/>
          <w:highlight w:val="cyan"/>
          <w:u w:val="single"/>
        </w:rPr>
        <w:t>struggling</w:t>
      </w:r>
      <w:r w:rsidRPr="00EE61FC">
        <w:rPr>
          <w:rFonts w:cs="Times New Roman"/>
          <w:highlight w:val="cyan"/>
          <w:u w:val="single"/>
        </w:rPr>
        <w:t xml:space="preserve"> to </w:t>
      </w:r>
      <w:r w:rsidRPr="00EE61FC">
        <w:rPr>
          <w:rFonts w:cs="Times New Roman"/>
          <w:b/>
          <w:bCs/>
          <w:highlight w:val="cyan"/>
          <w:u w:val="single"/>
        </w:rPr>
        <w:t>cover</w:t>
      </w:r>
      <w:r w:rsidRPr="00EE61FC">
        <w:rPr>
          <w:rFonts w:cs="Times New Roman"/>
          <w:highlight w:val="cyan"/>
          <w:u w:val="single"/>
        </w:rPr>
        <w:t xml:space="preserve"> basics, and</w:t>
      </w:r>
      <w:r w:rsidRPr="00DC7D2F">
        <w:rPr>
          <w:rFonts w:cs="Times New Roman"/>
          <w:u w:val="single"/>
        </w:rPr>
        <w:t xml:space="preserve"> more </w:t>
      </w:r>
      <w:r w:rsidRPr="00EE61FC">
        <w:rPr>
          <w:rFonts w:cs="Times New Roman"/>
          <w:b/>
          <w:bCs/>
          <w:highlight w:val="cyan"/>
          <w:u w:val="single"/>
        </w:rPr>
        <w:t>people are falling behind</w:t>
      </w:r>
      <w:r w:rsidRPr="00EE61FC">
        <w:rPr>
          <w:rFonts w:cs="Times New Roman"/>
          <w:highlight w:val="cyan"/>
          <w:u w:val="single"/>
        </w:rPr>
        <w:t xml:space="preserve"> on loan payments.</w:t>
      </w:r>
      <w:r w:rsidRPr="00DC7D2F">
        <w:rPr>
          <w:rFonts w:cs="Times New Roman"/>
          <w:u w:val="single"/>
        </w:rPr>
        <w:t xml:space="preserve"> The </w:t>
      </w:r>
      <w:r w:rsidRPr="00EE61FC">
        <w:rPr>
          <w:rFonts w:cs="Times New Roman"/>
          <w:b/>
          <w:bCs/>
          <w:highlight w:val="cyan"/>
          <w:u w:val="single"/>
        </w:rPr>
        <w:t>rapid recovery since</w:t>
      </w:r>
      <w:r w:rsidRPr="00DC7D2F">
        <w:rPr>
          <w:rFonts w:cs="Times New Roman"/>
          <w:u w:val="single"/>
        </w:rPr>
        <w:t xml:space="preserve"> the onset of the </w:t>
      </w:r>
      <w:r w:rsidRPr="00EE61FC">
        <w:rPr>
          <w:rFonts w:cs="Times New Roman"/>
          <w:b/>
          <w:bCs/>
          <w:highlight w:val="cyan"/>
          <w:u w:val="single"/>
        </w:rPr>
        <w:t>pandemic</w:t>
      </w:r>
      <w:r w:rsidRPr="00DC7D2F">
        <w:rPr>
          <w:rFonts w:cs="Times New Roman"/>
          <w:u w:val="single"/>
        </w:rPr>
        <w:t xml:space="preserve"> has </w:t>
      </w:r>
      <w:r w:rsidRPr="00EE61FC">
        <w:rPr>
          <w:rFonts w:cs="Times New Roman"/>
          <w:b/>
          <w:bCs/>
          <w:highlight w:val="cyan"/>
          <w:u w:val="single"/>
        </w:rPr>
        <w:t>recently lost steam</w:t>
      </w:r>
      <w:r w:rsidRPr="00DC7D2F">
        <w:rPr>
          <w:rFonts w:cs="Times New Roman"/>
          <w:u w:val="single"/>
        </w:rPr>
        <w:t xml:space="preserve">, </w:t>
      </w:r>
      <w:r w:rsidRPr="00EE61FC">
        <w:rPr>
          <w:rFonts w:cs="Times New Roman"/>
          <w:highlight w:val="cyan"/>
          <w:u w:val="single"/>
        </w:rPr>
        <w:t xml:space="preserve">as </w:t>
      </w:r>
      <w:r w:rsidRPr="00EE61FC">
        <w:rPr>
          <w:rFonts w:cs="Times New Roman"/>
          <w:b/>
          <w:bCs/>
          <w:highlight w:val="cyan"/>
          <w:u w:val="single"/>
        </w:rPr>
        <w:t>high borrowing costs force households and businesses</w:t>
      </w:r>
      <w:r w:rsidRPr="00EE61FC">
        <w:rPr>
          <w:rFonts w:cs="Times New Roman"/>
          <w:highlight w:val="cyan"/>
          <w:u w:val="single"/>
        </w:rPr>
        <w:t xml:space="preserve"> to </w:t>
      </w:r>
      <w:r w:rsidRPr="00EE61FC">
        <w:rPr>
          <w:rFonts w:cs="Times New Roman"/>
          <w:b/>
          <w:bCs/>
          <w:highlight w:val="cyan"/>
          <w:u w:val="single"/>
        </w:rPr>
        <w:t>rethink</w:t>
      </w:r>
      <w:r w:rsidRPr="00EE61FC">
        <w:rPr>
          <w:rFonts w:cs="Times New Roman"/>
          <w:highlight w:val="cyan"/>
          <w:u w:val="single"/>
        </w:rPr>
        <w:t xml:space="preserve"> spending. Home sales have </w:t>
      </w:r>
      <w:r w:rsidRPr="00EE61FC">
        <w:rPr>
          <w:rFonts w:cs="Times New Roman"/>
          <w:b/>
          <w:bCs/>
          <w:highlight w:val="cyan"/>
          <w:u w:val="single"/>
        </w:rPr>
        <w:t>stalled</w:t>
      </w:r>
      <w:r w:rsidRPr="00EE61FC">
        <w:rPr>
          <w:rFonts w:cs="Times New Roman"/>
          <w:highlight w:val="cyan"/>
          <w:u w:val="single"/>
        </w:rPr>
        <w:t>, manufacturing is slowing, and factories are seeing a drop-off in demand for U.S.-made goods.</w:t>
      </w:r>
      <w:r w:rsidRPr="00DC7D2F">
        <w:rPr>
          <w:rFonts w:cs="Times New Roman"/>
          <w:u w:val="single"/>
        </w:rPr>
        <w:t xml:space="preserve"> Meanwhile, the </w:t>
      </w:r>
      <w:r w:rsidRPr="00EE61FC">
        <w:rPr>
          <w:rFonts w:cs="Times New Roman"/>
          <w:highlight w:val="cyan"/>
          <w:u w:val="single"/>
        </w:rPr>
        <w:t>unemployment rate</w:t>
      </w:r>
      <w:r w:rsidRPr="00DC7D2F">
        <w:rPr>
          <w:rFonts w:cs="Times New Roman"/>
          <w:u w:val="single"/>
        </w:rPr>
        <w:t xml:space="preserve"> — at 4.1 percent as of June — has </w:t>
      </w:r>
      <w:r w:rsidRPr="00EE61FC">
        <w:rPr>
          <w:rFonts w:cs="Times New Roman"/>
          <w:highlight w:val="cyan"/>
          <w:u w:val="single"/>
        </w:rPr>
        <w:t>edged up</w:t>
      </w:r>
      <w:r w:rsidRPr="00DC7D2F">
        <w:rPr>
          <w:rFonts w:cs="Times New Roman"/>
          <w:u w:val="single"/>
        </w:rPr>
        <w:t xml:space="preserve"> for </w:t>
      </w:r>
      <w:r w:rsidRPr="00EE61FC">
        <w:rPr>
          <w:rFonts w:cs="Times New Roman"/>
          <w:highlight w:val="cyan"/>
          <w:u w:val="single"/>
        </w:rPr>
        <w:t>three straight months.</w:t>
      </w:r>
      <w:r w:rsidRPr="00DC7D2F">
        <w:rPr>
          <w:rFonts w:cs="Times New Roman"/>
          <w:u w:val="single"/>
        </w:rPr>
        <w:t xml:space="preserve"> </w:t>
      </w:r>
      <w:r w:rsidRPr="00DC7D2F">
        <w:rPr>
          <w:rFonts w:cs="Times New Roman"/>
          <w:sz w:val="13"/>
          <w:szCs w:val="13"/>
        </w:rPr>
        <w:t xml:space="preserve">Still, economists say a gradual cool-down is a welcome reprieve from years of too-hot growth that stoked inflation. The labor market remains strong, and consumers are still spending, albeit with less gusto than they were a year ago. A recent boost in inventory has helped lower prices and drive sales at Mohawk Chevrolet, a car dealership in Ballston Spa, N.Y. After years of pandemic-related shortages and hiccups, president Andy Guelcher says he has finally been able to build up his stock of cars. “We’re rebalancing after what was very, very light inventory in 2023,” he said. “As a result of that, pricing has gotten more competitive, and we’re starting to see a lot more consumers pop up. They were waiting for a deal, and now they can get one.” The surprisingly upbeat GDP report adds new uncertainty to whether the Federal Reserve will start cutting interest rates in September, as previously expected. The central bank has kept borrowing costs at a two-decade high since last summer to temper inflation. In congressional testimony this month, Fed Chair Jerome H. Powell said the United States is “no longer an overheated economy,” thanks in large part to a moderating labor market. “Conditions have returned to about where they stood on the eve of the pandemic: strong, but not overheated,” he added. </w:t>
      </w:r>
    </w:p>
    <w:p w14:paraId="200BF888" w14:textId="77777777" w:rsidR="000C72D0" w:rsidRPr="00BA48C2" w:rsidRDefault="000C72D0" w:rsidP="000C72D0">
      <w:pPr>
        <w:pStyle w:val="Heading4"/>
        <w:rPr>
          <w:rFonts w:eastAsia="Times New Roman"/>
        </w:rPr>
      </w:pPr>
      <w:r w:rsidRPr="00BA48C2">
        <w:rPr>
          <w:rFonts w:eastAsia="Times New Roman"/>
        </w:rPr>
        <w:t>Recession NOW</w:t>
      </w:r>
      <w:r>
        <w:rPr>
          <w:rFonts w:eastAsia="Times New Roman"/>
        </w:rPr>
        <w:t xml:space="preserve"> – top predictors</w:t>
      </w:r>
    </w:p>
    <w:p w14:paraId="064A3581" w14:textId="77777777" w:rsidR="000C72D0" w:rsidRDefault="000C72D0" w:rsidP="000C72D0">
      <w:pPr>
        <w:spacing w:after="0" w:line="240" w:lineRule="auto"/>
        <w:rPr>
          <w:rFonts w:eastAsia="Times New Roman" w:cs="Times New Roman"/>
        </w:rPr>
      </w:pPr>
      <w:r w:rsidRPr="00BA48C2">
        <w:rPr>
          <w:rFonts w:eastAsia="Times New Roman" w:cs="Times New Roman"/>
          <w:b/>
          <w:bCs/>
          <w:sz w:val="26"/>
          <w:szCs w:val="26"/>
        </w:rPr>
        <w:t xml:space="preserve">Cloonan </w:t>
      </w:r>
      <w:r>
        <w:rPr>
          <w:rFonts w:eastAsia="Times New Roman" w:cs="Times New Roman"/>
          <w:b/>
          <w:bCs/>
          <w:sz w:val="26"/>
          <w:szCs w:val="26"/>
        </w:rPr>
        <w:t>7-19</w:t>
      </w:r>
      <w:r w:rsidRPr="00BA48C2">
        <w:rPr>
          <w:rFonts w:eastAsia="Times New Roman" w:cs="Times New Roman"/>
          <w:b/>
          <w:bCs/>
          <w:sz w:val="26"/>
          <w:szCs w:val="26"/>
        </w:rPr>
        <w:t xml:space="preserve"> </w:t>
      </w:r>
      <w:r w:rsidRPr="00BA48C2">
        <w:rPr>
          <w:rFonts w:eastAsia="Times New Roman" w:cs="Times New Roman"/>
        </w:rPr>
        <w:t>[Kelly Cloonan, "The 'greatest bubble in human history' is close to bursting, black-swan investor Mark Spitznagel says", 7-19-2024, Markets Insider, https://markets.businessinsider.com/news/stocks/stock-market-bubble-close-to-bursting-mark-spitznagel-black-swan-2024-7] //nw-avis</w:t>
      </w:r>
    </w:p>
    <w:p w14:paraId="67F33CE6" w14:textId="77777777" w:rsidR="000C72D0" w:rsidRPr="00BA48C2" w:rsidRDefault="000C72D0" w:rsidP="000C72D0">
      <w:pPr>
        <w:spacing w:after="0" w:line="240" w:lineRule="auto"/>
        <w:rPr>
          <w:rFonts w:eastAsia="Times New Roman" w:cs="Times New Roman"/>
        </w:rPr>
      </w:pPr>
    </w:p>
    <w:p w14:paraId="3E25E6B6" w14:textId="546D3AFC" w:rsidR="000C72D0" w:rsidRDefault="000C72D0" w:rsidP="000C72D0">
      <w:pPr>
        <w:rPr>
          <w:rStyle w:val="Emphasis"/>
        </w:rPr>
      </w:pPr>
      <w:r w:rsidRPr="00BA48C2">
        <w:rPr>
          <w:sz w:val="16"/>
        </w:rPr>
        <w:t xml:space="preserve"> </w:t>
      </w:r>
      <w:r w:rsidRPr="00BA48C2">
        <w:rPr>
          <w:rStyle w:val="Emphasis"/>
        </w:rPr>
        <w:t>A black-swan investor, Mark Spitznagel, says the stock market is heading for a historic sell-off</w:t>
      </w:r>
      <w:r w:rsidRPr="00BA48C2">
        <w:rPr>
          <w:sz w:val="16"/>
        </w:rPr>
        <w:t xml:space="preserve">, reiterating an uberbearish warning for investors who are getting comfortable with steady stock gains amid the frenzy over artificial intelligence. In a </w:t>
      </w:r>
      <w:hyperlink r:id="rId14" w:tgtFrame="_blank" w:history="1">
        <w:r w:rsidRPr="00BA48C2">
          <w:rPr>
            <w:rStyle w:val="Hyperlink"/>
            <w:sz w:val="16"/>
          </w:rPr>
          <w:t>recent interview with The Wall Street Journal</w:t>
        </w:r>
      </w:hyperlink>
      <w:r w:rsidRPr="00BA48C2">
        <w:rPr>
          <w:sz w:val="16"/>
        </w:rPr>
        <w:t xml:space="preserve">, Spitznagel said the </w:t>
      </w:r>
      <w:r w:rsidRPr="00BA48C2">
        <w:rPr>
          <w:rStyle w:val="StyleUnderline"/>
        </w:rPr>
        <w:t>yearslong rally in the stock market amounted to the "</w:t>
      </w:r>
      <w:r w:rsidRPr="00BA48C2">
        <w:rPr>
          <w:rStyle w:val="Emphasis"/>
        </w:rPr>
        <w:t>greatest bubble in human history</w:t>
      </w:r>
      <w:r w:rsidRPr="00BA48C2">
        <w:rPr>
          <w:rStyle w:val="StyleUnderline"/>
        </w:rPr>
        <w:t>."</w:t>
      </w:r>
      <w:r w:rsidRPr="00BA48C2">
        <w:rPr>
          <w:sz w:val="16"/>
        </w:rPr>
        <w:t xml:space="preserve"> He pointed to similarities with the dot-com bubble, when investors poured money into tech stocks before the frenzy fizzled and the Nasdaq crashed in 2000. "You don't feel like a fool for making a bearish argument," he told the Journal. </w:t>
      </w:r>
      <w:r w:rsidRPr="00BA48C2">
        <w:rPr>
          <w:rStyle w:val="StyleUnderline"/>
        </w:rPr>
        <w:t xml:space="preserve">But Spitznagel said the bubble — and the impact of its bursting — </w:t>
      </w:r>
      <w:r w:rsidRPr="00BA48C2">
        <w:rPr>
          <w:rStyle w:val="Emphasis"/>
        </w:rPr>
        <w:t>would be even more extreme</w:t>
      </w:r>
      <w:r w:rsidRPr="00BA48C2">
        <w:rPr>
          <w:rStyle w:val="StyleUnderline"/>
        </w:rPr>
        <w:t xml:space="preserve"> this time around</w:t>
      </w:r>
      <w:r w:rsidRPr="00BA48C2">
        <w:rPr>
          <w:sz w:val="16"/>
        </w:rPr>
        <w:t xml:space="preserve">, </w:t>
      </w:r>
      <w:r w:rsidRPr="00BA48C2">
        <w:rPr>
          <w:rStyle w:val="StyleUnderline"/>
        </w:rPr>
        <w:t>as the government's</w:t>
      </w:r>
      <w:r>
        <w:rPr>
          <w:rStyle w:val="StyleUnderline"/>
        </w:rPr>
        <w:t xml:space="preserve"> </w:t>
      </w:r>
      <w:hyperlink r:id="rId15" w:tgtFrame="_blank" w:history="1">
        <w:r w:rsidRPr="00BA48C2">
          <w:rPr>
            <w:rStyle w:val="StyleUnderline"/>
          </w:rPr>
          <w:t>$34 trillion debt</w:t>
        </w:r>
      </w:hyperlink>
      <w:r>
        <w:rPr>
          <w:rStyle w:val="StyleUnderline"/>
        </w:rPr>
        <w:t xml:space="preserve"> </w:t>
      </w:r>
      <w:r w:rsidRPr="00BA48C2">
        <w:rPr>
          <w:rStyle w:val="StyleUnderline"/>
        </w:rPr>
        <w:t xml:space="preserve">would make it </w:t>
      </w:r>
      <w:r w:rsidRPr="00BA48C2">
        <w:rPr>
          <w:rStyle w:val="Emphasis"/>
        </w:rPr>
        <w:t>more difficult</w:t>
      </w:r>
      <w:r w:rsidRPr="00BA48C2">
        <w:rPr>
          <w:rStyle w:val="StyleUnderline"/>
        </w:rPr>
        <w:t xml:space="preserve"> for the Federal Reserve to turn the economy around </w:t>
      </w:r>
      <w:r w:rsidRPr="00BA48C2">
        <w:rPr>
          <w:rStyle w:val="Emphasis"/>
        </w:rPr>
        <w:t>in time to avoid a recession</w:t>
      </w:r>
      <w:r w:rsidRPr="00BA48C2">
        <w:rPr>
          <w:rStyle w:val="StyleUnderline"/>
        </w:rPr>
        <w:t>.</w:t>
      </w:r>
      <w:r>
        <w:rPr>
          <w:rStyle w:val="StyleUnderline"/>
        </w:rPr>
        <w:t xml:space="preserve"> </w:t>
      </w:r>
      <w:r w:rsidRPr="00BA48C2">
        <w:rPr>
          <w:sz w:val="16"/>
        </w:rPr>
        <w:t xml:space="preserve">Spitznagel said the current rally would likely continue for months as inflation continues to fall and the Fed eases monetary policy, adding that stocks could soon lose over half their value in a subsequent sell-off. In short, Spitznagel said </w:t>
      </w:r>
      <w:r w:rsidRPr="00BA48C2">
        <w:rPr>
          <w:rStyle w:val="StyleUnderline"/>
        </w:rPr>
        <w:t>the situation in markets was a "</w:t>
      </w:r>
      <w:hyperlink r:id="rId16" w:tgtFrame="_blank" w:history="1">
        <w:r w:rsidRPr="00BA48C2">
          <w:rPr>
            <w:rStyle w:val="StyleUnderline"/>
          </w:rPr>
          <w:t>mega-tinderbox-time bomb</w:t>
        </w:r>
      </w:hyperlink>
      <w:r w:rsidRPr="00BA48C2">
        <w:rPr>
          <w:rStyle w:val="StyleUnderline"/>
        </w:rPr>
        <w:t>."</w:t>
      </w:r>
      <w:r>
        <w:rPr>
          <w:rStyle w:val="StyleUnderline"/>
        </w:rPr>
        <w:t xml:space="preserve"> </w:t>
      </w:r>
      <w:r w:rsidRPr="00BA48C2">
        <w:rPr>
          <w:sz w:val="16"/>
        </w:rPr>
        <w:t xml:space="preserve">"I think we're on the way to something really, really bad — but of course I'd say that," Spitznagel said. Spitznagel's Universa Investments fund bets on "black swan" events moving markets. He made billions during the 2008 stock-market crash, the 2015 flash crash, and the onset of the COVID-19 pandemic in early 2020. He's been warning of a crash since January 2023, so while it's </w:t>
      </w:r>
      <w:hyperlink r:id="rId17" w:tgtFrame="_blank" w:history="1">
        <w:r w:rsidRPr="00BA48C2">
          <w:rPr>
            <w:rStyle w:val="Hyperlink"/>
            <w:sz w:val="16"/>
          </w:rPr>
          <w:t>not the first time he's sounded the alarm</w:t>
        </w:r>
      </w:hyperlink>
      <w:r w:rsidRPr="00BA48C2">
        <w:rPr>
          <w:sz w:val="16"/>
        </w:rPr>
        <w:t xml:space="preserve">, he said </w:t>
      </w:r>
      <w:r w:rsidRPr="00BA48C2">
        <w:rPr>
          <w:rStyle w:val="Emphasis"/>
        </w:rPr>
        <w:t>the timeline of a coming crisis was clearer now and that a recession could be in sight before the end of the year.</w:t>
      </w:r>
    </w:p>
    <w:p w14:paraId="4BF47870" w14:textId="77777777" w:rsidR="000C72D0" w:rsidRDefault="000C72D0" w:rsidP="000C72D0">
      <w:pPr>
        <w:rPr>
          <w:rStyle w:val="Emphasis"/>
        </w:rPr>
      </w:pPr>
    </w:p>
    <w:p w14:paraId="057BD5C7" w14:textId="77777777" w:rsidR="000C72D0" w:rsidRPr="00FC187F" w:rsidRDefault="000C72D0" w:rsidP="000C72D0">
      <w:pPr>
        <w:pStyle w:val="Heading4"/>
        <w:rPr>
          <w:rFonts w:eastAsia="Times New Roman"/>
        </w:rPr>
      </w:pPr>
      <w:r w:rsidRPr="00FC187F">
        <w:rPr>
          <w:rFonts w:eastAsia="Times New Roman"/>
        </w:rPr>
        <w:t>third and fourth quarter growth is predicted to fall</w:t>
      </w:r>
    </w:p>
    <w:p w14:paraId="7AC4ED49" w14:textId="77777777" w:rsidR="000C72D0" w:rsidRPr="00FC187F" w:rsidRDefault="000C72D0" w:rsidP="000C72D0">
      <w:pPr>
        <w:spacing w:after="0" w:line="240" w:lineRule="auto"/>
        <w:rPr>
          <w:rFonts w:eastAsia="Times New Roman" w:cs="Times New Roman"/>
        </w:rPr>
      </w:pPr>
      <w:r>
        <w:rPr>
          <w:rFonts w:eastAsia="Times New Roman" w:cs="Times New Roman"/>
          <w:b/>
          <w:bCs/>
          <w:sz w:val="26"/>
          <w:szCs w:val="26"/>
        </w:rPr>
        <w:t>Mutikani 7-25</w:t>
      </w:r>
      <w:r w:rsidRPr="00FC187F">
        <w:rPr>
          <w:rFonts w:eastAsia="Times New Roman" w:cs="Times New Roman"/>
          <w:b/>
          <w:bCs/>
          <w:sz w:val="26"/>
          <w:szCs w:val="26"/>
        </w:rPr>
        <w:t xml:space="preserve"> </w:t>
      </w:r>
      <w:r w:rsidRPr="00FC187F">
        <w:rPr>
          <w:rFonts w:eastAsia="Times New Roman" w:cs="Times New Roman"/>
        </w:rPr>
        <w:t xml:space="preserve">[Mutikani, "US economy regains speed in second quarter; price pressures easing", 7-25-2024, Reuters, </w:t>
      </w:r>
      <w:hyperlink r:id="rId18" w:history="1">
        <w:r w:rsidRPr="003C0965">
          <w:rPr>
            <w:rStyle w:val="Hyperlink"/>
            <w:rFonts w:eastAsia="Times New Roman" w:cs="Times New Roman"/>
          </w:rPr>
          <w:t>https://www.reuters.com/markets/us/us-economic-growth-regains-steam-second-quarter-inflation-slows-2024-07-25/</w:t>
        </w:r>
      </w:hyperlink>
      <w:r>
        <w:rPr>
          <w:rFonts w:eastAsia="Times New Roman" w:cs="Times New Roman"/>
        </w:rPr>
        <w:t xml:space="preserve"> //nw-avis</w:t>
      </w:r>
      <w:r w:rsidRPr="00FC187F">
        <w:rPr>
          <w:rFonts w:eastAsia="Times New Roman" w:cs="Times New Roman"/>
        </w:rPr>
        <w:t>]</w:t>
      </w:r>
      <w:r>
        <w:rPr>
          <w:rFonts w:eastAsia="Times New Roman" w:cs="Times New Roman"/>
        </w:rPr>
        <w:t xml:space="preserve"> </w:t>
      </w:r>
    </w:p>
    <w:p w14:paraId="6FD010FA" w14:textId="77777777" w:rsidR="000C72D0" w:rsidRPr="00FC187F" w:rsidRDefault="000C72D0" w:rsidP="000C72D0">
      <w:pPr>
        <w:spacing w:after="0" w:line="240" w:lineRule="auto"/>
        <w:rPr>
          <w:rFonts w:eastAsia="Times New Roman" w:cs="Times New Roman"/>
          <w:sz w:val="24"/>
          <w:szCs w:val="24"/>
        </w:rPr>
      </w:pPr>
      <w:r w:rsidRPr="00FC187F">
        <w:rPr>
          <w:rFonts w:eastAsia="Times New Roman" w:cs="Times New Roman"/>
          <w:sz w:val="24"/>
          <w:szCs w:val="24"/>
        </w:rPr>
        <w:br/>
      </w:r>
    </w:p>
    <w:p w14:paraId="1C28477A" w14:textId="77777777" w:rsidR="000C72D0" w:rsidRDefault="000C72D0" w:rsidP="000C72D0">
      <w:pPr>
        <w:spacing w:after="0" w:line="240" w:lineRule="auto"/>
        <w:rPr>
          <w:rFonts w:eastAsia="Times New Roman" w:cs="Times New Roman"/>
          <w:sz w:val="16"/>
        </w:rPr>
      </w:pPr>
      <w:r w:rsidRPr="00FC187F">
        <w:rPr>
          <w:rStyle w:val="StyleUnderline"/>
        </w:rPr>
        <w:t>Despite the solid economic growth pace,</w:t>
      </w:r>
      <w:r w:rsidRPr="00FC187F">
        <w:rPr>
          <w:rStyle w:val="Emphasis"/>
        </w:rPr>
        <w:t xml:space="preserve"> </w:t>
      </w:r>
      <w:r w:rsidRPr="00EE61FC">
        <w:rPr>
          <w:rStyle w:val="Emphasis"/>
          <w:highlight w:val="cyan"/>
        </w:rPr>
        <w:t>the outlook for the second half</w:t>
      </w:r>
      <w:r w:rsidRPr="00FC187F">
        <w:rPr>
          <w:rStyle w:val="Emphasis"/>
        </w:rPr>
        <w:t xml:space="preserve"> of the year </w:t>
      </w:r>
      <w:r w:rsidRPr="00EE61FC">
        <w:rPr>
          <w:rStyle w:val="Emphasis"/>
          <w:highlight w:val="cyan"/>
        </w:rPr>
        <w:t>is hazy</w:t>
      </w:r>
      <w:r w:rsidRPr="00FC187F">
        <w:rPr>
          <w:rStyle w:val="Emphasis"/>
        </w:rPr>
        <w:t xml:space="preserve">. </w:t>
      </w:r>
      <w:r w:rsidRPr="00FC187F">
        <w:rPr>
          <w:rStyle w:val="StyleUnderline"/>
        </w:rPr>
        <w:t xml:space="preserve">The labor </w:t>
      </w:r>
      <w:r w:rsidRPr="00EE61FC">
        <w:rPr>
          <w:rStyle w:val="StyleUnderline"/>
          <w:highlight w:val="cyan"/>
        </w:rPr>
        <w:t>market is slowing</w:t>
      </w:r>
      <w:r w:rsidRPr="00FC187F">
        <w:rPr>
          <w:rFonts w:eastAsia="Times New Roman" w:cs="Times New Roman"/>
          <w:sz w:val="16"/>
        </w:rPr>
        <w:t xml:space="preserve">, which will impact wage gains. Though wages rose, </w:t>
      </w:r>
      <w:r w:rsidRPr="00FC187F">
        <w:rPr>
          <w:rStyle w:val="StyleUnderline"/>
        </w:rPr>
        <w:t>income at the disposal of households after adjusting for inflation and taxes increased more slowly last quarter</w:t>
      </w:r>
      <w:r w:rsidRPr="00FC187F">
        <w:rPr>
          <w:rFonts w:eastAsia="Times New Roman" w:cs="Times New Roman"/>
          <w:sz w:val="16"/>
        </w:rPr>
        <w:t xml:space="preserve">, rising at a 1.0% rate after climbing at a 1.3% pace in the first quarter. That meant </w:t>
      </w:r>
      <w:r w:rsidRPr="00FC187F">
        <w:rPr>
          <w:rStyle w:val="StyleUnderline"/>
        </w:rPr>
        <w:t>consumers turned to savings and also saved less</w:t>
      </w:r>
      <w:r w:rsidRPr="00FC187F">
        <w:rPr>
          <w:rFonts w:eastAsia="Times New Roman" w:cs="Times New Roman"/>
          <w:sz w:val="16"/>
        </w:rPr>
        <w:t xml:space="preserve"> to fund their spending last quarter. </w:t>
      </w:r>
      <w:r w:rsidRPr="00FC187F">
        <w:rPr>
          <w:rStyle w:val="Emphasis"/>
        </w:rPr>
        <w:t xml:space="preserve">The </w:t>
      </w:r>
      <w:r w:rsidRPr="00EE61FC">
        <w:rPr>
          <w:rStyle w:val="Emphasis"/>
          <w:highlight w:val="cyan"/>
        </w:rPr>
        <w:t>saving rate fell</w:t>
      </w:r>
      <w:r w:rsidRPr="00FC187F">
        <w:rPr>
          <w:rStyle w:val="Emphasis"/>
        </w:rPr>
        <w:t xml:space="preserve"> to 3.5%</w:t>
      </w:r>
      <w:r w:rsidRPr="00FC187F">
        <w:rPr>
          <w:rFonts w:eastAsia="Times New Roman" w:cs="Times New Roman"/>
          <w:sz w:val="16"/>
        </w:rPr>
        <w:t xml:space="preserve"> from 3.8% in the January-March period and is now well below its pre-pandemic average. </w:t>
      </w:r>
      <w:r w:rsidRPr="00FC187F">
        <w:rPr>
          <w:rStyle w:val="Emphasis"/>
        </w:rPr>
        <w:t xml:space="preserve">Economists also estimate that much of the Fed's rate </w:t>
      </w:r>
      <w:r w:rsidRPr="00EE61FC">
        <w:rPr>
          <w:rStyle w:val="Emphasis"/>
          <w:highlight w:val="cyan"/>
        </w:rPr>
        <w:t>hikes is</w:t>
      </w:r>
      <w:r w:rsidRPr="00FC187F">
        <w:rPr>
          <w:rStyle w:val="Emphasis"/>
        </w:rPr>
        <w:t xml:space="preserve"> still </w:t>
      </w:r>
      <w:r w:rsidRPr="00EE61FC">
        <w:rPr>
          <w:rStyle w:val="Emphasis"/>
          <w:highlight w:val="cyan"/>
        </w:rPr>
        <w:t>to be felt</w:t>
      </w:r>
      <w:r w:rsidRPr="00FC187F">
        <w:rPr>
          <w:rFonts w:eastAsia="Times New Roman" w:cs="Times New Roman"/>
          <w:sz w:val="16"/>
        </w:rPr>
        <w:t xml:space="preserve">. </w:t>
      </w:r>
      <w:r w:rsidRPr="00FC187F">
        <w:rPr>
          <w:rStyle w:val="StyleUnderline"/>
        </w:rPr>
        <w:t xml:space="preserve">State and local </w:t>
      </w:r>
      <w:r w:rsidRPr="00EE61FC">
        <w:rPr>
          <w:rStyle w:val="StyleUnderline"/>
          <w:highlight w:val="cyan"/>
        </w:rPr>
        <w:t>government</w:t>
      </w:r>
      <w:r w:rsidRPr="00FC187F">
        <w:rPr>
          <w:rStyle w:val="StyleUnderline"/>
        </w:rPr>
        <w:t xml:space="preserve"> </w:t>
      </w:r>
      <w:r w:rsidRPr="00EE61FC">
        <w:rPr>
          <w:rStyle w:val="StyleUnderline"/>
          <w:highlight w:val="cyan"/>
        </w:rPr>
        <w:t>revenues</w:t>
      </w:r>
      <w:r w:rsidRPr="00FC187F">
        <w:rPr>
          <w:rStyle w:val="StyleUnderline"/>
        </w:rPr>
        <w:t xml:space="preserve"> are also </w:t>
      </w:r>
      <w:r w:rsidRPr="00EE61FC">
        <w:rPr>
          <w:rStyle w:val="StyleUnderline"/>
          <w:highlight w:val="cyan"/>
        </w:rPr>
        <w:t>slowing</w:t>
      </w:r>
      <w:r w:rsidRPr="00FC187F">
        <w:rPr>
          <w:rStyle w:val="StyleUnderline"/>
        </w:rPr>
        <w:t>, which could erode spending.</w:t>
      </w:r>
      <w:r w:rsidRPr="00FC187F">
        <w:rPr>
          <w:rFonts w:eastAsia="Times New Roman" w:cs="Times New Roman"/>
          <w:sz w:val="16"/>
        </w:rPr>
        <w:t xml:space="preserve"> There are also worries about new tariffs, which could see businesses front-loading imports if former President Donald Trump is returned to the White House in November's presidential election. Nonetheless, a recession is not expected, with monetary policy easing anticipated this year. "</w:t>
      </w:r>
      <w:r w:rsidRPr="00EE61FC">
        <w:rPr>
          <w:rStyle w:val="Emphasis"/>
          <w:highlight w:val="cyan"/>
        </w:rPr>
        <w:t>Economic activity is indeed about to downshift</w:t>
      </w:r>
      <w:r w:rsidRPr="00FC187F">
        <w:rPr>
          <w:rFonts w:eastAsia="Times New Roman" w:cs="Times New Roman"/>
          <w:sz w:val="16"/>
        </w:rPr>
        <w:t xml:space="preserve"> into a below potential path in the second half of the year," said Scott Anderson, chief U.S. economist at BMO Capital Markets.</w:t>
      </w:r>
    </w:p>
    <w:p w14:paraId="01DFE5B4" w14:textId="77777777" w:rsidR="000C72D0" w:rsidRPr="00BA48C2" w:rsidRDefault="000C72D0" w:rsidP="000C72D0">
      <w:pPr>
        <w:rPr>
          <w:rStyle w:val="Emphasis"/>
        </w:rPr>
      </w:pPr>
    </w:p>
    <w:p w14:paraId="53091F8B" w14:textId="77777777" w:rsidR="000C72D0" w:rsidRDefault="000C72D0" w:rsidP="000C72D0">
      <w:pPr>
        <w:rPr>
          <w:rFonts w:cs="Times New Roman"/>
          <w:sz w:val="13"/>
          <w:szCs w:val="13"/>
        </w:rPr>
      </w:pPr>
    </w:p>
    <w:p w14:paraId="60C7611A" w14:textId="6108A9C0" w:rsidR="000C72D0" w:rsidRPr="000C72D0" w:rsidRDefault="000C72D0" w:rsidP="000C72D0">
      <w:pPr>
        <w:pStyle w:val="Heading3"/>
      </w:pPr>
      <w:r>
        <w:t>Too Optimistic</w:t>
      </w:r>
    </w:p>
    <w:p w14:paraId="33BF734F" w14:textId="77777777" w:rsidR="00D50177" w:rsidRPr="003A7202" w:rsidRDefault="00D50177" w:rsidP="00D50177">
      <w:pPr>
        <w:pStyle w:val="Heading4"/>
      </w:pPr>
      <w:r>
        <w:t xml:space="preserve">The economy is bad – economists are </w:t>
      </w:r>
      <w:r>
        <w:rPr>
          <w:u w:val="single"/>
        </w:rPr>
        <w:t>too</w:t>
      </w:r>
      <w:r>
        <w:t xml:space="preserve"> optimistic by not comparing to pre-COVID era.</w:t>
      </w:r>
    </w:p>
    <w:p w14:paraId="52B75EBC" w14:textId="77777777" w:rsidR="00D50177" w:rsidRPr="00091AE2" w:rsidRDefault="00D50177" w:rsidP="00D50177">
      <w:r>
        <w:rPr>
          <w:rStyle w:val="Style13ptBold"/>
        </w:rPr>
        <w:t xml:space="preserve">CWP 7/30 </w:t>
      </w:r>
      <w:r w:rsidRPr="00091AE2">
        <w:t>[The Center for Working-Class Politics regularly publishes surveys of working-class voters and statistical analyses of elections and polling data, among other projects; “The Economy Isn’t Actually Good for Workers Right Now”; July 2024; Jacobin; https://jacobin.com/2024/07/economy-workers-media-voters-election---LS</w:t>
      </w:r>
    </w:p>
    <w:p w14:paraId="5FBA459C" w14:textId="77777777" w:rsidR="00D50177" w:rsidRPr="002C418B" w:rsidRDefault="00D50177" w:rsidP="00D50177">
      <w:pPr>
        <w:rPr>
          <w:sz w:val="16"/>
        </w:rPr>
      </w:pPr>
      <w:r w:rsidRPr="002C418B">
        <w:rPr>
          <w:sz w:val="16"/>
        </w:rPr>
        <w:t>Naturally, the chattering class’s first step in figuring out what’s at the root of Americans’ pessimistic attitudes about the economy is to discount them. Economic commentators like Kyla Scanlon have coined terms like the “vibecession” as a way of explaining how, when the economy is good, people still just feel bad about it. And although Krugman and others claim to be adopting more sophisticated analyses, their conclusions really come back to some version of the idea that the economy is actually good and the “bad vibes” are in our head.</w:t>
      </w:r>
    </w:p>
    <w:p w14:paraId="080D606B" w14:textId="77777777" w:rsidR="00D50177" w:rsidRPr="002C418B" w:rsidRDefault="00D50177" w:rsidP="00D50177">
      <w:pPr>
        <w:rPr>
          <w:sz w:val="16"/>
        </w:rPr>
      </w:pPr>
      <w:r w:rsidRPr="002C418B">
        <w:rPr>
          <w:sz w:val="16"/>
        </w:rPr>
        <w:t>Krugman’s most recent articulation of the paradox focuses on the idea that Americans are evaluating the national economy very differently than their personal financial situations. People feel good about their personal situation but bad about the nation as a whole. To draw this conclusion, he points to the Federal Reserve’s October 2023 report, where 72% of survey respondents reported that they were “doing okay” (39%) or “living comfortably” (33%). Conclusion: people feel good about their individual financial situations.</w:t>
      </w:r>
    </w:p>
    <w:p w14:paraId="0438AE2F" w14:textId="77777777" w:rsidR="00D50177" w:rsidRPr="002C418B" w:rsidRDefault="00D50177" w:rsidP="00D50177">
      <w:pPr>
        <w:rPr>
          <w:sz w:val="16"/>
        </w:rPr>
      </w:pPr>
      <w:r w:rsidRPr="002C418B">
        <w:rPr>
          <w:sz w:val="16"/>
        </w:rPr>
        <w:t xml:space="preserve">But taken in another light, these data don’t paint the rosy picture Krugman sees. Most </w:t>
      </w:r>
      <w:r w:rsidRPr="00EE61FC">
        <w:rPr>
          <w:highlight w:val="cyan"/>
          <w:u w:val="single"/>
        </w:rPr>
        <w:t>respondents</w:t>
      </w:r>
      <w:r w:rsidRPr="002C418B">
        <w:rPr>
          <w:u w:val="single"/>
        </w:rPr>
        <w:t xml:space="preserve"> said they were in “about the same” shape as last year (48%), while more people said they were worse off (31%) than better off (21%). And 28% of respondents </w:t>
      </w:r>
      <w:r w:rsidRPr="00EE61FC">
        <w:rPr>
          <w:highlight w:val="cyan"/>
          <w:u w:val="single"/>
        </w:rPr>
        <w:t>reported</w:t>
      </w:r>
      <w:r w:rsidRPr="002C418B">
        <w:rPr>
          <w:u w:val="single"/>
        </w:rPr>
        <w:t xml:space="preserve"> </w:t>
      </w:r>
      <w:r w:rsidRPr="00EE61FC">
        <w:rPr>
          <w:highlight w:val="cyan"/>
          <w:u w:val="single"/>
        </w:rPr>
        <w:t>that they were “finding it difficult to get by</w:t>
      </w:r>
      <w:r w:rsidRPr="002C418B">
        <w:rPr>
          <w:u w:val="single"/>
        </w:rPr>
        <w:t>” or “just getting b</w:t>
      </w:r>
      <w:r w:rsidRPr="002C418B">
        <w:rPr>
          <w:sz w:val="16"/>
        </w:rPr>
        <w:t>y.” Furthermore, it’s not at all clear what the most popular selection, “doing okay,” really means. Couldn’t those who report they are “doing okay” still be suffering from high prices and housing costs? Indeed, shouldn’t the main takeaway here be that just 33% of Americans report living comfortably?</w:t>
      </w:r>
    </w:p>
    <w:p w14:paraId="0D7EF53A" w14:textId="77777777" w:rsidR="00D50177" w:rsidRPr="002C418B" w:rsidRDefault="00D50177" w:rsidP="00D50177">
      <w:pPr>
        <w:rPr>
          <w:u w:val="single"/>
        </w:rPr>
      </w:pPr>
      <w:r w:rsidRPr="002C418B">
        <w:rPr>
          <w:sz w:val="16"/>
        </w:rPr>
        <w:t xml:space="preserve">How people experience the economy is a complicated question. By and large, analyses like Krugman’s and Scanlon’s are static and don’t account for critical over-time contextual information that shapes voters’ attitudes toward the economy. </w:t>
      </w:r>
      <w:r w:rsidRPr="002C418B">
        <w:rPr>
          <w:u w:val="single"/>
        </w:rPr>
        <w:t>In particular, they don’t account for the fact that most people are comparing their current position not to last year or the year before but rather to the pre-pandemic economy.</w:t>
      </w:r>
    </w:p>
    <w:p w14:paraId="5A9275BB" w14:textId="77777777" w:rsidR="00D50177" w:rsidRPr="002C418B" w:rsidRDefault="00D50177" w:rsidP="00D50177">
      <w:pPr>
        <w:rPr>
          <w:sz w:val="16"/>
        </w:rPr>
      </w:pPr>
      <w:r w:rsidRPr="002C418B">
        <w:rPr>
          <w:sz w:val="16"/>
        </w:rPr>
        <w:t>“The Job Market Is Booming!”</w:t>
      </w:r>
    </w:p>
    <w:p w14:paraId="3FBB6199" w14:textId="77777777" w:rsidR="00D50177" w:rsidRPr="002C418B" w:rsidRDefault="00D50177" w:rsidP="00D50177">
      <w:pPr>
        <w:rPr>
          <w:sz w:val="16"/>
        </w:rPr>
      </w:pPr>
      <w:r w:rsidRPr="002C418B">
        <w:rPr>
          <w:sz w:val="16"/>
        </w:rPr>
        <w:t>Commentators’ truncated time horizon is an especially serious problem for explanations of job creation and relative wages. Despite the fact that inflation surged in 2021 and 2022, says Krugman, “wages of nonsupervisory workers, who account for more than 80 percent of private employment, are up by about 24 percent, while consumer prices are up less, around 20 percent.”</w:t>
      </w:r>
    </w:p>
    <w:p w14:paraId="129BFC2F" w14:textId="77777777" w:rsidR="00D50177" w:rsidRPr="002C418B" w:rsidRDefault="00D50177" w:rsidP="00D50177">
      <w:pPr>
        <w:rPr>
          <w:sz w:val="16"/>
        </w:rPr>
      </w:pPr>
      <w:r w:rsidRPr="00EE61FC">
        <w:rPr>
          <w:highlight w:val="cyan"/>
          <w:u w:val="single"/>
        </w:rPr>
        <w:t>It’s true that</w:t>
      </w:r>
      <w:r w:rsidRPr="002C418B">
        <w:rPr>
          <w:u w:val="single"/>
        </w:rPr>
        <w:t xml:space="preserve"> wage </w:t>
      </w:r>
      <w:r w:rsidRPr="00EE61FC">
        <w:rPr>
          <w:highlight w:val="cyan"/>
          <w:u w:val="single"/>
        </w:rPr>
        <w:t xml:space="preserve">growth has outpaced </w:t>
      </w:r>
      <w:r w:rsidRPr="002C418B">
        <w:rPr>
          <w:u w:val="single"/>
        </w:rPr>
        <w:t xml:space="preserve">consumer </w:t>
      </w:r>
      <w:r w:rsidRPr="00EE61FC">
        <w:rPr>
          <w:highlight w:val="cyan"/>
          <w:u w:val="single"/>
        </w:rPr>
        <w:t>prices</w:t>
      </w:r>
      <w:r w:rsidRPr="002C418B">
        <w:rPr>
          <w:u w:val="single"/>
        </w:rPr>
        <w:t xml:space="preserve">, </w:t>
      </w:r>
      <w:r w:rsidRPr="00EE61FC">
        <w:rPr>
          <w:highlight w:val="cyan"/>
          <w:u w:val="single"/>
        </w:rPr>
        <w:t>but this does not mean</w:t>
      </w:r>
      <w:r w:rsidRPr="002C418B">
        <w:rPr>
          <w:u w:val="single"/>
        </w:rPr>
        <w:t xml:space="preserve"> working </w:t>
      </w:r>
      <w:r w:rsidRPr="00EE61FC">
        <w:rPr>
          <w:highlight w:val="cyan"/>
          <w:u w:val="single"/>
        </w:rPr>
        <w:t>Americans are experiencing</w:t>
      </w:r>
      <w:r w:rsidRPr="002C418B">
        <w:rPr>
          <w:u w:val="single"/>
        </w:rPr>
        <w:t xml:space="preserve"> meaningful </w:t>
      </w:r>
      <w:r w:rsidRPr="00EE61FC">
        <w:rPr>
          <w:highlight w:val="cyan"/>
          <w:u w:val="single"/>
        </w:rPr>
        <w:t>improvements</w:t>
      </w:r>
      <w:r w:rsidRPr="002C418B">
        <w:rPr>
          <w:u w:val="single"/>
        </w:rPr>
        <w:t xml:space="preserve"> in their quality of life as a result. Most obviously, even by Krugman’s own estimate, average </w:t>
      </w:r>
      <w:r w:rsidRPr="00EE61FC">
        <w:rPr>
          <w:highlight w:val="cyan"/>
          <w:u w:val="single"/>
        </w:rPr>
        <w:t>real wages have only outpaced consumer prices by 1%</w:t>
      </w:r>
      <w:r w:rsidRPr="002C418B">
        <w:rPr>
          <w:u w:val="single"/>
        </w:rPr>
        <w:t xml:space="preserve"> per year since 2021.</w:t>
      </w:r>
      <w:r w:rsidRPr="002C418B">
        <w:rPr>
          <w:sz w:val="16"/>
        </w:rPr>
        <w:t xml:space="preserve"> That’s not nothing, but </w:t>
      </w:r>
      <w:r w:rsidRPr="00EE61FC">
        <w:rPr>
          <w:highlight w:val="cyan"/>
          <w:u w:val="single"/>
        </w:rPr>
        <w:t>it’s not much</w:t>
      </w:r>
      <w:r w:rsidRPr="002C418B">
        <w:rPr>
          <w:u w:val="single"/>
        </w:rPr>
        <w:t xml:space="preserve"> either</w:t>
      </w:r>
      <w:r w:rsidRPr="002C418B">
        <w:rPr>
          <w:sz w:val="16"/>
        </w:rPr>
        <w:t>, especially since growth in real wages over the past four years follows forty years of stagnation in workers’ purchasing power — driven by, among other reasons, a sharp increase in benefit costs and the decline of labor unions.</w:t>
      </w:r>
    </w:p>
    <w:p w14:paraId="05264323" w14:textId="77777777" w:rsidR="00D50177" w:rsidRPr="002C418B" w:rsidRDefault="00D50177" w:rsidP="00D50177">
      <w:pPr>
        <w:rPr>
          <w:sz w:val="16"/>
        </w:rPr>
      </w:pPr>
      <w:r w:rsidRPr="002C418B">
        <w:rPr>
          <w:sz w:val="16"/>
        </w:rPr>
        <w:t>In other words, a 4-percentage-point increase in consumer purchasing power between 2021 and 2024 is hardly enough to make working Americans — struggling to get by after decades of spiraling income and wealth inequality, a shrinking middle class, tens of millions of lost manufacturing jobs, children earning less and less than their parents, and evaporating personal savings — feel that things are looking up.</w:t>
      </w:r>
    </w:p>
    <w:p w14:paraId="27EA41B3" w14:textId="77777777" w:rsidR="00D50177" w:rsidRPr="002C418B" w:rsidRDefault="00D50177" w:rsidP="00D50177">
      <w:pPr>
        <w:rPr>
          <w:sz w:val="16"/>
        </w:rPr>
      </w:pPr>
      <w:r w:rsidRPr="002C418B">
        <w:rPr>
          <w:sz w:val="16"/>
        </w:rPr>
        <w:t>Never Had It So Good?</w:t>
      </w:r>
    </w:p>
    <w:p w14:paraId="60E73B67" w14:textId="77777777" w:rsidR="00D50177" w:rsidRPr="002C418B" w:rsidRDefault="00D50177" w:rsidP="00D50177">
      <w:pPr>
        <w:rPr>
          <w:sz w:val="16"/>
        </w:rPr>
      </w:pPr>
      <w:r w:rsidRPr="002C418B">
        <w:rPr>
          <w:sz w:val="16"/>
        </w:rPr>
        <w:t>The compound weight of decades of declining economic opportunity and the post-COVID inflation shock has generated pain among working-class Americans that’s not easy to shake. And while wage increases are met with cheers, workers are well aware that they have earned those increases — indeed, if worker productivity is any measure, they deserve much greater increases. They work hard, and a raise does not feel like a handout from the Biden administration — nor should it. Yet that’s exactly how pundits seem to think workers should respond.</w:t>
      </w:r>
    </w:p>
    <w:p w14:paraId="21DED448" w14:textId="77777777" w:rsidR="00D50177" w:rsidRPr="002C418B" w:rsidRDefault="00D50177" w:rsidP="00D50177">
      <w:pPr>
        <w:rPr>
          <w:sz w:val="16"/>
        </w:rPr>
      </w:pPr>
      <w:r w:rsidRPr="002C418B">
        <w:rPr>
          <w:sz w:val="16"/>
        </w:rPr>
        <w:t xml:space="preserve">On the other hand, </w:t>
      </w:r>
      <w:r w:rsidRPr="00EE61FC">
        <w:rPr>
          <w:highlight w:val="cyan"/>
          <w:u w:val="single"/>
        </w:rPr>
        <w:t>inflation at the grocery store and persistently high housing prices</w:t>
      </w:r>
      <w:r w:rsidRPr="002C418B">
        <w:rPr>
          <w:u w:val="single"/>
        </w:rPr>
        <w:t xml:space="preserve"> does feel like a punishment for good behavior</w:t>
      </w:r>
      <w:r w:rsidRPr="002C418B">
        <w:rPr>
          <w:sz w:val="16"/>
        </w:rPr>
        <w:t>. And many workers blame Democrats for that. While the Biden administration has admirably focused on ways to make the economy work for working people, there are times when an over reliance on economistic thinking can make us forget the big picture.</w:t>
      </w:r>
    </w:p>
    <w:p w14:paraId="7C829D47" w14:textId="77777777" w:rsidR="00D50177" w:rsidRDefault="00D50177" w:rsidP="00D50177"/>
    <w:p w14:paraId="4ACDBB3B" w14:textId="77777777" w:rsidR="00415F34" w:rsidRDefault="00415F34" w:rsidP="00415F34">
      <w:pPr>
        <w:pStyle w:val="Heading2"/>
        <w:rPr>
          <w:rFonts w:cs="Times New Roman"/>
        </w:rPr>
      </w:pPr>
      <w:r w:rsidRPr="00DC7D2F">
        <w:rPr>
          <w:rFonts w:cs="Times New Roman"/>
        </w:rPr>
        <w:t>NEG</w:t>
      </w:r>
    </w:p>
    <w:p w14:paraId="7065C9F4" w14:textId="0601FE61" w:rsidR="00D50177" w:rsidRDefault="00D50177" w:rsidP="00D50177">
      <w:pPr>
        <w:pStyle w:val="Heading3"/>
      </w:pPr>
      <w:r>
        <w:t>Economy Growing</w:t>
      </w:r>
    </w:p>
    <w:p w14:paraId="54E65965" w14:textId="77777777" w:rsidR="00D50177" w:rsidRPr="00DC7D2F" w:rsidRDefault="00D50177" w:rsidP="00D50177">
      <w:pPr>
        <w:pStyle w:val="Heading4"/>
        <w:rPr>
          <w:rFonts w:cs="Times New Roman"/>
        </w:rPr>
      </w:pPr>
      <w:r w:rsidRPr="00DC7D2F">
        <w:rPr>
          <w:rFonts w:cs="Times New Roman"/>
        </w:rPr>
        <w:t xml:space="preserve">The </w:t>
      </w:r>
      <w:r w:rsidRPr="00DC7D2F">
        <w:rPr>
          <w:rFonts w:cs="Times New Roman"/>
          <w:u w:val="single"/>
        </w:rPr>
        <w:t>U.S economy</w:t>
      </w:r>
      <w:r w:rsidRPr="00DC7D2F">
        <w:rPr>
          <w:rFonts w:cs="Times New Roman"/>
        </w:rPr>
        <w:t xml:space="preserve"> has </w:t>
      </w:r>
      <w:r w:rsidRPr="00DC7D2F">
        <w:rPr>
          <w:rFonts w:cs="Times New Roman"/>
          <w:u w:val="single"/>
        </w:rPr>
        <w:t>significantly grown</w:t>
      </w:r>
      <w:r w:rsidRPr="00DC7D2F">
        <w:rPr>
          <w:rFonts w:cs="Times New Roman"/>
        </w:rPr>
        <w:t xml:space="preserve">---two years of </w:t>
      </w:r>
      <w:r w:rsidRPr="00DC7D2F">
        <w:rPr>
          <w:rFonts w:cs="Times New Roman"/>
          <w:u w:val="single"/>
        </w:rPr>
        <w:t>solid</w:t>
      </w:r>
      <w:r w:rsidRPr="00DC7D2F">
        <w:rPr>
          <w:rFonts w:cs="Times New Roman"/>
        </w:rPr>
        <w:t xml:space="preserve"> expansion, </w:t>
      </w:r>
      <w:r w:rsidRPr="00DC7D2F">
        <w:rPr>
          <w:rFonts w:cs="Times New Roman"/>
          <w:u w:val="single"/>
        </w:rPr>
        <w:t>risks</w:t>
      </w:r>
      <w:r w:rsidRPr="00DC7D2F">
        <w:rPr>
          <w:rFonts w:cs="Times New Roman"/>
        </w:rPr>
        <w:t xml:space="preserve"> of </w:t>
      </w:r>
      <w:r w:rsidRPr="00DC7D2F">
        <w:rPr>
          <w:rFonts w:cs="Times New Roman"/>
          <w:u w:val="single"/>
        </w:rPr>
        <w:t>recessions</w:t>
      </w:r>
      <w:r w:rsidRPr="00DC7D2F">
        <w:rPr>
          <w:rFonts w:cs="Times New Roman"/>
        </w:rPr>
        <w:t xml:space="preserve"> are </w:t>
      </w:r>
      <w:r w:rsidRPr="00DC7D2F">
        <w:rPr>
          <w:rFonts w:cs="Times New Roman"/>
          <w:u w:val="single"/>
        </w:rPr>
        <w:t>dying</w:t>
      </w:r>
      <w:r w:rsidRPr="00DC7D2F">
        <w:rPr>
          <w:rFonts w:cs="Times New Roman"/>
        </w:rPr>
        <w:t xml:space="preserve">, </w:t>
      </w:r>
      <w:r w:rsidRPr="00DC7D2F">
        <w:rPr>
          <w:rFonts w:cs="Times New Roman"/>
          <w:u w:val="single"/>
        </w:rPr>
        <w:t>AND economists</w:t>
      </w:r>
      <w:r w:rsidRPr="00DC7D2F">
        <w:rPr>
          <w:rFonts w:cs="Times New Roman"/>
        </w:rPr>
        <w:t xml:space="preserve"> report a “</w:t>
      </w:r>
      <w:r w:rsidRPr="00DC7D2F">
        <w:rPr>
          <w:rFonts w:cs="Times New Roman"/>
          <w:u w:val="single"/>
        </w:rPr>
        <w:t>goldilocks</w:t>
      </w:r>
      <w:r w:rsidRPr="00DC7D2F">
        <w:rPr>
          <w:rFonts w:cs="Times New Roman"/>
        </w:rPr>
        <w:t xml:space="preserve">” </w:t>
      </w:r>
      <w:r w:rsidRPr="00DC7D2F">
        <w:rPr>
          <w:rFonts w:cs="Times New Roman"/>
          <w:u w:val="single"/>
        </w:rPr>
        <w:t>scenario</w:t>
      </w:r>
      <w:r w:rsidRPr="00DC7D2F">
        <w:rPr>
          <w:rFonts w:cs="Times New Roman"/>
        </w:rPr>
        <w:t>.</w:t>
      </w:r>
    </w:p>
    <w:p w14:paraId="2400605E" w14:textId="77777777" w:rsidR="00D50177" w:rsidRPr="00DC7D2F" w:rsidRDefault="00D50177" w:rsidP="00D50177">
      <w:pPr>
        <w:rPr>
          <w:rFonts w:cs="Times New Roman"/>
          <w:sz w:val="18"/>
          <w:szCs w:val="18"/>
        </w:rPr>
      </w:pPr>
      <w:r w:rsidRPr="00DC7D2F">
        <w:rPr>
          <w:rFonts w:cs="Times New Roman"/>
          <w:b/>
          <w:bCs/>
          <w:sz w:val="26"/>
          <w:szCs w:val="26"/>
        </w:rPr>
        <w:t>Bhattarai 7/25</w:t>
      </w:r>
      <w:r w:rsidRPr="00DC7D2F">
        <w:rPr>
          <w:rFonts w:cs="Times New Roman"/>
          <w:b/>
          <w:bCs/>
        </w:rPr>
        <w:t xml:space="preserve"> </w:t>
      </w:r>
      <w:r w:rsidRPr="00DC7D2F">
        <w:rPr>
          <w:rFonts w:cs="Times New Roman"/>
          <w:sz w:val="18"/>
          <w:szCs w:val="18"/>
        </w:rPr>
        <w:t>Abha Bhattarai is the economics correspondent for The Washington Post. She previously covered retail for the publication, and has also written for the New York Times, Wall Street Journal, Reuters and Tampa Bay Times. Education: Northwestern University, Medill School of Journalism</w:t>
      </w:r>
      <w:r w:rsidRPr="00DC7D2F">
        <w:rPr>
          <w:rFonts w:cs="Times New Roman"/>
          <w:b/>
          <w:bCs/>
          <w:sz w:val="18"/>
          <w:szCs w:val="18"/>
        </w:rPr>
        <w:t xml:space="preserve">. </w:t>
      </w:r>
      <w:r w:rsidRPr="00DC7D2F">
        <w:rPr>
          <w:rFonts w:cs="Times New Roman"/>
          <w:sz w:val="18"/>
          <w:szCs w:val="18"/>
        </w:rPr>
        <w:t>7/25/24;</w:t>
      </w:r>
      <w:r w:rsidRPr="00DC7D2F">
        <w:rPr>
          <w:rFonts w:cs="Times New Roman"/>
          <w:b/>
          <w:bCs/>
          <w:sz w:val="18"/>
          <w:szCs w:val="18"/>
        </w:rPr>
        <w:t xml:space="preserve"> </w:t>
      </w:r>
      <w:r w:rsidRPr="00DC7D2F">
        <w:rPr>
          <w:rFonts w:cs="Times New Roman"/>
          <w:sz w:val="18"/>
          <w:szCs w:val="18"/>
        </w:rPr>
        <w:t>https://www.washingtonpost.com/business/2024/07/25/gdp-q2-economy</w:t>
      </w:r>
      <w:r w:rsidRPr="00DC7D2F">
        <w:rPr>
          <w:rFonts w:cs="Times New Roman"/>
          <w:b/>
          <w:bCs/>
          <w:sz w:val="18"/>
          <w:szCs w:val="18"/>
        </w:rPr>
        <w:t xml:space="preserve">/ </w:t>
      </w:r>
      <w:r w:rsidRPr="00DC7D2F">
        <w:rPr>
          <w:rFonts w:cs="Times New Roman"/>
          <w:sz w:val="18"/>
          <w:szCs w:val="18"/>
        </w:rPr>
        <w:t xml:space="preserve">“U.S. economy grew 2.8% in second quarter, a robust unexpected strengthening” </w:t>
      </w:r>
      <w:r w:rsidRPr="00DC7D2F">
        <w:rPr>
          <w:rFonts w:cs="Times New Roman"/>
          <w:i/>
          <w:iCs/>
          <w:sz w:val="18"/>
          <w:szCs w:val="18"/>
        </w:rPr>
        <w:t xml:space="preserve">The Washington Post </w:t>
      </w:r>
      <w:r w:rsidRPr="00DC7D2F">
        <w:rPr>
          <w:rFonts w:cs="Times New Roman"/>
          <w:sz w:val="18"/>
          <w:szCs w:val="18"/>
        </w:rPr>
        <w:t>] //NWS</w:t>
      </w:r>
    </w:p>
    <w:p w14:paraId="3D7DC679" w14:textId="77777777" w:rsidR="00D50177" w:rsidRPr="00415F34" w:rsidRDefault="00D50177" w:rsidP="00D50177">
      <w:r w:rsidRPr="00415F34">
        <w:rPr>
          <w:rStyle w:val="StyleUnderline"/>
        </w:rPr>
        <w:t xml:space="preserve">The </w:t>
      </w:r>
      <w:r w:rsidRPr="00EE61FC">
        <w:rPr>
          <w:rStyle w:val="StyleUnderline"/>
          <w:highlight w:val="cyan"/>
        </w:rPr>
        <w:t>U.S. economy grew</w:t>
      </w:r>
      <w:r w:rsidRPr="00415F34">
        <w:rPr>
          <w:rStyle w:val="StyleUnderline"/>
        </w:rPr>
        <w:t xml:space="preserve"> at a surprisingly </w:t>
      </w:r>
      <w:r w:rsidRPr="00EE61FC">
        <w:rPr>
          <w:rStyle w:val="StyleUnderline"/>
          <w:highlight w:val="cyan"/>
        </w:rPr>
        <w:t xml:space="preserve">robust 2.8 percent </w:t>
      </w:r>
      <w:r w:rsidRPr="00415F34">
        <w:rPr>
          <w:rStyle w:val="StyleUnderline"/>
        </w:rPr>
        <w:t xml:space="preserve">annualized </w:t>
      </w:r>
      <w:r w:rsidRPr="00EE61FC">
        <w:rPr>
          <w:rStyle w:val="StyleUnderline"/>
          <w:highlight w:val="cyan"/>
        </w:rPr>
        <w:t>rate in</w:t>
      </w:r>
      <w:r w:rsidRPr="00415F34">
        <w:rPr>
          <w:rStyle w:val="StyleUnderline"/>
        </w:rPr>
        <w:t xml:space="preserve"> the </w:t>
      </w:r>
      <w:r w:rsidRPr="00EE61FC">
        <w:rPr>
          <w:rStyle w:val="StyleUnderline"/>
          <w:highlight w:val="cyan"/>
        </w:rPr>
        <w:t xml:space="preserve">second quarter, </w:t>
      </w:r>
      <w:r w:rsidRPr="00EE61FC">
        <w:rPr>
          <w:rStyle w:val="Emphasis"/>
          <w:highlight w:val="cyan"/>
        </w:rPr>
        <w:t>capping two years of solid expansion</w:t>
      </w:r>
      <w:r w:rsidRPr="00415F34">
        <w:t xml:space="preserve">, despite some signs of softening. </w:t>
      </w:r>
      <w:r w:rsidRPr="00EE61FC">
        <w:rPr>
          <w:rStyle w:val="StyleUnderline"/>
          <w:highlight w:val="cyan"/>
        </w:rPr>
        <w:t>Growth in</w:t>
      </w:r>
      <w:r w:rsidRPr="00415F34">
        <w:t xml:space="preserve"> the </w:t>
      </w:r>
      <w:r w:rsidRPr="00EE61FC">
        <w:rPr>
          <w:rStyle w:val="StyleUnderline"/>
          <w:highlight w:val="cyan"/>
        </w:rPr>
        <w:t>g</w:t>
      </w:r>
      <w:r w:rsidRPr="00415F34">
        <w:rPr>
          <w:rStyle w:val="StyleUnderline"/>
        </w:rPr>
        <w:t xml:space="preserve">ross </w:t>
      </w:r>
      <w:r w:rsidRPr="00EE61FC">
        <w:rPr>
          <w:rStyle w:val="StyleUnderline"/>
          <w:highlight w:val="cyan"/>
        </w:rPr>
        <w:t>d</w:t>
      </w:r>
      <w:r w:rsidRPr="00415F34">
        <w:rPr>
          <w:rStyle w:val="StyleUnderline"/>
        </w:rPr>
        <w:t xml:space="preserve">omestic </w:t>
      </w:r>
      <w:r w:rsidRPr="00EE61FC">
        <w:rPr>
          <w:rStyle w:val="StyleUnderline"/>
          <w:highlight w:val="cyan"/>
        </w:rPr>
        <w:t>p</w:t>
      </w:r>
      <w:r w:rsidRPr="00415F34">
        <w:rPr>
          <w:rStyle w:val="StyleUnderline"/>
        </w:rPr>
        <w:t>roduct</w:t>
      </w:r>
      <w:r w:rsidRPr="00415F34">
        <w:t xml:space="preserve"> for the quarter ending in June </w:t>
      </w:r>
      <w:r w:rsidRPr="00EE61FC">
        <w:rPr>
          <w:rStyle w:val="StyleUnderline"/>
          <w:highlight w:val="cyan"/>
        </w:rPr>
        <w:t>was double the 1.4 percent reading in</w:t>
      </w:r>
      <w:r w:rsidRPr="00415F34">
        <w:rPr>
          <w:rStyle w:val="StyleUnderline"/>
        </w:rPr>
        <w:t xml:space="preserve"> the </w:t>
      </w:r>
      <w:r w:rsidRPr="00EE61FC">
        <w:rPr>
          <w:rStyle w:val="StyleUnderline"/>
          <w:highlight w:val="cyan"/>
        </w:rPr>
        <w:t>previous quarter</w:t>
      </w:r>
      <w:r w:rsidRPr="00415F34">
        <w:t>, but it reflects a general cool-down from last year’s brisk pace, according to Commerce Department data released Thursday morning. Get a curated selection of 10 of our best stories in your inbox every weekend. “</w:t>
      </w:r>
      <w:r w:rsidRPr="00EE61FC">
        <w:rPr>
          <w:rStyle w:val="Emphasis"/>
          <w:highlight w:val="cyan"/>
        </w:rPr>
        <w:t>Economic growth is solid, not too hot and not too cold,</w:t>
      </w:r>
      <w:r w:rsidRPr="00EE61FC">
        <w:rPr>
          <w:rStyle w:val="StyleUnderline"/>
          <w:highlight w:val="cyan"/>
        </w:rPr>
        <w:t>”</w:t>
      </w:r>
      <w:r w:rsidRPr="00EE61FC">
        <w:rPr>
          <w:highlight w:val="cyan"/>
        </w:rPr>
        <w:t xml:space="preserve"> </w:t>
      </w:r>
      <w:r w:rsidRPr="00415F34">
        <w:t>said Chris Rupkey, chief economist at Fwdbonds, a financial research firm. “</w:t>
      </w:r>
      <w:r w:rsidRPr="00415F34">
        <w:rPr>
          <w:rStyle w:val="StyleUnderline"/>
        </w:rPr>
        <w:t xml:space="preserve">The </w:t>
      </w:r>
      <w:r w:rsidRPr="00EE61FC">
        <w:rPr>
          <w:rStyle w:val="StyleUnderline"/>
          <w:highlight w:val="cyan"/>
        </w:rPr>
        <w:t xml:space="preserve">soft patch we had </w:t>
      </w:r>
      <w:r w:rsidRPr="00415F34">
        <w:rPr>
          <w:rStyle w:val="StyleUnderline"/>
        </w:rPr>
        <w:t xml:space="preserve">at the </w:t>
      </w:r>
      <w:r w:rsidRPr="00EE61FC">
        <w:rPr>
          <w:rStyle w:val="StyleUnderline"/>
          <w:highlight w:val="cyan"/>
        </w:rPr>
        <w:t xml:space="preserve">beginning </w:t>
      </w:r>
      <w:r w:rsidRPr="00415F34">
        <w:rPr>
          <w:rStyle w:val="StyleUnderline"/>
        </w:rPr>
        <w:t xml:space="preserve">of the </w:t>
      </w:r>
      <w:r w:rsidRPr="00EE61FC">
        <w:rPr>
          <w:rStyle w:val="StyleUnderline"/>
          <w:highlight w:val="cyan"/>
        </w:rPr>
        <w:t xml:space="preserve">year has gone away, </w:t>
      </w:r>
      <w:r w:rsidRPr="00415F34">
        <w:rPr>
          <w:rStyle w:val="StyleUnderline"/>
        </w:rPr>
        <w:t xml:space="preserve">and </w:t>
      </w:r>
      <w:r w:rsidRPr="00EE61FC">
        <w:rPr>
          <w:rStyle w:val="StyleUnderline"/>
          <w:highlight w:val="cyan"/>
        </w:rPr>
        <w:t>with it</w:t>
      </w:r>
      <w:r w:rsidRPr="00415F34">
        <w:rPr>
          <w:rStyle w:val="StyleUnderline"/>
        </w:rPr>
        <w:t xml:space="preserve">, the </w:t>
      </w:r>
      <w:r w:rsidRPr="00EE61FC">
        <w:rPr>
          <w:rStyle w:val="StyleUnderline"/>
          <w:highlight w:val="cyan"/>
        </w:rPr>
        <w:t xml:space="preserve">risks of a recession are dying </w:t>
      </w:r>
      <w:r w:rsidRPr="00415F34">
        <w:t xml:space="preserve">on the vine.” Consumer spending, business investments and new inventory drove almost all of the second quarter’s growth. Continued government spending at the federal, state and local levels also helped prop up the GDP reading, which sums up goods and services produced in the United States. </w:t>
      </w:r>
    </w:p>
    <w:p w14:paraId="1D33DF02" w14:textId="77777777" w:rsidR="00D50177" w:rsidRPr="00DC7D2F" w:rsidRDefault="00D50177" w:rsidP="00D50177">
      <w:pPr>
        <w:pStyle w:val="Heading4"/>
        <w:rPr>
          <w:rFonts w:cs="Times New Roman"/>
        </w:rPr>
      </w:pPr>
      <w:r w:rsidRPr="00DC7D2F">
        <w:rPr>
          <w:rFonts w:cs="Times New Roman"/>
        </w:rPr>
        <w:t xml:space="preserve">The </w:t>
      </w:r>
      <w:r w:rsidRPr="00DC7D2F">
        <w:rPr>
          <w:rFonts w:cs="Times New Roman"/>
          <w:u w:val="single"/>
        </w:rPr>
        <w:t>economy</w:t>
      </w:r>
      <w:r w:rsidRPr="00DC7D2F">
        <w:rPr>
          <w:rFonts w:cs="Times New Roman"/>
        </w:rPr>
        <w:t xml:space="preserve"> is </w:t>
      </w:r>
      <w:r w:rsidRPr="00DC7D2F">
        <w:rPr>
          <w:rFonts w:cs="Times New Roman"/>
          <w:u w:val="single"/>
        </w:rPr>
        <w:t>doing really well</w:t>
      </w:r>
      <w:r w:rsidRPr="00DC7D2F">
        <w:rPr>
          <w:rFonts w:cs="Times New Roman"/>
        </w:rPr>
        <w:t xml:space="preserve"> now---</w:t>
      </w:r>
      <w:r w:rsidRPr="00DC7D2F">
        <w:rPr>
          <w:rFonts w:cs="Times New Roman"/>
          <w:u w:val="single"/>
        </w:rPr>
        <w:t>tons of empirics</w:t>
      </w:r>
      <w:r w:rsidRPr="00DC7D2F">
        <w:rPr>
          <w:rFonts w:cs="Times New Roman"/>
        </w:rPr>
        <w:t>.</w:t>
      </w:r>
    </w:p>
    <w:p w14:paraId="69FF1B67" w14:textId="77777777" w:rsidR="00D50177" w:rsidRPr="00DC7D2F" w:rsidRDefault="00D50177" w:rsidP="00D50177">
      <w:pPr>
        <w:rPr>
          <w:rFonts w:cs="Times New Roman"/>
          <w:sz w:val="18"/>
          <w:szCs w:val="18"/>
        </w:rPr>
      </w:pPr>
      <w:r w:rsidRPr="00DC7D2F">
        <w:rPr>
          <w:rFonts w:cs="Times New Roman"/>
          <w:b/>
          <w:bCs/>
          <w:sz w:val="26"/>
          <w:szCs w:val="26"/>
        </w:rPr>
        <w:t>Cox 7/25</w:t>
      </w:r>
      <w:r w:rsidRPr="00DC7D2F">
        <w:rPr>
          <w:rFonts w:cs="Times New Roman"/>
        </w:rPr>
        <w:t xml:space="preserve"> </w:t>
      </w:r>
      <w:r w:rsidRPr="00DC7D2F">
        <w:rPr>
          <w:rFonts w:cs="Times New Roman"/>
          <w:sz w:val="18"/>
          <w:szCs w:val="18"/>
        </w:rPr>
        <w:t>Veteran journalist Jeff Cox is the economics editor for CNBC.com where he covers the latest data, the Federal Reserve and how the developments impact financial markets. His stories are routinely among the most-read items on the site each day as he interviews some of the smartest and most well-respected economists and analysts in the financial world. He also is a frequent commentator on NBC News Now and has appeared many times on CNBC broadcast and MSNBC as well as radio outlets across the country. 7/25/24; CNBC, https://www.cnbc.com/2024/07/25/us-gdp-q2-2024.html “U.S. economy grew at a 2.8% pace in the second quarter, much more than expected”.//NWS</w:t>
      </w:r>
    </w:p>
    <w:p w14:paraId="7ACB29C9" w14:textId="77777777" w:rsidR="00D50177" w:rsidRPr="00DC7D2F" w:rsidRDefault="00D50177" w:rsidP="00D50177">
      <w:pPr>
        <w:rPr>
          <w:rFonts w:cs="Times New Roman"/>
          <w:sz w:val="18"/>
          <w:szCs w:val="18"/>
        </w:rPr>
      </w:pPr>
      <w:r w:rsidRPr="00DC7D2F">
        <w:rPr>
          <w:rFonts w:cs="Times New Roman"/>
          <w:sz w:val="18"/>
          <w:szCs w:val="18"/>
        </w:rPr>
        <w:t>Economic activity in the U.S. was considerably stronger than expected during the second quarter, boosted by a strong consumer, government spending and a sizeable inventory build, according to an initial estimate Thursday from the Commerce Department.</w:t>
      </w:r>
    </w:p>
    <w:p w14:paraId="4612A8E6" w14:textId="409844E9" w:rsidR="00D50177" w:rsidRDefault="00D50177" w:rsidP="00D50177">
      <w:pPr>
        <w:rPr>
          <w:rFonts w:cs="Times New Roman"/>
          <w:u w:val="single"/>
        </w:rPr>
      </w:pPr>
      <w:r w:rsidRPr="00EE61FC">
        <w:rPr>
          <w:rFonts w:cs="Times New Roman"/>
          <w:b/>
          <w:bCs/>
          <w:highlight w:val="cyan"/>
          <w:u w:val="single"/>
        </w:rPr>
        <w:t>Real</w:t>
      </w:r>
      <w:r w:rsidRPr="00EE61FC">
        <w:rPr>
          <w:rFonts w:cs="Times New Roman"/>
          <w:highlight w:val="cyan"/>
          <w:u w:val="single"/>
        </w:rPr>
        <w:t xml:space="preserve"> </w:t>
      </w:r>
      <w:r w:rsidRPr="00EE61FC">
        <w:rPr>
          <w:rFonts w:cs="Times New Roman"/>
          <w:b/>
          <w:bCs/>
          <w:highlight w:val="cyan"/>
          <w:u w:val="single"/>
        </w:rPr>
        <w:t>g</w:t>
      </w:r>
      <w:r w:rsidRPr="00DC7D2F">
        <w:rPr>
          <w:rFonts w:cs="Times New Roman"/>
          <w:u w:val="single"/>
        </w:rPr>
        <w:t xml:space="preserve">ross </w:t>
      </w:r>
      <w:r w:rsidRPr="00EE61FC">
        <w:rPr>
          <w:rFonts w:cs="Times New Roman"/>
          <w:b/>
          <w:bCs/>
          <w:highlight w:val="cyan"/>
          <w:u w:val="single"/>
        </w:rPr>
        <w:t>d</w:t>
      </w:r>
      <w:r w:rsidRPr="00DC7D2F">
        <w:rPr>
          <w:rFonts w:cs="Times New Roman"/>
          <w:u w:val="single"/>
        </w:rPr>
        <w:t xml:space="preserve">omestic </w:t>
      </w:r>
      <w:r w:rsidRPr="00EE61FC">
        <w:rPr>
          <w:rFonts w:cs="Times New Roman"/>
          <w:b/>
          <w:bCs/>
          <w:highlight w:val="cyan"/>
          <w:u w:val="single"/>
        </w:rPr>
        <w:t>p</w:t>
      </w:r>
      <w:r w:rsidRPr="00DC7D2F">
        <w:rPr>
          <w:rFonts w:cs="Times New Roman"/>
          <w:u w:val="single"/>
        </w:rPr>
        <w:t xml:space="preserve">roduct, a measure of all the goods and services produced during the April-through-June period, </w:t>
      </w:r>
      <w:r w:rsidRPr="00EE61FC">
        <w:rPr>
          <w:rFonts w:cs="Times New Roman"/>
          <w:b/>
          <w:bCs/>
          <w:highlight w:val="cyan"/>
          <w:u w:val="single"/>
        </w:rPr>
        <w:t>increased</w:t>
      </w:r>
      <w:r w:rsidRPr="00EE61FC">
        <w:rPr>
          <w:rFonts w:cs="Times New Roman"/>
          <w:highlight w:val="cyan"/>
          <w:u w:val="single"/>
        </w:rPr>
        <w:t xml:space="preserve"> at a </w:t>
      </w:r>
      <w:r w:rsidRPr="00EE61FC">
        <w:rPr>
          <w:rFonts w:cs="Times New Roman"/>
          <w:b/>
          <w:bCs/>
          <w:highlight w:val="cyan"/>
          <w:u w:val="single"/>
        </w:rPr>
        <w:t>2.8%</w:t>
      </w:r>
      <w:r w:rsidRPr="00EE61FC">
        <w:rPr>
          <w:rFonts w:cs="Times New Roman"/>
          <w:highlight w:val="cyan"/>
          <w:u w:val="single"/>
        </w:rPr>
        <w:t xml:space="preserve"> annualized </w:t>
      </w:r>
      <w:r w:rsidRPr="00EE61FC">
        <w:rPr>
          <w:rFonts w:cs="Times New Roman"/>
          <w:b/>
          <w:bCs/>
          <w:highlight w:val="cyan"/>
          <w:u w:val="single"/>
        </w:rPr>
        <w:t>pace adjusted for seasonality and inflation.</w:t>
      </w:r>
      <w:r w:rsidRPr="00DC7D2F">
        <w:rPr>
          <w:rFonts w:cs="Times New Roman"/>
          <w:b/>
          <w:bCs/>
          <w:u w:val="single"/>
        </w:rPr>
        <w:t xml:space="preserve"> </w:t>
      </w:r>
      <w:r w:rsidRPr="00EE61FC">
        <w:rPr>
          <w:rFonts w:cs="Times New Roman"/>
          <w:highlight w:val="cyan"/>
          <w:u w:val="single"/>
        </w:rPr>
        <w:t>Economists surveyed</w:t>
      </w:r>
      <w:r w:rsidRPr="00DC7D2F">
        <w:rPr>
          <w:rFonts w:cs="Times New Roman"/>
          <w:u w:val="single"/>
        </w:rPr>
        <w:t xml:space="preserve"> by Dow Jones had been </w:t>
      </w:r>
      <w:r w:rsidRPr="00EE61FC">
        <w:rPr>
          <w:rFonts w:cs="Times New Roman"/>
          <w:b/>
          <w:bCs/>
          <w:highlight w:val="cyan"/>
          <w:u w:val="single"/>
        </w:rPr>
        <w:t>looking for growth of 2.1% following a 1.4% rise</w:t>
      </w:r>
      <w:r w:rsidRPr="00DC7D2F">
        <w:rPr>
          <w:rFonts w:cs="Times New Roman"/>
          <w:u w:val="single"/>
        </w:rPr>
        <w:t xml:space="preserve"> in the first quarter. Consumer spending helped propel the growth number higher, as did contributions from private inventory investment and nonresidential fixed investment, according to the first of three estimates the department will provide. </w:t>
      </w:r>
      <w:r w:rsidRPr="00EE61FC">
        <w:rPr>
          <w:rFonts w:cs="Times New Roman"/>
          <w:b/>
          <w:bCs/>
          <w:highlight w:val="cyan"/>
          <w:u w:val="single"/>
        </w:rPr>
        <w:t>Personal</w:t>
      </w:r>
      <w:r w:rsidRPr="00EE61FC">
        <w:rPr>
          <w:rFonts w:cs="Times New Roman"/>
          <w:highlight w:val="cyan"/>
          <w:u w:val="single"/>
        </w:rPr>
        <w:t xml:space="preserve"> </w:t>
      </w:r>
      <w:r w:rsidRPr="00EE61FC">
        <w:rPr>
          <w:rFonts w:cs="Times New Roman"/>
          <w:b/>
          <w:bCs/>
          <w:highlight w:val="cyan"/>
          <w:u w:val="single"/>
        </w:rPr>
        <w:t>consumption expenditures</w:t>
      </w:r>
      <w:r w:rsidRPr="00DC7D2F">
        <w:rPr>
          <w:rFonts w:cs="Times New Roman"/>
          <w:u w:val="single"/>
        </w:rPr>
        <w:t xml:space="preserve">, the main proxy in the Bureau of Economic Analysis report for consumer activity, </w:t>
      </w:r>
      <w:r w:rsidRPr="00EE61FC">
        <w:rPr>
          <w:rFonts w:cs="Times New Roman"/>
          <w:b/>
          <w:bCs/>
          <w:highlight w:val="cyan"/>
          <w:u w:val="single"/>
        </w:rPr>
        <w:t>increased 2.3% for the quarter</w:t>
      </w:r>
      <w:r w:rsidRPr="00EE61FC">
        <w:rPr>
          <w:rFonts w:cs="Times New Roman"/>
          <w:highlight w:val="cyan"/>
          <w:u w:val="single"/>
        </w:rPr>
        <w:t>, u</w:t>
      </w:r>
      <w:r w:rsidRPr="00EE61FC">
        <w:rPr>
          <w:rFonts w:cs="Times New Roman"/>
          <w:b/>
          <w:bCs/>
          <w:highlight w:val="cyan"/>
          <w:u w:val="single"/>
        </w:rPr>
        <w:t>p from the 1.5% acceleration in Q1</w:t>
      </w:r>
      <w:r w:rsidRPr="00EE61FC">
        <w:rPr>
          <w:rFonts w:cs="Times New Roman"/>
          <w:highlight w:val="cyan"/>
          <w:u w:val="single"/>
        </w:rPr>
        <w:t>.</w:t>
      </w:r>
      <w:r w:rsidRPr="00DC7D2F">
        <w:rPr>
          <w:rFonts w:cs="Times New Roman"/>
        </w:rPr>
        <w:t xml:space="preserve"> Both services and goods spending saw solid increases for the quarter. Inventories also were a significant contributor, adding 0.82 percentage point to the total gain. </w:t>
      </w:r>
      <w:r w:rsidRPr="00EE61FC">
        <w:rPr>
          <w:rFonts w:cs="Times New Roman"/>
          <w:b/>
          <w:bCs/>
          <w:highlight w:val="cyan"/>
          <w:u w:val="single"/>
        </w:rPr>
        <w:t>Government spending added</w:t>
      </w:r>
      <w:r w:rsidRPr="00DC7D2F">
        <w:rPr>
          <w:rFonts w:cs="Times New Roman"/>
          <w:b/>
          <w:bCs/>
          <w:u w:val="single"/>
        </w:rPr>
        <w:t xml:space="preserve"> a tailwind</w:t>
      </w:r>
      <w:r w:rsidRPr="00DC7D2F">
        <w:rPr>
          <w:rFonts w:cs="Times New Roman"/>
          <w:u w:val="single"/>
        </w:rPr>
        <w:t xml:space="preserve"> as well, </w:t>
      </w:r>
      <w:r w:rsidRPr="00EE61FC">
        <w:rPr>
          <w:rFonts w:cs="Times New Roman"/>
          <w:b/>
          <w:bCs/>
          <w:highlight w:val="cyan"/>
          <w:u w:val="single"/>
        </w:rPr>
        <w:t>rising 3.9% at the federal level</w:t>
      </w:r>
      <w:r w:rsidRPr="00EE61FC">
        <w:rPr>
          <w:rFonts w:cs="Times New Roman"/>
          <w:highlight w:val="cyan"/>
          <w:u w:val="single"/>
        </w:rPr>
        <w:t xml:space="preserve">, </w:t>
      </w:r>
      <w:r w:rsidRPr="00EE61FC">
        <w:rPr>
          <w:rFonts w:cs="Times New Roman"/>
          <w:b/>
          <w:bCs/>
          <w:highlight w:val="cyan"/>
          <w:u w:val="single"/>
        </w:rPr>
        <w:t xml:space="preserve">including a 5.2% surge in defense </w:t>
      </w:r>
      <w:r w:rsidRPr="00EE61FC">
        <w:rPr>
          <w:rFonts w:cs="Times New Roman"/>
          <w:highlight w:val="cyan"/>
          <w:u w:val="single"/>
        </w:rPr>
        <w:t>outlays.</w:t>
      </w:r>
      <w:r w:rsidRPr="00DC7D2F">
        <w:rPr>
          <w:rFonts w:cs="Times New Roman"/>
        </w:rPr>
        <w:t xml:space="preserve"> On the downside, imports, which subtract from GDP, jumped 6.9%, the biggest quarterly rise since Q1 of 2022. Exports were up just 2%. Stock market futures drifted higher following the report while Treasury yields moved lower. “The composition of growth was one of the better mixes that we have observed in some time,” said Joseph Brusuelas, chief economist at RSM. The report “tends to support the idea that the American economy is in the midst of a productivity boom which over the medium term will lift living standards across the country via lower inflation, low employment and rising real wages.” </w:t>
      </w:r>
      <w:r w:rsidRPr="00DC7D2F">
        <w:rPr>
          <w:rFonts w:cs="Times New Roman"/>
          <w:u w:val="single"/>
        </w:rPr>
        <w:t xml:space="preserve">There was some good news on the inflation front: the personal </w:t>
      </w:r>
      <w:r w:rsidRPr="00EE61FC">
        <w:rPr>
          <w:rFonts w:cs="Times New Roman"/>
          <w:b/>
          <w:bCs/>
          <w:highlight w:val="cyan"/>
          <w:u w:val="single"/>
        </w:rPr>
        <w:t>consumption expenditures price index</w:t>
      </w:r>
      <w:r w:rsidRPr="00DC7D2F">
        <w:rPr>
          <w:rFonts w:cs="Times New Roman"/>
          <w:u w:val="single"/>
        </w:rPr>
        <w:t xml:space="preserve">, a key measure for the Federal Reserve, </w:t>
      </w:r>
      <w:r w:rsidRPr="00EE61FC">
        <w:rPr>
          <w:rFonts w:cs="Times New Roman"/>
          <w:b/>
          <w:bCs/>
          <w:highlight w:val="cyan"/>
          <w:u w:val="single"/>
        </w:rPr>
        <w:t>increased 2.6% for the quarter</w:t>
      </w:r>
      <w:r w:rsidRPr="00EE61FC">
        <w:rPr>
          <w:rFonts w:cs="Times New Roman"/>
          <w:highlight w:val="cyan"/>
          <w:u w:val="single"/>
        </w:rPr>
        <w:t xml:space="preserve">, </w:t>
      </w:r>
      <w:r w:rsidRPr="00EE61FC">
        <w:rPr>
          <w:rFonts w:cs="Times New Roman"/>
          <w:b/>
          <w:bCs/>
          <w:highlight w:val="cyan"/>
          <w:u w:val="single"/>
        </w:rPr>
        <w:t>down from the 3.4% move in Q1.</w:t>
      </w:r>
      <w:r w:rsidRPr="00DC7D2F">
        <w:rPr>
          <w:rFonts w:cs="Times New Roman"/>
          <w:b/>
          <w:bCs/>
          <w:u w:val="single"/>
        </w:rPr>
        <w:t xml:space="preserve"> </w:t>
      </w:r>
      <w:r w:rsidRPr="00DC7D2F">
        <w:rPr>
          <w:rFonts w:cs="Times New Roman"/>
          <w:u w:val="single"/>
        </w:rPr>
        <w:t xml:space="preserve">Excluding food and energy, </w:t>
      </w:r>
      <w:r w:rsidRPr="00EE61FC">
        <w:rPr>
          <w:rFonts w:cs="Times New Roman"/>
          <w:b/>
          <w:bCs/>
          <w:highlight w:val="cyan"/>
          <w:u w:val="single"/>
        </w:rPr>
        <w:t>core PCE prices</w:t>
      </w:r>
      <w:r w:rsidRPr="00DC7D2F">
        <w:rPr>
          <w:rFonts w:cs="Times New Roman"/>
          <w:u w:val="single"/>
        </w:rPr>
        <w:t xml:space="preserve">, which the Fed focuses on even more as a longer-term inflation indicator, </w:t>
      </w:r>
      <w:r w:rsidRPr="00EE61FC">
        <w:rPr>
          <w:rFonts w:cs="Times New Roman"/>
          <w:b/>
          <w:bCs/>
          <w:highlight w:val="cyan"/>
          <w:u w:val="single"/>
        </w:rPr>
        <w:t>were up 2.9%, compared to a 3.7% increase</w:t>
      </w:r>
      <w:r w:rsidRPr="00DC7D2F">
        <w:rPr>
          <w:rFonts w:cs="Times New Roman"/>
          <w:u w:val="single"/>
        </w:rPr>
        <w:t xml:space="preserve"> in the prior period. The so-called chain-weighted price index, which takes into account changes in consumer behavior, </w:t>
      </w:r>
      <w:r w:rsidRPr="00EE61FC">
        <w:rPr>
          <w:rFonts w:cs="Times New Roman"/>
          <w:b/>
          <w:bCs/>
          <w:highlight w:val="cyan"/>
          <w:u w:val="single"/>
        </w:rPr>
        <w:t>increased 2.3% for the quarter</w:t>
      </w:r>
      <w:r w:rsidRPr="00DC7D2F">
        <w:rPr>
          <w:rFonts w:cs="Times New Roman"/>
          <w:u w:val="single"/>
        </w:rPr>
        <w:t xml:space="preserve">, below the 2.6% estimate. </w:t>
      </w:r>
      <w:r w:rsidRPr="00EE61FC">
        <w:rPr>
          <w:rFonts w:cs="Times New Roman"/>
          <w:highlight w:val="cyan"/>
          <w:u w:val="single"/>
        </w:rPr>
        <w:t xml:space="preserve">Treasury Secretary Janet Yellen saw the </w:t>
      </w:r>
      <w:r w:rsidRPr="00EE61FC">
        <w:rPr>
          <w:rFonts w:cs="Times New Roman"/>
          <w:b/>
          <w:bCs/>
          <w:highlight w:val="cyan"/>
          <w:u w:val="single"/>
        </w:rPr>
        <w:t>GDP report as “affirming the path we’re on to steady growth and declining inflation</w:t>
      </w:r>
      <w:r w:rsidRPr="00DC7D2F">
        <w:rPr>
          <w:rFonts w:cs="Times New Roman"/>
          <w:u w:val="single"/>
        </w:rPr>
        <w:t>,” in remarks she delivered Thursday morning in Rio de Janeiro.</w:t>
      </w:r>
    </w:p>
    <w:p w14:paraId="626FBB33" w14:textId="77777777" w:rsidR="00D50177" w:rsidRDefault="00D50177" w:rsidP="00D50177">
      <w:pPr>
        <w:rPr>
          <w:rFonts w:cs="Times New Roman"/>
          <w:u w:val="single"/>
        </w:rPr>
      </w:pPr>
    </w:p>
    <w:p w14:paraId="0D77F811" w14:textId="77777777" w:rsidR="00D50177" w:rsidRPr="00642A08" w:rsidRDefault="00D50177" w:rsidP="00D50177">
      <w:pPr>
        <w:pStyle w:val="Heading4"/>
        <w:rPr>
          <w:rFonts w:eastAsia="Times New Roman"/>
        </w:rPr>
      </w:pPr>
      <w:r w:rsidRPr="00642A08">
        <w:rPr>
          <w:rFonts w:eastAsia="Times New Roman"/>
        </w:rPr>
        <w:t>Econ's going up!!</w:t>
      </w:r>
    </w:p>
    <w:p w14:paraId="4E7467E9" w14:textId="77777777" w:rsidR="00D50177" w:rsidRPr="00642A08" w:rsidRDefault="00D50177" w:rsidP="00D50177">
      <w:pPr>
        <w:spacing w:after="0" w:line="240" w:lineRule="auto"/>
        <w:rPr>
          <w:rFonts w:eastAsia="Times New Roman" w:cs="Times New Roman"/>
        </w:rPr>
      </w:pPr>
      <w:r w:rsidRPr="00642A08">
        <w:rPr>
          <w:rFonts w:eastAsia="Times New Roman" w:cs="Times New Roman"/>
          <w:b/>
          <w:bCs/>
          <w:sz w:val="26"/>
          <w:szCs w:val="26"/>
        </w:rPr>
        <w:t xml:space="preserve">Davidson </w:t>
      </w:r>
      <w:r>
        <w:rPr>
          <w:rFonts w:eastAsia="Times New Roman" w:cs="Times New Roman"/>
          <w:b/>
          <w:bCs/>
          <w:sz w:val="26"/>
          <w:szCs w:val="26"/>
        </w:rPr>
        <w:t>7-25</w:t>
      </w:r>
      <w:r w:rsidRPr="00642A08">
        <w:rPr>
          <w:rFonts w:eastAsia="Times New Roman" w:cs="Times New Roman"/>
          <w:b/>
          <w:bCs/>
          <w:sz w:val="26"/>
          <w:szCs w:val="26"/>
        </w:rPr>
        <w:t xml:space="preserve"> </w:t>
      </w:r>
      <w:r w:rsidRPr="00642A08">
        <w:rPr>
          <w:rFonts w:eastAsia="Times New Roman" w:cs="Times New Roman"/>
        </w:rPr>
        <w:t>[Paul Davidson, "The economy grew robust 2.8% in the second quarter. What it means for interest rates.", 7-25-2024, USA Today, https://www.usatoday.com/story/money/2024/07/2</w:t>
      </w:r>
      <w:r>
        <w:rPr>
          <w:rFonts w:eastAsia="Times New Roman" w:cs="Times New Roman"/>
        </w:rPr>
        <w:t>5/us-gdp-report-q2/74532648007/</w:t>
      </w:r>
      <w:r w:rsidRPr="00642A08">
        <w:rPr>
          <w:rFonts w:eastAsia="Times New Roman" w:cs="Times New Roman"/>
        </w:rPr>
        <w:t xml:space="preserve"> //nw-avis</w:t>
      </w:r>
      <w:r>
        <w:rPr>
          <w:rFonts w:eastAsia="Times New Roman" w:cs="Times New Roman"/>
        </w:rPr>
        <w:t>]</w:t>
      </w:r>
    </w:p>
    <w:p w14:paraId="62C33746" w14:textId="77777777" w:rsidR="00D50177" w:rsidRPr="00642A08" w:rsidRDefault="00D50177" w:rsidP="00D50177"/>
    <w:p w14:paraId="762C6C44" w14:textId="77777777" w:rsidR="00D50177" w:rsidRDefault="00D50177" w:rsidP="00D50177">
      <w:pPr>
        <w:rPr>
          <w:sz w:val="16"/>
        </w:rPr>
      </w:pPr>
      <w:r w:rsidRPr="0007737D">
        <w:rPr>
          <w:rStyle w:val="Emphasis"/>
        </w:rPr>
        <w:t xml:space="preserve">The </w:t>
      </w:r>
      <w:r w:rsidRPr="00EE61FC">
        <w:rPr>
          <w:rStyle w:val="Emphasis"/>
          <w:highlight w:val="cyan"/>
        </w:rPr>
        <w:t>econ</w:t>
      </w:r>
      <w:r w:rsidRPr="00642A08">
        <w:rPr>
          <w:rStyle w:val="Emphasis"/>
        </w:rPr>
        <w:t xml:space="preserve">omy </w:t>
      </w:r>
      <w:r w:rsidRPr="00EE61FC">
        <w:rPr>
          <w:rStyle w:val="Emphasis"/>
          <w:highlight w:val="cyan"/>
        </w:rPr>
        <w:t>picked up sharply</w:t>
      </w:r>
      <w:r w:rsidRPr="00642A08">
        <w:rPr>
          <w:rStyle w:val="Emphasis"/>
        </w:rPr>
        <w:t xml:space="preserve"> in the second quarter </w:t>
      </w:r>
      <w:r w:rsidRPr="00642A08">
        <w:rPr>
          <w:rStyle w:val="StyleUnderline"/>
        </w:rPr>
        <w:t>as a rise in consumer and business spending offset a drop in housing construction and a widening trade gap</w:t>
      </w:r>
      <w:r w:rsidRPr="00642A08">
        <w:rPr>
          <w:sz w:val="16"/>
        </w:rPr>
        <w:t xml:space="preserve">. </w:t>
      </w:r>
      <w:r w:rsidRPr="00642A08">
        <w:rPr>
          <w:rStyle w:val="StyleUnderline"/>
        </w:rPr>
        <w:t xml:space="preserve">The nation’s </w:t>
      </w:r>
      <w:r w:rsidRPr="00EE61FC">
        <w:rPr>
          <w:rStyle w:val="StyleUnderline"/>
          <w:highlight w:val="cyan"/>
        </w:rPr>
        <w:t>g</w:t>
      </w:r>
      <w:r w:rsidRPr="00642A08">
        <w:rPr>
          <w:rStyle w:val="StyleUnderline"/>
        </w:rPr>
        <w:t xml:space="preserve">ross </w:t>
      </w:r>
      <w:r w:rsidRPr="00EE61FC">
        <w:rPr>
          <w:rStyle w:val="StyleUnderline"/>
          <w:highlight w:val="cyan"/>
        </w:rPr>
        <w:t>d</w:t>
      </w:r>
      <w:r w:rsidRPr="0007737D">
        <w:rPr>
          <w:rStyle w:val="StyleUnderline"/>
        </w:rPr>
        <w:t>o</w:t>
      </w:r>
      <w:r w:rsidRPr="00642A08">
        <w:rPr>
          <w:rStyle w:val="StyleUnderline"/>
        </w:rPr>
        <w:t xml:space="preserve">mestic </w:t>
      </w:r>
      <w:r w:rsidRPr="00EE61FC">
        <w:rPr>
          <w:rStyle w:val="StyleUnderline"/>
          <w:highlight w:val="cyan"/>
        </w:rPr>
        <w:t>p</w:t>
      </w:r>
      <w:r w:rsidRPr="00642A08">
        <w:rPr>
          <w:rStyle w:val="StyleUnderline"/>
        </w:rPr>
        <w:t>roduct, the value of all goods and services produced in the U.S.,</w:t>
      </w:r>
      <w:r w:rsidRPr="00642A08">
        <w:rPr>
          <w:sz w:val="16"/>
        </w:rPr>
        <w:t xml:space="preserve"> </w:t>
      </w:r>
      <w:r w:rsidRPr="00EE61FC">
        <w:rPr>
          <w:rStyle w:val="StyleUnderline"/>
          <w:highlight w:val="cyan"/>
        </w:rPr>
        <w:t>expanded</w:t>
      </w:r>
      <w:r w:rsidRPr="00642A08">
        <w:rPr>
          <w:rStyle w:val="StyleUnderline"/>
        </w:rPr>
        <w:t xml:space="preserve"> at a seasonally adjusted annual rate of 2.8%</w:t>
      </w:r>
      <w:r w:rsidRPr="00642A08">
        <w:rPr>
          <w:sz w:val="16"/>
        </w:rPr>
        <w:t xml:space="preserve"> in the April-to-June period, the Commerce Department said Thursday. </w:t>
      </w:r>
      <w:r w:rsidRPr="00EE61FC">
        <w:rPr>
          <w:rStyle w:val="Emphasis"/>
          <w:highlight w:val="cyan"/>
        </w:rPr>
        <w:t>That’s up from</w:t>
      </w:r>
      <w:r w:rsidRPr="00642A08">
        <w:rPr>
          <w:rStyle w:val="Emphasis"/>
        </w:rPr>
        <w:t xml:space="preserve"> a tepid gain of </w:t>
      </w:r>
      <w:r w:rsidRPr="00EE61FC">
        <w:rPr>
          <w:rStyle w:val="Emphasis"/>
          <w:highlight w:val="cyan"/>
        </w:rPr>
        <w:t>1.4%</w:t>
      </w:r>
      <w:r w:rsidRPr="00642A08">
        <w:rPr>
          <w:rStyle w:val="Emphasis"/>
        </w:rPr>
        <w:t xml:space="preserve"> early</w:t>
      </w:r>
      <w:r w:rsidRPr="00642A08">
        <w:rPr>
          <w:sz w:val="16"/>
        </w:rPr>
        <w:t xml:space="preserve"> this year and 2.5% increase for all of 2023. Forecasters surveyed by Bloomberg had projected a 1.9% increase. Is the economy doing well right now? </w:t>
      </w:r>
      <w:r w:rsidRPr="0007737D">
        <w:rPr>
          <w:rStyle w:val="Emphasis"/>
        </w:rPr>
        <w:t xml:space="preserve">The </w:t>
      </w:r>
      <w:r w:rsidRPr="00EE61FC">
        <w:rPr>
          <w:rStyle w:val="Emphasis"/>
          <w:highlight w:val="cyan"/>
        </w:rPr>
        <w:t xml:space="preserve">economy has been </w:t>
      </w:r>
      <w:r w:rsidRPr="0007737D">
        <w:rPr>
          <w:rStyle w:val="Emphasis"/>
        </w:rPr>
        <w:t xml:space="preserve">surprisingly </w:t>
      </w:r>
      <w:r w:rsidRPr="00EE61FC">
        <w:rPr>
          <w:rStyle w:val="Emphasis"/>
          <w:highlight w:val="cyan"/>
        </w:rPr>
        <w:t>resilient</w:t>
      </w:r>
      <w:r w:rsidRPr="00642A08">
        <w:rPr>
          <w:sz w:val="16"/>
        </w:rPr>
        <w:t xml:space="preserve"> despite high interest rates and inflation the past two years </w:t>
      </w:r>
      <w:r w:rsidRPr="00642A08">
        <w:rPr>
          <w:rStyle w:val="Emphasis"/>
        </w:rPr>
        <w:t>as a result of strong job and wage gains</w:t>
      </w:r>
      <w:r w:rsidRPr="00642A08">
        <w:rPr>
          <w:sz w:val="16"/>
        </w:rPr>
        <w:t xml:space="preserve"> that have provided consumers the wherewithal to keep spending.</w:t>
      </w:r>
    </w:p>
    <w:p w14:paraId="4E996DF3" w14:textId="77777777" w:rsidR="00D50177" w:rsidRDefault="00D50177" w:rsidP="00D50177">
      <w:pPr>
        <w:rPr>
          <w:sz w:val="16"/>
        </w:rPr>
      </w:pPr>
    </w:p>
    <w:p w14:paraId="32504E55" w14:textId="77777777" w:rsidR="00D50177" w:rsidRPr="00F20653" w:rsidRDefault="00D50177" w:rsidP="00D50177">
      <w:pPr>
        <w:pStyle w:val="Heading4"/>
        <w:rPr>
          <w:rFonts w:eastAsia="Times New Roman"/>
        </w:rPr>
      </w:pPr>
      <w:r>
        <w:rPr>
          <w:rFonts w:eastAsia="Times New Roman"/>
        </w:rPr>
        <w:t>E</w:t>
      </w:r>
      <w:r w:rsidRPr="00F20653">
        <w:rPr>
          <w:rFonts w:eastAsia="Times New Roman"/>
        </w:rPr>
        <w:t xml:space="preserve">conomy's doing great </w:t>
      </w:r>
      <w:r>
        <w:rPr>
          <w:rFonts w:eastAsia="Times New Roman"/>
        </w:rPr>
        <w:t>noww</w:t>
      </w:r>
      <w:r w:rsidRPr="00F20653">
        <w:rPr>
          <w:rFonts w:eastAsia="Times New Roman"/>
        </w:rPr>
        <w:t xml:space="preserve"> </w:t>
      </w:r>
      <w:r>
        <w:rPr>
          <w:rFonts w:eastAsia="Times New Roman"/>
        </w:rPr>
        <w:t xml:space="preserve">– </w:t>
      </w:r>
      <w:r w:rsidRPr="00F20653">
        <w:rPr>
          <w:rFonts w:eastAsia="Times New Roman"/>
          <w:b w:val="0"/>
        </w:rPr>
        <w:t>inflation is low, consumer confidence is up, GDP is up</w:t>
      </w:r>
    </w:p>
    <w:p w14:paraId="4DD9F2F0" w14:textId="77777777" w:rsidR="00D50177" w:rsidRPr="00F20653" w:rsidRDefault="00D50177" w:rsidP="00D50177">
      <w:pPr>
        <w:spacing w:after="0" w:line="240" w:lineRule="auto"/>
        <w:rPr>
          <w:rFonts w:eastAsia="Times New Roman" w:cs="Times New Roman"/>
        </w:rPr>
      </w:pPr>
      <w:r w:rsidRPr="00F20653">
        <w:rPr>
          <w:rFonts w:eastAsia="Times New Roman" w:cs="Times New Roman"/>
          <w:b/>
          <w:bCs/>
          <w:sz w:val="26"/>
          <w:szCs w:val="26"/>
        </w:rPr>
        <w:t xml:space="preserve">Mutikani </w:t>
      </w:r>
      <w:r>
        <w:rPr>
          <w:rFonts w:eastAsia="Times New Roman" w:cs="Times New Roman"/>
          <w:b/>
          <w:bCs/>
          <w:sz w:val="26"/>
          <w:szCs w:val="26"/>
        </w:rPr>
        <w:t>7-25</w:t>
      </w:r>
      <w:r w:rsidRPr="00F20653">
        <w:rPr>
          <w:rFonts w:eastAsia="Times New Roman" w:cs="Times New Roman"/>
          <w:b/>
          <w:bCs/>
          <w:sz w:val="26"/>
          <w:szCs w:val="26"/>
        </w:rPr>
        <w:t xml:space="preserve"> </w:t>
      </w:r>
      <w:r w:rsidRPr="00F20653">
        <w:rPr>
          <w:rFonts w:eastAsia="Times New Roman" w:cs="Times New Roman"/>
        </w:rPr>
        <w:t xml:space="preserve">[Lucia Mutikani, "US economy regains speed in second quarter; price pressures easing", 7-25-2024, Reuters, </w:t>
      </w:r>
      <w:hyperlink r:id="rId19" w:history="1">
        <w:r w:rsidRPr="003C0965">
          <w:rPr>
            <w:rStyle w:val="Hyperlink"/>
            <w:rFonts w:eastAsia="Times New Roman" w:cs="Times New Roman"/>
          </w:rPr>
          <w:t>https://www.reuters.com/markets/us/us-economic-growth-regains-steam-second-quarter-inflation-slows-2024-07-25/</w:t>
        </w:r>
      </w:hyperlink>
      <w:r>
        <w:rPr>
          <w:rFonts w:eastAsia="Times New Roman" w:cs="Times New Roman"/>
        </w:rPr>
        <w:t xml:space="preserve"> //nw-avis</w:t>
      </w:r>
      <w:r w:rsidRPr="00F20653">
        <w:rPr>
          <w:rFonts w:eastAsia="Times New Roman" w:cs="Times New Roman"/>
        </w:rPr>
        <w:t>]</w:t>
      </w:r>
    </w:p>
    <w:p w14:paraId="3D49B5C8" w14:textId="77777777" w:rsidR="00D50177" w:rsidRPr="00F20653" w:rsidRDefault="00D50177" w:rsidP="00D50177">
      <w:pPr>
        <w:spacing w:after="0" w:line="240" w:lineRule="auto"/>
        <w:rPr>
          <w:rFonts w:eastAsia="Times New Roman" w:cs="Times New Roman"/>
          <w:sz w:val="24"/>
          <w:szCs w:val="24"/>
        </w:rPr>
      </w:pPr>
      <w:r w:rsidRPr="00F20653">
        <w:rPr>
          <w:rFonts w:eastAsia="Times New Roman" w:cs="Times New Roman"/>
          <w:sz w:val="24"/>
          <w:szCs w:val="24"/>
        </w:rPr>
        <w:br/>
      </w:r>
    </w:p>
    <w:p w14:paraId="4FCF9644" w14:textId="77777777" w:rsidR="00D50177" w:rsidRPr="00F20653" w:rsidRDefault="00D50177" w:rsidP="00D50177">
      <w:pPr>
        <w:spacing w:after="0" w:line="240" w:lineRule="auto"/>
        <w:rPr>
          <w:rFonts w:eastAsia="Times New Roman" w:cs="Times New Roman"/>
          <w:sz w:val="16"/>
        </w:rPr>
      </w:pPr>
      <w:r w:rsidRPr="00F20653">
        <w:rPr>
          <w:rStyle w:val="Emphasis"/>
        </w:rPr>
        <w:t xml:space="preserve">The U.S. </w:t>
      </w:r>
      <w:r w:rsidRPr="00EE61FC">
        <w:rPr>
          <w:rStyle w:val="Emphasis"/>
          <w:highlight w:val="cyan"/>
        </w:rPr>
        <w:t xml:space="preserve">economy grew </w:t>
      </w:r>
      <w:r w:rsidRPr="00F20653">
        <w:rPr>
          <w:rStyle w:val="Emphasis"/>
        </w:rPr>
        <w:t xml:space="preserve">faster </w:t>
      </w:r>
      <w:r w:rsidRPr="00F20653">
        <w:rPr>
          <w:rStyle w:val="StyleUnderline"/>
        </w:rPr>
        <w:t>than expected in the second quarter amid solid gains in consumer spending and business investment</w:t>
      </w:r>
      <w:r w:rsidRPr="00F20653">
        <w:rPr>
          <w:rFonts w:eastAsia="Times New Roman" w:cs="Times New Roman"/>
          <w:sz w:val="16"/>
        </w:rPr>
        <w:t xml:space="preserve">, but </w:t>
      </w:r>
      <w:r w:rsidRPr="00EE61FC">
        <w:rPr>
          <w:rStyle w:val="Emphasis"/>
          <w:highlight w:val="cyan"/>
        </w:rPr>
        <w:t>inflation pressures subsided</w:t>
      </w:r>
      <w:r w:rsidRPr="00F20653">
        <w:rPr>
          <w:rStyle w:val="Emphasis"/>
        </w:rPr>
        <w:t xml:space="preserve">, </w:t>
      </w:r>
      <w:r w:rsidRPr="00F20653">
        <w:rPr>
          <w:rStyle w:val="StyleUnderline"/>
        </w:rPr>
        <w:t xml:space="preserve">leaving intact expectations of a September interest rate cut from the </w:t>
      </w:r>
      <w:r w:rsidRPr="00F20653">
        <w:rPr>
          <w:rStyle w:val="Emphasis"/>
        </w:rPr>
        <w:t>Federal Reserve</w:t>
      </w:r>
      <w:r w:rsidRPr="00F20653">
        <w:rPr>
          <w:rFonts w:eastAsia="Times New Roman" w:cs="Times New Roman"/>
          <w:sz w:val="16"/>
        </w:rPr>
        <w:t xml:space="preserve">. </w:t>
      </w:r>
      <w:r w:rsidRPr="00EE61FC">
        <w:rPr>
          <w:rStyle w:val="Emphasis"/>
          <w:highlight w:val="cyan"/>
        </w:rPr>
        <w:t>Growth</w:t>
      </w:r>
      <w:r w:rsidRPr="00F20653">
        <w:rPr>
          <w:rStyle w:val="Emphasis"/>
        </w:rPr>
        <w:t xml:space="preserve"> last quarter also </w:t>
      </w:r>
      <w:r w:rsidRPr="00EE61FC">
        <w:rPr>
          <w:rStyle w:val="Emphasis"/>
          <w:highlight w:val="cyan"/>
        </w:rPr>
        <w:t>received a boost</w:t>
      </w:r>
      <w:r w:rsidRPr="00F20653">
        <w:rPr>
          <w:rFonts w:eastAsia="Times New Roman" w:cs="Times New Roman"/>
          <w:sz w:val="16"/>
        </w:rPr>
        <w:t xml:space="preserve"> </w:t>
      </w:r>
      <w:r w:rsidRPr="00F20653">
        <w:rPr>
          <w:rStyle w:val="StyleUnderline"/>
        </w:rPr>
        <w:t>from inventory building as well as increased government spending, the Commerce Department's advance report on second-quarter gross domestic product on Thursday showed</w:t>
      </w:r>
      <w:r w:rsidRPr="00F20653">
        <w:rPr>
          <w:rFonts w:eastAsia="Times New Roman" w:cs="Times New Roman"/>
          <w:sz w:val="16"/>
        </w:rPr>
        <w:t xml:space="preserve">. The housing market recovery, however, regressed and was a small drag on the economy. The trade deficit widened further, subtracting from GDP growth. </w:t>
      </w:r>
      <w:r w:rsidRPr="00F20653">
        <w:rPr>
          <w:rStyle w:val="StyleUnderline"/>
        </w:rPr>
        <w:t>The report dispelled concerns that the economic expansion was in danger of an abrupt end,</w:t>
      </w:r>
      <w:r w:rsidRPr="00F20653">
        <w:rPr>
          <w:rFonts w:eastAsia="Times New Roman" w:cs="Times New Roman"/>
          <w:sz w:val="16"/>
        </w:rPr>
        <w:t xml:space="preserve"> which had been stoked by a lackluster performance in the first quarter and in April. The economy continues to outperform its global peers, despite hefty rate hikes from the U.S. central bank in 2022 and 2023, thanks to a resilient labor market. "Economic growth is solid, not too hot and not too cold," said Christopher Rupkey, chief economist at FWDBONDS. "</w:t>
      </w:r>
      <w:r w:rsidRPr="00EE61FC">
        <w:rPr>
          <w:rStyle w:val="Emphasis"/>
          <w:highlight w:val="cyan"/>
        </w:rPr>
        <w:t>Inflation looks to be g</w:t>
      </w:r>
      <w:r w:rsidRPr="00F20653">
        <w:rPr>
          <w:rStyle w:val="Emphasis"/>
        </w:rPr>
        <w:t xml:space="preserve">oing the Fed's way and an </w:t>
      </w:r>
      <w:r w:rsidRPr="00EE61FC">
        <w:rPr>
          <w:rStyle w:val="Emphasis"/>
          <w:highlight w:val="cyan"/>
        </w:rPr>
        <w:t>easing</w:t>
      </w:r>
      <w:r w:rsidRPr="00F20653">
        <w:rPr>
          <w:rStyle w:val="Emphasis"/>
        </w:rPr>
        <w:t xml:space="preserve"> of monetary restraint with an interest rate cut is likely in September</w:t>
      </w:r>
      <w:r w:rsidRPr="00F20653">
        <w:rPr>
          <w:rFonts w:eastAsia="Times New Roman" w:cs="Times New Roman"/>
          <w:sz w:val="16"/>
        </w:rPr>
        <w:t xml:space="preserve">." Gross domestic product increased at a 2.8% annualized rate last quarter, the Commerce Department's Bureau of Economic Analysis said in its advance estimate of second-quarter GDP. That was double the 1.4% growth pace in the first quarter. Economists polled by Reuters had forecast GDP rising at a 2.0% rate. Estimates ranged from a 1.1% rate to a 3.4% pace. Reuters Graphics Reuters Graphics The growth rate in the first half of the year averaged 2.1%, half the 4.2% pace logged in the last six months of 2023. That is just above the 1.8% pace viewed by U.S. central bank officials as the non-inflationary growth rate. Consumer spending, which accounts for more than two-thirds of the economy, increased at around a 2.3% rate after slowing to a 1.5% pace in the January-March quarter. Spending was driven by increased outlays on services like healthcare, housing and utilities as well as club memberships, visits to sports centers, parks, theaters and museums, and gambling. Consumers also boosted outlays on goods, including new light trucks, recreational goods and vehicles, furnishings and durable household equipment as well as energy products. GDP consumer contribution GDP consumer contribution Spending was in part supported by wage gains. A separate report from the Labor Department on Thursday showed the labor market steadily easing, with initial claims for state unemployment benefits dropping 10,000 to a seasonally adjusted 235,000 for the week ended July 20. </w:t>
      </w:r>
      <w:r w:rsidRPr="00F20653">
        <w:rPr>
          <w:rStyle w:val="StyleUnderline"/>
        </w:rPr>
        <w:t>Business investment picked up as spending on equipment, mostly aircraft, surged at an 11.6% rate after rising at only a 1.6% pace in the first quarter.</w:t>
      </w:r>
      <w:r w:rsidRPr="00F20653">
        <w:rPr>
          <w:rFonts w:eastAsia="Times New Roman" w:cs="Times New Roman"/>
          <w:sz w:val="16"/>
        </w:rPr>
        <w:t xml:space="preserve"> </w:t>
      </w:r>
      <w:r w:rsidRPr="00EE61FC">
        <w:rPr>
          <w:rStyle w:val="Emphasis"/>
          <w:highlight w:val="cyan"/>
        </w:rPr>
        <w:t>Spending on</w:t>
      </w:r>
      <w:r w:rsidRPr="00F20653">
        <w:rPr>
          <w:rStyle w:val="Emphasis"/>
        </w:rPr>
        <w:t xml:space="preserve"> </w:t>
      </w:r>
      <w:r w:rsidRPr="00EE61FC">
        <w:rPr>
          <w:rStyle w:val="Emphasis"/>
          <w:highlight w:val="cyan"/>
        </w:rPr>
        <w:t>i</w:t>
      </w:r>
      <w:r w:rsidRPr="00F20653">
        <w:rPr>
          <w:rStyle w:val="Emphasis"/>
        </w:rPr>
        <w:t xml:space="preserve">ntellectual </w:t>
      </w:r>
      <w:r w:rsidRPr="00EE61FC">
        <w:rPr>
          <w:rStyle w:val="Emphasis"/>
          <w:highlight w:val="cyan"/>
        </w:rPr>
        <w:t>p</w:t>
      </w:r>
      <w:r w:rsidRPr="00F20653">
        <w:rPr>
          <w:rStyle w:val="Emphasis"/>
        </w:rPr>
        <w:t xml:space="preserve">roperty </w:t>
      </w:r>
      <w:r w:rsidRPr="00EE61FC">
        <w:rPr>
          <w:rStyle w:val="Emphasis"/>
          <w:highlight w:val="cyan"/>
        </w:rPr>
        <w:t>products continued to rise</w:t>
      </w:r>
      <w:r w:rsidRPr="00EE61FC">
        <w:rPr>
          <w:rFonts w:eastAsia="Times New Roman" w:cs="Times New Roman"/>
          <w:sz w:val="16"/>
          <w:highlight w:val="cyan"/>
        </w:rPr>
        <w:t>,</w:t>
      </w:r>
      <w:r w:rsidRPr="00F20653">
        <w:rPr>
          <w:rFonts w:eastAsia="Times New Roman" w:cs="Times New Roman"/>
          <w:sz w:val="16"/>
        </w:rPr>
        <w:t xml:space="preserve"> though the pace slowed from the brisk rate in the January-March quarter. </w:t>
      </w:r>
      <w:r w:rsidRPr="00EE61FC">
        <w:rPr>
          <w:rStyle w:val="Emphasis"/>
          <w:highlight w:val="cyan"/>
        </w:rPr>
        <w:t>Businesses</w:t>
      </w:r>
      <w:r w:rsidRPr="00F20653">
        <w:rPr>
          <w:rStyle w:val="Emphasis"/>
        </w:rPr>
        <w:t xml:space="preserve"> also </w:t>
      </w:r>
      <w:r w:rsidRPr="00EE61FC">
        <w:rPr>
          <w:rStyle w:val="Emphasis"/>
          <w:highlight w:val="cyan"/>
        </w:rPr>
        <w:t>accumulated more</w:t>
      </w:r>
      <w:r w:rsidRPr="00F20653">
        <w:rPr>
          <w:rStyle w:val="Emphasis"/>
        </w:rPr>
        <w:t xml:space="preserve"> inventory</w:t>
      </w:r>
      <w:r w:rsidRPr="00F20653">
        <w:rPr>
          <w:rFonts w:eastAsia="Times New Roman" w:cs="Times New Roman"/>
          <w:sz w:val="16"/>
        </w:rPr>
        <w:t xml:space="preserve">, </w:t>
      </w:r>
      <w:r w:rsidRPr="00F20653">
        <w:rPr>
          <w:rStyle w:val="StyleUnderline"/>
        </w:rPr>
        <w:t>which increased at a $71.3 billion rate after rising at a $28.6 billion pace in the prior quarte</w:t>
      </w:r>
      <w:r w:rsidRPr="00F20653">
        <w:rPr>
          <w:rFonts w:eastAsia="Times New Roman" w:cs="Times New Roman"/>
          <w:sz w:val="16"/>
        </w:rPr>
        <w:t>r. Inventories added 0.82 percentage point to GDP growth after being a drag for two straight quarters. That more than offset a 0.72 percentage point hit from a wider trade gap.</w:t>
      </w:r>
    </w:p>
    <w:p w14:paraId="1B51F5D3" w14:textId="77777777" w:rsidR="00D50177" w:rsidRPr="00642A08" w:rsidRDefault="00D50177" w:rsidP="00D50177">
      <w:pPr>
        <w:rPr>
          <w:sz w:val="16"/>
        </w:rPr>
      </w:pPr>
    </w:p>
    <w:p w14:paraId="4C1CF1E0" w14:textId="77777777" w:rsidR="00D50177" w:rsidRPr="00D50177" w:rsidRDefault="00D50177" w:rsidP="00D50177">
      <w:pPr>
        <w:rPr>
          <w:rFonts w:cs="Times New Roman"/>
          <w:u w:val="single"/>
        </w:rPr>
      </w:pPr>
    </w:p>
    <w:p w14:paraId="0FCBF389" w14:textId="77777777" w:rsidR="00D50177" w:rsidRDefault="00D50177" w:rsidP="00D50177">
      <w:pPr>
        <w:pStyle w:val="Heading3"/>
      </w:pPr>
      <w:r>
        <w:t>Low Inflation</w:t>
      </w:r>
    </w:p>
    <w:p w14:paraId="1E4A7549" w14:textId="77777777" w:rsidR="00D50177" w:rsidRDefault="00D50177" w:rsidP="00D50177">
      <w:pPr>
        <w:pStyle w:val="Heading4"/>
      </w:pPr>
      <w:r>
        <w:t>Inflation cooling and business spending is low.</w:t>
      </w:r>
    </w:p>
    <w:p w14:paraId="298232EF" w14:textId="77777777" w:rsidR="00D50177" w:rsidRPr="00C007F5" w:rsidRDefault="00D50177" w:rsidP="00D50177">
      <w:r>
        <w:rPr>
          <w:rStyle w:val="Style13ptBold"/>
        </w:rPr>
        <w:t xml:space="preserve">Mena 7/25 </w:t>
      </w:r>
      <w:r w:rsidRPr="00C007F5">
        <w:t>[Bryan Mena is a reporter for CNN; “What you need to know about America’s shockingly good economic report”; July 2024; CNN; https://www.cnn.com/2024/07/25/economy/takeaways-gdp-economy/index.html---LS</w:t>
      </w:r>
    </w:p>
    <w:p w14:paraId="02E8C442" w14:textId="77777777" w:rsidR="00D50177" w:rsidRPr="00440C89" w:rsidRDefault="00D50177" w:rsidP="00D50177">
      <w:pPr>
        <w:rPr>
          <w:sz w:val="16"/>
        </w:rPr>
      </w:pPr>
      <w:r w:rsidRPr="00440C89">
        <w:rPr>
          <w:sz w:val="16"/>
        </w:rPr>
        <w:t>The government’s GDP report isn’t always easy to decipher. Sometimes the headline number masks trends under the surface.</w:t>
      </w:r>
    </w:p>
    <w:p w14:paraId="36BDCBC1" w14:textId="77777777" w:rsidR="00D50177" w:rsidRPr="00440C89" w:rsidRDefault="00D50177" w:rsidP="00D50177">
      <w:pPr>
        <w:rPr>
          <w:sz w:val="16"/>
        </w:rPr>
      </w:pPr>
      <w:r w:rsidRPr="00440C89">
        <w:rPr>
          <w:sz w:val="16"/>
        </w:rPr>
        <w:t xml:space="preserve">But this time, </w:t>
      </w:r>
      <w:r w:rsidRPr="00440C89">
        <w:rPr>
          <w:u w:val="single"/>
        </w:rPr>
        <w:t xml:space="preserve">there’s no mistaking that the American </w:t>
      </w:r>
      <w:r w:rsidRPr="00EE61FC">
        <w:rPr>
          <w:highlight w:val="cyan"/>
          <w:u w:val="single"/>
        </w:rPr>
        <w:t>economy is</w:t>
      </w:r>
      <w:r w:rsidRPr="00440C89">
        <w:rPr>
          <w:u w:val="single"/>
        </w:rPr>
        <w:t xml:space="preserve"> truly </w:t>
      </w:r>
      <w:r w:rsidRPr="00EE61FC">
        <w:rPr>
          <w:highlight w:val="cyan"/>
          <w:u w:val="single"/>
        </w:rPr>
        <w:t>on solid footing</w:t>
      </w:r>
      <w:r w:rsidRPr="00440C89">
        <w:rPr>
          <w:u w:val="single"/>
        </w:rPr>
        <w:t xml:space="preserve">, from consumers to businesses. It also shows that </w:t>
      </w:r>
      <w:r w:rsidRPr="00EE61FC">
        <w:rPr>
          <w:highlight w:val="cyan"/>
          <w:u w:val="single"/>
        </w:rPr>
        <w:t>the economy could pull off a</w:t>
      </w:r>
      <w:r w:rsidRPr="002C418B">
        <w:rPr>
          <w:u w:val="single"/>
        </w:rPr>
        <w:t>n</w:t>
      </w:r>
      <w:r w:rsidRPr="00440C89">
        <w:rPr>
          <w:u w:val="single"/>
        </w:rPr>
        <w:t xml:space="preserve"> extremely rare “</w:t>
      </w:r>
      <w:r w:rsidRPr="00EE61FC">
        <w:rPr>
          <w:highlight w:val="cyan"/>
          <w:u w:val="single"/>
        </w:rPr>
        <w:t>soft landing</w:t>
      </w:r>
      <w:r w:rsidRPr="00440C89">
        <w:rPr>
          <w:u w:val="single"/>
        </w:rPr>
        <w:t>.”</w:t>
      </w:r>
      <w:r w:rsidRPr="00440C89">
        <w:rPr>
          <w:sz w:val="16"/>
        </w:rPr>
        <w:t xml:space="preserve"> That’s when inflation comes under control without the economy slipping into a recession, something that experts say has only happened once before, during the 1990s.</w:t>
      </w:r>
    </w:p>
    <w:p w14:paraId="2A3E724D" w14:textId="77777777" w:rsidR="00D50177" w:rsidRPr="00440C89" w:rsidRDefault="00D50177" w:rsidP="00D50177">
      <w:pPr>
        <w:rPr>
          <w:sz w:val="16"/>
        </w:rPr>
      </w:pPr>
      <w:r w:rsidRPr="00440C89">
        <w:rPr>
          <w:sz w:val="16"/>
        </w:rPr>
        <w:t>Here are some key takeaways from Thursday’s GDP release.</w:t>
      </w:r>
    </w:p>
    <w:p w14:paraId="38B3AD85" w14:textId="77777777" w:rsidR="00D50177" w:rsidRPr="00440C89" w:rsidRDefault="00D50177" w:rsidP="00D50177">
      <w:pPr>
        <w:rPr>
          <w:u w:val="single"/>
        </w:rPr>
      </w:pPr>
      <w:r w:rsidRPr="00440C89">
        <w:rPr>
          <w:u w:val="single"/>
        </w:rPr>
        <w:t xml:space="preserve">America’s economic engine is still revving — and </w:t>
      </w:r>
      <w:r w:rsidRPr="00EE61FC">
        <w:rPr>
          <w:highlight w:val="cyan"/>
          <w:u w:val="single"/>
        </w:rPr>
        <w:t>inflation is slowing</w:t>
      </w:r>
    </w:p>
    <w:p w14:paraId="60148DF9" w14:textId="77777777" w:rsidR="00D50177" w:rsidRPr="00440C89" w:rsidRDefault="00D50177" w:rsidP="00D50177">
      <w:pPr>
        <w:rPr>
          <w:sz w:val="16"/>
        </w:rPr>
      </w:pPr>
      <w:r w:rsidRPr="00440C89">
        <w:rPr>
          <w:u w:val="single"/>
        </w:rPr>
        <w:t>Consumer spending accounts for the vast majority of the US economy, about 70% of it. Spending accelerated sharply in the second quarter to an annual rate of 2.3%, up from 1.5% in the first quarter, as consumers spent a bit less on services but much more on goods. Separate data on spending shows that American shoppers are still shopping.</w:t>
      </w:r>
      <w:r w:rsidRPr="00440C89">
        <w:rPr>
          <w:sz w:val="16"/>
        </w:rPr>
        <w:t xml:space="preserve"> Retail sales, excluding purchases at car dealerships, surged last month, including spending at restaurants and bars.</w:t>
      </w:r>
    </w:p>
    <w:p w14:paraId="0F976E50" w14:textId="77777777" w:rsidR="00D50177" w:rsidRPr="00440C89" w:rsidRDefault="00D50177" w:rsidP="00D50177">
      <w:pPr>
        <w:rPr>
          <w:sz w:val="16"/>
        </w:rPr>
      </w:pPr>
      <w:r w:rsidRPr="00440C89">
        <w:rPr>
          <w:sz w:val="16"/>
        </w:rPr>
        <w:t>Within the GDP report, there is a specific measure that is a good gauge of consumer demand in the economy, affectionately known as “final sales to private domestic purchasers” (don’t try to say that three times in front of a mirror.) That measure strengthened in the second quarter, rising to a 2.9% rate compared to 2.6% seen earlier this year.</w:t>
      </w:r>
    </w:p>
    <w:p w14:paraId="3F6FB945" w14:textId="77777777" w:rsidR="00D50177" w:rsidRPr="00440C89" w:rsidRDefault="00D50177" w:rsidP="00D50177">
      <w:pPr>
        <w:rPr>
          <w:sz w:val="16"/>
        </w:rPr>
      </w:pPr>
      <w:r w:rsidRPr="00440C89">
        <w:rPr>
          <w:sz w:val="16"/>
        </w:rPr>
        <w:t>Generally, one risk that comes with an economy that’s expanding robustly is that price pressures can either get stuck or heat up. That’s not what happened in the second quarter. The report showed that inflation slowed from April through June, compared to the prior three-month period, even as economic growth accelerated.</w:t>
      </w:r>
    </w:p>
    <w:p w14:paraId="3C236D79" w14:textId="77777777" w:rsidR="00D50177" w:rsidRPr="00440C89" w:rsidRDefault="00D50177" w:rsidP="00D50177">
      <w:pPr>
        <w:rPr>
          <w:sz w:val="16"/>
        </w:rPr>
      </w:pPr>
      <w:r w:rsidRPr="00440C89">
        <w:rPr>
          <w:sz w:val="16"/>
        </w:rPr>
        <w:t>That’s a crucial development for the Federal Reserve, which is widely expected to pare back interest rates from a 23-year high in the coming months.</w:t>
      </w:r>
    </w:p>
    <w:p w14:paraId="362B99E4" w14:textId="77777777" w:rsidR="00D50177" w:rsidRPr="00440C89" w:rsidRDefault="00D50177" w:rsidP="00D50177">
      <w:pPr>
        <w:rPr>
          <w:sz w:val="16"/>
        </w:rPr>
      </w:pPr>
      <w:r w:rsidRPr="00440C89">
        <w:rPr>
          <w:u w:val="single"/>
        </w:rPr>
        <w:t>“Buried deep in this report is good news on the inflation front, the PCE (Personal Consumption Expenditures) price index dipped below 3%—</w:t>
      </w:r>
      <w:r w:rsidRPr="00440C89">
        <w:rPr>
          <w:sz w:val="16"/>
        </w:rPr>
        <w:t>that’s substantial further progress on the road to a September rate cut,” said Jamie Cox, managing partner for Harris Financial Group, in a note Thursday.</w:t>
      </w:r>
    </w:p>
    <w:p w14:paraId="41BB9EFD" w14:textId="77777777" w:rsidR="00D50177" w:rsidRPr="00440C89" w:rsidRDefault="00D50177" w:rsidP="00D50177">
      <w:pPr>
        <w:rPr>
          <w:sz w:val="16"/>
        </w:rPr>
      </w:pPr>
      <w:r w:rsidRPr="00440C89">
        <w:rPr>
          <w:sz w:val="16"/>
        </w:rPr>
        <w:t>The Commerce Department on Friday releases June figures on household income, spending and the PCE price index (the Fed’s favorite inflation measure), though Thursday’s GDP release already offered a sneak peek.</w:t>
      </w:r>
    </w:p>
    <w:p w14:paraId="55CF1D9C" w14:textId="77777777" w:rsidR="00D50177" w:rsidRPr="00440C89" w:rsidRDefault="00D50177" w:rsidP="00D50177">
      <w:pPr>
        <w:rPr>
          <w:sz w:val="16"/>
        </w:rPr>
      </w:pPr>
      <w:r w:rsidRPr="00440C89">
        <w:rPr>
          <w:sz w:val="16"/>
        </w:rPr>
        <w:t xml:space="preserve">Businesses are still spending, but less </w:t>
      </w:r>
    </w:p>
    <w:p w14:paraId="05AFD160" w14:textId="77777777" w:rsidR="00D50177" w:rsidRPr="00440C89" w:rsidRDefault="00D50177" w:rsidP="00D50177">
      <w:pPr>
        <w:rPr>
          <w:u w:val="single"/>
        </w:rPr>
      </w:pPr>
      <w:r w:rsidRPr="00EE61FC">
        <w:rPr>
          <w:highlight w:val="cyan"/>
          <w:u w:val="single"/>
        </w:rPr>
        <w:t>Businesses invested</w:t>
      </w:r>
      <w:r w:rsidRPr="00440C89">
        <w:rPr>
          <w:u w:val="single"/>
        </w:rPr>
        <w:t xml:space="preserve"> much </w:t>
      </w:r>
      <w:r w:rsidRPr="00EE61FC">
        <w:rPr>
          <w:highlight w:val="cyan"/>
          <w:u w:val="single"/>
        </w:rPr>
        <w:t>more in the second quarter</w:t>
      </w:r>
      <w:r w:rsidRPr="00440C89">
        <w:rPr>
          <w:u w:val="single"/>
        </w:rPr>
        <w:t xml:space="preserve"> than in the first three months of the year.</w:t>
      </w:r>
    </w:p>
    <w:p w14:paraId="45001256" w14:textId="77777777" w:rsidR="00D50177" w:rsidRPr="00440C89" w:rsidRDefault="00D50177" w:rsidP="00D50177">
      <w:pPr>
        <w:rPr>
          <w:sz w:val="16"/>
        </w:rPr>
      </w:pPr>
      <w:r w:rsidRPr="00440C89">
        <w:rPr>
          <w:sz w:val="16"/>
        </w:rPr>
        <w:t>In fact, the contribution from business investment toward GDP actually doubled in the April-through-June period. The measure for that — known as “nonresidential fixed investment” — rose to a 5.2% rate in the second quarter, up from 4.4% in the first quarter. That was largely driven by a sharp acceleration in spending on “equipment,” which encompasses everything from laptops to milling machines.</w:t>
      </w:r>
    </w:p>
    <w:p w14:paraId="2ECC4B81" w14:textId="77777777" w:rsidR="00D50177" w:rsidRPr="00440C89" w:rsidRDefault="00D50177" w:rsidP="00D50177">
      <w:pPr>
        <w:rPr>
          <w:sz w:val="16"/>
        </w:rPr>
      </w:pPr>
      <w:r w:rsidRPr="00440C89">
        <w:rPr>
          <w:sz w:val="16"/>
        </w:rPr>
        <w:t>This development is important because businesses put their money where their mouths are, so the pickup in this category shows that businesses believe the outlook is good enough to invest in.</w:t>
      </w:r>
    </w:p>
    <w:p w14:paraId="6E795AAB" w14:textId="77777777" w:rsidR="00D50177" w:rsidRDefault="00D50177" w:rsidP="00D50177">
      <w:pPr>
        <w:rPr>
          <w:sz w:val="16"/>
        </w:rPr>
      </w:pPr>
      <w:r w:rsidRPr="00440C89">
        <w:rPr>
          <w:sz w:val="16"/>
        </w:rPr>
        <w:t xml:space="preserve">“The story all along has been corporate investment. </w:t>
      </w:r>
      <w:r w:rsidRPr="00440C89">
        <w:rPr>
          <w:u w:val="single"/>
        </w:rPr>
        <w:t xml:space="preserve">The </w:t>
      </w:r>
      <w:r w:rsidRPr="00EE61FC">
        <w:rPr>
          <w:highlight w:val="cyan"/>
          <w:u w:val="single"/>
        </w:rPr>
        <w:t>consumer is healthy</w:t>
      </w:r>
      <w:r w:rsidRPr="00440C89">
        <w:rPr>
          <w:u w:val="single"/>
        </w:rPr>
        <w:t xml:space="preserve">, but </w:t>
      </w:r>
      <w:r w:rsidRPr="00EE61FC">
        <w:rPr>
          <w:highlight w:val="cyan"/>
          <w:u w:val="single"/>
        </w:rPr>
        <w:t>investment grew</w:t>
      </w:r>
      <w:r w:rsidRPr="00440C89">
        <w:rPr>
          <w:u w:val="single"/>
        </w:rPr>
        <w:t xml:space="preserve"> almost double digits over the last quarter</w:t>
      </w:r>
      <w:r w:rsidRPr="00440C89">
        <w:rPr>
          <w:sz w:val="16"/>
        </w:rPr>
        <w:t>,” Scott Helfstein, senior vice president and head of investment strategy at Global X, said in a note Thursday. “Companies are investing in automation and digitalization, which will drive margins higher, and valuations will continue to follow.”</w:t>
      </w:r>
    </w:p>
    <w:p w14:paraId="65FC1B3F" w14:textId="77777777" w:rsidR="00D50177" w:rsidRPr="00440C89" w:rsidRDefault="00D50177" w:rsidP="00D50177">
      <w:pPr>
        <w:rPr>
          <w:sz w:val="16"/>
        </w:rPr>
      </w:pPr>
    </w:p>
    <w:p w14:paraId="397692A8" w14:textId="77777777" w:rsidR="00D50177" w:rsidRPr="0097490A" w:rsidRDefault="00D50177" w:rsidP="00D50177">
      <w:pPr>
        <w:pStyle w:val="Heading4"/>
        <w:rPr>
          <w:rFonts w:eastAsia="Times New Roman"/>
        </w:rPr>
      </w:pPr>
      <w:r>
        <w:rPr>
          <w:rFonts w:eastAsia="Times New Roman"/>
        </w:rPr>
        <w:t>Inflation is low enough for rate cuts</w:t>
      </w:r>
    </w:p>
    <w:p w14:paraId="14E50D34" w14:textId="77777777" w:rsidR="00D50177" w:rsidRDefault="00D50177" w:rsidP="00D50177">
      <w:pPr>
        <w:spacing w:after="0" w:line="240" w:lineRule="auto"/>
        <w:rPr>
          <w:rFonts w:eastAsia="Times New Roman"/>
        </w:rPr>
      </w:pPr>
      <w:r w:rsidRPr="0097490A">
        <w:rPr>
          <w:rFonts w:eastAsia="Times New Roman"/>
          <w:b/>
          <w:bCs/>
          <w:sz w:val="26"/>
          <w:szCs w:val="26"/>
        </w:rPr>
        <w:t xml:space="preserve">Schneider </w:t>
      </w:r>
      <w:r>
        <w:rPr>
          <w:rFonts w:eastAsia="Times New Roman"/>
          <w:b/>
          <w:bCs/>
          <w:sz w:val="26"/>
          <w:szCs w:val="26"/>
        </w:rPr>
        <w:t>7-29</w:t>
      </w:r>
      <w:r w:rsidRPr="0097490A">
        <w:rPr>
          <w:rFonts w:eastAsia="Times New Roman"/>
          <w:b/>
          <w:bCs/>
          <w:sz w:val="26"/>
          <w:szCs w:val="26"/>
        </w:rPr>
        <w:t xml:space="preserve"> </w:t>
      </w:r>
      <w:r w:rsidRPr="0097490A">
        <w:rPr>
          <w:rFonts w:eastAsia="Times New Roman"/>
        </w:rPr>
        <w:t>[Howard Schneider, "Fed likely to hold rates steady one last time as inflation fight finale unfolds", 7-29-2024, Reuters, https://www.reuters.com/markets/rates-bonds/fed-likely-hold-rates-steady-one-last-time-inflation-fight-finale-unfolds-2024-07-29/] //nw-avis</w:t>
      </w:r>
    </w:p>
    <w:p w14:paraId="32383306" w14:textId="77777777" w:rsidR="00D50177" w:rsidRPr="0097490A" w:rsidRDefault="00D50177" w:rsidP="00D50177">
      <w:pPr>
        <w:spacing w:after="0" w:line="240" w:lineRule="auto"/>
        <w:rPr>
          <w:rFonts w:eastAsia="Times New Roman"/>
        </w:rPr>
      </w:pPr>
    </w:p>
    <w:p w14:paraId="310A2A53" w14:textId="77777777" w:rsidR="00D50177" w:rsidRPr="0039108C" w:rsidRDefault="00D50177" w:rsidP="00D50177">
      <w:pPr>
        <w:rPr>
          <w:sz w:val="16"/>
        </w:rPr>
      </w:pPr>
      <w:r w:rsidRPr="0039108C">
        <w:rPr>
          <w:sz w:val="16"/>
        </w:rPr>
        <w:t xml:space="preserve">The Federal Reserve is expected to hold interest rates steady at a two-day policy meeting this week </w:t>
      </w:r>
      <w:r w:rsidRPr="0097490A">
        <w:rPr>
          <w:rStyle w:val="StyleUnderline"/>
        </w:rPr>
        <w:t>but open the door to interest rate cuts as soon</w:t>
      </w:r>
      <w:r w:rsidRPr="0039108C">
        <w:rPr>
          <w:sz w:val="16"/>
        </w:rPr>
        <w:t xml:space="preserve"> as September by acknowledging </w:t>
      </w:r>
      <w:r w:rsidRPr="00EE61FC">
        <w:rPr>
          <w:rStyle w:val="Emphasis"/>
          <w:highlight w:val="cyan"/>
        </w:rPr>
        <w:t>inflation has edged</w:t>
      </w:r>
      <w:r w:rsidRPr="0097490A">
        <w:rPr>
          <w:rStyle w:val="Emphasis"/>
        </w:rPr>
        <w:t xml:space="preserve"> nearer </w:t>
      </w:r>
      <w:r w:rsidRPr="00EE61FC">
        <w:rPr>
          <w:rStyle w:val="Emphasis"/>
          <w:highlight w:val="cyan"/>
        </w:rPr>
        <w:t>to</w:t>
      </w:r>
      <w:r w:rsidRPr="0097490A">
        <w:rPr>
          <w:rStyle w:val="Emphasis"/>
        </w:rPr>
        <w:t xml:space="preserve"> the U.S. central bank's </w:t>
      </w:r>
      <w:r w:rsidRPr="00EE61FC">
        <w:rPr>
          <w:rStyle w:val="Emphasis"/>
          <w:highlight w:val="cyan"/>
        </w:rPr>
        <w:t>2%</w:t>
      </w:r>
      <w:r w:rsidRPr="0097490A">
        <w:rPr>
          <w:rStyle w:val="Emphasis"/>
        </w:rPr>
        <w:t xml:space="preserve"> target</w:t>
      </w:r>
      <w:r w:rsidRPr="0039108C">
        <w:rPr>
          <w:sz w:val="16"/>
        </w:rPr>
        <w:t>.</w:t>
      </w:r>
    </w:p>
    <w:p w14:paraId="6E066E04" w14:textId="77777777" w:rsidR="00D50177" w:rsidRPr="0039108C" w:rsidRDefault="00D50177" w:rsidP="00D50177">
      <w:pPr>
        <w:rPr>
          <w:sz w:val="16"/>
        </w:rPr>
      </w:pPr>
      <w:r w:rsidRPr="0039108C">
        <w:rPr>
          <w:sz w:val="16"/>
        </w:rPr>
        <w:t>Policymakers in advance of the July 30-31 meeting were reluctant to commit to the timing of a first rate cut, but audibly cheered </w:t>
      </w:r>
      <w:hyperlink r:id="rId20" w:history="1">
        <w:r w:rsidRPr="0039108C">
          <w:rPr>
            <w:rStyle w:val="Hyperlink"/>
            <w:sz w:val="16"/>
          </w:rPr>
          <w:t>recent data</w:t>
        </w:r>
      </w:hyperlink>
      <w:r w:rsidRPr="0039108C">
        <w:rPr>
          <w:sz w:val="16"/>
        </w:rPr>
        <w:t xml:space="preserve"> showing price pressures were easing broadly, </w:t>
      </w:r>
      <w:r w:rsidRPr="0097490A">
        <w:rPr>
          <w:rStyle w:val="Emphasis"/>
        </w:rPr>
        <w:t>with headline inflation moving closer to the Fed's target</w:t>
      </w:r>
      <w:r w:rsidRPr="0039108C">
        <w:rPr>
          <w:sz w:val="16"/>
        </w:rPr>
        <w:t xml:space="preserve"> </w:t>
      </w:r>
      <w:r w:rsidRPr="0097490A">
        <w:rPr>
          <w:rStyle w:val="StyleUnderline"/>
        </w:rPr>
        <w:t xml:space="preserve">and </w:t>
      </w:r>
      <w:r w:rsidRPr="00EE61FC">
        <w:rPr>
          <w:rStyle w:val="StyleUnderline"/>
          <w:highlight w:val="cyan"/>
        </w:rPr>
        <w:t>evidence from</w:t>
      </w:r>
      <w:r w:rsidRPr="0097490A">
        <w:rPr>
          <w:rStyle w:val="StyleUnderline"/>
        </w:rPr>
        <w:t xml:space="preserve"> job, housing and other </w:t>
      </w:r>
      <w:r w:rsidRPr="00EE61FC">
        <w:rPr>
          <w:rStyle w:val="StyleUnderline"/>
          <w:highlight w:val="cyan"/>
        </w:rPr>
        <w:t>markets</w:t>
      </w:r>
      <w:r w:rsidRPr="0097490A">
        <w:rPr>
          <w:rStyle w:val="StyleUnderline"/>
        </w:rPr>
        <w:t xml:space="preserve"> suggesting that trend would continue.</w:t>
      </w:r>
    </w:p>
    <w:p w14:paraId="07B794AE" w14:textId="77777777" w:rsidR="00D50177" w:rsidRPr="0039108C" w:rsidRDefault="00D50177" w:rsidP="00D50177">
      <w:pPr>
        <w:rPr>
          <w:sz w:val="16"/>
        </w:rPr>
      </w:pPr>
      <w:r w:rsidRPr="0039108C">
        <w:rPr>
          <w:rStyle w:val="StyleUnderline"/>
        </w:rPr>
        <w:t>Data on Friday showed the Fed's preferred </w:t>
      </w:r>
      <w:hyperlink r:id="rId21" w:history="1">
        <w:r w:rsidRPr="0039108C">
          <w:rPr>
            <w:rStyle w:val="StyleUnderline"/>
          </w:rPr>
          <w:t>personal consumption expenditures</w:t>
        </w:r>
      </w:hyperlink>
      <w:r w:rsidRPr="0039108C">
        <w:rPr>
          <w:rStyle w:val="StyleUnderline"/>
        </w:rPr>
        <w:t> price index, which was accelerating by as much as 7.1% on a year-over-year basis in 2022, rose by 2.5% in June after a 2.6% gain in May</w:t>
      </w:r>
      <w:r w:rsidRPr="0039108C">
        <w:rPr>
          <w:sz w:val="16"/>
        </w:rPr>
        <w:t>. Since March, in fact, the annualized month-to-month changes in the PCE price index show it rising at just 1.5% - half a percentage point below the Fed's target. A companion measure stripping out volatile food and energy prices is trending at 2.3% over that same window - within sight of the 2% goal.</w:t>
      </w:r>
    </w:p>
    <w:p w14:paraId="28CF8931" w14:textId="77777777" w:rsidR="00D50177" w:rsidRPr="0039108C" w:rsidRDefault="00D50177" w:rsidP="00D50177">
      <w:pPr>
        <w:rPr>
          <w:sz w:val="16"/>
        </w:rPr>
      </w:pPr>
      <w:r w:rsidRPr="0039108C">
        <w:rPr>
          <w:sz w:val="16"/>
        </w:rPr>
        <w:t>Co</w:t>
      </w:r>
      <w:r w:rsidRPr="0097490A">
        <w:rPr>
          <w:rStyle w:val="StyleUnderline"/>
        </w:rPr>
        <w:t xml:space="preserve">mbined with a broader sense that </w:t>
      </w:r>
      <w:r w:rsidRPr="00EE61FC">
        <w:rPr>
          <w:rStyle w:val="StyleUnderline"/>
          <w:highlight w:val="cyan"/>
        </w:rPr>
        <w:t>price pressures are easing</w:t>
      </w:r>
      <w:r w:rsidRPr="0097490A">
        <w:rPr>
          <w:rStyle w:val="StyleUnderline"/>
        </w:rPr>
        <w:t>,</w:t>
      </w:r>
      <w:r w:rsidRPr="0039108C">
        <w:rPr>
          <w:sz w:val="16"/>
        </w:rPr>
        <w:t xml:space="preserve"> </w:t>
      </w:r>
      <w:r w:rsidRPr="00EE61FC">
        <w:rPr>
          <w:rStyle w:val="Emphasis"/>
          <w:highlight w:val="cyan"/>
        </w:rPr>
        <w:t>that data may be enough</w:t>
      </w:r>
      <w:r w:rsidRPr="0039108C">
        <w:rPr>
          <w:sz w:val="16"/>
        </w:rPr>
        <w:t xml:space="preserve"> for Fed officials to change their description of inflation as "elevated" in next week's policy statement, and note rising confidence that the pace of price increases will return to 2%. </w:t>
      </w:r>
      <w:r w:rsidRPr="0097490A">
        <w:rPr>
          <w:rStyle w:val="StyleUnderline"/>
        </w:rPr>
        <w:t>Policymakers have said they should start cutting interest rates before inflation fully returns to their target</w:t>
      </w:r>
      <w:r w:rsidRPr="0039108C">
        <w:rPr>
          <w:sz w:val="16"/>
        </w:rPr>
        <w:t>, and if upcoming data stays in line with recent months they may be running out of time.</w:t>
      </w:r>
    </w:p>
    <w:p w14:paraId="3231931B" w14:textId="77777777" w:rsidR="00D50177" w:rsidRDefault="00D50177" w:rsidP="00D50177">
      <w:pPr>
        <w:pStyle w:val="Heading4"/>
      </w:pPr>
      <w:r>
        <w:t>Inflations going down now – graphs prove</w:t>
      </w:r>
    </w:p>
    <w:p w14:paraId="32E548E7" w14:textId="77777777" w:rsidR="00D50177" w:rsidRPr="0007737D" w:rsidRDefault="00D50177" w:rsidP="00D50177">
      <w:pPr>
        <w:spacing w:after="0" w:line="240" w:lineRule="auto"/>
        <w:rPr>
          <w:rFonts w:eastAsia="Times New Roman" w:cs="Times New Roman"/>
        </w:rPr>
      </w:pPr>
      <w:r w:rsidRPr="0007737D">
        <w:rPr>
          <w:rFonts w:eastAsia="Times New Roman" w:cs="Times New Roman"/>
          <w:b/>
          <w:bCs/>
          <w:sz w:val="26"/>
          <w:szCs w:val="26"/>
        </w:rPr>
        <w:t xml:space="preserve">Schneider </w:t>
      </w:r>
      <w:r>
        <w:rPr>
          <w:rFonts w:eastAsia="Times New Roman" w:cs="Times New Roman"/>
          <w:b/>
          <w:bCs/>
          <w:sz w:val="26"/>
          <w:szCs w:val="26"/>
        </w:rPr>
        <w:t>7-22</w:t>
      </w:r>
      <w:r w:rsidRPr="0007737D">
        <w:rPr>
          <w:rFonts w:eastAsia="Times New Roman" w:cs="Times New Roman"/>
          <w:b/>
          <w:bCs/>
          <w:sz w:val="26"/>
          <w:szCs w:val="26"/>
        </w:rPr>
        <w:t xml:space="preserve"> </w:t>
      </w:r>
      <w:r w:rsidRPr="0007737D">
        <w:rPr>
          <w:rFonts w:eastAsia="Times New Roman" w:cs="Times New Roman"/>
        </w:rPr>
        <w:t>[Howard Schneider, "Fed may be on cusp of emerging from 'elevated' inflation blues", 07/22/2024, Reuters, https://www.reuters.com/markets/us/fed-may-be-cusp-emerging-eleva</w:t>
      </w:r>
      <w:r>
        <w:rPr>
          <w:rFonts w:eastAsia="Times New Roman" w:cs="Times New Roman"/>
        </w:rPr>
        <w:t>ted-inflation-blues-2024-07-22/</w:t>
      </w:r>
      <w:r w:rsidRPr="0007737D">
        <w:rPr>
          <w:rFonts w:eastAsia="Times New Roman" w:cs="Times New Roman"/>
        </w:rPr>
        <w:t xml:space="preserve"> //nw-avis</w:t>
      </w:r>
      <w:r>
        <w:rPr>
          <w:rFonts w:eastAsia="Times New Roman" w:cs="Times New Roman"/>
        </w:rPr>
        <w:t>]</w:t>
      </w:r>
    </w:p>
    <w:p w14:paraId="212A9472" w14:textId="77777777" w:rsidR="00D50177" w:rsidRPr="0007737D" w:rsidRDefault="00D50177" w:rsidP="00D50177">
      <w:pPr>
        <w:spacing w:after="0" w:line="240" w:lineRule="auto"/>
        <w:rPr>
          <w:rFonts w:eastAsia="Times New Roman" w:cs="Times New Roman"/>
          <w:sz w:val="24"/>
          <w:szCs w:val="24"/>
        </w:rPr>
      </w:pPr>
    </w:p>
    <w:p w14:paraId="798D9AAC" w14:textId="77777777" w:rsidR="00D50177" w:rsidRDefault="00D50177" w:rsidP="00D50177">
      <w:pPr>
        <w:rPr>
          <w:sz w:val="16"/>
        </w:rPr>
      </w:pPr>
      <w:r>
        <w:rPr>
          <w:noProof/>
        </w:rPr>
        <w:drawing>
          <wp:inline distT="0" distB="0" distL="0" distR="0" wp14:anchorId="4873C0B4" wp14:editId="1BB49BED">
            <wp:extent cx="4406738" cy="2914650"/>
            <wp:effectExtent l="0" t="0" r="0" b="0"/>
            <wp:docPr id="3" name="Picture 3" descr="Reuters Graphics Reuters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uters Graphics Reuters Graphic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10280" cy="2916993"/>
                    </a:xfrm>
                    <a:prstGeom prst="rect">
                      <a:avLst/>
                    </a:prstGeom>
                    <a:noFill/>
                    <a:ln>
                      <a:noFill/>
                    </a:ln>
                  </pic:spPr>
                </pic:pic>
              </a:graphicData>
            </a:graphic>
          </wp:inline>
        </w:drawing>
      </w:r>
    </w:p>
    <w:p w14:paraId="503FC508" w14:textId="77777777" w:rsidR="00D50177" w:rsidRDefault="00D50177" w:rsidP="00D50177"/>
    <w:p w14:paraId="45C51A3E" w14:textId="7947BD8D" w:rsidR="00D50177" w:rsidRDefault="00D50177" w:rsidP="00D50177">
      <w:pPr>
        <w:pStyle w:val="Heading3"/>
      </w:pPr>
      <w:r>
        <w:t>No Recession/Soft Landing</w:t>
      </w:r>
    </w:p>
    <w:p w14:paraId="358C916B" w14:textId="77777777" w:rsidR="00D50177" w:rsidRDefault="00D50177" w:rsidP="00D50177">
      <w:pPr>
        <w:pStyle w:val="Heading4"/>
      </w:pPr>
      <w:r>
        <w:t>Economic growth high – it’s the perfect landing.</w:t>
      </w:r>
    </w:p>
    <w:p w14:paraId="6CB387FD" w14:textId="77777777" w:rsidR="00D50177" w:rsidRPr="00C007F5" w:rsidRDefault="00D50177" w:rsidP="00D50177">
      <w:r>
        <w:rPr>
          <w:rStyle w:val="Style13ptBold"/>
        </w:rPr>
        <w:t xml:space="preserve">Casselman 7/25 </w:t>
      </w:r>
      <w:r>
        <w:t>[Ben Casselman writes about economics with a particular focus on stories involving data; “U.S. Economic Growth Accelerates, Outpacing Forecasts”; New York Times; July 2024; https://www.nytimes.com/2024/07/25/business/economy/us-gdp-economy-inflation.html---LS</w:t>
      </w:r>
    </w:p>
    <w:p w14:paraId="3E74F81C" w14:textId="77777777" w:rsidR="00D50177" w:rsidRPr="00440C89" w:rsidRDefault="00D50177" w:rsidP="00D50177">
      <w:pPr>
        <w:rPr>
          <w:u w:val="single"/>
        </w:rPr>
      </w:pPr>
      <w:r w:rsidRPr="00EE61FC">
        <w:rPr>
          <w:highlight w:val="cyan"/>
          <w:u w:val="single"/>
        </w:rPr>
        <w:t>Economic growth picked up</w:t>
      </w:r>
      <w:r w:rsidRPr="00440C89">
        <w:rPr>
          <w:u w:val="single"/>
        </w:rPr>
        <w:t xml:space="preserve"> more than expected in the spring, as cooling inflation and a strong labor market allowed consumers to keep spending even as high interest rates weighed on their finances.</w:t>
      </w:r>
    </w:p>
    <w:p w14:paraId="285F261C" w14:textId="77777777" w:rsidR="00D50177" w:rsidRPr="00440C89" w:rsidRDefault="00D50177" w:rsidP="00D50177">
      <w:pPr>
        <w:rPr>
          <w:sz w:val="16"/>
        </w:rPr>
      </w:pPr>
      <w:r w:rsidRPr="00EE61FC">
        <w:rPr>
          <w:highlight w:val="cyan"/>
          <w:u w:val="single"/>
        </w:rPr>
        <w:t>G</w:t>
      </w:r>
      <w:r w:rsidRPr="00440C89">
        <w:rPr>
          <w:u w:val="single"/>
        </w:rPr>
        <w:t xml:space="preserve">ross </w:t>
      </w:r>
      <w:r w:rsidRPr="00EE61FC">
        <w:rPr>
          <w:highlight w:val="cyan"/>
          <w:u w:val="single"/>
        </w:rPr>
        <w:t>d</w:t>
      </w:r>
      <w:r w:rsidRPr="00440C89">
        <w:rPr>
          <w:u w:val="single"/>
        </w:rPr>
        <w:t xml:space="preserve">omestic </w:t>
      </w:r>
      <w:r w:rsidRPr="00EE61FC">
        <w:rPr>
          <w:highlight w:val="cyan"/>
          <w:u w:val="single"/>
        </w:rPr>
        <w:t>p</w:t>
      </w:r>
      <w:r w:rsidRPr="00440C89">
        <w:rPr>
          <w:u w:val="single"/>
        </w:rPr>
        <w:t xml:space="preserve">roduct, adjusted for inflation, </w:t>
      </w:r>
      <w:r w:rsidRPr="00EE61FC">
        <w:rPr>
          <w:highlight w:val="cyan"/>
          <w:u w:val="single"/>
        </w:rPr>
        <w:t>increased at a 2.8 percent</w:t>
      </w:r>
      <w:r w:rsidRPr="00440C89">
        <w:rPr>
          <w:u w:val="single"/>
        </w:rPr>
        <w:t xml:space="preserve"> annual </w:t>
      </w:r>
      <w:r w:rsidRPr="00EE61FC">
        <w:rPr>
          <w:highlight w:val="cyan"/>
          <w:u w:val="single"/>
        </w:rPr>
        <w:t>rate</w:t>
      </w:r>
      <w:r w:rsidRPr="00440C89">
        <w:rPr>
          <w:u w:val="single"/>
        </w:rPr>
        <w:t xml:space="preserve"> in the second quarter</w:t>
      </w:r>
      <w:r w:rsidRPr="00440C89">
        <w:rPr>
          <w:sz w:val="16"/>
        </w:rPr>
        <w:t>, the Commerce Department said on Thursday. That was faster than the 1.4 percent rate recorded in the first quarter, but shy of the unexpectedly strong growth in the second half of last year.</w:t>
      </w:r>
    </w:p>
    <w:p w14:paraId="6545D523" w14:textId="77777777" w:rsidR="00D50177" w:rsidRPr="00440C89" w:rsidRDefault="00D50177" w:rsidP="00D50177">
      <w:pPr>
        <w:rPr>
          <w:u w:val="single"/>
        </w:rPr>
      </w:pPr>
      <w:r w:rsidRPr="00EE61FC">
        <w:rPr>
          <w:highlight w:val="cyan"/>
          <w:u w:val="single"/>
        </w:rPr>
        <w:t>Consumer spending</w:t>
      </w:r>
      <w:r w:rsidRPr="00440C89">
        <w:rPr>
          <w:u w:val="single"/>
        </w:rPr>
        <w:t xml:space="preserve">, the backbone of the U.S. economy, </w:t>
      </w:r>
      <w:r w:rsidRPr="00EE61FC">
        <w:rPr>
          <w:highlight w:val="cyan"/>
          <w:u w:val="single"/>
        </w:rPr>
        <w:t>rose at a 2.3 percent</w:t>
      </w:r>
      <w:r w:rsidRPr="00440C89">
        <w:rPr>
          <w:u w:val="single"/>
        </w:rPr>
        <w:t xml:space="preserve"> annual rate in the second quarter — a solid pace, albeit much slower than in 2021, when businesses were reopening after pandemic-induced closings. </w:t>
      </w:r>
      <w:r w:rsidRPr="00EE61FC">
        <w:rPr>
          <w:highlight w:val="cyan"/>
          <w:u w:val="single"/>
        </w:rPr>
        <w:t>Business investment</w:t>
      </w:r>
      <w:r w:rsidRPr="00440C89">
        <w:rPr>
          <w:u w:val="single"/>
        </w:rPr>
        <w:t xml:space="preserve"> in equipment </w:t>
      </w:r>
      <w:r w:rsidRPr="00EE61FC">
        <w:rPr>
          <w:highlight w:val="cyan"/>
          <w:u w:val="single"/>
        </w:rPr>
        <w:t>rose at its fastest pace</w:t>
      </w:r>
      <w:r w:rsidRPr="00440C89">
        <w:rPr>
          <w:u w:val="single"/>
        </w:rPr>
        <w:t xml:space="preserve"> in more than two years. </w:t>
      </w:r>
      <w:r w:rsidRPr="00EE61FC">
        <w:rPr>
          <w:highlight w:val="cyan"/>
          <w:u w:val="single"/>
        </w:rPr>
        <w:t>Inflation</w:t>
      </w:r>
      <w:r w:rsidRPr="00440C89">
        <w:rPr>
          <w:u w:val="single"/>
        </w:rPr>
        <w:t xml:space="preserve">, which picked up unexpectedly at the start of the year, </w:t>
      </w:r>
      <w:r w:rsidRPr="00EE61FC">
        <w:rPr>
          <w:highlight w:val="cyan"/>
          <w:u w:val="single"/>
        </w:rPr>
        <w:t>eased</w:t>
      </w:r>
      <w:r w:rsidRPr="00440C89">
        <w:rPr>
          <w:u w:val="single"/>
        </w:rPr>
        <w:t xml:space="preserve"> in the quarter.</w:t>
      </w:r>
    </w:p>
    <w:p w14:paraId="430E9F2B" w14:textId="77777777" w:rsidR="00D50177" w:rsidRPr="00440C89" w:rsidRDefault="00D50177" w:rsidP="00D50177">
      <w:pPr>
        <w:rPr>
          <w:sz w:val="16"/>
        </w:rPr>
      </w:pPr>
      <w:r w:rsidRPr="00440C89">
        <w:rPr>
          <w:sz w:val="16"/>
        </w:rPr>
        <w:t>The data is preliminary and will be revised at least twice.</w:t>
      </w:r>
    </w:p>
    <w:p w14:paraId="22FD0D57" w14:textId="77777777" w:rsidR="00D50177" w:rsidRPr="00440C89" w:rsidRDefault="00D50177" w:rsidP="00D50177">
      <w:pPr>
        <w:rPr>
          <w:sz w:val="16"/>
        </w:rPr>
      </w:pPr>
      <w:r w:rsidRPr="00440C89">
        <w:rPr>
          <w:sz w:val="16"/>
        </w:rPr>
        <w:t>Taken together, the findings suggest that the economy remains on track for a rare “soft landing,” in which inflation eases without triggering a recession. That is something few forecasters considered likely when the Federal Reserve began raising interest rates two years ago to combat inflation.</w:t>
      </w:r>
    </w:p>
    <w:p w14:paraId="60F5787A" w14:textId="77777777" w:rsidR="00D50177" w:rsidRPr="00440C89" w:rsidRDefault="00D50177" w:rsidP="00D50177">
      <w:pPr>
        <w:rPr>
          <w:sz w:val="16"/>
        </w:rPr>
      </w:pPr>
      <w:r w:rsidRPr="00440C89">
        <w:rPr>
          <w:sz w:val="16"/>
        </w:rPr>
        <w:t>“</w:t>
      </w:r>
      <w:r w:rsidRPr="00EE61FC">
        <w:rPr>
          <w:rStyle w:val="Emphasis"/>
          <w:highlight w:val="cyan"/>
        </w:rPr>
        <w:t>It’s the perfect landing</w:t>
      </w:r>
      <w:r w:rsidRPr="00440C89">
        <w:rPr>
          <w:sz w:val="16"/>
        </w:rPr>
        <w:t>,” said Sam Coffin, an economist at Morgan Stanley.</w:t>
      </w:r>
    </w:p>
    <w:p w14:paraId="441BD12A" w14:textId="77777777" w:rsidR="00D50177" w:rsidRPr="00440C89" w:rsidRDefault="00D50177" w:rsidP="00D50177">
      <w:pPr>
        <w:rPr>
          <w:u w:val="single"/>
        </w:rPr>
      </w:pPr>
      <w:r w:rsidRPr="00440C89">
        <w:rPr>
          <w:sz w:val="16"/>
        </w:rPr>
        <w:t xml:space="preserve">Recession fears re-emerged in recent months, first when inflation briefly surged and then when the previously rock-solid job market showed signs of cracking in the spring. But </w:t>
      </w:r>
      <w:r w:rsidRPr="00440C89">
        <w:rPr>
          <w:u w:val="single"/>
        </w:rPr>
        <w:t>recent data, including the surprisingly strong second-quarter growth figures, indicate that the expansion is on firm footing.</w:t>
      </w:r>
    </w:p>
    <w:p w14:paraId="7A3400DC" w14:textId="77777777" w:rsidR="00D50177" w:rsidRPr="00440C89" w:rsidRDefault="00D50177" w:rsidP="00D50177">
      <w:pPr>
        <w:rPr>
          <w:sz w:val="16"/>
        </w:rPr>
      </w:pPr>
      <w:r w:rsidRPr="00440C89">
        <w:rPr>
          <w:sz w:val="16"/>
        </w:rPr>
        <w:t>“The economy is in a transition, but it’s in a good place,” said Ryan Sweet, chief U.S. economist at Oxford Economics. “The economy is slowing from very strong growth in the second half of last year. We’re just settling down into something that’s a little more sustainable.”</w:t>
      </w:r>
    </w:p>
    <w:p w14:paraId="3811F880" w14:textId="77777777" w:rsidR="00D50177" w:rsidRPr="00440C89" w:rsidRDefault="00D50177" w:rsidP="00D50177">
      <w:pPr>
        <w:rPr>
          <w:sz w:val="16"/>
        </w:rPr>
      </w:pPr>
      <w:r w:rsidRPr="00440C89">
        <w:rPr>
          <w:sz w:val="16"/>
        </w:rPr>
        <w:t>Ordinarily, the encouraging data would be good news for President Biden and his preferred successor, Vice President Kamala Harris. But polls show that voters are skeptical of the rosy economic narrative, in part because prices are substantially higher than before the pandemic even though inflation has cooled. And despite the strong growth in the second quarter, the economy has gradually lost momentum, and most forecasters expect growth to slow further in the second half of the year.</w:t>
      </w:r>
    </w:p>
    <w:p w14:paraId="247714A7" w14:textId="77777777" w:rsidR="00D50177" w:rsidRPr="00440C89" w:rsidRDefault="00D50177" w:rsidP="00D50177">
      <w:pPr>
        <w:rPr>
          <w:sz w:val="16"/>
        </w:rPr>
      </w:pPr>
      <w:r w:rsidRPr="00440C89">
        <w:rPr>
          <w:sz w:val="16"/>
        </w:rPr>
        <w:t>The next president could face an easier path, with less inflation, lower interest rates and the delayed impact of the big investments in infrastructure and green energy that Congress approved under Mr. Biden.</w:t>
      </w:r>
    </w:p>
    <w:p w14:paraId="07600F75" w14:textId="77777777" w:rsidR="00D50177" w:rsidRPr="00440C89" w:rsidRDefault="00D50177" w:rsidP="00D50177">
      <w:pPr>
        <w:rPr>
          <w:sz w:val="16"/>
        </w:rPr>
      </w:pPr>
      <w:r w:rsidRPr="00440C89">
        <w:rPr>
          <w:sz w:val="16"/>
        </w:rPr>
        <w:t>The second-quarter growth figures were lifted by businesses’ rebuilding inventories, a volatile component that often swings wildly from one quarter to the next. But measures of underlying demand in the economy were also strong. Businesses invested more in equipment and software, and consumers spent more on goods and services alike. Exports and imports both rose.</w:t>
      </w:r>
    </w:p>
    <w:p w14:paraId="0B3DA53E" w14:textId="77777777" w:rsidR="00D50177" w:rsidRPr="00440C89" w:rsidRDefault="00D50177" w:rsidP="00D50177">
      <w:pPr>
        <w:rPr>
          <w:u w:val="single"/>
        </w:rPr>
      </w:pPr>
      <w:r w:rsidRPr="00440C89">
        <w:rPr>
          <w:u w:val="single"/>
        </w:rPr>
        <w:t>Inflation, meanwhile, continued to cool. Consumer prices rose at a 2.6 percent rate, down from 3.4 percent in the first quarter and only modestly above the Fed’s long-run target of 2 percent per year.</w:t>
      </w:r>
    </w:p>
    <w:p w14:paraId="56F8F5AB" w14:textId="77777777" w:rsidR="00D50177" w:rsidRPr="00440C89" w:rsidRDefault="00D50177" w:rsidP="00D50177">
      <w:pPr>
        <w:rPr>
          <w:sz w:val="16"/>
        </w:rPr>
      </w:pPr>
      <w:r w:rsidRPr="00440C89">
        <w:rPr>
          <w:sz w:val="16"/>
        </w:rPr>
        <w:t>Fed officials will meet next week to weigh when to begin lowering interest rates, which they have held at their current level, the highest in decades, for the past year. Hardly anyone expects policymakers to cut rates next week, but they could signal that such a move could come as soon as September if inflation continues to cool.</w:t>
      </w:r>
    </w:p>
    <w:p w14:paraId="27F5792A" w14:textId="77777777" w:rsidR="00D50177" w:rsidRPr="00440C89" w:rsidRDefault="00D50177" w:rsidP="00D50177">
      <w:pPr>
        <w:rPr>
          <w:sz w:val="16"/>
        </w:rPr>
      </w:pPr>
      <w:r w:rsidRPr="00EE61FC">
        <w:rPr>
          <w:highlight w:val="cyan"/>
          <w:u w:val="single"/>
        </w:rPr>
        <w:t>The economy</w:t>
      </w:r>
      <w:r w:rsidRPr="00440C89">
        <w:rPr>
          <w:u w:val="single"/>
        </w:rPr>
        <w:t xml:space="preserve"> as a whole </w:t>
      </w:r>
      <w:r w:rsidRPr="00EE61FC">
        <w:rPr>
          <w:highlight w:val="cyan"/>
          <w:u w:val="single"/>
        </w:rPr>
        <w:t>has proved</w:t>
      </w:r>
      <w:r w:rsidRPr="00440C89">
        <w:rPr>
          <w:u w:val="single"/>
        </w:rPr>
        <w:t xml:space="preserve"> surprisingly </w:t>
      </w:r>
      <w:r w:rsidRPr="00EE61FC">
        <w:rPr>
          <w:highlight w:val="cyan"/>
          <w:u w:val="single"/>
        </w:rPr>
        <w:t>resilient</w:t>
      </w:r>
      <w:r w:rsidRPr="00440C89">
        <w:rPr>
          <w:u w:val="single"/>
        </w:rPr>
        <w:t xml:space="preserve"> in the face of high interest rates.</w:t>
      </w:r>
      <w:r w:rsidRPr="00440C89">
        <w:rPr>
          <w:sz w:val="16"/>
        </w:rPr>
        <w:t xml:space="preserve"> But the Fed’s policies have taken a clear toll in some areas. The housing market, in particular, has struggled as high borrowing costs have made it more expensive both to buy existing homes and to build new ones. Residential investment — a category that includes home construction and renovations — fell in the second quarter after rebounding last year.</w:t>
      </w:r>
    </w:p>
    <w:p w14:paraId="0F360425" w14:textId="77777777" w:rsidR="00D50177" w:rsidRDefault="00D50177" w:rsidP="00D50177"/>
    <w:p w14:paraId="2649C8A6" w14:textId="77777777" w:rsidR="00D50177" w:rsidRPr="00D50177" w:rsidRDefault="00D50177" w:rsidP="00D50177"/>
    <w:p w14:paraId="3BB02692" w14:textId="77777777" w:rsidR="00D50177" w:rsidRDefault="00D50177" w:rsidP="00D50177">
      <w:pPr>
        <w:spacing w:after="0" w:line="240" w:lineRule="auto"/>
        <w:rPr>
          <w:rFonts w:eastAsia="Times New Roman"/>
          <w:b/>
          <w:bCs/>
          <w:sz w:val="26"/>
          <w:szCs w:val="26"/>
        </w:rPr>
      </w:pPr>
    </w:p>
    <w:p w14:paraId="6FC47B50" w14:textId="77777777" w:rsidR="00D50177" w:rsidRPr="0039108C" w:rsidRDefault="00D50177" w:rsidP="00D50177">
      <w:pPr>
        <w:pStyle w:val="Heading4"/>
        <w:rPr>
          <w:rFonts w:eastAsia="Times New Roman"/>
          <w:b w:val="0"/>
        </w:rPr>
      </w:pPr>
      <w:r>
        <w:rPr>
          <w:rFonts w:eastAsia="Times New Roman"/>
        </w:rPr>
        <w:t>No recession soon</w:t>
      </w:r>
      <w:r>
        <w:rPr>
          <w:rFonts w:eastAsia="Times New Roman"/>
          <w:b w:val="0"/>
        </w:rPr>
        <w:t xml:space="preserve"> – the labor market is strong, market signals predictions</w:t>
      </w:r>
    </w:p>
    <w:p w14:paraId="5FBBA8D1" w14:textId="77777777" w:rsidR="00D50177" w:rsidRPr="00D70BD0" w:rsidRDefault="00D50177" w:rsidP="00D50177">
      <w:pPr>
        <w:spacing w:after="0" w:line="240" w:lineRule="auto"/>
        <w:rPr>
          <w:rFonts w:eastAsia="Times New Roman"/>
        </w:rPr>
      </w:pPr>
      <w:r w:rsidRPr="00D70BD0">
        <w:rPr>
          <w:rFonts w:eastAsia="Times New Roman"/>
          <w:b/>
          <w:bCs/>
          <w:sz w:val="26"/>
          <w:szCs w:val="26"/>
        </w:rPr>
        <w:t xml:space="preserve">Barbuscia </w:t>
      </w:r>
      <w:r>
        <w:rPr>
          <w:rFonts w:eastAsia="Times New Roman"/>
          <w:b/>
          <w:bCs/>
          <w:sz w:val="26"/>
          <w:szCs w:val="26"/>
        </w:rPr>
        <w:t>7-29</w:t>
      </w:r>
      <w:r w:rsidRPr="00D70BD0">
        <w:rPr>
          <w:rFonts w:eastAsia="Times New Roman"/>
          <w:b/>
          <w:bCs/>
          <w:sz w:val="26"/>
          <w:szCs w:val="26"/>
        </w:rPr>
        <w:t xml:space="preserve"> </w:t>
      </w:r>
      <w:r w:rsidRPr="00D70BD0">
        <w:rPr>
          <w:rFonts w:eastAsia="Times New Roman"/>
        </w:rPr>
        <w:t>[Davide Barbuscia, "US yield curve nears flip with jury out on recession signal", 07/29/2024, Reuters, https://www.reuters.com/markets/rates-bonds/us-yield-curve-nears-flip-with-jury-out-recession-signal-2024-07-29/] //nw-avis</w:t>
      </w:r>
    </w:p>
    <w:p w14:paraId="3D484466" w14:textId="77777777" w:rsidR="00D50177" w:rsidRPr="00D70BD0" w:rsidRDefault="00D50177" w:rsidP="00D50177">
      <w:pPr>
        <w:spacing w:after="0" w:line="240" w:lineRule="auto"/>
        <w:rPr>
          <w:rFonts w:eastAsia="Times New Roman"/>
          <w:sz w:val="24"/>
          <w:szCs w:val="24"/>
        </w:rPr>
      </w:pPr>
    </w:p>
    <w:p w14:paraId="1874DB2B" w14:textId="77777777" w:rsidR="00D50177" w:rsidRPr="00D70BD0" w:rsidRDefault="00D50177" w:rsidP="00D50177">
      <w:pPr>
        <w:rPr>
          <w:rStyle w:val="Emphasis"/>
        </w:rPr>
      </w:pPr>
      <w:r w:rsidRPr="0039108C">
        <w:rPr>
          <w:sz w:val="16"/>
        </w:rPr>
        <w:t xml:space="preserve">The longest and deepest U.S. Treasury yield curve inversion in history, </w:t>
      </w:r>
      <w:r w:rsidRPr="00EE61FC">
        <w:rPr>
          <w:rStyle w:val="StyleUnderline"/>
          <w:highlight w:val="cyan"/>
        </w:rPr>
        <w:t>a key</w:t>
      </w:r>
      <w:r w:rsidRPr="00D70BD0">
        <w:rPr>
          <w:rStyle w:val="StyleUnderline"/>
        </w:rPr>
        <w:t xml:space="preserve"> bond market </w:t>
      </w:r>
      <w:r w:rsidRPr="00EE61FC">
        <w:rPr>
          <w:rStyle w:val="StyleUnderline"/>
          <w:highlight w:val="cyan"/>
        </w:rPr>
        <w:t>signal of</w:t>
      </w:r>
      <w:r w:rsidRPr="00D70BD0">
        <w:rPr>
          <w:rStyle w:val="StyleUnderline"/>
        </w:rPr>
        <w:t xml:space="preserve"> an upcoming </w:t>
      </w:r>
      <w:r w:rsidRPr="00EE61FC">
        <w:rPr>
          <w:rStyle w:val="StyleUnderline"/>
          <w:highlight w:val="cyan"/>
        </w:rPr>
        <w:t>recession</w:t>
      </w:r>
      <w:r w:rsidRPr="0039108C">
        <w:rPr>
          <w:sz w:val="16"/>
        </w:rPr>
        <w:t xml:space="preserve">, </w:t>
      </w:r>
      <w:r w:rsidRPr="00D70BD0">
        <w:rPr>
          <w:rStyle w:val="Emphasis"/>
        </w:rPr>
        <w:t xml:space="preserve">could </w:t>
      </w:r>
      <w:r w:rsidRPr="0039108C">
        <w:rPr>
          <w:rStyle w:val="Emphasis"/>
        </w:rPr>
        <w:t>be</w:t>
      </w:r>
      <w:r w:rsidRPr="00D70BD0">
        <w:rPr>
          <w:rStyle w:val="Emphasis"/>
        </w:rPr>
        <w:t xml:space="preserve"> </w:t>
      </w:r>
      <w:r w:rsidRPr="00EE61FC">
        <w:rPr>
          <w:rStyle w:val="Emphasis"/>
          <w:highlight w:val="cyan"/>
        </w:rPr>
        <w:t>nearing its end</w:t>
      </w:r>
      <w:r w:rsidRPr="00D70BD0">
        <w:rPr>
          <w:rStyle w:val="Emphasis"/>
        </w:rPr>
        <w:t>.</w:t>
      </w:r>
    </w:p>
    <w:p w14:paraId="5608B97E" w14:textId="77777777" w:rsidR="00D50177" w:rsidRPr="0039108C" w:rsidRDefault="00D50177" w:rsidP="00D50177">
      <w:pPr>
        <w:rPr>
          <w:sz w:val="16"/>
        </w:rPr>
      </w:pPr>
      <w:r w:rsidRPr="0039108C">
        <w:rPr>
          <w:sz w:val="16"/>
        </w:rPr>
        <w:t xml:space="preserve">While an </w:t>
      </w:r>
      <w:r w:rsidRPr="00EE61FC">
        <w:rPr>
          <w:rStyle w:val="StyleUnderline"/>
          <w:highlight w:val="cyan"/>
        </w:rPr>
        <w:t>inverted curve</w:t>
      </w:r>
      <w:r w:rsidRPr="00D70BD0">
        <w:rPr>
          <w:rStyle w:val="StyleUnderline"/>
        </w:rPr>
        <w:t xml:space="preserve"> has </w:t>
      </w:r>
      <w:r w:rsidRPr="00EE61FC">
        <w:rPr>
          <w:rStyle w:val="StyleUnderline"/>
          <w:highlight w:val="cyan"/>
        </w:rPr>
        <w:t>typically preceded</w:t>
      </w:r>
      <w:r w:rsidRPr="00D70BD0">
        <w:rPr>
          <w:rStyle w:val="StyleUnderline"/>
        </w:rPr>
        <w:t xml:space="preserve"> a </w:t>
      </w:r>
      <w:r w:rsidRPr="00EE61FC">
        <w:rPr>
          <w:rStyle w:val="StyleUnderline"/>
          <w:highlight w:val="cyan"/>
        </w:rPr>
        <w:t>recession</w:t>
      </w:r>
      <w:r w:rsidRPr="0039108C">
        <w:rPr>
          <w:sz w:val="16"/>
        </w:rPr>
        <w:t xml:space="preserve">, this time there is debate about the predictive power of the curve, </w:t>
      </w:r>
      <w:r w:rsidRPr="00EE61FC">
        <w:rPr>
          <w:rStyle w:val="Emphasis"/>
          <w:highlight w:val="cyan"/>
        </w:rPr>
        <w:t>with optimism</w:t>
      </w:r>
      <w:r w:rsidRPr="00D70BD0">
        <w:rPr>
          <w:rStyle w:val="Emphasis"/>
        </w:rPr>
        <w:t xml:space="preserve"> that </w:t>
      </w:r>
      <w:r w:rsidRPr="00EE61FC">
        <w:rPr>
          <w:rStyle w:val="Emphasis"/>
          <w:highlight w:val="cyan"/>
        </w:rPr>
        <w:t>the U.S.</w:t>
      </w:r>
      <w:r w:rsidRPr="00D70BD0">
        <w:rPr>
          <w:rStyle w:val="Emphasis"/>
        </w:rPr>
        <w:t xml:space="preserve"> </w:t>
      </w:r>
      <w:r w:rsidRPr="00EE61FC">
        <w:rPr>
          <w:rStyle w:val="Emphasis"/>
          <w:highlight w:val="cyan"/>
        </w:rPr>
        <w:t>could escape</w:t>
      </w:r>
      <w:r w:rsidRPr="00D70BD0">
        <w:rPr>
          <w:rStyle w:val="Emphasis"/>
        </w:rPr>
        <w:t xml:space="preserve"> prolonged economic pain</w:t>
      </w:r>
      <w:r w:rsidRPr="0039108C">
        <w:rPr>
          <w:sz w:val="16"/>
        </w:rPr>
        <w:t>. Some indicators in recent weeks have pointed to a slowdown, but </w:t>
      </w:r>
      <w:hyperlink r:id="rId23" w:history="1">
        <w:r w:rsidRPr="00EE61FC">
          <w:rPr>
            <w:rStyle w:val="StyleUnderline"/>
            <w:highlight w:val="cyan"/>
          </w:rPr>
          <w:t>growth remains strong</w:t>
        </w:r>
      </w:hyperlink>
      <w:r w:rsidRPr="00D70BD0">
        <w:rPr>
          <w:rStyle w:val="StyleUnderline"/>
        </w:rPr>
        <w:t> thanks to a resilient labor market</w:t>
      </w:r>
      <w:r w:rsidRPr="0039108C">
        <w:rPr>
          <w:sz w:val="16"/>
        </w:rPr>
        <w:t xml:space="preserve">. </w:t>
      </w:r>
    </w:p>
    <w:p w14:paraId="27C0EB72" w14:textId="77777777" w:rsidR="00D50177" w:rsidRPr="0039108C" w:rsidRDefault="00D50177" w:rsidP="00D50177">
      <w:pPr>
        <w:rPr>
          <w:sz w:val="16"/>
          <w:szCs w:val="16"/>
        </w:rPr>
      </w:pPr>
      <w:r w:rsidRPr="0039108C">
        <w:rPr>
          <w:sz w:val="16"/>
          <w:szCs w:val="16"/>
        </w:rPr>
        <w:t>"I'm not looking at it as recessionary as of now, I think it's a very different time," said Phil Blancato, chief market strategist at Osaic.</w:t>
      </w:r>
    </w:p>
    <w:p w14:paraId="2F1531A2" w14:textId="77777777" w:rsidR="00D50177" w:rsidRPr="0039108C" w:rsidRDefault="00D50177" w:rsidP="00D50177">
      <w:pPr>
        <w:rPr>
          <w:sz w:val="16"/>
        </w:rPr>
      </w:pPr>
      <w:r w:rsidRPr="0039108C">
        <w:rPr>
          <w:sz w:val="16"/>
        </w:rPr>
        <w:t xml:space="preserve">Investors observe the shape of the Treasury yield curve - which plots the yields of all Treasury securities - because it reveals market expectations on monetary policy and the economy. </w:t>
      </w:r>
      <w:r w:rsidRPr="0039108C">
        <w:rPr>
          <w:rStyle w:val="StyleUnderline"/>
        </w:rPr>
        <w:t xml:space="preserve">An </w:t>
      </w:r>
      <w:r w:rsidRPr="00EE61FC">
        <w:rPr>
          <w:rStyle w:val="StyleUnderline"/>
          <w:highlight w:val="cyan"/>
        </w:rPr>
        <w:t>inverted yield curve</w:t>
      </w:r>
      <w:r w:rsidRPr="0039108C">
        <w:rPr>
          <w:sz w:val="16"/>
        </w:rPr>
        <w:t xml:space="preserve">, which occurs when short-term debt yields more than long-term paper, </w:t>
      </w:r>
      <w:r w:rsidRPr="00EE61FC">
        <w:rPr>
          <w:rStyle w:val="StyleUnderline"/>
          <w:highlight w:val="cyan"/>
        </w:rPr>
        <w:t>has</w:t>
      </w:r>
      <w:r w:rsidRPr="0039108C">
        <w:rPr>
          <w:rStyle w:val="StyleUnderline"/>
        </w:rPr>
        <w:t xml:space="preserve"> </w:t>
      </w:r>
      <w:r w:rsidRPr="00EE61FC">
        <w:rPr>
          <w:rStyle w:val="StyleUnderline"/>
          <w:highlight w:val="cyan"/>
        </w:rPr>
        <w:t>been a </w:t>
      </w:r>
      <w:hyperlink r:id="rId24" w:history="1">
        <w:r w:rsidRPr="00EE61FC">
          <w:rPr>
            <w:rStyle w:val="StyleUnderline"/>
            <w:highlight w:val="cyan"/>
          </w:rPr>
          <w:t>harbinger of a recession</w:t>
        </w:r>
      </w:hyperlink>
      <w:r w:rsidRPr="0039108C">
        <w:rPr>
          <w:sz w:val="16"/>
        </w:rPr>
        <w:t> in nine out of 10 instances over the last 70 years, according to Deutsche Bank data.</w:t>
      </w:r>
    </w:p>
    <w:p w14:paraId="5B1DD6B0" w14:textId="77777777" w:rsidR="00D50177" w:rsidRDefault="00D50177" w:rsidP="00D50177">
      <w:pPr>
        <w:spacing w:line="360" w:lineRule="atLeast"/>
        <w:rPr>
          <w:rFonts w:ascii="var(--tr-font-regular)" w:hAnsi="var(--tr-font-regular)"/>
          <w:color w:val="404040"/>
          <w:sz w:val="27"/>
          <w:szCs w:val="27"/>
        </w:rPr>
      </w:pPr>
    </w:p>
    <w:p w14:paraId="732F396F" w14:textId="77777777" w:rsidR="000C72D0" w:rsidRPr="00302AF9" w:rsidRDefault="000C72D0" w:rsidP="000C72D0">
      <w:pPr>
        <w:pStyle w:val="Heading4"/>
        <w:rPr>
          <w:rFonts w:eastAsia="Times New Roman"/>
        </w:rPr>
      </w:pPr>
      <w:r>
        <w:rPr>
          <w:rFonts w:eastAsia="Times New Roman"/>
        </w:rPr>
        <w:t>Recession indicators are wrong – the economy will do just fine now</w:t>
      </w:r>
    </w:p>
    <w:p w14:paraId="75BB56A0" w14:textId="77777777" w:rsidR="000C72D0" w:rsidRPr="00302AF9" w:rsidRDefault="000C72D0" w:rsidP="000C72D0">
      <w:pPr>
        <w:spacing w:after="0" w:line="240" w:lineRule="auto"/>
        <w:rPr>
          <w:rFonts w:eastAsia="Times New Roman" w:cs="Times New Roman"/>
        </w:rPr>
      </w:pPr>
      <w:r w:rsidRPr="00302AF9">
        <w:rPr>
          <w:rFonts w:eastAsia="Times New Roman" w:cs="Times New Roman"/>
          <w:b/>
          <w:bCs/>
          <w:sz w:val="26"/>
          <w:szCs w:val="26"/>
        </w:rPr>
        <w:t xml:space="preserve">Brown </w:t>
      </w:r>
      <w:r>
        <w:rPr>
          <w:rFonts w:eastAsia="Times New Roman" w:cs="Times New Roman"/>
          <w:b/>
          <w:bCs/>
          <w:sz w:val="26"/>
          <w:szCs w:val="26"/>
        </w:rPr>
        <w:t>7-23</w:t>
      </w:r>
      <w:r w:rsidRPr="00302AF9">
        <w:rPr>
          <w:rFonts w:eastAsia="Times New Roman" w:cs="Times New Roman"/>
          <w:b/>
          <w:bCs/>
          <w:sz w:val="26"/>
          <w:szCs w:val="26"/>
        </w:rPr>
        <w:t xml:space="preserve"> </w:t>
      </w:r>
      <w:r w:rsidRPr="00302AF9">
        <w:rPr>
          <w:rFonts w:eastAsia="Times New Roman" w:cs="Times New Roman"/>
        </w:rPr>
        <w:t>[Courtenay Brown, "U.S. recession indicators look more unreliable than ever", 7-23-2024, Axios, https://www.axios.com/2024/07/23/recession-indicators-signals-not-working-employment-trends] //nw-avis</w:t>
      </w:r>
    </w:p>
    <w:p w14:paraId="2EF72958" w14:textId="77777777" w:rsidR="000C72D0" w:rsidRPr="00302AF9" w:rsidRDefault="000C72D0" w:rsidP="000C72D0">
      <w:pPr>
        <w:spacing w:after="0" w:line="240" w:lineRule="auto"/>
        <w:rPr>
          <w:rFonts w:eastAsia="Times New Roman" w:cs="Times New Roman"/>
          <w:sz w:val="24"/>
          <w:szCs w:val="24"/>
        </w:rPr>
      </w:pPr>
    </w:p>
    <w:p w14:paraId="5AF9DA20" w14:textId="77777777" w:rsidR="000C72D0" w:rsidRPr="00BA48C2" w:rsidRDefault="000C72D0" w:rsidP="000C72D0">
      <w:pPr>
        <w:rPr>
          <w:sz w:val="12"/>
        </w:rPr>
      </w:pPr>
      <w:r w:rsidRPr="00302AF9">
        <w:rPr>
          <w:rStyle w:val="StyleUnderline"/>
        </w:rPr>
        <w:t>The big question right now is whether the economy's</w:t>
      </w:r>
      <w:r>
        <w:rPr>
          <w:rStyle w:val="StyleUnderline"/>
        </w:rPr>
        <w:t xml:space="preserve"> </w:t>
      </w:r>
      <w:hyperlink r:id="rId25" w:tgtFrame="_self" w:history="1">
        <w:r w:rsidRPr="00302AF9">
          <w:rPr>
            <w:rStyle w:val="StyleUnderline"/>
          </w:rPr>
          <w:t>gentle slowdown</w:t>
        </w:r>
      </w:hyperlink>
      <w:r>
        <w:rPr>
          <w:rStyle w:val="StyleUnderline"/>
        </w:rPr>
        <w:t xml:space="preserve"> </w:t>
      </w:r>
      <w:r w:rsidRPr="00302AF9">
        <w:rPr>
          <w:rStyle w:val="StyleUnderline"/>
        </w:rPr>
        <w:t>could morph into a painful downturn</w:t>
      </w:r>
      <w:r w:rsidRPr="00BA48C2">
        <w:rPr>
          <w:sz w:val="12"/>
        </w:rPr>
        <w:t xml:space="preserve">. But </w:t>
      </w:r>
      <w:r w:rsidRPr="00302AF9">
        <w:rPr>
          <w:rStyle w:val="Emphasis"/>
        </w:rPr>
        <w:t>the signals that typically offer clues look more unreliable than ever.</w:t>
      </w:r>
      <w:r>
        <w:rPr>
          <w:rStyle w:val="Emphasis"/>
        </w:rPr>
        <w:t xml:space="preserve"> </w:t>
      </w:r>
      <w:r w:rsidRPr="00BA48C2">
        <w:rPr>
          <w:sz w:val="12"/>
        </w:rPr>
        <w:t xml:space="preserve">Why it matters: </w:t>
      </w:r>
      <w:r w:rsidRPr="00302AF9">
        <w:rPr>
          <w:rStyle w:val="StyleUnderline"/>
        </w:rPr>
        <w:t xml:space="preserve">Recession indicators don't work like they used to. Many of them have been tripped, yet no big downturn has materialized. </w:t>
      </w:r>
      <w:r w:rsidRPr="00BA48C2">
        <w:rPr>
          <w:sz w:val="12"/>
        </w:rPr>
        <w:t xml:space="preserve">The quirks of the </w:t>
      </w:r>
      <w:hyperlink r:id="rId26" w:tgtFrame="_self" w:history="1">
        <w:r w:rsidRPr="00BA48C2">
          <w:rPr>
            <w:rStyle w:val="Hyperlink"/>
            <w:sz w:val="12"/>
          </w:rPr>
          <w:t>pandemic business cycle</w:t>
        </w:r>
      </w:hyperlink>
      <w:r w:rsidRPr="00BA48C2">
        <w:rPr>
          <w:sz w:val="12"/>
        </w:rPr>
        <w:t xml:space="preserve"> — driven by a rolling series of disruptions to supply and demand — are the likely culprit. Flashback: </w:t>
      </w:r>
      <w:r w:rsidRPr="00BA48C2">
        <w:rPr>
          <w:rStyle w:val="StyleUnderline"/>
        </w:rPr>
        <w:t>In the past, trends in temporary employment were a big tell</w:t>
      </w:r>
      <w:r w:rsidRPr="00BA48C2">
        <w:rPr>
          <w:sz w:val="12"/>
        </w:rPr>
        <w:t xml:space="preserve"> — whatever happened in this sector soon happened in the broader job market. Or at least, that was the case ahead of recessions in 1991, 2001 and 2008. Declines in temp employment "preceded those in the overall labor market by 6 to 12 months" in the recessions before 2020, </w:t>
      </w:r>
      <w:hyperlink r:id="rId27" w:tgtFrame="_blank" w:history="1">
        <w:r w:rsidRPr="00BA48C2">
          <w:rPr>
            <w:rStyle w:val="Hyperlink"/>
            <w:sz w:val="12"/>
          </w:rPr>
          <w:t>the Bureau of Labor Statistics found</w:t>
        </w:r>
      </w:hyperlink>
      <w:r w:rsidRPr="00BA48C2">
        <w:rPr>
          <w:sz w:val="12"/>
        </w:rPr>
        <w:t xml:space="preserve">. The intuition is straightforward: Companies cut back on temp employees to forestall layoffs of permanent workers. Temp employment peaked in March 2022; it has shed 515,000 jobs since then, a 16% drop. But total payroll employment has kept rising anyway. "The decline has been going on for way too long for me to say there's a direct linkage" to the rest of the economy, Ger Doyle, an executive at staffing agency Manpower, tells Axios. The intrigue: There is "discussion about temporary employment being down, and 'is that a sign that things are falling apart?'" Chicago Fed president Austan Goolsbee told reporters earlier this month. Business leaders "have mostly convinced me something fundamental is changed in the labor market about the role of temporary employment," Goolsbee added. </w:t>
      </w:r>
      <w:r w:rsidRPr="00BA48C2">
        <w:rPr>
          <w:rStyle w:val="StyleUnderline"/>
        </w:rPr>
        <w:t>Temp employment used to be a good indicator of where you are in the business cycle, Goolsbee said, but pandemic-era labor shortages "scarred employers so much that they're like, 'We don't rely on temps anymore,'" Goolsbee said.</w:t>
      </w:r>
      <w:r>
        <w:rPr>
          <w:rStyle w:val="StyleUnderline"/>
        </w:rPr>
        <w:t xml:space="preserve"> </w:t>
      </w:r>
      <w:r w:rsidRPr="00BA48C2">
        <w:rPr>
          <w:rStyle w:val="StyleUnderline"/>
        </w:rPr>
        <w:t>An inverted yield curve</w:t>
      </w:r>
      <w:r>
        <w:rPr>
          <w:rStyle w:val="StyleUnderline"/>
        </w:rPr>
        <w:t xml:space="preserve"> </w:t>
      </w:r>
      <w:r w:rsidRPr="00BA48C2">
        <w:rPr>
          <w:rStyle w:val="StyleUnderline"/>
        </w:rPr>
        <w:t>also has a track record of predicting recessions, going back more than a half-century.</w:t>
      </w:r>
      <w:r>
        <w:rPr>
          <w:rStyle w:val="StyleUnderline"/>
        </w:rPr>
        <w:t xml:space="preserve"> </w:t>
      </w:r>
      <w:r w:rsidRPr="00BA48C2">
        <w:rPr>
          <w:rStyle w:val="StyleUnderline"/>
        </w:rPr>
        <w:t>The curve has been inverted — meaning the cost for the government to borrow money in the short term has been higher than in the long term — for two years, the</w:t>
      </w:r>
      <w:r>
        <w:rPr>
          <w:rStyle w:val="StyleUnderline"/>
        </w:rPr>
        <w:t xml:space="preserve"> </w:t>
      </w:r>
      <w:hyperlink r:id="rId28" w:tgtFrame="_self" w:history="1">
        <w:r w:rsidRPr="00BA48C2">
          <w:rPr>
            <w:rStyle w:val="StyleUnderline"/>
          </w:rPr>
          <w:t>longest period on record</w:t>
        </w:r>
      </w:hyperlink>
      <w:r w:rsidRPr="00BA48C2">
        <w:rPr>
          <w:rStyle w:val="StyleUnderline"/>
        </w:rPr>
        <w:t xml:space="preserve">. </w:t>
      </w:r>
      <w:r w:rsidRPr="00BA48C2">
        <w:rPr>
          <w:rStyle w:val="Emphasis"/>
        </w:rPr>
        <w:t>And still no recession.</w:t>
      </w:r>
      <w:r>
        <w:rPr>
          <w:rStyle w:val="StyleUnderline"/>
        </w:rPr>
        <w:t xml:space="preserve"> </w:t>
      </w:r>
      <w:r w:rsidRPr="00BA48C2">
        <w:rPr>
          <w:sz w:val="12"/>
        </w:rPr>
        <w:t xml:space="preserve">Another common rule of thumb: Two consecutive quarters of contracting GDP equals a recession. </w:t>
      </w:r>
      <w:r w:rsidRPr="00BA48C2">
        <w:rPr>
          <w:rStyle w:val="StyleUnderline"/>
        </w:rPr>
        <w:t>U.S. economic growth was in negative territory in the first and second quarters of 2022, yet the broader economy</w:t>
      </w:r>
      <w:r w:rsidRPr="00BA48C2">
        <w:rPr>
          <w:sz w:val="12"/>
        </w:rPr>
        <w:t xml:space="preserve"> — as measured by indicators like employment, personal income and consumption expenditures — </w:t>
      </w:r>
      <w:r w:rsidRPr="00BA48C2">
        <w:rPr>
          <w:rStyle w:val="Emphasis"/>
        </w:rPr>
        <w:t>never cracked.</w:t>
      </w:r>
      <w:r w:rsidRPr="00BA48C2">
        <w:rPr>
          <w:sz w:val="12"/>
        </w:rPr>
        <w:t xml:space="preserve"> Two years later, </w:t>
      </w:r>
      <w:r w:rsidRPr="00BA48C2">
        <w:rPr>
          <w:rStyle w:val="Emphasis"/>
        </w:rPr>
        <w:t>conditions haven't come close to the point that would trip the National Bureau of Economic Research's</w:t>
      </w:r>
      <w:r>
        <w:rPr>
          <w:rStyle w:val="Emphasis"/>
        </w:rPr>
        <w:t xml:space="preserve"> </w:t>
      </w:r>
      <w:hyperlink r:id="rId29" w:tgtFrame="_blank" w:history="1">
        <w:r w:rsidRPr="00BA48C2">
          <w:rPr>
            <w:rStyle w:val="Emphasis"/>
          </w:rPr>
          <w:t>business cycle dating committee</w:t>
        </w:r>
      </w:hyperlink>
      <w:r w:rsidRPr="00BA48C2">
        <w:rPr>
          <w:rStyle w:val="Emphasis"/>
        </w:rPr>
        <w:t>'s definition of recession</w:t>
      </w:r>
      <w:r w:rsidRPr="00BA48C2">
        <w:rPr>
          <w:sz w:val="12"/>
        </w:rPr>
        <w:t xml:space="preserve"> as "a significant decline in economic activity that is spread across the economy and that lasts more than a few months." What to watch: The labor market is on the cusp of triggering an indicator with a near-perfect track record of detecting a recession in real time — but even the inventor of that rule is skeptical of its usefulness this time around. State of play: According to the Sahm Rule, the economy is likely in a recession when there is a 0.5 percentage point increase in the three-month average unemployment rate over the prior 12 months. As of June,</w:t>
      </w:r>
      <w:hyperlink r:id="rId30" w:tgtFrame="_blank" w:history="1">
        <w:r w:rsidRPr="00BA48C2">
          <w:rPr>
            <w:rStyle w:val="Hyperlink"/>
            <w:sz w:val="12"/>
          </w:rPr>
          <w:t xml:space="preserve"> that difference stood</w:t>
        </w:r>
      </w:hyperlink>
      <w:r w:rsidRPr="00BA48C2">
        <w:rPr>
          <w:sz w:val="12"/>
        </w:rPr>
        <w:t xml:space="preserve"> at 0.43 percentage point. There are two reasons why the unemployment rate can move higher: an increase in joblessness — or more workers entering the labor force, as has been the case in recent months, without immediately finding a job. But the Sahm Rule doesn't distinguish between those two stories — so a trigger might be a quirk related to the pandemic recovery, Claudia Sahm, the former Fed economist who created the rule, tells Axios. "What the pandemic kicked off in terms of a business cycle is very unusual," Sahm adds, pointing to the unprecedented supply disruption. The bottom line: "</w:t>
      </w:r>
      <w:r w:rsidRPr="00BA48C2">
        <w:rPr>
          <w:rStyle w:val="Emphasis"/>
        </w:rPr>
        <w:t>What's worked relatively well in the past to signal a recession — it should be no surprise that now they are missing something</w:t>
      </w:r>
      <w:r w:rsidRPr="00BA48C2">
        <w:rPr>
          <w:sz w:val="12"/>
        </w:rPr>
        <w:t xml:space="preserve">," Sahm says. "The yield curve fell victim to this. The </w:t>
      </w:r>
      <w:hyperlink r:id="rId31" w:tgtFrame="_self" w:history="1">
        <w:r w:rsidRPr="00BA48C2">
          <w:rPr>
            <w:rStyle w:val="Hyperlink"/>
            <w:sz w:val="12"/>
          </w:rPr>
          <w:t>back-to-back quarters</w:t>
        </w:r>
      </w:hyperlink>
      <w:r w:rsidRPr="00BA48C2">
        <w:rPr>
          <w:sz w:val="12"/>
        </w:rPr>
        <w:t xml:space="preserve"> of GDP declines fell victim to this. I expect in the coming months the Sahm Rule will fall victim to this," she says.</w:t>
      </w:r>
    </w:p>
    <w:p w14:paraId="78C9DCF9" w14:textId="77777777" w:rsidR="000C72D0" w:rsidRDefault="000C72D0" w:rsidP="00D50177">
      <w:pPr>
        <w:spacing w:line="360" w:lineRule="atLeast"/>
        <w:rPr>
          <w:rFonts w:ascii="var(--tr-font-regular)" w:hAnsi="var(--tr-font-regular)"/>
          <w:color w:val="404040"/>
          <w:sz w:val="27"/>
          <w:szCs w:val="27"/>
        </w:rPr>
      </w:pPr>
    </w:p>
    <w:p w14:paraId="22C1F8AE" w14:textId="429EA470" w:rsidR="00D50177" w:rsidRPr="0097490A" w:rsidRDefault="000C72D0" w:rsidP="000C72D0">
      <w:pPr>
        <w:pStyle w:val="Heading3"/>
      </w:pPr>
      <w:r>
        <w:t>Preception</w:t>
      </w:r>
    </w:p>
    <w:p w14:paraId="066DDD6B" w14:textId="77777777" w:rsidR="00D50177" w:rsidRPr="0097490A" w:rsidRDefault="00D50177" w:rsidP="00D50177">
      <w:pPr>
        <w:spacing w:after="0" w:line="240" w:lineRule="auto"/>
        <w:rPr>
          <w:rFonts w:eastAsia="Times New Roman"/>
          <w:sz w:val="24"/>
          <w:szCs w:val="24"/>
        </w:rPr>
      </w:pPr>
      <w:r w:rsidRPr="0097490A">
        <w:rPr>
          <w:rFonts w:eastAsia="Times New Roman"/>
          <w:sz w:val="24"/>
          <w:szCs w:val="24"/>
        </w:rPr>
        <w:br/>
      </w:r>
    </w:p>
    <w:p w14:paraId="3FD3F9CF" w14:textId="77777777" w:rsidR="00D50177" w:rsidRPr="003C3314" w:rsidRDefault="00D50177" w:rsidP="00D50177">
      <w:pPr>
        <w:pStyle w:val="Heading4"/>
      </w:pPr>
      <w:r w:rsidRPr="003C3314">
        <w:t>Fed thinks inflation has cooled enough for cuts</w:t>
      </w:r>
    </w:p>
    <w:p w14:paraId="42234CEC" w14:textId="77777777" w:rsidR="00D50177" w:rsidRPr="003C3314" w:rsidRDefault="00D50177" w:rsidP="00D50177">
      <w:r w:rsidRPr="003C3314">
        <w:rPr>
          <w:rStyle w:val="Style13ptBold"/>
        </w:rPr>
        <w:t>Reuters 7-25</w:t>
      </w:r>
      <w:r w:rsidRPr="003C3314">
        <w:t xml:space="preserve"> [Reuters, "Fed seen holding rates steady in July, start cuts in Sept", 7-25-2024, Reuters, </w:t>
      </w:r>
      <w:hyperlink r:id="rId32" w:history="1">
        <w:r w:rsidRPr="003C3314">
          <w:rPr>
            <w:rStyle w:val="Hyperlink"/>
          </w:rPr>
          <w:t>https://www.reuters.com/markets/rates-bonds/traders-see-fed-waiting-until-september-first-interest-rate-cut-2024-07-25/</w:t>
        </w:r>
      </w:hyperlink>
      <w:r w:rsidRPr="003C3314">
        <w:t xml:space="preserve"> //nw-avis]</w:t>
      </w:r>
    </w:p>
    <w:p w14:paraId="5F4AC197" w14:textId="77777777" w:rsidR="00D50177" w:rsidRPr="003C3314" w:rsidRDefault="00D50177" w:rsidP="00D50177"/>
    <w:p w14:paraId="51F19F1D" w14:textId="77777777" w:rsidR="00D50177" w:rsidRDefault="00D50177" w:rsidP="00D50177">
      <w:pPr>
        <w:rPr>
          <w:sz w:val="16"/>
        </w:rPr>
      </w:pPr>
      <w:r w:rsidRPr="00EE61FC">
        <w:rPr>
          <w:rStyle w:val="Emphasis"/>
          <w:highlight w:val="cyan"/>
        </w:rPr>
        <w:t>Fed</w:t>
      </w:r>
      <w:r w:rsidRPr="003C3314">
        <w:rPr>
          <w:rStyle w:val="StyleUnderline"/>
        </w:rPr>
        <w:t xml:space="preserve">eral Reserve </w:t>
      </w:r>
      <w:r w:rsidRPr="00EE61FC">
        <w:rPr>
          <w:rStyle w:val="StyleUnderline"/>
          <w:highlight w:val="cyan"/>
        </w:rPr>
        <w:t>policymakers</w:t>
      </w:r>
      <w:r w:rsidRPr="003C3314">
        <w:rPr>
          <w:rStyle w:val="StyleUnderline"/>
        </w:rPr>
        <w:t xml:space="preserve"> are seen leaving their short-term interest-rate target in the 5.25%-5.50% range next wee</w:t>
      </w:r>
      <w:r w:rsidRPr="00F20653">
        <w:rPr>
          <w:sz w:val="16"/>
        </w:rPr>
        <w:t xml:space="preserve">k </w:t>
      </w:r>
      <w:r w:rsidRPr="003C3314">
        <w:rPr>
          <w:rStyle w:val="StyleUnderline"/>
        </w:rPr>
        <w:t xml:space="preserve">and </w:t>
      </w:r>
      <w:r w:rsidRPr="00EE61FC">
        <w:rPr>
          <w:rStyle w:val="StyleUnderline"/>
          <w:highlight w:val="cyan"/>
        </w:rPr>
        <w:t>waiting until September to start</w:t>
      </w:r>
      <w:r w:rsidRPr="003C3314">
        <w:rPr>
          <w:rStyle w:val="StyleUnderline"/>
        </w:rPr>
        <w:t xml:space="preserve"> a string of quarter-point reduction</w:t>
      </w:r>
      <w:r w:rsidRPr="00F20653">
        <w:rPr>
          <w:sz w:val="16"/>
        </w:rPr>
        <w:t xml:space="preserve">s, </w:t>
      </w:r>
      <w:r w:rsidRPr="00EE61FC">
        <w:rPr>
          <w:rStyle w:val="Emphasis"/>
          <w:highlight w:val="cyan"/>
        </w:rPr>
        <w:t>after</w:t>
      </w:r>
      <w:r w:rsidRPr="003C3314">
        <w:rPr>
          <w:rStyle w:val="Emphasis"/>
        </w:rPr>
        <w:t xml:space="preserve"> fresh </w:t>
      </w:r>
      <w:r w:rsidRPr="00EE61FC">
        <w:rPr>
          <w:rStyle w:val="Emphasis"/>
          <w:highlight w:val="cyan"/>
        </w:rPr>
        <w:t>data</w:t>
      </w:r>
      <w:r w:rsidRPr="003C3314">
        <w:rPr>
          <w:rStyle w:val="Emphasis"/>
        </w:rPr>
        <w:t xml:space="preserve"> </w:t>
      </w:r>
      <w:r w:rsidRPr="00EE61FC">
        <w:rPr>
          <w:rStyle w:val="Emphasis"/>
          <w:highlight w:val="cyan"/>
        </w:rPr>
        <w:t>showed the U.S. economy regained steam</w:t>
      </w:r>
      <w:r w:rsidRPr="00F20653">
        <w:rPr>
          <w:sz w:val="16"/>
        </w:rPr>
        <w:t xml:space="preserve"> last quarter. Before the data, traders had priced in about a 9% chance of a rate cut when the Fed meets next week, but knocked that down to under 7% after a government report showed </w:t>
      </w:r>
      <w:r w:rsidRPr="00EE61FC">
        <w:rPr>
          <w:rStyle w:val="StyleUnderline"/>
          <w:highlight w:val="cyan"/>
        </w:rPr>
        <w:t>the economy grew at</w:t>
      </w:r>
      <w:r w:rsidRPr="00F20653">
        <w:rPr>
          <w:rStyle w:val="StyleUnderline"/>
        </w:rPr>
        <w:t xml:space="preserve"> a </w:t>
      </w:r>
      <w:r w:rsidRPr="00EE61FC">
        <w:rPr>
          <w:rStyle w:val="StyleUnderline"/>
          <w:highlight w:val="cyan"/>
        </w:rPr>
        <w:t>2.8</w:t>
      </w:r>
      <w:r w:rsidRPr="00F20653">
        <w:rPr>
          <w:rStyle w:val="StyleUnderline"/>
        </w:rPr>
        <w:t xml:space="preserve">% pace last quarter, </w:t>
      </w:r>
      <w:r w:rsidRPr="00EE61FC">
        <w:rPr>
          <w:rStyle w:val="StyleUnderline"/>
          <w:highlight w:val="cyan"/>
        </w:rPr>
        <w:t>faster</w:t>
      </w:r>
      <w:r w:rsidRPr="00F20653">
        <w:rPr>
          <w:rStyle w:val="StyleUnderline"/>
        </w:rPr>
        <w:t xml:space="preserve"> </w:t>
      </w:r>
      <w:r w:rsidRPr="00EE61FC">
        <w:rPr>
          <w:rStyle w:val="StyleUnderline"/>
          <w:highlight w:val="cyan"/>
        </w:rPr>
        <w:t>than</w:t>
      </w:r>
      <w:r w:rsidRPr="00F20653">
        <w:rPr>
          <w:rStyle w:val="StyleUnderline"/>
        </w:rPr>
        <w:t xml:space="preserve"> had been </w:t>
      </w:r>
      <w:r w:rsidRPr="00EE61FC">
        <w:rPr>
          <w:rStyle w:val="StyleUnderline"/>
          <w:highlight w:val="cyan"/>
        </w:rPr>
        <w:t>expected</w:t>
      </w:r>
      <w:r w:rsidRPr="00F20653">
        <w:rPr>
          <w:rStyle w:val="StyleUnderline"/>
        </w:rPr>
        <w:t xml:space="preserve"> and double the pace in the first quarter of the year</w:t>
      </w:r>
      <w:r w:rsidRPr="00F20653">
        <w:rPr>
          <w:sz w:val="16"/>
        </w:rPr>
        <w:t xml:space="preserve">. </w:t>
      </w:r>
      <w:r w:rsidRPr="00F20653">
        <w:rPr>
          <w:rStyle w:val="StyleUnderline"/>
        </w:rPr>
        <w:t>The reacceleration "should help temper concerns about the durability of the expansion and quiet chatter that the Federal Reserve needs to cut interest rates in July</w:t>
      </w:r>
      <w:r w:rsidRPr="00F20653">
        <w:rPr>
          <w:sz w:val="16"/>
        </w:rPr>
        <w:t>," wrote Oxford Economics' Ryan Sweet. Traders of futures contracts tied to the Fed policy rate continue to price in quarter-point interest-rate cuts in each of September, November and December, as they also pared bets on a possible bigger rate cut to start the series.</w:t>
      </w:r>
    </w:p>
    <w:p w14:paraId="7F1224D8" w14:textId="77777777" w:rsidR="00D50177" w:rsidRDefault="00D50177" w:rsidP="00D50177">
      <w:pPr>
        <w:rPr>
          <w:sz w:val="16"/>
        </w:rPr>
      </w:pPr>
    </w:p>
    <w:p w14:paraId="388DBD3F" w14:textId="77777777" w:rsidR="00D50177" w:rsidRPr="0007737D" w:rsidRDefault="00D50177" w:rsidP="00D50177">
      <w:pPr>
        <w:pStyle w:val="Heading4"/>
        <w:rPr>
          <w:rFonts w:eastAsia="Times New Roman"/>
        </w:rPr>
      </w:pPr>
      <w:r w:rsidRPr="0007737D">
        <w:rPr>
          <w:rFonts w:eastAsia="Times New Roman"/>
        </w:rPr>
        <w:t>Fed perceives inflation as low</w:t>
      </w:r>
    </w:p>
    <w:p w14:paraId="30A1D921" w14:textId="77777777" w:rsidR="00D50177" w:rsidRPr="0007737D" w:rsidRDefault="00D50177" w:rsidP="00D50177">
      <w:pPr>
        <w:spacing w:after="0" w:line="240" w:lineRule="auto"/>
        <w:rPr>
          <w:rFonts w:eastAsia="Times New Roman" w:cs="Times New Roman"/>
        </w:rPr>
      </w:pPr>
      <w:r>
        <w:rPr>
          <w:rFonts w:eastAsia="Times New Roman" w:cs="Times New Roman"/>
          <w:b/>
          <w:bCs/>
          <w:sz w:val="26"/>
          <w:szCs w:val="26"/>
        </w:rPr>
        <w:t>Schneider 7-22</w:t>
      </w:r>
      <w:r w:rsidRPr="0007737D">
        <w:rPr>
          <w:rFonts w:eastAsia="Times New Roman" w:cs="Times New Roman"/>
          <w:b/>
          <w:bCs/>
          <w:sz w:val="26"/>
          <w:szCs w:val="26"/>
        </w:rPr>
        <w:t xml:space="preserve"> </w:t>
      </w:r>
      <w:r w:rsidRPr="0007737D">
        <w:rPr>
          <w:rFonts w:eastAsia="Times New Roman" w:cs="Times New Roman"/>
        </w:rPr>
        <w:t>[Howard Schneider, "Fed may be on cusp of emerging from 'elevated' inflation blues", 07/22/2024, Reuters, https://www.reuters.com/markets/us/fed-may-be-cusp-emerging-eleva</w:t>
      </w:r>
      <w:r>
        <w:rPr>
          <w:rFonts w:eastAsia="Times New Roman" w:cs="Times New Roman"/>
        </w:rPr>
        <w:t>ted-inflation-blues-2024-07-22/</w:t>
      </w:r>
      <w:r w:rsidRPr="0007737D">
        <w:rPr>
          <w:rFonts w:eastAsia="Times New Roman" w:cs="Times New Roman"/>
        </w:rPr>
        <w:t xml:space="preserve"> //nw-avis</w:t>
      </w:r>
      <w:r>
        <w:rPr>
          <w:rFonts w:eastAsia="Times New Roman" w:cs="Times New Roman"/>
        </w:rPr>
        <w:t>]</w:t>
      </w:r>
    </w:p>
    <w:p w14:paraId="4C138627" w14:textId="77777777" w:rsidR="00D50177" w:rsidRPr="0007737D" w:rsidRDefault="00D50177" w:rsidP="00D50177">
      <w:pPr>
        <w:spacing w:after="0" w:line="240" w:lineRule="auto"/>
        <w:rPr>
          <w:rFonts w:eastAsia="Times New Roman" w:cs="Times New Roman"/>
          <w:sz w:val="24"/>
          <w:szCs w:val="24"/>
        </w:rPr>
      </w:pPr>
      <w:r w:rsidRPr="0007737D">
        <w:rPr>
          <w:rFonts w:eastAsia="Times New Roman" w:cs="Times New Roman"/>
          <w:sz w:val="24"/>
          <w:szCs w:val="24"/>
        </w:rPr>
        <w:br/>
      </w:r>
    </w:p>
    <w:p w14:paraId="240E64BB" w14:textId="77777777" w:rsidR="00D50177" w:rsidRPr="001E42F1" w:rsidRDefault="00D50177" w:rsidP="00D50177">
      <w:pPr>
        <w:rPr>
          <w:sz w:val="16"/>
        </w:rPr>
      </w:pPr>
      <w:r w:rsidRPr="001E42F1">
        <w:rPr>
          <w:sz w:val="16"/>
        </w:rPr>
        <w:t xml:space="preserve">In September 2021, after absorbing three months of price hikes that were more than double the Federal Reserve's 2% target, </w:t>
      </w:r>
      <w:r w:rsidRPr="001E42F1">
        <w:rPr>
          <w:rStyle w:val="StyleUnderline"/>
        </w:rPr>
        <w:t xml:space="preserve">U.S. </w:t>
      </w:r>
      <w:r w:rsidRPr="00EE61FC">
        <w:rPr>
          <w:rStyle w:val="StyleUnderline"/>
          <w:highlight w:val="cyan"/>
        </w:rPr>
        <w:t>central bank staff</w:t>
      </w:r>
      <w:r w:rsidRPr="001E42F1">
        <w:rPr>
          <w:rStyle w:val="StyleUnderline"/>
        </w:rPr>
        <w:t xml:space="preserve"> and policymakers </w:t>
      </w:r>
      <w:r w:rsidRPr="00EE61FC">
        <w:rPr>
          <w:rStyle w:val="StyleUnderline"/>
          <w:highlight w:val="cyan"/>
        </w:rPr>
        <w:t>shifted</w:t>
      </w:r>
      <w:r w:rsidRPr="001E42F1">
        <w:rPr>
          <w:rStyle w:val="StyleUnderline"/>
        </w:rPr>
        <w:t xml:space="preserve"> from </w:t>
      </w:r>
      <w:r w:rsidRPr="00EE61FC">
        <w:rPr>
          <w:rStyle w:val="StyleUnderline"/>
          <w:highlight w:val="cyan"/>
        </w:rPr>
        <w:t>their</w:t>
      </w:r>
      <w:r w:rsidRPr="001E42F1">
        <w:rPr>
          <w:rStyle w:val="StyleUnderline"/>
        </w:rPr>
        <w:t xml:space="preserve"> more </w:t>
      </w:r>
      <w:r w:rsidRPr="00EE61FC">
        <w:rPr>
          <w:rStyle w:val="StyleUnderline"/>
          <w:highlight w:val="cyan"/>
        </w:rPr>
        <w:t>passive</w:t>
      </w:r>
      <w:r w:rsidRPr="001E42F1">
        <w:rPr>
          <w:rStyle w:val="StyleUnderline"/>
        </w:rPr>
        <w:t xml:space="preserve"> </w:t>
      </w:r>
      <w:r w:rsidRPr="00EE61FC">
        <w:rPr>
          <w:rStyle w:val="StyleUnderline"/>
          <w:highlight w:val="cyan"/>
        </w:rPr>
        <w:t>tone</w:t>
      </w:r>
      <w:r w:rsidRPr="001E42F1">
        <w:rPr>
          <w:rStyle w:val="StyleUnderline"/>
        </w:rPr>
        <w:t xml:space="preserve"> about inflation and began describing it as "elevated</w:t>
      </w:r>
      <w:r w:rsidRPr="001E42F1">
        <w:rPr>
          <w:sz w:val="16"/>
        </w:rPr>
        <w:t xml:space="preserve">." Triggered after the personal consumption expenditures price index used by the Fed to set its inflation target topped 4% in May, June and July of that year, the elevated inflation description remains in the rate-setting Federal Open Market Committee's policy statement to this day, even with </w:t>
      </w:r>
      <w:r w:rsidRPr="00EE61FC">
        <w:rPr>
          <w:rStyle w:val="Emphasis"/>
          <w:highlight w:val="cyan"/>
        </w:rPr>
        <w:t xml:space="preserve">the PCE now </w:t>
      </w:r>
      <w:r w:rsidRPr="001E42F1">
        <w:rPr>
          <w:rStyle w:val="Emphasis"/>
        </w:rPr>
        <w:t xml:space="preserve">down </w:t>
      </w:r>
      <w:r w:rsidRPr="00EE61FC">
        <w:rPr>
          <w:rStyle w:val="Emphasis"/>
          <w:highlight w:val="cyan"/>
        </w:rPr>
        <w:t>to</w:t>
      </w:r>
      <w:r w:rsidRPr="001E42F1">
        <w:rPr>
          <w:rStyle w:val="Emphasis"/>
        </w:rPr>
        <w:t xml:space="preserve"> </w:t>
      </w:r>
      <w:r w:rsidRPr="00EE61FC">
        <w:rPr>
          <w:rStyle w:val="Emphasis"/>
          <w:highlight w:val="cyan"/>
        </w:rPr>
        <w:t>2.6%</w:t>
      </w:r>
      <w:r w:rsidRPr="001E42F1">
        <w:rPr>
          <w:rStyle w:val="Emphasis"/>
        </w:rPr>
        <w:t xml:space="preserve"> </w:t>
      </w:r>
      <w:r w:rsidRPr="00EE61FC">
        <w:rPr>
          <w:rStyle w:val="Emphasis"/>
          <w:highlight w:val="cyan"/>
        </w:rPr>
        <w:t>and</w:t>
      </w:r>
      <w:r w:rsidRPr="001E42F1">
        <w:rPr>
          <w:rStyle w:val="Emphasis"/>
        </w:rPr>
        <w:t xml:space="preserve">, it seems, </w:t>
      </w:r>
      <w:r w:rsidRPr="00EE61FC">
        <w:rPr>
          <w:rStyle w:val="Emphasis"/>
          <w:highlight w:val="cyan"/>
        </w:rPr>
        <w:t>still</w:t>
      </w:r>
      <w:r w:rsidRPr="001E42F1">
        <w:rPr>
          <w:rStyle w:val="Emphasis"/>
        </w:rPr>
        <w:t xml:space="preserve"> </w:t>
      </w:r>
      <w:r w:rsidRPr="00EE61FC">
        <w:rPr>
          <w:rStyle w:val="Emphasis"/>
          <w:highlight w:val="cyan"/>
        </w:rPr>
        <w:t>falling</w:t>
      </w:r>
      <w:r w:rsidRPr="001E42F1">
        <w:rPr>
          <w:sz w:val="16"/>
        </w:rPr>
        <w:t xml:space="preserve">. </w:t>
      </w:r>
      <w:r w:rsidRPr="00EE61FC">
        <w:rPr>
          <w:rStyle w:val="StyleUnderline"/>
          <w:highlight w:val="cyan"/>
        </w:rPr>
        <w:t>The Fed's</w:t>
      </w:r>
      <w:r w:rsidRPr="001E42F1">
        <w:rPr>
          <w:rStyle w:val="StyleUnderline"/>
        </w:rPr>
        <w:t xml:space="preserve"> policy </w:t>
      </w:r>
      <w:r w:rsidRPr="00EE61FC">
        <w:rPr>
          <w:rStyle w:val="StyleUnderline"/>
          <w:highlight w:val="cyan"/>
        </w:rPr>
        <w:t>meeting</w:t>
      </w:r>
      <w:r w:rsidRPr="001E42F1">
        <w:rPr>
          <w:rStyle w:val="StyleUnderline"/>
        </w:rPr>
        <w:t xml:space="preserve"> next week may </w:t>
      </w:r>
      <w:r w:rsidRPr="00EE61FC">
        <w:rPr>
          <w:rStyle w:val="StyleUnderline"/>
          <w:highlight w:val="cyan"/>
        </w:rPr>
        <w:t>finally usher the word out the door</w:t>
      </w:r>
      <w:r w:rsidRPr="001E42F1">
        <w:rPr>
          <w:sz w:val="16"/>
        </w:rPr>
        <w:t xml:space="preserve">. If so, it would mark the strongest signal yet that the central bank plans to cut interest rates as soon as September and begin the easing part of its monetary policy cycle, </w:t>
      </w:r>
      <w:r w:rsidRPr="001E42F1">
        <w:rPr>
          <w:rStyle w:val="Emphasis"/>
        </w:rPr>
        <w:t xml:space="preserve">something </w:t>
      </w:r>
      <w:r w:rsidRPr="00EE61FC">
        <w:rPr>
          <w:rStyle w:val="Emphasis"/>
          <w:highlight w:val="cyan"/>
        </w:rPr>
        <w:t>investors now see as a near-certainty</w:t>
      </w:r>
      <w:r w:rsidRPr="001E42F1">
        <w:rPr>
          <w:rStyle w:val="Emphasis"/>
        </w:rPr>
        <w:t>.</w:t>
      </w:r>
    </w:p>
    <w:p w14:paraId="18FF12E0" w14:textId="77777777" w:rsidR="00D50177" w:rsidRPr="00B22FF7" w:rsidRDefault="00D50177" w:rsidP="00B22FF7"/>
    <w:sectPr w:rsidR="00D50177" w:rsidRPr="00B22F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C20F24" w14:textId="77777777" w:rsidR="001B240E" w:rsidRDefault="001B240E" w:rsidP="00066D2C">
      <w:pPr>
        <w:spacing w:after="0" w:line="240" w:lineRule="auto"/>
      </w:pPr>
      <w:r>
        <w:separator/>
      </w:r>
    </w:p>
  </w:endnote>
  <w:endnote w:type="continuationSeparator" w:id="0">
    <w:p w14:paraId="414A8F01" w14:textId="77777777" w:rsidR="001B240E" w:rsidRDefault="001B240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ple Color Emoji">
    <w:altName w:val="Calibri"/>
    <w:charset w:val="00"/>
    <w:family w:val="auto"/>
    <w:pitch w:val="variable"/>
    <w:sig w:usb0="00000003" w:usb1="18000000" w:usb2="14000000" w:usb3="00000000" w:csb0="00000001" w:csb1="00000000"/>
  </w:font>
  <w:font w:name="var(--tr-font-regula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34895C" w14:textId="77777777" w:rsidR="001B240E" w:rsidRDefault="001B240E" w:rsidP="00066D2C">
      <w:pPr>
        <w:spacing w:after="0" w:line="240" w:lineRule="auto"/>
      </w:pPr>
      <w:r>
        <w:separator/>
      </w:r>
    </w:p>
  </w:footnote>
  <w:footnote w:type="continuationSeparator" w:id="0">
    <w:p w14:paraId="157A4298" w14:textId="77777777" w:rsidR="001B240E" w:rsidRDefault="001B240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C5A1C"/>
    <w:multiLevelType w:val="hybridMultilevel"/>
    <w:tmpl w:val="3076AC0A"/>
    <w:lvl w:ilvl="0" w:tplc="9D203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220996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64664353904"/>
    <w:docVar w:name="VerbatimVersion" w:val="6.0.0"/>
    <w:docVar w:name="WordVersion" w:val="16.0"/>
  </w:docVars>
  <w:rsids>
    <w:rsidRoot w:val="00AA7181"/>
    <w:rsid w:val="00001C7E"/>
    <w:rsid w:val="0000487C"/>
    <w:rsid w:val="00011FEF"/>
    <w:rsid w:val="00013C8B"/>
    <w:rsid w:val="00023AEF"/>
    <w:rsid w:val="000250CA"/>
    <w:rsid w:val="00026A72"/>
    <w:rsid w:val="00032119"/>
    <w:rsid w:val="00033F2E"/>
    <w:rsid w:val="000427BD"/>
    <w:rsid w:val="00043C82"/>
    <w:rsid w:val="00050713"/>
    <w:rsid w:val="0005089D"/>
    <w:rsid w:val="00053D0F"/>
    <w:rsid w:val="00056966"/>
    <w:rsid w:val="000615B0"/>
    <w:rsid w:val="00063921"/>
    <w:rsid w:val="00064D48"/>
    <w:rsid w:val="000657E9"/>
    <w:rsid w:val="00066D2C"/>
    <w:rsid w:val="0007328F"/>
    <w:rsid w:val="00074276"/>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2D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1C"/>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40E"/>
    <w:rsid w:val="001B2C27"/>
    <w:rsid w:val="001C0A69"/>
    <w:rsid w:val="001C48D7"/>
    <w:rsid w:val="001D1994"/>
    <w:rsid w:val="001D6D5C"/>
    <w:rsid w:val="001D7A6D"/>
    <w:rsid w:val="001E4A64"/>
    <w:rsid w:val="001E61F5"/>
    <w:rsid w:val="001F0C01"/>
    <w:rsid w:val="001F1F4D"/>
    <w:rsid w:val="001F4FA2"/>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48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39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4C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390"/>
    <w:rsid w:val="00332630"/>
    <w:rsid w:val="00333A69"/>
    <w:rsid w:val="003352D6"/>
    <w:rsid w:val="00345BF2"/>
    <w:rsid w:val="003461C7"/>
    <w:rsid w:val="00347131"/>
    <w:rsid w:val="003479B5"/>
    <w:rsid w:val="003500B6"/>
    <w:rsid w:val="00352622"/>
    <w:rsid w:val="00355B45"/>
    <w:rsid w:val="00361FA0"/>
    <w:rsid w:val="003662DB"/>
    <w:rsid w:val="00367D96"/>
    <w:rsid w:val="003706D8"/>
    <w:rsid w:val="00373B7F"/>
    <w:rsid w:val="0037493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861"/>
    <w:rsid w:val="003F192C"/>
    <w:rsid w:val="003F3920"/>
    <w:rsid w:val="003F4D5F"/>
    <w:rsid w:val="00405AD7"/>
    <w:rsid w:val="00410DC9"/>
    <w:rsid w:val="004127EF"/>
    <w:rsid w:val="00414EB4"/>
    <w:rsid w:val="00414EB9"/>
    <w:rsid w:val="00415F3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7AD"/>
    <w:rsid w:val="005932B4"/>
    <w:rsid w:val="0059796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EB8"/>
    <w:rsid w:val="00622773"/>
    <w:rsid w:val="00622C58"/>
    <w:rsid w:val="0062614B"/>
    <w:rsid w:val="006266E2"/>
    <w:rsid w:val="00627342"/>
    <w:rsid w:val="0063037B"/>
    <w:rsid w:val="00632C54"/>
    <w:rsid w:val="00635616"/>
    <w:rsid w:val="00641E99"/>
    <w:rsid w:val="006463F8"/>
    <w:rsid w:val="00646B50"/>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123"/>
    <w:rsid w:val="006D767A"/>
    <w:rsid w:val="006E2A45"/>
    <w:rsid w:val="006E37D4"/>
    <w:rsid w:val="006F3768"/>
    <w:rsid w:val="006F71DE"/>
    <w:rsid w:val="00704573"/>
    <w:rsid w:val="007072CC"/>
    <w:rsid w:val="0071254A"/>
    <w:rsid w:val="00712CB2"/>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BF4"/>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CD"/>
    <w:rsid w:val="00852FB9"/>
    <w:rsid w:val="008536B7"/>
    <w:rsid w:val="00860F34"/>
    <w:rsid w:val="00862AC4"/>
    <w:rsid w:val="0086319B"/>
    <w:rsid w:val="008674A6"/>
    <w:rsid w:val="0087210F"/>
    <w:rsid w:val="00873957"/>
    <w:rsid w:val="0087564D"/>
    <w:rsid w:val="00876000"/>
    <w:rsid w:val="0089108B"/>
    <w:rsid w:val="00892EE6"/>
    <w:rsid w:val="008931B4"/>
    <w:rsid w:val="008973A2"/>
    <w:rsid w:val="008A0E76"/>
    <w:rsid w:val="008A42FE"/>
    <w:rsid w:val="008A4F23"/>
    <w:rsid w:val="008A58E0"/>
    <w:rsid w:val="008A713B"/>
    <w:rsid w:val="008B4FBE"/>
    <w:rsid w:val="008B6039"/>
    <w:rsid w:val="008C2555"/>
    <w:rsid w:val="008C29FB"/>
    <w:rsid w:val="008C4DA0"/>
    <w:rsid w:val="008C5B87"/>
    <w:rsid w:val="008D0448"/>
    <w:rsid w:val="008D0677"/>
    <w:rsid w:val="008D0C9E"/>
    <w:rsid w:val="008D2F03"/>
    <w:rsid w:val="008D6762"/>
    <w:rsid w:val="008E30D8"/>
    <w:rsid w:val="008E447C"/>
    <w:rsid w:val="008E596E"/>
    <w:rsid w:val="008E6741"/>
    <w:rsid w:val="008F04C5"/>
    <w:rsid w:val="008F125D"/>
    <w:rsid w:val="008F48FC"/>
    <w:rsid w:val="00901E9C"/>
    <w:rsid w:val="00906F79"/>
    <w:rsid w:val="00907369"/>
    <w:rsid w:val="00910B12"/>
    <w:rsid w:val="00912404"/>
    <w:rsid w:val="00920B9A"/>
    <w:rsid w:val="009249C5"/>
    <w:rsid w:val="00925558"/>
    <w:rsid w:val="00925789"/>
    <w:rsid w:val="00925B25"/>
    <w:rsid w:val="009263C9"/>
    <w:rsid w:val="00930B2A"/>
    <w:rsid w:val="00936F03"/>
    <w:rsid w:val="0094018B"/>
    <w:rsid w:val="009418E3"/>
    <w:rsid w:val="009435BB"/>
    <w:rsid w:val="00943B02"/>
    <w:rsid w:val="0094738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65B"/>
    <w:rsid w:val="009D399A"/>
    <w:rsid w:val="009D4A50"/>
    <w:rsid w:val="009D5FD0"/>
    <w:rsid w:val="009D66BC"/>
    <w:rsid w:val="009E53AF"/>
    <w:rsid w:val="009E6D4B"/>
    <w:rsid w:val="009E6DF5"/>
    <w:rsid w:val="009F02C5"/>
    <w:rsid w:val="009F076C"/>
    <w:rsid w:val="009F34CC"/>
    <w:rsid w:val="009F3C4D"/>
    <w:rsid w:val="009F479E"/>
    <w:rsid w:val="009F6532"/>
    <w:rsid w:val="009F66D9"/>
    <w:rsid w:val="009F6F39"/>
    <w:rsid w:val="00A035A3"/>
    <w:rsid w:val="00A1128F"/>
    <w:rsid w:val="00A16440"/>
    <w:rsid w:val="00A169AC"/>
    <w:rsid w:val="00A21EC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A2D"/>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181"/>
    <w:rsid w:val="00AB2843"/>
    <w:rsid w:val="00AB3118"/>
    <w:rsid w:val="00AB6F32"/>
    <w:rsid w:val="00AC46C7"/>
    <w:rsid w:val="00AC5B71"/>
    <w:rsid w:val="00AC5F18"/>
    <w:rsid w:val="00AC6ED5"/>
    <w:rsid w:val="00AE00AE"/>
    <w:rsid w:val="00AE4A4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FF7"/>
    <w:rsid w:val="00B2410E"/>
    <w:rsid w:val="00B2727D"/>
    <w:rsid w:val="00B301A2"/>
    <w:rsid w:val="00B31350"/>
    <w:rsid w:val="00B315A8"/>
    <w:rsid w:val="00B32C3E"/>
    <w:rsid w:val="00B41D37"/>
    <w:rsid w:val="00B45128"/>
    <w:rsid w:val="00B53DB3"/>
    <w:rsid w:val="00B645EF"/>
    <w:rsid w:val="00B66AF2"/>
    <w:rsid w:val="00B72848"/>
    <w:rsid w:val="00B74544"/>
    <w:rsid w:val="00B77754"/>
    <w:rsid w:val="00B81054"/>
    <w:rsid w:val="00B820DB"/>
    <w:rsid w:val="00B837F0"/>
    <w:rsid w:val="00B83896"/>
    <w:rsid w:val="00B860A9"/>
    <w:rsid w:val="00B97264"/>
    <w:rsid w:val="00BA0143"/>
    <w:rsid w:val="00BA2092"/>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24C"/>
    <w:rsid w:val="00D321DB"/>
    <w:rsid w:val="00D32460"/>
    <w:rsid w:val="00D32EBF"/>
    <w:rsid w:val="00D343B3"/>
    <w:rsid w:val="00D35073"/>
    <w:rsid w:val="00D36085"/>
    <w:rsid w:val="00D421D9"/>
    <w:rsid w:val="00D445C0"/>
    <w:rsid w:val="00D47529"/>
    <w:rsid w:val="00D47713"/>
    <w:rsid w:val="00D50177"/>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7E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AD6"/>
    <w:rsid w:val="00E5580D"/>
    <w:rsid w:val="00E56402"/>
    <w:rsid w:val="00E56CB5"/>
    <w:rsid w:val="00E612DD"/>
    <w:rsid w:val="00E61828"/>
    <w:rsid w:val="00E65E56"/>
    <w:rsid w:val="00E664D0"/>
    <w:rsid w:val="00E66F94"/>
    <w:rsid w:val="00E670E5"/>
    <w:rsid w:val="00E6767D"/>
    <w:rsid w:val="00E717C1"/>
    <w:rsid w:val="00E71E63"/>
    <w:rsid w:val="00E73D39"/>
    <w:rsid w:val="00E76D4C"/>
    <w:rsid w:val="00E81786"/>
    <w:rsid w:val="00E85DE5"/>
    <w:rsid w:val="00E90EC0"/>
    <w:rsid w:val="00E944C1"/>
    <w:rsid w:val="00E97D8B"/>
    <w:rsid w:val="00EA5878"/>
    <w:rsid w:val="00EA7F55"/>
    <w:rsid w:val="00EB1CE6"/>
    <w:rsid w:val="00EB1F19"/>
    <w:rsid w:val="00EB4D8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1FC"/>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B53"/>
    <w:rsid w:val="00F45C61"/>
    <w:rsid w:val="00F51138"/>
    <w:rsid w:val="00F5306F"/>
    <w:rsid w:val="00F532A6"/>
    <w:rsid w:val="00F569D6"/>
    <w:rsid w:val="00F57FCC"/>
    <w:rsid w:val="00F60F60"/>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D9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B0E94"/>
  <w15:chartTrackingRefBased/>
  <w15:docId w15:val="{2C8419EE-E168-4FC8-B941-A41C8326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493F"/>
    <w:rPr>
      <w:rFonts w:ascii="Calibri" w:hAnsi="Calibri" w:cs="Calibri"/>
    </w:rPr>
  </w:style>
  <w:style w:type="paragraph" w:styleId="Heading1">
    <w:name w:val="heading 1"/>
    <w:aliases w:val="Pocket"/>
    <w:basedOn w:val="Normal"/>
    <w:next w:val="Normal"/>
    <w:link w:val="Heading1Char"/>
    <w:qFormat/>
    <w:rsid w:val="003749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49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749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qFormat/>
    <w:rsid w:val="003749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49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49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493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37493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7493F"/>
    <w:rPr>
      <w:color w:val="auto"/>
      <w:u w:val="none"/>
    </w:rPr>
  </w:style>
  <w:style w:type="character" w:customStyle="1" w:styleId="Heading1Char">
    <w:name w:val="Heading 1 Char"/>
    <w:aliases w:val="Pocket Char"/>
    <w:basedOn w:val="DefaultParagraphFont"/>
    <w:link w:val="Heading1"/>
    <w:rsid w:val="003749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49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7493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3749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493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37493F"/>
    <w:rPr>
      <w:b w:val="0"/>
      <w:sz w:val="22"/>
      <w:u w:val="single"/>
    </w:rPr>
  </w:style>
  <w:style w:type="character" w:styleId="Strong">
    <w:name w:val="Strong"/>
    <w:basedOn w:val="DefaultParagraphFont"/>
    <w:uiPriority w:val="22"/>
    <w:semiHidden/>
    <w:qFormat/>
    <w:rsid w:val="0037493F"/>
    <w:rPr>
      <w:b/>
      <w:bCs/>
    </w:rPr>
  </w:style>
  <w:style w:type="character" w:styleId="BookTitle">
    <w:name w:val="Book Title"/>
    <w:basedOn w:val="DefaultParagraphFont"/>
    <w:uiPriority w:val="33"/>
    <w:semiHidden/>
    <w:qFormat/>
    <w:rsid w:val="0037493F"/>
    <w:rPr>
      <w:b/>
      <w:bCs/>
      <w:i/>
      <w:iCs/>
      <w:spacing w:val="5"/>
    </w:rPr>
  </w:style>
  <w:style w:type="character" w:customStyle="1" w:styleId="Heading5Char">
    <w:name w:val="Heading 5 Char"/>
    <w:basedOn w:val="DefaultParagraphFont"/>
    <w:link w:val="Heading5"/>
    <w:uiPriority w:val="9"/>
    <w:semiHidden/>
    <w:rsid w:val="003749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493F"/>
  </w:style>
  <w:style w:type="paragraph" w:styleId="Header">
    <w:name w:val="header"/>
    <w:basedOn w:val="Normal"/>
    <w:link w:val="HeaderChar"/>
    <w:uiPriority w:val="99"/>
    <w:semiHidden/>
    <w:rsid w:val="003749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493F"/>
    <w:rPr>
      <w:rFonts w:ascii="Calibri" w:hAnsi="Calibri" w:cs="Calibri"/>
    </w:rPr>
  </w:style>
  <w:style w:type="paragraph" w:styleId="Footer">
    <w:name w:val="footer"/>
    <w:basedOn w:val="Normal"/>
    <w:link w:val="FooterChar"/>
    <w:uiPriority w:val="99"/>
    <w:semiHidden/>
    <w:rsid w:val="003749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493F"/>
    <w:rPr>
      <w:rFonts w:ascii="Calibri" w:hAnsi="Calibri" w:cs="Calibri"/>
    </w:rPr>
  </w:style>
  <w:style w:type="paragraph" w:styleId="BodyText">
    <w:name w:val="Body Text"/>
    <w:basedOn w:val="Normal"/>
    <w:link w:val="BodyTextChar"/>
    <w:uiPriority w:val="99"/>
    <w:semiHidden/>
    <w:unhideWhenUsed/>
    <w:rsid w:val="0037493F"/>
    <w:pPr>
      <w:spacing w:after="120"/>
    </w:pPr>
  </w:style>
  <w:style w:type="character" w:customStyle="1" w:styleId="BodyTextChar">
    <w:name w:val="Body Text Char"/>
    <w:basedOn w:val="DefaultParagraphFont"/>
    <w:link w:val="BodyText"/>
    <w:uiPriority w:val="99"/>
    <w:semiHidden/>
    <w:rsid w:val="0037493F"/>
    <w:rPr>
      <w:rFonts w:ascii="Calibri" w:hAnsi="Calibri" w:cs="Calibri"/>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Card,CD - Cite"/>
    <w:link w:val="NoSpacingChar"/>
    <w:uiPriority w:val="99"/>
    <w:unhideWhenUsed/>
    <w:qFormat/>
    <w:rsid w:val="0037493F"/>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No Spacing1 Char1,Tag and Cite Char1,Dont use Char1,No Spacing41 Char1,Tag and Ci Char1,card Char1"/>
    <w:basedOn w:val="DefaultParagraphFont"/>
    <w:link w:val="NoSpacing"/>
    <w:uiPriority w:val="99"/>
    <w:rsid w:val="0037493F"/>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
    <w:basedOn w:val="DefaultParagraphFont"/>
    <w:uiPriority w:val="99"/>
    <w:unhideWhenUsed/>
    <w:rsid w:val="0037493F"/>
    <w:rPr>
      <w:color w:val="0563C1" w:themeColor="hyperlink"/>
      <w:u w:val="single"/>
    </w:rPr>
  </w:style>
  <w:style w:type="character" w:styleId="UnresolvedMention">
    <w:name w:val="Unresolved Mention"/>
    <w:basedOn w:val="DefaultParagraphFont"/>
    <w:uiPriority w:val="99"/>
    <w:semiHidden/>
    <w:unhideWhenUsed/>
    <w:rsid w:val="0037493F"/>
    <w:rPr>
      <w:color w:val="605E5C"/>
      <w:shd w:val="clear" w:color="auto" w:fill="E1DFDD"/>
    </w:rPr>
  </w:style>
  <w:style w:type="character" w:customStyle="1" w:styleId="white-space-pre">
    <w:name w:val="white-space-pre"/>
    <w:basedOn w:val="DefaultParagraphFont"/>
    <w:rsid w:val="00D50177"/>
  </w:style>
  <w:style w:type="paragraph" w:customStyle="1" w:styleId="textbold">
    <w:name w:val="text bold"/>
    <w:basedOn w:val="Normal"/>
    <w:link w:val="Emphasis"/>
    <w:uiPriority w:val="8"/>
    <w:qFormat/>
    <w:rsid w:val="00D5017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D50177"/>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0C72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54064979">
      <w:bodyDiv w:val="1"/>
      <w:marLeft w:val="0"/>
      <w:marRight w:val="0"/>
      <w:marTop w:val="0"/>
      <w:marBottom w:val="0"/>
      <w:divBdr>
        <w:top w:val="none" w:sz="0" w:space="0" w:color="auto"/>
        <w:left w:val="none" w:sz="0" w:space="0" w:color="auto"/>
        <w:bottom w:val="none" w:sz="0" w:space="0" w:color="auto"/>
        <w:right w:val="none" w:sz="0" w:space="0" w:color="auto"/>
      </w:divBdr>
    </w:div>
    <w:div w:id="197363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reuters.com/markets/us/us-economic-growth-regains-steam-second-quarter-inflation-slows-2024-07-25/" TargetMode="External"/><Relationship Id="rId26" Type="http://schemas.openxmlformats.org/officeDocument/2006/relationships/hyperlink" Target="https://www.axios.com/2024/01/31/us-economy-2024-gdp-g7-nations" TargetMode="External"/><Relationship Id="rId3" Type="http://schemas.openxmlformats.org/officeDocument/2006/relationships/styles" Target="styles.xml"/><Relationship Id="rId21" Type="http://schemas.openxmlformats.org/officeDocument/2006/relationships/hyperlink" Target="https://www.reuters.com/markets/us/us-inflation-rises-moderately-june-2024-07-26/"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businessinsider.com/biggest-stock-market-crash-since-1929-coming-mark-spitznagel-interview-2024-3?utm_medium=ingest&amp;utm_source=markets" TargetMode="External"/><Relationship Id="rId25" Type="http://schemas.openxmlformats.org/officeDocument/2006/relationships/hyperlink" Target="https://www.axios.com/2024/05/31/inflation-economy-pce-spendin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sj.com/articles/black-swan-manager-preps-for-financial-mega-tinderbox-timebomb-11675177877" TargetMode="External"/><Relationship Id="rId20" Type="http://schemas.openxmlformats.org/officeDocument/2006/relationships/hyperlink" Target="https://www.reuters.com/markets/us/charting-feds-economic-data-flow-2024-04-05/" TargetMode="External"/><Relationship Id="rId29" Type="http://schemas.openxmlformats.org/officeDocument/2006/relationships/hyperlink" Target="https://www.nber.org/research/business-cycle-dating/business-cycle-dating-procedure-frequently-asked-ques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bsnews.com/news/chinas-technology-theft-major-threat-fbi-head-warns-60-minutes/" TargetMode="External"/><Relationship Id="rId24" Type="http://schemas.openxmlformats.org/officeDocument/2006/relationships/hyperlink" Target="https://www.reuters.com/markets/us/several-parts-us-yield-curve-are-inverted-what-does-it-tell-us-2022-11-01/" TargetMode="External"/><Relationship Id="rId32" Type="http://schemas.openxmlformats.org/officeDocument/2006/relationships/hyperlink" Target="https://www.reuters.com/markets/rates-bonds/traders-see-fed-waiting-until-september-first-interest-rate-cut-2024-07-25/" TargetMode="External"/><Relationship Id="rId5" Type="http://schemas.openxmlformats.org/officeDocument/2006/relationships/webSettings" Target="webSettings.xml"/><Relationship Id="rId15" Type="http://schemas.openxmlformats.org/officeDocument/2006/relationships/hyperlink" Target="https://www.businessinsider.com/us-debt-problem-explained-deficit-gdp-inflation-economy-interest-rates-2024-4?utm_medium=ingest&amp;utm_source=markets" TargetMode="External"/><Relationship Id="rId23" Type="http://schemas.openxmlformats.org/officeDocument/2006/relationships/hyperlink" Target="https://www.reuters.com/markets/us/us-economic-growth-regains-steam-second-quarter-inflation-slows-2024-07-25/" TargetMode="External"/><Relationship Id="rId28" Type="http://schemas.openxmlformats.org/officeDocument/2006/relationships/hyperlink" Target="https://www.axios.com/2024/03/25/what-the-perennially-inverted-yield-curve-means" TargetMode="External"/><Relationship Id="rId10" Type="http://schemas.openxmlformats.org/officeDocument/2006/relationships/hyperlink" Target="https://news.gallup.com/poll/644753/china-winning-hearts-minds.aspx" TargetMode="External"/><Relationship Id="rId19" Type="http://schemas.openxmlformats.org/officeDocument/2006/relationships/hyperlink" Target="https://www.reuters.com/markets/us/us-economic-growth-regains-steam-second-quarter-inflation-slows-2024-07-25/" TargetMode="External"/><Relationship Id="rId31" Type="http://schemas.openxmlformats.org/officeDocument/2006/relationships/hyperlink" Target="https://www.axios.com/2022/07/28/economy-gdp-second-quarter" TargetMode="External"/><Relationship Id="rId4" Type="http://schemas.openxmlformats.org/officeDocument/2006/relationships/settings" Target="settings.xml"/><Relationship Id="rId9" Type="http://schemas.openxmlformats.org/officeDocument/2006/relationships/hyperlink" Target="https://www.atlanticcouncil.org/blogs/econographics/theres-less-to-chinas-housing-bailout-than-meets-the-eye/" TargetMode="External"/><Relationship Id="rId14" Type="http://schemas.openxmlformats.org/officeDocument/2006/relationships/hyperlink" Target="https://www.wsj.com/finance/investing/greatest-bubble-nearing-its-peak-says-black-swan-manager-6f531740" TargetMode="External"/><Relationship Id="rId22" Type="http://schemas.openxmlformats.org/officeDocument/2006/relationships/image" Target="media/image3.png"/><Relationship Id="rId27" Type="http://schemas.openxmlformats.org/officeDocument/2006/relationships/hyperlink" Target="https://www.bls.gov/opub/mlr/2021/article/temp-help.htm" TargetMode="External"/><Relationship Id="rId30" Type="http://schemas.openxmlformats.org/officeDocument/2006/relationships/hyperlink" Target="https://fred.stlouisfed.org/series/SAHMREALTIME" TargetMode="External"/><Relationship Id="rId8" Type="http://schemas.openxmlformats.org/officeDocument/2006/relationships/hyperlink" Target="https://time.com/6835935/china-debt-housing-bub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31178</Words>
  <Characters>177720</Characters>
  <Application>Microsoft Office Word</Application>
  <DocSecurity>0</DocSecurity>
  <Lines>1481</Lines>
  <Paragraphs>416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layton braziel</dc:creator>
  <cp:keywords>6.0.0</cp:keywords>
  <dc:description/>
  <cp:lastModifiedBy>Nathan Glancy</cp:lastModifiedBy>
  <cp:revision>2</cp:revision>
  <dcterms:created xsi:type="dcterms:W3CDTF">2024-08-01T14:51:00Z</dcterms:created>
  <dcterms:modified xsi:type="dcterms:W3CDTF">2024-08-01T14:51:00Z</dcterms:modified>
</cp:coreProperties>
</file>