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93236" w14:textId="2F022104" w:rsidR="005D388F" w:rsidRDefault="00E10BD1" w:rsidP="00E10BD1">
      <w:pPr>
        <w:pStyle w:val="Heading1"/>
      </w:pPr>
      <w:r>
        <w:t>Update---K Answers</w:t>
      </w:r>
    </w:p>
    <w:p w14:paraId="03EE2EC6" w14:textId="75A36DEC" w:rsidR="00E10BD1" w:rsidRDefault="00E10BD1" w:rsidP="00E10BD1">
      <w:pPr>
        <w:pStyle w:val="Heading2"/>
      </w:pPr>
      <w:r>
        <w:t>AT: Racial IR</w:t>
      </w:r>
    </w:p>
    <w:p w14:paraId="0C2EF830" w14:textId="77777777" w:rsidR="00E10BD1" w:rsidRDefault="00E10BD1" w:rsidP="00E10BD1">
      <w:pPr>
        <w:pStyle w:val="Heading3"/>
      </w:pPr>
      <w:r>
        <w:t>Sustainable Critique</w:t>
      </w:r>
    </w:p>
    <w:p w14:paraId="00F40529" w14:textId="77777777" w:rsidR="00E10BD1" w:rsidRPr="00791437" w:rsidRDefault="00E10BD1" w:rsidP="00E10BD1">
      <w:pPr>
        <w:pStyle w:val="Heading4"/>
        <w:rPr>
          <w:szCs w:val="26"/>
        </w:rPr>
      </w:pPr>
      <w:bookmarkStart w:id="0" w:name="_Hlk170361434"/>
      <w:r>
        <w:rPr>
          <w:szCs w:val="26"/>
        </w:rPr>
        <w:t xml:space="preserve">Valid, descriptive understandings of international relations are an </w:t>
      </w:r>
      <w:r>
        <w:rPr>
          <w:szCs w:val="26"/>
          <w:u w:val="single"/>
        </w:rPr>
        <w:t>essential prerequisite</w:t>
      </w:r>
      <w:r>
        <w:rPr>
          <w:szCs w:val="26"/>
        </w:rPr>
        <w:t xml:space="preserve"> to emancipatory critique and epistemic decolonization – instead of favoring political paradigms based on commitment to the oppressed, you should prioritize </w:t>
      </w:r>
      <w:r>
        <w:rPr>
          <w:szCs w:val="26"/>
          <w:u w:val="single"/>
        </w:rPr>
        <w:t>objective social inquiry</w:t>
      </w:r>
      <w:r>
        <w:rPr>
          <w:szCs w:val="26"/>
        </w:rPr>
        <w:t xml:space="preserve">.  </w:t>
      </w:r>
    </w:p>
    <w:p w14:paraId="2C76B773" w14:textId="77777777" w:rsidR="00E10BD1" w:rsidRPr="00E07AA7" w:rsidRDefault="00E10BD1" w:rsidP="00E10BD1">
      <w:r w:rsidRPr="00054F2C">
        <w:rPr>
          <w:b/>
          <w:sz w:val="26"/>
          <w:szCs w:val="26"/>
        </w:rPr>
        <w:t>Jones 04</w:t>
      </w:r>
      <w:r w:rsidRPr="00054F2C">
        <w:t xml:space="preserve"> </w:t>
      </w:r>
      <w:r w:rsidRPr="00E07AA7">
        <w:t xml:space="preserve">[Branwen </w:t>
      </w:r>
      <w:proofErr w:type="spellStart"/>
      <w:r w:rsidRPr="00E07AA7">
        <w:t>Gruffyd</w:t>
      </w:r>
      <w:proofErr w:type="spellEnd"/>
      <w:r w:rsidRPr="00E07AA7">
        <w:t xml:space="preserve"> Jones, senior lecturer in International Political Economy @ Goldsmiths University of London, “From Eurocentrism to Epistemological Internationalism: power, knowledge, and objectivity in International Relations”, August 2004, </w:t>
      </w:r>
      <w:proofErr w:type="gramStart"/>
      <w:r w:rsidRPr="00E07AA7">
        <w:t>http://www.csog.group.cam.ac.uk/iacr/papers/Jones.pdf ;</w:t>
      </w:r>
      <w:proofErr w:type="gramEnd"/>
      <w:r w:rsidRPr="00E07AA7">
        <w:t xml:space="preserve"> 7/17 EB]</w:t>
      </w:r>
    </w:p>
    <w:p w14:paraId="61687EE3" w14:textId="77777777" w:rsidR="00E10BD1" w:rsidRPr="00630C9E" w:rsidRDefault="00E10BD1" w:rsidP="00E10BD1">
      <w:pPr>
        <w:rPr>
          <w:sz w:val="16"/>
        </w:rPr>
      </w:pPr>
      <w:r w:rsidRPr="00791437">
        <w:rPr>
          <w:u w:val="single"/>
        </w:rPr>
        <w:t xml:space="preserve">The </w:t>
      </w:r>
      <w:r w:rsidRPr="0038149D">
        <w:rPr>
          <w:highlight w:val="cyan"/>
          <w:u w:val="single"/>
        </w:rPr>
        <w:t>‘common-sense’ view</w:t>
      </w:r>
      <w:r w:rsidRPr="00791437">
        <w:rPr>
          <w:u w:val="single"/>
        </w:rPr>
        <w:t xml:space="preserve"> pervading recent discussions of epistemology, ontology and methodology </w:t>
      </w:r>
      <w:r w:rsidRPr="0038149D">
        <w:rPr>
          <w:highlight w:val="cyan"/>
          <w:u w:val="single"/>
        </w:rPr>
        <w:t>in IR</w:t>
      </w:r>
      <w:r w:rsidRPr="00791437">
        <w:rPr>
          <w:u w:val="single"/>
        </w:rPr>
        <w:t xml:space="preserve"> </w:t>
      </w:r>
      <w:r w:rsidRPr="0038149D">
        <w:rPr>
          <w:highlight w:val="cyan"/>
          <w:u w:val="single"/>
        </w:rPr>
        <w:t>asserts</w:t>
      </w:r>
      <w:r w:rsidRPr="00791437">
        <w:rPr>
          <w:u w:val="single"/>
        </w:rPr>
        <w:t xml:space="preserve"> that </w:t>
      </w:r>
      <w:r w:rsidRPr="0038149D">
        <w:rPr>
          <w:highlight w:val="cyan"/>
          <w:u w:val="single"/>
        </w:rPr>
        <w:t>objectivity implies value-free neutrality</w:t>
      </w:r>
      <w:r w:rsidRPr="00791437">
        <w:rPr>
          <w:u w:val="single"/>
        </w:rPr>
        <w:t xml:space="preserve">. </w:t>
      </w:r>
      <w:r w:rsidRPr="0038149D">
        <w:rPr>
          <w:highlight w:val="cyan"/>
          <w:u w:val="single"/>
        </w:rPr>
        <w:t xml:space="preserve">However, </w:t>
      </w:r>
      <w:r w:rsidRPr="00A668D3">
        <w:rPr>
          <w:rStyle w:val="Emphasis"/>
          <w:highlight w:val="cyan"/>
        </w:rPr>
        <w:t>objective social inquiry has an inherent tendency to be critical</w:t>
      </w:r>
      <w:r w:rsidRPr="00630C9E">
        <w:rPr>
          <w:sz w:val="16"/>
        </w:rPr>
        <w:t xml:space="preserve">, in various senses. </w:t>
      </w:r>
      <w:r w:rsidRPr="00791437">
        <w:rPr>
          <w:u w:val="single"/>
        </w:rPr>
        <w:t xml:space="preserve">To the extent that objective knowledge provides a better and more adequate account of reality than other ideas, such knowledge is inherently critical </w:t>
      </w:r>
      <w:r w:rsidRPr="00630C9E">
        <w:rPr>
          <w:sz w:val="16"/>
        </w:rPr>
        <w:t xml:space="preserve">(implicitly or explicitly) </w:t>
      </w:r>
      <w:r w:rsidRPr="00791437">
        <w:rPr>
          <w:u w:val="single"/>
        </w:rPr>
        <w:t>of those ideas</w:t>
      </w:r>
      <w:r w:rsidRPr="00630C9E">
        <w:rPr>
          <w:sz w:val="16"/>
        </w:rPr>
        <w:t xml:space="preserve">. 30 In other words </w:t>
      </w:r>
      <w:r w:rsidRPr="0038149D">
        <w:rPr>
          <w:highlight w:val="cyan"/>
          <w:u w:val="single"/>
        </w:rPr>
        <w:t>critical</w:t>
      </w:r>
      <w:r w:rsidRPr="00791437">
        <w:rPr>
          <w:u w:val="single"/>
        </w:rPr>
        <w:t xml:space="preserve"> social </w:t>
      </w:r>
      <w:r w:rsidRPr="0038149D">
        <w:rPr>
          <w:highlight w:val="cyan"/>
          <w:u w:val="single"/>
        </w:rPr>
        <w:t>inquiry does not</w:t>
      </w:r>
      <w:r w:rsidRPr="00630C9E">
        <w:rPr>
          <w:sz w:val="16"/>
        </w:rPr>
        <w:t xml:space="preserve"> (or not only) </w:t>
      </w:r>
      <w:r w:rsidRPr="0038149D">
        <w:rPr>
          <w:highlight w:val="cyan"/>
          <w:u w:val="single"/>
        </w:rPr>
        <w:t>manifest</w:t>
      </w:r>
      <w:r w:rsidRPr="00791437">
        <w:rPr>
          <w:u w:val="single"/>
        </w:rPr>
        <w:t xml:space="preserve"> its ‘criticalness’ </w:t>
      </w:r>
      <w:r w:rsidRPr="0038149D">
        <w:rPr>
          <w:highlight w:val="cyan"/>
          <w:u w:val="single"/>
        </w:rPr>
        <w:t>through</w:t>
      </w:r>
      <w:r w:rsidRPr="00791437">
        <w:rPr>
          <w:u w:val="single"/>
        </w:rPr>
        <w:t xml:space="preserve"> self-claimed labels of being critical or </w:t>
      </w:r>
      <w:r w:rsidRPr="0038149D">
        <w:rPr>
          <w:highlight w:val="cyan"/>
          <w:u w:val="single"/>
        </w:rPr>
        <w:t>siding with the oppressed</w:t>
      </w:r>
      <w:r w:rsidRPr="00791437">
        <w:rPr>
          <w:u w:val="single"/>
        </w:rPr>
        <w:t>, but through the substantive critique of prevailing ideas</w:t>
      </w:r>
      <w:r w:rsidRPr="00630C9E">
        <w:rPr>
          <w:sz w:val="16"/>
        </w:rPr>
        <w:t xml:space="preserve">. </w:t>
      </w:r>
      <w:r w:rsidRPr="00791437">
        <w:rPr>
          <w:u w:val="single"/>
        </w:rPr>
        <w:t>Objective social knowledge constitutes a specific form of criticism: explanatory critique. The critique of dominant ideas or ideologies is elaborated through providing a more adequate explanation of aspects of the world, and in so doing exposing what is wrong with the dominant ideology</w:t>
      </w:r>
      <w:r w:rsidRPr="00630C9E">
        <w:rPr>
          <w:sz w:val="16"/>
        </w:rPr>
        <w:t>. This may also entail revealing the social conditions which give rise to ideologies, thus exposing the necessary and causal relation between particular social relations and particular ideological conceptions.</w:t>
      </w:r>
    </w:p>
    <w:p w14:paraId="00D8AD30" w14:textId="77777777" w:rsidR="00E10BD1" w:rsidRPr="00630C9E" w:rsidRDefault="00E10BD1" w:rsidP="00E10BD1">
      <w:pPr>
        <w:rPr>
          <w:sz w:val="16"/>
        </w:rPr>
      </w:pPr>
      <w:r w:rsidRPr="00791437">
        <w:rPr>
          <w:u w:val="single"/>
        </w:rPr>
        <w:t xml:space="preserve">In societies which are constituted by unequal structures of social relations giving rise to unequal power and conflicting interests, the reproduction of those structured relations is in the interests of the powerful, whereas transformation of existing structured relations is in the interests of the weak. </w:t>
      </w:r>
      <w:r w:rsidRPr="0038149D">
        <w:rPr>
          <w:highlight w:val="cyan"/>
          <w:u w:val="single"/>
        </w:rPr>
        <w:t xml:space="preserve">Because ideas inform social </w:t>
      </w:r>
      <w:proofErr w:type="gramStart"/>
      <w:r w:rsidRPr="0038149D">
        <w:rPr>
          <w:highlight w:val="cyan"/>
          <w:u w:val="single"/>
        </w:rPr>
        <w:t>action</w:t>
      </w:r>
      <w:proofErr w:type="gramEnd"/>
      <w:r w:rsidRPr="00791437">
        <w:rPr>
          <w:u w:val="single"/>
        </w:rPr>
        <w:t xml:space="preserve"> </w:t>
      </w:r>
      <w:r w:rsidRPr="0038149D">
        <w:rPr>
          <w:highlight w:val="cyan"/>
          <w:u w:val="single"/>
        </w:rPr>
        <w:t>they</w:t>
      </w:r>
      <w:r w:rsidRPr="00791437">
        <w:rPr>
          <w:u w:val="single"/>
        </w:rPr>
        <w:t xml:space="preserve"> are casually efficacious either in securing the reproduction of existing social relations</w:t>
      </w:r>
      <w:r w:rsidRPr="00630C9E">
        <w:rPr>
          <w:sz w:val="16"/>
        </w:rPr>
        <w:t xml:space="preserve"> (usually as an unintended consequence of social practice), or in informing social action aimed at transforming social relations. </w:t>
      </w:r>
      <w:r w:rsidRPr="00A668D3">
        <w:rPr>
          <w:rStyle w:val="Emphasis"/>
        </w:rPr>
        <w:t xml:space="preserve">This is why ideas </w:t>
      </w:r>
      <w:r w:rsidRPr="00A668D3">
        <w:rPr>
          <w:rStyle w:val="Emphasis"/>
          <w:highlight w:val="cyan"/>
        </w:rPr>
        <w:t>cannot be ‘neutral’</w:t>
      </w:r>
      <w:r w:rsidRPr="00630C9E">
        <w:rPr>
          <w:sz w:val="16"/>
        </w:rPr>
        <w:t xml:space="preserve">. </w:t>
      </w:r>
      <w:r w:rsidRPr="00791437">
        <w:rPr>
          <w:u w:val="single"/>
        </w:rPr>
        <w:t>Ideas which provide a misrepresentation of the nature of society, the causes of unequal social conditions, and the conflicting interests of the weak and powerful, will tend to help secure the reproduction of prevailing social relations</w:t>
      </w:r>
      <w:r w:rsidRPr="00630C9E">
        <w:rPr>
          <w:sz w:val="16"/>
        </w:rPr>
        <w:t xml:space="preserve">. </w:t>
      </w:r>
      <w:r w:rsidRPr="00791437">
        <w:rPr>
          <w:u w:val="single"/>
        </w:rPr>
        <w:t>Ideas which provide a more adequate account of the way society is structured and how structured social relations produce concrete conditions of inequality and exploitation can potentially inform efforts to change those social relations</w:t>
      </w:r>
      <w:r w:rsidRPr="00630C9E">
        <w:rPr>
          <w:sz w:val="16"/>
        </w:rPr>
        <w:t xml:space="preserve">. In this sense, </w:t>
      </w:r>
      <w:r w:rsidRPr="00A668D3">
        <w:rPr>
          <w:rStyle w:val="Emphasis"/>
          <w:highlight w:val="cyan"/>
        </w:rPr>
        <w:t>ideas which are false</w:t>
      </w:r>
      <w:r w:rsidRPr="00A668D3">
        <w:rPr>
          <w:rStyle w:val="Emphasis"/>
        </w:rPr>
        <w:t xml:space="preserve"> are ideological and, in serving to </w:t>
      </w:r>
      <w:r w:rsidRPr="00A668D3">
        <w:rPr>
          <w:rStyle w:val="Emphasis"/>
          <w:highlight w:val="cyan"/>
        </w:rPr>
        <w:t>promote the reproduction of the status quo and avoid attempts at radical change</w:t>
      </w:r>
      <w:r w:rsidRPr="00A668D3">
        <w:rPr>
          <w:rStyle w:val="Emphasis"/>
        </w:rPr>
        <w:t xml:space="preserve">, are </w:t>
      </w:r>
      <w:r w:rsidRPr="00A668D3">
        <w:rPr>
          <w:rStyle w:val="Emphasis"/>
          <w:highlight w:val="cyan"/>
        </w:rPr>
        <w:t>in</w:t>
      </w:r>
      <w:r w:rsidRPr="00A668D3">
        <w:rPr>
          <w:rStyle w:val="Emphasis"/>
        </w:rPr>
        <w:t xml:space="preserve"> the </w:t>
      </w:r>
      <w:r w:rsidRPr="00A668D3">
        <w:rPr>
          <w:rStyle w:val="Emphasis"/>
          <w:highlight w:val="cyan"/>
        </w:rPr>
        <w:t>interests of the powerful</w:t>
      </w:r>
      <w:r w:rsidRPr="00630C9E">
        <w:rPr>
          <w:sz w:val="16"/>
        </w:rPr>
        <w:t xml:space="preserve">. An account which is objective will contradict ideological ideas, implicitly or explicitly </w:t>
      </w:r>
      <w:proofErr w:type="spellStart"/>
      <w:r w:rsidRPr="00630C9E">
        <w:rPr>
          <w:sz w:val="16"/>
        </w:rPr>
        <w:t>criticising</w:t>
      </w:r>
      <w:proofErr w:type="spellEnd"/>
      <w:r w:rsidRPr="00630C9E">
        <w:rPr>
          <w:sz w:val="16"/>
        </w:rPr>
        <w:t xml:space="preserve"> them for their false or flawed accounts of reality. </w:t>
      </w:r>
      <w:r w:rsidRPr="00791437">
        <w:rPr>
          <w:u w:val="single"/>
        </w:rPr>
        <w:t xml:space="preserve">The </w:t>
      </w:r>
      <w:r w:rsidRPr="00BC2EF7">
        <w:rPr>
          <w:highlight w:val="cyan"/>
          <w:u w:val="single"/>
        </w:rPr>
        <w:t>criticism</w:t>
      </w:r>
      <w:r w:rsidRPr="00791437">
        <w:rPr>
          <w:u w:val="single"/>
        </w:rPr>
        <w:t xml:space="preserve"> here </w:t>
      </w:r>
      <w:r w:rsidRPr="00BC2EF7">
        <w:rPr>
          <w:highlight w:val="cyan"/>
          <w:u w:val="single"/>
        </w:rPr>
        <w:t>arises not</w:t>
      </w:r>
      <w:r w:rsidRPr="00791437">
        <w:rPr>
          <w:u w:val="single"/>
        </w:rPr>
        <w:t xml:space="preserve">, or not only, from pointing out the coincidence between ideologies and the interests of the powerful, nor </w:t>
      </w:r>
      <w:r w:rsidRPr="00BC2EF7">
        <w:rPr>
          <w:highlight w:val="cyan"/>
          <w:u w:val="single"/>
        </w:rPr>
        <w:t>from a prior normative stance of solidarity with the oppressed, but from exposing</w:t>
      </w:r>
      <w:r w:rsidRPr="00791437">
        <w:rPr>
          <w:u w:val="single"/>
        </w:rPr>
        <w:t xml:space="preserve"> the </w:t>
      </w:r>
      <w:r w:rsidRPr="00BC2EF7">
        <w:rPr>
          <w:highlight w:val="cyan"/>
          <w:u w:val="single"/>
        </w:rPr>
        <w:t>flaws in dominant ideologies</w:t>
      </w:r>
      <w:r w:rsidRPr="00791437">
        <w:rPr>
          <w:u w:val="single"/>
        </w:rPr>
        <w:t xml:space="preserve"> through a more adequate account of the nature and causes of social conditions</w:t>
      </w:r>
      <w:r w:rsidRPr="00630C9E">
        <w:rPr>
          <w:sz w:val="16"/>
        </w:rPr>
        <w:t xml:space="preserve"> </w:t>
      </w:r>
      <w:proofErr w:type="gramStart"/>
      <w:r w:rsidRPr="00630C9E">
        <w:rPr>
          <w:sz w:val="16"/>
        </w:rPr>
        <w:t>31 .</w:t>
      </w:r>
      <w:proofErr w:type="gramEnd"/>
    </w:p>
    <w:p w14:paraId="1378B6A6" w14:textId="77777777" w:rsidR="00E10BD1" w:rsidRPr="00630C9E" w:rsidRDefault="00E10BD1" w:rsidP="00E10BD1">
      <w:pPr>
        <w:rPr>
          <w:sz w:val="16"/>
        </w:rPr>
      </w:pPr>
      <w:r w:rsidRPr="00791437">
        <w:rPr>
          <w:u w:val="single"/>
        </w:rPr>
        <w:t xml:space="preserve">A </w:t>
      </w:r>
      <w:r w:rsidRPr="009C7DE7">
        <w:rPr>
          <w:u w:val="single"/>
        </w:rPr>
        <w:t>normative commitment to the oppressed must entail</w:t>
      </w:r>
      <w:r w:rsidRPr="00791437">
        <w:rPr>
          <w:u w:val="single"/>
        </w:rPr>
        <w:t xml:space="preserve"> a </w:t>
      </w:r>
      <w:r w:rsidRPr="009C7DE7">
        <w:rPr>
          <w:u w:val="single"/>
        </w:rPr>
        <w:t>commitment to</w:t>
      </w:r>
      <w:r w:rsidRPr="00791437">
        <w:rPr>
          <w:u w:val="single"/>
        </w:rPr>
        <w:t xml:space="preserve"> truth and objectivity, because true ideas are in the interest of the oppressed, false ideas are in the interest of the oppressors. In other words</w:t>
      </w:r>
      <w:r w:rsidRPr="00791437">
        <w:rPr>
          <w:b/>
          <w:bCs/>
          <w:u w:val="single"/>
        </w:rPr>
        <w:t xml:space="preserve">, </w:t>
      </w:r>
      <w:r w:rsidRPr="00A668D3">
        <w:rPr>
          <w:rStyle w:val="Emphasis"/>
          <w:highlight w:val="cyan"/>
        </w:rPr>
        <w:t>the best way to declare solidarity with the oppressed is to declare</w:t>
      </w:r>
      <w:r w:rsidRPr="00A668D3">
        <w:rPr>
          <w:rStyle w:val="Emphasis"/>
        </w:rPr>
        <w:t xml:space="preserve"> one’s </w:t>
      </w:r>
      <w:r w:rsidRPr="00A668D3">
        <w:rPr>
          <w:rStyle w:val="Emphasis"/>
          <w:highlight w:val="cyan"/>
        </w:rPr>
        <w:t>commitment to objective inquiry</w:t>
      </w:r>
      <w:r w:rsidRPr="00630C9E">
        <w:rPr>
          <w:sz w:val="16"/>
        </w:rPr>
        <w:t xml:space="preserve"> </w:t>
      </w:r>
      <w:proofErr w:type="gramStart"/>
      <w:r w:rsidRPr="00630C9E">
        <w:rPr>
          <w:sz w:val="16"/>
        </w:rPr>
        <w:t>32 .</w:t>
      </w:r>
      <w:proofErr w:type="gramEnd"/>
      <w:r w:rsidRPr="00630C9E">
        <w:rPr>
          <w:sz w:val="16"/>
        </w:rPr>
        <w:t xml:space="preserve"> As </w:t>
      </w:r>
      <w:proofErr w:type="spellStart"/>
      <w:r w:rsidRPr="00630C9E">
        <w:rPr>
          <w:sz w:val="16"/>
        </w:rPr>
        <w:t>Nzongola-Ntalaja</w:t>
      </w:r>
      <w:proofErr w:type="spellEnd"/>
      <w:r w:rsidRPr="00630C9E">
        <w:rPr>
          <w:sz w:val="16"/>
        </w:rPr>
        <w:t xml:space="preserve"> (1986: 10) has put it:</w:t>
      </w:r>
    </w:p>
    <w:p w14:paraId="1903B83A" w14:textId="77777777" w:rsidR="00E10BD1" w:rsidRPr="00630C9E" w:rsidRDefault="00E10BD1" w:rsidP="00E10BD1">
      <w:pPr>
        <w:rPr>
          <w:sz w:val="16"/>
        </w:rPr>
      </w:pPr>
      <w:r w:rsidRPr="00630C9E">
        <w:rPr>
          <w:sz w:val="16"/>
        </w:rPr>
        <w:t xml:space="preserve">It is a question of whether one analyses society from the standpoint of the </w:t>
      </w:r>
      <w:r w:rsidRPr="00791437">
        <w:rPr>
          <w:u w:val="single"/>
        </w:rPr>
        <w:t>dominant groups</w:t>
      </w:r>
      <w:r w:rsidRPr="00630C9E">
        <w:rPr>
          <w:sz w:val="16"/>
        </w:rPr>
        <w:t xml:space="preserve">, who </w:t>
      </w:r>
      <w:r w:rsidRPr="00791437">
        <w:rPr>
          <w:u w:val="single"/>
        </w:rPr>
        <w:t>have a vested interest in mystifying the way society works</w:t>
      </w:r>
      <w:r w:rsidRPr="00630C9E">
        <w:rPr>
          <w:sz w:val="16"/>
        </w:rPr>
        <w:t>, or from the standpoint of ordinary people, who have nothing to lose from truthful analyses of their predicament.</w:t>
      </w:r>
    </w:p>
    <w:p w14:paraId="3EBF57B5" w14:textId="77777777" w:rsidR="00E10BD1" w:rsidRPr="00630C9E" w:rsidRDefault="00E10BD1" w:rsidP="00E10BD1">
      <w:pPr>
        <w:rPr>
          <w:sz w:val="16"/>
        </w:rPr>
      </w:pPr>
      <w:r w:rsidRPr="00791437">
        <w:rPr>
          <w:u w:val="single"/>
        </w:rPr>
        <w:t xml:space="preserve">The philosophical realist theory of science, objectivity and explanatory critique thus provides an alternative response to the relationship between knowledge and power. </w:t>
      </w:r>
      <w:r w:rsidRPr="00A668D3">
        <w:rPr>
          <w:rStyle w:val="Emphasis"/>
        </w:rPr>
        <w:t xml:space="preserve">Instead of choosing perspectives on the basis of our ethical commitment to the cause of the oppressed and to emancipatory social change, </w:t>
      </w:r>
      <w:r w:rsidRPr="00A668D3">
        <w:rPr>
          <w:rStyle w:val="Emphasis"/>
          <w:highlight w:val="cyan"/>
        </w:rPr>
        <w:t>we should choose between</w:t>
      </w:r>
      <w:r w:rsidRPr="00A668D3">
        <w:rPr>
          <w:rStyle w:val="Emphasis"/>
        </w:rPr>
        <w:t xml:space="preserve"> contending </w:t>
      </w:r>
      <w:r w:rsidRPr="00A668D3">
        <w:rPr>
          <w:rStyle w:val="Emphasis"/>
          <w:highlight w:val="cyan"/>
        </w:rPr>
        <w:t>ideas on</w:t>
      </w:r>
      <w:r w:rsidRPr="00A668D3">
        <w:rPr>
          <w:rStyle w:val="Emphasis"/>
        </w:rPr>
        <w:t xml:space="preserve"> the basis of </w:t>
      </w:r>
      <w:r w:rsidRPr="00A668D3">
        <w:rPr>
          <w:rStyle w:val="Emphasis"/>
          <w:highlight w:val="cyan"/>
        </w:rPr>
        <w:t>which provides a better account of objective</w:t>
      </w:r>
      <w:r w:rsidRPr="00A668D3">
        <w:rPr>
          <w:rStyle w:val="Emphasis"/>
        </w:rPr>
        <w:t xml:space="preserve"> social </w:t>
      </w:r>
      <w:r w:rsidRPr="00A668D3">
        <w:rPr>
          <w:rStyle w:val="Emphasis"/>
          <w:highlight w:val="cyan"/>
        </w:rPr>
        <w:t>reality</w:t>
      </w:r>
      <w:r w:rsidRPr="009C7DE7">
        <w:rPr>
          <w:sz w:val="16"/>
          <w:highlight w:val="cyan"/>
        </w:rPr>
        <w:t>.</w:t>
      </w:r>
      <w:r w:rsidRPr="00630C9E">
        <w:rPr>
          <w:sz w:val="16"/>
        </w:rPr>
        <w:t xml:space="preserve"> This will inherently provide a critique of the ideologies which, by virtue of their flawed account of the social world, serve the interests of the powerful.</w:t>
      </w:r>
    </w:p>
    <w:p w14:paraId="4D9499A6" w14:textId="77777777" w:rsidR="00E10BD1" w:rsidRPr="00630C9E" w:rsidRDefault="00E10BD1" w:rsidP="00E10BD1">
      <w:pPr>
        <w:rPr>
          <w:sz w:val="16"/>
        </w:rPr>
      </w:pPr>
      <w:r w:rsidRPr="00630C9E">
        <w:rPr>
          <w:sz w:val="16"/>
        </w:rPr>
        <w:t xml:space="preserve">Exemplars of explanatory critique in International Relations are provided in the work of scholars such as </w:t>
      </w:r>
      <w:proofErr w:type="spellStart"/>
      <w:r w:rsidRPr="00630C9E">
        <w:rPr>
          <w:sz w:val="16"/>
        </w:rPr>
        <w:t>Siba</w:t>
      </w:r>
      <w:proofErr w:type="spellEnd"/>
      <w:r w:rsidRPr="00630C9E">
        <w:rPr>
          <w:sz w:val="16"/>
        </w:rPr>
        <w:t xml:space="preserve"> </w:t>
      </w:r>
      <w:proofErr w:type="spellStart"/>
      <w:r w:rsidRPr="00630C9E">
        <w:rPr>
          <w:sz w:val="16"/>
        </w:rPr>
        <w:t>Grovogui</w:t>
      </w:r>
      <w:proofErr w:type="spellEnd"/>
      <w:r w:rsidRPr="00630C9E">
        <w:rPr>
          <w:sz w:val="16"/>
        </w:rPr>
        <w:t xml:space="preserve">, James </w:t>
      </w:r>
      <w:proofErr w:type="spellStart"/>
      <w:r w:rsidRPr="00630C9E">
        <w:rPr>
          <w:sz w:val="16"/>
        </w:rPr>
        <w:t>Gathii</w:t>
      </w:r>
      <w:proofErr w:type="spellEnd"/>
      <w:r w:rsidRPr="00630C9E">
        <w:rPr>
          <w:sz w:val="16"/>
        </w:rPr>
        <w:t xml:space="preserve">, Anthony </w:t>
      </w:r>
      <w:proofErr w:type="spellStart"/>
      <w:r w:rsidRPr="00630C9E">
        <w:rPr>
          <w:sz w:val="16"/>
        </w:rPr>
        <w:t>Anghie</w:t>
      </w:r>
      <w:proofErr w:type="spellEnd"/>
      <w:r w:rsidRPr="00630C9E">
        <w:rPr>
          <w:sz w:val="16"/>
        </w:rPr>
        <w:t xml:space="preserve">, Bhupinder </w:t>
      </w:r>
      <w:proofErr w:type="spellStart"/>
      <w:r w:rsidRPr="00630C9E">
        <w:rPr>
          <w:sz w:val="16"/>
        </w:rPr>
        <w:t>Chimni</w:t>
      </w:r>
      <w:proofErr w:type="spellEnd"/>
      <w:r w:rsidRPr="00630C9E">
        <w:rPr>
          <w:sz w:val="16"/>
        </w:rPr>
        <w:t xml:space="preserve">, Jacques </w:t>
      </w:r>
      <w:proofErr w:type="spellStart"/>
      <w:r w:rsidRPr="00630C9E">
        <w:rPr>
          <w:sz w:val="16"/>
        </w:rPr>
        <w:t>Depelchin</w:t>
      </w:r>
      <w:proofErr w:type="spellEnd"/>
      <w:r w:rsidRPr="00630C9E">
        <w:rPr>
          <w:sz w:val="16"/>
        </w:rPr>
        <w:t xml:space="preserve">, </w:t>
      </w:r>
      <w:proofErr w:type="spellStart"/>
      <w:r w:rsidRPr="00630C9E">
        <w:rPr>
          <w:sz w:val="16"/>
        </w:rPr>
        <w:t>Hilbourne</w:t>
      </w:r>
      <w:proofErr w:type="spellEnd"/>
      <w:r w:rsidRPr="00630C9E">
        <w:rPr>
          <w:sz w:val="16"/>
        </w:rPr>
        <w:t xml:space="preserve"> Watson, Robert Vitalis, Sankaran Krishna, Michel-Rolph Trouillot </w:t>
      </w:r>
      <w:proofErr w:type="gramStart"/>
      <w:r w:rsidRPr="00630C9E">
        <w:rPr>
          <w:sz w:val="16"/>
        </w:rPr>
        <w:t>33 .</w:t>
      </w:r>
      <w:proofErr w:type="gramEnd"/>
      <w:r w:rsidRPr="00630C9E">
        <w:rPr>
          <w:sz w:val="16"/>
        </w:rPr>
        <w:t xml:space="preserve">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w:t>
      </w:r>
      <w:proofErr w:type="spellStart"/>
      <w:r w:rsidRPr="00630C9E">
        <w:rPr>
          <w:sz w:val="16"/>
        </w:rPr>
        <w:t>racialised</w:t>
      </w:r>
      <w:proofErr w:type="spellEnd"/>
      <w:r w:rsidRPr="00630C9E">
        <w:rPr>
          <w:sz w:val="16"/>
        </w:rPr>
        <w:t xml:space="preserve"> nature of central aspects of IR through a critical examination of both the long historical trajectory of imperial ideologies regarding colonized peoples, and the actual practices of colonialism and </w:t>
      </w:r>
      <w:proofErr w:type="spellStart"/>
      <w:r w:rsidRPr="00630C9E">
        <w:rPr>
          <w:sz w:val="16"/>
        </w:rPr>
        <w:t>decolonisation</w:t>
      </w:r>
      <w:proofErr w:type="spellEnd"/>
      <w:r w:rsidRPr="00630C9E">
        <w:rPr>
          <w:sz w:val="16"/>
        </w:rPr>
        <w:t xml:space="preserve">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p>
    <w:p w14:paraId="58D76433" w14:textId="77777777" w:rsidR="00E10BD1" w:rsidRPr="00630C9E" w:rsidRDefault="00E10BD1" w:rsidP="00E10BD1">
      <w:pPr>
        <w:rPr>
          <w:sz w:val="16"/>
        </w:rPr>
      </w:pPr>
      <w:r w:rsidRPr="009C7DE7">
        <w:rPr>
          <w:highlight w:val="cyan"/>
          <w:u w:val="single"/>
        </w:rPr>
        <w:t>Objective</w:t>
      </w:r>
      <w:r w:rsidRPr="00630C9E">
        <w:rPr>
          <w:u w:val="single"/>
        </w:rPr>
        <w:t xml:space="preserve"> social </w:t>
      </w:r>
      <w:r w:rsidRPr="009C7DE7">
        <w:rPr>
          <w:highlight w:val="cyan"/>
          <w:u w:val="single"/>
        </w:rPr>
        <w:t>knowledge</w:t>
      </w:r>
      <w:r w:rsidRPr="00630C9E">
        <w:rPr>
          <w:u w:val="single"/>
        </w:rPr>
        <w:t xml:space="preserve"> which accurately depicts and </w:t>
      </w:r>
      <w:r w:rsidRPr="009C7DE7">
        <w:rPr>
          <w:highlight w:val="cyan"/>
          <w:u w:val="single"/>
        </w:rPr>
        <w:t>explains</w:t>
      </w:r>
      <w:r w:rsidRPr="00630C9E">
        <w:rPr>
          <w:u w:val="single"/>
        </w:rPr>
        <w:t xml:space="preserve"> social </w:t>
      </w:r>
      <w:r w:rsidRPr="009C7DE7">
        <w:rPr>
          <w:highlight w:val="cyan"/>
          <w:u w:val="single"/>
        </w:rPr>
        <w:t>reality</w:t>
      </w:r>
      <w:r w:rsidRPr="00630C9E">
        <w:rPr>
          <w:u w:val="single"/>
        </w:rPr>
        <w:t xml:space="preserve"> has these qualities </w:t>
      </w:r>
      <w:r w:rsidRPr="009C7DE7">
        <w:rPr>
          <w:highlight w:val="cyan"/>
          <w:u w:val="single"/>
        </w:rPr>
        <w:t>by</w:t>
      </w:r>
      <w:r w:rsidRPr="00630C9E">
        <w:rPr>
          <w:u w:val="single"/>
        </w:rPr>
        <w:t xml:space="preserve"> virtue of its </w:t>
      </w:r>
      <w:r w:rsidRPr="009C7DE7">
        <w:rPr>
          <w:highlight w:val="cyan"/>
          <w:u w:val="single"/>
        </w:rPr>
        <w:t>relation to its object, not</w:t>
      </w:r>
      <w:r w:rsidRPr="009C7DE7">
        <w:rPr>
          <w:u w:val="single"/>
        </w:rPr>
        <w:t xml:space="preserve"> its </w:t>
      </w:r>
      <w:r w:rsidRPr="009C7DE7">
        <w:rPr>
          <w:highlight w:val="cyan"/>
          <w:u w:val="single"/>
        </w:rPr>
        <w:t>subject</w:t>
      </w:r>
      <w:r w:rsidRPr="00630C9E">
        <w:rPr>
          <w:sz w:val="16"/>
        </w:rPr>
        <w:t xml:space="preserve">. As Collier argues, “The science/ideology distinction is an epistemological one, not a social one.” (Collier 1979: 60). So, for example, in the work of </w:t>
      </w:r>
      <w:proofErr w:type="spellStart"/>
      <w:r w:rsidRPr="00630C9E">
        <w:rPr>
          <w:sz w:val="16"/>
        </w:rPr>
        <w:t>Grovogui</w:t>
      </w:r>
      <w:proofErr w:type="spellEnd"/>
      <w:r w:rsidRPr="00630C9E">
        <w:rPr>
          <w:sz w:val="16"/>
        </w:rPr>
        <w:t xml:space="preserve">, </w:t>
      </w:r>
      <w:proofErr w:type="spellStart"/>
      <w:r w:rsidRPr="00630C9E">
        <w:rPr>
          <w:sz w:val="16"/>
        </w:rPr>
        <w:t>Gathii</w:t>
      </w:r>
      <w:proofErr w:type="spellEnd"/>
      <w:r w:rsidRPr="00630C9E">
        <w:rPr>
          <w:sz w:val="16"/>
        </w:rPr>
        <w:t xml:space="preserve"> and </w:t>
      </w:r>
      <w:proofErr w:type="spellStart"/>
      <w:r w:rsidRPr="00630C9E">
        <w:rPr>
          <w:sz w:val="16"/>
        </w:rPr>
        <w:t>Depelchin</w:t>
      </w:r>
      <w:proofErr w:type="spellEnd"/>
      <w:r w:rsidRPr="00630C9E">
        <w:rPr>
          <w:sz w:val="16"/>
        </w:rPr>
        <w:t xml:space="preserve">, the general perspective and knowledge of conditions in and the history of Africa might be due largely to the African social origins of the authors. </w:t>
      </w:r>
      <w:proofErr w:type="gramStart"/>
      <w:r w:rsidRPr="00630C9E">
        <w:rPr>
          <w:sz w:val="16"/>
        </w:rPr>
        <w:t>However</w:t>
      </w:r>
      <w:proofErr w:type="gramEnd"/>
      <w:r w:rsidRPr="00630C9E">
        <w:rPr>
          <w:sz w:val="16"/>
        </w:rPr>
        <w:t xml:space="preserve"> the judgement that their accounts are superior to those of mainstream IR rests not on the fact that the authors are African, but on the greater adequacy of their accounts with respect to the actual historical and contemporary production of conditions and change in Africa and elsewhere in the Third World. The criteria for choosing their accounts over others derives from the relation between the ideas and their objects (what they are about), not from the relation between the ideas and their subjects (who produced them). </w:t>
      </w:r>
      <w:r w:rsidRPr="00630C9E">
        <w:rPr>
          <w:u w:val="single"/>
        </w:rPr>
        <w:t xml:space="preserve">It is vital to retain explicitly some commitment to objectivity in social inquiry, to the notion that </w:t>
      </w:r>
      <w:r w:rsidRPr="00A668D3">
        <w:rPr>
          <w:rStyle w:val="Emphasis"/>
        </w:rPr>
        <w:t>the proper criterion for judging ideas about the world lies in what they say about the world, not whose ideas they are</w:t>
      </w:r>
      <w:r w:rsidRPr="00630C9E">
        <w:rPr>
          <w:sz w:val="16"/>
        </w:rPr>
        <w:t>.</w:t>
      </w:r>
    </w:p>
    <w:p w14:paraId="5A2BCBC5" w14:textId="77777777" w:rsidR="00E10BD1" w:rsidRPr="00630C9E" w:rsidRDefault="00E10BD1" w:rsidP="00E10BD1">
      <w:pPr>
        <w:rPr>
          <w:sz w:val="16"/>
        </w:rPr>
      </w:pPr>
      <w:r w:rsidRPr="00630C9E">
        <w:rPr>
          <w:u w:val="single"/>
        </w:rPr>
        <w:t xml:space="preserve">A fundamental problem which underlies the origin and reproduction of </w:t>
      </w:r>
      <w:r w:rsidRPr="009C7DE7">
        <w:rPr>
          <w:highlight w:val="cyan"/>
          <w:u w:val="single"/>
        </w:rPr>
        <w:t xml:space="preserve">IR’s </w:t>
      </w:r>
      <w:proofErr w:type="spellStart"/>
      <w:r w:rsidRPr="009C7DE7">
        <w:rPr>
          <w:highlight w:val="cyan"/>
          <w:u w:val="single"/>
        </w:rPr>
        <w:t>eurocentricity</w:t>
      </w:r>
      <w:proofErr w:type="spellEnd"/>
      <w:r w:rsidRPr="00630C9E">
        <w:rPr>
          <w:u w:val="single"/>
        </w:rPr>
        <w:t xml:space="preserve"> </w:t>
      </w:r>
      <w:r w:rsidRPr="009C7DE7">
        <w:rPr>
          <w:highlight w:val="cyan"/>
          <w:u w:val="single"/>
        </w:rPr>
        <w:t>is</w:t>
      </w:r>
      <w:r w:rsidRPr="00630C9E">
        <w:rPr>
          <w:u w:val="single"/>
        </w:rPr>
        <w:t xml:space="preserve"> the overwhelming dominance of ideas produced in and by the west, and the </w:t>
      </w:r>
      <w:proofErr w:type="spellStart"/>
      <w:r w:rsidRPr="00630C9E">
        <w:rPr>
          <w:u w:val="single"/>
        </w:rPr>
        <w:t>wilful</w:t>
      </w:r>
      <w:proofErr w:type="spellEnd"/>
      <w:r w:rsidRPr="00630C9E">
        <w:rPr>
          <w:u w:val="single"/>
        </w:rPr>
        <w:t xml:space="preserve"> and determined silencing of the voices and histories of the </w:t>
      </w:r>
      <w:proofErr w:type="spellStart"/>
      <w:r w:rsidRPr="00630C9E">
        <w:rPr>
          <w:u w:val="single"/>
        </w:rPr>
        <w:t>colonised</w:t>
      </w:r>
      <w:proofErr w:type="spellEnd"/>
      <w:r w:rsidRPr="00630C9E">
        <w:rPr>
          <w:sz w:val="16"/>
        </w:rPr>
        <w:t xml:space="preserve">. But </w:t>
      </w:r>
      <w:r w:rsidRPr="00630C9E">
        <w:rPr>
          <w:u w:val="single"/>
        </w:rPr>
        <w:t xml:space="preserve">the result of this fundamental problem is </w:t>
      </w:r>
      <w:r w:rsidRPr="009C7DE7">
        <w:rPr>
          <w:highlight w:val="cyan"/>
          <w:u w:val="single"/>
        </w:rPr>
        <w:t>flawed knowledge</w:t>
      </w:r>
      <w:r w:rsidRPr="00630C9E">
        <w:rPr>
          <w:u w:val="single"/>
        </w:rPr>
        <w:t xml:space="preserve"> about the world. </w:t>
      </w:r>
      <w:r w:rsidRPr="00A668D3">
        <w:rPr>
          <w:rStyle w:val="Emphasis"/>
          <w:highlight w:val="cyan"/>
        </w:rPr>
        <w:t>Eurocentricity</w:t>
      </w:r>
      <w:r w:rsidRPr="00630C9E">
        <w:rPr>
          <w:u w:val="single"/>
        </w:rPr>
        <w:t xml:space="preserve"> is </w:t>
      </w:r>
      <w:r w:rsidRPr="009C7DE7">
        <w:rPr>
          <w:highlight w:val="cyan"/>
          <w:u w:val="single"/>
        </w:rPr>
        <w:t>therefore</w:t>
      </w:r>
      <w:r w:rsidRPr="00630C9E">
        <w:rPr>
          <w:u w:val="single"/>
        </w:rPr>
        <w:t xml:space="preserve"> a dual problem concerning both the authors and the content of knowledge, and </w:t>
      </w:r>
      <w:r w:rsidRPr="00A668D3">
        <w:rPr>
          <w:rStyle w:val="Emphasis"/>
          <w:highlight w:val="cyan"/>
        </w:rPr>
        <w:t>cannot be resolved through normative commitments alone</w:t>
      </w:r>
      <w:r w:rsidRPr="00630C9E">
        <w:rPr>
          <w:sz w:val="16"/>
        </w:rPr>
        <w:t xml:space="preserve">. It is not only the voices of the </w:t>
      </w:r>
      <w:proofErr w:type="spellStart"/>
      <w:r w:rsidRPr="00630C9E">
        <w:rPr>
          <w:sz w:val="16"/>
        </w:rPr>
        <w:t>colonised</w:t>
      </w:r>
      <w:proofErr w:type="spellEnd"/>
      <w:r w:rsidRPr="00630C9E">
        <w:rPr>
          <w:sz w:val="16"/>
        </w:rPr>
        <w:t>, but the histories of colonialism, which have been glaring in their absence from the discipline of International Relations.</w:t>
      </w:r>
    </w:p>
    <w:p w14:paraId="5D353D33" w14:textId="77777777" w:rsidR="00E10BD1" w:rsidRPr="00630C9E" w:rsidRDefault="00E10BD1" w:rsidP="00E10BD1">
      <w:pPr>
        <w:rPr>
          <w:sz w:val="16"/>
        </w:rPr>
      </w:pPr>
      <w:r w:rsidRPr="00630C9E">
        <w:rPr>
          <w:u w:val="single"/>
        </w:rPr>
        <w:t xml:space="preserve">Overcoming </w:t>
      </w:r>
      <w:proofErr w:type="spellStart"/>
      <w:r w:rsidRPr="00630C9E">
        <w:rPr>
          <w:u w:val="single"/>
        </w:rPr>
        <w:t>eurocentricity</w:t>
      </w:r>
      <w:proofErr w:type="spellEnd"/>
      <w:r w:rsidRPr="00630C9E">
        <w:rPr>
          <w:u w:val="single"/>
        </w:rPr>
        <w:t xml:space="preserve"> therefore requires not only concerted effort from the </w:t>
      </w:r>
      <w:proofErr w:type="spellStart"/>
      <w:r w:rsidRPr="00630C9E">
        <w:rPr>
          <w:u w:val="single"/>
        </w:rPr>
        <w:t>centre</w:t>
      </w:r>
      <w:proofErr w:type="spellEnd"/>
      <w:r w:rsidRPr="00630C9E">
        <w:rPr>
          <w:u w:val="single"/>
        </w:rPr>
        <w:t xml:space="preserve"> to create space and listen to hitherto </w:t>
      </w:r>
      <w:proofErr w:type="spellStart"/>
      <w:r w:rsidRPr="00630C9E">
        <w:rPr>
          <w:u w:val="single"/>
        </w:rPr>
        <w:t>marginalised</w:t>
      </w:r>
      <w:proofErr w:type="spellEnd"/>
      <w:r w:rsidRPr="00630C9E">
        <w:rPr>
          <w:u w:val="single"/>
        </w:rPr>
        <w:t xml:space="preserve"> voices, but also commitment to correcting the flaws in prevailing knowledge</w:t>
      </w:r>
      <w:r w:rsidRPr="00630C9E">
        <w:rPr>
          <w:sz w:val="16"/>
        </w:rPr>
        <w:t xml:space="preserve"> – </w:t>
      </w:r>
      <w:r w:rsidRPr="00630C9E">
        <w:rPr>
          <w:u w:val="single"/>
        </w:rPr>
        <w:t xml:space="preserve">and </w:t>
      </w:r>
      <w:r w:rsidRPr="00A668D3">
        <w:rPr>
          <w:rStyle w:val="Emphasis"/>
          <w:highlight w:val="cyan"/>
        </w:rPr>
        <w:t>it is not only ‘the Other’ who can and should elaborate</w:t>
      </w:r>
      <w:r w:rsidRPr="00A668D3">
        <w:rPr>
          <w:rStyle w:val="Emphasis"/>
        </w:rPr>
        <w:t xml:space="preserve"> this </w:t>
      </w:r>
      <w:r w:rsidRPr="00A668D3">
        <w:rPr>
          <w:rStyle w:val="Emphasis"/>
          <w:highlight w:val="cyan"/>
        </w:rPr>
        <w:t>critique</w:t>
      </w:r>
      <w:r w:rsidRPr="00630C9E">
        <w:rPr>
          <w:sz w:val="16"/>
        </w:rPr>
        <w:t xml:space="preserve">. A vitally important implication of objectivity is that </w:t>
      </w:r>
      <w:r w:rsidRPr="009C7DE7">
        <w:rPr>
          <w:highlight w:val="cyan"/>
          <w:u w:val="single"/>
        </w:rPr>
        <w:t>it is the responsibility of European and American</w:t>
      </w:r>
      <w:r w:rsidRPr="009C7DE7">
        <w:rPr>
          <w:u w:val="single"/>
        </w:rPr>
        <w:t xml:space="preserve">, just </w:t>
      </w:r>
      <w:r w:rsidRPr="009C7DE7">
        <w:rPr>
          <w:highlight w:val="cyan"/>
          <w:u w:val="single"/>
        </w:rPr>
        <w:t xml:space="preserve">as much as non-American or non-European scholars, to </w:t>
      </w:r>
      <w:proofErr w:type="spellStart"/>
      <w:r w:rsidRPr="009C7DE7">
        <w:rPr>
          <w:highlight w:val="cyan"/>
          <w:u w:val="single"/>
        </w:rPr>
        <w:t>decolonise</w:t>
      </w:r>
      <w:proofErr w:type="spellEnd"/>
      <w:r w:rsidRPr="009C7DE7">
        <w:rPr>
          <w:highlight w:val="cyan"/>
          <w:u w:val="single"/>
        </w:rPr>
        <w:t xml:space="preserve"> IR</w:t>
      </w:r>
      <w:r w:rsidRPr="00630C9E">
        <w:rPr>
          <w:sz w:val="16"/>
        </w:rPr>
        <w:t xml:space="preserve">. The importance of objectivity in social inquiry defended here can perhaps be seen as a form of epistemological internationalism. </w:t>
      </w:r>
      <w:r w:rsidRPr="00630C9E">
        <w:rPr>
          <w:u w:val="single"/>
        </w:rPr>
        <w:t xml:space="preserve">It is not necessary to be African to attempt to tell a more accurate account of the history of Europe’s role in the making of the contemporary Africa and the rest of the world, for example, or to write counter-histories of ‘the expansion of international society’ which detail the systematic barbarity of so-called Western </w:t>
      </w:r>
      <w:proofErr w:type="spellStart"/>
      <w:r w:rsidRPr="00630C9E">
        <w:rPr>
          <w:u w:val="single"/>
        </w:rPr>
        <w:t>civilisation</w:t>
      </w:r>
      <w:proofErr w:type="spellEnd"/>
      <w:r w:rsidRPr="00630C9E">
        <w:rPr>
          <w:u w:val="single"/>
        </w:rPr>
        <w:t xml:space="preserve">. It is not necessary to have been </w:t>
      </w:r>
      <w:proofErr w:type="spellStart"/>
      <w:r w:rsidRPr="00630C9E">
        <w:rPr>
          <w:u w:val="single"/>
        </w:rPr>
        <w:t>colonised</w:t>
      </w:r>
      <w:proofErr w:type="spellEnd"/>
      <w:r w:rsidRPr="00630C9E">
        <w:rPr>
          <w:u w:val="single"/>
        </w:rPr>
        <w:t xml:space="preserve"> to </w:t>
      </w:r>
      <w:proofErr w:type="spellStart"/>
      <w:r w:rsidRPr="00630C9E">
        <w:rPr>
          <w:u w:val="single"/>
        </w:rPr>
        <w:t>recognise</w:t>
      </w:r>
      <w:proofErr w:type="spellEnd"/>
      <w:r w:rsidRPr="00630C9E">
        <w:rPr>
          <w:u w:val="single"/>
        </w:rPr>
        <w:t xml:space="preserve"> and document the violence, racism, genocide and dispossession which have </w:t>
      </w:r>
      <w:proofErr w:type="spellStart"/>
      <w:r w:rsidRPr="00630C9E">
        <w:rPr>
          <w:u w:val="single"/>
        </w:rPr>
        <w:t>characterised</w:t>
      </w:r>
      <w:proofErr w:type="spellEnd"/>
      <w:r w:rsidRPr="00630C9E">
        <w:rPr>
          <w:u w:val="single"/>
        </w:rPr>
        <w:t xml:space="preserve"> European expansion over five hundred years</w:t>
      </w:r>
      <w:r w:rsidRPr="00630C9E">
        <w:rPr>
          <w:sz w:val="16"/>
        </w:rPr>
        <w:t xml:space="preserve">. </w:t>
      </w:r>
    </w:p>
    <w:bookmarkEnd w:id="0"/>
    <w:p w14:paraId="5E79B84C" w14:textId="77777777" w:rsidR="00E10BD1" w:rsidRPr="003C4FED" w:rsidRDefault="00E10BD1" w:rsidP="00E10BD1">
      <w:pPr>
        <w:pStyle w:val="Heading4"/>
      </w:pPr>
      <w:r>
        <w:t xml:space="preserve">Critical assessments of ontology and epistemology must be formed through an </w:t>
      </w:r>
      <w:r>
        <w:rPr>
          <w:u w:val="single"/>
        </w:rPr>
        <w:t>accurate</w:t>
      </w:r>
      <w:r>
        <w:t xml:space="preserve"> reading of history – absent an </w:t>
      </w:r>
      <w:r>
        <w:rPr>
          <w:u w:val="single"/>
        </w:rPr>
        <w:t>incrementalist</w:t>
      </w:r>
      <w:r>
        <w:t xml:space="preserve"> and </w:t>
      </w:r>
      <w:r>
        <w:rPr>
          <w:u w:val="single"/>
        </w:rPr>
        <w:t>conditioned</w:t>
      </w:r>
      <w:r>
        <w:t xml:space="preserve"> approach to international relations, critique becomes </w:t>
      </w:r>
      <w:r>
        <w:rPr>
          <w:u w:val="single"/>
        </w:rPr>
        <w:t>parasitic</w:t>
      </w:r>
      <w:r>
        <w:t xml:space="preserve">. </w:t>
      </w:r>
      <w:r>
        <w:rPr>
          <w:u w:val="single"/>
        </w:rPr>
        <w:t>Methodological pluralism</w:t>
      </w:r>
      <w:r>
        <w:t xml:space="preserve"> and </w:t>
      </w:r>
      <w:r>
        <w:rPr>
          <w:u w:val="single"/>
        </w:rPr>
        <w:t>contextual understandings</w:t>
      </w:r>
      <w:r>
        <w:t xml:space="preserve"> of IR are the necessary counteract to Western-dominated modes of inquiry.  </w:t>
      </w:r>
    </w:p>
    <w:p w14:paraId="7EA03597" w14:textId="77777777" w:rsidR="00E10BD1" w:rsidRPr="00E07AA7" w:rsidRDefault="00E10BD1" w:rsidP="00E10BD1">
      <w:r w:rsidRPr="00054F2C">
        <w:rPr>
          <w:b/>
          <w:sz w:val="26"/>
          <w:szCs w:val="26"/>
        </w:rPr>
        <w:t>Jones 04</w:t>
      </w:r>
      <w:r w:rsidRPr="00054F2C">
        <w:t xml:space="preserve"> </w:t>
      </w:r>
      <w:r w:rsidRPr="00E07AA7">
        <w:t xml:space="preserve">[Branwen </w:t>
      </w:r>
      <w:proofErr w:type="spellStart"/>
      <w:r w:rsidRPr="00E07AA7">
        <w:t>Gruffyd</w:t>
      </w:r>
      <w:proofErr w:type="spellEnd"/>
      <w:r w:rsidRPr="00E07AA7">
        <w:t xml:space="preserve"> Jones, senior lecturer in International Political Economy @ Goldsmiths University of London, “From Eurocentrism to Epistemological Internationalism: power, knowledge, and objectivity in International Relations”, August 2004, </w:t>
      </w:r>
      <w:proofErr w:type="gramStart"/>
      <w:r w:rsidRPr="00E07AA7">
        <w:t>http://www.csog.group.cam.ac.uk/iacr/papers/Jones.pdf ;</w:t>
      </w:r>
      <w:proofErr w:type="gramEnd"/>
      <w:r w:rsidRPr="00E07AA7">
        <w:t xml:space="preserve"> 7/17 EB]</w:t>
      </w:r>
    </w:p>
    <w:p w14:paraId="6334D6F7" w14:textId="77777777" w:rsidR="00E10BD1" w:rsidRDefault="00E10BD1" w:rsidP="00E10BD1">
      <w:pPr>
        <w:rPr>
          <w:sz w:val="16"/>
        </w:rPr>
      </w:pPr>
      <w:r w:rsidRPr="003C4FED">
        <w:rPr>
          <w:u w:val="single"/>
        </w:rPr>
        <w:t xml:space="preserve">The possibility of </w:t>
      </w:r>
      <w:r w:rsidRPr="003B07D4">
        <w:rPr>
          <w:highlight w:val="cyan"/>
          <w:u w:val="single"/>
        </w:rPr>
        <w:t>objective social inquiry in the form of explanatory critique has been defended through</w:t>
      </w:r>
      <w:r w:rsidRPr="003C4FED">
        <w:rPr>
          <w:u w:val="single"/>
        </w:rPr>
        <w:t xml:space="preserve"> philosophical argument about the basic nature of the world and of knowledge (</w:t>
      </w:r>
      <w:r w:rsidRPr="003B07D4">
        <w:rPr>
          <w:highlight w:val="cyan"/>
          <w:u w:val="single"/>
        </w:rPr>
        <w:t>ontology and epistemology</w:t>
      </w:r>
      <w:r w:rsidRPr="00E00C31">
        <w:rPr>
          <w:sz w:val="16"/>
        </w:rPr>
        <w:t xml:space="preserve">). </w:t>
      </w:r>
      <w:r w:rsidRPr="003B07D4">
        <w:rPr>
          <w:highlight w:val="cyan"/>
          <w:u w:val="single"/>
        </w:rPr>
        <w:t>In practice</w:t>
      </w:r>
      <w:r w:rsidRPr="003C4FED">
        <w:rPr>
          <w:u w:val="single"/>
        </w:rPr>
        <w:t xml:space="preserve">, however, </w:t>
      </w:r>
      <w:r w:rsidRPr="003B07D4">
        <w:rPr>
          <w:highlight w:val="cyan"/>
          <w:u w:val="single"/>
        </w:rPr>
        <w:t>there will always be</w:t>
      </w:r>
      <w:r w:rsidRPr="003C4FED">
        <w:rPr>
          <w:u w:val="single"/>
        </w:rPr>
        <w:t xml:space="preserve"> various </w:t>
      </w:r>
      <w:r w:rsidRPr="003B07D4">
        <w:rPr>
          <w:highlight w:val="cyan"/>
          <w:u w:val="single"/>
        </w:rPr>
        <w:t>constraints</w:t>
      </w:r>
      <w:r w:rsidRPr="003C4FED">
        <w:rPr>
          <w:u w:val="single"/>
        </w:rPr>
        <w:t xml:space="preserve"> </w:t>
      </w:r>
      <w:r w:rsidRPr="009C7DE7">
        <w:rPr>
          <w:highlight w:val="cyan"/>
          <w:u w:val="single"/>
        </w:rPr>
        <w:t>which</w:t>
      </w:r>
      <w:r w:rsidRPr="003C4FED">
        <w:rPr>
          <w:u w:val="single"/>
        </w:rPr>
        <w:t xml:space="preserve"> undermine or </w:t>
      </w:r>
      <w:r w:rsidRPr="003B07D4">
        <w:rPr>
          <w:highlight w:val="cyan"/>
          <w:u w:val="single"/>
        </w:rPr>
        <w:t>condition</w:t>
      </w:r>
      <w:r w:rsidRPr="003C4FED">
        <w:rPr>
          <w:u w:val="single"/>
        </w:rPr>
        <w:t xml:space="preserve"> the </w:t>
      </w:r>
      <w:proofErr w:type="spellStart"/>
      <w:r w:rsidRPr="003C4FED">
        <w:rPr>
          <w:u w:val="single"/>
        </w:rPr>
        <w:t>realisation</w:t>
      </w:r>
      <w:proofErr w:type="spellEnd"/>
      <w:r w:rsidRPr="003C4FED">
        <w:rPr>
          <w:u w:val="single"/>
        </w:rPr>
        <w:t xml:space="preserve"> of </w:t>
      </w:r>
      <w:r w:rsidRPr="003B07D4">
        <w:rPr>
          <w:highlight w:val="cyan"/>
          <w:u w:val="single"/>
        </w:rPr>
        <w:t>this</w:t>
      </w:r>
      <w:r w:rsidRPr="003C4FED">
        <w:rPr>
          <w:u w:val="single"/>
        </w:rPr>
        <w:t xml:space="preserve"> possibility</w:t>
      </w:r>
      <w:r w:rsidRPr="00E00C31">
        <w:rPr>
          <w:sz w:val="16"/>
        </w:rPr>
        <w:t xml:space="preserve">. This is because </w:t>
      </w:r>
      <w:r w:rsidRPr="003C4FED">
        <w:rPr>
          <w:u w:val="single"/>
        </w:rPr>
        <w:t xml:space="preserve">producing knowledge is a social practice which is not purely cognitive, and is thus subject to a range of non-cognitive as well as cognitive determinations or influences: social science always only happens in a context which is at once always understood, </w:t>
      </w:r>
      <w:proofErr w:type="spellStart"/>
      <w:r w:rsidRPr="003C4FED">
        <w:rPr>
          <w:u w:val="single"/>
        </w:rPr>
        <w:t>preconceptualised</w:t>
      </w:r>
      <w:proofErr w:type="spellEnd"/>
      <w:r w:rsidRPr="003C4FED">
        <w:rPr>
          <w:u w:val="single"/>
        </w:rPr>
        <w:t>, and codetermined by non-cognitive factors too</w:t>
      </w:r>
      <w:r w:rsidRPr="00E00C31">
        <w:rPr>
          <w:sz w:val="16"/>
        </w:rPr>
        <w:t xml:space="preserve">. So that, on this stance, </w:t>
      </w:r>
      <w:r w:rsidRPr="003B07D4">
        <w:rPr>
          <w:highlight w:val="cyan"/>
          <w:u w:val="single"/>
        </w:rPr>
        <w:t>social theory appears</w:t>
      </w:r>
      <w:r w:rsidRPr="003C4FED">
        <w:rPr>
          <w:u w:val="single"/>
        </w:rPr>
        <w:t xml:space="preserve">, at its </w:t>
      </w:r>
      <w:r w:rsidRPr="003B07D4">
        <w:rPr>
          <w:highlight w:val="cyan"/>
          <w:u w:val="single"/>
        </w:rPr>
        <w:t>best</w:t>
      </w:r>
      <w:r w:rsidRPr="003C4FED">
        <w:rPr>
          <w:u w:val="single"/>
        </w:rPr>
        <w:t xml:space="preserve">, </w:t>
      </w:r>
      <w:r w:rsidRPr="003B07D4">
        <w:rPr>
          <w:highlight w:val="cyan"/>
          <w:u w:val="single"/>
        </w:rPr>
        <w:t>in</w:t>
      </w:r>
      <w:r w:rsidRPr="003C4FED">
        <w:rPr>
          <w:u w:val="single"/>
        </w:rPr>
        <w:t xml:space="preserve"> the form of </w:t>
      </w:r>
      <w:r w:rsidRPr="003B07D4">
        <w:rPr>
          <w:highlight w:val="cyan"/>
          <w:u w:val="single"/>
        </w:rPr>
        <w:t>conditioned critique</w:t>
      </w:r>
      <w:r w:rsidRPr="00E00C31">
        <w:rPr>
          <w:sz w:val="16"/>
        </w:rPr>
        <w:t xml:space="preserve">. As critique, it presupposes and engages with those </w:t>
      </w:r>
      <w:proofErr w:type="spellStart"/>
      <w:r w:rsidRPr="00E00C31">
        <w:rPr>
          <w:sz w:val="16"/>
        </w:rPr>
        <w:t>preconceptualisations</w:t>
      </w:r>
      <w:proofErr w:type="spellEnd"/>
      <w:r w:rsidRPr="00E00C31">
        <w:rPr>
          <w:sz w:val="16"/>
        </w:rPr>
        <w:t xml:space="preserve">; as conditioned, it is subject in its genesis, reception and effect, to extra-scientific, extra-cognitive and non-ideational, as well as scientific, cognitive and ideational, determinations (whose critical understanding is itself part of the business of theory). </w:t>
      </w:r>
      <w:r w:rsidRPr="003C4FED">
        <w:rPr>
          <w:u w:val="single"/>
        </w:rPr>
        <w:t>This is of course an implication of historical materialism</w:t>
      </w:r>
      <w:r w:rsidRPr="00E00C31">
        <w:rPr>
          <w:sz w:val="16"/>
        </w:rPr>
        <w:t xml:space="preserve">. (Bhaskar 1986: 170). Different kinds of constraint can be distinguished analytically (in practice such constraints occur simultaneously or in combination). Like any social practice, </w:t>
      </w:r>
      <w:r w:rsidRPr="003C4FED">
        <w:rPr>
          <w:u w:val="single"/>
        </w:rPr>
        <w:t>the activity of producing knowledge is simultaneously a social and a material practice, subject to both social and material determinations and constraints</w:t>
      </w:r>
      <w:r w:rsidRPr="00E00C31">
        <w:rPr>
          <w:sz w:val="16"/>
        </w:rPr>
        <w:t xml:space="preserve">. The discussion here focuses mainly on the social factors constraining the production of objective knowledge. The significance for knowledge production of the enormous international inequalities in material conditions is a very important area of inquiry, but cannot be included within the scope of the current discussion. What kinds of social factors might constrain the process of social inquiry into international relations? </w:t>
      </w:r>
      <w:r w:rsidRPr="003B07D4">
        <w:rPr>
          <w:highlight w:val="cyan"/>
          <w:u w:val="single"/>
        </w:rPr>
        <w:t>One set of constraints arise from</w:t>
      </w:r>
      <w:r w:rsidRPr="003C4FED">
        <w:rPr>
          <w:u w:val="single"/>
        </w:rPr>
        <w:t xml:space="preserve"> the ways in which </w:t>
      </w:r>
      <w:r w:rsidRPr="003B07D4">
        <w:rPr>
          <w:highlight w:val="cyan"/>
          <w:u w:val="single"/>
        </w:rPr>
        <w:t>our location in society</w:t>
      </w:r>
      <w:r w:rsidRPr="003C4FED">
        <w:rPr>
          <w:u w:val="single"/>
        </w:rPr>
        <w:t xml:space="preserve"> influences what we know about society. The kind of objective knowledge being defended here is that which provides a more adequate account of the social world, and, in doing so, provides an implicit or explicit critique of prevailing ideas (ideologies) which misrepresent the social world</w:t>
      </w:r>
      <w:r w:rsidRPr="00E00C31">
        <w:rPr>
          <w:sz w:val="16"/>
        </w:rPr>
        <w:t xml:space="preserve">. Although considerable debate within and between social sciences is conducted primarily at the level of theory or method – for example, the so-called ‘inter-paradigm debates’ in International Relations – </w:t>
      </w:r>
      <w:r w:rsidRPr="003B07D4">
        <w:rPr>
          <w:highlight w:val="cyan"/>
          <w:u w:val="single"/>
        </w:rPr>
        <w:t>where disagreements really matter</w:t>
      </w:r>
      <w:r w:rsidRPr="003C4FED">
        <w:rPr>
          <w:u w:val="single"/>
        </w:rPr>
        <w:t xml:space="preserve"> </w:t>
      </w:r>
      <w:r w:rsidRPr="003B07D4">
        <w:rPr>
          <w:highlight w:val="cyan"/>
          <w:u w:val="single"/>
        </w:rPr>
        <w:t>are</w:t>
      </w:r>
      <w:r w:rsidRPr="003C4FED">
        <w:rPr>
          <w:u w:val="single"/>
        </w:rPr>
        <w:t xml:space="preserve"> ultimately </w:t>
      </w:r>
      <w:r w:rsidRPr="003B07D4">
        <w:rPr>
          <w:highlight w:val="cyan"/>
          <w:u w:val="single"/>
        </w:rPr>
        <w:t>over how we</w:t>
      </w:r>
      <w:r w:rsidRPr="003C4FED">
        <w:rPr>
          <w:u w:val="single"/>
        </w:rPr>
        <w:t xml:space="preserve"> understand and </w:t>
      </w:r>
      <w:r w:rsidRPr="003B07D4">
        <w:rPr>
          <w:highlight w:val="cyan"/>
          <w:u w:val="single"/>
        </w:rPr>
        <w:t>explain concrete events and conditions</w:t>
      </w:r>
      <w:r w:rsidRPr="003C4FED">
        <w:rPr>
          <w:u w:val="single"/>
        </w:rPr>
        <w:t xml:space="preserve">, and processes of </w:t>
      </w:r>
      <w:r w:rsidRPr="003B07D4">
        <w:rPr>
          <w:highlight w:val="cyan"/>
          <w:u w:val="single"/>
        </w:rPr>
        <w:t>change or lack of</w:t>
      </w:r>
      <w:r w:rsidRPr="003C4FED">
        <w:rPr>
          <w:u w:val="single"/>
        </w:rPr>
        <w:t xml:space="preserve"> change</w:t>
      </w:r>
      <w:r w:rsidRPr="00E00C31">
        <w:rPr>
          <w:sz w:val="16"/>
        </w:rPr>
        <w:t xml:space="preserve">. </w:t>
      </w:r>
      <w:r w:rsidRPr="003C4FED">
        <w:rPr>
          <w:u w:val="single"/>
        </w:rPr>
        <w:t xml:space="preserve">Here </w:t>
      </w:r>
      <w:r w:rsidRPr="003B07D4">
        <w:rPr>
          <w:highlight w:val="cyan"/>
          <w:u w:val="single"/>
        </w:rPr>
        <w:t>historical knowledge is crucial</w:t>
      </w:r>
      <w:r w:rsidRPr="003C4FED">
        <w:rPr>
          <w:u w:val="single"/>
        </w:rPr>
        <w:t xml:space="preserve">. </w:t>
      </w:r>
      <w:r w:rsidRPr="003B07D4">
        <w:rPr>
          <w:highlight w:val="cyan"/>
          <w:u w:val="single"/>
        </w:rPr>
        <w:t>Ideologies which misrepresent the world</w:t>
      </w:r>
      <w:r w:rsidRPr="003C4FED">
        <w:rPr>
          <w:u w:val="single"/>
        </w:rPr>
        <w:t xml:space="preserve"> in various ways, and as such are factually wrong, </w:t>
      </w:r>
      <w:r w:rsidRPr="003B07D4">
        <w:rPr>
          <w:highlight w:val="cyan"/>
          <w:u w:val="single"/>
        </w:rPr>
        <w:t>are parasitic</w:t>
      </w:r>
      <w:r w:rsidRPr="003C4FED">
        <w:rPr>
          <w:u w:val="single"/>
        </w:rPr>
        <w:t xml:space="preserve"> for their acceptance on ignorance of what actually is the case</w:t>
      </w:r>
      <w:r w:rsidRPr="00E00C31">
        <w:rPr>
          <w:sz w:val="16"/>
        </w:rPr>
        <w:t xml:space="preserve">. This might sound very simplistic; but how many people are really very well informed about the history and current detail of social conditions in their own country or region – including, very importantly, the international or global constitution of their own history – let alone the histories of ‘other places’? </w:t>
      </w:r>
      <w:proofErr w:type="gramStart"/>
      <w:r w:rsidRPr="00E00C31">
        <w:rPr>
          <w:sz w:val="16"/>
        </w:rPr>
        <w:t>35 .</w:t>
      </w:r>
      <w:proofErr w:type="gramEnd"/>
      <w:r w:rsidRPr="00E00C31">
        <w:rPr>
          <w:sz w:val="16"/>
        </w:rPr>
        <w:t xml:space="preserve"> </w:t>
      </w:r>
      <w:r w:rsidRPr="003C4FED">
        <w:rPr>
          <w:u w:val="single"/>
        </w:rPr>
        <w:t>There is nothing straightforward or easy about becoming well informed about concrete histories. Such an enterprise takes time</w:t>
      </w:r>
      <w:r w:rsidRPr="00E00C31">
        <w:rPr>
          <w:sz w:val="16"/>
        </w:rPr>
        <w:t xml:space="preserve">; and for </w:t>
      </w:r>
      <w:proofErr w:type="gramStart"/>
      <w:r w:rsidRPr="00E00C31">
        <w:rPr>
          <w:sz w:val="16"/>
        </w:rPr>
        <w:t>those unfortunate</w:t>
      </w:r>
      <w:proofErr w:type="gramEnd"/>
      <w:r w:rsidRPr="00E00C31">
        <w:rPr>
          <w:sz w:val="16"/>
        </w:rPr>
        <w:t xml:space="preserve"> enough only to speak English, probably requires mastering a different language in the process (which, for Anglophones studying African histories and realities, for example, will probably still only be the colonial European language). We should therefore heed Engels’ observation made in the nineteenth century: The demonstration of the materialist conception even upon a single historical example was a scientific task requiring years of quiet research, for it is evident that mere empty talk can achieve nothing in this context and that only an abundance of critically examined historical material which has been completely mastered can make it possible to solve such a problem. (Engels 1859: 221) To have ‘years of quiet research’ seems a luxury today in the light of competing demands on our time from teaching, the compulsion to publish and keep abreast of disciplinary debates, not to mention family life. </w:t>
      </w:r>
      <w:r w:rsidRPr="003C4FED">
        <w:rPr>
          <w:u w:val="single"/>
        </w:rPr>
        <w:t>We should therefore</w:t>
      </w:r>
      <w:r w:rsidRPr="00E00C31">
        <w:rPr>
          <w:sz w:val="16"/>
        </w:rPr>
        <w:t xml:space="preserve"> also </w:t>
      </w:r>
      <w:r w:rsidRPr="003C4FED">
        <w:rPr>
          <w:u w:val="single"/>
        </w:rPr>
        <w:t>heed the advice of Aijaz Ahmad: ‘the ground reality is that there is no alternative to picking up small chunks and doing them wel</w:t>
      </w:r>
      <w:r w:rsidRPr="00E00C31">
        <w:rPr>
          <w:sz w:val="16"/>
        </w:rPr>
        <w:t>l’ (1997: 59-60</w:t>
      </w:r>
      <w:r w:rsidRPr="003C4FED">
        <w:rPr>
          <w:u w:val="single"/>
        </w:rPr>
        <w:t xml:space="preserve">). </w:t>
      </w:r>
      <w:proofErr w:type="spellStart"/>
      <w:r w:rsidRPr="003B07D4">
        <w:rPr>
          <w:highlight w:val="cyan"/>
          <w:u w:val="single"/>
        </w:rPr>
        <w:t>Recognising</w:t>
      </w:r>
      <w:proofErr w:type="spellEnd"/>
      <w:r w:rsidRPr="003B07D4">
        <w:rPr>
          <w:highlight w:val="cyan"/>
          <w:u w:val="single"/>
        </w:rPr>
        <w:t xml:space="preserve"> the limits of our knowledge of</w:t>
      </w:r>
      <w:r w:rsidRPr="003C4FED">
        <w:rPr>
          <w:u w:val="single"/>
        </w:rPr>
        <w:t xml:space="preserve"> substantive </w:t>
      </w:r>
      <w:r w:rsidRPr="003B07D4">
        <w:rPr>
          <w:highlight w:val="cyan"/>
          <w:u w:val="single"/>
        </w:rPr>
        <w:t>histories, and attempting to overcome them bit by bit</w:t>
      </w:r>
      <w:r w:rsidRPr="003C4FED">
        <w:rPr>
          <w:u w:val="single"/>
        </w:rPr>
        <w:t xml:space="preserve">, </w:t>
      </w:r>
      <w:r w:rsidRPr="003B07D4">
        <w:rPr>
          <w:highlight w:val="cyan"/>
          <w:u w:val="single"/>
        </w:rPr>
        <w:t>is</w:t>
      </w:r>
      <w:r w:rsidRPr="003C4FED">
        <w:rPr>
          <w:u w:val="single"/>
        </w:rPr>
        <w:t xml:space="preserve"> surely </w:t>
      </w:r>
      <w:r w:rsidRPr="003B07D4">
        <w:rPr>
          <w:highlight w:val="cyan"/>
          <w:u w:val="single"/>
        </w:rPr>
        <w:t>always better than</w:t>
      </w:r>
      <w:r w:rsidRPr="00F534F4">
        <w:rPr>
          <w:u w:val="single"/>
        </w:rPr>
        <w:t xml:space="preserve"> a </w:t>
      </w:r>
      <w:r w:rsidRPr="003B07D4">
        <w:rPr>
          <w:highlight w:val="cyan"/>
          <w:u w:val="single"/>
        </w:rPr>
        <w:t>false confidence</w:t>
      </w:r>
      <w:r w:rsidRPr="003C4FED">
        <w:rPr>
          <w:u w:val="single"/>
        </w:rPr>
        <w:t xml:space="preserve"> in our authority deriving from lack of awareness of how little we know about the world</w:t>
      </w:r>
      <w:r w:rsidRPr="00E00C31">
        <w:rPr>
          <w:sz w:val="16"/>
        </w:rPr>
        <w:t xml:space="preserve">. These </w:t>
      </w:r>
      <w:r w:rsidRPr="003C4FED">
        <w:rPr>
          <w:u w:val="single"/>
        </w:rPr>
        <w:t>constraints are relevant in all cases regardless of whether the researcher is examining their own or another society</w:t>
      </w:r>
      <w:r w:rsidRPr="00E00C31">
        <w:rPr>
          <w:sz w:val="16"/>
        </w:rPr>
        <w:t xml:space="preserve">. What more specific problems arise when studying societies other than those we come from? What about for example a European IR scholar doing research about Africa – or an African scholar doing research about Europe? 36 Such questions are especially pertinent to International Relations. Given the basic importance of knowing about a place, its peoples and history, it is arguably likely that local intellectuals might be better informed about their own particular people, country or region than foreigners, especially where the question of language is concerned. There is nothing intrinsic about this however; and </w:t>
      </w:r>
      <w:proofErr w:type="gramStart"/>
      <w:r w:rsidRPr="00E00C31">
        <w:rPr>
          <w:sz w:val="16"/>
        </w:rPr>
        <w:t>of course</w:t>
      </w:r>
      <w:proofErr w:type="gramEnd"/>
      <w:r w:rsidRPr="00E00C31">
        <w:rPr>
          <w:sz w:val="16"/>
        </w:rPr>
        <w:t xml:space="preserve"> nationality / place of origin are not the only social influences on what we know. Our class position and gender are especially significant in influencing our general outlook, ‘common-sense’ understandings, core assumptions about the world, and what we know about our own society through direct experience. A variety of different social factors will combine to influence and condition the perspective of a particular researcher and thus potentially influence the knowledge they produce. However, initial influences deriving from our social position (in a particular society and in the world), once </w:t>
      </w:r>
      <w:proofErr w:type="spellStart"/>
      <w:r w:rsidRPr="00E00C31">
        <w:rPr>
          <w:sz w:val="16"/>
        </w:rPr>
        <w:t>recognised</w:t>
      </w:r>
      <w:proofErr w:type="spellEnd"/>
      <w:r w:rsidRPr="00E00C31">
        <w:rPr>
          <w:sz w:val="16"/>
        </w:rPr>
        <w:t xml:space="preserve">, can be countered. </w:t>
      </w:r>
      <w:r w:rsidRPr="003C4FED">
        <w:rPr>
          <w:u w:val="single"/>
        </w:rPr>
        <w:t xml:space="preserve">Social position influences but does not determine the production of knowledge. </w:t>
      </w:r>
      <w:r w:rsidRPr="003B07D4">
        <w:rPr>
          <w:highlight w:val="cyan"/>
          <w:u w:val="single"/>
        </w:rPr>
        <w:t>We are not trapped forever to only produce the viewpoint consistent with our</w:t>
      </w:r>
      <w:r w:rsidRPr="009C7DE7">
        <w:rPr>
          <w:u w:val="single"/>
        </w:rPr>
        <w:t xml:space="preserve"> particular social </w:t>
      </w:r>
      <w:r w:rsidRPr="003B07D4">
        <w:rPr>
          <w:highlight w:val="cyan"/>
          <w:u w:val="single"/>
        </w:rPr>
        <w:t>origin</w:t>
      </w:r>
      <w:r w:rsidRPr="003C4FED">
        <w:rPr>
          <w:u w:val="single"/>
        </w:rPr>
        <w:t xml:space="preserve"> or location. </w:t>
      </w:r>
      <w:r w:rsidRPr="003B07D4">
        <w:rPr>
          <w:highlight w:val="cyan"/>
          <w:u w:val="single"/>
        </w:rPr>
        <w:t>A commitment to objectivity</w:t>
      </w:r>
      <w:r w:rsidRPr="003C4FED">
        <w:rPr>
          <w:u w:val="single"/>
        </w:rPr>
        <w:t xml:space="preserve"> in social inquiry, or what I have called ‘epistemological internationalism’, </w:t>
      </w:r>
      <w:r w:rsidRPr="003B07D4">
        <w:rPr>
          <w:highlight w:val="cyan"/>
          <w:u w:val="single"/>
        </w:rPr>
        <w:t>implies</w:t>
      </w:r>
      <w:r w:rsidRPr="003C4FED">
        <w:rPr>
          <w:u w:val="single"/>
        </w:rPr>
        <w:t xml:space="preserve"> </w:t>
      </w:r>
      <w:r w:rsidRPr="003B07D4">
        <w:rPr>
          <w:highlight w:val="cyan"/>
          <w:u w:val="single"/>
        </w:rPr>
        <w:t>’attempts to escape</w:t>
      </w:r>
      <w:r w:rsidRPr="003C4FED">
        <w:rPr>
          <w:u w:val="single"/>
        </w:rPr>
        <w:t xml:space="preserve"> from the </w:t>
      </w:r>
      <w:r w:rsidRPr="003B07D4">
        <w:rPr>
          <w:highlight w:val="cyan"/>
          <w:u w:val="single"/>
        </w:rPr>
        <w:t>bias of one’s</w:t>
      </w:r>
      <w:r w:rsidRPr="003C4FED">
        <w:rPr>
          <w:u w:val="single"/>
        </w:rPr>
        <w:t xml:space="preserve"> own </w:t>
      </w:r>
      <w:r w:rsidRPr="003B07D4">
        <w:rPr>
          <w:highlight w:val="cyan"/>
          <w:u w:val="single"/>
        </w:rPr>
        <w:t>subjectivity and</w:t>
      </w:r>
      <w:r w:rsidRPr="003C4FED">
        <w:rPr>
          <w:u w:val="single"/>
        </w:rPr>
        <w:t xml:space="preserve"> one’s own </w:t>
      </w:r>
      <w:r w:rsidRPr="003B07D4">
        <w:rPr>
          <w:highlight w:val="cyan"/>
          <w:u w:val="single"/>
        </w:rPr>
        <w:t>historical place</w:t>
      </w:r>
      <w:r w:rsidRPr="003B07D4">
        <w:rPr>
          <w:sz w:val="16"/>
          <w:highlight w:val="cyan"/>
        </w:rPr>
        <w:t>’</w:t>
      </w:r>
      <w:r w:rsidRPr="00E00C31">
        <w:rPr>
          <w:sz w:val="16"/>
        </w:rPr>
        <w:t xml:space="preserve">” (Collier 2003: 137). </w:t>
      </w:r>
      <w:r w:rsidRPr="003B07D4">
        <w:rPr>
          <w:highlight w:val="cyan"/>
          <w:u w:val="single"/>
        </w:rPr>
        <w:t>A careful scholar</w:t>
      </w:r>
      <w:r w:rsidRPr="003C4FED">
        <w:rPr>
          <w:u w:val="single"/>
        </w:rPr>
        <w:t xml:space="preserve"> from any part of the world, when studying a society other than their own, </w:t>
      </w:r>
      <w:r w:rsidRPr="003B07D4">
        <w:rPr>
          <w:rStyle w:val="Emphasis"/>
          <w:highlight w:val="cyan"/>
        </w:rPr>
        <w:t>must ensure they do not assume that theoretical categories deriving from some particular historically specific process of social change can automatically be applied to the analysis of a different society with its own history</w:t>
      </w:r>
      <w:r w:rsidRPr="00E00C31">
        <w:rPr>
          <w:sz w:val="16"/>
        </w:rPr>
        <w:t xml:space="preserve">; </w:t>
      </w:r>
      <w:r w:rsidRPr="003C4FED">
        <w:rPr>
          <w:u w:val="single"/>
        </w:rPr>
        <w:t>still less should the categories referring to historically specific social forms developed in one society be used as a norm with which to compare and, implicitly or explicitly, evaluate historically specific social forms of another society</w:t>
      </w:r>
      <w:r w:rsidRPr="00E00C31">
        <w:rPr>
          <w:sz w:val="16"/>
        </w:rPr>
        <w:t xml:space="preserve">. Yet these are standard methodological procedures in Western social inquiry. </w:t>
      </w:r>
      <w:r w:rsidRPr="00A668D3">
        <w:rPr>
          <w:rStyle w:val="Emphasis"/>
          <w:highlight w:val="cyan"/>
        </w:rPr>
        <w:t xml:space="preserve">The researcher should </w:t>
      </w:r>
      <w:proofErr w:type="spellStart"/>
      <w:r w:rsidRPr="00A668D3">
        <w:rPr>
          <w:rStyle w:val="Emphasis"/>
          <w:highlight w:val="cyan"/>
        </w:rPr>
        <w:t>endeavour</w:t>
      </w:r>
      <w:proofErr w:type="spellEnd"/>
      <w:r w:rsidRPr="00A668D3">
        <w:rPr>
          <w:rStyle w:val="Emphasis"/>
          <w:highlight w:val="cyan"/>
        </w:rPr>
        <w:t xml:space="preserve"> to find out as much as possible about the historical production and current conditions in that society from a variety of sources</w:t>
      </w:r>
      <w:r w:rsidRPr="00E00C31">
        <w:rPr>
          <w:sz w:val="16"/>
        </w:rPr>
        <w:t xml:space="preserve"> – </w:t>
      </w:r>
      <w:r w:rsidRPr="003C4FED">
        <w:rPr>
          <w:u w:val="single"/>
        </w:rPr>
        <w:t>by consulting people in that society, by reading literature of that society, local newspapers, and, importantly of course, by reading work produced by that society’s intellectuals.</w:t>
      </w:r>
      <w:r w:rsidRPr="00E00C31">
        <w:rPr>
          <w:sz w:val="16"/>
        </w:rPr>
        <w:t xml:space="preserve"> This seems so obvious as not to be worth mentioning; yet it is surprising, for example, how many Western Africanist scholars appear to pay little attention to the work of African </w:t>
      </w:r>
      <w:proofErr w:type="gramStart"/>
      <w:r w:rsidRPr="00E00C31">
        <w:rPr>
          <w:sz w:val="16"/>
        </w:rPr>
        <w:t>intellectuals..</w:t>
      </w:r>
      <w:proofErr w:type="gramEnd"/>
      <w:r w:rsidRPr="00E00C31">
        <w:rPr>
          <w:sz w:val="16"/>
        </w:rPr>
        <w:t xml:space="preserve"> Mahmood Mamdani has </w:t>
      </w:r>
      <w:proofErr w:type="spellStart"/>
      <w:r w:rsidRPr="00E00C31">
        <w:rPr>
          <w:sz w:val="16"/>
        </w:rPr>
        <w:t>criticised</w:t>
      </w:r>
      <w:proofErr w:type="spellEnd"/>
      <w:r w:rsidRPr="00E00C31">
        <w:rPr>
          <w:sz w:val="16"/>
        </w:rPr>
        <w:t xml:space="preserve">: </w:t>
      </w:r>
      <w:r w:rsidRPr="009C7DE7">
        <w:rPr>
          <w:u w:val="single"/>
        </w:rPr>
        <w:t>Eurocentrism</w:t>
      </w:r>
      <w:r w:rsidRPr="00E00C31">
        <w:rPr>
          <w:sz w:val="16"/>
        </w:rPr>
        <w:t xml:space="preserve"> … </w:t>
      </w:r>
      <w:r w:rsidRPr="00E00C31">
        <w:rPr>
          <w:u w:val="single"/>
        </w:rPr>
        <w:t xml:space="preserve">has a tendency to </w:t>
      </w:r>
      <w:r w:rsidRPr="009C7DE7">
        <w:rPr>
          <w:u w:val="single"/>
        </w:rPr>
        <w:t>view its object as lacking in a capacity to comprehend their own history</w:t>
      </w:r>
      <w:r w:rsidRPr="00E00C31">
        <w:rPr>
          <w:u w:val="single"/>
        </w:rPr>
        <w:t xml:space="preserve"> as a step in taking the initiative to making</w:t>
      </w:r>
      <w:r w:rsidRPr="00E00C31">
        <w:rPr>
          <w:sz w:val="16"/>
        </w:rPr>
        <w:t xml:space="preserve"> it. While reading some of the </w:t>
      </w:r>
      <w:proofErr w:type="gramStart"/>
      <w:r w:rsidRPr="00E00C31">
        <w:rPr>
          <w:sz w:val="16"/>
        </w:rPr>
        <w:t>better known</w:t>
      </w:r>
      <w:proofErr w:type="gramEnd"/>
      <w:r w:rsidRPr="00E00C31">
        <w:rPr>
          <w:sz w:val="16"/>
        </w:rPr>
        <w:t xml:space="preserve"> Africanist works during a teaching job in the US in 1989, I was struck by how little attempt most Africanists made to read African intellectuals. For I had always taken it for granted that, should I want to study North American society, I would approach it through its own intelligentsia, through their writings, their self-reflection. Matters are different with the Africanist who tends to approach Africa as one would a zoo. For the collectivity of animals, no matter how interesting and intricate its internal </w:t>
      </w:r>
      <w:proofErr w:type="spellStart"/>
      <w:r w:rsidRPr="00E00C31">
        <w:rPr>
          <w:sz w:val="16"/>
        </w:rPr>
        <w:t>organisation</w:t>
      </w:r>
      <w:proofErr w:type="spellEnd"/>
      <w:r w:rsidRPr="00E00C31">
        <w:rPr>
          <w:sz w:val="16"/>
        </w:rPr>
        <w:t xml:space="preserve">, has no capacity for self-reflection and self-transformation! In this sense, </w:t>
      </w:r>
      <w:r w:rsidRPr="00E00C31">
        <w:rPr>
          <w:u w:val="single"/>
        </w:rPr>
        <w:t>Eurocentrism mutilates the experience of both the West and of the rest, mythologizing the former and caricaturing the latter</w:t>
      </w:r>
      <w:r w:rsidRPr="00E00C31">
        <w:rPr>
          <w:sz w:val="16"/>
        </w:rPr>
        <w:t>. (Mamdani 1995: 609).</w:t>
      </w:r>
    </w:p>
    <w:p w14:paraId="7D27BE55" w14:textId="77777777" w:rsidR="00E10BD1" w:rsidRPr="00832745" w:rsidRDefault="00E10BD1" w:rsidP="00E10BD1">
      <w:pPr>
        <w:pStyle w:val="Heading4"/>
      </w:pPr>
      <w:r>
        <w:t xml:space="preserve">Absent a practice of </w:t>
      </w:r>
      <w:r>
        <w:rPr>
          <w:u w:val="single"/>
        </w:rPr>
        <w:t>sustainable critique</w:t>
      </w:r>
      <w:r>
        <w:t xml:space="preserve">, emancipatory criticism of international relations </w:t>
      </w:r>
      <w:r>
        <w:rPr>
          <w:u w:val="single"/>
        </w:rPr>
        <w:t>oversimplifies</w:t>
      </w:r>
      <w:r>
        <w:t xml:space="preserve"> the world and falls to </w:t>
      </w:r>
      <w:r>
        <w:rPr>
          <w:u w:val="single"/>
        </w:rPr>
        <w:t>unchecked reification</w:t>
      </w:r>
      <w:r>
        <w:t xml:space="preserve">. </w:t>
      </w:r>
    </w:p>
    <w:p w14:paraId="78BDC5B3" w14:textId="77777777" w:rsidR="00E10BD1" w:rsidRPr="00E07AA7" w:rsidRDefault="00E10BD1" w:rsidP="00E10BD1">
      <w:r>
        <w:rPr>
          <w:b/>
          <w:bCs/>
          <w:sz w:val="26"/>
          <w:szCs w:val="26"/>
        </w:rPr>
        <w:t xml:space="preserve">Levine </w:t>
      </w:r>
      <w:r w:rsidRPr="003C6EBB">
        <w:rPr>
          <w:b/>
          <w:bCs/>
          <w:color w:val="2A2A2A"/>
          <w:sz w:val="26"/>
          <w:szCs w:val="26"/>
          <w:shd w:val="clear" w:color="auto" w:fill="FFFFFF"/>
        </w:rPr>
        <w:t>12</w:t>
      </w:r>
      <w:r>
        <w:rPr>
          <w:b/>
          <w:bCs/>
          <w:color w:val="2A2A2A"/>
          <w:sz w:val="26"/>
          <w:szCs w:val="26"/>
          <w:shd w:val="clear" w:color="auto" w:fill="FFFFFF"/>
        </w:rPr>
        <w:t xml:space="preserve"> </w:t>
      </w:r>
      <w:r w:rsidRPr="00E07AA7">
        <w:rPr>
          <w:shd w:val="clear" w:color="auto" w:fill="FFFFFF"/>
        </w:rPr>
        <w:t xml:space="preserve">[Daniel Levine, prof. political science, emeritus, @ University of Michigan, October 2012, </w:t>
      </w:r>
      <w:r w:rsidRPr="00E07AA7">
        <w:rPr>
          <w:i/>
          <w:iCs/>
          <w:shd w:val="clear" w:color="auto" w:fill="FFFFFF"/>
        </w:rPr>
        <w:t>Recovering International Relations: The Promise of Sustainable Critique</w:t>
      </w:r>
      <w:r w:rsidRPr="00E07AA7">
        <w:rPr>
          <w:shd w:val="clear" w:color="auto" w:fill="FFFFFF"/>
        </w:rPr>
        <w:t xml:space="preserve">, Oxford </w:t>
      </w:r>
      <w:proofErr w:type="gramStart"/>
      <w:r w:rsidRPr="00E07AA7">
        <w:rPr>
          <w:shd w:val="clear" w:color="auto" w:fill="FFFFFF"/>
        </w:rPr>
        <w:t>UP ;</w:t>
      </w:r>
      <w:proofErr w:type="gramEnd"/>
      <w:r w:rsidRPr="00E07AA7">
        <w:rPr>
          <w:shd w:val="clear" w:color="auto" w:fill="FFFFFF"/>
        </w:rPr>
        <w:t xml:space="preserve"> 7/17 EB]</w:t>
      </w:r>
    </w:p>
    <w:p w14:paraId="235669ED" w14:textId="77777777" w:rsidR="00E10BD1" w:rsidRPr="00852B7E" w:rsidRDefault="00E10BD1" w:rsidP="00E10BD1">
      <w:pPr>
        <w:rPr>
          <w:sz w:val="16"/>
        </w:rPr>
      </w:pPr>
      <w:r w:rsidRPr="00852B7E">
        <w:rPr>
          <w:sz w:val="16"/>
        </w:rPr>
        <w:t xml:space="preserve">The concept of reification, central to this project, requires some additional elucidation before the path to sustainable critique can be cleared. </w:t>
      </w:r>
      <w:r w:rsidRPr="009C7DE7">
        <w:rPr>
          <w:highlight w:val="cyan"/>
          <w:u w:val="single"/>
        </w:rPr>
        <w:t>Social sciences describe</w:t>
      </w:r>
      <w:r w:rsidRPr="00852B7E">
        <w:rPr>
          <w:u w:val="single"/>
        </w:rPr>
        <w:t xml:space="preserve"> human-constructed </w:t>
      </w:r>
      <w:r w:rsidRPr="009C7DE7">
        <w:rPr>
          <w:highlight w:val="cyan"/>
          <w:u w:val="single"/>
        </w:rPr>
        <w:t>realities through analogies</w:t>
      </w:r>
      <w:r w:rsidRPr="00852B7E">
        <w:rPr>
          <w:u w:val="single"/>
        </w:rPr>
        <w:t>, whose artificiality is progressively naturalized</w:t>
      </w:r>
      <w:r w:rsidRPr="00852B7E">
        <w:rPr>
          <w:sz w:val="16"/>
        </w:rPr>
        <w:t>—</w:t>
      </w:r>
      <w:r w:rsidRPr="009C7DE7">
        <w:rPr>
          <w:highlight w:val="cyan"/>
          <w:u w:val="single"/>
        </w:rPr>
        <w:t>lost to</w:t>
      </w:r>
      <w:r w:rsidRPr="00852B7E">
        <w:rPr>
          <w:u w:val="single"/>
        </w:rPr>
        <w:t xml:space="preserve"> intellectual understanding and </w:t>
      </w:r>
      <w:r w:rsidRPr="009C7DE7">
        <w:rPr>
          <w:highlight w:val="cyan"/>
          <w:u w:val="single"/>
        </w:rPr>
        <w:t>theoretical consideration</w:t>
      </w:r>
      <w:r w:rsidRPr="00852B7E">
        <w:rPr>
          <w:sz w:val="16"/>
        </w:rPr>
        <w:t>—</w:t>
      </w:r>
      <w:r w:rsidRPr="009C7DE7">
        <w:rPr>
          <w:highlight w:val="cyan"/>
          <w:u w:val="single"/>
        </w:rPr>
        <w:t>until they</w:t>
      </w:r>
      <w:r w:rsidRPr="00852B7E">
        <w:rPr>
          <w:u w:val="single"/>
        </w:rPr>
        <w:t xml:space="preserve"> come finally to </w:t>
      </w:r>
      <w:r w:rsidRPr="009C7DE7">
        <w:rPr>
          <w:highlight w:val="cyan"/>
          <w:u w:val="single"/>
        </w:rPr>
        <w:t>appear</w:t>
      </w:r>
      <w:r w:rsidRPr="00852B7E">
        <w:rPr>
          <w:sz w:val="16"/>
        </w:rPr>
        <w:t xml:space="preserve"> “</w:t>
      </w:r>
      <w:r w:rsidRPr="009C7DE7">
        <w:rPr>
          <w:highlight w:val="cyan"/>
          <w:u w:val="single"/>
        </w:rPr>
        <w:t>as facts</w:t>
      </w:r>
      <w:r w:rsidRPr="00852B7E">
        <w:rPr>
          <w:u w:val="single"/>
        </w:rPr>
        <w:t xml:space="preserve"> of nature, results of cosmic laws, or manifestations of divine will</w:t>
      </w:r>
      <w:r w:rsidRPr="00852B7E">
        <w:rPr>
          <w:sz w:val="16"/>
        </w:rPr>
        <w:t xml:space="preserve">.” 50 </w:t>
      </w:r>
      <w:r w:rsidRPr="00852B7E">
        <w:rPr>
          <w:u w:val="single"/>
        </w:rPr>
        <w:t xml:space="preserve">Different </w:t>
      </w:r>
      <w:r w:rsidRPr="009C7DE7">
        <w:rPr>
          <w:highlight w:val="cyan"/>
          <w:u w:val="single"/>
        </w:rPr>
        <w:t>moments in theorizing</w:t>
      </w:r>
      <w:r w:rsidRPr="00852B7E">
        <w:rPr>
          <w:sz w:val="16"/>
        </w:rPr>
        <w:t xml:space="preserve">, as chapters 3 through 5 show, </w:t>
      </w:r>
      <w:r w:rsidRPr="009C7DE7">
        <w:rPr>
          <w:highlight w:val="cyan"/>
          <w:u w:val="single"/>
        </w:rPr>
        <w:t>set out to</w:t>
      </w:r>
      <w:r w:rsidRPr="00852B7E">
        <w:rPr>
          <w:u w:val="single"/>
        </w:rPr>
        <w:t xml:space="preserve"> undo or </w:t>
      </w:r>
      <w:r w:rsidRPr="009C7DE7">
        <w:rPr>
          <w:highlight w:val="cyan"/>
          <w:u w:val="single"/>
        </w:rPr>
        <w:t>criticize</w:t>
      </w:r>
      <w:r w:rsidRPr="00852B7E">
        <w:rPr>
          <w:u w:val="single"/>
        </w:rPr>
        <w:t xml:space="preserve"> an </w:t>
      </w:r>
      <w:r w:rsidRPr="009C7DE7">
        <w:rPr>
          <w:highlight w:val="cyan"/>
          <w:u w:val="single"/>
        </w:rPr>
        <w:t>existing</w:t>
      </w:r>
      <w:r w:rsidRPr="00852B7E">
        <w:rPr>
          <w:u w:val="single"/>
        </w:rPr>
        <w:t xml:space="preserve"> theoretical or political </w:t>
      </w:r>
      <w:r w:rsidRPr="009C7DE7">
        <w:rPr>
          <w:highlight w:val="cyan"/>
          <w:u w:val="single"/>
        </w:rPr>
        <w:t>common sense</w:t>
      </w:r>
      <w:r w:rsidRPr="00852B7E">
        <w:rPr>
          <w:u w:val="single"/>
        </w:rPr>
        <w:t>, combining long-standing fact-value traditions</w:t>
      </w:r>
      <w:r w:rsidRPr="00852B7E">
        <w:rPr>
          <w:sz w:val="16"/>
        </w:rPr>
        <w:t xml:space="preserve"> (</w:t>
      </w:r>
      <w:r w:rsidRPr="00852B7E">
        <w:rPr>
          <w:u w:val="single"/>
        </w:rPr>
        <w:t>captured in IR by the traditions of realism, liberalism, and the like but drawn from normative political-theory traditions of much older vintage</w:t>
      </w:r>
      <w:r w:rsidRPr="00852B7E">
        <w:rPr>
          <w:sz w:val="16"/>
        </w:rPr>
        <w:t xml:space="preserve">) </w:t>
      </w:r>
      <w:r w:rsidRPr="00852B7E">
        <w:rPr>
          <w:u w:val="single"/>
        </w:rPr>
        <w:t xml:space="preserve">with particular methodological approaches to produce paradigmatic research programs. Each does so </w:t>
      </w:r>
      <w:r w:rsidRPr="00BA31B0">
        <w:rPr>
          <w:highlight w:val="cyan"/>
          <w:u w:val="single"/>
        </w:rPr>
        <w:t>by positing its own</w:t>
      </w:r>
      <w:r w:rsidRPr="00852B7E">
        <w:rPr>
          <w:u w:val="single"/>
        </w:rPr>
        <w:t xml:space="preserve"> particular </w:t>
      </w:r>
      <w:r w:rsidRPr="00BA31B0">
        <w:rPr>
          <w:highlight w:val="cyan"/>
          <w:u w:val="single"/>
        </w:rPr>
        <w:t>reifications in distinction to others</w:t>
      </w:r>
      <w:r w:rsidRPr="00852B7E">
        <w:rPr>
          <w:u w:val="single"/>
        </w:rPr>
        <w:t xml:space="preserve">; over time, these, too, are lost to intellectual understanding and theoretical consideration. </w:t>
      </w:r>
      <w:r w:rsidRPr="00BA31B0">
        <w:rPr>
          <w:highlight w:val="cyan"/>
          <w:u w:val="single"/>
        </w:rPr>
        <w:t>Assumptions</w:t>
      </w:r>
      <w:r w:rsidRPr="00852B7E">
        <w:rPr>
          <w:u w:val="single"/>
        </w:rPr>
        <w:t xml:space="preserve"> that </w:t>
      </w:r>
      <w:r w:rsidRPr="00BA31B0">
        <w:rPr>
          <w:highlight w:val="cyan"/>
          <w:u w:val="single"/>
        </w:rPr>
        <w:t>emerged in dynamic interaction</w:t>
      </w:r>
      <w:r w:rsidRPr="00852B7E">
        <w:rPr>
          <w:u w:val="single"/>
        </w:rPr>
        <w:t xml:space="preserve"> </w:t>
      </w:r>
      <w:r w:rsidRPr="00BA31B0">
        <w:rPr>
          <w:highlight w:val="cyan"/>
          <w:u w:val="single"/>
        </w:rPr>
        <w:t>with</w:t>
      </w:r>
      <w:r w:rsidRPr="00852B7E">
        <w:rPr>
          <w:u w:val="single"/>
        </w:rPr>
        <w:t xml:space="preserve"> and in response to a changing political and </w:t>
      </w:r>
      <w:r w:rsidRPr="00BA31B0">
        <w:rPr>
          <w:highlight w:val="cyan"/>
          <w:u w:val="single"/>
        </w:rPr>
        <w:t>scholarly reality</w:t>
      </w:r>
      <w:r w:rsidRPr="00852B7E">
        <w:rPr>
          <w:u w:val="single"/>
        </w:rPr>
        <w:t xml:space="preserve"> </w:t>
      </w:r>
      <w:r w:rsidRPr="00BA31B0">
        <w:rPr>
          <w:highlight w:val="cyan"/>
          <w:u w:val="single"/>
        </w:rPr>
        <w:t>take on the qualities of received wisdom</w:t>
      </w:r>
      <w:r w:rsidRPr="00852B7E">
        <w:rPr>
          <w:u w:val="single"/>
        </w:rPr>
        <w:t xml:space="preserve">. </w:t>
      </w:r>
      <w:r w:rsidRPr="00BA31B0">
        <w:rPr>
          <w:highlight w:val="cyan"/>
          <w:u w:val="single"/>
        </w:rPr>
        <w:t>They thus</w:t>
      </w:r>
      <w:r w:rsidRPr="00852B7E">
        <w:rPr>
          <w:u w:val="single"/>
        </w:rPr>
        <w:t xml:space="preserve"> come to be </w:t>
      </w:r>
      <w:r w:rsidRPr="00BA31B0">
        <w:rPr>
          <w:highlight w:val="cyan"/>
          <w:u w:val="single"/>
        </w:rPr>
        <w:t>conflate</w:t>
      </w:r>
      <w:r w:rsidRPr="00852B7E">
        <w:rPr>
          <w:u w:val="single"/>
        </w:rPr>
        <w:t xml:space="preserve">d with </w:t>
      </w:r>
      <w:r w:rsidRPr="00BA31B0">
        <w:rPr>
          <w:highlight w:val="cyan"/>
          <w:u w:val="single"/>
        </w:rPr>
        <w:t>the world</w:t>
      </w:r>
      <w:r w:rsidRPr="00852B7E">
        <w:rPr>
          <w:u w:val="single"/>
        </w:rPr>
        <w:t xml:space="preserve"> they were meant to describe</w:t>
      </w:r>
      <w:proofErr w:type="gramStart"/>
      <w:r w:rsidRPr="00852B7E">
        <w:rPr>
          <w:sz w:val="16"/>
        </w:rPr>
        <w:t>—“</w:t>
      </w:r>
      <w:proofErr w:type="gramEnd"/>
      <w:r w:rsidRPr="00852B7E">
        <w:rPr>
          <w:sz w:val="16"/>
        </w:rPr>
        <w:t xml:space="preserve">merge[d] with the world of nature,” as Berger and </w:t>
      </w:r>
      <w:proofErr w:type="spellStart"/>
      <w:r w:rsidRPr="00852B7E">
        <w:rPr>
          <w:sz w:val="16"/>
        </w:rPr>
        <w:t>Luckmann</w:t>
      </w:r>
      <w:proofErr w:type="spellEnd"/>
      <w:r w:rsidRPr="00852B7E">
        <w:rPr>
          <w:sz w:val="16"/>
        </w:rPr>
        <w:t xml:space="preserve"> put it, equated with things-in-themselves that cannot disclose themselves otherwise. 51 Th e term </w:t>
      </w:r>
      <w:proofErr w:type="spellStart"/>
      <w:r w:rsidRPr="00852B7E">
        <w:rPr>
          <w:sz w:val="16"/>
        </w:rPr>
        <w:t>reifi</w:t>
      </w:r>
      <w:proofErr w:type="spellEnd"/>
      <w:r w:rsidRPr="00852B7E">
        <w:rPr>
          <w:sz w:val="16"/>
        </w:rPr>
        <w:t xml:space="preserve"> cation itself has a complicated heritage. Its usage here derives from Karl Marx’s notion of commodity fetishism and from the subsequent work of Hungarian Marxist theorist Georg Luk á cs. 52 Yet as Gillian Rose has observed, the term has “no canonical source, and has become prominent and debased as much by insinuation as by scrupulous examination.” 53 Certainly, contemporary social-</w:t>
      </w:r>
      <w:proofErr w:type="spellStart"/>
      <w:r w:rsidRPr="00852B7E">
        <w:rPr>
          <w:sz w:val="16"/>
        </w:rPr>
        <w:t>scientifi</w:t>
      </w:r>
      <w:proofErr w:type="spellEnd"/>
      <w:r w:rsidRPr="00852B7E">
        <w:rPr>
          <w:sz w:val="16"/>
        </w:rPr>
        <w:t xml:space="preserve"> c and social-theoretic usages vary widely. Deployed loosely, it oft </w:t>
      </w:r>
      <w:proofErr w:type="spellStart"/>
      <w:r w:rsidRPr="00852B7E">
        <w:rPr>
          <w:sz w:val="16"/>
        </w:rPr>
        <w:t>en</w:t>
      </w:r>
      <w:proofErr w:type="spellEnd"/>
      <w:r w:rsidRPr="00852B7E">
        <w:rPr>
          <w:sz w:val="16"/>
        </w:rPr>
        <w:t xml:space="preserve"> appears as a synonym for a class of logical </w:t>
      </w:r>
      <w:proofErr w:type="spellStart"/>
      <w:r w:rsidRPr="00852B7E">
        <w:rPr>
          <w:sz w:val="16"/>
        </w:rPr>
        <w:t>confl</w:t>
      </w:r>
      <w:proofErr w:type="spellEnd"/>
      <w:r w:rsidRPr="00852B7E">
        <w:rPr>
          <w:sz w:val="16"/>
        </w:rPr>
        <w:t xml:space="preserve"> </w:t>
      </w:r>
      <w:proofErr w:type="spellStart"/>
      <w:r w:rsidRPr="00852B7E">
        <w:rPr>
          <w:sz w:val="16"/>
        </w:rPr>
        <w:t>ations</w:t>
      </w:r>
      <w:proofErr w:type="spellEnd"/>
      <w:r w:rsidRPr="00852B7E">
        <w:rPr>
          <w:sz w:val="16"/>
        </w:rPr>
        <w:t xml:space="preserve"> akin to Alfred North Whitehead’s “fallacy of misplaced concreteness.” 54 Yet that looseness, Timothy </w:t>
      </w:r>
      <w:proofErr w:type="spellStart"/>
      <w:r w:rsidRPr="00852B7E">
        <w:rPr>
          <w:sz w:val="16"/>
        </w:rPr>
        <w:t>Bewes</w:t>
      </w:r>
      <w:proofErr w:type="spellEnd"/>
      <w:r w:rsidRPr="00852B7E">
        <w:rPr>
          <w:sz w:val="16"/>
        </w:rPr>
        <w:t xml:space="preserve"> has recently noted, has an ironic eff </w:t>
      </w:r>
      <w:proofErr w:type="spellStart"/>
      <w:r w:rsidRPr="00852B7E">
        <w:rPr>
          <w:sz w:val="16"/>
        </w:rPr>
        <w:t>ect</w:t>
      </w:r>
      <w:proofErr w:type="spellEnd"/>
      <w:r w:rsidRPr="00852B7E">
        <w:rPr>
          <w:sz w:val="16"/>
        </w:rPr>
        <w:t xml:space="preserve">: it renders the term “susceptible to the problem it denotes”; </w:t>
      </w:r>
      <w:proofErr w:type="spellStart"/>
      <w:r w:rsidRPr="00852B7E">
        <w:rPr>
          <w:sz w:val="16"/>
        </w:rPr>
        <w:t>reifi</w:t>
      </w:r>
      <w:proofErr w:type="spellEnd"/>
      <w:r w:rsidRPr="00852B7E">
        <w:rPr>
          <w:sz w:val="16"/>
        </w:rPr>
        <w:t xml:space="preserve"> cation takes on precisely the sort of </w:t>
      </w:r>
      <w:proofErr w:type="spellStart"/>
      <w:r w:rsidRPr="00852B7E">
        <w:rPr>
          <w:sz w:val="16"/>
        </w:rPr>
        <w:t>pseudoscientifi</w:t>
      </w:r>
      <w:proofErr w:type="spellEnd"/>
      <w:r w:rsidRPr="00852B7E">
        <w:rPr>
          <w:sz w:val="16"/>
        </w:rPr>
        <w:t xml:space="preserve"> c agency that its promulgators ostensibly meant to critique. 55 Here, </w:t>
      </w:r>
      <w:r w:rsidRPr="00BA31B0">
        <w:rPr>
          <w:highlight w:val="cyan"/>
          <w:u w:val="single"/>
        </w:rPr>
        <w:t>reification is</w:t>
      </w:r>
      <w:r w:rsidRPr="00852B7E">
        <w:rPr>
          <w:u w:val="single"/>
        </w:rPr>
        <w:t xml:space="preserve"> construed as a highly particular kind of </w:t>
      </w:r>
      <w:r w:rsidRPr="00BA31B0">
        <w:rPr>
          <w:highlight w:val="cyan"/>
          <w:u w:val="single"/>
        </w:rPr>
        <w:t>forgetting</w:t>
      </w:r>
      <w:r w:rsidRPr="00852B7E">
        <w:rPr>
          <w:u w:val="single"/>
        </w:rPr>
        <w:t xml:space="preserve">: of the </w:t>
      </w:r>
      <w:r w:rsidRPr="00BA31B0">
        <w:rPr>
          <w:highlight w:val="cyan"/>
          <w:u w:val="single"/>
        </w:rPr>
        <w:t>distinction between theoretical concepts</w:t>
      </w:r>
      <w:r w:rsidRPr="00852B7E">
        <w:rPr>
          <w:u w:val="single"/>
        </w:rPr>
        <w:t xml:space="preserve"> </w:t>
      </w:r>
      <w:r w:rsidRPr="00BA31B0">
        <w:rPr>
          <w:highlight w:val="cyan"/>
          <w:u w:val="single"/>
        </w:rPr>
        <w:t>and the real-world</w:t>
      </w:r>
      <w:r w:rsidRPr="00852B7E">
        <w:rPr>
          <w:u w:val="single"/>
        </w:rPr>
        <w:t xml:space="preserve"> things they mean to describe or to which they refer</w:t>
      </w:r>
      <w:r w:rsidRPr="00852B7E">
        <w:rPr>
          <w:sz w:val="16"/>
        </w:rPr>
        <w:t xml:space="preserve">. 56 </w:t>
      </w:r>
      <w:r w:rsidRPr="00852B7E">
        <w:rPr>
          <w:u w:val="single"/>
        </w:rPr>
        <w:t>All theory</w:t>
      </w:r>
      <w:r w:rsidRPr="00852B7E">
        <w:rPr>
          <w:sz w:val="16"/>
        </w:rPr>
        <w:t>—including this one—</w:t>
      </w:r>
      <w:r w:rsidRPr="00852B7E">
        <w:rPr>
          <w:u w:val="single"/>
        </w:rPr>
        <w:t xml:space="preserve">relies to some degree on such forgetting, as it inheres in the particular ways in which the former can, and cannot, adequately describe the latter. Yet that forgetting has a distinctive chain of potential analytical and normative effects. </w:t>
      </w:r>
      <w:r w:rsidRPr="00A668D3">
        <w:rPr>
          <w:rStyle w:val="Emphasis"/>
        </w:rPr>
        <w:t xml:space="preserve">The </w:t>
      </w:r>
      <w:r w:rsidRPr="00A668D3">
        <w:rPr>
          <w:rStyle w:val="Emphasis"/>
          <w:highlight w:val="cyan"/>
        </w:rPr>
        <w:t>sanctity of</w:t>
      </w:r>
      <w:r w:rsidRPr="00A668D3">
        <w:rPr>
          <w:rStyle w:val="Emphasis"/>
        </w:rPr>
        <w:t xml:space="preserve"> sentient </w:t>
      </w:r>
      <w:r w:rsidRPr="00A668D3">
        <w:rPr>
          <w:rStyle w:val="Emphasis"/>
          <w:highlight w:val="cyan"/>
        </w:rPr>
        <w:t>life is frequently a</w:t>
      </w:r>
      <w:r w:rsidRPr="00A668D3">
        <w:rPr>
          <w:rStyle w:val="Emphasis"/>
        </w:rPr>
        <w:t xml:space="preserve">n unintended </w:t>
      </w:r>
      <w:r w:rsidRPr="00A668D3">
        <w:rPr>
          <w:rStyle w:val="Emphasis"/>
          <w:highlight w:val="cyan"/>
        </w:rPr>
        <w:t>casualty</w:t>
      </w:r>
      <w:r w:rsidRPr="00A668D3">
        <w:rPr>
          <w:rStyle w:val="Emphasis"/>
        </w:rPr>
        <w:t xml:space="preserve"> of it; left to its own devices, </w:t>
      </w:r>
      <w:r w:rsidRPr="00A668D3">
        <w:rPr>
          <w:rStyle w:val="Emphasis"/>
          <w:highlight w:val="cyan"/>
        </w:rPr>
        <w:t>reification “thingifies” sentient beings</w:t>
      </w:r>
      <w:r w:rsidRPr="00A668D3">
        <w:rPr>
          <w:rStyle w:val="Emphasis"/>
        </w:rPr>
        <w:t>, blurring the moral separations traditionally made between them and inanimate objects</w:t>
      </w:r>
      <w:r w:rsidRPr="00852B7E">
        <w:rPr>
          <w:sz w:val="16"/>
        </w:rPr>
        <w:t xml:space="preserve">. Th e same intellectual process that transforms a stand of trees into lumber or a hilltop into coal—that is, transforms them into fungible commodities or factors in economic production—can transform human beings as well: men and women become labor in economic terms or force assets in military-strategic ones. Th e “instruments or means of thought,” initially meant to pave the road to human betterment, thereby “become independent of the purpose of thought.” </w:t>
      </w:r>
      <w:r w:rsidRPr="00BA31B0">
        <w:rPr>
          <w:sz w:val="16"/>
          <w:szCs w:val="16"/>
        </w:rPr>
        <w:t xml:space="preserve">57 </w:t>
      </w:r>
      <w:r w:rsidRPr="00BA31B0">
        <w:rPr>
          <w:highlight w:val="cyan"/>
          <w:u w:val="single"/>
        </w:rPr>
        <w:t>This</w:t>
      </w:r>
      <w:r w:rsidRPr="00852B7E">
        <w:rPr>
          <w:u w:val="single"/>
        </w:rPr>
        <w:t xml:space="preserve"> process of forgetting </w:t>
      </w:r>
      <w:r w:rsidRPr="00BA31B0">
        <w:rPr>
          <w:highlight w:val="cyan"/>
          <w:u w:val="single"/>
        </w:rPr>
        <w:t>has distinctive consequences for IR</w:t>
      </w:r>
      <w:r w:rsidRPr="00852B7E">
        <w:rPr>
          <w:u w:val="single"/>
        </w:rPr>
        <w:t xml:space="preserve">, given the vocation earlier described for it. </w:t>
      </w:r>
      <w:r w:rsidRPr="00A668D3">
        <w:rPr>
          <w:rStyle w:val="Emphasis"/>
        </w:rPr>
        <w:t xml:space="preserve">Theory’s reliance on reification suggests that </w:t>
      </w:r>
      <w:r w:rsidRPr="00A668D3">
        <w:rPr>
          <w:rStyle w:val="Emphasis"/>
          <w:highlight w:val="cyan"/>
        </w:rPr>
        <w:t>theorists are not merely describing the world when they fit complex events into paradigmatic research traditions</w:t>
      </w:r>
      <w:r w:rsidRPr="00A668D3">
        <w:rPr>
          <w:rStyle w:val="Emphasis"/>
        </w:rPr>
        <w:t xml:space="preserve">. Rather, </w:t>
      </w:r>
      <w:r w:rsidRPr="00A668D3">
        <w:rPr>
          <w:rStyle w:val="Emphasis"/>
          <w:highlight w:val="cyan"/>
        </w:rPr>
        <w:t>they are redacting it</w:t>
      </w:r>
      <w:r w:rsidRPr="00852B7E">
        <w:rPr>
          <w:sz w:val="16"/>
        </w:rPr>
        <w:t>. As King, Keohane, and Verba observe: Even the most comprehensive description done by the best cultural interpreters with the most detailed contextual understanding will drastically simplify, reify, and reduce the reality that has been observed</w:t>
      </w:r>
      <w:proofErr w:type="gramStart"/>
      <w:r w:rsidRPr="00852B7E">
        <w:rPr>
          <w:sz w:val="16"/>
        </w:rPr>
        <w:t>. . . .</w:t>
      </w:r>
      <w:proofErr w:type="gramEnd"/>
      <w:r w:rsidRPr="00852B7E">
        <w:rPr>
          <w:sz w:val="16"/>
        </w:rPr>
        <w:t xml:space="preserve"> No description, no matter how thick . . . comes close to capturing the full “blooming and buzzing” reality of the world. 58 </w:t>
      </w:r>
      <w:r w:rsidRPr="00BA31B0">
        <w:rPr>
          <w:highlight w:val="cyan"/>
          <w:u w:val="single"/>
        </w:rPr>
        <w:t>Given</w:t>
      </w:r>
      <w:r w:rsidRPr="00852B7E">
        <w:rPr>
          <w:u w:val="single"/>
        </w:rPr>
        <w:t xml:space="preserve"> the </w:t>
      </w:r>
      <w:r w:rsidRPr="00BA31B0">
        <w:rPr>
          <w:highlight w:val="cyan"/>
          <w:u w:val="single"/>
        </w:rPr>
        <w:t>proximity of IR’s policy analyses to</w:t>
      </w:r>
      <w:r w:rsidRPr="00BA31B0">
        <w:rPr>
          <w:u w:val="single"/>
        </w:rPr>
        <w:t xml:space="preserve"> the use of </w:t>
      </w:r>
      <w:r w:rsidRPr="00BA31B0">
        <w:rPr>
          <w:highlight w:val="cyan"/>
          <w:u w:val="single"/>
        </w:rPr>
        <w:t>extreme and deadly force</w:t>
      </w:r>
      <w:r w:rsidRPr="00852B7E">
        <w:rPr>
          <w:u w:val="single"/>
        </w:rPr>
        <w:t xml:space="preserve">, </w:t>
      </w:r>
      <w:r w:rsidRPr="00BA31B0">
        <w:rPr>
          <w:highlight w:val="cyan"/>
          <w:u w:val="single"/>
        </w:rPr>
        <w:t>this</w:t>
      </w:r>
      <w:r w:rsidRPr="00852B7E">
        <w:rPr>
          <w:u w:val="single"/>
        </w:rPr>
        <w:t xml:space="preserve"> reliance upon “drastic simplification and reduction” </w:t>
      </w:r>
      <w:r w:rsidRPr="00BA31B0">
        <w:rPr>
          <w:highlight w:val="cyan"/>
          <w:u w:val="single"/>
        </w:rPr>
        <w:t>presents a dilemma</w:t>
      </w:r>
      <w:r w:rsidRPr="00852B7E">
        <w:rPr>
          <w:sz w:val="16"/>
        </w:rPr>
        <w:t xml:space="preserve">. 59 Without it, there would be no hope of creating practical knowledge, no hope of intelligently stewarding a world that presents real and abiding challenges. 60 Yet </w:t>
      </w:r>
      <w:r w:rsidRPr="00852B7E">
        <w:rPr>
          <w:u w:val="single"/>
        </w:rPr>
        <w:t>with it, one risks naturalizing the ontological assumptions of particular fact-value traditions and their derived scholarly research programs, such that these take on an “objective” imprimatur</w:t>
      </w:r>
      <w:r w:rsidRPr="00852B7E">
        <w:rPr>
          <w:sz w:val="16"/>
        </w:rPr>
        <w:t xml:space="preserve">. </w:t>
      </w:r>
      <w:r w:rsidRPr="00852B7E">
        <w:rPr>
          <w:u w:val="single"/>
        </w:rPr>
        <w:t xml:space="preserve">Theory, it would seem, can live neither with </w:t>
      </w:r>
      <w:proofErr w:type="spellStart"/>
      <w:r w:rsidRPr="00852B7E">
        <w:rPr>
          <w:u w:val="single"/>
        </w:rPr>
        <w:t>reifi</w:t>
      </w:r>
      <w:proofErr w:type="spellEnd"/>
      <w:r w:rsidRPr="00852B7E">
        <w:rPr>
          <w:u w:val="single"/>
        </w:rPr>
        <w:t xml:space="preserve"> cation nor without it. Some mode of managing or checking its effects must therefore be found, if IR’s historic vocation is to be made good upon</w:t>
      </w:r>
      <w:r w:rsidRPr="00852B7E">
        <w:rPr>
          <w:sz w:val="16"/>
        </w:rPr>
        <w:t>.</w:t>
      </w:r>
    </w:p>
    <w:p w14:paraId="452A735A" w14:textId="77777777" w:rsidR="00E10BD1" w:rsidRPr="00BA31B0" w:rsidRDefault="00E10BD1" w:rsidP="00E10BD1">
      <w:pPr>
        <w:pStyle w:val="Heading4"/>
      </w:pPr>
      <w:r>
        <w:t xml:space="preserve">The burden of proof for any </w:t>
      </w:r>
      <w:r>
        <w:rPr>
          <w:u w:val="single"/>
        </w:rPr>
        <w:t>ostensibly critical</w:t>
      </w:r>
      <w:r>
        <w:t xml:space="preserve"> theory of international relations lies in demonstrating self-reflexivity – totalizing emancipatory critiques </w:t>
      </w:r>
      <w:r>
        <w:rPr>
          <w:u w:val="single"/>
        </w:rPr>
        <w:t>miss the mark</w:t>
      </w:r>
      <w:r>
        <w:t xml:space="preserve"> and </w:t>
      </w:r>
      <w:r>
        <w:rPr>
          <w:u w:val="single"/>
        </w:rPr>
        <w:t>recreate oppression</w:t>
      </w:r>
      <w:r>
        <w:t xml:space="preserve">. Viewing IR through </w:t>
      </w:r>
      <w:r>
        <w:rPr>
          <w:u w:val="single"/>
        </w:rPr>
        <w:t>multiple lenses</w:t>
      </w:r>
      <w:r>
        <w:t xml:space="preserve"> at the same time is the solution.</w:t>
      </w:r>
    </w:p>
    <w:p w14:paraId="08981DC3" w14:textId="77777777" w:rsidR="00E10BD1" w:rsidRPr="00E07AA7" w:rsidRDefault="00E10BD1" w:rsidP="00E10BD1">
      <w:pPr>
        <w:rPr>
          <w:shd w:val="clear" w:color="auto" w:fill="FFFFFF"/>
        </w:rPr>
      </w:pPr>
      <w:r>
        <w:rPr>
          <w:b/>
          <w:bCs/>
          <w:sz w:val="26"/>
          <w:szCs w:val="26"/>
        </w:rPr>
        <w:t xml:space="preserve">Levine </w:t>
      </w:r>
      <w:r w:rsidRPr="003C6EBB">
        <w:rPr>
          <w:b/>
          <w:bCs/>
          <w:color w:val="2A2A2A"/>
          <w:sz w:val="26"/>
          <w:szCs w:val="26"/>
          <w:shd w:val="clear" w:color="auto" w:fill="FFFFFF"/>
        </w:rPr>
        <w:t>12</w:t>
      </w:r>
      <w:r>
        <w:rPr>
          <w:b/>
          <w:bCs/>
          <w:color w:val="2A2A2A"/>
          <w:sz w:val="26"/>
          <w:szCs w:val="26"/>
          <w:shd w:val="clear" w:color="auto" w:fill="FFFFFF"/>
        </w:rPr>
        <w:t xml:space="preserve"> </w:t>
      </w:r>
      <w:r w:rsidRPr="00E07AA7">
        <w:rPr>
          <w:shd w:val="clear" w:color="auto" w:fill="FFFFFF"/>
        </w:rPr>
        <w:t xml:space="preserve">[Daniel Levine, prof. political science, emeritus, @ University of Michigan, October 2012, </w:t>
      </w:r>
      <w:r w:rsidRPr="00E07AA7">
        <w:rPr>
          <w:i/>
          <w:iCs/>
          <w:shd w:val="clear" w:color="auto" w:fill="FFFFFF"/>
        </w:rPr>
        <w:t>Recovering International Relations: The Promise of Sustainable Critique</w:t>
      </w:r>
      <w:r w:rsidRPr="00E07AA7">
        <w:rPr>
          <w:shd w:val="clear" w:color="auto" w:fill="FFFFFF"/>
        </w:rPr>
        <w:t xml:space="preserve">, Oxford </w:t>
      </w:r>
      <w:proofErr w:type="gramStart"/>
      <w:r w:rsidRPr="00E07AA7">
        <w:rPr>
          <w:shd w:val="clear" w:color="auto" w:fill="FFFFFF"/>
        </w:rPr>
        <w:t>UP ;</w:t>
      </w:r>
      <w:proofErr w:type="gramEnd"/>
      <w:r w:rsidRPr="00E07AA7">
        <w:rPr>
          <w:shd w:val="clear" w:color="auto" w:fill="FFFFFF"/>
        </w:rPr>
        <w:t xml:space="preserve"> 7/17 EB]</w:t>
      </w:r>
    </w:p>
    <w:p w14:paraId="4EBA820E" w14:textId="77777777" w:rsidR="00E10BD1" w:rsidRDefault="00E10BD1" w:rsidP="00E10BD1">
      <w:pPr>
        <w:rPr>
          <w:b/>
          <w:bCs/>
          <w:sz w:val="16"/>
          <w:szCs w:val="16"/>
          <w:shd w:val="clear" w:color="auto" w:fill="FFFFFF"/>
        </w:rPr>
      </w:pPr>
      <w:r>
        <w:rPr>
          <w:b/>
          <w:bCs/>
          <w:sz w:val="16"/>
          <w:szCs w:val="16"/>
          <w:shd w:val="clear" w:color="auto" w:fill="FFFFFF"/>
        </w:rPr>
        <w:t>CSS = Critical Security Studies</w:t>
      </w:r>
    </w:p>
    <w:p w14:paraId="641C201C" w14:textId="77777777" w:rsidR="00E10BD1" w:rsidRPr="003B07D4" w:rsidRDefault="00E10BD1" w:rsidP="00E10BD1">
      <w:pPr>
        <w:rPr>
          <w:sz w:val="26"/>
          <w:szCs w:val="26"/>
        </w:rPr>
      </w:pPr>
      <w:r>
        <w:rPr>
          <w:b/>
          <w:bCs/>
          <w:sz w:val="16"/>
          <w:szCs w:val="16"/>
          <w:shd w:val="clear" w:color="auto" w:fill="FFFFFF"/>
        </w:rPr>
        <w:t>CIRT = Critical IR Theory</w:t>
      </w:r>
    </w:p>
    <w:p w14:paraId="2608C7E3" w14:textId="77777777" w:rsidR="00E10BD1" w:rsidRPr="008E1287" w:rsidRDefault="00E10BD1" w:rsidP="00E10BD1">
      <w:pPr>
        <w:rPr>
          <w:sz w:val="16"/>
        </w:rPr>
      </w:pPr>
      <w:r w:rsidRPr="00791437">
        <w:rPr>
          <w:sz w:val="16"/>
        </w:rPr>
        <w:t xml:space="preserve">The notion of sustainable critique, as set out previously, derives from a sensibility with its roots in Frankfurt School social theory. It is not the only application of such theory to IR. </w:t>
      </w:r>
      <w:r w:rsidRPr="003B07D4">
        <w:rPr>
          <w:u w:val="single"/>
        </w:rPr>
        <w:t>Over some three decades</w:t>
      </w:r>
      <w:r w:rsidRPr="00791437">
        <w:rPr>
          <w:sz w:val="16"/>
        </w:rPr>
        <w:t xml:space="preserve">, the </w:t>
      </w:r>
      <w:r w:rsidRPr="00BA31B0">
        <w:rPr>
          <w:highlight w:val="cyan"/>
          <w:u w:val="single"/>
        </w:rPr>
        <w:t>scholars of</w:t>
      </w:r>
      <w:r w:rsidRPr="00791437">
        <w:rPr>
          <w:sz w:val="16"/>
        </w:rPr>
        <w:t xml:space="preserve"> </w:t>
      </w:r>
      <w:r w:rsidRPr="003B07D4">
        <w:rPr>
          <w:u w:val="single"/>
        </w:rPr>
        <w:t>the “Welsh school” of</w:t>
      </w:r>
      <w:r w:rsidRPr="00791437">
        <w:rPr>
          <w:sz w:val="16"/>
        </w:rPr>
        <w:t xml:space="preserve"> </w:t>
      </w:r>
      <w:r w:rsidRPr="00BA31B0">
        <w:rPr>
          <w:highlight w:val="cyan"/>
          <w:u w:val="single"/>
        </w:rPr>
        <w:t>critical security studies</w:t>
      </w:r>
      <w:r w:rsidRPr="00791437">
        <w:rPr>
          <w:sz w:val="16"/>
        </w:rPr>
        <w:t xml:space="preserve"> (CSS)—among others, Andrew Linklater, Richard Wyn Jones, Ken Booth, and Steve Smith—</w:t>
      </w:r>
      <w:r w:rsidRPr="00BA31B0">
        <w:rPr>
          <w:highlight w:val="cyan"/>
          <w:u w:val="single"/>
        </w:rPr>
        <w:t>have developed an innovative approach to normative IR theory</w:t>
      </w:r>
      <w:r w:rsidRPr="003B07D4">
        <w:rPr>
          <w:u w:val="single"/>
        </w:rPr>
        <w:t xml:space="preserve"> that brings insights drawn from this same tradition, together with “English school” IR</w:t>
      </w:r>
      <w:r w:rsidRPr="00791437">
        <w:rPr>
          <w:sz w:val="16"/>
        </w:rPr>
        <w:t xml:space="preserve">. 2 </w:t>
      </w:r>
      <w:r w:rsidRPr="003B07D4">
        <w:rPr>
          <w:u w:val="single"/>
        </w:rPr>
        <w:t xml:space="preserve">At the same time, a wider approach to </w:t>
      </w:r>
      <w:r w:rsidRPr="00BA31B0">
        <w:rPr>
          <w:highlight w:val="cyan"/>
          <w:u w:val="single"/>
        </w:rPr>
        <w:t>critical IR theory</w:t>
      </w:r>
      <w:r w:rsidRPr="003B07D4">
        <w:rPr>
          <w:u w:val="single"/>
        </w:rPr>
        <w:t xml:space="preserve"> (CIRT) </w:t>
      </w:r>
      <w:r w:rsidRPr="00BA31B0">
        <w:rPr>
          <w:highlight w:val="cyan"/>
          <w:u w:val="single"/>
        </w:rPr>
        <w:t>has drawn heavily on</w:t>
      </w:r>
      <w:r w:rsidRPr="003B07D4">
        <w:rPr>
          <w:u w:val="single"/>
        </w:rPr>
        <w:t xml:space="preserve"> the work of Jürgen </w:t>
      </w:r>
      <w:r w:rsidRPr="00BA31B0">
        <w:rPr>
          <w:highlight w:val="cyan"/>
          <w:u w:val="single"/>
        </w:rPr>
        <w:t>Habermas</w:t>
      </w:r>
      <w:r w:rsidRPr="003B07D4">
        <w:rPr>
          <w:u w:val="single"/>
        </w:rPr>
        <w:t xml:space="preserve">, Max </w:t>
      </w:r>
      <w:r w:rsidRPr="00BA31B0">
        <w:rPr>
          <w:highlight w:val="cyan"/>
          <w:u w:val="single"/>
        </w:rPr>
        <w:t>Horkheimer</w:t>
      </w:r>
      <w:r w:rsidRPr="003B07D4">
        <w:rPr>
          <w:u w:val="single"/>
        </w:rPr>
        <w:t>, Ulrich Beck, and others</w:t>
      </w:r>
      <w:r w:rsidRPr="00791437">
        <w:rPr>
          <w:sz w:val="16"/>
        </w:rPr>
        <w:t xml:space="preserve">. 3 Yet </w:t>
      </w:r>
      <w:r w:rsidRPr="003B07D4">
        <w:rPr>
          <w:u w:val="single"/>
        </w:rPr>
        <w:t>despite distinct overlaps in foundational literature and scholarly sensibility, sustainable critique differs markedly from these earlier appropriations both in its normative commitments and in its understanding of the work of theory</w:t>
      </w:r>
      <w:r w:rsidRPr="00791437">
        <w:rPr>
          <w:sz w:val="16"/>
        </w:rPr>
        <w:t xml:space="preserve">. Th e goal of this chapter is to set out these differences. Th e main thrust of the argument can be </w:t>
      </w:r>
      <w:proofErr w:type="spellStart"/>
      <w:r w:rsidRPr="00791437">
        <w:rPr>
          <w:sz w:val="16"/>
        </w:rPr>
        <w:t>briefl</w:t>
      </w:r>
      <w:proofErr w:type="spellEnd"/>
      <w:r w:rsidRPr="00791437">
        <w:rPr>
          <w:sz w:val="16"/>
        </w:rPr>
        <w:t xml:space="preserve"> y summarized: </w:t>
      </w:r>
      <w:r w:rsidRPr="00A668D3">
        <w:rPr>
          <w:rStyle w:val="Emphasis"/>
          <w:highlight w:val="cyan"/>
        </w:rPr>
        <w:t>while CSS and CIRT use critique as a means, the present work holds it to be an end in itself</w:t>
      </w:r>
      <w:r w:rsidRPr="00791437">
        <w:rPr>
          <w:sz w:val="16"/>
        </w:rPr>
        <w:t xml:space="preserve">. </w:t>
      </w:r>
      <w:r w:rsidRPr="003B07D4">
        <w:rPr>
          <w:u w:val="single"/>
        </w:rPr>
        <w:t xml:space="preserve">Sustainable critique mistrusts </w:t>
      </w:r>
      <w:proofErr w:type="gramStart"/>
      <w:r w:rsidRPr="003B07D4">
        <w:rPr>
          <w:u w:val="single"/>
        </w:rPr>
        <w:t>claims</w:t>
      </w:r>
      <w:proofErr w:type="gramEnd"/>
      <w:r w:rsidRPr="003B07D4">
        <w:rPr>
          <w:u w:val="single"/>
        </w:rPr>
        <w:t xml:space="preserve"> that, when thoroughly vetted and ontologically </w:t>
      </w:r>
      <w:proofErr w:type="spellStart"/>
      <w:r w:rsidRPr="003B07D4">
        <w:rPr>
          <w:u w:val="single"/>
        </w:rPr>
        <w:t>regrounded</w:t>
      </w:r>
      <w:proofErr w:type="spellEnd"/>
      <w:r w:rsidRPr="003B07D4">
        <w:rPr>
          <w:u w:val="single"/>
        </w:rPr>
        <w:t>, oppression-free theories can be reliably distilled out of positive ethical principles</w:t>
      </w:r>
      <w:r w:rsidRPr="00791437">
        <w:rPr>
          <w:sz w:val="16"/>
        </w:rPr>
        <w:t xml:space="preserve">. Recalling the discussion in the previous chapter, </w:t>
      </w:r>
      <w:r w:rsidRPr="00BA31B0">
        <w:rPr>
          <w:highlight w:val="cyan"/>
          <w:u w:val="single"/>
        </w:rPr>
        <w:t>theorists</w:t>
      </w:r>
      <w:r w:rsidRPr="00791437">
        <w:rPr>
          <w:sz w:val="16"/>
        </w:rPr>
        <w:t xml:space="preserve"> like Robert Cox, Linklater, Booth, and Wyn Jones </w:t>
      </w:r>
      <w:r w:rsidRPr="00BA31B0">
        <w:rPr>
          <w:highlight w:val="cyan"/>
          <w:u w:val="single"/>
        </w:rPr>
        <w:t xml:space="preserve">use critique </w:t>
      </w:r>
      <w:proofErr w:type="gramStart"/>
      <w:r w:rsidRPr="00BA31B0">
        <w:rPr>
          <w:highlight w:val="cyan"/>
          <w:u w:val="single"/>
        </w:rPr>
        <w:t>normatively</w:t>
      </w:r>
      <w:r w:rsidRPr="003B07D4">
        <w:rPr>
          <w:u w:val="single"/>
        </w:rPr>
        <w:t xml:space="preserve"> :</w:t>
      </w:r>
      <w:proofErr w:type="gramEnd"/>
      <w:r w:rsidRPr="003B07D4">
        <w:rPr>
          <w:u w:val="single"/>
        </w:rPr>
        <w:t xml:space="preserve"> </w:t>
      </w:r>
      <w:r w:rsidRPr="00BA31B0">
        <w:rPr>
          <w:highlight w:val="cyan"/>
          <w:u w:val="single"/>
        </w:rPr>
        <w:t>as mode of conceptual debunking</w:t>
      </w:r>
      <w:r w:rsidRPr="003B07D4">
        <w:rPr>
          <w:u w:val="single"/>
        </w:rPr>
        <w:t xml:space="preserve"> </w:t>
      </w:r>
      <w:r w:rsidRPr="00BA31B0">
        <w:rPr>
          <w:highlight w:val="cyan"/>
          <w:u w:val="single"/>
        </w:rPr>
        <w:t>meant to clear</w:t>
      </w:r>
      <w:r w:rsidRPr="003B07D4">
        <w:rPr>
          <w:u w:val="single"/>
        </w:rPr>
        <w:t xml:space="preserve"> the theoretical </w:t>
      </w:r>
      <w:r w:rsidRPr="00BA31B0">
        <w:rPr>
          <w:highlight w:val="cyan"/>
          <w:u w:val="single"/>
        </w:rPr>
        <w:t>ground for</w:t>
      </w:r>
      <w:r w:rsidRPr="003B07D4">
        <w:rPr>
          <w:u w:val="single"/>
        </w:rPr>
        <w:t xml:space="preserve"> a body of </w:t>
      </w:r>
      <w:r w:rsidRPr="00BA31B0">
        <w:rPr>
          <w:highlight w:val="cyan"/>
          <w:u w:val="single"/>
        </w:rPr>
        <w:t>theory rooted in</w:t>
      </w:r>
      <w:r w:rsidRPr="003B07D4">
        <w:rPr>
          <w:u w:val="single"/>
        </w:rPr>
        <w:t xml:space="preserve"> alternative notions of progress and </w:t>
      </w:r>
      <w:r w:rsidRPr="00BA31B0">
        <w:rPr>
          <w:highlight w:val="cyan"/>
          <w:u w:val="single"/>
        </w:rPr>
        <w:t>emancipation</w:t>
      </w:r>
      <w:r w:rsidRPr="00791437">
        <w:rPr>
          <w:sz w:val="16"/>
        </w:rPr>
        <w:t>. For its part,</w:t>
      </w:r>
      <w:r w:rsidRPr="003B07D4">
        <w:rPr>
          <w:u w:val="single"/>
        </w:rPr>
        <w:t xml:space="preserve"> </w:t>
      </w:r>
      <w:r w:rsidRPr="00BA31B0">
        <w:rPr>
          <w:highlight w:val="cyan"/>
          <w:u w:val="single"/>
        </w:rPr>
        <w:t>sustainable critique regards these</w:t>
      </w:r>
      <w:r w:rsidRPr="003B07D4">
        <w:rPr>
          <w:u w:val="single"/>
        </w:rPr>
        <w:t xml:space="preserve"> alternative notions </w:t>
      </w:r>
      <w:r w:rsidRPr="00BA31B0">
        <w:rPr>
          <w:highlight w:val="cyan"/>
          <w:u w:val="single"/>
        </w:rPr>
        <w:t>as</w:t>
      </w:r>
      <w:r w:rsidRPr="003B07D4">
        <w:rPr>
          <w:u w:val="single"/>
        </w:rPr>
        <w:t xml:space="preserve"> comprising simply </w:t>
      </w:r>
      <w:r w:rsidRPr="00BA31B0">
        <w:rPr>
          <w:highlight w:val="cyan"/>
          <w:u w:val="single"/>
        </w:rPr>
        <w:t>one more fact-value tradition</w:t>
      </w:r>
      <w:r w:rsidRPr="003B07D4">
        <w:rPr>
          <w:u w:val="single"/>
        </w:rPr>
        <w:t>: no less reliant upon reification than any other, and hence no less needful of chastening</w:t>
      </w:r>
      <w:r w:rsidRPr="00791437">
        <w:rPr>
          <w:sz w:val="16"/>
        </w:rPr>
        <w:t xml:space="preserve">. It holds further that </w:t>
      </w:r>
      <w:r w:rsidRPr="00BA31B0">
        <w:rPr>
          <w:highlight w:val="cyan"/>
          <w:u w:val="single"/>
        </w:rPr>
        <w:t>the burden of proof for any ostensibly critical theory</w:t>
      </w:r>
      <w:r w:rsidRPr="00791437">
        <w:rPr>
          <w:sz w:val="16"/>
        </w:rPr>
        <w:t>—and all the more so for one cast in the historic vocation of IR—</w:t>
      </w:r>
      <w:r w:rsidRPr="00BA31B0">
        <w:rPr>
          <w:highlight w:val="cyan"/>
          <w:u w:val="single"/>
        </w:rPr>
        <w:t>lies in showing that it can remain sufficiently reflexive</w:t>
      </w:r>
      <w:r w:rsidRPr="003B07D4">
        <w:rPr>
          <w:u w:val="single"/>
        </w:rPr>
        <w:t xml:space="preserve"> to check the effects of those reifications and their potential to congeal into their own alternative future forms of oppression</w:t>
      </w:r>
      <w:r w:rsidRPr="00A668D3">
        <w:rPr>
          <w:rStyle w:val="Emphasis"/>
        </w:rPr>
        <w:t xml:space="preserve">. </w:t>
      </w:r>
      <w:r w:rsidRPr="00A668D3">
        <w:rPr>
          <w:rStyle w:val="Emphasis"/>
          <w:highlight w:val="cyan"/>
        </w:rPr>
        <w:t>This</w:t>
      </w:r>
      <w:r w:rsidRPr="00A668D3">
        <w:rPr>
          <w:rStyle w:val="Emphasis"/>
        </w:rPr>
        <w:t xml:space="preserve"> </w:t>
      </w:r>
      <w:r w:rsidRPr="00A668D3">
        <w:rPr>
          <w:rStyle w:val="Emphasis"/>
          <w:highlight w:val="cyan"/>
        </w:rPr>
        <w:t>CSS and CIRT have not done</w:t>
      </w:r>
      <w:r w:rsidRPr="00791437">
        <w:rPr>
          <w:sz w:val="16"/>
        </w:rPr>
        <w:t xml:space="preserve">. Chastened reason thus regards their appropriations of Frankfurt School social theory with much the same ambivalence that “classical” realists like Morgenthau regarded the innovations of neorealism: with appreciation for what is kindred and unease over what is elided. </w:t>
      </w:r>
      <w:r w:rsidRPr="003B07D4">
        <w:rPr>
          <w:u w:val="single"/>
        </w:rPr>
        <w:t>To say this is not to deny the important inroads that CSS and CIRT have made in “disrupt[</w:t>
      </w:r>
      <w:proofErr w:type="spellStart"/>
      <w:r w:rsidRPr="003B07D4">
        <w:rPr>
          <w:u w:val="single"/>
        </w:rPr>
        <w:t>ing</w:t>
      </w:r>
      <w:proofErr w:type="spellEnd"/>
      <w:r w:rsidRPr="003B07D4">
        <w:rPr>
          <w:u w:val="single"/>
        </w:rPr>
        <w:t>] some of the complacency of professors of International Relations</w:t>
      </w:r>
      <w:r w:rsidRPr="00791437">
        <w:rPr>
          <w:sz w:val="16"/>
        </w:rPr>
        <w:t xml:space="preserve">.” 4 Yet </w:t>
      </w:r>
      <w:r w:rsidRPr="003B07D4">
        <w:rPr>
          <w:u w:val="single"/>
        </w:rPr>
        <w:t>this success has come at a price. Critical theory in IR and critical security studies seem unable to move past these initial successes to preserve the necessary self-reflexivity that is the hallmark of Adorno’s critique of reification</w:t>
      </w:r>
      <w:r w:rsidRPr="00791437">
        <w:rPr>
          <w:sz w:val="16"/>
        </w:rPr>
        <w:t xml:space="preserve">. As Radmila Nakarada has argued more generally, </w:t>
      </w:r>
      <w:r w:rsidRPr="00A668D3">
        <w:rPr>
          <w:rStyle w:val="Emphasis"/>
        </w:rPr>
        <w:t xml:space="preserve">contemporary </w:t>
      </w:r>
      <w:r w:rsidRPr="00A668D3">
        <w:rPr>
          <w:rStyle w:val="Emphasis"/>
          <w:highlight w:val="cyan"/>
        </w:rPr>
        <w:t>critical IR theory remains</w:t>
      </w:r>
      <w:r w:rsidRPr="00A668D3">
        <w:rPr>
          <w:rStyle w:val="Emphasis"/>
        </w:rPr>
        <w:t xml:space="preserve"> of “uncertain reach”—</w:t>
      </w:r>
      <w:r w:rsidRPr="00A668D3">
        <w:rPr>
          <w:rStyle w:val="Emphasis"/>
          <w:highlight w:val="cyan"/>
        </w:rPr>
        <w:t xml:space="preserve">too easily given to its own comfortable </w:t>
      </w:r>
      <w:proofErr w:type="spellStart"/>
      <w:r w:rsidRPr="00A668D3">
        <w:rPr>
          <w:rStyle w:val="Emphasis"/>
          <w:highlight w:val="cyan"/>
        </w:rPr>
        <w:t>counterorthodoxies</w:t>
      </w:r>
      <w:proofErr w:type="spellEnd"/>
      <w:r w:rsidRPr="00A668D3">
        <w:rPr>
          <w:rStyle w:val="Emphasis"/>
        </w:rPr>
        <w:t>, too enamored of its own dissidence</w:t>
      </w:r>
      <w:r w:rsidRPr="00791437">
        <w:rPr>
          <w:sz w:val="16"/>
        </w:rPr>
        <w:t xml:space="preserve">. “Contemporary global bifurcating processes overwhelm the ability to level insightful critique and to suggest directions for achieving a more humane world,” Nakarada argued; as a result, </w:t>
      </w:r>
      <w:r w:rsidRPr="00791437">
        <w:rPr>
          <w:u w:val="single"/>
        </w:rPr>
        <w:t xml:space="preserve">critical IR theory has become </w:t>
      </w:r>
      <w:r w:rsidRPr="00BA31B0">
        <w:rPr>
          <w:highlight w:val="cyan"/>
          <w:u w:val="single"/>
        </w:rPr>
        <w:t xml:space="preserve">entangled in “simplified Manichean </w:t>
      </w:r>
      <w:proofErr w:type="spellStart"/>
      <w:r w:rsidRPr="00BA31B0">
        <w:rPr>
          <w:highlight w:val="cyan"/>
          <w:u w:val="single"/>
        </w:rPr>
        <w:t>matri</w:t>
      </w:r>
      <w:proofErr w:type="spellEnd"/>
      <w:r w:rsidRPr="00BA31B0">
        <w:rPr>
          <w:highlight w:val="cyan"/>
          <w:u w:val="single"/>
        </w:rPr>
        <w:t>[</w:t>
      </w:r>
      <w:proofErr w:type="spellStart"/>
      <w:r w:rsidRPr="00BA31B0">
        <w:rPr>
          <w:highlight w:val="cyan"/>
          <w:u w:val="single"/>
        </w:rPr>
        <w:t>ces</w:t>
      </w:r>
      <w:proofErr w:type="spellEnd"/>
      <w:r w:rsidRPr="00BA31B0">
        <w:rPr>
          <w:highlight w:val="cyan"/>
          <w:u w:val="single"/>
        </w:rPr>
        <w:t>]</w:t>
      </w:r>
      <w:r w:rsidRPr="00791437">
        <w:rPr>
          <w:sz w:val="16"/>
        </w:rPr>
        <w:t xml:space="preserve">.” 5 Nakarada’s argument, in eff </w:t>
      </w:r>
      <w:proofErr w:type="spellStart"/>
      <w:r w:rsidRPr="00791437">
        <w:rPr>
          <w:sz w:val="16"/>
        </w:rPr>
        <w:t>ect</w:t>
      </w:r>
      <w:proofErr w:type="spellEnd"/>
      <w:r w:rsidRPr="00791437">
        <w:rPr>
          <w:sz w:val="16"/>
        </w:rPr>
        <w:t xml:space="preserve">, is that </w:t>
      </w:r>
      <w:r w:rsidRPr="00BA31B0">
        <w:rPr>
          <w:highlight w:val="cyan"/>
          <w:u w:val="single"/>
        </w:rPr>
        <w:t>critical IR</w:t>
      </w:r>
      <w:r w:rsidRPr="00791437">
        <w:rPr>
          <w:u w:val="single"/>
        </w:rPr>
        <w:t xml:space="preserve"> theory </w:t>
      </w:r>
      <w:r w:rsidRPr="00BA31B0">
        <w:rPr>
          <w:highlight w:val="cyan"/>
          <w:u w:val="single"/>
        </w:rPr>
        <w:t>needs a critique of its own</w:t>
      </w:r>
      <w:r w:rsidRPr="00791437">
        <w:rPr>
          <w:u w:val="single"/>
        </w:rPr>
        <w:t>; that it lacks precisely the sustainable reflexivity that Adorno, Marcuse, and Horkheimer had come to regard as most urgent</w:t>
      </w:r>
      <w:r w:rsidRPr="00791437">
        <w:rPr>
          <w:sz w:val="16"/>
        </w:rPr>
        <w:t xml:space="preserve">. </w:t>
      </w:r>
      <w:r w:rsidRPr="00A668D3">
        <w:rPr>
          <w:rStyle w:val="Emphasis"/>
          <w:highlight w:val="cyan"/>
        </w:rPr>
        <w:t>Theorists must</w:t>
      </w:r>
      <w:r w:rsidRPr="00A668D3">
        <w:rPr>
          <w:rStyle w:val="Emphasis"/>
        </w:rPr>
        <w:t xml:space="preserve"> instead </w:t>
      </w:r>
      <w:r w:rsidRPr="00A668D3">
        <w:rPr>
          <w:rStyle w:val="Emphasis"/>
          <w:highlight w:val="cyan"/>
        </w:rPr>
        <w:t>learn to “speak in several voices at the same time” to tease out</w:t>
      </w:r>
      <w:r w:rsidRPr="00A668D3">
        <w:rPr>
          <w:rStyle w:val="Emphasis"/>
        </w:rPr>
        <w:t xml:space="preserve"> thereby “new patterns of domination” emerging from changing, deeply contingent amalgams of history, power, </w:t>
      </w:r>
      <w:r w:rsidRPr="00A668D3">
        <w:rPr>
          <w:rStyle w:val="Emphasis"/>
          <w:highlight w:val="cyan"/>
        </w:rPr>
        <w:t>emancipation</w:t>
      </w:r>
      <w:r w:rsidRPr="00A668D3">
        <w:rPr>
          <w:rStyle w:val="Emphasis"/>
        </w:rPr>
        <w:t>, right, and freedom</w:t>
      </w:r>
      <w:r w:rsidRPr="00791437">
        <w:rPr>
          <w:sz w:val="16"/>
        </w:rPr>
        <w:t>. 6 Anthony Burke agreed: “</w:t>
      </w:r>
      <w:r w:rsidRPr="00791437">
        <w:rPr>
          <w:u w:val="single"/>
        </w:rPr>
        <w:t xml:space="preserve">the critical project must think and conceive the </w:t>
      </w:r>
      <w:proofErr w:type="gramStart"/>
      <w:r w:rsidRPr="00791437">
        <w:rPr>
          <w:u w:val="single"/>
        </w:rPr>
        <w:t>unthought ,</w:t>
      </w:r>
      <w:proofErr w:type="gramEnd"/>
      <w:r w:rsidRPr="00791437">
        <w:rPr>
          <w:u w:val="single"/>
        </w:rPr>
        <w:t xml:space="preserve"> and its limiting test ought not to be realism but responsibility</w:t>
      </w:r>
      <w:r w:rsidRPr="00791437">
        <w:rPr>
          <w:sz w:val="16"/>
        </w:rPr>
        <w:t xml:space="preserve">.” 7 To use the distinction fi </w:t>
      </w:r>
      <w:proofErr w:type="spellStart"/>
      <w:r w:rsidRPr="00791437">
        <w:rPr>
          <w:sz w:val="16"/>
        </w:rPr>
        <w:t>rst</w:t>
      </w:r>
      <w:proofErr w:type="spellEnd"/>
      <w:r w:rsidRPr="00791437">
        <w:rPr>
          <w:sz w:val="16"/>
        </w:rPr>
        <w:t xml:space="preserve"> made in the introduction, then, it is held that </w:t>
      </w:r>
      <w:r w:rsidRPr="00791437">
        <w:rPr>
          <w:u w:val="single"/>
        </w:rPr>
        <w:t>while CSS and CIRT have made their case as viable alternative forms of practical theory , they have failed to do so as critique</w:t>
      </w:r>
      <w:r w:rsidRPr="00791437">
        <w:rPr>
          <w:sz w:val="16"/>
        </w:rPr>
        <w:t xml:space="preserve"> . </w:t>
      </w:r>
      <w:r w:rsidRPr="00791437">
        <w:rPr>
          <w:u w:val="single"/>
        </w:rPr>
        <w:t>Th at is, they have failed to show how their alternative brands of emancipation (a positive value) might be squared with the Frankfurt School’s commitment to full, sustainable reflexivity. The scholarly arc of “postpositivist” international theory</w:t>
      </w:r>
      <w:r w:rsidRPr="00791437">
        <w:rPr>
          <w:sz w:val="16"/>
        </w:rPr>
        <w:t xml:space="preserve">—from the </w:t>
      </w:r>
      <w:proofErr w:type="spellStart"/>
      <w:r w:rsidRPr="00791437">
        <w:rPr>
          <w:sz w:val="16"/>
        </w:rPr>
        <w:t>selfstyled</w:t>
      </w:r>
      <w:proofErr w:type="spellEnd"/>
      <w:r w:rsidRPr="00791437">
        <w:rPr>
          <w:sz w:val="16"/>
        </w:rPr>
        <w:t xml:space="preserve"> “dissidence” of Ashley and Walker to a social science via media—</w:t>
      </w:r>
      <w:r w:rsidRPr="00791437">
        <w:rPr>
          <w:u w:val="single"/>
        </w:rPr>
        <w:t xml:space="preserve">has shown how quickly postpositivist critique can </w:t>
      </w:r>
      <w:proofErr w:type="spellStart"/>
      <w:r w:rsidRPr="00791437">
        <w:rPr>
          <w:u w:val="single"/>
        </w:rPr>
        <w:t>rereify</w:t>
      </w:r>
      <w:proofErr w:type="spellEnd"/>
      <w:r w:rsidRPr="00791437">
        <w:rPr>
          <w:u w:val="single"/>
        </w:rPr>
        <w:t xml:space="preserve"> on the basis of new normative foundations</w:t>
      </w:r>
      <w:r w:rsidRPr="00791437">
        <w:rPr>
          <w:sz w:val="16"/>
        </w:rPr>
        <w:t xml:space="preserve">. 8 </w:t>
      </w:r>
      <w:proofErr w:type="gramStart"/>
      <w:r w:rsidRPr="00791437">
        <w:rPr>
          <w:sz w:val="16"/>
        </w:rPr>
        <w:t>Dissidence ,</w:t>
      </w:r>
      <w:proofErr w:type="gramEnd"/>
      <w:r w:rsidRPr="00791437">
        <w:rPr>
          <w:sz w:val="16"/>
        </w:rPr>
        <w:t xml:space="preserve"> it would seem, has been confused with critique . Yet the two are distinct: the latter speaks to relatively stable conditions of intellectual possibility, given the limits of thought, its reliance on </w:t>
      </w:r>
      <w:proofErr w:type="spellStart"/>
      <w:r w:rsidRPr="00791437">
        <w:rPr>
          <w:sz w:val="16"/>
        </w:rPr>
        <w:t>reifi</w:t>
      </w:r>
      <w:proofErr w:type="spellEnd"/>
      <w:r w:rsidRPr="00791437">
        <w:rPr>
          <w:sz w:val="16"/>
        </w:rPr>
        <w:t xml:space="preserve"> cation, and the demands of practice; the former to what a dynamic marketplace of political values and movements will bear. </w:t>
      </w:r>
      <w:r w:rsidRPr="00791437">
        <w:rPr>
          <w:u w:val="single"/>
        </w:rPr>
        <w:t>Having shown that IR realism smuggles in notions of freedom, right, and the good life, CSS and CIRT posit values no less irreducible</w:t>
      </w:r>
      <w:r w:rsidRPr="00791437">
        <w:rPr>
          <w:sz w:val="16"/>
        </w:rPr>
        <w:t xml:space="preserve">. It might be that, lacking historical associations with state violence, the latter values seem less dangerous than the former. But even if such claims could be </w:t>
      </w:r>
      <w:proofErr w:type="spellStart"/>
      <w:r w:rsidRPr="00791437">
        <w:rPr>
          <w:sz w:val="16"/>
        </w:rPr>
        <w:t>verifi</w:t>
      </w:r>
      <w:proofErr w:type="spellEnd"/>
      <w:r w:rsidRPr="00791437">
        <w:rPr>
          <w:sz w:val="16"/>
        </w:rPr>
        <w:t xml:space="preserve"> ed historically, they would provide no assurances as to their future potential for harm. </w:t>
      </w:r>
      <w:r w:rsidRPr="00791437">
        <w:rPr>
          <w:u w:val="single"/>
        </w:rPr>
        <w:t>The process by which particular configurations of ideas become ideologically hegemonic is highly contingent. The past is not always prologue in any direct and clear sense. On this account, CIRT and CSS are held to preserve only a truncated version of philosophical critique</w:t>
      </w:r>
      <w:r w:rsidRPr="00791437">
        <w:rPr>
          <w:sz w:val="16"/>
        </w:rPr>
        <w:t xml:space="preserve">. Th is </w:t>
      </w:r>
      <w:proofErr w:type="spellStart"/>
      <w:r w:rsidRPr="00791437">
        <w:rPr>
          <w:sz w:val="16"/>
        </w:rPr>
        <w:t>is</w:t>
      </w:r>
      <w:proofErr w:type="spellEnd"/>
      <w:r w:rsidRPr="00791437">
        <w:rPr>
          <w:sz w:val="16"/>
        </w:rPr>
        <w:t xml:space="preserve"> not the fi </w:t>
      </w:r>
      <w:proofErr w:type="spellStart"/>
      <w:r w:rsidRPr="00791437">
        <w:rPr>
          <w:sz w:val="16"/>
        </w:rPr>
        <w:t>rst</w:t>
      </w:r>
      <w:proofErr w:type="spellEnd"/>
      <w:r w:rsidRPr="00791437">
        <w:rPr>
          <w:sz w:val="16"/>
        </w:rPr>
        <w:t xml:space="preserve"> time that critical dialectics have been so truncated. As Herbert Marcuse and W. G. Friedmann have both noted, the positivist </w:t>
      </w:r>
      <w:proofErr w:type="gramStart"/>
      <w:r w:rsidRPr="00791437">
        <w:rPr>
          <w:sz w:val="16"/>
        </w:rPr>
        <w:t>turn</w:t>
      </w:r>
      <w:proofErr w:type="gramEnd"/>
      <w:r w:rsidRPr="00791437">
        <w:rPr>
          <w:sz w:val="16"/>
        </w:rPr>
        <w:t xml:space="preserve"> of late-nineteenth-century social and legal theory made a similar move: appropriating the content of particular Hegelian concepts of the state, while stripping them of the historical and normative contingencies that Hegel hoped would protect them from ideological hypostatization. 9 Th is </w:t>
      </w:r>
      <w:proofErr w:type="spellStart"/>
      <w:r w:rsidRPr="00791437">
        <w:rPr>
          <w:sz w:val="16"/>
        </w:rPr>
        <w:t>is</w:t>
      </w:r>
      <w:proofErr w:type="spellEnd"/>
      <w:r w:rsidRPr="00791437">
        <w:rPr>
          <w:sz w:val="16"/>
        </w:rPr>
        <w:t xml:space="preserve">, as Nicholas </w:t>
      </w:r>
      <w:proofErr w:type="spellStart"/>
      <w:r w:rsidRPr="00791437">
        <w:rPr>
          <w:sz w:val="16"/>
        </w:rPr>
        <w:t>Rengger</w:t>
      </w:r>
      <w:proofErr w:type="spellEnd"/>
      <w:r w:rsidRPr="00791437">
        <w:rPr>
          <w:sz w:val="16"/>
        </w:rPr>
        <w:t xml:space="preserve"> has noted, “at best a partial critical theory, and cannot live up to Adorno’s hopes for it.” 10 Or as the quote with which this chapter opens suggests, to insist on a place in theoretical pursuits for the dictates of conscience is not to be </w:t>
      </w:r>
      <w:proofErr w:type="spellStart"/>
      <w:r w:rsidRPr="00791437">
        <w:rPr>
          <w:sz w:val="16"/>
        </w:rPr>
        <w:t>confl</w:t>
      </w:r>
      <w:proofErr w:type="spellEnd"/>
      <w:r w:rsidRPr="00791437">
        <w:rPr>
          <w:sz w:val="16"/>
        </w:rPr>
        <w:t xml:space="preserve"> </w:t>
      </w:r>
      <w:proofErr w:type="spellStart"/>
      <w:r w:rsidRPr="00791437">
        <w:rPr>
          <w:sz w:val="16"/>
        </w:rPr>
        <w:t>ated</w:t>
      </w:r>
      <w:proofErr w:type="spellEnd"/>
      <w:r w:rsidRPr="00791437">
        <w:rPr>
          <w:sz w:val="16"/>
        </w:rPr>
        <w:t xml:space="preserve"> with insisting on the dictates of one’s own </w:t>
      </w:r>
      <w:proofErr w:type="gramStart"/>
      <w:r w:rsidRPr="00791437">
        <w:rPr>
          <w:sz w:val="16"/>
        </w:rPr>
        <w:t>conscience .</w:t>
      </w:r>
      <w:proofErr w:type="gramEnd"/>
      <w:r w:rsidRPr="00791437">
        <w:rPr>
          <w:sz w:val="16"/>
        </w:rPr>
        <w:t xml:space="preserve"> 11 In retracing this truncation of critique and suggesting a way past it, I will proceed in four steps. In the fi </w:t>
      </w:r>
      <w:proofErr w:type="spellStart"/>
      <w:r w:rsidRPr="00791437">
        <w:rPr>
          <w:sz w:val="16"/>
        </w:rPr>
        <w:t>rst</w:t>
      </w:r>
      <w:proofErr w:type="spellEnd"/>
      <w:r w:rsidRPr="00791437">
        <w:rPr>
          <w:sz w:val="16"/>
        </w:rPr>
        <w:t xml:space="preserve"> part of this chapter, the pathbreaking work of Linklater, Smith, Cox, and Booth are traced out from their origins in the 1980s to their marriage with Frankfurtian social theory in the Welsh school. Following this, the discussion broadens, considering “fourth debate” </w:t>
      </w:r>
      <w:proofErr w:type="spellStart"/>
      <w:r w:rsidRPr="00791437">
        <w:rPr>
          <w:sz w:val="16"/>
        </w:rPr>
        <w:t>Habermasian</w:t>
      </w:r>
      <w:proofErr w:type="spellEnd"/>
      <w:r w:rsidRPr="00791437">
        <w:rPr>
          <w:sz w:val="16"/>
        </w:rPr>
        <w:t xml:space="preserve"> thinking and critical pragmatism, as these have been taken up in IR more broadly. Th e next two sections use this discussion as a springboard to deepen an understanding of how </w:t>
      </w:r>
      <w:proofErr w:type="spellStart"/>
      <w:r w:rsidRPr="00791437">
        <w:rPr>
          <w:sz w:val="16"/>
        </w:rPr>
        <w:t>Adornian</w:t>
      </w:r>
      <w:proofErr w:type="spellEnd"/>
      <w:r w:rsidRPr="00791437">
        <w:rPr>
          <w:sz w:val="16"/>
        </w:rPr>
        <w:t xml:space="preserve"> thought understood the dangers of identitarian thinking and how his concepts of negative dialectics and non-identity might be operationalized within IR. Th e aim is to suggest a fuller and more sustainable notion of critique as a free-standing scholarly vocation in its own right. Building on the work of CSS and CIRT, it fi </w:t>
      </w:r>
      <w:proofErr w:type="spellStart"/>
      <w:r w:rsidRPr="00791437">
        <w:rPr>
          <w:sz w:val="16"/>
        </w:rPr>
        <w:t>rst</w:t>
      </w:r>
      <w:proofErr w:type="spellEnd"/>
      <w:r w:rsidRPr="00791437">
        <w:rPr>
          <w:sz w:val="16"/>
        </w:rPr>
        <w:t xml:space="preserve"> develops the concept of the constellation, as this emerged in the writing of Max Weber and Th </w:t>
      </w:r>
      <w:proofErr w:type="spellStart"/>
      <w:r w:rsidRPr="00791437">
        <w:rPr>
          <w:sz w:val="16"/>
        </w:rPr>
        <w:t>eodor</w:t>
      </w:r>
      <w:proofErr w:type="spellEnd"/>
      <w:r w:rsidRPr="00791437">
        <w:rPr>
          <w:sz w:val="16"/>
        </w:rPr>
        <w:t xml:space="preserve"> Adorno. It then uses Graham Allison’s Essence of Decision to illustrate how such Weberian-</w:t>
      </w:r>
      <w:proofErr w:type="spellStart"/>
      <w:r w:rsidRPr="00791437">
        <w:rPr>
          <w:sz w:val="16"/>
        </w:rPr>
        <w:t>Adornian</w:t>
      </w:r>
      <w:proofErr w:type="spellEnd"/>
      <w:r w:rsidRPr="00791437">
        <w:rPr>
          <w:sz w:val="16"/>
        </w:rPr>
        <w:t xml:space="preserve"> constellations might be adapted to serve a sustainably critical research agenda.</w:t>
      </w:r>
    </w:p>
    <w:p w14:paraId="39E910A7" w14:textId="77777777" w:rsidR="00E10BD1" w:rsidRDefault="00E10BD1" w:rsidP="00E10BD1">
      <w:pPr>
        <w:pStyle w:val="Heading3"/>
      </w:pPr>
      <w:r>
        <w:t>IR Discourse Good</w:t>
      </w:r>
    </w:p>
    <w:p w14:paraId="3D30B18E" w14:textId="77777777" w:rsidR="00E10BD1" w:rsidRDefault="00E10BD1" w:rsidP="00E10BD1">
      <w:pPr>
        <w:pStyle w:val="Heading4"/>
      </w:pPr>
      <w:r>
        <w:t xml:space="preserve">Engaging in </w:t>
      </w:r>
      <w:r>
        <w:rPr>
          <w:u w:val="single"/>
        </w:rPr>
        <w:t>policy debates</w:t>
      </w:r>
      <w:r>
        <w:t xml:space="preserve"> over international relations is key to bridging the gap between </w:t>
      </w:r>
      <w:r>
        <w:rPr>
          <w:u w:val="single"/>
        </w:rPr>
        <w:t>ivory tower theorizing</w:t>
      </w:r>
      <w:r>
        <w:t xml:space="preserve"> and effective </w:t>
      </w:r>
      <w:r>
        <w:rPr>
          <w:u w:val="single"/>
        </w:rPr>
        <w:t>pragmatic action</w:t>
      </w:r>
      <w:r>
        <w:t xml:space="preserve">. </w:t>
      </w:r>
    </w:p>
    <w:p w14:paraId="10187B17" w14:textId="77777777" w:rsidR="00E10BD1" w:rsidRPr="003B0D71" w:rsidRDefault="00E10BD1" w:rsidP="00E10BD1">
      <w:pPr>
        <w:rPr>
          <w:sz w:val="26"/>
          <w:szCs w:val="26"/>
        </w:rPr>
      </w:pPr>
      <w:r>
        <w:rPr>
          <w:b/>
          <w:bCs/>
          <w:sz w:val="26"/>
          <w:szCs w:val="26"/>
        </w:rPr>
        <w:t>Walt 11</w:t>
      </w:r>
      <w:r>
        <w:rPr>
          <w:sz w:val="26"/>
          <w:szCs w:val="26"/>
        </w:rPr>
        <w:t xml:space="preserve"> </w:t>
      </w:r>
      <w:r w:rsidRPr="00E07AA7">
        <w:t>[Stephen Walt, prof. international affairs @ Harvard, “International Affairs and the Public Sphere,</w:t>
      </w:r>
      <w:r>
        <w:t>”</w:t>
      </w:r>
      <w:r w:rsidRPr="00E07AA7">
        <w:t xml:space="preserve"> 2011, </w:t>
      </w:r>
      <w:proofErr w:type="gramStart"/>
      <w:r w:rsidRPr="00E07AA7">
        <w:rPr>
          <w:rFonts w:asciiTheme="minorHAnsi" w:hAnsiTheme="minorHAnsi"/>
        </w:rPr>
        <w:t>http://publicsphere.ssrc.org/walt-international-affairs-and-the-public-sphere/ ;</w:t>
      </w:r>
      <w:proofErr w:type="gramEnd"/>
      <w:r w:rsidRPr="00E07AA7">
        <w:rPr>
          <w:rFonts w:asciiTheme="minorHAnsi" w:hAnsiTheme="minorHAnsi"/>
        </w:rPr>
        <w:t xml:space="preserve"> 7/17 EB]</w:t>
      </w:r>
    </w:p>
    <w:p w14:paraId="1636E76B" w14:textId="77777777" w:rsidR="00E10BD1" w:rsidRPr="00115F29" w:rsidRDefault="00E10BD1" w:rsidP="00E10BD1">
      <w:pPr>
        <w:rPr>
          <w:sz w:val="16"/>
        </w:rPr>
      </w:pPr>
      <w:r w:rsidRPr="003B0D71">
        <w:rPr>
          <w:u w:val="single"/>
        </w:rPr>
        <w:t>Most social scientists would like to believe that their profession contributes to solving pressing global problems</w:t>
      </w:r>
      <w:r w:rsidRPr="00115F29">
        <w:rPr>
          <w:sz w:val="16"/>
        </w:rPr>
        <w:t xml:space="preserve">. Indeed, the United States and many other modern societies subsidize university-based research and teaching on the assumption that scholars will develop useful knowledge about today’s world, communicate that knowledge to their students and to the broader public, and, where appropriate, offer rigorous, well-informed advice to interested policymakers. </w:t>
      </w:r>
      <w:r w:rsidRPr="00D85F06">
        <w:rPr>
          <w:highlight w:val="cyan"/>
          <w:u w:val="single"/>
        </w:rPr>
        <w:t>There is</w:t>
      </w:r>
      <w:r w:rsidRPr="003B0D71">
        <w:rPr>
          <w:u w:val="single"/>
        </w:rPr>
        <w:t xml:space="preserve"> today </w:t>
      </w:r>
      <w:r w:rsidRPr="00D85F06">
        <w:rPr>
          <w:highlight w:val="cyan"/>
          <w:u w:val="single"/>
        </w:rPr>
        <w:t>no shortage of global problems</w:t>
      </w:r>
      <w:r w:rsidRPr="003B0D71">
        <w:rPr>
          <w:u w:val="single"/>
        </w:rPr>
        <w:t xml:space="preserve"> that social scientists should study in depth: ethnic and religious conflict within and between states, the challenge of economic development, terrorism, the management of a fragile world economy, climate change and other forms of environmental degradation, the origins and impact of great power rivalries, the spread of weapons of mass destruction, just to mention a few. In this complex and contentious world, </w:t>
      </w:r>
      <w:r w:rsidRPr="00D85F06">
        <w:rPr>
          <w:highlight w:val="cyan"/>
          <w:u w:val="single"/>
        </w:rPr>
        <w:t>one might think that academic expertise</w:t>
      </w:r>
      <w:r w:rsidRPr="003B0D71">
        <w:rPr>
          <w:u w:val="single"/>
        </w:rPr>
        <w:t xml:space="preserve"> about global affairs </w:t>
      </w:r>
      <w:r w:rsidRPr="00D85F06">
        <w:rPr>
          <w:highlight w:val="cyan"/>
          <w:u w:val="single"/>
        </w:rPr>
        <w:t>would be a</w:t>
      </w:r>
      <w:r w:rsidRPr="003B0D71">
        <w:rPr>
          <w:u w:val="single"/>
        </w:rPr>
        <w:t xml:space="preserve"> highly </w:t>
      </w:r>
      <w:r w:rsidRPr="00D85F06">
        <w:rPr>
          <w:highlight w:val="cyan"/>
          <w:u w:val="single"/>
        </w:rPr>
        <w:t>valued commodity</w:t>
      </w:r>
      <w:r w:rsidRPr="00115F29">
        <w:rPr>
          <w:sz w:val="16"/>
        </w:rPr>
        <w:t xml:space="preserve">. </w:t>
      </w:r>
      <w:r w:rsidRPr="003B0D71">
        <w:rPr>
          <w:u w:val="single"/>
        </w:rPr>
        <w:t>Scholars would strive to produce useful knowledge, students would flock to courses that helped them understand the world in which they will live and work, and policymakers and the broader public would be eager to hear what academic experts had to say. One might also expect scholars of international relations to play a prominent role in public debates about foreign policy, along with government officials, business interests, representatives of special interest groups, and other concerned citizens. Social scientists are far from omniscient, but the rigor of the scientific process and the core values of academia should give university-based scholars an especially valuable role within the broader public discourse on world affairs</w:t>
      </w:r>
      <w:r w:rsidRPr="00115F29">
        <w:rPr>
          <w:sz w:val="16"/>
        </w:rPr>
        <w:t xml:space="preserve">. At its best, academic scholarship privileges creativity, validity, accuracy, and rigor and places little explicit value on political expediency. </w:t>
      </w:r>
      <w:r w:rsidRPr="00D85F06">
        <w:rPr>
          <w:u w:val="single"/>
        </w:rPr>
        <w:t xml:space="preserve">The </w:t>
      </w:r>
      <w:r w:rsidRPr="00D85F06">
        <w:rPr>
          <w:highlight w:val="cyan"/>
          <w:u w:val="single"/>
        </w:rPr>
        <w:t>norms</w:t>
      </w:r>
      <w:r w:rsidRPr="00115F29">
        <w:rPr>
          <w:u w:val="single"/>
        </w:rPr>
        <w:t xml:space="preserve"> and procedures </w:t>
      </w:r>
      <w:r w:rsidRPr="00D85F06">
        <w:rPr>
          <w:highlight w:val="cyan"/>
          <w:u w:val="single"/>
        </w:rPr>
        <w:t>of the academic profession make it less likely that scholarly work will</w:t>
      </w:r>
      <w:r w:rsidRPr="00115F29">
        <w:rPr>
          <w:u w:val="single"/>
        </w:rPr>
        <w:t xml:space="preserve"> be tailored to </w:t>
      </w:r>
      <w:r w:rsidRPr="00D85F06">
        <w:rPr>
          <w:highlight w:val="cyan"/>
          <w:u w:val="single"/>
        </w:rPr>
        <w:t>fit pre-conceived political agendas</w:t>
      </w:r>
      <w:r w:rsidRPr="00115F29">
        <w:rPr>
          <w:sz w:val="16"/>
        </w:rPr>
        <w:t xml:space="preserve">. When this does occur, the self-correcting nature of academic research makes it more likely that politically motivated biases or other sources of error will be exposed. </w:t>
      </w:r>
      <w:r w:rsidRPr="00115F29">
        <w:rPr>
          <w:u w:val="single"/>
        </w:rPr>
        <w:t>Although we know that scholarly communities do not always live up to this ideal picture, the existence of these basic norms gives the academic world some important advantages over think tanks, media pundits, and other knowledge-producing institutions</w:t>
      </w:r>
      <w:r w:rsidRPr="00115F29">
        <w:rPr>
          <w:sz w:val="16"/>
        </w:rPr>
        <w:t xml:space="preserve">. Yet the precise role that academic scholars of international affairs should play is not easy to specify. Indeed, there appear to be two conflicting ways of thinking about this matter. On the one hand, there is a widespread sense that academic research on global affairs is of declining practical value, either as a guide to policymakers or as part of broader public discourse about world affairs. </w:t>
      </w:r>
      <w:r w:rsidRPr="00115F29">
        <w:rPr>
          <w:u w:val="single"/>
        </w:rPr>
        <w:t xml:space="preserve">Former </w:t>
      </w:r>
      <w:r w:rsidRPr="00D85F06">
        <w:rPr>
          <w:highlight w:val="cyan"/>
          <w:u w:val="single"/>
        </w:rPr>
        <w:t>policymakers complain that academic writing is</w:t>
      </w:r>
      <w:r w:rsidRPr="00115F29">
        <w:rPr>
          <w:u w:val="single"/>
        </w:rPr>
        <w:t xml:space="preserve"> “either irrelevant or </w:t>
      </w:r>
      <w:r w:rsidRPr="00D85F06">
        <w:rPr>
          <w:highlight w:val="cyan"/>
          <w:u w:val="single"/>
        </w:rPr>
        <w:t>inaccessible</w:t>
      </w:r>
      <w:r w:rsidRPr="00115F29">
        <w:rPr>
          <w:u w:val="single"/>
        </w:rPr>
        <w:t xml:space="preserve"> to policy-makers</w:t>
      </w:r>
      <w:r w:rsidRPr="00115F29">
        <w:rPr>
          <w:sz w:val="16"/>
        </w:rPr>
        <w:t xml:space="preserve">. . . </w:t>
      </w:r>
      <w:r w:rsidRPr="00115F29">
        <w:rPr>
          <w:u w:val="single"/>
        </w:rPr>
        <w:t>locked within the circle of esoteric scholarly discussion</w:t>
      </w:r>
      <w:r w:rsidRPr="00115F29">
        <w:rPr>
          <w:sz w:val="16"/>
        </w:rPr>
        <w:t>.” This tendency helps explain Alexander George’s recollection that policymakers’ eyes “would glaze as soon as I used the word theory</w:t>
      </w:r>
      <w:proofErr w:type="gramStart"/>
      <w:r w:rsidRPr="00115F29">
        <w:rPr>
          <w:sz w:val="16"/>
        </w:rPr>
        <w:t>.”[</w:t>
      </w:r>
      <w:proofErr w:type="gramEnd"/>
      <w:r w:rsidRPr="00115F29">
        <w:rPr>
          <w:sz w:val="16"/>
        </w:rPr>
        <w:t>1] As Lawrence Mead noted in 2010: “Today’s political scientists often address very narrow questions and they are often preoccupied with method and past literature. Scholars are focusing more on themselves, less on the real world</w:t>
      </w:r>
      <w:proofErr w:type="gramStart"/>
      <w:r w:rsidRPr="00115F29">
        <w:rPr>
          <w:sz w:val="16"/>
        </w:rPr>
        <w:t>. . . .</w:t>
      </w:r>
      <w:proofErr w:type="gramEnd"/>
      <w:r w:rsidRPr="00115F29">
        <w:rPr>
          <w:sz w:val="16"/>
        </w:rPr>
        <w:t xml:space="preserve"> Research questions are getting smaller and data-gathering is contracting. Inquiry is becoming obscurantist and ingrown.”[2] </w:t>
      </w:r>
      <w:r w:rsidRPr="00D85F06">
        <w:rPr>
          <w:rStyle w:val="Emphasis"/>
          <w:highlight w:val="cyan"/>
        </w:rPr>
        <w:t>Within</w:t>
      </w:r>
      <w:r w:rsidRPr="00CC3CFB">
        <w:rPr>
          <w:rStyle w:val="Emphasis"/>
        </w:rPr>
        <w:t xml:space="preserve"> the field of </w:t>
      </w:r>
      <w:r w:rsidRPr="00D85F06">
        <w:rPr>
          <w:rStyle w:val="Emphasis"/>
          <w:highlight w:val="cyan"/>
        </w:rPr>
        <w:t>international affairs</w:t>
      </w:r>
      <w:r w:rsidRPr="00CC3CFB">
        <w:rPr>
          <w:rStyle w:val="Emphasis"/>
        </w:rPr>
        <w:t xml:space="preserve">, </w:t>
      </w:r>
      <w:r w:rsidRPr="00D85F06">
        <w:rPr>
          <w:rStyle w:val="Emphasis"/>
          <w:highlight w:val="cyan"/>
        </w:rPr>
        <w:t>this</w:t>
      </w:r>
      <w:r w:rsidRPr="00CC3CFB">
        <w:rPr>
          <w:rStyle w:val="Emphasis"/>
        </w:rPr>
        <w:t xml:space="preserve"> trend </w:t>
      </w:r>
      <w:r w:rsidRPr="00D85F06">
        <w:rPr>
          <w:rStyle w:val="Emphasis"/>
          <w:highlight w:val="cyan"/>
        </w:rPr>
        <w:t>has led to</w:t>
      </w:r>
      <w:r w:rsidRPr="00CC3CFB">
        <w:rPr>
          <w:rStyle w:val="Emphasis"/>
        </w:rPr>
        <w:t xml:space="preserve"> repeated </w:t>
      </w:r>
      <w:r w:rsidRPr="00D85F06">
        <w:rPr>
          <w:rStyle w:val="Emphasis"/>
          <w:highlight w:val="cyan"/>
        </w:rPr>
        <w:t>calls to “bridge the gap” between the ivory tower and</w:t>
      </w:r>
      <w:r w:rsidRPr="00CC3CFB">
        <w:rPr>
          <w:rStyle w:val="Emphasis"/>
        </w:rPr>
        <w:t xml:space="preserve"> the </w:t>
      </w:r>
      <w:r w:rsidRPr="00D85F06">
        <w:rPr>
          <w:rStyle w:val="Emphasis"/>
          <w:highlight w:val="cyan"/>
        </w:rPr>
        <w:t>policy</w:t>
      </w:r>
      <w:r w:rsidRPr="00CC3CFB">
        <w:rPr>
          <w:rStyle w:val="Emphasis"/>
        </w:rPr>
        <w:t xml:space="preserve"> community</w:t>
      </w:r>
      <w:r w:rsidRPr="00115F29">
        <w:rPr>
          <w:sz w:val="16"/>
        </w:rPr>
        <w:t xml:space="preserve">.[3] Consistent with that aim, a number of prominent scholars have recently organized workshops or research projects seeking to challenge this “cult of irrelevance” and deprogram its adherents, although it is not clear whether these efforts will succeed in reversing the current drift.[4] This </w:t>
      </w:r>
      <w:hyperlink r:id="rId8" w:history="1">
        <w:r w:rsidRPr="00115F29">
          <w:rPr>
            <w:sz w:val="16"/>
          </w:rPr>
          <w:t>online symposium</w:t>
        </w:r>
      </w:hyperlink>
      <w:r w:rsidRPr="00115F29">
        <w:rPr>
          <w:sz w:val="16"/>
        </w:rPr>
        <w:t xml:space="preserve"> reflects a similar concern: </w:t>
      </w:r>
      <w:r w:rsidRPr="00115F29">
        <w:rPr>
          <w:u w:val="single"/>
        </w:rPr>
        <w:t>how can the academic world contribute to a healthy public conversation about our collective fate, one that leads to more effective or just solutions to contemporary problems and helps humankind avoid major policy disasters</w:t>
      </w:r>
      <w:r w:rsidRPr="00115F29">
        <w:rPr>
          <w:sz w:val="16"/>
        </w:rPr>
        <w:t xml:space="preserve">? On the other hand, closer engagement with the policy world and more explicit efforts at public outreach are not without their own pitfalls. </w:t>
      </w:r>
      <w:r w:rsidRPr="00115F29">
        <w:rPr>
          <w:u w:val="single"/>
        </w:rPr>
        <w:t>Scholars who enter government service or participate in policy debates may believe that they are “speaking truth to power,” but they run the risk of being corrupted or co-opted in subtle and not-so-subtle ways by the same individuals and institutions that they initially hoped to sway</w:t>
      </w:r>
      <w:r w:rsidRPr="00115F29">
        <w:rPr>
          <w:sz w:val="16"/>
        </w:rPr>
        <w:t>. Powerful interests are all-too-willing to use the prestige associated with academic scholars to advance particular policy goals, and scholars are hardly immune to temptations that may cloud their judgment or compromise their objectivity. Furthermore, scholars who embrace the role of a “public intellectual” may be tempted to sensationalize their findings to attract a larger audience or find themselves opining on topics on which they have no particular expertise. Instead of improving the quality of public discourse, such behavior may actually degrade it. The remainder of this essay explores these themes in greater detail</w:t>
      </w:r>
      <w:r w:rsidRPr="00115F29">
        <w:rPr>
          <w:u w:val="single"/>
        </w:rPr>
        <w:t>. I begin by discussing the unique contributions that academic scholars could make to public discourse on world affairs</w:t>
      </w:r>
      <w:r w:rsidRPr="00115F29">
        <w:rPr>
          <w:sz w:val="16"/>
        </w:rPr>
        <w:t>—at least in theory—</w:t>
      </w:r>
      <w:r w:rsidRPr="00115F29">
        <w:rPr>
          <w:u w:val="single"/>
        </w:rPr>
        <w:t>highlighting their capacity to serve as an authoritative source of knowledge about the world and as an independent voice in debates about contemporary issues</w:t>
      </w:r>
      <w:r w:rsidRPr="00115F29">
        <w:rPr>
          <w:sz w:val="16"/>
        </w:rPr>
        <w:t xml:space="preserve"> (→</w:t>
      </w:r>
      <w:hyperlink r:id="rId9" w:anchor="why-is-academic-scholarship-valuable" w:history="1">
        <w:r w:rsidRPr="00115F29">
          <w:rPr>
            <w:sz w:val="16"/>
          </w:rPr>
          <w:t>Why Is Academic Scholarship Valuable?</w:t>
        </w:r>
      </w:hyperlink>
      <w:r w:rsidRPr="00115F29">
        <w:rPr>
          <w:sz w:val="16"/>
        </w:rPr>
        <w:t xml:space="preserve">). I then consider why </w:t>
      </w:r>
      <w:r w:rsidRPr="00D85F06">
        <w:rPr>
          <w:rStyle w:val="Emphasis"/>
          <w:highlight w:val="cyan"/>
        </w:rPr>
        <w:t>there is a growing gap between</w:t>
      </w:r>
      <w:r w:rsidRPr="00CC3CFB">
        <w:rPr>
          <w:rStyle w:val="Emphasis"/>
        </w:rPr>
        <w:t xml:space="preserve"> university-based </w:t>
      </w:r>
      <w:r w:rsidRPr="00D85F06">
        <w:rPr>
          <w:rStyle w:val="Emphasis"/>
          <w:highlight w:val="cyan"/>
        </w:rPr>
        <w:t>scholars and</w:t>
      </w:r>
      <w:r w:rsidRPr="00CC3CFB">
        <w:rPr>
          <w:rStyle w:val="Emphasis"/>
        </w:rPr>
        <w:t xml:space="preserve"> both the </w:t>
      </w:r>
      <w:r w:rsidRPr="00D85F06">
        <w:rPr>
          <w:rStyle w:val="Emphasis"/>
          <w:highlight w:val="cyan"/>
        </w:rPr>
        <w:t>policy</w:t>
      </w:r>
      <w:r w:rsidRPr="00CC3CFB">
        <w:rPr>
          <w:rStyle w:val="Emphasis"/>
        </w:rPr>
        <w:t xml:space="preserve"> world and the public sphere</w:t>
      </w:r>
      <w:r w:rsidRPr="00115F29">
        <w:rPr>
          <w:u w:val="single"/>
        </w:rPr>
        <w:t>, and suggest that this trend is due largely to the professionalization of academic disciplines and the concomitant rise of a quasi-academic community of think tanks with explicit political agendas</w:t>
      </w:r>
      <w:r w:rsidRPr="00115F29">
        <w:rPr>
          <w:sz w:val="16"/>
        </w:rPr>
        <w:t xml:space="preserve"> (→</w:t>
      </w:r>
      <w:hyperlink r:id="rId10" w:anchor="why-is-there-a-gap-between-academia-and-the-public-sphere" w:history="1">
        <w:r w:rsidRPr="00115F29">
          <w:rPr>
            <w:sz w:val="16"/>
          </w:rPr>
          <w:t>Why Is There a Gap between Academia and the Public Sphere?</w:t>
        </w:r>
      </w:hyperlink>
      <w:r w:rsidRPr="00115F29">
        <w:rPr>
          <w:sz w:val="16"/>
        </w:rPr>
        <w:t>). Next, I identify some of the pitfalls that scholars face when they become more active participants in the public sphere (→</w:t>
      </w:r>
      <w:hyperlink r:id="rId11" w:anchor="the-pitfalls-of-engagement" w:history="1">
        <w:r w:rsidRPr="00115F29">
          <w:rPr>
            <w:sz w:val="16"/>
          </w:rPr>
          <w:t>The Pitfalls of Engagement</w:t>
        </w:r>
      </w:hyperlink>
      <w:r w:rsidRPr="00115F29">
        <w:rPr>
          <w:sz w:val="16"/>
        </w:rPr>
        <w:t>). I conclude by proposing several reforms that could help the social sciences make a more vital contribution to public understanding and policy formation in the broad domain of global affairs (→</w:t>
      </w:r>
      <w:hyperlink r:id="rId12" w:anchor="what-is-to-be-done" w:history="1">
        <w:r w:rsidRPr="00115F29">
          <w:rPr>
            <w:sz w:val="16"/>
          </w:rPr>
          <w:t>What Is To Be Done?</w:t>
        </w:r>
      </w:hyperlink>
      <w:r w:rsidRPr="00115F29">
        <w:rPr>
          <w:sz w:val="16"/>
        </w:rPr>
        <w:t xml:space="preserve">). Why Is Academic Scholarship Valuable? </w:t>
      </w:r>
      <w:r w:rsidRPr="00115F29">
        <w:rPr>
          <w:u w:val="single"/>
        </w:rPr>
        <w:t>Academics can make at least three distinct contributions to public discourse on global affairs</w:t>
      </w:r>
      <w:r w:rsidRPr="00115F29">
        <w:rPr>
          <w:sz w:val="16"/>
        </w:rPr>
        <w:t xml:space="preserve">. First, although the digital revolution has made a wealth of information from around the world accessible on a near real-time basis, </w:t>
      </w:r>
      <w:r w:rsidRPr="00115F29">
        <w:rPr>
          <w:u w:val="single"/>
        </w:rPr>
        <w:t>most of us still lack both extensive direct data on events in far-flung areas and the background knowledge necessary to understand what new developments mean</w:t>
      </w:r>
      <w:r w:rsidRPr="00115F29">
        <w:rPr>
          <w:sz w:val="16"/>
        </w:rPr>
        <w:t xml:space="preserve">. If our town’s school district is troubled or the local economy is suffering, we can observe that for ourselves and make reasonably well-informed judgments about what might be done about it. But </w:t>
      </w:r>
      <w:r w:rsidRPr="00115F29">
        <w:rPr>
          <w:u w:val="single"/>
        </w:rPr>
        <w:t>if the issue is the war in Afghanistan, an uprising in Yemen, a naval confrontation in the South China Sea or the prospects that some battered economy will be bailed out successfully, most of us will lack the factual knowledge or conceptual understanding to know what is really going on</w:t>
      </w:r>
      <w:r w:rsidRPr="00115F29">
        <w:rPr>
          <w:sz w:val="16"/>
        </w:rPr>
        <w:t xml:space="preserve">. Even when basic information is readily available, it may be hard for most of us to put it in the appropriate context or make sense of what it means. </w:t>
      </w:r>
      <w:r w:rsidRPr="00D85F06">
        <w:rPr>
          <w:highlight w:val="cyan"/>
          <w:u w:val="single"/>
        </w:rPr>
        <w:t>When</w:t>
      </w:r>
      <w:r w:rsidRPr="00115F29">
        <w:rPr>
          <w:u w:val="single"/>
        </w:rPr>
        <w:t xml:space="preserve"> citizens and </w:t>
      </w:r>
      <w:r w:rsidRPr="00D85F06">
        <w:rPr>
          <w:highlight w:val="cyan"/>
          <w:u w:val="single"/>
        </w:rPr>
        <w:t>leaders seek to grasp the</w:t>
      </w:r>
      <w:r w:rsidRPr="00115F29">
        <w:rPr>
          <w:u w:val="single"/>
        </w:rPr>
        <w:t xml:space="preserve"> dizzying </w:t>
      </w:r>
      <w:r w:rsidRPr="00D85F06">
        <w:rPr>
          <w:highlight w:val="cyan"/>
          <w:u w:val="single"/>
        </w:rPr>
        <w:t>complexity of</w:t>
      </w:r>
      <w:r w:rsidRPr="00115F29">
        <w:rPr>
          <w:u w:val="single"/>
        </w:rPr>
        <w:t xml:space="preserve"> modern </w:t>
      </w:r>
      <w:r w:rsidRPr="00D85F06">
        <w:rPr>
          <w:highlight w:val="cyan"/>
          <w:u w:val="single"/>
        </w:rPr>
        <w:t>world politics</w:t>
      </w:r>
      <w:r w:rsidRPr="00115F29">
        <w:rPr>
          <w:u w:val="single"/>
        </w:rPr>
        <w:t xml:space="preserve">, therefore, </w:t>
      </w:r>
      <w:r w:rsidRPr="00D85F06">
        <w:rPr>
          <w:highlight w:val="cyan"/>
          <w:u w:val="single"/>
        </w:rPr>
        <w:t>they must inevitably rely upon</w:t>
      </w:r>
      <w:r w:rsidRPr="00115F29">
        <w:rPr>
          <w:u w:val="single"/>
        </w:rPr>
        <w:t xml:space="preserve"> the knowledge and insights of specialists in military affairs, global trade and finance, diplomatic/international historians, area experts, and many others. And that means relying at least in part on </w:t>
      </w:r>
      <w:r w:rsidRPr="00D85F06">
        <w:rPr>
          <w:highlight w:val="cyan"/>
          <w:u w:val="single"/>
        </w:rPr>
        <w:t>academic scholars</w:t>
      </w:r>
      <w:r w:rsidRPr="00115F29">
        <w:rPr>
          <w:u w:val="single"/>
        </w:rPr>
        <w:t xml:space="preserve"> who have devoted their careers to mastering various aspects of world affairs and whose professional stature has been </w:t>
      </w:r>
      <w:r w:rsidRPr="00D85F06">
        <w:rPr>
          <w:highlight w:val="cyan"/>
          <w:u w:val="single"/>
        </w:rPr>
        <w:t>established through</w:t>
      </w:r>
      <w:r w:rsidRPr="00115F29">
        <w:rPr>
          <w:u w:val="single"/>
        </w:rPr>
        <w:t xml:space="preserve"> the usual procedures of</w:t>
      </w:r>
      <w:r w:rsidRPr="00115F29">
        <w:rPr>
          <w:sz w:val="16"/>
        </w:rPr>
        <w:t xml:space="preserve"> academic evaluation (e.g., peer review, confidential assessments by senior scholars, the give-and-take of </w:t>
      </w:r>
      <w:r w:rsidRPr="00D85F06">
        <w:rPr>
          <w:highlight w:val="cyan"/>
          <w:u w:val="single"/>
        </w:rPr>
        <w:t>scholarly debate</w:t>
      </w:r>
      <w:r w:rsidRPr="00115F29">
        <w:rPr>
          <w:sz w:val="16"/>
        </w:rPr>
        <w:t>, etc.). Second, and more importantly</w:t>
      </w:r>
      <w:r w:rsidRPr="00D85F06">
        <w:rPr>
          <w:rStyle w:val="Emphasis"/>
          <w:b w:val="0"/>
          <w:bCs/>
          <w:u w:val="none"/>
        </w:rPr>
        <w:t xml:space="preserve">, </w:t>
      </w:r>
      <w:r w:rsidRPr="00D85F06">
        <w:rPr>
          <w:rStyle w:val="Emphasis"/>
          <w:highlight w:val="cyan"/>
        </w:rPr>
        <w:t>an</w:t>
      </w:r>
      <w:r w:rsidRPr="00CC3CFB">
        <w:rPr>
          <w:rStyle w:val="Emphasis"/>
        </w:rPr>
        <w:t xml:space="preserve"> independent </w:t>
      </w:r>
      <w:r w:rsidRPr="00D85F06">
        <w:rPr>
          <w:rStyle w:val="Emphasis"/>
          <w:highlight w:val="cyan"/>
        </w:rPr>
        <w:t>academic community is</w:t>
      </w:r>
      <w:r w:rsidRPr="00CC3CFB">
        <w:rPr>
          <w:rStyle w:val="Emphasis"/>
        </w:rPr>
        <w:t xml:space="preserve"> an </w:t>
      </w:r>
      <w:r w:rsidRPr="00D85F06">
        <w:rPr>
          <w:rStyle w:val="Emphasis"/>
          <w:highlight w:val="cyan"/>
        </w:rPr>
        <w:t>essential</w:t>
      </w:r>
      <w:r w:rsidRPr="00CC3CFB">
        <w:rPr>
          <w:rStyle w:val="Emphasis"/>
        </w:rPr>
        <w:t xml:space="preserve"> counterweight to official efforts </w:t>
      </w:r>
      <w:r w:rsidRPr="00D85F06">
        <w:rPr>
          <w:rStyle w:val="Emphasis"/>
          <w:highlight w:val="cyan"/>
        </w:rPr>
        <w:t>to shape public understanding of</w:t>
      </w:r>
      <w:r w:rsidRPr="00CC3CFB">
        <w:rPr>
          <w:rStyle w:val="Emphasis"/>
        </w:rPr>
        <w:t xml:space="preserve"> key foreign </w:t>
      </w:r>
      <w:r w:rsidRPr="00D85F06">
        <w:rPr>
          <w:rStyle w:val="Emphasis"/>
          <w:highlight w:val="cyan"/>
        </w:rPr>
        <w:t>policy issues</w:t>
      </w:r>
      <w:r w:rsidRPr="00115F29">
        <w:rPr>
          <w:sz w:val="16"/>
        </w:rPr>
        <w:t>. Governments enjoy enormous information asymmetries in many areas of political life, but these advantages are especially pronounced when dealing with international affairs.[</w:t>
      </w:r>
      <w:proofErr w:type="gramStart"/>
      <w:r w:rsidRPr="00115F29">
        <w:rPr>
          <w:sz w:val="16"/>
        </w:rPr>
        <w:t>5]</w:t>
      </w:r>
      <w:r w:rsidRPr="00115F29">
        <w:rPr>
          <w:u w:val="single"/>
        </w:rPr>
        <w:t>Much</w:t>
      </w:r>
      <w:proofErr w:type="gramEnd"/>
      <w:r w:rsidRPr="00115F29">
        <w:rPr>
          <w:u w:val="single"/>
        </w:rPr>
        <w:t xml:space="preserve"> of what we know about the outside world is ultimately derived from government sources</w:t>
      </w:r>
      <w:r w:rsidRPr="00115F29">
        <w:rPr>
          <w:sz w:val="16"/>
        </w:rPr>
        <w:t xml:space="preserve"> (especially when dealing with national security affairs), </w:t>
      </w:r>
      <w:r w:rsidRPr="00115F29">
        <w:rPr>
          <w:u w:val="single"/>
        </w:rPr>
        <w:t>and public officials often go to considerable lengths to shape how that information is reported to the public</w:t>
      </w:r>
      <w:r w:rsidRPr="00115F29">
        <w:rPr>
          <w:sz w:val="16"/>
        </w:rPr>
        <w:t xml:space="preserve">. Not only do governments collect vast amounts of information about the outside world, but </w:t>
      </w:r>
      <w:r w:rsidRPr="00115F29">
        <w:rPr>
          <w:u w:val="single"/>
        </w:rPr>
        <w:t>they routinely use secrecy laws to control public access to this information</w:t>
      </w:r>
      <w:r w:rsidRPr="00115F29">
        <w:rPr>
          <w:sz w:val="16"/>
        </w:rPr>
        <w:t xml:space="preserve">. Government officials can shape public beliefs by leaking information strategically, or by co-opting sympathetic journalists whose professional success depends in part on maintaining access to key officials.[6]Given these information asymmetries and their obvious interest in retaining public support for their preferred policies, it is hardly surprising that both democratic and non-democratic leaders use their privileged access to information to build support for specific policies, at times by telling outright lies to their own citizens.[7] </w:t>
      </w:r>
      <w:r w:rsidRPr="00115F29">
        <w:rPr>
          <w:u w:val="single"/>
        </w:rPr>
        <w:t>This situation creates few problems when the policies being sold make good strategic sense, but the results can be disastrous when they don’t. In such cases, alternative voices are needed to challenge conventional wisdoms and official rationales, and to suggest different solutions to the problem(s) at hand</w:t>
      </w:r>
      <w:r w:rsidRPr="00115F29">
        <w:rPr>
          <w:sz w:val="16"/>
        </w:rPr>
        <w:t xml:space="preserve">. Because </w:t>
      </w:r>
      <w:r w:rsidRPr="00115F29">
        <w:rPr>
          <w:u w:val="single"/>
        </w:rPr>
        <w:t>scholars</w:t>
      </w:r>
      <w:r w:rsidRPr="00115F29">
        <w:rPr>
          <w:sz w:val="16"/>
        </w:rPr>
        <w:t xml:space="preserve"> are protected by tenure and cherish the principle of academic freedom, and because they are not directly dependent on government support for their livelihoods, they </w:t>
      </w:r>
      <w:r w:rsidRPr="00115F29">
        <w:rPr>
          <w:u w:val="single"/>
        </w:rPr>
        <w:t>are uniquely positioned to challenge prevailing narratives and policy rationales and to bring their knowledge and training to bear on vital policy issues</w:t>
      </w:r>
      <w:r w:rsidRPr="00115F29">
        <w:rPr>
          <w:sz w:val="16"/>
        </w:rPr>
        <w:t xml:space="preserve">. </w:t>
      </w:r>
      <w:r w:rsidRPr="00CC3CFB">
        <w:rPr>
          <w:rStyle w:val="Emphasis"/>
        </w:rPr>
        <w:t xml:space="preserve">If we believe that unfettered </w:t>
      </w:r>
      <w:r w:rsidRPr="00D85F06">
        <w:rPr>
          <w:rStyle w:val="Emphasis"/>
          <w:highlight w:val="cyan"/>
        </w:rPr>
        <w:t>debate helps expose errors and correct missteps</w:t>
      </w:r>
      <w:r w:rsidRPr="00CC3CFB">
        <w:rPr>
          <w:rStyle w:val="Emphasis"/>
        </w:rPr>
        <w:t xml:space="preserve">, thereby </w:t>
      </w:r>
      <w:r w:rsidRPr="00D85F06">
        <w:rPr>
          <w:rStyle w:val="Emphasis"/>
          <w:highlight w:val="cyan"/>
        </w:rPr>
        <w:t>fostering more effective</w:t>
      </w:r>
      <w:r w:rsidRPr="00CC3CFB">
        <w:rPr>
          <w:rStyle w:val="Emphasis"/>
        </w:rPr>
        <w:t xml:space="preserve"> public </w:t>
      </w:r>
      <w:r w:rsidRPr="00D85F06">
        <w:rPr>
          <w:rStyle w:val="Emphasis"/>
          <w:highlight w:val="cyan"/>
        </w:rPr>
        <w:t>policies</w:t>
      </w:r>
      <w:r w:rsidRPr="00CC3CFB">
        <w:rPr>
          <w:rStyle w:val="Emphasis"/>
        </w:rPr>
        <w:t>, then a sophisticated, diverse and engaged scholarly community is essential to a healthy polity</w:t>
      </w:r>
      <w:r w:rsidRPr="00115F29">
        <w:rPr>
          <w:sz w:val="16"/>
        </w:rPr>
        <w:t xml:space="preserve">. Third, the scholarly world also offers a potentially valuable model of constructive political disagreement. </w:t>
      </w:r>
      <w:r w:rsidRPr="00115F29">
        <w:rPr>
          <w:u w:val="single"/>
        </w:rPr>
        <w:t>Political discourse in many countries</w:t>
      </w:r>
      <w:r w:rsidRPr="00115F29">
        <w:rPr>
          <w:sz w:val="16"/>
        </w:rPr>
        <w:t xml:space="preserve"> (and </w:t>
      </w:r>
      <w:r w:rsidRPr="00115F29">
        <w:rPr>
          <w:u w:val="single"/>
        </w:rPr>
        <w:t>especially the U</w:t>
      </w:r>
      <w:r w:rsidRPr="00115F29">
        <w:rPr>
          <w:sz w:val="16"/>
        </w:rPr>
        <w:t xml:space="preserve">nited </w:t>
      </w:r>
      <w:r w:rsidRPr="00115F29">
        <w:rPr>
          <w:u w:val="single"/>
        </w:rPr>
        <w:t>S</w:t>
      </w:r>
      <w:r w:rsidRPr="00115F29">
        <w:rPr>
          <w:sz w:val="16"/>
        </w:rPr>
        <w:t xml:space="preserve">tates) </w:t>
      </w:r>
      <w:r w:rsidRPr="00115F29">
        <w:rPr>
          <w:u w:val="single"/>
        </w:rPr>
        <w:t>has become increasingly personal and ad hominem, with little attention paid to facts and logic; a trend reinforced by an increasingly competitive and loosely regulated media environment</w:t>
      </w:r>
      <w:r w:rsidRPr="00115F29">
        <w:rPr>
          <w:sz w:val="16"/>
        </w:rPr>
        <w:t xml:space="preserve">. </w:t>
      </w:r>
      <w:r w:rsidRPr="00115F29">
        <w:rPr>
          <w:u w:val="single"/>
        </w:rPr>
        <w:t>Within academia, by contrast, even intense disputes are supposed to be conducted in accordance with established canons of logic and evidence. Ad hominem attacks and other forms of character assassination have no place in scholarly discourse and are more likely to discredit those who employ them than those who are attacked. By bringing the norms of academic discourse into the public sphere, academic scholars could help restore some of the civility that has been lost in recent years</w:t>
      </w:r>
      <w:r w:rsidRPr="00115F29">
        <w:rPr>
          <w:sz w:val="16"/>
        </w:rPr>
        <w:t xml:space="preserve">. For all of these reasons, </w:t>
      </w:r>
      <w:r w:rsidRPr="00115F29">
        <w:rPr>
          <w:u w:val="single"/>
        </w:rPr>
        <w:t>it is highly desirable for university-based scholars to play a significant role in public discourse about key real-world issues and to engage directly with policymakers where appropriate</w:t>
      </w:r>
      <w:r w:rsidRPr="00115F29">
        <w:rPr>
          <w:sz w:val="16"/>
        </w:rPr>
        <w:t xml:space="preserve">. As I have argued elsewhere, academic research can provide policymakers with relevant factual knowledge, provide typologies and frameworks that help policymakers and citizens make sense of emerging trends, and create and test theories that leaders can use to choose among different policy instruments. </w:t>
      </w:r>
      <w:r w:rsidRPr="00115F29">
        <w:rPr>
          <w:u w:val="single"/>
        </w:rPr>
        <w:t>Academic theories can also be useful when they help policymakers anticipate events, when they identify recurring tendencies or obstacles to success, and when they facilitate the formulation of policy alternatives and the identification of benchmarks that can guide policy evaluation</w:t>
      </w:r>
      <w:r w:rsidRPr="00115F29">
        <w:rPr>
          <w:sz w:val="16"/>
        </w:rPr>
        <w:t>. Because academic scholars are free from daily responsibility for managing public affairs, they are in an ideal position to develop new concepts and theories to help us understand a complex and changing world.[8] The picture sketched here is obviously something of an ideal type, and I am not suggesting that that the academic world consistently lives up to these expectations. As noted above, university-based scholars of international affairs—and especially the disciplines of political science and history—have increasingly focused on narrow and arcane topics and are contributing less and less to policy formation or public discourse.[9] And when academics do address topics of obvious policy relevance or public interest, the results are often presented in impenetrable, jargon-ridden prose and disseminated in venues that neither policymakers nor the public are likely to read. Even when scholars have something useful to say, in short, their tendency to “speaking in tongues” diminishes their impact on the public sphere.</w:t>
      </w:r>
    </w:p>
    <w:p w14:paraId="5358A0FA" w14:textId="77777777" w:rsidR="00E10BD1" w:rsidRPr="00761DE3" w:rsidRDefault="00E10BD1" w:rsidP="00E10BD1">
      <w:pPr>
        <w:pStyle w:val="Heading4"/>
      </w:pPr>
      <w:r>
        <w:t xml:space="preserve">Studying the intricacies of the military, international relations, and foreign policy is a </w:t>
      </w:r>
      <w:r>
        <w:rPr>
          <w:u w:val="single"/>
        </w:rPr>
        <w:t>valid prerequisite</w:t>
      </w:r>
      <w:r>
        <w:t xml:space="preserve"> to breaking down violence </w:t>
      </w:r>
      <w:r>
        <w:rPr>
          <w:u w:val="single"/>
        </w:rPr>
        <w:t>at home</w:t>
      </w:r>
      <w:r>
        <w:t xml:space="preserve"> – our academic theorizing and methodology is an </w:t>
      </w:r>
      <w:r>
        <w:rPr>
          <w:u w:val="single"/>
        </w:rPr>
        <w:t>essential aspect</w:t>
      </w:r>
      <w:r>
        <w:t xml:space="preserve"> of solving oppression.</w:t>
      </w:r>
    </w:p>
    <w:p w14:paraId="0A247E00" w14:textId="77777777" w:rsidR="00E10BD1" w:rsidRPr="002806CA" w:rsidRDefault="00E10BD1" w:rsidP="00E10BD1">
      <w:pPr>
        <w:rPr>
          <w:sz w:val="26"/>
          <w:szCs w:val="26"/>
        </w:rPr>
      </w:pPr>
      <w:r>
        <w:rPr>
          <w:b/>
          <w:bCs/>
          <w:sz w:val="26"/>
          <w:szCs w:val="26"/>
        </w:rPr>
        <w:t>Bryant 12</w:t>
      </w:r>
      <w:r>
        <w:rPr>
          <w:sz w:val="26"/>
          <w:szCs w:val="26"/>
        </w:rPr>
        <w:t xml:space="preserve"> </w:t>
      </w:r>
      <w:r w:rsidRPr="002806CA">
        <w:t xml:space="preserve">[Levi Bryant, prof. philosophy @ Collin College and Chair of the Critical Philosophy program @ New Centre for Research and Practice, 9/15/12, “War Machines and Military Logistics: Some Cards on the Table”, </w:t>
      </w:r>
      <w:proofErr w:type="gramStart"/>
      <w:r w:rsidRPr="002806CA">
        <w:t>https://larvalsubjects.wordpress.com/2012/09/15/war-machines-and-military-logistics-some-cards-on-the-table/ ;</w:t>
      </w:r>
      <w:proofErr w:type="gramEnd"/>
      <w:r w:rsidRPr="002806CA">
        <w:t xml:space="preserve"> 7/18 EB]</w:t>
      </w:r>
    </w:p>
    <w:p w14:paraId="35027E0C" w14:textId="77777777" w:rsidR="00E10BD1" w:rsidRPr="00F840FA" w:rsidRDefault="00E10BD1" w:rsidP="00E10BD1">
      <w:pPr>
        <w:rPr>
          <w:sz w:val="16"/>
        </w:rPr>
      </w:pPr>
      <w:r w:rsidRPr="00D85F06">
        <w:rPr>
          <w:highlight w:val="cyan"/>
          <w:u w:val="single"/>
        </w:rPr>
        <w:t>We need answers to</w:t>
      </w:r>
      <w:r w:rsidRPr="00F840FA">
        <w:rPr>
          <w:sz w:val="16"/>
        </w:rPr>
        <w:t xml:space="preserve"> these questions to intervene effectively.  We can call them </w:t>
      </w:r>
      <w:r w:rsidRPr="00D85F06">
        <w:rPr>
          <w:highlight w:val="cyan"/>
          <w:u w:val="single"/>
        </w:rPr>
        <w:t xml:space="preserve">questions of </w:t>
      </w:r>
      <w:r w:rsidRPr="00D85F06">
        <w:rPr>
          <w:u w:val="single"/>
        </w:rPr>
        <w:t>“</w:t>
      </w:r>
      <w:r w:rsidRPr="00D85F06">
        <w:rPr>
          <w:highlight w:val="cyan"/>
          <w:u w:val="single"/>
        </w:rPr>
        <w:t>military logistics</w:t>
      </w:r>
      <w:r w:rsidRPr="00F840FA">
        <w:rPr>
          <w:sz w:val="16"/>
        </w:rPr>
        <w:t xml:space="preserve">”.  We are, after all, constructing war machines to combat these intolerable conditions.  </w:t>
      </w:r>
      <w:r w:rsidRPr="00D945EE">
        <w:rPr>
          <w:u w:val="single"/>
        </w:rPr>
        <w:t>Military logistics asks</w:t>
      </w:r>
      <w:r w:rsidRPr="00F840FA">
        <w:rPr>
          <w:sz w:val="16"/>
        </w:rPr>
        <w:t xml:space="preserve"> two questions:  </w:t>
      </w:r>
      <w:r w:rsidRPr="00D945EE">
        <w:rPr>
          <w:u w:val="single"/>
        </w:rPr>
        <w:t>first</w:t>
      </w:r>
      <w:r w:rsidRPr="00F840FA">
        <w:rPr>
          <w:sz w:val="16"/>
        </w:rPr>
        <w:t xml:space="preserve">, it asks </w:t>
      </w:r>
      <w:r w:rsidRPr="00D945EE">
        <w:rPr>
          <w:u w:val="single"/>
        </w:rPr>
        <w:t>what things the</w:t>
      </w:r>
      <w:r w:rsidRPr="00F840FA">
        <w:rPr>
          <w:sz w:val="16"/>
        </w:rPr>
        <w:t xml:space="preserve"> opposing force, the </w:t>
      </w:r>
      <w:r w:rsidRPr="00D945EE">
        <w:rPr>
          <w:u w:val="single"/>
        </w:rPr>
        <w:t>opposing war machine captured by the state apparatus</w:t>
      </w:r>
      <w:r w:rsidRPr="00F840FA">
        <w:rPr>
          <w:sz w:val="16"/>
        </w:rPr>
        <w:t xml:space="preserve">, </w:t>
      </w:r>
      <w:r w:rsidRPr="00D945EE">
        <w:rPr>
          <w:u w:val="single"/>
        </w:rPr>
        <w:t>relies on in order to deploy</w:t>
      </w:r>
      <w:r w:rsidRPr="00F840FA">
        <w:rPr>
          <w:sz w:val="16"/>
        </w:rPr>
        <w:t xml:space="preserve"> its war machine: </w:t>
      </w:r>
      <w:r w:rsidRPr="00D945EE">
        <w:rPr>
          <w:u w:val="single"/>
        </w:rPr>
        <w:t>supply lines, communications networks, people willing to fight, propaganda or ideology, people believing in the cause, etc</w:t>
      </w:r>
      <w:r w:rsidRPr="00F840FA">
        <w:rPr>
          <w:sz w:val="16"/>
        </w:rPr>
        <w:t xml:space="preserve">.  Military logistics maps all of these things.  </w:t>
      </w:r>
      <w:r w:rsidRPr="00D945EE">
        <w:rPr>
          <w:u w:val="single"/>
        </w:rPr>
        <w:t xml:space="preserve">Second, military logistics asks how to best deploy its own resources in fighting that state war machine.  </w:t>
      </w:r>
      <w:r w:rsidRPr="00D85F06">
        <w:rPr>
          <w:highlight w:val="cyan"/>
          <w:u w:val="single"/>
        </w:rPr>
        <w:t>In what way should we deploy our war machine to defeat</w:t>
      </w:r>
      <w:r w:rsidRPr="00D945EE">
        <w:rPr>
          <w:u w:val="single"/>
        </w:rPr>
        <w:t xml:space="preserve"> war machines like </w:t>
      </w:r>
      <w:r w:rsidRPr="00D85F06">
        <w:rPr>
          <w:highlight w:val="cyan"/>
          <w:u w:val="single"/>
        </w:rPr>
        <w:t>racism</w:t>
      </w:r>
      <w:r w:rsidRPr="00D945EE">
        <w:rPr>
          <w:u w:val="single"/>
        </w:rPr>
        <w:t xml:space="preserve">, </w:t>
      </w:r>
      <w:r w:rsidRPr="00D85F06">
        <w:rPr>
          <w:highlight w:val="cyan"/>
          <w:u w:val="single"/>
        </w:rPr>
        <w:t>sexism</w:t>
      </w:r>
      <w:r w:rsidRPr="00D945EE">
        <w:rPr>
          <w:u w:val="single"/>
        </w:rPr>
        <w:t xml:space="preserve">, </w:t>
      </w:r>
      <w:r w:rsidRPr="00D85F06">
        <w:rPr>
          <w:highlight w:val="cyan"/>
          <w:u w:val="single"/>
        </w:rPr>
        <w:t>capitalism</w:t>
      </w:r>
      <w:r w:rsidRPr="00D945EE">
        <w:rPr>
          <w:u w:val="single"/>
        </w:rPr>
        <w:t xml:space="preserve">, </w:t>
      </w:r>
      <w:r w:rsidRPr="00D85F06">
        <w:rPr>
          <w:highlight w:val="cyan"/>
          <w:u w:val="single"/>
        </w:rPr>
        <w:t>neolib</w:t>
      </w:r>
      <w:r w:rsidRPr="00D945EE">
        <w:rPr>
          <w:u w:val="single"/>
        </w:rPr>
        <w:t xml:space="preserve">eralism, </w:t>
      </w:r>
      <w:proofErr w:type="spellStart"/>
      <w:r w:rsidRPr="00D945EE">
        <w:rPr>
          <w:u w:val="single"/>
        </w:rPr>
        <w:t>etc</w:t>
      </w:r>
      <w:proofErr w:type="spellEnd"/>
      <w:r w:rsidRPr="00D85F06">
        <w:rPr>
          <w:highlight w:val="cyan"/>
          <w:u w:val="single"/>
        </w:rPr>
        <w:t>?</w:t>
      </w:r>
      <w:r w:rsidRPr="00D945EE">
        <w:rPr>
          <w:u w:val="single"/>
        </w:rPr>
        <w:t xml:space="preserve">  What are the things upon which these </w:t>
      </w:r>
      <w:proofErr w:type="gramStart"/>
      <w:r w:rsidRPr="00D945EE">
        <w:rPr>
          <w:u w:val="single"/>
        </w:rPr>
        <w:t>state based</w:t>
      </w:r>
      <w:proofErr w:type="gramEnd"/>
      <w:r w:rsidRPr="00D945EE">
        <w:rPr>
          <w:u w:val="single"/>
        </w:rPr>
        <w:t xml:space="preserve"> war machines are based, what are the privileged nodes within these state based war machines that allows them to function?  These nodes are the things upon which we want our nomadic war machines to intervene.  </w:t>
      </w:r>
      <w:r w:rsidRPr="00D85F06">
        <w:rPr>
          <w:rStyle w:val="Emphasis"/>
          <w:highlight w:val="cyan"/>
        </w:rPr>
        <w:t xml:space="preserve">If we are to be effective in producing </w:t>
      </w:r>
      <w:proofErr w:type="gramStart"/>
      <w:r w:rsidRPr="00D85F06">
        <w:rPr>
          <w:rStyle w:val="Emphasis"/>
          <w:highlight w:val="cyan"/>
        </w:rPr>
        <w:t>change</w:t>
      </w:r>
      <w:proofErr w:type="gramEnd"/>
      <w:r w:rsidRPr="00D85F06">
        <w:rPr>
          <w:rStyle w:val="Emphasis"/>
          <w:highlight w:val="cyan"/>
        </w:rPr>
        <w:t xml:space="preserve"> we better know what the supply lines are so that we might make them our target</w:t>
      </w:r>
      <w:r w:rsidRPr="00F840FA">
        <w:rPr>
          <w:sz w:val="16"/>
        </w:rPr>
        <w:t>.</w:t>
      </w:r>
    </w:p>
    <w:p w14:paraId="3BAA671B" w14:textId="77777777" w:rsidR="00E10BD1" w:rsidRPr="00F840FA" w:rsidRDefault="00E10BD1" w:rsidP="00E10BD1">
      <w:pPr>
        <w:rPr>
          <w:sz w:val="16"/>
        </w:rPr>
      </w:pPr>
      <w:r w:rsidRPr="00014A70">
        <w:rPr>
          <w:u w:val="single"/>
        </w:rPr>
        <w:t>What I’ve heard in these discussions is a complete indifference to military logistics</w:t>
      </w:r>
      <w:r w:rsidRPr="00F840FA">
        <w:rPr>
          <w:sz w:val="16"/>
        </w:rPr>
        <w:t xml:space="preserve">.  It’s as if </w:t>
      </w:r>
      <w:r w:rsidRPr="00D85F06">
        <w:rPr>
          <w:highlight w:val="cyan"/>
          <w:u w:val="single"/>
        </w:rPr>
        <w:t>people like to wave their hands and say</w:t>
      </w:r>
      <w:r w:rsidRPr="00014A70">
        <w:rPr>
          <w:u w:val="single"/>
        </w:rPr>
        <w:t xml:space="preserve"> “</w:t>
      </w:r>
      <w:r w:rsidRPr="00D85F06">
        <w:rPr>
          <w:highlight w:val="cyan"/>
          <w:u w:val="single"/>
        </w:rPr>
        <w:t>this is horrible and unjust</w:t>
      </w:r>
      <w:r w:rsidRPr="00014A70">
        <w:rPr>
          <w:u w:val="single"/>
        </w:rPr>
        <w:t xml:space="preserve">!” </w:t>
      </w:r>
      <w:r w:rsidRPr="00D85F06">
        <w:rPr>
          <w:highlight w:val="cyan"/>
          <w:u w:val="single"/>
        </w:rPr>
        <w:t>and</w:t>
      </w:r>
      <w:r w:rsidRPr="00014A70">
        <w:rPr>
          <w:u w:val="single"/>
        </w:rPr>
        <w:t xml:space="preserve"> </w:t>
      </w:r>
      <w:r w:rsidRPr="00D85F06">
        <w:rPr>
          <w:highlight w:val="cyan"/>
          <w:u w:val="single"/>
        </w:rPr>
        <w:t>believe that</w:t>
      </w:r>
      <w:r w:rsidRPr="00014A70">
        <w:rPr>
          <w:u w:val="single"/>
        </w:rPr>
        <w:t xml:space="preserve"> hand waving </w:t>
      </w:r>
      <w:r w:rsidRPr="00D85F06">
        <w:rPr>
          <w:highlight w:val="cyan"/>
          <w:u w:val="single"/>
        </w:rPr>
        <w:t>is a politically efficacious act</w:t>
      </w:r>
      <w:r w:rsidRPr="00014A70">
        <w:rPr>
          <w:u w:val="single"/>
        </w:rPr>
        <w:t>.  Yeah, you’re right, it is horrible but saying so doesn’t go very far and changing it</w:t>
      </w:r>
      <w:r w:rsidRPr="00F840FA">
        <w:rPr>
          <w:sz w:val="16"/>
        </w:rPr>
        <w:t xml:space="preserve">.  </w:t>
      </w:r>
      <w:r w:rsidRPr="00CC3CFB">
        <w:rPr>
          <w:rStyle w:val="Emphasis"/>
        </w:rPr>
        <w:t xml:space="preserve">It’s also as if </w:t>
      </w:r>
      <w:r w:rsidRPr="00D85F06">
        <w:rPr>
          <w:rStyle w:val="Emphasis"/>
          <w:highlight w:val="cyan"/>
        </w:rPr>
        <w:t>people are horrified when anyone discusses anything besides how horribly unjust everything is</w:t>
      </w:r>
      <w:r w:rsidRPr="00F840FA">
        <w:rPr>
          <w:sz w:val="16"/>
        </w:rPr>
        <w:t xml:space="preserve">.  </w:t>
      </w:r>
      <w:r w:rsidRPr="00014A70">
        <w:rPr>
          <w:u w:val="single"/>
        </w:rPr>
        <w:t xml:space="preserve">Confronted with an analysis why the social functions in the horrible way, the next response is to say “you’re justifying that system and saying it’s a-okay!”  This misses the point that </w:t>
      </w:r>
      <w:r w:rsidRPr="00D85F06">
        <w:rPr>
          <w:rStyle w:val="Emphasis"/>
          <w:highlight w:val="cyan"/>
        </w:rPr>
        <w:t>the entire point is to map</w:t>
      </w:r>
      <w:r w:rsidRPr="00CC3CFB">
        <w:rPr>
          <w:rStyle w:val="Emphasis"/>
        </w:rPr>
        <w:t xml:space="preserve"> the “</w:t>
      </w:r>
      <w:r w:rsidRPr="00D85F06">
        <w:rPr>
          <w:rStyle w:val="Emphasis"/>
          <w:highlight w:val="cyan"/>
        </w:rPr>
        <w:t>supply lines</w:t>
      </w:r>
      <w:r w:rsidRPr="00CC3CFB">
        <w:rPr>
          <w:rStyle w:val="Emphasis"/>
        </w:rPr>
        <w:t xml:space="preserve">” of the opposing war machine </w:t>
      </w:r>
      <w:r w:rsidRPr="00D85F06">
        <w:rPr>
          <w:rStyle w:val="Emphasis"/>
          <w:highlight w:val="cyan"/>
        </w:rPr>
        <w:t>so you can strategically intervene</w:t>
      </w:r>
      <w:r w:rsidRPr="00CC3CFB">
        <w:rPr>
          <w:rStyle w:val="Emphasis"/>
        </w:rPr>
        <w:t xml:space="preserve"> in them to destroy them a</w:t>
      </w:r>
      <w:r w:rsidRPr="00D85F06">
        <w:rPr>
          <w:rStyle w:val="Emphasis"/>
          <w:highlight w:val="cyan"/>
        </w:rPr>
        <w:t>nd create alternative forms of life</w:t>
      </w:r>
      <w:r w:rsidRPr="00F840FA">
        <w:rPr>
          <w:sz w:val="16"/>
        </w:rPr>
        <w:t xml:space="preserve">.  You see, we already took for granted your analysis of how horrible things are.  You’re preaching to the choir.  We wanted to get to work determining how to change that and believed for that we needed good maps of the opposing </w:t>
      </w:r>
      <w:proofErr w:type="gramStart"/>
      <w:r w:rsidRPr="00F840FA">
        <w:rPr>
          <w:sz w:val="16"/>
        </w:rPr>
        <w:t>state based</w:t>
      </w:r>
      <w:proofErr w:type="gramEnd"/>
      <w:r w:rsidRPr="00F840FA">
        <w:rPr>
          <w:sz w:val="16"/>
        </w:rPr>
        <w:t xml:space="preserve"> war machine so we can decide how to intervene.</w:t>
      </w:r>
    </w:p>
    <w:p w14:paraId="13423AFF" w14:textId="77777777" w:rsidR="00E10BD1" w:rsidRPr="00F840FA" w:rsidRDefault="00E10BD1" w:rsidP="00E10BD1">
      <w:pPr>
        <w:rPr>
          <w:sz w:val="16"/>
        </w:rPr>
      </w:pPr>
      <w:r w:rsidRPr="00822FEE">
        <w:rPr>
          <w:highlight w:val="cyan"/>
          <w:u w:val="single"/>
        </w:rPr>
        <w:t>We</w:t>
      </w:r>
      <w:r w:rsidRPr="00014A70">
        <w:rPr>
          <w:u w:val="single"/>
        </w:rPr>
        <w:t xml:space="preserve"> then </w:t>
      </w:r>
      <w:r w:rsidRPr="00822FEE">
        <w:rPr>
          <w:highlight w:val="cyan"/>
          <w:u w:val="single"/>
        </w:rPr>
        <w:t>look at your</w:t>
      </w:r>
      <w:r w:rsidRPr="00014A70">
        <w:rPr>
          <w:u w:val="single"/>
        </w:rPr>
        <w:t xml:space="preserve"> actual </w:t>
      </w:r>
      <w:r w:rsidRPr="00822FEE">
        <w:rPr>
          <w:highlight w:val="cyan"/>
          <w:u w:val="single"/>
        </w:rPr>
        <w:t>practices and see</w:t>
      </w:r>
      <w:r w:rsidRPr="00014A70">
        <w:rPr>
          <w:u w:val="single"/>
        </w:rPr>
        <w:t xml:space="preserve"> that </w:t>
      </w:r>
      <w:r w:rsidRPr="00822FEE">
        <w:rPr>
          <w:highlight w:val="cyan"/>
          <w:u w:val="single"/>
        </w:rPr>
        <w:t>your sole strategy seems to be ideological critique</w:t>
      </w:r>
      <w:r w:rsidRPr="00014A70">
        <w:rPr>
          <w:u w:val="single"/>
        </w:rPr>
        <w:t xml:space="preserve"> or debunking.  Your idea seems to be that if you just prove that other people’s beliefs are incoherent, they’ll change and things will be different</w:t>
      </w:r>
      <w:r w:rsidRPr="00F840FA">
        <w:rPr>
          <w:sz w:val="16"/>
        </w:rPr>
        <w:t xml:space="preserve">.  But we’ve noticed a couple things about your strategy:  1) </w:t>
      </w:r>
      <w:r w:rsidRPr="00014A70">
        <w:rPr>
          <w:u w:val="single"/>
        </w:rPr>
        <w:t xml:space="preserve">there have been a number of bang-on critiques of </w:t>
      </w:r>
      <w:proofErr w:type="gramStart"/>
      <w:r w:rsidRPr="00014A70">
        <w:rPr>
          <w:u w:val="single"/>
        </w:rPr>
        <w:t>state based</w:t>
      </w:r>
      <w:proofErr w:type="gramEnd"/>
      <w:r w:rsidRPr="00014A70">
        <w:rPr>
          <w:u w:val="single"/>
        </w:rPr>
        <w:t xml:space="preserve"> war machines, without things changing too much, and</w:t>
      </w:r>
      <w:r w:rsidRPr="00F840FA">
        <w:rPr>
          <w:sz w:val="16"/>
        </w:rPr>
        <w:t xml:space="preserve"> 2) </w:t>
      </w:r>
      <w:r w:rsidRPr="00014A70">
        <w:rPr>
          <w:u w:val="single"/>
        </w:rPr>
        <w:t>we’ve noticed that we might even persuade others that labor under these ideologies that their position is incoherent, yet they still adhere to it as if the grounds of their ideology didn’t matter much</w:t>
      </w:r>
      <w:r w:rsidRPr="00F840FA">
        <w:rPr>
          <w:sz w:val="16"/>
        </w:rPr>
        <w:t xml:space="preserve">.  This leads us to suspect that there are other causal factors that undergird these social assemblages and cause them to endure is they do.  We thought to ourselves, there are two reasons that an ideological critique can be successful and still fail to produce change:  a) the problem can be one of “distribution”.  </w:t>
      </w:r>
      <w:r w:rsidRPr="00822FEE">
        <w:rPr>
          <w:rStyle w:val="Emphasis"/>
          <w:highlight w:val="cyan"/>
        </w:rPr>
        <w:t>The critique is right but fails to reach</w:t>
      </w:r>
      <w:r w:rsidRPr="00CC3CFB">
        <w:rPr>
          <w:rStyle w:val="Emphasis"/>
        </w:rPr>
        <w:t xml:space="preserve"> the </w:t>
      </w:r>
      <w:r w:rsidRPr="00822FEE">
        <w:rPr>
          <w:rStyle w:val="Emphasis"/>
          <w:highlight w:val="cyan"/>
        </w:rPr>
        <w:t>people who need to hear it</w:t>
      </w:r>
      <w:r w:rsidRPr="00CC3CFB">
        <w:rPr>
          <w:rStyle w:val="Emphasis"/>
        </w:rPr>
        <w:t xml:space="preserve"> and even if they did receive the </w:t>
      </w:r>
      <w:proofErr w:type="gramStart"/>
      <w:r w:rsidRPr="00CC3CFB">
        <w:rPr>
          <w:rStyle w:val="Emphasis"/>
        </w:rPr>
        <w:t>message</w:t>
      </w:r>
      <w:proofErr w:type="gramEnd"/>
      <w:r w:rsidRPr="00CC3CFB">
        <w:rPr>
          <w:rStyle w:val="Emphasis"/>
        </w:rPr>
        <w:t xml:space="preserve"> they couldn’t receive it because </w:t>
      </w:r>
      <w:r w:rsidRPr="00822FEE">
        <w:rPr>
          <w:rStyle w:val="Emphasis"/>
          <w:highlight w:val="cyan"/>
        </w:rPr>
        <w:t>it’s expressed in the foreign language of “academese</w:t>
      </w:r>
      <w:r w:rsidRPr="00CC3CFB">
        <w:rPr>
          <w:rStyle w:val="Emphasis"/>
        </w:rPr>
        <w:t>” which they’ve never been substantially exposed to</w:t>
      </w:r>
      <w:r w:rsidRPr="00F840FA">
        <w:rPr>
          <w:sz w:val="16"/>
        </w:rPr>
        <w:t xml:space="preserve"> (academics seem to enjoy only speaking to other academics even as they say their aim is to change the world).  Or b) </w:t>
      </w:r>
      <w:r w:rsidRPr="00822FEE">
        <w:rPr>
          <w:rStyle w:val="Emphasis"/>
          <w:highlight w:val="cyan"/>
        </w:rPr>
        <w:t>there are other causal factors</w:t>
      </w:r>
      <w:r w:rsidRPr="00F840FA">
        <w:rPr>
          <w:sz w:val="16"/>
        </w:rPr>
        <w:t xml:space="preserve"> involved in why social worlds take the form they do </w:t>
      </w:r>
      <w:r w:rsidRPr="00822FEE">
        <w:rPr>
          <w:rStyle w:val="Emphasis"/>
          <w:highlight w:val="cyan"/>
        </w:rPr>
        <w:t>that are not</w:t>
      </w:r>
      <w:r w:rsidRPr="00F840FA">
        <w:rPr>
          <w:sz w:val="16"/>
        </w:rPr>
        <w:t xml:space="preserve"> of the </w:t>
      </w:r>
      <w:r w:rsidRPr="00822FEE">
        <w:rPr>
          <w:rStyle w:val="Emphasis"/>
          <w:highlight w:val="cyan"/>
        </w:rPr>
        <w:t>discursive, propositional, or semiotic</w:t>
      </w:r>
      <w:r w:rsidRPr="00F840FA">
        <w:rPr>
          <w:sz w:val="16"/>
        </w:rPr>
        <w:t xml:space="preserve"> order.  My view is that it is a combination of both.</w:t>
      </w:r>
    </w:p>
    <w:p w14:paraId="6EDE0759" w14:textId="77777777" w:rsidR="00E10BD1" w:rsidRPr="00F840FA" w:rsidRDefault="00E10BD1" w:rsidP="00E10BD1">
      <w:pPr>
        <w:rPr>
          <w:sz w:val="16"/>
        </w:rPr>
      </w:pPr>
      <w:r w:rsidRPr="00014A70">
        <w:rPr>
          <w:u w:val="single"/>
        </w:rPr>
        <w:t>I don’t deny that ideology is one component</w:t>
      </w:r>
      <w:r w:rsidRPr="00F840FA">
        <w:rPr>
          <w:sz w:val="16"/>
        </w:rPr>
        <w:t xml:space="preserve"> of why societies take the form they do and why people tolerate intolerable conditions</w:t>
      </w:r>
      <w:r w:rsidRPr="00014A70">
        <w:rPr>
          <w:u w:val="single"/>
        </w:rPr>
        <w:t>. I merely deny that this is the only causal factor</w:t>
      </w:r>
      <w:r w:rsidRPr="00F840FA">
        <w:rPr>
          <w:sz w:val="16"/>
        </w:rPr>
        <w:t xml:space="preserve">.  </w:t>
      </w:r>
      <w:r w:rsidRPr="00CC3CFB">
        <w:rPr>
          <w:rStyle w:val="Emphasis"/>
        </w:rPr>
        <w:t>I don’t reject your political aims, but merely wonder how to get there</w:t>
      </w:r>
      <w:r w:rsidRPr="00F840FA">
        <w:rPr>
          <w:sz w:val="16"/>
        </w:rPr>
        <w:t xml:space="preserve">.  Meanwhile, </w:t>
      </w:r>
      <w:r w:rsidRPr="00014A70">
        <w:rPr>
          <w:u w:val="single"/>
        </w:rPr>
        <w:t>you</w:t>
      </w:r>
      <w:r w:rsidRPr="00F840FA">
        <w:rPr>
          <w:sz w:val="16"/>
        </w:rPr>
        <w:t xml:space="preserve"> guys behave like a war machine that believes it’s sufficient to </w:t>
      </w:r>
      <w:r w:rsidRPr="00014A70">
        <w:rPr>
          <w:u w:val="single"/>
        </w:rPr>
        <w:t>drop pamphlets out of an airplane debunking</w:t>
      </w:r>
      <w:r w:rsidRPr="00F840FA">
        <w:rPr>
          <w:sz w:val="16"/>
        </w:rPr>
        <w:t xml:space="preserve"> the </w:t>
      </w:r>
      <w:r w:rsidRPr="00014A70">
        <w:rPr>
          <w:u w:val="single"/>
        </w:rPr>
        <w:t>ideological reasons</w:t>
      </w:r>
      <w:r w:rsidRPr="00F840FA">
        <w:rPr>
          <w:sz w:val="16"/>
        </w:rPr>
        <w:t xml:space="preserve"> </w:t>
      </w:r>
      <w:r w:rsidRPr="00014A70">
        <w:rPr>
          <w:u w:val="single"/>
        </w:rPr>
        <w:t>that persuade the opposing force’s soldiers to fight this war on behalf of the state apparatus,</w:t>
      </w:r>
      <w:r w:rsidRPr="00F840FA">
        <w:rPr>
          <w:sz w:val="16"/>
        </w:rPr>
        <w:t xml:space="preserve"> </w:t>
      </w:r>
      <w:r w:rsidRPr="00014A70">
        <w:rPr>
          <w:u w:val="single"/>
        </w:rPr>
        <w:t>forgetting supply lines</w:t>
      </w:r>
      <w:r w:rsidRPr="00F840FA">
        <w:rPr>
          <w:sz w:val="16"/>
        </w:rPr>
        <w:t xml:space="preserve">, </w:t>
      </w:r>
      <w:r w:rsidRPr="00014A70">
        <w:rPr>
          <w:u w:val="single"/>
        </w:rPr>
        <w:t>that there are other soldiers behind them with guns to their back, that they have obligations to their fellows, that they have families to feed or debt to pay off, etc</w:t>
      </w:r>
      <w:r w:rsidRPr="00F840FA">
        <w:rPr>
          <w:sz w:val="16"/>
        </w:rPr>
        <w:t xml:space="preserve">.  When I point out these other things it’s not to reject your political aims, but to say that perhaps these are also good things to intervene in if we wish to change the world.  In other words, </w:t>
      </w:r>
      <w:r w:rsidRPr="00822FEE">
        <w:rPr>
          <w:rStyle w:val="Emphasis"/>
          <w:highlight w:val="cyan"/>
        </w:rPr>
        <w:t>I’m objecting to your tendency to use a hammer to solve all problems</w:t>
      </w:r>
      <w:r w:rsidRPr="00CC3CFB">
        <w:rPr>
          <w:rStyle w:val="Emphasis"/>
        </w:rPr>
        <w:t xml:space="preserve"> and to see all things as a nail</w:t>
      </w:r>
      <w:r w:rsidRPr="00014A70">
        <w:rPr>
          <w:b/>
          <w:bCs/>
          <w:u w:val="single"/>
        </w:rPr>
        <w:t xml:space="preserve"> </w:t>
      </w:r>
      <w:r w:rsidRPr="00014A70">
        <w:rPr>
          <w:u w:val="single"/>
        </w:rPr>
        <w:t>(discursive problems), ignoring the role that material nonhuman entities play in the form that social assemblages take</w:t>
      </w:r>
      <w:r w:rsidRPr="00F840FA">
        <w:rPr>
          <w:sz w:val="16"/>
        </w:rPr>
        <w:t>.</w:t>
      </w:r>
    </w:p>
    <w:p w14:paraId="56CCE2CF" w14:textId="77777777" w:rsidR="00E10BD1" w:rsidRPr="00822FEE" w:rsidRDefault="00E10BD1" w:rsidP="00E10BD1">
      <w:pPr>
        <w:rPr>
          <w:sz w:val="16"/>
        </w:rPr>
      </w:pPr>
      <w:r w:rsidRPr="00F840FA">
        <w:rPr>
          <w:sz w:val="16"/>
        </w:rPr>
        <w:t>This is the basic idea behind what I’ve called “</w:t>
      </w:r>
      <w:proofErr w:type="spellStart"/>
      <w:r w:rsidRPr="00F840FA">
        <w:rPr>
          <w:sz w:val="16"/>
        </w:rPr>
        <w:t>terraism</w:t>
      </w:r>
      <w:proofErr w:type="spellEnd"/>
      <w:r w:rsidRPr="00F840FA">
        <w:rPr>
          <w:sz w:val="16"/>
        </w:rPr>
        <w:t xml:space="preserve">”.  </w:t>
      </w:r>
      <w:proofErr w:type="spellStart"/>
      <w:r w:rsidRPr="00F840FA">
        <w:rPr>
          <w:sz w:val="16"/>
        </w:rPr>
        <w:t>Terraism</w:t>
      </w:r>
      <w:proofErr w:type="spellEnd"/>
      <w:r w:rsidRPr="00F840FA">
        <w:rPr>
          <w:sz w:val="16"/>
        </w:rPr>
        <w:t xml:space="preserve"> has three components:  1) “Cartography” or the mapping of assemblages to understand why they take the form they take and why they endure.  This includes the mapping of both semiotic and material components of social assemblages.  2) “</w:t>
      </w:r>
      <w:proofErr w:type="gramStart"/>
      <w:r w:rsidRPr="00F840FA">
        <w:rPr>
          <w:sz w:val="16"/>
        </w:rPr>
        <w:t>Deconstruction”  Deconstruction</w:t>
      </w:r>
      <w:proofErr w:type="gramEnd"/>
      <w:r w:rsidRPr="00F840FA">
        <w:rPr>
          <w:sz w:val="16"/>
        </w:rPr>
        <w:t xml:space="preserve"> is a practice.  It includes both traditional modes of discursive deconstruction (Derridean deconstruction, post-structuralist feminist critique, </w:t>
      </w:r>
      <w:proofErr w:type="spellStart"/>
      <w:r w:rsidRPr="00F840FA">
        <w:rPr>
          <w:sz w:val="16"/>
        </w:rPr>
        <w:t>Foucaultian</w:t>
      </w:r>
      <w:proofErr w:type="spellEnd"/>
      <w:r w:rsidRPr="00F840FA">
        <w:rPr>
          <w:sz w:val="16"/>
        </w:rPr>
        <w:t xml:space="preserve"> genealogy, Cultural Marxist critique, </w:t>
      </w:r>
      <w:proofErr w:type="spellStart"/>
      <w:r w:rsidRPr="00F840FA">
        <w:rPr>
          <w:sz w:val="16"/>
        </w:rPr>
        <w:t>etc</w:t>
      </w:r>
      <w:proofErr w:type="spellEnd"/>
      <w:r w:rsidRPr="00F840FA">
        <w:rPr>
          <w:sz w:val="16"/>
        </w:rPr>
        <w:t xml:space="preserve">), but also far more literal deconstruction in the sense of intervening in material or </w:t>
      </w:r>
      <w:proofErr w:type="spellStart"/>
      <w:r w:rsidRPr="00F840FA">
        <w:rPr>
          <w:sz w:val="16"/>
        </w:rPr>
        <w:t>thingly</w:t>
      </w:r>
      <w:proofErr w:type="spellEnd"/>
      <w:r w:rsidRPr="00F840FA">
        <w:rPr>
          <w:sz w:val="16"/>
        </w:rPr>
        <w:t xml:space="preserve"> orders upon which social assemblages are reliant.  </w:t>
      </w:r>
      <w:r w:rsidRPr="00014A70">
        <w:rPr>
          <w:u w:val="single"/>
        </w:rPr>
        <w:t xml:space="preserve">It is not simply beliefs, signs, and ideologies that cause oppressive social orders to endure or persist, but also material arrangements upon which people depend to live as they do.  </w:t>
      </w:r>
      <w:r w:rsidRPr="00CC3CFB">
        <w:rPr>
          <w:rStyle w:val="Emphasis"/>
        </w:rPr>
        <w:t xml:space="preserve">Part of </w:t>
      </w:r>
      <w:r w:rsidRPr="00822FEE">
        <w:rPr>
          <w:rStyle w:val="Emphasis"/>
          <w:highlight w:val="cyan"/>
        </w:rPr>
        <w:t>changing a social order</w:t>
      </w:r>
      <w:r w:rsidRPr="00CC3CFB">
        <w:rPr>
          <w:rStyle w:val="Emphasis"/>
        </w:rPr>
        <w:t xml:space="preserve"> thus </w:t>
      </w:r>
      <w:r w:rsidRPr="00822FEE">
        <w:rPr>
          <w:rStyle w:val="Emphasis"/>
          <w:highlight w:val="cyan"/>
        </w:rPr>
        <w:t>necessarily involves intervening in</w:t>
      </w:r>
      <w:r w:rsidRPr="00CC3CFB">
        <w:rPr>
          <w:rStyle w:val="Emphasis"/>
        </w:rPr>
        <w:t xml:space="preserve"> those </w:t>
      </w:r>
      <w:r w:rsidRPr="00822FEE">
        <w:rPr>
          <w:rStyle w:val="Emphasis"/>
          <w:highlight w:val="cyan"/>
        </w:rPr>
        <w:t>material networks</w:t>
      </w:r>
      <w:r w:rsidRPr="00014A70">
        <w:rPr>
          <w:u w:val="single"/>
        </w:rPr>
        <w:t xml:space="preserve"> to undermine their ability to maintain their relations or feedback mechanisms that allow them to perpetuate certain dependencies for people</w:t>
      </w:r>
      <w:r w:rsidRPr="00F840FA">
        <w:rPr>
          <w:sz w:val="16"/>
        </w:rPr>
        <w:t>.  Finally, 3) there is “</w:t>
      </w:r>
      <w:proofErr w:type="spellStart"/>
      <w:r w:rsidRPr="00F840FA">
        <w:rPr>
          <w:sz w:val="16"/>
        </w:rPr>
        <w:t>Terraformation</w:t>
      </w:r>
      <w:proofErr w:type="spellEnd"/>
      <w:r w:rsidRPr="00F840FA">
        <w:rPr>
          <w:sz w:val="16"/>
        </w:rPr>
        <w:t xml:space="preserve">”.  </w:t>
      </w:r>
      <w:proofErr w:type="spellStart"/>
      <w:r w:rsidRPr="00F840FA">
        <w:rPr>
          <w:sz w:val="16"/>
        </w:rPr>
        <w:t>Terraformation</w:t>
      </w:r>
      <w:proofErr w:type="spellEnd"/>
      <w:r w:rsidRPr="00F840FA">
        <w:rPr>
          <w:sz w:val="16"/>
        </w:rPr>
        <w:t xml:space="preserve"> is </w:t>
      </w:r>
      <w:r w:rsidRPr="00822FEE">
        <w:rPr>
          <w:highlight w:val="cyan"/>
          <w:u w:val="single"/>
        </w:rPr>
        <w:t>the hardest thing</w:t>
      </w:r>
      <w:r w:rsidRPr="00014A70">
        <w:rPr>
          <w:u w:val="single"/>
        </w:rPr>
        <w:t xml:space="preserve"> of all</w:t>
      </w:r>
      <w:r w:rsidRPr="00F840FA">
        <w:rPr>
          <w:sz w:val="16"/>
        </w:rPr>
        <w:t xml:space="preserve">, as it </w:t>
      </w:r>
      <w:r w:rsidRPr="00822FEE">
        <w:rPr>
          <w:highlight w:val="cyan"/>
          <w:u w:val="single"/>
        </w:rPr>
        <w:t>requires the activist to be</w:t>
      </w:r>
      <w:r w:rsidRPr="00014A70">
        <w:rPr>
          <w:u w:val="single"/>
        </w:rPr>
        <w:t xml:space="preserve"> something</w:t>
      </w:r>
      <w:r w:rsidRPr="00014A70">
        <w:rPr>
          <w:b/>
          <w:bCs/>
          <w:u w:val="single"/>
        </w:rPr>
        <w:t xml:space="preserve"> </w:t>
      </w:r>
      <w:r w:rsidRPr="00822FEE">
        <w:rPr>
          <w:rStyle w:val="Emphasis"/>
          <w:highlight w:val="cyan"/>
        </w:rPr>
        <w:t>more than a critic</w:t>
      </w:r>
      <w:r w:rsidRPr="00F840FA">
        <w:rPr>
          <w:sz w:val="16"/>
        </w:rPr>
        <w:t xml:space="preserve">, </w:t>
      </w:r>
      <w:r w:rsidRPr="00014A70">
        <w:rPr>
          <w:u w:val="single"/>
        </w:rPr>
        <w:t>something more than someone who simply denounces how bad things are, someone more than someone who simply sneers, producing instead other material and semiotic arrangements rendering new forms of life and social relation possible</w:t>
      </w:r>
      <w:r w:rsidRPr="00F840FA">
        <w:rPr>
          <w:sz w:val="16"/>
        </w:rPr>
        <w:t xml:space="preserve">.  </w:t>
      </w:r>
      <w:proofErr w:type="spellStart"/>
      <w:r w:rsidRPr="00F840FA">
        <w:rPr>
          <w:sz w:val="16"/>
        </w:rPr>
        <w:t>Terraformation</w:t>
      </w:r>
      <w:proofErr w:type="spellEnd"/>
      <w:r w:rsidRPr="00F840FA">
        <w:rPr>
          <w:sz w:val="16"/>
        </w:rPr>
        <w:t xml:space="preserve"> consists in building alternative forms of life.  </w:t>
      </w:r>
      <w:r w:rsidRPr="00822FEE">
        <w:rPr>
          <w:rStyle w:val="Emphasis"/>
          <w:highlight w:val="cyan"/>
        </w:rPr>
        <w:t>None of this</w:t>
      </w:r>
      <w:r w:rsidRPr="00CC3CFB">
        <w:rPr>
          <w:rStyle w:val="Emphasis"/>
        </w:rPr>
        <w:t xml:space="preserve">, however, </w:t>
      </w:r>
      <w:r w:rsidRPr="00822FEE">
        <w:rPr>
          <w:rStyle w:val="Emphasis"/>
          <w:highlight w:val="cyan"/>
        </w:rPr>
        <w:t>is possible without good mapping of the terrain</w:t>
      </w:r>
      <w:r w:rsidRPr="00014A70">
        <w:rPr>
          <w:u w:val="single"/>
        </w:rPr>
        <w:t xml:space="preserve"> so as to know what to deconstruct and what resources are available for building new worlds</w:t>
      </w:r>
      <w:r w:rsidRPr="00F840FA">
        <w:rPr>
          <w:sz w:val="16"/>
        </w:rPr>
        <w:t xml:space="preserve">.  </w:t>
      </w:r>
      <w:r w:rsidRPr="00F840FA">
        <w:rPr>
          <w:u w:val="single"/>
        </w:rPr>
        <w:t>Sure, I care about ontology for political reasons because I believe this world sucks and is profoundly unjust.  But rather than waving my hands and cursing because of how unjust and horrible it is so as to feel superior to all those about me who don’t agree, rather than playing the part of the beautiful soul who refuses to get his hands dirty, I think we need good maps so we can blow up the right bridges, power lines, and communications networks</w:t>
      </w:r>
      <w:r w:rsidRPr="00F840FA">
        <w:rPr>
          <w:sz w:val="16"/>
        </w:rPr>
        <w:t xml:space="preserve">, and so we can engage in effective </w:t>
      </w:r>
      <w:proofErr w:type="spellStart"/>
      <w:r w:rsidRPr="00F840FA">
        <w:rPr>
          <w:sz w:val="16"/>
        </w:rPr>
        <w:t>terraformation</w:t>
      </w:r>
      <w:proofErr w:type="spellEnd"/>
      <w:r w:rsidRPr="00F840FA">
        <w:rPr>
          <w:sz w:val="16"/>
        </w:rPr>
        <w:t>.</w:t>
      </w:r>
    </w:p>
    <w:p w14:paraId="0D25F43F" w14:textId="77777777" w:rsidR="00E10BD1" w:rsidRPr="00DF10D1" w:rsidRDefault="00E10BD1" w:rsidP="00E10BD1">
      <w:pPr>
        <w:pStyle w:val="Heading4"/>
        <w:rPr>
          <w:szCs w:val="26"/>
        </w:rPr>
      </w:pPr>
      <w:r w:rsidRPr="00DF10D1">
        <w:rPr>
          <w:szCs w:val="26"/>
        </w:rPr>
        <w:t xml:space="preserve">Studying the security dilemma is a </w:t>
      </w:r>
      <w:r w:rsidRPr="00852B7E">
        <w:rPr>
          <w:szCs w:val="26"/>
          <w:u w:val="single"/>
        </w:rPr>
        <w:t>valuable</w:t>
      </w:r>
      <w:r>
        <w:rPr>
          <w:szCs w:val="26"/>
        </w:rPr>
        <w:t xml:space="preserve"> and </w:t>
      </w:r>
      <w:r>
        <w:rPr>
          <w:szCs w:val="26"/>
          <w:u w:val="single"/>
        </w:rPr>
        <w:t>necessary</w:t>
      </w:r>
      <w:r w:rsidRPr="00EA4CD5">
        <w:rPr>
          <w:szCs w:val="26"/>
        </w:rPr>
        <w:t xml:space="preserve"> contribution</w:t>
      </w:r>
      <w:r w:rsidRPr="00DF10D1">
        <w:rPr>
          <w:szCs w:val="26"/>
        </w:rPr>
        <w:t xml:space="preserve"> to IR scholarship.</w:t>
      </w:r>
    </w:p>
    <w:p w14:paraId="0417CE96" w14:textId="77777777" w:rsidR="00E10BD1" w:rsidRDefault="00E10BD1" w:rsidP="00E10BD1">
      <w:pPr>
        <w:rPr>
          <w:sz w:val="16"/>
          <w:szCs w:val="16"/>
        </w:rPr>
      </w:pPr>
      <w:proofErr w:type="spellStart"/>
      <w:r w:rsidRPr="00DF10D1">
        <w:rPr>
          <w:b/>
          <w:sz w:val="26"/>
          <w:szCs w:val="26"/>
        </w:rPr>
        <w:t>Cheraghlou</w:t>
      </w:r>
      <w:proofErr w:type="spellEnd"/>
      <w:r w:rsidRPr="00DF10D1">
        <w:rPr>
          <w:b/>
          <w:sz w:val="26"/>
          <w:szCs w:val="26"/>
        </w:rPr>
        <w:t xml:space="preserve"> 14</w:t>
      </w:r>
      <w:r>
        <w:rPr>
          <w:b/>
          <w:sz w:val="26"/>
          <w:szCs w:val="26"/>
        </w:rPr>
        <w:t xml:space="preserve"> </w:t>
      </w:r>
      <w:r w:rsidRPr="00E07AA7">
        <w:t xml:space="preserve">[Ebrahim </w:t>
      </w:r>
      <w:proofErr w:type="spellStart"/>
      <w:r w:rsidRPr="00E07AA7">
        <w:t>Mohseni</w:t>
      </w:r>
      <w:proofErr w:type="spellEnd"/>
      <w:r w:rsidRPr="00E07AA7">
        <w:t xml:space="preserve">, research associate @ Center for International and Security Studies, lecturer on the Faculty of World Studies @ the University of Tehran, senior analyst @ the University of Tehran Center for Public Opinion Research, “When Coercion Backfires: The Limits of Coercive Diplomacy in Iran”, June 2014, </w:t>
      </w:r>
      <w:proofErr w:type="gramStart"/>
      <w:r w:rsidRPr="00E07AA7">
        <w:t>http://drum.lib.umd.edu/handle/1903/16554 ;</w:t>
      </w:r>
      <w:proofErr w:type="gramEnd"/>
      <w:r w:rsidRPr="00E07AA7">
        <w:t xml:space="preserve"> 7/17 EB]</w:t>
      </w:r>
    </w:p>
    <w:p w14:paraId="205CFEBA" w14:textId="77777777" w:rsidR="00E10BD1" w:rsidRPr="00630C9E" w:rsidRDefault="00E10BD1" w:rsidP="00E10BD1">
      <w:pPr>
        <w:rPr>
          <w:sz w:val="16"/>
          <w:szCs w:val="16"/>
        </w:rPr>
      </w:pPr>
      <w:r>
        <w:rPr>
          <w:b/>
          <w:bCs/>
          <w:sz w:val="16"/>
          <w:szCs w:val="16"/>
        </w:rPr>
        <w:t>**Brackets added to avoid gendered language</w:t>
      </w:r>
    </w:p>
    <w:p w14:paraId="2AA4DBD2" w14:textId="77777777" w:rsidR="00E10BD1" w:rsidRPr="00630C9E" w:rsidRDefault="00E10BD1" w:rsidP="00E10BD1">
      <w:pPr>
        <w:rPr>
          <w:sz w:val="16"/>
        </w:rPr>
      </w:pPr>
      <w:r w:rsidRPr="00630C9E">
        <w:rPr>
          <w:sz w:val="16"/>
        </w:rPr>
        <w:t xml:space="preserve">As this dissertation illustrates, </w:t>
      </w:r>
      <w:r w:rsidRPr="00EA4CD5">
        <w:rPr>
          <w:highlight w:val="cyan"/>
          <w:u w:val="single"/>
        </w:rPr>
        <w:t>a coercing power must ensure</w:t>
      </w:r>
      <w:r w:rsidRPr="00630C9E">
        <w:rPr>
          <w:u w:val="single"/>
        </w:rPr>
        <w:t xml:space="preserve"> that his</w:t>
      </w:r>
      <w:r>
        <w:rPr>
          <w:u w:val="single"/>
        </w:rPr>
        <w:t xml:space="preserve"> [</w:t>
      </w:r>
      <w:r w:rsidRPr="00EA4CD5">
        <w:rPr>
          <w:highlight w:val="cyan"/>
          <w:u w:val="single"/>
        </w:rPr>
        <w:t>her</w:t>
      </w:r>
      <w:r>
        <w:rPr>
          <w:u w:val="single"/>
        </w:rPr>
        <w:t>]</w:t>
      </w:r>
      <w:r w:rsidRPr="00630C9E">
        <w:rPr>
          <w:u w:val="single"/>
        </w:rPr>
        <w:t xml:space="preserve"> </w:t>
      </w:r>
      <w:r w:rsidRPr="00EA4CD5">
        <w:rPr>
          <w:highlight w:val="cyan"/>
          <w:u w:val="single"/>
        </w:rPr>
        <w:t>coercive measures do not augment</w:t>
      </w:r>
      <w:r w:rsidRPr="00630C9E">
        <w:rPr>
          <w:u w:val="single"/>
        </w:rPr>
        <w:t xml:space="preserve"> and/or add to the very </w:t>
      </w:r>
      <w:r w:rsidRPr="00EA4CD5">
        <w:rPr>
          <w:highlight w:val="cyan"/>
          <w:u w:val="single"/>
        </w:rPr>
        <w:t>factors that have positively contributed to the</w:t>
      </w:r>
      <w:r w:rsidRPr="00630C9E">
        <w:rPr>
          <w:u w:val="single"/>
        </w:rPr>
        <w:t xml:space="preserve"> adoption of the </w:t>
      </w:r>
      <w:r w:rsidRPr="00EA4CD5">
        <w:rPr>
          <w:highlight w:val="cyan"/>
          <w:u w:val="single"/>
        </w:rPr>
        <w:t>objectionable policy</w:t>
      </w:r>
      <w:r w:rsidRPr="00630C9E">
        <w:rPr>
          <w:u w:val="single"/>
        </w:rPr>
        <w:t xml:space="preserve"> by the target</w:t>
      </w:r>
      <w:r w:rsidRPr="00630C9E">
        <w:rPr>
          <w:sz w:val="16"/>
        </w:rPr>
        <w:t xml:space="preserve">. </w:t>
      </w:r>
      <w:r w:rsidRPr="00EA4CD5">
        <w:rPr>
          <w:highlight w:val="cyan"/>
          <w:u w:val="single"/>
        </w:rPr>
        <w:t>Coercion could</w:t>
      </w:r>
      <w:r w:rsidRPr="00630C9E">
        <w:rPr>
          <w:u w:val="single"/>
        </w:rPr>
        <w:t xml:space="preserve"> potentially </w:t>
      </w:r>
      <w:r w:rsidRPr="00EA4CD5">
        <w:rPr>
          <w:highlight w:val="cyan"/>
          <w:u w:val="single"/>
        </w:rPr>
        <w:t>initiate a positive feedback loop</w:t>
      </w:r>
      <w:r w:rsidRPr="00630C9E">
        <w:rPr>
          <w:u w:val="single"/>
        </w:rPr>
        <w:t xml:space="preserve"> that would create many more reasons for the target to more aggressively pursue the objectionable policy</w:t>
      </w:r>
      <w:r w:rsidRPr="00630C9E">
        <w:rPr>
          <w:sz w:val="16"/>
        </w:rPr>
        <w:t xml:space="preserve">. Indeed, </w:t>
      </w:r>
      <w:r w:rsidRPr="00630C9E">
        <w:rPr>
          <w:u w:val="single"/>
        </w:rPr>
        <w:t>if a coercive measure and/or the costs that it imposes on the target positively induces it to continue on with or even intensify its pursuit of the objectionable policy, then it would be unrealistic to expect that that coercive measure would eventually persuade the target to stop the objectionable policy</w:t>
      </w:r>
      <w:r w:rsidRPr="00630C9E">
        <w:rPr>
          <w:sz w:val="16"/>
        </w:rPr>
        <w:t>. What makes the situation even more tragic is that those who adopt such coercive measures are often unaware of the positive feedback loop that they might have created and when they see their coercive measures not working, they often conclude that their coercive measure was not tough enough, resulting in the intensification of the coercive measure, which in turn further adds to the motives of the target to pursue the objectionable policy with much more vigor.</w:t>
      </w:r>
    </w:p>
    <w:p w14:paraId="1191CE40" w14:textId="77777777" w:rsidR="00E10BD1" w:rsidRDefault="00E10BD1" w:rsidP="00E10BD1">
      <w:pPr>
        <w:rPr>
          <w:sz w:val="16"/>
        </w:rPr>
      </w:pPr>
      <w:r w:rsidRPr="00630C9E">
        <w:rPr>
          <w:u w:val="single"/>
        </w:rPr>
        <w:t xml:space="preserve">Existence of </w:t>
      </w:r>
      <w:r w:rsidRPr="00EA4CD5">
        <w:rPr>
          <w:highlight w:val="cyan"/>
          <w:u w:val="single"/>
        </w:rPr>
        <w:t>such a mechanism has long been known to i</w:t>
      </w:r>
      <w:r w:rsidRPr="00EA4CD5">
        <w:rPr>
          <w:u w:val="single"/>
        </w:rPr>
        <w:t>nternational</w:t>
      </w:r>
      <w:r w:rsidRPr="00630C9E">
        <w:rPr>
          <w:u w:val="single"/>
        </w:rPr>
        <w:t xml:space="preserve"> </w:t>
      </w:r>
      <w:r w:rsidRPr="00EA4CD5">
        <w:rPr>
          <w:highlight w:val="cyan"/>
          <w:u w:val="single"/>
        </w:rPr>
        <w:t>r</w:t>
      </w:r>
      <w:r w:rsidRPr="00630C9E">
        <w:rPr>
          <w:u w:val="single"/>
        </w:rPr>
        <w:t xml:space="preserve">elations </w:t>
      </w:r>
      <w:r w:rsidRPr="00EA4CD5">
        <w:rPr>
          <w:highlight w:val="cyan"/>
          <w:u w:val="single"/>
        </w:rPr>
        <w:t>theorists</w:t>
      </w:r>
      <w:r w:rsidRPr="00630C9E">
        <w:rPr>
          <w:u w:val="single"/>
        </w:rPr>
        <w:t xml:space="preserve"> that have studied the nature of international conflicts under such labels </w:t>
      </w:r>
      <w:r w:rsidRPr="00EA4CD5">
        <w:rPr>
          <w:highlight w:val="cyan"/>
          <w:u w:val="single"/>
        </w:rPr>
        <w:t>as the “spiral model” or</w:t>
      </w:r>
      <w:r w:rsidRPr="00630C9E">
        <w:rPr>
          <w:u w:val="single"/>
        </w:rPr>
        <w:t xml:space="preserve"> the “</w:t>
      </w:r>
      <w:r w:rsidRPr="00EA4CD5">
        <w:rPr>
          <w:highlight w:val="cyan"/>
          <w:u w:val="single"/>
        </w:rPr>
        <w:t>security dilemma</w:t>
      </w:r>
      <w:r w:rsidRPr="00630C9E">
        <w:rPr>
          <w:sz w:val="16"/>
        </w:rPr>
        <w:t>.” More than half a century ago, John H. Herz described this tendency in international relation in his Political Realism and Political Idealism and asserted that “</w:t>
      </w:r>
      <w:r w:rsidRPr="00630C9E">
        <w:rPr>
          <w:u w:val="single"/>
        </w:rPr>
        <w:t>the self-help attempts of states to look after their security needs tend, regardless of intention, to lead to rising insecurity for others as each interprets its own measures as defensive and the measures of others as potentially threatening</w:t>
      </w:r>
      <w:r w:rsidRPr="00630C9E">
        <w:rPr>
          <w:sz w:val="16"/>
        </w:rPr>
        <w:t xml:space="preserve">” (1951 p.7). Indeed, </w:t>
      </w:r>
      <w:r w:rsidRPr="00EA4CD5">
        <w:rPr>
          <w:highlight w:val="cyan"/>
          <w:u w:val="single"/>
        </w:rPr>
        <w:t>policymakers often interpret events</w:t>
      </w:r>
      <w:r w:rsidRPr="00630C9E">
        <w:rPr>
          <w:u w:val="single"/>
        </w:rPr>
        <w:t xml:space="preserve"> and actions </w:t>
      </w:r>
      <w:r w:rsidRPr="00EA4CD5">
        <w:rPr>
          <w:highlight w:val="cyan"/>
          <w:u w:val="single"/>
        </w:rPr>
        <w:t>based on what they think to be true</w:t>
      </w:r>
      <w:r w:rsidRPr="00630C9E">
        <w:rPr>
          <w:u w:val="single"/>
        </w:rPr>
        <w:t xml:space="preserve">. </w:t>
      </w:r>
      <w:proofErr w:type="gramStart"/>
      <w:r w:rsidRPr="00630C9E">
        <w:rPr>
          <w:u w:val="single"/>
        </w:rPr>
        <w:t>So</w:t>
      </w:r>
      <w:proofErr w:type="gramEnd"/>
      <w:r w:rsidRPr="00630C9E">
        <w:rPr>
          <w:u w:val="single"/>
        </w:rPr>
        <w:t xml:space="preserve"> </w:t>
      </w:r>
      <w:r w:rsidRPr="00EA4CD5">
        <w:rPr>
          <w:highlight w:val="cyan"/>
          <w:u w:val="single"/>
        </w:rPr>
        <w:t>if they think a state has hostile intentions, neutral or even friendly postures of that state is more likely to be ignored</w:t>
      </w:r>
      <w:r w:rsidRPr="00630C9E">
        <w:rPr>
          <w:u w:val="single"/>
        </w:rPr>
        <w:t>, distorted, or seen as attempted duplicity if not outright as hostile</w:t>
      </w:r>
      <w:r w:rsidRPr="00630C9E">
        <w:rPr>
          <w:sz w:val="16"/>
        </w:rPr>
        <w:t xml:space="preserve"> (Jarvis, 1976 p. 68). </w:t>
      </w:r>
      <w:r w:rsidRPr="00EA4CD5">
        <w:rPr>
          <w:highlight w:val="cyan"/>
          <w:u w:val="single"/>
        </w:rPr>
        <w:t>It is due time for those studying</w:t>
      </w:r>
      <w:r w:rsidRPr="00630C9E">
        <w:rPr>
          <w:u w:val="single"/>
        </w:rPr>
        <w:t xml:space="preserve"> various aspects of </w:t>
      </w:r>
      <w:r w:rsidRPr="00F04530">
        <w:rPr>
          <w:highlight w:val="cyan"/>
          <w:u w:val="single"/>
        </w:rPr>
        <w:t>c</w:t>
      </w:r>
      <w:r w:rsidRPr="00EA4CD5">
        <w:rPr>
          <w:highlight w:val="cyan"/>
          <w:u w:val="single"/>
        </w:rPr>
        <w:t>oercive diplomacy to start incorporating those concepts into their works</w:t>
      </w:r>
      <w:r w:rsidRPr="00630C9E">
        <w:rPr>
          <w:u w:val="single"/>
        </w:rPr>
        <w:t xml:space="preserve"> and more vigorously study their effects on successful utilization of the strategy</w:t>
      </w:r>
      <w:r w:rsidRPr="00630C9E">
        <w:rPr>
          <w:sz w:val="16"/>
        </w:rPr>
        <w:t>.</w:t>
      </w:r>
    </w:p>
    <w:p w14:paraId="21A22141" w14:textId="77777777" w:rsidR="00E10BD1" w:rsidRDefault="00E10BD1" w:rsidP="00E10BD1">
      <w:pPr>
        <w:pStyle w:val="Heading3"/>
      </w:pPr>
      <w:r>
        <w:t>Realism Good</w:t>
      </w:r>
    </w:p>
    <w:p w14:paraId="63E27056" w14:textId="77777777" w:rsidR="00E10BD1" w:rsidRPr="001830E1" w:rsidRDefault="00E10BD1" w:rsidP="00E10BD1">
      <w:pPr>
        <w:pStyle w:val="Heading4"/>
      </w:pPr>
      <w:r>
        <w:t xml:space="preserve">Realists </w:t>
      </w:r>
      <w:r>
        <w:rPr>
          <w:u w:val="single"/>
        </w:rPr>
        <w:t>hate</w:t>
      </w:r>
      <w:r>
        <w:t xml:space="preserve"> liberal wars of intervention. </w:t>
      </w:r>
    </w:p>
    <w:p w14:paraId="00FC7627" w14:textId="77777777" w:rsidR="00E10BD1" w:rsidRPr="001830E1" w:rsidRDefault="00E10BD1" w:rsidP="00E10BD1">
      <w:pPr>
        <w:rPr>
          <w:rFonts w:asciiTheme="minorHAnsi" w:hAnsiTheme="minorHAnsi"/>
          <w:bCs/>
          <w:sz w:val="26"/>
          <w:szCs w:val="26"/>
        </w:rPr>
      </w:pPr>
      <w:r>
        <w:rPr>
          <w:rFonts w:asciiTheme="minorHAnsi" w:hAnsiTheme="minorHAnsi"/>
          <w:b/>
          <w:sz w:val="26"/>
          <w:szCs w:val="26"/>
        </w:rPr>
        <w:t>Edelstein 10</w:t>
      </w:r>
      <w:r>
        <w:rPr>
          <w:rFonts w:asciiTheme="minorHAnsi" w:hAnsiTheme="minorHAnsi"/>
          <w:bCs/>
          <w:sz w:val="26"/>
          <w:szCs w:val="26"/>
        </w:rPr>
        <w:t xml:space="preserve"> </w:t>
      </w:r>
      <w:r w:rsidRPr="001830E1">
        <w:rPr>
          <w:rFonts w:asciiTheme="minorHAnsi" w:hAnsiTheme="minorHAnsi"/>
          <w:bCs/>
        </w:rPr>
        <w:t xml:space="preserve">[David Edelstein, associate prof. @ the Edmund A. Walsh School of Foreign Service and the Department of Government @ Georgetown University, 2010, “Why realists don’t go for bombs and bullets”, </w:t>
      </w:r>
      <w:proofErr w:type="gramStart"/>
      <w:r w:rsidRPr="001830E1">
        <w:rPr>
          <w:rFonts w:asciiTheme="minorHAnsi" w:hAnsiTheme="minorHAnsi"/>
        </w:rPr>
        <w:t>http://foreignpolicy.com/2010/07/21/why-realists-dont-go-for-bombs-and-bullets/ ;</w:t>
      </w:r>
      <w:proofErr w:type="gramEnd"/>
      <w:r w:rsidRPr="001830E1">
        <w:rPr>
          <w:rFonts w:asciiTheme="minorHAnsi" w:hAnsiTheme="minorHAnsi"/>
        </w:rPr>
        <w:t xml:space="preserve"> 7/18 EB]</w:t>
      </w:r>
    </w:p>
    <w:p w14:paraId="704D60A6" w14:textId="77777777" w:rsidR="00E10BD1" w:rsidRPr="009010D4" w:rsidRDefault="00E10BD1" w:rsidP="00E10BD1">
      <w:pPr>
        <w:rPr>
          <w:sz w:val="16"/>
        </w:rPr>
      </w:pPr>
      <w:r w:rsidRPr="009010D4">
        <w:rPr>
          <w:sz w:val="16"/>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CC3CFB">
        <w:rPr>
          <w:rStyle w:val="Emphasis"/>
          <w:highlight w:val="cyan"/>
        </w:rPr>
        <w:t>Will realists</w:t>
      </w:r>
      <w:r w:rsidRPr="00CC3CFB">
        <w:rPr>
          <w:rStyle w:val="Emphasis"/>
        </w:rPr>
        <w:t xml:space="preserve"> ever again </w:t>
      </w:r>
      <w:r w:rsidRPr="00CC3CFB">
        <w:rPr>
          <w:rStyle w:val="Emphasis"/>
          <w:highlight w:val="cyan"/>
        </w:rPr>
        <w:t>support</w:t>
      </w:r>
      <w:r w:rsidRPr="00CC3CFB">
        <w:rPr>
          <w:rStyle w:val="Emphasis"/>
        </w:rPr>
        <w:t xml:space="preserve"> the use of </w:t>
      </w:r>
      <w:r w:rsidRPr="00CC3CFB">
        <w:rPr>
          <w:rStyle w:val="Emphasis"/>
          <w:highlight w:val="cyan"/>
        </w:rPr>
        <w:t>military force by the U</w:t>
      </w:r>
      <w:r w:rsidRPr="00CC3CFB">
        <w:rPr>
          <w:rStyle w:val="Emphasis"/>
        </w:rPr>
        <w:t xml:space="preserve">nited </w:t>
      </w:r>
      <w:r w:rsidRPr="00CC3CFB">
        <w:rPr>
          <w:rStyle w:val="Emphasis"/>
          <w:highlight w:val="cyan"/>
        </w:rPr>
        <w:t>S</w:t>
      </w:r>
      <w:r w:rsidRPr="00CC3CFB">
        <w:rPr>
          <w:rStyle w:val="Emphasis"/>
        </w:rPr>
        <w:t>tates</w:t>
      </w:r>
      <w:r w:rsidRPr="001830E1">
        <w:rPr>
          <w:b/>
          <w:bCs/>
          <w:u w:val="single"/>
        </w:rPr>
        <w:t>?</w:t>
      </w:r>
    </w:p>
    <w:p w14:paraId="6381C022" w14:textId="77777777" w:rsidR="00E10BD1" w:rsidRPr="009010D4" w:rsidRDefault="00E10BD1" w:rsidP="00E10BD1">
      <w:pPr>
        <w:rPr>
          <w:sz w:val="16"/>
        </w:rPr>
      </w:pPr>
      <w:r w:rsidRPr="009010D4">
        <w:rPr>
          <w:sz w:val="16"/>
        </w:rPr>
        <w:t>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w:t>
      </w:r>
    </w:p>
    <w:p w14:paraId="03B4B917" w14:textId="77777777" w:rsidR="00E10BD1" w:rsidRPr="009010D4" w:rsidRDefault="00E10BD1" w:rsidP="00E10BD1">
      <w:pPr>
        <w:rPr>
          <w:sz w:val="16"/>
        </w:rPr>
      </w:pPr>
      <w:r w:rsidRPr="009010D4">
        <w:rPr>
          <w:u w:val="single"/>
        </w:rPr>
        <w:t>There is a common perception in the field of political science that realists are war-mongering Neanderthals anxious to use military force at the drop of a hat</w:t>
      </w:r>
      <w:r w:rsidRPr="009010D4">
        <w:rPr>
          <w:sz w:val="16"/>
        </w:rPr>
        <w:t xml:space="preserve">. Attend any meeting (if you must) of the American Political Science Association or the International Studies Association, and one will find realists derided as the "bombs and bullets guys" as if we were all direct descendants of Curtis LeMay. </w:t>
      </w:r>
      <w:r w:rsidRPr="009010D4">
        <w:rPr>
          <w:u w:val="single"/>
        </w:rPr>
        <w:t>What is notable about this</w:t>
      </w:r>
      <w:r w:rsidRPr="009010D4">
        <w:rPr>
          <w:sz w:val="16"/>
        </w:rPr>
        <w:t xml:space="preserve"> — and what has been notable about Steve’s blog — </w:t>
      </w:r>
      <w:r w:rsidRPr="009010D4">
        <w:rPr>
          <w:u w:val="single"/>
        </w:rPr>
        <w:t xml:space="preserve">is just how </w:t>
      </w:r>
      <w:r w:rsidRPr="00943782">
        <w:rPr>
          <w:highlight w:val="cyan"/>
          <w:u w:val="single"/>
        </w:rPr>
        <w:t>infrequently realists</w:t>
      </w:r>
      <w:r w:rsidRPr="009010D4">
        <w:rPr>
          <w:u w:val="single"/>
        </w:rPr>
        <w:t xml:space="preserve"> have </w:t>
      </w:r>
      <w:r w:rsidRPr="00943782">
        <w:rPr>
          <w:highlight w:val="cyan"/>
          <w:u w:val="single"/>
        </w:rPr>
        <w:t>supported</w:t>
      </w:r>
      <w:r w:rsidRPr="009010D4">
        <w:rPr>
          <w:u w:val="single"/>
        </w:rPr>
        <w:t xml:space="preserve"> the use of </w:t>
      </w:r>
      <w:r w:rsidRPr="00943782">
        <w:rPr>
          <w:highlight w:val="cyan"/>
          <w:u w:val="single"/>
        </w:rPr>
        <w:t>American military force</w:t>
      </w:r>
      <w:r w:rsidRPr="009010D4">
        <w:rPr>
          <w:sz w:val="16"/>
        </w:rPr>
        <w:t xml:space="preserve">. </w:t>
      </w:r>
      <w:r w:rsidRPr="009010D4">
        <w:rPr>
          <w:u w:val="single"/>
        </w:rPr>
        <w:t xml:space="preserve">Take the U.S. interventions of the post-Cold War period: Panama, the Gulf War, Somalia, Haiti, Bosnia, Kosovo, Afghanistan, and Iraq. Of those interventions, Afghanistan was the only one that received anything close to strong support from most realists. </w:t>
      </w:r>
      <w:r w:rsidRPr="00CC3CFB">
        <w:rPr>
          <w:rStyle w:val="Emphasis"/>
        </w:rPr>
        <w:t xml:space="preserve">Others, most </w:t>
      </w:r>
      <w:r w:rsidRPr="00CC3CFB">
        <w:rPr>
          <w:rStyle w:val="Emphasis"/>
          <w:highlight w:val="cyan"/>
        </w:rPr>
        <w:t xml:space="preserve">notably the Iraq War, received vehement opposition from </w:t>
      </w:r>
      <w:r w:rsidRPr="00CC3CFB">
        <w:rPr>
          <w:rStyle w:val="Emphasis"/>
        </w:rPr>
        <w:t xml:space="preserve">the vast majority of </w:t>
      </w:r>
      <w:r w:rsidRPr="00CC3CFB">
        <w:rPr>
          <w:rStyle w:val="Emphasis"/>
          <w:highlight w:val="cyan"/>
        </w:rPr>
        <w:t>realists</w:t>
      </w:r>
      <w:r w:rsidRPr="009010D4">
        <w:rPr>
          <w:u w:val="single"/>
        </w:rPr>
        <w:t>. Even in the case of Afghanistan, realists expressed trepidation about the prospects for ultimate success despite early victories</w:t>
      </w:r>
      <w:r w:rsidRPr="009010D4">
        <w:rPr>
          <w:sz w:val="16"/>
        </w:rPr>
        <w:t xml:space="preserve">. </w:t>
      </w:r>
    </w:p>
    <w:p w14:paraId="472D4793" w14:textId="77777777" w:rsidR="00E10BD1" w:rsidRPr="009010D4" w:rsidRDefault="00E10BD1" w:rsidP="00E10BD1">
      <w:pPr>
        <w:rPr>
          <w:sz w:val="16"/>
        </w:rPr>
      </w:pPr>
      <w:r w:rsidRPr="009010D4">
        <w:rPr>
          <w:u w:val="single"/>
        </w:rPr>
        <w:t xml:space="preserve">Go back to the Cold War, and </w:t>
      </w:r>
      <w:r w:rsidRPr="00943782">
        <w:rPr>
          <w:highlight w:val="cyan"/>
          <w:u w:val="single"/>
        </w:rPr>
        <w:t>realists like</w:t>
      </w:r>
      <w:r w:rsidRPr="009010D4">
        <w:rPr>
          <w:u w:val="single"/>
        </w:rPr>
        <w:t xml:space="preserve"> Kenneth </w:t>
      </w:r>
      <w:r w:rsidRPr="00CC3CFB">
        <w:rPr>
          <w:rStyle w:val="Emphasis"/>
          <w:highlight w:val="cyan"/>
        </w:rPr>
        <w:t>Waltz and</w:t>
      </w:r>
      <w:r w:rsidRPr="00CC3CFB">
        <w:rPr>
          <w:rStyle w:val="Emphasis"/>
        </w:rPr>
        <w:t xml:space="preserve"> Hans </w:t>
      </w:r>
      <w:r w:rsidRPr="00CC3CFB">
        <w:rPr>
          <w:rStyle w:val="Emphasis"/>
          <w:highlight w:val="cyan"/>
        </w:rPr>
        <w:t>Morgenthau</w:t>
      </w:r>
      <w:r w:rsidRPr="00CC3CFB">
        <w:rPr>
          <w:rStyle w:val="Emphasis"/>
        </w:rPr>
        <w:t xml:space="preserve"> were </w:t>
      </w:r>
      <w:r w:rsidRPr="00CC3CFB">
        <w:rPr>
          <w:rStyle w:val="Emphasis"/>
          <w:highlight w:val="cyan"/>
        </w:rPr>
        <w:t>famously opposed</w:t>
      </w:r>
      <w:r w:rsidRPr="00CC3CFB">
        <w:rPr>
          <w:rStyle w:val="Emphasis"/>
        </w:rPr>
        <w:t xml:space="preserve"> </w:t>
      </w:r>
      <w:r w:rsidRPr="00CC3CFB">
        <w:rPr>
          <w:rStyle w:val="Emphasis"/>
          <w:highlight w:val="cyan"/>
        </w:rPr>
        <w:t>to</w:t>
      </w:r>
      <w:r w:rsidRPr="00CC3CFB">
        <w:rPr>
          <w:rStyle w:val="Emphasis"/>
        </w:rPr>
        <w:t xml:space="preserve"> the U.S. intervention in </w:t>
      </w:r>
      <w:r w:rsidRPr="00CC3CFB">
        <w:rPr>
          <w:rStyle w:val="Emphasis"/>
          <w:highlight w:val="cyan"/>
        </w:rPr>
        <w:t>Vietnam</w:t>
      </w:r>
      <w:r w:rsidRPr="009010D4">
        <w:rPr>
          <w:sz w:val="16"/>
        </w:rPr>
        <w:t xml:space="preserve">. </w:t>
      </w:r>
      <w:r w:rsidRPr="009010D4">
        <w:rPr>
          <w:u w:val="single"/>
        </w:rPr>
        <w:t xml:space="preserve">Lest one think this is an academic phenomenon, </w:t>
      </w:r>
      <w:r w:rsidRPr="00943782">
        <w:rPr>
          <w:highlight w:val="cyan"/>
          <w:u w:val="single"/>
        </w:rPr>
        <w:t>realist policymakers</w:t>
      </w:r>
      <w:r w:rsidRPr="009010D4">
        <w:rPr>
          <w:u w:val="single"/>
        </w:rPr>
        <w:t xml:space="preserve"> like Brent Scowcroft were equally </w:t>
      </w:r>
      <w:r w:rsidRPr="00943782">
        <w:rPr>
          <w:highlight w:val="cyan"/>
          <w:u w:val="single"/>
        </w:rPr>
        <w:t>critical of</w:t>
      </w:r>
      <w:r w:rsidRPr="009010D4">
        <w:rPr>
          <w:u w:val="single"/>
        </w:rPr>
        <w:t xml:space="preserve"> the </w:t>
      </w:r>
      <w:r w:rsidRPr="00943782">
        <w:rPr>
          <w:highlight w:val="cyan"/>
          <w:u w:val="single"/>
        </w:rPr>
        <w:t>Bush</w:t>
      </w:r>
      <w:r w:rsidRPr="009010D4">
        <w:rPr>
          <w:u w:val="single"/>
        </w:rPr>
        <w:t xml:space="preserve"> administration’s </w:t>
      </w:r>
      <w:r w:rsidRPr="00943782">
        <w:rPr>
          <w:highlight w:val="cyan"/>
          <w:u w:val="single"/>
        </w:rPr>
        <w:t>actions in Iraq</w:t>
      </w:r>
      <w:r w:rsidRPr="009010D4">
        <w:rPr>
          <w:u w:val="single"/>
        </w:rPr>
        <w:t xml:space="preserve">, and George F. Kennan was skeptical of the U.S. interventions in both </w:t>
      </w:r>
      <w:r w:rsidRPr="00943782">
        <w:rPr>
          <w:highlight w:val="cyan"/>
          <w:u w:val="single"/>
        </w:rPr>
        <w:t>Korea and Vietnam</w:t>
      </w:r>
      <w:r w:rsidRPr="009010D4">
        <w:rPr>
          <w:sz w:val="16"/>
        </w:rPr>
        <w:t xml:space="preserve">. Today, should anyone dare to suggest the use of military force in new contexts such as Iran, they are summarily dismissed by prominent realists. </w:t>
      </w:r>
      <w:r w:rsidRPr="00943782">
        <w:rPr>
          <w:highlight w:val="cyan"/>
          <w:u w:val="single"/>
        </w:rPr>
        <w:t>Not a single</w:t>
      </w:r>
      <w:r w:rsidRPr="009010D4">
        <w:rPr>
          <w:sz w:val="16"/>
        </w:rPr>
        <w:t xml:space="preserve"> (self-proclaimed or attributed) </w:t>
      </w:r>
      <w:r w:rsidRPr="00943782">
        <w:rPr>
          <w:highlight w:val="cyan"/>
          <w:u w:val="single"/>
        </w:rPr>
        <w:t>realist</w:t>
      </w:r>
      <w:r w:rsidRPr="009010D4">
        <w:rPr>
          <w:u w:val="single"/>
        </w:rPr>
        <w:t xml:space="preserve"> I know of has </w:t>
      </w:r>
      <w:r w:rsidRPr="00943782">
        <w:rPr>
          <w:highlight w:val="cyan"/>
          <w:u w:val="single"/>
        </w:rPr>
        <w:t>advocated</w:t>
      </w:r>
      <w:r w:rsidRPr="009010D4">
        <w:rPr>
          <w:u w:val="single"/>
        </w:rPr>
        <w:t xml:space="preserve"> the use of </w:t>
      </w:r>
      <w:r w:rsidRPr="00943782">
        <w:rPr>
          <w:highlight w:val="cyan"/>
          <w:u w:val="single"/>
        </w:rPr>
        <w:t>military force against Iran</w:t>
      </w:r>
      <w:r w:rsidRPr="009010D4">
        <w:rPr>
          <w:u w:val="single"/>
        </w:rPr>
        <w:t xml:space="preserve"> in response to its apparent development of nuclear weapons, and most are adamantly opposed to it</w:t>
      </w:r>
      <w:r w:rsidRPr="009010D4">
        <w:rPr>
          <w:sz w:val="16"/>
        </w:rPr>
        <w:t>.</w:t>
      </w:r>
    </w:p>
    <w:p w14:paraId="2F1FB04A" w14:textId="77777777" w:rsidR="00E10BD1" w:rsidRPr="009010D4" w:rsidRDefault="00E10BD1" w:rsidP="00E10BD1">
      <w:pPr>
        <w:rPr>
          <w:sz w:val="16"/>
        </w:rPr>
      </w:pPr>
      <w:r w:rsidRPr="009010D4">
        <w:rPr>
          <w:sz w:val="16"/>
        </w:rPr>
        <w:t xml:space="preserve">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w:t>
      </w:r>
    </w:p>
    <w:p w14:paraId="6DBAD136" w14:textId="77777777" w:rsidR="00E10BD1" w:rsidRPr="009010D4" w:rsidRDefault="00E10BD1" w:rsidP="00E10BD1">
      <w:pPr>
        <w:rPr>
          <w:sz w:val="16"/>
        </w:rPr>
      </w:pPr>
      <w:r w:rsidRPr="009010D4">
        <w:rPr>
          <w:sz w:val="16"/>
        </w:rPr>
        <w:t xml:space="preserve">But </w:t>
      </w:r>
      <w:r w:rsidRPr="009010D4">
        <w:rPr>
          <w:u w:val="single"/>
        </w:rPr>
        <w:t xml:space="preserve">it is precisely </w:t>
      </w:r>
      <w:r w:rsidRPr="00943782">
        <w:rPr>
          <w:highlight w:val="cyan"/>
          <w:u w:val="single"/>
        </w:rPr>
        <w:t>because realists</w:t>
      </w:r>
      <w:r w:rsidRPr="009010D4">
        <w:rPr>
          <w:u w:val="single"/>
        </w:rPr>
        <w:t xml:space="preserve"> have </w:t>
      </w:r>
      <w:r w:rsidRPr="00943782">
        <w:rPr>
          <w:highlight w:val="cyan"/>
          <w:u w:val="single"/>
        </w:rPr>
        <w:t>spent</w:t>
      </w:r>
      <w:r w:rsidRPr="009010D4">
        <w:rPr>
          <w:u w:val="single"/>
        </w:rPr>
        <w:t xml:space="preserve"> so much </w:t>
      </w:r>
      <w:r w:rsidRPr="00943782">
        <w:rPr>
          <w:highlight w:val="cyan"/>
          <w:u w:val="single"/>
        </w:rPr>
        <w:t>time studying military force</w:t>
      </w:r>
      <w:r w:rsidRPr="009010D4">
        <w:rPr>
          <w:u w:val="single"/>
        </w:rPr>
        <w:t xml:space="preserve"> that </w:t>
      </w:r>
      <w:r w:rsidRPr="008A6846">
        <w:rPr>
          <w:highlight w:val="cyan"/>
          <w:u w:val="single"/>
        </w:rPr>
        <w:t>they are</w:t>
      </w:r>
      <w:r w:rsidRPr="009010D4">
        <w:rPr>
          <w:u w:val="single"/>
        </w:rPr>
        <w:t xml:space="preserve"> also so </w:t>
      </w:r>
      <w:r w:rsidRPr="00943782">
        <w:rPr>
          <w:highlight w:val="cyan"/>
          <w:u w:val="single"/>
        </w:rPr>
        <w:t>reluctant to use</w:t>
      </w:r>
      <w:r w:rsidRPr="009010D4">
        <w:rPr>
          <w:u w:val="single"/>
        </w:rPr>
        <w:t xml:space="preserve"> military </w:t>
      </w:r>
      <w:r w:rsidRPr="00943782">
        <w:rPr>
          <w:highlight w:val="cyan"/>
          <w:u w:val="single"/>
        </w:rPr>
        <w:t>force</w:t>
      </w:r>
      <w:r w:rsidRPr="009010D4">
        <w:rPr>
          <w:u w:val="single"/>
        </w:rPr>
        <w:t xml:space="preserve">. Though realists themselves are divided on the question, </w:t>
      </w:r>
      <w:r w:rsidRPr="00CC3CFB">
        <w:rPr>
          <w:rStyle w:val="Emphasis"/>
        </w:rPr>
        <w:t>many have concluded that the use of military force is often counterproductive</w:t>
      </w:r>
      <w:r w:rsidRPr="009010D4">
        <w:rPr>
          <w:u w:val="single"/>
        </w:rPr>
        <w:t>, inviting balancing coalitions that simply make life more difficult</w:t>
      </w:r>
      <w:r w:rsidRPr="009010D4">
        <w:rPr>
          <w:sz w:val="16"/>
        </w:rPr>
        <w:t>. Moreover, as I have argued elsewhere, using military force to reorder societies is very difficult and unlikely to succeed except in uncommon circumstances.</w:t>
      </w:r>
    </w:p>
    <w:p w14:paraId="74208635" w14:textId="77777777" w:rsidR="00E10BD1" w:rsidRDefault="00E10BD1" w:rsidP="00E10BD1">
      <w:pPr>
        <w:pStyle w:val="Heading3"/>
      </w:pPr>
      <w:r>
        <w:t>AT: State is Bad</w:t>
      </w:r>
    </w:p>
    <w:p w14:paraId="1EC994B5" w14:textId="77777777" w:rsidR="00E10BD1" w:rsidRPr="003B0D71" w:rsidRDefault="00E10BD1" w:rsidP="00E10BD1">
      <w:pPr>
        <w:pStyle w:val="Heading4"/>
      </w:pPr>
      <w:r>
        <w:t xml:space="preserve">Using the state as a heuristic is a </w:t>
      </w:r>
      <w:r>
        <w:rPr>
          <w:u w:val="single"/>
        </w:rPr>
        <w:t>necessary</w:t>
      </w:r>
      <w:r>
        <w:t xml:space="preserve"> aspect of international relations scholarship – the history of state-centrism is an argument </w:t>
      </w:r>
      <w:r>
        <w:rPr>
          <w:u w:val="single"/>
        </w:rPr>
        <w:t>in favor</w:t>
      </w:r>
      <w:r>
        <w:t xml:space="preserve"> of our theorizing.  </w:t>
      </w:r>
    </w:p>
    <w:p w14:paraId="365A9FC6" w14:textId="77777777" w:rsidR="00E10BD1" w:rsidRPr="00B20EE7" w:rsidRDefault="00E10BD1" w:rsidP="00E10BD1">
      <w:pPr>
        <w:rPr>
          <w:sz w:val="26"/>
          <w:szCs w:val="26"/>
        </w:rPr>
      </w:pPr>
      <w:r>
        <w:rPr>
          <w:b/>
          <w:bCs/>
          <w:sz w:val="26"/>
          <w:szCs w:val="26"/>
        </w:rPr>
        <w:t>Booth 14</w:t>
      </w:r>
      <w:r>
        <w:rPr>
          <w:sz w:val="26"/>
          <w:szCs w:val="26"/>
        </w:rPr>
        <w:t xml:space="preserve"> </w:t>
      </w:r>
      <w:r w:rsidRPr="00E07AA7">
        <w:t xml:space="preserve">[Ken Booth, prof. international politics @ Aberystwyth University, </w:t>
      </w:r>
      <w:r w:rsidRPr="00E07AA7">
        <w:rPr>
          <w:i/>
          <w:iCs/>
        </w:rPr>
        <w:t xml:space="preserve">International Relations: All That </w:t>
      </w:r>
      <w:proofErr w:type="gramStart"/>
      <w:r w:rsidRPr="00E07AA7">
        <w:rPr>
          <w:i/>
          <w:iCs/>
        </w:rPr>
        <w:t>Matters</w:t>
      </w:r>
      <w:r w:rsidRPr="00E07AA7">
        <w:t xml:space="preserve"> ;</w:t>
      </w:r>
      <w:proofErr w:type="gramEnd"/>
      <w:r w:rsidRPr="00E07AA7">
        <w:t xml:space="preserve"> 7/17 EB]</w:t>
      </w:r>
    </w:p>
    <w:p w14:paraId="4DB0355D" w14:textId="77777777" w:rsidR="00E10BD1" w:rsidRPr="008E1287" w:rsidRDefault="00E10BD1" w:rsidP="00E10BD1">
      <w:pPr>
        <w:rPr>
          <w:sz w:val="16"/>
        </w:rPr>
      </w:pPr>
      <w:r w:rsidRPr="003319AA">
        <w:rPr>
          <w:u w:val="single"/>
        </w:rPr>
        <w:t>Scholars love to debate the definition of their discipline</w:t>
      </w:r>
      <w:r w:rsidRPr="003B0D71">
        <w:rPr>
          <w:sz w:val="16"/>
        </w:rPr>
        <w:t xml:space="preserve">. This is hardly surprising, as there is always a great deal riding on where one draws the line between what is in or out. In this book, </w:t>
      </w:r>
      <w:r w:rsidRPr="003319AA">
        <w:rPr>
          <w:u w:val="single"/>
        </w:rPr>
        <w:t>‘</w:t>
      </w:r>
      <w:r w:rsidRPr="00E9266C">
        <w:rPr>
          <w:highlight w:val="cyan"/>
          <w:u w:val="single"/>
        </w:rPr>
        <w:t>i</w:t>
      </w:r>
      <w:r w:rsidRPr="003319AA">
        <w:rPr>
          <w:u w:val="single"/>
        </w:rPr>
        <w:t xml:space="preserve">nternational </w:t>
      </w:r>
      <w:r w:rsidRPr="00E9266C">
        <w:rPr>
          <w:highlight w:val="cyan"/>
          <w:u w:val="single"/>
        </w:rPr>
        <w:t>r</w:t>
      </w:r>
      <w:r w:rsidRPr="003319AA">
        <w:rPr>
          <w:u w:val="single"/>
        </w:rPr>
        <w:t xml:space="preserve">elations’ </w:t>
      </w:r>
      <w:r w:rsidRPr="00E9266C">
        <w:rPr>
          <w:highlight w:val="cyan"/>
          <w:u w:val="single"/>
        </w:rPr>
        <w:t>is</w:t>
      </w:r>
      <w:r w:rsidRPr="003319AA">
        <w:rPr>
          <w:u w:val="single"/>
        </w:rPr>
        <w:t xml:space="preserve"> defined </w:t>
      </w:r>
      <w:r w:rsidRPr="00E9266C">
        <w:rPr>
          <w:highlight w:val="cyan"/>
          <w:u w:val="single"/>
        </w:rPr>
        <w:t>simply</w:t>
      </w:r>
      <w:r w:rsidRPr="003319AA">
        <w:rPr>
          <w:u w:val="single"/>
        </w:rPr>
        <w:t xml:space="preserve"> as </w:t>
      </w:r>
      <w:r w:rsidRPr="00E9266C">
        <w:rPr>
          <w:highlight w:val="cyan"/>
          <w:u w:val="single"/>
        </w:rPr>
        <w:t>the</w:t>
      </w:r>
      <w:r w:rsidRPr="003319AA">
        <w:rPr>
          <w:u w:val="single"/>
        </w:rPr>
        <w:t xml:space="preserve"> international level of world politics</w:t>
      </w:r>
      <w:r w:rsidRPr="003B0D71">
        <w:rPr>
          <w:sz w:val="16"/>
        </w:rPr>
        <w:t xml:space="preserve">. By ‘international level’ I mean </w:t>
      </w:r>
      <w:r w:rsidRPr="003319AA">
        <w:rPr>
          <w:u w:val="single"/>
        </w:rPr>
        <w:t xml:space="preserve">the </w:t>
      </w:r>
      <w:r w:rsidRPr="00E9266C">
        <w:rPr>
          <w:highlight w:val="cyan"/>
          <w:u w:val="single"/>
        </w:rPr>
        <w:t>interactions largely</w:t>
      </w:r>
      <w:r w:rsidRPr="003319AA">
        <w:rPr>
          <w:u w:val="single"/>
        </w:rPr>
        <w:t xml:space="preserve"> (but not exclusively) </w:t>
      </w:r>
      <w:r w:rsidRPr="00E9266C">
        <w:rPr>
          <w:highlight w:val="cyan"/>
          <w:u w:val="single"/>
        </w:rPr>
        <w:t>of sovereign states</w:t>
      </w:r>
      <w:r w:rsidRPr="003319AA">
        <w:rPr>
          <w:u w:val="single"/>
        </w:rPr>
        <w:t>; by ‘world politics’ I mean ‘who gets what, when and how across the world’</w:t>
      </w:r>
      <w:r w:rsidRPr="003B0D71">
        <w:rPr>
          <w:sz w:val="16"/>
        </w:rPr>
        <w:t>, to stretch Harold Lasswell’s classical definition of ‘</w:t>
      </w:r>
      <w:proofErr w:type="gramStart"/>
      <w:r w:rsidRPr="003B0D71">
        <w:rPr>
          <w:sz w:val="16"/>
        </w:rPr>
        <w:t>politics’</w:t>
      </w:r>
      <w:proofErr w:type="gramEnd"/>
      <w:r w:rsidRPr="003B0D71">
        <w:rPr>
          <w:sz w:val="16"/>
        </w:rPr>
        <w:t xml:space="preserve">. The reason for accentuating the international level of world politics is twofold. First, as already mentioned, the international is a level with enormous ‘causal weight’. Second, </w:t>
      </w:r>
      <w:r w:rsidRPr="003319AA">
        <w:rPr>
          <w:u w:val="single"/>
        </w:rPr>
        <w:t>to engage with ‘who gets what, when and how across the world’ without a coherent focus such as ‘the international level’ is to invite bewilderment in the face of information overload</w:t>
      </w:r>
      <w:r w:rsidRPr="003B0D71">
        <w:rPr>
          <w:sz w:val="16"/>
        </w:rPr>
        <w:t xml:space="preserve">. This problem is evident in many of the doorstep-sized textbooks about ‘world’ or ‘global’ politics: what in the world is not a matter of ‘world </w:t>
      </w:r>
      <w:proofErr w:type="gramStart"/>
      <w:r w:rsidRPr="003B0D71">
        <w:rPr>
          <w:sz w:val="16"/>
        </w:rPr>
        <w:t>politics’</w:t>
      </w:r>
      <w:proofErr w:type="gramEnd"/>
      <w:r w:rsidRPr="003B0D71">
        <w:rPr>
          <w:sz w:val="16"/>
        </w:rPr>
        <w:t xml:space="preserve">? The formulation proposed offers a distinct focus (‘the international’), while being empirically open (‘the world’). I owe this way of thinking largely to C.A.W. Manning, an early doyen of IR, who described academic international relations as having ‘a focus but not a periphery’. </w:t>
      </w:r>
      <w:r w:rsidRPr="00E9266C">
        <w:rPr>
          <w:highlight w:val="cyan"/>
          <w:u w:val="single"/>
        </w:rPr>
        <w:t>By focusing on the international, critics will say that I have</w:t>
      </w:r>
      <w:r w:rsidRPr="003319AA">
        <w:rPr>
          <w:u w:val="single"/>
        </w:rPr>
        <w:t xml:space="preserve"> succumbed to </w:t>
      </w:r>
      <w:r w:rsidRPr="00E9266C">
        <w:rPr>
          <w:highlight w:val="cyan"/>
          <w:u w:val="single"/>
        </w:rPr>
        <w:t>a ‘state-centric’ view</w:t>
      </w:r>
      <w:r w:rsidRPr="003319AA">
        <w:rPr>
          <w:u w:val="single"/>
        </w:rPr>
        <w:t xml:space="preserve"> of the world. This is the idea that states are the fundamental reality of world politics. Such a view is sometimes also described as being ‘statist’, meaning endorsing the idea that the state is and should be the highest level of both political decision-making and loyalty. </w:t>
      </w:r>
      <w:r w:rsidRPr="00E9266C">
        <w:rPr>
          <w:highlight w:val="cyan"/>
          <w:u w:val="single"/>
        </w:rPr>
        <w:t xml:space="preserve">My position is more complicated: </w:t>
      </w:r>
      <w:r w:rsidRPr="00CC3CFB">
        <w:rPr>
          <w:rStyle w:val="Emphasis"/>
          <w:highlight w:val="cyan"/>
        </w:rPr>
        <w:t>I want to recognize the</w:t>
      </w:r>
      <w:r w:rsidRPr="00CC3CFB">
        <w:rPr>
          <w:rStyle w:val="Emphasis"/>
        </w:rPr>
        <w:t xml:space="preserve"> empirical </w:t>
      </w:r>
      <w:r w:rsidRPr="00CC3CFB">
        <w:rPr>
          <w:rStyle w:val="Emphasis"/>
          <w:highlight w:val="cyan"/>
        </w:rPr>
        <w:t>significance of states and their relations without being statist</w:t>
      </w:r>
      <w:r w:rsidRPr="00CC3CFB">
        <w:rPr>
          <w:rStyle w:val="Emphasis"/>
        </w:rPr>
        <w:t xml:space="preserve"> politically or ethically</w:t>
      </w:r>
      <w:r w:rsidRPr="003B0D71">
        <w:rPr>
          <w:sz w:val="16"/>
        </w:rPr>
        <w:t xml:space="preserve">. This is like an atheist arguing about ‘religion’. An atheist cannot for long discuss religion without talking about God, but this does not make the atheist ‘God-centric’; it only means that the atheist is aware of the significance of God when talking about religion. The book will argue that </w:t>
      </w:r>
      <w:r w:rsidRPr="003319AA">
        <w:rPr>
          <w:u w:val="single"/>
        </w:rPr>
        <w:t>the international level of world politics is state-dominated in an empirical sense</w:t>
      </w:r>
      <w:r w:rsidRPr="003B0D71">
        <w:rPr>
          <w:sz w:val="16"/>
        </w:rPr>
        <w:t xml:space="preserve"> (some states are the most powerful ‘actors’ in the world) without succumbing to state-centrism in a normative sense (believing that the contemporary states-system represents the best of all possible worlds). Later chapters will underline that states are not the only actors at the international level: some multinational corporations have more clout than some states. Nonetheless</w:t>
      </w:r>
      <w:r w:rsidRPr="00E9266C">
        <w:rPr>
          <w:sz w:val="16"/>
          <w:szCs w:val="16"/>
        </w:rPr>
        <w:t xml:space="preserve">, </w:t>
      </w:r>
      <w:r w:rsidRPr="00E9266C">
        <w:rPr>
          <w:highlight w:val="cyan"/>
          <w:u w:val="single"/>
        </w:rPr>
        <w:t>it would be foolish to play down the</w:t>
      </w:r>
      <w:r w:rsidRPr="003319AA">
        <w:rPr>
          <w:u w:val="single"/>
        </w:rPr>
        <w:t xml:space="preserve"> continuing </w:t>
      </w:r>
      <w:r w:rsidRPr="00E9266C">
        <w:rPr>
          <w:highlight w:val="cyan"/>
          <w:u w:val="single"/>
        </w:rPr>
        <w:t>significance of</w:t>
      </w:r>
      <w:r w:rsidRPr="003319AA">
        <w:rPr>
          <w:u w:val="single"/>
        </w:rPr>
        <w:t xml:space="preserve"> especially the most </w:t>
      </w:r>
      <w:r w:rsidRPr="00E9266C">
        <w:rPr>
          <w:highlight w:val="cyan"/>
          <w:u w:val="single"/>
        </w:rPr>
        <w:t>powerful states</w:t>
      </w:r>
      <w:r w:rsidRPr="003319AA">
        <w:rPr>
          <w:u w:val="single"/>
        </w:rPr>
        <w:t xml:space="preserve"> in determining ‘who gets what’ across the world, or the continuing ‘causal weight’ of state interactions in shaping the ‘when and how’ of things happening. </w:t>
      </w:r>
      <w:r w:rsidRPr="00E9266C">
        <w:rPr>
          <w:highlight w:val="cyan"/>
          <w:u w:val="single"/>
        </w:rPr>
        <w:t>Recognizing</w:t>
      </w:r>
      <w:r w:rsidRPr="003319AA">
        <w:rPr>
          <w:u w:val="single"/>
        </w:rPr>
        <w:t xml:space="preserve"> these </w:t>
      </w:r>
      <w:r w:rsidRPr="00E9266C">
        <w:rPr>
          <w:highlight w:val="cyan"/>
          <w:u w:val="single"/>
        </w:rPr>
        <w:t>empirical realitie</w:t>
      </w:r>
      <w:r w:rsidRPr="003319AA">
        <w:rPr>
          <w:u w:val="single"/>
        </w:rPr>
        <w:t xml:space="preserve">s </w:t>
      </w:r>
      <w:r w:rsidRPr="00E9266C">
        <w:rPr>
          <w:highlight w:val="cyan"/>
          <w:u w:val="single"/>
        </w:rPr>
        <w:t>is</w:t>
      </w:r>
      <w:r w:rsidRPr="003319AA">
        <w:rPr>
          <w:u w:val="single"/>
        </w:rPr>
        <w:t xml:space="preserve"> perfectly </w:t>
      </w:r>
      <w:r w:rsidRPr="00E9266C">
        <w:rPr>
          <w:highlight w:val="cyan"/>
          <w:u w:val="single"/>
        </w:rPr>
        <w:t>consistent with</w:t>
      </w:r>
      <w:r w:rsidRPr="003319AA">
        <w:rPr>
          <w:u w:val="single"/>
        </w:rPr>
        <w:t xml:space="preserve"> accepting that one of the aims of </w:t>
      </w:r>
      <w:r w:rsidRPr="00944773">
        <w:rPr>
          <w:highlight w:val="cyan"/>
          <w:u w:val="single"/>
        </w:rPr>
        <w:t>studying IR</w:t>
      </w:r>
      <w:r w:rsidRPr="003319AA">
        <w:rPr>
          <w:u w:val="single"/>
        </w:rPr>
        <w:t xml:space="preserve"> is </w:t>
      </w:r>
      <w:r w:rsidRPr="00944773">
        <w:rPr>
          <w:highlight w:val="cyan"/>
          <w:u w:val="single"/>
        </w:rPr>
        <w:t>to challenge what is done</w:t>
      </w:r>
      <w:r w:rsidRPr="003319AA">
        <w:rPr>
          <w:u w:val="single"/>
        </w:rPr>
        <w:t xml:space="preserve">, </w:t>
      </w:r>
      <w:r w:rsidRPr="00944773">
        <w:rPr>
          <w:highlight w:val="cyan"/>
          <w:u w:val="single"/>
        </w:rPr>
        <w:t>and</w:t>
      </w:r>
      <w:r w:rsidRPr="003319AA">
        <w:rPr>
          <w:u w:val="single"/>
        </w:rPr>
        <w:t xml:space="preserve"> why, and </w:t>
      </w:r>
      <w:r w:rsidRPr="002806CA">
        <w:rPr>
          <w:highlight w:val="cyan"/>
          <w:u w:val="single"/>
        </w:rPr>
        <w:t>consider</w:t>
      </w:r>
      <w:r w:rsidRPr="003319AA">
        <w:rPr>
          <w:u w:val="single"/>
        </w:rPr>
        <w:t xml:space="preserve"> whether </w:t>
      </w:r>
      <w:r w:rsidRPr="002806CA">
        <w:rPr>
          <w:highlight w:val="cyan"/>
          <w:u w:val="single"/>
        </w:rPr>
        <w:t>different worlds</w:t>
      </w:r>
      <w:r w:rsidRPr="003319AA">
        <w:rPr>
          <w:u w:val="single"/>
        </w:rPr>
        <w:t xml:space="preserve"> are possible and desirable</w:t>
      </w:r>
      <w:r w:rsidRPr="003B0D71">
        <w:rPr>
          <w:sz w:val="16"/>
        </w:rPr>
        <w:t xml:space="preserve">. Matters of continuity and change are always present in international relations. According to the ‘realist’ tradition (explained later), </w:t>
      </w:r>
      <w:r w:rsidRPr="002806CA">
        <w:rPr>
          <w:highlight w:val="cyan"/>
          <w:u w:val="single"/>
        </w:rPr>
        <w:t>the international</w:t>
      </w:r>
      <w:r w:rsidRPr="003B0D71">
        <w:rPr>
          <w:u w:val="single"/>
        </w:rPr>
        <w:t xml:space="preserve"> level or </w:t>
      </w:r>
      <w:r w:rsidRPr="002806CA">
        <w:rPr>
          <w:highlight w:val="cyan"/>
          <w:u w:val="single"/>
        </w:rPr>
        <w:t>system has had</w:t>
      </w:r>
      <w:r w:rsidRPr="003B0D71">
        <w:rPr>
          <w:sz w:val="16"/>
        </w:rPr>
        <w:t xml:space="preserve">, again in Waltz’s term, </w:t>
      </w:r>
      <w:r w:rsidRPr="002806CA">
        <w:rPr>
          <w:highlight w:val="cyan"/>
          <w:u w:val="single"/>
        </w:rPr>
        <w:t>a distinct ‘texture’</w:t>
      </w:r>
      <w:r w:rsidRPr="003B0D71">
        <w:rPr>
          <w:sz w:val="16"/>
        </w:rPr>
        <w:t xml:space="preserve"> (a persisting set of characteristics) over the centuries. </w:t>
      </w:r>
      <w:r w:rsidRPr="002806CA">
        <w:rPr>
          <w:highlight w:val="cyan"/>
          <w:u w:val="single"/>
        </w:rPr>
        <w:t>This</w:t>
      </w:r>
      <w:r w:rsidRPr="003B0D71">
        <w:rPr>
          <w:u w:val="single"/>
        </w:rPr>
        <w:t xml:space="preserve"> continuity </w:t>
      </w:r>
      <w:r w:rsidRPr="002806CA">
        <w:rPr>
          <w:highlight w:val="cyan"/>
          <w:u w:val="single"/>
        </w:rPr>
        <w:t>allows us to have a time-transcending understanding</w:t>
      </w:r>
      <w:r w:rsidRPr="003B0D71">
        <w:rPr>
          <w:u w:val="single"/>
        </w:rPr>
        <w:t xml:space="preserve"> of the situations, dilemmas and crises faced by leaders and peoples in other places in other eras</w:t>
      </w:r>
      <w:r w:rsidRPr="003B0D71">
        <w:rPr>
          <w:sz w:val="16"/>
        </w:rPr>
        <w:t xml:space="preserve">. </w:t>
      </w:r>
      <w:r w:rsidRPr="003B0D71">
        <w:rPr>
          <w:u w:val="single"/>
        </w:rPr>
        <w:t>Critics of this view</w:t>
      </w:r>
      <w:r w:rsidRPr="003B0D71">
        <w:rPr>
          <w:sz w:val="16"/>
        </w:rPr>
        <w:t xml:space="preserve"> - those dazzled by what’s new - </w:t>
      </w:r>
      <w:r w:rsidRPr="003B0D71">
        <w:rPr>
          <w:u w:val="single"/>
        </w:rPr>
        <w:t xml:space="preserve">tend to argue that talk of ‘texture’ exaggerates continuity. </w:t>
      </w:r>
      <w:r w:rsidRPr="00CC3CFB">
        <w:rPr>
          <w:rStyle w:val="Emphasis"/>
        </w:rPr>
        <w:t>This is mistaken</w:t>
      </w:r>
      <w:r w:rsidRPr="003B0D71">
        <w:rPr>
          <w:sz w:val="16"/>
        </w:rPr>
        <w:t xml:space="preserve">. There can be no doubt that we live in a new era when it comes to technology and its potential, for example, but have relations between political units fundamentally changed? </w:t>
      </w:r>
      <w:r w:rsidRPr="003B0D71">
        <w:rPr>
          <w:u w:val="single"/>
        </w:rPr>
        <w:t xml:space="preserve">We cannot, and should not, assume that everything will always be the same, but </w:t>
      </w:r>
      <w:r w:rsidRPr="00CC3CFB">
        <w:rPr>
          <w:rStyle w:val="Emphasis"/>
        </w:rPr>
        <w:t>it would be foolish to underestimate the stubborn continuities of state interactions</w:t>
      </w:r>
      <w:r w:rsidRPr="003B0D71">
        <w:rPr>
          <w:sz w:val="16"/>
        </w:rPr>
        <w:t>.</w:t>
      </w:r>
    </w:p>
    <w:p w14:paraId="7BFC00BB" w14:textId="77777777" w:rsidR="00E10BD1" w:rsidRDefault="00E10BD1" w:rsidP="00E10BD1">
      <w:pPr>
        <w:pStyle w:val="Heading3"/>
      </w:pPr>
      <w:r>
        <w:t>AT: Root Cause</w:t>
      </w:r>
    </w:p>
    <w:p w14:paraId="0DB4FEDF" w14:textId="77777777" w:rsidR="00E10BD1" w:rsidRDefault="00E10BD1" w:rsidP="00E10BD1">
      <w:pPr>
        <w:pStyle w:val="Heading4"/>
      </w:pPr>
      <w:r>
        <w:t xml:space="preserve">Monocausal, ideological explanations of international relations fail and obscure the </w:t>
      </w:r>
      <w:r w:rsidRPr="00A52544">
        <w:rPr>
          <w:u w:val="single"/>
        </w:rPr>
        <w:t>proximate dynamics</w:t>
      </w:r>
      <w:r>
        <w:t xml:space="preserve"> that cause war and violence.</w:t>
      </w:r>
    </w:p>
    <w:p w14:paraId="73A26B14" w14:textId="77777777" w:rsidR="00E10BD1" w:rsidRPr="001830E1" w:rsidRDefault="00E10BD1" w:rsidP="00E10BD1">
      <w:pPr>
        <w:rPr>
          <w:sz w:val="26"/>
          <w:szCs w:val="26"/>
        </w:rPr>
      </w:pPr>
      <w:r>
        <w:rPr>
          <w:b/>
          <w:bCs/>
          <w:sz w:val="26"/>
          <w:szCs w:val="26"/>
        </w:rPr>
        <w:t>Rotter 8</w:t>
      </w:r>
      <w:r>
        <w:rPr>
          <w:sz w:val="26"/>
          <w:szCs w:val="26"/>
        </w:rPr>
        <w:t xml:space="preserve"> </w:t>
      </w:r>
      <w:r w:rsidRPr="001830E1">
        <w:t xml:space="preserve">[Andrew Rotter, prof. history @ Colgate University, 2008, “The Cultural History of Foreign Relations”, </w:t>
      </w:r>
      <w:r w:rsidRPr="001830E1">
        <w:rPr>
          <w:i/>
          <w:iCs/>
        </w:rPr>
        <w:t xml:space="preserve">A Companion to American Cultural </w:t>
      </w:r>
      <w:proofErr w:type="gramStart"/>
      <w:r w:rsidRPr="001830E1">
        <w:rPr>
          <w:i/>
          <w:iCs/>
        </w:rPr>
        <w:t>History</w:t>
      </w:r>
      <w:r w:rsidRPr="001830E1">
        <w:t xml:space="preserve"> ;</w:t>
      </w:r>
      <w:proofErr w:type="gramEnd"/>
      <w:r w:rsidRPr="001830E1">
        <w:t xml:space="preserve"> 7/18 EB]</w:t>
      </w:r>
    </w:p>
    <w:p w14:paraId="38F2D5B4" w14:textId="77777777" w:rsidR="00E10BD1" w:rsidRPr="002A348B" w:rsidRDefault="00E10BD1" w:rsidP="00E10BD1">
      <w:pPr>
        <w:rPr>
          <w:sz w:val="16"/>
        </w:rPr>
      </w:pPr>
      <w:r w:rsidRPr="002A348B">
        <w:rPr>
          <w:sz w:val="16"/>
        </w:rPr>
        <w:t>Studies on cultural transmission have opened diplomatic history to new subjects and new interpretations, and constructively complicated its assumptions about what constitutes foreign relations. Some culturalists believe, however, that studies of fashion, tourism, and musical theater fail to address real power relations between nations. Fashion and tourism and musicals, they say, may reveal something about one people’s attitudes toward another; but to understand why nations behave as they do, it is essential to bring the state back into the analysis. How, for example</w:t>
      </w:r>
      <w:r w:rsidRPr="009010D4">
        <w:rPr>
          <w:u w:val="single"/>
        </w:rPr>
        <w:t xml:space="preserve">, </w:t>
      </w:r>
      <w:r w:rsidRPr="008A6846">
        <w:rPr>
          <w:highlight w:val="cyan"/>
          <w:u w:val="single"/>
        </w:rPr>
        <w:t>do such cultural analysands</w:t>
      </w:r>
      <w:r w:rsidRPr="009010D4">
        <w:rPr>
          <w:u w:val="single"/>
        </w:rPr>
        <w:t xml:space="preserve"> as race, gender, and language </w:t>
      </w:r>
      <w:r w:rsidRPr="008A6846">
        <w:rPr>
          <w:highlight w:val="cyan"/>
          <w:u w:val="single"/>
        </w:rPr>
        <w:t>help us parse hard power</w:t>
      </w:r>
      <w:r w:rsidRPr="009010D4">
        <w:rPr>
          <w:u w:val="single"/>
        </w:rPr>
        <w:t>, including the mechanics of empire and the conduct of war? Can the Geertzian approach explain not just the context but the content, and even the cause/effect, of US foreign relations?</w:t>
      </w:r>
    </w:p>
    <w:p w14:paraId="56FD228C" w14:textId="77777777" w:rsidR="00E10BD1" w:rsidRPr="002A348B" w:rsidRDefault="00E10BD1" w:rsidP="00E10BD1">
      <w:pPr>
        <w:rPr>
          <w:sz w:val="16"/>
        </w:rPr>
      </w:pPr>
      <w:r w:rsidRPr="002A348B">
        <w:rPr>
          <w:sz w:val="16"/>
        </w:rPr>
        <w:t xml:space="preserve">To be sure, many of the previously cited books do concern power; and the distinction between “cultural transmission” and “culture as power” may be artificial. </w:t>
      </w:r>
      <w:r w:rsidRPr="009010D4">
        <w:rPr>
          <w:u w:val="single"/>
        </w:rPr>
        <w:t xml:space="preserve">Let us consider several specific ways in which historians have tried directly to connect attitudes, images, values, and prejudices to the practice of foreign policy, and the exercise of state power. Begin with race. For some years, </w:t>
      </w:r>
      <w:r w:rsidRPr="008A6846">
        <w:rPr>
          <w:highlight w:val="cyan"/>
          <w:u w:val="single"/>
        </w:rPr>
        <w:t>scholars have noted that</w:t>
      </w:r>
      <w:r w:rsidRPr="009010D4">
        <w:rPr>
          <w:u w:val="single"/>
        </w:rPr>
        <w:t xml:space="preserve"> white </w:t>
      </w:r>
      <w:r w:rsidRPr="008A6846">
        <w:rPr>
          <w:highlight w:val="cyan"/>
          <w:u w:val="single"/>
        </w:rPr>
        <w:t>racism has influenced US policy</w:t>
      </w:r>
      <w:r w:rsidRPr="009010D4">
        <w:rPr>
          <w:u w:val="single"/>
        </w:rPr>
        <w:t xml:space="preserve"> toward non-white others</w:t>
      </w:r>
      <w:r w:rsidRPr="002A348B">
        <w:rPr>
          <w:sz w:val="16"/>
        </w:rPr>
        <w:t xml:space="preserve">. For Michael Hunt, racism is one of three main elements of American ideology (1987). Reginald Horsman (1981) and Richard Slotkin (1985) have shown that white acceptance of racist social science during the nineteenth century enabled brutal treatment of Native Americans, Mexicans, and Filipinos, among others. John Dower’s War Without Mercy (1986), a harrowing account of the </w:t>
      </w:r>
      <w:proofErr w:type="spellStart"/>
      <w:r w:rsidRPr="002A348B">
        <w:rPr>
          <w:sz w:val="16"/>
        </w:rPr>
        <w:t>Pacifi</w:t>
      </w:r>
      <w:proofErr w:type="spellEnd"/>
      <w:r w:rsidRPr="002A348B">
        <w:rPr>
          <w:sz w:val="16"/>
        </w:rPr>
        <w:t xml:space="preserve"> c War, demonstrates that white Americans and Japanese killed and maimed each other remorselessly because of their mutual racism. During the Cold War, US policy toward Africa was guided in part by the assumption that black Africans were unready for, and perhaps incapable of, self-government. In South Africa (Borstelmann 1993), Zimbabwe (Horne 2001), and all across the African continent (Noer 1985), white Americans sheltered too long and lovingly racist white minority governments that frustrated black aspirations to democracy.</w:t>
      </w:r>
    </w:p>
    <w:p w14:paraId="48232BA0" w14:textId="77777777" w:rsidR="00E10BD1" w:rsidRPr="002A348B" w:rsidRDefault="00E10BD1" w:rsidP="00E10BD1">
      <w:pPr>
        <w:rPr>
          <w:sz w:val="16"/>
        </w:rPr>
      </w:pPr>
      <w:r w:rsidRPr="002A348B">
        <w:rPr>
          <w:sz w:val="16"/>
        </w:rPr>
        <w:t xml:space="preserve">Domestic race relations also played a role in US foreign policy. The rising civil rights movement after 1945 exposed American racism and embarrassed a succession of presidents trying to win the Cold War with the claim that communists represented tyranny, the Americans and their </w:t>
      </w:r>
      <w:proofErr w:type="gramStart"/>
      <w:r w:rsidRPr="002A348B">
        <w:rPr>
          <w:sz w:val="16"/>
        </w:rPr>
        <w:t>allies</w:t>
      </w:r>
      <w:proofErr w:type="gramEnd"/>
      <w:r w:rsidRPr="002A348B">
        <w:rPr>
          <w:sz w:val="16"/>
        </w:rPr>
        <w:t xml:space="preserve"> freedom. African Americans often </w:t>
      </w:r>
      <w:proofErr w:type="spellStart"/>
      <w:r w:rsidRPr="002A348B">
        <w:rPr>
          <w:sz w:val="16"/>
        </w:rPr>
        <w:t>identifi</w:t>
      </w:r>
      <w:proofErr w:type="spellEnd"/>
      <w:r w:rsidRPr="002A348B">
        <w:rPr>
          <w:sz w:val="16"/>
        </w:rPr>
        <w:t xml:space="preserve"> ed with black freedom fi </w:t>
      </w:r>
      <w:proofErr w:type="spellStart"/>
      <w:r w:rsidRPr="002A348B">
        <w:rPr>
          <w:sz w:val="16"/>
        </w:rPr>
        <w:t>ghters</w:t>
      </w:r>
      <w:proofErr w:type="spellEnd"/>
      <w:r w:rsidRPr="002A348B">
        <w:rPr>
          <w:sz w:val="16"/>
        </w:rPr>
        <w:t xml:space="preserve"> in Africa, and vice versa, as both groups struggled against white power structures that denigrated and oppressed them. African Americans spoke out against racism at home and racist colonialism abroad, prompting State Department </w:t>
      </w:r>
      <w:proofErr w:type="spellStart"/>
      <w:r w:rsidRPr="002A348B">
        <w:rPr>
          <w:sz w:val="16"/>
        </w:rPr>
        <w:t>offi</w:t>
      </w:r>
      <w:proofErr w:type="spellEnd"/>
      <w:r w:rsidRPr="002A348B">
        <w:rPr>
          <w:sz w:val="16"/>
        </w:rPr>
        <w:t xml:space="preserve"> </w:t>
      </w:r>
      <w:proofErr w:type="spellStart"/>
      <w:r w:rsidRPr="002A348B">
        <w:rPr>
          <w:sz w:val="16"/>
        </w:rPr>
        <w:t>cial</w:t>
      </w:r>
      <w:proofErr w:type="spellEnd"/>
      <w:r w:rsidRPr="002A348B">
        <w:rPr>
          <w:sz w:val="16"/>
        </w:rPr>
        <w:t xml:space="preserve"> (and later secretary of state) Dean Rusk to admit that race discrimination in the United States was “the biggest single burden that we carry” into the arena of diplomacy. A good deal of scholarly attention has been paid recently to the impact of domestic race relations on US policy making (Horne 1986; Plummer 1996; Von Eschen 1997; Krenn 1999; Dudziak 2000; Gallicchio 2000; Borstelmann 2001; Anderson 2003).</w:t>
      </w:r>
    </w:p>
    <w:p w14:paraId="084D8001" w14:textId="77777777" w:rsidR="00E10BD1" w:rsidRPr="002A348B" w:rsidRDefault="00E10BD1" w:rsidP="00E10BD1">
      <w:pPr>
        <w:rPr>
          <w:sz w:val="16"/>
        </w:rPr>
      </w:pPr>
      <w:r w:rsidRPr="002A348B">
        <w:rPr>
          <w:u w:val="single"/>
        </w:rPr>
        <w:t>Along with race, gender has increasingly become an important analysand for historians of foreign relations</w:t>
      </w:r>
      <w:r w:rsidRPr="002A348B">
        <w:rPr>
          <w:sz w:val="16"/>
        </w:rPr>
        <w:t xml:space="preserve">. Joan Scott’s </w:t>
      </w:r>
      <w:proofErr w:type="spellStart"/>
      <w:r w:rsidRPr="002A348B">
        <w:rPr>
          <w:sz w:val="16"/>
        </w:rPr>
        <w:t>infl</w:t>
      </w:r>
      <w:proofErr w:type="spellEnd"/>
      <w:r w:rsidRPr="002A348B">
        <w:rPr>
          <w:sz w:val="16"/>
        </w:rPr>
        <w:t xml:space="preserve"> </w:t>
      </w:r>
      <w:proofErr w:type="spellStart"/>
      <w:r w:rsidRPr="002A348B">
        <w:rPr>
          <w:sz w:val="16"/>
        </w:rPr>
        <w:t>uential</w:t>
      </w:r>
      <w:proofErr w:type="spellEnd"/>
      <w:r w:rsidRPr="002A348B">
        <w:rPr>
          <w:sz w:val="16"/>
        </w:rPr>
        <w:t xml:space="preserve"> essay “Gender: A Useful Category of Historical Analysis,” fi </w:t>
      </w:r>
      <w:proofErr w:type="spellStart"/>
      <w:r w:rsidRPr="002A348B">
        <w:rPr>
          <w:sz w:val="16"/>
        </w:rPr>
        <w:t>rst</w:t>
      </w:r>
      <w:proofErr w:type="spellEnd"/>
      <w:r w:rsidRPr="002A348B">
        <w:rPr>
          <w:sz w:val="16"/>
        </w:rPr>
        <w:t xml:space="preserve"> published in 1986, questioned why historians seemed to think that gender was “irrelevant to . . . issues of politics and power”; in her view, “high politics itself is a gendered concept” (Scott 1996: 48). Emily Rosenberg responded to this challenge (1990) and gradually thereafter, </w:t>
      </w:r>
      <w:r w:rsidRPr="002A348B">
        <w:rPr>
          <w:u w:val="single"/>
        </w:rPr>
        <w:t>foreign relations historians began to apply gender analysis to their studies of diplomacy, imperialism, and war. Some saw gender as a way to consider the role of women in international encounters, as occasional makers of policy</w:t>
      </w:r>
      <w:r w:rsidRPr="002A348B">
        <w:rPr>
          <w:sz w:val="16"/>
        </w:rPr>
        <w:t xml:space="preserve"> (Jeffreys-Jones 1995), </w:t>
      </w:r>
      <w:r w:rsidRPr="002A348B">
        <w:rPr>
          <w:u w:val="single"/>
        </w:rPr>
        <w:t>as agents of foreign relations through non-governmental organizations</w:t>
      </w:r>
      <w:r w:rsidRPr="002A348B">
        <w:rPr>
          <w:sz w:val="16"/>
        </w:rPr>
        <w:t xml:space="preserve"> (Tyrrell 1991), or as those on the receiving end of imperial power (Enloe 1990; Moon 1997; Findlay 1999; Goedde 2003; Shibusawa 2006). Some studies of gender included consideration of sexuality and/or race.</w:t>
      </w:r>
    </w:p>
    <w:p w14:paraId="203468E7" w14:textId="77777777" w:rsidR="00E10BD1" w:rsidRPr="002A348B" w:rsidRDefault="00E10BD1" w:rsidP="00E10BD1">
      <w:pPr>
        <w:rPr>
          <w:sz w:val="16"/>
        </w:rPr>
      </w:pPr>
      <w:r w:rsidRPr="002A348B">
        <w:rPr>
          <w:sz w:val="16"/>
        </w:rPr>
        <w:t xml:space="preserve">Other scholarship involving gender has concerned the role played by cultural constructions of the masculine and the feminine in shaping images of selves and others in US foreign policy. The United States has typically seen itself as a masculine nation, honor-bound to protect allegedly feminine others, or to discipline those whose </w:t>
      </w:r>
      <w:proofErr w:type="spellStart"/>
      <w:r w:rsidRPr="002A348B">
        <w:rPr>
          <w:sz w:val="16"/>
        </w:rPr>
        <w:t>fl</w:t>
      </w:r>
      <w:proofErr w:type="spellEnd"/>
      <w:r w:rsidRPr="002A348B">
        <w:rPr>
          <w:sz w:val="16"/>
        </w:rPr>
        <w:t xml:space="preserve"> </w:t>
      </w:r>
      <w:proofErr w:type="spellStart"/>
      <w:r w:rsidRPr="002A348B">
        <w:rPr>
          <w:sz w:val="16"/>
        </w:rPr>
        <w:t>ighty</w:t>
      </w:r>
      <w:proofErr w:type="spellEnd"/>
      <w:r w:rsidRPr="002A348B">
        <w:rPr>
          <w:sz w:val="16"/>
        </w:rPr>
        <w:t xml:space="preserve"> and effeminate misbehavior threatens international stability. The quest for manliness has been associated with certain American presidents; as Kristin Hoganson has written, “historians have turned Theodore Roosevelt into a virtual poster boy for the utility of gender in foreign relations history” (Hoganson 1998; Bederman 1995; Dalton 2002). Frank </w:t>
      </w:r>
      <w:proofErr w:type="spellStart"/>
      <w:r w:rsidRPr="002A348B">
        <w:rPr>
          <w:sz w:val="16"/>
        </w:rPr>
        <w:t>Costigliola</w:t>
      </w:r>
      <w:proofErr w:type="spellEnd"/>
      <w:r w:rsidRPr="002A348B">
        <w:rPr>
          <w:sz w:val="16"/>
        </w:rPr>
        <w:t xml:space="preserve"> has discovered </w:t>
      </w:r>
      <w:proofErr w:type="spellStart"/>
      <w:r w:rsidRPr="002A348B">
        <w:rPr>
          <w:sz w:val="16"/>
        </w:rPr>
        <w:t>signifi</w:t>
      </w:r>
      <w:proofErr w:type="spellEnd"/>
      <w:r w:rsidRPr="002A348B">
        <w:rPr>
          <w:sz w:val="16"/>
        </w:rPr>
        <w:t xml:space="preserve"> </w:t>
      </w:r>
      <w:proofErr w:type="spellStart"/>
      <w:r w:rsidRPr="002A348B">
        <w:rPr>
          <w:sz w:val="16"/>
        </w:rPr>
        <w:t>cance</w:t>
      </w:r>
      <w:proofErr w:type="spellEnd"/>
      <w:r w:rsidRPr="002A348B">
        <w:rPr>
          <w:sz w:val="16"/>
        </w:rPr>
        <w:t xml:space="preserve"> in the gendered language of Cold Warrior George Kennan, who repeatedly warned against the “penetration” of the “West” by Soviet expansionism (Costigliola 1997). The fear of appearing soft on communism drove John F. Kennedy to insist on masculine toughness in his policy toward the Soviet Union and Vietnam (Dean 2001). Other historians have claimed that the United States is periodically seized by a “crisis of masculinity” that fi </w:t>
      </w:r>
      <w:proofErr w:type="spellStart"/>
      <w:r w:rsidRPr="002A348B">
        <w:rPr>
          <w:sz w:val="16"/>
        </w:rPr>
        <w:t>nds</w:t>
      </w:r>
      <w:proofErr w:type="spellEnd"/>
      <w:r w:rsidRPr="002A348B">
        <w:rPr>
          <w:sz w:val="16"/>
        </w:rPr>
        <w:t xml:space="preserve"> an outlet in an aggressive foreign policy, regardless of who is president. Rendering international others as feminine has enabled the United States, and other imperial nations, to naturalize or justify interference in others’ affairs. Paternalism guided US policy toward Latin America and the Caribbean; the North Americans sought to control allegedly </w:t>
      </w:r>
      <w:proofErr w:type="spellStart"/>
      <w:r w:rsidRPr="002A348B">
        <w:rPr>
          <w:sz w:val="16"/>
        </w:rPr>
        <w:t>fl</w:t>
      </w:r>
      <w:proofErr w:type="spellEnd"/>
      <w:r w:rsidRPr="002A348B">
        <w:rPr>
          <w:sz w:val="16"/>
        </w:rPr>
        <w:t xml:space="preserve"> </w:t>
      </w:r>
      <w:proofErr w:type="spellStart"/>
      <w:r w:rsidRPr="002A348B">
        <w:rPr>
          <w:sz w:val="16"/>
        </w:rPr>
        <w:t>ighty</w:t>
      </w:r>
      <w:proofErr w:type="spellEnd"/>
      <w:r w:rsidRPr="002A348B">
        <w:rPr>
          <w:sz w:val="16"/>
        </w:rPr>
        <w:t xml:space="preserve"> and emotional Haitians, Cubans, and Puerto Ricans (Renda 2001; Perez 1998; Findlay 1999). The annals of US foreign relations are populated by tremulous Chinese, cowering Hindus, tough Muslims and weeping Muslims, manly Israelis, effete Frenchmen, and so forth. The “tough” and “manly” won praise and support from the United States. The “weak” and “soft” required fi rm, masculine guidance.</w:t>
      </w:r>
    </w:p>
    <w:p w14:paraId="15A924C9" w14:textId="77777777" w:rsidR="00E10BD1" w:rsidRPr="002A348B" w:rsidRDefault="00E10BD1" w:rsidP="00E10BD1">
      <w:pPr>
        <w:rPr>
          <w:sz w:val="16"/>
        </w:rPr>
      </w:pPr>
      <w:r w:rsidRPr="002A348B">
        <w:rPr>
          <w:u w:val="single"/>
        </w:rPr>
        <w:t xml:space="preserve">If foreign relations historians have confirmed that gender is “a useful category of historical analysis” even within realms of power, they have nevertheless found </w:t>
      </w:r>
      <w:r w:rsidRPr="00CC3CFB">
        <w:rPr>
          <w:rStyle w:val="Emphasis"/>
        </w:rPr>
        <w:t xml:space="preserve">that gender alone, like </w:t>
      </w:r>
      <w:r w:rsidRPr="008A6846">
        <w:rPr>
          <w:rStyle w:val="Emphasis"/>
          <w:highlight w:val="cyan"/>
        </w:rPr>
        <w:t>race alone, has explanatory limits</w:t>
      </w:r>
      <w:r w:rsidRPr="002A348B">
        <w:rPr>
          <w:sz w:val="16"/>
        </w:rPr>
        <w:t xml:space="preserve">. </w:t>
      </w:r>
      <w:r w:rsidRPr="008A6846">
        <w:rPr>
          <w:highlight w:val="cyan"/>
          <w:u w:val="single"/>
        </w:rPr>
        <w:t>The challenge for historians</w:t>
      </w:r>
      <w:r w:rsidRPr="002A348B">
        <w:rPr>
          <w:u w:val="single"/>
        </w:rPr>
        <w:t>, as Hoganson puts it, “</w:t>
      </w:r>
      <w:r w:rsidRPr="008A6846">
        <w:rPr>
          <w:highlight w:val="cyan"/>
          <w:u w:val="single"/>
        </w:rPr>
        <w:t>is</w:t>
      </w:r>
      <w:r w:rsidRPr="002A348B">
        <w:rPr>
          <w:u w:val="single"/>
        </w:rPr>
        <w:t xml:space="preserve"> shifting from demonstrating the relevance of gender to </w:t>
      </w:r>
      <w:r w:rsidRPr="008A6846">
        <w:rPr>
          <w:highlight w:val="cyan"/>
          <w:u w:val="single"/>
        </w:rPr>
        <w:t>situating</w:t>
      </w:r>
      <w:r w:rsidRPr="002A348B">
        <w:rPr>
          <w:u w:val="single"/>
        </w:rPr>
        <w:t xml:space="preserve"> gender </w:t>
      </w:r>
      <w:r w:rsidRPr="008A6846">
        <w:rPr>
          <w:highlight w:val="cyan"/>
          <w:u w:val="single"/>
        </w:rPr>
        <w:t>alongside</w:t>
      </w:r>
      <w:r w:rsidRPr="002A348B">
        <w:rPr>
          <w:u w:val="single"/>
        </w:rPr>
        <w:t xml:space="preserve"> strategic, economic, political, and </w:t>
      </w:r>
      <w:r w:rsidRPr="008A6846">
        <w:rPr>
          <w:highlight w:val="cyan"/>
          <w:u w:val="single"/>
        </w:rPr>
        <w:t>other factors</w:t>
      </w:r>
      <w:r w:rsidRPr="002A348B">
        <w:rPr>
          <w:sz w:val="16"/>
        </w:rPr>
        <w:t>” (1998: 316). Some historians have opened their cultural analysis to a greater number of variables, by looking carefully at the language of foreign policy makers or those groups that influence them. Language, particularly in its metaphors, can convey a host of meanings inflected by the culture that produces it. Kennan’s language in his famous “Long Telegram” (1946) was gendered – it feminized the Russian people, for whom Kennan had an almost sexual affection, and cast as rapacious the current Soviet leadership – but it also indulged in references to illness, as in the “Kremlin’s neurotic view of world affairs” and Soviet leaders being “afflicted” with insecurity (Costigliola 1997). Geoffrey Smith has associated gender, pathology, and perceptions of national security in his explanation of the Red (fear of communism) and Lavender (fear of gay people) Scares that swept the United States in the late 1940s and early 1950s (Smith 1992). Homosexuality was purportedly a sexual perversion, a disease, and a risk to national security because gays were readily blackmailed by their communist handlers.</w:t>
      </w:r>
    </w:p>
    <w:p w14:paraId="14F4F5B5" w14:textId="77777777" w:rsidR="00E10BD1" w:rsidRPr="002A348B" w:rsidRDefault="00E10BD1" w:rsidP="00E10BD1">
      <w:pPr>
        <w:rPr>
          <w:sz w:val="16"/>
        </w:rPr>
      </w:pPr>
      <w:r w:rsidRPr="002A348B">
        <w:rPr>
          <w:sz w:val="16"/>
        </w:rPr>
        <w:t xml:space="preserve">Increasingly, </w:t>
      </w:r>
      <w:r w:rsidRPr="008A6846">
        <w:rPr>
          <w:highlight w:val="cyan"/>
          <w:u w:val="single"/>
        </w:rPr>
        <w:t>historians</w:t>
      </w:r>
      <w:r w:rsidRPr="002A348B">
        <w:rPr>
          <w:u w:val="single"/>
        </w:rPr>
        <w:t xml:space="preserve"> of foreign relations </w:t>
      </w:r>
      <w:r w:rsidRPr="008A6846">
        <w:rPr>
          <w:highlight w:val="cyan"/>
          <w:u w:val="single"/>
        </w:rPr>
        <w:t>are trying to do justice to the complexity of culture</w:t>
      </w:r>
      <w:r w:rsidRPr="002A348B">
        <w:rPr>
          <w:u w:val="single"/>
        </w:rPr>
        <w:t xml:space="preserve"> and the disparate ways it affects perception and decision making. </w:t>
      </w:r>
      <w:r w:rsidRPr="008A6846">
        <w:rPr>
          <w:rStyle w:val="Emphasis"/>
          <w:highlight w:val="cyan"/>
        </w:rPr>
        <w:t>It is never neat work</w:t>
      </w:r>
      <w:r w:rsidRPr="002A348B">
        <w:rPr>
          <w:sz w:val="16"/>
        </w:rPr>
        <w:t>. Who is to say, for example, whether race or religion more insistently conditioned US policy toward Muslim Pakistan and Hindu India during the 1950s? How did interwoven ideas concerning gender, race, and class shape North American initiatives in Puerto Rico or Cuba at the beginning of the twentieth century? A number of scholars have skillfully blended the discrete elements of culture to offer satisfying explanations of American encounters with others (Stephanson 1995; Dower 1999; Bradley 2000; Connelly 2002; Klein 2003).</w:t>
      </w:r>
    </w:p>
    <w:p w14:paraId="1482ED8F" w14:textId="77777777" w:rsidR="00E10BD1" w:rsidRPr="002A348B" w:rsidRDefault="00E10BD1" w:rsidP="00E10BD1">
      <w:pPr>
        <w:rPr>
          <w:sz w:val="16"/>
        </w:rPr>
      </w:pPr>
      <w:r w:rsidRPr="002A348B">
        <w:rPr>
          <w:u w:val="single"/>
        </w:rPr>
        <w:t xml:space="preserve">The most direct result of the </w:t>
      </w:r>
      <w:proofErr w:type="spellStart"/>
      <w:r w:rsidRPr="002A348B">
        <w:rPr>
          <w:u w:val="single"/>
        </w:rPr>
        <w:t>poststructural</w:t>
      </w:r>
      <w:proofErr w:type="spellEnd"/>
      <w:r w:rsidRPr="002A348B">
        <w:rPr>
          <w:u w:val="single"/>
        </w:rPr>
        <w:t xml:space="preserve"> challenge to the history of US foreign relations has been the emergence of postcolonial or subaltern studies</w:t>
      </w:r>
      <w:r w:rsidRPr="002A348B">
        <w:rPr>
          <w:sz w:val="16"/>
        </w:rPr>
        <w:t xml:space="preserve">, a movement closely associated with the late Edward Said, whose Orientalism (1978) was its foundation text. Postcolonial scholars admired Marx and especially the Italian Marxist Antonio Gramsci, but revealed their </w:t>
      </w:r>
      <w:proofErr w:type="spellStart"/>
      <w:r w:rsidRPr="002A348B">
        <w:rPr>
          <w:sz w:val="16"/>
        </w:rPr>
        <w:t>poststructural</w:t>
      </w:r>
      <w:proofErr w:type="spellEnd"/>
      <w:r w:rsidRPr="002A348B">
        <w:rPr>
          <w:sz w:val="16"/>
        </w:rPr>
        <w:t xml:space="preserve"> </w:t>
      </w:r>
      <w:proofErr w:type="spellStart"/>
      <w:r w:rsidRPr="002A348B">
        <w:rPr>
          <w:sz w:val="16"/>
        </w:rPr>
        <w:t>affi</w:t>
      </w:r>
      <w:proofErr w:type="spellEnd"/>
      <w:r w:rsidRPr="002A348B">
        <w:rPr>
          <w:sz w:val="16"/>
        </w:rPr>
        <w:t xml:space="preserve"> </w:t>
      </w:r>
      <w:proofErr w:type="spellStart"/>
      <w:r w:rsidRPr="002A348B">
        <w:rPr>
          <w:sz w:val="16"/>
        </w:rPr>
        <w:t>liations</w:t>
      </w:r>
      <w:proofErr w:type="spellEnd"/>
      <w:r w:rsidRPr="002A348B">
        <w:rPr>
          <w:sz w:val="16"/>
        </w:rPr>
        <w:t xml:space="preserve"> through their interest in literature, subjectivity, prisons, schools, and discourse, and through their footnotes, which cited more Foucault than Marx. The </w:t>
      </w:r>
      <w:proofErr w:type="spellStart"/>
      <w:r w:rsidRPr="002A348B">
        <w:rPr>
          <w:sz w:val="16"/>
        </w:rPr>
        <w:t>postcolonialists</w:t>
      </w:r>
      <w:proofErr w:type="spellEnd"/>
      <w:r w:rsidRPr="002A348B">
        <w:rPr>
          <w:sz w:val="16"/>
        </w:rPr>
        <w:t xml:space="preserve"> were emphatically interested in empire and power. While they were clear in their condemnation of colonialism, they looked imaginatively at the </w:t>
      </w:r>
      <w:proofErr w:type="gramStart"/>
      <w:r w:rsidRPr="002A348B">
        <w:rPr>
          <w:sz w:val="16"/>
        </w:rPr>
        <w:t>relationships</w:t>
      </w:r>
      <w:proofErr w:type="gramEnd"/>
      <w:r w:rsidRPr="002A348B">
        <w:rPr>
          <w:sz w:val="16"/>
        </w:rPr>
        <w:t xml:space="preserve"> empire created between the dominant nation, its agents, and colonized “subalterns” (Subaltern Studies, 1988– 2000). Perhaps the most important contribution of the subaltern scholars was their ascription of agency to the weaker parties in the colonial relationship – men and women who, in spite of having limited power, shaped their own identities and forged resistance despite their subordinate status. </w:t>
      </w:r>
      <w:r w:rsidRPr="002A348B">
        <w:rPr>
          <w:u w:val="single"/>
        </w:rPr>
        <w:t>Gender and often race figured prominently in these works</w:t>
      </w:r>
      <w:r w:rsidRPr="002A348B">
        <w:rPr>
          <w:sz w:val="16"/>
        </w:rPr>
        <w:t>.</w:t>
      </w:r>
    </w:p>
    <w:p w14:paraId="7DE04164" w14:textId="77777777" w:rsidR="00E10BD1" w:rsidRPr="002A348B" w:rsidRDefault="00E10BD1" w:rsidP="00E10BD1">
      <w:pPr>
        <w:rPr>
          <w:sz w:val="16"/>
        </w:rPr>
      </w:pPr>
      <w:r w:rsidRPr="002A348B">
        <w:rPr>
          <w:sz w:val="16"/>
        </w:rPr>
        <w:t xml:space="preserve">Said and </w:t>
      </w:r>
      <w:r w:rsidRPr="002A348B">
        <w:rPr>
          <w:u w:val="single"/>
        </w:rPr>
        <w:t>the Subaltern Studies quickly found their way into the arguments</w:t>
      </w:r>
      <w:r w:rsidRPr="002A348B">
        <w:rPr>
          <w:sz w:val="16"/>
        </w:rPr>
        <w:t xml:space="preserve"> (and the footnotes) </w:t>
      </w:r>
      <w:r w:rsidRPr="002A348B">
        <w:rPr>
          <w:u w:val="single"/>
        </w:rPr>
        <w:t>of foreign relations culturalists</w:t>
      </w:r>
      <w:r w:rsidRPr="002A348B">
        <w:rPr>
          <w:sz w:val="16"/>
        </w:rPr>
        <w:t xml:space="preserve">. Essays in Cultures of United States Imperialism (Kaplan &amp; Pease 1993) used </w:t>
      </w:r>
      <w:proofErr w:type="spellStart"/>
      <w:r w:rsidRPr="002A348B">
        <w:rPr>
          <w:sz w:val="16"/>
        </w:rPr>
        <w:t>poststructural</w:t>
      </w:r>
      <w:proofErr w:type="spellEnd"/>
      <w:r w:rsidRPr="002A348B">
        <w:rPr>
          <w:sz w:val="16"/>
        </w:rPr>
        <w:t xml:space="preserve"> theory to expand the horizons of historians more comfortable sorting through diplomatic correspondence than contemplating the prosthetics of empire, stuffed gorillas at New York’s Museum of Natural History, and Tokyo Disneyland – all subjects of essays in the Kaplan–Pease anthology. As Rosenberg has noted, much of the foreign relations history inspired by poststructuralism has focused on the formal American empire: on the Philippines, and especially on Latin America (Joseph et al. 1998; Rosenberg 1999; Rafael 2000; Renda 2001). Adopting postmodern theory, regarding empire as an engagement of cultures, and exploring mutual images and attitudes as displayed in the media, in fi </w:t>
      </w:r>
      <w:proofErr w:type="spellStart"/>
      <w:r w:rsidRPr="002A348B">
        <w:rPr>
          <w:sz w:val="16"/>
        </w:rPr>
        <w:t>ction</w:t>
      </w:r>
      <w:proofErr w:type="spellEnd"/>
      <w:r w:rsidRPr="002A348B">
        <w:rPr>
          <w:sz w:val="16"/>
        </w:rPr>
        <w:t xml:space="preserve">, and in travel literature, these scholars have nevertheless combed the archives in search of </w:t>
      </w:r>
      <w:proofErr w:type="spellStart"/>
      <w:r w:rsidRPr="002A348B">
        <w:rPr>
          <w:sz w:val="16"/>
        </w:rPr>
        <w:t>affi</w:t>
      </w:r>
      <w:proofErr w:type="spellEnd"/>
      <w:r w:rsidRPr="002A348B">
        <w:rPr>
          <w:sz w:val="16"/>
        </w:rPr>
        <w:t xml:space="preserve"> </w:t>
      </w:r>
      <w:proofErr w:type="spellStart"/>
      <w:r w:rsidRPr="002A348B">
        <w:rPr>
          <w:sz w:val="16"/>
        </w:rPr>
        <w:t>liations</w:t>
      </w:r>
      <w:proofErr w:type="spellEnd"/>
      <w:r w:rsidRPr="002A348B">
        <w:rPr>
          <w:sz w:val="16"/>
        </w:rPr>
        <w:t xml:space="preserve"> between the </w:t>
      </w:r>
      <w:proofErr w:type="spellStart"/>
      <w:r w:rsidRPr="002A348B">
        <w:rPr>
          <w:sz w:val="16"/>
        </w:rPr>
        <w:t>offi</w:t>
      </w:r>
      <w:proofErr w:type="spellEnd"/>
      <w:r w:rsidRPr="002A348B">
        <w:rPr>
          <w:sz w:val="16"/>
        </w:rPr>
        <w:t xml:space="preserve"> </w:t>
      </w:r>
      <w:proofErr w:type="spellStart"/>
      <w:r w:rsidRPr="002A348B">
        <w:rPr>
          <w:sz w:val="16"/>
        </w:rPr>
        <w:t>cial</w:t>
      </w:r>
      <w:proofErr w:type="spellEnd"/>
      <w:r w:rsidRPr="002A348B">
        <w:rPr>
          <w:sz w:val="16"/>
        </w:rPr>
        <w:t xml:space="preserve"> language of diplomacy and the broader discourse of encounter.</w:t>
      </w:r>
    </w:p>
    <w:p w14:paraId="1F398D3F" w14:textId="77777777" w:rsidR="00E10BD1" w:rsidRPr="002A348B" w:rsidRDefault="00E10BD1" w:rsidP="00E10BD1">
      <w:pPr>
        <w:rPr>
          <w:sz w:val="16"/>
        </w:rPr>
      </w:pPr>
      <w:r w:rsidRPr="002A348B">
        <w:rPr>
          <w:sz w:val="16"/>
        </w:rPr>
        <w:t xml:space="preserve">It would be satisfying to report that culturalism has swept the field, and achieved the stature of realist, revisionist, or even post-revisionist accounts of US foreign relations. There is no question that culturalism has gained a measure of respect, certainly among younger entrants to the fi eld, and with some older scholars as well. Yet resistance remains. Some seems churlish: that cultural </w:t>
      </w:r>
      <w:proofErr w:type="spellStart"/>
      <w:r w:rsidRPr="002A348B">
        <w:rPr>
          <w:sz w:val="16"/>
        </w:rPr>
        <w:t>infl</w:t>
      </w:r>
      <w:proofErr w:type="spellEnd"/>
      <w:r w:rsidRPr="002A348B">
        <w:rPr>
          <w:sz w:val="16"/>
        </w:rPr>
        <w:t xml:space="preserve"> </w:t>
      </w:r>
      <w:proofErr w:type="spellStart"/>
      <w:r w:rsidRPr="002A348B">
        <w:rPr>
          <w:sz w:val="16"/>
        </w:rPr>
        <w:t>uence</w:t>
      </w:r>
      <w:proofErr w:type="spellEnd"/>
      <w:r w:rsidRPr="002A348B">
        <w:rPr>
          <w:sz w:val="16"/>
        </w:rPr>
        <w:t xml:space="preserve"> is harder to measure than, say, trade </w:t>
      </w:r>
      <w:proofErr w:type="spellStart"/>
      <w:r w:rsidRPr="002A348B">
        <w:rPr>
          <w:sz w:val="16"/>
        </w:rPr>
        <w:t>fl</w:t>
      </w:r>
      <w:proofErr w:type="spellEnd"/>
      <w:r w:rsidRPr="002A348B">
        <w:rPr>
          <w:sz w:val="16"/>
        </w:rPr>
        <w:t xml:space="preserve"> </w:t>
      </w:r>
      <w:proofErr w:type="spellStart"/>
      <w:r w:rsidRPr="002A348B">
        <w:rPr>
          <w:sz w:val="16"/>
        </w:rPr>
        <w:t>ows</w:t>
      </w:r>
      <w:proofErr w:type="spellEnd"/>
      <w:r w:rsidRPr="002A348B">
        <w:rPr>
          <w:sz w:val="16"/>
        </w:rPr>
        <w:t xml:space="preserve"> during the 1930s is self-evident, and hardly </w:t>
      </w:r>
      <w:proofErr w:type="spellStart"/>
      <w:r w:rsidRPr="002A348B">
        <w:rPr>
          <w:sz w:val="16"/>
        </w:rPr>
        <w:t>disqualifi</w:t>
      </w:r>
      <w:proofErr w:type="spellEnd"/>
      <w:r w:rsidRPr="002A348B">
        <w:rPr>
          <w:sz w:val="16"/>
        </w:rPr>
        <w:t xml:space="preserve"> es culture as a meaningful category of analysis. But </w:t>
      </w:r>
      <w:r w:rsidRPr="002A348B">
        <w:rPr>
          <w:u w:val="single"/>
        </w:rPr>
        <w:t>there is thoughtful criticism</w:t>
      </w:r>
      <w:r w:rsidRPr="002A348B">
        <w:rPr>
          <w:sz w:val="16"/>
        </w:rPr>
        <w:t xml:space="preserve"> as well. </w:t>
      </w:r>
      <w:r w:rsidRPr="008A6846">
        <w:rPr>
          <w:rStyle w:val="Emphasis"/>
          <w:highlight w:val="cyan"/>
        </w:rPr>
        <w:t>Culture is an elastic concept</w:t>
      </w:r>
      <w:r w:rsidRPr="00CC3CFB">
        <w:rPr>
          <w:rStyle w:val="Emphasis"/>
        </w:rPr>
        <w:t xml:space="preserve">; </w:t>
      </w:r>
      <w:r w:rsidRPr="008A6846">
        <w:rPr>
          <w:rStyle w:val="Emphasis"/>
          <w:highlight w:val="cyan"/>
        </w:rPr>
        <w:t>if</w:t>
      </w:r>
      <w:r w:rsidRPr="00CC3CFB">
        <w:rPr>
          <w:rStyle w:val="Emphasis"/>
        </w:rPr>
        <w:t xml:space="preserve"> </w:t>
      </w:r>
      <w:r w:rsidRPr="008A6846">
        <w:rPr>
          <w:rStyle w:val="Emphasis"/>
          <w:highlight w:val="cyan"/>
        </w:rPr>
        <w:t>it includes and explains everything, it threatens to explain nothing</w:t>
      </w:r>
      <w:r w:rsidRPr="00CC3CFB">
        <w:rPr>
          <w:rStyle w:val="Emphasis"/>
        </w:rPr>
        <w:t xml:space="preserve"> in particular</w:t>
      </w:r>
      <w:r w:rsidRPr="002A348B">
        <w:rPr>
          <w:sz w:val="16"/>
        </w:rPr>
        <w:t xml:space="preserve">. </w:t>
      </w:r>
      <w:r w:rsidRPr="008A6846">
        <w:rPr>
          <w:highlight w:val="cyan"/>
          <w:u w:val="single"/>
        </w:rPr>
        <w:t>Culture</w:t>
      </w:r>
      <w:r w:rsidRPr="002A348B">
        <w:rPr>
          <w:u w:val="single"/>
        </w:rPr>
        <w:t xml:space="preserve">, moreover, </w:t>
      </w:r>
      <w:r w:rsidRPr="008A6846">
        <w:rPr>
          <w:highlight w:val="cyan"/>
          <w:u w:val="single"/>
        </w:rPr>
        <w:t>can occlude</w:t>
      </w:r>
      <w:r w:rsidRPr="002A348B">
        <w:rPr>
          <w:u w:val="single"/>
        </w:rPr>
        <w:t xml:space="preserve"> the operations of </w:t>
      </w:r>
      <w:r w:rsidRPr="008A6846">
        <w:rPr>
          <w:highlight w:val="cyan"/>
          <w:u w:val="single"/>
        </w:rPr>
        <w:t>cause and effect</w:t>
      </w:r>
      <w:r w:rsidRPr="002A348B">
        <w:rPr>
          <w:u w:val="single"/>
        </w:rPr>
        <w:t>. Exploring how selves see themselves and others does not necessarily illuminate why selves or others act as they do</w:t>
      </w:r>
      <w:r w:rsidRPr="002A348B">
        <w:rPr>
          <w:sz w:val="16"/>
        </w:rPr>
        <w:t xml:space="preserve"> [italics in original]. </w:t>
      </w:r>
      <w:r w:rsidRPr="002A348B">
        <w:rPr>
          <w:u w:val="single"/>
        </w:rPr>
        <w:t>And cultural perceptions are likely to depend on interests</w:t>
      </w:r>
      <w:r w:rsidRPr="002A348B">
        <w:rPr>
          <w:sz w:val="16"/>
        </w:rPr>
        <w:t xml:space="preserve">: Americans during the Pacific War hated and dehumanized the Japanese, but cherished the Chinese as honest, virtuous, and quaint. </w:t>
      </w:r>
      <w:r w:rsidRPr="002A348B">
        <w:rPr>
          <w:u w:val="single"/>
        </w:rPr>
        <w:t xml:space="preserve">Above all, critics have charged, </w:t>
      </w:r>
      <w:r w:rsidRPr="008A6846">
        <w:rPr>
          <w:highlight w:val="cyan"/>
          <w:u w:val="single"/>
        </w:rPr>
        <w:t>culture</w:t>
      </w:r>
      <w:r w:rsidRPr="002A348B">
        <w:rPr>
          <w:u w:val="single"/>
        </w:rPr>
        <w:t xml:space="preserve"> in the end </w:t>
      </w:r>
      <w:r w:rsidRPr="008A6846">
        <w:rPr>
          <w:highlight w:val="cyan"/>
          <w:u w:val="single"/>
        </w:rPr>
        <w:t>has not much to do with power</w:t>
      </w:r>
      <w:r w:rsidRPr="002A348B">
        <w:rPr>
          <w:u w:val="single"/>
        </w:rPr>
        <w:t xml:space="preserve">. Oppression is not, they say, about ridicule, stereotype, or ideas based on gender, race, or religion. </w:t>
      </w:r>
      <w:r w:rsidRPr="008A6846">
        <w:rPr>
          <w:rStyle w:val="Emphasis"/>
          <w:highlight w:val="cyan"/>
        </w:rPr>
        <w:t>Language does not kill people</w:t>
      </w:r>
      <w:r w:rsidRPr="00CC3CFB">
        <w:rPr>
          <w:rStyle w:val="Emphasis"/>
        </w:rPr>
        <w:t xml:space="preserve">; </w:t>
      </w:r>
      <w:r w:rsidRPr="008A6846">
        <w:rPr>
          <w:rStyle w:val="Emphasis"/>
          <w:highlight w:val="cyan"/>
        </w:rPr>
        <w:t>war is not</w:t>
      </w:r>
      <w:r w:rsidRPr="008A6846">
        <w:rPr>
          <w:rStyle w:val="Emphasis"/>
        </w:rPr>
        <w:t xml:space="preserve"> a </w:t>
      </w:r>
      <w:r w:rsidRPr="008A6846">
        <w:rPr>
          <w:rStyle w:val="Emphasis"/>
          <w:highlight w:val="cyan"/>
        </w:rPr>
        <w:t>discourse</w:t>
      </w:r>
      <w:r w:rsidRPr="002A348B">
        <w:rPr>
          <w:sz w:val="16"/>
        </w:rPr>
        <w:t>. In its affection for Geertzian context, its emphasis on image, culturalism neglects what is most important about US foreign relations.</w:t>
      </w:r>
    </w:p>
    <w:p w14:paraId="7DEC5D5C" w14:textId="77777777" w:rsidR="00E10BD1" w:rsidRDefault="00E10BD1" w:rsidP="00E10BD1">
      <w:pPr>
        <w:pStyle w:val="Heading4"/>
      </w:pPr>
      <w:r>
        <w:t xml:space="preserve">Focusing on </w:t>
      </w:r>
      <w:r>
        <w:rPr>
          <w:u w:val="single"/>
        </w:rPr>
        <w:t>particular details</w:t>
      </w:r>
      <w:r>
        <w:t xml:space="preserve"> and </w:t>
      </w:r>
      <w:r>
        <w:rPr>
          <w:u w:val="single"/>
        </w:rPr>
        <w:t>policies</w:t>
      </w:r>
      <w:r>
        <w:t xml:space="preserve"> is more productive than sweeping calls. </w:t>
      </w:r>
    </w:p>
    <w:p w14:paraId="6FC68A74" w14:textId="77777777" w:rsidR="00E10BD1" w:rsidRPr="00A52544" w:rsidRDefault="00E10BD1" w:rsidP="00E10BD1">
      <w:pPr>
        <w:rPr>
          <w:sz w:val="26"/>
          <w:szCs w:val="26"/>
        </w:rPr>
      </w:pPr>
      <w:r>
        <w:rPr>
          <w:b/>
          <w:bCs/>
          <w:sz w:val="26"/>
          <w:szCs w:val="26"/>
        </w:rPr>
        <w:t>Bacevich 13</w:t>
      </w:r>
      <w:r>
        <w:rPr>
          <w:sz w:val="26"/>
          <w:szCs w:val="26"/>
        </w:rPr>
        <w:t xml:space="preserve"> </w:t>
      </w:r>
      <w:r w:rsidRPr="00A52544">
        <w:t xml:space="preserve">[Andrew Bacevich, prof. history and international relations @ Boston University, 2013, </w:t>
      </w:r>
      <w:r w:rsidRPr="00A52544">
        <w:rPr>
          <w:i/>
          <w:iCs/>
        </w:rPr>
        <w:t xml:space="preserve">The New American </w:t>
      </w:r>
      <w:proofErr w:type="gramStart"/>
      <w:r w:rsidRPr="00A52544">
        <w:rPr>
          <w:i/>
          <w:iCs/>
        </w:rPr>
        <w:t>Militarism</w:t>
      </w:r>
      <w:r w:rsidRPr="00A52544">
        <w:t xml:space="preserve"> ;</w:t>
      </w:r>
      <w:proofErr w:type="gramEnd"/>
      <w:r w:rsidRPr="00A52544">
        <w:t xml:space="preserve"> 7/18 EB]</w:t>
      </w:r>
    </w:p>
    <w:p w14:paraId="2EBA840B" w14:textId="77777777" w:rsidR="00E10BD1" w:rsidRPr="008E1287" w:rsidRDefault="00E10BD1" w:rsidP="00E10BD1">
      <w:pPr>
        <w:rPr>
          <w:sz w:val="16"/>
        </w:rPr>
      </w:pPr>
      <w:r w:rsidRPr="002A348B">
        <w:rPr>
          <w:u w:val="single"/>
        </w:rPr>
        <w:t>There is</w:t>
      </w:r>
      <w:r w:rsidRPr="00580406">
        <w:rPr>
          <w:sz w:val="16"/>
        </w:rPr>
        <w:t>, wrote H. L. Mencken, “</w:t>
      </w:r>
      <w:r w:rsidRPr="002A348B">
        <w:rPr>
          <w:u w:val="single"/>
        </w:rPr>
        <w:t>always a well-known solution to every human problem</w:t>
      </w:r>
      <w:r w:rsidRPr="00580406">
        <w:rPr>
          <w:sz w:val="16"/>
        </w:rPr>
        <w:t>—</w:t>
      </w:r>
      <w:r w:rsidRPr="002A348B">
        <w:rPr>
          <w:u w:val="single"/>
        </w:rPr>
        <w:t>neat, plausible, and wrong</w:t>
      </w:r>
      <w:r w:rsidRPr="00580406">
        <w:rPr>
          <w:sz w:val="16"/>
        </w:rPr>
        <w:t xml:space="preserve">.”1 Mencken’s aphorism applies in spades to the subject of this account. </w:t>
      </w:r>
      <w:r w:rsidRPr="003E2439">
        <w:rPr>
          <w:highlight w:val="cyan"/>
          <w:u w:val="single"/>
        </w:rPr>
        <w:t>To imagine</w:t>
      </w:r>
      <w:r w:rsidRPr="002A348B">
        <w:rPr>
          <w:u w:val="single"/>
        </w:rPr>
        <w:t xml:space="preserve"> that there exists </w:t>
      </w:r>
      <w:r w:rsidRPr="003E2439">
        <w:rPr>
          <w:highlight w:val="cyan"/>
          <w:u w:val="single"/>
        </w:rPr>
        <w:t>a simple antidote to the “military metaphysic</w:t>
      </w:r>
      <w:r w:rsidRPr="002A348B">
        <w:rPr>
          <w:u w:val="single"/>
        </w:rPr>
        <w:t xml:space="preserve">” to which the people and government of the United States have fallen prey </w:t>
      </w:r>
      <w:r w:rsidRPr="003E2439">
        <w:rPr>
          <w:highlight w:val="cyan"/>
          <w:u w:val="single"/>
        </w:rPr>
        <w:t>is to misconstrue the problem</w:t>
      </w:r>
      <w:r w:rsidRPr="00580406">
        <w:rPr>
          <w:sz w:val="16"/>
        </w:rPr>
        <w:t xml:space="preserve">. As the foregoing chapters make plain, </w:t>
      </w:r>
      <w:r w:rsidRPr="003E2439">
        <w:rPr>
          <w:rStyle w:val="Emphasis"/>
          <w:highlight w:val="cyan"/>
        </w:rPr>
        <w:t>the origins of America’s</w:t>
      </w:r>
      <w:r w:rsidRPr="00CC3CFB">
        <w:rPr>
          <w:rStyle w:val="Emphasis"/>
        </w:rPr>
        <w:t xml:space="preserve"> present-day infatuation with </w:t>
      </w:r>
      <w:r w:rsidRPr="003E2439">
        <w:rPr>
          <w:rStyle w:val="Emphasis"/>
          <w:highlight w:val="cyan"/>
        </w:rPr>
        <w:t>military power are anything but simple</w:t>
      </w:r>
      <w:r w:rsidRPr="00580406">
        <w:rPr>
          <w:sz w:val="16"/>
        </w:rPr>
        <w:t xml:space="preserve">. </w:t>
      </w:r>
      <w:r w:rsidRPr="002A348B">
        <w:rPr>
          <w:u w:val="single"/>
        </w:rPr>
        <w:t xml:space="preserve">American </w:t>
      </w:r>
      <w:r w:rsidRPr="003E2439">
        <w:rPr>
          <w:highlight w:val="cyan"/>
          <w:u w:val="single"/>
        </w:rPr>
        <w:t>militarism</w:t>
      </w:r>
      <w:r w:rsidRPr="002A348B">
        <w:rPr>
          <w:u w:val="single"/>
        </w:rPr>
        <w:t xml:space="preserve"> </w:t>
      </w:r>
      <w:r w:rsidRPr="003E2439">
        <w:rPr>
          <w:highlight w:val="cyan"/>
          <w:u w:val="single"/>
        </w:rPr>
        <w:t>is not the</w:t>
      </w:r>
      <w:r w:rsidRPr="002A348B">
        <w:rPr>
          <w:u w:val="single"/>
        </w:rPr>
        <w:t xml:space="preserve"> invention of a cabal nursing </w:t>
      </w:r>
      <w:r w:rsidRPr="003E2439">
        <w:rPr>
          <w:highlight w:val="cyan"/>
          <w:u w:val="single"/>
        </w:rPr>
        <w:t>fantasies of global empire</w:t>
      </w:r>
      <w:r w:rsidRPr="002A348B">
        <w:rPr>
          <w:u w:val="single"/>
        </w:rPr>
        <w:t xml:space="preserve"> and manipulating an unsuspecting people frightened by the events of 9/11</w:t>
      </w:r>
      <w:r w:rsidRPr="00580406">
        <w:rPr>
          <w:sz w:val="16"/>
        </w:rPr>
        <w:t xml:space="preserve">. Further, </w:t>
      </w:r>
      <w:r w:rsidRPr="003E2439">
        <w:rPr>
          <w:rStyle w:val="Emphasis"/>
          <w:highlight w:val="cyan"/>
        </w:rPr>
        <w:t>it is counterproductive to think in these terms</w:t>
      </w:r>
      <w:r w:rsidRPr="00580406">
        <w:rPr>
          <w:sz w:val="16"/>
        </w:rPr>
        <w:t xml:space="preserve">— to assign culpability to a particular president or administration and to imagine that throwing the bums out will put things right. Yet </w:t>
      </w:r>
      <w:r w:rsidRPr="002A348B">
        <w:rPr>
          <w:u w:val="single"/>
        </w:rPr>
        <w:t>neither does the present-day status of the United States as sole superpower reveal an essential truth, whether positive or negative, about the American project</w:t>
      </w:r>
      <w:r w:rsidRPr="00580406">
        <w:rPr>
          <w:sz w:val="16"/>
        </w:rPr>
        <w:t xml:space="preserve">. Enthusiasts (mostly on the right) who interpret America’s possession of unrivaled and unprecedented armed might as proof that the United States enjoys the mandate of heaven are deluded. But so too are those (mostly on the left) who see in the far-flung doings of today’s U.S. military establishment substantiation of Major General Smedley Butler’s old chestnut that “war is just a racket” and the American soldier “a gangster for capitalism” sent abroad to do the bidding of Big Business or Big Oil.2 </w:t>
      </w:r>
      <w:r w:rsidRPr="00CC3CFB">
        <w:rPr>
          <w:rStyle w:val="Emphasis"/>
        </w:rPr>
        <w:t>Neither the will of God nor the venality of Wall Street suffices to explain how the United States managed to become stuck in World War IV</w:t>
      </w:r>
      <w:r w:rsidRPr="00580406">
        <w:rPr>
          <w:sz w:val="16"/>
        </w:rPr>
        <w:t xml:space="preserve">. Rather, the new American militarism is a little like pollution—the perhaps unintended, but foreseeable by-product of prior choices and decisions made without taking fully into account the full range of costs likely to be incurred. In making the industrial revolution, the captains of American enterprise did not consciously set out to foul the environment, but as they harnessed the waters, crisscrossed the nation with rails, and built their mills and refineries, negative consequences ensued. Lakes and rivers became choked with refuse, the soil contaminated, and the air in American cities filthy. By the time that the industrial age approached its zenith in the middle of the twentieth century, most Americans had come to take this for granted; a degraded environment seemed the price you had to pay in exchange for material abundance and by extension for freedom and opportunity. Americans might not like pollution, but there seemed to be no choice except to put up with it. To appreciate that this was, in fact, not the case, Americans needed a different consciousness. This is where the environmental movement, beginning more or less in the 1960s, made its essential contribution. Environmentalists enabled Americans to see the natural world and their relationship to that world in a different light. They argued that the obvious deterioration in the environment was unacceptable and not at all inevitable. Alternatives did exist. Different policies and practices could stanch and even reverse the damage. Purists in that movement insisted upon the primacy of environmental needs, everywhere and in all cases. Theirs was (and is) a principled position deserving to be heard. To act on their recommendations, however, would likely mean shutting down the economy, an impractical and politically infeasible course of action. Pragmatists advanced a different argument. They suggested that it was possible to negotiate a compromise between economic needs and environmental imperatives. This compromise might oblige Americans to curtail certain bad habits, but it did not require changing the fundamentals of how they lived their lives. Americans could keep their cars and continue their love affair with consumption; but at the same </w:t>
      </w:r>
      <w:proofErr w:type="gramStart"/>
      <w:r w:rsidRPr="00580406">
        <w:rPr>
          <w:sz w:val="16"/>
        </w:rPr>
        <w:t>time</w:t>
      </w:r>
      <w:proofErr w:type="gramEnd"/>
      <w:r w:rsidRPr="00580406">
        <w:rPr>
          <w:sz w:val="16"/>
        </w:rPr>
        <w:t xml:space="preserve"> they could also have cleaner air and cleaner water. Implementing this compromise has produced an outcome that environmental radicals (and on the other side, believers in laissez-faire capitalism) today find unsatisfactory. In practice, it turns out, once begun negotiations never end. Bargaining is continuous, contentious, and deeply politicized. Participants in the process seldom come away with everything they want. Settling for half a loaf when you covet the whole is inevitably frustrating. But the results are self-evident. Environmental conditions in the United States today are palpably better than they were a half century ago. Pollution has not been vanquished, but it has become more manageable. Furthermore, the nation has achieved those improvements without imposing on citizens undue burdens and without preventing its entrepreneurs from innovating, creating, and turning a profit. </w:t>
      </w:r>
      <w:r w:rsidRPr="003E2439">
        <w:rPr>
          <w:highlight w:val="cyan"/>
          <w:u w:val="single"/>
        </w:rPr>
        <w:t>Restoring</w:t>
      </w:r>
      <w:r w:rsidRPr="002A348B">
        <w:rPr>
          <w:u w:val="single"/>
        </w:rPr>
        <w:t xml:space="preserve"> a semblance of </w:t>
      </w:r>
      <w:r w:rsidRPr="003E2439">
        <w:rPr>
          <w:highlight w:val="cyan"/>
          <w:u w:val="single"/>
        </w:rPr>
        <w:t>balance and good sense</w:t>
      </w:r>
      <w:r w:rsidRPr="002A348B">
        <w:rPr>
          <w:u w:val="single"/>
        </w:rPr>
        <w:t xml:space="preserve"> to the way that Americans think about military power </w:t>
      </w:r>
      <w:r w:rsidRPr="003E2439">
        <w:rPr>
          <w:highlight w:val="cyan"/>
          <w:u w:val="single"/>
        </w:rPr>
        <w:t>will require</w:t>
      </w:r>
      <w:r w:rsidRPr="002A348B">
        <w:rPr>
          <w:u w:val="single"/>
        </w:rPr>
        <w:t xml:space="preserve"> </w:t>
      </w:r>
      <w:r w:rsidRPr="003E2439">
        <w:rPr>
          <w:rStyle w:val="Emphasis"/>
          <w:highlight w:val="cyan"/>
        </w:rPr>
        <w:t>a</w:t>
      </w:r>
      <w:r w:rsidRPr="00CC3CFB">
        <w:rPr>
          <w:rStyle w:val="Emphasis"/>
        </w:rPr>
        <w:t xml:space="preserve"> similarly </w:t>
      </w:r>
      <w:r w:rsidRPr="003E2439">
        <w:rPr>
          <w:rStyle w:val="Emphasis"/>
          <w:highlight w:val="cyan"/>
        </w:rPr>
        <w:t>pragmatic approach</w:t>
      </w:r>
      <w:r w:rsidRPr="002A348B">
        <w:rPr>
          <w:u w:val="single"/>
        </w:rPr>
        <w:t>. Undoing all of the negative effects that result from having been seduced by war may lie beyond reach, but Americans can at least make them more manageable and thereby salvage their democracy</w:t>
      </w:r>
      <w:r w:rsidRPr="00580406">
        <w:rPr>
          <w:sz w:val="16"/>
        </w:rPr>
        <w:t xml:space="preserve">. In explaining the origins of the new American militarism, this account has not sought to assign or to impute blame. None of the protagonists in this story sat down after Vietnam and consciously plotted to propagate perverse attitudes toward military power any more than Andrew Carnegie or John D. Rockefeller plotted to despoil the nineteenth-century American landscape. The clamor after Vietnam to rebuild the American arsenal and to restore American self-confidence, the celebration of soldierly values, the search for ways to make force more usable: all of these came about because groups of Americans thought that they glimpsed in the realm of military affairs the solution to vexing problems. </w:t>
      </w:r>
      <w:r w:rsidRPr="002A348B">
        <w:rPr>
          <w:u w:val="single"/>
        </w:rPr>
        <w:t xml:space="preserve">The soldiers who sought to rehabilitate their profession, the intellectuals who feared that America might share the fate of Weimar, the strategists wrestling with the implications of nuclear weapons, the conservative Christians appalled by the apparent collapse of traditional morality: none of these acted out of motives that were inherently dishonorable. To the extent that we may find fault with the results of their efforts, </w:t>
      </w:r>
      <w:r w:rsidRPr="003E2439">
        <w:rPr>
          <w:highlight w:val="cyan"/>
          <w:u w:val="single"/>
        </w:rPr>
        <w:t>that fault is more</w:t>
      </w:r>
      <w:r w:rsidRPr="002A348B">
        <w:rPr>
          <w:u w:val="single"/>
        </w:rPr>
        <w:t xml:space="preserve"> appropriately </w:t>
      </w:r>
      <w:r w:rsidRPr="003E2439">
        <w:rPr>
          <w:highlight w:val="cyan"/>
          <w:u w:val="single"/>
        </w:rPr>
        <w:t>attributable to human fallibility than</w:t>
      </w:r>
      <w:r w:rsidRPr="002A348B">
        <w:rPr>
          <w:u w:val="single"/>
        </w:rPr>
        <w:t xml:space="preserve"> to </w:t>
      </w:r>
      <w:r w:rsidRPr="003E2439">
        <w:rPr>
          <w:highlight w:val="cyan"/>
          <w:u w:val="single"/>
        </w:rPr>
        <w:t>malicious intent</w:t>
      </w:r>
      <w:r w:rsidRPr="00580406">
        <w:rPr>
          <w:sz w:val="16"/>
        </w:rPr>
        <w:t xml:space="preserve">. </w:t>
      </w:r>
      <w:r w:rsidRPr="00CC3CFB">
        <w:rPr>
          <w:rStyle w:val="Emphasis"/>
        </w:rPr>
        <w:t xml:space="preserve">And yet </w:t>
      </w:r>
      <w:r w:rsidRPr="003E2439">
        <w:rPr>
          <w:rStyle w:val="Emphasis"/>
          <w:highlight w:val="cyan"/>
        </w:rPr>
        <w:t>in the end it is not motive that matters but outcome</w:t>
      </w:r>
      <w:r w:rsidRPr="00580406">
        <w:rPr>
          <w:sz w:val="16"/>
        </w:rPr>
        <w:t xml:space="preserve">. Several decades after Vietnam, in the aftermath of a century filled to overflowing with evidence pointing to the limited utility of armed force and the dangers inherent in relying excessively on military power, the American people have persuaded themselves that their best prospect for safety and salvation lies with the sword. Told that despite all of their past martial exertions, treasure expended, and lives sacrificed, the world they inhabit is today more dangerous than ever and that they must redouble those exertions, they dutifully assent. Much as dumping raw sewage into American lakes and streams was once deemed unremarkable, so today “global power projection”—a phrase whose sharp edges we have worn down through casual use, but which implies military activism without apparent limit—has become standard practice, a normal condition, one to which no plausible alternatives seem to exist. All of this Americans have come to take for granted: it’s who we are and what we do. Such a definition of normalcy cries out for a close and critical reexamination. </w:t>
      </w:r>
      <w:r w:rsidRPr="00580406">
        <w:rPr>
          <w:u w:val="single"/>
        </w:rPr>
        <w:t>Surely, the surprises, disappointments, painful losses, and woeful, even shameful failures of the Iraq War make clear the need to rethink the fundamentals of U.S. military policy. Yet a meaningful reexamination will require first a change of consciousness, seeing war and America’s relationship to war in a fundamentally different way</w:t>
      </w:r>
      <w:r w:rsidRPr="00580406">
        <w:rPr>
          <w:sz w:val="16"/>
        </w:rPr>
        <w:t xml:space="preserve">. Of course, </w:t>
      </w:r>
      <w:r w:rsidRPr="00580406">
        <w:rPr>
          <w:u w:val="single"/>
        </w:rPr>
        <w:t>dissenting views already exist. A rich tradition of American pacifism abhors the resort to violence as always and in every case wrong. Advocates of disarmament argue that by their very existence weapons are an incitement to violence. In the former camp, there can never be a justification for war. In the latter camp, the shortest road to peace begins with the beating of swords into ploughshares. These are principled views that deserve a hearing, more so today than ever. By discomfiting the majority, advocates of such views serve the common good. But to make full-fledged pacifism or comprehensive disarmament the basis for policy in an intrinsically disordered world would be to open the United States to grave danger</w:t>
      </w:r>
      <w:r w:rsidRPr="00580406">
        <w:rPr>
          <w:sz w:val="16"/>
        </w:rPr>
        <w:t xml:space="preserve">. </w:t>
      </w:r>
    </w:p>
    <w:p w14:paraId="4468763C" w14:textId="77777777" w:rsidR="00E10BD1" w:rsidRDefault="00E10BD1" w:rsidP="00E10BD1">
      <w:pPr>
        <w:pStyle w:val="Heading4"/>
        <w:rPr>
          <w:szCs w:val="26"/>
        </w:rPr>
      </w:pPr>
      <w:r w:rsidRPr="006242F5">
        <w:rPr>
          <w:szCs w:val="26"/>
        </w:rPr>
        <w:t xml:space="preserve">Root cause explanations of international politics </w:t>
      </w:r>
      <w:r w:rsidRPr="005D409B">
        <w:rPr>
          <w:szCs w:val="26"/>
          <w:u w:val="single"/>
        </w:rPr>
        <w:t>don’t exist</w:t>
      </w:r>
      <w:r w:rsidRPr="006242F5">
        <w:rPr>
          <w:szCs w:val="26"/>
        </w:rPr>
        <w:t xml:space="preserve"> – </w:t>
      </w:r>
      <w:r w:rsidRPr="005D409B">
        <w:rPr>
          <w:szCs w:val="26"/>
          <w:u w:val="single"/>
        </w:rPr>
        <w:t>methodological pluralism</w:t>
      </w:r>
      <w:r w:rsidRPr="006242F5">
        <w:rPr>
          <w:szCs w:val="26"/>
        </w:rPr>
        <w:t xml:space="preserve"> is necessary to reclaim IR as </w:t>
      </w:r>
      <w:r w:rsidRPr="005D409B">
        <w:rPr>
          <w:szCs w:val="26"/>
          <w:u w:val="single"/>
        </w:rPr>
        <w:t>emancipatory praxis</w:t>
      </w:r>
      <w:r w:rsidRPr="006242F5">
        <w:rPr>
          <w:szCs w:val="26"/>
        </w:rPr>
        <w:t xml:space="preserve"> and avoid </w:t>
      </w:r>
      <w:r w:rsidRPr="005D409B">
        <w:rPr>
          <w:szCs w:val="26"/>
          <w:u w:val="single"/>
        </w:rPr>
        <w:t>endless political violence</w:t>
      </w:r>
      <w:r w:rsidRPr="006242F5">
        <w:rPr>
          <w:szCs w:val="26"/>
        </w:rPr>
        <w:t>.</w:t>
      </w:r>
    </w:p>
    <w:p w14:paraId="768CA646" w14:textId="77777777" w:rsidR="00E10BD1" w:rsidRPr="00E07AA7" w:rsidRDefault="00E10BD1" w:rsidP="00E10BD1">
      <w:proofErr w:type="spellStart"/>
      <w:r>
        <w:rPr>
          <w:b/>
          <w:bCs/>
          <w:sz w:val="26"/>
          <w:szCs w:val="26"/>
        </w:rPr>
        <w:t>Bleiker</w:t>
      </w:r>
      <w:proofErr w:type="spellEnd"/>
      <w:r>
        <w:rPr>
          <w:b/>
          <w:bCs/>
          <w:sz w:val="26"/>
          <w:szCs w:val="26"/>
        </w:rPr>
        <w:t xml:space="preserve"> 14</w:t>
      </w:r>
      <w:r>
        <w:rPr>
          <w:sz w:val="26"/>
          <w:szCs w:val="26"/>
        </w:rPr>
        <w:t xml:space="preserve"> </w:t>
      </w:r>
      <w:r w:rsidRPr="00E07AA7">
        <w:t>[Roland, Professor of International Relations, Director of the </w:t>
      </w:r>
      <w:hyperlink r:id="rId13" w:history="1">
        <w:r w:rsidRPr="00E07AA7">
          <w:t>Rotary Peace Center</w:t>
        </w:r>
      </w:hyperlink>
      <w:r w:rsidRPr="00E07AA7">
        <w:t> and Coordinator of the </w:t>
      </w:r>
      <w:hyperlink r:id="rId14" w:history="1">
        <w:r w:rsidRPr="00E07AA7">
          <w:t>Visual Politics Research Program</w:t>
        </w:r>
      </w:hyperlink>
      <w:r w:rsidRPr="00E07AA7">
        <w:t>, June 2014, “Review: International Theory Between Reification and Self-Reflective Critique”, https://www.jstor.org/stable/24032890 ; 7/17 EB]</w:t>
      </w:r>
    </w:p>
    <w:p w14:paraId="0CD3BA67" w14:textId="77777777" w:rsidR="00E10BD1" w:rsidRPr="00D12902" w:rsidRDefault="00E10BD1" w:rsidP="00E10BD1">
      <w:pPr>
        <w:rPr>
          <w:sz w:val="16"/>
        </w:rPr>
      </w:pPr>
      <w:r w:rsidRPr="00D12902">
        <w:rPr>
          <w:sz w:val="16"/>
        </w:rPr>
        <w:t xml:space="preserve">This book is part of an increasing trend of scholarly works that have embraced </w:t>
      </w:r>
      <w:proofErr w:type="spellStart"/>
      <w:r w:rsidRPr="00D12902">
        <w:rPr>
          <w:sz w:val="16"/>
        </w:rPr>
        <w:t>poststructural</w:t>
      </w:r>
      <w:proofErr w:type="spellEnd"/>
      <w:r w:rsidRPr="00D12902">
        <w:rPr>
          <w:sz w:val="16"/>
        </w:rPr>
        <w:t xml:space="preserve"> critique but want to ground it in more positive political foundations, while retaining a reluctance to return to the positivist tendencies that implicitly underpin much of constructivist research. </w:t>
      </w:r>
      <w:r w:rsidRPr="005D409B">
        <w:rPr>
          <w:u w:val="single"/>
        </w:rPr>
        <w:t>The path that Daniel Levine has carved out is innovative, sophisticated, and convincing. A superb scholarly achievement</w:t>
      </w:r>
      <w:r w:rsidRPr="00D12902">
        <w:rPr>
          <w:sz w:val="16"/>
        </w:rPr>
        <w:t>.</w:t>
      </w:r>
    </w:p>
    <w:p w14:paraId="31A2B558" w14:textId="77777777" w:rsidR="00E10BD1" w:rsidRPr="00D12902" w:rsidRDefault="00E10BD1" w:rsidP="00E10BD1">
      <w:pPr>
        <w:rPr>
          <w:sz w:val="16"/>
        </w:rPr>
      </w:pPr>
      <w:r w:rsidRPr="005D409B">
        <w:rPr>
          <w:u w:val="single"/>
        </w:rPr>
        <w:t xml:space="preserve">For Levine, </w:t>
      </w:r>
      <w:r w:rsidRPr="00A668D3">
        <w:rPr>
          <w:rStyle w:val="Emphasis"/>
          <w:highlight w:val="cyan"/>
        </w:rPr>
        <w:t>the key challenge in</w:t>
      </w:r>
      <w:r w:rsidRPr="005D409B">
        <w:rPr>
          <w:u w:val="single"/>
        </w:rPr>
        <w:t xml:space="preserve"> international relations (</w:t>
      </w:r>
      <w:r w:rsidRPr="00A668D3">
        <w:rPr>
          <w:rStyle w:val="Emphasis"/>
          <w:highlight w:val="cyan"/>
        </w:rPr>
        <w:t>IR</w:t>
      </w:r>
      <w:r w:rsidRPr="00A668D3">
        <w:rPr>
          <w:rStyle w:val="Emphasis"/>
        </w:rPr>
        <w:t xml:space="preserve">) </w:t>
      </w:r>
      <w:r w:rsidRPr="00A668D3">
        <w:rPr>
          <w:rStyle w:val="Emphasis"/>
          <w:highlight w:val="cyan"/>
        </w:rPr>
        <w:t>scholarship is</w:t>
      </w:r>
      <w:r w:rsidRPr="005D409B">
        <w:rPr>
          <w:u w:val="single"/>
        </w:rPr>
        <w:t xml:space="preserve"> what he calls “</w:t>
      </w:r>
      <w:r w:rsidRPr="00A668D3">
        <w:rPr>
          <w:rStyle w:val="Emphasis"/>
          <w:highlight w:val="cyan"/>
        </w:rPr>
        <w:t>unchecked reification</w:t>
      </w:r>
      <w:r w:rsidRPr="005D409B">
        <w:rPr>
          <w:u w:val="single"/>
        </w:rPr>
        <w:t>”: the widespread and dangerous process of forgetting “the distinction between theoretical concepts and the real-world things they mean to describe or to which they refer</w:t>
      </w:r>
      <w:r w:rsidRPr="00D12902">
        <w:rPr>
          <w:sz w:val="16"/>
        </w:rPr>
        <w:t xml:space="preserve">” (p. 15). </w:t>
      </w:r>
      <w:r w:rsidRPr="005D409B">
        <w:rPr>
          <w:u w:val="single"/>
        </w:rPr>
        <w:t xml:space="preserve">The </w:t>
      </w:r>
      <w:r w:rsidRPr="005F51DA">
        <w:rPr>
          <w:highlight w:val="cyan"/>
          <w:u w:val="single"/>
        </w:rPr>
        <w:t>dangers are real</w:t>
      </w:r>
      <w:r w:rsidRPr="005D409B">
        <w:rPr>
          <w:u w:val="single"/>
        </w:rPr>
        <w:t xml:space="preserve">, Levine stresses, </w:t>
      </w:r>
      <w:r w:rsidRPr="005F51DA">
        <w:rPr>
          <w:highlight w:val="cyan"/>
          <w:u w:val="single"/>
        </w:rPr>
        <w:t>because IR deals with some of the most difficult issues</w:t>
      </w:r>
      <w:r w:rsidRPr="005D409B">
        <w:rPr>
          <w:u w:val="single"/>
        </w:rPr>
        <w:t xml:space="preserve">, from genocides to war. </w:t>
      </w:r>
      <w:r w:rsidRPr="005F51DA">
        <w:rPr>
          <w:highlight w:val="cyan"/>
          <w:u w:val="single"/>
        </w:rPr>
        <w:t>Upholding one subjective position without critical scrutiny</w:t>
      </w:r>
      <w:r w:rsidRPr="005D409B">
        <w:rPr>
          <w:u w:val="single"/>
        </w:rPr>
        <w:t xml:space="preserve"> </w:t>
      </w:r>
      <w:r w:rsidRPr="005F51DA">
        <w:rPr>
          <w:highlight w:val="cyan"/>
          <w:u w:val="single"/>
        </w:rPr>
        <w:t>can</w:t>
      </w:r>
      <w:r w:rsidRPr="005D409B">
        <w:rPr>
          <w:u w:val="single"/>
        </w:rPr>
        <w:t xml:space="preserve"> thus </w:t>
      </w:r>
      <w:r w:rsidRPr="005F51DA">
        <w:rPr>
          <w:highlight w:val="cyan"/>
          <w:u w:val="single"/>
        </w:rPr>
        <w:t>have far-reaching consequences</w:t>
      </w:r>
      <w:r w:rsidRPr="00D12902">
        <w:rPr>
          <w:sz w:val="16"/>
        </w:rPr>
        <w:t>. Following Theodor Adorno—who is the key theoretical influence on this book—</w:t>
      </w:r>
      <w:r w:rsidRPr="005D409B">
        <w:rPr>
          <w:u w:val="single"/>
        </w:rPr>
        <w:t>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w:t>
      </w:r>
      <w:r w:rsidRPr="00D12902">
        <w:rPr>
          <w:sz w:val="16"/>
        </w:rPr>
        <w:t>.</w:t>
      </w:r>
    </w:p>
    <w:p w14:paraId="4A13C616" w14:textId="77777777" w:rsidR="00E10BD1" w:rsidRPr="00D12902" w:rsidRDefault="00E10BD1" w:rsidP="00E10BD1">
      <w:pPr>
        <w:rPr>
          <w:sz w:val="16"/>
        </w:rPr>
      </w:pPr>
      <w:r w:rsidRPr="005F51DA">
        <w:rPr>
          <w:highlight w:val="cyan"/>
          <w:u w:val="single"/>
        </w:rPr>
        <w:t>Levine</w:t>
      </w:r>
      <w:r w:rsidRPr="00D12902">
        <w:rPr>
          <w:sz w:val="16"/>
        </w:rPr>
        <w:t xml:space="preserve"> proceeds in three stages: First he reviews several decades of IR theories to resurrect critical moments when scholars displayed an acute awareness of the dangers of reification. He </w:t>
      </w:r>
      <w:r w:rsidRPr="005D409B">
        <w:rPr>
          <w:u w:val="single"/>
        </w:rPr>
        <w:t xml:space="preserve">refreshingly breaks down distinctions between conventional and progressive scholarship, for he </w:t>
      </w:r>
      <w:r w:rsidRPr="005F51DA">
        <w:rPr>
          <w:highlight w:val="cyan"/>
          <w:u w:val="single"/>
        </w:rPr>
        <w:t>detects self-reflective and critical moments in</w:t>
      </w:r>
      <w:r w:rsidRPr="005D409B">
        <w:rPr>
          <w:u w:val="single"/>
        </w:rPr>
        <w:t xml:space="preserve"> scholars that are usually associated with straightforward </w:t>
      </w:r>
      <w:r w:rsidRPr="005F51DA">
        <w:rPr>
          <w:highlight w:val="cyan"/>
          <w:u w:val="single"/>
        </w:rPr>
        <w:t>positivist positions</w:t>
      </w:r>
      <w:r w:rsidRPr="00D12902">
        <w:rPr>
          <w:sz w:val="16"/>
        </w:rPr>
        <w:t xml:space="preserve"> (such as E.H. Carr, Hans Morgenthau, or Graham Allison). But </w:t>
      </w:r>
      <w:r w:rsidRPr="005D409B">
        <w:rPr>
          <w:u w:val="single"/>
        </w:rPr>
        <w:t xml:space="preserve">Levine also shows how </w:t>
      </w:r>
      <w:r w:rsidRPr="005F51DA">
        <w:rPr>
          <w:highlight w:val="cyan"/>
          <w:u w:val="single"/>
        </w:rPr>
        <w:t>these moments of self-reflexivity never lasted long</w:t>
      </w:r>
      <w:r w:rsidRPr="005D409B">
        <w:rPr>
          <w:u w:val="single"/>
        </w:rPr>
        <w:t xml:space="preserve"> and were driven out by the compulsion to offer systematic and scientific knowledge</w:t>
      </w:r>
      <w:r w:rsidRPr="00D12902">
        <w:rPr>
          <w:sz w:val="16"/>
        </w:rPr>
        <w:t>.</w:t>
      </w:r>
    </w:p>
    <w:p w14:paraId="73A32104" w14:textId="77777777" w:rsidR="00E10BD1" w:rsidRPr="00D12902" w:rsidRDefault="00E10BD1" w:rsidP="00E10BD1">
      <w:pPr>
        <w:rPr>
          <w:sz w:val="16"/>
        </w:rPr>
      </w:pPr>
      <w:r w:rsidRPr="00D12902">
        <w:rPr>
          <w:sz w:val="16"/>
        </w:rPr>
        <w:t xml:space="preserve">The second stage of </w:t>
      </w:r>
      <w:r w:rsidRPr="005D409B">
        <w:rPr>
          <w:u w:val="single"/>
        </w:rPr>
        <w:t>Levine</w:t>
      </w:r>
      <w:r w:rsidRPr="00D12902">
        <w:rPr>
          <w:sz w:val="16"/>
        </w:rPr>
        <w:t xml:space="preserve">'s inquiry outlines why IR scholars regularly closed down critique. Here, he points to a range of factors and phenomena, from peer review processes to the speed at which academics are meant to publish. And here too, he </w:t>
      </w:r>
      <w:r w:rsidRPr="005D409B">
        <w:rPr>
          <w:u w:val="single"/>
        </w:rPr>
        <w:t xml:space="preserve">eschews conventional wisdom, showing that work conducted in the wake of the third debate, while </w:t>
      </w:r>
      <w:r w:rsidRPr="005F51DA">
        <w:rPr>
          <w:highlight w:val="cyan"/>
          <w:u w:val="single"/>
        </w:rPr>
        <w:t>explicitly post-positivist</w:t>
      </w:r>
      <w:r w:rsidRPr="005D409B">
        <w:rPr>
          <w:u w:val="single"/>
        </w:rPr>
        <w:t xml:space="preserve"> and critiquing the reifying tendencies of existing </w:t>
      </w:r>
      <w:r w:rsidRPr="005F51DA">
        <w:rPr>
          <w:highlight w:val="cyan"/>
          <w:u w:val="single"/>
        </w:rPr>
        <w:t>IR scholarship</w:t>
      </w:r>
      <w:r w:rsidRPr="005D409B">
        <w:rPr>
          <w:u w:val="single"/>
        </w:rPr>
        <w:t xml:space="preserve">, </w:t>
      </w:r>
      <w:r w:rsidRPr="005F51DA">
        <w:rPr>
          <w:highlight w:val="cyan"/>
          <w:u w:val="single"/>
        </w:rPr>
        <w:t>often lacked critical self-awareness</w:t>
      </w:r>
      <w:r w:rsidRPr="005D409B">
        <w:rPr>
          <w:u w:val="single"/>
        </w:rPr>
        <w:t>. As a result, Levine believes that many of the respective authors failed to appreciate sufficiently that “reification is a consequence of all thinking—including itself</w:t>
      </w:r>
      <w:r w:rsidRPr="00D12902">
        <w:rPr>
          <w:sz w:val="16"/>
        </w:rPr>
        <w:t>” (p. 68).</w:t>
      </w:r>
    </w:p>
    <w:p w14:paraId="54368D4A" w14:textId="77777777" w:rsidR="00E10BD1" w:rsidRPr="00D12902" w:rsidRDefault="00E10BD1" w:rsidP="00E10BD1">
      <w:pPr>
        <w:rPr>
          <w:sz w:val="16"/>
        </w:rPr>
      </w:pPr>
      <w:r w:rsidRPr="00D12902">
        <w:rPr>
          <w:sz w:val="16"/>
        </w:rPr>
        <w:t xml:space="preserve">The third objective of Levine's book is also the most interesting one. Here, </w:t>
      </w:r>
      <w:r w:rsidRPr="00D12902">
        <w:rPr>
          <w:u w:val="single"/>
        </w:rPr>
        <w:t>he outlines</w:t>
      </w:r>
      <w:r w:rsidRPr="00D12902">
        <w:rPr>
          <w:sz w:val="16"/>
        </w:rPr>
        <w:t xml:space="preserve"> the path toward what he calls “</w:t>
      </w:r>
      <w:r w:rsidRPr="00D12902">
        <w:rPr>
          <w:u w:val="single"/>
        </w:rPr>
        <w:t>sustainable critique”: a form of self-reflection that can counter the dangers of reification. Critique, for him, is not just something that is directed outwards, against particular theories or theorists. It is also inward-oriented, ongoing, and sensitive to the “limitations of thought itself</w:t>
      </w:r>
      <w:r w:rsidRPr="00D12902">
        <w:rPr>
          <w:sz w:val="16"/>
        </w:rPr>
        <w:t>” (p. 12).</w:t>
      </w:r>
    </w:p>
    <w:p w14:paraId="4BD72D05" w14:textId="77777777" w:rsidR="00E10BD1" w:rsidRPr="00D12902" w:rsidRDefault="00E10BD1" w:rsidP="00E10BD1">
      <w:pPr>
        <w:rPr>
          <w:sz w:val="16"/>
        </w:rPr>
      </w:pPr>
      <w:r w:rsidRPr="00D12902">
        <w:rPr>
          <w:sz w:val="16"/>
        </w:rPr>
        <w:t xml:space="preserve">The challenges that such a </w:t>
      </w:r>
      <w:proofErr w:type="gramStart"/>
      <w:r w:rsidRPr="00D12902">
        <w:rPr>
          <w:sz w:val="16"/>
        </w:rPr>
        <w:t>sustainable critique faces</w:t>
      </w:r>
      <w:proofErr w:type="gramEnd"/>
      <w:r w:rsidRPr="00D12902">
        <w:rPr>
          <w:sz w:val="16"/>
        </w:rPr>
        <w:t xml:space="preserve">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w:t>
      </w:r>
    </w:p>
    <w:p w14:paraId="18E6EA31" w14:textId="77777777" w:rsidR="00E10BD1" w:rsidRPr="00D12902" w:rsidRDefault="00E10BD1" w:rsidP="00E10BD1">
      <w:pPr>
        <w:rPr>
          <w:sz w:val="16"/>
        </w:rPr>
      </w:pPr>
      <w:r w:rsidRPr="00D12902">
        <w:rPr>
          <w:sz w:val="16"/>
        </w:rPr>
        <w:t>The response that Levine has to these two sets of legitimate criticisms are, in my view, both convincing and useful at a practical level. He starts off with depicting reification not as a flaw that is meant to be expunged, but as an a priori condition for scholarship. The challenge then is not to let it go unchecked.</w:t>
      </w:r>
    </w:p>
    <w:p w14:paraId="6DB31750" w14:textId="77777777" w:rsidR="00E10BD1" w:rsidRPr="00D12902" w:rsidRDefault="00E10BD1" w:rsidP="00E10BD1">
      <w:pPr>
        <w:rPr>
          <w:sz w:val="16"/>
        </w:rPr>
      </w:pPr>
      <w:r w:rsidRPr="00A668D3">
        <w:rPr>
          <w:rStyle w:val="Emphasis"/>
          <w:highlight w:val="cyan"/>
        </w:rPr>
        <w:t>Methodological pluralism lies at the heart of</w:t>
      </w:r>
      <w:r w:rsidRPr="00A668D3">
        <w:rPr>
          <w:rStyle w:val="Emphasis"/>
        </w:rPr>
        <w:t xml:space="preserve"> Levine's </w:t>
      </w:r>
      <w:r w:rsidRPr="00A668D3">
        <w:rPr>
          <w:rStyle w:val="Emphasis"/>
          <w:highlight w:val="cyan"/>
        </w:rPr>
        <w:t>sustainable critique</w:t>
      </w:r>
      <w:r w:rsidRPr="00D12902">
        <w:rPr>
          <w:sz w:val="16"/>
        </w:rPr>
        <w:t xml:space="preserve">. He borrows from what Adorno calls a “constellation”: </w:t>
      </w:r>
      <w:r w:rsidRPr="00D12902">
        <w:rPr>
          <w:u w:val="single"/>
        </w:rPr>
        <w:t xml:space="preserve">an attempt </w:t>
      </w:r>
      <w:r w:rsidRPr="00A668D3">
        <w:rPr>
          <w:rStyle w:val="Emphasis"/>
        </w:rPr>
        <w:t>to juxtapose, rather than integrate, different perspectives</w:t>
      </w:r>
      <w:r w:rsidRPr="00D12902">
        <w:rPr>
          <w:sz w:val="16"/>
        </w:rPr>
        <w:t xml:space="preserve">. It is in this spirit that </w:t>
      </w:r>
      <w:r w:rsidRPr="00D12902">
        <w:rPr>
          <w:u w:val="single"/>
        </w:rPr>
        <w:t>Levine advocates multiple methods to understand the same event or phenomena. He writes of the need to validate “multiple and mutually incompatible ways of seeing</w:t>
      </w:r>
      <w:r w:rsidRPr="00D12902">
        <w:rPr>
          <w:sz w:val="16"/>
        </w:rPr>
        <w:t xml:space="preserve">” (p. 63, see also pp. 101–102). </w:t>
      </w:r>
      <w:r w:rsidRPr="00D12902">
        <w:rPr>
          <w:u w:val="single"/>
        </w:rPr>
        <w:t xml:space="preserve">In this model, </w:t>
      </w:r>
      <w:r w:rsidRPr="005F51DA">
        <w:rPr>
          <w:highlight w:val="cyan"/>
          <w:u w:val="single"/>
        </w:rPr>
        <w:t>a scholar oscillates back and forth between different</w:t>
      </w:r>
      <w:r w:rsidRPr="00D12902">
        <w:rPr>
          <w:u w:val="single"/>
        </w:rPr>
        <w:t xml:space="preserve"> methods and </w:t>
      </w:r>
      <w:r w:rsidRPr="005F51DA">
        <w:rPr>
          <w:highlight w:val="cyan"/>
          <w:u w:val="single"/>
        </w:rPr>
        <w:t>paradigms, trying to understand</w:t>
      </w:r>
      <w:r w:rsidRPr="005F51DA">
        <w:rPr>
          <w:u w:val="single"/>
        </w:rPr>
        <w:t xml:space="preserve"> the event in question </w:t>
      </w:r>
      <w:r w:rsidRPr="005F51DA">
        <w:rPr>
          <w:highlight w:val="cyan"/>
          <w:u w:val="single"/>
        </w:rPr>
        <w:t>from multiple perspectives</w:t>
      </w:r>
      <w:r w:rsidRPr="005F51DA">
        <w:rPr>
          <w:u w:val="single"/>
        </w:rPr>
        <w:t xml:space="preserve">. </w:t>
      </w:r>
      <w:r w:rsidRPr="00A668D3">
        <w:rPr>
          <w:rStyle w:val="Emphasis"/>
          <w:highlight w:val="cyan"/>
        </w:rPr>
        <w:t>No single method can ever adequately represent the event or should gain the upper hand</w:t>
      </w:r>
      <w:r w:rsidRPr="00A668D3">
        <w:rPr>
          <w:rStyle w:val="Emphasis"/>
        </w:rPr>
        <w:t xml:space="preserve">. But </w:t>
      </w:r>
      <w:r w:rsidRPr="00A668D3">
        <w:rPr>
          <w:rStyle w:val="Emphasis"/>
          <w:highlight w:val="cyan"/>
        </w:rPr>
        <w:t>each should</w:t>
      </w:r>
      <w:r w:rsidRPr="00A668D3">
        <w:rPr>
          <w:rStyle w:val="Emphasis"/>
        </w:rPr>
        <w:t xml:space="preserve">, in a way, </w:t>
      </w:r>
      <w:r w:rsidRPr="00A668D3">
        <w:rPr>
          <w:rStyle w:val="Emphasis"/>
          <w:highlight w:val="cyan"/>
        </w:rPr>
        <w:t>recognize and capture</w:t>
      </w:r>
      <w:r w:rsidRPr="00A668D3">
        <w:rPr>
          <w:rStyle w:val="Emphasis"/>
        </w:rPr>
        <w:t xml:space="preserve"> details or </w:t>
      </w:r>
      <w:r w:rsidRPr="00A668D3">
        <w:rPr>
          <w:rStyle w:val="Emphasis"/>
          <w:highlight w:val="cyan"/>
        </w:rPr>
        <w:t>perspectives</w:t>
      </w:r>
      <w:r w:rsidRPr="00A668D3">
        <w:rPr>
          <w:rStyle w:val="Emphasis"/>
        </w:rPr>
        <w:t xml:space="preserve"> that </w:t>
      </w:r>
      <w:r w:rsidRPr="00A668D3">
        <w:rPr>
          <w:rStyle w:val="Emphasis"/>
          <w:highlight w:val="cyan"/>
        </w:rPr>
        <w:t>the others cannot</w:t>
      </w:r>
      <w:r w:rsidRPr="00A668D3">
        <w:rPr>
          <w:rStyle w:val="Emphasis"/>
        </w:rPr>
        <w:t xml:space="preserve"> (p. 102). In practical terms, </w:t>
      </w:r>
      <w:r w:rsidRPr="00A668D3">
        <w:rPr>
          <w:rStyle w:val="Emphasis"/>
          <w:highlight w:val="cyan"/>
        </w:rPr>
        <w:t>this means combining</w:t>
      </w:r>
      <w:r w:rsidRPr="00A668D3">
        <w:rPr>
          <w:rStyle w:val="Emphasis"/>
        </w:rPr>
        <w:t xml:space="preserve"> a range of </w:t>
      </w:r>
      <w:r w:rsidRPr="00A668D3">
        <w:rPr>
          <w:rStyle w:val="Emphasis"/>
          <w:highlight w:val="cyan"/>
        </w:rPr>
        <w:t>methods</w:t>
      </w:r>
      <w:r w:rsidRPr="00A668D3">
        <w:rPr>
          <w:rStyle w:val="Emphasis"/>
        </w:rPr>
        <w:t xml:space="preserve"> even when—or, rather, </w:t>
      </w:r>
      <w:r w:rsidRPr="00A668D3">
        <w:rPr>
          <w:rStyle w:val="Emphasis"/>
          <w:highlight w:val="cyan"/>
        </w:rPr>
        <w:t>precisely when</w:t>
      </w:r>
      <w:r w:rsidRPr="00A668D3">
        <w:rPr>
          <w:rStyle w:val="Emphasis"/>
        </w:rPr>
        <w:t xml:space="preserve">—they are </w:t>
      </w:r>
      <w:r w:rsidRPr="00A668D3">
        <w:rPr>
          <w:rStyle w:val="Emphasis"/>
          <w:highlight w:val="cyan"/>
        </w:rPr>
        <w:t>deemed incompatible</w:t>
      </w:r>
      <w:r w:rsidRPr="00D12902">
        <w:rPr>
          <w:sz w:val="16"/>
        </w:rPr>
        <w:t xml:space="preserve">. They can range from </w:t>
      </w:r>
      <w:proofErr w:type="spellStart"/>
      <w:r w:rsidRPr="00D12902">
        <w:rPr>
          <w:sz w:val="16"/>
        </w:rPr>
        <w:t>poststructual</w:t>
      </w:r>
      <w:proofErr w:type="spellEnd"/>
      <w:r w:rsidRPr="00D12902">
        <w:rPr>
          <w:sz w:val="16"/>
        </w:rPr>
        <w:t xml:space="preserve"> deconstruction to the tools pioneered and championed by positivist social sciences.</w:t>
      </w:r>
    </w:p>
    <w:p w14:paraId="0A925D24" w14:textId="77777777" w:rsidR="00E10BD1" w:rsidRPr="008E1287" w:rsidRDefault="00E10BD1" w:rsidP="00E10BD1">
      <w:pPr>
        <w:rPr>
          <w:sz w:val="16"/>
        </w:rPr>
      </w:pPr>
      <w:r w:rsidRPr="00D12902">
        <w:rPr>
          <w:u w:val="single"/>
        </w:rPr>
        <w:t>The benefit of such a methodological polyphony is not just the opportunity to bring out nuances and new perspectives. Once the false hope of a smooth synthesis has been abandoned, the very incompatibility of the respective perspectives can then be used to identify the reifying tendencies in each of them. For Levine, this is how reification may be “checked at the source” and this is how a “critically reflexive moment might thus be rendered sustainable</w:t>
      </w:r>
      <w:r w:rsidRPr="00D12902">
        <w:rPr>
          <w:sz w:val="16"/>
        </w:rPr>
        <w:t xml:space="preserve">” (p. 103). It is in this sense that Levine's approach is not really post-foundational but, rather, an attempt to “balance </w:t>
      </w:r>
      <w:proofErr w:type="spellStart"/>
      <w:r w:rsidRPr="00D12902">
        <w:rPr>
          <w:sz w:val="16"/>
        </w:rPr>
        <w:t>foundationalisms</w:t>
      </w:r>
      <w:proofErr w:type="spellEnd"/>
      <w:r w:rsidRPr="00D12902">
        <w:rPr>
          <w:sz w:val="16"/>
        </w:rPr>
        <w:t xml:space="preserve"> against one another” (p. 14). There are strong parallels here with arguments advanced by assemblage thinking and complexity theory—links that could have been explored in more detail.</w:t>
      </w:r>
    </w:p>
    <w:p w14:paraId="2C0BD1F8" w14:textId="77777777" w:rsidR="00E10BD1" w:rsidRDefault="00E10BD1" w:rsidP="00E10BD1">
      <w:pPr>
        <w:pStyle w:val="Heading3"/>
      </w:pPr>
      <w:r>
        <w:t>Permutation</w:t>
      </w:r>
    </w:p>
    <w:p w14:paraId="5C82F128" w14:textId="77777777" w:rsidR="00E10BD1" w:rsidRDefault="00E10BD1" w:rsidP="00E10BD1">
      <w:pPr>
        <w:pStyle w:val="Heading4"/>
      </w:pPr>
      <w:r>
        <w:t xml:space="preserve">Our theory vs. theirs is a </w:t>
      </w:r>
      <w:r>
        <w:rPr>
          <w:u w:val="single"/>
        </w:rPr>
        <w:t>false dichotomy</w:t>
      </w:r>
      <w:r>
        <w:t xml:space="preserve"> – no single knowledge system can ever effectively grasp truth, which means that their </w:t>
      </w:r>
      <w:r>
        <w:rPr>
          <w:u w:val="single"/>
        </w:rPr>
        <w:t>epistemic skepticism</w:t>
      </w:r>
      <w:r>
        <w:t xml:space="preserve"> necessitates the perm.  </w:t>
      </w:r>
    </w:p>
    <w:p w14:paraId="266A721C" w14:textId="77777777" w:rsidR="00E10BD1" w:rsidRPr="00684D9C" w:rsidRDefault="00E10BD1" w:rsidP="00E10BD1">
      <w:pPr>
        <w:rPr>
          <w:sz w:val="26"/>
          <w:szCs w:val="26"/>
        </w:rPr>
      </w:pPr>
      <w:r>
        <w:rPr>
          <w:b/>
          <w:bCs/>
          <w:sz w:val="26"/>
          <w:szCs w:val="26"/>
        </w:rPr>
        <w:t>Levine 18</w:t>
      </w:r>
      <w:r>
        <w:rPr>
          <w:sz w:val="26"/>
          <w:szCs w:val="26"/>
        </w:rPr>
        <w:t xml:space="preserve"> </w:t>
      </w:r>
      <w:r w:rsidRPr="00684D9C">
        <w:t xml:space="preserve">[Daniel J. Levine, </w:t>
      </w:r>
      <w:r w:rsidRPr="00684D9C">
        <w:rPr>
          <w:shd w:val="clear" w:color="auto" w:fill="FFFFFF"/>
        </w:rPr>
        <w:t xml:space="preserve">prof. political science, emeritus, @ University of Michigan, David M. McCourt, associate prof. international political sociology @ UC Davis, March 2018, “Why Does Pluralism Matter When We Study Politics? A View from Contemporary International Relations”, </w:t>
      </w:r>
      <w:proofErr w:type="gramStart"/>
      <w:r w:rsidRPr="00684D9C">
        <w:rPr>
          <w:shd w:val="clear" w:color="auto" w:fill="FFFFFF"/>
        </w:rPr>
        <w:t>https://www.jstor.org/stable/26615362 ;</w:t>
      </w:r>
      <w:proofErr w:type="gramEnd"/>
      <w:r w:rsidRPr="00684D9C">
        <w:rPr>
          <w:shd w:val="clear" w:color="auto" w:fill="FFFFFF"/>
        </w:rPr>
        <w:t xml:space="preserve"> 7/18 EB]</w:t>
      </w:r>
    </w:p>
    <w:p w14:paraId="5CA86932" w14:textId="77777777" w:rsidR="00E10BD1" w:rsidRPr="00204DC8" w:rsidRDefault="00E10BD1" w:rsidP="00E10BD1">
      <w:pPr>
        <w:rPr>
          <w:sz w:val="16"/>
        </w:rPr>
      </w:pPr>
      <w:r w:rsidRPr="00204DC8">
        <w:rPr>
          <w:sz w:val="16"/>
        </w:rPr>
        <w:t xml:space="preserve">We hold to the notion that </w:t>
      </w:r>
      <w:r w:rsidRPr="003E2439">
        <w:rPr>
          <w:rStyle w:val="Emphasis"/>
          <w:highlight w:val="cyan"/>
        </w:rPr>
        <w:t>pluralism</w:t>
      </w:r>
      <w:r w:rsidRPr="00CC3CFB">
        <w:rPr>
          <w:rStyle w:val="Emphasis"/>
        </w:rPr>
        <w:t xml:space="preserve"> necessarily </w:t>
      </w:r>
      <w:r w:rsidRPr="003E2439">
        <w:rPr>
          <w:rStyle w:val="Emphasis"/>
          <w:highlight w:val="cyan"/>
        </w:rPr>
        <w:t>entails epistemological skepticism</w:t>
      </w:r>
      <w:r w:rsidRPr="00CC3CFB">
        <w:rPr>
          <w:rStyle w:val="Emphasis"/>
        </w:rPr>
        <w:t xml:space="preserve">: the position that </w:t>
      </w:r>
      <w:r w:rsidRPr="003E2439">
        <w:rPr>
          <w:rStyle w:val="Emphasis"/>
          <w:highlight w:val="cyan"/>
        </w:rPr>
        <w:t>no single knowledge system can ever possess the whole truth</w:t>
      </w:r>
      <w:r w:rsidRPr="00C70EAC">
        <w:rPr>
          <w:u w:val="single"/>
        </w:rPr>
        <w:t>, at least as this applies to political matters</w:t>
      </w:r>
      <w:r w:rsidRPr="00204DC8">
        <w:rPr>
          <w:sz w:val="16"/>
        </w:rPr>
        <w:t xml:space="preserve">. As Nick </w:t>
      </w:r>
      <w:proofErr w:type="spellStart"/>
      <w:r w:rsidRPr="00204DC8">
        <w:rPr>
          <w:sz w:val="16"/>
        </w:rPr>
        <w:t>Rengger</w:t>
      </w:r>
      <w:proofErr w:type="spellEnd"/>
      <w:r w:rsidRPr="00204DC8">
        <w:rPr>
          <w:sz w:val="16"/>
        </w:rPr>
        <w:t xml:space="preserve"> points out, pluralism in this sense is not the same thing as plurality: the fact that International Relations theorists already do deploy a range of approaches, theories, “-isms,” and methods in the pursuit of their work.18 This latter position is less a statement of value than a grudging acknowledgement of certain stubborn disciplinary realities: the failure of neopositivist “</w:t>
      </w:r>
      <w:proofErr w:type="spellStart"/>
      <w:r w:rsidRPr="00204DC8">
        <w:rPr>
          <w:sz w:val="16"/>
        </w:rPr>
        <w:t>falsificationism</w:t>
      </w:r>
      <w:proofErr w:type="spellEnd"/>
      <w:r w:rsidRPr="00204DC8">
        <w:rPr>
          <w:sz w:val="16"/>
        </w:rPr>
        <w:t xml:space="preserve">” to create a uniform, normal social science of IR (or of political science) on the one hand, and IR’s rapid growth and persistent variegation on the other.19 </w:t>
      </w:r>
      <w:r w:rsidRPr="00C70EAC">
        <w:rPr>
          <w:u w:val="single"/>
        </w:rPr>
        <w:t>Pluralism</w:t>
      </w:r>
      <w:r w:rsidRPr="00204DC8">
        <w:rPr>
          <w:sz w:val="16"/>
        </w:rPr>
        <w:t xml:space="preserve">, by contrast, </w:t>
      </w:r>
      <w:r w:rsidRPr="00C70EAC">
        <w:rPr>
          <w:u w:val="single"/>
        </w:rPr>
        <w:t xml:space="preserve">embraces diversity as inherently valuable for students of international politics, given that social-scientific </w:t>
      </w:r>
      <w:r w:rsidRPr="003E2439">
        <w:rPr>
          <w:highlight w:val="cyan"/>
          <w:u w:val="single"/>
        </w:rPr>
        <w:t>concepts and categories</w:t>
      </w:r>
      <w:r w:rsidRPr="00C70EAC">
        <w:rPr>
          <w:u w:val="single"/>
        </w:rPr>
        <w:t xml:space="preserve"> can </w:t>
      </w:r>
      <w:r w:rsidRPr="003E2439">
        <w:rPr>
          <w:highlight w:val="cyan"/>
          <w:u w:val="single"/>
        </w:rPr>
        <w:t>never do more than make provisional claims about a world that resists comprehensive organization through a</w:t>
      </w:r>
      <w:r w:rsidRPr="00C70EAC">
        <w:rPr>
          <w:u w:val="single"/>
        </w:rPr>
        <w:t xml:space="preserve">ny </w:t>
      </w:r>
      <w:r w:rsidRPr="003E2439">
        <w:rPr>
          <w:highlight w:val="cyan"/>
          <w:u w:val="single"/>
        </w:rPr>
        <w:t>single</w:t>
      </w:r>
      <w:r w:rsidRPr="00C70EAC">
        <w:rPr>
          <w:u w:val="single"/>
        </w:rPr>
        <w:t xml:space="preserve"> mode or scheme of explanation, interpretation, or </w:t>
      </w:r>
      <w:r w:rsidRPr="003E2439">
        <w:rPr>
          <w:highlight w:val="cyan"/>
          <w:u w:val="single"/>
        </w:rPr>
        <w:t>analysis</w:t>
      </w:r>
      <w:r w:rsidRPr="00204DC8">
        <w:rPr>
          <w:sz w:val="16"/>
        </w:rPr>
        <w:t xml:space="preserve">.20 Following Jeffrey Isaac, it holds that </w:t>
      </w:r>
      <w:r w:rsidRPr="00204DC8">
        <w:rPr>
          <w:u w:val="single"/>
        </w:rPr>
        <w:t>scholarship from a variety of different perspectives and sensibilities must have “not simply a place” in the academic study of politics, “but a valued place</w:t>
      </w:r>
      <w:r w:rsidRPr="00204DC8">
        <w:rPr>
          <w:sz w:val="16"/>
        </w:rPr>
        <w:t xml:space="preserve">.” 21 So understood, a clear fissure seems to run through what might otherwise appear to be widespread agreement on the value of pluralism, creating at times strange intellectual bedfellows. Despite differences over methods and methodology, analytical eclecticists like Katzenstein and Sil, bridging-the-gap pluralists like Bruce </w:t>
      </w:r>
      <w:proofErr w:type="spellStart"/>
      <w:r w:rsidRPr="00204DC8">
        <w:rPr>
          <w:sz w:val="16"/>
        </w:rPr>
        <w:t>Jentleson</w:t>
      </w:r>
      <w:proofErr w:type="spellEnd"/>
      <w:r w:rsidRPr="00204DC8">
        <w:rPr>
          <w:sz w:val="16"/>
        </w:rPr>
        <w:t xml:space="preserve">, and some proponents of </w:t>
      </w:r>
      <w:proofErr w:type="spellStart"/>
      <w:r w:rsidRPr="00204DC8">
        <w:rPr>
          <w:sz w:val="16"/>
        </w:rPr>
        <w:t>phron¯esis</w:t>
      </w:r>
      <w:proofErr w:type="spellEnd"/>
      <w:r w:rsidRPr="00204DC8">
        <w:rPr>
          <w:sz w:val="16"/>
        </w:rPr>
        <w:t xml:space="preserve">, share a view of knowledge as ultimately singular and attainable. On the other side of the equation, those arguing for a wider understanding of science and knowledge like Patrick Jackson and Daniel Nexon, and </w:t>
      </w:r>
      <w:proofErr w:type="spellStart"/>
      <w:r w:rsidRPr="00204DC8">
        <w:rPr>
          <w:u w:val="single"/>
        </w:rPr>
        <w:t>reflexivists</w:t>
      </w:r>
      <w:proofErr w:type="spellEnd"/>
      <w:r w:rsidRPr="00204DC8">
        <w:rPr>
          <w:u w:val="single"/>
        </w:rPr>
        <w:t xml:space="preserve"> concerned with scholarship’s influence on politics</w:t>
      </w:r>
      <w:r w:rsidRPr="00204DC8">
        <w:rPr>
          <w:sz w:val="16"/>
        </w:rPr>
        <w:t xml:space="preserve"> like Inanna Hamati-Ataya </w:t>
      </w:r>
      <w:r w:rsidRPr="00204DC8">
        <w:rPr>
          <w:u w:val="single"/>
        </w:rPr>
        <w:t>share</w:t>
      </w:r>
      <w:r w:rsidRPr="00204DC8">
        <w:rPr>
          <w:sz w:val="16"/>
        </w:rPr>
        <w:t xml:space="preserve"> with scholars such as John Mearsheimer </w:t>
      </w:r>
      <w:r w:rsidRPr="00204DC8">
        <w:rPr>
          <w:u w:val="single"/>
        </w:rPr>
        <w:t>a concern with fostering pluralism and not just plurality</w:t>
      </w:r>
      <w:r w:rsidRPr="00204DC8">
        <w:rPr>
          <w:sz w:val="16"/>
        </w:rPr>
        <w:t>—</w:t>
      </w:r>
      <w:r w:rsidRPr="00204DC8">
        <w:rPr>
          <w:u w:val="single"/>
        </w:rPr>
        <w:t xml:space="preserve">despite disagreement over many other issues of theory, method, and interpretation. Beyond highlighting the lack of consistency in what appears a unified call for greater pluralism in IR, our contribution is to demonstrate that, when understood as a necessary implication of epistemological skepticism, </w:t>
      </w:r>
      <w:r w:rsidRPr="003E2439">
        <w:rPr>
          <w:rStyle w:val="Emphasis"/>
          <w:highlight w:val="cyan"/>
        </w:rPr>
        <w:t>claims to pluralism take on a more critically reflexive role than present debates have recognized</w:t>
      </w:r>
      <w:r w:rsidRPr="00204DC8">
        <w:rPr>
          <w:sz w:val="16"/>
        </w:rPr>
        <w:t xml:space="preserve">. As such, </w:t>
      </w:r>
      <w:r w:rsidRPr="00204DC8">
        <w:rPr>
          <w:u w:val="single"/>
        </w:rPr>
        <w:t xml:space="preserve">pluralism no longer promises to resolve the inherent contingency of politics or to transcend the limits of theory. Rather, its use is rather fundamentally pedagogical: </w:t>
      </w:r>
      <w:r w:rsidRPr="003E2439">
        <w:rPr>
          <w:highlight w:val="cyan"/>
          <w:u w:val="single"/>
        </w:rPr>
        <w:t>it</w:t>
      </w:r>
      <w:r w:rsidRPr="00204DC8">
        <w:rPr>
          <w:u w:val="single"/>
        </w:rPr>
        <w:t xml:space="preserve"> “</w:t>
      </w:r>
      <w:r w:rsidRPr="003E2439">
        <w:rPr>
          <w:highlight w:val="cyan"/>
          <w:u w:val="single"/>
        </w:rPr>
        <w:t>teaches us</w:t>
      </w:r>
      <w:r w:rsidRPr="00204DC8">
        <w:rPr>
          <w:u w:val="single"/>
        </w:rPr>
        <w:t xml:space="preserve"> </w:t>
      </w:r>
      <w:r w:rsidRPr="003E2439">
        <w:rPr>
          <w:highlight w:val="cyan"/>
          <w:u w:val="single"/>
        </w:rPr>
        <w:t>to</w:t>
      </w:r>
      <w:r w:rsidRPr="00204DC8">
        <w:rPr>
          <w:u w:val="single"/>
        </w:rPr>
        <w:t xml:space="preserve"> </w:t>
      </w:r>
      <w:r w:rsidRPr="003E2439">
        <w:rPr>
          <w:rStyle w:val="Emphasis"/>
          <w:highlight w:val="cyan"/>
        </w:rPr>
        <w:t>beware the tyranny of certainty</w:t>
      </w:r>
      <w:r w:rsidRPr="00204DC8">
        <w:rPr>
          <w:sz w:val="16"/>
        </w:rPr>
        <w:t xml:space="preserve">.” 22 Pluralism thus becomes a habit of mind, which one cultivates to resist the ever-present danger of reification: conflating the concepts used to describe or classify things with the things </w:t>
      </w:r>
      <w:proofErr w:type="spellStart"/>
      <w:r w:rsidRPr="00204DC8">
        <w:rPr>
          <w:sz w:val="16"/>
        </w:rPr>
        <w:t>themselves.“Philosophy</w:t>
      </w:r>
      <w:proofErr w:type="spellEnd"/>
      <w:r w:rsidRPr="00204DC8">
        <w:rPr>
          <w:sz w:val="16"/>
        </w:rPr>
        <w:t xml:space="preserve"> . . . lives on because the moment to realize it was missed” noted Frankfurt School sociologist Theodor Adorno.23 Adorno’s point, which applies to social and political theory no less than to “pure” philosophical speculation, was threefold. First, that the continued search for truth beyond thought contained an ineluctable limitation, insofar as such truth could only be arrived at through thought—and thought always takes place within the world it means to understand or explain. Second, that the nature of thinking makes that limitation difficult to keep fully present to mind. Mere awareness of it does not suffice: scholars need to “arrange their thoughts and actions” so as to continually underscore it.24 Third, that failing to do so renders theory vulnerable to the worst kinds of tendentious appropriation, notwithstanding the intention of the theorist.</w:t>
      </w:r>
    </w:p>
    <w:p w14:paraId="43D898E0" w14:textId="77777777" w:rsidR="00E10BD1" w:rsidRPr="00696A0C" w:rsidRDefault="00E10BD1" w:rsidP="00E10BD1">
      <w:pPr>
        <w:pStyle w:val="Heading4"/>
      </w:pPr>
      <w:r>
        <w:t xml:space="preserve">Reject </w:t>
      </w:r>
      <w:r>
        <w:rPr>
          <w:u w:val="single"/>
        </w:rPr>
        <w:t>narrow</w:t>
      </w:r>
      <w:r>
        <w:t xml:space="preserve"> and </w:t>
      </w:r>
      <w:r>
        <w:rPr>
          <w:u w:val="single"/>
        </w:rPr>
        <w:t>paradigm-driven</w:t>
      </w:r>
      <w:r>
        <w:t xml:space="preserve"> approaches to international relations – you should prefer the perm as an </w:t>
      </w:r>
      <w:r>
        <w:rPr>
          <w:u w:val="single"/>
        </w:rPr>
        <w:t>epistemically humble</w:t>
      </w:r>
      <w:r>
        <w:t xml:space="preserve"> theorizing of social science.</w:t>
      </w:r>
    </w:p>
    <w:p w14:paraId="676DB0EC" w14:textId="77777777" w:rsidR="00E10BD1" w:rsidRPr="00684D9C" w:rsidRDefault="00E10BD1" w:rsidP="00E10BD1">
      <w:pPr>
        <w:rPr>
          <w:sz w:val="26"/>
          <w:szCs w:val="26"/>
        </w:rPr>
      </w:pPr>
      <w:r>
        <w:rPr>
          <w:b/>
          <w:bCs/>
          <w:sz w:val="26"/>
          <w:szCs w:val="26"/>
        </w:rPr>
        <w:t>Levine 18</w:t>
      </w:r>
      <w:r>
        <w:rPr>
          <w:sz w:val="26"/>
          <w:szCs w:val="26"/>
        </w:rPr>
        <w:t xml:space="preserve"> </w:t>
      </w:r>
      <w:r w:rsidRPr="00684D9C">
        <w:t xml:space="preserve">[Daniel J. Levine, </w:t>
      </w:r>
      <w:r w:rsidRPr="00684D9C">
        <w:rPr>
          <w:shd w:val="clear" w:color="auto" w:fill="FFFFFF"/>
        </w:rPr>
        <w:t xml:space="preserve">prof. political science, emeritus, @ University of Michigan, David M. McCourt, associate prof. international political sociology @ UC Davis, March 2018, “Why Does Pluralism Matter When We Study Politics? A View from Contemporary International Relations”, </w:t>
      </w:r>
      <w:proofErr w:type="gramStart"/>
      <w:r w:rsidRPr="00684D9C">
        <w:rPr>
          <w:shd w:val="clear" w:color="auto" w:fill="FFFFFF"/>
        </w:rPr>
        <w:t>https://www.jstor.org/stable/26615362 ;</w:t>
      </w:r>
      <w:proofErr w:type="gramEnd"/>
      <w:r w:rsidRPr="00684D9C">
        <w:rPr>
          <w:shd w:val="clear" w:color="auto" w:fill="FFFFFF"/>
        </w:rPr>
        <w:t xml:space="preserve"> 7/18 EB]</w:t>
      </w:r>
    </w:p>
    <w:p w14:paraId="76294EFC" w14:textId="77777777" w:rsidR="00E10BD1" w:rsidRPr="000F0DAE" w:rsidRDefault="00E10BD1" w:rsidP="00E10BD1">
      <w:pPr>
        <w:rPr>
          <w:sz w:val="16"/>
        </w:rPr>
      </w:pPr>
      <w:r w:rsidRPr="000F0DAE">
        <w:rPr>
          <w:sz w:val="16"/>
        </w:rPr>
        <w:t xml:space="preserve">As noted, the six arguments for pluralism reviewed in the first part of section one </w:t>
      </w:r>
      <w:proofErr w:type="gramStart"/>
      <w:r w:rsidRPr="000F0DAE">
        <w:rPr>
          <w:sz w:val="16"/>
        </w:rPr>
        <w:t>are</w:t>
      </w:r>
      <w:proofErr w:type="gramEnd"/>
      <w:r w:rsidRPr="000F0DAE">
        <w:rPr>
          <w:sz w:val="16"/>
        </w:rPr>
        <w:t xml:space="preserve"> not simply to be dismissed. </w:t>
      </w:r>
      <w:r w:rsidRPr="00BD5EAF">
        <w:rPr>
          <w:highlight w:val="cyan"/>
          <w:u w:val="single"/>
        </w:rPr>
        <w:t>Narrow readings</w:t>
      </w:r>
      <w:r w:rsidRPr="000F0DAE">
        <w:rPr>
          <w:u w:val="single"/>
        </w:rPr>
        <w:t xml:space="preserve"> of scientific knowledge</w:t>
      </w:r>
      <w:r w:rsidRPr="000F0DAE">
        <w:rPr>
          <w:sz w:val="16"/>
        </w:rPr>
        <w:t xml:space="preserve"> do, as Jackson and Nexon argue, </w:t>
      </w:r>
      <w:r w:rsidRPr="00BD5EAF">
        <w:rPr>
          <w:highlight w:val="cyan"/>
          <w:u w:val="single"/>
        </w:rPr>
        <w:t>exclude</w:t>
      </w:r>
      <w:r w:rsidRPr="000F0DAE">
        <w:rPr>
          <w:u w:val="single"/>
        </w:rPr>
        <w:t xml:space="preserve"> the world’s </w:t>
      </w:r>
      <w:r w:rsidRPr="00BD5EAF">
        <w:rPr>
          <w:highlight w:val="cyan"/>
          <w:u w:val="single"/>
        </w:rPr>
        <w:t>full diversity</w:t>
      </w:r>
      <w:r w:rsidRPr="000F0DAE">
        <w:rPr>
          <w:u w:val="single"/>
        </w:rPr>
        <w:t xml:space="preserve"> from theoretical characterization </w:t>
      </w:r>
      <w:r w:rsidRPr="00BD5EAF">
        <w:rPr>
          <w:highlight w:val="cyan"/>
          <w:u w:val="single"/>
        </w:rPr>
        <w:t>and impoverish</w:t>
      </w:r>
      <w:r w:rsidRPr="000F0DAE">
        <w:rPr>
          <w:u w:val="single"/>
        </w:rPr>
        <w:t xml:space="preserve"> scholarly </w:t>
      </w:r>
      <w:r w:rsidRPr="00BD5EAF">
        <w:rPr>
          <w:highlight w:val="cyan"/>
          <w:u w:val="single"/>
        </w:rPr>
        <w:t>debate</w:t>
      </w:r>
      <w:r w:rsidRPr="000F0DAE">
        <w:rPr>
          <w:sz w:val="16"/>
        </w:rPr>
        <w:t xml:space="preserve">. Analytical eclecticists and bridging-the-gap pluralists, for their part, are not wrong in observing that paradigm and methods-driven work can lead to insularity and scholasticism. Meanwhile, </w:t>
      </w:r>
      <w:r w:rsidRPr="000F0DAE">
        <w:rPr>
          <w:u w:val="single"/>
        </w:rPr>
        <w:t>the deeply technical nature of late-industrial modernity</w:t>
      </w:r>
      <w:r w:rsidRPr="000F0DAE">
        <w:rPr>
          <w:sz w:val="16"/>
        </w:rPr>
        <w:t xml:space="preserve"> does necessitate an uneasily negotiated balance among phronesis, techne, and episteme—which, in turn, sometimes </w:t>
      </w:r>
      <w:r w:rsidRPr="000F0DAE">
        <w:rPr>
          <w:u w:val="single"/>
        </w:rPr>
        <w:t>necessitates the kind of vigorous argument to which Socratic-belief pluralists hold</w:t>
      </w:r>
      <w:r w:rsidRPr="000F0DAE">
        <w:rPr>
          <w:sz w:val="16"/>
        </w:rPr>
        <w:t xml:space="preserve">. Finally, </w:t>
      </w:r>
      <w:proofErr w:type="spellStart"/>
      <w:r w:rsidRPr="000F0DAE">
        <w:rPr>
          <w:u w:val="single"/>
        </w:rPr>
        <w:t>reflexivists</w:t>
      </w:r>
      <w:proofErr w:type="spellEnd"/>
      <w:r w:rsidRPr="000F0DAE">
        <w:rPr>
          <w:u w:val="single"/>
        </w:rPr>
        <w:t xml:space="preserve"> are correct to underscore the ways in which power dynamics work inside the academy no less than outside of it</w:t>
      </w:r>
      <w:r w:rsidRPr="000F0DAE">
        <w:rPr>
          <w:sz w:val="16"/>
        </w:rPr>
        <w:t xml:space="preserve">. Yet these arguments on behalf of pluralism are disparate pieces of a larger story. They can be woven together, we suggest, by taking the line that </w:t>
      </w:r>
      <w:r w:rsidRPr="00BD5EAF">
        <w:rPr>
          <w:rStyle w:val="Emphasis"/>
          <w:highlight w:val="cyan"/>
        </w:rPr>
        <w:t>pluralism</w:t>
      </w:r>
      <w:r w:rsidRPr="00CC3CFB">
        <w:rPr>
          <w:rStyle w:val="Emphasis"/>
        </w:rPr>
        <w:t xml:space="preserve"> necessarily </w:t>
      </w:r>
      <w:r w:rsidRPr="00BD5EAF">
        <w:rPr>
          <w:rStyle w:val="Emphasis"/>
          <w:highlight w:val="cyan"/>
        </w:rPr>
        <w:t>entails skepticism</w:t>
      </w:r>
      <w:r w:rsidRPr="00CC3CFB">
        <w:rPr>
          <w:rStyle w:val="Emphasis"/>
        </w:rPr>
        <w:t xml:space="preserve"> in epistemological terms</w:t>
      </w:r>
      <w:r w:rsidRPr="000F0DAE">
        <w:rPr>
          <w:sz w:val="16"/>
        </w:rPr>
        <w:t xml:space="preserve">. From this perspective, </w:t>
      </w:r>
      <w:r w:rsidRPr="000F0DAE">
        <w:rPr>
          <w:u w:val="single"/>
        </w:rPr>
        <w:t xml:space="preserve">what has been missing thus far has been proper attention to what </w:t>
      </w:r>
      <w:r w:rsidRPr="00CC3CFB">
        <w:rPr>
          <w:rStyle w:val="Emphasis"/>
        </w:rPr>
        <w:t xml:space="preserve">pluralism works </w:t>
      </w:r>
      <w:r w:rsidRPr="00BD5EAF">
        <w:rPr>
          <w:rStyle w:val="Emphasis"/>
          <w:highlight w:val="cyan"/>
        </w:rPr>
        <w:t>against</w:t>
      </w:r>
      <w:r w:rsidRPr="00CC3CFB">
        <w:rPr>
          <w:rStyle w:val="Emphasis"/>
        </w:rPr>
        <w:t xml:space="preserve">: </w:t>
      </w:r>
      <w:r w:rsidRPr="00BD5EAF">
        <w:rPr>
          <w:rStyle w:val="Emphasis"/>
          <w:highlight w:val="cyan"/>
        </w:rPr>
        <w:t>the idea that truths</w:t>
      </w:r>
      <w:r w:rsidRPr="00CC3CFB">
        <w:rPr>
          <w:rStyle w:val="Emphasis"/>
        </w:rPr>
        <w:t xml:space="preserve"> about politics </w:t>
      </w:r>
      <w:r w:rsidRPr="00BD5EAF">
        <w:rPr>
          <w:rStyle w:val="Emphasis"/>
          <w:highlight w:val="cyan"/>
        </w:rPr>
        <w:t>can somehow transcend politics</w:t>
      </w:r>
      <w:r w:rsidRPr="00CC3CFB">
        <w:rPr>
          <w:rStyle w:val="Emphasis"/>
        </w:rPr>
        <w:t>, and that the “right” theory or conceptual schema can lead us to them</w:t>
      </w:r>
      <w:r w:rsidRPr="000F0DAE">
        <w:rPr>
          <w:sz w:val="16"/>
        </w:rPr>
        <w:t>. Rather than a response to institutional or structural narrowness—to be solved by greater plurality—</w:t>
      </w:r>
      <w:r w:rsidRPr="000F0DAE">
        <w:rPr>
          <w:u w:val="single"/>
        </w:rPr>
        <w:t>the call to pluralism responds to a tendency to forget that social-scientific concepts extrapolate from a world they can never fully capture, and then to conflate the former with the latter</w:t>
      </w:r>
      <w:r w:rsidRPr="000F0DAE">
        <w:rPr>
          <w:sz w:val="16"/>
        </w:rPr>
        <w:t xml:space="preserve">. This tendency to forget—known as reification—inheres in the very nature of thinking itself. As such, it demands explicit attention and remediation. On this account, </w:t>
      </w:r>
      <w:r w:rsidRPr="000F0DAE">
        <w:rPr>
          <w:u w:val="single"/>
        </w:rPr>
        <w:t>pluralism matters because</w:t>
      </w:r>
      <w:r w:rsidRPr="000F0DAE">
        <w:rPr>
          <w:sz w:val="16"/>
        </w:rPr>
        <w:t>—</w:t>
      </w:r>
      <w:r w:rsidRPr="000F0DAE">
        <w:rPr>
          <w:u w:val="single"/>
        </w:rPr>
        <w:t>when properly understood</w:t>
      </w:r>
      <w:r w:rsidRPr="000F0DAE">
        <w:rPr>
          <w:sz w:val="16"/>
        </w:rPr>
        <w:t>—</w:t>
      </w:r>
      <w:r w:rsidRPr="000F0DAE">
        <w:rPr>
          <w:u w:val="single"/>
        </w:rPr>
        <w:t>it combats this reifying tendency: it “rearranges our thinking.</w:t>
      </w:r>
      <w:r w:rsidRPr="000F0DAE">
        <w:rPr>
          <w:sz w:val="16"/>
        </w:rPr>
        <w:t xml:space="preserve">” </w:t>
      </w:r>
      <w:r w:rsidRPr="00BD5EAF">
        <w:rPr>
          <w:rStyle w:val="Emphasis"/>
          <w:highlight w:val="cyan"/>
        </w:rPr>
        <w:t>The</w:t>
      </w:r>
      <w:r w:rsidRPr="00CC3CFB">
        <w:rPr>
          <w:rStyle w:val="Emphasis"/>
        </w:rPr>
        <w:t xml:space="preserve"> scientific </w:t>
      </w:r>
      <w:r w:rsidRPr="00BD5EAF">
        <w:rPr>
          <w:rStyle w:val="Emphasis"/>
          <w:highlight w:val="cyan"/>
        </w:rPr>
        <w:t>desire to make sense of things must be balanced against</w:t>
      </w:r>
      <w:r w:rsidRPr="00CC3CFB">
        <w:rPr>
          <w:rStyle w:val="Emphasis"/>
        </w:rPr>
        <w:t xml:space="preserve"> an acceptance of </w:t>
      </w:r>
      <w:r w:rsidRPr="00BD5EAF">
        <w:rPr>
          <w:rStyle w:val="Emphasis"/>
          <w:highlight w:val="cyan"/>
        </w:rPr>
        <w:t>the fact that we live in a world that overflows</w:t>
      </w:r>
      <w:r w:rsidRPr="00CC3CFB">
        <w:rPr>
          <w:rStyle w:val="Emphasis"/>
        </w:rPr>
        <w:t xml:space="preserve"> neat conceptual definitions and </w:t>
      </w:r>
      <w:r w:rsidRPr="00BD5EAF">
        <w:rPr>
          <w:rStyle w:val="Emphasis"/>
          <w:highlight w:val="cyan"/>
        </w:rPr>
        <w:t>categorical divisions</w:t>
      </w:r>
      <w:r w:rsidRPr="00CC3CFB">
        <w:rPr>
          <w:rStyle w:val="Emphasis"/>
        </w:rPr>
        <w:t>; in which “everything is related to everything else</w:t>
      </w:r>
      <w:r w:rsidRPr="000F0DAE">
        <w:rPr>
          <w:sz w:val="16"/>
        </w:rPr>
        <w:t xml:space="preserve">.” 66 Yet, </w:t>
      </w:r>
      <w:r w:rsidRPr="000F0DAE">
        <w:rPr>
          <w:u w:val="single"/>
        </w:rPr>
        <w:t>at the same time,</w:t>
      </w:r>
      <w:r w:rsidRPr="000F0DAE">
        <w:rPr>
          <w:sz w:val="16"/>
        </w:rPr>
        <w:t xml:space="preserve"> </w:t>
      </w:r>
      <w:r w:rsidRPr="00CC3CFB">
        <w:rPr>
          <w:rStyle w:val="Emphasis"/>
        </w:rPr>
        <w:t>we must still act in and on that world</w:t>
      </w:r>
      <w:r w:rsidRPr="000F0DAE">
        <w:rPr>
          <w:sz w:val="16"/>
        </w:rPr>
        <w:t xml:space="preserve">. In order to answer the practical question what do we do, we must compare situations facing us with others that are similar but not identical. </w:t>
      </w:r>
      <w:r w:rsidRPr="00BD5EAF">
        <w:rPr>
          <w:highlight w:val="cyan"/>
          <w:u w:val="single"/>
        </w:rPr>
        <w:t xml:space="preserve">We must be willing to </w:t>
      </w:r>
      <w:r w:rsidRPr="00BD5EAF">
        <w:rPr>
          <w:rStyle w:val="Emphasis"/>
          <w:highlight w:val="cyan"/>
        </w:rPr>
        <w:t>toy with ideas</w:t>
      </w:r>
      <w:r w:rsidRPr="000F0DAE">
        <w:rPr>
          <w:u w:val="single"/>
        </w:rPr>
        <w:t>, identify patterns, change perspectives, reason by analogy, and think from case to case, even as we recall the inherently provisional nature of such work</w:t>
      </w:r>
      <w:r w:rsidRPr="000F0DAE">
        <w:rPr>
          <w:sz w:val="16"/>
        </w:rPr>
        <w:t xml:space="preserve">. The remaining challenge is threefold. First, we must lay out the broader political and historical context that gave rise to the systematic study of world politics. The tools and ideals of IR—the idea of using theoretical knowledge to produce leverage over events in world politics—did not emerge from nowhere. They were born from a belief that the catastrophic events of the first half of the twentieth century were indicative of a general condition of crisis in late modern politics, one that had become universal in scale and open-ended in time. </w:t>
      </w:r>
      <w:r w:rsidRPr="000F0DAE">
        <w:rPr>
          <w:u w:val="single"/>
        </w:rPr>
        <w:t xml:space="preserve">Scientific intervention in world politics was born not out of idle </w:t>
      </w:r>
      <w:proofErr w:type="spellStart"/>
      <w:r w:rsidRPr="000F0DAE">
        <w:rPr>
          <w:u w:val="single"/>
        </w:rPr>
        <w:t>Humean</w:t>
      </w:r>
      <w:proofErr w:type="spellEnd"/>
      <w:r w:rsidRPr="000F0DAE">
        <w:rPr>
          <w:u w:val="single"/>
        </w:rPr>
        <w:t xml:space="preserve"> curiosity, but out of fear: a response to “the crater,” as Karl Mannheim put it, “which is yawning beneath our western society</w:t>
      </w:r>
      <w:r w:rsidRPr="000F0DAE">
        <w:rPr>
          <w:sz w:val="16"/>
        </w:rPr>
        <w:t xml:space="preserve">.” 67 Second, we must show that </w:t>
      </w:r>
      <w:r w:rsidRPr="000F0DAE">
        <w:rPr>
          <w:u w:val="single"/>
        </w:rPr>
        <w:t>the wish to use theory to transcend or control politics</w:t>
      </w:r>
      <w:r w:rsidRPr="000F0DAE">
        <w:rPr>
          <w:sz w:val="16"/>
        </w:rPr>
        <w:t xml:space="preserve"> nevertheless </w:t>
      </w:r>
      <w:r w:rsidRPr="000F0DAE">
        <w:rPr>
          <w:u w:val="single"/>
        </w:rPr>
        <w:t>cannot succeed</w:t>
      </w:r>
      <w:r w:rsidRPr="000F0DAE">
        <w:rPr>
          <w:sz w:val="16"/>
        </w:rPr>
        <w:t xml:space="preserve">; that </w:t>
      </w:r>
      <w:r w:rsidRPr="000F0DAE">
        <w:rPr>
          <w:u w:val="single"/>
        </w:rPr>
        <w:t>it actually perpetuates the crisis it was meant to resolve</w:t>
      </w:r>
      <w:r w:rsidRPr="000F0DAE">
        <w:rPr>
          <w:sz w:val="16"/>
        </w:rPr>
        <w:t xml:space="preserve">. This second point has less to do with what individual scholars intend, and more to do with delineating what thinking does: the way theories work in the mind, the peculiar combination of reified knowing and forgetting they suborn. Third, we must show how </w:t>
      </w:r>
      <w:r w:rsidRPr="00BD5EAF">
        <w:rPr>
          <w:highlight w:val="cyan"/>
          <w:u w:val="single"/>
        </w:rPr>
        <w:t>pluralism</w:t>
      </w:r>
      <w:r w:rsidRPr="000F0DAE">
        <w:rPr>
          <w:sz w:val="16"/>
        </w:rPr>
        <w:t>—</w:t>
      </w:r>
      <w:r w:rsidRPr="000F0DAE">
        <w:rPr>
          <w:u w:val="single"/>
        </w:rPr>
        <w:t>understood as entailing epistemological skepticism</w:t>
      </w:r>
      <w:r w:rsidRPr="000F0DAE">
        <w:rPr>
          <w:sz w:val="16"/>
        </w:rPr>
        <w:t>—</w:t>
      </w:r>
      <w:r w:rsidRPr="00BD5EAF">
        <w:rPr>
          <w:highlight w:val="cyan"/>
          <w:u w:val="single"/>
        </w:rPr>
        <w:t>can be mobilized to combat such</w:t>
      </w:r>
      <w:r w:rsidRPr="000F0DAE">
        <w:rPr>
          <w:u w:val="single"/>
        </w:rPr>
        <w:t xml:space="preserve"> knowing and </w:t>
      </w:r>
      <w:r w:rsidRPr="00BD5EAF">
        <w:rPr>
          <w:rStyle w:val="Emphasis"/>
          <w:highlight w:val="cyan"/>
        </w:rPr>
        <w:t>forgetting</w:t>
      </w:r>
      <w:r w:rsidRPr="000F0DAE">
        <w:rPr>
          <w:sz w:val="16"/>
        </w:rPr>
        <w:t>. Each of these points will be taken in turn.</w:t>
      </w:r>
    </w:p>
    <w:p w14:paraId="29C8000D" w14:textId="77777777" w:rsidR="00E10BD1" w:rsidRPr="00FA3590" w:rsidRDefault="00E10BD1" w:rsidP="00E10BD1">
      <w:pPr>
        <w:pStyle w:val="Heading4"/>
      </w:pPr>
      <w:r>
        <w:rPr>
          <w:u w:val="single"/>
        </w:rPr>
        <w:t>Static conceptions</w:t>
      </w:r>
      <w:r>
        <w:t xml:space="preserve"> of international relations are </w:t>
      </w:r>
      <w:r>
        <w:rPr>
          <w:u w:val="single"/>
        </w:rPr>
        <w:t>inherently limited</w:t>
      </w:r>
      <w:r>
        <w:t xml:space="preserve">. Pluralism is </w:t>
      </w:r>
      <w:r>
        <w:rPr>
          <w:u w:val="single"/>
        </w:rPr>
        <w:t>key</w:t>
      </w:r>
      <w:r>
        <w:t xml:space="preserve"> to avoid slipping into </w:t>
      </w:r>
      <w:r>
        <w:rPr>
          <w:u w:val="single"/>
        </w:rPr>
        <w:t>reified forgetting</w:t>
      </w:r>
      <w:r>
        <w:t xml:space="preserve">. </w:t>
      </w:r>
    </w:p>
    <w:p w14:paraId="78B6B8C7" w14:textId="77777777" w:rsidR="00E10BD1" w:rsidRPr="00684D9C" w:rsidRDefault="00E10BD1" w:rsidP="00E10BD1">
      <w:pPr>
        <w:rPr>
          <w:sz w:val="26"/>
          <w:szCs w:val="26"/>
        </w:rPr>
      </w:pPr>
      <w:r>
        <w:rPr>
          <w:b/>
          <w:bCs/>
          <w:sz w:val="26"/>
          <w:szCs w:val="26"/>
        </w:rPr>
        <w:t>Levine 18</w:t>
      </w:r>
      <w:r>
        <w:rPr>
          <w:sz w:val="26"/>
          <w:szCs w:val="26"/>
        </w:rPr>
        <w:t xml:space="preserve"> </w:t>
      </w:r>
      <w:r w:rsidRPr="00684D9C">
        <w:t xml:space="preserve">[Daniel J. Levine, </w:t>
      </w:r>
      <w:r w:rsidRPr="00684D9C">
        <w:rPr>
          <w:shd w:val="clear" w:color="auto" w:fill="FFFFFF"/>
        </w:rPr>
        <w:t xml:space="preserve">prof. political science, emeritus, @ University of Michigan, David M. McCourt, associate prof. international political sociology @ UC Davis, March 2018, “Why Does Pluralism Matter When We Study Politics? A View from Contemporary International Relations”, </w:t>
      </w:r>
      <w:proofErr w:type="gramStart"/>
      <w:r w:rsidRPr="00684D9C">
        <w:rPr>
          <w:shd w:val="clear" w:color="auto" w:fill="FFFFFF"/>
        </w:rPr>
        <w:t>https://www.jstor.org/stable/26615362 ;</w:t>
      </w:r>
      <w:proofErr w:type="gramEnd"/>
      <w:r w:rsidRPr="00684D9C">
        <w:rPr>
          <w:shd w:val="clear" w:color="auto" w:fill="FFFFFF"/>
        </w:rPr>
        <w:t xml:space="preserve"> 7/18 EB]</w:t>
      </w:r>
    </w:p>
    <w:p w14:paraId="14DBA421" w14:textId="77777777" w:rsidR="00E10BD1" w:rsidRPr="00822FEE" w:rsidRDefault="00E10BD1" w:rsidP="00E10BD1">
      <w:pPr>
        <w:rPr>
          <w:sz w:val="16"/>
        </w:rPr>
      </w:pPr>
      <w:r w:rsidRPr="00CC3CFB">
        <w:rPr>
          <w:u w:val="single"/>
        </w:rPr>
        <w:t>Imagine a vigorous, diverse field of International Relations in which different</w:t>
      </w:r>
      <w:r w:rsidRPr="00CC3CFB">
        <w:rPr>
          <w:sz w:val="16"/>
        </w:rPr>
        <w:t>—</w:t>
      </w:r>
      <w:r w:rsidRPr="00CC3CFB">
        <w:rPr>
          <w:u w:val="single"/>
        </w:rPr>
        <w:t>and mutually exclusive</w:t>
      </w:r>
      <w:r w:rsidRPr="00CC3CFB">
        <w:rPr>
          <w:sz w:val="16"/>
        </w:rPr>
        <w:t xml:space="preserve">— </w:t>
      </w:r>
      <w:r w:rsidRPr="00CC3CFB">
        <w:rPr>
          <w:u w:val="single"/>
        </w:rPr>
        <w:t>ontologies, epistemologies, and methods are all constantly narrating and re-narrating events in different ways and by different means. Now situate that field in a vigorous, diverse political culture in which one finds different</w:t>
      </w:r>
      <w:r w:rsidRPr="00CC3CFB">
        <w:rPr>
          <w:sz w:val="16"/>
        </w:rPr>
        <w:t>—</w:t>
      </w:r>
      <w:r w:rsidRPr="00CC3CFB">
        <w:rPr>
          <w:u w:val="single"/>
        </w:rPr>
        <w:t>and mutually exclusive</w:t>
      </w:r>
      <w:r w:rsidRPr="00CC3CFB">
        <w:rPr>
          <w:sz w:val="16"/>
        </w:rPr>
        <w:t>—</w:t>
      </w:r>
      <w:r w:rsidRPr="00CC3CFB">
        <w:rPr>
          <w:u w:val="single"/>
        </w:rPr>
        <w:t>ways of identifying and conceptualizing problems relevant to it, while also contesting its own limits and nature. The structural conditions of the two fields themselves are not what would achieve pluralism in this scenario, but they do provide the possibility for a pluralist mind-set to obtain</w:t>
      </w:r>
      <w:r w:rsidRPr="00CC3CFB">
        <w:rPr>
          <w:sz w:val="16"/>
        </w:rPr>
        <w:t>. In the case of IR, such a diverse field would not be one in which “anything goes”—in which any claim was as good as any other, or was to be judged only in terms of the political “work” it was understood to perform. Each research program—</w:t>
      </w:r>
      <w:r w:rsidRPr="00CC3CFB">
        <w:rPr>
          <w:u w:val="single"/>
        </w:rPr>
        <w:t>each combination of a stipulated ontology, epistemology, and methodology, with their generative intellectual, affective, and normative commitments</w:t>
      </w:r>
      <w:r w:rsidRPr="00CC3CFB">
        <w:rPr>
          <w:sz w:val="16"/>
        </w:rPr>
        <w:t xml:space="preserve"> —</w:t>
      </w:r>
      <w:r w:rsidRPr="00CC3CFB">
        <w:rPr>
          <w:u w:val="single"/>
        </w:rPr>
        <w:t>would still entail close scrutiny from others</w:t>
      </w:r>
      <w:r w:rsidRPr="00CC3CFB">
        <w:rPr>
          <w:sz w:val="16"/>
        </w:rPr>
        <w:t>. Each, moreover, would be bound to the rules that it stipulates for itself. Interpretive claims of truth and hypothetical deductive ones would still be bound to their own particular methodological rules and logical warrants, even if—as Jackson and Nexon have noted—the specific knowledge claims they produce are incommensurable with one another, and hence also irrefutable in one another’s terms.</w:t>
      </w:r>
      <w:r w:rsidRPr="00CC3CFB">
        <w:rPr>
          <w:u w:val="single"/>
        </w:rPr>
        <w:t>99 Each, moreover, would continue to reflect the value commitments and fears</w:t>
      </w:r>
      <w:r w:rsidRPr="00CC3CFB">
        <w:rPr>
          <w:sz w:val="16"/>
        </w:rPr>
        <w:t>—</w:t>
      </w:r>
      <w:r w:rsidRPr="00CC3CFB">
        <w:rPr>
          <w:u w:val="single"/>
        </w:rPr>
        <w:t>the experiences of epistemic rupture</w:t>
      </w:r>
      <w:r w:rsidRPr="00CC3CFB">
        <w:rPr>
          <w:sz w:val="16"/>
        </w:rPr>
        <w:t>—</w:t>
      </w:r>
      <w:r w:rsidRPr="00CC3CFB">
        <w:rPr>
          <w:u w:val="single"/>
        </w:rPr>
        <w:t>around which their promulgators had initially constellated. If the field practiced IR in such a diverse and contested fashion, our hunch is that such a practice would do much to combat the notion of reification-</w:t>
      </w:r>
      <w:proofErr w:type="spellStart"/>
      <w:r w:rsidRPr="00CC3CFB">
        <w:rPr>
          <w:u w:val="single"/>
        </w:rPr>
        <w:t>asforgetting</w:t>
      </w:r>
      <w:proofErr w:type="spellEnd"/>
      <w:r w:rsidRPr="00CC3CFB">
        <w:rPr>
          <w:u w:val="single"/>
        </w:rPr>
        <w:t xml:space="preserve"> advanced earlier</w:t>
      </w:r>
      <w:r w:rsidRPr="00CC3CFB">
        <w:rPr>
          <w:sz w:val="16"/>
        </w:rPr>
        <w:t xml:space="preserve">. If, that is, theorists writing in these distinctive veins talked to, understood the claims made by, and argued with one another from positions of roughly equal disciplinary prestige, then coming to terms with radically dissimilar ways of theorizing the political would become a matter of course. </w:t>
      </w:r>
      <w:r w:rsidRPr="00CC3CFB">
        <w:rPr>
          <w:rStyle w:val="Emphasis"/>
        </w:rPr>
        <w:t xml:space="preserve">The effect of this would be to force individual scholars to think systematically about their own assumptions, concepts, and commitments: the logical warrants and a </w:t>
      </w:r>
      <w:proofErr w:type="spellStart"/>
      <w:r w:rsidRPr="00CC3CFB">
        <w:rPr>
          <w:rStyle w:val="Emphasis"/>
        </w:rPr>
        <w:t>prioris</w:t>
      </w:r>
      <w:proofErr w:type="spellEnd"/>
      <w:r w:rsidRPr="00CC3CFB">
        <w:rPr>
          <w:rStyle w:val="Emphasis"/>
        </w:rPr>
        <w:t xml:space="preserve"> that are always on the verge of passing into reified forgetting</w:t>
      </w:r>
      <w:r w:rsidRPr="00CC3CFB">
        <w:rPr>
          <w:sz w:val="16"/>
        </w:rPr>
        <w:t xml:space="preserve">. A path would be opened for Nye’s peasants and strongmen, and for Haiti’s revolutionaries, to appear on the same terms as up-and-coming American elites and revered European philosophers. </w:t>
      </w:r>
      <w:r w:rsidRPr="00CC3CFB">
        <w:rPr>
          <w:u w:val="single"/>
        </w:rPr>
        <w:t>The skepticism each scholar naturally brings to the sensibilities and projects of others would be constantly turned back on their own as well. Here, then, is the wager: that the continuous assault of multiple theoretical narratives would force theorists from every quarter just slightly off balance</w:t>
      </w:r>
      <w:r w:rsidRPr="00CC3CFB">
        <w:rPr>
          <w:sz w:val="16"/>
        </w:rPr>
        <w:t>—</w:t>
      </w:r>
      <w:r w:rsidRPr="00CC3CFB">
        <w:rPr>
          <w:u w:val="single"/>
        </w:rPr>
        <w:t>still able to draw conclusions from data and to advocate for what follows from them, but without forgetting their limited ontological and epistemological warrants</w:t>
      </w:r>
      <w:r w:rsidRPr="00CC3CFB">
        <w:rPr>
          <w:sz w:val="16"/>
        </w:rPr>
        <w:t xml:space="preserve">. Research design would include that experiential aim in its deployment of different intellectual lenses. The researcher would think, partly, in the same terms as might the curator of an artistic exhibition: seeking out and deploying pictures of a complex event in ways that would buffet both the theorist and the reader of theory with a variety of unsettling and mutually incommensurable accounts. If such an approach to pluralism seems facile, that is because on some level it is—self-consciously so. </w:t>
      </w:r>
      <w:r w:rsidRPr="00CC3CFB">
        <w:rPr>
          <w:u w:val="single"/>
        </w:rPr>
        <w:t>The very possibility of mutually incommensurable accounts changes the epistemic status of social-scientific authority</w:t>
      </w:r>
      <w:r w:rsidRPr="00CC3CFB">
        <w:rPr>
          <w:sz w:val="16"/>
        </w:rPr>
        <w:t xml:space="preserve">. </w:t>
      </w:r>
      <w:r w:rsidRPr="00CC3CFB">
        <w:rPr>
          <w:u w:val="single"/>
        </w:rPr>
        <w:t>One is no longer promising settled truth, but only provisional claims, whose partiality</w:t>
      </w:r>
      <w:r w:rsidRPr="00CC3CFB">
        <w:rPr>
          <w:sz w:val="16"/>
        </w:rPr>
        <w:t>—again, in both senses—</w:t>
      </w:r>
      <w:r w:rsidRPr="00CC3CFB">
        <w:rPr>
          <w:u w:val="single"/>
        </w:rPr>
        <w:t>is constantly being underscored even as their analytical findings and policy upshots are never entirely abandoned</w:t>
      </w:r>
      <w:r w:rsidRPr="00CC3CFB">
        <w:rPr>
          <w:sz w:val="16"/>
        </w:rPr>
        <w:t xml:space="preserve">. Not truth, but something rather less grand: what the comedian Stephen Colbert once called truthiness, or what Adorno—to return to a theme developed in the introduction—called “clowning”: The un-naïve thinker knows how far he remains from the object of this thinking, and yet he must always talk as if he had it entirely. This brings him to the point of clowning </w:t>
      </w:r>
      <w:proofErr w:type="gramStart"/>
      <w:r w:rsidRPr="00CC3CFB">
        <w:rPr>
          <w:sz w:val="16"/>
        </w:rPr>
        <w:t>. . . .</w:t>
      </w:r>
      <w:proofErr w:type="gramEnd"/>
      <w:r w:rsidRPr="00CC3CFB">
        <w:rPr>
          <w:sz w:val="16"/>
        </w:rPr>
        <w:t xml:space="preserve"> Philosophy is the most serious of things, but then again it is not all that serious.100 For philosophy, substitute social science: the attempt to systematize politics through conceptualization, explanation, and interpretation. Such efforts, as Ned Lebow and Toni Erskine—and before them, David Ricci—have noted, are inherently tragic.101 Static concepts cannot contain the vitality and contingency of politics; and yet, they are all we have. While the term clowning connotes a lack of seriousness, it is not merely goofing off. Clowning, as Adorno intends this term, does for social science what the likes of Colbert, Jon Stewart, and a host of others have done for television news: to affirm the ideals of a discursive form—the “serious business” of social science or public-interest journalism—even as it underscores how those ideals can never quite be lived up to.102 </w:t>
      </w:r>
      <w:r w:rsidRPr="00CC3CFB">
        <w:rPr>
          <w:u w:val="single"/>
        </w:rPr>
        <w:t xml:space="preserve">Through the juxtaposition of many perspectives, the scholar underscores the limits of her own sensibilities; scholarly authority derives from one’s ability not to capture the truth, but to mark the space between the best accounts of a complex world one can obtain, and the actual complexity and indeterminacy of things. </w:t>
      </w:r>
      <w:proofErr w:type="gramStart"/>
      <w:r w:rsidRPr="00CC3CFB">
        <w:rPr>
          <w:rStyle w:val="Emphasis"/>
        </w:rPr>
        <w:t>Thus</w:t>
      </w:r>
      <w:proofErr w:type="gramEnd"/>
      <w:r w:rsidRPr="00CC3CFB">
        <w:rPr>
          <w:rStyle w:val="Emphasis"/>
        </w:rPr>
        <w:t xml:space="preserve"> might epistemological skepticism be sustained</w:t>
      </w:r>
      <w:r w:rsidRPr="00CC3CFB">
        <w:rPr>
          <w:sz w:val="16"/>
        </w:rPr>
        <w:t xml:space="preserve">. One could hope that such clowning would produce a change of affect or sensibility. That change can be described as proceeding in three phases. First, a sense of dislocation is hoped for, stemming from the realization that any account of a given event both discloses a sense of that event, and betrays a larger reality that lies beyond it. We might begin to wonder how that selective disclosure works, what normative or ideological worldviews it suborns or suppresses. Second, from this sense of dislocation a sense of finitude or humility might follow: that while such narratives are inadequate, they are all any of us—thinkers, policymakers, human beings—have by which to make sense of the world. Third, from this sense of finitude, a sense of compassion and fellow feeling might emerge for those bound up in conflict, and for all of us when we consider our common vulnerabilities and worldly possibilities. This, we submit, would be a pluralism worthy of the name: a helpmate to political judgment, rather than an ill-starred attempt to replace it.103 </w:t>
      </w:r>
    </w:p>
    <w:p w14:paraId="493446F3" w14:textId="77777777" w:rsidR="00E10BD1" w:rsidRPr="00EA4CD5" w:rsidRDefault="00E10BD1" w:rsidP="00E10BD1">
      <w:pPr>
        <w:pStyle w:val="Heading4"/>
        <w:rPr>
          <w:rFonts w:cs="Calibri"/>
          <w:color w:val="000000"/>
          <w:szCs w:val="26"/>
        </w:rPr>
      </w:pPr>
      <w:r w:rsidRPr="00263F3E">
        <w:rPr>
          <w:rFonts w:cs="Calibri"/>
          <w:color w:val="000000"/>
          <w:szCs w:val="26"/>
        </w:rPr>
        <w:t>Mutual exclusivity</w:t>
      </w:r>
      <w:r>
        <w:rPr>
          <w:rFonts w:cs="Calibri"/>
          <w:color w:val="000000"/>
          <w:szCs w:val="26"/>
        </w:rPr>
        <w:t xml:space="preserve"> between differing IR theories</w:t>
      </w:r>
      <w:r w:rsidRPr="00263F3E">
        <w:rPr>
          <w:rFonts w:cs="Calibri"/>
          <w:color w:val="000000"/>
          <w:szCs w:val="26"/>
        </w:rPr>
        <w:t xml:space="preserve"> is a </w:t>
      </w:r>
      <w:r w:rsidRPr="00576057">
        <w:rPr>
          <w:rFonts w:cs="Calibri"/>
          <w:color w:val="000000"/>
          <w:szCs w:val="26"/>
          <w:u w:val="single"/>
        </w:rPr>
        <w:t>false choice</w:t>
      </w:r>
      <w:r w:rsidRPr="00263F3E">
        <w:rPr>
          <w:rFonts w:cs="Calibri"/>
          <w:color w:val="000000"/>
          <w:szCs w:val="26"/>
        </w:rPr>
        <w:t>.</w:t>
      </w:r>
      <w:r>
        <w:rPr>
          <w:rFonts w:cs="Calibri"/>
          <w:color w:val="000000"/>
          <w:szCs w:val="26"/>
        </w:rPr>
        <w:t xml:space="preserve"> Realism explicitly subscribes to </w:t>
      </w:r>
      <w:r>
        <w:rPr>
          <w:rFonts w:cs="Calibri"/>
          <w:color w:val="000000"/>
          <w:szCs w:val="26"/>
          <w:u w:val="single"/>
        </w:rPr>
        <w:t>differing methodologies</w:t>
      </w:r>
      <w:r>
        <w:rPr>
          <w:rFonts w:cs="Calibri"/>
          <w:color w:val="000000"/>
          <w:szCs w:val="26"/>
        </w:rPr>
        <w:t xml:space="preserve">, and recognizing that is key to finding </w:t>
      </w:r>
      <w:r>
        <w:rPr>
          <w:rFonts w:cs="Calibri"/>
          <w:color w:val="000000"/>
          <w:szCs w:val="26"/>
          <w:u w:val="single"/>
        </w:rPr>
        <w:t>common ground</w:t>
      </w:r>
      <w:r>
        <w:rPr>
          <w:rFonts w:cs="Calibri"/>
          <w:color w:val="000000"/>
          <w:szCs w:val="26"/>
        </w:rPr>
        <w:t xml:space="preserve"> in IR scholarship. </w:t>
      </w:r>
    </w:p>
    <w:p w14:paraId="7592C49F" w14:textId="77777777" w:rsidR="00E10BD1" w:rsidRDefault="00E10BD1" w:rsidP="00E10BD1">
      <w:pPr>
        <w:spacing w:after="120" w:line="235" w:lineRule="atLeast"/>
        <w:rPr>
          <w:color w:val="000000"/>
        </w:rPr>
      </w:pPr>
      <w:r>
        <w:rPr>
          <w:b/>
          <w:bCs/>
          <w:color w:val="000000"/>
          <w:sz w:val="26"/>
          <w:szCs w:val="26"/>
        </w:rPr>
        <w:t>Dolan 14</w:t>
      </w:r>
      <w:r>
        <w:rPr>
          <w:color w:val="000000"/>
        </w:rPr>
        <w:t xml:space="preserve"> </w:t>
      </w:r>
      <w:r w:rsidRPr="00E07AA7">
        <w:rPr>
          <w:color w:val="000000"/>
        </w:rPr>
        <w:t xml:space="preserve">[Lucas M. Dolan, prof. IR, Fall 2014, "Three Pluralisms: Theories, Methodologies, and Levels of Analysis in the Study of World Politics", </w:t>
      </w:r>
      <w:proofErr w:type="gramStart"/>
      <w:r w:rsidRPr="00E07AA7">
        <w:rPr>
          <w:color w:val="000000"/>
        </w:rPr>
        <w:t>https://digitalcommons.hamline.edu/dhp/27/ ;</w:t>
      </w:r>
      <w:proofErr w:type="gramEnd"/>
      <w:r w:rsidRPr="00E07AA7">
        <w:rPr>
          <w:color w:val="000000"/>
        </w:rPr>
        <w:t xml:space="preserve"> 7/17 EB]</w:t>
      </w:r>
    </w:p>
    <w:p w14:paraId="1A8DFAA1" w14:textId="77777777" w:rsidR="00E10BD1" w:rsidRPr="00576057" w:rsidRDefault="00E10BD1" w:rsidP="00E10BD1">
      <w:pPr>
        <w:spacing w:line="235" w:lineRule="atLeast"/>
        <w:rPr>
          <w:u w:val="single"/>
        </w:rPr>
      </w:pPr>
      <w:r w:rsidRPr="00576057">
        <w:rPr>
          <w:u w:val="single"/>
        </w:rPr>
        <w:t>Development of Pluralism in IR</w:t>
      </w:r>
    </w:p>
    <w:p w14:paraId="53D4B77F" w14:textId="77777777" w:rsidR="00E10BD1" w:rsidRPr="00630C9E" w:rsidRDefault="00E10BD1" w:rsidP="00E10BD1">
      <w:pPr>
        <w:spacing w:line="235" w:lineRule="atLeast"/>
        <w:rPr>
          <w:sz w:val="16"/>
        </w:rPr>
      </w:pPr>
      <w:r w:rsidRPr="00630C9E">
        <w:rPr>
          <w:sz w:val="16"/>
        </w:rPr>
        <w:t xml:space="preserve">Tracking the movement towards pluralism in IR can be done in two ways. The first is to document the loosening of the dominance of Realism and </w:t>
      </w:r>
      <w:proofErr w:type="spellStart"/>
      <w:r w:rsidRPr="00630C9E">
        <w:rPr>
          <w:sz w:val="16"/>
        </w:rPr>
        <w:t>neopositivism</w:t>
      </w:r>
      <w:proofErr w:type="spellEnd"/>
      <w:r w:rsidRPr="00630C9E">
        <w:rPr>
          <w:sz w:val="16"/>
        </w:rPr>
        <w:t xml:space="preserve">, the generation of alternative approaches, and finally the call for tolerance and even eclecticism between these approaches. The other would be to trace the introduction of pragmatism to IR and point to calls from pragmatist IR scholars for an attitude of pluralism. Both of these approaches are useful, but so </w:t>
      </w:r>
      <w:proofErr w:type="gramStart"/>
      <w:r w:rsidRPr="00630C9E">
        <w:rPr>
          <w:sz w:val="16"/>
        </w:rPr>
        <w:t>far</w:t>
      </w:r>
      <w:proofErr w:type="gramEnd"/>
      <w:r w:rsidRPr="00630C9E">
        <w:rPr>
          <w:sz w:val="16"/>
        </w:rPr>
        <w:t xml:space="preserve"> the former has shown clearer promise than the latter. Waltz, Mearsheimer, and Walt are usually considered the hardcore of the neorealist paradigm. Whatever our beliefs concerning Waltz’s intentions or propensity to be misinterpreted, undoubtedly his Theory of International Politics (Waltz 1979) marked a turning point in the academic study of world politics by originating the neorealist research program. Although undergraduates are often taught that neorealism and neoliberalism are competing “isms”, in reality, the two schools of thought were mainly squabbling over slightly varied applications of rationalism and </w:t>
      </w:r>
      <w:proofErr w:type="spellStart"/>
      <w:r w:rsidRPr="00630C9E">
        <w:rPr>
          <w:sz w:val="16"/>
        </w:rPr>
        <w:t>neopositivism</w:t>
      </w:r>
      <w:proofErr w:type="spellEnd"/>
      <w:r w:rsidRPr="00630C9E">
        <w:rPr>
          <w:sz w:val="16"/>
        </w:rPr>
        <w:t xml:space="preserve">, with neither questioning the fundamental principles of the other. Keohane’s points of departure from Waltz and other neorealists were over the variables and phenomena he chose to emphasize (cooperation and international institutions rather than conflict and the nation-state) as opposed to the fundamental logic of anarchy, self-help, or </w:t>
      </w:r>
      <w:proofErr w:type="spellStart"/>
      <w:r w:rsidRPr="00630C9E">
        <w:rPr>
          <w:sz w:val="16"/>
        </w:rPr>
        <w:t>powerbalancing</w:t>
      </w:r>
      <w:proofErr w:type="spellEnd"/>
      <w:r w:rsidRPr="00630C9E">
        <w:rPr>
          <w:sz w:val="16"/>
        </w:rPr>
        <w:t>. Moreover, Keohane adopted, perpetuated, and even refined the neopositivist research methodology used by most of the neorealist school (notably not including Waltz himself) (King, Keohane, and Verba 1994). The discourse of Neorealism and its Critics (Keohane ed. 1986) and especially the exchange between Keohane and Waltz contained therein, dramatically illustrates the overwhelming agreement between the two theorists on the vast majority of important issues. Sil and Katzenstein point out that “what distinguishes neoliberals from realists is not ontology or epistemology so much as the designation of the central problems to be investigated” (2010, 29). With the followers of Waltz and Keohane having established the “neo-neo synthesis” (</w:t>
      </w:r>
      <w:proofErr w:type="spellStart"/>
      <w:r w:rsidRPr="00630C9E">
        <w:rPr>
          <w:sz w:val="16"/>
        </w:rPr>
        <w:t>Waever</w:t>
      </w:r>
      <w:proofErr w:type="spellEnd"/>
      <w:r w:rsidRPr="00630C9E">
        <w:rPr>
          <w:sz w:val="16"/>
        </w:rPr>
        <w:t xml:space="preserve"> 1996) as the closest thing to “normal science” in the discipline, theories became rather strictly interpreted. It seemed that structure could explain all there was to know regarding world politics. Waltz had been particularly keen that within his theory, the characteristics of individual states carried no importance, only their position within the system was of significance. In article and then book length treatment of alliance formation (1985, 1987) Stephen Walt, one of the rising stars of neo-realism attacked an instantiation of this idea, arguing that states select their allies not solely on consideration of capabilities (balance of power) but on considerations of intentions (balance of threat). While remaining firmly within the Realist camp, Walt had spoken loud and clear that ideas, ideology, and the domestic orientation of a state can have a bearing on the outcomes of the international system. Although likely not drawing direct inspiration from Walt’s work, the reintroduction of unit level ideas and domestic intentions to the IR literature paved the way for the emergence of the new school of IR which would provide the first serious challenge to the status quo— Constructivism. Nicholas </w:t>
      </w:r>
      <w:proofErr w:type="spellStart"/>
      <w:r w:rsidRPr="00630C9E">
        <w:rPr>
          <w:sz w:val="16"/>
        </w:rPr>
        <w:t>Onuf’s</w:t>
      </w:r>
      <w:proofErr w:type="spellEnd"/>
      <w:r w:rsidRPr="00630C9E">
        <w:rPr>
          <w:sz w:val="16"/>
        </w:rPr>
        <w:t xml:space="preserve"> 1989 book World of Our Making and Alexander Wendt’s 1992 article “Anarchy is What States Make of It” are two of the founding works of Constructivism. Combining a study of the causal power of ideas, norms, and ideology with a variety of non-positivist methodologies, Constructivism challenged both neorealism and neoliberalism and the rationalist methodologies associated with those schools. Unlike neoliberalism before it, Constructivism presented a fundamental challenge to the status quo of the discipline. Constructivism has multiple variants and which components are essential to the label is a matter of significant debate. A central question has been whether to treat Constructivism as a theoretical tradition about world politics in the manner of Realism or Liberalism, or to treat it as a methodology in the manner of rationalism</w:t>
      </w:r>
      <w:proofErr w:type="gramStart"/>
      <w:r w:rsidRPr="00630C9E">
        <w:rPr>
          <w:sz w:val="16"/>
        </w:rPr>
        <w:t>2 .</w:t>
      </w:r>
      <w:proofErr w:type="gramEnd"/>
      <w:r w:rsidRPr="00630C9E">
        <w:rPr>
          <w:sz w:val="16"/>
        </w:rPr>
        <w:t xml:space="preserve"> Whatever specific conception one took when referring to Constructivism, it soon became clear that Constructivism allied itself with the subject matter and ethos of the broader Liberal-Idealist tradition, while rejecting the specific neopositivist methodological approach associated with the neoliberal school represented foremost by thinkers like Keohane. For example, in a significant study, J. Samuel Barkin (2003, 2010) set out to dissociate Constructivism from the Liberal-Idealist tradition by carving out space for the articulation of a “realist constructivism,” thus bringing together two paradigms “commonly taught as mutually exclusive ways of understanding the subject” (2010). Over time, </w:t>
      </w:r>
      <w:r w:rsidRPr="00630C9E">
        <w:rPr>
          <w:u w:val="single"/>
        </w:rPr>
        <w:t>due to a lack of clarity of language, the term </w:t>
      </w:r>
      <w:r w:rsidRPr="005F51DA">
        <w:rPr>
          <w:u w:val="single"/>
        </w:rPr>
        <w:t>Realism</w:t>
      </w:r>
      <w:r w:rsidRPr="00630C9E">
        <w:rPr>
          <w:u w:val="single"/>
        </w:rPr>
        <w:t>, as used in IR, had become associated with a research methodology that employs both rationalism and materialism</w:t>
      </w:r>
      <w:r w:rsidRPr="00630C9E">
        <w:rPr>
          <w:sz w:val="16"/>
        </w:rPr>
        <w:t>. Pointing to the diversity of the Realist tradition and especially its founding fathers Hans Morgenthau and E.H. Carr, Barkin argues that </w:t>
      </w:r>
      <w:r w:rsidRPr="00630C9E">
        <w:rPr>
          <w:u w:val="single"/>
        </w:rPr>
        <w:t>the more recent </w:t>
      </w:r>
      <w:r w:rsidRPr="005F51DA">
        <w:rPr>
          <w:highlight w:val="cyan"/>
          <w:u w:val="single"/>
        </w:rPr>
        <w:t>association of Realism with rationalism and materialism is</w:t>
      </w:r>
      <w:r w:rsidRPr="00630C9E">
        <w:rPr>
          <w:u w:val="single"/>
        </w:rPr>
        <w:t> entirely historical and </w:t>
      </w:r>
      <w:r w:rsidRPr="005F51DA">
        <w:rPr>
          <w:highlight w:val="cyan"/>
          <w:u w:val="single"/>
        </w:rPr>
        <w:t>contingent</w:t>
      </w:r>
      <w:r w:rsidRPr="00630C9E">
        <w:rPr>
          <w:u w:val="single"/>
        </w:rPr>
        <w:t xml:space="preserve">. </w:t>
      </w:r>
      <w:r w:rsidRPr="005F51DA">
        <w:rPr>
          <w:highlight w:val="cyan"/>
          <w:u w:val="single"/>
        </w:rPr>
        <w:t>Realists subscribe to a variety of method</w:t>
      </w:r>
      <w:r w:rsidRPr="00630C9E">
        <w:rPr>
          <w:u w:val="single"/>
        </w:rPr>
        <w:t>ologie</w:t>
      </w:r>
      <w:r w:rsidRPr="005F51DA">
        <w:rPr>
          <w:highlight w:val="cyan"/>
          <w:u w:val="single"/>
        </w:rPr>
        <w:t>s</w:t>
      </w:r>
      <w:r w:rsidRPr="00630C9E">
        <w:rPr>
          <w:u w:val="single"/>
        </w:rPr>
        <w:t>, a fact that is completely logically </w:t>
      </w:r>
      <w:r w:rsidRPr="005F51DA">
        <w:rPr>
          <w:highlight w:val="cyan"/>
          <w:u w:val="single"/>
        </w:rPr>
        <w:t>independent from their status</w:t>
      </w:r>
      <w:r w:rsidRPr="00630C9E">
        <w:rPr>
          <w:u w:val="single"/>
        </w:rPr>
        <w:t> as Realists</w:t>
      </w:r>
      <w:r w:rsidRPr="00630C9E">
        <w:rPr>
          <w:sz w:val="16"/>
        </w:rPr>
        <w:t>. Instead, Barkin observes, “</w:t>
      </w:r>
      <w:r w:rsidRPr="00630C9E">
        <w:rPr>
          <w:u w:val="single"/>
        </w:rPr>
        <w:t>the common feature of realism—that is, the concept which is to realism as intersubjectivity is to constructivism</w:t>
      </w:r>
      <w:r w:rsidRPr="00630C9E">
        <w:rPr>
          <w:sz w:val="16"/>
        </w:rPr>
        <w:t>—</w:t>
      </w:r>
      <w:r w:rsidRPr="00630C9E">
        <w:rPr>
          <w:u w:val="single"/>
        </w:rPr>
        <w:t>is power</w:t>
      </w:r>
      <w:r w:rsidRPr="00630C9E">
        <w:rPr>
          <w:sz w:val="16"/>
        </w:rPr>
        <w:t>” (2003, 327). </w:t>
      </w:r>
      <w:r w:rsidRPr="005F51DA">
        <w:rPr>
          <w:highlight w:val="cyan"/>
          <w:u w:val="single"/>
        </w:rPr>
        <w:t>Conceiving of Realism in this broad sense</w:t>
      </w:r>
      <w:r w:rsidRPr="00630C9E">
        <w:rPr>
          <w:u w:val="single"/>
        </w:rPr>
        <w:t>, </w:t>
      </w:r>
      <w:r w:rsidRPr="005F51DA">
        <w:rPr>
          <w:highlight w:val="cyan"/>
          <w:u w:val="single"/>
        </w:rPr>
        <w:t>recognizing its</w:t>
      </w:r>
      <w:r w:rsidRPr="00630C9E">
        <w:rPr>
          <w:u w:val="single"/>
        </w:rPr>
        <w:t> historical </w:t>
      </w:r>
      <w:r w:rsidRPr="005F51DA">
        <w:rPr>
          <w:highlight w:val="cyan"/>
          <w:u w:val="single"/>
        </w:rPr>
        <w:t>diversity</w:t>
      </w:r>
      <w:r w:rsidRPr="00630C9E">
        <w:rPr>
          <w:u w:val="single"/>
        </w:rPr>
        <w:t> </w:t>
      </w:r>
      <w:r w:rsidRPr="005F51DA">
        <w:rPr>
          <w:highlight w:val="cyan"/>
          <w:u w:val="single"/>
        </w:rPr>
        <w:t>and refusing to reduce it to the caricature of its</w:t>
      </w:r>
      <w:r w:rsidRPr="00630C9E">
        <w:rPr>
          <w:u w:val="single"/>
        </w:rPr>
        <w:t> most </w:t>
      </w:r>
      <w:r w:rsidRPr="005F51DA">
        <w:rPr>
          <w:highlight w:val="cyan"/>
          <w:u w:val="single"/>
        </w:rPr>
        <w:t>structural</w:t>
      </w:r>
      <w:r w:rsidRPr="00630C9E">
        <w:rPr>
          <w:u w:val="single"/>
        </w:rPr>
        <w:t>, </w:t>
      </w:r>
      <w:r w:rsidRPr="005F51DA">
        <w:rPr>
          <w:highlight w:val="cyan"/>
          <w:u w:val="single"/>
        </w:rPr>
        <w:t>materialist</w:t>
      </w:r>
      <w:r w:rsidRPr="00630C9E">
        <w:rPr>
          <w:u w:val="single"/>
        </w:rPr>
        <w:t xml:space="preserve">, </w:t>
      </w:r>
      <w:r w:rsidRPr="005F51DA">
        <w:rPr>
          <w:highlight w:val="cyan"/>
          <w:u w:val="single"/>
        </w:rPr>
        <w:t>and positivist</w:t>
      </w:r>
      <w:r w:rsidRPr="00630C9E">
        <w:rPr>
          <w:u w:val="single"/>
        </w:rPr>
        <w:t xml:space="preserve"> rendition, Barkin is able to demonstrate how Realism and Constructivism are potentially compatible</w:t>
      </w:r>
      <w:r w:rsidRPr="00630C9E">
        <w:rPr>
          <w:sz w:val="16"/>
        </w:rPr>
        <w:t>. It is important not to mistake Barkin for arguing that all forms of Realism are compatible with all forms of Constructivism or that it is a mistake to use Constructivism in a liberal-idealist research program. His point is that there is an overlap between Realism and Constructivism previously ignored that deserves recognition. Barkin’s 2010 book makes it even clearer that there is value in Realism that is not Constructivist and in Constructivism that is not Realist, but that their overlap merits exploration. In similar fashion to Barkin’s willingness to examine and acknowledge the diversity within the Realist tradition and to demonstrate its compatibility with Constructivism, over the years important steps have been made towards pluralism and eclecticism. </w:t>
      </w:r>
      <w:r w:rsidRPr="00A668D3">
        <w:rPr>
          <w:rStyle w:val="Emphasis"/>
          <w:highlight w:val="cyan"/>
        </w:rPr>
        <w:t>These steps</w:t>
      </w:r>
      <w:r w:rsidRPr="00A668D3">
        <w:rPr>
          <w:rStyle w:val="Emphasis"/>
        </w:rPr>
        <w:t> serve to </w:t>
      </w:r>
      <w:r w:rsidRPr="00A668D3">
        <w:rPr>
          <w:rStyle w:val="Emphasis"/>
          <w:highlight w:val="cyan"/>
        </w:rPr>
        <w:t>call into question</w:t>
      </w:r>
      <w:r w:rsidRPr="00A668D3">
        <w:rPr>
          <w:rStyle w:val="Emphasis"/>
        </w:rPr>
        <w:t xml:space="preserve"> </w:t>
      </w:r>
      <w:r w:rsidRPr="00A668D3">
        <w:rPr>
          <w:rStyle w:val="Emphasis"/>
          <w:highlight w:val="cyan"/>
        </w:rPr>
        <w:t>the siege mentality of</w:t>
      </w:r>
      <w:r w:rsidRPr="00A668D3">
        <w:rPr>
          <w:rStyle w:val="Emphasis"/>
        </w:rPr>
        <w:t> the </w:t>
      </w:r>
      <w:r w:rsidRPr="00A668D3">
        <w:rPr>
          <w:rStyle w:val="Emphasis"/>
          <w:highlight w:val="cyan"/>
        </w:rPr>
        <w:t>IR “isms,”</w:t>
      </w:r>
      <w:r w:rsidRPr="00A668D3">
        <w:rPr>
          <w:rStyle w:val="Emphasis"/>
        </w:rPr>
        <w:t> </w:t>
      </w:r>
      <w:r w:rsidRPr="00A668D3">
        <w:rPr>
          <w:rStyle w:val="Emphasis"/>
          <w:highlight w:val="cyan"/>
        </w:rPr>
        <w:t>stressing</w:t>
      </w:r>
      <w:r w:rsidRPr="00A668D3">
        <w:rPr>
          <w:rStyle w:val="Emphasis"/>
        </w:rPr>
        <w:t> the point </w:t>
      </w:r>
      <w:r w:rsidRPr="00A668D3">
        <w:rPr>
          <w:rStyle w:val="Emphasis"/>
          <w:highlight w:val="cyan"/>
        </w:rPr>
        <w:t>that common ground might be found in unexpected places</w:t>
      </w:r>
      <w:r w:rsidRPr="00630C9E">
        <w:rPr>
          <w:sz w:val="16"/>
        </w:rPr>
        <w:t>. Barkin’s (2003) article spurred vigorous debate within the literature on IR theory, eventually leading a major journal of the International Studies Association to publish a “forum” (June 2004) dedicated to the topic with the title Bridging the Gap: Towards a Realist-Constructivist Dialogue</w:t>
      </w:r>
      <w:proofErr w:type="gramStart"/>
      <w:r w:rsidRPr="00630C9E">
        <w:rPr>
          <w:sz w:val="16"/>
        </w:rPr>
        <w:t>3 .</w:t>
      </w:r>
      <w:proofErr w:type="gramEnd"/>
      <w:r w:rsidRPr="00630C9E">
        <w:rPr>
          <w:sz w:val="16"/>
        </w:rPr>
        <w:t xml:space="preserve"> In one contribution to the forum, Patrick Jackson and Daniel Nexon accept Barkin’s arguments for the importance of developing a “realist-constructivism,” but remain critical of his specific formulation. Jackson and Nexon argue that Constructivism is a theory of how politics works, rather than a research methodology. They then go on to suggest that a true realist-Constructivism must recognize the inability to transcend power by accepting a postmodern interpretation of that concept. This leads them to an </w:t>
      </w:r>
      <w:proofErr w:type="gramStart"/>
      <w:r w:rsidRPr="00630C9E">
        <w:rPr>
          <w:sz w:val="16"/>
        </w:rPr>
        <w:t>ideal approaches</w:t>
      </w:r>
      <w:proofErr w:type="gramEnd"/>
      <w:r w:rsidRPr="00630C9E">
        <w:rPr>
          <w:sz w:val="16"/>
        </w:rPr>
        <w:t xml:space="preserve"> to the field (Jackson and Nexon 2004).</w:t>
      </w:r>
    </w:p>
    <w:p w14:paraId="22906824" w14:textId="77777777" w:rsidR="00E10BD1" w:rsidRPr="00D12902" w:rsidRDefault="00E10BD1" w:rsidP="00E10BD1">
      <w:pPr>
        <w:spacing w:line="235" w:lineRule="atLeast"/>
        <w:rPr>
          <w:sz w:val="16"/>
        </w:rPr>
      </w:pPr>
      <w:r w:rsidRPr="00630C9E">
        <w:rPr>
          <w:sz w:val="16"/>
        </w:rPr>
        <w:t>Reformulated here as a Venn diagram, Jackson and Nexon’s view of Constructivism allows a space of overlap with both Realism and Liberalism. In return, this accounts for the formulation of both Realist-Constructivism and Liberal-Constructivism. The issue with Jackson and Nexon’s formulation is that it ignores important areas of overlap between Realism and Liberalism by treating these are conversant, yet entirely discrete entities. Simply put, there seems to be no reason for the absence of a Realist Liberalism or Liberal-Realism from Jackson and Nexon’s typology, especially when one thinks of Constructivism as a theory, rather than a research methodology. The Realist-Constructivist dialogue, initiated by Barkin and continued in the forum, provided fertile ground for a further investigation of the relationships between IR’s so-called “paradigms.” </w:t>
      </w:r>
      <w:r w:rsidRPr="00EA4CD5">
        <w:rPr>
          <w:highlight w:val="cyan"/>
          <w:u w:val="single"/>
        </w:rPr>
        <w:t>Seeking to further</w:t>
      </w:r>
      <w:r w:rsidRPr="00630C9E">
        <w:rPr>
          <w:u w:val="single"/>
        </w:rPr>
        <w:t> explore the </w:t>
      </w:r>
      <w:r w:rsidRPr="00EA4CD5">
        <w:rPr>
          <w:highlight w:val="cyan"/>
          <w:u w:val="single"/>
        </w:rPr>
        <w:t>blur</w:t>
      </w:r>
      <w:r w:rsidRPr="00630C9E">
        <w:rPr>
          <w:u w:val="single"/>
        </w:rPr>
        <w:t xml:space="preserve">red </w:t>
      </w:r>
      <w:r w:rsidRPr="00EA4CD5">
        <w:rPr>
          <w:highlight w:val="cyan"/>
          <w:u w:val="single"/>
        </w:rPr>
        <w:t>lines between paradigms</w:t>
      </w:r>
      <w:r w:rsidRPr="00630C9E">
        <w:rPr>
          <w:u w:val="single"/>
        </w:rPr>
        <w:t>, to avoid seemingly unresolvable debates, and to reconnect increasingly arcane IR scholarship</w:t>
      </w:r>
      <w:r w:rsidRPr="00630C9E">
        <w:rPr>
          <w:sz w:val="16"/>
        </w:rPr>
        <w:t xml:space="preserve"> with its practical subject matter, Rudra Sil and Peter Katzenstein have pushed the discussion of theoretical pluralism one step further with their development of the concept of “analytic eclecticism” (2010, 2011). As analytic eclecticism is the object of intensive study in chapter two, it is not given in depth analysis here other than to emphasize the point that analytic eclecticism stands as the logical conclusion of the strain of dialogue first started by Barkin. </w:t>
      </w:r>
      <w:r w:rsidRPr="00EA4CD5">
        <w:rPr>
          <w:highlight w:val="cyan"/>
          <w:u w:val="single"/>
        </w:rPr>
        <w:t>Once</w:t>
      </w:r>
      <w:r w:rsidRPr="00630C9E">
        <w:rPr>
          <w:u w:val="single"/>
        </w:rPr>
        <w:t xml:space="preserve"> the </w:t>
      </w:r>
      <w:r w:rsidRPr="00EA4CD5">
        <w:rPr>
          <w:highlight w:val="cyan"/>
          <w:u w:val="single"/>
        </w:rPr>
        <w:t>divisions</w:t>
      </w:r>
      <w:r w:rsidRPr="00630C9E">
        <w:rPr>
          <w:u w:val="single"/>
        </w:rPr>
        <w:t xml:space="preserve"> between paradigms </w:t>
      </w:r>
      <w:r w:rsidRPr="00EA4CD5">
        <w:rPr>
          <w:highlight w:val="cyan"/>
          <w:u w:val="single"/>
        </w:rPr>
        <w:t>began to be questioned</w:t>
      </w:r>
      <w:r w:rsidRPr="00630C9E">
        <w:rPr>
          <w:u w:val="single"/>
        </w:rPr>
        <w:t xml:space="preserve">, it was only a matter of time before </w:t>
      </w:r>
      <w:r w:rsidRPr="00EA4CD5">
        <w:rPr>
          <w:highlight w:val="cyan"/>
          <w:u w:val="single"/>
        </w:rPr>
        <w:t>all</w:t>
      </w:r>
      <w:r w:rsidRPr="00630C9E">
        <w:rPr>
          <w:u w:val="single"/>
        </w:rPr>
        <w:t xml:space="preserve"> of the </w:t>
      </w:r>
      <w:r w:rsidRPr="00EA4CD5">
        <w:rPr>
          <w:highlight w:val="cyan"/>
          <w:u w:val="single"/>
        </w:rPr>
        <w:t>artificial divisions</w:t>
      </w:r>
      <w:r w:rsidRPr="00630C9E">
        <w:rPr>
          <w:u w:val="single"/>
        </w:rPr>
        <w:t xml:space="preserve"> between these approaches </w:t>
      </w:r>
      <w:r w:rsidRPr="00EA4CD5">
        <w:rPr>
          <w:highlight w:val="cyan"/>
          <w:u w:val="single"/>
        </w:rPr>
        <w:t>were broken down</w:t>
      </w:r>
      <w:r w:rsidRPr="00630C9E">
        <w:rPr>
          <w:u w:val="single"/>
        </w:rPr>
        <w:t xml:space="preserve"> and the assumption that a single work of scholarship be located within a particular paradigm was </w:t>
      </w:r>
      <w:r w:rsidRPr="00EA4CD5">
        <w:rPr>
          <w:highlight w:val="cyan"/>
          <w:u w:val="single"/>
        </w:rPr>
        <w:t>rejected in favor of</w:t>
      </w:r>
      <w:r w:rsidRPr="00630C9E">
        <w:rPr>
          <w:u w:val="single"/>
        </w:rPr>
        <w:t xml:space="preserve"> open-ended problem definitions, </w:t>
      </w:r>
      <w:r w:rsidRPr="00EA4CD5">
        <w:rPr>
          <w:highlight w:val="cyan"/>
          <w:u w:val="single"/>
        </w:rPr>
        <w:t>complex</w:t>
      </w:r>
      <w:r w:rsidRPr="00630C9E">
        <w:rPr>
          <w:u w:val="single"/>
        </w:rPr>
        <w:t xml:space="preserve"> causal </w:t>
      </w:r>
      <w:r w:rsidRPr="00EA4CD5">
        <w:rPr>
          <w:highlight w:val="cyan"/>
          <w:u w:val="single"/>
        </w:rPr>
        <w:t>stories drawing on</w:t>
      </w:r>
      <w:r w:rsidRPr="00630C9E">
        <w:rPr>
          <w:u w:val="single"/>
        </w:rPr>
        <w:t xml:space="preserve"> mechanisms from </w:t>
      </w:r>
      <w:r w:rsidRPr="00EA4CD5">
        <w:rPr>
          <w:highlight w:val="cyan"/>
          <w:u w:val="single"/>
        </w:rPr>
        <w:t>multiple theoretical traditions</w:t>
      </w:r>
      <w:r w:rsidRPr="00630C9E">
        <w:rPr>
          <w:u w:val="single"/>
        </w:rPr>
        <w:t xml:space="preserve">, </w:t>
      </w:r>
      <w:r w:rsidRPr="00EA4CD5">
        <w:rPr>
          <w:highlight w:val="cyan"/>
          <w:u w:val="single"/>
        </w:rPr>
        <w:t>and engagement with</w:t>
      </w:r>
      <w:r w:rsidRPr="00630C9E">
        <w:rPr>
          <w:u w:val="single"/>
        </w:rPr>
        <w:t xml:space="preserve"> practical problems of </w:t>
      </w:r>
      <w:r w:rsidRPr="00EA4CD5">
        <w:rPr>
          <w:highlight w:val="cyan"/>
          <w:u w:val="single"/>
        </w:rPr>
        <w:t>policy makers</w:t>
      </w:r>
      <w:r w:rsidRPr="00630C9E">
        <w:rPr>
          <w:sz w:val="16"/>
        </w:rPr>
        <w:t>. Although approach of Sil and Katzenstein is revolutionary, it treats the theoretical traditions of IR as the only relevant sources of division within the discipline. This assumes that the obstacles presented by ontologies, epistemologies, and methodologies associated with different theories can be reduced to paradigmatic division. Sil and Katzenstein make a compelling case for commensurability between paradigms but do not speak fully as to how scholars operating from within different ontologies, epistemologies, or methodologies might be able to communicate with one another. Moving from a pluralism of theoretical tradition to a pluralism of ontology, epistemology, and methodology is the task undertaken by Patrick Thaddeus Jackson in his The Conduct of Inquiry in International Relations: Philosophy of Science and its Implications for the Study of World Politics. Jackson recognizes and attempts to address that the ultimate greatest obstacle to dialogue in IR comes not from affiliation with a certain theoretical tradition or paradigm, but with regard to philosophical ontology, what Jackson refers to as our “hook-up” with the world. Jackson delineates four distinct “hook-ups” implicit in the works of various strands of IR scholarship, acknowledging that his categories are not an entirely exhaustive descriptively accurate account of all IR scholarship but useful ideal types for framing the discussion. Jackson’s </w:t>
      </w:r>
      <w:r w:rsidRPr="00630C9E">
        <w:rPr>
          <w:u w:val="single"/>
        </w:rPr>
        <w:t>explicit focus on underlying philosophical ontology, rather than theoretical tradition raises new problems for commensurability and eclectic scholarship</w:t>
      </w:r>
      <w:r w:rsidRPr="00630C9E">
        <w:rPr>
          <w:sz w:val="16"/>
        </w:rPr>
        <w:t> and much of the task of chapter three will be to examine how analytic eclecticism can with be in conversation Jackson’s view of </w:t>
      </w:r>
      <w:r w:rsidRPr="00EA4CD5">
        <w:rPr>
          <w:highlight w:val="cyan"/>
          <w:u w:val="single"/>
        </w:rPr>
        <w:t>methodological pluralism</w:t>
      </w:r>
      <w:r w:rsidRPr="00630C9E">
        <w:rPr>
          <w:sz w:val="16"/>
        </w:rPr>
        <w:t> in order to </w:t>
      </w:r>
      <w:r w:rsidRPr="00EA4CD5">
        <w:rPr>
          <w:highlight w:val="cyan"/>
          <w:u w:val="single"/>
        </w:rPr>
        <w:t>broaden our</w:t>
      </w:r>
      <w:r w:rsidRPr="00630C9E">
        <w:rPr>
          <w:u w:val="single"/>
        </w:rPr>
        <w:t xml:space="preserve"> overall </w:t>
      </w:r>
      <w:r w:rsidRPr="00EA4CD5">
        <w:rPr>
          <w:highlight w:val="cyan"/>
          <w:u w:val="single"/>
        </w:rPr>
        <w:t>understanding of</w:t>
      </w:r>
      <w:r w:rsidRPr="00630C9E">
        <w:rPr>
          <w:u w:val="single"/>
        </w:rPr>
        <w:t xml:space="preserve"> pluralism in </w:t>
      </w:r>
      <w:r w:rsidRPr="00EA4CD5">
        <w:rPr>
          <w:highlight w:val="cyan"/>
          <w:u w:val="single"/>
        </w:rPr>
        <w:t>IR</w:t>
      </w:r>
      <w:r w:rsidRPr="00630C9E">
        <w:rPr>
          <w:sz w:val="16"/>
        </w:rPr>
        <w:t>.</w:t>
      </w:r>
    </w:p>
    <w:p w14:paraId="476644EF" w14:textId="77777777" w:rsidR="00E10BD1" w:rsidRPr="007D3FA3" w:rsidRDefault="00E10BD1" w:rsidP="00E10BD1">
      <w:pPr>
        <w:pStyle w:val="Heading3"/>
      </w:pPr>
      <w:r>
        <w:t>Epistemology Focus Bad</w:t>
      </w:r>
    </w:p>
    <w:p w14:paraId="396F6435" w14:textId="77777777" w:rsidR="00E10BD1" w:rsidRDefault="00E10BD1" w:rsidP="00E10BD1">
      <w:pPr>
        <w:pStyle w:val="Heading4"/>
        <w:rPr>
          <w:rStyle w:val="IntenseEmphasis"/>
        </w:rPr>
      </w:pPr>
      <w:r>
        <w:rPr>
          <w:rStyle w:val="IntenseEmphasis"/>
        </w:rPr>
        <w:t xml:space="preserve">Exclusive ideological focus trades off with </w:t>
      </w:r>
      <w:r w:rsidRPr="007D3FA3">
        <w:rPr>
          <w:rStyle w:val="IntenseEmphasis"/>
        </w:rPr>
        <w:t>essential</w:t>
      </w:r>
      <w:r>
        <w:rPr>
          <w:rStyle w:val="IntenseEmphasis"/>
        </w:rPr>
        <w:t xml:space="preserve"> material and policy realities. </w:t>
      </w:r>
    </w:p>
    <w:p w14:paraId="016427DD" w14:textId="77777777" w:rsidR="00E10BD1" w:rsidRPr="007D3FA3" w:rsidRDefault="00E10BD1" w:rsidP="00E10BD1">
      <w:pPr>
        <w:rPr>
          <w:sz w:val="26"/>
          <w:szCs w:val="26"/>
        </w:rPr>
      </w:pPr>
      <w:proofErr w:type="spellStart"/>
      <w:r>
        <w:rPr>
          <w:b/>
          <w:bCs/>
          <w:sz w:val="26"/>
          <w:szCs w:val="26"/>
        </w:rPr>
        <w:t>Deudney</w:t>
      </w:r>
      <w:proofErr w:type="spellEnd"/>
      <w:r>
        <w:rPr>
          <w:b/>
          <w:bCs/>
          <w:sz w:val="26"/>
          <w:szCs w:val="26"/>
        </w:rPr>
        <w:t xml:space="preserve"> 13</w:t>
      </w:r>
      <w:r>
        <w:rPr>
          <w:sz w:val="26"/>
          <w:szCs w:val="26"/>
        </w:rPr>
        <w:t xml:space="preserve"> </w:t>
      </w:r>
      <w:r w:rsidRPr="007D3FA3">
        <w:t xml:space="preserve">[Daniel </w:t>
      </w:r>
      <w:proofErr w:type="spellStart"/>
      <w:r w:rsidRPr="007D3FA3">
        <w:t>Deudney</w:t>
      </w:r>
      <w:proofErr w:type="spellEnd"/>
      <w:r w:rsidRPr="007D3FA3">
        <w:t xml:space="preserve">, associate prof. and director of Undergraduate Studies in Political Science @ John Hopkins University, 2013, “Mixed Ontology, Planetary Geopolitics, and Republic Greenpeace”, </w:t>
      </w:r>
      <w:proofErr w:type="gramStart"/>
      <w:r w:rsidRPr="007D3FA3">
        <w:rPr>
          <w:rFonts w:asciiTheme="minorHAnsi" w:hAnsiTheme="minorHAnsi"/>
        </w:rPr>
        <w:t>http://www.theory-talks.org/2013/11/theory-talk-60_9211.html ;</w:t>
      </w:r>
      <w:proofErr w:type="gramEnd"/>
      <w:r w:rsidRPr="007D3FA3">
        <w:rPr>
          <w:rFonts w:asciiTheme="minorHAnsi" w:hAnsiTheme="minorHAnsi"/>
        </w:rPr>
        <w:t xml:space="preserve"> 7/18 EB]</w:t>
      </w:r>
    </w:p>
    <w:p w14:paraId="7A59FE42" w14:textId="77777777" w:rsidR="00E10BD1" w:rsidRPr="00057D16" w:rsidRDefault="00E10BD1" w:rsidP="00E10BD1">
      <w:pPr>
        <w:rPr>
          <w:sz w:val="16"/>
        </w:rPr>
      </w:pPr>
      <w:r w:rsidRPr="00CC3CFB">
        <w:rPr>
          <w:u w:val="single"/>
        </w:rPr>
        <w:t>In many parts of both European and American IR</w:t>
      </w:r>
      <w:r w:rsidRPr="00057D16">
        <w:rPr>
          <w:sz w:val="16"/>
        </w:rPr>
        <w:t xml:space="preserve"> and related areas, </w:t>
      </w:r>
      <w:r w:rsidRPr="00CC3CFB">
        <w:rPr>
          <w:u w:val="single"/>
        </w:rPr>
        <w:t>Postmodern and constructivist theories have significantly contributed to IR theorists by enhancing our appreciation of ideas, language, and identities in politics</w:t>
      </w:r>
      <w:r w:rsidRPr="00057D16">
        <w:rPr>
          <w:sz w:val="16"/>
        </w:rPr>
        <w:t xml:space="preserve">. As a response to the limits and blindnesses of certain types of </w:t>
      </w:r>
      <w:proofErr w:type="gramStart"/>
      <w:r w:rsidRPr="00057D16">
        <w:rPr>
          <w:sz w:val="16"/>
        </w:rPr>
        <w:t>rationalist</w:t>
      </w:r>
      <w:proofErr w:type="gramEnd"/>
      <w:r w:rsidRPr="00057D16">
        <w:rPr>
          <w:sz w:val="16"/>
        </w:rPr>
        <w:t xml:space="preserve">, structuralist, and functional theories, this renewed interest in the ideational is an important advance. </w:t>
      </w:r>
      <w:r w:rsidRPr="00057D16">
        <w:rPr>
          <w:u w:val="single"/>
        </w:rPr>
        <w:t xml:space="preserve">Unfortunately, both </w:t>
      </w:r>
      <w:r w:rsidRPr="00057D16">
        <w:rPr>
          <w:rStyle w:val="Emphasis"/>
        </w:rPr>
        <w:t>postmodernism and constructivism have been marked by a strong tendency to go too far in their emphasis of the ideational</w:t>
      </w:r>
      <w:r w:rsidRPr="00057D16">
        <w:rPr>
          <w:sz w:val="16"/>
        </w:rPr>
        <w:t>. Postmodernism and constructivism have also helped make theorists much more conscious of the implicit—and often severely limiting—ontological assumptions that underlay, inform, and bound their investigations. This is also a major contribution to the study of world politics in all its aspects.</w:t>
      </w:r>
    </w:p>
    <w:p w14:paraId="697C13ED" w14:textId="77777777" w:rsidR="00E10BD1" w:rsidRPr="00057D16" w:rsidRDefault="00E10BD1" w:rsidP="00E10BD1">
      <w:pPr>
        <w:rPr>
          <w:sz w:val="16"/>
        </w:rPr>
      </w:pPr>
      <w:r w:rsidRPr="00057D16">
        <w:rPr>
          <w:sz w:val="16"/>
        </w:rPr>
        <w:t xml:space="preserve">Unfortunately, </w:t>
      </w:r>
      <w:r w:rsidRPr="00057D16">
        <w:rPr>
          <w:u w:val="single"/>
        </w:rPr>
        <w:t>this turn to ontology has also had intellectually limiting effects by going too far, in the search for a pure or nearly pure social ontology</w:t>
      </w:r>
      <w:r w:rsidRPr="00057D16">
        <w:rPr>
          <w:sz w:val="16"/>
        </w:rPr>
        <w:t xml:space="preserve">. </w:t>
      </w:r>
      <w:r w:rsidRPr="00057D16">
        <w:rPr>
          <w:u w:val="single"/>
        </w:rPr>
        <w:t>With the growth in these two approaches, there has indeed been a decided decline in theorizing about the material</w:t>
      </w:r>
      <w:r w:rsidRPr="00057D16">
        <w:rPr>
          <w:sz w:val="16"/>
        </w:rPr>
        <w:t xml:space="preserve">. But elsewhere in the diverse world of theorizing about IR and the global, theorizing about the material never came anything close to disappearing or being eclipsed. </w:t>
      </w:r>
      <w:r w:rsidRPr="00057D16">
        <w:rPr>
          <w:u w:val="single"/>
        </w:rPr>
        <w:t>For anyone thinking about the relationships between politics and nuclear weapons, space, and the environment, theorizing about the material has remained at the center, and it would be difficult to even conceive of how theorizing about the material could largely disappear</w:t>
      </w:r>
      <w:r w:rsidRPr="00057D16">
        <w:rPr>
          <w:sz w:val="16"/>
        </w:rPr>
        <w:t>. The recent ‘re-discovery of the material’ associated with various self-styled ‘new materialists’ is a welcome, if belated, re-discovery for postmodernists and constructivists. For most of the rest of us, the material had never been largely dropped out.</w:t>
      </w:r>
    </w:p>
    <w:p w14:paraId="58154A55" w14:textId="77777777" w:rsidR="00E10BD1" w:rsidRPr="00057D16" w:rsidRDefault="00E10BD1" w:rsidP="00E10BD1">
      <w:pPr>
        <w:rPr>
          <w:sz w:val="16"/>
        </w:rPr>
      </w:pPr>
      <w:r w:rsidRPr="00057D16">
        <w:rPr>
          <w:sz w:val="16"/>
        </w:rPr>
        <w:t xml:space="preserve">A very visible example of the ways in which the decline in appropriate attention to the material, an excessive turn to the ideational, and the quest for a nearly pure social ontology, can lead theorizing astray is the core argument in Alexander Wendt’s main book, Social Theory of International Politics, one of the widely recognized landmarks of constructivist IR theory. The first part of the book advances a very carefully wrought and sophisticated argument for a nearly pure ideational social ontology. The material is explicitly displaced into a residue or rump of unimportance. But then, to the reader’s surprise, the material, in the form of ‘common fate’ produced by nuclear weapons, and climate change, reappears and is deployed to play a really crucial role in understanding contemporary change in world politics. </w:t>
      </w:r>
    </w:p>
    <w:p w14:paraId="43D1738C" w14:textId="77777777" w:rsidR="00E10BD1" w:rsidRPr="00057D16" w:rsidRDefault="00E10BD1" w:rsidP="00E10BD1">
      <w:pPr>
        <w:rPr>
          <w:sz w:val="16"/>
        </w:rPr>
      </w:pPr>
      <w:r w:rsidRPr="00057D16">
        <w:rPr>
          <w:rStyle w:val="Emphasis"/>
        </w:rPr>
        <w:t>My solution is to employ a mixed ontology</w:t>
      </w:r>
      <w:r w:rsidRPr="00057D16">
        <w:rPr>
          <w:sz w:val="16"/>
        </w:rPr>
        <w:t xml:space="preserve">. By this I mean that </w:t>
      </w:r>
      <w:r w:rsidRPr="00057D16">
        <w:rPr>
          <w:u w:val="single"/>
        </w:rPr>
        <w:t>I think several ontologically incommensurate and very different realities are inescapable parts the human world. These ‘</w:t>
      </w:r>
      <w:proofErr w:type="spellStart"/>
      <w:r w:rsidRPr="00057D16">
        <w:rPr>
          <w:u w:val="single"/>
        </w:rPr>
        <w:t>unlikes</w:t>
      </w:r>
      <w:proofErr w:type="spellEnd"/>
      <w:r w:rsidRPr="00057D16">
        <w:rPr>
          <w:u w:val="single"/>
        </w:rPr>
        <w:t>’ are inescapable parts of any argument, and must somehow be combined. There are a vast number of ways in which they can be combined, and on close examination, virtually all arguments in the social sciences are actually employing some version of a mixed ontology, however implicitly and under-acknowledged</w:t>
      </w:r>
      <w:r w:rsidRPr="00057D16">
        <w:rPr>
          <w:sz w:val="16"/>
        </w:rPr>
        <w:t xml:space="preserve">. </w:t>
      </w:r>
    </w:p>
    <w:p w14:paraId="554AA570" w14:textId="77777777" w:rsidR="00E10BD1" w:rsidRPr="00057D16" w:rsidRDefault="00E10BD1" w:rsidP="00E10BD1">
      <w:pPr>
        <w:rPr>
          <w:sz w:val="16"/>
        </w:rPr>
      </w:pPr>
      <w:r w:rsidRPr="00057D16">
        <w:rPr>
          <w:sz w:val="16"/>
        </w:rPr>
        <w:t xml:space="preserve">But not all combinations are equally useful in addressing all questions. </w:t>
      </w:r>
      <w:r w:rsidRPr="00057D16">
        <w:rPr>
          <w:u w:val="single"/>
        </w:rPr>
        <w:t>In my version of mixed ontology</w:t>
      </w:r>
      <w:r w:rsidRPr="00057D16">
        <w:rPr>
          <w:sz w:val="16"/>
        </w:rPr>
        <w:t>—which I call ‘practical naturalism’—</w:t>
      </w:r>
      <w:r w:rsidRPr="00057D16">
        <w:rPr>
          <w:u w:val="single"/>
        </w:rPr>
        <w:t>human social agency is understood to be occurring ‘between two natures’: on the one hand the largely fixed nature of humans, and on the other the changing nature composed of the material world, a shifting amalgam of actual non-human material nature of geography and ecology, along with human artifacts and infrastructures</w:t>
      </w:r>
      <w:r w:rsidRPr="00057D16">
        <w:rPr>
          <w:sz w:val="16"/>
        </w:rPr>
        <w:t xml:space="preserve">. Within this frame, </w:t>
      </w:r>
      <w:r w:rsidRPr="00057D16">
        <w:rPr>
          <w:u w:val="single"/>
        </w:rPr>
        <w:t>I posit as rooted in human biological nature, a set of ‘natural needs,’ most notably for security-from-violence and habitat services. Then I pose questions of</w:t>
      </w:r>
      <w:r w:rsidRPr="00057D16">
        <w:rPr>
          <w:sz w:val="16"/>
        </w:rPr>
        <w:t xml:space="preserve"> functionality, by which I mean: </w:t>
      </w:r>
      <w:r w:rsidRPr="00057D16">
        <w:rPr>
          <w:u w:val="single"/>
        </w:rPr>
        <w:t>which combinations of material practices, political structures, ideas and identities are needed to achieve these ends in different material contexts</w:t>
      </w:r>
      <w:r w:rsidRPr="00057D16">
        <w:rPr>
          <w:sz w:val="16"/>
        </w:rPr>
        <w:t xml:space="preserve">? Answering this question requires the formulation of various ‘historical materialist’ propositions, which in turn entails the systematic formulation of typologies and variation in both the practices, structures and ideas, and in material contexts. </w:t>
      </w:r>
      <w:r w:rsidRPr="00057D16">
        <w:rPr>
          <w:rStyle w:val="Emphasis"/>
        </w:rPr>
        <w:t>These arguments are not centered on explaining what has or what will happen</w:t>
      </w:r>
      <w:r w:rsidRPr="00057D16">
        <w:rPr>
          <w:u w:val="single"/>
        </w:rPr>
        <w:t xml:space="preserve">. </w:t>
      </w:r>
      <w:proofErr w:type="gramStart"/>
      <w:r w:rsidRPr="00057D16">
        <w:rPr>
          <w:u w:val="single"/>
        </w:rPr>
        <w:t>Instead</w:t>
      </w:r>
      <w:proofErr w:type="gramEnd"/>
      <w:r w:rsidRPr="00057D16">
        <w:rPr>
          <w:u w:val="single"/>
        </w:rPr>
        <w:t xml:space="preserve"> they are practical in the sense that </w:t>
      </w:r>
      <w:r w:rsidRPr="00057D16">
        <w:rPr>
          <w:rStyle w:val="Emphasis"/>
        </w:rPr>
        <w:t>they are attempting to answer the question of ‘what is to be done’</w:t>
      </w:r>
      <w:r w:rsidRPr="00057D16">
        <w:rPr>
          <w:u w:val="single"/>
        </w:rPr>
        <w:t xml:space="preserve"> given the fixed ends and given changing material contexts</w:t>
      </w:r>
      <w:r w:rsidRPr="00057D16">
        <w:rPr>
          <w:sz w:val="16"/>
        </w:rPr>
        <w:t xml:space="preserve">. I think this is what advocates of arms control and environmental sustainability are actually doing when they claim that one set of material practices and their attendant political structures, </w:t>
      </w:r>
      <w:r w:rsidRPr="00057D16">
        <w:rPr>
          <w:u w:val="single"/>
        </w:rPr>
        <w:t>identities and ideas must be replaced with another if basic human needs are to going to continue to be meet in the contemporary planetary material situation created by the globalization of machine civilization on earth</w:t>
      </w:r>
      <w:r w:rsidRPr="00057D16">
        <w:rPr>
          <w:sz w:val="16"/>
        </w:rPr>
        <w:t xml:space="preserve">.  </w:t>
      </w:r>
    </w:p>
    <w:p w14:paraId="2BB9A2E3" w14:textId="77777777" w:rsidR="00E10BD1" w:rsidRPr="00057D16" w:rsidRDefault="00E10BD1" w:rsidP="00E10BD1">
      <w:pPr>
        <w:rPr>
          <w:sz w:val="16"/>
        </w:rPr>
      </w:pPr>
      <w:r w:rsidRPr="00057D16">
        <w:rPr>
          <w:sz w:val="16"/>
        </w:rPr>
        <w:t xml:space="preserve">Since this set of arguments is framed within a mixed ontology, </w:t>
      </w:r>
      <w:r w:rsidRPr="00057D16">
        <w:rPr>
          <w:u w:val="single"/>
        </w:rPr>
        <w:t>ideas and identities are a vital part of the research agenda</w:t>
      </w:r>
      <w:r w:rsidRPr="00057D16">
        <w:rPr>
          <w:sz w:val="16"/>
        </w:rPr>
        <w:t xml:space="preserve">. Much of the energy of postmodern and many varieties of critical theory have focused on ‘deconstructing’ various identities and ideas. This critical activity has produced and continues to produce many insights of theorizing about politics. But I think </w:t>
      </w:r>
      <w:r w:rsidRPr="00057D16">
        <w:rPr>
          <w:u w:val="single"/>
        </w:rPr>
        <w:t>there is an un-tapped potential for theorists who are interested in ideas and identities, and who want their work to make a positive contribution to practical problem-solving in the contemporary planetary human situation in what might be termed a ‘constructive constructivism’. This concerns a large practical theory agenda</w:t>
      </w:r>
      <w:r w:rsidRPr="00057D16">
        <w:rPr>
          <w:sz w:val="16"/>
        </w:rPr>
        <w:t>—</w:t>
      </w:r>
      <w:r w:rsidRPr="00057D16">
        <w:rPr>
          <w:u w:val="single"/>
        </w:rPr>
        <w:t>and an urgent one at that, given the rapid increase in planetary problems</w:t>
      </w:r>
      <w:r w:rsidRPr="00057D16">
        <w:rPr>
          <w:sz w:val="16"/>
        </w:rPr>
        <w:t>—</w:t>
      </w:r>
      <w:r w:rsidRPr="00057D16">
        <w:rPr>
          <w:u w:val="single"/>
        </w:rPr>
        <w:t>revolving around the task of figuring out which ideas and identities are appropriate for the planetary world, and in figuring out how they can be rapidly disseminated</w:t>
      </w:r>
      <w:r w:rsidRPr="00057D16">
        <w:rPr>
          <w:sz w:val="16"/>
        </w:rPr>
        <w:t xml:space="preserve">. </w:t>
      </w:r>
    </w:p>
    <w:p w14:paraId="0BAAB935" w14:textId="77777777" w:rsidR="00E10BD1" w:rsidRDefault="00E10BD1" w:rsidP="00E10BD1">
      <w:pPr>
        <w:pStyle w:val="Heading3"/>
      </w:pPr>
      <w:r>
        <w:t>Reps Don’t Shape Reality</w:t>
      </w:r>
    </w:p>
    <w:p w14:paraId="2F8FD875" w14:textId="77777777" w:rsidR="00E10BD1" w:rsidRDefault="00E10BD1" w:rsidP="00E10BD1">
      <w:pPr>
        <w:pStyle w:val="Heading4"/>
      </w:pPr>
      <w:r>
        <w:rPr>
          <w:u w:val="single"/>
        </w:rPr>
        <w:t>Neuroscience</w:t>
      </w:r>
      <w:r>
        <w:t xml:space="preserve"> proves that constructivism is </w:t>
      </w:r>
      <w:r>
        <w:rPr>
          <w:u w:val="single"/>
        </w:rPr>
        <w:t>wrong</w:t>
      </w:r>
      <w:r>
        <w:t xml:space="preserve"> – the world is defined through our </w:t>
      </w:r>
      <w:r>
        <w:rPr>
          <w:u w:val="single"/>
        </w:rPr>
        <w:t>experiences</w:t>
      </w:r>
      <w:r>
        <w:t xml:space="preserve"> not our representations. </w:t>
      </w:r>
    </w:p>
    <w:p w14:paraId="3C6FCECE" w14:textId="77777777" w:rsidR="00E10BD1" w:rsidRPr="00FA6D62" w:rsidRDefault="00E10BD1" w:rsidP="00E10BD1">
      <w:pPr>
        <w:rPr>
          <w:sz w:val="26"/>
          <w:szCs w:val="26"/>
        </w:rPr>
      </w:pPr>
      <w:proofErr w:type="spellStart"/>
      <w:r>
        <w:rPr>
          <w:b/>
          <w:bCs/>
          <w:sz w:val="26"/>
          <w:szCs w:val="26"/>
        </w:rPr>
        <w:t>Ringmar</w:t>
      </w:r>
      <w:proofErr w:type="spellEnd"/>
      <w:r>
        <w:rPr>
          <w:b/>
          <w:bCs/>
          <w:sz w:val="26"/>
          <w:szCs w:val="26"/>
        </w:rPr>
        <w:t xml:space="preserve"> 16</w:t>
      </w:r>
      <w:r>
        <w:rPr>
          <w:sz w:val="26"/>
          <w:szCs w:val="26"/>
        </w:rPr>
        <w:t xml:space="preserve"> </w:t>
      </w:r>
      <w:r w:rsidRPr="00FA6D62">
        <w:t xml:space="preserve">[Erik </w:t>
      </w:r>
      <w:proofErr w:type="spellStart"/>
      <w:r w:rsidRPr="00FA6D62">
        <w:t>Ringmar</w:t>
      </w:r>
      <w:proofErr w:type="spellEnd"/>
      <w:r w:rsidRPr="00FA6D62">
        <w:t>, Department of Political Science, Lund University, Sweden, “How the world stage makes its subjects: an embodied critique of constructivist IR theory”, doi:10.1057/jird.2015.</w:t>
      </w:r>
      <w:proofErr w:type="gramStart"/>
      <w:r w:rsidRPr="00FA6D62">
        <w:t>33 ;</w:t>
      </w:r>
      <w:proofErr w:type="gramEnd"/>
      <w:r w:rsidRPr="00FA6D62">
        <w:t xml:space="preserve"> 7/21 EB]</w:t>
      </w:r>
    </w:p>
    <w:p w14:paraId="285D878F" w14:textId="77777777" w:rsidR="00E10BD1" w:rsidRPr="00057D16" w:rsidRDefault="00E10BD1" w:rsidP="00E10BD1">
      <w:pPr>
        <w:rPr>
          <w:sz w:val="16"/>
        </w:rPr>
      </w:pPr>
      <w:r w:rsidRPr="00CC3CFB">
        <w:rPr>
          <w:u w:val="single"/>
        </w:rPr>
        <w:t>In order to take us from neurophysiology to questions of international relations, let us next consider the question of meaning</w:t>
      </w:r>
      <w:r w:rsidRPr="00057D16">
        <w:rPr>
          <w:sz w:val="16"/>
        </w:rPr>
        <w:t xml:space="preserve">. </w:t>
      </w:r>
      <w:r w:rsidRPr="00CC3CFB">
        <w:rPr>
          <w:u w:val="single"/>
        </w:rPr>
        <w:t>Meaning is a topic that cognitive theorists have discussed at great length and their conclusions are quite different from those that constructivists have reached</w:t>
      </w:r>
      <w:r w:rsidRPr="00057D16">
        <w:rPr>
          <w:sz w:val="16"/>
        </w:rPr>
        <w:t xml:space="preserve">. Consider, for example, how imagination works. To imagine something is to conjure something up in our minds that is not physically present to our senses. We do this all the time of course, yet imagination is a remarkable process that operates with the help of what cognitive theorists Gilles </w:t>
      </w:r>
      <w:proofErr w:type="spellStart"/>
      <w:r w:rsidRPr="00057D16">
        <w:rPr>
          <w:sz w:val="16"/>
        </w:rPr>
        <w:t>Fauconnier</w:t>
      </w:r>
      <w:proofErr w:type="spellEnd"/>
      <w:r w:rsidRPr="00057D16">
        <w:rPr>
          <w:sz w:val="16"/>
        </w:rPr>
        <w:t xml:space="preserve"> and Mark Turner refer to as ‘conceptual blends’ (</w:t>
      </w:r>
      <w:proofErr w:type="spellStart"/>
      <w:r w:rsidRPr="00057D16">
        <w:rPr>
          <w:sz w:val="16"/>
        </w:rPr>
        <w:t>Fauconnier</w:t>
      </w:r>
      <w:proofErr w:type="spellEnd"/>
      <w:r w:rsidRPr="00057D16">
        <w:rPr>
          <w:sz w:val="16"/>
        </w:rPr>
        <w:t xml:space="preserve"> and Turner 2003: 39–67, 1996; cf. Blair 2009: 92–103). In a conceptual blend, the </w:t>
      </w:r>
      <w:r w:rsidRPr="00CC3CFB">
        <w:rPr>
          <w:u w:val="single"/>
        </w:rPr>
        <w:t>meanings constructed in two or more input-spaces are projected onto an additional, third space, where new meanings arise that were not originally present in the inputs</w:t>
      </w:r>
      <w:r w:rsidRPr="00057D16">
        <w:rPr>
          <w:sz w:val="16"/>
        </w:rPr>
        <w:t xml:space="preserve">. </w:t>
      </w:r>
      <w:r w:rsidRPr="00CC3CFB">
        <w:rPr>
          <w:u w:val="single"/>
        </w:rPr>
        <w:t xml:space="preserve">The blended space </w:t>
      </w:r>
      <w:proofErr w:type="gramStart"/>
      <w:r w:rsidRPr="00CC3CFB">
        <w:rPr>
          <w:u w:val="single"/>
        </w:rPr>
        <w:t>exist</w:t>
      </w:r>
      <w:proofErr w:type="gramEnd"/>
      <w:r w:rsidRPr="00CC3CFB">
        <w:rPr>
          <w:u w:val="single"/>
        </w:rPr>
        <w:t xml:space="preserve"> in a subjunctive mode, as it were; it points to the existence of a possible world that is </w:t>
      </w:r>
      <w:proofErr w:type="spellStart"/>
      <w:r w:rsidRPr="00CC3CFB">
        <w:rPr>
          <w:u w:val="single"/>
        </w:rPr>
        <w:t>organised</w:t>
      </w:r>
      <w:proofErr w:type="spellEnd"/>
      <w:r w:rsidRPr="00CC3CFB">
        <w:rPr>
          <w:u w:val="single"/>
        </w:rPr>
        <w:t xml:space="preserve"> according to the combined logics of other, real or possible worlds. Conceptual blends are ‘as if’ simulations that we run in our minds, and the ability to run various scenarios ‘in the blend’ means that we can avoid going through time-consuming, or dangerous, processes of trial and error</w:t>
      </w:r>
      <w:r w:rsidRPr="00057D16">
        <w:rPr>
          <w:sz w:val="16"/>
        </w:rPr>
        <w:t xml:space="preserve"> (</w:t>
      </w:r>
      <w:proofErr w:type="spellStart"/>
      <w:r w:rsidRPr="00057D16">
        <w:rPr>
          <w:sz w:val="16"/>
        </w:rPr>
        <w:t>Fauconnier</w:t>
      </w:r>
      <w:proofErr w:type="spellEnd"/>
      <w:r w:rsidRPr="00057D16">
        <w:rPr>
          <w:sz w:val="16"/>
        </w:rPr>
        <w:t xml:space="preserve"> and Turner 2003: 217). It is easy to see why animals that know how to engage in such simulations have been </w:t>
      </w:r>
      <w:proofErr w:type="spellStart"/>
      <w:r w:rsidRPr="00057D16">
        <w:rPr>
          <w:sz w:val="16"/>
        </w:rPr>
        <w:t>favoured</w:t>
      </w:r>
      <w:proofErr w:type="spellEnd"/>
      <w:r w:rsidRPr="00057D16">
        <w:rPr>
          <w:sz w:val="16"/>
        </w:rPr>
        <w:t xml:space="preserve"> by evolution. Take ‘the case of the missing chair’ (</w:t>
      </w:r>
      <w:proofErr w:type="spellStart"/>
      <w:r w:rsidRPr="00057D16">
        <w:rPr>
          <w:sz w:val="16"/>
        </w:rPr>
        <w:t>Fauconnier</w:t>
      </w:r>
      <w:proofErr w:type="spellEnd"/>
      <w:r w:rsidRPr="00057D16">
        <w:rPr>
          <w:sz w:val="16"/>
        </w:rPr>
        <w:t xml:space="preserve"> and Turner 1998: 146–49; cf. Cook 2006: 85–86). Curiously, but also self-evidently, there can be no nothing in the world since there is at least one of everything. For that reason, all absences are conceived of in a subjunctive mood. This is the case, for example, with missing chairs: the missing chair is a thing in the blend that, viewed from the outside, is a </w:t>
      </w:r>
      <w:proofErr w:type="spellStart"/>
      <w:r w:rsidRPr="00057D16">
        <w:rPr>
          <w:sz w:val="16"/>
        </w:rPr>
        <w:t>nonthing</w:t>
      </w:r>
      <w:proofErr w:type="spellEnd"/>
      <w:r w:rsidRPr="00057D16">
        <w:rPr>
          <w:sz w:val="16"/>
        </w:rPr>
        <w:t>. It can be pointed to and takes up physical space. It inherits its physical characteristics of being a gap from the ‘actual’ input, in which there is not a chair in the corresponding position. (</w:t>
      </w:r>
      <w:proofErr w:type="spellStart"/>
      <w:r w:rsidRPr="00057D16">
        <w:rPr>
          <w:sz w:val="16"/>
        </w:rPr>
        <w:t>Fauconnier</w:t>
      </w:r>
      <w:proofErr w:type="spellEnd"/>
      <w:r w:rsidRPr="00057D16">
        <w:rPr>
          <w:sz w:val="16"/>
        </w:rPr>
        <w:t xml:space="preserve"> and Turner 2003: 241) This is precisely the reason why many cultures, including the classical Greek and Roman, operated with number systems that did not include a zero. The zero was eventually invented in India as one input space — the world of numbers — came to be blended with another input space — the subjunctive world of absences. Strictly speaking, the number zero exists only in this blended conceptual space. This is also, let us suggest, how we imagine ourselves. </w:t>
      </w:r>
      <w:r w:rsidRPr="00CC3CFB">
        <w:rPr>
          <w:u w:val="single"/>
        </w:rPr>
        <w:t>There is clearly no point in looking for ourselves ‘inside ourselves’ since this only begs the questions of what we are looking for and where we are to look</w:t>
      </w:r>
      <w:r w:rsidRPr="00057D16">
        <w:rPr>
          <w:sz w:val="16"/>
        </w:rPr>
        <w:t xml:space="preserve"> (Zahavi 2008: 99–146). </w:t>
      </w:r>
      <w:r w:rsidRPr="00CC3CFB">
        <w:rPr>
          <w:u w:val="single"/>
        </w:rPr>
        <w:t>Neither will we find ourselves inside our brains</w:t>
      </w:r>
      <w:r w:rsidRPr="00057D16">
        <w:rPr>
          <w:sz w:val="16"/>
        </w:rPr>
        <w:t xml:space="preserve"> — the ‘seat of the soul’ is not, </w:t>
      </w:r>
      <w:r w:rsidRPr="00CC3CFB">
        <w:rPr>
          <w:u w:val="single"/>
        </w:rPr>
        <w:t xml:space="preserve">as Descartes once believed, located in the pineal gland. Instead, </w:t>
      </w:r>
      <w:r w:rsidRPr="00CC3CFB">
        <w:rPr>
          <w:rStyle w:val="Emphasis"/>
        </w:rPr>
        <w:t>we exist only in the conceptual blends in which various input spaces come to be combined</w:t>
      </w:r>
      <w:r w:rsidRPr="00057D16">
        <w:rPr>
          <w:sz w:val="16"/>
        </w:rPr>
        <w:t xml:space="preserve">. </w:t>
      </w:r>
      <w:r w:rsidRPr="00057D16">
        <w:rPr>
          <w:u w:val="single"/>
        </w:rPr>
        <w:t>We are imaginary, a useful assumption conceived of in a subjunctive mode, and as such we are no different from everything else that human beings make up</w:t>
      </w:r>
      <w:r w:rsidRPr="00057D16">
        <w:rPr>
          <w:sz w:val="16"/>
        </w:rPr>
        <w:t xml:space="preserve">. If this is worrying to us, we should remember that we are both as real and as imaginary as the number zero, or as a missing chair.10 Which images we apply to ourselves depends ultimately on how our bodies interact with the world. </w:t>
      </w:r>
      <w:r w:rsidRPr="00057D16">
        <w:rPr>
          <w:rStyle w:val="Emphasis"/>
        </w:rPr>
        <w:t>As cognitive theorists explain, meaning is a far broader and much richer notion than constructivists acknowledge</w:t>
      </w:r>
      <w:r w:rsidRPr="00057D16">
        <w:rPr>
          <w:sz w:val="16"/>
        </w:rPr>
        <w:t xml:space="preserve">. </w:t>
      </w:r>
      <w:r w:rsidRPr="00057D16">
        <w:rPr>
          <w:rStyle w:val="Emphasis"/>
        </w:rPr>
        <w:t xml:space="preserve">The world is made meaningful not as a result of explicit interpretations but through our direct bodily experiences of it; meaning is something felt, something perceived, the qualia through which we experience life </w:t>
      </w:r>
      <w:r w:rsidRPr="00057D16">
        <w:rPr>
          <w:sz w:val="16"/>
        </w:rPr>
        <w:t xml:space="preserve">(Johnson 2008: 25). ‘An embodied view of meaning’, Mark Johnson argues, looks for the origins and structures of meaning in the organic activities of embodied creatures in interaction with their changing environments. It sees meaning and all our higher functioning as growing out of and shaped by our abilities to perceive things, manipulate things, move our bodies in space, and evaluate our situation. (ibid.: 11) </w:t>
      </w:r>
      <w:r w:rsidRPr="00057D16">
        <w:rPr>
          <w:u w:val="single"/>
        </w:rPr>
        <w:t>The world is, consequently, just as meaningful, albeit in a different fashion, to animals</w:t>
      </w:r>
      <w:r w:rsidRPr="00057D16">
        <w:rPr>
          <w:sz w:val="16"/>
        </w:rPr>
        <w:t xml:space="preserve"> — be it dogs or gastropods — </w:t>
      </w:r>
      <w:r w:rsidRPr="00057D16">
        <w:rPr>
          <w:u w:val="single"/>
        </w:rPr>
        <w:t>who engage in no explicit interpretations of their own, and it is meaningful to new-</w:t>
      </w:r>
      <w:proofErr w:type="spellStart"/>
      <w:r w:rsidRPr="00057D16">
        <w:rPr>
          <w:u w:val="single"/>
        </w:rPr>
        <w:t>borns</w:t>
      </w:r>
      <w:proofErr w:type="spellEnd"/>
      <w:r w:rsidRPr="00057D16">
        <w:rPr>
          <w:u w:val="single"/>
        </w:rPr>
        <w:t xml:space="preserve"> too who have no words with which to describe it</w:t>
      </w:r>
      <w:r w:rsidRPr="00057D16">
        <w:rPr>
          <w:sz w:val="16"/>
        </w:rPr>
        <w:t xml:space="preserve">. The point is not that a body is required for cognition to take place — everyone agrees with that — but rather that the way our bodies interact with their environments gives rise to the meanings we come up with (Lakoff and Johnson 1999: 37; Thompson 2010: 54–57). To perceive and to conceive are closely related activities. Starting from these basic embodied experiences, we gradually go on to construct conceptual systems of increasing complexity and scope. A key mechanism here is metaphor, and as cognitive theorists explain, all basic metaphors are based on bodily experiences (Lakoff and Johnson 2003: 19–21; Johnson 2008: 135–54). It is because of our body’s knowledge of what it means to pile things on top of one another that ‘more’ is taken to be ‘up’, or because we pour liquids into containers that our ‘hearts’ can be ‘filled with joy’ (Johnson 2008: 195). </w:t>
      </w:r>
      <w:r w:rsidRPr="00057D16">
        <w:rPr>
          <w:u w:val="single"/>
        </w:rPr>
        <w:t xml:space="preserve">Everything else that we interpret is grounded in embodied metaphors. Consider, for example, the metaphors so heavily relied on by scholars of international </w:t>
      </w:r>
      <w:proofErr w:type="gramStart"/>
      <w:r w:rsidRPr="00057D16">
        <w:rPr>
          <w:u w:val="single"/>
        </w:rPr>
        <w:t>relations</w:t>
      </w:r>
      <w:r w:rsidRPr="00057D16">
        <w:rPr>
          <w:sz w:val="16"/>
        </w:rPr>
        <w:t>.(</w:t>
      </w:r>
      <w:proofErr w:type="gramEnd"/>
      <w:r w:rsidRPr="00057D16">
        <w:rPr>
          <w:sz w:val="16"/>
        </w:rPr>
        <w:t xml:space="preserve">Marks 2001: 358–64; cf. </w:t>
      </w:r>
      <w:proofErr w:type="spellStart"/>
      <w:r w:rsidRPr="00057D16">
        <w:rPr>
          <w:sz w:val="16"/>
        </w:rPr>
        <w:t>Ringmar</w:t>
      </w:r>
      <w:proofErr w:type="spellEnd"/>
      <w:r w:rsidRPr="00057D16">
        <w:rPr>
          <w:sz w:val="16"/>
        </w:rPr>
        <w:t xml:space="preserve"> 2006: 66–71). </w:t>
      </w:r>
      <w:r w:rsidRPr="00057D16">
        <w:rPr>
          <w:u w:val="single"/>
        </w:rPr>
        <w:t xml:space="preserve">We understand the notion of ‘balances of power’ since we have an embodied knowledge of what balancing means and various metaphorical ways of conceiving of power, and we understand the notion of a ‘security dilemma’ since we have an embodied knowledge of both dilemmas and security. </w:t>
      </w:r>
      <w:r w:rsidRPr="00057D16">
        <w:rPr>
          <w:rStyle w:val="Emphasis"/>
        </w:rPr>
        <w:t>Meaning, conceived in this experiential, embodied fashion, implies a very different ontology than that invoked by constructivists</w:t>
      </w:r>
      <w:r w:rsidRPr="00057D16">
        <w:rPr>
          <w:sz w:val="16"/>
        </w:rPr>
        <w:t xml:space="preserve">. George </w:t>
      </w:r>
      <w:r w:rsidRPr="00057D16">
        <w:rPr>
          <w:u w:val="single"/>
        </w:rPr>
        <w:t>Lakoff</w:t>
      </w:r>
      <w:r w:rsidRPr="00057D16">
        <w:rPr>
          <w:sz w:val="16"/>
        </w:rPr>
        <w:t xml:space="preserve"> </w:t>
      </w:r>
      <w:r w:rsidRPr="00057D16">
        <w:rPr>
          <w:u w:val="single"/>
        </w:rPr>
        <w:t>and</w:t>
      </w:r>
      <w:r w:rsidRPr="00057D16">
        <w:rPr>
          <w:sz w:val="16"/>
        </w:rPr>
        <w:t xml:space="preserve"> Mark </w:t>
      </w:r>
      <w:r w:rsidRPr="00057D16">
        <w:rPr>
          <w:u w:val="single"/>
        </w:rPr>
        <w:t>Johnson call it ‘embodied realism’. ‘Our concepts’, they explain, cannot be a direct reflection of external, objective, mind-free reality because our sensorimotor system plays a crucial role in shaping them. On the other hand, it is the involvement of the sensorimotor system in the conceptual system that keeps the conceptual system very much in touch with the world</w:t>
      </w:r>
      <w:r w:rsidRPr="00057D16">
        <w:rPr>
          <w:sz w:val="16"/>
        </w:rPr>
        <w:t xml:space="preserve">. (Lakoff and Johnson 1999: 44) </w:t>
      </w:r>
      <w:r w:rsidRPr="00057D16">
        <w:rPr>
          <w:rStyle w:val="Emphasis"/>
        </w:rPr>
        <w:t>Constructivists show up too late</w:t>
      </w:r>
      <w:r w:rsidRPr="00057D16">
        <w:rPr>
          <w:sz w:val="16"/>
        </w:rPr>
        <w:t xml:space="preserve">, as it were, when meaning has already happened. </w:t>
      </w:r>
      <w:r w:rsidRPr="00057D16">
        <w:rPr>
          <w:u w:val="single"/>
        </w:rPr>
        <w:t xml:space="preserve">Meaning is not, as cultural constructivists would have it, contained in a shared, intersubjective system which is inherited from previous generations and into which each new generation is </w:t>
      </w:r>
      <w:proofErr w:type="spellStart"/>
      <w:r w:rsidRPr="00057D16">
        <w:rPr>
          <w:u w:val="single"/>
        </w:rPr>
        <w:t>socialised</w:t>
      </w:r>
      <w:proofErr w:type="spellEnd"/>
      <w:r w:rsidRPr="00057D16">
        <w:rPr>
          <w:u w:val="single"/>
        </w:rPr>
        <w:t>. Neither is meaning, as structural constructivists argue, a function of the way the world is represented in language or in a language analogue. Instead, the reality of the world is confirmed through our direct bodily interaction with it</w:t>
      </w:r>
      <w:r w:rsidRPr="00057D16">
        <w:rPr>
          <w:sz w:val="16"/>
        </w:rPr>
        <w:t xml:space="preserve"> (Lakoff and Johnson 1999: 17–18). But the real is, at the same time, not intrinsically ‘hard’ and not even ‘material’, and it does not, as cultural constructivists claim, constitute a world of ‘brute physical </w:t>
      </w:r>
      <w:proofErr w:type="gramStart"/>
      <w:r w:rsidRPr="00057D16">
        <w:rPr>
          <w:sz w:val="16"/>
        </w:rPr>
        <w:t>facts’</w:t>
      </w:r>
      <w:proofErr w:type="gramEnd"/>
      <w:r w:rsidRPr="00057D16">
        <w:rPr>
          <w:sz w:val="16"/>
        </w:rPr>
        <w:t xml:space="preserve">. The real is the real as we experience it, but since experiences vary between species, other animals experience reality quite differently (cf. Gibson 1986: 128; Lakoff and Johnson 1999: 25, 104–06). This is not to deny that people also make sense together, in explicit and fully </w:t>
      </w:r>
      <w:proofErr w:type="spellStart"/>
      <w:r w:rsidRPr="00057D16">
        <w:rPr>
          <w:sz w:val="16"/>
        </w:rPr>
        <w:t>verbalised</w:t>
      </w:r>
      <w:proofErr w:type="spellEnd"/>
      <w:r w:rsidRPr="00057D16">
        <w:rPr>
          <w:sz w:val="16"/>
        </w:rPr>
        <w:t xml:space="preserve"> ways, and it is not to deny that power plays an important role in the constitution of social life (Lakoff and Johnson 1999: 102–04). A unified account of the human must incorporate both the physiological and the social. An analysis of metaphor illustrates this combination of processes. Clearly, many metaphors are specific to a particular culture. In Thailand, ‘she walks like an elephant’ is an expression of highest praise, and in Scotland ‘my love’ can be compared to ‘a red, red, rose’. However, neither metaphor makes much sense in societies not familiar with elephants or roses. Embodied realism acknowledges these facts, but insists that embodied meaning is the more fundamental process and that all conceptual structures, no matter how elaborate and culturally specific, start from the body’s interaction with the world. After all, the most basic metaphors do not vary over time or from one society to the next (Brown 1991). Meanings are universal to the extent that human bodies, in their fundamental physiological constitution, all are alike and to the extent that we interact with the world in the same fashion. </w:t>
      </w:r>
    </w:p>
    <w:p w14:paraId="272640CF" w14:textId="77777777" w:rsidR="00E10BD1" w:rsidRDefault="00E10BD1" w:rsidP="00E10BD1">
      <w:pPr>
        <w:pStyle w:val="Heading3"/>
      </w:pPr>
      <w:r>
        <w:t>Fiat Good</w:t>
      </w:r>
    </w:p>
    <w:p w14:paraId="01910019" w14:textId="77777777" w:rsidR="00E10BD1" w:rsidRPr="00FA3590" w:rsidRDefault="00E10BD1" w:rsidP="00E10BD1">
      <w:pPr>
        <w:pStyle w:val="Heading4"/>
      </w:pPr>
      <w:r>
        <w:t xml:space="preserve">Scenario analysis is </w:t>
      </w:r>
      <w:r>
        <w:rPr>
          <w:u w:val="single"/>
        </w:rPr>
        <w:t>pedagogically valuable</w:t>
      </w:r>
      <w:r>
        <w:t xml:space="preserve"> – it helps scholars avoid </w:t>
      </w:r>
      <w:r>
        <w:rPr>
          <w:u w:val="single"/>
        </w:rPr>
        <w:t>cognitive biases</w:t>
      </w:r>
      <w:r>
        <w:t xml:space="preserve">, </w:t>
      </w:r>
      <w:r>
        <w:rPr>
          <w:u w:val="single"/>
        </w:rPr>
        <w:t>dogmatic beliefs</w:t>
      </w:r>
      <w:r>
        <w:t xml:space="preserve">, and creates a </w:t>
      </w:r>
      <w:r>
        <w:rPr>
          <w:u w:val="single"/>
        </w:rPr>
        <w:t>nuanced</w:t>
      </w:r>
      <w:r>
        <w:t xml:space="preserve"> understanding of complex geopolitics. </w:t>
      </w:r>
    </w:p>
    <w:p w14:paraId="32BD69B8" w14:textId="77777777" w:rsidR="00E10BD1" w:rsidRPr="007F2806" w:rsidRDefault="00E10BD1" w:rsidP="00E10BD1">
      <w:r>
        <w:rPr>
          <w:b/>
          <w:bCs/>
          <w:sz w:val="26"/>
          <w:szCs w:val="26"/>
        </w:rPr>
        <w:t>Junio 13</w:t>
      </w:r>
      <w:r>
        <w:t xml:space="preserve"> [Junio, Timothy J., and Thomas G. Mahnken. (2013) Conceiving of Future War: The Promise of Scenario Analysis for International Relations. International Studies Review, </w:t>
      </w:r>
      <w:proofErr w:type="spellStart"/>
      <w:r>
        <w:t>doi</w:t>
      </w:r>
      <w:proofErr w:type="spellEnd"/>
      <w:r>
        <w:t>: 10.1111/misr.</w:t>
      </w:r>
      <w:proofErr w:type="gramStart"/>
      <w:r>
        <w:t>12061 ;</w:t>
      </w:r>
      <w:proofErr w:type="gramEnd"/>
      <w:r>
        <w:t xml:space="preserve"> 7/18 EB]</w:t>
      </w:r>
    </w:p>
    <w:p w14:paraId="278D78E2" w14:textId="77777777" w:rsidR="00E10BD1" w:rsidRPr="00FA6D62" w:rsidRDefault="00E10BD1" w:rsidP="00E10BD1">
      <w:pPr>
        <w:rPr>
          <w:sz w:val="16"/>
        </w:rPr>
      </w:pPr>
      <w:r w:rsidRPr="00FA6D62">
        <w:rPr>
          <w:sz w:val="16"/>
        </w:rPr>
        <w:t xml:space="preserve">Avoiding Cognitive Biases </w:t>
      </w:r>
      <w:r w:rsidRPr="00822FEE">
        <w:rPr>
          <w:u w:val="single"/>
        </w:rPr>
        <w:t>In a methods book on scenarios</w:t>
      </w:r>
      <w:r w:rsidRPr="00FA6D62">
        <w:rPr>
          <w:sz w:val="16"/>
        </w:rPr>
        <w:t xml:space="preserve">, James </w:t>
      </w:r>
      <w:r w:rsidRPr="00822FEE">
        <w:rPr>
          <w:u w:val="single"/>
        </w:rPr>
        <w:t>Ogilvy discussed the inability of extremely bright people to see ahead due to cognitive biases, that is, what people found “unthinkable,” though those futures eventually came into being</w:t>
      </w:r>
      <w:r w:rsidRPr="00FA6D62">
        <w:rPr>
          <w:sz w:val="16"/>
        </w:rPr>
        <w:t xml:space="preserve">. In the context of discussing the future of US and USSR nuclear arsenals during a 1980s scenario exercise, Ogilvy wrote in hindsight that “two decades later we now take for granted what was then unthinkable to some very good thinkers” (Ogilvy 2002:191). This comment is very similar to an insight by Philip Tetlock that </w:t>
      </w:r>
      <w:r w:rsidRPr="00822FEE">
        <w:rPr>
          <w:u w:val="single"/>
        </w:rPr>
        <w:t>political scientists tend to view surprises as overdetermined in hindsight, but as inconceivable ahead of time</w:t>
      </w:r>
      <w:r w:rsidRPr="00FA6D62">
        <w:rPr>
          <w:sz w:val="16"/>
        </w:rPr>
        <w:t xml:space="preserve"> (Weber 1996:281). </w:t>
      </w:r>
      <w:r w:rsidRPr="00822FEE">
        <w:rPr>
          <w:rStyle w:val="Emphasis"/>
        </w:rPr>
        <w:t>Scenarios</w:t>
      </w:r>
      <w:r w:rsidRPr="00822FEE">
        <w:rPr>
          <w:u w:val="single"/>
        </w:rPr>
        <w:t xml:space="preserve">, whether formally written or developed for purposes of conversation, </w:t>
      </w:r>
      <w:r w:rsidRPr="00822FEE">
        <w:rPr>
          <w:rStyle w:val="Emphasis"/>
        </w:rPr>
        <w:t>offer a powerful way for researchers to compensate for cognitive biases endemic to any kind of human research</w:t>
      </w:r>
      <w:r w:rsidRPr="00822FEE">
        <w:rPr>
          <w:u w:val="single"/>
        </w:rPr>
        <w:t>. Scenarios do this by forcing researchers to confront their most basic assumptions about how the world operates and by teasing out the logical implications of extreme values on the independent variables of interest</w:t>
      </w:r>
      <w:r w:rsidRPr="00FA6D62">
        <w:rPr>
          <w:sz w:val="16"/>
        </w:rPr>
        <w:t>. As Peter Schwartz put it, “[</w:t>
      </w:r>
      <w:r w:rsidRPr="00822FEE">
        <w:rPr>
          <w:u w:val="single"/>
        </w:rPr>
        <w:t>Scenario building is</w:t>
      </w:r>
      <w:r w:rsidRPr="00FA6D62">
        <w:rPr>
          <w:sz w:val="16"/>
        </w:rPr>
        <w:t xml:space="preserve">] </w:t>
      </w:r>
      <w:r w:rsidRPr="00822FEE">
        <w:rPr>
          <w:u w:val="single"/>
        </w:rPr>
        <w:t>all part of a process of self-reflection: understanding yourself and your biases, identifying what matters to you, and perceiving where to put your attention. It takes persistent work and honesty to penetrate our internal mental defenses. To ensure the success of our efforts, we need a clear understanding of the relationship between our own concerns and the wider world around us. To achieve that, it helps to have a constant stream of rich, diverse, and thought-provoking information</w:t>
      </w:r>
      <w:r w:rsidRPr="00FA6D62">
        <w:rPr>
          <w:sz w:val="16"/>
        </w:rPr>
        <w:t xml:space="preserve">” (Schwartz 1996:59). One of the most common forms of bias that </w:t>
      </w:r>
      <w:r w:rsidRPr="00FA6D62">
        <w:rPr>
          <w:u w:val="single"/>
        </w:rPr>
        <w:t>scenarios help to compensate for</w:t>
      </w:r>
      <w:r w:rsidRPr="00FA6D62">
        <w:rPr>
          <w:sz w:val="16"/>
        </w:rPr>
        <w:t xml:space="preserve"> is an anchoring bias; that is, </w:t>
      </w:r>
      <w:r w:rsidRPr="00FA6D62">
        <w:rPr>
          <w:u w:val="single"/>
        </w:rPr>
        <w:t>the tendency to interpret new information in ways that conform with our preexisting beliefs</w:t>
      </w:r>
      <w:r w:rsidRPr="00FA6D62">
        <w:rPr>
          <w:sz w:val="16"/>
        </w:rPr>
        <w:t xml:space="preserve"> (Jervis 1976:143–202). One might also think about this as a “linear projection” bias; scholars who have a view of how the world is operating in the present (theoretically informed or not) may well project this view into the future. In addition to forcing scholars to explicitly confront these beliefs, the scenario process offers a way to think about sorting new information. </w:t>
      </w:r>
      <w:r w:rsidRPr="00FA6D62">
        <w:rPr>
          <w:u w:val="single"/>
        </w:rPr>
        <w:t>A completed scenario project allows a researcher to think about multiple futures</w:t>
      </w:r>
      <w:r w:rsidRPr="00FA6D62">
        <w:rPr>
          <w:sz w:val="16"/>
        </w:rPr>
        <w:t xml:space="preserve"> (</w:t>
      </w:r>
      <w:r w:rsidRPr="00FA6D62">
        <w:rPr>
          <w:rStyle w:val="Emphasis"/>
        </w:rPr>
        <w:t>with differing plot lines for how the world arrived there</w:t>
      </w:r>
      <w:r w:rsidRPr="00FA6D62">
        <w:rPr>
          <w:sz w:val="16"/>
        </w:rPr>
        <w:t xml:space="preserve">) </w:t>
      </w:r>
      <w:r w:rsidRPr="00FA6D62">
        <w:rPr>
          <w:u w:val="single"/>
        </w:rPr>
        <w:t>at once</w:t>
      </w:r>
      <w:r w:rsidRPr="00FA6D62">
        <w:rPr>
          <w:sz w:val="16"/>
        </w:rPr>
        <w:t xml:space="preserve">. Thus, new information is not automatically compared against a single linear projection into the future, but rather weighted relative to alternative futures. New information might be consistent with all hypothesized futures, in which case the new information may not lead to a new understanding. An example is the current debate regarding whether China is rising or declining relative to the United States. This literature, despite access to the same data, offers remarkably different projections regarding the future strength of each state and what this portends for the international system (Pape 2005; Layne 2009; Beckley 2011/2012; Subramanian 2011). In many cases, however, new information is likely to favor one trend line over another, thus changing how a researcher assigns probabilities to various futures. </w:t>
      </w:r>
      <w:r w:rsidRPr="00FA6D62">
        <w:rPr>
          <w:u w:val="single"/>
        </w:rPr>
        <w:t xml:space="preserve">Pedagogy Scenarios offer many of the same benefits as simulations, recently a hot topic in the </w:t>
      </w:r>
      <w:proofErr w:type="spellStart"/>
      <w:r w:rsidRPr="00FA6D62">
        <w:rPr>
          <w:u w:val="single"/>
        </w:rPr>
        <w:t>pedagological</w:t>
      </w:r>
      <w:proofErr w:type="spellEnd"/>
      <w:r w:rsidRPr="00FA6D62">
        <w:rPr>
          <w:u w:val="single"/>
        </w:rPr>
        <w:t xml:space="preserve"> literature, to teaching in political science</w:t>
      </w:r>
      <w:r w:rsidRPr="00FA6D62">
        <w:rPr>
          <w:sz w:val="16"/>
        </w:rPr>
        <w:t xml:space="preserve"> (Newkirk and Hamilton 1979; Smith and Boyer 1996; Newmann and Twigg 2000; Simpson and </w:t>
      </w:r>
      <w:proofErr w:type="spellStart"/>
      <w:r w:rsidRPr="00FA6D62">
        <w:rPr>
          <w:sz w:val="16"/>
        </w:rPr>
        <w:t>Kaussler</w:t>
      </w:r>
      <w:proofErr w:type="spellEnd"/>
      <w:r w:rsidRPr="00FA6D62">
        <w:rPr>
          <w:sz w:val="16"/>
        </w:rPr>
        <w:t xml:space="preserve"> 2009; </w:t>
      </w:r>
      <w:proofErr w:type="spellStart"/>
      <w:r w:rsidRPr="00FA6D62">
        <w:rPr>
          <w:sz w:val="16"/>
        </w:rPr>
        <w:t>Sasley</w:t>
      </w:r>
      <w:proofErr w:type="spellEnd"/>
      <w:r w:rsidRPr="00FA6D62">
        <w:rPr>
          <w:sz w:val="16"/>
        </w:rPr>
        <w:t xml:space="preserve"> 2010). Indeed, scenarios are often a key part of simulation learning. For instance, </w:t>
      </w:r>
      <w:r w:rsidRPr="00FA6D62">
        <w:rPr>
          <w:u w:val="single"/>
        </w:rPr>
        <w:t>in a decision-making simulation in which students are assigned the roles of heads of state, the students are often offered a scenario vignette to respond to with policy choices</w:t>
      </w:r>
      <w:r w:rsidRPr="00FA6D62">
        <w:rPr>
          <w:sz w:val="16"/>
        </w:rPr>
        <w:t xml:space="preserve">. The emphasis of scenarios and simulations in pedagogy, however, is different. The literature on simulations tends to focus on experiential learning, but recent scholarship has cast some doubt on whether or not this kind of learning improves students’ knowledge of core course concepts (Raymond 2010). </w:t>
      </w:r>
      <w:r w:rsidRPr="00FA6D62">
        <w:rPr>
          <w:rStyle w:val="Emphasis"/>
        </w:rPr>
        <w:t>Scenarios offer a way to make classroom exercises more explicitly oriented toward the incorporation of theories</w:t>
      </w:r>
      <w:r w:rsidRPr="00FA6D62">
        <w:rPr>
          <w:sz w:val="16"/>
        </w:rPr>
        <w:t xml:space="preserve">. For instance, rather than asking students to take on the roles of the President, National Security Advisor, etc., the students may be presented with a vignette and asked to analyze the strategic implications of the scenario for the United States. Both coauthors of this article have used scenarios in classroom exercises. Tom Mahnken has taught the use of scenarios for </w:t>
      </w:r>
      <w:proofErr w:type="spellStart"/>
      <w:r w:rsidRPr="00FA6D62">
        <w:rPr>
          <w:sz w:val="16"/>
        </w:rPr>
        <w:t>stategic</w:t>
      </w:r>
      <w:proofErr w:type="spellEnd"/>
      <w:r w:rsidRPr="00FA6D62">
        <w:rPr>
          <w:sz w:val="16"/>
        </w:rPr>
        <w:t xml:space="preserve"> planning at the Naval War College. Tim Junio used scenario exercises at the University of Pennsylvania. Students in the class “International Security,” having been assigned Thomas Schelling’s Arms and Influence and other core readings on strategy, were asked to evaluate a scenario in which the United States had committed itself to military action, but was subsequently held hostage by a foreign power. In Junio’s scenario, a future US President was led to believe that due to an intelligence breakthrough, North Korean nuclear weapon targets were rendered vulnerable to a US first strike with conventional weapons. The United States and close allies saw this as an opportunity for regime change and pre-positioned US forces in the region. The US President then issued an ultimatum to the North Korean regime to vacate the country within 48 hours, akin to the US threat to Saddam Hussein in 2003, or face a forceful regime change at the hands of the US-led coalition. To the surprise of US leaders, North Korea’s Supreme Leader went on television to announce that an unspecified number of nuclear warheads had been smuggled into the United States as a contingency against such a situation. The Supreme Leader then declared that any act of aggression against the North Korean people would be met with retaliation against the US homeland. Students in the class were asked to first discuss the strategic situation for the United States. What mistakes had been made to get the United States into that scenario? What issues were at stake? Then, the students were asked to apply strategic concepts to discuss how the United States might seek to extricate itself from the situation. The North Korea’s blackmail scenario is an example of an extremely low-probability event that almost certainly would not justify much further analysis by the intelligence and defense policy communities, but is extremely useful for pedagogy. </w:t>
      </w:r>
      <w:r w:rsidRPr="00FA6D62">
        <w:rPr>
          <w:u w:val="single"/>
        </w:rPr>
        <w:t>This kind of scenario increases student interest in the material and forces them to engage with the theories and concepts of the course</w:t>
      </w:r>
      <w:r w:rsidRPr="00FA6D62">
        <w:rPr>
          <w:sz w:val="16"/>
        </w:rPr>
        <w:t xml:space="preserve">. </w:t>
      </w:r>
      <w:r w:rsidRPr="00FA6D62">
        <w:rPr>
          <w:u w:val="single"/>
        </w:rPr>
        <w:t>Rather than focus on policy decisions alone, as simulations are likely to do, students are forced to bring deductive logic to bear to assess the boundaries of the scenario</w:t>
      </w:r>
      <w:r w:rsidRPr="00FA6D62">
        <w:rPr>
          <w:sz w:val="16"/>
        </w:rPr>
        <w:t>.</w:t>
      </w:r>
    </w:p>
    <w:p w14:paraId="79634E8D" w14:textId="77777777" w:rsidR="00E10BD1" w:rsidRPr="00C26E77" w:rsidRDefault="00E10BD1" w:rsidP="00E10BD1">
      <w:pPr>
        <w:pStyle w:val="Heading4"/>
      </w:pPr>
      <w:r>
        <w:t xml:space="preserve">Scenario analysis is necessary to </w:t>
      </w:r>
      <w:r>
        <w:rPr>
          <w:u w:val="single"/>
        </w:rPr>
        <w:t>bridge the gap</w:t>
      </w:r>
      <w:r>
        <w:t xml:space="preserve"> between the </w:t>
      </w:r>
      <w:r>
        <w:rPr>
          <w:u w:val="single"/>
        </w:rPr>
        <w:t>ivory tower</w:t>
      </w:r>
      <w:r>
        <w:t xml:space="preserve"> and </w:t>
      </w:r>
      <w:r>
        <w:rPr>
          <w:u w:val="single"/>
        </w:rPr>
        <w:t>pragmatism</w:t>
      </w:r>
      <w:r>
        <w:t xml:space="preserve">. Fiat avoids </w:t>
      </w:r>
      <w:r>
        <w:rPr>
          <w:u w:val="single"/>
        </w:rPr>
        <w:t>simple</w:t>
      </w:r>
      <w:r>
        <w:t xml:space="preserve">, </w:t>
      </w:r>
      <w:r>
        <w:rPr>
          <w:u w:val="single"/>
        </w:rPr>
        <w:t>linear</w:t>
      </w:r>
      <w:r>
        <w:t xml:space="preserve"> explanations, which is critical to </w:t>
      </w:r>
      <w:r>
        <w:rPr>
          <w:u w:val="single"/>
        </w:rPr>
        <w:t>tailor research</w:t>
      </w:r>
      <w:r>
        <w:t xml:space="preserve"> to </w:t>
      </w:r>
      <w:r>
        <w:rPr>
          <w:u w:val="single"/>
        </w:rPr>
        <w:t>policy-relevant</w:t>
      </w:r>
      <w:r>
        <w:t xml:space="preserve"> considerations.</w:t>
      </w:r>
    </w:p>
    <w:p w14:paraId="71C9749D" w14:textId="77777777" w:rsidR="00E10BD1" w:rsidRPr="00A61F22" w:rsidRDefault="00E10BD1" w:rsidP="00E10BD1">
      <w:pPr>
        <w:rPr>
          <w:sz w:val="26"/>
          <w:szCs w:val="26"/>
        </w:rPr>
      </w:pPr>
      <w:r>
        <w:rPr>
          <w:b/>
          <w:bCs/>
          <w:sz w:val="26"/>
          <w:szCs w:val="26"/>
        </w:rPr>
        <w:t>Sus 20</w:t>
      </w:r>
      <w:r>
        <w:rPr>
          <w:sz w:val="26"/>
          <w:szCs w:val="26"/>
        </w:rPr>
        <w:t xml:space="preserve"> </w:t>
      </w:r>
      <w:r w:rsidRPr="00A61F22">
        <w:t xml:space="preserve">[Monika Sus, senior researcher at the Hertie School's Centre for International Security and associate professor at the Polish Academy of Sciences, Marcel Hadeed, political scientist, 2020, “Theory-infused and policy-relevant: On the usefulness of scenario analysis for international relations”, </w:t>
      </w:r>
      <w:proofErr w:type="gramStart"/>
      <w:r w:rsidRPr="00A61F22">
        <w:t>https://doi.org/10.1080/13523260.2020.1730055 ;</w:t>
      </w:r>
      <w:proofErr w:type="gramEnd"/>
      <w:r w:rsidRPr="00A61F22">
        <w:t xml:space="preserve"> 7/18 EB]</w:t>
      </w:r>
    </w:p>
    <w:p w14:paraId="588B9728" w14:textId="77777777" w:rsidR="00E10BD1" w:rsidRPr="001460BF" w:rsidRDefault="00E10BD1" w:rsidP="00E10BD1">
      <w:pPr>
        <w:rPr>
          <w:sz w:val="16"/>
        </w:rPr>
      </w:pPr>
      <w:r w:rsidRPr="001460BF">
        <w:rPr>
          <w:sz w:val="16"/>
        </w:rPr>
        <w:t xml:space="preserve">As Tomé and </w:t>
      </w:r>
      <w:proofErr w:type="spellStart"/>
      <w:r w:rsidRPr="001460BF">
        <w:rPr>
          <w:sz w:val="16"/>
        </w:rPr>
        <w:t>Açıkalın</w:t>
      </w:r>
      <w:proofErr w:type="spellEnd"/>
      <w:r w:rsidRPr="001460BF">
        <w:rPr>
          <w:sz w:val="16"/>
        </w:rPr>
        <w:t xml:space="preserve"> (2019) point out, </w:t>
      </w:r>
      <w:r w:rsidRPr="00FA6D62">
        <w:rPr>
          <w:u w:val="single"/>
        </w:rPr>
        <w:t>in order to fill the gap between IR theory and real-world problems, “an increasing number of scholars have come to embrace a spirit of intellectual openness, recognizing both the need for greater flexibility in the theoretical formulations and the possibility of complementarity by other theories and approaches</w:t>
      </w:r>
      <w:r w:rsidRPr="001460BF">
        <w:rPr>
          <w:sz w:val="16"/>
        </w:rPr>
        <w:t xml:space="preserve">” (p. 12). This section discusses the added value of scenario analysis as a complementary approach to traditional IR methods. </w:t>
      </w:r>
      <w:r w:rsidRPr="00FA6D62">
        <w:rPr>
          <w:rStyle w:val="Emphasis"/>
        </w:rPr>
        <w:t>The most obvious advantage of scenario analysis as a methodology, grounded in the reservoir of foresight studies, lies by definition in its ability to tackle future events</w:t>
      </w:r>
      <w:r w:rsidRPr="001460BF">
        <w:rPr>
          <w:sz w:val="16"/>
        </w:rPr>
        <w:t xml:space="preserve">. As </w:t>
      </w:r>
      <w:r w:rsidRPr="00FA6D62">
        <w:rPr>
          <w:u w:val="single"/>
        </w:rPr>
        <w:t>mentioned before, there are no specified instruments within traditional IR methods which would allow scholars to go beyond past and present</w:t>
      </w:r>
      <w:r w:rsidRPr="001460BF">
        <w:rPr>
          <w:sz w:val="16"/>
        </w:rPr>
        <w:t xml:space="preserve">. The only exception is forecasting, one of the formal methods in IR, which is, however, distinctly different from foresight.9 The underlying logic of forecasting is to provide predictions about the future by drawing on mathematical models and big data-sets based on known patterns. Thus, it is not particularly suitable to accommodate discontinuities. Foresight, as described above, aims at going beyond existing patterns by developing alternative futures based on an innovative combination of multiple driving forces. Its goal is to capture a set of possible futures and learn from them by examining the causal relations between driving forces and their different evolutions. </w:t>
      </w:r>
      <w:r w:rsidRPr="00FA6D62">
        <w:rPr>
          <w:u w:val="single"/>
        </w:rPr>
        <w:t>By applying scenario approaches, scholars can thus account for evolving dynamics and discuss such timely issues as the consequences of Brexit for both British and EU-security, economics and politics</w:t>
      </w:r>
      <w:r w:rsidRPr="001460BF">
        <w:rPr>
          <w:sz w:val="16"/>
        </w:rPr>
        <w:t xml:space="preserve"> (</w:t>
      </w:r>
      <w:proofErr w:type="spellStart"/>
      <w:r w:rsidRPr="001460BF">
        <w:rPr>
          <w:sz w:val="16"/>
        </w:rPr>
        <w:t>Brakman</w:t>
      </w:r>
      <w:proofErr w:type="spellEnd"/>
      <w:r w:rsidRPr="001460BF">
        <w:rPr>
          <w:sz w:val="16"/>
        </w:rPr>
        <w:t xml:space="preserve">, </w:t>
      </w:r>
      <w:proofErr w:type="spellStart"/>
      <w:r w:rsidRPr="001460BF">
        <w:rPr>
          <w:sz w:val="16"/>
        </w:rPr>
        <w:t>Garretsen</w:t>
      </w:r>
      <w:proofErr w:type="spellEnd"/>
      <w:r w:rsidRPr="001460BF">
        <w:rPr>
          <w:sz w:val="16"/>
        </w:rPr>
        <w:t xml:space="preserve">, &amp; Kohl, 2018; </w:t>
      </w:r>
      <w:proofErr w:type="spellStart"/>
      <w:r w:rsidRPr="001460BF">
        <w:rPr>
          <w:sz w:val="16"/>
        </w:rPr>
        <w:t>Martill</w:t>
      </w:r>
      <w:proofErr w:type="spellEnd"/>
      <w:r w:rsidRPr="001460BF">
        <w:rPr>
          <w:sz w:val="16"/>
        </w:rPr>
        <w:t xml:space="preserve"> &amp; Sus, 2018; Musolff, 2017; Verschueren, 2017; Ziv et al., 2018). </w:t>
      </w:r>
      <w:r w:rsidRPr="00D23CBF">
        <w:rPr>
          <w:u w:val="single"/>
        </w:rPr>
        <w:t xml:space="preserve">Yet, </w:t>
      </w:r>
      <w:r w:rsidRPr="00D23CBF">
        <w:rPr>
          <w:rStyle w:val="Emphasis"/>
        </w:rPr>
        <w:t>scenario analysis offers more than the possibility to talk about the future</w:t>
      </w:r>
      <w:r w:rsidRPr="001460BF">
        <w:rPr>
          <w:sz w:val="16"/>
        </w:rPr>
        <w:t xml:space="preserve">. We see a fourfold merit of adding scenario analysis to the range of methods applied by IR scholars. Confronting enduring assumptions </w:t>
      </w:r>
      <w:proofErr w:type="gramStart"/>
      <w:r w:rsidRPr="001460BF">
        <w:rPr>
          <w:sz w:val="16"/>
        </w:rPr>
        <w:t>As</w:t>
      </w:r>
      <w:proofErr w:type="gramEnd"/>
      <w:r w:rsidRPr="001460BF">
        <w:rPr>
          <w:sz w:val="16"/>
        </w:rPr>
        <w:t xml:space="preserve"> we presented in the previous section, </w:t>
      </w:r>
      <w:r w:rsidRPr="00D23CBF">
        <w:rPr>
          <w:u w:val="single"/>
        </w:rPr>
        <w:t xml:space="preserve">the main feature of explorative </w:t>
      </w:r>
      <w:r w:rsidRPr="00D23CBF">
        <w:rPr>
          <w:rStyle w:val="Emphasis"/>
        </w:rPr>
        <w:t>scenarios</w:t>
      </w:r>
      <w:r w:rsidRPr="001460BF">
        <w:rPr>
          <w:sz w:val="16"/>
        </w:rPr>
        <w:t xml:space="preserve">, which are the subject of this paper, </w:t>
      </w:r>
      <w:r w:rsidRPr="00D23CBF">
        <w:rPr>
          <w:u w:val="single"/>
        </w:rPr>
        <w:t xml:space="preserve">is to </w:t>
      </w:r>
      <w:r w:rsidRPr="00D23CBF">
        <w:rPr>
          <w:rStyle w:val="Emphasis"/>
        </w:rPr>
        <w:t>stimulate creative thinking by challenging the deeply held assumptions of their authors</w:t>
      </w:r>
      <w:r w:rsidRPr="001460BF">
        <w:rPr>
          <w:sz w:val="16"/>
        </w:rPr>
        <w:t xml:space="preserve">. In other words, </w:t>
      </w:r>
      <w:r w:rsidRPr="00A65703">
        <w:rPr>
          <w:u w:val="single"/>
        </w:rPr>
        <w:t>this method is helpful for overcoming enduring cognitive biases</w:t>
      </w:r>
      <w:r w:rsidRPr="001460BF">
        <w:rPr>
          <w:sz w:val="16"/>
        </w:rPr>
        <w:t>—</w:t>
      </w:r>
      <w:r w:rsidRPr="00A65703">
        <w:rPr>
          <w:u w:val="single"/>
        </w:rPr>
        <w:t>mental errors such as linearity, presentism, and group think caused by the subconscious and simplified information processing of humans</w:t>
      </w:r>
      <w:r w:rsidRPr="001460BF">
        <w:rPr>
          <w:sz w:val="16"/>
        </w:rPr>
        <w:t xml:space="preserve"> (Heuer, 1999, pp. 111– 112). Humans have the tendencies to focus on the present at the expense of the future and to think about the future in linear terms by extrapolating past trends into the future. As Gaddis (1992) points out, “we tend to bias our historical and our theoretical analyses too much toward continuity (…) we rarely find a way to introduce discontinuities into theory, or to attempt to determine what causes them to happen” (p. 52). Even if Gaddis does not explicitly mention scenarios, he refers to the concepts underlying scenario approaches (Han, 2011, p. 51). </w:t>
      </w:r>
      <w:r w:rsidRPr="00A65703">
        <w:rPr>
          <w:u w:val="single"/>
        </w:rPr>
        <w:t>Scenario analysis attends to “deeper, otherwise left implicit, assumptions about continuous and linear patterns of development</w:t>
      </w:r>
      <w:r w:rsidRPr="001460BF">
        <w:rPr>
          <w:sz w:val="16"/>
        </w:rPr>
        <w:t xml:space="preserve">” (Wilkinson et al., 2013, p. 707). </w:t>
      </w:r>
      <w:r w:rsidRPr="00A65703">
        <w:rPr>
          <w:u w:val="single"/>
        </w:rPr>
        <w:t xml:space="preserve">The process of scenario development invites the participants to reveal and question convictions which have so far remained unchallenged, and to question the linearity of world developments. The ability of reexamining one’s own assumptions and going beyond linear patterns of development is </w:t>
      </w:r>
      <w:r w:rsidRPr="00A65703">
        <w:rPr>
          <w:rStyle w:val="Emphasis"/>
        </w:rPr>
        <w:t>essential for IR scholarship</w:t>
      </w:r>
      <w:r w:rsidRPr="001460BF">
        <w:rPr>
          <w:sz w:val="16"/>
        </w:rPr>
        <w:t xml:space="preserve">. To illustrate it with two examples: IR scholars and historians did not think that the Soviet Union could collapse and were startled by its fall, the peaceful resolution of CONTEMPORARY SECURITY POLICY 445 the Cold War and the transformation of the bipolar system (Davis, 2005; Gaddis, 1992). In a similar vein, United States scholars were for decades so convinced of China’s economic, political, and cultural limitations that they neglected the possibility of its sudden ascent and were taken by surprise when it happened (Hundley, </w:t>
      </w:r>
      <w:proofErr w:type="spellStart"/>
      <w:r w:rsidRPr="001460BF">
        <w:rPr>
          <w:sz w:val="16"/>
        </w:rPr>
        <w:t>Kenzer</w:t>
      </w:r>
      <w:proofErr w:type="spellEnd"/>
      <w:r w:rsidRPr="001460BF">
        <w:rPr>
          <w:sz w:val="16"/>
        </w:rPr>
        <w:t xml:space="preserve">, &amp; Peterson, 2015). Interestingly, since the rise of China became evident, the United States debate on its future has been marked by a similar linearity of thought, leading to single-outcome predictions of China’s long-term future (Kerbel, 2004). In both cases, the discipline proved incapable of anticipating events of such importance, because scholars took for granted the status quo instead of confronting their bias towards linearity and detect manifestations of upcoming change. As a result, two major geopolitical surprises—the end of the Cold War and the rise of China have at first been neglected, forcing academia to catch up. Against this backdrop, </w:t>
      </w:r>
      <w:r w:rsidRPr="00A65703">
        <w:rPr>
          <w:u w:val="single"/>
        </w:rPr>
        <w:t>foresight helps IR scholars to exit the tunnel vision on world affairs and discover potentially valuable nonlinear lines of development. These can be both innovative in terms of scholarship, and policy-relevant by offering a reflection on unexpected discontinuities</w:t>
      </w:r>
      <w:r w:rsidRPr="001460BF">
        <w:rPr>
          <w:sz w:val="16"/>
        </w:rPr>
        <w:t xml:space="preserve">. Thus, </w:t>
      </w:r>
      <w:r w:rsidRPr="00A65703">
        <w:rPr>
          <w:rStyle w:val="Emphasis"/>
        </w:rPr>
        <w:t>it can facilitate the intellectual capability to think the unthinkable</w:t>
      </w:r>
      <w:r w:rsidRPr="001460BF">
        <w:rPr>
          <w:sz w:val="16"/>
        </w:rPr>
        <w:t xml:space="preserve"> (Porter, 2016, p. 259). Bringing forward new research questions </w:t>
      </w:r>
      <w:r w:rsidRPr="00A65703">
        <w:rPr>
          <w:u w:val="single"/>
        </w:rPr>
        <w:t>Scenario analysis starts with confronting one’s enduring assumptions and developing multiple causal possibilities, through which scholars can potentially discover topics that have not been examined before. One of the greatest challenges for any scholar is to identify innovative venues for research that might bring the discipline forward and advance publicity for one’s work</w:t>
      </w:r>
      <w:r w:rsidRPr="001460BF">
        <w:rPr>
          <w:sz w:val="16"/>
        </w:rPr>
        <w:t xml:space="preserve">. In </w:t>
      </w:r>
      <w:proofErr w:type="spellStart"/>
      <w:r w:rsidRPr="001460BF">
        <w:rPr>
          <w:sz w:val="16"/>
        </w:rPr>
        <w:t>Lakatosian</w:t>
      </w:r>
      <w:proofErr w:type="spellEnd"/>
      <w:r w:rsidRPr="001460BF">
        <w:rPr>
          <w:sz w:val="16"/>
        </w:rPr>
        <w:t xml:space="preserve"> terms, such an ability is often considered an evidence of a progressive research program.10 Since the prime feature of scenario analysis is to detect rapid and significant shifts in trajectories, or the forces behind them, this method succors when defining new pressing topics for academia. In particular, as mentioned in the previous section, </w:t>
      </w:r>
      <w:r w:rsidRPr="00A65703">
        <w:rPr>
          <w:u w:val="single"/>
        </w:rPr>
        <w:t>scenario analysis enables the detection of both weak signals and wild cards</w:t>
      </w:r>
      <w:r w:rsidRPr="001460BF">
        <w:rPr>
          <w:sz w:val="16"/>
        </w:rPr>
        <w:t xml:space="preserve">. By drawing attention to these hitherto overlooked but potentially pressing issues, scenario analysis can identify research agendas for further investigation (Barma et al., 2016). Therefore, </w:t>
      </w:r>
      <w:r w:rsidRPr="00A65703">
        <w:rPr>
          <w:u w:val="single"/>
        </w:rPr>
        <w:t>scenario analysis seems to be the right tool to advance innovative research since it helps scholars drive their research into new areas, away from moribund topics that have been followed for many decades</w:t>
      </w:r>
      <w:r w:rsidRPr="001460BF">
        <w:rPr>
          <w:sz w:val="16"/>
        </w:rPr>
        <w:t xml:space="preserve">. By “identifying questions of likely future significance” (Barma et al., 2016, p. 6), </w:t>
      </w:r>
      <w:r w:rsidRPr="001460BF">
        <w:rPr>
          <w:u w:val="single"/>
        </w:rPr>
        <w:t>scenario analysis can contribute to combatting the proliferation of researchers in fields occupying the political status quo</w:t>
      </w:r>
      <w:r w:rsidRPr="001460BF">
        <w:rPr>
          <w:sz w:val="16"/>
        </w:rPr>
        <w:t xml:space="preserve">, such as Soviet or Japan studies in the United States in the 1980s. At the same time, innovative research topics confront the uncertainties that are crucial for policymakers to be monitored closely. 446 M. SUS AND M. HADEED Dealing with the complexity and interdisciplinarity of real-world issues </w:t>
      </w:r>
      <w:r w:rsidRPr="001460BF">
        <w:rPr>
          <w:u w:val="single"/>
        </w:rPr>
        <w:t>Another added value of the scenario analysis for IR scholarship lies in its ability to provide comprehensive causal reasoning and thus to tackle complex issues</w:t>
      </w:r>
      <w:r w:rsidRPr="001460BF">
        <w:rPr>
          <w:sz w:val="16"/>
        </w:rPr>
        <w:t xml:space="preserve">. As mentioned in the introduction, </w:t>
      </w:r>
      <w:r w:rsidRPr="001460BF">
        <w:rPr>
          <w:u w:val="single"/>
        </w:rPr>
        <w:t>the world’s complexity combined with abrupt shifts poses a challenge for IR scholarship</w:t>
      </w:r>
      <w:r w:rsidRPr="001460BF">
        <w:rPr>
          <w:sz w:val="16"/>
        </w:rPr>
        <w:t xml:space="preserve">. The possibility to accommodate multiple driving forces, to take into account different values they might take and finally to combine them with each other and see how they affect the dependent variable, makes the scenario approach quite unique. Traditional IR methods work with a limited number of independent variables, formulate and test hypotheses usually based on the relation between a single causal variable and the dependent variable. Investigating complex causal trajectories is therefore not possible. Against this background, </w:t>
      </w:r>
      <w:r w:rsidRPr="001460BF">
        <w:rPr>
          <w:u w:val="single"/>
        </w:rPr>
        <w:t>we agree with Barma et al</w:t>
      </w:r>
      <w:r w:rsidRPr="001460BF">
        <w:rPr>
          <w:sz w:val="16"/>
        </w:rPr>
        <w:t xml:space="preserve">. (2016) </w:t>
      </w:r>
      <w:r w:rsidRPr="001460BF">
        <w:rPr>
          <w:u w:val="single"/>
        </w:rPr>
        <w:t>and his colleagues who argue that scenarios are highly apt for dealing with complexity and uncertainty and providing academia with a tool for “actionable clarity in understanding contemporary global issues</w:t>
      </w:r>
      <w:r w:rsidRPr="001460BF">
        <w:rPr>
          <w:sz w:val="16"/>
        </w:rPr>
        <w:t xml:space="preserve">” (p. 1). Moreover, </w:t>
      </w:r>
      <w:r w:rsidRPr="001460BF">
        <w:rPr>
          <w:u w:val="single"/>
        </w:rPr>
        <w:t>the scenario approach helps to tackle the challenges of interdisciplinarity that is tied to complexity</w:t>
      </w:r>
      <w:r w:rsidRPr="001460BF">
        <w:rPr>
          <w:sz w:val="16"/>
        </w:rPr>
        <w:t xml:space="preserve">. </w:t>
      </w:r>
      <w:r w:rsidRPr="001460BF">
        <w:rPr>
          <w:u w:val="single"/>
        </w:rPr>
        <w:t xml:space="preserve">By drawing on the active participation of people from different disciplines, backgrounds, and with different expertise in the scenario development process, </w:t>
      </w:r>
      <w:r w:rsidRPr="001460BF">
        <w:rPr>
          <w:rStyle w:val="Emphasis"/>
        </w:rPr>
        <w:t>it brings interdisciplinarity to the table by default</w:t>
      </w:r>
      <w:r w:rsidRPr="001460BF">
        <w:rPr>
          <w:sz w:val="16"/>
        </w:rPr>
        <w:t xml:space="preserve">. The key advantage of the approach is that this interdisciplinary conversation takes place prior to and during the research phase, rather than after it. This distinguishes the scenario approach from other methods that bring interdisciplinary perspectives together but do not facilitate a discussion between them, rather letting them passively co-exist. By exploring the dynamics between seemingly unrelated vectors of change (key drivers), scenario analysis can be useful for shedding light on developments that would have been overlooked by narrower research designs. </w:t>
      </w:r>
      <w:r w:rsidRPr="001460BF">
        <w:rPr>
          <w:u w:val="single"/>
        </w:rPr>
        <w:t>In security studies, for example, scenario analysis can connect the dots between hard, soft, traditional and non-traditional understandings of security and capture the interplay of economic-societal environmental and technological changes</w:t>
      </w:r>
      <w:r w:rsidRPr="001460BF">
        <w:rPr>
          <w:sz w:val="16"/>
        </w:rPr>
        <w:t>. Imposing interdisciplinarity also helps to counter the “hyper-fragmentation of knowledge” that “makes it difficult for even scholars in different disciplines to understand each other, much less policy-makers and general public” (Desch, 2015, p. 381). Complex real-world issues that were tackled using scenario analysis include the Israel-Palestine conflict (Stein et al., 1998), Turkey’s geopolitical environment (Çelik &amp; Blum, 2007), the prospects of the United States– China conflict (Friedberg, 2005) and the consequences of Brexit for EU foreign and security policy (</w:t>
      </w:r>
      <w:proofErr w:type="spellStart"/>
      <w:r w:rsidRPr="001460BF">
        <w:rPr>
          <w:sz w:val="16"/>
        </w:rPr>
        <w:t>Martill</w:t>
      </w:r>
      <w:proofErr w:type="spellEnd"/>
      <w:r w:rsidRPr="001460BF">
        <w:rPr>
          <w:sz w:val="16"/>
        </w:rPr>
        <w:t xml:space="preserve"> &amp; Sus, 2018). An examination of these topics without the application of interdisciplinary approaches would not be possible precisely due to their multifaceted character. CONTEMPORARY SECURITY POLICY 447 Stepping out of the ivory tower Finally, </w:t>
      </w:r>
      <w:r w:rsidRPr="001460BF">
        <w:rPr>
          <w:rStyle w:val="Emphasis"/>
        </w:rPr>
        <w:t>scenario analysis also enables IR scholars to establish a channel of communication with policy-makers</w:t>
      </w:r>
      <w:r w:rsidRPr="001460BF">
        <w:rPr>
          <w:u w:val="single"/>
        </w:rPr>
        <w:t xml:space="preserve"> other than conducting interviews for their own research or providing ad-hoc consultations</w:t>
      </w:r>
      <w:r w:rsidRPr="001460BF">
        <w:rPr>
          <w:sz w:val="16"/>
        </w:rPr>
        <w:t xml:space="preserve">. A participatory scenario process forges “deep and shared understanding between its participants” (Ramírez &amp; Wilkinson, 2016, p. 21). In scenario workshops, </w:t>
      </w:r>
      <w:r w:rsidRPr="001460BF">
        <w:rPr>
          <w:u w:val="single"/>
        </w:rPr>
        <w:t>academics and policy-makers work together, confront their world visions and assumptions and arrive at an agreement upon which they develop narratives for alternative futures</w:t>
      </w:r>
      <w:r w:rsidRPr="001460BF">
        <w:rPr>
          <w:sz w:val="16"/>
        </w:rPr>
        <w:t xml:space="preserve">. Hence, </w:t>
      </w:r>
      <w:r w:rsidRPr="001460BF">
        <w:rPr>
          <w:u w:val="single"/>
        </w:rPr>
        <w:t>scenario analysis can be perceived as a tool towards more exchange between academia and policy-making that can contribute to a better understanding between the two worlds. For policymakers, it provides the opportunity to consider long-term trends</w:t>
      </w:r>
      <w:r w:rsidRPr="001460BF">
        <w:rPr>
          <w:sz w:val="16"/>
        </w:rPr>
        <w:t xml:space="preserve"> (an occasion not often found in the day-to-day nature of politics). For academics, it provides insight into which trends are most concerning for policy-makers, allowing them to check and ultimately enhance the relevance of their research agendas. We acknowledge the difficulty to engage policy-makers in foresight exercises caused by their time-constrains and possible lack of interest. Yet, in our experience, this problem mostly refers to high-level policy-makers. Mid-level and former officials and policy-makers have more time and willingness to participate in foresight exercises and contribute equally valuable perspectives. The participatory character of foresight exercises facilitates the exchange of views from different stakeholders on an equal level. In our case, as the evaluation has shown, it has proven to be stimulating for each of the engaged groups. Moreover, the policy dialogue benefits from scenarios’ accessibility to a broader audience. Scenario publications tend to be shorter and easier to read than the average academic publication and as Nye (2008) rightly notes “a premium on time is a major difference between the two cultures” of academia and policy-making. Since scenario publications are more suitable to the time- and attention-constraints of many policy-makers, they improve the accessibility of research findings for the policy world (Cairney &amp; Kwiatkowski, 2017). An illustrative example is offered by a foresight exercise conducted by the Aspen Institute Berlin in 2017. A group of academics, think tank experts and policy-makers developed scenarios on the future of the liberal world order that served as raw material for a newspaper from the future titled “The Aspen Insight” and dated October 21, 2025. Not only did the presentation of the newspaper catch the attention of many Berlin-based policy-makers but the “The Aspen Insight” was also attached as a supplement to the Berlin daily </w:t>
      </w:r>
      <w:proofErr w:type="spellStart"/>
      <w:r w:rsidRPr="001460BF">
        <w:rPr>
          <w:sz w:val="16"/>
        </w:rPr>
        <w:t>Tagesspiegel</w:t>
      </w:r>
      <w:proofErr w:type="spellEnd"/>
      <w:r w:rsidRPr="001460BF">
        <w:rPr>
          <w:sz w:val="16"/>
        </w:rPr>
        <w:t>, and reached more than 300,000 readers.11 We acknowledge that the four aspects of the added value of scenario analysis for IR scholarship are interrelated and that their boundaries are not clear448 M. SUS AND M. HADEED cut. Yet, we believe, they highlight distinct benefits of this approach for academics that want to tackle the challenges of today’s world via their research.</w:t>
      </w:r>
    </w:p>
    <w:p w14:paraId="31E9EDC5" w14:textId="77777777" w:rsidR="00E10BD1" w:rsidRPr="00A540C7" w:rsidRDefault="00E10BD1" w:rsidP="00E10BD1">
      <w:pPr>
        <w:pStyle w:val="Heading2"/>
      </w:pPr>
      <w:r w:rsidRPr="00A540C7">
        <w:t xml:space="preserve">AT: </w:t>
      </w:r>
      <w:proofErr w:type="spellStart"/>
      <w:r w:rsidRPr="00A540C7">
        <w:t>Afropessimism</w:t>
      </w:r>
      <w:proofErr w:type="spellEnd"/>
    </w:p>
    <w:p w14:paraId="76536DD6" w14:textId="77777777" w:rsidR="00E10BD1" w:rsidRPr="00A540C7" w:rsidRDefault="00E10BD1" w:rsidP="00E10BD1">
      <w:pPr>
        <w:pStyle w:val="Heading3"/>
      </w:pPr>
      <w:r w:rsidRPr="00A540C7">
        <w:t>Pessimism Bad</w:t>
      </w:r>
    </w:p>
    <w:p w14:paraId="79A9B1AF" w14:textId="77777777" w:rsidR="00E10BD1" w:rsidRPr="002603DC" w:rsidRDefault="00E10BD1" w:rsidP="00E10BD1">
      <w:pPr>
        <w:pStyle w:val="Heading4"/>
      </w:pPr>
      <w:r>
        <w:t xml:space="preserve">Redressing </w:t>
      </w:r>
      <w:r>
        <w:rPr>
          <w:u w:val="single"/>
        </w:rPr>
        <w:t>past injustices</w:t>
      </w:r>
      <w:r>
        <w:t xml:space="preserve"> is not incompatible with </w:t>
      </w:r>
      <w:r>
        <w:rPr>
          <w:u w:val="single"/>
        </w:rPr>
        <w:t>seeking progress</w:t>
      </w:r>
      <w:r>
        <w:t xml:space="preserve"> in the present – you should prefer </w:t>
      </w:r>
      <w:r>
        <w:rPr>
          <w:u w:val="single"/>
        </w:rPr>
        <w:t>retrospective politics</w:t>
      </w:r>
      <w:r>
        <w:t xml:space="preserve"> that are </w:t>
      </w:r>
      <w:r>
        <w:rPr>
          <w:u w:val="single"/>
        </w:rPr>
        <w:t>forward-thinking</w:t>
      </w:r>
      <w:r>
        <w:t xml:space="preserve">. </w:t>
      </w:r>
    </w:p>
    <w:p w14:paraId="7E128C05" w14:textId="77777777" w:rsidR="00E10BD1" w:rsidRPr="00FD04A9" w:rsidRDefault="00E10BD1" w:rsidP="00E10BD1">
      <w:pPr>
        <w:rPr>
          <w:rFonts w:asciiTheme="minorHAnsi" w:hAnsiTheme="minorHAnsi"/>
        </w:rPr>
      </w:pPr>
      <w:proofErr w:type="spellStart"/>
      <w:r w:rsidRPr="00A540C7">
        <w:rPr>
          <w:rFonts w:asciiTheme="minorHAnsi" w:hAnsiTheme="minorHAnsi"/>
          <w:b/>
          <w:sz w:val="26"/>
          <w:szCs w:val="26"/>
        </w:rPr>
        <w:t>Bevernage</w:t>
      </w:r>
      <w:proofErr w:type="spellEnd"/>
      <w:r w:rsidRPr="00A540C7">
        <w:rPr>
          <w:rFonts w:asciiTheme="minorHAnsi" w:hAnsiTheme="minorHAnsi"/>
          <w:b/>
          <w:sz w:val="26"/>
          <w:szCs w:val="26"/>
        </w:rPr>
        <w:t xml:space="preserve"> 15</w:t>
      </w:r>
      <w:r w:rsidRPr="00A540C7">
        <w:rPr>
          <w:rFonts w:asciiTheme="minorHAnsi" w:hAnsiTheme="minorHAnsi"/>
          <w:sz w:val="16"/>
          <w:szCs w:val="16"/>
        </w:rPr>
        <w:t xml:space="preserve"> </w:t>
      </w:r>
      <w:r w:rsidRPr="00FD04A9">
        <w:rPr>
          <w:rFonts w:asciiTheme="minorHAnsi" w:hAnsiTheme="minorHAnsi"/>
        </w:rPr>
        <w:t xml:space="preserve">[Berber </w:t>
      </w:r>
      <w:proofErr w:type="spellStart"/>
      <w:r w:rsidRPr="00FD04A9">
        <w:rPr>
          <w:rFonts w:asciiTheme="minorHAnsi" w:hAnsiTheme="minorHAnsi"/>
        </w:rPr>
        <w:t>Bevernage</w:t>
      </w:r>
      <w:proofErr w:type="spellEnd"/>
      <w:r w:rsidRPr="00FD04A9">
        <w:rPr>
          <w:rFonts w:asciiTheme="minorHAnsi" w:hAnsiTheme="minorHAnsi"/>
        </w:rPr>
        <w:t xml:space="preserve">, assistant prof. history @ University of Ghent, “The Past is Evil/Evil is Past: On Retrospective Politics, Philosophy of History, and Temporal Manichaeism”, October </w:t>
      </w:r>
      <w:proofErr w:type="gramStart"/>
      <w:r w:rsidRPr="00FD04A9">
        <w:rPr>
          <w:rFonts w:asciiTheme="minorHAnsi" w:hAnsiTheme="minorHAnsi"/>
        </w:rPr>
        <w:t>2015 ;</w:t>
      </w:r>
      <w:proofErr w:type="gramEnd"/>
      <w:r w:rsidRPr="00FD04A9">
        <w:rPr>
          <w:rFonts w:asciiTheme="minorHAnsi" w:hAnsiTheme="minorHAnsi"/>
        </w:rPr>
        <w:t xml:space="preserve"> 7/2</w:t>
      </w:r>
      <w:r>
        <w:rPr>
          <w:rFonts w:asciiTheme="minorHAnsi" w:hAnsiTheme="minorHAnsi"/>
        </w:rPr>
        <w:t>2</w:t>
      </w:r>
      <w:r w:rsidRPr="00FD04A9">
        <w:rPr>
          <w:rFonts w:asciiTheme="minorHAnsi" w:hAnsiTheme="minorHAnsi"/>
        </w:rPr>
        <w:t xml:space="preserve"> EB]</w:t>
      </w:r>
    </w:p>
    <w:p w14:paraId="289288FD" w14:textId="77777777" w:rsidR="00E10BD1" w:rsidRPr="0049646A" w:rsidRDefault="00E10BD1" w:rsidP="00E10BD1">
      <w:pPr>
        <w:rPr>
          <w:rFonts w:asciiTheme="minorHAnsi" w:hAnsiTheme="minorHAnsi"/>
          <w:sz w:val="16"/>
        </w:rPr>
      </w:pPr>
      <w:r w:rsidRPr="0049646A">
        <w:rPr>
          <w:rFonts w:asciiTheme="minorHAnsi" w:hAnsiTheme="minorHAnsi"/>
          <w:sz w:val="16"/>
        </w:rPr>
        <w:t>Torpey is certainly not the only intellectual expressing these worries. According to historian Pieter Lagrou</w:t>
      </w:r>
      <w:r w:rsidRPr="0049646A">
        <w:rPr>
          <w:rStyle w:val="StyleUnderline"/>
          <w:rFonts w:asciiTheme="minorHAnsi" w:hAnsiTheme="minorHAnsi"/>
          <w:sz w:val="16"/>
          <w:szCs w:val="16"/>
          <w:u w:val="none"/>
        </w:rPr>
        <w:t xml:space="preserve">, </w:t>
      </w:r>
      <w:r w:rsidRPr="0049646A">
        <w:rPr>
          <w:rStyle w:val="StyleUnderline"/>
          <w:rFonts w:asciiTheme="minorHAnsi" w:hAnsiTheme="minorHAnsi"/>
        </w:rPr>
        <w:t>“our contemporary societies, for lack of future projects, shrink into a ‘</w:t>
      </w:r>
      <w:proofErr w:type="spellStart"/>
      <w:r w:rsidRPr="0049646A">
        <w:rPr>
          <w:rStyle w:val="StyleUnderline"/>
          <w:rFonts w:asciiTheme="minorHAnsi" w:hAnsiTheme="minorHAnsi"/>
        </w:rPr>
        <w:t>passeist</w:t>
      </w:r>
      <w:proofErr w:type="spellEnd"/>
      <w:r w:rsidRPr="0049646A">
        <w:rPr>
          <w:rStyle w:val="StyleUnderline"/>
          <w:rFonts w:asciiTheme="minorHAnsi" w:hAnsiTheme="minorHAnsi"/>
        </w:rPr>
        <w:t>’ culture.”</w:t>
      </w:r>
      <w:r w:rsidRPr="0049646A">
        <w:rPr>
          <w:rFonts w:asciiTheme="minorHAnsi" w:hAnsiTheme="minorHAnsi"/>
          <w:sz w:val="16"/>
        </w:rPr>
        <w:t xml:space="preserve">12 In European public discourse, he argues, </w:t>
      </w:r>
      <w:r w:rsidRPr="0049646A">
        <w:rPr>
          <w:rStyle w:val="StyleUnderline"/>
          <w:rFonts w:asciiTheme="minorHAnsi" w:hAnsiTheme="minorHAnsi"/>
        </w:rPr>
        <w:t xml:space="preserve">the </w:t>
      </w:r>
      <w:r w:rsidRPr="00BD5EAF">
        <w:rPr>
          <w:rStyle w:val="StyleUnderline"/>
          <w:rFonts w:asciiTheme="minorHAnsi" w:hAnsiTheme="minorHAnsi"/>
          <w:highlight w:val="cyan"/>
        </w:rPr>
        <w:t>focus on</w:t>
      </w:r>
      <w:r w:rsidRPr="0049646A">
        <w:rPr>
          <w:rFonts w:asciiTheme="minorHAnsi" w:hAnsiTheme="minorHAnsi"/>
          <w:sz w:val="16"/>
        </w:rPr>
        <w:t xml:space="preserve"> crimes of </w:t>
      </w:r>
      <w:r w:rsidRPr="00BD5EAF">
        <w:rPr>
          <w:rStyle w:val="StyleUnderline"/>
          <w:rFonts w:asciiTheme="minorHAnsi" w:hAnsiTheme="minorHAnsi"/>
          <w:highlight w:val="cyan"/>
        </w:rPr>
        <w:t>the</w:t>
      </w:r>
      <w:r w:rsidRPr="0049646A">
        <w:rPr>
          <w:rFonts w:asciiTheme="minorHAnsi" w:hAnsiTheme="minorHAnsi"/>
          <w:sz w:val="16"/>
        </w:rPr>
        <w:t xml:space="preserve"> distant </w:t>
      </w:r>
      <w:r w:rsidRPr="00BD5EAF">
        <w:rPr>
          <w:rStyle w:val="StyleUnderline"/>
          <w:rFonts w:asciiTheme="minorHAnsi" w:hAnsiTheme="minorHAnsi"/>
          <w:highlight w:val="cyan"/>
        </w:rPr>
        <w:t>past</w:t>
      </w:r>
      <w:r w:rsidRPr="0049646A">
        <w:rPr>
          <w:rFonts w:asciiTheme="minorHAnsi" w:hAnsiTheme="minorHAnsi"/>
          <w:sz w:val="16"/>
        </w:rPr>
        <w:t xml:space="preserve"> has become so strong that it tends to </w:t>
      </w:r>
      <w:r w:rsidRPr="00BD5EAF">
        <w:rPr>
          <w:rStyle w:val="StyleUnderline"/>
          <w:rFonts w:asciiTheme="minorHAnsi" w:hAnsiTheme="minorHAnsi"/>
          <w:highlight w:val="cyan"/>
        </w:rPr>
        <w:t>marginalize</w:t>
      </w:r>
      <w:r w:rsidRPr="0049646A">
        <w:rPr>
          <w:rStyle w:val="StyleUnderline"/>
          <w:rFonts w:asciiTheme="minorHAnsi" w:hAnsiTheme="minorHAnsi"/>
        </w:rPr>
        <w:t xml:space="preserve"> claims of </w:t>
      </w:r>
      <w:r w:rsidRPr="00BD5EAF">
        <w:rPr>
          <w:rStyle w:val="StyleUnderline"/>
          <w:rFonts w:asciiTheme="minorHAnsi" w:hAnsiTheme="minorHAnsi"/>
          <w:highlight w:val="cyan"/>
        </w:rPr>
        <w:t>victims of contemporary crimes</w:t>
      </w:r>
      <w:r w:rsidRPr="0049646A">
        <w:rPr>
          <w:rFonts w:asciiTheme="minorHAnsi" w:hAnsiTheme="minorHAnsi"/>
          <w:sz w:val="16"/>
        </w:rPr>
        <w:t xml:space="preserve"> and human rights violations. Therefore, Lagrou argues, “a commemorative discourse of victimhood is very much the opposite of a constructive and dynamic engagement with the present, but rather a paralyzing regression of democratic debate.”13 Lagrou's argument closely resembles many others that turn against retrospective politics and “victim culture” such as Ian </w:t>
      </w:r>
      <w:proofErr w:type="spellStart"/>
      <w:r w:rsidRPr="0049646A">
        <w:rPr>
          <w:rFonts w:asciiTheme="minorHAnsi" w:hAnsiTheme="minorHAnsi"/>
          <w:sz w:val="16"/>
        </w:rPr>
        <w:t>Buruma's</w:t>
      </w:r>
      <w:proofErr w:type="spellEnd"/>
      <w:r w:rsidRPr="0049646A">
        <w:rPr>
          <w:rFonts w:asciiTheme="minorHAnsi" w:hAnsiTheme="minorHAnsi"/>
          <w:sz w:val="16"/>
        </w:rPr>
        <w:t xml:space="preserve"> warning about the peril of minorities defining themselves exclusively as historical victims and engaging in an “Olympics of suffering”14 and Charles Maier's claims about a “surfeit of memory.”15</w:t>
      </w:r>
    </w:p>
    <w:p w14:paraId="189E1E6A" w14:textId="77777777" w:rsidR="00E10BD1" w:rsidRPr="0049646A" w:rsidRDefault="00E10BD1" w:rsidP="00E10BD1">
      <w:pPr>
        <w:rPr>
          <w:rFonts w:asciiTheme="minorHAnsi" w:hAnsiTheme="minorHAnsi"/>
          <w:sz w:val="16"/>
        </w:rPr>
      </w:pPr>
      <w:r w:rsidRPr="0049646A">
        <w:rPr>
          <w:rFonts w:asciiTheme="minorHAnsi" w:hAnsiTheme="minorHAnsi"/>
          <w:sz w:val="16"/>
        </w:rPr>
        <w:t xml:space="preserve">These </w:t>
      </w:r>
      <w:r w:rsidRPr="0049646A">
        <w:rPr>
          <w:rStyle w:val="StyleUnderline"/>
          <w:rFonts w:asciiTheme="minorHAnsi" w:hAnsiTheme="minorHAnsi"/>
        </w:rPr>
        <w:t>warnings</w:t>
      </w:r>
      <w:r w:rsidRPr="0049646A">
        <w:rPr>
          <w:rFonts w:asciiTheme="minorHAnsi" w:hAnsiTheme="minorHAnsi"/>
          <w:sz w:val="16"/>
        </w:rPr>
        <w:t xml:space="preserve"> about the perils of a retrospective politics outweighing or even banning politics directed at contemporary injustices or striving for a more just future </w:t>
      </w:r>
      <w:r w:rsidRPr="0049646A">
        <w:rPr>
          <w:rStyle w:val="StyleUnderline"/>
          <w:rFonts w:asciiTheme="minorHAnsi" w:hAnsiTheme="minorHAnsi"/>
        </w:rPr>
        <w:t>should be taken seriously</w:t>
      </w:r>
      <w:r w:rsidRPr="0049646A">
        <w:rPr>
          <w:rFonts w:asciiTheme="minorHAnsi" w:hAnsiTheme="minorHAnsi"/>
          <w:sz w:val="16"/>
        </w:rPr>
        <w:t xml:space="preserve">. Yet the alternative of an exclusively present- or future-oriented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in order to justify past and present suffering. It could even be argued that the rise of dominant </w:t>
      </w:r>
      <w:proofErr w:type="spellStart"/>
      <w:r w:rsidRPr="0049646A">
        <w:rPr>
          <w:rFonts w:asciiTheme="minorHAnsi" w:hAnsiTheme="minorHAnsi"/>
          <w:sz w:val="16"/>
        </w:rPr>
        <w:t>restrospective</w:t>
      </w:r>
      <w:proofErr w:type="spellEnd"/>
      <w:r w:rsidRPr="0049646A">
        <w:rPr>
          <w:rFonts w:asciiTheme="minorHAnsi" w:hAnsiTheme="minorHAnsi"/>
          <w:sz w:val="16"/>
        </w:rPr>
        <w:t xml:space="preser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p>
    <w:p w14:paraId="05018D72" w14:textId="77777777" w:rsidR="00E10BD1" w:rsidRPr="0049646A" w:rsidRDefault="00E10BD1" w:rsidP="00E10BD1">
      <w:pPr>
        <w:rPr>
          <w:rFonts w:asciiTheme="minorHAnsi" w:hAnsiTheme="minorHAnsi"/>
          <w:sz w:val="16"/>
        </w:rPr>
      </w:pPr>
      <w:r w:rsidRPr="0049646A">
        <w:rPr>
          <w:rFonts w:asciiTheme="minorHAnsi" w:hAnsiTheme="minorHAnsi"/>
          <w:sz w:val="16"/>
        </w:rPr>
        <w:t xml:space="preserve">Therefore, </w:t>
      </w:r>
      <w:r w:rsidRPr="00BD5EAF">
        <w:rPr>
          <w:rStyle w:val="Emphasis"/>
          <w:highlight w:val="cyan"/>
        </w:rPr>
        <w:t>we should resist</w:t>
      </w:r>
      <w:r w:rsidRPr="0049646A">
        <w:rPr>
          <w:rStyle w:val="Emphasis"/>
        </w:rPr>
        <w:t xml:space="preserve"> dualist </w:t>
      </w:r>
      <w:r w:rsidRPr="00BD5EAF">
        <w:rPr>
          <w:rStyle w:val="Emphasis"/>
          <w:highlight w:val="cyan"/>
        </w:rPr>
        <w:t>thinking that forces us to choose between</w:t>
      </w:r>
      <w:r w:rsidRPr="0049646A">
        <w:rPr>
          <w:rStyle w:val="Emphasis"/>
        </w:rPr>
        <w:t xml:space="preserve"> restitution for </w:t>
      </w:r>
      <w:r w:rsidRPr="00BD5EAF">
        <w:rPr>
          <w:rStyle w:val="Emphasis"/>
          <w:highlight w:val="cyan"/>
        </w:rPr>
        <w:t>historical injustices and struggle for justice in the present or</w:t>
      </w:r>
      <w:r w:rsidRPr="0049646A">
        <w:rPr>
          <w:rStyle w:val="Emphasis"/>
        </w:rPr>
        <w:t xml:space="preserve"> the </w:t>
      </w:r>
      <w:r w:rsidRPr="00BD5EAF">
        <w:rPr>
          <w:rStyle w:val="Emphasis"/>
          <w:highlight w:val="cyan"/>
        </w:rPr>
        <w:t>future</w:t>
      </w:r>
      <w:r w:rsidRPr="0049646A">
        <w:rPr>
          <w:rFonts w:asciiTheme="minorHAnsi" w:hAnsiTheme="minorHAnsi"/>
          <w:sz w:val="16"/>
        </w:rPr>
        <w:t xml:space="preserve">. </w:t>
      </w:r>
      <w:r w:rsidRPr="0049646A">
        <w:rPr>
          <w:rStyle w:val="StyleUnderline"/>
          <w:rFonts w:asciiTheme="minorHAnsi" w:hAnsiTheme="minorHAnsi"/>
        </w:rPr>
        <w:t xml:space="preserve">Rather, </w:t>
      </w:r>
      <w:r w:rsidRPr="00BD5EAF">
        <w:rPr>
          <w:rStyle w:val="StyleUnderline"/>
          <w:rFonts w:asciiTheme="minorHAnsi" w:hAnsiTheme="minorHAnsi"/>
          <w:highlight w:val="cyan"/>
        </w:rPr>
        <w:t>we should look for</w:t>
      </w:r>
      <w:r w:rsidRPr="0049646A">
        <w:rPr>
          <w:rStyle w:val="StyleUnderline"/>
          <w:rFonts w:asciiTheme="minorHAnsi" w:hAnsiTheme="minorHAnsi"/>
        </w:rPr>
        <w:t xml:space="preserve"> types of </w:t>
      </w:r>
      <w:r w:rsidRPr="00BD5EAF">
        <w:rPr>
          <w:rStyle w:val="StyleUnderline"/>
          <w:rFonts w:asciiTheme="minorHAnsi" w:hAnsiTheme="minorHAnsi"/>
          <w:highlight w:val="cyan"/>
        </w:rPr>
        <w:t>retrospective politics that</w:t>
      </w:r>
      <w:r w:rsidRPr="0049646A">
        <w:rPr>
          <w:rStyle w:val="StyleUnderline"/>
          <w:rFonts w:asciiTheme="minorHAnsi" w:hAnsiTheme="minorHAnsi"/>
        </w:rPr>
        <w:t xml:space="preserve"> do not oppose but </w:t>
      </w:r>
      <w:r w:rsidRPr="00BD5EAF">
        <w:rPr>
          <w:rStyle w:val="StyleUnderline"/>
          <w:rFonts w:asciiTheme="minorHAnsi" w:hAnsiTheme="minorHAnsi"/>
          <w:highlight w:val="cyan"/>
        </w:rPr>
        <w:t>complement</w:t>
      </w:r>
      <w:r w:rsidRPr="0049646A">
        <w:rPr>
          <w:rFonts w:asciiTheme="minorHAnsi" w:hAnsiTheme="minorHAnsi"/>
          <w:sz w:val="16"/>
        </w:rPr>
        <w:t xml:space="preserve"> or reinforce the </w:t>
      </w:r>
      <w:r w:rsidRPr="00BD5EAF">
        <w:rPr>
          <w:rStyle w:val="Emphasis"/>
          <w:highlight w:val="cyan"/>
        </w:rPr>
        <w:t>emancipatory and utopian elements in present- and future-directed politics</w:t>
      </w:r>
      <w:r w:rsidRPr="0049646A">
        <w:rPr>
          <w:rFonts w:asciiTheme="minorHAnsi" w:hAnsiTheme="minorHAnsi"/>
          <w:sz w:val="16"/>
        </w:rPr>
        <w:t>—</w:t>
      </w:r>
      <w:r w:rsidRPr="0049646A">
        <w:rPr>
          <w:rStyle w:val="StyleUnderline"/>
          <w:rFonts w:asciiTheme="minorHAnsi" w:hAnsiTheme="minorHAnsi"/>
        </w:rPr>
        <w:t>and</w:t>
      </w:r>
      <w:r w:rsidRPr="0049646A">
        <w:rPr>
          <w:rFonts w:asciiTheme="minorHAnsi" w:hAnsiTheme="minorHAnsi"/>
          <w:sz w:val="16"/>
        </w:rPr>
        <w:t xml:space="preserve"> the other way around: </w:t>
      </w:r>
      <w:r w:rsidRPr="0049646A">
        <w:rPr>
          <w:rStyle w:val="StyleUnderline"/>
          <w:rFonts w:asciiTheme="minorHAnsi" w:hAnsiTheme="minorHAnsi"/>
        </w:rPr>
        <w:t xml:space="preserve">present- and future-oriented politics </w:t>
      </w:r>
      <w:r w:rsidRPr="00BD5EAF">
        <w:rPr>
          <w:rStyle w:val="StyleUnderline"/>
          <w:rFonts w:asciiTheme="minorHAnsi" w:hAnsiTheme="minorHAnsi"/>
          <w:highlight w:val="cyan"/>
        </w:rPr>
        <w:t>that do not forget</w:t>
      </w:r>
      <w:r w:rsidRPr="0049646A">
        <w:rPr>
          <w:rStyle w:val="StyleUnderline"/>
          <w:rFonts w:asciiTheme="minorHAnsi" w:hAnsiTheme="minorHAnsi"/>
        </w:rPr>
        <w:t xml:space="preserve"> about </w:t>
      </w:r>
      <w:r w:rsidRPr="00BD5EAF">
        <w:rPr>
          <w:rStyle w:val="StyleUnderline"/>
          <w:rFonts w:asciiTheme="minorHAnsi" w:hAnsiTheme="minorHAnsi"/>
          <w:highlight w:val="cyan"/>
        </w:rPr>
        <w:t>historical injustices</w:t>
      </w:r>
      <w:r w:rsidRPr="0049646A">
        <w:rPr>
          <w:rFonts w:asciiTheme="minorHAnsi" w:hAnsiTheme="minorHAnsi"/>
          <w:sz w:val="16"/>
        </w:rPr>
        <w:t>.</w:t>
      </w:r>
    </w:p>
    <w:p w14:paraId="279C0616" w14:textId="77777777" w:rsidR="00E10BD1" w:rsidRPr="0049646A" w:rsidRDefault="00E10BD1" w:rsidP="00E10BD1">
      <w:pPr>
        <w:rPr>
          <w:rFonts w:asciiTheme="minorHAnsi" w:hAnsiTheme="minorHAnsi"/>
          <w:sz w:val="16"/>
        </w:rPr>
      </w:pPr>
      <w:r w:rsidRPr="0049646A">
        <w:rPr>
          <w:rFonts w:asciiTheme="minorHAnsi" w:hAnsiTheme="minorHAnsi"/>
          <w:sz w:val="16"/>
        </w:rPr>
        <w:t xml:space="preserve">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the </w:t>
      </w:r>
      <w:r w:rsidRPr="0049646A">
        <w:rPr>
          <w:rStyle w:val="StyleUnderline"/>
          <w:rFonts w:asciiTheme="minorHAnsi" w:hAnsiTheme="minorHAnsi"/>
        </w:rPr>
        <w:t>currently dominant</w:t>
      </w:r>
      <w:r w:rsidRPr="0049646A">
        <w:rPr>
          <w:rFonts w:asciiTheme="minorHAnsi" w:hAnsiTheme="minorHAnsi"/>
          <w:sz w:val="16"/>
        </w:rPr>
        <w:t xml:space="preserve"> strands of </w:t>
      </w:r>
      <w:r w:rsidRPr="00BD5EAF">
        <w:rPr>
          <w:rStyle w:val="StyleUnderline"/>
          <w:rFonts w:asciiTheme="minorHAnsi" w:hAnsiTheme="minorHAnsi"/>
          <w:highlight w:val="cyan"/>
        </w:rPr>
        <w:t>retrospective politics</w:t>
      </w:r>
      <w:r w:rsidRPr="0049646A">
        <w:rPr>
          <w:rFonts w:asciiTheme="minorHAnsi" w:hAnsiTheme="minorHAnsi"/>
          <w:sz w:val="16"/>
        </w:rPr>
        <w:t xml:space="preserve"> indeed do </w:t>
      </w:r>
      <w:r w:rsidRPr="00BD5EAF">
        <w:rPr>
          <w:rStyle w:val="StyleUnderline"/>
          <w:rFonts w:asciiTheme="minorHAnsi" w:hAnsiTheme="minorHAnsi"/>
          <w:highlight w:val="cyan"/>
        </w:rPr>
        <w:t>tend to</w:t>
      </w:r>
      <w:r w:rsidRPr="0049646A">
        <w:rPr>
          <w:rFonts w:asciiTheme="minorHAnsi" w:hAnsiTheme="minorHAnsi"/>
          <w:sz w:val="16"/>
        </w:rPr>
        <w:t xml:space="preserve"> be anti-utopian and </w:t>
      </w:r>
      <w:r w:rsidRPr="00BD5EAF">
        <w:rPr>
          <w:rStyle w:val="StyleUnderline"/>
          <w:rFonts w:asciiTheme="minorHAnsi" w:hAnsiTheme="minorHAnsi"/>
          <w:highlight w:val="cyan"/>
        </w:rPr>
        <w:t>have</w:t>
      </w:r>
      <w:r w:rsidRPr="0049646A">
        <w:rPr>
          <w:rStyle w:val="StyleUnderline"/>
          <w:rFonts w:asciiTheme="minorHAnsi" w:hAnsiTheme="minorHAnsi"/>
        </w:rPr>
        <w:t xml:space="preserve"> a </w:t>
      </w:r>
      <w:r w:rsidRPr="00BD5EAF">
        <w:rPr>
          <w:rStyle w:val="Emphasis"/>
          <w:highlight w:val="cyan"/>
        </w:rPr>
        <w:t>very limited emancipatory potential</w:t>
      </w:r>
      <w:r w:rsidRPr="0049646A">
        <w:rPr>
          <w:rFonts w:asciiTheme="minorHAnsi" w:hAnsiTheme="minorHAnsi"/>
          <w:sz w:val="16"/>
        </w:rPr>
        <w:t xml:space="preserve">. Moreover, I claim that currently dominant retrospective politics </w:t>
      </w:r>
      <w:r w:rsidRPr="0049646A">
        <w:rPr>
          <w:rStyle w:val="StyleUnderline"/>
          <w:rFonts w:asciiTheme="minorHAnsi" w:hAnsiTheme="minorHAnsi"/>
        </w:rPr>
        <w:t>do not radically break with</w:t>
      </w:r>
      <w:r w:rsidRPr="0049646A">
        <w:rPr>
          <w:rFonts w:asciiTheme="minorHAnsi" w:hAnsiTheme="minorHAnsi"/>
          <w:sz w:val="16"/>
        </w:rPr>
        <w:t xml:space="preserve"> several of the </w:t>
      </w:r>
      <w:r w:rsidRPr="0049646A">
        <w:rPr>
          <w:rStyle w:val="StyleUnderline"/>
          <w:rFonts w:asciiTheme="minorHAnsi" w:hAnsiTheme="minorHAnsi"/>
        </w:rPr>
        <w:t>exculpatory intellectual mechanisms</w:t>
      </w:r>
      <w:r w:rsidRPr="0049646A">
        <w:rPr>
          <w:rFonts w:asciiTheme="minorHAnsi" w:hAnsiTheme="minorHAnsi"/>
          <w:sz w:val="16"/>
        </w:rPr>
        <w:t xml:space="preserve"> that are typically </w:t>
      </w:r>
      <w:r w:rsidRPr="0049646A">
        <w:rPr>
          <w:rStyle w:val="StyleUnderline"/>
          <w:rFonts w:asciiTheme="minorHAnsi" w:hAnsiTheme="minorHAnsi"/>
        </w:rPr>
        <w:t>associated with progressivist politics but actually modify and sometimes even radicalize them</w:t>
      </w:r>
      <w:r w:rsidRPr="0049646A">
        <w:rPr>
          <w:rFonts w:asciiTheme="minorHAnsi" w:hAnsiTheme="minorHAnsi"/>
          <w:sz w:val="16"/>
        </w:rPr>
        <w:t xml:space="preserve">. In that restricted sense, and only in this sense, it can be argued that currently </w:t>
      </w:r>
      <w:r w:rsidRPr="0049646A">
        <w:rPr>
          <w:rStyle w:val="StyleUnderline"/>
          <w:rFonts w:asciiTheme="minorHAnsi" w:hAnsiTheme="minorHAnsi"/>
        </w:rPr>
        <w:t>dominant retrospective politics do not represent a fundamentally new way of dealing with historical evil and the ethics of responsibility</w:t>
      </w:r>
      <w:r w:rsidRPr="0049646A">
        <w:rPr>
          <w:rFonts w:asciiTheme="minorHAnsi" w:hAnsiTheme="minorHAnsi"/>
          <w:sz w:val="16"/>
        </w:rPr>
        <w:t>.</w:t>
      </w:r>
    </w:p>
    <w:p w14:paraId="27A25242" w14:textId="77777777" w:rsidR="00E10BD1" w:rsidRPr="00A540C7" w:rsidRDefault="00E10BD1" w:rsidP="00E10BD1">
      <w:pPr>
        <w:rPr>
          <w:rFonts w:asciiTheme="minorHAnsi" w:hAnsiTheme="minorHAnsi"/>
          <w:sz w:val="16"/>
        </w:rPr>
      </w:pPr>
      <w:r w:rsidRPr="0049646A">
        <w:rPr>
          <w:rFonts w:asciiTheme="minorHAnsi" w:hAnsiTheme="minorHAnsi"/>
          <w:sz w:val="16"/>
        </w:rPr>
        <w:t xml:space="preserve">My perspective is not a pessimistic one, however. Besides the currently dominant retrospective politics, </w:t>
      </w:r>
      <w:r w:rsidRPr="0049646A">
        <w:rPr>
          <w:rStyle w:val="StyleUnderline"/>
          <w:rFonts w:asciiTheme="minorHAnsi" w:hAnsiTheme="minorHAnsi"/>
        </w:rPr>
        <w:t>there exist</w:t>
      </w:r>
      <w:r w:rsidRPr="0049646A">
        <w:rPr>
          <w:rFonts w:asciiTheme="minorHAnsi" w:hAnsiTheme="minorHAnsi"/>
          <w:sz w:val="16"/>
        </w:rPr>
        <w:t xml:space="preserve"> other strands </w:t>
      </w:r>
      <w:r w:rsidRPr="0049646A">
        <w:rPr>
          <w:rStyle w:val="StyleUnderline"/>
          <w:rFonts w:asciiTheme="minorHAnsi" w:hAnsiTheme="minorHAnsi"/>
        </w:rPr>
        <w:t>of retrospective politics that</w:t>
      </w:r>
      <w:r w:rsidRPr="0049646A">
        <w:rPr>
          <w:rFonts w:asciiTheme="minorHAnsi" w:hAnsiTheme="minorHAnsi"/>
          <w:sz w:val="16"/>
        </w:rPr>
        <w:t xml:space="preserve"> </w:t>
      </w:r>
      <w:r w:rsidRPr="0049646A">
        <w:rPr>
          <w:rStyle w:val="StyleUnderline"/>
          <w:rFonts w:asciiTheme="minorHAnsi" w:hAnsiTheme="minorHAnsi"/>
        </w:rPr>
        <w:t>do have emancipatory</w:t>
      </w:r>
      <w:r w:rsidRPr="0049646A">
        <w:rPr>
          <w:rFonts w:asciiTheme="minorHAnsi" w:hAnsiTheme="minorHAnsi"/>
          <w:sz w:val="16"/>
        </w:rPr>
        <w:t xml:space="preserve"> or even utopian </w:t>
      </w:r>
      <w:r w:rsidRPr="0049646A">
        <w:rPr>
          <w:rStyle w:val="StyleUnderline"/>
          <w:rFonts w:asciiTheme="minorHAnsi" w:hAnsiTheme="minorHAnsi"/>
        </w:rPr>
        <w:t>features</w:t>
      </w:r>
      <w:r w:rsidRPr="0049646A">
        <w:rPr>
          <w:rFonts w:asciiTheme="minorHAnsi" w:hAnsiTheme="minorHAnsi"/>
          <w:sz w:val="16"/>
        </w:rPr>
        <w:t xml:space="preserve"> and that do not force us to choose between restitution for historical injustices and struggle for justice in the present or the future. Anti-utopianism and </w:t>
      </w:r>
      <w:r w:rsidRPr="0049646A">
        <w:rPr>
          <w:rStyle w:val="StyleUnderline"/>
          <w:rFonts w:asciiTheme="minorHAnsi" w:hAnsiTheme="minorHAnsi"/>
        </w:rPr>
        <w:t>ethical “</w:t>
      </w:r>
      <w:proofErr w:type="spellStart"/>
      <w:r w:rsidRPr="0049646A">
        <w:rPr>
          <w:rStyle w:val="StyleUnderline"/>
          <w:rFonts w:asciiTheme="minorHAnsi" w:hAnsiTheme="minorHAnsi"/>
        </w:rPr>
        <w:t>passeism</w:t>
      </w:r>
      <w:proofErr w:type="spellEnd"/>
      <w:r w:rsidRPr="0049646A">
        <w:rPr>
          <w:rStyle w:val="StyleUnderline"/>
          <w:rFonts w:asciiTheme="minorHAnsi" w:hAnsiTheme="minorHAnsi"/>
        </w:rPr>
        <w:t xml:space="preserve">,” </w:t>
      </w:r>
      <w:r w:rsidRPr="0049646A">
        <w:rPr>
          <w:rFonts w:asciiTheme="minorHAnsi" w:hAnsiTheme="minorHAnsi"/>
          <w:sz w:val="16"/>
        </w:rPr>
        <w:t xml:space="preserve">I argue, </w:t>
      </w:r>
      <w:r w:rsidRPr="0049646A">
        <w:rPr>
          <w:rStyle w:val="StyleUnderline"/>
          <w:rFonts w:asciiTheme="minorHAnsi" w:hAnsiTheme="minorHAnsi"/>
        </w:rPr>
        <w:t>are not inherent or necessary features</w:t>
      </w:r>
      <w:r w:rsidRPr="0049646A">
        <w:rPr>
          <w:rFonts w:asciiTheme="minorHAnsi" w:hAnsiTheme="minorHAnsi"/>
          <w:sz w:val="16"/>
        </w:rPr>
        <w:t xml:space="preserve"> of all retrospective politics but rather result from a specific, underlying type of historical thought or philosophy of history18 that treats the relation between past, present, and future in antinomic terms and prevents us from understanding “transtemporal” injustices and responsibilities. Sometimes this type of historical thought indeed stimulates a moralistic stance in which the past is charged with the worst of all evil, while the present becomes morally discharged by simple comparison. The latter type </w:t>
      </w:r>
      <w:r w:rsidRPr="0049646A">
        <w:rPr>
          <w:rStyle w:val="Emphasis"/>
        </w:rPr>
        <w:t>of “temporal Manichaeism” can be highly problematic</w:t>
      </w:r>
      <w:r w:rsidRPr="0049646A">
        <w:rPr>
          <w:rFonts w:asciiTheme="minorHAnsi" w:hAnsiTheme="minorHAnsi"/>
          <w:sz w:val="16"/>
        </w:rPr>
        <w:t>, I argue, because it not only posits that the “past is evil” but also tends to turn this reasoning around and stimulates the wishful thought that “evil is past.”</w:t>
      </w:r>
    </w:p>
    <w:p w14:paraId="193A86C5" w14:textId="77777777" w:rsidR="00E10BD1" w:rsidRPr="002853D0" w:rsidRDefault="00E10BD1" w:rsidP="00E10BD1">
      <w:pPr>
        <w:pStyle w:val="Heading4"/>
      </w:pPr>
      <w:r>
        <w:t xml:space="preserve">Antiblack racism is a </w:t>
      </w:r>
      <w:r>
        <w:rPr>
          <w:u w:val="single"/>
        </w:rPr>
        <w:t>political issue</w:t>
      </w:r>
      <w:r>
        <w:t xml:space="preserve"> that requires a </w:t>
      </w:r>
      <w:r>
        <w:rPr>
          <w:u w:val="single"/>
        </w:rPr>
        <w:t>political solution</w:t>
      </w:r>
      <w:r>
        <w:t xml:space="preserve"> – you should reject their </w:t>
      </w:r>
      <w:r>
        <w:rPr>
          <w:u w:val="single"/>
        </w:rPr>
        <w:t>anti-politics</w:t>
      </w:r>
      <w:r>
        <w:t xml:space="preserve"> as endemic of a </w:t>
      </w:r>
      <w:r>
        <w:rPr>
          <w:u w:val="single"/>
        </w:rPr>
        <w:t>homogenously racist</w:t>
      </w:r>
      <w:r>
        <w:t xml:space="preserve"> society. </w:t>
      </w:r>
    </w:p>
    <w:p w14:paraId="7550F068" w14:textId="77777777" w:rsidR="00E10BD1" w:rsidRPr="00A540C7" w:rsidRDefault="00E10BD1" w:rsidP="00E10BD1">
      <w:pPr>
        <w:rPr>
          <w:sz w:val="26"/>
          <w:szCs w:val="26"/>
        </w:rPr>
      </w:pPr>
      <w:r w:rsidRPr="00A540C7">
        <w:rPr>
          <w:b/>
          <w:bCs/>
          <w:sz w:val="26"/>
          <w:szCs w:val="26"/>
        </w:rPr>
        <w:t>Gordon 20</w:t>
      </w:r>
      <w:r w:rsidRPr="00A540C7">
        <w:rPr>
          <w:sz w:val="26"/>
          <w:szCs w:val="26"/>
        </w:rPr>
        <w:t xml:space="preserve"> </w:t>
      </w:r>
      <w:r w:rsidRPr="00A540C7">
        <w:t xml:space="preserve">[Lewis R. Gordon, you know who he is, “Thoughts on </w:t>
      </w:r>
      <w:proofErr w:type="spellStart"/>
      <w:r w:rsidRPr="00A540C7">
        <w:t>Afropessimism</w:t>
      </w:r>
      <w:proofErr w:type="spellEnd"/>
      <w:r w:rsidRPr="00A540C7">
        <w:t xml:space="preserve">”, </w:t>
      </w:r>
      <w:r w:rsidRPr="00A540C7">
        <w:rPr>
          <w:i/>
          <w:iCs/>
        </w:rPr>
        <w:t xml:space="preserve">Freedom, Justice, and </w:t>
      </w:r>
      <w:proofErr w:type="gramStart"/>
      <w:r w:rsidRPr="00A540C7">
        <w:rPr>
          <w:i/>
          <w:iCs/>
        </w:rPr>
        <w:t>Decolonization</w:t>
      </w:r>
      <w:r w:rsidRPr="00A540C7">
        <w:t xml:space="preserve"> ;</w:t>
      </w:r>
      <w:proofErr w:type="gramEnd"/>
      <w:r w:rsidRPr="00A540C7">
        <w:t xml:space="preserve"> 7/22 EB]</w:t>
      </w:r>
    </w:p>
    <w:p w14:paraId="3D23B281" w14:textId="77777777" w:rsidR="00E10BD1" w:rsidRPr="00A540C7" w:rsidRDefault="00E10BD1" w:rsidP="00E10BD1">
      <w:pPr>
        <w:spacing w:line="240" w:lineRule="auto"/>
        <w:rPr>
          <w:sz w:val="16"/>
        </w:rPr>
      </w:pPr>
      <w:r w:rsidRPr="00E51998">
        <w:rPr>
          <w:u w:val="single"/>
        </w:rPr>
        <w:t>The</w:t>
      </w:r>
      <w:r w:rsidRPr="00E51998">
        <w:rPr>
          <w:sz w:val="16"/>
        </w:rPr>
        <w:t xml:space="preserve"> second is the </w:t>
      </w:r>
      <w:r w:rsidRPr="00E51998">
        <w:rPr>
          <w:u w:val="single"/>
        </w:rPr>
        <w:t>importance of power</w:t>
      </w:r>
      <w:r w:rsidRPr="00E51998">
        <w:rPr>
          <w:sz w:val="16"/>
        </w:rPr>
        <w:t xml:space="preserve">. </w:t>
      </w:r>
      <w:r w:rsidRPr="00E51998">
        <w:rPr>
          <w:rStyle w:val="Emphasis"/>
        </w:rPr>
        <w:t>Politics makes no sense without it</w:t>
      </w:r>
      <w:r w:rsidRPr="00E51998">
        <w:rPr>
          <w:sz w:val="16"/>
        </w:rPr>
        <w:t xml:space="preserve">. As we have seen throughout our earlier reflections on power, Eurocentric </w:t>
      </w:r>
      <w:proofErr w:type="gramStart"/>
      <w:r w:rsidRPr="00E51998">
        <w:rPr>
          <w:sz w:val="16"/>
        </w:rPr>
        <w:t>etymology  points</w:t>
      </w:r>
      <w:proofErr w:type="gramEnd"/>
      <w:r w:rsidRPr="00E51998">
        <w:rPr>
          <w:sz w:val="16"/>
        </w:rPr>
        <w:t xml:space="preserve">  to  the  Latin  word  </w:t>
      </w:r>
      <w:proofErr w:type="spellStart"/>
      <w:r w:rsidRPr="00E51998">
        <w:rPr>
          <w:sz w:val="16"/>
        </w:rPr>
        <w:t>potis</w:t>
      </w:r>
      <w:proofErr w:type="spellEnd"/>
      <w:r w:rsidRPr="00E51998">
        <w:rPr>
          <w:sz w:val="16"/>
        </w:rPr>
        <w:t xml:space="preserve">  as  its  source,  from  which  came  the word “potent” as in an omnipotent god. If we again look back farther, we will notice the Middle Kingdom </w:t>
      </w:r>
      <w:proofErr w:type="spellStart"/>
      <w:r w:rsidRPr="00E51998">
        <w:rPr>
          <w:sz w:val="16"/>
        </w:rPr>
        <w:t>Mdw</w:t>
      </w:r>
      <w:proofErr w:type="spellEnd"/>
      <w:r w:rsidRPr="00E51998">
        <w:rPr>
          <w:sz w:val="16"/>
        </w:rPr>
        <w:t xml:space="preserve"> </w:t>
      </w:r>
      <w:proofErr w:type="spellStart"/>
      <w:r w:rsidRPr="00E51998">
        <w:rPr>
          <w:sz w:val="16"/>
        </w:rPr>
        <w:t>Ntr</w:t>
      </w:r>
      <w:proofErr w:type="spellEnd"/>
      <w:r w:rsidRPr="00E51998">
        <w:rPr>
          <w:sz w:val="16"/>
        </w:rPr>
        <w:t xml:space="preserve"> word </w:t>
      </w:r>
      <w:proofErr w:type="spellStart"/>
      <w:r w:rsidRPr="00E51998">
        <w:rPr>
          <w:sz w:val="16"/>
        </w:rPr>
        <w:t>pHty</w:t>
      </w:r>
      <w:proofErr w:type="spellEnd"/>
      <w:r w:rsidRPr="00E51998">
        <w:rPr>
          <w:sz w:val="16"/>
        </w:rPr>
        <w:t xml:space="preserve">, which refers to </w:t>
      </w:r>
      <w:proofErr w:type="gramStart"/>
      <w:r w:rsidRPr="00E51998">
        <w:rPr>
          <w:sz w:val="16"/>
        </w:rPr>
        <w:t>godlike  strength</w:t>
      </w:r>
      <w:proofErr w:type="gramEnd"/>
      <w:r w:rsidRPr="00E51998">
        <w:rPr>
          <w:sz w:val="16"/>
        </w:rPr>
        <w:t xml:space="preserve">.  </w:t>
      </w:r>
      <w:proofErr w:type="gramStart"/>
      <w:r w:rsidRPr="00E51998">
        <w:rPr>
          <w:sz w:val="16"/>
        </w:rPr>
        <w:t>Yet  for</w:t>
      </w:r>
      <w:proofErr w:type="gramEnd"/>
      <w:r w:rsidRPr="00E51998">
        <w:rPr>
          <w:sz w:val="16"/>
        </w:rPr>
        <w:t xml:space="preserve">  those  ancient  Northeast  Africans,  even  the  gods’  abilities came from a source. In the Coffin Texts, </w:t>
      </w:r>
      <w:proofErr w:type="spellStart"/>
      <w:r w:rsidRPr="00E51998">
        <w:rPr>
          <w:sz w:val="16"/>
        </w:rPr>
        <w:t>HqAw</w:t>
      </w:r>
      <w:proofErr w:type="spellEnd"/>
      <w:r w:rsidRPr="00E51998">
        <w:rPr>
          <w:sz w:val="16"/>
        </w:rPr>
        <w:t xml:space="preserve"> or </w:t>
      </w:r>
      <w:proofErr w:type="spellStart"/>
      <w:r w:rsidRPr="00E51998">
        <w:rPr>
          <w:sz w:val="16"/>
        </w:rPr>
        <w:t>heka</w:t>
      </w:r>
      <w:proofErr w:type="spellEnd"/>
      <w:r w:rsidRPr="00E51998">
        <w:rPr>
          <w:sz w:val="16"/>
        </w:rPr>
        <w:t xml:space="preserve"> activates the ka (sometimes, as we have seen, translated as soul, spirit, womb, or “magic”), which makes reality.20 </w:t>
      </w:r>
      <w:r w:rsidRPr="00E51998">
        <w:rPr>
          <w:u w:val="single"/>
        </w:rPr>
        <w:t>All this amounts to a straightforward thesis on power as the ability with the means to make things happen.</w:t>
      </w:r>
      <w:r w:rsidRPr="00A540C7">
        <w:rPr>
          <w:u w:val="single"/>
        </w:rPr>
        <w:t xml:space="preserve"> </w:t>
      </w:r>
      <w:r w:rsidRPr="00E51998">
        <w:rPr>
          <w:u w:val="single"/>
        </w:rPr>
        <w:t>There is an alchemical quality of power</w:t>
      </w:r>
      <w:r w:rsidRPr="00E51998">
        <w:rPr>
          <w:sz w:val="16"/>
        </w:rPr>
        <w:t xml:space="preserve">. </w:t>
      </w:r>
      <w:r w:rsidRPr="00E51998">
        <w:rPr>
          <w:u w:val="single"/>
        </w:rPr>
        <w:t xml:space="preserve">The human world, premised on </w:t>
      </w:r>
      <w:r w:rsidRPr="00A540C7">
        <w:rPr>
          <w:rStyle w:val="Emphasis"/>
        </w:rPr>
        <w:t xml:space="preserve">symbolic </w:t>
      </w:r>
      <w:proofErr w:type="gramStart"/>
      <w:r w:rsidRPr="00A540C7">
        <w:rPr>
          <w:rStyle w:val="Emphasis"/>
        </w:rPr>
        <w:t>communication</w:t>
      </w:r>
      <w:r w:rsidRPr="00E51998">
        <w:rPr>
          <w:u w:val="single"/>
        </w:rPr>
        <w:t>,  brings</w:t>
      </w:r>
      <w:proofErr w:type="gramEnd"/>
      <w:r w:rsidRPr="00E51998">
        <w:rPr>
          <w:u w:val="single"/>
        </w:rPr>
        <w:t xml:space="preserve">  many  forms  of  meaning  into  being,  and  those  new  meanings  afford  relationships  that  build  institutions  through  a  world  of  culture,  a  phenomenon  that  Freud,  we  should  recall,  rightly  described  as  “a  prosthetic  god</w:t>
      </w:r>
      <w:r w:rsidRPr="00E51998">
        <w:rPr>
          <w:sz w:val="16"/>
        </w:rPr>
        <w:t xml:space="preserve">.”  </w:t>
      </w:r>
      <w:proofErr w:type="gramStart"/>
      <w:r w:rsidRPr="00E51998">
        <w:rPr>
          <w:sz w:val="16"/>
        </w:rPr>
        <w:t>It  is</w:t>
      </w:r>
      <w:proofErr w:type="gramEnd"/>
      <w:r w:rsidRPr="00E51998">
        <w:rPr>
          <w:sz w:val="16"/>
        </w:rPr>
        <w:t xml:space="preserve">  godlike  because  it  addresses  what  humanity historically sought from the gods—protection from the elements, physical maledictions, and social forms of misery. </w:t>
      </w:r>
      <w:r w:rsidRPr="00E51998">
        <w:rPr>
          <w:u w:val="single"/>
        </w:rPr>
        <w:t>Such power clearly can be abused. It is where those enabling capacities</w:t>
      </w:r>
      <w:r w:rsidRPr="00E51998">
        <w:rPr>
          <w:sz w:val="16"/>
        </w:rPr>
        <w:t xml:space="preserve"> (empowerment) </w:t>
      </w:r>
      <w:r w:rsidRPr="00E51998">
        <w:rPr>
          <w:u w:val="single"/>
        </w:rPr>
        <w:t>are pushed to the wayside in the hording of social resources into propping up some people as gods that the legitimating practices of cultural cum political institutions decline and stimulate pessimism and nihilism</w:t>
      </w:r>
      <w:r w:rsidRPr="00E51998">
        <w:rPr>
          <w:sz w:val="16"/>
        </w:rPr>
        <w:t xml:space="preserve">. The institutions in </w:t>
      </w:r>
      <w:proofErr w:type="spellStart"/>
      <w:r w:rsidRPr="00E51998">
        <w:rPr>
          <w:sz w:val="16"/>
        </w:rPr>
        <w:t>Abya</w:t>
      </w:r>
      <w:proofErr w:type="spellEnd"/>
      <w:r w:rsidRPr="00E51998">
        <w:rPr>
          <w:sz w:val="16"/>
        </w:rPr>
        <w:t xml:space="preserve"> </w:t>
      </w:r>
      <w:proofErr w:type="spellStart"/>
      <w:r w:rsidRPr="00E51998">
        <w:rPr>
          <w:sz w:val="16"/>
        </w:rPr>
        <w:t>Yala</w:t>
      </w:r>
      <w:proofErr w:type="spellEnd"/>
      <w:r w:rsidRPr="00E51998">
        <w:rPr>
          <w:sz w:val="16"/>
        </w:rPr>
        <w:t xml:space="preserve"> and in Northern countries, such as the United States and Canada, very rarely </w:t>
      </w:r>
      <w:proofErr w:type="gramStart"/>
      <w:r w:rsidRPr="00E51998">
        <w:rPr>
          <w:sz w:val="16"/>
        </w:rPr>
        <w:t>attempt  to</w:t>
      </w:r>
      <w:proofErr w:type="gramEnd"/>
      <w:r w:rsidRPr="00E51998">
        <w:rPr>
          <w:sz w:val="16"/>
        </w:rPr>
        <w:t xml:space="preserve">  establish  positive  relations  to  blacks,  and  Blacks  the  subtext  of  </w:t>
      </w:r>
      <w:proofErr w:type="spellStart"/>
      <w:r w:rsidRPr="00E51998">
        <w:rPr>
          <w:sz w:val="16"/>
        </w:rPr>
        <w:t>Afropessimism</w:t>
      </w:r>
      <w:proofErr w:type="spellEnd"/>
      <w:r w:rsidRPr="00E51998">
        <w:rPr>
          <w:sz w:val="16"/>
        </w:rPr>
        <w:t xml:space="preserve"> and this entire </w:t>
      </w:r>
      <w:r w:rsidRPr="00A540C7">
        <w:rPr>
          <w:sz w:val="16"/>
        </w:rPr>
        <w:t xml:space="preserve">meditation. </w:t>
      </w:r>
      <w:r w:rsidRPr="00A540C7">
        <w:rPr>
          <w:rStyle w:val="Emphasis"/>
        </w:rPr>
        <w:t>The discussion</w:t>
      </w:r>
      <w:r w:rsidRPr="00E51998">
        <w:rPr>
          <w:rStyle w:val="Emphasis"/>
        </w:rPr>
        <w:t xml:space="preserve"> points to a demand for political commitment</w:t>
      </w:r>
      <w:r w:rsidRPr="00E51998">
        <w:rPr>
          <w:sz w:val="16"/>
        </w:rPr>
        <w:t xml:space="preserve">.  </w:t>
      </w:r>
      <w:r w:rsidRPr="00A540C7">
        <w:rPr>
          <w:sz w:val="16"/>
        </w:rPr>
        <w:t>Politics is manifested</w:t>
      </w:r>
      <w:r w:rsidRPr="00E51998">
        <w:rPr>
          <w:sz w:val="16"/>
        </w:rPr>
        <w:t xml:space="preserve"> under different names throughout the history of our species, but </w:t>
      </w:r>
      <w:r w:rsidRPr="00A540C7">
        <w:rPr>
          <w:sz w:val="16"/>
        </w:rPr>
        <w:t xml:space="preserve">the one occasioning the word “politics” is, as we have seen, from the Greek </w:t>
      </w:r>
      <w:proofErr w:type="spellStart"/>
      <w:r w:rsidRPr="00A540C7">
        <w:rPr>
          <w:sz w:val="16"/>
        </w:rPr>
        <w:t>pólis</w:t>
      </w:r>
      <w:proofErr w:type="spellEnd"/>
      <w:r w:rsidRPr="00A540C7">
        <w:rPr>
          <w:sz w:val="16"/>
        </w:rPr>
        <w:t xml:space="preserve">, which refers to ancient Hellenic city-states. It identifies specific kinds of activities conducted inside the city-state, where order necessitated the </w:t>
      </w:r>
      <w:proofErr w:type="spellStart"/>
      <w:r w:rsidRPr="00A540C7">
        <w:rPr>
          <w:sz w:val="16"/>
        </w:rPr>
        <w:t>reso-</w:t>
      </w:r>
      <w:proofErr w:type="gramStart"/>
      <w:r w:rsidRPr="00A540C7">
        <w:rPr>
          <w:sz w:val="16"/>
        </w:rPr>
        <w:t>lution</w:t>
      </w:r>
      <w:proofErr w:type="spellEnd"/>
      <w:r w:rsidRPr="00A540C7">
        <w:rPr>
          <w:sz w:val="16"/>
        </w:rPr>
        <w:t xml:space="preserve">  of</w:t>
      </w:r>
      <w:proofErr w:type="gramEnd"/>
      <w:r w:rsidRPr="00A540C7">
        <w:rPr>
          <w:sz w:val="16"/>
        </w:rPr>
        <w:t xml:space="preserve">  conflicts  through  rules  of  discourse  the  violation  of  which  could  lead  to  (civil)  war,  a  breaking  down  of  relations  into  those  appropriate  for  “outsiders.” Returning to the </w:t>
      </w:r>
      <w:proofErr w:type="spellStart"/>
      <w:r w:rsidRPr="00A540C7">
        <w:rPr>
          <w:sz w:val="16"/>
        </w:rPr>
        <w:t>Fanonian</w:t>
      </w:r>
      <w:proofErr w:type="spellEnd"/>
      <w:r w:rsidRPr="00A540C7">
        <w:rPr>
          <w:sz w:val="16"/>
        </w:rPr>
        <w:t xml:space="preserve"> observation of selves and others, it is clear that </w:t>
      </w:r>
      <w:r w:rsidRPr="00A540C7">
        <w:rPr>
          <w:u w:val="single"/>
        </w:rPr>
        <w:t xml:space="preserve">imposed limitations on certain groups amount to impeding or </w:t>
      </w:r>
      <w:proofErr w:type="gramStart"/>
      <w:r w:rsidRPr="00A540C7">
        <w:rPr>
          <w:u w:val="single"/>
        </w:rPr>
        <w:t>blocking  the</w:t>
      </w:r>
      <w:proofErr w:type="gramEnd"/>
      <w:r w:rsidRPr="00A540C7">
        <w:rPr>
          <w:u w:val="single"/>
        </w:rPr>
        <w:t xml:space="preserve">  option  and  activities  of  politics.  </w:t>
      </w:r>
      <w:proofErr w:type="gramStart"/>
      <w:r w:rsidRPr="00A540C7">
        <w:rPr>
          <w:u w:val="single"/>
        </w:rPr>
        <w:t>Yet,  as</w:t>
      </w:r>
      <w:proofErr w:type="gramEnd"/>
      <w:r w:rsidRPr="00A540C7">
        <w:rPr>
          <w:u w:val="single"/>
        </w:rPr>
        <w:t xml:space="preserve">  a  problem  occurring  within the polity, the problem short of war becomes a political one</w:t>
      </w:r>
      <w:r w:rsidRPr="00A540C7">
        <w:rPr>
          <w:sz w:val="16"/>
        </w:rPr>
        <w:t xml:space="preserve">. </w:t>
      </w:r>
      <w:r w:rsidRPr="00A540C7">
        <w:rPr>
          <w:u w:val="single"/>
        </w:rPr>
        <w:t xml:space="preserve">Returning to </w:t>
      </w:r>
      <w:proofErr w:type="spellStart"/>
      <w:r w:rsidRPr="00A540C7">
        <w:rPr>
          <w:u w:val="single"/>
        </w:rPr>
        <w:t>Afropessimistic</w:t>
      </w:r>
      <w:proofErr w:type="spellEnd"/>
      <w:r w:rsidRPr="00A540C7">
        <w:rPr>
          <w:u w:val="single"/>
        </w:rPr>
        <w:t xml:space="preserve"> challenges, the question becomes this. If the problem of antiblack racism is conceded as political</w:t>
      </w:r>
      <w:r w:rsidRPr="00A540C7">
        <w:rPr>
          <w:sz w:val="16"/>
        </w:rPr>
        <w:t>—</w:t>
      </w:r>
      <w:r w:rsidRPr="00A540C7">
        <w:rPr>
          <w:u w:val="single"/>
        </w:rPr>
        <w:t>where antiblack institutions of power have, as their project, the impeding of Black power, which in effect requires barring Black access to political institutions</w:t>
      </w:r>
      <w:r w:rsidRPr="00A540C7">
        <w:rPr>
          <w:sz w:val="16"/>
        </w:rPr>
        <w:t>—</w:t>
      </w:r>
      <w:r w:rsidRPr="00A540C7">
        <w:rPr>
          <w:u w:val="single"/>
        </w:rPr>
        <w:t xml:space="preserve">then </w:t>
      </w:r>
      <w:r w:rsidRPr="00A540C7">
        <w:rPr>
          <w:rStyle w:val="Emphasis"/>
        </w:rPr>
        <w:t>antiblack societies are ultimately threats also to politics</w:t>
      </w:r>
      <w:r w:rsidRPr="00A540C7">
        <w:rPr>
          <w:u w:val="single"/>
        </w:rPr>
        <w:t xml:space="preserve"> defined as the human negotiation of the expansion of human capabilities or, more to the point, appearance, speech, and freedom</w:t>
      </w:r>
      <w:r w:rsidRPr="00A540C7">
        <w:rPr>
          <w:sz w:val="16"/>
        </w:rPr>
        <w:t xml:space="preserve">. </w:t>
      </w:r>
      <w:r w:rsidRPr="00A540C7">
        <w:rPr>
          <w:rStyle w:val="Emphasis"/>
        </w:rPr>
        <w:t>Antipolitics is one of the reasons why societies in which antiblack racism is hegemonic are also those in which racial moralizing dominates</w:t>
      </w:r>
      <w:r w:rsidRPr="00A540C7">
        <w:rPr>
          <w:sz w:val="16"/>
        </w:rPr>
        <w:t xml:space="preserve">; moralizing stops </w:t>
      </w:r>
      <w:proofErr w:type="gramStart"/>
      <w:r w:rsidRPr="00A540C7">
        <w:rPr>
          <w:sz w:val="16"/>
        </w:rPr>
        <w:t>at  individuals</w:t>
      </w:r>
      <w:proofErr w:type="gramEnd"/>
      <w:r w:rsidRPr="00A540C7">
        <w:rPr>
          <w:sz w:val="16"/>
        </w:rPr>
        <w:t xml:space="preserve">  at  the  expense  of  addressing  institutions  the  </w:t>
      </w:r>
      <w:proofErr w:type="spellStart"/>
      <w:r w:rsidRPr="00A540C7">
        <w:rPr>
          <w:sz w:val="16"/>
        </w:rPr>
        <w:t>transfor-mation</w:t>
      </w:r>
      <w:proofErr w:type="spellEnd"/>
      <w:r w:rsidRPr="00A540C7">
        <w:rPr>
          <w:sz w:val="16"/>
        </w:rPr>
        <w:t xml:space="preserve">  of  which  would  make  immoral  individuals  irrelevant.  </w:t>
      </w:r>
      <w:proofErr w:type="gramStart"/>
      <w:r w:rsidRPr="00A540C7">
        <w:rPr>
          <w:u w:val="single"/>
        </w:rPr>
        <w:t>As  a</w:t>
      </w:r>
      <w:proofErr w:type="gramEnd"/>
      <w:r w:rsidRPr="00A540C7">
        <w:rPr>
          <w:u w:val="single"/>
        </w:rPr>
        <w:t xml:space="preserve">  political  problem,  </w:t>
      </w:r>
      <w:r w:rsidRPr="00A540C7">
        <w:rPr>
          <w:rStyle w:val="Emphasis"/>
        </w:rPr>
        <w:t>it  demands  a  political  solution</w:t>
      </w:r>
      <w:r w:rsidRPr="00A540C7">
        <w:rPr>
          <w:sz w:val="16"/>
        </w:rPr>
        <w:t xml:space="preserve">.  </w:t>
      </w:r>
      <w:proofErr w:type="gramStart"/>
      <w:r w:rsidRPr="00A540C7">
        <w:rPr>
          <w:u w:val="single"/>
        </w:rPr>
        <w:t>It  is</w:t>
      </w:r>
      <w:proofErr w:type="gramEnd"/>
      <w:r w:rsidRPr="00A540C7">
        <w:rPr>
          <w:u w:val="single"/>
        </w:rPr>
        <w:t xml:space="preserve">  not  accidental  that  blacks  continue to be the continued exemplars of unrealized freedom and against whom violence is waged against appearance and speech</w:t>
      </w:r>
      <w:r w:rsidRPr="00A540C7">
        <w:rPr>
          <w:sz w:val="16"/>
        </w:rPr>
        <w:t xml:space="preserve">. As so many from Ida B. Wells-Barnett to Angela Y. Davis, Michelle Alexander, Angela J. Davis, Noël Cazenave have shown the expansion of privatization and incarceration is squarely placed in a structure of states and civil societies premised on the limitations of freedom (Blacks)—ironically, as seen in countries such as South Africa and the United States, in the name of freedom.21That power is a facilitating or enabling phenomenon, a functional element of the human world, a viable response must be the establishment of relations that reach beyond the singularity of the body. I bring this up because </w:t>
      </w:r>
      <w:r w:rsidRPr="00A540C7">
        <w:rPr>
          <w:u w:val="single"/>
        </w:rPr>
        <w:t xml:space="preserve">pro-ponents of </w:t>
      </w:r>
      <w:proofErr w:type="spellStart"/>
      <w:r w:rsidRPr="00A540C7">
        <w:rPr>
          <w:u w:val="single"/>
        </w:rPr>
        <w:t>Afropessimism</w:t>
      </w:r>
      <w:proofErr w:type="spellEnd"/>
      <w:r w:rsidRPr="00A540C7">
        <w:rPr>
          <w:u w:val="single"/>
        </w:rPr>
        <w:t xml:space="preserve"> might object to this analysis because of its appeal to </w:t>
      </w:r>
      <w:proofErr w:type="gramStart"/>
      <w:r w:rsidRPr="00A540C7">
        <w:rPr>
          <w:u w:val="single"/>
        </w:rPr>
        <w:t>a  human</w:t>
      </w:r>
      <w:proofErr w:type="gramEnd"/>
      <w:r w:rsidRPr="00A540C7">
        <w:rPr>
          <w:u w:val="single"/>
        </w:rPr>
        <w:t xml:space="preserve">  world</w:t>
      </w:r>
      <w:r w:rsidRPr="00A540C7">
        <w:rPr>
          <w:sz w:val="16"/>
        </w:rPr>
        <w:t xml:space="preserve">.  </w:t>
      </w:r>
      <w:proofErr w:type="gramStart"/>
      <w:r w:rsidRPr="00A540C7">
        <w:rPr>
          <w:u w:val="single"/>
        </w:rPr>
        <w:t>If  that</w:t>
      </w:r>
      <w:proofErr w:type="gramEnd"/>
      <w:r w:rsidRPr="00A540C7">
        <w:rPr>
          <w:u w:val="single"/>
        </w:rPr>
        <w:t xml:space="preserve">  world  is  abrogated,  the  site  of  struggle  becomes  that  which  is  patently  not  human.  </w:t>
      </w:r>
      <w:proofErr w:type="gramStart"/>
      <w:r w:rsidRPr="00A540C7">
        <w:rPr>
          <w:u w:val="single"/>
        </w:rPr>
        <w:t>It  is</w:t>
      </w:r>
      <w:proofErr w:type="gramEnd"/>
      <w:r w:rsidRPr="00A540C7">
        <w:rPr>
          <w:u w:val="single"/>
        </w:rPr>
        <w:t xml:space="preserve">  not  accidental  that  popular  race  dis-course refers today to “black bodies” instead of “black people,” for instance</w:t>
      </w:r>
      <w:r w:rsidRPr="00A540C7">
        <w:rPr>
          <w:sz w:val="16"/>
        </w:rPr>
        <w:t xml:space="preserve">. </w:t>
      </w:r>
      <w:proofErr w:type="gramStart"/>
      <w:r w:rsidRPr="00A540C7">
        <w:rPr>
          <w:u w:val="single"/>
        </w:rPr>
        <w:t>As  the</w:t>
      </w:r>
      <w:proofErr w:type="gramEnd"/>
      <w:r w:rsidRPr="00A540C7">
        <w:rPr>
          <w:u w:val="single"/>
        </w:rPr>
        <w:t xml:space="preserve">  human  world  is  discursive,  social,  and  relational,  this  abandonment  amounts  to  an  appeal  to  the  nonrelational,  the  incommunicability  of  </w:t>
      </w:r>
      <w:proofErr w:type="spellStart"/>
      <w:r w:rsidRPr="00A540C7">
        <w:rPr>
          <w:u w:val="single"/>
        </w:rPr>
        <w:t>radi-calized</w:t>
      </w:r>
      <w:proofErr w:type="spellEnd"/>
      <w:r w:rsidRPr="00A540C7">
        <w:rPr>
          <w:u w:val="single"/>
        </w:rPr>
        <w:t xml:space="preserve"> singularity, and appeals to the body and its very limited reach, if not isolation</w:t>
      </w:r>
      <w:r w:rsidRPr="00A540C7">
        <w:rPr>
          <w:sz w:val="16"/>
        </w:rPr>
        <w:t xml:space="preserve">. At that point, </w:t>
      </w:r>
      <w:r w:rsidRPr="00A540C7">
        <w:rPr>
          <w:u w:val="single"/>
        </w:rPr>
        <w:t>it is perhaps the psychologist, psychiatrist, or psycho-analyst who would be helpful, as turning radically inward offers the promise of despair, narcissistic delusions of divine power</w:t>
      </w:r>
      <w:r w:rsidRPr="00A540C7">
        <w:rPr>
          <w:sz w:val="16"/>
        </w:rPr>
        <w:t xml:space="preserve">, and, as Fanon also observed, madness.22 Even if that slippery slope were rejected, </w:t>
      </w:r>
      <w:r w:rsidRPr="00A540C7">
        <w:rPr>
          <w:u w:val="single"/>
        </w:rPr>
        <w:t>the performative con-</w:t>
      </w:r>
      <w:proofErr w:type="spellStart"/>
      <w:r w:rsidRPr="00A540C7">
        <w:rPr>
          <w:u w:val="single"/>
        </w:rPr>
        <w:t>tradiction</w:t>
      </w:r>
      <w:proofErr w:type="spellEnd"/>
      <w:r w:rsidRPr="00A540C7">
        <w:rPr>
          <w:u w:val="single"/>
        </w:rPr>
        <w:t xml:space="preserve">  of  attempting  to  communicate  such  singularity  or  absence  thereof  requires, at least for consistency, the appropriate course of action: </w:t>
      </w:r>
      <w:r w:rsidRPr="00A540C7">
        <w:rPr>
          <w:rStyle w:val="Emphasis"/>
        </w:rPr>
        <w:t>silence</w:t>
      </w:r>
      <w:r w:rsidRPr="00A540C7">
        <w:rPr>
          <w:sz w:val="16"/>
        </w:rPr>
        <w:t xml:space="preserve">. </w:t>
      </w:r>
      <w:r w:rsidRPr="00A540C7">
        <w:rPr>
          <w:u w:val="single"/>
        </w:rPr>
        <w:t xml:space="preserve">The remaining question for </w:t>
      </w:r>
      <w:proofErr w:type="spellStart"/>
      <w:r w:rsidRPr="00A540C7">
        <w:rPr>
          <w:u w:val="single"/>
        </w:rPr>
        <w:t>Afropessimism</w:t>
      </w:r>
      <w:proofErr w:type="spellEnd"/>
      <w:r w:rsidRPr="00A540C7">
        <w:rPr>
          <w:u w:val="single"/>
        </w:rPr>
        <w:t xml:space="preserve">, especially those who are primarily academics, becomes this: </w:t>
      </w:r>
      <w:r w:rsidRPr="00A540C7">
        <w:rPr>
          <w:rStyle w:val="Emphasis"/>
        </w:rPr>
        <w:t>Why write?</w:t>
      </w:r>
      <w:r w:rsidRPr="00A540C7">
        <w:rPr>
          <w:u w:val="single"/>
        </w:rPr>
        <w:t xml:space="preserve"> </w:t>
      </w:r>
      <w:r w:rsidRPr="00A540C7">
        <w:rPr>
          <w:sz w:val="16"/>
        </w:rPr>
        <w:t xml:space="preserve">It is a question for which, in both existential and political terms, </w:t>
      </w:r>
      <w:r w:rsidRPr="00A540C7">
        <w:rPr>
          <w:u w:val="single"/>
        </w:rPr>
        <w:t>I do</w:t>
      </w:r>
      <w:r>
        <w:rPr>
          <w:u w:val="single"/>
        </w:rPr>
        <w:t xml:space="preserve"> </w:t>
      </w:r>
      <w:r w:rsidRPr="00A540C7">
        <w:rPr>
          <w:u w:val="single"/>
        </w:rPr>
        <w:t xml:space="preserve">not see how an answer could be given from an </w:t>
      </w:r>
      <w:proofErr w:type="spellStart"/>
      <w:r w:rsidRPr="00A540C7">
        <w:rPr>
          <w:u w:val="single"/>
        </w:rPr>
        <w:t>Afropessimistic</w:t>
      </w:r>
      <w:proofErr w:type="spellEnd"/>
      <w:r w:rsidRPr="00A540C7">
        <w:rPr>
          <w:u w:val="single"/>
        </w:rPr>
        <w:t xml:space="preserve"> perspective without the unfortunate revelation of cynicism</w:t>
      </w:r>
      <w:r w:rsidRPr="00A540C7">
        <w:rPr>
          <w:sz w:val="16"/>
        </w:rPr>
        <w:t xml:space="preserve">. </w:t>
      </w:r>
      <w:r w:rsidRPr="00A540C7">
        <w:rPr>
          <w:u w:val="single"/>
        </w:rPr>
        <w:t xml:space="preserve">The marketability of Afropessimists in predominantly </w:t>
      </w:r>
      <w:r w:rsidRPr="00A540C7">
        <w:rPr>
          <w:rStyle w:val="Emphasis"/>
        </w:rPr>
        <w:t>white institutions</w:t>
      </w:r>
      <w:r w:rsidRPr="00A540C7">
        <w:rPr>
          <w:sz w:val="16"/>
        </w:rPr>
        <w:t xml:space="preserve">—perhaps as an exotic phenomenon that </w:t>
      </w:r>
      <w:proofErr w:type="gramStart"/>
      <w:r w:rsidRPr="00A540C7">
        <w:rPr>
          <w:sz w:val="16"/>
        </w:rPr>
        <w:t>affirms  white</w:t>
      </w:r>
      <w:proofErr w:type="gramEnd"/>
      <w:r w:rsidRPr="00A540C7">
        <w:rPr>
          <w:sz w:val="16"/>
        </w:rPr>
        <w:t xml:space="preserve">  standpoints  as  ontological  sites  of  legitimacy—is  no  doubt  in  the immediate and paradoxical satisfaction in dissatisfaction it offers. Indeed, </w:t>
      </w:r>
      <w:proofErr w:type="gramStart"/>
      <w:r w:rsidRPr="00A540C7">
        <w:rPr>
          <w:u w:val="single"/>
        </w:rPr>
        <w:t>if  Afropessimists</w:t>
      </w:r>
      <w:proofErr w:type="gramEnd"/>
      <w:r w:rsidRPr="00A540C7">
        <w:rPr>
          <w:u w:val="single"/>
        </w:rPr>
        <w:t xml:space="preserve">  were  correct,  their  only  solace  would  be  in  black  institutions,  but  that,  too,  would  pose  a  problem  since  the  argument  is  that  such  institutions lack agency because, as black, they are absent</w:t>
      </w:r>
      <w:r w:rsidRPr="00A540C7">
        <w:rPr>
          <w:sz w:val="16"/>
        </w:rPr>
        <w:t xml:space="preserve">. This is not to say that critical black and Black thinkers should not do their work in </w:t>
      </w:r>
      <w:proofErr w:type="spellStart"/>
      <w:r w:rsidRPr="00A540C7">
        <w:rPr>
          <w:sz w:val="16"/>
        </w:rPr>
        <w:t>predomi-nantly</w:t>
      </w:r>
      <w:proofErr w:type="spellEnd"/>
      <w:r w:rsidRPr="00A540C7">
        <w:rPr>
          <w:sz w:val="16"/>
        </w:rPr>
        <w:t xml:space="preserve"> white spaces. It is simply that </w:t>
      </w:r>
      <w:r w:rsidRPr="00A540C7">
        <w:rPr>
          <w:u w:val="single"/>
        </w:rPr>
        <w:t>the argument of the impossibility of their doing so makes their location in such places patently contradictory</w:t>
      </w:r>
      <w:r w:rsidRPr="00A540C7">
        <w:rPr>
          <w:sz w:val="16"/>
        </w:rPr>
        <w:t xml:space="preserve">. </w:t>
      </w:r>
      <w:r w:rsidRPr="00A540C7">
        <w:rPr>
          <w:rStyle w:val="Emphasis"/>
        </w:rPr>
        <w:t>We are at this point on familiar terrain</w:t>
      </w:r>
      <w:r w:rsidRPr="00A540C7">
        <w:rPr>
          <w:sz w:val="16"/>
        </w:rPr>
        <w:t xml:space="preserve">. As with ancient logical paradoxes denying the viability of time and motion, </w:t>
      </w:r>
      <w:r w:rsidRPr="007D255E">
        <w:rPr>
          <w:rStyle w:val="Emphasis"/>
        </w:rPr>
        <w:t>the best option</w:t>
      </w:r>
      <w:r w:rsidRPr="00A540C7">
        <w:rPr>
          <w:sz w:val="16"/>
        </w:rPr>
        <w:t xml:space="preserve">, after a moment of immobilized reflection, </w:t>
      </w:r>
      <w:r w:rsidRPr="007D255E">
        <w:rPr>
          <w:rStyle w:val="Emphasis"/>
        </w:rPr>
        <w:t>is</w:t>
      </w:r>
      <w:r w:rsidRPr="00A540C7">
        <w:rPr>
          <w:u w:val="single"/>
        </w:rPr>
        <w:t xml:space="preserve">, eventually, </w:t>
      </w:r>
      <w:r w:rsidRPr="00A540C7">
        <w:rPr>
          <w:rStyle w:val="Emphasis"/>
        </w:rPr>
        <w:t>to move on</w:t>
      </w:r>
      <w:r w:rsidRPr="00A540C7">
        <w:rPr>
          <w:u w:val="single"/>
        </w:rPr>
        <w:t>, even where the pause is itself significant as an encomium of thought</w:t>
      </w:r>
      <w:r w:rsidRPr="00A540C7">
        <w:rPr>
          <w:sz w:val="16"/>
        </w:rPr>
        <w:t>.</w:t>
      </w:r>
    </w:p>
    <w:p w14:paraId="1D83C7EC" w14:textId="77777777" w:rsidR="00E10BD1" w:rsidRPr="002853D0" w:rsidRDefault="00E10BD1" w:rsidP="00E10BD1">
      <w:pPr>
        <w:pStyle w:val="Heading4"/>
      </w:pPr>
      <w:r>
        <w:t xml:space="preserve">The alternative’s </w:t>
      </w:r>
      <w:r>
        <w:rPr>
          <w:u w:val="single"/>
        </w:rPr>
        <w:t>fatalist</w:t>
      </w:r>
      <w:r>
        <w:t xml:space="preserve"> understanding of Blackness as </w:t>
      </w:r>
      <w:r>
        <w:rPr>
          <w:u w:val="single"/>
        </w:rPr>
        <w:t>irreducible suffering</w:t>
      </w:r>
      <w:r>
        <w:t xml:space="preserve"> reduces racial ontology to a </w:t>
      </w:r>
      <w:r>
        <w:rPr>
          <w:u w:val="single"/>
        </w:rPr>
        <w:t>determinist logic</w:t>
      </w:r>
      <w:r>
        <w:t xml:space="preserve"> that precludes </w:t>
      </w:r>
      <w:r>
        <w:rPr>
          <w:u w:val="single"/>
        </w:rPr>
        <w:t>dialectical engagement</w:t>
      </w:r>
      <w:r>
        <w:t xml:space="preserve"> and </w:t>
      </w:r>
      <w:r>
        <w:rPr>
          <w:u w:val="single"/>
        </w:rPr>
        <w:t>potential transformation</w:t>
      </w:r>
      <w:r>
        <w:t xml:space="preserve"> – that position is </w:t>
      </w:r>
      <w:r>
        <w:rPr>
          <w:u w:val="single"/>
        </w:rPr>
        <w:t>dogmatic</w:t>
      </w:r>
      <w:r>
        <w:t xml:space="preserve"> and overlooks the complexities of the </w:t>
      </w:r>
      <w:r>
        <w:rPr>
          <w:u w:val="single"/>
        </w:rPr>
        <w:t>lived Black experience</w:t>
      </w:r>
      <w:r>
        <w:t xml:space="preserve">. </w:t>
      </w:r>
    </w:p>
    <w:p w14:paraId="63996008" w14:textId="77777777" w:rsidR="00E10BD1" w:rsidRPr="00A540C7" w:rsidRDefault="00E10BD1" w:rsidP="00E10BD1">
      <w:pPr>
        <w:rPr>
          <w:sz w:val="26"/>
          <w:szCs w:val="26"/>
        </w:rPr>
      </w:pPr>
      <w:r w:rsidRPr="00A540C7">
        <w:rPr>
          <w:b/>
          <w:bCs/>
          <w:sz w:val="26"/>
          <w:szCs w:val="26"/>
        </w:rPr>
        <w:t>Marriott 12</w:t>
      </w:r>
      <w:r w:rsidRPr="00A540C7">
        <w:rPr>
          <w:sz w:val="26"/>
          <w:szCs w:val="26"/>
        </w:rPr>
        <w:t xml:space="preserve"> </w:t>
      </w:r>
      <w:r w:rsidRPr="00A540C7">
        <w:t xml:space="preserve">[David Marriott, prof. history of consciousness @ UC Santa Cruz, 2012, “3. Black Cultural Studies”, Years Work Crit Cult Theory, </w:t>
      </w:r>
      <w:proofErr w:type="gramStart"/>
      <w:r w:rsidRPr="00A540C7">
        <w:t>20 ;</w:t>
      </w:r>
      <w:proofErr w:type="gramEnd"/>
      <w:r w:rsidRPr="00A540C7">
        <w:t xml:space="preserve"> 7/22 EB]</w:t>
      </w:r>
    </w:p>
    <w:p w14:paraId="0E05EEB2" w14:textId="77777777" w:rsidR="00E10BD1" w:rsidRPr="00A540C7" w:rsidRDefault="00E10BD1" w:rsidP="00E10BD1">
      <w:pPr>
        <w:rPr>
          <w:sz w:val="16"/>
        </w:rPr>
      </w:pPr>
      <w:r w:rsidRPr="00A540C7">
        <w:rPr>
          <w:sz w:val="16"/>
        </w:rPr>
        <w:t>In the concluding pages of Darker Than Blue, Gilroy restates why he finds the ongoing attachment to the idea of race in the US so very unsatisfactory in comparison, say, to the anti-racism of Frantz Fanon:</w:t>
      </w:r>
    </w:p>
    <w:p w14:paraId="14A2E9B3" w14:textId="77777777" w:rsidR="00E10BD1" w:rsidRPr="00A540C7" w:rsidRDefault="00E10BD1" w:rsidP="00E10BD1">
      <w:pPr>
        <w:rPr>
          <w:sz w:val="16"/>
        </w:rPr>
      </w:pPr>
      <w:r w:rsidRPr="00A540C7">
        <w:rPr>
          <w:sz w:val="16"/>
        </w:rPr>
        <w:t xml:space="preserve">[Fanon’s] ‘audacious commitment to an alternative conception of humanity reconstituted outside “race” […] is something that does not endear Fanon’s work to today’s practitioners of the facile antihumanism and ethnic absolutism so characteristic of life on US college campuses, where class-based homogeneity combines smoothly with deference to racial and </w:t>
      </w:r>
      <w:proofErr w:type="spellStart"/>
      <w:r w:rsidRPr="00A540C7">
        <w:rPr>
          <w:sz w:val="16"/>
        </w:rPr>
        <w:t>ethic</w:t>
      </w:r>
      <w:proofErr w:type="spellEnd"/>
      <w:r w:rsidRPr="00A540C7">
        <w:rPr>
          <w:sz w:val="16"/>
        </w:rPr>
        <w:t xml:space="preserve"> particularity and with resignation to the world as it appears. Fanon disappoints that scholastic constituency by refusing to see culture as an insurmountable obstacle between groups, even if they have been racialized. He does not accept the “strategic” award of an essential innocence to the oppressed and the wretched of the earth. Their past and present sufferings confer no special nobility upon them and are not invested with redemptive insights. Suffering is just suffering, and Fanon has no patience with those who would invoke the </w:t>
      </w:r>
      <w:proofErr w:type="spellStart"/>
      <w:r w:rsidRPr="00A540C7">
        <w:rPr>
          <w:sz w:val="16"/>
        </w:rPr>
        <w:t>armour</w:t>
      </w:r>
      <w:proofErr w:type="spellEnd"/>
      <w:r w:rsidRPr="00A540C7">
        <w:rPr>
          <w:sz w:val="16"/>
        </w:rPr>
        <w:t xml:space="preserve"> of incorrigibility around national liberation struggles or minority </w:t>
      </w:r>
      <w:proofErr w:type="gramStart"/>
      <w:r w:rsidRPr="00A540C7">
        <w:rPr>
          <w:sz w:val="16"/>
        </w:rPr>
        <w:t>cultures’</w:t>
      </w:r>
      <w:proofErr w:type="gramEnd"/>
      <w:r w:rsidRPr="00A540C7">
        <w:rPr>
          <w:sz w:val="16"/>
        </w:rPr>
        <w:t>. (pp. 157–8, my emphasis)</w:t>
      </w:r>
    </w:p>
    <w:p w14:paraId="48EC32FF" w14:textId="77777777" w:rsidR="00E10BD1" w:rsidRPr="00A540C7" w:rsidRDefault="00E10BD1" w:rsidP="00E10BD1">
      <w:pPr>
        <w:rPr>
          <w:sz w:val="16"/>
        </w:rPr>
      </w:pPr>
      <w:r w:rsidRPr="00A540C7">
        <w:rPr>
          <w:sz w:val="16"/>
        </w:rPr>
        <w:t xml:space="preserve">Whatever one might think of the cogency of these remarks (if only because the notion of a non-racial life is predicated on the idea that the human can somehow reside ‘outside’ of race, a humanism that would always then be constitutively compromised by the racism at its frontier), </w:t>
      </w:r>
      <w:r w:rsidRPr="00BD5EAF">
        <w:rPr>
          <w:highlight w:val="cyan"/>
          <w:u w:val="single"/>
        </w:rPr>
        <w:t>the question of whether US</w:t>
      </w:r>
      <w:r w:rsidRPr="00A540C7">
        <w:rPr>
          <w:u w:val="single"/>
        </w:rPr>
        <w:t xml:space="preserve"> culture </w:t>
      </w:r>
      <w:r w:rsidRPr="00BD5EAF">
        <w:rPr>
          <w:highlight w:val="cyan"/>
          <w:u w:val="single"/>
        </w:rPr>
        <w:t>can ever escape racial antagonism is the</w:t>
      </w:r>
      <w:r w:rsidRPr="00A540C7">
        <w:rPr>
          <w:u w:val="single"/>
        </w:rPr>
        <w:t xml:space="preserve"> primary </w:t>
      </w:r>
      <w:r w:rsidRPr="00BD5EAF">
        <w:rPr>
          <w:highlight w:val="cyan"/>
          <w:u w:val="single"/>
        </w:rPr>
        <w:t>focus of</w:t>
      </w:r>
      <w:r w:rsidRPr="00A540C7">
        <w:rPr>
          <w:u w:val="single"/>
        </w:rPr>
        <w:t xml:space="preserve"> Frank B. </w:t>
      </w:r>
      <w:r w:rsidRPr="00BD5EAF">
        <w:rPr>
          <w:highlight w:val="cyan"/>
          <w:u w:val="single"/>
        </w:rPr>
        <w:t>Wilderson</w:t>
      </w:r>
      <w:r w:rsidRPr="00A540C7">
        <w:rPr>
          <w:sz w:val="16"/>
        </w:rPr>
        <w:t xml:space="preserve"> III’s powerful Red, White, and Black: Cinema and the Structure of US Antagonisms, as part of a more general reading of US film culture. And indeed </w:t>
      </w:r>
      <w:r w:rsidRPr="00A540C7">
        <w:rPr>
          <w:u w:val="single"/>
        </w:rPr>
        <w:t xml:space="preserve">Fanon’s anti-philosophical philosophical critique of </w:t>
      </w:r>
      <w:r w:rsidRPr="00BD5EAF">
        <w:rPr>
          <w:highlight w:val="cyan"/>
          <w:u w:val="single"/>
        </w:rPr>
        <w:t>racial ontology</w:t>
      </w:r>
      <w:r w:rsidRPr="00A540C7">
        <w:rPr>
          <w:sz w:val="16"/>
        </w:rPr>
        <w:t xml:space="preserve"> (historically blacks were seen as part of existence but not, as yet, part of human being, a not-yet that forces Fanon to rethink the teleological form of the human as already and essentially violent in its separation from the state of nature from which it has come) </w:t>
      </w:r>
      <w:r w:rsidRPr="00BD5EAF">
        <w:rPr>
          <w:highlight w:val="cyan"/>
          <w:u w:val="single"/>
        </w:rPr>
        <w:t>forms a major part of Wilderson’s conception of anti-blackness</w:t>
      </w:r>
      <w:r w:rsidRPr="00A540C7">
        <w:rPr>
          <w:u w:val="single"/>
        </w:rPr>
        <w:t xml:space="preserve"> as the major structural antagonism of US history and culture</w:t>
      </w:r>
      <w:r w:rsidRPr="00A540C7">
        <w:rPr>
          <w:sz w:val="16"/>
        </w:rPr>
        <w:t xml:space="preserve">. It is against the conception that racism could ever be simply contingent to black experience that Wilderson protests, reflecting on the fact that racial slavery has no parallel to other forms of suffering, and perhaps most strikingly social death is the constitutive essence of black existence in the US. </w:t>
      </w:r>
      <w:r w:rsidRPr="00A540C7">
        <w:rPr>
          <w:u w:val="single"/>
        </w:rPr>
        <w:t xml:space="preserve">In brief, </w:t>
      </w:r>
      <w:r w:rsidRPr="00BD5EAF">
        <w:rPr>
          <w:highlight w:val="cyan"/>
          <w:u w:val="single"/>
        </w:rPr>
        <w:t xml:space="preserve">slavery remains so </w:t>
      </w:r>
      <w:proofErr w:type="spellStart"/>
      <w:r w:rsidRPr="00BD5EAF">
        <w:rPr>
          <w:highlight w:val="cyan"/>
          <w:u w:val="single"/>
        </w:rPr>
        <w:t>originary</w:t>
      </w:r>
      <w:proofErr w:type="spellEnd"/>
      <w:r w:rsidRPr="00A540C7">
        <w:rPr>
          <w:u w:val="single"/>
        </w:rPr>
        <w:t>, in the sense of what he calls its ‘accumulation and fungibility’</w:t>
      </w:r>
      <w:r w:rsidRPr="00A540C7">
        <w:rPr>
          <w:sz w:val="16"/>
        </w:rPr>
        <w:t xml:space="preserve"> (terms borrowed from </w:t>
      </w:r>
      <w:proofErr w:type="spellStart"/>
      <w:r w:rsidRPr="00A540C7">
        <w:rPr>
          <w:sz w:val="16"/>
        </w:rPr>
        <w:t>Saidiya</w:t>
      </w:r>
      <w:proofErr w:type="spellEnd"/>
      <w:r w:rsidRPr="00A540C7">
        <w:rPr>
          <w:sz w:val="16"/>
        </w:rPr>
        <w:t xml:space="preserve"> Hartman), </w:t>
      </w:r>
      <w:r w:rsidRPr="00A540C7">
        <w:rPr>
          <w:u w:val="single"/>
        </w:rPr>
        <w:t>it not only has no ‘analogy’ to other forms of antagonism</w:t>
      </w:r>
      <w:r w:rsidRPr="00A540C7">
        <w:rPr>
          <w:sz w:val="16"/>
        </w:rPr>
        <w:t>—Wilderson’s examples are the Holocaust and Native American genocide—</w:t>
      </w:r>
      <w:r w:rsidRPr="00BD5EAF">
        <w:rPr>
          <w:highlight w:val="cyan"/>
          <w:u w:val="single"/>
        </w:rPr>
        <w:t>there is simply no process of getting over it</w:t>
      </w:r>
      <w:r w:rsidRPr="00A540C7">
        <w:rPr>
          <w:u w:val="single"/>
        </w:rPr>
        <w:t>, of recovering from the loss</w:t>
      </w:r>
      <w:r w:rsidRPr="00A540C7">
        <w:rPr>
          <w:sz w:val="16"/>
        </w:rPr>
        <w:t xml:space="preserve"> (as wound, or trauma): </w:t>
      </w:r>
      <w:r w:rsidRPr="00A540C7">
        <w:rPr>
          <w:u w:val="single"/>
        </w:rPr>
        <w:t>as such, slavery remains the ultimate structure of antagonism in the US</w:t>
      </w:r>
      <w:r w:rsidRPr="00A540C7">
        <w:rPr>
          <w:sz w:val="16"/>
        </w:rPr>
        <w:t xml:space="preserve">. Whether at a personal level or at the level of historical process, if ‘black slavery is foundational to modern Humanism’, then any teleological appeal to a humanism beyond racism is doomed from the start (p. 22). </w:t>
      </w:r>
      <w:r w:rsidRPr="00BD5EAF">
        <w:rPr>
          <w:highlight w:val="cyan"/>
          <w:u w:val="single"/>
        </w:rPr>
        <w:t>The problem with Wilderson’s argument</w:t>
      </w:r>
      <w:r w:rsidRPr="00A540C7">
        <w:rPr>
          <w:u w:val="single"/>
        </w:rPr>
        <w:t xml:space="preserve">, however, </w:t>
      </w:r>
      <w:r w:rsidRPr="00BD5EAF">
        <w:rPr>
          <w:highlight w:val="cyan"/>
          <w:u w:val="single"/>
        </w:rPr>
        <w:t>is that it remains</w:t>
      </w:r>
      <w:r w:rsidRPr="00A540C7">
        <w:rPr>
          <w:u w:val="single"/>
        </w:rPr>
        <w:t xml:space="preserve"> of a piece </w:t>
      </w:r>
      <w:r w:rsidRPr="00BD5EAF">
        <w:rPr>
          <w:highlight w:val="cyan"/>
          <w:u w:val="single"/>
        </w:rPr>
        <w:t>with</w:t>
      </w:r>
      <w:r w:rsidRPr="00A540C7">
        <w:rPr>
          <w:u w:val="single"/>
        </w:rPr>
        <w:t xml:space="preserve"> the </w:t>
      </w:r>
      <w:proofErr w:type="spellStart"/>
      <w:r w:rsidRPr="00BD5EAF">
        <w:rPr>
          <w:rStyle w:val="Emphasis"/>
          <w:highlight w:val="cyan"/>
        </w:rPr>
        <w:t>manichean</w:t>
      </w:r>
      <w:proofErr w:type="spellEnd"/>
      <w:r w:rsidRPr="00BD5EAF">
        <w:rPr>
          <w:rStyle w:val="Emphasis"/>
          <w:highlight w:val="cyan"/>
        </w:rPr>
        <w:t xml:space="preserve"> imperatives</w:t>
      </w:r>
      <w:r w:rsidRPr="00A540C7">
        <w:rPr>
          <w:u w:val="single"/>
        </w:rPr>
        <w:t xml:space="preserve"> that beset it, and which by definition are structurally uppermost, which means that </w:t>
      </w:r>
      <w:r w:rsidRPr="00BD5EAF">
        <w:rPr>
          <w:highlight w:val="cyan"/>
          <w:u w:val="single"/>
        </w:rPr>
        <w:t>he can only</w:t>
      </w:r>
      <w:r w:rsidRPr="00A540C7">
        <w:rPr>
          <w:u w:val="single"/>
        </w:rPr>
        <w:t xml:space="preserve"> </w:t>
      </w:r>
      <w:r w:rsidRPr="00BD5EAF">
        <w:rPr>
          <w:highlight w:val="cyan"/>
          <w:u w:val="single"/>
        </w:rPr>
        <w:t>confirm</w:t>
      </w:r>
      <w:r w:rsidRPr="00A540C7">
        <w:rPr>
          <w:u w:val="single"/>
        </w:rPr>
        <w:t xml:space="preserve"> those </w:t>
      </w:r>
      <w:r w:rsidRPr="00BD5EAF">
        <w:rPr>
          <w:highlight w:val="cyan"/>
          <w:u w:val="single"/>
        </w:rPr>
        <w:t xml:space="preserve">imperatives as absolutes rather than chart </w:t>
      </w:r>
      <w:r w:rsidRPr="00BD5EAF">
        <w:rPr>
          <w:rStyle w:val="Emphasis"/>
          <w:highlight w:val="cyan"/>
        </w:rPr>
        <w:t>a dialectical path beyond them</w:t>
      </w:r>
      <w:r w:rsidRPr="00A540C7">
        <w:rPr>
          <w:u w:val="single"/>
        </w:rPr>
        <w:t xml:space="preserve">, insofar as, structurally speaking, there is no ‘outside’ to black social death and alienation, or no outside to this outside, and all that thought can do is mirror its own enslavement by race. </w:t>
      </w:r>
      <w:r w:rsidRPr="00BD5EAF">
        <w:rPr>
          <w:highlight w:val="cyan"/>
          <w:u w:val="single"/>
        </w:rPr>
        <w:t>This is not so much ‘afro-pessimism’</w:t>
      </w:r>
      <w:r w:rsidRPr="00A540C7">
        <w:rPr>
          <w:sz w:val="16"/>
        </w:rPr>
        <w:t>—a term coined by Wilderson—</w:t>
      </w:r>
      <w:r w:rsidRPr="00BD5EAF">
        <w:rPr>
          <w:highlight w:val="cyan"/>
          <w:u w:val="single"/>
        </w:rPr>
        <w:t xml:space="preserve">as </w:t>
      </w:r>
      <w:r w:rsidRPr="00BD5EAF">
        <w:rPr>
          <w:rStyle w:val="Emphasis"/>
          <w:highlight w:val="cyan"/>
        </w:rPr>
        <w:t>thought wedded to its own despair</w:t>
      </w:r>
      <w:r w:rsidRPr="00A540C7">
        <w:rPr>
          <w:sz w:val="16"/>
        </w:rPr>
        <w:t>. However, this is also not the entire story of Red, White, and Black, as I hope to show.</w:t>
      </w:r>
    </w:p>
    <w:p w14:paraId="286D389B" w14:textId="77777777" w:rsidR="00E10BD1" w:rsidRPr="00A540C7" w:rsidRDefault="00E10BD1" w:rsidP="00E10BD1">
      <w:pPr>
        <w:rPr>
          <w:sz w:val="16"/>
        </w:rPr>
      </w:pPr>
      <w:r w:rsidRPr="00A540C7">
        <w:rPr>
          <w:sz w:val="16"/>
        </w:rPr>
        <w:t xml:space="preserve">For example, in Chapter One (‘The Structure of Antagonisms’), written as a theoretical introduction, and which opens explicitly on the </w:t>
      </w:r>
      <w:proofErr w:type="spellStart"/>
      <w:r w:rsidRPr="00A540C7">
        <w:rPr>
          <w:sz w:val="16"/>
        </w:rPr>
        <w:t>Fanonian</w:t>
      </w:r>
      <w:proofErr w:type="spellEnd"/>
      <w:r w:rsidRPr="00A540C7">
        <w:rPr>
          <w:sz w:val="16"/>
        </w:rPr>
        <w:t xml:space="preserve"> question of why ontology cannot understand the being of the Black, </w:t>
      </w:r>
      <w:r w:rsidRPr="00A540C7">
        <w:rPr>
          <w:u w:val="single"/>
        </w:rPr>
        <w:t>Wilderson is prepared to say that black suffering is not only beyond analogy, it also refigures the whole of being</w:t>
      </w:r>
      <w:r w:rsidRPr="00A540C7">
        <w:rPr>
          <w:sz w:val="16"/>
        </w:rPr>
        <w:t>: ‘the essence of being for the White and non-Black position’ is non-</w:t>
      </w:r>
      <w:proofErr w:type="spellStart"/>
      <w:r w:rsidRPr="00A540C7">
        <w:rPr>
          <w:sz w:val="16"/>
        </w:rPr>
        <w:t>niggerness</w:t>
      </w:r>
      <w:proofErr w:type="spellEnd"/>
      <w:r w:rsidRPr="00A540C7">
        <w:rPr>
          <w:sz w:val="16"/>
        </w:rPr>
        <w:t>, consequently, ‘[b]</w:t>
      </w:r>
      <w:proofErr w:type="spellStart"/>
      <w:r w:rsidRPr="00A540C7">
        <w:rPr>
          <w:sz w:val="16"/>
        </w:rPr>
        <w:t>eing</w:t>
      </w:r>
      <w:proofErr w:type="spellEnd"/>
      <w:r w:rsidRPr="00A540C7">
        <w:rPr>
          <w:sz w:val="16"/>
        </w:rPr>
        <w:t xml:space="preserve"> can thus be thought of, in the first ontological instance, as non-</w:t>
      </w:r>
      <w:proofErr w:type="spellStart"/>
      <w:r w:rsidRPr="00A540C7">
        <w:rPr>
          <w:sz w:val="16"/>
        </w:rPr>
        <w:t>niggerness</w:t>
      </w:r>
      <w:proofErr w:type="spellEnd"/>
      <w:r w:rsidRPr="00A540C7">
        <w:rPr>
          <w:sz w:val="16"/>
        </w:rPr>
        <w:t xml:space="preserve">, and slavery then as </w:t>
      </w:r>
      <w:proofErr w:type="spellStart"/>
      <w:r w:rsidRPr="00A540C7">
        <w:rPr>
          <w:sz w:val="16"/>
        </w:rPr>
        <w:t>niggerness</w:t>
      </w:r>
      <w:proofErr w:type="spellEnd"/>
      <w:r w:rsidRPr="00A540C7">
        <w:rPr>
          <w:sz w:val="16"/>
        </w:rPr>
        <w:t xml:space="preserve">’ (p. 37). </w:t>
      </w:r>
      <w:r w:rsidRPr="00BD5EAF">
        <w:rPr>
          <w:highlight w:val="cyan"/>
          <w:u w:val="single"/>
        </w:rPr>
        <w:t>It is not hard when reading such</w:t>
      </w:r>
      <w:r w:rsidRPr="00A540C7">
        <w:rPr>
          <w:u w:val="single"/>
        </w:rPr>
        <w:t xml:space="preserve"> sentences </w:t>
      </w:r>
      <w:r w:rsidRPr="00BD5EAF">
        <w:rPr>
          <w:highlight w:val="cyan"/>
          <w:u w:val="single"/>
        </w:rPr>
        <w:t>to suspect</w:t>
      </w:r>
      <w:r w:rsidRPr="00A540C7">
        <w:rPr>
          <w:u w:val="single"/>
        </w:rPr>
        <w:t xml:space="preserve"> a kind of </w:t>
      </w:r>
      <w:r w:rsidRPr="00BD5EAF">
        <w:rPr>
          <w:highlight w:val="cyan"/>
          <w:u w:val="single"/>
        </w:rPr>
        <w:t>absolutism</w:t>
      </w:r>
      <w:r w:rsidRPr="00A540C7">
        <w:rPr>
          <w:u w:val="single"/>
        </w:rPr>
        <w:t xml:space="preserve"> at work here, and one </w:t>
      </w:r>
      <w:r w:rsidRPr="00BD5EAF">
        <w:rPr>
          <w:highlight w:val="cyan"/>
          <w:u w:val="single"/>
        </w:rPr>
        <w:t>that manages to be</w:t>
      </w:r>
      <w:r w:rsidRPr="00A540C7">
        <w:rPr>
          <w:u w:val="single"/>
        </w:rPr>
        <w:t xml:space="preserve"> peculiarly and dispiritingly </w:t>
      </w:r>
      <w:r w:rsidRPr="00BD5EAF">
        <w:rPr>
          <w:highlight w:val="cyan"/>
          <w:u w:val="single"/>
        </w:rPr>
        <w:t>dogmatic</w:t>
      </w:r>
      <w:r w:rsidRPr="00A540C7">
        <w:rPr>
          <w:u w:val="single"/>
        </w:rPr>
        <w:t xml:space="preserve">: throughout Red, White, and Black, despite variations in tone and emphasis, </w:t>
      </w:r>
      <w:r w:rsidRPr="00BD5EAF">
        <w:rPr>
          <w:highlight w:val="cyan"/>
          <w:u w:val="single"/>
        </w:rPr>
        <w:t>there is always the desire to have black lived experience named as the worst</w:t>
      </w:r>
      <w:r w:rsidRPr="00A540C7">
        <w:rPr>
          <w:u w:val="single"/>
        </w:rPr>
        <w:t xml:space="preserve">, and </w:t>
      </w:r>
      <w:r w:rsidRPr="00BD5EAF">
        <w:rPr>
          <w:rStyle w:val="Emphasis"/>
          <w:highlight w:val="cyan"/>
        </w:rPr>
        <w:t>the politics of such a desire inevitably collapses into</w:t>
      </w:r>
      <w:r w:rsidRPr="00A540C7">
        <w:rPr>
          <w:rStyle w:val="Emphasis"/>
        </w:rPr>
        <w:t xml:space="preserve"> a kind of </w:t>
      </w:r>
      <w:r w:rsidRPr="00BD5EAF">
        <w:rPr>
          <w:rStyle w:val="Emphasis"/>
          <w:highlight w:val="cyan"/>
        </w:rPr>
        <w:t>sentimental moralism</w:t>
      </w:r>
      <w:r w:rsidRPr="00A540C7">
        <w:rPr>
          <w:u w:val="single"/>
        </w:rPr>
        <w:t>: for the claim that ‘Blackness is incapacity in its most pure and unadulterated form’ means merely that the black has to embody this abjection without reserve</w:t>
      </w:r>
      <w:r w:rsidRPr="00A540C7">
        <w:rPr>
          <w:sz w:val="16"/>
        </w:rPr>
        <w:t xml:space="preserve"> (p. 38). </w:t>
      </w:r>
      <w:r w:rsidRPr="000B75B9">
        <w:rPr>
          <w:highlight w:val="cyan"/>
          <w:u w:val="single"/>
        </w:rPr>
        <w:t>This logic</w:t>
      </w:r>
      <w:r w:rsidRPr="00A540C7">
        <w:rPr>
          <w:sz w:val="16"/>
        </w:rPr>
        <w:t>—</w:t>
      </w:r>
      <w:r w:rsidRPr="00A540C7">
        <w:rPr>
          <w:u w:val="single"/>
        </w:rPr>
        <w:t xml:space="preserve">and </w:t>
      </w:r>
      <w:r w:rsidRPr="00A540C7">
        <w:rPr>
          <w:sz w:val="16"/>
        </w:rPr>
        <w:t xml:space="preserve">the </w:t>
      </w:r>
      <w:r w:rsidRPr="00A540C7">
        <w:rPr>
          <w:u w:val="single"/>
        </w:rPr>
        <w:t>denial of any kind of ‘ontological integrity’ to the Black/Slave</w:t>
      </w:r>
      <w:r w:rsidRPr="00A540C7">
        <w:rPr>
          <w:sz w:val="16"/>
        </w:rPr>
        <w:t xml:space="preserve"> due to its endless traversal by force </w:t>
      </w:r>
      <w:r w:rsidRPr="000B75B9">
        <w:rPr>
          <w:rStyle w:val="Emphasis"/>
          <w:highlight w:val="cyan"/>
        </w:rPr>
        <w:t>does seem to reduce ontology to</w:t>
      </w:r>
      <w:r w:rsidRPr="00A540C7">
        <w:rPr>
          <w:rStyle w:val="Emphasis"/>
        </w:rPr>
        <w:t xml:space="preserve"> logic</w:t>
      </w:r>
      <w:r w:rsidRPr="00A540C7">
        <w:rPr>
          <w:u w:val="single"/>
        </w:rPr>
        <w:t xml:space="preserve">, namely, a logic of </w:t>
      </w:r>
      <w:r w:rsidRPr="000B75B9">
        <w:rPr>
          <w:rStyle w:val="Emphasis"/>
          <w:highlight w:val="cyan"/>
        </w:rPr>
        <w:t>non-</w:t>
      </w:r>
      <w:proofErr w:type="spellStart"/>
      <w:r w:rsidRPr="000B75B9">
        <w:rPr>
          <w:rStyle w:val="Emphasis"/>
          <w:highlight w:val="cyan"/>
        </w:rPr>
        <w:t>recuperability</w:t>
      </w:r>
      <w:proofErr w:type="spellEnd"/>
      <w:r w:rsidRPr="00A540C7">
        <w:rPr>
          <w:sz w:val="16"/>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Wilderson describes White (or non-Black) film theory and cultural studies as incapable of understanding the ‘suffering of the Black—the Slave’ (they cannot do so because they are erroneously wedded to humanism and to the psychoanalysis of Jacques Lacan, which Wilderson takes as two examples of what the Afro-pessimist should avoid) (p. 56); </w:t>
      </w:r>
      <w:r w:rsidRPr="00A540C7">
        <w:rPr>
          <w:u w:val="single"/>
        </w:rPr>
        <w:t>as a corrective, Wilderson calls for a new language of abstraction, and one centrally concerned with exposing ‘the structure of antagonisms between Blacks and Humans’</w:t>
      </w:r>
      <w:r w:rsidRPr="00A540C7">
        <w:rPr>
          <w:sz w:val="16"/>
        </w:rPr>
        <w:t xml:space="preserve"> (p. 68). </w:t>
      </w:r>
      <w:r w:rsidRPr="00A540C7">
        <w:rPr>
          <w:rStyle w:val="Emphasis"/>
        </w:rPr>
        <w:t>Reading seems to stop here</w:t>
      </w:r>
      <w:r w:rsidRPr="00A540C7">
        <w:rPr>
          <w:sz w:val="16"/>
        </w:rPr>
        <w:t xml:space="preserve">, at a critique of Lacanian full speech: Wilderson wants to say that Lacan’s notion of the </w:t>
      </w:r>
      <w:proofErr w:type="spellStart"/>
      <w:r w:rsidRPr="00A540C7">
        <w:rPr>
          <w:sz w:val="16"/>
        </w:rPr>
        <w:t>originary</w:t>
      </w:r>
      <w:proofErr w:type="spellEnd"/>
      <w:r w:rsidRPr="00A540C7">
        <w:rPr>
          <w:sz w:val="16"/>
        </w:rPr>
        <w:t xml:space="preserve">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w:t>
      </w:r>
      <w:r w:rsidRPr="00A540C7">
        <w:rPr>
          <w:u w:val="single"/>
        </w:rPr>
        <w:t>The violence of such abjection</w:t>
      </w:r>
      <w:r w:rsidRPr="00A540C7">
        <w:rPr>
          <w:sz w:val="16"/>
        </w:rPr>
        <w:t xml:space="preserve">—or incapacity—is therefore that it </w:t>
      </w:r>
      <w:r w:rsidRPr="00A540C7">
        <w:rPr>
          <w:u w:val="single"/>
        </w:rPr>
        <w:t>cannot be communicated or avowed</w:t>
      </w:r>
      <w:r w:rsidRPr="00A540C7">
        <w:rPr>
          <w:sz w:val="16"/>
        </w:rPr>
        <w:t xml:space="preserve">, and is always already delimited by </w:t>
      </w:r>
      <w:proofErr w:type="spellStart"/>
      <w:r w:rsidRPr="00A540C7">
        <w:rPr>
          <w:sz w:val="16"/>
        </w:rPr>
        <w:t>desubjectification</w:t>
      </w:r>
      <w:proofErr w:type="spellEnd"/>
      <w:r w:rsidRPr="00A540C7">
        <w:rPr>
          <w:sz w:val="16"/>
        </w:rPr>
        <w:t xml:space="preserve"> and dereliction (p. 77). </w:t>
      </w:r>
      <w:r w:rsidRPr="00A540C7">
        <w:rPr>
          <w:u w:val="single"/>
        </w:rPr>
        <w:t>Whence the suspicion of an ontology reduced to a logic (of abjection</w:t>
      </w:r>
      <w:r w:rsidRPr="00A540C7">
        <w:rPr>
          <w:sz w:val="16"/>
        </w:rPr>
        <w:t xml:space="preserve">). </w:t>
      </w:r>
      <w:r w:rsidRPr="00A540C7">
        <w:rPr>
          <w:u w:val="single"/>
        </w:rPr>
        <w:t>Leaving aside the fact that it is quite mistaken to limit Lacan’s notion of full speech to the search for communication</w:t>
      </w:r>
      <w:r w:rsidRPr="00A540C7">
        <w:rPr>
          <w:sz w:val="16"/>
        </w:rPr>
        <w:t xml:space="preserve"> (the unconscious cannot be confined to parole), it is clear that, according to Wilderson’s own ‘logic’, his description of the Black is working, via analogy, to Lacan’s notion of the real but, </w:t>
      </w:r>
      <w:r w:rsidRPr="000B75B9">
        <w:rPr>
          <w:rStyle w:val="Emphasis"/>
          <w:highlight w:val="cyan"/>
        </w:rPr>
        <w:t>in his insistence on the Black as an absolute outside Wilderson can only</w:t>
      </w:r>
      <w:r w:rsidRPr="00A540C7">
        <w:rPr>
          <w:rStyle w:val="Emphasis"/>
        </w:rPr>
        <w:t xml:space="preserve"> duly </w:t>
      </w:r>
      <w:r w:rsidRPr="000B75B9">
        <w:rPr>
          <w:rStyle w:val="Emphasis"/>
          <w:highlight w:val="cyan"/>
        </w:rPr>
        <w:t>reify this void at the heart of universality</w:t>
      </w:r>
      <w:r w:rsidRPr="00A540C7">
        <w:rPr>
          <w:sz w:val="16"/>
        </w:rPr>
        <w:t xml:space="preserve">. </w:t>
      </w:r>
      <w:r w:rsidRPr="00A540C7">
        <w:rPr>
          <w:u w:val="single"/>
        </w:rPr>
        <w:t>The Black is ‘beyond the limit of contingency’</w:t>
      </w:r>
      <w:r w:rsidRPr="00A540C7">
        <w:rPr>
          <w:sz w:val="16"/>
        </w:rPr>
        <w:t>—</w:t>
      </w:r>
      <w:r w:rsidRPr="00A540C7">
        <w:rPr>
          <w:u w:val="single"/>
        </w:rPr>
        <w:t>but</w:t>
      </w:r>
      <w:r w:rsidRPr="00A540C7">
        <w:rPr>
          <w:sz w:val="16"/>
        </w:rPr>
        <w:t xml:space="preserve"> it is worth saying immediately that </w:t>
      </w:r>
      <w:r w:rsidRPr="000B75B9">
        <w:rPr>
          <w:rStyle w:val="Emphasis"/>
          <w:highlight w:val="cyan"/>
        </w:rPr>
        <w:t>this ‘beyond’ is</w:t>
      </w:r>
      <w:r w:rsidRPr="00A540C7">
        <w:rPr>
          <w:rStyle w:val="Emphasis"/>
        </w:rPr>
        <w:t xml:space="preserve"> indeed a </w:t>
      </w:r>
      <w:r w:rsidRPr="000B75B9">
        <w:rPr>
          <w:rStyle w:val="Emphasis"/>
          <w:highlight w:val="cyan"/>
        </w:rPr>
        <w:t>foreclosure that defines</w:t>
      </w:r>
      <w:r w:rsidRPr="00A540C7">
        <w:rPr>
          <w:rStyle w:val="Emphasis"/>
        </w:rPr>
        <w:t xml:space="preserve"> a </w:t>
      </w:r>
      <w:r w:rsidRPr="000B75B9">
        <w:rPr>
          <w:rStyle w:val="Emphasis"/>
          <w:highlight w:val="cyan"/>
        </w:rPr>
        <w:t>violence whose traces can only be thought violently</w:t>
      </w:r>
      <w:r w:rsidRPr="00A540C7">
        <w:rPr>
          <w:sz w:val="16"/>
        </w:rPr>
        <w:t xml:space="preserve"> (that is, analogically), and whose nonbeing returns as the theme for Wilderson’s political thinking of a non-recuperable abjection. The Black is nonbeing and, as such, is more real and primary than being per se: given how much is at stake, this insistence on a racial metaphysics of injury implies a fundamental irreconcilability between Blacks and Humans (there is really no debate to be had here: irreconcilability is the condition and possibility of what it means to be Black).</w:t>
      </w:r>
    </w:p>
    <w:p w14:paraId="01214F3B" w14:textId="77777777" w:rsidR="00E10BD1" w:rsidRDefault="00E10BD1" w:rsidP="00E10BD1">
      <w:pPr>
        <w:rPr>
          <w:sz w:val="16"/>
        </w:rPr>
      </w:pPr>
      <w:r w:rsidRPr="00A540C7">
        <w:rPr>
          <w:sz w:val="16"/>
        </w:rPr>
        <w:t xml:space="preserve">This argument could be illustrated at many points in Red, White, and Black, which all interconnect. Wilderson is concerned, for example, to argue that a Marxian ontology of </w:t>
      </w:r>
      <w:proofErr w:type="spellStart"/>
      <w:r w:rsidRPr="00A540C7">
        <w:rPr>
          <w:sz w:val="16"/>
        </w:rPr>
        <w:t>labour</w:t>
      </w:r>
      <w:proofErr w:type="spellEnd"/>
      <w:r w:rsidRPr="00A540C7">
        <w:rPr>
          <w:sz w:val="16"/>
        </w:rPr>
        <w:t xml:space="preserve"> and/or commodity form is philosophically inadequate for reading black accumulation and fungibility: this idea, which is not altogether new, is supported by a lengthy reading of the film Monster’s Ball (Chapter Four (‘Monster’s Ball’) and is perhaps the most valuable part of his book in its illustration of the links between race, violence, contingency, and death). Other chapters offer critiques of what Wilderson calls ‘empathetic’ as against ‘analytical’ cinema, with the former offering ‘sentimental apologies for structural violence’, rather than ‘paradigmatic analyses’ of black suffering (p. 341). It is not at all clear how this argument differs from film theory’s opposition between a cinema of distraction and a socially engaged cinema: it seems to me that this theory of the </w:t>
      </w:r>
      <w:proofErr w:type="spellStart"/>
      <w:r w:rsidRPr="00A540C7">
        <w:rPr>
          <w:sz w:val="16"/>
        </w:rPr>
        <w:t>filmwork</w:t>
      </w:r>
      <w:proofErr w:type="spellEnd"/>
      <w:r w:rsidRPr="00A540C7">
        <w:rPr>
          <w:sz w:val="16"/>
        </w:rPr>
        <w:t xml:space="preserve"> describes quite precisely the distinction between analysis and empathy Wilderson is trying to make (and unsettle). However, unlike film theory, Wilderson’s attempt to preserve the distinction seems to work with an unquestioned notion of film spectatorship—i.e. either seduced or interrogated—which means that the theory of cinema he puts forth somewhat undermines his more general claim that film theory can never understand black suffering. </w:t>
      </w:r>
      <w:r w:rsidRPr="00A540C7">
        <w:rPr>
          <w:u w:val="single"/>
        </w:rPr>
        <w:t>It is</w:t>
      </w:r>
      <w:r w:rsidRPr="00A540C7">
        <w:rPr>
          <w:sz w:val="16"/>
        </w:rPr>
        <w:t xml:space="preserve"> also a little </w:t>
      </w:r>
      <w:r w:rsidRPr="00A540C7">
        <w:rPr>
          <w:rStyle w:val="Emphasis"/>
        </w:rPr>
        <w:t>strange that a work so concerned with the chasm between ‘Human life and Black death’ should indict cinema for its ‘efforts to reassert relational logic’, but nowhere mentions how the very form of this reproach relies on reasserting the endless non-relational absence of Blackness</w:t>
      </w:r>
      <w:r w:rsidRPr="00A540C7">
        <w:rPr>
          <w:sz w:val="16"/>
        </w:rPr>
        <w:t xml:space="preserve"> (and thereby </w:t>
      </w:r>
      <w:r w:rsidRPr="000B75B9">
        <w:rPr>
          <w:rStyle w:val="Emphasis"/>
          <w:highlight w:val="cyan"/>
        </w:rPr>
        <w:t>reducing the history and politics of race to a logic of non-relationality</w:t>
      </w:r>
      <w:r w:rsidRPr="00A540C7">
        <w:rPr>
          <w:sz w:val="16"/>
        </w:rPr>
        <w:t xml:space="preserve">) (p. 340). </w:t>
      </w:r>
      <w:r w:rsidRPr="000B75B9">
        <w:rPr>
          <w:highlight w:val="cyan"/>
          <w:u w:val="single"/>
        </w:rPr>
        <w:t>This</w:t>
      </w:r>
      <w:r w:rsidRPr="00A540C7">
        <w:rPr>
          <w:u w:val="single"/>
        </w:rPr>
        <w:t xml:space="preserve"> transcendentalizing of black suffering </w:t>
      </w:r>
      <w:r w:rsidRPr="000B75B9">
        <w:rPr>
          <w:highlight w:val="cyan"/>
          <w:u w:val="single"/>
        </w:rPr>
        <w:t xml:space="preserve">is </w:t>
      </w:r>
      <w:r w:rsidRPr="000B75B9">
        <w:rPr>
          <w:rStyle w:val="Emphasis"/>
          <w:highlight w:val="cyan"/>
        </w:rPr>
        <w:t>fundamentally absolutist</w:t>
      </w:r>
      <w:r w:rsidRPr="00A540C7">
        <w:rPr>
          <w:sz w:val="16"/>
        </w:rPr>
        <w:t xml:space="preserve"> (</w:t>
      </w:r>
      <w:r w:rsidRPr="000B75B9">
        <w:rPr>
          <w:highlight w:val="cyan"/>
          <w:u w:val="single"/>
        </w:rPr>
        <w:t>and</w:t>
      </w:r>
      <w:r w:rsidRPr="00A540C7">
        <w:rPr>
          <w:sz w:val="16"/>
        </w:rPr>
        <w:t xml:space="preserve">, once again, </w:t>
      </w:r>
      <w:r w:rsidRPr="000B75B9">
        <w:rPr>
          <w:rStyle w:val="Emphasis"/>
          <w:highlight w:val="cyan"/>
        </w:rPr>
        <w:t>moralistic</w:t>
      </w:r>
      <w:r w:rsidRPr="00A540C7">
        <w:rPr>
          <w:sz w:val="16"/>
        </w:rPr>
        <w:t xml:space="preserve">) </w:t>
      </w:r>
      <w:r w:rsidRPr="00A540C7">
        <w:rPr>
          <w:u w:val="single"/>
        </w:rPr>
        <w:t>in effect if not in intention</w:t>
      </w:r>
      <w:r w:rsidRPr="00A540C7">
        <w:rPr>
          <w:sz w:val="16"/>
        </w:rPr>
        <w:t>. In the final sentences of the book, Wilderson asks, ‘How does one deconstruct life?’ It remains a pivotal question. But perhaps, after all, the more urgent task is not how to deconstruct life, but to grasp the necessarily-perverse logic of racial determinations of suffering? Red, White, and Black is a thought-provoking study of racial ontology which, whatever its limitations, is a powerful invocation of why blackness just is death, a death-in-life which has no analogy or synonym but which, for the same reason, must be thought differently for blackness to live.</w:t>
      </w:r>
    </w:p>
    <w:p w14:paraId="75E93165" w14:textId="77777777" w:rsidR="00E10BD1" w:rsidRPr="00B24B3B" w:rsidRDefault="00E10BD1" w:rsidP="00E10BD1">
      <w:pPr>
        <w:pStyle w:val="Heading4"/>
      </w:pPr>
      <w:r>
        <w:t xml:space="preserve">Their theorizing recreates the worst forms of </w:t>
      </w:r>
      <w:r>
        <w:rPr>
          <w:u w:val="single"/>
        </w:rPr>
        <w:t>orthodox Marxist reductionism</w:t>
      </w:r>
      <w:r>
        <w:t xml:space="preserve"> – the complexities of </w:t>
      </w:r>
      <w:r>
        <w:rPr>
          <w:u w:val="single"/>
        </w:rPr>
        <w:t>racial capitalism</w:t>
      </w:r>
      <w:r>
        <w:t xml:space="preserve"> can only be explained through a </w:t>
      </w:r>
      <w:r>
        <w:rPr>
          <w:u w:val="single"/>
        </w:rPr>
        <w:t>dialectical approach</w:t>
      </w:r>
      <w:r>
        <w:t xml:space="preserve"> that maps </w:t>
      </w:r>
      <w:r>
        <w:rPr>
          <w:u w:val="single"/>
        </w:rPr>
        <w:t>intersections</w:t>
      </w:r>
      <w:r>
        <w:t xml:space="preserve"> of power relations. </w:t>
      </w:r>
    </w:p>
    <w:p w14:paraId="0E18DAEB" w14:textId="77777777" w:rsidR="00E10BD1" w:rsidRPr="00A540C7" w:rsidRDefault="00E10BD1" w:rsidP="00E10BD1">
      <w:pPr>
        <w:rPr>
          <w:sz w:val="26"/>
          <w:szCs w:val="26"/>
        </w:rPr>
      </w:pPr>
      <w:r w:rsidRPr="00A540C7">
        <w:rPr>
          <w:b/>
          <w:bCs/>
          <w:sz w:val="26"/>
          <w:szCs w:val="26"/>
        </w:rPr>
        <w:t>Day 15</w:t>
      </w:r>
      <w:r w:rsidRPr="00A540C7">
        <w:rPr>
          <w:sz w:val="26"/>
          <w:szCs w:val="26"/>
        </w:rPr>
        <w:t xml:space="preserve"> </w:t>
      </w:r>
      <w:r w:rsidRPr="00A540C7">
        <w:t>[</w:t>
      </w:r>
      <w:proofErr w:type="spellStart"/>
      <w:r w:rsidRPr="00A540C7">
        <w:t>Iyko</w:t>
      </w:r>
      <w:proofErr w:type="spellEnd"/>
      <w:r w:rsidRPr="00A540C7">
        <w:t xml:space="preserve"> Day, associate prof. English and chair of Critical Social Thought @ Mount Holyoke College, Fall 2015, “Being or Nothingness: Indigeneity, Antiblackness, and Settler Colonial Critique”, Critical Ethnic Studies, Vol. 1, No. </w:t>
      </w:r>
      <w:proofErr w:type="gramStart"/>
      <w:r w:rsidRPr="00A540C7">
        <w:t>2 ;</w:t>
      </w:r>
      <w:proofErr w:type="gramEnd"/>
      <w:r w:rsidRPr="00A540C7">
        <w:t xml:space="preserve"> 7/22 EB]</w:t>
      </w:r>
    </w:p>
    <w:p w14:paraId="6A9325B0" w14:textId="77777777" w:rsidR="00E10BD1" w:rsidRPr="00F6390B" w:rsidRDefault="00E10BD1" w:rsidP="00E10BD1">
      <w:pPr>
        <w:rPr>
          <w:sz w:val="16"/>
        </w:rPr>
      </w:pPr>
      <w:r w:rsidRPr="00F6390B">
        <w:rPr>
          <w:sz w:val="16"/>
        </w:rPr>
        <w:t xml:space="preserve">But perhaps my own defense of Indigenous decolonization movements for sovereignty begs a larger question about whether sovereignty in itself offers a radical politics that can encompass or mobilize a black radical tradition rooted in the project of abolition. And it is here that I agree with Sexton’s intervention to problematize the idea that antiracist agendas must emerge from the foundational priority of Indigenous sovereignty and restoration of land.54 But </w:t>
      </w:r>
      <w:r w:rsidRPr="000B75B9">
        <w:rPr>
          <w:highlight w:val="cyan"/>
          <w:u w:val="single"/>
        </w:rPr>
        <w:t>against</w:t>
      </w:r>
      <w:r w:rsidRPr="00A540C7">
        <w:rPr>
          <w:u w:val="single"/>
        </w:rPr>
        <w:t xml:space="preserve"> the totalizing frame of </w:t>
      </w:r>
      <w:r w:rsidRPr="000B75B9">
        <w:rPr>
          <w:highlight w:val="cyan"/>
          <w:u w:val="single"/>
        </w:rPr>
        <w:t>Afro-pessimism</w:t>
      </w:r>
      <w:r w:rsidRPr="00F6390B">
        <w:rPr>
          <w:sz w:val="16"/>
        </w:rPr>
        <w:t xml:space="preserve">, </w:t>
      </w:r>
      <w:r w:rsidRPr="000B75B9">
        <w:rPr>
          <w:highlight w:val="cyan"/>
          <w:u w:val="single"/>
        </w:rPr>
        <w:t>I want to stress</w:t>
      </w:r>
      <w:r w:rsidRPr="00A540C7">
        <w:rPr>
          <w:u w:val="single"/>
        </w:rPr>
        <w:t xml:space="preserve"> instead </w:t>
      </w:r>
      <w:r w:rsidRPr="000B75B9">
        <w:rPr>
          <w:highlight w:val="cyan"/>
          <w:u w:val="single"/>
        </w:rPr>
        <w:t xml:space="preserve">the pitfalls of any </w:t>
      </w:r>
      <w:proofErr w:type="spellStart"/>
      <w:r w:rsidRPr="000B75B9">
        <w:rPr>
          <w:rStyle w:val="Emphasis"/>
          <w:highlight w:val="cyan"/>
        </w:rPr>
        <w:t>antidialectical</w:t>
      </w:r>
      <w:proofErr w:type="spellEnd"/>
      <w:r w:rsidRPr="000B75B9">
        <w:rPr>
          <w:rStyle w:val="Emphasis"/>
          <w:highlight w:val="cyan"/>
        </w:rPr>
        <w:t xml:space="preserve"> approach</w:t>
      </w:r>
      <w:r w:rsidRPr="00A540C7">
        <w:rPr>
          <w:u w:val="single"/>
        </w:rPr>
        <w:t xml:space="preserve"> to the political economy of the settler colonial racial state from the position of either Indigenous or antiblack exceptionalism</w:t>
      </w:r>
      <w:r w:rsidRPr="00F6390B">
        <w:rPr>
          <w:sz w:val="16"/>
        </w:rPr>
        <w:t xml:space="preserve">. </w:t>
      </w:r>
      <w:r w:rsidRPr="00A540C7">
        <w:rPr>
          <w:u w:val="single"/>
        </w:rPr>
        <w:t xml:space="preserve">Settler colonial </w:t>
      </w:r>
      <w:r w:rsidRPr="000B75B9">
        <w:rPr>
          <w:highlight w:val="cyan"/>
          <w:u w:val="single"/>
        </w:rPr>
        <w:t>racial capitalism is</w:t>
      </w:r>
      <w:r w:rsidRPr="00A540C7">
        <w:rPr>
          <w:u w:val="single"/>
        </w:rPr>
        <w:t xml:space="preserve"> </w:t>
      </w:r>
      <w:r w:rsidRPr="00A540C7">
        <w:rPr>
          <w:rStyle w:val="Emphasis"/>
        </w:rPr>
        <w:t xml:space="preserve">not a thing but </w:t>
      </w:r>
      <w:r w:rsidRPr="000B75B9">
        <w:rPr>
          <w:rStyle w:val="Emphasis"/>
          <w:highlight w:val="cyan"/>
        </w:rPr>
        <w:t>a social relation</w:t>
      </w:r>
      <w:r w:rsidRPr="00F6390B">
        <w:rPr>
          <w:sz w:val="16"/>
        </w:rPr>
        <w:t xml:space="preserve">. As such, </w:t>
      </w:r>
      <w:r w:rsidRPr="00A540C7">
        <w:rPr>
          <w:rStyle w:val="Emphasis"/>
        </w:rPr>
        <w:t xml:space="preserve">it is </w:t>
      </w:r>
      <w:r w:rsidRPr="000B75B9">
        <w:rPr>
          <w:rStyle w:val="Emphasis"/>
          <w:highlight w:val="cyan"/>
        </w:rPr>
        <w:t>not produced out of the causal relationships</w:t>
      </w:r>
      <w:r w:rsidRPr="00A540C7">
        <w:rPr>
          <w:rStyle w:val="Emphasis"/>
        </w:rPr>
        <w:t xml:space="preserve"> that </w:t>
      </w:r>
      <w:r w:rsidRPr="000B75B9">
        <w:rPr>
          <w:rStyle w:val="Emphasis"/>
          <w:highlight w:val="cyan"/>
        </w:rPr>
        <w:t>Sexton puts forward</w:t>
      </w:r>
      <w:r w:rsidRPr="00A540C7">
        <w:rPr>
          <w:u w:val="single"/>
        </w:rPr>
        <w:t xml:space="preserve"> here</w:t>
      </w:r>
      <w:r w:rsidRPr="00F6390B">
        <w:rPr>
          <w:sz w:val="16"/>
        </w:rPr>
        <w:t>: “</w:t>
      </w:r>
      <w:r w:rsidRPr="00A540C7">
        <w:rPr>
          <w:u w:val="single"/>
        </w:rPr>
        <w:t>Slavery, as it were, precedes and prepares the way for colonialism, its forebear or fundament or support. Colonialism, as it were, the issue or heir of slavery, its outgrowth or edifice or monument</w:t>
      </w:r>
      <w:r w:rsidRPr="00F6390B">
        <w:rPr>
          <w:sz w:val="16"/>
        </w:rPr>
        <w:t xml:space="preserve">.” 55 </w:t>
      </w:r>
      <w:r w:rsidRPr="000B75B9">
        <w:rPr>
          <w:highlight w:val="cyan"/>
          <w:u w:val="single"/>
        </w:rPr>
        <w:t>The</w:t>
      </w:r>
      <w:r w:rsidRPr="00A540C7">
        <w:rPr>
          <w:u w:val="single"/>
        </w:rPr>
        <w:t xml:space="preserve"> nearly </w:t>
      </w:r>
      <w:r w:rsidRPr="000B75B9">
        <w:rPr>
          <w:highlight w:val="cyan"/>
          <w:u w:val="single"/>
        </w:rPr>
        <w:t>totalizing black existential frame is</w:t>
      </w:r>
      <w:r w:rsidRPr="00A540C7">
        <w:rPr>
          <w:u w:val="single"/>
        </w:rPr>
        <w:t xml:space="preserve"> similarly </w:t>
      </w:r>
      <w:r w:rsidRPr="000B75B9">
        <w:rPr>
          <w:highlight w:val="cyan"/>
          <w:u w:val="single"/>
        </w:rPr>
        <w:t>based on</w:t>
      </w:r>
      <w:r w:rsidRPr="00A540C7">
        <w:rPr>
          <w:u w:val="single"/>
        </w:rPr>
        <w:t xml:space="preserve"> a questionable construction of </w:t>
      </w:r>
      <w:r w:rsidRPr="000B75B9">
        <w:rPr>
          <w:rStyle w:val="Emphasis"/>
          <w:highlight w:val="cyan"/>
        </w:rPr>
        <w:t>epistemic privilege</w:t>
      </w:r>
      <w:r w:rsidRPr="00F6390B">
        <w:rPr>
          <w:sz w:val="16"/>
        </w:rPr>
        <w:t>:</w:t>
      </w:r>
    </w:p>
    <w:p w14:paraId="2A19B33F" w14:textId="77777777" w:rsidR="00E10BD1" w:rsidRPr="00F6390B" w:rsidRDefault="00E10BD1" w:rsidP="00E10BD1">
      <w:pPr>
        <w:rPr>
          <w:sz w:val="16"/>
        </w:rPr>
      </w:pPr>
      <w:r w:rsidRPr="00F6390B">
        <w:rPr>
          <w:sz w:val="16"/>
        </w:rPr>
        <w:t>[</w:t>
      </w:r>
      <w:r w:rsidRPr="00A540C7">
        <w:rPr>
          <w:u w:val="single"/>
        </w:rPr>
        <w:t>black existence</w:t>
      </w:r>
      <w:r w:rsidRPr="00F6390B">
        <w:rPr>
          <w:sz w:val="16"/>
        </w:rPr>
        <w:t xml:space="preserve">] </w:t>
      </w:r>
      <w:proofErr w:type="gramStart"/>
      <w:r w:rsidRPr="00F6390B">
        <w:rPr>
          <w:sz w:val="16"/>
        </w:rPr>
        <w:t>does</w:t>
      </w:r>
      <w:proofErr w:type="gramEnd"/>
      <w:r w:rsidRPr="00F6390B">
        <w:rPr>
          <w:sz w:val="16"/>
        </w:rPr>
        <w:t xml:space="preserve"> relate to the totality; it </w:t>
      </w:r>
      <w:r w:rsidRPr="00A540C7">
        <w:rPr>
          <w:u w:val="single"/>
        </w:rPr>
        <w:t>indicates the (repressed) truth of the political and economic system</w:t>
      </w:r>
      <w:r w:rsidRPr="00F6390B">
        <w:rPr>
          <w:sz w:val="16"/>
        </w:rPr>
        <w:t xml:space="preserve">. That is to say, </w:t>
      </w:r>
      <w:r w:rsidRPr="00A540C7">
        <w:rPr>
          <w:u w:val="single"/>
        </w:rPr>
        <w:t>the whole range of positions within the racial formation is most fully understood from this vantage point</w:t>
      </w:r>
      <w:r w:rsidRPr="00F6390B">
        <w:rPr>
          <w:sz w:val="16"/>
        </w:rPr>
        <w:t>, not unlike the way in which the range of gender and sexual variance under patriarchal and heteronormative regimes is most fully understood through lenses that are feminist and queer.56</w:t>
      </w:r>
    </w:p>
    <w:p w14:paraId="36FE375A" w14:textId="77777777" w:rsidR="00E10BD1" w:rsidRPr="00F6390B" w:rsidRDefault="00E10BD1" w:rsidP="00E10BD1">
      <w:pPr>
        <w:rPr>
          <w:sz w:val="16"/>
        </w:rPr>
      </w:pPr>
      <w:r w:rsidRPr="00A540C7">
        <w:rPr>
          <w:u w:val="single"/>
        </w:rPr>
        <w:t xml:space="preserve">According to Sexton, </w:t>
      </w:r>
      <w:r w:rsidRPr="00A540C7">
        <w:rPr>
          <w:rStyle w:val="Emphasis"/>
        </w:rPr>
        <w:t>no other oppression is reducible to antiblackness</w:t>
      </w:r>
      <w:r w:rsidRPr="00A540C7">
        <w:rPr>
          <w:u w:val="single"/>
        </w:rPr>
        <w:t>, but the relative totality of antiblackness is the privileged perspective from which to understand racial formation more broadly</w:t>
      </w:r>
      <w:r w:rsidRPr="00F6390B">
        <w:rPr>
          <w:sz w:val="16"/>
        </w:rPr>
        <w:t xml:space="preserve">. </w:t>
      </w:r>
      <w:r w:rsidRPr="00A540C7">
        <w:rPr>
          <w:u w:val="single"/>
        </w:rPr>
        <w:t xml:space="preserve">But unlike the way feminist and queer critical theory interrogate heteropatriarchy from a </w:t>
      </w:r>
      <w:proofErr w:type="spellStart"/>
      <w:r w:rsidRPr="00A540C7">
        <w:rPr>
          <w:u w:val="single"/>
        </w:rPr>
        <w:t>subjectless</w:t>
      </w:r>
      <w:proofErr w:type="spellEnd"/>
      <w:r w:rsidRPr="00A540C7">
        <w:rPr>
          <w:u w:val="single"/>
        </w:rPr>
        <w:t xml:space="preserve"> standpoint, </w:t>
      </w:r>
      <w:r w:rsidRPr="000B75B9">
        <w:rPr>
          <w:rStyle w:val="Emphasis"/>
          <w:highlight w:val="cyan"/>
        </w:rPr>
        <w:t>Sexton’s</w:t>
      </w:r>
      <w:r w:rsidRPr="000B75B9">
        <w:rPr>
          <w:rStyle w:val="Emphasis"/>
        </w:rPr>
        <w:t xml:space="preserve"> entire </w:t>
      </w:r>
      <w:r w:rsidRPr="000B75B9">
        <w:rPr>
          <w:rStyle w:val="Emphasis"/>
          <w:highlight w:val="cyan"/>
        </w:rPr>
        <w:t>point seems to rest on the</w:t>
      </w:r>
      <w:r w:rsidRPr="00A540C7">
        <w:rPr>
          <w:rStyle w:val="Emphasis"/>
        </w:rPr>
        <w:t xml:space="preserve"> very specificity and </w:t>
      </w:r>
      <w:r w:rsidRPr="000B75B9">
        <w:rPr>
          <w:rStyle w:val="Emphasis"/>
          <w:highlight w:val="cyan"/>
        </w:rPr>
        <w:t>singularity</w:t>
      </w:r>
      <w:r w:rsidRPr="00F6390B">
        <w:rPr>
          <w:sz w:val="16"/>
        </w:rPr>
        <w:t xml:space="preserve">—rather than </w:t>
      </w:r>
      <w:proofErr w:type="spellStart"/>
      <w:r w:rsidRPr="00F6390B">
        <w:rPr>
          <w:sz w:val="16"/>
        </w:rPr>
        <w:t>subjectlessness</w:t>
      </w:r>
      <w:proofErr w:type="spellEnd"/>
      <w:r w:rsidRPr="00F6390B">
        <w:rPr>
          <w:sz w:val="16"/>
        </w:rPr>
        <w:t>—</w:t>
      </w:r>
      <w:r w:rsidRPr="000B75B9">
        <w:rPr>
          <w:rStyle w:val="Emphasis"/>
          <w:highlight w:val="cyan"/>
        </w:rPr>
        <w:t>of black critical theory’s capacity to understand race</w:t>
      </w:r>
      <w:r w:rsidRPr="00F6390B">
        <w:rPr>
          <w:sz w:val="16"/>
        </w:rPr>
        <w:t xml:space="preserve">. </w:t>
      </w:r>
      <w:r w:rsidRPr="00A540C7">
        <w:rPr>
          <w:u w:val="single"/>
        </w:rPr>
        <w:t>The privilege</w:t>
      </w:r>
      <w:r w:rsidRPr="00F6390B">
        <w:rPr>
          <w:sz w:val="16"/>
        </w:rPr>
        <w:t xml:space="preserve"> of this embodied viewpoint similarly </w:t>
      </w:r>
      <w:r w:rsidRPr="00A540C7">
        <w:rPr>
          <w:u w:val="single"/>
        </w:rPr>
        <w:t xml:space="preserve">relies on rigidly </w:t>
      </w:r>
      <w:proofErr w:type="spellStart"/>
      <w:r w:rsidRPr="00A540C7">
        <w:rPr>
          <w:u w:val="single"/>
        </w:rPr>
        <w:t>binaristic</w:t>
      </w:r>
      <w:proofErr w:type="spellEnd"/>
      <w:r w:rsidRPr="00A540C7">
        <w:rPr>
          <w:u w:val="single"/>
        </w:rPr>
        <w:t xml:space="preserve"> conceptions of land and bodily integrity</w:t>
      </w:r>
      <w:r w:rsidRPr="00F6390B">
        <w:rPr>
          <w:sz w:val="16"/>
        </w:rPr>
        <w:t>.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nonrelation to her body precedes and exceeds any other body’s relation to land. However, the settler colonial designation of the United States and Canada as terra nullius—as legally empty lands—denies the very corporeality of Indigenous populations to inhabit land, much less have any rights to it. Alongside genocidal elimination, the erasure of Indigenous corporeal existence is inseparable from the ground it doesn’t stand on, or is removed from.</w:t>
      </w:r>
    </w:p>
    <w:p w14:paraId="519E4BC4" w14:textId="77777777" w:rsidR="00E10BD1" w:rsidRPr="00F6390B" w:rsidRDefault="00E10BD1" w:rsidP="00E10BD1">
      <w:pPr>
        <w:rPr>
          <w:sz w:val="16"/>
        </w:rPr>
      </w:pPr>
      <w:r w:rsidRPr="00A540C7">
        <w:rPr>
          <w:u w:val="single"/>
        </w:rPr>
        <w:t xml:space="preserve">For the same reason that the economic reductionism of orthodox Marxism has been discredited, such </w:t>
      </w:r>
      <w:r w:rsidRPr="000B75B9">
        <w:rPr>
          <w:rStyle w:val="Emphasis"/>
          <w:highlight w:val="cyan"/>
        </w:rPr>
        <w:t>an argument that frames</w:t>
      </w:r>
      <w:r w:rsidRPr="00A540C7">
        <w:rPr>
          <w:rStyle w:val="Emphasis"/>
        </w:rPr>
        <w:t xml:space="preserve"> racial </w:t>
      </w:r>
      <w:r w:rsidRPr="000B75B9">
        <w:rPr>
          <w:rStyle w:val="Emphasis"/>
          <w:highlight w:val="cyan"/>
        </w:rPr>
        <w:t>slavery as</w:t>
      </w:r>
      <w:r w:rsidRPr="00A540C7">
        <w:rPr>
          <w:rStyle w:val="Emphasis"/>
        </w:rPr>
        <w:t xml:space="preserve"> a </w:t>
      </w:r>
      <w:r w:rsidRPr="000B75B9">
        <w:rPr>
          <w:rStyle w:val="Emphasis"/>
          <w:highlight w:val="cyan"/>
        </w:rPr>
        <w:t>base</w:t>
      </w:r>
      <w:r w:rsidRPr="00A540C7">
        <w:rPr>
          <w:rStyle w:val="Emphasis"/>
        </w:rPr>
        <w:t xml:space="preserve"> for </w:t>
      </w:r>
      <w:r w:rsidRPr="000B75B9">
        <w:rPr>
          <w:rStyle w:val="Emphasis"/>
          <w:highlight w:val="cyan"/>
        </w:rPr>
        <w:t>a colonial superstructure</w:t>
      </w:r>
      <w:r w:rsidRPr="00A540C7">
        <w:rPr>
          <w:rStyle w:val="Emphasis"/>
        </w:rPr>
        <w:t xml:space="preserve"> similarly </w:t>
      </w:r>
      <w:r w:rsidRPr="000B75B9">
        <w:rPr>
          <w:rStyle w:val="Emphasis"/>
          <w:highlight w:val="cyan"/>
        </w:rPr>
        <w:t>fails to take into account the dialectics of</w:t>
      </w:r>
      <w:r w:rsidRPr="00A540C7">
        <w:rPr>
          <w:rStyle w:val="Emphasis"/>
        </w:rPr>
        <w:t xml:space="preserve"> settler </w:t>
      </w:r>
      <w:r w:rsidRPr="000B75B9">
        <w:rPr>
          <w:rStyle w:val="Emphasis"/>
          <w:highlight w:val="cyan"/>
        </w:rPr>
        <w:t>colonial capitalism</w:t>
      </w:r>
      <w:r w:rsidRPr="00F6390B">
        <w:rPr>
          <w:sz w:val="16"/>
        </w:rPr>
        <w:t xml:space="preserve">. The </w:t>
      </w:r>
      <w:r w:rsidRPr="000B75B9">
        <w:rPr>
          <w:highlight w:val="cyan"/>
          <w:u w:val="single"/>
        </w:rPr>
        <w:t>political economy</w:t>
      </w:r>
      <w:r w:rsidRPr="00F6390B">
        <w:rPr>
          <w:sz w:val="16"/>
        </w:rPr>
        <w:t xml:space="preserve"> of settler colonial capitalism </w:t>
      </w:r>
      <w:r w:rsidRPr="000B75B9">
        <w:rPr>
          <w:highlight w:val="cyan"/>
          <w:u w:val="single"/>
        </w:rPr>
        <w:t>is</w:t>
      </w:r>
      <w:r w:rsidRPr="00F6390B">
        <w:rPr>
          <w:u w:val="single"/>
        </w:rPr>
        <w:t xml:space="preserve"> more appropriately figured as </w:t>
      </w:r>
      <w:r w:rsidRPr="000B75B9">
        <w:rPr>
          <w:highlight w:val="cyan"/>
          <w:u w:val="single"/>
        </w:rPr>
        <w:t xml:space="preserve">an </w:t>
      </w:r>
      <w:r w:rsidRPr="000B75B9">
        <w:rPr>
          <w:rStyle w:val="Emphasis"/>
          <w:highlight w:val="cyan"/>
        </w:rPr>
        <w:t>ecology of power relations</w:t>
      </w:r>
      <w:r w:rsidRPr="00F6390B">
        <w:rPr>
          <w:u w:val="single"/>
        </w:rPr>
        <w:t xml:space="preserve"> than a linear chain of events</w:t>
      </w:r>
      <w:r w:rsidRPr="00F6390B">
        <w:rPr>
          <w:sz w:val="16"/>
        </w:rPr>
        <w:t>. Relinquishing any conceptual privilege that might be attributed to Indigeneity, alternatively, Coulthard offers a useful anti-exceptionalist stance: “</w:t>
      </w:r>
      <w:r w:rsidRPr="00F6390B">
        <w:rPr>
          <w:u w:val="single"/>
        </w:rPr>
        <w:t xml:space="preserve">the colonial relation should </w:t>
      </w:r>
      <w:r w:rsidRPr="000B75B9">
        <w:rPr>
          <w:highlight w:val="cyan"/>
          <w:u w:val="single"/>
        </w:rPr>
        <w:t>not</w:t>
      </w:r>
      <w:r w:rsidRPr="00F6390B">
        <w:rPr>
          <w:u w:val="single"/>
        </w:rPr>
        <w:t xml:space="preserve"> be understood as </w:t>
      </w:r>
      <w:r w:rsidRPr="000B75B9">
        <w:rPr>
          <w:highlight w:val="cyan"/>
          <w:u w:val="single"/>
        </w:rPr>
        <w:t>a</w:t>
      </w:r>
      <w:r w:rsidRPr="00F6390B">
        <w:rPr>
          <w:sz w:val="16"/>
        </w:rPr>
        <w:t xml:space="preserve"> primary locus of ‘</w:t>
      </w:r>
      <w:r w:rsidRPr="000B75B9">
        <w:rPr>
          <w:highlight w:val="cyan"/>
          <w:u w:val="single"/>
        </w:rPr>
        <w:t>base</w:t>
      </w:r>
      <w:r w:rsidRPr="000B75B9">
        <w:rPr>
          <w:sz w:val="16"/>
          <w:highlight w:val="cyan"/>
        </w:rPr>
        <w:t>’</w:t>
      </w:r>
      <w:r w:rsidRPr="00F6390B">
        <w:rPr>
          <w:sz w:val="16"/>
        </w:rPr>
        <w:t xml:space="preserve"> </w:t>
      </w:r>
      <w:r w:rsidRPr="000B75B9">
        <w:rPr>
          <w:highlight w:val="cyan"/>
          <w:u w:val="single"/>
        </w:rPr>
        <w:t>from which</w:t>
      </w:r>
      <w:r w:rsidRPr="00F6390B">
        <w:rPr>
          <w:sz w:val="16"/>
        </w:rPr>
        <w:t xml:space="preserve"> these </w:t>
      </w:r>
      <w:r w:rsidRPr="000B75B9">
        <w:rPr>
          <w:highlight w:val="cyan"/>
          <w:u w:val="single"/>
        </w:rPr>
        <w:t>other forms of oppression flow</w:t>
      </w:r>
      <w:r w:rsidRPr="00F6390B">
        <w:rPr>
          <w:sz w:val="16"/>
        </w:rPr>
        <w:t xml:space="preserve">, </w:t>
      </w:r>
      <w:r w:rsidRPr="00F6390B">
        <w:rPr>
          <w:u w:val="single"/>
        </w:rPr>
        <w:t>but</w:t>
      </w:r>
      <w:r w:rsidRPr="00F6390B">
        <w:rPr>
          <w:sz w:val="16"/>
        </w:rPr>
        <w:t xml:space="preserve"> rather as </w:t>
      </w:r>
      <w:r w:rsidRPr="00F6390B">
        <w:rPr>
          <w:u w:val="single"/>
        </w:rPr>
        <w:t>the inherited background field within which market, racist, patriarchal, and state relations converge</w:t>
      </w:r>
      <w:r w:rsidRPr="00F6390B">
        <w:rPr>
          <w:sz w:val="16"/>
        </w:rPr>
        <w:t>.”58 From this view, race and colonialism form the matrix of the settler colonial racial state.</w:t>
      </w:r>
    </w:p>
    <w:p w14:paraId="40CD7066" w14:textId="77777777" w:rsidR="00E10BD1" w:rsidRPr="00B24B3B" w:rsidRDefault="00E10BD1" w:rsidP="00E10BD1">
      <w:pPr>
        <w:pStyle w:val="Heading4"/>
      </w:pPr>
      <w:r>
        <w:t xml:space="preserve">Situating Blackness along the </w:t>
      </w:r>
      <w:r>
        <w:rPr>
          <w:u w:val="single"/>
        </w:rPr>
        <w:t>Middle Passage epistemology</w:t>
      </w:r>
      <w:r>
        <w:t xml:space="preserve"> fails to account for </w:t>
      </w:r>
      <w:r>
        <w:rPr>
          <w:u w:val="single"/>
        </w:rPr>
        <w:t>international dynamics</w:t>
      </w:r>
      <w:r>
        <w:t xml:space="preserve"> and risks </w:t>
      </w:r>
      <w:r>
        <w:rPr>
          <w:u w:val="single"/>
        </w:rPr>
        <w:t>undermining</w:t>
      </w:r>
      <w:r>
        <w:t xml:space="preserve"> the </w:t>
      </w:r>
      <w:r w:rsidRPr="00B24B3B">
        <w:rPr>
          <w:u w:val="single"/>
        </w:rPr>
        <w:t xml:space="preserve">historical </w:t>
      </w:r>
      <w:r>
        <w:rPr>
          <w:u w:val="single"/>
        </w:rPr>
        <w:t>complexity</w:t>
      </w:r>
      <w:r>
        <w:t xml:space="preserve"> of Black life. </w:t>
      </w:r>
    </w:p>
    <w:p w14:paraId="245DDCDC" w14:textId="77777777" w:rsidR="00E10BD1" w:rsidRPr="00A540C7" w:rsidRDefault="00E10BD1" w:rsidP="00E10BD1">
      <w:pPr>
        <w:rPr>
          <w:sz w:val="26"/>
          <w:szCs w:val="26"/>
        </w:rPr>
      </w:pPr>
      <w:r w:rsidRPr="00A540C7">
        <w:rPr>
          <w:b/>
          <w:bCs/>
          <w:sz w:val="26"/>
          <w:szCs w:val="26"/>
        </w:rPr>
        <w:t>Wright 15</w:t>
      </w:r>
      <w:r w:rsidRPr="00A540C7">
        <w:rPr>
          <w:sz w:val="26"/>
          <w:szCs w:val="26"/>
        </w:rPr>
        <w:t xml:space="preserve"> </w:t>
      </w:r>
      <w:r w:rsidRPr="00A540C7">
        <w:t xml:space="preserve">[Michelle Wright, prof. African American Studies and Comparative Literature Studies @ Northwestern University, 2015, “Physics of Blackness: Beyond the Middle Passage Epistemology”, endnote on p. </w:t>
      </w:r>
      <w:proofErr w:type="gramStart"/>
      <w:r w:rsidRPr="00A540C7">
        <w:t>188 ;</w:t>
      </w:r>
      <w:proofErr w:type="gramEnd"/>
      <w:r w:rsidRPr="00A540C7">
        <w:t xml:space="preserve"> 7/22 EB]</w:t>
      </w:r>
    </w:p>
    <w:p w14:paraId="3FEEBBAA" w14:textId="77777777" w:rsidR="00E10BD1" w:rsidRPr="002659F1" w:rsidRDefault="00E10BD1" w:rsidP="00E10BD1">
      <w:pPr>
        <w:rPr>
          <w:sz w:val="16"/>
        </w:rPr>
      </w:pPr>
      <w:r w:rsidRPr="002659F1">
        <w:rPr>
          <w:sz w:val="16"/>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Pr="00136793">
        <w:rPr>
          <w:u w:val="single"/>
        </w:rPr>
        <w:t xml:space="preserve">generally, the </w:t>
      </w:r>
      <w:r w:rsidRPr="000B75B9">
        <w:rPr>
          <w:highlight w:val="cyan"/>
          <w:u w:val="single"/>
        </w:rPr>
        <w:t>Middle Passage epistemology</w:t>
      </w:r>
      <w:r w:rsidRPr="002659F1">
        <w:rPr>
          <w:sz w:val="16"/>
        </w:rPr>
        <w:t xml:space="preserve"> (like other established Black linear progress or </w:t>
      </w:r>
      <w:proofErr w:type="spellStart"/>
      <w:r w:rsidRPr="002659F1">
        <w:rPr>
          <w:sz w:val="16"/>
        </w:rPr>
        <w:t>antiprogress</w:t>
      </w:r>
      <w:proofErr w:type="spellEnd"/>
      <w:r w:rsidRPr="002659F1">
        <w:rPr>
          <w:sz w:val="16"/>
        </w:rPr>
        <w:t xml:space="preserve"> narratives—</w:t>
      </w:r>
      <w:r w:rsidRPr="000B75B9">
        <w:rPr>
          <w:highlight w:val="cyan"/>
          <w:u w:val="single"/>
        </w:rPr>
        <w:t>e.g</w:t>
      </w:r>
      <w:r w:rsidRPr="002659F1">
        <w:rPr>
          <w:sz w:val="16"/>
        </w:rPr>
        <w:t xml:space="preserve">., Afrocentrism, </w:t>
      </w:r>
      <w:proofErr w:type="spellStart"/>
      <w:r w:rsidRPr="002659F1">
        <w:rPr>
          <w:sz w:val="16"/>
        </w:rPr>
        <w:t>PanAfricanism</w:t>
      </w:r>
      <w:proofErr w:type="spellEnd"/>
      <w:r w:rsidRPr="002659F1">
        <w:rPr>
          <w:sz w:val="16"/>
        </w:rPr>
        <w:t xml:space="preserve">, Negritude, </w:t>
      </w:r>
      <w:proofErr w:type="spellStart"/>
      <w:r w:rsidRPr="000B75B9">
        <w:rPr>
          <w:rStyle w:val="Emphasis"/>
          <w:highlight w:val="cyan"/>
        </w:rPr>
        <w:t>Afropessimism</w:t>
      </w:r>
      <w:proofErr w:type="spellEnd"/>
      <w:r w:rsidRPr="002659F1">
        <w:rPr>
          <w:sz w:val="16"/>
        </w:rPr>
        <w:t xml:space="preserve">)10 also </w:t>
      </w:r>
      <w:r w:rsidRPr="000B75B9">
        <w:rPr>
          <w:highlight w:val="cyan"/>
          <w:u w:val="single"/>
        </w:rPr>
        <w:t>links</w:t>
      </w:r>
      <w:r w:rsidRPr="000B75B9">
        <w:rPr>
          <w:u w:val="single"/>
        </w:rPr>
        <w:t xml:space="preserve"> </w:t>
      </w:r>
      <w:r w:rsidRPr="000B75B9">
        <w:rPr>
          <w:rStyle w:val="Emphasis"/>
          <w:highlight w:val="cyan"/>
        </w:rPr>
        <w:t>all Black collectives</w:t>
      </w:r>
      <w:r w:rsidRPr="00136793">
        <w:rPr>
          <w:u w:val="single"/>
        </w:rPr>
        <w:t xml:space="preserve"> </w:t>
      </w:r>
      <w:r w:rsidRPr="000B75B9">
        <w:rPr>
          <w:highlight w:val="cyan"/>
          <w:u w:val="single"/>
        </w:rPr>
        <w:t xml:space="preserve">across the Diaspora to the </w:t>
      </w:r>
      <w:r w:rsidRPr="000B75B9">
        <w:rPr>
          <w:rStyle w:val="Emphasis"/>
          <w:highlight w:val="cyan"/>
        </w:rPr>
        <w:t>experience of racism</w:t>
      </w:r>
      <w:r w:rsidRPr="00136793">
        <w:rPr>
          <w:u w:val="single"/>
        </w:rPr>
        <w:t xml:space="preserve"> and the need to overcome it</w:t>
      </w:r>
      <w:r w:rsidRPr="002659F1">
        <w:rPr>
          <w:sz w:val="16"/>
        </w:rPr>
        <w:t xml:space="preserve">—so how can Ramses II be “Black”? Even further, what does it mean for us to claim him as “Black”? It is hard to </w:t>
      </w:r>
      <w:proofErr w:type="spellStart"/>
      <w:r w:rsidRPr="002659F1">
        <w:rPr>
          <w:sz w:val="16"/>
        </w:rPr>
        <w:t>interpellate</w:t>
      </w:r>
      <w:proofErr w:type="spellEnd"/>
      <w:r w:rsidRPr="002659F1">
        <w:rPr>
          <w:sz w:val="16"/>
        </w:rPr>
        <w:t xml:space="preserv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w:t>
      </w:r>
      <w:proofErr w:type="spellStart"/>
      <w:r w:rsidRPr="002659F1">
        <w:rPr>
          <w:sz w:val="16"/>
        </w:rPr>
        <w:t>interpellate</w:t>
      </w:r>
      <w:proofErr w:type="spellEnd"/>
      <w:r w:rsidRPr="002659F1">
        <w:rPr>
          <w:sz w:val="16"/>
        </w:rPr>
        <w:t xml:space="preserve"> Ramses within this definition, </w:t>
      </w:r>
      <w:r w:rsidRPr="000B75B9">
        <w:rPr>
          <w:highlight w:val="cyan"/>
          <w:u w:val="single"/>
        </w:rPr>
        <w:t>we</w:t>
      </w:r>
      <w:r w:rsidRPr="002659F1">
        <w:rPr>
          <w:sz w:val="16"/>
        </w:rPr>
        <w:t xml:space="preserve"> must </w:t>
      </w:r>
      <w:r w:rsidRPr="000B75B9">
        <w:rPr>
          <w:highlight w:val="cyan"/>
          <w:u w:val="single"/>
        </w:rPr>
        <w:t xml:space="preserve">produce Blackness as a </w:t>
      </w:r>
      <w:r w:rsidRPr="000B75B9">
        <w:rPr>
          <w:rStyle w:val="Emphasis"/>
          <w:highlight w:val="cyan"/>
        </w:rPr>
        <w:t>fixed identity</w:t>
      </w:r>
      <w:r w:rsidRPr="00136793">
        <w:rPr>
          <w:u w:val="single"/>
        </w:rPr>
        <w:t xml:space="preserve"> that transcends time and space</w:t>
      </w:r>
      <w:r w:rsidRPr="002659F1">
        <w:rPr>
          <w:sz w:val="16"/>
        </w:rPr>
        <w:t>;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w:t>
      </w:r>
    </w:p>
    <w:p w14:paraId="44A23722" w14:textId="77777777" w:rsidR="00E10BD1" w:rsidRPr="002659F1" w:rsidRDefault="00E10BD1" w:rsidP="00E10BD1">
      <w:pPr>
        <w:rPr>
          <w:sz w:val="16"/>
        </w:rPr>
      </w:pPr>
      <w:r w:rsidRPr="00136793">
        <w:rPr>
          <w:u w:val="single"/>
        </w:rPr>
        <w:t>It is the qualitative definition of Black progress that creates this dichotomy, a paradox that then “empties out” all meaning in qualitative collapse</w:t>
      </w:r>
      <w:r w:rsidRPr="002659F1">
        <w:rPr>
          <w:sz w:val="16"/>
        </w:rPr>
        <w:t xml:space="preserve">. The attempt to </w:t>
      </w:r>
      <w:proofErr w:type="spellStart"/>
      <w:r w:rsidRPr="002659F1">
        <w:rPr>
          <w:sz w:val="16"/>
        </w:rPr>
        <w:t>interpellate</w:t>
      </w:r>
      <w:proofErr w:type="spellEnd"/>
      <w:r w:rsidRPr="002659F1">
        <w:rPr>
          <w:sz w:val="16"/>
        </w:rPr>
        <w:t xml:space="preserve"> Ramses II through a Black progress narrative exposes the continuing attempt and subsequent failure of the progress narrative to </w:t>
      </w:r>
      <w:proofErr w:type="spellStart"/>
      <w:r w:rsidRPr="002659F1">
        <w:rPr>
          <w:sz w:val="16"/>
        </w:rPr>
        <w:t>interpellate</w:t>
      </w:r>
      <w:proofErr w:type="spellEnd"/>
      <w:r w:rsidRPr="002659F1">
        <w:rPr>
          <w:sz w:val="16"/>
        </w:rPr>
        <w:t xml:space="preserve"> Ramses. He is Black because he is a Black African, but he is not Black, because neither “Black” nor “African” operated as identities in </w:t>
      </w:r>
      <w:proofErr w:type="spellStart"/>
      <w:r w:rsidRPr="002659F1">
        <w:rPr>
          <w:sz w:val="16"/>
        </w:rPr>
        <w:t>Ramses’s</w:t>
      </w:r>
      <w:proofErr w:type="spellEnd"/>
      <w:r w:rsidRPr="002659F1">
        <w:rPr>
          <w:sz w:val="16"/>
        </w:rPr>
        <w:t xml:space="preserve"> spacetime. Ramses II’s life speaks to the greatness of African empires, but his unapologetic use of massive slave labor should “expel” him from Black progressive membership, the same way in which some discourses attempt to expel Blacks whose actions deliberately harmed other Blacks.</w:t>
      </w:r>
    </w:p>
    <w:p w14:paraId="1E29ED0B" w14:textId="77777777" w:rsidR="00E10BD1" w:rsidRPr="002659F1" w:rsidRDefault="00E10BD1" w:rsidP="00E10BD1">
      <w:pPr>
        <w:rPr>
          <w:sz w:val="16"/>
        </w:rPr>
      </w:pPr>
      <w:r w:rsidRPr="002659F1">
        <w:rPr>
          <w:sz w:val="16"/>
        </w:rPr>
        <w:t xml:space="preserve">While we should perhaps not lose sleep over the “odd individual” whose terrible behaviors bar him, her, or them from full or perhaps even partial mention in a Black progress narrative, there are other Black individuals who are barred from mention who have not acted against the principle of striving for collective progress. </w:t>
      </w:r>
      <w:r w:rsidRPr="000B75B9">
        <w:rPr>
          <w:highlight w:val="cyan"/>
          <w:u w:val="single"/>
        </w:rPr>
        <w:t>This dichotomy</w:t>
      </w:r>
      <w:r w:rsidRPr="002659F1">
        <w:rPr>
          <w:sz w:val="16"/>
        </w:rPr>
        <w:t xml:space="preserve"> also </w:t>
      </w:r>
      <w:r w:rsidRPr="000B75B9">
        <w:rPr>
          <w:highlight w:val="cyan"/>
          <w:u w:val="single"/>
        </w:rPr>
        <w:t xml:space="preserve">threatens to create </w:t>
      </w:r>
      <w:proofErr w:type="spellStart"/>
      <w:r w:rsidRPr="000B75B9">
        <w:rPr>
          <w:highlight w:val="cyan"/>
          <w:u w:val="single"/>
        </w:rPr>
        <w:t>interpellative</w:t>
      </w:r>
      <w:proofErr w:type="spellEnd"/>
      <w:r w:rsidRPr="000B75B9">
        <w:rPr>
          <w:highlight w:val="cyan"/>
          <w:u w:val="single"/>
        </w:rPr>
        <w:t xml:space="preserve"> problems for Blacks who</w:t>
      </w:r>
      <w:r w:rsidRPr="00136793">
        <w:rPr>
          <w:u w:val="single"/>
        </w:rPr>
        <w:t xml:space="preserve">, unlike the Egyptian pharaoh, </w:t>
      </w:r>
      <w:r w:rsidRPr="000B75B9">
        <w:rPr>
          <w:highlight w:val="cyan"/>
          <w:u w:val="single"/>
        </w:rPr>
        <w:t>move across the Atlantic</w:t>
      </w:r>
      <w:r w:rsidRPr="00136793">
        <w:rPr>
          <w:u w:val="single"/>
        </w:rPr>
        <w:t xml:space="preserve"> at the same time as millions of Black Africans are being sailed to and sold into the Americas, </w:t>
      </w:r>
      <w:r w:rsidRPr="000B75B9">
        <w:rPr>
          <w:rStyle w:val="Emphasis"/>
          <w:highlight w:val="cyan"/>
        </w:rPr>
        <w:t>but not in the same directions</w:t>
      </w:r>
      <w:r w:rsidRPr="002659F1">
        <w:rPr>
          <w:sz w:val="16"/>
        </w:rPr>
        <w:t>, veering away from our progress narrative.</w:t>
      </w:r>
    </w:p>
    <w:p w14:paraId="497782BB" w14:textId="77777777" w:rsidR="00E10BD1" w:rsidRPr="002659F1" w:rsidRDefault="00E10BD1" w:rsidP="00E10BD1">
      <w:pPr>
        <w:rPr>
          <w:sz w:val="16"/>
        </w:rPr>
      </w:pPr>
      <w:r w:rsidRPr="000B75B9">
        <w:rPr>
          <w:rStyle w:val="Emphasis"/>
          <w:highlight w:val="cyan"/>
        </w:rPr>
        <w:t>Black slaves transported outside of the Americas</w:t>
      </w:r>
      <w:r w:rsidRPr="00136793">
        <w:rPr>
          <w:rStyle w:val="Emphasis"/>
        </w:rPr>
        <w:t xml:space="preserve"> to Europe, India, and elsewhere do not retain a collective identity</w:t>
      </w:r>
      <w:r w:rsidRPr="00136793">
        <w:rPr>
          <w:u w:val="single"/>
        </w:rPr>
        <w:t xml:space="preserve">. They are sold individually and </w:t>
      </w:r>
      <w:r w:rsidRPr="000B75B9">
        <w:rPr>
          <w:highlight w:val="cyan"/>
          <w:u w:val="single"/>
        </w:rPr>
        <w:t>disappear into households</w:t>
      </w:r>
      <w:r w:rsidRPr="002659F1">
        <w:rPr>
          <w:sz w:val="16"/>
        </w:rPr>
        <w:t xml:space="preserve">, perhaps </w:t>
      </w:r>
      <w:r w:rsidRPr="000B75B9">
        <w:rPr>
          <w:highlight w:val="cyan"/>
          <w:u w:val="single"/>
        </w:rPr>
        <w:t>factories</w:t>
      </w:r>
      <w:r w:rsidRPr="00136793">
        <w:rPr>
          <w:u w:val="single"/>
        </w:rPr>
        <w:t xml:space="preserve">, </w:t>
      </w:r>
      <w:r w:rsidRPr="000B75B9">
        <w:rPr>
          <w:highlight w:val="cyan"/>
          <w:u w:val="single"/>
        </w:rPr>
        <w:t>fields</w:t>
      </w:r>
      <w:r w:rsidRPr="002659F1">
        <w:rPr>
          <w:sz w:val="16"/>
        </w:rPr>
        <w:t xml:space="preserve">, or </w:t>
      </w:r>
      <w:r w:rsidRPr="00136793">
        <w:rPr>
          <w:u w:val="single"/>
        </w:rPr>
        <w:t xml:space="preserve">country roads and city streets, </w:t>
      </w:r>
      <w:r w:rsidRPr="000B75B9">
        <w:rPr>
          <w:highlight w:val="cyan"/>
          <w:u w:val="single"/>
        </w:rPr>
        <w:t>intersecting with populations</w:t>
      </w:r>
      <w:r w:rsidRPr="00136793">
        <w:rPr>
          <w:u w:val="single"/>
        </w:rPr>
        <w:t xml:space="preserve"> at large</w:t>
      </w:r>
      <w:r w:rsidRPr="002659F1">
        <w:rPr>
          <w:sz w:val="16"/>
        </w:rPr>
        <w:t xml:space="preserve">. From the point of view of Black linear progress narratives, progress has not been achieved because the collective has evanesced (and is therefore unable to achieve its goal of overcoming racism), or read another way, their histories have become irrelevant to the collective historical theme of overcoming racism. Qualitatively speaking, </w:t>
      </w:r>
      <w:r w:rsidRPr="000B75B9">
        <w:rPr>
          <w:highlight w:val="cyan"/>
          <w:u w:val="single"/>
        </w:rPr>
        <w:t>it appears</w:t>
      </w:r>
      <w:r w:rsidRPr="00136793">
        <w:rPr>
          <w:u w:val="single"/>
        </w:rPr>
        <w:t xml:space="preserve"> </w:t>
      </w:r>
      <w:r w:rsidRPr="00136793">
        <w:rPr>
          <w:rStyle w:val="Emphasis"/>
        </w:rPr>
        <w:t xml:space="preserve">difficult if not </w:t>
      </w:r>
      <w:r w:rsidRPr="000B75B9">
        <w:rPr>
          <w:rStyle w:val="Emphasis"/>
          <w:highlight w:val="cyan"/>
        </w:rPr>
        <w:t>impossible</w:t>
      </w:r>
      <w:r w:rsidRPr="000B75B9">
        <w:rPr>
          <w:highlight w:val="cyan"/>
          <w:u w:val="single"/>
        </w:rPr>
        <w:t xml:space="preserve"> to </w:t>
      </w:r>
      <w:proofErr w:type="spellStart"/>
      <w:r w:rsidRPr="000B75B9">
        <w:rPr>
          <w:highlight w:val="cyan"/>
          <w:u w:val="single"/>
        </w:rPr>
        <w:t>interpellate</w:t>
      </w:r>
      <w:proofErr w:type="spellEnd"/>
      <w:r w:rsidRPr="000B75B9">
        <w:rPr>
          <w:highlight w:val="cyan"/>
          <w:u w:val="single"/>
        </w:rPr>
        <w:t xml:space="preserve"> Blackness using a Black Atlantic</w:t>
      </w:r>
      <w:r w:rsidRPr="00136793">
        <w:rPr>
          <w:u w:val="single"/>
        </w:rPr>
        <w:t xml:space="preserve"> linear progress </w:t>
      </w:r>
      <w:r w:rsidRPr="000B75B9">
        <w:rPr>
          <w:highlight w:val="cyan"/>
          <w:u w:val="single"/>
        </w:rPr>
        <w:t>narrative in a</w:t>
      </w:r>
      <w:r w:rsidRPr="00136793">
        <w:rPr>
          <w:u w:val="single"/>
        </w:rPr>
        <w:t xml:space="preserve"> significant and </w:t>
      </w:r>
      <w:r w:rsidRPr="000B75B9">
        <w:rPr>
          <w:highlight w:val="cyan"/>
          <w:u w:val="single"/>
        </w:rPr>
        <w:t>lasting way</w:t>
      </w:r>
      <w:r w:rsidRPr="002659F1">
        <w:rPr>
          <w:sz w:val="16"/>
        </w:rPr>
        <w:t>. In “The World Is All of One Piece: The African Diaspora and Transportation to Australia,” which is included in Ruth Simms Hamilton’s book Routes of Passage, Cassandra Pybus reprises a version of Sidney Mintz’s question about the qualitative limits of Black Atlantic studies:</w:t>
      </w:r>
    </w:p>
    <w:p w14:paraId="08DF2192" w14:textId="77777777" w:rsidR="00E10BD1" w:rsidRPr="002659F1" w:rsidRDefault="00E10BD1" w:rsidP="00E10BD1">
      <w:pPr>
        <w:rPr>
          <w:sz w:val="16"/>
        </w:rPr>
      </w:pPr>
      <w:r w:rsidRPr="00136793">
        <w:rPr>
          <w:rStyle w:val="Emphasis"/>
        </w:rPr>
        <w:t>A transnational historical consciousness</w:t>
      </w:r>
      <w:r w:rsidRPr="00136793">
        <w:rPr>
          <w:u w:val="single"/>
        </w:rPr>
        <w:t xml:space="preserve"> and a capacity to encompass experience in disparate time and space are great strengths of African diaspora studies</w:t>
      </w:r>
      <w:r w:rsidRPr="002659F1">
        <w:rPr>
          <w:sz w:val="16"/>
        </w:rPr>
        <w:t xml:space="preserve">. </w:t>
      </w:r>
      <w:r w:rsidRPr="00136793">
        <w:rPr>
          <w:u w:val="single"/>
        </w:rPr>
        <w:t xml:space="preserve">In so far as there is a weakness, it is that </w:t>
      </w:r>
      <w:r w:rsidRPr="002659F1">
        <w:rPr>
          <w:rStyle w:val="Emphasis"/>
        </w:rPr>
        <w:t>the Atlantic world remains the locus of discussion</w:t>
      </w:r>
      <w:r w:rsidRPr="002659F1">
        <w:rPr>
          <w:sz w:val="16"/>
        </w:rPr>
        <w:t>. While some attention has begun to drift toward the Indian Ocean, less scholarship has been directed toward the distant Pacific</w:t>
      </w:r>
      <w:proofErr w:type="gramStart"/>
      <w:r w:rsidRPr="002659F1">
        <w:rPr>
          <w:sz w:val="16"/>
        </w:rPr>
        <w:t>. . . .</w:t>
      </w:r>
      <w:proofErr w:type="gramEnd"/>
      <w:r w:rsidRPr="002659F1">
        <w:rPr>
          <w:sz w:val="16"/>
        </w:rPr>
        <w:t xml:space="preserve"> In the diaspora at the detailed penal transportation </w:t>
      </w:r>
      <w:proofErr w:type="gramStart"/>
      <w:r w:rsidRPr="002659F1">
        <w:rPr>
          <w:sz w:val="16"/>
        </w:rPr>
        <w:t>records</w:t>
      </w:r>
      <w:proofErr w:type="gramEnd"/>
      <w:r w:rsidRPr="002659F1">
        <w:rPr>
          <w:sz w:val="16"/>
        </w:rPr>
        <w:t xml:space="preserve"> we can find information about the African end of the eighteenth century that is very hard to come by elsewhere and that points in directions in which historians may not otherwise look.11</w:t>
      </w:r>
    </w:p>
    <w:p w14:paraId="73178526" w14:textId="77777777" w:rsidR="00E10BD1" w:rsidRPr="002659F1" w:rsidRDefault="00E10BD1" w:rsidP="00E10BD1">
      <w:pPr>
        <w:rPr>
          <w:sz w:val="16"/>
        </w:rPr>
      </w:pPr>
      <w:r w:rsidRPr="002659F1">
        <w:rPr>
          <w:sz w:val="16"/>
        </w:rPr>
        <w:t xml:space="preserve">Pybus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 </w:t>
      </w:r>
    </w:p>
    <w:p w14:paraId="685BFBF6" w14:textId="77777777" w:rsidR="00E10BD1" w:rsidRPr="002659F1" w:rsidRDefault="00E10BD1" w:rsidP="00E10BD1">
      <w:pPr>
        <w:rPr>
          <w:sz w:val="16"/>
        </w:rPr>
      </w:pPr>
      <w:r w:rsidRPr="002659F1">
        <w:rPr>
          <w:sz w:val="16"/>
        </w:rPr>
        <w:t>By moving us horizontally into the Pacific, Pybus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w:t>
      </w:r>
    </w:p>
    <w:p w14:paraId="2BDE01A2" w14:textId="77777777" w:rsidR="00E10BD1" w:rsidRPr="002659F1" w:rsidRDefault="00E10BD1" w:rsidP="00E10BD1">
      <w:pPr>
        <w:rPr>
          <w:sz w:val="16"/>
        </w:rPr>
      </w:pPr>
      <w:r w:rsidRPr="002659F1">
        <w:rPr>
          <w:sz w:val="16"/>
        </w:rPr>
        <w:t>Pybus’s second horizontal reading comes, counterintuitively, mostly through records created by hierarchies such as court, maritime, colonial, and penal records, due to the paucity of “horizontal” archives (correspondence between peers, diaries, etc.). Pybus,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Pybus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w:t>
      </w:r>
    </w:p>
    <w:p w14:paraId="7EF16197" w14:textId="77777777" w:rsidR="00E10BD1" w:rsidRPr="002659F1" w:rsidRDefault="00E10BD1" w:rsidP="00E10BD1">
      <w:pPr>
        <w:rPr>
          <w:sz w:val="16"/>
        </w:rPr>
      </w:pPr>
      <w:r w:rsidRPr="002659F1">
        <w:rPr>
          <w:u w:val="single"/>
        </w:rPr>
        <w:t>Yet despite</w:t>
      </w:r>
      <w:r w:rsidRPr="002659F1">
        <w:rPr>
          <w:sz w:val="16"/>
        </w:rPr>
        <w:t xml:space="preserve"> these </w:t>
      </w:r>
      <w:r w:rsidRPr="002659F1">
        <w:rPr>
          <w:u w:val="single"/>
        </w:rPr>
        <w:t xml:space="preserve">two horizontal readings, </w:t>
      </w:r>
      <w:r w:rsidRPr="000B75B9">
        <w:rPr>
          <w:highlight w:val="cyan"/>
          <w:u w:val="single"/>
        </w:rPr>
        <w:t>qualitative collapse looms</w:t>
      </w:r>
      <w:r w:rsidRPr="002659F1">
        <w:rPr>
          <w:u w:val="single"/>
        </w:rPr>
        <w:t xml:space="preserve"> here </w:t>
      </w:r>
      <w:r w:rsidRPr="000B75B9">
        <w:rPr>
          <w:highlight w:val="cyan"/>
          <w:u w:val="single"/>
        </w:rPr>
        <w:t>because</w:t>
      </w:r>
      <w:r w:rsidRPr="002659F1">
        <w:rPr>
          <w:u w:val="single"/>
        </w:rPr>
        <w:t xml:space="preserve"> </w:t>
      </w:r>
      <w:r w:rsidRPr="000B75B9">
        <w:rPr>
          <w:highlight w:val="cyan"/>
          <w:u w:val="single"/>
        </w:rPr>
        <w:t>Pybus has</w:t>
      </w:r>
      <w:r w:rsidRPr="002659F1">
        <w:rPr>
          <w:u w:val="single"/>
        </w:rPr>
        <w:t xml:space="preserve"> framed this </w:t>
      </w:r>
      <w:r w:rsidRPr="000B75B9">
        <w:rPr>
          <w:highlight w:val="cyan"/>
          <w:u w:val="single"/>
        </w:rPr>
        <w:t xml:space="preserve">history as a </w:t>
      </w:r>
      <w:r w:rsidRPr="000B75B9">
        <w:rPr>
          <w:rStyle w:val="Emphasis"/>
          <w:highlight w:val="cyan"/>
        </w:rPr>
        <w:t>horizontal connection to</w:t>
      </w:r>
      <w:r w:rsidRPr="002659F1">
        <w:rPr>
          <w:u w:val="single"/>
        </w:rPr>
        <w:t xml:space="preserve"> what is ultimately </w:t>
      </w:r>
      <w:r w:rsidRPr="000B75B9">
        <w:rPr>
          <w:rStyle w:val="Emphasis"/>
          <w:highlight w:val="cyan"/>
        </w:rPr>
        <w:t>a vertical framework that finds meaning in the struggle against racism</w:t>
      </w:r>
      <w:r w:rsidRPr="002659F1">
        <w:rPr>
          <w:sz w:val="16"/>
        </w:rPr>
        <w:t>. Pybus’s Black Founders offers us a notable exception to our assumptions about Blackness, but in her work, as in other histories she mentions, Blackness evanesces as the convicts and settlers perhaps married, procreated, and most certainly died without moving a coherent Black Atlantic collective forward in its quest for equality in a majority white society. Or, rather more complicatedly, in Black Founders Blackness evanesces into either the white Australian population or the Australian Aboriginal population, in the latter case an indigenous Blackness. Most likely reflecting on this, Pybus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w:t>
      </w:r>
    </w:p>
    <w:p w14:paraId="0D39D179" w14:textId="77777777" w:rsidR="00E10BD1" w:rsidRPr="002659F1" w:rsidRDefault="00E10BD1" w:rsidP="00E10BD1">
      <w:pPr>
        <w:rPr>
          <w:sz w:val="16"/>
        </w:rPr>
      </w:pPr>
      <w:r w:rsidRPr="002659F1">
        <w:rPr>
          <w:sz w:val="16"/>
        </w:rPr>
        <w:t xml:space="preserve">If we add Epiphenomenal time to our Black Atlantic frame, however, we can avoid the qualitative collapse that (re)produces these histories as interesting in their own right but marginal to our understanding of Black Atlantic history. Interpellated through Epiphenomenal time, the Blackness in Black Founders first changes a person’s relationship to Blackness and indigeneity. Rather than simply “losing” indigenous status once captured and then sold, Blackness intersects twice more with indigeneity, and on two continents: North America and Australia. In both cases, indigenous peoples sometimes helped Black slaves escape, the latter often marrying into specific American Indian nations. Middle Passage U.S. Blackness now shares a spacetime through indigeneity and raises questions about Central and South American intersections (such as the </w:t>
      </w:r>
      <w:proofErr w:type="spellStart"/>
      <w:r w:rsidRPr="002659F1">
        <w:rPr>
          <w:sz w:val="16"/>
        </w:rPr>
        <w:t>Garifunas</w:t>
      </w:r>
      <w:proofErr w:type="spellEnd"/>
      <w:r w:rsidRPr="002659F1">
        <w:rPr>
          <w:sz w:val="16"/>
        </w:rPr>
        <w:t xml:space="preserve"> of Nicaragua).13 One might also see a third, more controversial intersection, between U.S. Blacks who “returned” to establish the free state of Liberia and the indigenous populations who found themselves oppressed in the resulting socioeconomic and political hierarchy. The qualitative value of Pybus’s Blackness now meaningfully intersects with the Americas but is not swallowed by it, because the frame is horizontally comparative rather than vertically subordinating.</w:t>
      </w:r>
    </w:p>
    <w:p w14:paraId="7E25CCEB" w14:textId="77777777" w:rsidR="00E10BD1" w:rsidRPr="002659F1" w:rsidRDefault="00E10BD1" w:rsidP="00E10BD1">
      <w:pPr>
        <w:rPr>
          <w:sz w:val="16"/>
        </w:rPr>
      </w:pPr>
      <w:r w:rsidRPr="002659F1">
        <w:rPr>
          <w:sz w:val="16"/>
        </w:rPr>
        <w:t>The intersection of Blackness with indigeneity in the Americas, Australia, and Africa also subverts the notion of a “purely” diasporic Blackness,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further, we can see how Blackness, in intersecting with indigeneity when (formally) seeking “return,” as in Liberia, might produce not egalitarian unity but instead oppressive hierarchy.</w:t>
      </w:r>
    </w:p>
    <w:p w14:paraId="0B335BE5" w14:textId="77777777" w:rsidR="00E10BD1" w:rsidRPr="002659F1" w:rsidRDefault="00E10BD1" w:rsidP="00E10BD1">
      <w:pPr>
        <w:rPr>
          <w:sz w:val="16"/>
        </w:rPr>
      </w:pPr>
      <w:r w:rsidRPr="002659F1">
        <w:rPr>
          <w:sz w:val="16"/>
        </w:rPr>
        <w:t xml:space="preserve">Black Founders also provides us with perhaps </w:t>
      </w:r>
      <w:proofErr w:type="gramStart"/>
      <w:r w:rsidRPr="002659F1">
        <w:rPr>
          <w:sz w:val="16"/>
        </w:rPr>
        <w:t>unheard of</w:t>
      </w:r>
      <w:proofErr w:type="gramEnd"/>
      <w:r w:rsidRPr="002659F1">
        <w:rPr>
          <w:sz w:val="16"/>
        </w:rPr>
        <w:t xml:space="preserve"> dimensions of Blackness that, once recognized, might usefully connect to other possible spacetimes that share this dimension. As noted before, the “Atlantic Blacks” who arrived with the First Fleet and on subsequent convict ships experienced a range of lives or careers that cannot be summed up through one collective trajectory, especially that of the progress narrative. Pybus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w:t>
      </w:r>
      <w:proofErr w:type="spellStart"/>
      <w:r w:rsidRPr="002659F1">
        <w:rPr>
          <w:sz w:val="16"/>
        </w:rPr>
        <w:t>racializations</w:t>
      </w:r>
      <w:proofErr w:type="spellEnd"/>
      <w:r w:rsidRPr="002659F1">
        <w:rPr>
          <w:sz w:val="16"/>
        </w:rPr>
        <w:t>,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w:t>
      </w:r>
    </w:p>
    <w:p w14:paraId="4C5911DE" w14:textId="77777777" w:rsidR="00E10BD1" w:rsidRPr="002659F1" w:rsidRDefault="00E10BD1" w:rsidP="00E10BD1">
      <w:pPr>
        <w:rPr>
          <w:sz w:val="16"/>
        </w:rPr>
      </w:pPr>
      <w:r w:rsidRPr="002659F1">
        <w:rPr>
          <w:sz w:val="16"/>
        </w:rPr>
        <w:t>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Pybus’s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w:t>
      </w:r>
    </w:p>
    <w:p w14:paraId="100F5BE6" w14:textId="77777777" w:rsidR="00E10BD1" w:rsidRPr="002659F1" w:rsidRDefault="00E10BD1" w:rsidP="00E10BD1">
      <w:pPr>
        <w:rPr>
          <w:sz w:val="16"/>
        </w:rPr>
      </w:pPr>
      <w:r w:rsidRPr="002659F1">
        <w:rPr>
          <w:sz w:val="16"/>
        </w:rPr>
        <w:t xml:space="preserve">While the era of the Middle Passage produces many and varied kinds of Blackness through the intersection of linear and Epiphenomenal time, the conflated eras of World War II and the postwar era offer yet more. I understand World War II and the postwar period as a conflation of eras because it is impossible to pinpoint where one ends and the other begins; however, when we are operating with Epiphenomenal time, this ambiguity is productive rather than restrictive. Indeed, breadth, depth, ambiguity, ambivalence, and dominance are the strengths contributed by these overlapping eras: breadth because World War II involved almost the majority of Black Africans and Black Diasporans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w:t>
      </w:r>
      <w:proofErr w:type="spellStart"/>
      <w:r w:rsidRPr="002659F1">
        <w:rPr>
          <w:sz w:val="16"/>
        </w:rPr>
        <w:t>interpellative</w:t>
      </w:r>
      <w:proofErr w:type="spellEnd"/>
      <w:r w:rsidRPr="002659F1">
        <w:rPr>
          <w:sz w:val="16"/>
        </w:rPr>
        <w:t xml:space="preser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w:t>
      </w:r>
    </w:p>
    <w:p w14:paraId="38454FC3" w14:textId="77777777" w:rsidR="00E10BD1" w:rsidRPr="002659F1" w:rsidRDefault="00E10BD1" w:rsidP="00E10BD1">
      <w:pPr>
        <w:rPr>
          <w:sz w:val="16"/>
        </w:rPr>
      </w:pPr>
      <w:r w:rsidRPr="002659F1">
        <w:rPr>
          <w:sz w:val="16"/>
        </w:rPr>
        <w:t>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w:t>
      </w:r>
    </w:p>
    <w:p w14:paraId="5611B113" w14:textId="77777777" w:rsidR="00E10BD1" w:rsidRPr="002659F1" w:rsidRDefault="00E10BD1" w:rsidP="00E10BD1">
      <w:pPr>
        <w:rPr>
          <w:sz w:val="16"/>
        </w:rPr>
      </w:pPr>
      <w:r w:rsidRPr="002659F1">
        <w:rPr>
          <w:sz w:val="16"/>
        </w:rPr>
        <w:t>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w:t>
      </w:r>
    </w:p>
    <w:p w14:paraId="7FC2F972" w14:textId="77777777" w:rsidR="00E10BD1" w:rsidRPr="002659F1" w:rsidRDefault="00E10BD1" w:rsidP="00E10BD1">
      <w:pPr>
        <w:rPr>
          <w:sz w:val="16"/>
        </w:rPr>
      </w:pPr>
      <w:r w:rsidRPr="002659F1">
        <w:rPr>
          <w:sz w:val="16"/>
        </w:rPr>
        <w:t xml:space="preserve">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w:t>
      </w:r>
      <w:proofErr w:type="spellStart"/>
      <w:r w:rsidRPr="002659F1">
        <w:rPr>
          <w:sz w:val="16"/>
        </w:rPr>
        <w:t>interpellate</w:t>
      </w:r>
      <w:proofErr w:type="spellEnd"/>
      <w:r w:rsidRPr="002659F1">
        <w:rPr>
          <w:sz w:val="16"/>
        </w:rPr>
        <w:t xml:space="preserv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w:t>
      </w:r>
    </w:p>
    <w:p w14:paraId="75E8788E" w14:textId="77777777" w:rsidR="00E10BD1" w:rsidRPr="002659F1" w:rsidRDefault="00E10BD1" w:rsidP="00E10BD1">
      <w:pPr>
        <w:rPr>
          <w:sz w:val="16"/>
        </w:rPr>
      </w:pPr>
      <w:r w:rsidRPr="002659F1">
        <w:rPr>
          <w:sz w:val="16"/>
        </w:rPr>
        <w:t xml:space="preserve">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w:t>
      </w:r>
      <w:proofErr w:type="spellStart"/>
      <w:r w:rsidRPr="002659F1">
        <w:rPr>
          <w:sz w:val="16"/>
        </w:rPr>
        <w:t>interpellate</w:t>
      </w:r>
      <w:proofErr w:type="spellEnd"/>
      <w:r w:rsidRPr="002659F1">
        <w:rPr>
          <w:sz w:val="16"/>
        </w:rPr>
        <w:t xml:space="preserv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w:t>
      </w:r>
    </w:p>
    <w:p w14:paraId="7265E063" w14:textId="77777777" w:rsidR="00E10BD1" w:rsidRPr="002659F1" w:rsidRDefault="00E10BD1" w:rsidP="00E10BD1">
      <w:pPr>
        <w:rPr>
          <w:sz w:val="16"/>
        </w:rPr>
      </w:pPr>
      <w:r w:rsidRPr="002659F1">
        <w:rPr>
          <w:sz w:val="16"/>
        </w:rPr>
        <w:t xml:space="preserve">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Caribbeans in the Second World War, yet uses a progress narrative to </w:t>
      </w:r>
      <w:proofErr w:type="spellStart"/>
      <w:r w:rsidRPr="002659F1">
        <w:rPr>
          <w:sz w:val="16"/>
        </w:rPr>
        <w:t>interpellate</w:t>
      </w:r>
      <w:proofErr w:type="spellEnd"/>
      <w:r w:rsidRPr="002659F1">
        <w:rPr>
          <w:sz w:val="16"/>
        </w:rPr>
        <w:t xml:space="preserv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w:t>
      </w:r>
      <w:proofErr w:type="spellStart"/>
      <w:r w:rsidRPr="002659F1">
        <w:rPr>
          <w:sz w:val="16"/>
        </w:rPr>
        <w:t>interpellates</w:t>
      </w:r>
      <w:proofErr w:type="spellEnd"/>
      <w:r w:rsidRPr="002659F1">
        <w:rPr>
          <w:sz w:val="16"/>
        </w:rPr>
        <w:t xml:space="preserve"> Black Britishness as agential and diverse, a proud component of the history of World War II but of official British histories of the war more particularly.16</w:t>
      </w:r>
    </w:p>
    <w:p w14:paraId="495E1918" w14:textId="77777777" w:rsidR="00E10BD1" w:rsidRPr="002659F1" w:rsidRDefault="00E10BD1" w:rsidP="00E10BD1">
      <w:pPr>
        <w:rPr>
          <w:sz w:val="16"/>
        </w:rPr>
      </w:pPr>
      <w:r w:rsidRPr="002659F1">
        <w:rPr>
          <w:sz w:val="16"/>
        </w:rPr>
        <w:t>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Epiphenomenal interpellation enables agency, it will also reflect those vertical hierarchies that inevitably accompany so many moments of interpellation in every individual life across the globe.18</w:t>
      </w:r>
    </w:p>
    <w:p w14:paraId="39F5938C" w14:textId="77777777" w:rsidR="00E10BD1" w:rsidRPr="00A540C7" w:rsidRDefault="00E10BD1" w:rsidP="00E10BD1">
      <w:r w:rsidRPr="00A540C7">
        <w:t>***BEGIN ENDNOTE***</w:t>
      </w:r>
    </w:p>
    <w:p w14:paraId="1D2A35EE" w14:textId="77777777" w:rsidR="00E10BD1" w:rsidRPr="002659F1" w:rsidRDefault="00E10BD1" w:rsidP="00E10BD1">
      <w:pPr>
        <w:rPr>
          <w:sz w:val="16"/>
        </w:rPr>
      </w:pPr>
      <w:r w:rsidRPr="002659F1">
        <w:rPr>
          <w:sz w:val="16"/>
        </w:rPr>
        <w:t xml:space="preserve">18. </w:t>
      </w:r>
      <w:r w:rsidRPr="000B75B9">
        <w:rPr>
          <w:highlight w:val="cyan"/>
          <w:u w:val="single"/>
        </w:rPr>
        <w:t>One could read</w:t>
      </w:r>
      <w:r w:rsidRPr="002659F1">
        <w:rPr>
          <w:sz w:val="16"/>
        </w:rPr>
        <w:t xml:space="preserve"> Smith’s first novel as </w:t>
      </w:r>
      <w:proofErr w:type="spellStart"/>
      <w:r w:rsidRPr="002659F1">
        <w:rPr>
          <w:sz w:val="16"/>
        </w:rPr>
        <w:t>interpellating</w:t>
      </w:r>
      <w:proofErr w:type="spellEnd"/>
      <w:r w:rsidRPr="002659F1">
        <w:rPr>
          <w:sz w:val="16"/>
        </w:rPr>
        <w:t xml:space="preserve"> </w:t>
      </w:r>
      <w:r w:rsidRPr="000B75B9">
        <w:rPr>
          <w:highlight w:val="cyan"/>
          <w:u w:val="single"/>
        </w:rPr>
        <w:t>Blackness through</w:t>
      </w:r>
      <w:r w:rsidRPr="002659F1">
        <w:rPr>
          <w:u w:val="single"/>
        </w:rPr>
        <w:t xml:space="preserve"> U.S. versions of </w:t>
      </w:r>
      <w:proofErr w:type="spellStart"/>
      <w:r w:rsidRPr="000B75B9">
        <w:rPr>
          <w:highlight w:val="cyan"/>
          <w:u w:val="single"/>
        </w:rPr>
        <w:t>Afropessimism</w:t>
      </w:r>
      <w:proofErr w:type="spellEnd"/>
      <w:r w:rsidRPr="002659F1">
        <w:rPr>
          <w:sz w:val="16"/>
        </w:rPr>
        <w:t xml:space="preserve">, </w:t>
      </w:r>
      <w:r w:rsidRPr="000B75B9">
        <w:rPr>
          <w:highlight w:val="cyan"/>
          <w:u w:val="single"/>
        </w:rPr>
        <w:t>but</w:t>
      </w:r>
      <w:r w:rsidRPr="002659F1">
        <w:rPr>
          <w:u w:val="single"/>
        </w:rPr>
        <w:t xml:space="preserve"> </w:t>
      </w:r>
      <w:r w:rsidRPr="000B75B9">
        <w:rPr>
          <w:rStyle w:val="Emphasis"/>
          <w:highlight w:val="cyan"/>
        </w:rPr>
        <w:t>this is</w:t>
      </w:r>
      <w:r w:rsidRPr="002659F1">
        <w:rPr>
          <w:rStyle w:val="Emphasis"/>
        </w:rPr>
        <w:t xml:space="preserve"> a distinction </w:t>
      </w:r>
      <w:r w:rsidRPr="000B75B9">
        <w:rPr>
          <w:rStyle w:val="Emphasis"/>
          <w:highlight w:val="cyan"/>
        </w:rPr>
        <w:t>lacking meaningful difference</w:t>
      </w:r>
      <w:r w:rsidRPr="002659F1">
        <w:rPr>
          <w:sz w:val="16"/>
        </w:rPr>
        <w:t xml:space="preserve">. </w:t>
      </w:r>
      <w:r w:rsidRPr="002659F1">
        <w:rPr>
          <w:u w:val="single"/>
        </w:rPr>
        <w:t>While it eschews the</w:t>
      </w:r>
      <w:r w:rsidRPr="002659F1">
        <w:rPr>
          <w:sz w:val="16"/>
        </w:rPr>
        <w:t xml:space="preserve"> Middle Passage Epistemology’s </w:t>
      </w:r>
      <w:r w:rsidRPr="002659F1">
        <w:rPr>
          <w:u w:val="single"/>
        </w:rPr>
        <w:t>progress narrative</w:t>
      </w:r>
      <w:r w:rsidRPr="002659F1">
        <w:rPr>
          <w:sz w:val="16"/>
        </w:rPr>
        <w:t xml:space="preserve"> (</w:t>
      </w:r>
      <w:r w:rsidRPr="002659F1">
        <w:rPr>
          <w:u w:val="single"/>
        </w:rPr>
        <w:t>Blacks are destined to always be oppressed</w:t>
      </w:r>
      <w:r w:rsidRPr="002659F1">
        <w:rPr>
          <w:sz w:val="16"/>
        </w:rPr>
        <w:t xml:space="preserve">), </w:t>
      </w:r>
      <w:r w:rsidRPr="000B75B9">
        <w:rPr>
          <w:rStyle w:val="Emphasis"/>
          <w:highlight w:val="cyan"/>
        </w:rPr>
        <w:t>it needs this</w:t>
      </w:r>
      <w:r w:rsidRPr="002659F1">
        <w:rPr>
          <w:rStyle w:val="Emphasis"/>
        </w:rPr>
        <w:t xml:space="preserve"> </w:t>
      </w:r>
      <w:r w:rsidRPr="000B75B9">
        <w:rPr>
          <w:rStyle w:val="Emphasis"/>
          <w:highlight w:val="cyan"/>
        </w:rPr>
        <w:t>linear progress narrative to argue against progress</w:t>
      </w:r>
      <w:r w:rsidRPr="002659F1">
        <w:rPr>
          <w:sz w:val="16"/>
        </w:rPr>
        <w:t xml:space="preserve">. </w:t>
      </w:r>
      <w:r w:rsidRPr="002659F1">
        <w:rPr>
          <w:rStyle w:val="Emphasis"/>
        </w:rPr>
        <w:t xml:space="preserve">While claiming to be static, U.S. versions of </w:t>
      </w:r>
      <w:proofErr w:type="spellStart"/>
      <w:r w:rsidRPr="002659F1">
        <w:rPr>
          <w:rStyle w:val="Emphasis"/>
        </w:rPr>
        <w:t>Afropessimism</w:t>
      </w:r>
      <w:proofErr w:type="spellEnd"/>
      <w:r w:rsidRPr="002659F1">
        <w:rPr>
          <w:rStyle w:val="Emphasis"/>
        </w:rPr>
        <w:t xml:space="preserve"> nonetheless doggedly track each moment of the Middle Passage Epistemology to state yet again that no progress has been made</w:t>
      </w:r>
      <w:r w:rsidRPr="002659F1">
        <w:rPr>
          <w:sz w:val="16"/>
        </w:rPr>
        <w:t>.</w:t>
      </w:r>
    </w:p>
    <w:p w14:paraId="7763BDA7" w14:textId="77777777" w:rsidR="00E10BD1" w:rsidRPr="00A540C7" w:rsidRDefault="00E10BD1" w:rsidP="00E10BD1">
      <w:r w:rsidRPr="00A540C7">
        <w:t>***END ENDNOTE***</w:t>
      </w:r>
    </w:p>
    <w:p w14:paraId="486FB9D6" w14:textId="77777777" w:rsidR="00E10BD1" w:rsidRPr="00B24B3B" w:rsidRDefault="00E10BD1" w:rsidP="00E10BD1">
      <w:pPr>
        <w:pStyle w:val="Heading4"/>
      </w:pPr>
      <w:r>
        <w:t xml:space="preserve">Positing that the Black body exists in </w:t>
      </w:r>
      <w:r>
        <w:rPr>
          <w:u w:val="single"/>
        </w:rPr>
        <w:t>constant social death</w:t>
      </w:r>
      <w:r>
        <w:t xml:space="preserve"> reproduces </w:t>
      </w:r>
      <w:r>
        <w:rPr>
          <w:u w:val="single"/>
        </w:rPr>
        <w:t>self-hatred</w:t>
      </w:r>
      <w:r>
        <w:t xml:space="preserve"> and feeds into </w:t>
      </w:r>
      <w:r>
        <w:rPr>
          <w:u w:val="single"/>
        </w:rPr>
        <w:t>white supremacist</w:t>
      </w:r>
      <w:r>
        <w:t xml:space="preserve"> logics.</w:t>
      </w:r>
    </w:p>
    <w:p w14:paraId="01391E7D" w14:textId="77777777" w:rsidR="00E10BD1" w:rsidRPr="00A540C7" w:rsidRDefault="00E10BD1" w:rsidP="00E10BD1">
      <w:r w:rsidRPr="00A540C7">
        <w:rPr>
          <w:b/>
          <w:bCs/>
          <w:sz w:val="26"/>
          <w:szCs w:val="26"/>
        </w:rPr>
        <w:t xml:space="preserve">Massa 14 </w:t>
      </w:r>
      <w:r w:rsidRPr="00A540C7">
        <w:t xml:space="preserve">[Andre Massa, undergraduate philosophy student @ George Mason University, citing Gayatri Spivak, University Professor @ Columbia University, December 16 2014, “Implications of Wilderson’s Afro-Pessimism”, </w:t>
      </w:r>
      <w:proofErr w:type="gramStart"/>
      <w:r w:rsidRPr="00A540C7">
        <w:t>http://thehistoricalnerds.com/2014/12/16/implications-of-wildersons-afro-pessimism/ ;</w:t>
      </w:r>
      <w:proofErr w:type="gramEnd"/>
      <w:r w:rsidRPr="00A540C7">
        <w:t xml:space="preserve"> 7/22 EB]</w:t>
      </w:r>
    </w:p>
    <w:p w14:paraId="0753496D" w14:textId="77777777" w:rsidR="00E10BD1" w:rsidRPr="00451C4F" w:rsidRDefault="00E10BD1" w:rsidP="00E10BD1">
      <w:pPr>
        <w:pStyle w:val="CardIndented"/>
        <w:ind w:left="0"/>
        <w:rPr>
          <w:sz w:val="16"/>
        </w:rPr>
      </w:pPr>
      <w:r w:rsidRPr="0013684D">
        <w:rPr>
          <w:u w:val="single"/>
        </w:rPr>
        <w:t>By disproving</w:t>
      </w:r>
      <w:r w:rsidRPr="00451C4F">
        <w:rPr>
          <w:sz w:val="16"/>
        </w:rPr>
        <w:t xml:space="preserve"> Wilderson’s claim </w:t>
      </w:r>
      <w:r w:rsidRPr="0013684D">
        <w:rPr>
          <w:u w:val="single"/>
        </w:rPr>
        <w:t xml:space="preserve">that the Black Body is in a perpetual state of ontological death because of the violence of the Middle Passage and showing that </w:t>
      </w:r>
      <w:r w:rsidRPr="000B75B9">
        <w:rPr>
          <w:rStyle w:val="Emphasis"/>
          <w:highlight w:val="cyan"/>
        </w:rPr>
        <w:t>the Black Body is not socially dead</w:t>
      </w:r>
      <w:r w:rsidRPr="00451C4F">
        <w:rPr>
          <w:sz w:val="16"/>
        </w:rPr>
        <w:t xml:space="preserve">, then the possibilities of legal reform and coalitional politics become possible and desirable. </w:t>
      </w:r>
      <w:r w:rsidRPr="0013684D">
        <w:rPr>
          <w:u w:val="single"/>
        </w:rPr>
        <w:t>For Wilderson, coalitional politics are just attempts to feign the ontological capacity of Blacks to shape their own future</w:t>
      </w:r>
      <w:r w:rsidRPr="00451C4F">
        <w:rPr>
          <w:sz w:val="16"/>
        </w:rPr>
        <w:t xml:space="preserve">. He refers to white people and colored immigrants specifically who try to engage in coalitional politics with the Black Body as “the junior and senior partners of civil society” who pretend as if the Black is coherent and human. (Wilderson, Red, White and Black, pg. 39). It is this kind of ontological absolutism that Wilderson adheres to that David Marriott criticizes when he writes, “Wilderson is prepared to say that black suffering is not only beyond analogy, it also refigures the whole of being. It is not hard when reading such sentences to suspect a kind of absolutism at work here, and one that manages to be peculiarly and dispiritingly dogmatic: throughout Red, White, and Black, despite variations in tone and emphasis, </w:t>
      </w:r>
      <w:r w:rsidRPr="000B75B9">
        <w:rPr>
          <w:rStyle w:val="Emphasis"/>
          <w:highlight w:val="cyan"/>
        </w:rPr>
        <w:t>there is always the desire to have black lived experience named as the worst</w:t>
      </w:r>
      <w:r w:rsidRPr="0013684D">
        <w:rPr>
          <w:u w:val="single"/>
        </w:rPr>
        <w:t xml:space="preserve">, and the politics of such a desire inevitably collapses into a kind of </w:t>
      </w:r>
      <w:r w:rsidRPr="0013684D">
        <w:rPr>
          <w:rStyle w:val="Emphasis"/>
        </w:rPr>
        <w:t>sentimental moralism</w:t>
      </w:r>
      <w:r w:rsidRPr="00451C4F">
        <w:rPr>
          <w:sz w:val="16"/>
        </w:rPr>
        <w:t>: for the claim that ‘Blackness is incapacity in its most pure and unadulterated form’ means merely that the black has to embody this abjection without reserve (p. 38). This logic—and the denial of any kind of ‘ontological integrity’ to the Black/Slave due to its endless traversal by force does seem to reduce ontology to logic, namely, a logic of non-</w:t>
      </w:r>
      <w:proofErr w:type="spellStart"/>
      <w:r w:rsidRPr="00451C4F">
        <w:rPr>
          <w:sz w:val="16"/>
        </w:rPr>
        <w:t>recuperability</w:t>
      </w:r>
      <w:proofErr w:type="spellEnd"/>
      <w:r w:rsidRPr="00451C4F">
        <w:rPr>
          <w:sz w:val="16"/>
        </w:rPr>
        <w:t xml:space="preserve">.” (Mariott, Black Cultural Studies, pg. 37-66). </w:t>
      </w:r>
      <w:r w:rsidRPr="0013684D">
        <w:rPr>
          <w:u w:val="single"/>
        </w:rPr>
        <w:t>Wilderson’s insistence of absolute negativity destroys the possibility for coalitional politics because it will always frame the Black Body as something that will always stand in an antagonistic position to the world</w:t>
      </w:r>
      <w:r w:rsidRPr="00451C4F">
        <w:rPr>
          <w:sz w:val="16"/>
        </w:rPr>
        <w:t xml:space="preserve">. In engaging in this form of ontological absolutism, </w:t>
      </w:r>
      <w:r w:rsidRPr="005953AC">
        <w:rPr>
          <w:highlight w:val="cyan"/>
          <w:u w:val="single"/>
        </w:rPr>
        <w:t>Wilderson</w:t>
      </w:r>
      <w:r w:rsidRPr="00451C4F">
        <w:rPr>
          <w:sz w:val="16"/>
        </w:rPr>
        <w:t xml:space="preserve"> effectively </w:t>
      </w:r>
      <w:r w:rsidRPr="005953AC">
        <w:rPr>
          <w:highlight w:val="cyan"/>
          <w:u w:val="single"/>
        </w:rPr>
        <w:t xml:space="preserve">creates </w:t>
      </w:r>
      <w:proofErr w:type="gramStart"/>
      <w:r w:rsidRPr="005953AC">
        <w:rPr>
          <w:highlight w:val="cyan"/>
          <w:u w:val="single"/>
        </w:rPr>
        <w:t>an</w:t>
      </w:r>
      <w:r w:rsidRPr="005953AC">
        <w:rPr>
          <w:sz w:val="16"/>
          <w:highlight w:val="cyan"/>
        </w:rPr>
        <w:t xml:space="preserve"> ”</w:t>
      </w:r>
      <w:r w:rsidRPr="005953AC">
        <w:rPr>
          <w:rStyle w:val="Emphasis"/>
          <w:highlight w:val="cyan"/>
        </w:rPr>
        <w:t>us</w:t>
      </w:r>
      <w:proofErr w:type="gramEnd"/>
      <w:r w:rsidRPr="005953AC">
        <w:rPr>
          <w:rStyle w:val="Emphasis"/>
          <w:highlight w:val="cyan"/>
        </w:rPr>
        <w:t xml:space="preserve"> against the world</w:t>
      </w:r>
      <w:r w:rsidRPr="005953AC">
        <w:rPr>
          <w:sz w:val="16"/>
          <w:highlight w:val="cyan"/>
        </w:rPr>
        <w:t xml:space="preserve">” </w:t>
      </w:r>
      <w:r w:rsidRPr="005953AC">
        <w:rPr>
          <w:highlight w:val="cyan"/>
          <w:u w:val="single"/>
        </w:rPr>
        <w:t>logic</w:t>
      </w:r>
      <w:r w:rsidRPr="0013684D">
        <w:rPr>
          <w:u w:val="single"/>
        </w:rPr>
        <w:t xml:space="preserve"> whereby its best to either succumb to the negativity surrounding the Black Body or destroy the world to free the Black Body</w:t>
      </w:r>
      <w:r w:rsidRPr="00451C4F">
        <w:rPr>
          <w:sz w:val="16"/>
        </w:rPr>
        <w:t xml:space="preserve">. Furthermore, as Mariott points out, </w:t>
      </w:r>
      <w:r w:rsidRPr="005953AC">
        <w:rPr>
          <w:highlight w:val="cyan"/>
          <w:u w:val="single"/>
        </w:rPr>
        <w:t>this</w:t>
      </w:r>
      <w:r w:rsidRPr="005953AC">
        <w:rPr>
          <w:u w:val="single"/>
        </w:rPr>
        <w:t xml:space="preserve"> </w:t>
      </w:r>
      <w:r w:rsidRPr="005953AC">
        <w:rPr>
          <w:rStyle w:val="Emphasis"/>
          <w:highlight w:val="cyan"/>
        </w:rPr>
        <w:t>dogmatic ontological absolutism essentializes the Black experience</w:t>
      </w:r>
      <w:r w:rsidRPr="0013684D">
        <w:rPr>
          <w:u w:val="single"/>
        </w:rPr>
        <w:t xml:space="preserve"> to its most negative point, a kind of negativity </w:t>
      </w:r>
      <w:r w:rsidRPr="005953AC">
        <w:rPr>
          <w:highlight w:val="cyan"/>
          <w:u w:val="single"/>
        </w:rPr>
        <w:t>that reproduces</w:t>
      </w:r>
      <w:r w:rsidRPr="0013684D">
        <w:rPr>
          <w:u w:val="single"/>
        </w:rPr>
        <w:t xml:space="preserve"> a form of </w:t>
      </w:r>
      <w:r w:rsidRPr="005953AC">
        <w:rPr>
          <w:rStyle w:val="Emphasis"/>
          <w:highlight w:val="cyan"/>
        </w:rPr>
        <w:t>self-hatred</w:t>
      </w:r>
      <w:r w:rsidRPr="0013684D">
        <w:rPr>
          <w:u w:val="single"/>
        </w:rPr>
        <w:t xml:space="preserve"> that contributes to the destruction of positive coalitional politics</w:t>
      </w:r>
      <w:r w:rsidRPr="00451C4F">
        <w:rPr>
          <w:sz w:val="16"/>
        </w:rPr>
        <w:t xml:space="preserve">. When one comes to believe that they themselves are ontologically dead, this encourages the logic of political apathy where one refuses to attempt to engage with agents of change because they </w:t>
      </w:r>
      <w:r w:rsidRPr="005953AC">
        <w:rPr>
          <w:rStyle w:val="Emphasis"/>
          <w:highlight w:val="cyan"/>
        </w:rPr>
        <w:t>curse their own identity</w:t>
      </w:r>
      <w:r w:rsidRPr="00451C4F">
        <w:rPr>
          <w:sz w:val="16"/>
        </w:rPr>
        <w:t xml:space="preserve"> and believe that there is nothing they can do about their situation because Blackness is an ontological condition. To put it in Lehman’s term, “</w:t>
      </w:r>
      <w:r w:rsidRPr="005953AC">
        <w:rPr>
          <w:rStyle w:val="Emphasis"/>
          <w:highlight w:val="cyan"/>
        </w:rPr>
        <w:t>why</w:t>
      </w:r>
      <w:r w:rsidRPr="0013684D">
        <w:rPr>
          <w:rStyle w:val="Emphasis"/>
        </w:rPr>
        <w:t xml:space="preserve"> go </w:t>
      </w:r>
      <w:r w:rsidRPr="005953AC">
        <w:rPr>
          <w:rStyle w:val="Emphasis"/>
          <w:highlight w:val="cyan"/>
        </w:rPr>
        <w:t>vote if I’m socially dead?</w:t>
      </w:r>
      <w:r w:rsidRPr="00451C4F">
        <w:rPr>
          <w:sz w:val="16"/>
        </w:rPr>
        <w:t xml:space="preserve">”. This form of disengagement from the political is problematic when racism is entrenched in our law, as Ian Haney Lopez points out in his book White </w:t>
      </w:r>
      <w:proofErr w:type="gramStart"/>
      <w:r w:rsidRPr="00451C4F">
        <w:rPr>
          <w:sz w:val="16"/>
        </w:rPr>
        <w:t>By</w:t>
      </w:r>
      <w:proofErr w:type="gramEnd"/>
      <w:r w:rsidRPr="00451C4F">
        <w:rPr>
          <w:sz w:val="16"/>
        </w:rPr>
        <w:t xml:space="preserve"> Law when he writes, “law is implicated in the construction of the contingent social systems of meaning that attach in our society to morphology and ancestry, the meaning system we commonly refer to as race. The legal system influences what we look like, the meanings ascribed to our looks, and the material reality that confirms the meanings of our appearances. Law constructs race.” (Lopez, White </w:t>
      </w:r>
      <w:proofErr w:type="gramStart"/>
      <w:r w:rsidRPr="00451C4F">
        <w:rPr>
          <w:sz w:val="16"/>
        </w:rPr>
        <w:t>By</w:t>
      </w:r>
      <w:proofErr w:type="gramEnd"/>
      <w:r w:rsidRPr="00451C4F">
        <w:rPr>
          <w:sz w:val="16"/>
        </w:rPr>
        <w:t xml:space="preserve"> Law, pg. 16). If the precedent set by court cases, as Lopez points out, were responsible for creating the precedents that shaped how we see race as a social construction, then the need to challenge racism through legal reform becomes more apparent. </w:t>
      </w:r>
      <w:r w:rsidRPr="0013684D">
        <w:rPr>
          <w:u w:val="single"/>
        </w:rPr>
        <w:t xml:space="preserve">Wilderson’s </w:t>
      </w:r>
      <w:r w:rsidRPr="005953AC">
        <w:rPr>
          <w:highlight w:val="cyan"/>
          <w:u w:val="single"/>
        </w:rPr>
        <w:t>ontological absolutism</w:t>
      </w:r>
      <w:r w:rsidRPr="0013684D">
        <w:rPr>
          <w:u w:val="single"/>
        </w:rPr>
        <w:t xml:space="preserve"> destroys the possibility to form the kind of coalitions that are necessary to engaging with the legal systems that use the law to shape our social perceptions of race</w:t>
      </w:r>
      <w:r w:rsidRPr="00451C4F">
        <w:rPr>
          <w:sz w:val="16"/>
        </w:rPr>
        <w:t xml:space="preserve">. </w:t>
      </w:r>
      <w:r w:rsidRPr="0013684D">
        <w:rPr>
          <w:u w:val="single"/>
        </w:rPr>
        <w:t xml:space="preserve">The kind of self-hatred that Wilderson perpetuates through his ontological construction of Blackness </w:t>
      </w:r>
      <w:r w:rsidRPr="005953AC">
        <w:rPr>
          <w:highlight w:val="cyan"/>
          <w:u w:val="single"/>
        </w:rPr>
        <w:t xml:space="preserve">will only </w:t>
      </w:r>
      <w:r w:rsidRPr="005953AC">
        <w:rPr>
          <w:rStyle w:val="Emphasis"/>
          <w:highlight w:val="cyan"/>
        </w:rPr>
        <w:t>re-entrench racism</w:t>
      </w:r>
      <w:r w:rsidRPr="0013684D">
        <w:rPr>
          <w:u w:val="single"/>
        </w:rPr>
        <w:t xml:space="preserve"> because the Black Body will refuse to engage in the forms of legal reform necessary to change the law and </w:t>
      </w:r>
      <w:proofErr w:type="spellStart"/>
      <w:r w:rsidRPr="0013684D">
        <w:rPr>
          <w:u w:val="single"/>
        </w:rPr>
        <w:t>they</w:t>
      </w:r>
      <w:proofErr w:type="spellEnd"/>
      <w:r w:rsidRPr="0013684D">
        <w:rPr>
          <w:u w:val="single"/>
        </w:rPr>
        <w:t xml:space="preserve"> way it shapes how we view race as a social construction</w:t>
      </w:r>
      <w:r w:rsidRPr="00451C4F">
        <w:rPr>
          <w:sz w:val="16"/>
        </w:rPr>
        <w:t xml:space="preserve">. If the law is what truly shapes the social construction of race and if the Black Body is truly capable of engaging with these institutions, then Wilderson’s </w:t>
      </w:r>
      <w:r w:rsidRPr="005953AC">
        <w:rPr>
          <w:rStyle w:val="Emphasis"/>
          <w:highlight w:val="cyan"/>
        </w:rPr>
        <w:t>Afro-pessimism must be</w:t>
      </w:r>
      <w:r w:rsidRPr="005953AC">
        <w:rPr>
          <w:rStyle w:val="Emphasis"/>
        </w:rPr>
        <w:t xml:space="preserve"> firmly </w:t>
      </w:r>
      <w:r w:rsidRPr="005953AC">
        <w:rPr>
          <w:rStyle w:val="Emphasis"/>
          <w:highlight w:val="cyan"/>
        </w:rPr>
        <w:t>rejected</w:t>
      </w:r>
      <w:r w:rsidRPr="00451C4F">
        <w:rPr>
          <w:sz w:val="16"/>
        </w:rPr>
        <w:t xml:space="preserve"> to usher in a politics of hope that is necessary to mobilize coalitions against dominant power structures. The idea of embracing a politics of hope and solidarity is a concept that would seem absolutely foreign to Wilderson. Indeed, with the recent events surrounding the likes of Eric Garner and Michael Brown, the credibility surrounding the Afro-pessimist school of thought is increasing. Yet it is precisely these events that necessitate a politics of hope and solidarity that Gloria Jean Watkins, better known by her pen name Bell Hooks, advocates for in her 1996 book Killing Rage: Ending Racism when she writes, “Black Americans are succumbing to and internalizing the racist assumption that there can be no meaningful bonds of intimacy between blacks and whites. It is fascinating to explore why it is that black people trapped in the worst situation of racial oppression—enslavement—had the foresight to see that it would be disempowering for them to lose sight of the capacity of white people to transform themselves and divest of white supremacy, even as many black folks today who in no way suffer such extreme racist oppression and exploitation are convinced that white people will not repudiate racism. Contemporary black folks, like their white counterparts, have passively accepted the internalization of white supremacist assumptions. Organized white supremacists have always taught that there can never be trust and intimacy between the superior white race and the inferior black race. </w:t>
      </w:r>
      <w:r w:rsidRPr="00451C4F">
        <w:rPr>
          <w:u w:val="single"/>
        </w:rPr>
        <w:t>When black people internalize these sentiments, no resistance to white supremacy is taking place, rather we become complicit in spreading racist notions</w:t>
      </w:r>
      <w:r w:rsidRPr="00451C4F">
        <w:rPr>
          <w:sz w:val="16"/>
        </w:rPr>
        <w:t xml:space="preserve">. It does not matter that so many black people feel white people will never repudiate racism because of being daily assaulted by white denial and refusal of accountability. We must not allow the actions of white folks who blindly endorse racism to determine the direction of our resistance. Like our white allies in </w:t>
      </w:r>
      <w:proofErr w:type="gramStart"/>
      <w:r w:rsidRPr="00451C4F">
        <w:rPr>
          <w:sz w:val="16"/>
        </w:rPr>
        <w:t>struggle</w:t>
      </w:r>
      <w:proofErr w:type="gramEnd"/>
      <w:r w:rsidRPr="00451C4F">
        <w:rPr>
          <w:sz w:val="16"/>
        </w:rPr>
        <w:t xml:space="preserve"> we must consistently keep the faith, by always sharing the truth that white people can be anti-racist, that racism is not some immutable character flaw.” (Bell Hooks, Killing Rage: Ending Racism, pg. 269-270). Bell Hooks avoids falling into the colonial trap of Wilderson by speaking for herself and her own experiences. By acknowledging that there are many anti-racist whites, she has created a space where Black folk who believe that they have a future can speak of their own experiences and contribute to meaningful dialogue about how Black folk should take steps forward in the context of legal reform. Unlike Wilderson who universalizes the Black experience, Bell Hooks acknowledges that </w:t>
      </w:r>
      <w:r w:rsidRPr="00451C4F">
        <w:rPr>
          <w:u w:val="single"/>
        </w:rPr>
        <w:t>internalizing racist assumptions of the Black Body, or in the context of Wilderson, their own ontological construction, will only give into White supremacy because the cycle of self-hatred creates a sense of powerlessness that prevents the Black Body from ever getting out in the first place</w:t>
      </w:r>
      <w:r w:rsidRPr="00451C4F">
        <w:rPr>
          <w:sz w:val="16"/>
        </w:rPr>
        <w:t xml:space="preserve">. Furthermore, </w:t>
      </w:r>
      <w:r w:rsidRPr="005953AC">
        <w:rPr>
          <w:rStyle w:val="Emphasis"/>
          <w:highlight w:val="cyan"/>
        </w:rPr>
        <w:t>Wilderson’s ontological absolutism is a tactic of White supremacy</w:t>
      </w:r>
      <w:r w:rsidRPr="00451C4F">
        <w:rPr>
          <w:sz w:val="16"/>
        </w:rPr>
        <w:t xml:space="preserve">, because, as pointed out by Bell Hooks, </w:t>
      </w:r>
      <w:r w:rsidRPr="00451C4F">
        <w:rPr>
          <w:u w:val="single"/>
        </w:rPr>
        <w:t>it creates a sense of distrust that plays into the divide and conquer mentality that is crucial to White supremacy’s grip on society</w:t>
      </w:r>
      <w:r w:rsidRPr="00451C4F">
        <w:rPr>
          <w:sz w:val="16"/>
        </w:rPr>
        <w:t xml:space="preserve">. For Bell Hooks, </w:t>
      </w:r>
      <w:r w:rsidRPr="005953AC">
        <w:rPr>
          <w:rStyle w:val="Emphasis"/>
          <w:highlight w:val="cyan"/>
        </w:rPr>
        <w:t>when the Black community gives into</w:t>
      </w:r>
      <w:r w:rsidRPr="00451C4F">
        <w:rPr>
          <w:u w:val="single"/>
        </w:rPr>
        <w:t xml:space="preserve"> its own </w:t>
      </w:r>
      <w:r w:rsidRPr="005953AC">
        <w:rPr>
          <w:rStyle w:val="Emphasis"/>
          <w:highlight w:val="cyan"/>
        </w:rPr>
        <w:t>pessimism</w:t>
      </w:r>
      <w:r w:rsidRPr="00451C4F">
        <w:rPr>
          <w:u w:val="single"/>
        </w:rPr>
        <w:t xml:space="preserve">, </w:t>
      </w:r>
      <w:r w:rsidRPr="00451C4F">
        <w:rPr>
          <w:rStyle w:val="Emphasis"/>
        </w:rPr>
        <w:t xml:space="preserve">White </w:t>
      </w:r>
      <w:r w:rsidRPr="005953AC">
        <w:rPr>
          <w:rStyle w:val="Emphasis"/>
          <w:highlight w:val="cyan"/>
        </w:rPr>
        <w:t>supremacists win</w:t>
      </w:r>
      <w:r w:rsidRPr="00451C4F">
        <w:rPr>
          <w:u w:val="single"/>
        </w:rPr>
        <w:t xml:space="preserve"> because there is no motivation for resistance</w:t>
      </w:r>
      <w:r w:rsidRPr="00451C4F">
        <w:rPr>
          <w:sz w:val="16"/>
        </w:rPr>
        <w:t xml:space="preserve">. In the wake of recent events, embracing a politics of hope and solidarity is more important than ever as racism begins to become more apparent. Hope offers the crucial first step towards encouraging the first steps towards resistance, a step that Wilderson’s extreme negativity prevents from ever been taken. </w:t>
      </w:r>
      <w:r w:rsidRPr="00451C4F">
        <w:rPr>
          <w:rStyle w:val="Emphasis"/>
        </w:rPr>
        <w:t>Instead of imagining the end of the world, w</w:t>
      </w:r>
      <w:r w:rsidRPr="005953AC">
        <w:rPr>
          <w:rStyle w:val="Emphasis"/>
          <w:highlight w:val="cyan"/>
        </w:rPr>
        <w:t>e must imagine a world with a better future</w:t>
      </w:r>
      <w:r w:rsidRPr="00451C4F">
        <w:rPr>
          <w:sz w:val="16"/>
        </w:rPr>
        <w:t>.</w:t>
      </w:r>
    </w:p>
    <w:p w14:paraId="21348DED" w14:textId="77777777" w:rsidR="00E10BD1" w:rsidRPr="002F61A9" w:rsidRDefault="00E10BD1" w:rsidP="00E10BD1">
      <w:pPr>
        <w:pStyle w:val="Heading4"/>
      </w:pPr>
      <w:r>
        <w:t xml:space="preserve">Afro-pessimism </w:t>
      </w:r>
      <w:r>
        <w:rPr>
          <w:u w:val="single"/>
        </w:rPr>
        <w:t>overlooks</w:t>
      </w:r>
      <w:r>
        <w:t xml:space="preserve"> the </w:t>
      </w:r>
      <w:r>
        <w:rPr>
          <w:u w:val="single"/>
        </w:rPr>
        <w:t>rich history</w:t>
      </w:r>
      <w:r>
        <w:t xml:space="preserve"> of African thought </w:t>
      </w:r>
      <w:r>
        <w:rPr>
          <w:u w:val="single"/>
        </w:rPr>
        <w:t>emphasizing optimism</w:t>
      </w:r>
      <w:r>
        <w:t xml:space="preserve"> – adoption of </w:t>
      </w:r>
      <w:r>
        <w:rPr>
          <w:u w:val="single"/>
        </w:rPr>
        <w:t>pessimistic narratives</w:t>
      </w:r>
      <w:r>
        <w:t xml:space="preserve"> fails to align with the </w:t>
      </w:r>
      <w:r>
        <w:rPr>
          <w:u w:val="single"/>
        </w:rPr>
        <w:t>historical</w:t>
      </w:r>
      <w:r>
        <w:t xml:space="preserve"> and </w:t>
      </w:r>
      <w:r>
        <w:rPr>
          <w:u w:val="single"/>
        </w:rPr>
        <w:t>cultural</w:t>
      </w:r>
      <w:r>
        <w:t xml:space="preserve"> realities that exist throughout the African diaspora. </w:t>
      </w:r>
    </w:p>
    <w:p w14:paraId="78358C55" w14:textId="77777777" w:rsidR="00E10BD1" w:rsidRPr="00217A02" w:rsidRDefault="00E10BD1" w:rsidP="00E10BD1">
      <w:pPr>
        <w:rPr>
          <w:sz w:val="26"/>
          <w:szCs w:val="26"/>
        </w:rPr>
      </w:pPr>
      <w:r>
        <w:rPr>
          <w:b/>
          <w:bCs/>
          <w:sz w:val="26"/>
          <w:szCs w:val="26"/>
        </w:rPr>
        <w:t>Thomas 18</w:t>
      </w:r>
      <w:r>
        <w:rPr>
          <w:sz w:val="26"/>
          <w:szCs w:val="26"/>
        </w:rPr>
        <w:t xml:space="preserve"> </w:t>
      </w:r>
      <w:r w:rsidRPr="00217A02">
        <w:t xml:space="preserve">[Greg Thomas, associate prof. English @ Tufts University, “Afro-Blue Notes: The Death of Afro-pessimism (2.0)?”, January </w:t>
      </w:r>
      <w:proofErr w:type="gramStart"/>
      <w:r w:rsidRPr="00217A02">
        <w:t>2018 ;</w:t>
      </w:r>
      <w:proofErr w:type="gramEnd"/>
      <w:r w:rsidRPr="00217A02">
        <w:t xml:space="preserve"> 7/22 EB]</w:t>
      </w:r>
    </w:p>
    <w:p w14:paraId="39558929" w14:textId="77777777" w:rsidR="00E10BD1" w:rsidRPr="00D856B8" w:rsidRDefault="00E10BD1" w:rsidP="00E10BD1">
      <w:pPr>
        <w:rPr>
          <w:sz w:val="16"/>
        </w:rPr>
      </w:pPr>
      <w:r w:rsidRPr="005953AC">
        <w:rPr>
          <w:highlight w:val="cyan"/>
          <w:u w:val="single"/>
        </w:rPr>
        <w:t>Reading</w:t>
      </w:r>
      <w:r w:rsidRPr="00D856B8">
        <w:rPr>
          <w:sz w:val="16"/>
        </w:rPr>
        <w:t xml:space="preserve"> what some are today calling “</w:t>
      </w:r>
      <w:r w:rsidRPr="005953AC">
        <w:rPr>
          <w:highlight w:val="cyan"/>
          <w:u w:val="single"/>
        </w:rPr>
        <w:t>Afro-pessimism</w:t>
      </w:r>
      <w:r w:rsidRPr="00D856B8">
        <w:rPr>
          <w:sz w:val="16"/>
        </w:rPr>
        <w:t xml:space="preserve">” </w:t>
      </w:r>
      <w:r w:rsidRPr="005953AC">
        <w:rPr>
          <w:highlight w:val="cyan"/>
          <w:u w:val="single"/>
        </w:rPr>
        <w:t>invites</w:t>
      </w:r>
      <w:r w:rsidRPr="003843A5">
        <w:rPr>
          <w:u w:val="single"/>
        </w:rPr>
        <w:t xml:space="preserve"> no small amount of </w:t>
      </w:r>
      <w:r w:rsidRPr="005953AC">
        <w:rPr>
          <w:rStyle w:val="Emphasis"/>
          <w:highlight w:val="cyan"/>
        </w:rPr>
        <w:t>amnesia</w:t>
      </w:r>
      <w:r w:rsidRPr="003843A5">
        <w:rPr>
          <w:u w:val="single"/>
        </w:rPr>
        <w:t xml:space="preserve">, </w:t>
      </w:r>
      <w:r w:rsidRPr="005953AC">
        <w:rPr>
          <w:rStyle w:val="Emphasis"/>
          <w:highlight w:val="cyan"/>
        </w:rPr>
        <w:t>myopia</w:t>
      </w:r>
      <w:r w:rsidRPr="003843A5">
        <w:rPr>
          <w:u w:val="single"/>
        </w:rPr>
        <w:t xml:space="preserve">, as well as </w:t>
      </w:r>
      <w:r w:rsidRPr="005953AC">
        <w:rPr>
          <w:rStyle w:val="Emphasis"/>
          <w:highlight w:val="cyan"/>
        </w:rPr>
        <w:t>illiteracy</w:t>
      </w:r>
      <w:r w:rsidRPr="00D856B8">
        <w:rPr>
          <w:sz w:val="16"/>
        </w:rPr>
        <w:t xml:space="preserve">. </w:t>
      </w:r>
      <w:r w:rsidRPr="003843A5">
        <w:rPr>
          <w:u w:val="single"/>
        </w:rPr>
        <w:t xml:space="preserve">There is </w:t>
      </w:r>
      <w:r w:rsidRPr="005953AC">
        <w:rPr>
          <w:highlight w:val="cyan"/>
          <w:u w:val="single"/>
        </w:rPr>
        <w:t>little if any Africa to this discourse</w:t>
      </w:r>
      <w:r w:rsidRPr="003843A5">
        <w:rPr>
          <w:u w:val="single"/>
        </w:rPr>
        <w:t xml:space="preserve"> at all, its nominal Afro-hyphenation notwithstanding</w:t>
      </w:r>
      <w:r w:rsidRPr="00D856B8">
        <w:rPr>
          <w:sz w:val="16"/>
        </w:rPr>
        <w:t>. Armah sits atop the lengthy bibliography on the “</w:t>
      </w:r>
      <w:proofErr w:type="spellStart"/>
      <w:r w:rsidRPr="00D856B8">
        <w:rPr>
          <w:sz w:val="16"/>
        </w:rPr>
        <w:t>AfroPessimism</w:t>
      </w:r>
      <w:proofErr w:type="spellEnd"/>
      <w:r w:rsidRPr="00D856B8">
        <w:rPr>
          <w:sz w:val="16"/>
        </w:rPr>
        <w:t xml:space="preserve">” page at Incognegro.org for alphabetical reasons alone. The selection of The Beautyful Ones Are Not Yet Born is as symptomatic as this list’s addition of an Achille Mbembe book in due course. There is Frantz Fanon but only his Black Skin, White Masks (1952) is included to the exclusion of A Dying Colonialism (1959), The Wretched of the Earth (1961), and Toward the African Revolution (1964). The rest of the bibliography tends to dovetail with “race” and “critical theory” canons of US-centered academic classrooms, graduate if not undergraduate, across North America—with key duty-free imports from Western Europe. In any case, what is the significance of this term as a term, its rather bizarre adoption by Black academic advocates who have come to promote it today without any apparent sense of the history of its ravaging the African continent and without any reference whatsoever to the history of insistent Black political-intellectual resistance to its application to Africans on the continent and in the diaspora? Crucially, </w:t>
      </w:r>
      <w:r w:rsidRPr="005953AC">
        <w:rPr>
          <w:rStyle w:val="Emphasis"/>
          <w:highlight w:val="cyan"/>
        </w:rPr>
        <w:t>neither pess</w:t>
      </w:r>
      <w:r w:rsidRPr="003843A5">
        <w:rPr>
          <w:rStyle w:val="Emphasis"/>
        </w:rPr>
        <w:t xml:space="preserve">imism </w:t>
      </w:r>
      <w:r w:rsidRPr="005953AC">
        <w:rPr>
          <w:rStyle w:val="Emphasis"/>
          <w:highlight w:val="cyan"/>
        </w:rPr>
        <w:t>nor optimism is just a word</w:t>
      </w:r>
      <w:r w:rsidRPr="003843A5">
        <w:rPr>
          <w:rStyle w:val="Emphasis"/>
        </w:rPr>
        <w:t xml:space="preserve"> in a dictionary</w:t>
      </w:r>
      <w:r w:rsidRPr="00D856B8">
        <w:rPr>
          <w:sz w:val="16"/>
        </w:rPr>
        <w:t xml:space="preserve">. Fred </w:t>
      </w:r>
      <w:r w:rsidRPr="003843A5">
        <w:rPr>
          <w:u w:val="single"/>
        </w:rPr>
        <w:t>Moten made a certain call for “optimism” in an earlier, and terribly “friendly,” response to this “Afro-pessimism” which could be deflected by Jared Sexton as if optimism and pessimism were now virtually transposable conceptual terminology or as if pessimism could suddenly be posed as a strange mode of optimism itself</w:t>
      </w:r>
      <w:r w:rsidRPr="00D856B8">
        <w:rPr>
          <w:sz w:val="16"/>
        </w:rPr>
        <w:t>—</w:t>
      </w:r>
      <w:r w:rsidRPr="003843A5">
        <w:rPr>
          <w:u w:val="single"/>
        </w:rPr>
        <w:t>something like a philosophical detour to it, after all, when all is said and done</w:t>
      </w:r>
      <w:r w:rsidRPr="00D856B8">
        <w:rPr>
          <w:sz w:val="16"/>
        </w:rPr>
        <w:t xml:space="preserve">.11 That’s a specious revision to be sure. Yet what goes ignored here is how this lexical couplet makes its meaning in context, politically, in time and space, particularly in European languages and colonial-imperial lexicons, most notably perhaps in English as well as French, just for example. </w:t>
      </w:r>
      <w:r w:rsidRPr="005953AC">
        <w:rPr>
          <w:highlight w:val="cyan"/>
          <w:u w:val="single"/>
        </w:rPr>
        <w:t>It carries baggage too big</w:t>
      </w:r>
      <w:r w:rsidRPr="003843A5">
        <w:rPr>
          <w:u w:val="single"/>
        </w:rPr>
        <w:t xml:space="preserve"> </w:t>
      </w:r>
      <w:r w:rsidRPr="005953AC">
        <w:rPr>
          <w:highlight w:val="cyan"/>
          <w:u w:val="single"/>
        </w:rPr>
        <w:t>to check</w:t>
      </w:r>
      <w:r w:rsidRPr="003843A5">
        <w:rPr>
          <w:u w:val="single"/>
        </w:rPr>
        <w:t xml:space="preserve"> </w:t>
      </w:r>
      <w:r w:rsidRPr="005953AC">
        <w:rPr>
          <w:highlight w:val="cyan"/>
          <w:u w:val="single"/>
        </w:rPr>
        <w:t>in</w:t>
      </w:r>
      <w:r w:rsidRPr="005953AC">
        <w:rPr>
          <w:u w:val="single"/>
        </w:rPr>
        <w:t xml:space="preserve"> current </w:t>
      </w:r>
      <w:r w:rsidRPr="005953AC">
        <w:rPr>
          <w:highlight w:val="cyan"/>
          <w:u w:val="single"/>
        </w:rPr>
        <w:t>games of academic branding</w:t>
      </w:r>
      <w:r w:rsidRPr="00D856B8">
        <w:rPr>
          <w:sz w:val="16"/>
        </w:rPr>
        <w:t xml:space="preserve">. What’s more, optimism and pessimism do not ever confront each other on equal ground here, any façade of even-handed as opposed to hierarchical dichotomy aside. </w:t>
      </w:r>
      <w:r w:rsidRPr="005953AC">
        <w:rPr>
          <w:highlight w:val="cyan"/>
          <w:u w:val="single"/>
        </w:rPr>
        <w:t>The pessimist intellectual empire</w:t>
      </w:r>
      <w:r w:rsidRPr="003843A5">
        <w:rPr>
          <w:u w:val="single"/>
        </w:rPr>
        <w:t xml:space="preserve"> of the West has systematically crowded optimism out of serious contemplation and come </w:t>
      </w:r>
      <w:r w:rsidRPr="005953AC">
        <w:rPr>
          <w:highlight w:val="cyan"/>
          <w:u w:val="single"/>
        </w:rPr>
        <w:t>to pin</w:t>
      </w:r>
      <w:r w:rsidRPr="003843A5">
        <w:rPr>
          <w:u w:val="single"/>
        </w:rPr>
        <w:t xml:space="preserve"> pessimist </w:t>
      </w:r>
      <w:r w:rsidRPr="005953AC">
        <w:rPr>
          <w:highlight w:val="cyan"/>
          <w:u w:val="single"/>
        </w:rPr>
        <w:t>condemnation to all “things” Black-African in</w:t>
      </w:r>
      <w:r w:rsidRPr="003843A5">
        <w:rPr>
          <w:u w:val="single"/>
        </w:rPr>
        <w:t xml:space="preserve"> the </w:t>
      </w:r>
      <w:r w:rsidRPr="005953AC">
        <w:rPr>
          <w:highlight w:val="cyan"/>
          <w:u w:val="single"/>
        </w:rPr>
        <w:t>interests of</w:t>
      </w:r>
      <w:r w:rsidRPr="005953AC">
        <w:rPr>
          <w:u w:val="single"/>
        </w:rPr>
        <w:t xml:space="preserve"> </w:t>
      </w:r>
      <w:r w:rsidRPr="005953AC">
        <w:rPr>
          <w:rStyle w:val="Emphasis"/>
          <w:highlight w:val="cyan"/>
        </w:rPr>
        <w:t>white racist imperialism</w:t>
      </w:r>
      <w:r w:rsidRPr="00D856B8">
        <w:rPr>
          <w:sz w:val="16"/>
        </w:rPr>
        <w:t xml:space="preserve">, for various and sundry periods of this empire. Who would overlook this issue rather than address it frontally—in and beyond books of all kinds? A history or genealogy of optimism and pessimism as “ideologies” is hardly unavailable to us. The old Black radicalism of Cheikh Anta Diop wrote famously and at length about this subject. The Cultural Unity of Black Africa (1959) concluded in the late 1950s, no less: “the Meridional Cradle, confined to the African continent in particular, is characterized by the matriarchal family, the creation of the territorial state, in contrast to the Aryan city-state, the emancipation of woman in domestic life, xenophilia, cosmopolitanism, a sort of social collectivism having as a corollary a tranquility going as far as unconcern for tomorrow, a material solidarity of right for each individual….” “In the moral domain,” he continues, “it shows an ideal of peace, of justice, of goodness and an optimism which eliminates all notion of guilt or original sin in religious and metaphysical institutions.”12 Looking at literature in a long world history, Diop analyzed novels, tales, fables, and comedies to advance this core proposition, along with the material and economic structures of human social development. His Pan-African critique of European imperialism indicted not only its culture of “war, violence, crime, and conquests,” but also its signature “metaphysical systems” of pessimism.13 </w:t>
      </w:r>
      <w:r w:rsidRPr="00C763C2">
        <w:rPr>
          <w:highlight w:val="cyan"/>
          <w:u w:val="single"/>
        </w:rPr>
        <w:t>One could</w:t>
      </w:r>
      <w:r w:rsidRPr="003843A5">
        <w:rPr>
          <w:u w:val="single"/>
        </w:rPr>
        <w:t xml:space="preserve"> thus </w:t>
      </w:r>
      <w:r w:rsidRPr="00C763C2">
        <w:rPr>
          <w:highlight w:val="cyan"/>
          <w:u w:val="single"/>
        </w:rPr>
        <w:t>combat “anti-Black” racism</w:t>
      </w:r>
      <w:r w:rsidRPr="003843A5">
        <w:rPr>
          <w:u w:val="single"/>
        </w:rPr>
        <w:t xml:space="preserve">, “anti-Black” colonialism, and “anti-Black” imperialism, so to speak, </w:t>
      </w:r>
      <w:r w:rsidRPr="00C763C2">
        <w:rPr>
          <w:highlight w:val="cyan"/>
          <w:u w:val="single"/>
        </w:rPr>
        <w:t>by</w:t>
      </w:r>
      <w:r w:rsidRPr="003843A5">
        <w:rPr>
          <w:u w:val="single"/>
        </w:rPr>
        <w:t xml:space="preserve"> </w:t>
      </w:r>
      <w:r w:rsidRPr="003843A5">
        <w:rPr>
          <w:rStyle w:val="Emphasis"/>
        </w:rPr>
        <w:t xml:space="preserve">confronting or </w:t>
      </w:r>
      <w:r w:rsidRPr="00C763C2">
        <w:rPr>
          <w:rStyle w:val="Emphasis"/>
          <w:highlight w:val="cyan"/>
        </w:rPr>
        <w:t>challenging</w:t>
      </w:r>
      <w:r w:rsidRPr="003843A5">
        <w:rPr>
          <w:rStyle w:val="Emphasis"/>
        </w:rPr>
        <w:t xml:space="preserve"> the </w:t>
      </w:r>
      <w:r w:rsidRPr="00C763C2">
        <w:rPr>
          <w:rStyle w:val="Emphasis"/>
          <w:highlight w:val="cyan"/>
        </w:rPr>
        <w:t>pessimism</w:t>
      </w:r>
      <w:r w:rsidRPr="003843A5">
        <w:rPr>
          <w:u w:val="single"/>
        </w:rPr>
        <w:t xml:space="preserve"> of Occidentalism</w:t>
      </w:r>
      <w:r w:rsidRPr="00D856B8">
        <w:rPr>
          <w:sz w:val="16"/>
        </w:rPr>
        <w:t xml:space="preserve">—or </w:t>
      </w:r>
      <w:r w:rsidRPr="00C763C2">
        <w:rPr>
          <w:highlight w:val="cyan"/>
          <w:u w:val="single"/>
        </w:rPr>
        <w:t>one could reproduce</w:t>
      </w:r>
      <w:r w:rsidRPr="00D856B8">
        <w:rPr>
          <w:u w:val="single"/>
        </w:rPr>
        <w:t xml:space="preserve"> this “anti-Black” </w:t>
      </w:r>
      <w:r w:rsidRPr="00C763C2">
        <w:rPr>
          <w:highlight w:val="cyan"/>
          <w:u w:val="single"/>
        </w:rPr>
        <w:t>empire of slavery</w:t>
      </w:r>
      <w:r w:rsidRPr="00D856B8">
        <w:rPr>
          <w:u w:val="single"/>
        </w:rPr>
        <w:t xml:space="preserve"> and colonialism </w:t>
      </w:r>
      <w:r w:rsidRPr="00C763C2">
        <w:rPr>
          <w:highlight w:val="cyan"/>
          <w:u w:val="single"/>
        </w:rPr>
        <w:t>by</w:t>
      </w:r>
      <w:r w:rsidRPr="00D856B8">
        <w:rPr>
          <w:u w:val="single"/>
        </w:rPr>
        <w:t xml:space="preserve"> adopting, reifying, and </w:t>
      </w:r>
      <w:r w:rsidRPr="00C763C2">
        <w:rPr>
          <w:highlight w:val="cyan"/>
          <w:u w:val="single"/>
        </w:rPr>
        <w:t>endorsing it</w:t>
      </w:r>
      <w:r w:rsidRPr="00D856B8">
        <w:rPr>
          <w:sz w:val="16"/>
        </w:rPr>
        <w:t xml:space="preserve">. The final words of The Cultural Unity of Black Africa would proclaim in the spirit of revolutionary decolonization and bona fide independence: “The universe of tomorrow will in all probability be imbued with African optimism.”14 </w:t>
      </w:r>
      <w:r w:rsidRPr="00D856B8">
        <w:rPr>
          <w:u w:val="single"/>
        </w:rPr>
        <w:t>How then does a current trend in academia proceed to dub itself “Afro-pessimism,” simultaneously deeming itself a school of Black radical thinking, with no awareness of a critique of this stature; no engagement with it at all; and no critical explanation of how “</w:t>
      </w:r>
      <w:proofErr w:type="spellStart"/>
      <w:r w:rsidRPr="00D856B8">
        <w:rPr>
          <w:u w:val="single"/>
        </w:rPr>
        <w:t>Afropessimism</w:t>
      </w:r>
      <w:proofErr w:type="spellEnd"/>
      <w:r w:rsidRPr="00D856B8">
        <w:rPr>
          <w:u w:val="single"/>
        </w:rPr>
        <w:t>” could not as a consequence signify an elemental contradiction in terms?</w:t>
      </w:r>
      <w:r w:rsidRPr="00D856B8">
        <w:rPr>
          <w:sz w:val="16"/>
        </w:rPr>
        <w:t xml:space="preserve"> The late Diop remains the most monumental historian of the Black world. His intellectual biography is as a legendary as his academic and extra-academic scholarship. It is almost cliché now to recall that he was named the most influential thinker of the 20th century—with W.E.B. DuBois—at the First World Festival of Black Arts convened in Dakar of the 1960s. Even if Anglophone political and intellectual circles show little awareness of his radical political practice and related political imprisonment as opposition under Leopold Senghor in neo-colonial Senegal—thinking too exclusively of his counter to Egyptology or his anti-Hellenomania—Diop was and is no less a giant for the historic Black Studies movement of the African diaspora across the Americas.15 </w:t>
      </w:r>
      <w:proofErr w:type="spellStart"/>
      <w:r w:rsidRPr="00D856B8">
        <w:rPr>
          <w:sz w:val="16"/>
        </w:rPr>
        <w:t>Ifi</w:t>
      </w:r>
      <w:proofErr w:type="spellEnd"/>
      <w:r w:rsidRPr="00D856B8">
        <w:rPr>
          <w:sz w:val="16"/>
        </w:rPr>
        <w:t xml:space="preserve"> </w:t>
      </w:r>
      <w:proofErr w:type="spellStart"/>
      <w:r w:rsidRPr="00D856B8">
        <w:rPr>
          <w:sz w:val="16"/>
        </w:rPr>
        <w:t>Amadiume</w:t>
      </w:r>
      <w:proofErr w:type="spellEnd"/>
      <w:r w:rsidRPr="00D856B8">
        <w:rPr>
          <w:sz w:val="16"/>
        </w:rPr>
        <w:t xml:space="preserve"> would revisit these aspects of Diop’s thought with dazzling ingenuity in her introduction to the Karnak House publication of </w:t>
      </w:r>
      <w:proofErr w:type="spellStart"/>
      <w:r w:rsidRPr="00D856B8">
        <w:rPr>
          <w:sz w:val="16"/>
        </w:rPr>
        <w:t>L’unité</w:t>
      </w:r>
      <w:proofErr w:type="spellEnd"/>
      <w:r w:rsidRPr="00D856B8">
        <w:rPr>
          <w:sz w:val="16"/>
        </w:rPr>
        <w:t xml:space="preserve"> </w:t>
      </w:r>
      <w:proofErr w:type="spellStart"/>
      <w:r w:rsidRPr="00D856B8">
        <w:rPr>
          <w:sz w:val="16"/>
        </w:rPr>
        <w:t>culturelle</w:t>
      </w:r>
      <w:proofErr w:type="spellEnd"/>
      <w:r w:rsidRPr="00D856B8">
        <w:rPr>
          <w:sz w:val="16"/>
        </w:rPr>
        <w:t xml:space="preserve"> de </w:t>
      </w:r>
      <w:proofErr w:type="spellStart"/>
      <w:r w:rsidRPr="00D856B8">
        <w:rPr>
          <w:sz w:val="16"/>
        </w:rPr>
        <w:t>l’Afrique</w:t>
      </w:r>
      <w:proofErr w:type="spellEnd"/>
      <w:r w:rsidRPr="00D856B8">
        <w:rPr>
          <w:sz w:val="16"/>
        </w:rPr>
        <w:t xml:space="preserve"> noir: </w:t>
      </w:r>
      <w:proofErr w:type="spellStart"/>
      <w:r w:rsidRPr="00D856B8">
        <w:rPr>
          <w:sz w:val="16"/>
        </w:rPr>
        <w:t>domaines</w:t>
      </w:r>
      <w:proofErr w:type="spellEnd"/>
      <w:r w:rsidRPr="00D856B8">
        <w:rPr>
          <w:sz w:val="16"/>
        </w:rPr>
        <w:t xml:space="preserve"> du </w:t>
      </w:r>
      <w:proofErr w:type="spellStart"/>
      <w:r w:rsidRPr="00D856B8">
        <w:rPr>
          <w:sz w:val="16"/>
        </w:rPr>
        <w:t>patriarcat</w:t>
      </w:r>
      <w:proofErr w:type="spellEnd"/>
      <w:r w:rsidRPr="00D856B8">
        <w:rPr>
          <w:sz w:val="16"/>
        </w:rPr>
        <w:t xml:space="preserve"> et du </w:t>
      </w:r>
      <w:proofErr w:type="spellStart"/>
      <w:r w:rsidRPr="00D856B8">
        <w:rPr>
          <w:sz w:val="16"/>
        </w:rPr>
        <w:t>matriarcat</w:t>
      </w:r>
      <w:proofErr w:type="spellEnd"/>
      <w:r w:rsidRPr="00D856B8">
        <w:rPr>
          <w:sz w:val="16"/>
        </w:rPr>
        <w:t xml:space="preserve"> dans </w:t>
      </w:r>
      <w:proofErr w:type="spellStart"/>
      <w:r w:rsidRPr="00D856B8">
        <w:rPr>
          <w:sz w:val="16"/>
        </w:rPr>
        <w:t>l’antiquité</w:t>
      </w:r>
      <w:proofErr w:type="spellEnd"/>
      <w:r w:rsidRPr="00D856B8">
        <w:rPr>
          <w:sz w:val="16"/>
        </w:rPr>
        <w:t xml:space="preserve"> </w:t>
      </w:r>
      <w:proofErr w:type="spellStart"/>
      <w:r w:rsidRPr="00D856B8">
        <w:rPr>
          <w:sz w:val="16"/>
        </w:rPr>
        <w:t>classique</w:t>
      </w:r>
      <w:proofErr w:type="spellEnd"/>
      <w:r w:rsidRPr="00D856B8">
        <w:rPr>
          <w:sz w:val="16"/>
        </w:rPr>
        <w:t xml:space="preserve"> in English translation. She endorses without pause his “vision” of an African optimism and identifies him as a Black-African precursor of the white ecology movement, the “Greens.”16 Her own groundbreaking work as in Re-Inventing Africa: Matriarchy, Religion and Culture (1997) makes a massive critique of European sexual and gender imperialism, systemically exposing assorted feminisms as Occidentalism as a rule, politically and epistemologically. Both world historiography and global political theory remain sites of intervention for her too. Overall, she highlights a critique of what could be dubbed a racial patriarchy conceived by Diop’s corpus that is comparable to Cedric J. Robinson’s critique of “racial capitalism” in Black Marxism: The Making of the Black Radical Tradition (1983). In opposition to imperialism, it could also oppose the romance language of “feminism” as the exclusive and compulsory language for any systemic “anti-sexism” or opposition to “patriarchy” or male dominance. At any rate, </w:t>
      </w:r>
      <w:proofErr w:type="spellStart"/>
      <w:r w:rsidRPr="00D856B8">
        <w:rPr>
          <w:sz w:val="16"/>
        </w:rPr>
        <w:t>Amadiume’s</w:t>
      </w:r>
      <w:proofErr w:type="spellEnd"/>
      <w:r w:rsidRPr="00D856B8">
        <w:rPr>
          <w:sz w:val="16"/>
        </w:rPr>
        <w:t xml:space="preserve"> </w:t>
      </w:r>
      <w:r w:rsidRPr="00D856B8">
        <w:rPr>
          <w:u w:val="single"/>
        </w:rPr>
        <w:t xml:space="preserve">Black radicalism does not “forget” the anti-pessimism or age-old Afro-optimism embedded in Cheikh Anta Diop’s classic anti-racism, anti-colonialism, and anti-imperialism of the Black world. The </w:t>
      </w:r>
      <w:r w:rsidRPr="00C763C2">
        <w:rPr>
          <w:rStyle w:val="Emphasis"/>
          <w:highlight w:val="cyan"/>
        </w:rPr>
        <w:t>total ignorance</w:t>
      </w:r>
      <w:r w:rsidRPr="00D856B8">
        <w:rPr>
          <w:u w:val="single"/>
        </w:rPr>
        <w:t xml:space="preserve"> </w:t>
      </w:r>
      <w:r w:rsidRPr="00C763C2">
        <w:rPr>
          <w:highlight w:val="cyan"/>
          <w:u w:val="single"/>
        </w:rPr>
        <w:t>of</w:t>
      </w:r>
      <w:r w:rsidRPr="00D856B8">
        <w:rPr>
          <w:u w:val="single"/>
        </w:rPr>
        <w:t xml:space="preserve"> these </w:t>
      </w:r>
      <w:r w:rsidRPr="00C763C2">
        <w:rPr>
          <w:highlight w:val="cyan"/>
          <w:u w:val="single"/>
        </w:rPr>
        <w:t>traditions</w:t>
      </w:r>
      <w:r w:rsidRPr="00D856B8">
        <w:rPr>
          <w:u w:val="single"/>
        </w:rPr>
        <w:t xml:space="preserve"> manifested </w:t>
      </w:r>
      <w:r w:rsidRPr="00C763C2">
        <w:rPr>
          <w:highlight w:val="cyan"/>
          <w:u w:val="single"/>
        </w:rPr>
        <w:t>by</w:t>
      </w:r>
      <w:r w:rsidRPr="00D856B8">
        <w:rPr>
          <w:u w:val="single"/>
        </w:rPr>
        <w:t xml:space="preserve"> the new incarnation of “</w:t>
      </w:r>
      <w:r w:rsidRPr="00C763C2">
        <w:rPr>
          <w:highlight w:val="cyan"/>
          <w:u w:val="single"/>
        </w:rPr>
        <w:t>Afro-pessimism</w:t>
      </w:r>
      <w:r w:rsidRPr="00D856B8">
        <w:rPr>
          <w:u w:val="single"/>
        </w:rPr>
        <w:t xml:space="preserve">” might be </w:t>
      </w:r>
      <w:r w:rsidRPr="00C763C2">
        <w:rPr>
          <w:highlight w:val="cyan"/>
          <w:u w:val="single"/>
        </w:rPr>
        <w:t>alarming enough</w:t>
      </w:r>
      <w:r w:rsidRPr="00D856B8">
        <w:rPr>
          <w:u w:val="single"/>
        </w:rPr>
        <w:t xml:space="preserve">, but what may be </w:t>
      </w:r>
      <w:r w:rsidRPr="00C763C2">
        <w:rPr>
          <w:u w:val="single"/>
        </w:rPr>
        <w:t xml:space="preserve">more so is its </w:t>
      </w:r>
      <w:r w:rsidRPr="00C763C2">
        <w:rPr>
          <w:highlight w:val="cyan"/>
          <w:u w:val="single"/>
        </w:rPr>
        <w:t>studied ignorance of</w:t>
      </w:r>
      <w:r w:rsidRPr="00C763C2">
        <w:rPr>
          <w:u w:val="single"/>
        </w:rPr>
        <w:t xml:space="preserve"> the </w:t>
      </w:r>
      <w:r w:rsidRPr="00C763C2">
        <w:rPr>
          <w:highlight w:val="cyan"/>
          <w:u w:val="single"/>
        </w:rPr>
        <w:t>racist discourse of “Afro-pessimism” that preceded</w:t>
      </w:r>
      <w:r w:rsidRPr="00C763C2">
        <w:rPr>
          <w:u w:val="single"/>
        </w:rPr>
        <w:t xml:space="preserve"> it</w:t>
      </w:r>
      <w:r w:rsidRPr="00D856B8">
        <w:rPr>
          <w:u w:val="single"/>
        </w:rPr>
        <w:t xml:space="preserve"> and which gives it a name, a sensibility and an orientation</w:t>
      </w:r>
      <w:r w:rsidRPr="00D856B8">
        <w:rPr>
          <w:sz w:val="16"/>
        </w:rPr>
        <w:t xml:space="preserve">. </w:t>
      </w:r>
      <w:r w:rsidRPr="00D856B8">
        <w:rPr>
          <w:u w:val="single"/>
        </w:rPr>
        <w:t>The original Afro-pessimism functioned like a sociological “culture of poverty” or “culture of pathology” discourse not for Black ghettos in the diaspora but for the entire African continent</w:t>
      </w:r>
      <w:r w:rsidRPr="00D856B8">
        <w:rPr>
          <w:sz w:val="16"/>
        </w:rPr>
        <w:t xml:space="preserve"> (and, by extension, the diaspora) </w:t>
      </w:r>
      <w:r w:rsidRPr="00D856B8">
        <w:rPr>
          <w:u w:val="single"/>
        </w:rPr>
        <w:t xml:space="preserve">with a tacit historical and environmental determinism as opposed to the ecological and politically militant African optimism of Diop, </w:t>
      </w:r>
      <w:proofErr w:type="spellStart"/>
      <w:r w:rsidRPr="00D856B8">
        <w:rPr>
          <w:u w:val="single"/>
        </w:rPr>
        <w:t>Amadiume</w:t>
      </w:r>
      <w:proofErr w:type="spellEnd"/>
      <w:r w:rsidRPr="00D856B8">
        <w:rPr>
          <w:u w:val="single"/>
        </w:rPr>
        <w:t>, and others</w:t>
      </w:r>
      <w:r w:rsidRPr="00D856B8">
        <w:rPr>
          <w:sz w:val="16"/>
        </w:rPr>
        <w:t xml:space="preserve">. This is the Afro-pessimism that has been so diffuse in popular media and all the Western academic disciplines which ever fix upon Africa that it may be impossible to write an exact or exhaustive history of it. What Trinh T. Minh-ha once said about the anthropological version of the “human sciences” can easily be said about this recently recycled </w:t>
      </w:r>
      <w:proofErr w:type="spellStart"/>
      <w:r w:rsidRPr="00D856B8">
        <w:rPr>
          <w:sz w:val="16"/>
        </w:rPr>
        <w:t>Afropessimism</w:t>
      </w:r>
      <w:proofErr w:type="spellEnd"/>
      <w:r w:rsidRPr="00D856B8">
        <w:rPr>
          <w:sz w:val="16"/>
        </w:rPr>
        <w:t>; it functions as “the foundation of every single discourse pronounced above the native’s head,” whenever that “native” is an African in Western discourse on Africa and Africans anywhere.17 So, in 2010, Gloria Emeagwali of the History Department at Central Connecticut University offered an online broadside against “Afro-pessimism” grounded in history, realism, and critical hilarity. She cut straight to the point: “</w:t>
      </w:r>
      <w:r w:rsidRPr="00D856B8">
        <w:rPr>
          <w:u w:val="single"/>
        </w:rPr>
        <w:t>There are about six types of Afropessimists</w:t>
      </w:r>
      <w:r w:rsidRPr="00D856B8">
        <w:rPr>
          <w:sz w:val="16"/>
        </w:rPr>
        <w:t xml:space="preserve">.” They might be schematized as follows: Category A: the </w:t>
      </w:r>
      <w:r w:rsidRPr="00D856B8">
        <w:rPr>
          <w:rStyle w:val="Emphasis"/>
        </w:rPr>
        <w:t>Nihilists</w:t>
      </w:r>
      <w:r w:rsidRPr="00D856B8">
        <w:rPr>
          <w:sz w:val="16"/>
        </w:rPr>
        <w:t xml:space="preserve"> Category B: the </w:t>
      </w:r>
      <w:r w:rsidRPr="00D856B8">
        <w:rPr>
          <w:rStyle w:val="Emphasis"/>
        </w:rPr>
        <w:t>Haters and Abominable Racists</w:t>
      </w:r>
      <w:r w:rsidRPr="00D856B8">
        <w:rPr>
          <w:sz w:val="16"/>
        </w:rPr>
        <w:t xml:space="preserve"> Category C: the </w:t>
      </w:r>
      <w:r w:rsidRPr="00D856B8">
        <w:rPr>
          <w:rStyle w:val="Emphasis"/>
        </w:rPr>
        <w:t>Scholars of Hopelessness</w:t>
      </w:r>
      <w:r w:rsidRPr="00D856B8">
        <w:rPr>
          <w:sz w:val="16"/>
        </w:rPr>
        <w:t xml:space="preserve"> Category D: the </w:t>
      </w:r>
      <w:r w:rsidRPr="00D856B8">
        <w:rPr>
          <w:rStyle w:val="Emphasis"/>
        </w:rPr>
        <w:t>Self-Loathers</w:t>
      </w:r>
      <w:r w:rsidRPr="00D856B8">
        <w:rPr>
          <w:sz w:val="16"/>
        </w:rPr>
        <w:t xml:space="preserve"> Category E: the </w:t>
      </w:r>
      <w:r w:rsidRPr="00D856B8">
        <w:rPr>
          <w:rStyle w:val="Emphasis"/>
        </w:rPr>
        <w:t>Opportunist Career-Seekers</w:t>
      </w:r>
      <w:r w:rsidRPr="00D856B8">
        <w:rPr>
          <w:sz w:val="16"/>
        </w:rPr>
        <w:t xml:space="preserve"> Category F: the </w:t>
      </w:r>
      <w:r w:rsidRPr="00D856B8">
        <w:rPr>
          <w:rStyle w:val="Emphasis"/>
        </w:rPr>
        <w:t>Poverty Pornographers</w:t>
      </w:r>
      <w:r w:rsidRPr="00D856B8">
        <w:rPr>
          <w:sz w:val="16"/>
        </w:rPr>
        <w:t>.18 Of the first category, she writes: “Their negative and nihilistic views still permeate a lot of texts on history, geography, sociology, etc. Just pay a visit to the textbooks and read between and above the lines.” The second category’s vocabulary “is limited to words like barbarism, savage, tribesmen, uncivilized and so on. Let us say that you can spot them from a mile away. They are less sophisticated than Group A…. The cult of whiteness permeates their thought process, theological icons and symbols.” The third category of scholars may be “genuinely disappointed with the pace of change in post-colonial Africa,” and can conduct some otherwise correct analysis, but “</w:t>
      </w:r>
      <w:r w:rsidRPr="00D856B8">
        <w:rPr>
          <w:u w:val="single"/>
        </w:rPr>
        <w:t>their discourse is largely counter-inspirational, when unmatched with real political activity and engagement on the ground</w:t>
      </w:r>
      <w:r w:rsidRPr="00D856B8">
        <w:rPr>
          <w:sz w:val="16"/>
        </w:rPr>
        <w:t xml:space="preserve">.” More pointedly, and tragically, </w:t>
      </w:r>
      <w:r w:rsidRPr="00D856B8">
        <w:rPr>
          <w:u w:val="single"/>
        </w:rPr>
        <w:t>they lack all confidence to have hope in anything</w:t>
      </w:r>
      <w:r w:rsidRPr="00D856B8">
        <w:rPr>
          <w:sz w:val="16"/>
        </w:rPr>
        <w:t xml:space="preserve">. The fourth category of Afro-pessimist hates “the skin they’re in” as “victims of white supremacist propaganda, assimilated from the neo-colonial mass media, textbooks, religious texts, Hollywood movies and </w:t>
      </w:r>
      <w:proofErr w:type="gramStart"/>
      <w:r w:rsidRPr="00D856B8">
        <w:rPr>
          <w:sz w:val="16"/>
        </w:rPr>
        <w:t>literature[</w:t>
      </w:r>
      <w:proofErr w:type="gramEnd"/>
      <w:r w:rsidRPr="00D856B8">
        <w:rPr>
          <w:sz w:val="16"/>
        </w:rPr>
        <w:t xml:space="preserve">,] etc.” They are bemoaned as “self-destructive parodies of themselves.” The fifth category doesn’t even believe what they say while they pander for fame and fortune in the white public spheres of the West: “The more they pathologize Africa, the more likely their promotion to the next level in the context of institutionalized racism. They thrive on pity and are beneficiaries of the ‘mercy-industrial complex’ in one way or the other.” The sixth category seems to delight in tales and images of Black misery and suffering. This type especially embodies a blatant “First </w:t>
      </w:r>
      <w:proofErr w:type="spellStart"/>
      <w:r w:rsidRPr="00D856B8">
        <w:rPr>
          <w:sz w:val="16"/>
        </w:rPr>
        <w:t>Worldism</w:t>
      </w:r>
      <w:proofErr w:type="spellEnd"/>
      <w:r w:rsidRPr="00D856B8">
        <w:rPr>
          <w:sz w:val="16"/>
        </w:rPr>
        <w:t>” by default: “Celebrities in search of attention, and politicians with little to offer their constituency at home, may fall into this category. Some are humanitarian opportunists—although there are a few well-meaning exceptions, with less questionable motives.” Then, Emeagwali observes, “there are the flip floppers … occasionally trapped between the old paradigm and a newly emerging one.”19 No doubt, other critics might tweak the details of this profile in one way or another. But it’d be inaccurate to dub Emeagwali’s electronic broadside a “parody,” or a “caricature,” since it was so decisively on the mark for so many: “Afro-pessimists” of diverse stripes had been asking for this kind of treatment for how long? Their colonial cultural pathology had been doing its racist colonial work for so long that Diop’s scholarship was a clear response to it and had been hard pressed to dismantle it since the middle of the last millennium.</w:t>
      </w:r>
    </w:p>
    <w:p w14:paraId="217BB7E6" w14:textId="77777777" w:rsidR="00E10BD1" w:rsidRPr="002F61A9" w:rsidRDefault="00E10BD1" w:rsidP="00E10BD1">
      <w:pPr>
        <w:pStyle w:val="Heading4"/>
      </w:pPr>
      <w:r>
        <w:t xml:space="preserve">Wilderson’s critique of the “ruse of analogy” does not challenge </w:t>
      </w:r>
      <w:r>
        <w:rPr>
          <w:u w:val="single"/>
        </w:rPr>
        <w:t xml:space="preserve">Western </w:t>
      </w:r>
      <w:r w:rsidRPr="002F61A9">
        <w:rPr>
          <w:u w:val="single"/>
        </w:rPr>
        <w:t>bourgeois liberalism</w:t>
      </w:r>
      <w:r>
        <w:t xml:space="preserve"> but rather </w:t>
      </w:r>
      <w:r>
        <w:rPr>
          <w:u w:val="single"/>
        </w:rPr>
        <w:t>reifies</w:t>
      </w:r>
      <w:r>
        <w:t xml:space="preserve"> it – Afro-pessimism inadvertently perpetuates </w:t>
      </w:r>
      <w:r>
        <w:rPr>
          <w:u w:val="single"/>
        </w:rPr>
        <w:t>Western epistemic frameworks</w:t>
      </w:r>
      <w:r>
        <w:t xml:space="preserve"> and fails to challenge </w:t>
      </w:r>
      <w:r>
        <w:rPr>
          <w:u w:val="single"/>
        </w:rPr>
        <w:t>neo-colonial dynamics</w:t>
      </w:r>
      <w:r>
        <w:t xml:space="preserve">. </w:t>
      </w:r>
    </w:p>
    <w:p w14:paraId="224AA968" w14:textId="77777777" w:rsidR="00E10BD1" w:rsidRPr="00EE40F0" w:rsidRDefault="00E10BD1" w:rsidP="00E10BD1">
      <w:pPr>
        <w:rPr>
          <w:sz w:val="26"/>
          <w:szCs w:val="26"/>
        </w:rPr>
      </w:pPr>
      <w:r>
        <w:rPr>
          <w:b/>
          <w:bCs/>
          <w:sz w:val="26"/>
          <w:szCs w:val="26"/>
        </w:rPr>
        <w:t>Thomas 18</w:t>
      </w:r>
      <w:r>
        <w:rPr>
          <w:sz w:val="26"/>
          <w:szCs w:val="26"/>
        </w:rPr>
        <w:t xml:space="preserve"> </w:t>
      </w:r>
      <w:r w:rsidRPr="00217A02">
        <w:t xml:space="preserve">[Greg Thomas, associate prof. English @ Tufts University, “Afro-Blue Notes: The Death of Afro-pessimism (2.0)?”, January </w:t>
      </w:r>
      <w:proofErr w:type="gramStart"/>
      <w:r w:rsidRPr="00217A02">
        <w:t>2018 ;</w:t>
      </w:r>
      <w:proofErr w:type="gramEnd"/>
      <w:r w:rsidRPr="00217A02">
        <w:t xml:space="preserve"> 7/22 EB]</w:t>
      </w:r>
    </w:p>
    <w:p w14:paraId="2551ACC3" w14:textId="77777777" w:rsidR="00E10BD1" w:rsidRPr="0049646A" w:rsidRDefault="00E10BD1" w:rsidP="00E10BD1">
      <w:pPr>
        <w:rPr>
          <w:sz w:val="16"/>
        </w:rPr>
      </w:pPr>
      <w:r w:rsidRPr="00C763C2">
        <w:rPr>
          <w:highlight w:val="cyan"/>
          <w:u w:val="single"/>
        </w:rPr>
        <w:t xml:space="preserve">A </w:t>
      </w:r>
      <w:r w:rsidRPr="00C763C2">
        <w:rPr>
          <w:rStyle w:val="Emphasis"/>
          <w:highlight w:val="cyan"/>
        </w:rPr>
        <w:t>glaring absence of Black</w:t>
      </w:r>
      <w:r w:rsidRPr="0049646A">
        <w:rPr>
          <w:rStyle w:val="Emphasis"/>
        </w:rPr>
        <w:t xml:space="preserve"> radical and revolutionary </w:t>
      </w:r>
      <w:r w:rsidRPr="00C763C2">
        <w:rPr>
          <w:rStyle w:val="Emphasis"/>
          <w:highlight w:val="cyan"/>
        </w:rPr>
        <w:t>intellectual history</w:t>
      </w:r>
      <w:r w:rsidRPr="0049646A">
        <w:rPr>
          <w:u w:val="single"/>
        </w:rPr>
        <w:t xml:space="preserve"> should be </w:t>
      </w:r>
      <w:r w:rsidRPr="00C763C2">
        <w:rPr>
          <w:highlight w:val="cyan"/>
          <w:u w:val="single"/>
        </w:rPr>
        <w:t>expected from</w:t>
      </w:r>
      <w:r w:rsidRPr="0049646A">
        <w:rPr>
          <w:u w:val="single"/>
        </w:rPr>
        <w:t xml:space="preserve"> any expression of “</w:t>
      </w:r>
      <w:r w:rsidRPr="00C763C2">
        <w:rPr>
          <w:highlight w:val="cyan"/>
          <w:u w:val="single"/>
        </w:rPr>
        <w:t>Afro-pessimism</w:t>
      </w:r>
      <w:r w:rsidRPr="0049646A">
        <w:rPr>
          <w:u w:val="single"/>
        </w:rPr>
        <w:t>.”</w:t>
      </w:r>
      <w:r w:rsidRPr="0049646A">
        <w:rPr>
          <w:sz w:val="16"/>
        </w:rPr>
        <w:t xml:space="preserve"> Indeed, could Afro-pessimism 2.0 take hold as another trend in mainstream academia except in the political void produced after the 1960s and ‘70s by local as well as global counter-revolution and counter-insurgency? This absence affects the shape and agenda of the critical analysis of “anti-Black racism” in essential ways. </w:t>
      </w:r>
      <w:r w:rsidRPr="00C763C2">
        <w:rPr>
          <w:highlight w:val="cyan"/>
          <w:u w:val="single"/>
        </w:rPr>
        <w:t>Wilderson’s critique of the “ruse of analogy</w:t>
      </w:r>
      <w:r w:rsidRPr="0049646A">
        <w:rPr>
          <w:u w:val="single"/>
        </w:rPr>
        <w:t>”</w:t>
      </w:r>
      <w:r w:rsidRPr="0049646A">
        <w:rPr>
          <w:sz w:val="16"/>
        </w:rPr>
        <w:t xml:space="preserve"> in Red, White &amp; Black </w:t>
      </w:r>
      <w:r w:rsidRPr="0049646A">
        <w:rPr>
          <w:u w:val="single"/>
        </w:rPr>
        <w:t xml:space="preserve">becomes a refrain that </w:t>
      </w:r>
      <w:r w:rsidRPr="00C763C2">
        <w:rPr>
          <w:highlight w:val="cyan"/>
          <w:u w:val="single"/>
        </w:rPr>
        <w:t>naturalizes</w:t>
      </w:r>
      <w:r w:rsidRPr="0049646A">
        <w:rPr>
          <w:u w:val="single"/>
        </w:rPr>
        <w:t xml:space="preserve"> academic </w:t>
      </w:r>
      <w:r w:rsidRPr="00C763C2">
        <w:rPr>
          <w:highlight w:val="cyan"/>
          <w:u w:val="single"/>
        </w:rPr>
        <w:t>approaches</w:t>
      </w:r>
      <w:r w:rsidRPr="0049646A">
        <w:rPr>
          <w:u w:val="single"/>
        </w:rPr>
        <w:t xml:space="preserve"> to politics now </w:t>
      </w:r>
      <w:r w:rsidRPr="00C763C2">
        <w:rPr>
          <w:highlight w:val="cyan"/>
          <w:u w:val="single"/>
        </w:rPr>
        <w:t>institutionalized</w:t>
      </w:r>
      <w:r w:rsidRPr="0049646A">
        <w:rPr>
          <w:u w:val="single"/>
        </w:rPr>
        <w:t xml:space="preserve"> </w:t>
      </w:r>
      <w:r w:rsidRPr="00C763C2">
        <w:rPr>
          <w:highlight w:val="cyan"/>
          <w:u w:val="single"/>
        </w:rPr>
        <w:t>with the</w:t>
      </w:r>
      <w:r w:rsidRPr="0049646A">
        <w:rPr>
          <w:u w:val="single"/>
        </w:rPr>
        <w:t xml:space="preserve"> continued reign </w:t>
      </w:r>
      <w:r w:rsidRPr="00C763C2">
        <w:rPr>
          <w:highlight w:val="cyan"/>
          <w:u w:val="single"/>
        </w:rPr>
        <w:t xml:space="preserve">of </w:t>
      </w:r>
      <w:r w:rsidRPr="00C763C2">
        <w:rPr>
          <w:rStyle w:val="Emphasis"/>
          <w:highlight w:val="cyan"/>
        </w:rPr>
        <w:t>Western bourgeois liberalism</w:t>
      </w:r>
      <w:r w:rsidRPr="0049646A">
        <w:rPr>
          <w:sz w:val="16"/>
        </w:rPr>
        <w:t xml:space="preserve">. For older and enduring Black radical perspectives, the existence of “anti-Black racism” among non-Black peoples, organizations, and movements is neither a new nor shocking phenomenon. </w:t>
      </w:r>
      <w:r w:rsidRPr="0049646A">
        <w:rPr>
          <w:u w:val="single"/>
        </w:rPr>
        <w:t>For many Black revolutionary movement</w:t>
      </w:r>
      <w:r w:rsidRPr="0049646A">
        <w:rPr>
          <w:sz w:val="16"/>
        </w:rPr>
        <w:t xml:space="preserve"> logics of the ‘60s and ‘70s, for instance, this did not preclude alliance (or the exhaustion of alliances made) or lead to a doctrinaire rejection of “solidarity” work and its international (or “intercommunal”) possibilities.27 “Contradictions” were expected, so to speak, in theory and practice, which might be resolved or not, depending on material interest, circumstance, etc. For them, this </w:t>
      </w:r>
      <w:r w:rsidRPr="0049646A">
        <w:rPr>
          <w:u w:val="single"/>
        </w:rPr>
        <w:t>work was not about gauging identity, or the perfection of a projected analogy, but mobilization for the political accomplishments of revolution</w:t>
      </w:r>
      <w:r w:rsidRPr="0049646A">
        <w:rPr>
          <w:sz w:val="16"/>
        </w:rPr>
        <w:t>—</w:t>
      </w:r>
      <w:r w:rsidRPr="0049646A">
        <w:rPr>
          <w:u w:val="single"/>
        </w:rPr>
        <w:t>a revolutionism that could or may not work toward the development of a new humanism not white or racist or anti-Black after all. The reach for potential solidarities was not construed as a gift or an act of good-willed benevolence, wise or unwise given the risks</w:t>
      </w:r>
      <w:r w:rsidRPr="0049646A">
        <w:rPr>
          <w:sz w:val="16"/>
        </w:rPr>
        <w:t xml:space="preserve">. Even solidarity work with obviously problematic, openly enemy forces could be a strategic or tactical mode of advancing Black collective self-interests that might dispense with any alliance at any given moment in time without seeing the relationship as a statement of some total identity or non-identity of condition and interests. </w:t>
      </w:r>
      <w:r w:rsidRPr="0049646A">
        <w:rPr>
          <w:u w:val="single"/>
        </w:rPr>
        <w:t xml:space="preserve">The notion of </w:t>
      </w:r>
      <w:r w:rsidRPr="00C763C2">
        <w:rPr>
          <w:highlight w:val="cyan"/>
          <w:u w:val="single"/>
        </w:rPr>
        <w:t>solidarity has</w:t>
      </w:r>
      <w:r w:rsidRPr="0049646A">
        <w:rPr>
          <w:u w:val="single"/>
        </w:rPr>
        <w:t xml:space="preserve"> nowadays </w:t>
      </w:r>
      <w:r w:rsidRPr="00C763C2">
        <w:rPr>
          <w:highlight w:val="cyan"/>
          <w:u w:val="single"/>
        </w:rPr>
        <w:t>been superficialized</w:t>
      </w:r>
      <w:r w:rsidRPr="0049646A">
        <w:rPr>
          <w:u w:val="single"/>
        </w:rPr>
        <w:t xml:space="preserve">, remaining </w:t>
      </w:r>
      <w:r w:rsidRPr="00C763C2">
        <w:rPr>
          <w:highlight w:val="cyan"/>
          <w:u w:val="single"/>
        </w:rPr>
        <w:t>riveted on</w:t>
      </w:r>
      <w:r w:rsidRPr="0049646A">
        <w:rPr>
          <w:u w:val="single"/>
        </w:rPr>
        <w:t xml:space="preserve"> mere </w:t>
      </w:r>
      <w:r w:rsidRPr="00C763C2">
        <w:rPr>
          <w:highlight w:val="cyan"/>
          <w:u w:val="single"/>
        </w:rPr>
        <w:t>rhetorical proclamation</w:t>
      </w:r>
      <w:r w:rsidRPr="0049646A">
        <w:rPr>
          <w:u w:val="single"/>
        </w:rPr>
        <w:t xml:space="preserve"> and aesthetic or representational identification in neo-colonial culture industries here and there</w:t>
      </w:r>
      <w:r w:rsidRPr="0049646A">
        <w:rPr>
          <w:sz w:val="16"/>
        </w:rPr>
        <w:t xml:space="preserve">. An older, </w:t>
      </w:r>
      <w:proofErr w:type="spellStart"/>
      <w:r w:rsidRPr="0049646A">
        <w:rPr>
          <w:sz w:val="16"/>
        </w:rPr>
        <w:t>praxical</w:t>
      </w:r>
      <w:proofErr w:type="spellEnd"/>
      <w:r w:rsidRPr="0049646A">
        <w:rPr>
          <w:sz w:val="16"/>
        </w:rPr>
        <w:t xml:space="preserve"> approach to alliance, perhaps “analogy,” and solidarity is not taken up by current analyses of identity conflicts that prevail with the resurgence of a more academic political-intellectualism and a now much less contested liberalism. </w:t>
      </w:r>
      <w:r w:rsidRPr="00C763C2">
        <w:rPr>
          <w:rStyle w:val="Emphasis"/>
          <w:highlight w:val="cyan"/>
        </w:rPr>
        <w:t>This is imperial “multiculturalism” and its malcontents</w:t>
      </w:r>
      <w:r w:rsidRPr="0049646A">
        <w:rPr>
          <w:sz w:val="16"/>
        </w:rPr>
        <w:t xml:space="preserve">. </w:t>
      </w:r>
      <w:r w:rsidRPr="0049646A">
        <w:rPr>
          <w:u w:val="single"/>
        </w:rPr>
        <w:t xml:space="preserve">As much as </w:t>
      </w:r>
      <w:r w:rsidRPr="00C763C2">
        <w:rPr>
          <w:highlight w:val="cyan"/>
          <w:u w:val="single"/>
        </w:rPr>
        <w:t>Afro-pessimism</w:t>
      </w:r>
      <w:r w:rsidRPr="0049646A">
        <w:rPr>
          <w:sz w:val="16"/>
        </w:rPr>
        <w:t xml:space="preserve"> (2.0) </w:t>
      </w:r>
      <w:r w:rsidRPr="0049646A">
        <w:rPr>
          <w:u w:val="single"/>
        </w:rPr>
        <w:t>may object to certain instances of</w:t>
      </w:r>
      <w:r w:rsidRPr="0049646A">
        <w:rPr>
          <w:sz w:val="16"/>
        </w:rPr>
        <w:t xml:space="preserve"> liberalism, or regulation </w:t>
      </w:r>
      <w:r w:rsidRPr="0049646A">
        <w:rPr>
          <w:u w:val="single"/>
        </w:rPr>
        <w:t>white racist liberalism</w:t>
      </w:r>
      <w:r w:rsidRPr="0049646A">
        <w:rPr>
          <w:sz w:val="16"/>
        </w:rPr>
        <w:t xml:space="preserve"> at least, </w:t>
      </w:r>
      <w:r w:rsidRPr="0049646A">
        <w:rPr>
          <w:u w:val="single"/>
        </w:rPr>
        <w:t xml:space="preserve">it </w:t>
      </w:r>
      <w:r w:rsidRPr="00C763C2">
        <w:rPr>
          <w:highlight w:val="cyan"/>
          <w:u w:val="single"/>
        </w:rPr>
        <w:t>assumes</w:t>
      </w:r>
      <w:r w:rsidRPr="0049646A">
        <w:rPr>
          <w:u w:val="single"/>
        </w:rPr>
        <w:t xml:space="preserve"> these </w:t>
      </w:r>
      <w:r w:rsidRPr="00C763C2">
        <w:rPr>
          <w:highlight w:val="cyan"/>
          <w:u w:val="single"/>
        </w:rPr>
        <w:t>Western epistemic frameworks</w:t>
      </w:r>
      <w:r w:rsidRPr="0049646A">
        <w:rPr>
          <w:u w:val="single"/>
        </w:rPr>
        <w:t xml:space="preserve"> of white academic liberalism all the same, thereby </w:t>
      </w:r>
      <w:r w:rsidRPr="00C763C2">
        <w:rPr>
          <w:rStyle w:val="Emphasis"/>
          <w:highlight w:val="cyan"/>
        </w:rPr>
        <w:t>ensconcing</w:t>
      </w:r>
      <w:r w:rsidRPr="0049646A">
        <w:rPr>
          <w:rStyle w:val="Emphasis"/>
        </w:rPr>
        <w:t xml:space="preserve"> the </w:t>
      </w:r>
      <w:r w:rsidRPr="00C763C2">
        <w:rPr>
          <w:rStyle w:val="Emphasis"/>
          <w:highlight w:val="cyan"/>
        </w:rPr>
        <w:t>colonialism and neo-colonialism</w:t>
      </w:r>
      <w:r w:rsidRPr="0049646A">
        <w:rPr>
          <w:u w:val="single"/>
        </w:rPr>
        <w:t xml:space="preserve"> it constantly and symptomatically </w:t>
      </w:r>
      <w:proofErr w:type="spellStart"/>
      <w:r w:rsidRPr="0049646A">
        <w:rPr>
          <w:u w:val="single"/>
        </w:rPr>
        <w:t>denegates</w:t>
      </w:r>
      <w:proofErr w:type="spellEnd"/>
      <w:r w:rsidRPr="0049646A">
        <w:rPr>
          <w:u w:val="single"/>
        </w:rPr>
        <w:t xml:space="preserve"> in text after text</w:t>
      </w:r>
      <w:r w:rsidRPr="0049646A">
        <w:rPr>
          <w:sz w:val="16"/>
        </w:rPr>
        <w:t>.</w:t>
      </w:r>
    </w:p>
    <w:p w14:paraId="495D6E3C" w14:textId="77777777" w:rsidR="00E10BD1" w:rsidRPr="002F61A9" w:rsidRDefault="00E10BD1" w:rsidP="00E10BD1">
      <w:pPr>
        <w:pStyle w:val="Heading4"/>
      </w:pPr>
      <w:r>
        <w:t xml:space="preserve">The alternative’s </w:t>
      </w:r>
      <w:r>
        <w:rPr>
          <w:u w:val="single"/>
        </w:rPr>
        <w:t>totalizing rejection</w:t>
      </w:r>
      <w:r>
        <w:t xml:space="preserve"> of all epistemic frameworks perpetuates a </w:t>
      </w:r>
      <w:r>
        <w:rPr>
          <w:u w:val="single"/>
        </w:rPr>
        <w:t>conservative</w:t>
      </w:r>
      <w:r>
        <w:t xml:space="preserve"> and </w:t>
      </w:r>
      <w:r>
        <w:rPr>
          <w:u w:val="single"/>
        </w:rPr>
        <w:t>anachronistic</w:t>
      </w:r>
      <w:r>
        <w:t xml:space="preserve"> view that maintains </w:t>
      </w:r>
      <w:r>
        <w:rPr>
          <w:u w:val="single"/>
        </w:rPr>
        <w:t>Western political epistemologies</w:t>
      </w:r>
      <w:r>
        <w:t xml:space="preserve">. Their critique of power relations does not align with </w:t>
      </w:r>
      <w:r>
        <w:rPr>
          <w:u w:val="single"/>
        </w:rPr>
        <w:t>historical realities</w:t>
      </w:r>
      <w:r>
        <w:t xml:space="preserve"> of Black anti-colonialism. </w:t>
      </w:r>
    </w:p>
    <w:p w14:paraId="205AD2E2" w14:textId="77777777" w:rsidR="00E10BD1" w:rsidRPr="00EE40F0" w:rsidRDefault="00E10BD1" w:rsidP="00E10BD1">
      <w:pPr>
        <w:rPr>
          <w:sz w:val="26"/>
          <w:szCs w:val="26"/>
        </w:rPr>
      </w:pPr>
      <w:r>
        <w:rPr>
          <w:b/>
          <w:bCs/>
          <w:sz w:val="26"/>
          <w:szCs w:val="26"/>
        </w:rPr>
        <w:t>Thomas 18</w:t>
      </w:r>
      <w:r>
        <w:rPr>
          <w:sz w:val="26"/>
          <w:szCs w:val="26"/>
        </w:rPr>
        <w:t xml:space="preserve"> </w:t>
      </w:r>
      <w:r w:rsidRPr="00217A02">
        <w:t xml:space="preserve">[Greg Thomas, associate prof. English @ Tufts University, “Afro-Blue Notes: The Death of Afro-pessimism (2.0)?”, January </w:t>
      </w:r>
      <w:proofErr w:type="gramStart"/>
      <w:r w:rsidRPr="00217A02">
        <w:t>2018 ;</w:t>
      </w:r>
      <w:proofErr w:type="gramEnd"/>
      <w:r w:rsidRPr="00217A02">
        <w:t xml:space="preserve"> 7/22 EB]</w:t>
      </w:r>
    </w:p>
    <w:p w14:paraId="5758EED5" w14:textId="77777777" w:rsidR="00E10BD1" w:rsidRPr="00A615CB" w:rsidRDefault="00E10BD1" w:rsidP="00E10BD1">
      <w:pPr>
        <w:rPr>
          <w:sz w:val="16"/>
        </w:rPr>
      </w:pPr>
      <w:r w:rsidRPr="0049646A">
        <w:rPr>
          <w:u w:val="single"/>
        </w:rPr>
        <w:t>The great anti-colonialist poet of Négritude, Aimé Césaire wrote famously</w:t>
      </w:r>
      <w:r w:rsidRPr="00A615CB">
        <w:rPr>
          <w:sz w:val="16"/>
        </w:rPr>
        <w:t xml:space="preserve"> in his letter of resignation from the French Communist Party </w:t>
      </w:r>
      <w:r w:rsidRPr="0049646A">
        <w:rPr>
          <w:u w:val="single"/>
        </w:rPr>
        <w:t>that</w:t>
      </w:r>
      <w:r w:rsidRPr="00A615CB">
        <w:rPr>
          <w:sz w:val="16"/>
        </w:rPr>
        <w:t xml:space="preserve"> he wanted Marxism and communism to be placed in the service of Black peoples and not Black peoples in the service of Marxism or communism. He maintained in 1956: “it is clear that our struggle—</w:t>
      </w:r>
      <w:r w:rsidRPr="0049646A">
        <w:rPr>
          <w:u w:val="single"/>
        </w:rPr>
        <w:t xml:space="preserve">the </w:t>
      </w:r>
      <w:r w:rsidRPr="00D2028A">
        <w:rPr>
          <w:highlight w:val="cyan"/>
          <w:u w:val="single"/>
        </w:rPr>
        <w:t>struggle</w:t>
      </w:r>
      <w:r w:rsidRPr="0049646A">
        <w:rPr>
          <w:u w:val="single"/>
        </w:rPr>
        <w:t xml:space="preserve"> of colonial peoples </w:t>
      </w:r>
      <w:r w:rsidRPr="00D2028A">
        <w:rPr>
          <w:highlight w:val="cyan"/>
          <w:u w:val="single"/>
        </w:rPr>
        <w:t>against colonialism</w:t>
      </w:r>
      <w:r w:rsidRPr="0049646A">
        <w:rPr>
          <w:u w:val="single"/>
        </w:rPr>
        <w:t>, the struggle of peoples of color against racism</w:t>
      </w:r>
      <w:r w:rsidRPr="00A615CB">
        <w:rPr>
          <w:sz w:val="16"/>
        </w:rPr>
        <w:t>—</w:t>
      </w:r>
      <w:r w:rsidRPr="00D2028A">
        <w:rPr>
          <w:highlight w:val="cyan"/>
          <w:u w:val="single"/>
        </w:rPr>
        <w:t>is</w:t>
      </w:r>
      <w:r w:rsidRPr="0049646A">
        <w:rPr>
          <w:u w:val="single"/>
        </w:rPr>
        <w:t xml:space="preserve"> more complex, or better yet, </w:t>
      </w:r>
      <w:r w:rsidRPr="00D2028A">
        <w:rPr>
          <w:u w:val="single"/>
        </w:rPr>
        <w:t>of a</w:t>
      </w:r>
      <w:r w:rsidRPr="0049646A">
        <w:rPr>
          <w:u w:val="single"/>
        </w:rPr>
        <w:t xml:space="preserve"> completely </w:t>
      </w:r>
      <w:r w:rsidRPr="00D2028A">
        <w:rPr>
          <w:highlight w:val="cyan"/>
          <w:u w:val="single"/>
        </w:rPr>
        <w:t>different</w:t>
      </w:r>
      <w:r w:rsidRPr="0049646A">
        <w:rPr>
          <w:u w:val="single"/>
        </w:rPr>
        <w:t xml:space="preserve"> nature </w:t>
      </w:r>
      <w:r w:rsidRPr="00D2028A">
        <w:rPr>
          <w:highlight w:val="cyan"/>
          <w:u w:val="single"/>
        </w:rPr>
        <w:t>than the fight of the</w:t>
      </w:r>
      <w:r w:rsidRPr="0049646A">
        <w:rPr>
          <w:u w:val="single"/>
        </w:rPr>
        <w:t xml:space="preserve"> French </w:t>
      </w:r>
      <w:r w:rsidRPr="00D2028A">
        <w:rPr>
          <w:highlight w:val="cyan"/>
          <w:u w:val="single"/>
        </w:rPr>
        <w:t>worker against</w:t>
      </w:r>
      <w:r w:rsidRPr="0049646A">
        <w:rPr>
          <w:u w:val="single"/>
        </w:rPr>
        <w:t xml:space="preserve"> French </w:t>
      </w:r>
      <w:r w:rsidRPr="00D2028A">
        <w:rPr>
          <w:highlight w:val="cyan"/>
          <w:u w:val="single"/>
        </w:rPr>
        <w:t>capitalism</w:t>
      </w:r>
      <w:r w:rsidRPr="0049646A">
        <w:rPr>
          <w:u w:val="single"/>
        </w:rPr>
        <w:t>, and it cannot in any way be considered a part, a fragment, of that struggle</w:t>
      </w:r>
      <w:r w:rsidRPr="00A615CB">
        <w:rPr>
          <w:sz w:val="16"/>
        </w:rPr>
        <w:t xml:space="preserve">.” 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t>
      </w:r>
      <w:r w:rsidRPr="0049646A">
        <w:rPr>
          <w:u w:val="single"/>
        </w:rPr>
        <w:t>What is this Négritude if not Blackness, Black anti-colonialism, or anti-colonial Blackness?</w:t>
      </w:r>
      <w:r w:rsidRPr="00A615CB">
        <w:rPr>
          <w:sz w:val="16"/>
        </w:rPr>
        <w:t xml:space="preserve"> </w:t>
      </w:r>
      <w:r w:rsidRPr="0049646A">
        <w:rPr>
          <w:u w:val="single"/>
        </w:rPr>
        <w:t xml:space="preserve">This tradition is not a tradition in </w:t>
      </w:r>
      <w:r w:rsidRPr="00D2028A">
        <w:rPr>
          <w:highlight w:val="cyan"/>
          <w:u w:val="single"/>
        </w:rPr>
        <w:t>Wilderson</w:t>
      </w:r>
      <w:r w:rsidRPr="0049646A">
        <w:rPr>
          <w:u w:val="single"/>
        </w:rPr>
        <w:t xml:space="preserve"> who regularly </w:t>
      </w:r>
      <w:r w:rsidRPr="00D2028A">
        <w:rPr>
          <w:highlight w:val="cyan"/>
          <w:u w:val="single"/>
        </w:rPr>
        <w:t>critiques the analogical arrogance of Marxism</w:t>
      </w:r>
      <w:r w:rsidRPr="0049646A">
        <w:rPr>
          <w:u w:val="single"/>
        </w:rPr>
        <w:t xml:space="preserve">, </w:t>
      </w:r>
      <w:r w:rsidRPr="00D2028A">
        <w:rPr>
          <w:highlight w:val="cyan"/>
          <w:u w:val="single"/>
        </w:rPr>
        <w:t>feminism</w:t>
      </w:r>
      <w:r w:rsidRPr="0049646A">
        <w:rPr>
          <w:u w:val="single"/>
        </w:rPr>
        <w:t xml:space="preserve">, </w:t>
      </w:r>
      <w:r w:rsidRPr="00D2028A">
        <w:rPr>
          <w:highlight w:val="cyan"/>
          <w:u w:val="single"/>
        </w:rPr>
        <w:t>and</w:t>
      </w:r>
      <w:r w:rsidRPr="0049646A">
        <w:rPr>
          <w:u w:val="single"/>
        </w:rPr>
        <w:t xml:space="preserve"> an academic paradigm of “</w:t>
      </w:r>
      <w:r w:rsidRPr="00D2028A">
        <w:rPr>
          <w:highlight w:val="cyan"/>
          <w:u w:val="single"/>
        </w:rPr>
        <w:t>post-colonialism</w:t>
      </w:r>
      <w:r w:rsidRPr="0049646A">
        <w:rPr>
          <w:u w:val="single"/>
        </w:rPr>
        <w:t>” with less common reference to “queer” or “gay and lesbian” categories of analysis as well</w:t>
      </w:r>
      <w:r w:rsidRPr="00A615CB">
        <w:rPr>
          <w:sz w:val="16"/>
        </w:rPr>
        <w:t>—</w:t>
      </w:r>
      <w:r w:rsidRPr="0049646A">
        <w:rPr>
          <w:u w:val="single"/>
        </w:rPr>
        <w:t xml:space="preserve">all </w:t>
      </w:r>
      <w:r w:rsidRPr="00D2028A">
        <w:rPr>
          <w:highlight w:val="cyan"/>
          <w:u w:val="single"/>
        </w:rPr>
        <w:t>in the name of pessimism</w:t>
      </w:r>
      <w:r w:rsidRPr="00A615CB">
        <w:rPr>
          <w:sz w:val="16"/>
        </w:rPr>
        <w:t xml:space="preserve">. For him, none of these political frameworks with their privileged identarian subjects can capture the condition of “Blackness” and “slavery” (or “the Black/Slave”). While </w:t>
      </w:r>
      <w:r w:rsidRPr="00D2028A">
        <w:rPr>
          <w:highlight w:val="cyan"/>
          <w:u w:val="single"/>
        </w:rPr>
        <w:t>that perspective</w:t>
      </w:r>
      <w:r w:rsidRPr="00A615CB">
        <w:rPr>
          <w:sz w:val="16"/>
        </w:rPr>
        <w:t xml:space="preserve"> can allow for some insights—ones certainly seen before around the Black world and ones certainly avoided by so much institutional scholarship—it </w:t>
      </w:r>
      <w:r w:rsidRPr="00D2028A">
        <w:rPr>
          <w:rStyle w:val="Emphasis"/>
          <w:highlight w:val="cyan"/>
        </w:rPr>
        <w:t>leaves the</w:t>
      </w:r>
      <w:r w:rsidRPr="00A615CB">
        <w:rPr>
          <w:rStyle w:val="Emphasis"/>
        </w:rPr>
        <w:t xml:space="preserve"> general categorical </w:t>
      </w:r>
      <w:r w:rsidRPr="00D2028A">
        <w:rPr>
          <w:rStyle w:val="Emphasis"/>
          <w:highlight w:val="cyan"/>
        </w:rPr>
        <w:t>grid of</w:t>
      </w:r>
      <w:r w:rsidRPr="00A615CB">
        <w:rPr>
          <w:rStyle w:val="Emphasis"/>
        </w:rPr>
        <w:t xml:space="preserve"> established </w:t>
      </w:r>
      <w:r w:rsidRPr="00D2028A">
        <w:rPr>
          <w:rStyle w:val="Emphasis"/>
          <w:highlight w:val="cyan"/>
        </w:rPr>
        <w:t>Western political epistemologies intact</w:t>
      </w:r>
      <w:r w:rsidRPr="00A615CB">
        <w:rPr>
          <w:sz w:val="16"/>
        </w:rPr>
        <w:t xml:space="preserve">. The familiar academic terrain of “race, gender, class, and sexuality” frames the critique for “Blackness” of “gender, class, and sexuality” in addition to “post-coloniality” or “post-colonialism.” </w:t>
      </w:r>
      <w:r w:rsidRPr="00A615CB">
        <w:rPr>
          <w:u w:val="single"/>
        </w:rPr>
        <w:t xml:space="preserve">The most </w:t>
      </w:r>
      <w:r w:rsidRPr="00D2028A">
        <w:rPr>
          <w:highlight w:val="cyan"/>
          <w:u w:val="single"/>
        </w:rPr>
        <w:t>conventional US academic categories</w:t>
      </w:r>
      <w:r w:rsidRPr="00A615CB">
        <w:rPr>
          <w:u w:val="single"/>
        </w:rPr>
        <w:t xml:space="preserve"> of identity and analysis </w:t>
      </w:r>
      <w:r w:rsidRPr="00D2028A">
        <w:rPr>
          <w:highlight w:val="cyan"/>
          <w:u w:val="single"/>
        </w:rPr>
        <w:t>are still rendered</w:t>
      </w:r>
      <w:r w:rsidRPr="00A615CB">
        <w:rPr>
          <w:u w:val="single"/>
        </w:rPr>
        <w:t xml:space="preserve"> in full </w:t>
      </w:r>
      <w:r w:rsidRPr="00D2028A">
        <w:rPr>
          <w:highlight w:val="cyan"/>
          <w:u w:val="single"/>
        </w:rPr>
        <w:t>as</w:t>
      </w:r>
      <w:r w:rsidRPr="00A615CB">
        <w:rPr>
          <w:u w:val="single"/>
        </w:rPr>
        <w:t xml:space="preserve"> discrete, </w:t>
      </w:r>
      <w:r w:rsidRPr="00D2028A">
        <w:rPr>
          <w:highlight w:val="cyan"/>
          <w:u w:val="single"/>
        </w:rPr>
        <w:t>monolithic</w:t>
      </w:r>
      <w:r w:rsidRPr="00A615CB">
        <w:rPr>
          <w:u w:val="single"/>
        </w:rPr>
        <w:t>, and monological categories and referents</w:t>
      </w:r>
      <w:r w:rsidRPr="00A615CB">
        <w:rPr>
          <w:sz w:val="16"/>
        </w:rPr>
        <w:t xml:space="preserve"> (e.g., workers, women, etc</w:t>
      </w:r>
      <w:r w:rsidRPr="00A615CB">
        <w:rPr>
          <w:u w:val="single"/>
        </w:rPr>
        <w:t>.</w:t>
      </w:r>
      <w:r w:rsidRPr="00D2028A">
        <w:rPr>
          <w:sz w:val="16"/>
          <w:szCs w:val="16"/>
        </w:rPr>
        <w:t>),</w:t>
      </w:r>
      <w:r w:rsidRPr="00A615CB">
        <w:rPr>
          <w:u w:val="single"/>
        </w:rPr>
        <w:t xml:space="preserve"> like the respective political ideologies based upon them in the traditional ideological history of the white West</w:t>
      </w:r>
      <w:r w:rsidRPr="00A615CB">
        <w:rPr>
          <w:sz w:val="16"/>
        </w:rPr>
        <w:t xml:space="preserve"> (e.g., Marxism, feminism, etc.). There are “workers” and then there are “women,” generically, and then sometimes there are “gays” by whatever name, not to mention “natives” or the colonized in this culturally specific epistemology of a specific culture of colonialism itself. The upshot is quite conservative, even anachronistically so. This critique is an internal if damning critique embodying and encouraging pessimism largely from within the established order of knowledge that it analytically engages and categorically replenishes and preserves. </w:t>
      </w:r>
      <w:r w:rsidRPr="00A615CB">
        <w:rPr>
          <w:rStyle w:val="Emphasis"/>
        </w:rPr>
        <w:t>The grid politics of Wilderson’s critique of “the ruse of analogy” leaves all manner of “Blackness” in a wasteland</w:t>
      </w:r>
      <w:r w:rsidRPr="00A615CB">
        <w:rPr>
          <w:sz w:val="16"/>
        </w:rPr>
        <w:t xml:space="preserve">. The routine categorical contrast with “Native Americans” reduces all that and any colonial condition to a startlingly oversimplified matter of “land” (or “land restoration”); and it occludes “Afro-Indian” history as well as “Red-Black” </w:t>
      </w:r>
      <w:proofErr w:type="spellStart"/>
      <w:r w:rsidRPr="00A615CB">
        <w:rPr>
          <w:sz w:val="16"/>
        </w:rPr>
        <w:t>maroonage</w:t>
      </w:r>
      <w:proofErr w:type="spellEnd"/>
      <w:r w:rsidRPr="00A615CB">
        <w:rPr>
          <w:sz w:val="16"/>
        </w:rPr>
        <w:t xml:space="preserve"> all across the Americas. The constant generic contrast with “feminism” or “non-Black women” eclipses the more mammoth criticism of “gender” writ large in Diop and </w:t>
      </w:r>
      <w:proofErr w:type="spellStart"/>
      <w:r w:rsidRPr="00A615CB">
        <w:rPr>
          <w:sz w:val="16"/>
        </w:rPr>
        <w:t>Amadiume’s</w:t>
      </w:r>
      <w:proofErr w:type="spellEnd"/>
      <w:r w:rsidRPr="00A615CB">
        <w:rPr>
          <w:sz w:val="16"/>
        </w:rPr>
        <w:t xml:space="preserve"> Black-African studies of Europe or “Western Civilization” as a “racial patriarchy” of pessimism and “anti-Black” imperialism. The contrast with Marxism and its “workers” never resurrects any issues of “class” or economics from any other perspective to recognize or to resist, for example, the white invention of Black elites as vital instruments of racism, anti-Blackness, and white-supremacism. </w:t>
      </w:r>
      <w:r w:rsidRPr="00A615CB">
        <w:rPr>
          <w:u w:val="single"/>
        </w:rPr>
        <w:t xml:space="preserve">There never appears a trace of any critique of Black “social </w:t>
      </w:r>
      <w:proofErr w:type="spellStart"/>
      <w:r w:rsidRPr="00A615CB">
        <w:rPr>
          <w:u w:val="single"/>
        </w:rPr>
        <w:t>class’</w:t>
      </w:r>
      <w:proofErr w:type="spellEnd"/>
      <w:r w:rsidRPr="00A615CB">
        <w:rPr>
          <w:u w:val="single"/>
        </w:rPr>
        <w:t xml:space="preserve"> (or political class) elitism in “Afro-pessimism</w:t>
      </w:r>
      <w:r w:rsidRPr="00A615CB">
        <w:rPr>
          <w:sz w:val="16"/>
        </w:rPr>
        <w:t xml:space="preserve">” (2.0), </w:t>
      </w:r>
      <w:r w:rsidRPr="00A615CB">
        <w:rPr>
          <w:u w:val="single"/>
        </w:rPr>
        <w:t>which is a tell-tale sign of petty-bourgeois or “lumpen-bourgeois” articulations</w:t>
      </w:r>
      <w:r w:rsidRPr="00A615CB">
        <w:rPr>
          <w:sz w:val="16"/>
        </w:rPr>
        <w:t xml:space="preserve">. Lastly, Wilderson’s occasional categorical contrast of “Blackness” with Palestinians or al-Nakba (which aligns in Arabic with the Swahili substitution for the term “Middle Passage”—Maafa, the “Catastrophe”) comprehends no Blackness in Palestine or among Palestinians. His Afro-pessimism can envision no Afro-Palestinianism, unlike a great tradition of Pan-African discourses that also do not dislocate Palestine from an anti-colonialist mapping of the African continent or the Afro-Asian landmass of a Pan-Africanist and “Bandung” imagination, one powerfully shared by Malcolm X and Fayez A. Sayegh. For “Black Power” internationally, Kwame Ture would refer to Palestine as the “tip of Africa” and uphold Fatima </w:t>
      </w:r>
      <w:proofErr w:type="spellStart"/>
      <w:r w:rsidRPr="00A615CB">
        <w:rPr>
          <w:sz w:val="16"/>
        </w:rPr>
        <w:t>Bernawi</w:t>
      </w:r>
      <w:proofErr w:type="spellEnd"/>
      <w:r w:rsidRPr="00A615CB">
        <w:rPr>
          <w:sz w:val="16"/>
        </w:rPr>
        <w:t xml:space="preserve">, the iconic Black woman who’s been named the “first Palestinian female political prisoner,” as the paragon of “Black and Palestinian Revolutions.”30 She is likewise canonized by other </w:t>
      </w:r>
      <w:proofErr w:type="spellStart"/>
      <w:r w:rsidRPr="00A615CB">
        <w:rPr>
          <w:sz w:val="16"/>
        </w:rPr>
        <w:t>AfroPalestinian</w:t>
      </w:r>
      <w:proofErr w:type="spellEnd"/>
      <w:r w:rsidRPr="00A615CB">
        <w:rPr>
          <w:sz w:val="16"/>
        </w:rPr>
        <w:t xml:space="preserve"> icons themselves, such as Ali </w:t>
      </w:r>
      <w:proofErr w:type="spellStart"/>
      <w:r w:rsidRPr="00A615CB">
        <w:rPr>
          <w:sz w:val="16"/>
        </w:rPr>
        <w:t>Jiddeh</w:t>
      </w:r>
      <w:proofErr w:type="spellEnd"/>
      <w:r w:rsidRPr="00A615CB">
        <w:rPr>
          <w:sz w:val="16"/>
        </w:rPr>
        <w:t xml:space="preserve"> and Mahmoud </w:t>
      </w:r>
      <w:proofErr w:type="spellStart"/>
      <w:r w:rsidRPr="00A615CB">
        <w:rPr>
          <w:sz w:val="16"/>
        </w:rPr>
        <w:t>Jiddeh</w:t>
      </w:r>
      <w:proofErr w:type="spellEnd"/>
      <w:r w:rsidRPr="00A615CB">
        <w:rPr>
          <w:sz w:val="16"/>
        </w:rPr>
        <w:t xml:space="preserve"> of the African community of the Old City of Jerusalem, for example— or, say, Ahmad and </w:t>
      </w:r>
      <w:proofErr w:type="spellStart"/>
      <w:r w:rsidRPr="00A615CB">
        <w:rPr>
          <w:sz w:val="16"/>
        </w:rPr>
        <w:t>Jumaa</w:t>
      </w:r>
      <w:proofErr w:type="spellEnd"/>
      <w:r w:rsidRPr="00A615CB">
        <w:rPr>
          <w:sz w:val="16"/>
        </w:rPr>
        <w:t xml:space="preserve"> </w:t>
      </w:r>
      <w:proofErr w:type="spellStart"/>
      <w:r w:rsidRPr="00A615CB">
        <w:rPr>
          <w:sz w:val="16"/>
        </w:rPr>
        <w:t>Takrouri</w:t>
      </w:r>
      <w:proofErr w:type="spellEnd"/>
      <w:r w:rsidRPr="00A615CB">
        <w:rPr>
          <w:sz w:val="16"/>
        </w:rPr>
        <w:t xml:space="preserve"> of Occupied Jericho—who are each among the greatest of all icons across Historic Palestine, a country which has produced multiple Black Panther formations in Hebrew as well as Arabic in the 1970s and the 1980s. Again, </w:t>
      </w:r>
      <w:r w:rsidRPr="00A615CB">
        <w:rPr>
          <w:u w:val="single"/>
        </w:rPr>
        <w:t xml:space="preserve">Wilderson tacitly “nationalizes” his category of “Blackness” although this is scarcely in the interests of Black people in or outside of the US colonized mainland of Americanism; and </w:t>
      </w:r>
      <w:proofErr w:type="gramStart"/>
      <w:r w:rsidRPr="00A615CB">
        <w:rPr>
          <w:u w:val="single"/>
        </w:rPr>
        <w:t>so</w:t>
      </w:r>
      <w:proofErr w:type="gramEnd"/>
      <w:r w:rsidRPr="00A615CB">
        <w:rPr>
          <w:u w:val="single"/>
        </w:rPr>
        <w:t xml:space="preserve"> none of the above “Blackness” survives the critical grid of a very Anglo-American</w:t>
      </w:r>
      <w:r w:rsidRPr="00A615CB">
        <w:rPr>
          <w:sz w:val="16"/>
        </w:rPr>
        <w:t xml:space="preserve"> (and white racist state-bound) </w:t>
      </w:r>
      <w:r w:rsidRPr="00A615CB">
        <w:rPr>
          <w:u w:val="single"/>
        </w:rPr>
        <w:t>critique of “analogy,” regardless of the “Afro-pessimist” text at hand</w:t>
      </w:r>
      <w:r w:rsidRPr="00A615CB">
        <w:rPr>
          <w:sz w:val="16"/>
        </w:rPr>
        <w:t xml:space="preserve">. Do not the vulgar colonial-nativist politics of </w:t>
      </w:r>
      <w:proofErr w:type="spellStart"/>
      <w:r w:rsidRPr="00A615CB">
        <w:rPr>
          <w:sz w:val="16"/>
        </w:rPr>
        <w:t>Incognegro’s</w:t>
      </w:r>
      <w:proofErr w:type="spellEnd"/>
      <w:r w:rsidRPr="00A615CB">
        <w:rPr>
          <w:sz w:val="16"/>
        </w:rPr>
        <w:t xml:space="preserve"> strangely overlooked comment on “West Indians” go full blown then in Red, White &amp; Black and elsewhere?31 </w:t>
      </w:r>
      <w:r w:rsidRPr="00A615CB">
        <w:rPr>
          <w:u w:val="single"/>
        </w:rPr>
        <w:t xml:space="preserve">There is here a general </w:t>
      </w:r>
      <w:r w:rsidRPr="00A615CB">
        <w:rPr>
          <w:rStyle w:val="Emphasis"/>
        </w:rPr>
        <w:t>critical erasure</w:t>
      </w:r>
      <w:r w:rsidRPr="00A615CB">
        <w:rPr>
          <w:u w:val="single"/>
        </w:rPr>
        <w:t xml:space="preserve"> of the massive tradition of Black anti-colonialism</w:t>
      </w:r>
      <w:r w:rsidRPr="00A615CB">
        <w:rPr>
          <w:sz w:val="16"/>
        </w:rPr>
        <w:t>—</w:t>
      </w:r>
      <w:r w:rsidRPr="00A615CB">
        <w:rPr>
          <w:u w:val="single"/>
        </w:rPr>
        <w:t>or anti-colonial Black resistance to “anti-Blackness” and anti-Black colonialism, which transcends nationalization.</w:t>
      </w:r>
      <w:r w:rsidRPr="00A615CB">
        <w:rPr>
          <w:sz w:val="16"/>
        </w:rPr>
        <w:t xml:space="preserve"> </w:t>
      </w:r>
      <w:r w:rsidRPr="00A615CB">
        <w:rPr>
          <w:u w:val="single"/>
        </w:rPr>
        <w:t xml:space="preserve">Wilderson’s “Afro-pessimist” rejects the anti-colonialist paradigms of supposedly “other” peoples, and yet in a manner that </w:t>
      </w:r>
      <w:r w:rsidRPr="00A615CB">
        <w:rPr>
          <w:rStyle w:val="Emphasis"/>
        </w:rPr>
        <w:t>reinstates US or Western coloniality</w:t>
      </w:r>
      <w:r w:rsidRPr="00A615CB">
        <w:rPr>
          <w:u w:val="single"/>
        </w:rPr>
        <w:t xml:space="preserve"> nonetheless</w:t>
      </w:r>
      <w:r w:rsidRPr="00A615CB">
        <w:rPr>
          <w:sz w:val="16"/>
        </w:rPr>
        <w:t>—</w:t>
      </w:r>
      <w:r w:rsidRPr="00A615CB">
        <w:rPr>
          <w:u w:val="single"/>
        </w:rPr>
        <w:t>a white colonialism that oppresses “the Black” inside and outside the United States’s official geopolitical limits</w:t>
      </w:r>
      <w:r w:rsidRPr="00A615CB">
        <w:rPr>
          <w:sz w:val="16"/>
        </w:rPr>
        <w:t xml:space="preserve">. This position can thus make a virtue out of automatic and absolute anti-alliance postures with no further, actual political action then required for Black people, “the Black critic,” or any Black liberation struggle on this view. Such chauvinism without political commitment or engagement beyond critique is logically consistent, for pessimism, where mere resentment or ressentiment can masquerade as resistance or “pro-Black” “radicalism.” After all, Afro-pessimism (2.0) begins with a proud suspicion of Black liberation or Black liberation movement, itself, no less than of its potentially “anti-racist” or “anti-Black” political alliances. </w:t>
      </w:r>
      <w:r w:rsidRPr="00A615CB">
        <w:rPr>
          <w:rStyle w:val="Emphasis"/>
        </w:rPr>
        <w:t xml:space="preserve">This provincial “American” pessimism reveals more affinities with </w:t>
      </w:r>
      <w:proofErr w:type="spellStart"/>
      <w:r w:rsidRPr="00A615CB">
        <w:rPr>
          <w:rStyle w:val="Emphasis"/>
        </w:rPr>
        <w:t>Créolite</w:t>
      </w:r>
      <w:proofErr w:type="spellEnd"/>
      <w:r w:rsidRPr="00A615CB">
        <w:rPr>
          <w:rStyle w:val="Emphasis"/>
        </w:rPr>
        <w:t xml:space="preserve"> in the Caribbean than Césaire’s anti-colonialist eruption of Pan-African Négritude</w:t>
      </w:r>
      <w:r w:rsidRPr="00A615CB">
        <w:rPr>
          <w:u w:val="single"/>
        </w:rPr>
        <w:t>, in reality, its narrowly and negatively delimited rhetoric of the “Blackness” of “the Black” (as “Slave,” of course) notwithstanding</w:t>
      </w:r>
      <w:r w:rsidRPr="00A615CB">
        <w:rPr>
          <w:sz w:val="16"/>
        </w:rPr>
        <w:t xml:space="preserve">. As if this too is a virtue, </w:t>
      </w:r>
      <w:r w:rsidRPr="00A615CB">
        <w:rPr>
          <w:u w:val="single"/>
        </w:rPr>
        <w:t>pessimism is not just suspicious of power but possibility</w:t>
      </w:r>
      <w:r w:rsidRPr="00A615CB">
        <w:rPr>
          <w:sz w:val="16"/>
        </w:rPr>
        <w:t>—</w:t>
      </w:r>
      <w:r w:rsidRPr="00A615CB">
        <w:rPr>
          <w:u w:val="single"/>
        </w:rPr>
        <w:t>while, upholding dystopia, it is casually dismissive of all historical actuality that does not support a pessimist paradigm, orientation or sensibility</w:t>
      </w:r>
      <w:r w:rsidRPr="00A615CB">
        <w:rPr>
          <w:sz w:val="16"/>
        </w:rPr>
        <w:t xml:space="preserve">. Analytically, moreover, there is somehow no white colonialism for Blacks to fight in Africa or Black countries of Black people anywhere and no terrible landlessness that afflicts the African diasporas of Blackness captive within white settler and/or imperial state formations, for </w:t>
      </w:r>
      <w:proofErr w:type="spellStart"/>
      <w:r w:rsidRPr="00A615CB">
        <w:rPr>
          <w:sz w:val="16"/>
        </w:rPr>
        <w:t>Wilderson</w:t>
      </w:r>
      <w:proofErr w:type="spellEnd"/>
      <w:r w:rsidRPr="00A615CB">
        <w:rPr>
          <w:sz w:val="16"/>
        </w:rPr>
        <w:t xml:space="preserve"> and </w:t>
      </w:r>
      <w:proofErr w:type="spellStart"/>
      <w:r w:rsidRPr="00A615CB">
        <w:rPr>
          <w:sz w:val="16"/>
        </w:rPr>
        <w:t>Afropessimism</w:t>
      </w:r>
      <w:proofErr w:type="spellEnd"/>
      <w:r w:rsidRPr="00A615CB">
        <w:rPr>
          <w:sz w:val="16"/>
        </w:rPr>
        <w:t xml:space="preserve"> (2.0).</w:t>
      </w:r>
    </w:p>
    <w:p w14:paraId="09CF4D34" w14:textId="77777777" w:rsidR="00E10BD1" w:rsidRPr="00A540C7" w:rsidRDefault="00E10BD1" w:rsidP="00E10BD1">
      <w:pPr>
        <w:pStyle w:val="Heading3"/>
      </w:pPr>
      <w:r w:rsidRPr="00A540C7">
        <w:t>Optimism Good</w:t>
      </w:r>
    </w:p>
    <w:p w14:paraId="70D185FA" w14:textId="77777777" w:rsidR="00E10BD1" w:rsidRPr="00C6492B" w:rsidRDefault="00E10BD1" w:rsidP="00E10BD1">
      <w:pPr>
        <w:pStyle w:val="Heading4"/>
      </w:pPr>
      <w:r>
        <w:t>The narrative of “</w:t>
      </w:r>
      <w:r>
        <w:rPr>
          <w:u w:val="single"/>
        </w:rPr>
        <w:t>no progress</w:t>
      </w:r>
      <w:r>
        <w:t xml:space="preserve">” is rhetorically appealing but </w:t>
      </w:r>
      <w:r>
        <w:rPr>
          <w:u w:val="single"/>
        </w:rPr>
        <w:t>historically inaccurate</w:t>
      </w:r>
      <w:r>
        <w:t xml:space="preserve"> – massive </w:t>
      </w:r>
      <w:r>
        <w:rPr>
          <w:u w:val="single"/>
        </w:rPr>
        <w:t>demographic</w:t>
      </w:r>
      <w:r>
        <w:t xml:space="preserve"> and </w:t>
      </w:r>
      <w:r>
        <w:rPr>
          <w:u w:val="single"/>
        </w:rPr>
        <w:t>political</w:t>
      </w:r>
      <w:r>
        <w:t xml:space="preserve"> shifts have allowed for </w:t>
      </w:r>
      <w:r>
        <w:rPr>
          <w:u w:val="single"/>
        </w:rPr>
        <w:t>major breakthroughs</w:t>
      </w:r>
      <w:r>
        <w:t xml:space="preserve"> in upending structural racism.  </w:t>
      </w:r>
    </w:p>
    <w:p w14:paraId="310DA99A" w14:textId="77777777" w:rsidR="00E10BD1" w:rsidRPr="00A540C7" w:rsidRDefault="00E10BD1" w:rsidP="00E10BD1">
      <w:pPr>
        <w:rPr>
          <w:sz w:val="26"/>
          <w:szCs w:val="26"/>
        </w:rPr>
      </w:pPr>
      <w:r w:rsidRPr="00A540C7">
        <w:rPr>
          <w:b/>
          <w:bCs/>
          <w:sz w:val="26"/>
          <w:szCs w:val="26"/>
        </w:rPr>
        <w:t>Winant 15</w:t>
      </w:r>
      <w:r w:rsidRPr="00A540C7">
        <w:rPr>
          <w:sz w:val="26"/>
          <w:szCs w:val="26"/>
        </w:rPr>
        <w:t xml:space="preserve"> </w:t>
      </w:r>
      <w:r w:rsidRPr="00A540C7">
        <w:t>[Howard Winant, prof. sociology @ UC-Santa Barbara, “The Dark Matter: Race and Racism in the 21</w:t>
      </w:r>
      <w:r w:rsidRPr="00A540C7">
        <w:rPr>
          <w:vertAlign w:val="superscript"/>
        </w:rPr>
        <w:t>st</w:t>
      </w:r>
      <w:r w:rsidRPr="00A540C7">
        <w:t xml:space="preserve"> Century”, Critical Sociology 2015, Vol. </w:t>
      </w:r>
      <w:proofErr w:type="gramStart"/>
      <w:r w:rsidRPr="00A540C7">
        <w:t>41 ;</w:t>
      </w:r>
      <w:proofErr w:type="gramEnd"/>
      <w:r w:rsidRPr="00A540C7">
        <w:t xml:space="preserve"> 7/22 EB]</w:t>
      </w:r>
    </w:p>
    <w:p w14:paraId="7430546E" w14:textId="77777777" w:rsidR="00E10BD1" w:rsidRPr="00A615CB" w:rsidRDefault="00E10BD1" w:rsidP="00E10BD1">
      <w:pPr>
        <w:rPr>
          <w:u w:val="single"/>
        </w:rPr>
      </w:pPr>
      <w:r w:rsidRPr="00A615CB">
        <w:rPr>
          <w:u w:val="single"/>
        </w:rPr>
        <w:t xml:space="preserve">The World-Historical </w:t>
      </w:r>
      <w:proofErr w:type="spellStart"/>
      <w:r w:rsidRPr="00A615CB">
        <w:rPr>
          <w:u w:val="single"/>
        </w:rPr>
        <w:t>Shitpile</w:t>
      </w:r>
      <w:proofErr w:type="spellEnd"/>
      <w:r w:rsidRPr="00A615CB">
        <w:rPr>
          <w:u w:val="single"/>
        </w:rPr>
        <w:t xml:space="preserve"> of Race</w:t>
      </w:r>
    </w:p>
    <w:p w14:paraId="7D23F7D8" w14:textId="77777777" w:rsidR="00E10BD1" w:rsidRPr="00324714" w:rsidRDefault="00E10BD1" w:rsidP="00E10BD1">
      <w:pPr>
        <w:rPr>
          <w:sz w:val="16"/>
        </w:rPr>
      </w:pPr>
      <w:r w:rsidRPr="00324714">
        <w:rPr>
          <w:sz w:val="16"/>
        </w:rPr>
        <w:t xml:space="preserve">Structural racism – </w:t>
      </w:r>
      <w:r w:rsidRPr="00A57DB5">
        <w:rPr>
          <w:u w:val="single"/>
        </w:rPr>
        <w:t xml:space="preserve">an odious </w:t>
      </w:r>
      <w:proofErr w:type="spellStart"/>
      <w:r w:rsidRPr="00A57DB5">
        <w:rPr>
          <w:u w:val="single"/>
        </w:rPr>
        <w:t>stinkpile</w:t>
      </w:r>
      <w:proofErr w:type="spellEnd"/>
      <w:r w:rsidRPr="00A57DB5">
        <w:rPr>
          <w:u w:val="single"/>
        </w:rPr>
        <w:t xml:space="preserve"> of shit</w:t>
      </w:r>
      <w:r w:rsidRPr="00324714">
        <w:rPr>
          <w:sz w:val="16"/>
        </w:rPr>
        <w:t xml:space="preserve"> left over from the past and still being augmented in the present – </w:t>
      </w:r>
      <w:r w:rsidRPr="00A57DB5">
        <w:rPr>
          <w:u w:val="single"/>
        </w:rPr>
        <w:t>has been accumulated</w:t>
      </w:r>
      <w:r w:rsidRPr="00324714">
        <w:rPr>
          <w:sz w:val="16"/>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RPr="00A57DB5">
        <w:rPr>
          <w:u w:val="single"/>
        </w:rPr>
        <w:t>antiracist accomplishments have reduced the size of the pile</w:t>
      </w:r>
      <w:r w:rsidRPr="00324714">
        <w:rPr>
          <w:sz w:val="16"/>
        </w:rPr>
        <w:t xml:space="preserve">; we have lessened the stink. </w:t>
      </w:r>
      <w:r w:rsidRPr="00A57DB5">
        <w:rPr>
          <w:u w:val="single"/>
        </w:rPr>
        <w:t>But a massive amount of waste still remains</w:t>
      </w:r>
      <w:r w:rsidRPr="00324714">
        <w:rPr>
          <w:sz w:val="16"/>
        </w:rPr>
        <w:t xml:space="preserve">. So much racial waste is left over from the practice of racial domination in the early days of empire and conquest, to the present combination of police state and liberalism! </w:t>
      </w:r>
      <w:proofErr w:type="gramStart"/>
      <w:r w:rsidRPr="00324714">
        <w:rPr>
          <w:sz w:val="16"/>
        </w:rPr>
        <w:t>Indeed</w:t>
      </w:r>
      <w:proofErr w:type="gramEnd"/>
      <w:r w:rsidRPr="00324714">
        <w:rPr>
          <w:sz w:val="16"/>
        </w:rPr>
        <w:t xml:space="preserve"> it often seems that this enormous and odious waste pinions the social system under an immovable burden. How often have despair and hopelessness overcome those who bore this sorrow?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w:t>
      </w:r>
    </w:p>
    <w:p w14:paraId="67E80B48" w14:textId="77777777" w:rsidR="00E10BD1" w:rsidRPr="00324714" w:rsidRDefault="00E10BD1" w:rsidP="00E10BD1">
      <w:pPr>
        <w:rPr>
          <w:sz w:val="16"/>
        </w:rPr>
      </w:pPr>
      <w:r w:rsidRPr="00A57DB5">
        <w:rPr>
          <w:u w:val="single"/>
        </w:rPr>
        <w:t xml:space="preserve">Yet racial politics is always unstable and contradictory. </w:t>
      </w:r>
      <w:r w:rsidRPr="00A57DB5">
        <w:rPr>
          <w:rStyle w:val="Emphasis"/>
        </w:rPr>
        <w:t>Racial despotism can never be fully stabilized or consolidated</w:t>
      </w:r>
      <w:r w:rsidRPr="00324714">
        <w:rPr>
          <w:sz w:val="16"/>
        </w:rPr>
        <w:t xml:space="preserve">. </w:t>
      </w:r>
      <w:proofErr w:type="gramStart"/>
      <w:r w:rsidRPr="00324714">
        <w:rPr>
          <w:sz w:val="16"/>
        </w:rPr>
        <w:t>Thus</w:t>
      </w:r>
      <w:proofErr w:type="gramEnd"/>
      <w:r w:rsidRPr="00324714">
        <w:rPr>
          <w:sz w:val="16"/>
        </w:rPr>
        <w:t xml:space="preserve"> </w:t>
      </w:r>
      <w:r w:rsidRPr="00A57DB5">
        <w:rPr>
          <w:u w:val="single"/>
        </w:rPr>
        <w:t>at key historical moments</w:t>
      </w:r>
      <w:r w:rsidRPr="00324714">
        <w:rPr>
          <w:sz w:val="16"/>
        </w:rPr>
        <w:t xml:space="preserve">, perhaps </w:t>
      </w:r>
      <w:r w:rsidRPr="00A57DB5">
        <w:rPr>
          <w:rStyle w:val="Emphasis"/>
        </w:rPr>
        <w:t>rare but also inevitable</w:t>
      </w:r>
      <w:r w:rsidRPr="00324714">
        <w:rPr>
          <w:sz w:val="16"/>
        </w:rPr>
        <w:t xml:space="preserve">, </w:t>
      </w:r>
      <w:r w:rsidRPr="00A57DB5">
        <w:rPr>
          <w:u w:val="single"/>
        </w:rPr>
        <w:t>the sheer weight of racial oppression</w:t>
      </w:r>
      <w:r w:rsidRPr="00324714">
        <w:rPr>
          <w:sz w:val="16"/>
        </w:rPr>
        <w:t xml:space="preserve"> – qua social structure – </w:t>
      </w:r>
      <w:r w:rsidRPr="00A57DB5">
        <w:rPr>
          <w:u w:val="single"/>
        </w:rPr>
        <w:t>becomes insupportable</w:t>
      </w:r>
      <w:r w:rsidRPr="00324714">
        <w:rPr>
          <w:sz w:val="16"/>
        </w:rPr>
        <w:t>. The built-up rage and inequity, the irrationality and inutility, and the explosive force of dreams denied, are mobilized politically in ways that would have seemed almost unimaginable earlier.</w:t>
      </w:r>
    </w:p>
    <w:p w14:paraId="4C05C610" w14:textId="77777777" w:rsidR="00E10BD1" w:rsidRPr="00324714" w:rsidRDefault="00E10BD1" w:rsidP="00E10BD1">
      <w:pPr>
        <w:rPr>
          <w:sz w:val="16"/>
        </w:rPr>
      </w:pPr>
      <w:r w:rsidRPr="00A57DB5">
        <w:rPr>
          <w:u w:val="single"/>
        </w:rPr>
        <w:t>Racism remains formidable</w:t>
      </w:r>
      <w:r w:rsidRPr="00324714">
        <w:rPr>
          <w:sz w:val="16"/>
        </w:rPr>
        <w:t xml:space="preserve">, entrenched as a structuring feature of both US and global society and politics. </w:t>
      </w:r>
      <w:proofErr w:type="gramStart"/>
      <w:r w:rsidRPr="00324714">
        <w:rPr>
          <w:sz w:val="16"/>
        </w:rPr>
        <w:t>Indeed</w:t>
      </w:r>
      <w:proofErr w:type="gramEnd"/>
      <w:r w:rsidRPr="00324714">
        <w:rPr>
          <w:sz w:val="16"/>
        </w:rPr>
        <w:t xml:space="preserve"> </w:t>
      </w:r>
      <w:r w:rsidRPr="00A57DB5">
        <w:rPr>
          <w:u w:val="single"/>
        </w:rPr>
        <w:t>it often seems impossible to overcome</w:t>
      </w:r>
      <w:r w:rsidRPr="00324714">
        <w:rPr>
          <w:sz w:val="16"/>
        </w:rPr>
        <w:t>.</w:t>
      </w:r>
    </w:p>
    <w:p w14:paraId="148C25C9" w14:textId="77777777" w:rsidR="00E10BD1" w:rsidRPr="00A57DB5" w:rsidRDefault="00E10BD1" w:rsidP="00E10BD1">
      <w:pPr>
        <w:rPr>
          <w:rStyle w:val="Emphasis"/>
        </w:rPr>
      </w:pPr>
      <w:r w:rsidRPr="00A57DB5">
        <w:rPr>
          <w:rStyle w:val="Emphasis"/>
        </w:rPr>
        <w:t>Yet That’s Not the Whole Story</w:t>
      </w:r>
    </w:p>
    <w:p w14:paraId="5F925EEB" w14:textId="77777777" w:rsidR="00E10BD1" w:rsidRPr="00324714" w:rsidRDefault="00E10BD1" w:rsidP="00E10BD1">
      <w:pPr>
        <w:rPr>
          <w:sz w:val="16"/>
        </w:rPr>
      </w:pPr>
      <w:r w:rsidRPr="00324714">
        <w:rPr>
          <w:sz w:val="16"/>
        </w:rPr>
        <w:t xml:space="preserve">We are so used to losing! We can’t see that the racial system is in crisis both in the US and globally. </w:t>
      </w:r>
      <w:r w:rsidRPr="00A57DB5">
        <w:rPr>
          <w:u w:val="single"/>
        </w:rPr>
        <w:t>Large-scale demographic and political shifts have overtaken the modern</w:t>
      </w:r>
      <w:r w:rsidRPr="00324714">
        <w:rPr>
          <w:sz w:val="16"/>
        </w:rPr>
        <w:t xml:space="preserve"> world (</w:t>
      </w:r>
      <w:r w:rsidRPr="00A57DB5">
        <w:rPr>
          <w:u w:val="single"/>
        </w:rPr>
        <w:t>racial</w:t>
      </w:r>
      <w:r w:rsidRPr="00324714">
        <w:rPr>
          <w:sz w:val="16"/>
        </w:rPr>
        <w:t xml:space="preserve">) </w:t>
      </w:r>
      <w:r w:rsidRPr="00A57DB5">
        <w:rPr>
          <w:u w:val="single"/>
        </w:rPr>
        <w:t>system, undermining and rearticulating it</w:t>
      </w:r>
      <w:r w:rsidRPr="00324714">
        <w:rPr>
          <w:sz w:val="16"/>
        </w:rPr>
        <w:t xml:space="preserve">. </w:t>
      </w:r>
      <w:r w:rsidRPr="00A57DB5">
        <w:rPr>
          <w:u w:val="single"/>
        </w:rPr>
        <w:t xml:space="preserve">During and after the Second World War a tremendous racial ‘break’ occurred, </w:t>
      </w:r>
      <w:r w:rsidRPr="00A57DB5">
        <w:rPr>
          <w:rStyle w:val="Emphasis"/>
        </w:rPr>
        <w:t>a seismic shift</w:t>
      </w:r>
      <w:r w:rsidRPr="00324714">
        <w:rPr>
          <w:sz w:val="16"/>
        </w:rPr>
        <w:t xml:space="preserve"> that swept much of the world (Winant, 2001). The US was but one national ‘case’ of this rupture, which was experienced very profoundly: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sidRPr="00324714">
        <w:rPr>
          <w:u w:val="single"/>
        </w:rPr>
        <w:t>not only</w:t>
      </w:r>
      <w:r w:rsidRPr="00324714">
        <w:rPr>
          <w:sz w:val="16"/>
        </w:rPr>
        <w:t xml:space="preserve"> grounded </w:t>
      </w:r>
      <w:r w:rsidRPr="00324714">
        <w:rPr>
          <w:u w:val="single"/>
        </w:rPr>
        <w:t>the modern civil rights movement but</w:t>
      </w:r>
      <w:r w:rsidRPr="00324714">
        <w:rPr>
          <w:sz w:val="16"/>
        </w:rPr>
        <w:t xml:space="preserve"> shaped </w:t>
      </w:r>
      <w:r w:rsidRPr="00324714">
        <w:rPr>
          <w:u w:val="single"/>
        </w:rPr>
        <w:t>a whole range of ‘new social movements’</w:t>
      </w:r>
      <w:r w:rsidRPr="00324714">
        <w:rPr>
          <w:sz w:val="16"/>
        </w:rPr>
        <w:t xml:space="preserve"> </w:t>
      </w:r>
      <w:r w:rsidRPr="00324714">
        <w:rPr>
          <w:u w:val="single"/>
        </w:rPr>
        <w:t>that we take for granted today</w:t>
      </w:r>
      <w:r w:rsidRPr="00324714">
        <w:rPr>
          <w:sz w:val="16"/>
        </w:rPr>
        <w:t xml:space="preserve"> as central axes of political conflict. In earlier stages of US </w:t>
      </w:r>
      <w:proofErr w:type="gramStart"/>
      <w:r w:rsidRPr="00324714">
        <w:rPr>
          <w:sz w:val="16"/>
        </w:rPr>
        <w:t>history</w:t>
      </w:r>
      <w:proofErr w:type="gramEnd"/>
      <w:r w:rsidRPr="00324714">
        <w:rPr>
          <w:sz w:val="16"/>
        </w:rPr>
        <w:t xml:space="preserve"> it had not been so evident that ‘the personal is political’ – at least not since the end of Reconstruction. </w:t>
      </w:r>
      <w:r w:rsidRPr="00324714">
        <w:rPr>
          <w:rStyle w:val="Emphasis"/>
        </w:rPr>
        <w:t>From the explicit racial despotism of the Jim Crow era to the ‘racial democracy’</w:t>
      </w:r>
      <w:r w:rsidRPr="00324714">
        <w:rPr>
          <w:sz w:val="16"/>
        </w:rPr>
        <w:t xml:space="preserve"> </w:t>
      </w:r>
      <w:r w:rsidRPr="00324714">
        <w:rPr>
          <w:u w:val="single"/>
        </w:rPr>
        <w:t>(of course still very partial and truncated</w:t>
      </w:r>
      <w:r w:rsidRPr="00324714">
        <w:rPr>
          <w:sz w:val="16"/>
        </w:rPr>
        <w:t xml:space="preserve">) </w:t>
      </w:r>
      <w:r w:rsidRPr="00324714">
        <w:rPr>
          <w:u w:val="single"/>
        </w:rPr>
        <w:t xml:space="preserve">of the present period </w:t>
      </w:r>
      <w:proofErr w:type="gramStart"/>
      <w:r w:rsidRPr="00324714">
        <w:rPr>
          <w:u w:val="single"/>
        </w:rPr>
        <w:t>… :</w:t>
      </w:r>
      <w:proofErr w:type="gramEnd"/>
      <w:r w:rsidRPr="00324714">
        <w:rPr>
          <w:u w:val="single"/>
        </w:rPr>
        <w:t xml:space="preserve"> </w:t>
      </w:r>
      <w:r w:rsidRPr="00324714">
        <w:rPr>
          <w:rStyle w:val="Emphasis"/>
        </w:rPr>
        <w:t>that is a big leap, people</w:t>
      </w:r>
      <w:r w:rsidRPr="00324714">
        <w:rPr>
          <w:u w:val="single"/>
        </w:rPr>
        <w:t>.</w:t>
      </w:r>
    </w:p>
    <w:p w14:paraId="0D50417B" w14:textId="77777777" w:rsidR="00E10BD1" w:rsidRPr="00324714" w:rsidRDefault="00E10BD1" w:rsidP="00E10BD1">
      <w:pPr>
        <w:rPr>
          <w:sz w:val="16"/>
        </w:rPr>
      </w:pPr>
      <w:r w:rsidRPr="00324714">
        <w:rPr>
          <w:sz w:val="16"/>
        </w:rPr>
        <w:t xml:space="preserve">In the modern world there were always black movements, always movements for racial justice and racial freedom. The experience of injustice, concrete grievances, lived oppression, and resistance, both large and small, always exists. It can be articulated or not, politicized or not. These movements, </w:t>
      </w:r>
      <w:r w:rsidRPr="00324714">
        <w:rPr>
          <w:u w:val="single"/>
        </w:rPr>
        <w:t>these demands</w:t>
      </w:r>
      <w:r w:rsidRPr="00324714">
        <w:rPr>
          <w:sz w:val="16"/>
        </w:rPr>
        <w:t xml:space="preserve">, were largely excluded from mainstream politics before the rise of the civil rights movement after the War. Indeed, after the Second World War, in a huge ‘break’ that was racially framed in crucial ways, this ‘politicization of the social’ swept over the world. It </w:t>
      </w:r>
      <w:r w:rsidRPr="00324714">
        <w:rPr>
          <w:u w:val="single"/>
        </w:rPr>
        <w:t>ignited</w:t>
      </w:r>
      <w:r w:rsidRPr="00324714">
        <w:rPr>
          <w:sz w:val="16"/>
        </w:rPr>
        <w:t xml:space="preserve"> (or reignited) </w:t>
      </w:r>
      <w:r w:rsidRPr="00324714">
        <w:rPr>
          <w:rStyle w:val="Emphasis"/>
        </w:rPr>
        <w:t>major democratic upsurges</w:t>
      </w:r>
      <w:r w:rsidRPr="00324714">
        <w:rPr>
          <w:sz w:val="16"/>
        </w:rPr>
        <w:t xml:space="preserve">. This included the explicitly anti-racist movements: the modern </w:t>
      </w:r>
      <w:r w:rsidRPr="00324714">
        <w:rPr>
          <w:rStyle w:val="Emphasis"/>
        </w:rPr>
        <w:t>civil rights</w:t>
      </w:r>
      <w:r w:rsidRPr="00324714">
        <w:rPr>
          <w:sz w:val="16"/>
        </w:rPr>
        <w:t xml:space="preserve"> movement, </w:t>
      </w:r>
      <w:r w:rsidRPr="00324714">
        <w:rPr>
          <w:rStyle w:val="Emphasis"/>
        </w:rPr>
        <w:t>the anti-apartheid movement</w:t>
      </w:r>
      <w:r w:rsidRPr="00324714">
        <w:rPr>
          <w:sz w:val="16"/>
        </w:rPr>
        <w:t xml:space="preserve">, and </w:t>
      </w:r>
      <w:r w:rsidRPr="00324714">
        <w:rPr>
          <w:rStyle w:val="Emphasis"/>
        </w:rPr>
        <w:t>the anti-colonial movement</w:t>
      </w:r>
      <w:r w:rsidRPr="00324714">
        <w:rPr>
          <w:sz w:val="16"/>
        </w:rPr>
        <w:t xml:space="preserve"> (India, Algeria, Vietnam, etc.). It also included parallel, and more-or-less allied, movements like </w:t>
      </w:r>
      <w:r w:rsidRPr="00324714">
        <w:rPr>
          <w:rStyle w:val="Emphasis"/>
        </w:rPr>
        <w:t>‘</w:t>
      </w:r>
      <w:proofErr w:type="spellStart"/>
      <w:r w:rsidRPr="00324714">
        <w:rPr>
          <w:rStyle w:val="Emphasis"/>
        </w:rPr>
        <w:t>secondwave</w:t>
      </w:r>
      <w:proofErr w:type="spellEnd"/>
      <w:r w:rsidRPr="00324714">
        <w:rPr>
          <w:rStyle w:val="Emphasis"/>
        </w:rPr>
        <w:t>’ feminism</w:t>
      </w:r>
      <w:r w:rsidRPr="00324714">
        <w:rPr>
          <w:sz w:val="16"/>
        </w:rPr>
        <w:t xml:space="preserve">, LGBTQ (née </w:t>
      </w:r>
      <w:r w:rsidRPr="00324714">
        <w:rPr>
          <w:rStyle w:val="Emphasis"/>
        </w:rPr>
        <w:t>gay liberation</w:t>
      </w:r>
      <w:r w:rsidRPr="00324714">
        <w:rPr>
          <w:sz w:val="16"/>
        </w:rPr>
        <w:t xml:space="preserve">) movements, </w:t>
      </w:r>
      <w:r w:rsidRPr="00324714">
        <w:rPr>
          <w:rStyle w:val="Emphasis"/>
        </w:rPr>
        <w:t>and others</w:t>
      </w:r>
      <w:r w:rsidRPr="00324714">
        <w:rPr>
          <w:sz w:val="16"/>
        </w:rPr>
        <w:t>.</w:t>
      </w:r>
    </w:p>
    <w:p w14:paraId="5AECB292" w14:textId="77777777" w:rsidR="00E10BD1" w:rsidRPr="00324714" w:rsidRDefault="00E10BD1" w:rsidP="00E10BD1">
      <w:pPr>
        <w:rPr>
          <w:sz w:val="16"/>
        </w:rPr>
      </w:pPr>
      <w:r w:rsidRPr="00324714">
        <w:rPr>
          <w:sz w:val="16"/>
        </w:rPr>
        <w:t xml:space="preserve">In short, the world-historical upheaval of the Second World War and its aftermath were racial upheavals in significant ways: the periphery against the center, the colored ‘others’ against ‘The Lords of Human Kind’ (Kiernan, 1995). These </w:t>
      </w:r>
      <w:r w:rsidRPr="00324714">
        <w:rPr>
          <w:u w:val="single"/>
        </w:rPr>
        <w:t>movements produced</w:t>
      </w:r>
      <w:r w:rsidRPr="00324714">
        <w:rPr>
          <w:sz w:val="16"/>
        </w:rPr>
        <w:t>:</w:t>
      </w:r>
    </w:p>
    <w:p w14:paraId="458B6F4B" w14:textId="77777777" w:rsidR="00E10BD1" w:rsidRPr="00324714" w:rsidRDefault="00E10BD1" w:rsidP="00E10BD1">
      <w:pPr>
        <w:rPr>
          <w:sz w:val="16"/>
        </w:rPr>
      </w:pPr>
      <w:r w:rsidRPr="00324714">
        <w:rPr>
          <w:sz w:val="16"/>
        </w:rPr>
        <w:t xml:space="preserve">• </w:t>
      </w:r>
      <w:r w:rsidRPr="00324714">
        <w:rPr>
          <w:rStyle w:val="Emphasis"/>
        </w:rPr>
        <w:t>Demographic, economic, political, and cultural shifts across the planet</w:t>
      </w:r>
    </w:p>
    <w:p w14:paraId="11396B70" w14:textId="77777777" w:rsidR="00E10BD1" w:rsidRPr="00324714" w:rsidRDefault="00E10BD1" w:rsidP="00E10BD1">
      <w:pPr>
        <w:rPr>
          <w:sz w:val="16"/>
        </w:rPr>
      </w:pPr>
      <w:r w:rsidRPr="00324714">
        <w:rPr>
          <w:sz w:val="16"/>
        </w:rPr>
        <w:t xml:space="preserve">• </w:t>
      </w:r>
      <w:r w:rsidRPr="00324714">
        <w:rPr>
          <w:rStyle w:val="Emphasis"/>
        </w:rPr>
        <w:t>The destruction of the old European empires</w:t>
      </w:r>
    </w:p>
    <w:p w14:paraId="62DB5D56" w14:textId="77777777" w:rsidR="00E10BD1" w:rsidRPr="00324714" w:rsidRDefault="00E10BD1" w:rsidP="00E10BD1">
      <w:pPr>
        <w:rPr>
          <w:sz w:val="16"/>
        </w:rPr>
      </w:pPr>
      <w:r w:rsidRPr="00324714">
        <w:rPr>
          <w:sz w:val="16"/>
        </w:rPr>
        <w:t xml:space="preserve">• </w:t>
      </w:r>
      <w:r w:rsidRPr="00324714">
        <w:rPr>
          <w:rStyle w:val="Emphasis"/>
        </w:rPr>
        <w:t>The coming and going of the Cold War</w:t>
      </w:r>
    </w:p>
    <w:p w14:paraId="1498882F" w14:textId="77777777" w:rsidR="00E10BD1" w:rsidRPr="00324714" w:rsidRDefault="00E10BD1" w:rsidP="00E10BD1">
      <w:pPr>
        <w:rPr>
          <w:sz w:val="16"/>
        </w:rPr>
      </w:pPr>
      <w:r w:rsidRPr="00324714">
        <w:rPr>
          <w:sz w:val="16"/>
        </w:rPr>
        <w:t xml:space="preserve">• </w:t>
      </w:r>
      <w:r w:rsidRPr="00324714">
        <w:rPr>
          <w:rStyle w:val="Emphasis"/>
        </w:rPr>
        <w:t>The rise of</w:t>
      </w:r>
      <w:r w:rsidRPr="00324714">
        <w:rPr>
          <w:sz w:val="16"/>
        </w:rPr>
        <w:t xml:space="preserve"> the </w:t>
      </w:r>
      <w:r w:rsidRPr="00324714">
        <w:rPr>
          <w:rStyle w:val="Emphasis"/>
        </w:rPr>
        <w:t>‘new social movements’</w:t>
      </w:r>
      <w:r w:rsidRPr="00324714">
        <w:rPr>
          <w:sz w:val="16"/>
        </w:rPr>
        <w:t xml:space="preserve">, led by the black movement </w:t>
      </w:r>
      <w:r w:rsidRPr="00324714">
        <w:rPr>
          <w:rStyle w:val="Emphasis"/>
        </w:rPr>
        <w:t>in the US</w:t>
      </w:r>
    </w:p>
    <w:p w14:paraId="3AAD21AE" w14:textId="77777777" w:rsidR="00E10BD1" w:rsidRPr="00324714" w:rsidRDefault="00E10BD1" w:rsidP="00E10BD1">
      <w:pPr>
        <w:rPr>
          <w:sz w:val="16"/>
        </w:rPr>
      </w:pPr>
      <w:r w:rsidRPr="00324714">
        <w:rPr>
          <w:sz w:val="16"/>
        </w:rPr>
        <w:t xml:space="preserve">And </w:t>
      </w:r>
      <w:r w:rsidRPr="00324714">
        <w:rPr>
          <w:rStyle w:val="Emphasis"/>
        </w:rPr>
        <w:t>this is only the start of</w:t>
      </w:r>
      <w:r w:rsidRPr="00324714">
        <w:rPr>
          <w:sz w:val="16"/>
        </w:rPr>
        <w:t xml:space="preserve"> what could be </w:t>
      </w:r>
      <w:r w:rsidRPr="00324714">
        <w:rPr>
          <w:rStyle w:val="Emphasis"/>
        </w:rPr>
        <w:t>a much bigger list</w:t>
      </w:r>
      <w:r w:rsidRPr="00324714">
        <w:rPr>
          <w:sz w:val="16"/>
        </w:rPr>
        <w:t>.</w:t>
      </w:r>
    </w:p>
    <w:p w14:paraId="1EF1E94E" w14:textId="77777777" w:rsidR="00E10BD1" w:rsidRPr="00324714" w:rsidRDefault="00E10BD1" w:rsidP="00E10BD1">
      <w:pPr>
        <w:rPr>
          <w:sz w:val="16"/>
        </w:rPr>
      </w:pPr>
      <w:r w:rsidRPr="00324714">
        <w:rPr>
          <w:sz w:val="16"/>
        </w:rPr>
        <w:t>A Crisis of Race and Racism?</w:t>
      </w:r>
    </w:p>
    <w:p w14:paraId="419007B0" w14:textId="77777777" w:rsidR="00E10BD1" w:rsidRPr="00324714" w:rsidRDefault="00E10BD1" w:rsidP="00E10BD1">
      <w:pPr>
        <w:rPr>
          <w:sz w:val="16"/>
        </w:rPr>
      </w:pPr>
      <w:r w:rsidRPr="00324714">
        <w:rPr>
          <w:sz w:val="16"/>
        </w:rPr>
        <w:t>‘[C]</w:t>
      </w:r>
      <w:proofErr w:type="spellStart"/>
      <w:r w:rsidRPr="00324714">
        <w:rPr>
          <w:sz w:val="16"/>
        </w:rPr>
        <w:t>risis</w:t>
      </w:r>
      <w:proofErr w:type="spellEnd"/>
      <w:r w:rsidRPr="00324714">
        <w:rPr>
          <w:sz w:val="16"/>
        </w:rPr>
        <w:t>’,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On the one hand, the old verities of established racism and white supremacy have been officially discredited, not only in the US but fairly comprehensively around the world. On the other hand, racially-informed action and social organization, racial identity and race consciousness, continue unchecked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w:t>
      </w:r>
    </w:p>
    <w:p w14:paraId="4D83C72C" w14:textId="77777777" w:rsidR="00E10BD1" w:rsidRPr="00324714" w:rsidRDefault="00E10BD1" w:rsidP="00E10BD1">
      <w:pPr>
        <w:rPr>
          <w:sz w:val="16"/>
        </w:rPr>
      </w:pPr>
      <w:r w:rsidRPr="00324714">
        <w:rPr>
          <w:sz w:val="16"/>
        </w:rPr>
        <w:t>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w:t>
      </w:r>
    </w:p>
    <w:p w14:paraId="537CD3D3" w14:textId="77777777" w:rsidR="00E10BD1" w:rsidRPr="00324714" w:rsidRDefault="00E10BD1" w:rsidP="00E10BD1">
      <w:pPr>
        <w:rPr>
          <w:sz w:val="16"/>
        </w:rPr>
      </w:pPr>
      <w:r w:rsidRPr="00324714">
        <w:rPr>
          <w:sz w:val="16"/>
        </w:rPr>
        <w:t>‘Colorblind’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w:t>
      </w:r>
      <w:proofErr w:type="spellStart"/>
      <w:r w:rsidRPr="00324714">
        <w:rPr>
          <w:sz w:val="16"/>
        </w:rPr>
        <w:t>Carbado</w:t>
      </w:r>
      <w:proofErr w:type="spellEnd"/>
      <w:r w:rsidRPr="00324714">
        <w:rPr>
          <w:sz w:val="16"/>
        </w:rPr>
        <w:t xml:space="preserve"> and Harris, 2008; see also Brown et al., 2003).</w:t>
      </w:r>
    </w:p>
    <w:p w14:paraId="76D7349E" w14:textId="77777777" w:rsidR="00E10BD1" w:rsidRPr="00324714" w:rsidRDefault="00E10BD1" w:rsidP="00E10BD1">
      <w:pPr>
        <w:rPr>
          <w:sz w:val="16"/>
        </w:rPr>
      </w:pPr>
      <w:r w:rsidRPr="00324714">
        <w:rPr>
          <w:sz w:val="16"/>
        </w:rPr>
        <w:t>Obama</w:t>
      </w:r>
    </w:p>
    <w:p w14:paraId="390A91FA" w14:textId="77777777" w:rsidR="00E10BD1" w:rsidRPr="00324714" w:rsidRDefault="00E10BD1" w:rsidP="00E10BD1">
      <w:pPr>
        <w:rPr>
          <w:sz w:val="16"/>
        </w:rPr>
      </w:pPr>
      <w:r w:rsidRPr="00324714">
        <w:rPr>
          <w:sz w:val="16"/>
        </w:rPr>
        <w:t>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w:t>
      </w:r>
    </w:p>
    <w:p w14:paraId="658EF1F8" w14:textId="77777777" w:rsidR="00E10BD1" w:rsidRPr="00324714" w:rsidRDefault="00E10BD1" w:rsidP="00E10BD1">
      <w:pPr>
        <w:rPr>
          <w:sz w:val="16"/>
        </w:rPr>
      </w:pPr>
      <w:r w:rsidRPr="00324714">
        <w:rPr>
          <w:sz w:val="16"/>
        </w:rPr>
        <w:t>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w:t>
      </w:r>
    </w:p>
    <w:p w14:paraId="37E5A23E" w14:textId="77777777" w:rsidR="00E10BD1" w:rsidRPr="00324714" w:rsidRDefault="00E10BD1" w:rsidP="00E10BD1">
      <w:pPr>
        <w:rPr>
          <w:sz w:val="16"/>
        </w:rPr>
      </w:pPr>
      <w:r w:rsidRPr="00324714">
        <w:rPr>
          <w:sz w:val="16"/>
        </w:rPr>
        <w:t xml:space="preserve">In </w:t>
      </w:r>
      <w:proofErr w:type="gramStart"/>
      <w:r w:rsidRPr="00324714">
        <w:rPr>
          <w:sz w:val="16"/>
        </w:rPr>
        <w:t>addition</w:t>
      </w:r>
      <w:proofErr w:type="gramEnd"/>
      <w:r w:rsidRPr="00324714">
        <w:rPr>
          <w:sz w:val="16"/>
        </w:rPr>
        <w:t xml:space="preserve"> he is constrained by racism as no other US president has ever been. No other president has experienced racism directly:</w:t>
      </w:r>
    </w:p>
    <w:p w14:paraId="7F8DF49E" w14:textId="77777777" w:rsidR="00E10BD1" w:rsidRPr="00324714" w:rsidRDefault="00E10BD1" w:rsidP="00E10BD1">
      <w:pPr>
        <w:rPr>
          <w:sz w:val="16"/>
        </w:rPr>
      </w:pPr>
      <w:r w:rsidRPr="00324714">
        <w:rPr>
          <w:sz w:val="16"/>
        </w:rPr>
        <w:t>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w:t>
      </w:r>
    </w:p>
    <w:p w14:paraId="03EE5846" w14:textId="77777777" w:rsidR="00E10BD1" w:rsidRPr="00324714" w:rsidRDefault="00E10BD1" w:rsidP="00E10BD1">
      <w:pPr>
        <w:rPr>
          <w:sz w:val="16"/>
        </w:rPr>
      </w:pPr>
      <w:r w:rsidRPr="00324714">
        <w:rPr>
          <w:sz w:val="16"/>
        </w:rPr>
        <w:t xml:space="preserve">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w:t>
      </w:r>
      <w:proofErr w:type="spellStart"/>
      <w:r w:rsidRPr="00324714">
        <w:rPr>
          <w:sz w:val="16"/>
        </w:rPr>
        <w:t>postracial</w:t>
      </w:r>
      <w:proofErr w:type="spellEnd"/>
      <w:r w:rsidRPr="00324714">
        <w:rPr>
          <w:sz w:val="16"/>
        </w:rPr>
        <w:t xml:space="preserve"> view the palpable and quite ubiquitous system of racial distinction and inequality remains entrenched. Though modernized and ‘moderated’, structural racism has been fortified, not undermined, by civil rights reform; Obama is not challenging it, at least not directly.</w:t>
      </w:r>
    </w:p>
    <w:p w14:paraId="69BD271B" w14:textId="77777777" w:rsidR="00E10BD1" w:rsidRPr="00324714" w:rsidRDefault="00E10BD1" w:rsidP="00E10BD1">
      <w:pPr>
        <w:rPr>
          <w:sz w:val="16"/>
        </w:rPr>
      </w:pPr>
      <w:r w:rsidRPr="00324714">
        <w:rPr>
          <w:sz w:val="16"/>
        </w:rPr>
        <w:t>Reframing the Discussion</w:t>
      </w:r>
    </w:p>
    <w:p w14:paraId="1892210F" w14:textId="77777777" w:rsidR="00E10BD1" w:rsidRPr="00324714" w:rsidRDefault="00E10BD1" w:rsidP="00E10BD1">
      <w:pPr>
        <w:rPr>
          <w:sz w:val="16"/>
        </w:rPr>
      </w:pPr>
      <w:r w:rsidRPr="00324714">
        <w:rPr>
          <w:u w:val="single"/>
        </w:rPr>
        <w:t xml:space="preserve">What should we be studying and teaching now? </w:t>
      </w:r>
      <w:r w:rsidRPr="00324714">
        <w:rPr>
          <w:sz w:val="16"/>
        </w:rPr>
        <w:t xml:space="preserve">The list of themes I have highlighted here is partial of course, and perhaps impressionistic as well. If the argument I have proposed has any validity, then </w:t>
      </w:r>
      <w:r w:rsidRPr="00324714">
        <w:rPr>
          <w:u w:val="single"/>
        </w:rPr>
        <w:t>the ‘dark matter’ of race</w:t>
      </w:r>
      <w:r w:rsidRPr="00324714">
        <w:rPr>
          <w:sz w:val="16"/>
        </w:rPr>
        <w:t xml:space="preserve">, which is even more invisible now than it was in the past – in its present ‘post-civil rights’, ‘colorblind’, and even ‘presidential’ forms – </w:t>
      </w:r>
      <w:r w:rsidRPr="00324714">
        <w:rPr>
          <w:u w:val="single"/>
        </w:rPr>
        <w:t>continues to exercise its gravitational pull on our politics</w:t>
      </w:r>
      <w:r w:rsidRPr="00324714">
        <w:rPr>
          <w:sz w:val="16"/>
        </w:rPr>
        <w:t xml:space="preserve">. It continues to shape what is called (and improperly deprecated as) ‘identity </w:t>
      </w:r>
      <w:proofErr w:type="gramStart"/>
      <w:r w:rsidRPr="00324714">
        <w:rPr>
          <w:sz w:val="16"/>
        </w:rPr>
        <w:t>politics’</w:t>
      </w:r>
      <w:proofErr w:type="gramEnd"/>
      <w:r w:rsidRPr="00324714">
        <w:rPr>
          <w:sz w:val="16"/>
        </w:rPr>
        <w:t>. The ‘dark matter’ takes on new significance as a central feature of neoliberalism, which is enacted today through the deployment of ‘accumulation by dispossession’, ‘states of exception’, state violence, and exclusionary politics – all political practices that rely on racism.</w:t>
      </w:r>
    </w:p>
    <w:p w14:paraId="390B05A8" w14:textId="77777777" w:rsidR="00E10BD1" w:rsidRPr="00324714" w:rsidRDefault="00E10BD1" w:rsidP="00E10BD1">
      <w:pPr>
        <w:rPr>
          <w:sz w:val="16"/>
        </w:rPr>
      </w:pPr>
      <w:r w:rsidRPr="00324714">
        <w:rPr>
          <w:rStyle w:val="Emphasis"/>
        </w:rPr>
        <w:t>Yet the legacy of centuries of resistance to these depredations</w:t>
      </w:r>
      <w:r w:rsidRPr="00324714">
        <w:rPr>
          <w:sz w:val="16"/>
        </w:rPr>
        <w:t xml:space="preserve">, </w:t>
      </w:r>
      <w:r w:rsidRPr="00324714">
        <w:rPr>
          <w:u w:val="single"/>
        </w:rPr>
        <w:t xml:space="preserve">the </w:t>
      </w:r>
      <w:r w:rsidRPr="00324714">
        <w:rPr>
          <w:rStyle w:val="Emphasis"/>
        </w:rPr>
        <w:t>undeniable achievements of anti-racist and ant-imperialist struggles</w:t>
      </w:r>
      <w:r w:rsidRPr="00324714">
        <w:rPr>
          <w:sz w:val="16"/>
        </w:rPr>
        <w:t xml:space="preserve">, </w:t>
      </w:r>
      <w:r w:rsidRPr="00324714">
        <w:rPr>
          <w:u w:val="single"/>
        </w:rPr>
        <w:t xml:space="preserve">the </w:t>
      </w:r>
      <w:r w:rsidRPr="00324714">
        <w:rPr>
          <w:rStyle w:val="Emphasis"/>
        </w:rPr>
        <w:t>extension of democracy</w:t>
      </w:r>
      <w:r w:rsidRPr="00324714">
        <w:rPr>
          <w:sz w:val="16"/>
        </w:rPr>
        <w:t xml:space="preserve"> – often tortuous and always incomplete – to peoples of color, </w:t>
      </w:r>
      <w:r w:rsidRPr="00324714">
        <w:rPr>
          <w:rStyle w:val="Emphasis"/>
        </w:rPr>
        <w:t>also exerts a significant political force</w:t>
      </w:r>
      <w:r w:rsidRPr="00324714">
        <w:rPr>
          <w:sz w:val="16"/>
        </w:rPr>
        <w:t xml:space="preserve">. </w:t>
      </w:r>
      <w:r w:rsidRPr="00324714">
        <w:rPr>
          <w:u w:val="single"/>
        </w:rPr>
        <w:t>Race-based ‘freedom dreams’</w:t>
      </w:r>
      <w:r w:rsidRPr="00324714">
        <w:rPr>
          <w:sz w:val="16"/>
        </w:rPr>
        <w:t xml:space="preserve"> (Kelley again) </w:t>
      </w:r>
      <w:r w:rsidRPr="00324714">
        <w:rPr>
          <w:rStyle w:val="Emphasis"/>
        </w:rPr>
        <w:t>sustain the hope of democracy, inclusion, equality, and justice</w:t>
      </w:r>
      <w:r w:rsidRPr="00324714">
        <w:rPr>
          <w:sz w:val="16"/>
        </w:rPr>
        <w:t xml:space="preserve"> in the US and elsewhere.</w:t>
      </w:r>
    </w:p>
    <w:p w14:paraId="76E4C343" w14:textId="77777777" w:rsidR="00E10BD1" w:rsidRPr="009F2F14" w:rsidRDefault="00E10BD1" w:rsidP="00E10BD1">
      <w:pPr>
        <w:pStyle w:val="Heading4"/>
      </w:pPr>
      <w:r>
        <w:t xml:space="preserve">Antiblackness is </w:t>
      </w:r>
      <w:r w:rsidRPr="009F2F14">
        <w:rPr>
          <w:u w:val="single"/>
        </w:rPr>
        <w:t>not innate</w:t>
      </w:r>
      <w:r>
        <w:t xml:space="preserve"> but rather the product of </w:t>
      </w:r>
      <w:r>
        <w:rPr>
          <w:u w:val="single"/>
        </w:rPr>
        <w:t>deliberate policy choices</w:t>
      </w:r>
      <w:r>
        <w:t xml:space="preserve"> – just as it was created, systemic racism </w:t>
      </w:r>
      <w:r>
        <w:rPr>
          <w:u w:val="single"/>
        </w:rPr>
        <w:t>can</w:t>
      </w:r>
      <w:r>
        <w:t xml:space="preserve"> be dismantled through intentional </w:t>
      </w:r>
      <w:r>
        <w:rPr>
          <w:u w:val="single"/>
        </w:rPr>
        <w:t>societal</w:t>
      </w:r>
      <w:r>
        <w:t xml:space="preserve"> and </w:t>
      </w:r>
      <w:r>
        <w:rPr>
          <w:u w:val="single"/>
        </w:rPr>
        <w:t>legislative</w:t>
      </w:r>
      <w:r>
        <w:t xml:space="preserve"> actions. </w:t>
      </w:r>
    </w:p>
    <w:p w14:paraId="4123DB40" w14:textId="77777777" w:rsidR="00E10BD1" w:rsidRPr="00A540C7" w:rsidRDefault="00E10BD1" w:rsidP="00E10BD1">
      <w:pPr>
        <w:rPr>
          <w:sz w:val="16"/>
          <w:szCs w:val="16"/>
        </w:rPr>
      </w:pPr>
      <w:r w:rsidRPr="00A540C7">
        <w:rPr>
          <w:rStyle w:val="Style13ptBold"/>
        </w:rPr>
        <w:t xml:space="preserve">Bouie 13 </w:t>
      </w:r>
      <w:r w:rsidRPr="00A540C7">
        <w:rPr>
          <w:rStyle w:val="Style13ptBold"/>
          <w:b w:val="0"/>
          <w:bCs w:val="0"/>
          <w:sz w:val="22"/>
        </w:rPr>
        <w:t xml:space="preserve">[Jamelle Bouie, staff writer, academic, historian @ The American Prospect, “Making and Dismantling Racism”, 2013, </w:t>
      </w:r>
      <w:proofErr w:type="gramStart"/>
      <w:r w:rsidRPr="00A540C7">
        <w:t>http://prospect.org/article/making-and-dismantling-racism ;</w:t>
      </w:r>
      <w:proofErr w:type="gramEnd"/>
      <w:r w:rsidRPr="00A540C7">
        <w:t xml:space="preserve"> 7/22 EB]</w:t>
      </w:r>
      <w:r w:rsidRPr="00A540C7">
        <w:rPr>
          <w:rStyle w:val="Style13ptBold"/>
          <w:sz w:val="22"/>
        </w:rPr>
        <w:t xml:space="preserve"> </w:t>
      </w:r>
    </w:p>
    <w:p w14:paraId="179EEE1C" w14:textId="77777777" w:rsidR="00E10BD1" w:rsidRPr="00BD318A" w:rsidRDefault="00E10BD1" w:rsidP="00E10BD1">
      <w:pPr>
        <w:rPr>
          <w:sz w:val="16"/>
        </w:rPr>
      </w:pPr>
      <w:r w:rsidRPr="00BD318A">
        <w:rPr>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BD318A">
        <w:rPr>
          <w:u w:val="single"/>
        </w:rPr>
        <w:t>anti-black racism</w:t>
      </w:r>
      <w:r w:rsidRPr="00BD318A">
        <w:rPr>
          <w:sz w:val="16"/>
        </w:rPr>
        <w:t xml:space="preserve"> as we understand it </w:t>
      </w:r>
      <w:r w:rsidRPr="00BD318A">
        <w:rPr>
          <w:u w:val="single"/>
        </w:rPr>
        <w:t xml:space="preserve">is a creation of </w:t>
      </w:r>
      <w:r w:rsidRPr="00BD318A">
        <w:rPr>
          <w:rStyle w:val="Emphasis"/>
        </w:rPr>
        <w:t>explicit policy choices</w:t>
      </w:r>
      <w:r w:rsidRPr="00BD318A">
        <w:rPr>
          <w:sz w:val="16"/>
        </w:rPr>
        <w:t xml:space="preserve">—the decision to exclude, marginalize, and stigmatize Africans and their descendants has as much to do with racial prejudice as does any intrinsic tribalism. And second, that </w:t>
      </w:r>
      <w:r w:rsidRPr="00BD318A">
        <w:rPr>
          <w:u w:val="single"/>
        </w:rPr>
        <w:t xml:space="preserve">it's possible to dismantle this prejudice using </w:t>
      </w:r>
      <w:r w:rsidRPr="00BD318A">
        <w:rPr>
          <w:rStyle w:val="Emphasis"/>
        </w:rPr>
        <w:t>public policy</w:t>
      </w:r>
      <w:r w:rsidRPr="00BD318A">
        <w:rPr>
          <w:sz w:val="16"/>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w:t>
      </w:r>
      <w:r w:rsidRPr="00BD318A">
        <w:rPr>
          <w:u w:val="single"/>
        </w:rPr>
        <w:t>If we accept that racism is a creation, then we must then accept that it can be destroyed</w:t>
      </w:r>
      <w:r w:rsidRPr="00BD318A">
        <w:rPr>
          <w:sz w:val="16"/>
        </w:rPr>
        <w:t xml:space="preserve">. </w:t>
      </w:r>
      <w:r w:rsidRPr="00BD318A">
        <w:rPr>
          <w:u w:val="single"/>
        </w:rPr>
        <w:t xml:space="preserve">And if we accept that it can be destroyed, we must then accept that it can be destroyed by us and that it likely must be destroyed by methods kin to creation. </w:t>
      </w:r>
      <w:r w:rsidRPr="00BD318A">
        <w:rPr>
          <w:rStyle w:val="Emphasis"/>
        </w:rPr>
        <w:t>Racism was created by policy. It will likely only be ultimately destroyed by policy</w:t>
      </w:r>
      <w:r w:rsidRPr="00BD318A">
        <w:rPr>
          <w:sz w:val="16"/>
        </w:rPr>
        <w:t xml:space="preserve">.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w:t>
      </w:r>
      <w:proofErr w:type="gramStart"/>
      <w:r w:rsidRPr="00BD318A">
        <w:rPr>
          <w:sz w:val="16"/>
        </w:rPr>
        <w:t>more</w:t>
      </w:r>
      <w:proofErr w:type="gramEnd"/>
      <w:r w:rsidRPr="00BD318A">
        <w:rPr>
          <w:sz w:val="16"/>
        </w:rPr>
        <w:t xml:space="preserv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w:t>
      </w:r>
      <w:r w:rsidRPr="00BD318A">
        <w:rPr>
          <w:u w:val="single"/>
        </w:rPr>
        <w:t xml:space="preserve">That </w:t>
      </w:r>
      <w:r w:rsidRPr="00BD318A">
        <w:rPr>
          <w:rStyle w:val="Emphasis"/>
        </w:rPr>
        <w:t>there's nothing natural about the black/white divide that has defined American history</w:t>
      </w:r>
      <w:r w:rsidRPr="00BD318A">
        <w:rPr>
          <w:sz w:val="16"/>
        </w:rPr>
        <w:t xml:space="preserve">. </w:t>
      </w:r>
      <w:r w:rsidRPr="00BD318A">
        <w:rPr>
          <w:u w:val="single"/>
        </w:rPr>
        <w:t>White Europeans had contact with black Africans well before the trans-Atlantic slave trade without the emergence of an anti-black racism. It took particular choices made by particular people</w:t>
      </w:r>
      <w:r w:rsidRPr="00BD318A">
        <w:rPr>
          <w:sz w:val="16"/>
        </w:rPr>
        <w:t>—in this case, plantation owners in colonial Virginia—</w:t>
      </w:r>
      <w:r w:rsidRPr="00BD318A">
        <w:rPr>
          <w:u w:val="single"/>
        </w:rPr>
        <w:t>to make black skin a stigma, to make the "one drop rule" a defining feature of American life for more than a hundred years</w:t>
      </w:r>
      <w:r w:rsidRPr="00BD318A">
        <w:rPr>
          <w:sz w:val="16"/>
        </w:rPr>
        <w:t xml:space="preserve">.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enslavement—blacks are </w:t>
      </w:r>
      <w:proofErr w:type="gramStart"/>
      <w:r w:rsidRPr="00BD318A">
        <w:rPr>
          <w:sz w:val="16"/>
        </w:rPr>
        <w:t>lowly,</w:t>
      </w:r>
      <w:proofErr w:type="gramEnd"/>
      <w:r w:rsidRPr="00BD318A">
        <w:rPr>
          <w:sz w:val="16"/>
        </w:rPr>
        <w:t xml:space="preserve"> therefore we must keep them as slaves. Slavery (and later, Jim Crow) wasn't built to reflect racism as much as it was built in tandem with it. And later </w:t>
      </w:r>
      <w:r w:rsidRPr="00BD318A">
        <w:rPr>
          <w:u w:val="single"/>
        </w:rPr>
        <w:t>policy, in the late 19th and 20th centuries, further entrenched white supremacist attitudes</w:t>
      </w:r>
      <w:r w:rsidRPr="00BD318A">
        <w:rPr>
          <w:sz w:val="16"/>
        </w:rPr>
        <w:t xml:space="preserve">.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BD318A">
        <w:rPr>
          <w:u w:val="single"/>
        </w:rPr>
        <w:t>If the prohibition against gay marriage helped create an anti-gay stigma, then lifting it</w:t>
      </w:r>
      <w:r w:rsidRPr="00BD318A">
        <w:rPr>
          <w:sz w:val="16"/>
        </w:rPr>
        <w:t>—as we've seen over the last decade—</w:t>
      </w:r>
      <w:r w:rsidRPr="00BD318A">
        <w:rPr>
          <w:u w:val="single"/>
        </w:rPr>
        <w:t>has helped destroy it</w:t>
      </w:r>
      <w:r w:rsidRPr="00BD318A">
        <w:rPr>
          <w:sz w:val="16"/>
        </w:rPr>
        <w:t xml:space="preserve">. </w:t>
      </w:r>
      <w:r w:rsidRPr="00BD318A">
        <w:rPr>
          <w:rStyle w:val="Emphasis"/>
        </w:rPr>
        <w:t>There's no reason racism can't work the same way</w:t>
      </w:r>
      <w:r w:rsidRPr="00BD318A">
        <w:rPr>
          <w:sz w:val="16"/>
        </w:rPr>
        <w:t xml:space="preserve">. </w:t>
      </w:r>
    </w:p>
    <w:p w14:paraId="47216311" w14:textId="77777777" w:rsidR="00E10BD1" w:rsidRPr="00A540C7" w:rsidRDefault="00E10BD1" w:rsidP="00E10BD1">
      <w:pPr>
        <w:pStyle w:val="Heading3"/>
      </w:pPr>
      <w:r w:rsidRPr="00A540C7">
        <w:t>Humanism Good</w:t>
      </w:r>
    </w:p>
    <w:p w14:paraId="66E2542C" w14:textId="77777777" w:rsidR="00E10BD1" w:rsidRPr="00A540C7" w:rsidRDefault="00E10BD1" w:rsidP="00E10BD1">
      <w:pPr>
        <w:pStyle w:val="Heading4"/>
      </w:pPr>
      <w:r>
        <w:t xml:space="preserve">Even if humanism </w:t>
      </w:r>
      <w:r>
        <w:rPr>
          <w:u w:val="single"/>
        </w:rPr>
        <w:t>isn’t perfect</w:t>
      </w:r>
      <w:r>
        <w:t xml:space="preserve">, anti-humanism is </w:t>
      </w:r>
      <w:r>
        <w:rPr>
          <w:u w:val="single"/>
        </w:rPr>
        <w:t>comparatively worse</w:t>
      </w:r>
      <w:r>
        <w:t xml:space="preserve"> – humanism is </w:t>
      </w:r>
      <w:r>
        <w:rPr>
          <w:u w:val="single"/>
        </w:rPr>
        <w:t>redeemable</w:t>
      </w:r>
      <w:r>
        <w:t xml:space="preserve">, context is </w:t>
      </w:r>
      <w:r>
        <w:rPr>
          <w:u w:val="single"/>
        </w:rPr>
        <w:t>always key</w:t>
      </w:r>
      <w:r>
        <w:t xml:space="preserve">, and narratives of humanity are </w:t>
      </w:r>
      <w:r>
        <w:rPr>
          <w:u w:val="single"/>
        </w:rPr>
        <w:t>contingent</w:t>
      </w:r>
      <w:r>
        <w:t xml:space="preserve">.  </w:t>
      </w:r>
    </w:p>
    <w:p w14:paraId="13C40363" w14:textId="77777777" w:rsidR="00E10BD1" w:rsidRPr="00A540C7" w:rsidRDefault="00E10BD1" w:rsidP="00E10BD1">
      <w:pPr>
        <w:rPr>
          <w:sz w:val="26"/>
          <w:szCs w:val="26"/>
        </w:rPr>
      </w:pPr>
      <w:r w:rsidRPr="00A540C7">
        <w:rPr>
          <w:b/>
          <w:bCs/>
          <w:sz w:val="26"/>
          <w:szCs w:val="26"/>
        </w:rPr>
        <w:t>Lester 12</w:t>
      </w:r>
      <w:r w:rsidRPr="00A540C7">
        <w:rPr>
          <w:sz w:val="26"/>
          <w:szCs w:val="26"/>
        </w:rPr>
        <w:t xml:space="preserve"> </w:t>
      </w:r>
      <w:r w:rsidRPr="00A540C7">
        <w:t xml:space="preserve">[Alan Lester, director of interdisciplinary research, prof. historical geography, co-director of the Colonial and Postcolonial Studies Network @ University of Sussex, January 2012, “Human, race, and the colonial frontier”, Transactions of the Institute of British Geographers, Volume 37, Issue </w:t>
      </w:r>
      <w:proofErr w:type="gramStart"/>
      <w:r w:rsidRPr="00A540C7">
        <w:t>1 ;</w:t>
      </w:r>
      <w:proofErr w:type="gramEnd"/>
      <w:r w:rsidRPr="00A540C7">
        <w:t xml:space="preserve"> 7/22 EB]</w:t>
      </w:r>
    </w:p>
    <w:p w14:paraId="61C2B9EA" w14:textId="77777777" w:rsidR="00E10BD1" w:rsidRPr="00A540C7" w:rsidRDefault="00E10BD1" w:rsidP="00E10BD1">
      <w:pPr>
        <w:rPr>
          <w:u w:val="single"/>
        </w:rPr>
      </w:pPr>
      <w:r w:rsidRPr="00A540C7">
        <w:rPr>
          <w:u w:val="single"/>
        </w:rPr>
        <w:t>Anderson argues that</w:t>
      </w:r>
    </w:p>
    <w:p w14:paraId="066334C1" w14:textId="77777777" w:rsidR="00E10BD1" w:rsidRPr="00A540C7" w:rsidRDefault="00E10BD1" w:rsidP="00E10BD1">
      <w:pPr>
        <w:rPr>
          <w:sz w:val="16"/>
        </w:rPr>
      </w:pPr>
      <w:r w:rsidRPr="00A540C7">
        <w:rPr>
          <w:u w:val="single"/>
        </w:rPr>
        <w:t>it is not an issue of extending humanity to</w:t>
      </w:r>
      <w:r w:rsidRPr="00A540C7">
        <w:rPr>
          <w:sz w:val="16"/>
        </w:rPr>
        <w:t xml:space="preserve"> … </w:t>
      </w:r>
      <w:r w:rsidRPr="00A540C7">
        <w:rPr>
          <w:u w:val="single"/>
        </w:rPr>
        <w:t xml:space="preserve">negatively </w:t>
      </w:r>
      <w:proofErr w:type="spellStart"/>
      <w:r w:rsidRPr="00A540C7">
        <w:rPr>
          <w:u w:val="single"/>
        </w:rPr>
        <w:t>racialised</w:t>
      </w:r>
      <w:proofErr w:type="spellEnd"/>
      <w:r w:rsidRPr="00A540C7">
        <w:rPr>
          <w:u w:val="single"/>
        </w:rPr>
        <w:t xml:space="preserve"> people, but of putting into question that from which such people have been excluded</w:t>
      </w:r>
      <w:r w:rsidRPr="00A540C7">
        <w:rPr>
          <w:sz w:val="16"/>
        </w:rPr>
        <w:t xml:space="preserve"> – </w:t>
      </w:r>
      <w:r w:rsidRPr="00A540C7">
        <w:rPr>
          <w:u w:val="single"/>
        </w:rPr>
        <w:t xml:space="preserve">that which, for liberal discourse, remains </w:t>
      </w:r>
      <w:proofErr w:type="spellStart"/>
      <w:r w:rsidRPr="00A540C7">
        <w:rPr>
          <w:u w:val="single"/>
        </w:rPr>
        <w:t>unproblematised</w:t>
      </w:r>
      <w:proofErr w:type="spellEnd"/>
      <w:r w:rsidRPr="00A540C7">
        <w:rPr>
          <w:sz w:val="16"/>
        </w:rPr>
        <w:t>. (2007, 199)</w:t>
      </w:r>
    </w:p>
    <w:p w14:paraId="26EB956C" w14:textId="77777777" w:rsidR="00E10BD1" w:rsidRPr="00A540C7" w:rsidRDefault="00E10BD1" w:rsidP="00E10BD1">
      <w:pPr>
        <w:rPr>
          <w:sz w:val="16"/>
        </w:rPr>
      </w:pPr>
      <w:r w:rsidRPr="00A540C7">
        <w:rPr>
          <w:sz w:val="16"/>
        </w:rPr>
        <w:t xml:space="preserve">I fear, however, that if we direct attention away from histories of humanism’s failure to deal with difference and to render that difference compatible with its fundamental universalism, and if we overlook its proponents’ failed attempts to combat dispossession, murder and oppression; </w:t>
      </w:r>
      <w:r w:rsidRPr="00A540C7">
        <w:rPr>
          <w:u w:val="single"/>
        </w:rPr>
        <w:t>if our history of race is instead understood through a critique of humanity’s conceptual separation from nature, we dilute the political potency of universalism</w:t>
      </w:r>
      <w:r w:rsidRPr="00A540C7">
        <w:rPr>
          <w:sz w:val="16"/>
        </w:rPr>
        <w:t>.</w:t>
      </w:r>
    </w:p>
    <w:p w14:paraId="36D02AC0" w14:textId="77777777" w:rsidR="00E10BD1" w:rsidRPr="00A540C7" w:rsidRDefault="00E10BD1" w:rsidP="00E10BD1">
      <w:pPr>
        <w:rPr>
          <w:sz w:val="16"/>
        </w:rPr>
      </w:pPr>
      <w:r w:rsidRPr="00A540C7">
        <w:rPr>
          <w:rStyle w:val="Emphasis"/>
        </w:rPr>
        <w:t>Historically, it was not humanism that gave rise to racial innatism, it was the specifically anti-humanist politics of settlers forging new social assemblages through relations of violence on colonial frontiers</w:t>
      </w:r>
      <w:r w:rsidRPr="00A540C7">
        <w:rPr>
          <w:sz w:val="16"/>
        </w:rPr>
        <w:t xml:space="preserve">. </w:t>
      </w:r>
      <w:r w:rsidRPr="00A540C7">
        <w:rPr>
          <w:u w:val="single"/>
        </w:rPr>
        <w:t xml:space="preserve">Settler communities became established social assemblages in their own right specifically </w:t>
      </w:r>
      <w:r w:rsidRPr="00A540C7">
        <w:rPr>
          <w:rStyle w:val="Emphasis"/>
        </w:rPr>
        <w:t>through the rejection of humanist interventions</w:t>
      </w:r>
      <w:r w:rsidRPr="00A540C7">
        <w:rPr>
          <w:sz w:val="16"/>
        </w:rPr>
        <w:t xml:space="preserve">. Perhaps, as Edward Said suggested, </w:t>
      </w:r>
      <w:r w:rsidRPr="00A540C7">
        <w:rPr>
          <w:u w:val="single"/>
        </w:rPr>
        <w:t xml:space="preserve">we can learn from the implementation of humanist universalism in practice, and insist on its potential to combat racism, and perhaps we can insist on the contemporary conceptual </w:t>
      </w:r>
      <w:proofErr w:type="spellStart"/>
      <w:r w:rsidRPr="00A540C7">
        <w:rPr>
          <w:u w:val="single"/>
        </w:rPr>
        <w:t>hybridisation</w:t>
      </w:r>
      <w:proofErr w:type="spellEnd"/>
      <w:r w:rsidRPr="00A540C7">
        <w:rPr>
          <w:u w:val="single"/>
        </w:rPr>
        <w:t xml:space="preserve"> of human</w:t>
      </w:r>
      <w:r w:rsidRPr="00A540C7">
        <w:rPr>
          <w:sz w:val="16"/>
        </w:rPr>
        <w:t>–</w:t>
      </w:r>
      <w:r w:rsidRPr="00A540C7">
        <w:rPr>
          <w:u w:val="single"/>
        </w:rPr>
        <w:t>non-human entities too, without necessarily abandoning all the precepts of humanism</w:t>
      </w:r>
      <w:r w:rsidRPr="00A540C7">
        <w:rPr>
          <w:sz w:val="16"/>
        </w:rPr>
        <w:t xml:space="preserve"> (Said 2004; Todorov 2002). </w:t>
      </w:r>
      <w:r w:rsidRPr="00A540C7">
        <w:rPr>
          <w:u w:val="single"/>
        </w:rPr>
        <w:t>We do not necessarily need to accord a specific value to the human, separate from and above nature, in order to make a moral and political case for a fundamental human universalism that can be wielded strategically against racial violence</w:t>
      </w:r>
      <w:r w:rsidRPr="00A540C7">
        <w:rPr>
          <w:sz w:val="16"/>
        </w:rPr>
        <w:t>.</w:t>
      </w:r>
    </w:p>
    <w:p w14:paraId="6B04CB68" w14:textId="77777777" w:rsidR="00E10BD1" w:rsidRPr="00A540C7" w:rsidRDefault="00E10BD1" w:rsidP="00E10BD1">
      <w:pPr>
        <w:rPr>
          <w:sz w:val="16"/>
        </w:rPr>
      </w:pPr>
      <w:r w:rsidRPr="00A540C7">
        <w:rPr>
          <w:u w:val="single"/>
        </w:rPr>
        <w:t xml:space="preserve">Nineteenth century humanitarians’ universalism was fundamentally conditioned by their belief that British culture stood at the apex of a hierarchical order of </w:t>
      </w:r>
      <w:proofErr w:type="spellStart"/>
      <w:r w:rsidRPr="00A540C7">
        <w:rPr>
          <w:u w:val="single"/>
        </w:rPr>
        <w:t>civilisations</w:t>
      </w:r>
      <w:proofErr w:type="spellEnd"/>
      <w:r w:rsidRPr="00A540C7">
        <w:rPr>
          <w:sz w:val="16"/>
        </w:rPr>
        <w:t xml:space="preserve">. From the mid-nineteenth century through to the mid-twentieth century, </w:t>
      </w:r>
      <w:r w:rsidRPr="00A540C7">
        <w:rPr>
          <w:u w:val="single"/>
        </w:rPr>
        <w:t>this ethnocentrism produced</w:t>
      </w:r>
      <w:r w:rsidRPr="00A540C7">
        <w:rPr>
          <w:sz w:val="16"/>
        </w:rPr>
        <w:t xml:space="preserve"> what Lyotard describes as ‘</w:t>
      </w:r>
      <w:r w:rsidRPr="00A540C7">
        <w:rPr>
          <w:u w:val="single"/>
        </w:rPr>
        <w:t>the flattening of differences</w:t>
      </w:r>
      <w:r w:rsidRPr="00A540C7">
        <w:rPr>
          <w:sz w:val="16"/>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A540C7">
        <w:rPr>
          <w:rStyle w:val="Emphasis"/>
        </w:rPr>
        <w:t>But we must not forget that humanism’s alternatives, founded upon principles of difference rather than commonality, have the potential to do the same and even worse</w:t>
      </w:r>
      <w:r w:rsidRPr="00A540C7">
        <w:rPr>
          <w:sz w:val="16"/>
        </w:rPr>
        <w:t>.</w:t>
      </w:r>
    </w:p>
    <w:p w14:paraId="31FC55CF" w14:textId="77777777" w:rsidR="00E10BD1" w:rsidRPr="00A540C7" w:rsidRDefault="00E10BD1" w:rsidP="00E10BD1">
      <w:pPr>
        <w:rPr>
          <w:sz w:val="16"/>
        </w:rPr>
      </w:pPr>
      <w:r w:rsidRPr="00A540C7">
        <w:rPr>
          <w:u w:val="single"/>
        </w:rPr>
        <w:t xml:space="preserve">In the nineteenth century, Caribbean planters and then emigrant British settlers </w:t>
      </w:r>
      <w:proofErr w:type="spellStart"/>
      <w:r w:rsidRPr="00A540C7">
        <w:rPr>
          <w:u w:val="single"/>
        </w:rPr>
        <w:t>emphasised</w:t>
      </w:r>
      <w:proofErr w:type="spellEnd"/>
      <w:r w:rsidRPr="00A540C7">
        <w:rPr>
          <w:u w:val="single"/>
        </w:rPr>
        <w:t xml:space="preserve"> the multiplicity of the human species, the absence of any universal ‘human nature’, the incorrigibility of difference, in their upholding of biological determinism</w:t>
      </w:r>
      <w:r w:rsidRPr="00A540C7">
        <w:rPr>
          <w:sz w:val="16"/>
        </w:rPr>
        <w:t xml:space="preserve">. </w:t>
      </w:r>
      <w:r w:rsidRPr="00A540C7">
        <w:rPr>
          <w:u w:val="single"/>
        </w:rPr>
        <w:t>Their assault on any notion of a fundamental commonality among human beings has disconcerting points of intersection with the radical critique of humanism today</w:t>
      </w:r>
      <w:r w:rsidRPr="00A540C7">
        <w:rPr>
          <w:sz w:val="16"/>
        </w:rPr>
        <w:t xml:space="preserve">. The scientific argument of the nineteenth century that came closest to </w:t>
      </w:r>
      <w:r w:rsidRPr="00A540C7">
        <w:rPr>
          <w:u w:val="single"/>
        </w:rPr>
        <w:t>post-humanism</w:t>
      </w:r>
      <w:r w:rsidRPr="00A540C7">
        <w:rPr>
          <w:sz w:val="16"/>
        </w:rPr>
        <w:t xml:space="preserve">’s insistence on the hybridity of humanity, promising to ‘close the ontological gap between human and non-human animals’ (Day 2008, 49), was the evolutionary theory of biological descent associated with Darwin, and yet this theory </w:t>
      </w:r>
      <w:r w:rsidRPr="00A540C7">
        <w:rPr>
          <w:u w:val="single"/>
        </w:rPr>
        <w:t>was adopted</w:t>
      </w:r>
      <w:r w:rsidRPr="00A540C7">
        <w:rPr>
          <w:sz w:val="16"/>
        </w:rPr>
        <w:t xml:space="preserve"> in Aotearoa New Zealand and other colonial sites </w:t>
      </w:r>
      <w:r w:rsidRPr="00A540C7">
        <w:rPr>
          <w:rStyle w:val="Emphasis"/>
        </w:rPr>
        <w:t>precisely to legitimate the potential extinction of other, ‘weaker’ races</w:t>
      </w:r>
      <w:r w:rsidRPr="00A540C7">
        <w:rPr>
          <w:sz w:val="16"/>
        </w:rPr>
        <w:t xml:space="preserve"> in the face of British </w:t>
      </w:r>
      <w:proofErr w:type="spellStart"/>
      <w:r w:rsidRPr="00A540C7">
        <w:rPr>
          <w:sz w:val="16"/>
        </w:rPr>
        <w:t>colonisation</w:t>
      </w:r>
      <w:proofErr w:type="spellEnd"/>
      <w:r w:rsidRPr="00A540C7">
        <w:rPr>
          <w:sz w:val="16"/>
        </w:rPr>
        <w:t xml:space="preserve"> on the grounds of the natural law of a struggle for survival (Stenhouse 1999).</w:t>
      </w:r>
    </w:p>
    <w:p w14:paraId="3874B7F2" w14:textId="77777777" w:rsidR="00E10BD1" w:rsidRPr="00A540C7" w:rsidRDefault="00E10BD1" w:rsidP="00E10BD1">
      <w:pPr>
        <w:rPr>
          <w:sz w:val="16"/>
        </w:rPr>
      </w:pPr>
      <w:r w:rsidRPr="00A540C7">
        <w:rPr>
          <w:u w:val="single"/>
        </w:rPr>
        <w:t xml:space="preserve">Both the upholding and the rejection of human–nature binaries can thus result in racially oppressive actions, depending on the </w:t>
      </w:r>
      <w:r w:rsidRPr="00A540C7">
        <w:rPr>
          <w:rStyle w:val="Emphasis"/>
        </w:rPr>
        <w:t>contingent politics of specific social assemblages</w:t>
      </w:r>
      <w:r w:rsidRPr="00A540C7">
        <w:rPr>
          <w:sz w:val="16"/>
        </w:rPr>
        <w:t xml:space="preserve">. 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w:t>
      </w:r>
      <w:proofErr w:type="spellStart"/>
      <w:r w:rsidRPr="00A540C7">
        <w:rPr>
          <w:sz w:val="16"/>
        </w:rPr>
        <w:t>civilising</w:t>
      </w:r>
      <w:proofErr w:type="spellEnd"/>
      <w:r w:rsidRPr="00A540C7">
        <w:rPr>
          <w:sz w:val="16"/>
        </w:rPr>
        <w:t xml:space="preserve">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w:t>
      </w:r>
    </w:p>
    <w:p w14:paraId="70C19F45" w14:textId="77777777" w:rsidR="00E10BD1" w:rsidRPr="00A540C7" w:rsidRDefault="00E10BD1" w:rsidP="00E10BD1">
      <w:pPr>
        <w:rPr>
          <w:sz w:val="16"/>
        </w:rPr>
      </w:pPr>
      <w:r w:rsidRPr="00A540C7">
        <w:rPr>
          <w:u w:val="single"/>
        </w:rPr>
        <w:t>The politics of humanism in practice, then, was riddled with contradiction, fraught with particularity and latent with varying possibilities. It could be relatively progressive and liberatory; it could be dispossessive and culturally genocidal</w:t>
      </w:r>
      <w:r w:rsidRPr="00A540C7">
        <w:rPr>
          <w:sz w:val="16"/>
        </w:rPr>
        <w:t xml:space="preserve">. Within its repertoire lay potential to combat environmental and biological determinism and innatism, however, and </w:t>
      </w:r>
      <w:r w:rsidRPr="00A540C7">
        <w:rPr>
          <w:rStyle w:val="Emphasis"/>
        </w:rPr>
        <w:t>this should not be forgotten in a rush to condemn humanism’s universalism</w:t>
      </w:r>
      <w:r w:rsidRPr="00A540C7">
        <w:rPr>
          <w:sz w:val="16"/>
        </w:rPr>
        <w:t xml:space="preserve"> as well as its anthropocentrism. </w:t>
      </w:r>
      <w:r w:rsidRPr="00A540C7">
        <w:rPr>
          <w:u w:val="single"/>
        </w:rPr>
        <w:t>It is in the tensions within universalism that the ongoing potential of an always provisional, self-conscious, flexible and strategic humanism</w:t>
      </w:r>
      <w:r w:rsidRPr="00A540C7">
        <w:rPr>
          <w:sz w:val="16"/>
        </w:rPr>
        <w:t xml:space="preserve"> – </w:t>
      </w:r>
      <w:r w:rsidRPr="00A540C7">
        <w:rPr>
          <w:u w:val="single"/>
        </w:rPr>
        <w:t xml:space="preserve">one that now </w:t>
      </w:r>
      <w:proofErr w:type="spellStart"/>
      <w:r w:rsidRPr="00A540C7">
        <w:rPr>
          <w:u w:val="single"/>
        </w:rPr>
        <w:t>recognises</w:t>
      </w:r>
      <w:proofErr w:type="spellEnd"/>
      <w:r w:rsidRPr="00A540C7">
        <w:rPr>
          <w:u w:val="single"/>
        </w:rPr>
        <w:t xml:space="preserve"> the continuity between the human and the non-human as well as the power-laden particularities of the male, middle class, Western human subject</w:t>
      </w:r>
      <w:r w:rsidRPr="00A540C7">
        <w:rPr>
          <w:sz w:val="16"/>
        </w:rPr>
        <w:t xml:space="preserve"> – </w:t>
      </w:r>
      <w:r w:rsidRPr="00A540C7">
        <w:rPr>
          <w:u w:val="single"/>
        </w:rPr>
        <w:t>resides</w:t>
      </w:r>
      <w:r w:rsidRPr="00A540C7">
        <w:rPr>
          <w:sz w:val="16"/>
        </w:rPr>
        <w:t>.</w:t>
      </w:r>
    </w:p>
    <w:p w14:paraId="4F080A88" w14:textId="77777777" w:rsidR="00E10BD1" w:rsidRPr="00283CF0" w:rsidRDefault="00E10BD1" w:rsidP="00E10BD1">
      <w:pPr>
        <w:pStyle w:val="Heading4"/>
      </w:pPr>
      <w:r>
        <w:t xml:space="preserve">Critiques of humanism can </w:t>
      </w:r>
      <w:r>
        <w:rPr>
          <w:u w:val="single"/>
        </w:rPr>
        <w:t>effectively operate</w:t>
      </w:r>
      <w:r>
        <w:t xml:space="preserve"> from </w:t>
      </w:r>
      <w:r>
        <w:rPr>
          <w:u w:val="single"/>
        </w:rPr>
        <w:t>within</w:t>
      </w:r>
      <w:r>
        <w:t xml:space="preserve"> – Black humanism </w:t>
      </w:r>
      <w:r>
        <w:rPr>
          <w:u w:val="single"/>
        </w:rPr>
        <w:t>is redeemable</w:t>
      </w:r>
      <w:r>
        <w:t xml:space="preserve"> and rejecting it altogether solidifies </w:t>
      </w:r>
      <w:r>
        <w:rPr>
          <w:u w:val="single"/>
        </w:rPr>
        <w:t>Eurocentrism</w:t>
      </w:r>
      <w:r>
        <w:t xml:space="preserve"> and </w:t>
      </w:r>
      <w:r>
        <w:rPr>
          <w:u w:val="single"/>
        </w:rPr>
        <w:t>imperialism</w:t>
      </w:r>
      <w:r>
        <w:t xml:space="preserve">. </w:t>
      </w:r>
    </w:p>
    <w:p w14:paraId="0288F5FA" w14:textId="77777777" w:rsidR="00E10BD1" w:rsidRPr="00A540C7" w:rsidRDefault="00E10BD1" w:rsidP="00E10BD1">
      <w:r w:rsidRPr="00A540C7">
        <w:rPr>
          <w:b/>
          <w:bCs/>
          <w:sz w:val="26"/>
          <w:szCs w:val="26"/>
        </w:rPr>
        <w:t>Hartmann 23</w:t>
      </w:r>
      <w:r w:rsidRPr="00A540C7">
        <w:t xml:space="preserve"> [Alexandra Hartmann, assistant professor of American studies, 2023, </w:t>
      </w:r>
      <w:r w:rsidRPr="00A540C7">
        <w:rPr>
          <w:i/>
          <w:iCs/>
        </w:rPr>
        <w:t xml:space="preserve">The Black Humanist Tradition in Anti-Racist </w:t>
      </w:r>
      <w:proofErr w:type="gramStart"/>
      <w:r w:rsidRPr="00A540C7">
        <w:rPr>
          <w:i/>
          <w:iCs/>
        </w:rPr>
        <w:t>Literature</w:t>
      </w:r>
      <w:r w:rsidRPr="00A540C7">
        <w:t xml:space="preserve"> ;</w:t>
      </w:r>
      <w:proofErr w:type="gramEnd"/>
      <w:r w:rsidRPr="00A540C7">
        <w:t xml:space="preserve"> 7/22 EB]</w:t>
      </w:r>
    </w:p>
    <w:p w14:paraId="5B5120E1" w14:textId="77777777" w:rsidR="00E10BD1" w:rsidRPr="00A540C7" w:rsidRDefault="00E10BD1" w:rsidP="00E10BD1">
      <w:pPr>
        <w:rPr>
          <w:sz w:val="16"/>
        </w:rPr>
      </w:pPr>
      <w:r w:rsidRPr="00A540C7">
        <w:rPr>
          <w:u w:val="single"/>
        </w:rPr>
        <w:t>Acknowledging the fact that liberal humanism has had many deficits</w:t>
      </w:r>
      <w:r w:rsidRPr="00A540C7">
        <w:rPr>
          <w:sz w:val="16"/>
        </w:rPr>
        <w:t xml:space="preserve">, Edward </w:t>
      </w:r>
      <w:r w:rsidRPr="00A540C7">
        <w:rPr>
          <w:u w:val="single"/>
        </w:rPr>
        <w:t>Said argues</w:t>
      </w:r>
      <w:r w:rsidRPr="00A540C7">
        <w:rPr>
          <w:sz w:val="16"/>
        </w:rPr>
        <w:t xml:space="preserve"> in Humanism and Democratic Criticism </w:t>
      </w:r>
      <w:r w:rsidRPr="00A540C7">
        <w:rPr>
          <w:u w:val="single"/>
        </w:rPr>
        <w:t>that the humanist project must continue nonetheless because “</w:t>
      </w:r>
      <w:r w:rsidRPr="00A540C7">
        <w:rPr>
          <w:rStyle w:val="Emphasis"/>
        </w:rPr>
        <w:t>it is the abuse of humanism that discredits some of humanism’s practitioners without discrediting humanism itself</w:t>
      </w:r>
      <w:r w:rsidRPr="00A540C7">
        <w:rPr>
          <w:sz w:val="16"/>
        </w:rPr>
        <w:t>” (2004: 13). He is further convinced that it “</w:t>
      </w:r>
      <w:r w:rsidRPr="00A540C7">
        <w:rPr>
          <w:u w:val="single"/>
        </w:rPr>
        <w:t>is possible to be critical of humanism in the name of humanism and that, schooled in its abuses of Eurocentrism and empire, one could fashion a different kind of humanism</w:t>
      </w:r>
      <w:r w:rsidRPr="00A540C7">
        <w:rPr>
          <w:sz w:val="16"/>
        </w:rPr>
        <w:t xml:space="preserve">” (10–11). For Said, </w:t>
      </w:r>
      <w:r w:rsidRPr="00A540C7">
        <w:rPr>
          <w:rStyle w:val="Emphasis"/>
        </w:rPr>
        <w:t>true humanism must serve as critique of the status quo and constantly aim at human betterment</w:t>
      </w:r>
      <w:r w:rsidRPr="00A540C7">
        <w:rPr>
          <w:sz w:val="16"/>
        </w:rPr>
        <w:t xml:space="preserve">. Thus, </w:t>
      </w:r>
      <w:r w:rsidRPr="00A540C7">
        <w:rPr>
          <w:u w:val="single"/>
        </w:rPr>
        <w:t>it is a hasty mistake to overlook alternative humanisms. Viewing the past, present, and future of humanity from the perspective of the marginalized can lay the ground for what Sylvia Wynter envisions as the “re-enchantment of humanism</w:t>
      </w:r>
      <w:r w:rsidRPr="00A540C7">
        <w:rPr>
          <w:sz w:val="16"/>
        </w:rPr>
        <w:t xml:space="preserve">” (qtd. in Scott 2000: 120). Black humanism has much to offer for such a re-enchantment. Not only is it a worldview historically found in African American culture but also an ongoing, yet constantly evolving, discourse on what it means to be human. Norm Allen asserts that “Black humanists can continue to make important contributions to humanist theory by challenging many of the assumptions made by Eurocentric, middle-class humanists” (2001: 159). Residing halfway between conservative and radical Black outlooks, </w:t>
      </w:r>
      <w:r w:rsidRPr="00A540C7">
        <w:rPr>
          <w:u w:val="single"/>
        </w:rPr>
        <w:t xml:space="preserve">it presents an alternative to several contemporary positions such as post-Blackness and </w:t>
      </w:r>
      <w:proofErr w:type="spellStart"/>
      <w:r w:rsidRPr="00A540C7">
        <w:rPr>
          <w:u w:val="single"/>
        </w:rPr>
        <w:t>Afropessimism</w:t>
      </w:r>
      <w:proofErr w:type="spellEnd"/>
      <w:r w:rsidRPr="00A540C7">
        <w:rPr>
          <w:u w:val="single"/>
        </w:rPr>
        <w:t>, and it anticipates, corrects, and contributes to (critical) posthumanism in many ways. Precisely because it centers around struggle against racism, Black humanism is a way to remember the past horrors, criticize the present ones, and warn about future dangers while remaining convinced that human efforts and commitment to action matter</w:t>
      </w:r>
      <w:r w:rsidRPr="00A540C7">
        <w:rPr>
          <w:sz w:val="16"/>
        </w:rPr>
        <w:t xml:space="preserve">. This painful certainty is drawn from the (embodied) memories of an oftentimes violent and traumatic past. </w:t>
      </w:r>
      <w:r w:rsidRPr="00A540C7">
        <w:rPr>
          <w:u w:val="single"/>
        </w:rPr>
        <w:t xml:space="preserve">Especially in times where the trendy discourses of </w:t>
      </w:r>
      <w:proofErr w:type="spellStart"/>
      <w:r w:rsidRPr="00A540C7">
        <w:rPr>
          <w:u w:val="single"/>
        </w:rPr>
        <w:t>Afropessimism</w:t>
      </w:r>
      <w:proofErr w:type="spellEnd"/>
      <w:r w:rsidRPr="00A540C7">
        <w:rPr>
          <w:u w:val="single"/>
        </w:rPr>
        <w:t xml:space="preserve"> and posthumanism have begun to take center stage in Black studies and the humanities respectively, this book intentionally refocuses the conversation to (re)discover a different angle</w:t>
      </w:r>
      <w:r w:rsidRPr="00A540C7">
        <w:rPr>
          <w:sz w:val="16"/>
        </w:rPr>
        <w:t xml:space="preserve">. </w:t>
      </w:r>
    </w:p>
    <w:p w14:paraId="52674642" w14:textId="77777777" w:rsidR="00E10BD1" w:rsidRPr="00283CF0" w:rsidRDefault="00E10BD1" w:rsidP="00E10BD1">
      <w:pPr>
        <w:pStyle w:val="Heading4"/>
      </w:pPr>
      <w:r>
        <w:t xml:space="preserve">Black humanism </w:t>
      </w:r>
      <w:r>
        <w:rPr>
          <w:u w:val="single"/>
        </w:rPr>
        <w:t>does not</w:t>
      </w:r>
      <w:r>
        <w:t xml:space="preserve"> necessitate a </w:t>
      </w:r>
      <w:r>
        <w:rPr>
          <w:u w:val="single"/>
        </w:rPr>
        <w:t>linear progress narrative</w:t>
      </w:r>
      <w:r>
        <w:t xml:space="preserve">. Rather, it acknowledges </w:t>
      </w:r>
      <w:r>
        <w:rPr>
          <w:u w:val="single"/>
        </w:rPr>
        <w:t>Black agency</w:t>
      </w:r>
      <w:r>
        <w:t xml:space="preserve"> and the </w:t>
      </w:r>
      <w:r>
        <w:rPr>
          <w:u w:val="single"/>
        </w:rPr>
        <w:t>ethical imperative</w:t>
      </w:r>
      <w:r>
        <w:t xml:space="preserve"> to make the world a better place as </w:t>
      </w:r>
      <w:r>
        <w:rPr>
          <w:u w:val="single"/>
        </w:rPr>
        <w:t>crucial</w:t>
      </w:r>
      <w:r>
        <w:t xml:space="preserve"> to combatting antiblackness. </w:t>
      </w:r>
    </w:p>
    <w:p w14:paraId="5EFF3FBF" w14:textId="77777777" w:rsidR="00E10BD1" w:rsidRPr="00A540C7" w:rsidRDefault="00E10BD1" w:rsidP="00E10BD1">
      <w:r w:rsidRPr="00A540C7">
        <w:rPr>
          <w:b/>
          <w:bCs/>
          <w:sz w:val="26"/>
          <w:szCs w:val="26"/>
        </w:rPr>
        <w:t>Hartmann 23</w:t>
      </w:r>
      <w:r w:rsidRPr="00A540C7">
        <w:t xml:space="preserve"> [Alexandra Hartmann, assistant professor of American studies, 2023, </w:t>
      </w:r>
      <w:r w:rsidRPr="00A540C7">
        <w:rPr>
          <w:i/>
          <w:iCs/>
        </w:rPr>
        <w:t xml:space="preserve">The Black Humanist Tradition in Anti-Racist </w:t>
      </w:r>
      <w:proofErr w:type="gramStart"/>
      <w:r w:rsidRPr="00A540C7">
        <w:rPr>
          <w:i/>
          <w:iCs/>
        </w:rPr>
        <w:t>Literature</w:t>
      </w:r>
      <w:r w:rsidRPr="00A540C7">
        <w:t xml:space="preserve"> ;</w:t>
      </w:r>
      <w:proofErr w:type="gramEnd"/>
      <w:r w:rsidRPr="00A540C7">
        <w:t xml:space="preserve"> 7/22 EB]</w:t>
      </w:r>
    </w:p>
    <w:p w14:paraId="013D6033" w14:textId="77777777" w:rsidR="00E10BD1" w:rsidRPr="00A540C7" w:rsidRDefault="00E10BD1" w:rsidP="00E10BD1">
      <w:pPr>
        <w:rPr>
          <w:sz w:val="16"/>
        </w:rPr>
      </w:pPr>
      <w:r w:rsidRPr="00A540C7">
        <w:rPr>
          <w:sz w:val="16"/>
        </w:rPr>
        <w:t xml:space="preserve">Based on the understanding of the world, </w:t>
      </w:r>
      <w:r w:rsidRPr="00A540C7">
        <w:rPr>
          <w:rStyle w:val="Emphasis"/>
        </w:rPr>
        <w:t>Black humanists</w:t>
      </w:r>
      <w:r w:rsidRPr="00A540C7">
        <w:rPr>
          <w:u w:val="single"/>
        </w:rPr>
        <w:t xml:space="preserve"> resist both naïve progress narratives prevalent in liberal humanism and the myth of a post-racial America that the US public so hastily embraced just a few years ago. They are reluctant to celebrate </w:t>
      </w:r>
      <w:proofErr w:type="spellStart"/>
      <w:r w:rsidRPr="00A540C7">
        <w:rPr>
          <w:u w:val="single"/>
        </w:rPr>
        <w:t>superfcial</w:t>
      </w:r>
      <w:proofErr w:type="spellEnd"/>
      <w:r w:rsidRPr="00A540C7">
        <w:rPr>
          <w:u w:val="single"/>
        </w:rPr>
        <w:t xml:space="preserve"> change and remain deeply critical of the Political process; nonetheless, they </w:t>
      </w:r>
      <w:r w:rsidRPr="00A540C7">
        <w:rPr>
          <w:rStyle w:val="Emphasis"/>
        </w:rPr>
        <w:t>believe in political progression</w:t>
      </w:r>
      <w:r w:rsidRPr="00A540C7">
        <w:rPr>
          <w:u w:val="single"/>
        </w:rPr>
        <w:t>, especially through organizing radical and democratic social movements as well as individual actions dedicated to change</w:t>
      </w:r>
      <w:r w:rsidRPr="00A540C7">
        <w:rPr>
          <w:sz w:val="16"/>
        </w:rPr>
        <w:t xml:space="preserve">. </w:t>
      </w:r>
      <w:r w:rsidRPr="00A540C7">
        <w:rPr>
          <w:u w:val="single"/>
        </w:rPr>
        <w:t>Just as small antiblack acts further antiblackness, so do anti-racist actions contribute to dismantling white supremacy on a social and political scale</w:t>
      </w:r>
      <w:r w:rsidRPr="00A540C7">
        <w:rPr>
          <w:sz w:val="16"/>
        </w:rPr>
        <w:t xml:space="preserve">. That is precisely why personal relationships, local spaces of healing, and </w:t>
      </w:r>
      <w:r w:rsidRPr="00A540C7">
        <w:rPr>
          <w:u w:val="single"/>
        </w:rPr>
        <w:t>the challenge to whiteness in everyday encounters are equally relevant as organizing and political activism</w:t>
      </w:r>
      <w:r w:rsidRPr="00A540C7">
        <w:rPr>
          <w:sz w:val="16"/>
        </w:rPr>
        <w:t xml:space="preserve">. All these actions are anti-racist because they confront the unjust racial status quo. I have argued that </w:t>
      </w:r>
      <w:r w:rsidRPr="00A540C7">
        <w:rPr>
          <w:u w:val="single"/>
        </w:rPr>
        <w:t>African American literature is saturated with a Black humanist worldview and driven by a fragile hope that change</w:t>
      </w:r>
      <w:r w:rsidRPr="00A540C7">
        <w:rPr>
          <w:sz w:val="16"/>
        </w:rPr>
        <w:t>—though never easily achieved—</w:t>
      </w:r>
      <w:r w:rsidRPr="00A540C7">
        <w:rPr>
          <w:rStyle w:val="Emphasis"/>
        </w:rPr>
        <w:t>is possible</w:t>
      </w:r>
      <w:r w:rsidRPr="00A540C7">
        <w:rPr>
          <w:sz w:val="16"/>
        </w:rPr>
        <w:t xml:space="preserve">. Literary classics, alongside lesser-known works, are part of what I have </w:t>
      </w:r>
      <w:proofErr w:type="spellStart"/>
      <w:r w:rsidRPr="00A540C7">
        <w:rPr>
          <w:sz w:val="16"/>
        </w:rPr>
        <w:t>identifed</w:t>
      </w:r>
      <w:proofErr w:type="spellEnd"/>
      <w:r w:rsidRPr="00A540C7">
        <w:rPr>
          <w:sz w:val="16"/>
        </w:rPr>
        <w:t xml:space="preserve"> as the Black humanist genre. These texts both incorporate and develop Black humanist thought. One key argument of this book is that </w:t>
      </w:r>
      <w:r w:rsidRPr="00A540C7">
        <w:rPr>
          <w:rStyle w:val="Emphasis"/>
        </w:rPr>
        <w:t xml:space="preserve">Black humanism is a </w:t>
      </w:r>
      <w:proofErr w:type="spellStart"/>
      <w:r w:rsidRPr="00A540C7">
        <w:rPr>
          <w:rStyle w:val="Emphasis"/>
        </w:rPr>
        <w:t>counterdiscourse</w:t>
      </w:r>
      <w:proofErr w:type="spellEnd"/>
      <w:r w:rsidRPr="00A540C7">
        <w:rPr>
          <w:rStyle w:val="Emphasis"/>
        </w:rPr>
        <w:t xml:space="preserve"> to liberal humanism</w:t>
      </w:r>
      <w:r w:rsidRPr="00A540C7">
        <w:rPr>
          <w:sz w:val="16"/>
        </w:rPr>
        <w:t>. The twenty-</w:t>
      </w:r>
      <w:proofErr w:type="spellStart"/>
      <w:r w:rsidRPr="00A540C7">
        <w:rPr>
          <w:sz w:val="16"/>
        </w:rPr>
        <w:t>frst</w:t>
      </w:r>
      <w:proofErr w:type="spellEnd"/>
      <w:r w:rsidRPr="00A540C7">
        <w:rPr>
          <w:sz w:val="16"/>
        </w:rPr>
        <w:t xml:space="preserve"> century has seen the popular rise of </w:t>
      </w:r>
      <w:proofErr w:type="spellStart"/>
      <w:r w:rsidRPr="00A540C7">
        <w:rPr>
          <w:sz w:val="16"/>
        </w:rPr>
        <w:t>posthumanist</w:t>
      </w:r>
      <w:proofErr w:type="spellEnd"/>
      <w:r w:rsidRPr="00A540C7">
        <w:rPr>
          <w:sz w:val="16"/>
        </w:rPr>
        <w:t xml:space="preserve"> discourses that similarly pose alternatives to liberal humanism, making it necessary to comment </w:t>
      </w:r>
      <w:proofErr w:type="spellStart"/>
      <w:r w:rsidRPr="00A540C7">
        <w:rPr>
          <w:sz w:val="16"/>
        </w:rPr>
        <w:t>briefy</w:t>
      </w:r>
      <w:proofErr w:type="spellEnd"/>
      <w:r w:rsidRPr="00A540C7">
        <w:rPr>
          <w:sz w:val="16"/>
        </w:rPr>
        <w:t xml:space="preserve"> on the relationship between Black humanism and posthumanism. The latter, I maintain, has much to gain from the former. Firstly, </w:t>
      </w:r>
      <w:r w:rsidRPr="00A540C7">
        <w:rPr>
          <w:u w:val="single"/>
        </w:rPr>
        <w:t>posthumanism entails problems for conceptualizations of subjectivity and agency, two central concepts for the historically marginalized and consequently indispensable for Black liberation thought</w:t>
      </w:r>
      <w:r w:rsidRPr="00A540C7">
        <w:rPr>
          <w:sz w:val="16"/>
        </w:rPr>
        <w:t xml:space="preserve">. Secondly, it has a troubled relationship with race: </w:t>
      </w:r>
      <w:r w:rsidRPr="00A540C7">
        <w:rPr>
          <w:u w:val="single"/>
        </w:rPr>
        <w:t>many strands are inherently colorblind and neglect or downplay race as an important factor in people’s lived experiences</w:t>
      </w:r>
      <w:r w:rsidRPr="00A540C7">
        <w:rPr>
          <w:sz w:val="16"/>
        </w:rPr>
        <w:t xml:space="preserve">. Thirdly, </w:t>
      </w:r>
      <w:r w:rsidRPr="00A540C7">
        <w:rPr>
          <w:u w:val="single"/>
        </w:rPr>
        <w:t>it overlooks how ‘other’ humanisms have long provided an alternative to Western humanism</w:t>
      </w:r>
      <w:r w:rsidRPr="00A540C7">
        <w:rPr>
          <w:sz w:val="16"/>
        </w:rPr>
        <w:t xml:space="preserve">. </w:t>
      </w:r>
      <w:r w:rsidRPr="00A540C7">
        <w:rPr>
          <w:rStyle w:val="Emphasis"/>
        </w:rPr>
        <w:t xml:space="preserve">The </w:t>
      </w:r>
      <w:proofErr w:type="spellStart"/>
      <w:r w:rsidRPr="00A540C7">
        <w:rPr>
          <w:rStyle w:val="Emphasis"/>
        </w:rPr>
        <w:t>posthumanist</w:t>
      </w:r>
      <w:proofErr w:type="spellEnd"/>
      <w:r w:rsidRPr="00A540C7">
        <w:rPr>
          <w:rStyle w:val="Emphasis"/>
        </w:rPr>
        <w:t xml:space="preserve"> worldview</w:t>
      </w:r>
      <w:r w:rsidRPr="00A540C7">
        <w:rPr>
          <w:u w:val="single"/>
        </w:rPr>
        <w:t xml:space="preserve"> thus reveals blind spots of its own especially because it </w:t>
      </w:r>
      <w:r w:rsidRPr="00A540C7">
        <w:rPr>
          <w:rStyle w:val="Emphasis"/>
        </w:rPr>
        <w:t>cannot theorize the lived experiences of Black people</w:t>
      </w:r>
      <w:r w:rsidRPr="00A540C7">
        <w:rPr>
          <w:sz w:val="16"/>
        </w:rPr>
        <w:t xml:space="preserve">. Andy Mousley rightly notes that “the terms ‘human’ and ‘humanism’ are currently being recuperated within literary studies and across the humanities more generally” (2011: 1). This is not least due to the </w:t>
      </w:r>
      <w:proofErr w:type="spellStart"/>
      <w:r w:rsidRPr="00A540C7">
        <w:rPr>
          <w:sz w:val="16"/>
        </w:rPr>
        <w:t>posthumanist</w:t>
      </w:r>
      <w:proofErr w:type="spellEnd"/>
      <w:r w:rsidRPr="00A540C7">
        <w:rPr>
          <w:sz w:val="16"/>
        </w:rPr>
        <w:t xml:space="preserve"> discourses. In its broadest sense, posthumanism serves as an umbrella term for various approaches to the human condition of the late twentieth and twenty-</w:t>
      </w:r>
      <w:proofErr w:type="spellStart"/>
      <w:r w:rsidRPr="00A540C7">
        <w:rPr>
          <w:sz w:val="16"/>
        </w:rPr>
        <w:t>frst</w:t>
      </w:r>
      <w:proofErr w:type="spellEnd"/>
      <w:r w:rsidRPr="00A540C7">
        <w:rPr>
          <w:sz w:val="16"/>
        </w:rPr>
        <w:t xml:space="preserve"> century and is thus inevitably diverse so that Robert </w:t>
      </w:r>
      <w:proofErr w:type="spellStart"/>
      <w:r w:rsidRPr="00A540C7">
        <w:rPr>
          <w:sz w:val="16"/>
        </w:rPr>
        <w:t>Ranisch</w:t>
      </w:r>
      <w:proofErr w:type="spellEnd"/>
      <w:r w:rsidRPr="00A540C7">
        <w:rPr>
          <w:sz w:val="16"/>
        </w:rPr>
        <w:t xml:space="preserve"> and Stefan Lorenz </w:t>
      </w:r>
      <w:proofErr w:type="spellStart"/>
      <w:r w:rsidRPr="00A540C7">
        <w:rPr>
          <w:sz w:val="16"/>
        </w:rPr>
        <w:t>Sorgner</w:t>
      </w:r>
      <w:proofErr w:type="spellEnd"/>
      <w:r w:rsidRPr="00A540C7">
        <w:rPr>
          <w:sz w:val="16"/>
        </w:rPr>
        <w:t xml:space="preserve"> even </w:t>
      </w:r>
      <w:proofErr w:type="spellStart"/>
      <w:r w:rsidRPr="00A540C7">
        <w:rPr>
          <w:sz w:val="16"/>
        </w:rPr>
        <w:t>fnd</w:t>
      </w:r>
      <w:proofErr w:type="spellEnd"/>
      <w:r w:rsidRPr="00A540C7">
        <w:rPr>
          <w:sz w:val="16"/>
        </w:rPr>
        <w:t xml:space="preserve"> it “</w:t>
      </w:r>
      <w:proofErr w:type="spellStart"/>
      <w:r w:rsidRPr="00A540C7">
        <w:rPr>
          <w:sz w:val="16"/>
        </w:rPr>
        <w:t>diffcult</w:t>
      </w:r>
      <w:proofErr w:type="spellEnd"/>
      <w:r w:rsidRPr="00A540C7">
        <w:rPr>
          <w:sz w:val="16"/>
        </w:rPr>
        <w:t xml:space="preserve"> to identify a coherent </w:t>
      </w:r>
      <w:proofErr w:type="spellStart"/>
      <w:r w:rsidRPr="00A540C7">
        <w:rPr>
          <w:sz w:val="16"/>
        </w:rPr>
        <w:t>posthumanist</w:t>
      </w:r>
      <w:proofErr w:type="spellEnd"/>
      <w:r w:rsidRPr="00A540C7">
        <w:rPr>
          <w:sz w:val="16"/>
        </w:rPr>
        <w:t xml:space="preserve"> movement” (2014: 14). </w:t>
      </w:r>
      <w:r w:rsidRPr="00A540C7">
        <w:rPr>
          <w:u w:val="single"/>
        </w:rPr>
        <w:t>Generally, critical posthumanism is deemed the next step after antihumanism in the critique of Western humanism. Many </w:t>
      </w:r>
      <w:proofErr w:type="spellStart"/>
      <w:r w:rsidRPr="00A540C7">
        <w:rPr>
          <w:u w:val="single"/>
        </w:rPr>
        <w:t>posthumanists</w:t>
      </w:r>
      <w:proofErr w:type="spellEnd"/>
      <w:r w:rsidRPr="00A540C7">
        <w:rPr>
          <w:u w:val="single"/>
        </w:rPr>
        <w:t> turn to matter and, in doing so, stress the commonality of all humans, nonhuman beings, and nonanimated life</w:t>
      </w:r>
      <w:r w:rsidRPr="00A540C7">
        <w:rPr>
          <w:sz w:val="16"/>
        </w:rPr>
        <w:t xml:space="preserve">. </w:t>
      </w:r>
      <w:proofErr w:type="spellStart"/>
      <w:r w:rsidRPr="00A540C7">
        <w:rPr>
          <w:sz w:val="16"/>
        </w:rPr>
        <w:t>Rosi</w:t>
      </w:r>
      <w:proofErr w:type="spellEnd"/>
      <w:r w:rsidRPr="00A540C7">
        <w:rPr>
          <w:sz w:val="16"/>
        </w:rPr>
        <w:t xml:space="preserve"> </w:t>
      </w:r>
      <w:proofErr w:type="spellStart"/>
      <w:r w:rsidRPr="00A540C7">
        <w:rPr>
          <w:sz w:val="16"/>
        </w:rPr>
        <w:t>Braidotti</w:t>
      </w:r>
      <w:proofErr w:type="spellEnd"/>
      <w:r w:rsidRPr="00A540C7">
        <w:rPr>
          <w:sz w:val="16"/>
        </w:rPr>
        <w:t xml:space="preserve">, Cary Wolfe, and new materialists such as Karen Barad are prominent representatives. Since the 1990s, critical posthumanism has been a driving force in theoretical discussions within the humanities and has posed serious challenges for Western humanism. </w:t>
      </w:r>
      <w:proofErr w:type="spellStart"/>
      <w:r w:rsidRPr="00A540C7">
        <w:rPr>
          <w:u w:val="single"/>
        </w:rPr>
        <w:t>Posthumanists</w:t>
      </w:r>
      <w:proofErr w:type="spellEnd"/>
      <w:r w:rsidRPr="00A540C7">
        <w:rPr>
          <w:u w:val="single"/>
        </w:rPr>
        <w:t xml:space="preserve"> largely build on </w:t>
      </w:r>
      <w:proofErr w:type="spellStart"/>
      <w:r w:rsidRPr="00A540C7">
        <w:rPr>
          <w:u w:val="single"/>
        </w:rPr>
        <w:t>antihumanist</w:t>
      </w:r>
      <w:proofErr w:type="spellEnd"/>
      <w:r w:rsidRPr="00A540C7">
        <w:rPr>
          <w:u w:val="single"/>
        </w:rPr>
        <w:t xml:space="preserve"> critiques</w:t>
      </w:r>
      <w:r w:rsidRPr="00A540C7">
        <w:rPr>
          <w:sz w:val="16"/>
        </w:rPr>
        <w:t xml:space="preserve">.1 </w:t>
      </w:r>
      <w:proofErr w:type="spellStart"/>
      <w:r w:rsidRPr="00A540C7">
        <w:rPr>
          <w:sz w:val="16"/>
        </w:rPr>
        <w:t>Braidotti</w:t>
      </w:r>
      <w:proofErr w:type="spellEnd"/>
      <w:r w:rsidRPr="00A540C7">
        <w:rPr>
          <w:sz w:val="16"/>
        </w:rPr>
        <w:t xml:space="preserve"> explains: “The </w:t>
      </w:r>
      <w:proofErr w:type="spellStart"/>
      <w:r w:rsidRPr="00A540C7">
        <w:rPr>
          <w:sz w:val="16"/>
        </w:rPr>
        <w:t>posthumanist</w:t>
      </w:r>
      <w:proofErr w:type="spellEnd"/>
      <w:r w:rsidRPr="00A540C7">
        <w:rPr>
          <w:sz w:val="16"/>
        </w:rPr>
        <w:t xml:space="preserve"> perspective rests on the assumption of the historical decline of Humanism but goes further in exploring alternatives, without sinking into the rhetoric of the crisis of Man. It works instead towards elaborating alternative ways of conceptualizing the human subject” (2013: 37). Whereas </w:t>
      </w:r>
      <w:proofErr w:type="spellStart"/>
      <w:r w:rsidRPr="00A540C7">
        <w:rPr>
          <w:sz w:val="16"/>
        </w:rPr>
        <w:t>Braidotti</w:t>
      </w:r>
      <w:proofErr w:type="spellEnd"/>
      <w:r w:rsidRPr="00A540C7">
        <w:rPr>
          <w:sz w:val="16"/>
        </w:rPr>
        <w:t xml:space="preserve"> sees </w:t>
      </w:r>
      <w:proofErr w:type="spellStart"/>
      <w:r w:rsidRPr="00A540C7">
        <w:rPr>
          <w:sz w:val="16"/>
        </w:rPr>
        <w:t>antihumanists</w:t>
      </w:r>
      <w:proofErr w:type="spellEnd"/>
      <w:r w:rsidRPr="00A540C7">
        <w:rPr>
          <w:sz w:val="16"/>
        </w:rPr>
        <w:t xml:space="preserve"> hamstrung by their </w:t>
      </w:r>
      <w:proofErr w:type="spellStart"/>
      <w:r w:rsidRPr="00A540C7">
        <w:rPr>
          <w:sz w:val="16"/>
        </w:rPr>
        <w:t>fndings</w:t>
      </w:r>
      <w:proofErr w:type="spellEnd"/>
      <w:r w:rsidRPr="00A540C7">
        <w:rPr>
          <w:sz w:val="16"/>
        </w:rPr>
        <w:t xml:space="preserve">, she attributes posthumanism with the ability to present </w:t>
      </w:r>
      <w:proofErr w:type="spellStart"/>
      <w:r w:rsidRPr="00A540C7">
        <w:rPr>
          <w:sz w:val="16"/>
        </w:rPr>
        <w:t>affrmative</w:t>
      </w:r>
      <w:proofErr w:type="spellEnd"/>
      <w:r w:rsidRPr="00A540C7">
        <w:rPr>
          <w:sz w:val="16"/>
        </w:rPr>
        <w:t xml:space="preserve"> alternatives to the human. For Wolfe, the primary goal of posthumanism is not to reject the category of the human as such but to disenchant the humanist subject. For Wolfe, posthumanism “isn’t posthuman at all—in the sense of being ‘after’ our embodiment has been transcended—but is only </w:t>
      </w:r>
      <w:proofErr w:type="spellStart"/>
      <w:r w:rsidRPr="00A540C7">
        <w:rPr>
          <w:sz w:val="16"/>
        </w:rPr>
        <w:t>posthumanist</w:t>
      </w:r>
      <w:proofErr w:type="spellEnd"/>
      <w:r w:rsidRPr="00A540C7">
        <w:rPr>
          <w:sz w:val="16"/>
        </w:rPr>
        <w:t xml:space="preserve">, in the sense that it opposes the fantasies of disembodiment and autonomy, inherited from humanism itself” (2010: xv, emphasis in original). </w:t>
      </w:r>
      <w:proofErr w:type="spellStart"/>
      <w:r w:rsidRPr="00A540C7">
        <w:rPr>
          <w:u w:val="single"/>
        </w:rPr>
        <w:t>Posthumanists</w:t>
      </w:r>
      <w:proofErr w:type="spellEnd"/>
      <w:r w:rsidRPr="00A540C7">
        <w:rPr>
          <w:sz w:val="16"/>
        </w:rPr>
        <w:t xml:space="preserve"> thus </w:t>
      </w:r>
      <w:r w:rsidRPr="00A540C7">
        <w:rPr>
          <w:u w:val="single"/>
        </w:rPr>
        <w:t>advance a post-dualistic worldview, ultimately removing “the human and Homo sapiens from any particularly privileged position in relation to matters of meaning, information, and cognition</w:t>
      </w:r>
      <w:r w:rsidRPr="00A540C7">
        <w:rPr>
          <w:sz w:val="16"/>
        </w:rPr>
        <w:t xml:space="preserve">” (xii). </w:t>
      </w:r>
      <w:r w:rsidRPr="00A540C7">
        <w:rPr>
          <w:u w:val="single"/>
        </w:rPr>
        <w:t xml:space="preserve">Being is </w:t>
      </w:r>
      <w:proofErr w:type="spellStart"/>
      <w:r w:rsidRPr="00A540C7">
        <w:rPr>
          <w:u w:val="single"/>
        </w:rPr>
        <w:t>fuid</w:t>
      </w:r>
      <w:proofErr w:type="spellEnd"/>
      <w:r w:rsidRPr="00A540C7">
        <w:rPr>
          <w:u w:val="single"/>
        </w:rPr>
        <w:t xml:space="preserve">, multiple, and cannot be </w:t>
      </w:r>
      <w:proofErr w:type="spellStart"/>
      <w:r w:rsidRPr="00A540C7">
        <w:rPr>
          <w:u w:val="single"/>
        </w:rPr>
        <w:t>fxed</w:t>
      </w:r>
      <w:proofErr w:type="spellEnd"/>
      <w:r w:rsidRPr="00A540C7">
        <w:rPr>
          <w:sz w:val="16"/>
        </w:rPr>
        <w:t xml:space="preserve">. New materialism, an important strand in </w:t>
      </w:r>
      <w:proofErr w:type="spellStart"/>
      <w:r w:rsidRPr="00A540C7">
        <w:rPr>
          <w:sz w:val="16"/>
        </w:rPr>
        <w:t>posthumanist</w:t>
      </w:r>
      <w:proofErr w:type="spellEnd"/>
      <w:r w:rsidRPr="00A540C7">
        <w:rPr>
          <w:sz w:val="16"/>
        </w:rPr>
        <w:t xml:space="preserve"> theorizing, seeks to reverse the overemphasis on culture which dominated the humanities in the wake of the linguistic turn. Karen Barad captures new materialist observations: “</w:t>
      </w:r>
      <w:r w:rsidRPr="00A540C7">
        <w:rPr>
          <w:u w:val="single"/>
        </w:rPr>
        <w:t xml:space="preserve">Language matters. Discourse matters. Culture matters. </w:t>
      </w:r>
      <w:r w:rsidRPr="00A540C7">
        <w:rPr>
          <w:rStyle w:val="Emphasis"/>
        </w:rPr>
        <w:t>There is an important sense in which the only thing that does not seem to matter anymore is matter</w:t>
      </w:r>
      <w:r w:rsidRPr="00A540C7">
        <w:rPr>
          <w:sz w:val="16"/>
        </w:rPr>
        <w:t xml:space="preserve">” (2003: 801). By reintroducing matter and the body in its materialized form to theoretical discussions, scholars counter what they sometimes exaggeratedly deem the “exclusive focus on cultural construction at the expense of natural production” (Grosz 2005: 44). Diana Coole and Samantha Frost explain: “Matter is no longer imagined here as a massive, opaque plenitude but is recognized instead as indeterminate, constantly forming and reforming in unexpected ways” (2010: 10). Instead of being inert, matter is regarded as active, both shaping and being shaped. New materialists view actions as the product of matter activating itself. </w:t>
      </w:r>
      <w:r w:rsidRPr="00A540C7">
        <w:rPr>
          <w:u w:val="single"/>
        </w:rPr>
        <w:t>Such new materialist formulations prove problematic for the Black liberation project</w:t>
      </w:r>
      <w:r w:rsidRPr="00A540C7">
        <w:rPr>
          <w:sz w:val="16"/>
        </w:rPr>
        <w:t xml:space="preserve">. Agency is defamiliarized almost beyond recognition. </w:t>
      </w:r>
      <w:r w:rsidRPr="00A540C7">
        <w:rPr>
          <w:u w:val="single"/>
        </w:rPr>
        <w:t xml:space="preserve">In relying on theories that help de-center the human, </w:t>
      </w:r>
      <w:r w:rsidRPr="00A540C7">
        <w:rPr>
          <w:rStyle w:val="Emphasis"/>
        </w:rPr>
        <w:t>posthumanism has the tendency to de-center subjectivity in a manner that renders meaningful acts of resistance impossible</w:t>
      </w:r>
      <w:r w:rsidRPr="00A540C7">
        <w:rPr>
          <w:sz w:val="16"/>
        </w:rPr>
        <w:t xml:space="preserve">. As I have argued throughout, intelligently guided agency cannot be surrendered, especially by the historically oppressed. Embodiment theory rooted in critical phenomenology allows for this balancing act. Moreover, fully </w:t>
      </w:r>
      <w:r w:rsidRPr="00A540C7">
        <w:rPr>
          <w:u w:val="single"/>
        </w:rPr>
        <w:t>decentering the human is undesirable for most strands within Black thought</w:t>
      </w:r>
      <w:r w:rsidRPr="00A540C7">
        <w:rPr>
          <w:sz w:val="16"/>
        </w:rPr>
        <w:t xml:space="preserve">. Stefan </w:t>
      </w:r>
      <w:proofErr w:type="spellStart"/>
      <w:r w:rsidRPr="00A540C7">
        <w:rPr>
          <w:sz w:val="16"/>
        </w:rPr>
        <w:t>Herbrechter</w:t>
      </w:r>
      <w:proofErr w:type="spellEnd"/>
      <w:r w:rsidRPr="00A540C7">
        <w:rPr>
          <w:sz w:val="16"/>
        </w:rPr>
        <w:t xml:space="preserve"> anticipates this argument but quickly declares it irrelevant. For </w:t>
      </w:r>
      <w:proofErr w:type="spellStart"/>
      <w:r w:rsidRPr="00A540C7">
        <w:rPr>
          <w:sz w:val="16"/>
        </w:rPr>
        <w:t>Herbrechter</w:t>
      </w:r>
      <w:proofErr w:type="spellEnd"/>
      <w:r w:rsidRPr="00A540C7">
        <w:rPr>
          <w:sz w:val="16"/>
        </w:rPr>
        <w:t xml:space="preserve">, “the </w:t>
      </w:r>
      <w:proofErr w:type="spellStart"/>
      <w:r w:rsidRPr="00A540C7">
        <w:rPr>
          <w:sz w:val="16"/>
        </w:rPr>
        <w:t>posthumanist</w:t>
      </w:r>
      <w:proofErr w:type="spellEnd"/>
      <w:r w:rsidRPr="00A540C7">
        <w:rPr>
          <w:sz w:val="16"/>
        </w:rPr>
        <w:t xml:space="preserve"> critique of the humanist subject and the idea of a universalist ‘humanity’ cannot afford to be delayed” because “the humanist subject position, which from the perspective of the oppressed looks quite attractive, structurally depends on violence against nonhumans, i.e. that it ethically and ecologically may be far less desirable than it seems” (2013: 200). However, as I have argued, </w:t>
      </w:r>
      <w:r w:rsidRPr="00A540C7">
        <w:rPr>
          <w:u w:val="single"/>
        </w:rPr>
        <w:t>Black humanism has never been motivated by the wish to be integrated into the liberal humanist project but by the desire to be an alternative to the exclusionary Eurocentric humanist project</w:t>
      </w:r>
      <w:r w:rsidRPr="00A540C7">
        <w:rPr>
          <w:sz w:val="16"/>
        </w:rPr>
        <w:t xml:space="preserve">. Two further problems relate to posthumanism’s intrinsic whiteness and colorblindness. Race is strikingly absent from its discussions even though antiblackness persists and forms the very basis of liberal humanism’s past and present. Alexander </w:t>
      </w:r>
      <w:proofErr w:type="spellStart"/>
      <w:r w:rsidRPr="00A540C7">
        <w:rPr>
          <w:sz w:val="16"/>
        </w:rPr>
        <w:t>Weheliye</w:t>
      </w:r>
      <w:proofErr w:type="spellEnd"/>
      <w:r w:rsidRPr="00A540C7">
        <w:rPr>
          <w:sz w:val="16"/>
        </w:rPr>
        <w:t xml:space="preserve"> rightly asserts in Habeas Viscus that these discourses “largely do not take into account race as a constitutive category in thinking about the parameters of humanity” (2014: 8). Posthumanism’s silence about race is worrisome. In their refusal to think through/with race, </w:t>
      </w:r>
      <w:proofErr w:type="spellStart"/>
      <w:r w:rsidRPr="00A540C7">
        <w:rPr>
          <w:sz w:val="16"/>
        </w:rPr>
        <w:t>posthumanists</w:t>
      </w:r>
      <w:proofErr w:type="spellEnd"/>
      <w:r w:rsidRPr="00A540C7">
        <w:rPr>
          <w:sz w:val="16"/>
        </w:rPr>
        <w:t xml:space="preserve"> can only disavow but not escape it, failing to regard race as an important dimension of people’s lived experience. Finally, posthumanism is ignorant of other humanisms and their critiques of Western humanism. </w:t>
      </w:r>
      <w:proofErr w:type="spellStart"/>
      <w:r w:rsidRPr="00A540C7">
        <w:rPr>
          <w:sz w:val="16"/>
        </w:rPr>
        <w:t>Weheliye</w:t>
      </w:r>
      <w:proofErr w:type="spellEnd"/>
      <w:r w:rsidRPr="00A540C7">
        <w:rPr>
          <w:sz w:val="16"/>
        </w:rPr>
        <w:t xml:space="preserve"> observes that “many invocations of posthumanism […] reinscribe the humanist subject (Man) as the </w:t>
      </w:r>
      <w:proofErr w:type="spellStart"/>
      <w:r w:rsidRPr="00A540C7">
        <w:rPr>
          <w:sz w:val="16"/>
        </w:rPr>
        <w:t>personifcation</w:t>
      </w:r>
      <w:proofErr w:type="spellEnd"/>
      <w:r w:rsidRPr="00A540C7">
        <w:rPr>
          <w:sz w:val="16"/>
        </w:rPr>
        <w:t xml:space="preserve"> of the human by insisting that this is the category to be overcome, rarely considering cultural and political formations outside the world of Man that might offer alternative versions of humanity” (2014: 9–10). Posthumanism often indirectly reinforces Eurocentrism because it fails to see that many theoretical advancements had already been made in other humanist approaches. Francesca Ferrando, who is a self-</w:t>
      </w:r>
      <w:proofErr w:type="spellStart"/>
      <w:r w:rsidRPr="00A540C7">
        <w:rPr>
          <w:sz w:val="16"/>
        </w:rPr>
        <w:t>identifed</w:t>
      </w:r>
      <w:proofErr w:type="spellEnd"/>
      <w:r w:rsidRPr="00A540C7">
        <w:rPr>
          <w:sz w:val="16"/>
        </w:rPr>
        <w:t xml:space="preserve"> </w:t>
      </w:r>
      <w:proofErr w:type="spellStart"/>
      <w:r w:rsidRPr="00A540C7">
        <w:rPr>
          <w:sz w:val="16"/>
        </w:rPr>
        <w:t>posthumanist</w:t>
      </w:r>
      <w:proofErr w:type="spellEnd"/>
      <w:r w:rsidRPr="00A540C7">
        <w:rPr>
          <w:sz w:val="16"/>
        </w:rPr>
        <w:t xml:space="preserve">, stresses the importance of people’s differently lived experiences and histories: “Denying feminism, race studies, postcolonialism and all accounts made by subjects who have been historically located outside of hegemonic discourses, will offer a very limited notion of the human, and will stand as one more repetitive ego trip of the omniscient neutral subject, lacking on providing an accurate representation of humanity as an evolving life form rich in diversity” (2014: 223–224). </w:t>
      </w:r>
      <w:r w:rsidRPr="00A540C7">
        <w:rPr>
          <w:u w:val="single"/>
        </w:rPr>
        <w:t>Scholars need to repeatedly ask: “What and crucially whose conception of humanity are we moving beyond?</w:t>
      </w:r>
      <w:r w:rsidRPr="00A540C7">
        <w:rPr>
          <w:sz w:val="16"/>
        </w:rPr>
        <w:t xml:space="preserve">” (Jackson 2015: 215). In its attempt to move beyond the subject of liberal humanism, posthumanism tends to reinforce those elements that established just that. It overlooks the alternative humanisms that have long existed and consequently repeats the exclusion of Black and other historically marginalized voices in theorizing what it means to be human. In Chap. 2 of this book, I have laid out a Black humanist view of humanity. I have argued that </w:t>
      </w:r>
      <w:r w:rsidRPr="00A540C7">
        <w:rPr>
          <w:u w:val="single"/>
        </w:rPr>
        <w:t xml:space="preserve">Black humanism advances a conception of </w:t>
      </w:r>
      <w:r w:rsidRPr="00A540C7">
        <w:rPr>
          <w:rStyle w:val="Emphasis"/>
        </w:rPr>
        <w:t>subjectivity as embodied</w:t>
      </w:r>
      <w:r w:rsidRPr="00A540C7">
        <w:rPr>
          <w:sz w:val="16"/>
        </w:rPr>
        <w:t>. Since it takes embodiment seriously, it is aware of the pervasive forces of the social world and their impact on the lived body. The fact of embodiment has consequences for understanding resistance: agency is intelligently guided but does not necessarily come in the shape of intentional or conscious action. Often, agency is initiated on a pre-</w:t>
      </w:r>
      <w:proofErr w:type="spellStart"/>
      <w:r w:rsidRPr="00A540C7">
        <w:rPr>
          <w:sz w:val="16"/>
        </w:rPr>
        <w:t>refective</w:t>
      </w:r>
      <w:proofErr w:type="spellEnd"/>
      <w:r w:rsidRPr="00A540C7">
        <w:rPr>
          <w:sz w:val="16"/>
        </w:rPr>
        <w:t xml:space="preserve"> level. I have further suggested that the critical study of whiteness is a vital anti-racist tool in all Black humanist texts studied here. Against this background, </w:t>
      </w:r>
      <w:r w:rsidRPr="00A540C7">
        <w:rPr>
          <w:rStyle w:val="Emphasis"/>
        </w:rPr>
        <w:t>Black humanism advances a view of the world where change</w:t>
      </w:r>
      <w:r w:rsidRPr="00A540C7">
        <w:rPr>
          <w:u w:val="single"/>
        </w:rPr>
        <w:t xml:space="preserve">, however unlikely, </w:t>
      </w:r>
      <w:r w:rsidRPr="00A540C7">
        <w:rPr>
          <w:rStyle w:val="Emphasis"/>
        </w:rPr>
        <w:t>is possible and needs advocacy</w:t>
      </w:r>
      <w:r w:rsidRPr="00A540C7">
        <w:rPr>
          <w:sz w:val="16"/>
        </w:rPr>
        <w:t xml:space="preserve">. </w:t>
      </w:r>
      <w:r w:rsidRPr="00A540C7">
        <w:rPr>
          <w:u w:val="single"/>
        </w:rPr>
        <w:t xml:space="preserve">It embraces the possibility of change through committed and caring action. Together, these </w:t>
      </w:r>
      <w:proofErr w:type="spellStart"/>
      <w:r w:rsidRPr="00A540C7">
        <w:rPr>
          <w:u w:val="single"/>
        </w:rPr>
        <w:t>refections</w:t>
      </w:r>
      <w:proofErr w:type="spellEnd"/>
      <w:r w:rsidRPr="00A540C7">
        <w:rPr>
          <w:u w:val="single"/>
        </w:rPr>
        <w:t xml:space="preserve"> formed the basis for the analyses of Black humanist literature</w:t>
      </w:r>
      <w:r w:rsidRPr="00A540C7">
        <w:rPr>
          <w:sz w:val="16"/>
        </w:rPr>
        <w:t xml:space="preserve"> in Chaps. 3–6. I have demonstrated that Black humanism as an anti-racist tradition has strongly </w:t>
      </w:r>
      <w:proofErr w:type="spellStart"/>
      <w:r w:rsidRPr="00A540C7">
        <w:rPr>
          <w:sz w:val="16"/>
        </w:rPr>
        <w:t>infuenced</w:t>
      </w:r>
      <w:proofErr w:type="spellEnd"/>
      <w:r w:rsidRPr="00A540C7">
        <w:rPr>
          <w:sz w:val="16"/>
        </w:rPr>
        <w:t xml:space="preserve"> African American culture over the past 70 years. During this time, it has also been in conversation with politics and social movements ranging from the civil rights struggle of the 1950s and 1960s to the most recent revival in the Movement for Black Lives. While it has not been my goal to outline a genealogy of Black humanist literature, I have demonstrated how the worldview saturates Black literature, which, in turn, has shaped discourses of social justice, racial equality, and human dignity. Even though the four novels analyzed exemplarily are ordered chronologically, there is no teleological or straightforward development. Rather, they circle around and cycle back to the lived experiences of antiblackness and intersecting systems of oppression that remain strikingly constant across time even though they are not identical. Challenges to the racial status quo take several forms: representing subjectivity and agency as embodied, exposing whiteness as embodied and not in conscious control, and emphasizing the individual’s need but also capacity for community, love, and self-love. All four novelists analyzed in this book are highly attuned to the past’s relevance due to the simple fact that they conceive of subjectivity as embodied. Thus, they continuously insist on the past’s </w:t>
      </w:r>
      <w:proofErr w:type="spellStart"/>
      <w:r w:rsidRPr="00A540C7">
        <w:rPr>
          <w:sz w:val="16"/>
        </w:rPr>
        <w:t>infuence</w:t>
      </w:r>
      <w:proofErr w:type="spellEnd"/>
      <w:r w:rsidRPr="00A540C7">
        <w:rPr>
          <w:sz w:val="16"/>
        </w:rPr>
        <w:t xml:space="preserve"> on the present, even when their novels are set in the respective present. Chapter 3 argued that Ralph Ellison’s Invisible Man (1952) emphasizes the necessity of breaking with oppressive ideologies and antiblackness in the struggle for true democracy. The novel decidedly advances self-reliance through committed action while reaching out for community in the very end. In Chap. 4, I traced John A. Williams’ profound analysis of the workings of race and how they impede on interracial relationships in Night Song (1961). At the same time, the novel offers glimpses of how a love ethic can begin to undo white supremacy’s impact. Consequently, it explores both the failure and possibilities of intersubjective ties. Chapter 5 examined Toni Morrison’s Beloved (1987) which not only narrates the pervasive nature of racism but also challenges the antiblack logic of Enlightenment humanism in its gendered dimensions. Building on slavery as the contextual reference allows Morrison to thoroughly explore subjectivity as continuously torn between structures and (individual) agentic acts. Both are constantly being negotiated because </w:t>
      </w:r>
      <w:r w:rsidRPr="00A540C7">
        <w:rPr>
          <w:u w:val="single"/>
        </w:rPr>
        <w:t xml:space="preserve">the past continuously encroaches on the present not only socially but also affectively and emotionally in the lived body. However, </w:t>
      </w:r>
      <w:r w:rsidRPr="00A540C7">
        <w:rPr>
          <w:rStyle w:val="Emphasis"/>
        </w:rPr>
        <w:t>a vision of futurity remains and is rooted in Black feminist thought</w:t>
      </w:r>
      <w:r w:rsidRPr="00A540C7">
        <w:rPr>
          <w:sz w:val="16"/>
        </w:rPr>
        <w:t xml:space="preserve">. Chapter 6 showed that Jesmyn Ward’s Sing, Unburied, Sing (2017) views humans as existing in extension with the natural world but still remains concerned with the heightened precarity of Black people. It explores the agony of Black motherhood in a racist nation where Black (male) lives are constantly policed and threatened. Even as it highlights the </w:t>
      </w:r>
      <w:proofErr w:type="spellStart"/>
      <w:r w:rsidRPr="00A540C7">
        <w:rPr>
          <w:sz w:val="16"/>
        </w:rPr>
        <w:t>diffculties</w:t>
      </w:r>
      <w:proofErr w:type="spellEnd"/>
      <w:r w:rsidRPr="00A540C7">
        <w:rPr>
          <w:sz w:val="16"/>
        </w:rPr>
        <w:t xml:space="preserve"> involved in raising Black sons under such circumstances, the novel </w:t>
      </w:r>
      <w:r w:rsidRPr="00A540C7">
        <w:rPr>
          <w:u w:val="single"/>
        </w:rPr>
        <w:t xml:space="preserve">insists on people’s ethical responsibility to try to make a difference. It thus assumes that </w:t>
      </w:r>
      <w:r w:rsidRPr="00A540C7">
        <w:rPr>
          <w:rStyle w:val="Emphasis"/>
        </w:rPr>
        <w:t>a different tomorrow is neither guaranteed nor impossible</w:t>
      </w:r>
      <w:r w:rsidRPr="00A540C7">
        <w:rPr>
          <w:sz w:val="16"/>
        </w:rPr>
        <w:t xml:space="preserve">. Practices of mourning that recognize the weight of the past and loving relationships </w:t>
      </w:r>
      <w:proofErr w:type="spellStart"/>
      <w:r w:rsidRPr="00A540C7">
        <w:rPr>
          <w:sz w:val="16"/>
        </w:rPr>
        <w:t>frmly</w:t>
      </w:r>
      <w:proofErr w:type="spellEnd"/>
      <w:r w:rsidRPr="00A540C7">
        <w:rPr>
          <w:sz w:val="16"/>
        </w:rPr>
        <w:t xml:space="preserve"> place possibility on the horizon. Alongside the attempts to bring to light the modes and operations of white supremacy, the texts display an interest in human healing. In fact, they all more or less explicitly promote self-love and the importance of reaching out towards others to form a community. This is the </w:t>
      </w:r>
      <w:proofErr w:type="spellStart"/>
      <w:r w:rsidRPr="00A540C7">
        <w:rPr>
          <w:sz w:val="16"/>
        </w:rPr>
        <w:t>fipside</w:t>
      </w:r>
      <w:proofErr w:type="spellEnd"/>
      <w:r w:rsidRPr="00A540C7">
        <w:rPr>
          <w:sz w:val="16"/>
        </w:rPr>
        <w:t xml:space="preserve"> of anti-racism: </w:t>
      </w:r>
      <w:r w:rsidRPr="00A540C7">
        <w:rPr>
          <w:u w:val="single"/>
        </w:rPr>
        <w:t xml:space="preserve">anti-racism as a practice of criticizing and </w:t>
      </w:r>
      <w:proofErr w:type="spellStart"/>
      <w:r w:rsidRPr="00A540C7">
        <w:rPr>
          <w:u w:val="single"/>
        </w:rPr>
        <w:t>fghting</w:t>
      </w:r>
      <w:proofErr w:type="spellEnd"/>
      <w:r w:rsidRPr="00A540C7">
        <w:rPr>
          <w:u w:val="single"/>
        </w:rPr>
        <w:t xml:space="preserve"> to transform the status quo is rooted in the desire to promote human well-being</w:t>
      </w:r>
      <w:r w:rsidRPr="00A540C7">
        <w:rPr>
          <w:sz w:val="16"/>
        </w:rPr>
        <w:t xml:space="preserve">. Closely tied to this is another similarity these narratives share, namely their </w:t>
      </w:r>
      <w:proofErr w:type="spellStart"/>
      <w:r w:rsidRPr="00A540C7">
        <w:rPr>
          <w:sz w:val="16"/>
        </w:rPr>
        <w:t>frm</w:t>
      </w:r>
      <w:proofErr w:type="spellEnd"/>
      <w:r w:rsidRPr="00A540C7">
        <w:rPr>
          <w:sz w:val="16"/>
        </w:rPr>
        <w:t xml:space="preserve"> embrace of the tragic. They see it as part of human life; they neither deny its centrality nor allow the tragic to trump all efforts to break it. </w:t>
      </w:r>
      <w:proofErr w:type="spellStart"/>
      <w:r w:rsidRPr="00A540C7">
        <w:rPr>
          <w:sz w:val="16"/>
        </w:rPr>
        <w:t>Glaude</w:t>
      </w:r>
      <w:proofErr w:type="spellEnd"/>
      <w:r w:rsidRPr="00A540C7">
        <w:rPr>
          <w:sz w:val="16"/>
        </w:rPr>
        <w:t xml:space="preserve"> writes: “[O]</w:t>
      </w:r>
      <w:proofErr w:type="spellStart"/>
      <w:r w:rsidRPr="00A540C7">
        <w:rPr>
          <w:sz w:val="16"/>
        </w:rPr>
        <w:t>ut</w:t>
      </w:r>
      <w:proofErr w:type="spellEnd"/>
      <w:r w:rsidRPr="00A540C7">
        <w:rPr>
          <w:sz w:val="16"/>
        </w:rPr>
        <w:t xml:space="preserve"> of the broken fragments of the life lived those very shards […] provide a foundation, without the security of comforting illusions, to step forward and dare to be, wounds and all. That is revolution” (2018: 54).2 Black humanist literature is committed to exploring and negotiating the relationships between the individual and the various communities the individual is a part of; writers are concerned with “individual </w:t>
      </w:r>
      <w:proofErr w:type="spellStart"/>
      <w:r w:rsidRPr="00A540C7">
        <w:rPr>
          <w:sz w:val="16"/>
        </w:rPr>
        <w:t>fulfllment</w:t>
      </w:r>
      <w:proofErr w:type="spellEnd"/>
      <w:r w:rsidRPr="00A540C7">
        <w:rPr>
          <w:sz w:val="16"/>
        </w:rPr>
        <w:t xml:space="preserve"> within the context of concern and responsibility for others” (Pinn 2003: 159). Even an iconic </w:t>
      </w:r>
      <w:proofErr w:type="spellStart"/>
      <w:r w:rsidRPr="00A540C7">
        <w:rPr>
          <w:sz w:val="16"/>
        </w:rPr>
        <w:t>frst</w:t>
      </w:r>
      <w:proofErr w:type="spellEnd"/>
      <w:r w:rsidRPr="00A540C7">
        <w:rPr>
          <w:sz w:val="16"/>
        </w:rPr>
        <w:t xml:space="preserve">-person narrative like Invisible Man aspires to bridge the individual and the collective, relentlessly reaching beyond the self even in the face of disappointments. </w:t>
      </w:r>
      <w:r w:rsidRPr="00A540C7">
        <w:rPr>
          <w:u w:val="single"/>
        </w:rPr>
        <w:t>The four novels insist on the importance of concrete action towards change in the here and now</w:t>
      </w:r>
      <w:r w:rsidRPr="00A540C7">
        <w:rPr>
          <w:sz w:val="16"/>
        </w:rPr>
        <w:t xml:space="preserve">. The characters struggle for fuller modes of being, and the authors use their texts to move readers by challenging, uprooting, and addressing their affective capacities. Literary texts can trigger discomfort and vulnerability and can thus increase readers’ racial literacy (Moya 2016). The scope of Black humanist literature is, of course, not limited to the four novels analyzed in this book. They are but a selection of </w:t>
      </w:r>
      <w:proofErr w:type="spellStart"/>
      <w:r w:rsidRPr="00A540C7">
        <w:rPr>
          <w:sz w:val="16"/>
        </w:rPr>
        <w:t>fctional</w:t>
      </w:r>
      <w:proofErr w:type="spellEnd"/>
      <w:r w:rsidRPr="00A540C7">
        <w:rPr>
          <w:sz w:val="16"/>
        </w:rPr>
        <w:t xml:space="preserve"> texts that demonstrates the similarities and differences in the Black humanist genre. From this point of view, Black humanism is best described as a changing same. Thus, I want to exemplarily end on Claudia Rankine’s play The White Card (2019) which captures the worldview’s central ideas and puts its anti-racist critique on the theatrical stage. The play closes with a </w:t>
      </w:r>
      <w:proofErr w:type="spellStart"/>
      <w:r w:rsidRPr="00A540C7">
        <w:rPr>
          <w:sz w:val="16"/>
        </w:rPr>
        <w:t>refection</w:t>
      </w:r>
      <w:proofErr w:type="spellEnd"/>
      <w:r w:rsidRPr="00A540C7">
        <w:rPr>
          <w:sz w:val="16"/>
        </w:rPr>
        <w:t xml:space="preserve"> on the history of racism, the perception of Black people in the Western white supremacist imaginary, and their experiences resulting from this. Charlotte, an African American artist, and Charles, a white philanthropist who considers himself enlightened and non-racist, engage in heated altercation about antiblackness, the (in)visibility of whiteness, and the privilege whiteness always entails. The scene </w:t>
      </w:r>
      <w:proofErr w:type="spellStart"/>
      <w:r w:rsidRPr="00A540C7">
        <w:rPr>
          <w:sz w:val="16"/>
        </w:rPr>
        <w:t>fnds</w:t>
      </w:r>
      <w:proofErr w:type="spellEnd"/>
      <w:r w:rsidRPr="00A540C7">
        <w:rPr>
          <w:sz w:val="16"/>
        </w:rPr>
        <w:t xml:space="preserve"> a subdued yet climactic resolution: Charlotte: Racism exists outside of reason. Black people have never been human. Charles: That sounds so hopeless. Charlotte: Go further into that hopelessness, and then we can begin to really see each other. (Rankine 2019: 87) Charlotte confronts Charles’ self-perception as a benevolent American by taking on America as a place that has never viewed Black Americans as fully human. His response to her accusation is predictable and he is appalled by her seeming hopelessness. The hopefulness he calls for, however, is misguided because it does not come from a profound engagement with the nation’s brutal and tragic past and present. Instead, he reiterates the progress myth by calling on her to look forward and not dwell on the continuous history of antiblackness. Not only is his demand harmful, but he also misreads her perspective. </w:t>
      </w:r>
      <w:r w:rsidRPr="00A540C7">
        <w:rPr>
          <w:u w:val="single"/>
        </w:rPr>
        <w:t>Charlotte does not preclude hope</w:t>
      </w:r>
      <w:r w:rsidRPr="00A540C7">
        <w:rPr>
          <w:sz w:val="16"/>
        </w:rPr>
        <w:t xml:space="preserve">. For Charles, there seem to be only two possible positions: naïve optimism or utter pessimism. Neither of the two apply to Charlotte because she knows, to borrow from Linda Martín </w:t>
      </w:r>
      <w:proofErr w:type="spellStart"/>
      <w:r w:rsidRPr="00A540C7">
        <w:rPr>
          <w:sz w:val="16"/>
        </w:rPr>
        <w:t>Alcoff</w:t>
      </w:r>
      <w:proofErr w:type="spellEnd"/>
      <w:r w:rsidRPr="00A540C7">
        <w:rPr>
          <w:sz w:val="16"/>
        </w:rPr>
        <w:t>, that “</w:t>
      </w:r>
      <w:r w:rsidRPr="00A540C7">
        <w:rPr>
          <w:rStyle w:val="Emphasis"/>
        </w:rPr>
        <w:t>pessimism breeds the fatalism that excuses inaction and complicity</w:t>
      </w:r>
      <w:r w:rsidRPr="00A540C7">
        <w:rPr>
          <w:sz w:val="16"/>
        </w:rPr>
        <w:t xml:space="preserve">” (2015: 92). Her hopefulness is rooted in a painful confrontation with the realities and lived experiences of white supremacy. For her, </w:t>
      </w:r>
      <w:r w:rsidRPr="00A540C7">
        <w:rPr>
          <w:u w:val="single"/>
        </w:rPr>
        <w:t>hopefulness is</w:t>
      </w:r>
      <w:r w:rsidRPr="00A540C7">
        <w:rPr>
          <w:sz w:val="16"/>
        </w:rPr>
        <w:t xml:space="preserve"> only </w:t>
      </w:r>
      <w:proofErr w:type="spellStart"/>
      <w:r w:rsidRPr="00A540C7">
        <w:rPr>
          <w:u w:val="single"/>
        </w:rPr>
        <w:t>justifed</w:t>
      </w:r>
      <w:proofErr w:type="spellEnd"/>
      <w:r w:rsidRPr="00A540C7">
        <w:rPr>
          <w:u w:val="single"/>
        </w:rPr>
        <w:t xml:space="preserve"> when acknowledging the ties of the present moment to the past and recognizing one’s own involvement in it. That is the prerequisite</w:t>
      </w:r>
      <w:r w:rsidRPr="00A540C7">
        <w:rPr>
          <w:sz w:val="16"/>
        </w:rPr>
        <w:t xml:space="preserve">, Rankine asserts just like Ellison, Williams, Morrison, and Ward, </w:t>
      </w:r>
      <w:r w:rsidRPr="00A540C7">
        <w:rPr>
          <w:u w:val="single"/>
        </w:rPr>
        <w:t>for the possibility of a differently lived future</w:t>
      </w:r>
      <w:r w:rsidRPr="00A540C7">
        <w:rPr>
          <w:sz w:val="16"/>
        </w:rPr>
        <w:t xml:space="preserve">. </w:t>
      </w:r>
      <w:r w:rsidRPr="00A540C7">
        <w:rPr>
          <w:u w:val="single"/>
        </w:rPr>
        <w:t>This fragile hope permeates Black humanism</w:t>
      </w:r>
      <w:r w:rsidRPr="00A540C7">
        <w:rPr>
          <w:sz w:val="16"/>
        </w:rPr>
        <w:t xml:space="preserve">. </w:t>
      </w:r>
      <w:r w:rsidRPr="00A540C7">
        <w:rPr>
          <w:u w:val="single"/>
        </w:rPr>
        <w:t xml:space="preserve">It entails an </w:t>
      </w:r>
      <w:r w:rsidRPr="00A540C7">
        <w:rPr>
          <w:rStyle w:val="Emphasis"/>
        </w:rPr>
        <w:t>ethical obligation</w:t>
      </w:r>
      <w:r w:rsidRPr="00A540C7">
        <w:rPr>
          <w:u w:val="single"/>
        </w:rPr>
        <w:t xml:space="preserve"> to struggle for a better world even though success is never guaranteed and often unlikely</w:t>
      </w:r>
      <w:r w:rsidRPr="00A540C7">
        <w:rPr>
          <w:sz w:val="16"/>
        </w:rPr>
        <w:t xml:space="preserve">. Jonathan Lear describes such an outlook as radical because “it is directed toward a future goodness that transcends the current ability to understand what it is” (2006: 103). Such </w:t>
      </w:r>
      <w:r w:rsidRPr="00A540C7">
        <w:rPr>
          <w:u w:val="single"/>
        </w:rPr>
        <w:t>hope is not simply a sentiment</w:t>
      </w:r>
      <w:r w:rsidRPr="00A540C7">
        <w:rPr>
          <w:sz w:val="16"/>
        </w:rPr>
        <w:t>—</w:t>
      </w:r>
      <w:r w:rsidRPr="00A540C7">
        <w:rPr>
          <w:u w:val="single"/>
        </w:rPr>
        <w:t xml:space="preserve">it is a </w:t>
      </w:r>
      <w:r w:rsidRPr="00A540C7">
        <w:rPr>
          <w:rStyle w:val="Emphasis"/>
        </w:rPr>
        <w:t>call to action</w:t>
      </w:r>
      <w:r w:rsidRPr="00A540C7">
        <w:rPr>
          <w:sz w:val="16"/>
        </w:rPr>
        <w:t xml:space="preserve">. The future that Charlotte envisions is based on recognition of the intersubjective dimensions of subjectivity. Part of genuine mutual recognition is allowing pain and anger to be voiced. This begins to dawn on Charles and so the encounter puts a crack into what Charles Mills terms “white ignorance” which he </w:t>
      </w:r>
      <w:proofErr w:type="spellStart"/>
      <w:r w:rsidRPr="00A540C7">
        <w:rPr>
          <w:sz w:val="16"/>
        </w:rPr>
        <w:t>defnes</w:t>
      </w:r>
      <w:proofErr w:type="spellEnd"/>
      <w:r w:rsidRPr="00A540C7">
        <w:rPr>
          <w:sz w:val="16"/>
        </w:rPr>
        <w:t xml:space="preserve"> as “both false belief and the absence of true belief” (2007: 16): Charles: You’re right to keep me a part of it. My whiteness. It needs to be faced. Charlotte: (she faces Charles) At its deepest level, yes. Charles: It’s just skin and yet I know it’s power too. Charlotte: Dehumanizing power. Charles: What is skin? […] I’ve never actually looked at my skin. […] Good lord, all this skin shields me. It protects me from…being you. It’s like the badge of the police. (Rankine 2019: 88) Race is more than skin-deep and Charles (at least temporarily) begins to understand his whiteness. Even though processes of racialization rely on the principle of visibility, both race and racism are embodied. Racial seeing emerges from and affects intersubjective exchanges (</w:t>
      </w:r>
      <w:proofErr w:type="spellStart"/>
      <w:r w:rsidRPr="00A540C7">
        <w:rPr>
          <w:sz w:val="16"/>
        </w:rPr>
        <w:t>Alcoff</w:t>
      </w:r>
      <w:proofErr w:type="spellEnd"/>
      <w:r w:rsidRPr="00A540C7">
        <w:rPr>
          <w:sz w:val="16"/>
        </w:rPr>
        <w:t xml:space="preserve"> 2006: 169; Weiss 1999; Yancy 2008). Charles’ whiteness shapes his behavior, action, and (self-) perception, and is intricately linked to power. </w:t>
      </w:r>
      <w:r w:rsidRPr="00A540C7">
        <w:rPr>
          <w:rStyle w:val="Emphasis"/>
        </w:rPr>
        <w:t>Any serious attempt to dismantle the workings of white supremacy already signals a level beyond pessimism because it refuses to give in to its logic</w:t>
      </w:r>
      <w:r w:rsidRPr="00A540C7">
        <w:rPr>
          <w:sz w:val="16"/>
        </w:rPr>
        <w:t xml:space="preserve">. However, </w:t>
      </w:r>
      <w:r w:rsidRPr="00A540C7">
        <w:rPr>
          <w:u w:val="single"/>
        </w:rPr>
        <w:t>anti-racism requires continuous individual and collective efforts</w:t>
      </w:r>
      <w:r w:rsidRPr="00A540C7">
        <w:rPr>
          <w:sz w:val="16"/>
        </w:rPr>
        <w:t xml:space="preserve">. This is evident when considering that many political achievements of the past are at risk today. For instance, 19 states passed 34 laws limiting Americans’ access to the vote in 2021 alone (Brennan Center for Justice 2022). Additional restrictive laws have been passed since and many disproportionately affect (and often target) Black communities. Thus, any achievement needs to be </w:t>
      </w:r>
      <w:proofErr w:type="spellStart"/>
      <w:r w:rsidRPr="00A540C7">
        <w:rPr>
          <w:sz w:val="16"/>
        </w:rPr>
        <w:t>reaffrmed</w:t>
      </w:r>
      <w:proofErr w:type="spellEnd"/>
      <w:r w:rsidRPr="00A540C7">
        <w:rPr>
          <w:sz w:val="16"/>
        </w:rPr>
        <w:t xml:space="preserve"> and constantly defended. Black humanists have insisted on this fact. Consequently, the humanistic framework also has much to offer for the present. As varied as Black humanisms are, they all delineate the tension of overarching structures and individual agency. Emphasizing human agency does not imply or envision human mastery over the world or systems of inequality. It simply means that </w:t>
      </w:r>
      <w:r w:rsidRPr="00A540C7">
        <w:rPr>
          <w:rStyle w:val="Emphasis"/>
        </w:rPr>
        <w:t>humans do not only have the responsibility but also ability to make a meaningful difference</w:t>
      </w:r>
      <w:r w:rsidRPr="00A540C7">
        <w:rPr>
          <w:sz w:val="16"/>
        </w:rPr>
        <w:t xml:space="preserve">. This position combines a realistic outlook with a healthy dose of cautiously utopian thinking. Our present is marked by overwhelming conditions from climate change to global threats to democracy and a pervasive hold of white supremacy. These conditions too often have a paralyzing effect because the systems that sustain them are frequently framed as being without an alternative. Black humanists have insisted that even or especially in times where it all just seems too much, </w:t>
      </w:r>
      <w:r w:rsidRPr="00A540C7">
        <w:rPr>
          <w:u w:val="single"/>
        </w:rPr>
        <w:t>every small act matters</w:t>
      </w:r>
      <w:r w:rsidRPr="00A540C7">
        <w:rPr>
          <w:sz w:val="16"/>
        </w:rPr>
        <w:t xml:space="preserve">. They assert human responsibility while conceding the </w:t>
      </w:r>
      <w:proofErr w:type="spellStart"/>
      <w:r w:rsidRPr="00A540C7">
        <w:rPr>
          <w:sz w:val="16"/>
        </w:rPr>
        <w:t>diffculty</w:t>
      </w:r>
      <w:proofErr w:type="spellEnd"/>
      <w:r w:rsidRPr="00A540C7">
        <w:rPr>
          <w:sz w:val="16"/>
        </w:rPr>
        <w:t xml:space="preserve"> of genuine transformation and impossibility of quick </w:t>
      </w:r>
      <w:proofErr w:type="spellStart"/>
      <w:r w:rsidRPr="00A540C7">
        <w:rPr>
          <w:sz w:val="16"/>
        </w:rPr>
        <w:t>fxes</w:t>
      </w:r>
      <w:proofErr w:type="spellEnd"/>
      <w:r w:rsidRPr="00A540C7">
        <w:rPr>
          <w:sz w:val="16"/>
        </w:rPr>
        <w:t xml:space="preserve">. Black humanist literature then might tell us a lot about our current moment and what is needed to brave the manifold crises that await. As Paul Taylor notes, the Black aesthetic tradition is rich in “culture workers who use their talents to reinforce the bonds of solidarity, to insist on the beauty of black life in a world that presumes its brutality and viciousness, and to remind each other that, as the slogan from another resistance movement reminds us, another world is possible” (2017: 229). Indeed, Black humanist authors have continuously exposed and resisted antiblackness in its various manifestations while also </w:t>
      </w:r>
      <w:proofErr w:type="spellStart"/>
      <w:r w:rsidRPr="00A540C7">
        <w:rPr>
          <w:sz w:val="16"/>
        </w:rPr>
        <w:t>affrming</w:t>
      </w:r>
      <w:proofErr w:type="spellEnd"/>
      <w:r w:rsidRPr="00A540C7">
        <w:rPr>
          <w:sz w:val="16"/>
        </w:rPr>
        <w:t xml:space="preserve"> the beauty, resilience, and complexity of Black humanity. This dual focus shapes their worldview and epitomizes the best of Black humanist literature.</w:t>
      </w:r>
    </w:p>
    <w:p w14:paraId="2AA047E4" w14:textId="77777777" w:rsidR="00E10BD1" w:rsidRPr="00CD41DA" w:rsidRDefault="00E10BD1" w:rsidP="00E10BD1">
      <w:pPr>
        <w:pStyle w:val="Heading4"/>
      </w:pPr>
      <w:r>
        <w:t xml:space="preserve">Acknowledging </w:t>
      </w:r>
      <w:r>
        <w:rPr>
          <w:u w:val="single"/>
        </w:rPr>
        <w:t>Black agency</w:t>
      </w:r>
      <w:r>
        <w:t xml:space="preserve"> and </w:t>
      </w:r>
      <w:r>
        <w:rPr>
          <w:u w:val="single"/>
        </w:rPr>
        <w:t>action</w:t>
      </w:r>
      <w:r>
        <w:t xml:space="preserve"> is necessary because human subjectivity is </w:t>
      </w:r>
      <w:r>
        <w:rPr>
          <w:u w:val="single"/>
        </w:rPr>
        <w:t>always relational</w:t>
      </w:r>
      <w:r>
        <w:t xml:space="preserve"> – hope </w:t>
      </w:r>
      <w:r>
        <w:rPr>
          <w:u w:val="single"/>
        </w:rPr>
        <w:t>acknowledges</w:t>
      </w:r>
      <w:r>
        <w:t xml:space="preserve"> the uncertainty of the future but commits itself to action as an </w:t>
      </w:r>
      <w:r>
        <w:rPr>
          <w:u w:val="single"/>
        </w:rPr>
        <w:t>ethical imperative</w:t>
      </w:r>
      <w:r>
        <w:t xml:space="preserve"> to engage with others and the world. </w:t>
      </w:r>
    </w:p>
    <w:p w14:paraId="61F2B49E" w14:textId="77777777" w:rsidR="00E10BD1" w:rsidRPr="00A540C7" w:rsidRDefault="00E10BD1" w:rsidP="00E10BD1">
      <w:r w:rsidRPr="00A540C7">
        <w:rPr>
          <w:b/>
          <w:bCs/>
          <w:sz w:val="26"/>
          <w:szCs w:val="26"/>
        </w:rPr>
        <w:t>Hartmann 23</w:t>
      </w:r>
      <w:r w:rsidRPr="00A540C7">
        <w:t xml:space="preserve"> [Alexandra Hartmann, assistant professor of American studies, 2023, </w:t>
      </w:r>
      <w:r w:rsidRPr="00A540C7">
        <w:rPr>
          <w:i/>
          <w:iCs/>
        </w:rPr>
        <w:t xml:space="preserve">The Black Humanist Tradition in Anti-Racist </w:t>
      </w:r>
      <w:proofErr w:type="gramStart"/>
      <w:r w:rsidRPr="00A540C7">
        <w:rPr>
          <w:i/>
          <w:iCs/>
        </w:rPr>
        <w:t>Literature</w:t>
      </w:r>
      <w:r w:rsidRPr="00A540C7">
        <w:t xml:space="preserve"> ;</w:t>
      </w:r>
      <w:proofErr w:type="gramEnd"/>
      <w:r w:rsidRPr="00A540C7">
        <w:t xml:space="preserve"> 7/22 EB]</w:t>
      </w:r>
    </w:p>
    <w:p w14:paraId="3707FEFB" w14:textId="77777777" w:rsidR="00E10BD1" w:rsidRPr="00A540C7" w:rsidRDefault="00E10BD1" w:rsidP="00E10BD1">
      <w:pPr>
        <w:rPr>
          <w:u w:val="single"/>
        </w:rPr>
      </w:pPr>
      <w:r w:rsidRPr="00A540C7">
        <w:rPr>
          <w:sz w:val="16"/>
        </w:rPr>
        <w:t xml:space="preserve">Turning to embodiment means understanding the resistance to world transformation on an affective and embodied level. </w:t>
      </w:r>
      <w:r w:rsidRPr="00A540C7">
        <w:rPr>
          <w:u w:val="single"/>
        </w:rPr>
        <w:t xml:space="preserve">The world is not easily changed and antiblackness is pervasive. Yet, as we have seen, </w:t>
      </w:r>
      <w:r w:rsidRPr="00A540C7">
        <w:rPr>
          <w:rStyle w:val="Emphasis"/>
        </w:rPr>
        <w:t>transformation remains possible</w:t>
      </w:r>
      <w:r w:rsidRPr="00A540C7">
        <w:rPr>
          <w:sz w:val="16"/>
        </w:rPr>
        <w:t xml:space="preserve">. It is precisely this tension and awareness that guides Black humanism in its approach to a possibly differently lived future. </w:t>
      </w:r>
      <w:r w:rsidRPr="00A540C7">
        <w:rPr>
          <w:u w:val="single"/>
        </w:rPr>
        <w:t xml:space="preserve">Agency is meaningful in triggering change in the racial set-up of society, and </w:t>
      </w:r>
      <w:r w:rsidRPr="00A540C7">
        <w:rPr>
          <w:rStyle w:val="Emphasis"/>
        </w:rPr>
        <w:t>action is never inconsequential</w:t>
      </w:r>
      <w:r w:rsidRPr="00A540C7">
        <w:rPr>
          <w:u w:val="single"/>
        </w:rPr>
        <w:t xml:space="preserve"> for neither oneself nor those around because of the relational nature of human subjectivity</w:t>
      </w:r>
      <w:r w:rsidRPr="00A540C7">
        <w:rPr>
          <w:sz w:val="16"/>
        </w:rPr>
        <w:t xml:space="preserve">. In Black humanist thought, </w:t>
      </w:r>
      <w:r w:rsidRPr="00A540C7">
        <w:rPr>
          <w:u w:val="single"/>
        </w:rPr>
        <w:t>hope is both fragile and persistent</w:t>
      </w:r>
      <w:r w:rsidRPr="00A540C7">
        <w:rPr>
          <w:sz w:val="16"/>
        </w:rPr>
        <w:t xml:space="preserve">. </w:t>
      </w:r>
      <w:r w:rsidRPr="00A540C7">
        <w:rPr>
          <w:u w:val="single"/>
        </w:rPr>
        <w:t xml:space="preserve">Transformation is not only possible, but there is also an </w:t>
      </w:r>
      <w:r w:rsidRPr="00A540C7">
        <w:rPr>
          <w:rStyle w:val="Emphasis"/>
        </w:rPr>
        <w:t>ethical mandate</w:t>
      </w:r>
      <w:r w:rsidRPr="00A540C7">
        <w:rPr>
          <w:u w:val="single"/>
        </w:rPr>
        <w:t xml:space="preserve"> to strive for it</w:t>
      </w:r>
      <w:r w:rsidRPr="00A540C7">
        <w:rPr>
          <w:sz w:val="16"/>
        </w:rPr>
        <w:t xml:space="preserve">. </w:t>
      </w:r>
      <w:r w:rsidRPr="00A540C7">
        <w:rPr>
          <w:u w:val="single"/>
        </w:rPr>
        <w:t>This distinguishes hope from optimism and nihilism as frequently encountered in liberal humanism and Afropessimist thought</w:t>
      </w:r>
      <w:r w:rsidRPr="00A540C7">
        <w:rPr>
          <w:sz w:val="16"/>
        </w:rPr>
        <w:t xml:space="preserve">, respectively. Cornel West’s work epitomizes </w:t>
      </w:r>
      <w:r w:rsidRPr="00A540C7">
        <w:rPr>
          <w:u w:val="single"/>
        </w:rPr>
        <w:t>a Black humanist relationship with hope</w:t>
      </w:r>
      <w:r w:rsidRPr="00A540C7">
        <w:rPr>
          <w:sz w:val="16"/>
        </w:rPr>
        <w:t xml:space="preserve">. It </w:t>
      </w:r>
      <w:r w:rsidRPr="00A540C7">
        <w:rPr>
          <w:u w:val="single"/>
        </w:rPr>
        <w:t xml:space="preserve">is not framed by naïve optimism regarding the future but advocates the </w:t>
      </w:r>
      <w:r w:rsidRPr="00A540C7">
        <w:rPr>
          <w:rStyle w:val="Emphasis"/>
        </w:rPr>
        <w:t>necessity for human dedication to struggle</w:t>
      </w:r>
      <w:r w:rsidRPr="00A540C7">
        <w:rPr>
          <w:sz w:val="16"/>
        </w:rPr>
        <w:t xml:space="preserve">. West clearly distinguishes between optimism and hope: </w:t>
      </w:r>
      <w:r w:rsidRPr="00A540C7">
        <w:rPr>
          <w:u w:val="single"/>
        </w:rPr>
        <w:t>Hope has nothing to do with optimism</w:t>
      </w:r>
      <w:r w:rsidRPr="00A540C7">
        <w:rPr>
          <w:sz w:val="16"/>
        </w:rPr>
        <w:t xml:space="preserve">. I am in no way optimistic about America, nor am I optimistic about the plight of the human species on this globe. There is simply not enough evidence that allows me to infer that things are going to get better. […] We can be prisoners of hope even as we call optimism into question. </w:t>
      </w:r>
      <w:r w:rsidRPr="00A540C7">
        <w:rPr>
          <w:rStyle w:val="Emphasis"/>
        </w:rPr>
        <w:t>To be part of the democratic tradition is to be a prisoner of hope</w:t>
      </w:r>
      <w:r w:rsidRPr="00A540C7">
        <w:rPr>
          <w:sz w:val="16"/>
        </w:rPr>
        <w:t xml:space="preserve">. And </w:t>
      </w:r>
      <w:r w:rsidRPr="00A540C7">
        <w:rPr>
          <w:u w:val="single"/>
        </w:rPr>
        <w:t>you cannot be a prisoner of hope without engaging in a form of struggle in the present moment that keeps the best of the past alive</w:t>
      </w:r>
      <w:r w:rsidRPr="00A540C7">
        <w:rPr>
          <w:sz w:val="16"/>
        </w:rPr>
        <w:t xml:space="preserve">. (2001b: 12) While West thoroughly rejects the tradition of optimism found in Western humanism that embraces certainty about a better future and human progress, </w:t>
      </w:r>
      <w:r w:rsidRPr="00A540C7">
        <w:rPr>
          <w:u w:val="single"/>
        </w:rPr>
        <w:t xml:space="preserve">he embraces hope as motivation to act in the present not because it will necessarily pay off but because </w:t>
      </w:r>
      <w:r w:rsidRPr="00A540C7">
        <w:rPr>
          <w:rStyle w:val="Emphasis"/>
        </w:rPr>
        <w:t>it is the ethical thing to do</w:t>
      </w:r>
      <w:r w:rsidRPr="00A540C7">
        <w:rPr>
          <w:sz w:val="16"/>
        </w:rPr>
        <w:t xml:space="preserve">: “To engage in that struggle means that one is always willing to acknowledge that there is no triumph around the corner, but that </w:t>
      </w:r>
      <w:r w:rsidRPr="00A540C7">
        <w:rPr>
          <w:u w:val="single"/>
        </w:rPr>
        <w:t>you persist because you believe that it is right and just and moral</w:t>
      </w:r>
      <w:r w:rsidRPr="00A540C7">
        <w:rPr>
          <w:sz w:val="16"/>
        </w:rPr>
        <w:t xml:space="preserve">” (2001b: 12). From this vantage point, </w:t>
      </w:r>
      <w:r w:rsidRPr="00A540C7">
        <w:rPr>
          <w:rStyle w:val="Emphasis"/>
        </w:rPr>
        <w:t>change</w:t>
      </w:r>
      <w:r w:rsidRPr="00A540C7">
        <w:rPr>
          <w:u w:val="single"/>
        </w:rPr>
        <w:t xml:space="preserve"> might not take place and it may at times not even be for the better, but it </w:t>
      </w:r>
      <w:r w:rsidRPr="00A540C7">
        <w:rPr>
          <w:rStyle w:val="Emphasis"/>
        </w:rPr>
        <w:t>can occur through human commitment in the world</w:t>
      </w:r>
      <w:r w:rsidRPr="00A540C7">
        <w:rPr>
          <w:sz w:val="16"/>
        </w:rPr>
        <w:t xml:space="preserve">. </w:t>
      </w:r>
      <w:r w:rsidRPr="00A540C7">
        <w:rPr>
          <w:u w:val="single"/>
        </w:rPr>
        <w:t>It is worthwhile struggling for simply because it is not impossible to achieve</w:t>
      </w:r>
      <w:r w:rsidRPr="00A540C7">
        <w:rPr>
          <w:sz w:val="16"/>
        </w:rPr>
        <w:t xml:space="preserve">. Lewis Gordon contends similarly that </w:t>
      </w:r>
      <w:r w:rsidRPr="00A540C7">
        <w:rPr>
          <w:u w:val="single"/>
        </w:rPr>
        <w:t>the</w:t>
      </w:r>
      <w:r w:rsidRPr="00A540C7">
        <w:rPr>
          <w:sz w:val="16"/>
        </w:rPr>
        <w:t xml:space="preserve"> “</w:t>
      </w:r>
      <w:r w:rsidRPr="00A540C7">
        <w:rPr>
          <w:u w:val="single"/>
        </w:rPr>
        <w:t>point of some actions is not about their success or failure but whether we deem them worth doing</w:t>
      </w:r>
      <w:r w:rsidRPr="00A540C7">
        <w:rPr>
          <w:sz w:val="16"/>
        </w:rPr>
        <w:t xml:space="preserve">” (2017: 298). But is it irrational for that kind of hope to even exist in a world steeped in antiblackness? Embodiment theory teaches us that </w:t>
      </w:r>
      <w:r w:rsidRPr="00A540C7">
        <w:rPr>
          <w:u w:val="single"/>
        </w:rPr>
        <w:t>even as the future is seemingly closed, it is always also open</w:t>
      </w:r>
      <w:r w:rsidRPr="00A540C7">
        <w:rPr>
          <w:sz w:val="16"/>
        </w:rPr>
        <w:t xml:space="preserve">. Gordon asserts that “whatever is done will be that on which the future will depend” (2021: 77). If this appears optimistic, then he immediately tames his tone because he knows about the persistence of injustice. Nonetheless, </w:t>
      </w:r>
      <w:r w:rsidRPr="00A540C7">
        <w:rPr>
          <w:u w:val="single"/>
        </w:rPr>
        <w:t>precisely because the world is of human making, it can also be undone by humans, even though there is no guaranteed process of how to do it</w:t>
      </w:r>
      <w:r w:rsidRPr="00A540C7">
        <w:rPr>
          <w:sz w:val="16"/>
        </w:rPr>
        <w:t xml:space="preserve">. In this context, Gordon helpfully distinguishes between choices and options, where the “former pertains to individuals [and] the latter to the material conditions and social world” (2017: 300). Even if options—determined, for instance, by law—are limited, human choices are not. Embodied habits and values </w:t>
      </w:r>
      <w:proofErr w:type="spellStart"/>
      <w:r w:rsidRPr="00A540C7">
        <w:rPr>
          <w:sz w:val="16"/>
        </w:rPr>
        <w:t>infuence</w:t>
      </w:r>
      <w:proofErr w:type="spellEnd"/>
      <w:r w:rsidRPr="00A540C7">
        <w:rPr>
          <w:sz w:val="16"/>
        </w:rPr>
        <w:t xml:space="preserve"> but do not determine choices. Indeed, taking embodiment seriously, makes it impossible to believe in triumphal breakthroughs but holds open the possibility of change, nonetheless. He thus insists on the importance of “commitment to action without guarantees” (Gordon 2021: 77). </w:t>
      </w:r>
      <w:r w:rsidRPr="00A540C7">
        <w:rPr>
          <w:u w:val="single"/>
        </w:rPr>
        <w:t>Emphasizing commitment also means taking even small gestures of resistance and affection seriously; it means knowing that they matter and can have an impact</w:t>
      </w:r>
      <w:r w:rsidRPr="00A540C7">
        <w:rPr>
          <w:sz w:val="16"/>
        </w:rPr>
        <w:t xml:space="preserve"> (even if years later only). </w:t>
      </w:r>
      <w:r w:rsidRPr="00A540C7">
        <w:rPr>
          <w:u w:val="single"/>
        </w:rPr>
        <w:t>The effect of individual agentic acts on the world is often minute, but Gordon invites us to think of agency in a longer perspective</w:t>
      </w:r>
      <w:r w:rsidRPr="00A540C7">
        <w:rPr>
          <w:sz w:val="16"/>
        </w:rPr>
        <w:t>. Drawing on Evelyn Simien’s Historic Firsts, Gordon notes that there “could be no Barack Obama without such important predecessors [like Shirley Chisholm or Jesse Jackson] affecting the demographics of voter participation. […] Although no exemplar of radicalism, Obama’s ‘</w:t>
      </w:r>
      <w:proofErr w:type="gramStart"/>
      <w:r w:rsidRPr="00A540C7">
        <w:rPr>
          <w:sz w:val="16"/>
        </w:rPr>
        <w:t>success’</w:t>
      </w:r>
      <w:proofErr w:type="gramEnd"/>
      <w:r w:rsidRPr="00A540C7">
        <w:rPr>
          <w:sz w:val="16"/>
        </w:rPr>
        <w:t xml:space="preserve"> emerged from Chisholm and Jackson’s (and many others’) so called ‘failure’” (78–79). </w:t>
      </w:r>
      <w:r w:rsidRPr="00A540C7">
        <w:rPr>
          <w:u w:val="single"/>
        </w:rPr>
        <w:t>Humans are relational beings always in touch with others and the world.</w:t>
      </w:r>
    </w:p>
    <w:p w14:paraId="48CDC2CB" w14:textId="77777777" w:rsidR="00E10BD1" w:rsidRPr="00CD41DA" w:rsidRDefault="00E10BD1" w:rsidP="00E10BD1">
      <w:pPr>
        <w:pStyle w:val="Heading4"/>
      </w:pPr>
      <w:r>
        <w:t xml:space="preserve">Reject nihilism as the </w:t>
      </w:r>
      <w:r>
        <w:rPr>
          <w:u w:val="single"/>
        </w:rPr>
        <w:t>major enemy of Black survival</w:t>
      </w:r>
      <w:r>
        <w:t xml:space="preserve"> – recognizing the agency of Black communities is </w:t>
      </w:r>
      <w:r>
        <w:rPr>
          <w:u w:val="single"/>
        </w:rPr>
        <w:t>crucial</w:t>
      </w:r>
      <w:r>
        <w:t xml:space="preserve"> to challenging </w:t>
      </w:r>
      <w:r>
        <w:rPr>
          <w:u w:val="single"/>
        </w:rPr>
        <w:t>normative white epistemologies</w:t>
      </w:r>
      <w:r>
        <w:t xml:space="preserve">. </w:t>
      </w:r>
    </w:p>
    <w:p w14:paraId="18B6B6E5" w14:textId="77777777" w:rsidR="00E10BD1" w:rsidRPr="00A540C7" w:rsidRDefault="00E10BD1" w:rsidP="00E10BD1">
      <w:r w:rsidRPr="00A540C7">
        <w:rPr>
          <w:b/>
          <w:bCs/>
          <w:sz w:val="26"/>
          <w:szCs w:val="26"/>
        </w:rPr>
        <w:t>Hartmann 23</w:t>
      </w:r>
      <w:r w:rsidRPr="00A540C7">
        <w:t xml:space="preserve"> [Alexandra Hartmann, assistant professor of American studies, 2023, </w:t>
      </w:r>
      <w:r w:rsidRPr="00A540C7">
        <w:rPr>
          <w:i/>
          <w:iCs/>
        </w:rPr>
        <w:t xml:space="preserve">The Black Humanist Tradition in Anti-Racist </w:t>
      </w:r>
      <w:proofErr w:type="gramStart"/>
      <w:r w:rsidRPr="00A540C7">
        <w:rPr>
          <w:i/>
          <w:iCs/>
        </w:rPr>
        <w:t>Literature</w:t>
      </w:r>
      <w:r w:rsidRPr="00A540C7">
        <w:t xml:space="preserve"> ;</w:t>
      </w:r>
      <w:proofErr w:type="gramEnd"/>
      <w:r w:rsidRPr="00A540C7">
        <w:t xml:space="preserve"> 7/22 EB]</w:t>
      </w:r>
    </w:p>
    <w:p w14:paraId="34933E2B" w14:textId="77777777" w:rsidR="00E10BD1" w:rsidRPr="00A540C7" w:rsidRDefault="00E10BD1" w:rsidP="00E10BD1">
      <w:pPr>
        <w:rPr>
          <w:sz w:val="16"/>
        </w:rPr>
      </w:pPr>
      <w:r w:rsidRPr="00A540C7">
        <w:rPr>
          <w:sz w:val="16"/>
        </w:rPr>
        <w:t xml:space="preserve">Both West and Gordon clearly stand in a long prophetic tradition of Black thought which challenges the unjust status by urging a “revolution of value” (Glaude 2016: 233). </w:t>
      </w:r>
      <w:r w:rsidRPr="00A540C7">
        <w:rPr>
          <w:u w:val="single"/>
        </w:rPr>
        <w:t>Throughout American history</w:t>
      </w:r>
      <w:r w:rsidRPr="00A540C7">
        <w:rPr>
          <w:sz w:val="16"/>
        </w:rPr>
        <w:t xml:space="preserve">, Glaude argues, </w:t>
      </w:r>
      <w:r w:rsidRPr="00A540C7">
        <w:rPr>
          <w:u w:val="single"/>
        </w:rPr>
        <w:t>African Americans have resisted their legal statuses to advance a more inclusive vision of democracy</w:t>
      </w:r>
      <w:r w:rsidRPr="00A540C7">
        <w:rPr>
          <w:sz w:val="16"/>
        </w:rPr>
        <w:t xml:space="preserve">: “[T]his is </w:t>
      </w:r>
      <w:r w:rsidRPr="00A540C7">
        <w:rPr>
          <w:u w:val="single"/>
        </w:rPr>
        <w:t>the heart of democracy in black</w:t>
      </w:r>
      <w:r w:rsidRPr="00A540C7">
        <w:rPr>
          <w:sz w:val="16"/>
        </w:rPr>
        <w:t>—</w:t>
      </w:r>
      <w:r w:rsidRPr="00A540C7">
        <w:rPr>
          <w:u w:val="single"/>
        </w:rPr>
        <w:t>efforts to imagine a democratic way of life without the burden of the value gap or the illusion that somehow this country is God’s gift to the world</w:t>
      </w:r>
      <w:r w:rsidRPr="00A540C7">
        <w:rPr>
          <w:sz w:val="16"/>
        </w:rPr>
        <w:t xml:space="preserve">” (236). </w:t>
      </w:r>
      <w:r w:rsidRPr="00A540C7">
        <w:rPr>
          <w:rStyle w:val="Emphasis"/>
        </w:rPr>
        <w:t>All major social movements have been driven by both the desire for greater justice and the belief that it is not impossible to achieve it</w:t>
      </w:r>
      <w:r w:rsidRPr="00A540C7">
        <w:rPr>
          <w:sz w:val="16"/>
        </w:rPr>
        <w:t xml:space="preserve">. Small acts of individualized resistance have equally been driven by a serious concern for people and their well-being. Both are grounded in a profound love ethic. In Race Matters, </w:t>
      </w:r>
      <w:r w:rsidRPr="00A540C7">
        <w:rPr>
          <w:u w:val="single"/>
        </w:rPr>
        <w:t xml:space="preserve">West </w:t>
      </w:r>
      <w:proofErr w:type="spellStart"/>
      <w:r w:rsidRPr="00A540C7">
        <w:rPr>
          <w:u w:val="single"/>
        </w:rPr>
        <w:t>identifes</w:t>
      </w:r>
      <w:proofErr w:type="spellEnd"/>
      <w:r w:rsidRPr="00A540C7">
        <w:rPr>
          <w:u w:val="single"/>
        </w:rPr>
        <w:t xml:space="preserve"> nihilism</w:t>
      </w:r>
      <w:proofErr w:type="gramStart"/>
      <w:r w:rsidRPr="00A540C7">
        <w:rPr>
          <w:sz w:val="16"/>
        </w:rPr>
        <w:t>—“</w:t>
      </w:r>
      <w:proofErr w:type="spellStart"/>
      <w:proofErr w:type="gramEnd"/>
      <w:r w:rsidRPr="00A540C7">
        <w:rPr>
          <w:sz w:val="16"/>
        </w:rPr>
        <w:t>the</w:t>
      </w:r>
      <w:proofErr w:type="spellEnd"/>
      <w:r w:rsidRPr="00A540C7">
        <w:rPr>
          <w:sz w:val="16"/>
        </w:rPr>
        <w:t xml:space="preserve"> lived experience of coping with a life of horrifying meaninglessness, hopelessness, and (most important) lovelessness”— </w:t>
      </w:r>
      <w:r w:rsidRPr="00A540C7">
        <w:rPr>
          <w:u w:val="single"/>
        </w:rPr>
        <w:t xml:space="preserve">as the </w:t>
      </w:r>
      <w:r w:rsidRPr="00A540C7">
        <w:rPr>
          <w:sz w:val="16"/>
        </w:rPr>
        <w:t>“</w:t>
      </w:r>
      <w:r w:rsidRPr="00A540C7">
        <w:rPr>
          <w:rStyle w:val="Emphasis"/>
        </w:rPr>
        <w:t>major enemy of black survival in America</w:t>
      </w:r>
      <w:r w:rsidRPr="00A540C7">
        <w:rPr>
          <w:sz w:val="16"/>
        </w:rPr>
        <w:t xml:space="preserve">” (2001a: 22–23). Beyond economic and political inequality, </w:t>
      </w:r>
      <w:r w:rsidRPr="00A540C7">
        <w:rPr>
          <w:u w:val="single"/>
        </w:rPr>
        <w:t>the absence of meaning poses a serious threat to Black people</w:t>
      </w:r>
      <w:r w:rsidRPr="00A540C7">
        <w:rPr>
          <w:sz w:val="16"/>
        </w:rPr>
        <w:t xml:space="preserve">. For West, it is consequently important to uncover the structural and cultural workings of racism and simultaneously maintain an attitude that </w:t>
      </w:r>
      <w:proofErr w:type="spellStart"/>
      <w:r w:rsidRPr="00A540C7">
        <w:rPr>
          <w:sz w:val="16"/>
        </w:rPr>
        <w:t>affrms</w:t>
      </w:r>
      <w:proofErr w:type="spellEnd"/>
      <w:r w:rsidRPr="00A540C7">
        <w:rPr>
          <w:sz w:val="16"/>
        </w:rPr>
        <w:t xml:space="preserve"> African Americans’ (self-) worth. West emphatically insists: “</w:t>
      </w:r>
      <w:r w:rsidRPr="00A540C7">
        <w:rPr>
          <w:u w:val="single"/>
        </w:rPr>
        <w:t>Nihilism is not overcome by arguments or analyses; it is tamed by love and care</w:t>
      </w:r>
      <w:r w:rsidRPr="00A540C7">
        <w:rPr>
          <w:sz w:val="16"/>
        </w:rPr>
        <w:t xml:space="preserve">. </w:t>
      </w:r>
      <w:r w:rsidRPr="00A540C7">
        <w:rPr>
          <w:u w:val="single"/>
        </w:rPr>
        <w:t xml:space="preserve">Any disease of the soul must be conquered by a turning of one’s soul. This turning is done through one’s own </w:t>
      </w:r>
      <w:proofErr w:type="spellStart"/>
      <w:r w:rsidRPr="00A540C7">
        <w:rPr>
          <w:u w:val="single"/>
        </w:rPr>
        <w:t>affrmation</w:t>
      </w:r>
      <w:proofErr w:type="spellEnd"/>
      <w:r w:rsidRPr="00A540C7">
        <w:rPr>
          <w:u w:val="single"/>
        </w:rPr>
        <w:t xml:space="preserve"> of one’s worth</w:t>
      </w:r>
      <w:r w:rsidRPr="00A540C7">
        <w:rPr>
          <w:sz w:val="16"/>
        </w:rPr>
        <w:t>—</w:t>
      </w:r>
      <w:r w:rsidRPr="00A540C7">
        <w:rPr>
          <w:u w:val="single"/>
        </w:rPr>
        <w:t xml:space="preserve">an </w:t>
      </w:r>
      <w:proofErr w:type="spellStart"/>
      <w:r w:rsidRPr="00A540C7">
        <w:rPr>
          <w:u w:val="single"/>
        </w:rPr>
        <w:t>affrmation</w:t>
      </w:r>
      <w:proofErr w:type="spellEnd"/>
      <w:r w:rsidRPr="00A540C7">
        <w:rPr>
          <w:u w:val="single"/>
        </w:rPr>
        <w:t xml:space="preserve"> fueled by the concerns of others. A love ethic must be at the center of a politics of conversion</w:t>
      </w:r>
      <w:r w:rsidRPr="00A540C7">
        <w:rPr>
          <w:sz w:val="16"/>
        </w:rPr>
        <w:t xml:space="preserve">” (29). It is precisely this attitude that informs Black humanist thought and guides transformative action in the world.13 </w:t>
      </w:r>
      <w:r w:rsidRPr="00A540C7">
        <w:rPr>
          <w:u w:val="single"/>
        </w:rPr>
        <w:t>Humans produce meaning through actions</w:t>
      </w:r>
      <w:r w:rsidRPr="00A540C7">
        <w:rPr>
          <w:sz w:val="16"/>
        </w:rPr>
        <w:t>—</w:t>
      </w:r>
      <w:r w:rsidRPr="00A540C7">
        <w:rPr>
          <w:u w:val="single"/>
        </w:rPr>
        <w:t>both positive and negative. A fragile hope is also an important measure to keep untamed optimism checked</w:t>
      </w:r>
      <w:r w:rsidRPr="00A540C7">
        <w:rPr>
          <w:sz w:val="16"/>
        </w:rPr>
        <w:t xml:space="preserve">. West “hopes against hope if only to hold out the dream of freedom in a never-never land […] in order to survive in the deplorable present” (1984: 10–11). We can then borrow from philosopher Jeffrey Stout: “Hope is not the same thing as thinking that what one ardently </w:t>
      </w:r>
      <w:proofErr w:type="gramStart"/>
      <w:r w:rsidRPr="00A540C7">
        <w:rPr>
          <w:sz w:val="16"/>
        </w:rPr>
        <w:t>desires</w:t>
      </w:r>
      <w:proofErr w:type="gramEnd"/>
      <w:r w:rsidRPr="00A540C7">
        <w:rPr>
          <w:sz w:val="16"/>
        </w:rPr>
        <w:t xml:space="preserve"> is likely to happen. It is the virtue one needs when grim facts might tempt one to give up on promoting or protecting important goods. [It is the assumption] that we have a chance of making a </w:t>
      </w:r>
      <w:proofErr w:type="spellStart"/>
      <w:r w:rsidRPr="00A540C7">
        <w:rPr>
          <w:sz w:val="16"/>
        </w:rPr>
        <w:t>signifcant</w:t>
      </w:r>
      <w:proofErr w:type="spellEnd"/>
      <w:r w:rsidRPr="00A540C7">
        <w:rPr>
          <w:sz w:val="16"/>
        </w:rPr>
        <w:t xml:space="preserve"> difference for the better” (2010: 283). Aware of the long history of antiblackness, Black humanists know this to be one of many possible worlds, one that is historically grown and not forever and ontologically </w:t>
      </w:r>
      <w:proofErr w:type="spellStart"/>
      <w:r w:rsidRPr="00A540C7">
        <w:rPr>
          <w:sz w:val="16"/>
        </w:rPr>
        <w:t>fxed</w:t>
      </w:r>
      <w:proofErr w:type="spellEnd"/>
      <w:r w:rsidRPr="00A540C7">
        <w:rPr>
          <w:sz w:val="16"/>
        </w:rPr>
        <w:t xml:space="preserve">. Even though Black humanist thought offers an alternative conception of hope to liberal humanism’s investment in optimism, </w:t>
      </w:r>
      <w:r w:rsidRPr="00A540C7">
        <w:rPr>
          <w:u w:val="single"/>
        </w:rPr>
        <w:t>discussions around hope have come under critique as naïve and potentially harmful to Blacks by Afropessimists</w:t>
      </w:r>
      <w:r w:rsidRPr="00A540C7">
        <w:rPr>
          <w:sz w:val="16"/>
        </w:rPr>
        <w:t xml:space="preserve">. </w:t>
      </w:r>
      <w:r w:rsidRPr="00A540C7">
        <w:rPr>
          <w:u w:val="single"/>
        </w:rPr>
        <w:t>Afropessimists reject any sentiment of hope that antiblack racism can potentially be undone</w:t>
      </w:r>
      <w:r w:rsidRPr="00A540C7">
        <w:rPr>
          <w:sz w:val="16"/>
        </w:rPr>
        <w:t xml:space="preserve">. In Afropessimist thought, </w:t>
      </w:r>
      <w:r w:rsidRPr="00A540C7">
        <w:rPr>
          <w:u w:val="single"/>
        </w:rPr>
        <w:t>Black existence equals absolute social death, and nothing can upset the antiblack world order</w:t>
      </w:r>
      <w:r w:rsidRPr="00A540C7">
        <w:rPr>
          <w:sz w:val="16"/>
        </w:rPr>
        <w:t xml:space="preserve">. As one of the most prominent Afropessimists, Frank B.  Wilderson III claims that the position of the Black subject has not structurally changed in contemporary society when compared to the time of slavery because Blackness is not only the backdrop against which whiteness still </w:t>
      </w:r>
      <w:proofErr w:type="spellStart"/>
      <w:r w:rsidRPr="00A540C7">
        <w:rPr>
          <w:sz w:val="16"/>
        </w:rPr>
        <w:t>defnes</w:t>
      </w:r>
      <w:proofErr w:type="spellEnd"/>
      <w:r w:rsidRPr="00A540C7">
        <w:rPr>
          <w:sz w:val="16"/>
        </w:rPr>
        <w:t xml:space="preserve"> itself but also the foundation of civil society (2010: 20). Blacks are “the very antithesis to the Human subject,” and the Black and the Human stand in everlasting opposition (9). In fact, he points out that while violence against all non-Blacks is contingent, it is mandatory against Blacks for the world to exist: “The violence perpetrated against us is not a form of discrimination; it is a necessary violence; a health tonic for everyone who is not Black” (2020: 40). Violence is the structuring principle of Black life as “Black people’s saturation by violence is a paradigmatic necessity” for human renewal (245). </w:t>
      </w:r>
      <w:r w:rsidRPr="00A540C7">
        <w:rPr>
          <w:u w:val="single"/>
        </w:rPr>
        <w:t>Antiblackness is ontological in Afropessimist thought</w:t>
      </w:r>
      <w:r w:rsidRPr="00A540C7">
        <w:rPr>
          <w:sz w:val="16"/>
        </w:rPr>
        <w:t>. Since the relationship between white and Black is one of structural “antagonism” rather than (reconcilable) “</w:t>
      </w:r>
      <w:proofErr w:type="spellStart"/>
      <w:r w:rsidRPr="00A540C7">
        <w:rPr>
          <w:sz w:val="16"/>
        </w:rPr>
        <w:t>confict</w:t>
      </w:r>
      <w:proofErr w:type="spellEnd"/>
      <w:r w:rsidRPr="00A540C7">
        <w:rPr>
          <w:sz w:val="16"/>
        </w:rPr>
        <w:t xml:space="preserve">,” </w:t>
      </w:r>
      <w:proofErr w:type="spellStart"/>
      <w:r w:rsidRPr="00A540C7">
        <w:rPr>
          <w:sz w:val="16"/>
        </w:rPr>
        <w:t>Wilderson</w:t>
      </w:r>
      <w:proofErr w:type="spellEnd"/>
      <w:r w:rsidRPr="00A540C7">
        <w:rPr>
          <w:sz w:val="16"/>
        </w:rPr>
        <w:t xml:space="preserve"> asserts that change is not possible within the </w:t>
      </w:r>
      <w:proofErr w:type="spellStart"/>
      <w:r w:rsidRPr="00A540C7">
        <w:rPr>
          <w:sz w:val="16"/>
        </w:rPr>
        <w:t>confnes</w:t>
      </w:r>
      <w:proofErr w:type="spellEnd"/>
      <w:r w:rsidRPr="00A540C7">
        <w:rPr>
          <w:sz w:val="16"/>
        </w:rPr>
        <w:t xml:space="preserve"> of legal society (2010: 75). Wilderson writes: “The Slave needs freedom not from wage relation, nor sexism, homophobia, and patriarchy, nor freedom in the form of land restoration. The Slave needs freedom from the Human race, freedom from the world” (141). </w:t>
      </w:r>
      <w:r w:rsidRPr="00A540C7">
        <w:rPr>
          <w:u w:val="single"/>
        </w:rPr>
        <w:t>The end of the world is necessary for the Black subject to gain meaningful freedom</w:t>
      </w:r>
      <w:r w:rsidRPr="00A540C7">
        <w:rPr>
          <w:sz w:val="16"/>
        </w:rPr>
        <w:t xml:space="preserve">. Calvin Warren echoes many of Wilderson’s ideas and is particularly critical of hope in the political sphere.14 Antiblackness, for Warren, “will continue without end, as long as the world exists” even as antiblackness might take on different forms (2018: 3). Warren writes further that “humanist affect (the good feeling we get from hopeful solutions) will not translate into freedom, justice, recognition, or resolution. It merely provides temporary reprieve from the fact that blacks are not safe in an antiblack world” (3). </w:t>
      </w:r>
      <w:r w:rsidRPr="00A540C7">
        <w:rPr>
          <w:u w:val="single"/>
        </w:rPr>
        <w:t>Warren insists that hope is a dangerous discourse that does nothing but manifest the current state of injustice while luring African Americans into believing that they can bring about change. He thus strongly rejects any account of (political) hope</w:t>
      </w:r>
      <w:r w:rsidRPr="00A540C7">
        <w:rPr>
          <w:sz w:val="16"/>
        </w:rPr>
        <w:t xml:space="preserve">. Such </w:t>
      </w:r>
      <w:r w:rsidRPr="00A540C7">
        <w:rPr>
          <w:u w:val="single"/>
        </w:rPr>
        <w:t>hope, for Warren, is cruelly meant to maintain the status quo rather than inspiring people to press for the end of the world</w:t>
      </w:r>
      <w:r w:rsidRPr="00A540C7">
        <w:rPr>
          <w:sz w:val="16"/>
        </w:rPr>
        <w:t xml:space="preserve">. </w:t>
      </w:r>
      <w:proofErr w:type="spellStart"/>
      <w:r w:rsidRPr="00A540C7">
        <w:rPr>
          <w:u w:val="single"/>
        </w:rPr>
        <w:t>Afropessimism</w:t>
      </w:r>
      <w:proofErr w:type="spellEnd"/>
      <w:r w:rsidRPr="00A540C7">
        <w:rPr>
          <w:u w:val="single"/>
        </w:rPr>
        <w:t xml:space="preserve"> does invaluable work by highlighting the persistence of racism and cautioning about setting too much hope into political processes</w:t>
      </w:r>
      <w:r w:rsidRPr="00A540C7">
        <w:rPr>
          <w:sz w:val="16"/>
        </w:rPr>
        <w:t xml:space="preserve">. </w:t>
      </w:r>
      <w:r w:rsidRPr="00A540C7">
        <w:rPr>
          <w:u w:val="single"/>
        </w:rPr>
        <w:t>Black humanists share many of these insights, but several observations strike as problematic. Gordon has been particularly vocal in his criticism</w:t>
      </w:r>
      <w:r w:rsidRPr="00A540C7">
        <w:rPr>
          <w:sz w:val="16"/>
        </w:rPr>
        <w:t>. First, he notes that “‘</w:t>
      </w:r>
      <w:r w:rsidRPr="00A540C7">
        <w:rPr>
          <w:rStyle w:val="Emphasis"/>
        </w:rPr>
        <w:t>an antiblack world’ is not identical with ‘the world is antiblack</w:t>
      </w:r>
      <w:r w:rsidRPr="00A540C7">
        <w:rPr>
          <w:sz w:val="16"/>
        </w:rPr>
        <w:t xml:space="preserve">.’ </w:t>
      </w:r>
      <w:r w:rsidRPr="00A540C7">
        <w:rPr>
          <w:u w:val="single"/>
        </w:rPr>
        <w:t>The latter is an antiblack racist project</w:t>
      </w:r>
      <w:r w:rsidRPr="00A540C7">
        <w:rPr>
          <w:sz w:val="16"/>
        </w:rPr>
        <w:t xml:space="preserve">” (2021: 75; emphasis in original). Whereas Afropessimists take the world to be forever so, </w:t>
      </w:r>
      <w:r w:rsidRPr="00A540C7">
        <w:rPr>
          <w:u w:val="single"/>
        </w:rPr>
        <w:t xml:space="preserve">Gordon emphasizes the </w:t>
      </w:r>
      <w:r w:rsidRPr="00A540C7">
        <w:rPr>
          <w:rStyle w:val="Emphasis"/>
        </w:rPr>
        <w:t>contingent nature</w:t>
      </w:r>
      <w:r w:rsidRPr="00A540C7">
        <w:rPr>
          <w:u w:val="single"/>
        </w:rPr>
        <w:t xml:space="preserve"> of antiblackness</w:t>
      </w:r>
      <w:r w:rsidRPr="00A540C7">
        <w:rPr>
          <w:sz w:val="16"/>
        </w:rPr>
        <w:t xml:space="preserve">. </w:t>
      </w:r>
      <w:r w:rsidRPr="00A540C7">
        <w:rPr>
          <w:u w:val="single"/>
        </w:rPr>
        <w:t xml:space="preserve">Rejecting the closed off state of </w:t>
      </w:r>
      <w:proofErr w:type="spellStart"/>
      <w:r w:rsidRPr="00A540C7">
        <w:rPr>
          <w:u w:val="single"/>
        </w:rPr>
        <w:t>Afropessimism</w:t>
      </w:r>
      <w:proofErr w:type="spellEnd"/>
      <w:r w:rsidRPr="00A540C7">
        <w:rPr>
          <w:u w:val="single"/>
        </w:rPr>
        <w:t xml:space="preserve"> that ontologizes the structural opposition between Blackness and the human</w:t>
      </w:r>
      <w:r w:rsidRPr="00A540C7">
        <w:rPr>
          <w:sz w:val="16"/>
        </w:rPr>
        <w:t xml:space="preserve">, </w:t>
      </w:r>
      <w:r w:rsidRPr="00A540C7">
        <w:rPr>
          <w:u w:val="single"/>
        </w:rPr>
        <w:t>Gordon advocates exposure of the system that alleges white superiority</w:t>
      </w:r>
      <w:r w:rsidRPr="00A540C7">
        <w:rPr>
          <w:sz w:val="16"/>
        </w:rPr>
        <w:t xml:space="preserve">: </w:t>
      </w:r>
      <w:r w:rsidRPr="00A540C7">
        <w:rPr>
          <w:u w:val="single"/>
        </w:rPr>
        <w:t>“[If] the question of racism is a function of power, why not offer a study of power, how it is gained and lost, instead of an assertion of its manifestations as ontological</w:t>
      </w:r>
      <w:r w:rsidRPr="00A540C7">
        <w:rPr>
          <w:sz w:val="16"/>
        </w:rPr>
        <w:t>?” (2017: 297). This request includes studying the processes of racialization which render antiblackness visible as a product of human conduct. Finally, Gordon asks: “</w:t>
      </w:r>
      <w:r w:rsidRPr="00A540C7">
        <w:rPr>
          <w:rStyle w:val="Emphasis"/>
        </w:rPr>
        <w:t>Why must the social world be premised on the attitudes and perspectives of antiblack racists?</w:t>
      </w:r>
      <w:r w:rsidRPr="00A540C7">
        <w:rPr>
          <w:u w:val="single"/>
        </w:rPr>
        <w:t xml:space="preserve"> Why don’t </w:t>
      </w:r>
      <w:proofErr w:type="gramStart"/>
      <w:r w:rsidRPr="00A540C7">
        <w:rPr>
          <w:u w:val="single"/>
        </w:rPr>
        <w:t>blacks</w:t>
      </w:r>
      <w:proofErr w:type="gramEnd"/>
      <w:r w:rsidRPr="00A540C7">
        <w:rPr>
          <w:u w:val="single"/>
        </w:rPr>
        <w:t xml:space="preserve"> among each other and other communities of color count as a social perspective?</w:t>
      </w:r>
      <w:r w:rsidRPr="00A540C7">
        <w:rPr>
          <w:sz w:val="16"/>
        </w:rPr>
        <w:t xml:space="preserve">” (297). </w:t>
      </w:r>
      <w:r w:rsidRPr="00A540C7">
        <w:rPr>
          <w:u w:val="single"/>
        </w:rPr>
        <w:t xml:space="preserve">Shifting the perspective away from the normative white epistemological framework to Black people who are committed to each other’s </w:t>
      </w:r>
      <w:proofErr w:type="spellStart"/>
      <w:r w:rsidRPr="00A540C7">
        <w:rPr>
          <w:u w:val="single"/>
        </w:rPr>
        <w:t>fourishing</w:t>
      </w:r>
      <w:proofErr w:type="spellEnd"/>
      <w:r w:rsidRPr="00A540C7">
        <w:rPr>
          <w:u w:val="single"/>
        </w:rPr>
        <w:t xml:space="preserve"> also renders the notion of ontological social death untenable</w:t>
      </w:r>
      <w:r w:rsidRPr="00A540C7">
        <w:rPr>
          <w:sz w:val="16"/>
        </w:rPr>
        <w:t xml:space="preserve">. Moreover, precisely because they are invested in uncovering the larger structures of racism, </w:t>
      </w:r>
      <w:r w:rsidRPr="00A540C7">
        <w:rPr>
          <w:rStyle w:val="Emphasis"/>
        </w:rPr>
        <w:t>Afropessimists lose sight of the individual</w:t>
      </w:r>
      <w:r w:rsidRPr="00A540C7">
        <w:rPr>
          <w:sz w:val="16"/>
        </w:rPr>
        <w:t xml:space="preserve">; </w:t>
      </w:r>
      <w:r w:rsidRPr="00A540C7">
        <w:rPr>
          <w:u w:val="single"/>
        </w:rPr>
        <w:t>mourning the individual becomes impossible for them</w:t>
      </w:r>
      <w:r w:rsidRPr="00A540C7">
        <w:rPr>
          <w:sz w:val="16"/>
        </w:rPr>
        <w:t xml:space="preserve">. </w:t>
      </w:r>
      <w:proofErr w:type="spellStart"/>
      <w:r w:rsidRPr="00A540C7">
        <w:rPr>
          <w:u w:val="single"/>
        </w:rPr>
        <w:t>Afropessimism</w:t>
      </w:r>
      <w:proofErr w:type="spellEnd"/>
      <w:r w:rsidRPr="00A540C7">
        <w:rPr>
          <w:u w:val="single"/>
        </w:rPr>
        <w:t xml:space="preserve"> overlooks the individual’s capacity at agency, stripping any form of resistance</w:t>
      </w:r>
      <w:r w:rsidRPr="00A540C7">
        <w:rPr>
          <w:sz w:val="16"/>
        </w:rPr>
        <w:t>—</w:t>
      </w:r>
      <w:r w:rsidRPr="00A540C7">
        <w:rPr>
          <w:u w:val="single"/>
        </w:rPr>
        <w:t>slave revolts, individual and personal small acts, or organized movements</w:t>
      </w:r>
      <w:r w:rsidRPr="00A540C7">
        <w:rPr>
          <w:sz w:val="16"/>
        </w:rPr>
        <w:t>—</w:t>
      </w:r>
      <w:r w:rsidRPr="00A540C7">
        <w:rPr>
          <w:u w:val="single"/>
        </w:rPr>
        <w:t>of meaning, let alone effect</w:t>
      </w:r>
      <w:r w:rsidRPr="00A540C7">
        <w:rPr>
          <w:sz w:val="16"/>
        </w:rPr>
        <w:t xml:space="preserve">. The simple fact, however, that </w:t>
      </w:r>
      <w:r w:rsidRPr="00A540C7">
        <w:rPr>
          <w:rStyle w:val="Emphasis"/>
        </w:rPr>
        <w:t>the enslaved managed to maintain parts of their original cultures despite slavery’s attempts to destroy them</w:t>
      </w:r>
      <w:r w:rsidRPr="00A540C7">
        <w:rPr>
          <w:sz w:val="16"/>
        </w:rPr>
        <w:t xml:space="preserve">, Vincent Brown notes, indicates resistance (2009: 1241–1242). </w:t>
      </w:r>
      <w:proofErr w:type="spellStart"/>
      <w:r w:rsidRPr="00A540C7">
        <w:rPr>
          <w:sz w:val="16"/>
        </w:rPr>
        <w:t>Afropessimism</w:t>
      </w:r>
      <w:proofErr w:type="spellEnd"/>
      <w:r w:rsidRPr="00A540C7">
        <w:rPr>
          <w:sz w:val="16"/>
        </w:rPr>
        <w:t xml:space="preserve"> impairs the potential for agency and self-</w:t>
      </w:r>
      <w:proofErr w:type="spellStart"/>
      <w:r w:rsidRPr="00A540C7">
        <w:rPr>
          <w:sz w:val="16"/>
        </w:rPr>
        <w:t>effciency</w:t>
      </w:r>
      <w:proofErr w:type="spellEnd"/>
      <w:r w:rsidRPr="00A540C7">
        <w:rPr>
          <w:sz w:val="16"/>
        </w:rPr>
        <w:t xml:space="preserve">, both of individual and collective attempts at social and political reform. This is true for Blacks and whites alike and absolves both from taking responsibility for and action against the world as it is. </w:t>
      </w:r>
      <w:r w:rsidRPr="00A540C7">
        <w:rPr>
          <w:u w:val="single"/>
        </w:rPr>
        <w:t xml:space="preserve">While </w:t>
      </w:r>
      <w:proofErr w:type="spellStart"/>
      <w:r w:rsidRPr="00A540C7">
        <w:rPr>
          <w:u w:val="single"/>
        </w:rPr>
        <w:t>Afropessimism</w:t>
      </w:r>
      <w:proofErr w:type="spellEnd"/>
      <w:r w:rsidRPr="00A540C7">
        <w:rPr>
          <w:u w:val="single"/>
        </w:rPr>
        <w:t xml:space="preserve"> can be a meaningful analytical tool, </w:t>
      </w:r>
      <w:r w:rsidRPr="00A540C7">
        <w:rPr>
          <w:rStyle w:val="Emphasis"/>
        </w:rPr>
        <w:t>it does not translate into practical consequences</w:t>
      </w:r>
      <w:r w:rsidRPr="00A540C7">
        <w:rPr>
          <w:sz w:val="16"/>
        </w:rPr>
        <w:t xml:space="preserve">. Unlike </w:t>
      </w:r>
      <w:proofErr w:type="spellStart"/>
      <w:r w:rsidRPr="00A540C7">
        <w:rPr>
          <w:sz w:val="16"/>
        </w:rPr>
        <w:t>Afropessimism</w:t>
      </w:r>
      <w:proofErr w:type="spellEnd"/>
      <w:r w:rsidRPr="00A540C7">
        <w:rPr>
          <w:sz w:val="16"/>
        </w:rPr>
        <w:t xml:space="preserve">, </w:t>
      </w:r>
      <w:r w:rsidRPr="00A540C7">
        <w:rPr>
          <w:u w:val="single"/>
        </w:rPr>
        <w:t xml:space="preserve">Black humanism encourages critical and active engagement with the world because the world is organized through </w:t>
      </w:r>
      <w:proofErr w:type="spellStart"/>
      <w:r w:rsidRPr="00A540C7">
        <w:rPr>
          <w:u w:val="single"/>
        </w:rPr>
        <w:t>intercorporeal</w:t>
      </w:r>
      <w:proofErr w:type="spellEnd"/>
      <w:r w:rsidRPr="00A540C7">
        <w:rPr>
          <w:u w:val="single"/>
        </w:rPr>
        <w:t xml:space="preserve"> exchanges</w:t>
      </w:r>
      <w:r w:rsidRPr="00A540C7">
        <w:rPr>
          <w:sz w:val="16"/>
        </w:rPr>
        <w:t xml:space="preserve">. Consequently, it </w:t>
      </w:r>
      <w:proofErr w:type="spellStart"/>
      <w:r w:rsidRPr="00A540C7">
        <w:rPr>
          <w:sz w:val="16"/>
        </w:rPr>
        <w:t>fnds</w:t>
      </w:r>
      <w:proofErr w:type="spellEnd"/>
      <w:r w:rsidRPr="00A540C7">
        <w:rPr>
          <w:sz w:val="16"/>
        </w:rPr>
        <w:t xml:space="preserve"> meaning, hope, and potential in individual and communal struggles to transform the world. However, resistance to world transformation does not simply reside in structural impediments but also in peoples’ embodied ways of being so that Black humanism always considers the affective world. </w:t>
      </w:r>
      <w:r w:rsidRPr="00A540C7">
        <w:rPr>
          <w:u w:val="single"/>
        </w:rPr>
        <w:t>A fragile sense of hope that ‘it could happen otherwise’ has guided everyday resistance to reductive external forces in thought, action, and aesthetic expressions</w:t>
      </w:r>
      <w:r w:rsidRPr="00A540C7">
        <w:rPr>
          <w:sz w:val="16"/>
        </w:rPr>
        <w:t>. In the following chapters, I explore how Black humanist literature both develops and employs critical phenomenology in its theorization of Black existence and dismantling of white supremacy in the everyday—all while pointing to the fact that the world could indeed be otherwise.</w:t>
      </w:r>
    </w:p>
    <w:p w14:paraId="0FC4BC55" w14:textId="77777777" w:rsidR="00E10BD1" w:rsidRPr="002F17A2" w:rsidRDefault="00E10BD1" w:rsidP="00E10BD1">
      <w:pPr>
        <w:pStyle w:val="Heading4"/>
      </w:pPr>
      <w:r>
        <w:t xml:space="preserve">Mourning the past demands </w:t>
      </w:r>
      <w:r>
        <w:rPr>
          <w:u w:val="single"/>
        </w:rPr>
        <w:t>struggle</w:t>
      </w:r>
      <w:r>
        <w:t xml:space="preserve"> and </w:t>
      </w:r>
      <w:r>
        <w:rPr>
          <w:u w:val="single"/>
        </w:rPr>
        <w:t>effort</w:t>
      </w:r>
      <w:r>
        <w:t xml:space="preserve"> to end cycles of violence – there is an </w:t>
      </w:r>
      <w:r>
        <w:rPr>
          <w:u w:val="single"/>
        </w:rPr>
        <w:t>ethical imperative</w:t>
      </w:r>
      <w:r>
        <w:t xml:space="preserve"> to strive to make the </w:t>
      </w:r>
      <w:r>
        <w:rPr>
          <w:u w:val="single"/>
        </w:rPr>
        <w:t>present</w:t>
      </w:r>
      <w:r>
        <w:t xml:space="preserve"> distinct from the </w:t>
      </w:r>
      <w:r>
        <w:rPr>
          <w:u w:val="single"/>
        </w:rPr>
        <w:t>past</w:t>
      </w:r>
      <w:r>
        <w:t xml:space="preserve">. </w:t>
      </w:r>
    </w:p>
    <w:p w14:paraId="0979D203" w14:textId="77777777" w:rsidR="00E10BD1" w:rsidRPr="00A540C7" w:rsidRDefault="00E10BD1" w:rsidP="00E10BD1">
      <w:r w:rsidRPr="00A540C7">
        <w:rPr>
          <w:b/>
          <w:bCs/>
          <w:sz w:val="26"/>
          <w:szCs w:val="26"/>
        </w:rPr>
        <w:t>Hartmann 23</w:t>
      </w:r>
      <w:r w:rsidRPr="00A540C7">
        <w:t xml:space="preserve"> [Alexandra Hartmann, assistant professor of American studies, 2023, </w:t>
      </w:r>
      <w:r w:rsidRPr="00A540C7">
        <w:rPr>
          <w:i/>
          <w:iCs/>
        </w:rPr>
        <w:t xml:space="preserve">The Black Humanist Tradition in Anti-Racist </w:t>
      </w:r>
      <w:proofErr w:type="gramStart"/>
      <w:r w:rsidRPr="00A540C7">
        <w:rPr>
          <w:i/>
          <w:iCs/>
        </w:rPr>
        <w:t>Literature</w:t>
      </w:r>
      <w:r w:rsidRPr="00A540C7">
        <w:t xml:space="preserve"> ;</w:t>
      </w:r>
      <w:proofErr w:type="gramEnd"/>
      <w:r w:rsidRPr="00A540C7">
        <w:t xml:space="preserve"> 7/22 EB]</w:t>
      </w:r>
    </w:p>
    <w:p w14:paraId="217A7B5C" w14:textId="77777777" w:rsidR="00E10BD1" w:rsidRPr="00A540C7" w:rsidRDefault="00E10BD1" w:rsidP="00E10BD1">
      <w:pPr>
        <w:rPr>
          <w:sz w:val="16"/>
        </w:rPr>
      </w:pPr>
      <w:r w:rsidRPr="00A540C7">
        <w:rPr>
          <w:sz w:val="16"/>
        </w:rPr>
        <w:t>As such, the </w:t>
      </w:r>
      <w:r w:rsidRPr="00A540C7">
        <w:rPr>
          <w:u w:val="single"/>
        </w:rPr>
        <w:t xml:space="preserve">songs </w:t>
      </w:r>
      <w:r w:rsidRPr="00A540C7">
        <w:rPr>
          <w:sz w:val="16"/>
        </w:rPr>
        <w:t xml:space="preserve">also </w:t>
      </w:r>
      <w:r w:rsidRPr="00A540C7">
        <w:rPr>
          <w:u w:val="single"/>
        </w:rPr>
        <w:t xml:space="preserve">figure as a form of </w:t>
      </w:r>
      <w:r w:rsidRPr="00A540C7">
        <w:rPr>
          <w:rStyle w:val="Emphasis"/>
        </w:rPr>
        <w:t>remembering through mourning</w:t>
      </w:r>
      <w:r w:rsidRPr="00A540C7">
        <w:rPr>
          <w:sz w:val="16"/>
        </w:rPr>
        <w:t xml:space="preserve">. In The Post-Racial Limits of Memorialization, Alfred Frankowski insists “that mourning cannot help but be a way of resisting the crises of our political lifeworld” (2015: 97). It needs to be politicized and become more than a mere attunement to wrongdoing and loss. Unlike memorialization, </w:t>
      </w:r>
      <w:r w:rsidRPr="00A540C7">
        <w:rPr>
          <w:rStyle w:val="Emphasis"/>
        </w:rPr>
        <w:t>mourning does not relegate injustice to the past</w:t>
      </w:r>
      <w:r w:rsidRPr="00A540C7">
        <w:rPr>
          <w:sz w:val="16"/>
        </w:rPr>
        <w:t xml:space="preserve">. </w:t>
      </w:r>
      <w:r w:rsidRPr="00A540C7">
        <w:rPr>
          <w:u w:val="single"/>
        </w:rPr>
        <w:t>Mourning acknowledges the continuities and antiblackness’ pervasive grasp in the present</w:t>
      </w:r>
      <w:r w:rsidRPr="00A540C7">
        <w:rPr>
          <w:sz w:val="16"/>
        </w:rPr>
        <w:t xml:space="preserve">. The novel thus refutes what </w:t>
      </w:r>
      <w:proofErr w:type="spellStart"/>
      <w:r w:rsidRPr="00A540C7">
        <w:rPr>
          <w:sz w:val="16"/>
        </w:rPr>
        <w:t>Frankowski</w:t>
      </w:r>
      <w:proofErr w:type="spellEnd"/>
      <w:r w:rsidRPr="00A540C7">
        <w:rPr>
          <w:sz w:val="16"/>
        </w:rPr>
        <w:t xml:space="preserve"> terms “</w:t>
      </w:r>
      <w:proofErr w:type="spellStart"/>
      <w:r w:rsidRPr="00A540C7">
        <w:rPr>
          <w:sz w:val="16"/>
        </w:rPr>
        <w:t>postracial</w:t>
      </w:r>
      <w:proofErr w:type="spellEnd"/>
      <w:r w:rsidRPr="00A540C7">
        <w:rPr>
          <w:sz w:val="16"/>
        </w:rPr>
        <w:t xml:space="preserve"> memorialization” which serves the purpose of “social forgetting” and distancing in the present. </w:t>
      </w:r>
      <w:r w:rsidRPr="00A540C7">
        <w:rPr>
          <w:u w:val="single"/>
        </w:rPr>
        <w:t>Political mourning underscores the complicity of the present with the past and future</w:t>
      </w:r>
      <w:r w:rsidRPr="00A540C7">
        <w:rPr>
          <w:sz w:val="16"/>
        </w:rPr>
        <w:t xml:space="preserve">. For Frankowski, a political sense of mourning “requires that our passivity be turned into an activity” (98). It acknowledges how current social relations are intricately linked with historical violence. These links need to be stressed not least in the ways in which past horrors are remembered, memorialized, and mourned. Sing develops such an outlook most visibly through Kayla who unites the important sources of possibility, posture, affection, and song. Thus, she embodies the virtue of hope as action more so than anybody else. In her, the past, present, and future merge. The possibility of a different tomorrow lies in her bond with </w:t>
      </w:r>
      <w:proofErr w:type="spellStart"/>
      <w:r w:rsidRPr="00A540C7">
        <w:rPr>
          <w:sz w:val="16"/>
        </w:rPr>
        <w:t>Jojo</w:t>
      </w:r>
      <w:proofErr w:type="spellEnd"/>
      <w:r w:rsidRPr="00A540C7">
        <w:rPr>
          <w:sz w:val="16"/>
        </w:rPr>
        <w:t xml:space="preserve"> and the way in which she engages with suffering. </w:t>
      </w:r>
      <w:r w:rsidRPr="00A540C7">
        <w:rPr>
          <w:u w:val="single"/>
        </w:rPr>
        <w:t>Together, through acts of mourning, they can break the cycle of threatening lovelessness and hopelessness in an antiblack world so accurately diagnosed by Cornel West</w:t>
      </w:r>
      <w:r w:rsidRPr="00A540C7">
        <w:rPr>
          <w:sz w:val="16"/>
        </w:rPr>
        <w:t xml:space="preserve"> (2001: 22). </w:t>
      </w:r>
      <w:r w:rsidRPr="00A540C7">
        <w:rPr>
          <w:rStyle w:val="Emphasis"/>
        </w:rPr>
        <w:t>By no means is this the end to all problems but it is nonetheless indispensable</w:t>
      </w:r>
      <w:r w:rsidRPr="00A540C7">
        <w:rPr>
          <w:sz w:val="16"/>
        </w:rPr>
        <w:t>. bell hooks notes: “</w:t>
      </w:r>
      <w:r w:rsidRPr="00A540C7">
        <w:rPr>
          <w:u w:val="single"/>
        </w:rPr>
        <w:t>Even when we cannot change ongoing exploitation and domination, love gives life meaning, purpose, and direction</w:t>
      </w:r>
      <w:r w:rsidRPr="00A540C7">
        <w:rPr>
          <w:sz w:val="16"/>
        </w:rPr>
        <w:t xml:space="preserve">” (2001: xxiv). Survival and change have only been possible through unconditional commitment to one another. Unconditional commitment is present in the minute gestures of the grandparents and their loving relationship to one another but Kayla also extends it to others beyond her inner circle. Through Kayla, Richie and the other ghosts who are unable to go home </w:t>
      </w:r>
      <w:proofErr w:type="spellStart"/>
      <w:r w:rsidRPr="00A540C7">
        <w:rPr>
          <w:sz w:val="16"/>
        </w:rPr>
        <w:t>fnd</w:t>
      </w:r>
      <w:proofErr w:type="spellEnd"/>
      <w:r w:rsidRPr="00A540C7">
        <w:rPr>
          <w:sz w:val="16"/>
        </w:rPr>
        <w:t xml:space="preserve"> relief. Not only is she able to hear their song but she is also able to sing it. This plays a </w:t>
      </w:r>
      <w:proofErr w:type="spellStart"/>
      <w:r w:rsidRPr="00A540C7">
        <w:rPr>
          <w:sz w:val="16"/>
        </w:rPr>
        <w:t>signifcant</w:t>
      </w:r>
      <w:proofErr w:type="spellEnd"/>
      <w:r w:rsidRPr="00A540C7">
        <w:rPr>
          <w:sz w:val="16"/>
        </w:rPr>
        <w:t xml:space="preserve"> role in the novel’s solution. Kayla acknowledges their suffering and encourages them to “[g]o home.” </w:t>
      </w:r>
      <w:proofErr w:type="spellStart"/>
      <w:r w:rsidRPr="00A540C7">
        <w:rPr>
          <w:sz w:val="16"/>
        </w:rPr>
        <w:t>Jojo</w:t>
      </w:r>
      <w:proofErr w:type="spellEnd"/>
      <w:r w:rsidRPr="00A540C7">
        <w:rPr>
          <w:sz w:val="16"/>
        </w:rPr>
        <w:t xml:space="preserve"> focalizes what happens next: Kayla begins to sing, a song of mismatched, half-garbled words, nothing that I can understand. Only the melody, which is low but as loud as the swish and sway of the trees, that cuts their whispering but twines with it at the same time. And the ghosts open their mouths wider and their faces fold at the edges so they look like they’re crying, but they can’t. And Kayla sings louder. She waves her hand in the air as she sings, and I know it, know the movement, know it’s how Leonie rubbed my back, rubbed Kayla’s back, when we were frightened of the world. Kayla sings, and the multitude of ghosts lean forward, nodding. They smile with something like relief, something like remembrance, something like ease. Yes. (Ward 2017: 284) Kayla’s song voices their turmoil and yet also points towards temporary deliverance from it. </w:t>
      </w:r>
      <w:r w:rsidRPr="00A540C7">
        <w:rPr>
          <w:u w:val="single"/>
        </w:rPr>
        <w:t xml:space="preserve">Through mourning, she can continue to narrate their life stories, but she can also provide </w:t>
      </w:r>
      <w:r w:rsidRPr="00A540C7">
        <w:rPr>
          <w:rStyle w:val="Emphasis"/>
        </w:rPr>
        <w:t>comfort</w:t>
      </w:r>
      <w:r w:rsidRPr="00A540C7">
        <w:rPr>
          <w:sz w:val="16"/>
        </w:rPr>
        <w:t xml:space="preserve">. The dead and the atrocities committed against them will not be forgotten, and neither will the countless ways in which their suffering is tied to ongoing harm. The novel thus refutes post-racial memorialization and opts for mourning as a simultaneous call for action. </w:t>
      </w:r>
      <w:r w:rsidRPr="00A540C7">
        <w:rPr>
          <w:u w:val="single"/>
        </w:rPr>
        <w:t>What is striking here, moreover, is the combination of song and movement</w:t>
      </w:r>
      <w:r w:rsidRPr="00A540C7">
        <w:rPr>
          <w:sz w:val="16"/>
        </w:rPr>
        <w:t xml:space="preserve">. Kayla’s hand gestures are the ones that </w:t>
      </w:r>
      <w:proofErr w:type="spellStart"/>
      <w:r w:rsidRPr="00A540C7">
        <w:rPr>
          <w:sz w:val="16"/>
        </w:rPr>
        <w:t>Jojo</w:t>
      </w:r>
      <w:proofErr w:type="spellEnd"/>
      <w:r w:rsidRPr="00A540C7">
        <w:rPr>
          <w:sz w:val="16"/>
        </w:rPr>
        <w:t xml:space="preserve"> recognizes as Leonie’s way of comforting them when they were younger. Mam already used it to comfort Leonie when she </w:t>
      </w:r>
      <w:proofErr w:type="spellStart"/>
      <w:r w:rsidRPr="00A540C7">
        <w:rPr>
          <w:sz w:val="16"/>
        </w:rPr>
        <w:t>frst</w:t>
      </w:r>
      <w:proofErr w:type="spellEnd"/>
      <w:r w:rsidRPr="00A540C7">
        <w:rPr>
          <w:sz w:val="16"/>
        </w:rPr>
        <w:t xml:space="preserve"> learns that she is pregnant: “[H]er hand rubbed circles on my back” (Ward 2017: 156). If both </w:t>
      </w:r>
      <w:proofErr w:type="spellStart"/>
      <w:r w:rsidRPr="00A540C7">
        <w:rPr>
          <w:sz w:val="16"/>
        </w:rPr>
        <w:t>Jojo</w:t>
      </w:r>
      <w:proofErr w:type="spellEnd"/>
      <w:r w:rsidRPr="00A540C7">
        <w:rPr>
          <w:sz w:val="16"/>
        </w:rPr>
        <w:t xml:space="preserve"> and Kayla embody the virtue of hope, then they have also inherited this virtue from their ancestors. This intergenerationally connects Kayla with Mam through Leonie. In this context, it is important to consider the way that </w:t>
      </w:r>
      <w:proofErr w:type="spellStart"/>
      <w:r w:rsidRPr="00A540C7">
        <w:rPr>
          <w:sz w:val="16"/>
        </w:rPr>
        <w:t>Jojo</w:t>
      </w:r>
      <w:proofErr w:type="spellEnd"/>
      <w:r w:rsidRPr="00A540C7">
        <w:rPr>
          <w:sz w:val="16"/>
        </w:rPr>
        <w:t xml:space="preserve"> describes Kayla: “Her eyes Michael’s, her nose Leonie’s, the set of her shoulders Pop’s, and the way she looks upward, like she is measuring the tree, all Mam. But something about the way she stands, the way she takes all the pieces of everybody and holds them together, is all her. Kayla” (284). She literally carries in her body those who came before her and has inherited their histories. Yet, because she is her very own person, she at least stands the chance of change. In her bodily posture just as in her ability to empathize with others, past and future merge. </w:t>
      </w:r>
      <w:r w:rsidRPr="00A540C7">
        <w:rPr>
          <w:rStyle w:val="Emphasis"/>
        </w:rPr>
        <w:t>An end to the perpetual cycle of violence is possible, even if it has to be forged from serious struggle and effort without any certainty of success</w:t>
      </w:r>
      <w:r w:rsidRPr="00A540C7">
        <w:rPr>
          <w:sz w:val="16"/>
        </w:rPr>
        <w:t xml:space="preserve">: the ghosts smile with something like remembrance and ease—but they do not disappear. The only certainty lies in the fact that any future success will be forever entwined with the losses of the past. </w:t>
      </w:r>
      <w:r w:rsidRPr="00A540C7">
        <w:rPr>
          <w:u w:val="single"/>
        </w:rPr>
        <w:t>Since antiblackness is politically, socially, and affectively entrenched, there is no way of knowing what will become</w:t>
      </w:r>
      <w:r w:rsidRPr="00A540C7">
        <w:rPr>
          <w:sz w:val="16"/>
        </w:rPr>
        <w:t xml:space="preserve"> of </w:t>
      </w:r>
      <w:proofErr w:type="spellStart"/>
      <w:r w:rsidRPr="00A540C7">
        <w:rPr>
          <w:sz w:val="16"/>
        </w:rPr>
        <w:t>Jojo</w:t>
      </w:r>
      <w:proofErr w:type="spellEnd"/>
      <w:r w:rsidRPr="00A540C7">
        <w:rPr>
          <w:sz w:val="16"/>
        </w:rPr>
        <w:t xml:space="preserve"> and Kayla. The circumstances of their existence might very well catch up with them and send them down an all too familiar path. Yet, against all odds, it might be their very generation that puts a small but meaningful dent into the antiblack project. Recalling Jeffrey Stout, hope “is not the same thing as thinking that what one ardently </w:t>
      </w:r>
      <w:proofErr w:type="gramStart"/>
      <w:r w:rsidRPr="00A540C7">
        <w:rPr>
          <w:sz w:val="16"/>
        </w:rPr>
        <w:t>desires</w:t>
      </w:r>
      <w:proofErr w:type="gramEnd"/>
      <w:r w:rsidRPr="00A540C7">
        <w:rPr>
          <w:sz w:val="16"/>
        </w:rPr>
        <w:t xml:space="preserve"> is likely to happen” but the conviction that “we have a chance of making a significant difference for the better” (2010: 283). Ultimately Kayla, cannot send the ghosts away, but walking home with Pop and </w:t>
      </w:r>
      <w:proofErr w:type="spellStart"/>
      <w:r w:rsidRPr="00A540C7">
        <w:rPr>
          <w:sz w:val="16"/>
        </w:rPr>
        <w:t>Jojo</w:t>
      </w:r>
      <w:proofErr w:type="spellEnd"/>
      <w:r w:rsidRPr="00A540C7">
        <w:rPr>
          <w:sz w:val="16"/>
        </w:rPr>
        <w:t>, the young girl embodies potential change: “Kayla hums over my shoulder, says ‘</w:t>
      </w:r>
      <w:proofErr w:type="spellStart"/>
      <w:r w:rsidRPr="00A540C7">
        <w:rPr>
          <w:sz w:val="16"/>
        </w:rPr>
        <w:t>Shhh</w:t>
      </w:r>
      <w:proofErr w:type="spellEnd"/>
      <w:r w:rsidRPr="00A540C7">
        <w:rPr>
          <w:sz w:val="16"/>
        </w:rPr>
        <w:t>’ like I am the baby and she is the big brother, says ‘</w:t>
      </w:r>
      <w:proofErr w:type="spellStart"/>
      <w:r w:rsidRPr="00A540C7">
        <w:rPr>
          <w:sz w:val="16"/>
        </w:rPr>
        <w:t>Shhh</w:t>
      </w:r>
      <w:proofErr w:type="spellEnd"/>
      <w:r w:rsidRPr="00A540C7">
        <w:rPr>
          <w:sz w:val="16"/>
        </w:rPr>
        <w:t xml:space="preserve">’ like she remembers the sound of the water in Leonie’s womb, the sound of all water, and now she sings it. Home, they say. Home” (Ward 2017: 284–285). Social forgetting will not happen on their watch. </w:t>
      </w:r>
      <w:r w:rsidRPr="00A540C7">
        <w:rPr>
          <w:u w:val="single"/>
        </w:rPr>
        <w:t xml:space="preserve">What lingers in the </w:t>
      </w:r>
      <w:proofErr w:type="spellStart"/>
      <w:r w:rsidRPr="00A540C7">
        <w:rPr>
          <w:u w:val="single"/>
        </w:rPr>
        <w:t>fnal</w:t>
      </w:r>
      <w:proofErr w:type="spellEnd"/>
      <w:r w:rsidRPr="00A540C7">
        <w:rPr>
          <w:u w:val="single"/>
        </w:rPr>
        <w:t xml:space="preserve"> lines of the novel is a profound awareness of how they can make a difference in each other’s lives by positively affecting each other’s lived bodies. Their actions matter in shaping them and the world around them</w:t>
      </w:r>
      <w:r w:rsidRPr="00A540C7">
        <w:rPr>
          <w:sz w:val="16"/>
        </w:rPr>
        <w:t xml:space="preserve">. In Kayla and </w:t>
      </w:r>
      <w:proofErr w:type="spellStart"/>
      <w:r w:rsidRPr="00A540C7">
        <w:rPr>
          <w:sz w:val="16"/>
        </w:rPr>
        <w:t>Jojo’s</w:t>
      </w:r>
      <w:proofErr w:type="spellEnd"/>
      <w:r w:rsidRPr="00A540C7">
        <w:rPr>
          <w:sz w:val="16"/>
        </w:rPr>
        <w:t xml:space="preserve"> efforts, the future already begins to take shape. As Lewis Gordon insists, </w:t>
      </w:r>
      <w:r w:rsidRPr="00A540C7">
        <w:rPr>
          <w:rStyle w:val="Emphasis"/>
        </w:rPr>
        <w:t>the political is future-oriented and thus always also about someone other than oneself</w:t>
      </w:r>
      <w:r w:rsidRPr="00A540C7">
        <w:rPr>
          <w:sz w:val="16"/>
        </w:rPr>
        <w:t xml:space="preserve">. It is a commitment “to the life and freedom of others” (2021: 70). Such a commitment must play out in the here and now. That is why Kayla, </w:t>
      </w:r>
      <w:proofErr w:type="spellStart"/>
      <w:r w:rsidRPr="00A540C7">
        <w:rPr>
          <w:sz w:val="16"/>
        </w:rPr>
        <w:t>Jojo</w:t>
      </w:r>
      <w:proofErr w:type="spellEnd"/>
      <w:r w:rsidRPr="00A540C7">
        <w:rPr>
          <w:sz w:val="16"/>
        </w:rPr>
        <w:t xml:space="preserve">, and Pop turn away from the tree of ghosts to face the presence even as they continue to mourn their loss. This is not a lot, but it is also not nothing. The subjunctive undertone in the </w:t>
      </w:r>
      <w:proofErr w:type="spellStart"/>
      <w:r w:rsidRPr="00A540C7">
        <w:rPr>
          <w:sz w:val="16"/>
        </w:rPr>
        <w:t>fnal</w:t>
      </w:r>
      <w:proofErr w:type="spellEnd"/>
      <w:r w:rsidRPr="00A540C7">
        <w:rPr>
          <w:sz w:val="16"/>
        </w:rPr>
        <w:t xml:space="preserve"> pages roots them </w:t>
      </w:r>
      <w:proofErr w:type="spellStart"/>
      <w:r w:rsidRPr="00A540C7">
        <w:rPr>
          <w:sz w:val="16"/>
        </w:rPr>
        <w:t>frmly</w:t>
      </w:r>
      <w:proofErr w:type="spellEnd"/>
      <w:r w:rsidRPr="00A540C7">
        <w:rPr>
          <w:sz w:val="16"/>
        </w:rPr>
        <w:t xml:space="preserve"> in the present while voicing desire for change. Sing anticipates change—in the absence of certainty. When read alongside the other Black humanist novels studied here, </w:t>
      </w:r>
      <w:r w:rsidRPr="00A540C7">
        <w:rPr>
          <w:u w:val="single"/>
        </w:rPr>
        <w:t>Ward seems to confront readers with the bleakest outlook because hunger, fear, and violence are permanent constants for many who are exposed to structural disadvantages. But the novel’s backward glance also orients itself towards the future: Mam ruminates that “we don’t walk no straight lines. It’s all happening at once. All of it</w:t>
      </w:r>
      <w:r w:rsidRPr="00A540C7">
        <w:rPr>
          <w:sz w:val="16"/>
        </w:rPr>
        <w:t xml:space="preserve">” (Ward 2017: 236). </w:t>
      </w:r>
      <w:r w:rsidRPr="00A540C7">
        <w:rPr>
          <w:rStyle w:val="Emphasis"/>
        </w:rPr>
        <w:t>The question then is how humans can impact the present so that it is not the identical reiteration of the past</w:t>
      </w:r>
      <w:r w:rsidRPr="00A540C7">
        <w:rPr>
          <w:sz w:val="16"/>
        </w:rPr>
        <w:t xml:space="preserve">. </w:t>
      </w:r>
      <w:r w:rsidRPr="00A540C7">
        <w:rPr>
          <w:u w:val="single"/>
        </w:rPr>
        <w:t>Even though their actions cannot fully undo or dismantle antiblackness, they can undertake action that does not further it</w:t>
      </w:r>
      <w:r w:rsidRPr="00A540C7">
        <w:rPr>
          <w:sz w:val="16"/>
        </w:rPr>
        <w:t>. In an interview, Ward asserts that, though she is fearful for the future, hope remains essential for her: “I don’t think it is an intelligent hope, I think it is a necessary hope” (qtd. in Allardice 2018). With Sing, Ward highlights human accountability for the conditions of life by pointing to both individual and societal responsibility. The two continuously reinforce one another. Ward emphasizes subjectivity as embodied and stresses the lived body as a site of suffering and resistance. It is impossible to make sense of the novel outside of the context of BLM because of its concern with Black Americans living precarious lives at the intersections of white supremacy and poverty. While the novel does not detail a full-</w:t>
      </w:r>
      <w:proofErr w:type="spellStart"/>
      <w:r w:rsidRPr="00A540C7">
        <w:rPr>
          <w:sz w:val="16"/>
        </w:rPr>
        <w:t>fedged</w:t>
      </w:r>
      <w:proofErr w:type="spellEnd"/>
      <w:r w:rsidRPr="00A540C7">
        <w:rPr>
          <w:sz w:val="16"/>
        </w:rPr>
        <w:t xml:space="preserve"> ecocriticism but advances a soft anthropocentrism, it at least acknowledges that the relationship to the nonhuman world has meaningful consequences for human life. Ward exposes especially how precarity is historically grown and the result of interlocking systems of oppression. Her backward glance is committed to making these ties legible, but also embraces mourning as a potential way forward. Mourning as a political practice becomes especially important in a post-racial climate that seeks to eliminate the ties between current and past injustices even as premature Black death has become more visible in recent years. In mourning life that is considered </w:t>
      </w:r>
      <w:proofErr w:type="spellStart"/>
      <w:r w:rsidRPr="00A540C7">
        <w:rPr>
          <w:sz w:val="16"/>
        </w:rPr>
        <w:t>ungrievable</w:t>
      </w:r>
      <w:proofErr w:type="spellEnd"/>
      <w:r w:rsidRPr="00A540C7">
        <w:rPr>
          <w:sz w:val="16"/>
        </w:rPr>
        <w:t xml:space="preserve">, writers and activists alike do deep epistemological work. They publicly perform resistance to the ordering ideas and embodied thoughts underlying white supremacy. </w:t>
      </w:r>
      <w:r w:rsidRPr="00A540C7">
        <w:rPr>
          <w:rStyle w:val="Emphasis"/>
        </w:rPr>
        <w:t>Both structural and attitudinal work is needed to enable meaningful change</w:t>
      </w:r>
      <w:r w:rsidRPr="00A540C7">
        <w:rPr>
          <w:sz w:val="16"/>
        </w:rPr>
        <w:t>. This dual emphasis resides at the very core of Sing as a Black humanist novel.</w:t>
      </w:r>
    </w:p>
    <w:p w14:paraId="72DB29B9" w14:textId="77777777" w:rsidR="00E10BD1" w:rsidRDefault="00E10BD1" w:rsidP="00E10BD1">
      <w:pPr>
        <w:pStyle w:val="Heading3"/>
      </w:pPr>
      <w:r w:rsidRPr="00A540C7">
        <w:t>Libidinal Economy</w:t>
      </w:r>
    </w:p>
    <w:p w14:paraId="5CDC8BFA" w14:textId="77777777" w:rsidR="00E10BD1" w:rsidRPr="002F17A2" w:rsidRDefault="00E10BD1" w:rsidP="00E10BD1">
      <w:pPr>
        <w:pStyle w:val="Heading4"/>
      </w:pPr>
      <w:r>
        <w:t xml:space="preserve">Psychoanalysis </w:t>
      </w:r>
      <w:r>
        <w:rPr>
          <w:u w:val="single"/>
        </w:rPr>
        <w:t>might</w:t>
      </w:r>
      <w:r>
        <w:t xml:space="preserve"> offer explanations but provides no path for </w:t>
      </w:r>
      <w:r>
        <w:rPr>
          <w:u w:val="single"/>
        </w:rPr>
        <w:t>real societal transformation</w:t>
      </w:r>
      <w:r>
        <w:t xml:space="preserve">. </w:t>
      </w:r>
      <w:r>
        <w:rPr>
          <w:u w:val="single"/>
        </w:rPr>
        <w:t>Diagnosing</w:t>
      </w:r>
      <w:r>
        <w:t xml:space="preserve"> the world is </w:t>
      </w:r>
      <w:r>
        <w:rPr>
          <w:u w:val="single"/>
        </w:rPr>
        <w:t>dangerously defeatist</w:t>
      </w:r>
      <w:r>
        <w:t xml:space="preserve"> and </w:t>
      </w:r>
      <w:r>
        <w:rPr>
          <w:u w:val="single"/>
        </w:rPr>
        <w:t>undermines</w:t>
      </w:r>
      <w:r>
        <w:t xml:space="preserve"> efforts to challenge </w:t>
      </w:r>
      <w:r>
        <w:rPr>
          <w:u w:val="single"/>
        </w:rPr>
        <w:t>oppressive structures</w:t>
      </w:r>
      <w:r>
        <w:t xml:space="preserve">. </w:t>
      </w:r>
    </w:p>
    <w:p w14:paraId="13F2D3B5" w14:textId="77777777" w:rsidR="00E10BD1" w:rsidRPr="00C754EF" w:rsidRDefault="00E10BD1" w:rsidP="00E10BD1">
      <w:pPr>
        <w:rPr>
          <w:sz w:val="26"/>
          <w:szCs w:val="26"/>
        </w:rPr>
      </w:pPr>
      <w:r>
        <w:rPr>
          <w:b/>
          <w:bCs/>
          <w:sz w:val="26"/>
          <w:szCs w:val="26"/>
        </w:rPr>
        <w:t>Gordon 1</w:t>
      </w:r>
      <w:r>
        <w:rPr>
          <w:sz w:val="26"/>
          <w:szCs w:val="26"/>
        </w:rPr>
        <w:t xml:space="preserve"> </w:t>
      </w:r>
      <w:r w:rsidRPr="00C754EF">
        <w:t xml:space="preserve">[Paul, psychotherapist, “Psychoanalysis and Racism”, </w:t>
      </w:r>
      <w:proofErr w:type="gramStart"/>
      <w:r w:rsidRPr="00C754EF">
        <w:t>2001 ;</w:t>
      </w:r>
      <w:proofErr w:type="gramEnd"/>
      <w:r w:rsidRPr="00C754EF">
        <w:t xml:space="preserve"> 7/23 EB] </w:t>
      </w:r>
    </w:p>
    <w:p w14:paraId="65B09115" w14:textId="77777777" w:rsidR="00E10BD1" w:rsidRPr="00C754EF" w:rsidRDefault="00E10BD1" w:rsidP="00E10BD1">
      <w:pPr>
        <w:rPr>
          <w:sz w:val="16"/>
        </w:rPr>
      </w:pPr>
      <w:r w:rsidRPr="00C754EF">
        <w:rPr>
          <w:u w:val="single"/>
        </w:rPr>
        <w:t>The postmodernists' problem is that they cannot live with disappointment</w:t>
      </w:r>
      <w:r w:rsidRPr="00C754EF">
        <w:rPr>
          <w:sz w:val="16"/>
        </w:rPr>
        <w:t xml:space="preserve">. All the tragedies of the political project of emancipation ± the evils of Stalinism in particular ± are seen as the inevitable product of men and women trying to create a better society. </w:t>
      </w:r>
      <w:proofErr w:type="gramStart"/>
      <w:r w:rsidRPr="00C754EF">
        <w:rPr>
          <w:sz w:val="16"/>
        </w:rPr>
        <w:t>But,</w:t>
      </w:r>
      <w:proofErr w:type="gramEnd"/>
      <w:r w:rsidRPr="00C754EF">
        <w:rPr>
          <w:sz w:val="16"/>
        </w:rPr>
        <w:t xml:space="preserve"> rather than engage in a critical assessment of how, for instance, radical political movements go wrong, they discard the emancipatory project and impulse itself. The </w:t>
      </w:r>
      <w:r w:rsidRPr="00C754EF">
        <w:rPr>
          <w:u w:val="single"/>
        </w:rPr>
        <w:t>postmodernists</w:t>
      </w:r>
      <w:r w:rsidRPr="00C754EF">
        <w:rPr>
          <w:sz w:val="16"/>
        </w:rPr>
        <w:t xml:space="preserve">, as </w:t>
      </w:r>
      <w:proofErr w:type="spellStart"/>
      <w:r w:rsidRPr="00C754EF">
        <w:rPr>
          <w:sz w:val="16"/>
        </w:rPr>
        <w:t>Sivanandan</w:t>
      </w:r>
      <w:proofErr w:type="spellEnd"/>
      <w:r w:rsidRPr="00C754EF">
        <w:rPr>
          <w:sz w:val="16"/>
        </w:rPr>
        <w:t xml:space="preserve"> puts it, </w:t>
      </w:r>
      <w:r w:rsidRPr="00C754EF">
        <w:rPr>
          <w:u w:val="single"/>
        </w:rPr>
        <w:t>blame modernity for having failed them</w:t>
      </w:r>
      <w:r w:rsidRPr="00C754EF">
        <w:rPr>
          <w:sz w:val="16"/>
        </w:rPr>
        <w:t xml:space="preserve">: `the </w:t>
      </w:r>
      <w:r w:rsidRPr="00C754EF">
        <w:rPr>
          <w:u w:val="single"/>
        </w:rPr>
        <w:t>intellectuals and academics have fled into discourse and deconstruction and representation</w:t>
      </w:r>
      <w:r w:rsidRPr="00C754EF">
        <w:rPr>
          <w:sz w:val="16"/>
        </w:rPr>
        <w:t xml:space="preserve"> ± </w:t>
      </w:r>
      <w:r w:rsidRPr="00C754EF">
        <w:rPr>
          <w:rStyle w:val="Emphasis"/>
        </w:rPr>
        <w:t>as though to interpret the world is more important than to change it</w:t>
      </w:r>
      <w:r w:rsidRPr="00C754EF">
        <w:rPr>
          <w:u w:val="single"/>
        </w:rPr>
        <w:t>, as though changing the interpretation is all we could do in a changing world'</w:t>
      </w:r>
      <w:r w:rsidRPr="00C754EF">
        <w:rPr>
          <w:sz w:val="16"/>
        </w:rPr>
        <w:t xml:space="preserve">.58 To justify their flight from a politics holding out the prospect of radical change through self-activity, the disappointed intellectuals and abundant intellectual alibis for themselves in the very work they champion, including, in Cohen's case, </w:t>
      </w:r>
      <w:r w:rsidRPr="00C754EF">
        <w:rPr>
          <w:u w:val="single"/>
        </w:rPr>
        <w:t>psychoanalysis</w:t>
      </w:r>
      <w:r w:rsidRPr="00C754EF">
        <w:rPr>
          <w:sz w:val="16"/>
        </w:rPr>
        <w:t xml:space="preserve">. What Marshall Berman says of Foucault seems true also of psychoanalysis; that it </w:t>
      </w:r>
      <w:r w:rsidRPr="00C754EF">
        <w:rPr>
          <w:u w:val="single"/>
        </w:rPr>
        <w:t>offers</w:t>
      </w:r>
      <w:r w:rsidRPr="00C754EF">
        <w:rPr>
          <w:sz w:val="16"/>
        </w:rPr>
        <w:t xml:space="preserve"> `</w:t>
      </w:r>
      <w:r w:rsidRPr="00C754EF">
        <w:rPr>
          <w:rStyle w:val="Emphasis"/>
        </w:rPr>
        <w:t>a world-historical alibi</w:t>
      </w:r>
      <w:r w:rsidRPr="00C754EF">
        <w:rPr>
          <w:sz w:val="16"/>
        </w:rPr>
        <w:t xml:space="preserve">' </w:t>
      </w:r>
      <w:r w:rsidRPr="00C754EF">
        <w:rPr>
          <w:u w:val="single"/>
        </w:rPr>
        <w:t>for</w:t>
      </w:r>
      <w:r w:rsidRPr="00C754EF">
        <w:rPr>
          <w:sz w:val="16"/>
        </w:rPr>
        <w:t xml:space="preserve"> the </w:t>
      </w:r>
      <w:r w:rsidRPr="00C754EF">
        <w:rPr>
          <w:u w:val="single"/>
        </w:rPr>
        <w:t>passivity and helplessness</w:t>
      </w:r>
      <w:r w:rsidRPr="00C754EF">
        <w:rPr>
          <w:sz w:val="16"/>
        </w:rPr>
        <w:t xml:space="preserve"> felt by many in the 1970s, and that it has nothing but contempt for those naive enough to imagine that it might be possible for modern human-kind to be free. At every turn for such theorists, as Berman argues, whether in sexuality, politics, even our imagination, we are nothing but prisoners: there is no freedom in Foucault's world, because his language forms a seamless web, a cage far more airtight than anything Weber ever dreamed of, into which no life can break . . . There is no point in trying to resist the oppressions and injustices of modern life, since even our dreams of freedom only add more links to our chains; however, once we grasp the futility of it all, at least we can relax.59 Cohen's </w:t>
      </w:r>
      <w:r w:rsidRPr="00C754EF">
        <w:rPr>
          <w:u w:val="single"/>
        </w:rPr>
        <w:t>political defeatism</w:t>
      </w:r>
      <w:r w:rsidRPr="00C754EF">
        <w:rPr>
          <w:sz w:val="16"/>
        </w:rPr>
        <w:t xml:space="preserve"> </w:t>
      </w:r>
      <w:r w:rsidRPr="00C754EF">
        <w:rPr>
          <w:u w:val="single"/>
        </w:rPr>
        <w:t>and</w:t>
      </w:r>
      <w:r w:rsidRPr="00C754EF">
        <w:rPr>
          <w:sz w:val="16"/>
        </w:rPr>
        <w:t xml:space="preserve"> his </w:t>
      </w:r>
      <w:r w:rsidRPr="00C754EF">
        <w:rPr>
          <w:u w:val="single"/>
        </w:rPr>
        <w:t>conviction in the explanatory power of</w:t>
      </w:r>
      <w:r w:rsidRPr="00C754EF">
        <w:rPr>
          <w:sz w:val="16"/>
        </w:rPr>
        <w:t xml:space="preserve"> his new faith of </w:t>
      </w:r>
      <w:r w:rsidRPr="00C754EF">
        <w:rPr>
          <w:u w:val="single"/>
        </w:rPr>
        <w:t xml:space="preserve">psychoanalysis lead him to be </w:t>
      </w:r>
      <w:r w:rsidRPr="00C754EF">
        <w:rPr>
          <w:rStyle w:val="Emphasis"/>
        </w:rPr>
        <w:t>contemptuous and dismissive of any attempt at political solidarity or collective action</w:t>
      </w:r>
      <w:r w:rsidRPr="00C754EF">
        <w:rPr>
          <w:sz w:val="16"/>
        </w:rPr>
        <w:t>. For him, `</w:t>
      </w:r>
      <w:proofErr w:type="gramStart"/>
      <w:r w:rsidRPr="00C754EF">
        <w:rPr>
          <w:sz w:val="16"/>
        </w:rPr>
        <w:t>communities'</w:t>
      </w:r>
      <w:proofErr w:type="gramEnd"/>
      <w:r w:rsidRPr="00C754EF">
        <w:rPr>
          <w:sz w:val="16"/>
        </w:rPr>
        <w:t xml:space="preserve"> are always `imagined', which, in his view, means based on fantasy, while different forms of working-class </w:t>
      </w:r>
      <w:proofErr w:type="spellStart"/>
      <w:r w:rsidRPr="00C754EF">
        <w:rPr>
          <w:sz w:val="16"/>
        </w:rPr>
        <w:t>organisation</w:t>
      </w:r>
      <w:proofErr w:type="spellEnd"/>
      <w:r w:rsidRPr="00C754EF">
        <w:rPr>
          <w:sz w:val="16"/>
        </w:rPr>
        <w:t xml:space="preserve">, from the craft fraternity to the revolutionary group, are dismissed as `fantasies of self-sufficient combination'.60 In this scenario, the idea that people might come together, think together, </w:t>
      </w:r>
      <w:proofErr w:type="spellStart"/>
      <w:r w:rsidRPr="00C754EF">
        <w:rPr>
          <w:sz w:val="16"/>
        </w:rPr>
        <w:t>analyse</w:t>
      </w:r>
      <w:proofErr w:type="spellEnd"/>
      <w:r w:rsidRPr="00C754EF">
        <w:rPr>
          <w:sz w:val="16"/>
        </w:rPr>
        <w:t xml:space="preserve"> together and act together as rational beings is impossible. </w:t>
      </w:r>
      <w:r w:rsidRPr="00C754EF">
        <w:rPr>
          <w:rStyle w:val="Emphasis"/>
        </w:rPr>
        <w:t>The idea of a genuine community of equals becomes a pure fantasy</w:t>
      </w:r>
      <w:r w:rsidRPr="00C754EF">
        <w:rPr>
          <w:sz w:val="16"/>
        </w:rPr>
        <w:t xml:space="preserve">, a `symbolic retrieval' of something that never existed in the first place: `Community is a magical device for conjuring something apparently solidary out of the thin air of modern times, a mechanism of re-enchantment.' As for history, it is always false, since `We are always dealing with invented traditions.'61 Now, </w:t>
      </w:r>
      <w:r w:rsidRPr="00C754EF">
        <w:rPr>
          <w:rStyle w:val="Emphasis"/>
        </w:rPr>
        <w:t>this is not only nonsense, but dangerous nonsense at that</w:t>
      </w:r>
      <w:r w:rsidRPr="00C754EF">
        <w:rPr>
          <w:sz w:val="16"/>
        </w:rPr>
        <w:t xml:space="preserve">. Is history `always false'? Did the </w:t>
      </w:r>
      <w:proofErr w:type="spellStart"/>
      <w:r w:rsidRPr="00C754EF">
        <w:rPr>
          <w:sz w:val="16"/>
        </w:rPr>
        <w:t>Judeocide</w:t>
      </w:r>
      <w:proofErr w:type="spellEnd"/>
      <w:r w:rsidRPr="00C754EF">
        <w:rPr>
          <w:sz w:val="16"/>
        </w:rPr>
        <w:t xml:space="preserve"> happen or did it not? And did not some people even try to resist it? Did slavery exist or did it not, and did not people resist that too and, ultimately, bring it to an end? And are communities always `imagined'? Or, as </w:t>
      </w:r>
      <w:proofErr w:type="spellStart"/>
      <w:r w:rsidRPr="00C754EF">
        <w:rPr>
          <w:sz w:val="16"/>
        </w:rPr>
        <w:t>Sivanandan</w:t>
      </w:r>
      <w:proofErr w:type="spellEnd"/>
      <w:r w:rsidRPr="00C754EF">
        <w:rPr>
          <w:sz w:val="16"/>
        </w:rPr>
        <w:t xml:space="preserve">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Cohen reveals himself to be deeply ambivalent about punitive action against racists, as though punishment or other </w:t>
      </w:r>
      <w:proofErr w:type="spellStart"/>
      <w:r w:rsidRPr="00C754EF">
        <w:rPr>
          <w:sz w:val="16"/>
        </w:rPr>
        <w:t>firrm</w:t>
      </w:r>
      <w:proofErr w:type="spellEnd"/>
      <w:r w:rsidRPr="00C754EF">
        <w:rPr>
          <w:sz w:val="16"/>
        </w:rPr>
        <w:t xml:space="preserve"> action against them (or anyone else transgressing agreed social or legal norms) precluded `understand- </w:t>
      </w:r>
      <w:proofErr w:type="spellStart"/>
      <w:r w:rsidRPr="00C754EF">
        <w:rPr>
          <w:sz w:val="16"/>
        </w:rPr>
        <w:t>ing</w:t>
      </w:r>
      <w:proofErr w:type="spellEnd"/>
      <w:r w:rsidRPr="00C754EF">
        <w:rPr>
          <w:sz w:val="16"/>
        </w:rPr>
        <w:t xml:space="preserve">' or even help through psychotherapy. </w:t>
      </w:r>
      <w:r w:rsidRPr="00C754EF">
        <w:rPr>
          <w:u w:val="single"/>
        </w:rPr>
        <w:t>It is indeed a strange kind of `anti-racism' that portrays active racists as the `victims', those who are in need of `help'</w:t>
      </w:r>
      <w:r w:rsidRPr="00C754EF">
        <w:rPr>
          <w:sz w:val="16"/>
        </w:rPr>
        <w:t xml:space="preserve">. But this is where Cohen's argument ends up. </w:t>
      </w:r>
      <w:r w:rsidRPr="00C754EF">
        <w:rPr>
          <w:u w:val="single"/>
        </w:rPr>
        <w:t>In their move from politics to the academy and the world of `discourse'</w:t>
      </w:r>
      <w:r w:rsidRPr="00C754EF">
        <w:rPr>
          <w:sz w:val="16"/>
        </w:rPr>
        <w:t xml:space="preserve">, the </w:t>
      </w:r>
      <w:r w:rsidRPr="00C754EF">
        <w:rPr>
          <w:u w:val="single"/>
        </w:rPr>
        <w:t>postmodernists</w:t>
      </w:r>
      <w:r w:rsidRPr="00C754EF">
        <w:rPr>
          <w:sz w:val="16"/>
        </w:rPr>
        <w:t xml:space="preserve"> may </w:t>
      </w:r>
      <w:r w:rsidRPr="00C754EF">
        <w:rPr>
          <w:u w:val="single"/>
        </w:rPr>
        <w:t>have simply exchanged</w:t>
      </w:r>
      <w:r w:rsidRPr="00C754EF">
        <w:rPr>
          <w:sz w:val="16"/>
        </w:rPr>
        <w:t xml:space="preserve"> one grand narrative, </w:t>
      </w:r>
      <w:r w:rsidRPr="00C754EF">
        <w:rPr>
          <w:rStyle w:val="Emphasis"/>
        </w:rPr>
        <w:t>historical materialism</w:t>
      </w:r>
      <w:r w:rsidRPr="00C754EF">
        <w:rPr>
          <w:sz w:val="16"/>
        </w:rPr>
        <w:t xml:space="preserve">, </w:t>
      </w:r>
      <w:r w:rsidRPr="00C754EF">
        <w:rPr>
          <w:u w:val="single"/>
        </w:rPr>
        <w:t>for</w:t>
      </w:r>
      <w:r w:rsidRPr="00C754EF">
        <w:rPr>
          <w:sz w:val="16"/>
        </w:rPr>
        <w:t xml:space="preserve"> another, </w:t>
      </w:r>
      <w:r w:rsidRPr="00C754EF">
        <w:rPr>
          <w:rStyle w:val="Emphasis"/>
        </w:rPr>
        <w:t>psychoanalysis</w:t>
      </w:r>
      <w:r w:rsidRPr="00C754EF">
        <w:rPr>
          <w:sz w:val="16"/>
        </w:rPr>
        <w:t xml:space="preserve">.62 For psychoanalysis is a grand narrative, par excellence. It is a theory that seeks to account for the world and which </w:t>
      </w:r>
      <w:proofErr w:type="spellStart"/>
      <w:r w:rsidRPr="00C754EF">
        <w:rPr>
          <w:sz w:val="16"/>
        </w:rPr>
        <w:t>recognises</w:t>
      </w:r>
      <w:proofErr w:type="spellEnd"/>
      <w:r w:rsidRPr="00C754EF">
        <w:rPr>
          <w:sz w:val="16"/>
        </w:rPr>
        <w:t xml:space="preserve"> few limits on its explanatory potential. And the claimed radicalism of psycho- analysis, in the hands of the postmodernists at least, is not a radicalism at all but a prescription for a politics of quietism, fatalism and defeat. </w:t>
      </w:r>
      <w:r w:rsidRPr="00C754EF">
        <w:rPr>
          <w:rStyle w:val="Emphasis"/>
        </w:rPr>
        <w:t>Those wanting to change the world, not just to interpret it, need to look elsewhere</w:t>
      </w:r>
      <w:r w:rsidRPr="00C754EF">
        <w:rPr>
          <w:sz w:val="16"/>
        </w:rPr>
        <w:t>.</w:t>
      </w:r>
    </w:p>
    <w:p w14:paraId="41BAB3A9" w14:textId="77777777" w:rsidR="00E10BD1" w:rsidRPr="007F1DA4" w:rsidRDefault="00E10BD1" w:rsidP="00E10BD1">
      <w:pPr>
        <w:pStyle w:val="Heading4"/>
      </w:pPr>
      <w:r>
        <w:t xml:space="preserve">Desire is based on </w:t>
      </w:r>
      <w:r>
        <w:rPr>
          <w:u w:val="single"/>
        </w:rPr>
        <w:t>questions of origin</w:t>
      </w:r>
      <w:r>
        <w:t xml:space="preserve"> and the libidinal economy </w:t>
      </w:r>
      <w:r>
        <w:rPr>
          <w:u w:val="single"/>
        </w:rPr>
        <w:t>cannot</w:t>
      </w:r>
      <w:r>
        <w:t xml:space="preserve"> be explained </w:t>
      </w:r>
      <w:r>
        <w:rPr>
          <w:u w:val="single"/>
        </w:rPr>
        <w:t>ontologically</w:t>
      </w:r>
      <w:r>
        <w:t xml:space="preserve">. </w:t>
      </w:r>
    </w:p>
    <w:p w14:paraId="328B3CDA" w14:textId="77777777" w:rsidR="00E10BD1" w:rsidRPr="002E70CC" w:rsidRDefault="00E10BD1" w:rsidP="00E10BD1">
      <w:pPr>
        <w:rPr>
          <w:b/>
          <w:bCs/>
          <w:sz w:val="26"/>
          <w:szCs w:val="26"/>
        </w:rPr>
      </w:pPr>
      <w:r w:rsidRPr="002E70CC">
        <w:rPr>
          <w:b/>
          <w:bCs/>
          <w:sz w:val="26"/>
          <w:szCs w:val="26"/>
        </w:rPr>
        <w:t>Turner</w:t>
      </w:r>
      <w:r>
        <w:rPr>
          <w:b/>
          <w:bCs/>
          <w:sz w:val="26"/>
          <w:szCs w:val="26"/>
        </w:rPr>
        <w:t xml:space="preserve"> 23 </w:t>
      </w:r>
      <w:r w:rsidRPr="002E70CC">
        <w:t xml:space="preserve">[Ben Turner, Senior Lecturer in Political Theory in the School of Politics and International Relations at the University of Kent in England, “Libidinal Economy and Proletarianization”, 2023, </w:t>
      </w:r>
      <w:proofErr w:type="gramStart"/>
      <w:r w:rsidRPr="002E70CC">
        <w:rPr>
          <w:shd w:val="clear" w:color="auto" w:fill="FFFFFF"/>
        </w:rPr>
        <w:t>https://doi.org/10.1515/9781438492049-006</w:t>
      </w:r>
      <w:r w:rsidRPr="002E70CC">
        <w:t xml:space="preserve"> ;</w:t>
      </w:r>
      <w:proofErr w:type="gramEnd"/>
      <w:r w:rsidRPr="002E70CC">
        <w:t xml:space="preserve"> 7/23 EB]</w:t>
      </w:r>
    </w:p>
    <w:p w14:paraId="22AA4499" w14:textId="77777777" w:rsidR="00E10BD1" w:rsidRPr="00026B17" w:rsidRDefault="00E10BD1" w:rsidP="00E10BD1">
      <w:pPr>
        <w:rPr>
          <w:sz w:val="16"/>
        </w:rPr>
      </w:pPr>
      <w:r w:rsidRPr="00026B17">
        <w:rPr>
          <w:sz w:val="16"/>
        </w:rPr>
        <w:t xml:space="preserve">Stiegler’s theory of libidinal economy rests on the claim that </w:t>
      </w:r>
      <w:r w:rsidRPr="00C754EF">
        <w:rPr>
          <w:rStyle w:val="Emphasis"/>
        </w:rPr>
        <w:t>it is the question of the origin that leads to the emergence of desire</w:t>
      </w:r>
      <w:r w:rsidRPr="00026B17">
        <w:rPr>
          <w:sz w:val="16"/>
        </w:rPr>
        <w:t xml:space="preserve">. Without the desire to ask questions about the origin, there would be no human individuation. This point is made clear in Acting Out: “The question of the origin is what constitutes the whole of human individuation, that is, the whole of desire: the whole of human being insofar as it is essentially desiring” (Stiegler 2009a, 7). </w:t>
      </w:r>
      <w:r w:rsidRPr="00C754EF">
        <w:rPr>
          <w:u w:val="single"/>
        </w:rPr>
        <w:t xml:space="preserve">Because desire is formed by questions about the origin, it is also constituted by the </w:t>
      </w:r>
      <w:r w:rsidRPr="00026B17">
        <w:rPr>
          <w:rStyle w:val="Emphasis"/>
        </w:rPr>
        <w:t>empirical history</w:t>
      </w:r>
      <w:r w:rsidRPr="00C754EF">
        <w:rPr>
          <w:u w:val="single"/>
        </w:rPr>
        <w:t xml:space="preserve"> that facilitates access to it</w:t>
      </w:r>
      <w:r w:rsidRPr="00026B17">
        <w:rPr>
          <w:sz w:val="16"/>
        </w:rPr>
        <w:t xml:space="preserve">. </w:t>
      </w:r>
      <w:r w:rsidRPr="00C754EF">
        <w:rPr>
          <w:u w:val="single"/>
        </w:rPr>
        <w:t xml:space="preserve">This condition of default means that it should be presumed within accounts of desire that “the ‘structural’ is elementarily ‘historical’ and as such ‘accidental,’ and is </w:t>
      </w:r>
      <w:r w:rsidRPr="00C754EF">
        <w:rPr>
          <w:rStyle w:val="Emphasis"/>
        </w:rPr>
        <w:t>neither guided nor contained by any ontology</w:t>
      </w:r>
      <w:r w:rsidRPr="00C754EF">
        <w:rPr>
          <w:u w:val="single"/>
        </w:rPr>
        <w:t xml:space="preserve"> that would make it possible to define the constitutive elements of the process</w:t>
      </w:r>
      <w:r w:rsidRPr="00026B17">
        <w:rPr>
          <w:sz w:val="16"/>
        </w:rPr>
        <w:t xml:space="preserve">” (Stiegler 2011b, 161). </w:t>
      </w:r>
      <w:r w:rsidRPr="00026B17">
        <w:rPr>
          <w:rStyle w:val="Emphasis"/>
        </w:rPr>
        <w:t>Ontology cannot explain desire</w:t>
      </w:r>
      <w:r w:rsidRPr="00026B17">
        <w:rPr>
          <w:u w:val="single"/>
        </w:rPr>
        <w:t xml:space="preserve"> precisely because it is constituted by the condition of ontological incompleteness represented by the default of origin</w:t>
      </w:r>
      <w:r w:rsidRPr="00026B17">
        <w:rPr>
          <w:sz w:val="16"/>
        </w:rPr>
        <w:t xml:space="preserve">. This point can be seen clearly in Stiegler’s reading of Herbert Marcuse’s Eros and Civilization. Stiegler praises Marcuse for attempting to present a genealogical understanding of Freudian psychoanalysis (Stiegler 2014b, 2). In Marcuse’s account, Freudianism is taken to task for its neglect of how the reality principle—which aligns human instincts with the needs of a particular group, society, or culture—is modified alongside the historical variation of needs (Marcuse 1955, 37). Marcuse demonstrates how Freudian theory “treats as natural a situation that is in fact historical, and therefore contingent” (Stiegler 2014b, 43). </w:t>
      </w:r>
      <w:r w:rsidRPr="00026B17">
        <w:rPr>
          <w:rStyle w:val="Emphasis"/>
        </w:rPr>
        <w:t>The reality principle is</w:t>
      </w:r>
      <w:r w:rsidRPr="00026B17">
        <w:rPr>
          <w:u w:val="single"/>
        </w:rPr>
        <w:t xml:space="preserve"> not an a-historical component of psychanalysis, but </w:t>
      </w:r>
      <w:r w:rsidRPr="00026B17">
        <w:rPr>
          <w:rStyle w:val="Emphasis"/>
        </w:rPr>
        <w:t>a historical relationship to wider social conditions</w:t>
      </w:r>
      <w:r w:rsidRPr="00026B17">
        <w:rPr>
          <w:sz w:val="16"/>
        </w:rPr>
        <w:t xml:space="preserve">. Despite his historicism, Marcuse perceived the mid-twentieth century as a potential turning point in the history of desire. While historically desire has been subject to repressive variants of the reality principle that redirect sexual energy toward work and production, Marcuse argued that the productive capacities of capitalism provided an opportunity for the construction of an alternate reality principle based on the fulfilment of pleasure. He claimed that the “historical possibility of a gradual decontrolling of the instinctual development must be taken seriously . . . if civilization is to progress to a higher stage of freedom” (Marcuse 1955, 134). Stiegler claims that this gradual decontrolling of instincts presupposes that the pleasure principle “precedes its domination by the reality principle” (Stiegler 2014b, 45). Marcuse contradicts his own rejection of a-historicism, as he claims that </w:t>
      </w:r>
      <w:r w:rsidRPr="00026B17">
        <w:rPr>
          <w:u w:val="single"/>
        </w:rPr>
        <w:t>pleasure precedes and is imposed on by the reality principle and can be distinguished from the historical permutations of desire’s constraints</w:t>
      </w:r>
      <w:r w:rsidRPr="00026B17">
        <w:rPr>
          <w:sz w:val="16"/>
        </w:rPr>
        <w:t xml:space="preserve">. </w:t>
      </w:r>
      <w:r w:rsidRPr="00026B17">
        <w:rPr>
          <w:u w:val="single"/>
        </w:rPr>
        <w:t>The critique of Freudian ontology resolves into the positing of an equally a-historical foundation for desire</w:t>
      </w:r>
      <w:r w:rsidRPr="00026B17">
        <w:rPr>
          <w:sz w:val="16"/>
        </w:rPr>
        <w:t xml:space="preserve">. Stiegler’s criticism of Marcuse here rests on his </w:t>
      </w:r>
      <w:proofErr w:type="spellStart"/>
      <w:r w:rsidRPr="00026B17">
        <w:rPr>
          <w:sz w:val="16"/>
        </w:rPr>
        <w:t>organological</w:t>
      </w:r>
      <w:proofErr w:type="spellEnd"/>
      <w:r w:rsidRPr="00026B17">
        <w:rPr>
          <w:sz w:val="16"/>
        </w:rPr>
        <w:t xml:space="preserve"> method. As a component of the biological dimension of organology, </w:t>
      </w:r>
      <w:r w:rsidRPr="00026B17">
        <w:rPr>
          <w:u w:val="single"/>
        </w:rPr>
        <w:t>pleasure is formed in tandem with the expectations and constraints placed on it by a particular process of collective individuation</w:t>
      </w:r>
      <w:r w:rsidRPr="00026B17">
        <w:rPr>
          <w:sz w:val="16"/>
        </w:rPr>
        <w:t xml:space="preserve">. Pleasure and reality principles co-compose one another (Stiegler 2014b, 56). In contrast, Marcuse claims that animal drives are “inhibited” by their transformation into human desire (Marcuse 1955, 11–12). A </w:t>
      </w:r>
      <w:proofErr w:type="spellStart"/>
      <w:r w:rsidRPr="00026B17">
        <w:rPr>
          <w:sz w:val="16"/>
        </w:rPr>
        <w:t>transductive</w:t>
      </w:r>
      <w:proofErr w:type="spellEnd"/>
      <w:r w:rsidRPr="00026B17">
        <w:rPr>
          <w:sz w:val="16"/>
        </w:rPr>
        <w:t xml:space="preserve"> libidinal economy that rejects ontology cannot conceive of pleasure as “inhibited,” as this claim necessitates an a-historical gesture. By failing to recognize this, Marcuse does not go far enough in rejecting ontology within psychoanalysis, as his understanding of pleasure exists outside the a-transcendental relationship to technics. </w:t>
      </w:r>
      <w:r w:rsidRPr="00026B17">
        <w:rPr>
          <w:u w:val="single"/>
        </w:rPr>
        <w:t>Two consequences that exist in tension with each other arise from the claim that ontology cannot account for the technical condition of desire</w:t>
      </w:r>
      <w:r w:rsidRPr="00026B17">
        <w:rPr>
          <w:sz w:val="16"/>
        </w:rPr>
        <w:t xml:space="preserve">. If any conception of desire is historical, for Stiegler it must be situated within a totalizing technical context. However, </w:t>
      </w:r>
      <w:r w:rsidRPr="00026B17">
        <w:rPr>
          <w:u w:val="single"/>
        </w:rPr>
        <w:t xml:space="preserve">desire is irreducible to its technical context because it is formed within responses to the question of the default of origin that </w:t>
      </w:r>
      <w:r w:rsidRPr="00026B17">
        <w:rPr>
          <w:rStyle w:val="Emphasis"/>
        </w:rPr>
        <w:t>exceeds any local ontology</w:t>
      </w:r>
      <w:r w:rsidRPr="00026B17">
        <w:rPr>
          <w:sz w:val="16"/>
        </w:rPr>
        <w:t xml:space="preserve">. Desire follows a quasi-causal logic: it emerges from the reality principle of a particular locality but “exceeds all calculation” insofar as it aims at </w:t>
      </w:r>
      <w:proofErr w:type="spellStart"/>
      <w:r w:rsidRPr="00026B17">
        <w:rPr>
          <w:sz w:val="16"/>
        </w:rPr>
        <w:t>consistences</w:t>
      </w:r>
      <w:proofErr w:type="spellEnd"/>
      <w:r w:rsidRPr="00026B17">
        <w:rPr>
          <w:sz w:val="16"/>
        </w:rPr>
        <w:t xml:space="preserve"> (</w:t>
      </w:r>
      <w:proofErr w:type="spellStart"/>
      <w:r w:rsidRPr="00026B17">
        <w:rPr>
          <w:sz w:val="16"/>
        </w:rPr>
        <w:t>Stiegler</w:t>
      </w:r>
      <w:proofErr w:type="spellEnd"/>
      <w:r w:rsidRPr="00026B17">
        <w:rPr>
          <w:sz w:val="16"/>
        </w:rPr>
        <w:t xml:space="preserve"> 2020a, 14). The </w:t>
      </w:r>
      <w:proofErr w:type="spellStart"/>
      <w:r w:rsidRPr="00026B17">
        <w:rPr>
          <w:sz w:val="16"/>
        </w:rPr>
        <w:t>consistences</w:t>
      </w:r>
      <w:proofErr w:type="spellEnd"/>
      <w:r w:rsidRPr="00026B17">
        <w:rPr>
          <w:sz w:val="16"/>
        </w:rPr>
        <w:t xml:space="preserve"> that desire pursues engender provisional totalization, or a “</w:t>
      </w:r>
      <w:proofErr w:type="spellStart"/>
      <w:r w:rsidRPr="00026B17">
        <w:rPr>
          <w:sz w:val="16"/>
        </w:rPr>
        <w:t>télos</w:t>
      </w:r>
      <w:proofErr w:type="spellEnd"/>
      <w:r w:rsidRPr="00026B17">
        <w:rPr>
          <w:sz w:val="16"/>
        </w:rPr>
        <w:t>,” which guides psychic and collective individuation (Stiegler 2009c, 35). As Robert Hughes summarizes, these objects of desire transform becoming into a future: “For Stiegler, it is helpful to distinguish the future (</w:t>
      </w:r>
      <w:proofErr w:type="spellStart"/>
      <w:r w:rsidRPr="00026B17">
        <w:rPr>
          <w:sz w:val="16"/>
        </w:rPr>
        <w:t>l’avenir</w:t>
      </w:r>
      <w:proofErr w:type="spellEnd"/>
      <w:r w:rsidRPr="00026B17">
        <w:rPr>
          <w:sz w:val="16"/>
        </w:rPr>
        <w:t xml:space="preserve">) from the actual to-come (le </w:t>
      </w:r>
      <w:proofErr w:type="spellStart"/>
      <w:r w:rsidRPr="00026B17">
        <w:rPr>
          <w:sz w:val="16"/>
        </w:rPr>
        <w:t>devenir</w:t>
      </w:r>
      <w:proofErr w:type="spellEnd"/>
      <w:r w:rsidRPr="00026B17">
        <w:rPr>
          <w:sz w:val="16"/>
        </w:rPr>
        <w:t xml:space="preserve">). What will actually come to be is, of course, something that one’s fantasies of the future must ‘negotiate’ with, but philosophically one must not confound the fantasized future with this actual to-come” (Hughes 2014, 48). Here the recursive structure of individuation returns within desire. Desire provides answers to the question of the origin, but these answers will never come to pass in reality as we expect. They are perpetually transformed by attempts to realize </w:t>
      </w:r>
      <w:proofErr w:type="spellStart"/>
      <w:r w:rsidRPr="00026B17">
        <w:rPr>
          <w:sz w:val="16"/>
        </w:rPr>
        <w:t>consistences</w:t>
      </w:r>
      <w:proofErr w:type="spellEnd"/>
      <w:r w:rsidRPr="00026B17">
        <w:rPr>
          <w:sz w:val="16"/>
        </w:rPr>
        <w:t xml:space="preserve">. As Hughes continues, desire “sustains an openness as a pure future, even while it poses itself in thought as the anticipation of narrative completion” (Hughes 2014, 49). </w:t>
      </w:r>
      <w:r w:rsidRPr="00026B17">
        <w:rPr>
          <w:u w:val="single"/>
        </w:rPr>
        <w:t>The impossibility of fulfilling these desires means that the “</w:t>
      </w:r>
      <w:r w:rsidRPr="00026B17">
        <w:rPr>
          <w:rStyle w:val="Emphasis"/>
        </w:rPr>
        <w:t>ideal beings of ontology must be replaced by infinite motives</w:t>
      </w:r>
      <w:r w:rsidRPr="00026B17">
        <w:rPr>
          <w:u w:val="single"/>
        </w:rPr>
        <w:t>” that inform individuation</w:t>
      </w:r>
      <w:r w:rsidRPr="00026B17">
        <w:rPr>
          <w:sz w:val="16"/>
        </w:rPr>
        <w:t xml:space="preserve"> (Stiegler 2013f, 34). Openness and totalization intermingle in this account of desire, as positing either pure totalization or pure openness would fall into the trap of ontology. That is, an a-historical and totalizing account of the psyche represented by Freudianism or an ontological account of liberated pleasure represented by Marcuse. I now turn to Stiegler’s own theory of libidinal economy to explore how it balances both totalization and non-totalization.</w:t>
      </w:r>
    </w:p>
    <w:p w14:paraId="79166D68" w14:textId="77777777" w:rsidR="00E10BD1" w:rsidRPr="007F1DA4" w:rsidRDefault="00E10BD1" w:rsidP="00E10BD1">
      <w:pPr>
        <w:pStyle w:val="Heading4"/>
      </w:pPr>
      <w:r>
        <w:t xml:space="preserve">Human drives are </w:t>
      </w:r>
      <w:r>
        <w:rPr>
          <w:u w:val="single"/>
        </w:rPr>
        <w:t>inherently dysfunctional</w:t>
      </w:r>
      <w:r>
        <w:t xml:space="preserve"> – subjects </w:t>
      </w:r>
      <w:r>
        <w:rPr>
          <w:u w:val="single"/>
        </w:rPr>
        <w:t>are not bound</w:t>
      </w:r>
      <w:r>
        <w:t xml:space="preserve"> but rather </w:t>
      </w:r>
      <w:r>
        <w:rPr>
          <w:u w:val="single"/>
        </w:rPr>
        <w:t>forced</w:t>
      </w:r>
      <w:r>
        <w:t xml:space="preserve"> into a state of </w:t>
      </w:r>
      <w:r>
        <w:rPr>
          <w:u w:val="single"/>
        </w:rPr>
        <w:t>freedom</w:t>
      </w:r>
      <w:r>
        <w:t xml:space="preserve">. </w:t>
      </w:r>
    </w:p>
    <w:p w14:paraId="6C702816" w14:textId="77777777" w:rsidR="00E10BD1" w:rsidRPr="00BD318A" w:rsidRDefault="00E10BD1" w:rsidP="00E10BD1">
      <w:pPr>
        <w:rPr>
          <w:sz w:val="26"/>
          <w:szCs w:val="26"/>
        </w:rPr>
      </w:pPr>
      <w:r>
        <w:rPr>
          <w:b/>
          <w:bCs/>
          <w:sz w:val="26"/>
          <w:szCs w:val="26"/>
        </w:rPr>
        <w:t>Johnson 5</w:t>
      </w:r>
      <w:r>
        <w:rPr>
          <w:sz w:val="26"/>
          <w:szCs w:val="26"/>
        </w:rPr>
        <w:t xml:space="preserve"> </w:t>
      </w:r>
      <w:r w:rsidRPr="002E70CC">
        <w:t xml:space="preserve">[Adrian Johnson, prof. philosophy @ University of New Mexico, “Time Driven: Metapsychology and the Splitting of the Drive”, </w:t>
      </w:r>
      <w:proofErr w:type="gramStart"/>
      <w:r w:rsidRPr="002E70CC">
        <w:t>2005 ;</w:t>
      </w:r>
      <w:proofErr w:type="gramEnd"/>
      <w:r w:rsidRPr="002E70CC">
        <w:t xml:space="preserve"> 7/23 EB]</w:t>
      </w:r>
    </w:p>
    <w:p w14:paraId="25BED732" w14:textId="77777777" w:rsidR="00E10BD1" w:rsidRPr="00D31722" w:rsidRDefault="00E10BD1" w:rsidP="00E10BD1">
      <w:pPr>
        <w:rPr>
          <w:sz w:val="16"/>
        </w:rPr>
      </w:pPr>
      <w:r w:rsidRPr="003C4B3A">
        <w:rPr>
          <w:u w:val="single"/>
        </w:rPr>
        <w:t>Despite the</w:t>
      </w:r>
      <w:r w:rsidRPr="00D31722">
        <w:rPr>
          <w:sz w:val="16"/>
        </w:rPr>
        <w:t xml:space="preserve"> apparent </w:t>
      </w:r>
      <w:r w:rsidRPr="003C4B3A">
        <w:rPr>
          <w:rStyle w:val="Emphasis"/>
        </w:rPr>
        <w:t xml:space="preserve">bleakness and </w:t>
      </w:r>
      <w:proofErr w:type="spellStart"/>
      <w:r w:rsidRPr="003C4B3A">
        <w:rPr>
          <w:rStyle w:val="Emphasis"/>
        </w:rPr>
        <w:t>antiutopianism</w:t>
      </w:r>
      <w:proofErr w:type="spellEnd"/>
      <w:r w:rsidRPr="00D31722">
        <w:rPr>
          <w:sz w:val="16"/>
        </w:rPr>
        <w:t xml:space="preserve"> </w:t>
      </w:r>
      <w:r w:rsidRPr="003C4B3A">
        <w:rPr>
          <w:u w:val="single"/>
        </w:rPr>
        <w:t>of an assessment of human nature as being perturbed by an irreducible inner antagonism, there is</w:t>
      </w:r>
      <w:r w:rsidRPr="00D31722">
        <w:rPr>
          <w:sz w:val="16"/>
        </w:rPr>
        <w:t xml:space="preserve">, surprisingly, what might be described as </w:t>
      </w:r>
      <w:r w:rsidRPr="003C4B3A">
        <w:rPr>
          <w:u w:val="single"/>
        </w:rPr>
        <w:t>a liberating aspect to</w:t>
      </w:r>
      <w:r w:rsidRPr="00D31722">
        <w:rPr>
          <w:sz w:val="16"/>
        </w:rPr>
        <w:t xml:space="preserve"> this </w:t>
      </w:r>
      <w:r w:rsidRPr="003C4B3A">
        <w:rPr>
          <w:u w:val="single"/>
        </w:rPr>
        <w:t>splitting of the drives</w:t>
      </w:r>
      <w:r w:rsidRPr="00D31722">
        <w:rPr>
          <w:sz w:val="16"/>
        </w:rPr>
        <w:t xml:space="preserve">. </w:t>
      </w:r>
      <w:r w:rsidRPr="003C4B3A">
        <w:rPr>
          <w:u w:val="single"/>
        </w:rPr>
        <w:t xml:space="preserve">Since drives are essentially dysfunctional, subjects are able to act </w:t>
      </w:r>
      <w:r w:rsidRPr="003C4B3A">
        <w:rPr>
          <w:rStyle w:val="Emphasis"/>
        </w:rPr>
        <w:t>otherwise than as would be dictated</w:t>
      </w:r>
      <w:r w:rsidRPr="003C4B3A">
        <w:rPr>
          <w:u w:val="single"/>
        </w:rPr>
        <w:t xml:space="preserve"> by</w:t>
      </w:r>
      <w:r w:rsidRPr="00D31722">
        <w:rPr>
          <w:sz w:val="16"/>
        </w:rPr>
        <w:t xml:space="preserve"> instinctually c</w:t>
      </w:r>
      <w:r w:rsidRPr="003C4B3A">
        <w:rPr>
          <w:u w:val="single"/>
        </w:rPr>
        <w:t xml:space="preserve">ompelled pursuits of </w:t>
      </w:r>
      <w:r w:rsidRPr="003C4B3A">
        <w:rPr>
          <w:rStyle w:val="Emphasis"/>
        </w:rPr>
        <w:t>gratification, satisfaction, and pleasure</w:t>
      </w:r>
      <w:r w:rsidRPr="00D31722">
        <w:rPr>
          <w:sz w:val="16"/>
        </w:rPr>
        <w:t xml:space="preserve">. In fact, </w:t>
      </w:r>
      <w:r w:rsidRPr="003C4B3A">
        <w:rPr>
          <w:rStyle w:val="Emphasis"/>
        </w:rPr>
        <w:t>subjects are forced to be free</w:t>
      </w:r>
      <w:r w:rsidRPr="00D31722">
        <w:rPr>
          <w:sz w:val="16"/>
        </w:rPr>
        <w:t xml:space="preserve">, since, for such beings, the mandate of nature is forever missing. Severed from a strictly biological master-program and saddled with a conflict-ridden, heterogeneous jumble of contradictory impulses—impulses mediated by an inconsistent, unstable web of multiple representations, indicated by Lacan's “barring” of the Symbolic Other—the </w:t>
      </w:r>
      <w:proofErr w:type="spellStart"/>
      <w:r w:rsidRPr="00D31722">
        <w:rPr>
          <w:sz w:val="16"/>
        </w:rPr>
        <w:t>parlêtre</w:t>
      </w:r>
      <w:proofErr w:type="spellEnd"/>
      <w:r w:rsidRPr="00D31722">
        <w:rPr>
          <w:sz w:val="16"/>
        </w:rPr>
        <w:t xml:space="preserve"> has no choice but to bump up against the unnatural void of its autonomy. The confrontation with this void is frequently avoided. The true extent of one's autonomy is, due to its sometimes-frightening implications, just as often relegated to the shadows of the unconscious as those heteronomous factors secretly shaping conscious thought and behavior.</w:t>
      </w:r>
    </w:p>
    <w:p w14:paraId="25524EBD" w14:textId="77777777" w:rsidR="00E10BD1" w:rsidRPr="00D31722" w:rsidRDefault="00E10BD1" w:rsidP="00E10BD1">
      <w:pPr>
        <w:rPr>
          <w:sz w:val="16"/>
        </w:rPr>
      </w:pPr>
      <w:r w:rsidRPr="003C4B3A">
        <w:rPr>
          <w:u w:val="single"/>
        </w:rPr>
        <w:t xml:space="preserve">The contradictions arising from the </w:t>
      </w:r>
      <w:r w:rsidRPr="003C4B3A">
        <w:rPr>
          <w:rStyle w:val="Emphasis"/>
        </w:rPr>
        <w:t>conflicts internal to the libidinal economy</w:t>
      </w:r>
      <w:r w:rsidRPr="003C4B3A">
        <w:rPr>
          <w:u w:val="single"/>
        </w:rPr>
        <w:t xml:space="preserve"> mark the precise places where a </w:t>
      </w:r>
      <w:r w:rsidRPr="00D31722">
        <w:rPr>
          <w:rStyle w:val="Emphasis"/>
        </w:rPr>
        <w:t>freedom transcending mundane materiality has a chance</w:t>
      </w:r>
      <w:r w:rsidRPr="003C4B3A">
        <w:rPr>
          <w:u w:val="single"/>
        </w:rPr>
        <w:t xml:space="preserve"> briefly to flash into effective existence; such points of </w:t>
      </w:r>
      <w:r w:rsidRPr="00D31722">
        <w:rPr>
          <w:rStyle w:val="Emphasis"/>
        </w:rPr>
        <w:t>breakdown in the deterministic nexus of the drives</w:t>
      </w:r>
      <w:r w:rsidRPr="003C4B3A">
        <w:rPr>
          <w:u w:val="single"/>
        </w:rPr>
        <w:t xml:space="preserve"> clear the space for the </w:t>
      </w:r>
      <w:r w:rsidRPr="00D31722">
        <w:rPr>
          <w:rStyle w:val="Emphasis"/>
        </w:rPr>
        <w:t>sudden emergence of something other than the smooth continuation</w:t>
      </w:r>
      <w:r w:rsidRPr="003C4B3A">
        <w:rPr>
          <w:u w:val="single"/>
        </w:rPr>
        <w:t xml:space="preserve"> of the default physical and </w:t>
      </w:r>
      <w:proofErr w:type="spellStart"/>
      <w:r w:rsidRPr="003C4B3A">
        <w:rPr>
          <w:u w:val="single"/>
        </w:rPr>
        <w:t>sociopsychical</w:t>
      </w:r>
      <w:proofErr w:type="spellEnd"/>
      <w:r w:rsidRPr="003C4B3A">
        <w:rPr>
          <w:u w:val="single"/>
        </w:rPr>
        <w:t xml:space="preserve"> “run of things.”</w:t>
      </w:r>
      <w:r w:rsidRPr="00D31722">
        <w:rPr>
          <w:sz w:val="16"/>
        </w:rPr>
        <w:t xml:space="preserve"> Moreover, if the drives were fully functional—and, hence, would not prompt a mobilization of a series of defensive distancing mechanisms struggling to transcend this threatening </w:t>
      </w:r>
      <w:proofErr w:type="spellStart"/>
      <w:r w:rsidRPr="00D31722">
        <w:rPr>
          <w:sz w:val="16"/>
        </w:rPr>
        <w:t>corpo</w:t>
      </w:r>
      <w:proofErr w:type="spellEnd"/>
      <w:r w:rsidRPr="00D31722">
        <w:rPr>
          <w:sz w:val="16"/>
        </w:rPr>
        <w:t xml:space="preserve">-Real—humans would be animalistic automatons, namely, creatures of nature. </w:t>
      </w:r>
      <w:r w:rsidRPr="00D31722">
        <w:rPr>
          <w:rStyle w:val="Emphasis"/>
        </w:rPr>
        <w:t>The pain of a malfunctioning, internally conflicted libidinal economy</w:t>
      </w:r>
      <w:r w:rsidRPr="00D31722">
        <w:rPr>
          <w:u w:val="single"/>
        </w:rPr>
        <w:t xml:space="preserve"> is a discomfort signaling a </w:t>
      </w:r>
      <w:r w:rsidRPr="00D31722">
        <w:rPr>
          <w:rStyle w:val="Emphasis"/>
        </w:rPr>
        <w:t>capacity to be an autonomous subject</w:t>
      </w:r>
      <w:r w:rsidRPr="00D31722">
        <w:rPr>
          <w:sz w:val="16"/>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As Lacan might phrase it, the split </w:t>
      </w:r>
      <w:proofErr w:type="spellStart"/>
      <w:r w:rsidRPr="00D31722">
        <w:rPr>
          <w:sz w:val="16"/>
        </w:rPr>
        <w:t>Trieb</w:t>
      </w:r>
      <w:proofErr w:type="spellEnd"/>
      <w:r w:rsidRPr="00D31722">
        <w:rPr>
          <w:sz w:val="16"/>
        </w:rPr>
        <w:t xml:space="preserve"> is the </w:t>
      </w:r>
      <w:proofErr w:type="spellStart"/>
      <w:r w:rsidRPr="00D31722">
        <w:rPr>
          <w:sz w:val="16"/>
        </w:rPr>
        <w:t>sinthome</w:t>
      </w:r>
      <w:proofErr w:type="spellEnd"/>
      <w:r w:rsidRPr="00D31722">
        <w:rPr>
          <w:sz w:val="16"/>
        </w:rPr>
        <w:t xml:space="preserve"> of subjectivity proper, the source of a suffering that, were it to be entirely eliminated, would entail the utter dissolution of subjectivity itself. </w:t>
      </w:r>
      <w:r w:rsidRPr="00D31722">
        <w:rPr>
          <w:rStyle w:val="Emphasis"/>
        </w:rPr>
        <w:t>Humanity is free precisely insofar as its pleasures are far from perfection</w:t>
      </w:r>
      <w:r w:rsidRPr="00D31722">
        <w:rPr>
          <w:sz w:val="16"/>
        </w:rPr>
        <w:t xml:space="preserve">, insofar as </w:t>
      </w:r>
      <w:r w:rsidRPr="00D31722">
        <w:rPr>
          <w:rStyle w:val="Emphasis"/>
        </w:rPr>
        <w:t>its enjoyment is never absolute</w:t>
      </w:r>
      <w:r w:rsidRPr="00D31722">
        <w:rPr>
          <w:sz w:val="16"/>
        </w:rPr>
        <w:t>.</w:t>
      </w:r>
    </w:p>
    <w:p w14:paraId="61A37DA1" w14:textId="77777777" w:rsidR="00E10BD1" w:rsidRDefault="00E10BD1" w:rsidP="00E10BD1">
      <w:pPr>
        <w:pStyle w:val="Heading3"/>
      </w:pPr>
      <w:r>
        <w:t>AT: Sexton</w:t>
      </w:r>
    </w:p>
    <w:p w14:paraId="58176294" w14:textId="0CB31D1D" w:rsidR="00E10BD1" w:rsidRPr="00981BC6" w:rsidRDefault="00981BC6" w:rsidP="00E10BD1">
      <w:pPr>
        <w:pStyle w:val="Heading4"/>
      </w:pPr>
      <w:r>
        <w:t xml:space="preserve">Sexton position is </w:t>
      </w:r>
      <w:r>
        <w:rPr>
          <w:u w:val="single"/>
        </w:rPr>
        <w:t>problematic</w:t>
      </w:r>
      <w:r>
        <w:t xml:space="preserve"> – viewing </w:t>
      </w:r>
      <w:r>
        <w:rPr>
          <w:u w:val="single"/>
        </w:rPr>
        <w:t>all forms</w:t>
      </w:r>
      <w:r>
        <w:t xml:space="preserve"> of oppression through the lens of Blackness essentializes </w:t>
      </w:r>
      <w:r>
        <w:rPr>
          <w:u w:val="single"/>
        </w:rPr>
        <w:t>lived historical realities</w:t>
      </w:r>
      <w:r>
        <w:t xml:space="preserve">. </w:t>
      </w:r>
    </w:p>
    <w:p w14:paraId="142DA07C" w14:textId="77777777" w:rsidR="00E10BD1" w:rsidRPr="00F9786B" w:rsidRDefault="00E10BD1" w:rsidP="00E10BD1">
      <w:pPr>
        <w:rPr>
          <w:sz w:val="26"/>
          <w:szCs w:val="26"/>
        </w:rPr>
      </w:pPr>
      <w:r>
        <w:rPr>
          <w:b/>
          <w:bCs/>
          <w:sz w:val="26"/>
          <w:szCs w:val="26"/>
        </w:rPr>
        <w:t>Spickard 9</w:t>
      </w:r>
      <w:r>
        <w:rPr>
          <w:sz w:val="26"/>
          <w:szCs w:val="26"/>
        </w:rPr>
        <w:t xml:space="preserve"> </w:t>
      </w:r>
      <w:r w:rsidRPr="00F9786B">
        <w:t xml:space="preserve">[Paul Spickard, UC Santa Barbara, “Amalgamation Schemes: Antiblackness and the Critique of Multiracialism (review)”, American Studies, Vol. 50, Spring </w:t>
      </w:r>
      <w:proofErr w:type="gramStart"/>
      <w:r w:rsidRPr="00F9786B">
        <w:t>2009 ;</w:t>
      </w:r>
      <w:proofErr w:type="gramEnd"/>
      <w:r w:rsidRPr="00F9786B">
        <w:t xml:space="preserve"> 7/23 EB]</w:t>
      </w:r>
    </w:p>
    <w:p w14:paraId="35726AEC" w14:textId="77777777" w:rsidR="00E10BD1" w:rsidRPr="0013684D" w:rsidRDefault="00E10BD1" w:rsidP="00E10BD1">
      <w:r w:rsidRPr="006C71C8">
        <w:rPr>
          <w:sz w:val="14"/>
        </w:rPr>
        <w:t xml:space="preserve">One of the major developments in ethnic studies over the past two decades has been the idea (and sometimes the advocacy) of </w:t>
      </w:r>
      <w:proofErr w:type="spellStart"/>
      <w:r w:rsidRPr="006C71C8">
        <w:rPr>
          <w:sz w:val="14"/>
        </w:rPr>
        <w:t>multiraciality</w:t>
      </w:r>
      <w:proofErr w:type="spellEnd"/>
      <w:r w:rsidRPr="006C71C8">
        <w:rPr>
          <w:sz w:val="14"/>
        </w:rPr>
        <w:t xml:space="preserve">. From a theoretical perspective, this has stemmed from a post-structuralist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the literature and the people movement surrounding </w:t>
      </w:r>
      <w:proofErr w:type="spellStart"/>
      <w:r w:rsidRPr="006C71C8">
        <w:rPr>
          <w:sz w:val="14"/>
        </w:rPr>
        <w:t>multiraciality</w:t>
      </w:r>
      <w:proofErr w:type="spellEnd"/>
      <w:r w:rsidRPr="006C71C8">
        <w:rPr>
          <w:sz w:val="14"/>
        </w:rPr>
        <w:t xml:space="preserve">. Some writers and social activists do tend to wax rhapsodic about the glories of intermarriage and multiracial identity as social panacea. A couple of not-very-thoughtful activists (Charles Byrd and Susan Graham) have been coopted by the </w:t>
      </w:r>
      <w:proofErr w:type="spellStart"/>
      <w:r w:rsidRPr="006C71C8">
        <w:rPr>
          <w:sz w:val="14"/>
        </w:rPr>
        <w:t>Gingrichian</w:t>
      </w:r>
      <w:proofErr w:type="spellEnd"/>
      <w:r w:rsidRPr="006C71C8">
        <w:rPr>
          <w:sz w:val="14"/>
        </w:rPr>
        <w:t xml:space="preserve"> right (to be fair, one must point out that most </w:t>
      </w:r>
      <w:proofErr w:type="spellStart"/>
      <w:r w:rsidRPr="006C71C8">
        <w:rPr>
          <w:sz w:val="14"/>
        </w:rPr>
        <w:t>multiracialists</w:t>
      </w:r>
      <w:proofErr w:type="spellEnd"/>
      <w:r w:rsidRPr="006C71C8">
        <w:rPr>
          <w:sz w:val="14"/>
        </w:rPr>
        <w:t xml:space="preserve"> are on the left). And, most importantly, there is a tension between some Black intellectuals and the multiracial idea over the lingering fear that, for some people, adopting a multiracial identity is a dodge to avoid being Black. If so, that might tend to sap the strength of a monoracially-defined movement for Black community empowerment. With Amalgamation Schemes, Jared </w:t>
      </w:r>
      <w:r w:rsidRPr="0013684D">
        <w:rPr>
          <w:rStyle w:val="StyleUnderline"/>
          <w:highlight w:val="cyan"/>
        </w:rPr>
        <w:t>Sexton</w:t>
      </w:r>
      <w:r w:rsidRPr="006C71C8">
        <w:rPr>
          <w:sz w:val="14"/>
        </w:rPr>
        <w:t xml:space="preserve"> is trying to stir up some controversy. He presents a facile, sophisticated, and theoretically informed intelligence, and he picks a fight from the start. His title suggests that the study of </w:t>
      </w:r>
      <w:proofErr w:type="spellStart"/>
      <w:r w:rsidRPr="006C71C8">
        <w:rPr>
          <w:sz w:val="14"/>
        </w:rPr>
        <w:t>multiraciality</w:t>
      </w:r>
      <w:proofErr w:type="spellEnd"/>
      <w:r w:rsidRPr="006C71C8">
        <w:rPr>
          <w:sz w:val="14"/>
        </w:rPr>
        <w:t xml:space="preserve"> is some kind of plot, or at the very least an illegitimate enterprise. His tone is angry and accusatory on every page. It is difficult to get to the grounds of his argument, because the cloud of invective is so thick, and because his </w:t>
      </w:r>
      <w:r w:rsidRPr="006C71C8">
        <w:rPr>
          <w:rStyle w:val="StyleUnderline"/>
        </w:rPr>
        <w:t xml:space="preserve">writing </w:t>
      </w:r>
      <w:r w:rsidRPr="0013684D">
        <w:rPr>
          <w:rStyle w:val="StyleUnderline"/>
          <w:highlight w:val="cyan"/>
        </w:rPr>
        <w:t>is abstract, referential</w:t>
      </w:r>
      <w:r w:rsidRPr="006C71C8">
        <w:rPr>
          <w:rStyle w:val="StyleUnderline"/>
        </w:rPr>
        <w:t xml:space="preserve">, and at key points </w:t>
      </w:r>
      <w:r w:rsidRPr="0013684D">
        <w:rPr>
          <w:rStyle w:val="StyleUnderline"/>
          <w:highlight w:val="cyan"/>
        </w:rPr>
        <w:t>vague</w:t>
      </w:r>
      <w:r w:rsidRPr="0013684D">
        <w:rPr>
          <w:sz w:val="14"/>
          <w:highlight w:val="cyan"/>
        </w:rPr>
        <w:t xml:space="preserve">. </w:t>
      </w:r>
      <w:r w:rsidRPr="0013684D">
        <w:rPr>
          <w:rStyle w:val="StyleUnderline"/>
          <w:highlight w:val="cyan"/>
        </w:rPr>
        <w:t>For Sexton</w:t>
      </w:r>
      <w:r w:rsidRPr="006C71C8">
        <w:rPr>
          <w:sz w:val="14"/>
        </w:rPr>
        <w:t xml:space="preserve"> (as for the </w:t>
      </w:r>
      <w:proofErr w:type="spellStart"/>
      <w:r w:rsidRPr="006C71C8">
        <w:rPr>
          <w:sz w:val="14"/>
        </w:rPr>
        <w:t>Spencers</w:t>
      </w:r>
      <w:proofErr w:type="spellEnd"/>
      <w:r w:rsidRPr="006C71C8">
        <w:rPr>
          <w:sz w:val="14"/>
        </w:rPr>
        <w:t xml:space="preserve"> and Gordon) </w:t>
      </w:r>
      <w:r w:rsidRPr="0013684D">
        <w:rPr>
          <w:rStyle w:val="StyleUnderline"/>
          <w:highlight w:val="cyan"/>
        </w:rPr>
        <w:t>race is about Blackness</w:t>
      </w:r>
      <w:r w:rsidRPr="006C71C8">
        <w:rPr>
          <w:sz w:val="14"/>
        </w:rPr>
        <w:t xml:space="preserve">, in the United States and around the world. That </w:t>
      </w:r>
      <w:r w:rsidRPr="006C71C8">
        <w:rPr>
          <w:rStyle w:val="StyleUnderline"/>
        </w:rPr>
        <w:t>is silly, for</w:t>
      </w:r>
      <w:r w:rsidRPr="006C71C8">
        <w:rPr>
          <w:sz w:val="14"/>
        </w:rPr>
        <w:t xml:space="preserve"> </w:t>
      </w:r>
      <w:r w:rsidRPr="0013684D">
        <w:rPr>
          <w:rStyle w:val="Emphasis"/>
          <w:highlight w:val="cyan"/>
        </w:rPr>
        <w:t>there are other racialized relationships</w:t>
      </w:r>
      <w:r w:rsidRPr="006C71C8">
        <w:rPr>
          <w:sz w:val="14"/>
        </w:rPr>
        <w:t xml:space="preserve">. </w:t>
      </w:r>
      <w:r w:rsidRPr="006C71C8">
        <w:rPr>
          <w:rStyle w:val="StyleUnderline"/>
        </w:rPr>
        <w:t xml:space="preserve">In the U.S., </w:t>
      </w:r>
      <w:r w:rsidRPr="0013684D">
        <w:rPr>
          <w:rStyle w:val="StyleUnderline"/>
          <w:highlight w:val="cyan"/>
        </w:rPr>
        <w:t>native peoples were racialized by European intruders</w:t>
      </w:r>
      <w:r w:rsidRPr="006C71C8">
        <w:rPr>
          <w:rStyle w:val="StyleUnderline"/>
        </w:rPr>
        <w:t xml:space="preserve"> in all the ways that Africans were</w:t>
      </w:r>
      <w:r w:rsidRPr="006C71C8">
        <w:rPr>
          <w:sz w:val="14"/>
        </w:rPr>
        <w:t xml:space="preserve">, and more: </w:t>
      </w:r>
      <w:r w:rsidRPr="006C71C8">
        <w:rPr>
          <w:rStyle w:val="StyleUnderline"/>
        </w:rPr>
        <w:t>they were nearly extinguished</w:t>
      </w:r>
      <w:r w:rsidRPr="006C71C8">
        <w:rPr>
          <w:sz w:val="14"/>
        </w:rPr>
        <w:t xml:space="preserve">. To take just one example from many around the world, </w:t>
      </w:r>
      <w:r w:rsidRPr="0013684D">
        <w:rPr>
          <w:rStyle w:val="StyleUnderline"/>
          <w:highlight w:val="cyan"/>
        </w:rPr>
        <w:t>Han Chinese have racialized Tibetans</w:t>
      </w:r>
      <w:r w:rsidRPr="006C71C8">
        <w:rPr>
          <w:rStyle w:val="StyleUnderline"/>
        </w:rPr>
        <w:t xml:space="preserve"> historically </w:t>
      </w:r>
      <w:r w:rsidRPr="0013684D">
        <w:rPr>
          <w:rStyle w:val="StyleUnderline"/>
          <w:highlight w:val="cyan"/>
        </w:rPr>
        <w:t>in all the ways (including slavery) that Whites have racialized Blacks</w:t>
      </w:r>
      <w:r w:rsidRPr="006C71C8">
        <w:rPr>
          <w:rStyle w:val="StyleUnderline"/>
        </w:rPr>
        <w:t xml:space="preserve"> and Indians in the U</w:t>
      </w:r>
      <w:r w:rsidRPr="006C71C8">
        <w:rPr>
          <w:sz w:val="14"/>
        </w:rPr>
        <w:t xml:space="preserve">nited </w:t>
      </w:r>
      <w:r w:rsidRPr="006C71C8">
        <w:rPr>
          <w:rStyle w:val="StyleUnderline"/>
        </w:rPr>
        <w:t>S</w:t>
      </w:r>
      <w:r w:rsidRPr="006C71C8">
        <w:rPr>
          <w:sz w:val="14"/>
        </w:rPr>
        <w:t xml:space="preserve">tates. </w:t>
      </w:r>
      <w:proofErr w:type="gramStart"/>
      <w:r w:rsidRPr="006C71C8">
        <w:rPr>
          <w:sz w:val="14"/>
        </w:rPr>
        <w:t>So</w:t>
      </w:r>
      <w:proofErr w:type="gramEnd"/>
      <w:r w:rsidRPr="006C71C8">
        <w:rPr>
          <w:sz w:val="14"/>
        </w:rPr>
        <w:t xml:space="preserve"> </w:t>
      </w:r>
      <w:r w:rsidRPr="006C71C8">
        <w:rPr>
          <w:rStyle w:val="StyleUnderline"/>
        </w:rPr>
        <w:t xml:space="preserve">there is a problem with Sexton's concept of </w:t>
      </w:r>
      <w:r w:rsidRPr="0013684D">
        <w:rPr>
          <w:rStyle w:val="StyleUnderline"/>
          <w:highlight w:val="cyan"/>
        </w:rPr>
        <w:t>race as Blackness</w:t>
      </w:r>
      <w:r w:rsidRPr="006C71C8">
        <w:rPr>
          <w:rStyle w:val="StyleUnderline"/>
        </w:rPr>
        <w:t xml:space="preserve">. </w:t>
      </w:r>
      <w:r w:rsidRPr="006C71C8">
        <w:rPr>
          <w:sz w:val="14"/>
        </w:rPr>
        <w:t xml:space="preserve">There is also a problem with his insistence on </w:t>
      </w:r>
      <w:proofErr w:type="spellStart"/>
      <w:r w:rsidRPr="006C71C8">
        <w:rPr>
          <w:sz w:val="14"/>
        </w:rPr>
        <w:t>monoraciality</w:t>
      </w:r>
      <w:proofErr w:type="spellEnd"/>
      <w:r w:rsidRPr="006C71C8">
        <w:rPr>
          <w:sz w:val="14"/>
        </w:rPr>
        <w:t xml:space="preserve">. For Sexton and the others, one cannot be mixed or multiple; one must choose ever and only to be Black. I don't have a problem with that as a political choice, but </w:t>
      </w:r>
      <w:r w:rsidRPr="0013684D">
        <w:rPr>
          <w:rStyle w:val="StyleUnderline"/>
          <w:highlight w:val="cyan"/>
        </w:rPr>
        <w:t>to insist that it is the only</w:t>
      </w:r>
      <w:r w:rsidRPr="006C71C8">
        <w:rPr>
          <w:rStyle w:val="StyleUnderline"/>
        </w:rPr>
        <w:t xml:space="preserve"> </w:t>
      </w:r>
      <w:r w:rsidRPr="0013684D">
        <w:rPr>
          <w:rStyle w:val="StyleUnderline"/>
          <w:highlight w:val="cyan"/>
        </w:rPr>
        <w:t xml:space="preserve">possibility </w:t>
      </w:r>
      <w:r w:rsidRPr="0013684D">
        <w:rPr>
          <w:rStyle w:val="Emphasis"/>
          <w:highlight w:val="cyan"/>
        </w:rPr>
        <w:t xml:space="preserve">flies in the face of a great deal of human experience, and it ignores </w:t>
      </w:r>
      <w:r w:rsidRPr="006C71C8">
        <w:rPr>
          <w:rStyle w:val="Emphasis"/>
        </w:rPr>
        <w:t xml:space="preserve">the history of </w:t>
      </w:r>
      <w:r w:rsidRPr="0013684D">
        <w:rPr>
          <w:rStyle w:val="Emphasis"/>
          <w:highlight w:val="cyan"/>
        </w:rPr>
        <w:t xml:space="preserve">how </w:t>
      </w:r>
      <w:r w:rsidRPr="006C71C8">
        <w:rPr>
          <w:rStyle w:val="Emphasis"/>
        </w:rPr>
        <w:t xml:space="preserve">modern </w:t>
      </w:r>
      <w:r w:rsidRPr="0013684D">
        <w:rPr>
          <w:rStyle w:val="Emphasis"/>
          <w:highlight w:val="cyan"/>
        </w:rPr>
        <w:t>racial ideas emerged</w:t>
      </w:r>
      <w:r w:rsidRPr="006C71C8">
        <w:rPr>
          <w:rStyle w:val="StyleUnderline"/>
        </w:rPr>
        <w:t>.</w:t>
      </w:r>
      <w:r w:rsidRPr="006C71C8">
        <w:rPr>
          <w:sz w:val="14"/>
        </w:rPr>
        <w:t xml:space="preserve"> </w:t>
      </w:r>
      <w:r w:rsidRPr="0013684D">
        <w:rPr>
          <w:rStyle w:val="StyleUnderline"/>
          <w:highlight w:val="cyan"/>
        </w:rPr>
        <w:t>Sexton does point out</w:t>
      </w:r>
      <w:r w:rsidRPr="006C71C8">
        <w:rPr>
          <w:sz w:val="14"/>
        </w:rPr>
        <w:t xml:space="preserve">, as do many writers, the </w:t>
      </w:r>
      <w:r w:rsidRPr="0013684D">
        <w:rPr>
          <w:rStyle w:val="StyleUnderline"/>
          <w:highlight w:val="cyan"/>
        </w:rPr>
        <w:t>flawed tendencies in multiracial</w:t>
      </w:r>
      <w:r w:rsidRPr="0013684D">
        <w:rPr>
          <w:sz w:val="14"/>
          <w:highlight w:val="cyan"/>
        </w:rPr>
        <w:t xml:space="preserve"> </w:t>
      </w:r>
      <w:r w:rsidRPr="0013684D">
        <w:rPr>
          <w:rStyle w:val="StyleUnderline"/>
          <w:highlight w:val="cyan"/>
        </w:rPr>
        <w:t>advocacy</w:t>
      </w:r>
      <w:r w:rsidRPr="006C71C8">
        <w:rPr>
          <w:sz w:val="14"/>
        </w:rPr>
        <w:t xml:space="preserve"> mentioned in the second paragraph above</w:t>
      </w:r>
      <w:r w:rsidRPr="0013684D">
        <w:rPr>
          <w:sz w:val="14"/>
          <w:highlight w:val="cyan"/>
        </w:rPr>
        <w:t xml:space="preserve">. </w:t>
      </w:r>
      <w:r w:rsidRPr="0013684D">
        <w:rPr>
          <w:rStyle w:val="Emphasis"/>
          <w:highlight w:val="cyan"/>
        </w:rPr>
        <w:t>But he imputes them to the whole movement</w:t>
      </w:r>
      <w:r w:rsidRPr="006C71C8">
        <w:rPr>
          <w:sz w:val="14"/>
        </w:rPr>
        <w:t xml:space="preserve"> and to the subject of study, </w:t>
      </w:r>
      <w:r w:rsidRPr="006C71C8">
        <w:rPr>
          <w:rStyle w:val="Emphasis"/>
        </w:rPr>
        <w:t>and that is not a fair assessment</w:t>
      </w:r>
      <w:r w:rsidRPr="006C71C8">
        <w:rPr>
          <w:sz w:val="14"/>
        </w:rPr>
        <w:t xml:space="preserve">. The main problem is that </w:t>
      </w:r>
      <w:r w:rsidRPr="0013684D">
        <w:rPr>
          <w:rStyle w:val="Emphasis"/>
          <w:highlight w:val="cyan"/>
          <w:bdr w:val="single" w:sz="4" w:space="0" w:color="auto"/>
        </w:rPr>
        <w:t xml:space="preserve">Sexton argues from conclusion to evidence, </w:t>
      </w:r>
      <w:r w:rsidRPr="006C71C8">
        <w:rPr>
          <w:rStyle w:val="Emphasis"/>
          <w:bdr w:val="single" w:sz="4" w:space="0" w:color="auto"/>
        </w:rPr>
        <w:t>rather than the other way around</w:t>
      </w:r>
      <w:r w:rsidRPr="006C71C8">
        <w:rPr>
          <w:sz w:val="14"/>
        </w:rPr>
        <w:t xml:space="preserve">. That is, he begins with the conclusion that the multiracial idea is bad, retrograde, and must be resisted. And then </w:t>
      </w:r>
      <w:r w:rsidRPr="0013684D">
        <w:rPr>
          <w:rStyle w:val="StyleUnderline"/>
          <w:highlight w:val="cyan"/>
        </w:rPr>
        <w:t xml:space="preserve">he </w:t>
      </w:r>
      <w:r w:rsidRPr="0013684D">
        <w:rPr>
          <w:rStyle w:val="Emphasis"/>
          <w:highlight w:val="cyan"/>
        </w:rPr>
        <w:t>cherry-picks his evidence</w:t>
      </w:r>
      <w:r w:rsidRPr="0013684D">
        <w:rPr>
          <w:rStyle w:val="StyleUnderline"/>
          <w:highlight w:val="cyan"/>
        </w:rPr>
        <w:t xml:space="preserve"> to fit his conclusion</w:t>
      </w:r>
      <w:r w:rsidRPr="006C71C8">
        <w:rPr>
          <w:rStyle w:val="StyleUnderline"/>
        </w:rPr>
        <w:t>.</w:t>
      </w:r>
      <w:r w:rsidRPr="006C71C8">
        <w:rPr>
          <w:sz w:val="14"/>
        </w:rPr>
        <w:t xml:space="preserve"> He spends much of his time on weaker writers such as Gregory Stephens and Stephen Talty who have been tangential to the multiracial literature. When he addresses stronger figures like Daniel, Root, Nash, and Kennedy, he carefully selects his quotes to fit his argument, and misrepresents their positions by doing so. Sexton also makes some pretty outrageous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w:t>
      </w:r>
      <w:proofErr w:type="spellStart"/>
      <w:r w:rsidRPr="006C71C8">
        <w:rPr>
          <w:sz w:val="14"/>
        </w:rPr>
        <w:t>multiraciality</w:t>
      </w:r>
      <w:proofErr w:type="spellEnd"/>
      <w:r w:rsidRPr="006C71C8">
        <w:rPr>
          <w:sz w:val="14"/>
        </w:rPr>
        <w:t xml:space="preserve"> somehow advocate mail-order bride services. And </w:t>
      </w:r>
      <w:r w:rsidRPr="006C71C8">
        <w:rPr>
          <w:rStyle w:val="StyleUnderline"/>
        </w:rPr>
        <w:t>sometimes Sexton simply resorts to ad hominem attacks on the motives and personal lives of the writers themselves</w:t>
      </w:r>
      <w:r w:rsidRPr="006C71C8">
        <w:rPr>
          <w:sz w:val="14"/>
        </w:rPr>
        <w:t xml:space="preserve">. It is a pretty tawdry exercise. That is unfortunate, because Sexton appears bright and might have written a much better book detailing his hesitations about some tendencies in the multiracial movement. He might even have opened up a new direction for productive study of racial commitment amid complexity. Sexton does make several observations that are worth thinking about, [End Page 126] and surely this intellectual movement, like any other, needs to think critically about itself. Sadly, this is not that book. </w:t>
      </w:r>
    </w:p>
    <w:p w14:paraId="017CAA38" w14:textId="77777777" w:rsidR="00E10BD1" w:rsidRDefault="00E10BD1" w:rsidP="00E10BD1">
      <w:pPr>
        <w:pStyle w:val="Heading3"/>
      </w:pPr>
      <w:r>
        <w:t>AT: Ontology</w:t>
      </w:r>
    </w:p>
    <w:p w14:paraId="269AC896" w14:textId="7B81AF20" w:rsidR="00E10BD1" w:rsidRPr="00981BC6" w:rsidRDefault="00981BC6" w:rsidP="00E10BD1">
      <w:pPr>
        <w:pStyle w:val="Heading4"/>
      </w:pPr>
      <w:r>
        <w:t xml:space="preserve">The </w:t>
      </w:r>
      <w:r>
        <w:rPr>
          <w:u w:val="single"/>
        </w:rPr>
        <w:t>social death thesis</w:t>
      </w:r>
      <w:r>
        <w:t xml:space="preserve"> is </w:t>
      </w:r>
      <w:r>
        <w:rPr>
          <w:u w:val="single"/>
        </w:rPr>
        <w:t>wrong</w:t>
      </w:r>
      <w:r>
        <w:t xml:space="preserve"> – preservation of </w:t>
      </w:r>
      <w:r>
        <w:rPr>
          <w:u w:val="single"/>
        </w:rPr>
        <w:t>culture</w:t>
      </w:r>
      <w:r>
        <w:t xml:space="preserve"> and </w:t>
      </w:r>
      <w:r>
        <w:rPr>
          <w:u w:val="single"/>
        </w:rPr>
        <w:t>resistance</w:t>
      </w:r>
      <w:r>
        <w:t xml:space="preserve"> proves the fact that enslaved Africans </w:t>
      </w:r>
      <w:r>
        <w:rPr>
          <w:u w:val="single"/>
        </w:rPr>
        <w:t>maintained identity</w:t>
      </w:r>
      <w:r>
        <w:t xml:space="preserve"> and </w:t>
      </w:r>
      <w:r>
        <w:rPr>
          <w:u w:val="single"/>
        </w:rPr>
        <w:t>sought autonomy</w:t>
      </w:r>
      <w:r>
        <w:t xml:space="preserve">. </w:t>
      </w:r>
    </w:p>
    <w:p w14:paraId="1B0DFCB6" w14:textId="77777777" w:rsidR="00E10BD1" w:rsidRPr="009A3D02" w:rsidRDefault="00E10BD1" w:rsidP="00E10BD1">
      <w:r>
        <w:rPr>
          <w:b/>
          <w:bCs/>
          <w:sz w:val="26"/>
          <w:szCs w:val="26"/>
        </w:rPr>
        <w:t>Massa 14</w:t>
      </w:r>
      <w:r>
        <w:rPr>
          <w:sz w:val="26"/>
          <w:szCs w:val="26"/>
        </w:rPr>
        <w:t xml:space="preserve"> </w:t>
      </w:r>
      <w:r w:rsidRPr="009A3D02">
        <w:t xml:space="preserve">[Andre Massa, undergraduate philosophy student @ George Mason University, citing Carter G. Woodson and W.E.B. Du Bois, “Implications of Wilderson’s Afro-Pessimism”, </w:t>
      </w:r>
      <w:hyperlink r:id="rId15" w:history="1">
        <w:r w:rsidRPr="009A3D02">
          <w:t>http://thehistoricalnerds.com/2014/12/16/implications-of-wildersons-afro-pessimism/</w:t>
        </w:r>
      </w:hyperlink>
      <w:r w:rsidRPr="009A3D02">
        <w:t xml:space="preserve"> ; 7/22 EB]</w:t>
      </w:r>
    </w:p>
    <w:p w14:paraId="02A48569" w14:textId="77777777" w:rsidR="00E10BD1" w:rsidRPr="00A77B5D" w:rsidRDefault="00E10BD1" w:rsidP="00E10BD1">
      <w:pPr>
        <w:spacing w:after="0" w:line="276" w:lineRule="auto"/>
        <w:rPr>
          <w:sz w:val="16"/>
        </w:rPr>
      </w:pPr>
      <w:r w:rsidRPr="00A77B5D">
        <w:rPr>
          <w:sz w:val="16"/>
        </w:rPr>
        <w:t xml:space="preserve">As stated earlier, </w:t>
      </w:r>
      <w:r w:rsidRPr="00FD04A9">
        <w:rPr>
          <w:u w:val="single"/>
        </w:rPr>
        <w:t>the main premise to Wilderson’s argument</w:t>
      </w:r>
      <w:r w:rsidRPr="00A77B5D">
        <w:rPr>
          <w:sz w:val="16"/>
        </w:rPr>
        <w:t xml:space="preserve"> for Afro-pessimism </w:t>
      </w:r>
      <w:r w:rsidRPr="00FD04A9">
        <w:rPr>
          <w:u w:val="single"/>
        </w:rPr>
        <w:t>derives from</w:t>
      </w:r>
      <w:r w:rsidRPr="00A77B5D">
        <w:rPr>
          <w:sz w:val="16"/>
        </w:rPr>
        <w:t xml:space="preserve"> the work done by Orlando Patterson between </w:t>
      </w:r>
      <w:r w:rsidRPr="00FD04A9">
        <w:rPr>
          <w:u w:val="single"/>
        </w:rPr>
        <w:t>the relationship between slavery and the condition of social death for the Black Body</w:t>
      </w:r>
      <w:r w:rsidRPr="00A77B5D">
        <w:rPr>
          <w:sz w:val="16"/>
        </w:rPr>
        <w:t xml:space="preserve">. Thus, because of this condition of social death, Wilderson believes that the Black Body is incapable of accessing the law through legal reform and progress because of the way they are marked ontologically as the Slave. </w:t>
      </w:r>
      <w:r w:rsidRPr="00FD04A9">
        <w:rPr>
          <w:rStyle w:val="Emphasis"/>
        </w:rPr>
        <w:t>However</w:t>
      </w:r>
      <w:r w:rsidRPr="00A77B5D">
        <w:rPr>
          <w:sz w:val="16"/>
        </w:rPr>
        <w:t>, historian Vincent Brown has uncovered evidence with regards to the experience of slavery and social death when he writes, “</w:t>
      </w:r>
      <w:r w:rsidRPr="00FD04A9">
        <w:rPr>
          <w:u w:val="single"/>
        </w:rPr>
        <w:t>The premise</w:t>
      </w:r>
      <w:r w:rsidRPr="00A77B5D">
        <w:rPr>
          <w:sz w:val="16"/>
        </w:rPr>
        <w:t xml:space="preserve"> of Orlando Patterson’s major work, </w:t>
      </w:r>
      <w:r w:rsidRPr="00FD04A9">
        <w:rPr>
          <w:u w:val="single"/>
        </w:rPr>
        <w:t xml:space="preserve">that enslaved Africans were </w:t>
      </w:r>
      <w:proofErr w:type="spellStart"/>
      <w:r w:rsidRPr="00FD04A9">
        <w:rPr>
          <w:u w:val="single"/>
        </w:rPr>
        <w:t>natally</w:t>
      </w:r>
      <w:proofErr w:type="spellEnd"/>
      <w:r w:rsidRPr="00FD04A9">
        <w:rPr>
          <w:u w:val="single"/>
        </w:rPr>
        <w:t xml:space="preserve"> alienated and culturally isolated, was challenged even before he published his influential thesis, primarily by scholars concerned with “survivals” or “retentions” of African culture and by historians of slave resistance</w:t>
      </w:r>
      <w:r w:rsidRPr="00A77B5D">
        <w:rPr>
          <w:sz w:val="16"/>
        </w:rPr>
        <w:t xml:space="preserve">. In the early to mid-twentieth century, when Robert Park’s view of “the Negro” predominated among scholars, it was generally assumed that the slave trade and slavery had denuded black people of any ancestral heritage from Africa. The historians Carter G. Woodson and W. E. B. Du Bois and the anthropologist Melville J. Herskovits argued the opposite. Their research supported the conclusion that </w:t>
      </w:r>
      <w:r w:rsidRPr="00FD04A9">
        <w:rPr>
          <w:u w:val="single"/>
        </w:rPr>
        <w:t xml:space="preserve">while enslaved Africans could not have brought intact social, political, and religious institutions with them to the Americas, they did maintain </w:t>
      </w:r>
      <w:r w:rsidRPr="00FD04A9">
        <w:rPr>
          <w:rStyle w:val="Emphasis"/>
        </w:rPr>
        <w:t>significant aspects of their cultural backgrounds</w:t>
      </w:r>
      <w:r w:rsidRPr="00A77B5D">
        <w:rPr>
          <w:sz w:val="16"/>
        </w:rPr>
        <w:t xml:space="preserve">. For these scholars, </w:t>
      </w:r>
      <w:r w:rsidRPr="00FD04A9">
        <w:rPr>
          <w:u w:val="single"/>
        </w:rPr>
        <w:t xml:space="preserve">the preservation of distinctive cultural forms has served as an index both of a </w:t>
      </w:r>
      <w:r w:rsidRPr="00FD04A9">
        <w:rPr>
          <w:rStyle w:val="Emphasis"/>
        </w:rPr>
        <w:t>resilient social personhood</w:t>
      </w:r>
      <w:r w:rsidRPr="00FD04A9">
        <w:rPr>
          <w:u w:val="single"/>
        </w:rPr>
        <w:t xml:space="preserve">, or </w:t>
      </w:r>
      <w:r w:rsidRPr="00FD04A9">
        <w:rPr>
          <w:rStyle w:val="Emphasis"/>
        </w:rPr>
        <w:t>identity</w:t>
      </w:r>
      <w:r w:rsidRPr="00FD04A9">
        <w:rPr>
          <w:u w:val="single"/>
        </w:rPr>
        <w:t xml:space="preserve">, and of </w:t>
      </w:r>
      <w:r w:rsidRPr="00FD04A9">
        <w:rPr>
          <w:rStyle w:val="Emphasis"/>
        </w:rPr>
        <w:t>resistance to slavery itself</w:t>
      </w:r>
      <w:r w:rsidRPr="00A77B5D">
        <w:rPr>
          <w:sz w:val="16"/>
        </w:rPr>
        <w:t xml:space="preserve">. </w:t>
      </w:r>
      <w:r w:rsidRPr="00237706">
        <w:rPr>
          <w:u w:val="single"/>
        </w:rPr>
        <w:t>Scholars of slave resistance have never had much use for the concept of social death</w:t>
      </w:r>
      <w:r w:rsidRPr="00A77B5D">
        <w:rPr>
          <w:sz w:val="16"/>
        </w:rPr>
        <w:t>. How could they have formed the fragile families documented by social historians if they had been “</w:t>
      </w:r>
      <w:proofErr w:type="spellStart"/>
      <w:r w:rsidRPr="00A77B5D">
        <w:rPr>
          <w:sz w:val="16"/>
        </w:rPr>
        <w:t>natally</w:t>
      </w:r>
      <w:proofErr w:type="spellEnd"/>
      <w:r w:rsidRPr="00A77B5D">
        <w:rPr>
          <w:sz w:val="16"/>
        </w:rPr>
        <w:t xml:space="preserve"> alienated” by definition? Finally, and perhaps most tellingly, if slaves had been uniformly subjected to “permanent violent domination,” they could not have revolted as often as they did or shown the “varied manifestations of their resistance.” (Brown, Social Death and Political Life in the Study of Slavery, pg. 11-13). Patterson’s major theme regarding the social death of slaves is that, since birth, they have been unable to engage in the kind of social relations they desired because their status as fungible objects meant that those relations were always at the discretion of their masters. However, as Brown points out, </w:t>
      </w:r>
      <w:r w:rsidRPr="00237706">
        <w:rPr>
          <w:u w:val="single"/>
        </w:rPr>
        <w:t xml:space="preserve">Patterson, and subsequently Wilderson, have ignored that </w:t>
      </w:r>
      <w:r w:rsidRPr="00237706">
        <w:rPr>
          <w:rStyle w:val="Emphasis"/>
        </w:rPr>
        <w:t>there were experiences free from the watchful eyes of the master</w:t>
      </w:r>
      <w:r w:rsidRPr="00A77B5D">
        <w:rPr>
          <w:sz w:val="16"/>
        </w:rPr>
        <w:t xml:space="preserve">. Furthermore, in the context of Wilderson, </w:t>
      </w:r>
      <w:r w:rsidRPr="004E6852">
        <w:rPr>
          <w:u w:val="single"/>
        </w:rPr>
        <w:t xml:space="preserve">the fact that there remains to be evidence that slaves had preserved a distinct culture, </w:t>
      </w:r>
      <w:proofErr w:type="gramStart"/>
      <w:r w:rsidRPr="004E6852">
        <w:rPr>
          <w:u w:val="single"/>
        </w:rPr>
        <w:t>than</w:t>
      </w:r>
      <w:proofErr w:type="gramEnd"/>
      <w:r w:rsidRPr="004E6852">
        <w:rPr>
          <w:u w:val="single"/>
        </w:rPr>
        <w:t xml:space="preserve"> this would indicate that </w:t>
      </w:r>
      <w:r w:rsidRPr="004E6852">
        <w:rPr>
          <w:rStyle w:val="Emphasis"/>
        </w:rPr>
        <w:t>they retained some of their culture from Africa after the Middle Passage</w:t>
      </w:r>
      <w:r w:rsidRPr="004E6852">
        <w:rPr>
          <w:u w:val="single"/>
        </w:rPr>
        <w:t>, the event that erased Black ontology for Wilderson</w:t>
      </w:r>
      <w:r w:rsidRPr="00A77B5D">
        <w:rPr>
          <w:sz w:val="16"/>
        </w:rPr>
        <w:t xml:space="preserve">. To put in bluntly, </w:t>
      </w:r>
      <w:r w:rsidRPr="00A77B5D">
        <w:rPr>
          <w:rStyle w:val="Emphasis"/>
        </w:rPr>
        <w:t>Africans did not come out of the Middle Passage as Blacks, but came out with some form of their culture still left intact</w:t>
      </w:r>
      <w:r w:rsidRPr="00A77B5D">
        <w:rPr>
          <w:sz w:val="16"/>
        </w:rPr>
        <w:t xml:space="preserve">, a culture, that, for Brown, still grew and developed in its own way even during the atrocities of slavery. </w:t>
      </w:r>
      <w:r w:rsidRPr="00A77B5D">
        <w:rPr>
          <w:u w:val="single"/>
        </w:rPr>
        <w:t>If Wilderson’s main argument for the ontological death of the Black Body is because of their incapacity to develop their own subjectivity, then the formation of a distinct slave culture would invalidate this argument because the formation of a distinct culture shows that the Black Body still retained some capacity to form their own subjectivity, a sign of life in the ontological realm</w:t>
      </w:r>
      <w:r w:rsidRPr="00A77B5D">
        <w:rPr>
          <w:sz w:val="16"/>
        </w:rPr>
        <w:t xml:space="preserve">. Furthermore, if the Black Body were truly ontologically dead in the present, then statistics would indicate otherwise. A study by the Journal of Blacks in Higher education shows that </w:t>
      </w:r>
      <w:r w:rsidRPr="00A77B5D">
        <w:rPr>
          <w:u w:val="single"/>
        </w:rPr>
        <w:t>since 1990</w:t>
      </w:r>
      <w:r w:rsidRPr="00A77B5D">
        <w:rPr>
          <w:sz w:val="16"/>
        </w:rPr>
        <w:t xml:space="preserve">, </w:t>
      </w:r>
      <w:r w:rsidRPr="00A77B5D">
        <w:rPr>
          <w:u w:val="single"/>
        </w:rPr>
        <w:t>the graduation rate for Black men has improved from 28% to 35% in 2005 and subsequently 34% to 46% for Black women during the same period</w:t>
      </w:r>
      <w:r w:rsidRPr="00A77B5D">
        <w:rPr>
          <w:sz w:val="16"/>
        </w:rPr>
        <w:t xml:space="preserve">. The study does </w:t>
      </w:r>
      <w:proofErr w:type="gramStart"/>
      <w:r w:rsidRPr="00A77B5D">
        <w:rPr>
          <w:sz w:val="16"/>
        </w:rPr>
        <w:t>conceded</w:t>
      </w:r>
      <w:proofErr w:type="gramEnd"/>
      <w:r w:rsidRPr="00A77B5D">
        <w:rPr>
          <w:sz w:val="16"/>
        </w:rPr>
        <w:t xml:space="preserve"> that the statistics remain low, but that the </w:t>
      </w:r>
      <w:r w:rsidRPr="00A77B5D">
        <w:rPr>
          <w:rStyle w:val="Emphasis"/>
        </w:rPr>
        <w:t>progress made in the past 15 years has been encouraging and that reform has been a step in the right direction</w:t>
      </w:r>
      <w:r w:rsidRPr="00A77B5D">
        <w:rPr>
          <w:sz w:val="16"/>
        </w:rPr>
        <w:t xml:space="preserve">. If the Black Body were truly socially dead, then institutions such as the university would be completely inaccessible to the Black Body, yet the progress made in graduation rates show that </w:t>
      </w:r>
      <w:r w:rsidRPr="00A77B5D">
        <w:rPr>
          <w:u w:val="single"/>
        </w:rPr>
        <w:t>the Black Body</w:t>
      </w:r>
      <w:r w:rsidRPr="00A77B5D">
        <w:rPr>
          <w:sz w:val="16"/>
        </w:rPr>
        <w:t xml:space="preserve"> still </w:t>
      </w:r>
      <w:r w:rsidRPr="00A77B5D">
        <w:rPr>
          <w:u w:val="single"/>
        </w:rPr>
        <w:t>has</w:t>
      </w:r>
      <w:r w:rsidRPr="00A77B5D">
        <w:rPr>
          <w:sz w:val="16"/>
        </w:rPr>
        <w:t xml:space="preserve"> some </w:t>
      </w:r>
      <w:r w:rsidRPr="00A77B5D">
        <w:rPr>
          <w:u w:val="single"/>
        </w:rPr>
        <w:t>agency and capacity to shape their own futures</w:t>
      </w:r>
      <w:r w:rsidRPr="00A77B5D">
        <w:rPr>
          <w:sz w:val="16"/>
        </w:rPr>
        <w:t>.</w:t>
      </w:r>
    </w:p>
    <w:p w14:paraId="7C9EBA36" w14:textId="2F6F42FA" w:rsidR="00E10BD1" w:rsidRPr="00981BC6" w:rsidRDefault="00981BC6" w:rsidP="00E10BD1">
      <w:pPr>
        <w:pStyle w:val="Heading4"/>
      </w:pPr>
      <w:r>
        <w:t xml:space="preserve">The </w:t>
      </w:r>
      <w:r>
        <w:rPr>
          <w:u w:val="single"/>
        </w:rPr>
        <w:t>persistence</w:t>
      </w:r>
      <w:r>
        <w:t xml:space="preserve"> of African religious practices </w:t>
      </w:r>
      <w:r>
        <w:rPr>
          <w:u w:val="single"/>
        </w:rPr>
        <w:t>despite</w:t>
      </w:r>
      <w:r>
        <w:t xml:space="preserve"> slavery proves that </w:t>
      </w:r>
      <w:r w:rsidRPr="00981BC6">
        <w:rPr>
          <w:u w:val="single"/>
        </w:rPr>
        <w:t>ties to Africa</w:t>
      </w:r>
      <w:r>
        <w:t xml:space="preserve"> remain throughout the diaspora. </w:t>
      </w:r>
    </w:p>
    <w:p w14:paraId="705AA07E" w14:textId="77777777" w:rsidR="00E10BD1" w:rsidRPr="009A3D02" w:rsidRDefault="00E10BD1" w:rsidP="00E10BD1">
      <w:pPr>
        <w:rPr>
          <w:sz w:val="26"/>
          <w:szCs w:val="26"/>
        </w:rPr>
      </w:pPr>
      <w:proofErr w:type="spellStart"/>
      <w:r>
        <w:rPr>
          <w:b/>
          <w:bCs/>
          <w:sz w:val="26"/>
          <w:szCs w:val="26"/>
        </w:rPr>
        <w:t>Mulira</w:t>
      </w:r>
      <w:proofErr w:type="spellEnd"/>
      <w:r>
        <w:rPr>
          <w:b/>
          <w:bCs/>
          <w:sz w:val="26"/>
          <w:szCs w:val="26"/>
        </w:rPr>
        <w:t xml:space="preserve"> 90</w:t>
      </w:r>
      <w:r>
        <w:rPr>
          <w:sz w:val="26"/>
          <w:szCs w:val="26"/>
        </w:rPr>
        <w:t xml:space="preserve"> </w:t>
      </w:r>
      <w:r w:rsidRPr="009A3D02">
        <w:t xml:space="preserve">[Jessie Gaston </w:t>
      </w:r>
      <w:proofErr w:type="spellStart"/>
      <w:r w:rsidRPr="009A3D02">
        <w:t>Mulira</w:t>
      </w:r>
      <w:proofErr w:type="spellEnd"/>
      <w:r w:rsidRPr="009A3D02">
        <w:t>, associate prof. history and ethnic studies @ CSU Sacramento</w:t>
      </w:r>
      <w:r>
        <w:t>, 1990</w:t>
      </w:r>
      <w:r w:rsidRPr="009A3D02">
        <w:t xml:space="preserve">, “The Case of Voodoo in New Orleans”, </w:t>
      </w:r>
      <w:r w:rsidRPr="009A3D02">
        <w:rPr>
          <w:i/>
          <w:iCs/>
        </w:rPr>
        <w:t xml:space="preserve">Africanisms in American </w:t>
      </w:r>
      <w:proofErr w:type="gramStart"/>
      <w:r w:rsidRPr="009A3D02">
        <w:rPr>
          <w:i/>
          <w:iCs/>
        </w:rPr>
        <w:t>Culture</w:t>
      </w:r>
      <w:r w:rsidRPr="009A3D02">
        <w:t xml:space="preserve"> ;</w:t>
      </w:r>
      <w:proofErr w:type="gramEnd"/>
      <w:r w:rsidRPr="009A3D02">
        <w:t xml:space="preserve"> 7/22 EB]</w:t>
      </w:r>
    </w:p>
    <w:p w14:paraId="5FCBE61A" w14:textId="77777777" w:rsidR="00E10BD1" w:rsidRPr="002603DC" w:rsidRDefault="00E10BD1" w:rsidP="00E10BD1">
      <w:pPr>
        <w:rPr>
          <w:sz w:val="16"/>
        </w:rPr>
      </w:pPr>
      <w:r w:rsidRPr="00A77B5D">
        <w:rPr>
          <w:u w:val="single"/>
        </w:rPr>
        <w:t xml:space="preserve">It is more difficult to measure and evaluate the </w:t>
      </w:r>
      <w:r w:rsidRPr="00A77B5D">
        <w:rPr>
          <w:rStyle w:val="Emphasis"/>
        </w:rPr>
        <w:t>persistence of African culture</w:t>
      </w:r>
      <w:r w:rsidRPr="00A77B5D">
        <w:rPr>
          <w:u w:val="single"/>
        </w:rPr>
        <w:t xml:space="preserve"> elsewhere</w:t>
      </w:r>
      <w:r w:rsidRPr="002603DC">
        <w:rPr>
          <w:sz w:val="16"/>
        </w:rPr>
        <w:t xml:space="preserve">, especially in the United States, </w:t>
      </w:r>
      <w:r w:rsidRPr="00A77B5D">
        <w:rPr>
          <w:u w:val="single"/>
        </w:rPr>
        <w:t>outside the core areas of New Orleans and the Sea Islands</w:t>
      </w:r>
      <w:r w:rsidRPr="002603DC">
        <w:rPr>
          <w:sz w:val="16"/>
        </w:rPr>
        <w:t xml:space="preserve">. In many “pocket areas” in the southern states and in cities and towns through the United States, </w:t>
      </w:r>
      <w:r w:rsidRPr="00A77B5D">
        <w:rPr>
          <w:u w:val="single"/>
        </w:rPr>
        <w:t>remnants of African culture abound</w:t>
      </w:r>
      <w:r w:rsidRPr="002603DC">
        <w:rPr>
          <w:sz w:val="16"/>
        </w:rPr>
        <w:t xml:space="preserve">: </w:t>
      </w:r>
      <w:r w:rsidRPr="00A77B5D">
        <w:rPr>
          <w:u w:val="single"/>
        </w:rPr>
        <w:t xml:space="preserve">in </w:t>
      </w:r>
      <w:r w:rsidRPr="002603DC">
        <w:rPr>
          <w:rStyle w:val="Emphasis"/>
        </w:rPr>
        <w:t>language patterns and vocabulary</w:t>
      </w:r>
      <w:r w:rsidRPr="002603DC">
        <w:rPr>
          <w:sz w:val="16"/>
        </w:rPr>
        <w:t xml:space="preserve">, in </w:t>
      </w:r>
      <w:r w:rsidRPr="002603DC">
        <w:rPr>
          <w:rStyle w:val="Emphasis"/>
        </w:rPr>
        <w:t>literature</w:t>
      </w:r>
      <w:r w:rsidRPr="002603DC">
        <w:rPr>
          <w:sz w:val="16"/>
        </w:rPr>
        <w:t xml:space="preserve">, in techniques of </w:t>
      </w:r>
      <w:r w:rsidRPr="002603DC">
        <w:rPr>
          <w:rStyle w:val="Emphasis"/>
        </w:rPr>
        <w:t>storytelling</w:t>
      </w:r>
      <w:r w:rsidRPr="002603DC">
        <w:rPr>
          <w:sz w:val="16"/>
        </w:rPr>
        <w:t xml:space="preserve">, in folktales such as </w:t>
      </w:r>
      <w:proofErr w:type="spellStart"/>
      <w:r w:rsidRPr="002603DC">
        <w:rPr>
          <w:sz w:val="16"/>
        </w:rPr>
        <w:t>Breb</w:t>
      </w:r>
      <w:proofErr w:type="spellEnd"/>
      <w:r w:rsidRPr="002603DC">
        <w:rPr>
          <w:sz w:val="16"/>
        </w:rPr>
        <w:t xml:space="preserve"> Rabbit and Tar Baby, in </w:t>
      </w:r>
      <w:r w:rsidRPr="002603DC">
        <w:rPr>
          <w:rStyle w:val="Emphasis"/>
        </w:rPr>
        <w:t>music and dance</w:t>
      </w:r>
      <w:r w:rsidRPr="002603DC">
        <w:rPr>
          <w:sz w:val="16"/>
        </w:rPr>
        <w:t xml:space="preserve"> forms, </w:t>
      </w:r>
      <w:r w:rsidRPr="002603DC">
        <w:rPr>
          <w:rStyle w:val="Emphasis"/>
        </w:rPr>
        <w:t>singing</w:t>
      </w:r>
      <w:r w:rsidRPr="002603DC">
        <w:rPr>
          <w:sz w:val="16"/>
        </w:rPr>
        <w:t xml:space="preserve">, and </w:t>
      </w:r>
      <w:r w:rsidRPr="002603DC">
        <w:rPr>
          <w:rStyle w:val="Emphasis"/>
        </w:rPr>
        <w:t>rhythm</w:t>
      </w:r>
      <w:r w:rsidRPr="002603DC">
        <w:rPr>
          <w:sz w:val="16"/>
        </w:rPr>
        <w:t xml:space="preserve">, in </w:t>
      </w:r>
      <w:r w:rsidRPr="002603DC">
        <w:rPr>
          <w:rStyle w:val="Emphasis"/>
        </w:rPr>
        <w:t>foods</w:t>
      </w:r>
      <w:r w:rsidRPr="002603DC">
        <w:rPr>
          <w:sz w:val="16"/>
        </w:rPr>
        <w:t xml:space="preserve">, and in ways of eating certain foods. The extended-family concept and respect for elders in many rural areas were African transplants. Africanisms are of course most prevalent among black southerners because the South was the heart of the slavery system in the United States. These people took their traditions outside the South once they migrated. </w:t>
      </w:r>
      <w:r w:rsidRPr="002603DC">
        <w:rPr>
          <w:u w:val="single"/>
        </w:rPr>
        <w:t xml:space="preserve">The most dominant and intact African survival in the black diaspora has proved to be the </w:t>
      </w:r>
      <w:r w:rsidRPr="002603DC">
        <w:rPr>
          <w:rStyle w:val="Emphasis"/>
        </w:rPr>
        <w:t>religion voodoo</w:t>
      </w:r>
      <w:r w:rsidRPr="002603DC">
        <w:rPr>
          <w:sz w:val="16"/>
        </w:rPr>
        <w:t xml:space="preserve">. </w:t>
      </w:r>
      <w:r w:rsidRPr="002603DC">
        <w:rPr>
          <w:u w:val="single"/>
        </w:rPr>
        <w:t>The survival of African religious and magical systems is directly linked to their importance in everyday life</w:t>
      </w:r>
      <w:r w:rsidRPr="002603DC">
        <w:rPr>
          <w:sz w:val="16"/>
        </w:rPr>
        <w:t xml:space="preserve">. In addition, their ability to accommodate and be associated with various facets of other established religions strengthened their chances of survival. Ancient deities in the African pantheon were often given Catholic saints’ names. The most tenacious African religious retentions in the United States are found where Catholicism has been particularly strong, including New Orleans. </w:t>
      </w:r>
      <w:r w:rsidRPr="002603DC">
        <w:rPr>
          <w:u w:val="single"/>
        </w:rPr>
        <w:t xml:space="preserve">By appealing to traditional deities and mystical forces, the </w:t>
      </w:r>
      <w:r w:rsidRPr="002603DC">
        <w:rPr>
          <w:rStyle w:val="Emphasis"/>
        </w:rPr>
        <w:t>slaves were able to keep alive their link with Africa</w:t>
      </w:r>
      <w:r w:rsidRPr="002603DC">
        <w:rPr>
          <w:sz w:val="16"/>
        </w:rPr>
        <w:t xml:space="preserve">. During the early stages of </w:t>
      </w:r>
      <w:proofErr w:type="gramStart"/>
      <w:r w:rsidRPr="002603DC">
        <w:rPr>
          <w:sz w:val="16"/>
        </w:rPr>
        <w:t>slavery</w:t>
      </w:r>
      <w:proofErr w:type="gramEnd"/>
      <w:r w:rsidRPr="002603DC">
        <w:rPr>
          <w:sz w:val="16"/>
        </w:rPr>
        <w:t xml:space="preserve"> the link was reinforced by voodoo priests and root doctors who continued to be represented among the newly arrived slaves. The priests in particular led the crusade for the survival of their religious practices by identifying African deities with Catholic saints in Haiti and Brazil. And </w:t>
      </w:r>
      <w:r w:rsidRPr="002603DC">
        <w:rPr>
          <w:u w:val="single"/>
        </w:rPr>
        <w:t>African concepts of good and evil found counterparts in the Christians’ belief in heaven and hell and Christ and Satan</w:t>
      </w:r>
      <w:r w:rsidRPr="002603DC">
        <w:rPr>
          <w:sz w:val="16"/>
        </w:rPr>
        <w:t xml:space="preserve">. Since the beginning of the twentieth century, the root doctors have been more visible in practicing their craft than the priests. From its beginning, voodoo encompassed certain elements such as divination, manipulation, and herbalism that gave it the appearance of a magical rather than a religious system. </w:t>
      </w:r>
      <w:r w:rsidRPr="002603DC">
        <w:rPr>
          <w:u w:val="single"/>
        </w:rPr>
        <w:t>In the early days of slavery, magic was often the strongest element because of the suppression of voodoo as a religion by the authorities and slave owners</w:t>
      </w:r>
      <w:r w:rsidRPr="002603DC">
        <w:rPr>
          <w:sz w:val="16"/>
        </w:rPr>
        <w:t xml:space="preserve">. These </w:t>
      </w:r>
      <w:proofErr w:type="spellStart"/>
      <w:r w:rsidRPr="002603DC">
        <w:rPr>
          <w:u w:val="single"/>
        </w:rPr>
        <w:t>antivoodooists</w:t>
      </w:r>
      <w:proofErr w:type="spellEnd"/>
      <w:r w:rsidRPr="002603DC">
        <w:rPr>
          <w:sz w:val="16"/>
        </w:rPr>
        <w:t xml:space="preserve"> managed to limit the number of voodoo meetings among slaves, but they </w:t>
      </w:r>
      <w:r w:rsidRPr="002603DC">
        <w:rPr>
          <w:rStyle w:val="Emphasis"/>
        </w:rPr>
        <w:t>found it impossible to stop the making of voodoo and hoodoo objects in the slaves’ cabins</w:t>
      </w:r>
      <w:r w:rsidRPr="002603DC">
        <w:rPr>
          <w:sz w:val="16"/>
        </w:rPr>
        <w:t xml:space="preserve">. (Hoodoo is the negative component of voodoo.) </w:t>
      </w:r>
      <w:r w:rsidRPr="002603DC">
        <w:rPr>
          <w:u w:val="single"/>
        </w:rPr>
        <w:t>Magic helped the slaves to cope with their daily situations, to win the affection of the ones they desired, to cause harm to their enemies, and to feel protected from harm themselves</w:t>
      </w:r>
      <w:r w:rsidRPr="002603DC">
        <w:rPr>
          <w:sz w:val="16"/>
        </w:rPr>
        <w:t>. Its main value was and continues to be psychological. Magic is intimately related to voodoo, as it is to most religions, but is not its essence. Voodoo contains some elements of magic, and magic receives much of its strength from the voodoo deities and rituals. African religious and magical systems also survived because of the organizational role they played in slave revolts throughout the New World but particularly in Haiti and Brazil. Revolutionary protest appears to have been engraved in voodoo upon its arrival in the Americas. Revolts in the early period of slavery were largely the work of African priests and medicine men. In conducting insurrectional meetings disguised as religious ceremonies, voodoo leaders often promised the gods’ support for any rebellion the slaves decided to engage in. The assurance of supernatural support to both leaders and followers and the priests’ promise that the ancestors were aiding the struggle for freedom gave the slaves the necessary inspiration, courage, and determination. Various charms, gris-gris, potions, and small parcels containing bits of paper, bones, or potions hung around the necks of the fighting men provided protection and good luck by warding off bullets. The slave insurrection in New York in 1712 was led by a conjurer who convinced the fighters they were invulnerable. A leader in the 1822 insurrection in North Carolina, “Gullah Jack,” also was a conjurer and root doctor; his charms, chiefly of animal claws, were designed to make the insurrectionists invulnerable. Voodoo priests also helped suicide victims by telling them what to do to ensure their return after death to their homeland in Africa.</w:t>
      </w:r>
    </w:p>
    <w:p w14:paraId="2C4755AE" w14:textId="2BF66392" w:rsidR="00E10BD1" w:rsidRPr="00981BC6" w:rsidRDefault="00981BC6" w:rsidP="00E10BD1">
      <w:pPr>
        <w:pStyle w:val="Heading4"/>
      </w:pPr>
      <w:r>
        <w:t xml:space="preserve">While specific artifacts have changed, </w:t>
      </w:r>
      <w:r>
        <w:rPr>
          <w:u w:val="single"/>
        </w:rPr>
        <w:t>structural components</w:t>
      </w:r>
      <w:r>
        <w:t xml:space="preserve"> of African culture remain in the </w:t>
      </w:r>
      <w:r>
        <w:rPr>
          <w:u w:val="single"/>
        </w:rPr>
        <w:t>lived-experiences</w:t>
      </w:r>
      <w:r>
        <w:t xml:space="preserve"> of African Americans through </w:t>
      </w:r>
      <w:r>
        <w:rPr>
          <w:u w:val="single"/>
        </w:rPr>
        <w:t>linguistic tradition</w:t>
      </w:r>
      <w:r>
        <w:t xml:space="preserve">. </w:t>
      </w:r>
    </w:p>
    <w:p w14:paraId="47AEACB5" w14:textId="77777777" w:rsidR="00E10BD1" w:rsidRDefault="00E10BD1" w:rsidP="00E10BD1">
      <w:r w:rsidRPr="001E71F5">
        <w:rPr>
          <w:rStyle w:val="Style13ptBold"/>
        </w:rPr>
        <w:t>Asante 90</w:t>
      </w:r>
      <w:r>
        <w:rPr>
          <w:rStyle w:val="Style13ptBold"/>
        </w:rPr>
        <w:t xml:space="preserve"> </w:t>
      </w:r>
      <w:r w:rsidRPr="00016CBA">
        <w:rPr>
          <w:rStyle w:val="Style13ptBold"/>
          <w:b w:val="0"/>
          <w:bCs w:val="0"/>
          <w:sz w:val="22"/>
        </w:rPr>
        <w:t xml:space="preserve">[Molefi Kete Asante, prof. and chair of the Department of African-American Studies @ Temple University, “African Elements in African-American English”, </w:t>
      </w:r>
      <w:r w:rsidRPr="00016CBA">
        <w:rPr>
          <w:rStyle w:val="Style13ptBold"/>
          <w:b w:val="0"/>
          <w:bCs w:val="0"/>
          <w:i/>
          <w:iCs/>
          <w:sz w:val="22"/>
        </w:rPr>
        <w:t xml:space="preserve">Africanisms in American </w:t>
      </w:r>
      <w:proofErr w:type="gramStart"/>
      <w:r w:rsidRPr="00016CBA">
        <w:rPr>
          <w:rStyle w:val="Style13ptBold"/>
          <w:b w:val="0"/>
          <w:bCs w:val="0"/>
          <w:i/>
          <w:iCs/>
          <w:sz w:val="22"/>
        </w:rPr>
        <w:t>Culture</w:t>
      </w:r>
      <w:r w:rsidRPr="00016CBA">
        <w:rPr>
          <w:rStyle w:val="Style13ptBold"/>
          <w:b w:val="0"/>
          <w:bCs w:val="0"/>
          <w:sz w:val="22"/>
        </w:rPr>
        <w:t xml:space="preserve"> ;</w:t>
      </w:r>
      <w:proofErr w:type="gramEnd"/>
      <w:r w:rsidRPr="00016CBA">
        <w:rPr>
          <w:rStyle w:val="Style13ptBold"/>
          <w:b w:val="0"/>
          <w:bCs w:val="0"/>
          <w:sz w:val="22"/>
        </w:rPr>
        <w:t xml:space="preserve"> 7/23 EB]</w:t>
      </w:r>
      <w:r>
        <w:t xml:space="preserve"> </w:t>
      </w:r>
    </w:p>
    <w:p w14:paraId="132473F3" w14:textId="77777777" w:rsidR="00E10BD1" w:rsidRPr="00981BC6" w:rsidRDefault="00E10BD1" w:rsidP="00E10BD1">
      <w:pPr>
        <w:rPr>
          <w:sz w:val="16"/>
        </w:rPr>
      </w:pPr>
      <w:r w:rsidRPr="00981BC6">
        <w:rPr>
          <w:rStyle w:val="Emphasis"/>
        </w:rPr>
        <w:t>That something of the African backgrounds of black Americans survived is not difficult to argue</w:t>
      </w:r>
      <w:r w:rsidRPr="00981BC6">
        <w:rPr>
          <w:u w:val="single"/>
        </w:rPr>
        <w:t xml:space="preserve"> despite intense efforts to prove that blacks were incapable of cultural retention because of slavery</w:t>
      </w:r>
      <w:r w:rsidRPr="00981BC6">
        <w:rPr>
          <w:sz w:val="16"/>
        </w:rPr>
        <w:t xml:space="preserve">. No displaced people have ever completely lost the forms of their previous culture. The specific artifacts may differ from those employed in a prior time, but the essential elements giving rise to those artifacts are often retained and produce substantive forms in the new context. It is my contention that </w:t>
      </w:r>
      <w:r w:rsidRPr="00981BC6">
        <w:rPr>
          <w:rStyle w:val="Emphasis"/>
        </w:rPr>
        <w:t>black Americans retained basic components</w:t>
      </w:r>
      <w:r w:rsidRPr="00981BC6">
        <w:rPr>
          <w:u w:val="single"/>
        </w:rPr>
        <w:t xml:space="preserve"> of the African experience rather than specific artifacts</w:t>
      </w:r>
      <w:r w:rsidRPr="00981BC6">
        <w:rPr>
          <w:sz w:val="16"/>
        </w:rPr>
        <w:t xml:space="preserve">. To seek the distinctive retention of African words in black America as Turner, Herskovits, and Romeo Garrett attempted to do is to search amiss. What they sought to do is an interesting, provocative, and valuable addition to our knowledge, but it is not convincing from the standpoint of cultural survivals. It is cast in </w:t>
      </w:r>
      <w:proofErr w:type="gramStart"/>
      <w:r w:rsidRPr="00981BC6">
        <w:rPr>
          <w:sz w:val="16"/>
        </w:rPr>
        <w:t>too</w:t>
      </w:r>
      <w:proofErr w:type="gramEnd"/>
      <w:r w:rsidRPr="00981BC6">
        <w:rPr>
          <w:sz w:val="16"/>
        </w:rPr>
        <w:t xml:space="preserve"> narrow a mold and often depends on the continuity of specific words from several ethnic regions of Africa. Although African lexical items may be found limited supply among African-Americans, they do not make the argument for a more general retention of African linguistic behavior applicable to most black Americans. What my research suggests is that </w:t>
      </w:r>
      <w:r w:rsidRPr="00981BC6">
        <w:rPr>
          <w:u w:val="single"/>
        </w:rPr>
        <w:t>combinations of classes of sounds, units of meaning, and syntax behaviors are to be considered in regard to survival rather than concentrating on any single one of these factors or on simple lexical characteristics</w:t>
      </w:r>
      <w:r w:rsidRPr="00981BC6">
        <w:rPr>
          <w:sz w:val="16"/>
        </w:rPr>
        <w:t xml:space="preserve">. Earlier writers seem to have preferred African lexical discoveries in African-American language; they are, after all, easily identifiable phenomena. But </w:t>
      </w:r>
      <w:r w:rsidRPr="00981BC6">
        <w:rPr>
          <w:u w:val="single"/>
        </w:rPr>
        <w:t>the relationship between African languages and African-American speech behaviors can be more clearly ascertained on a primary level in the “communication style” of the person</w:t>
      </w:r>
      <w:r w:rsidRPr="00981BC6">
        <w:rPr>
          <w:sz w:val="16"/>
        </w:rPr>
        <w:t xml:space="preserve">. While this concept is difficult to define, it means simply the verbal and nonverbal behavior patterns that distinguish one person from another. Even whole groups may be distinguished in such a manner. On a secondary level, </w:t>
      </w:r>
      <w:r w:rsidRPr="00981BC6">
        <w:rPr>
          <w:rStyle w:val="Emphasis"/>
        </w:rPr>
        <w:t>there are observable relationships</w:t>
      </w:r>
      <w:r w:rsidRPr="00981BC6">
        <w:rPr>
          <w:u w:val="single"/>
        </w:rPr>
        <w:t xml:space="preserve"> in the substantive social fabric of language behavior</w:t>
      </w:r>
      <w:r w:rsidRPr="00981BC6">
        <w:rPr>
          <w:sz w:val="16"/>
        </w:rPr>
        <w:t xml:space="preserve">—proverbs, riddles, dozens, call-and-response. The combination of communicative styles and “folkloristic modalities” constitutes an approach to the sense of a language. </w:t>
      </w:r>
      <w:r w:rsidRPr="00981BC6">
        <w:rPr>
          <w:u w:val="single"/>
        </w:rPr>
        <w:t xml:space="preserve">It is this sense of language in African-Americans that is </w:t>
      </w:r>
      <w:r w:rsidRPr="00981BC6">
        <w:rPr>
          <w:rStyle w:val="Emphasis"/>
        </w:rPr>
        <w:t>uniquely more African than European</w:t>
      </w:r>
      <w:r w:rsidRPr="00981BC6">
        <w:rPr>
          <w:sz w:val="16"/>
        </w:rPr>
        <w:t xml:space="preserve">, other factors aside. This is not a rejection of linguistic structure, inasmuch as I hope to demonstrate that certain structural matters underscore my basic thesis. </w:t>
      </w:r>
    </w:p>
    <w:p w14:paraId="7880DCBC" w14:textId="1CF88E39" w:rsidR="00E10BD1" w:rsidRPr="00BD5EAF" w:rsidRDefault="00855266" w:rsidP="00E10BD1">
      <w:pPr>
        <w:pStyle w:val="Heading4"/>
      </w:pPr>
      <w:r>
        <w:t xml:space="preserve">You should prefer a narrative of slave life from the </w:t>
      </w:r>
      <w:r>
        <w:rPr>
          <w:u w:val="single"/>
        </w:rPr>
        <w:t>perspective of the slave</w:t>
      </w:r>
      <w:r>
        <w:t xml:space="preserve"> </w:t>
      </w:r>
      <w:r w:rsidR="00BD5EAF">
        <w:t>–</w:t>
      </w:r>
      <w:r>
        <w:t xml:space="preserve"> </w:t>
      </w:r>
      <w:r w:rsidR="00BD5EAF">
        <w:t xml:space="preserve">historical acts of </w:t>
      </w:r>
      <w:r w:rsidR="00BD5EAF">
        <w:rPr>
          <w:u w:val="single"/>
        </w:rPr>
        <w:t>resistance</w:t>
      </w:r>
      <w:r w:rsidR="00BD5EAF">
        <w:t xml:space="preserve"> prove that enslaved Africans </w:t>
      </w:r>
      <w:r w:rsidR="00BD5EAF">
        <w:rPr>
          <w:u w:val="single"/>
        </w:rPr>
        <w:t>maintained agency</w:t>
      </w:r>
      <w:r w:rsidR="00BD5EAF">
        <w:t xml:space="preserve"> and the </w:t>
      </w:r>
      <w:r w:rsidR="00BD5EAF">
        <w:rPr>
          <w:u w:val="single"/>
        </w:rPr>
        <w:t>possibility</w:t>
      </w:r>
      <w:r w:rsidR="00BD5EAF">
        <w:t xml:space="preserve"> for new modes of life.</w:t>
      </w:r>
    </w:p>
    <w:p w14:paraId="02A0FFA1" w14:textId="77777777" w:rsidR="00E10BD1" w:rsidRDefault="00E10BD1" w:rsidP="00E10BD1">
      <w:pPr>
        <w:rPr>
          <w:sz w:val="16"/>
          <w:szCs w:val="16"/>
        </w:rPr>
      </w:pPr>
      <w:r>
        <w:rPr>
          <w:rStyle w:val="Style13ptBold"/>
        </w:rPr>
        <w:t xml:space="preserve">Walker 12 </w:t>
      </w:r>
      <w:r w:rsidRPr="00016CBA">
        <w:rPr>
          <w:rStyle w:val="Style13ptBold"/>
          <w:b w:val="0"/>
          <w:bCs w:val="0"/>
          <w:sz w:val="22"/>
        </w:rPr>
        <w:t xml:space="preserve">[Tracey Walker, masters in psychosocial studies @ Birbeck University, “The Future of Slavery: From Cultural Trauma to Ethical Remembrance”, </w:t>
      </w:r>
      <w:proofErr w:type="gramStart"/>
      <w:r w:rsidRPr="00016CBA">
        <w:rPr>
          <w:rStyle w:val="Style13ptBold"/>
          <w:b w:val="0"/>
          <w:bCs w:val="0"/>
          <w:sz w:val="22"/>
        </w:rPr>
        <w:t>2012 ;</w:t>
      </w:r>
      <w:proofErr w:type="gramEnd"/>
      <w:r w:rsidRPr="00016CBA">
        <w:rPr>
          <w:rStyle w:val="Style13ptBold"/>
          <w:b w:val="0"/>
          <w:bCs w:val="0"/>
          <w:sz w:val="22"/>
        </w:rPr>
        <w:t xml:space="preserve"> 7/23 EB]</w:t>
      </w:r>
      <w:r>
        <w:rPr>
          <w:sz w:val="16"/>
          <w:szCs w:val="16"/>
        </w:rPr>
        <w:t xml:space="preserve"> </w:t>
      </w:r>
    </w:p>
    <w:p w14:paraId="757B632E" w14:textId="77777777" w:rsidR="00E10BD1" w:rsidRPr="00855266" w:rsidRDefault="00E10BD1" w:rsidP="00E10BD1">
      <w:pPr>
        <w:rPr>
          <w:sz w:val="16"/>
        </w:rPr>
      </w:pPr>
      <w:r w:rsidRPr="00855266">
        <w:rPr>
          <w:u w:val="single"/>
        </w:rPr>
        <w:t>To argue that there is more to the popular conception of slaves as victims who experienced social death within the abusive regime of transatlantic slavery is not to say that these subjectivities did not exist</w:t>
      </w:r>
      <w:r w:rsidRPr="00855266">
        <w:rPr>
          <w:sz w:val="16"/>
        </w:rPr>
        <w:t xml:space="preserve">. When considering the institution of </w:t>
      </w:r>
      <w:proofErr w:type="gramStart"/>
      <w:r w:rsidRPr="00855266">
        <w:rPr>
          <w:u w:val="single"/>
        </w:rPr>
        <w:t>slavery</w:t>
      </w:r>
      <w:proofErr w:type="gramEnd"/>
      <w:r w:rsidRPr="00855266">
        <w:rPr>
          <w:sz w:val="16"/>
        </w:rPr>
        <w:t xml:space="preserve"> we can quite confidently rely on the assumption that it </w:t>
      </w:r>
      <w:r w:rsidRPr="00855266">
        <w:rPr>
          <w:u w:val="single"/>
        </w:rPr>
        <w:t>did indeed destroy the self-hood and the lives of millions of Africans</w:t>
      </w:r>
      <w:r w:rsidRPr="00855266">
        <w:rPr>
          <w:sz w:val="16"/>
        </w:rPr>
        <w:t xml:space="preserve">. Scholar Vincent Brown (2009) however, has </w:t>
      </w:r>
      <w:proofErr w:type="spellStart"/>
      <w:r w:rsidRPr="00855266">
        <w:rPr>
          <w:sz w:val="16"/>
        </w:rPr>
        <w:t>criticised</w:t>
      </w:r>
      <w:proofErr w:type="spellEnd"/>
      <w:r w:rsidRPr="00855266">
        <w:rPr>
          <w:sz w:val="16"/>
        </w:rPr>
        <w:t xml:space="preserve"> Orlando Patterson’s (1982) seminal book Slavery and Social Death for positioning the slave as a subject without agency and maintains that those who managed to dislocate from the nightmare of plantation life ‘were not in fact the living dead’, but ‘the mothers of gasping new societies’ (Brown 2009, 1241). The </w:t>
      </w:r>
      <w:r w:rsidRPr="00855266">
        <w:rPr>
          <w:u w:val="single"/>
        </w:rPr>
        <w:t>Jamaican Maroons</w:t>
      </w:r>
      <w:r w:rsidRPr="00855266">
        <w:rPr>
          <w:sz w:val="16"/>
        </w:rPr>
        <w:t xml:space="preserve"> were one such disparate group of Africans who </w:t>
      </w:r>
      <w:r w:rsidRPr="00855266">
        <w:rPr>
          <w:u w:val="single"/>
        </w:rPr>
        <w:t xml:space="preserve">managed to band together and flee the Jamaican plantations in order to create </w:t>
      </w:r>
      <w:r w:rsidRPr="00855266">
        <w:rPr>
          <w:rStyle w:val="Emphasis"/>
        </w:rPr>
        <w:t>a new mode of living under their own rule</w:t>
      </w:r>
      <w:r w:rsidRPr="00855266">
        <w:rPr>
          <w:sz w:val="16"/>
        </w:rPr>
        <w:t xml:space="preserve">. These ‘runaways’ were in fact ‘ferocious fighters and master strategists’, building towns and military bases which enabled them to fight and successfully win the war against the British army after 200 years of battle (Gotlieb 2000,16). In addition, the story of the Windward Jamaican Maroons disrupts the </w:t>
      </w:r>
      <w:proofErr w:type="spellStart"/>
      <w:r w:rsidRPr="00855266">
        <w:rPr>
          <w:sz w:val="16"/>
        </w:rPr>
        <w:t>phallocentricism</w:t>
      </w:r>
      <w:proofErr w:type="spellEnd"/>
      <w:r w:rsidRPr="00855266">
        <w:rPr>
          <w:sz w:val="16"/>
        </w:rPr>
        <w:t xml:space="preserve"> inherent within the story of the slave ‘hero’ by the very revelation that their leader, ‘Queen Nanny’ was a woman (Gotlieb 2000). As a leader,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her story speaks to post-slavery generations through its representation of a figure whose gender defying acts challenged the patriarchal fantasies of the Eurocentric imaginary and as such ‘the study of her experiences might change the lives of people living under paternalistic, racist, classist and </w:t>
      </w:r>
      <w:proofErr w:type="gramStart"/>
      <w:r w:rsidRPr="00855266">
        <w:rPr>
          <w:sz w:val="16"/>
        </w:rPr>
        <w:t>gender based</w:t>
      </w:r>
      <w:proofErr w:type="gramEnd"/>
      <w:r w:rsidRPr="00855266">
        <w:rPr>
          <w:sz w:val="16"/>
        </w:rPr>
        <w:t xml:space="preserve"> oppression’ (Gotlieb 2000, 84). </w:t>
      </w:r>
      <w:r w:rsidRPr="00855266">
        <w:rPr>
          <w:u w:val="single"/>
        </w:rPr>
        <w:t xml:space="preserve">The label of ‘social death’ is rejected here on the grounds that it is a narrative which is positioned from the vantage point of a </w:t>
      </w:r>
      <w:r w:rsidRPr="00855266">
        <w:rPr>
          <w:rStyle w:val="Emphasis"/>
        </w:rPr>
        <w:t>European hegemonic ideology</w:t>
      </w:r>
      <w:r w:rsidRPr="00855266">
        <w:rPr>
          <w:sz w:val="16"/>
        </w:rPr>
        <w:t xml:space="preserve">. Against the social symbolic and its gaze, black slaves were indeed regarded as non-humans since their lives were stunted, diminished and deemed less valuable in comparison to the Europeans. However, Fanon’s (1967) assertion that ‘not only must the black man be black; he must be black in relation to the white man’ (Fanon 1967, 110) helps us to understand that this classification can only have </w:t>
      </w:r>
      <w:proofErr w:type="gramStart"/>
      <w:r w:rsidRPr="00855266">
        <w:rPr>
          <w:sz w:val="16"/>
        </w:rPr>
        <w:t>meaning</w:t>
      </w:r>
      <w:proofErr w:type="gramEnd"/>
      <w:r w:rsidRPr="00855266">
        <w:rPr>
          <w:sz w:val="16"/>
        </w:rPr>
        <w:t xml:space="preserve"> relative to the symbolic which represents the alive ness of whiteness against the backdrop of the dead black slave (Dyer 1997). Butler (2005) makes it clear that the ‘death’ one suffers relative to the social symbolic is imbued with the fantasy that having constructed the Other and interpellated her into ‘life’, one now holds the sovereignty of determining the subject’s right to live or die: this death, if it is a death, is only the death of a certain kind of subject, one that was never possible to begin with, the death of the fantasy of impossible mastery, and so a loss of what one never had, in other words it is a necessary grief (Butler 2005, 65). The point to make here is that </w:t>
      </w:r>
      <w:r w:rsidRPr="00855266">
        <w:rPr>
          <w:u w:val="single"/>
        </w:rPr>
        <w:t xml:space="preserve">although the concept of social death has proved useful for theorists to describe the metaphysical experience of those who live antagonistically in relation to the social symbolic, it is nevertheless a </w:t>
      </w:r>
      <w:r w:rsidRPr="00855266">
        <w:rPr>
          <w:rStyle w:val="Emphasis"/>
        </w:rPr>
        <w:t xml:space="preserve">colonial narrative within which the slaves are confined to a </w:t>
      </w:r>
      <w:proofErr w:type="gramStart"/>
      <w:r w:rsidRPr="00855266">
        <w:rPr>
          <w:rStyle w:val="Emphasis"/>
        </w:rPr>
        <w:t>one dimensional</w:t>
      </w:r>
      <w:proofErr w:type="gramEnd"/>
      <w:r w:rsidRPr="00855266">
        <w:rPr>
          <w:rStyle w:val="Emphasis"/>
        </w:rPr>
        <w:t xml:space="preserve"> story of terror</w:t>
      </w:r>
      <w:r w:rsidRPr="00855266">
        <w:rPr>
          <w:sz w:val="16"/>
        </w:rPr>
        <w:t xml:space="preserve">. In keeping with Gilroy’s (1993b) argument that the memory of slavery must be constructed from the slaves’ point of view, </w:t>
      </w:r>
      <w:r w:rsidRPr="00855266">
        <w:rPr>
          <w:u w:val="single"/>
        </w:rPr>
        <w:t xml:space="preserve">we might instead concentrate, not on the way in which the slaves are figured within the European social imaginary, but on how they negotiated </w:t>
      </w:r>
      <w:r w:rsidRPr="00855266">
        <w:rPr>
          <w:rStyle w:val="Emphasis"/>
        </w:rPr>
        <w:t>their own ideas about self and identity</w:t>
      </w:r>
      <w:r w:rsidRPr="00855266">
        <w:rPr>
          <w:sz w:val="16"/>
        </w:rPr>
        <w:t>. We might therefore find some value in studying a group like the Maroons who not only managed to create an autonomous world outside of the hegemonic discourse which negated them, but also, due to their unique circumstances, were forced to create new modes of communication which would include a myriad of African cultures, languages and creeds (Gottlieb 2000</w:t>
      </w:r>
      <w:r w:rsidRPr="00855266">
        <w:rPr>
          <w:u w:val="single"/>
        </w:rPr>
        <w:t xml:space="preserve">). This creative and resistive energy of slave subjectivity not only disrupts the colonial paradigm of socially dead slaves, but also implies the ethical tropes of </w:t>
      </w:r>
      <w:r w:rsidRPr="00855266">
        <w:rPr>
          <w:rStyle w:val="Emphasis"/>
        </w:rPr>
        <w:t>creation, renewal and mutual recognition</w:t>
      </w:r>
      <w:r w:rsidRPr="00855266">
        <w:rPr>
          <w:sz w:val="16"/>
        </w:rPr>
        <w:t xml:space="preserve">. In contrast, the passive slave proved to feature heavily in the 2007 bicentenary commemorations causing journalist Toyin </w:t>
      </w:r>
      <w:proofErr w:type="spellStart"/>
      <w:r w:rsidRPr="00855266">
        <w:rPr>
          <w:sz w:val="16"/>
        </w:rPr>
        <w:t>Agbetu</w:t>
      </w:r>
      <w:proofErr w:type="spellEnd"/>
      <w:r w:rsidRPr="00855266">
        <w:rPr>
          <w:sz w:val="16"/>
        </w:rPr>
        <w:t xml:space="preserve"> to interrupt the official speeches and exclaim that it had turned into a discourse of freedom engineered mostly by whites with stories of black agency excluded8. Young’s argument that ‘one of the damaging side effects of the focus on white people’s role in abolition is that Africans are represented as being passive in the face of oppression’, appears to echo the </w:t>
      </w:r>
      <w:proofErr w:type="spellStart"/>
      <w:r w:rsidRPr="00855266">
        <w:rPr>
          <w:sz w:val="16"/>
        </w:rPr>
        <w:t>behaviour</w:t>
      </w:r>
      <w:proofErr w:type="spellEnd"/>
      <w:r w:rsidRPr="00855266">
        <w:rPr>
          <w:sz w:val="16"/>
        </w:rPr>
        <w:t xml:space="preserve"> in the UK today given that a recent research poll reveals that the black vote turnout is significantly lower than for the white majority electorate and that forty percent of second generation ‘immigrants’ believe that voting ‘doesn’t matter’.9 Yet, Gilroy (1993a) argues that this political passivity may not simply be a </w:t>
      </w:r>
      <w:proofErr w:type="spellStart"/>
      <w:r w:rsidRPr="00855266">
        <w:rPr>
          <w:sz w:val="16"/>
        </w:rPr>
        <w:t>self fulfilling</w:t>
      </w:r>
      <w:proofErr w:type="spellEnd"/>
      <w:r w:rsidRPr="00855266">
        <w:rPr>
          <w:sz w:val="16"/>
        </w:rPr>
        <w:t xml:space="preserve"> prophecy, but might allude to the ‘lived contradiction’ of being black and English which affects one’s confidence about whether opinions will be validated in a society that, at its core, still holds on to the fantasy of European superiority (Gilroy 1993a). Without considering the slaves’ capacity for survival and their fundamental role in overthrowing the European regime of slavery, we limit the use–value of the memory and risk becoming overly attached to singular slave subjectivities seeped in death and passivity. </w:t>
      </w:r>
      <w:r w:rsidRPr="00855266">
        <w:rPr>
          <w:u w:val="single"/>
        </w:rPr>
        <w:t>The Maroons story</w:t>
      </w:r>
      <w:r w:rsidRPr="00855266">
        <w:rPr>
          <w:sz w:val="16"/>
        </w:rPr>
        <w:t xml:space="preserve"> however, </w:t>
      </w:r>
      <w:r w:rsidRPr="00855266">
        <w:rPr>
          <w:u w:val="single"/>
        </w:rPr>
        <w:t>enables slave consciousness to rise above the mire of slavery’s abject victims and establishes an ethical relation with our ancestors who lived and survived in the time of slavery</w:t>
      </w:r>
      <w:r w:rsidRPr="00855266">
        <w:rPr>
          <w:sz w:val="16"/>
        </w:rPr>
        <w:t xml:space="preserve">. </w:t>
      </w:r>
    </w:p>
    <w:p w14:paraId="02121EA9" w14:textId="77777777" w:rsidR="00E10BD1" w:rsidRPr="00E10BD1" w:rsidRDefault="00E10BD1" w:rsidP="00E10BD1"/>
    <w:sectPr w:rsidR="00E10BD1" w:rsidRPr="00E10B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C63B8" w14:textId="77777777" w:rsidR="0066507A" w:rsidRDefault="0066507A" w:rsidP="00066D2C">
      <w:pPr>
        <w:spacing w:after="0" w:line="240" w:lineRule="auto"/>
      </w:pPr>
      <w:r>
        <w:separator/>
      </w:r>
    </w:p>
  </w:endnote>
  <w:endnote w:type="continuationSeparator" w:id="0">
    <w:p w14:paraId="5649935F" w14:textId="77777777" w:rsidR="0066507A" w:rsidRDefault="006650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B6BA6" w14:textId="77777777" w:rsidR="0066507A" w:rsidRDefault="0066507A" w:rsidP="00066D2C">
      <w:pPr>
        <w:spacing w:after="0" w:line="240" w:lineRule="auto"/>
      </w:pPr>
      <w:r>
        <w:separator/>
      </w:r>
    </w:p>
  </w:footnote>
  <w:footnote w:type="continuationSeparator" w:id="0">
    <w:p w14:paraId="6D88EDDC" w14:textId="77777777" w:rsidR="0066507A" w:rsidRDefault="006650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C36FB1"/>
    <w:multiLevelType w:val="multilevel"/>
    <w:tmpl w:val="548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5127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5E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5B9"/>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3D5"/>
    <w:rsid w:val="001F0C01"/>
    <w:rsid w:val="001F1F4D"/>
    <w:rsid w:val="002005AF"/>
    <w:rsid w:val="00200C1A"/>
    <w:rsid w:val="002052E3"/>
    <w:rsid w:val="00205EA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3A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07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CE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266"/>
    <w:rsid w:val="00860F34"/>
    <w:rsid w:val="00862AC4"/>
    <w:rsid w:val="0086319B"/>
    <w:rsid w:val="00866249"/>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01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BC6"/>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FE7"/>
    <w:rsid w:val="00BB6860"/>
    <w:rsid w:val="00BC3256"/>
    <w:rsid w:val="00BC3592"/>
    <w:rsid w:val="00BC36DF"/>
    <w:rsid w:val="00BC4B41"/>
    <w:rsid w:val="00BC66ED"/>
    <w:rsid w:val="00BD11D3"/>
    <w:rsid w:val="00BD2B47"/>
    <w:rsid w:val="00BD2CAA"/>
    <w:rsid w:val="00BD3B65"/>
    <w:rsid w:val="00BD5EAF"/>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3C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D14"/>
    <w:rsid w:val="00D13012"/>
    <w:rsid w:val="00D14159"/>
    <w:rsid w:val="00D14990"/>
    <w:rsid w:val="00D2028A"/>
    <w:rsid w:val="00D24268"/>
    <w:rsid w:val="00D25BE6"/>
    <w:rsid w:val="00D321DB"/>
    <w:rsid w:val="00D32460"/>
    <w:rsid w:val="00D32EBF"/>
    <w:rsid w:val="00D343B3"/>
    <w:rsid w:val="00D35073"/>
    <w:rsid w:val="00D36085"/>
    <w:rsid w:val="00D421D9"/>
    <w:rsid w:val="00D47529"/>
    <w:rsid w:val="00D47713"/>
    <w:rsid w:val="00D51103"/>
    <w:rsid w:val="00D53B1C"/>
    <w:rsid w:val="00D53B6F"/>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BD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EA4"/>
    <w:rsid w:val="00ED488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17D87"/>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C58"/>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69A4B"/>
  <w15:chartTrackingRefBased/>
  <w15:docId w15:val="{ABA86EBB-0671-4FB0-8AA0-656CCE87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1D14"/>
    <w:rPr>
      <w:rFonts w:ascii="Calibri" w:hAnsi="Calibri" w:cs="Calibri"/>
    </w:rPr>
  </w:style>
  <w:style w:type="paragraph" w:styleId="Heading1">
    <w:name w:val="heading 1"/>
    <w:aliases w:val="Pocket"/>
    <w:basedOn w:val="Normal"/>
    <w:next w:val="Normal"/>
    <w:link w:val="Heading1Char"/>
    <w:qFormat/>
    <w:rsid w:val="00D11D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11D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11D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
    <w:basedOn w:val="Normal"/>
    <w:next w:val="Normal"/>
    <w:link w:val="Heading4Char"/>
    <w:uiPriority w:val="3"/>
    <w:qFormat/>
    <w:rsid w:val="00D11D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1D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11D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1D14"/>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
    <w:basedOn w:val="DefaultParagraphFont"/>
    <w:link w:val="Emphasize"/>
    <w:uiPriority w:val="8"/>
    <w:qFormat/>
    <w:rsid w:val="00D11D1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11D14"/>
    <w:rPr>
      <w:color w:val="auto"/>
      <w:u w:val="none"/>
    </w:rPr>
  </w:style>
  <w:style w:type="character" w:customStyle="1" w:styleId="Heading1Char">
    <w:name w:val="Heading 1 Char"/>
    <w:aliases w:val="Pocket Char"/>
    <w:basedOn w:val="DefaultParagraphFont"/>
    <w:link w:val="Heading1"/>
    <w:rsid w:val="00D11D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11D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11D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
    <w:basedOn w:val="DefaultParagraphFont"/>
    <w:link w:val="Heading4"/>
    <w:uiPriority w:val="3"/>
    <w:rsid w:val="00D11D1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6"/>
    <w:qFormat/>
    <w:rsid w:val="00D11D14"/>
    <w:rPr>
      <w:b/>
      <w:bCs/>
      <w:sz w:val="26"/>
      <w:u w:val="none"/>
    </w:rPr>
  </w:style>
  <w:style w:type="character" w:customStyle="1" w:styleId="StyleUnderline">
    <w:name w:val="Style Underline"/>
    <w:aliases w:val="Underline,Minimized Char,Intense Emphasis3,9.5 p,9.5 pt,Intense Emphasis111,Underline Char,Bold Cite Char,Intense Emphasis11,Intense Emphasis1111,Heading 3 Char Char Char1,Title Cha,8.,Heading 3 Char Char Char Char Char,Style,Bold,ci,c"/>
    <w:basedOn w:val="DefaultParagraphFont"/>
    <w:uiPriority w:val="7"/>
    <w:qFormat/>
    <w:rsid w:val="00D11D14"/>
    <w:rPr>
      <w:b w:val="0"/>
      <w:sz w:val="22"/>
      <w:u w:val="single"/>
    </w:rPr>
  </w:style>
  <w:style w:type="character" w:styleId="Strong">
    <w:name w:val="Strong"/>
    <w:basedOn w:val="DefaultParagraphFont"/>
    <w:uiPriority w:val="22"/>
    <w:qFormat/>
    <w:rsid w:val="00D11D14"/>
    <w:rPr>
      <w:b/>
      <w:bCs/>
    </w:rPr>
  </w:style>
  <w:style w:type="character" w:styleId="BookTitle">
    <w:name w:val="Book Title"/>
    <w:basedOn w:val="DefaultParagraphFont"/>
    <w:uiPriority w:val="33"/>
    <w:qFormat/>
    <w:rsid w:val="00D11D14"/>
    <w:rPr>
      <w:b/>
      <w:bCs/>
      <w:i/>
      <w:iCs/>
      <w:spacing w:val="5"/>
    </w:rPr>
  </w:style>
  <w:style w:type="character" w:customStyle="1" w:styleId="Heading5Char">
    <w:name w:val="Heading 5 Char"/>
    <w:basedOn w:val="DefaultParagraphFont"/>
    <w:link w:val="Heading5"/>
    <w:uiPriority w:val="9"/>
    <w:semiHidden/>
    <w:rsid w:val="00D11D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1D14"/>
  </w:style>
  <w:style w:type="paragraph" w:styleId="Header">
    <w:name w:val="header"/>
    <w:basedOn w:val="Normal"/>
    <w:link w:val="HeaderChar"/>
    <w:uiPriority w:val="99"/>
    <w:semiHidden/>
    <w:rsid w:val="00D11D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1D14"/>
    <w:rPr>
      <w:rFonts w:ascii="Calibri" w:hAnsi="Calibri" w:cs="Calibri"/>
    </w:rPr>
  </w:style>
  <w:style w:type="paragraph" w:styleId="Footer">
    <w:name w:val="footer"/>
    <w:basedOn w:val="Normal"/>
    <w:link w:val="FooterChar"/>
    <w:uiPriority w:val="99"/>
    <w:semiHidden/>
    <w:rsid w:val="00D11D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1D14"/>
    <w:rPr>
      <w:rFonts w:ascii="Calibri" w:hAnsi="Calibri" w:cs="Calibri"/>
    </w:rPr>
  </w:style>
  <w:style w:type="paragraph" w:styleId="BodyText">
    <w:name w:val="Body Text"/>
    <w:basedOn w:val="Normal"/>
    <w:link w:val="BodyTextChar"/>
    <w:uiPriority w:val="99"/>
    <w:semiHidden/>
    <w:unhideWhenUsed/>
    <w:rsid w:val="00D11D14"/>
    <w:pPr>
      <w:spacing w:after="120"/>
    </w:pPr>
  </w:style>
  <w:style w:type="character" w:customStyle="1" w:styleId="BodyTextChar">
    <w:name w:val="Body Text Char"/>
    <w:basedOn w:val="DefaultParagraphFont"/>
    <w:link w:val="BodyText"/>
    <w:uiPriority w:val="99"/>
    <w:semiHidden/>
    <w:rsid w:val="00D11D14"/>
    <w:rPr>
      <w:rFonts w:ascii="Calibri" w:hAnsi="Calibri" w:cs="Calibri"/>
    </w:rPr>
  </w:style>
  <w:style w:type="paragraph" w:styleId="NoSpacing">
    <w:name w:val="No Spacing"/>
    <w:link w:val="NoSpacingChar"/>
    <w:uiPriority w:val="99"/>
    <w:unhideWhenUsed/>
    <w:qFormat/>
    <w:rsid w:val="00D11D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11D14"/>
    <w:rPr>
      <w:rFonts w:ascii="Calibri" w:hAnsi="Calibri" w:cs="Calibri"/>
    </w:rPr>
  </w:style>
  <w:style w:type="character" w:styleId="Hyperlink">
    <w:name w:val="Hyperlink"/>
    <w:aliases w:val="heading 1 (block title),Card Text,Read,Important,Internet Link,Analytic Text,Internet link"/>
    <w:basedOn w:val="DefaultParagraphFont"/>
    <w:uiPriority w:val="99"/>
    <w:unhideWhenUsed/>
    <w:rsid w:val="00D11D14"/>
    <w:rPr>
      <w:color w:val="0563C1" w:themeColor="hyperlink"/>
      <w:u w:val="single"/>
    </w:rPr>
  </w:style>
  <w:style w:type="character" w:styleId="UnresolvedMention">
    <w:name w:val="Unresolved Mention"/>
    <w:basedOn w:val="DefaultParagraphFont"/>
    <w:uiPriority w:val="99"/>
    <w:semiHidden/>
    <w:unhideWhenUsed/>
    <w:rsid w:val="00D11D14"/>
    <w:rPr>
      <w:color w:val="605E5C"/>
      <w:shd w:val="clear" w:color="auto" w:fill="E1DFDD"/>
    </w:rPr>
  </w:style>
  <w:style w:type="paragraph" w:customStyle="1" w:styleId="Emphasize">
    <w:name w:val="Emphasize"/>
    <w:basedOn w:val="Normal"/>
    <w:link w:val="Emphasis"/>
    <w:uiPriority w:val="8"/>
    <w:qFormat/>
    <w:rsid w:val="00E10BD1"/>
    <w:pPr>
      <w:pBdr>
        <w:top w:val="single" w:sz="18" w:space="0" w:color="auto"/>
        <w:left w:val="single" w:sz="18" w:space="0" w:color="auto"/>
        <w:bottom w:val="single" w:sz="18" w:space="0" w:color="auto"/>
        <w:right w:val="single" w:sz="18" w:space="0" w:color="auto"/>
      </w:pBdr>
      <w:spacing w:after="0" w:line="254" w:lineRule="auto"/>
      <w:ind w:left="720"/>
      <w:jc w:val="both"/>
    </w:pPr>
    <w:rPr>
      <w:b/>
      <w:iCs/>
      <w:sz w:val="24"/>
      <w:u w:val="single"/>
      <w:bdr w:val="single" w:sz="8" w:space="0" w:color="auto"/>
    </w:rPr>
  </w:style>
  <w:style w:type="character" w:styleId="IntenseEmphasis">
    <w:name w:val="Intense Emphasis"/>
    <w:aliases w:val="Thick Underline Char,Underline Char Char Char,Underline Char Char,Cards + Font: 12 pt Char Char Char Char Char Char Char Char,Cites and Cards Char"/>
    <w:uiPriority w:val="1"/>
    <w:qFormat/>
    <w:rsid w:val="00E10BD1"/>
    <w:rPr>
      <w:u w:val="single"/>
    </w:rPr>
  </w:style>
  <w:style w:type="paragraph" w:customStyle="1" w:styleId="textbold">
    <w:name w:val="text bold"/>
    <w:basedOn w:val="Normal"/>
    <w:uiPriority w:val="8"/>
    <w:qFormat/>
    <w:rsid w:val="00E10BD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Indented">
    <w:name w:val="Card (Indented)"/>
    <w:basedOn w:val="Normal"/>
    <w:link w:val="CardIndentedChar"/>
    <w:qFormat/>
    <w:rsid w:val="00E10BD1"/>
    <w:pPr>
      <w:ind w:left="288"/>
    </w:pPr>
  </w:style>
  <w:style w:type="character" w:customStyle="1" w:styleId="CardIndentedChar">
    <w:name w:val="Card (Indented) Char"/>
    <w:basedOn w:val="DefaultParagraphFont"/>
    <w:link w:val="CardIndented"/>
    <w:rsid w:val="00E10BD1"/>
    <w:rPr>
      <w:rFonts w:ascii="Calibri" w:hAnsi="Calibri" w:cs="Calibri"/>
    </w:rPr>
  </w:style>
  <w:style w:type="paragraph" w:customStyle="1" w:styleId="Analytics">
    <w:name w:val="Analytics"/>
    <w:basedOn w:val="Heading4"/>
    <w:link w:val="AnalyticsChar"/>
    <w:autoRedefine/>
    <w:uiPriority w:val="5"/>
    <w:qFormat/>
    <w:rsid w:val="00D11D14"/>
    <w:pPr>
      <w:spacing w:after="40"/>
    </w:pPr>
    <w:rPr>
      <w:color w:val="000000" w:themeColor="text1"/>
    </w:rPr>
  </w:style>
  <w:style w:type="character" w:customStyle="1" w:styleId="AnalyticsChar">
    <w:name w:val="Analytics Char"/>
    <w:basedOn w:val="DefaultParagraphFont"/>
    <w:link w:val="Analytics"/>
    <w:uiPriority w:val="5"/>
    <w:rsid w:val="00D11D14"/>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D11D14"/>
    <w:pPr>
      <w:spacing w:after="0"/>
    </w:pPr>
    <w:rPr>
      <w:b/>
      <w:color w:val="000000" w:themeColor="text1"/>
      <w:sz w:val="26"/>
    </w:rPr>
  </w:style>
  <w:style w:type="character" w:customStyle="1" w:styleId="AnalyticssChar">
    <w:name w:val="Analyticss Char"/>
    <w:basedOn w:val="DefaultParagraphFont"/>
    <w:link w:val="Analyticss"/>
    <w:uiPriority w:val="5"/>
    <w:rsid w:val="00D11D14"/>
    <w:rPr>
      <w:rFonts w:ascii="Calibri" w:hAnsi="Calibri" w:cs="Calibri"/>
      <w:b/>
      <w:color w:val="000000" w:themeColor="text1"/>
      <w:sz w:val="26"/>
    </w:rPr>
  </w:style>
  <w:style w:type="paragraph" w:styleId="Revision">
    <w:name w:val="Revision"/>
    <w:hidden/>
    <w:uiPriority w:val="99"/>
    <w:semiHidden/>
    <w:rsid w:val="00D11D14"/>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ublicsphere.ssrc.org/category/all/academia-public-sphere/" TargetMode="External"/><Relationship Id="rId13" Type="http://schemas.openxmlformats.org/officeDocument/2006/relationships/hyperlink" Target="https://rotary.centre.uq.edu.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ublicsphere.ssrc.org/walt-international-affairs-and-the-public-spher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ublicsphere.ssrc.org/walt-international-affairs-and-the-public-sphere" TargetMode="External"/><Relationship Id="rId5" Type="http://schemas.openxmlformats.org/officeDocument/2006/relationships/webSettings" Target="webSettings.xml"/><Relationship Id="rId15" Type="http://schemas.openxmlformats.org/officeDocument/2006/relationships/hyperlink" Target="http://thehistoricalnerds.com/2014/12/16/implications-of-wildersons-afro-pessimism/" TargetMode="External"/><Relationship Id="rId10" Type="http://schemas.openxmlformats.org/officeDocument/2006/relationships/hyperlink" Target="http://publicsphere.ssrc.org/walt-international-affairs-and-the-public-sphere" TargetMode="External"/><Relationship Id="rId4" Type="http://schemas.openxmlformats.org/officeDocument/2006/relationships/settings" Target="settings.xml"/><Relationship Id="rId9" Type="http://schemas.openxmlformats.org/officeDocument/2006/relationships/hyperlink" Target="http://publicsphere.ssrc.org/walt-international-affairs-and-the-public-sphere" TargetMode="External"/><Relationship Id="rId14" Type="http://schemas.openxmlformats.org/officeDocument/2006/relationships/hyperlink" Target="https://polsis.uq.edu.au/visual-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52311</Words>
  <Characters>298176</Characters>
  <Application>Microsoft Office Word</Application>
  <DocSecurity>0</DocSecurity>
  <Lines>2484</Lines>
  <Paragraphs>699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Barringer, Elliott '26</dc:creator>
  <cp:keywords>6.0.0</cp:keywords>
  <dc:description/>
  <cp:lastModifiedBy>shihcl10@hotmail.com</cp:lastModifiedBy>
  <cp:revision>2</cp:revision>
  <dcterms:created xsi:type="dcterms:W3CDTF">2024-07-24T00:54:00Z</dcterms:created>
  <dcterms:modified xsi:type="dcterms:W3CDTF">2024-07-24T00:54:00Z</dcterms:modified>
</cp:coreProperties>
</file>